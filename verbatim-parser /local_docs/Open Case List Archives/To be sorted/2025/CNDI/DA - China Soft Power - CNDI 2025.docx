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4AF46B" w14:textId="1DBAE119" w:rsidR="007D23B2" w:rsidRPr="004F4748" w:rsidRDefault="002B2E51" w:rsidP="007D23B2">
      <w:pPr>
        <w:pStyle w:val="Heading1"/>
        <w:rPr>
          <w:rFonts w:cs="Calibri"/>
        </w:rPr>
      </w:pPr>
      <w:r w:rsidRPr="004F4748">
        <w:rPr>
          <w:rFonts w:cs="Calibri"/>
        </w:rPr>
        <w:t xml:space="preserve">China </w:t>
      </w:r>
      <w:r w:rsidR="00626092" w:rsidRPr="004F4748">
        <w:rPr>
          <w:rFonts w:cs="Calibri"/>
        </w:rPr>
        <w:t>Soft Power</w:t>
      </w:r>
      <w:r w:rsidR="00FC7CD9" w:rsidRPr="004F4748">
        <w:rPr>
          <w:rFonts w:cs="Calibri"/>
        </w:rPr>
        <w:t xml:space="preserve"> </w:t>
      </w:r>
      <w:r w:rsidRPr="004F4748">
        <w:rPr>
          <w:rFonts w:cs="Calibri"/>
        </w:rPr>
        <w:t>DA</w:t>
      </w:r>
      <w:r w:rsidR="00F609B2" w:rsidRPr="004F4748">
        <w:rPr>
          <w:rFonts w:cs="Calibri"/>
        </w:rPr>
        <w:t xml:space="preserve"> – </w:t>
      </w:r>
      <w:r w:rsidR="007D23B2" w:rsidRPr="004F4748">
        <w:rPr>
          <w:rFonts w:cs="Calibri"/>
        </w:rPr>
        <w:t xml:space="preserve">Wave </w:t>
      </w:r>
      <w:r w:rsidR="000816A7" w:rsidRPr="004F4748">
        <w:rPr>
          <w:rFonts w:cs="Calibri"/>
        </w:rPr>
        <w:t>2</w:t>
      </w:r>
      <w:r w:rsidR="007D23B2" w:rsidRPr="004F4748">
        <w:rPr>
          <w:rFonts w:cs="Calibri"/>
        </w:rPr>
        <w:t xml:space="preserve"> – </w:t>
      </w:r>
      <w:r w:rsidR="00F609B2" w:rsidRPr="004F4748">
        <w:rPr>
          <w:rFonts w:cs="Calibri"/>
        </w:rPr>
        <w:t xml:space="preserve">CNDI </w:t>
      </w:r>
      <w:r w:rsidR="007D23B2" w:rsidRPr="004F4748">
        <w:rPr>
          <w:rFonts w:cs="Calibri"/>
        </w:rPr>
        <w:t>2025</w:t>
      </w:r>
    </w:p>
    <w:p w14:paraId="0FA62867" w14:textId="1FF0241F" w:rsidR="002B2E51" w:rsidRPr="004F4748" w:rsidRDefault="002B2E51" w:rsidP="002B2E51">
      <w:pPr>
        <w:pStyle w:val="Heading2"/>
        <w:rPr>
          <w:rFonts w:cs="Calibri"/>
        </w:rPr>
      </w:pPr>
      <w:r w:rsidRPr="004F4748">
        <w:rPr>
          <w:rFonts w:cs="Calibri"/>
        </w:rPr>
        <w:lastRenderedPageBreak/>
        <w:t>Notes</w:t>
      </w:r>
    </w:p>
    <w:p w14:paraId="6742CCE4" w14:textId="2D6A9393" w:rsidR="007D23B2" w:rsidRPr="004F4748" w:rsidRDefault="007D23B2" w:rsidP="007D23B2">
      <w:r w:rsidRPr="004F4748">
        <w:t xml:space="preserve">Updated </w:t>
      </w:r>
      <w:r w:rsidR="0006670D" w:rsidRPr="004F4748">
        <w:t>07/0</w:t>
      </w:r>
      <w:r w:rsidR="003C29BE" w:rsidRPr="004F4748">
        <w:t>6</w:t>
      </w:r>
      <w:r w:rsidR="0006670D" w:rsidRPr="004F4748">
        <w:t>/25</w:t>
      </w:r>
      <w:r w:rsidR="009A05A8" w:rsidRPr="004F4748">
        <w:t xml:space="preserve"> – Leah Ileto </w:t>
      </w:r>
      <w:r w:rsidR="00341465" w:rsidRPr="004F4748">
        <w:t xml:space="preserve">– GLBS </w:t>
      </w:r>
    </w:p>
    <w:p w14:paraId="65C2E154" w14:textId="4BD04CBA" w:rsidR="009A05A8" w:rsidRPr="004F4748" w:rsidRDefault="009A05A8" w:rsidP="007D23B2">
      <w:r w:rsidRPr="004F4748">
        <w:t xml:space="preserve">Thanks to everyone who contributed to the file!! Shout out to </w:t>
      </w:r>
      <w:r w:rsidR="00FC7CD9" w:rsidRPr="004F4748">
        <w:t xml:space="preserve">Abigail Mike, Aileen Mangan, Audrey Shi, Chanel Do, Dylan Fail, Evie Chen, Pelayo Llamas, </w:t>
      </w:r>
      <w:r w:rsidR="005E016A" w:rsidRPr="004F4748">
        <w:t xml:space="preserve">and </w:t>
      </w:r>
      <w:r w:rsidR="00FC7CD9" w:rsidRPr="004F4748">
        <w:t xml:space="preserve">Pratham </w:t>
      </w:r>
      <w:proofErr w:type="spellStart"/>
      <w:r w:rsidR="00FC7CD9" w:rsidRPr="004F4748">
        <w:t>Sreekantan</w:t>
      </w:r>
      <w:proofErr w:type="spellEnd"/>
      <w:r w:rsidR="005E016A" w:rsidRPr="004F4748">
        <w:t>.</w:t>
      </w:r>
      <w:r w:rsidR="00FC7CD9" w:rsidRPr="004F4748">
        <w:t xml:space="preserve"> </w:t>
      </w:r>
    </w:p>
    <w:p w14:paraId="53D2E8A8" w14:textId="62E47F58" w:rsidR="00C71288" w:rsidRPr="004F4748" w:rsidRDefault="00C71288" w:rsidP="007D23B2"/>
    <w:p w14:paraId="1B622B51" w14:textId="255A34CE" w:rsidR="00C71288" w:rsidRPr="004F4748" w:rsidRDefault="00FC7CD9" w:rsidP="007D23B2">
      <w:r w:rsidRPr="004F4748">
        <w:t xml:space="preserve">General notes about </w:t>
      </w:r>
      <w:r w:rsidR="00FC22FB" w:rsidRPr="004F4748">
        <w:t>the DA</w:t>
      </w:r>
    </w:p>
    <w:p w14:paraId="7904307C" w14:textId="1F2FAD37" w:rsidR="00341465" w:rsidRPr="004F4748" w:rsidRDefault="00341465" w:rsidP="00341465">
      <w:pPr>
        <w:pStyle w:val="ListParagraph"/>
        <w:numPr>
          <w:ilvl w:val="0"/>
          <w:numId w:val="15"/>
        </w:numPr>
      </w:pPr>
      <w:r w:rsidRPr="004F4748">
        <w:rPr>
          <w:u w:val="single"/>
        </w:rPr>
        <w:t>Make sure that the internal links match up with the impacts and links</w:t>
      </w:r>
      <w:r w:rsidR="00626092" w:rsidRPr="004F4748">
        <w:t>. It’s a puzzle beyond original 1NC shell</w:t>
      </w:r>
      <w:r w:rsidR="002A243B" w:rsidRPr="004F4748">
        <w:t xml:space="preserve">, it won’t make sense if you spam random links. </w:t>
      </w:r>
    </w:p>
    <w:p w14:paraId="035E0D8B" w14:textId="7F419371" w:rsidR="00313279" w:rsidRPr="004F4748" w:rsidRDefault="00AC00F3" w:rsidP="00341465">
      <w:pPr>
        <w:pStyle w:val="ListParagraph"/>
        <w:numPr>
          <w:ilvl w:val="0"/>
          <w:numId w:val="15"/>
        </w:numPr>
      </w:pPr>
      <w:r w:rsidRPr="004F4748">
        <w:t xml:space="preserve">Link turn da w/ US </w:t>
      </w:r>
      <w:proofErr w:type="spellStart"/>
      <w:r w:rsidRPr="004F4748">
        <w:t>heg</w:t>
      </w:r>
      <w:proofErr w:type="spellEnd"/>
      <w:r w:rsidRPr="004F4748">
        <w:t xml:space="preserve"> good, </w:t>
      </w:r>
      <w:proofErr w:type="spellStart"/>
      <w:r w:rsidRPr="004F4748">
        <w:t>china</w:t>
      </w:r>
      <w:proofErr w:type="spellEnd"/>
      <w:r w:rsidRPr="004F4748">
        <w:t xml:space="preserve"> </w:t>
      </w:r>
      <w:proofErr w:type="spellStart"/>
      <w:r w:rsidRPr="004F4748">
        <w:t>heg</w:t>
      </w:r>
      <w:proofErr w:type="spellEnd"/>
      <w:r w:rsidRPr="004F4748">
        <w:t xml:space="preserve"> bad </w:t>
      </w:r>
    </w:p>
    <w:p w14:paraId="0C00DE14" w14:textId="567D88C0" w:rsidR="00167432" w:rsidRPr="004F4748" w:rsidRDefault="004E79D6" w:rsidP="00167432">
      <w:pPr>
        <w:pStyle w:val="ListParagraph"/>
        <w:numPr>
          <w:ilvl w:val="1"/>
          <w:numId w:val="15"/>
        </w:numPr>
      </w:pPr>
      <w:r w:rsidRPr="004F4748">
        <w:t xml:space="preserve">Read the turn and then a card from the </w:t>
      </w:r>
      <w:r w:rsidR="0065132B" w:rsidRPr="004F4748">
        <w:t xml:space="preserve">China </w:t>
      </w:r>
      <w:proofErr w:type="spellStart"/>
      <w:r w:rsidR="0065132B" w:rsidRPr="004F4748">
        <w:t>heg</w:t>
      </w:r>
      <w:proofErr w:type="spellEnd"/>
      <w:r w:rsidR="0065132B" w:rsidRPr="004F4748">
        <w:t xml:space="preserve"> bad </w:t>
      </w:r>
      <w:proofErr w:type="spellStart"/>
      <w:r w:rsidR="0065132B" w:rsidRPr="004F4748">
        <w:t>subheader</w:t>
      </w:r>
      <w:proofErr w:type="spellEnd"/>
    </w:p>
    <w:p w14:paraId="50C275DE" w14:textId="45AB85C9" w:rsidR="002B2E51" w:rsidRPr="004F4748" w:rsidRDefault="002B2E51" w:rsidP="002B2E51">
      <w:pPr>
        <w:pStyle w:val="Heading1"/>
        <w:rPr>
          <w:rFonts w:cs="Calibri"/>
        </w:rPr>
      </w:pPr>
      <w:r w:rsidRPr="004F4748">
        <w:rPr>
          <w:rFonts w:cs="Calibri"/>
        </w:rPr>
        <w:lastRenderedPageBreak/>
        <w:t>Neg</w:t>
      </w:r>
    </w:p>
    <w:p w14:paraId="6870E5DF" w14:textId="25C790F0" w:rsidR="002B2E51" w:rsidRPr="004F4748" w:rsidRDefault="00775754" w:rsidP="00775754">
      <w:pPr>
        <w:pStyle w:val="Heading2"/>
        <w:rPr>
          <w:rFonts w:cs="Calibri"/>
        </w:rPr>
      </w:pPr>
      <w:r w:rsidRPr="004F4748">
        <w:rPr>
          <w:rFonts w:cs="Calibri"/>
        </w:rPr>
        <w:lastRenderedPageBreak/>
        <w:t xml:space="preserve">1NC – Shell </w:t>
      </w:r>
    </w:p>
    <w:p w14:paraId="25F027D6" w14:textId="254F3119" w:rsidR="00775754" w:rsidRPr="004F4748" w:rsidRDefault="00775754" w:rsidP="00775754">
      <w:pPr>
        <w:pStyle w:val="Heading3"/>
        <w:rPr>
          <w:rFonts w:cs="Calibri"/>
        </w:rPr>
      </w:pPr>
      <w:r w:rsidRPr="004F4748">
        <w:rPr>
          <w:rFonts w:cs="Calibri"/>
        </w:rPr>
        <w:lastRenderedPageBreak/>
        <w:t xml:space="preserve">1NC – OFF </w:t>
      </w:r>
    </w:p>
    <w:p w14:paraId="12F105EC" w14:textId="2769B587" w:rsidR="00B528F7" w:rsidRPr="004F4748" w:rsidRDefault="00775754" w:rsidP="00B528F7">
      <w:r w:rsidRPr="004F4748">
        <w:t xml:space="preserve">DA – China </w:t>
      </w:r>
      <w:proofErr w:type="spellStart"/>
      <w:r w:rsidR="00FC7CD9" w:rsidRPr="004F4748">
        <w:t>Heg</w:t>
      </w:r>
      <w:proofErr w:type="spellEnd"/>
    </w:p>
    <w:p w14:paraId="1F9E7F5F" w14:textId="0BC15546" w:rsidR="0099208B" w:rsidRPr="004F4748" w:rsidRDefault="0099208B" w:rsidP="0099208B">
      <w:pPr>
        <w:pStyle w:val="Heading4"/>
        <w:rPr>
          <w:rFonts w:cs="Calibri"/>
        </w:rPr>
      </w:pPr>
      <w:r w:rsidRPr="004F4748">
        <w:rPr>
          <w:rFonts w:cs="Calibri"/>
        </w:rPr>
        <w:t>China is gaining arctic influence through the building of the Polar Silk Road.</w:t>
      </w:r>
    </w:p>
    <w:p w14:paraId="1E892293" w14:textId="77777777" w:rsidR="0099208B" w:rsidRPr="004F4748" w:rsidRDefault="0099208B" w:rsidP="0099208B">
      <w:r w:rsidRPr="004F4748">
        <w:rPr>
          <w:rStyle w:val="Style13ptBold"/>
        </w:rPr>
        <w:t>Mulvaney 5/16</w:t>
      </w:r>
      <w:r w:rsidRPr="004F4748">
        <w:t xml:space="preserve"> [Kieran Mulvaney; He is a polar and marine expert who led Greenpeace Arctic/Antarctic expeditions, wrote for National Geographic and The Guardian, and authored The Great White Bear; 5/16/2025; acc. 6/2/2025; The Walrus, “China Stakes Claim in the North, Redefines Arctic Politics,” https://thewalrus.ca/china-stakes-claim-in-the-north-redefines-arctic-politics/#:~:text=China%20is%20exploring%20the%20expansion,even%20via%20the%20North%20Pole] </w:t>
      </w:r>
      <w:proofErr w:type="spellStart"/>
      <w:r w:rsidRPr="004F4748">
        <w:t>cdo</w:t>
      </w:r>
      <w:proofErr w:type="spellEnd"/>
    </w:p>
    <w:p w14:paraId="66DF4D1F" w14:textId="36386CB8" w:rsidR="0099208B" w:rsidRPr="004F4748" w:rsidRDefault="0099208B" w:rsidP="00775754">
      <w:pPr>
        <w:rPr>
          <w:u w:val="single"/>
        </w:rPr>
      </w:pPr>
      <w:r w:rsidRPr="004F4748">
        <w:rPr>
          <w:rStyle w:val="StyleUnderline"/>
        </w:rPr>
        <w:t xml:space="preserve">AS </w:t>
      </w:r>
      <w:r w:rsidRPr="004F4748">
        <w:rPr>
          <w:rStyle w:val="StyleUnderline"/>
          <w:highlight w:val="cyan"/>
        </w:rPr>
        <w:t>CHINA</w:t>
      </w:r>
      <w:r w:rsidRPr="004F4748">
        <w:rPr>
          <w:rStyle w:val="StyleUnderline"/>
        </w:rPr>
        <w:t xml:space="preserve"> has </w:t>
      </w:r>
      <w:r w:rsidRPr="004F4748">
        <w:rPr>
          <w:rStyle w:val="StyleUnderline"/>
          <w:highlight w:val="cyan"/>
        </w:rPr>
        <w:t>grown</w:t>
      </w:r>
      <w:r w:rsidRPr="004F4748">
        <w:rPr>
          <w:rStyle w:val="StyleUnderline"/>
        </w:rPr>
        <w:t xml:space="preserve"> in </w:t>
      </w:r>
      <w:r w:rsidRPr="004F4748">
        <w:rPr>
          <w:rStyle w:val="StyleUnderline"/>
          <w:highlight w:val="cyan"/>
        </w:rPr>
        <w:t>economic</w:t>
      </w:r>
      <w:r w:rsidRPr="004F4748">
        <w:rPr>
          <w:rStyle w:val="StyleUnderline"/>
        </w:rPr>
        <w:t xml:space="preserve"> might </w:t>
      </w:r>
      <w:r w:rsidRPr="004F4748">
        <w:rPr>
          <w:rStyle w:val="StyleUnderline"/>
          <w:highlight w:val="cyan"/>
        </w:rPr>
        <w:t>and geopolitical heft</w:t>
      </w:r>
      <w:r w:rsidRPr="004F4748">
        <w:rPr>
          <w:rStyle w:val="StyleUnderline"/>
        </w:rPr>
        <w:t xml:space="preserve">, it, too, has </w:t>
      </w:r>
      <w:r w:rsidRPr="004F4748">
        <w:rPr>
          <w:rStyle w:val="Emphasis"/>
          <w:highlight w:val="cyan"/>
        </w:rPr>
        <w:t>begun testing</w:t>
      </w:r>
      <w:r w:rsidRPr="004F4748">
        <w:rPr>
          <w:rStyle w:val="Emphasis"/>
        </w:rPr>
        <w:t xml:space="preserve"> its </w:t>
      </w:r>
      <w:r w:rsidRPr="004F4748">
        <w:rPr>
          <w:rStyle w:val="Emphasis"/>
          <w:highlight w:val="cyan"/>
        </w:rPr>
        <w:t>prospects</w:t>
      </w:r>
      <w:r w:rsidRPr="004F4748">
        <w:rPr>
          <w:rStyle w:val="Emphasis"/>
        </w:rPr>
        <w:t xml:space="preserve"> </w:t>
      </w:r>
      <w:r w:rsidRPr="004F4748">
        <w:rPr>
          <w:rStyle w:val="Emphasis"/>
          <w:highlight w:val="cyan"/>
        </w:rPr>
        <w:t>in the Arctic</w:t>
      </w:r>
      <w:r w:rsidRPr="004F4748">
        <w:rPr>
          <w:rStyle w:val="StyleUnderline"/>
        </w:rPr>
        <w:t xml:space="preserve">. It has </w:t>
      </w:r>
      <w:r w:rsidRPr="004F4748">
        <w:rPr>
          <w:rStyle w:val="Emphasis"/>
          <w:highlight w:val="cyan"/>
        </w:rPr>
        <w:t>declared itself</w:t>
      </w:r>
      <w:r w:rsidRPr="004F4748">
        <w:rPr>
          <w:rStyle w:val="StyleUnderline"/>
        </w:rPr>
        <w:t xml:space="preserve"> a </w:t>
      </w:r>
      <w:r w:rsidRPr="004F4748">
        <w:rPr>
          <w:rStyle w:val="StyleUnderline"/>
          <w:highlight w:val="cyan"/>
        </w:rPr>
        <w:t>near-Arctic state</w:t>
      </w:r>
      <w:r w:rsidRPr="004F4748">
        <w:rPr>
          <w:sz w:val="16"/>
        </w:rPr>
        <w:t xml:space="preserve">—a designation of its own invention—and since 2013 has been an observer at the Arctic Council. </w:t>
      </w:r>
      <w:r w:rsidRPr="004F4748">
        <w:rPr>
          <w:rStyle w:val="StyleUnderline"/>
        </w:rPr>
        <w:t xml:space="preserve">China is </w:t>
      </w:r>
      <w:r w:rsidRPr="004F4748">
        <w:rPr>
          <w:rStyle w:val="StyleUnderline"/>
          <w:highlight w:val="cyan"/>
        </w:rPr>
        <w:t>exploring</w:t>
      </w:r>
      <w:r w:rsidRPr="004F4748">
        <w:rPr>
          <w:rStyle w:val="StyleUnderline"/>
        </w:rPr>
        <w:t xml:space="preserve"> the </w:t>
      </w:r>
      <w:r w:rsidRPr="004F4748">
        <w:rPr>
          <w:rStyle w:val="StyleUnderline"/>
          <w:highlight w:val="cyan"/>
        </w:rPr>
        <w:t>expansion of</w:t>
      </w:r>
      <w:r w:rsidRPr="004F4748">
        <w:rPr>
          <w:rStyle w:val="StyleUnderline"/>
        </w:rPr>
        <w:t xml:space="preserve"> its </w:t>
      </w:r>
      <w:r w:rsidRPr="004F4748">
        <w:rPr>
          <w:rStyle w:val="StyleUnderline"/>
          <w:highlight w:val="cyan"/>
        </w:rPr>
        <w:t>naval and</w:t>
      </w:r>
      <w:r w:rsidRPr="004F4748">
        <w:rPr>
          <w:rStyle w:val="StyleUnderline"/>
        </w:rPr>
        <w:t xml:space="preserve"> </w:t>
      </w:r>
      <w:r w:rsidRPr="004F4748">
        <w:rPr>
          <w:rStyle w:val="StyleUnderline"/>
          <w:highlight w:val="cyan"/>
        </w:rPr>
        <w:t>commercial reach</w:t>
      </w:r>
      <w:r w:rsidRPr="004F4748">
        <w:rPr>
          <w:rStyle w:val="StyleUnderline"/>
        </w:rPr>
        <w:t xml:space="preserve"> by </w:t>
      </w:r>
      <w:r w:rsidRPr="004F4748">
        <w:rPr>
          <w:rStyle w:val="StyleUnderline"/>
          <w:highlight w:val="cyan"/>
        </w:rPr>
        <w:t>investing</w:t>
      </w:r>
      <w:r w:rsidRPr="004F4748">
        <w:rPr>
          <w:rStyle w:val="StyleUnderline"/>
        </w:rPr>
        <w:t xml:space="preserve"> in its </w:t>
      </w:r>
      <w:r w:rsidRPr="004F4748">
        <w:rPr>
          <w:rStyle w:val="StyleUnderline"/>
          <w:highlight w:val="cyan"/>
        </w:rPr>
        <w:t xml:space="preserve">own </w:t>
      </w:r>
      <w:r w:rsidRPr="004F4748">
        <w:rPr>
          <w:rStyle w:val="Emphasis"/>
          <w:highlight w:val="cyan"/>
        </w:rPr>
        <w:t>fleet of icebreakers</w:t>
      </w:r>
      <w:r w:rsidRPr="004F4748">
        <w:rPr>
          <w:rStyle w:val="StyleUnderline"/>
        </w:rPr>
        <w:t xml:space="preserve">, and it is </w:t>
      </w:r>
      <w:r w:rsidRPr="004F4748">
        <w:rPr>
          <w:rStyle w:val="StyleUnderline"/>
          <w:highlight w:val="cyan"/>
        </w:rPr>
        <w:t>testing</w:t>
      </w:r>
      <w:r w:rsidRPr="004F4748">
        <w:rPr>
          <w:rStyle w:val="StyleUnderline"/>
        </w:rPr>
        <w:t xml:space="preserve"> out the </w:t>
      </w:r>
      <w:r w:rsidRPr="004F4748">
        <w:rPr>
          <w:rStyle w:val="StyleUnderline"/>
          <w:highlight w:val="cyan"/>
        </w:rPr>
        <w:t>prospect of</w:t>
      </w:r>
      <w:r w:rsidRPr="004F4748">
        <w:rPr>
          <w:rStyle w:val="StyleUnderline"/>
        </w:rPr>
        <w:t xml:space="preserve"> itself </w:t>
      </w:r>
      <w:r w:rsidRPr="004F4748">
        <w:rPr>
          <w:rStyle w:val="Emphasis"/>
          <w:highlight w:val="cyan"/>
        </w:rPr>
        <w:t>taking advantage of new pathways through</w:t>
      </w:r>
      <w:r w:rsidRPr="004F4748">
        <w:rPr>
          <w:rStyle w:val="StyleUnderline"/>
        </w:rPr>
        <w:t xml:space="preserve"> the </w:t>
      </w:r>
      <w:r w:rsidRPr="004F4748">
        <w:rPr>
          <w:rStyle w:val="StyleUnderline"/>
          <w:highlight w:val="cyan"/>
        </w:rPr>
        <w:t>ice</w:t>
      </w:r>
      <w:r w:rsidRPr="004F4748">
        <w:rPr>
          <w:rStyle w:val="StyleUnderline"/>
        </w:rPr>
        <w:t xml:space="preserve">—through North America, across the top of Russia, or even via the North Pole. </w:t>
      </w:r>
      <w:proofErr w:type="gramStart"/>
      <w:r w:rsidRPr="004F4748">
        <w:rPr>
          <w:sz w:val="16"/>
        </w:rPr>
        <w:t>So</w:t>
      </w:r>
      <w:proofErr w:type="gramEnd"/>
      <w:r w:rsidRPr="004F4748">
        <w:rPr>
          <w:sz w:val="16"/>
        </w:rPr>
        <w:t xml:space="preserve"> what is the extent of China’s interest in the Arctic? Given that the country is neither adjacent to nor possessed of a long history of involvement in the region, what is its motivation? The answer to the second question is both complex and straightforward</w:t>
      </w:r>
      <w:r w:rsidRPr="004F4748">
        <w:rPr>
          <w:rStyle w:val="StyleUnderline"/>
        </w:rPr>
        <w:t xml:space="preserve">: it is at once neither </w:t>
      </w:r>
      <w:r w:rsidRPr="004F4748">
        <w:rPr>
          <w:rStyle w:val="Emphasis"/>
        </w:rPr>
        <w:t>geopolitical</w:t>
      </w:r>
      <w:r w:rsidRPr="004F4748">
        <w:rPr>
          <w:rStyle w:val="StyleUnderline"/>
        </w:rPr>
        <w:t xml:space="preserve">, </w:t>
      </w:r>
      <w:r w:rsidRPr="004F4748">
        <w:rPr>
          <w:rStyle w:val="Emphasis"/>
        </w:rPr>
        <w:t>commercial</w:t>
      </w:r>
      <w:r w:rsidRPr="004F4748">
        <w:rPr>
          <w:rStyle w:val="StyleUnderline"/>
        </w:rPr>
        <w:t xml:space="preserve">, nor </w:t>
      </w:r>
      <w:r w:rsidRPr="004F4748">
        <w:rPr>
          <w:rStyle w:val="Emphasis"/>
        </w:rPr>
        <w:t>military</w:t>
      </w:r>
      <w:r w:rsidRPr="004F4748">
        <w:rPr>
          <w:rStyle w:val="StyleUnderline"/>
        </w:rPr>
        <w:t xml:space="preserve">, and yet simultaneously all of these: an important component of </w:t>
      </w:r>
      <w:r w:rsidRPr="004F4748">
        <w:rPr>
          <w:rStyle w:val="StyleUnderline"/>
          <w:highlight w:val="cyan"/>
        </w:rPr>
        <w:t>China’s</w:t>
      </w:r>
      <w:r w:rsidRPr="004F4748">
        <w:rPr>
          <w:rStyle w:val="StyleUnderline"/>
        </w:rPr>
        <w:t xml:space="preserve"> </w:t>
      </w:r>
      <w:r w:rsidRPr="004F4748">
        <w:rPr>
          <w:rStyle w:val="StyleUnderline"/>
          <w:highlight w:val="cyan"/>
        </w:rPr>
        <w:t>progression toward</w:t>
      </w:r>
      <w:r w:rsidRPr="004F4748">
        <w:rPr>
          <w:rStyle w:val="StyleUnderline"/>
        </w:rPr>
        <w:t xml:space="preserve"> genuine </w:t>
      </w:r>
      <w:r w:rsidRPr="004F4748">
        <w:rPr>
          <w:rStyle w:val="Emphasis"/>
          <w:highlight w:val="cyan"/>
        </w:rPr>
        <w:t>superpower status</w:t>
      </w:r>
      <w:r w:rsidRPr="004F4748">
        <w:rPr>
          <w:rStyle w:val="StyleUnderline"/>
        </w:rPr>
        <w:t xml:space="preserve">, a </w:t>
      </w:r>
      <w:r w:rsidRPr="004F4748">
        <w:rPr>
          <w:rStyle w:val="StyleUnderline"/>
          <w:highlight w:val="cyan"/>
        </w:rPr>
        <w:t>forward-looking approach</w:t>
      </w:r>
      <w:r w:rsidRPr="004F4748">
        <w:rPr>
          <w:rStyle w:val="StyleUnderline"/>
        </w:rPr>
        <w:t xml:space="preserve"> to the </w:t>
      </w:r>
      <w:r w:rsidRPr="004F4748">
        <w:rPr>
          <w:rStyle w:val="StyleUnderline"/>
          <w:highlight w:val="cyan"/>
        </w:rPr>
        <w:t>challenges</w:t>
      </w:r>
      <w:r w:rsidRPr="004F4748">
        <w:rPr>
          <w:rStyle w:val="StyleUnderline"/>
        </w:rPr>
        <w:t xml:space="preserve"> and </w:t>
      </w:r>
      <w:r w:rsidRPr="004F4748">
        <w:rPr>
          <w:rStyle w:val="StyleUnderline"/>
          <w:highlight w:val="cyan"/>
        </w:rPr>
        <w:t>opportunities</w:t>
      </w:r>
      <w:r w:rsidRPr="004F4748">
        <w:rPr>
          <w:rStyle w:val="StyleUnderline"/>
        </w:rPr>
        <w:t xml:space="preserve"> </w:t>
      </w:r>
      <w:r w:rsidRPr="004F4748">
        <w:rPr>
          <w:rStyle w:val="StyleUnderline"/>
          <w:highlight w:val="cyan"/>
        </w:rPr>
        <w:t>presented by</w:t>
      </w:r>
      <w:r w:rsidRPr="004F4748">
        <w:rPr>
          <w:rStyle w:val="StyleUnderline"/>
        </w:rPr>
        <w:t xml:space="preserve"> a </w:t>
      </w:r>
      <w:r w:rsidRPr="004F4748">
        <w:rPr>
          <w:rStyle w:val="StyleUnderline"/>
          <w:highlight w:val="cyan"/>
        </w:rPr>
        <w:t>changing Arctic</w:t>
      </w:r>
      <w:r w:rsidRPr="004F4748">
        <w:rPr>
          <w:rStyle w:val="StyleUnderline"/>
        </w:rPr>
        <w:t xml:space="preserve">, </w:t>
      </w:r>
      <w:r w:rsidRPr="004F4748">
        <w:rPr>
          <w:rStyle w:val="StyleUnderline"/>
          <w:highlight w:val="cyan"/>
        </w:rPr>
        <w:t>and</w:t>
      </w:r>
      <w:r w:rsidRPr="004F4748">
        <w:rPr>
          <w:rStyle w:val="StyleUnderline"/>
        </w:rPr>
        <w:t xml:space="preserve"> a move to secure a prominent seat at the table to </w:t>
      </w:r>
      <w:r w:rsidRPr="004F4748">
        <w:rPr>
          <w:rStyle w:val="StyleUnderline"/>
          <w:highlight w:val="cyan"/>
        </w:rPr>
        <w:t>influence and benefit</w:t>
      </w:r>
      <w:r w:rsidRPr="004F4748">
        <w:rPr>
          <w:rStyle w:val="StyleUnderline"/>
        </w:rPr>
        <w:t xml:space="preserve"> from </w:t>
      </w:r>
      <w:r w:rsidRPr="004F4748">
        <w:rPr>
          <w:rStyle w:val="StyleUnderline"/>
          <w:highlight w:val="cyan"/>
        </w:rPr>
        <w:t>decisions</w:t>
      </w:r>
      <w:r w:rsidRPr="004F4748">
        <w:rPr>
          <w:rStyle w:val="StyleUnderline"/>
        </w:rPr>
        <w:t xml:space="preserve"> that </w:t>
      </w:r>
      <w:r w:rsidRPr="004F4748">
        <w:rPr>
          <w:rStyle w:val="StyleUnderline"/>
          <w:highlight w:val="cyan"/>
        </w:rPr>
        <w:t>inevitably</w:t>
      </w:r>
      <w:r w:rsidRPr="004F4748">
        <w:rPr>
          <w:rStyle w:val="StyleUnderline"/>
        </w:rPr>
        <w:t xml:space="preserve"> will be </w:t>
      </w:r>
      <w:r w:rsidRPr="004F4748">
        <w:rPr>
          <w:rStyle w:val="StyleUnderline"/>
          <w:highlight w:val="cyan"/>
        </w:rPr>
        <w:t>made</w:t>
      </w:r>
      <w:r w:rsidRPr="004F4748">
        <w:rPr>
          <w:rStyle w:val="StyleUnderline"/>
        </w:rPr>
        <w:t xml:space="preserve"> in response to those Arctic changes. </w:t>
      </w:r>
      <w:r w:rsidRPr="004F4748">
        <w:rPr>
          <w:sz w:val="16"/>
        </w:rPr>
        <w:t xml:space="preserve">In 2021, China’s National People’s Congress formally adopted its latest Five-Year Plan, the fourteenth in total and the first to mention the Arctic. That mention was blink-and-you’ll-miss-it brief, but what it chose to include could reasonably be inferred to </w:t>
      </w:r>
      <w:r w:rsidRPr="004F4748">
        <w:rPr>
          <w:rStyle w:val="StyleUnderline"/>
        </w:rPr>
        <w:t xml:space="preserve">highlight </w:t>
      </w:r>
      <w:r w:rsidRPr="004F4748">
        <w:rPr>
          <w:rStyle w:val="StyleUnderline"/>
          <w:highlight w:val="cyan"/>
        </w:rPr>
        <w:t>Beijing’s priority</w:t>
      </w:r>
      <w:r w:rsidRPr="004F4748">
        <w:rPr>
          <w:rStyle w:val="StyleUnderline"/>
        </w:rPr>
        <w:t xml:space="preserve"> </w:t>
      </w:r>
      <w:r w:rsidRPr="004F4748">
        <w:rPr>
          <w:rStyle w:val="StyleUnderline"/>
          <w:highlight w:val="cyan"/>
        </w:rPr>
        <w:t>in</w:t>
      </w:r>
      <w:r w:rsidRPr="004F4748">
        <w:rPr>
          <w:rStyle w:val="StyleUnderline"/>
        </w:rPr>
        <w:t xml:space="preserve"> the northern </w:t>
      </w:r>
      <w:r w:rsidRPr="004F4748">
        <w:rPr>
          <w:rStyle w:val="StyleUnderline"/>
          <w:highlight w:val="cyan"/>
        </w:rPr>
        <w:t>polar regions</w:t>
      </w:r>
      <w:r w:rsidRPr="004F4748">
        <w:rPr>
          <w:rStyle w:val="StyleUnderline"/>
        </w:rPr>
        <w:t>. China will, it read, “</w:t>
      </w:r>
      <w:r w:rsidRPr="004F4748">
        <w:rPr>
          <w:rStyle w:val="StyleUnderline"/>
          <w:highlight w:val="cyan"/>
        </w:rPr>
        <w:t>participate</w:t>
      </w:r>
      <w:r w:rsidRPr="004F4748">
        <w:rPr>
          <w:rStyle w:val="StyleUnderline"/>
        </w:rPr>
        <w:t xml:space="preserve"> in practical </w:t>
      </w:r>
      <w:r w:rsidRPr="004F4748">
        <w:rPr>
          <w:rStyle w:val="StyleUnderline"/>
          <w:highlight w:val="cyan"/>
        </w:rPr>
        <w:t>cooperation in</w:t>
      </w:r>
      <w:r w:rsidRPr="004F4748">
        <w:rPr>
          <w:rStyle w:val="StyleUnderline"/>
        </w:rPr>
        <w:t xml:space="preserve"> the </w:t>
      </w:r>
      <w:r w:rsidRPr="004F4748">
        <w:rPr>
          <w:rStyle w:val="StyleUnderline"/>
          <w:highlight w:val="cyan"/>
        </w:rPr>
        <w:t>Arctic</w:t>
      </w:r>
      <w:r w:rsidRPr="004F4748">
        <w:rPr>
          <w:rStyle w:val="StyleUnderline"/>
        </w:rPr>
        <w:t xml:space="preserve"> and </w:t>
      </w:r>
      <w:r w:rsidRPr="004F4748">
        <w:rPr>
          <w:rStyle w:val="StyleUnderline"/>
          <w:highlight w:val="cyan"/>
        </w:rPr>
        <w:t>build</w:t>
      </w:r>
      <w:r w:rsidRPr="004F4748">
        <w:rPr>
          <w:rStyle w:val="StyleUnderline"/>
        </w:rPr>
        <w:t xml:space="preserve"> the ‘</w:t>
      </w:r>
      <w:r w:rsidRPr="004F4748">
        <w:rPr>
          <w:rStyle w:val="Emphasis"/>
          <w:highlight w:val="cyan"/>
        </w:rPr>
        <w:t>Polar Silk Road</w:t>
      </w:r>
      <w:r w:rsidRPr="004F4748">
        <w:rPr>
          <w:rStyle w:val="StyleUnderline"/>
        </w:rPr>
        <w:t xml:space="preserve">.’” </w:t>
      </w:r>
      <w:r w:rsidRPr="004F4748">
        <w:rPr>
          <w:sz w:val="16"/>
        </w:rPr>
        <w:t xml:space="preserve">That </w:t>
      </w:r>
      <w:r w:rsidRPr="004F4748">
        <w:rPr>
          <w:rStyle w:val="StyleUnderline"/>
        </w:rPr>
        <w:t xml:space="preserve">China should be invested in the idea of </w:t>
      </w:r>
      <w:r w:rsidRPr="004F4748">
        <w:rPr>
          <w:rStyle w:val="Emphasis"/>
        </w:rPr>
        <w:t>shipping routes</w:t>
      </w:r>
      <w:r w:rsidRPr="004F4748">
        <w:rPr>
          <w:rStyle w:val="StyleUnderline"/>
        </w:rPr>
        <w:t xml:space="preserve"> through the Arctic to the point of wanting to </w:t>
      </w:r>
      <w:r w:rsidRPr="004F4748">
        <w:rPr>
          <w:rStyle w:val="Emphasis"/>
        </w:rPr>
        <w:t>develop infrastructure</w:t>
      </w:r>
      <w:r w:rsidRPr="004F4748">
        <w:rPr>
          <w:rStyle w:val="StyleUnderline"/>
        </w:rPr>
        <w:t xml:space="preserve"> to support those routes and even give the concept some catchy branding should, on one level, be no surprise.</w:t>
      </w:r>
      <w:r w:rsidRPr="004F4748">
        <w:rPr>
          <w:sz w:val="16"/>
        </w:rPr>
        <w:t xml:space="preserve"> </w:t>
      </w:r>
      <w:r w:rsidRPr="004F4748">
        <w:rPr>
          <w:rStyle w:val="StyleUnderline"/>
        </w:rPr>
        <w:t xml:space="preserve">China boasts, by at least one measure, the </w:t>
      </w:r>
      <w:r w:rsidRPr="004F4748">
        <w:rPr>
          <w:rStyle w:val="Emphasis"/>
        </w:rPr>
        <w:t>largest merchant fleet in the world</w:t>
      </w:r>
      <w:r w:rsidRPr="004F4748">
        <w:rPr>
          <w:rStyle w:val="StyleUnderline"/>
        </w:rPr>
        <w:t>;</w:t>
      </w:r>
      <w:r w:rsidRPr="004F4748">
        <w:rPr>
          <w:sz w:val="16"/>
        </w:rPr>
        <w:t xml:space="preserve"> by other measures, it lies second behind Greece, but whatever metric one chooses—</w:t>
      </w:r>
      <w:r w:rsidRPr="004F4748">
        <w:rPr>
          <w:rStyle w:val="StyleUnderline"/>
        </w:rPr>
        <w:t>be it gross tonnage, deadweight, or number of vessels—its position on the charts has been rising,</w:t>
      </w:r>
      <w:r w:rsidRPr="004F4748">
        <w:rPr>
          <w:sz w:val="16"/>
        </w:rPr>
        <w:t xml:space="preserve"> and having overtaken Japan’s fleet in 2018, it is at the very least competitive in size with the Greeks and increasing at a faster rate. In such circumstances, it would arguably be a dereliction of duty not to read the tea leaves and take as many necessary precautions as possible for a world in which shipping routes through the Arctic are viable and competitive. The notion of a Polar Silk Road, however, suggested something deeper and more substantive. But exactly what it means and how much import Beijing assigns to it is unclear. </w:t>
      </w:r>
      <w:r w:rsidRPr="004F4748">
        <w:rPr>
          <w:rStyle w:val="StyleUnderline"/>
        </w:rPr>
        <w:t xml:space="preserve">The </w:t>
      </w:r>
      <w:r w:rsidRPr="004F4748">
        <w:rPr>
          <w:rStyle w:val="StyleUnderline"/>
          <w:highlight w:val="cyan"/>
        </w:rPr>
        <w:t>Polar Silk Road</w:t>
      </w:r>
      <w:r w:rsidRPr="004F4748">
        <w:rPr>
          <w:rStyle w:val="StyleUnderline"/>
        </w:rPr>
        <w:t xml:space="preserve"> was announced as a component of China’s Belt and Road Initiative, which has been </w:t>
      </w:r>
      <w:r w:rsidRPr="004F4748">
        <w:rPr>
          <w:rStyle w:val="StyleUnderline"/>
          <w:highlight w:val="cyan"/>
        </w:rPr>
        <w:t>described as</w:t>
      </w:r>
      <w:r w:rsidRPr="004F4748">
        <w:rPr>
          <w:rStyle w:val="StyleUnderline"/>
        </w:rPr>
        <w:t xml:space="preserve"> “</w:t>
      </w:r>
      <w:r w:rsidRPr="004F4748">
        <w:rPr>
          <w:rStyle w:val="StyleUnderline"/>
          <w:highlight w:val="cyan"/>
        </w:rPr>
        <w:t>one of</w:t>
      </w:r>
      <w:r w:rsidRPr="004F4748">
        <w:rPr>
          <w:rStyle w:val="StyleUnderline"/>
        </w:rPr>
        <w:t xml:space="preserve"> the </w:t>
      </w:r>
      <w:r w:rsidRPr="004F4748">
        <w:rPr>
          <w:rStyle w:val="Emphasis"/>
          <w:highlight w:val="cyan"/>
        </w:rPr>
        <w:t>most ambitious</w:t>
      </w:r>
      <w:r w:rsidRPr="004F4748">
        <w:rPr>
          <w:rStyle w:val="StyleUnderline"/>
          <w:highlight w:val="cyan"/>
        </w:rPr>
        <w:t xml:space="preserve"> infrastructure projects ever created</w:t>
      </w:r>
      <w:r w:rsidRPr="004F4748">
        <w:rPr>
          <w:rStyle w:val="StyleUnderline"/>
        </w:rPr>
        <w:t xml:space="preserve">.” </w:t>
      </w:r>
      <w:r w:rsidRPr="004F4748">
        <w:rPr>
          <w:sz w:val="16"/>
        </w:rPr>
        <w:t xml:space="preserve">When it was announced in 2013, it was </w:t>
      </w:r>
      <w:r w:rsidRPr="004F4748">
        <w:rPr>
          <w:rStyle w:val="StyleUnderline"/>
        </w:rPr>
        <w:t xml:space="preserve">portrayed as a “vast collection of development and investment </w:t>
      </w:r>
      <w:proofErr w:type="gramStart"/>
      <w:r w:rsidRPr="004F4748">
        <w:rPr>
          <w:rStyle w:val="StyleUnderline"/>
        </w:rPr>
        <w:t>initiatives .</w:t>
      </w:r>
      <w:proofErr w:type="gramEnd"/>
      <w:r w:rsidRPr="004F4748">
        <w:rPr>
          <w:rStyle w:val="StyleUnderline"/>
        </w:rPr>
        <w:t xml:space="preserve"> . . originally devised to link East Asia and Europe through physical infrastructure,” which in the decade since “has </w:t>
      </w:r>
      <w:r w:rsidRPr="004F4748">
        <w:rPr>
          <w:rStyle w:val="Emphasis"/>
        </w:rPr>
        <w:t>expanded</w:t>
      </w:r>
      <w:r w:rsidRPr="004F4748">
        <w:rPr>
          <w:rStyle w:val="StyleUnderline"/>
        </w:rPr>
        <w:t xml:space="preserve"> to Africa, Oceania, and Latin America, significantly broadening China’s economic and political influence.”</w:t>
      </w:r>
    </w:p>
    <w:p w14:paraId="587FAA03" w14:textId="77777777" w:rsidR="00E035BF" w:rsidRPr="004F4748" w:rsidRDefault="00E035BF" w:rsidP="00E035BF">
      <w:pPr>
        <w:pStyle w:val="Heading4"/>
        <w:rPr>
          <w:rFonts w:cs="Calibri"/>
        </w:rPr>
      </w:pPr>
      <w:r w:rsidRPr="004F4748">
        <w:rPr>
          <w:rFonts w:cs="Calibri"/>
        </w:rPr>
        <w:t>Arctic multipolarity is a lie – one country’s increase in control decreases another’s, proven by Russia.</w:t>
      </w:r>
    </w:p>
    <w:p w14:paraId="34AA2B67" w14:textId="77777777" w:rsidR="00E035BF" w:rsidRPr="004F4748" w:rsidRDefault="00E035BF" w:rsidP="00E035BF">
      <w:r w:rsidRPr="004F4748">
        <w:t xml:space="preserve">Ashley </w:t>
      </w:r>
      <w:r w:rsidRPr="004F4748">
        <w:rPr>
          <w:rStyle w:val="Style13ptBold"/>
        </w:rPr>
        <w:t>Postler 18</w:t>
      </w:r>
      <w:r w:rsidRPr="004F4748">
        <w:t xml:space="preserve"> [10/24/18, Ashley Postler is a master’s candidate in the Security Studies Program concentrating in international security, and pursuing a graduate certificate in Diplomatic Studies.  Her research focuses on emerging security and diplomatic issues in the Arctic. “Russia and China Sidelining </w:t>
      </w:r>
      <w:r w:rsidRPr="004F4748">
        <w:lastRenderedPageBreak/>
        <w:t xml:space="preserve">the U.S. in the Arctic”, </w:t>
      </w:r>
      <w:hyperlink r:id="rId5" w:history="1">
        <w:r w:rsidRPr="004F4748">
          <w:rPr>
            <w:rStyle w:val="Hyperlink"/>
          </w:rPr>
          <w:t>https://georgetownsecuritystudiesreview.org/2018/10/24/russia-and-china-sidelining-the-u-s-in-the-arctic/</w:t>
        </w:r>
      </w:hyperlink>
      <w:r w:rsidRPr="004F4748">
        <w:t>] //</w:t>
      </w:r>
      <w:proofErr w:type="spellStart"/>
      <w:r w:rsidRPr="004F4748">
        <w:t>Sreekantan</w:t>
      </w:r>
      <w:proofErr w:type="spellEnd"/>
    </w:p>
    <w:p w14:paraId="7F4FE0FC" w14:textId="77777777" w:rsidR="00E035BF" w:rsidRPr="004F4748" w:rsidRDefault="00E035BF" w:rsidP="00E035BF">
      <w:pPr>
        <w:rPr>
          <w:rStyle w:val="StyleUnderline"/>
        </w:rPr>
      </w:pPr>
      <w:r w:rsidRPr="004F4748">
        <w:rPr>
          <w:rStyle w:val="StyleUnderline"/>
        </w:rPr>
        <w:t xml:space="preserve">The </w:t>
      </w:r>
      <w:r w:rsidRPr="004F4748">
        <w:rPr>
          <w:rStyle w:val="StyleUnderline"/>
          <w:highlight w:val="cyan"/>
        </w:rPr>
        <w:t>Arctic is Russia’s resource base</w:t>
      </w:r>
      <w:r w:rsidRPr="004F4748">
        <w:rPr>
          <w:rStyle w:val="StyleUnderline"/>
        </w:rPr>
        <w:t xml:space="preserve"> for the 21st century and the Kremlin needs Chinese FDI and technological expertise to develop it. But even more, Putin views the Arctic as a means to restore Russia’s great power status.</w:t>
      </w:r>
      <w:r w:rsidRPr="004F4748">
        <w:rPr>
          <w:sz w:val="16"/>
        </w:rPr>
        <w:t xml:space="preserve">[ix] To this end, Russian national security policy seeks to revise the status quo in favor of “maintaining strategic stability and mutually beneficial partnerships in a poly centric world.”[x] </w:t>
      </w:r>
      <w:r w:rsidRPr="004F4748">
        <w:rPr>
          <w:rStyle w:val="StyleUnderline"/>
        </w:rPr>
        <w:t xml:space="preserve">In the Arctic, </w:t>
      </w:r>
      <w:r w:rsidRPr="004F4748">
        <w:rPr>
          <w:rStyle w:val="Emphasis"/>
          <w:highlight w:val="cyan"/>
        </w:rPr>
        <w:t>the U.S. has become sidelined</w:t>
      </w:r>
      <w:r w:rsidRPr="004F4748">
        <w:rPr>
          <w:rStyle w:val="StyleUnderline"/>
        </w:rPr>
        <w:t xml:space="preserve"> in an increasingly important geopolitical region, one in which it actually has a geographical stake with tangible national interests and economic potential.</w:t>
      </w:r>
    </w:p>
    <w:p w14:paraId="36772A32" w14:textId="77777777" w:rsidR="00E035BF" w:rsidRPr="004F4748" w:rsidRDefault="00E035BF" w:rsidP="00E035BF">
      <w:pPr>
        <w:rPr>
          <w:sz w:val="16"/>
        </w:rPr>
      </w:pPr>
      <w:r w:rsidRPr="004F4748">
        <w:rPr>
          <w:rStyle w:val="StyleUnderline"/>
          <w:highlight w:val="cyan"/>
        </w:rPr>
        <w:t>Sino-Russian ties</w:t>
      </w:r>
      <w:r w:rsidRPr="004F4748">
        <w:rPr>
          <w:rStyle w:val="StyleUnderline"/>
        </w:rPr>
        <w:t xml:space="preserve"> could </w:t>
      </w:r>
      <w:r w:rsidRPr="004F4748">
        <w:rPr>
          <w:rStyle w:val="Emphasis"/>
          <w:highlight w:val="cyan"/>
        </w:rPr>
        <w:t>undermine the U.S</w:t>
      </w:r>
      <w:r w:rsidRPr="004F4748">
        <w:rPr>
          <w:rStyle w:val="Emphasis"/>
        </w:rPr>
        <w:t>.</w:t>
      </w:r>
      <w:r w:rsidRPr="004F4748">
        <w:rPr>
          <w:rStyle w:val="StyleUnderline"/>
        </w:rPr>
        <w:t xml:space="preserve"> elsewhere across the globe, and in different ways. In a non-military sense, for starters, use of the NSR when it becomes commercially viable will circumvent US dominance in global trade,</w:t>
      </w:r>
      <w:r w:rsidRPr="004F4748">
        <w:rPr>
          <w:sz w:val="16"/>
        </w:rPr>
        <w:t xml:space="preserve"> of which 90% is facilitated by sea.[xi] Bilateral trade between Russia and China, furthermore, reached $84 billion in 2017 after growing 19% each year over the past decade.[xii] Such interdependence strengthens not only the economic positions of two of the US’s strategic rivals, but their standing in world affairs as well.</w:t>
      </w:r>
    </w:p>
    <w:p w14:paraId="149A8361" w14:textId="77777777" w:rsidR="00E035BF" w:rsidRPr="004F4748" w:rsidRDefault="00E035BF" w:rsidP="00E035BF">
      <w:pPr>
        <w:rPr>
          <w:sz w:val="16"/>
        </w:rPr>
      </w:pPr>
      <w:r w:rsidRPr="004F4748">
        <w:rPr>
          <w:rStyle w:val="StyleUnderline"/>
        </w:rPr>
        <w:t>The U</w:t>
      </w:r>
      <w:r w:rsidRPr="004F4748">
        <w:rPr>
          <w:rStyle w:val="StyleUnderline"/>
          <w:highlight w:val="cyan"/>
        </w:rPr>
        <w:t>.S. would benefit from</w:t>
      </w:r>
      <w:r w:rsidRPr="004F4748">
        <w:rPr>
          <w:rStyle w:val="StyleUnderline"/>
        </w:rPr>
        <w:t xml:space="preserve"> an </w:t>
      </w:r>
      <w:r w:rsidRPr="004F4748">
        <w:rPr>
          <w:rStyle w:val="StyleUnderline"/>
          <w:highlight w:val="cyan"/>
        </w:rPr>
        <w:t>increased Arctic presence</w:t>
      </w:r>
      <w:r w:rsidRPr="004F4748">
        <w:rPr>
          <w:rStyle w:val="StyleUnderline"/>
        </w:rPr>
        <w:t>. Modernizing US military assets in Alaska is a logical first step given increased human presence in the region, just as Russia has done in its own Arctic territory.</w:t>
      </w:r>
      <w:r w:rsidRPr="004F4748">
        <w:rPr>
          <w:sz w:val="16"/>
        </w:rPr>
        <w:t xml:space="preserve"> Furthermore, the U.S. should engage more actively in the Arctic Council. Although the Council and other sub-regional institutions cannot fully remedy mutual distrust between the U.S. and Russia, they do help to “[smooth] out the impact of tensions [elsewhere] on Arctic cooperation…and to keep regional players from reckless moves.”[xiii] Moreover, if its mandate were expanded to give the Council legislative power, the U.S. could leverage that authority to manage the role of non-Arctic actors such as China and others in the region.</w:t>
      </w:r>
    </w:p>
    <w:p w14:paraId="06AED118" w14:textId="77777777" w:rsidR="00E035BF" w:rsidRPr="004F4748" w:rsidRDefault="00E035BF" w:rsidP="00E035BF">
      <w:pPr>
        <w:rPr>
          <w:rStyle w:val="StyleUnderline"/>
        </w:rPr>
      </w:pPr>
      <w:r w:rsidRPr="004F4748">
        <w:rPr>
          <w:sz w:val="16"/>
        </w:rPr>
        <w:t xml:space="preserve">Both of these recommendations are responsible and low-risk, highlighting that </w:t>
      </w:r>
      <w:r w:rsidRPr="004F4748">
        <w:rPr>
          <w:rStyle w:val="StyleUnderline"/>
        </w:rPr>
        <w:t xml:space="preserve">until the </w:t>
      </w:r>
      <w:r w:rsidRPr="004F4748">
        <w:rPr>
          <w:rStyle w:val="StyleUnderline"/>
          <w:highlight w:val="cyan"/>
        </w:rPr>
        <w:t>U.S.</w:t>
      </w:r>
      <w:r w:rsidRPr="004F4748">
        <w:rPr>
          <w:rStyle w:val="StyleUnderline"/>
        </w:rPr>
        <w:t xml:space="preserve"> starts to </w:t>
      </w:r>
      <w:r w:rsidRPr="004F4748">
        <w:rPr>
          <w:rStyle w:val="StyleUnderline"/>
          <w:highlight w:val="cyan"/>
        </w:rPr>
        <w:t>take the Arctic seriously</w:t>
      </w:r>
      <w:r w:rsidRPr="004F4748">
        <w:rPr>
          <w:rStyle w:val="StyleUnderline"/>
        </w:rPr>
        <w:t xml:space="preserve">, it </w:t>
      </w:r>
      <w:r w:rsidRPr="004F4748">
        <w:rPr>
          <w:rStyle w:val="StyleUnderline"/>
          <w:highlight w:val="cyan"/>
        </w:rPr>
        <w:t>can</w:t>
      </w:r>
      <w:r w:rsidRPr="004F4748">
        <w:rPr>
          <w:rStyle w:val="StyleUnderline"/>
        </w:rPr>
        <w:t xml:space="preserve">not realistically hope to </w:t>
      </w:r>
      <w:r w:rsidRPr="004F4748">
        <w:rPr>
          <w:rStyle w:val="StyleUnderline"/>
          <w:highlight w:val="cyan"/>
        </w:rPr>
        <w:t>balance against Sino-Russian cooperation</w:t>
      </w:r>
      <w:r w:rsidRPr="004F4748">
        <w:rPr>
          <w:rStyle w:val="StyleUnderline"/>
        </w:rPr>
        <w:t xml:space="preserve"> in the region.</w:t>
      </w:r>
    </w:p>
    <w:p w14:paraId="58B2A7A3" w14:textId="77777777" w:rsidR="0025724C" w:rsidRPr="004F4748" w:rsidRDefault="0025724C" w:rsidP="0025724C">
      <w:pPr>
        <w:pStyle w:val="Heading4"/>
        <w:rPr>
          <w:rFonts w:cs="Calibri"/>
        </w:rPr>
      </w:pPr>
      <w:r w:rsidRPr="004F4748">
        <w:rPr>
          <w:rFonts w:cs="Calibri"/>
        </w:rPr>
        <w:t>Chinese decline paired with Xi’s insecurity means that China’s first move will be to invade Taiwan.</w:t>
      </w:r>
    </w:p>
    <w:p w14:paraId="58D60AB4" w14:textId="77777777" w:rsidR="0025724C" w:rsidRPr="004F4748" w:rsidRDefault="0025724C" w:rsidP="0025724C">
      <w:pPr>
        <w:rPr>
          <w:rStyle w:val="StyleUnderline"/>
          <w:u w:val="none"/>
        </w:rPr>
      </w:pPr>
      <w:r w:rsidRPr="004F4748">
        <w:rPr>
          <w:rStyle w:val="StyleUnderline"/>
          <w:u w:val="none"/>
        </w:rPr>
        <w:t xml:space="preserve">Glenn </w:t>
      </w:r>
      <w:r w:rsidRPr="004F4748">
        <w:rPr>
          <w:rStyle w:val="Style13ptBold"/>
        </w:rPr>
        <w:t>Chafetz 25</w:t>
      </w:r>
      <w:r w:rsidRPr="004F4748">
        <w:rPr>
          <w:rStyle w:val="StyleUnderline"/>
          <w:u w:val="none"/>
        </w:rPr>
        <w:t xml:space="preserve"> [3/5/25, Glenn Chafetz has more than 30 </w:t>
      </w:r>
      <w:proofErr w:type="spellStart"/>
      <w:r w:rsidRPr="004F4748">
        <w:rPr>
          <w:rStyle w:val="StyleUnderline"/>
          <w:u w:val="none"/>
        </w:rPr>
        <w:t>years experience</w:t>
      </w:r>
      <w:proofErr w:type="spellEnd"/>
      <w:r w:rsidRPr="004F4748">
        <w:rPr>
          <w:rStyle w:val="StyleUnderline"/>
          <w:u w:val="none"/>
        </w:rPr>
        <w:t xml:space="preserve"> in government, academia, and the private sector. He retired from CIA, where he served multiple overseas tours, including three as Chief of Station. He was also the Directorate of Operations’ first Chief of Tradecraft and Technology. Prior to coming to CIA, Dr. Chafetz served in the State Department and the Arms Control and Disarmament Agency. “China's War Plans”, </w:t>
      </w:r>
      <w:hyperlink r:id="rId6" w:history="1">
        <w:r w:rsidRPr="004F4748">
          <w:rPr>
            <w:rStyle w:val="Hyperlink"/>
          </w:rPr>
          <w:t>https://www.realcleardefense.com/articles/2025/03/05/chinas_war_plans_1095480.html</w:t>
        </w:r>
      </w:hyperlink>
      <w:r w:rsidRPr="004F4748">
        <w:rPr>
          <w:rStyle w:val="StyleUnderline"/>
          <w:u w:val="none"/>
        </w:rPr>
        <w:t>] //</w:t>
      </w:r>
      <w:proofErr w:type="spellStart"/>
      <w:r w:rsidRPr="004F4748">
        <w:rPr>
          <w:rStyle w:val="StyleUnderline"/>
          <w:u w:val="none"/>
        </w:rPr>
        <w:t>Sreekantan</w:t>
      </w:r>
      <w:proofErr w:type="spellEnd"/>
    </w:p>
    <w:p w14:paraId="26658A36" w14:textId="77777777" w:rsidR="0025724C" w:rsidRPr="004F4748" w:rsidRDefault="0025724C" w:rsidP="0025724C">
      <w:pPr>
        <w:rPr>
          <w:sz w:val="16"/>
        </w:rPr>
      </w:pPr>
      <w:r w:rsidRPr="004F4748">
        <w:rPr>
          <w:rStyle w:val="StyleUnderline"/>
          <w:highlight w:val="cyan"/>
        </w:rPr>
        <w:t>Insecurity</w:t>
      </w:r>
      <w:r w:rsidRPr="004F4748">
        <w:rPr>
          <w:rStyle w:val="StyleUnderline"/>
        </w:rPr>
        <w:t xml:space="preserve">, bordering on </w:t>
      </w:r>
      <w:r w:rsidRPr="004F4748">
        <w:rPr>
          <w:rStyle w:val="Emphasis"/>
        </w:rPr>
        <w:t>paranoia</w:t>
      </w:r>
      <w:r w:rsidRPr="004F4748">
        <w:rPr>
          <w:rStyle w:val="StyleUnderline"/>
        </w:rPr>
        <w:t xml:space="preserve">, </w:t>
      </w:r>
      <w:r w:rsidRPr="004F4748">
        <w:rPr>
          <w:rStyle w:val="StyleUnderline"/>
          <w:highlight w:val="cyan"/>
        </w:rPr>
        <w:t>drives Xi</w:t>
      </w:r>
      <w:r w:rsidRPr="004F4748">
        <w:rPr>
          <w:rStyle w:val="StyleUnderline"/>
        </w:rPr>
        <w:t xml:space="preserve"> to ensure the loyalty of the PLA through permanent purges and indoctrination. </w:t>
      </w:r>
      <w:r w:rsidRPr="004F4748">
        <w:rPr>
          <w:sz w:val="16"/>
        </w:rPr>
        <w:t>Xi has appointed or replaced all the top leaders of the PLA, and has dictated that the PLA units devote between 20 and 40 percent of their time undergoing political and ideological indoctrination, which includes glorification of Xi himself. “Political power,” as Mao asserted, “grows out of the barrel of a gun.” Thus, Xi spends whatever he thinks necessary to ensure that those who wield the weapons are loyal and responsive to him personally.</w:t>
      </w:r>
    </w:p>
    <w:p w14:paraId="207405E5" w14:textId="77777777" w:rsidR="0025724C" w:rsidRPr="004F4748" w:rsidRDefault="0025724C" w:rsidP="0025724C">
      <w:pPr>
        <w:rPr>
          <w:sz w:val="16"/>
        </w:rPr>
      </w:pPr>
      <w:r w:rsidRPr="004F4748">
        <w:rPr>
          <w:sz w:val="16"/>
        </w:rPr>
        <w:t>One might reasonably conclude from all this effort at control that Xi sees the principal purpose of the PLA as defending him and regime against potential domestic opponents rather than winning wars against foreign adversaries. After all, every hour of indoctrination is an hour not training to fight. This interpretation would make sense if the indoctrination requirements were applied only to the army, which would be expected to play the main role in internal repression, as it did in June 1989. However, these requirements apply across all forces. It is not likely that the PLA Navy, Air Force or Rocket Force would be used against protesters.</w:t>
      </w:r>
    </w:p>
    <w:p w14:paraId="1E12F896" w14:textId="77777777" w:rsidR="0025724C" w:rsidRPr="004F4748" w:rsidRDefault="0025724C" w:rsidP="0025724C">
      <w:pPr>
        <w:rPr>
          <w:sz w:val="16"/>
        </w:rPr>
      </w:pPr>
      <w:r w:rsidRPr="004F4748">
        <w:rPr>
          <w:sz w:val="16"/>
        </w:rPr>
        <w:t xml:space="preserve">Therefore, it is likely that </w:t>
      </w:r>
      <w:r w:rsidRPr="004F4748">
        <w:rPr>
          <w:rStyle w:val="StyleUnderline"/>
        </w:rPr>
        <w:t xml:space="preserve">Xi’s </w:t>
      </w:r>
      <w:r w:rsidRPr="004F4748">
        <w:rPr>
          <w:rStyle w:val="StyleUnderline"/>
          <w:highlight w:val="cyan"/>
        </w:rPr>
        <w:t xml:space="preserve">efforts to </w:t>
      </w:r>
      <w:r w:rsidRPr="004F4748">
        <w:rPr>
          <w:rStyle w:val="Emphasis"/>
          <w:highlight w:val="cyan"/>
        </w:rPr>
        <w:t>dominate the military</w:t>
      </w:r>
      <w:r w:rsidRPr="004F4748">
        <w:rPr>
          <w:rStyle w:val="StyleUnderline"/>
        </w:rPr>
        <w:t xml:space="preserve"> imply a desire to ensure his unlimited freedom to deploy the PLA for warfighting</w:t>
      </w:r>
      <w:r w:rsidRPr="004F4748">
        <w:rPr>
          <w:sz w:val="16"/>
        </w:rPr>
        <w:t xml:space="preserve">, without having to consult colleagues or worry about the military’s loyalty. This means that </w:t>
      </w:r>
      <w:r w:rsidRPr="004F4748">
        <w:rPr>
          <w:rStyle w:val="Emphasis"/>
        </w:rPr>
        <w:t xml:space="preserve">Xi </w:t>
      </w:r>
      <w:r w:rsidRPr="004F4748">
        <w:rPr>
          <w:rStyle w:val="Emphasis"/>
        </w:rPr>
        <w:lastRenderedPageBreak/>
        <w:t>alone can make decisions</w:t>
      </w:r>
      <w:r w:rsidRPr="004F4748">
        <w:rPr>
          <w:rStyle w:val="StyleUnderline"/>
        </w:rPr>
        <w:t xml:space="preserve"> about resorting—or not resorting—to military force to achieve his ambitions</w:t>
      </w:r>
      <w:r w:rsidRPr="004F4748">
        <w:rPr>
          <w:sz w:val="16"/>
        </w:rPr>
        <w:t>, and he alone will pay the political price for any negative outcomes of those decisions.</w:t>
      </w:r>
    </w:p>
    <w:p w14:paraId="58D75687" w14:textId="77777777" w:rsidR="0025724C" w:rsidRPr="004F4748" w:rsidRDefault="0025724C" w:rsidP="0025724C">
      <w:pPr>
        <w:rPr>
          <w:rStyle w:val="StyleUnderline"/>
        </w:rPr>
      </w:pPr>
      <w:r w:rsidRPr="004F4748">
        <w:rPr>
          <w:sz w:val="16"/>
        </w:rPr>
        <w:t xml:space="preserve">The most consequential of those decisions is whether to use force to bring Taiwan under CCP rule, an explicit and central goal that has eluded every leader of the CCP since Mao. Achieving that goal would confer near mythic status on Xi. </w:t>
      </w:r>
      <w:r w:rsidRPr="004F4748">
        <w:rPr>
          <w:rStyle w:val="StyleUnderline"/>
        </w:rPr>
        <w:t xml:space="preserve">The question of whether Xi would risk using military force for that purpose is central to estimating the probability of a shooting war between China and the </w:t>
      </w:r>
      <w:proofErr w:type="gramStart"/>
      <w:r w:rsidRPr="004F4748">
        <w:rPr>
          <w:rStyle w:val="StyleUnderline"/>
        </w:rPr>
        <w:t>U.S..</w:t>
      </w:r>
      <w:proofErr w:type="gramEnd"/>
      <w:r w:rsidRPr="004F4748">
        <w:rPr>
          <w:rStyle w:val="StyleUnderline"/>
        </w:rPr>
        <w:t xml:space="preserve"> </w:t>
      </w:r>
      <w:r w:rsidRPr="004F4748">
        <w:rPr>
          <w:rStyle w:val="StyleUnderline"/>
          <w:highlight w:val="cyan"/>
        </w:rPr>
        <w:t xml:space="preserve">China would </w:t>
      </w:r>
      <w:r w:rsidRPr="004F4748">
        <w:rPr>
          <w:rStyle w:val="Emphasis"/>
          <w:highlight w:val="cyan"/>
        </w:rPr>
        <w:t>prefer</w:t>
      </w:r>
      <w:r w:rsidRPr="004F4748">
        <w:rPr>
          <w:rStyle w:val="Emphasis"/>
        </w:rPr>
        <w:t xml:space="preserve"> first of all </w:t>
      </w:r>
      <w:r w:rsidRPr="004F4748">
        <w:rPr>
          <w:rStyle w:val="Emphasis"/>
          <w:highlight w:val="cyan"/>
        </w:rPr>
        <w:t>to absorb Taiwan</w:t>
      </w:r>
      <w:r w:rsidRPr="004F4748">
        <w:rPr>
          <w:rStyle w:val="StyleUnderline"/>
        </w:rPr>
        <w:t xml:space="preserve"> without firing a shot, second, to use the PLA to conquer Taiwan while deterring U.S. armed intervention, and third, to engage in direct combat against U.S. forces only as a last resort.</w:t>
      </w:r>
    </w:p>
    <w:p w14:paraId="581F502F" w14:textId="77777777" w:rsidR="0025724C" w:rsidRPr="004F4748" w:rsidRDefault="0025724C" w:rsidP="0025724C">
      <w:pPr>
        <w:rPr>
          <w:sz w:val="16"/>
        </w:rPr>
      </w:pPr>
      <w:r w:rsidRPr="004F4748">
        <w:rPr>
          <w:sz w:val="16"/>
        </w:rPr>
        <w:t xml:space="preserve">Until China’s economic deceleration, the probability of war was slim. This was because Xi maintained a relatively long timeline for realizing his ambitions, noting that PLA modernization would be completed by 2035. This timeline was based on Xi’s age, PLA needs, and the CCP’s assumption of China’s inexorable rise in comparison to a declining </w:t>
      </w:r>
      <w:proofErr w:type="gramStart"/>
      <w:r w:rsidRPr="004F4748">
        <w:rPr>
          <w:sz w:val="16"/>
        </w:rPr>
        <w:t>U.S..</w:t>
      </w:r>
      <w:proofErr w:type="gramEnd"/>
      <w:r w:rsidRPr="004F4748">
        <w:rPr>
          <w:sz w:val="16"/>
        </w:rPr>
        <w:t xml:space="preserve">  China’s economic and political strength would grow, and the U.S. would sink into economic, political, and military irrelevance, leaving China free to act in the Western Pacific without need to consider U.S. reactions. However, that is not what is happening. Instead, China’s economy under Xi has stalled in the face of declining productivity, overproduction, weak demand, deflation, massive debt, and a shrinking population of workers.</w:t>
      </w:r>
    </w:p>
    <w:p w14:paraId="4453FE6E" w14:textId="77777777" w:rsidR="0025724C" w:rsidRPr="004F4748" w:rsidRDefault="0025724C" w:rsidP="0025724C">
      <w:pPr>
        <w:rPr>
          <w:rStyle w:val="StyleUnderline"/>
        </w:rPr>
      </w:pPr>
      <w:r w:rsidRPr="004F4748">
        <w:rPr>
          <w:sz w:val="16"/>
        </w:rPr>
        <w:t xml:space="preserve">None of these problems are susceptible to a quick fix. Therefore, China must contend with low levels of growth for the long term and a likely economic decline relative to the </w:t>
      </w:r>
      <w:proofErr w:type="gramStart"/>
      <w:r w:rsidRPr="004F4748">
        <w:rPr>
          <w:sz w:val="16"/>
        </w:rPr>
        <w:t>U.S..</w:t>
      </w:r>
      <w:proofErr w:type="gramEnd"/>
      <w:r w:rsidRPr="004F4748">
        <w:rPr>
          <w:sz w:val="16"/>
        </w:rPr>
        <w:t xml:space="preserve"> This turn of events has changed the timeline for Xi. The more time that passes, the weaker China’s position becomes relative to the </w:t>
      </w:r>
      <w:proofErr w:type="gramStart"/>
      <w:r w:rsidRPr="004F4748">
        <w:rPr>
          <w:sz w:val="16"/>
        </w:rPr>
        <w:t>U.S..</w:t>
      </w:r>
      <w:proofErr w:type="gramEnd"/>
      <w:r w:rsidRPr="004F4748">
        <w:rPr>
          <w:sz w:val="16"/>
        </w:rPr>
        <w:t xml:space="preserve"> Furthermore, </w:t>
      </w:r>
      <w:r w:rsidRPr="004F4748">
        <w:rPr>
          <w:rStyle w:val="StyleUnderline"/>
        </w:rPr>
        <w:t xml:space="preserve">without economic growth, </w:t>
      </w:r>
      <w:r w:rsidRPr="004F4748">
        <w:rPr>
          <w:rStyle w:val="StyleUnderline"/>
          <w:highlight w:val="cyan"/>
        </w:rPr>
        <w:t>Xi must rely</w:t>
      </w:r>
      <w:r w:rsidRPr="004F4748">
        <w:rPr>
          <w:rStyle w:val="StyleUnderline"/>
        </w:rPr>
        <w:t xml:space="preserve"> more heavily </w:t>
      </w:r>
      <w:r w:rsidRPr="004F4748">
        <w:rPr>
          <w:rStyle w:val="StyleUnderline"/>
          <w:highlight w:val="cyan"/>
        </w:rPr>
        <w:t>on nationalism and foreign threats</w:t>
      </w:r>
      <w:r w:rsidRPr="004F4748">
        <w:rPr>
          <w:rStyle w:val="StyleUnderline"/>
        </w:rPr>
        <w:t xml:space="preserve"> as a basis for legitimacy. All of this will </w:t>
      </w:r>
      <w:r w:rsidRPr="004F4748">
        <w:rPr>
          <w:rStyle w:val="StyleUnderline"/>
          <w:highlight w:val="cyan"/>
        </w:rPr>
        <w:t xml:space="preserve">incentivize Xi to </w:t>
      </w:r>
      <w:r w:rsidRPr="004F4748">
        <w:rPr>
          <w:rStyle w:val="Emphasis"/>
          <w:highlight w:val="cyan"/>
        </w:rPr>
        <w:t>act against Taiwan sooner</w:t>
      </w:r>
      <w:r w:rsidRPr="004F4748">
        <w:rPr>
          <w:rStyle w:val="StyleUnderline"/>
        </w:rPr>
        <w:t xml:space="preserve"> rather </w:t>
      </w:r>
      <w:r w:rsidRPr="004F4748">
        <w:rPr>
          <w:rStyle w:val="StyleUnderline"/>
          <w:highlight w:val="cyan"/>
        </w:rPr>
        <w:t>than later</w:t>
      </w:r>
      <w:r w:rsidRPr="004F4748">
        <w:rPr>
          <w:rStyle w:val="StyleUnderline"/>
        </w:rPr>
        <w:t xml:space="preserve">. Given that Xi now exerts uncontested control of the PLA, the </w:t>
      </w:r>
      <w:r w:rsidRPr="004F4748">
        <w:rPr>
          <w:rStyle w:val="StyleUnderline"/>
          <w:highlight w:val="cyan"/>
        </w:rPr>
        <w:t>pressure</w:t>
      </w:r>
      <w:r w:rsidRPr="004F4748">
        <w:rPr>
          <w:rStyle w:val="StyleUnderline"/>
        </w:rPr>
        <w:t xml:space="preserve"> on him to use it </w:t>
      </w:r>
      <w:r w:rsidRPr="004F4748">
        <w:rPr>
          <w:rStyle w:val="StyleUnderline"/>
          <w:highlight w:val="cyan"/>
        </w:rPr>
        <w:t>to realize</w:t>
      </w:r>
      <w:r w:rsidRPr="004F4748">
        <w:rPr>
          <w:rStyle w:val="StyleUnderline"/>
        </w:rPr>
        <w:t xml:space="preserve"> his </w:t>
      </w:r>
      <w:r w:rsidRPr="004F4748">
        <w:rPr>
          <w:rStyle w:val="StyleUnderline"/>
          <w:highlight w:val="cyan"/>
        </w:rPr>
        <w:t>Taiwan</w:t>
      </w:r>
      <w:r w:rsidRPr="004F4748">
        <w:rPr>
          <w:rStyle w:val="StyleUnderline"/>
        </w:rPr>
        <w:t xml:space="preserve"> ambition </w:t>
      </w:r>
      <w:r w:rsidRPr="004F4748">
        <w:rPr>
          <w:rStyle w:val="StyleUnderline"/>
          <w:highlight w:val="cyan"/>
        </w:rPr>
        <w:t>will be immense</w:t>
      </w:r>
      <w:r w:rsidRPr="004F4748">
        <w:rPr>
          <w:rStyle w:val="StyleUnderline"/>
        </w:rPr>
        <w:t xml:space="preserve">. Therefore, </w:t>
      </w:r>
      <w:r w:rsidRPr="004F4748">
        <w:rPr>
          <w:rStyle w:val="StyleUnderline"/>
          <w:highlight w:val="cyan"/>
        </w:rPr>
        <w:t>U.S.</w:t>
      </w:r>
      <w:r w:rsidRPr="004F4748">
        <w:rPr>
          <w:rStyle w:val="StyleUnderline"/>
        </w:rPr>
        <w:t xml:space="preserve"> and allied leaders </w:t>
      </w:r>
      <w:r w:rsidRPr="004F4748">
        <w:rPr>
          <w:rStyle w:val="StyleUnderline"/>
          <w:highlight w:val="cyan"/>
        </w:rPr>
        <w:t>cannot presume they have ample time</w:t>
      </w:r>
      <w:r w:rsidRPr="004F4748">
        <w:rPr>
          <w:rStyle w:val="StyleUnderline"/>
        </w:rPr>
        <w:t xml:space="preserve"> to decide how they would respond and coordinate in the increasingly likely event Xi does resort to the military option.</w:t>
      </w:r>
    </w:p>
    <w:p w14:paraId="0970B6B2" w14:textId="77777777" w:rsidR="0099208B" w:rsidRPr="004F4748" w:rsidRDefault="0099208B" w:rsidP="0099208B">
      <w:pPr>
        <w:pStyle w:val="Heading4"/>
        <w:rPr>
          <w:rFonts w:cs="Calibri"/>
        </w:rPr>
      </w:pPr>
      <w:r w:rsidRPr="004F4748">
        <w:rPr>
          <w:rFonts w:cs="Calibri"/>
        </w:rPr>
        <w:t>War over Taiwan goes nuclear.</w:t>
      </w:r>
    </w:p>
    <w:p w14:paraId="441D89FB" w14:textId="77777777" w:rsidR="0099208B" w:rsidRPr="004F4748" w:rsidRDefault="0099208B" w:rsidP="0099208B">
      <w:r w:rsidRPr="004F4748">
        <w:t xml:space="preserve">Michael T. </w:t>
      </w:r>
      <w:r w:rsidRPr="004F4748">
        <w:rPr>
          <w:b/>
          <w:sz w:val="26"/>
          <w:szCs w:val="26"/>
        </w:rPr>
        <w:t>Klare 22</w:t>
      </w:r>
      <w:r w:rsidRPr="004F4748">
        <w:t>, The Nation’s defense correspondent, professor emeritus at Hampshire College, senior visiting fellow at the Arms Control Association, 10/13/22, “Could the Fight Over Taiwan Trigger Nuclear War?” https://www.thenation.com/article/world/china-taiwan-nuclear-war/ \\am</w:t>
      </w:r>
    </w:p>
    <w:p w14:paraId="3C432851" w14:textId="77777777" w:rsidR="0099208B" w:rsidRPr="004F4748" w:rsidRDefault="0099208B" w:rsidP="0099208B">
      <w:pPr>
        <w:rPr>
          <w:sz w:val="12"/>
          <w:szCs w:val="12"/>
        </w:rPr>
      </w:pPr>
      <w:r w:rsidRPr="004F4748">
        <w:rPr>
          <w:sz w:val="12"/>
          <w:szCs w:val="12"/>
        </w:rPr>
        <w:t xml:space="preserve">In the days that followed, </w:t>
      </w:r>
      <w:r w:rsidRPr="004F4748">
        <w:rPr>
          <w:highlight w:val="cyan"/>
          <w:u w:val="single"/>
        </w:rPr>
        <w:t>China</w:t>
      </w:r>
      <w:r w:rsidRPr="004F4748">
        <w:rPr>
          <w:u w:val="single"/>
        </w:rPr>
        <w:t xml:space="preserve"> also </w:t>
      </w:r>
      <w:r w:rsidRPr="004F4748">
        <w:rPr>
          <w:highlight w:val="cyan"/>
          <w:u w:val="single"/>
        </w:rPr>
        <w:t>sent nuclear-capable</w:t>
      </w:r>
      <w:r w:rsidRPr="004F4748">
        <w:rPr>
          <w:u w:val="single"/>
        </w:rPr>
        <w:t xml:space="preserve"> H-6 </w:t>
      </w:r>
      <w:r w:rsidRPr="004F4748">
        <w:rPr>
          <w:highlight w:val="cyan"/>
          <w:u w:val="single"/>
        </w:rPr>
        <w:t>heavy bombers across the median</w:t>
      </w:r>
      <w:r w:rsidRPr="004F4748">
        <w:rPr>
          <w:u w:val="single"/>
        </w:rPr>
        <w:t xml:space="preserve"> line </w:t>
      </w:r>
      <w:r w:rsidRPr="004F4748">
        <w:rPr>
          <w:highlight w:val="cyan"/>
          <w:u w:val="single"/>
        </w:rPr>
        <w:t>in</w:t>
      </w:r>
      <w:r w:rsidRPr="004F4748">
        <w:rPr>
          <w:u w:val="single"/>
        </w:rPr>
        <w:t xml:space="preserve"> the </w:t>
      </w:r>
      <w:r w:rsidRPr="004F4748">
        <w:rPr>
          <w:highlight w:val="cyan"/>
          <w:u w:val="single"/>
        </w:rPr>
        <w:t>Taiwan</w:t>
      </w:r>
      <w:r w:rsidRPr="004F4748">
        <w:rPr>
          <w:u w:val="single"/>
        </w:rPr>
        <w:t xml:space="preserve"> Strait, a previously respected informal boundary between China and that island</w:t>
      </w:r>
      <w:r w:rsidRPr="004F4748">
        <w:rPr>
          <w:sz w:val="12"/>
          <w:szCs w:val="12"/>
        </w:rPr>
        <w:t xml:space="preserve">. Worse yet, </w:t>
      </w:r>
      <w:r w:rsidRPr="004F4748">
        <w:rPr>
          <w:b/>
          <w:sz w:val="24"/>
          <w:szCs w:val="24"/>
          <w:highlight w:val="cyan"/>
          <w:u w:val="single"/>
        </w:rPr>
        <w:t>state-owned media</w:t>
      </w:r>
      <w:r w:rsidRPr="004F4748">
        <w:rPr>
          <w:highlight w:val="cyan"/>
          <w:u w:val="single"/>
        </w:rPr>
        <w:t xml:space="preserve"> displayed</w:t>
      </w:r>
      <w:r w:rsidRPr="004F4748">
        <w:rPr>
          <w:u w:val="single"/>
        </w:rPr>
        <w:t xml:space="preserve"> images of Dongfeng-17 (DF-17) </w:t>
      </w:r>
      <w:r w:rsidRPr="004F4748">
        <w:rPr>
          <w:highlight w:val="cyan"/>
          <w:u w:val="single"/>
        </w:rPr>
        <w:t>hypersonic ballistic missiles</w:t>
      </w:r>
      <w:r w:rsidRPr="004F4748">
        <w:rPr>
          <w:u w:val="single"/>
        </w:rPr>
        <w:t xml:space="preserve">, also believed </w:t>
      </w:r>
      <w:r w:rsidRPr="004F4748">
        <w:rPr>
          <w:sz w:val="24"/>
          <w:szCs w:val="24"/>
          <w:highlight w:val="cyan"/>
          <w:u w:val="single"/>
        </w:rPr>
        <w:t xml:space="preserve">capable of </w:t>
      </w:r>
      <w:r w:rsidRPr="004F4748">
        <w:rPr>
          <w:b/>
          <w:sz w:val="24"/>
          <w:szCs w:val="24"/>
          <w:highlight w:val="cyan"/>
          <w:u w:val="single"/>
        </w:rPr>
        <w:t>carrying</w:t>
      </w:r>
      <w:r w:rsidRPr="004F4748">
        <w:rPr>
          <w:b/>
          <w:sz w:val="24"/>
          <w:szCs w:val="24"/>
          <w:u w:val="single"/>
        </w:rPr>
        <w:t xml:space="preserve"> </w:t>
      </w:r>
      <w:r w:rsidRPr="004F4748">
        <w:rPr>
          <w:b/>
          <w:sz w:val="24"/>
          <w:szCs w:val="24"/>
          <w:highlight w:val="cyan"/>
          <w:u w:val="single"/>
        </w:rPr>
        <w:t>nuc</w:t>
      </w:r>
      <w:r w:rsidRPr="004F4748">
        <w:rPr>
          <w:b/>
          <w:sz w:val="24"/>
          <w:szCs w:val="24"/>
          <w:u w:val="single"/>
        </w:rPr>
        <w:t>lear weapon</w:t>
      </w:r>
      <w:r w:rsidRPr="004F4748">
        <w:rPr>
          <w:b/>
          <w:sz w:val="24"/>
          <w:szCs w:val="24"/>
          <w:highlight w:val="cyan"/>
          <w:u w:val="single"/>
        </w:rPr>
        <w:t>s</w:t>
      </w:r>
      <w:r w:rsidRPr="004F4748">
        <w:rPr>
          <w:sz w:val="12"/>
          <w:szCs w:val="12"/>
        </w:rPr>
        <w:t>, being moved into positions off Taiwan.</w:t>
      </w:r>
    </w:p>
    <w:p w14:paraId="6D5FD7C6" w14:textId="44B7E502" w:rsidR="00421DE0" w:rsidRPr="004F4748" w:rsidRDefault="0099208B" w:rsidP="00775754">
      <w:pPr>
        <w:rPr>
          <w:u w:val="single"/>
        </w:rPr>
      </w:pPr>
      <w:r w:rsidRPr="004F4748">
        <w:rPr>
          <w:highlight w:val="cyan"/>
          <w:u w:val="single"/>
        </w:rPr>
        <w:t>Washington</w:t>
      </w:r>
      <w:r w:rsidRPr="004F4748">
        <w:rPr>
          <w:u w:val="single"/>
        </w:rPr>
        <w:t xml:space="preserve"> has not overtly deployed nuclear-capable weaponry</w:t>
      </w:r>
      <w:r w:rsidRPr="004F4748">
        <w:rPr>
          <w:sz w:val="12"/>
          <w:szCs w:val="12"/>
        </w:rPr>
        <w:t xml:space="preserve"> in such a brazen fashion near Chinese territory, but it </w:t>
      </w:r>
      <w:r w:rsidRPr="004F4748">
        <w:rPr>
          <w:sz w:val="24"/>
          <w:szCs w:val="24"/>
          <w:u w:val="single"/>
        </w:rPr>
        <w:t xml:space="preserve">certainly has </w:t>
      </w:r>
      <w:r w:rsidRPr="004F4748">
        <w:rPr>
          <w:sz w:val="24"/>
          <w:szCs w:val="24"/>
          <w:highlight w:val="cyan"/>
          <w:u w:val="single"/>
        </w:rPr>
        <w:t>sent aircraft carriers and</w:t>
      </w:r>
      <w:r w:rsidRPr="004F4748">
        <w:rPr>
          <w:sz w:val="24"/>
          <w:szCs w:val="24"/>
          <w:u w:val="single"/>
        </w:rPr>
        <w:t xml:space="preserve"> guided-</w:t>
      </w:r>
      <w:r w:rsidRPr="004F4748">
        <w:rPr>
          <w:sz w:val="24"/>
          <w:szCs w:val="24"/>
          <w:highlight w:val="cyan"/>
          <w:u w:val="single"/>
        </w:rPr>
        <w:t>missile warships</w:t>
      </w:r>
      <w:r w:rsidRPr="004F4748">
        <w:rPr>
          <w:sz w:val="24"/>
          <w:szCs w:val="24"/>
          <w:u w:val="single"/>
        </w:rPr>
        <w:t xml:space="preserve"> into the area, </w:t>
      </w:r>
      <w:r w:rsidRPr="004F4748">
        <w:rPr>
          <w:sz w:val="24"/>
          <w:szCs w:val="24"/>
          <w:highlight w:val="cyan"/>
          <w:u w:val="single"/>
        </w:rPr>
        <w:t>signaling</w:t>
      </w:r>
      <w:r w:rsidRPr="004F4748">
        <w:rPr>
          <w:sz w:val="24"/>
          <w:szCs w:val="24"/>
          <w:u w:val="single"/>
        </w:rPr>
        <w:t xml:space="preserve"> its </w:t>
      </w:r>
      <w:r w:rsidRPr="004F4748">
        <w:rPr>
          <w:sz w:val="24"/>
          <w:szCs w:val="24"/>
          <w:highlight w:val="cyan"/>
          <w:u w:val="single"/>
        </w:rPr>
        <w:t>ability to launch attacks</w:t>
      </w:r>
      <w:r w:rsidRPr="004F4748">
        <w:rPr>
          <w:sz w:val="24"/>
          <w:szCs w:val="24"/>
          <w:u w:val="single"/>
        </w:rPr>
        <w:t xml:space="preserve"> on the mainland should a war break out</w:t>
      </w:r>
      <w:r w:rsidRPr="004F4748">
        <w:rPr>
          <w:sz w:val="12"/>
          <w:szCs w:val="12"/>
        </w:rPr>
        <w:t xml:space="preserve">. While Pelosi was in Taiwan, for example, the Navy deployed the carrier USS Ronald Reagan with its flotilla of escort vessels in nearby waters. </w:t>
      </w:r>
      <w:r w:rsidRPr="004F4748">
        <w:rPr>
          <w:u w:val="single"/>
        </w:rPr>
        <w:t xml:space="preserve">Military </w:t>
      </w:r>
      <w:r w:rsidRPr="004F4748">
        <w:rPr>
          <w:highlight w:val="cyan"/>
          <w:u w:val="single"/>
        </w:rPr>
        <w:t>officials in both countries are</w:t>
      </w:r>
      <w:r w:rsidRPr="004F4748">
        <w:rPr>
          <w:u w:val="single"/>
        </w:rPr>
        <w:t xml:space="preserve"> all too </w:t>
      </w:r>
      <w:r w:rsidRPr="004F4748">
        <w:rPr>
          <w:highlight w:val="cyan"/>
          <w:u w:val="single"/>
        </w:rPr>
        <w:t>aware</w:t>
      </w:r>
      <w:r w:rsidRPr="004F4748">
        <w:rPr>
          <w:u w:val="single"/>
        </w:rPr>
        <w:t xml:space="preserve"> that </w:t>
      </w:r>
      <w:r w:rsidRPr="004F4748">
        <w:rPr>
          <w:highlight w:val="cyan"/>
          <w:u w:val="single"/>
        </w:rPr>
        <w:t>should</w:t>
      </w:r>
      <w:r w:rsidRPr="004F4748">
        <w:rPr>
          <w:u w:val="single"/>
        </w:rPr>
        <w:t xml:space="preserve"> such ships </w:t>
      </w:r>
      <w:r w:rsidRPr="004F4748">
        <w:rPr>
          <w:highlight w:val="cyan"/>
          <w:u w:val="single"/>
        </w:rPr>
        <w:t>ever attack Chinese territory</w:t>
      </w:r>
      <w:r w:rsidRPr="004F4748">
        <w:rPr>
          <w:u w:val="single"/>
        </w:rPr>
        <w:t xml:space="preserve">, those DF-15s and DF-17s would be let loose against them—and, if armed with nuclear warheads, </w:t>
      </w:r>
      <w:r w:rsidRPr="004F4748">
        <w:rPr>
          <w:highlight w:val="cyan"/>
          <w:u w:val="single"/>
        </w:rPr>
        <w:t>would</w:t>
      </w:r>
      <w:r w:rsidRPr="004F4748">
        <w:rPr>
          <w:u w:val="single"/>
        </w:rPr>
        <w:t xml:space="preserve"> </w:t>
      </w:r>
      <w:r w:rsidRPr="004F4748">
        <w:rPr>
          <w:sz w:val="12"/>
          <w:szCs w:val="12"/>
        </w:rPr>
        <w:t>likely</w:t>
      </w:r>
      <w:r w:rsidRPr="004F4748">
        <w:rPr>
          <w:u w:val="single"/>
        </w:rPr>
        <w:t xml:space="preserve"> </w:t>
      </w:r>
      <w:r w:rsidRPr="004F4748">
        <w:rPr>
          <w:highlight w:val="cyan"/>
          <w:u w:val="single"/>
        </w:rPr>
        <w:t>provoke</w:t>
      </w:r>
      <w:r w:rsidRPr="004F4748">
        <w:rPr>
          <w:u w:val="single"/>
        </w:rPr>
        <w:t xml:space="preserve"> a US </w:t>
      </w:r>
      <w:r w:rsidRPr="004F4748">
        <w:rPr>
          <w:highlight w:val="cyan"/>
          <w:u w:val="single"/>
        </w:rPr>
        <w:t>nuclear response</w:t>
      </w:r>
      <w:r w:rsidRPr="004F4748">
        <w:rPr>
          <w:u w:val="single"/>
        </w:rPr>
        <w:t>.</w:t>
      </w:r>
    </w:p>
    <w:p w14:paraId="38C6DEAA" w14:textId="67182E5B" w:rsidR="006952D7" w:rsidRDefault="00775754" w:rsidP="003B6DCC">
      <w:pPr>
        <w:pStyle w:val="Heading2"/>
        <w:rPr>
          <w:rFonts w:cs="Calibri"/>
        </w:rPr>
      </w:pPr>
      <w:r w:rsidRPr="004F4748">
        <w:rPr>
          <w:rFonts w:cs="Calibri"/>
        </w:rPr>
        <w:lastRenderedPageBreak/>
        <w:t>[Uniqueness]</w:t>
      </w:r>
    </w:p>
    <w:p w14:paraId="25B7385F" w14:textId="05A6A1DC" w:rsidR="0086579F" w:rsidRDefault="0086579F" w:rsidP="0086579F"/>
    <w:p w14:paraId="649C233A" w14:textId="6B69F6D7" w:rsidR="0086579F" w:rsidRDefault="0086579F" w:rsidP="0086579F">
      <w:pPr>
        <w:pStyle w:val="Heading3"/>
      </w:pPr>
      <w:r>
        <w:lastRenderedPageBreak/>
        <w:t xml:space="preserve">UQ/L- China Arctic Leadership </w:t>
      </w:r>
    </w:p>
    <w:p w14:paraId="5ED9C8E5" w14:textId="77777777" w:rsidR="0086579F" w:rsidRPr="008950FB" w:rsidRDefault="0086579F" w:rsidP="0086579F">
      <w:pPr>
        <w:pStyle w:val="Heading4"/>
      </w:pPr>
      <w:r>
        <w:t xml:space="preserve">China will fill the leadership gap created by US withdrawal, but US commitment to the arctic </w:t>
      </w:r>
      <w:proofErr w:type="gramStart"/>
      <w:r>
        <w:rPr>
          <w:u w:val="single"/>
        </w:rPr>
        <w:t>crowds</w:t>
      </w:r>
      <w:proofErr w:type="gramEnd"/>
      <w:r>
        <w:rPr>
          <w:u w:val="single"/>
        </w:rPr>
        <w:t xml:space="preserve"> out</w:t>
      </w:r>
      <w:r>
        <w:t xml:space="preserve"> Chinese soft power</w:t>
      </w:r>
    </w:p>
    <w:p w14:paraId="63FCDBE8" w14:textId="77777777" w:rsidR="0086579F" w:rsidRPr="00D86DFC" w:rsidRDefault="0086579F" w:rsidP="0086579F">
      <w:r w:rsidRPr="00D86DFC">
        <w:rPr>
          <w:rStyle w:val="Style13ptBold"/>
        </w:rPr>
        <w:t>Karim 25</w:t>
      </w:r>
      <w:r>
        <w:t xml:space="preserve">, Postdoctoral </w:t>
      </w:r>
      <w:proofErr w:type="gramStart"/>
      <w:r>
        <w:t>fellow  at</w:t>
      </w:r>
      <w:proofErr w:type="gramEnd"/>
      <w:r>
        <w:t xml:space="preserve"> Yunnan </w:t>
      </w:r>
      <w:proofErr w:type="spellStart"/>
      <w:r>
        <w:t>Minzu</w:t>
      </w:r>
      <w:proofErr w:type="spellEnd"/>
      <w:r>
        <w:t xml:space="preserve"> University (Ejaz, 2-10-2025, “The Vacuum in Global Leadership in the Trump Era and Opportunities for China” </w:t>
      </w:r>
      <w:r w:rsidRPr="002171E5">
        <w:t>https://www.wgi.world/the-vacuum-in-global-leadership-in-the-trump-era-and-opportunities-for-china/</w:t>
      </w:r>
      <w:r>
        <w:t xml:space="preserve">) </w:t>
      </w:r>
      <w:proofErr w:type="spellStart"/>
      <w:r>
        <w:t>wtk</w:t>
      </w:r>
      <w:proofErr w:type="spellEnd"/>
    </w:p>
    <w:p w14:paraId="153F6617" w14:textId="5CE9852B" w:rsidR="0086579F" w:rsidRPr="00D86DFC" w:rsidRDefault="0086579F" w:rsidP="0086579F">
      <w:pPr>
        <w:rPr>
          <w:rStyle w:val="StyleUnderline"/>
        </w:rPr>
      </w:pPr>
      <w:r w:rsidRPr="00D86DFC">
        <w:rPr>
          <w:sz w:val="16"/>
        </w:rPr>
        <w:t xml:space="preserve">Since the Cold War, a profound transformation in global politics has transpired during President </w:t>
      </w:r>
      <w:r w:rsidRPr="00EF4DED">
        <w:rPr>
          <w:rStyle w:val="StyleUnderline"/>
          <w:highlight w:val="cyan"/>
        </w:rPr>
        <w:t>Trump’s</w:t>
      </w:r>
      <w:r w:rsidRPr="00D86DFC">
        <w:rPr>
          <w:sz w:val="16"/>
        </w:rPr>
        <w:t xml:space="preserve"> administration. His ‘</w:t>
      </w:r>
      <w:r w:rsidRPr="00D86DFC">
        <w:rPr>
          <w:rStyle w:val="StyleUnderline"/>
        </w:rPr>
        <w:t>America First’ policy</w:t>
      </w:r>
      <w:r w:rsidRPr="00D86DFC">
        <w:rPr>
          <w:sz w:val="16"/>
        </w:rPr>
        <w:t xml:space="preserve">, </w:t>
      </w:r>
      <w:r w:rsidRPr="00D86DFC">
        <w:rPr>
          <w:rStyle w:val="StyleUnderline"/>
        </w:rPr>
        <w:t>characterized by diplomatic withdrawal, economic protectionism, and skepticism towards multilateralism</w:t>
      </w:r>
      <w:r w:rsidRPr="00D86DFC">
        <w:rPr>
          <w:sz w:val="16"/>
        </w:rPr>
        <w:t xml:space="preserve">, </w:t>
      </w:r>
      <w:r w:rsidRPr="00D86DFC">
        <w:rPr>
          <w:rStyle w:val="StyleUnderline"/>
        </w:rPr>
        <w:t xml:space="preserve">eroded established alliances and </w:t>
      </w:r>
      <w:r w:rsidRPr="00EF4DED">
        <w:rPr>
          <w:rStyle w:val="StyleUnderline"/>
          <w:highlight w:val="cyan"/>
        </w:rPr>
        <w:t>diminished America’s status as a global leader.</w:t>
      </w:r>
      <w:r>
        <w:rPr>
          <w:rStyle w:val="StyleUnderline"/>
        </w:rPr>
        <w:t xml:space="preserve"> </w:t>
      </w:r>
      <w:r w:rsidRPr="00D86DFC">
        <w:rPr>
          <w:sz w:val="16"/>
        </w:rPr>
        <w:t xml:space="preserve">Under President Trump’s administration, </w:t>
      </w:r>
      <w:r w:rsidRPr="00EF4DED">
        <w:rPr>
          <w:rStyle w:val="StyleUnderline"/>
          <w:highlight w:val="cyan"/>
        </w:rPr>
        <w:t>the U</w:t>
      </w:r>
      <w:r w:rsidRPr="00D86DFC">
        <w:rPr>
          <w:sz w:val="16"/>
        </w:rPr>
        <w:t xml:space="preserve">nited </w:t>
      </w:r>
      <w:r w:rsidRPr="00EF4DED">
        <w:rPr>
          <w:rStyle w:val="StyleUnderline"/>
          <w:highlight w:val="cyan"/>
        </w:rPr>
        <w:t>S</w:t>
      </w:r>
      <w:r w:rsidRPr="00D86DFC">
        <w:rPr>
          <w:sz w:val="16"/>
        </w:rPr>
        <w:t xml:space="preserve">tates </w:t>
      </w:r>
      <w:r w:rsidRPr="00EF4DED">
        <w:rPr>
          <w:rStyle w:val="StyleUnderline"/>
          <w:highlight w:val="cyan"/>
        </w:rPr>
        <w:t>is prioritizing</w:t>
      </w:r>
      <w:r w:rsidRPr="00D86DFC">
        <w:rPr>
          <w:rStyle w:val="StyleUnderline"/>
        </w:rPr>
        <w:t xml:space="preserve"> narrow </w:t>
      </w:r>
      <w:r w:rsidRPr="00EF4DED">
        <w:rPr>
          <w:rStyle w:val="StyleUnderline"/>
          <w:highlight w:val="cyan"/>
        </w:rPr>
        <w:t>nationalism</w:t>
      </w:r>
      <w:r w:rsidRPr="00D86DFC">
        <w:rPr>
          <w:rStyle w:val="StyleUnderline"/>
        </w:rPr>
        <w:t xml:space="preserve"> over international cooperation</w:t>
      </w:r>
      <w:r w:rsidRPr="00D86DFC">
        <w:rPr>
          <w:sz w:val="16"/>
        </w:rPr>
        <w:t>, as evidenced by the withdrawal from the World Health Organization (WHO), the Paris Climate Accord, and closure of USAID, the United States Agency for International Development.</w:t>
      </w:r>
      <w:r>
        <w:rPr>
          <w:sz w:val="16"/>
        </w:rPr>
        <w:t xml:space="preserve"> </w:t>
      </w:r>
      <w:r w:rsidRPr="00D86DFC">
        <w:rPr>
          <w:sz w:val="16"/>
        </w:rPr>
        <w:t xml:space="preserve">On the other hand, </w:t>
      </w:r>
      <w:r w:rsidRPr="00EF4DED">
        <w:rPr>
          <w:rStyle w:val="StyleUnderline"/>
          <w:highlight w:val="cyan"/>
        </w:rPr>
        <w:t>China seized the opportunity to</w:t>
      </w:r>
      <w:r w:rsidRPr="00D86DFC">
        <w:rPr>
          <w:rStyle w:val="StyleUnderline"/>
        </w:rPr>
        <w:t xml:space="preserve"> position itself as a global </w:t>
      </w:r>
      <w:r w:rsidRPr="00EF4DED">
        <w:rPr>
          <w:rStyle w:val="StyleUnderline"/>
          <w:highlight w:val="cyan"/>
        </w:rPr>
        <w:t>lead</w:t>
      </w:r>
      <w:r w:rsidRPr="00D86DFC">
        <w:rPr>
          <w:rStyle w:val="StyleUnderline"/>
        </w:rPr>
        <w:t xml:space="preserve">er </w:t>
      </w:r>
      <w:r w:rsidRPr="00EF4DED">
        <w:rPr>
          <w:rStyle w:val="StyleUnderline"/>
          <w:highlight w:val="cyan"/>
        </w:rPr>
        <w:t>and promote global development</w:t>
      </w:r>
      <w:r w:rsidRPr="00D86DFC">
        <w:rPr>
          <w:rStyle w:val="StyleUnderline"/>
        </w:rPr>
        <w:t>, economic diplomacy, and multilateralism</w:t>
      </w:r>
      <w:r w:rsidRPr="00D86DFC">
        <w:rPr>
          <w:sz w:val="16"/>
        </w:rPr>
        <w:t xml:space="preserve">. Beijing has substantially augmented its economic and geopolitical influence in recent years. </w:t>
      </w:r>
      <w:r w:rsidRPr="00EF4DED">
        <w:rPr>
          <w:rStyle w:val="StyleUnderline"/>
          <w:highlight w:val="cyan"/>
        </w:rPr>
        <w:t>China may occupy the gap created by America’s exit</w:t>
      </w:r>
      <w:r w:rsidRPr="00D86DFC">
        <w:rPr>
          <w:rStyle w:val="StyleUnderline"/>
        </w:rPr>
        <w:t xml:space="preserve"> from international agreements and multilateralism</w:t>
      </w:r>
      <w:r w:rsidRPr="00D86DFC">
        <w:rPr>
          <w:sz w:val="16"/>
        </w:rPr>
        <w:t xml:space="preserve"> via the Belt and Road Initiative (BRI), climate commitments, and strategic partnerships with developing nations.</w:t>
      </w:r>
      <w:r>
        <w:rPr>
          <w:sz w:val="16"/>
        </w:rPr>
        <w:t xml:space="preserve"> </w:t>
      </w:r>
      <w:r w:rsidRPr="00EF4DED">
        <w:rPr>
          <w:rStyle w:val="StyleUnderline"/>
          <w:highlight w:val="cyan"/>
        </w:rPr>
        <w:t>Beijing is pursuing influence via soft power</w:t>
      </w:r>
      <w:r w:rsidRPr="00D86DFC">
        <w:rPr>
          <w:rStyle w:val="StyleUnderline"/>
        </w:rPr>
        <w:t xml:space="preserve"> mechanisms</w:t>
      </w:r>
      <w:r w:rsidRPr="00D86DFC">
        <w:rPr>
          <w:sz w:val="16"/>
        </w:rPr>
        <w:t xml:space="preserve"> such as trade agreements, development loans, infrastructure investments, cultural initiatives, and educational exchanges. On the contrary, the United States has historically emphasized military alliances and economic sanctions.</w:t>
      </w:r>
      <w:r>
        <w:rPr>
          <w:sz w:val="16"/>
        </w:rPr>
        <w:t xml:space="preserve"> </w:t>
      </w:r>
      <w:r w:rsidRPr="00D86DFC">
        <w:rPr>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r>
        <w:rPr>
          <w:sz w:val="16"/>
        </w:rPr>
        <w:t xml:space="preserve"> </w:t>
      </w:r>
      <w:r w:rsidRPr="00D86DFC">
        <w:rPr>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r>
        <w:rPr>
          <w:sz w:val="16"/>
        </w:rPr>
        <w:t xml:space="preserve"> </w:t>
      </w:r>
      <w:r w:rsidRPr="00D86DFC">
        <w:rPr>
          <w:sz w:val="16"/>
        </w:rPr>
        <w:t xml:space="preserve">When asked about the U.S exit from WHO, Chinese Foreign Ministry spokesperson Guo </w:t>
      </w:r>
      <w:proofErr w:type="spellStart"/>
      <w:r w:rsidRPr="00D86DFC">
        <w:rPr>
          <w:sz w:val="16"/>
        </w:rPr>
        <w:t>Jiakun</w:t>
      </w:r>
      <w:proofErr w:type="spellEnd"/>
      <w:r w:rsidRPr="00D86DFC">
        <w:rPr>
          <w:sz w:val="16"/>
        </w:rPr>
        <w:t xml:space="preserve">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w:t>
      </w:r>
      <w:r>
        <w:rPr>
          <w:sz w:val="16"/>
        </w:rPr>
        <w:t xml:space="preserve"> </w:t>
      </w:r>
      <w:r w:rsidRPr="00D86DFC">
        <w:rPr>
          <w:sz w:val="16"/>
        </w:rPr>
        <w:t>Secondly, climate diplomacy is China’s most persuasive assertion of global leadership. Following Trump’s withdrawal from the Paris Agreement and retracting U.S. environmental regulations, China promptly endeavored to fill the leadership void.</w:t>
      </w:r>
      <w:r>
        <w:rPr>
          <w:sz w:val="16"/>
        </w:rPr>
        <w:t xml:space="preserve"> </w:t>
      </w:r>
      <w:r w:rsidRPr="00D86DFC">
        <w:rPr>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r>
        <w:rPr>
          <w:sz w:val="16"/>
        </w:rPr>
        <w:t xml:space="preserve"> </w:t>
      </w:r>
      <w:r w:rsidRPr="00D86DFC">
        <w:rPr>
          <w:sz w:val="16"/>
        </w:rPr>
        <w:t xml:space="preserve">Chinese Foreign Affairs Ministry spokesperson Guo Jia </w:t>
      </w:r>
      <w:proofErr w:type="spellStart"/>
      <w:r w:rsidRPr="00D86DFC">
        <w:rPr>
          <w:sz w:val="16"/>
        </w:rPr>
        <w:t>kun</w:t>
      </w:r>
      <w:proofErr w:type="spellEnd"/>
      <w:r w:rsidRPr="00D86DFC">
        <w:rPr>
          <w:sz w:val="16"/>
        </w:rPr>
        <w:t xml:space="preserve"> reiterated China’s concern about the U.S. withdrawing from the Paris Agreement. He said that “Climate change is a common challenge facing all mankind… “China’s determination and actions to actively respond to climate change are consistent.” He added.</w:t>
      </w:r>
      <w:r>
        <w:rPr>
          <w:sz w:val="16"/>
        </w:rPr>
        <w:t xml:space="preserve"> </w:t>
      </w:r>
      <w:r w:rsidRPr="00D86DFC">
        <w:rPr>
          <w:sz w:val="16"/>
        </w:rPr>
        <w:t xml:space="preserve">Moreover, </w:t>
      </w:r>
      <w:r w:rsidRPr="00D86DFC">
        <w:rPr>
          <w:rStyle w:val="StyleUnderline"/>
        </w:rPr>
        <w:t xml:space="preserve">the burgeoning strategic </w:t>
      </w:r>
      <w:r w:rsidRPr="00EF4DED">
        <w:rPr>
          <w:rStyle w:val="StyleUnderline"/>
          <w:highlight w:val="cyan"/>
        </w:rPr>
        <w:t>cooperation between China and Russia is a significant facet of its rise</w:t>
      </w:r>
      <w:r w:rsidRPr="00EF4DED">
        <w:rPr>
          <w:sz w:val="16"/>
          <w:highlight w:val="cyan"/>
        </w:rPr>
        <w:t>.</w:t>
      </w:r>
      <w:r w:rsidRPr="00D86DFC">
        <w:rPr>
          <w:sz w:val="16"/>
        </w:rPr>
        <w:t xml:space="preserve"> </w:t>
      </w:r>
      <w:r w:rsidRPr="00D86DFC">
        <w:rPr>
          <w:rStyle w:val="StyleUnderline"/>
        </w:rPr>
        <w:t>The Xi-Putin alliance has recently strengthened due to their mutual antagonism to Western hegemony.</w:t>
      </w:r>
      <w:r w:rsidRPr="00D86DFC">
        <w:rPr>
          <w:sz w:val="16"/>
        </w:rPr>
        <w:t xml:space="preserve"> The video meeting between Xi and Putin, occurring within hours after Trump’s inauguration, signaled a coordinated challenge to the U.S.-led global order.</w:t>
      </w:r>
      <w:r>
        <w:rPr>
          <w:sz w:val="16"/>
        </w:rPr>
        <w:t xml:space="preserve"> </w:t>
      </w:r>
      <w:r w:rsidRPr="00D86DFC">
        <w:rPr>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r>
        <w:rPr>
          <w:sz w:val="16"/>
        </w:rPr>
        <w:t xml:space="preserve"> </w:t>
      </w:r>
      <w:r w:rsidRPr="00D86DFC">
        <w:rPr>
          <w:sz w:val="16"/>
        </w:rPr>
        <w:t>China’s economic objectives include achieving global leadership in technology. Beijing seeks to dominate critical areas such as telecommunications, semiconductor production, and artificial intelligence via its ‘Made in China 2025’ initiative.</w:t>
      </w:r>
      <w:r>
        <w:rPr>
          <w:sz w:val="16"/>
        </w:rPr>
        <w:t xml:space="preserve"> </w:t>
      </w:r>
      <w:r w:rsidRPr="00D86DFC">
        <w:rPr>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r>
        <w:rPr>
          <w:sz w:val="16"/>
        </w:rPr>
        <w:t xml:space="preserve"> </w:t>
      </w:r>
      <w:r w:rsidRPr="00D86DFC">
        <w:rPr>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r>
        <w:rPr>
          <w:sz w:val="16"/>
        </w:rPr>
        <w:t xml:space="preserve"> </w:t>
      </w:r>
      <w:r w:rsidRPr="00D86DFC">
        <w:rPr>
          <w:sz w:val="16"/>
        </w:rPr>
        <w:t xml:space="preserve">Beijing has contested Western-dominated frameworks and advocates for alternative governance models. China’s status as a significant global financial power has been further reinforced by the Asian Infrastructure Investment Bank (AIIB), a China-led alternative to the World Bank. Beijing’s </w:t>
      </w:r>
      <w:r w:rsidRPr="00D86DFC">
        <w:rPr>
          <w:sz w:val="16"/>
        </w:rPr>
        <w:lastRenderedPageBreak/>
        <w:t>enduring objective of reshaping the global order, to align with its interests, is underscored by its diplomatic strategy.</w:t>
      </w:r>
      <w:r>
        <w:rPr>
          <w:sz w:val="16"/>
        </w:rPr>
        <w:t xml:space="preserve"> </w:t>
      </w:r>
      <w:r w:rsidRPr="00D86DFC">
        <w:rPr>
          <w:sz w:val="16"/>
        </w:rPr>
        <w:t xml:space="preserve">Moreover, </w:t>
      </w:r>
      <w:r w:rsidRPr="00EF4DED">
        <w:rPr>
          <w:rStyle w:val="Emphasis"/>
          <w:highlight w:val="cyan"/>
        </w:rPr>
        <w:t>China’s Arctic expansion signifies a substantial shift in geopolitics</w:t>
      </w:r>
      <w:r w:rsidRPr="00D86DFC">
        <w:rPr>
          <w:sz w:val="16"/>
        </w:rPr>
        <w:t xml:space="preserve">. Beijing has declared itself a ‘near-Arctic state’. It has invested in infrastructure projects in Greenland and Russia, prompted by the emergence of new trade routes resulting from melting ice caps. </w:t>
      </w:r>
      <w:r w:rsidRPr="00EF4DED">
        <w:rPr>
          <w:rStyle w:val="StyleUnderline"/>
          <w:highlight w:val="cyan"/>
        </w:rPr>
        <w:t>China has</w:t>
      </w:r>
      <w:r w:rsidRPr="00EF4DED">
        <w:rPr>
          <w:sz w:val="16"/>
          <w:highlight w:val="cyan"/>
        </w:rPr>
        <w:t xml:space="preserve"> </w:t>
      </w:r>
      <w:r w:rsidRPr="00EF4DED">
        <w:rPr>
          <w:rStyle w:val="Emphasis"/>
          <w:highlight w:val="cyan"/>
        </w:rPr>
        <w:t>strategically prioritized the Arctic</w:t>
      </w:r>
      <w:r w:rsidRPr="00EF4DED">
        <w:rPr>
          <w:sz w:val="16"/>
          <w:highlight w:val="cyan"/>
        </w:rPr>
        <w:t xml:space="preserve"> </w:t>
      </w:r>
      <w:r w:rsidRPr="00EF4DED">
        <w:rPr>
          <w:rStyle w:val="StyleUnderline"/>
          <w:highlight w:val="cyan"/>
        </w:rPr>
        <w:t>to dominate</w:t>
      </w:r>
      <w:r w:rsidRPr="00D86DFC">
        <w:rPr>
          <w:rStyle w:val="StyleUnderline"/>
        </w:rPr>
        <w:t xml:space="preserve"> vital </w:t>
      </w:r>
      <w:r w:rsidRPr="00EF4DED">
        <w:rPr>
          <w:rStyle w:val="StyleUnderline"/>
          <w:highlight w:val="cyan"/>
        </w:rPr>
        <w:t>transportation</w:t>
      </w:r>
      <w:r w:rsidRPr="00D86DFC">
        <w:rPr>
          <w:rStyle w:val="StyleUnderline"/>
        </w:rPr>
        <w:t xml:space="preserve"> routes </w:t>
      </w:r>
      <w:r w:rsidRPr="00EF4DED">
        <w:rPr>
          <w:rStyle w:val="StyleUnderline"/>
          <w:highlight w:val="cyan"/>
        </w:rPr>
        <w:t>and</w:t>
      </w:r>
      <w:r w:rsidRPr="00D86DFC">
        <w:rPr>
          <w:rStyle w:val="StyleUnderline"/>
        </w:rPr>
        <w:t xml:space="preserve"> exploit untapped </w:t>
      </w:r>
      <w:r w:rsidRPr="00EF4DED">
        <w:rPr>
          <w:rStyle w:val="StyleUnderline"/>
          <w:highlight w:val="cyan"/>
        </w:rPr>
        <w:t>resources</w:t>
      </w:r>
      <w:r w:rsidRPr="00D86DFC">
        <w:rPr>
          <w:rStyle w:val="StyleUnderline"/>
        </w:rPr>
        <w:t xml:space="preserve">. </w:t>
      </w:r>
      <w:r w:rsidRPr="00D86DFC">
        <w:rPr>
          <w:sz w:val="16"/>
        </w:rPr>
        <w:t>The increasing influence of China in the region continues to alarm the United States and its allies, who perceive it as advancing Beijing’s broader geopolitical objectives.</w:t>
      </w:r>
      <w:r>
        <w:rPr>
          <w:sz w:val="16"/>
        </w:rPr>
        <w:t xml:space="preserve"> </w:t>
      </w:r>
      <w:r w:rsidRPr="00EF4DED">
        <w:rPr>
          <w:rStyle w:val="Emphasis"/>
          <w:highlight w:val="cyan"/>
        </w:rPr>
        <w:t>A retreat of</w:t>
      </w:r>
      <w:r w:rsidRPr="00D86DFC">
        <w:rPr>
          <w:rStyle w:val="Emphasis"/>
        </w:rPr>
        <w:t xml:space="preserve"> the </w:t>
      </w:r>
      <w:r w:rsidRPr="00EF4DED">
        <w:rPr>
          <w:rStyle w:val="Emphasis"/>
          <w:highlight w:val="cyan"/>
        </w:rPr>
        <w:t>Trump</w:t>
      </w:r>
      <w:r w:rsidRPr="00D86DFC">
        <w:rPr>
          <w:rStyle w:val="Emphasis"/>
        </w:rPr>
        <w:t xml:space="preserve"> administration </w:t>
      </w:r>
      <w:r w:rsidRPr="00EF4DED">
        <w:rPr>
          <w:rStyle w:val="Emphasis"/>
          <w:highlight w:val="cyan"/>
        </w:rPr>
        <w:t>from global leadership</w:t>
      </w:r>
      <w:r w:rsidRPr="00EF4DED">
        <w:rPr>
          <w:rStyle w:val="StyleUnderline"/>
          <w:highlight w:val="cyan"/>
        </w:rPr>
        <w:t xml:space="preserve"> may allow</w:t>
      </w:r>
      <w:r w:rsidRPr="00EF4DED">
        <w:rPr>
          <w:rStyle w:val="Emphasis"/>
          <w:highlight w:val="cyan"/>
        </w:rPr>
        <w:t xml:space="preserve"> </w:t>
      </w:r>
      <w:r w:rsidRPr="00EF4DED">
        <w:rPr>
          <w:rStyle w:val="StyleUnderline"/>
          <w:highlight w:val="cyan"/>
        </w:rPr>
        <w:t xml:space="preserve">China to </w:t>
      </w:r>
      <w:r w:rsidRPr="00EF4DED">
        <w:rPr>
          <w:rStyle w:val="Emphasis"/>
          <w:highlight w:val="cyan"/>
        </w:rPr>
        <w:t>increase its influence</w:t>
      </w:r>
      <w:r w:rsidRPr="00D86DFC">
        <w:rPr>
          <w:rStyle w:val="StyleUnderline"/>
        </w:rPr>
        <w:t xml:space="preserve"> through multilateral cooperation, economic diplomacy, climate commitment and technological investments.</w:t>
      </w:r>
      <w:r>
        <w:rPr>
          <w:rStyle w:val="StyleUnderline"/>
        </w:rPr>
        <w:t xml:space="preserve"> </w:t>
      </w:r>
      <w:r w:rsidRPr="00D86DFC">
        <w:rPr>
          <w:sz w:val="16"/>
        </w:rPr>
        <w:t xml:space="preserve">While it remains uncertain whether the United States can regain its leadership status, </w:t>
      </w:r>
      <w:r w:rsidRPr="00EF4DED">
        <w:rPr>
          <w:rStyle w:val="StyleUnderline"/>
          <w:highlight w:val="cyan"/>
        </w:rPr>
        <w:t xml:space="preserve">Beijing is currently betting that </w:t>
      </w:r>
      <w:r w:rsidRPr="00EF4DED">
        <w:rPr>
          <w:rStyle w:val="Emphasis"/>
          <w:highlight w:val="cyan"/>
        </w:rPr>
        <w:t>actions have a greater impact than rhetoric</w:t>
      </w:r>
      <w:r w:rsidRPr="00D86DFC">
        <w:rPr>
          <w:sz w:val="16"/>
        </w:rPr>
        <w:t xml:space="preserve">, regardless of its deliberations. </w:t>
      </w:r>
      <w:r w:rsidRPr="00EF4DED">
        <w:rPr>
          <w:rStyle w:val="StyleUnderline"/>
          <w:highlight w:val="cyan"/>
        </w:rPr>
        <w:t>China’s rise to dominance, as a preeminent global force, appears increasingly secure as the world realigns its alliances and partnerships.</w:t>
      </w:r>
    </w:p>
    <w:p w14:paraId="1CED837B" w14:textId="77777777" w:rsidR="0086579F" w:rsidRPr="0086579F" w:rsidRDefault="0086579F" w:rsidP="0086579F"/>
    <w:p w14:paraId="6C35B328" w14:textId="77777777" w:rsidR="00FA7E64" w:rsidRPr="004F4748" w:rsidRDefault="00FA7E64" w:rsidP="00FA7E64">
      <w:pPr>
        <w:pStyle w:val="Heading3"/>
        <w:rPr>
          <w:rStyle w:val="StyleUnderline"/>
          <w:rFonts w:cs="Calibri"/>
          <w:sz w:val="32"/>
        </w:rPr>
      </w:pPr>
      <w:r w:rsidRPr="004F4748">
        <w:rPr>
          <w:rFonts w:cs="Calibri"/>
        </w:rPr>
        <w:lastRenderedPageBreak/>
        <w:t>UQ – Arctic Influence</w:t>
      </w:r>
    </w:p>
    <w:p w14:paraId="6326F8B2" w14:textId="77777777" w:rsidR="00FA7E64" w:rsidRPr="004F4748" w:rsidRDefault="00FA7E64" w:rsidP="00FA7E64">
      <w:pPr>
        <w:pStyle w:val="Heading4"/>
        <w:rPr>
          <w:rFonts w:cs="Calibri"/>
        </w:rPr>
      </w:pPr>
      <w:r w:rsidRPr="004F4748">
        <w:rPr>
          <w:rFonts w:cs="Calibri"/>
        </w:rPr>
        <w:t>China is focusing on the arctic now – increasing cooperation to strengthen their presence</w:t>
      </w:r>
    </w:p>
    <w:p w14:paraId="691FA58B" w14:textId="77777777" w:rsidR="00FA7E64" w:rsidRPr="004F4748" w:rsidRDefault="00FA7E64" w:rsidP="00FA7E64">
      <w:pPr>
        <w:rPr>
          <w:szCs w:val="21"/>
        </w:rPr>
      </w:pPr>
      <w:proofErr w:type="spellStart"/>
      <w:r w:rsidRPr="004F4748">
        <w:rPr>
          <w:rStyle w:val="Style13ptBold"/>
        </w:rPr>
        <w:t>Garamone</w:t>
      </w:r>
      <w:proofErr w:type="spellEnd"/>
      <w:r w:rsidRPr="004F4748">
        <w:rPr>
          <w:rStyle w:val="Style13ptBold"/>
        </w:rPr>
        <w:t xml:space="preserve">, 24’ </w:t>
      </w:r>
      <w:r w:rsidRPr="004F4748">
        <w:rPr>
          <w:rStyle w:val="Style13ptBold"/>
          <w:szCs w:val="21"/>
        </w:rPr>
        <w:t>(</w:t>
      </w:r>
      <w:r w:rsidRPr="004F4748">
        <w:rPr>
          <w:szCs w:val="21"/>
        </w:rPr>
        <w:t xml:space="preserve">Jim </w:t>
      </w:r>
      <w:proofErr w:type="spellStart"/>
      <w:r w:rsidRPr="004F4748">
        <w:rPr>
          <w:szCs w:val="21"/>
        </w:rPr>
        <w:t>Garamone</w:t>
      </w:r>
      <w:proofErr w:type="spellEnd"/>
      <w:r w:rsidRPr="004F4748">
        <w:rPr>
          <w:szCs w:val="21"/>
        </w:rPr>
        <w:t xml:space="preserve">, Dec. 5, 2024, Reporter covering defense-related news and updates for the U.S. Department of Defense, article, “China Increasing Interest in Strategic Arctic Region”, https://www.defense.gov/News/News-Stories/Article/Article/3986308/china-increasing-interest-in-strategic-arctic-region/, </w:t>
      </w:r>
      <w:proofErr w:type="spellStart"/>
      <w:proofErr w:type="gramStart"/>
      <w:r w:rsidRPr="004F4748">
        <w:rPr>
          <w:szCs w:val="21"/>
        </w:rPr>
        <w:t>A.Msigma</w:t>
      </w:r>
      <w:proofErr w:type="spellEnd"/>
      <w:proofErr w:type="gramEnd"/>
      <w:r w:rsidRPr="004F4748">
        <w:rPr>
          <w:szCs w:val="21"/>
        </w:rPr>
        <w:t>)</w:t>
      </w:r>
    </w:p>
    <w:p w14:paraId="7E1EC060" w14:textId="77777777" w:rsidR="00FA7E64" w:rsidRPr="004F4748" w:rsidRDefault="00FA7E64" w:rsidP="00FA7E64">
      <w:r w:rsidRPr="004F4748">
        <w:rPr>
          <w:rStyle w:val="StyleUnderline"/>
        </w:rPr>
        <w:t>The Arctic strategic environment is changing profoundly</w:t>
      </w:r>
      <w:r w:rsidRPr="004F4748">
        <w:t xml:space="preserve">, </w:t>
      </w:r>
      <w:r w:rsidRPr="004F4748">
        <w:rPr>
          <w:sz w:val="16"/>
        </w:rPr>
        <w:t xml:space="preserve">and the United States must pay greater attention and dedicate more resources to this crucial area, said Iris A. Ferguson, the deputy assistant secretary of defense for Arctic and Global Resilience. </w:t>
      </w:r>
    </w:p>
    <w:p w14:paraId="7CC71EE1" w14:textId="77777777" w:rsidR="00FA7E64" w:rsidRPr="004F4748" w:rsidRDefault="00FA7E64" w:rsidP="00FA7E64">
      <w:pPr>
        <w:rPr>
          <w:rStyle w:val="StyleUnderline"/>
        </w:rPr>
      </w:pPr>
      <w:r w:rsidRPr="004F4748">
        <w:rPr>
          <w:rStyle w:val="StyleUnderline"/>
          <w:highlight w:val="cyan"/>
        </w:rPr>
        <w:t>Ferguson addressed</w:t>
      </w:r>
      <w:r w:rsidRPr="004F4748">
        <w:rPr>
          <w:rStyle w:val="StyleUnderline"/>
        </w:rPr>
        <w:t xml:space="preserve"> the </w:t>
      </w:r>
      <w:r w:rsidRPr="004F4748">
        <w:rPr>
          <w:rStyle w:val="Emphasis"/>
          <w:highlight w:val="cyan"/>
        </w:rPr>
        <w:t>increased attention</w:t>
      </w:r>
      <w:r w:rsidRPr="004F4748">
        <w:rPr>
          <w:rStyle w:val="StyleUnderline"/>
        </w:rPr>
        <w:t xml:space="preserve"> that the People's Republic of </w:t>
      </w:r>
      <w:r w:rsidRPr="004F4748">
        <w:rPr>
          <w:rStyle w:val="Emphasis"/>
        </w:rPr>
        <w:t xml:space="preserve">China has </w:t>
      </w:r>
      <w:r w:rsidRPr="004F4748">
        <w:rPr>
          <w:rStyle w:val="Emphasis"/>
          <w:highlight w:val="cyan"/>
        </w:rPr>
        <w:t>in the Arctic</w:t>
      </w:r>
      <w:r w:rsidRPr="004F4748">
        <w:rPr>
          <w:rStyle w:val="Emphasis"/>
        </w:rPr>
        <w:t>.</w:t>
      </w:r>
      <w:r w:rsidRPr="004F4748">
        <w:t xml:space="preserve"> </w:t>
      </w:r>
      <w:r w:rsidRPr="004F4748">
        <w:rPr>
          <w:sz w:val="16"/>
        </w:rPr>
        <w:t xml:space="preserve">She spoke at the Center for Strategic and International Studies today. China is, by no means, an Arctic nation. But </w:t>
      </w:r>
      <w:r w:rsidRPr="004F4748">
        <w:rPr>
          <w:rStyle w:val="StyleUnderline"/>
          <w:highlight w:val="cyan"/>
        </w:rPr>
        <w:t>Chinese</w:t>
      </w:r>
      <w:r w:rsidRPr="004F4748">
        <w:rPr>
          <w:rStyle w:val="StyleUnderline"/>
        </w:rPr>
        <w:t xml:space="preserve"> leaders </w:t>
      </w:r>
      <w:r w:rsidRPr="004F4748">
        <w:rPr>
          <w:rStyle w:val="StyleUnderline"/>
          <w:highlight w:val="cyan"/>
        </w:rPr>
        <w:t>see the region as</w:t>
      </w:r>
      <w:r w:rsidRPr="004F4748">
        <w:rPr>
          <w:rStyle w:val="StyleUnderline"/>
        </w:rPr>
        <w:t xml:space="preserve"> a new crossroads of the world, </w:t>
      </w:r>
      <w:r w:rsidRPr="004F4748">
        <w:rPr>
          <w:rStyle w:val="StyleUnderline"/>
          <w:highlight w:val="cyan"/>
        </w:rPr>
        <w:t xml:space="preserve">a </w:t>
      </w:r>
      <w:r w:rsidRPr="004F4748">
        <w:rPr>
          <w:rStyle w:val="StyleUnderline"/>
        </w:rPr>
        <w:t xml:space="preserve">new </w:t>
      </w:r>
      <w:r w:rsidRPr="004F4748">
        <w:rPr>
          <w:rStyle w:val="StyleUnderline"/>
          <w:highlight w:val="cyan"/>
        </w:rPr>
        <w:t>source of raw materials and</w:t>
      </w:r>
      <w:r w:rsidRPr="004F4748">
        <w:rPr>
          <w:rStyle w:val="StyleUnderline"/>
        </w:rPr>
        <w:t xml:space="preserve"> new avenues </w:t>
      </w:r>
      <w:r w:rsidRPr="004F4748">
        <w:rPr>
          <w:rStyle w:val="Emphasis"/>
          <w:highlight w:val="cyan"/>
        </w:rPr>
        <w:t xml:space="preserve">for </w:t>
      </w:r>
      <w:r w:rsidRPr="004F4748">
        <w:rPr>
          <w:rStyle w:val="StyleUnderline"/>
        </w:rPr>
        <w:t>manifesting</w:t>
      </w:r>
      <w:r w:rsidRPr="004F4748">
        <w:rPr>
          <w:rStyle w:val="StyleUnderline"/>
          <w:highlight w:val="cyan"/>
        </w:rPr>
        <w:t xml:space="preserve"> </w:t>
      </w:r>
      <w:r w:rsidRPr="004F4748">
        <w:rPr>
          <w:rStyle w:val="Emphasis"/>
          <w:highlight w:val="cyan"/>
        </w:rPr>
        <w:t>its growing power</w:t>
      </w:r>
      <w:r w:rsidRPr="004F4748">
        <w:rPr>
          <w:rStyle w:val="Emphasis"/>
        </w:rPr>
        <w:t>.</w:t>
      </w:r>
      <w:r w:rsidRPr="004F4748">
        <w:rPr>
          <w:rStyle w:val="StyleUnderline"/>
        </w:rPr>
        <w:t xml:space="preserve"> </w:t>
      </w:r>
    </w:p>
    <w:p w14:paraId="7DF88F40" w14:textId="77777777" w:rsidR="00FA7E64" w:rsidRPr="004F4748" w:rsidRDefault="00FA7E64" w:rsidP="00FA7E64">
      <w:pPr>
        <w:rPr>
          <w:sz w:val="16"/>
        </w:rPr>
      </w:pPr>
      <w:r w:rsidRPr="004F4748">
        <w:rPr>
          <w:rStyle w:val="StyleUnderline"/>
        </w:rPr>
        <w:t xml:space="preserve">China is </w:t>
      </w:r>
      <w:r w:rsidRPr="004F4748">
        <w:rPr>
          <w:rStyle w:val="StyleUnderline"/>
          <w:highlight w:val="cyan"/>
        </w:rPr>
        <w:t>working closely with Russia</w:t>
      </w:r>
      <w:r w:rsidRPr="004F4748">
        <w:rPr>
          <w:rStyle w:val="StyleUnderline"/>
        </w:rPr>
        <w:t xml:space="preserve"> in its attempt to be seen as an Arctic power, Ferguson said.</w:t>
      </w:r>
      <w:r w:rsidRPr="004F4748">
        <w:t xml:space="preserve"> </w:t>
      </w:r>
      <w:r w:rsidRPr="004F4748">
        <w:rPr>
          <w:sz w:val="16"/>
        </w:rPr>
        <w:t xml:space="preserve">Even with Russia's unjust war on Ukraine, President Vladimir Putin is investing heavily on military and economic strategies in the Arctic. "We're seeing Russia continue to have immense focus on the Arctic region, and it's part of their … security calculus, vis-a-vis the U.S. and NATO," Ferguson said. "Despite the attrition in Ukraine, we still see them ... heavily focused on the region." A shifting climate is speeding the pace of change in the region. "Climate change is still a factor in the region, where the region warms at some four times the rate of the rest of the world," she said. This means more access for settlements in the high North and more chances for what she calls "competitor activity." </w:t>
      </w:r>
    </w:p>
    <w:p w14:paraId="439C91A5" w14:textId="77777777" w:rsidR="00FA7E64" w:rsidRPr="004F4748" w:rsidRDefault="00FA7E64" w:rsidP="00FA7E64">
      <w:pPr>
        <w:rPr>
          <w:sz w:val="12"/>
        </w:rPr>
      </w:pPr>
      <w:r w:rsidRPr="004F4748">
        <w:rPr>
          <w:sz w:val="12"/>
        </w:rPr>
        <w:t xml:space="preserve">"[China] is one of the newer entrants on the scene," Ferguson said. "Over time, the strategic interests that they have in the region are … giving us pause. How their long-term vision for the region could affect our interests, is [also] giving us </w:t>
      </w:r>
      <w:proofErr w:type="spellStart"/>
      <w:r w:rsidRPr="004F4748">
        <w:rPr>
          <w:sz w:val="12"/>
        </w:rPr>
        <w:t>pause."Even</w:t>
      </w:r>
      <w:proofErr w:type="spellEnd"/>
      <w:r w:rsidRPr="004F4748">
        <w:rPr>
          <w:sz w:val="12"/>
        </w:rPr>
        <w:t xml:space="preserve"> more disturbing is the increasing levels of collaboration between Russia and China especially in the military domain, she said. Russia and China exercised together in the Bering Strait in summer of 2023. "Just this past summer, right after we released our department [Arctic] strategy, we saw a joint bomber patrol off of the coast of Alaska." </w:t>
      </w:r>
    </w:p>
    <w:p w14:paraId="688C4978" w14:textId="77777777" w:rsidR="00FA7E64" w:rsidRPr="004F4748" w:rsidRDefault="00FA7E64" w:rsidP="00FA7E64">
      <w:pPr>
        <w:rPr>
          <w:rStyle w:val="StyleUnderline"/>
        </w:rPr>
      </w:pPr>
      <w:r w:rsidRPr="004F4748">
        <w:rPr>
          <w:rStyle w:val="StyleUnderline"/>
        </w:rPr>
        <w:t>There has</w:t>
      </w:r>
      <w:r w:rsidRPr="004F4748">
        <w:t xml:space="preserve"> </w:t>
      </w:r>
      <w:r w:rsidRPr="004F4748">
        <w:rPr>
          <w:sz w:val="16"/>
        </w:rPr>
        <w:t>also</w:t>
      </w:r>
      <w:r w:rsidRPr="004F4748">
        <w:t xml:space="preserve"> </w:t>
      </w:r>
      <w:r w:rsidRPr="004F4748">
        <w:rPr>
          <w:rStyle w:val="StyleUnderline"/>
        </w:rPr>
        <w:t xml:space="preserve">been increasing cooperation between the </w:t>
      </w:r>
      <w:r w:rsidRPr="004F4748">
        <w:rPr>
          <w:rStyle w:val="Emphasis"/>
          <w:highlight w:val="cyan"/>
        </w:rPr>
        <w:t>Chinese</w:t>
      </w:r>
      <w:r w:rsidRPr="004F4748">
        <w:rPr>
          <w:rStyle w:val="StyleUnderline"/>
        </w:rPr>
        <w:t xml:space="preserve"> and Russian </w:t>
      </w:r>
      <w:r w:rsidRPr="004F4748">
        <w:rPr>
          <w:rStyle w:val="Emphasis"/>
        </w:rPr>
        <w:t>coast guards</w:t>
      </w:r>
      <w:r w:rsidRPr="004F4748">
        <w:rPr>
          <w:rStyle w:val="StyleUnderline"/>
        </w:rPr>
        <w:t xml:space="preserve"> in the region. "This kind of </w:t>
      </w:r>
      <w:r w:rsidRPr="004F4748">
        <w:rPr>
          <w:rStyle w:val="Emphasis"/>
          <w:highlight w:val="cyan"/>
        </w:rPr>
        <w:t>increasing levels of military</w:t>
      </w:r>
      <w:r w:rsidRPr="004F4748">
        <w:rPr>
          <w:rStyle w:val="StyleUnderline"/>
        </w:rPr>
        <w:t xml:space="preserve"> cooperation is new," she said. "Certainly, it's new </w:t>
      </w:r>
      <w:r w:rsidRPr="004F4748">
        <w:rPr>
          <w:rStyle w:val="StyleUnderline"/>
          <w:highlight w:val="cyan"/>
        </w:rPr>
        <w:t>within and around Alaska</w:t>
      </w:r>
      <w:r w:rsidRPr="004F4748">
        <w:rPr>
          <w:rStyle w:val="StyleUnderline"/>
        </w:rPr>
        <w:t xml:space="preserve">." </w:t>
      </w:r>
    </w:p>
    <w:p w14:paraId="68EB7B53" w14:textId="77777777" w:rsidR="00FA7E64" w:rsidRPr="004F4748" w:rsidRDefault="00FA7E64" w:rsidP="00FA7E64">
      <w:pPr>
        <w:rPr>
          <w:sz w:val="12"/>
        </w:rPr>
      </w:pPr>
      <w:r w:rsidRPr="004F4748">
        <w:rPr>
          <w:sz w:val="12"/>
        </w:rPr>
        <w:t xml:space="preserve">The new DOD Arctic strategy is aimed at preserving the region as a place that is both stable and secure, Ferguson said. She also discussed the Defense Department's three main lines of effort in the region. The first is enhancing domain awareness to see and detect threats, and to ensure U.S. forces can operate in the region effectively. </w:t>
      </w:r>
    </w:p>
    <w:p w14:paraId="2CE70D39" w14:textId="77777777" w:rsidR="00FA7E64" w:rsidRPr="004F4748" w:rsidRDefault="00FA7E64" w:rsidP="00FA7E64">
      <w:pPr>
        <w:rPr>
          <w:sz w:val="16"/>
        </w:rPr>
      </w:pPr>
      <w:r w:rsidRPr="004F4748">
        <w:rPr>
          <w:sz w:val="16"/>
        </w:rPr>
        <w:t xml:space="preserve">"We're also really focused on engaging with our allies and partners," she said. These nations are a unique U.S. strategic advantage that stretches from the border of European Russia to the Bering Strait. These are "seven like-minded partners that are incredibly militarily capable and also have heavy geostrategic alignment with us," she said. </w:t>
      </w:r>
    </w:p>
    <w:p w14:paraId="36F31707" w14:textId="77777777" w:rsidR="00FA7E64" w:rsidRPr="004F4748" w:rsidRDefault="00FA7E64" w:rsidP="00FA7E64">
      <w:pPr>
        <w:rPr>
          <w:sz w:val="16"/>
        </w:rPr>
      </w:pPr>
      <w:r w:rsidRPr="004F4748">
        <w:rPr>
          <w:sz w:val="16"/>
        </w:rPr>
        <w:t xml:space="preserve">Finally, the United States is working on using military exercises in the region. "We've long had exercises that operate in the region, but we're really looking at how we can use those as a deterrent effect, working alongside our allies and partners," she said. </w:t>
      </w:r>
    </w:p>
    <w:p w14:paraId="26C740C9" w14:textId="77777777" w:rsidR="00FA7E64" w:rsidRPr="004F4748" w:rsidRDefault="00FA7E64" w:rsidP="00FA7E64">
      <w:pPr>
        <w:rPr>
          <w:sz w:val="16"/>
        </w:rPr>
      </w:pPr>
      <w:r w:rsidRPr="004F4748">
        <w:rPr>
          <w:sz w:val="16"/>
        </w:rPr>
        <w:t xml:space="preserve">There's an evolution in how competitors think about the region, Ferguson said. "We're going to continue on the DOD side to monitor military activity." </w:t>
      </w:r>
    </w:p>
    <w:p w14:paraId="450D1F4F" w14:textId="77777777" w:rsidR="00FA7E64" w:rsidRPr="004F4748" w:rsidRDefault="00FA7E64" w:rsidP="00FA7E64">
      <w:pPr>
        <w:rPr>
          <w:sz w:val="16"/>
        </w:rPr>
      </w:pPr>
      <w:r w:rsidRPr="004F4748">
        <w:rPr>
          <w:sz w:val="16"/>
        </w:rPr>
        <w:t xml:space="preserve">But this attention cannot be just limited to that. </w:t>
      </w:r>
      <w:r w:rsidRPr="004F4748">
        <w:rPr>
          <w:rStyle w:val="StyleUnderline"/>
        </w:rPr>
        <w:t xml:space="preserve">The Chinese are using other aspects of their national power to insinuate themselves into the region. </w:t>
      </w:r>
      <w:r w:rsidRPr="004F4748">
        <w:rPr>
          <w:rStyle w:val="Emphasis"/>
          <w:highlight w:val="cyan"/>
        </w:rPr>
        <w:t xml:space="preserve">China </w:t>
      </w:r>
      <w:r w:rsidRPr="004F4748">
        <w:rPr>
          <w:rStyle w:val="Emphasis"/>
        </w:rPr>
        <w:t xml:space="preserve">is </w:t>
      </w:r>
      <w:r w:rsidRPr="004F4748">
        <w:rPr>
          <w:rStyle w:val="Emphasis"/>
          <w:highlight w:val="cyan"/>
        </w:rPr>
        <w:t xml:space="preserve">involved in </w:t>
      </w:r>
      <w:r w:rsidRPr="004F4748">
        <w:rPr>
          <w:rStyle w:val="StyleUnderline"/>
        </w:rPr>
        <w:t>scientific and research</w:t>
      </w:r>
      <w:r w:rsidRPr="004F4748">
        <w:rPr>
          <w:rStyle w:val="Emphasis"/>
        </w:rPr>
        <w:t xml:space="preserve"> </w:t>
      </w:r>
      <w:r w:rsidRPr="004F4748">
        <w:rPr>
          <w:rStyle w:val="Emphasis"/>
          <w:highlight w:val="cyan"/>
        </w:rPr>
        <w:t>projects</w:t>
      </w:r>
      <w:r w:rsidRPr="004F4748">
        <w:rPr>
          <w:rStyle w:val="StyleUnderline"/>
        </w:rPr>
        <w:t xml:space="preserve"> </w:t>
      </w:r>
      <w:r w:rsidRPr="004F4748">
        <w:rPr>
          <w:rStyle w:val="StyleUnderline"/>
          <w:highlight w:val="cyan"/>
        </w:rPr>
        <w:t>in the region</w:t>
      </w:r>
      <w:r w:rsidRPr="004F4748">
        <w:rPr>
          <w:rStyle w:val="StyleUnderline"/>
        </w:rPr>
        <w:t xml:space="preserve">. China is looking </w:t>
      </w:r>
      <w:r w:rsidRPr="004F4748">
        <w:rPr>
          <w:rStyle w:val="StyleUnderline"/>
          <w:highlight w:val="cyan"/>
        </w:rPr>
        <w:t xml:space="preserve">to establish economic ties </w:t>
      </w:r>
      <w:r w:rsidRPr="004F4748">
        <w:rPr>
          <w:rStyle w:val="Emphasis"/>
        </w:rPr>
        <w:t>with</w:t>
      </w:r>
      <w:r w:rsidRPr="004F4748">
        <w:rPr>
          <w:rStyle w:val="Emphasis"/>
          <w:highlight w:val="cyan"/>
        </w:rPr>
        <w:t>in the Arctic</w:t>
      </w:r>
      <w:r w:rsidRPr="004F4748">
        <w:rPr>
          <w:rStyle w:val="StyleUnderline"/>
        </w:rPr>
        <w:t xml:space="preserve">. </w:t>
      </w:r>
      <w:r w:rsidRPr="004F4748">
        <w:rPr>
          <w:sz w:val="16"/>
        </w:rPr>
        <w:t xml:space="preserve">"We really just need to be clear-eyed about some of their intentions and, how we can be like thinking about their long-term interests and, how we can best protect ours," Ferguson said. </w:t>
      </w:r>
    </w:p>
    <w:p w14:paraId="2376EDB2" w14:textId="77777777" w:rsidR="00FA7E64" w:rsidRPr="004F4748" w:rsidRDefault="00FA7E64" w:rsidP="00FA7E64">
      <w:pPr>
        <w:pStyle w:val="Heading4"/>
        <w:rPr>
          <w:rFonts w:cs="Calibri"/>
        </w:rPr>
      </w:pPr>
      <w:r w:rsidRPr="004F4748">
        <w:rPr>
          <w:rFonts w:cs="Calibri"/>
        </w:rPr>
        <w:t xml:space="preserve">China is increasing Arctic expeditions in </w:t>
      </w:r>
      <w:proofErr w:type="spellStart"/>
      <w:r w:rsidRPr="004F4748">
        <w:rPr>
          <w:rFonts w:cs="Calibri"/>
        </w:rPr>
        <w:t>squo</w:t>
      </w:r>
      <w:proofErr w:type="spellEnd"/>
    </w:p>
    <w:p w14:paraId="248990E5" w14:textId="77777777" w:rsidR="00FA7E64" w:rsidRPr="004F4748" w:rsidRDefault="00FA7E64" w:rsidP="00FA7E64">
      <w:r w:rsidRPr="004F4748">
        <w:rPr>
          <w:rStyle w:val="Style13ptBold"/>
        </w:rPr>
        <w:t>RMC 3/3</w:t>
      </w:r>
      <w:r w:rsidRPr="004F4748">
        <w:t xml:space="preserve"> (Risk Mitigation Consulting, the premier provider of risk management and industrial cybersecurity solutions and services for critical infrastructure and critical missions, “The Impact of </w:t>
      </w:r>
      <w:r w:rsidRPr="004F4748">
        <w:lastRenderedPageBreak/>
        <w:t xml:space="preserve">China’s Expansion into the Arctic and Antarctic”, March 3, 2025, </w:t>
      </w:r>
      <w:hyperlink r:id="rId7" w:history="1">
        <w:r w:rsidRPr="004F4748">
          <w:rPr>
            <w:rStyle w:val="Hyperlink"/>
          </w:rPr>
          <w:t>https://rmcglobal.com/the-impact-of-chinas-expansion-into-the-arctic-and-antarctic/</w:t>
        </w:r>
      </w:hyperlink>
      <w:r w:rsidRPr="004F4748">
        <w:t>) -AGM</w:t>
      </w:r>
    </w:p>
    <w:p w14:paraId="4C8862C1" w14:textId="77777777" w:rsidR="00FA7E64" w:rsidRPr="004F4748" w:rsidRDefault="00FA7E64" w:rsidP="00FA7E64">
      <w:pPr>
        <w:rPr>
          <w:sz w:val="16"/>
        </w:rPr>
      </w:pPr>
      <w:r w:rsidRPr="004F4748">
        <w:rPr>
          <w:u w:val="single"/>
        </w:rPr>
        <w:t xml:space="preserve">In its Made </w:t>
      </w:r>
      <w:proofErr w:type="gramStart"/>
      <w:r w:rsidRPr="004F4748">
        <w:rPr>
          <w:u w:val="single"/>
        </w:rPr>
        <w:t>In</w:t>
      </w:r>
      <w:proofErr w:type="gramEnd"/>
      <w:r w:rsidRPr="004F4748">
        <w:rPr>
          <w:u w:val="single"/>
        </w:rPr>
        <w:t xml:space="preserve"> </w:t>
      </w:r>
      <w:r w:rsidRPr="004F4748">
        <w:rPr>
          <w:highlight w:val="green"/>
          <w:u w:val="single"/>
        </w:rPr>
        <w:t>China 2025 initiative</w:t>
      </w:r>
      <w:r w:rsidRPr="004F4748">
        <w:rPr>
          <w:u w:val="single"/>
        </w:rPr>
        <w:t xml:space="preserve">, the People’s Republic of China (PRC) detailed its </w:t>
      </w:r>
      <w:r w:rsidRPr="004F4748">
        <w:rPr>
          <w:highlight w:val="green"/>
          <w:u w:val="single"/>
        </w:rPr>
        <w:t>plan to fully integrate</w:t>
      </w:r>
      <w:r w:rsidRPr="004F4748">
        <w:rPr>
          <w:u w:val="single"/>
        </w:rPr>
        <w:t xml:space="preserve"> itself </w:t>
      </w:r>
      <w:r w:rsidRPr="004F4748">
        <w:rPr>
          <w:highlight w:val="green"/>
          <w:u w:val="single"/>
        </w:rPr>
        <w:t>into the global manufacturing chain</w:t>
      </w:r>
      <w:r w:rsidRPr="004F4748">
        <w:rPr>
          <w:u w:val="single"/>
        </w:rPr>
        <w:t xml:space="preserve"> and broaden control of strategic geographic locations. These plans are </w:t>
      </w:r>
      <w:r w:rsidRPr="004F4748">
        <w:rPr>
          <w:highlight w:val="green"/>
          <w:u w:val="single"/>
        </w:rPr>
        <w:t xml:space="preserve">driving its expansion into the Arctic </w:t>
      </w:r>
      <w:r w:rsidRPr="004F4748">
        <w:rPr>
          <w:u w:val="single"/>
        </w:rPr>
        <w:t>and Antarctic</w:t>
      </w:r>
      <w:r w:rsidRPr="004F4748">
        <w:rPr>
          <w:sz w:val="16"/>
        </w:rPr>
        <w:t xml:space="preserve">. On 19 November 2014, the PRC Party Secretary &amp; Director of the State Oceanic Administration stated that China is destined to be a “great polar power” by 2030. </w:t>
      </w:r>
      <w:r w:rsidRPr="004F4748">
        <w:rPr>
          <w:highlight w:val="green"/>
          <w:u w:val="single"/>
        </w:rPr>
        <w:t>China has launched expeditions and established research facilities in both the Arctic</w:t>
      </w:r>
      <w:r w:rsidRPr="004F4748">
        <w:rPr>
          <w:u w:val="single"/>
        </w:rPr>
        <w:t xml:space="preserve"> and Antarctic, </w:t>
      </w:r>
      <w:r w:rsidRPr="004F4748">
        <w:rPr>
          <w:highlight w:val="green"/>
          <w:u w:val="single"/>
        </w:rPr>
        <w:t>strengthening their influence</w:t>
      </w:r>
      <w:r w:rsidRPr="004F4748">
        <w:rPr>
          <w:u w:val="single"/>
        </w:rPr>
        <w:t xml:space="preserve"> in polar affairs and shaping the evolving geopolitical landscape</w:t>
      </w:r>
      <w:r w:rsidRPr="004F4748">
        <w:rPr>
          <w:sz w:val="16"/>
        </w:rPr>
        <w:t>. Beyond scientific exploration, China’s growing presence in these remote frontiers aligns with its broader strategic and military objectives. In the Arctic, melting ice sheets pose global challenges, but Beijing also sees opportunities. China leverages scientific and commercial ventures to influence governance, access natural resources, and establish new shipping routes, despite lacking sovereign jurisdiction. Emerging shipping routes could shorten trade transit times and improve regional resource access. However, lacking sovereign territory in the Arctic, China relies on partnerships with other nations to advance its interests.[1],[2],[3]</w:t>
      </w:r>
    </w:p>
    <w:p w14:paraId="27415D7B" w14:textId="77777777" w:rsidR="00FA7E64" w:rsidRPr="004F4748" w:rsidRDefault="00FA7E64" w:rsidP="00FA7E64">
      <w:pPr>
        <w:rPr>
          <w:sz w:val="16"/>
        </w:rPr>
      </w:pPr>
      <w:r w:rsidRPr="004F4748">
        <w:rPr>
          <w:u w:val="single"/>
        </w:rPr>
        <w:t xml:space="preserve">China’s expansion into the polar regions, as part of their Science of Military Strategy, reflects a calculated effort to enhance its global influence </w:t>
      </w:r>
      <w:r w:rsidRPr="004F4748">
        <w:rPr>
          <w:highlight w:val="green"/>
          <w:u w:val="single"/>
        </w:rPr>
        <w:t>and military capabilities</w:t>
      </w:r>
      <w:r w:rsidRPr="004F4748">
        <w:rPr>
          <w:sz w:val="16"/>
        </w:rPr>
        <w:t>, posing significant challenges to U.S. national security and the Department of Defense (DoD). Tied to its military-civil fusion (MCF) strategy, China’s Arctic research raises security concerns. Arctic research enhances China’s knowledge of submarine operations, icebreaker navigation, and undersea communication cables, which are crucial for military strategy.[4],[5]</w:t>
      </w:r>
    </w:p>
    <w:p w14:paraId="11AC0995" w14:textId="77777777" w:rsidR="00FA7E64" w:rsidRPr="004F4748" w:rsidRDefault="00FA7E64" w:rsidP="00FA7E64">
      <w:pPr>
        <w:pStyle w:val="Heading4"/>
        <w:rPr>
          <w:rFonts w:cs="Calibri"/>
        </w:rPr>
      </w:pPr>
      <w:r w:rsidRPr="004F4748">
        <w:rPr>
          <w:rFonts w:cs="Calibri"/>
        </w:rPr>
        <w:t xml:space="preserve">China is gaining influence globally </w:t>
      </w:r>
      <w:r w:rsidRPr="004F4748">
        <w:rPr>
          <w:rStyle w:val="StyleUnderline"/>
          <w:rFonts w:cs="Calibri"/>
        </w:rPr>
        <w:t>now</w:t>
      </w:r>
      <w:r w:rsidRPr="004F4748">
        <w:rPr>
          <w:rFonts w:cs="Calibri"/>
        </w:rPr>
        <w:t>—and that extends to the arctic</w:t>
      </w:r>
    </w:p>
    <w:p w14:paraId="0FF86110" w14:textId="77777777" w:rsidR="00FA7E64" w:rsidRPr="004F4748" w:rsidRDefault="00FA7E64" w:rsidP="00FA7E64">
      <w:r w:rsidRPr="004F4748">
        <w:rPr>
          <w:rFonts w:eastAsiaTheme="majorEastAsia"/>
          <w:b/>
          <w:iCs/>
          <w:sz w:val="26"/>
        </w:rPr>
        <w:t xml:space="preserve">USGLC ’21 </w:t>
      </w:r>
      <w:r w:rsidRPr="004F4748">
        <w:t xml:space="preserve">[U.S. Global Leadership Coalition, April 2021, “China’s Growing Global Influence: What’s at Stake?”, https://www.usglc.org/chinas-growing-influence-is-america-getting-left-behind/, EC] </w:t>
      </w:r>
    </w:p>
    <w:p w14:paraId="46B064AD" w14:textId="77777777" w:rsidR="00FA7E64" w:rsidRPr="004F4748" w:rsidRDefault="00FA7E64" w:rsidP="00FA7E64">
      <w:pPr>
        <w:rPr>
          <w:sz w:val="16"/>
        </w:rPr>
      </w:pPr>
      <w:r w:rsidRPr="004F4748">
        <w:rPr>
          <w:rStyle w:val="StyleUnderline"/>
          <w:highlight w:val="cyan"/>
        </w:rPr>
        <w:t>The P</w:t>
      </w:r>
      <w:r w:rsidRPr="004F4748">
        <w:rPr>
          <w:sz w:val="16"/>
        </w:rPr>
        <w:t>eople’s</w:t>
      </w:r>
      <w:r w:rsidRPr="004F4748">
        <w:rPr>
          <w:rStyle w:val="StyleUnderline"/>
        </w:rPr>
        <w:t xml:space="preserve"> </w:t>
      </w:r>
      <w:r w:rsidRPr="004F4748">
        <w:rPr>
          <w:rStyle w:val="StyleUnderline"/>
          <w:highlight w:val="cyan"/>
        </w:rPr>
        <w:t>R</w:t>
      </w:r>
      <w:r w:rsidRPr="004F4748">
        <w:rPr>
          <w:sz w:val="16"/>
        </w:rPr>
        <w:t xml:space="preserve">epublic of </w:t>
      </w:r>
      <w:r w:rsidRPr="004F4748">
        <w:rPr>
          <w:rStyle w:val="StyleUnderline"/>
          <w:highlight w:val="cyan"/>
        </w:rPr>
        <w:t>C</w:t>
      </w:r>
      <w:r w:rsidRPr="004F4748">
        <w:rPr>
          <w:sz w:val="16"/>
        </w:rPr>
        <w:t>hina</w:t>
      </w:r>
      <w:r w:rsidRPr="004F4748">
        <w:rPr>
          <w:rStyle w:val="StyleUnderline"/>
        </w:rPr>
        <w:t xml:space="preserve">’s </w:t>
      </w:r>
      <w:r w:rsidRPr="004F4748">
        <w:rPr>
          <w:rStyle w:val="StyleUnderline"/>
          <w:highlight w:val="cyan"/>
        </w:rPr>
        <w:t>global investments have grown dramatically</w:t>
      </w:r>
      <w:r w:rsidRPr="004F4748">
        <w:rPr>
          <w:sz w:val="16"/>
        </w:rPr>
        <w:t xml:space="preserve"> in recent years, </w:t>
      </w:r>
      <w:r w:rsidRPr="004F4748">
        <w:rPr>
          <w:rStyle w:val="StyleUnderline"/>
          <w:b/>
          <w:bCs/>
          <w:highlight w:val="cyan"/>
        </w:rPr>
        <w:t>surpassing the</w:t>
      </w:r>
      <w:r w:rsidRPr="004F4748">
        <w:rPr>
          <w:rStyle w:val="StyleUnderline"/>
          <w:b/>
          <w:bCs/>
        </w:rPr>
        <w:t xml:space="preserve"> </w:t>
      </w:r>
      <w:r w:rsidRPr="004F4748">
        <w:rPr>
          <w:rStyle w:val="StyleUnderline"/>
          <w:b/>
          <w:bCs/>
          <w:highlight w:val="cyan"/>
        </w:rPr>
        <w:t>U</w:t>
      </w:r>
      <w:r w:rsidRPr="004F4748">
        <w:rPr>
          <w:sz w:val="16"/>
        </w:rPr>
        <w:t xml:space="preserve">nited </w:t>
      </w:r>
      <w:r w:rsidRPr="004F4748">
        <w:rPr>
          <w:rStyle w:val="StyleUnderline"/>
          <w:b/>
          <w:bCs/>
          <w:highlight w:val="cyan"/>
        </w:rPr>
        <w:t>S</w:t>
      </w:r>
      <w:r w:rsidRPr="004F4748">
        <w:rPr>
          <w:sz w:val="16"/>
        </w:rPr>
        <w:t xml:space="preserve">tates as the largest trading partner with many countries in Latin America and Africa and challenging America’s strategic influence across the globe. From official investments in key industries like infrastructure, aerospace, and power to investments by Chinese state-owned companies in new technologies like 5G, </w:t>
      </w:r>
      <w:r w:rsidRPr="004F4748">
        <w:rPr>
          <w:rStyle w:val="StyleUnderline"/>
          <w:highlight w:val="cyan"/>
        </w:rPr>
        <w:t>China has</w:t>
      </w:r>
      <w:r w:rsidRPr="004F4748">
        <w:rPr>
          <w:sz w:val="16"/>
        </w:rPr>
        <w:t xml:space="preserve"> pledged to </w:t>
      </w:r>
      <w:r w:rsidRPr="004F4748">
        <w:rPr>
          <w:rStyle w:val="StyleUnderline"/>
          <w:highlight w:val="cyan"/>
        </w:rPr>
        <w:t>become a world</w:t>
      </w:r>
      <w:r w:rsidRPr="004F4748">
        <w:rPr>
          <w:rStyle w:val="StyleUnderline"/>
        </w:rPr>
        <w:t xml:space="preserve"> economic </w:t>
      </w:r>
      <w:r w:rsidRPr="004F4748">
        <w:rPr>
          <w:rStyle w:val="StyleUnderline"/>
          <w:highlight w:val="cyan"/>
        </w:rPr>
        <w:t>leader</w:t>
      </w:r>
      <w:r w:rsidRPr="004F4748">
        <w:rPr>
          <w:sz w:val="16"/>
        </w:rPr>
        <w:t xml:space="preserve"> by 2025 through global manufacturing. Under its “China Standards 2035” plan, China aims to set the global standards for the next generation of technologies, from telecommunications to artificial intelligence, a move that may have enormous implications for tech industries worldwide. The COVID-19 crisis has highlighted China’s efforts to increase its global influence, from bilateral humanitarian response at the outbreak to vaccine diplomacy. China sent medical teams and donating medical equipment to over 150 countries and joined COVAX, the global initiative to ensure an equitable distribution of a vaccine, before the United States. Estimates indicate that China’s economy has already recovered from the downturn driven by the pandemic, growing by 4.9% in the third quarter of 2020, marking it as one of the few economies likely to show an overall positive rate of growth for 2020. GROWING CHINESE INVESTMENTS IN DIPLOMACY AND DEVELOPMENT Chinese </w:t>
      </w:r>
      <w:r w:rsidRPr="004F4748">
        <w:rPr>
          <w:rStyle w:val="StyleUnderline"/>
          <w:highlight w:val="cyan"/>
        </w:rPr>
        <w:t>President Xi</w:t>
      </w:r>
      <w:r w:rsidRPr="004F4748">
        <w:rPr>
          <w:rStyle w:val="StyleUnderline"/>
        </w:rPr>
        <w:t xml:space="preserve"> Jinping released </w:t>
      </w:r>
      <w:r w:rsidRPr="004F4748">
        <w:rPr>
          <w:rStyle w:val="StyleUnderline"/>
          <w:highlight w:val="cyan"/>
        </w:rPr>
        <w:t>his vision for China’s global leadership</w:t>
      </w:r>
      <w:r w:rsidRPr="004F4748">
        <w:rPr>
          <w:sz w:val="16"/>
        </w:rPr>
        <w:t xml:space="preserve"> at the 19th National Congress of the Communist Party of </w:t>
      </w:r>
      <w:r w:rsidRPr="004F4748">
        <w:rPr>
          <w:rStyle w:val="StyleUnderline"/>
          <w:highlight w:val="cyan"/>
        </w:rPr>
        <w:t>China</w:t>
      </w:r>
      <w:r w:rsidRPr="004F4748">
        <w:rPr>
          <w:sz w:val="16"/>
        </w:rPr>
        <w:t xml:space="preserve">, saying, “major country diplomacy with Chinese characteristics </w:t>
      </w:r>
      <w:r w:rsidRPr="004F4748">
        <w:rPr>
          <w:rStyle w:val="StyleUnderline"/>
          <w:highlight w:val="cyan"/>
        </w:rPr>
        <w:t>aims to foster a new type of international relations and</w:t>
      </w:r>
      <w:r w:rsidRPr="004F4748">
        <w:rPr>
          <w:rStyle w:val="StyleUnderline"/>
        </w:rPr>
        <w:t xml:space="preserve"> build a community with a </w:t>
      </w:r>
      <w:r w:rsidRPr="004F4748">
        <w:rPr>
          <w:rStyle w:val="StyleUnderline"/>
          <w:highlight w:val="cyan"/>
        </w:rPr>
        <w:t>shared future</w:t>
      </w:r>
      <w:r w:rsidRPr="004F4748">
        <w:rPr>
          <w:rStyle w:val="StyleUnderline"/>
        </w:rPr>
        <w:t xml:space="preserve"> for mankind.</w:t>
      </w:r>
      <w:r w:rsidRPr="004F4748">
        <w:rPr>
          <w:sz w:val="16"/>
        </w:rPr>
        <w:t xml:space="preserve">” In 2019, </w:t>
      </w:r>
      <w:r w:rsidRPr="004F4748">
        <w:rPr>
          <w:rStyle w:val="StyleUnderline"/>
          <w:highlight w:val="cyan"/>
        </w:rPr>
        <w:t>China surpassed the U</w:t>
      </w:r>
      <w:r w:rsidRPr="004F4748">
        <w:rPr>
          <w:rStyle w:val="StyleUnderline"/>
        </w:rPr>
        <w:t xml:space="preserve">nited </w:t>
      </w:r>
      <w:r w:rsidRPr="004F4748">
        <w:rPr>
          <w:rStyle w:val="StyleUnderline"/>
          <w:highlight w:val="cyan"/>
        </w:rPr>
        <w:t>S</w:t>
      </w:r>
      <w:r w:rsidRPr="004F4748">
        <w:rPr>
          <w:rStyle w:val="StyleUnderline"/>
        </w:rPr>
        <w:t xml:space="preserve">tates </w:t>
      </w:r>
      <w:r w:rsidRPr="004F4748">
        <w:rPr>
          <w:rStyle w:val="StyleUnderline"/>
          <w:highlight w:val="cyan"/>
        </w:rPr>
        <w:t>in</w:t>
      </w:r>
      <w:r w:rsidRPr="004F4748">
        <w:rPr>
          <w:rStyle w:val="StyleUnderline"/>
        </w:rPr>
        <w:t xml:space="preserve"> the size of</w:t>
      </w:r>
      <w:r w:rsidRPr="004F4748">
        <w:rPr>
          <w:rStyle w:val="StyleUnderline"/>
          <w:highlight w:val="cyan"/>
        </w:rPr>
        <w:t xml:space="preserve"> its </w:t>
      </w:r>
      <w:r w:rsidRPr="004F4748">
        <w:rPr>
          <w:rStyle w:val="StyleUnderline"/>
        </w:rPr>
        <w:t xml:space="preserve">diplomatic </w:t>
      </w:r>
      <w:r w:rsidRPr="004F4748">
        <w:rPr>
          <w:rStyle w:val="StyleUnderline"/>
          <w:highlight w:val="cyan"/>
        </w:rPr>
        <w:t>network</w:t>
      </w:r>
      <w:r w:rsidRPr="004F4748">
        <w:rPr>
          <w:sz w:val="16"/>
        </w:rPr>
        <w:t xml:space="preserve">, citing 276 diplomatic posts—including embassies, consulates, and permanent missions to international organizations. In 2018, China increased its budget for foreign aid by 7%. Belt and Road. China is expected to spend over $1 trillion on its “Belt and Road Initiative” – seven times the size of the Marshall Plan in real dollars. This initiative seeks to build new markets for Chinese goods and increase China’s economic connectivity in 130 countries around the world, encompassing more than 60% of the world’s population and one-third of global GDP – including 40 out of 54 African countries. In the first half of 2020, China’s investments in the Belt and Road Initiative dropped by about 50% due to pandemic restrictions. Many countries announced they were postponing, cancelling, or reviewing Chinese-funded projects, including Egypt, Bangladesh, Pakistan, and Tanzania due to pandemic related internal economic concerns, as well as Nigeria or Myanmar whose own pandemic economic challenges may constrain their ability to service Belt and Road related debt later. Chinese Development Institutions. In 2018, China launched a ministry-level development agency – the China International Development Cooperation Agency – to better coordinate and advance its commercial and foreign policy interests around the world through foreign aid. China also launched the Asian Infrastructure Investment Bank in 2014 which already has 103 member states, including many of America’s strategic allies. China does not participate in international coordinating agencies to ensure effective assistance like the OECD Development Assistance Committee. Many of today’s most pressing humanitarian crises receive little financial contribution from the Chinese government which has tended to focus on responding to one or two disasters annually. Development Financing. Many have warned that China’s approach to development financing creates strategic dependencies by burdening a borrowing nation with enormous debt and using it as leverage, a tactic known known as debt-trap diplomacy, </w:t>
      </w:r>
      <w:r w:rsidRPr="004F4748">
        <w:rPr>
          <w:sz w:val="16"/>
        </w:rPr>
        <w:lastRenderedPageBreak/>
        <w:t xml:space="preserve">however, China’s approach to lending has evolved with time and experience. Recipient countries are expanding their negotiating power and procurement capacity, Chinese banks are willing to restructure the terms of existing loans, and multilateral institutions and great powers are playing a role in negotiations. While Chinese leader Xi Jinping says Chinese investments are meant to “embrace the historic trend of economic globalization,” many have left countries – including Djibouti, Ecuador, Kyrgyzstan, Mongolia, and Montenegro – at significant risk with large debts owed to China. These concerns have led countries such as Pakistan, Malaysia, Myanmar, Bangladesh, and Tanzania to scale back their commitments to the initiative. Climate Change. China, a signatory of the Paris Climate Agreement, is also the world’s biggest emitter of greenhouse gases (almost equal to the United States, Europe and India combined). President Xi Jinping said China will “aim to have CO2 emissions peak before 2030 and achieve carbon neutrality before 2060,” and, according to the Chinese Ministry of Ecology and Environment, China reduced its “carbon intensity” by 18.8% between 2015 and 2020. At the same time, in the last three years, China has also allowed an extra 250 gigawatts of domestic coal-fired power plants and funds 1/4 of the world’s new coal-fired power plants in other countries. CHINA’S GROWING ECONOMIC INFLUENCE AROUND THE WORLD The Communist Party of China approved China’s 14th Five-Year Plan in March 2021, an economic roadmap with a goal of raising the country’s per capita output levels up to that of “moderately developed countries”—nearly three times the 2020 level—by 2035 such as Spain or South Korea, through an expansion of the state’s role in the economy, dual circulation, and secure supply chains. Trade Deals: China’s entry into two new trade deals, one with 15 Asia-Pacific countries and one with the European Union, signals its commitment to set global standards for trade and furthers Beijing’s image as the dominate economic power in the world. Regional Comprehensive Economic Partnership, a 15-country trading block in the Asia-Pacific region, unites China, Japan and South Korea in a trade deal for the first time and includes 10 Southeast Asian countries plus Australia and New Zealand – a population of 2.2 billion people, almost 1/3 of the world’s population. Comprehensive Agreement on Investment binds China and the European Union to their current levels of market openness for investments and prevents potential rollbacks, with the possibility enhanced EU market access in China, in sectors such as health services, chemicals, electric vehicles, and telecoms. Technology: “China Standards 2035” creates a path for China’s government and leading technology companies to increase the number of Chinese standards that become international standards for emerging technologies like 5G internet, the “Internet of Things” applications for manufacturing, and artificial intelligence. </w:t>
      </w:r>
      <w:r w:rsidRPr="004F4748">
        <w:rPr>
          <w:rStyle w:val="StyleUnderline"/>
          <w:highlight w:val="cyan"/>
        </w:rPr>
        <w:t>China aims to advance its</w:t>
      </w:r>
      <w:r w:rsidRPr="004F4748">
        <w:rPr>
          <w:rStyle w:val="StyleUnderline"/>
        </w:rPr>
        <w:t xml:space="preserve"> digital </w:t>
      </w:r>
      <w:r w:rsidRPr="004F4748">
        <w:rPr>
          <w:rStyle w:val="StyleUnderline"/>
          <w:highlight w:val="cyan"/>
        </w:rPr>
        <w:t>infrastructure and domestic rules globally</w:t>
      </w:r>
      <w:r w:rsidRPr="004F4748">
        <w:rPr>
          <w:sz w:val="16"/>
        </w:rPr>
        <w:t xml:space="preserve">, which has raised concerns about the ways in which it deploys and exploits technology. Huawei, the largest telecommunications equipment manufacturer in the world with an annual revenue of US$108.5 billion, has been banned in 13 countries, with 19 countries weighing a ban or chosen competitors due to undue Chinese state support, links to the People’s Liberation Army, and cybersecurity </w:t>
      </w:r>
      <w:proofErr w:type="gramStart"/>
      <w:r w:rsidRPr="004F4748">
        <w:rPr>
          <w:sz w:val="16"/>
        </w:rPr>
        <w:t>concerns..</w:t>
      </w:r>
      <w:proofErr w:type="gramEnd"/>
      <w:r w:rsidRPr="004F4748">
        <w:rPr>
          <w:sz w:val="16"/>
        </w:rPr>
        <w:t xml:space="preserve"> President Xi announced that new energy technologies, such as car batteries from state-owned enterprises, will enable half of the vehicles in China to be electric or fuel-cell powered, and half hybrid by 2035. Latin America: China has invested $150 billion in the region since 2005, more than the combined lending from the World Bank, Inter-American Development Bank, and the CAF-Development Bank of Latin America, of which 90% has been directed to four countries: Venezuela, Brazil, Ecuador, and Argentina. China has leveraged its influence to isolate Taiwan, America’s strategic ally, pressing Panama, the Dominican Republic, and El Salvador to cut ties with Taiwan. Africa: China has increased its investments in Africa by more than 520% over the last 15 years, surpassing the U.S. as the largest trading partner to Africa in 2009 and becoming the top exporter to 19 out of 48 countries in sub-Saharan Africa. According to McKinsey, there are now over 10,000 Chinese firms in Africa with the potential to generate $440 billion in revenues by 2025. China’s Export-Import bank loaned nearly $67 billion to Africa in the 2000s, more than 500% of the combined World Bank loans of $12.5 billion and aims to loan more than $1 trillion on the continent by 2025. Asia: China spent more than $48 billion on diplomacy and development across East Asia and the Pacific between 2000 and 2017, rewarding countries that support its foreign policy positions and buy its products. More than 95% of China’s investments – totaling $120 billion – have focused on infrastructure development in the region. WHAT THEY ARE SAYING: CHINA’S GROWING GLOBAL INFLUENCE U.S. Congress Senate Foreign Relations Committee Chairman, Bob Mendez (D-NJ): “This moment demands a strong, strategic response that can begin to rebuild American leadership and invest in our ability to out-compete China in the generation ahead.” Senate Foreign Relations Ranking Member, James Risch (R-ID): “As we proceed through the 21st century, </w:t>
      </w:r>
      <w:r w:rsidRPr="004F4748">
        <w:rPr>
          <w:rStyle w:val="StyleUnderline"/>
          <w:highlight w:val="cyan"/>
        </w:rPr>
        <w:t>China is going to be a major competitor</w:t>
      </w:r>
      <w:r w:rsidRPr="004F4748">
        <w:rPr>
          <w:rStyle w:val="StyleUnderline"/>
        </w:rPr>
        <w:t xml:space="preserve"> of ours </w:t>
      </w:r>
      <w:r w:rsidRPr="004F4748">
        <w:rPr>
          <w:rStyle w:val="StyleUnderline"/>
          <w:highlight w:val="cyan"/>
        </w:rPr>
        <w:t>in every way</w:t>
      </w:r>
      <w:r w:rsidRPr="004F4748">
        <w:rPr>
          <w:rStyle w:val="StyleUnderline"/>
        </w:rPr>
        <w:t xml:space="preserve"> that there is. Obviously </w:t>
      </w:r>
      <w:r w:rsidRPr="004F4748">
        <w:rPr>
          <w:rStyle w:val="StyleUnderline"/>
          <w:highlight w:val="cyan"/>
        </w:rPr>
        <w:t>economically</w:t>
      </w:r>
      <w:r w:rsidRPr="004F4748">
        <w:rPr>
          <w:rStyle w:val="StyleUnderline"/>
        </w:rPr>
        <w:t xml:space="preserve"> and </w:t>
      </w:r>
      <w:r w:rsidRPr="004F4748">
        <w:rPr>
          <w:rStyle w:val="StyleUnderline"/>
          <w:highlight w:val="cyan"/>
        </w:rPr>
        <w:t>militarily, culturally and every other way</w:t>
      </w:r>
      <w:r w:rsidRPr="004F4748">
        <w:rPr>
          <w:sz w:val="16"/>
        </w:rPr>
        <w:t xml:space="preserve">.” House Committee on Foreign Affairs Chairman, Gregory W. Meeks (D-NY): “China has used floods of high-quality industrial investment from Hong Kong, Taiwan, Japan, Korea and Singapore to become a center of world manufacturing. </w:t>
      </w:r>
      <w:r w:rsidRPr="004F4748">
        <w:rPr>
          <w:rStyle w:val="StyleUnderline"/>
          <w:highlight w:val="cyan"/>
        </w:rPr>
        <w:t xml:space="preserve">These </w:t>
      </w:r>
      <w:r w:rsidRPr="004F4748">
        <w:rPr>
          <w:rStyle w:val="StyleUnderline"/>
        </w:rPr>
        <w:t xml:space="preserve">are structural </w:t>
      </w:r>
      <w:r w:rsidRPr="004F4748">
        <w:rPr>
          <w:rStyle w:val="StyleUnderline"/>
          <w:highlight w:val="cyan"/>
        </w:rPr>
        <w:t>changes</w:t>
      </w:r>
      <w:r w:rsidRPr="004F4748">
        <w:rPr>
          <w:rStyle w:val="StyleUnderline"/>
        </w:rPr>
        <w:t xml:space="preserve"> that </w:t>
      </w:r>
      <w:r w:rsidRPr="004F4748">
        <w:rPr>
          <w:rStyle w:val="StyleUnderline"/>
          <w:highlight w:val="cyan"/>
        </w:rPr>
        <w:t xml:space="preserve">will not be reversed; rather, they </w:t>
      </w:r>
      <w:r w:rsidRPr="004F4748">
        <w:rPr>
          <w:rStyle w:val="StyleUnderline"/>
        </w:rPr>
        <w:t xml:space="preserve">are likely to </w:t>
      </w:r>
      <w:r w:rsidRPr="004F4748">
        <w:rPr>
          <w:rStyle w:val="StyleUnderline"/>
          <w:highlight w:val="cyan"/>
        </w:rPr>
        <w:t>accelerate</w:t>
      </w:r>
      <w:r w:rsidRPr="004F4748">
        <w:rPr>
          <w:rStyle w:val="StyleUnderline"/>
        </w:rPr>
        <w:t>.</w:t>
      </w:r>
      <w:r w:rsidRPr="004F4748">
        <w:rPr>
          <w:sz w:val="16"/>
        </w:rPr>
        <w:t xml:space="preserve"> And while the US needs tough policies to prevent financial manipulation and enforce American rights as they proceed, our response to the two giants must rest fundamentally on a willingness to recognize their accomplishment and a determination to match it.” House Committee on Foreign Affairs Ranking Member, Mike McCaul (R-TX): “With the emergence of China’s Belt and Road Initiative and their coercive lending practices, we must make it easier for our businesses to have access to foreign markets…Our diplomatic personnel on the ground in these countries and have unique insights on their political and economic complexities. We must do more to use this information to help the private-sector do business abroad and support U.S. foreign policy in upholding global stability.” The Biden Administration President, Joseph Biden: “American leadership must meet this new moment of advancing authoritarianism, including the growing ambitions of China to rival the United States. We’ll confront China’s economic abuses; counter its aggressive, coercive action; to push back on China’s attack on human rights, intellectual property, and global governance.” Secretary of State, Antony Blinken: “</w:t>
      </w:r>
      <w:r w:rsidRPr="004F4748">
        <w:rPr>
          <w:rStyle w:val="StyleUnderline"/>
          <w:highlight w:val="cyan"/>
        </w:rPr>
        <w:t>Where we pull back, China fills in</w:t>
      </w:r>
      <w:r w:rsidRPr="004F4748">
        <w:rPr>
          <w:sz w:val="16"/>
        </w:rPr>
        <w:t xml:space="preserve"> and then they’re the ones writing the rules and setting the norms of these institutions; standing up for our values when China is challenging them, including in Xinjiang against the Uyghurs or democracy in Hong Kong; making sure that our military is postured so that it can deter Chinese aggression; and investing in our own people so that they can fully compete.” Secretary of the Treasury, Janet Yellen: “The Biden administration will engage in a whole-of-government approach to China that uses our available tools in a manner that is designed to achieve our economic, national security, and foreign policy goals. Going forward, we should strive to meet this important challenge by building a united front of U.S. allies and partners, including through multilateral </w:t>
      </w:r>
      <w:r w:rsidRPr="004F4748">
        <w:rPr>
          <w:sz w:val="16"/>
        </w:rPr>
        <w:lastRenderedPageBreak/>
        <w:t>institutions, to confront China’s abusive behaviors.” National Security Leaders Admiral Philip Davidson, Commander, United States Indo-Pacific Command: “We have to move out in the diplomatic and the information space, as well as the economic space, quite briskly because China is spreading dollars around very perniciously through corruption, through the mechanisms that you talked about earlier, and we’ve got to be willing to work in these other realms.” Additional Resources The USGLC held a virtual event with Senator Mitt Romney (R-UT) on the importance of America’s diplomacy and development programs to addressing competition with authoritarian governments like the China Communist Party: According to Senator Romney, “The way we win long-term against China is to have people of the world understand what’s happening there and encourage them to clamor for freedom and democracy—which is why America’s role on the world stage is critical. We need to put a strategy in place that uses our tools of influence—including diplomacy and development—to strengthen our alliances and partnerships and dissuade China from the course they are on to become a responsible member of the international community.” WATCH the discussion and learn more here. The USGLC’s Report on Reports analysis of more than 120 think tank analyses across the political spectrum found broad agreement on the importance of combating rising authoritarianism but reflected different approaches to the challenge. READ the full analysis here, which found several areas of widespread consensus in reports across the political spectrum including strengthening the tools to combat election interference and disinformation, coordinating with allies on China and Russia, bolstering digital technology standards, and elevating human rights.</w:t>
      </w:r>
    </w:p>
    <w:p w14:paraId="78130DB9" w14:textId="77777777" w:rsidR="00FA7E64" w:rsidRPr="004F4748" w:rsidRDefault="00FA7E64" w:rsidP="00FA7E64">
      <w:pPr>
        <w:rPr>
          <w:sz w:val="16"/>
        </w:rPr>
      </w:pPr>
    </w:p>
    <w:p w14:paraId="0E0259FC" w14:textId="77777777" w:rsidR="00FA7E64" w:rsidRPr="004F4748" w:rsidRDefault="00FA7E64" w:rsidP="00FA7E64"/>
    <w:p w14:paraId="0B42E20E" w14:textId="77777777" w:rsidR="00FA7E64" w:rsidRPr="004F4748" w:rsidRDefault="00FA7E64" w:rsidP="00FA7E64">
      <w:pPr>
        <w:rPr>
          <w:sz w:val="16"/>
        </w:rPr>
      </w:pPr>
    </w:p>
    <w:p w14:paraId="1FE6EDD5" w14:textId="77777777" w:rsidR="00FA7E64" w:rsidRPr="004F4748" w:rsidRDefault="00FA7E64" w:rsidP="00FA7E64">
      <w:pPr>
        <w:pStyle w:val="Heading3"/>
        <w:rPr>
          <w:rFonts w:cs="Calibri"/>
        </w:rPr>
      </w:pPr>
      <w:r w:rsidRPr="004F4748">
        <w:rPr>
          <w:rFonts w:cs="Calibri"/>
        </w:rPr>
        <w:lastRenderedPageBreak/>
        <w:t xml:space="preserve">UQ – </w:t>
      </w:r>
      <w:proofErr w:type="spellStart"/>
      <w:r w:rsidRPr="004F4748">
        <w:rPr>
          <w:rFonts w:cs="Calibri"/>
        </w:rPr>
        <w:t>FoPo</w:t>
      </w:r>
      <w:proofErr w:type="spellEnd"/>
      <w:r w:rsidRPr="004F4748">
        <w:rPr>
          <w:rFonts w:cs="Calibri"/>
        </w:rPr>
        <w:t xml:space="preserve"> </w:t>
      </w:r>
    </w:p>
    <w:p w14:paraId="793EC770" w14:textId="77777777" w:rsidR="00FA7E64" w:rsidRPr="004F4748" w:rsidRDefault="00FA7E64" w:rsidP="00FA7E64">
      <w:pPr>
        <w:pStyle w:val="Heading4"/>
        <w:rPr>
          <w:rFonts w:cs="Calibri"/>
        </w:rPr>
      </w:pPr>
      <w:r w:rsidRPr="004F4748">
        <w:rPr>
          <w:rFonts w:cs="Calibri"/>
        </w:rPr>
        <w:t>China is gaining foreign policies influence now</w:t>
      </w:r>
    </w:p>
    <w:p w14:paraId="78760354" w14:textId="77777777" w:rsidR="00FA7E64" w:rsidRPr="004F4748" w:rsidRDefault="00FA7E64" w:rsidP="00FA7E64">
      <w:pPr>
        <w:rPr>
          <w:bCs/>
          <w:sz w:val="20"/>
          <w:szCs w:val="28"/>
        </w:rPr>
      </w:pPr>
      <w:r w:rsidRPr="004F4748">
        <w:rPr>
          <w:rStyle w:val="Style13ptBold"/>
        </w:rPr>
        <w:t xml:space="preserve">Atkinson, 25’ </w:t>
      </w:r>
      <w:r w:rsidRPr="004F4748">
        <w:rPr>
          <w:sz w:val="20"/>
          <w:szCs w:val="28"/>
        </w:rPr>
        <w:t xml:space="preserve">(Emma Atkinson, March 10, 2025, Marketing &amp; Communications Writer / Research Podcast Host and background in journalism, article, “‘The Dragon Roars Back’: How China’s Foreign Policy Is Reshaping Global Power”, https://www.du.edu/news/dragon-roars-back-how-chinas-foreign-policy-reshaping-global-power, </w:t>
      </w:r>
      <w:proofErr w:type="spellStart"/>
      <w:proofErr w:type="gramStart"/>
      <w:r w:rsidRPr="004F4748">
        <w:rPr>
          <w:sz w:val="20"/>
          <w:szCs w:val="28"/>
        </w:rPr>
        <w:t>A.Msigma</w:t>
      </w:r>
      <w:proofErr w:type="spellEnd"/>
      <w:proofErr w:type="gramEnd"/>
      <w:r w:rsidRPr="004F4748">
        <w:rPr>
          <w:sz w:val="20"/>
          <w:szCs w:val="28"/>
        </w:rPr>
        <w:t>)</w:t>
      </w:r>
    </w:p>
    <w:p w14:paraId="626AA014" w14:textId="77777777" w:rsidR="00FA7E64" w:rsidRPr="004F4748" w:rsidRDefault="00FA7E64" w:rsidP="00FA7E64">
      <w:r w:rsidRPr="004F4748">
        <w:t>With the makings of a tariff war and heightened tensions between the United States and China, it’s uncertain what will happen in the coming months when it comes to the two world powers.</w:t>
      </w:r>
    </w:p>
    <w:p w14:paraId="2F8C1521" w14:textId="77777777" w:rsidR="00FA7E64" w:rsidRPr="004F4748" w:rsidRDefault="00FA7E64" w:rsidP="00FA7E64">
      <w:pPr>
        <w:rPr>
          <w:rStyle w:val="StyleUnderline"/>
        </w:rPr>
      </w:pPr>
      <w:r w:rsidRPr="004F4748">
        <w:t xml:space="preserve">Amid these geopolitical tensions, we look to </w:t>
      </w:r>
      <w:r w:rsidRPr="004F4748">
        <w:rPr>
          <w:rStyle w:val="StyleUnderline"/>
          <w:highlight w:val="cyan"/>
        </w:rPr>
        <w:t>experts in foreign policy</w:t>
      </w:r>
      <w:r w:rsidRPr="004F4748">
        <w:rPr>
          <w:rStyle w:val="StyleUnderline"/>
        </w:rPr>
        <w:t xml:space="preserve"> to </w:t>
      </w:r>
      <w:r w:rsidRPr="004F4748">
        <w:rPr>
          <w:rStyle w:val="StyleUnderline"/>
          <w:highlight w:val="cyan"/>
        </w:rPr>
        <w:t>help us make sense of</w:t>
      </w:r>
      <w:r w:rsidRPr="004F4748">
        <w:rPr>
          <w:rStyle w:val="StyleUnderline"/>
        </w:rPr>
        <w:t xml:space="preserve"> what’s going on—and what could be next.</w:t>
      </w:r>
    </w:p>
    <w:p w14:paraId="2C13621D" w14:textId="77777777" w:rsidR="00FA7E64" w:rsidRPr="004F4748" w:rsidRDefault="00FA7E64" w:rsidP="00FA7E64">
      <w:pPr>
        <w:rPr>
          <w:sz w:val="12"/>
        </w:rPr>
      </w:pPr>
      <w:r w:rsidRPr="004F4748">
        <w:rPr>
          <w:sz w:val="12"/>
        </w:rPr>
        <w:t xml:space="preserve">One of those experts is the University of Denver’s </w:t>
      </w:r>
      <w:proofErr w:type="spellStart"/>
      <w:r w:rsidRPr="004F4748">
        <w:rPr>
          <w:sz w:val="12"/>
        </w:rPr>
        <w:t>Suisheng</w:t>
      </w:r>
      <w:proofErr w:type="spellEnd"/>
      <w:r w:rsidRPr="004F4748">
        <w:rPr>
          <w:sz w:val="12"/>
        </w:rPr>
        <w:t xml:space="preserve"> Zhao, a professor in the Josef Korbel School of International Studies and the executive director of Korbel’s Center for China-U.S. Cooperation (CCUSC). His 2024 book on the history of Chinese foreign policy, “The Dragon Roars Back: Transformational Leaders and Dynamics of Chinese Foreign Policy,” was named a best book of the year by Foreign Affairs magazine. </w:t>
      </w:r>
    </w:p>
    <w:p w14:paraId="7EA7C52D" w14:textId="77777777" w:rsidR="00FA7E64" w:rsidRPr="004F4748" w:rsidRDefault="00FA7E64" w:rsidP="00FA7E64">
      <w:pPr>
        <w:rPr>
          <w:sz w:val="12"/>
        </w:rPr>
      </w:pPr>
      <w:r w:rsidRPr="004F4748">
        <w:rPr>
          <w:sz w:val="12"/>
        </w:rPr>
        <w:t>The DU Newsroom caught up with Zhao to chat about his book and his take on U.S.-China relations.</w:t>
      </w:r>
    </w:p>
    <w:p w14:paraId="05445CF7" w14:textId="77777777" w:rsidR="00FA7E64" w:rsidRPr="004F4748" w:rsidRDefault="00FA7E64" w:rsidP="00FA7E64">
      <w:pPr>
        <w:rPr>
          <w:sz w:val="16"/>
        </w:rPr>
      </w:pPr>
      <w:r w:rsidRPr="004F4748">
        <w:rPr>
          <w:sz w:val="16"/>
        </w:rPr>
        <w:t xml:space="preserve">How would you characterize </w:t>
      </w:r>
      <w:r w:rsidRPr="004F4748">
        <w:rPr>
          <w:rStyle w:val="Emphasis"/>
          <w:highlight w:val="cyan"/>
        </w:rPr>
        <w:t>Xi Jinping</w:t>
      </w:r>
      <w:r w:rsidRPr="004F4748">
        <w:rPr>
          <w:rStyle w:val="StyleUnderline"/>
          <w:highlight w:val="cyan"/>
        </w:rPr>
        <w:t>—the current leader of China</w:t>
      </w:r>
      <w:r w:rsidRPr="004F4748">
        <w:rPr>
          <w:sz w:val="16"/>
        </w:rPr>
        <w:t>—and his approach to foreign policy as compared to that of his predecessors?</w:t>
      </w:r>
    </w:p>
    <w:p w14:paraId="2AAF2EBF" w14:textId="77777777" w:rsidR="00FA7E64" w:rsidRPr="004F4748" w:rsidRDefault="00FA7E64" w:rsidP="00FA7E64">
      <w:pPr>
        <w:rPr>
          <w:sz w:val="16"/>
        </w:rPr>
      </w:pPr>
      <w:r w:rsidRPr="004F4748">
        <w:rPr>
          <w:sz w:val="16"/>
        </w:rPr>
        <w:t xml:space="preserve">He has a totally different leadership style. Mao Zedong had what I call “revolutionary foreign policy.”. He had China stand up against the foreign imperialist powers to make China independent. Deng Xiaoping's foreign policy was “developmental foreign policy”; he used foreign policy to serve China, [developed] economic modernization and economic development objectives to create a more peaceful regional and international environment. </w:t>
      </w:r>
    </w:p>
    <w:p w14:paraId="1DA12603" w14:textId="77777777" w:rsidR="00FA7E64" w:rsidRPr="004F4748" w:rsidRDefault="00FA7E64" w:rsidP="00FA7E64">
      <w:pPr>
        <w:rPr>
          <w:sz w:val="16"/>
        </w:rPr>
      </w:pPr>
      <w:r w:rsidRPr="004F4748">
        <w:rPr>
          <w:rStyle w:val="StyleUnderline"/>
        </w:rPr>
        <w:t xml:space="preserve">Xi Jinping </w:t>
      </w:r>
      <w:r w:rsidRPr="004F4748">
        <w:rPr>
          <w:rStyle w:val="StyleUnderline"/>
          <w:highlight w:val="cyan"/>
        </w:rPr>
        <w:t>has tried to,</w:t>
      </w:r>
      <w:r w:rsidRPr="004F4748">
        <w:rPr>
          <w:rStyle w:val="StyleUnderline"/>
        </w:rPr>
        <w:t xml:space="preserve"> in his own words, </w:t>
      </w:r>
      <w:r w:rsidRPr="004F4748">
        <w:rPr>
          <w:rStyle w:val="StyleUnderline"/>
          <w:highlight w:val="cyan"/>
        </w:rPr>
        <w:t>make China powerful</w:t>
      </w:r>
      <w:r w:rsidRPr="004F4748">
        <w:rPr>
          <w:rStyle w:val="StyleUnderline"/>
        </w:rPr>
        <w:t xml:space="preserve"> and strong. So, he </w:t>
      </w:r>
      <w:r w:rsidRPr="004F4748">
        <w:rPr>
          <w:rStyle w:val="StyleUnderline"/>
          <w:highlight w:val="cyan"/>
        </w:rPr>
        <w:t xml:space="preserve">has </w:t>
      </w:r>
      <w:r w:rsidRPr="004F4748">
        <w:rPr>
          <w:rStyle w:val="Emphasis"/>
          <w:highlight w:val="cyan"/>
        </w:rPr>
        <w:t>developed</w:t>
      </w:r>
      <w:r w:rsidRPr="004F4748">
        <w:rPr>
          <w:rStyle w:val="Emphasis"/>
        </w:rPr>
        <w:t xml:space="preserve"> </w:t>
      </w:r>
      <w:r w:rsidRPr="004F4748">
        <w:rPr>
          <w:rStyle w:val="StyleUnderline"/>
        </w:rPr>
        <w:t>what he calls “</w:t>
      </w:r>
      <w:r w:rsidRPr="004F4748">
        <w:rPr>
          <w:rStyle w:val="Emphasis"/>
          <w:highlight w:val="cyan"/>
        </w:rPr>
        <w:t>Great Power” diplomacy</w:t>
      </w:r>
      <w:r w:rsidRPr="004F4748">
        <w:rPr>
          <w:rStyle w:val="StyleUnderline"/>
        </w:rPr>
        <w:t xml:space="preserve">. </w:t>
      </w:r>
      <w:r w:rsidRPr="004F4748">
        <w:rPr>
          <w:rStyle w:val="StyleUnderline"/>
          <w:highlight w:val="cyan"/>
        </w:rPr>
        <w:t>China behaves</w:t>
      </w:r>
      <w:r w:rsidRPr="004F4748">
        <w:rPr>
          <w:rStyle w:val="StyleUnderline"/>
        </w:rPr>
        <w:t xml:space="preserve">, under Xi Jinping’s leadership, </w:t>
      </w:r>
      <w:r w:rsidRPr="004F4748">
        <w:rPr>
          <w:rStyle w:val="StyleUnderline"/>
          <w:highlight w:val="cyan"/>
        </w:rPr>
        <w:t>just like</w:t>
      </w:r>
      <w:r w:rsidRPr="004F4748">
        <w:rPr>
          <w:rStyle w:val="StyleUnderline"/>
        </w:rPr>
        <w:t xml:space="preserve"> the United States, </w:t>
      </w:r>
      <w:r w:rsidRPr="004F4748">
        <w:rPr>
          <w:rStyle w:val="StyleUnderline"/>
          <w:highlight w:val="cyan"/>
        </w:rPr>
        <w:t>a big power</w:t>
      </w:r>
      <w:r w:rsidRPr="004F4748">
        <w:rPr>
          <w:rStyle w:val="StyleUnderline"/>
        </w:rPr>
        <w:t>.</w:t>
      </w:r>
      <w:r w:rsidRPr="004F4748">
        <w:t xml:space="preserve"> </w:t>
      </w:r>
      <w:r w:rsidRPr="004F4748">
        <w:rPr>
          <w:sz w:val="16"/>
        </w:rPr>
        <w:t>[It] tries to expand influence globally, tries to protect and defend its expanded national interests, tries to redefine China’s relationships with its neighbors and also with the United States. To a great extent, it tries to compete with United States.</w:t>
      </w:r>
    </w:p>
    <w:p w14:paraId="4A3C05A6" w14:textId="77777777" w:rsidR="00FA7E64" w:rsidRPr="004F4748" w:rsidRDefault="00FA7E64" w:rsidP="00FA7E64">
      <w:pPr>
        <w:rPr>
          <w:sz w:val="16"/>
        </w:rPr>
      </w:pPr>
      <w:r w:rsidRPr="004F4748">
        <w:rPr>
          <w:sz w:val="16"/>
        </w:rPr>
        <w:t>How has domestic public opinion influenced Chinese foreign policy?</w:t>
      </w:r>
    </w:p>
    <w:p w14:paraId="7BB192DC" w14:textId="77777777" w:rsidR="00FA7E64" w:rsidRPr="004F4748" w:rsidRDefault="00FA7E64" w:rsidP="00FA7E64">
      <w:pPr>
        <w:rPr>
          <w:sz w:val="16"/>
        </w:rPr>
      </w:pPr>
      <w:r w:rsidRPr="004F4748">
        <w:rPr>
          <w:sz w:val="16"/>
        </w:rPr>
        <w:t xml:space="preserve">Because China is an authoritarian, one-party state, public opinion has normally been shaped and manufactured by the state to serve its domestic and foreign policy agenda. </w:t>
      </w:r>
    </w:p>
    <w:p w14:paraId="665BEECA" w14:textId="77777777" w:rsidR="00FA7E64" w:rsidRPr="004F4748" w:rsidRDefault="00FA7E64" w:rsidP="00FA7E64">
      <w:r w:rsidRPr="004F4748">
        <w:rPr>
          <w:rStyle w:val="StyleUnderline"/>
          <w:highlight w:val="cyan"/>
        </w:rPr>
        <w:t>Xi Jinping</w:t>
      </w:r>
      <w:r w:rsidRPr="004F4748">
        <w:rPr>
          <w:rStyle w:val="StyleUnderline"/>
        </w:rPr>
        <w:t xml:space="preserve"> just tells the Chinese people what he wants them to know. For example, on the internet, he </w:t>
      </w:r>
      <w:r w:rsidRPr="004F4748">
        <w:rPr>
          <w:rStyle w:val="StyleUnderline"/>
          <w:highlight w:val="cyan"/>
        </w:rPr>
        <w:t>has built a very powerful firewall</w:t>
      </w:r>
      <w:r w:rsidRPr="004F4748">
        <w:rPr>
          <w:rStyle w:val="StyleUnderline"/>
        </w:rPr>
        <w:t xml:space="preserve"> so that Chinese people only read and know what the government wants them to read and know, </w:t>
      </w:r>
      <w:r w:rsidRPr="004F4748">
        <w:rPr>
          <w:rStyle w:val="StyleUnderline"/>
          <w:highlight w:val="cyan"/>
        </w:rPr>
        <w:t xml:space="preserve">and he has </w:t>
      </w:r>
      <w:r w:rsidRPr="004F4748">
        <w:rPr>
          <w:rStyle w:val="Emphasis"/>
          <w:highlight w:val="cyan"/>
        </w:rPr>
        <w:t>mobilized Chinese people to support his foreign policy</w:t>
      </w:r>
      <w:r w:rsidRPr="004F4748">
        <w:rPr>
          <w:sz w:val="16"/>
        </w:rPr>
        <w:t xml:space="preserve">. And his foreign policy has become much more confrontational—it targets “evil Western power” and U.S. and Western values. </w:t>
      </w:r>
      <w:r w:rsidRPr="004F4748">
        <w:rPr>
          <w:rStyle w:val="StyleUnderline"/>
          <w:highlight w:val="cyan"/>
        </w:rPr>
        <w:t>He tells his people</w:t>
      </w:r>
      <w:r w:rsidRPr="004F4748">
        <w:rPr>
          <w:rStyle w:val="StyleUnderline"/>
        </w:rPr>
        <w:t xml:space="preserve">, “They don't want to see China rise. </w:t>
      </w:r>
      <w:r w:rsidRPr="004F4748">
        <w:rPr>
          <w:rStyle w:val="StyleUnderline"/>
          <w:highlight w:val="cyan"/>
        </w:rPr>
        <w:t>They will do anything to undermine China's rise.”</w:t>
      </w:r>
      <w:r w:rsidRPr="004F4748">
        <w:t xml:space="preserve"> </w:t>
      </w:r>
    </w:p>
    <w:p w14:paraId="6FE4B8BC" w14:textId="77777777" w:rsidR="00FA7E64" w:rsidRPr="004F4748" w:rsidRDefault="00FA7E64" w:rsidP="00FA7E64">
      <w:pPr>
        <w:rPr>
          <w:sz w:val="16"/>
        </w:rPr>
      </w:pPr>
      <w:r w:rsidRPr="004F4748">
        <w:rPr>
          <w:sz w:val="16"/>
        </w:rPr>
        <w:t>What do you think the next four years will hold for the relationship between the U.S. and China?</w:t>
      </w:r>
    </w:p>
    <w:p w14:paraId="34900014" w14:textId="77777777" w:rsidR="00FA7E64" w:rsidRPr="004F4748" w:rsidRDefault="00FA7E64" w:rsidP="00FA7E64">
      <w:pPr>
        <w:rPr>
          <w:sz w:val="16"/>
        </w:rPr>
      </w:pPr>
      <w:r w:rsidRPr="004F4748">
        <w:rPr>
          <w:sz w:val="16"/>
        </w:rPr>
        <w:t xml:space="preserve">It’s very, very difficult to make a prediction. Nobody can predict what will happen with Trump in the White House. But </w:t>
      </w:r>
      <w:r w:rsidRPr="004F4748">
        <w:rPr>
          <w:sz w:val="16"/>
          <w:highlight w:val="cyan"/>
        </w:rPr>
        <w:t>the trend has</w:t>
      </w:r>
      <w:r w:rsidRPr="004F4748">
        <w:rPr>
          <w:sz w:val="16"/>
        </w:rPr>
        <w:t xml:space="preserve"> </w:t>
      </w:r>
      <w:r w:rsidRPr="004F4748">
        <w:rPr>
          <w:sz w:val="16"/>
          <w:highlight w:val="cyan"/>
        </w:rPr>
        <w:t>been</w:t>
      </w:r>
      <w:r w:rsidRPr="004F4748">
        <w:rPr>
          <w:sz w:val="16"/>
        </w:rPr>
        <w:t xml:space="preserve"> very </w:t>
      </w:r>
      <w:r w:rsidRPr="004F4748">
        <w:rPr>
          <w:sz w:val="16"/>
          <w:highlight w:val="cyan"/>
        </w:rPr>
        <w:t>clear;</w:t>
      </w:r>
      <w:r w:rsidRPr="004F4748">
        <w:rPr>
          <w:sz w:val="16"/>
        </w:rPr>
        <w:t xml:space="preserve"> these two big powers have been in a competition for the global leadership on three issues, basically.</w:t>
      </w:r>
    </w:p>
    <w:p w14:paraId="135FDBCE" w14:textId="77777777" w:rsidR="00FA7E64" w:rsidRPr="004F4748" w:rsidRDefault="00FA7E64" w:rsidP="00FA7E64">
      <w:pPr>
        <w:rPr>
          <w:rStyle w:val="StyleUnderline"/>
        </w:rPr>
      </w:pPr>
      <w:r w:rsidRPr="004F4748">
        <w:rPr>
          <w:sz w:val="16"/>
        </w:rPr>
        <w:t xml:space="preserve">The U.S. is the so-called “top dog” and tries to maintain that top dog position; </w:t>
      </w:r>
      <w:r w:rsidRPr="004F4748">
        <w:rPr>
          <w:rStyle w:val="Emphasis"/>
          <w:highlight w:val="cyan"/>
        </w:rPr>
        <w:t>China is a rising power</w:t>
      </w:r>
      <w:r w:rsidRPr="004F4748">
        <w:rPr>
          <w:rStyle w:val="StyleUnderline"/>
          <w:highlight w:val="cyan"/>
        </w:rPr>
        <w:t xml:space="preserve"> and</w:t>
      </w:r>
      <w:r w:rsidRPr="004F4748">
        <w:rPr>
          <w:rStyle w:val="StyleUnderline"/>
        </w:rPr>
        <w:t xml:space="preserve"> wants to become a peer of the U.S. Xi Jinping has talked about profound change—seeing a century in which the East is on the rise and the West is in decline, basically saying that China is rising, and the UK and the U.S. are in decline.</w:t>
      </w:r>
    </w:p>
    <w:p w14:paraId="5F802DD3" w14:textId="77777777" w:rsidR="00FA7E64" w:rsidRPr="004F4748" w:rsidRDefault="00FA7E64" w:rsidP="00FA7E64">
      <w:pPr>
        <w:rPr>
          <w:sz w:val="16"/>
        </w:rPr>
      </w:pPr>
      <w:r w:rsidRPr="004F4748">
        <w:rPr>
          <w:sz w:val="16"/>
        </w:rPr>
        <w:t xml:space="preserve">The second is competition. For quite a while, it was ideological competition, although ideological differences between these two countries have been there since the normalization of the relationship in the 1970s. After Xi Jinping came to office in last decade, China is now challenging the </w:t>
      </w:r>
      <w:r w:rsidRPr="004F4748">
        <w:rPr>
          <w:sz w:val="16"/>
        </w:rPr>
        <w:lastRenderedPageBreak/>
        <w:t xml:space="preserve">U.S. democracy to a certain extent. </w:t>
      </w:r>
      <w:r w:rsidRPr="004F4748">
        <w:rPr>
          <w:rStyle w:val="Emphasis"/>
        </w:rPr>
        <w:t>China</w:t>
      </w:r>
      <w:r w:rsidRPr="004F4748">
        <w:rPr>
          <w:rStyle w:val="Emphasis"/>
          <w:highlight w:val="cyan"/>
        </w:rPr>
        <w:t xml:space="preserve"> emphasizes its own path of modernization</w:t>
      </w:r>
      <w:r w:rsidRPr="004F4748">
        <w:rPr>
          <w:rStyle w:val="Emphasis"/>
        </w:rPr>
        <w:t>,</w:t>
      </w:r>
      <w:r w:rsidRPr="004F4748">
        <w:t xml:space="preserve"> </w:t>
      </w:r>
      <w:r w:rsidRPr="004F4748">
        <w:rPr>
          <w:sz w:val="16"/>
        </w:rPr>
        <w:t>which is totally different from the liberal democratic path of modernization.</w:t>
      </w:r>
    </w:p>
    <w:p w14:paraId="536AD623" w14:textId="77777777" w:rsidR="00FA7E64" w:rsidRPr="004F4748" w:rsidRDefault="00FA7E64" w:rsidP="00FA7E64">
      <w:pPr>
        <w:rPr>
          <w:sz w:val="12"/>
        </w:rPr>
      </w:pPr>
      <w:r w:rsidRPr="004F4748">
        <w:rPr>
          <w:sz w:val="12"/>
        </w:rPr>
        <w:t xml:space="preserve">The third issue is the Taiwan issue. China, for quite a while, emphasized peaceful unification, but that has not worked well. Taiwan become democratic and China became authoritarian, and the U.S. also became more sympathetic to Taiwan—to Taiwan's democratic development—and the U.S. has increased support to Taiwan, both economically and diplomatically. Taiwan has been a very hot issue that could spark military confrontation between China and the U.S. But now that Trump has come into office, all this has changed. He does not care if the U.S. protects Taiwan or not. </w:t>
      </w:r>
    </w:p>
    <w:p w14:paraId="44A5D86D" w14:textId="77777777" w:rsidR="00FA7E64" w:rsidRPr="004F4748" w:rsidRDefault="00FA7E64" w:rsidP="00FA7E64"/>
    <w:p w14:paraId="296CB407" w14:textId="77777777" w:rsidR="00FA7E64" w:rsidRPr="004F4748" w:rsidRDefault="00FA7E64" w:rsidP="00FA7E64"/>
    <w:p w14:paraId="4A432FA2" w14:textId="77777777" w:rsidR="00FA7E64" w:rsidRPr="004F4748" w:rsidRDefault="00FA7E64" w:rsidP="00FA7E64">
      <w:pPr>
        <w:pStyle w:val="Heading3"/>
        <w:rPr>
          <w:rFonts w:cs="Calibri"/>
        </w:rPr>
      </w:pPr>
      <w:r w:rsidRPr="004F4748">
        <w:rPr>
          <w:rFonts w:cs="Calibri"/>
        </w:rPr>
        <w:lastRenderedPageBreak/>
        <w:t>UQ – Hegemony</w:t>
      </w:r>
    </w:p>
    <w:p w14:paraId="0E873172" w14:textId="77777777" w:rsidR="00FA7E64" w:rsidRPr="004F4748" w:rsidRDefault="00FA7E64" w:rsidP="00FA7E64">
      <w:pPr>
        <w:pStyle w:val="Heading4"/>
        <w:rPr>
          <w:rFonts w:cs="Calibri"/>
        </w:rPr>
      </w:pPr>
      <w:r w:rsidRPr="004F4748">
        <w:rPr>
          <w:rFonts w:cs="Calibri"/>
        </w:rPr>
        <w:t xml:space="preserve">China is establishing themselves as the new global hegemon after surpassing the US in every sector. </w:t>
      </w:r>
    </w:p>
    <w:p w14:paraId="7380A2D9" w14:textId="77777777" w:rsidR="00FA7E64" w:rsidRPr="004F4748" w:rsidRDefault="00FA7E64" w:rsidP="00FA7E64">
      <w:r w:rsidRPr="004F4748">
        <w:rPr>
          <w:rStyle w:val="Style13ptBold"/>
        </w:rPr>
        <w:t xml:space="preserve">Wallace-Wells 25 </w:t>
      </w:r>
      <w:r w:rsidRPr="004F4748">
        <w:t xml:space="preserve">[David; journalist for The New York Times; “It’s Not Hard to Imagine a Chinese-Led Global Economy;” 04-16-25; acc. 07-02-25; The New York Times; https://www.nytimes.com/2025/04/16/opinion/china-trade-economy.html] </w:t>
      </w:r>
      <w:proofErr w:type="spellStart"/>
      <w:r w:rsidRPr="004F4748">
        <w:t>lileto</w:t>
      </w:r>
      <w:proofErr w:type="spellEnd"/>
    </w:p>
    <w:p w14:paraId="28F46721" w14:textId="77777777" w:rsidR="00FA7E64" w:rsidRPr="004F4748" w:rsidRDefault="00FA7E64" w:rsidP="00FA7E64">
      <w:pPr>
        <w:rPr>
          <w:sz w:val="16"/>
        </w:rPr>
      </w:pPr>
      <w:r w:rsidRPr="004F4748">
        <w:rPr>
          <w:sz w:val="16"/>
        </w:rPr>
        <w:t xml:space="preserve">What comes next? Perhaps it shouldn’t be so hard to imagine, given the drift of what’s now called geoeconomics. Already, </w:t>
      </w:r>
      <w:r w:rsidRPr="004F4748">
        <w:rPr>
          <w:u w:val="single"/>
        </w:rPr>
        <w:t>China commands global trade</w:t>
      </w:r>
      <w:r w:rsidRPr="004F4748">
        <w:rPr>
          <w:sz w:val="16"/>
        </w:rPr>
        <w:t xml:space="preserve">, and modeling from Bloomberg shows that, as constituted today, the </w:t>
      </w:r>
      <w:r w:rsidRPr="004F4748">
        <w:rPr>
          <w:u w:val="single"/>
        </w:rPr>
        <w:t>tariffs will only add to the lead — pushing many more countries to work more with China and less with America.</w:t>
      </w:r>
      <w:r w:rsidRPr="004F4748">
        <w:rPr>
          <w:sz w:val="16"/>
        </w:rPr>
        <w:t xml:space="preserve"> According to one model, 30 percent of American trading partners would fully recover from even total cessation of U.S. trade within one year; within five years, more than half would. This is why </w:t>
      </w:r>
      <w:r w:rsidRPr="004F4748">
        <w:rPr>
          <w:u w:val="single"/>
        </w:rPr>
        <w:t xml:space="preserve">chaos is rarely the chosen strategy for a </w:t>
      </w:r>
      <w:r w:rsidRPr="004F4748">
        <w:rPr>
          <w:b/>
          <w:bCs/>
          <w:u w:val="single"/>
        </w:rPr>
        <w:t>hegemon</w:t>
      </w:r>
      <w:r w:rsidRPr="004F4748">
        <w:rPr>
          <w:b/>
          <w:bCs/>
          <w:sz w:val="16"/>
        </w:rPr>
        <w:t>:</w:t>
      </w:r>
      <w:r w:rsidRPr="004F4748">
        <w:rPr>
          <w:sz w:val="16"/>
        </w:rPr>
        <w:t xml:space="preserve"> Barring what Trump calls a “beautiful deal,” the biggest single beneficiary of the whole crusade may well end up being its intended target. </w:t>
      </w:r>
      <w:r w:rsidRPr="004F4748">
        <w:rPr>
          <w:u w:val="single"/>
        </w:rPr>
        <w:t xml:space="preserve">Twenty-five years ago, eight out of 10 countries in the world conducted more trade with the United States than with China. Today </w:t>
      </w:r>
      <w:r w:rsidRPr="004F4748">
        <w:rPr>
          <w:b/>
          <w:bCs/>
          <w:u w:val="single"/>
        </w:rPr>
        <w:t>seven out of 10 count China as their larger trade partner</w:t>
      </w:r>
      <w:r w:rsidRPr="004F4748">
        <w:rPr>
          <w:u w:val="single"/>
        </w:rPr>
        <w:t xml:space="preserve">. </w:t>
      </w:r>
      <w:r w:rsidRPr="004F4748">
        <w:rPr>
          <w:sz w:val="16"/>
        </w:rPr>
        <w:t>Probably we needn’t think in such zero-sum terms, though across four administrations, our leaders and wonks have often urged us to, presenting as a new cold war what looks more like a national rivalry with only a veneer of ideological conflict. And China is facing headwinds, too — slowing economic growth, a shrinking population, mass youth unemployment and a lack of comfort with those projections of soft power that for so long sustained the hologram of unshakable American pre-eminence. Which means that the hologram of a Chinese century is looking shaky as well, even if you’re the kind of person who sees the world’s future as a neatly forking binary</w:t>
      </w:r>
      <w:r w:rsidRPr="004F4748">
        <w:rPr>
          <w:b/>
          <w:bCs/>
          <w:sz w:val="16"/>
        </w:rPr>
        <w:t xml:space="preserve">. </w:t>
      </w:r>
      <w:r w:rsidRPr="004F4748">
        <w:rPr>
          <w:b/>
          <w:bCs/>
          <w:u w:val="single"/>
        </w:rPr>
        <w:t>China’s share of global manufacturing has grown so much that by 2030</w:t>
      </w:r>
      <w:r w:rsidRPr="004F4748">
        <w:rPr>
          <w:sz w:val="16"/>
        </w:rPr>
        <w:t xml:space="preserve">, it is </w:t>
      </w:r>
      <w:r w:rsidRPr="004F4748">
        <w:rPr>
          <w:u w:val="single"/>
        </w:rPr>
        <w:t xml:space="preserve">expected to reach seven times what it was in 2000; America’s will have fallen by half. </w:t>
      </w:r>
      <w:r w:rsidRPr="004F4748">
        <w:rPr>
          <w:sz w:val="16"/>
        </w:rPr>
        <w:t xml:space="preserve">And while Trump’s supporters describe the trade war as an effort to reverse that pattern, they’ve done so little beyond erratic tariffs — with no major pledges of government investment and no real commitment to policy stability — it all looks more like policy by culture-war meme. And yet the best memes of the past week appeared to come from China: satirical A.I. reels of slop triumphalism showing obese Americans struggling to piece together electronics on grimy factory floors. The Chinese Ministry of Finance predicted that the United States “will become a joke in the history of the world economy.” It has been a decade since </w:t>
      </w:r>
      <w:r w:rsidRPr="004F4748">
        <w:rPr>
          <w:u w:val="single"/>
        </w:rPr>
        <w:t>China started its Made in 2025 industrial policy</w:t>
      </w:r>
      <w:r w:rsidRPr="004F4748">
        <w:rPr>
          <w:sz w:val="16"/>
        </w:rPr>
        <w:t xml:space="preserve">. America bet big on artificial intelligence and an economic future in which it </w:t>
      </w:r>
      <w:proofErr w:type="spellStart"/>
      <w:r w:rsidRPr="004F4748">
        <w:rPr>
          <w:sz w:val="16"/>
        </w:rPr>
        <w:t>reigns</w:t>
      </w:r>
      <w:proofErr w:type="spellEnd"/>
      <w:r w:rsidRPr="004F4748">
        <w:rPr>
          <w:sz w:val="16"/>
        </w:rPr>
        <w:t xml:space="preserve">. </w:t>
      </w:r>
      <w:r w:rsidRPr="004F4748">
        <w:rPr>
          <w:u w:val="single"/>
        </w:rPr>
        <w:t>China went big on building more stuff</w:t>
      </w:r>
      <w:r w:rsidRPr="004F4748">
        <w:rPr>
          <w:sz w:val="16"/>
        </w:rPr>
        <w:t xml:space="preserve">, and it turns out that over 10 years a country like that can build quite a lot (including, apparently, competitive A.I.). Probably you have heard about its </w:t>
      </w:r>
      <w:r w:rsidRPr="004F4748">
        <w:rPr>
          <w:b/>
          <w:bCs/>
          <w:u w:val="single"/>
        </w:rPr>
        <w:t>dominance in clean energy</w:t>
      </w:r>
      <w:r w:rsidRPr="004F4748">
        <w:rPr>
          <w:u w:val="single"/>
        </w:rPr>
        <w:t>.</w:t>
      </w:r>
      <w:r w:rsidRPr="004F4748">
        <w:rPr>
          <w:sz w:val="16"/>
        </w:rPr>
        <w:t xml:space="preserve"> The country is now routinely </w:t>
      </w:r>
      <w:r w:rsidRPr="004F4748">
        <w:rPr>
          <w:u w:val="single"/>
        </w:rPr>
        <w:t>installing as much solar power as the rest of the world combined while producing 90 percent of the world’s solar panels and more than three-quarters of its electric batteries</w:t>
      </w:r>
      <w:r w:rsidRPr="004F4748">
        <w:rPr>
          <w:sz w:val="16"/>
        </w:rPr>
        <w:t xml:space="preserve">. (As part of its tariff response, it has halted the export of several rare-earth metals and magnets; it produces 90 percent of the world’s supply of those, too.) </w:t>
      </w:r>
      <w:r w:rsidRPr="004F4748">
        <w:rPr>
          <w:u w:val="single"/>
        </w:rPr>
        <w:t>China is piling</w:t>
      </w:r>
      <w:r w:rsidRPr="004F4748">
        <w:rPr>
          <w:sz w:val="16"/>
        </w:rPr>
        <w:t xml:space="preserve"> up a </w:t>
      </w:r>
      <w:r w:rsidRPr="004F4748">
        <w:rPr>
          <w:u w:val="single"/>
        </w:rPr>
        <w:t xml:space="preserve">dominant position in new patents </w:t>
      </w:r>
      <w:r w:rsidRPr="004F4748">
        <w:rPr>
          <w:sz w:val="16"/>
        </w:rPr>
        <w:t xml:space="preserve">as well, </w:t>
      </w:r>
      <w:r w:rsidRPr="004F4748">
        <w:rPr>
          <w:u w:val="single"/>
        </w:rPr>
        <w:t>surpassing the United State</w:t>
      </w:r>
      <w:r w:rsidRPr="004F4748">
        <w:rPr>
          <w:sz w:val="16"/>
        </w:rPr>
        <w:t xml:space="preserve">s, and though patents are just a crude measure of technological progress, the </w:t>
      </w:r>
      <w:r w:rsidRPr="004F4748">
        <w:rPr>
          <w:u w:val="single"/>
        </w:rPr>
        <w:t>gap is only widening</w:t>
      </w:r>
      <w:r w:rsidRPr="004F4748">
        <w:rPr>
          <w:sz w:val="16"/>
        </w:rPr>
        <w:t xml:space="preserve">. </w:t>
      </w:r>
      <w:r w:rsidRPr="004F4748">
        <w:rPr>
          <w:u w:val="single"/>
        </w:rPr>
        <w:t xml:space="preserve">Chinese spending on university and government research had surpassed that in the United States, even before Trump declared war on the country’s elite universities. </w:t>
      </w:r>
      <w:r w:rsidRPr="004F4748">
        <w:rPr>
          <w:sz w:val="16"/>
        </w:rPr>
        <w:t>And then along came Elon Musk and his so-called Department of Government Efficiency to reduce the American budget by billions of dollars and Immigration and Customs Enforcement to deport international students here on visas or with green cards. As recently as 2010</w:t>
      </w:r>
      <w:r w:rsidRPr="004F4748">
        <w:rPr>
          <w:u w:val="single"/>
        </w:rPr>
        <w:t>, China</w:t>
      </w:r>
      <w:r w:rsidRPr="004F4748">
        <w:rPr>
          <w:sz w:val="16"/>
        </w:rPr>
        <w:t xml:space="preserve"> produced a truly negligible part of the world’s medicine; now it is the </w:t>
      </w:r>
      <w:r w:rsidRPr="004F4748">
        <w:rPr>
          <w:u w:val="single"/>
        </w:rPr>
        <w:t>world’s second-biggest developer of new drugs,</w:t>
      </w:r>
      <w:r w:rsidRPr="004F4748">
        <w:rPr>
          <w:sz w:val="16"/>
        </w:rPr>
        <w:t xml:space="preserve"> and from 2020 to 2024, the </w:t>
      </w:r>
      <w:r w:rsidRPr="004F4748">
        <w:rPr>
          <w:u w:val="single"/>
        </w:rPr>
        <w:t>value of drugs licensed worldwide from China grew fifteenfold,</w:t>
      </w:r>
      <w:r w:rsidRPr="004F4748">
        <w:rPr>
          <w:sz w:val="16"/>
        </w:rPr>
        <w:t xml:space="preserve"> as The Economist recently noted. From 2013 to 2023, China’s share of global clinical trials grew to 28 percent from 4 percent. The country has </w:t>
      </w:r>
      <w:r w:rsidRPr="004F4748">
        <w:rPr>
          <w:u w:val="single"/>
        </w:rPr>
        <w:t>surpassed Europe and the United States in the number of high-quality scientific papers published and has opened up leads in materials science, engineering, chemistry and computer science</w:t>
      </w:r>
      <w:r w:rsidRPr="004F4748">
        <w:rPr>
          <w:sz w:val="16"/>
        </w:rPr>
        <w:t xml:space="preserve"> — all domains in which </w:t>
      </w:r>
      <w:r w:rsidRPr="004F4748">
        <w:rPr>
          <w:b/>
          <w:bCs/>
          <w:u w:val="single"/>
        </w:rPr>
        <w:t>China is responsible for more than 60 percent of cutting-edge research</w:t>
      </w:r>
      <w:r w:rsidRPr="004F4748">
        <w:rPr>
          <w:sz w:val="16"/>
        </w:rPr>
        <w:t>. These seem like important fields. In one recent analysis of data comparing the composition of national economic elites, America’s leadership class was dominated by financial capital workers and China’s much more by engineers. For most of Trump’s second term, an electric-car billionaire has been at least the second-most-powerful man in government, but Tesla’s stock price has fallen by nearly half since December, with liberal backlash in America and sales in European countries falling almost 50 percent compared with last year. China’s electric vehicle powerhouse, BYD, meanwhile, expects sales in Europe to double in 2025, having grown its global sales almost 15 times over since 2020. “</w:t>
      </w:r>
      <w:r w:rsidRPr="004F4748">
        <w:rPr>
          <w:u w:val="single"/>
        </w:rPr>
        <w:t>The first China shock was when China was incorporating into our supply chains,</w:t>
      </w:r>
      <w:r w:rsidRPr="004F4748">
        <w:rPr>
          <w:sz w:val="16"/>
        </w:rPr>
        <w:t xml:space="preserve">” the economic historian Adam Tooze proclaimed in </w:t>
      </w:r>
      <w:r w:rsidRPr="004F4748">
        <w:rPr>
          <w:sz w:val="16"/>
        </w:rPr>
        <w:lastRenderedPageBreak/>
        <w:t>November. “</w:t>
      </w:r>
      <w:r w:rsidRPr="004F4748">
        <w:rPr>
          <w:u w:val="single"/>
        </w:rPr>
        <w:t xml:space="preserve">The second China shock is when we beg to be incorporated into theirs.” </w:t>
      </w:r>
      <w:r w:rsidRPr="004F4748">
        <w:rPr>
          <w:sz w:val="16"/>
        </w:rPr>
        <w:t xml:space="preserve">We’re not there yet. But the president is choosing an entirely new phase of pretty cutthroat geoeconomic competition by stiff-arming every potential ally to the left of Nayib Bukele of El Salvador, slashing public investment in research and development and announcing that the country’s plan on commerce — as on climate and science and public health — is to go it alone. How long will it last? As recently as the fall, the American economy was often described as the envy of the world. Now? “The </w:t>
      </w:r>
      <w:r w:rsidRPr="004F4748">
        <w:rPr>
          <w:u w:val="single"/>
        </w:rPr>
        <w:t>World’s Hot New Trade Is ‘Sell America</w:t>
      </w:r>
      <w:r w:rsidRPr="004F4748">
        <w:rPr>
          <w:sz w:val="16"/>
        </w:rPr>
        <w:t>,’” Axios declared on Friday. The pattern is bigger than Treasury bonds. Some 30 percent of Vietnam’s G.D.P. has derived from exports to the United States. This week it signed 45 new deals with China.</w:t>
      </w:r>
    </w:p>
    <w:p w14:paraId="4325200D" w14:textId="77777777" w:rsidR="00FA7E64" w:rsidRPr="004F4748" w:rsidRDefault="00FA7E64" w:rsidP="00FA7E64">
      <w:pPr>
        <w:pStyle w:val="Heading4"/>
        <w:rPr>
          <w:rFonts w:cs="Calibri"/>
        </w:rPr>
      </w:pPr>
      <w:r w:rsidRPr="004F4748">
        <w:rPr>
          <w:rFonts w:cs="Calibri"/>
        </w:rPr>
        <w:t>China is building up their power and dominance–causing a global power shift</w:t>
      </w:r>
    </w:p>
    <w:p w14:paraId="024B5C02" w14:textId="77777777" w:rsidR="00FA7E64" w:rsidRPr="004F4748" w:rsidRDefault="00FA7E64" w:rsidP="00FA7E64">
      <w:pPr>
        <w:rPr>
          <w:sz w:val="21"/>
          <w:szCs w:val="21"/>
        </w:rPr>
      </w:pPr>
      <w:r w:rsidRPr="004F4748">
        <w:rPr>
          <w:rStyle w:val="Style13ptBold"/>
        </w:rPr>
        <w:t xml:space="preserve">Butler, </w:t>
      </w:r>
      <w:r w:rsidRPr="004F4748">
        <w:rPr>
          <w:rStyle w:val="Style13ptBold"/>
          <w:szCs w:val="21"/>
        </w:rPr>
        <w:t>24’</w:t>
      </w:r>
      <w:r w:rsidRPr="004F4748">
        <w:rPr>
          <w:rFonts w:eastAsia="Times New Roman"/>
          <w:b/>
          <w:bCs/>
          <w:sz w:val="24"/>
          <w:szCs w:val="24"/>
        </w:rPr>
        <w:t xml:space="preserve"> </w:t>
      </w:r>
      <w:r w:rsidRPr="004F4748">
        <w:rPr>
          <w:sz w:val="21"/>
          <w:szCs w:val="21"/>
        </w:rPr>
        <w:t>(Alexia J. Butler, January 18, 2024, Alexia J. Butler is currently a sit's graduate institute graduate student pursuing a master's degree in diplomacy and international relations. She has a bachelor of arts in international political science with a certificate in global peace and security. Butler has done numerous research articles on international power dynamics, climate change, sustainability, and human rights violations, article, “21st century Chinese hegemony in the international system</w:t>
      </w:r>
      <w:proofErr w:type="gramStart"/>
      <w:r w:rsidRPr="004F4748">
        <w:rPr>
          <w:sz w:val="21"/>
          <w:szCs w:val="21"/>
        </w:rPr>
        <w:t>”,https://moderndiplomacy.eu/2024/01/18/21st-century-chinese-hegemony-in-the-international-system/</w:t>
      </w:r>
      <w:proofErr w:type="gramEnd"/>
      <w:r w:rsidRPr="004F4748">
        <w:rPr>
          <w:sz w:val="21"/>
          <w:szCs w:val="21"/>
        </w:rPr>
        <w:t xml:space="preserve">, </w:t>
      </w:r>
      <w:proofErr w:type="spellStart"/>
      <w:r w:rsidRPr="004F4748">
        <w:rPr>
          <w:sz w:val="21"/>
          <w:szCs w:val="21"/>
        </w:rPr>
        <w:t>A.Msigma</w:t>
      </w:r>
      <w:proofErr w:type="spellEnd"/>
      <w:r w:rsidRPr="004F4748">
        <w:rPr>
          <w:sz w:val="21"/>
          <w:szCs w:val="21"/>
        </w:rPr>
        <w:t xml:space="preserve">) </w:t>
      </w:r>
    </w:p>
    <w:p w14:paraId="20155E91" w14:textId="77777777" w:rsidR="00FA7E64" w:rsidRPr="004F4748" w:rsidRDefault="00FA7E64" w:rsidP="00FA7E64">
      <w:r w:rsidRPr="004F4748">
        <w:t xml:space="preserve">In modern times, the US is still the most powerful country, but its persistence in interfering “in the internal affairs of other countries, pursue, maintain, and abuse hegemony, advance subversion and infiltration, and willfully wage wars, [brings] harm to the international community,” (MFAPRC, 2023) making it increasingly unpopular. In contrast, </w:t>
      </w:r>
      <w:r w:rsidRPr="004F4748">
        <w:rPr>
          <w:rStyle w:val="Emphasis"/>
          <w:highlight w:val="cyan"/>
        </w:rPr>
        <w:t>China has been building</w:t>
      </w:r>
      <w:r w:rsidRPr="004F4748">
        <w:rPr>
          <w:rStyle w:val="StyleUnderline"/>
        </w:rPr>
        <w:t xml:space="preserve"> its network, </w:t>
      </w:r>
      <w:r w:rsidRPr="004F4748">
        <w:rPr>
          <w:rStyle w:val="Emphasis"/>
          <w:highlight w:val="cyan"/>
        </w:rPr>
        <w:t>dominance</w:t>
      </w:r>
      <w:r w:rsidRPr="004F4748">
        <w:rPr>
          <w:rStyle w:val="StyleUnderline"/>
        </w:rPr>
        <w:t xml:space="preserve">, and alliances </w:t>
      </w:r>
      <w:r w:rsidRPr="004F4748">
        <w:rPr>
          <w:rStyle w:val="StyleUnderline"/>
          <w:highlight w:val="cyan"/>
        </w:rPr>
        <w:t>over the past few decades</w:t>
      </w:r>
      <w:r w:rsidRPr="004F4748">
        <w:rPr>
          <w:rStyle w:val="StyleUnderline"/>
        </w:rPr>
        <w:t xml:space="preserve"> with a centric goal of becoming the world’s new hegemon. </w:t>
      </w:r>
      <w:r w:rsidRPr="004F4748">
        <w:t>The United States is indeed the pinnacle of military capability, but when analyzing contemporary geostrategy, economic power is the true key to controlling the international system. China’s economic strategy is pummeling Europe and the US as the country has already surpassed both in many economic sectors. Countries that have normally allied with the US may find themselves “likely to collaborate more with China economically, and even prospectively challenge the US over strategic leadership,” (Lambert, 2023, p.5). Not to mention, with the emergence of BRICS centered around a Russian-Chinese core, the United States nor the EU are capable of overpowering the two on a technological, economic, or defense level. As predicted by Standard Chartered Bank of London, China will be the #1 economy by 2030, with a GDP of $64.2 trillion, while the US sits at #3 with $31 trillion.</w:t>
      </w:r>
    </w:p>
    <w:p w14:paraId="6ED9B019" w14:textId="77777777" w:rsidR="00FA7E64" w:rsidRPr="004F4748" w:rsidRDefault="00FA7E64" w:rsidP="00FA7E64">
      <w:pPr>
        <w:rPr>
          <w:rStyle w:val="StyleUnderline"/>
        </w:rPr>
      </w:pPr>
      <w:r w:rsidRPr="004F4748">
        <w:rPr>
          <w:rStyle w:val="StyleUnderline"/>
          <w:highlight w:val="cyan"/>
        </w:rPr>
        <w:t>China has</w:t>
      </w:r>
      <w:r w:rsidRPr="004F4748">
        <w:rPr>
          <w:rStyle w:val="StyleUnderline"/>
        </w:rPr>
        <w:t xml:space="preserve"> taken </w:t>
      </w:r>
      <w:r w:rsidRPr="004F4748">
        <w:rPr>
          <w:rStyle w:val="StyleUnderline"/>
          <w:highlight w:val="cyan"/>
        </w:rPr>
        <w:t>several unique approaches</w:t>
      </w:r>
      <w:r w:rsidRPr="004F4748">
        <w:rPr>
          <w:rStyle w:val="StyleUnderline"/>
        </w:rPr>
        <w:t xml:space="preserve"> </w:t>
      </w:r>
      <w:r w:rsidRPr="004F4748">
        <w:rPr>
          <w:rStyle w:val="StyleUnderline"/>
          <w:highlight w:val="cyan"/>
        </w:rPr>
        <w:t>towards heg</w:t>
      </w:r>
      <w:r w:rsidRPr="004F4748">
        <w:rPr>
          <w:rStyle w:val="StyleUnderline"/>
        </w:rPr>
        <w:t xml:space="preserve">emony </w:t>
      </w:r>
      <w:r w:rsidRPr="004F4748">
        <w:rPr>
          <w:rStyle w:val="Emphasis"/>
        </w:rPr>
        <w:t xml:space="preserve">which </w:t>
      </w:r>
      <w:r w:rsidRPr="004F4748">
        <w:rPr>
          <w:rStyle w:val="Emphasis"/>
          <w:highlight w:val="cyan"/>
        </w:rPr>
        <w:t>have been successful</w:t>
      </w:r>
      <w:r w:rsidRPr="004F4748">
        <w:rPr>
          <w:rStyle w:val="StyleUnderline"/>
        </w:rPr>
        <w:t xml:space="preserve"> thus far. These include the emergence of the BRICS bloc, the Belt and Road Initiative, and the establishment of ports in Europe.</w:t>
      </w:r>
      <w:r w:rsidRPr="004F4748">
        <w:t xml:space="preserve"> In the past, the commotion in the international system consistently dealt with the United States, European, and Soviet Union affairs, but </w:t>
      </w:r>
      <w:r w:rsidRPr="004F4748">
        <w:rPr>
          <w:rStyle w:val="StyleUnderline"/>
        </w:rPr>
        <w:t>the collapse of the USSR and ever-weakening American and European order has provided an open window for Chinese Hegemony. The Western command will be difficult to overturn, but China’s rapid reform proves its determination to apex the international scheme.</w:t>
      </w:r>
    </w:p>
    <w:p w14:paraId="3045B49B" w14:textId="77777777" w:rsidR="00FA7E64" w:rsidRPr="004F4748" w:rsidRDefault="00FA7E64" w:rsidP="00FA7E64">
      <w:pPr>
        <w:rPr>
          <w:rStyle w:val="StyleUnderline"/>
        </w:rPr>
      </w:pPr>
      <w:r w:rsidRPr="004F4748">
        <w:t xml:space="preserve">When evaluating the prospect of China becoming the new world hegemon, many do not take serious consideration. This is due to the idea that the United States is at an uncompetitive spot in the international system, but one must look into the past to strategically foresight the future. For centuries, Britain was the ultimate power whose colonialism stretched far throughout the four hemispheres. The European region is the true creator of written history and civilization and is still a major power today. However, much of its current success is dependent on the United States and China. It was not until WWII that a wedge in global power was created and the US was able to swiftly assume the responsibility </w:t>
      </w:r>
      <w:r w:rsidRPr="004F4748">
        <w:lastRenderedPageBreak/>
        <w:t xml:space="preserve">of global hegemon. Flash forward to </w:t>
      </w:r>
      <w:r w:rsidRPr="004F4748">
        <w:rPr>
          <w:rStyle w:val="StyleUnderline"/>
        </w:rPr>
        <w:t xml:space="preserve">today, </w:t>
      </w:r>
      <w:r w:rsidRPr="004F4748">
        <w:rPr>
          <w:rStyle w:val="StyleUnderline"/>
          <w:highlight w:val="cyan"/>
        </w:rPr>
        <w:t>the US’</w:t>
      </w:r>
      <w:r w:rsidRPr="004F4748">
        <w:rPr>
          <w:rStyle w:val="StyleUnderline"/>
        </w:rPr>
        <w:t xml:space="preserve"> </w:t>
      </w:r>
      <w:r w:rsidRPr="004F4748">
        <w:rPr>
          <w:rStyle w:val="StyleUnderline"/>
          <w:highlight w:val="cyan"/>
        </w:rPr>
        <w:t>tendency to spread itself too t</w:t>
      </w:r>
      <w:r w:rsidRPr="004F4748">
        <w:rPr>
          <w:rStyle w:val="StyleUnderline"/>
        </w:rPr>
        <w:t xml:space="preserve">hin has </w:t>
      </w:r>
      <w:r w:rsidRPr="004F4748">
        <w:rPr>
          <w:rStyle w:val="StyleUnderline"/>
          <w:highlight w:val="cyan"/>
        </w:rPr>
        <w:t>created</w:t>
      </w:r>
      <w:r w:rsidRPr="004F4748">
        <w:rPr>
          <w:rStyle w:val="StyleUnderline"/>
        </w:rPr>
        <w:t xml:space="preserve"> various </w:t>
      </w:r>
      <w:r w:rsidRPr="004F4748">
        <w:rPr>
          <w:rStyle w:val="StyleUnderline"/>
          <w:highlight w:val="cyan"/>
        </w:rPr>
        <w:t>wedges</w:t>
      </w:r>
      <w:r w:rsidRPr="004F4748">
        <w:rPr>
          <w:rStyle w:val="StyleUnderline"/>
        </w:rPr>
        <w:t xml:space="preserve"> for other powers to sneak in and overcome. This paper </w:t>
      </w:r>
      <w:r w:rsidRPr="004F4748">
        <w:rPr>
          <w:rStyle w:val="StyleUnderline"/>
          <w:highlight w:val="cyan"/>
        </w:rPr>
        <w:t>explains how China is taking this very opportunity</w:t>
      </w:r>
      <w:r w:rsidRPr="004F4748">
        <w:rPr>
          <w:rStyle w:val="StyleUnderline"/>
        </w:rPr>
        <w:t>.</w:t>
      </w:r>
    </w:p>
    <w:p w14:paraId="7D2E6C01" w14:textId="77777777" w:rsidR="00FA7E64" w:rsidRPr="004F4748" w:rsidRDefault="00FA7E64" w:rsidP="00FA7E64">
      <w:r w:rsidRPr="004F4748">
        <w:t>Research and Methodology</w:t>
      </w:r>
    </w:p>
    <w:p w14:paraId="78F2706D" w14:textId="77777777" w:rsidR="00FA7E64" w:rsidRPr="004F4748" w:rsidRDefault="00FA7E64" w:rsidP="00FA7E64">
      <w:r w:rsidRPr="004F4748">
        <w:t xml:space="preserve">Gathered in November 2023, the trusted sources used to support this research are from online, free, and publicly available databases. </w:t>
      </w:r>
      <w:r w:rsidRPr="004F4748">
        <w:rPr>
          <w:rStyle w:val="StyleUnderline"/>
        </w:rPr>
        <w:t xml:space="preserve">All initiatives, strategies, and plans included in this paper have been active from the late 20th century to the present. </w:t>
      </w:r>
      <w:r w:rsidRPr="004F4748">
        <w:rPr>
          <w:rStyle w:val="StyleUnderline"/>
          <w:highlight w:val="cyan"/>
        </w:rPr>
        <w:t>With the combination of qualitative, survey, and exploratory research along with inductive reasoning</w:t>
      </w:r>
      <w:r w:rsidRPr="004F4748">
        <w:rPr>
          <w:rStyle w:val="StyleUnderline"/>
        </w:rPr>
        <w:t xml:space="preserve">, my research aim is to analyze the </w:t>
      </w:r>
      <w:r w:rsidRPr="004F4748">
        <w:rPr>
          <w:rStyle w:val="Emphasis"/>
          <w:highlight w:val="cyan"/>
        </w:rPr>
        <w:t>economic</w:t>
      </w:r>
      <w:r w:rsidRPr="004F4748">
        <w:rPr>
          <w:rStyle w:val="Emphasis"/>
        </w:rPr>
        <w:t xml:space="preserve"> </w:t>
      </w:r>
      <w:r w:rsidRPr="004F4748">
        <w:rPr>
          <w:rStyle w:val="Emphasis"/>
          <w:highlight w:val="cyan"/>
        </w:rPr>
        <w:t>movements of China</w:t>
      </w:r>
      <w:r w:rsidRPr="004F4748">
        <w:rPr>
          <w:rStyle w:val="StyleUnderline"/>
        </w:rPr>
        <w:t xml:space="preserve"> and how it </w:t>
      </w:r>
      <w:r w:rsidRPr="004F4748">
        <w:rPr>
          <w:rStyle w:val="StyleUnderline"/>
          <w:highlight w:val="cyan"/>
        </w:rPr>
        <w:t xml:space="preserve">has strategically </w:t>
      </w:r>
      <w:r w:rsidRPr="004F4748">
        <w:rPr>
          <w:rStyle w:val="Emphasis"/>
          <w:highlight w:val="cyan"/>
        </w:rPr>
        <w:t>formulated Chinese hegemony</w:t>
      </w:r>
      <w:r w:rsidRPr="004F4748">
        <w:t xml:space="preserve"> in Europe and the international system in the coming decades.</w:t>
      </w:r>
    </w:p>
    <w:p w14:paraId="07CFEE6D" w14:textId="77777777" w:rsidR="00FA7E64" w:rsidRPr="004F4748" w:rsidRDefault="00FA7E64" w:rsidP="00FA7E64">
      <w:r w:rsidRPr="004F4748">
        <w:t xml:space="preserve">First, I interpreted the rise of the United States as the global hegemon despite originally being a project of the British. The evolution of the British-American relationship remains a common theme throughout the paper as it was interesting to note the paradigm of global power shifts with the emergence of Chinese hegemony. I included </w:t>
      </w:r>
      <w:r w:rsidRPr="004F4748">
        <w:rPr>
          <w:rStyle w:val="StyleUnderline"/>
        </w:rPr>
        <w:t xml:space="preserve">various statistics confirming American hegemony in the 1950s while comparing it to the Chinese position at this time to assert how far </w:t>
      </w:r>
      <w:r w:rsidRPr="004F4748">
        <w:rPr>
          <w:rStyle w:val="StyleUnderline"/>
          <w:highlight w:val="cyan"/>
        </w:rPr>
        <w:t>China has</w:t>
      </w:r>
      <w:r w:rsidRPr="004F4748">
        <w:rPr>
          <w:rStyle w:val="StyleUnderline"/>
        </w:rPr>
        <w:t xml:space="preserve"> </w:t>
      </w:r>
      <w:r w:rsidRPr="004F4748">
        <w:rPr>
          <w:rStyle w:val="StyleUnderline"/>
          <w:highlight w:val="cyan"/>
        </w:rPr>
        <w:t xml:space="preserve">come in the international </w:t>
      </w:r>
      <w:r w:rsidRPr="004F4748">
        <w:rPr>
          <w:rStyle w:val="Emphasis"/>
          <w:highlight w:val="cyan"/>
        </w:rPr>
        <w:t>scheme of great power</w:t>
      </w:r>
      <w:r w:rsidRPr="004F4748">
        <w:t>. Then, I exposed America’s shortcomings in connection with China’s influence over North Korea to expose China’s first “win” in response to American insecurity. Following this, I included America’s current behavior to foreshadow the fall of its power by the latter half of this century.</w:t>
      </w:r>
    </w:p>
    <w:p w14:paraId="4EFA8392" w14:textId="77777777" w:rsidR="00FA7E64" w:rsidRPr="004F4748" w:rsidRDefault="00FA7E64" w:rsidP="00FA7E64">
      <w:pPr>
        <w:rPr>
          <w:rStyle w:val="StyleUnderline"/>
        </w:rPr>
      </w:pPr>
      <w:r w:rsidRPr="004F4748">
        <w:t xml:space="preserve">I then go back to explain the rise of the Chinese Government since the 1950s and its success in the previous decades to portray its elegant and swift rise to power. Including the Soviets’ contribution to this success provided a basis to elaborate on the mutually beneficial Chinese-Russian relationship as well as the emergence of BRICS. I used </w:t>
      </w:r>
      <w:r w:rsidRPr="004F4748">
        <w:rPr>
          <w:rStyle w:val="StyleUnderline"/>
        </w:rPr>
        <w:t>reliable sources that have been measuring China’s linear movement in overcoming its surrounding regions, with Europe being one of the primary attainment goals.</w:t>
      </w:r>
    </w:p>
    <w:p w14:paraId="7B9645D0" w14:textId="77777777" w:rsidR="00FA7E64" w:rsidRPr="004F4748" w:rsidRDefault="00FA7E64" w:rsidP="00FA7E64">
      <w:pPr>
        <w:rPr>
          <w:rStyle w:val="StyleUnderline"/>
        </w:rPr>
      </w:pPr>
      <w:r w:rsidRPr="004F4748">
        <w:t xml:space="preserve">This allowed me to delve into the importance of Europe in this matter as, according to the Rimland theory, whoever controls the regions in the rimland, will control the world. While the origin of America was codependent on Britain’s supremacy, the roles have reversed in modern times with America as the hegemon with vast control over the Western hemisphere. However, with the predicted trajectory of modern America, the fall of its hegemony would immediately correspond with the fall of Europe, a great victory for the Chinese agenda. I included primary and secondary research on European Union dilemmas and their dependency on American aid, economics, trade, and defense. With this research, I was able to formulate an educated </w:t>
      </w:r>
      <w:r w:rsidRPr="004F4748">
        <w:rPr>
          <w:rStyle w:val="StyleUnderline"/>
        </w:rPr>
        <w:t xml:space="preserve">prediction of European welfare amid a </w:t>
      </w:r>
      <w:r w:rsidRPr="004F4748">
        <w:rPr>
          <w:rStyle w:val="StyleUnderline"/>
          <w:highlight w:val="cyan"/>
        </w:rPr>
        <w:t>global power shift from America to China</w:t>
      </w:r>
      <w:r w:rsidRPr="004F4748">
        <w:t xml:space="preserve">. I also briefly touched on the </w:t>
      </w:r>
      <w:r w:rsidRPr="004F4748">
        <w:rPr>
          <w:rStyle w:val="StyleUnderline"/>
        </w:rPr>
        <w:t xml:space="preserve">economic initiatives of China such as the BRI, BRICS, and the </w:t>
      </w:r>
      <w:r w:rsidRPr="004F4748">
        <w:rPr>
          <w:rStyle w:val="Emphasis"/>
        </w:rPr>
        <w:t>establishment of Chinese institutions</w:t>
      </w:r>
      <w:r w:rsidRPr="004F4748">
        <w:rPr>
          <w:rStyle w:val="StyleUnderline"/>
        </w:rPr>
        <w:t xml:space="preserve"> in Europe to widen the readers’ view on the Chinese strategy </w:t>
      </w:r>
      <w:r w:rsidRPr="004F4748">
        <w:rPr>
          <w:rStyle w:val="StyleUnderline"/>
          <w:highlight w:val="cyan"/>
        </w:rPr>
        <w:t>to surpass European power.</w:t>
      </w:r>
    </w:p>
    <w:p w14:paraId="4F012B3B" w14:textId="77777777" w:rsidR="00FA7E64" w:rsidRPr="004F4748" w:rsidRDefault="00FA7E64" w:rsidP="00FA7E64">
      <w:pPr>
        <w:rPr>
          <w:rStyle w:val="StyleUnderline"/>
        </w:rPr>
      </w:pPr>
      <w:r w:rsidRPr="004F4748">
        <w:t xml:space="preserve">While conducting this research, I used the institutional analysis and development (IAD) framework by analyzing international actors, historical backgrounds, institutional settings, incentive structures, policies, and more to develop the subsequent Chinese hegemony. Taking </w:t>
      </w:r>
      <w:r w:rsidRPr="004F4748">
        <w:rPr>
          <w:rStyle w:val="StyleUnderline"/>
        </w:rPr>
        <w:t xml:space="preserve">the most influential initiatives such as the Belt and Road initiative, the formation of the BRICS Bloc, and </w:t>
      </w:r>
      <w:r w:rsidRPr="004F4748">
        <w:rPr>
          <w:rStyle w:val="StyleUnderline"/>
          <w:highlight w:val="cyan"/>
        </w:rPr>
        <w:t>establishing Chinese institution</w:t>
      </w:r>
      <w:r w:rsidRPr="004F4748">
        <w:rPr>
          <w:rStyle w:val="StyleUnderline"/>
        </w:rPr>
        <w:t>s beyond their immediate scope,</w:t>
      </w:r>
      <w:r w:rsidRPr="004F4748">
        <w:t xml:space="preserve"> I </w:t>
      </w:r>
      <w:r w:rsidRPr="004F4748">
        <w:rPr>
          <w:rStyle w:val="StyleUnderline"/>
        </w:rPr>
        <w:t xml:space="preserve">was able to examine how each strategy </w:t>
      </w:r>
      <w:r w:rsidRPr="004F4748">
        <w:rPr>
          <w:rStyle w:val="StyleUnderline"/>
          <w:highlight w:val="cyan"/>
        </w:rPr>
        <w:t xml:space="preserve">has </w:t>
      </w:r>
      <w:r w:rsidRPr="004F4748">
        <w:rPr>
          <w:rStyle w:val="Emphasis"/>
          <w:highlight w:val="cyan"/>
        </w:rPr>
        <w:t>contributed to China’s success</w:t>
      </w:r>
      <w:r w:rsidRPr="004F4748">
        <w:rPr>
          <w:rStyle w:val="StyleUnderline"/>
          <w:highlight w:val="cyan"/>
        </w:rPr>
        <w:t>ful economic position</w:t>
      </w:r>
      <w:r w:rsidRPr="004F4748">
        <w:rPr>
          <w:rStyle w:val="StyleUnderline"/>
        </w:rPr>
        <w:t xml:space="preserve"> and hegemonic prowess. I conclude with supporting evidence of </w:t>
      </w:r>
      <w:r w:rsidRPr="004F4748">
        <w:rPr>
          <w:rStyle w:val="StyleUnderline"/>
        </w:rPr>
        <w:lastRenderedPageBreak/>
        <w:t>Chinese economic strategy to further convince the reader that Chinese dominance in Europe is forthcoming, thus generating a new world order summited by China.</w:t>
      </w:r>
    </w:p>
    <w:p w14:paraId="7AE45B35" w14:textId="77777777" w:rsidR="00FA7E64" w:rsidRPr="004F4748" w:rsidRDefault="00FA7E64" w:rsidP="00FA7E64">
      <w:r w:rsidRPr="004F4748">
        <w:t>Contemporary Chinese Power</w:t>
      </w:r>
    </w:p>
    <w:p w14:paraId="258C0C39" w14:textId="77777777" w:rsidR="00FA7E64" w:rsidRPr="004F4748" w:rsidRDefault="00FA7E64" w:rsidP="00FA7E64">
      <w:r w:rsidRPr="004F4748">
        <w:t xml:space="preserve">Today, </w:t>
      </w:r>
      <w:r w:rsidRPr="004F4748">
        <w:rPr>
          <w:rStyle w:val="StyleUnderline"/>
        </w:rPr>
        <w:t>it is clear that China is far greater than its tumultuous past and is underway to become a formidable global force.</w:t>
      </w:r>
      <w:r w:rsidRPr="004F4748">
        <w:rPr>
          <w:rStyle w:val="StyleUnderline"/>
          <w:sz w:val="16"/>
        </w:rPr>
        <w:t xml:space="preserve"> </w:t>
      </w:r>
      <w:r w:rsidRPr="004F4748">
        <w:t xml:space="preserve">In comparison to American economic power in the 1950s, it is as if China has mirrored these successes today. Having quadrupled the size of its economy since the late 1970s, </w:t>
      </w:r>
      <w:r w:rsidRPr="004F4748">
        <w:rPr>
          <w:rStyle w:val="StyleUnderline"/>
        </w:rPr>
        <w:t>China now “has become one of the world’s major manufacturing centers and consumed roughly a third of the global supply of iron, steel, and coal while accumulating massive foreign reserves,”</w:t>
      </w:r>
      <w:r w:rsidRPr="004F4748">
        <w:t xml:space="preserve"> (Ikenberry, 2008, p.26). </w:t>
      </w:r>
      <w:r w:rsidRPr="004F4748">
        <w:rPr>
          <w:rStyle w:val="StyleUnderline"/>
          <w:highlight w:val="cyan"/>
        </w:rPr>
        <w:t>The country has</w:t>
      </w:r>
      <w:r w:rsidRPr="004F4748">
        <w:rPr>
          <w:rStyle w:val="StyleUnderline"/>
        </w:rPr>
        <w:t xml:space="preserve"> </w:t>
      </w:r>
      <w:r w:rsidRPr="004F4748">
        <w:rPr>
          <w:rStyle w:val="StyleUnderline"/>
          <w:highlight w:val="cyan"/>
        </w:rPr>
        <w:t>increased its military spending</w:t>
      </w:r>
      <w:r w:rsidRPr="004F4748">
        <w:rPr>
          <w:rStyle w:val="StyleUnderline"/>
        </w:rPr>
        <w:t xml:space="preserve"> to over 18 percent yearly while extending its diplomatic ties to Europe, the Middle East, Latin America, and Africa. Originally portrayed as an emerging market, China has now taken over the international stage “as both a military and an economic rival–</w:t>
      </w:r>
      <w:r w:rsidRPr="004F4748">
        <w:rPr>
          <w:rStyle w:val="Emphasis"/>
          <w:highlight w:val="cyan"/>
        </w:rPr>
        <w:t>heralding a profound shift in the distribution of global power</w:t>
      </w:r>
      <w:r w:rsidRPr="004F4748">
        <w:rPr>
          <w:rStyle w:val="StyleUnderline"/>
        </w:rPr>
        <w:t>,”</w:t>
      </w:r>
      <w:r w:rsidRPr="004F4748">
        <w:t xml:space="preserve"> (Ikenberry, 2008, p.26).</w:t>
      </w:r>
    </w:p>
    <w:p w14:paraId="08BDA5E0" w14:textId="77777777" w:rsidR="00FA7E64" w:rsidRPr="004F4748" w:rsidRDefault="00FA7E64" w:rsidP="00FA7E64">
      <w:pPr>
        <w:pStyle w:val="Heading4"/>
        <w:rPr>
          <w:rFonts w:cs="Calibri"/>
        </w:rPr>
      </w:pPr>
      <w:r w:rsidRPr="004F4748">
        <w:rPr>
          <w:rFonts w:cs="Calibri"/>
        </w:rPr>
        <w:t>As US leadership is decreasing, China is filling in</w:t>
      </w:r>
    </w:p>
    <w:p w14:paraId="6E913A92" w14:textId="77777777" w:rsidR="00FA7E64" w:rsidRPr="004F4748" w:rsidRDefault="00FA7E64" w:rsidP="00FA7E64">
      <w:r w:rsidRPr="004F4748">
        <w:rPr>
          <w:rStyle w:val="Style13ptBold"/>
        </w:rPr>
        <w:t>Keohane &amp; Nye 6/2</w:t>
      </w:r>
      <w:r w:rsidRPr="004F4748">
        <w:t xml:space="preserve"> </w:t>
      </w:r>
      <w:r w:rsidRPr="004F4748">
        <w:rPr>
          <w:sz w:val="16"/>
        </w:rPr>
        <w:t>(Robert O. Keohane and Joseph S. Nye, Jr., Professor Emeritus of International Affairs at Princeton University and an Associate at the Harvard Center for International Affairs, University Distinguished Service Professor Emeritus at Harvard’s John F. Kennedy School of Government, “The End of the Long American Century, Trump and the Sources of U.S. Power”, June 2, 2025, https://www.foreignaffairs.com/united-states/end-long-american-century-trump-keohane-nye) -AGM</w:t>
      </w:r>
    </w:p>
    <w:p w14:paraId="5480D5B8" w14:textId="77777777" w:rsidR="00FA7E64" w:rsidRPr="004F4748" w:rsidRDefault="00FA7E64" w:rsidP="00FA7E64">
      <w:r w:rsidRPr="004F4748">
        <w:rPr>
          <w:sz w:val="16"/>
        </w:rPr>
        <w:t xml:space="preserve">In Asia, </w:t>
      </w:r>
      <w:r w:rsidRPr="004F4748">
        <w:rPr>
          <w:highlight w:val="green"/>
          <w:u w:val="single"/>
        </w:rPr>
        <w:t>China</w:t>
      </w:r>
      <w:r w:rsidRPr="004F4748">
        <w:rPr>
          <w:u w:val="single"/>
        </w:rPr>
        <w:t xml:space="preserve"> has been </w:t>
      </w:r>
      <w:r w:rsidRPr="004F4748">
        <w:rPr>
          <w:highlight w:val="green"/>
          <w:u w:val="single"/>
        </w:rPr>
        <w:t>increasing its hard military and economic investments</w:t>
      </w:r>
      <w:r w:rsidRPr="004F4748">
        <w:rPr>
          <w:u w:val="single"/>
        </w:rPr>
        <w:t xml:space="preserve">, but it has also been </w:t>
      </w:r>
      <w:r w:rsidRPr="004F4748">
        <w:rPr>
          <w:highlight w:val="green"/>
          <w:u w:val="single"/>
        </w:rPr>
        <w:t>cultivating its powers of attraction</w:t>
      </w:r>
      <w:r w:rsidRPr="004F4748">
        <w:rPr>
          <w:sz w:val="16"/>
        </w:rPr>
        <w:t xml:space="preserve">. In 2007, President Hu Jintao told the 17th National Congress of the Chinese Communist Party that </w:t>
      </w:r>
      <w:r w:rsidRPr="004F4748">
        <w:rPr>
          <w:u w:val="single"/>
        </w:rPr>
        <w:t xml:space="preserve">China needed to increase its soft power. The Chinese government has </w:t>
      </w:r>
      <w:r w:rsidRPr="004F4748">
        <w:rPr>
          <w:highlight w:val="green"/>
          <w:u w:val="single"/>
        </w:rPr>
        <w:t>spent tens of billions of dollars to that end</w:t>
      </w:r>
      <w:r w:rsidRPr="004F4748">
        <w:rPr>
          <w:sz w:val="16"/>
        </w:rPr>
        <w:t xml:space="preserve">. Admittedly, it has achieved mixed results at best, owing to two major obstacles: it has stoked rancorous territorial disputes with a number of its neighbors, and the </w:t>
      </w:r>
      <w:r w:rsidRPr="004F4748">
        <w:rPr>
          <w:u w:val="single"/>
        </w:rPr>
        <w:t>CCP maintains tight control over all organizations and opinions in civil society</w:t>
      </w:r>
      <w:r w:rsidRPr="004F4748">
        <w:rPr>
          <w:sz w:val="16"/>
        </w:rPr>
        <w:t xml:space="preserve">. China generates resentments when it ignores internationally recognized borders. And it comes across poorly to people in many countries when it jails human rights lawyers and compels nonconformists, such as the brilliant artist Ai Weiwei, into exile. At least before Trump’s second term began, China lagged far behind the United States in the court of global public opinion. Pew surveyed 24 countries in 2023 and reported that a majority of respondents in most of them found the United States more attractive than China, with Africa the only continent where the results were even close. </w:t>
      </w:r>
      <w:r w:rsidRPr="004F4748">
        <w:rPr>
          <w:u w:val="single"/>
        </w:rPr>
        <w:t xml:space="preserve">More recently, in May 2024, Gallup found that in </w:t>
      </w:r>
      <w:r w:rsidRPr="004F4748">
        <w:rPr>
          <w:highlight w:val="green"/>
          <w:u w:val="single"/>
        </w:rPr>
        <w:t>133 countries it surveyed, the United States had the advantage in 81 and China in 52. If Trump keeps undercutting American soft power, however, these numbers may change markedly.</w:t>
      </w:r>
      <w:r w:rsidRPr="004F4748">
        <w:rPr>
          <w:u w:val="single"/>
        </w:rPr>
        <w:t xml:space="preserve"> </w:t>
      </w:r>
      <w:r w:rsidRPr="004F4748">
        <w:rPr>
          <w:sz w:val="16"/>
        </w:rPr>
        <w:t>To be sure, American soft power has had its ups and downs over the years. The United States was unpopular in many countries during the Vietnam War and the Iraq war. But soft power derives from a country’s society and culture, not just the actions of its government. Even during the Vietnam War, when crowds marched through streets around the world to protest American policies, they did not sing the communist “</w:t>
      </w:r>
      <w:proofErr w:type="spellStart"/>
      <w:r w:rsidRPr="004F4748">
        <w:rPr>
          <w:sz w:val="16"/>
        </w:rPr>
        <w:t>Internationale</w:t>
      </w:r>
      <w:proofErr w:type="spellEnd"/>
      <w:r w:rsidRPr="004F4748">
        <w:rPr>
          <w:sz w:val="16"/>
        </w:rPr>
        <w:t xml:space="preserve">” but the American civil rights anthem “We Shall Overcome.” An open civil society that allows protest and accommodates dissent can be an asset. But the soft power derived from American culture will not survive the excesses of the U.S. government during the next four years if American democracy continues to erode and the country acts as a bully abroad. For its part, </w:t>
      </w:r>
      <w:r w:rsidRPr="004F4748">
        <w:rPr>
          <w:highlight w:val="green"/>
          <w:u w:val="single"/>
        </w:rPr>
        <w:t>China is striving to fill any gaps that Trump creates. It sees itself as the leader of the so-called global South. It aims to displace the American order of international alliances and institution</w:t>
      </w:r>
      <w:r w:rsidRPr="004F4748">
        <w:rPr>
          <w:sz w:val="16"/>
          <w:highlight w:val="green"/>
        </w:rPr>
        <w:t>s</w:t>
      </w:r>
      <w:r w:rsidRPr="004F4748">
        <w:rPr>
          <w:sz w:val="16"/>
        </w:rPr>
        <w:t xml:space="preserve">. Its Belt and Road infrastructure investment program is designed not only to attract other countries but also to provide hard economic power. </w:t>
      </w:r>
      <w:r w:rsidRPr="004F4748">
        <w:rPr>
          <w:highlight w:val="green"/>
          <w:u w:val="single"/>
        </w:rPr>
        <w:t>More countries have China as their largest trading partner than have the United States as such</w:t>
      </w:r>
      <w:r w:rsidRPr="004F4748">
        <w:t>. If Trump thinks he can compete with China while weakening trust among American allies, asserting imperial aspirations, destroying the U.S. Agency for International Development, challenging the rule of law at home, and withdrawing from UN agencies, he is likely to be disappointed.</w:t>
      </w:r>
    </w:p>
    <w:p w14:paraId="6D93D639" w14:textId="77777777" w:rsidR="00FA7E64" w:rsidRPr="004F4748" w:rsidRDefault="00FA7E64" w:rsidP="00FA7E64"/>
    <w:p w14:paraId="53B9AF5A" w14:textId="77777777" w:rsidR="00FA7E64" w:rsidRPr="004F4748" w:rsidRDefault="00FA7E64" w:rsidP="00FA7E64"/>
    <w:p w14:paraId="1588DFF2" w14:textId="77777777" w:rsidR="00FA7E64" w:rsidRPr="004F4748" w:rsidRDefault="00FA7E64" w:rsidP="00FA7E64">
      <w:pPr>
        <w:pStyle w:val="Heading3"/>
        <w:rPr>
          <w:rFonts w:cs="Calibri"/>
        </w:rPr>
      </w:pPr>
      <w:r w:rsidRPr="004F4748">
        <w:rPr>
          <w:rFonts w:cs="Calibri"/>
        </w:rPr>
        <w:lastRenderedPageBreak/>
        <w:t>UQ – Soft Power</w:t>
      </w:r>
    </w:p>
    <w:p w14:paraId="3F040EFF" w14:textId="77777777" w:rsidR="00FA7E64" w:rsidRPr="004F4748" w:rsidRDefault="00FA7E64" w:rsidP="00FA7E64">
      <w:pPr>
        <w:pStyle w:val="Heading4"/>
        <w:rPr>
          <w:rFonts w:cs="Calibri"/>
        </w:rPr>
      </w:pPr>
      <w:r w:rsidRPr="004F4748">
        <w:rPr>
          <w:rFonts w:cs="Calibri"/>
        </w:rPr>
        <w:t xml:space="preserve">China is increasing its soft power while the US has dismantled its own soft power through budget cuts and lack of strategic policy </w:t>
      </w:r>
    </w:p>
    <w:p w14:paraId="19C01C70" w14:textId="77777777" w:rsidR="00FA7E64" w:rsidRPr="004F4748" w:rsidRDefault="00FA7E64" w:rsidP="00FA7E64">
      <w:pPr>
        <w:rPr>
          <w:rStyle w:val="Style13ptBold"/>
          <w:b w:val="0"/>
          <w:bCs w:val="0"/>
          <w:sz w:val="20"/>
          <w:szCs w:val="20"/>
        </w:rPr>
      </w:pPr>
      <w:r w:rsidRPr="004F4748">
        <w:rPr>
          <w:rStyle w:val="Style13ptBold"/>
          <w:b w:val="0"/>
          <w:bCs w:val="0"/>
          <w:sz w:val="20"/>
          <w:szCs w:val="20"/>
        </w:rPr>
        <w:t>Li</w:t>
      </w:r>
      <w:r w:rsidRPr="004F4748">
        <w:rPr>
          <w:rStyle w:val="Style13ptBold"/>
          <w:b w:val="0"/>
          <w:bCs w:val="0"/>
        </w:rPr>
        <w:t xml:space="preserve"> </w:t>
      </w:r>
      <w:r w:rsidRPr="004F4748">
        <w:rPr>
          <w:rStyle w:val="Style13ptBold"/>
        </w:rPr>
        <w:t>Qiang 6/25</w:t>
      </w:r>
      <w:r w:rsidRPr="004F4748">
        <w:rPr>
          <w:rStyle w:val="Style13ptBold"/>
          <w:b w:val="0"/>
          <w:bCs w:val="0"/>
          <w:sz w:val="20"/>
          <w:szCs w:val="20"/>
        </w:rPr>
        <w:t xml:space="preserve">/2025 – Li Qiang is the </w:t>
      </w:r>
      <w:r w:rsidRPr="004F4748">
        <w:rPr>
          <w:sz w:val="20"/>
          <w:szCs w:val="20"/>
        </w:rPr>
        <w:t xml:space="preserve">founder and executive director of China Labor Watch and a human rights advocate with over 30 years of experience investigating global supply chains. (“Before the US Realizes the Cost, China Is Rapidly Gaining Soft Power Ground,” The Diplomat, https://thediplomat.com/2025/06/before-the-us-realizes-the-cost-china-is-rapidly-gaining-soft-power-ground/) – </w:t>
      </w:r>
      <w:r w:rsidRPr="004F4748">
        <w:rPr>
          <w:b/>
          <w:bCs/>
          <w:sz w:val="20"/>
          <w:szCs w:val="20"/>
        </w:rPr>
        <w:t xml:space="preserve">DF </w:t>
      </w:r>
      <w:r w:rsidRPr="004F4748">
        <w:rPr>
          <w:sz w:val="20"/>
          <w:szCs w:val="20"/>
        </w:rPr>
        <w:t xml:space="preserve"> </w:t>
      </w:r>
    </w:p>
    <w:p w14:paraId="7A0FB952" w14:textId="77777777" w:rsidR="00FA7E64" w:rsidRPr="004F4748" w:rsidRDefault="00FA7E64" w:rsidP="00FA7E64">
      <w:pPr>
        <w:rPr>
          <w:sz w:val="16"/>
        </w:rPr>
      </w:pPr>
      <w:r w:rsidRPr="004F4748">
        <w:rPr>
          <w:sz w:val="16"/>
        </w:rPr>
        <w:t xml:space="preserve">For U.S. policymakers, the lesson should be clear: sustaining communication channels with foreign societies is not an afterthought. It is a strategic necessity if Washington wishes to retain global soft power. As it stands, </w:t>
      </w:r>
      <w:r w:rsidRPr="004F4748">
        <w:rPr>
          <w:u w:val="single"/>
        </w:rPr>
        <w:t xml:space="preserve">the </w:t>
      </w:r>
      <w:r w:rsidRPr="004F4748">
        <w:rPr>
          <w:b/>
          <w:bCs/>
          <w:highlight w:val="green"/>
          <w:u w:val="single"/>
        </w:rPr>
        <w:t>U</w:t>
      </w:r>
      <w:r w:rsidRPr="004F4748">
        <w:rPr>
          <w:u w:val="single"/>
        </w:rPr>
        <w:t xml:space="preserve">nited </w:t>
      </w:r>
      <w:r w:rsidRPr="004F4748">
        <w:rPr>
          <w:b/>
          <w:bCs/>
          <w:highlight w:val="green"/>
          <w:u w:val="single"/>
        </w:rPr>
        <w:t>S</w:t>
      </w:r>
      <w:r w:rsidRPr="004F4748">
        <w:rPr>
          <w:u w:val="single"/>
        </w:rPr>
        <w:t xml:space="preserve">tates </w:t>
      </w:r>
      <w:r w:rsidRPr="004F4748">
        <w:rPr>
          <w:highlight w:val="green"/>
          <w:u w:val="single"/>
        </w:rPr>
        <w:t>is</w:t>
      </w:r>
      <w:r w:rsidRPr="004F4748">
        <w:rPr>
          <w:u w:val="single"/>
        </w:rPr>
        <w:t xml:space="preserve"> at risk of </w:t>
      </w:r>
      <w:r w:rsidRPr="004F4748">
        <w:rPr>
          <w:b/>
          <w:bCs/>
          <w:highlight w:val="green"/>
          <w:u w:val="single"/>
        </w:rPr>
        <w:t>losing its leadership in</w:t>
      </w:r>
      <w:r w:rsidRPr="004F4748">
        <w:rPr>
          <w:b/>
          <w:bCs/>
          <w:u w:val="single"/>
        </w:rPr>
        <w:t xml:space="preserve"> the </w:t>
      </w:r>
      <w:r w:rsidRPr="004F4748">
        <w:rPr>
          <w:b/>
          <w:bCs/>
          <w:highlight w:val="green"/>
          <w:u w:val="single"/>
        </w:rPr>
        <w:t>global narrative space</w:t>
      </w:r>
      <w:r w:rsidRPr="004F4748">
        <w:rPr>
          <w:sz w:val="16"/>
        </w:rPr>
        <w:t xml:space="preserve"> – not because of China’s rise, but due to its own retreat. The United States’ global dominance has not rested solely on economic and military prowess. For decades, </w:t>
      </w:r>
      <w:r w:rsidRPr="004F4748">
        <w:rPr>
          <w:u w:val="single"/>
        </w:rPr>
        <w:t>its cultural leadership, international authority, and values-driven alliances were supported by robust investment in international broadcasting, global aid, humanitarian assistance, and projects</w:t>
      </w:r>
      <w:r w:rsidRPr="004F4748">
        <w:rPr>
          <w:sz w:val="16"/>
        </w:rPr>
        <w:t xml:space="preserve"> anchored around the universal values of freedom and human rights. However, recent </w:t>
      </w:r>
      <w:r w:rsidRPr="004F4748">
        <w:rPr>
          <w:highlight w:val="green"/>
          <w:u w:val="single"/>
        </w:rPr>
        <w:t>federal budget cuts have</w:t>
      </w:r>
      <w:r w:rsidRPr="004F4748">
        <w:rPr>
          <w:u w:val="single"/>
        </w:rPr>
        <w:t xml:space="preserve"> swiftly </w:t>
      </w:r>
      <w:r w:rsidRPr="004F4748">
        <w:rPr>
          <w:highlight w:val="green"/>
          <w:u w:val="single"/>
        </w:rPr>
        <w:t>dismantled</w:t>
      </w:r>
      <w:r w:rsidRPr="004F4748">
        <w:rPr>
          <w:u w:val="single"/>
        </w:rPr>
        <w:t xml:space="preserve"> these pillars of </w:t>
      </w:r>
      <w:r w:rsidRPr="004F4748">
        <w:rPr>
          <w:highlight w:val="green"/>
          <w:u w:val="single"/>
        </w:rPr>
        <w:t>influence</w:t>
      </w:r>
      <w:r w:rsidRPr="004F4748">
        <w:rPr>
          <w:sz w:val="16"/>
          <w:highlight w:val="green"/>
        </w:rPr>
        <w:t>.</w:t>
      </w:r>
      <w:r w:rsidRPr="004F4748">
        <w:rPr>
          <w:sz w:val="16"/>
        </w:rPr>
        <w:t xml:space="preserve"> VOA, among other federal government-funded media, is just a part of the picture. </w:t>
      </w:r>
      <w:r w:rsidRPr="004F4748">
        <w:rPr>
          <w:highlight w:val="green"/>
          <w:u w:val="single"/>
        </w:rPr>
        <w:t>Civil society organizations</w:t>
      </w:r>
      <w:r w:rsidRPr="004F4748">
        <w:rPr>
          <w:u w:val="single"/>
        </w:rPr>
        <w:t xml:space="preserve">, long the </w:t>
      </w:r>
      <w:r w:rsidRPr="004F4748">
        <w:rPr>
          <w:highlight w:val="green"/>
          <w:u w:val="single"/>
        </w:rPr>
        <w:t>backbone of</w:t>
      </w:r>
      <w:r w:rsidRPr="004F4748">
        <w:rPr>
          <w:u w:val="single"/>
        </w:rPr>
        <w:t xml:space="preserve"> U.S. </w:t>
      </w:r>
      <w:r w:rsidRPr="004F4748">
        <w:rPr>
          <w:highlight w:val="green"/>
          <w:u w:val="single"/>
        </w:rPr>
        <w:t>soft power</w:t>
      </w:r>
      <w:r w:rsidRPr="004F4748">
        <w:rPr>
          <w:u w:val="single"/>
        </w:rPr>
        <w:t xml:space="preserve"> and global credibility, </w:t>
      </w:r>
      <w:r w:rsidRPr="004F4748">
        <w:rPr>
          <w:highlight w:val="green"/>
          <w:u w:val="single"/>
        </w:rPr>
        <w:t>are</w:t>
      </w:r>
      <w:r w:rsidRPr="004F4748">
        <w:rPr>
          <w:u w:val="single"/>
        </w:rPr>
        <w:t xml:space="preserve"> also </w:t>
      </w:r>
      <w:r w:rsidRPr="004F4748">
        <w:rPr>
          <w:highlight w:val="green"/>
          <w:u w:val="single"/>
        </w:rPr>
        <w:t>being weakened</w:t>
      </w:r>
      <w:r w:rsidRPr="004F4748">
        <w:rPr>
          <w:u w:val="single"/>
        </w:rPr>
        <w:t xml:space="preserve"> by funding delays, political drift, and administrative uncertainty.</w:t>
      </w:r>
      <w:r w:rsidRPr="004F4748">
        <w:rPr>
          <w:sz w:val="16"/>
        </w:rPr>
        <w:t xml:space="preserve"> If Congress fails to act, authoritarian regimes will be the one to fill the void in the global information </w:t>
      </w:r>
      <w:proofErr w:type="spellStart"/>
      <w:proofErr w:type="gramStart"/>
      <w:r w:rsidRPr="004F4748">
        <w:rPr>
          <w:sz w:val="16"/>
        </w:rPr>
        <w:t>arena.The</w:t>
      </w:r>
      <w:proofErr w:type="spellEnd"/>
      <w:proofErr w:type="gramEnd"/>
      <w:r w:rsidRPr="004F4748">
        <w:rPr>
          <w:sz w:val="16"/>
        </w:rPr>
        <w:t xml:space="preserve"> </w:t>
      </w:r>
      <w:r w:rsidRPr="004F4748">
        <w:rPr>
          <w:u w:val="single"/>
        </w:rPr>
        <w:t>White House’s proposed fiscal year 2026 budget makes matters worse</w:t>
      </w:r>
      <w:r w:rsidRPr="004F4748">
        <w:rPr>
          <w:sz w:val="16"/>
        </w:rPr>
        <w:t>. It calls for the complete elimination of funding for the National Endowment for Democracy (NED), which currently supports over 1,900 projects worldwide, including independent media, election monitoring, and labor rights initiatives. Without this funding, many grassroots programs would simply collapse. China Labor Watch, a non-profit I founded over 20 years ago, is among many affected. Two current grants, with an annual combined budget of $600,000 – or 80 percent of our 2025 budget – are due to expire in September. Despite resuming operation after a temporary freeze, our future remains precarious. Just last week, China Labor Bulletin, founded 30 years ago to monitor labor rights violations in China, announced its closure, citing a lack of funding</w:t>
      </w:r>
      <w:r w:rsidRPr="004F4748">
        <w:rPr>
          <w:u w:val="single"/>
        </w:rPr>
        <w:t xml:space="preserve">. In the China field, U.S. soft power is diminishing. </w:t>
      </w:r>
      <w:r w:rsidRPr="004F4748">
        <w:rPr>
          <w:sz w:val="16"/>
        </w:rPr>
        <w:t xml:space="preserve"> NGOs working on China issues face dual pressure: dwindling economic resources and growing repression. The Chinese government has imposed coordinated efforts targeting overseas civil society through surveillance, harassment, and coercion – often extending to the family of activists across borders. The impact of this could be long-standing. In the China human rights field alone, there are already fewer young professionals with Chinese language proficiency and human rights experience entering the field, leading to a growing talent gap that likely threatens the sector’s future. More importantly, many are starting to doubt the United States’ commitment to defending human rights and safeguarding activists against repression. Major international NGOs and international organizations are announcing layoffs and closure of field offices, threatening a slew of global initiatives including international peacekeeping and humanitarian aid missions, critical social and biomedical research, as well as human rights advocacy. The work of organizations like CLW is not immaterial. Our investigations have had meaningful impacts, leading to </w:t>
      </w:r>
      <w:proofErr w:type="gramStart"/>
      <w:r w:rsidRPr="004F4748">
        <w:rPr>
          <w:sz w:val="16"/>
        </w:rPr>
        <w:t>Samsung  re</w:t>
      </w:r>
      <w:proofErr w:type="gramEnd"/>
      <w:r w:rsidRPr="004F4748">
        <w:rPr>
          <w:sz w:val="16"/>
        </w:rPr>
        <w:t>-</w:t>
      </w:r>
      <w:proofErr w:type="spellStart"/>
      <w:r w:rsidRPr="004F4748">
        <w:rPr>
          <w:sz w:val="16"/>
        </w:rPr>
        <w:t>auditeding</w:t>
      </w:r>
      <w:proofErr w:type="spellEnd"/>
      <w:r w:rsidRPr="004F4748">
        <w:rPr>
          <w:sz w:val="16"/>
        </w:rPr>
        <w:t xml:space="preserve"> over 100 factories worldwide, Apple publicly acknowledging its suppliers’ labor violations, and U.S. Customs and Border Protection (CBP) restricting certain imports. All of these are only possible thanks to sustained funding and a network of reliable, passionate partners and talents. Without these essential resources, CLW and similar organizations may no longer be able to carry out similar work. </w:t>
      </w:r>
      <w:r w:rsidRPr="004F4748">
        <w:rPr>
          <w:u w:val="single"/>
        </w:rPr>
        <w:t>All of these play into a part of a broader trend of the United States’ declining global image, eroding the country’s influence</w:t>
      </w:r>
      <w:r w:rsidRPr="004F4748">
        <w:rPr>
          <w:sz w:val="16"/>
        </w:rPr>
        <w:t>. While civil society organizations around the world are affected by U.S. budget cuts</w:t>
      </w:r>
      <w:r w:rsidRPr="004F4748">
        <w:rPr>
          <w:b/>
          <w:bCs/>
          <w:sz w:val="16"/>
        </w:rPr>
        <w:t xml:space="preserve">, </w:t>
      </w:r>
      <w:r w:rsidRPr="004F4748">
        <w:rPr>
          <w:b/>
          <w:bCs/>
          <w:highlight w:val="green"/>
          <w:u w:val="single"/>
        </w:rPr>
        <w:t>China is expanding its global narrative infrastructure</w:t>
      </w:r>
      <w:r w:rsidRPr="004F4748">
        <w:rPr>
          <w:u w:val="single"/>
        </w:rPr>
        <w:t xml:space="preserve">. Beijing is </w:t>
      </w:r>
      <w:r w:rsidRPr="004F4748">
        <w:rPr>
          <w:highlight w:val="green"/>
          <w:u w:val="single"/>
        </w:rPr>
        <w:t>pouring colossal amounts of resources to build</w:t>
      </w:r>
      <w:r w:rsidRPr="004F4748">
        <w:rPr>
          <w:u w:val="single"/>
        </w:rPr>
        <w:t xml:space="preserve"> an </w:t>
      </w:r>
      <w:r w:rsidRPr="004F4748">
        <w:rPr>
          <w:highlight w:val="green"/>
          <w:u w:val="single"/>
        </w:rPr>
        <w:t>international media apparatus</w:t>
      </w:r>
      <w:r w:rsidRPr="004F4748">
        <w:rPr>
          <w:u w:val="single"/>
        </w:rPr>
        <w:t xml:space="preserve"> with the task of “telling China’s story well.” This network now includes more than 30 overseas media outlets broadcasting contents in different languages, with a reach of over 60 countries and over 100 million people</w:t>
      </w:r>
      <w:r w:rsidRPr="004F4748">
        <w:rPr>
          <w:sz w:val="16"/>
        </w:rPr>
        <w:t xml:space="preserve">. Simultaneously, hundreds of </w:t>
      </w:r>
      <w:r w:rsidRPr="004F4748">
        <w:rPr>
          <w:highlight w:val="green"/>
          <w:u w:val="single"/>
        </w:rPr>
        <w:t>state-funded institutes</w:t>
      </w:r>
      <w:r w:rsidRPr="004F4748">
        <w:rPr>
          <w:u w:val="single"/>
        </w:rPr>
        <w:t xml:space="preserve"> such as Confucius Institute and </w:t>
      </w:r>
      <w:r w:rsidRPr="004F4748">
        <w:rPr>
          <w:highlight w:val="green"/>
          <w:u w:val="single"/>
        </w:rPr>
        <w:t>think tanks</w:t>
      </w:r>
      <w:r w:rsidRPr="004F4748">
        <w:rPr>
          <w:u w:val="single"/>
        </w:rPr>
        <w:t xml:space="preserve"> are </w:t>
      </w:r>
      <w:r w:rsidRPr="004F4748">
        <w:rPr>
          <w:highlight w:val="green"/>
          <w:u w:val="single"/>
        </w:rPr>
        <w:t>shap</w:t>
      </w:r>
      <w:r w:rsidRPr="004F4748">
        <w:rPr>
          <w:u w:val="single"/>
        </w:rPr>
        <w:t xml:space="preserve">ing elite </w:t>
      </w:r>
      <w:r w:rsidRPr="004F4748">
        <w:rPr>
          <w:highlight w:val="green"/>
          <w:u w:val="single"/>
        </w:rPr>
        <w:t>discourse in Africa, Southeast Asia, and Latin America</w:t>
      </w:r>
      <w:r w:rsidRPr="004F4748">
        <w:rPr>
          <w:u w:val="single"/>
        </w:rPr>
        <w:t>, cultivating the next generation of</w:t>
      </w:r>
      <w:r w:rsidRPr="004F4748">
        <w:rPr>
          <w:sz w:val="16"/>
        </w:rPr>
        <w:t xml:space="preserve"> political, business, and academic </w:t>
      </w:r>
      <w:r w:rsidRPr="004F4748">
        <w:rPr>
          <w:u w:val="single"/>
        </w:rPr>
        <w:t>leaders.</w:t>
      </w:r>
      <w:r w:rsidRPr="004F4748">
        <w:rPr>
          <w:sz w:val="16"/>
        </w:rPr>
        <w:t xml:space="preserve"> In Brazil, for example, China has established 11 Confucius Institutes, and in Malaysia, China has provided scholarships for students. </w:t>
      </w:r>
      <w:r w:rsidRPr="004F4748">
        <w:rPr>
          <w:u w:val="single"/>
        </w:rPr>
        <w:t xml:space="preserve">China’s trillion-dollar </w:t>
      </w:r>
      <w:r w:rsidRPr="004F4748">
        <w:rPr>
          <w:highlight w:val="green"/>
          <w:u w:val="single"/>
        </w:rPr>
        <w:t>Belt and Road Initiative</w:t>
      </w:r>
      <w:r w:rsidRPr="004F4748">
        <w:rPr>
          <w:sz w:val="16"/>
        </w:rPr>
        <w:t xml:space="preserve">, though criticized for creating debt dependency and lack of transparency, </w:t>
      </w:r>
      <w:r w:rsidRPr="004F4748">
        <w:rPr>
          <w:u w:val="single"/>
        </w:rPr>
        <w:t xml:space="preserve">has delivered large-scale </w:t>
      </w:r>
      <w:r w:rsidRPr="004F4748">
        <w:rPr>
          <w:highlight w:val="green"/>
          <w:u w:val="single"/>
        </w:rPr>
        <w:t>infrastructure and development assistance to countries long neglected</w:t>
      </w:r>
      <w:r w:rsidRPr="004F4748">
        <w:rPr>
          <w:u w:val="single"/>
        </w:rPr>
        <w:t xml:space="preserve"> by traditional donors and has been described as an effort to </w:t>
      </w:r>
      <w:r w:rsidRPr="004F4748">
        <w:rPr>
          <w:highlight w:val="green"/>
          <w:u w:val="single"/>
        </w:rPr>
        <w:t>increase the country’s soft power</w:t>
      </w:r>
      <w:r w:rsidRPr="004F4748">
        <w:rPr>
          <w:u w:val="single"/>
        </w:rPr>
        <w:t>.</w:t>
      </w:r>
      <w:r w:rsidRPr="004F4748">
        <w:rPr>
          <w:sz w:val="16"/>
        </w:rPr>
        <w:t xml:space="preserve"> While the </w:t>
      </w:r>
      <w:r w:rsidRPr="004F4748">
        <w:rPr>
          <w:u w:val="single"/>
        </w:rPr>
        <w:t xml:space="preserve">U.S. government significantly reduced USAID funding, NGOs in </w:t>
      </w:r>
      <w:r w:rsidRPr="004F4748">
        <w:rPr>
          <w:u w:val="single"/>
        </w:rPr>
        <w:lastRenderedPageBreak/>
        <w:t xml:space="preserve">Colombia say that the </w:t>
      </w:r>
      <w:r w:rsidRPr="004F4748">
        <w:rPr>
          <w:b/>
          <w:bCs/>
          <w:highlight w:val="green"/>
          <w:u w:val="single"/>
        </w:rPr>
        <w:t xml:space="preserve">Chinese </w:t>
      </w:r>
      <w:proofErr w:type="gramStart"/>
      <w:r w:rsidRPr="004F4748">
        <w:rPr>
          <w:b/>
          <w:bCs/>
          <w:highlight w:val="green"/>
          <w:u w:val="single"/>
        </w:rPr>
        <w:t>government  is</w:t>
      </w:r>
      <w:proofErr w:type="gramEnd"/>
      <w:r w:rsidRPr="004F4748">
        <w:rPr>
          <w:b/>
          <w:bCs/>
          <w:highlight w:val="green"/>
          <w:u w:val="single"/>
        </w:rPr>
        <w:t xml:space="preserve"> interested in filling the void</w:t>
      </w:r>
      <w:r w:rsidRPr="004F4748">
        <w:rPr>
          <w:u w:val="single"/>
        </w:rPr>
        <w:t xml:space="preserve">; similarly, Nepal’s government mentioned that Chinese officials signaled they could provide development </w:t>
      </w:r>
      <w:proofErr w:type="spellStart"/>
      <w:r w:rsidRPr="004F4748">
        <w:rPr>
          <w:u w:val="single"/>
        </w:rPr>
        <w:t>funding.</w:t>
      </w:r>
      <w:r w:rsidRPr="004F4748">
        <w:rPr>
          <w:sz w:val="16"/>
        </w:rPr>
        <w:t>What</w:t>
      </w:r>
      <w:proofErr w:type="spellEnd"/>
      <w:r w:rsidRPr="004F4748">
        <w:rPr>
          <w:sz w:val="16"/>
        </w:rPr>
        <w:t xml:space="preserve"> ties these efforts together is coordination and ambition. Backed by centralized control, Beijing has built a stable, far-reaching opinion ecosystem that rapidly amplifies its messages. In comparison, the </w:t>
      </w:r>
      <w:r w:rsidRPr="004F4748">
        <w:rPr>
          <w:highlight w:val="green"/>
          <w:u w:val="single"/>
        </w:rPr>
        <w:t>U</w:t>
      </w:r>
      <w:r w:rsidRPr="004F4748">
        <w:rPr>
          <w:u w:val="single"/>
        </w:rPr>
        <w:t xml:space="preserve">nited </w:t>
      </w:r>
      <w:r w:rsidRPr="004F4748">
        <w:rPr>
          <w:highlight w:val="green"/>
          <w:u w:val="single"/>
        </w:rPr>
        <w:t>S</w:t>
      </w:r>
      <w:r w:rsidRPr="004F4748">
        <w:rPr>
          <w:u w:val="single"/>
        </w:rPr>
        <w:t xml:space="preserve">tates has recently shown a </w:t>
      </w:r>
      <w:r w:rsidRPr="004F4748">
        <w:rPr>
          <w:highlight w:val="green"/>
          <w:u w:val="single"/>
        </w:rPr>
        <w:t>lack</w:t>
      </w:r>
      <w:r w:rsidRPr="004F4748">
        <w:rPr>
          <w:u w:val="single"/>
        </w:rPr>
        <w:t xml:space="preserve"> of coherent and long-term </w:t>
      </w:r>
      <w:r w:rsidRPr="004F4748">
        <w:rPr>
          <w:highlight w:val="green"/>
          <w:u w:val="single"/>
        </w:rPr>
        <w:t>strategy to sustain</w:t>
      </w:r>
      <w:r w:rsidRPr="004F4748">
        <w:rPr>
          <w:u w:val="single"/>
        </w:rPr>
        <w:t xml:space="preserve"> its global </w:t>
      </w:r>
      <w:r w:rsidRPr="004F4748">
        <w:rPr>
          <w:highlight w:val="green"/>
          <w:u w:val="single"/>
        </w:rPr>
        <w:t>soft power</w:t>
      </w:r>
      <w:r w:rsidRPr="004F4748">
        <w:rPr>
          <w:u w:val="single"/>
        </w:rPr>
        <w:t>.</w:t>
      </w:r>
      <w:r w:rsidRPr="004F4748">
        <w:rPr>
          <w:sz w:val="16"/>
        </w:rPr>
        <w:t xml:space="preserve"> Its dismantling of civil society support systems has proven not only counterproductive but difficult and costly to repair. The story of VOA’s Persian Service should also serve as a cautionary tale. </w:t>
      </w:r>
    </w:p>
    <w:p w14:paraId="48456750" w14:textId="77777777" w:rsidR="00FA7E64" w:rsidRPr="004F4748" w:rsidRDefault="00FA7E64" w:rsidP="00FA7E64">
      <w:pPr>
        <w:pStyle w:val="Heading4"/>
        <w:rPr>
          <w:rFonts w:cs="Calibri"/>
        </w:rPr>
      </w:pPr>
      <w:r w:rsidRPr="004F4748">
        <w:rPr>
          <w:rFonts w:cs="Calibri"/>
        </w:rPr>
        <w:t xml:space="preserve">US decline lets Chinese soft-power come to the forefront </w:t>
      </w:r>
    </w:p>
    <w:p w14:paraId="299950E4" w14:textId="77777777" w:rsidR="00FA7E64" w:rsidRPr="004F4748" w:rsidRDefault="00FA7E64" w:rsidP="00FA7E64">
      <w:pPr>
        <w:spacing w:before="240" w:after="0" w:line="240" w:lineRule="auto"/>
        <w:ind w:right="-1660"/>
        <w:rPr>
          <w:rFonts w:eastAsia="Times New Roman"/>
          <w:color w:val="000000"/>
        </w:rPr>
      </w:pPr>
      <w:proofErr w:type="spellStart"/>
      <w:r w:rsidRPr="004F4748">
        <w:rPr>
          <w:rFonts w:eastAsia="Times New Roman"/>
          <w:b/>
          <w:bCs/>
          <w:color w:val="000000"/>
          <w:sz w:val="26"/>
          <w:szCs w:val="26"/>
        </w:rPr>
        <w:t>Kurlantzick</w:t>
      </w:r>
      <w:proofErr w:type="spellEnd"/>
      <w:r w:rsidRPr="004F4748">
        <w:rPr>
          <w:rFonts w:eastAsia="Times New Roman"/>
          <w:b/>
          <w:bCs/>
          <w:color w:val="000000"/>
          <w:sz w:val="26"/>
          <w:szCs w:val="26"/>
        </w:rPr>
        <w:t xml:space="preserve"> 25 </w:t>
      </w:r>
      <w:r w:rsidRPr="004F4748">
        <w:rPr>
          <w:rFonts w:eastAsia="Times New Roman"/>
          <w:color w:val="000000"/>
        </w:rPr>
        <w:t xml:space="preserve">[Joshua </w:t>
      </w:r>
      <w:proofErr w:type="spellStart"/>
      <w:r w:rsidRPr="004F4748">
        <w:rPr>
          <w:rFonts w:eastAsia="Times New Roman"/>
          <w:color w:val="000000"/>
        </w:rPr>
        <w:t>Kurtlanzick</w:t>
      </w:r>
      <w:proofErr w:type="spellEnd"/>
      <w:r w:rsidRPr="004F4748">
        <w:rPr>
          <w:rFonts w:eastAsia="Times New Roman"/>
          <w:color w:val="000000"/>
        </w:rPr>
        <w:t xml:space="preserve">; 02-26-2025; Joshua </w:t>
      </w:r>
      <w:proofErr w:type="spellStart"/>
      <w:r w:rsidRPr="004F4748">
        <w:rPr>
          <w:rFonts w:eastAsia="Times New Roman"/>
          <w:color w:val="000000"/>
        </w:rPr>
        <w:t>Kurlantzick</w:t>
      </w:r>
      <w:proofErr w:type="spellEnd"/>
      <w:r w:rsidRPr="004F4748">
        <w:rPr>
          <w:rFonts w:eastAsia="Times New Roman"/>
          <w:color w:val="000000"/>
        </w:rPr>
        <w:t xml:space="preserve"> is senior fellow for Southeast Asia and South Asia at the Council on Foreign Relations (CFR).</w:t>
      </w:r>
      <w:r w:rsidRPr="004F4748">
        <w:rPr>
          <w:color w:val="4B535D"/>
          <w:spacing w:val="5"/>
          <w:sz w:val="30"/>
          <w:szCs w:val="30"/>
        </w:rPr>
        <w:t xml:space="preserve"> </w:t>
      </w:r>
      <w:proofErr w:type="spellStart"/>
      <w:r w:rsidRPr="004F4748">
        <w:rPr>
          <w:rFonts w:eastAsia="Times New Roman"/>
          <w:color w:val="000000"/>
        </w:rPr>
        <w:t>Kurlantzick</w:t>
      </w:r>
      <w:proofErr w:type="spellEnd"/>
      <w:r w:rsidRPr="004F4748">
        <w:rPr>
          <w:rFonts w:eastAsia="Times New Roman"/>
          <w:color w:val="000000"/>
        </w:rPr>
        <w:t xml:space="preserve"> was previously a visiting scholar at the Carnegie Endowment for International Peace, where he studied Southeast Asian politics and economics and China's relations with Southeast Asia, including Chinese investment, aid, and diplomacy; “U.S. Soft Power Is Spiraling in Asia, With China Filling the Void”; Accessed 07-02-2025; https://www.cfr.org/blog/us-soft-power-spiraling-asia-china-filling-void#:~:text=China%20has%20also%20been%20inching,dispute%20than%20in%20the%20past. //as//]</w:t>
      </w:r>
    </w:p>
    <w:p w14:paraId="79C0F2B9" w14:textId="77777777" w:rsidR="00FA7E64" w:rsidRPr="004F4748" w:rsidRDefault="00FA7E64" w:rsidP="00FA7E64">
      <w:pPr>
        <w:spacing w:before="240" w:after="0" w:line="240" w:lineRule="auto"/>
        <w:ind w:right="-1660"/>
        <w:rPr>
          <w:rFonts w:eastAsia="Times New Roman"/>
          <w:b/>
          <w:bCs/>
          <w:color w:val="000000"/>
          <w:sz w:val="16"/>
          <w:szCs w:val="26"/>
        </w:rPr>
      </w:pPr>
      <w:r w:rsidRPr="004F4748">
        <w:rPr>
          <w:rFonts w:eastAsia="Times New Roman"/>
          <w:color w:val="000000"/>
          <w:u w:val="single"/>
        </w:rPr>
        <w:t xml:space="preserve">Since the </w:t>
      </w:r>
      <w:r w:rsidRPr="004F4748">
        <w:rPr>
          <w:rFonts w:eastAsia="Times New Roman"/>
          <w:color w:val="000000"/>
          <w:highlight w:val="cyan"/>
          <w:u w:val="single"/>
        </w:rPr>
        <w:t>Trump administration</w:t>
      </w:r>
      <w:r w:rsidRPr="004F4748">
        <w:rPr>
          <w:rFonts w:eastAsia="Times New Roman"/>
          <w:color w:val="000000"/>
          <w:u w:val="single"/>
        </w:rPr>
        <w:t xml:space="preserve"> came into office, it </w:t>
      </w:r>
      <w:r w:rsidRPr="004F4748">
        <w:rPr>
          <w:rFonts w:eastAsia="Times New Roman"/>
          <w:color w:val="000000"/>
          <w:highlight w:val="cyan"/>
          <w:u w:val="single"/>
        </w:rPr>
        <w:t>has quickly torn apart the U.S. foreign aid apparatus</w:t>
      </w:r>
      <w:r w:rsidRPr="004F4748">
        <w:rPr>
          <w:rFonts w:eastAsia="Times New Roman"/>
          <w:color w:val="000000"/>
          <w:sz w:val="16"/>
        </w:rPr>
        <w:t xml:space="preserve">. Besides freezing many types of aid, the </w:t>
      </w:r>
      <w:r w:rsidRPr="004F4748">
        <w:rPr>
          <w:rFonts w:eastAsia="Times New Roman"/>
          <w:color w:val="000000"/>
          <w:u w:val="single"/>
        </w:rPr>
        <w:t>administration has decimated the U.S. Agency for International Development</w:t>
      </w:r>
      <w:r w:rsidRPr="004F4748">
        <w:rPr>
          <w:rFonts w:eastAsia="Times New Roman"/>
          <w:color w:val="000000"/>
          <w:sz w:val="16"/>
        </w:rPr>
        <w:t xml:space="preserve">, </w:t>
      </w:r>
      <w:r w:rsidRPr="004F4748">
        <w:rPr>
          <w:rFonts w:eastAsia="Times New Roman"/>
          <w:color w:val="000000"/>
          <w:u w:val="single"/>
        </w:rPr>
        <w:t>firing over 1,600 staffers, closing the Agency’s headquarters</w:t>
      </w:r>
      <w:r w:rsidRPr="004F4748">
        <w:rPr>
          <w:rFonts w:eastAsia="Times New Roman"/>
          <w:color w:val="000000"/>
          <w:sz w:val="16"/>
        </w:rPr>
        <w:t>, and putting most of the Agency’s staff around the world on leave. (A federal judge, U.S. District Court Judge Carl Nichols, recently allowed these actions to continue, refusing to keep a temporary stay on the Agency’s closure.)</w:t>
      </w:r>
    </w:p>
    <w:p w14:paraId="7A2C9060" w14:textId="77777777" w:rsidR="00FA7E64" w:rsidRPr="004F4748" w:rsidRDefault="00FA7E64" w:rsidP="00FA7E64">
      <w:pPr>
        <w:spacing w:before="240" w:after="0" w:line="240" w:lineRule="auto"/>
        <w:ind w:right="-1660"/>
        <w:rPr>
          <w:rFonts w:eastAsia="Times New Roman"/>
          <w:u w:val="single"/>
        </w:rPr>
      </w:pPr>
      <w:r w:rsidRPr="004F4748">
        <w:rPr>
          <w:rFonts w:eastAsia="Times New Roman"/>
          <w:color w:val="000000"/>
          <w:sz w:val="16"/>
        </w:rPr>
        <w:t xml:space="preserve">These actions have resulted in the </w:t>
      </w:r>
      <w:r w:rsidRPr="004F4748">
        <w:rPr>
          <w:rFonts w:eastAsia="Times New Roman"/>
          <w:color w:val="000000"/>
          <w:u w:val="single"/>
        </w:rPr>
        <w:t xml:space="preserve">shutdowns of thousands of USAID programs worldwide, including many regions where </w:t>
      </w:r>
      <w:r w:rsidRPr="004F4748">
        <w:rPr>
          <w:rFonts w:eastAsia="Times New Roman"/>
          <w:color w:val="000000"/>
          <w:highlight w:val="cyan"/>
          <w:u w:val="single"/>
        </w:rPr>
        <w:t>China is increasingly ascendant</w:t>
      </w:r>
      <w:r w:rsidRPr="004F4748">
        <w:rPr>
          <w:rFonts w:eastAsia="Times New Roman"/>
          <w:color w:val="000000"/>
          <w:sz w:val="16"/>
        </w:rPr>
        <w:t xml:space="preserve">—equal to or greater than the United States </w:t>
      </w:r>
      <w:r w:rsidRPr="004F4748">
        <w:rPr>
          <w:rFonts w:eastAsia="Times New Roman"/>
          <w:color w:val="000000"/>
          <w:u w:val="single"/>
        </w:rPr>
        <w:t>regarding trade with, investment in, and diplomatic ties to states in these regions.  </w:t>
      </w:r>
    </w:p>
    <w:p w14:paraId="1AABA5BE"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u w:val="single"/>
        </w:rPr>
        <w:t xml:space="preserve">China has also been inching closer </w:t>
      </w:r>
      <w:r w:rsidRPr="004F4748">
        <w:rPr>
          <w:rFonts w:eastAsia="Times New Roman"/>
          <w:color w:val="000000"/>
          <w:highlight w:val="cyan"/>
          <w:u w:val="single"/>
        </w:rPr>
        <w:t>to U.S. soft power</w:t>
      </w:r>
      <w:r w:rsidRPr="004F4748">
        <w:rPr>
          <w:rFonts w:eastAsia="Times New Roman"/>
          <w:color w:val="000000"/>
          <w:sz w:val="16"/>
        </w:rPr>
        <w:t xml:space="preserve"> in many parts of the world and will now seek to eclipse Washington’s soft power by immediately stepping into the void. Southeast Asia is one example: China already dominates regional trade and has increasingly dominated regional diplomacy. Additionally, </w:t>
      </w:r>
      <w:r w:rsidRPr="004F4748">
        <w:rPr>
          <w:rFonts w:eastAsia="Times New Roman"/>
          <w:color w:val="000000"/>
          <w:sz w:val="16"/>
          <w:highlight w:val="cyan"/>
        </w:rPr>
        <w:t xml:space="preserve">it has bolstered its soft power </w:t>
      </w:r>
      <w:r w:rsidRPr="004F4748">
        <w:rPr>
          <w:rFonts w:eastAsia="Times New Roman"/>
          <w:color w:val="000000"/>
          <w:sz w:val="16"/>
        </w:rPr>
        <w:t>and won more significant concessions from Malaysia and Indonesia on the South China Sea dispute than in the past.</w:t>
      </w:r>
    </w:p>
    <w:p w14:paraId="46022F08"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sz w:val="16"/>
        </w:rPr>
        <w:t xml:space="preserve">Under Anwar Ibrahim, </w:t>
      </w:r>
      <w:r w:rsidRPr="004F4748">
        <w:rPr>
          <w:rFonts w:eastAsia="Times New Roman"/>
          <w:color w:val="000000"/>
          <w:u w:val="single"/>
        </w:rPr>
        <w:t>Malaysia has moved significantly closer to China.</w:t>
      </w:r>
      <w:r w:rsidRPr="004F4748">
        <w:rPr>
          <w:rFonts w:eastAsia="Times New Roman"/>
          <w:color w:val="000000"/>
          <w:sz w:val="16"/>
        </w:rPr>
        <w:t xml:space="preserve"> This shift is partly due to Anwar’s belief in his ability to negotiate effectively with Beijing, partly because of China’s substantial economic influence, and partly because the war in Gaza has made the United States highly unpopular in Malaysia.</w:t>
      </w:r>
    </w:p>
    <w:p w14:paraId="5CD32AE8"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u w:val="single"/>
        </w:rPr>
        <w:t xml:space="preserve">Even before the USAID shutdown, polls by the ISEAS Yusof-Ishak Institute in Singapore showed that </w:t>
      </w:r>
      <w:r w:rsidRPr="004F4748">
        <w:rPr>
          <w:rFonts w:eastAsia="Times New Roman"/>
          <w:b/>
          <w:bCs/>
          <w:color w:val="000000"/>
          <w:highlight w:val="cyan"/>
          <w:u w:val="single"/>
        </w:rPr>
        <w:t xml:space="preserve">China had </w:t>
      </w:r>
      <w:hyperlink r:id="rId8" w:history="1">
        <w:r w:rsidRPr="004F4748">
          <w:rPr>
            <w:rFonts w:eastAsia="Times New Roman"/>
            <w:b/>
            <w:bCs/>
            <w:color w:val="000000"/>
            <w:highlight w:val="cyan"/>
            <w:u w:val="single"/>
          </w:rPr>
          <w:t>edged ahead</w:t>
        </w:r>
      </w:hyperlink>
      <w:r w:rsidRPr="004F4748">
        <w:rPr>
          <w:rFonts w:eastAsia="Times New Roman"/>
          <w:b/>
          <w:bCs/>
          <w:color w:val="000000"/>
          <w:highlight w:val="cyan"/>
          <w:u w:val="single"/>
        </w:rPr>
        <w:t xml:space="preserve"> of the U</w:t>
      </w:r>
      <w:r w:rsidRPr="004F4748">
        <w:rPr>
          <w:rFonts w:eastAsia="Times New Roman"/>
          <w:b/>
          <w:bCs/>
          <w:color w:val="000000"/>
          <w:u w:val="single"/>
        </w:rPr>
        <w:t xml:space="preserve">nited </w:t>
      </w:r>
      <w:r w:rsidRPr="004F4748">
        <w:rPr>
          <w:rFonts w:eastAsia="Times New Roman"/>
          <w:b/>
          <w:bCs/>
          <w:color w:val="000000"/>
          <w:highlight w:val="cyan"/>
          <w:u w:val="single"/>
        </w:rPr>
        <w:t>S</w:t>
      </w:r>
      <w:r w:rsidRPr="004F4748">
        <w:rPr>
          <w:rFonts w:eastAsia="Times New Roman"/>
          <w:b/>
          <w:bCs/>
          <w:color w:val="000000"/>
          <w:u w:val="single"/>
        </w:rPr>
        <w:t>tates</w:t>
      </w:r>
      <w:r w:rsidRPr="004F4748">
        <w:rPr>
          <w:rFonts w:eastAsia="Times New Roman"/>
          <w:color w:val="000000"/>
          <w:u w:val="single"/>
        </w:rPr>
        <w:t xml:space="preserve"> </w:t>
      </w:r>
      <w:r w:rsidRPr="004F4748">
        <w:rPr>
          <w:rFonts w:eastAsia="Times New Roman"/>
          <w:color w:val="000000"/>
          <w:highlight w:val="cyan"/>
          <w:u w:val="single"/>
        </w:rPr>
        <w:t>in popularity</w:t>
      </w:r>
      <w:r w:rsidRPr="004F4748">
        <w:rPr>
          <w:rFonts w:eastAsia="Times New Roman"/>
          <w:color w:val="000000"/>
          <w:u w:val="single"/>
        </w:rPr>
        <w:t xml:space="preserve"> in many Southeast Asian states.</w:t>
      </w:r>
      <w:r w:rsidRPr="004F4748">
        <w:rPr>
          <w:rFonts w:eastAsia="Times New Roman"/>
          <w:color w:val="000000"/>
          <w:sz w:val="16"/>
        </w:rPr>
        <w:t xml:space="preserve"> This may have been in part because of the unpopularity of the Gaza war in much of Southeast Asia.</w:t>
      </w:r>
    </w:p>
    <w:p w14:paraId="2C2200CA"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sz w:val="16"/>
        </w:rPr>
        <w:t xml:space="preserve">My anecdotal interactions with a wide range of opinion leaders from the ten ASEAN states and Timor-Leste suggest that much of </w:t>
      </w:r>
      <w:r w:rsidRPr="004F4748">
        <w:rPr>
          <w:rFonts w:eastAsia="Times New Roman"/>
          <w:color w:val="000000"/>
          <w:sz w:val="16"/>
          <w:highlight w:val="cyan"/>
        </w:rPr>
        <w:t xml:space="preserve">Southeast Asia </w:t>
      </w:r>
      <w:r w:rsidRPr="004F4748">
        <w:rPr>
          <w:rFonts w:eastAsia="Times New Roman"/>
          <w:color w:val="000000"/>
          <w:sz w:val="16"/>
        </w:rPr>
        <w:t xml:space="preserve">was </w:t>
      </w:r>
      <w:r w:rsidRPr="004F4748">
        <w:rPr>
          <w:rFonts w:eastAsia="Times New Roman"/>
          <w:color w:val="000000"/>
          <w:sz w:val="16"/>
          <w:highlight w:val="cyan"/>
        </w:rPr>
        <w:t>losing faith in the</w:t>
      </w:r>
      <w:r w:rsidRPr="004F4748">
        <w:rPr>
          <w:rFonts w:eastAsia="Times New Roman"/>
          <w:color w:val="000000"/>
          <w:sz w:val="16"/>
        </w:rPr>
        <w:t xml:space="preserve"> </w:t>
      </w:r>
      <w:r w:rsidRPr="004F4748">
        <w:rPr>
          <w:rFonts w:eastAsia="Times New Roman"/>
          <w:color w:val="000000"/>
          <w:sz w:val="16"/>
          <w:highlight w:val="cyan"/>
        </w:rPr>
        <w:t>U</w:t>
      </w:r>
      <w:r w:rsidRPr="004F4748">
        <w:rPr>
          <w:rFonts w:eastAsia="Times New Roman"/>
          <w:color w:val="000000"/>
          <w:sz w:val="16"/>
        </w:rPr>
        <w:t xml:space="preserve">nited States </w:t>
      </w:r>
      <w:r w:rsidRPr="004F4748">
        <w:rPr>
          <w:rFonts w:eastAsia="Times New Roman"/>
          <w:color w:val="000000"/>
          <w:sz w:val="16"/>
          <w:highlight w:val="cyan"/>
        </w:rPr>
        <w:t>even</w:t>
      </w:r>
      <w:r w:rsidRPr="004F4748">
        <w:rPr>
          <w:rFonts w:eastAsia="Times New Roman"/>
          <w:color w:val="000000"/>
          <w:sz w:val="16"/>
        </w:rPr>
        <w:t xml:space="preserve"> beyond the Gaza war and </w:t>
      </w:r>
      <w:r w:rsidRPr="004F4748">
        <w:rPr>
          <w:rFonts w:eastAsia="Times New Roman"/>
          <w:color w:val="000000"/>
          <w:sz w:val="16"/>
          <w:highlight w:val="cyan"/>
        </w:rPr>
        <w:t>before the Trump administration</w:t>
      </w:r>
      <w:r w:rsidRPr="004F4748">
        <w:rPr>
          <w:rFonts w:eastAsia="Times New Roman"/>
          <w:color w:val="000000"/>
          <w:sz w:val="16"/>
        </w:rPr>
        <w:t xml:space="preserve"> began to reduce aid. This loss of faith was in areas once core strengths of U.S. popularity and influence, including trade and economic leadership, interest in political reform, the popularity of U.S. culture and education, the appeal of high-tech consumer goods, and the value of security and strategic support.</w:t>
      </w:r>
    </w:p>
    <w:p w14:paraId="2F851E8C"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sz w:val="16"/>
        </w:rPr>
        <w:t xml:space="preserve">They believe </w:t>
      </w:r>
      <w:r w:rsidRPr="004F4748">
        <w:rPr>
          <w:rFonts w:eastAsia="Times New Roman"/>
          <w:color w:val="000000"/>
          <w:highlight w:val="cyan"/>
          <w:u w:val="single"/>
        </w:rPr>
        <w:t>the U</w:t>
      </w:r>
      <w:r w:rsidRPr="004F4748">
        <w:rPr>
          <w:rFonts w:eastAsia="Times New Roman"/>
          <w:color w:val="000000"/>
          <w:u w:val="single"/>
        </w:rPr>
        <w:t xml:space="preserve">nited </w:t>
      </w:r>
      <w:r w:rsidRPr="004F4748">
        <w:rPr>
          <w:rFonts w:eastAsia="Times New Roman"/>
          <w:color w:val="000000"/>
          <w:highlight w:val="cyan"/>
          <w:u w:val="single"/>
        </w:rPr>
        <w:t>S</w:t>
      </w:r>
      <w:r w:rsidRPr="004F4748">
        <w:rPr>
          <w:rFonts w:eastAsia="Times New Roman"/>
          <w:color w:val="000000"/>
          <w:u w:val="single"/>
        </w:rPr>
        <w:t xml:space="preserve">tates </w:t>
      </w:r>
      <w:r w:rsidRPr="004F4748">
        <w:rPr>
          <w:rFonts w:eastAsia="Times New Roman"/>
          <w:color w:val="000000"/>
          <w:highlight w:val="cyan"/>
          <w:u w:val="single"/>
        </w:rPr>
        <w:t>will continue to fall behind</w:t>
      </w:r>
      <w:r w:rsidRPr="004F4748">
        <w:rPr>
          <w:rFonts w:eastAsia="Times New Roman"/>
          <w:color w:val="000000"/>
          <w:u w:val="single"/>
        </w:rPr>
        <w:t xml:space="preserve"> the region’s </w:t>
      </w:r>
      <w:r w:rsidRPr="004F4748">
        <w:rPr>
          <w:rFonts w:eastAsia="Times New Roman"/>
          <w:color w:val="000000"/>
          <w:highlight w:val="cyan"/>
          <w:u w:val="single"/>
        </w:rPr>
        <w:t>trading trends and trade integration</w:t>
      </w:r>
      <w:r w:rsidRPr="004F4748">
        <w:rPr>
          <w:rFonts w:eastAsia="Times New Roman"/>
          <w:color w:val="000000"/>
          <w:sz w:val="16"/>
        </w:rPr>
        <w:t xml:space="preserve">. They see the </w:t>
      </w:r>
      <w:r w:rsidRPr="004F4748">
        <w:rPr>
          <w:rFonts w:eastAsia="Times New Roman"/>
          <w:color w:val="000000"/>
          <w:u w:val="single"/>
        </w:rPr>
        <w:t>United States,</w:t>
      </w:r>
      <w:r w:rsidRPr="004F4748">
        <w:rPr>
          <w:rFonts w:eastAsia="Times New Roman"/>
          <w:color w:val="000000"/>
          <w:sz w:val="16"/>
        </w:rPr>
        <w:t xml:space="preserve"> which is </w:t>
      </w:r>
      <w:r w:rsidRPr="004F4748">
        <w:rPr>
          <w:rFonts w:eastAsia="Times New Roman"/>
          <w:color w:val="000000"/>
          <w:u w:val="single"/>
        </w:rPr>
        <w:t>experiencing democratic backsliding</w:t>
      </w:r>
      <w:r w:rsidRPr="004F4748">
        <w:rPr>
          <w:rFonts w:eastAsia="Times New Roman"/>
          <w:color w:val="000000"/>
          <w:sz w:val="16"/>
        </w:rPr>
        <w:t>, preaching democratic reform to some countries like Myanmar and Cambodia while ignoring it in others like Vietnam, which is strategically important to Washington. Additionally, they</w:t>
      </w:r>
      <w:r w:rsidRPr="004F4748">
        <w:rPr>
          <w:rFonts w:eastAsia="Times New Roman"/>
          <w:color w:val="000000"/>
          <w:u w:val="single"/>
        </w:rPr>
        <w:t xml:space="preserve"> </w:t>
      </w:r>
      <w:r w:rsidRPr="004F4748">
        <w:rPr>
          <w:rFonts w:eastAsia="Times New Roman"/>
          <w:color w:val="000000"/>
          <w:highlight w:val="cyan"/>
          <w:u w:val="single"/>
        </w:rPr>
        <w:t>increasingly view Chinese products</w:t>
      </w:r>
      <w:r w:rsidRPr="004F4748">
        <w:rPr>
          <w:rFonts w:eastAsia="Times New Roman"/>
          <w:color w:val="000000"/>
          <w:u w:val="single"/>
        </w:rPr>
        <w:t xml:space="preserve">, from electric cars to phones, </w:t>
      </w:r>
      <w:r w:rsidRPr="004F4748">
        <w:rPr>
          <w:rFonts w:eastAsia="Times New Roman"/>
          <w:b/>
          <w:bCs/>
          <w:color w:val="000000"/>
          <w:highlight w:val="cyan"/>
          <w:u w:val="single"/>
        </w:rPr>
        <w:t>as equal to or better</w:t>
      </w:r>
      <w:r w:rsidRPr="004F4748">
        <w:rPr>
          <w:rFonts w:eastAsia="Times New Roman"/>
          <w:color w:val="000000"/>
          <w:highlight w:val="cyan"/>
          <w:u w:val="single"/>
        </w:rPr>
        <w:t xml:space="preserve"> than American ones</w:t>
      </w:r>
      <w:r w:rsidRPr="004F4748">
        <w:rPr>
          <w:rFonts w:eastAsia="Times New Roman"/>
          <w:color w:val="000000"/>
          <w:u w:val="single"/>
        </w:rPr>
        <w:t xml:space="preserve"> and believe the United States is losing its technological advantages.</w:t>
      </w:r>
      <w:r w:rsidRPr="004F4748">
        <w:rPr>
          <w:rFonts w:eastAsia="Times New Roman"/>
          <w:color w:val="000000"/>
          <w:sz w:val="16"/>
        </w:rPr>
        <w:t xml:space="preserve"> This belief is evident in the rapid expansion of Chinese car makers into places like Thailand and Indonesia.</w:t>
      </w:r>
    </w:p>
    <w:p w14:paraId="20F1C08C"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sz w:val="16"/>
        </w:rPr>
        <w:t xml:space="preserve">Many Southeast Asian opinion leaders do not understand the wild swings in U.S. policy positions from administration to administration, except a tiny handful who intensely follow U.S. domestic politics. Nor do they comprehend many of the issues that seemed strange to them to dominate U.S. politics (issues related to how courses are taught in U.S. higher education, bathroom rights) but which have little relevance in Southeast Asia and appear to undermine U.S. policymaking. </w:t>
      </w:r>
      <w:r w:rsidRPr="004F4748">
        <w:rPr>
          <w:rFonts w:eastAsia="Times New Roman"/>
          <w:color w:val="000000"/>
          <w:u w:val="single"/>
        </w:rPr>
        <w:t>U.S. culture</w:t>
      </w:r>
      <w:r w:rsidRPr="004F4748">
        <w:rPr>
          <w:rFonts w:eastAsia="Times New Roman"/>
          <w:color w:val="000000"/>
          <w:sz w:val="16"/>
        </w:rPr>
        <w:t xml:space="preserve"> increasingly seems to </w:t>
      </w:r>
      <w:r w:rsidRPr="004F4748">
        <w:rPr>
          <w:rFonts w:eastAsia="Times New Roman"/>
          <w:color w:val="000000"/>
          <w:u w:val="single"/>
        </w:rPr>
        <w:t>befuddle, too,</w:t>
      </w:r>
      <w:r w:rsidRPr="004F4748">
        <w:rPr>
          <w:rFonts w:eastAsia="Times New Roman"/>
          <w:color w:val="000000"/>
          <w:sz w:val="16"/>
        </w:rPr>
        <w:t xml:space="preserve"> with so much </w:t>
      </w:r>
      <w:r w:rsidRPr="004F4748">
        <w:rPr>
          <w:rFonts w:eastAsia="Times New Roman"/>
          <w:color w:val="000000"/>
          <w:u w:val="single"/>
        </w:rPr>
        <w:t>online U.S. discourse divorced from issues in their region</w:t>
      </w:r>
      <w:r w:rsidRPr="004F4748">
        <w:rPr>
          <w:rFonts w:eastAsia="Times New Roman"/>
          <w:color w:val="000000"/>
          <w:sz w:val="16"/>
        </w:rPr>
        <w:t xml:space="preserve"> and, sometimes, divorced from reality. U.S. higher education is becoming difficult to access, and now, under the Trump administration, it will get much more complicated for Southeast Asians and </w:t>
      </w:r>
      <w:r w:rsidRPr="004F4748">
        <w:rPr>
          <w:rFonts w:eastAsia="Times New Roman"/>
          <w:color w:val="000000"/>
          <w:u w:val="single"/>
        </w:rPr>
        <w:lastRenderedPageBreak/>
        <w:t>other foreigners</w:t>
      </w:r>
      <w:r w:rsidRPr="004F4748">
        <w:rPr>
          <w:rFonts w:eastAsia="Times New Roman"/>
          <w:color w:val="000000"/>
          <w:sz w:val="16"/>
        </w:rPr>
        <w:t xml:space="preserve">—they </w:t>
      </w:r>
      <w:r w:rsidRPr="004F4748">
        <w:rPr>
          <w:rFonts w:eastAsia="Times New Roman"/>
          <w:color w:val="000000"/>
          <w:u w:val="single"/>
        </w:rPr>
        <w:t xml:space="preserve">are </w:t>
      </w:r>
      <w:r w:rsidRPr="004F4748">
        <w:rPr>
          <w:rFonts w:eastAsia="Times New Roman"/>
          <w:color w:val="000000"/>
          <w:highlight w:val="cyan"/>
          <w:u w:val="single"/>
        </w:rPr>
        <w:t>turning instead</w:t>
      </w:r>
      <w:r w:rsidRPr="004F4748">
        <w:rPr>
          <w:rFonts w:eastAsia="Times New Roman"/>
          <w:color w:val="000000"/>
          <w:u w:val="single"/>
        </w:rPr>
        <w:t xml:space="preserve"> </w:t>
      </w:r>
      <w:r w:rsidRPr="004F4748">
        <w:rPr>
          <w:rFonts w:eastAsia="Times New Roman"/>
          <w:color w:val="000000"/>
          <w:highlight w:val="cyan"/>
          <w:u w:val="single"/>
        </w:rPr>
        <w:t>to</w:t>
      </w:r>
      <w:r w:rsidRPr="004F4748">
        <w:rPr>
          <w:rFonts w:eastAsia="Times New Roman"/>
          <w:color w:val="000000"/>
          <w:sz w:val="16"/>
        </w:rPr>
        <w:t xml:space="preserve"> Australia, Britain, Canada, New Zealand, Singapore, and </w:t>
      </w:r>
      <w:r w:rsidRPr="004F4748">
        <w:rPr>
          <w:rFonts w:eastAsia="Times New Roman"/>
          <w:color w:val="000000"/>
          <w:highlight w:val="cyan"/>
          <w:u w:val="single"/>
        </w:rPr>
        <w:t>China</w:t>
      </w:r>
      <w:r w:rsidRPr="004F4748">
        <w:rPr>
          <w:rFonts w:eastAsia="Times New Roman"/>
          <w:color w:val="000000"/>
          <w:u w:val="single"/>
        </w:rPr>
        <w:t>.</w:t>
      </w:r>
      <w:r w:rsidRPr="004F4748">
        <w:rPr>
          <w:rFonts w:eastAsia="Times New Roman"/>
          <w:color w:val="000000"/>
          <w:sz w:val="16"/>
        </w:rPr>
        <w:t xml:space="preserve"> With these losses, only U.S. security protection has remained, and the Trump administration has thus far remained unclear on how it will handle key U.S. allies and partners in the region like Australia, the Philippines, Singapore, Thailand, and Vietnam.</w:t>
      </w:r>
    </w:p>
    <w:p w14:paraId="75746C9C"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sz w:val="16"/>
        </w:rPr>
        <w:t xml:space="preserve">Now, another pillar of </w:t>
      </w:r>
      <w:r w:rsidRPr="004F4748">
        <w:rPr>
          <w:rFonts w:eastAsia="Times New Roman"/>
          <w:color w:val="000000"/>
          <w:sz w:val="16"/>
          <w:highlight w:val="cyan"/>
        </w:rPr>
        <w:t>U</w:t>
      </w:r>
      <w:r w:rsidRPr="004F4748">
        <w:rPr>
          <w:rFonts w:eastAsia="Times New Roman"/>
          <w:color w:val="000000"/>
          <w:highlight w:val="cyan"/>
          <w:u w:val="single"/>
        </w:rPr>
        <w:t xml:space="preserve">.S. popularity has been </w:t>
      </w:r>
      <w:r w:rsidRPr="004F4748">
        <w:rPr>
          <w:rFonts w:eastAsia="Times New Roman"/>
          <w:b/>
          <w:bCs/>
          <w:color w:val="000000"/>
          <w:highlight w:val="cyan"/>
          <w:u w:val="single"/>
        </w:rPr>
        <w:t>decimated</w:t>
      </w:r>
      <w:r w:rsidRPr="004F4748">
        <w:rPr>
          <w:rFonts w:eastAsia="Times New Roman"/>
          <w:color w:val="000000"/>
          <w:sz w:val="16"/>
        </w:rPr>
        <w:t xml:space="preserve">. While </w:t>
      </w:r>
      <w:r w:rsidRPr="004F4748">
        <w:rPr>
          <w:rFonts w:eastAsia="Times New Roman"/>
          <w:color w:val="000000"/>
          <w:u w:val="single"/>
        </w:rPr>
        <w:t>USAID and other foreign aid</w:t>
      </w:r>
      <w:r w:rsidRPr="004F4748">
        <w:rPr>
          <w:rFonts w:eastAsia="Times New Roman"/>
          <w:color w:val="000000"/>
          <w:sz w:val="16"/>
        </w:rPr>
        <w:t xml:space="preserve"> consumed a tiny portion of the total U.S. budget, they were </w:t>
      </w:r>
      <w:r w:rsidRPr="004F4748">
        <w:rPr>
          <w:rFonts w:eastAsia="Times New Roman"/>
          <w:color w:val="000000"/>
          <w:u w:val="single"/>
        </w:rPr>
        <w:t>often the leading edge of U.S. soft power, along with U.S. culture</w:t>
      </w:r>
      <w:r w:rsidRPr="004F4748">
        <w:rPr>
          <w:rFonts w:eastAsia="Times New Roman"/>
          <w:color w:val="000000"/>
          <w:sz w:val="16"/>
        </w:rPr>
        <w:t>. This was not only the case in Southeast Asia but also in Africa, Central Asia, Latin America, and other developing regions where China was already competing with or surpassing the United States in economic and diplomatic influence.</w:t>
      </w:r>
    </w:p>
    <w:p w14:paraId="0E778DE4" w14:textId="77777777" w:rsidR="00FA7E64" w:rsidRPr="004F4748" w:rsidRDefault="00FA7E64" w:rsidP="00FA7E64">
      <w:pPr>
        <w:spacing w:before="240" w:after="0" w:line="240" w:lineRule="auto"/>
        <w:ind w:right="-1660"/>
        <w:rPr>
          <w:rFonts w:eastAsia="Times New Roman"/>
          <w:sz w:val="16"/>
        </w:rPr>
      </w:pPr>
      <w:r w:rsidRPr="004F4748">
        <w:rPr>
          <w:rFonts w:eastAsia="Times New Roman"/>
          <w:color w:val="000000"/>
          <w:sz w:val="16"/>
        </w:rPr>
        <w:t>China has not only wasted little time touting the end of much U.S. foreign aid—USAID spent about $40 billion a year—but has also linked it to the overall U.S. global decline. It has also begun to identify places with potential projects in countries where USAID is now gone or all but gone.</w:t>
      </w:r>
    </w:p>
    <w:p w14:paraId="1B8B28FD" w14:textId="77777777" w:rsidR="00FA7E64" w:rsidRPr="004F4748" w:rsidRDefault="00FA7E64" w:rsidP="00FA7E64">
      <w:pPr>
        <w:spacing w:before="240" w:after="0" w:line="240" w:lineRule="auto"/>
        <w:ind w:right="-1660"/>
        <w:rPr>
          <w:rFonts w:eastAsia="Times New Roman"/>
          <w:u w:val="single"/>
        </w:rPr>
      </w:pPr>
      <w:r w:rsidRPr="004F4748">
        <w:rPr>
          <w:rFonts w:eastAsia="Times New Roman"/>
          <w:color w:val="000000"/>
          <w:u w:val="single"/>
        </w:rPr>
        <w:t>China has already increased its foreign aid and outright grants in Southeast Asia in recent years</w:t>
      </w:r>
      <w:r w:rsidRPr="004F4748">
        <w:rPr>
          <w:rFonts w:eastAsia="Times New Roman"/>
          <w:color w:val="000000"/>
          <w:sz w:val="16"/>
        </w:rPr>
        <w:t xml:space="preserve"> despite its focus on loans for projects as its primary source of aid. For example, </w:t>
      </w:r>
      <w:r w:rsidRPr="004F4748">
        <w:rPr>
          <w:rFonts w:eastAsia="Times New Roman"/>
          <w:color w:val="000000"/>
          <w:u w:val="single"/>
        </w:rPr>
        <w:t>China donated more than</w:t>
      </w:r>
      <w:r w:rsidRPr="004F4748">
        <w:rPr>
          <w:rFonts w:eastAsia="Times New Roman"/>
          <w:color w:val="000000"/>
          <w:sz w:val="16"/>
        </w:rPr>
        <w:t xml:space="preserve"> </w:t>
      </w:r>
      <w:r w:rsidRPr="004F4748">
        <w:rPr>
          <w:rFonts w:eastAsia="Times New Roman"/>
          <w:color w:val="000000"/>
          <w:u w:val="single"/>
        </w:rPr>
        <w:t>seven million vaccines to nine ASEAN countries</w:t>
      </w:r>
      <w:r w:rsidRPr="004F4748">
        <w:rPr>
          <w:rFonts w:eastAsia="Times New Roman"/>
          <w:color w:val="000000"/>
          <w:sz w:val="16"/>
        </w:rPr>
        <w:t xml:space="preserve"> during the COVID-19 pandemic, has funded </w:t>
      </w:r>
      <w:r w:rsidRPr="004F4748">
        <w:rPr>
          <w:rFonts w:eastAsia="Times New Roman"/>
          <w:color w:val="000000"/>
          <w:u w:val="single"/>
        </w:rPr>
        <w:t>infrastructure projects</w:t>
      </w:r>
      <w:r w:rsidRPr="004F4748">
        <w:rPr>
          <w:rFonts w:eastAsia="Times New Roman"/>
          <w:color w:val="000000"/>
          <w:sz w:val="16"/>
        </w:rPr>
        <w:t xml:space="preserve"> like the Phnom Penh</w:t>
      </w:r>
      <w:r w:rsidRPr="004F4748">
        <w:rPr>
          <w:rFonts w:eastAsia="Times New Roman"/>
          <w:color w:val="000000"/>
          <w:sz w:val="16"/>
        </w:rPr>
        <w:noBreakHyphen/>
        <w:t xml:space="preserve">Sihanoukville Expressway, and granted university scholarships to Malaysian students. And, of course, </w:t>
      </w:r>
      <w:r w:rsidRPr="004F4748">
        <w:rPr>
          <w:rFonts w:eastAsia="Times New Roman"/>
          <w:color w:val="000000"/>
          <w:u w:val="single"/>
        </w:rPr>
        <w:t>China has made huge promises of investments</w:t>
      </w:r>
      <w:r w:rsidRPr="004F4748">
        <w:rPr>
          <w:rFonts w:eastAsia="Times New Roman"/>
          <w:color w:val="000000"/>
          <w:sz w:val="16"/>
        </w:rPr>
        <w:t>, admittedly not grants</w:t>
      </w:r>
      <w:r w:rsidRPr="004F4748">
        <w:rPr>
          <w:rFonts w:eastAsia="Times New Roman"/>
          <w:color w:val="000000"/>
          <w:u w:val="single"/>
        </w:rPr>
        <w:t>, to other regions.</w:t>
      </w:r>
      <w:r w:rsidRPr="004F4748">
        <w:rPr>
          <w:rFonts w:eastAsia="Times New Roman"/>
          <w:color w:val="000000"/>
          <w:sz w:val="16"/>
        </w:rPr>
        <w:t xml:space="preserve"> The </w:t>
      </w:r>
      <w:r w:rsidRPr="004F4748">
        <w:rPr>
          <w:rFonts w:eastAsia="Times New Roman"/>
          <w:i/>
          <w:iCs/>
          <w:color w:val="000000"/>
          <w:sz w:val="16"/>
        </w:rPr>
        <w:t>Christian Science Monitor</w:t>
      </w:r>
      <w:r w:rsidRPr="004F4748">
        <w:rPr>
          <w:rFonts w:eastAsia="Times New Roman"/>
          <w:color w:val="000000"/>
          <w:sz w:val="16"/>
        </w:rPr>
        <w:t xml:space="preserve"> </w:t>
      </w:r>
      <w:hyperlink r:id="rId9" w:history="1">
        <w:r w:rsidRPr="004F4748">
          <w:rPr>
            <w:rFonts w:eastAsia="Times New Roman"/>
            <w:color w:val="000000"/>
            <w:u w:val="single"/>
          </w:rPr>
          <w:t>notes</w:t>
        </w:r>
      </w:hyperlink>
      <w:r w:rsidRPr="004F4748">
        <w:rPr>
          <w:rFonts w:eastAsia="Times New Roman"/>
          <w:color w:val="000000"/>
          <w:sz w:val="16"/>
        </w:rPr>
        <w:t xml:space="preserve">, “Last fall, Beijing hosted a China-Africa summit at which Chinese leader Xi Jinping pledged that </w:t>
      </w:r>
      <w:r w:rsidRPr="004F4748">
        <w:rPr>
          <w:rFonts w:eastAsia="Times New Roman"/>
          <w:color w:val="000000"/>
          <w:u w:val="single"/>
        </w:rPr>
        <w:t>China would contribute $50 billion in loans and investment to boost economic and infrastructure development in Africa over the next three years.”</w:t>
      </w:r>
    </w:p>
    <w:p w14:paraId="44B03E7D" w14:textId="77777777" w:rsidR="00FA7E64" w:rsidRPr="004F4748" w:rsidRDefault="00FA7E64" w:rsidP="00FA7E64">
      <w:pPr>
        <w:spacing w:before="240" w:after="0" w:line="240" w:lineRule="auto"/>
        <w:ind w:right="-1660"/>
        <w:rPr>
          <w:rFonts w:eastAsia="Times New Roman"/>
          <w:sz w:val="16"/>
        </w:rPr>
      </w:pPr>
      <w:r w:rsidRPr="004F4748">
        <w:rPr>
          <w:rFonts w:eastAsia="Times New Roman"/>
          <w:b/>
          <w:bCs/>
          <w:color w:val="000000"/>
          <w:u w:val="single"/>
        </w:rPr>
        <w:t>Beijing appears to be seeking to move to places where USAID has moved out</w:t>
      </w:r>
      <w:r w:rsidRPr="004F4748">
        <w:rPr>
          <w:rFonts w:eastAsia="Times New Roman"/>
          <w:color w:val="000000"/>
          <w:sz w:val="16"/>
        </w:rPr>
        <w:t xml:space="preserve">. Beijing seems to be considering increasing a range of humanitarian aid projects in health, education, and sanitation in mainland Southeast Asia, in some of the region’s poorest states. Beijing picks out particularly notable and newsworthy projects to take over, too; it assumed the cost of a high-profile de-mining project in Cambodia that the United States used to fund, for instance. In strategically important Nepal, </w:t>
      </w:r>
      <w:r w:rsidRPr="004F4748">
        <w:rPr>
          <w:rFonts w:eastAsia="Times New Roman"/>
          <w:i/>
          <w:iCs/>
          <w:color w:val="000000"/>
          <w:sz w:val="16"/>
        </w:rPr>
        <w:t>Politico</w:t>
      </w:r>
      <w:r w:rsidRPr="004F4748">
        <w:rPr>
          <w:rFonts w:eastAsia="Times New Roman"/>
          <w:color w:val="000000"/>
          <w:sz w:val="16"/>
        </w:rPr>
        <w:t xml:space="preserve"> reported that China would likely provide the aid to </w:t>
      </w:r>
      <w:r w:rsidRPr="004F4748">
        <w:rPr>
          <w:rFonts w:eastAsia="Times New Roman"/>
          <w:color w:val="000000"/>
          <w:u w:val="single"/>
        </w:rPr>
        <w:t>replace the funding</w:t>
      </w:r>
      <w:r w:rsidRPr="004F4748">
        <w:rPr>
          <w:rFonts w:eastAsia="Times New Roman"/>
          <w:color w:val="000000"/>
          <w:sz w:val="16"/>
        </w:rPr>
        <w:t xml:space="preserve"> that USAID had provided. In Colombia, “non-governmental organizations that received USAID funding say the Chinese government </w:t>
      </w:r>
      <w:r w:rsidRPr="004F4748">
        <w:rPr>
          <w:rFonts w:eastAsia="Times New Roman"/>
          <w:color w:val="000000"/>
          <w:u w:val="single"/>
        </w:rPr>
        <w:t>is interested in putting up money to help fill</w:t>
      </w:r>
      <w:r w:rsidRPr="004F4748">
        <w:rPr>
          <w:rFonts w:eastAsia="Times New Roman"/>
          <w:color w:val="000000"/>
          <w:sz w:val="16"/>
        </w:rPr>
        <w:t xml:space="preserve"> the void.”</w:t>
      </w:r>
    </w:p>
    <w:p w14:paraId="385A0D50" w14:textId="77777777" w:rsidR="00FA7E64" w:rsidRDefault="00FA7E64" w:rsidP="00FA7E64">
      <w:pPr>
        <w:spacing w:before="240" w:after="0" w:line="240" w:lineRule="auto"/>
        <w:ind w:right="-1660"/>
        <w:rPr>
          <w:rFonts w:eastAsia="Times New Roman"/>
          <w:color w:val="000000"/>
          <w:u w:val="single"/>
        </w:rPr>
      </w:pPr>
      <w:r w:rsidRPr="004F4748">
        <w:rPr>
          <w:rFonts w:eastAsia="Times New Roman"/>
          <w:color w:val="000000"/>
          <w:u w:val="single"/>
        </w:rPr>
        <w:t xml:space="preserve">These are early days, too. Without a doubt, </w:t>
      </w:r>
      <w:r w:rsidRPr="004F4748">
        <w:rPr>
          <w:rFonts w:eastAsia="Times New Roman"/>
          <w:color w:val="000000"/>
          <w:highlight w:val="cyan"/>
          <w:u w:val="single"/>
        </w:rPr>
        <w:t>China will take</w:t>
      </w:r>
      <w:r w:rsidRPr="004F4748">
        <w:rPr>
          <w:rFonts w:eastAsia="Times New Roman"/>
          <w:color w:val="000000"/>
          <w:u w:val="single"/>
        </w:rPr>
        <w:t xml:space="preserve"> more and more </w:t>
      </w:r>
      <w:r w:rsidRPr="004F4748">
        <w:rPr>
          <w:rFonts w:eastAsia="Times New Roman"/>
          <w:color w:val="000000"/>
          <w:highlight w:val="cyan"/>
          <w:u w:val="single"/>
        </w:rPr>
        <w:t>advantage of the U</w:t>
      </w:r>
      <w:r w:rsidRPr="004F4748">
        <w:rPr>
          <w:rFonts w:eastAsia="Times New Roman"/>
          <w:color w:val="000000"/>
          <w:u w:val="single"/>
        </w:rPr>
        <w:t xml:space="preserve">nited </w:t>
      </w:r>
      <w:r w:rsidRPr="004F4748">
        <w:rPr>
          <w:rFonts w:eastAsia="Times New Roman"/>
          <w:color w:val="000000"/>
          <w:highlight w:val="cyan"/>
          <w:u w:val="single"/>
        </w:rPr>
        <w:t>S</w:t>
      </w:r>
      <w:r w:rsidRPr="004F4748">
        <w:rPr>
          <w:rFonts w:eastAsia="Times New Roman"/>
          <w:color w:val="000000"/>
          <w:u w:val="single"/>
        </w:rPr>
        <w:t xml:space="preserve">tates’ </w:t>
      </w:r>
      <w:r w:rsidRPr="004F4748">
        <w:rPr>
          <w:rFonts w:eastAsia="Times New Roman"/>
          <w:color w:val="000000"/>
          <w:highlight w:val="cyan"/>
          <w:u w:val="single"/>
        </w:rPr>
        <w:t>squandering of its soft power</w:t>
      </w:r>
      <w:r w:rsidRPr="004F4748">
        <w:rPr>
          <w:rFonts w:eastAsia="Times New Roman"/>
          <w:color w:val="000000"/>
          <w:u w:val="single"/>
        </w:rPr>
        <w:t>.</w:t>
      </w:r>
      <w:r w:rsidRPr="004F4748">
        <w:rPr>
          <w:rFonts w:eastAsia="Times New Roman"/>
          <w:color w:val="000000"/>
          <w:sz w:val="16"/>
        </w:rPr>
        <w:t xml:space="preserve"> If, as is possible, the White House’s appointees to run Voice of America and the organization that oversees outlets like Radio Free Asia’s many networks turn these media outlets—U.S. government, backed but with a reputation for absolute independence—into essentially propaganda, it will make it easier for China to continue to get Xinhua accepted as a regular news source in outlets across the world, a process it has been working on for more than a decade. Suppose other donors, like the Gates Foundation or major donors like Japan, cannot fulfill projects USAID abandoned. In that case, </w:t>
      </w:r>
      <w:r w:rsidRPr="004F4748">
        <w:rPr>
          <w:rFonts w:eastAsia="Times New Roman"/>
          <w:color w:val="000000"/>
          <w:u w:val="single"/>
        </w:rPr>
        <w:t>China will likely begin providing more outright aid, not loans, to continue some of these initiatives, especially in states of strategic importance to Beijing.</w:t>
      </w:r>
      <w:r w:rsidRPr="004F4748">
        <w:rPr>
          <w:rFonts w:eastAsia="Times New Roman"/>
          <w:color w:val="000000"/>
          <w:sz w:val="16"/>
        </w:rPr>
        <w:t xml:space="preserve"> In Southeast Asia and many other developing regions, </w:t>
      </w:r>
      <w:r w:rsidRPr="004F4748">
        <w:rPr>
          <w:rFonts w:eastAsia="Times New Roman"/>
          <w:color w:val="000000"/>
          <w:highlight w:val="cyan"/>
          <w:u w:val="single"/>
        </w:rPr>
        <w:t>it is China’s time now.</w:t>
      </w:r>
    </w:p>
    <w:p w14:paraId="71BD8FF9" w14:textId="77777777" w:rsidR="00FA7E64" w:rsidRPr="004F4748" w:rsidRDefault="00FA7E64" w:rsidP="00FA7E64">
      <w:pPr>
        <w:pStyle w:val="Heading3"/>
        <w:rPr>
          <w:rFonts w:cs="Calibri"/>
        </w:rPr>
      </w:pPr>
      <w:r w:rsidRPr="004F4748">
        <w:rPr>
          <w:rFonts w:cs="Calibri"/>
        </w:rPr>
        <w:lastRenderedPageBreak/>
        <w:t>UQ – Science Research</w:t>
      </w:r>
    </w:p>
    <w:p w14:paraId="10494277" w14:textId="77777777" w:rsidR="00FA7E64" w:rsidRPr="004F4748" w:rsidRDefault="00FA7E64" w:rsidP="00FA7E64">
      <w:pPr>
        <w:pStyle w:val="Heading4"/>
        <w:rPr>
          <w:rFonts w:cs="Calibri"/>
        </w:rPr>
      </w:pPr>
      <w:r w:rsidRPr="004F4748">
        <w:rPr>
          <w:rFonts w:cs="Calibri"/>
        </w:rPr>
        <w:t>China gaining Arctic influence through scientific research</w:t>
      </w:r>
    </w:p>
    <w:p w14:paraId="65877E35" w14:textId="77777777" w:rsidR="00FA7E64" w:rsidRPr="004F4748" w:rsidRDefault="00FA7E64" w:rsidP="00FA7E64">
      <w:pPr>
        <w:rPr>
          <w:sz w:val="26"/>
          <w:szCs w:val="26"/>
        </w:rPr>
      </w:pPr>
      <w:r w:rsidRPr="004F4748">
        <w:rPr>
          <w:b/>
          <w:bCs/>
          <w:sz w:val="26"/>
          <w:szCs w:val="26"/>
        </w:rPr>
        <w:t xml:space="preserve">Ghosh 24’ </w:t>
      </w:r>
      <w:r w:rsidRPr="004F4748">
        <w:rPr>
          <w:sz w:val="21"/>
          <w:szCs w:val="21"/>
        </w:rPr>
        <w:t>[</w:t>
      </w:r>
      <w:r w:rsidRPr="004F4748">
        <w:t xml:space="preserve">Hiten Ghosh, contributes analysis and news pieces on geopolitics, global affairs, security, and environment topics. He appears as the byline on multiple pages of the </w:t>
      </w:r>
      <w:proofErr w:type="spellStart"/>
      <w:r w:rsidRPr="004F4748">
        <w:rPr>
          <w:i/>
          <w:iCs/>
        </w:rPr>
        <w:t>The</w:t>
      </w:r>
      <w:proofErr w:type="spellEnd"/>
      <w:r w:rsidRPr="004F4748">
        <w:rPr>
          <w:i/>
          <w:iCs/>
        </w:rPr>
        <w:t xml:space="preserve"> Asia Live</w:t>
      </w:r>
      <w:r w:rsidRPr="004F4748">
        <w:t xml:space="preserve"> website, Author or China’s Growing Influence in the Arctic, </w:t>
      </w:r>
      <w:hyperlink r:id="rId10" w:history="1">
        <w:r w:rsidRPr="004F4748">
          <w:rPr>
            <w:rStyle w:val="Hyperlink"/>
          </w:rPr>
          <w:t>https://theasialive.com/chinas-growing-influence-in-arctic/2024/06/07/</w:t>
        </w:r>
      </w:hyperlink>
      <w:r w:rsidRPr="004F4748">
        <w:t xml:space="preserve">] </w:t>
      </w:r>
      <w:proofErr w:type="spellStart"/>
      <w:r w:rsidRPr="004F4748">
        <w:t>PLiii</w:t>
      </w:r>
      <w:proofErr w:type="spellEnd"/>
    </w:p>
    <w:p w14:paraId="75F5A7DD" w14:textId="17391C06" w:rsidR="00FA7E64" w:rsidRDefault="00FA7E64" w:rsidP="00EF5F09">
      <w:pPr>
        <w:shd w:val="clear" w:color="auto" w:fill="FFFFFF"/>
        <w:spacing w:after="375" w:line="240" w:lineRule="auto"/>
        <w:textAlignment w:val="baseline"/>
        <w:rPr>
          <w:rFonts w:eastAsia="Times New Roman"/>
          <w:color w:val="333333"/>
          <w:u w:val="single"/>
        </w:rPr>
      </w:pPr>
      <w:r w:rsidRPr="004F4748">
        <w:rPr>
          <w:rFonts w:eastAsia="Times New Roman"/>
          <w:color w:val="333333"/>
          <w:u w:val="single"/>
        </w:rPr>
        <w:t xml:space="preserve">The </w:t>
      </w:r>
      <w:r w:rsidRPr="004F4748">
        <w:rPr>
          <w:rFonts w:eastAsia="Times New Roman"/>
          <w:color w:val="333333"/>
          <w:highlight w:val="cyan"/>
          <w:u w:val="single"/>
        </w:rPr>
        <w:t>Arctic</w:t>
      </w:r>
      <w:r w:rsidRPr="004F4748">
        <w:rPr>
          <w:rFonts w:eastAsia="Times New Roman"/>
          <w:color w:val="333333"/>
          <w:u w:val="single"/>
        </w:rPr>
        <w:t xml:space="preserve">, a region long characterized by its remoteness and extreme conditions, is </w:t>
      </w:r>
      <w:r w:rsidRPr="004F4748">
        <w:rPr>
          <w:rFonts w:eastAsia="Times New Roman"/>
          <w:color w:val="333333"/>
          <w:highlight w:val="cyan"/>
          <w:u w:val="single"/>
        </w:rPr>
        <w:t>rapidly</w:t>
      </w:r>
      <w:r w:rsidRPr="004F4748">
        <w:rPr>
          <w:rFonts w:eastAsia="Times New Roman"/>
          <w:color w:val="333333"/>
          <w:u w:val="single"/>
        </w:rPr>
        <w:t xml:space="preserve"> </w:t>
      </w:r>
      <w:r w:rsidRPr="004F4748">
        <w:rPr>
          <w:rFonts w:eastAsia="Times New Roman"/>
          <w:color w:val="333333"/>
          <w:highlight w:val="cyan"/>
          <w:u w:val="single"/>
        </w:rPr>
        <w:t>transforming into</w:t>
      </w:r>
      <w:r w:rsidRPr="004F4748">
        <w:rPr>
          <w:rFonts w:eastAsia="Times New Roman"/>
          <w:color w:val="333333"/>
          <w:u w:val="single"/>
        </w:rPr>
        <w:t xml:space="preserve"> a </w:t>
      </w:r>
      <w:r w:rsidRPr="004F4748">
        <w:rPr>
          <w:rFonts w:eastAsia="Times New Roman"/>
          <w:color w:val="333333"/>
          <w:highlight w:val="cyan"/>
          <w:u w:val="single"/>
        </w:rPr>
        <w:t>geopolitical hotspot.</w:t>
      </w:r>
      <w:r w:rsidRPr="004F4748">
        <w:rPr>
          <w:rFonts w:eastAsia="Times New Roman"/>
          <w:color w:val="333333"/>
          <w:sz w:val="14"/>
        </w:rPr>
        <w:t xml:space="preserve"> </w:t>
      </w:r>
      <w:r w:rsidRPr="004F4748">
        <w:rPr>
          <w:rFonts w:eastAsia="Times New Roman"/>
          <w:color w:val="333333"/>
          <w:u w:val="single"/>
        </w:rPr>
        <w:t xml:space="preserve">This </w:t>
      </w:r>
      <w:r w:rsidRPr="004F4748">
        <w:rPr>
          <w:rFonts w:eastAsia="Times New Roman"/>
          <w:color w:val="333333"/>
          <w:highlight w:val="cyan"/>
          <w:u w:val="single"/>
        </w:rPr>
        <w:t>change</w:t>
      </w:r>
      <w:r w:rsidRPr="004F4748">
        <w:rPr>
          <w:rFonts w:eastAsia="Times New Roman"/>
          <w:color w:val="333333"/>
          <w:u w:val="single"/>
        </w:rPr>
        <w:t xml:space="preserve"> is </w:t>
      </w:r>
      <w:r w:rsidRPr="004F4748">
        <w:rPr>
          <w:rFonts w:eastAsia="Times New Roman"/>
          <w:color w:val="333333"/>
          <w:highlight w:val="cyan"/>
          <w:u w:val="single"/>
        </w:rPr>
        <w:t>driven</w:t>
      </w:r>
      <w:r w:rsidRPr="004F4748">
        <w:rPr>
          <w:rFonts w:eastAsia="Times New Roman"/>
          <w:color w:val="333333"/>
          <w:u w:val="single"/>
        </w:rPr>
        <w:t xml:space="preserve"> not only </w:t>
      </w:r>
      <w:r w:rsidRPr="004F4748">
        <w:rPr>
          <w:rFonts w:eastAsia="Times New Roman"/>
          <w:color w:val="333333"/>
          <w:highlight w:val="cyan"/>
          <w:u w:val="single"/>
        </w:rPr>
        <w:t>by</w:t>
      </w:r>
      <w:r w:rsidRPr="004F4748">
        <w:rPr>
          <w:rFonts w:eastAsia="Times New Roman"/>
          <w:color w:val="333333"/>
          <w:u w:val="single"/>
        </w:rPr>
        <w:t xml:space="preserve"> the accelerating effects of </w:t>
      </w:r>
      <w:r w:rsidRPr="004F4748">
        <w:rPr>
          <w:rFonts w:eastAsia="Times New Roman"/>
          <w:color w:val="333333"/>
          <w:highlight w:val="cyan"/>
          <w:u w:val="single"/>
        </w:rPr>
        <w:t>climate change</w:t>
      </w:r>
      <w:r w:rsidRPr="004F4748">
        <w:rPr>
          <w:rFonts w:eastAsia="Times New Roman"/>
          <w:color w:val="333333"/>
          <w:u w:val="single"/>
        </w:rPr>
        <w:t xml:space="preserve"> but </w:t>
      </w:r>
      <w:r w:rsidRPr="004F4748">
        <w:rPr>
          <w:rFonts w:eastAsia="Times New Roman"/>
          <w:color w:val="333333"/>
          <w:highlight w:val="cyan"/>
          <w:u w:val="single"/>
        </w:rPr>
        <w:t>also</w:t>
      </w:r>
      <w:r w:rsidRPr="004F4748">
        <w:rPr>
          <w:rFonts w:eastAsia="Times New Roman"/>
          <w:color w:val="333333"/>
          <w:u w:val="single"/>
        </w:rPr>
        <w:t xml:space="preserve"> by the strategic and scientific </w:t>
      </w:r>
      <w:r w:rsidRPr="004F4748">
        <w:rPr>
          <w:rFonts w:eastAsia="Times New Roman"/>
          <w:color w:val="333333"/>
          <w:highlight w:val="cyan"/>
          <w:u w:val="single"/>
        </w:rPr>
        <w:t>interests of</w:t>
      </w:r>
      <w:r w:rsidRPr="004F4748">
        <w:rPr>
          <w:rFonts w:eastAsia="Times New Roman"/>
          <w:color w:val="333333"/>
          <w:u w:val="single"/>
        </w:rPr>
        <w:t xml:space="preserve"> both Arctic and </w:t>
      </w:r>
      <w:r w:rsidRPr="004F4748">
        <w:rPr>
          <w:rFonts w:eastAsia="Times New Roman"/>
          <w:color w:val="333333"/>
          <w:highlight w:val="cyan"/>
          <w:u w:val="single"/>
        </w:rPr>
        <w:t>non-Arctic states</w:t>
      </w:r>
      <w:r w:rsidRPr="004F4748">
        <w:rPr>
          <w:rFonts w:eastAsia="Times New Roman"/>
          <w:color w:val="333333"/>
          <w:u w:val="single"/>
        </w:rPr>
        <w:t xml:space="preserve">. Among these, </w:t>
      </w:r>
      <w:r w:rsidRPr="004F4748">
        <w:rPr>
          <w:rFonts w:eastAsia="Times New Roman"/>
          <w:color w:val="333333"/>
          <w:highlight w:val="cyan"/>
          <w:u w:val="single"/>
        </w:rPr>
        <w:t>China</w:t>
      </w:r>
      <w:r w:rsidRPr="004F4748">
        <w:rPr>
          <w:rFonts w:eastAsia="Times New Roman"/>
          <w:color w:val="333333"/>
          <w:u w:val="single"/>
        </w:rPr>
        <w:t xml:space="preserve"> stands out for its significant and growing influence, </w:t>
      </w:r>
      <w:r w:rsidRPr="004F4748">
        <w:rPr>
          <w:rFonts w:eastAsia="Times New Roman"/>
          <w:color w:val="333333"/>
          <w:highlight w:val="cyan"/>
          <w:u w:val="single"/>
        </w:rPr>
        <w:t>leveraging</w:t>
      </w:r>
      <w:r w:rsidRPr="004F4748">
        <w:rPr>
          <w:rFonts w:eastAsia="Times New Roman"/>
          <w:color w:val="333333"/>
          <w:u w:val="single"/>
        </w:rPr>
        <w:t xml:space="preserve"> scientific </w:t>
      </w:r>
      <w:r w:rsidRPr="004F4748">
        <w:rPr>
          <w:rFonts w:eastAsia="Times New Roman"/>
          <w:color w:val="333333"/>
          <w:highlight w:val="cyan"/>
          <w:u w:val="single"/>
        </w:rPr>
        <w:t>research to bolster</w:t>
      </w:r>
      <w:r w:rsidRPr="004F4748">
        <w:rPr>
          <w:rFonts w:eastAsia="Times New Roman"/>
          <w:color w:val="333333"/>
          <w:u w:val="single"/>
        </w:rPr>
        <w:t xml:space="preserve"> its </w:t>
      </w:r>
      <w:r w:rsidRPr="004F4748">
        <w:rPr>
          <w:rFonts w:eastAsia="Times New Roman"/>
          <w:color w:val="333333"/>
          <w:highlight w:val="cyan"/>
          <w:u w:val="single"/>
        </w:rPr>
        <w:t>position</w:t>
      </w:r>
      <w:r w:rsidRPr="004F4748">
        <w:rPr>
          <w:rFonts w:eastAsia="Times New Roman"/>
          <w:color w:val="333333"/>
          <w:u w:val="single"/>
        </w:rPr>
        <w:t xml:space="preserve"> in this evolving arena.</w:t>
      </w:r>
      <w:r w:rsidRPr="004F4748">
        <w:rPr>
          <w:rFonts w:eastAsia="Times New Roman"/>
          <w:color w:val="333333"/>
          <w:sz w:val="14"/>
        </w:rPr>
        <w:t xml:space="preserve"> </w:t>
      </w:r>
      <w:r w:rsidRPr="004F4748">
        <w:rPr>
          <w:rFonts w:eastAsia="Times New Roman"/>
          <w:color w:val="333333"/>
          <w:highlight w:val="cyan"/>
          <w:u w:val="single"/>
        </w:rPr>
        <w:t>Scientific research</w:t>
      </w:r>
      <w:r w:rsidRPr="004F4748">
        <w:rPr>
          <w:rFonts w:eastAsia="Times New Roman"/>
          <w:color w:val="333333"/>
          <w:u w:val="single"/>
        </w:rPr>
        <w:t xml:space="preserve"> has been </w:t>
      </w:r>
      <w:r w:rsidRPr="004F4748">
        <w:rPr>
          <w:rFonts w:eastAsia="Times New Roman"/>
          <w:color w:val="333333"/>
          <w:highlight w:val="cyan"/>
          <w:u w:val="single"/>
        </w:rPr>
        <w:t>pivotal</w:t>
      </w:r>
      <w:r w:rsidRPr="004F4748">
        <w:rPr>
          <w:rFonts w:eastAsia="Times New Roman"/>
          <w:color w:val="333333"/>
          <w:u w:val="single"/>
        </w:rPr>
        <w:t xml:space="preserve"> in the Arctic, particularly in delineating the boundaries of the continental shelf, which in turn </w:t>
      </w:r>
      <w:r w:rsidRPr="004F4748">
        <w:rPr>
          <w:rFonts w:eastAsia="Times New Roman"/>
          <w:color w:val="333333"/>
          <w:highlight w:val="cyan"/>
          <w:u w:val="single"/>
        </w:rPr>
        <w:t>helps determine which states can exploit</w:t>
      </w:r>
      <w:r w:rsidRPr="004F4748">
        <w:rPr>
          <w:rFonts w:eastAsia="Times New Roman"/>
          <w:color w:val="333333"/>
          <w:u w:val="single"/>
        </w:rPr>
        <w:t xml:space="preserve"> the region’s natural </w:t>
      </w:r>
      <w:r w:rsidRPr="004F4748">
        <w:rPr>
          <w:rFonts w:eastAsia="Times New Roman"/>
          <w:color w:val="333333"/>
          <w:highlight w:val="cyan"/>
          <w:u w:val="single"/>
        </w:rPr>
        <w:t>resources</w:t>
      </w:r>
      <w:r w:rsidRPr="004F4748">
        <w:rPr>
          <w:rFonts w:eastAsia="Times New Roman"/>
          <w:color w:val="333333"/>
          <w:u w:val="single"/>
        </w:rPr>
        <w:t>.</w:t>
      </w:r>
      <w:r w:rsidRPr="004F4748">
        <w:rPr>
          <w:rFonts w:eastAsia="Times New Roman"/>
          <w:color w:val="333333"/>
          <w:sz w:val="14"/>
        </w:rPr>
        <w:t xml:space="preserve"> Arctic states are investing millions to document their territorial claims, with scientific data presented to the United Nations Commission on the Limits of the Continental Shelf (CLCS). The CLCS then makes recommendations to help ascertain ownership, a process that underscores the importance of scientific evidence in geopolitical claims. </w:t>
      </w:r>
      <w:r w:rsidRPr="004F4748">
        <w:rPr>
          <w:rFonts w:eastAsia="Times New Roman"/>
          <w:color w:val="333333"/>
          <w:u w:val="single"/>
        </w:rPr>
        <w:t xml:space="preserve">Non-Arctic states like </w:t>
      </w:r>
      <w:r w:rsidRPr="004F4748">
        <w:rPr>
          <w:rFonts w:eastAsia="Times New Roman"/>
          <w:color w:val="333333"/>
          <w:highlight w:val="cyan"/>
          <w:u w:val="single"/>
        </w:rPr>
        <w:t>China</w:t>
      </w:r>
      <w:r w:rsidRPr="004F4748">
        <w:rPr>
          <w:rFonts w:eastAsia="Times New Roman"/>
          <w:color w:val="333333"/>
          <w:u w:val="single"/>
        </w:rPr>
        <w:t xml:space="preserve">, India, and South Korea have also </w:t>
      </w:r>
      <w:r w:rsidRPr="004F4748">
        <w:rPr>
          <w:rFonts w:eastAsia="Times New Roman"/>
          <w:color w:val="333333"/>
          <w:highlight w:val="cyan"/>
          <w:u w:val="single"/>
        </w:rPr>
        <w:t>utilized scientific research</w:t>
      </w:r>
      <w:r w:rsidRPr="004F4748">
        <w:rPr>
          <w:rFonts w:eastAsia="Times New Roman"/>
          <w:color w:val="333333"/>
          <w:u w:val="single"/>
        </w:rPr>
        <w:t xml:space="preserve"> to </w:t>
      </w:r>
      <w:r w:rsidRPr="004F4748">
        <w:rPr>
          <w:rFonts w:eastAsia="Times New Roman"/>
          <w:color w:val="333333"/>
          <w:highlight w:val="cyan"/>
          <w:u w:val="single"/>
        </w:rPr>
        <w:t>gain</w:t>
      </w:r>
      <w:r w:rsidRPr="004F4748">
        <w:rPr>
          <w:rFonts w:eastAsia="Times New Roman"/>
          <w:color w:val="333333"/>
          <w:u w:val="single"/>
        </w:rPr>
        <w:t xml:space="preserve"> </w:t>
      </w:r>
      <w:r w:rsidRPr="004F4748">
        <w:rPr>
          <w:rFonts w:eastAsia="Times New Roman"/>
          <w:color w:val="333333"/>
          <w:highlight w:val="cyan"/>
          <w:u w:val="single"/>
        </w:rPr>
        <w:t>observer status</w:t>
      </w:r>
      <w:r w:rsidRPr="004F4748">
        <w:rPr>
          <w:rFonts w:eastAsia="Times New Roman"/>
          <w:color w:val="333333"/>
          <w:u w:val="single"/>
        </w:rPr>
        <w:t xml:space="preserve"> on the Arctic Council, the primary forum for cooperation in the region. This strategy </w:t>
      </w:r>
      <w:r w:rsidRPr="004F4748">
        <w:rPr>
          <w:rFonts w:eastAsia="Times New Roman"/>
          <w:color w:val="333333"/>
          <w:highlight w:val="cyan"/>
          <w:u w:val="single"/>
        </w:rPr>
        <w:t>allows</w:t>
      </w:r>
      <w:r w:rsidRPr="004F4748">
        <w:rPr>
          <w:rFonts w:eastAsia="Times New Roman"/>
          <w:color w:val="333333"/>
          <w:u w:val="single"/>
        </w:rPr>
        <w:t xml:space="preserve"> them </w:t>
      </w:r>
      <w:r w:rsidRPr="004F4748">
        <w:rPr>
          <w:rFonts w:eastAsia="Times New Roman"/>
          <w:color w:val="333333"/>
          <w:highlight w:val="cyan"/>
          <w:u w:val="single"/>
        </w:rPr>
        <w:t>to participate in discussions</w:t>
      </w:r>
      <w:r w:rsidRPr="004F4748">
        <w:rPr>
          <w:rFonts w:eastAsia="Times New Roman"/>
          <w:color w:val="333333"/>
          <w:u w:val="single"/>
        </w:rPr>
        <w:t xml:space="preserve"> and </w:t>
      </w:r>
      <w:r w:rsidRPr="004F4748">
        <w:rPr>
          <w:rFonts w:eastAsia="Times New Roman"/>
          <w:color w:val="333333"/>
          <w:highlight w:val="cyan"/>
          <w:u w:val="single"/>
        </w:rPr>
        <w:t>influence decisions despite no</w:t>
      </w:r>
      <w:r w:rsidRPr="004F4748">
        <w:rPr>
          <w:rFonts w:eastAsia="Times New Roman"/>
          <w:color w:val="333333"/>
          <w:u w:val="single"/>
        </w:rPr>
        <w:t xml:space="preserve">t having </w:t>
      </w:r>
      <w:r w:rsidRPr="004F4748">
        <w:rPr>
          <w:rFonts w:eastAsia="Times New Roman"/>
          <w:color w:val="333333"/>
          <w:highlight w:val="cyan"/>
          <w:u w:val="single"/>
        </w:rPr>
        <w:t>territory</w:t>
      </w:r>
      <w:r w:rsidRPr="004F4748">
        <w:rPr>
          <w:rFonts w:eastAsia="Times New Roman"/>
          <w:color w:val="333333"/>
          <w:u w:val="single"/>
        </w:rPr>
        <w:t xml:space="preserve"> in the Arctic. The </w:t>
      </w:r>
      <w:r w:rsidRPr="004F4748">
        <w:rPr>
          <w:rFonts w:eastAsia="Times New Roman"/>
          <w:color w:val="333333"/>
          <w:highlight w:val="cyan"/>
          <w:u w:val="single"/>
        </w:rPr>
        <w:t>presence</w:t>
      </w:r>
      <w:r w:rsidRPr="004F4748">
        <w:rPr>
          <w:rFonts w:eastAsia="Times New Roman"/>
          <w:color w:val="333333"/>
          <w:u w:val="single"/>
        </w:rPr>
        <w:t xml:space="preserve"> of non-Arctic states is most </w:t>
      </w:r>
      <w:r w:rsidRPr="004F4748">
        <w:rPr>
          <w:rFonts w:eastAsia="Times New Roman"/>
          <w:color w:val="333333"/>
          <w:highlight w:val="cyan"/>
          <w:u w:val="single"/>
        </w:rPr>
        <w:t>visible in Svalbard</w:t>
      </w:r>
      <w:r w:rsidRPr="004F4748">
        <w:rPr>
          <w:rFonts w:eastAsia="Times New Roman"/>
          <w:color w:val="333333"/>
          <w:u w:val="single"/>
        </w:rPr>
        <w:t xml:space="preserve">, a territory in the high Arctic under Norwegian sovereignty but </w:t>
      </w:r>
      <w:r w:rsidRPr="004F4748">
        <w:rPr>
          <w:rFonts w:eastAsia="Times New Roman"/>
          <w:color w:val="333333"/>
          <w:highlight w:val="cyan"/>
          <w:u w:val="single"/>
        </w:rPr>
        <w:t>open to scientists</w:t>
      </w:r>
      <w:r w:rsidRPr="004F4748">
        <w:rPr>
          <w:rFonts w:eastAsia="Times New Roman"/>
          <w:color w:val="333333"/>
          <w:u w:val="single"/>
        </w:rPr>
        <w:t xml:space="preserve"> from countries that are parties to the Svalbard Treaty. This unique arrangement has made Svalbard a hub for international scientific collaboration and a </w:t>
      </w:r>
      <w:r w:rsidRPr="004F4748">
        <w:rPr>
          <w:rFonts w:eastAsia="Times New Roman"/>
          <w:color w:val="333333"/>
          <w:highlight w:val="cyan"/>
          <w:u w:val="single"/>
        </w:rPr>
        <w:t>focal point for</w:t>
      </w:r>
      <w:r w:rsidRPr="004F4748">
        <w:rPr>
          <w:rFonts w:eastAsia="Times New Roman"/>
          <w:color w:val="333333"/>
          <w:u w:val="single"/>
        </w:rPr>
        <w:t xml:space="preserve"> countries like </w:t>
      </w:r>
      <w:r w:rsidRPr="004F4748">
        <w:rPr>
          <w:rFonts w:eastAsia="Times New Roman"/>
          <w:color w:val="333333"/>
          <w:highlight w:val="cyan"/>
          <w:u w:val="single"/>
        </w:rPr>
        <w:t>China</w:t>
      </w:r>
      <w:r w:rsidRPr="004F4748">
        <w:rPr>
          <w:rFonts w:eastAsia="Times New Roman"/>
          <w:color w:val="333333"/>
          <w:u w:val="single"/>
        </w:rPr>
        <w:t xml:space="preserve">, India, and the United Kingdom. </w:t>
      </w:r>
      <w:r w:rsidRPr="004F4748">
        <w:rPr>
          <w:rFonts w:eastAsia="Times New Roman"/>
          <w:color w:val="333333"/>
          <w:sz w:val="14"/>
        </w:rPr>
        <w:t xml:space="preserve">Global attention on the Arctic has intensified amid global warming, particularly since 2007. </w:t>
      </w:r>
      <w:r w:rsidRPr="004F4748">
        <w:rPr>
          <w:rFonts w:eastAsia="Times New Roman"/>
          <w:color w:val="333333"/>
          <w:highlight w:val="cyan"/>
          <w:u w:val="single"/>
        </w:rPr>
        <w:t>China</w:t>
      </w:r>
      <w:r w:rsidRPr="004F4748">
        <w:rPr>
          <w:rFonts w:eastAsia="Times New Roman"/>
          <w:color w:val="333333"/>
          <w:u w:val="single"/>
        </w:rPr>
        <w:t xml:space="preserve">’s </w:t>
      </w:r>
      <w:r w:rsidRPr="004F4748">
        <w:rPr>
          <w:rFonts w:eastAsia="Times New Roman"/>
          <w:color w:val="333333"/>
          <w:highlight w:val="cyan"/>
          <w:u w:val="single"/>
        </w:rPr>
        <w:t>interest</w:t>
      </w:r>
      <w:r w:rsidRPr="004F4748">
        <w:rPr>
          <w:rFonts w:eastAsia="Times New Roman"/>
          <w:color w:val="333333"/>
          <w:u w:val="single"/>
        </w:rPr>
        <w:t xml:space="preserve"> has </w:t>
      </w:r>
      <w:r w:rsidRPr="004F4748">
        <w:rPr>
          <w:rFonts w:eastAsia="Times New Roman"/>
          <w:color w:val="333333"/>
          <w:highlight w:val="cyan"/>
          <w:u w:val="single"/>
        </w:rPr>
        <w:t>drawn</w:t>
      </w:r>
      <w:r w:rsidRPr="004F4748">
        <w:rPr>
          <w:rFonts w:eastAsia="Times New Roman"/>
          <w:color w:val="333333"/>
          <w:u w:val="single"/>
        </w:rPr>
        <w:t xml:space="preserve"> significant </w:t>
      </w:r>
      <w:r w:rsidRPr="004F4748">
        <w:rPr>
          <w:rFonts w:eastAsia="Times New Roman"/>
          <w:color w:val="333333"/>
          <w:highlight w:val="cyan"/>
          <w:u w:val="single"/>
        </w:rPr>
        <w:t>scrutiny</w:t>
      </w:r>
      <w:r w:rsidRPr="004F4748">
        <w:rPr>
          <w:rFonts w:eastAsia="Times New Roman"/>
          <w:color w:val="333333"/>
          <w:u w:val="single"/>
        </w:rPr>
        <w:t xml:space="preserve"> due to its emergence as a global superpower, its </w:t>
      </w:r>
      <w:r w:rsidRPr="004F4748">
        <w:rPr>
          <w:rFonts w:eastAsia="Times New Roman"/>
          <w:color w:val="333333"/>
          <w:highlight w:val="cyan"/>
          <w:u w:val="single"/>
        </w:rPr>
        <w:t>develop</w:t>
      </w:r>
      <w:r w:rsidRPr="004F4748">
        <w:rPr>
          <w:rFonts w:eastAsia="Times New Roman"/>
          <w:color w:val="333333"/>
          <w:u w:val="single"/>
        </w:rPr>
        <w:t xml:space="preserve">ment of advanced </w:t>
      </w:r>
      <w:r w:rsidRPr="004F4748">
        <w:rPr>
          <w:rFonts w:eastAsia="Times New Roman"/>
          <w:color w:val="333333"/>
          <w:highlight w:val="cyan"/>
          <w:u w:val="single"/>
        </w:rPr>
        <w:t>polar tech</w:t>
      </w:r>
      <w:r w:rsidRPr="004F4748">
        <w:rPr>
          <w:rFonts w:eastAsia="Times New Roman"/>
          <w:color w:val="333333"/>
          <w:u w:val="single"/>
        </w:rPr>
        <w:t xml:space="preserve">nology, including </w:t>
      </w:r>
      <w:r w:rsidRPr="004F4748">
        <w:rPr>
          <w:rFonts w:eastAsia="Times New Roman"/>
          <w:color w:val="333333"/>
          <w:highlight w:val="cyan"/>
          <w:u w:val="single"/>
        </w:rPr>
        <w:t>icebreakers</w:t>
      </w:r>
      <w:r w:rsidRPr="004F4748">
        <w:rPr>
          <w:rFonts w:eastAsia="Times New Roman"/>
          <w:color w:val="333333"/>
          <w:u w:val="single"/>
        </w:rPr>
        <w:t xml:space="preserve">, and its official </w:t>
      </w:r>
      <w:r w:rsidRPr="004F4748">
        <w:rPr>
          <w:rFonts w:eastAsia="Times New Roman"/>
          <w:color w:val="333333"/>
          <w:highlight w:val="cyan"/>
          <w:u w:val="single"/>
        </w:rPr>
        <w:t>Arctic policy</w:t>
      </w:r>
      <w:r w:rsidRPr="004F4748">
        <w:rPr>
          <w:rFonts w:eastAsia="Times New Roman"/>
          <w:color w:val="333333"/>
          <w:u w:val="single"/>
        </w:rPr>
        <w:t xml:space="preserve">, which </w:t>
      </w:r>
      <w:r w:rsidRPr="004F4748">
        <w:rPr>
          <w:rFonts w:eastAsia="Times New Roman"/>
          <w:color w:val="333333"/>
          <w:highlight w:val="cyan"/>
          <w:u w:val="single"/>
        </w:rPr>
        <w:t>outlines</w:t>
      </w:r>
      <w:r w:rsidRPr="004F4748">
        <w:rPr>
          <w:rFonts w:eastAsia="Times New Roman"/>
          <w:color w:val="333333"/>
          <w:u w:val="single"/>
        </w:rPr>
        <w:t xml:space="preserve"> its </w:t>
      </w:r>
      <w:r w:rsidRPr="004F4748">
        <w:rPr>
          <w:rFonts w:eastAsia="Times New Roman"/>
          <w:color w:val="333333"/>
          <w:highlight w:val="cyan"/>
          <w:u w:val="single"/>
        </w:rPr>
        <w:t>ambitions</w:t>
      </w:r>
      <w:r w:rsidRPr="004F4748">
        <w:rPr>
          <w:rFonts w:eastAsia="Times New Roman"/>
          <w:color w:val="333333"/>
          <w:u w:val="single"/>
        </w:rPr>
        <w:t xml:space="preserve"> in the region. Chinese </w:t>
      </w:r>
      <w:r w:rsidRPr="004F4748">
        <w:rPr>
          <w:rFonts w:eastAsia="Times New Roman"/>
          <w:color w:val="333333"/>
          <w:highlight w:val="cyan"/>
          <w:u w:val="single"/>
        </w:rPr>
        <w:t>activity</w:t>
      </w:r>
      <w:r w:rsidRPr="004F4748">
        <w:rPr>
          <w:rFonts w:eastAsia="Times New Roman"/>
          <w:color w:val="333333"/>
          <w:u w:val="single"/>
        </w:rPr>
        <w:t xml:space="preserve"> has been particularly </w:t>
      </w:r>
      <w:r w:rsidRPr="004F4748">
        <w:rPr>
          <w:rFonts w:eastAsia="Times New Roman"/>
          <w:color w:val="333333"/>
          <w:highlight w:val="cyan"/>
          <w:u w:val="single"/>
        </w:rPr>
        <w:t>focused on</w:t>
      </w:r>
      <w:r w:rsidRPr="004F4748">
        <w:rPr>
          <w:rFonts w:eastAsia="Times New Roman"/>
          <w:color w:val="333333"/>
          <w:u w:val="single"/>
        </w:rPr>
        <w:t xml:space="preserve"> the central </w:t>
      </w:r>
      <w:r w:rsidRPr="004F4748">
        <w:rPr>
          <w:rFonts w:eastAsia="Times New Roman"/>
          <w:color w:val="333333"/>
          <w:highlight w:val="cyan"/>
          <w:u w:val="single"/>
        </w:rPr>
        <w:t>Arctic Ocean,</w:t>
      </w:r>
      <w:r w:rsidRPr="004F4748">
        <w:rPr>
          <w:rFonts w:eastAsia="Times New Roman"/>
          <w:color w:val="333333"/>
          <w:u w:val="single"/>
        </w:rPr>
        <w:t xml:space="preserve"> an area considered international waters beyond any state’s jurisdiction. This status allows non-Arctic states like </w:t>
      </w:r>
      <w:r w:rsidRPr="004F4748">
        <w:rPr>
          <w:rFonts w:eastAsia="Times New Roman"/>
          <w:color w:val="333333"/>
          <w:highlight w:val="cyan"/>
          <w:u w:val="single"/>
        </w:rPr>
        <w:t>China</w:t>
      </w:r>
      <w:r w:rsidRPr="004F4748">
        <w:rPr>
          <w:rFonts w:eastAsia="Times New Roman"/>
          <w:color w:val="333333"/>
          <w:u w:val="single"/>
        </w:rPr>
        <w:t xml:space="preserve"> to </w:t>
      </w:r>
      <w:r w:rsidRPr="004F4748">
        <w:rPr>
          <w:rFonts w:eastAsia="Times New Roman"/>
          <w:color w:val="333333"/>
          <w:highlight w:val="cyan"/>
          <w:u w:val="single"/>
        </w:rPr>
        <w:t>engage</w:t>
      </w:r>
      <w:r w:rsidRPr="004F4748">
        <w:rPr>
          <w:rFonts w:eastAsia="Times New Roman"/>
          <w:color w:val="333333"/>
          <w:u w:val="single"/>
        </w:rPr>
        <w:t xml:space="preserve"> more </w:t>
      </w:r>
      <w:r w:rsidRPr="004F4748">
        <w:rPr>
          <w:rFonts w:eastAsia="Times New Roman"/>
          <w:color w:val="333333"/>
          <w:highlight w:val="cyan"/>
          <w:u w:val="single"/>
        </w:rPr>
        <w:t>freely than in other parts</w:t>
      </w:r>
      <w:r w:rsidRPr="004F4748">
        <w:rPr>
          <w:rFonts w:eastAsia="Times New Roman"/>
          <w:color w:val="333333"/>
          <w:u w:val="single"/>
        </w:rPr>
        <w:t xml:space="preserve"> of the Arctic. </w:t>
      </w:r>
      <w:r w:rsidRPr="004F4748">
        <w:rPr>
          <w:rFonts w:eastAsia="Times New Roman"/>
          <w:color w:val="333333"/>
          <w:highlight w:val="cyan"/>
          <w:u w:val="single"/>
        </w:rPr>
        <w:t>China</w:t>
      </w:r>
      <w:r w:rsidRPr="004F4748">
        <w:rPr>
          <w:rFonts w:eastAsia="Times New Roman"/>
          <w:color w:val="333333"/>
          <w:u w:val="single"/>
        </w:rPr>
        <w:t xml:space="preserve"> has </w:t>
      </w:r>
      <w:r w:rsidRPr="004F4748">
        <w:rPr>
          <w:rFonts w:eastAsia="Times New Roman"/>
          <w:color w:val="333333"/>
          <w:highlight w:val="cyan"/>
          <w:u w:val="single"/>
        </w:rPr>
        <w:t>signed</w:t>
      </w:r>
      <w:r w:rsidRPr="004F4748">
        <w:rPr>
          <w:rFonts w:eastAsia="Times New Roman"/>
          <w:color w:val="333333"/>
          <w:u w:val="single"/>
        </w:rPr>
        <w:t xml:space="preserve"> and </w:t>
      </w:r>
      <w:r w:rsidRPr="004F4748">
        <w:rPr>
          <w:rFonts w:eastAsia="Times New Roman"/>
          <w:color w:val="333333"/>
          <w:highlight w:val="cyan"/>
          <w:u w:val="single"/>
        </w:rPr>
        <w:t>ratified</w:t>
      </w:r>
      <w:r w:rsidRPr="004F4748">
        <w:rPr>
          <w:rFonts w:eastAsia="Times New Roman"/>
          <w:color w:val="333333"/>
          <w:u w:val="single"/>
        </w:rPr>
        <w:t xml:space="preserve"> an </w:t>
      </w:r>
      <w:r w:rsidRPr="004F4748">
        <w:rPr>
          <w:rFonts w:eastAsia="Times New Roman"/>
          <w:color w:val="333333"/>
          <w:highlight w:val="cyan"/>
          <w:u w:val="single"/>
        </w:rPr>
        <w:t>international agreement that prohibits commercial fisheries</w:t>
      </w:r>
      <w:r w:rsidRPr="004F4748">
        <w:rPr>
          <w:rFonts w:eastAsia="Times New Roman"/>
          <w:color w:val="333333"/>
          <w:u w:val="single"/>
        </w:rPr>
        <w:t xml:space="preserve"> in these waters until at least 2037, placing science at the heart of this moratorium.</w:t>
      </w:r>
      <w:r w:rsidRPr="004F4748">
        <w:rPr>
          <w:rFonts w:eastAsia="Times New Roman"/>
          <w:color w:val="333333"/>
          <w:sz w:val="14"/>
        </w:rPr>
        <w:t xml:space="preserve"> Scientists are tasked with assessing if sizeable fish stocks can be harvested sustainably, influencing future guidelines and ensuring the long-term health of these stocks. As China prepares for its 14th annual Arctic expedition this summer, it’s crucial to understand how its scientific research is evolving and what implications this holds for the region. </w:t>
      </w:r>
      <w:r w:rsidRPr="004F4748">
        <w:rPr>
          <w:rFonts w:eastAsia="Times New Roman"/>
          <w:color w:val="333333"/>
          <w:u w:val="single"/>
        </w:rPr>
        <w:t xml:space="preserve">Since the early 2000s, </w:t>
      </w:r>
      <w:r w:rsidRPr="004F4748">
        <w:rPr>
          <w:rFonts w:eastAsia="Times New Roman"/>
          <w:color w:val="333333"/>
          <w:highlight w:val="cyan"/>
          <w:u w:val="single"/>
        </w:rPr>
        <w:t>China</w:t>
      </w:r>
      <w:r w:rsidRPr="004F4748">
        <w:rPr>
          <w:rFonts w:eastAsia="Times New Roman"/>
          <w:color w:val="333333"/>
          <w:u w:val="single"/>
        </w:rPr>
        <w:t xml:space="preserve"> has </w:t>
      </w:r>
      <w:r w:rsidRPr="004F4748">
        <w:rPr>
          <w:rFonts w:eastAsia="Times New Roman"/>
          <w:color w:val="333333"/>
          <w:highlight w:val="cyan"/>
          <w:u w:val="single"/>
        </w:rPr>
        <w:t>emerged as</w:t>
      </w:r>
      <w:r w:rsidRPr="004F4748">
        <w:rPr>
          <w:rFonts w:eastAsia="Times New Roman"/>
          <w:color w:val="333333"/>
          <w:u w:val="single"/>
        </w:rPr>
        <w:t xml:space="preserve"> a major </w:t>
      </w:r>
      <w:r w:rsidRPr="004F4748">
        <w:rPr>
          <w:rFonts w:eastAsia="Times New Roman"/>
          <w:color w:val="333333"/>
          <w:highlight w:val="cyan"/>
          <w:u w:val="single"/>
        </w:rPr>
        <w:t>contributor to Arctic science</w:t>
      </w:r>
      <w:r w:rsidRPr="004F4748">
        <w:rPr>
          <w:rFonts w:eastAsia="Times New Roman"/>
          <w:color w:val="333333"/>
          <w:u w:val="single"/>
        </w:rPr>
        <w:t>, a trend that continues into the 2020s.</w:t>
      </w:r>
      <w:r w:rsidRPr="004F4748">
        <w:rPr>
          <w:rFonts w:eastAsia="Times New Roman"/>
          <w:color w:val="333333"/>
          <w:sz w:val="14"/>
        </w:rPr>
        <w:t xml:space="preserve"> Analyzing data from Web of Science, a bibliometric database, reveals a five-fold increase in the percentage of scientific articles on the Arctic authored by Chinese scientists from 2000 to 2024. This surge coincides with a significant decrease in the proportion of articles by scientists from the United States and, to a lesser extent, Canada. </w:t>
      </w:r>
      <w:r w:rsidRPr="004F4748">
        <w:rPr>
          <w:rFonts w:eastAsia="Times New Roman"/>
          <w:color w:val="333333"/>
          <w:u w:val="single"/>
        </w:rPr>
        <w:t xml:space="preserve">Two specific areas within the Arctic Ocean stand out for their focus in </w:t>
      </w:r>
      <w:r w:rsidRPr="004F4748">
        <w:rPr>
          <w:rFonts w:eastAsia="Times New Roman"/>
          <w:color w:val="333333"/>
          <w:highlight w:val="cyan"/>
          <w:u w:val="single"/>
        </w:rPr>
        <w:t>Chinese research</w:t>
      </w:r>
      <w:r w:rsidRPr="004F4748">
        <w:rPr>
          <w:rFonts w:eastAsia="Times New Roman"/>
          <w:color w:val="333333"/>
          <w:u w:val="single"/>
        </w:rPr>
        <w:t xml:space="preserve">: the central </w:t>
      </w:r>
      <w:r w:rsidRPr="004F4748">
        <w:rPr>
          <w:rFonts w:eastAsia="Times New Roman"/>
          <w:color w:val="333333"/>
          <w:highlight w:val="cyan"/>
          <w:u w:val="single"/>
        </w:rPr>
        <w:t>Arctic Ocean and</w:t>
      </w:r>
      <w:r w:rsidRPr="004F4748">
        <w:rPr>
          <w:rFonts w:eastAsia="Times New Roman"/>
          <w:color w:val="333333"/>
          <w:u w:val="single"/>
        </w:rPr>
        <w:t xml:space="preserve"> the </w:t>
      </w:r>
      <w:proofErr w:type="spellStart"/>
      <w:r w:rsidRPr="004F4748">
        <w:rPr>
          <w:rFonts w:eastAsia="Times New Roman"/>
          <w:color w:val="333333"/>
          <w:highlight w:val="cyan"/>
          <w:u w:val="single"/>
        </w:rPr>
        <w:t>Gakkel</w:t>
      </w:r>
      <w:proofErr w:type="spellEnd"/>
      <w:r w:rsidRPr="004F4748">
        <w:rPr>
          <w:rFonts w:eastAsia="Times New Roman"/>
          <w:color w:val="333333"/>
          <w:highlight w:val="cyan"/>
          <w:u w:val="single"/>
        </w:rPr>
        <w:t xml:space="preserve"> Ridge</w:t>
      </w:r>
      <w:r w:rsidRPr="004F4748">
        <w:rPr>
          <w:rFonts w:eastAsia="Times New Roman"/>
          <w:color w:val="333333"/>
          <w:u w:val="single"/>
        </w:rPr>
        <w:t xml:space="preserve">, a mountainous formation on the sea floor. </w:t>
      </w:r>
      <w:r w:rsidRPr="004F4748">
        <w:rPr>
          <w:rFonts w:eastAsia="Times New Roman"/>
          <w:color w:val="333333"/>
          <w:highlight w:val="cyan"/>
          <w:u w:val="single"/>
        </w:rPr>
        <w:t>Publications</w:t>
      </w:r>
      <w:r w:rsidRPr="004F4748">
        <w:rPr>
          <w:rFonts w:eastAsia="Times New Roman"/>
          <w:color w:val="333333"/>
          <w:u w:val="single"/>
        </w:rPr>
        <w:t xml:space="preserve"> on the central Arctic Ocean have </w:t>
      </w:r>
      <w:r w:rsidRPr="004F4748">
        <w:rPr>
          <w:rFonts w:eastAsia="Times New Roman"/>
          <w:color w:val="333333"/>
          <w:highlight w:val="cyan"/>
          <w:u w:val="single"/>
        </w:rPr>
        <w:t>increased eightfold</w:t>
      </w:r>
      <w:r w:rsidRPr="004F4748">
        <w:rPr>
          <w:rFonts w:eastAsia="Times New Roman"/>
          <w:color w:val="333333"/>
          <w:u w:val="single"/>
        </w:rPr>
        <w:t xml:space="preserve">, while those on the </w:t>
      </w:r>
      <w:proofErr w:type="spellStart"/>
      <w:r w:rsidRPr="004F4748">
        <w:rPr>
          <w:rFonts w:eastAsia="Times New Roman"/>
          <w:color w:val="333333"/>
          <w:u w:val="single"/>
        </w:rPr>
        <w:t>Gakkel</w:t>
      </w:r>
      <w:proofErr w:type="spellEnd"/>
      <w:r w:rsidRPr="004F4748">
        <w:rPr>
          <w:rFonts w:eastAsia="Times New Roman"/>
          <w:color w:val="333333"/>
          <w:u w:val="single"/>
        </w:rPr>
        <w:t xml:space="preserve"> Ridge have seen a sixfold rise, attributed largely to China’s annual Arctic expeditions. The central </w:t>
      </w:r>
      <w:r w:rsidRPr="004F4748">
        <w:rPr>
          <w:rFonts w:eastAsia="Times New Roman"/>
          <w:color w:val="333333"/>
          <w:highlight w:val="cyan"/>
          <w:u w:val="single"/>
        </w:rPr>
        <w:t>Arctic Ocean</w:t>
      </w:r>
      <w:r w:rsidRPr="004F4748">
        <w:rPr>
          <w:rFonts w:eastAsia="Times New Roman"/>
          <w:color w:val="333333"/>
          <w:u w:val="single"/>
        </w:rPr>
        <w:t xml:space="preserve"> is </w:t>
      </w:r>
      <w:r w:rsidRPr="004F4748">
        <w:rPr>
          <w:rFonts w:eastAsia="Times New Roman"/>
          <w:color w:val="333333"/>
          <w:highlight w:val="cyan"/>
          <w:u w:val="single"/>
        </w:rPr>
        <w:t>crucial for China’s geopolitical interests</w:t>
      </w:r>
      <w:r w:rsidRPr="004F4748">
        <w:rPr>
          <w:rFonts w:eastAsia="Times New Roman"/>
          <w:color w:val="333333"/>
          <w:u w:val="single"/>
        </w:rPr>
        <w:t xml:space="preserve">, particularly concerning the potential establishment of a regional fisheries management organization. </w:t>
      </w:r>
      <w:r w:rsidRPr="004F4748">
        <w:rPr>
          <w:rFonts w:eastAsia="Times New Roman"/>
          <w:color w:val="333333"/>
          <w:sz w:val="14"/>
        </w:rPr>
        <w:t xml:space="preserve">This organization would play a key role in lifting the current moratorium on commercial fisheries, contingent on the development of sustainable guidelines for fish stock health and survival. </w:t>
      </w:r>
      <w:r w:rsidRPr="004F4748">
        <w:rPr>
          <w:rFonts w:eastAsia="Times New Roman"/>
          <w:color w:val="333333"/>
          <w:u w:val="single"/>
        </w:rPr>
        <w:t xml:space="preserve">The </w:t>
      </w:r>
      <w:proofErr w:type="spellStart"/>
      <w:r w:rsidRPr="004F4748">
        <w:rPr>
          <w:rFonts w:eastAsia="Times New Roman"/>
          <w:color w:val="333333"/>
          <w:highlight w:val="cyan"/>
          <w:u w:val="single"/>
        </w:rPr>
        <w:t>Gakkel</w:t>
      </w:r>
      <w:proofErr w:type="spellEnd"/>
      <w:r w:rsidRPr="004F4748">
        <w:rPr>
          <w:rFonts w:eastAsia="Times New Roman"/>
          <w:color w:val="333333"/>
          <w:highlight w:val="cyan"/>
          <w:u w:val="single"/>
        </w:rPr>
        <w:t xml:space="preserve"> Ridge</w:t>
      </w:r>
      <w:r w:rsidRPr="004F4748">
        <w:rPr>
          <w:rFonts w:eastAsia="Times New Roman"/>
          <w:color w:val="333333"/>
          <w:u w:val="single"/>
        </w:rPr>
        <w:t xml:space="preserve">, with its hydrothermal vents, presents another </w:t>
      </w:r>
      <w:r w:rsidRPr="004F4748">
        <w:rPr>
          <w:rFonts w:eastAsia="Times New Roman"/>
          <w:color w:val="333333"/>
          <w:highlight w:val="cyan"/>
          <w:u w:val="single"/>
        </w:rPr>
        <w:t>area of interest due to</w:t>
      </w:r>
      <w:r w:rsidRPr="004F4748">
        <w:rPr>
          <w:rFonts w:eastAsia="Times New Roman"/>
          <w:color w:val="333333"/>
          <w:u w:val="single"/>
        </w:rPr>
        <w:t xml:space="preserve"> its potential for </w:t>
      </w:r>
      <w:r w:rsidRPr="004F4748">
        <w:rPr>
          <w:rFonts w:eastAsia="Times New Roman"/>
          <w:color w:val="333333"/>
          <w:highlight w:val="cyan"/>
          <w:u w:val="single"/>
        </w:rPr>
        <w:t>mineral exploitation</w:t>
      </w:r>
      <w:r w:rsidRPr="004F4748">
        <w:rPr>
          <w:rFonts w:eastAsia="Times New Roman"/>
          <w:color w:val="333333"/>
          <w:u w:val="single"/>
        </w:rPr>
        <w:t xml:space="preserve">. </w:t>
      </w:r>
      <w:r w:rsidRPr="004F4748">
        <w:rPr>
          <w:rFonts w:eastAsia="Times New Roman"/>
          <w:color w:val="333333"/>
          <w:highlight w:val="cyan"/>
          <w:u w:val="single"/>
        </w:rPr>
        <w:t>Russia claims</w:t>
      </w:r>
      <w:r w:rsidRPr="004F4748">
        <w:rPr>
          <w:rFonts w:eastAsia="Times New Roman"/>
          <w:color w:val="333333"/>
          <w:u w:val="single"/>
        </w:rPr>
        <w:t xml:space="preserve"> this ridge as a continuation of its continental mass, </w:t>
      </w:r>
      <w:r w:rsidRPr="004F4748">
        <w:rPr>
          <w:rFonts w:eastAsia="Times New Roman"/>
          <w:color w:val="333333"/>
          <w:highlight w:val="cyan"/>
          <w:u w:val="single"/>
        </w:rPr>
        <w:t>but</w:t>
      </w:r>
      <w:r w:rsidRPr="004F4748">
        <w:rPr>
          <w:rFonts w:eastAsia="Times New Roman"/>
          <w:color w:val="333333"/>
          <w:u w:val="single"/>
        </w:rPr>
        <w:t xml:space="preserve"> the </w:t>
      </w:r>
      <w:r w:rsidRPr="004F4748">
        <w:rPr>
          <w:rFonts w:eastAsia="Times New Roman"/>
          <w:color w:val="333333"/>
          <w:highlight w:val="cyan"/>
          <w:u w:val="single"/>
        </w:rPr>
        <w:t>possibility of</w:t>
      </w:r>
      <w:r w:rsidRPr="004F4748">
        <w:rPr>
          <w:rFonts w:eastAsia="Times New Roman"/>
          <w:color w:val="333333"/>
          <w:u w:val="single"/>
        </w:rPr>
        <w:t xml:space="preserve"> mineral </w:t>
      </w:r>
      <w:r w:rsidRPr="004F4748">
        <w:rPr>
          <w:rFonts w:eastAsia="Times New Roman"/>
          <w:color w:val="333333"/>
          <w:highlight w:val="cyan"/>
          <w:u w:val="single"/>
        </w:rPr>
        <w:t>extraction by non-Arctic states</w:t>
      </w:r>
      <w:r w:rsidRPr="004F4748">
        <w:rPr>
          <w:rFonts w:eastAsia="Times New Roman"/>
          <w:color w:val="333333"/>
          <w:u w:val="single"/>
        </w:rPr>
        <w:t xml:space="preserve">, including China, has been </w:t>
      </w:r>
      <w:r w:rsidRPr="004F4748">
        <w:rPr>
          <w:rFonts w:eastAsia="Times New Roman"/>
          <w:color w:val="333333"/>
          <w:highlight w:val="cyan"/>
          <w:u w:val="single"/>
        </w:rPr>
        <w:t>speculated</w:t>
      </w:r>
      <w:r w:rsidRPr="004F4748">
        <w:rPr>
          <w:rFonts w:eastAsia="Times New Roman"/>
          <w:color w:val="333333"/>
          <w:u w:val="single"/>
        </w:rPr>
        <w:t xml:space="preserve">. As of the mid-2020s, </w:t>
      </w:r>
      <w:r w:rsidRPr="004F4748">
        <w:rPr>
          <w:rFonts w:eastAsia="Times New Roman"/>
          <w:color w:val="333333"/>
          <w:highlight w:val="cyan"/>
          <w:u w:val="single"/>
        </w:rPr>
        <w:t>China ranks</w:t>
      </w:r>
      <w:r w:rsidRPr="004F4748">
        <w:rPr>
          <w:rFonts w:eastAsia="Times New Roman"/>
          <w:color w:val="333333"/>
          <w:u w:val="single"/>
        </w:rPr>
        <w:t xml:space="preserve"> as the </w:t>
      </w:r>
      <w:r w:rsidRPr="004F4748">
        <w:rPr>
          <w:rFonts w:eastAsia="Times New Roman"/>
          <w:color w:val="333333"/>
          <w:highlight w:val="cyan"/>
          <w:u w:val="single"/>
        </w:rPr>
        <w:t>fourth-largest contributor to scientific knowledge</w:t>
      </w:r>
      <w:r w:rsidRPr="004F4748">
        <w:rPr>
          <w:rFonts w:eastAsia="Times New Roman"/>
          <w:color w:val="333333"/>
          <w:u w:val="single"/>
        </w:rPr>
        <w:t xml:space="preserve"> about this part of the Arctic. </w:t>
      </w:r>
      <w:r w:rsidRPr="004F4748">
        <w:rPr>
          <w:rFonts w:eastAsia="Times New Roman"/>
          <w:color w:val="333333"/>
          <w:highlight w:val="cyan"/>
          <w:u w:val="single"/>
        </w:rPr>
        <w:t>Chinese</w:t>
      </w:r>
      <w:r w:rsidRPr="004F4748">
        <w:rPr>
          <w:rFonts w:eastAsia="Times New Roman"/>
          <w:color w:val="333333"/>
          <w:u w:val="single"/>
        </w:rPr>
        <w:t xml:space="preserve"> scientific </w:t>
      </w:r>
      <w:r w:rsidRPr="004F4748">
        <w:rPr>
          <w:rFonts w:eastAsia="Times New Roman"/>
          <w:color w:val="333333"/>
          <w:highlight w:val="cyan"/>
          <w:u w:val="single"/>
        </w:rPr>
        <w:t>research</w:t>
      </w:r>
      <w:r w:rsidRPr="004F4748">
        <w:rPr>
          <w:rFonts w:eastAsia="Times New Roman"/>
          <w:color w:val="333333"/>
          <w:u w:val="single"/>
        </w:rPr>
        <w:t xml:space="preserve"> in the Arctic is </w:t>
      </w:r>
      <w:r w:rsidRPr="004F4748">
        <w:rPr>
          <w:rFonts w:eastAsia="Times New Roman"/>
          <w:color w:val="333333"/>
          <w:highlight w:val="cyan"/>
          <w:u w:val="single"/>
        </w:rPr>
        <w:t>notable for</w:t>
      </w:r>
      <w:r w:rsidRPr="004F4748">
        <w:rPr>
          <w:rFonts w:eastAsia="Times New Roman"/>
          <w:color w:val="333333"/>
          <w:u w:val="single"/>
        </w:rPr>
        <w:t xml:space="preserve"> its </w:t>
      </w:r>
      <w:r w:rsidRPr="004F4748">
        <w:rPr>
          <w:rFonts w:eastAsia="Times New Roman"/>
          <w:color w:val="333333"/>
          <w:highlight w:val="cyan"/>
          <w:u w:val="single"/>
        </w:rPr>
        <w:t>limited engagement with Western</w:t>
      </w:r>
      <w:r w:rsidRPr="004F4748">
        <w:rPr>
          <w:rFonts w:eastAsia="Times New Roman"/>
          <w:color w:val="333333"/>
          <w:u w:val="single"/>
        </w:rPr>
        <w:t xml:space="preserve"> publications and </w:t>
      </w:r>
      <w:r w:rsidRPr="004F4748">
        <w:rPr>
          <w:rFonts w:eastAsia="Times New Roman"/>
          <w:color w:val="333333"/>
          <w:highlight w:val="cyan"/>
          <w:u w:val="single"/>
        </w:rPr>
        <w:t>scientists</w:t>
      </w:r>
      <w:r w:rsidRPr="004F4748">
        <w:rPr>
          <w:rFonts w:eastAsia="Times New Roman"/>
          <w:color w:val="333333"/>
          <w:u w:val="single"/>
        </w:rPr>
        <w:t xml:space="preserve">. According to Scopus, a database of scientific articles, </w:t>
      </w:r>
      <w:r w:rsidRPr="004F4748">
        <w:rPr>
          <w:rFonts w:eastAsia="Times New Roman"/>
          <w:color w:val="333333"/>
          <w:highlight w:val="cyan"/>
          <w:u w:val="single"/>
        </w:rPr>
        <w:t>45% of articles</w:t>
      </w:r>
      <w:r w:rsidRPr="004F4748">
        <w:rPr>
          <w:rFonts w:eastAsia="Times New Roman"/>
          <w:color w:val="333333"/>
          <w:u w:val="single"/>
        </w:rPr>
        <w:t xml:space="preserve"> by Chinese scientists on the central Arctic Ocean are </w:t>
      </w:r>
      <w:r w:rsidRPr="004F4748">
        <w:rPr>
          <w:rFonts w:eastAsia="Times New Roman"/>
          <w:color w:val="333333"/>
          <w:highlight w:val="cyan"/>
          <w:u w:val="single"/>
        </w:rPr>
        <w:t>published in outlets</w:t>
      </w:r>
      <w:r w:rsidRPr="004F4748">
        <w:rPr>
          <w:rFonts w:eastAsia="Times New Roman"/>
          <w:color w:val="333333"/>
          <w:u w:val="single"/>
        </w:rPr>
        <w:t xml:space="preserve"> run or sponsored </w:t>
      </w:r>
      <w:r w:rsidRPr="004F4748">
        <w:rPr>
          <w:rFonts w:eastAsia="Times New Roman"/>
          <w:color w:val="333333"/>
          <w:highlight w:val="cyan"/>
          <w:u w:val="single"/>
        </w:rPr>
        <w:t>by Chinese</w:t>
      </w:r>
      <w:r w:rsidRPr="004F4748">
        <w:rPr>
          <w:rFonts w:eastAsia="Times New Roman"/>
          <w:color w:val="333333"/>
          <w:u w:val="single"/>
        </w:rPr>
        <w:t xml:space="preserve"> research institutes, such as the </w:t>
      </w:r>
      <w:r w:rsidRPr="004F4748">
        <w:rPr>
          <w:rFonts w:eastAsia="Times New Roman"/>
          <w:color w:val="333333"/>
          <w:u w:val="single"/>
        </w:rPr>
        <w:lastRenderedPageBreak/>
        <w:t xml:space="preserve">Chinese Society for Oceanography and the Polar Research Institute of China. Researchers </w:t>
      </w:r>
      <w:proofErr w:type="spellStart"/>
      <w:r w:rsidRPr="004F4748">
        <w:rPr>
          <w:rFonts w:eastAsia="Times New Roman"/>
          <w:color w:val="333333"/>
          <w:u w:val="single"/>
        </w:rPr>
        <w:t>Mayline</w:t>
      </w:r>
      <w:proofErr w:type="spellEnd"/>
      <w:r w:rsidRPr="004F4748">
        <w:rPr>
          <w:rFonts w:eastAsia="Times New Roman"/>
          <w:color w:val="333333"/>
          <w:u w:val="single"/>
        </w:rPr>
        <w:t xml:space="preserve"> </w:t>
      </w:r>
      <w:proofErr w:type="spellStart"/>
      <w:r w:rsidRPr="004F4748">
        <w:rPr>
          <w:rFonts w:eastAsia="Times New Roman"/>
          <w:color w:val="333333"/>
          <w:u w:val="single"/>
        </w:rPr>
        <w:t>Strouk</w:t>
      </w:r>
      <w:proofErr w:type="spellEnd"/>
      <w:r w:rsidRPr="004F4748">
        <w:rPr>
          <w:rFonts w:eastAsia="Times New Roman"/>
          <w:color w:val="333333"/>
          <w:u w:val="single"/>
        </w:rPr>
        <w:t xml:space="preserve"> of the University of Edinburgh and Marion </w:t>
      </w:r>
      <w:proofErr w:type="spellStart"/>
      <w:r w:rsidRPr="004F4748">
        <w:rPr>
          <w:rFonts w:eastAsia="Times New Roman"/>
          <w:color w:val="333333"/>
          <w:u w:val="single"/>
        </w:rPr>
        <w:t>Maisonobe</w:t>
      </w:r>
      <w:proofErr w:type="spellEnd"/>
      <w:r w:rsidRPr="004F4748">
        <w:rPr>
          <w:rFonts w:eastAsia="Times New Roman"/>
          <w:color w:val="333333"/>
          <w:u w:val="single"/>
        </w:rPr>
        <w:t xml:space="preserve"> of University Paris Cité have noted that </w:t>
      </w:r>
      <w:r w:rsidRPr="004F4748">
        <w:rPr>
          <w:rFonts w:eastAsia="Times New Roman"/>
          <w:color w:val="333333"/>
          <w:highlight w:val="cyan"/>
          <w:u w:val="single"/>
        </w:rPr>
        <w:t>China</w:t>
      </w:r>
      <w:r w:rsidRPr="004F4748">
        <w:rPr>
          <w:rFonts w:eastAsia="Times New Roman"/>
          <w:color w:val="333333"/>
          <w:u w:val="single"/>
        </w:rPr>
        <w:t xml:space="preserve">, along with other non-Arctic states like India and South Korea, tends </w:t>
      </w:r>
      <w:r w:rsidRPr="004F4748">
        <w:rPr>
          <w:rFonts w:eastAsia="Times New Roman"/>
          <w:color w:val="333333"/>
          <w:highlight w:val="cyan"/>
          <w:u w:val="single"/>
        </w:rPr>
        <w:t>to pursue scientific autonomy</w:t>
      </w:r>
      <w:r w:rsidRPr="004F4748">
        <w:rPr>
          <w:rFonts w:eastAsia="Times New Roman"/>
          <w:color w:val="333333"/>
          <w:u w:val="single"/>
        </w:rPr>
        <w:t xml:space="preserve">, </w:t>
      </w:r>
      <w:r w:rsidRPr="004F4748">
        <w:rPr>
          <w:rFonts w:eastAsia="Times New Roman"/>
          <w:color w:val="333333"/>
          <w:highlight w:val="cyan"/>
          <w:u w:val="single"/>
        </w:rPr>
        <w:t>minimizing collaboration</w:t>
      </w:r>
      <w:r w:rsidRPr="004F4748">
        <w:rPr>
          <w:rFonts w:eastAsia="Times New Roman"/>
          <w:color w:val="333333"/>
          <w:u w:val="single"/>
        </w:rPr>
        <w:t xml:space="preserve"> with international scientists.</w:t>
      </w:r>
      <w:r w:rsidRPr="004F4748">
        <w:rPr>
          <w:rFonts w:eastAsia="Times New Roman"/>
          <w:color w:val="333333"/>
          <w:sz w:val="14"/>
        </w:rPr>
        <w:t xml:space="preserve"> This approach is reflected in the authorship of scientific papers: approximately 65% of articles by Chinese authors on the central Arctic Ocean from 2010 to May 2024 were written solely by Chinese researchers, with no involvement from </w:t>
      </w:r>
      <w:proofErr w:type="spellStart"/>
      <w:r w:rsidRPr="004F4748">
        <w:rPr>
          <w:rFonts w:eastAsia="Times New Roman"/>
          <w:color w:val="333333"/>
          <w:sz w:val="14"/>
        </w:rPr>
        <w:t>non-Chinese</w:t>
      </w:r>
      <w:proofErr w:type="spellEnd"/>
      <w:r w:rsidRPr="004F4748">
        <w:rPr>
          <w:rFonts w:eastAsia="Times New Roman"/>
          <w:color w:val="333333"/>
          <w:sz w:val="14"/>
        </w:rPr>
        <w:t xml:space="preserve"> scientists. This trend persists despite China’s participation in multinational efforts like the Mosaic Expedition of 2019, which included scientists from 19 countries and aimed to generate comprehensive insights by studying the central Arctic Ocean for an entire year. </w:t>
      </w:r>
      <w:r w:rsidRPr="004F4748">
        <w:rPr>
          <w:rFonts w:eastAsia="Times New Roman"/>
          <w:color w:val="333333"/>
          <w:highlight w:val="cyan"/>
          <w:u w:val="single"/>
        </w:rPr>
        <w:t>Despite</w:t>
      </w:r>
      <w:r w:rsidRPr="004F4748">
        <w:rPr>
          <w:rFonts w:eastAsia="Times New Roman"/>
          <w:color w:val="333333"/>
          <w:u w:val="single"/>
        </w:rPr>
        <w:t xml:space="preserve"> the </w:t>
      </w:r>
      <w:r w:rsidRPr="004F4748">
        <w:rPr>
          <w:rFonts w:eastAsia="Times New Roman"/>
          <w:color w:val="333333"/>
          <w:highlight w:val="cyan"/>
          <w:u w:val="single"/>
        </w:rPr>
        <w:t>collaborative nature</w:t>
      </w:r>
      <w:r w:rsidRPr="004F4748">
        <w:rPr>
          <w:rFonts w:eastAsia="Times New Roman"/>
          <w:color w:val="333333"/>
          <w:u w:val="single"/>
        </w:rPr>
        <w:t xml:space="preserve"> of this expedition, </w:t>
      </w:r>
      <w:r w:rsidRPr="004F4748">
        <w:rPr>
          <w:rFonts w:eastAsia="Times New Roman"/>
          <w:color w:val="333333"/>
          <w:highlight w:val="cyan"/>
          <w:u w:val="single"/>
        </w:rPr>
        <w:t>Chinese scientific research</w:t>
      </w:r>
      <w:r w:rsidRPr="004F4748">
        <w:rPr>
          <w:rFonts w:eastAsia="Times New Roman"/>
          <w:color w:val="333333"/>
          <w:u w:val="single"/>
        </w:rPr>
        <w:t xml:space="preserve"> in the Arctic remains predominantly </w:t>
      </w:r>
      <w:r w:rsidRPr="004F4748">
        <w:rPr>
          <w:rFonts w:eastAsia="Times New Roman"/>
          <w:color w:val="333333"/>
          <w:highlight w:val="cyan"/>
          <w:u w:val="single"/>
        </w:rPr>
        <w:t>authored by Chinese</w:t>
      </w:r>
      <w:r w:rsidRPr="004F4748">
        <w:rPr>
          <w:rFonts w:eastAsia="Times New Roman"/>
          <w:color w:val="333333"/>
          <w:u w:val="single"/>
        </w:rPr>
        <w:t xml:space="preserve"> scientists and published in Chinese-run outlets. The growing </w:t>
      </w:r>
      <w:r w:rsidRPr="004F4748">
        <w:rPr>
          <w:rFonts w:eastAsia="Times New Roman"/>
          <w:color w:val="333333"/>
          <w:highlight w:val="cyan"/>
          <w:u w:val="single"/>
        </w:rPr>
        <w:t>dominance of China in</w:t>
      </w:r>
      <w:r w:rsidRPr="004F4748">
        <w:rPr>
          <w:rFonts w:eastAsia="Times New Roman"/>
          <w:color w:val="333333"/>
          <w:u w:val="single"/>
        </w:rPr>
        <w:t xml:space="preserve"> Arctic scientific </w:t>
      </w:r>
      <w:r w:rsidRPr="004F4748">
        <w:rPr>
          <w:rFonts w:eastAsia="Times New Roman"/>
          <w:color w:val="333333"/>
          <w:highlight w:val="cyan"/>
          <w:u w:val="single"/>
        </w:rPr>
        <w:t>research</w:t>
      </w:r>
      <w:r w:rsidRPr="004F4748">
        <w:rPr>
          <w:rFonts w:eastAsia="Times New Roman"/>
          <w:color w:val="333333"/>
          <w:u w:val="single"/>
        </w:rPr>
        <w:t xml:space="preserve"> has significant </w:t>
      </w:r>
      <w:r w:rsidRPr="004F4748">
        <w:rPr>
          <w:rFonts w:eastAsia="Times New Roman"/>
          <w:color w:val="333333"/>
          <w:highlight w:val="cyan"/>
          <w:u w:val="single"/>
        </w:rPr>
        <w:t>impli</w:t>
      </w:r>
      <w:r w:rsidRPr="004F4748">
        <w:rPr>
          <w:rFonts w:eastAsia="Times New Roman"/>
          <w:color w:val="333333"/>
          <w:u w:val="single"/>
        </w:rPr>
        <w:t xml:space="preserve">cations for Arctic states. The </w:t>
      </w:r>
      <w:r w:rsidRPr="004F4748">
        <w:rPr>
          <w:rFonts w:eastAsia="Times New Roman"/>
          <w:color w:val="333333"/>
          <w:highlight w:val="cyan"/>
          <w:u w:val="single"/>
        </w:rPr>
        <w:t>decreasing presence of Arctic states</w:t>
      </w:r>
      <w:r w:rsidRPr="004F4748">
        <w:rPr>
          <w:rFonts w:eastAsia="Times New Roman"/>
          <w:color w:val="333333"/>
          <w:u w:val="single"/>
        </w:rPr>
        <w:t xml:space="preserve"> in scientific publications means that </w:t>
      </w:r>
      <w:r w:rsidRPr="004F4748">
        <w:rPr>
          <w:rFonts w:eastAsia="Times New Roman"/>
          <w:color w:val="333333"/>
          <w:highlight w:val="cyan"/>
          <w:u w:val="single"/>
        </w:rPr>
        <w:t>critical knowledge</w:t>
      </w:r>
      <w:r w:rsidRPr="004F4748">
        <w:rPr>
          <w:rFonts w:eastAsia="Times New Roman"/>
          <w:color w:val="333333"/>
          <w:u w:val="single"/>
        </w:rPr>
        <w:t xml:space="preserve"> is increasingly being </w:t>
      </w:r>
      <w:r w:rsidRPr="004F4748">
        <w:rPr>
          <w:rFonts w:eastAsia="Times New Roman"/>
          <w:color w:val="333333"/>
          <w:highlight w:val="cyan"/>
          <w:u w:val="single"/>
        </w:rPr>
        <w:t>shaped by</w:t>
      </w:r>
      <w:r w:rsidRPr="004F4748">
        <w:rPr>
          <w:rFonts w:eastAsia="Times New Roman"/>
          <w:color w:val="333333"/>
          <w:u w:val="single"/>
        </w:rPr>
        <w:t xml:space="preserve"> the interests of </w:t>
      </w:r>
      <w:r w:rsidRPr="004F4748">
        <w:rPr>
          <w:rFonts w:eastAsia="Times New Roman"/>
          <w:color w:val="333333"/>
          <w:highlight w:val="cyan"/>
          <w:u w:val="single"/>
        </w:rPr>
        <w:t>non-Arctic nations</w:t>
      </w:r>
      <w:r w:rsidRPr="004F4748">
        <w:rPr>
          <w:rFonts w:eastAsia="Times New Roman"/>
          <w:color w:val="333333"/>
          <w:u w:val="single"/>
        </w:rPr>
        <w:t>.</w:t>
      </w:r>
      <w:r w:rsidRPr="004F4748">
        <w:rPr>
          <w:rFonts w:eastAsia="Times New Roman"/>
          <w:color w:val="333333"/>
          <w:sz w:val="14"/>
        </w:rPr>
        <w:t xml:space="preserve"> This shift poses challenges for Arctic states as they navigate the complex interplay of scientific research and geopolitical strategy. </w:t>
      </w:r>
      <w:r w:rsidRPr="004F4748">
        <w:rPr>
          <w:rFonts w:eastAsia="Times New Roman"/>
          <w:color w:val="333333"/>
          <w:u w:val="single"/>
        </w:rPr>
        <w:t xml:space="preserve">For Arctic states, </w:t>
      </w:r>
      <w:r w:rsidRPr="004F4748">
        <w:rPr>
          <w:rFonts w:eastAsia="Times New Roman"/>
          <w:color w:val="333333"/>
          <w:highlight w:val="cyan"/>
          <w:u w:val="single"/>
        </w:rPr>
        <w:t>investing in Arctic</w:t>
      </w:r>
      <w:r w:rsidRPr="004F4748">
        <w:rPr>
          <w:rFonts w:eastAsia="Times New Roman"/>
          <w:color w:val="333333"/>
          <w:u w:val="single"/>
        </w:rPr>
        <w:t xml:space="preserve"> science is </w:t>
      </w:r>
      <w:r w:rsidRPr="004F4748">
        <w:rPr>
          <w:rFonts w:eastAsia="Times New Roman"/>
          <w:color w:val="333333"/>
          <w:highlight w:val="cyan"/>
          <w:u w:val="single"/>
        </w:rPr>
        <w:t>crucial to maintain influence</w:t>
      </w:r>
      <w:r w:rsidRPr="004F4748">
        <w:rPr>
          <w:rFonts w:eastAsia="Times New Roman"/>
          <w:color w:val="333333"/>
          <w:u w:val="single"/>
        </w:rPr>
        <w:t xml:space="preserve"> over the region’s future.</w:t>
      </w:r>
      <w:r w:rsidRPr="004F4748">
        <w:rPr>
          <w:rFonts w:eastAsia="Times New Roman"/>
          <w:color w:val="333333"/>
          <w:sz w:val="14"/>
        </w:rPr>
        <w:t xml:space="preserve"> Scientific research provides the foundation for legal regimes and rules that will govern the central Arctic Ocean, an area of immense strategic and economic importance. Ensuring that these rules are informed by a comprehensive and collaborative understanding of the region is essential. </w:t>
      </w:r>
      <w:r w:rsidRPr="004F4748">
        <w:rPr>
          <w:rFonts w:eastAsia="Times New Roman"/>
          <w:color w:val="333333"/>
          <w:highlight w:val="cyan"/>
          <w:u w:val="single"/>
        </w:rPr>
        <w:t>China’s approach</w:t>
      </w:r>
      <w:r w:rsidRPr="004F4748">
        <w:rPr>
          <w:rFonts w:eastAsia="Times New Roman"/>
          <w:color w:val="333333"/>
          <w:u w:val="single"/>
        </w:rPr>
        <w:t xml:space="preserve"> to Arctic science, characterized by a </w:t>
      </w:r>
      <w:r w:rsidRPr="004F4748">
        <w:rPr>
          <w:rFonts w:eastAsia="Times New Roman"/>
          <w:color w:val="333333"/>
          <w:highlight w:val="cyan"/>
          <w:u w:val="single"/>
        </w:rPr>
        <w:t>focus on autonomy</w:t>
      </w:r>
      <w:r w:rsidRPr="004F4748">
        <w:rPr>
          <w:rFonts w:eastAsia="Times New Roman"/>
          <w:color w:val="333333"/>
          <w:u w:val="single"/>
        </w:rPr>
        <w:t xml:space="preserve"> and </w:t>
      </w:r>
      <w:r w:rsidRPr="004F4748">
        <w:rPr>
          <w:rFonts w:eastAsia="Times New Roman"/>
          <w:color w:val="333333"/>
          <w:highlight w:val="cyan"/>
          <w:u w:val="single"/>
        </w:rPr>
        <w:t>limited international collaboration</w:t>
      </w:r>
      <w:r w:rsidRPr="004F4748">
        <w:rPr>
          <w:rFonts w:eastAsia="Times New Roman"/>
          <w:color w:val="333333"/>
          <w:u w:val="single"/>
        </w:rPr>
        <w:t xml:space="preserve">, highlights the </w:t>
      </w:r>
      <w:r w:rsidRPr="004F4748">
        <w:rPr>
          <w:rFonts w:eastAsia="Times New Roman"/>
          <w:color w:val="333333"/>
          <w:highlight w:val="cyan"/>
          <w:u w:val="single"/>
        </w:rPr>
        <w:t>need for Arctic states</w:t>
      </w:r>
      <w:r w:rsidRPr="004F4748">
        <w:rPr>
          <w:rFonts w:eastAsia="Times New Roman"/>
          <w:color w:val="333333"/>
          <w:u w:val="single"/>
        </w:rPr>
        <w:t xml:space="preserve"> to </w:t>
      </w:r>
      <w:r w:rsidRPr="004F4748">
        <w:rPr>
          <w:rFonts w:eastAsia="Times New Roman"/>
          <w:color w:val="333333"/>
          <w:highlight w:val="cyan"/>
          <w:u w:val="single"/>
        </w:rPr>
        <w:t>prioritize transparency</w:t>
      </w:r>
      <w:r w:rsidRPr="004F4748">
        <w:rPr>
          <w:rFonts w:eastAsia="Times New Roman"/>
          <w:color w:val="333333"/>
          <w:u w:val="single"/>
        </w:rPr>
        <w:t xml:space="preserve"> and </w:t>
      </w:r>
      <w:r w:rsidRPr="004F4748">
        <w:rPr>
          <w:rFonts w:eastAsia="Times New Roman"/>
          <w:color w:val="333333"/>
          <w:highlight w:val="cyan"/>
          <w:u w:val="single"/>
        </w:rPr>
        <w:t>coop</w:t>
      </w:r>
      <w:r w:rsidRPr="004F4748">
        <w:rPr>
          <w:rFonts w:eastAsia="Times New Roman"/>
          <w:color w:val="333333"/>
          <w:u w:val="single"/>
        </w:rPr>
        <w:t>eration in their scientific endeavors.</w:t>
      </w:r>
      <w:r w:rsidRPr="004F4748">
        <w:rPr>
          <w:rFonts w:eastAsia="Times New Roman"/>
          <w:color w:val="333333"/>
          <w:sz w:val="14"/>
        </w:rPr>
        <w:t xml:space="preserve"> Science should be an open and collaborative enterprise, fostering shared understanding and mutual benefits. </w:t>
      </w:r>
      <w:r w:rsidRPr="004F4748">
        <w:rPr>
          <w:rFonts w:eastAsia="Times New Roman"/>
          <w:color w:val="333333"/>
          <w:u w:val="single"/>
        </w:rPr>
        <w:t xml:space="preserve">The trend of </w:t>
      </w:r>
      <w:r w:rsidRPr="004F4748">
        <w:rPr>
          <w:rFonts w:eastAsia="Times New Roman"/>
          <w:color w:val="333333"/>
          <w:highlight w:val="cyan"/>
          <w:u w:val="single"/>
        </w:rPr>
        <w:t>isolated research by China</w:t>
      </w:r>
      <w:r w:rsidRPr="004F4748">
        <w:rPr>
          <w:rFonts w:eastAsia="Times New Roman"/>
          <w:color w:val="333333"/>
          <w:u w:val="single"/>
        </w:rPr>
        <w:t xml:space="preserve">, however, </w:t>
      </w:r>
      <w:r w:rsidRPr="004F4748">
        <w:rPr>
          <w:rFonts w:eastAsia="Times New Roman"/>
          <w:color w:val="333333"/>
          <w:highlight w:val="cyan"/>
          <w:u w:val="single"/>
        </w:rPr>
        <w:t>reflects</w:t>
      </w:r>
      <w:r w:rsidRPr="004F4748">
        <w:rPr>
          <w:rFonts w:eastAsia="Times New Roman"/>
          <w:color w:val="333333"/>
          <w:u w:val="single"/>
        </w:rPr>
        <w:t xml:space="preserve"> broader </w:t>
      </w:r>
      <w:r w:rsidRPr="004F4748">
        <w:rPr>
          <w:rFonts w:eastAsia="Times New Roman"/>
          <w:color w:val="333333"/>
          <w:highlight w:val="cyan"/>
          <w:u w:val="single"/>
        </w:rPr>
        <w:t>geopolitical dynamics</w:t>
      </w:r>
      <w:r w:rsidRPr="004F4748">
        <w:rPr>
          <w:rFonts w:eastAsia="Times New Roman"/>
          <w:color w:val="333333"/>
          <w:u w:val="single"/>
        </w:rPr>
        <w:t xml:space="preserve"> and underscores the importance of vigilance and proactive engagement by Arctic nations. </w:t>
      </w:r>
      <w:r w:rsidRPr="004F4748">
        <w:rPr>
          <w:rFonts w:eastAsia="Times New Roman"/>
          <w:color w:val="333333"/>
          <w:highlight w:val="cyan"/>
          <w:u w:val="single"/>
        </w:rPr>
        <w:t>China’s surging presence</w:t>
      </w:r>
      <w:r w:rsidRPr="004F4748">
        <w:rPr>
          <w:rFonts w:eastAsia="Times New Roman"/>
          <w:color w:val="333333"/>
          <w:u w:val="single"/>
        </w:rPr>
        <w:t xml:space="preserve"> in the Arctic is </w:t>
      </w:r>
      <w:r w:rsidRPr="004F4748">
        <w:rPr>
          <w:rFonts w:eastAsia="Times New Roman"/>
          <w:color w:val="333333"/>
          <w:highlight w:val="cyan"/>
          <w:u w:val="single"/>
        </w:rPr>
        <w:t>reshaping</w:t>
      </w:r>
      <w:r w:rsidRPr="004F4748">
        <w:rPr>
          <w:rFonts w:eastAsia="Times New Roman"/>
          <w:color w:val="333333"/>
          <w:u w:val="single"/>
        </w:rPr>
        <w:t xml:space="preserve"> the region’s </w:t>
      </w:r>
      <w:r w:rsidRPr="004F4748">
        <w:rPr>
          <w:rFonts w:eastAsia="Times New Roman"/>
          <w:color w:val="333333"/>
          <w:highlight w:val="cyan"/>
          <w:u w:val="single"/>
        </w:rPr>
        <w:t>geopolitical landscape</w:t>
      </w:r>
      <w:r w:rsidRPr="004F4748">
        <w:rPr>
          <w:rFonts w:eastAsia="Times New Roman"/>
          <w:color w:val="333333"/>
          <w:u w:val="single"/>
        </w:rPr>
        <w:t xml:space="preserve">. Through sustained investment in scientific research and strategic initiatives, China is </w:t>
      </w:r>
      <w:r w:rsidRPr="004F4748">
        <w:rPr>
          <w:rFonts w:eastAsia="Times New Roman"/>
          <w:color w:val="333333"/>
          <w:highlight w:val="cyan"/>
          <w:u w:val="single"/>
        </w:rPr>
        <w:t>positioning itself as</w:t>
      </w:r>
      <w:r w:rsidRPr="004F4748">
        <w:rPr>
          <w:rFonts w:eastAsia="Times New Roman"/>
          <w:color w:val="333333"/>
          <w:u w:val="single"/>
        </w:rPr>
        <w:t xml:space="preserve"> a </w:t>
      </w:r>
      <w:r w:rsidRPr="004F4748">
        <w:rPr>
          <w:rFonts w:eastAsia="Times New Roman"/>
          <w:color w:val="333333"/>
          <w:highlight w:val="cyan"/>
          <w:u w:val="single"/>
        </w:rPr>
        <w:t>key player</w:t>
      </w:r>
      <w:r w:rsidRPr="004F4748">
        <w:rPr>
          <w:rFonts w:eastAsia="Times New Roman"/>
          <w:color w:val="333333"/>
          <w:u w:val="single"/>
        </w:rPr>
        <w:t xml:space="preserve"> in the Arctic, raising important questions about the future of international cooperation and governance in this rapidly changing region. </w:t>
      </w:r>
      <w:r w:rsidRPr="004F4748">
        <w:rPr>
          <w:rFonts w:eastAsia="Times New Roman"/>
          <w:color w:val="333333"/>
          <w:highlight w:val="cyan"/>
          <w:u w:val="single"/>
        </w:rPr>
        <w:t>As climate change continues to thaw</w:t>
      </w:r>
      <w:r w:rsidRPr="004F4748">
        <w:rPr>
          <w:rFonts w:eastAsia="Times New Roman"/>
          <w:color w:val="333333"/>
          <w:u w:val="single"/>
        </w:rPr>
        <w:t xml:space="preserve"> the Arctic, the </w:t>
      </w:r>
      <w:r w:rsidRPr="004F4748">
        <w:rPr>
          <w:rFonts w:eastAsia="Times New Roman"/>
          <w:color w:val="333333"/>
          <w:highlight w:val="cyan"/>
          <w:u w:val="single"/>
        </w:rPr>
        <w:t>actions</w:t>
      </w:r>
      <w:r w:rsidRPr="004F4748">
        <w:rPr>
          <w:rFonts w:eastAsia="Times New Roman"/>
          <w:color w:val="333333"/>
          <w:u w:val="single"/>
        </w:rPr>
        <w:t xml:space="preserve"> of states like China will </w:t>
      </w:r>
      <w:r w:rsidRPr="004F4748">
        <w:rPr>
          <w:rFonts w:eastAsia="Times New Roman"/>
          <w:color w:val="333333"/>
          <w:highlight w:val="cyan"/>
          <w:u w:val="single"/>
        </w:rPr>
        <w:t>significantly influence the region’s trajectory.</w:t>
      </w:r>
      <w:r w:rsidRPr="004F4748">
        <w:rPr>
          <w:rFonts w:eastAsia="Times New Roman"/>
          <w:color w:val="333333"/>
          <w:sz w:val="14"/>
        </w:rPr>
        <w:t xml:space="preserve"> For Arctic and non-Arctic states alike, the challenge lies in balancing national interests with the need for collaborative, science-based stewardship of this unique and fragile ecosystem. </w:t>
      </w:r>
      <w:r w:rsidRPr="004F4748">
        <w:rPr>
          <w:rFonts w:eastAsia="Times New Roman"/>
          <w:color w:val="333333"/>
          <w:u w:val="single"/>
        </w:rPr>
        <w:t xml:space="preserve">The </w:t>
      </w:r>
      <w:r w:rsidRPr="004F4748">
        <w:rPr>
          <w:rFonts w:eastAsia="Times New Roman"/>
          <w:color w:val="333333"/>
          <w:highlight w:val="cyan"/>
          <w:u w:val="single"/>
        </w:rPr>
        <w:t>evolving dynamics</w:t>
      </w:r>
      <w:r w:rsidRPr="004F4748">
        <w:rPr>
          <w:rFonts w:eastAsia="Times New Roman"/>
          <w:color w:val="333333"/>
          <w:u w:val="single"/>
        </w:rPr>
        <w:t xml:space="preserve"> in the Arctic </w:t>
      </w:r>
      <w:r w:rsidRPr="004F4748">
        <w:rPr>
          <w:rFonts w:eastAsia="Times New Roman"/>
          <w:color w:val="333333"/>
          <w:highlight w:val="cyan"/>
          <w:u w:val="single"/>
        </w:rPr>
        <w:t>underscore</w:t>
      </w:r>
      <w:r w:rsidRPr="004F4748">
        <w:rPr>
          <w:rFonts w:eastAsia="Times New Roman"/>
          <w:color w:val="333333"/>
          <w:u w:val="single"/>
        </w:rPr>
        <w:t xml:space="preserve"> the critical </w:t>
      </w:r>
      <w:r w:rsidRPr="004F4748">
        <w:rPr>
          <w:rFonts w:eastAsia="Times New Roman"/>
          <w:color w:val="333333"/>
          <w:highlight w:val="cyan"/>
          <w:u w:val="single"/>
        </w:rPr>
        <w:t>role of science</w:t>
      </w:r>
      <w:r w:rsidRPr="004F4748">
        <w:rPr>
          <w:rFonts w:eastAsia="Times New Roman"/>
          <w:color w:val="333333"/>
          <w:u w:val="single"/>
        </w:rPr>
        <w:t xml:space="preserve"> in shaping the future of one of the world’s last frontiers.</w:t>
      </w:r>
    </w:p>
    <w:p w14:paraId="04F4BD58" w14:textId="3C107E0F" w:rsidR="002B22E1" w:rsidRDefault="002B22E1" w:rsidP="00EF5F09">
      <w:pPr>
        <w:shd w:val="clear" w:color="auto" w:fill="FFFFFF"/>
        <w:spacing w:after="375" w:line="240" w:lineRule="auto"/>
        <w:textAlignment w:val="baseline"/>
        <w:rPr>
          <w:rFonts w:eastAsia="Times New Roman"/>
          <w:color w:val="333333"/>
          <w:u w:val="single"/>
        </w:rPr>
      </w:pPr>
    </w:p>
    <w:p w14:paraId="50F74EEC" w14:textId="712D8D09" w:rsidR="002B22E1" w:rsidRPr="000016B3" w:rsidRDefault="002B22E1" w:rsidP="002B22E1">
      <w:pPr>
        <w:pStyle w:val="Heading3"/>
      </w:pPr>
      <w:r w:rsidRPr="000016B3">
        <w:lastRenderedPageBreak/>
        <w:t xml:space="preserve">AT: </w:t>
      </w:r>
      <w:r>
        <w:t xml:space="preserve">UQ </w:t>
      </w:r>
      <w:r w:rsidRPr="000016B3">
        <w:t>Overwhelms Link</w:t>
      </w:r>
      <w:r>
        <w:t xml:space="preserve"> </w:t>
      </w:r>
    </w:p>
    <w:p w14:paraId="3A9B8482" w14:textId="77777777" w:rsidR="002B22E1" w:rsidRDefault="002B22E1" w:rsidP="002B22E1">
      <w:pPr>
        <w:pStyle w:val="Heading4"/>
      </w:pPr>
      <w:r>
        <w:t>Chinese soft power isn’t inevitable BUT is growing in response to US retreat</w:t>
      </w:r>
    </w:p>
    <w:p w14:paraId="7B3741B8" w14:textId="77777777" w:rsidR="002B22E1" w:rsidRPr="00831837" w:rsidRDefault="002B22E1" w:rsidP="002B22E1">
      <w:r w:rsidRPr="00831837">
        <w:rPr>
          <w:rStyle w:val="Style13ptBold"/>
        </w:rPr>
        <w:t>Bi 25</w:t>
      </w:r>
      <w:r>
        <w:t>, award-winning journalist and current affairs commentator with a doctoral degree in communication studies and a master’s degree in international studies. (</w:t>
      </w:r>
      <w:proofErr w:type="spellStart"/>
      <w:r>
        <w:t>Jianlu</w:t>
      </w:r>
      <w:proofErr w:type="spellEnd"/>
      <w:r>
        <w:t xml:space="preserve">, 3-11-2025, “Soft Power Divide: China Advances While U.S. Retreats” </w:t>
      </w:r>
      <w:r>
        <w:rPr>
          <w:i/>
          <w:iCs/>
        </w:rPr>
        <w:t xml:space="preserve">Foreign Policy in Focus, </w:t>
      </w:r>
      <w:r w:rsidRPr="002171E5">
        <w:t>https://fpif.org/soft-power-divide-china-advances-while-u-s-retreats/</w:t>
      </w:r>
      <w:r>
        <w:t xml:space="preserve">) </w:t>
      </w:r>
      <w:proofErr w:type="spellStart"/>
      <w:r>
        <w:t>wtk</w:t>
      </w:r>
      <w:proofErr w:type="spellEnd"/>
    </w:p>
    <w:p w14:paraId="11E12F86" w14:textId="77777777" w:rsidR="002B22E1" w:rsidRDefault="002B22E1" w:rsidP="002B22E1">
      <w:pPr>
        <w:rPr>
          <w:rStyle w:val="StyleUnderline"/>
        </w:rPr>
      </w:pPr>
      <w:r w:rsidRPr="003C2756">
        <w:rPr>
          <w:sz w:val="16"/>
        </w:rPr>
        <w:t xml:space="preserve">However, </w:t>
      </w:r>
      <w:r w:rsidRPr="00EF4DED">
        <w:rPr>
          <w:rStyle w:val="StyleUnderline"/>
          <w:highlight w:val="cyan"/>
        </w:rPr>
        <w:t>China’s soft power ascent is not without its challenges</w:t>
      </w:r>
      <w:r w:rsidRPr="003C2756">
        <w:rPr>
          <w:sz w:val="16"/>
        </w:rPr>
        <w:t xml:space="preserve">. </w:t>
      </w:r>
      <w:r w:rsidRPr="003C2756">
        <w:rPr>
          <w:rStyle w:val="StyleUnderline"/>
        </w:rPr>
        <w:t xml:space="preserve">Criticisms from certain Western </w:t>
      </w:r>
      <w:r w:rsidRPr="003C2756">
        <w:rPr>
          <w:sz w:val="16"/>
        </w:rPr>
        <w:t xml:space="preserve">political </w:t>
      </w:r>
      <w:r w:rsidRPr="003C2756">
        <w:rPr>
          <w:rStyle w:val="StyleUnderline"/>
        </w:rPr>
        <w:t>figures</w:t>
      </w:r>
      <w:r w:rsidRPr="003C2756">
        <w:rPr>
          <w:sz w:val="16"/>
        </w:rPr>
        <w:t xml:space="preserve"> and media regarding human rights, censorship, and intellectual property protection </w:t>
      </w:r>
      <w:r w:rsidRPr="003C2756">
        <w:rPr>
          <w:rStyle w:val="StyleUnderline"/>
        </w:rPr>
        <w:t>present a persistent challenge to its global image</w:t>
      </w:r>
      <w:r w:rsidRPr="003C2756">
        <w:rPr>
          <w:sz w:val="16"/>
        </w:rPr>
        <w:t xml:space="preserve">. Furthermore, </w:t>
      </w:r>
      <w:r w:rsidRPr="00EF4DED">
        <w:rPr>
          <w:rStyle w:val="StyleUnderline"/>
          <w:highlight w:val="cyan"/>
        </w:rPr>
        <w:t>while China’s cultural exports</w:t>
      </w:r>
      <w:r w:rsidRPr="003C2756">
        <w:rPr>
          <w:sz w:val="16"/>
        </w:rPr>
        <w:t xml:space="preserve"> and digital platforms </w:t>
      </w:r>
      <w:r w:rsidRPr="00EF4DED">
        <w:rPr>
          <w:rStyle w:val="StyleUnderline"/>
          <w:highlight w:val="cyan"/>
        </w:rPr>
        <w:t>have achieved</w:t>
      </w:r>
      <w:r w:rsidRPr="003C2756">
        <w:rPr>
          <w:rStyle w:val="StyleUnderline"/>
        </w:rPr>
        <w:t xml:space="preserve"> considerable </w:t>
      </w:r>
      <w:r w:rsidRPr="00EF4DED">
        <w:rPr>
          <w:rStyle w:val="StyleUnderline"/>
          <w:highlight w:val="cyan"/>
        </w:rPr>
        <w:t>traction among younger demographics</w:t>
      </w:r>
      <w:r w:rsidRPr="003C2756">
        <w:rPr>
          <w:sz w:val="16"/>
        </w:rPr>
        <w:t xml:space="preserve">, </w:t>
      </w:r>
      <w:r w:rsidRPr="00EF4DED">
        <w:rPr>
          <w:rStyle w:val="StyleUnderline"/>
          <w:highlight w:val="cyan"/>
        </w:rPr>
        <w:t>questions remain about their ability to cultivate deeper</w:t>
      </w:r>
      <w:r w:rsidRPr="003C2756">
        <w:rPr>
          <w:rStyle w:val="StyleUnderline"/>
        </w:rPr>
        <w:t xml:space="preserve">, enduring </w:t>
      </w:r>
      <w:r w:rsidRPr="00EF4DED">
        <w:rPr>
          <w:rStyle w:val="StyleUnderline"/>
          <w:highlight w:val="cyan"/>
        </w:rPr>
        <w:t>influence</w:t>
      </w:r>
      <w:r w:rsidRPr="003C2756">
        <w:rPr>
          <w:rStyle w:val="StyleUnderline"/>
        </w:rPr>
        <w:t xml:space="preserve"> across diverse populations.</w:t>
      </w:r>
    </w:p>
    <w:p w14:paraId="06E8EEF1" w14:textId="77777777" w:rsidR="002B22E1" w:rsidRDefault="002B22E1" w:rsidP="002B22E1">
      <w:pPr>
        <w:rPr>
          <w:rStyle w:val="StyleUnderline"/>
        </w:rPr>
      </w:pPr>
      <w:r w:rsidRPr="00EF4DED">
        <w:rPr>
          <w:rStyle w:val="StyleUnderline"/>
          <w:highlight w:val="cyan"/>
        </w:rPr>
        <w:t>Despite</w:t>
      </w:r>
      <w:r w:rsidRPr="003C2756">
        <w:rPr>
          <w:rStyle w:val="StyleUnderline"/>
        </w:rPr>
        <w:t xml:space="preserve"> these </w:t>
      </w:r>
      <w:r w:rsidRPr="00EF4DED">
        <w:rPr>
          <w:rStyle w:val="StyleUnderline"/>
          <w:highlight w:val="cyan"/>
        </w:rPr>
        <w:t>challenges</w:t>
      </w:r>
      <w:r w:rsidRPr="003C2756">
        <w:rPr>
          <w:rStyle w:val="StyleUnderline"/>
        </w:rPr>
        <w:t xml:space="preserve">, </w:t>
      </w:r>
      <w:r w:rsidRPr="00EF4DED">
        <w:rPr>
          <w:rStyle w:val="StyleUnderline"/>
          <w:highlight w:val="cyan"/>
        </w:rPr>
        <w:t>China’s soft power is undeniably growing</w:t>
      </w:r>
      <w:r w:rsidRPr="003C2756">
        <w:rPr>
          <w:rStyle w:val="StyleUnderline"/>
        </w:rPr>
        <w:t>. Its ability to leverage its</w:t>
      </w:r>
      <w:r w:rsidRPr="003C2756">
        <w:rPr>
          <w:sz w:val="16"/>
        </w:rPr>
        <w:t xml:space="preserve"> cultural, technological, and diplomatic </w:t>
      </w:r>
      <w:r w:rsidRPr="003C2756">
        <w:rPr>
          <w:rStyle w:val="StyleUnderline"/>
        </w:rPr>
        <w:t>assets has positioned it as a major player in the global arena</w:t>
      </w:r>
      <w:r w:rsidRPr="003C2756">
        <w:rPr>
          <w:sz w:val="16"/>
        </w:rPr>
        <w:t xml:space="preserve">. </w:t>
      </w:r>
      <w:r w:rsidRPr="00EF4DED">
        <w:rPr>
          <w:rStyle w:val="StyleUnderline"/>
          <w:highlight w:val="cyan"/>
        </w:rPr>
        <w:t>As the U</w:t>
      </w:r>
      <w:r w:rsidRPr="003C2756">
        <w:rPr>
          <w:rStyle w:val="StyleUnderline"/>
        </w:rPr>
        <w:t xml:space="preserve">nited </w:t>
      </w:r>
      <w:r w:rsidRPr="00EF4DED">
        <w:rPr>
          <w:rStyle w:val="StyleUnderline"/>
          <w:highlight w:val="cyan"/>
        </w:rPr>
        <w:t>S</w:t>
      </w:r>
      <w:r w:rsidRPr="003C2756">
        <w:rPr>
          <w:rStyle w:val="StyleUnderline"/>
        </w:rPr>
        <w:t xml:space="preserve">tates </w:t>
      </w:r>
      <w:r w:rsidRPr="00EF4DED">
        <w:rPr>
          <w:rStyle w:val="StyleUnderline"/>
          <w:highlight w:val="cyan"/>
        </w:rPr>
        <w:t>appears to be withdrawing from</w:t>
      </w:r>
      <w:r w:rsidRPr="003C2756">
        <w:rPr>
          <w:rStyle w:val="StyleUnderline"/>
        </w:rPr>
        <w:t xml:space="preserve"> its traditional role of global </w:t>
      </w:r>
      <w:r w:rsidRPr="00EF4DED">
        <w:rPr>
          <w:rStyle w:val="StyleUnderline"/>
          <w:highlight w:val="cyan"/>
        </w:rPr>
        <w:t>leadership</w:t>
      </w:r>
      <w:r w:rsidRPr="003C2756">
        <w:rPr>
          <w:rStyle w:val="StyleUnderline"/>
        </w:rPr>
        <w:t xml:space="preserve">, </w:t>
      </w:r>
      <w:r w:rsidRPr="00EF4DED">
        <w:rPr>
          <w:rStyle w:val="StyleUnderline"/>
          <w:highlight w:val="cyan"/>
        </w:rPr>
        <w:t>China is poised to fill the perceived vacuum, shaping the international landscape in its own image.</w:t>
      </w:r>
    </w:p>
    <w:p w14:paraId="31233D10" w14:textId="77777777" w:rsidR="002B22E1" w:rsidRPr="00AD0936" w:rsidRDefault="002B22E1" w:rsidP="002B22E1">
      <w:pPr>
        <w:pStyle w:val="Heading4"/>
        <w:rPr>
          <w:u w:val="single"/>
        </w:rPr>
      </w:pPr>
      <w:r>
        <w:t>Trumpism is reversible with good diplomacy</w:t>
      </w:r>
    </w:p>
    <w:p w14:paraId="2FEA5A6B" w14:textId="77777777" w:rsidR="002B22E1" w:rsidRPr="007C0B41" w:rsidRDefault="002B22E1" w:rsidP="002B22E1">
      <w:r w:rsidRPr="007C0B41">
        <w:rPr>
          <w:rStyle w:val="Style13ptBold"/>
        </w:rPr>
        <w:t>Weinstein 25</w:t>
      </w:r>
      <w:r>
        <w:t xml:space="preserve">, deputy director of the Middle East Program at the Quincy Institute for Responsible Statecraft and a veteran of the war in Afghanistan. (Adam, 6-11-2025, “Trump Is Blowing Up Soft Power” </w:t>
      </w:r>
      <w:r w:rsidRPr="002171E5">
        <w:t>https://www.thenation.com/article/world/trump-diplomacy-power-aid-development/#google_vignette</w:t>
      </w:r>
      <w:r>
        <w:t xml:space="preserve">) </w:t>
      </w:r>
      <w:proofErr w:type="spellStart"/>
      <w:r>
        <w:t>wtk</w:t>
      </w:r>
      <w:proofErr w:type="spellEnd"/>
      <w:r>
        <w:t xml:space="preserve"> </w:t>
      </w:r>
    </w:p>
    <w:p w14:paraId="4C9B78E9" w14:textId="77777777" w:rsidR="002B22E1" w:rsidRPr="003B44D8" w:rsidRDefault="002B22E1" w:rsidP="002B22E1">
      <w:pPr>
        <w:rPr>
          <w:sz w:val="16"/>
        </w:rPr>
      </w:pPr>
      <w:r w:rsidRPr="00EF4DED">
        <w:rPr>
          <w:rStyle w:val="StyleUnderline"/>
          <w:highlight w:val="cyan"/>
        </w:rPr>
        <w:t>Some of</w:t>
      </w:r>
      <w:r w:rsidRPr="003B44D8">
        <w:rPr>
          <w:sz w:val="16"/>
        </w:rPr>
        <w:t xml:space="preserve"> President </w:t>
      </w:r>
      <w:r w:rsidRPr="00EF4DED">
        <w:rPr>
          <w:rStyle w:val="StyleUnderline"/>
          <w:highlight w:val="cyan"/>
        </w:rPr>
        <w:t>Trump’s</w:t>
      </w:r>
      <w:r w:rsidRPr="003B44D8">
        <w:rPr>
          <w:sz w:val="16"/>
        </w:rPr>
        <w:t xml:space="preserve"> </w:t>
      </w:r>
      <w:r w:rsidRPr="00EF4DED">
        <w:rPr>
          <w:rStyle w:val="StyleUnderline"/>
          <w:highlight w:val="cyan"/>
        </w:rPr>
        <w:t>instincts on diplomacy offer a welcome jolt to Washington’s</w:t>
      </w:r>
      <w:r w:rsidRPr="00BB0EA2">
        <w:rPr>
          <w:rStyle w:val="StyleUnderline"/>
        </w:rPr>
        <w:t xml:space="preserve"> overly </w:t>
      </w:r>
      <w:r w:rsidRPr="00EF4DED">
        <w:rPr>
          <w:rStyle w:val="StyleUnderline"/>
          <w:highlight w:val="cyan"/>
        </w:rPr>
        <w:t>technocratic culture</w:t>
      </w:r>
      <w:r w:rsidRPr="00EF4DED">
        <w:rPr>
          <w:sz w:val="16"/>
          <w:highlight w:val="cyan"/>
        </w:rPr>
        <w:t>.</w:t>
      </w:r>
      <w:r w:rsidRPr="003B44D8">
        <w:rPr>
          <w:sz w:val="16"/>
        </w:rPr>
        <w:t xml:space="preserve"> In a town where diplomacy is often sterile, procedural, and overly cautious, Trump’s unvarnished bluntness and willingness to meet adversaries without preconditions can feel refreshingly direct and human. It unsettles the Beltway but sometimes resonates abroad.</w:t>
      </w:r>
    </w:p>
    <w:p w14:paraId="037A6BC6" w14:textId="77777777" w:rsidR="002B22E1" w:rsidRPr="003B44D8" w:rsidRDefault="002B22E1" w:rsidP="002B22E1">
      <w:pPr>
        <w:rPr>
          <w:sz w:val="16"/>
        </w:rPr>
      </w:pPr>
      <w:r w:rsidRPr="003B44D8">
        <w:rPr>
          <w:sz w:val="16"/>
        </w:rPr>
        <w:t xml:space="preserve">Dissolving USAID, shuttering research institutions, and sidelining the State Department will not streamline diplomacy. </w:t>
      </w:r>
      <w:r w:rsidRPr="00EF4DED">
        <w:rPr>
          <w:rStyle w:val="StyleUnderline"/>
          <w:highlight w:val="cyan"/>
        </w:rPr>
        <w:t>By tying America’s diplomacy exclusively to the</w:t>
      </w:r>
      <w:r w:rsidRPr="00BB0EA2">
        <w:rPr>
          <w:rStyle w:val="StyleUnderline"/>
        </w:rPr>
        <w:t xml:space="preserve"> persona of the </w:t>
      </w:r>
      <w:r w:rsidRPr="00EF4DED">
        <w:rPr>
          <w:rStyle w:val="StyleUnderline"/>
          <w:highlight w:val="cyan"/>
        </w:rPr>
        <w:t>president, the Trump administration is hollowing it out</w:t>
      </w:r>
      <w:r w:rsidRPr="00EF4DED">
        <w:rPr>
          <w:sz w:val="16"/>
          <w:highlight w:val="cyan"/>
        </w:rPr>
        <w:t>.</w:t>
      </w:r>
    </w:p>
    <w:p w14:paraId="0A853857" w14:textId="77777777" w:rsidR="002B22E1" w:rsidRPr="003B44D8" w:rsidRDefault="002B22E1" w:rsidP="002B22E1">
      <w:pPr>
        <w:rPr>
          <w:sz w:val="16"/>
        </w:rPr>
      </w:pPr>
      <w:r w:rsidRPr="00EF4DED">
        <w:rPr>
          <w:rStyle w:val="Emphasis"/>
          <w:sz w:val="30"/>
          <w:szCs w:val="28"/>
          <w:highlight w:val="cyan"/>
        </w:rPr>
        <w:t>This path is not irreversible</w:t>
      </w:r>
      <w:r w:rsidRPr="003B44D8">
        <w:rPr>
          <w:sz w:val="16"/>
        </w:rPr>
        <w:t xml:space="preserve">. </w:t>
      </w:r>
      <w:r w:rsidRPr="00EF4DED">
        <w:rPr>
          <w:rStyle w:val="StyleUnderline"/>
          <w:highlight w:val="cyan"/>
        </w:rPr>
        <w:t>The administration can</w:t>
      </w:r>
      <w:r w:rsidRPr="003B44D8">
        <w:rPr>
          <w:sz w:val="16"/>
        </w:rPr>
        <w:t xml:space="preserve"> cut or </w:t>
      </w:r>
      <w:r w:rsidRPr="00EF4DED">
        <w:rPr>
          <w:rStyle w:val="StyleUnderline"/>
          <w:highlight w:val="cyan"/>
        </w:rPr>
        <w:t>refocus programs</w:t>
      </w:r>
      <w:r w:rsidRPr="003B44D8">
        <w:rPr>
          <w:sz w:val="16"/>
        </w:rPr>
        <w:t xml:space="preserve"> it finds too soft, too ideological, or too costly—</w:t>
      </w:r>
      <w:r w:rsidRPr="00EF4DED">
        <w:rPr>
          <w:rStyle w:val="Emphasis"/>
          <w:highlight w:val="cyan"/>
        </w:rPr>
        <w:t>without burning down the architecture of American soft diplomacy</w:t>
      </w:r>
      <w:r w:rsidRPr="003B44D8">
        <w:rPr>
          <w:sz w:val="16"/>
        </w:rPr>
        <w:t xml:space="preserve">. </w:t>
      </w:r>
      <w:r w:rsidRPr="003B44D8">
        <w:rPr>
          <w:rStyle w:val="StyleUnderline"/>
        </w:rPr>
        <w:t>A deal-making</w:t>
      </w:r>
      <w:r w:rsidRPr="003B44D8">
        <w:rPr>
          <w:sz w:val="16"/>
        </w:rPr>
        <w:t xml:space="preserve">, business-minded </w:t>
      </w:r>
      <w:r w:rsidRPr="003B44D8">
        <w:rPr>
          <w:rStyle w:val="StyleUnderline"/>
        </w:rPr>
        <w:t>White House should see value in continuing to attract the world’s future political and economic leaders</w:t>
      </w:r>
      <w:r w:rsidRPr="003B44D8">
        <w:rPr>
          <w:sz w:val="16"/>
        </w:rPr>
        <w:t xml:space="preserve">, not drive them away mid-degree and leave them with a lasting grievance. President </w:t>
      </w:r>
      <w:r w:rsidRPr="003B44D8">
        <w:rPr>
          <w:rStyle w:val="StyleUnderline"/>
        </w:rPr>
        <w:t>Trump has made similar points in the past</w:t>
      </w:r>
      <w:r w:rsidRPr="003B44D8">
        <w:rPr>
          <w:sz w:val="16"/>
        </w:rPr>
        <w:t>—tweeting, “When foreigners attend our great colleges &amp; want to stay in the US, they should not be thrown out of our country,” and suggesting during his last campaign that foreign students should even be granted permanent work authorization.</w:t>
      </w:r>
    </w:p>
    <w:p w14:paraId="10F2E2E6" w14:textId="77777777" w:rsidR="002B22E1" w:rsidRPr="004F4748" w:rsidRDefault="002B22E1" w:rsidP="00EF5F09">
      <w:pPr>
        <w:shd w:val="clear" w:color="auto" w:fill="FFFFFF"/>
        <w:spacing w:after="375" w:line="240" w:lineRule="auto"/>
        <w:textAlignment w:val="baseline"/>
        <w:rPr>
          <w:rFonts w:eastAsia="Times New Roman"/>
          <w:color w:val="333333"/>
          <w:u w:val="single"/>
        </w:rPr>
      </w:pPr>
    </w:p>
    <w:p w14:paraId="7A68020B" w14:textId="33FE6EC4" w:rsidR="00775754" w:rsidRDefault="00775754" w:rsidP="001B7410">
      <w:pPr>
        <w:pStyle w:val="Heading2"/>
        <w:rPr>
          <w:rFonts w:cs="Calibri"/>
        </w:rPr>
      </w:pPr>
      <w:r w:rsidRPr="004F4748">
        <w:rPr>
          <w:rFonts w:cs="Calibri"/>
        </w:rPr>
        <w:lastRenderedPageBreak/>
        <w:t>[Links]</w:t>
      </w:r>
    </w:p>
    <w:p w14:paraId="42EC1D22" w14:textId="77429BCD" w:rsidR="002B22E1" w:rsidRDefault="002B22E1" w:rsidP="002B22E1"/>
    <w:p w14:paraId="515FF1DF" w14:textId="54CFC3E4" w:rsidR="002B22E1" w:rsidRDefault="002B22E1" w:rsidP="002B22E1">
      <w:pPr>
        <w:pStyle w:val="Heading3"/>
      </w:pPr>
      <w:r>
        <w:lastRenderedPageBreak/>
        <w:t>L – Arctic Generic</w:t>
      </w:r>
    </w:p>
    <w:p w14:paraId="4E1DF354" w14:textId="77777777" w:rsidR="002B22E1" w:rsidRDefault="002B22E1" w:rsidP="002B22E1">
      <w:pPr>
        <w:pStyle w:val="Heading4"/>
      </w:pPr>
      <w:r>
        <w:t>Stronger US leadership in the arctic prevents China from gaining global great power status</w:t>
      </w:r>
    </w:p>
    <w:p w14:paraId="6E0CCBCF" w14:textId="77777777" w:rsidR="002B22E1" w:rsidRDefault="002B22E1" w:rsidP="002B22E1">
      <w:proofErr w:type="spellStart"/>
      <w:r w:rsidRPr="00BF77EB">
        <w:rPr>
          <w:rStyle w:val="Style13ptBold"/>
        </w:rPr>
        <w:t>Funaiole</w:t>
      </w:r>
      <w:proofErr w:type="spellEnd"/>
      <w:r w:rsidRPr="00BF77EB">
        <w:rPr>
          <w:rStyle w:val="Style13ptBold"/>
        </w:rPr>
        <w:t xml:space="preserve"> et al. 23</w:t>
      </w:r>
      <w:r>
        <w:t xml:space="preserve">, *vice </w:t>
      </w:r>
      <w:proofErr w:type="gramStart"/>
      <w:r>
        <w:t>president</w:t>
      </w:r>
      <w:proofErr w:type="gramEnd"/>
      <w:r>
        <w:t xml:space="preserve"> of the </w:t>
      </w:r>
      <w:proofErr w:type="spellStart"/>
      <w:r>
        <w:t>iDeas</w:t>
      </w:r>
      <w:proofErr w:type="spellEnd"/>
      <w:r>
        <w:t xml:space="preserve"> Lab, Andreas C. </w:t>
      </w:r>
      <w:proofErr w:type="spellStart"/>
      <w:r>
        <w:t>Dracopoulos</w:t>
      </w:r>
      <w:proofErr w:type="spellEnd"/>
      <w:r>
        <w:t xml:space="preserve"> Chair in Innovation, and senior fellow in the China Power Project at the Center for Strategic and International Studies. **deputy director and fellow of the China Power Project at the Center for Strategic and International Studies. ***senior fellow for Imagery Analysis at the Center for Strategic and International Studies, ****associate fellow with the </w:t>
      </w:r>
      <w:proofErr w:type="spellStart"/>
      <w:r>
        <w:t>iDeas</w:t>
      </w:r>
      <w:proofErr w:type="spellEnd"/>
      <w:r>
        <w:t xml:space="preserve"> Lab at the Center for Strategic and International Studies. (*Matthew P. </w:t>
      </w:r>
      <w:proofErr w:type="spellStart"/>
      <w:r>
        <w:t>Funaiole</w:t>
      </w:r>
      <w:proofErr w:type="spellEnd"/>
      <w:r>
        <w:t xml:space="preserve">, **Brian Hart, ***Joseph S. Bermudez Jr., ****Aidan Powers-Riggs, 4-18-2023, “Frozen Frontiers: China’s Great Power Ambitions in the Polar Regions” CSIS </w:t>
      </w:r>
      <w:r w:rsidRPr="002171E5">
        <w:t>https://features.csis.org/hiddenreach/china-polar-research-facility/</w:t>
      </w:r>
      <w:r>
        <w:t xml:space="preserve">) </w:t>
      </w:r>
      <w:proofErr w:type="spellStart"/>
      <w:r>
        <w:t>wtk</w:t>
      </w:r>
      <w:proofErr w:type="spellEnd"/>
    </w:p>
    <w:p w14:paraId="7BF3AC6C" w14:textId="77777777" w:rsidR="002B22E1" w:rsidRPr="00CE6191" w:rsidRDefault="002B22E1" w:rsidP="002B22E1">
      <w:pPr>
        <w:rPr>
          <w:sz w:val="16"/>
        </w:rPr>
      </w:pPr>
    </w:p>
    <w:p w14:paraId="4E2A9E8C" w14:textId="77777777" w:rsidR="002B22E1" w:rsidRDefault="002B22E1" w:rsidP="002B22E1">
      <w:pPr>
        <w:rPr>
          <w:rStyle w:val="Emphasis"/>
        </w:rPr>
      </w:pPr>
      <w:r w:rsidRPr="00EF4DED">
        <w:rPr>
          <w:rStyle w:val="StyleUnderline"/>
          <w:highlight w:val="cyan"/>
        </w:rPr>
        <w:t>China’s expanding presence in</w:t>
      </w:r>
      <w:r w:rsidRPr="00CE6191">
        <w:rPr>
          <w:sz w:val="16"/>
        </w:rPr>
        <w:t xml:space="preserve"> both </w:t>
      </w:r>
      <w:r w:rsidRPr="00EF4DED">
        <w:rPr>
          <w:rStyle w:val="StyleUnderline"/>
          <w:highlight w:val="cyan"/>
        </w:rPr>
        <w:t>the Arctic</w:t>
      </w:r>
      <w:r w:rsidRPr="00CE6191">
        <w:rPr>
          <w:sz w:val="16"/>
        </w:rPr>
        <w:t xml:space="preserve"> and </w:t>
      </w:r>
      <w:r w:rsidRPr="00B704FD">
        <w:rPr>
          <w:sz w:val="16"/>
          <w:szCs w:val="16"/>
        </w:rPr>
        <w:t>Antarctic</w:t>
      </w:r>
      <w:r w:rsidRPr="00B704FD">
        <w:rPr>
          <w:rStyle w:val="StyleUnderline"/>
          <w:sz w:val="16"/>
          <w:szCs w:val="16"/>
        </w:rPr>
        <w:t xml:space="preserve"> </w:t>
      </w:r>
      <w:r w:rsidRPr="00EF4DED">
        <w:rPr>
          <w:rStyle w:val="StyleUnderline"/>
          <w:highlight w:val="cyan"/>
        </w:rPr>
        <w:t xml:space="preserve">is part of its </w:t>
      </w:r>
      <w:r w:rsidRPr="00EF4DED">
        <w:rPr>
          <w:rStyle w:val="Emphasis"/>
          <w:highlight w:val="cyan"/>
        </w:rPr>
        <w:t>broader pursuit of global great power status</w:t>
      </w:r>
      <w:r w:rsidRPr="00CE6191">
        <w:rPr>
          <w:sz w:val="16"/>
        </w:rPr>
        <w:t xml:space="preserve">. </w:t>
      </w:r>
      <w:r w:rsidRPr="00EF4DED">
        <w:rPr>
          <w:rStyle w:val="StyleUnderline"/>
          <w:highlight w:val="cyan"/>
        </w:rPr>
        <w:t>Its contributions to polar science have</w:t>
      </w:r>
      <w:r w:rsidRPr="00EF4DED">
        <w:rPr>
          <w:sz w:val="16"/>
          <w:highlight w:val="cyan"/>
        </w:rPr>
        <w:t xml:space="preserve"> </w:t>
      </w:r>
      <w:r w:rsidRPr="00EF4DED">
        <w:rPr>
          <w:rStyle w:val="Emphasis"/>
          <w:highlight w:val="cyan"/>
        </w:rPr>
        <w:t>given it a voice</w:t>
      </w:r>
      <w:r w:rsidRPr="00CE6191">
        <w:rPr>
          <w:sz w:val="16"/>
        </w:rPr>
        <w:t xml:space="preserve"> and a presence </w:t>
      </w:r>
      <w:r w:rsidRPr="00CE6191">
        <w:rPr>
          <w:rStyle w:val="StyleUnderline"/>
        </w:rPr>
        <w:t>in polar affairs</w:t>
      </w:r>
      <w:r w:rsidRPr="00CE6191">
        <w:rPr>
          <w:sz w:val="16"/>
        </w:rPr>
        <w:t xml:space="preserve">, while </w:t>
      </w:r>
      <w:r w:rsidRPr="00EF4DED">
        <w:rPr>
          <w:rStyle w:val="StyleUnderline"/>
          <w:highlight w:val="cyan"/>
        </w:rPr>
        <w:t>opening the door to advance</w:t>
      </w:r>
      <w:r w:rsidRPr="00CE6191">
        <w:rPr>
          <w:sz w:val="16"/>
        </w:rPr>
        <w:t xml:space="preserve"> </w:t>
      </w:r>
      <w:r w:rsidRPr="00B704FD">
        <w:rPr>
          <w:rStyle w:val="StyleUnderline"/>
        </w:rPr>
        <w:t>military</w:t>
      </w:r>
      <w:r w:rsidRPr="00CE6191">
        <w:rPr>
          <w:sz w:val="16"/>
        </w:rPr>
        <w:t xml:space="preserve"> and </w:t>
      </w:r>
      <w:r w:rsidRPr="00EF4DED">
        <w:rPr>
          <w:rStyle w:val="StyleUnderline"/>
          <w:highlight w:val="cyan"/>
        </w:rPr>
        <w:t>strategic goa</w:t>
      </w:r>
      <w:r w:rsidRPr="00CE6191">
        <w:rPr>
          <w:rStyle w:val="StyleUnderline"/>
        </w:rPr>
        <w:t>ls</w:t>
      </w:r>
      <w:r w:rsidRPr="00CE6191">
        <w:rPr>
          <w:sz w:val="16"/>
        </w:rPr>
        <w:t xml:space="preserve">. China is by no means the only great power to use science for strategic ends, yet </w:t>
      </w:r>
      <w:r w:rsidRPr="00EF4DED">
        <w:rPr>
          <w:rStyle w:val="Emphasis"/>
          <w:highlight w:val="cyan"/>
        </w:rPr>
        <w:t>mounting geopolitical competition is raising the stakes for China's polar pursuits.</w:t>
      </w:r>
    </w:p>
    <w:p w14:paraId="54114FAD" w14:textId="77777777" w:rsidR="002B22E1" w:rsidRPr="00CE6191" w:rsidRDefault="002B22E1" w:rsidP="002B22E1">
      <w:pPr>
        <w:rPr>
          <w:sz w:val="16"/>
        </w:rPr>
      </w:pPr>
      <w:r w:rsidRPr="00CE6191">
        <w:rPr>
          <w:sz w:val="16"/>
        </w:rPr>
        <w:t xml:space="preserve">International cooperation will be necessary for the responsible management and stewardship of the poles, and China can play a positive role in those efforts. Still, the United States and its allies should carefully monitor China’s evolving activities and push for greater transparency. </w:t>
      </w:r>
    </w:p>
    <w:p w14:paraId="372A927D" w14:textId="77777777" w:rsidR="002B22E1" w:rsidRDefault="002B22E1" w:rsidP="002B22E1">
      <w:pPr>
        <w:rPr>
          <w:rStyle w:val="StyleUnderline"/>
        </w:rPr>
      </w:pPr>
      <w:r w:rsidRPr="00EF4DED">
        <w:rPr>
          <w:rStyle w:val="StyleUnderline"/>
          <w:highlight w:val="cyan"/>
        </w:rPr>
        <w:t>Washington</w:t>
      </w:r>
      <w:r w:rsidRPr="00CE6191">
        <w:rPr>
          <w:sz w:val="16"/>
        </w:rPr>
        <w:t xml:space="preserve"> should also </w:t>
      </w:r>
      <w:r w:rsidRPr="00EF4DED">
        <w:rPr>
          <w:rStyle w:val="StyleUnderline"/>
          <w:highlight w:val="cyan"/>
        </w:rPr>
        <w:t>focus on crafting stronger diplomatic</w:t>
      </w:r>
      <w:r w:rsidRPr="00CE6191">
        <w:rPr>
          <w:rStyle w:val="StyleUnderline"/>
        </w:rPr>
        <w:t xml:space="preserve"> and economic </w:t>
      </w:r>
      <w:r w:rsidRPr="00EF4DED">
        <w:rPr>
          <w:rStyle w:val="StyleUnderline"/>
          <w:highlight w:val="cyan"/>
        </w:rPr>
        <w:t>partnerships</w:t>
      </w:r>
      <w:r w:rsidRPr="00CE6191">
        <w:rPr>
          <w:sz w:val="16"/>
        </w:rPr>
        <w:t xml:space="preserve"> with like-minded countries and strengthening international governance mechanisms. </w:t>
      </w:r>
      <w:r w:rsidRPr="00EF4DED">
        <w:rPr>
          <w:rStyle w:val="StyleUnderline"/>
          <w:highlight w:val="cyan"/>
        </w:rPr>
        <w:t>Through these efforts</w:t>
      </w:r>
      <w:r w:rsidRPr="00CE6191">
        <w:rPr>
          <w:sz w:val="16"/>
        </w:rPr>
        <w:t xml:space="preserve">, </w:t>
      </w:r>
      <w:r w:rsidRPr="00EF4DED">
        <w:rPr>
          <w:rStyle w:val="StyleUnderline"/>
          <w:highlight w:val="cyan"/>
        </w:rPr>
        <w:t>the U</w:t>
      </w:r>
      <w:r w:rsidRPr="00CE6191">
        <w:rPr>
          <w:sz w:val="16"/>
        </w:rPr>
        <w:t xml:space="preserve">nited </w:t>
      </w:r>
      <w:r w:rsidRPr="00EF4DED">
        <w:rPr>
          <w:rStyle w:val="StyleUnderline"/>
          <w:highlight w:val="cyan"/>
        </w:rPr>
        <w:t>S</w:t>
      </w:r>
      <w:r w:rsidRPr="00CE6191">
        <w:rPr>
          <w:sz w:val="16"/>
        </w:rPr>
        <w:t xml:space="preserve">tates can help </w:t>
      </w:r>
      <w:r w:rsidRPr="00EF4DED">
        <w:rPr>
          <w:rStyle w:val="StyleUnderline"/>
          <w:highlight w:val="cyan"/>
        </w:rPr>
        <w:t>ensure</w:t>
      </w:r>
      <w:r w:rsidRPr="00CE6191">
        <w:rPr>
          <w:rStyle w:val="StyleUnderline"/>
        </w:rPr>
        <w:t xml:space="preserve"> the </w:t>
      </w:r>
      <w:r w:rsidRPr="00EF4DED">
        <w:rPr>
          <w:rStyle w:val="StyleUnderline"/>
          <w:highlight w:val="cyan"/>
        </w:rPr>
        <w:t>world's frozen frontiers do not become</w:t>
      </w:r>
      <w:r w:rsidRPr="00CE6191">
        <w:rPr>
          <w:rStyle w:val="StyleUnderline"/>
        </w:rPr>
        <w:t xml:space="preserve"> the next </w:t>
      </w:r>
      <w:r w:rsidRPr="00EF4DED">
        <w:rPr>
          <w:rStyle w:val="StyleUnderline"/>
          <w:highlight w:val="cyan"/>
        </w:rPr>
        <w:t>hot spots of</w:t>
      </w:r>
      <w:r w:rsidRPr="00CE6191">
        <w:rPr>
          <w:rStyle w:val="StyleUnderline"/>
        </w:rPr>
        <w:t xml:space="preserve"> geopolitical </w:t>
      </w:r>
      <w:r w:rsidRPr="00EF4DED">
        <w:rPr>
          <w:rStyle w:val="StyleUnderline"/>
          <w:highlight w:val="cyan"/>
        </w:rPr>
        <w:t>competition</w:t>
      </w:r>
      <w:r w:rsidRPr="00CE6191">
        <w:rPr>
          <w:rStyle w:val="StyleUnderline"/>
        </w:rPr>
        <w:t>.</w:t>
      </w:r>
    </w:p>
    <w:p w14:paraId="1C78BFA5" w14:textId="191CE2F6" w:rsidR="002B22E1" w:rsidRPr="00E539B8" w:rsidRDefault="002B22E1" w:rsidP="00E539B8"/>
    <w:p w14:paraId="043BB543" w14:textId="77777777" w:rsidR="00E539B8" w:rsidRPr="00E539B8" w:rsidRDefault="00E539B8" w:rsidP="00E539B8"/>
    <w:p w14:paraId="3A859948" w14:textId="77777777" w:rsidR="00E539B8" w:rsidRPr="004F4748" w:rsidRDefault="00E539B8" w:rsidP="00E539B8">
      <w:pPr>
        <w:pStyle w:val="Heading4"/>
        <w:rPr>
          <w:rFonts w:cs="Calibri"/>
        </w:rPr>
      </w:pPr>
      <w:r w:rsidRPr="004F4748">
        <w:rPr>
          <w:rFonts w:cs="Calibri"/>
        </w:rPr>
        <w:t>The Arctic is key to China’s economic, ecological and developmental future.</w:t>
      </w:r>
    </w:p>
    <w:p w14:paraId="3256401D" w14:textId="77777777" w:rsidR="00E539B8" w:rsidRPr="004F4748" w:rsidRDefault="00E539B8" w:rsidP="00E539B8">
      <w:r w:rsidRPr="004F4748">
        <w:t xml:space="preserve">Christopher </w:t>
      </w:r>
      <w:proofErr w:type="spellStart"/>
      <w:r w:rsidRPr="004F4748">
        <w:rPr>
          <w:rStyle w:val="Style13ptBold"/>
        </w:rPr>
        <w:t>Barich</w:t>
      </w:r>
      <w:proofErr w:type="spellEnd"/>
      <w:r w:rsidRPr="004F4748">
        <w:rPr>
          <w:rStyle w:val="Style13ptBold"/>
        </w:rPr>
        <w:t xml:space="preserve"> 22</w:t>
      </w:r>
      <w:r w:rsidRPr="004F4748">
        <w:t xml:space="preserve"> [10/3/22, CPT for Minnesota Army National Guard, Assistant Professor of Military Science, graduated with a Bachelor of Fine Arts from the College of Visual Arts, Saint Paul, Minnesota. In 2015, he earned a Master’s of Public Policy in the Global Public Policy program focusing on U.S. Foreign and International Security policy from the University of Minnesota Humphrey School of Public Affairs, Minneapolis, Minnesota. “The Three-Fold Path of the Snow Dragon: China’s Influence Operations in the Arctic”, </w:t>
      </w:r>
      <w:hyperlink r:id="rId11" w:history="1">
        <w:r w:rsidRPr="004F4748">
          <w:rPr>
            <w:rStyle w:val="Hyperlink"/>
          </w:rPr>
          <w:t>https://www.airuniversity.af.edu/JIPA/Display/Article/3171142/the-three-fold-path-of-the-snow-dragon-chinas-influence-operations-in-the-arctic/</w:t>
        </w:r>
      </w:hyperlink>
      <w:r w:rsidRPr="004F4748">
        <w:t>] //</w:t>
      </w:r>
      <w:proofErr w:type="spellStart"/>
      <w:r w:rsidRPr="004F4748">
        <w:t>Sreekantan</w:t>
      </w:r>
      <w:proofErr w:type="spellEnd"/>
    </w:p>
    <w:p w14:paraId="55E253D8" w14:textId="4B370739" w:rsidR="00E539B8" w:rsidRDefault="00E539B8" w:rsidP="00E539B8">
      <w:pPr>
        <w:rPr>
          <w:sz w:val="16"/>
        </w:rPr>
      </w:pPr>
      <w:r w:rsidRPr="004F4748">
        <w:t>China’s Arctic Strategy</w:t>
      </w:r>
      <w:r>
        <w:t xml:space="preserve"> </w:t>
      </w:r>
      <w:r w:rsidRPr="004F4748">
        <w:rPr>
          <w:sz w:val="16"/>
        </w:rPr>
        <w:t xml:space="preserve">In 2018, the PRC published China’s Arctic Policy white paper, outlining China’s policy goals, principles, policies, and positions on Arctic affairs, governance and international cooperation, scientific exploration, and exploitation of resources. </w:t>
      </w:r>
      <w:r w:rsidRPr="004F4748">
        <w:rPr>
          <w:rStyle w:val="StyleUnderline"/>
        </w:rPr>
        <w:t xml:space="preserve">The white paper describes </w:t>
      </w:r>
      <w:r w:rsidRPr="004F4748">
        <w:rPr>
          <w:rStyle w:val="StyleUnderline"/>
          <w:highlight w:val="cyan"/>
        </w:rPr>
        <w:t>China</w:t>
      </w:r>
      <w:r w:rsidRPr="004F4748">
        <w:rPr>
          <w:rStyle w:val="StyleUnderline"/>
        </w:rPr>
        <w:t xml:space="preserve"> as an </w:t>
      </w:r>
      <w:r w:rsidRPr="004F4748">
        <w:rPr>
          <w:rStyle w:val="Emphasis"/>
        </w:rPr>
        <w:t xml:space="preserve">important stakeholder </w:t>
      </w:r>
      <w:r w:rsidRPr="004F4748">
        <w:rPr>
          <w:rStyle w:val="StyleUnderline"/>
        </w:rPr>
        <w:t xml:space="preserve">in Arctic affairs; </w:t>
      </w:r>
      <w:r w:rsidRPr="004F4748">
        <w:rPr>
          <w:rStyle w:val="StyleUnderline"/>
          <w:highlight w:val="cyan"/>
        </w:rPr>
        <w:t>committed to scientific collaboration</w:t>
      </w:r>
      <w:r w:rsidRPr="004F4748">
        <w:rPr>
          <w:rStyle w:val="StyleUnderline"/>
        </w:rPr>
        <w:t xml:space="preserve">, research, and exploration in the Arctic; and </w:t>
      </w:r>
      <w:r w:rsidRPr="004F4748">
        <w:rPr>
          <w:rStyle w:val="StyleUnderline"/>
          <w:highlight w:val="cyan"/>
        </w:rPr>
        <w:t>invested in</w:t>
      </w:r>
      <w:r w:rsidRPr="004F4748">
        <w:rPr>
          <w:rStyle w:val="StyleUnderline"/>
        </w:rPr>
        <w:t xml:space="preserve"> the </w:t>
      </w:r>
      <w:r w:rsidRPr="004F4748">
        <w:rPr>
          <w:rStyle w:val="StyleUnderline"/>
          <w:highlight w:val="cyan"/>
        </w:rPr>
        <w:t>econ</w:t>
      </w:r>
      <w:r w:rsidRPr="004F4748">
        <w:rPr>
          <w:rStyle w:val="StyleUnderline"/>
        </w:rPr>
        <w:t xml:space="preserve">omic development in all Arctic states and asserting China should be considered an equal partner as a near-Arctic state. </w:t>
      </w:r>
      <w:r w:rsidRPr="004F4748">
        <w:rPr>
          <w:rStyle w:val="StyleUnderline"/>
          <w:highlight w:val="cyan"/>
        </w:rPr>
        <w:t>Changing conditions</w:t>
      </w:r>
      <w:r w:rsidRPr="004F4748">
        <w:rPr>
          <w:rStyle w:val="StyleUnderline"/>
        </w:rPr>
        <w:t xml:space="preserve"> in the Arctic, claims the white paper, </w:t>
      </w:r>
      <w:r w:rsidRPr="004F4748">
        <w:rPr>
          <w:rStyle w:val="StyleUnderline"/>
          <w:highlight w:val="cyan"/>
        </w:rPr>
        <w:t xml:space="preserve">have a </w:t>
      </w:r>
      <w:r w:rsidRPr="004F4748">
        <w:rPr>
          <w:rStyle w:val="Emphasis"/>
          <w:highlight w:val="cyan"/>
        </w:rPr>
        <w:t>direct impact on China</w:t>
      </w:r>
      <w:r w:rsidRPr="004F4748">
        <w:rPr>
          <w:rStyle w:val="StyleUnderline"/>
          <w:highlight w:val="cyan"/>
        </w:rPr>
        <w:t>’s climate</w:t>
      </w:r>
      <w:r w:rsidRPr="004F4748">
        <w:rPr>
          <w:rStyle w:val="StyleUnderline"/>
        </w:rPr>
        <w:t xml:space="preserve">, ecological </w:t>
      </w:r>
      <w:r w:rsidRPr="004F4748">
        <w:rPr>
          <w:rStyle w:val="StyleUnderline"/>
          <w:highlight w:val="cyan"/>
        </w:rPr>
        <w:t>environment</w:t>
      </w:r>
      <w:r w:rsidRPr="004F4748">
        <w:rPr>
          <w:rStyle w:val="StyleUnderline"/>
        </w:rPr>
        <w:t xml:space="preserve">, </w:t>
      </w:r>
      <w:r w:rsidRPr="004F4748">
        <w:rPr>
          <w:rStyle w:val="StyleUnderline"/>
          <w:highlight w:val="cyan"/>
        </w:rPr>
        <w:t>and economic interests</w:t>
      </w:r>
      <w:r w:rsidRPr="004F4748">
        <w:rPr>
          <w:rStyle w:val="StyleUnderline"/>
        </w:rPr>
        <w:t xml:space="preserve">; thus, Beijing proposes China should have rights and privileges in the Arctic analogous to those nations having territories within the Arctic Circle. </w:t>
      </w:r>
      <w:r w:rsidRPr="004F4748">
        <w:rPr>
          <w:sz w:val="16"/>
        </w:rPr>
        <w:t xml:space="preserve">The PRC assessed the current </w:t>
      </w:r>
      <w:r w:rsidRPr="004F4748">
        <w:rPr>
          <w:sz w:val="16"/>
        </w:rPr>
        <w:lastRenderedPageBreak/>
        <w:t>situation in the Arctic “</w:t>
      </w:r>
      <w:r w:rsidRPr="004F4748">
        <w:rPr>
          <w:rStyle w:val="StyleUnderline"/>
        </w:rPr>
        <w:t xml:space="preserve">goes beyond its original inter-Arctic States or regional nature, </w:t>
      </w:r>
      <w:r w:rsidRPr="004F4748">
        <w:rPr>
          <w:rStyle w:val="StyleUnderline"/>
          <w:highlight w:val="cyan"/>
        </w:rPr>
        <w:t>hav</w:t>
      </w:r>
      <w:r w:rsidRPr="004F4748">
        <w:rPr>
          <w:rStyle w:val="StyleUnderline"/>
        </w:rPr>
        <w:t xml:space="preserve">ing a </w:t>
      </w:r>
      <w:r w:rsidRPr="004F4748">
        <w:rPr>
          <w:rStyle w:val="StyleUnderline"/>
          <w:highlight w:val="cyan"/>
        </w:rPr>
        <w:t>vital bearing on</w:t>
      </w:r>
      <w:r w:rsidRPr="004F4748">
        <w:rPr>
          <w:rStyle w:val="StyleUnderline"/>
        </w:rPr>
        <w:t xml:space="preserve"> the interests of States outside the region and the interests of the </w:t>
      </w:r>
      <w:r w:rsidRPr="004F4748">
        <w:rPr>
          <w:rStyle w:val="StyleUnderline"/>
          <w:highlight w:val="cyan"/>
        </w:rPr>
        <w:t>international community</w:t>
      </w:r>
      <w:r w:rsidRPr="004F4748">
        <w:rPr>
          <w:rStyle w:val="StyleUnderline"/>
        </w:rPr>
        <w:t xml:space="preserve"> as a whole, as well as on the </w:t>
      </w:r>
      <w:r w:rsidRPr="004F4748">
        <w:rPr>
          <w:rStyle w:val="StyleUnderline"/>
          <w:highlight w:val="cyan"/>
        </w:rPr>
        <w:t>survival</w:t>
      </w:r>
      <w:r w:rsidRPr="004F4748">
        <w:rPr>
          <w:rStyle w:val="StyleUnderline"/>
        </w:rPr>
        <w:t xml:space="preserve">, the </w:t>
      </w:r>
      <w:r w:rsidRPr="004F4748">
        <w:rPr>
          <w:rStyle w:val="StyleUnderline"/>
          <w:highlight w:val="cyan"/>
        </w:rPr>
        <w:t>development</w:t>
      </w:r>
      <w:r w:rsidRPr="004F4748">
        <w:rPr>
          <w:rStyle w:val="StyleUnderline"/>
        </w:rPr>
        <w:t xml:space="preserve">, and the </w:t>
      </w:r>
      <w:r w:rsidRPr="004F4748">
        <w:rPr>
          <w:rStyle w:val="Emphasis"/>
          <w:highlight w:val="cyan"/>
        </w:rPr>
        <w:t>shared future for mankind</w:t>
      </w:r>
      <w:r w:rsidRPr="004F4748">
        <w:rPr>
          <w:rStyle w:val="StyleUnderline"/>
        </w:rPr>
        <w:t>.”</w:t>
      </w:r>
      <w:r w:rsidRPr="004F4748">
        <w:rPr>
          <w:sz w:val="16"/>
        </w:rPr>
        <w:t>9</w:t>
      </w:r>
      <w:r>
        <w:rPr>
          <w:sz w:val="16"/>
        </w:rPr>
        <w:t xml:space="preserve"> </w:t>
      </w:r>
      <w:r w:rsidRPr="004F4748">
        <w:rPr>
          <w:sz w:val="16"/>
        </w:rPr>
        <w:t xml:space="preserve">According the Arctic Narratives and Political Values: Arctic States, China, and NATO report, the PRC assesses Arctic issues have global implications and international impacts, and “States from outside the Arctic region do not have territorial sovereignty in the Arctic, but they do have rights in respect of scientific research, navigation, overflight, fishing, laying of submarine cables and pipelines in the high seas and other relevant sea areas in the Arctic Ocean, and rights to resource exploration and exploitation in the Area, pursuant to treaties such as UNCLOS [United Nations Convention of the Law of the Sea] and general international law.” </w:t>
      </w:r>
      <w:r w:rsidRPr="004F4748">
        <w:rPr>
          <w:rStyle w:val="StyleUnderline"/>
        </w:rPr>
        <w:t xml:space="preserve">Thus, </w:t>
      </w:r>
      <w:r w:rsidRPr="004F4748">
        <w:rPr>
          <w:rStyle w:val="StyleUnderline"/>
          <w:highlight w:val="cyan"/>
        </w:rPr>
        <w:t>Beijing holds Arctic exploration</w:t>
      </w:r>
      <w:r w:rsidRPr="004F4748">
        <w:rPr>
          <w:rStyle w:val="StyleUnderline"/>
        </w:rPr>
        <w:t xml:space="preserve">, exploitation, </w:t>
      </w:r>
      <w:r w:rsidRPr="004F4748">
        <w:rPr>
          <w:rStyle w:val="StyleUnderline"/>
          <w:highlight w:val="cyan"/>
        </w:rPr>
        <w:t>and development</w:t>
      </w:r>
      <w:r w:rsidRPr="004F4748">
        <w:rPr>
          <w:rStyle w:val="StyleUnderline"/>
        </w:rPr>
        <w:t xml:space="preserve"> of Arctic natural resources </w:t>
      </w:r>
      <w:r w:rsidRPr="004F4748">
        <w:rPr>
          <w:rStyle w:val="StyleUnderline"/>
          <w:highlight w:val="cyan"/>
        </w:rPr>
        <w:t xml:space="preserve">as </w:t>
      </w:r>
      <w:r w:rsidRPr="004F4748">
        <w:rPr>
          <w:rStyle w:val="Emphasis"/>
          <w:highlight w:val="cyan"/>
        </w:rPr>
        <w:t>key strategic objectives for China’s future</w:t>
      </w:r>
      <w:r w:rsidRPr="004F4748">
        <w:rPr>
          <w:rStyle w:val="StyleUnderline"/>
        </w:rPr>
        <w:t xml:space="preserve"> energy, economic, and development needs</w:t>
      </w:r>
      <w:r w:rsidRPr="004F4748">
        <w:rPr>
          <w:sz w:val="16"/>
        </w:rPr>
        <w:t>, while portraying China as having “shared interests with Arctic States and a shared future with the rest of the world in the Arctic.”10</w:t>
      </w:r>
    </w:p>
    <w:p w14:paraId="2DD58D1B" w14:textId="749300C0" w:rsidR="00E539B8" w:rsidRDefault="00E539B8" w:rsidP="002B22E1"/>
    <w:p w14:paraId="4690C295" w14:textId="77777777" w:rsidR="00E539B8" w:rsidRDefault="00E539B8" w:rsidP="002B22E1"/>
    <w:p w14:paraId="44BAB932" w14:textId="3356B013" w:rsidR="00E539B8" w:rsidRDefault="00E539B8" w:rsidP="00E539B8">
      <w:pPr>
        <w:pStyle w:val="Heading3"/>
      </w:pPr>
      <w:r>
        <w:lastRenderedPageBreak/>
        <w:t>L – Arctic Zero Sum</w:t>
      </w:r>
    </w:p>
    <w:p w14:paraId="2F5C3F10" w14:textId="77777777" w:rsidR="00E539B8" w:rsidRPr="00D10089" w:rsidRDefault="00E539B8" w:rsidP="00E539B8">
      <w:pPr>
        <w:pStyle w:val="Heading4"/>
        <w:rPr>
          <w:u w:val="single"/>
        </w:rPr>
      </w:pPr>
      <w:r>
        <w:t xml:space="preserve">US and Chinese leadership in the arctic are </w:t>
      </w:r>
      <w:r>
        <w:rPr>
          <w:u w:val="single"/>
        </w:rPr>
        <w:t>zero sum</w:t>
      </w:r>
      <w:r>
        <w:t xml:space="preserve"> and impact </w:t>
      </w:r>
      <w:r>
        <w:rPr>
          <w:u w:val="single"/>
        </w:rPr>
        <w:t>global influence</w:t>
      </w:r>
    </w:p>
    <w:p w14:paraId="00EC207C" w14:textId="77777777" w:rsidR="00E539B8" w:rsidRPr="00AC15FF" w:rsidRDefault="00E539B8" w:rsidP="00E539B8">
      <w:proofErr w:type="spellStart"/>
      <w:r w:rsidRPr="001D71A7">
        <w:rPr>
          <w:rStyle w:val="Style13ptBold"/>
        </w:rPr>
        <w:t>Tofik</w:t>
      </w:r>
      <w:proofErr w:type="spellEnd"/>
      <w:r w:rsidRPr="001D71A7">
        <w:rPr>
          <w:rStyle w:val="Style13ptBold"/>
        </w:rPr>
        <w:t xml:space="preserve"> 25</w:t>
      </w:r>
      <w:r>
        <w:t xml:space="preserve">, Kurdish researcher, a Non-Resident Scholar at the Middle East Policy Council, and a Ph.D. researcher in political science at the University of Warsaw, Poland. (Ranj </w:t>
      </w:r>
      <w:proofErr w:type="spellStart"/>
      <w:r>
        <w:t>Tofik</w:t>
      </w:r>
      <w:proofErr w:type="spellEnd"/>
      <w:r>
        <w:t xml:space="preserve">, 4-15-2025, “Arctic Geopolitics: Strategic Stakes for China, Russia and the U.S.” </w:t>
      </w:r>
      <w:r w:rsidRPr="002171E5">
        <w:t>https://www.geopoliticalmonitor.com/arctic-geopolitics-strategic-stakes-for-china-russia-and-the-u-s/</w:t>
      </w:r>
      <w:r>
        <w:t xml:space="preserve">) </w:t>
      </w:r>
      <w:proofErr w:type="spellStart"/>
      <w:r>
        <w:t>wtk</w:t>
      </w:r>
      <w:proofErr w:type="spellEnd"/>
      <w:r>
        <w:t xml:space="preserve"> </w:t>
      </w:r>
    </w:p>
    <w:p w14:paraId="3E2994F3" w14:textId="22CFFDBF" w:rsidR="00E539B8" w:rsidRPr="00AC15FF" w:rsidRDefault="00E539B8" w:rsidP="00E539B8">
      <w:pPr>
        <w:rPr>
          <w:rStyle w:val="Emphasis"/>
        </w:rPr>
      </w:pPr>
      <w:r w:rsidRPr="00AC15FF">
        <w:rPr>
          <w:sz w:val="16"/>
        </w:rPr>
        <w:t>China’s Strategic Interest in the Arctic</w:t>
      </w:r>
      <w:r>
        <w:rPr>
          <w:sz w:val="16"/>
        </w:rPr>
        <w:t xml:space="preserve"> </w:t>
      </w:r>
      <w:r w:rsidRPr="00EF4DED">
        <w:rPr>
          <w:rStyle w:val="StyleUnderline"/>
          <w:highlight w:val="cyan"/>
        </w:rPr>
        <w:t>China’s interest in the Arctic</w:t>
      </w:r>
      <w:r w:rsidRPr="00AC15FF">
        <w:rPr>
          <w:sz w:val="16"/>
        </w:rPr>
        <w:t xml:space="preserve"> dates back to the 1980s, though it was initially limited to scientific research. Since 2012, however, its involvement </w:t>
      </w:r>
      <w:r w:rsidRPr="00AC15FF">
        <w:rPr>
          <w:rStyle w:val="StyleUnderline"/>
        </w:rPr>
        <w:t xml:space="preserve">has </w:t>
      </w:r>
      <w:r w:rsidRPr="00EF4DED">
        <w:rPr>
          <w:rStyle w:val="StyleUnderline"/>
          <w:highlight w:val="cyan"/>
        </w:rPr>
        <w:t>intensified</w:t>
      </w:r>
      <w:r w:rsidRPr="00AC15FF">
        <w:rPr>
          <w:sz w:val="16"/>
        </w:rPr>
        <w:t xml:space="preserve">, </w:t>
      </w:r>
      <w:r w:rsidRPr="00AC15FF">
        <w:rPr>
          <w:rStyle w:val="StyleUnderline"/>
        </w:rPr>
        <w:t>with increased budget allocations and strategic planning</w:t>
      </w:r>
      <w:r w:rsidRPr="00AC15FF">
        <w:rPr>
          <w:sz w:val="16"/>
        </w:rPr>
        <w:t xml:space="preserve">. In 2013, China gained observer status in the Arctic Council, even though it is not geographically part of the Arctic region. </w:t>
      </w:r>
      <w:r w:rsidRPr="00AC15FF">
        <w:rPr>
          <w:rStyle w:val="StyleUnderline"/>
        </w:rPr>
        <w:t>In 2017, it announced the Polar Silk Road</w:t>
      </w:r>
      <w:r w:rsidRPr="00AC15FF">
        <w:rPr>
          <w:sz w:val="16"/>
        </w:rPr>
        <w:t>, and in 2018, it published a white paper titled China’s Arctic Policy.</w:t>
      </w:r>
      <w:r>
        <w:rPr>
          <w:sz w:val="16"/>
        </w:rPr>
        <w:t xml:space="preserve"> </w:t>
      </w:r>
      <w:r w:rsidRPr="00AC15FF">
        <w:rPr>
          <w:sz w:val="16"/>
        </w:rPr>
        <w:t>According to some studies out of China, the Arctic may be navigable at times by 2030. Beijing has already signed agreements with Russia, Iceland and Greenland to secure access, aiming to establish the Arctic as one of its key shipping routes.</w:t>
      </w:r>
      <w:r>
        <w:rPr>
          <w:sz w:val="16"/>
        </w:rPr>
        <w:t xml:space="preserve"> </w:t>
      </w:r>
      <w:r w:rsidRPr="00EF4DED">
        <w:rPr>
          <w:rStyle w:val="StyleUnderline"/>
          <w:highlight w:val="cyan"/>
        </w:rPr>
        <w:t>China’s</w:t>
      </w:r>
      <w:r w:rsidRPr="00AC15FF">
        <w:rPr>
          <w:rStyle w:val="StyleUnderline"/>
        </w:rPr>
        <w:t xml:space="preserve"> economic and strategic </w:t>
      </w:r>
      <w:r w:rsidRPr="00EF4DED">
        <w:rPr>
          <w:rStyle w:val="StyleUnderline"/>
          <w:highlight w:val="cyan"/>
        </w:rPr>
        <w:t>power relies heavily on</w:t>
      </w:r>
      <w:r w:rsidRPr="00AC15FF">
        <w:rPr>
          <w:rStyle w:val="StyleUnderline"/>
        </w:rPr>
        <w:t xml:space="preserve"> manufacturing and </w:t>
      </w:r>
      <w:r w:rsidRPr="00EF4DED">
        <w:rPr>
          <w:rStyle w:val="StyleUnderline"/>
          <w:highlight w:val="cyan"/>
        </w:rPr>
        <w:t>trade</w:t>
      </w:r>
      <w:r w:rsidRPr="00AC15FF">
        <w:rPr>
          <w:rStyle w:val="StyleUnderline"/>
        </w:rPr>
        <w:t>. This dependence requires importing energy resources</w:t>
      </w:r>
      <w:r w:rsidRPr="00AC15FF">
        <w:rPr>
          <w:sz w:val="16"/>
        </w:rPr>
        <w:t>—such as oil and natural gas—</w:t>
      </w:r>
      <w:r w:rsidRPr="00AC15FF">
        <w:rPr>
          <w:rStyle w:val="StyleUnderline"/>
        </w:rPr>
        <w:t>and exporting manufactured goods</w:t>
      </w:r>
      <w:r w:rsidRPr="00AC15FF">
        <w:rPr>
          <w:sz w:val="16"/>
        </w:rPr>
        <w:t xml:space="preserve">. </w:t>
      </w:r>
      <w:r w:rsidRPr="00AC15FF">
        <w:rPr>
          <w:rStyle w:val="StyleUnderline"/>
        </w:rPr>
        <w:t>Maritime shipping is the primary mode of transport for both</w:t>
      </w:r>
      <w:r w:rsidRPr="00AC15FF">
        <w:rPr>
          <w:sz w:val="16"/>
        </w:rPr>
        <w:t xml:space="preserve">. More than 80% of global trade by volume is carried by sea. Most of China’s energy imports and goods exports depend on the Southern Hemisphere route—as opposed to the Arctic, which represents the northern route—specifically through the Pacific and Indian oceans. This path includes key choke points and shipping routes such as the South China Sea, Strait of Malacca, Arabian Sea, Strait of Hormuz, Bab </w:t>
      </w:r>
      <w:proofErr w:type="spellStart"/>
      <w:r w:rsidRPr="00AC15FF">
        <w:rPr>
          <w:sz w:val="16"/>
        </w:rPr>
        <w:t>el</w:t>
      </w:r>
      <w:proofErr w:type="spellEnd"/>
      <w:r w:rsidRPr="00AC15FF">
        <w:rPr>
          <w:sz w:val="16"/>
        </w:rPr>
        <w:t>-Mandeb, Red Sea and Suez Canal, all of which are largely under US influence and surveillance.</w:t>
      </w:r>
      <w:r>
        <w:rPr>
          <w:sz w:val="16"/>
        </w:rPr>
        <w:t xml:space="preserve"> </w:t>
      </w:r>
      <w:r w:rsidRPr="00EF4DED">
        <w:rPr>
          <w:rStyle w:val="StyleUnderline"/>
          <w:highlight w:val="cyan"/>
        </w:rPr>
        <w:t>Using the Arctic route can reduce travel time</w:t>
      </w:r>
      <w:r w:rsidRPr="00AC15FF">
        <w:rPr>
          <w:rStyle w:val="StyleUnderline"/>
        </w:rPr>
        <w:t xml:space="preserve"> for Chinese ships to Europe</w:t>
      </w:r>
      <w:r w:rsidRPr="00AC15FF">
        <w:rPr>
          <w:sz w:val="16"/>
        </w:rPr>
        <w:t>—and back—</w:t>
      </w:r>
      <w:r w:rsidRPr="00AC15FF">
        <w:rPr>
          <w:rStyle w:val="StyleUnderline"/>
        </w:rPr>
        <w:t>by up to 40%.</w:t>
      </w:r>
      <w:r w:rsidRPr="00AC15FF">
        <w:rPr>
          <w:sz w:val="16"/>
        </w:rPr>
        <w:t xml:space="preserve"> </w:t>
      </w:r>
      <w:r w:rsidRPr="00AC15FF">
        <w:rPr>
          <w:rStyle w:val="StyleUnderline"/>
        </w:rPr>
        <w:t>If China also imports energy from the Arctic</w:t>
      </w:r>
      <w:r w:rsidRPr="00AC15FF">
        <w:rPr>
          <w:sz w:val="16"/>
        </w:rPr>
        <w:t>—where an estimated 30% of the world’s undiscovered natural gas and 13% of its undiscovered oil may be located—</w:t>
      </w:r>
      <w:r w:rsidRPr="00AC15FF">
        <w:rPr>
          <w:rStyle w:val="StyleUnderline"/>
        </w:rPr>
        <w:t>transportation costs could be lowered on shorter shipping times.</w:t>
      </w:r>
      <w:r w:rsidRPr="00AC15FF">
        <w:rPr>
          <w:sz w:val="16"/>
        </w:rPr>
        <w:t xml:space="preserve"> This could lead to reduced production costs, increased profit margins, and greater competitiveness for Chinese exports—all from a region that, unlike the southern route, does not yet fall under US influence. Consequently, </w:t>
      </w:r>
      <w:r w:rsidRPr="00EF4DED">
        <w:rPr>
          <w:rStyle w:val="Emphasis"/>
          <w:highlight w:val="cyan"/>
        </w:rPr>
        <w:t>the Arctic holds significant geopolitical and economic importance for China.</w:t>
      </w:r>
      <w:r>
        <w:rPr>
          <w:rStyle w:val="Emphasis"/>
        </w:rPr>
        <w:t xml:space="preserve"> </w:t>
      </w:r>
      <w:r w:rsidRPr="00AC15FF">
        <w:rPr>
          <w:sz w:val="16"/>
        </w:rPr>
        <w:t>Russia’s Strategic Interest in the Arctic</w:t>
      </w:r>
      <w:r>
        <w:rPr>
          <w:sz w:val="16"/>
        </w:rPr>
        <w:t xml:space="preserve"> </w:t>
      </w:r>
      <w:proofErr w:type="gramStart"/>
      <w:r w:rsidRPr="00AC15FF">
        <w:rPr>
          <w:sz w:val="16"/>
        </w:rPr>
        <w:t>The</w:t>
      </w:r>
      <w:proofErr w:type="gramEnd"/>
      <w:r w:rsidRPr="00AC15FF">
        <w:rPr>
          <w:sz w:val="16"/>
        </w:rPr>
        <w:t xml:space="preserve"> Arctic is deeply rooted in Russian identity and history. Russia has the strongest military and political presence in the region, with its Arctic territory stretching across 24,140 kilometers of coastline. The Kremlin now hopes to use the Arctic’s natural resources to maintain its influence over global energy markets, particularly natural gas. One of Russia’s longstanding geopolitical challenges has been its historic lack of direct and reliable access to warm water ports. The thawing of the Arctic and opening of the region to year-round shipping represents the possibility of finally overcoming this longstanding geographical disadvantage.</w:t>
      </w:r>
      <w:r>
        <w:rPr>
          <w:sz w:val="16"/>
        </w:rPr>
        <w:t xml:space="preserve"> </w:t>
      </w:r>
      <w:r w:rsidRPr="00AC15FF">
        <w:rPr>
          <w:sz w:val="16"/>
        </w:rPr>
        <w:t>Year-round shipping via the Arctic holds out the promise of enhancing Russia’s geopolitical influence, elevating the country’s strategic importance in the calculations of China and Europe, while also undermining US hegemony. It would also create significant economic opportunities, reflected in the Kremlin’s ongoing interest in developing the Northern Sea Route.</w:t>
      </w:r>
      <w:r>
        <w:rPr>
          <w:sz w:val="16"/>
        </w:rPr>
        <w:t xml:space="preserve"> </w:t>
      </w:r>
      <w:r w:rsidRPr="00AC15FF">
        <w:rPr>
          <w:sz w:val="16"/>
        </w:rPr>
        <w:t>While Russia views much of the Arctic as its domain and a component of its national security, China’s growing interest in the region may raise concerns in the future. The current Russia-China cooperation is primarily tactical, rooted in shared opposition to U.S. dominance. Russia lacks the investment capacity to fully develop the Arctic and may need Chinese capital, while China seeks Russia’s political and legal support in the region.</w:t>
      </w:r>
      <w:r>
        <w:rPr>
          <w:sz w:val="16"/>
        </w:rPr>
        <w:t xml:space="preserve"> </w:t>
      </w:r>
      <w:r w:rsidRPr="00AC15FF">
        <w:rPr>
          <w:sz w:val="16"/>
        </w:rPr>
        <w:t>US Strategic Interest in the Arctic</w:t>
      </w:r>
      <w:r>
        <w:rPr>
          <w:sz w:val="16"/>
        </w:rPr>
        <w:t xml:space="preserve"> </w:t>
      </w:r>
      <w:proofErr w:type="gramStart"/>
      <w:r w:rsidRPr="00AC15FF">
        <w:rPr>
          <w:sz w:val="16"/>
        </w:rPr>
        <w:t>The</w:t>
      </w:r>
      <w:proofErr w:type="gramEnd"/>
      <w:r w:rsidRPr="00AC15FF">
        <w:rPr>
          <w:sz w:val="16"/>
        </w:rPr>
        <w:t xml:space="preserve"> United States borders the Arctic via Alaska, which was acquired from Russia in 1867 for $7.2 million—a deal mocked at the time as “Seward’s Folly,” named after US Secretary of State William H. Seward, who handled the purchase. Today, however, it might be more accurately described as “Seward’s foresight.”</w:t>
      </w:r>
      <w:r>
        <w:rPr>
          <w:sz w:val="16"/>
        </w:rPr>
        <w:t xml:space="preserve"> </w:t>
      </w:r>
      <w:r w:rsidRPr="00AC15FF">
        <w:rPr>
          <w:rStyle w:val="StyleUnderline"/>
        </w:rPr>
        <w:t>With climate change accelerating in the Arctic and Chinese</w:t>
      </w:r>
      <w:r w:rsidRPr="00AC15FF">
        <w:rPr>
          <w:sz w:val="16"/>
        </w:rPr>
        <w:t xml:space="preserve"> and Russian </w:t>
      </w:r>
      <w:r w:rsidRPr="00AC15FF">
        <w:rPr>
          <w:rStyle w:val="StyleUnderline"/>
        </w:rPr>
        <w:t>ambitions growing</w:t>
      </w:r>
      <w:r w:rsidRPr="00AC15FF">
        <w:rPr>
          <w:sz w:val="16"/>
        </w:rPr>
        <w:t xml:space="preserve">, </w:t>
      </w:r>
      <w:r w:rsidRPr="00EF4DED">
        <w:rPr>
          <w:rStyle w:val="StyleUnderline"/>
          <w:highlight w:val="cyan"/>
        </w:rPr>
        <w:t>the U</w:t>
      </w:r>
      <w:r w:rsidRPr="00AC15FF">
        <w:rPr>
          <w:sz w:val="16"/>
        </w:rPr>
        <w:t xml:space="preserve">nited </w:t>
      </w:r>
      <w:r w:rsidRPr="00EF4DED">
        <w:rPr>
          <w:rStyle w:val="StyleUnderline"/>
          <w:highlight w:val="cyan"/>
        </w:rPr>
        <w:t>S</w:t>
      </w:r>
      <w:r w:rsidRPr="00AC15FF">
        <w:rPr>
          <w:sz w:val="16"/>
        </w:rPr>
        <w:t xml:space="preserve">tates has </w:t>
      </w:r>
      <w:r w:rsidRPr="00EF4DED">
        <w:rPr>
          <w:rStyle w:val="StyleUnderline"/>
          <w:highlight w:val="cyan"/>
        </w:rPr>
        <w:t xml:space="preserve">increased its interest in the region to </w:t>
      </w:r>
      <w:r w:rsidRPr="00EF4DED">
        <w:rPr>
          <w:rStyle w:val="Emphasis"/>
          <w:highlight w:val="cyan"/>
        </w:rPr>
        <w:t>counter potential strategic challenges</w:t>
      </w:r>
      <w:r w:rsidRPr="00AC15FF">
        <w:rPr>
          <w:sz w:val="16"/>
        </w:rPr>
        <w:t>. For example, the 2020 US military budget included funding for the construction of a port in Alaska to bolster US military presence in the Arctic, though the project has since slipped into limbo due to cost overruns.</w:t>
      </w:r>
      <w:r>
        <w:rPr>
          <w:sz w:val="16"/>
        </w:rPr>
        <w:t xml:space="preserve"> </w:t>
      </w:r>
      <w:r w:rsidRPr="00AC15FF">
        <w:rPr>
          <w:sz w:val="16"/>
        </w:rPr>
        <w:t>President Trump’s repeated proposals and demands to acquire Greenland from Denmark also fit within the emerging frame of Arctic geopolitics, where Washington looks to expand its influence and counter Chinese and Russian encroachment into the region.</w:t>
      </w:r>
      <w:r>
        <w:rPr>
          <w:sz w:val="16"/>
        </w:rPr>
        <w:t xml:space="preserve"> </w:t>
      </w:r>
      <w:r w:rsidRPr="00AC15FF">
        <w:rPr>
          <w:sz w:val="16"/>
        </w:rPr>
        <w:t>Another factor behind the US interest in the Arctic is the enduring influence of Alfred Mahan’s (1840–1914) geopolitical doctrine on American strategic thinking since the time of President Theodore Roosevelt (1901–1909). Mahan was a friend and adviser to Roosevelt, and his geopolitical ideas helped shape the president’s policies. During Roosevelt’s presidency, the United States became the second most powerful naval force in the world, behind the United Kingdom. Mahan believed that world dominance could be achieved through control of global trade routes that crossed the seas and oceans. Maintaining dominance over the seas—not the land, as Halford Mackinder believed—during both peace and war meant domination of the world.</w:t>
      </w:r>
      <w:r>
        <w:rPr>
          <w:sz w:val="16"/>
        </w:rPr>
        <w:t xml:space="preserve"> </w:t>
      </w:r>
      <w:r w:rsidRPr="00AC15FF">
        <w:rPr>
          <w:sz w:val="16"/>
        </w:rPr>
        <w:t>Looking Ahead</w:t>
      </w:r>
      <w:r>
        <w:rPr>
          <w:sz w:val="16"/>
        </w:rPr>
        <w:t xml:space="preserve"> </w:t>
      </w:r>
      <w:r w:rsidRPr="00AC15FF">
        <w:rPr>
          <w:sz w:val="16"/>
        </w:rPr>
        <w:t xml:space="preserve">Mahan’s arguments and recent history suggest that </w:t>
      </w:r>
      <w:r w:rsidRPr="00EF4DED">
        <w:rPr>
          <w:rStyle w:val="StyleUnderline"/>
          <w:highlight w:val="cyan"/>
        </w:rPr>
        <w:t>the Arctic could become a major global trade route</w:t>
      </w:r>
      <w:r w:rsidRPr="00AC15FF">
        <w:rPr>
          <w:rStyle w:val="StyleUnderline"/>
        </w:rPr>
        <w:t xml:space="preserve"> in the future</w:t>
      </w:r>
      <w:r w:rsidRPr="00AC15FF">
        <w:rPr>
          <w:sz w:val="16"/>
        </w:rPr>
        <w:t xml:space="preserve">. </w:t>
      </w:r>
      <w:r w:rsidRPr="00EF4DED">
        <w:rPr>
          <w:rStyle w:val="Emphasis"/>
          <w:highlight w:val="cyan"/>
        </w:rPr>
        <w:t xml:space="preserve">If the United States does not gain significant influence </w:t>
      </w:r>
      <w:r w:rsidRPr="00EF4DED">
        <w:rPr>
          <w:rStyle w:val="Emphasis"/>
          <w:highlight w:val="cyan"/>
        </w:rPr>
        <w:lastRenderedPageBreak/>
        <w:t>over it</w:t>
      </w:r>
      <w:r w:rsidRPr="00AC15FF">
        <w:rPr>
          <w:sz w:val="16"/>
        </w:rPr>
        <w:t>—matching Washington’s current dominance over southern routes—</w:t>
      </w:r>
      <w:r w:rsidRPr="00EF4DED">
        <w:rPr>
          <w:rStyle w:val="Emphasis"/>
          <w:highlight w:val="cyan"/>
        </w:rPr>
        <w:t>the result could be a significantly weakened US hegemony and changes to the global order.</w:t>
      </w:r>
    </w:p>
    <w:p w14:paraId="08D0D23C" w14:textId="77777777" w:rsidR="002B22E1" w:rsidRPr="002B22E1" w:rsidRDefault="002B22E1" w:rsidP="002B22E1"/>
    <w:p w14:paraId="66120BF3" w14:textId="77777777" w:rsidR="00FA7E64" w:rsidRPr="004F4748" w:rsidRDefault="00FA7E64" w:rsidP="00FA7E64">
      <w:pPr>
        <w:pStyle w:val="Heading3"/>
        <w:rPr>
          <w:rFonts w:cs="Calibri"/>
        </w:rPr>
      </w:pPr>
      <w:r w:rsidRPr="004F4748">
        <w:rPr>
          <w:rFonts w:cs="Calibri"/>
        </w:rPr>
        <w:lastRenderedPageBreak/>
        <w:t xml:space="preserve">L – Maritime </w:t>
      </w:r>
    </w:p>
    <w:p w14:paraId="5D6169A1" w14:textId="77777777" w:rsidR="00FA7E64" w:rsidRPr="004F4748" w:rsidRDefault="00FA7E64" w:rsidP="00FA7E64">
      <w:pPr>
        <w:pStyle w:val="Heading4"/>
        <w:rPr>
          <w:rFonts w:cs="Calibri"/>
        </w:rPr>
      </w:pPr>
      <w:r w:rsidRPr="004F4748">
        <w:rPr>
          <w:rFonts w:cs="Calibri"/>
        </w:rPr>
        <w:t>But increasing maritime capabilities impedes China’s rise to power—provokes nuclear war</w:t>
      </w:r>
    </w:p>
    <w:p w14:paraId="7D1E2518" w14:textId="77777777" w:rsidR="00FA7E64" w:rsidRPr="004F4748" w:rsidRDefault="00FA7E64" w:rsidP="00FA7E64">
      <w:r w:rsidRPr="004F4748">
        <w:rPr>
          <w:rStyle w:val="Style13ptBold"/>
        </w:rPr>
        <w:t xml:space="preserve">Balzer and Blumenthal 06/24 </w:t>
      </w:r>
      <w:r w:rsidRPr="004F4748">
        <w:t xml:space="preserve">[Kyle Balzer, Jeane Kirkpatrick Fellow at American Enterprise Institute; Dan Blumenthal, Chief Executive Officer at Pacific Solutions LLC and Director of Asian Studies, AEI; “China’s Continental Conundrum: Nuclear Geopolitics and American Strategy in the Western Pacific;” 06-24-25; acc. 07-02-25; American Enterprise Institute; https://www.aei.org/research-products/report/chinas-continental-conundrum-nuclear-geopolitics-and-american-strategy-in-the-western-pacific/#scrollSection3] </w:t>
      </w:r>
      <w:proofErr w:type="spellStart"/>
      <w:r w:rsidRPr="004F4748">
        <w:t>lileto</w:t>
      </w:r>
      <w:proofErr w:type="spellEnd"/>
    </w:p>
    <w:p w14:paraId="0882013C" w14:textId="77777777" w:rsidR="00FA7E64" w:rsidRPr="004F4748" w:rsidRDefault="00FA7E64" w:rsidP="00FA7E64">
      <w:pPr>
        <w:rPr>
          <w:u w:val="single"/>
        </w:rPr>
      </w:pPr>
      <w:r w:rsidRPr="004F4748">
        <w:rPr>
          <w:sz w:val="16"/>
        </w:rPr>
        <w:t xml:space="preserve">Chinese General Secretary </w:t>
      </w:r>
      <w:r w:rsidRPr="004F4748">
        <w:rPr>
          <w:u w:val="single"/>
        </w:rPr>
        <w:t>Xi Jinping believes</w:t>
      </w:r>
      <w:r w:rsidRPr="004F4748">
        <w:rPr>
          <w:sz w:val="16"/>
        </w:rPr>
        <w:t xml:space="preserve"> he is </w:t>
      </w:r>
      <w:r w:rsidRPr="004F4748">
        <w:rPr>
          <w:u w:val="single"/>
        </w:rPr>
        <w:t>leading his country into a “</w:t>
      </w:r>
      <w:r w:rsidRPr="004F4748">
        <w:rPr>
          <w:b/>
          <w:bCs/>
          <w:u w:val="single"/>
        </w:rPr>
        <w:t>new era” of geopolitical dominance.</w:t>
      </w:r>
      <w:r w:rsidRPr="004F4748">
        <w:rPr>
          <w:sz w:val="16"/>
        </w:rPr>
        <w:t xml:space="preserve">15 According to Xi, since its founding in 1921, the </w:t>
      </w:r>
      <w:r w:rsidRPr="004F4748">
        <w:rPr>
          <w:u w:val="single"/>
        </w:rPr>
        <w:t>CCP has overcome China’s long history of socioeconomic turmoil</w:t>
      </w:r>
      <w:r w:rsidRPr="004F4748">
        <w:rPr>
          <w:sz w:val="16"/>
        </w:rPr>
        <w:t xml:space="preserve"> and secured remarkable successes. He holds up the </w:t>
      </w:r>
      <w:r w:rsidRPr="004F4748">
        <w:rPr>
          <w:u w:val="single"/>
        </w:rPr>
        <w:t xml:space="preserve">CCP’s recent achieve- </w:t>
      </w:r>
      <w:proofErr w:type="spellStart"/>
      <w:r w:rsidRPr="004F4748">
        <w:rPr>
          <w:u w:val="single"/>
        </w:rPr>
        <w:t>ments</w:t>
      </w:r>
      <w:proofErr w:type="spellEnd"/>
      <w:r w:rsidRPr="004F4748">
        <w:rPr>
          <w:u w:val="single"/>
        </w:rPr>
        <w:t xml:space="preserve"> in “eliminating absolute poverty</w:t>
      </w:r>
      <w:r w:rsidRPr="004F4748">
        <w:rPr>
          <w:sz w:val="16"/>
        </w:rPr>
        <w:t>” and “</w:t>
      </w:r>
      <w:r w:rsidRPr="004F4748">
        <w:rPr>
          <w:u w:val="single"/>
        </w:rPr>
        <w:t xml:space="preserve">build- </w:t>
      </w:r>
      <w:proofErr w:type="spellStart"/>
      <w:r w:rsidRPr="004F4748">
        <w:rPr>
          <w:u w:val="single"/>
        </w:rPr>
        <w:t>ing</w:t>
      </w:r>
      <w:proofErr w:type="spellEnd"/>
      <w:r w:rsidRPr="004F4748">
        <w:rPr>
          <w:sz w:val="16"/>
        </w:rPr>
        <w:t xml:space="preserve"> a moderately </w:t>
      </w:r>
      <w:r w:rsidRPr="004F4748">
        <w:rPr>
          <w:u w:val="single"/>
        </w:rPr>
        <w:t>prosperous society</w:t>
      </w:r>
      <w:r w:rsidRPr="004F4748">
        <w:rPr>
          <w:sz w:val="16"/>
        </w:rPr>
        <w:t xml:space="preserve">” as </w:t>
      </w:r>
      <w:r w:rsidRPr="004F4748">
        <w:rPr>
          <w:u w:val="single"/>
        </w:rPr>
        <w:t>evidence of</w:t>
      </w:r>
      <w:r w:rsidRPr="004F4748">
        <w:rPr>
          <w:sz w:val="16"/>
        </w:rPr>
        <w:t xml:space="preserve"> </w:t>
      </w:r>
      <w:r w:rsidRPr="004F4748">
        <w:rPr>
          <w:b/>
          <w:bCs/>
          <w:u w:val="single"/>
        </w:rPr>
        <w:t>China’s inexorable rise</w:t>
      </w:r>
      <w:r w:rsidRPr="004F4748">
        <w:rPr>
          <w:sz w:val="16"/>
        </w:rPr>
        <w:t xml:space="preserve">.16 Xi therefore sees </w:t>
      </w:r>
      <w:r w:rsidRPr="004F4748">
        <w:rPr>
          <w:u w:val="single"/>
        </w:rPr>
        <w:t>China as well positioned to take “center stage”</w:t>
      </w:r>
      <w:r w:rsidRPr="004F4748">
        <w:rPr>
          <w:sz w:val="16"/>
        </w:rPr>
        <w:t xml:space="preserve"> in world affairs and </w:t>
      </w:r>
      <w:r w:rsidRPr="004F4748">
        <w:rPr>
          <w:u w:val="single"/>
        </w:rPr>
        <w:t>displace the United States</w:t>
      </w:r>
      <w:r w:rsidRPr="004F4748">
        <w:rPr>
          <w:sz w:val="16"/>
        </w:rPr>
        <w:t xml:space="preserve"> </w:t>
      </w:r>
      <w:r w:rsidRPr="004F4748">
        <w:rPr>
          <w:u w:val="single"/>
        </w:rPr>
        <w:t>in terms of “comprehensive national power and international influence.”</w:t>
      </w:r>
      <w:r w:rsidRPr="004F4748">
        <w:rPr>
          <w:sz w:val="16"/>
        </w:rPr>
        <w:t xml:space="preserve">17 In this new era, the </w:t>
      </w:r>
      <w:r w:rsidRPr="004F4748">
        <w:rPr>
          <w:u w:val="single"/>
        </w:rPr>
        <w:t>CCP</w:t>
      </w:r>
      <w:r w:rsidRPr="004F4748">
        <w:rPr>
          <w:sz w:val="16"/>
        </w:rPr>
        <w:t xml:space="preserve"> will </w:t>
      </w:r>
      <w:r w:rsidRPr="004F4748">
        <w:rPr>
          <w:u w:val="single"/>
        </w:rPr>
        <w:t>remold the international system into an expression of “socialism with Chinese characteristics</w:t>
      </w:r>
      <w:r w:rsidRPr="004F4748">
        <w:rPr>
          <w:sz w:val="16"/>
        </w:rPr>
        <w:t xml:space="preserve">.” </w:t>
      </w:r>
      <w:r w:rsidRPr="004F4748">
        <w:rPr>
          <w:u w:val="single"/>
        </w:rPr>
        <w:t>Xi’s exuberance</w:t>
      </w:r>
      <w:r w:rsidRPr="004F4748">
        <w:rPr>
          <w:sz w:val="16"/>
        </w:rPr>
        <w:t xml:space="preserve">, however, is </w:t>
      </w:r>
      <w:r w:rsidRPr="004F4748">
        <w:rPr>
          <w:u w:val="single"/>
        </w:rPr>
        <w:t xml:space="preserve">tempered by </w:t>
      </w:r>
      <w:r w:rsidRPr="004F4748">
        <w:rPr>
          <w:sz w:val="16"/>
        </w:rPr>
        <w:t xml:space="preserve">his </w:t>
      </w:r>
      <w:r w:rsidRPr="004F4748">
        <w:rPr>
          <w:u w:val="single"/>
        </w:rPr>
        <w:t xml:space="preserve">belief that the CCP’s worldmaking campaign will meet </w:t>
      </w:r>
      <w:proofErr w:type="spellStart"/>
      <w:r w:rsidRPr="004F4748">
        <w:rPr>
          <w:u w:val="single"/>
        </w:rPr>
        <w:t>resis</w:t>
      </w:r>
      <w:proofErr w:type="spellEnd"/>
      <w:r w:rsidRPr="004F4748">
        <w:rPr>
          <w:u w:val="single"/>
        </w:rPr>
        <w:t xml:space="preserve">- </w:t>
      </w:r>
      <w:proofErr w:type="spellStart"/>
      <w:r w:rsidRPr="004F4748">
        <w:rPr>
          <w:u w:val="single"/>
        </w:rPr>
        <w:t>tance</w:t>
      </w:r>
      <w:proofErr w:type="spellEnd"/>
      <w:r w:rsidRPr="004F4748">
        <w:rPr>
          <w:u w:val="single"/>
        </w:rPr>
        <w:t xml:space="preserve"> from the United States.</w:t>
      </w:r>
      <w:r w:rsidRPr="004F4748">
        <w:rPr>
          <w:sz w:val="16"/>
        </w:rPr>
        <w:t xml:space="preserve"> In fact, he insists that a “</w:t>
      </w:r>
      <w:r w:rsidRPr="004F4748">
        <w:rPr>
          <w:u w:val="single"/>
        </w:rPr>
        <w:t>protracted struggle” is already underway</w:t>
      </w:r>
      <w:r w:rsidRPr="004F4748">
        <w:rPr>
          <w:sz w:val="16"/>
        </w:rPr>
        <w:t xml:space="preserve"> </w:t>
      </w:r>
      <w:r w:rsidRPr="004F4748">
        <w:rPr>
          <w:u w:val="single"/>
        </w:rPr>
        <w:t>between Chinese socialism and Western democratic capital- ism</w:t>
      </w:r>
      <w:r w:rsidRPr="004F4748">
        <w:rPr>
          <w:sz w:val="16"/>
        </w:rPr>
        <w:t xml:space="preserve"> that will </w:t>
      </w:r>
      <w:r w:rsidRPr="004F4748">
        <w:rPr>
          <w:u w:val="single"/>
        </w:rPr>
        <w:t xml:space="preserve">decide the fate of the international sys- </w:t>
      </w:r>
      <w:proofErr w:type="spellStart"/>
      <w:r w:rsidRPr="004F4748">
        <w:rPr>
          <w:u w:val="single"/>
        </w:rPr>
        <w:t>tem</w:t>
      </w:r>
      <w:proofErr w:type="spellEnd"/>
      <w:r w:rsidRPr="004F4748">
        <w:rPr>
          <w:sz w:val="16"/>
        </w:rPr>
        <w:t xml:space="preserve">. </w:t>
      </w:r>
      <w:r w:rsidRPr="004F4748">
        <w:rPr>
          <w:u w:val="single"/>
        </w:rPr>
        <w:t>Xi has</w:t>
      </w:r>
      <w:r w:rsidRPr="004F4748">
        <w:rPr>
          <w:sz w:val="16"/>
        </w:rPr>
        <w:t xml:space="preserve"> </w:t>
      </w:r>
      <w:r w:rsidRPr="004F4748">
        <w:rPr>
          <w:u w:val="single"/>
        </w:rPr>
        <w:t>every confidence</w:t>
      </w:r>
      <w:r w:rsidRPr="004F4748">
        <w:rPr>
          <w:sz w:val="16"/>
        </w:rPr>
        <w:t xml:space="preserve">, though, </w:t>
      </w:r>
      <w:r w:rsidRPr="004F4748">
        <w:rPr>
          <w:u w:val="single"/>
        </w:rPr>
        <w:t xml:space="preserve">that structural trends lend </w:t>
      </w:r>
      <w:r w:rsidRPr="004F4748">
        <w:rPr>
          <w:b/>
          <w:bCs/>
          <w:u w:val="single"/>
        </w:rPr>
        <w:t>China an overwhelming advantage</w:t>
      </w:r>
      <w:r w:rsidRPr="004F4748">
        <w:rPr>
          <w:sz w:val="16"/>
        </w:rPr>
        <w:t xml:space="preserve">. If the CCP marshals enough discipline and cunning, </w:t>
      </w:r>
      <w:r w:rsidRPr="004F4748">
        <w:rPr>
          <w:u w:val="single"/>
        </w:rPr>
        <w:t>Beijing will emerge victorious over a United States trapped in inexorable decline</w:t>
      </w:r>
      <w:r w:rsidRPr="004F4748">
        <w:rPr>
          <w:sz w:val="16"/>
        </w:rPr>
        <w:t xml:space="preserve">. “Our continued success </w:t>
      </w:r>
      <w:r w:rsidRPr="004F4748">
        <w:rPr>
          <w:u w:val="single"/>
        </w:rPr>
        <w:t xml:space="preserve">in adapt- </w:t>
      </w:r>
      <w:proofErr w:type="spellStart"/>
      <w:r w:rsidRPr="004F4748">
        <w:rPr>
          <w:u w:val="single"/>
        </w:rPr>
        <w:t>ing</w:t>
      </w:r>
      <w:proofErr w:type="spellEnd"/>
      <w:r w:rsidRPr="004F4748">
        <w:rPr>
          <w:u w:val="single"/>
        </w:rPr>
        <w:t xml:space="preserve"> Marxism to the Chinese context</w:t>
      </w:r>
      <w:r w:rsidRPr="004F4748">
        <w:rPr>
          <w:sz w:val="16"/>
        </w:rPr>
        <w:t xml:space="preserve"> and the needs of our times,” Xi boasted in November 2021, “has . . . </w:t>
      </w:r>
      <w:r w:rsidRPr="004F4748">
        <w:rPr>
          <w:u w:val="single"/>
        </w:rPr>
        <w:t xml:space="preserve">significantly shifted the worldwide historical </w:t>
      </w:r>
      <w:proofErr w:type="spellStart"/>
      <w:r w:rsidRPr="004F4748">
        <w:rPr>
          <w:u w:val="single"/>
        </w:rPr>
        <w:t>evolu</w:t>
      </w:r>
      <w:proofErr w:type="spellEnd"/>
      <w:r w:rsidRPr="004F4748">
        <w:rPr>
          <w:u w:val="single"/>
        </w:rPr>
        <w:t xml:space="preserve">- </w:t>
      </w:r>
      <w:proofErr w:type="spellStart"/>
      <w:r w:rsidRPr="004F4748">
        <w:rPr>
          <w:u w:val="single"/>
        </w:rPr>
        <w:t>tion</w:t>
      </w:r>
      <w:proofErr w:type="spellEnd"/>
      <w:r w:rsidRPr="004F4748">
        <w:rPr>
          <w:u w:val="single"/>
        </w:rPr>
        <w:t xml:space="preserve"> . . . in a way that favors socialism</w:t>
      </w:r>
      <w:r w:rsidRPr="004F4748">
        <w:rPr>
          <w:sz w:val="16"/>
        </w:rPr>
        <w:t xml:space="preserve">.”18 To expedite these historical forces, </w:t>
      </w:r>
      <w:r w:rsidRPr="004F4748">
        <w:rPr>
          <w:u w:val="single"/>
        </w:rPr>
        <w:t xml:space="preserve">Beijing dan- </w:t>
      </w:r>
      <w:proofErr w:type="spellStart"/>
      <w:r w:rsidRPr="004F4748">
        <w:rPr>
          <w:u w:val="single"/>
        </w:rPr>
        <w:t>gles</w:t>
      </w:r>
      <w:proofErr w:type="spellEnd"/>
      <w:r w:rsidRPr="004F4748">
        <w:rPr>
          <w:u w:val="single"/>
        </w:rPr>
        <w:t xml:space="preserve"> ambitious development and security programs </w:t>
      </w:r>
      <w:r w:rsidRPr="004F4748">
        <w:rPr>
          <w:sz w:val="16"/>
        </w:rPr>
        <w:t xml:space="preserve">before countries on Eurasia’s sprawling periphery as an alternative to the US-led liberal order. </w:t>
      </w:r>
      <w:r w:rsidRPr="004F4748">
        <w:rPr>
          <w:u w:val="single"/>
        </w:rPr>
        <w:t xml:space="preserve">The Belt and Road Initiative and Global Development Initiative, </w:t>
      </w:r>
      <w:r w:rsidRPr="004F4748">
        <w:rPr>
          <w:sz w:val="16"/>
        </w:rPr>
        <w:t xml:space="preserve">for example, are designed to </w:t>
      </w:r>
      <w:r w:rsidRPr="004F4748">
        <w:rPr>
          <w:u w:val="single"/>
        </w:rPr>
        <w:t xml:space="preserve">export China’s devel- </w:t>
      </w:r>
      <w:proofErr w:type="spellStart"/>
      <w:r w:rsidRPr="004F4748">
        <w:rPr>
          <w:u w:val="single"/>
        </w:rPr>
        <w:t>opment</w:t>
      </w:r>
      <w:proofErr w:type="spellEnd"/>
      <w:r w:rsidRPr="004F4748">
        <w:rPr>
          <w:u w:val="single"/>
        </w:rPr>
        <w:t xml:space="preserve"> model and bring countries in Central Asia, the Middle East, and Africa under Beijing’s sway</w:t>
      </w:r>
      <w:r w:rsidRPr="004F4748">
        <w:rPr>
          <w:sz w:val="16"/>
        </w:rPr>
        <w:t xml:space="preserve">.19 The CCP also offers the Global Security Initiative as a </w:t>
      </w:r>
      <w:r w:rsidRPr="004F4748">
        <w:rPr>
          <w:u w:val="single"/>
        </w:rPr>
        <w:t>more “inclusive” architecture for “world peace and tranquility” than the American “unilateralism</w:t>
      </w:r>
      <w:r w:rsidRPr="004F4748">
        <w:rPr>
          <w:sz w:val="16"/>
        </w:rPr>
        <w:t xml:space="preserve">” that has </w:t>
      </w:r>
      <w:r w:rsidRPr="004F4748">
        <w:rPr>
          <w:u w:val="single"/>
        </w:rPr>
        <w:t>long frustrated the so-called Global South</w:t>
      </w:r>
      <w:r w:rsidRPr="004F4748">
        <w:rPr>
          <w:sz w:val="16"/>
        </w:rPr>
        <w:t xml:space="preserve">.20 The Global Security Initiative is </w:t>
      </w:r>
      <w:r w:rsidRPr="004F4748">
        <w:rPr>
          <w:u w:val="single"/>
        </w:rPr>
        <w:t xml:space="preserve">meant to provide partner countries with better internal and “regime” security </w:t>
      </w:r>
      <w:r w:rsidRPr="004F4748">
        <w:rPr>
          <w:sz w:val="16"/>
        </w:rPr>
        <w:t xml:space="preserve">in contrast to Washington’s alliance system and pro- vision of external security. These Chinese programs certainly cast a veneer of altruism, but they are sub- </w:t>
      </w:r>
      <w:proofErr w:type="spellStart"/>
      <w:r w:rsidRPr="004F4748">
        <w:rPr>
          <w:sz w:val="16"/>
        </w:rPr>
        <w:t>terfuge</w:t>
      </w:r>
      <w:proofErr w:type="spellEnd"/>
      <w:r w:rsidRPr="004F4748">
        <w:rPr>
          <w:sz w:val="16"/>
        </w:rPr>
        <w:t xml:space="preserve"> for the CCP’s campaign to supplant Washing- ton’s influence across Eurasia. Bolstering the </w:t>
      </w:r>
      <w:r w:rsidRPr="004F4748">
        <w:rPr>
          <w:u w:val="single"/>
        </w:rPr>
        <w:t>CCP’s worldmaking project is its deepening relationship with Russia</w:t>
      </w:r>
      <w:r w:rsidRPr="004F4748">
        <w:rPr>
          <w:sz w:val="16"/>
        </w:rPr>
        <w:t xml:space="preserve">. When Xi called on </w:t>
      </w:r>
      <w:r w:rsidRPr="004F4748">
        <w:rPr>
          <w:u w:val="single"/>
        </w:rPr>
        <w:t>Vladimir Putin</w:t>
      </w:r>
      <w:r w:rsidRPr="004F4748">
        <w:rPr>
          <w:sz w:val="16"/>
        </w:rPr>
        <w:t xml:space="preserve"> at the Moscow summit in March 2023, he </w:t>
      </w:r>
      <w:r w:rsidRPr="004F4748">
        <w:rPr>
          <w:u w:val="single"/>
        </w:rPr>
        <w:t xml:space="preserve">expressed confidence that their “no limits” partnership was driving a change in the international system </w:t>
      </w:r>
      <w:r w:rsidRPr="004F4748">
        <w:rPr>
          <w:sz w:val="16"/>
        </w:rPr>
        <w:t>“that hasn’t happened in 100 years.”21 Xi sees Putin and himself in a “</w:t>
      </w:r>
      <w:r w:rsidRPr="004F4748">
        <w:rPr>
          <w:u w:val="single"/>
        </w:rPr>
        <w:t>back-to-back” struggle</w:t>
      </w:r>
      <w:r w:rsidRPr="004F4748">
        <w:rPr>
          <w:sz w:val="16"/>
        </w:rPr>
        <w:t xml:space="preserve"> on the Eurasian landmass </w:t>
      </w:r>
      <w:r w:rsidRPr="004F4748">
        <w:rPr>
          <w:u w:val="single"/>
        </w:rPr>
        <w:t>to topple the US liberal order and usher in a seismic transformation</w:t>
      </w:r>
      <w:r w:rsidRPr="004F4748">
        <w:rPr>
          <w:sz w:val="16"/>
        </w:rPr>
        <w:t xml:space="preserve">.22 He has there- fore </w:t>
      </w:r>
      <w:r w:rsidRPr="004F4748">
        <w:rPr>
          <w:u w:val="single"/>
        </w:rPr>
        <w:t>urged Putin to press ahead with Russia’s brutal war in Ukraine to fatally weaken America’s forward position in Europe</w:t>
      </w:r>
      <w:r w:rsidRPr="004F4748">
        <w:rPr>
          <w:sz w:val="16"/>
        </w:rPr>
        <w:t xml:space="preserve">. The Chinese leader treats that conflict as a historic opportunity to split Washing- ton from NATO even as he moves to </w:t>
      </w:r>
      <w:r w:rsidRPr="004F4748">
        <w:rPr>
          <w:u w:val="single"/>
        </w:rPr>
        <w:t>undermine the US alliance system in the Asia-Pacific</w:t>
      </w:r>
      <w:r w:rsidRPr="004F4748">
        <w:rPr>
          <w:sz w:val="16"/>
        </w:rPr>
        <w:t xml:space="preserve">. Xi’s strategic intent is to gain mastery over Eurasia by breaking America’s far-flung alliances.23 China’s geography, however, complicates Xi’s grand design. The CCP faces a historic predicament that doomed previous continental bids to overthrow the international order. Analogous to Napoleonic France in the 19th century and Germany, Japan, and the Soviet Union in the 20th, Xi considers China to be hemmed in by hostile littoral powers backed by a globe-trotting maritime patron. And much like his continental forerunners, he believes </w:t>
      </w:r>
      <w:r w:rsidRPr="004F4748">
        <w:rPr>
          <w:u w:val="single"/>
        </w:rPr>
        <w:t>China must dis- solve this suffocating seaward barrier before vying for primacy in Eurasia and beyond. Xi’s challenge</w:t>
      </w:r>
      <w:r w:rsidRPr="004F4748">
        <w:rPr>
          <w:sz w:val="16"/>
        </w:rPr>
        <w:t xml:space="preserve">, then, is to </w:t>
      </w:r>
      <w:r w:rsidRPr="004F4748">
        <w:rPr>
          <w:b/>
          <w:bCs/>
          <w:u w:val="single"/>
        </w:rPr>
        <w:t>remake Eurasia with- out provoking a cataclysmic war</w:t>
      </w:r>
      <w:r w:rsidRPr="004F4748">
        <w:rPr>
          <w:sz w:val="16"/>
        </w:rPr>
        <w:t xml:space="preserve"> or a stifling </w:t>
      </w:r>
      <w:proofErr w:type="spellStart"/>
      <w:r w:rsidRPr="004F4748">
        <w:rPr>
          <w:sz w:val="16"/>
        </w:rPr>
        <w:t>mari</w:t>
      </w:r>
      <w:proofErr w:type="spellEnd"/>
      <w:r w:rsidRPr="004F4748">
        <w:rPr>
          <w:sz w:val="16"/>
        </w:rPr>
        <w:t xml:space="preserve">- time cordon. Put simply, he must avoid rerunning the same continental </w:t>
      </w:r>
      <w:r w:rsidRPr="004F4748">
        <w:rPr>
          <w:sz w:val="16"/>
        </w:rPr>
        <w:lastRenderedPageBreak/>
        <w:t xml:space="preserve">script that led France, Germany, and Soviet Russia to national ruin. Classical geopolitical theorists would have rec- </w:t>
      </w:r>
      <w:proofErr w:type="spellStart"/>
      <w:r w:rsidRPr="004F4748">
        <w:rPr>
          <w:sz w:val="16"/>
        </w:rPr>
        <w:t>ognized</w:t>
      </w:r>
      <w:proofErr w:type="spellEnd"/>
      <w:r w:rsidRPr="004F4748">
        <w:rPr>
          <w:sz w:val="16"/>
        </w:rPr>
        <w:t xml:space="preserve"> Xi’s dilemma.24 China bestrides a swath of what Alfred Thayer Mahan and Nicholas </w:t>
      </w:r>
      <w:proofErr w:type="spellStart"/>
      <w:r w:rsidRPr="004F4748">
        <w:rPr>
          <w:sz w:val="16"/>
        </w:rPr>
        <w:t>Spykman</w:t>
      </w:r>
      <w:proofErr w:type="spellEnd"/>
      <w:r w:rsidRPr="004F4748">
        <w:rPr>
          <w:sz w:val="16"/>
        </w:rPr>
        <w:t>— American strategists writing in the first half of the 20th century—respectively dubbed the “</w:t>
      </w:r>
      <w:proofErr w:type="spellStart"/>
      <w:r w:rsidRPr="004F4748">
        <w:rPr>
          <w:sz w:val="16"/>
        </w:rPr>
        <w:t>debat</w:t>
      </w:r>
      <w:proofErr w:type="spellEnd"/>
      <w:r w:rsidRPr="004F4748">
        <w:rPr>
          <w:sz w:val="16"/>
        </w:rPr>
        <w:t xml:space="preserve">- able zone” and “rimland”: a vast arc on the Eurasian periphery where continental and maritime powers collide.25 Both called for an Anglo-American-led rim- land alliance against continental threats—be it Czar- </w:t>
      </w:r>
      <w:proofErr w:type="spellStart"/>
      <w:r w:rsidRPr="004F4748">
        <w:rPr>
          <w:sz w:val="16"/>
        </w:rPr>
        <w:t>ist</w:t>
      </w:r>
      <w:proofErr w:type="spellEnd"/>
      <w:r w:rsidRPr="004F4748">
        <w:rPr>
          <w:sz w:val="16"/>
        </w:rPr>
        <w:t xml:space="preserve"> Russia and Imperial Germany for Mahan or Nazi Germany and Imperial Japan for Spykman.26 They shared British geographer Halford Mackinder’s fear that if a hostile power or combination of powers dominated the Eurasian “World-Island,” the bulk of the world’s industrial and military potential could be arrayed against the democratic West.27 Still, Mahan and </w:t>
      </w:r>
      <w:proofErr w:type="spellStart"/>
      <w:r w:rsidRPr="004F4748">
        <w:rPr>
          <w:sz w:val="16"/>
        </w:rPr>
        <w:t>Spykman</w:t>
      </w:r>
      <w:proofErr w:type="spellEnd"/>
      <w:r w:rsidRPr="004F4748">
        <w:rPr>
          <w:sz w:val="16"/>
        </w:rPr>
        <w:t xml:space="preserve"> found some comfort in the dismal success rate of continental revisionists like Napoleonic France. And, if they had witnessed Nazi Germany’s and Imperial Japan’s defeat in World War II, or the Soviets’ slow disintegration in the Cold War, their confidence in a rimland defense would have grown.28 For Chinese strategists, who are keen students of Mahan and the Soviet collapse,29 the disasters that befell their continental antecedents are </w:t>
      </w:r>
      <w:proofErr w:type="spellStart"/>
      <w:r w:rsidRPr="004F4748">
        <w:rPr>
          <w:sz w:val="16"/>
        </w:rPr>
        <w:t>instruc</w:t>
      </w:r>
      <w:proofErr w:type="spellEnd"/>
      <w:r w:rsidRPr="004F4748">
        <w:rPr>
          <w:sz w:val="16"/>
        </w:rPr>
        <w:t xml:space="preserve">- tive.30 The authoritarian revisionists of the 19th and 20th centuries all failed to resolve threats on their seaward flanks. And they ultimately suffered for it, whether by igniting disastrous hot wars (as did France, Germany, and Japan) or a suffocating cold war (as did the Soviets). Neither Napoleonic France nor Germany was naturally inclined to the sea. Napoleon fell victim to a rimland coalition led by his era’s mightiest sea power, Great Britain. As for Germany, its back-to- back bids for Eurasian primacy were both foiled by an Anglo-American consortium that partnered with land powers such as France in the First World War and Soviet Russia in the Second.31 Though more nautically disposed, Imperial Japan failed to rec- </w:t>
      </w:r>
      <w:proofErr w:type="spellStart"/>
      <w:r w:rsidRPr="004F4748">
        <w:rPr>
          <w:sz w:val="16"/>
        </w:rPr>
        <w:t>oncile</w:t>
      </w:r>
      <w:proofErr w:type="spellEnd"/>
      <w:r w:rsidRPr="004F4748">
        <w:rPr>
          <w:sz w:val="16"/>
        </w:rPr>
        <w:t xml:space="preserve"> the continental-maritime divide, thereby condemning itself to a catastrophic two-front war against Chinese armies on the Asian mainland and American expeditionary forces at sea.32 And, in the Cold War, the Soviet Union vainly attempted a naval transformation even as it fractured under the weight of a US-led rimland barrier that spanned the Eurasian periphery.33 To date, then, ancient Persia and Rome are the only land-dominant pow- </w:t>
      </w:r>
      <w:proofErr w:type="spellStart"/>
      <w:r w:rsidRPr="004F4748">
        <w:rPr>
          <w:sz w:val="16"/>
        </w:rPr>
        <w:t>ers</w:t>
      </w:r>
      <w:proofErr w:type="spellEnd"/>
      <w:r w:rsidRPr="004F4748">
        <w:rPr>
          <w:sz w:val="16"/>
        </w:rPr>
        <w:t xml:space="preserve"> that have successfully augmented the </w:t>
      </w:r>
      <w:proofErr w:type="spellStart"/>
      <w:r w:rsidRPr="004F4748">
        <w:rPr>
          <w:sz w:val="16"/>
        </w:rPr>
        <w:t>founda</w:t>
      </w:r>
      <w:proofErr w:type="spellEnd"/>
      <w:r w:rsidRPr="004F4748">
        <w:rPr>
          <w:sz w:val="16"/>
        </w:rPr>
        <w:t xml:space="preserve">- </w:t>
      </w:r>
      <w:proofErr w:type="spellStart"/>
      <w:r w:rsidRPr="004F4748">
        <w:rPr>
          <w:sz w:val="16"/>
        </w:rPr>
        <w:t>tion</w:t>
      </w:r>
      <w:proofErr w:type="spellEnd"/>
      <w:r w:rsidRPr="004F4748">
        <w:rPr>
          <w:sz w:val="16"/>
        </w:rPr>
        <w:t xml:space="preserve"> of their military might with any sort of lasting maritime transformation.34 To be sure, geography is not destiny. Beijing, though, recognizes how the spatial dimension shapes its options. A careful student of history, the </w:t>
      </w:r>
      <w:r w:rsidRPr="004F4748">
        <w:rPr>
          <w:u w:val="single"/>
        </w:rPr>
        <w:t xml:space="preserve">CCP has determined that before transforming Eurasia into a Sino-centric supercontinent, it must first </w:t>
      </w:r>
      <w:proofErr w:type="spellStart"/>
      <w:r w:rsidRPr="004F4748">
        <w:rPr>
          <w:u w:val="single"/>
        </w:rPr>
        <w:t>consoli</w:t>
      </w:r>
      <w:proofErr w:type="spellEnd"/>
      <w:r w:rsidRPr="004F4748">
        <w:rPr>
          <w:u w:val="single"/>
        </w:rPr>
        <w:t>- date an exposed seaboard.</w:t>
      </w:r>
      <w:r w:rsidRPr="004F4748">
        <w:rPr>
          <w:sz w:val="16"/>
        </w:rPr>
        <w:t xml:space="preserve"> And to alleviate the con- </w:t>
      </w:r>
      <w:proofErr w:type="spellStart"/>
      <w:r w:rsidRPr="004F4748">
        <w:rPr>
          <w:sz w:val="16"/>
        </w:rPr>
        <w:t>tinental</w:t>
      </w:r>
      <w:proofErr w:type="spellEnd"/>
      <w:r w:rsidRPr="004F4748">
        <w:rPr>
          <w:sz w:val="16"/>
        </w:rPr>
        <w:t xml:space="preserve"> isolation that condemned its revisionist forerunners, Beijing is exploiting a loose autocratic axis—featuring Russia, Iran, and North Korea35— to eject Washington from its neighborhood and lock down a China-dominated “Asia for Asians.”36 Thus, given that </w:t>
      </w:r>
      <w:r w:rsidRPr="004F4748">
        <w:rPr>
          <w:u w:val="single"/>
        </w:rPr>
        <w:t xml:space="preserve">China’s existing military capacity confines the bulk of its striking power to the western Pacific, the Asia-Pacific rimland represents the </w:t>
      </w:r>
      <w:proofErr w:type="spellStart"/>
      <w:r w:rsidRPr="004F4748">
        <w:rPr>
          <w:u w:val="single"/>
        </w:rPr>
        <w:t>cen</w:t>
      </w:r>
      <w:proofErr w:type="spellEnd"/>
      <w:r w:rsidRPr="004F4748">
        <w:rPr>
          <w:u w:val="single"/>
        </w:rPr>
        <w:t xml:space="preserve">- </w:t>
      </w:r>
      <w:proofErr w:type="spellStart"/>
      <w:r w:rsidRPr="004F4748">
        <w:rPr>
          <w:u w:val="single"/>
        </w:rPr>
        <w:t>tral</w:t>
      </w:r>
      <w:proofErr w:type="spellEnd"/>
      <w:r w:rsidRPr="004F4748">
        <w:rPr>
          <w:u w:val="single"/>
        </w:rPr>
        <w:t xml:space="preserve"> region in </w:t>
      </w:r>
      <w:r w:rsidRPr="004F4748">
        <w:rPr>
          <w:b/>
          <w:bCs/>
          <w:u w:val="single"/>
        </w:rPr>
        <w:t>Beijing’s struggle for global primacy</w:t>
      </w:r>
      <w:r w:rsidRPr="004F4748">
        <w:rPr>
          <w:u w:val="single"/>
        </w:rPr>
        <w:t xml:space="preserve">. Whether the CCP rewrites the continental script will hinge on its ability to break the US alliance system on its maritime periphery without exhausting itself in a great-power war that takes it to the </w:t>
      </w:r>
      <w:r w:rsidRPr="004F4748">
        <w:rPr>
          <w:b/>
          <w:bCs/>
          <w:u w:val="single"/>
        </w:rPr>
        <w:t>nuclear brink</w:t>
      </w:r>
      <w:r w:rsidRPr="004F4748">
        <w:rPr>
          <w:u w:val="single"/>
        </w:rPr>
        <w:t xml:space="preserve">. </w:t>
      </w:r>
    </w:p>
    <w:p w14:paraId="7E76037B" w14:textId="77777777" w:rsidR="00FA7E64" w:rsidRPr="004F4748" w:rsidRDefault="00FA7E64" w:rsidP="00FA7E64">
      <w:pPr>
        <w:pStyle w:val="Heading3"/>
        <w:rPr>
          <w:rFonts w:cs="Calibri"/>
        </w:rPr>
      </w:pPr>
      <w:r w:rsidRPr="004F4748">
        <w:rPr>
          <w:rFonts w:cs="Calibri"/>
        </w:rPr>
        <w:lastRenderedPageBreak/>
        <w:t>L – Military Power</w:t>
      </w:r>
    </w:p>
    <w:p w14:paraId="107077BA" w14:textId="77777777" w:rsidR="00FA7E64" w:rsidRPr="004F4748" w:rsidRDefault="00FA7E64" w:rsidP="00FA7E64">
      <w:pPr>
        <w:pStyle w:val="Heading4"/>
        <w:rPr>
          <w:rFonts w:cs="Calibri"/>
        </w:rPr>
      </w:pPr>
      <w:r w:rsidRPr="004F4748">
        <w:rPr>
          <w:rFonts w:cs="Calibri"/>
        </w:rPr>
        <w:t>US asserting its military power only makes Chinese escalation inevitable—goes nuclear</w:t>
      </w:r>
    </w:p>
    <w:p w14:paraId="45ADDF94" w14:textId="77777777" w:rsidR="00FA7E64" w:rsidRPr="004F4748" w:rsidRDefault="00FA7E64" w:rsidP="00FA7E64">
      <w:r w:rsidRPr="004F4748">
        <w:rPr>
          <w:rStyle w:val="Style13ptBold"/>
        </w:rPr>
        <w:t xml:space="preserve">Zhao 24 </w:t>
      </w:r>
      <w:r w:rsidRPr="004F4748">
        <w:t xml:space="preserve">[Tong; Senior Fellow, Carnegie China, Nuclear Policy Program; “POLITICAL DRIVERS OF CHINA'S CHANGING NUCLEAR POLICY;” 07-17-24; acc. 07-05-25; Carnegie Endowment </w:t>
      </w:r>
      <w:proofErr w:type="gramStart"/>
      <w:r w:rsidRPr="004F4748">
        <w:t>For</w:t>
      </w:r>
      <w:proofErr w:type="gramEnd"/>
      <w:r w:rsidRPr="004F4748">
        <w:t xml:space="preserve"> International Peace; https://carnegieendowment.org/research/2024/07/china-nuclear-buildup-political-drivers-united-states-relationship-international-security?lang=en] </w:t>
      </w:r>
      <w:proofErr w:type="spellStart"/>
      <w:r w:rsidRPr="004F4748">
        <w:t>lileto</w:t>
      </w:r>
      <w:proofErr w:type="spellEnd"/>
    </w:p>
    <w:p w14:paraId="3A6715C5" w14:textId="77777777" w:rsidR="00FA7E64" w:rsidRPr="004F4748" w:rsidRDefault="00FA7E64" w:rsidP="00FA7E64">
      <w:pPr>
        <w:rPr>
          <w:u w:val="single"/>
        </w:rPr>
      </w:pPr>
      <w:r w:rsidRPr="004F4748">
        <w:rPr>
          <w:sz w:val="16"/>
        </w:rPr>
        <w:t xml:space="preserve">The power politics mindset drives a strong internal sentiment that it is </w:t>
      </w:r>
      <w:r w:rsidRPr="004F4748">
        <w:rPr>
          <w:u w:val="single"/>
        </w:rPr>
        <w:t xml:space="preserve">imperative for China to </w:t>
      </w:r>
      <w:r w:rsidRPr="004F4748">
        <w:rPr>
          <w:b/>
          <w:bCs/>
          <w:u w:val="single"/>
        </w:rPr>
        <w:t>prioritize development of its strategic military power</w:t>
      </w:r>
      <w:r w:rsidRPr="004F4748">
        <w:rPr>
          <w:u w:val="single"/>
        </w:rPr>
        <w:t xml:space="preserve"> instead of considering restraint.</w:t>
      </w:r>
      <w:r w:rsidRPr="004F4748">
        <w:rPr>
          <w:sz w:val="16"/>
        </w:rPr>
        <w:t xml:space="preserve"> In this view, Beijing attributes the </w:t>
      </w:r>
      <w:r w:rsidRPr="004F4748">
        <w:rPr>
          <w:u w:val="single"/>
        </w:rPr>
        <w:t xml:space="preserve">source of instability solely to perceived </w:t>
      </w:r>
      <w:r w:rsidRPr="004F4748">
        <w:rPr>
          <w:b/>
          <w:bCs/>
          <w:u w:val="single"/>
        </w:rPr>
        <w:t>U.S. aggression</w:t>
      </w:r>
      <w:r w:rsidRPr="004F4748">
        <w:rPr>
          <w:sz w:val="16"/>
        </w:rPr>
        <w:t xml:space="preserve"> and believes that its </w:t>
      </w:r>
      <w:r w:rsidRPr="004F4748">
        <w:rPr>
          <w:u w:val="single"/>
        </w:rPr>
        <w:t>own military capability development is inherently stabilizing.</w:t>
      </w:r>
      <w:r w:rsidRPr="004F4748">
        <w:rPr>
          <w:sz w:val="16"/>
        </w:rPr>
        <w:t xml:space="preserve"> While Beijing has been publicly denying its nuclear buildup to deflect international pressure and buy time, it is confident that its rivals, particularly the United States, will detect its </w:t>
      </w:r>
      <w:r w:rsidRPr="004F4748">
        <w:rPr>
          <w:u w:val="single"/>
        </w:rPr>
        <w:t>rapid growth in strategic capabilities through national intelligence, surveillance, and reconnaissance capabilities and that this will lead to more accommodating approaches in U.S. policy toward China.</w:t>
      </w:r>
    </w:p>
    <w:p w14:paraId="1FBAFAB7" w14:textId="77777777" w:rsidR="00FA7E64" w:rsidRPr="004F4748" w:rsidRDefault="00FA7E64" w:rsidP="00FA7E64">
      <w:pPr>
        <w:rPr>
          <w:b/>
          <w:bCs/>
          <w:u w:val="single"/>
        </w:rPr>
      </w:pPr>
      <w:r w:rsidRPr="004F4748">
        <w:rPr>
          <w:sz w:val="16"/>
        </w:rPr>
        <w:t xml:space="preserve">Beijing does not consider its growing power politics mindset a problem, because it blames the </w:t>
      </w:r>
      <w:r w:rsidRPr="004F4748">
        <w:rPr>
          <w:u w:val="single"/>
        </w:rPr>
        <w:t>United States’ “hegemonic” behaviors</w:t>
      </w:r>
      <w:r w:rsidRPr="004F4748">
        <w:rPr>
          <w:sz w:val="16"/>
        </w:rPr>
        <w:t xml:space="preserve"> for </w:t>
      </w:r>
      <w:r w:rsidRPr="004F4748">
        <w:rPr>
          <w:u w:val="single"/>
        </w:rPr>
        <w:t>making Beijing adopt this viewpoint</w:t>
      </w:r>
      <w:r w:rsidRPr="004F4748">
        <w:rPr>
          <w:sz w:val="16"/>
        </w:rPr>
        <w:t xml:space="preserve"> even though this does not reflect China’s preferred worldview and moral principles. This line of thought suggests that the </w:t>
      </w:r>
      <w:r w:rsidRPr="004F4748">
        <w:rPr>
          <w:u w:val="single"/>
        </w:rPr>
        <w:t>U.S. obsession with and reliance on brute power means that China,</w:t>
      </w:r>
      <w:r w:rsidRPr="004F4748">
        <w:rPr>
          <w:sz w:val="16"/>
        </w:rPr>
        <w:t xml:space="preserve"> in response, </w:t>
      </w:r>
      <w:r w:rsidRPr="004F4748">
        <w:rPr>
          <w:u w:val="single"/>
        </w:rPr>
        <w:t xml:space="preserve">must focus on building its own material power to </w:t>
      </w:r>
      <w:r w:rsidRPr="004F4748">
        <w:rPr>
          <w:b/>
          <w:bCs/>
          <w:u w:val="single"/>
        </w:rPr>
        <w:t>compel the United States into accepting peaceful coexistence</w:t>
      </w:r>
      <w:r w:rsidRPr="004F4748">
        <w:rPr>
          <w:u w:val="single"/>
        </w:rPr>
        <w:t>.</w:t>
      </w:r>
      <w:r w:rsidRPr="004F4748">
        <w:rPr>
          <w:sz w:val="16"/>
        </w:rPr>
        <w:t xml:space="preserve"> The deepening </w:t>
      </w:r>
      <w:r w:rsidRPr="004F4748">
        <w:rPr>
          <w:u w:val="single"/>
        </w:rPr>
        <w:t xml:space="preserve">sense of existential threats </w:t>
      </w:r>
      <w:r w:rsidRPr="004F4748">
        <w:rPr>
          <w:sz w:val="16"/>
        </w:rPr>
        <w:t xml:space="preserve">and the development of a fatalistic concern that a narrowing gap in power will </w:t>
      </w:r>
      <w:r w:rsidRPr="004F4748">
        <w:rPr>
          <w:u w:val="single"/>
        </w:rPr>
        <w:t>lead to an eventual showdown between Beijing and Washington</w:t>
      </w:r>
      <w:r w:rsidRPr="004F4748">
        <w:rPr>
          <w:sz w:val="16"/>
        </w:rPr>
        <w:t xml:space="preserve"> have </w:t>
      </w:r>
      <w:r w:rsidRPr="004F4748">
        <w:rPr>
          <w:u w:val="single"/>
        </w:rPr>
        <w:t xml:space="preserve">contributed to China’s perceived need to </w:t>
      </w:r>
      <w:r w:rsidRPr="004F4748">
        <w:rPr>
          <w:sz w:val="16"/>
        </w:rPr>
        <w:t xml:space="preserve">take quick, radical countermeasures, including </w:t>
      </w:r>
      <w:r w:rsidRPr="004F4748">
        <w:rPr>
          <w:b/>
          <w:bCs/>
          <w:u w:val="single"/>
        </w:rPr>
        <w:t>accelerating its nuclear expansion.</w:t>
      </w:r>
    </w:p>
    <w:p w14:paraId="6330F148" w14:textId="77777777" w:rsidR="00FA7E64" w:rsidRPr="004F4748" w:rsidRDefault="00FA7E64" w:rsidP="00FA7E64"/>
    <w:p w14:paraId="474D41F7" w14:textId="77777777" w:rsidR="00FA7E64" w:rsidRPr="004F4748" w:rsidRDefault="00FA7E64" w:rsidP="00FA7E64"/>
    <w:p w14:paraId="69549C07" w14:textId="77777777" w:rsidR="0086579F" w:rsidRPr="004F4748" w:rsidRDefault="0086579F" w:rsidP="0086579F">
      <w:pPr>
        <w:pStyle w:val="Heading3"/>
        <w:rPr>
          <w:rFonts w:cs="Calibri"/>
        </w:rPr>
      </w:pPr>
      <w:r>
        <w:rPr>
          <w:rFonts w:cs="Calibri"/>
        </w:rPr>
        <w:lastRenderedPageBreak/>
        <w:t>L- Climate Leadership</w:t>
      </w:r>
    </w:p>
    <w:p w14:paraId="6DF2ACE7" w14:textId="77777777" w:rsidR="0086579F" w:rsidRPr="004F4748" w:rsidRDefault="0086579F" w:rsidP="0086579F">
      <w:pPr>
        <w:pStyle w:val="Heading4"/>
        <w:rPr>
          <w:rFonts w:cs="Calibri"/>
        </w:rPr>
      </w:pPr>
      <w:r w:rsidRPr="004F4748">
        <w:rPr>
          <w:rFonts w:cs="Calibri"/>
        </w:rPr>
        <w:t xml:space="preserve">Trump’s war on clean energy means that Chinese leadership can and will </w:t>
      </w:r>
      <w:r w:rsidRPr="004F4748">
        <w:rPr>
          <w:rFonts w:cs="Calibri"/>
          <w:u w:val="single"/>
        </w:rPr>
        <w:t>revolutionize</w:t>
      </w:r>
      <w:r w:rsidRPr="004F4748">
        <w:rPr>
          <w:rFonts w:cs="Calibri"/>
        </w:rPr>
        <w:t xml:space="preserve"> the clean energy transition.</w:t>
      </w:r>
    </w:p>
    <w:p w14:paraId="0B4C3E13" w14:textId="77777777" w:rsidR="00E539B8" w:rsidRPr="00B54DDD" w:rsidRDefault="00E539B8" w:rsidP="00E539B8">
      <w:pPr>
        <w:pStyle w:val="Heading4"/>
      </w:pPr>
      <w:r>
        <w:t xml:space="preserve">Chinese leadership can </w:t>
      </w:r>
      <w:r w:rsidRPr="00163672">
        <w:rPr>
          <w:u w:val="single"/>
        </w:rPr>
        <w:t>only</w:t>
      </w:r>
      <w:r>
        <w:t xml:space="preserve"> thrive if there’s a “</w:t>
      </w:r>
      <w:r w:rsidRPr="00163672">
        <w:rPr>
          <w:u w:val="single"/>
        </w:rPr>
        <w:t>vacuum</w:t>
      </w:r>
      <w:r>
        <w:t xml:space="preserve">” from US climate inaction. </w:t>
      </w:r>
    </w:p>
    <w:p w14:paraId="06F611C8" w14:textId="77777777" w:rsidR="00E539B8" w:rsidRPr="00203CB7" w:rsidRDefault="00E539B8" w:rsidP="00E539B8">
      <w:r w:rsidRPr="005E5862">
        <w:rPr>
          <w:rStyle w:val="Style13ptBold"/>
        </w:rPr>
        <w:t xml:space="preserve">Murtaugh </w:t>
      </w:r>
      <w:r w:rsidRPr="000F2B38">
        <w:t>11-7-20</w:t>
      </w:r>
      <w:r w:rsidRPr="000F2B38">
        <w:rPr>
          <w:rStyle w:val="Style13ptBold"/>
        </w:rPr>
        <w:t>24</w:t>
      </w:r>
      <w:r>
        <w:t xml:space="preserve">, political columnist @ Bloomberg </w:t>
      </w:r>
      <w:r w:rsidRPr="00E539B8">
        <w:t>(Dan, “Trump’s Return Gives China a Second Chance at Climate Leadership: Beijing’s green-energy boom leaves it well-placed to step into the vacuum Washington may create,” Bloomberg, https://www.bloomberg.com/news/newsletters</w:t>
      </w:r>
      <w:r>
        <w:t>/2024-11-07/trump-s-return-gives-china-a-second-chance-at-climate-leadership?srnd=phx-economics-v2)</w:t>
      </w:r>
    </w:p>
    <w:p w14:paraId="3BADAC85" w14:textId="4D158095" w:rsidR="00E539B8" w:rsidRDefault="00E539B8" w:rsidP="00E539B8">
      <w:pPr>
        <w:rPr>
          <w:sz w:val="16"/>
        </w:rPr>
      </w:pPr>
      <w:r w:rsidRPr="00E939A1">
        <w:rPr>
          <w:sz w:val="16"/>
        </w:rPr>
        <w:t xml:space="preserve">Donald </w:t>
      </w:r>
      <w:r w:rsidRPr="00EF4DED">
        <w:rPr>
          <w:rStyle w:val="StyleUnderline"/>
          <w:highlight w:val="cyan"/>
        </w:rPr>
        <w:t>Trump’s victory</w:t>
      </w:r>
      <w:r w:rsidRPr="00E939A1">
        <w:rPr>
          <w:sz w:val="16"/>
        </w:rPr>
        <w:t xml:space="preserve"> in this week’s US election comes with plenty of risks for China. But it also </w:t>
      </w:r>
      <w:r w:rsidRPr="00EF4DED">
        <w:rPr>
          <w:rStyle w:val="StyleUnderline"/>
          <w:highlight w:val="cyan"/>
        </w:rPr>
        <w:t>hands Beijing a rare opportunity</w:t>
      </w:r>
      <w:r w:rsidRPr="00E939A1">
        <w:rPr>
          <w:sz w:val="16"/>
        </w:rPr>
        <w:t>.</w:t>
      </w:r>
      <w:r>
        <w:rPr>
          <w:sz w:val="16"/>
        </w:rPr>
        <w:t xml:space="preserve"> </w:t>
      </w:r>
      <w:r w:rsidRPr="00E939A1">
        <w:rPr>
          <w:sz w:val="16"/>
        </w:rPr>
        <w:t>The president-elect’s climate credentials are known. He immediately pulled out of the Paris Agreement after being inaugurated in 2017. He vows to boost fossil-fuel production and terminate domestic green policies he labels a “scam.”</w:t>
      </w:r>
      <w:r>
        <w:rPr>
          <w:sz w:val="16"/>
        </w:rPr>
        <w:t xml:space="preserve"> </w:t>
      </w:r>
      <w:r w:rsidRPr="00E939A1">
        <w:rPr>
          <w:rStyle w:val="StyleUnderline"/>
        </w:rPr>
        <w:t>This should be Xi Jinping’s cue</w:t>
      </w:r>
      <w:r w:rsidRPr="00E939A1">
        <w:rPr>
          <w:sz w:val="16"/>
        </w:rPr>
        <w:t>.</w:t>
      </w:r>
      <w:r>
        <w:rPr>
          <w:sz w:val="16"/>
        </w:rPr>
        <w:t xml:space="preserve"> </w:t>
      </w:r>
      <w:r w:rsidRPr="00EF4DED">
        <w:rPr>
          <w:rStyle w:val="StyleUnderline"/>
          <w:highlight w:val="cyan"/>
        </w:rPr>
        <w:t xml:space="preserve">Last time, China’s efforts </w:t>
      </w:r>
      <w:r w:rsidRPr="00E50015">
        <w:rPr>
          <w:rStyle w:val="StyleUnderline"/>
        </w:rPr>
        <w:t>to play up global expertise</w:t>
      </w:r>
      <w:r w:rsidRPr="00E939A1">
        <w:rPr>
          <w:sz w:val="16"/>
        </w:rPr>
        <w:t xml:space="preserve">, work with Europe and Canada, and bolster its emission-reduction targets largely </w:t>
      </w:r>
      <w:r w:rsidRPr="00EF4DED">
        <w:rPr>
          <w:rStyle w:val="StyleUnderline"/>
          <w:highlight w:val="cyan"/>
        </w:rPr>
        <w:t>came to nothing</w:t>
      </w:r>
      <w:r w:rsidRPr="00E939A1">
        <w:rPr>
          <w:sz w:val="16"/>
        </w:rPr>
        <w:t>. Rather than being hailed as a leader, Beijing was accused of not doing enough to curb fossil fuels.</w:t>
      </w:r>
      <w:r>
        <w:rPr>
          <w:sz w:val="16"/>
        </w:rPr>
        <w:t xml:space="preserve"> </w:t>
      </w:r>
      <w:r w:rsidRPr="00F609DB">
        <w:rPr>
          <w:rStyle w:val="Emphasis"/>
        </w:rPr>
        <w:t xml:space="preserve">But </w:t>
      </w:r>
      <w:r w:rsidRPr="00EF4DED">
        <w:rPr>
          <w:rStyle w:val="Emphasis"/>
          <w:highlight w:val="cyan"/>
        </w:rPr>
        <w:t>fast forward to 2025, and China is in a much better position to take advantage</w:t>
      </w:r>
      <w:r w:rsidRPr="00E939A1">
        <w:rPr>
          <w:sz w:val="16"/>
        </w:rPr>
        <w:t>.</w:t>
      </w:r>
      <w:r>
        <w:rPr>
          <w:sz w:val="16"/>
        </w:rPr>
        <w:t xml:space="preserve"> </w:t>
      </w:r>
      <w:r w:rsidRPr="00E939A1">
        <w:rPr>
          <w:sz w:val="16"/>
        </w:rPr>
        <w:t>Since the start of 2023, the nation installed 493 gigawatts of wind and solar capacity — about as much as France, Germany and the UK combined. The massive amounts of new clean energy put it on the cusp of peak emissions nearly a half-decade before the target.</w:t>
      </w:r>
      <w:r>
        <w:rPr>
          <w:sz w:val="16"/>
        </w:rPr>
        <w:t xml:space="preserve"> </w:t>
      </w:r>
      <w:r w:rsidRPr="00FE1671">
        <w:rPr>
          <w:rStyle w:val="StyleUnderline"/>
        </w:rPr>
        <w:t>China i</w:t>
      </w:r>
      <w:r w:rsidRPr="00FE1671">
        <w:rPr>
          <w:rStyle w:val="Emphasis"/>
        </w:rPr>
        <w:t>s</w:t>
      </w:r>
      <w:r w:rsidRPr="00FE1671">
        <w:rPr>
          <w:rStyle w:val="StyleUnderline"/>
        </w:rPr>
        <w:t xml:space="preserve"> still the biggest greenhouse gas emitter, and the most important thing it can do for the climate fight is to keep cleaning up. But the scale of the domestic market makes those transition efforts largely self-reliant and </w:t>
      </w:r>
      <w:r w:rsidRPr="00FE1671">
        <w:rPr>
          <w:rStyle w:val="Emphasis"/>
        </w:rPr>
        <w:t>immune</w:t>
      </w:r>
      <w:r w:rsidRPr="00FE1671">
        <w:rPr>
          <w:rStyle w:val="StyleUnderline"/>
        </w:rPr>
        <w:t xml:space="preserve"> from Washington’s vacillations</w:t>
      </w:r>
      <w:r w:rsidRPr="00FE1671">
        <w:rPr>
          <w:sz w:val="16"/>
        </w:rPr>
        <w:t>.</w:t>
      </w:r>
      <w:r>
        <w:rPr>
          <w:sz w:val="16"/>
        </w:rPr>
        <w:t xml:space="preserve"> </w:t>
      </w:r>
      <w:r w:rsidRPr="006A78D2">
        <w:rPr>
          <w:rStyle w:val="StyleUnderline"/>
        </w:rPr>
        <w:t xml:space="preserve">The country’s solar, battery and </w:t>
      </w:r>
      <w:r w:rsidRPr="006A78D2">
        <w:rPr>
          <w:rStyle w:val="Emphasis"/>
        </w:rPr>
        <w:t>e</w:t>
      </w:r>
      <w:r w:rsidRPr="006A78D2">
        <w:rPr>
          <w:rStyle w:val="StyleUnderline"/>
        </w:rPr>
        <w:t>lectric-</w:t>
      </w:r>
      <w:r w:rsidRPr="006A78D2">
        <w:rPr>
          <w:rStyle w:val="Emphasis"/>
        </w:rPr>
        <w:t>v</w:t>
      </w:r>
      <w:r w:rsidRPr="006A78D2">
        <w:rPr>
          <w:rStyle w:val="StyleUnderline"/>
        </w:rPr>
        <w:t>ehicle companies currently dominate global production</w:t>
      </w:r>
      <w:r w:rsidRPr="006A78D2">
        <w:rPr>
          <w:sz w:val="16"/>
        </w:rPr>
        <w:t xml:space="preserve">. They made clean technologies affordable, though they also resulted in </w:t>
      </w:r>
      <w:r w:rsidRPr="00EF4DED">
        <w:rPr>
          <w:rStyle w:val="Emphasis"/>
          <w:highlight w:val="cyan"/>
        </w:rPr>
        <w:t>Beijing</w:t>
      </w:r>
      <w:r w:rsidRPr="006A78D2">
        <w:rPr>
          <w:sz w:val="16"/>
        </w:rPr>
        <w:t xml:space="preserve"> being pilloried for undermining other countries’ supply chains.</w:t>
      </w:r>
      <w:r>
        <w:rPr>
          <w:sz w:val="16"/>
        </w:rPr>
        <w:t xml:space="preserve"> </w:t>
      </w:r>
      <w:r w:rsidRPr="00E939A1">
        <w:rPr>
          <w:rStyle w:val="StyleUnderline"/>
        </w:rPr>
        <w:t xml:space="preserve">These manufacturers </w:t>
      </w:r>
      <w:r w:rsidRPr="00EF4DED">
        <w:rPr>
          <w:rStyle w:val="Emphasis"/>
          <w:highlight w:val="cyan"/>
        </w:rPr>
        <w:t>can</w:t>
      </w:r>
      <w:r w:rsidRPr="00E939A1">
        <w:rPr>
          <w:sz w:val="16"/>
        </w:rPr>
        <w:t xml:space="preserve"> still </w:t>
      </w:r>
      <w:r w:rsidRPr="00EF4DED">
        <w:rPr>
          <w:rStyle w:val="StyleUnderline"/>
          <w:highlight w:val="cyan"/>
        </w:rPr>
        <w:t xml:space="preserve">help speed up the switch to renewable power, </w:t>
      </w:r>
      <w:r w:rsidRPr="00EF4DED">
        <w:rPr>
          <w:rStyle w:val="Emphasis"/>
          <w:highlight w:val="cyan"/>
        </w:rPr>
        <w:t>especially in the Global South</w:t>
      </w:r>
      <w:r w:rsidRPr="00E939A1">
        <w:rPr>
          <w:sz w:val="16"/>
        </w:rPr>
        <w:t>. Many are already doing their part, investing in overseas factories to skirt tariffs and localization rules.</w:t>
      </w:r>
      <w:r>
        <w:rPr>
          <w:sz w:val="16"/>
        </w:rPr>
        <w:t xml:space="preserve"> </w:t>
      </w:r>
      <w:r w:rsidRPr="00EF4DED">
        <w:rPr>
          <w:rStyle w:val="Emphasis"/>
          <w:highlight w:val="cyan"/>
        </w:rPr>
        <w:t xml:space="preserve">Trump’s plans to </w:t>
      </w:r>
      <w:r w:rsidRPr="00EF4DED">
        <w:rPr>
          <w:rStyle w:val="Emphasis"/>
          <w:sz w:val="30"/>
          <w:szCs w:val="30"/>
          <w:highlight w:val="cyan"/>
        </w:rPr>
        <w:t>drag the US from the climate stage</w:t>
      </w:r>
      <w:r w:rsidRPr="00EF4DED">
        <w:rPr>
          <w:rStyle w:val="Emphasis"/>
          <w:highlight w:val="cyan"/>
        </w:rPr>
        <w:t xml:space="preserve"> will leave a vacuum</w:t>
      </w:r>
      <w:r w:rsidRPr="00E939A1">
        <w:rPr>
          <w:sz w:val="16"/>
        </w:rPr>
        <w:t xml:space="preserve">. </w:t>
      </w:r>
      <w:r w:rsidRPr="00EF4DED">
        <w:rPr>
          <w:rStyle w:val="StyleUnderline"/>
          <w:highlight w:val="cyan"/>
        </w:rPr>
        <w:t>China can step up</w:t>
      </w:r>
      <w:r w:rsidRPr="00E939A1">
        <w:rPr>
          <w:rStyle w:val="StyleUnderline"/>
        </w:rPr>
        <w:t xml:space="preserve"> its global presence</w:t>
      </w:r>
      <w:r w:rsidRPr="00E939A1">
        <w:rPr>
          <w:sz w:val="16"/>
        </w:rPr>
        <w:t xml:space="preserve">, help untangle knots such as finance — </w:t>
      </w:r>
      <w:r w:rsidRPr="00EF4DED">
        <w:rPr>
          <w:rStyle w:val="StyleUnderline"/>
          <w:highlight w:val="cyan"/>
        </w:rPr>
        <w:t>and</w:t>
      </w:r>
      <w:r w:rsidRPr="00E939A1">
        <w:rPr>
          <w:sz w:val="16"/>
        </w:rPr>
        <w:t xml:space="preserve"> perhaps </w:t>
      </w:r>
      <w:r w:rsidRPr="00EF4DED">
        <w:rPr>
          <w:rStyle w:val="Emphasis"/>
          <w:sz w:val="30"/>
          <w:szCs w:val="30"/>
          <w:highlight w:val="cyan"/>
        </w:rPr>
        <w:t>win</w:t>
      </w:r>
      <w:r w:rsidRPr="00E939A1">
        <w:rPr>
          <w:rStyle w:val="StyleUnderline"/>
        </w:rPr>
        <w:t xml:space="preserve"> enough </w:t>
      </w:r>
      <w:r w:rsidRPr="00EF4DED">
        <w:rPr>
          <w:rStyle w:val="Emphasis"/>
          <w:sz w:val="28"/>
          <w:szCs w:val="28"/>
          <w:highlight w:val="cyan"/>
        </w:rPr>
        <w:t>trust</w:t>
      </w:r>
      <w:r w:rsidRPr="00E939A1">
        <w:rPr>
          <w:rStyle w:val="StyleUnderline"/>
        </w:rPr>
        <w:t xml:space="preserve"> to keep trade barriers low and sell more solar panels and wind turbines</w:t>
      </w:r>
      <w:r w:rsidRPr="00E939A1">
        <w:rPr>
          <w:sz w:val="16"/>
        </w:rPr>
        <w:t>.</w:t>
      </w:r>
      <w:r>
        <w:rPr>
          <w:sz w:val="16"/>
        </w:rPr>
        <w:t xml:space="preserve"> </w:t>
      </w:r>
      <w:r w:rsidRPr="00E939A1">
        <w:rPr>
          <w:sz w:val="16"/>
        </w:rPr>
        <w:t>A lackluster domestic economy should only add to the incentive.</w:t>
      </w:r>
      <w:r>
        <w:rPr>
          <w:sz w:val="16"/>
        </w:rPr>
        <w:t xml:space="preserve"> </w:t>
      </w:r>
      <w:r w:rsidRPr="00EF4DED">
        <w:rPr>
          <w:rStyle w:val="StyleUnderline"/>
          <w:highlight w:val="cyan"/>
        </w:rPr>
        <w:t>Second chances are rare. There’s every reason to take advantage</w:t>
      </w:r>
      <w:r w:rsidRPr="00E939A1">
        <w:rPr>
          <w:sz w:val="16"/>
        </w:rPr>
        <w:t>.</w:t>
      </w:r>
    </w:p>
    <w:p w14:paraId="4CF2BADB" w14:textId="16F73E86" w:rsidR="00E539B8" w:rsidRDefault="00E539B8" w:rsidP="00E539B8">
      <w:pPr>
        <w:rPr>
          <w:sz w:val="16"/>
        </w:rPr>
      </w:pPr>
    </w:p>
    <w:p w14:paraId="2D0E1782" w14:textId="53CDEB7C" w:rsidR="00E539B8" w:rsidRPr="00E539B8" w:rsidRDefault="00E539B8" w:rsidP="00E539B8">
      <w:pPr>
        <w:pStyle w:val="Heading4"/>
      </w:pPr>
      <w:r>
        <w:t>US climate retreat allows China to step in</w:t>
      </w:r>
    </w:p>
    <w:p w14:paraId="10A8A009" w14:textId="77777777" w:rsidR="00E539B8" w:rsidRDefault="00E539B8" w:rsidP="00E539B8">
      <w:proofErr w:type="spellStart"/>
      <w:r w:rsidRPr="005A7107">
        <w:rPr>
          <w:rStyle w:val="Style13ptBold"/>
        </w:rPr>
        <w:t>Dlouhy</w:t>
      </w:r>
      <w:proofErr w:type="spellEnd"/>
      <w:r w:rsidRPr="005A7107">
        <w:rPr>
          <w:rStyle w:val="Style13ptBold"/>
        </w:rPr>
        <w:t xml:space="preserve"> 24</w:t>
      </w:r>
      <w:r>
        <w:t xml:space="preserve">, citing David </w:t>
      </w:r>
      <w:proofErr w:type="spellStart"/>
      <w:r w:rsidRPr="00E539B8">
        <w:t>Waskow</w:t>
      </w:r>
      <w:proofErr w:type="spellEnd"/>
      <w:r w:rsidRPr="00E539B8">
        <w:t xml:space="preserve">, director of the World Resources Institute’s International Climate Initiative, Energy and environmental policy reporter @ Bloomberg (Jennifer, “If </w:t>
      </w:r>
      <w:r w:rsidRPr="00E539B8">
        <w:rPr>
          <w:rStyle w:val="Emphasis"/>
        </w:rPr>
        <w:t>Trump</w:t>
      </w:r>
      <w:r w:rsidRPr="00E539B8">
        <w:t xml:space="preserve"> Wins, Climate Diplomats Are Ready to Bypass US Role Secret talks are preparing to keep global cooperation alive under an adversarial US president. A second American withdrawal from the Paris accord </w:t>
      </w:r>
      <w:r w:rsidRPr="00E539B8">
        <w:rPr>
          <w:rStyle w:val="Emphasis"/>
        </w:rPr>
        <w:t>could turn leadership over to China</w:t>
      </w:r>
      <w:r w:rsidRPr="00E539B8">
        <w:t>,” Bloomberg, https://www.bloomberg.com/news/features/2024-10-31/trump-s-possible-return-spurs-secret-talks-to-bypass-him-on-climate)</w:t>
      </w:r>
    </w:p>
    <w:p w14:paraId="21EB4282" w14:textId="6332279B" w:rsidR="00E539B8" w:rsidRPr="00E819D5" w:rsidRDefault="00E539B8" w:rsidP="00E539B8">
      <w:pPr>
        <w:rPr>
          <w:sz w:val="14"/>
        </w:rPr>
      </w:pPr>
      <w:r w:rsidRPr="005A7107">
        <w:rPr>
          <w:sz w:val="14"/>
        </w:rPr>
        <w:t xml:space="preserve">Donald </w:t>
      </w:r>
      <w:r w:rsidRPr="00EF4DED">
        <w:rPr>
          <w:rStyle w:val="StyleUnderline"/>
          <w:highlight w:val="cyan"/>
        </w:rPr>
        <w:t>Trump</w:t>
      </w:r>
      <w:r w:rsidRPr="005A7107">
        <w:rPr>
          <w:sz w:val="14"/>
        </w:rPr>
        <w:t xml:space="preserve"> has been clear that he </w:t>
      </w:r>
      <w:r w:rsidRPr="00EF4DED">
        <w:rPr>
          <w:rStyle w:val="StyleUnderline"/>
          <w:highlight w:val="cyan"/>
        </w:rPr>
        <w:t>plans to</w:t>
      </w:r>
      <w:r w:rsidRPr="005A7107">
        <w:rPr>
          <w:sz w:val="14"/>
        </w:rPr>
        <w:t xml:space="preserve"> lead another US </w:t>
      </w:r>
      <w:r w:rsidRPr="00EF4DED">
        <w:rPr>
          <w:rStyle w:val="Emphasis"/>
          <w:highlight w:val="cyan"/>
        </w:rPr>
        <w:t>retreat from</w:t>
      </w:r>
      <w:r w:rsidRPr="00EF4DED">
        <w:rPr>
          <w:sz w:val="14"/>
          <w:highlight w:val="cyan"/>
        </w:rPr>
        <w:t xml:space="preserve"> </w:t>
      </w:r>
      <w:r w:rsidRPr="00EF4DED">
        <w:rPr>
          <w:rStyle w:val="Emphasis"/>
          <w:highlight w:val="cyan"/>
        </w:rPr>
        <w:t>global climate diplomacy</w:t>
      </w:r>
      <w:r w:rsidRPr="005A7107">
        <w:rPr>
          <w:sz w:val="14"/>
        </w:rPr>
        <w:t xml:space="preserve"> if he wins a second term in the White House, vowing to once again abandon the landmark Paris Agreement that he calls “horrendously unfair.”</w:t>
      </w:r>
      <w:r>
        <w:rPr>
          <w:sz w:val="14"/>
        </w:rPr>
        <w:t xml:space="preserve"> </w:t>
      </w:r>
      <w:r w:rsidRPr="005A7107">
        <w:rPr>
          <w:sz w:val="14"/>
        </w:rPr>
        <w:t xml:space="preserve">Environmentalists, </w:t>
      </w:r>
      <w:r w:rsidRPr="00EF4DED">
        <w:rPr>
          <w:rStyle w:val="StyleUnderline"/>
          <w:highlight w:val="cyan"/>
        </w:rPr>
        <w:t>government</w:t>
      </w:r>
      <w:r w:rsidRPr="005A7107">
        <w:rPr>
          <w:rStyle w:val="StyleUnderline"/>
        </w:rPr>
        <w:t xml:space="preserve"> official</w:t>
      </w:r>
      <w:r w:rsidRPr="00EF4DED">
        <w:rPr>
          <w:rStyle w:val="Emphasis"/>
          <w:highlight w:val="cyan"/>
        </w:rPr>
        <w:t>s</w:t>
      </w:r>
      <w:r w:rsidRPr="005A7107">
        <w:rPr>
          <w:rStyle w:val="StyleUnderline"/>
        </w:rPr>
        <w:t xml:space="preserve"> </w:t>
      </w:r>
      <w:r w:rsidRPr="00EF4DED">
        <w:rPr>
          <w:rStyle w:val="StyleUnderline"/>
          <w:highlight w:val="cyan"/>
        </w:rPr>
        <w:t>and</w:t>
      </w:r>
      <w:r w:rsidRPr="005A7107">
        <w:rPr>
          <w:rStyle w:val="StyleUnderline"/>
        </w:rPr>
        <w:t xml:space="preserve"> former </w:t>
      </w:r>
      <w:r w:rsidRPr="00EF4DED">
        <w:rPr>
          <w:rStyle w:val="StyleUnderline"/>
          <w:highlight w:val="cyan"/>
        </w:rPr>
        <w:t>diplomats are</w:t>
      </w:r>
      <w:r w:rsidRPr="005A7107">
        <w:rPr>
          <w:sz w:val="14"/>
        </w:rPr>
        <w:t xml:space="preserve"> already </w:t>
      </w:r>
      <w:r w:rsidRPr="005A7107">
        <w:rPr>
          <w:rStyle w:val="Emphasis"/>
        </w:rPr>
        <w:t>bracing</w:t>
      </w:r>
      <w:r w:rsidRPr="005A7107">
        <w:rPr>
          <w:sz w:val="14"/>
        </w:rPr>
        <w:t xml:space="preserve"> for the possibility and </w:t>
      </w:r>
      <w:r w:rsidRPr="00EF4DED">
        <w:rPr>
          <w:rStyle w:val="StyleUnderline"/>
          <w:highlight w:val="cyan"/>
        </w:rPr>
        <w:t>plotting ways to Trump-proof global cooperation on climate change</w:t>
      </w:r>
      <w:r w:rsidRPr="005A7107">
        <w:rPr>
          <w:sz w:val="14"/>
        </w:rPr>
        <w:t xml:space="preserve">. A series of conversations, </w:t>
      </w:r>
      <w:r w:rsidRPr="00EF4DED">
        <w:rPr>
          <w:rStyle w:val="StyleUnderline"/>
          <w:highlight w:val="cyan"/>
        </w:rPr>
        <w:t>crisis simulations and political wargaming have spanned the globe</w:t>
      </w:r>
      <w:r w:rsidRPr="005A7107">
        <w:rPr>
          <w:sz w:val="14"/>
        </w:rPr>
        <w:t xml:space="preserve">, described by people familiar with the sessions as </w:t>
      </w:r>
      <w:r w:rsidRPr="00EF4DED">
        <w:rPr>
          <w:rStyle w:val="Emphasis"/>
          <w:highlight w:val="cyan"/>
        </w:rPr>
        <w:t>galvanized by a desire to maximize climate progress</w:t>
      </w:r>
      <w:r w:rsidRPr="005A7107">
        <w:rPr>
          <w:sz w:val="14"/>
        </w:rPr>
        <w:t xml:space="preserve"> — even </w:t>
      </w:r>
      <w:r w:rsidRPr="00EF4DED">
        <w:rPr>
          <w:rStyle w:val="Emphasis"/>
          <w:highlight w:val="cyan"/>
        </w:rPr>
        <w:t>with an adversarial US president</w:t>
      </w:r>
      <w:r w:rsidRPr="005A7107">
        <w:rPr>
          <w:sz w:val="14"/>
        </w:rPr>
        <w:t>.</w:t>
      </w:r>
      <w:r>
        <w:rPr>
          <w:sz w:val="14"/>
        </w:rPr>
        <w:t xml:space="preserve"> </w:t>
      </w:r>
      <w:r w:rsidRPr="005A7107">
        <w:rPr>
          <w:sz w:val="14"/>
        </w:rPr>
        <w:t xml:space="preserve">“These discussions are an example of </w:t>
      </w:r>
      <w:r w:rsidRPr="00EF4DED">
        <w:rPr>
          <w:rStyle w:val="StyleUnderline"/>
          <w:highlight w:val="cyan"/>
        </w:rPr>
        <w:t>global leaders having learned</w:t>
      </w:r>
      <w:r w:rsidRPr="005A7107">
        <w:rPr>
          <w:sz w:val="14"/>
        </w:rPr>
        <w:t xml:space="preserve"> a lesson </w:t>
      </w:r>
      <w:r w:rsidRPr="00EF4DED">
        <w:rPr>
          <w:rStyle w:val="StyleUnderline"/>
          <w:highlight w:val="cyan"/>
        </w:rPr>
        <w:t xml:space="preserve">from their first </w:t>
      </w:r>
      <w:r w:rsidRPr="00EF4DED">
        <w:rPr>
          <w:rStyle w:val="StyleUnderline"/>
          <w:highlight w:val="cyan"/>
        </w:rPr>
        <w:lastRenderedPageBreak/>
        <w:t>experience with</w:t>
      </w:r>
      <w:r w:rsidRPr="005A7107">
        <w:rPr>
          <w:sz w:val="14"/>
        </w:rPr>
        <w:t xml:space="preserve"> </w:t>
      </w:r>
      <w:r w:rsidRPr="00EF4DED">
        <w:rPr>
          <w:rStyle w:val="Emphasis"/>
          <w:highlight w:val="cyan"/>
        </w:rPr>
        <w:t>Trump</w:t>
      </w:r>
      <w:r w:rsidRPr="005A7107">
        <w:rPr>
          <w:sz w:val="14"/>
        </w:rPr>
        <w:t xml:space="preserve">,” said Jake Schmidt, senior adviser to the NRDC Action Fund, an environmental group. “Other countries that </w:t>
      </w:r>
      <w:r w:rsidRPr="00EF4DED">
        <w:rPr>
          <w:rStyle w:val="StyleUnderline"/>
          <w:highlight w:val="cyan"/>
        </w:rPr>
        <w:t>are working hard on climate</w:t>
      </w:r>
      <w:r w:rsidRPr="005A7107">
        <w:rPr>
          <w:sz w:val="14"/>
        </w:rPr>
        <w:t xml:space="preserve"> will not be burned again by an administration acting on behalf of fossil fuels interests.”</w:t>
      </w:r>
      <w:r>
        <w:rPr>
          <w:sz w:val="14"/>
        </w:rPr>
        <w:t xml:space="preserve"> </w:t>
      </w:r>
      <w:r w:rsidRPr="005A7107">
        <w:rPr>
          <w:rStyle w:val="StyleUnderline"/>
        </w:rPr>
        <w:t xml:space="preserve">A </w:t>
      </w:r>
      <w:r w:rsidRPr="00EF4DED">
        <w:rPr>
          <w:rStyle w:val="Emphasis"/>
          <w:highlight w:val="cyan"/>
        </w:rPr>
        <w:t>US exodus</w:t>
      </w:r>
      <w:r w:rsidRPr="005A7107">
        <w:rPr>
          <w:sz w:val="14"/>
        </w:rPr>
        <w:t xml:space="preserve"> — or even the post-election prospect of one — </w:t>
      </w:r>
      <w:r w:rsidRPr="005A7107">
        <w:rPr>
          <w:rStyle w:val="StyleUnderline"/>
        </w:rPr>
        <w:t>would trigger a wave of consequences</w:t>
      </w:r>
      <w:r w:rsidRPr="005A7107">
        <w:rPr>
          <w:sz w:val="14"/>
        </w:rPr>
        <w:t xml:space="preserve">, </w:t>
      </w:r>
      <w:r w:rsidRPr="005A7107">
        <w:rPr>
          <w:rStyle w:val="StyleUnderline"/>
        </w:rPr>
        <w:t>inevitably altering</w:t>
      </w:r>
      <w:r w:rsidRPr="005A7107">
        <w:rPr>
          <w:sz w:val="14"/>
        </w:rPr>
        <w:t xml:space="preserve"> the nature of annual United Nations </w:t>
      </w:r>
      <w:r w:rsidRPr="005A7107">
        <w:rPr>
          <w:rStyle w:val="StyleUnderline"/>
        </w:rPr>
        <w:t>climate negotiations</w:t>
      </w:r>
      <w:r w:rsidRPr="005A7107">
        <w:rPr>
          <w:sz w:val="14"/>
        </w:rPr>
        <w:t xml:space="preserve"> and rippling through the system in sometimes unpredictable ways. </w:t>
      </w:r>
      <w:r w:rsidRPr="005A7107">
        <w:rPr>
          <w:rStyle w:val="StyleUnderline"/>
        </w:rPr>
        <w:t xml:space="preserve">The departure of the world’s second-biggest greenhouse gas emitter </w:t>
      </w:r>
      <w:r w:rsidRPr="005A7107">
        <w:rPr>
          <w:sz w:val="14"/>
        </w:rPr>
        <w:t xml:space="preserve">could provide leverage and political cover for laggard countries to stall new climate action. At the same time, it </w:t>
      </w:r>
      <w:r w:rsidRPr="00EF4DED">
        <w:rPr>
          <w:rStyle w:val="StyleUnderline"/>
          <w:highlight w:val="cyan"/>
        </w:rPr>
        <w:t>could create an opening for China</w:t>
      </w:r>
      <w:r w:rsidRPr="005A7107">
        <w:rPr>
          <w:sz w:val="14"/>
        </w:rPr>
        <w:t xml:space="preserve">, the world’s top polluter, </w:t>
      </w:r>
      <w:r w:rsidRPr="00EF4DED">
        <w:rPr>
          <w:rStyle w:val="StyleUnderline"/>
          <w:highlight w:val="cyan"/>
        </w:rPr>
        <w:t xml:space="preserve">to </w:t>
      </w:r>
      <w:r w:rsidRPr="00EF4DED">
        <w:rPr>
          <w:rStyle w:val="Emphasis"/>
          <w:highlight w:val="cyan"/>
        </w:rPr>
        <w:t>step up</w:t>
      </w:r>
      <w:r w:rsidRPr="00EF4DED">
        <w:rPr>
          <w:rStyle w:val="StyleUnderline"/>
          <w:highlight w:val="cyan"/>
        </w:rPr>
        <w:t xml:space="preserve"> and claim the mantle of climate leadership</w:t>
      </w:r>
      <w:r w:rsidRPr="005A7107">
        <w:rPr>
          <w:sz w:val="14"/>
        </w:rPr>
        <w:t>.</w:t>
      </w:r>
      <w:r>
        <w:rPr>
          <w:sz w:val="14"/>
        </w:rPr>
        <w:t xml:space="preserve"> </w:t>
      </w:r>
      <w:r w:rsidRPr="005A7107">
        <w:rPr>
          <w:sz w:val="14"/>
        </w:rPr>
        <w:t>“</w:t>
      </w:r>
      <w:r w:rsidRPr="00EF4DED">
        <w:rPr>
          <w:rStyle w:val="Emphasis"/>
          <w:highlight w:val="cyan"/>
        </w:rPr>
        <w:t>It would put China</w:t>
      </w:r>
      <w:r w:rsidRPr="005A7107">
        <w:rPr>
          <w:rStyle w:val="StyleUnderline"/>
        </w:rPr>
        <w:t xml:space="preserve"> </w:t>
      </w:r>
      <w:r w:rsidRPr="005A7107">
        <w:rPr>
          <w:sz w:val="14"/>
        </w:rPr>
        <w:t xml:space="preserve">even more </w:t>
      </w:r>
      <w:r w:rsidRPr="00EF4DED">
        <w:rPr>
          <w:rStyle w:val="Emphasis"/>
          <w:highlight w:val="cyan"/>
        </w:rPr>
        <w:t>at the center</w:t>
      </w:r>
      <w:r w:rsidRPr="005A7107">
        <w:rPr>
          <w:sz w:val="14"/>
        </w:rPr>
        <w:t xml:space="preserve">,” said David </w:t>
      </w:r>
      <w:proofErr w:type="spellStart"/>
      <w:r w:rsidRPr="005A7107">
        <w:rPr>
          <w:sz w:val="14"/>
        </w:rPr>
        <w:t>Waskow</w:t>
      </w:r>
      <w:proofErr w:type="spellEnd"/>
      <w:r w:rsidRPr="005A7107">
        <w:rPr>
          <w:sz w:val="14"/>
        </w:rPr>
        <w:t xml:space="preserve">, director of the World Resources Institute’s International Climate Initiative. </w:t>
      </w:r>
      <w:r w:rsidRPr="00EF4DED">
        <w:rPr>
          <w:rStyle w:val="StyleUnderline"/>
          <w:highlight w:val="cyan"/>
        </w:rPr>
        <w:t>The US would be</w:t>
      </w:r>
      <w:r w:rsidRPr="005A7107">
        <w:rPr>
          <w:rStyle w:val="StyleUnderline"/>
        </w:rPr>
        <w:t xml:space="preserve"> effectively “</w:t>
      </w:r>
      <w:r w:rsidRPr="00EF4DED">
        <w:rPr>
          <w:rStyle w:val="StyleUnderline"/>
          <w:highlight w:val="cyan"/>
        </w:rPr>
        <w:t>leaving other countries space to do more</w:t>
      </w:r>
      <w:r w:rsidRPr="005A7107">
        <w:rPr>
          <w:sz w:val="14"/>
        </w:rPr>
        <w:t>.”</w:t>
      </w:r>
    </w:p>
    <w:p w14:paraId="262661CA" w14:textId="44E791E1" w:rsidR="00E539B8" w:rsidRDefault="00E539B8" w:rsidP="00E539B8">
      <w:pPr>
        <w:rPr>
          <w:sz w:val="16"/>
        </w:rPr>
      </w:pPr>
    </w:p>
    <w:p w14:paraId="02D42F39" w14:textId="14076829" w:rsidR="00E539B8" w:rsidRDefault="00E539B8" w:rsidP="00E539B8">
      <w:pPr>
        <w:pStyle w:val="Heading3"/>
      </w:pPr>
      <w:r>
        <w:lastRenderedPageBreak/>
        <w:t xml:space="preserve">L - Research </w:t>
      </w:r>
    </w:p>
    <w:p w14:paraId="09A07A3B" w14:textId="6C7DEAB2" w:rsidR="00E539B8" w:rsidRDefault="00E539B8" w:rsidP="00E539B8">
      <w:pPr>
        <w:rPr>
          <w:sz w:val="16"/>
        </w:rPr>
      </w:pPr>
    </w:p>
    <w:p w14:paraId="123220DA" w14:textId="77777777" w:rsidR="00E539B8" w:rsidRPr="004F4748" w:rsidRDefault="00E539B8" w:rsidP="00E539B8">
      <w:pPr>
        <w:pStyle w:val="Heading4"/>
        <w:rPr>
          <w:rFonts w:cs="Calibri"/>
        </w:rPr>
      </w:pPr>
      <w:r w:rsidRPr="004F4748">
        <w:rPr>
          <w:rFonts w:cs="Calibri"/>
        </w:rPr>
        <w:t>Chinese research is key to maintain public support and long-term strategy, bolstering the PRC.</w:t>
      </w:r>
    </w:p>
    <w:p w14:paraId="2822F934" w14:textId="77777777" w:rsidR="00E539B8" w:rsidRPr="004F4748" w:rsidRDefault="00E539B8" w:rsidP="00E539B8">
      <w:r w:rsidRPr="004F4748">
        <w:t xml:space="preserve">Christopher </w:t>
      </w:r>
      <w:proofErr w:type="spellStart"/>
      <w:r w:rsidRPr="004F4748">
        <w:rPr>
          <w:rStyle w:val="Style13ptBold"/>
        </w:rPr>
        <w:t>Barich</w:t>
      </w:r>
      <w:proofErr w:type="spellEnd"/>
      <w:r w:rsidRPr="004F4748">
        <w:rPr>
          <w:rStyle w:val="Style13ptBold"/>
        </w:rPr>
        <w:t xml:space="preserve"> 22</w:t>
      </w:r>
      <w:r w:rsidRPr="004F4748">
        <w:t xml:space="preserve"> [10/3/22, CPT for Minnesota Army National Guard, Assistant Professor of Military Science, graduated with a Bachelor of Fine Arts from the College of Visual Arts, Saint Paul, Minnesota. In 2015, he earned a Master’s of Public Policy in the Global Public Policy program focusing on U.S. Foreign and International Security policy from the University of Minnesota Humphrey School of Public Affairs, Minneapolis, Minnesota. “The Three-Fold Path of the Snow Dragon: China’s Influence Operations in the Arctic”, </w:t>
      </w:r>
      <w:hyperlink r:id="rId12" w:history="1">
        <w:r w:rsidRPr="004F4748">
          <w:rPr>
            <w:rStyle w:val="Hyperlink"/>
          </w:rPr>
          <w:t>https://www.airuniversity.af.edu/JIPA/Display/Article/3171142/the-three-fold-path-of-the-snow-dragon-chinas-influence-operations-in-the-arctic/</w:t>
        </w:r>
      </w:hyperlink>
      <w:r w:rsidRPr="004F4748">
        <w:t>] //</w:t>
      </w:r>
      <w:proofErr w:type="spellStart"/>
      <w:r w:rsidRPr="004F4748">
        <w:t>Sreekantan</w:t>
      </w:r>
      <w:proofErr w:type="spellEnd"/>
    </w:p>
    <w:p w14:paraId="5886F638" w14:textId="2E4269F4" w:rsidR="00E539B8" w:rsidRPr="004F4748" w:rsidRDefault="00E539B8" w:rsidP="00E539B8">
      <w:pPr>
        <w:rPr>
          <w:sz w:val="16"/>
        </w:rPr>
      </w:pPr>
      <w:r w:rsidRPr="004F4748">
        <w:rPr>
          <w:sz w:val="16"/>
        </w:rPr>
        <w:t>Scientific Research</w:t>
      </w:r>
      <w:r>
        <w:rPr>
          <w:sz w:val="16"/>
        </w:rPr>
        <w:t xml:space="preserve"> </w:t>
      </w:r>
      <w:r w:rsidRPr="004F4748">
        <w:rPr>
          <w:sz w:val="16"/>
        </w:rPr>
        <w:t xml:space="preserve">The three </w:t>
      </w:r>
      <w:proofErr w:type="spellStart"/>
      <w:r w:rsidRPr="004F4748">
        <w:rPr>
          <w:sz w:val="16"/>
        </w:rPr>
        <w:t>warfares</w:t>
      </w:r>
      <w:proofErr w:type="spellEnd"/>
      <w:r w:rsidRPr="004F4748">
        <w:rPr>
          <w:sz w:val="16"/>
        </w:rPr>
        <w:t xml:space="preserve"> strategies are the most subtle in the realm of scientific research, </w:t>
      </w:r>
      <w:r w:rsidRPr="004F4748">
        <w:rPr>
          <w:rStyle w:val="StyleUnderline"/>
          <w:highlight w:val="cyan"/>
        </w:rPr>
        <w:t xml:space="preserve">by </w:t>
      </w:r>
      <w:r w:rsidRPr="004F4748">
        <w:rPr>
          <w:rStyle w:val="Emphasis"/>
          <w:highlight w:val="cyan"/>
        </w:rPr>
        <w:t xml:space="preserve">maintaining China’s presence </w:t>
      </w:r>
      <w:r w:rsidRPr="004F4748">
        <w:rPr>
          <w:rStyle w:val="StyleUnderline"/>
          <w:highlight w:val="cyan"/>
        </w:rPr>
        <w:t>in</w:t>
      </w:r>
      <w:r w:rsidRPr="004F4748">
        <w:rPr>
          <w:rStyle w:val="StyleUnderline"/>
        </w:rPr>
        <w:t xml:space="preserve"> the </w:t>
      </w:r>
      <w:r w:rsidRPr="004F4748">
        <w:rPr>
          <w:rStyle w:val="StyleUnderline"/>
          <w:highlight w:val="cyan"/>
        </w:rPr>
        <w:t>Arctic</w:t>
      </w:r>
      <w:r w:rsidRPr="004F4748">
        <w:rPr>
          <w:rStyle w:val="StyleUnderline"/>
        </w:rPr>
        <w:t xml:space="preserve"> region through expeditions, facilities, and collaboration with Arctic states, Beijing slowly </w:t>
      </w:r>
      <w:r w:rsidRPr="004F4748">
        <w:rPr>
          <w:rStyle w:val="StyleUnderline"/>
          <w:highlight w:val="cyan"/>
        </w:rPr>
        <w:t>develops positive</w:t>
      </w:r>
      <w:r w:rsidRPr="004F4748">
        <w:rPr>
          <w:rStyle w:val="StyleUnderline"/>
        </w:rPr>
        <w:t xml:space="preserve"> psychological and </w:t>
      </w:r>
      <w:r w:rsidRPr="004F4748">
        <w:rPr>
          <w:rStyle w:val="StyleUnderline"/>
          <w:highlight w:val="cyan"/>
        </w:rPr>
        <w:t>public opinion</w:t>
      </w:r>
      <w:r w:rsidRPr="004F4748">
        <w:rPr>
          <w:rStyle w:val="StyleUnderline"/>
        </w:rPr>
        <w:t xml:space="preserve"> effects inside and outside the region </w:t>
      </w:r>
      <w:r w:rsidRPr="004F4748">
        <w:rPr>
          <w:rStyle w:val="StyleUnderline"/>
          <w:highlight w:val="cyan"/>
        </w:rPr>
        <w:t>to set</w:t>
      </w:r>
      <w:r w:rsidRPr="004F4748">
        <w:rPr>
          <w:rStyle w:val="StyleUnderline"/>
        </w:rPr>
        <w:t xml:space="preserve"> the </w:t>
      </w:r>
      <w:r w:rsidRPr="004F4748">
        <w:rPr>
          <w:rStyle w:val="StyleUnderline"/>
          <w:highlight w:val="cyan"/>
        </w:rPr>
        <w:t>conditions for legal participation</w:t>
      </w:r>
      <w:r w:rsidRPr="004F4748">
        <w:rPr>
          <w:rStyle w:val="StyleUnderline"/>
        </w:rPr>
        <w:t xml:space="preserve"> in the geopolitical arena and </w:t>
      </w:r>
      <w:r w:rsidRPr="004F4748">
        <w:rPr>
          <w:rStyle w:val="Emphasis"/>
          <w:highlight w:val="cyan"/>
        </w:rPr>
        <w:t>support China’s long-term strategic objectives</w:t>
      </w:r>
      <w:r w:rsidRPr="004F4748">
        <w:rPr>
          <w:rStyle w:val="StyleUnderline"/>
        </w:rPr>
        <w:t xml:space="preserve"> in the Arctic. Public opinion, legal, and psychological aspects of the three </w:t>
      </w:r>
      <w:proofErr w:type="spellStart"/>
      <w:r w:rsidRPr="004F4748">
        <w:rPr>
          <w:rStyle w:val="StyleUnderline"/>
        </w:rPr>
        <w:t>warfares</w:t>
      </w:r>
      <w:proofErr w:type="spellEnd"/>
      <w:r w:rsidRPr="004F4748">
        <w:rPr>
          <w:rStyle w:val="StyleUnderline"/>
        </w:rPr>
        <w:t xml:space="preserve"> strategy have been shaped by mostly contemporary Arctic-related developments.</w:t>
      </w:r>
      <w:r w:rsidRPr="004F4748">
        <w:rPr>
          <w:sz w:val="16"/>
        </w:rPr>
        <w:t xml:space="preserve"> In 1993, China purchased an icebreaker from Ukraine, upgraded the vessel for polar conditions, and named it the Xue Long, translated as the Snow Dragon.31 In 1999, China launched its first national scientific research expedition to the Arctic into the Bering and Chukchi Seas. In 2019, a second polar-capable icebreaker, the domestically built Xue Long 2, entered into service, and China is reportedly planning to build a third polar-capable icebreaker.32 Since 1999, the Chinese National Arctic Research Expeditions (CHINARE) have conducted 12 expeditions into the Arctic, with the Xue Long and Xue Long 2 as the primary research vessels. In 2004, China built its first Arctic research center, the Yellow River Station, in Ny-</w:t>
      </w:r>
      <w:proofErr w:type="spellStart"/>
      <w:r w:rsidRPr="004F4748">
        <w:rPr>
          <w:sz w:val="16"/>
        </w:rPr>
        <w:t>Ålesund</w:t>
      </w:r>
      <w:proofErr w:type="spellEnd"/>
      <w:r w:rsidRPr="004F4748">
        <w:rPr>
          <w:sz w:val="16"/>
        </w:rPr>
        <w:t xml:space="preserve">, Norway. Since 2004, China has built a satellite ground receiving station in Kiruna, Sweden, in 2010; a second remote-sensing satellite ground station near Kiruna in 2016; and the China–Iceland Arctic Science Observatory station in </w:t>
      </w:r>
      <w:proofErr w:type="spellStart"/>
      <w:r w:rsidRPr="004F4748">
        <w:rPr>
          <w:sz w:val="16"/>
        </w:rPr>
        <w:t>Kárhóll</w:t>
      </w:r>
      <w:proofErr w:type="spellEnd"/>
      <w:r w:rsidRPr="004F4748">
        <w:rPr>
          <w:sz w:val="16"/>
        </w:rPr>
        <w:t>, Iceland, in 2018. Additionally, China unsuccessfully pursued scientific research stations in Canada and Greenland.</w:t>
      </w:r>
      <w:r>
        <w:rPr>
          <w:sz w:val="16"/>
        </w:rPr>
        <w:t xml:space="preserve"> </w:t>
      </w:r>
      <w:r w:rsidRPr="004F4748">
        <w:rPr>
          <w:rStyle w:val="StyleUnderline"/>
        </w:rPr>
        <w:t xml:space="preserve">China’s </w:t>
      </w:r>
      <w:r w:rsidRPr="004F4748">
        <w:rPr>
          <w:rStyle w:val="StyleUnderline"/>
          <w:highlight w:val="cyan"/>
        </w:rPr>
        <w:t>scientific development</w:t>
      </w:r>
      <w:r w:rsidRPr="004F4748">
        <w:rPr>
          <w:rStyle w:val="StyleUnderline"/>
        </w:rPr>
        <w:t xml:space="preserve"> interests invest heavily in bilateral and multilateral cooperation, focusing significantly in forums that allow for non-Arctic state participation, that can </w:t>
      </w:r>
      <w:r w:rsidRPr="004F4748">
        <w:rPr>
          <w:rStyle w:val="Emphasis"/>
          <w:highlight w:val="cyan"/>
        </w:rPr>
        <w:t>bolster China’s image</w:t>
      </w:r>
      <w:r w:rsidRPr="004F4748">
        <w:rPr>
          <w:rStyle w:val="StyleUnderline"/>
        </w:rPr>
        <w:t xml:space="preserve"> as an </w:t>
      </w:r>
      <w:proofErr w:type="spellStart"/>
      <w:r w:rsidRPr="004F4748">
        <w:rPr>
          <w:rStyle w:val="StyleUnderline"/>
        </w:rPr>
        <w:t>extraregional</w:t>
      </w:r>
      <w:proofErr w:type="spellEnd"/>
      <w:r w:rsidRPr="004F4748">
        <w:rPr>
          <w:rStyle w:val="StyleUnderline"/>
        </w:rPr>
        <w:t xml:space="preserve"> Arctic power protecting the common interest, </w:t>
      </w:r>
      <w:r w:rsidRPr="004F4748">
        <w:rPr>
          <w:rStyle w:val="StyleUnderline"/>
          <w:highlight w:val="cyan"/>
        </w:rPr>
        <w:t>raise its environmental profile</w:t>
      </w:r>
      <w:r w:rsidRPr="004F4748">
        <w:rPr>
          <w:rStyle w:val="StyleUnderline"/>
        </w:rPr>
        <w:t xml:space="preserve">, and </w:t>
      </w:r>
      <w:r w:rsidRPr="004F4748">
        <w:rPr>
          <w:rStyle w:val="Emphasis"/>
          <w:highlight w:val="cyan"/>
        </w:rPr>
        <w:t>legitimatize its participation</w:t>
      </w:r>
      <w:r w:rsidRPr="004F4748">
        <w:rPr>
          <w:rStyle w:val="StyleUnderline"/>
        </w:rPr>
        <w:t xml:space="preserve"> in the Arctic governance regimes.</w:t>
      </w:r>
      <w:r w:rsidRPr="004F4748">
        <w:rPr>
          <w:sz w:val="16"/>
        </w:rPr>
        <w:t xml:space="preserve">33 </w:t>
      </w:r>
      <w:r w:rsidRPr="004F4748">
        <w:rPr>
          <w:rStyle w:val="StyleUnderline"/>
        </w:rPr>
        <w:t xml:space="preserve">Public sentiment and academic commentary within the PRC highlights the importance of </w:t>
      </w:r>
      <w:r w:rsidRPr="004F4748">
        <w:rPr>
          <w:rStyle w:val="StyleUnderline"/>
          <w:highlight w:val="cyan"/>
        </w:rPr>
        <w:t>China</w:t>
      </w:r>
      <w:r w:rsidRPr="004F4748">
        <w:rPr>
          <w:rStyle w:val="StyleUnderline"/>
        </w:rPr>
        <w:t xml:space="preserve"> as </w:t>
      </w:r>
      <w:r w:rsidRPr="004F4748">
        <w:rPr>
          <w:rStyle w:val="StyleUnderline"/>
          <w:highlight w:val="cyan"/>
        </w:rPr>
        <w:t>a scientific and technological power</w:t>
      </w:r>
      <w:r w:rsidRPr="004F4748">
        <w:rPr>
          <w:rStyle w:val="StyleUnderline"/>
        </w:rPr>
        <w:t xml:space="preserve"> that </w:t>
      </w:r>
      <w:r w:rsidRPr="004F4748">
        <w:rPr>
          <w:rStyle w:val="StyleUnderline"/>
          <w:highlight w:val="cyan"/>
        </w:rPr>
        <w:t>must play an active</w:t>
      </w:r>
      <w:r w:rsidRPr="004F4748">
        <w:rPr>
          <w:rStyle w:val="StyleUnderline"/>
        </w:rPr>
        <w:t xml:space="preserve">, preemptive, and vigilant </w:t>
      </w:r>
      <w:r w:rsidRPr="004F4748">
        <w:rPr>
          <w:rStyle w:val="StyleUnderline"/>
          <w:highlight w:val="cyan"/>
        </w:rPr>
        <w:t>role in exploration</w:t>
      </w:r>
      <w:r w:rsidRPr="004F4748">
        <w:rPr>
          <w:rStyle w:val="StyleUnderline"/>
        </w:rPr>
        <w:t xml:space="preserve">, exploitation, </w:t>
      </w:r>
      <w:r w:rsidRPr="004F4748">
        <w:rPr>
          <w:rStyle w:val="StyleUnderline"/>
          <w:highlight w:val="cyan"/>
        </w:rPr>
        <w:t>development</w:t>
      </w:r>
      <w:r w:rsidRPr="004F4748">
        <w:rPr>
          <w:rStyle w:val="StyleUnderline"/>
        </w:rPr>
        <w:t xml:space="preserve">, and governance </w:t>
      </w:r>
      <w:r w:rsidRPr="004F4748">
        <w:rPr>
          <w:rStyle w:val="StyleUnderline"/>
          <w:highlight w:val="cyan"/>
        </w:rPr>
        <w:t>in Arctic</w:t>
      </w:r>
      <w:r w:rsidRPr="004F4748">
        <w:rPr>
          <w:rStyle w:val="StyleUnderline"/>
        </w:rPr>
        <w:t xml:space="preserve"> affairs.</w:t>
      </w:r>
      <w:r w:rsidRPr="004F4748">
        <w:rPr>
          <w:sz w:val="16"/>
        </w:rPr>
        <w:t xml:space="preserve">34 China’s science diplomacy is an example of psychological and public opinion warfare setting conditions for future operations in the Arctic with legal effects enabling legitimization for those future operations. </w:t>
      </w:r>
      <w:r w:rsidRPr="004F4748">
        <w:rPr>
          <w:rStyle w:val="StyleUnderline"/>
        </w:rPr>
        <w:t xml:space="preserve">Through scientific exploration and cooperation, </w:t>
      </w:r>
      <w:r w:rsidRPr="004F4748">
        <w:rPr>
          <w:rStyle w:val="StyleUnderline"/>
          <w:highlight w:val="cyan"/>
        </w:rPr>
        <w:t xml:space="preserve">Beijing can </w:t>
      </w:r>
      <w:r w:rsidRPr="004F4748">
        <w:rPr>
          <w:rStyle w:val="Emphasis"/>
          <w:highlight w:val="cyan"/>
        </w:rPr>
        <w:t>conduct influence</w:t>
      </w:r>
      <w:r w:rsidRPr="004F4748">
        <w:rPr>
          <w:rStyle w:val="StyleUnderline"/>
        </w:rPr>
        <w:t xml:space="preserve"> operations utilizing its scientific expedition platforms and research facilities </w:t>
      </w:r>
      <w:r w:rsidRPr="004F4748">
        <w:rPr>
          <w:rStyle w:val="StyleUnderline"/>
          <w:highlight w:val="cyan"/>
        </w:rPr>
        <w:t>to normalize China’s presence in the Arctic</w:t>
      </w:r>
      <w:r w:rsidRPr="004F4748">
        <w:rPr>
          <w:rStyle w:val="StyleUnderline"/>
        </w:rPr>
        <w:t>, to gain acceptance or indifference from Arctic states to its presence in the region, and to solidify the PRC’s self-narratives as an important stakeholder and near-Arctic state.</w:t>
      </w:r>
      <w:r w:rsidRPr="004F4748">
        <w:rPr>
          <w:sz w:val="16"/>
        </w:rPr>
        <w:t>35</w:t>
      </w:r>
      <w:r>
        <w:rPr>
          <w:sz w:val="16"/>
        </w:rPr>
        <w:t xml:space="preserve"> </w:t>
      </w:r>
      <w:r w:rsidRPr="004F4748">
        <w:rPr>
          <w:sz w:val="16"/>
        </w:rPr>
        <w:t>Gaining increased access into the Arctic for scientific purposes remains an important regime endeavor and facilitates other access goals. However, China also knows how to establish its own access and influence. The opening of the China–Nordic Arctic Research Center (CNARC) in Shanghai is an excellent example. This institute allows China to attract international participation while having significant control over agendas and interests. The organization also helps to strategically improve China’s legitimacy and need to be an Arctic governance actor.</w:t>
      </w:r>
      <w:r>
        <w:rPr>
          <w:sz w:val="16"/>
        </w:rPr>
        <w:t xml:space="preserve"> </w:t>
      </w:r>
      <w:r w:rsidRPr="004F4748">
        <w:rPr>
          <w:sz w:val="16"/>
        </w:rPr>
        <w:t xml:space="preserve">Public opinion warfare is relatively straight forward. </w:t>
      </w:r>
      <w:r w:rsidRPr="004F4748">
        <w:rPr>
          <w:rStyle w:val="StyleUnderline"/>
        </w:rPr>
        <w:t>Negative climate-change impacts on China allow Beijing to pursue scientific access with almost default Chinese social acceptance and support as a natural expectation.</w:t>
      </w:r>
      <w:r w:rsidRPr="004F4748">
        <w:rPr>
          <w:sz w:val="16"/>
        </w:rPr>
        <w:t xml:space="preserve"> As a result, psychological and legal warfare are areas where China might maintain more focus and resourcing.</w:t>
      </w:r>
    </w:p>
    <w:p w14:paraId="35A19085" w14:textId="77777777" w:rsidR="00E539B8" w:rsidRDefault="00E539B8" w:rsidP="00E539B8">
      <w:pPr>
        <w:rPr>
          <w:sz w:val="16"/>
        </w:rPr>
      </w:pPr>
    </w:p>
    <w:p w14:paraId="29F48FD6" w14:textId="77777777" w:rsidR="00E539B8" w:rsidRPr="004F4748" w:rsidRDefault="00E539B8" w:rsidP="00E539B8">
      <w:pPr>
        <w:pStyle w:val="Heading4"/>
        <w:rPr>
          <w:rFonts w:cs="Calibri"/>
        </w:rPr>
      </w:pPr>
      <w:r w:rsidRPr="004F4748">
        <w:rPr>
          <w:rFonts w:cs="Calibri"/>
        </w:rPr>
        <w:lastRenderedPageBreak/>
        <w:t xml:space="preserve">Chinese Arctic research leadership triggers overall </w:t>
      </w:r>
      <w:r w:rsidRPr="004F4748">
        <w:rPr>
          <w:rFonts w:cs="Calibri"/>
          <w:u w:val="single"/>
        </w:rPr>
        <w:t xml:space="preserve">Chinese </w:t>
      </w:r>
      <w:r>
        <w:rPr>
          <w:rFonts w:cs="Calibri"/>
          <w:u w:val="single"/>
        </w:rPr>
        <w:t>global leadership</w:t>
      </w:r>
      <w:r w:rsidRPr="004F4748">
        <w:rPr>
          <w:rFonts w:cs="Calibri"/>
        </w:rPr>
        <w:t>.</w:t>
      </w:r>
    </w:p>
    <w:p w14:paraId="263EC0C3" w14:textId="77777777" w:rsidR="00E539B8" w:rsidRPr="004F4748" w:rsidRDefault="00E539B8" w:rsidP="00E539B8">
      <w:proofErr w:type="spellStart"/>
      <w:r w:rsidRPr="004F4748">
        <w:rPr>
          <w:rStyle w:val="Style13ptBold"/>
        </w:rPr>
        <w:t>Sørensen</w:t>
      </w:r>
      <w:proofErr w:type="spellEnd"/>
      <w:r w:rsidRPr="004F4748">
        <w:rPr>
          <w:rStyle w:val="Style13ptBold"/>
        </w:rPr>
        <w:t xml:space="preserve"> ’24</w:t>
      </w:r>
      <w:r w:rsidRPr="004F4748">
        <w:t xml:space="preserve"> [Camilla T. N.; January 25, 2024. Assistant Professor &amp; research fellow at the Department of Political Science, University of Copenhagen, PhD. “The Polar Regions as New Strategic Frontiers for China.” Mapping China’s Strategic Space. National Bureau of Asian Research. https://strategicspace.nbr.org/the-polar-regions-as-new-strategic-frontiers-for-china; </w:t>
      </w:r>
      <w:proofErr w:type="spellStart"/>
      <w:r w:rsidRPr="004F4748">
        <w:t>mgm</w:t>
      </w:r>
      <w:proofErr w:type="spellEnd"/>
      <w:r w:rsidRPr="004F4748">
        <w:t>]</w:t>
      </w:r>
    </w:p>
    <w:p w14:paraId="5075BF46" w14:textId="77777777" w:rsidR="00E539B8" w:rsidRPr="004F4748" w:rsidRDefault="00E539B8" w:rsidP="00E539B8">
      <w:pPr>
        <w:rPr>
          <w:sz w:val="16"/>
        </w:rPr>
      </w:pPr>
      <w:r w:rsidRPr="004F4748">
        <w:rPr>
          <w:sz w:val="16"/>
        </w:rPr>
        <w:t xml:space="preserve">Over the last two decades, </w:t>
      </w:r>
      <w:r w:rsidRPr="004F4748">
        <w:rPr>
          <w:u w:val="single"/>
        </w:rPr>
        <w:t>China</w:t>
      </w:r>
      <w:r w:rsidRPr="004F4748">
        <w:rPr>
          <w:sz w:val="16"/>
        </w:rPr>
        <w:t xml:space="preserve"> has significantly </w:t>
      </w:r>
      <w:r w:rsidRPr="004F4748">
        <w:rPr>
          <w:u w:val="single"/>
        </w:rPr>
        <w:t xml:space="preserve">expanded its polar </w:t>
      </w:r>
      <w:r w:rsidRPr="004F4748">
        <w:rPr>
          <w:b/>
          <w:bCs/>
          <w:u w:val="single"/>
        </w:rPr>
        <w:t>agenda</w:t>
      </w:r>
      <w:r w:rsidRPr="004F4748">
        <w:rPr>
          <w:u w:val="single"/>
        </w:rPr>
        <w:t xml:space="preserve"> and </w:t>
      </w:r>
      <w:r w:rsidRPr="004F4748">
        <w:rPr>
          <w:b/>
          <w:bCs/>
          <w:u w:val="single"/>
        </w:rPr>
        <w:t>activities</w:t>
      </w:r>
      <w:r w:rsidRPr="004F4748">
        <w:rPr>
          <w:sz w:val="16"/>
        </w:rPr>
        <w:t xml:space="preserve">. It is a </w:t>
      </w:r>
      <w:r w:rsidRPr="004F4748">
        <w:rPr>
          <w:b/>
          <w:bCs/>
          <w:u w:val="single"/>
        </w:rPr>
        <w:t xml:space="preserve">long-term </w:t>
      </w:r>
      <w:r w:rsidRPr="004F4748">
        <w:rPr>
          <w:b/>
          <w:bCs/>
          <w:highlight w:val="cyan"/>
          <w:u w:val="single"/>
        </w:rPr>
        <w:t>strategic priority</w:t>
      </w:r>
      <w:r w:rsidRPr="004F4748">
        <w:rPr>
          <w:highlight w:val="cyan"/>
          <w:u w:val="single"/>
        </w:rPr>
        <w:t xml:space="preserve"> for China to establish itself as</w:t>
      </w:r>
      <w:r w:rsidRPr="004F4748">
        <w:rPr>
          <w:u w:val="single"/>
        </w:rPr>
        <w:t xml:space="preserve"> a </w:t>
      </w:r>
      <w:r w:rsidRPr="004F4748">
        <w:rPr>
          <w:sz w:val="16"/>
        </w:rPr>
        <w:t>legitimate and</w:t>
      </w:r>
      <w:r w:rsidRPr="004F4748">
        <w:rPr>
          <w:u w:val="single"/>
        </w:rPr>
        <w:t xml:space="preserve"> influential </w:t>
      </w:r>
      <w:r w:rsidRPr="004F4748">
        <w:rPr>
          <w:b/>
          <w:bCs/>
          <w:highlight w:val="cyan"/>
          <w:u w:val="single"/>
        </w:rPr>
        <w:t>polar</w:t>
      </w:r>
      <w:r w:rsidRPr="004F4748">
        <w:rPr>
          <w:highlight w:val="cyan"/>
          <w:u w:val="single"/>
        </w:rPr>
        <w:t xml:space="preserve"> </w:t>
      </w:r>
      <w:r w:rsidRPr="004F4748">
        <w:rPr>
          <w:b/>
          <w:bCs/>
          <w:highlight w:val="cyan"/>
          <w:u w:val="single"/>
        </w:rPr>
        <w:t>stakeholder</w:t>
      </w:r>
      <w:r w:rsidRPr="004F4748">
        <w:rPr>
          <w:u w:val="single"/>
        </w:rPr>
        <w:t xml:space="preserve"> with a permanent presence</w:t>
      </w:r>
      <w:r w:rsidRPr="004F4748">
        <w:rPr>
          <w:sz w:val="16"/>
        </w:rPr>
        <w:t xml:space="preserve"> and access to conduct various activities </w:t>
      </w:r>
      <w:r w:rsidRPr="004F4748">
        <w:rPr>
          <w:b/>
          <w:bCs/>
          <w:highlight w:val="cyan"/>
          <w:u w:val="single"/>
        </w:rPr>
        <w:t>in the Arctic</w:t>
      </w:r>
      <w:r w:rsidRPr="004F4748">
        <w:rPr>
          <w:sz w:val="16"/>
        </w:rPr>
        <w:t xml:space="preserve"> and Antarctic. In Chinese strategic considerations and plans, the polar regions, together with the deep seabed and outer space, are </w:t>
      </w:r>
      <w:r w:rsidRPr="004F4748">
        <w:rPr>
          <w:u w:val="single"/>
        </w:rPr>
        <w:t>categorized as</w:t>
      </w:r>
      <w:r w:rsidRPr="004F4748">
        <w:rPr>
          <w:sz w:val="16"/>
        </w:rPr>
        <w:t xml:space="preserve"> “</w:t>
      </w:r>
      <w:r w:rsidRPr="004F4748">
        <w:rPr>
          <w:u w:val="single"/>
        </w:rPr>
        <w:t>strategic spaces</w:t>
      </w:r>
      <w:r w:rsidRPr="004F4748">
        <w:rPr>
          <w:sz w:val="16"/>
        </w:rPr>
        <w:t>” [</w:t>
      </w:r>
      <w:proofErr w:type="spellStart"/>
      <w:r w:rsidRPr="004F4748">
        <w:rPr>
          <w:sz w:val="16"/>
        </w:rPr>
        <w:t>zhanlüe</w:t>
      </w:r>
      <w:proofErr w:type="spellEnd"/>
      <w:r w:rsidRPr="004F4748">
        <w:rPr>
          <w:sz w:val="16"/>
        </w:rPr>
        <w:t xml:space="preserve"> </w:t>
      </w:r>
      <w:proofErr w:type="spellStart"/>
      <w:r w:rsidRPr="004F4748">
        <w:rPr>
          <w:sz w:val="16"/>
        </w:rPr>
        <w:t>kongjian</w:t>
      </w:r>
      <w:proofErr w:type="spellEnd"/>
      <w:r w:rsidRPr="004F4748">
        <w:rPr>
          <w:sz w:val="16"/>
        </w:rPr>
        <w:t>] or “</w:t>
      </w:r>
      <w:r w:rsidRPr="004F4748">
        <w:rPr>
          <w:b/>
          <w:bCs/>
          <w:highlight w:val="cyan"/>
          <w:u w:val="single"/>
        </w:rPr>
        <w:t>new strategic frontiers</w:t>
      </w:r>
      <w:r w:rsidRPr="004F4748">
        <w:rPr>
          <w:sz w:val="16"/>
        </w:rPr>
        <w:t>” [</w:t>
      </w:r>
      <w:proofErr w:type="spellStart"/>
      <w:r w:rsidRPr="004F4748">
        <w:rPr>
          <w:sz w:val="16"/>
        </w:rPr>
        <w:t>zhanlüe</w:t>
      </w:r>
      <w:proofErr w:type="spellEnd"/>
      <w:r w:rsidRPr="004F4748">
        <w:rPr>
          <w:sz w:val="16"/>
        </w:rPr>
        <w:t xml:space="preserve"> </w:t>
      </w:r>
      <w:proofErr w:type="spellStart"/>
      <w:r w:rsidRPr="004F4748">
        <w:rPr>
          <w:sz w:val="16"/>
        </w:rPr>
        <w:t>xinjiang</w:t>
      </w:r>
      <w:proofErr w:type="spellEnd"/>
      <w:r w:rsidRPr="004F4748">
        <w:rPr>
          <w:sz w:val="16"/>
        </w:rPr>
        <w:t xml:space="preserve"> </w:t>
      </w:r>
      <w:proofErr w:type="spellStart"/>
      <w:r w:rsidRPr="004F4748">
        <w:rPr>
          <w:sz w:val="16"/>
        </w:rPr>
        <w:t>yu</w:t>
      </w:r>
      <w:proofErr w:type="spellEnd"/>
      <w:r w:rsidRPr="004F4748">
        <w:rPr>
          <w:sz w:val="16"/>
        </w:rPr>
        <w:t>].1</w:t>
      </w:r>
    </w:p>
    <w:p w14:paraId="5037B061" w14:textId="77777777" w:rsidR="00E539B8" w:rsidRPr="004F4748" w:rsidRDefault="00E539B8" w:rsidP="00E539B8">
      <w:pPr>
        <w:rPr>
          <w:u w:val="single"/>
        </w:rPr>
      </w:pPr>
      <w:r w:rsidRPr="004F4748">
        <w:rPr>
          <w:sz w:val="16"/>
        </w:rPr>
        <w:t xml:space="preserve">China’s growing emphasis on ensuring itself an advantageous position in regulating and controlling access to these new strategic frontiers is often viewed as stemming from an expectation that these domains will be important for great-power struggles over critical resources and geopolitical influence.2 This is undoubtedly a key part of China’s motivation. However, </w:t>
      </w:r>
      <w:r w:rsidRPr="004F4748">
        <w:rPr>
          <w:u w:val="single"/>
        </w:rPr>
        <w:t>there is</w:t>
      </w:r>
      <w:r w:rsidRPr="004F4748">
        <w:rPr>
          <w:sz w:val="16"/>
        </w:rPr>
        <w:t xml:space="preserve"> also </w:t>
      </w:r>
      <w:r w:rsidRPr="004F4748">
        <w:rPr>
          <w:u w:val="single"/>
        </w:rPr>
        <w:t>a</w:t>
      </w:r>
      <w:r w:rsidRPr="004F4748">
        <w:rPr>
          <w:sz w:val="16"/>
        </w:rPr>
        <w:t xml:space="preserve"> </w:t>
      </w:r>
      <w:r w:rsidRPr="004F4748">
        <w:rPr>
          <w:b/>
          <w:bCs/>
          <w:highlight w:val="cyan"/>
          <w:u w:val="single"/>
        </w:rPr>
        <w:t>strong link between</w:t>
      </w:r>
      <w:r w:rsidRPr="004F4748">
        <w:rPr>
          <w:highlight w:val="cyan"/>
          <w:u w:val="single"/>
        </w:rPr>
        <w:t xml:space="preserve"> China’s efforts to ensure its “</w:t>
      </w:r>
      <w:r w:rsidRPr="004F4748">
        <w:rPr>
          <w:b/>
          <w:bCs/>
          <w:highlight w:val="cyan"/>
          <w:u w:val="single"/>
        </w:rPr>
        <w:t>polar stakeholder</w:t>
      </w:r>
      <w:r w:rsidRPr="004F4748">
        <w:rPr>
          <w:highlight w:val="cyan"/>
          <w:u w:val="single"/>
        </w:rPr>
        <w:t>” position and achieve its “</w:t>
      </w:r>
      <w:r w:rsidRPr="004F4748">
        <w:rPr>
          <w:b/>
          <w:bCs/>
          <w:highlight w:val="cyan"/>
          <w:u w:val="single"/>
        </w:rPr>
        <w:t>global scientific power” ambition</w:t>
      </w:r>
      <w:r w:rsidRPr="004F4748">
        <w:rPr>
          <w:sz w:val="16"/>
        </w:rPr>
        <w:t xml:space="preserve">. Beijing sees </w:t>
      </w:r>
      <w:r w:rsidRPr="004F4748">
        <w:rPr>
          <w:rStyle w:val="StyleUnderline"/>
        </w:rPr>
        <w:t>these new strategic frontiers</w:t>
      </w:r>
      <w:r w:rsidRPr="004F4748">
        <w:rPr>
          <w:sz w:val="16"/>
        </w:rPr>
        <w:t xml:space="preserve"> as challenging areas in which to operate, resulting in </w:t>
      </w:r>
      <w:r w:rsidRPr="004F4748">
        <w:rPr>
          <w:u w:val="single"/>
        </w:rPr>
        <w:t xml:space="preserve">constant pressure on </w:t>
      </w:r>
      <w:r w:rsidRPr="004F4748">
        <w:rPr>
          <w:b/>
          <w:bCs/>
          <w:u w:val="single"/>
        </w:rPr>
        <w:t>Chinese</w:t>
      </w:r>
      <w:r w:rsidRPr="004F4748">
        <w:rPr>
          <w:sz w:val="16"/>
        </w:rPr>
        <w:t xml:space="preserve"> </w:t>
      </w:r>
      <w:r w:rsidRPr="004F4748">
        <w:rPr>
          <w:b/>
          <w:bCs/>
          <w:u w:val="single"/>
        </w:rPr>
        <w:t>researchers</w:t>
      </w:r>
      <w:r w:rsidRPr="004F4748">
        <w:rPr>
          <w:sz w:val="16"/>
        </w:rPr>
        <w:t xml:space="preserve">, engineers, and other experts </w:t>
      </w:r>
      <w:r w:rsidRPr="004F4748">
        <w:rPr>
          <w:u w:val="single"/>
        </w:rPr>
        <w:t xml:space="preserve">to advance their knowledge and improve their </w:t>
      </w:r>
      <w:r w:rsidRPr="004F4748">
        <w:rPr>
          <w:b/>
          <w:bCs/>
          <w:u w:val="single"/>
        </w:rPr>
        <w:t>technological capabilities.</w:t>
      </w:r>
    </w:p>
    <w:p w14:paraId="03764BD0" w14:textId="77777777" w:rsidR="00E539B8" w:rsidRPr="004F4748" w:rsidRDefault="00E539B8" w:rsidP="00E539B8">
      <w:pPr>
        <w:rPr>
          <w:sz w:val="16"/>
        </w:rPr>
      </w:pPr>
      <w:r w:rsidRPr="004F4748">
        <w:rPr>
          <w:sz w:val="16"/>
        </w:rPr>
        <w:t xml:space="preserve">The ability to conduct </w:t>
      </w:r>
      <w:r w:rsidRPr="004F4748">
        <w:rPr>
          <w:highlight w:val="cyan"/>
          <w:u w:val="single"/>
        </w:rPr>
        <w:t xml:space="preserve">Chinese </w:t>
      </w:r>
      <w:r w:rsidRPr="004F4748">
        <w:rPr>
          <w:b/>
          <w:bCs/>
          <w:highlight w:val="cyan"/>
          <w:u w:val="single"/>
        </w:rPr>
        <w:t>research expeditions</w:t>
      </w:r>
      <w:r w:rsidRPr="004F4748">
        <w:rPr>
          <w:sz w:val="16"/>
        </w:rPr>
        <w:t xml:space="preserve"> and other activities </w:t>
      </w:r>
      <w:r w:rsidRPr="004F4748">
        <w:rPr>
          <w:highlight w:val="cyan"/>
          <w:u w:val="single"/>
        </w:rPr>
        <w:t>in</w:t>
      </w:r>
      <w:r w:rsidRPr="004F4748">
        <w:rPr>
          <w:u w:val="single"/>
        </w:rPr>
        <w:t xml:space="preserve"> the </w:t>
      </w:r>
      <w:r w:rsidRPr="004F4748">
        <w:rPr>
          <w:b/>
          <w:bCs/>
          <w:highlight w:val="cyan"/>
          <w:u w:val="single"/>
        </w:rPr>
        <w:t>polar regions</w:t>
      </w:r>
      <w:r w:rsidRPr="004F4748">
        <w:rPr>
          <w:sz w:val="16"/>
        </w:rPr>
        <w:t xml:space="preserve"> is therefore also </w:t>
      </w:r>
      <w:r w:rsidRPr="004F4748">
        <w:rPr>
          <w:u w:val="single"/>
        </w:rPr>
        <w:t xml:space="preserve">valued as a way to promote and </w:t>
      </w:r>
      <w:r w:rsidRPr="004F4748">
        <w:rPr>
          <w:b/>
          <w:bCs/>
          <w:highlight w:val="cyan"/>
          <w:u w:val="single"/>
        </w:rPr>
        <w:t>raise</w:t>
      </w:r>
      <w:r w:rsidRPr="004F4748">
        <w:rPr>
          <w:u w:val="single"/>
        </w:rPr>
        <w:t xml:space="preserve"> the </w:t>
      </w:r>
      <w:r w:rsidRPr="004F4748">
        <w:rPr>
          <w:b/>
          <w:bCs/>
          <w:highlight w:val="cyan"/>
          <w:u w:val="single"/>
        </w:rPr>
        <w:t>overall</w:t>
      </w:r>
      <w:r w:rsidRPr="004F4748">
        <w:rPr>
          <w:b/>
          <w:bCs/>
          <w:u w:val="single"/>
        </w:rPr>
        <w:t xml:space="preserve"> level of </w:t>
      </w:r>
      <w:r w:rsidRPr="004F4748">
        <w:rPr>
          <w:b/>
          <w:bCs/>
          <w:highlight w:val="cyan"/>
          <w:u w:val="single"/>
        </w:rPr>
        <w:t>innovation and technology in China</w:t>
      </w:r>
      <w:r w:rsidRPr="004F4748">
        <w:rPr>
          <w:sz w:val="16"/>
        </w:rPr>
        <w:t xml:space="preserve">, </w:t>
      </w:r>
      <w:r w:rsidRPr="004F4748">
        <w:rPr>
          <w:u w:val="single"/>
        </w:rPr>
        <w:t xml:space="preserve">which constitutes </w:t>
      </w:r>
      <w:r w:rsidRPr="004F4748">
        <w:rPr>
          <w:highlight w:val="cyan"/>
          <w:u w:val="single"/>
        </w:rPr>
        <w:t xml:space="preserve">a </w:t>
      </w:r>
      <w:r w:rsidRPr="004F4748">
        <w:rPr>
          <w:b/>
          <w:bCs/>
          <w:highlight w:val="cyan"/>
          <w:u w:val="single"/>
        </w:rPr>
        <w:t>key priority</w:t>
      </w:r>
      <w:r w:rsidRPr="004F4748">
        <w:rPr>
          <w:u w:val="single"/>
        </w:rPr>
        <w:t xml:space="preserve"> in the national development strategy</w:t>
      </w:r>
      <w:r w:rsidRPr="004F4748">
        <w:rPr>
          <w:sz w:val="16"/>
        </w:rPr>
        <w:t xml:space="preserve"> for restructuring and upgrading its economic model.3 The </w:t>
      </w:r>
      <w:r w:rsidRPr="004F4748">
        <w:rPr>
          <w:u w:val="single"/>
        </w:rPr>
        <w:t>knowledge and technology</w:t>
      </w:r>
      <w:r w:rsidRPr="004F4748">
        <w:rPr>
          <w:sz w:val="16"/>
        </w:rPr>
        <w:t xml:space="preserve"> developed have </w:t>
      </w:r>
      <w:r w:rsidRPr="004F4748">
        <w:rPr>
          <w:b/>
          <w:bCs/>
          <w:u w:val="single"/>
        </w:rPr>
        <w:t>parallel civilian and military uses</w:t>
      </w:r>
      <w:r w:rsidRPr="004F4748">
        <w:rPr>
          <w:u w:val="single"/>
        </w:rPr>
        <w:t>—</w:t>
      </w:r>
      <w:r w:rsidRPr="004F4748">
        <w:rPr>
          <w:b/>
          <w:bCs/>
          <w:highlight w:val="cyan"/>
          <w:u w:val="single"/>
        </w:rPr>
        <w:t>dual-use</w:t>
      </w:r>
      <w:r w:rsidRPr="004F4748">
        <w:rPr>
          <w:b/>
          <w:bCs/>
          <w:u w:val="single"/>
        </w:rPr>
        <w:t xml:space="preserve"> application</w:t>
      </w:r>
      <w:r w:rsidRPr="004F4748">
        <w:rPr>
          <w:u w:val="single"/>
        </w:rPr>
        <w:t xml:space="preserve">—and therefore also </w:t>
      </w:r>
      <w:r w:rsidRPr="004F4748">
        <w:rPr>
          <w:highlight w:val="cyan"/>
          <w:u w:val="single"/>
        </w:rPr>
        <w:t xml:space="preserve">play into Beijing’s </w:t>
      </w:r>
      <w:r w:rsidRPr="004F4748">
        <w:rPr>
          <w:b/>
          <w:bCs/>
          <w:highlight w:val="cyan"/>
          <w:u w:val="single"/>
        </w:rPr>
        <w:t>“military-civilian fusion</w:t>
      </w:r>
      <w:r w:rsidRPr="004F4748">
        <w:rPr>
          <w:highlight w:val="cyan"/>
          <w:u w:val="single"/>
        </w:rPr>
        <w:t>”</w:t>
      </w:r>
      <w:r w:rsidRPr="004F4748">
        <w:rPr>
          <w:u w:val="single"/>
        </w:rPr>
        <w:t xml:space="preserve"> strategy and the </w:t>
      </w:r>
      <w:r w:rsidRPr="004F4748">
        <w:rPr>
          <w:b/>
          <w:bCs/>
          <w:highlight w:val="cyan"/>
          <w:u w:val="single"/>
        </w:rPr>
        <w:t>strategic priority</w:t>
      </w:r>
      <w:r w:rsidRPr="004F4748">
        <w:rPr>
          <w:highlight w:val="cyan"/>
          <w:u w:val="single"/>
        </w:rPr>
        <w:t xml:space="preserve"> of</w:t>
      </w:r>
      <w:r w:rsidRPr="004F4748">
        <w:rPr>
          <w:u w:val="single"/>
        </w:rPr>
        <w:t xml:space="preserve"> </w:t>
      </w:r>
      <w:r w:rsidRPr="004F4748">
        <w:rPr>
          <w:highlight w:val="cyan"/>
          <w:u w:val="single"/>
        </w:rPr>
        <w:t>developing</w:t>
      </w:r>
      <w:r w:rsidRPr="004F4748">
        <w:rPr>
          <w:u w:val="single"/>
        </w:rPr>
        <w:t xml:space="preserve"> a </w:t>
      </w:r>
      <w:r w:rsidRPr="004F4748">
        <w:rPr>
          <w:b/>
          <w:bCs/>
          <w:highlight w:val="cyan"/>
          <w:u w:val="single"/>
        </w:rPr>
        <w:t>world-class military</w:t>
      </w:r>
      <w:r w:rsidRPr="004F4748">
        <w:rPr>
          <w:sz w:val="16"/>
        </w:rPr>
        <w:t>.4 Such links between the domestic economic agenda and the polar regions have contributed to the continued emphasis on expanding China’s polar capacity and activities in key policy documents, despite the significant setbacks that Beijing has experienced, especially in the Arctic, in recent years.5</w:t>
      </w:r>
    </w:p>
    <w:p w14:paraId="6C47247B" w14:textId="77777777" w:rsidR="00E539B8" w:rsidRPr="004F4748" w:rsidRDefault="00E539B8" w:rsidP="00E539B8">
      <w:pPr>
        <w:rPr>
          <w:sz w:val="16"/>
        </w:rPr>
      </w:pPr>
      <w:r w:rsidRPr="004F4748">
        <w:rPr>
          <w:sz w:val="16"/>
        </w:rPr>
        <w:t>China’s polar engagement has come a long way since it took off in the mid-1980s in the Antarctic and the mid-1990s in the Arctic, driven primarily by an ambition to build Chinese polar research capacity.6 Initially, it was led by individual researchers and research institutions under the guidance of the State Oceanic Administration, which was established in 1964 under the Ministry of Natural Resources with the overall aim to “engage China in polar expeditions in the future.”7 This indicates that already at an early stage there was an expectation in China that ensuring access to the polar regions was important.</w:t>
      </w:r>
    </w:p>
    <w:p w14:paraId="004F6C30" w14:textId="77777777" w:rsidR="00E539B8" w:rsidRPr="004F4748" w:rsidRDefault="00E539B8" w:rsidP="00E539B8">
      <w:pPr>
        <w:rPr>
          <w:sz w:val="16"/>
        </w:rPr>
      </w:pPr>
      <w:r w:rsidRPr="004F4748">
        <w:rPr>
          <w:sz w:val="16"/>
        </w:rPr>
        <w:t xml:space="preserve">During the 1980s and 1990s, Chinese polar activities gradually became more centrally administrated and controlled. In 1989 the Polar Research Institute of China (PRIC) was founded to support scientific polar research, administer the polar research facilities, and provide logistic support for polar expeditions, with the first Chinese icebreaker Snow Dragon 1 arriving from Ukraine in the mid-1990s. China has been most active in the Antarctic. It established its first research station there in 1984 and conducted regular research expeditions throughout the 1990s. Today, China has four research stations in the Antarctic, and in April 2023 it restarted construction on a fifth during its 39th Antarctic expedition.8 It was only in 1999 that China conducted its first research expedition in the Arctic. By June 2023, however, it had conducted twelve Arctic expeditions. Regarding Arctic research facilities, China has had the Yellow River Station on Svalbard since 2004 and a smaller research facility in Iceland since 2018. In addition, it has several satellite receiver stations in the Antarctic and one in the Arctic in Kiruna, Sweden. These stations play a critical role in the Chinese </w:t>
      </w:r>
      <w:proofErr w:type="spellStart"/>
      <w:r w:rsidRPr="004F4748">
        <w:rPr>
          <w:sz w:val="16"/>
        </w:rPr>
        <w:t>BeiDou</w:t>
      </w:r>
      <w:proofErr w:type="spellEnd"/>
      <w:r w:rsidRPr="004F4748">
        <w:rPr>
          <w:sz w:val="16"/>
        </w:rPr>
        <w:t xml:space="preserve"> navigation satellite system.9</w:t>
      </w:r>
    </w:p>
    <w:p w14:paraId="01F61754" w14:textId="77777777" w:rsidR="00E539B8" w:rsidRPr="004F4748" w:rsidRDefault="00E539B8" w:rsidP="00E539B8">
      <w:pPr>
        <w:rPr>
          <w:sz w:val="16"/>
        </w:rPr>
      </w:pPr>
      <w:r w:rsidRPr="004F4748">
        <w:rPr>
          <w:sz w:val="16"/>
        </w:rPr>
        <w:t xml:space="preserve">The research expeditions and facilities that </w:t>
      </w:r>
      <w:r w:rsidRPr="004F4748">
        <w:rPr>
          <w:highlight w:val="cyan"/>
          <w:u w:val="single"/>
        </w:rPr>
        <w:t>China</w:t>
      </w:r>
      <w:r w:rsidRPr="004F4748">
        <w:rPr>
          <w:u w:val="single"/>
        </w:rPr>
        <w:t xml:space="preserve"> has set up point to a gradually </w:t>
      </w:r>
      <w:r w:rsidRPr="004F4748">
        <w:rPr>
          <w:b/>
          <w:bCs/>
          <w:highlight w:val="cyan"/>
          <w:u w:val="single"/>
        </w:rPr>
        <w:t>expanding</w:t>
      </w:r>
      <w:r w:rsidRPr="004F4748">
        <w:rPr>
          <w:u w:val="single"/>
        </w:rPr>
        <w:t xml:space="preserve"> and </w:t>
      </w:r>
      <w:r w:rsidRPr="004F4748">
        <w:rPr>
          <w:b/>
          <w:bCs/>
          <w:u w:val="single"/>
        </w:rPr>
        <w:t xml:space="preserve">increasingly </w:t>
      </w:r>
      <w:r w:rsidRPr="004F4748">
        <w:rPr>
          <w:b/>
          <w:bCs/>
          <w:highlight w:val="cyan"/>
          <w:u w:val="single"/>
        </w:rPr>
        <w:t>ambitious polar research agenda</w:t>
      </w:r>
      <w:r w:rsidRPr="004F4748">
        <w:rPr>
          <w:sz w:val="16"/>
        </w:rPr>
        <w:t xml:space="preserve">, especially in the Antarctic but also </w:t>
      </w:r>
      <w:r w:rsidRPr="004F4748">
        <w:rPr>
          <w:highlight w:val="cyan"/>
          <w:u w:val="single"/>
        </w:rPr>
        <w:t>in the Arctic</w:t>
      </w:r>
      <w:r w:rsidRPr="004F4748">
        <w:rPr>
          <w:sz w:val="16"/>
        </w:rPr>
        <w:t xml:space="preserve">. By all estimates, China today has significant polar research capabilities and competencies. In 2019, it added Snow Dragon 2, which is China’s first domestically built icebreaker. The vessel is a result of cooperation with a world-leading Finnish company and is equipped with cutting-edge oceanographic </w:t>
      </w:r>
      <w:r w:rsidRPr="004F4748">
        <w:rPr>
          <w:b/>
          <w:bCs/>
          <w:highlight w:val="cyan"/>
          <w:u w:val="single"/>
        </w:rPr>
        <w:t>surveying</w:t>
      </w:r>
      <w:r w:rsidRPr="004F4748">
        <w:rPr>
          <w:highlight w:val="cyan"/>
          <w:u w:val="single"/>
        </w:rPr>
        <w:t xml:space="preserve"> and </w:t>
      </w:r>
      <w:r w:rsidRPr="004F4748">
        <w:rPr>
          <w:b/>
          <w:bCs/>
          <w:highlight w:val="cyan"/>
          <w:u w:val="single"/>
        </w:rPr>
        <w:t>monitoring</w:t>
      </w:r>
      <w:r w:rsidRPr="004F4748">
        <w:rPr>
          <w:highlight w:val="cyan"/>
          <w:u w:val="single"/>
        </w:rPr>
        <w:t xml:space="preserve"> </w:t>
      </w:r>
      <w:r w:rsidRPr="004F4748">
        <w:rPr>
          <w:b/>
          <w:bCs/>
          <w:highlight w:val="cyan"/>
          <w:u w:val="single"/>
        </w:rPr>
        <w:t>apparatus</w:t>
      </w:r>
      <w:r w:rsidRPr="004F4748">
        <w:rPr>
          <w:sz w:val="16"/>
        </w:rPr>
        <w:t xml:space="preserve">, allowing for advanced </w:t>
      </w:r>
      <w:r w:rsidRPr="004F4748">
        <w:rPr>
          <w:highlight w:val="cyan"/>
          <w:u w:val="single"/>
        </w:rPr>
        <w:t>research</w:t>
      </w:r>
      <w:r w:rsidRPr="004F4748">
        <w:rPr>
          <w:u w:val="single"/>
        </w:rPr>
        <w:t xml:space="preserve"> in polar</w:t>
      </w:r>
      <w:r w:rsidRPr="004F4748">
        <w:rPr>
          <w:sz w:val="16"/>
        </w:rPr>
        <w:t xml:space="preserve"> oceanography, </w:t>
      </w:r>
      <w:r w:rsidRPr="004F4748">
        <w:rPr>
          <w:highlight w:val="cyan"/>
          <w:u w:val="single"/>
        </w:rPr>
        <w:t>biod</w:t>
      </w:r>
      <w:r w:rsidRPr="004F4748">
        <w:rPr>
          <w:u w:val="single"/>
        </w:rPr>
        <w:t>iversity</w:t>
      </w:r>
      <w:r w:rsidRPr="004F4748">
        <w:rPr>
          <w:sz w:val="16"/>
        </w:rPr>
        <w:t xml:space="preserve">, and </w:t>
      </w:r>
      <w:r w:rsidRPr="004F4748">
        <w:rPr>
          <w:u w:val="single"/>
        </w:rPr>
        <w:t xml:space="preserve">atmospheric and </w:t>
      </w:r>
      <w:r w:rsidRPr="004F4748">
        <w:rPr>
          <w:highlight w:val="cyan"/>
          <w:u w:val="single"/>
        </w:rPr>
        <w:t>environmental conditions</w:t>
      </w:r>
      <w:r w:rsidRPr="004F4748">
        <w:rPr>
          <w:sz w:val="16"/>
        </w:rPr>
        <w:t>.10 A third Chinese nuclear-powered icebreaker is under construction.11</w:t>
      </w:r>
    </w:p>
    <w:p w14:paraId="58E9933C" w14:textId="77777777" w:rsidR="00E539B8" w:rsidRPr="004F4748" w:rsidRDefault="00E539B8" w:rsidP="00E539B8">
      <w:pPr>
        <w:rPr>
          <w:sz w:val="16"/>
        </w:rPr>
      </w:pPr>
      <w:r w:rsidRPr="004F4748">
        <w:rPr>
          <w:sz w:val="16"/>
        </w:rPr>
        <w:lastRenderedPageBreak/>
        <w:t xml:space="preserve">Through an examination of the post-expedition reports from Chinese researchers, it becomes clear that </w:t>
      </w:r>
      <w:r w:rsidRPr="004F4748">
        <w:rPr>
          <w:u w:val="single"/>
        </w:rPr>
        <w:t>China</w:t>
      </w:r>
      <w:r w:rsidRPr="004F4748">
        <w:rPr>
          <w:sz w:val="16"/>
        </w:rPr>
        <w:t xml:space="preserve"> today </w:t>
      </w:r>
      <w:r w:rsidRPr="004F4748">
        <w:rPr>
          <w:u w:val="single"/>
        </w:rPr>
        <w:t xml:space="preserve">conducts </w:t>
      </w:r>
      <w:r w:rsidRPr="004F4748">
        <w:rPr>
          <w:b/>
          <w:bCs/>
          <w:highlight w:val="cyan"/>
          <w:u w:val="single"/>
        </w:rPr>
        <w:t>cutting-edge</w:t>
      </w:r>
      <w:r w:rsidRPr="004F4748">
        <w:rPr>
          <w:highlight w:val="cyan"/>
          <w:u w:val="single"/>
        </w:rPr>
        <w:t xml:space="preserve"> </w:t>
      </w:r>
      <w:r w:rsidRPr="004F4748">
        <w:rPr>
          <w:b/>
          <w:bCs/>
          <w:highlight w:val="cyan"/>
          <w:u w:val="single"/>
        </w:rPr>
        <w:t>experiments</w:t>
      </w:r>
      <w:r w:rsidRPr="004F4748">
        <w:rPr>
          <w:u w:val="single"/>
        </w:rPr>
        <w:t xml:space="preserve"> and </w:t>
      </w:r>
      <w:r w:rsidRPr="004F4748">
        <w:rPr>
          <w:b/>
          <w:bCs/>
          <w:u w:val="single"/>
        </w:rPr>
        <w:t>probes</w:t>
      </w:r>
      <w:r w:rsidRPr="004F4748">
        <w:rPr>
          <w:u w:val="single"/>
        </w:rPr>
        <w:t xml:space="preserve"> on its polar expeditions</w:t>
      </w:r>
      <w:r w:rsidRPr="004F4748">
        <w:rPr>
          <w:sz w:val="16"/>
        </w:rPr>
        <w:t xml:space="preserve">. For instance, during its ninth Arctic expedition in 2018, Chinese researchers deployed unmanned observational equipment such as an indigenously produced autonomous underwater glider for deep-sea observation. Activities such as these have </w:t>
      </w:r>
      <w:r w:rsidRPr="004F4748">
        <w:rPr>
          <w:b/>
          <w:bCs/>
          <w:highlight w:val="cyan"/>
          <w:u w:val="single"/>
        </w:rPr>
        <w:t>greatly enhanced</w:t>
      </w:r>
      <w:r w:rsidRPr="004F4748">
        <w:rPr>
          <w:highlight w:val="cyan"/>
          <w:u w:val="single"/>
        </w:rPr>
        <w:t xml:space="preserve"> China’s ability to </w:t>
      </w:r>
      <w:r w:rsidRPr="004F4748">
        <w:rPr>
          <w:b/>
          <w:bCs/>
          <w:highlight w:val="cyan"/>
          <w:u w:val="single"/>
        </w:rPr>
        <w:t>observe</w:t>
      </w:r>
      <w:r w:rsidRPr="004F4748">
        <w:rPr>
          <w:highlight w:val="cyan"/>
          <w:u w:val="single"/>
        </w:rPr>
        <w:t xml:space="preserve"> and </w:t>
      </w:r>
      <w:r w:rsidRPr="004F4748">
        <w:rPr>
          <w:b/>
          <w:bCs/>
          <w:highlight w:val="cyan"/>
          <w:u w:val="single"/>
        </w:rPr>
        <w:t>monitor</w:t>
      </w:r>
      <w:r w:rsidRPr="004F4748">
        <w:rPr>
          <w:highlight w:val="cyan"/>
          <w:u w:val="single"/>
        </w:rPr>
        <w:t xml:space="preserve"> the </w:t>
      </w:r>
      <w:r w:rsidRPr="004F4748">
        <w:rPr>
          <w:b/>
          <w:bCs/>
          <w:highlight w:val="cyan"/>
          <w:u w:val="single"/>
        </w:rPr>
        <w:t>Arctic environment</w:t>
      </w:r>
      <w:r w:rsidRPr="004F4748">
        <w:rPr>
          <w:b/>
          <w:bCs/>
          <w:sz w:val="16"/>
        </w:rPr>
        <w:t>.</w:t>
      </w:r>
      <w:r w:rsidRPr="004F4748">
        <w:rPr>
          <w:sz w:val="16"/>
        </w:rPr>
        <w:t xml:space="preserve">12 Chinese polar research still centers on gaining a better understanding of the changing polar climate and ice conditions in order to better predict and prepare for the implications of climate change as well as to establish China as a valuable polar partner. This is what is often termed “science diplomacy,” where non-polar states seek to use research activities to legitimize and strengthen their polar presence and establish networks.13 Nevertheless, the </w:t>
      </w:r>
      <w:r w:rsidRPr="004F4748">
        <w:rPr>
          <w:u w:val="single"/>
        </w:rPr>
        <w:t xml:space="preserve">content and focus of </w:t>
      </w:r>
      <w:r w:rsidRPr="004F4748">
        <w:rPr>
          <w:highlight w:val="cyan"/>
          <w:u w:val="single"/>
        </w:rPr>
        <w:t>China’s</w:t>
      </w:r>
      <w:r w:rsidRPr="004F4748">
        <w:rPr>
          <w:u w:val="single"/>
        </w:rPr>
        <w:t xml:space="preserve"> </w:t>
      </w:r>
      <w:r w:rsidRPr="004F4748">
        <w:rPr>
          <w:highlight w:val="cyan"/>
          <w:u w:val="single"/>
        </w:rPr>
        <w:t>polar</w:t>
      </w:r>
      <w:r w:rsidRPr="004F4748">
        <w:rPr>
          <w:u w:val="single"/>
        </w:rPr>
        <w:t xml:space="preserve"> research </w:t>
      </w:r>
      <w:r w:rsidRPr="004F4748">
        <w:rPr>
          <w:highlight w:val="cyan"/>
          <w:u w:val="single"/>
        </w:rPr>
        <w:t>agenda</w:t>
      </w:r>
      <w:r w:rsidRPr="004F4748">
        <w:rPr>
          <w:u w:val="single"/>
        </w:rPr>
        <w:t xml:space="preserve"> have been gradually </w:t>
      </w:r>
      <w:r w:rsidRPr="004F4748">
        <w:rPr>
          <w:b/>
          <w:bCs/>
          <w:highlight w:val="cyan"/>
          <w:u w:val="single"/>
        </w:rPr>
        <w:t>changing</w:t>
      </w:r>
      <w:r w:rsidRPr="004F4748">
        <w:rPr>
          <w:u w:val="single"/>
        </w:rPr>
        <w:t xml:space="preserve"> and </w:t>
      </w:r>
      <w:r w:rsidRPr="004F4748">
        <w:rPr>
          <w:b/>
          <w:bCs/>
          <w:u w:val="single"/>
        </w:rPr>
        <w:t>broadening</w:t>
      </w:r>
      <w:r w:rsidRPr="004F4748">
        <w:rPr>
          <w:u w:val="single"/>
        </w:rPr>
        <w:t xml:space="preserve"> in the last decade</w:t>
      </w:r>
      <w:r w:rsidRPr="004F4748">
        <w:rPr>
          <w:sz w:val="16"/>
        </w:rPr>
        <w:t xml:space="preserve">. This is especially the case in recent years. The domestic </w:t>
      </w:r>
      <w:r w:rsidRPr="004F4748">
        <w:rPr>
          <w:u w:val="single"/>
        </w:rPr>
        <w:t xml:space="preserve">focus on </w:t>
      </w:r>
      <w:r w:rsidRPr="004F4748">
        <w:rPr>
          <w:highlight w:val="cyan"/>
          <w:u w:val="single"/>
        </w:rPr>
        <w:t xml:space="preserve">establishing China as a </w:t>
      </w:r>
      <w:r w:rsidRPr="004F4748">
        <w:rPr>
          <w:b/>
          <w:bCs/>
          <w:highlight w:val="cyan"/>
          <w:u w:val="single"/>
        </w:rPr>
        <w:t>leading power</w:t>
      </w:r>
      <w:r w:rsidRPr="004F4748">
        <w:rPr>
          <w:highlight w:val="cyan"/>
          <w:u w:val="single"/>
        </w:rPr>
        <w:t xml:space="preserve"> in </w:t>
      </w:r>
      <w:r w:rsidRPr="004F4748">
        <w:rPr>
          <w:b/>
          <w:bCs/>
          <w:highlight w:val="cyan"/>
          <w:u w:val="single"/>
        </w:rPr>
        <w:t>innovative new tech</w:t>
      </w:r>
      <w:r w:rsidRPr="004F4748">
        <w:rPr>
          <w:b/>
          <w:bCs/>
          <w:u w:val="single"/>
        </w:rPr>
        <w:t>nologies</w:t>
      </w:r>
      <w:r w:rsidRPr="004F4748">
        <w:rPr>
          <w:u w:val="single"/>
        </w:rPr>
        <w:t xml:space="preserve"> has been further emphasized </w:t>
      </w:r>
      <w:r w:rsidRPr="004F4748">
        <w:rPr>
          <w:highlight w:val="cyan"/>
          <w:u w:val="single"/>
        </w:rPr>
        <w:t>as</w:t>
      </w:r>
      <w:r w:rsidRPr="004F4748">
        <w:rPr>
          <w:u w:val="single"/>
        </w:rPr>
        <w:t xml:space="preserve"> the </w:t>
      </w:r>
      <w:r w:rsidRPr="004F4748">
        <w:rPr>
          <w:b/>
          <w:bCs/>
          <w:highlight w:val="cyan"/>
          <w:u w:val="single"/>
        </w:rPr>
        <w:t>great</w:t>
      </w:r>
      <w:r w:rsidRPr="004F4748">
        <w:rPr>
          <w:b/>
          <w:bCs/>
          <w:u w:val="single"/>
        </w:rPr>
        <w:t>-</w:t>
      </w:r>
      <w:r w:rsidRPr="004F4748">
        <w:rPr>
          <w:b/>
          <w:bCs/>
          <w:highlight w:val="cyan"/>
          <w:u w:val="single"/>
        </w:rPr>
        <w:t>power competition</w:t>
      </w:r>
      <w:r w:rsidRPr="004F4748">
        <w:rPr>
          <w:highlight w:val="cyan"/>
          <w:u w:val="single"/>
        </w:rPr>
        <w:t xml:space="preserve"> with</w:t>
      </w:r>
      <w:r w:rsidRPr="004F4748">
        <w:rPr>
          <w:u w:val="single"/>
        </w:rPr>
        <w:t xml:space="preserve"> the </w:t>
      </w:r>
      <w:r w:rsidRPr="004F4748">
        <w:rPr>
          <w:b/>
          <w:bCs/>
          <w:highlight w:val="cyan"/>
          <w:u w:val="single"/>
        </w:rPr>
        <w:t>U</w:t>
      </w:r>
      <w:r w:rsidRPr="004F4748">
        <w:rPr>
          <w:b/>
          <w:bCs/>
          <w:u w:val="single"/>
        </w:rPr>
        <w:t xml:space="preserve">nited </w:t>
      </w:r>
      <w:r w:rsidRPr="004F4748">
        <w:rPr>
          <w:b/>
          <w:bCs/>
          <w:highlight w:val="cyan"/>
          <w:u w:val="single"/>
        </w:rPr>
        <w:t>S</w:t>
      </w:r>
      <w:r w:rsidRPr="004F4748">
        <w:rPr>
          <w:b/>
          <w:bCs/>
          <w:u w:val="single"/>
        </w:rPr>
        <w:t xml:space="preserve">tates has </w:t>
      </w:r>
      <w:r w:rsidRPr="004F4748">
        <w:rPr>
          <w:b/>
          <w:bCs/>
          <w:highlight w:val="cyan"/>
          <w:u w:val="single"/>
        </w:rPr>
        <w:t>intensified</w:t>
      </w:r>
      <w:r w:rsidRPr="004F4748">
        <w:rPr>
          <w:sz w:val="16"/>
        </w:rPr>
        <w:t>. Similar to the United States, China has prioritized reducing its dependencies and thus increasing its self-reliance, especially in critical resources and key technologies.14</w:t>
      </w:r>
    </w:p>
    <w:p w14:paraId="13C242F9" w14:textId="77777777" w:rsidR="00E539B8" w:rsidRPr="004F4748" w:rsidRDefault="00E539B8" w:rsidP="00E539B8">
      <w:pPr>
        <w:rPr>
          <w:sz w:val="16"/>
          <w:szCs w:val="16"/>
        </w:rPr>
      </w:pPr>
      <w:r w:rsidRPr="004F4748">
        <w:rPr>
          <w:sz w:val="16"/>
          <w:szCs w:val="16"/>
        </w:rPr>
        <w:t xml:space="preserve">As highlighted above, China sees its presence and influence in the polar regions as essential to provide access to critical resources, such as oil, gas, and rare earth minerals. These resources are abundant in the polar regions and are now becoming more accessible. Furthermore, China possesses one of the world’s largest distant-water fishing fleets and is increasingly interested in ensuring access to new fishing grounds. This relates to the more specific Chinese emphasis on securing favorable access to </w:t>
      </w:r>
      <w:proofErr w:type="gramStart"/>
      <w:r w:rsidRPr="004F4748">
        <w:rPr>
          <w:sz w:val="16"/>
          <w:szCs w:val="16"/>
        </w:rPr>
        <w:t>Arctic sea</w:t>
      </w:r>
      <w:proofErr w:type="gramEnd"/>
      <w:r w:rsidRPr="004F4748">
        <w:rPr>
          <w:sz w:val="16"/>
          <w:szCs w:val="16"/>
        </w:rPr>
        <w:t xml:space="preserve"> routes. Besides their importance for extracting Arctic resources, these routes are considered attractive alternatives to the longer and strategically vulnerable routes through the Strait of Malacca and the Suez Canal. A significant portion of China’s maritime trade passes through the Malacca Strait. Already back in 2003, then president Hu Jintao coined the term “Malacca dilemma” [</w:t>
      </w:r>
      <w:proofErr w:type="spellStart"/>
      <w:r w:rsidRPr="004F4748">
        <w:rPr>
          <w:sz w:val="16"/>
          <w:szCs w:val="16"/>
        </w:rPr>
        <w:t>Maliujia</w:t>
      </w:r>
      <w:proofErr w:type="spellEnd"/>
      <w:r w:rsidRPr="004F4748">
        <w:rPr>
          <w:sz w:val="16"/>
          <w:szCs w:val="16"/>
        </w:rPr>
        <w:t xml:space="preserve"> </w:t>
      </w:r>
      <w:proofErr w:type="spellStart"/>
      <w:r w:rsidRPr="004F4748">
        <w:rPr>
          <w:sz w:val="16"/>
          <w:szCs w:val="16"/>
        </w:rPr>
        <w:t>kunjing</w:t>
      </w:r>
      <w:proofErr w:type="spellEnd"/>
      <w:r w:rsidRPr="004F4748">
        <w:rPr>
          <w:sz w:val="16"/>
          <w:szCs w:val="16"/>
        </w:rPr>
        <w:t>] to highlight how China’s dependence on this critical entry-exit point for upholding its economy, and hence security, creates vulnerabilities that need to be mitigated.15 Chinese concerns about this dependence and potential alternative routes have only increased since then, as China’s relations with the United States and several of its Southeast Asian neighbors have deteriorated.</w:t>
      </w:r>
    </w:p>
    <w:p w14:paraId="1E900A60" w14:textId="77777777" w:rsidR="00E539B8" w:rsidRPr="004F4748" w:rsidRDefault="00E539B8" w:rsidP="00E539B8">
      <w:pPr>
        <w:rPr>
          <w:sz w:val="16"/>
        </w:rPr>
      </w:pPr>
      <w:r w:rsidRPr="004F4748">
        <w:rPr>
          <w:sz w:val="16"/>
        </w:rPr>
        <w:t xml:space="preserve">The Transpolar Sea Route cutting straight across the North Pole seems to attract the most Chinese attention.16 It is the shortest of the three </w:t>
      </w:r>
      <w:proofErr w:type="gramStart"/>
      <w:r w:rsidRPr="004F4748">
        <w:rPr>
          <w:sz w:val="16"/>
        </w:rPr>
        <w:t>Arctic sea</w:t>
      </w:r>
      <w:proofErr w:type="gramEnd"/>
      <w:r w:rsidRPr="004F4748">
        <w:rPr>
          <w:sz w:val="16"/>
        </w:rPr>
        <w:t xml:space="preserve"> routes, but it is especially attractive from the Chinese perspective because unlike the Northern Sea Route and the Northwest Passage it runs mostly through international waters, where all states have freedom of navigation. Chinese ships would thus not have to follow the specific regulations of the relevant Arctic state, most significantly Russia in relation to the Northern Sea Route.</w:t>
      </w:r>
    </w:p>
    <w:p w14:paraId="16EAB608" w14:textId="77777777" w:rsidR="00E539B8" w:rsidRPr="004F4748" w:rsidRDefault="00E539B8" w:rsidP="00E539B8">
      <w:pPr>
        <w:rPr>
          <w:sz w:val="16"/>
        </w:rPr>
      </w:pPr>
      <w:r w:rsidRPr="004F4748">
        <w:rPr>
          <w:sz w:val="16"/>
        </w:rPr>
        <w:t xml:space="preserve">More generally, </w:t>
      </w:r>
      <w:r w:rsidRPr="004F4748">
        <w:rPr>
          <w:highlight w:val="cyan"/>
          <w:u w:val="single"/>
        </w:rPr>
        <w:t>China</w:t>
      </w:r>
      <w:r w:rsidRPr="004F4748">
        <w:rPr>
          <w:u w:val="single"/>
        </w:rPr>
        <w:t xml:space="preserve"> has emphasized </w:t>
      </w:r>
      <w:r w:rsidRPr="004F4748">
        <w:rPr>
          <w:highlight w:val="cyan"/>
          <w:u w:val="single"/>
        </w:rPr>
        <w:t>polar engagement</w:t>
      </w:r>
      <w:r w:rsidRPr="004F4748">
        <w:rPr>
          <w:u w:val="single"/>
        </w:rPr>
        <w:t xml:space="preserve"> as a means to </w:t>
      </w:r>
      <w:r w:rsidRPr="004F4748">
        <w:rPr>
          <w:highlight w:val="cyan"/>
          <w:u w:val="single"/>
        </w:rPr>
        <w:t>advance</w:t>
      </w:r>
      <w:r w:rsidRPr="004F4748">
        <w:rPr>
          <w:u w:val="single"/>
        </w:rPr>
        <w:t xml:space="preserve"> its </w:t>
      </w:r>
      <w:r w:rsidRPr="004F4748">
        <w:rPr>
          <w:b/>
          <w:bCs/>
          <w:highlight w:val="cyan"/>
          <w:u w:val="single"/>
        </w:rPr>
        <w:t>overall</w:t>
      </w:r>
      <w:r w:rsidRPr="004F4748">
        <w:rPr>
          <w:u w:val="single"/>
        </w:rPr>
        <w:t xml:space="preserve"> </w:t>
      </w:r>
      <w:r w:rsidRPr="004F4748">
        <w:rPr>
          <w:b/>
          <w:bCs/>
          <w:u w:val="single"/>
        </w:rPr>
        <w:t xml:space="preserve">level of </w:t>
      </w:r>
      <w:r w:rsidRPr="004F4748">
        <w:rPr>
          <w:b/>
          <w:bCs/>
          <w:highlight w:val="cyan"/>
          <w:u w:val="single"/>
        </w:rPr>
        <w:t>innovation and technology</w:t>
      </w:r>
      <w:r w:rsidRPr="004F4748">
        <w:rPr>
          <w:sz w:val="16"/>
        </w:rPr>
        <w:t xml:space="preserve">. The Made in China 2025 strategy identifies </w:t>
      </w:r>
      <w:r w:rsidRPr="004F4748">
        <w:rPr>
          <w:u w:val="single"/>
        </w:rPr>
        <w:t>key</w:t>
      </w:r>
      <w:r w:rsidRPr="004F4748">
        <w:rPr>
          <w:sz w:val="16"/>
        </w:rPr>
        <w:t xml:space="preserve"> </w:t>
      </w:r>
      <w:r w:rsidRPr="004F4748">
        <w:rPr>
          <w:u w:val="single"/>
        </w:rPr>
        <w:t xml:space="preserve">sectors or industries such as </w:t>
      </w:r>
      <w:r w:rsidRPr="004F4748">
        <w:rPr>
          <w:b/>
          <w:bCs/>
          <w:highlight w:val="cyan"/>
          <w:u w:val="single"/>
        </w:rPr>
        <w:t>robotics</w:t>
      </w:r>
      <w:r w:rsidRPr="004F4748">
        <w:rPr>
          <w:highlight w:val="cyan"/>
          <w:u w:val="single"/>
        </w:rPr>
        <w:t xml:space="preserve">, </w:t>
      </w:r>
      <w:r w:rsidRPr="004F4748">
        <w:rPr>
          <w:b/>
          <w:bCs/>
          <w:highlight w:val="cyan"/>
          <w:u w:val="single"/>
        </w:rPr>
        <w:t>space tech</w:t>
      </w:r>
      <w:r w:rsidRPr="004F4748">
        <w:rPr>
          <w:b/>
          <w:bCs/>
          <w:u w:val="single"/>
        </w:rPr>
        <w:t>nology,</w:t>
      </w:r>
      <w:r w:rsidRPr="004F4748">
        <w:rPr>
          <w:u w:val="single"/>
        </w:rPr>
        <w:t xml:space="preserve"> </w:t>
      </w:r>
      <w:r w:rsidRPr="004F4748">
        <w:rPr>
          <w:b/>
          <w:bCs/>
          <w:highlight w:val="cyan"/>
          <w:u w:val="single"/>
        </w:rPr>
        <w:t>a</w:t>
      </w:r>
      <w:r w:rsidRPr="004F4748">
        <w:rPr>
          <w:b/>
          <w:bCs/>
          <w:u w:val="single"/>
        </w:rPr>
        <w:t xml:space="preserve">rtificial </w:t>
      </w:r>
      <w:r w:rsidRPr="004F4748">
        <w:rPr>
          <w:b/>
          <w:bCs/>
          <w:highlight w:val="cyan"/>
          <w:u w:val="single"/>
        </w:rPr>
        <w:t>i</w:t>
      </w:r>
      <w:r w:rsidRPr="004F4748">
        <w:rPr>
          <w:b/>
          <w:bCs/>
          <w:u w:val="single"/>
        </w:rPr>
        <w:t>ntelligence</w:t>
      </w:r>
      <w:r w:rsidRPr="004F4748">
        <w:rPr>
          <w:u w:val="single"/>
        </w:rPr>
        <w:t xml:space="preserve">, the next generation of </w:t>
      </w:r>
      <w:r w:rsidRPr="004F4748">
        <w:rPr>
          <w:b/>
          <w:bCs/>
          <w:highlight w:val="cyan"/>
          <w:u w:val="single"/>
        </w:rPr>
        <w:t>communication</w:t>
      </w:r>
      <w:r w:rsidRPr="004F4748">
        <w:rPr>
          <w:u w:val="single"/>
        </w:rPr>
        <w:t xml:space="preserve"> and </w:t>
      </w:r>
      <w:r w:rsidRPr="004F4748">
        <w:rPr>
          <w:b/>
          <w:bCs/>
          <w:highlight w:val="cyan"/>
          <w:u w:val="single"/>
        </w:rPr>
        <w:t>info</w:t>
      </w:r>
      <w:r w:rsidRPr="004F4748">
        <w:rPr>
          <w:b/>
          <w:bCs/>
          <w:u w:val="single"/>
        </w:rPr>
        <w:t>rmation</w:t>
      </w:r>
      <w:r w:rsidRPr="004F4748">
        <w:rPr>
          <w:u w:val="single"/>
        </w:rPr>
        <w:t xml:space="preserve"> </w:t>
      </w:r>
      <w:r w:rsidRPr="004F4748">
        <w:rPr>
          <w:highlight w:val="cyan"/>
          <w:u w:val="single"/>
        </w:rPr>
        <w:t>tech</w:t>
      </w:r>
      <w:r w:rsidRPr="004F4748">
        <w:rPr>
          <w:u w:val="single"/>
        </w:rPr>
        <w:t xml:space="preserve">nology, and </w:t>
      </w:r>
      <w:r w:rsidRPr="004F4748">
        <w:rPr>
          <w:b/>
          <w:bCs/>
          <w:u w:val="single"/>
        </w:rPr>
        <w:t>maritime</w:t>
      </w:r>
      <w:r w:rsidRPr="004F4748">
        <w:rPr>
          <w:u w:val="single"/>
        </w:rPr>
        <w:t xml:space="preserve"> </w:t>
      </w:r>
      <w:r w:rsidRPr="004F4748">
        <w:rPr>
          <w:b/>
          <w:bCs/>
          <w:u w:val="single"/>
        </w:rPr>
        <w:t>technology</w:t>
      </w:r>
      <w:r w:rsidRPr="004F4748">
        <w:rPr>
          <w:u w:val="single"/>
        </w:rPr>
        <w:t xml:space="preserve"> and </w:t>
      </w:r>
      <w:r w:rsidRPr="004F4748">
        <w:rPr>
          <w:b/>
          <w:bCs/>
          <w:u w:val="single"/>
        </w:rPr>
        <w:t>capabilities</w:t>
      </w:r>
      <w:r w:rsidRPr="004F4748">
        <w:rPr>
          <w:sz w:val="16"/>
        </w:rPr>
        <w:t xml:space="preserve">. Within these sectors or industries, </w:t>
      </w:r>
      <w:r w:rsidRPr="004F4748">
        <w:rPr>
          <w:b/>
          <w:bCs/>
          <w:highlight w:val="cyan"/>
          <w:u w:val="single"/>
        </w:rPr>
        <w:t>China aims to take the lead</w:t>
      </w:r>
      <w:r w:rsidRPr="004F4748">
        <w:rPr>
          <w:u w:val="single"/>
        </w:rPr>
        <w:t xml:space="preserve"> </w:t>
      </w:r>
      <w:r w:rsidRPr="004F4748">
        <w:rPr>
          <w:sz w:val="16"/>
        </w:rPr>
        <w:t>by setting global standards</w:t>
      </w:r>
      <w:r w:rsidRPr="004F4748">
        <w:rPr>
          <w:u w:val="single"/>
        </w:rPr>
        <w:t xml:space="preserve"> through targeted investments, acquisitions, and research and development.</w:t>
      </w:r>
      <w:r w:rsidRPr="004F4748">
        <w:rPr>
          <w:sz w:val="16"/>
        </w:rPr>
        <w:t xml:space="preserve">17 This is also one of the main drivers behind the </w:t>
      </w:r>
      <w:r w:rsidRPr="004F4748">
        <w:rPr>
          <w:highlight w:val="cyan"/>
          <w:u w:val="single"/>
        </w:rPr>
        <w:t>Belt and Road</w:t>
      </w:r>
      <w:r w:rsidRPr="004F4748">
        <w:rPr>
          <w:u w:val="single"/>
        </w:rPr>
        <w:t xml:space="preserve"> Initiative</w:t>
      </w:r>
      <w:r w:rsidRPr="004F4748">
        <w:rPr>
          <w:sz w:val="16"/>
        </w:rPr>
        <w:t xml:space="preserve">, which since June 2017 has </w:t>
      </w:r>
      <w:r w:rsidRPr="004F4748">
        <w:rPr>
          <w:highlight w:val="cyan"/>
          <w:u w:val="single"/>
        </w:rPr>
        <w:t>included</w:t>
      </w:r>
      <w:r w:rsidRPr="004F4748">
        <w:rPr>
          <w:sz w:val="16"/>
        </w:rPr>
        <w:t xml:space="preserve"> the </w:t>
      </w:r>
      <w:r w:rsidRPr="004F4748">
        <w:rPr>
          <w:b/>
          <w:bCs/>
          <w:highlight w:val="cyan"/>
          <w:u w:val="single"/>
        </w:rPr>
        <w:t>Arctic</w:t>
      </w:r>
      <w:r w:rsidRPr="004F4748">
        <w:rPr>
          <w:highlight w:val="cyan"/>
          <w:u w:val="single"/>
        </w:rPr>
        <w:t xml:space="preserve"> </w:t>
      </w:r>
      <w:r w:rsidRPr="004F4748">
        <w:rPr>
          <w:b/>
          <w:bCs/>
          <w:highlight w:val="cyan"/>
          <w:u w:val="single"/>
        </w:rPr>
        <w:t>sea routes</w:t>
      </w:r>
      <w:r w:rsidRPr="004F4748">
        <w:rPr>
          <w:u w:val="single"/>
        </w:rPr>
        <w:t xml:space="preserve"> </w:t>
      </w:r>
      <w:r w:rsidRPr="004F4748">
        <w:rPr>
          <w:highlight w:val="cyan"/>
          <w:u w:val="single"/>
        </w:rPr>
        <w:t>under</w:t>
      </w:r>
      <w:r w:rsidRPr="004F4748">
        <w:rPr>
          <w:u w:val="single"/>
        </w:rPr>
        <w:t xml:space="preserve"> the heading “</w:t>
      </w:r>
      <w:r w:rsidRPr="004F4748">
        <w:rPr>
          <w:b/>
          <w:bCs/>
          <w:highlight w:val="cyan"/>
          <w:u w:val="single"/>
        </w:rPr>
        <w:t>Polar Silk Road</w:t>
      </w:r>
      <w:r w:rsidRPr="004F4748">
        <w:rPr>
          <w:sz w:val="16"/>
        </w:rPr>
        <w:t xml:space="preserve">.”18 Consequently, the </w:t>
      </w:r>
      <w:r w:rsidRPr="004F4748">
        <w:rPr>
          <w:u w:val="single"/>
        </w:rPr>
        <w:t>expanding polar engagement</w:t>
      </w:r>
      <w:r w:rsidRPr="004F4748">
        <w:rPr>
          <w:sz w:val="16"/>
        </w:rPr>
        <w:t xml:space="preserve"> also </w:t>
      </w:r>
      <w:r w:rsidRPr="004F4748">
        <w:rPr>
          <w:highlight w:val="cyan"/>
          <w:u w:val="single"/>
        </w:rPr>
        <w:t>reflects Beijing’s ambition</w:t>
      </w:r>
      <w:r w:rsidRPr="004F4748">
        <w:rPr>
          <w:u w:val="single"/>
        </w:rPr>
        <w:t xml:space="preserve"> to play a </w:t>
      </w:r>
      <w:r w:rsidRPr="004F4748">
        <w:rPr>
          <w:highlight w:val="cyan"/>
          <w:u w:val="single"/>
        </w:rPr>
        <w:t>key</w:t>
      </w:r>
      <w:r w:rsidRPr="004F4748">
        <w:rPr>
          <w:u w:val="single"/>
        </w:rPr>
        <w:t xml:space="preserve"> role </w:t>
      </w:r>
      <w:r w:rsidRPr="004F4748">
        <w:rPr>
          <w:highlight w:val="cyan"/>
          <w:u w:val="single"/>
        </w:rPr>
        <w:t>in</w:t>
      </w:r>
      <w:r w:rsidRPr="004F4748">
        <w:rPr>
          <w:u w:val="single"/>
        </w:rPr>
        <w:t xml:space="preserve"> </w:t>
      </w:r>
      <w:r w:rsidRPr="004F4748">
        <w:rPr>
          <w:b/>
          <w:bCs/>
          <w:u w:val="single"/>
        </w:rPr>
        <w:t>negotiating</w:t>
      </w:r>
      <w:r w:rsidRPr="004F4748">
        <w:rPr>
          <w:u w:val="single"/>
        </w:rPr>
        <w:t xml:space="preserve"> and </w:t>
      </w:r>
      <w:r w:rsidRPr="004F4748">
        <w:rPr>
          <w:b/>
          <w:bCs/>
          <w:highlight w:val="cyan"/>
          <w:u w:val="single"/>
        </w:rPr>
        <w:t>deciding</w:t>
      </w:r>
      <w:r w:rsidRPr="004F4748">
        <w:rPr>
          <w:u w:val="single"/>
        </w:rPr>
        <w:t xml:space="preserve"> on </w:t>
      </w:r>
      <w:r w:rsidRPr="004F4748">
        <w:rPr>
          <w:b/>
          <w:bCs/>
          <w:highlight w:val="cyan"/>
          <w:u w:val="single"/>
        </w:rPr>
        <w:t>global</w:t>
      </w:r>
      <w:r w:rsidRPr="004F4748">
        <w:rPr>
          <w:b/>
          <w:bCs/>
          <w:u w:val="single"/>
        </w:rPr>
        <w:t xml:space="preserve"> standards</w:t>
      </w:r>
      <w:r w:rsidRPr="004F4748">
        <w:rPr>
          <w:u w:val="single"/>
        </w:rPr>
        <w:t xml:space="preserve">, </w:t>
      </w:r>
      <w:r w:rsidRPr="004F4748">
        <w:rPr>
          <w:highlight w:val="cyan"/>
          <w:u w:val="single"/>
        </w:rPr>
        <w:t>rules</w:t>
      </w:r>
      <w:r w:rsidRPr="004F4748">
        <w:rPr>
          <w:u w:val="single"/>
        </w:rPr>
        <w:t>, and regulations</w:t>
      </w:r>
      <w:r w:rsidRPr="004F4748">
        <w:rPr>
          <w:sz w:val="16"/>
        </w:rPr>
        <w:t xml:space="preserve">. This is especially a Chinese priority in relation to these new strategic frontiers that are still rather unexplored and unregulated spaces. In other spaces, China sees itself as a latecomer and thus as disadvantaged. </w:t>
      </w:r>
      <w:r w:rsidRPr="004F4748">
        <w:rPr>
          <w:u w:val="single"/>
        </w:rPr>
        <w:t xml:space="preserve">Through the </w:t>
      </w:r>
      <w:r w:rsidRPr="004F4748">
        <w:rPr>
          <w:b/>
          <w:bCs/>
          <w:highlight w:val="cyan"/>
          <w:u w:val="single"/>
        </w:rPr>
        <w:t>leadership</w:t>
      </w:r>
      <w:r w:rsidRPr="004F4748">
        <w:rPr>
          <w:highlight w:val="cyan"/>
          <w:u w:val="single"/>
        </w:rPr>
        <w:t xml:space="preserve"> of</w:t>
      </w:r>
      <w:r w:rsidRPr="004F4748">
        <w:rPr>
          <w:u w:val="single"/>
        </w:rPr>
        <w:t xml:space="preserve"> the </w:t>
      </w:r>
      <w:r w:rsidRPr="004F4748">
        <w:rPr>
          <w:b/>
          <w:bCs/>
          <w:highlight w:val="cyan"/>
          <w:u w:val="single"/>
        </w:rPr>
        <w:t>new strategic frontiers</w:t>
      </w:r>
      <w:r w:rsidRPr="004F4748">
        <w:rPr>
          <w:u w:val="single"/>
        </w:rPr>
        <w:t xml:space="preserve"> there is an </w:t>
      </w:r>
      <w:r w:rsidRPr="004F4748">
        <w:rPr>
          <w:highlight w:val="cyan"/>
          <w:u w:val="single"/>
        </w:rPr>
        <w:t>opportunity for China</w:t>
      </w:r>
      <w:r w:rsidRPr="004F4748">
        <w:rPr>
          <w:u w:val="single"/>
        </w:rPr>
        <w:t xml:space="preserve"> </w:t>
      </w:r>
      <w:r w:rsidRPr="004F4748">
        <w:rPr>
          <w:highlight w:val="cyan"/>
          <w:u w:val="single"/>
        </w:rPr>
        <w:t>to</w:t>
      </w:r>
      <w:r w:rsidRPr="004F4748">
        <w:rPr>
          <w:u w:val="single"/>
        </w:rPr>
        <w:t xml:space="preserve"> be involved from the beginning and </w:t>
      </w:r>
      <w:r w:rsidRPr="004F4748">
        <w:rPr>
          <w:sz w:val="16"/>
        </w:rPr>
        <w:t>even</w:t>
      </w:r>
      <w:r w:rsidRPr="004F4748">
        <w:rPr>
          <w:u w:val="single"/>
        </w:rPr>
        <w:t xml:space="preserve"> </w:t>
      </w:r>
      <w:r w:rsidRPr="004F4748">
        <w:rPr>
          <w:b/>
          <w:bCs/>
          <w:highlight w:val="cyan"/>
          <w:u w:val="single"/>
        </w:rPr>
        <w:t>take a dominating role</w:t>
      </w:r>
      <w:r w:rsidRPr="004F4748">
        <w:rPr>
          <w:sz w:val="16"/>
        </w:rPr>
        <w:t>.19</w:t>
      </w:r>
    </w:p>
    <w:p w14:paraId="45560A60" w14:textId="77777777" w:rsidR="00E539B8" w:rsidRPr="004F4748" w:rsidRDefault="00E539B8" w:rsidP="00E539B8">
      <w:pPr>
        <w:rPr>
          <w:u w:val="single"/>
        </w:rPr>
      </w:pPr>
      <w:r w:rsidRPr="004F4748">
        <w:rPr>
          <w:sz w:val="16"/>
        </w:rPr>
        <w:t xml:space="preserve">In sum, it is evident that there is a </w:t>
      </w:r>
      <w:r w:rsidRPr="004F4748">
        <w:rPr>
          <w:u w:val="single"/>
        </w:rPr>
        <w:t>significant polar dimension</w:t>
      </w:r>
      <w:r w:rsidRPr="004F4748">
        <w:rPr>
          <w:sz w:val="16"/>
        </w:rPr>
        <w:t xml:space="preserve"> </w:t>
      </w:r>
      <w:r w:rsidRPr="004F4748">
        <w:rPr>
          <w:u w:val="single"/>
        </w:rPr>
        <w:t>to</w:t>
      </w:r>
      <w:r w:rsidRPr="004F4748">
        <w:rPr>
          <w:sz w:val="16"/>
        </w:rPr>
        <w:t xml:space="preserve"> the </w:t>
      </w:r>
      <w:r w:rsidRPr="004F4748">
        <w:rPr>
          <w:u w:val="single"/>
        </w:rPr>
        <w:t>key Chinese strategies</w:t>
      </w:r>
      <w:r w:rsidRPr="004F4748">
        <w:rPr>
          <w:sz w:val="16"/>
        </w:rPr>
        <w:t xml:space="preserve"> published in the recent decade, </w:t>
      </w:r>
      <w:r w:rsidRPr="004F4748">
        <w:rPr>
          <w:highlight w:val="cyan"/>
          <w:u w:val="single"/>
        </w:rPr>
        <w:t xml:space="preserve">linking </w:t>
      </w:r>
      <w:r w:rsidRPr="004F4748">
        <w:rPr>
          <w:b/>
          <w:bCs/>
          <w:highlight w:val="cyan"/>
          <w:u w:val="single"/>
        </w:rPr>
        <w:t>China’s polar engagement</w:t>
      </w:r>
      <w:r w:rsidRPr="004F4748">
        <w:rPr>
          <w:highlight w:val="cyan"/>
          <w:u w:val="single"/>
        </w:rPr>
        <w:t xml:space="preserve"> with its </w:t>
      </w:r>
      <w:r w:rsidRPr="004F4748">
        <w:rPr>
          <w:b/>
          <w:bCs/>
          <w:highlight w:val="cyan"/>
          <w:u w:val="single"/>
        </w:rPr>
        <w:t>long-term ambitions</w:t>
      </w:r>
      <w:r w:rsidRPr="004F4748">
        <w:rPr>
          <w:highlight w:val="cyan"/>
          <w:u w:val="single"/>
        </w:rPr>
        <w:t xml:space="preserve"> and </w:t>
      </w:r>
      <w:r w:rsidRPr="004F4748">
        <w:rPr>
          <w:b/>
          <w:bCs/>
          <w:highlight w:val="cyan"/>
          <w:u w:val="single"/>
        </w:rPr>
        <w:t>vision</w:t>
      </w:r>
      <w:r w:rsidRPr="004F4748">
        <w:rPr>
          <w:u w:val="single"/>
        </w:rPr>
        <w:t>.</w:t>
      </w:r>
    </w:p>
    <w:p w14:paraId="10D8EAEE" w14:textId="77777777" w:rsidR="00E539B8" w:rsidRPr="004F4748" w:rsidRDefault="00E539B8" w:rsidP="00E539B8">
      <w:pPr>
        <w:rPr>
          <w:sz w:val="16"/>
        </w:rPr>
      </w:pPr>
      <w:r w:rsidRPr="004F4748">
        <w:rPr>
          <w:sz w:val="16"/>
        </w:rPr>
        <w:t>In recent years, Beijing has experienced significant setbacks in its effort to establish itself as a legitimate and influential polar stakeholder. China’s strategy has been to knit itself into the polar regions on multiple levels, through bilateral and multilateral agreements and engagements within research, infrastructure, and resource extraction. This has especially been the case in the Arctic. However, the overall growing concerns in both the United States and Europe about the intentions of a stronger and more assertive China have made the Western Arctic states considerably reluctant to engage with China.20 Chinese activities have come under scrutiny in the Antarctic as well.21</w:t>
      </w:r>
    </w:p>
    <w:p w14:paraId="6CB96F12" w14:textId="77777777" w:rsidR="00E539B8" w:rsidRDefault="00E539B8" w:rsidP="00E539B8">
      <w:pPr>
        <w:rPr>
          <w:u w:val="single"/>
        </w:rPr>
      </w:pPr>
      <w:r w:rsidRPr="004F4748">
        <w:rPr>
          <w:u w:val="single"/>
        </w:rPr>
        <w:t>Beijing’s unwillingness to distance itself from Russia</w:t>
      </w:r>
      <w:r w:rsidRPr="004F4748">
        <w:rPr>
          <w:sz w:val="16"/>
        </w:rPr>
        <w:t xml:space="preserve"> following the country’s full-blown invasion of Ukraine in February 2022 further complicates China’s polar engagement by increasing the overall level of suspicion and wariness among Western states. On the other hand, it also </w:t>
      </w:r>
      <w:r w:rsidRPr="004F4748">
        <w:rPr>
          <w:highlight w:val="cyan"/>
          <w:u w:val="single"/>
        </w:rPr>
        <w:t xml:space="preserve">opens </w:t>
      </w:r>
      <w:r w:rsidRPr="004F4748">
        <w:rPr>
          <w:b/>
          <w:bCs/>
          <w:highlight w:val="cyan"/>
          <w:u w:val="single"/>
        </w:rPr>
        <w:t>new opportunities</w:t>
      </w:r>
      <w:r w:rsidRPr="004F4748">
        <w:rPr>
          <w:highlight w:val="cyan"/>
          <w:u w:val="single"/>
        </w:rPr>
        <w:t xml:space="preserve"> for China to challenge the </w:t>
      </w:r>
      <w:r w:rsidRPr="004F4748">
        <w:rPr>
          <w:b/>
          <w:bCs/>
          <w:highlight w:val="cyan"/>
          <w:u w:val="single"/>
        </w:rPr>
        <w:t>weakened polar governance</w:t>
      </w:r>
      <w:r w:rsidRPr="004F4748">
        <w:rPr>
          <w:highlight w:val="cyan"/>
          <w:u w:val="single"/>
        </w:rPr>
        <w:t xml:space="preserve"> </w:t>
      </w:r>
      <w:r w:rsidRPr="004F4748">
        <w:rPr>
          <w:b/>
          <w:bCs/>
          <w:highlight w:val="cyan"/>
          <w:u w:val="single"/>
        </w:rPr>
        <w:t>regimes</w:t>
      </w:r>
      <w:r w:rsidRPr="004F4748">
        <w:rPr>
          <w:sz w:val="16"/>
        </w:rPr>
        <w:t xml:space="preserve"> as well </w:t>
      </w:r>
      <w:r w:rsidRPr="004F4748">
        <w:rPr>
          <w:sz w:val="16"/>
        </w:rPr>
        <w:lastRenderedPageBreak/>
        <w:t xml:space="preserve">as </w:t>
      </w:r>
      <w:r w:rsidRPr="004F4748">
        <w:rPr>
          <w:u w:val="single"/>
        </w:rPr>
        <w:t xml:space="preserve">to </w:t>
      </w:r>
      <w:r w:rsidRPr="004F4748">
        <w:rPr>
          <w:highlight w:val="cyan"/>
          <w:u w:val="single"/>
        </w:rPr>
        <w:t>take advantage of</w:t>
      </w:r>
      <w:r w:rsidRPr="004F4748">
        <w:rPr>
          <w:u w:val="single"/>
        </w:rPr>
        <w:t xml:space="preserve"> a </w:t>
      </w:r>
      <w:r w:rsidRPr="004F4748">
        <w:rPr>
          <w:highlight w:val="cyan"/>
          <w:u w:val="single"/>
        </w:rPr>
        <w:t>weakened Russia</w:t>
      </w:r>
      <w:r w:rsidRPr="004F4748">
        <w:rPr>
          <w:u w:val="single"/>
        </w:rPr>
        <w:t xml:space="preserve"> that is more dependent on China</w:t>
      </w:r>
      <w:r w:rsidRPr="004F4748">
        <w:rPr>
          <w:sz w:val="16"/>
        </w:rPr>
        <w:t xml:space="preserve">.22 </w:t>
      </w:r>
      <w:r w:rsidRPr="004F4748">
        <w:rPr>
          <w:u w:val="single"/>
        </w:rPr>
        <w:t>China</w:t>
      </w:r>
      <w:r w:rsidRPr="004F4748">
        <w:rPr>
          <w:sz w:val="16"/>
        </w:rPr>
        <w:t xml:space="preserve"> potentially now </w:t>
      </w:r>
      <w:r w:rsidRPr="004F4748">
        <w:rPr>
          <w:u w:val="single"/>
        </w:rPr>
        <w:t xml:space="preserve">has more room to </w:t>
      </w:r>
      <w:r w:rsidRPr="004F4748">
        <w:rPr>
          <w:highlight w:val="cyan"/>
          <w:u w:val="single"/>
        </w:rPr>
        <w:t>promote</w:t>
      </w:r>
      <w:r w:rsidRPr="004F4748">
        <w:rPr>
          <w:u w:val="single"/>
        </w:rPr>
        <w:t xml:space="preserve"> its long-standing </w:t>
      </w:r>
      <w:r w:rsidRPr="004F4748">
        <w:rPr>
          <w:highlight w:val="cyan"/>
          <w:u w:val="single"/>
        </w:rPr>
        <w:t>argument about</w:t>
      </w:r>
      <w:r w:rsidRPr="004F4748">
        <w:rPr>
          <w:u w:val="single"/>
        </w:rPr>
        <w:t xml:space="preserve"> the </w:t>
      </w:r>
      <w:r w:rsidRPr="004F4748">
        <w:rPr>
          <w:b/>
          <w:bCs/>
          <w:highlight w:val="cyan"/>
          <w:u w:val="single"/>
        </w:rPr>
        <w:t>ineffectiveness</w:t>
      </w:r>
      <w:r w:rsidRPr="004F4748">
        <w:rPr>
          <w:highlight w:val="cyan"/>
          <w:u w:val="single"/>
        </w:rPr>
        <w:t xml:space="preserve"> and</w:t>
      </w:r>
      <w:r w:rsidRPr="004F4748">
        <w:rPr>
          <w:u w:val="single"/>
        </w:rPr>
        <w:t xml:space="preserve"> </w:t>
      </w:r>
      <w:r w:rsidRPr="004F4748">
        <w:rPr>
          <w:b/>
          <w:bCs/>
          <w:u w:val="single"/>
        </w:rPr>
        <w:t>indeterminateness</w:t>
      </w:r>
      <w:r w:rsidRPr="004F4748">
        <w:rPr>
          <w:u w:val="single"/>
        </w:rPr>
        <w:t xml:space="preserve"> of</w:t>
      </w:r>
      <w:r w:rsidRPr="004F4748">
        <w:rPr>
          <w:sz w:val="16"/>
        </w:rPr>
        <w:t xml:space="preserve"> the </w:t>
      </w:r>
      <w:r w:rsidRPr="004F4748">
        <w:rPr>
          <w:rStyle w:val="StyleUnderline"/>
          <w:highlight w:val="cyan"/>
        </w:rPr>
        <w:t>existing</w:t>
      </w:r>
      <w:r w:rsidRPr="004F4748">
        <w:rPr>
          <w:sz w:val="16"/>
        </w:rPr>
        <w:t xml:space="preserve"> </w:t>
      </w:r>
      <w:r w:rsidRPr="004F4748">
        <w:rPr>
          <w:highlight w:val="cyan"/>
          <w:u w:val="single"/>
        </w:rPr>
        <w:t>institutional</w:t>
      </w:r>
      <w:r w:rsidRPr="004F4748">
        <w:rPr>
          <w:u w:val="single"/>
        </w:rPr>
        <w:t xml:space="preserve"> </w:t>
      </w:r>
      <w:r w:rsidRPr="004F4748">
        <w:rPr>
          <w:sz w:val="16"/>
        </w:rPr>
        <w:t>and legal</w:t>
      </w:r>
      <w:r w:rsidRPr="004F4748">
        <w:rPr>
          <w:u w:val="single"/>
        </w:rPr>
        <w:t xml:space="preserve"> </w:t>
      </w:r>
      <w:r w:rsidRPr="004F4748">
        <w:rPr>
          <w:highlight w:val="cyan"/>
          <w:u w:val="single"/>
        </w:rPr>
        <w:t>architecture</w:t>
      </w:r>
      <w:r w:rsidRPr="004F4748">
        <w:rPr>
          <w:u w:val="single"/>
        </w:rPr>
        <w:t xml:space="preserve"> in the polar regions.</w:t>
      </w:r>
    </w:p>
    <w:p w14:paraId="0583D1A3" w14:textId="6D3ED14A" w:rsidR="00E539B8" w:rsidRDefault="00E539B8" w:rsidP="00E539B8">
      <w:pPr>
        <w:rPr>
          <w:sz w:val="16"/>
        </w:rPr>
      </w:pPr>
    </w:p>
    <w:p w14:paraId="1DF005E3" w14:textId="1C1E8EA3" w:rsidR="00E539B8" w:rsidRDefault="00E539B8" w:rsidP="00E539B8">
      <w:pPr>
        <w:rPr>
          <w:sz w:val="16"/>
        </w:rPr>
      </w:pPr>
    </w:p>
    <w:p w14:paraId="129E6ECA" w14:textId="77777777" w:rsidR="00E539B8" w:rsidRDefault="00E539B8" w:rsidP="00E539B8">
      <w:pPr>
        <w:pStyle w:val="Heading3"/>
      </w:pPr>
      <w:r>
        <w:lastRenderedPageBreak/>
        <w:t>L—Shipping/NSR</w:t>
      </w:r>
    </w:p>
    <w:p w14:paraId="630CFFB7" w14:textId="77777777" w:rsidR="00E539B8" w:rsidRPr="003930ED" w:rsidRDefault="00E539B8" w:rsidP="00E539B8">
      <w:pPr>
        <w:pStyle w:val="Heading4"/>
      </w:pPr>
      <w:r>
        <w:t>Access to the NSR is key to Chinese geopolitical power</w:t>
      </w:r>
    </w:p>
    <w:p w14:paraId="04BB0280" w14:textId="77777777" w:rsidR="00E539B8" w:rsidRPr="003930ED" w:rsidRDefault="00E539B8" w:rsidP="00E539B8">
      <w:proofErr w:type="spellStart"/>
      <w:r w:rsidRPr="003930ED">
        <w:rPr>
          <w:rStyle w:val="Style13ptBold"/>
        </w:rPr>
        <w:t>Weisko</w:t>
      </w:r>
      <w:proofErr w:type="spellEnd"/>
      <w:r w:rsidRPr="003930ED">
        <w:rPr>
          <w:rStyle w:val="Style13ptBold"/>
        </w:rPr>
        <w:t xml:space="preserve"> 25</w:t>
      </w:r>
      <w:r>
        <w:t xml:space="preserve">, Diane and Gilford Glazer Israel-China Policy Center research assistant with a Master's degree in international affairs from The George Washington University. (Paul </w:t>
      </w:r>
      <w:proofErr w:type="spellStart"/>
      <w:r>
        <w:t>Weisko</w:t>
      </w:r>
      <w:proofErr w:type="spellEnd"/>
      <w:r>
        <w:t xml:space="preserve">, 3-25-2025, “Dragon on Ice: China’s Geostrategic Interests in the Arctic” INSS Insight No. 1966, </w:t>
      </w:r>
      <w:r w:rsidRPr="002171E5">
        <w:t>https://www.inss.org.il/publication/north-pole/</w:t>
      </w:r>
      <w:r>
        <w:t xml:space="preserve">) </w:t>
      </w:r>
      <w:proofErr w:type="spellStart"/>
      <w:r>
        <w:t>wtk</w:t>
      </w:r>
      <w:proofErr w:type="spellEnd"/>
      <w:r>
        <w:t xml:space="preserve"> </w:t>
      </w:r>
    </w:p>
    <w:p w14:paraId="155B9503" w14:textId="77777777" w:rsidR="00E539B8" w:rsidRDefault="00E539B8" w:rsidP="00E539B8">
      <w:pPr>
        <w:rPr>
          <w:sz w:val="16"/>
        </w:rPr>
      </w:pPr>
      <w:r w:rsidRPr="00EF4DED">
        <w:rPr>
          <w:rStyle w:val="StyleUnderline"/>
          <w:highlight w:val="cyan"/>
        </w:rPr>
        <w:t>China has expressed a strong interest in the NSR</w:t>
      </w:r>
      <w:r w:rsidRPr="00EF4DED">
        <w:rPr>
          <w:sz w:val="16"/>
          <w:highlight w:val="cyan"/>
        </w:rPr>
        <w:t>,</w:t>
      </w:r>
      <w:r w:rsidRPr="003930ED">
        <w:rPr>
          <w:sz w:val="16"/>
        </w:rPr>
        <w:t xml:space="preserve"> </w:t>
      </w:r>
      <w:r w:rsidRPr="00EF4DED">
        <w:rPr>
          <w:rStyle w:val="StyleUnderline"/>
          <w:highlight w:val="cyan"/>
        </w:rPr>
        <w:t>which offers a significantly shorter route between Asia and Europe</w:t>
      </w:r>
      <w:r w:rsidRPr="003930ED">
        <w:rPr>
          <w:rStyle w:val="StyleUnderline"/>
        </w:rPr>
        <w:t xml:space="preserve"> than the Suez Canal. </w:t>
      </w:r>
      <w:r w:rsidRPr="00EF4DED">
        <w:rPr>
          <w:rStyle w:val="StyleUnderline"/>
          <w:highlight w:val="cyan"/>
        </w:rPr>
        <w:t xml:space="preserve">The NSR is a </w:t>
      </w:r>
      <w:r w:rsidRPr="00EF4DED">
        <w:rPr>
          <w:rStyle w:val="Emphasis"/>
          <w:highlight w:val="cyan"/>
        </w:rPr>
        <w:t>key component</w:t>
      </w:r>
      <w:r w:rsidRPr="00EF4DED">
        <w:rPr>
          <w:sz w:val="16"/>
          <w:highlight w:val="cyan"/>
        </w:rPr>
        <w:t xml:space="preserve"> </w:t>
      </w:r>
      <w:r w:rsidRPr="00EF4DED">
        <w:rPr>
          <w:rStyle w:val="StyleUnderline"/>
          <w:highlight w:val="cyan"/>
        </w:rPr>
        <w:t>of China’s</w:t>
      </w:r>
      <w:r w:rsidRPr="003930ED">
        <w:rPr>
          <w:sz w:val="16"/>
        </w:rPr>
        <w:t xml:space="preserve"> ambitious </w:t>
      </w:r>
      <w:r w:rsidRPr="00EF4DED">
        <w:rPr>
          <w:rStyle w:val="StyleUnderline"/>
          <w:highlight w:val="cyan"/>
        </w:rPr>
        <w:t>Polar Silk Road</w:t>
      </w:r>
      <w:r w:rsidRPr="00EF4DED">
        <w:rPr>
          <w:sz w:val="16"/>
          <w:highlight w:val="cyan"/>
        </w:rPr>
        <w:t>,</w:t>
      </w:r>
      <w:r w:rsidRPr="003930ED">
        <w:rPr>
          <w:sz w:val="16"/>
        </w:rPr>
        <w:t xml:space="preserve"> which seeks to connect Asia and Europe while strengthening global trade. </w:t>
      </w:r>
      <w:r w:rsidRPr="00EF4DED">
        <w:rPr>
          <w:rStyle w:val="StyleUnderline"/>
          <w:highlight w:val="cyan"/>
        </w:rPr>
        <w:t>Gaining influence over this</w:t>
      </w:r>
      <w:r w:rsidRPr="003930ED">
        <w:rPr>
          <w:rStyle w:val="StyleUnderline"/>
        </w:rPr>
        <w:t xml:space="preserve"> crucial shipping route </w:t>
      </w:r>
      <w:r w:rsidRPr="00EF4DED">
        <w:rPr>
          <w:rStyle w:val="StyleUnderline"/>
          <w:highlight w:val="cyan"/>
        </w:rPr>
        <w:t xml:space="preserve">would </w:t>
      </w:r>
      <w:r w:rsidRPr="00395EE6">
        <w:rPr>
          <w:rStyle w:val="StyleUnderline"/>
        </w:rPr>
        <w:t xml:space="preserve">provide substantial economic benefits and </w:t>
      </w:r>
      <w:r w:rsidRPr="00EF4DED">
        <w:rPr>
          <w:rStyle w:val="Emphasis"/>
          <w:highlight w:val="cyan"/>
        </w:rPr>
        <w:t>increase China’s geopolitical power</w:t>
      </w:r>
      <w:r w:rsidRPr="003930ED">
        <w:rPr>
          <w:sz w:val="16"/>
        </w:rPr>
        <w:t xml:space="preserve">. To secure its position in the Arctic, </w:t>
      </w:r>
      <w:r w:rsidRPr="003930ED">
        <w:rPr>
          <w:rStyle w:val="StyleUnderline"/>
        </w:rPr>
        <w:t>China has proposed investments in Arctic and near-Arctic port facilities</w:t>
      </w:r>
      <w:r w:rsidRPr="003930ED">
        <w:rPr>
          <w:sz w:val="16"/>
        </w:rPr>
        <w:t xml:space="preserve"> like Arkhangelsk, Russia, as well as transportation infrastructure such as Russia’s Arctic Express No. 1, and nuclear and non-nuclear icebreaker technology. While </w:t>
      </w:r>
      <w:r w:rsidRPr="00EF4DED">
        <w:rPr>
          <w:rStyle w:val="StyleUnderline"/>
          <w:highlight w:val="cyan"/>
        </w:rPr>
        <w:t>these projects</w:t>
      </w:r>
      <w:r w:rsidRPr="003930ED">
        <w:rPr>
          <w:sz w:val="16"/>
        </w:rPr>
        <w:t xml:space="preserve"> face scrutiny and resistance from some Arctic states, they </w:t>
      </w:r>
      <w:r w:rsidRPr="00EF4DED">
        <w:rPr>
          <w:rStyle w:val="StyleUnderline"/>
          <w:highlight w:val="cyan"/>
        </w:rPr>
        <w:t>underscore China’s strategic intent to establish a foothold in this emerging maritime corridor</w:t>
      </w:r>
      <w:r w:rsidRPr="003930ED">
        <w:rPr>
          <w:sz w:val="16"/>
        </w:rPr>
        <w:t xml:space="preserve"> and could also enable it to project naval power in the Arctic while securing vital trade routes.</w:t>
      </w:r>
    </w:p>
    <w:p w14:paraId="5B52CD64" w14:textId="25365D03" w:rsidR="00E539B8" w:rsidRDefault="00E539B8" w:rsidP="00E539B8">
      <w:pPr>
        <w:rPr>
          <w:sz w:val="16"/>
        </w:rPr>
      </w:pPr>
    </w:p>
    <w:p w14:paraId="319AFC9B" w14:textId="21D988D9" w:rsidR="00E539B8" w:rsidRDefault="00E539B8" w:rsidP="00E539B8">
      <w:pPr>
        <w:rPr>
          <w:sz w:val="16"/>
        </w:rPr>
      </w:pPr>
    </w:p>
    <w:p w14:paraId="3163ABB3" w14:textId="48C4C170" w:rsidR="00E539B8" w:rsidRDefault="00E539B8" w:rsidP="00E539B8">
      <w:pPr>
        <w:pStyle w:val="Heading3"/>
      </w:pPr>
      <w:r>
        <w:lastRenderedPageBreak/>
        <w:t>At: Not Zero Sum</w:t>
      </w:r>
    </w:p>
    <w:p w14:paraId="3F3DD362" w14:textId="77777777" w:rsidR="00E539B8" w:rsidRPr="00E539B8" w:rsidRDefault="00E539B8" w:rsidP="00E539B8"/>
    <w:p w14:paraId="6CC9B3F6" w14:textId="77777777" w:rsidR="00E539B8" w:rsidRDefault="00E539B8" w:rsidP="00E539B8">
      <w:pPr>
        <w:pStyle w:val="Heading4"/>
      </w:pPr>
      <w:r>
        <w:t>Soft power is zero sum</w:t>
      </w:r>
    </w:p>
    <w:p w14:paraId="1109D849" w14:textId="77777777" w:rsidR="00E539B8" w:rsidRPr="000C356F" w:rsidRDefault="00E539B8" w:rsidP="00E539B8">
      <w:r w:rsidRPr="000C356F">
        <w:rPr>
          <w:rStyle w:val="Style13ptBold"/>
        </w:rPr>
        <w:t>Wallin 25</w:t>
      </w:r>
      <w:r>
        <w:t xml:space="preserve">, the American Security Project’s Chief Executive Officer, a member of its board of directors, and has led ASP’s research on public diplomacy and strategic communications since 2011. </w:t>
      </w:r>
      <w:proofErr w:type="spellStart"/>
      <w:r>
        <w:t>Masters</w:t>
      </w:r>
      <w:proofErr w:type="spellEnd"/>
      <w:r>
        <w:t xml:space="preserve"> in Public Diplomacy at the University of Southern California. (Matthew Wallin, 3-21-2025, “The United States is Deliberately Sabotaging its Image Abroad by Gutting USAGM” </w:t>
      </w:r>
      <w:r w:rsidRPr="002171E5">
        <w:t>https://www.americansecurityproject.org/the-united-states-is-deliberately-sabotaging-its-image-abroad-by-gutting-usagm/</w:t>
      </w:r>
      <w:r>
        <w:t xml:space="preserve">) </w:t>
      </w:r>
      <w:proofErr w:type="spellStart"/>
      <w:r>
        <w:t>wtk</w:t>
      </w:r>
      <w:proofErr w:type="spellEnd"/>
      <w:r>
        <w:t xml:space="preserve"> </w:t>
      </w:r>
    </w:p>
    <w:p w14:paraId="41BB1BFF" w14:textId="77777777" w:rsidR="00E539B8" w:rsidRDefault="00E539B8" w:rsidP="00E539B8">
      <w:pPr>
        <w:rPr>
          <w:rStyle w:val="StyleUnderline"/>
        </w:rPr>
      </w:pPr>
      <w:r w:rsidRPr="000C356F">
        <w:rPr>
          <w:rStyle w:val="StyleUnderline"/>
        </w:rPr>
        <w:t>This is</w:t>
      </w:r>
      <w:r w:rsidRPr="000C356F">
        <w:rPr>
          <w:sz w:val="16"/>
        </w:rPr>
        <w:t xml:space="preserve">, of course, just the latest in </w:t>
      </w:r>
      <w:r w:rsidRPr="000C356F">
        <w:rPr>
          <w:rStyle w:val="StyleUnderline"/>
        </w:rPr>
        <w:t>a deliberate effort to disarm America’s soft power</w:t>
      </w:r>
      <w:r w:rsidRPr="000C356F">
        <w:rPr>
          <w:sz w:val="16"/>
        </w:rPr>
        <w:t xml:space="preserve"> capabilities and sabotage its image abroad. Russia, China, and Iran are engaged in a massive international effort to make the world safe for autocracy, and the United States just decided to disband its most effective forces against this endeavor. With the destruction of USAID, and the Congress’ refusal to stand up for the budget that it previously approved to support its vital mission, </w:t>
      </w:r>
      <w:r w:rsidRPr="00EF4DED">
        <w:rPr>
          <w:rStyle w:val="StyleUnderline"/>
          <w:highlight w:val="cyan"/>
        </w:rPr>
        <w:t>it’s as if China had succeeded in convincing the U.S.</w:t>
      </w:r>
      <w:r w:rsidRPr="000C356F">
        <w:rPr>
          <w:rStyle w:val="StyleUnderline"/>
        </w:rPr>
        <w:t xml:space="preserve"> government </w:t>
      </w:r>
      <w:r w:rsidRPr="00EF4DED">
        <w:rPr>
          <w:rStyle w:val="StyleUnderline"/>
          <w:highlight w:val="cyan"/>
        </w:rPr>
        <w:t>to</w:t>
      </w:r>
      <w:r w:rsidRPr="000C356F">
        <w:rPr>
          <w:rStyle w:val="StyleUnderline"/>
        </w:rPr>
        <w:t xml:space="preserve"> </w:t>
      </w:r>
      <w:r w:rsidRPr="00EF4DED">
        <w:rPr>
          <w:rStyle w:val="StyleUnderline"/>
          <w:highlight w:val="cyan"/>
        </w:rPr>
        <w:t>surrender</w:t>
      </w:r>
      <w:r w:rsidRPr="000C356F">
        <w:rPr>
          <w:rStyle w:val="StyleUnderline"/>
        </w:rPr>
        <w:t xml:space="preserve"> all its best tools for commanding respect, goodwill, and </w:t>
      </w:r>
      <w:r w:rsidRPr="00EF4DED">
        <w:rPr>
          <w:rStyle w:val="StyleUnderline"/>
          <w:highlight w:val="cyan"/>
        </w:rPr>
        <w:t>influence</w:t>
      </w:r>
      <w:r w:rsidRPr="000C356F">
        <w:rPr>
          <w:rStyle w:val="StyleUnderline"/>
        </w:rPr>
        <w:t xml:space="preserve"> abroad.</w:t>
      </w:r>
      <w:r w:rsidRPr="000C356F">
        <w:rPr>
          <w:sz w:val="16"/>
        </w:rPr>
        <w:t xml:space="preserve"> Meanwhile, </w:t>
      </w:r>
      <w:r w:rsidRPr="00EF4DED">
        <w:rPr>
          <w:rStyle w:val="StyleUnderline"/>
          <w:highlight w:val="cyan"/>
        </w:rPr>
        <w:t>China continues to</w:t>
      </w:r>
      <w:r w:rsidRPr="000C356F">
        <w:rPr>
          <w:rStyle w:val="StyleUnderline"/>
        </w:rPr>
        <w:t xml:space="preserve"> seed and </w:t>
      </w:r>
      <w:r w:rsidRPr="00EF4DED">
        <w:rPr>
          <w:rStyle w:val="StyleUnderline"/>
          <w:highlight w:val="cyan"/>
        </w:rPr>
        <w:t>cultivate its own influence through the</w:t>
      </w:r>
      <w:r w:rsidRPr="000C356F">
        <w:rPr>
          <w:rStyle w:val="StyleUnderline"/>
        </w:rPr>
        <w:t xml:space="preserve"> </w:t>
      </w:r>
      <w:r w:rsidRPr="00EF4DED">
        <w:rPr>
          <w:rStyle w:val="StyleUnderline"/>
          <w:highlight w:val="cyan"/>
        </w:rPr>
        <w:t>Belt and Road</w:t>
      </w:r>
      <w:r w:rsidRPr="000C356F">
        <w:rPr>
          <w:rStyle w:val="StyleUnderline"/>
        </w:rPr>
        <w:t>, all while America looks the other way.</w:t>
      </w:r>
    </w:p>
    <w:p w14:paraId="422DD74F" w14:textId="77777777" w:rsidR="00E539B8" w:rsidRPr="000C356F" w:rsidRDefault="00E539B8" w:rsidP="00E539B8">
      <w:pPr>
        <w:rPr>
          <w:sz w:val="16"/>
        </w:rPr>
      </w:pPr>
      <w:r w:rsidRPr="000C356F">
        <w:rPr>
          <w:sz w:val="16"/>
        </w:rPr>
        <w:t>America’s soft power is what makes it different from its adversaries. Rather than coercing, cajoling, and corrupting countries around the world, American foreign policy should be based on attracting, asking, and advising. The United States should attract because there is inherent good and value in our system and working with the United States is preferable to falling prey to authoritarian interests. Asking (not telling) signals respect to those our country wishes to influence—by listening and demonstrating that the U.S. genuinely values them as partners, we create lower-risk environments that build life-long trade and security relationships. By advising, we offer our own expertise to improving quality of life and governance abroad, instilling American values to create partnerships that ultimately make the world a safer and more secure place. The alternative is infinitely more expensive and deadly—just ask Russia.</w:t>
      </w:r>
    </w:p>
    <w:p w14:paraId="73A9CB16" w14:textId="77777777" w:rsidR="00E539B8" w:rsidRPr="000C356F" w:rsidRDefault="00E539B8" w:rsidP="00E539B8">
      <w:pPr>
        <w:rPr>
          <w:sz w:val="16"/>
        </w:rPr>
      </w:pPr>
      <w:r w:rsidRPr="000C356F">
        <w:rPr>
          <w:sz w:val="16"/>
        </w:rPr>
        <w:t xml:space="preserve">As our country engages in the rapid unscheduled disassembly of its own institutions with a mix of glee, apathy, and horror, critics of the old status quo will state that these organizations were full of waste, fraud, and abuse. Most Americans agree that it is absolutely worth analyzing these organizations for effectiveness and efficiency. Unfortunately, </w:t>
      </w:r>
      <w:r w:rsidRPr="00EF4DED">
        <w:rPr>
          <w:rStyle w:val="StyleUnderline"/>
          <w:highlight w:val="cyan"/>
        </w:rPr>
        <w:t>the current approach</w:t>
      </w:r>
      <w:r w:rsidRPr="000C356F">
        <w:rPr>
          <w:rStyle w:val="StyleUnderline"/>
        </w:rPr>
        <w:t xml:space="preserve"> by the administration</w:t>
      </w:r>
      <w:r w:rsidRPr="000C356F">
        <w:rPr>
          <w:sz w:val="16"/>
        </w:rPr>
        <w:t xml:space="preserve"> and DOGE </w:t>
      </w:r>
      <w:r w:rsidRPr="00EF4DED">
        <w:rPr>
          <w:rStyle w:val="StyleUnderline"/>
          <w:highlight w:val="cyan"/>
        </w:rPr>
        <w:t>appears hell-bent on</w:t>
      </w:r>
      <w:r w:rsidRPr="000C356F">
        <w:rPr>
          <w:sz w:val="16"/>
        </w:rPr>
        <w:t xml:space="preserve"> throwing out all the good with the bad, completely </w:t>
      </w:r>
      <w:r w:rsidRPr="00EF4DED">
        <w:rPr>
          <w:rStyle w:val="StyleUnderline"/>
          <w:highlight w:val="cyan"/>
        </w:rPr>
        <w:t>disregarding</w:t>
      </w:r>
      <w:r w:rsidRPr="000C356F">
        <w:rPr>
          <w:rStyle w:val="StyleUnderline"/>
        </w:rPr>
        <w:t xml:space="preserve"> the measurable </w:t>
      </w:r>
      <w:r w:rsidRPr="00EF4DED">
        <w:rPr>
          <w:rStyle w:val="StyleUnderline"/>
          <w:highlight w:val="cyan"/>
        </w:rPr>
        <w:t>influence</w:t>
      </w:r>
      <w:r w:rsidRPr="000C356F">
        <w:rPr>
          <w:rStyle w:val="StyleUnderline"/>
        </w:rPr>
        <w:t xml:space="preserve"> </w:t>
      </w:r>
      <w:r w:rsidRPr="000C356F">
        <w:rPr>
          <w:sz w:val="16"/>
        </w:rPr>
        <w:t xml:space="preserve">and impact these </w:t>
      </w:r>
      <w:r w:rsidRPr="000C356F">
        <w:rPr>
          <w:rStyle w:val="StyleUnderline"/>
        </w:rPr>
        <w:t>agencies have had in benefiting the United States and its foreign policy objectives</w:t>
      </w:r>
      <w:r w:rsidRPr="000C356F">
        <w:rPr>
          <w:sz w:val="16"/>
        </w:rPr>
        <w:t>. While no organization is perfect, and certainly examples of misused funding are documented, that’s when you hire trained professionals to help improve the organization instead of committing arson.</w:t>
      </w:r>
    </w:p>
    <w:p w14:paraId="53E0FF94" w14:textId="77777777" w:rsidR="00E539B8" w:rsidRPr="000C356F" w:rsidRDefault="00E539B8" w:rsidP="00E539B8">
      <w:pPr>
        <w:rPr>
          <w:sz w:val="16"/>
        </w:rPr>
      </w:pPr>
      <w:r w:rsidRPr="00EF4DED">
        <w:rPr>
          <w:rStyle w:val="StyleUnderline"/>
          <w:highlight w:val="cyan"/>
        </w:rPr>
        <w:t>China</w:t>
      </w:r>
      <w:r w:rsidRPr="000C356F">
        <w:rPr>
          <w:sz w:val="16"/>
        </w:rPr>
        <w:t xml:space="preserve">, Russia, and Iran </w:t>
      </w:r>
      <w:r w:rsidRPr="00EF4DED">
        <w:rPr>
          <w:rStyle w:val="StyleUnderline"/>
          <w:highlight w:val="cyan"/>
        </w:rPr>
        <w:t>will</w:t>
      </w:r>
      <w:r w:rsidRPr="00EF4DED">
        <w:rPr>
          <w:sz w:val="16"/>
          <w:highlight w:val="cyan"/>
        </w:rPr>
        <w:t xml:space="preserve"> </w:t>
      </w:r>
      <w:r w:rsidRPr="00EF4DED">
        <w:rPr>
          <w:rStyle w:val="Emphasis"/>
          <w:highlight w:val="cyan"/>
        </w:rPr>
        <w:t>undoubtedly seize the opportunity to fill the vacuum</w:t>
      </w:r>
      <w:r w:rsidRPr="000C356F">
        <w:rPr>
          <w:sz w:val="16"/>
        </w:rPr>
        <w:t>, and our lawmakers should be appalled by the speed at which the United States is actively dismantling its most historically effective means of establishing goodwill abroad and respect for the United States. They should stand up for these proud institutions of American soft power, but instead the champagne is flowing in Moscow, Beijing, and Tehran. The question is, why is America pouring the drinks?</w:t>
      </w:r>
    </w:p>
    <w:p w14:paraId="4A279D48" w14:textId="77777777" w:rsidR="00E539B8" w:rsidRDefault="00E539B8" w:rsidP="00E539B8">
      <w:pPr>
        <w:rPr>
          <w:sz w:val="16"/>
        </w:rPr>
      </w:pPr>
    </w:p>
    <w:p w14:paraId="6CE4CDAB" w14:textId="044D9A77" w:rsidR="00FA7E64" w:rsidRPr="004F4748" w:rsidRDefault="00FA7E64" w:rsidP="00FA7E64">
      <w:pPr>
        <w:pStyle w:val="Heading2"/>
        <w:rPr>
          <w:rFonts w:cs="Calibri"/>
        </w:rPr>
      </w:pPr>
      <w:r w:rsidRPr="004F4748">
        <w:rPr>
          <w:rFonts w:cs="Calibri"/>
        </w:rPr>
        <w:lastRenderedPageBreak/>
        <w:t>[Internal Links]</w:t>
      </w:r>
    </w:p>
    <w:p w14:paraId="44097526" w14:textId="39DFFC76" w:rsidR="0086579F" w:rsidRDefault="0086579F" w:rsidP="00FA7E64">
      <w:pPr>
        <w:rPr>
          <w:sz w:val="16"/>
        </w:rPr>
      </w:pPr>
    </w:p>
    <w:p w14:paraId="60E5038C" w14:textId="4CC5F30A" w:rsidR="0086579F" w:rsidRPr="0086579F" w:rsidRDefault="0086579F" w:rsidP="0086579F"/>
    <w:p w14:paraId="6109B706" w14:textId="081115DC" w:rsidR="0086579F" w:rsidRPr="0086579F" w:rsidRDefault="0086579F" w:rsidP="0086579F">
      <w:pPr>
        <w:pStyle w:val="Heading3"/>
      </w:pPr>
      <w:r>
        <w:lastRenderedPageBreak/>
        <w:t>I/L – Arctic Coop</w:t>
      </w:r>
    </w:p>
    <w:p w14:paraId="11313300" w14:textId="77777777" w:rsidR="0086579F" w:rsidRDefault="0086579F" w:rsidP="0086579F">
      <w:pPr>
        <w:pStyle w:val="Heading4"/>
      </w:pPr>
      <w:r>
        <w:t>China will keep its promises and wants to build relationships with Nordic countries – the US does the opposite</w:t>
      </w:r>
    </w:p>
    <w:p w14:paraId="277E3A8D" w14:textId="77777777" w:rsidR="0086579F" w:rsidRPr="003200F2" w:rsidRDefault="0086579F" w:rsidP="0086579F">
      <w:pPr>
        <w:rPr>
          <w:sz w:val="20"/>
          <w:szCs w:val="20"/>
        </w:rPr>
      </w:pPr>
      <w:r w:rsidRPr="00060D8C">
        <w:rPr>
          <w:rStyle w:val="Style13ptBold"/>
          <w:b w:val="0"/>
          <w:bCs w:val="0"/>
          <w:sz w:val="20"/>
          <w:szCs w:val="20"/>
        </w:rPr>
        <w:t>Chen</w:t>
      </w:r>
      <w:r>
        <w:rPr>
          <w:rStyle w:val="Style13ptBold"/>
          <w:b w:val="0"/>
          <w:bCs w:val="0"/>
        </w:rPr>
        <w:t xml:space="preserve"> </w:t>
      </w:r>
      <w:proofErr w:type="spellStart"/>
      <w:r>
        <w:rPr>
          <w:rStyle w:val="Style13ptBold"/>
        </w:rPr>
        <w:t>Peiqing</w:t>
      </w:r>
      <w:proofErr w:type="spellEnd"/>
      <w:r>
        <w:rPr>
          <w:rStyle w:val="Style13ptBold"/>
        </w:rPr>
        <w:t xml:space="preserve"> &amp; </w:t>
      </w:r>
      <w:r w:rsidRPr="00060D8C">
        <w:rPr>
          <w:rStyle w:val="Style13ptBold"/>
          <w:b w:val="0"/>
          <w:bCs w:val="0"/>
          <w:sz w:val="20"/>
          <w:szCs w:val="20"/>
        </w:rPr>
        <w:t>Guo</w:t>
      </w:r>
      <w:r>
        <w:rPr>
          <w:rStyle w:val="Style13ptBold"/>
          <w:b w:val="0"/>
          <w:bCs w:val="0"/>
        </w:rPr>
        <w:t xml:space="preserve"> </w:t>
      </w:r>
      <w:proofErr w:type="spellStart"/>
      <w:r>
        <w:rPr>
          <w:rStyle w:val="Style13ptBold"/>
        </w:rPr>
        <w:t>Huiwen</w:t>
      </w:r>
      <w:proofErr w:type="spellEnd"/>
      <w:r>
        <w:rPr>
          <w:rStyle w:val="Style13ptBold"/>
        </w:rPr>
        <w:t xml:space="preserve"> ’23 </w:t>
      </w:r>
      <w:r w:rsidRPr="00060D8C">
        <w:rPr>
          <w:rStyle w:val="Style13ptBold"/>
          <w:b w:val="0"/>
          <w:bCs w:val="0"/>
          <w:sz w:val="20"/>
          <w:szCs w:val="20"/>
        </w:rPr>
        <w:t xml:space="preserve">– Writers at the Arctic Institute </w:t>
      </w:r>
      <w:r>
        <w:rPr>
          <w:rStyle w:val="Style13ptBold"/>
          <w:b w:val="0"/>
          <w:bCs w:val="0"/>
          <w:sz w:val="20"/>
          <w:szCs w:val="20"/>
        </w:rPr>
        <w:t xml:space="preserve">                                                                                          </w:t>
      </w:r>
      <w:proofErr w:type="gramStart"/>
      <w:r>
        <w:rPr>
          <w:rStyle w:val="Style13ptBold"/>
          <w:b w:val="0"/>
          <w:bCs w:val="0"/>
          <w:sz w:val="20"/>
          <w:szCs w:val="20"/>
        </w:rPr>
        <w:t xml:space="preserve">   </w:t>
      </w:r>
      <w:r w:rsidRPr="00060D8C">
        <w:rPr>
          <w:rStyle w:val="Style13ptBold"/>
          <w:b w:val="0"/>
          <w:bCs w:val="0"/>
          <w:sz w:val="20"/>
          <w:szCs w:val="20"/>
        </w:rPr>
        <w:t>(</w:t>
      </w:r>
      <w:proofErr w:type="gramEnd"/>
      <w:r w:rsidRPr="00060D8C">
        <w:rPr>
          <w:rStyle w:val="Style13ptBold"/>
          <w:b w:val="0"/>
          <w:bCs w:val="0"/>
          <w:sz w:val="20"/>
          <w:szCs w:val="20"/>
        </w:rPr>
        <w:t>“</w:t>
      </w:r>
      <w:r w:rsidRPr="00060D8C">
        <w:rPr>
          <w:sz w:val="20"/>
          <w:szCs w:val="20"/>
        </w:rPr>
        <w:t xml:space="preserve">Chinese Perspective on the Arctic and its Implication for Nordic Countries,” The Arctic Institute, 6/20/2023, https://www.thearcticinstitute.org/chinese-perspective-arctic-implication-nordic-countries/) - </w:t>
      </w:r>
      <w:r w:rsidRPr="00060D8C">
        <w:rPr>
          <w:b/>
          <w:bCs/>
          <w:sz w:val="20"/>
          <w:szCs w:val="20"/>
        </w:rPr>
        <w:t>DF</w:t>
      </w:r>
    </w:p>
    <w:p w14:paraId="30990BDD" w14:textId="77777777" w:rsidR="0086579F" w:rsidRPr="00060D8C" w:rsidRDefault="0086579F" w:rsidP="0086579F">
      <w:pPr>
        <w:rPr>
          <w:sz w:val="14"/>
        </w:rPr>
      </w:pPr>
      <w:r w:rsidRPr="00A8464E">
        <w:rPr>
          <w:sz w:val="14"/>
        </w:rPr>
        <w:t xml:space="preserve">To </w:t>
      </w:r>
      <w:r w:rsidRPr="00A8464E">
        <w:rPr>
          <w:highlight w:val="green"/>
          <w:u w:val="single"/>
        </w:rPr>
        <w:t>achieve mutual development through win-win cooperation is</w:t>
      </w:r>
      <w:r w:rsidRPr="00A8464E">
        <w:rPr>
          <w:u w:val="single"/>
        </w:rPr>
        <w:t xml:space="preserve"> the first </w:t>
      </w:r>
      <w:r w:rsidRPr="00A8464E">
        <w:rPr>
          <w:highlight w:val="green"/>
          <w:u w:val="single"/>
        </w:rPr>
        <w:t>aim of Chinese Arctic policy</w:t>
      </w:r>
      <w:r w:rsidRPr="00A8464E">
        <w:rPr>
          <w:sz w:val="14"/>
        </w:rPr>
        <w:t xml:space="preserve">. China and the Nordic countries are highly complementary in terms of economic structure. China is an </w:t>
      </w:r>
      <w:r w:rsidRPr="00A8464E">
        <w:rPr>
          <w:u w:val="single"/>
        </w:rPr>
        <w:t>important manufacturing country with strong infrastructure capacity and is the world’s largest consumer market</w:t>
      </w:r>
      <w:r w:rsidRPr="00A8464E">
        <w:rPr>
          <w:sz w:val="14"/>
        </w:rPr>
        <w:t xml:space="preserve">. As for the Nordic countries, the pillar industries are animal husbandry, fisheries, shipping, resource extraction, high-tech manufacturing, and tourism. </w:t>
      </w:r>
      <w:r w:rsidRPr="00A8464E">
        <w:rPr>
          <w:highlight w:val="green"/>
          <w:u w:val="single"/>
        </w:rPr>
        <w:t>China and Nordic</w:t>
      </w:r>
      <w:r w:rsidRPr="00A8464E">
        <w:rPr>
          <w:u w:val="single"/>
        </w:rPr>
        <w:t xml:space="preserve"> countries are </w:t>
      </w:r>
      <w:r w:rsidRPr="00A8464E">
        <w:rPr>
          <w:highlight w:val="green"/>
          <w:u w:val="single"/>
        </w:rPr>
        <w:t>complementary in</w:t>
      </w:r>
      <w:r w:rsidRPr="00A8464E">
        <w:rPr>
          <w:u w:val="single"/>
        </w:rPr>
        <w:t xml:space="preserve"> the </w:t>
      </w:r>
      <w:r w:rsidRPr="00A8464E">
        <w:rPr>
          <w:highlight w:val="green"/>
          <w:u w:val="single"/>
        </w:rPr>
        <w:t>international industri</w:t>
      </w:r>
      <w:r w:rsidRPr="00A8464E">
        <w:rPr>
          <w:u w:val="single"/>
        </w:rPr>
        <w:t xml:space="preserve">al </w:t>
      </w:r>
      <w:r w:rsidRPr="00A8464E">
        <w:rPr>
          <w:highlight w:val="green"/>
          <w:u w:val="single"/>
        </w:rPr>
        <w:t xml:space="preserve">and supply chains </w:t>
      </w:r>
      <w:r w:rsidRPr="00A8464E">
        <w:rPr>
          <w:u w:val="single"/>
        </w:rPr>
        <w:t xml:space="preserve">and there is </w:t>
      </w:r>
      <w:r w:rsidRPr="00A8464E">
        <w:rPr>
          <w:highlight w:val="green"/>
          <w:u w:val="single"/>
        </w:rPr>
        <w:t>no competition</w:t>
      </w:r>
      <w:r w:rsidRPr="00A8464E">
        <w:rPr>
          <w:u w:val="single"/>
        </w:rPr>
        <w:t>.</w:t>
      </w:r>
      <w:r w:rsidRPr="00A8464E">
        <w:rPr>
          <w:sz w:val="14"/>
        </w:rPr>
        <w:t xml:space="preserve"> In China’s Arctic Policy published in 2018</w:t>
      </w:r>
      <w:r w:rsidRPr="00A8464E">
        <w:rPr>
          <w:u w:val="single"/>
        </w:rPr>
        <w:t>, China systematically elaborates the objectives, principles and policy propositions of China’s participation in Arctic affairs</w:t>
      </w:r>
      <w:r w:rsidRPr="00A8464E">
        <w:rPr>
          <w:sz w:val="14"/>
        </w:rPr>
        <w:t xml:space="preserve">. </w:t>
      </w:r>
      <w:r w:rsidRPr="00A8464E">
        <w:rPr>
          <w:u w:val="single"/>
        </w:rPr>
        <w:t xml:space="preserve">Cooperation and </w:t>
      </w:r>
      <w:r w:rsidRPr="00A8464E">
        <w:rPr>
          <w:highlight w:val="green"/>
          <w:u w:val="single"/>
        </w:rPr>
        <w:t>mutual benefits</w:t>
      </w:r>
      <w:r w:rsidRPr="00A8464E">
        <w:rPr>
          <w:sz w:val="14"/>
        </w:rPr>
        <w:t xml:space="preserve"> are the basic position of China. </w:t>
      </w:r>
      <w:r w:rsidRPr="00A8464E">
        <w:rPr>
          <w:u w:val="single"/>
        </w:rPr>
        <w:t xml:space="preserve">Unlike the </w:t>
      </w:r>
      <w:r w:rsidRPr="00A8464E">
        <w:rPr>
          <w:highlight w:val="green"/>
          <w:u w:val="single"/>
        </w:rPr>
        <w:t>U.S. dichotomy of “friend or foe</w:t>
      </w:r>
      <w:r w:rsidRPr="00A8464E">
        <w:rPr>
          <w:u w:val="single"/>
        </w:rPr>
        <w:t xml:space="preserve">” and the </w:t>
      </w:r>
      <w:r w:rsidRPr="00A8464E">
        <w:rPr>
          <w:highlight w:val="green"/>
          <w:u w:val="single"/>
        </w:rPr>
        <w:t>confrontational mindset of</w:t>
      </w:r>
      <w:r w:rsidRPr="00A8464E">
        <w:rPr>
          <w:u w:val="single"/>
        </w:rPr>
        <w:t xml:space="preserve"> </w:t>
      </w:r>
      <w:r w:rsidRPr="00A8464E">
        <w:rPr>
          <w:highlight w:val="green"/>
          <w:u w:val="single"/>
        </w:rPr>
        <w:t>“lose or win,”</w:t>
      </w:r>
      <w:r w:rsidRPr="00A8464E">
        <w:rPr>
          <w:u w:val="single"/>
        </w:rPr>
        <w:t xml:space="preserve"> </w:t>
      </w:r>
      <w:r w:rsidRPr="00A8464E">
        <w:rPr>
          <w:highlight w:val="green"/>
          <w:u w:val="single"/>
        </w:rPr>
        <w:t>China</w:t>
      </w:r>
      <w:r w:rsidRPr="00A8464E">
        <w:rPr>
          <w:u w:val="single"/>
        </w:rPr>
        <w:t xml:space="preserve"> bases its policy on its long-history of Confucian culture and peace-harmony gene and </w:t>
      </w:r>
      <w:r w:rsidRPr="00A8464E">
        <w:rPr>
          <w:highlight w:val="green"/>
          <w:u w:val="single"/>
        </w:rPr>
        <w:t>does not force Nordic countries to take sides</w:t>
      </w:r>
      <w:r w:rsidRPr="00A8464E">
        <w:rPr>
          <w:u w:val="single"/>
        </w:rPr>
        <w:t xml:space="preserve"> between China and the United States, but advocates the concept of “making friends with the world” and aims for win-win results</w:t>
      </w:r>
      <w:r w:rsidRPr="00A8464E">
        <w:rPr>
          <w:sz w:val="14"/>
        </w:rPr>
        <w:t>.</w:t>
      </w:r>
      <w:r w:rsidRPr="00A8464E">
        <w:rPr>
          <w:sz w:val="14"/>
          <w:vertAlign w:val="superscript"/>
        </w:rPr>
        <w:t>4)</w:t>
      </w:r>
      <w:r w:rsidRPr="00A8464E">
        <w:rPr>
          <w:sz w:val="14"/>
        </w:rPr>
        <w:t xml:space="preserve"> China advocates solidarity, mutual assistance and sharing the same boat, likes </w:t>
      </w:r>
      <w:r w:rsidRPr="00A8464E">
        <w:rPr>
          <w:u w:val="single"/>
        </w:rPr>
        <w:t>working together with other countries on Arctic climate, scientific research and trade issues, and hopes to extend China’s concept of “community with a shared future for mankind” to the Arctic region</w:t>
      </w:r>
      <w:r w:rsidRPr="00A8464E">
        <w:rPr>
          <w:sz w:val="14"/>
        </w:rPr>
        <w:t>.</w:t>
      </w:r>
      <w:r w:rsidRPr="00060D8C">
        <w:rPr>
          <w:sz w:val="14"/>
        </w:rPr>
        <w:t xml:space="preserve"> </w:t>
      </w:r>
      <w:r w:rsidRPr="00A8464E">
        <w:rPr>
          <w:sz w:val="14"/>
        </w:rPr>
        <w:t xml:space="preserve">Secondly, </w:t>
      </w:r>
      <w:r w:rsidRPr="00A8464E">
        <w:rPr>
          <w:highlight w:val="green"/>
          <w:u w:val="single"/>
        </w:rPr>
        <w:t>China will keep its promises</w:t>
      </w:r>
      <w:r w:rsidRPr="00A8464E">
        <w:rPr>
          <w:u w:val="single"/>
        </w:rPr>
        <w:t xml:space="preserve"> when it deals with Nordic states</w:t>
      </w:r>
      <w:r w:rsidRPr="00A8464E">
        <w:rPr>
          <w:sz w:val="14"/>
        </w:rPr>
        <w:t xml:space="preserve">. Keeping promises is one of China’s important Arctic values. </w:t>
      </w:r>
      <w:r w:rsidRPr="00A8464E">
        <w:rPr>
          <w:u w:val="single"/>
        </w:rPr>
        <w:t xml:space="preserve">Keeping promises </w:t>
      </w:r>
      <w:r w:rsidRPr="00A8464E">
        <w:rPr>
          <w:highlight w:val="green"/>
          <w:u w:val="single"/>
        </w:rPr>
        <w:t>matters for</w:t>
      </w:r>
      <w:r w:rsidRPr="00A8464E">
        <w:rPr>
          <w:u w:val="single"/>
        </w:rPr>
        <w:t xml:space="preserve"> China’s international </w:t>
      </w:r>
      <w:r w:rsidRPr="00A8464E">
        <w:rPr>
          <w:highlight w:val="green"/>
          <w:u w:val="single"/>
        </w:rPr>
        <w:t>reputation and soft power</w:t>
      </w:r>
      <w:r w:rsidRPr="00A8464E">
        <w:rPr>
          <w:sz w:val="14"/>
        </w:rPr>
        <w:t xml:space="preserve">, as the </w:t>
      </w:r>
      <w:r w:rsidRPr="00A8464E">
        <w:rPr>
          <w:u w:val="single"/>
        </w:rPr>
        <w:t>U.S. has more advantages over China in competition with the Nordic countries through its strong military, economic influence and shared values related to political and economic culture with the Nordic states</w:t>
      </w:r>
      <w:r w:rsidRPr="00A8464E">
        <w:rPr>
          <w:sz w:val="14"/>
        </w:rPr>
        <w:t xml:space="preserve">. Therefore, keeping promises is highly important for China as a new entrant that wants to carry out practical cooperation with the Nordic countries. </w:t>
      </w:r>
      <w:r w:rsidRPr="00A8464E">
        <w:rPr>
          <w:highlight w:val="green"/>
          <w:u w:val="single"/>
        </w:rPr>
        <w:t>China can’t afford</w:t>
      </w:r>
      <w:r w:rsidRPr="00A8464E">
        <w:rPr>
          <w:u w:val="single"/>
        </w:rPr>
        <w:t xml:space="preserve"> the price of </w:t>
      </w:r>
      <w:r w:rsidRPr="00A8464E">
        <w:rPr>
          <w:highlight w:val="green"/>
          <w:u w:val="single"/>
        </w:rPr>
        <w:t>breaking</w:t>
      </w:r>
      <w:r w:rsidRPr="00A8464E">
        <w:rPr>
          <w:u w:val="single"/>
        </w:rPr>
        <w:t xml:space="preserve"> its words in the </w:t>
      </w:r>
      <w:r w:rsidRPr="00A8464E">
        <w:rPr>
          <w:highlight w:val="green"/>
          <w:u w:val="single"/>
        </w:rPr>
        <w:t>China-Nordic relations</w:t>
      </w:r>
      <w:r w:rsidRPr="00A8464E">
        <w:rPr>
          <w:sz w:val="14"/>
        </w:rPr>
        <w:t xml:space="preserve">. As a newcomer to the Arctic, China looks forward to constructing a positive international image and making progress to win the trust of the Nordic countries. Examining world history and contemporary international politics, it is clear that the </w:t>
      </w:r>
      <w:r w:rsidRPr="00A8464E">
        <w:rPr>
          <w:highlight w:val="green"/>
          <w:u w:val="single"/>
        </w:rPr>
        <w:t>U.S. is less committed to keeping</w:t>
      </w:r>
      <w:r w:rsidRPr="00A8464E">
        <w:rPr>
          <w:u w:val="single"/>
        </w:rPr>
        <w:t xml:space="preserve"> its </w:t>
      </w:r>
      <w:r w:rsidRPr="00A8464E">
        <w:rPr>
          <w:highlight w:val="green"/>
          <w:u w:val="single"/>
        </w:rPr>
        <w:t>promises</w:t>
      </w:r>
      <w:r w:rsidRPr="00A8464E">
        <w:rPr>
          <w:u w:val="single"/>
        </w:rPr>
        <w:t xml:space="preserve"> than China, and that the </w:t>
      </w:r>
      <w:r w:rsidRPr="00A8464E">
        <w:rPr>
          <w:highlight w:val="green"/>
          <w:u w:val="single"/>
        </w:rPr>
        <w:t>U.S. does not care about weaker nations</w:t>
      </w:r>
      <w:r w:rsidRPr="00A8464E">
        <w:rPr>
          <w:sz w:val="14"/>
        </w:rPr>
        <w:t xml:space="preserve">. On the other hand, the Chinese Confucian culture advocates “words must be kept and deeds must be done”, that is, to speak with credit and to do things with results. </w:t>
      </w:r>
      <w:r w:rsidRPr="00A8464E">
        <w:rPr>
          <w:u w:val="single"/>
        </w:rPr>
        <w:t xml:space="preserve">Keeping promises is deeply rooted in Chinese culture. Unlike the utilitarian and capitalist national values of the United States, the Chinese cultural tradition of not making promises lightly and striving to deliver on promises has helped China to bring </w:t>
      </w:r>
      <w:r w:rsidRPr="00A8464E">
        <w:rPr>
          <w:highlight w:val="green"/>
          <w:u w:val="single"/>
        </w:rPr>
        <w:t>more predictable benefits to the Nordic countries in cooperation</w:t>
      </w:r>
      <w:r w:rsidRPr="00A8464E">
        <w:rPr>
          <w:sz w:val="14"/>
        </w:rPr>
        <w:t>.</w:t>
      </w:r>
    </w:p>
    <w:p w14:paraId="61EE61F7" w14:textId="77777777" w:rsidR="0086579F" w:rsidRPr="004F4748" w:rsidRDefault="0086579F" w:rsidP="00FA7E64">
      <w:pPr>
        <w:rPr>
          <w:sz w:val="16"/>
        </w:rPr>
      </w:pPr>
    </w:p>
    <w:p w14:paraId="29CEC7A6" w14:textId="4322256A" w:rsidR="002B22E1" w:rsidRDefault="002B22E1" w:rsidP="00FA7E64">
      <w:pPr>
        <w:rPr>
          <w:u w:val="single"/>
        </w:rPr>
      </w:pPr>
    </w:p>
    <w:p w14:paraId="1002337F" w14:textId="7A1D7AA3" w:rsidR="002B22E1" w:rsidRDefault="002B22E1" w:rsidP="002B22E1">
      <w:pPr>
        <w:pStyle w:val="Heading3"/>
      </w:pPr>
      <w:r>
        <w:lastRenderedPageBreak/>
        <w:t xml:space="preserve">I/L – </w:t>
      </w:r>
      <w:proofErr w:type="spellStart"/>
      <w:r>
        <w:t>Softpower</w:t>
      </w:r>
      <w:proofErr w:type="spellEnd"/>
      <w:r>
        <w:t xml:space="preserve"> K2 CCP Legitimacy</w:t>
      </w:r>
    </w:p>
    <w:p w14:paraId="57F6AC9C" w14:textId="77777777" w:rsidR="002B22E1" w:rsidRPr="002B22E1" w:rsidRDefault="002B22E1" w:rsidP="002B22E1"/>
    <w:p w14:paraId="791102C3" w14:textId="2EB2D569" w:rsidR="002B22E1" w:rsidRDefault="002B22E1" w:rsidP="002B22E1">
      <w:pPr>
        <w:pStyle w:val="Heading4"/>
      </w:pPr>
      <w:proofErr w:type="spellStart"/>
      <w:r>
        <w:t>Softpower</w:t>
      </w:r>
      <w:proofErr w:type="spellEnd"/>
      <w:r>
        <w:t xml:space="preserve"> success is key</w:t>
      </w:r>
      <w:r w:rsidRPr="00F44425">
        <w:t xml:space="preserve"> to </w:t>
      </w:r>
      <w:r w:rsidRPr="00F44425">
        <w:rPr>
          <w:u w:val="single"/>
        </w:rPr>
        <w:t>regime legitimacy</w:t>
      </w:r>
      <w:r>
        <w:t xml:space="preserve">. </w:t>
      </w:r>
    </w:p>
    <w:p w14:paraId="1CA3EBC7" w14:textId="77777777" w:rsidR="002B22E1" w:rsidRPr="00F12391" w:rsidRDefault="002B22E1" w:rsidP="002B22E1">
      <w:r w:rsidRPr="00F90265">
        <w:rPr>
          <w:rStyle w:val="Style13ptBold"/>
        </w:rPr>
        <w:t>Edney 15</w:t>
      </w:r>
      <w:r>
        <w:t xml:space="preserve">, Lecturer in Politics and International Relations of China in the School of Politics and International Studies at the University of Leeds. (Kingsley, “Building National Cohesion and Domestic Legitimacy: A Regime Security Approach to Soft Power in China,” </w:t>
      </w:r>
      <w:r w:rsidRPr="001A78CF">
        <w:rPr>
          <w:i/>
          <w:iCs/>
        </w:rPr>
        <w:t>Politics</w:t>
      </w:r>
      <w:r>
        <w:t>, 25.3-4)</w:t>
      </w:r>
    </w:p>
    <w:p w14:paraId="4CF12ABB" w14:textId="101CFCFD" w:rsidR="002B22E1" w:rsidRDefault="002B22E1" w:rsidP="002B22E1">
      <w:pPr>
        <w:rPr>
          <w:sz w:val="16"/>
        </w:rPr>
      </w:pPr>
      <w:r w:rsidRPr="00F90265">
        <w:rPr>
          <w:sz w:val="16"/>
        </w:rPr>
        <w:t xml:space="preserve">The need to overcome the security dilemma by reducing the fear its rise provokes in others is one of China's most complex national security challenges and the most widely cited reason for the country wanting to increase its soft power. According to Li (2009, p. 31), </w:t>
      </w:r>
      <w:r w:rsidRPr="00EF4DED">
        <w:rPr>
          <w:rStyle w:val="StyleUnderline"/>
          <w:highlight w:val="cyan"/>
        </w:rPr>
        <w:t>soft power is</w:t>
      </w:r>
      <w:r w:rsidRPr="00F90265">
        <w:rPr>
          <w:rStyle w:val="StyleUnderline"/>
        </w:rPr>
        <w:t xml:space="preserve"> ‘primarily </w:t>
      </w:r>
      <w:r w:rsidRPr="00EF4DED">
        <w:rPr>
          <w:rStyle w:val="StyleUnderline"/>
          <w:highlight w:val="cyan"/>
        </w:rPr>
        <w:t xml:space="preserve">utilized to refute the “China threat” </w:t>
      </w:r>
      <w:r w:rsidRPr="007E4870">
        <w:rPr>
          <w:rStyle w:val="StyleUnderline"/>
        </w:rPr>
        <w:t>thesis</w:t>
      </w:r>
      <w:r w:rsidRPr="00F90265">
        <w:rPr>
          <w:sz w:val="16"/>
        </w:rPr>
        <w:t xml:space="preserve">, facilitate a better understanding of China's domestic socio-economic reality, </w:t>
      </w:r>
      <w:r w:rsidRPr="00EF4DED">
        <w:rPr>
          <w:rStyle w:val="StyleUnderline"/>
          <w:highlight w:val="cyan"/>
        </w:rPr>
        <w:t>and persuade</w:t>
      </w:r>
      <w:r w:rsidRPr="00F90265">
        <w:rPr>
          <w:rStyle w:val="StyleUnderline"/>
        </w:rPr>
        <w:t xml:space="preserve"> </w:t>
      </w:r>
      <w:r w:rsidRPr="00EF4DED">
        <w:rPr>
          <w:rStyle w:val="StyleUnderline"/>
          <w:highlight w:val="cyan"/>
        </w:rPr>
        <w:t>the</w:t>
      </w:r>
      <w:r w:rsidRPr="00F90265">
        <w:rPr>
          <w:rStyle w:val="StyleUnderline"/>
        </w:rPr>
        <w:t xml:space="preserve"> outside </w:t>
      </w:r>
      <w:r w:rsidRPr="00EF4DED">
        <w:rPr>
          <w:rStyle w:val="StyleUnderline"/>
          <w:highlight w:val="cyan"/>
        </w:rPr>
        <w:t>world to</w:t>
      </w:r>
      <w:r w:rsidRPr="00F90265">
        <w:rPr>
          <w:rStyle w:val="StyleUnderline"/>
        </w:rPr>
        <w:t xml:space="preserve"> accept and </w:t>
      </w:r>
      <w:r w:rsidRPr="00EF4DED">
        <w:rPr>
          <w:rStyle w:val="StyleUnderline"/>
          <w:highlight w:val="cyan"/>
        </w:rPr>
        <w:t>support China's rise’</w:t>
      </w:r>
      <w:r w:rsidRPr="00F90265">
        <w:rPr>
          <w:sz w:val="16"/>
        </w:rPr>
        <w:t xml:space="preserve">. Deng (2009, p. 64) argues that </w:t>
      </w:r>
      <w:r w:rsidRPr="00F90265">
        <w:rPr>
          <w:rStyle w:val="StyleUnderline"/>
        </w:rPr>
        <w:t>in China</w:t>
      </w:r>
      <w:r w:rsidRPr="00F90265">
        <w:rPr>
          <w:sz w:val="16"/>
        </w:rPr>
        <w:t xml:space="preserve"> the concept of </w:t>
      </w:r>
      <w:r w:rsidRPr="00EF4DED">
        <w:rPr>
          <w:rStyle w:val="Emphasis"/>
          <w:highlight w:val="cyan"/>
        </w:rPr>
        <w:t>soft power</w:t>
      </w:r>
      <w:r w:rsidRPr="00F90265">
        <w:rPr>
          <w:sz w:val="16"/>
        </w:rPr>
        <w:t xml:space="preserve"> ‘to a large extent, </w:t>
      </w:r>
      <w:r w:rsidRPr="00EF4DED">
        <w:rPr>
          <w:rStyle w:val="Emphasis"/>
          <w:highlight w:val="cyan"/>
        </w:rPr>
        <w:t>means</w:t>
      </w:r>
      <w:r w:rsidRPr="00F90265">
        <w:rPr>
          <w:rStyle w:val="StyleUnderline"/>
        </w:rPr>
        <w:t xml:space="preserve"> the ability to influence others in world politics with the goal of achieving </w:t>
      </w:r>
      <w:r w:rsidRPr="00EF4DED">
        <w:rPr>
          <w:rStyle w:val="Emphasis"/>
          <w:highlight w:val="cyan"/>
        </w:rPr>
        <w:t>great power status</w:t>
      </w:r>
      <w:r w:rsidRPr="00F90265">
        <w:rPr>
          <w:rStyle w:val="StyleUnderline"/>
        </w:rPr>
        <w:t xml:space="preserve"> </w:t>
      </w:r>
      <w:r w:rsidRPr="00EF4DED">
        <w:rPr>
          <w:rStyle w:val="StyleUnderline"/>
          <w:highlight w:val="cyan"/>
        </w:rPr>
        <w:t>without sparking</w:t>
      </w:r>
      <w:r w:rsidRPr="00F90265">
        <w:rPr>
          <w:rStyle w:val="StyleUnderline"/>
        </w:rPr>
        <w:t xml:space="preserve"> fully fledged </w:t>
      </w:r>
      <w:r w:rsidRPr="00BC3D73">
        <w:rPr>
          <w:rStyle w:val="StyleUnderline"/>
        </w:rPr>
        <w:t xml:space="preserve">traditional power politics of hostile </w:t>
      </w:r>
      <w:r w:rsidRPr="00EF4DED">
        <w:rPr>
          <w:rStyle w:val="StyleUnderline"/>
          <w:highlight w:val="cyan"/>
        </w:rPr>
        <w:t>balancing or war</w:t>
      </w:r>
      <w:r w:rsidRPr="007E4870">
        <w:rPr>
          <w:rStyle w:val="StyleUnderline"/>
        </w:rPr>
        <w:t>’.</w:t>
      </w:r>
      <w:r w:rsidRPr="00F90265">
        <w:rPr>
          <w:sz w:val="16"/>
        </w:rPr>
        <w:t xml:space="preserve"> In his analysis of the concept's role in China's rise, </w:t>
      </w:r>
      <w:r w:rsidRPr="00F90265">
        <w:rPr>
          <w:rStyle w:val="StyleUnderline"/>
        </w:rPr>
        <w:t>Ding</w:t>
      </w:r>
      <w:r w:rsidRPr="00F90265">
        <w:rPr>
          <w:sz w:val="16"/>
        </w:rPr>
        <w:t xml:space="preserve"> (2010, p. 266) </w:t>
      </w:r>
      <w:r w:rsidRPr="00F90265">
        <w:rPr>
          <w:rStyle w:val="StyleUnderline"/>
        </w:rPr>
        <w:t>argues that the country's soft power strategy is one of reassurance that helps ‘to deal with foreign challenges and create a friendly international environment’</w:t>
      </w:r>
      <w:r w:rsidRPr="00F90265">
        <w:rPr>
          <w:sz w:val="16"/>
        </w:rPr>
        <w:t xml:space="preserve">. Rawnsley (2012, p. 126) notes that China's soft power strategy has been prompted by the emergence of a ‘China threat’ discourse in the West and therefore China's soft power can be seen as ‘not only reactive, but defensive’. Nye also claims that its soft power strategy is intended ‘to make its hard power look less threatening to its neighbors’ and that soft power can help to reduce the effectiveness of regional coalitions that attempt to balance against China (Nye, 2011, p. 23; 2013). This kind of national security perspective helps explain why building soft power has become such an important task for the CCP. But we need to consider the possibility that </w:t>
      </w:r>
      <w:r w:rsidRPr="00BC3D73">
        <w:rPr>
          <w:rStyle w:val="Emphasis"/>
        </w:rPr>
        <w:t xml:space="preserve">domestic </w:t>
      </w:r>
      <w:r w:rsidRPr="00EF4DED">
        <w:rPr>
          <w:rStyle w:val="Emphasis"/>
          <w:highlight w:val="cyan"/>
        </w:rPr>
        <w:t>concerns</w:t>
      </w:r>
      <w:r w:rsidRPr="00EF4DED">
        <w:rPr>
          <w:rStyle w:val="StyleUnderline"/>
          <w:highlight w:val="cyan"/>
        </w:rPr>
        <w:t xml:space="preserve"> over </w:t>
      </w:r>
      <w:r w:rsidRPr="00EF4DED">
        <w:rPr>
          <w:rStyle w:val="Emphasis"/>
          <w:highlight w:val="cyan"/>
        </w:rPr>
        <w:t>regime security</w:t>
      </w:r>
      <w:r w:rsidRPr="00BC3D73">
        <w:rPr>
          <w:rStyle w:val="StyleUnderline"/>
        </w:rPr>
        <w:t xml:space="preserve"> are</w:t>
      </w:r>
      <w:r w:rsidRPr="00F90265">
        <w:rPr>
          <w:sz w:val="16"/>
        </w:rPr>
        <w:t xml:space="preserve"> also </w:t>
      </w:r>
      <w:r w:rsidRPr="00EF4DED">
        <w:rPr>
          <w:rStyle w:val="StyleUnderline"/>
          <w:highlight w:val="cyan"/>
        </w:rPr>
        <w:t>driv</w:t>
      </w:r>
      <w:r w:rsidRPr="00BC3D73">
        <w:rPr>
          <w:rStyle w:val="StyleUnderline"/>
        </w:rPr>
        <w:t xml:space="preserve">ing </w:t>
      </w:r>
      <w:r w:rsidRPr="00EF4DED">
        <w:rPr>
          <w:rStyle w:val="StyleUnderline"/>
          <w:highlight w:val="cyan"/>
        </w:rPr>
        <w:t>China's soft power</w:t>
      </w:r>
      <w:r w:rsidRPr="00BC3D73">
        <w:rPr>
          <w:rStyle w:val="StyleUnderline"/>
        </w:rPr>
        <w:t xml:space="preserve"> project</w:t>
      </w:r>
      <w:r w:rsidRPr="00F90265">
        <w:rPr>
          <w:rStyle w:val="StyleUnderline"/>
        </w:rPr>
        <w:t>.</w:t>
      </w:r>
      <w:r>
        <w:rPr>
          <w:rStyle w:val="StyleUnderline"/>
        </w:rPr>
        <w:t xml:space="preserve"> </w:t>
      </w:r>
      <w:r w:rsidRPr="00F90265">
        <w:rPr>
          <w:sz w:val="16"/>
        </w:rPr>
        <w:t>‘Regime security’ generally refers to ‘the condition where governing elites are secure from violent challenges to their rule’ (Jackson, 2010, p. 187). In China's case, however, the insecurity of the regime is generated by the possibility not only of violent challenges, but also of ‘peaceful evolution’ (</w:t>
      </w:r>
      <w:proofErr w:type="spellStart"/>
      <w:r w:rsidRPr="00F90265">
        <w:rPr>
          <w:sz w:val="16"/>
        </w:rPr>
        <w:t>heping</w:t>
      </w:r>
      <w:proofErr w:type="spellEnd"/>
      <w:r w:rsidRPr="00F90265">
        <w:rPr>
          <w:sz w:val="16"/>
        </w:rPr>
        <w:t xml:space="preserve"> </w:t>
      </w:r>
      <w:proofErr w:type="spellStart"/>
      <w:r w:rsidRPr="00F90265">
        <w:rPr>
          <w:sz w:val="16"/>
        </w:rPr>
        <w:t>yanbian</w:t>
      </w:r>
      <w:proofErr w:type="spellEnd"/>
      <w:r w:rsidRPr="00F90265">
        <w:rPr>
          <w:sz w:val="16"/>
        </w:rPr>
        <w:t xml:space="preserve">), which is an extremely seriously concern for the CCP, particularly following the ‘color revolutions’ that have occurred in some post-Soviet states (see </w:t>
      </w:r>
      <w:proofErr w:type="spellStart"/>
      <w:r w:rsidRPr="00F90265">
        <w:rPr>
          <w:sz w:val="16"/>
        </w:rPr>
        <w:t>Shambaugh</w:t>
      </w:r>
      <w:proofErr w:type="spellEnd"/>
      <w:r w:rsidRPr="00F90265">
        <w:rPr>
          <w:sz w:val="16"/>
        </w:rPr>
        <w:t xml:space="preserve">, 2008, pp. 88–89). The ‘regime’ can be defined as ‘the small state of persons who hold the highest offices … and/or are the elite that effectively command the machinery, especially the coercive forces, of the state’ (Job, 1992, p. 15). While this article uses the term ‘regime security’ rather than ‘state security’, it should be noted that there is often no clear dividing line between the two within a ‘state-embedded polity’ (Gilley, 2006, p. 501) such as China, where there is significant penetration of the state by the CCP. Despite China's successes in dealing with many of the common sources of insecurity for developing states, such as permeability by external actors and susceptibility to armed conflict (see </w:t>
      </w:r>
      <w:proofErr w:type="spellStart"/>
      <w:r w:rsidRPr="00F90265">
        <w:rPr>
          <w:sz w:val="16"/>
        </w:rPr>
        <w:t>Ayoob</w:t>
      </w:r>
      <w:proofErr w:type="spellEnd"/>
      <w:r w:rsidRPr="00F90265">
        <w:rPr>
          <w:sz w:val="16"/>
        </w:rPr>
        <w:t xml:space="preserve">, 1995, p. 15), </w:t>
      </w:r>
      <w:r w:rsidRPr="00F90265">
        <w:rPr>
          <w:rStyle w:val="StyleUnderline"/>
        </w:rPr>
        <w:t xml:space="preserve">two </w:t>
      </w:r>
      <w:r w:rsidRPr="00DF69C9">
        <w:rPr>
          <w:rStyle w:val="StyleUnderline"/>
        </w:rPr>
        <w:t xml:space="preserve">important sources of regime insecurity remain problematic for the authorities: </w:t>
      </w:r>
      <w:r w:rsidRPr="00DF69C9">
        <w:rPr>
          <w:rStyle w:val="Emphasis"/>
        </w:rPr>
        <w:t>lack of legitimacy and lack of national cohesion</w:t>
      </w:r>
      <w:r w:rsidRPr="00DF69C9">
        <w:rPr>
          <w:rStyle w:val="StyleUnderline"/>
        </w:rPr>
        <w:t>.</w:t>
      </w:r>
      <w:r>
        <w:rPr>
          <w:rStyle w:val="StyleUnderline"/>
        </w:rPr>
        <w:t xml:space="preserve"> </w:t>
      </w:r>
      <w:r w:rsidRPr="00DF69C9">
        <w:rPr>
          <w:sz w:val="16"/>
        </w:rPr>
        <w:t xml:space="preserve">For a political authority such as the CCP, </w:t>
      </w:r>
      <w:r w:rsidRPr="00DF69C9">
        <w:rPr>
          <w:rStyle w:val="StyleUnderline"/>
        </w:rPr>
        <w:t>legitimacy is determined by the degree to which it ‘holds and exercises political power with legality, justification and consent from the standpoint of all of its citizens’</w:t>
      </w:r>
      <w:r w:rsidRPr="00DF69C9">
        <w:rPr>
          <w:sz w:val="16"/>
        </w:rPr>
        <w:t xml:space="preserve"> (Gilley, 2009, p. 11). In other words, the use of power must proceed according to rules, these rules are justified by widely shared beliefs and the actions of those in subordinate positions provide evidence that they consent to the power relationship (Beetham, 1991, p. 16). There has been a great deal of elite discussion of party legitimacy in China, particularly since the early 2000s; one study showed that 68 per cent of sampled Chinese journal articles about legitimacy took the view that the CCP's legitimacy was under threat, while 30 per cent claimed the party faced a legitimacy crisis (Gilley and </w:t>
      </w:r>
      <w:proofErr w:type="spellStart"/>
      <w:r w:rsidRPr="00DF69C9">
        <w:rPr>
          <w:sz w:val="16"/>
        </w:rPr>
        <w:t>Holbig</w:t>
      </w:r>
      <w:proofErr w:type="spellEnd"/>
      <w:r w:rsidRPr="00DF69C9">
        <w:rPr>
          <w:sz w:val="16"/>
        </w:rPr>
        <w:t>, 2009, p. 343). A more recent study found that Chinese intellectuals are more pessimistic about regime legitimacy</w:t>
      </w:r>
      <w:r w:rsidRPr="00BC3D73">
        <w:rPr>
          <w:sz w:val="16"/>
        </w:rPr>
        <w:t xml:space="preserve"> in China than their Western counterparts (Zeng, 2014). For the purpose of this </w:t>
      </w:r>
      <w:proofErr w:type="gramStart"/>
      <w:r w:rsidRPr="00BC3D73">
        <w:rPr>
          <w:sz w:val="16"/>
        </w:rPr>
        <w:t>article</w:t>
      </w:r>
      <w:proofErr w:type="gramEnd"/>
      <w:r w:rsidRPr="00BC3D73">
        <w:rPr>
          <w:sz w:val="16"/>
        </w:rPr>
        <w:t xml:space="preserve"> it is not necessary to resolve the question of whether or not the CCP currently faces a legitimacy crisis, however – only to show that </w:t>
      </w:r>
      <w:r w:rsidRPr="00BC3D73">
        <w:rPr>
          <w:rStyle w:val="StyleUnderline"/>
        </w:rPr>
        <w:t>the potential for the party-state to lose its legitimacy is a serious source of insecurity.</w:t>
      </w:r>
      <w:r>
        <w:rPr>
          <w:rStyle w:val="StyleUnderline"/>
        </w:rPr>
        <w:t xml:space="preserve"> </w:t>
      </w:r>
      <w:r w:rsidRPr="00F90265">
        <w:rPr>
          <w:sz w:val="16"/>
        </w:rPr>
        <w:t>The Fourth Plenum of the 18th Central Committee, held in October 2014, provides clear evidence that senior party officials are highly concerned about the legality of CCP power. The Plenum's major focus was the need for the party to ‘rule according to the law’ (</w:t>
      </w:r>
      <w:proofErr w:type="spellStart"/>
      <w:r w:rsidRPr="00F90265">
        <w:rPr>
          <w:sz w:val="16"/>
        </w:rPr>
        <w:t>yi</w:t>
      </w:r>
      <w:proofErr w:type="spellEnd"/>
      <w:r w:rsidRPr="00F90265">
        <w:rPr>
          <w:sz w:val="16"/>
        </w:rPr>
        <w:t xml:space="preserve"> fa </w:t>
      </w:r>
      <w:proofErr w:type="spellStart"/>
      <w:r w:rsidRPr="00F90265">
        <w:rPr>
          <w:sz w:val="16"/>
        </w:rPr>
        <w:t>zhi</w:t>
      </w:r>
      <w:proofErr w:type="spellEnd"/>
      <w:r w:rsidRPr="00F90265">
        <w:rPr>
          <w:sz w:val="16"/>
        </w:rPr>
        <w:t xml:space="preserve"> </w:t>
      </w:r>
      <w:proofErr w:type="spellStart"/>
      <w:r w:rsidRPr="00F90265">
        <w:rPr>
          <w:sz w:val="16"/>
        </w:rPr>
        <w:t>guo</w:t>
      </w:r>
      <w:proofErr w:type="spellEnd"/>
      <w:r w:rsidRPr="00F90265">
        <w:rPr>
          <w:sz w:val="16"/>
        </w:rPr>
        <w:t>) and pointed out that ‘good law is a prerequisite for good governance’ and that for the party to rule according to the law it must first rule according to the constitution (Xinhua, 2014). Responsibility for the justification of party power falls on the Central Propaganda Department, which utilizes a comprehensive network of institutions to attempt to reproduce the official discourse justifying CCP rule and suppress any rival discourses that might challenge it (see Edney, 2014). Lack of consent is also a problem that requires significant resources to overcome. According to the Chinese Academy of Social Sciences, in recent years the annual number of major protests in China has exceeded 100,000 (Huang, 2012). While all states use domestic force to some extent (see Buzan, 1983, p. 67), the huge investment of the Chinese authorities in the internal security apparatus, which in recent years has exceeded even China's military spending (Martina, 2014), demonstrates that the lack of consent to CCP rule is widespread enough to be a cause for serious concern.</w:t>
      </w:r>
      <w:r>
        <w:rPr>
          <w:sz w:val="16"/>
        </w:rPr>
        <w:t xml:space="preserve"> </w:t>
      </w:r>
      <w:r w:rsidRPr="00EF4DED">
        <w:rPr>
          <w:rStyle w:val="StyleUnderline"/>
          <w:highlight w:val="cyan"/>
        </w:rPr>
        <w:t>Soft power</w:t>
      </w:r>
      <w:r w:rsidRPr="00BC3D73">
        <w:rPr>
          <w:rStyle w:val="StyleUnderline"/>
        </w:rPr>
        <w:t xml:space="preserve"> is primarily relevant to the </w:t>
      </w:r>
      <w:r w:rsidRPr="00EF4DED">
        <w:rPr>
          <w:rStyle w:val="Emphasis"/>
          <w:highlight w:val="cyan"/>
        </w:rPr>
        <w:t>enhance</w:t>
      </w:r>
      <w:r w:rsidRPr="00BC3D73">
        <w:rPr>
          <w:rStyle w:val="StyleUnderline"/>
        </w:rPr>
        <w:t xml:space="preserve">ment of </w:t>
      </w:r>
      <w:r w:rsidRPr="00EF4DED">
        <w:rPr>
          <w:rStyle w:val="StyleUnderline"/>
          <w:highlight w:val="cyan"/>
        </w:rPr>
        <w:t>regime legitimacy</w:t>
      </w:r>
      <w:r w:rsidRPr="00F90265">
        <w:rPr>
          <w:rStyle w:val="StyleUnderline"/>
        </w:rPr>
        <w:t xml:space="preserve"> where a significant component of </w:t>
      </w:r>
      <w:r w:rsidRPr="00EF4DED">
        <w:rPr>
          <w:rStyle w:val="StyleUnderline"/>
          <w:highlight w:val="cyan"/>
        </w:rPr>
        <w:t>the</w:t>
      </w:r>
      <w:r w:rsidRPr="00F90265">
        <w:rPr>
          <w:rStyle w:val="StyleUnderline"/>
        </w:rPr>
        <w:t xml:space="preserve"> moral </w:t>
      </w:r>
      <w:r w:rsidRPr="00EF4DED">
        <w:rPr>
          <w:rStyle w:val="StyleUnderline"/>
          <w:highlight w:val="cyan"/>
        </w:rPr>
        <w:t>justification</w:t>
      </w:r>
      <w:r w:rsidRPr="00F90265">
        <w:rPr>
          <w:rStyle w:val="StyleUnderline"/>
        </w:rPr>
        <w:t xml:space="preserve"> for </w:t>
      </w:r>
      <w:r w:rsidRPr="00F90265">
        <w:rPr>
          <w:rStyle w:val="StyleUnderline"/>
        </w:rPr>
        <w:lastRenderedPageBreak/>
        <w:t xml:space="preserve">maintaining the current system </w:t>
      </w:r>
      <w:r w:rsidRPr="00EF4DED">
        <w:rPr>
          <w:rStyle w:val="StyleUnderline"/>
          <w:highlight w:val="cyan"/>
        </w:rPr>
        <w:t>is based on the regime's ability to improve</w:t>
      </w:r>
      <w:r w:rsidRPr="00F90265">
        <w:rPr>
          <w:rStyle w:val="StyleUnderline"/>
        </w:rPr>
        <w:t xml:space="preserve"> the </w:t>
      </w:r>
      <w:r w:rsidRPr="00BC3D73">
        <w:rPr>
          <w:rStyle w:val="Emphasis"/>
        </w:rPr>
        <w:t xml:space="preserve">international </w:t>
      </w:r>
      <w:r w:rsidRPr="00EF4DED">
        <w:rPr>
          <w:rStyle w:val="Emphasis"/>
          <w:highlight w:val="cyan"/>
        </w:rPr>
        <w:t>status</w:t>
      </w:r>
      <w:r w:rsidRPr="00F90265">
        <w:rPr>
          <w:rStyle w:val="StyleUnderline"/>
        </w:rPr>
        <w:t xml:space="preserve"> of the national unit. </w:t>
      </w:r>
      <w:r w:rsidRPr="00EF4DED">
        <w:rPr>
          <w:rStyle w:val="StyleUnderline"/>
          <w:highlight w:val="cyan"/>
        </w:rPr>
        <w:t>The</w:t>
      </w:r>
      <w:r w:rsidRPr="00F90265">
        <w:rPr>
          <w:rStyle w:val="StyleUnderline"/>
        </w:rPr>
        <w:t xml:space="preserve"> international </w:t>
      </w:r>
      <w:r w:rsidRPr="00EF4DED">
        <w:rPr>
          <w:rStyle w:val="StyleUnderline"/>
          <w:highlight w:val="cyan"/>
        </w:rPr>
        <w:t>increase in</w:t>
      </w:r>
      <w:r w:rsidRPr="00F90265">
        <w:rPr>
          <w:rStyle w:val="StyleUnderline"/>
        </w:rPr>
        <w:t xml:space="preserve"> positive attraction that is associated with a rise in </w:t>
      </w:r>
      <w:r w:rsidRPr="00EF4DED">
        <w:rPr>
          <w:rStyle w:val="Emphasis"/>
          <w:highlight w:val="cyan"/>
        </w:rPr>
        <w:t>soft power</w:t>
      </w:r>
      <w:r w:rsidRPr="00EF4DED">
        <w:rPr>
          <w:rStyle w:val="StyleUnderline"/>
          <w:highlight w:val="cyan"/>
        </w:rPr>
        <w:t xml:space="preserve"> makes it easier</w:t>
      </w:r>
      <w:r w:rsidRPr="00BC3D73">
        <w:rPr>
          <w:rStyle w:val="StyleUnderline"/>
        </w:rPr>
        <w:t xml:space="preserve"> for the regime </w:t>
      </w:r>
      <w:r w:rsidRPr="00EF4DED">
        <w:rPr>
          <w:rStyle w:val="StyleUnderline"/>
          <w:highlight w:val="cyan"/>
        </w:rPr>
        <w:t>to convince</w:t>
      </w:r>
      <w:r w:rsidRPr="00BC3D73">
        <w:rPr>
          <w:rStyle w:val="StyleUnderline"/>
        </w:rPr>
        <w:t xml:space="preserve"> its </w:t>
      </w:r>
      <w:r w:rsidRPr="00EF4DED">
        <w:rPr>
          <w:rStyle w:val="StyleUnderline"/>
          <w:highlight w:val="cyan"/>
        </w:rPr>
        <w:t>citizens of</w:t>
      </w:r>
      <w:r w:rsidRPr="00F90265">
        <w:rPr>
          <w:rStyle w:val="StyleUnderline"/>
        </w:rPr>
        <w:t xml:space="preserve"> the truth of its claim that </w:t>
      </w:r>
      <w:r w:rsidRPr="00EF4DED">
        <w:rPr>
          <w:rStyle w:val="StyleUnderline"/>
          <w:highlight w:val="cyan"/>
        </w:rPr>
        <w:t>the country's</w:t>
      </w:r>
      <w:r w:rsidRPr="00F90265">
        <w:rPr>
          <w:rStyle w:val="StyleUnderline"/>
        </w:rPr>
        <w:t xml:space="preserve"> international </w:t>
      </w:r>
      <w:r w:rsidRPr="00EF4DED">
        <w:rPr>
          <w:rStyle w:val="StyleUnderline"/>
          <w:highlight w:val="cyan"/>
        </w:rPr>
        <w:t>status is improving under its leadership</w:t>
      </w:r>
      <w:r w:rsidRPr="00F90265">
        <w:rPr>
          <w:sz w:val="16"/>
        </w:rPr>
        <w:t xml:space="preserve">, where ‘status’ is defined not only in terms of material capabilities, but also in terms of social recognition. For the most part, </w:t>
      </w:r>
      <w:r w:rsidRPr="00F90265">
        <w:rPr>
          <w:rStyle w:val="StyleUnderline"/>
        </w:rPr>
        <w:t>evidence of an increase in international recognition and attraction</w:t>
      </w:r>
      <w:r w:rsidRPr="00F90265">
        <w:rPr>
          <w:sz w:val="16"/>
        </w:rPr>
        <w:t xml:space="preserve"> could be </w:t>
      </w:r>
      <w:r w:rsidRPr="00F90265">
        <w:rPr>
          <w:rStyle w:val="StyleUnderline"/>
        </w:rPr>
        <w:t>used to bolster claims that the regime has successfully improved the country's international status</w:t>
      </w:r>
      <w:r w:rsidRPr="00F90265">
        <w:rPr>
          <w:sz w:val="16"/>
        </w:rPr>
        <w:t>, regardless of whether soft power is a result of attraction to political values, culture or foreign policies, or whether it is generated by the policies of the regime or sources within broader society. Some internationally attractive cultural products can also be the work of dissidents or relate to aspects of culture or values that the regime would rather suppress, however, and these sources of attraction are difficult for the authorities to exploit.</w:t>
      </w:r>
      <w:r>
        <w:rPr>
          <w:sz w:val="16"/>
        </w:rPr>
        <w:t xml:space="preserve"> </w:t>
      </w:r>
      <w:r w:rsidRPr="00F90265">
        <w:rPr>
          <w:sz w:val="16"/>
        </w:rPr>
        <w:t xml:space="preserve">Chinese political elites feel a keen sense of obligation to restore the country's past great power status (Deng, 2008, pp. 8–9) and show its people that China is globally respected and admired (Zhang, 2012, p. 620). The leadership attempts to appease domestic nationalist audiences by gaining ‘face’ for China abroad (Gries, 2004, pp. 120–121) and the party-state has often publicized statements of support or admiration from foreign allies to demonstrate China's international status and thereby bolster its moral claim to rule (e.g. Brady, 2003, p. 228). If there is a broad-based growth in Chinese soft power, these statements are likely to become more common and more credible as the number and variety of foreign actors who are attracted to China increases. Moreover, </w:t>
      </w:r>
      <w:r w:rsidRPr="00EF4DED">
        <w:rPr>
          <w:rStyle w:val="StyleUnderline"/>
          <w:highlight w:val="cyan"/>
        </w:rPr>
        <w:t>international attraction</w:t>
      </w:r>
      <w:r w:rsidRPr="00F90265">
        <w:rPr>
          <w:rStyle w:val="StyleUnderline"/>
        </w:rPr>
        <w:t xml:space="preserve"> to China's success in areas such as </w:t>
      </w:r>
      <w:r w:rsidRPr="00F90265">
        <w:rPr>
          <w:rStyle w:val="Emphasis"/>
        </w:rPr>
        <w:t>economic development</w:t>
      </w:r>
      <w:r w:rsidRPr="00F90265">
        <w:rPr>
          <w:rStyle w:val="StyleUnderline"/>
        </w:rPr>
        <w:t xml:space="preserve"> </w:t>
      </w:r>
      <w:r w:rsidRPr="00EF4DED">
        <w:rPr>
          <w:rStyle w:val="Emphasis"/>
          <w:highlight w:val="cyan"/>
        </w:rPr>
        <w:t>expands</w:t>
      </w:r>
      <w:r w:rsidRPr="00F90265">
        <w:rPr>
          <w:rStyle w:val="StyleUnderline"/>
        </w:rPr>
        <w:t xml:space="preserve"> the number of ‘nodes’ in networks of ‘</w:t>
      </w:r>
      <w:r w:rsidRPr="00EF4DED">
        <w:rPr>
          <w:rStyle w:val="Emphasis"/>
          <w:highlight w:val="cyan"/>
        </w:rPr>
        <w:t>legitimacy</w:t>
      </w:r>
      <w:r w:rsidRPr="00F90265">
        <w:rPr>
          <w:rStyle w:val="StyleUnderline"/>
        </w:rPr>
        <w:t xml:space="preserve"> belief’, thereby </w:t>
      </w:r>
      <w:r w:rsidRPr="00CA394D">
        <w:rPr>
          <w:rStyle w:val="StyleUnderline"/>
        </w:rPr>
        <w:t>reducing</w:t>
      </w:r>
      <w:r w:rsidRPr="00F90265">
        <w:rPr>
          <w:rStyle w:val="StyleUnderline"/>
        </w:rPr>
        <w:t xml:space="preserve"> the marginal cost of persuasion and </w:t>
      </w:r>
      <w:r w:rsidRPr="00EF4DED">
        <w:rPr>
          <w:rStyle w:val="Emphasis"/>
          <w:highlight w:val="cyan"/>
        </w:rPr>
        <w:t>squeezing out alternative</w:t>
      </w:r>
      <w:r w:rsidRPr="00DF69C9">
        <w:rPr>
          <w:sz w:val="16"/>
          <w:szCs w:val="16"/>
        </w:rPr>
        <w:t xml:space="preserve"> discourse</w:t>
      </w:r>
      <w:r w:rsidRPr="00EF4DED">
        <w:rPr>
          <w:rStyle w:val="Emphasis"/>
          <w:highlight w:val="cyan"/>
        </w:rPr>
        <w:t>s</w:t>
      </w:r>
      <w:r w:rsidRPr="00F90265">
        <w:rPr>
          <w:rStyle w:val="Emphasis"/>
        </w:rPr>
        <w:t xml:space="preserve"> </w:t>
      </w:r>
      <w:r w:rsidRPr="00EF4DED">
        <w:rPr>
          <w:rStyle w:val="Emphasis"/>
          <w:highlight w:val="cyan"/>
        </w:rPr>
        <w:t>that</w:t>
      </w:r>
      <w:r w:rsidRPr="00F90265">
        <w:rPr>
          <w:rStyle w:val="Emphasis"/>
        </w:rPr>
        <w:t xml:space="preserve"> might </w:t>
      </w:r>
      <w:r w:rsidRPr="00EF4DED">
        <w:rPr>
          <w:rStyle w:val="Emphasis"/>
          <w:highlight w:val="cyan"/>
        </w:rPr>
        <w:t>challenge</w:t>
      </w:r>
      <w:r w:rsidRPr="00DF69C9">
        <w:rPr>
          <w:rStyle w:val="Emphasis"/>
        </w:rPr>
        <w:t xml:space="preserve"> regime </w:t>
      </w:r>
      <w:r w:rsidRPr="00EF4DED">
        <w:rPr>
          <w:rStyle w:val="Emphasis"/>
          <w:highlight w:val="cyan"/>
        </w:rPr>
        <w:t>legitimacy</w:t>
      </w:r>
      <w:r w:rsidRPr="00F90265">
        <w:rPr>
          <w:rStyle w:val="StyleUnderline"/>
        </w:rPr>
        <w:t xml:space="preserve"> (</w:t>
      </w:r>
      <w:proofErr w:type="spellStart"/>
      <w:r w:rsidRPr="00F90265">
        <w:rPr>
          <w:sz w:val="16"/>
        </w:rPr>
        <w:t>Gerschewski</w:t>
      </w:r>
      <w:proofErr w:type="spellEnd"/>
      <w:r w:rsidRPr="00F90265">
        <w:rPr>
          <w:sz w:val="16"/>
        </w:rPr>
        <w:t xml:space="preserve">, 2013, pp. 26–27). </w:t>
      </w:r>
      <w:r w:rsidRPr="00F90265">
        <w:rPr>
          <w:rStyle w:val="StyleUnderline"/>
        </w:rPr>
        <w:t>This makes it easier for the CCP to claim legitimacy based on its success in moving China toward the shared goal of national ‘rejuvenation’.</w:t>
      </w:r>
      <w:r>
        <w:rPr>
          <w:rStyle w:val="StyleUnderline"/>
        </w:rPr>
        <w:t xml:space="preserve"> </w:t>
      </w:r>
      <w:r w:rsidRPr="00F90265">
        <w:rPr>
          <w:sz w:val="16"/>
        </w:rPr>
        <w:t>Although ‘national cohesion’ is a concept that is rather nebulous and difficult to assess, the regular references to ‘cohesion’ in official CCP statements indicate that Chinese leaders are worried about it and seek to improve it (e.g. CCP Central Committee, 2011; 2013). As China has become a more plural society, generating social consensus (</w:t>
      </w:r>
      <w:proofErr w:type="spellStart"/>
      <w:r w:rsidRPr="00F90265">
        <w:rPr>
          <w:sz w:val="16"/>
        </w:rPr>
        <w:t>ningju</w:t>
      </w:r>
      <w:proofErr w:type="spellEnd"/>
      <w:r w:rsidRPr="00F90265">
        <w:rPr>
          <w:sz w:val="16"/>
        </w:rPr>
        <w:t xml:space="preserve"> </w:t>
      </w:r>
      <w:proofErr w:type="spellStart"/>
      <w:r w:rsidRPr="00F90265">
        <w:rPr>
          <w:sz w:val="16"/>
        </w:rPr>
        <w:t>gongshi</w:t>
      </w:r>
      <w:proofErr w:type="spellEnd"/>
      <w:r w:rsidRPr="00F90265">
        <w:rPr>
          <w:sz w:val="16"/>
        </w:rPr>
        <w:t>) and unifying the people (</w:t>
      </w:r>
      <w:proofErr w:type="spellStart"/>
      <w:r w:rsidRPr="00F90265">
        <w:rPr>
          <w:sz w:val="16"/>
        </w:rPr>
        <w:t>ningju</w:t>
      </w:r>
      <w:proofErr w:type="spellEnd"/>
      <w:r w:rsidRPr="00F90265">
        <w:rPr>
          <w:sz w:val="16"/>
        </w:rPr>
        <w:t xml:space="preserve"> </w:t>
      </w:r>
      <w:proofErr w:type="spellStart"/>
      <w:r w:rsidRPr="00F90265">
        <w:rPr>
          <w:sz w:val="16"/>
        </w:rPr>
        <w:t>renxin</w:t>
      </w:r>
      <w:proofErr w:type="spellEnd"/>
      <w:r w:rsidRPr="00F90265">
        <w:rPr>
          <w:sz w:val="16"/>
        </w:rPr>
        <w:t xml:space="preserve">) have become serious concerns for the propaganda authorities (Edney, 2014). According to propaganda chief Liu Yunshan, achieving the ‘China dream’ of the great rejuvenation of the Chinese nation requires cultural cohesion (Xinhua, 2013), while an early article on national cultural security published on a CCP website argues that </w:t>
      </w:r>
      <w:r w:rsidRPr="00EF4DED">
        <w:rPr>
          <w:rStyle w:val="StyleUnderline"/>
          <w:highlight w:val="cyan"/>
        </w:rPr>
        <w:t>if a country lacks cohesion</w:t>
      </w:r>
      <w:r w:rsidRPr="00F90265">
        <w:rPr>
          <w:rStyle w:val="StyleUnderline"/>
        </w:rPr>
        <w:t xml:space="preserve"> – even if it is strong in terms of other forms of power – when it faces challenges</w:t>
      </w:r>
      <w:r w:rsidRPr="00F90265">
        <w:rPr>
          <w:sz w:val="16"/>
        </w:rPr>
        <w:t xml:space="preserve"> such as a natural disaster or foreign invasion </w:t>
      </w:r>
      <w:r w:rsidRPr="00EF4DED">
        <w:rPr>
          <w:rStyle w:val="Emphasis"/>
          <w:highlight w:val="cyan"/>
        </w:rPr>
        <w:t>it</w:t>
      </w:r>
      <w:r w:rsidRPr="00F90265">
        <w:rPr>
          <w:rStyle w:val="Emphasis"/>
        </w:rPr>
        <w:t xml:space="preserve"> </w:t>
      </w:r>
      <w:r w:rsidRPr="00EF4DED">
        <w:rPr>
          <w:rStyle w:val="Emphasis"/>
          <w:highlight w:val="cyan"/>
        </w:rPr>
        <w:t>will ‘collapse at the first blow’</w:t>
      </w:r>
      <w:r w:rsidRPr="00F90265">
        <w:rPr>
          <w:sz w:val="16"/>
        </w:rPr>
        <w:t xml:space="preserve"> (</w:t>
      </w:r>
      <w:proofErr w:type="spellStart"/>
      <w:r w:rsidRPr="00F90265">
        <w:rPr>
          <w:sz w:val="16"/>
        </w:rPr>
        <w:t>bu</w:t>
      </w:r>
      <w:proofErr w:type="spellEnd"/>
      <w:r w:rsidRPr="00F90265">
        <w:rPr>
          <w:sz w:val="16"/>
        </w:rPr>
        <w:t xml:space="preserve"> </w:t>
      </w:r>
      <w:proofErr w:type="spellStart"/>
      <w:r w:rsidRPr="00F90265">
        <w:rPr>
          <w:sz w:val="16"/>
        </w:rPr>
        <w:t>kan</w:t>
      </w:r>
      <w:proofErr w:type="spellEnd"/>
      <w:r w:rsidRPr="00F90265">
        <w:rPr>
          <w:sz w:val="16"/>
        </w:rPr>
        <w:t xml:space="preserve"> </w:t>
      </w:r>
      <w:proofErr w:type="spellStart"/>
      <w:r w:rsidRPr="00F90265">
        <w:rPr>
          <w:sz w:val="16"/>
        </w:rPr>
        <w:t>yi</w:t>
      </w:r>
      <w:proofErr w:type="spellEnd"/>
      <w:r w:rsidRPr="00F90265">
        <w:rPr>
          <w:sz w:val="16"/>
        </w:rPr>
        <w:t xml:space="preserve"> ji) (Yang, 2006). A lack of national cohesion can be a persistent problem for weak states that are unable to generate ‘a domestic political and social consensus of sufficient strength to eliminate the large-scale use of force as a major and continuing element in the domestic political life of the nation’ (Buzan, 1983, p. 67).</w:t>
      </w:r>
      <w:r>
        <w:rPr>
          <w:sz w:val="16"/>
        </w:rPr>
        <w:t xml:space="preserve"> </w:t>
      </w:r>
      <w:r w:rsidRPr="00F90265">
        <w:rPr>
          <w:sz w:val="16"/>
        </w:rPr>
        <w:t xml:space="preserve">Normally soft power refers to a country's attractiveness to foreign constituencies. To consider the possibility that it could enhance national cohesion, however, it is necessary to apply the concept to the relationship between domestic constituencies. In this sense, the soft power of the political, social and cultural core of the polity encourages domestic interest groups and individuals on the margins to want the same outcomes, such as stability and national cohesion, as the authorities at the center. Although this might seem to be a major step away from the traditional interpretation of soft power, Nye's (2011, pp. 19–20) argument that soft power is a key requirement of an effective counter-insurgency strategy and that dealing with the threat of terrorism requires the soft power </w:t>
      </w:r>
      <w:r w:rsidRPr="00DF69C9">
        <w:rPr>
          <w:sz w:val="16"/>
        </w:rPr>
        <w:t xml:space="preserve">of an appealing narrative that can win over mainstream society and prevent terrorists recruiting new members to their groups, highlights the concept's potential significance for state efforts to respond to domestic sources of instability. In this case, </w:t>
      </w:r>
      <w:r w:rsidRPr="00DF69C9">
        <w:rPr>
          <w:rStyle w:val="StyleUnderline"/>
        </w:rPr>
        <w:t>soft power involves enhancing regime security by making it less likely that domestic adversaries who pose a threat to national cohesion will be able to obtain material support from the local population, which then makes it easier for the state to deal with the security threat they pose.</w:t>
      </w:r>
      <w:r>
        <w:rPr>
          <w:rStyle w:val="StyleUnderline"/>
        </w:rPr>
        <w:t xml:space="preserve"> </w:t>
      </w:r>
      <w:r w:rsidRPr="00DF69C9">
        <w:rPr>
          <w:rStyle w:val="StyleUnderline"/>
        </w:rPr>
        <w:t xml:space="preserve">The authorities in Beijing face a range of </w:t>
      </w:r>
      <w:r w:rsidRPr="00DF69C9">
        <w:rPr>
          <w:rStyle w:val="Emphasis"/>
        </w:rPr>
        <w:t>threats to national cohesion</w:t>
      </w:r>
      <w:r w:rsidRPr="00DF69C9">
        <w:rPr>
          <w:rStyle w:val="StyleUnderline"/>
        </w:rPr>
        <w:t xml:space="preserve"> from peripheral regions, including</w:t>
      </w:r>
      <w:r w:rsidRPr="00DF69C9">
        <w:rPr>
          <w:sz w:val="16"/>
        </w:rPr>
        <w:t xml:space="preserve"> the ongoing problem of </w:t>
      </w:r>
      <w:r w:rsidRPr="00DF69C9">
        <w:rPr>
          <w:rStyle w:val="StyleUnderline"/>
        </w:rPr>
        <w:t>terrorism and insurgent attacks in Xinjiang</w:t>
      </w:r>
      <w:r w:rsidRPr="00DF69C9">
        <w:rPr>
          <w:sz w:val="16"/>
        </w:rPr>
        <w:t xml:space="preserve">, protests and discontent in Tibet, pro-democracy protests in Hong Kong and de facto independence in Taiwan. In light of these </w:t>
      </w:r>
      <w:proofErr w:type="gramStart"/>
      <w:r w:rsidRPr="00DF69C9">
        <w:rPr>
          <w:sz w:val="16"/>
        </w:rPr>
        <w:t>challenges</w:t>
      </w:r>
      <w:proofErr w:type="gramEnd"/>
      <w:r w:rsidRPr="00DF69C9">
        <w:rPr>
          <w:sz w:val="16"/>
        </w:rPr>
        <w:t xml:space="preserve"> it would not be</w:t>
      </w:r>
      <w:r w:rsidRPr="00F90265">
        <w:rPr>
          <w:sz w:val="16"/>
        </w:rPr>
        <w:t xml:space="preserve"> unreasonable for scholars, or even the authorities, to interpret ‘</w:t>
      </w:r>
      <w:r w:rsidRPr="00EF4DED">
        <w:rPr>
          <w:rStyle w:val="Emphasis"/>
          <w:highlight w:val="cyan"/>
        </w:rPr>
        <w:t>soft power’</w:t>
      </w:r>
      <w:r w:rsidRPr="00F90265">
        <w:rPr>
          <w:sz w:val="16"/>
        </w:rPr>
        <w:t xml:space="preserve"> as something that could also be applied to </w:t>
      </w:r>
      <w:r w:rsidRPr="00EF4DED">
        <w:rPr>
          <w:rStyle w:val="StyleUnderline"/>
          <w:highlight w:val="cyan"/>
        </w:rPr>
        <w:t>improve regime security by enhancing the cohesion between the</w:t>
      </w:r>
      <w:r w:rsidRPr="00DF69C9">
        <w:rPr>
          <w:rStyle w:val="StyleUnderline"/>
        </w:rPr>
        <w:t xml:space="preserve"> political, social and cultural </w:t>
      </w:r>
      <w:r w:rsidRPr="00EF4DED">
        <w:rPr>
          <w:rStyle w:val="StyleUnderline"/>
          <w:highlight w:val="cyan"/>
        </w:rPr>
        <w:t>core of the Chinese polity and those on the margins</w:t>
      </w:r>
      <w:r w:rsidRPr="00F90265">
        <w:rPr>
          <w:sz w:val="16"/>
        </w:rPr>
        <w:t>. Indeed, in more general terms, Wang and Lu (2008, p. 427) have pointed out that Chinese interpretations of soft power include ‘the ability to generate compliance in a society by moral example and persuasion’.</w:t>
      </w:r>
    </w:p>
    <w:p w14:paraId="06940F06" w14:textId="1B7FE315" w:rsidR="002B22E1" w:rsidRPr="00E539B8" w:rsidRDefault="002B22E1" w:rsidP="00E539B8"/>
    <w:p w14:paraId="38043ED6" w14:textId="77777777" w:rsidR="00E539B8" w:rsidRPr="00E539B8" w:rsidRDefault="00E539B8" w:rsidP="00E539B8"/>
    <w:p w14:paraId="15EB64B2" w14:textId="77777777" w:rsidR="00E539B8" w:rsidRDefault="00E539B8" w:rsidP="00E539B8">
      <w:pPr>
        <w:pStyle w:val="Heading4"/>
      </w:pPr>
      <w:r>
        <w:lastRenderedPageBreak/>
        <w:t>Soft power is key to defuse threats to CCP legitimacy – unites different factions and strengthens core values</w:t>
      </w:r>
    </w:p>
    <w:p w14:paraId="0282C90D" w14:textId="77777777" w:rsidR="00E539B8" w:rsidRPr="007C585C" w:rsidRDefault="00E539B8" w:rsidP="00E539B8">
      <w:proofErr w:type="spellStart"/>
      <w:r w:rsidRPr="007C585C">
        <w:rPr>
          <w:rStyle w:val="Style13ptBold"/>
        </w:rPr>
        <w:t>Sayama</w:t>
      </w:r>
      <w:proofErr w:type="spellEnd"/>
      <w:r w:rsidRPr="007C585C">
        <w:rPr>
          <w:rStyle w:val="Style13ptBold"/>
        </w:rPr>
        <w:t xml:space="preserve"> 16</w:t>
      </w:r>
      <w:r w:rsidRPr="007C585C">
        <w:t xml:space="preserve">, Visiting Fellow in the International Security Studies group at RUSI, Royal United Services Institute for Defense and Security Studies </w:t>
      </w:r>
      <w:r>
        <w:t>(</w:t>
      </w:r>
      <w:r w:rsidRPr="007C585C">
        <w:t>Osamu, “China’s Approach to Soft Power Seeking a Balance between Nationalism, Legitimacy and International Influence,” https://rusi.org/sites/default/files/201603_op_chinas_soft_power.pdf</w:t>
      </w:r>
      <w:r>
        <w:t>)</w:t>
      </w:r>
    </w:p>
    <w:p w14:paraId="6E6796AA" w14:textId="77777777" w:rsidR="00E539B8" w:rsidRPr="00D25C5A" w:rsidRDefault="00E539B8" w:rsidP="00E539B8">
      <w:pPr>
        <w:rPr>
          <w:rStyle w:val="StyleUnderline"/>
        </w:rPr>
      </w:pPr>
      <w:r w:rsidRPr="00A95186">
        <w:rPr>
          <w:sz w:val="16"/>
        </w:rPr>
        <w:t xml:space="preserve">As China’s rapid economic development has continued, economic inequality has widened between its rich coastal cities and the poor rural interior. There is a risk that anger and frustration among the poor might turn to hostility towards the authority and legitimacy of China’s rulers. In this context, </w:t>
      </w:r>
      <w:r w:rsidRPr="00EF4DED">
        <w:rPr>
          <w:rStyle w:val="StyleUnderline"/>
          <w:highlight w:val="cyan"/>
        </w:rPr>
        <w:t xml:space="preserve">Beijing </w:t>
      </w:r>
      <w:r w:rsidRPr="000E6099">
        <w:rPr>
          <w:rStyle w:val="StyleUnderline"/>
        </w:rPr>
        <w:t xml:space="preserve">wants to </w:t>
      </w:r>
      <w:r w:rsidRPr="00EF4DED">
        <w:rPr>
          <w:rStyle w:val="StyleUnderline"/>
          <w:highlight w:val="cyan"/>
        </w:rPr>
        <w:t>use</w:t>
      </w:r>
      <w:r w:rsidRPr="00A95186">
        <w:rPr>
          <w:rStyle w:val="StyleUnderline"/>
        </w:rPr>
        <w:t xml:space="preserve"> the elements of Chinese </w:t>
      </w:r>
      <w:r w:rsidRPr="00EF4DED">
        <w:rPr>
          <w:rStyle w:val="Emphasis"/>
          <w:highlight w:val="cyan"/>
        </w:rPr>
        <w:t>soft power</w:t>
      </w:r>
      <w:r w:rsidRPr="00A95186">
        <w:rPr>
          <w:rStyle w:val="StyleUnderline"/>
        </w:rPr>
        <w:t xml:space="preserve"> </w:t>
      </w:r>
      <w:r w:rsidRPr="00EF4DED">
        <w:rPr>
          <w:rStyle w:val="StyleUnderline"/>
          <w:highlight w:val="cyan"/>
        </w:rPr>
        <w:t>to promote national pride and</w:t>
      </w:r>
      <w:r w:rsidRPr="00A95186">
        <w:rPr>
          <w:rStyle w:val="StyleUnderline"/>
        </w:rPr>
        <w:t xml:space="preserve"> the </w:t>
      </w:r>
      <w:r w:rsidRPr="00EF4DED">
        <w:rPr>
          <w:rStyle w:val="StyleUnderline"/>
          <w:highlight w:val="cyan"/>
        </w:rPr>
        <w:t>confidence</w:t>
      </w:r>
      <w:r w:rsidRPr="00A95186">
        <w:rPr>
          <w:rStyle w:val="StyleUnderline"/>
        </w:rPr>
        <w:t xml:space="preserve"> of the whole population</w:t>
      </w:r>
      <w:r w:rsidRPr="00A95186">
        <w:rPr>
          <w:sz w:val="16"/>
        </w:rPr>
        <w:t xml:space="preserve">. </w:t>
      </w:r>
      <w:r w:rsidRPr="00A95186">
        <w:rPr>
          <w:rStyle w:val="StyleUnderline"/>
        </w:rPr>
        <w:t>Beijing</w:t>
      </w:r>
      <w:r w:rsidRPr="00A95186">
        <w:rPr>
          <w:sz w:val="16"/>
        </w:rPr>
        <w:t xml:space="preserve"> also </w:t>
      </w:r>
      <w:r w:rsidRPr="00A95186">
        <w:rPr>
          <w:rStyle w:val="StyleUnderline"/>
        </w:rPr>
        <w:t xml:space="preserve">wants to promote socialist thought </w:t>
      </w:r>
      <w:r w:rsidRPr="00EF4DED">
        <w:rPr>
          <w:rStyle w:val="StyleUnderline"/>
          <w:highlight w:val="cyan"/>
        </w:rPr>
        <w:t>and to unite the Chinese people</w:t>
      </w:r>
      <w:r w:rsidRPr="00EF4DED">
        <w:rPr>
          <w:sz w:val="16"/>
          <w:highlight w:val="cyan"/>
        </w:rPr>
        <w:t xml:space="preserve"> </w:t>
      </w:r>
      <w:r w:rsidRPr="00EF4DED">
        <w:rPr>
          <w:rStyle w:val="StyleUnderline"/>
          <w:highlight w:val="cyan"/>
        </w:rPr>
        <w:t>in commitment to the CCP and</w:t>
      </w:r>
      <w:r w:rsidRPr="00A95186">
        <w:rPr>
          <w:rStyle w:val="StyleUnderline"/>
        </w:rPr>
        <w:t xml:space="preserve"> the </w:t>
      </w:r>
      <w:r w:rsidRPr="00EF4DED">
        <w:rPr>
          <w:rStyle w:val="Emphasis"/>
          <w:highlight w:val="cyan"/>
        </w:rPr>
        <w:t>P</w:t>
      </w:r>
      <w:r w:rsidRPr="00A95186">
        <w:rPr>
          <w:rStyle w:val="StyleUnderline"/>
        </w:rPr>
        <w:t xml:space="preserve">eople’s </w:t>
      </w:r>
      <w:r w:rsidRPr="00EF4DED">
        <w:rPr>
          <w:rStyle w:val="Emphasis"/>
          <w:highlight w:val="cyan"/>
        </w:rPr>
        <w:t>L</w:t>
      </w:r>
      <w:r w:rsidRPr="00A95186">
        <w:rPr>
          <w:rStyle w:val="StyleUnderline"/>
        </w:rPr>
        <w:t xml:space="preserve">iberation </w:t>
      </w:r>
      <w:r w:rsidRPr="00EF4DED">
        <w:rPr>
          <w:rStyle w:val="Emphasis"/>
          <w:highlight w:val="cyan"/>
        </w:rPr>
        <w:t>A</w:t>
      </w:r>
      <w:r w:rsidRPr="00A95186">
        <w:rPr>
          <w:rStyle w:val="StyleUnderline"/>
        </w:rPr>
        <w:t>rmy</w:t>
      </w:r>
      <w:r w:rsidRPr="00A95186">
        <w:rPr>
          <w:sz w:val="16"/>
        </w:rPr>
        <w:t xml:space="preserve">. </w:t>
      </w:r>
      <w:r w:rsidRPr="000E6099">
        <w:rPr>
          <w:rStyle w:val="StyleUnderline"/>
        </w:rPr>
        <w:t>According</w:t>
      </w:r>
      <w:r w:rsidRPr="000E6099">
        <w:rPr>
          <w:sz w:val="16"/>
        </w:rPr>
        <w:t xml:space="preserve"> to the </w:t>
      </w:r>
      <w:r w:rsidRPr="000E6099">
        <w:rPr>
          <w:rStyle w:val="StyleUnderline"/>
        </w:rPr>
        <w:t xml:space="preserve">Chinese academic </w:t>
      </w:r>
      <w:r w:rsidRPr="000E6099">
        <w:rPr>
          <w:sz w:val="16"/>
        </w:rPr>
        <w:t xml:space="preserve">Zhang </w:t>
      </w:r>
      <w:proofErr w:type="spellStart"/>
      <w:r w:rsidRPr="000E6099">
        <w:rPr>
          <w:rStyle w:val="StyleUnderline"/>
        </w:rPr>
        <w:t>Guozuo</w:t>
      </w:r>
      <w:proofErr w:type="spellEnd"/>
      <w:r w:rsidRPr="000E6099">
        <w:rPr>
          <w:sz w:val="16"/>
        </w:rPr>
        <w:t>, ‘The US</w:t>
      </w:r>
      <w:r w:rsidRPr="00A95186">
        <w:rPr>
          <w:sz w:val="16"/>
        </w:rPr>
        <w:t xml:space="preserve"> sees soft power as an important way of implementing hegemony and power politics. But </w:t>
      </w:r>
      <w:r w:rsidRPr="00EF4DED">
        <w:rPr>
          <w:rStyle w:val="StyleUnderline"/>
          <w:highlight w:val="cyan"/>
        </w:rPr>
        <w:t>China sees</w:t>
      </w:r>
      <w:r w:rsidRPr="00A95186">
        <w:rPr>
          <w:rStyle w:val="StyleUnderline"/>
        </w:rPr>
        <w:t xml:space="preserve"> the improvement of cultural </w:t>
      </w:r>
      <w:r w:rsidRPr="00EF4DED">
        <w:rPr>
          <w:rStyle w:val="Emphasis"/>
          <w:highlight w:val="cyan"/>
        </w:rPr>
        <w:t>soft power</w:t>
      </w:r>
      <w:r w:rsidRPr="00A95186">
        <w:rPr>
          <w:rStyle w:val="StyleUnderline"/>
        </w:rPr>
        <w:t xml:space="preserve"> </w:t>
      </w:r>
      <w:r w:rsidRPr="00EF4DED">
        <w:rPr>
          <w:rStyle w:val="StyleUnderline"/>
          <w:highlight w:val="cyan"/>
        </w:rPr>
        <w:t>as</w:t>
      </w:r>
      <w:r w:rsidRPr="00A95186">
        <w:rPr>
          <w:rStyle w:val="StyleUnderline"/>
        </w:rPr>
        <w:t xml:space="preserve"> </w:t>
      </w:r>
      <w:r w:rsidRPr="00EF4DED">
        <w:rPr>
          <w:rStyle w:val="StyleUnderline"/>
          <w:highlight w:val="cyan"/>
        </w:rPr>
        <w:t xml:space="preserve">an important way of </w:t>
      </w:r>
      <w:r w:rsidRPr="00EF4DED">
        <w:rPr>
          <w:rStyle w:val="Emphasis"/>
          <w:highlight w:val="cyan"/>
        </w:rPr>
        <w:t>strengthening</w:t>
      </w:r>
      <w:r w:rsidRPr="00A95186">
        <w:rPr>
          <w:rStyle w:val="Emphasis"/>
        </w:rPr>
        <w:t xml:space="preserve"> comprehensive national power and </w:t>
      </w:r>
      <w:r w:rsidRPr="00EF4DED">
        <w:rPr>
          <w:rStyle w:val="Emphasis"/>
          <w:highlight w:val="cyan"/>
        </w:rPr>
        <w:t>international influence’</w:t>
      </w:r>
      <w:r w:rsidRPr="00A95186">
        <w:rPr>
          <w:sz w:val="16"/>
        </w:rPr>
        <w:t>. He also argues that, ‘</w:t>
      </w:r>
      <w:r w:rsidRPr="00A95186">
        <w:rPr>
          <w:rStyle w:val="StyleUnderline"/>
        </w:rPr>
        <w:t xml:space="preserve">internally, </w:t>
      </w:r>
      <w:r w:rsidRPr="00EF4DED">
        <w:rPr>
          <w:rStyle w:val="StyleUnderline"/>
          <w:highlight w:val="cyan"/>
        </w:rPr>
        <w:t>soft power can strengthen socialist core values, improve China’s</w:t>
      </w:r>
      <w:r w:rsidRPr="00A95186">
        <w:rPr>
          <w:rStyle w:val="StyleUnderline"/>
        </w:rPr>
        <w:t xml:space="preserve"> excellent </w:t>
      </w:r>
      <w:r w:rsidRPr="00EF4DED">
        <w:rPr>
          <w:rStyle w:val="StyleUnderline"/>
          <w:highlight w:val="cyan"/>
        </w:rPr>
        <w:t>traditional culture, cultivate</w:t>
      </w:r>
      <w:r w:rsidRPr="00A95186">
        <w:rPr>
          <w:rStyle w:val="StyleUnderline"/>
        </w:rPr>
        <w:t xml:space="preserve"> noble thought and </w:t>
      </w:r>
      <w:r w:rsidRPr="00EF4DED">
        <w:rPr>
          <w:rStyle w:val="StyleUnderline"/>
          <w:highlight w:val="cyan"/>
        </w:rPr>
        <w:t xml:space="preserve">morality, </w:t>
      </w:r>
      <w:r w:rsidRPr="00EF4DED">
        <w:rPr>
          <w:rStyle w:val="Emphasis"/>
          <w:highlight w:val="cyan"/>
        </w:rPr>
        <w:t>and strengthen all-Party</w:t>
      </w:r>
      <w:r w:rsidRPr="00A95186">
        <w:rPr>
          <w:rStyle w:val="StyleUnderline"/>
        </w:rPr>
        <w:t>, all-</w:t>
      </w:r>
      <w:r w:rsidRPr="00EF4DED">
        <w:rPr>
          <w:rStyle w:val="StyleUnderline"/>
          <w:highlight w:val="cyan"/>
        </w:rPr>
        <w:t>military</w:t>
      </w:r>
      <w:r w:rsidRPr="00A95186">
        <w:rPr>
          <w:rStyle w:val="StyleUnderline"/>
        </w:rPr>
        <w:t xml:space="preserve">, </w:t>
      </w:r>
      <w:r w:rsidRPr="00EF4DED">
        <w:rPr>
          <w:rStyle w:val="StyleUnderline"/>
          <w:highlight w:val="cyan"/>
        </w:rPr>
        <w:t xml:space="preserve">and all-people’s </w:t>
      </w:r>
      <w:r w:rsidRPr="00EF4DED">
        <w:rPr>
          <w:rStyle w:val="Emphasis"/>
          <w:highlight w:val="cyan"/>
        </w:rPr>
        <w:t>unity’</w:t>
      </w:r>
      <w:r w:rsidRPr="00A95186">
        <w:rPr>
          <w:sz w:val="16"/>
        </w:rPr>
        <w:t xml:space="preserve">.23 This suggests that </w:t>
      </w:r>
      <w:r w:rsidRPr="00EF4DED">
        <w:rPr>
          <w:rStyle w:val="Emphasis"/>
          <w:highlight w:val="cyan"/>
        </w:rPr>
        <w:t>China intends to encourage domestic stability through its soft-power strategy</w:t>
      </w:r>
      <w:r w:rsidRPr="00EF4DED">
        <w:rPr>
          <w:sz w:val="16"/>
          <w:highlight w:val="cyan"/>
        </w:rPr>
        <w:t xml:space="preserve"> </w:t>
      </w:r>
      <w:r w:rsidRPr="00EF4DED">
        <w:rPr>
          <w:rStyle w:val="StyleUnderline"/>
          <w:highlight w:val="cyan"/>
        </w:rPr>
        <w:t>and</w:t>
      </w:r>
      <w:r w:rsidRPr="00A95186">
        <w:rPr>
          <w:rStyle w:val="StyleUnderline"/>
        </w:rPr>
        <w:t xml:space="preserve"> to </w:t>
      </w:r>
      <w:r w:rsidRPr="00EF4DED">
        <w:rPr>
          <w:rStyle w:val="StyleUnderline"/>
          <w:highlight w:val="cyan"/>
        </w:rPr>
        <w:t xml:space="preserve">head off </w:t>
      </w:r>
      <w:r w:rsidRPr="00EF4DED">
        <w:rPr>
          <w:rStyle w:val="Emphasis"/>
          <w:highlight w:val="cyan"/>
        </w:rPr>
        <w:t>any possibility of multiparty democracy</w:t>
      </w:r>
      <w:r w:rsidRPr="00A95186">
        <w:rPr>
          <w:rStyle w:val="StyleUnderline"/>
        </w:rPr>
        <w:t>.</w:t>
      </w:r>
    </w:p>
    <w:p w14:paraId="170BF8A4" w14:textId="77777777" w:rsidR="00E539B8" w:rsidRPr="00702073" w:rsidRDefault="00E539B8" w:rsidP="00E539B8">
      <w:pPr>
        <w:pStyle w:val="Heading4"/>
      </w:pPr>
      <w:r>
        <w:t xml:space="preserve">It's </w:t>
      </w:r>
      <w:r>
        <w:rPr>
          <w:u w:val="single"/>
        </w:rPr>
        <w:t>more effective</w:t>
      </w:r>
      <w:r>
        <w:t xml:space="preserve"> than other regime-building strategies</w:t>
      </w:r>
    </w:p>
    <w:p w14:paraId="414E5FF4" w14:textId="77777777" w:rsidR="00E539B8" w:rsidRPr="00BF2B2B" w:rsidRDefault="00E539B8" w:rsidP="00E539B8">
      <w:r w:rsidRPr="00BF2B2B">
        <w:rPr>
          <w:rStyle w:val="Style13ptBold"/>
        </w:rPr>
        <w:t>Yan and Hyman 23</w:t>
      </w:r>
      <w:r>
        <w:t xml:space="preserve">, *Associate Professor of Global Business at the College of St. Benedict and St. John’s University. **Founder and President of the Institute for Marketing Futurology and Philosophy, Distinguished Achievement Professor Emeritus of Marketing at New Mexico State University. (*Tony Yan, **Michael R. Hyman, 2-8-2023, “Softly enhancing political legitimacy via Red Tourism” </w:t>
      </w:r>
      <w:r w:rsidRPr="00BF2B2B">
        <w:rPr>
          <w:i/>
          <w:iCs/>
        </w:rPr>
        <w:t>Journal of Heritage Tourism</w:t>
      </w:r>
      <w:r>
        <w:t xml:space="preserve"> 18(4), </w:t>
      </w:r>
      <w:r w:rsidRPr="002171E5">
        <w:t>https://digitalcommons.csbsju.edu/cgi/viewcontent.cgi?article=1017&amp;context=gbl_pubs</w:t>
      </w:r>
      <w:r>
        <w:t xml:space="preserve">) </w:t>
      </w:r>
      <w:proofErr w:type="spellStart"/>
      <w:r>
        <w:t>wtk</w:t>
      </w:r>
      <w:proofErr w:type="spellEnd"/>
    </w:p>
    <w:p w14:paraId="76C3EC34" w14:textId="77777777" w:rsidR="00E539B8" w:rsidRPr="00BF2B2B" w:rsidRDefault="00E539B8" w:rsidP="00E539B8">
      <w:pPr>
        <w:rPr>
          <w:sz w:val="16"/>
        </w:rPr>
      </w:pPr>
      <w:r w:rsidRPr="00EF4DED">
        <w:rPr>
          <w:rStyle w:val="StyleUnderline"/>
          <w:highlight w:val="cyan"/>
        </w:rPr>
        <w:t>Governing regimes sustain</w:t>
      </w:r>
      <w:r w:rsidRPr="00BF2B2B">
        <w:rPr>
          <w:rStyle w:val="StyleUnderline"/>
        </w:rPr>
        <w:t xml:space="preserve"> political </w:t>
      </w:r>
      <w:r w:rsidRPr="00EF4DED">
        <w:rPr>
          <w:rStyle w:val="StyleUnderline"/>
          <w:highlight w:val="cyan"/>
        </w:rPr>
        <w:t>legitimacy via</w:t>
      </w:r>
      <w:r w:rsidRPr="00BF2B2B">
        <w:rPr>
          <w:rStyle w:val="StyleUnderline"/>
        </w:rPr>
        <w:t xml:space="preserve"> hard and </w:t>
      </w:r>
      <w:r w:rsidRPr="00EF4DED">
        <w:rPr>
          <w:rStyle w:val="StyleUnderline"/>
          <w:highlight w:val="cyan"/>
        </w:rPr>
        <w:t>soft strategies</w:t>
      </w:r>
      <w:r w:rsidRPr="00BF2B2B">
        <w:rPr>
          <w:sz w:val="16"/>
        </w:rPr>
        <w:t xml:space="preserve">. </w:t>
      </w:r>
      <w:r w:rsidRPr="00BF2B2B">
        <w:rPr>
          <w:rStyle w:val="StyleUnderline"/>
        </w:rPr>
        <w:t>Because their citizens often resent hard strategies</w:t>
      </w:r>
      <w:r w:rsidRPr="00BF2B2B">
        <w:rPr>
          <w:sz w:val="16"/>
        </w:rPr>
        <w:t xml:space="preserve"> like inculcating regime-preferred values via formal education and state-controlled propaganda, such </w:t>
      </w:r>
      <w:r w:rsidRPr="00EF4DED">
        <w:rPr>
          <w:rStyle w:val="StyleUnderline"/>
          <w:highlight w:val="cyan"/>
        </w:rPr>
        <w:t>regimes may engage in</w:t>
      </w:r>
      <w:r w:rsidRPr="00BF2B2B">
        <w:rPr>
          <w:rStyle w:val="StyleUnderline"/>
        </w:rPr>
        <w:t xml:space="preserve"> </w:t>
      </w:r>
      <w:r w:rsidRPr="00BF2B2B">
        <w:rPr>
          <w:sz w:val="16"/>
        </w:rPr>
        <w:t xml:space="preserve">alternative </w:t>
      </w:r>
      <w:r w:rsidRPr="00EF4DED">
        <w:rPr>
          <w:rStyle w:val="Emphasis"/>
          <w:highlight w:val="cyan"/>
        </w:rPr>
        <w:t>legitimacy-boosting approaches</w:t>
      </w:r>
      <w:r w:rsidRPr="00BF2B2B">
        <w:rPr>
          <w:sz w:val="16"/>
        </w:rPr>
        <w:t xml:space="preserve">. By telling riveting stories, memorializing historical events, restoring cultural heritage, ritualizing political behavior, and visiting monuments, governing regimes may cultivate soft strategies that selectively frame, highlight, and dispense political information (Gorsuch, 2007; McCracken, 2005; </w:t>
      </w:r>
      <w:proofErr w:type="spellStart"/>
      <w:r w:rsidRPr="00BF2B2B">
        <w:rPr>
          <w:sz w:val="16"/>
        </w:rPr>
        <w:t>Meladze</w:t>
      </w:r>
      <w:proofErr w:type="spellEnd"/>
      <w:r w:rsidRPr="00BF2B2B">
        <w:rPr>
          <w:sz w:val="16"/>
        </w:rPr>
        <w:t>, 2021; Qian, 2020). Mass media often institutionalize these discursive efforts. Assigning values—such as patriotism, anti-imperialism, national independence, national honor, political loyalty, and social responsibility—to heritage sites transforms them into meaning vehicles for creating collective identity, politicized consumption, and a shared community (</w:t>
      </w:r>
      <w:proofErr w:type="spellStart"/>
      <w:r w:rsidRPr="00BF2B2B">
        <w:rPr>
          <w:sz w:val="16"/>
        </w:rPr>
        <w:t>Fayard</w:t>
      </w:r>
      <w:proofErr w:type="spellEnd"/>
      <w:r w:rsidRPr="00BF2B2B">
        <w:rPr>
          <w:sz w:val="16"/>
        </w:rPr>
        <w:t xml:space="preserve">, 2022; Hartmann &amp; Su, 2021; Jung &amp; Mittal, 2020; McCracken, 2005; </w:t>
      </w:r>
      <w:proofErr w:type="spellStart"/>
      <w:r w:rsidRPr="00BF2B2B">
        <w:rPr>
          <w:sz w:val="16"/>
        </w:rPr>
        <w:t>Mirrlees</w:t>
      </w:r>
      <w:proofErr w:type="spellEnd"/>
      <w:r w:rsidRPr="00BF2B2B">
        <w:rPr>
          <w:sz w:val="16"/>
        </w:rPr>
        <w:t xml:space="preserve">, 2016; </w:t>
      </w:r>
      <w:proofErr w:type="spellStart"/>
      <w:r w:rsidRPr="00BF2B2B">
        <w:rPr>
          <w:sz w:val="16"/>
        </w:rPr>
        <w:t>Pretes</w:t>
      </w:r>
      <w:proofErr w:type="spellEnd"/>
      <w:r w:rsidRPr="00BF2B2B">
        <w:rPr>
          <w:sz w:val="16"/>
        </w:rPr>
        <w:t>, 2003; Zhang et al., 2018).</w:t>
      </w:r>
    </w:p>
    <w:p w14:paraId="55497B8E" w14:textId="77777777" w:rsidR="00E539B8" w:rsidRDefault="00E539B8" w:rsidP="00E539B8">
      <w:r w:rsidRPr="00EF4DED">
        <w:rPr>
          <w:rStyle w:val="StyleUnderline"/>
          <w:highlight w:val="cyan"/>
        </w:rPr>
        <w:t>Soft strategies can enhance political legitimacy by allowing a governing regime greater flexibility, persuasiveness, and courtesy in ruling its citizenry</w:t>
      </w:r>
      <w:r w:rsidRPr="00BF2B2B">
        <w:rPr>
          <w:sz w:val="16"/>
        </w:rPr>
        <w:t xml:space="preserve"> (Edney, 2015; Nye, 2004, 2011). Although limited media access can slow implementation, </w:t>
      </w:r>
      <w:r w:rsidRPr="00EF4DED">
        <w:rPr>
          <w:rStyle w:val="StyleUnderline"/>
          <w:highlight w:val="cyan"/>
        </w:rPr>
        <w:t>soft strategies</w:t>
      </w:r>
      <w:r w:rsidRPr="00BF2B2B">
        <w:rPr>
          <w:sz w:val="16"/>
        </w:rPr>
        <w:t xml:space="preserve"> often </w:t>
      </w:r>
      <w:r w:rsidRPr="00EF4DED">
        <w:rPr>
          <w:rStyle w:val="Emphasis"/>
          <w:highlight w:val="cyan"/>
        </w:rPr>
        <w:t>outperform hard strategies</w:t>
      </w:r>
      <w:r w:rsidRPr="00BF2B2B">
        <w:rPr>
          <w:sz w:val="16"/>
        </w:rPr>
        <w:t xml:space="preserve"> </w:t>
      </w:r>
      <w:r w:rsidRPr="00BF2B2B">
        <w:rPr>
          <w:rStyle w:val="StyleUnderline"/>
        </w:rPr>
        <w:t>in naturalizing state-favored values</w:t>
      </w:r>
      <w:r>
        <w:t xml:space="preserve">, </w:t>
      </w:r>
      <w:r w:rsidRPr="00702073">
        <w:rPr>
          <w:sz w:val="16"/>
          <w:szCs w:val="16"/>
        </w:rPr>
        <w:t>meanings, symbols, and political ideologies (</w:t>
      </w:r>
      <w:proofErr w:type="spellStart"/>
      <w:r w:rsidRPr="00702073">
        <w:rPr>
          <w:sz w:val="16"/>
          <w:szCs w:val="16"/>
        </w:rPr>
        <w:t>Hollinshead</w:t>
      </w:r>
      <w:proofErr w:type="spellEnd"/>
      <w:r w:rsidRPr="00702073">
        <w:rPr>
          <w:sz w:val="16"/>
          <w:szCs w:val="16"/>
        </w:rPr>
        <w:t xml:space="preserve"> &amp; Suleman, 2017). </w:t>
      </w:r>
    </w:p>
    <w:p w14:paraId="14374A43" w14:textId="2828B792" w:rsidR="00E539B8" w:rsidRDefault="00E539B8" w:rsidP="00FA7E64">
      <w:pPr>
        <w:rPr>
          <w:u w:val="single"/>
        </w:rPr>
      </w:pPr>
    </w:p>
    <w:p w14:paraId="3D171D9A" w14:textId="77777777" w:rsidR="00E539B8" w:rsidRDefault="00E539B8" w:rsidP="00FA7E64">
      <w:pPr>
        <w:rPr>
          <w:u w:val="single"/>
        </w:rPr>
      </w:pPr>
    </w:p>
    <w:p w14:paraId="2F07D615" w14:textId="48424816" w:rsidR="00E539B8" w:rsidRDefault="00E539B8" w:rsidP="00E539B8">
      <w:pPr>
        <w:pStyle w:val="Heading3"/>
      </w:pPr>
      <w:r>
        <w:lastRenderedPageBreak/>
        <w:t xml:space="preserve">At: No China </w:t>
      </w:r>
      <w:proofErr w:type="spellStart"/>
      <w:r>
        <w:t>Softpower</w:t>
      </w:r>
      <w:proofErr w:type="spellEnd"/>
    </w:p>
    <w:p w14:paraId="7B6F02E9" w14:textId="77777777" w:rsidR="00E539B8" w:rsidRDefault="00E539B8" w:rsidP="00E539B8">
      <w:pPr>
        <w:pStyle w:val="Heading4"/>
      </w:pPr>
      <w:r>
        <w:t>China soft power is possible and will grow in response to US retreat</w:t>
      </w:r>
    </w:p>
    <w:p w14:paraId="6CCF90EA" w14:textId="77777777" w:rsidR="00E539B8" w:rsidRDefault="00E539B8" w:rsidP="00E539B8">
      <w:r w:rsidRPr="009034EE">
        <w:rPr>
          <w:rStyle w:val="Style13ptBold"/>
        </w:rPr>
        <w:t xml:space="preserve">Nye and </w:t>
      </w:r>
      <w:proofErr w:type="spellStart"/>
      <w:r w:rsidRPr="009034EE">
        <w:rPr>
          <w:rStyle w:val="Style13ptBold"/>
        </w:rPr>
        <w:t>Ranalli</w:t>
      </w:r>
      <w:proofErr w:type="spellEnd"/>
      <w:r w:rsidRPr="009034EE">
        <w:rPr>
          <w:rStyle w:val="Style13ptBold"/>
        </w:rPr>
        <w:t xml:space="preserve"> 25</w:t>
      </w:r>
      <w:r>
        <w:t xml:space="preserve">, *Harvard University Distinguished Service Professor, Emeritus, and former dean of Harvard's Kennedy School of Government. **host, producer, and editor of HKS </w:t>
      </w:r>
      <w:proofErr w:type="spellStart"/>
      <w:r>
        <w:t>PolicyCast</w:t>
      </w:r>
      <w:proofErr w:type="spellEnd"/>
      <w:r>
        <w:t xml:space="preserve">. (*Joseph S. Nye Jr., **Ralph </w:t>
      </w:r>
      <w:proofErr w:type="spellStart"/>
      <w:r>
        <w:t>Ranalli</w:t>
      </w:r>
      <w:proofErr w:type="spellEnd"/>
      <w:r>
        <w:t xml:space="preserve">, 4-8-2025, “Professor Joe Nye coined the term “soft power.” He says America’s is in decline under Trump.” </w:t>
      </w:r>
      <w:r w:rsidRPr="002171E5">
        <w:t>https://www.hks.harvard.edu/faculty-research/policycast/professor-joe-nye-coined-term-soft-power-he-says-americas-decline-under#transcript</w:t>
      </w:r>
      <w:r>
        <w:t xml:space="preserve">) </w:t>
      </w:r>
      <w:proofErr w:type="spellStart"/>
      <w:r>
        <w:t>wtk</w:t>
      </w:r>
      <w:proofErr w:type="spellEnd"/>
    </w:p>
    <w:p w14:paraId="71F74CFA" w14:textId="77777777" w:rsidR="00E539B8" w:rsidRDefault="00E539B8" w:rsidP="00E539B8">
      <w:pPr>
        <w:rPr>
          <w:sz w:val="16"/>
        </w:rPr>
      </w:pPr>
      <w:r w:rsidRPr="009034EE">
        <w:rPr>
          <w:sz w:val="16"/>
        </w:rPr>
        <w:t xml:space="preserve">Ralph </w:t>
      </w:r>
      <w:proofErr w:type="spellStart"/>
      <w:r w:rsidRPr="009034EE">
        <w:rPr>
          <w:sz w:val="16"/>
        </w:rPr>
        <w:t>Ranalli</w:t>
      </w:r>
      <w:proofErr w:type="spellEnd"/>
      <w:r w:rsidRPr="009034EE">
        <w:rPr>
          <w:sz w:val="16"/>
        </w:rPr>
        <w:t xml:space="preserve">: </w:t>
      </w:r>
      <w:r w:rsidRPr="00622900">
        <w:rPr>
          <w:rStyle w:val="StyleUnderline"/>
        </w:rPr>
        <w:t>If you’re exhibiting untrustworthiness</w:t>
      </w:r>
      <w:r w:rsidRPr="009034EE">
        <w:rPr>
          <w:sz w:val="16"/>
        </w:rPr>
        <w:t xml:space="preserve"> in a couple of other areas of your geopolitical relations, </w:t>
      </w:r>
      <w:r w:rsidRPr="009034EE">
        <w:rPr>
          <w:rStyle w:val="StyleUnderline"/>
        </w:rPr>
        <w:t>it’s hard to say,</w:t>
      </w:r>
      <w:r w:rsidRPr="009034EE">
        <w:rPr>
          <w:sz w:val="16"/>
        </w:rPr>
        <w:t xml:space="preserve"> “Oh, well </w:t>
      </w:r>
      <w:r w:rsidRPr="009034EE">
        <w:rPr>
          <w:rStyle w:val="StyleUnderline"/>
        </w:rPr>
        <w:t>you should</w:t>
      </w:r>
      <w:r w:rsidRPr="009034EE">
        <w:rPr>
          <w:sz w:val="16"/>
        </w:rPr>
        <w:t xml:space="preserve"> really </w:t>
      </w:r>
      <w:r w:rsidRPr="009034EE">
        <w:rPr>
          <w:rStyle w:val="StyleUnderline"/>
        </w:rPr>
        <w:t>trust us in this area</w:t>
      </w:r>
      <w:r w:rsidRPr="009034EE">
        <w:rPr>
          <w:sz w:val="16"/>
        </w:rPr>
        <w:t xml:space="preserve"> here.” </w:t>
      </w:r>
      <w:r w:rsidRPr="009034EE">
        <w:rPr>
          <w:rStyle w:val="StyleUnderline"/>
        </w:rPr>
        <w:t xml:space="preserve">But </w:t>
      </w:r>
      <w:r w:rsidRPr="00EF4DED">
        <w:rPr>
          <w:rStyle w:val="StyleUnderline"/>
          <w:highlight w:val="cyan"/>
        </w:rPr>
        <w:t>if the US is retreating from projecting its soft power, can</w:t>
      </w:r>
      <w:r w:rsidRPr="009034EE">
        <w:rPr>
          <w:sz w:val="16"/>
        </w:rPr>
        <w:t xml:space="preserve">, for example, </w:t>
      </w:r>
      <w:r w:rsidRPr="00EF4DED">
        <w:rPr>
          <w:rStyle w:val="StyleUnderline"/>
          <w:highlight w:val="cyan"/>
        </w:rPr>
        <w:t>China step in and</w:t>
      </w:r>
      <w:r w:rsidRPr="009034EE">
        <w:rPr>
          <w:sz w:val="16"/>
        </w:rPr>
        <w:t xml:space="preserve"> even with its problems, </w:t>
      </w:r>
      <w:r w:rsidRPr="00EF4DED">
        <w:rPr>
          <w:rStyle w:val="Emphasis"/>
          <w:highlight w:val="cyan"/>
        </w:rPr>
        <w:t>extend its soft power?</w:t>
      </w:r>
      <w:r w:rsidRPr="009034EE">
        <w:rPr>
          <w:sz w:val="16"/>
        </w:rPr>
        <w:t xml:space="preserve"> Or could it be the EU that steps into this void and projects more soft power? How do you see the void being created by the US withdrawal from the notion of soft power being filled?</w:t>
      </w:r>
      <w:r>
        <w:rPr>
          <w:sz w:val="16"/>
        </w:rPr>
        <w:t xml:space="preserve"> </w:t>
      </w:r>
    </w:p>
    <w:p w14:paraId="37510948" w14:textId="77777777" w:rsidR="00E539B8" w:rsidRDefault="00E539B8" w:rsidP="00E539B8">
      <w:pPr>
        <w:rPr>
          <w:rStyle w:val="StyleUnderline"/>
        </w:rPr>
      </w:pPr>
      <w:proofErr w:type="spellStart"/>
      <w:r w:rsidRPr="009034EE">
        <w:rPr>
          <w:sz w:val="16"/>
        </w:rPr>
        <w:t>Joeseph</w:t>
      </w:r>
      <w:proofErr w:type="spellEnd"/>
      <w:r w:rsidRPr="009034EE">
        <w:rPr>
          <w:sz w:val="16"/>
        </w:rPr>
        <w:t xml:space="preserve"> Nye: Well, </w:t>
      </w:r>
      <w:r w:rsidRPr="00EF4DED">
        <w:rPr>
          <w:rStyle w:val="StyleUnderline"/>
          <w:highlight w:val="cyan"/>
        </w:rPr>
        <w:t>the fact that China has problems with its soft power</w:t>
      </w:r>
      <w:r w:rsidRPr="00EF4DED">
        <w:rPr>
          <w:sz w:val="16"/>
          <w:highlight w:val="cyan"/>
        </w:rPr>
        <w:t xml:space="preserve">, </w:t>
      </w:r>
      <w:r w:rsidRPr="00EF4DED">
        <w:rPr>
          <w:rStyle w:val="Emphasis"/>
          <w:highlight w:val="cyan"/>
        </w:rPr>
        <w:t>doesn’t mean it doesn’t have any soft power</w:t>
      </w:r>
      <w:r w:rsidRPr="00EF4DED">
        <w:rPr>
          <w:sz w:val="16"/>
          <w:highlight w:val="cyan"/>
        </w:rPr>
        <w:t xml:space="preserve">. </w:t>
      </w:r>
      <w:r w:rsidRPr="00EF4DED">
        <w:rPr>
          <w:rStyle w:val="Emphasis"/>
          <w:highlight w:val="cyan"/>
        </w:rPr>
        <w:t>It has quite a lot</w:t>
      </w:r>
      <w:r w:rsidRPr="00EF4DED">
        <w:rPr>
          <w:sz w:val="16"/>
          <w:highlight w:val="cyan"/>
        </w:rPr>
        <w:t>.</w:t>
      </w:r>
      <w:r w:rsidRPr="009034EE">
        <w:rPr>
          <w:sz w:val="16"/>
        </w:rPr>
        <w:t xml:space="preserve"> </w:t>
      </w:r>
      <w:r w:rsidRPr="00EF4DED">
        <w:rPr>
          <w:rStyle w:val="StyleUnderline"/>
          <w:highlight w:val="cyan"/>
        </w:rPr>
        <w:t>And it can do a lot to fill the gap that the Americans leave</w:t>
      </w:r>
      <w:r w:rsidRPr="009034EE">
        <w:rPr>
          <w:sz w:val="16"/>
        </w:rPr>
        <w:t xml:space="preserve">. If you’re looking at the current example of the earthquake and its terrible aftermath in Myanmar, </w:t>
      </w:r>
      <w:r w:rsidRPr="009034EE">
        <w:rPr>
          <w:rStyle w:val="StyleUnderline"/>
        </w:rPr>
        <w:t>USAID</w:t>
      </w:r>
      <w:r w:rsidRPr="009034EE">
        <w:rPr>
          <w:sz w:val="16"/>
        </w:rPr>
        <w:t xml:space="preserve"> </w:t>
      </w:r>
      <w:r w:rsidRPr="009034EE">
        <w:rPr>
          <w:rStyle w:val="StyleUnderline"/>
        </w:rPr>
        <w:t>has been so badly dismantled that it has almost no presence.</w:t>
      </w:r>
      <w:r w:rsidRPr="009034EE">
        <w:rPr>
          <w:sz w:val="16"/>
        </w:rPr>
        <w:t xml:space="preserve"> </w:t>
      </w:r>
      <w:r w:rsidRPr="00EF4DED">
        <w:rPr>
          <w:rStyle w:val="Emphasis"/>
          <w:highlight w:val="cyan"/>
        </w:rPr>
        <w:t>China was in there immediately with major</w:t>
      </w:r>
      <w:r w:rsidRPr="009034EE">
        <w:rPr>
          <w:rStyle w:val="Emphasis"/>
        </w:rPr>
        <w:t xml:space="preserve"> assistance, </w:t>
      </w:r>
      <w:r w:rsidRPr="00EF4DED">
        <w:rPr>
          <w:rStyle w:val="Emphasis"/>
          <w:highlight w:val="cyan"/>
        </w:rPr>
        <w:t>humanitarian assistance</w:t>
      </w:r>
      <w:r w:rsidRPr="009034EE">
        <w:rPr>
          <w:sz w:val="16"/>
        </w:rPr>
        <w:t xml:space="preserve">. </w:t>
      </w:r>
      <w:r w:rsidRPr="009034EE">
        <w:rPr>
          <w:rStyle w:val="StyleUnderline"/>
        </w:rPr>
        <w:t>That means that China filled that gap, and the Americans left the gap to be filled.</w:t>
      </w:r>
    </w:p>
    <w:p w14:paraId="2D60F3A0" w14:textId="77777777" w:rsidR="00E539B8" w:rsidRPr="004F4748" w:rsidRDefault="00E539B8" w:rsidP="00FA7E64">
      <w:pPr>
        <w:rPr>
          <w:u w:val="single"/>
        </w:rPr>
      </w:pPr>
    </w:p>
    <w:p w14:paraId="68745E2B" w14:textId="1A656CC6" w:rsidR="00775754" w:rsidRPr="004F4748" w:rsidRDefault="00775754" w:rsidP="001B7410">
      <w:pPr>
        <w:pStyle w:val="Heading2"/>
        <w:rPr>
          <w:rFonts w:cs="Calibri"/>
        </w:rPr>
      </w:pPr>
      <w:r w:rsidRPr="004F4748">
        <w:rPr>
          <w:rFonts w:cs="Calibri"/>
        </w:rPr>
        <w:lastRenderedPageBreak/>
        <w:t>[Impacts</w:t>
      </w:r>
      <w:r w:rsidR="0086579F">
        <w:rPr>
          <w:rFonts w:cs="Calibri"/>
        </w:rPr>
        <w:t xml:space="preserve"> CPP Collapse</w:t>
      </w:r>
      <w:r w:rsidRPr="004F4748">
        <w:rPr>
          <w:rFonts w:cs="Calibri"/>
        </w:rPr>
        <w:t>]</w:t>
      </w:r>
    </w:p>
    <w:p w14:paraId="6A513931" w14:textId="77777777" w:rsidR="0086579F" w:rsidRPr="004F4748" w:rsidRDefault="0086579F" w:rsidP="0086579F">
      <w:pPr>
        <w:pStyle w:val="Heading3"/>
        <w:rPr>
          <w:rFonts w:cs="Calibri"/>
        </w:rPr>
      </w:pPr>
      <w:r>
        <w:rPr>
          <w:rFonts w:cs="Calibri"/>
        </w:rPr>
        <w:lastRenderedPageBreak/>
        <w:t>CCP Collapse = Diversionary War</w:t>
      </w:r>
    </w:p>
    <w:p w14:paraId="490C0270" w14:textId="77777777" w:rsidR="0086579F" w:rsidRPr="004F4748" w:rsidRDefault="0086579F" w:rsidP="0086579F">
      <w:pPr>
        <w:pStyle w:val="Heading4"/>
        <w:rPr>
          <w:rFonts w:cs="Calibri"/>
        </w:rPr>
      </w:pPr>
      <w:r w:rsidRPr="004F4748">
        <w:rPr>
          <w:rFonts w:cs="Calibri"/>
        </w:rPr>
        <w:t>Losing legitimacy prompts Chinese aggression to maintain government image</w:t>
      </w:r>
    </w:p>
    <w:p w14:paraId="6CC66345" w14:textId="77777777" w:rsidR="0086579F" w:rsidRPr="004F4748" w:rsidRDefault="0086579F" w:rsidP="0086579F">
      <w:pPr>
        <w:rPr>
          <w:rStyle w:val="Style13ptBold"/>
        </w:rPr>
      </w:pPr>
      <w:r w:rsidRPr="004F4748">
        <w:rPr>
          <w:rStyle w:val="Style13ptBold"/>
        </w:rPr>
        <w:t xml:space="preserve">Carter ‘19 </w:t>
      </w:r>
      <w:r w:rsidRPr="004F4748">
        <w:t>[Erin Baggot Carter, 22 January 2019, Assistant Professor at the University of Southern California, Hoover Fellow at Hoover Institution, Author of Propaganda in Autocracies, “Diversionary aggression in Chinese foreign policy, https://www.brookings.edu/articles/diversionary-aggression-in-chinese-foreign-policy/, EC]</w:t>
      </w:r>
    </w:p>
    <w:p w14:paraId="11DB2D14" w14:textId="48280FB7" w:rsidR="0086579F" w:rsidRDefault="0086579F" w:rsidP="0086579F">
      <w:pPr>
        <w:rPr>
          <w:sz w:val="16"/>
        </w:rPr>
      </w:pPr>
      <w:r w:rsidRPr="004F4748">
        <w:rPr>
          <w:sz w:val="16"/>
        </w:rPr>
        <w:t xml:space="preserve">In 2018 Xi Jinping shattered longstanding norms within the regime’s inner circle. </w:t>
      </w:r>
      <w:r w:rsidRPr="004F4748">
        <w:rPr>
          <w:rStyle w:val="StyleUnderline"/>
        </w:rPr>
        <w:t xml:space="preserve">In positioning himself to rule for life, </w:t>
      </w:r>
      <w:r w:rsidRPr="004F4748">
        <w:rPr>
          <w:rStyle w:val="StyleUnderline"/>
          <w:highlight w:val="cyan"/>
        </w:rPr>
        <w:t>Xi created enemies</w:t>
      </w:r>
      <w:r w:rsidRPr="004F4748">
        <w:rPr>
          <w:rStyle w:val="StyleUnderline"/>
        </w:rPr>
        <w:t xml:space="preserve"> among the ruling elite,</w:t>
      </w:r>
      <w:r w:rsidRPr="004F4748">
        <w:rPr>
          <w:sz w:val="16"/>
        </w:rPr>
        <w:t xml:space="preserve"> who were already deeply displeased by his politically motivated anti-corruption campaign. Xi now confronts profound threats from senior members of the elite. His central task is to survive them. To do so, I argue, </w:t>
      </w:r>
      <w:r w:rsidRPr="004F4748">
        <w:rPr>
          <w:rStyle w:val="StyleUnderline"/>
          <w:highlight w:val="cyan"/>
        </w:rPr>
        <w:t xml:space="preserve">he will </w:t>
      </w:r>
      <w:r w:rsidRPr="004F4748">
        <w:rPr>
          <w:rStyle w:val="StyleUnderline"/>
          <w:b/>
          <w:bCs/>
          <w:highlight w:val="cyan"/>
        </w:rPr>
        <w:t>craft a foreign policy that embraces diversionary aggression</w:t>
      </w:r>
      <w:r w:rsidRPr="004F4748">
        <w:rPr>
          <w:rStyle w:val="StyleUnderline"/>
        </w:rPr>
        <w:t>.</w:t>
      </w:r>
      <w:r w:rsidRPr="004F4748">
        <w:rPr>
          <w:sz w:val="16"/>
        </w:rPr>
        <w:t xml:space="preserve"> That is, </w:t>
      </w:r>
      <w:r w:rsidRPr="004F4748">
        <w:rPr>
          <w:rStyle w:val="StyleUnderline"/>
        </w:rPr>
        <w:t xml:space="preserve">he will </w:t>
      </w:r>
      <w:r w:rsidRPr="004F4748">
        <w:rPr>
          <w:rStyle w:val="StyleUnderline"/>
          <w:b/>
          <w:bCs/>
          <w:highlight w:val="cyan"/>
        </w:rPr>
        <w:t>initiate international conflicts</w:t>
      </w:r>
      <w:r w:rsidRPr="004F4748">
        <w:rPr>
          <w:rStyle w:val="StyleUnderline"/>
          <w:highlight w:val="cyan"/>
        </w:rPr>
        <w:t xml:space="preserve"> in order to</w:t>
      </w:r>
      <w:r w:rsidRPr="004F4748">
        <w:rPr>
          <w:rStyle w:val="StyleUnderline"/>
        </w:rPr>
        <w:t xml:space="preserve"> </w:t>
      </w:r>
      <w:r w:rsidRPr="004F4748">
        <w:rPr>
          <w:sz w:val="16"/>
        </w:rPr>
        <w:t xml:space="preserve">build the sort of public nationalism that </w:t>
      </w:r>
      <w:r w:rsidRPr="004F4748">
        <w:rPr>
          <w:rStyle w:val="StyleUnderline"/>
          <w:highlight w:val="cyan"/>
        </w:rPr>
        <w:t>make</w:t>
      </w:r>
      <w:r w:rsidRPr="004F4748">
        <w:rPr>
          <w:rStyle w:val="StyleUnderline"/>
        </w:rPr>
        <w:t xml:space="preserve">s </w:t>
      </w:r>
      <w:r w:rsidRPr="004F4748">
        <w:rPr>
          <w:rStyle w:val="StyleUnderline"/>
          <w:highlight w:val="cyan"/>
        </w:rPr>
        <w:t>it difficult for elites to challenge him</w:t>
      </w:r>
      <w:r w:rsidRPr="004F4748">
        <w:rPr>
          <w:rStyle w:val="StyleUnderline"/>
        </w:rPr>
        <w:t xml:space="preserve">. </w:t>
      </w:r>
      <w:r w:rsidRPr="004F4748">
        <w:rPr>
          <w:sz w:val="16"/>
        </w:rPr>
        <w:t xml:space="preserve">The result will be a more aggressive, destabilizing, and unpredictable foreign policy. China’s “rise” is among the great challenges of the 21st century, in part because China’s domestic politics compel risky behavior on the international stage. </w:t>
      </w:r>
      <w:r w:rsidRPr="004F4748">
        <w:rPr>
          <w:rStyle w:val="StyleUnderline"/>
        </w:rPr>
        <w:t xml:space="preserve">Xi’s </w:t>
      </w:r>
      <w:r w:rsidRPr="004F4748">
        <w:rPr>
          <w:rStyle w:val="StyleUnderline"/>
          <w:highlight w:val="cyan"/>
        </w:rPr>
        <w:t>attempts to consolidate power</w:t>
      </w:r>
      <w:r w:rsidRPr="004F4748">
        <w:rPr>
          <w:rStyle w:val="StyleUnderline"/>
        </w:rPr>
        <w:t xml:space="preserve"> have </w:t>
      </w:r>
      <w:r w:rsidRPr="004F4748">
        <w:rPr>
          <w:rStyle w:val="StyleUnderline"/>
          <w:highlight w:val="cyan"/>
        </w:rPr>
        <w:t xml:space="preserve">made diversionary foreign policy </w:t>
      </w:r>
      <w:r w:rsidRPr="004F4748">
        <w:rPr>
          <w:rStyle w:val="StyleUnderline"/>
        </w:rPr>
        <w:t xml:space="preserve">more </w:t>
      </w:r>
      <w:r w:rsidRPr="004F4748">
        <w:rPr>
          <w:rStyle w:val="StyleUnderline"/>
          <w:highlight w:val="cyan"/>
        </w:rPr>
        <w:t>likely</w:t>
      </w:r>
      <w:r w:rsidRPr="004F4748">
        <w:rPr>
          <w:rStyle w:val="StyleUnderline"/>
        </w:rPr>
        <w:t>,</w:t>
      </w:r>
      <w:r w:rsidRPr="004F4748">
        <w:rPr>
          <w:sz w:val="16"/>
        </w:rPr>
        <w:t xml:space="preserve"> but China’s political system itself incentivizes this behavior. Indeed, my research suggests that diversionary aggression may account for as much as 40 percent of all conflict that the Chinese government initiates with the United States. It is critically important for U.S. policymakers to distinguish between diversionary aggression, which evaporates with the resolution of China’s domestic tensions, and revisionist aggression, in which China seeks to permanently reshape the strategic landscape in East Asia. </w:t>
      </w:r>
      <w:r w:rsidRPr="004F4748">
        <w:rPr>
          <w:rStyle w:val="StyleUnderline"/>
          <w:highlight w:val="cyan"/>
        </w:rPr>
        <w:t>For the U</w:t>
      </w:r>
      <w:r w:rsidRPr="004F4748">
        <w:rPr>
          <w:sz w:val="16"/>
        </w:rPr>
        <w:t xml:space="preserve">nited </w:t>
      </w:r>
      <w:r w:rsidRPr="004F4748">
        <w:rPr>
          <w:rStyle w:val="StyleUnderline"/>
          <w:highlight w:val="cyan"/>
        </w:rPr>
        <w:t>S</w:t>
      </w:r>
      <w:r w:rsidRPr="004F4748">
        <w:rPr>
          <w:sz w:val="16"/>
        </w:rPr>
        <w:t xml:space="preserve">tates, </w:t>
      </w:r>
      <w:r w:rsidRPr="004F4748">
        <w:rPr>
          <w:rStyle w:val="StyleUnderline"/>
          <w:highlight w:val="cyan"/>
        </w:rPr>
        <w:t>responding</w:t>
      </w:r>
      <w:r w:rsidRPr="004F4748">
        <w:rPr>
          <w:rStyle w:val="StyleUnderline"/>
        </w:rPr>
        <w:t xml:space="preserve"> to diversion as though it were revision </w:t>
      </w:r>
      <w:r w:rsidRPr="004F4748">
        <w:rPr>
          <w:rStyle w:val="StyleUnderline"/>
          <w:b/>
          <w:bCs/>
          <w:highlight w:val="cyan"/>
        </w:rPr>
        <w:t>risks antagonizing China</w:t>
      </w:r>
      <w:r w:rsidRPr="004F4748">
        <w:rPr>
          <w:rStyle w:val="StyleUnderline"/>
        </w:rPr>
        <w:t xml:space="preserve"> precisely when Xi is trying to appear tough on foreigners. </w:t>
      </w:r>
      <w:proofErr w:type="gramStart"/>
      <w:r w:rsidRPr="004F4748">
        <w:rPr>
          <w:rStyle w:val="StyleUnderline"/>
          <w:highlight w:val="cyan"/>
        </w:rPr>
        <w:t>This</w:t>
      </w:r>
      <w:r w:rsidRPr="004F4748">
        <w:rPr>
          <w:rStyle w:val="StyleUnderline"/>
        </w:rPr>
        <w:t xml:space="preserve"> risks</w:t>
      </w:r>
      <w:proofErr w:type="gramEnd"/>
      <w:r w:rsidRPr="004F4748">
        <w:rPr>
          <w:rStyle w:val="StyleUnderline"/>
        </w:rPr>
        <w:t xml:space="preserve"> </w:t>
      </w:r>
      <w:r w:rsidRPr="004F4748">
        <w:rPr>
          <w:rStyle w:val="StyleUnderline"/>
          <w:highlight w:val="cyan"/>
        </w:rPr>
        <w:t>creat</w:t>
      </w:r>
      <w:r w:rsidRPr="004F4748">
        <w:rPr>
          <w:rStyle w:val="StyleUnderline"/>
        </w:rPr>
        <w:t xml:space="preserve">ing </w:t>
      </w:r>
      <w:r w:rsidRPr="004F4748">
        <w:rPr>
          <w:rStyle w:val="StyleUnderline"/>
          <w:b/>
          <w:bCs/>
          <w:highlight w:val="cyan"/>
        </w:rPr>
        <w:t>a spiral of escalating conflict</w:t>
      </w:r>
      <w:r w:rsidRPr="004F4748">
        <w:rPr>
          <w:rStyle w:val="StyleUnderline"/>
        </w:rPr>
        <w:t>.</w:t>
      </w:r>
      <w:r w:rsidRPr="004F4748">
        <w:rPr>
          <w:sz w:val="16"/>
        </w:rPr>
        <w:t xml:space="preserve"> Yet responding to revision as though it were diversion also carries risk: allowing China to expand its influence in East Asia unchecked. When does China employ diversionary aggression? How can U.S. policymakers recognize it? And how should Washington respond? Fortunately, China’s diversionary aggression emanates at specific moments and has key distinguishing features, which I discuss below. Ultimately, the U.S. government should respond to diversion with strategic restraint, and to revisionism with containment. The reason Why would </w:t>
      </w:r>
      <w:proofErr w:type="gramStart"/>
      <w:r w:rsidRPr="004F4748">
        <w:rPr>
          <w:sz w:val="16"/>
        </w:rPr>
        <w:t>tensions</w:t>
      </w:r>
      <w:proofErr w:type="gramEnd"/>
      <w:r w:rsidRPr="004F4748">
        <w:rPr>
          <w:sz w:val="16"/>
        </w:rPr>
        <w:t xml:space="preserve"> between Xi Jinping and senior government officials compel the Chinese government to initiate conflicts with the United States? Understanding this requires understanding China’s domestic political struggles, which are competitive, factional, and ubiquitous. Deng Xiaoping ousted Mao’s successor in a bloodless coup in 1978. The Bo Xilai affair scandalized the regime in 2012. And today, rumors of assassination </w:t>
      </w:r>
      <w:proofErr w:type="gramStart"/>
      <w:r w:rsidRPr="004F4748">
        <w:rPr>
          <w:sz w:val="16"/>
        </w:rPr>
        <w:t>attempts</w:t>
      </w:r>
      <w:proofErr w:type="gramEnd"/>
      <w:r w:rsidRPr="004F4748">
        <w:rPr>
          <w:sz w:val="16"/>
        </w:rPr>
        <w:t xml:space="preserve"> against senior leaders are common. Accordingly, Chinese presidents take steps to insulate themselves from the conspiracies of regime insiders. This is how China’s diversionary foreign policy should be understood. Scholars have long believed that autocrats can employ popular support to inoculate themselves against elite conspiracies. This dynamic was first observed by Machiavelli, who wrote that “one of the most efficacious remedies that a prince can have against conspiracies is not to be hated and despised by the people.” When a conspirator “can only look forward to offending them, he will not have the courage to take such a course.” Machiavelli’s observation has special implications for China, where the population is widely regarded as nationalist. </w:t>
      </w:r>
      <w:r w:rsidRPr="004F4748">
        <w:rPr>
          <w:rStyle w:val="StyleUnderline"/>
          <w:highlight w:val="cyan"/>
        </w:rPr>
        <w:t>Citizens express</w:t>
      </w:r>
      <w:r w:rsidRPr="004F4748">
        <w:rPr>
          <w:rStyle w:val="StyleUnderline"/>
        </w:rPr>
        <w:t xml:space="preserve"> high </w:t>
      </w:r>
      <w:r w:rsidRPr="004F4748">
        <w:rPr>
          <w:rStyle w:val="StyleUnderline"/>
          <w:highlight w:val="cyan"/>
        </w:rPr>
        <w:t>support for the government in international conflict scenarios</w:t>
      </w:r>
      <w:r w:rsidRPr="004F4748">
        <w:rPr>
          <w:rStyle w:val="StyleUnderline"/>
        </w:rPr>
        <w:t>.</w:t>
      </w:r>
      <w:r w:rsidRPr="004F4748">
        <w:rPr>
          <w:sz w:val="16"/>
        </w:rPr>
        <w:t xml:space="preserve"> For instance, when presented with a hypothetical dispute over the Diaoyu Islands, Chinese survey respondents overwhelmingly support not only Chinese defense of the islands against Japan, but even Chinese invasion of the islands. </w:t>
      </w:r>
      <w:r w:rsidRPr="004F4748">
        <w:rPr>
          <w:rStyle w:val="StyleUnderline"/>
        </w:rPr>
        <w:t>International crises enable leaders to showcase their competence and cue an “us-versus-them” dynamic that fosters national solidarity and, in turn, domestic support</w:t>
      </w:r>
      <w:r w:rsidRPr="004F4748">
        <w:rPr>
          <w:sz w:val="16"/>
        </w:rPr>
        <w:t xml:space="preserve">. Domestic support protects Xi against dissatisfied elites, who recognize that toppling a popular leader would invite a backlash. In short, diversionary aggression is an investment. When elites are dissatisfied, Xi can employ diversionary aggression to cue nationalism among Chinese citizens and so inoculate himself from elite conspiracies. Diversionary aggression is an investment. When elites are dissatisfied, Xi can employ diversionary aggression to cue nationalism. Evidence How do we know that diversionary aggression is a critical element of Chinese foreign policy? China’s unique political economy enables us to measure just how much of the conflict that China initiates toward the United States is diversionary. The Chinese regime is underpinned by an autocratic social contract: In exchange for loyalty, elites expect the regime to compensate them. In the early 1990s, Deng Xiaoping transformed China’s emerging equity markets into a massive patronage system. To reward loyal supporters, Deng appointed them to senior positions at state-owned enterprises about to go public. There, they could purchase ownership shares prior to the IPO. Because initial share prices were dramatically undervalued, this constituted a massive arbitrage opportunity. Since the 1990s, the Shanghai Stock Exchange (SSE) has served primarily to reward elites.1 To reassure them, Chinese leaders have repeatedly pledged to protect elite investments in the stock market. In contrast, there is virtually no connection between stock returns and public interests. In 2011, only 9 percent of Chinese households invested in the SSE. Strikingly, the SSE has no relationship with growth, inflation, or unemployment, and so there is no evidence that SSE shocks foster popular discontent. To explore the relationship between elite welfare and China’s foreign policy more systematically, I created a day-level dataset of over 3,000 bilateral interactions between the United States and China from 1990 to 2010 by coding some 10,000 pages of primary and secondary historical materials.2 Controlling for a range of features,3 I find that </w:t>
      </w:r>
      <w:r w:rsidRPr="004F4748">
        <w:rPr>
          <w:rStyle w:val="StyleUnderline"/>
          <w:highlight w:val="cyan"/>
        </w:rPr>
        <w:t>when the SSE declines</w:t>
      </w:r>
      <w:r w:rsidRPr="004F4748">
        <w:rPr>
          <w:sz w:val="16"/>
        </w:rPr>
        <w:t xml:space="preserve"> by 5 percent to 15 percent, </w:t>
      </w:r>
      <w:r w:rsidRPr="004F4748">
        <w:rPr>
          <w:rStyle w:val="StyleUnderline"/>
          <w:highlight w:val="cyan"/>
        </w:rPr>
        <w:lastRenderedPageBreak/>
        <w:t xml:space="preserve">the Chinese government is </w:t>
      </w:r>
      <w:r w:rsidRPr="004F4748">
        <w:rPr>
          <w:rStyle w:val="StyleUnderline"/>
          <w:b/>
          <w:bCs/>
          <w:highlight w:val="cyan"/>
        </w:rPr>
        <w:t>twice as likely</w:t>
      </w:r>
      <w:r w:rsidRPr="004F4748">
        <w:rPr>
          <w:rStyle w:val="StyleUnderline"/>
          <w:highlight w:val="cyan"/>
        </w:rPr>
        <w:t xml:space="preserve"> to initiate disputes</w:t>
      </w:r>
      <w:r w:rsidRPr="004F4748">
        <w:rPr>
          <w:sz w:val="16"/>
        </w:rPr>
        <w:t xml:space="preserve"> with the United States. This level of volatility is extraordinarily common. It occurs in three of every 12 months. Two other features of China’s diversionary aggression suggest that its key objective is to cultivate public support. First, it is routinely accompanied by propaganda that broadcasts to senior government officials just how popular the regime is: how its chief aim is to advance public welfare. The People’s Daily is the regime’s flagship propaganda newspaper. Its principal function is to communicate regime doctrine to elites. When the SSE declines, the People’s Daily covers “party-mass relations” (</w:t>
      </w:r>
      <w:proofErr w:type="spellStart"/>
      <w:r w:rsidRPr="004F4748">
        <w:rPr>
          <w:sz w:val="16"/>
        </w:rPr>
        <w:t>dangqun</w:t>
      </w:r>
      <w:proofErr w:type="spellEnd"/>
      <w:r w:rsidRPr="004F4748">
        <w:rPr>
          <w:sz w:val="16"/>
        </w:rPr>
        <w:t xml:space="preserve"> guanxi) much more positively. The size of the difference is equivalent to the difference in how positively Fox News covers Democrats versus Republicans. In short, when elite interests suffer, the regime’s propaganda apparatus informs elites that it is widely supported by the public. Second, China reliably undertakes diplomatic charm offensives after episodes of diversionary aggression. For China, diversionary aggression is risky. The United States might mistake it for a genuine attempt to revise the power balance in East Asia and respond with containment policies. Accordingly, whenever China employs diversionary aggression, it quadruples its diplomacy the following month. Critically, this diplomacy is virtually always private, since Chinese citizens might view more public forms of cooperation with the United States as capitulation to the foreign adversary so recently demonized. Newly released diplomatic cables provide a unique opportunity to observe this process in action. Between January and July 2010, the SSE lost one-third of its value. A range of evidence suggests that this crisis profoundly shaped Chinese foreign policy towards the United States. In March, U.S. policymakers were subjected to a “lengthy presentation” on China’s rights in the South China Sea, which were described as a “national priority.” Chinese propaganda reported that bilateral relations were “strained” and “at a low point.” Simultaneously, the editor of the Global Times, the government’s most nationalist state-run newspaper, told U.S. Ambassador John Huntsman “not to be concerned” because China’s belligerence was “necessary to satisfy the Chinese people.” Huntsman reported to Washington that “over the coming months, China would stomp around and carry a small stick.” “This attitude,” he advised, “has more form than substance and is designed to play to Chinese public opinion.” In July 2010, the SSE stabilized, and the economic interests of Chinese elites recovered. China quickly backpedaled.4 Chinese officials accepted a longstanding offer for President Hu to visit Washington, agreed to support a U.N. Security Council statement condemning North Korea, reauthorized military exchanges with the United States, said they had not authoritatively called the South China Sea a “core interest,” and told US officials they were “willing to begin expert talks on a code of conduct in the South China Sea.” State Councilor Dai </w:t>
      </w:r>
      <w:proofErr w:type="spellStart"/>
      <w:r w:rsidRPr="004F4748">
        <w:rPr>
          <w:sz w:val="16"/>
        </w:rPr>
        <w:t>Bingguo</w:t>
      </w:r>
      <w:proofErr w:type="spellEnd"/>
      <w:r w:rsidRPr="004F4748">
        <w:rPr>
          <w:sz w:val="16"/>
        </w:rPr>
        <w:t xml:space="preserve"> even traveled to Pyongyang on a secret mission on behalf of the United States to warn North Korea not to respond to South Korean military exercises. China ensured that these signals were correctly interpreted by American policymakers. Organization Department Minister Li </w:t>
      </w:r>
      <w:proofErr w:type="spellStart"/>
      <w:r w:rsidRPr="004F4748">
        <w:rPr>
          <w:sz w:val="16"/>
        </w:rPr>
        <w:t>Yuanchao</w:t>
      </w:r>
      <w:proofErr w:type="spellEnd"/>
      <w:r w:rsidRPr="004F4748">
        <w:rPr>
          <w:sz w:val="16"/>
        </w:rPr>
        <w:t xml:space="preserve"> told National Security Adviser Tom Donilon that China “would not challenge the United States for global leadership” and that “there was no inevitable conflict in their interests.” China’s private behavior during this period offers additional clues that its aggression was diversionary rather than revisionist. Despite headlines proclaiming that China was “incensed” with American “containment,” Beijing agreed to help with an Iran resolution at the United Nations, on one condition: that it could keep its assistance private. Why </w:t>
      </w:r>
      <w:proofErr w:type="gramStart"/>
      <w:r w:rsidRPr="004F4748">
        <w:rPr>
          <w:sz w:val="16"/>
        </w:rPr>
        <w:t>this matters</w:t>
      </w:r>
      <w:proofErr w:type="gramEnd"/>
      <w:r w:rsidRPr="004F4748">
        <w:rPr>
          <w:sz w:val="16"/>
        </w:rPr>
        <w:t xml:space="preserve"> In attempting to secure near-dictatorial powers, Xi has created enemies among the Chinese elite. </w:t>
      </w:r>
      <w:r w:rsidRPr="004F4748">
        <w:rPr>
          <w:rStyle w:val="StyleUnderline"/>
        </w:rPr>
        <w:t xml:space="preserve">Financial </w:t>
      </w:r>
      <w:r w:rsidRPr="004F4748">
        <w:rPr>
          <w:rStyle w:val="StyleUnderline"/>
          <w:highlight w:val="cyan"/>
        </w:rPr>
        <w:t>crises</w:t>
      </w:r>
      <w:r w:rsidRPr="004F4748">
        <w:rPr>
          <w:rStyle w:val="StyleUnderline"/>
        </w:rPr>
        <w:t xml:space="preserve"> and political purges </w:t>
      </w:r>
      <w:r w:rsidRPr="004F4748">
        <w:rPr>
          <w:rStyle w:val="StyleUnderline"/>
          <w:highlight w:val="cyan"/>
        </w:rPr>
        <w:t>create incentives for elites to oppose Xi</w:t>
      </w:r>
      <w:r w:rsidRPr="004F4748">
        <w:rPr>
          <w:rStyle w:val="StyleUnderline"/>
        </w:rPr>
        <w:t>.</w:t>
      </w:r>
      <w:r w:rsidRPr="004F4748">
        <w:rPr>
          <w:sz w:val="16"/>
        </w:rPr>
        <w:t xml:space="preserve"> Some will try to remove him. </w:t>
      </w:r>
      <w:r w:rsidRPr="004F4748">
        <w:rPr>
          <w:rStyle w:val="StyleUnderline"/>
          <w:highlight w:val="cyan"/>
        </w:rPr>
        <w:t xml:space="preserve">To inoculate himself against their conspiracies, </w:t>
      </w:r>
      <w:r w:rsidRPr="004F4748">
        <w:rPr>
          <w:rStyle w:val="StyleUnderline"/>
          <w:b/>
          <w:bCs/>
          <w:highlight w:val="cyan"/>
        </w:rPr>
        <w:t>Xi will employ diversionary foreign policy</w:t>
      </w:r>
      <w:r w:rsidRPr="004F4748">
        <w:rPr>
          <w:rStyle w:val="StyleUnderline"/>
          <w:highlight w:val="cyan"/>
        </w:rPr>
        <w:t xml:space="preserve"> </w:t>
      </w:r>
      <w:r w:rsidRPr="004F4748">
        <w:rPr>
          <w:rStyle w:val="StyleUnderline"/>
        </w:rPr>
        <w:t>even more frequently</w:t>
      </w:r>
      <w:r w:rsidRPr="004F4748">
        <w:rPr>
          <w:sz w:val="16"/>
        </w:rPr>
        <w:t xml:space="preserve"> than past generations of Chinese leaders, </w:t>
      </w:r>
      <w:r w:rsidRPr="004F4748">
        <w:rPr>
          <w:rStyle w:val="StyleUnderline"/>
          <w:highlight w:val="cyan"/>
        </w:rPr>
        <w:t xml:space="preserve">for whom </w:t>
      </w:r>
      <w:r w:rsidRPr="004F4748">
        <w:rPr>
          <w:rStyle w:val="StyleUnderline"/>
          <w:b/>
          <w:bCs/>
          <w:highlight w:val="cyan"/>
        </w:rPr>
        <w:t>such incentives motivated 40 percent of conflict</w:t>
      </w:r>
      <w:r w:rsidRPr="004F4748">
        <w:rPr>
          <w:sz w:val="16"/>
        </w:rPr>
        <w:t xml:space="preserve"> initiation with the United States, my estimates suggest. For the U.S. government, of course, this creates a dilemma. It is almost certainly better off ignoring China’s diversionary conflicts. As the cables above make clear, the Chinese government has no interest in pursuing these crises beyond saber-rattling, and so forbearance is ultimately relatively costless. The risk, of course, is that the Chinese government will exploit U.S. strategic restraint to genuinely expand its influence in East Asia. Given this dilemma, what is the best strategy for the U.S. government? To answer this question, U.S. policymakers must weigh the dangers of false positives (misinterpreting Chinese revision as diversion) against those of false negatives (misinterpreting Chinese diversion as revision). The risk of a false positive is straightforward: By exploiting U.S. strategic restraint, China wins an opportunity to revise the power balance in East Asia. The risk of a false negative is that </w:t>
      </w:r>
      <w:r w:rsidRPr="004F4748">
        <w:rPr>
          <w:rStyle w:val="StyleUnderline"/>
          <w:b/>
          <w:bCs/>
          <w:highlight w:val="cyan"/>
        </w:rPr>
        <w:t>if the U.S. government mounts a containment response</w:t>
      </w:r>
      <w:r w:rsidRPr="004F4748">
        <w:rPr>
          <w:rStyle w:val="StyleUnderline"/>
        </w:rPr>
        <w:t xml:space="preserve"> during a diversionary episode, </w:t>
      </w:r>
      <w:r w:rsidRPr="004F4748">
        <w:rPr>
          <w:rStyle w:val="StyleUnderline"/>
          <w:b/>
          <w:bCs/>
          <w:highlight w:val="cyan"/>
        </w:rPr>
        <w:t>it would antagonize China</w:t>
      </w:r>
      <w:r w:rsidRPr="004F4748">
        <w:rPr>
          <w:rStyle w:val="StyleUnderline"/>
          <w:highlight w:val="cyan"/>
        </w:rPr>
        <w:t>,</w:t>
      </w:r>
      <w:r w:rsidRPr="004F4748">
        <w:rPr>
          <w:rStyle w:val="StyleUnderline"/>
        </w:rPr>
        <w:t xml:space="preserve"> and precisely when Xi aims to persuade citizens of his commitment to China’s vital security interests. Having already activated these audience costs, </w:t>
      </w:r>
      <w:r w:rsidRPr="004F4748">
        <w:rPr>
          <w:rStyle w:val="StyleUnderline"/>
          <w:highlight w:val="cyan"/>
        </w:rPr>
        <w:t xml:space="preserve">Xi would be forced to adopt </w:t>
      </w:r>
      <w:r w:rsidRPr="004F4748">
        <w:rPr>
          <w:rStyle w:val="StyleUnderline"/>
          <w:b/>
          <w:bCs/>
          <w:highlight w:val="cyan"/>
        </w:rPr>
        <w:t>even more aggressive policies</w:t>
      </w:r>
      <w:r w:rsidRPr="004F4748">
        <w:rPr>
          <w:rStyle w:val="StyleUnderline"/>
        </w:rPr>
        <w:t>.</w:t>
      </w:r>
      <w:r w:rsidRPr="004F4748">
        <w:rPr>
          <w:sz w:val="16"/>
        </w:rPr>
        <w:t xml:space="preserve"> These, of course, would further convince the United States of China’s revisionary aims. The result is a classic, self-reinforcing security dilemma: conflict escalation that neither side genuinely wanted. In this scenario, false negatives are far more dangerous to U.S. interests than false positives. In past episodes of diversionary conflict, China has always walked back its diversionary claims after a few months. For example, China said the South China Sea was not actually a “core interest,” silenced typically loud demands about Taiwan and Tibet, and advocated cooperation so much that U.S. policymakers left meetings knowing the term (</w:t>
      </w:r>
      <w:proofErr w:type="spellStart"/>
      <w:r w:rsidRPr="004F4748">
        <w:rPr>
          <w:sz w:val="16"/>
        </w:rPr>
        <w:t>hezuo</w:t>
      </w:r>
      <w:proofErr w:type="spellEnd"/>
      <w:r w:rsidRPr="004F4748">
        <w:rPr>
          <w:sz w:val="16"/>
        </w:rPr>
        <w:t xml:space="preserve">) in Chinese. Despite its saber rattling, Beijing’s diversion left no lasting imprint upon the international order. Despite its saber rattling, Beijing’s diversion left no lasting imprint upon the international order. The U.S. policy response should be based on the recognition that the power balance in East Asia cannot be rewritten overnight. The U.S. government is acting from a position of preponderant power. If Xi exploits America’s strategic restraint, Washington will be able to restore the status quo ex ante in relatively short order. Moreover, if Xi does not withdraw his diversionary claims after a domestic crisis passes, he will provide important information about his true, revisionary goals. In contrast, </w:t>
      </w:r>
      <w:r w:rsidRPr="004F4748">
        <w:rPr>
          <w:rStyle w:val="StyleUnderline"/>
          <w:highlight w:val="cyan"/>
        </w:rPr>
        <w:t xml:space="preserve">the security dilemma, </w:t>
      </w:r>
      <w:r w:rsidRPr="004F4748">
        <w:rPr>
          <w:rStyle w:val="StyleUnderline"/>
        </w:rPr>
        <w:t>once activated</w:t>
      </w:r>
      <w:r w:rsidRPr="004F4748">
        <w:rPr>
          <w:rStyle w:val="StyleUnderline"/>
          <w:highlight w:val="cyan"/>
        </w:rPr>
        <w:t>, is difficult to deescalate</w:t>
      </w:r>
      <w:r w:rsidRPr="004F4748">
        <w:rPr>
          <w:sz w:val="16"/>
        </w:rPr>
        <w:t xml:space="preserve">. It is far more threatening to U.S. interests because it is difficult to rein in. Accordingly, some willingness to tolerate an occasionally diversionary foreign policy is, in my view, among the costs the United States must bear as the global hegemon. Identifying diversionary aggression While pursuing this policy of strategic restraint, the U.S. government should minimize the prospect of mistaking diversion for revision, or vice versa. Fortunately, four principles distinguish the two types of aggression: Diversionary aggression only occurs amidst serious tensions between Xi and the ruling elite. Absent such tensions, policymakers should view Chinese aggression as revisionism, and respond accordingly. When aggressive </w:t>
      </w:r>
      <w:r w:rsidRPr="004F4748">
        <w:rPr>
          <w:sz w:val="16"/>
        </w:rPr>
        <w:lastRenderedPageBreak/>
        <w:t xml:space="preserve">foreign policy is accompanied by a propaganda blitz that focuses on Xi’s popularity, it is more likely to be diversionary. </w:t>
      </w:r>
      <w:r w:rsidRPr="004F4748">
        <w:rPr>
          <w:rStyle w:val="StyleUnderline"/>
          <w:highlight w:val="cyan"/>
        </w:rPr>
        <w:t>To be diversionary</w:t>
      </w:r>
      <w:r w:rsidRPr="004F4748">
        <w:rPr>
          <w:rStyle w:val="StyleUnderline"/>
        </w:rPr>
        <w:t xml:space="preserve">, </w:t>
      </w:r>
      <w:r w:rsidRPr="004F4748">
        <w:rPr>
          <w:rStyle w:val="StyleUnderline"/>
          <w:highlight w:val="cyan"/>
        </w:rPr>
        <w:t>Chinese aggression must be observable to citizens</w:t>
      </w:r>
      <w:r w:rsidRPr="004F4748">
        <w:rPr>
          <w:rStyle w:val="StyleUnderline"/>
        </w:rPr>
        <w:t>.</w:t>
      </w:r>
      <w:r w:rsidRPr="004F4748">
        <w:rPr>
          <w:sz w:val="16"/>
        </w:rPr>
        <w:t xml:space="preserve"> Private forms of aggression like aggressive aircraft tails, more extensive military patrols, and submarine dogfights are more likely to be genuine attempts to reshape the regional power balance. By contrast, the U.S. government should recognize public posturing that plays well in Chinese media—such as absurd statements by retired military officials, protests at news conferences, or obstructionism at the United Nations—for what it is: an inconvenience imposed by tensions among China’s ruling clique. Finally, the most important feature of </w:t>
      </w:r>
      <w:r w:rsidRPr="004F4748">
        <w:rPr>
          <w:rStyle w:val="StyleUnderline"/>
          <w:highlight w:val="cyan"/>
        </w:rPr>
        <w:t>diversionary aggression</w:t>
      </w:r>
      <w:r w:rsidRPr="004F4748">
        <w:rPr>
          <w:rStyle w:val="StyleUnderline"/>
        </w:rPr>
        <w:t xml:space="preserve"> </w:t>
      </w:r>
      <w:r w:rsidRPr="004F4748">
        <w:rPr>
          <w:sz w:val="16"/>
        </w:rPr>
        <w:t xml:space="preserve">is that it ceases as soon as Xi’s domestic crisis passes. It will be followed by sustained, private diplomacy and may even occur simultaneously with cooperation on issues that may be kept private, as with negotiations on Iran and North Korea in 2010. If these initiatives do not materialize within a few months, the U.S. government should treat Chinese aggression as the destabilizing revisionism that it is. Though Washington may have lost some ground in the meantime, it will be able to reverse Xi’s </w:t>
      </w:r>
      <w:proofErr w:type="gramStart"/>
      <w:r w:rsidRPr="004F4748">
        <w:rPr>
          <w:sz w:val="16"/>
        </w:rPr>
        <w:t>short term</w:t>
      </w:r>
      <w:proofErr w:type="gramEnd"/>
      <w:r w:rsidRPr="004F4748">
        <w:rPr>
          <w:sz w:val="16"/>
        </w:rPr>
        <w:t xml:space="preserve"> gains. Equally important, it</w:t>
      </w:r>
      <w:r w:rsidRPr="004F4748">
        <w:rPr>
          <w:rStyle w:val="StyleUnderline"/>
        </w:rPr>
        <w:t xml:space="preserve"> </w:t>
      </w:r>
      <w:r w:rsidRPr="004F4748">
        <w:rPr>
          <w:rStyle w:val="StyleUnderline"/>
          <w:highlight w:val="cyan"/>
        </w:rPr>
        <w:t>will have</w:t>
      </w:r>
      <w:r w:rsidRPr="004F4748">
        <w:rPr>
          <w:sz w:val="16"/>
        </w:rPr>
        <w:t xml:space="preserve"> avoided the risk of </w:t>
      </w:r>
      <w:r w:rsidRPr="004F4748">
        <w:rPr>
          <w:rStyle w:val="StyleUnderline"/>
          <w:b/>
          <w:bCs/>
          <w:highlight w:val="cyan"/>
        </w:rPr>
        <w:t>needless escalation</w:t>
      </w:r>
      <w:r w:rsidRPr="004F4748">
        <w:rPr>
          <w:sz w:val="16"/>
        </w:rPr>
        <w:t xml:space="preserve"> and will have learned valuable information about Xi’s true intentions.</w:t>
      </w:r>
    </w:p>
    <w:p w14:paraId="43EFC456" w14:textId="1586F20E" w:rsidR="002B22E1" w:rsidRDefault="002B22E1" w:rsidP="0086579F">
      <w:pPr>
        <w:rPr>
          <w:sz w:val="16"/>
        </w:rPr>
      </w:pPr>
    </w:p>
    <w:p w14:paraId="1CFE9E97" w14:textId="77777777" w:rsidR="00444AA3" w:rsidRPr="001B2492" w:rsidRDefault="00444AA3" w:rsidP="00444AA3">
      <w:pPr>
        <w:pStyle w:val="Heading4"/>
      </w:pPr>
      <w:r w:rsidRPr="00392044">
        <w:t xml:space="preserve">Reduced legitimacy causes the CCP to </w:t>
      </w:r>
      <w:r w:rsidRPr="00392044">
        <w:rPr>
          <w:u w:val="single"/>
        </w:rPr>
        <w:t>embrace nationalis</w:t>
      </w:r>
      <w:r>
        <w:rPr>
          <w:u w:val="single"/>
        </w:rPr>
        <w:t>m</w:t>
      </w:r>
      <w:r>
        <w:t>---leads to war, draws in other major powers</w:t>
      </w:r>
    </w:p>
    <w:p w14:paraId="6F16CDCF" w14:textId="77777777" w:rsidR="00444AA3" w:rsidRPr="00392044" w:rsidRDefault="00444AA3" w:rsidP="00444AA3">
      <w:r w:rsidRPr="001B2492">
        <w:rPr>
          <w:rStyle w:val="Style13ptBold"/>
        </w:rPr>
        <w:t xml:space="preserve">McKnight </w:t>
      </w:r>
      <w:r>
        <w:rPr>
          <w:rStyle w:val="Style13ptBold"/>
        </w:rPr>
        <w:t>15</w:t>
      </w:r>
      <w:r>
        <w:t>, MA degree in international relations at the University of San Diego, now a career naval aviator from the helicopter sea combat (HSC) community. (</w:t>
      </w:r>
      <w:r w:rsidRPr="00392044">
        <w:t xml:space="preserve">Tyler, “Regime Legitimacy and the CCP,” </w:t>
      </w:r>
      <w:r>
        <w:t>https://fliphtml5.com/vvok/jqha/Regime_Legitimacy_and_the_CCP/)</w:t>
      </w:r>
    </w:p>
    <w:p w14:paraId="7BE230CF" w14:textId="1D70C7DC" w:rsidR="00444AA3" w:rsidRDefault="00444AA3" w:rsidP="00444AA3">
      <w:pPr>
        <w:rPr>
          <w:sz w:val="16"/>
        </w:rPr>
      </w:pPr>
      <w:r w:rsidRPr="00CA394D">
        <w:rPr>
          <w:sz w:val="16"/>
        </w:rPr>
        <w:t xml:space="preserve">Perhaps </w:t>
      </w:r>
      <w:r w:rsidRPr="00D25C5A">
        <w:rPr>
          <w:rStyle w:val="StyleUnderline"/>
        </w:rPr>
        <w:t>the most</w:t>
      </w:r>
      <w:r w:rsidRPr="00CA394D">
        <w:rPr>
          <w:sz w:val="16"/>
        </w:rPr>
        <w:t xml:space="preserve"> reasonable and </w:t>
      </w:r>
      <w:r w:rsidRPr="00D25C5A">
        <w:rPr>
          <w:rStyle w:val="StyleUnderline"/>
        </w:rPr>
        <w:t>likely path the CCP will pursue to</w:t>
      </w:r>
      <w:r w:rsidRPr="00EF4DED">
        <w:rPr>
          <w:sz w:val="16"/>
          <w:highlight w:val="cyan"/>
        </w:rPr>
        <w:t xml:space="preserve"> </w:t>
      </w:r>
      <w:r w:rsidRPr="00EF4DED">
        <w:rPr>
          <w:b/>
          <w:iCs/>
          <w:highlight w:val="cyan"/>
          <w:u w:val="single"/>
          <w:bdr w:val="single" w:sz="8" w:space="0" w:color="auto"/>
        </w:rPr>
        <w:t xml:space="preserve">shore up </w:t>
      </w:r>
      <w:r w:rsidRPr="00392044">
        <w:rPr>
          <w:b/>
          <w:iCs/>
          <w:u w:val="single"/>
          <w:bdr w:val="single" w:sz="8" w:space="0" w:color="auto"/>
        </w:rPr>
        <w:t xml:space="preserve">its </w:t>
      </w:r>
      <w:r w:rsidRPr="00EF4DED">
        <w:rPr>
          <w:b/>
          <w:iCs/>
          <w:highlight w:val="cyan"/>
          <w:u w:val="single"/>
          <w:bdr w:val="single" w:sz="8" w:space="0" w:color="auto"/>
        </w:rPr>
        <w:t>legitimacy</w:t>
      </w:r>
      <w:r w:rsidRPr="00EF4DED">
        <w:rPr>
          <w:sz w:val="16"/>
          <w:highlight w:val="cyan"/>
        </w:rPr>
        <w:t xml:space="preserve"> </w:t>
      </w:r>
      <w:r w:rsidRPr="00D25C5A">
        <w:rPr>
          <w:rStyle w:val="StyleUnderline"/>
        </w:rPr>
        <w:t xml:space="preserve">is by </w:t>
      </w:r>
      <w:r w:rsidRPr="00EF4DED">
        <w:rPr>
          <w:b/>
          <w:iCs/>
          <w:highlight w:val="cyan"/>
          <w:u w:val="single"/>
          <w:bdr w:val="single" w:sz="8" w:space="0" w:color="auto"/>
        </w:rPr>
        <w:t>embracing nationalism</w:t>
      </w:r>
      <w:r w:rsidRPr="00CA394D">
        <w:rPr>
          <w:sz w:val="16"/>
        </w:rPr>
        <w:t xml:space="preserve">. There is a lot for the Chinese to be proud of these days. They are a country that has risen from the ashes of the Cultural Revolution to become the second largest economy in the world. Most of the people of China no longer live a life of subsistence, but one of material wealth. Many Chinese can now afford things that were once considered luxury items such as televisions and cars. China has firmly established itself as an economic power. China is now not only economically strong, but also politically and militarily strong on the international stage. After many years of subjugation, exploitation, and humiliation at the hands of foreign powers China is now a strong nation. China is powerful enough now to defend its borders against any potential threat. Increasingly, China is also able to flex its muscles beyond its own borders and territorial waters as exemplified by China’s recent establishment of an Air Defense Identification Zone (ADIZ) over the disputed Senkaku/Diaoyu islands in the East China Sea. </w:t>
      </w:r>
      <w:r w:rsidRPr="00D25C5A">
        <w:rPr>
          <w:rStyle w:val="StyleUnderline"/>
        </w:rPr>
        <w:t xml:space="preserve">China’s ability to </w:t>
      </w:r>
      <w:r w:rsidRPr="00392044">
        <w:rPr>
          <w:b/>
          <w:iCs/>
          <w:u w:val="single"/>
          <w:bdr w:val="single" w:sz="8" w:space="0" w:color="auto"/>
        </w:rPr>
        <w:t>project power</w:t>
      </w:r>
      <w:r w:rsidRPr="00D25C5A">
        <w:rPr>
          <w:rStyle w:val="StyleUnderline"/>
        </w:rPr>
        <w:t xml:space="preserve"> is quickly catching up with</w:t>
      </w:r>
      <w:r w:rsidRPr="00CA394D">
        <w:rPr>
          <w:sz w:val="16"/>
        </w:rPr>
        <w:t xml:space="preserve"> potential rivals such as </w:t>
      </w:r>
      <w:r w:rsidRPr="00D25C5A">
        <w:rPr>
          <w:rStyle w:val="StyleUnderline"/>
        </w:rPr>
        <w:t xml:space="preserve">Japan and the </w:t>
      </w:r>
      <w:r w:rsidRPr="00392044">
        <w:rPr>
          <w:b/>
          <w:iCs/>
          <w:u w:val="single"/>
          <w:bdr w:val="single" w:sz="8" w:space="0" w:color="auto"/>
        </w:rPr>
        <w:t>U</w:t>
      </w:r>
      <w:r w:rsidRPr="00D25C5A">
        <w:rPr>
          <w:rStyle w:val="StyleUnderline"/>
        </w:rPr>
        <w:t xml:space="preserve">nited </w:t>
      </w:r>
      <w:r w:rsidRPr="00392044">
        <w:rPr>
          <w:b/>
          <w:iCs/>
          <w:u w:val="single"/>
          <w:bdr w:val="single" w:sz="8" w:space="0" w:color="auto"/>
        </w:rPr>
        <w:t>S</w:t>
      </w:r>
      <w:r w:rsidRPr="00D25C5A">
        <w:rPr>
          <w:rStyle w:val="StyleUnderline"/>
        </w:rPr>
        <w:t>tates</w:t>
      </w:r>
      <w:r w:rsidRPr="00CA394D">
        <w:rPr>
          <w:sz w:val="16"/>
        </w:rPr>
        <w:t>.</w:t>
      </w:r>
      <w:r>
        <w:rPr>
          <w:sz w:val="12"/>
        </w:rPr>
        <w:t xml:space="preserve"> </w:t>
      </w:r>
      <w:r w:rsidRPr="00CA394D">
        <w:rPr>
          <w:sz w:val="16"/>
        </w:rPr>
        <w:t>The use of nationalism to support regime legitimacy is not a new concept for the CCP. Since the late 1970s the CCP have been cultivating nationalism as a way to compensate for the weaknesses of communist ideology. After the turmoil of the Cultural Revolution and the “</w:t>
      </w:r>
      <w:proofErr w:type="spellStart"/>
      <w:r w:rsidRPr="00CA394D">
        <w:rPr>
          <w:sz w:val="16"/>
        </w:rPr>
        <w:t>sanxin</w:t>
      </w:r>
      <w:proofErr w:type="spellEnd"/>
      <w:r w:rsidRPr="00CA394D">
        <w:rPr>
          <w:sz w:val="16"/>
        </w:rPr>
        <w:t xml:space="preserve"> </w:t>
      </w:r>
      <w:proofErr w:type="spellStart"/>
      <w:r w:rsidRPr="00CA394D">
        <w:rPr>
          <w:sz w:val="16"/>
        </w:rPr>
        <w:t>weiji</w:t>
      </w:r>
      <w:proofErr w:type="spellEnd"/>
      <w:r w:rsidRPr="00CA394D">
        <w:rPr>
          <w:sz w:val="16"/>
        </w:rPr>
        <w:t xml:space="preserve">” (three spiritual crises) the CCP started using nationalism as a way to establish a hegemonic order of political values and as a way to rally popular support behind a less popular regime and its policies by creating a sense of community. The CCP double downed on using nationalism as a way to unite the country and reinforce its legitimacy after the Tiananmen Square protests in the spring of 1989. Nationalism was viewed as a way to counter Western liberal ideas and calls for democracy. As the CCP did after the protest of 1989 and continues to do today, the party continues to sell itself as the protector of the Chinese people against foreign aggression. If the CCP were to allow weakness, disunity, and disorder at home it would open a Pandora’s box. Such chaos would weaken China and give foreign aggressors the chance to reassert themselves. With China’s history of foreign exploitation, such an argument can carry a lot of weight in China. China is once again a strong country and it does not want to fall back into a role of </w:t>
      </w:r>
      <w:proofErr w:type="spellStart"/>
      <w:proofErr w:type="gramStart"/>
      <w:r w:rsidRPr="00CA394D">
        <w:rPr>
          <w:sz w:val="16"/>
        </w:rPr>
        <w:t>subjugation.xxiii</w:t>
      </w:r>
      <w:proofErr w:type="spellEnd"/>
      <w:proofErr w:type="gramEnd"/>
      <w:r>
        <w:rPr>
          <w:sz w:val="12"/>
        </w:rPr>
        <w:t xml:space="preserve"> </w:t>
      </w:r>
      <w:r w:rsidRPr="00CA394D">
        <w:rPr>
          <w:sz w:val="16"/>
        </w:rPr>
        <w:t xml:space="preserve">The problem with nationalism is it is a fickle beast. </w:t>
      </w:r>
      <w:r w:rsidRPr="00D25C5A">
        <w:rPr>
          <w:rStyle w:val="StyleUnderline"/>
        </w:rPr>
        <w:t xml:space="preserve">If the CCP were to </w:t>
      </w:r>
      <w:r w:rsidRPr="00392044">
        <w:rPr>
          <w:b/>
          <w:iCs/>
          <w:u w:val="single"/>
          <w:bdr w:val="single" w:sz="8" w:space="0" w:color="auto"/>
        </w:rPr>
        <w:t xml:space="preserve">strongly embrace and </w:t>
      </w:r>
      <w:r w:rsidRPr="00EF4DED">
        <w:rPr>
          <w:b/>
          <w:iCs/>
          <w:highlight w:val="cyan"/>
          <w:u w:val="single"/>
          <w:bdr w:val="single" w:sz="8" w:space="0" w:color="auto"/>
        </w:rPr>
        <w:t>stoke nationalism, it would be hard to contain</w:t>
      </w:r>
      <w:r w:rsidRPr="00CA394D">
        <w:rPr>
          <w:sz w:val="16"/>
        </w:rPr>
        <w:t xml:space="preserve"> it. If </w:t>
      </w:r>
      <w:r w:rsidRPr="00D25C5A">
        <w:rPr>
          <w:rStyle w:val="StyleUnderline"/>
        </w:rPr>
        <w:t>the CCP</w:t>
      </w:r>
      <w:r w:rsidRPr="00CA394D">
        <w:rPr>
          <w:sz w:val="16"/>
        </w:rPr>
        <w:t xml:space="preserve"> were to define itself as the guardians of Chinese nationalism it </w:t>
      </w:r>
      <w:r w:rsidRPr="00D25C5A">
        <w:rPr>
          <w:rStyle w:val="StyleUnderline"/>
        </w:rPr>
        <w:t>would have to work</w:t>
      </w:r>
      <w:r w:rsidRPr="00CA394D">
        <w:rPr>
          <w:sz w:val="16"/>
        </w:rPr>
        <w:t xml:space="preserve"> hard </w:t>
      </w:r>
      <w:r w:rsidRPr="00D25C5A">
        <w:rPr>
          <w:rStyle w:val="StyleUnderline"/>
        </w:rPr>
        <w:t>to ensure it appeases the concerns of nationalist. China continues to have</w:t>
      </w:r>
      <w:r w:rsidRPr="00CA394D">
        <w:rPr>
          <w:sz w:val="16"/>
        </w:rPr>
        <w:t xml:space="preserve"> a number of </w:t>
      </w:r>
      <w:r w:rsidRPr="00EF4DED">
        <w:rPr>
          <w:b/>
          <w:iCs/>
          <w:highlight w:val="cyan"/>
          <w:u w:val="single"/>
          <w:bdr w:val="single" w:sz="8" w:space="0" w:color="auto"/>
        </w:rPr>
        <w:t>festering territory disputes with</w:t>
      </w:r>
      <w:r w:rsidRPr="00392044">
        <w:rPr>
          <w:b/>
          <w:iCs/>
          <w:u w:val="single"/>
          <w:bdr w:val="single" w:sz="8" w:space="0" w:color="auto"/>
        </w:rPr>
        <w:t xml:space="preserve"> its neighbors:</w:t>
      </w:r>
      <w:r w:rsidRPr="00CA394D">
        <w:rPr>
          <w:sz w:val="16"/>
        </w:rPr>
        <w:t xml:space="preserve"> the continued de facto independence of </w:t>
      </w:r>
      <w:r w:rsidRPr="00EF4DED">
        <w:rPr>
          <w:rStyle w:val="Emphasis"/>
          <w:highlight w:val="cyan"/>
        </w:rPr>
        <w:t>Taiwan</w:t>
      </w:r>
      <w:r w:rsidRPr="00CA394D">
        <w:rPr>
          <w:sz w:val="16"/>
        </w:rPr>
        <w:t xml:space="preserve">, its border with </w:t>
      </w:r>
      <w:r w:rsidRPr="00D25C5A">
        <w:rPr>
          <w:rStyle w:val="StyleUnderline"/>
        </w:rPr>
        <w:t>India, and the Senkaku</w:t>
      </w:r>
      <w:r w:rsidRPr="00CA394D">
        <w:rPr>
          <w:sz w:val="16"/>
        </w:rPr>
        <w:t xml:space="preserve">/Diaoyu </w:t>
      </w:r>
      <w:r w:rsidRPr="00D25C5A">
        <w:rPr>
          <w:rStyle w:val="StyleUnderline"/>
        </w:rPr>
        <w:t>islands</w:t>
      </w:r>
      <w:r w:rsidRPr="00CA394D">
        <w:rPr>
          <w:sz w:val="16"/>
        </w:rPr>
        <w:t xml:space="preserve"> in the East China Sea to name a few. With its history of foreign exploitation, China is acutely </w:t>
      </w:r>
      <w:r w:rsidRPr="0087372C">
        <w:rPr>
          <w:sz w:val="16"/>
        </w:rPr>
        <w:t xml:space="preserve">sensitive to any territory dispute. </w:t>
      </w:r>
      <w:r w:rsidRPr="00D25C5A">
        <w:rPr>
          <w:rStyle w:val="StyleUnderline"/>
        </w:rPr>
        <w:t xml:space="preserve">The CCP would have a very </w:t>
      </w:r>
      <w:r w:rsidRPr="0087372C">
        <w:rPr>
          <w:b/>
          <w:iCs/>
          <w:u w:val="single"/>
          <w:bdr w:val="single" w:sz="8" w:space="0" w:color="auto"/>
        </w:rPr>
        <w:t>hard time maintaining</w:t>
      </w:r>
      <w:r w:rsidRPr="0087372C">
        <w:rPr>
          <w:sz w:val="16"/>
        </w:rPr>
        <w:t xml:space="preserve"> its </w:t>
      </w:r>
      <w:r w:rsidRPr="0087372C">
        <w:rPr>
          <w:b/>
          <w:iCs/>
          <w:u w:val="single"/>
          <w:bdr w:val="single" w:sz="8" w:space="0" w:color="auto"/>
        </w:rPr>
        <w:t>nationalist credentials</w:t>
      </w:r>
      <w:r w:rsidRPr="00D25C5A">
        <w:rPr>
          <w:rStyle w:val="StyleUnderline"/>
        </w:rPr>
        <w:t xml:space="preserve"> if it were to allow other countries to assert control over any</w:t>
      </w:r>
      <w:r w:rsidRPr="0087372C">
        <w:rPr>
          <w:sz w:val="16"/>
        </w:rPr>
        <w:t xml:space="preserve"> of the </w:t>
      </w:r>
      <w:r w:rsidRPr="00D25C5A">
        <w:rPr>
          <w:rStyle w:val="StyleUnderline"/>
        </w:rPr>
        <w:t>disputed areas</w:t>
      </w:r>
      <w:r w:rsidRPr="0087372C">
        <w:rPr>
          <w:sz w:val="16"/>
        </w:rPr>
        <w:t xml:space="preserve">. The Chinese leaders ran into this problem in the late 1990s when there was a distinct rise in nationalism in China. The authors of the popular </w:t>
      </w:r>
      <w:r w:rsidRPr="00D25C5A">
        <w:rPr>
          <w:rStyle w:val="StyleUnderline"/>
        </w:rPr>
        <w:t>nationalist</w:t>
      </w:r>
      <w:r w:rsidRPr="0087372C">
        <w:rPr>
          <w:sz w:val="16"/>
        </w:rPr>
        <w:t xml:space="preserve"> book The China That Can Say No were openly critical of the Chinese government for taking a stance they viewed as too soft towards the United States and Japan. They </w:t>
      </w:r>
      <w:r w:rsidRPr="00D25C5A">
        <w:rPr>
          <w:rStyle w:val="StyleUnderline"/>
        </w:rPr>
        <w:t xml:space="preserve">endorsed taking action to </w:t>
      </w:r>
      <w:r w:rsidRPr="00EF4DED">
        <w:rPr>
          <w:b/>
          <w:iCs/>
          <w:highlight w:val="cyan"/>
          <w:u w:val="single"/>
          <w:bdr w:val="single" w:sz="8" w:space="0" w:color="auto"/>
        </w:rPr>
        <w:t>annex Taiwan</w:t>
      </w:r>
      <w:r w:rsidRPr="0087372C">
        <w:rPr>
          <w:sz w:val="16"/>
        </w:rPr>
        <w:t xml:space="preserve"> at any cost </w:t>
      </w:r>
      <w:r w:rsidRPr="00D25C5A">
        <w:rPr>
          <w:rStyle w:val="StyleUnderline"/>
        </w:rPr>
        <w:t>and</w:t>
      </w:r>
      <w:r w:rsidRPr="0087372C">
        <w:rPr>
          <w:sz w:val="16"/>
        </w:rPr>
        <w:t xml:space="preserve"> </w:t>
      </w:r>
      <w:r w:rsidRPr="0087372C">
        <w:rPr>
          <w:b/>
          <w:iCs/>
          <w:u w:val="single"/>
          <w:bdr w:val="single" w:sz="8" w:space="0" w:color="auto"/>
        </w:rPr>
        <w:t>open confrontation with Japan and the</w:t>
      </w:r>
      <w:r w:rsidRPr="0087372C">
        <w:rPr>
          <w:sz w:val="16"/>
        </w:rPr>
        <w:t xml:space="preserve"> </w:t>
      </w:r>
      <w:r w:rsidRPr="0087372C">
        <w:rPr>
          <w:b/>
          <w:iCs/>
          <w:u w:val="single"/>
          <w:bdr w:val="single" w:sz="8" w:space="0" w:color="auto"/>
        </w:rPr>
        <w:t>U</w:t>
      </w:r>
      <w:r w:rsidRPr="0087372C">
        <w:rPr>
          <w:sz w:val="16"/>
        </w:rPr>
        <w:t xml:space="preserve">nited </w:t>
      </w:r>
      <w:r w:rsidRPr="0087372C">
        <w:rPr>
          <w:b/>
          <w:iCs/>
          <w:u w:val="single"/>
          <w:bdr w:val="single" w:sz="8" w:space="0" w:color="auto"/>
        </w:rPr>
        <w:t>S</w:t>
      </w:r>
      <w:r w:rsidRPr="0087372C">
        <w:rPr>
          <w:sz w:val="16"/>
        </w:rPr>
        <w:t>tates. A move such as this would at best be risky considering</w:t>
      </w:r>
      <w:r w:rsidRPr="00CA394D">
        <w:rPr>
          <w:sz w:val="16"/>
        </w:rPr>
        <w:t xml:space="preserve"> China was, and still is, dependent on Japan and the United States to ensure its continued economic </w:t>
      </w:r>
      <w:proofErr w:type="spellStart"/>
      <w:proofErr w:type="gramStart"/>
      <w:r w:rsidRPr="00CA394D">
        <w:rPr>
          <w:sz w:val="16"/>
        </w:rPr>
        <w:t>growth.xxiv</w:t>
      </w:r>
      <w:proofErr w:type="spellEnd"/>
      <w:proofErr w:type="gramEnd"/>
      <w:r>
        <w:rPr>
          <w:sz w:val="12"/>
        </w:rPr>
        <w:t xml:space="preserve"> </w:t>
      </w:r>
      <w:r w:rsidRPr="00CA394D">
        <w:rPr>
          <w:sz w:val="16"/>
        </w:rPr>
        <w:t xml:space="preserve">As a </w:t>
      </w:r>
      <w:r w:rsidRPr="00CA394D">
        <w:rPr>
          <w:sz w:val="16"/>
        </w:rPr>
        <w:lastRenderedPageBreak/>
        <w:t xml:space="preserve">result of China’s history of humiliation and the CCP’s need to strengthen its nationalist credentials, </w:t>
      </w:r>
      <w:r w:rsidRPr="00D25C5A">
        <w:rPr>
          <w:rStyle w:val="StyleUnderline"/>
        </w:rPr>
        <w:t xml:space="preserve">China is more likely than other countries to </w:t>
      </w:r>
      <w:r w:rsidRPr="00EF4DED">
        <w:rPr>
          <w:b/>
          <w:iCs/>
          <w:highlight w:val="cyan"/>
          <w:u w:val="single"/>
          <w:bdr w:val="single" w:sz="8" w:space="0" w:color="auto"/>
        </w:rPr>
        <w:t>use</w:t>
      </w:r>
      <w:r w:rsidRPr="00CA394D">
        <w:rPr>
          <w:sz w:val="16"/>
        </w:rPr>
        <w:t xml:space="preserve"> strong-arm tactics or </w:t>
      </w:r>
      <w:r w:rsidRPr="00EF4DED">
        <w:rPr>
          <w:b/>
          <w:iCs/>
          <w:highlight w:val="cyan"/>
          <w:u w:val="single"/>
          <w:bdr w:val="single" w:sz="8" w:space="0" w:color="auto"/>
        </w:rPr>
        <w:t xml:space="preserve">force </w:t>
      </w:r>
      <w:r w:rsidRPr="00392044">
        <w:rPr>
          <w:b/>
          <w:iCs/>
          <w:u w:val="single"/>
          <w:bdr w:val="single" w:sz="8" w:space="0" w:color="auto"/>
        </w:rPr>
        <w:t>to assert itself.</w:t>
      </w:r>
      <w:r w:rsidRPr="00CA394D">
        <w:rPr>
          <w:sz w:val="16"/>
        </w:rPr>
        <w:t xml:space="preserve"> </w:t>
      </w:r>
      <w:r w:rsidRPr="00D25C5A">
        <w:rPr>
          <w:rStyle w:val="StyleUnderline"/>
        </w:rPr>
        <w:t>Such moves are a double-edged sword</w:t>
      </w:r>
      <w:r w:rsidRPr="00CA394D">
        <w:rPr>
          <w:sz w:val="16"/>
        </w:rPr>
        <w:t xml:space="preserve"> for the CCP. </w:t>
      </w:r>
      <w:r w:rsidRPr="00D25C5A">
        <w:rPr>
          <w:rStyle w:val="StyleUnderline"/>
        </w:rPr>
        <w:t>They</w:t>
      </w:r>
      <w:r w:rsidRPr="00CA394D">
        <w:rPr>
          <w:sz w:val="16"/>
        </w:rPr>
        <w:t xml:space="preserve"> could </w:t>
      </w:r>
      <w:r w:rsidRPr="00D25C5A">
        <w:rPr>
          <w:rStyle w:val="StyleUnderline"/>
        </w:rPr>
        <w:t>help the CCP</w:t>
      </w:r>
      <w:r w:rsidRPr="00CA394D">
        <w:rPr>
          <w:sz w:val="16"/>
        </w:rPr>
        <w:t xml:space="preserve"> to </w:t>
      </w:r>
      <w:r w:rsidRPr="00D25C5A">
        <w:rPr>
          <w:rStyle w:val="StyleUnderline"/>
        </w:rPr>
        <w:t>maintain</w:t>
      </w:r>
      <w:r w:rsidRPr="00CA394D">
        <w:rPr>
          <w:sz w:val="16"/>
        </w:rPr>
        <w:t xml:space="preserve"> its </w:t>
      </w:r>
      <w:r w:rsidRPr="00D25C5A">
        <w:rPr>
          <w:rStyle w:val="StyleUnderline"/>
        </w:rPr>
        <w:t>credentials as the guardians of the Chinese people</w:t>
      </w:r>
      <w:r w:rsidRPr="00CA394D">
        <w:rPr>
          <w:sz w:val="16"/>
        </w:rPr>
        <w:t xml:space="preserve">, but this would be </w:t>
      </w:r>
      <w:r w:rsidRPr="00D25C5A">
        <w:rPr>
          <w:rStyle w:val="StyleUnderline"/>
        </w:rPr>
        <w:t>at the expense of</w:t>
      </w:r>
      <w:r w:rsidRPr="00CA394D">
        <w:rPr>
          <w:sz w:val="16"/>
        </w:rPr>
        <w:t xml:space="preserve"> hurting its standing in the international community, or worse, </w:t>
      </w:r>
      <w:r w:rsidRPr="00392044">
        <w:rPr>
          <w:b/>
          <w:iCs/>
          <w:u w:val="single"/>
          <w:bdr w:val="single" w:sz="8" w:space="0" w:color="auto"/>
        </w:rPr>
        <w:t>sending China on path towards armed conflict.</w:t>
      </w:r>
      <w:r w:rsidRPr="00CA394D">
        <w:rPr>
          <w:sz w:val="16"/>
        </w:rPr>
        <w:t xml:space="preserve"> </w:t>
      </w:r>
      <w:r w:rsidRPr="00D25C5A">
        <w:rPr>
          <w:rStyle w:val="StyleUnderline"/>
        </w:rPr>
        <w:t>When military units of opposing countries are in close proximity</w:t>
      </w:r>
      <w:r w:rsidRPr="00CA394D">
        <w:rPr>
          <w:sz w:val="16"/>
        </w:rPr>
        <w:t xml:space="preserve"> to each other </w:t>
      </w:r>
      <w:r w:rsidRPr="00D25C5A">
        <w:rPr>
          <w:rStyle w:val="StyleUnderline"/>
        </w:rPr>
        <w:t>and tensions run high, it can be</w:t>
      </w:r>
      <w:r w:rsidRPr="00CA394D">
        <w:rPr>
          <w:sz w:val="16"/>
        </w:rPr>
        <w:t xml:space="preserve"> very </w:t>
      </w:r>
      <w:r w:rsidRPr="00D25C5A">
        <w:rPr>
          <w:rStyle w:val="StyleUnderline"/>
        </w:rPr>
        <w:t xml:space="preserve">difficult to prevent acts of aggression from </w:t>
      </w:r>
      <w:r w:rsidRPr="00EF4DED">
        <w:rPr>
          <w:b/>
          <w:iCs/>
          <w:highlight w:val="cyan"/>
          <w:u w:val="single"/>
          <w:bdr w:val="single" w:sz="8" w:space="0" w:color="auto"/>
        </w:rPr>
        <w:t>spilling over into armed conflict.</w:t>
      </w:r>
      <w:r w:rsidRPr="00EF4DED">
        <w:rPr>
          <w:sz w:val="16"/>
          <w:highlight w:val="cyan"/>
        </w:rPr>
        <w:t xml:space="preserve"> </w:t>
      </w:r>
      <w:r w:rsidRPr="00D25C5A">
        <w:rPr>
          <w:rStyle w:val="StyleUnderline"/>
        </w:rPr>
        <w:t xml:space="preserve">Posturing on one side can be viewed as an </w:t>
      </w:r>
      <w:r w:rsidRPr="00EF4DED">
        <w:rPr>
          <w:b/>
          <w:iCs/>
          <w:highlight w:val="cyan"/>
          <w:u w:val="single"/>
          <w:bdr w:val="single" w:sz="8" w:space="0" w:color="auto"/>
        </w:rPr>
        <w:t>imminent</w:t>
      </w:r>
      <w:r w:rsidRPr="00392044">
        <w:rPr>
          <w:b/>
          <w:iCs/>
          <w:u w:val="single"/>
          <w:bdr w:val="single" w:sz="8" w:space="0" w:color="auto"/>
        </w:rPr>
        <w:t xml:space="preserve"> intent to </w:t>
      </w:r>
      <w:r w:rsidRPr="00EF4DED">
        <w:rPr>
          <w:b/>
          <w:iCs/>
          <w:highlight w:val="cyan"/>
          <w:u w:val="single"/>
          <w:bdr w:val="single" w:sz="8" w:space="0" w:color="auto"/>
        </w:rPr>
        <w:t>attack</w:t>
      </w:r>
      <w:r w:rsidRPr="00CA394D">
        <w:rPr>
          <w:sz w:val="16"/>
        </w:rPr>
        <w:t xml:space="preserve"> on the other. China will have to balance a fine line to ensure their actions are not viewed as too soft at home or overly aggressive by the international community. If the CCP relies heavily on nationalism to strengthen its legitimacy and it is viewed too soft at home, it will hurt the staying power of the regime. </w:t>
      </w:r>
      <w:r w:rsidRPr="00D25C5A">
        <w:rPr>
          <w:rStyle w:val="StyleUnderline"/>
        </w:rPr>
        <w:t xml:space="preserve">If China is viewed as too aggressive by its neighbors, it could face </w:t>
      </w:r>
      <w:r w:rsidRPr="00CA394D">
        <w:rPr>
          <w:sz w:val="16"/>
        </w:rPr>
        <w:t xml:space="preserve">reduced foreign investment, sanctions, or worse, </w:t>
      </w:r>
      <w:r w:rsidRPr="00EF4DED">
        <w:rPr>
          <w:b/>
          <w:iCs/>
          <w:highlight w:val="cyan"/>
          <w:u w:val="single"/>
          <w:bdr w:val="single" w:sz="8" w:space="0" w:color="auto"/>
        </w:rPr>
        <w:t>armed conflict</w:t>
      </w:r>
      <w:r w:rsidRPr="00CA394D">
        <w:rPr>
          <w:sz w:val="16"/>
        </w:rPr>
        <w:t>. All of which would also hurt the economic growth of China and as a result damage the legitimacy of the regime.</w:t>
      </w:r>
    </w:p>
    <w:p w14:paraId="772BFA87" w14:textId="6D36FB09" w:rsidR="00444AA3" w:rsidRDefault="00444AA3" w:rsidP="00444AA3">
      <w:pPr>
        <w:rPr>
          <w:sz w:val="16"/>
        </w:rPr>
      </w:pPr>
    </w:p>
    <w:p w14:paraId="71497AFB" w14:textId="77777777" w:rsidR="00444AA3" w:rsidRDefault="00444AA3" w:rsidP="00444AA3">
      <w:pPr>
        <w:rPr>
          <w:sz w:val="16"/>
        </w:rPr>
      </w:pPr>
    </w:p>
    <w:p w14:paraId="2F7775C7" w14:textId="77777777" w:rsidR="00444AA3" w:rsidRDefault="00444AA3" w:rsidP="00444AA3">
      <w:pPr>
        <w:pStyle w:val="Heading4"/>
      </w:pPr>
      <w:r>
        <w:t xml:space="preserve">Chinese political instability leads to </w:t>
      </w:r>
      <w:r w:rsidRPr="00083B5A">
        <w:rPr>
          <w:u w:val="single"/>
        </w:rPr>
        <w:t>nuclear war</w:t>
      </w:r>
      <w:r>
        <w:t xml:space="preserve">. </w:t>
      </w:r>
      <w:r w:rsidRPr="009109F8">
        <w:rPr>
          <w:u w:val="single"/>
        </w:rPr>
        <w:t>Loose nukes</w:t>
      </w:r>
      <w:r>
        <w:t xml:space="preserve"> and </w:t>
      </w:r>
      <w:r w:rsidRPr="009109F8">
        <w:rPr>
          <w:u w:val="single"/>
        </w:rPr>
        <w:t>Taiwan</w:t>
      </w:r>
      <w:r>
        <w:t xml:space="preserve">. </w:t>
      </w:r>
    </w:p>
    <w:p w14:paraId="14EE2172" w14:textId="77777777" w:rsidR="00444AA3" w:rsidRPr="001A4A64" w:rsidRDefault="00444AA3" w:rsidP="00444AA3">
      <w:r w:rsidRPr="001A4A64">
        <w:rPr>
          <w:rStyle w:val="Style13ptBold"/>
        </w:rPr>
        <w:t>David 8</w:t>
      </w:r>
      <w:r w:rsidRPr="009F4892">
        <w:t>, P</w:t>
      </w:r>
      <w:r w:rsidRPr="001A4A64">
        <w:t xml:space="preserve">rofessor of </w:t>
      </w:r>
      <w:r>
        <w:t>IR @</w:t>
      </w:r>
      <w:r w:rsidRPr="001A4A64">
        <w:t xml:space="preserve"> Johns Hopkins (Stephen, </w:t>
      </w:r>
      <w:r>
        <w:t>“</w:t>
      </w:r>
      <w:r w:rsidRPr="001A4A64">
        <w:t>Catastrophic Consequences: Civil Wars and American Interests,” p. 116-121)</w:t>
      </w:r>
    </w:p>
    <w:p w14:paraId="66983997" w14:textId="344113C3" w:rsidR="00444AA3" w:rsidRPr="000E6099" w:rsidRDefault="00444AA3" w:rsidP="00444AA3">
      <w:pPr>
        <w:rPr>
          <w:sz w:val="16"/>
        </w:rPr>
      </w:pPr>
      <w:r w:rsidRPr="00A644A0">
        <w:rPr>
          <w:sz w:val="16"/>
        </w:rPr>
        <w:t xml:space="preserve">While some American policymakers would greet the prospect of </w:t>
      </w:r>
      <w:r w:rsidRPr="00E96C17">
        <w:rPr>
          <w:rStyle w:val="StyleUnderline"/>
        </w:rPr>
        <w:t xml:space="preserve">a </w:t>
      </w:r>
      <w:r w:rsidRPr="00EF4DED">
        <w:rPr>
          <w:rStyle w:val="StyleUnderline"/>
          <w:highlight w:val="cyan"/>
        </w:rPr>
        <w:t xml:space="preserve">China </w:t>
      </w:r>
      <w:r w:rsidRPr="001A78CF">
        <w:rPr>
          <w:rStyle w:val="StyleUnderline"/>
        </w:rPr>
        <w:t xml:space="preserve">mired in </w:t>
      </w:r>
      <w:r w:rsidRPr="00EF4DED">
        <w:rPr>
          <w:rStyle w:val="StyleUnderline"/>
          <w:highlight w:val="cyan"/>
        </w:rPr>
        <w:t>internal conflict</w:t>
      </w:r>
      <w:r w:rsidRPr="00A644A0">
        <w:rPr>
          <w:sz w:val="16"/>
        </w:rPr>
        <w:t xml:space="preserve"> with relief, a crippled China </w:t>
      </w:r>
      <w:r w:rsidRPr="001A78CF">
        <w:rPr>
          <w:rStyle w:val="StyleUnderline"/>
        </w:rPr>
        <w:t>presents</w:t>
      </w:r>
      <w:r w:rsidRPr="00A644A0">
        <w:rPr>
          <w:sz w:val="16"/>
        </w:rPr>
        <w:t xml:space="preserve"> its own threats to American interests, </w:t>
      </w:r>
      <w:r w:rsidRPr="00D25C5A">
        <w:rPr>
          <w:rStyle w:val="StyleUnderline"/>
        </w:rPr>
        <w:t>threats</w:t>
      </w:r>
      <w:r w:rsidRPr="00A644A0">
        <w:rPr>
          <w:sz w:val="16"/>
        </w:rPr>
        <w:t xml:space="preserve"> that </w:t>
      </w:r>
      <w:r w:rsidRPr="00D25C5A">
        <w:rPr>
          <w:rStyle w:val="StyleUnderline"/>
        </w:rPr>
        <w:t>are</w:t>
      </w:r>
      <w:r w:rsidRPr="00A644A0">
        <w:rPr>
          <w:sz w:val="16"/>
        </w:rPr>
        <w:t xml:space="preserve"> in many ways </w:t>
      </w:r>
      <w:r w:rsidRPr="00D25C5A">
        <w:rPr>
          <w:rStyle w:val="StyleUnderline"/>
        </w:rPr>
        <w:t xml:space="preserve">more dire than those posed by a rising China. </w:t>
      </w:r>
      <w:r w:rsidRPr="00A644A0">
        <w:rPr>
          <w:sz w:val="16"/>
        </w:rPr>
        <w:t xml:space="preserve">American and Chinese economies have become closely inter- twined with huge amounts of American investment in China and even larger Chinese purchases of American bonds. If domestic unrest undermines this relationship, any hope of China becoming prosperous would be dashed, while the American economy would be </w:t>
      </w:r>
      <w:proofErr w:type="gramStart"/>
      <w:r w:rsidRPr="00A644A0">
        <w:rPr>
          <w:sz w:val="16"/>
        </w:rPr>
        <w:t>throw</w:t>
      </w:r>
      <w:proofErr w:type="gramEnd"/>
      <w:r w:rsidRPr="00A644A0">
        <w:rPr>
          <w:sz w:val="16"/>
        </w:rPr>
        <w:t xml:space="preserve"> n into recession —or worse. </w:t>
      </w:r>
      <w:r w:rsidRPr="00D25C5A">
        <w:rPr>
          <w:rStyle w:val="StyleUnderline"/>
        </w:rPr>
        <w:t xml:space="preserve">China is a great power </w:t>
      </w:r>
      <w:r w:rsidRPr="00A644A0">
        <w:rPr>
          <w:sz w:val="16"/>
        </w:rPr>
        <w:t xml:space="preserve">with a population of 1.3 billion people, bordering on 14 countries. </w:t>
      </w:r>
      <w:r w:rsidRPr="00D25C5A">
        <w:rPr>
          <w:rStyle w:val="StyleUnderline"/>
        </w:rPr>
        <w:t>Its collapse would threaten the stability of close American allies such as South Korea and Japan, create opportunities for mischief by Russia and North Korea, and produce a humanitarian catastrophe unprecedented in world history.</w:t>
      </w:r>
      <w:r w:rsidRPr="00A644A0">
        <w:rPr>
          <w:sz w:val="16"/>
        </w:rPr>
        <w:t xml:space="preserve"> </w:t>
      </w:r>
      <w:r w:rsidRPr="00D25C5A">
        <w:rPr>
          <w:rStyle w:val="StyleUnderline"/>
        </w:rPr>
        <w:t>Should China choose to stave off internal unrest through aggressive actions against Taiwan, prospects for a Sino-American military confrontation become all too real</w:t>
      </w:r>
      <w:r w:rsidRPr="00A644A0">
        <w:rPr>
          <w:sz w:val="16"/>
        </w:rPr>
        <w:t xml:space="preserve">. Precisely because China needs good relations with its neighbors and the United States to continue on its path of economic growth, there is reason to hope that the Chinese leadership would not deliberately opt for bellicose policies. </w:t>
      </w:r>
      <w:r w:rsidRPr="00E96C17">
        <w:rPr>
          <w:rStyle w:val="StyleUnderline"/>
        </w:rPr>
        <w:t>If China is wracked with instability</w:t>
      </w:r>
      <w:r w:rsidRPr="00A644A0">
        <w:rPr>
          <w:sz w:val="16"/>
        </w:rPr>
        <w:t xml:space="preserve">, however, </w:t>
      </w:r>
      <w:r w:rsidRPr="00E96C17">
        <w:rPr>
          <w:rStyle w:val="StyleUnderline"/>
        </w:rPr>
        <w:t>Chinese leaders may not be able to control what happens within and outside their borders, endangering key</w:t>
      </w:r>
      <w:r w:rsidRPr="00A644A0">
        <w:rPr>
          <w:sz w:val="16"/>
        </w:rPr>
        <w:t xml:space="preserve"> American </w:t>
      </w:r>
      <w:r w:rsidRPr="00E96C17">
        <w:rPr>
          <w:rStyle w:val="StyleUnderline"/>
        </w:rPr>
        <w:t>concerns</w:t>
      </w:r>
      <w:r w:rsidRPr="00A644A0">
        <w:rPr>
          <w:sz w:val="16"/>
        </w:rPr>
        <w:t>.</w:t>
      </w:r>
      <w:r>
        <w:rPr>
          <w:sz w:val="16"/>
        </w:rPr>
        <w:t xml:space="preserve"> </w:t>
      </w:r>
      <w:r w:rsidRPr="00A644A0">
        <w:rPr>
          <w:sz w:val="16"/>
        </w:rPr>
        <w:t xml:space="preserve">Understanding the consequences of a failing China for the United States re- quires first grasping why a stable China is so important to American concerns. As will be seen, China plays a central role in American economic and strategic interests. Why China, despite its seeming prosperity and progress, may fall victim to civil unrest is then examined. Unlike Pakistan, Saudi Arabia, and Mexico, China forces us to confront what the collapse of a great power would be like. Far from a welcome occurrence, </w:t>
      </w:r>
      <w:r w:rsidRPr="00D25C5A">
        <w:rPr>
          <w:rStyle w:val="StyleUnderline"/>
        </w:rPr>
        <w:t>the implications</w:t>
      </w:r>
      <w:r w:rsidRPr="00A644A0">
        <w:rPr>
          <w:sz w:val="16"/>
        </w:rPr>
        <w:t xml:space="preserve"> of such an event </w:t>
      </w:r>
      <w:r w:rsidRPr="00D25C5A">
        <w:rPr>
          <w:rStyle w:val="StyleUnderline"/>
        </w:rPr>
        <w:t xml:space="preserve">are potentially </w:t>
      </w:r>
      <w:r w:rsidRPr="00EF4DED">
        <w:rPr>
          <w:rStyle w:val="Emphasis"/>
          <w:highlight w:val="cyan"/>
        </w:rPr>
        <w:t>catastrophic</w:t>
      </w:r>
      <w:r w:rsidRPr="00D25C5A">
        <w:rPr>
          <w:rStyle w:val="StyleUnderline"/>
        </w:rPr>
        <w:t xml:space="preserve"> for</w:t>
      </w:r>
      <w:r w:rsidRPr="00A644A0">
        <w:rPr>
          <w:sz w:val="16"/>
        </w:rPr>
        <w:t xml:space="preserve"> America, China's Asian neighbors, and </w:t>
      </w:r>
      <w:r w:rsidRPr="00D25C5A">
        <w:rPr>
          <w:rStyle w:val="StyleUnderline"/>
        </w:rPr>
        <w:t>the world</w:t>
      </w:r>
      <w:r w:rsidRPr="00A644A0">
        <w:rPr>
          <w:sz w:val="16"/>
        </w:rPr>
        <w:t xml:space="preserve"> community.</w:t>
      </w:r>
      <w:r>
        <w:rPr>
          <w:sz w:val="16"/>
        </w:rPr>
        <w:t xml:space="preserve"> </w:t>
      </w:r>
      <w:r w:rsidRPr="00A644A0">
        <w:rPr>
          <w:sz w:val="16"/>
        </w:rPr>
        <w:t xml:space="preserve">American Interests in China </w:t>
      </w:r>
      <w:proofErr w:type="gramStart"/>
      <w:r w:rsidRPr="00A644A0">
        <w:rPr>
          <w:sz w:val="16"/>
        </w:rPr>
        <w:t>The</w:t>
      </w:r>
      <w:proofErr w:type="gramEnd"/>
      <w:r w:rsidRPr="00A644A0">
        <w:rPr>
          <w:sz w:val="16"/>
        </w:rPr>
        <w:t xml:space="preserve"> United States cares about what happens in China, because </w:t>
      </w:r>
      <w:r w:rsidRPr="00D25C5A">
        <w:rPr>
          <w:rStyle w:val="StyleUnderline"/>
        </w:rPr>
        <w:t>America's prosperity</w:t>
      </w:r>
      <w:r w:rsidRPr="00A644A0">
        <w:rPr>
          <w:sz w:val="16"/>
        </w:rPr>
        <w:t xml:space="preserve"> and well-being </w:t>
      </w:r>
      <w:r w:rsidRPr="00D25C5A">
        <w:rPr>
          <w:rStyle w:val="StyleUnderline"/>
        </w:rPr>
        <w:t>rests on China remaining stable</w:t>
      </w:r>
      <w:r w:rsidRPr="00A644A0">
        <w:rPr>
          <w:sz w:val="16"/>
        </w:rPr>
        <w:t xml:space="preserve">. China is the second largest trading partner of the United States (after </w:t>
      </w:r>
      <w:proofErr w:type="gramStart"/>
      <w:r w:rsidRPr="00A644A0">
        <w:rPr>
          <w:sz w:val="16"/>
        </w:rPr>
        <w:t>Canada )</w:t>
      </w:r>
      <w:proofErr w:type="gramEnd"/>
      <w:r w:rsidRPr="00A644A0">
        <w:rPr>
          <w:sz w:val="16"/>
        </w:rPr>
        <w:t xml:space="preserve">, a relationship whose </w:t>
      </w:r>
      <w:r w:rsidRPr="00D25C5A">
        <w:rPr>
          <w:rStyle w:val="StyleUnderline"/>
        </w:rPr>
        <w:t>disruption would be disastrous for both countries</w:t>
      </w:r>
      <w:r w:rsidRPr="00A644A0">
        <w:rPr>
          <w:sz w:val="16"/>
        </w:rPr>
        <w:t xml:space="preserve">. </w:t>
      </w:r>
      <w:r w:rsidRPr="00D25C5A">
        <w:rPr>
          <w:rStyle w:val="StyleUnderline"/>
        </w:rPr>
        <w:t>The low cost of Chinese exports has kept inflation down in the U</w:t>
      </w:r>
      <w:r w:rsidRPr="00A644A0">
        <w:rPr>
          <w:sz w:val="16"/>
        </w:rPr>
        <w:t xml:space="preserve">nited </w:t>
      </w:r>
      <w:r w:rsidRPr="00D25C5A">
        <w:rPr>
          <w:rStyle w:val="StyleUnderline"/>
        </w:rPr>
        <w:t>S</w:t>
      </w:r>
      <w:r w:rsidRPr="00A644A0">
        <w:rPr>
          <w:sz w:val="16"/>
        </w:rPr>
        <w:t xml:space="preserve">tates, while delighting consumers with S40 DVD players and S20 digital cameras. These benefits, while highly visible, pale in comparison to the critical role played by Chinese purchases of American securities. China holds over one trillion dollars in foreign reserves, one of the largest holders of such reserves in the world. Because China exports so much and imports so little, it accumulates huge amounts of dollars. This would normally cause the Chinese currency (yuan) to gain in value, thus reducing its exports and its mammoth reserves. To preserve its critical export sector, however, China has not allowed the yuan to float freely and instead has kept its value relatively constant by buying dollars to the tune of S20 billion per month, ensuring that its reserves will continue to grow. Approximately 707c of these reserves are in U.S. dollars, with the great majority in U.S. treasury bonds, widely seen as the most secure investment one can make, since they are backed in full by the American government. A major reason why </w:t>
      </w:r>
      <w:r w:rsidRPr="00D25C5A">
        <w:rPr>
          <w:rStyle w:val="StyleUnderline"/>
        </w:rPr>
        <w:t>interest rates</w:t>
      </w:r>
      <w:r w:rsidRPr="00A644A0">
        <w:rPr>
          <w:sz w:val="16"/>
        </w:rPr>
        <w:t xml:space="preserve"> in the United States </w:t>
      </w:r>
      <w:r w:rsidRPr="00D25C5A">
        <w:rPr>
          <w:rStyle w:val="StyleUnderline"/>
        </w:rPr>
        <w:t>have been kept low</w:t>
      </w:r>
      <w:r w:rsidRPr="00A644A0">
        <w:rPr>
          <w:sz w:val="16"/>
        </w:rPr>
        <w:t xml:space="preserve"> is </w:t>
      </w:r>
      <w:r w:rsidRPr="00D25C5A">
        <w:rPr>
          <w:rStyle w:val="StyleUnderline"/>
        </w:rPr>
        <w:t>because China buys</w:t>
      </w:r>
      <w:r w:rsidRPr="00A644A0">
        <w:rPr>
          <w:sz w:val="16"/>
        </w:rPr>
        <w:t xml:space="preserve"> so many of these </w:t>
      </w:r>
      <w:r w:rsidRPr="00D25C5A">
        <w:rPr>
          <w:rStyle w:val="StyleUnderline"/>
        </w:rPr>
        <w:t xml:space="preserve">bonds. These low interest rates are central to the health of the </w:t>
      </w:r>
      <w:r w:rsidRPr="00D25C5A">
        <w:rPr>
          <w:rStyle w:val="StyleUnderline"/>
        </w:rPr>
        <w:lastRenderedPageBreak/>
        <w:t>American economy</w:t>
      </w:r>
      <w:r w:rsidRPr="00A644A0">
        <w:rPr>
          <w:sz w:val="16"/>
        </w:rPr>
        <w:t xml:space="preserve">, fostering economic expansion and high home prices. The housing market is especially critical, as it has been the major engine of growth for the American economy over the past several years, as homeowners (many of whom have saved little) borrow against the </w:t>
      </w:r>
      <w:proofErr w:type="gramStart"/>
      <w:r w:rsidRPr="00A644A0">
        <w:rPr>
          <w:sz w:val="16"/>
        </w:rPr>
        <w:t>ever rising</w:t>
      </w:r>
      <w:proofErr w:type="gramEnd"/>
      <w:r w:rsidRPr="00A644A0">
        <w:rPr>
          <w:sz w:val="16"/>
        </w:rPr>
        <w:t xml:space="preserve"> values of their houses, stimulating the economy with their robust consumer spending. If China stops buying American treasury bonds or dramatically slows down their purchase, American interest rates would need to increase in order to attract other buyers, making business expansion more </w:t>
      </w:r>
      <w:proofErr w:type="gramStart"/>
      <w:r w:rsidRPr="00A644A0">
        <w:rPr>
          <w:sz w:val="16"/>
        </w:rPr>
        <w:t>costly ,</w:t>
      </w:r>
      <w:proofErr w:type="gramEnd"/>
      <w:r w:rsidRPr="00A644A0">
        <w:rPr>
          <w:sz w:val="16"/>
        </w:rPr>
        <w:t xml:space="preserve"> houses much more expensive, and dramatically cutting consumer spending.'</w:t>
      </w:r>
      <w:r>
        <w:rPr>
          <w:sz w:val="16"/>
        </w:rPr>
        <w:t xml:space="preserve"> </w:t>
      </w:r>
      <w:r w:rsidRPr="00A644A0">
        <w:rPr>
          <w:sz w:val="16"/>
        </w:rPr>
        <w:t xml:space="preserve">China displayed its economic clout the day after the Democrats won control over both houses of Congress in November 2006, when the head of China's central bank declared that the Bank would diversify more of its reserves into nondollar currencies. This prompted an immediate worldwide sell-off of American dollars, which dramatically cut the dollar's value. If such a seemingly benign announcement could produce this effect, one shudders to think of the impact of a major Chinese sell-off of American bonds on the United States.4 Some have taken solace in the view that Chinese self-interest would prevent Beijing from acting in ways that would harm the American economy. If, for example, China halted its purchase of American securities, China too would suffer as the value of the bonds in its possession would also decrease. </w:t>
      </w:r>
      <w:r w:rsidRPr="00D25C5A">
        <w:rPr>
          <w:rStyle w:val="StyleUnderline"/>
        </w:rPr>
        <w:t>If China is convulsed with domestic disorder</w:t>
      </w:r>
      <w:r w:rsidRPr="00A644A0">
        <w:rPr>
          <w:sz w:val="16"/>
        </w:rPr>
        <w:t xml:space="preserve">, however, </w:t>
      </w:r>
      <w:r w:rsidRPr="00D25C5A">
        <w:rPr>
          <w:rStyle w:val="StyleUnderline"/>
        </w:rPr>
        <w:t xml:space="preserve">it would be </w:t>
      </w:r>
      <w:r w:rsidRPr="001A78CF">
        <w:rPr>
          <w:rStyle w:val="Emphasis"/>
        </w:rPr>
        <w:t>unable</w:t>
      </w:r>
      <w:r w:rsidRPr="00D25C5A">
        <w:rPr>
          <w:rStyle w:val="StyleUnderline"/>
        </w:rPr>
        <w:t xml:space="preserve"> to purchase the American bonds, plunging the U.S. economy into crisis</w:t>
      </w:r>
      <w:r w:rsidRPr="00A644A0">
        <w:rPr>
          <w:sz w:val="16"/>
        </w:rPr>
        <w:t>.</w:t>
      </w:r>
      <w:r>
        <w:rPr>
          <w:sz w:val="16"/>
        </w:rPr>
        <w:t xml:space="preserve"> </w:t>
      </w:r>
      <w:r w:rsidRPr="00A644A0">
        <w:rPr>
          <w:sz w:val="16"/>
        </w:rPr>
        <w:t>An unstable China also presents major strategic concerns for the United States. Since the death of Mao in 1976, China has largely cooperated with the United States on key foreign policy goals. China has been a prime player in talks with North Korea, striving to contain the damage done by Pyongyang’s development of nuclear weapons. In part because of China’s concerns about its own Islamic minority, Beijing has worked with Washington after 9/11 to confront terrorism. China has become a major international player in the United Nations, contributing more troops to peacekeeping missions around the world than any other Security Council member. 5 With Washington’s endorsement, China joined the World Trade Organization, where it is expected to play a major role in lowering tariffs and establishing rules for free trade that the world (and it) will follow.</w:t>
      </w:r>
      <w:r>
        <w:rPr>
          <w:sz w:val="16"/>
        </w:rPr>
        <w:t xml:space="preserve"> </w:t>
      </w:r>
      <w:r w:rsidRPr="00A644A0">
        <w:rPr>
          <w:sz w:val="16"/>
        </w:rPr>
        <w:t xml:space="preserve">To be sure, the United States and China do not agree on everything. The United States is concerned about China's lack of democracy, overlooking of human rights abuses in Darfur and elsewhere, border disputes with its neighbors, close ties with Iran, and continuing claims to Taiwan. Nevertheless, in a world increasingly divided between those fostering terror and instability and those seeking to maintain order and enhance prosperity, China clearly belongs in the latter camp, much to America's relief. If China is beset by internal disorder, however, there is no telling what kind of regime might emerge in its wake. The brutal civil war in China in the late 1940s gave birth to an equally brutal government that made life miserable for its neighbors and America for decades. </w:t>
      </w:r>
      <w:r w:rsidRPr="00D25C5A">
        <w:rPr>
          <w:rStyle w:val="StyleUnderline"/>
        </w:rPr>
        <w:t xml:space="preserve">A twenty-first-century civil war could well bring about the emergence of a hostile, expansionist China that, armed with </w:t>
      </w:r>
      <w:r w:rsidRPr="00EF4DED">
        <w:rPr>
          <w:rStyle w:val="Emphasis"/>
          <w:highlight w:val="cyan"/>
        </w:rPr>
        <w:t>nuclear weapons</w:t>
      </w:r>
      <w:r w:rsidRPr="00A644A0">
        <w:rPr>
          <w:sz w:val="16"/>
        </w:rPr>
        <w:t xml:space="preserve"> and a strong economy, </w:t>
      </w:r>
      <w:r w:rsidRPr="00D25C5A">
        <w:rPr>
          <w:rStyle w:val="StyleUnderline"/>
        </w:rPr>
        <w:t>posed an even greater threat to</w:t>
      </w:r>
      <w:r w:rsidRPr="00A644A0">
        <w:rPr>
          <w:sz w:val="16"/>
        </w:rPr>
        <w:t xml:space="preserve"> American interests and </w:t>
      </w:r>
      <w:r w:rsidRPr="00D25C5A">
        <w:rPr>
          <w:rStyle w:val="StyleUnderline"/>
        </w:rPr>
        <w:t>world stability</w:t>
      </w:r>
      <w:r w:rsidRPr="00A644A0">
        <w:rPr>
          <w:sz w:val="16"/>
        </w:rPr>
        <w:t xml:space="preserve"> than its Maoist predecessor.</w:t>
      </w:r>
      <w:r>
        <w:rPr>
          <w:sz w:val="16"/>
        </w:rPr>
        <w:t xml:space="preserve"> </w:t>
      </w:r>
      <w:r w:rsidRPr="00D25C5A">
        <w:rPr>
          <w:rStyle w:val="StyleUnderline"/>
        </w:rPr>
        <w:t>A strong China is necessary to preserve Asian stability</w:t>
      </w:r>
      <w:r w:rsidRPr="00A644A0">
        <w:rPr>
          <w:sz w:val="16"/>
        </w:rPr>
        <w:t xml:space="preserve">, a vital interest of the United States. The prosperity of Asian nations is directly linked to the surging Chinese economy. In the 1990s, Asian nations produced goods largely for </w:t>
      </w:r>
      <w:proofErr w:type="spellStart"/>
      <w:r w:rsidRPr="00A644A0">
        <w:rPr>
          <w:sz w:val="16"/>
        </w:rPr>
        <w:t>non-Asian</w:t>
      </w:r>
      <w:proofErr w:type="spellEnd"/>
      <w:r w:rsidRPr="00A644A0">
        <w:rPr>
          <w:sz w:val="16"/>
        </w:rPr>
        <w:t xml:space="preserve"> countries, particularly the United States. By 2005, more than half of all regional exports were to other states in the region, with China the most likely destination. China is the number one trading partner of such Asian powerhouses as South Korea and Japan, both of which now provide more direct investment to China (over S5 billion per </w:t>
      </w:r>
      <w:proofErr w:type="spellStart"/>
      <w:r w:rsidRPr="00A644A0">
        <w:rPr>
          <w:sz w:val="16"/>
        </w:rPr>
        <w:t>y ear</w:t>
      </w:r>
      <w:proofErr w:type="spellEnd"/>
      <w:r w:rsidRPr="00A644A0">
        <w:rPr>
          <w:sz w:val="16"/>
        </w:rPr>
        <w:t xml:space="preserve">) than even the United States.6 Moreover, China has emerged as the major player in Asian multilateral organizations, including the Association of Southeast Asian Nations (ASEAN), the Shanghai Cooperation Organization (SCO), and the Asia-Pacific Economic Cooperation forum (APEC). None of these organizations could meet their goals of fostering economic and political interdependence without the active cooperation of China. </w:t>
      </w:r>
      <w:r w:rsidRPr="00D25C5A">
        <w:rPr>
          <w:rStyle w:val="StyleUnderline"/>
        </w:rPr>
        <w:t>Insofar as economic interdependence and international institutions promote peace and security, the continued economic growth and stability of China is essential for Asia</w:t>
      </w:r>
      <w:r w:rsidRPr="00A644A0">
        <w:rPr>
          <w:sz w:val="16"/>
        </w:rPr>
        <w:t>.</w:t>
      </w:r>
      <w:r>
        <w:rPr>
          <w:sz w:val="16"/>
        </w:rPr>
        <w:t xml:space="preserve"> </w:t>
      </w:r>
      <w:r w:rsidRPr="00A644A0">
        <w:rPr>
          <w:sz w:val="16"/>
        </w:rPr>
        <w:t xml:space="preserve">The importance of a stable China to American strategic interests is best seen by considering what might happen </w:t>
      </w:r>
      <w:r w:rsidRPr="00D25C5A">
        <w:rPr>
          <w:rStyle w:val="StyleUnderline"/>
        </w:rPr>
        <w:t>if China unraveled</w:t>
      </w:r>
      <w:r w:rsidRPr="00A644A0">
        <w:rPr>
          <w:sz w:val="16"/>
        </w:rPr>
        <w:t xml:space="preserve">. One of the first consequences would be millions of refugees pouring from China’s borders, unsettling its neighbors. </w:t>
      </w:r>
      <w:r w:rsidRPr="00D25C5A">
        <w:rPr>
          <w:rStyle w:val="StyleUnderline"/>
        </w:rPr>
        <w:t>The stability of key American allies such as Japan, South Korea, and Taiwan would be severely tested as they try to cope with</w:t>
      </w:r>
      <w:r w:rsidRPr="00A644A0">
        <w:rPr>
          <w:sz w:val="16"/>
        </w:rPr>
        <w:t xml:space="preserve"> this massive human flow along with </w:t>
      </w:r>
      <w:r w:rsidRPr="00D25C5A">
        <w:rPr>
          <w:rStyle w:val="StyleUnderline"/>
        </w:rPr>
        <w:t>the economic shockwaves of China's dissolution</w:t>
      </w:r>
      <w:r w:rsidRPr="00A644A0">
        <w:rPr>
          <w:sz w:val="16"/>
        </w:rPr>
        <w:t xml:space="preserve">. Nor would the United States be immune, as mam Chinese may take advantage of corrupt officials or professional human smugglers ("snakeheads') to make their way to America's shores. </w:t>
      </w:r>
      <w:r w:rsidRPr="00D25C5A">
        <w:rPr>
          <w:rStyle w:val="StyleUnderline"/>
        </w:rPr>
        <w:t>North Korea</w:t>
      </w:r>
      <w:r w:rsidRPr="00A644A0">
        <w:rPr>
          <w:sz w:val="16"/>
        </w:rPr>
        <w:t xml:space="preserve">, unpredictable under normal circumstances, </w:t>
      </w:r>
      <w:r w:rsidRPr="00D25C5A">
        <w:rPr>
          <w:rStyle w:val="StyleUnderline"/>
        </w:rPr>
        <w:t>may flex its military muscle</w:t>
      </w:r>
      <w:r w:rsidRPr="00A644A0">
        <w:rPr>
          <w:sz w:val="16"/>
        </w:rPr>
        <w:t xml:space="preserve"> along its borders with China and South Korea, </w:t>
      </w:r>
      <w:r w:rsidRPr="00EF4DED">
        <w:rPr>
          <w:rStyle w:val="Emphasis"/>
          <w:highlight w:val="cyan"/>
        </w:rPr>
        <w:t>with dreadful results</w:t>
      </w:r>
      <w:r w:rsidRPr="00A644A0">
        <w:rPr>
          <w:sz w:val="16"/>
        </w:rPr>
        <w:t xml:space="preserve">. </w:t>
      </w:r>
      <w:r w:rsidRPr="00E96C17">
        <w:rPr>
          <w:rStyle w:val="StyleUnderline"/>
        </w:rPr>
        <w:t>Ethnic</w:t>
      </w:r>
      <w:r w:rsidRPr="00D25C5A">
        <w:rPr>
          <w:rStyle w:val="StyleUnderline"/>
        </w:rPr>
        <w:t xml:space="preserve"> minorities in provinces such as Tibet and Xinjiang might seize the moment to attempt to break away</w:t>
      </w:r>
      <w:r w:rsidRPr="00A644A0">
        <w:rPr>
          <w:sz w:val="16"/>
        </w:rPr>
        <w:t xml:space="preserve"> from Beijing's domination, fostering even greater instability. </w:t>
      </w:r>
      <w:r w:rsidRPr="00D25C5A">
        <w:rPr>
          <w:rStyle w:val="StyleUnderline"/>
        </w:rPr>
        <w:t>China's control of its</w:t>
      </w:r>
      <w:r w:rsidRPr="00A644A0">
        <w:rPr>
          <w:sz w:val="16"/>
        </w:rPr>
        <w:t xml:space="preserve"> more than 200 </w:t>
      </w:r>
      <w:r w:rsidRPr="00EF4DED">
        <w:rPr>
          <w:rStyle w:val="Emphasis"/>
          <w:highlight w:val="cyan"/>
        </w:rPr>
        <w:t>nuc</w:t>
      </w:r>
      <w:r w:rsidRPr="00E96C17">
        <w:rPr>
          <w:rStyle w:val="Emphasis"/>
        </w:rPr>
        <w:t>lear weapon</w:t>
      </w:r>
      <w:r w:rsidRPr="00EF4DED">
        <w:rPr>
          <w:rStyle w:val="Emphasis"/>
          <w:highlight w:val="cyan"/>
        </w:rPr>
        <w:t>s</w:t>
      </w:r>
      <w:r w:rsidRPr="00A644A0">
        <w:rPr>
          <w:sz w:val="16"/>
        </w:rPr>
        <w:t xml:space="preserve">, usually very secure, </w:t>
      </w:r>
      <w:r w:rsidRPr="00D25C5A">
        <w:rPr>
          <w:rStyle w:val="StyleUnderline"/>
        </w:rPr>
        <w:t>may be compromised, with the arms</w:t>
      </w:r>
      <w:r w:rsidRPr="00A644A0">
        <w:rPr>
          <w:sz w:val="16"/>
        </w:rPr>
        <w:t xml:space="preserve"> eventually </w:t>
      </w:r>
      <w:r w:rsidRPr="00D25C5A">
        <w:rPr>
          <w:rStyle w:val="StyleUnderline"/>
        </w:rPr>
        <w:t>falling into unknown hands</w:t>
      </w:r>
      <w:r w:rsidRPr="00A644A0">
        <w:rPr>
          <w:sz w:val="16"/>
        </w:rPr>
        <w:t xml:space="preserve">. The </w:t>
      </w:r>
      <w:r w:rsidRPr="00D25C5A">
        <w:rPr>
          <w:rStyle w:val="StyleUnderline"/>
        </w:rPr>
        <w:t>territorial disputes</w:t>
      </w:r>
      <w:r w:rsidRPr="00A644A0">
        <w:rPr>
          <w:sz w:val="16"/>
        </w:rPr>
        <w:t xml:space="preserve"> that China has </w:t>
      </w:r>
      <w:r w:rsidRPr="00D25C5A">
        <w:rPr>
          <w:rStyle w:val="StyleUnderline"/>
        </w:rPr>
        <w:t>with Russia</w:t>
      </w:r>
      <w:r w:rsidRPr="00A644A0">
        <w:rPr>
          <w:sz w:val="16"/>
        </w:rPr>
        <w:t xml:space="preserve">, Vietnam, </w:t>
      </w:r>
      <w:r w:rsidRPr="00D25C5A">
        <w:rPr>
          <w:rStyle w:val="StyleUnderline"/>
        </w:rPr>
        <w:t xml:space="preserve">India, and others could well degenerate into </w:t>
      </w:r>
      <w:r w:rsidRPr="00EF4DED">
        <w:rPr>
          <w:rStyle w:val="Emphasis"/>
          <w:highlight w:val="cyan"/>
        </w:rPr>
        <w:t>armed warfare</w:t>
      </w:r>
      <w:r w:rsidRPr="00A644A0">
        <w:rPr>
          <w:sz w:val="16"/>
        </w:rPr>
        <w:t xml:space="preserve"> </w:t>
      </w:r>
      <w:r w:rsidRPr="00D25C5A">
        <w:rPr>
          <w:rStyle w:val="StyleUnderline"/>
        </w:rPr>
        <w:t>as China loses control over its own military forces</w:t>
      </w:r>
      <w:r w:rsidRPr="00A644A0">
        <w:rPr>
          <w:sz w:val="16"/>
        </w:rPr>
        <w:t xml:space="preserve"> and its neighbors seek to take advantage of its internal strife. As Chinese leader Deng Xiaoping remarked (following the 1989 Tiananmen demonstrations), the collapse of Chinese rule would have terrible effects that would go far beyond China's borders: "And if a civil war broke out, with blood flowing like a river, what 'human rights' would there be? If civil war broke out in China, with each faction dominating a region, production declining, transportation disrupted and not millions or tens of millions but hundreds of millions of refugees fleeing the country, it is the Asia-Pacific region, which is at present the most promising in the world, that would be the first affected. And that would lead to disaster on a world scale."9 While Deng may have had reason to exaggerate the effects of the toppling of the Chinese regime, his concerns ring true.</w:t>
      </w:r>
      <w:r>
        <w:rPr>
          <w:sz w:val="16"/>
        </w:rPr>
        <w:t xml:space="preserve"> </w:t>
      </w:r>
      <w:r w:rsidRPr="00D25C5A">
        <w:rPr>
          <w:rStyle w:val="StyleUnderline"/>
        </w:rPr>
        <w:t>American relations</w:t>
      </w:r>
      <w:r w:rsidRPr="00A644A0">
        <w:rPr>
          <w:sz w:val="16"/>
        </w:rPr>
        <w:t xml:space="preserve"> with China </w:t>
      </w:r>
      <w:r w:rsidRPr="00D25C5A">
        <w:rPr>
          <w:rStyle w:val="StyleUnderline"/>
        </w:rPr>
        <w:t>would be severely damaged in the wake of Chinese unrest.</w:t>
      </w:r>
      <w:r w:rsidRPr="00A644A0">
        <w:rPr>
          <w:sz w:val="16"/>
        </w:rPr>
        <w:t xml:space="preserve"> </w:t>
      </w:r>
      <w:r w:rsidRPr="00D25C5A">
        <w:rPr>
          <w:rStyle w:val="StyleUnderline"/>
        </w:rPr>
        <w:t xml:space="preserve">The Chinese </w:t>
      </w:r>
      <w:r w:rsidRPr="00D25C5A">
        <w:rPr>
          <w:rStyle w:val="StyleUnderline"/>
        </w:rPr>
        <w:lastRenderedPageBreak/>
        <w:t>regime might single out the U</w:t>
      </w:r>
      <w:r w:rsidRPr="00A644A0">
        <w:rPr>
          <w:sz w:val="16"/>
        </w:rPr>
        <w:t xml:space="preserve">nited </w:t>
      </w:r>
      <w:r w:rsidRPr="00D25C5A">
        <w:rPr>
          <w:rStyle w:val="StyleUnderline"/>
        </w:rPr>
        <w:t>S</w:t>
      </w:r>
      <w:r w:rsidRPr="00A644A0">
        <w:rPr>
          <w:sz w:val="16"/>
        </w:rPr>
        <w:t xml:space="preserve">tates </w:t>
      </w:r>
      <w:r w:rsidRPr="00D25C5A">
        <w:rPr>
          <w:rStyle w:val="StyleUnderline"/>
        </w:rPr>
        <w:t>as an enemy in order to stifle civil strife by fostering anti-American nationalism</w:t>
      </w:r>
      <w:r w:rsidRPr="00A644A0">
        <w:rPr>
          <w:sz w:val="16"/>
        </w:rPr>
        <w:t xml:space="preserve">. </w:t>
      </w:r>
      <w:r w:rsidRPr="00D25C5A">
        <w:rPr>
          <w:rStyle w:val="StyleUnderline"/>
        </w:rPr>
        <w:t>If China violently suppressed protests</w:t>
      </w:r>
      <w:r w:rsidRPr="00A644A0">
        <w:rPr>
          <w:sz w:val="16"/>
        </w:rPr>
        <w:t xml:space="preserve">, as it did during the 1989 Tiananmen demonstrations, the American </w:t>
      </w:r>
      <w:r w:rsidRPr="00D25C5A">
        <w:rPr>
          <w:rStyle w:val="StyleUnderline"/>
        </w:rPr>
        <w:t>Congress might retaliate with economic sanctions, further escalating tensions</w:t>
      </w:r>
      <w:r w:rsidRPr="00A644A0">
        <w:rPr>
          <w:sz w:val="16"/>
        </w:rPr>
        <w:t xml:space="preserve"> between China and the United States. Especially if China takes actions against groups favored by the United States, such as Chi- </w:t>
      </w:r>
      <w:proofErr w:type="spellStart"/>
      <w:r w:rsidRPr="00A644A0">
        <w:rPr>
          <w:sz w:val="16"/>
        </w:rPr>
        <w:t>nese</w:t>
      </w:r>
      <w:proofErr w:type="spellEnd"/>
      <w:r w:rsidRPr="00A644A0">
        <w:rPr>
          <w:sz w:val="16"/>
        </w:rPr>
        <w:t xml:space="preserve"> Christians, the American leadership is likely to react harshly against Beijing. Chinese leaders already worry about the United States exploiting internal unrest to remove them from power. Actual American support of insurgent groups even if it is confined to expressions of sympathy, could be taken as a sign that Washington had joined with the rebels, throwing Sino-American relations into crisis. </w:t>
      </w:r>
      <w:r w:rsidRPr="00D25C5A">
        <w:rPr>
          <w:rStyle w:val="StyleUnderline"/>
        </w:rPr>
        <w:t>China would very quickly turn from an erstwhile ally into a superpower adversary</w:t>
      </w:r>
      <w:r w:rsidRPr="00A644A0">
        <w:rPr>
          <w:sz w:val="16"/>
        </w:rPr>
        <w:t>.</w:t>
      </w:r>
      <w:r>
        <w:rPr>
          <w:sz w:val="16"/>
        </w:rPr>
        <w:t xml:space="preserve"> </w:t>
      </w:r>
      <w:r w:rsidRPr="00A644A0">
        <w:rPr>
          <w:sz w:val="16"/>
        </w:rPr>
        <w:t xml:space="preserve">The deterioration of the American relationship with China would be especially dangerous regarding Taiwan. Under the best of circumstances, Taiwan presents a flash point in the Chinese-American relationship. China's claims that Taiwan is a renegade province belonging to the People's Republic fly in the face of America's commitment to protect Taiwan, a democratic and prosperous ally. </w:t>
      </w:r>
      <w:r w:rsidRPr="00D25C5A">
        <w:rPr>
          <w:rStyle w:val="StyleUnderline"/>
        </w:rPr>
        <w:t>So long as Taiwan does not declare its independence, the U</w:t>
      </w:r>
      <w:r w:rsidRPr="00A644A0">
        <w:rPr>
          <w:sz w:val="16"/>
        </w:rPr>
        <w:t xml:space="preserve">nited </w:t>
      </w:r>
      <w:r w:rsidRPr="00D25C5A">
        <w:rPr>
          <w:rStyle w:val="StyleUnderline"/>
        </w:rPr>
        <w:t>S</w:t>
      </w:r>
      <w:r w:rsidRPr="00A644A0">
        <w:rPr>
          <w:sz w:val="16"/>
        </w:rPr>
        <w:t xml:space="preserve">tates </w:t>
      </w:r>
      <w:r w:rsidRPr="00D25C5A">
        <w:rPr>
          <w:rStyle w:val="StyleUnderline"/>
        </w:rPr>
        <w:t>and China can agree to disagree about Taiwan's future, but should internal unrest engulf China, this uneasy and informal accommodation could unravel</w:t>
      </w:r>
      <w:r w:rsidRPr="00A644A0">
        <w:rPr>
          <w:sz w:val="16"/>
        </w:rPr>
        <w:t xml:space="preserve">. </w:t>
      </w:r>
      <w:r w:rsidRPr="00D25C5A">
        <w:rPr>
          <w:rStyle w:val="StyleUnderline"/>
        </w:rPr>
        <w:t xml:space="preserve">If China falls victim to widespread instability, the pressure to act against </w:t>
      </w:r>
      <w:r w:rsidRPr="00EF4DED">
        <w:rPr>
          <w:rStyle w:val="Emphasis"/>
          <w:highlight w:val="cyan"/>
        </w:rPr>
        <w:t>Taiwan would be enormous</w:t>
      </w:r>
      <w:r w:rsidRPr="00A644A0">
        <w:rPr>
          <w:sz w:val="16"/>
        </w:rPr>
        <w:t xml:space="preserve">. It would give China the excuse to impose martial law, improving its abilities to suppress any budding revolt. China's claims to Taiwan enjoy near unanimous approval among the Chinese people. </w:t>
      </w:r>
      <w:r w:rsidRPr="00D25C5A">
        <w:rPr>
          <w:rStyle w:val="StyleUnderline"/>
        </w:rPr>
        <w:t>Acting against Taiwan would enable the Chinese leadership to fan the flames of nationalism</w:t>
      </w:r>
      <w:r w:rsidRPr="00A644A0">
        <w:rPr>
          <w:sz w:val="16"/>
        </w:rPr>
        <w:t>, one of the few means at its disposal to rally support for an otherwise illegitimate regime."</w:t>
      </w:r>
      <w:r>
        <w:rPr>
          <w:sz w:val="16"/>
        </w:rPr>
        <w:t xml:space="preserve"> </w:t>
      </w:r>
      <w:r w:rsidRPr="00D25C5A">
        <w:rPr>
          <w:rStyle w:val="StyleUnderline"/>
        </w:rPr>
        <w:t xml:space="preserve">A Sino-Taiwanese confrontation could also come about inadvertently if the Chinese leadership decided to provoke a crisis over Taiwan only to find itself at war as popular emotions prevented a peaceful </w:t>
      </w:r>
      <w:r w:rsidRPr="001A78CF">
        <w:rPr>
          <w:rStyle w:val="StyleUnderline"/>
        </w:rPr>
        <w:t>resolution</w:t>
      </w:r>
      <w:r w:rsidRPr="00A644A0">
        <w:rPr>
          <w:sz w:val="16"/>
        </w:rPr>
        <w:t xml:space="preserve"> of the crisis. If a Taiwanese leader decided to exploit Chinese unrest by declaring independence, the Chinese government might have no choice but to launch an attack. As the political scientist Susan Shirk argues, no Chinese regime can stand aside and allow Taiwan to announce its independence without going to war if it expects to survive in power.12 Whether through miscalculation or brinksmanship, </w:t>
      </w:r>
      <w:r w:rsidRPr="00D25C5A">
        <w:rPr>
          <w:rStyle w:val="StyleUnderline"/>
        </w:rPr>
        <w:t>war with Taiwan producing a Sino-American confrontation could well be the unintended out- come of Chinese civil conflict</w:t>
      </w:r>
      <w:r w:rsidRPr="00A644A0">
        <w:rPr>
          <w:sz w:val="16"/>
        </w:rPr>
        <w:t>.</w:t>
      </w:r>
      <w:r>
        <w:rPr>
          <w:sz w:val="16"/>
        </w:rPr>
        <w:t xml:space="preserve"> </w:t>
      </w:r>
      <w:r w:rsidRPr="00A644A0">
        <w:rPr>
          <w:sz w:val="16"/>
        </w:rPr>
        <w:t xml:space="preserve">China is well prepared to take forceful action against Taiwan if it decides to do so. China has been constantly upgrading its air and sea capabilities for a possible invasion across the Straits of Taiwan. 13 If China chooses not to invade, it could launch the hundreds of ballistic missiles deployed on its coast against Taiwan or it could blockade its two principal ports. Given that Taiwan is critically dependent on foreign trade (75% of its GDP) and imports of fuel for energy consumption (95% of its energy needs come from outside the country), either of these actions would cripple the island state. 14 It is difficult to see the United States remaining indifferent to a brutal assault against one of its allies. Perhaps most worrisome, we simply do not know all of the effects that the collapse of China would bring. The prospect of civil unrest in China threatens an existing great power poised perhaps to become the major power of the twenty-first century. </w:t>
      </w:r>
      <w:r w:rsidRPr="00D25C5A">
        <w:rPr>
          <w:rStyle w:val="StyleUnderline"/>
        </w:rPr>
        <w:t>The impact of civil conflict in China cannot be isolated to one or a handful of consequences. As seen in the French Revolution</w:t>
      </w:r>
      <w:r w:rsidRPr="00A644A0">
        <w:rPr>
          <w:sz w:val="16"/>
        </w:rPr>
        <w:t xml:space="preserve"> of 1789– 1799 </w:t>
      </w:r>
      <w:r w:rsidRPr="00D25C5A">
        <w:rPr>
          <w:rStyle w:val="StyleUnderline"/>
        </w:rPr>
        <w:t>and the Russian Civil War</w:t>
      </w:r>
      <w:r w:rsidRPr="00A644A0">
        <w:rPr>
          <w:sz w:val="16"/>
        </w:rPr>
        <w:t xml:space="preserve"> of 1918– 1920, </w:t>
      </w:r>
      <w:r w:rsidRPr="00D25C5A">
        <w:rPr>
          <w:rStyle w:val="StyleUnderline"/>
        </w:rPr>
        <w:t>great powers do not suffer civil violence quietly, or alone</w:t>
      </w:r>
      <w:r w:rsidRPr="00A644A0">
        <w:rPr>
          <w:sz w:val="16"/>
        </w:rPr>
        <w:t xml:space="preserve">. </w:t>
      </w:r>
      <w:r w:rsidRPr="00D25C5A">
        <w:rPr>
          <w:rStyle w:val="StyleUnderline"/>
        </w:rPr>
        <w:t>Given China’s central role in the world economy</w:t>
      </w:r>
      <w:r w:rsidRPr="00A644A0">
        <w:rPr>
          <w:sz w:val="16"/>
        </w:rPr>
        <w:t xml:space="preserve">, enormous population, </w:t>
      </w:r>
      <w:r w:rsidRPr="00EF4DED">
        <w:rPr>
          <w:rStyle w:val="Emphasis"/>
          <w:highlight w:val="cyan"/>
        </w:rPr>
        <w:t>nuclear arsenal</w:t>
      </w:r>
      <w:r w:rsidRPr="00A644A0">
        <w:rPr>
          <w:sz w:val="16"/>
        </w:rPr>
        <w:t xml:space="preserve">, and growing international influence, </w:t>
      </w:r>
      <w:r w:rsidRPr="00D25C5A">
        <w:rPr>
          <w:rStyle w:val="StyleUnderline"/>
        </w:rPr>
        <w:t xml:space="preserve">the unraveling of China cannot help but be </w:t>
      </w:r>
      <w:r w:rsidRPr="00EF4DED">
        <w:rPr>
          <w:rStyle w:val="Emphasis"/>
          <w:highlight w:val="cyan"/>
        </w:rPr>
        <w:t>shatter</w:t>
      </w:r>
      <w:r w:rsidRPr="001A78CF">
        <w:rPr>
          <w:rStyle w:val="Emphasis"/>
        </w:rPr>
        <w:t xml:space="preserve">ing for </w:t>
      </w:r>
      <w:r w:rsidRPr="00EF4DED">
        <w:rPr>
          <w:rStyle w:val="Emphasis"/>
          <w:highlight w:val="cyan"/>
        </w:rPr>
        <w:t>the world</w:t>
      </w:r>
      <w:r w:rsidRPr="00A644A0">
        <w:rPr>
          <w:sz w:val="16"/>
        </w:rPr>
        <w:t>. Change can be beneficial, and the weakening of a prospective superpower competitor would be celebrated in some American quarters. Nevertheless, an uncontrolled, cataclysmic transformation in China would threaten American interests as much as, if not more than, the purposeful designs of Maoist China a generation ago.</w:t>
      </w:r>
    </w:p>
    <w:p w14:paraId="7500CF0F" w14:textId="3B1479B2" w:rsidR="00444AA3" w:rsidRDefault="00444AA3" w:rsidP="0086579F">
      <w:pPr>
        <w:rPr>
          <w:sz w:val="16"/>
        </w:rPr>
      </w:pPr>
    </w:p>
    <w:p w14:paraId="1B8D7643" w14:textId="77777777" w:rsidR="00444AA3" w:rsidRDefault="00444AA3" w:rsidP="0086579F">
      <w:pPr>
        <w:rPr>
          <w:sz w:val="16"/>
        </w:rPr>
      </w:pPr>
    </w:p>
    <w:p w14:paraId="597B662F" w14:textId="6E0BF802" w:rsidR="002B22E1" w:rsidRDefault="002B22E1" w:rsidP="0086579F">
      <w:pPr>
        <w:rPr>
          <w:sz w:val="16"/>
        </w:rPr>
      </w:pPr>
    </w:p>
    <w:p w14:paraId="5C3643E2" w14:textId="1497B1F6" w:rsidR="002B22E1" w:rsidRDefault="002B22E1" w:rsidP="002B22E1">
      <w:pPr>
        <w:pStyle w:val="Heading3"/>
      </w:pPr>
      <w:r>
        <w:lastRenderedPageBreak/>
        <w:t>Taiwan War = Nuclear</w:t>
      </w:r>
    </w:p>
    <w:p w14:paraId="1A92E5DD" w14:textId="10890B4E" w:rsidR="002B22E1" w:rsidRDefault="002B22E1" w:rsidP="002B22E1"/>
    <w:p w14:paraId="7249D683" w14:textId="77777777" w:rsidR="002B22E1" w:rsidRDefault="002B22E1" w:rsidP="002B22E1">
      <w:pPr>
        <w:pStyle w:val="Heading4"/>
      </w:pPr>
      <w:r>
        <w:t xml:space="preserve">Nuclear war. It’s </w:t>
      </w:r>
      <w:r w:rsidRPr="009072E6">
        <w:rPr>
          <w:u w:val="single"/>
        </w:rPr>
        <w:t>on the brink</w:t>
      </w:r>
      <w:r>
        <w:t xml:space="preserve"> and </w:t>
      </w:r>
      <w:r w:rsidRPr="00C32A95">
        <w:rPr>
          <w:u w:val="single"/>
        </w:rPr>
        <w:t>underestimated</w:t>
      </w:r>
      <w:r>
        <w:t>.</w:t>
      </w:r>
    </w:p>
    <w:p w14:paraId="15B7589A" w14:textId="77777777" w:rsidR="002B22E1" w:rsidRPr="00276D90" w:rsidRDefault="002B22E1" w:rsidP="002B22E1">
      <w:r w:rsidRPr="00276D90">
        <w:rPr>
          <w:rStyle w:val="Style13ptBold"/>
        </w:rPr>
        <w:t>Khan 24</w:t>
      </w:r>
      <w:r>
        <w:t>, PhD, chair of international history and diplomacy at Tufts University’s Fletcher School. (</w:t>
      </w:r>
      <w:proofErr w:type="spellStart"/>
      <w:r>
        <w:t>Sulmaan</w:t>
      </w:r>
      <w:proofErr w:type="spellEnd"/>
      <w:r>
        <w:t>, “</w:t>
      </w:r>
      <w:r w:rsidRPr="00EF4DED">
        <w:rPr>
          <w:rStyle w:val="StyleUnderline"/>
          <w:highlight w:val="cyan"/>
        </w:rPr>
        <w:t>China and the U.S. Are</w:t>
      </w:r>
      <w:r>
        <w:t xml:space="preserve"> Numb to the Real Risk of War: The pair are </w:t>
      </w:r>
      <w:r w:rsidRPr="00EF4DED">
        <w:rPr>
          <w:rStyle w:val="Emphasis"/>
          <w:highlight w:val="cyan"/>
        </w:rPr>
        <w:t>dangerously</w:t>
      </w:r>
      <w:r w:rsidRPr="00EF4DED">
        <w:rPr>
          <w:rStyle w:val="StyleUnderline"/>
          <w:highlight w:val="cyan"/>
        </w:rPr>
        <w:t xml:space="preserve"> </w:t>
      </w:r>
      <w:r w:rsidRPr="00EF4DED">
        <w:rPr>
          <w:rStyle w:val="Emphasis"/>
          <w:highlight w:val="cyan"/>
        </w:rPr>
        <w:t>close</w:t>
      </w:r>
      <w:r w:rsidRPr="00EF4DED">
        <w:rPr>
          <w:rStyle w:val="StyleUnderline"/>
          <w:highlight w:val="cyan"/>
        </w:rPr>
        <w:t xml:space="preserve"> to</w:t>
      </w:r>
      <w:r w:rsidRPr="00276D90">
        <w:rPr>
          <w:rStyle w:val="StyleUnderline"/>
        </w:rPr>
        <w:t xml:space="preserve"> the edge of </w:t>
      </w:r>
      <w:r w:rsidRPr="00EF4DED">
        <w:rPr>
          <w:rStyle w:val="Emphasis"/>
          <w:highlight w:val="cyan"/>
        </w:rPr>
        <w:t>nuclear war</w:t>
      </w:r>
      <w:r w:rsidRPr="00EF4DED">
        <w:rPr>
          <w:rStyle w:val="StyleUnderline"/>
          <w:highlight w:val="cyan"/>
        </w:rPr>
        <w:t xml:space="preserve"> over Taiwan</w:t>
      </w:r>
      <w:r>
        <w:t xml:space="preserve">—again.,” </w:t>
      </w:r>
      <w:r w:rsidRPr="00CE25AA">
        <w:t>Foreign Policy</w:t>
      </w:r>
      <w:r>
        <w:t>, https://archive.ph/J8LHf#selection-3053.0-3059.76) [Language edited]</w:t>
      </w:r>
    </w:p>
    <w:p w14:paraId="35CECCE9" w14:textId="77777777" w:rsidR="002B22E1" w:rsidRPr="00276D90" w:rsidRDefault="002B22E1" w:rsidP="002B22E1">
      <w:pPr>
        <w:rPr>
          <w:sz w:val="16"/>
        </w:rPr>
      </w:pPr>
      <w:r w:rsidRPr="00EF4DED">
        <w:rPr>
          <w:rStyle w:val="StyleUnderline"/>
          <w:highlight w:val="cyan"/>
        </w:rPr>
        <w:t>Beijing and Washington have become desensitized to the risk</w:t>
      </w:r>
      <w:r w:rsidRPr="00276D90">
        <w:rPr>
          <w:rStyle w:val="StyleUnderline"/>
        </w:rPr>
        <w:t xml:space="preserve"> these circumstances pose</w:t>
      </w:r>
      <w:r w:rsidRPr="00276D90">
        <w:rPr>
          <w:sz w:val="16"/>
        </w:rPr>
        <w:t xml:space="preserve">. But in the militarization of foreign policy and the failure to grasp the full significance of that militarization, </w:t>
      </w:r>
      <w:r w:rsidRPr="00EF4DED">
        <w:rPr>
          <w:rStyle w:val="StyleUnderline"/>
          <w:highlight w:val="cyan"/>
        </w:rPr>
        <w:t>the pair are</w:t>
      </w:r>
      <w:r w:rsidRPr="00EF4DED">
        <w:rPr>
          <w:sz w:val="16"/>
          <w:highlight w:val="cyan"/>
        </w:rPr>
        <w:t xml:space="preserve"> </w:t>
      </w:r>
      <w:r w:rsidRPr="00EF4DED">
        <w:rPr>
          <w:rStyle w:val="Emphasis"/>
          <w:highlight w:val="cyan"/>
        </w:rPr>
        <w:t>one</w:t>
      </w:r>
      <w:r w:rsidRPr="00276D90">
        <w:rPr>
          <w:sz w:val="16"/>
        </w:rPr>
        <w:t xml:space="preserve"> accident and a </w:t>
      </w:r>
      <w:r w:rsidRPr="00EF4DED">
        <w:rPr>
          <w:rStyle w:val="Emphasis"/>
          <w:highlight w:val="cyan"/>
        </w:rPr>
        <w:t>bad decision</w:t>
      </w:r>
      <w:r w:rsidRPr="003C10EC">
        <w:rPr>
          <w:rStyle w:val="Emphasis"/>
        </w:rPr>
        <w:t xml:space="preserve"> removed </w:t>
      </w:r>
      <w:r w:rsidRPr="00EF4DED">
        <w:rPr>
          <w:rStyle w:val="Emphasis"/>
          <w:highlight w:val="cyan"/>
        </w:rPr>
        <w:t>from a catastrophic war</w:t>
      </w:r>
      <w:r w:rsidRPr="00276D90">
        <w:rPr>
          <w:sz w:val="16"/>
        </w:rPr>
        <w:t xml:space="preserve">. Mathematicians speak of the “edge of chaos”: the final point separating order from doom. A system operating at </w:t>
      </w:r>
      <w:r w:rsidRPr="00EF4DED">
        <w:rPr>
          <w:rStyle w:val="StyleUnderline"/>
          <w:highlight w:val="cyan"/>
        </w:rPr>
        <w:t>this</w:t>
      </w:r>
      <w:r w:rsidRPr="00276D90">
        <w:rPr>
          <w:sz w:val="16"/>
        </w:rPr>
        <w:t xml:space="preserve"> edge </w:t>
      </w:r>
      <w:r w:rsidRPr="00EF4DED">
        <w:rPr>
          <w:rStyle w:val="StyleUnderline"/>
          <w:highlight w:val="cyan"/>
        </w:rPr>
        <w:t>has no room for error</w:t>
      </w:r>
      <w:r w:rsidRPr="00276D90">
        <w:rPr>
          <w:sz w:val="16"/>
        </w:rPr>
        <w:t xml:space="preserve">. This is where the accumulated weight of the past has brought the </w:t>
      </w:r>
      <w:r w:rsidRPr="00276D90">
        <w:rPr>
          <w:rStyle w:val="StyleUnderline"/>
        </w:rPr>
        <w:t>United States, China, and Taiwan</w:t>
      </w:r>
      <w:r w:rsidRPr="00276D90">
        <w:rPr>
          <w:sz w:val="16"/>
        </w:rPr>
        <w:t xml:space="preserve">. They walked right up to the edge of a war that could go nuclear several times in the past: in 1954-55, 1958, and 1996. Now, they </w:t>
      </w:r>
      <w:r w:rsidRPr="00276D90">
        <w:rPr>
          <w:rStyle w:val="StyleUnderline"/>
        </w:rPr>
        <w:t>seem to be living on that edge permanently</w:t>
      </w:r>
      <w:r w:rsidRPr="00276D90">
        <w:rPr>
          <w:sz w:val="16"/>
        </w:rPr>
        <w:t>.</w:t>
      </w:r>
    </w:p>
    <w:p w14:paraId="5997CCA0" w14:textId="77777777" w:rsidR="002B22E1" w:rsidRPr="00276D90" w:rsidRDefault="002B22E1" w:rsidP="002B22E1">
      <w:pPr>
        <w:rPr>
          <w:sz w:val="16"/>
        </w:rPr>
      </w:pPr>
      <w:r w:rsidRPr="00276D90">
        <w:rPr>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2F9208FE" w14:textId="77777777" w:rsidR="002B22E1" w:rsidRPr="00276D90" w:rsidRDefault="002B22E1" w:rsidP="002B22E1">
      <w:pPr>
        <w:rPr>
          <w:sz w:val="16"/>
        </w:rPr>
      </w:pPr>
      <w:r w:rsidRPr="00276D90">
        <w:rPr>
          <w:sz w:val="16"/>
        </w:rPr>
        <w:t xml:space="preserve">Since at least 2021, Taiwan has had a seemingly endless parade of visitors, from Germany’s education minister to Liz Truss, the former U.K. prime minister. In November 2021, the European Parliament sent its first official delegation to the island; the head of the delegation, Raphaël </w:t>
      </w:r>
      <w:proofErr w:type="spellStart"/>
      <w:r w:rsidRPr="00276D90">
        <w:rPr>
          <w:sz w:val="16"/>
        </w:rPr>
        <w:t>Glucksmann</w:t>
      </w:r>
      <w:proofErr w:type="spellEnd"/>
      <w:r w:rsidRPr="00276D90">
        <w:rPr>
          <w:sz w:val="16"/>
        </w:rPr>
        <w:t>,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106FBD36" w14:textId="77777777" w:rsidR="002B22E1" w:rsidRPr="00276D90" w:rsidRDefault="002B22E1" w:rsidP="002B22E1">
      <w:pPr>
        <w:rPr>
          <w:sz w:val="16"/>
        </w:rPr>
      </w:pPr>
      <w:r w:rsidRPr="00276D90">
        <w:rPr>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29BA784A" w14:textId="77777777" w:rsidR="002B22E1" w:rsidRPr="00276D90" w:rsidRDefault="002B22E1" w:rsidP="002B22E1">
      <w:pPr>
        <w:rPr>
          <w:sz w:val="16"/>
        </w:rPr>
      </w:pPr>
      <w:r w:rsidRPr="00276D90">
        <w:rPr>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71A58725" w14:textId="77777777" w:rsidR="002B22E1" w:rsidRPr="00276D90" w:rsidRDefault="002B22E1" w:rsidP="002B22E1">
      <w:pPr>
        <w:rPr>
          <w:sz w:val="16"/>
        </w:rPr>
      </w:pPr>
      <w:r w:rsidRPr="003C10EC">
        <w:rPr>
          <w:sz w:val="16"/>
        </w:rPr>
        <w:t xml:space="preserve">Some </w:t>
      </w:r>
      <w:r w:rsidRPr="003C10EC">
        <w:rPr>
          <w:rStyle w:val="Emphasis"/>
        </w:rPr>
        <w:t>U.S.</w:t>
      </w:r>
      <w:r w:rsidRPr="003C10EC">
        <w:rPr>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C10EC">
        <w:rPr>
          <w:rStyle w:val="StyleUnderline"/>
        </w:rPr>
        <w:t>war with China</w:t>
      </w:r>
      <w:r w:rsidRPr="003C10EC">
        <w:rPr>
          <w:sz w:val="16"/>
        </w:rPr>
        <w:t xml:space="preserve"> became normal in some circles. There was no guarantee that, once the nuclear taboo was breached, the weapons would stay “low yield.” But the question of what would happen if the two powers escalated to higher-yield arms and </w:t>
      </w:r>
      <w:r w:rsidRPr="003C10EC">
        <w:rPr>
          <w:rStyle w:val="Emphasis"/>
        </w:rPr>
        <w:t>plunge</w:t>
      </w:r>
      <w:r w:rsidRPr="003C10EC">
        <w:rPr>
          <w:sz w:val="16"/>
        </w:rPr>
        <w:t xml:space="preserve">d </w:t>
      </w:r>
      <w:r w:rsidRPr="003C10EC">
        <w:rPr>
          <w:rStyle w:val="StyleUnderline"/>
        </w:rPr>
        <w:t xml:space="preserve">the world into </w:t>
      </w:r>
      <w:r w:rsidRPr="003C10EC">
        <w:rPr>
          <w:rStyle w:val="Emphasis"/>
        </w:rPr>
        <w:t>nuclear holocaust</w:t>
      </w:r>
      <w:r w:rsidRPr="003C10EC">
        <w:rPr>
          <w:sz w:val="16"/>
        </w:rPr>
        <w:t xml:space="preserve"> has been left unresolved.</w:t>
      </w:r>
    </w:p>
    <w:p w14:paraId="763E9597" w14:textId="77777777" w:rsidR="002B22E1" w:rsidRPr="00276D90" w:rsidRDefault="002B22E1" w:rsidP="002B22E1">
      <w:pPr>
        <w:rPr>
          <w:sz w:val="16"/>
        </w:rPr>
      </w:pPr>
      <w:r w:rsidRPr="00276D90">
        <w:rPr>
          <w:sz w:val="16"/>
        </w:rPr>
        <w:t xml:space="preserve">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w:t>
      </w:r>
      <w:r w:rsidRPr="00276D90">
        <w:rPr>
          <w:sz w:val="16"/>
        </w:rPr>
        <w:lastRenderedPageBreak/>
        <w:t>United States has shifted from pure ambiguity to ambiguity with a tilt in favor of Taiwan—and it has done so because it decided China is an enemy.</w:t>
      </w:r>
    </w:p>
    <w:p w14:paraId="59FDCB7F" w14:textId="77777777" w:rsidR="002B22E1" w:rsidRPr="00276D90" w:rsidRDefault="002B22E1" w:rsidP="002B22E1">
      <w:pPr>
        <w:rPr>
          <w:sz w:val="16"/>
        </w:rPr>
      </w:pPr>
      <w:r w:rsidRPr="00276D90">
        <w:rPr>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7874BAE6" w14:textId="77777777" w:rsidR="002B22E1" w:rsidRPr="00276D90" w:rsidRDefault="002B22E1" w:rsidP="002B22E1">
      <w:pPr>
        <w:rPr>
          <w:sz w:val="16"/>
        </w:rPr>
      </w:pPr>
      <w:r w:rsidRPr="00276D90">
        <w:rPr>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3132FBBF" w14:textId="77777777" w:rsidR="002B22E1" w:rsidRPr="00276D90" w:rsidRDefault="002B22E1" w:rsidP="002B22E1">
      <w:pPr>
        <w:rPr>
          <w:sz w:val="16"/>
        </w:rPr>
      </w:pPr>
      <w:r w:rsidRPr="00276D90">
        <w:rPr>
          <w:sz w:val="16"/>
        </w:rPr>
        <w:t>The Kuomintang (KMT), the main opposition party, was not leaning toward Beijing, either. Its nominee, Hou You-</w:t>
      </w:r>
      <w:proofErr w:type="spellStart"/>
      <w:r w:rsidRPr="00276D90">
        <w:rPr>
          <w:sz w:val="16"/>
        </w:rPr>
        <w:t>yi</w:t>
      </w:r>
      <w:proofErr w:type="spellEnd"/>
      <w:r w:rsidRPr="00276D90">
        <w:rPr>
          <w:sz w:val="16"/>
        </w:rPr>
        <w:t>,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0BF0A156" w14:textId="77777777" w:rsidR="002B22E1" w:rsidRPr="00276D90" w:rsidRDefault="002B22E1" w:rsidP="002B22E1">
      <w:pPr>
        <w:rPr>
          <w:sz w:val="16"/>
        </w:rPr>
      </w:pPr>
      <w:r w:rsidRPr="00276D90">
        <w:rPr>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296A16A4" w14:textId="77777777" w:rsidR="002B22E1" w:rsidRPr="00276D90" w:rsidRDefault="002B22E1" w:rsidP="002B22E1">
      <w:pPr>
        <w:rPr>
          <w:sz w:val="16"/>
        </w:rPr>
      </w:pPr>
      <w:r w:rsidRPr="00276D90">
        <w:rPr>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65F36678" w14:textId="77777777" w:rsidR="002B22E1" w:rsidRPr="00276D90" w:rsidRDefault="002B22E1" w:rsidP="002B22E1">
      <w:pPr>
        <w:rPr>
          <w:sz w:val="16"/>
        </w:rPr>
      </w:pPr>
      <w:r w:rsidRPr="00276D90">
        <w:rPr>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w:t>
      </w:r>
      <w:proofErr w:type="spellStart"/>
      <w:r w:rsidRPr="00276D90">
        <w:rPr>
          <w:sz w:val="16"/>
        </w:rPr>
        <w:t>jeou</w:t>
      </w:r>
      <w:proofErr w:type="spellEnd"/>
      <w:r w:rsidRPr="00276D90">
        <w:rPr>
          <w:sz w:val="16"/>
        </w:rPr>
        <w:t>,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45AF0214" w14:textId="77777777" w:rsidR="002B22E1" w:rsidRPr="00276D90" w:rsidRDefault="002B22E1" w:rsidP="002B22E1">
      <w:pPr>
        <w:rPr>
          <w:sz w:val="16"/>
        </w:rPr>
      </w:pPr>
      <w:r w:rsidRPr="00EF4DED">
        <w:rPr>
          <w:rStyle w:val="StyleUnderline"/>
          <w:highlight w:val="cyan"/>
        </w:rPr>
        <w:t>At the edge of chaos, a single choice can make the difference between order and catastrophe</w:t>
      </w:r>
      <w:r w:rsidRPr="00276D90">
        <w:rPr>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65EF961A" w14:textId="77777777" w:rsidR="002B22E1" w:rsidRPr="00276D90" w:rsidRDefault="002B22E1" w:rsidP="002B22E1">
      <w:pPr>
        <w:rPr>
          <w:sz w:val="16"/>
        </w:rPr>
      </w:pPr>
      <w:r w:rsidRPr="00EF4DED">
        <w:rPr>
          <w:rStyle w:val="StyleUnderline"/>
          <w:highlight w:val="cyan"/>
        </w:rPr>
        <w:t>When deterrence</w:t>
      </w:r>
      <w:r w:rsidRPr="003C10EC">
        <w:rPr>
          <w:rStyle w:val="StyleUnderline"/>
        </w:rPr>
        <w:t xml:space="preserve">, toughness, </w:t>
      </w:r>
      <w:r w:rsidRPr="00EF4DED">
        <w:rPr>
          <w:rStyle w:val="StyleUnderline"/>
          <w:highlight w:val="cyan"/>
        </w:rPr>
        <w:t xml:space="preserve">and pride drive policy, the room for error </w:t>
      </w:r>
      <w:r w:rsidRPr="00EF4DED">
        <w:rPr>
          <w:rStyle w:val="Emphasis"/>
          <w:highlight w:val="cyan"/>
        </w:rPr>
        <w:t>diminishes</w:t>
      </w:r>
      <w:r w:rsidRPr="00EF4DED">
        <w:rPr>
          <w:rStyle w:val="StyleUnderline"/>
          <w:highlight w:val="cyan"/>
        </w:rPr>
        <w:t xml:space="preserve"> </w:t>
      </w:r>
      <w:proofErr w:type="gramStart"/>
      <w:r w:rsidRPr="00EF4DED">
        <w:rPr>
          <w:rStyle w:val="StyleUnderline"/>
          <w:highlight w:val="cyan"/>
        </w:rPr>
        <w:t>to</w:t>
      </w:r>
      <w:proofErr w:type="gramEnd"/>
      <w:r w:rsidRPr="00276D90">
        <w:rPr>
          <w:rStyle w:val="StyleUnderline"/>
        </w:rPr>
        <w:t xml:space="preserve"> virtually </w:t>
      </w:r>
      <w:r w:rsidRPr="00EF4DED">
        <w:rPr>
          <w:rStyle w:val="Emphasis"/>
          <w:highlight w:val="cyan"/>
        </w:rPr>
        <w:t>nil</w:t>
      </w:r>
      <w:r w:rsidRPr="00276D90">
        <w:rPr>
          <w:sz w:val="16"/>
        </w:rPr>
        <w:t xml:space="preserve">. </w:t>
      </w:r>
      <w:r w:rsidRPr="00EF4DED">
        <w:rPr>
          <w:rStyle w:val="StyleUnderline"/>
          <w:highlight w:val="cyan"/>
        </w:rPr>
        <w:t xml:space="preserve">China, Taiwan, and the </w:t>
      </w:r>
      <w:r w:rsidRPr="00EF4DED">
        <w:rPr>
          <w:rStyle w:val="Emphasis"/>
          <w:highlight w:val="cyan"/>
        </w:rPr>
        <w:t>U</w:t>
      </w:r>
      <w:r w:rsidRPr="003C10EC">
        <w:rPr>
          <w:rStyle w:val="StyleUnderline"/>
        </w:rPr>
        <w:t xml:space="preserve">nited </w:t>
      </w:r>
      <w:r w:rsidRPr="00EF4DED">
        <w:rPr>
          <w:rStyle w:val="Emphasis"/>
          <w:highlight w:val="cyan"/>
        </w:rPr>
        <w:t>S</w:t>
      </w:r>
      <w:r w:rsidRPr="003C10EC">
        <w:rPr>
          <w:rStyle w:val="StyleUnderline"/>
        </w:rPr>
        <w:t xml:space="preserve">tates </w:t>
      </w:r>
      <w:r w:rsidRPr="00EF4DED">
        <w:rPr>
          <w:rStyle w:val="StyleUnderline"/>
          <w:highlight w:val="cyan"/>
        </w:rPr>
        <w:t xml:space="preserve">are at a point where the choices they make could spell the difference between peace and </w:t>
      </w:r>
      <w:r w:rsidRPr="00EF4DED">
        <w:rPr>
          <w:rStyle w:val="Emphasis"/>
          <w:highlight w:val="cyan"/>
        </w:rPr>
        <w:t>nuclear</w:t>
      </w:r>
      <w:r w:rsidRPr="003C10EC">
        <w:rPr>
          <w:rStyle w:val="StyleUnderline"/>
        </w:rPr>
        <w:t xml:space="preserve"> </w:t>
      </w:r>
      <w:r>
        <w:rPr>
          <w:rStyle w:val="StyleUnderline"/>
        </w:rPr>
        <w:t>[</w:t>
      </w:r>
      <w:r w:rsidRPr="00EF4DED">
        <w:rPr>
          <w:rStyle w:val="Emphasis"/>
          <w:highlight w:val="cyan"/>
        </w:rPr>
        <w:t>devastation</w:t>
      </w:r>
      <w:r>
        <w:rPr>
          <w:rStyle w:val="StyleUnderline"/>
        </w:rPr>
        <w:t xml:space="preserve">] </w:t>
      </w:r>
      <w:r w:rsidRPr="003C10EC">
        <w:rPr>
          <w:rStyle w:val="StyleUnderline"/>
        </w:rPr>
        <w:t>holocaust</w:t>
      </w:r>
      <w:r w:rsidRPr="00276D90">
        <w:rPr>
          <w:sz w:val="16"/>
        </w:rPr>
        <w:t>. Those choices are best made with the historical record—and all its unrealized possibilities—firmly in mind.</w:t>
      </w:r>
    </w:p>
    <w:p w14:paraId="748375C4" w14:textId="00AF4D2F" w:rsidR="002B22E1" w:rsidRDefault="002B22E1" w:rsidP="002B22E1"/>
    <w:p w14:paraId="6030BCDE" w14:textId="48CA84B7" w:rsidR="00444AA3" w:rsidRDefault="00444AA3" w:rsidP="002B22E1"/>
    <w:p w14:paraId="17A003F7" w14:textId="77777777" w:rsidR="00444AA3" w:rsidRPr="00366DF9" w:rsidRDefault="00444AA3" w:rsidP="00444AA3">
      <w:pPr>
        <w:pStyle w:val="Heading4"/>
        <w:rPr>
          <w:rFonts w:cs="Times New Roman"/>
        </w:rPr>
      </w:pPr>
      <w:r w:rsidRPr="00366DF9">
        <w:rPr>
          <w:rFonts w:cs="Times New Roman"/>
        </w:rPr>
        <w:t xml:space="preserve">Taiwan invasion sets off a </w:t>
      </w:r>
      <w:r w:rsidRPr="00366DF9">
        <w:rPr>
          <w:rFonts w:cs="Times New Roman"/>
          <w:u w:val="single"/>
        </w:rPr>
        <w:t>wave</w:t>
      </w:r>
      <w:r w:rsidRPr="00366DF9">
        <w:rPr>
          <w:rFonts w:cs="Times New Roman"/>
        </w:rPr>
        <w:t xml:space="preserve"> of </w:t>
      </w:r>
      <w:r w:rsidRPr="00366DF9">
        <w:rPr>
          <w:rFonts w:cs="Times New Roman"/>
          <w:u w:val="single"/>
        </w:rPr>
        <w:t>global</w:t>
      </w:r>
      <w:r w:rsidRPr="00366DF9">
        <w:rPr>
          <w:rFonts w:cs="Times New Roman"/>
        </w:rPr>
        <w:t xml:space="preserve"> catastrophes---</w:t>
      </w:r>
      <w:r w:rsidRPr="00366DF9">
        <w:rPr>
          <w:rFonts w:cs="Times New Roman"/>
          <w:u w:val="single"/>
        </w:rPr>
        <w:t>extinction</w:t>
      </w:r>
      <w:r w:rsidRPr="00366DF9">
        <w:rPr>
          <w:rFonts w:cs="Times New Roman"/>
        </w:rPr>
        <w:t xml:space="preserve">. </w:t>
      </w:r>
    </w:p>
    <w:p w14:paraId="70C4E847" w14:textId="77777777" w:rsidR="00444AA3" w:rsidRPr="00237B99" w:rsidRDefault="00444AA3" w:rsidP="00444AA3">
      <w:r w:rsidRPr="00237B99">
        <w:rPr>
          <w:rStyle w:val="Style13ptBold"/>
        </w:rPr>
        <w:t>Easton 23</w:t>
      </w:r>
      <w:r w:rsidRPr="00237B99">
        <w:t xml:space="preserve">, MA, China Studies, National </w:t>
      </w:r>
      <w:proofErr w:type="spellStart"/>
      <w:r w:rsidRPr="00237B99">
        <w:t>Changchi</w:t>
      </w:r>
      <w:proofErr w:type="spellEnd"/>
      <w:r w:rsidRPr="00237B99">
        <w:t xml:space="preserve"> University, senior director and research fellow, Project 2049 Institute [Ian, “The World After Taiwan's Fall,” Pacific Forum International, Issues and Insights, 23.2)</w:t>
      </w:r>
    </w:p>
    <w:p w14:paraId="4D0FEBEB" w14:textId="77777777" w:rsidR="00444AA3" w:rsidRPr="00366DF9" w:rsidRDefault="00444AA3" w:rsidP="00444AA3">
      <w:pPr>
        <w:rPr>
          <w:sz w:val="16"/>
        </w:rPr>
      </w:pPr>
      <w:r w:rsidRPr="00366DF9">
        <w:rPr>
          <w:sz w:val="16"/>
        </w:rPr>
        <w:lastRenderedPageBreak/>
        <w:t xml:space="preserve">American policymakers and military leaders are increasingly convinced that the </w:t>
      </w:r>
      <w:r w:rsidRPr="00EF4DED">
        <w:rPr>
          <w:rStyle w:val="StyleUnderline"/>
          <w:highlight w:val="cyan"/>
        </w:rPr>
        <w:t>Taiwan</w:t>
      </w:r>
      <w:r w:rsidRPr="00366DF9">
        <w:rPr>
          <w:rStyle w:val="StyleUnderline"/>
        </w:rPr>
        <w:t xml:space="preserve"> Strait </w:t>
      </w:r>
      <w:r w:rsidRPr="00EF4DED">
        <w:rPr>
          <w:rStyle w:val="StyleUnderline"/>
          <w:highlight w:val="cyan"/>
        </w:rPr>
        <w:t>is</w:t>
      </w:r>
      <w:r w:rsidRPr="00366DF9">
        <w:rPr>
          <w:rStyle w:val="StyleUnderline"/>
        </w:rPr>
        <w:t xml:space="preserve"> the strategic </w:t>
      </w:r>
      <w:r w:rsidRPr="00EF4DED">
        <w:rPr>
          <w:rStyle w:val="Emphasis"/>
          <w:highlight w:val="cyan"/>
        </w:rPr>
        <w:t>nerve center</w:t>
      </w:r>
      <w:r w:rsidRPr="00EF4DED">
        <w:rPr>
          <w:rStyle w:val="StyleUnderline"/>
          <w:highlight w:val="cyan"/>
        </w:rPr>
        <w:t xml:space="preserve"> of the </w:t>
      </w:r>
      <w:r w:rsidRPr="00EF4DED">
        <w:rPr>
          <w:rStyle w:val="Emphasis"/>
          <w:highlight w:val="cyan"/>
        </w:rPr>
        <w:t>world</w:t>
      </w:r>
      <w:r w:rsidRPr="00366DF9">
        <w:rPr>
          <w:rStyle w:val="StyleUnderline"/>
        </w:rPr>
        <w:t xml:space="preserve">. </w:t>
      </w:r>
      <w:r w:rsidRPr="00366DF9">
        <w:rPr>
          <w:rStyle w:val="Emphasis"/>
        </w:rPr>
        <w:t>No other</w:t>
      </w:r>
      <w:r w:rsidRPr="00366DF9">
        <w:rPr>
          <w:rStyle w:val="StyleUnderline"/>
        </w:rPr>
        <w:t xml:space="preserve"> flashpoint is as structurally </w:t>
      </w:r>
      <w:r w:rsidRPr="00366DF9">
        <w:rPr>
          <w:rStyle w:val="Emphasis"/>
        </w:rPr>
        <w:t>unstable</w:t>
      </w:r>
      <w:r w:rsidRPr="00366DF9">
        <w:rPr>
          <w:rStyle w:val="StyleUnderline"/>
        </w:rPr>
        <w:t>, as</w:t>
      </w:r>
      <w:r w:rsidRPr="00366DF9">
        <w:rPr>
          <w:sz w:val="16"/>
        </w:rPr>
        <w:t xml:space="preserve"> politically vexing, and as </w:t>
      </w:r>
      <w:r w:rsidRPr="00366DF9">
        <w:rPr>
          <w:rStyle w:val="StyleUnderline"/>
        </w:rPr>
        <w:t xml:space="preserve">likely to </w:t>
      </w:r>
      <w:r w:rsidRPr="00366DF9">
        <w:rPr>
          <w:rStyle w:val="Emphasis"/>
        </w:rPr>
        <w:t>draw</w:t>
      </w:r>
      <w:r w:rsidRPr="00366DF9">
        <w:rPr>
          <w:rStyle w:val="StyleUnderline"/>
        </w:rPr>
        <w:t xml:space="preserve"> the world’s leading </w:t>
      </w:r>
      <w:r w:rsidRPr="00366DF9">
        <w:rPr>
          <w:rStyle w:val="Emphasis"/>
        </w:rPr>
        <w:t>superpowers</w:t>
      </w:r>
      <w:r w:rsidRPr="00366DF9">
        <w:rPr>
          <w:rStyle w:val="StyleUnderline"/>
        </w:rPr>
        <w:t xml:space="preserve"> into a war</w:t>
      </w:r>
      <w:r w:rsidRPr="00366DF9">
        <w:rPr>
          <w:sz w:val="16"/>
        </w:rPr>
        <w:t>. Through both word and deed, Chairman Xi Jinping and the Chinese Communist Party (</w:t>
      </w:r>
      <w:r w:rsidRPr="00EF4DED">
        <w:rPr>
          <w:rStyle w:val="StyleUnderline"/>
          <w:highlight w:val="cyan"/>
        </w:rPr>
        <w:t>CCP</w:t>
      </w:r>
      <w:r w:rsidRPr="00366DF9">
        <w:rPr>
          <w:sz w:val="16"/>
        </w:rPr>
        <w:t xml:space="preserve">) elite </w:t>
      </w:r>
      <w:r w:rsidRPr="00366DF9">
        <w:rPr>
          <w:rStyle w:val="StyleUnderline"/>
        </w:rPr>
        <w:t xml:space="preserve">are signaling their intention to </w:t>
      </w:r>
      <w:r w:rsidRPr="00EF4DED">
        <w:rPr>
          <w:rStyle w:val="Emphasis"/>
          <w:highlight w:val="cyan"/>
        </w:rPr>
        <w:t>annihilate</w:t>
      </w:r>
      <w:r w:rsidRPr="00EF4DED">
        <w:rPr>
          <w:rStyle w:val="StyleUnderline"/>
          <w:highlight w:val="cyan"/>
        </w:rPr>
        <w:t xml:space="preserve"> Taiwan</w:t>
      </w:r>
      <w:r w:rsidRPr="00366DF9">
        <w:rPr>
          <w:sz w:val="16"/>
        </w:rPr>
        <w:t xml:space="preserve">’s government </w:t>
      </w:r>
      <w:r w:rsidRPr="00EF4DED">
        <w:rPr>
          <w:rStyle w:val="StyleUnderline"/>
          <w:highlight w:val="cyan"/>
        </w:rPr>
        <w:t>through</w:t>
      </w:r>
      <w:r w:rsidRPr="00366DF9">
        <w:rPr>
          <w:sz w:val="16"/>
        </w:rPr>
        <w:t xml:space="preserve"> the use of overwhelming </w:t>
      </w:r>
      <w:r w:rsidRPr="00EF4DED">
        <w:rPr>
          <w:rStyle w:val="Emphasis"/>
          <w:highlight w:val="cyan"/>
        </w:rPr>
        <w:t>force</w:t>
      </w:r>
      <w:r w:rsidRPr="00366DF9">
        <w:rPr>
          <w:sz w:val="16"/>
        </w:rPr>
        <w:t>. There is a growing concern in Washington that it may no longer be a question of if a Chinese attack on Taiwan will occur, but when and how.</w:t>
      </w:r>
    </w:p>
    <w:p w14:paraId="76DA8796" w14:textId="77777777" w:rsidR="00444AA3" w:rsidRPr="00366DF9" w:rsidRDefault="00444AA3" w:rsidP="00444AA3">
      <w:pPr>
        <w:rPr>
          <w:sz w:val="16"/>
        </w:rPr>
      </w:pPr>
      <w:r w:rsidRPr="00366DF9">
        <w:rPr>
          <w:sz w:val="16"/>
        </w:rPr>
        <w:t>&lt;&lt;TEXT CONDENSED NONE OMITTED&gt;&gt;</w:t>
      </w:r>
    </w:p>
    <w:p w14:paraId="389070F1" w14:textId="77777777" w:rsidR="00444AA3" w:rsidRPr="00366DF9" w:rsidRDefault="00444AA3" w:rsidP="00444AA3">
      <w:pPr>
        <w:rPr>
          <w:sz w:val="10"/>
          <w:szCs w:val="10"/>
        </w:rPr>
      </w:pPr>
      <w:r w:rsidRPr="00366DF9">
        <w:rPr>
          <w:sz w:val="10"/>
          <w:szCs w:val="10"/>
        </w:rPr>
        <w:t xml:space="preserve">Of course, it is debatable whether the CCP high command is operating according to a cast iron timeline. While prudent U.S. defense planners might assume that the countdown to war has already begun (and argue that countervailing American and Taiwanese preparations should proceed accordingly), wise strategists will not close their minds to other possibilities. It may very well be the case that Xi Jinping’s plans and intentions for Taiwan are elastic and changeable. For all we know, Xi is convinced that a long-term campaign of coercion will succeed at crumbling the Taiwanese government’s ability to resist annexation. It may even be the case that several politicians in Taiwan have been secretly cultivated by Chinese intelligence, and they might one day collaborate with the CCP to affect a takeover. The purpose of this paper, however, is not to discuss such analytic problems, but rather to explore what lies beyond the compass of the current discourse. An understudied aspect of the Taiwan defense debate is what would happen after an invasion was over. What might happen, for example, if the People’s Republic of China (PRC) succeeded in conquering Taiwan? How would that impact U.S. national security? If Taiwan (Republic of China, ROC) falls, what would the implications be for regional and global security? In the following pages, we will examine these questions and attempt to come to grips with an overlooked aspect of the most consequential foreign policy problem of our time. Into the Great Unknown It is axiomatic that there is no way for us to know how the future will unfold. Unlike a code, puzzle, or cipher, the future cannot be solved. There is no master key that can crack open the door and give us a look at the scenes that will appear weeks, months, and years from now. At the present time, we stand at the entryway of the here and now straining to peer ahead, but we see nothing because there is nothing to see. That world has yet to exist. Since accurate prediction is impossible and the science of time travel remains speculative, we must exercise our imaginations and, to a certain degree, our logic. We must think about the unthinkable and accept that any thoughts we think will almost certainly be falsified by events. Indeed, we will cherish the hope that the future plays out in different ways entirely. With luck, the following scenarios will prove wrong. Tens of millions of lives are at stake, and the fates of billions of people could be irrevocably altered by war in ways that we are ill- equipped to forecast. For the sake of keeping our thought exercise within reasonable bounds, we will explore only two of the manifold scenarios that are available or could be conjured. In the first of our imagined futures, Taiwan is invaded by the People’s Liberation Army (PLA) and falls with no outside assistance from the United States or others. In the second imagined future, Taiwan is stormed and occupied by the PLA in spite of belated U.S. and allied attempts to forestall that eventuality. In scrutinizing both cases, our main concern will not be the finer details of how the storyline unspools, but rather what the situation looks like once it does and what the implications are for the United States and the region. But before we plunge into our two nightmare scenarios, let us first take stock of what it would mean for the United States to lose Taiwan as a democratic partner and strategic bulwark against PRC expansionism. The Constants If Taiwan falls, several implications will remain constant irrespective of how it happens. Taiwan has outsized strategic value due to its extraordinary political character, its unique military and intelligence capabilities, its critical role in global high-tech supply chains, and its geographic location in the heart of East Asia. Regardless of how Taiwan is captured by the Chinese authorities, the region and the world will have lost a leading democracy, and the security architecture of the region will be altered. This would be a traumatic—and potentially catastrophic—event in the history of American foreign policy. When a Democracy Dies At the time of this writing, Taiwan is ranked among the top 10 democracies in the world.1 Freedom House gave Taiwan a composite score of 94 out of 100 when it came to measures of global freedom (in comparison the United States ranked 83 and China ranked 9).2 Reporters Without Borders recently said that Taiwan has a remarkably high level of press freedom. Taiwan ranked 38 out of 180 in its World Press Freedom Index (in comparison the United States ranked 42 and China ranked 175).3 Since its transition to democracy, Taiwan has not had a seat at the United Nations or other international organizations. The United States and many other countries nonetheless have robust unofficial relationships with Taiwan, and Taiwan is widely considered by governments across the democratic world to be a responsible, like-minded partner and a model of good governance. Today, Taiwan can be counted on to advance democratic values and human rights. If Taiwan was conquered, it would become an occupied territory ruled by China’s one-party dictatorship. Its politics would fundamentally change. The free and independent country that used to be Taiwan (ROC) would disappear, and a repressive police state would emerge. The Chinese military would establish an overwhelming presence on Taiwan alongside the CCP’s multi-layered internal security forces (MSS, MPS, PAP, </w:t>
      </w:r>
      <w:proofErr w:type="spellStart"/>
      <w:r w:rsidRPr="00366DF9">
        <w:rPr>
          <w:sz w:val="10"/>
          <w:szCs w:val="10"/>
        </w:rPr>
        <w:t>Chengguan</w:t>
      </w:r>
      <w:proofErr w:type="spellEnd"/>
      <w:r w:rsidRPr="00366DF9">
        <w:rPr>
          <w:sz w:val="10"/>
          <w:szCs w:val="10"/>
        </w:rPr>
        <w:t>, etc.). The Communist Party can be expected to employ terror tactics against the local Taiwanese population. The mass surveillance and control complex that is omnipresent in Xinjiang and Tibet would likely be exported to Taiwan. A local proxy government under the direct control of Beijing would rule the islands, and all territory formerly administered by the ROC government would be harshly policed. Patriotic education and mass propaganda campaigns would be launched in Taiwan to spread “Xi Jinping Thought” and imprint “Chinese socialist values” onto the minds of the vanquished population. A number of Taiwan’s film, television, and Mandopop stars can be expected to amplify Beijing’s messages (many already do). The post-invasion media environment would be characterized by its high levels of censorship. Taiwan would exist on the brink of an informational blackhole. While international reporters would not have open access to Taiwan, it seems almost certain that scattered pieces of information would emerge out of occupied areas in the form of grisly pictures, video recordings, and refugee testimony that show violations of human rights were underway.</w:t>
      </w:r>
    </w:p>
    <w:p w14:paraId="18499350" w14:textId="77777777" w:rsidR="00444AA3" w:rsidRPr="00366DF9" w:rsidRDefault="00444AA3" w:rsidP="00444AA3">
      <w:pPr>
        <w:rPr>
          <w:sz w:val="16"/>
        </w:rPr>
      </w:pPr>
      <w:r w:rsidRPr="00366DF9">
        <w:rPr>
          <w:sz w:val="16"/>
        </w:rPr>
        <w:t>&lt;&lt;PARAGRAPH BREAKS CONTINUE&gt;&gt;</w:t>
      </w:r>
    </w:p>
    <w:p w14:paraId="59A51BA8" w14:textId="77777777" w:rsidR="00444AA3" w:rsidRPr="00366DF9" w:rsidRDefault="00444AA3" w:rsidP="00444AA3">
      <w:pPr>
        <w:rPr>
          <w:sz w:val="16"/>
        </w:rPr>
      </w:pPr>
      <w:r w:rsidRPr="00366DF9">
        <w:rPr>
          <w:sz w:val="16"/>
        </w:rPr>
        <w:t xml:space="preserve">Having lost one of its leading representatives, the </w:t>
      </w:r>
      <w:r w:rsidRPr="00366DF9">
        <w:rPr>
          <w:rStyle w:val="Emphasis"/>
        </w:rPr>
        <w:t>free world</w:t>
      </w:r>
      <w:r w:rsidRPr="00366DF9">
        <w:rPr>
          <w:rStyle w:val="StyleUnderline"/>
        </w:rPr>
        <w:t xml:space="preserve"> would likely be in the presence of</w:t>
      </w:r>
      <w:r w:rsidRPr="00366DF9">
        <w:rPr>
          <w:sz w:val="16"/>
        </w:rPr>
        <w:t xml:space="preserve"> a </w:t>
      </w:r>
      <w:r w:rsidRPr="00366DF9">
        <w:rPr>
          <w:rStyle w:val="Emphasis"/>
        </w:rPr>
        <w:t>growing</w:t>
      </w:r>
      <w:r w:rsidRPr="00366DF9">
        <w:rPr>
          <w:sz w:val="16"/>
        </w:rPr>
        <w:t xml:space="preserve"> sense that </w:t>
      </w:r>
      <w:r w:rsidRPr="00366DF9">
        <w:rPr>
          <w:rStyle w:val="Emphasis"/>
        </w:rPr>
        <w:t>illiberal</w:t>
      </w:r>
      <w:r w:rsidRPr="00366DF9">
        <w:rPr>
          <w:rStyle w:val="StyleUnderline"/>
        </w:rPr>
        <w:t xml:space="preserve"> forces</w:t>
      </w:r>
      <w:r w:rsidRPr="00366DF9">
        <w:rPr>
          <w:sz w:val="16"/>
        </w:rPr>
        <w:t xml:space="preserve"> were on the march and </w:t>
      </w:r>
      <w:r w:rsidRPr="00EF4DED">
        <w:rPr>
          <w:rStyle w:val="Emphasis"/>
          <w:highlight w:val="cyan"/>
        </w:rPr>
        <w:t>authoritarianism</w:t>
      </w:r>
      <w:r w:rsidRPr="00366DF9">
        <w:rPr>
          <w:sz w:val="16"/>
        </w:rPr>
        <w:t xml:space="preserve"> was </w:t>
      </w:r>
      <w:r w:rsidRPr="00EF4DED">
        <w:rPr>
          <w:rStyle w:val="StyleUnderline"/>
          <w:highlight w:val="cyan"/>
        </w:rPr>
        <w:t>spread</w:t>
      </w:r>
      <w:r w:rsidRPr="00366DF9">
        <w:rPr>
          <w:rStyle w:val="StyleUnderline"/>
        </w:rPr>
        <w:t xml:space="preserve">ing in an </w:t>
      </w:r>
      <w:r w:rsidRPr="00EF4DED">
        <w:rPr>
          <w:rStyle w:val="Emphasis"/>
          <w:highlight w:val="cyan"/>
        </w:rPr>
        <w:t>unchecked</w:t>
      </w:r>
      <w:r w:rsidRPr="00366DF9">
        <w:rPr>
          <w:rStyle w:val="StyleUnderline"/>
        </w:rPr>
        <w:t xml:space="preserve"> fashion</w:t>
      </w:r>
      <w:r w:rsidRPr="00366DF9">
        <w:rPr>
          <w:sz w:val="16"/>
        </w:rPr>
        <w:t xml:space="preserve">. The loss of Taiwan could </w:t>
      </w:r>
      <w:r w:rsidRPr="00366DF9">
        <w:rPr>
          <w:rStyle w:val="StyleUnderline"/>
        </w:rPr>
        <w:t>lead many democracies to experience a</w:t>
      </w:r>
      <w:r w:rsidRPr="00366DF9">
        <w:rPr>
          <w:rStyle w:val="Emphasis"/>
        </w:rPr>
        <w:t xml:space="preserve"> crisis of confidence</w:t>
      </w:r>
      <w:r w:rsidRPr="00366DF9">
        <w:rPr>
          <w:rStyle w:val="StyleUnderline"/>
        </w:rPr>
        <w:t xml:space="preserve">. </w:t>
      </w:r>
      <w:r w:rsidRPr="00EF4DED">
        <w:rPr>
          <w:rStyle w:val="StyleUnderline"/>
          <w:highlight w:val="cyan"/>
        </w:rPr>
        <w:t>Many</w:t>
      </w:r>
      <w:r w:rsidRPr="00366DF9">
        <w:rPr>
          <w:sz w:val="16"/>
        </w:rPr>
        <w:t xml:space="preserve"> observers might </w:t>
      </w:r>
      <w:r w:rsidRPr="00EF4DED">
        <w:rPr>
          <w:rStyle w:val="StyleUnderline"/>
          <w:highlight w:val="cyan"/>
        </w:rPr>
        <w:t>draw</w:t>
      </w:r>
      <w:r w:rsidRPr="00366DF9">
        <w:rPr>
          <w:rStyle w:val="StyleUnderline"/>
        </w:rPr>
        <w:t xml:space="preserve"> the </w:t>
      </w:r>
      <w:r w:rsidRPr="00EF4DED">
        <w:rPr>
          <w:rStyle w:val="StyleUnderline"/>
          <w:highlight w:val="cyan"/>
        </w:rPr>
        <w:t>conclusion</w:t>
      </w:r>
      <w:r w:rsidRPr="00366DF9">
        <w:rPr>
          <w:rStyle w:val="StyleUnderline"/>
        </w:rPr>
        <w:t xml:space="preserve"> that </w:t>
      </w:r>
      <w:r w:rsidRPr="00EF4DED">
        <w:rPr>
          <w:rStyle w:val="StyleUnderline"/>
          <w:highlight w:val="cyan"/>
        </w:rPr>
        <w:t>China’s</w:t>
      </w:r>
      <w:r w:rsidRPr="00366DF9">
        <w:rPr>
          <w:sz w:val="16"/>
        </w:rPr>
        <w:t xml:space="preserve"> Marxist-Leninist </w:t>
      </w:r>
      <w:r w:rsidRPr="00EF4DED">
        <w:rPr>
          <w:rStyle w:val="StyleUnderline"/>
          <w:highlight w:val="cyan"/>
        </w:rPr>
        <w:t>model</w:t>
      </w:r>
      <w:r w:rsidRPr="00366DF9">
        <w:rPr>
          <w:rStyle w:val="StyleUnderline"/>
        </w:rPr>
        <w:t xml:space="preserve"> was </w:t>
      </w:r>
      <w:r w:rsidRPr="00EF4DED">
        <w:rPr>
          <w:rStyle w:val="Emphasis"/>
          <w:highlight w:val="cyan"/>
        </w:rPr>
        <w:t>superior</w:t>
      </w:r>
      <w:r w:rsidRPr="00366DF9">
        <w:rPr>
          <w:sz w:val="16"/>
        </w:rPr>
        <w:t>—or at the very least ascendant—and liberal democracies too weak to resist the new world order that Beijing was creating.</w:t>
      </w:r>
    </w:p>
    <w:p w14:paraId="2E22F3B1" w14:textId="77777777" w:rsidR="00444AA3" w:rsidRPr="00366DF9" w:rsidRDefault="00444AA3" w:rsidP="00444AA3">
      <w:pPr>
        <w:rPr>
          <w:sz w:val="16"/>
          <w:szCs w:val="16"/>
        </w:rPr>
      </w:pPr>
      <w:r w:rsidRPr="00366DF9">
        <w:rPr>
          <w:sz w:val="16"/>
          <w:szCs w:val="16"/>
        </w:rPr>
        <w:t>Lost Military and Intelligence Capabilities</w:t>
      </w:r>
    </w:p>
    <w:p w14:paraId="0DEBAA37" w14:textId="77777777" w:rsidR="00444AA3" w:rsidRPr="00366DF9" w:rsidRDefault="00444AA3" w:rsidP="00444AA3">
      <w:pPr>
        <w:rPr>
          <w:sz w:val="16"/>
        </w:rPr>
      </w:pPr>
      <w:r w:rsidRPr="00366DF9">
        <w:rPr>
          <w:rStyle w:val="StyleUnderline"/>
        </w:rPr>
        <w:t xml:space="preserve">Taiwan’s military </w:t>
      </w:r>
      <w:r w:rsidRPr="00366DF9">
        <w:rPr>
          <w:rStyle w:val="Emphasis"/>
        </w:rPr>
        <w:t>stands watch</w:t>
      </w:r>
      <w:r w:rsidRPr="00366DF9">
        <w:rPr>
          <w:rStyle w:val="StyleUnderline"/>
        </w:rPr>
        <w:t xml:space="preserve"> over</w:t>
      </w:r>
      <w:r w:rsidRPr="00366DF9">
        <w:rPr>
          <w:sz w:val="16"/>
        </w:rPr>
        <w:t xml:space="preserve"> the vulnerable flanks of </w:t>
      </w:r>
      <w:r w:rsidRPr="00366DF9">
        <w:rPr>
          <w:rStyle w:val="Emphasis"/>
        </w:rPr>
        <w:t>Japan</w:t>
      </w:r>
      <w:r w:rsidRPr="00366DF9">
        <w:rPr>
          <w:sz w:val="16"/>
        </w:rPr>
        <w:t xml:space="preserve">’s southwestern approaches, protecting Japan </w:t>
      </w:r>
      <w:r w:rsidRPr="00366DF9">
        <w:rPr>
          <w:rStyle w:val="StyleUnderline"/>
        </w:rPr>
        <w:t xml:space="preserve">and other </w:t>
      </w:r>
      <w:r w:rsidRPr="00366DF9">
        <w:rPr>
          <w:rStyle w:val="Emphasis"/>
        </w:rPr>
        <w:t>East Asian</w:t>
      </w:r>
      <w:r w:rsidRPr="00366DF9">
        <w:rPr>
          <w:rStyle w:val="StyleUnderline"/>
        </w:rPr>
        <w:t xml:space="preserve"> countries from the threat of PRC </w:t>
      </w:r>
      <w:r w:rsidRPr="00366DF9">
        <w:rPr>
          <w:rStyle w:val="Emphasis"/>
        </w:rPr>
        <w:t>expansionism</w:t>
      </w:r>
      <w:r w:rsidRPr="00366DF9">
        <w:rPr>
          <w:sz w:val="16"/>
        </w:rPr>
        <w:t>. Indeed, the ROC armed forces patrol and monitor some of the world’s busiest lines of communication. The air, water, and electromagnetic spectrum around Taiwan are dense with all manner of military and commercial traffic. Although often unacknowledged, Taiwan’s military has long been a reliable partner to the United States on humanitarian assistance and disaster relief operations. The U.S. and ROC governments reportedly share intelligence, which the Americans are well positioned to collect with sophisticated satellites, aircraft, and submarines, and the Taiwanese collect with human agents, listening posts, and surveillance radars.4</w:t>
      </w:r>
    </w:p>
    <w:p w14:paraId="24EDBC73" w14:textId="77777777" w:rsidR="00444AA3" w:rsidRPr="00366DF9" w:rsidRDefault="00444AA3" w:rsidP="00444AA3">
      <w:pPr>
        <w:rPr>
          <w:sz w:val="16"/>
        </w:rPr>
      </w:pPr>
      <w:r w:rsidRPr="00366DF9">
        <w:rPr>
          <w:rStyle w:val="StyleUnderline"/>
        </w:rPr>
        <w:t xml:space="preserve">If Taiwan falls, its military </w:t>
      </w:r>
      <w:r w:rsidRPr="00366DF9">
        <w:rPr>
          <w:rStyle w:val="Emphasis"/>
        </w:rPr>
        <w:t>bases</w:t>
      </w:r>
      <w:r w:rsidRPr="00366DF9">
        <w:rPr>
          <w:rStyle w:val="StyleUnderline"/>
        </w:rPr>
        <w:t xml:space="preserve"> and </w:t>
      </w:r>
      <w:r w:rsidRPr="00366DF9">
        <w:rPr>
          <w:rStyle w:val="Emphasis"/>
        </w:rPr>
        <w:t>intelligence</w:t>
      </w:r>
      <w:r w:rsidRPr="00366DF9">
        <w:rPr>
          <w:sz w:val="16"/>
        </w:rPr>
        <w:t xml:space="preserve"> facilities </w:t>
      </w:r>
      <w:r w:rsidRPr="00366DF9">
        <w:rPr>
          <w:rStyle w:val="StyleUnderline"/>
        </w:rPr>
        <w:t xml:space="preserve">would be </w:t>
      </w:r>
      <w:r w:rsidRPr="00366DF9">
        <w:rPr>
          <w:rStyle w:val="Emphasis"/>
        </w:rPr>
        <w:t>occupied</w:t>
      </w:r>
      <w:r w:rsidRPr="00366DF9">
        <w:rPr>
          <w:rStyle w:val="StyleUnderline"/>
        </w:rPr>
        <w:t xml:space="preserve"> by the </w:t>
      </w:r>
      <w:r w:rsidRPr="00EF4DED">
        <w:rPr>
          <w:rStyle w:val="StyleUnderline"/>
          <w:highlight w:val="cyan"/>
        </w:rPr>
        <w:t>PLA</w:t>
      </w:r>
      <w:r w:rsidRPr="00366DF9">
        <w:rPr>
          <w:rStyle w:val="StyleUnderline"/>
        </w:rPr>
        <w:t xml:space="preserve">. The Chinese </w:t>
      </w:r>
      <w:r w:rsidRPr="00366DF9">
        <w:rPr>
          <w:rStyle w:val="Emphasis"/>
        </w:rPr>
        <w:t>navy</w:t>
      </w:r>
      <w:r w:rsidRPr="00366DF9">
        <w:rPr>
          <w:rStyle w:val="StyleUnderline"/>
        </w:rPr>
        <w:t xml:space="preserve"> can be expected to base</w:t>
      </w:r>
      <w:r w:rsidRPr="00366DF9">
        <w:rPr>
          <w:sz w:val="16"/>
        </w:rPr>
        <w:t xml:space="preserve"> its ships and submarines in Taiwan’s deep-water ports. The naval bases at </w:t>
      </w:r>
      <w:proofErr w:type="spellStart"/>
      <w:r w:rsidRPr="00366DF9">
        <w:rPr>
          <w:sz w:val="16"/>
        </w:rPr>
        <w:t>Su’ao</w:t>
      </w:r>
      <w:proofErr w:type="spellEnd"/>
      <w:r w:rsidRPr="00366DF9">
        <w:rPr>
          <w:sz w:val="16"/>
        </w:rPr>
        <w:t xml:space="preserve"> and Keelung would be especially valuable for the PLA, </w:t>
      </w:r>
      <w:r w:rsidRPr="00366DF9">
        <w:rPr>
          <w:rStyle w:val="StyleUnderline"/>
        </w:rPr>
        <w:t xml:space="preserve">which for the </w:t>
      </w:r>
      <w:r w:rsidRPr="00366DF9">
        <w:rPr>
          <w:rStyle w:val="Emphasis"/>
        </w:rPr>
        <w:t>first time</w:t>
      </w:r>
      <w:r w:rsidRPr="00366DF9">
        <w:rPr>
          <w:sz w:val="16"/>
        </w:rPr>
        <w:t xml:space="preserve"> in its history would </w:t>
      </w:r>
      <w:r w:rsidRPr="00EF4DED">
        <w:rPr>
          <w:rStyle w:val="StyleUnderline"/>
          <w:highlight w:val="cyan"/>
        </w:rPr>
        <w:t xml:space="preserve">have </w:t>
      </w:r>
      <w:r w:rsidRPr="00EF4DED">
        <w:rPr>
          <w:rStyle w:val="Emphasis"/>
          <w:highlight w:val="cyan"/>
        </w:rPr>
        <w:t>unencumbered</w:t>
      </w:r>
      <w:r w:rsidRPr="00EF4DED">
        <w:rPr>
          <w:rStyle w:val="StyleUnderline"/>
          <w:highlight w:val="cyan"/>
        </w:rPr>
        <w:t xml:space="preserve"> access to</w:t>
      </w:r>
      <w:r w:rsidRPr="00366DF9">
        <w:rPr>
          <w:sz w:val="16"/>
        </w:rPr>
        <w:t xml:space="preserve"> the deep waters of the </w:t>
      </w:r>
      <w:r w:rsidRPr="00EF4DED">
        <w:rPr>
          <w:rStyle w:val="Emphasis"/>
          <w:highlight w:val="cyan"/>
        </w:rPr>
        <w:t>Pacific</w:t>
      </w:r>
      <w:r w:rsidRPr="00366DF9">
        <w:rPr>
          <w:rStyle w:val="StyleUnderline"/>
        </w:rPr>
        <w:t xml:space="preserve">. The </w:t>
      </w:r>
      <w:r w:rsidRPr="00366DF9">
        <w:rPr>
          <w:rStyle w:val="Emphasis"/>
        </w:rPr>
        <w:t>American</w:t>
      </w:r>
      <w:r w:rsidRPr="00366DF9">
        <w:rPr>
          <w:rStyle w:val="StyleUnderline"/>
        </w:rPr>
        <w:t xml:space="preserve">, </w:t>
      </w:r>
      <w:r w:rsidRPr="00366DF9">
        <w:rPr>
          <w:rStyle w:val="Emphasis"/>
        </w:rPr>
        <w:t>Japanese</w:t>
      </w:r>
      <w:r w:rsidRPr="00366DF9">
        <w:rPr>
          <w:rStyle w:val="StyleUnderline"/>
        </w:rPr>
        <w:t xml:space="preserve">, and </w:t>
      </w:r>
      <w:r w:rsidRPr="00366DF9">
        <w:rPr>
          <w:rStyle w:val="Emphasis"/>
        </w:rPr>
        <w:t>Taiwanese</w:t>
      </w:r>
      <w:r w:rsidRPr="00366DF9">
        <w:rPr>
          <w:sz w:val="16"/>
        </w:rPr>
        <w:t xml:space="preserve"> surveillance </w:t>
      </w:r>
      <w:r w:rsidRPr="00366DF9">
        <w:rPr>
          <w:rStyle w:val="StyleUnderline"/>
        </w:rPr>
        <w:t>systems</w:t>
      </w:r>
      <w:r w:rsidRPr="00366DF9">
        <w:rPr>
          <w:sz w:val="16"/>
        </w:rPr>
        <w:t xml:space="preserve"> that currently track Chinese submarines in the shallow waters off the East Asian littorals </w:t>
      </w:r>
      <w:r w:rsidRPr="00366DF9">
        <w:rPr>
          <w:rStyle w:val="StyleUnderline"/>
        </w:rPr>
        <w:t>would be</w:t>
      </w:r>
      <w:r w:rsidRPr="00366DF9">
        <w:rPr>
          <w:sz w:val="16"/>
        </w:rPr>
        <w:t xml:space="preserve"> rendered less effective (or </w:t>
      </w:r>
      <w:r w:rsidRPr="00366DF9">
        <w:rPr>
          <w:rStyle w:val="Emphasis"/>
        </w:rPr>
        <w:t>completely neutralized</w:t>
      </w:r>
      <w:r w:rsidRPr="00366DF9">
        <w:rPr>
          <w:sz w:val="16"/>
        </w:rPr>
        <w:t xml:space="preserve"> in Taiwan’s case).</w:t>
      </w:r>
    </w:p>
    <w:p w14:paraId="4F6351A8" w14:textId="77777777" w:rsidR="00444AA3" w:rsidRPr="00366DF9" w:rsidRDefault="00444AA3" w:rsidP="00444AA3">
      <w:pPr>
        <w:rPr>
          <w:sz w:val="16"/>
          <w:szCs w:val="16"/>
        </w:rPr>
      </w:pPr>
      <w:r w:rsidRPr="00366DF9">
        <w:rPr>
          <w:sz w:val="16"/>
        </w:rPr>
        <w:t xml:space="preserve">By invading and occupying Taiwan, the </w:t>
      </w:r>
      <w:r w:rsidRPr="00366DF9">
        <w:rPr>
          <w:rStyle w:val="StyleUnderline"/>
        </w:rPr>
        <w:t xml:space="preserve">PLA would breach the </w:t>
      </w:r>
      <w:r w:rsidRPr="00366DF9">
        <w:rPr>
          <w:rStyle w:val="Emphasis"/>
        </w:rPr>
        <w:t>center</w:t>
      </w:r>
      <w:r w:rsidRPr="00366DF9">
        <w:rPr>
          <w:rStyle w:val="StyleUnderline"/>
        </w:rPr>
        <w:t xml:space="preserve"> of the First Island Chain</w:t>
      </w:r>
      <w:r w:rsidRPr="00366DF9">
        <w:rPr>
          <w:sz w:val="16"/>
        </w:rPr>
        <w:t xml:space="preserve">. After the invasion, Chinese bombers and missile units based on Taiwan would be able to </w:t>
      </w:r>
      <w:r w:rsidRPr="00EF4DED">
        <w:rPr>
          <w:rStyle w:val="StyleUnderline"/>
          <w:highlight w:val="cyan"/>
        </w:rPr>
        <w:t>hold</w:t>
      </w:r>
      <w:r w:rsidRPr="00366DF9">
        <w:rPr>
          <w:sz w:val="16"/>
        </w:rPr>
        <w:t xml:space="preserve"> U.S. forces in </w:t>
      </w:r>
      <w:r w:rsidRPr="00EF4DED">
        <w:rPr>
          <w:rStyle w:val="Emphasis"/>
          <w:highlight w:val="cyan"/>
        </w:rPr>
        <w:t>Okinawa</w:t>
      </w:r>
      <w:r w:rsidRPr="00366DF9">
        <w:rPr>
          <w:rStyle w:val="StyleUnderline"/>
        </w:rPr>
        <w:t xml:space="preserve"> and </w:t>
      </w:r>
      <w:r w:rsidRPr="00EF4DED">
        <w:rPr>
          <w:rStyle w:val="Emphasis"/>
          <w:highlight w:val="cyan"/>
        </w:rPr>
        <w:t>Guam</w:t>
      </w:r>
      <w:r w:rsidRPr="00EF4DED">
        <w:rPr>
          <w:rStyle w:val="StyleUnderline"/>
          <w:highlight w:val="cyan"/>
        </w:rPr>
        <w:t xml:space="preserve"> at risk of</w:t>
      </w:r>
      <w:r w:rsidRPr="00366DF9">
        <w:rPr>
          <w:rStyle w:val="StyleUnderline"/>
        </w:rPr>
        <w:t xml:space="preserve"> </w:t>
      </w:r>
      <w:r w:rsidRPr="00366DF9">
        <w:rPr>
          <w:rStyle w:val="Emphasis"/>
        </w:rPr>
        <w:t xml:space="preserve">surprise </w:t>
      </w:r>
      <w:r w:rsidRPr="00EF4DED">
        <w:rPr>
          <w:rStyle w:val="Emphasis"/>
          <w:highlight w:val="cyan"/>
        </w:rPr>
        <w:t>raids</w:t>
      </w:r>
      <w:r w:rsidRPr="00366DF9">
        <w:rPr>
          <w:sz w:val="16"/>
        </w:rPr>
        <w:t xml:space="preserve">. Chinese special forces and amphibious units </w:t>
      </w:r>
      <w:r w:rsidRPr="00366DF9">
        <w:rPr>
          <w:rStyle w:val="StyleUnderline"/>
        </w:rPr>
        <w:t xml:space="preserve">could use Taiwan to </w:t>
      </w:r>
      <w:r w:rsidRPr="00EF4DED">
        <w:rPr>
          <w:rStyle w:val="Emphasis"/>
          <w:highlight w:val="cyan"/>
        </w:rPr>
        <w:t>invade</w:t>
      </w:r>
      <w:r w:rsidRPr="00366DF9">
        <w:rPr>
          <w:rStyle w:val="StyleUnderline"/>
        </w:rPr>
        <w:t xml:space="preserve"> Japan’s </w:t>
      </w:r>
      <w:r w:rsidRPr="00EF4DED">
        <w:rPr>
          <w:rStyle w:val="Emphasis"/>
          <w:highlight w:val="cyan"/>
        </w:rPr>
        <w:t>Ryukyu</w:t>
      </w:r>
      <w:r w:rsidRPr="00366DF9">
        <w:rPr>
          <w:sz w:val="16"/>
        </w:rPr>
        <w:t xml:space="preserve"> islands (</w:t>
      </w:r>
      <w:proofErr w:type="spellStart"/>
      <w:r w:rsidRPr="00366DF9">
        <w:rPr>
          <w:rStyle w:val="Emphasis"/>
        </w:rPr>
        <w:t>Yonaguni</w:t>
      </w:r>
      <w:proofErr w:type="spellEnd"/>
      <w:r w:rsidRPr="00366DF9">
        <w:rPr>
          <w:rStyle w:val="StyleUnderline"/>
        </w:rPr>
        <w:t xml:space="preserve">, </w:t>
      </w:r>
      <w:r w:rsidRPr="00366DF9">
        <w:rPr>
          <w:rStyle w:val="Emphasis"/>
        </w:rPr>
        <w:t>Ishigaki</w:t>
      </w:r>
      <w:r w:rsidRPr="00366DF9">
        <w:rPr>
          <w:sz w:val="16"/>
        </w:rPr>
        <w:t xml:space="preserve">, etc.) </w:t>
      </w:r>
      <w:r w:rsidRPr="00366DF9">
        <w:rPr>
          <w:rStyle w:val="StyleUnderline"/>
        </w:rPr>
        <w:t xml:space="preserve">and Luzon, the </w:t>
      </w:r>
      <w:r w:rsidRPr="00EF4DED">
        <w:rPr>
          <w:rStyle w:val="Emphasis"/>
          <w:highlight w:val="cyan"/>
        </w:rPr>
        <w:t>Philippines</w:t>
      </w:r>
      <w:r w:rsidRPr="00366DF9">
        <w:rPr>
          <w:sz w:val="16"/>
        </w:rPr>
        <w:t xml:space="preserve">’ largest and most populated island. PLA Navy surface action groups and aviation units based in Taiwan and </w:t>
      </w:r>
      <w:r w:rsidRPr="00366DF9">
        <w:rPr>
          <w:sz w:val="16"/>
        </w:rPr>
        <w:lastRenderedPageBreak/>
        <w:t xml:space="preserve">the Penghu islands could </w:t>
      </w:r>
      <w:r w:rsidRPr="00366DF9">
        <w:rPr>
          <w:rStyle w:val="StyleUnderline"/>
        </w:rPr>
        <w:t xml:space="preserve">threaten a </w:t>
      </w:r>
      <w:r w:rsidRPr="00366DF9">
        <w:rPr>
          <w:rStyle w:val="Emphasis"/>
        </w:rPr>
        <w:t>blockade</w:t>
      </w:r>
      <w:r w:rsidRPr="00366DF9">
        <w:rPr>
          <w:rStyle w:val="StyleUnderline"/>
        </w:rPr>
        <w:t xml:space="preserve"> of Japan and South </w:t>
      </w:r>
      <w:r w:rsidRPr="00EF4DED">
        <w:rPr>
          <w:rStyle w:val="Emphasis"/>
          <w:highlight w:val="cyan"/>
        </w:rPr>
        <w:t>Korea</w:t>
      </w:r>
      <w:r w:rsidRPr="00366DF9">
        <w:rPr>
          <w:sz w:val="16"/>
        </w:rPr>
        <w:t xml:space="preserve"> by cutting off their primary sea lines of communication. The </w:t>
      </w:r>
      <w:r w:rsidRPr="00366DF9">
        <w:rPr>
          <w:rStyle w:val="StyleUnderline"/>
        </w:rPr>
        <w:t xml:space="preserve">top of the </w:t>
      </w:r>
      <w:r w:rsidRPr="00EF4DED">
        <w:rPr>
          <w:rStyle w:val="Emphasis"/>
          <w:highlight w:val="cyan"/>
        </w:rPr>
        <w:t>S</w:t>
      </w:r>
      <w:r w:rsidRPr="00366DF9">
        <w:rPr>
          <w:sz w:val="16"/>
        </w:rPr>
        <w:t xml:space="preserve">outh </w:t>
      </w:r>
      <w:r w:rsidRPr="00EF4DED">
        <w:rPr>
          <w:rStyle w:val="Emphasis"/>
          <w:highlight w:val="cyan"/>
        </w:rPr>
        <w:t>C</w:t>
      </w:r>
      <w:r w:rsidRPr="00366DF9">
        <w:rPr>
          <w:sz w:val="16"/>
        </w:rPr>
        <w:t xml:space="preserve">hina </w:t>
      </w:r>
      <w:r w:rsidRPr="00EF4DED">
        <w:rPr>
          <w:rStyle w:val="Emphasis"/>
          <w:highlight w:val="cyan"/>
        </w:rPr>
        <w:t>S</w:t>
      </w:r>
      <w:r w:rsidRPr="00366DF9">
        <w:rPr>
          <w:sz w:val="16"/>
        </w:rPr>
        <w:t xml:space="preserve">ea </w:t>
      </w:r>
      <w:r w:rsidRPr="00366DF9">
        <w:rPr>
          <w:rStyle w:val="StyleUnderline"/>
        </w:rPr>
        <w:t>would be “</w:t>
      </w:r>
      <w:r w:rsidRPr="00366DF9">
        <w:rPr>
          <w:rStyle w:val="Emphasis"/>
        </w:rPr>
        <w:t>corked</w:t>
      </w:r>
      <w:r w:rsidRPr="00366DF9">
        <w:rPr>
          <w:rStyle w:val="StyleUnderline"/>
        </w:rPr>
        <w:t>”</w:t>
      </w:r>
      <w:r w:rsidRPr="00366DF9">
        <w:rPr>
          <w:sz w:val="16"/>
        </w:rPr>
        <w:t xml:space="preserve">—providing PLA ballistic missile submarines with a maritime bastion and further </w:t>
      </w:r>
      <w:r w:rsidRPr="00366DF9">
        <w:rPr>
          <w:rStyle w:val="StyleUnderline"/>
        </w:rPr>
        <w:t xml:space="preserve">reinforcing China’s military </w:t>
      </w:r>
      <w:r w:rsidRPr="00366DF9">
        <w:rPr>
          <w:rStyle w:val="Emphasis"/>
        </w:rPr>
        <w:t>dominance</w:t>
      </w:r>
      <w:r w:rsidRPr="00366DF9">
        <w:rPr>
          <w:sz w:val="16"/>
        </w:rPr>
        <w:t xml:space="preserve"> of Southeast Asia.</w:t>
      </w:r>
    </w:p>
    <w:p w14:paraId="3040779E" w14:textId="77777777" w:rsidR="00444AA3" w:rsidRPr="00366DF9" w:rsidRDefault="00444AA3" w:rsidP="00444AA3">
      <w:pPr>
        <w:rPr>
          <w:sz w:val="16"/>
          <w:szCs w:val="16"/>
        </w:rPr>
      </w:pPr>
      <w:r w:rsidRPr="00366DF9">
        <w:rPr>
          <w:sz w:val="16"/>
          <w:szCs w:val="16"/>
        </w:rPr>
        <w:t>The United States would lose access to a critical intelligence gathering hub, and the American analytic community would lose their primary window into China. Taiwan is an irreplaceable source of Mandarin language training and all-source intelligence on China. Without Taiwan, the Pentagon and CIA would likely begin producing flawed analytical products, which could leave policymakers ill-informed and prone to making strategic mistakes. In the wake of the successful Chinese invasion of Taiwan, U.S. intelligence failures could be expected to increase.</w:t>
      </w:r>
    </w:p>
    <w:p w14:paraId="3439BD38" w14:textId="77777777" w:rsidR="00444AA3" w:rsidRPr="00366DF9" w:rsidRDefault="00444AA3" w:rsidP="00444AA3">
      <w:pPr>
        <w:rPr>
          <w:sz w:val="16"/>
          <w:szCs w:val="16"/>
        </w:rPr>
      </w:pPr>
      <w:r w:rsidRPr="00366DF9">
        <w:rPr>
          <w:sz w:val="16"/>
          <w:szCs w:val="16"/>
        </w:rPr>
        <w:t>Shattered Supply Chains</w:t>
      </w:r>
    </w:p>
    <w:p w14:paraId="261CD880" w14:textId="77777777" w:rsidR="00444AA3" w:rsidRPr="00366DF9" w:rsidRDefault="00444AA3" w:rsidP="00444AA3">
      <w:pPr>
        <w:rPr>
          <w:sz w:val="16"/>
          <w:szCs w:val="16"/>
        </w:rPr>
      </w:pPr>
      <w:r w:rsidRPr="00366DF9">
        <w:rPr>
          <w:sz w:val="16"/>
          <w:szCs w:val="16"/>
        </w:rPr>
        <w:t>Today, Taiwan is the United States’ 8th largest trading partner.5 According to the State Department: “U.S. exports of goods and services to Taiwan supported an estimated 188,000 American jobs in 2019 ... Taiwanese cumulative investment in the United States was nearly $137 billion in 2020. Taiwan’s direct investment ... directly support an estimated 21,000 jobs in the United States and $1.5 billion in U.S. exports.”6 A cross-Strait war would cost hundreds of thousands of Americans their jobs, and hundreds of billions of dollars would be lost.</w:t>
      </w:r>
    </w:p>
    <w:p w14:paraId="3BAA6118" w14:textId="77777777" w:rsidR="00444AA3" w:rsidRPr="00366DF9" w:rsidRDefault="00444AA3" w:rsidP="00444AA3">
      <w:pPr>
        <w:rPr>
          <w:sz w:val="16"/>
          <w:szCs w:val="16"/>
        </w:rPr>
      </w:pPr>
      <w:r w:rsidRPr="00366DF9">
        <w:rPr>
          <w:sz w:val="16"/>
          <w:szCs w:val="16"/>
        </w:rPr>
        <w:t xml:space="preserve">Further deeper economic pain would likely follow the initial blow to American prosperity. “U.S. foreign direct investment (FDI) in Taiwan (stock) was $31.5 billion in 2020, </w:t>
      </w:r>
      <w:proofErr w:type="gramStart"/>
      <w:r w:rsidRPr="00366DF9">
        <w:rPr>
          <w:sz w:val="16"/>
          <w:szCs w:val="16"/>
        </w:rPr>
        <w:t>a</w:t>
      </w:r>
      <w:proofErr w:type="gramEnd"/>
      <w:r w:rsidRPr="00366DF9">
        <w:rPr>
          <w:sz w:val="16"/>
          <w:szCs w:val="16"/>
        </w:rPr>
        <w:t xml:space="preserve"> 8.8 percent increase from 2019. Reported U.S. direct investment in Taiwan is led by manufacturing, finance and insurance, and wholesale trade,” according to the Office of the United States TradeRepresentative.7</w:t>
      </w:r>
    </w:p>
    <w:p w14:paraId="125BB136" w14:textId="77777777" w:rsidR="00444AA3" w:rsidRPr="00366DF9" w:rsidRDefault="00444AA3" w:rsidP="00444AA3">
      <w:pPr>
        <w:rPr>
          <w:sz w:val="16"/>
        </w:rPr>
      </w:pPr>
      <w:r w:rsidRPr="00366DF9">
        <w:rPr>
          <w:rStyle w:val="StyleUnderline"/>
        </w:rPr>
        <w:t>The loss of Taiwan would</w:t>
      </w:r>
      <w:r w:rsidRPr="00366DF9">
        <w:rPr>
          <w:sz w:val="16"/>
        </w:rPr>
        <w:t xml:space="preserve"> negatively impact the health of the U.S. economy and could </w:t>
      </w:r>
      <w:r w:rsidRPr="00EF4DED">
        <w:rPr>
          <w:rStyle w:val="StyleUnderline"/>
          <w:highlight w:val="cyan"/>
        </w:rPr>
        <w:t>trigger</w:t>
      </w:r>
      <w:r w:rsidRPr="00366DF9">
        <w:rPr>
          <w:rStyle w:val="StyleUnderline"/>
        </w:rPr>
        <w:t xml:space="preserve"> an economic </w:t>
      </w:r>
      <w:r w:rsidRPr="00EF4DED">
        <w:rPr>
          <w:rStyle w:val="Emphasis"/>
          <w:highlight w:val="cyan"/>
        </w:rPr>
        <w:t>recession</w:t>
      </w:r>
      <w:r w:rsidRPr="00366DF9">
        <w:rPr>
          <w:sz w:val="16"/>
        </w:rPr>
        <w:t xml:space="preserve"> in America and </w:t>
      </w:r>
      <w:r w:rsidRPr="00EF4DED">
        <w:rPr>
          <w:rStyle w:val="StyleUnderline"/>
          <w:highlight w:val="cyan"/>
        </w:rPr>
        <w:t>across</w:t>
      </w:r>
      <w:r w:rsidRPr="00366DF9">
        <w:rPr>
          <w:rStyle w:val="StyleUnderline"/>
        </w:rPr>
        <w:t xml:space="preserve"> the </w:t>
      </w:r>
      <w:r w:rsidRPr="00EF4DED">
        <w:rPr>
          <w:rStyle w:val="Emphasis"/>
          <w:highlight w:val="cyan"/>
        </w:rPr>
        <w:t>world</w:t>
      </w:r>
      <w:r w:rsidRPr="00366DF9">
        <w:rPr>
          <w:sz w:val="16"/>
        </w:rPr>
        <w:t xml:space="preserve">. A recent report asserted that </w:t>
      </w:r>
      <w:r w:rsidRPr="00366DF9">
        <w:rPr>
          <w:sz w:val="16"/>
          <w:szCs w:val="16"/>
        </w:rPr>
        <w:t>“</w:t>
      </w:r>
      <w:r w:rsidRPr="00EF4DED">
        <w:rPr>
          <w:rStyle w:val="StyleUnderline"/>
          <w:highlight w:val="cyan"/>
        </w:rPr>
        <w:t>Taiwan</w:t>
      </w:r>
      <w:r w:rsidRPr="00366DF9">
        <w:rPr>
          <w:rStyle w:val="StyleUnderline"/>
        </w:rPr>
        <w:t xml:space="preserve"> may be the </w:t>
      </w:r>
      <w:r w:rsidRPr="00366DF9">
        <w:rPr>
          <w:rStyle w:val="Emphasis"/>
        </w:rPr>
        <w:t xml:space="preserve">most </w:t>
      </w:r>
      <w:r w:rsidRPr="00EF4DED">
        <w:rPr>
          <w:rStyle w:val="Emphasis"/>
          <w:highlight w:val="cyan"/>
        </w:rPr>
        <w:t>critical link</w:t>
      </w:r>
      <w:r w:rsidRPr="00EF4DED">
        <w:rPr>
          <w:rStyle w:val="StyleUnderline"/>
          <w:highlight w:val="cyan"/>
        </w:rPr>
        <w:t xml:space="preserve"> in</w:t>
      </w:r>
      <w:r w:rsidRPr="00366DF9">
        <w:rPr>
          <w:rStyle w:val="StyleUnderline"/>
        </w:rPr>
        <w:t xml:space="preserve"> the entire </w:t>
      </w:r>
      <w:r w:rsidRPr="00EF4DED">
        <w:rPr>
          <w:rStyle w:val="Emphasis"/>
          <w:highlight w:val="cyan"/>
        </w:rPr>
        <w:t>tech</w:t>
      </w:r>
      <w:r w:rsidRPr="00366DF9">
        <w:rPr>
          <w:rStyle w:val="StyleUnderline"/>
        </w:rPr>
        <w:t xml:space="preserve">nology </w:t>
      </w:r>
      <w:r w:rsidRPr="00EF4DED">
        <w:rPr>
          <w:rStyle w:val="StyleUnderline"/>
          <w:highlight w:val="cyan"/>
        </w:rPr>
        <w:t>ecosystem</w:t>
      </w:r>
      <w:r w:rsidRPr="00366DF9">
        <w:rPr>
          <w:sz w:val="16"/>
        </w:rPr>
        <w:t xml:space="preserve">,” </w:t>
      </w:r>
      <w:r w:rsidRPr="00366DF9">
        <w:rPr>
          <w:rStyle w:val="StyleUnderline"/>
        </w:rPr>
        <w:t xml:space="preserve">due to its </w:t>
      </w:r>
      <w:r w:rsidRPr="00366DF9">
        <w:rPr>
          <w:rStyle w:val="Emphasis"/>
        </w:rPr>
        <w:t>dominance</w:t>
      </w:r>
      <w:r w:rsidRPr="00366DF9">
        <w:rPr>
          <w:rStyle w:val="StyleUnderline"/>
        </w:rPr>
        <w:t xml:space="preserve"> in</w:t>
      </w:r>
      <w:r w:rsidRPr="00366DF9">
        <w:rPr>
          <w:sz w:val="16"/>
        </w:rPr>
        <w:t xml:space="preserve"> the </w:t>
      </w:r>
      <w:r w:rsidRPr="00366DF9">
        <w:rPr>
          <w:rStyle w:val="Emphasis"/>
        </w:rPr>
        <w:t>chip sector</w:t>
      </w:r>
      <w:r w:rsidRPr="00366DF9">
        <w:rPr>
          <w:sz w:val="16"/>
        </w:rPr>
        <w:t xml:space="preserve">, original equipment manufacturing, original design manufacturing, and role as a central hub for producing technology-related materials. The report found, “Taiwan currently serves as a </w:t>
      </w:r>
      <w:r w:rsidRPr="00366DF9">
        <w:rPr>
          <w:rStyle w:val="StyleUnderline"/>
        </w:rPr>
        <w:t>key supplier</w:t>
      </w:r>
      <w:r w:rsidRPr="00366DF9">
        <w:rPr>
          <w:sz w:val="16"/>
        </w:rPr>
        <w:t xml:space="preserve"> and partner </w:t>
      </w:r>
      <w:r w:rsidRPr="00366DF9">
        <w:rPr>
          <w:rStyle w:val="StyleUnderline"/>
        </w:rPr>
        <w:t>to</w:t>
      </w:r>
      <w:r w:rsidRPr="00366DF9">
        <w:rPr>
          <w:sz w:val="16"/>
        </w:rPr>
        <w:t xml:space="preserve"> many leading </w:t>
      </w:r>
      <w:r w:rsidRPr="00366DF9">
        <w:rPr>
          <w:rStyle w:val="StyleUnderline"/>
        </w:rPr>
        <w:t xml:space="preserve">U.S. </w:t>
      </w:r>
      <w:r w:rsidRPr="00366DF9">
        <w:rPr>
          <w:rStyle w:val="Emphasis"/>
        </w:rPr>
        <w:t>tech</w:t>
      </w:r>
      <w:r w:rsidRPr="00366DF9">
        <w:rPr>
          <w:rStyle w:val="StyleUnderline"/>
        </w:rPr>
        <w:t xml:space="preserve">nology </w:t>
      </w:r>
      <w:r w:rsidRPr="00366DF9">
        <w:rPr>
          <w:rStyle w:val="Emphasis"/>
        </w:rPr>
        <w:t>firms</w:t>
      </w:r>
      <w:r w:rsidRPr="00366DF9">
        <w:rPr>
          <w:rStyle w:val="StyleUnderline"/>
        </w:rPr>
        <w:t xml:space="preserve"> like Apple, Nvidia, Texas Instruments, and </w:t>
      </w:r>
      <w:proofErr w:type="spellStart"/>
      <w:r w:rsidRPr="00366DF9">
        <w:rPr>
          <w:rStyle w:val="StyleUnderline"/>
        </w:rPr>
        <w:t>Qualcomn</w:t>
      </w:r>
      <w:proofErr w:type="spellEnd"/>
      <w:r w:rsidRPr="00366DF9">
        <w:rPr>
          <w:rStyle w:val="StyleUnderline"/>
        </w:rPr>
        <w:t>, as well as to many U.S. allies globally</w:t>
      </w:r>
      <w:r w:rsidRPr="00366DF9">
        <w:rPr>
          <w:sz w:val="16"/>
        </w:rPr>
        <w:t xml:space="preserve">.”8 </w:t>
      </w:r>
      <w:r w:rsidRPr="00366DF9">
        <w:rPr>
          <w:rStyle w:val="StyleUnderline"/>
        </w:rPr>
        <w:t xml:space="preserve">That would all </w:t>
      </w:r>
      <w:r w:rsidRPr="00366DF9">
        <w:rPr>
          <w:rStyle w:val="Emphasis"/>
        </w:rPr>
        <w:t>disappear</w:t>
      </w:r>
      <w:r w:rsidRPr="00366DF9">
        <w:rPr>
          <w:sz w:val="16"/>
        </w:rPr>
        <w:t>, forcing companies to suffer massive profit losses at the very moment they needed to invest in costly new facilities.</w:t>
      </w:r>
    </w:p>
    <w:p w14:paraId="62AA0FC6" w14:textId="77777777" w:rsidR="00444AA3" w:rsidRPr="00366DF9" w:rsidRDefault="00444AA3" w:rsidP="00444AA3">
      <w:pPr>
        <w:rPr>
          <w:sz w:val="16"/>
        </w:rPr>
      </w:pPr>
      <w:r w:rsidRPr="00366DF9">
        <w:rPr>
          <w:sz w:val="16"/>
        </w:rPr>
        <w:t xml:space="preserve">It is possible that a Chinese invasion of Taiwan would cause a 21st century version of the Great Depression. In any event, globalization would probably cease to exist, as the world splintered into hostile trade and security blocs. </w:t>
      </w:r>
      <w:r w:rsidRPr="00EF4DED">
        <w:rPr>
          <w:rStyle w:val="Emphasis"/>
          <w:highlight w:val="cyan"/>
        </w:rPr>
        <w:t>Supply chains</w:t>
      </w:r>
      <w:r w:rsidRPr="00366DF9">
        <w:rPr>
          <w:rStyle w:val="StyleUnderline"/>
        </w:rPr>
        <w:t>, already</w:t>
      </w:r>
      <w:r w:rsidRPr="00366DF9">
        <w:rPr>
          <w:sz w:val="16"/>
        </w:rPr>
        <w:t xml:space="preserve"> significantly </w:t>
      </w:r>
      <w:r w:rsidRPr="00366DF9">
        <w:rPr>
          <w:rStyle w:val="StyleUnderline"/>
        </w:rPr>
        <w:t>impacted by</w:t>
      </w:r>
      <w:r w:rsidRPr="00366DF9">
        <w:rPr>
          <w:sz w:val="16"/>
        </w:rPr>
        <w:t xml:space="preserve"> the COVID-19 </w:t>
      </w:r>
      <w:r w:rsidRPr="00366DF9">
        <w:rPr>
          <w:rStyle w:val="StyleUnderline"/>
        </w:rPr>
        <w:t>pandemic</w:t>
      </w:r>
      <w:r w:rsidRPr="00366DF9">
        <w:rPr>
          <w:sz w:val="16"/>
        </w:rPr>
        <w:t xml:space="preserve">, the Russian invasion of </w:t>
      </w:r>
      <w:r w:rsidRPr="00366DF9">
        <w:rPr>
          <w:rStyle w:val="StyleUnderline"/>
        </w:rPr>
        <w:t>Ukraine, and</w:t>
      </w:r>
      <w:r w:rsidRPr="00366DF9">
        <w:rPr>
          <w:sz w:val="16"/>
        </w:rPr>
        <w:t xml:space="preserve"> instability in the </w:t>
      </w:r>
      <w:r w:rsidRPr="00366DF9">
        <w:rPr>
          <w:rStyle w:val="StyleUnderline"/>
        </w:rPr>
        <w:t xml:space="preserve">Middle East, would be </w:t>
      </w:r>
      <w:r w:rsidRPr="00EF4DED">
        <w:rPr>
          <w:rStyle w:val="Emphasis"/>
          <w:highlight w:val="cyan"/>
        </w:rPr>
        <w:t>shattered</w:t>
      </w:r>
      <w:r w:rsidRPr="00EF4DED">
        <w:rPr>
          <w:rStyle w:val="StyleUnderline"/>
          <w:highlight w:val="cyan"/>
        </w:rPr>
        <w:t>. Prices</w:t>
      </w:r>
      <w:r w:rsidRPr="00366DF9">
        <w:rPr>
          <w:rStyle w:val="StyleUnderline"/>
        </w:rPr>
        <w:t xml:space="preserve"> would </w:t>
      </w:r>
      <w:r w:rsidRPr="00EF4DED">
        <w:rPr>
          <w:rStyle w:val="Emphasis"/>
          <w:highlight w:val="cyan"/>
        </w:rPr>
        <w:t>skyrocket</w:t>
      </w:r>
      <w:r w:rsidRPr="00366DF9">
        <w:rPr>
          <w:sz w:val="16"/>
        </w:rPr>
        <w:t xml:space="preserve">. Panic buying and hording would be followed by a </w:t>
      </w:r>
      <w:r w:rsidRPr="00EF4DED">
        <w:rPr>
          <w:rStyle w:val="StyleUnderline"/>
          <w:highlight w:val="cyan"/>
        </w:rPr>
        <w:t xml:space="preserve">surge in </w:t>
      </w:r>
      <w:r w:rsidRPr="00EF4DED">
        <w:rPr>
          <w:rStyle w:val="Emphasis"/>
          <w:highlight w:val="cyan"/>
        </w:rPr>
        <w:t>nativism</w:t>
      </w:r>
      <w:r w:rsidRPr="00EF4DED">
        <w:rPr>
          <w:rStyle w:val="StyleUnderline"/>
          <w:highlight w:val="cyan"/>
        </w:rPr>
        <w:t xml:space="preserve"> and</w:t>
      </w:r>
      <w:r w:rsidRPr="00366DF9">
        <w:rPr>
          <w:rStyle w:val="StyleUnderline"/>
        </w:rPr>
        <w:t xml:space="preserve"> strong impulse toward</w:t>
      </w:r>
      <w:r w:rsidRPr="00366DF9">
        <w:rPr>
          <w:sz w:val="16"/>
        </w:rPr>
        <w:t xml:space="preserve"> trade </w:t>
      </w:r>
      <w:r w:rsidRPr="00EF4DED">
        <w:rPr>
          <w:rStyle w:val="Emphasis"/>
          <w:highlight w:val="cyan"/>
        </w:rPr>
        <w:t>protectionism</w:t>
      </w:r>
      <w:r w:rsidRPr="00366DF9">
        <w:rPr>
          <w:sz w:val="16"/>
        </w:rPr>
        <w:t xml:space="preserve"> and self-sufficiency.</w:t>
      </w:r>
    </w:p>
    <w:p w14:paraId="312C10BF" w14:textId="77777777" w:rsidR="00444AA3" w:rsidRPr="00366DF9" w:rsidRDefault="00444AA3" w:rsidP="00444AA3">
      <w:pPr>
        <w:rPr>
          <w:sz w:val="16"/>
          <w:szCs w:val="16"/>
        </w:rPr>
      </w:pPr>
      <w:r w:rsidRPr="00366DF9">
        <w:rPr>
          <w:sz w:val="16"/>
          <w:szCs w:val="16"/>
        </w:rPr>
        <w:t>Harsh Geostrategic Realities</w:t>
      </w:r>
    </w:p>
    <w:p w14:paraId="028B45DC" w14:textId="77777777" w:rsidR="00444AA3" w:rsidRPr="00366DF9" w:rsidRDefault="00444AA3" w:rsidP="00444AA3">
      <w:pPr>
        <w:rPr>
          <w:sz w:val="16"/>
        </w:rPr>
      </w:pPr>
      <w:r w:rsidRPr="00366DF9">
        <w:rPr>
          <w:sz w:val="16"/>
        </w:rPr>
        <w:t xml:space="preserve">By seizing Taiwan, the </w:t>
      </w:r>
      <w:r w:rsidRPr="00EF4DED">
        <w:rPr>
          <w:rStyle w:val="StyleUnderline"/>
          <w:highlight w:val="cyan"/>
        </w:rPr>
        <w:t>PRC</w:t>
      </w:r>
      <w:r w:rsidRPr="00366DF9">
        <w:rPr>
          <w:rStyle w:val="StyleUnderline"/>
        </w:rPr>
        <w:t xml:space="preserve"> would have</w:t>
      </w:r>
      <w:r w:rsidRPr="00366DF9">
        <w:rPr>
          <w:sz w:val="16"/>
        </w:rPr>
        <w:t xml:space="preserve"> effectively </w:t>
      </w:r>
      <w:r w:rsidRPr="00366DF9">
        <w:rPr>
          <w:rStyle w:val="Emphasis"/>
        </w:rPr>
        <w:t>carved</w:t>
      </w:r>
      <w:r w:rsidRPr="00366DF9">
        <w:rPr>
          <w:rStyle w:val="StyleUnderline"/>
        </w:rPr>
        <w:t xml:space="preserve"> out a </w:t>
      </w:r>
      <w:r w:rsidRPr="00EF4DED">
        <w:rPr>
          <w:rStyle w:val="Emphasis"/>
          <w:highlight w:val="cyan"/>
        </w:rPr>
        <w:t>s</w:t>
      </w:r>
      <w:r w:rsidRPr="00366DF9">
        <w:rPr>
          <w:sz w:val="16"/>
        </w:rPr>
        <w:t xml:space="preserve">phere </w:t>
      </w:r>
      <w:r w:rsidRPr="00EF4DED">
        <w:rPr>
          <w:rStyle w:val="Emphasis"/>
          <w:highlight w:val="cyan"/>
        </w:rPr>
        <w:t>o</w:t>
      </w:r>
      <w:r w:rsidRPr="00366DF9">
        <w:rPr>
          <w:sz w:val="16"/>
        </w:rPr>
        <w:t xml:space="preserve">f </w:t>
      </w:r>
      <w:r w:rsidRPr="00EF4DED">
        <w:rPr>
          <w:rStyle w:val="Emphasis"/>
          <w:highlight w:val="cyan"/>
        </w:rPr>
        <w:t>i</w:t>
      </w:r>
      <w:r w:rsidRPr="00366DF9">
        <w:rPr>
          <w:sz w:val="16"/>
        </w:rPr>
        <w:t xml:space="preserve">nfluence for itself in Asia using violent methods. This invasion would </w:t>
      </w:r>
      <w:r w:rsidRPr="00366DF9">
        <w:rPr>
          <w:rStyle w:val="StyleUnderline"/>
        </w:rPr>
        <w:t xml:space="preserve">have grave implications for </w:t>
      </w:r>
      <w:r w:rsidRPr="00366DF9">
        <w:rPr>
          <w:rStyle w:val="Emphasis"/>
        </w:rPr>
        <w:t>i</w:t>
      </w:r>
      <w:r w:rsidRPr="00366DF9">
        <w:rPr>
          <w:rStyle w:val="StyleUnderline"/>
        </w:rPr>
        <w:t xml:space="preserve">nternational </w:t>
      </w:r>
      <w:r w:rsidRPr="00366DF9">
        <w:rPr>
          <w:rStyle w:val="Emphasis"/>
        </w:rPr>
        <w:t>law</w:t>
      </w:r>
      <w:r w:rsidRPr="00366DF9">
        <w:rPr>
          <w:sz w:val="16"/>
        </w:rPr>
        <w:t xml:space="preserve">, the ideal of national self-determination, and the principle of state sovereignty. The fall of Taiwan </w:t>
      </w:r>
      <w:r w:rsidRPr="00366DF9">
        <w:rPr>
          <w:rStyle w:val="StyleUnderline"/>
        </w:rPr>
        <w:t xml:space="preserve">would undermine </w:t>
      </w:r>
      <w:r w:rsidRPr="00366DF9">
        <w:rPr>
          <w:rStyle w:val="Emphasis"/>
        </w:rPr>
        <w:t>perceptions</w:t>
      </w:r>
      <w:r w:rsidRPr="00366DF9">
        <w:rPr>
          <w:rStyle w:val="StyleUnderline"/>
        </w:rPr>
        <w:t xml:space="preserve"> of U.S.</w:t>
      </w:r>
      <w:r w:rsidRPr="00366DF9">
        <w:rPr>
          <w:sz w:val="16"/>
        </w:rPr>
        <w:t xml:space="preserve"> global diplomatic and </w:t>
      </w:r>
      <w:r w:rsidRPr="00366DF9">
        <w:rPr>
          <w:rStyle w:val="Emphasis"/>
        </w:rPr>
        <w:t>military leadership</w:t>
      </w:r>
      <w:r w:rsidRPr="00366DF9">
        <w:rPr>
          <w:sz w:val="16"/>
        </w:rPr>
        <w:t xml:space="preserve">, straining (and possibly </w:t>
      </w:r>
      <w:r w:rsidRPr="00EF4DED">
        <w:rPr>
          <w:rStyle w:val="Emphasis"/>
          <w:highlight w:val="cyan"/>
        </w:rPr>
        <w:t>brea</w:t>
      </w:r>
      <w:r w:rsidRPr="00366DF9">
        <w:rPr>
          <w:rStyle w:val="Emphasis"/>
        </w:rPr>
        <w:t>king</w:t>
      </w:r>
      <w:r w:rsidRPr="00366DF9">
        <w:rPr>
          <w:sz w:val="16"/>
        </w:rPr>
        <w:t xml:space="preserve">) </w:t>
      </w:r>
      <w:r w:rsidRPr="00366DF9">
        <w:rPr>
          <w:rStyle w:val="StyleUnderline"/>
        </w:rPr>
        <w:t xml:space="preserve">the American </w:t>
      </w:r>
      <w:r w:rsidRPr="00366DF9">
        <w:rPr>
          <w:rStyle w:val="Emphasis"/>
        </w:rPr>
        <w:t>alliance</w:t>
      </w:r>
      <w:r w:rsidRPr="00366DF9">
        <w:rPr>
          <w:sz w:val="16"/>
        </w:rPr>
        <w:t xml:space="preserve"> system </w:t>
      </w:r>
      <w:r w:rsidRPr="00366DF9">
        <w:rPr>
          <w:rStyle w:val="StyleUnderline"/>
        </w:rPr>
        <w:t>and</w:t>
      </w:r>
      <w:r w:rsidRPr="00366DF9">
        <w:rPr>
          <w:sz w:val="16"/>
        </w:rPr>
        <w:t xml:space="preserve"> the </w:t>
      </w:r>
      <w:r w:rsidRPr="00EF4DED">
        <w:rPr>
          <w:rStyle w:val="Emphasis"/>
          <w:highlight w:val="cyan"/>
        </w:rPr>
        <w:t>U</w:t>
      </w:r>
      <w:r w:rsidRPr="00366DF9">
        <w:rPr>
          <w:sz w:val="16"/>
        </w:rPr>
        <w:t xml:space="preserve">nited </w:t>
      </w:r>
      <w:r w:rsidRPr="00EF4DED">
        <w:rPr>
          <w:rStyle w:val="Emphasis"/>
          <w:highlight w:val="cyan"/>
        </w:rPr>
        <w:t>N</w:t>
      </w:r>
      <w:r w:rsidRPr="00366DF9">
        <w:rPr>
          <w:sz w:val="16"/>
        </w:rPr>
        <w:t xml:space="preserve">ations System. </w:t>
      </w:r>
      <w:r w:rsidRPr="00366DF9">
        <w:rPr>
          <w:rStyle w:val="StyleUnderline"/>
        </w:rPr>
        <w:t>China would be</w:t>
      </w:r>
      <w:r w:rsidRPr="00366DF9">
        <w:rPr>
          <w:sz w:val="16"/>
        </w:rPr>
        <w:t xml:space="preserve"> viewed as </w:t>
      </w:r>
      <w:r w:rsidRPr="00366DF9">
        <w:rPr>
          <w:rStyle w:val="StyleUnderline"/>
        </w:rPr>
        <w:t xml:space="preserve">the </w:t>
      </w:r>
      <w:r w:rsidRPr="00366DF9">
        <w:rPr>
          <w:rStyle w:val="Emphasis"/>
        </w:rPr>
        <w:t>most powerful</w:t>
      </w:r>
      <w:r w:rsidRPr="00366DF9">
        <w:rPr>
          <w:rStyle w:val="StyleUnderline"/>
        </w:rPr>
        <w:t xml:space="preserve"> nation in the </w:t>
      </w:r>
      <w:r w:rsidRPr="00366DF9">
        <w:rPr>
          <w:rStyle w:val="Emphasis"/>
        </w:rPr>
        <w:t>world</w:t>
      </w:r>
      <w:r w:rsidRPr="00366DF9">
        <w:rPr>
          <w:sz w:val="16"/>
        </w:rPr>
        <w:t xml:space="preserve"> and the primary mover of the 21st century. Leaders would experience trepidation as Beijing marched </w:t>
      </w:r>
      <w:r w:rsidRPr="00366DF9">
        <w:rPr>
          <w:rStyle w:val="StyleUnderline"/>
        </w:rPr>
        <w:t>toward</w:t>
      </w:r>
      <w:r w:rsidRPr="00366DF9">
        <w:rPr>
          <w:sz w:val="16"/>
        </w:rPr>
        <w:t xml:space="preserve"> its vision of a </w:t>
      </w:r>
      <w:r w:rsidRPr="00366DF9">
        <w:rPr>
          <w:rStyle w:val="Emphasis"/>
        </w:rPr>
        <w:t>new</w:t>
      </w:r>
      <w:r w:rsidRPr="00366DF9">
        <w:rPr>
          <w:sz w:val="16"/>
        </w:rPr>
        <w:t xml:space="preserve"> centralized, </w:t>
      </w:r>
      <w:r w:rsidRPr="00366DF9">
        <w:rPr>
          <w:rStyle w:val="Emphasis"/>
        </w:rPr>
        <w:t>authoritarian</w:t>
      </w:r>
      <w:r w:rsidRPr="00366DF9">
        <w:rPr>
          <w:rStyle w:val="StyleUnderline"/>
        </w:rPr>
        <w:t xml:space="preserve"> world order</w:t>
      </w:r>
      <w:r w:rsidRPr="00366DF9">
        <w:rPr>
          <w:sz w:val="16"/>
        </w:rPr>
        <w:t>.</w:t>
      </w:r>
    </w:p>
    <w:p w14:paraId="3403AD90" w14:textId="77777777" w:rsidR="00444AA3" w:rsidRPr="00366DF9" w:rsidRDefault="00444AA3" w:rsidP="00444AA3">
      <w:pPr>
        <w:rPr>
          <w:sz w:val="16"/>
        </w:rPr>
      </w:pPr>
      <w:r w:rsidRPr="00EF4DED">
        <w:rPr>
          <w:rStyle w:val="StyleUnderline"/>
          <w:highlight w:val="cyan"/>
        </w:rPr>
        <w:t xml:space="preserve">Nuclear </w:t>
      </w:r>
      <w:r w:rsidRPr="00EF4DED">
        <w:rPr>
          <w:rStyle w:val="Emphasis"/>
          <w:highlight w:val="cyan"/>
        </w:rPr>
        <w:t>arms racing</w:t>
      </w:r>
      <w:r w:rsidRPr="00366DF9">
        <w:rPr>
          <w:sz w:val="16"/>
        </w:rPr>
        <w:t xml:space="preserve"> would start and </w:t>
      </w:r>
      <w:r w:rsidRPr="00366DF9">
        <w:rPr>
          <w:rStyle w:val="StyleUnderline"/>
        </w:rPr>
        <w:t xml:space="preserve">could </w:t>
      </w:r>
      <w:r w:rsidRPr="00EF4DED">
        <w:rPr>
          <w:rStyle w:val="StyleUnderline"/>
          <w:highlight w:val="cyan"/>
        </w:rPr>
        <w:t>easily</w:t>
      </w:r>
      <w:r w:rsidRPr="00366DF9">
        <w:rPr>
          <w:rStyle w:val="StyleUnderline"/>
        </w:rPr>
        <w:t xml:space="preserve"> rapidly </w:t>
      </w:r>
      <w:r w:rsidRPr="00EF4DED">
        <w:rPr>
          <w:rStyle w:val="Emphasis"/>
          <w:highlight w:val="cyan"/>
        </w:rPr>
        <w:t>spiral</w:t>
      </w:r>
      <w:r w:rsidRPr="00366DF9">
        <w:rPr>
          <w:rStyle w:val="StyleUnderline"/>
        </w:rPr>
        <w:t xml:space="preserve"> out of control</w:t>
      </w:r>
      <w:r w:rsidRPr="00366DF9">
        <w:rPr>
          <w:sz w:val="16"/>
        </w:rPr>
        <w:t xml:space="preserve">. The likelihood of </w:t>
      </w:r>
      <w:r w:rsidRPr="00EF4DED">
        <w:rPr>
          <w:rStyle w:val="Emphasis"/>
          <w:highlight w:val="cyan"/>
        </w:rPr>
        <w:t>World War Three</w:t>
      </w:r>
      <w:r w:rsidRPr="00366DF9">
        <w:rPr>
          <w:sz w:val="16"/>
        </w:rPr>
        <w:t xml:space="preserve"> breaking out could </w:t>
      </w:r>
      <w:r w:rsidRPr="00EF4DED">
        <w:rPr>
          <w:rStyle w:val="StyleUnderline"/>
          <w:highlight w:val="cyan"/>
        </w:rPr>
        <w:t>climb</w:t>
      </w:r>
      <w:r w:rsidRPr="00366DF9">
        <w:rPr>
          <w:rStyle w:val="StyleUnderline"/>
        </w:rPr>
        <w:t xml:space="preserve"> </w:t>
      </w:r>
      <w:r w:rsidRPr="00366DF9">
        <w:rPr>
          <w:rStyle w:val="Emphasis"/>
        </w:rPr>
        <w:t>higher</w:t>
      </w:r>
      <w:r w:rsidRPr="00366DF9">
        <w:rPr>
          <w:sz w:val="16"/>
        </w:rPr>
        <w:t xml:space="preserve"> than anything previously seen. It can be expected that the </w:t>
      </w:r>
      <w:r w:rsidRPr="00366DF9">
        <w:rPr>
          <w:rStyle w:val="Emphasis"/>
        </w:rPr>
        <w:t>world</w:t>
      </w:r>
      <w:r w:rsidRPr="00366DF9">
        <w:rPr>
          <w:rStyle w:val="StyleUnderline"/>
        </w:rPr>
        <w:t xml:space="preserve"> would begin sliding toward</w:t>
      </w:r>
      <w:r w:rsidRPr="00366DF9">
        <w:rPr>
          <w:sz w:val="16"/>
        </w:rPr>
        <w:t xml:space="preserve"> the brink of an </w:t>
      </w:r>
      <w:r w:rsidRPr="00366DF9">
        <w:rPr>
          <w:rStyle w:val="Emphasis"/>
        </w:rPr>
        <w:t>abyss</w:t>
      </w:r>
      <w:r w:rsidRPr="00366DF9">
        <w:rPr>
          <w:sz w:val="16"/>
        </w:rPr>
        <w:t xml:space="preserve">, and human </w:t>
      </w:r>
      <w:r w:rsidRPr="00EF4DED">
        <w:rPr>
          <w:rStyle w:val="Emphasis"/>
          <w:highlight w:val="cyan"/>
        </w:rPr>
        <w:t>civilization</w:t>
      </w:r>
      <w:r w:rsidRPr="00366DF9">
        <w:rPr>
          <w:rStyle w:val="StyleUnderline"/>
        </w:rPr>
        <w:t xml:space="preserve"> would risk being </w:t>
      </w:r>
      <w:r w:rsidRPr="00EF4DED">
        <w:rPr>
          <w:rStyle w:val="Emphasis"/>
          <w:highlight w:val="cyan"/>
        </w:rPr>
        <w:t>knocked backward</w:t>
      </w:r>
      <w:r w:rsidRPr="00366DF9">
        <w:rPr>
          <w:rStyle w:val="StyleUnderline"/>
        </w:rPr>
        <w:t xml:space="preserve"> </w:t>
      </w:r>
      <w:r w:rsidRPr="00366DF9">
        <w:rPr>
          <w:sz w:val="16"/>
        </w:rPr>
        <w:t>in its developmental story. Abstract ideas like international law and universal values would increasingly appear quaint, even faintly ridiculous. This would be a new age of empires; might would once more make right.</w:t>
      </w:r>
    </w:p>
    <w:p w14:paraId="0C264057" w14:textId="77777777" w:rsidR="00444AA3" w:rsidRPr="00366DF9" w:rsidRDefault="00444AA3" w:rsidP="00444AA3">
      <w:pPr>
        <w:rPr>
          <w:sz w:val="16"/>
        </w:rPr>
      </w:pPr>
      <w:r w:rsidRPr="00366DF9">
        <w:rPr>
          <w:sz w:val="16"/>
        </w:rPr>
        <w:t xml:space="preserve">In such circumstances, </w:t>
      </w:r>
      <w:r w:rsidRPr="00EF4DED">
        <w:rPr>
          <w:rStyle w:val="StyleUnderline"/>
          <w:highlight w:val="cyan"/>
        </w:rPr>
        <w:t>Japan</w:t>
      </w:r>
      <w:r w:rsidRPr="00366DF9">
        <w:rPr>
          <w:sz w:val="16"/>
        </w:rPr>
        <w:t xml:space="preserve"> could be expected to go nuclear and </w:t>
      </w:r>
      <w:r w:rsidRPr="00EF4DED">
        <w:rPr>
          <w:rStyle w:val="StyleUnderline"/>
          <w:highlight w:val="cyan"/>
        </w:rPr>
        <w:t>become</w:t>
      </w:r>
      <w:r w:rsidRPr="00366DF9">
        <w:rPr>
          <w:rStyle w:val="StyleUnderline"/>
        </w:rPr>
        <w:t xml:space="preserve"> heavily </w:t>
      </w:r>
      <w:r w:rsidRPr="00EF4DED">
        <w:rPr>
          <w:rStyle w:val="Emphasis"/>
          <w:highlight w:val="cyan"/>
        </w:rPr>
        <w:t>militarized</w:t>
      </w:r>
      <w:r w:rsidRPr="00366DF9">
        <w:rPr>
          <w:sz w:val="16"/>
        </w:rPr>
        <w:t xml:space="preserve">. Tokyo would likely be in the grip of a profound sense of insecurity and disillusionment with U.S. defense guarantees. It is possible that </w:t>
      </w:r>
      <w:r w:rsidRPr="00366DF9">
        <w:rPr>
          <w:rStyle w:val="StyleUnderline"/>
        </w:rPr>
        <w:t xml:space="preserve">Japanese politics could </w:t>
      </w:r>
      <w:r w:rsidRPr="00EF4DED">
        <w:rPr>
          <w:rStyle w:val="StyleUnderline"/>
          <w:highlight w:val="cyan"/>
        </w:rPr>
        <w:t>swing in</w:t>
      </w:r>
      <w:r w:rsidRPr="00366DF9">
        <w:rPr>
          <w:rStyle w:val="StyleUnderline"/>
        </w:rPr>
        <w:t xml:space="preserve"> a </w:t>
      </w:r>
      <w:r w:rsidRPr="00366DF9">
        <w:rPr>
          <w:rStyle w:val="Emphasis"/>
        </w:rPr>
        <w:t>right-wing</w:t>
      </w:r>
      <w:r w:rsidRPr="00366DF9">
        <w:rPr>
          <w:rStyle w:val="StyleUnderline"/>
        </w:rPr>
        <w:t xml:space="preserve">, </w:t>
      </w:r>
      <w:r w:rsidRPr="00EF4DED">
        <w:rPr>
          <w:rStyle w:val="Emphasis"/>
          <w:highlight w:val="cyan"/>
        </w:rPr>
        <w:t>authoritarian</w:t>
      </w:r>
      <w:r w:rsidRPr="00EF4DED">
        <w:rPr>
          <w:rStyle w:val="StyleUnderline"/>
          <w:highlight w:val="cyan"/>
        </w:rPr>
        <w:t xml:space="preserve"> direction</w:t>
      </w:r>
      <w:r w:rsidRPr="00366DF9">
        <w:rPr>
          <w:rStyle w:val="StyleUnderline"/>
        </w:rPr>
        <w:t>. Alternatively</w:t>
      </w:r>
      <w:r w:rsidRPr="00366DF9">
        <w:rPr>
          <w:sz w:val="16"/>
        </w:rPr>
        <w:t xml:space="preserve">, it is possible that far left-wing politicians could gain power, and Japan might </w:t>
      </w:r>
      <w:r w:rsidRPr="00366DF9">
        <w:rPr>
          <w:rStyle w:val="StyleUnderline"/>
        </w:rPr>
        <w:t xml:space="preserve">end up </w:t>
      </w:r>
      <w:r w:rsidRPr="00366DF9">
        <w:rPr>
          <w:rStyle w:val="Emphasis"/>
        </w:rPr>
        <w:t>band wagoning</w:t>
      </w:r>
      <w:r w:rsidRPr="00366DF9">
        <w:rPr>
          <w:rStyle w:val="StyleUnderline"/>
        </w:rPr>
        <w:t xml:space="preserve"> with China</w:t>
      </w:r>
      <w:r w:rsidRPr="00366DF9">
        <w:rPr>
          <w:sz w:val="16"/>
        </w:rPr>
        <w:t xml:space="preserve">. In either event, there would be an increasing risk that Japan’s democracy would erode, and the </w:t>
      </w:r>
      <w:r w:rsidRPr="00366DF9">
        <w:rPr>
          <w:sz w:val="16"/>
        </w:rPr>
        <w:lastRenderedPageBreak/>
        <w:t xml:space="preserve">country could experience a wave of political violence. Over time, it may even be </w:t>
      </w:r>
      <w:r w:rsidRPr="00366DF9">
        <w:rPr>
          <w:rStyle w:val="StyleUnderline"/>
        </w:rPr>
        <w:t>possible</w:t>
      </w:r>
      <w:r w:rsidRPr="00366DF9">
        <w:rPr>
          <w:sz w:val="16"/>
        </w:rPr>
        <w:t xml:space="preserve"> that </w:t>
      </w:r>
      <w:r w:rsidRPr="00366DF9">
        <w:rPr>
          <w:rStyle w:val="StyleUnderline"/>
        </w:rPr>
        <w:t xml:space="preserve">Japan would become a </w:t>
      </w:r>
      <w:r w:rsidRPr="00366DF9">
        <w:rPr>
          <w:rStyle w:val="Emphasis"/>
        </w:rPr>
        <w:t>dictatorship</w:t>
      </w:r>
      <w:r w:rsidRPr="00366DF9">
        <w:rPr>
          <w:sz w:val="16"/>
        </w:rPr>
        <w:t>.</w:t>
      </w:r>
    </w:p>
    <w:p w14:paraId="327EF79D" w14:textId="77777777" w:rsidR="00444AA3" w:rsidRPr="00366DF9" w:rsidRDefault="00444AA3" w:rsidP="00444AA3">
      <w:pPr>
        <w:rPr>
          <w:sz w:val="16"/>
        </w:rPr>
      </w:pPr>
      <w:r w:rsidRPr="00366DF9">
        <w:rPr>
          <w:sz w:val="16"/>
        </w:rPr>
        <w:t xml:space="preserve">South Korea would almost certainly feel itself being pulled into China orbit, and policymakers in Seoul would face the unpalatable choice of losing of their freedom and sovereignty or resisting CCP influence alongside the United States and Japan. </w:t>
      </w:r>
      <w:r w:rsidRPr="00366DF9">
        <w:rPr>
          <w:rStyle w:val="Emphasis"/>
        </w:rPr>
        <w:t xml:space="preserve">South </w:t>
      </w:r>
      <w:r w:rsidRPr="00EF4DED">
        <w:rPr>
          <w:rStyle w:val="Emphasis"/>
          <w:highlight w:val="cyan"/>
        </w:rPr>
        <w:t>Korea</w:t>
      </w:r>
      <w:r w:rsidRPr="00366DF9">
        <w:rPr>
          <w:rStyle w:val="StyleUnderline"/>
        </w:rPr>
        <w:t xml:space="preserve"> would likely </w:t>
      </w:r>
      <w:r w:rsidRPr="00EF4DED">
        <w:rPr>
          <w:rStyle w:val="StyleUnderline"/>
          <w:highlight w:val="cyan"/>
        </w:rPr>
        <w:t xml:space="preserve">go </w:t>
      </w:r>
      <w:r w:rsidRPr="00EF4DED">
        <w:rPr>
          <w:rStyle w:val="Emphasis"/>
          <w:highlight w:val="cyan"/>
        </w:rPr>
        <w:t>nuclear</w:t>
      </w:r>
      <w:r w:rsidRPr="00366DF9">
        <w:rPr>
          <w:sz w:val="16"/>
        </w:rPr>
        <w:t xml:space="preserve"> and attempt to save their nation from takeover by </w:t>
      </w:r>
      <w:r w:rsidRPr="00366DF9">
        <w:rPr>
          <w:rStyle w:val="StyleUnderline"/>
        </w:rPr>
        <w:t xml:space="preserve">building an independent </w:t>
      </w:r>
      <w:r w:rsidRPr="00366DF9">
        <w:rPr>
          <w:rStyle w:val="Emphasis"/>
        </w:rPr>
        <w:t>deterrent force</w:t>
      </w:r>
      <w:r w:rsidRPr="00366DF9">
        <w:rPr>
          <w:sz w:val="16"/>
        </w:rPr>
        <w:t xml:space="preserve">. South Korea may experience an even deeper domestic political crisis than Japan. It seems likely that the </w:t>
      </w:r>
      <w:r w:rsidRPr="00366DF9">
        <w:rPr>
          <w:rStyle w:val="Emphasis"/>
        </w:rPr>
        <w:t>Philippines</w:t>
      </w:r>
      <w:r w:rsidRPr="00366DF9">
        <w:rPr>
          <w:rStyle w:val="StyleUnderline"/>
        </w:rPr>
        <w:t xml:space="preserve">, </w:t>
      </w:r>
      <w:r w:rsidRPr="00366DF9">
        <w:rPr>
          <w:rStyle w:val="Emphasis"/>
        </w:rPr>
        <w:t>Indonesia</w:t>
      </w:r>
      <w:r w:rsidRPr="00366DF9">
        <w:rPr>
          <w:rStyle w:val="StyleUnderline"/>
        </w:rPr>
        <w:t xml:space="preserve">, </w:t>
      </w:r>
      <w:r w:rsidRPr="00366DF9">
        <w:rPr>
          <w:rStyle w:val="Emphasis"/>
        </w:rPr>
        <w:t>Malaysia</w:t>
      </w:r>
      <w:r w:rsidRPr="00366DF9">
        <w:rPr>
          <w:sz w:val="16"/>
        </w:rPr>
        <w:t xml:space="preserve">, and other Southeast Asia nations that are currently hedging their bets would conclude that they had no choice but to </w:t>
      </w:r>
      <w:r w:rsidRPr="00366DF9">
        <w:rPr>
          <w:rStyle w:val="Emphasis"/>
        </w:rPr>
        <w:t>align</w:t>
      </w:r>
      <w:r w:rsidRPr="00366DF9">
        <w:rPr>
          <w:sz w:val="16"/>
        </w:rPr>
        <w:t xml:space="preserve"> themselves </w:t>
      </w:r>
      <w:r w:rsidRPr="00366DF9">
        <w:rPr>
          <w:rStyle w:val="StyleUnderline"/>
        </w:rPr>
        <w:t>with Beijing</w:t>
      </w:r>
      <w:r w:rsidRPr="00366DF9">
        <w:rPr>
          <w:sz w:val="16"/>
        </w:rPr>
        <w:t xml:space="preserve"> against the United States.</w:t>
      </w:r>
    </w:p>
    <w:p w14:paraId="4BEE09BE" w14:textId="77777777" w:rsidR="00444AA3" w:rsidRPr="00366DF9" w:rsidRDefault="00444AA3" w:rsidP="00444AA3">
      <w:pPr>
        <w:rPr>
          <w:sz w:val="16"/>
        </w:rPr>
      </w:pPr>
      <w:r w:rsidRPr="00EF4DED">
        <w:rPr>
          <w:rStyle w:val="Emphasis"/>
          <w:highlight w:val="cyan"/>
        </w:rPr>
        <w:t>North</w:t>
      </w:r>
      <w:r w:rsidRPr="00366DF9">
        <w:rPr>
          <w:rStyle w:val="Emphasis"/>
        </w:rPr>
        <w:t xml:space="preserve"> Korea</w:t>
      </w:r>
      <w:r w:rsidRPr="00366DF9">
        <w:rPr>
          <w:rStyle w:val="StyleUnderline"/>
        </w:rPr>
        <w:t xml:space="preserve"> would likely be </w:t>
      </w:r>
      <w:r w:rsidRPr="00EF4DED">
        <w:rPr>
          <w:rStyle w:val="Emphasis"/>
          <w:highlight w:val="cyan"/>
        </w:rPr>
        <w:t>emboldened</w:t>
      </w:r>
      <w:r w:rsidRPr="00366DF9">
        <w:rPr>
          <w:sz w:val="16"/>
        </w:rPr>
        <w:t xml:space="preserve"> by a successful Chinese invasion of Taiwan and reconsider long-dormant </w:t>
      </w:r>
      <w:r w:rsidRPr="00366DF9">
        <w:rPr>
          <w:rStyle w:val="Emphasis"/>
        </w:rPr>
        <w:t>plan</w:t>
      </w:r>
      <w:r w:rsidRPr="00366DF9">
        <w:rPr>
          <w:sz w:val="16"/>
        </w:rPr>
        <w:t xml:space="preserve">s </w:t>
      </w:r>
      <w:r w:rsidRPr="00EF4DED">
        <w:rPr>
          <w:rStyle w:val="StyleUnderline"/>
          <w:highlight w:val="cyan"/>
        </w:rPr>
        <w:t>to</w:t>
      </w:r>
      <w:r w:rsidRPr="00366DF9">
        <w:rPr>
          <w:sz w:val="16"/>
        </w:rPr>
        <w:t xml:space="preserve"> weaken and, if possible, </w:t>
      </w:r>
      <w:r w:rsidRPr="00366DF9">
        <w:rPr>
          <w:rStyle w:val="Emphasis"/>
        </w:rPr>
        <w:t>destroy</w:t>
      </w:r>
      <w:r w:rsidRPr="00366DF9">
        <w:rPr>
          <w:rStyle w:val="StyleUnderline"/>
        </w:rPr>
        <w:t xml:space="preserve"> South Korea’s government and affect a </w:t>
      </w:r>
      <w:r w:rsidRPr="00EF4DED">
        <w:rPr>
          <w:rStyle w:val="Emphasis"/>
          <w:highlight w:val="cyan"/>
        </w:rPr>
        <w:t>takeover</w:t>
      </w:r>
      <w:r w:rsidRPr="00366DF9">
        <w:rPr>
          <w:sz w:val="16"/>
        </w:rPr>
        <w:t xml:space="preserve"> of the peninsula. With the power and prestige of the United States drastically reduced and South Korea acutely vulnerable, it seems probable that North Korea would seek to obtain China’s help in attacking South Korea. </w:t>
      </w:r>
      <w:r w:rsidRPr="00366DF9">
        <w:rPr>
          <w:rStyle w:val="StyleUnderline"/>
        </w:rPr>
        <w:t>Beijing</w:t>
      </w:r>
      <w:r w:rsidRPr="00366DF9">
        <w:rPr>
          <w:sz w:val="16"/>
        </w:rPr>
        <w:t xml:space="preserve"> is likely to </w:t>
      </w:r>
      <w:r w:rsidRPr="00366DF9">
        <w:rPr>
          <w:rStyle w:val="StyleUnderline"/>
        </w:rPr>
        <w:t xml:space="preserve">see the situation as an </w:t>
      </w:r>
      <w:r w:rsidRPr="00366DF9">
        <w:rPr>
          <w:rStyle w:val="Emphasis"/>
        </w:rPr>
        <w:t>opportunity</w:t>
      </w:r>
      <w:r w:rsidRPr="00366DF9">
        <w:rPr>
          <w:rStyle w:val="StyleUnderline"/>
        </w:rPr>
        <w:t xml:space="preserve"> to drive American forces </w:t>
      </w:r>
      <w:r w:rsidRPr="00366DF9">
        <w:rPr>
          <w:rStyle w:val="Emphasis"/>
        </w:rPr>
        <w:t>off</w:t>
      </w:r>
      <w:r w:rsidRPr="00366DF9">
        <w:rPr>
          <w:rStyle w:val="StyleUnderline"/>
        </w:rPr>
        <w:t xml:space="preserve"> the Asian mainland. China’s government would</w:t>
      </w:r>
      <w:r w:rsidRPr="00366DF9">
        <w:rPr>
          <w:sz w:val="16"/>
        </w:rPr>
        <w:t xml:space="preserve"> probably </w:t>
      </w:r>
      <w:r w:rsidRPr="00366DF9">
        <w:rPr>
          <w:rStyle w:val="Emphasis"/>
        </w:rPr>
        <w:t>encourage</w:t>
      </w:r>
      <w:r w:rsidRPr="00366DF9">
        <w:rPr>
          <w:sz w:val="16"/>
        </w:rPr>
        <w:t xml:space="preserve"> and support some degree of </w:t>
      </w:r>
      <w:r w:rsidRPr="00366DF9">
        <w:rPr>
          <w:rStyle w:val="StyleUnderline"/>
        </w:rPr>
        <w:t>North Korean aggression</w:t>
      </w:r>
      <w:r w:rsidRPr="00366DF9">
        <w:rPr>
          <w:sz w:val="16"/>
        </w:rPr>
        <w:t xml:space="preserve">. At a minimum, an unprecedented campaign of coercion would likely result, which could escalate to war. At the same time, CCP influence over Pyongyang would grow, and North Korea would struggle in vain to maintain its independence from the new PRC empire. </w:t>
      </w:r>
      <w:r w:rsidRPr="00EF4DED">
        <w:rPr>
          <w:rStyle w:val="Emphasis"/>
          <w:highlight w:val="cyan"/>
        </w:rPr>
        <w:t>India</w:t>
      </w:r>
      <w:r w:rsidRPr="00366DF9">
        <w:rPr>
          <w:sz w:val="16"/>
        </w:rPr>
        <w:t xml:space="preserve"> would almost certainly see the loss of Taiwan as a national security disaster and </w:t>
      </w:r>
      <w:r w:rsidRPr="00366DF9">
        <w:rPr>
          <w:rStyle w:val="StyleUnderline"/>
        </w:rPr>
        <w:t xml:space="preserve">quickly </w:t>
      </w:r>
      <w:r w:rsidRPr="00EF4DED">
        <w:rPr>
          <w:rStyle w:val="Emphasis"/>
          <w:highlight w:val="cyan"/>
        </w:rPr>
        <w:t>expand</w:t>
      </w:r>
      <w:r w:rsidRPr="00366DF9">
        <w:rPr>
          <w:rStyle w:val="StyleUnderline"/>
        </w:rPr>
        <w:t xml:space="preserve"> its </w:t>
      </w:r>
      <w:r w:rsidRPr="00EF4DED">
        <w:rPr>
          <w:rStyle w:val="Emphasis"/>
          <w:highlight w:val="cyan"/>
        </w:rPr>
        <w:t>nuc</w:t>
      </w:r>
      <w:r w:rsidRPr="00366DF9">
        <w:rPr>
          <w:sz w:val="16"/>
        </w:rPr>
        <w:t xml:space="preserve">lear weapons </w:t>
      </w:r>
      <w:r w:rsidRPr="00366DF9">
        <w:rPr>
          <w:rStyle w:val="StyleUnderline"/>
        </w:rPr>
        <w:t xml:space="preserve">arsenal and further </w:t>
      </w:r>
      <w:r w:rsidRPr="00EF4DED">
        <w:rPr>
          <w:rStyle w:val="Emphasis"/>
          <w:highlight w:val="cyan"/>
        </w:rPr>
        <w:t>build up</w:t>
      </w:r>
      <w:r w:rsidRPr="00366DF9">
        <w:rPr>
          <w:rStyle w:val="StyleUnderline"/>
        </w:rPr>
        <w:t xml:space="preserve"> its conventional </w:t>
      </w:r>
      <w:r w:rsidRPr="00EF4DED">
        <w:rPr>
          <w:rStyle w:val="Emphasis"/>
          <w:highlight w:val="cyan"/>
        </w:rPr>
        <w:t>military</w:t>
      </w:r>
      <w:r w:rsidRPr="00366DF9">
        <w:rPr>
          <w:rStyle w:val="StyleUnderline"/>
        </w:rPr>
        <w:t xml:space="preserve"> along the </w:t>
      </w:r>
      <w:r w:rsidRPr="00366DF9">
        <w:rPr>
          <w:rStyle w:val="Emphasis"/>
        </w:rPr>
        <w:t>border</w:t>
      </w:r>
      <w:r w:rsidRPr="00366DF9">
        <w:rPr>
          <w:sz w:val="16"/>
        </w:rPr>
        <w:t xml:space="preserve">. With Taiwan gone, the </w:t>
      </w:r>
      <w:r w:rsidRPr="00EF4DED">
        <w:rPr>
          <w:rStyle w:val="StyleUnderline"/>
          <w:highlight w:val="cyan"/>
        </w:rPr>
        <w:t>PLA</w:t>
      </w:r>
      <w:r w:rsidRPr="00366DF9">
        <w:rPr>
          <w:rStyle w:val="StyleUnderline"/>
        </w:rPr>
        <w:t xml:space="preserve"> would likely </w:t>
      </w:r>
      <w:r w:rsidRPr="00EF4DED">
        <w:rPr>
          <w:rStyle w:val="StyleUnderline"/>
          <w:highlight w:val="cyan"/>
        </w:rPr>
        <w:t xml:space="preserve">focus on </w:t>
      </w:r>
      <w:r w:rsidRPr="00EF4DED">
        <w:rPr>
          <w:rStyle w:val="Emphasis"/>
          <w:highlight w:val="cyan"/>
        </w:rPr>
        <w:t>re-taking</w:t>
      </w:r>
      <w:r w:rsidRPr="00366DF9">
        <w:rPr>
          <w:rStyle w:val="StyleUnderline"/>
        </w:rPr>
        <w:t xml:space="preserve"> territories controlled by </w:t>
      </w:r>
      <w:r w:rsidRPr="00EF4DED">
        <w:rPr>
          <w:rStyle w:val="Emphasis"/>
          <w:highlight w:val="cyan"/>
        </w:rPr>
        <w:t>Delhi</w:t>
      </w:r>
      <w:r w:rsidRPr="00366DF9">
        <w:rPr>
          <w:sz w:val="16"/>
        </w:rPr>
        <w:t xml:space="preserve"> as its next major mission. </w:t>
      </w:r>
      <w:r w:rsidRPr="00EF4DED">
        <w:rPr>
          <w:rStyle w:val="Emphasis"/>
          <w:highlight w:val="cyan"/>
        </w:rPr>
        <w:t>Australia</w:t>
      </w:r>
      <w:r w:rsidRPr="00EF4DED">
        <w:rPr>
          <w:rStyle w:val="StyleUnderline"/>
          <w:highlight w:val="cyan"/>
        </w:rPr>
        <w:t xml:space="preserve"> will fear</w:t>
      </w:r>
      <w:r w:rsidRPr="00366DF9">
        <w:rPr>
          <w:rStyle w:val="StyleUnderline"/>
        </w:rPr>
        <w:t xml:space="preserve"> being </w:t>
      </w:r>
      <w:r w:rsidRPr="00EF4DED">
        <w:rPr>
          <w:rStyle w:val="Emphasis"/>
          <w:highlight w:val="cyan"/>
        </w:rPr>
        <w:t>encircled</w:t>
      </w:r>
      <w:r w:rsidRPr="00366DF9">
        <w:rPr>
          <w:sz w:val="16"/>
        </w:rPr>
        <w:t xml:space="preserve"> and isolated as the Chinese military pushes across the South Pacific. </w:t>
      </w:r>
      <w:r w:rsidRPr="00366DF9">
        <w:rPr>
          <w:rStyle w:val="Emphasis"/>
        </w:rPr>
        <w:t>Canberra</w:t>
      </w:r>
      <w:r w:rsidRPr="00366DF9">
        <w:rPr>
          <w:rStyle w:val="StyleUnderline"/>
        </w:rPr>
        <w:t xml:space="preserve"> might opt to </w:t>
      </w:r>
      <w:r w:rsidRPr="00EF4DED">
        <w:rPr>
          <w:rStyle w:val="StyleUnderline"/>
          <w:highlight w:val="cyan"/>
        </w:rPr>
        <w:t>develop</w:t>
      </w:r>
      <w:r w:rsidRPr="00366DF9">
        <w:rPr>
          <w:sz w:val="16"/>
        </w:rPr>
        <w:t xml:space="preserve"> its own independent </w:t>
      </w:r>
      <w:r w:rsidRPr="00EF4DED">
        <w:rPr>
          <w:rStyle w:val="Emphasis"/>
          <w:highlight w:val="cyan"/>
        </w:rPr>
        <w:t>nuclear</w:t>
      </w:r>
      <w:r w:rsidRPr="00EF4DED">
        <w:rPr>
          <w:rStyle w:val="StyleUnderline"/>
          <w:highlight w:val="cyan"/>
        </w:rPr>
        <w:t xml:space="preserve"> armaments</w:t>
      </w:r>
      <w:r w:rsidRPr="00366DF9">
        <w:rPr>
          <w:sz w:val="16"/>
        </w:rPr>
        <w:t xml:space="preserve"> program and accelerate plans to acquire nuclear-powered submarines. The Quad would be at a distinctive crossroads; it may become the foundation for a collective security organization like NATO, but it could just as easily fall apart.</w:t>
      </w:r>
    </w:p>
    <w:p w14:paraId="05F89159" w14:textId="77777777" w:rsidR="00444AA3" w:rsidRPr="00180235" w:rsidRDefault="00444AA3" w:rsidP="00444AA3">
      <w:pPr>
        <w:rPr>
          <w:sz w:val="16"/>
        </w:rPr>
      </w:pPr>
      <w:r w:rsidRPr="00366DF9">
        <w:rPr>
          <w:sz w:val="16"/>
        </w:rPr>
        <w:t xml:space="preserve">A similar crossroads would be reached in Europe. With the United States distracted humiliated by China, </w:t>
      </w:r>
      <w:r w:rsidRPr="00EF4DED">
        <w:rPr>
          <w:rStyle w:val="Emphasis"/>
          <w:highlight w:val="cyan"/>
        </w:rPr>
        <w:t>NATO</w:t>
      </w:r>
      <w:r w:rsidRPr="00366DF9">
        <w:rPr>
          <w:sz w:val="16"/>
        </w:rPr>
        <w:t xml:space="preserve"> countries might rally together in common cause and redouble their efforts to bolster collective security. It seems at least as probable, however, that the post-war bonds that have long tied together the great democracies of Europe </w:t>
      </w:r>
      <w:r w:rsidRPr="00EF4DED">
        <w:rPr>
          <w:rStyle w:val="StyleUnderline"/>
          <w:highlight w:val="cyan"/>
        </w:rPr>
        <w:t xml:space="preserve">would </w:t>
      </w:r>
      <w:r w:rsidRPr="00EF4DED">
        <w:rPr>
          <w:rStyle w:val="Emphasis"/>
          <w:highlight w:val="cyan"/>
        </w:rPr>
        <w:t>fray</w:t>
      </w:r>
      <w:r w:rsidRPr="00366DF9">
        <w:rPr>
          <w:rStyle w:val="StyleUnderline"/>
        </w:rPr>
        <w:t xml:space="preserve">. Combined Chinese and Russian </w:t>
      </w:r>
      <w:r w:rsidRPr="00366DF9">
        <w:rPr>
          <w:rStyle w:val="Emphasis"/>
        </w:rPr>
        <w:t>influence</w:t>
      </w:r>
      <w:r w:rsidRPr="00366DF9">
        <w:rPr>
          <w:sz w:val="16"/>
        </w:rPr>
        <w:t xml:space="preserve"> campaigns might </w:t>
      </w:r>
      <w:r w:rsidRPr="00366DF9">
        <w:rPr>
          <w:rStyle w:val="Emphasis"/>
        </w:rPr>
        <w:t>succeed</w:t>
      </w:r>
      <w:r w:rsidRPr="00366DF9">
        <w:rPr>
          <w:rStyle w:val="StyleUnderline"/>
        </w:rPr>
        <w:t xml:space="preserve"> in getting </w:t>
      </w:r>
      <w:r w:rsidRPr="00EF4DED">
        <w:rPr>
          <w:rStyle w:val="StyleUnderline"/>
          <w:highlight w:val="cyan"/>
        </w:rPr>
        <w:t>countries</w:t>
      </w:r>
      <w:r w:rsidRPr="00366DF9">
        <w:rPr>
          <w:rStyle w:val="StyleUnderline"/>
        </w:rPr>
        <w:t xml:space="preserve"> such as </w:t>
      </w:r>
      <w:r w:rsidRPr="00366DF9">
        <w:rPr>
          <w:rStyle w:val="Emphasis"/>
        </w:rPr>
        <w:t>Germany</w:t>
      </w:r>
      <w:r w:rsidRPr="00366DF9">
        <w:rPr>
          <w:rStyle w:val="StyleUnderline"/>
        </w:rPr>
        <w:t xml:space="preserve">, </w:t>
      </w:r>
      <w:r w:rsidRPr="00366DF9">
        <w:rPr>
          <w:rStyle w:val="Emphasis"/>
        </w:rPr>
        <w:t>France</w:t>
      </w:r>
      <w:r w:rsidRPr="00366DF9">
        <w:rPr>
          <w:rStyle w:val="StyleUnderline"/>
        </w:rPr>
        <w:t xml:space="preserve">, and </w:t>
      </w:r>
      <w:r w:rsidRPr="00366DF9">
        <w:rPr>
          <w:rStyle w:val="Emphasis"/>
        </w:rPr>
        <w:t>Italy</w:t>
      </w:r>
      <w:r w:rsidRPr="00366DF9">
        <w:rPr>
          <w:rStyle w:val="StyleUnderline"/>
        </w:rPr>
        <w:t xml:space="preserve"> to </w:t>
      </w:r>
      <w:r w:rsidRPr="00EF4DED">
        <w:rPr>
          <w:rStyle w:val="StyleUnderline"/>
          <w:highlight w:val="cyan"/>
        </w:rPr>
        <w:t xml:space="preserve">embrace </w:t>
      </w:r>
      <w:r w:rsidRPr="00EF4DED">
        <w:rPr>
          <w:rStyle w:val="Emphasis"/>
          <w:highlight w:val="cyan"/>
        </w:rPr>
        <w:t>pro-Beijing</w:t>
      </w:r>
      <w:r w:rsidRPr="00EF4DED">
        <w:rPr>
          <w:rStyle w:val="StyleUnderline"/>
          <w:highlight w:val="cyan"/>
        </w:rPr>
        <w:t xml:space="preserve"> policies</w:t>
      </w:r>
      <w:r w:rsidRPr="00366DF9">
        <w:rPr>
          <w:sz w:val="16"/>
        </w:rPr>
        <w:t xml:space="preserve"> that drive them against the United States </w:t>
      </w:r>
      <w:r w:rsidRPr="00366DF9">
        <w:rPr>
          <w:rStyle w:val="StyleUnderline"/>
        </w:rPr>
        <w:t xml:space="preserve">and </w:t>
      </w:r>
      <w:r w:rsidRPr="00366DF9">
        <w:rPr>
          <w:rStyle w:val="Emphasis"/>
        </w:rPr>
        <w:t xml:space="preserve">fatally </w:t>
      </w:r>
      <w:r w:rsidRPr="00EF4DED">
        <w:rPr>
          <w:rStyle w:val="Emphasis"/>
          <w:highlight w:val="cyan"/>
        </w:rPr>
        <w:t>fracture</w:t>
      </w:r>
      <w:r w:rsidRPr="00366DF9">
        <w:rPr>
          <w:rStyle w:val="StyleUnderline"/>
        </w:rPr>
        <w:t xml:space="preserve"> the NATO </w:t>
      </w:r>
      <w:r w:rsidRPr="00EF4DED">
        <w:rPr>
          <w:rStyle w:val="StyleUnderline"/>
          <w:highlight w:val="cyan"/>
        </w:rPr>
        <w:t>alliance</w:t>
      </w:r>
      <w:r w:rsidRPr="00366DF9">
        <w:rPr>
          <w:sz w:val="16"/>
        </w:rPr>
        <w:t xml:space="preserve"> network. </w:t>
      </w:r>
      <w:r w:rsidRPr="00EF4DED">
        <w:rPr>
          <w:rStyle w:val="StyleUnderline"/>
          <w:highlight w:val="cyan"/>
        </w:rPr>
        <w:t xml:space="preserve">European </w:t>
      </w:r>
      <w:r w:rsidRPr="00EF4DED">
        <w:rPr>
          <w:rStyle w:val="Emphasis"/>
          <w:highlight w:val="cyan"/>
        </w:rPr>
        <w:t>disunion</w:t>
      </w:r>
      <w:r w:rsidRPr="00366DF9">
        <w:rPr>
          <w:rStyle w:val="StyleUnderline"/>
        </w:rPr>
        <w:t xml:space="preserve"> might </w:t>
      </w:r>
      <w:r w:rsidRPr="00EF4DED">
        <w:rPr>
          <w:rStyle w:val="StyleUnderline"/>
          <w:highlight w:val="cyan"/>
        </w:rPr>
        <w:t>follow</w:t>
      </w:r>
      <w:r w:rsidRPr="00366DF9">
        <w:rPr>
          <w:rStyle w:val="StyleUnderline"/>
        </w:rPr>
        <w:t>, throwing the continent into</w:t>
      </w:r>
      <w:r w:rsidRPr="00366DF9">
        <w:rPr>
          <w:sz w:val="16"/>
        </w:rPr>
        <w:t xml:space="preserve"> a political environment eerily reminiscent of the 1920s and </w:t>
      </w:r>
      <w:r w:rsidRPr="00366DF9">
        <w:rPr>
          <w:rStyle w:val="StyleUnderline"/>
        </w:rPr>
        <w:t>19</w:t>
      </w:r>
      <w:r w:rsidRPr="00366DF9">
        <w:rPr>
          <w:rStyle w:val="Emphasis"/>
        </w:rPr>
        <w:t>30s</w:t>
      </w:r>
      <w:r w:rsidRPr="00366DF9">
        <w:rPr>
          <w:sz w:val="16"/>
        </w:rPr>
        <w:t>.</w:t>
      </w:r>
    </w:p>
    <w:p w14:paraId="1C522D49" w14:textId="77777777" w:rsidR="00444AA3" w:rsidRPr="002B22E1" w:rsidRDefault="00444AA3" w:rsidP="002B22E1"/>
    <w:p w14:paraId="205D1808" w14:textId="77777777" w:rsidR="0086579F" w:rsidRPr="004F4748" w:rsidRDefault="0086579F" w:rsidP="0086579F">
      <w:pPr>
        <w:rPr>
          <w:sz w:val="16"/>
        </w:rPr>
      </w:pPr>
    </w:p>
    <w:p w14:paraId="5D7E5DE6" w14:textId="77777777" w:rsidR="0086579F" w:rsidRPr="004F4748" w:rsidRDefault="0086579F" w:rsidP="0086579F">
      <w:pPr>
        <w:pStyle w:val="Heading3"/>
        <w:rPr>
          <w:rFonts w:cs="Calibri"/>
        </w:rPr>
      </w:pPr>
      <w:r>
        <w:rPr>
          <w:rFonts w:cs="Calibri"/>
        </w:rPr>
        <w:lastRenderedPageBreak/>
        <w:t>At: No CCP Collapse</w:t>
      </w:r>
      <w:r w:rsidRPr="004F4748">
        <w:rPr>
          <w:rFonts w:cs="Calibri"/>
        </w:rPr>
        <w:t xml:space="preserve"> </w:t>
      </w:r>
    </w:p>
    <w:p w14:paraId="53E52542" w14:textId="77777777" w:rsidR="0086579F" w:rsidRPr="004F4748" w:rsidRDefault="0086579F" w:rsidP="0086579F">
      <w:pPr>
        <w:pStyle w:val="Heading4"/>
        <w:rPr>
          <w:rFonts w:cs="Calibri"/>
        </w:rPr>
      </w:pPr>
      <w:r w:rsidRPr="004F4748">
        <w:rPr>
          <w:rFonts w:cs="Calibri"/>
        </w:rPr>
        <w:t>CCP fragile now- government missteps cause catastrophic collapse</w:t>
      </w:r>
    </w:p>
    <w:p w14:paraId="18D3339D" w14:textId="77777777" w:rsidR="0086579F" w:rsidRPr="004F4748" w:rsidRDefault="0086579F" w:rsidP="0086579F">
      <w:pPr>
        <w:rPr>
          <w:bCs/>
          <w:i/>
          <w:iCs/>
          <w:sz w:val="24"/>
        </w:rPr>
      </w:pPr>
      <w:r w:rsidRPr="004F4748">
        <w:rPr>
          <w:rStyle w:val="Style13ptBold"/>
        </w:rPr>
        <w:t>Antoni, 23</w:t>
      </w:r>
      <w:proofErr w:type="gramStart"/>
      <w:r w:rsidRPr="004F4748">
        <w:rPr>
          <w:rStyle w:val="Style13ptBold"/>
        </w:rPr>
        <w:t>’(</w:t>
      </w:r>
      <w:proofErr w:type="gramEnd"/>
      <w:r w:rsidRPr="004F4748">
        <w:rPr>
          <w:sz w:val="24"/>
        </w:rPr>
        <w:t>E.J.</w:t>
      </w:r>
      <w:r w:rsidRPr="004F4748">
        <w:rPr>
          <w:bCs/>
          <w:sz w:val="24"/>
        </w:rPr>
        <w:t xml:space="preserve"> Antoni, 9/29/ 2023, PhD, </w:t>
      </w:r>
      <w:r w:rsidRPr="004F4748">
        <w:rPr>
          <w:bCs/>
          <w:i/>
          <w:iCs/>
          <w:sz w:val="24"/>
        </w:rPr>
        <w:t xml:space="preserve">Chief Economist, and Richard Aster Fellow, in The Heritage Foundation’s Grover M. Hermann Center for the Federal Budget, article, “China’s Economic Collapse Carries a Warning About Our Own Future” https://www.heritage.org/china/commentary/chinas-economic-collapse-carries-warning-about-our-own-future, </w:t>
      </w:r>
      <w:proofErr w:type="spellStart"/>
      <w:r w:rsidRPr="004F4748">
        <w:rPr>
          <w:bCs/>
          <w:i/>
          <w:iCs/>
          <w:sz w:val="24"/>
        </w:rPr>
        <w:t>A.Msigma</w:t>
      </w:r>
      <w:proofErr w:type="spellEnd"/>
      <w:r w:rsidRPr="004F4748">
        <w:rPr>
          <w:bCs/>
          <w:i/>
          <w:iCs/>
          <w:sz w:val="24"/>
        </w:rPr>
        <w:t>)</w:t>
      </w:r>
    </w:p>
    <w:p w14:paraId="796FD151" w14:textId="77777777" w:rsidR="0086579F" w:rsidRPr="004F4748" w:rsidRDefault="0086579F" w:rsidP="0086579F">
      <w:pPr>
        <w:rPr>
          <w:bCs/>
          <w:sz w:val="24"/>
        </w:rPr>
      </w:pPr>
      <w:r w:rsidRPr="004F4748">
        <w:rPr>
          <w:bCs/>
          <w:i/>
          <w:iCs/>
          <w:sz w:val="24"/>
        </w:rPr>
        <w:t xml:space="preserve"> </w:t>
      </w:r>
      <w:r w:rsidRPr="004F4748">
        <w:rPr>
          <w:sz w:val="14"/>
        </w:rPr>
        <w:t xml:space="preserve">Party’s panicked response has been to order banks to buy stocks in an attempt to buoy falling stock prices and the Chinese yuan. </w:t>
      </w:r>
      <w:r w:rsidRPr="004F4748">
        <w:rPr>
          <w:rStyle w:val="StyleUnderline"/>
        </w:rPr>
        <w:t>For its own part, the CCP has finally given up on publishing phony economic statistics and now just refuses to publish them at all.</w:t>
      </w:r>
      <w:r w:rsidRPr="004F4748">
        <w:rPr>
          <w:sz w:val="14"/>
        </w:rPr>
        <w:t xml:space="preserve"> One way to deal with historically high youth unemployment is to ignore the problem.</w:t>
      </w:r>
    </w:p>
    <w:p w14:paraId="51BE14F9" w14:textId="77777777" w:rsidR="0086579F" w:rsidRPr="004F4748" w:rsidRDefault="0086579F" w:rsidP="0086579F">
      <w:pPr>
        <w:rPr>
          <w:sz w:val="14"/>
        </w:rPr>
      </w:pPr>
      <w:r w:rsidRPr="004F4748">
        <w:rPr>
          <w:sz w:val="14"/>
        </w:rPr>
        <w:t>&gt;&gt;&gt; China’s Defense China’s state-dominated economy is going the way of all centrally-planned economies—down the drain. With many in the media loudly proclaiming that “China’s 40-year boom is over,” it’s worth contemplating why this is happening, if for no other reason than to avoid the catastrophe here at home.</w:t>
      </w:r>
    </w:p>
    <w:p w14:paraId="04377ABD" w14:textId="77777777" w:rsidR="0086579F" w:rsidRPr="004F4748" w:rsidRDefault="0086579F" w:rsidP="0086579F">
      <w:pPr>
        <w:rPr>
          <w:sz w:val="14"/>
        </w:rPr>
      </w:pPr>
      <w:r w:rsidRPr="004F4748">
        <w:rPr>
          <w:sz w:val="14"/>
        </w:rPr>
        <w:t>China’s manufacturing base, the mainstay of its economy for decades, is hemorrhaging. Its trillion-dollar homebuilding industry is collapsing under unsustainable debt levels. And its unprecedented infrastructure campaign has been a crash course in malinvestment.</w:t>
      </w:r>
    </w:p>
    <w:p w14:paraId="5F6C55D0" w14:textId="77777777" w:rsidR="0086579F" w:rsidRPr="004F4748" w:rsidRDefault="0086579F" w:rsidP="0086579F">
      <w:pPr>
        <w:rPr>
          <w:sz w:val="14"/>
        </w:rPr>
      </w:pPr>
      <w:r w:rsidRPr="004F4748">
        <w:rPr>
          <w:sz w:val="14"/>
        </w:rPr>
        <w:t>The Chinese Communist Budget Is Much Bigger Than It Looks</w:t>
      </w:r>
    </w:p>
    <w:p w14:paraId="5A24EC65" w14:textId="77777777" w:rsidR="0086579F" w:rsidRPr="004F4748" w:rsidRDefault="0086579F" w:rsidP="0086579F">
      <w:pPr>
        <w:rPr>
          <w:sz w:val="14"/>
        </w:rPr>
      </w:pPr>
      <w:r w:rsidRPr="004F4748">
        <w:rPr>
          <w:sz w:val="14"/>
        </w:rPr>
        <w:t>For perspective, China’s economy was about 77 percent the size of America’s in March 2022. Today, it is closer to 68 percent. What began as anemic growth is becoming a full implosion.</w:t>
      </w:r>
    </w:p>
    <w:p w14:paraId="558DC4BE" w14:textId="77777777" w:rsidR="0086579F" w:rsidRPr="004F4748" w:rsidRDefault="0086579F" w:rsidP="0086579F">
      <w:pPr>
        <w:rPr>
          <w:sz w:val="14"/>
        </w:rPr>
      </w:pPr>
      <w:r w:rsidRPr="004F4748">
        <w:rPr>
          <w:sz w:val="14"/>
        </w:rPr>
        <w:t>The cause, in short, is an incompetent government that routes trillions to politically-favored industries and state-owned enterprises, all while suppressing the very entrepreneurs and markets that began launching China’s rise to prominence 40 years ago.</w:t>
      </w:r>
    </w:p>
    <w:p w14:paraId="3AC19600" w14:textId="77777777" w:rsidR="0086579F" w:rsidRPr="004F4748" w:rsidRDefault="0086579F" w:rsidP="0086579F">
      <w:pPr>
        <w:rPr>
          <w:rStyle w:val="StyleUnderline"/>
        </w:rPr>
      </w:pPr>
      <w:r w:rsidRPr="004F4748">
        <w:rPr>
          <w:rStyle w:val="StyleUnderline"/>
        </w:rPr>
        <w:t xml:space="preserve">But </w:t>
      </w:r>
      <w:r w:rsidRPr="004F4748">
        <w:rPr>
          <w:rStyle w:val="StyleUnderline"/>
          <w:highlight w:val="cyan"/>
        </w:rPr>
        <w:t xml:space="preserve">the CCP </w:t>
      </w:r>
      <w:r w:rsidRPr="004F4748">
        <w:rPr>
          <w:rStyle w:val="StyleUnderline"/>
        </w:rPr>
        <w:t xml:space="preserve">has </w:t>
      </w:r>
      <w:r w:rsidRPr="004F4748">
        <w:rPr>
          <w:rStyle w:val="StyleUnderline"/>
          <w:highlight w:val="cyan"/>
        </w:rPr>
        <w:t>take</w:t>
      </w:r>
      <w:r w:rsidRPr="004F4748">
        <w:rPr>
          <w:rStyle w:val="StyleUnderline"/>
        </w:rPr>
        <w:t xml:space="preserve">n </w:t>
      </w:r>
      <w:r w:rsidRPr="004F4748">
        <w:rPr>
          <w:rStyle w:val="StyleUnderline"/>
          <w:highlight w:val="cyan"/>
        </w:rPr>
        <w:t>a</w:t>
      </w:r>
      <w:r w:rsidRPr="004F4748">
        <w:rPr>
          <w:rStyle w:val="StyleUnderline"/>
        </w:rPr>
        <w:t xml:space="preserve"> decidedly dark </w:t>
      </w:r>
      <w:r w:rsidRPr="004F4748">
        <w:rPr>
          <w:rStyle w:val="StyleUnderline"/>
          <w:highlight w:val="cyan"/>
        </w:rPr>
        <w:t>turn</w:t>
      </w:r>
      <w:r w:rsidRPr="004F4748">
        <w:rPr>
          <w:rStyle w:val="StyleUnderline"/>
        </w:rPr>
        <w:t xml:space="preserve"> of late, with ever more government intrusion in the economy. </w:t>
      </w:r>
      <w:r w:rsidRPr="004F4748">
        <w:rPr>
          <w:rStyle w:val="StyleUnderline"/>
          <w:highlight w:val="cyan"/>
        </w:rPr>
        <w:t>The regulatory state has</w:t>
      </w:r>
      <w:r w:rsidRPr="004F4748">
        <w:rPr>
          <w:rStyle w:val="StyleUnderline"/>
        </w:rPr>
        <w:t xml:space="preserve"> even </w:t>
      </w:r>
      <w:r w:rsidRPr="004F4748">
        <w:rPr>
          <w:rStyle w:val="StyleUnderline"/>
          <w:highlight w:val="cyan"/>
        </w:rPr>
        <w:t>clamped down</w:t>
      </w:r>
      <w:r w:rsidRPr="004F4748">
        <w:rPr>
          <w:rStyle w:val="StyleUnderline"/>
        </w:rPr>
        <w:t xml:space="preserve"> on internet and financial </w:t>
      </w:r>
      <w:r w:rsidRPr="004F4748">
        <w:rPr>
          <w:rStyle w:val="StyleUnderline"/>
          <w:highlight w:val="cyan"/>
        </w:rPr>
        <w:t>companies</w:t>
      </w:r>
      <w:r w:rsidRPr="004F4748">
        <w:rPr>
          <w:rStyle w:val="StyleUnderline"/>
        </w:rPr>
        <w:t xml:space="preserve">, such as Alibaba and Ant, whose billionaire founders </w:t>
      </w:r>
      <w:r w:rsidRPr="004F4748">
        <w:rPr>
          <w:rStyle w:val="StyleUnderline"/>
          <w:highlight w:val="cyan"/>
        </w:rPr>
        <w:t>were seen as challenging the CCP’s authority.</w:t>
      </w:r>
    </w:p>
    <w:p w14:paraId="2FA443D6" w14:textId="77777777" w:rsidR="0086579F" w:rsidRPr="004F4748" w:rsidRDefault="0086579F" w:rsidP="0086579F">
      <w:pPr>
        <w:rPr>
          <w:rStyle w:val="StyleUnderline"/>
        </w:rPr>
      </w:pPr>
      <w:r w:rsidRPr="004F4748">
        <w:rPr>
          <w:rStyle w:val="StyleUnderline"/>
        </w:rPr>
        <w:t xml:space="preserve">The average </w:t>
      </w:r>
      <w:r w:rsidRPr="004F4748">
        <w:rPr>
          <w:rStyle w:val="Emphasis"/>
          <w:highlight w:val="cyan"/>
        </w:rPr>
        <w:t xml:space="preserve">Chinese </w:t>
      </w:r>
      <w:r w:rsidRPr="004F4748">
        <w:rPr>
          <w:rStyle w:val="StyleUnderline"/>
          <w:highlight w:val="cyan"/>
        </w:rPr>
        <w:t xml:space="preserve">citizen </w:t>
      </w:r>
      <w:r w:rsidRPr="004F4748">
        <w:rPr>
          <w:rStyle w:val="StyleUnderline"/>
        </w:rPr>
        <w:t>ha</w:t>
      </w:r>
      <w:r w:rsidRPr="004F4748">
        <w:rPr>
          <w:rStyle w:val="StyleUnderline"/>
          <w:highlight w:val="cyan"/>
        </w:rPr>
        <w:t xml:space="preserve">s </w:t>
      </w:r>
      <w:r w:rsidRPr="004F4748">
        <w:rPr>
          <w:rStyle w:val="Emphasis"/>
          <w:highlight w:val="cyan"/>
        </w:rPr>
        <w:t>effectively had a</w:t>
      </w:r>
      <w:r w:rsidRPr="004F4748">
        <w:rPr>
          <w:rStyle w:val="StyleUnderline"/>
        </w:rPr>
        <w:t xml:space="preserve">n unspoken </w:t>
      </w:r>
      <w:r w:rsidRPr="004F4748">
        <w:rPr>
          <w:rStyle w:val="Emphasis"/>
          <w:highlight w:val="cyan"/>
        </w:rPr>
        <w:t>deal</w:t>
      </w:r>
      <w:r w:rsidRPr="004F4748">
        <w:rPr>
          <w:rStyle w:val="StyleUnderline"/>
          <w:highlight w:val="cyan"/>
        </w:rPr>
        <w:t xml:space="preserve"> with the CCP </w:t>
      </w:r>
      <w:r w:rsidRPr="004F4748">
        <w:rPr>
          <w:rStyle w:val="StyleUnderline"/>
        </w:rPr>
        <w:t xml:space="preserve">for 40 years: </w:t>
      </w:r>
      <w:r w:rsidRPr="004F4748">
        <w:rPr>
          <w:rStyle w:val="Emphasis"/>
          <w:highlight w:val="cyan"/>
        </w:rPr>
        <w:t>As long as economic times are good</w:t>
      </w:r>
      <w:r w:rsidRPr="004F4748">
        <w:rPr>
          <w:rStyle w:val="StyleUnderline"/>
          <w:highlight w:val="cyan"/>
        </w:rPr>
        <w:t xml:space="preserve"> </w:t>
      </w:r>
      <w:r w:rsidRPr="004F4748">
        <w:rPr>
          <w:rStyle w:val="StyleUnderline"/>
        </w:rPr>
        <w:t xml:space="preserve">and the people get richer, </w:t>
      </w:r>
      <w:r w:rsidRPr="004F4748">
        <w:rPr>
          <w:rStyle w:val="Emphasis"/>
          <w:highlight w:val="cyan"/>
        </w:rPr>
        <w:t>the party can do</w:t>
      </w:r>
      <w:r w:rsidRPr="004F4748">
        <w:rPr>
          <w:rStyle w:val="StyleUnderline"/>
          <w:highlight w:val="cyan"/>
        </w:rPr>
        <w:t xml:space="preserve"> </w:t>
      </w:r>
      <w:r w:rsidRPr="004F4748">
        <w:rPr>
          <w:rStyle w:val="Emphasis"/>
          <w:highlight w:val="cyan"/>
        </w:rPr>
        <w:t>what</w:t>
      </w:r>
      <w:r w:rsidRPr="004F4748">
        <w:rPr>
          <w:rStyle w:val="StyleUnderline"/>
          <w:highlight w:val="cyan"/>
        </w:rPr>
        <w:t xml:space="preserve">ever </w:t>
      </w:r>
      <w:r w:rsidRPr="004F4748">
        <w:rPr>
          <w:rStyle w:val="Emphasis"/>
          <w:highlight w:val="cyan"/>
        </w:rPr>
        <w:t>it wants</w:t>
      </w:r>
      <w:r w:rsidRPr="004F4748">
        <w:rPr>
          <w:rStyle w:val="StyleUnderline"/>
          <w:highlight w:val="cyan"/>
        </w:rPr>
        <w:t>,</w:t>
      </w:r>
      <w:r w:rsidRPr="004F4748">
        <w:rPr>
          <w:rStyle w:val="StyleUnderline"/>
        </w:rPr>
        <w:t xml:space="preserve"> personal liberty be damned. That meant turning a blind eye to the imprisonment of dissidents and the enrichment of party bosses. But it was a small price to pay, so long as the economy kept growing at light speed.</w:t>
      </w:r>
    </w:p>
    <w:p w14:paraId="4BCB274F" w14:textId="77777777" w:rsidR="0086579F" w:rsidRPr="004F4748" w:rsidRDefault="0086579F" w:rsidP="0086579F">
      <w:pPr>
        <w:rPr>
          <w:rStyle w:val="StyleUnderline"/>
        </w:rPr>
      </w:pPr>
      <w:r w:rsidRPr="004F4748">
        <w:rPr>
          <w:sz w:val="14"/>
        </w:rPr>
        <w:t xml:space="preserve">But </w:t>
      </w:r>
      <w:r w:rsidRPr="004F4748">
        <w:rPr>
          <w:rStyle w:val="StyleUnderline"/>
        </w:rPr>
        <w:t xml:space="preserve">now that the CCP is losing its economic “mandate of heaven,” regular </w:t>
      </w:r>
      <w:r w:rsidRPr="004F4748">
        <w:rPr>
          <w:rStyle w:val="Emphasis"/>
        </w:rPr>
        <w:t>Chinese</w:t>
      </w:r>
      <w:r w:rsidRPr="004F4748">
        <w:rPr>
          <w:rStyle w:val="StyleUnderline"/>
        </w:rPr>
        <w:t xml:space="preserve"> </w:t>
      </w:r>
      <w:r w:rsidRPr="004F4748">
        <w:rPr>
          <w:rStyle w:val="StyleUnderline"/>
          <w:highlight w:val="cyan"/>
        </w:rPr>
        <w:t>folks</w:t>
      </w:r>
      <w:r w:rsidRPr="004F4748">
        <w:rPr>
          <w:rStyle w:val="StyleUnderline"/>
        </w:rPr>
        <w:t xml:space="preserve"> are </w:t>
      </w:r>
      <w:r w:rsidRPr="004F4748">
        <w:rPr>
          <w:rStyle w:val="Emphasis"/>
          <w:highlight w:val="cyan"/>
        </w:rPr>
        <w:t>los</w:t>
      </w:r>
      <w:r w:rsidRPr="004F4748">
        <w:rPr>
          <w:rStyle w:val="Emphasis"/>
        </w:rPr>
        <w:t xml:space="preserve">ing </w:t>
      </w:r>
      <w:r w:rsidRPr="004F4748">
        <w:rPr>
          <w:rStyle w:val="Emphasis"/>
          <w:highlight w:val="cyan"/>
        </w:rPr>
        <w:t>confidence</w:t>
      </w:r>
      <w:r w:rsidRPr="004F4748">
        <w:rPr>
          <w:rStyle w:val="StyleUnderline"/>
          <w:highlight w:val="cyan"/>
        </w:rPr>
        <w:t xml:space="preserve"> in</w:t>
      </w:r>
      <w:r w:rsidRPr="004F4748">
        <w:rPr>
          <w:rStyle w:val="StyleUnderline"/>
        </w:rPr>
        <w:t xml:space="preserve"> their government’s handling of the </w:t>
      </w:r>
      <w:r w:rsidRPr="004F4748">
        <w:rPr>
          <w:rStyle w:val="StyleUnderline"/>
          <w:highlight w:val="cyan"/>
        </w:rPr>
        <w:t>economy</w:t>
      </w:r>
      <w:r w:rsidRPr="004F4748">
        <w:rPr>
          <w:rStyle w:val="StyleUnderline"/>
        </w:rPr>
        <w:t xml:space="preserve"> for the first time since the global financial crisis.</w:t>
      </w:r>
    </w:p>
    <w:p w14:paraId="4BAFCEE0" w14:textId="77777777" w:rsidR="0086579F" w:rsidRPr="004F4748" w:rsidRDefault="0086579F" w:rsidP="0086579F">
      <w:pPr>
        <w:rPr>
          <w:sz w:val="14"/>
        </w:rPr>
      </w:pPr>
      <w:r w:rsidRPr="004F4748">
        <w:rPr>
          <w:sz w:val="14"/>
        </w:rPr>
        <w:t>President Xi Jinping is now achieving barely 5 percent growth in China, which is mediocre for a “developing” country and deeply disappointing to Chinese, who have gotten used to miracle growth.</w:t>
      </w:r>
    </w:p>
    <w:p w14:paraId="32A044A9" w14:textId="77777777" w:rsidR="0086579F" w:rsidRPr="004F4748" w:rsidRDefault="0086579F" w:rsidP="0086579F">
      <w:pPr>
        <w:rPr>
          <w:rStyle w:val="StyleUnderline"/>
        </w:rPr>
      </w:pPr>
      <w:r w:rsidRPr="004F4748">
        <w:rPr>
          <w:rStyle w:val="StyleUnderline"/>
        </w:rPr>
        <w:t>Mediocrity is not enough compensation for a population</w:t>
      </w:r>
      <w:r w:rsidRPr="004F4748">
        <w:rPr>
          <w:sz w:val="14"/>
        </w:rPr>
        <w:t xml:space="preserve"> that has endured some of the most notorious COVID lockdowns, only to see them ended almost overnight without explanation. That clarified for many Chinese that Beijing doesn’t know what it’s doing, </w:t>
      </w:r>
      <w:r w:rsidRPr="004F4748">
        <w:rPr>
          <w:rStyle w:val="StyleUnderline"/>
        </w:rPr>
        <w:t xml:space="preserve">and that </w:t>
      </w:r>
      <w:r w:rsidRPr="004F4748">
        <w:rPr>
          <w:rStyle w:val="StyleUnderline"/>
          <w:highlight w:val="cyan"/>
        </w:rPr>
        <w:t xml:space="preserve">government’s failures can be—and often </w:t>
      </w:r>
      <w:r w:rsidRPr="004F4748">
        <w:rPr>
          <w:rStyle w:val="Emphasis"/>
          <w:highlight w:val="cyan"/>
        </w:rPr>
        <w:t>are—catastrophic</w:t>
      </w:r>
      <w:r w:rsidRPr="004F4748">
        <w:rPr>
          <w:rStyle w:val="StyleUnderline"/>
        </w:rPr>
        <w:t>.</w:t>
      </w:r>
    </w:p>
    <w:p w14:paraId="4976E6B4" w14:textId="77777777" w:rsidR="0086579F" w:rsidRPr="004F4748" w:rsidRDefault="0086579F" w:rsidP="0086579F">
      <w:pPr>
        <w:rPr>
          <w:sz w:val="14"/>
        </w:rPr>
      </w:pPr>
      <w:r w:rsidRPr="004F4748">
        <w:rPr>
          <w:rStyle w:val="StyleUnderline"/>
        </w:rPr>
        <w:t>The CCP’s mishandling of everything, but especially the economy, has left it facing an increasingly skeptical citizenry</w:t>
      </w:r>
      <w:r w:rsidRPr="004F4748">
        <w:rPr>
          <w:sz w:val="14"/>
        </w:rPr>
        <w:t xml:space="preserve"> that is pulling back on spending and investment as it loses confidence. Foreign investors and private enterprise are retreating. China’s labor force is shrinking.</w:t>
      </w:r>
    </w:p>
    <w:p w14:paraId="717D6306" w14:textId="77777777" w:rsidR="0086579F" w:rsidRPr="004F4748" w:rsidRDefault="0086579F" w:rsidP="0086579F">
      <w:pPr>
        <w:rPr>
          <w:sz w:val="14"/>
        </w:rPr>
      </w:pPr>
      <w:r w:rsidRPr="004F4748">
        <w:rPr>
          <w:sz w:val="14"/>
        </w:rPr>
        <w:t>&gt;&gt;&gt; The Case for Urgency Against China</w:t>
      </w:r>
    </w:p>
    <w:p w14:paraId="724CE300" w14:textId="77777777" w:rsidR="0086579F" w:rsidRPr="004F4748" w:rsidRDefault="0086579F" w:rsidP="0086579F">
      <w:pPr>
        <w:rPr>
          <w:sz w:val="14"/>
        </w:rPr>
      </w:pPr>
      <w:r w:rsidRPr="004F4748">
        <w:rPr>
          <w:sz w:val="14"/>
        </w:rPr>
        <w:t>The CCP’s attempts to stimulate the economy will likely just flip the current deflation to more inflation, which could drive massive capital flight overseas while piling more debt on top of China’s $50 trillion mountain.</w:t>
      </w:r>
    </w:p>
    <w:p w14:paraId="0AAD60BA" w14:textId="77777777" w:rsidR="0086579F" w:rsidRPr="004F4748" w:rsidRDefault="0086579F" w:rsidP="0086579F">
      <w:pPr>
        <w:rPr>
          <w:sz w:val="14"/>
        </w:rPr>
      </w:pPr>
      <w:r w:rsidRPr="004F4748">
        <w:rPr>
          <w:sz w:val="14"/>
        </w:rPr>
        <w:lastRenderedPageBreak/>
        <w:t>The situation is bleak, yet one cannot help but notice the striking parallels between China’s mistakes and increasing U.S. government intervention in our own economy.</w:t>
      </w:r>
    </w:p>
    <w:p w14:paraId="38647E70" w14:textId="77777777" w:rsidR="0086579F" w:rsidRPr="004F4748" w:rsidRDefault="0086579F" w:rsidP="0086579F">
      <w:pPr>
        <w:rPr>
          <w:sz w:val="14"/>
        </w:rPr>
      </w:pPr>
      <w:r w:rsidRPr="004F4748">
        <w:rPr>
          <w:sz w:val="14"/>
        </w:rPr>
        <w:t>The Biden administration’s preference for higher taxes and more regulation of business, as well as the pouring of trillions into politically favored businesses and voting blocs, should set off alarm bells. Further, attempts to stimulate the economy by pouring in freshly printed money have resulted in 40-year-high inflation, while anemic growth has left Americans frustrated. The result is stagflation—the combination of high prices and slow growth.</w:t>
      </w:r>
    </w:p>
    <w:p w14:paraId="02535161" w14:textId="77777777" w:rsidR="0086579F" w:rsidRPr="004F4748" w:rsidRDefault="0086579F" w:rsidP="0086579F">
      <w:pPr>
        <w:rPr>
          <w:sz w:val="14"/>
        </w:rPr>
      </w:pPr>
      <w:r w:rsidRPr="004F4748">
        <w:rPr>
          <w:sz w:val="14"/>
        </w:rPr>
        <w:t>Productive investment hasn’t grown under President Biden, whose approval rating on the economy is a paltry 36 percent. A recent poll shows that most people (58 percent) believe that his policies have specifically made things worse. Home affordability is at a 34-year low. Americans have accumulated record credit-card debt amid skyrocketing grocery bills. Paychecks are bigger on paper, yet people are poorer.</w:t>
      </w:r>
    </w:p>
    <w:p w14:paraId="51659CAD" w14:textId="77777777" w:rsidR="0086579F" w:rsidRPr="004F4748" w:rsidRDefault="0086579F" w:rsidP="0086579F">
      <w:pPr>
        <w:rPr>
          <w:rStyle w:val="Emphasis"/>
        </w:rPr>
      </w:pPr>
      <w:r w:rsidRPr="004F4748">
        <w:rPr>
          <w:sz w:val="14"/>
        </w:rPr>
        <w:t xml:space="preserve">The stark realization for Americans is that we are becoming more like China. The question is whether </w:t>
      </w:r>
      <w:r w:rsidRPr="004F4748">
        <w:rPr>
          <w:rStyle w:val="StyleUnderline"/>
          <w:highlight w:val="cyan"/>
        </w:rPr>
        <w:t>the</w:t>
      </w:r>
      <w:r w:rsidRPr="004F4748">
        <w:rPr>
          <w:rStyle w:val="StyleUnderline"/>
        </w:rPr>
        <w:t xml:space="preserve"> </w:t>
      </w:r>
      <w:r w:rsidRPr="004F4748">
        <w:rPr>
          <w:sz w:val="14"/>
        </w:rPr>
        <w:t>ongoing</w:t>
      </w:r>
      <w:r w:rsidRPr="004F4748">
        <w:rPr>
          <w:rStyle w:val="StyleUnderline"/>
        </w:rPr>
        <w:t xml:space="preserve"> </w:t>
      </w:r>
      <w:r w:rsidRPr="004F4748">
        <w:rPr>
          <w:rStyle w:val="StyleUnderline"/>
          <w:highlight w:val="cyan"/>
        </w:rPr>
        <w:t xml:space="preserve">collapse of China </w:t>
      </w:r>
      <w:r w:rsidRPr="004F4748">
        <w:rPr>
          <w:rStyle w:val="Emphasis"/>
          <w:highlight w:val="cyan"/>
        </w:rPr>
        <w:t>will</w:t>
      </w:r>
      <w:r w:rsidRPr="004F4748">
        <w:rPr>
          <w:rStyle w:val="Emphasis"/>
        </w:rPr>
        <w:t xml:space="preserve"> </w:t>
      </w:r>
      <w:r w:rsidRPr="004F4748">
        <w:rPr>
          <w:sz w:val="14"/>
        </w:rPr>
        <w:t xml:space="preserve">motivate us to change our ways, or just to ignore the warning and </w:t>
      </w:r>
      <w:r w:rsidRPr="004F4748">
        <w:rPr>
          <w:rStyle w:val="Emphasis"/>
          <w:highlight w:val="cyan"/>
        </w:rPr>
        <w:t>risk</w:t>
      </w:r>
      <w:r w:rsidRPr="004F4748">
        <w:rPr>
          <w:rStyle w:val="StyleUnderline"/>
        </w:rPr>
        <w:t xml:space="preserve"> </w:t>
      </w:r>
      <w:r w:rsidRPr="004F4748">
        <w:rPr>
          <w:sz w:val="14"/>
        </w:rPr>
        <w:t xml:space="preserve">the same </w:t>
      </w:r>
      <w:r w:rsidRPr="004F4748">
        <w:rPr>
          <w:rStyle w:val="Emphasis"/>
          <w:highlight w:val="cyan"/>
        </w:rPr>
        <w:t>fate.</w:t>
      </w:r>
    </w:p>
    <w:p w14:paraId="3485BCD2" w14:textId="1296B474" w:rsidR="00775754" w:rsidRPr="004F4748" w:rsidRDefault="00775754" w:rsidP="001B7410">
      <w:pPr>
        <w:pStyle w:val="Heading2"/>
        <w:rPr>
          <w:rFonts w:cs="Calibri"/>
        </w:rPr>
      </w:pPr>
      <w:r w:rsidRPr="004F4748">
        <w:rPr>
          <w:rFonts w:cs="Calibri"/>
        </w:rPr>
        <w:lastRenderedPageBreak/>
        <w:t>[</w:t>
      </w:r>
      <w:proofErr w:type="spellStart"/>
      <w:r w:rsidRPr="004F4748">
        <w:rPr>
          <w:rFonts w:cs="Calibri"/>
        </w:rPr>
        <w:t>Misc</w:t>
      </w:r>
      <w:proofErr w:type="spellEnd"/>
      <w:r w:rsidRPr="004F4748">
        <w:rPr>
          <w:rFonts w:cs="Calibri"/>
        </w:rPr>
        <w:t xml:space="preserve">] </w:t>
      </w:r>
    </w:p>
    <w:p w14:paraId="106C0AD3" w14:textId="77777777" w:rsidR="0086579F" w:rsidRDefault="0086579F" w:rsidP="0086579F">
      <w:pPr>
        <w:pStyle w:val="Heading3"/>
      </w:pPr>
      <w:r>
        <w:lastRenderedPageBreak/>
        <w:t>2NC – AT: US Soft Power Dead</w:t>
      </w:r>
    </w:p>
    <w:p w14:paraId="1BE80151" w14:textId="77777777" w:rsidR="0086579F" w:rsidRDefault="0086579F" w:rsidP="0086579F">
      <w:pPr>
        <w:pStyle w:val="Heading4"/>
      </w:pPr>
      <w:r>
        <w:t>Soft power loss is reversible – Vietnam and Iraq prove.</w:t>
      </w:r>
    </w:p>
    <w:p w14:paraId="2E8750E6" w14:textId="77777777" w:rsidR="0086579F" w:rsidRPr="00B52B1A" w:rsidRDefault="0086579F" w:rsidP="0086579F">
      <w:r w:rsidRPr="00B52B1A">
        <w:t xml:space="preserve">Joseph S. </w:t>
      </w:r>
      <w:r w:rsidRPr="00B52B1A">
        <w:rPr>
          <w:rStyle w:val="Style13ptBold"/>
        </w:rPr>
        <w:t>Nye</w:t>
      </w:r>
      <w:r w:rsidRPr="00B52B1A">
        <w:t xml:space="preserve"> Jr</w:t>
      </w:r>
      <w:r>
        <w:t xml:space="preserve"> </w:t>
      </w:r>
      <w:r w:rsidRPr="00B52B1A">
        <w:rPr>
          <w:rStyle w:val="Style13ptBold"/>
        </w:rPr>
        <w:t>25</w:t>
      </w:r>
      <w:r>
        <w:t xml:space="preserve"> [5/21/25, J</w:t>
      </w:r>
      <w:r w:rsidRPr="00B52B1A">
        <w:t xml:space="preserve">oseph S. Nye Jr. is a university distinguished service professor emeritus and former dean of the Harvard Kennedy School of Government. He received his bachelor’s degree summa cum laude from Princeton University, won a Rhodes Scholarship to Oxford University, and earned a PhD in political science from Harvard. He has served as assistant secretary of defense for International Security Affairs; chair of the National Intelligence Council; and deputy </w:t>
      </w:r>
      <w:proofErr w:type="spellStart"/>
      <w:r w:rsidRPr="00B52B1A">
        <w:t>under secretary</w:t>
      </w:r>
      <w:proofErr w:type="spellEnd"/>
      <w:r w:rsidRPr="00B52B1A">
        <w:t xml:space="preserve"> of state for security assistance, science, and technology.</w:t>
      </w:r>
      <w:r>
        <w:t xml:space="preserve"> “</w:t>
      </w:r>
      <w:r w:rsidRPr="00B52B1A">
        <w:t>Does American soft power have a future?</w:t>
      </w:r>
      <w:r>
        <w:t xml:space="preserve">”, </w:t>
      </w:r>
      <w:hyperlink r:id="rId13" w:history="1">
        <w:r w:rsidRPr="00601183">
          <w:rPr>
            <w:rStyle w:val="Hyperlink"/>
          </w:rPr>
          <w:t>https://www.latimes.com/opinion/story/2025-05-21/donald-trump-china-soft-power-foreign-policy</w:t>
        </w:r>
      </w:hyperlink>
      <w:r>
        <w:t>] //</w:t>
      </w:r>
      <w:proofErr w:type="spellStart"/>
      <w:r>
        <w:t>Sreekantan</w:t>
      </w:r>
      <w:proofErr w:type="spellEnd"/>
    </w:p>
    <w:p w14:paraId="1837648B" w14:textId="77777777" w:rsidR="0086579F" w:rsidRPr="00B52B1A" w:rsidRDefault="0086579F" w:rsidP="0086579F">
      <w:pPr>
        <w:rPr>
          <w:sz w:val="16"/>
        </w:rPr>
      </w:pPr>
      <w:r w:rsidRPr="00B52B1A">
        <w:rPr>
          <w:rStyle w:val="StyleUnderline"/>
          <w:highlight w:val="cyan"/>
        </w:rPr>
        <w:t>American democracy</w:t>
      </w:r>
      <w:r w:rsidRPr="00B52B1A">
        <w:rPr>
          <w:rStyle w:val="StyleUnderline"/>
        </w:rPr>
        <w:t xml:space="preserve"> is </w:t>
      </w:r>
      <w:r w:rsidRPr="00B52B1A">
        <w:rPr>
          <w:rStyle w:val="Emphasis"/>
          <w:highlight w:val="cyan"/>
        </w:rPr>
        <w:t>likely to survive</w:t>
      </w:r>
      <w:r w:rsidRPr="00B52B1A">
        <w:rPr>
          <w:rStyle w:val="StyleUnderline"/>
        </w:rPr>
        <w:t xml:space="preserve"> the next four years of </w:t>
      </w:r>
      <w:r w:rsidRPr="00B52B1A">
        <w:rPr>
          <w:rStyle w:val="StyleUnderline"/>
          <w:highlight w:val="cyan"/>
        </w:rPr>
        <w:t>Trump</w:t>
      </w:r>
      <w:r w:rsidRPr="00B52B1A">
        <w:rPr>
          <w:rStyle w:val="StyleUnderline"/>
        </w:rPr>
        <w:t xml:space="preserve">. The </w:t>
      </w:r>
      <w:r w:rsidRPr="00B52B1A">
        <w:rPr>
          <w:rStyle w:val="StyleUnderline"/>
          <w:highlight w:val="cyan"/>
        </w:rPr>
        <w:t xml:space="preserve">country has a </w:t>
      </w:r>
      <w:r w:rsidRPr="00B52B1A">
        <w:rPr>
          <w:rStyle w:val="Emphasis"/>
          <w:highlight w:val="cyan"/>
        </w:rPr>
        <w:t>resilient political culture</w:t>
      </w:r>
      <w:r w:rsidRPr="00B52B1A">
        <w:rPr>
          <w:rStyle w:val="StyleUnderline"/>
        </w:rPr>
        <w:t xml:space="preserve"> and the </w:t>
      </w:r>
      <w:r w:rsidRPr="00B52B1A">
        <w:rPr>
          <w:rStyle w:val="StyleUnderline"/>
          <w:highlight w:val="cyan"/>
        </w:rPr>
        <w:t>Constitution encourages checks and balances</w:t>
      </w:r>
      <w:r w:rsidRPr="00B52B1A">
        <w:rPr>
          <w:rStyle w:val="StyleUnderline"/>
        </w:rPr>
        <w:t xml:space="preserve">, whatever their weaknesses. </w:t>
      </w:r>
      <w:r w:rsidRPr="00B52B1A">
        <w:rPr>
          <w:rStyle w:val="StyleUnderline"/>
          <w:highlight w:val="cyan"/>
        </w:rPr>
        <w:t>In 2026</w:t>
      </w:r>
      <w:r w:rsidRPr="00B52B1A">
        <w:rPr>
          <w:rStyle w:val="StyleUnderline"/>
        </w:rPr>
        <w:t xml:space="preserve">, there is a reasonable chance that </w:t>
      </w:r>
      <w:r w:rsidRPr="00B52B1A">
        <w:rPr>
          <w:rStyle w:val="StyleUnderline"/>
          <w:highlight w:val="cyan"/>
        </w:rPr>
        <w:t>Democrats will regain control</w:t>
      </w:r>
      <w:r w:rsidRPr="00B52B1A">
        <w:rPr>
          <w:rStyle w:val="StyleUnderline"/>
        </w:rPr>
        <w:t xml:space="preserve"> of the House of Representatives.</w:t>
      </w:r>
      <w:r w:rsidRPr="00B52B1A">
        <w:rPr>
          <w:sz w:val="16"/>
        </w:rPr>
        <w:t xml:space="preserve"> Moreover, American civil society remains strong, and the courts independent. Many organizations have launched lawsuits to challenge Trump’s actions, and markets have signaled dissatisfaction with his economic policies.</w:t>
      </w:r>
    </w:p>
    <w:p w14:paraId="2018EBEF" w14:textId="77777777" w:rsidR="0086579F" w:rsidRPr="00B52B1A" w:rsidRDefault="0086579F" w:rsidP="0086579F">
      <w:pPr>
        <w:rPr>
          <w:sz w:val="16"/>
        </w:rPr>
      </w:pPr>
      <w:r w:rsidRPr="00B52B1A">
        <w:rPr>
          <w:rStyle w:val="StyleUnderline"/>
        </w:rPr>
        <w:t xml:space="preserve">American </w:t>
      </w:r>
      <w:r w:rsidRPr="00B52B1A">
        <w:rPr>
          <w:rStyle w:val="StyleUnderline"/>
          <w:highlight w:val="cyan"/>
        </w:rPr>
        <w:t xml:space="preserve">soft power </w:t>
      </w:r>
      <w:r w:rsidRPr="00B52B1A">
        <w:rPr>
          <w:rStyle w:val="Emphasis"/>
          <w:highlight w:val="cyan"/>
        </w:rPr>
        <w:t>recovered</w:t>
      </w:r>
      <w:r w:rsidRPr="00B52B1A">
        <w:rPr>
          <w:rStyle w:val="StyleUnderline"/>
          <w:highlight w:val="cyan"/>
        </w:rPr>
        <w:t xml:space="preserve"> after low points during</w:t>
      </w:r>
      <w:r w:rsidRPr="00B52B1A">
        <w:rPr>
          <w:rStyle w:val="StyleUnderline"/>
        </w:rPr>
        <w:t xml:space="preserve"> the </w:t>
      </w:r>
      <w:r w:rsidRPr="00D20D02">
        <w:rPr>
          <w:rStyle w:val="StyleUnderline"/>
          <w:highlight w:val="cyan"/>
        </w:rPr>
        <w:t>Vietnam and Iraq wa</w:t>
      </w:r>
      <w:r w:rsidRPr="00B52B1A">
        <w:rPr>
          <w:rStyle w:val="StyleUnderline"/>
          <w:highlight w:val="cyan"/>
        </w:rPr>
        <w:t>rs</w:t>
      </w:r>
      <w:r w:rsidRPr="00B52B1A">
        <w:rPr>
          <w:rStyle w:val="StyleUnderline"/>
        </w:rPr>
        <w:t>, as well as during Trump’s first term.</w:t>
      </w:r>
      <w:r w:rsidRPr="00B52B1A">
        <w:rPr>
          <w:sz w:val="16"/>
        </w:rPr>
        <w:t xml:space="preserve"> But once trust is lost, it is not easily restored. After the invasion of Ukraine, Russia lost most of what soft power it had. Right now, China is striving to fill any soft power gaps that Trump creates. The way Chinese President Xi Jinping tells it, the East is rising over the West.</w:t>
      </w:r>
    </w:p>
    <w:p w14:paraId="771FF594" w14:textId="77777777" w:rsidR="0086579F" w:rsidRPr="00195C34" w:rsidRDefault="0086579F" w:rsidP="0086579F"/>
    <w:p w14:paraId="7C876A8B" w14:textId="77777777" w:rsidR="00801490" w:rsidRPr="004F4748" w:rsidRDefault="00801490" w:rsidP="00801490">
      <w:pPr>
        <w:pStyle w:val="Heading3"/>
        <w:rPr>
          <w:rFonts w:cs="Calibri"/>
        </w:rPr>
      </w:pPr>
      <w:r w:rsidRPr="004F4748">
        <w:rPr>
          <w:rFonts w:cs="Calibri"/>
        </w:rPr>
        <w:lastRenderedPageBreak/>
        <w:t xml:space="preserve">AT: China </w:t>
      </w:r>
      <w:proofErr w:type="spellStart"/>
      <w:r w:rsidRPr="004F4748">
        <w:rPr>
          <w:rFonts w:cs="Calibri"/>
        </w:rPr>
        <w:t>Heg</w:t>
      </w:r>
      <w:proofErr w:type="spellEnd"/>
      <w:r w:rsidRPr="004F4748">
        <w:rPr>
          <w:rFonts w:cs="Calibri"/>
        </w:rPr>
        <w:t xml:space="preserve"> bad</w:t>
      </w:r>
    </w:p>
    <w:p w14:paraId="720F642F" w14:textId="6248A9B1" w:rsidR="00801490" w:rsidRPr="004F4748" w:rsidRDefault="0086579F" w:rsidP="00801490">
      <w:pPr>
        <w:pStyle w:val="Heading4"/>
        <w:rPr>
          <w:rFonts w:cs="Calibri"/>
        </w:rPr>
      </w:pPr>
      <w:r>
        <w:rPr>
          <w:rFonts w:cs="Calibri"/>
        </w:rPr>
        <w:t>Chinese leadership leads to peace balance of power with the US</w:t>
      </w:r>
    </w:p>
    <w:p w14:paraId="53834B7F" w14:textId="77777777" w:rsidR="00801490" w:rsidRPr="004F4748" w:rsidRDefault="00801490" w:rsidP="00801490">
      <w:r w:rsidRPr="004F4748">
        <w:rPr>
          <w:rStyle w:val="Style13ptBold"/>
        </w:rPr>
        <w:t xml:space="preserve">Zhao 24 </w:t>
      </w:r>
      <w:r w:rsidRPr="004F4748">
        <w:t xml:space="preserve">[Tong; Senior Fellow, Carnegie China, Nuclear Policy Program; “POLITICAL DRIVERS OF CHINA'S CHANGING NUCLEAR POLICY;” 07-17-24; acc. 07-05-25; Carnegie Endowment </w:t>
      </w:r>
      <w:proofErr w:type="gramStart"/>
      <w:r w:rsidRPr="004F4748">
        <w:t>For</w:t>
      </w:r>
      <w:proofErr w:type="gramEnd"/>
      <w:r w:rsidRPr="004F4748">
        <w:t xml:space="preserve"> International Peace; https://carnegieendowment.org/research/2024/07/china-nuclear-buildup-political-drivers-united-states-relationship-international-security?lang=en] </w:t>
      </w:r>
      <w:proofErr w:type="spellStart"/>
      <w:r w:rsidRPr="004F4748">
        <w:t>lileto</w:t>
      </w:r>
      <w:proofErr w:type="spellEnd"/>
    </w:p>
    <w:p w14:paraId="6EF41AAE" w14:textId="77777777" w:rsidR="00801490" w:rsidRPr="004F4748" w:rsidRDefault="00801490" w:rsidP="00801490">
      <w:pPr>
        <w:rPr>
          <w:sz w:val="14"/>
        </w:rPr>
      </w:pPr>
      <w:r w:rsidRPr="004F4748">
        <w:rPr>
          <w:sz w:val="14"/>
        </w:rPr>
        <w:t>The leadership’s current power politics mindset can be traced back to the thinking of previous paramount leaders. For instance, Mao famously expressed his view on the United States by stating that “</w:t>
      </w:r>
      <w:r w:rsidRPr="004F4748">
        <w:rPr>
          <w:u w:val="single"/>
        </w:rPr>
        <w:t>American imperialists are very arrogant</w:t>
      </w:r>
      <w:r w:rsidRPr="004F4748">
        <w:rPr>
          <w:sz w:val="14"/>
        </w:rPr>
        <w:t xml:space="preserve">. Wherever they can act unreasonably, they will definitely do so. If they show a little bit of reason, it is only because they have been pushed to a point where they have no other choice.”59 These sentiments, although less prominent during the period of </w:t>
      </w:r>
      <w:r w:rsidRPr="004F4748">
        <w:rPr>
          <w:u w:val="single"/>
        </w:rPr>
        <w:t>China’s reform</w:t>
      </w:r>
      <w:r w:rsidRPr="004F4748">
        <w:rPr>
          <w:sz w:val="14"/>
        </w:rPr>
        <w:t xml:space="preserve"> and opening, </w:t>
      </w:r>
      <w:r w:rsidRPr="004F4748">
        <w:rPr>
          <w:u w:val="single"/>
        </w:rPr>
        <w:t>have regained popularity</w:t>
      </w:r>
      <w:r w:rsidRPr="004F4748">
        <w:rPr>
          <w:sz w:val="14"/>
        </w:rPr>
        <w:t xml:space="preserve"> in recent years. Echoing these sentiments, Chinese policy experts today often assert that </w:t>
      </w:r>
      <w:r w:rsidRPr="004F4748">
        <w:rPr>
          <w:b/>
          <w:bCs/>
          <w:u w:val="single"/>
        </w:rPr>
        <w:t>Beijing’s recent</w:t>
      </w:r>
      <w:r w:rsidRPr="004F4748">
        <w:rPr>
          <w:u w:val="single"/>
        </w:rPr>
        <w:t xml:space="preserve"> </w:t>
      </w:r>
      <w:r w:rsidRPr="004F4748">
        <w:rPr>
          <w:b/>
          <w:bCs/>
          <w:u w:val="single"/>
        </w:rPr>
        <w:t>demonstration of military power has prompted other countries to adopt more accommodating approaches toward China</w:t>
      </w:r>
      <w:r w:rsidRPr="004F4748">
        <w:rPr>
          <w:sz w:val="14"/>
        </w:rPr>
        <w:t xml:space="preserve">.60 Even international experts have openly argued that </w:t>
      </w:r>
      <w:r w:rsidRPr="004F4748">
        <w:rPr>
          <w:u w:val="single"/>
        </w:rPr>
        <w:t>China’s bigger nuclear arsenal has made Western countries soften their positions toward China on a range of issues</w:t>
      </w:r>
      <w:r w:rsidRPr="004F4748">
        <w:rPr>
          <w:sz w:val="14"/>
        </w:rPr>
        <w:t>.61</w:t>
      </w:r>
    </w:p>
    <w:p w14:paraId="29A6BC02" w14:textId="18A2DE05" w:rsidR="00801490" w:rsidRDefault="00801490" w:rsidP="00801490">
      <w:pPr>
        <w:rPr>
          <w:sz w:val="14"/>
        </w:rPr>
      </w:pPr>
      <w:r w:rsidRPr="004F4748">
        <w:rPr>
          <w:sz w:val="14"/>
        </w:rPr>
        <w:t xml:space="preserve">Like how </w:t>
      </w:r>
      <w:r w:rsidRPr="004F4748">
        <w:rPr>
          <w:u w:val="single"/>
        </w:rPr>
        <w:t>Xi has praised Russia’s prioritization of nuclear capabilities</w:t>
      </w:r>
      <w:r w:rsidRPr="004F4748">
        <w:rPr>
          <w:sz w:val="14"/>
        </w:rPr>
        <w:t xml:space="preserve">, Chinese nuclear experts and public opinion leaders have also maintained that Russia’s nuclear modernization and assertive nuclear posture have </w:t>
      </w:r>
      <w:r w:rsidRPr="004F4748">
        <w:rPr>
          <w:u w:val="single"/>
        </w:rPr>
        <w:t>made Washington more cautious in dealing with Moscow.</w:t>
      </w:r>
      <w:r w:rsidRPr="004F4748">
        <w:rPr>
          <w:sz w:val="14"/>
        </w:rPr>
        <w:t xml:space="preserve">62 They therefore conclude that a </w:t>
      </w:r>
      <w:r w:rsidRPr="004F4748">
        <w:rPr>
          <w:u w:val="single"/>
        </w:rPr>
        <w:t xml:space="preserve">larger Chinese nuclear arsenal would </w:t>
      </w:r>
      <w:r w:rsidRPr="004F4748">
        <w:rPr>
          <w:b/>
          <w:bCs/>
          <w:u w:val="single"/>
        </w:rPr>
        <w:t>discourage the United States from blocking China’s rise</w:t>
      </w:r>
      <w:r w:rsidRPr="004F4748">
        <w:rPr>
          <w:u w:val="single"/>
        </w:rPr>
        <w:t xml:space="preserve"> and promoting regime instability.</w:t>
      </w:r>
      <w:r w:rsidRPr="004F4748">
        <w:rPr>
          <w:sz w:val="14"/>
        </w:rPr>
        <w:t xml:space="preserve"> They believe that an </w:t>
      </w:r>
      <w:r w:rsidRPr="004F4748">
        <w:rPr>
          <w:u w:val="single"/>
        </w:rPr>
        <w:t xml:space="preserve">expanded nuclear arsenal would compel Washington to accept </w:t>
      </w:r>
      <w:r w:rsidRPr="004F4748">
        <w:rPr>
          <w:b/>
          <w:bCs/>
          <w:u w:val="single"/>
        </w:rPr>
        <w:t>peaceful coexistence</w:t>
      </w:r>
      <w:r w:rsidRPr="004F4748">
        <w:rPr>
          <w:u w:val="single"/>
        </w:rPr>
        <w:t xml:space="preserve"> with Beijing </w:t>
      </w:r>
      <w:r w:rsidRPr="004F4748">
        <w:rPr>
          <w:sz w:val="14"/>
        </w:rPr>
        <w:t>and treat it with a true sense of equality and “respect.”63</w:t>
      </w:r>
    </w:p>
    <w:p w14:paraId="3B2C1CD0" w14:textId="265A3DD7" w:rsidR="0086579F" w:rsidRDefault="0086579F" w:rsidP="00801490">
      <w:pPr>
        <w:rPr>
          <w:sz w:val="14"/>
        </w:rPr>
      </w:pPr>
    </w:p>
    <w:p w14:paraId="056F6501" w14:textId="77777777" w:rsidR="00444AA3" w:rsidRDefault="00444AA3" w:rsidP="00444AA3">
      <w:pPr>
        <w:pStyle w:val="Heading3"/>
      </w:pPr>
      <w:r>
        <w:lastRenderedPageBreak/>
        <w:t xml:space="preserve">AT: Transition Wars—2NC </w:t>
      </w:r>
    </w:p>
    <w:p w14:paraId="1D8288BE" w14:textId="77777777" w:rsidR="00444AA3" w:rsidRDefault="00444AA3" w:rsidP="00444AA3">
      <w:pPr>
        <w:pStyle w:val="Heading4"/>
      </w:pPr>
      <w:r>
        <w:t xml:space="preserve">Retrenchment maintains </w:t>
      </w:r>
      <w:r>
        <w:rPr>
          <w:u w:val="single"/>
        </w:rPr>
        <w:t>essential</w:t>
      </w:r>
      <w:r>
        <w:t xml:space="preserve"> partnerships while </w:t>
      </w:r>
      <w:r>
        <w:rPr>
          <w:u w:val="single"/>
        </w:rPr>
        <w:t>avoiding</w:t>
      </w:r>
      <w:r>
        <w:t xml:space="preserve"> escalatory spirals.</w:t>
      </w:r>
    </w:p>
    <w:p w14:paraId="33C4AF66" w14:textId="77777777" w:rsidR="00444AA3" w:rsidRDefault="00444AA3" w:rsidP="00444AA3">
      <w:r w:rsidRPr="0036361E">
        <w:rPr>
          <w:rStyle w:val="Style13ptBold"/>
        </w:rPr>
        <w:t>Latham ’24</w:t>
      </w:r>
      <w:r>
        <w:t xml:space="preserve"> [Andrew; October 15; Professor of Political Science at Macalester College, Senior Fellow at the Institute for Peace and Diplomacy, Ph.D. in Political Science from York University; The Hill, “The End of U.S. Global Dominance Presents an Opportunity for America,” https://thehill.com/opinion/national-security/4932894-the-end-of-us-global-dominance-presents-an-opportunity-for-america/]</w:t>
      </w:r>
    </w:p>
    <w:p w14:paraId="1B89B5BF" w14:textId="77777777" w:rsidR="00444AA3" w:rsidRPr="003275EC" w:rsidRDefault="00444AA3" w:rsidP="00444AA3">
      <w:pPr>
        <w:rPr>
          <w:sz w:val="16"/>
        </w:rPr>
      </w:pPr>
      <w:r w:rsidRPr="003275EC">
        <w:rPr>
          <w:sz w:val="16"/>
        </w:rPr>
        <w:t xml:space="preserve">The era of </w:t>
      </w:r>
      <w:r w:rsidRPr="0087757B">
        <w:rPr>
          <w:rStyle w:val="StyleUnderline"/>
        </w:rPr>
        <w:t xml:space="preserve">American </w:t>
      </w:r>
      <w:r w:rsidRPr="00EF4DED">
        <w:rPr>
          <w:rStyle w:val="Emphasis"/>
          <w:highlight w:val="cyan"/>
        </w:rPr>
        <w:t>hegemony</w:t>
      </w:r>
      <w:r w:rsidRPr="003275EC">
        <w:rPr>
          <w:sz w:val="16"/>
        </w:rPr>
        <w:t xml:space="preserve">, which dominated global affairs since 1945 and reached its peak after 1991, </w:t>
      </w:r>
      <w:r w:rsidRPr="0087757B">
        <w:rPr>
          <w:rStyle w:val="StyleUnderline"/>
        </w:rPr>
        <w:t xml:space="preserve">is </w:t>
      </w:r>
      <w:r w:rsidRPr="00EF4DED">
        <w:rPr>
          <w:rStyle w:val="StyleUnderline"/>
          <w:highlight w:val="cyan"/>
        </w:rPr>
        <w:t xml:space="preserve">coming to an </w:t>
      </w:r>
      <w:r w:rsidRPr="00EF4DED">
        <w:rPr>
          <w:rStyle w:val="Emphasis"/>
          <w:highlight w:val="cyan"/>
        </w:rPr>
        <w:t>end</w:t>
      </w:r>
      <w:r w:rsidRPr="003275EC">
        <w:rPr>
          <w:sz w:val="16"/>
        </w:rPr>
        <w:t xml:space="preserve">. And </w:t>
      </w:r>
      <w:r w:rsidRPr="00F91402">
        <w:rPr>
          <w:rStyle w:val="StyleUnderline"/>
        </w:rPr>
        <w:t>rather than lament this</w:t>
      </w:r>
      <w:r w:rsidRPr="003275EC">
        <w:rPr>
          <w:sz w:val="16"/>
        </w:rPr>
        <w:t xml:space="preserve"> shift, </w:t>
      </w:r>
      <w:r w:rsidRPr="00EF4DED">
        <w:rPr>
          <w:rStyle w:val="StyleUnderline"/>
          <w:highlight w:val="cyan"/>
        </w:rPr>
        <w:t>the U.S</w:t>
      </w:r>
      <w:r w:rsidRPr="00F91402">
        <w:rPr>
          <w:rStyle w:val="StyleUnderline"/>
        </w:rPr>
        <w:t>.</w:t>
      </w:r>
      <w:r w:rsidRPr="003275EC">
        <w:rPr>
          <w:sz w:val="16"/>
        </w:rPr>
        <w:t xml:space="preserve"> and the world </w:t>
      </w:r>
      <w:r w:rsidRPr="00EF4DED">
        <w:rPr>
          <w:rStyle w:val="StyleUnderline"/>
          <w:highlight w:val="cyan"/>
        </w:rPr>
        <w:t xml:space="preserve">should </w:t>
      </w:r>
      <w:r w:rsidRPr="00EF4DED">
        <w:rPr>
          <w:rStyle w:val="Emphasis"/>
          <w:highlight w:val="cyan"/>
        </w:rPr>
        <w:t>embrace</w:t>
      </w:r>
      <w:r w:rsidRPr="008F7B6A">
        <w:rPr>
          <w:rStyle w:val="StyleUnderline"/>
        </w:rPr>
        <w:t xml:space="preserve"> </w:t>
      </w:r>
      <w:r w:rsidRPr="003275EC">
        <w:rPr>
          <w:sz w:val="16"/>
        </w:rPr>
        <w:t xml:space="preserve">the </w:t>
      </w:r>
      <w:r w:rsidRPr="00EF4DED">
        <w:rPr>
          <w:rStyle w:val="StyleUnderline"/>
          <w:highlight w:val="cyan"/>
        </w:rPr>
        <w:t>opportunities</w:t>
      </w:r>
      <w:r w:rsidRPr="008F7B6A">
        <w:rPr>
          <w:rStyle w:val="StyleUnderline"/>
        </w:rPr>
        <w:t xml:space="preserve"> it presents</w:t>
      </w:r>
      <w:r w:rsidRPr="003275EC">
        <w:rPr>
          <w:sz w:val="16"/>
        </w:rPr>
        <w:t>.</w:t>
      </w:r>
    </w:p>
    <w:p w14:paraId="0D0E2420" w14:textId="77777777" w:rsidR="00444AA3" w:rsidRPr="003275EC" w:rsidRDefault="00444AA3" w:rsidP="00444AA3">
      <w:pPr>
        <w:rPr>
          <w:sz w:val="16"/>
        </w:rPr>
      </w:pPr>
      <w:r w:rsidRPr="003275EC">
        <w:rPr>
          <w:sz w:val="16"/>
        </w:rPr>
        <w:t xml:space="preserve">For too long, </w:t>
      </w:r>
      <w:r w:rsidRPr="00CF1CD8">
        <w:rPr>
          <w:rStyle w:val="StyleUnderline"/>
        </w:rPr>
        <w:t>the U.S. has shouldered</w:t>
      </w:r>
      <w:r w:rsidRPr="003275EC">
        <w:rPr>
          <w:sz w:val="16"/>
        </w:rPr>
        <w:t xml:space="preserve"> the burden of </w:t>
      </w:r>
      <w:r w:rsidRPr="002C765C">
        <w:rPr>
          <w:rStyle w:val="Emphasis"/>
        </w:rPr>
        <w:t>global policing</w:t>
      </w:r>
      <w:r w:rsidRPr="003275EC">
        <w:rPr>
          <w:sz w:val="16"/>
        </w:rPr>
        <w:t xml:space="preserve">, tied to the notion of </w:t>
      </w:r>
      <w:r w:rsidRPr="0030274B">
        <w:rPr>
          <w:rStyle w:val="StyleUnderline"/>
        </w:rPr>
        <w:t>maintaining a “</w:t>
      </w:r>
      <w:r w:rsidRPr="00EF4DED">
        <w:rPr>
          <w:rStyle w:val="StyleUnderline"/>
          <w:highlight w:val="cyan"/>
        </w:rPr>
        <w:t>rules-based</w:t>
      </w:r>
      <w:r w:rsidRPr="0030274B">
        <w:rPr>
          <w:rStyle w:val="StyleUnderline"/>
        </w:rPr>
        <w:t xml:space="preserve"> </w:t>
      </w:r>
      <w:r w:rsidRPr="003275EC">
        <w:rPr>
          <w:sz w:val="16"/>
        </w:rPr>
        <w:t xml:space="preserve">international </w:t>
      </w:r>
      <w:r w:rsidRPr="00EF4DED">
        <w:rPr>
          <w:rStyle w:val="Emphasis"/>
          <w:highlight w:val="cyan"/>
        </w:rPr>
        <w:t>order</w:t>
      </w:r>
      <w:r w:rsidRPr="003275EC">
        <w:rPr>
          <w:sz w:val="16"/>
        </w:rPr>
        <w:t xml:space="preserve">” </w:t>
      </w:r>
      <w:r w:rsidRPr="00E932F4">
        <w:rPr>
          <w:rStyle w:val="StyleUnderline"/>
        </w:rPr>
        <w:t>that</w:t>
      </w:r>
      <w:r w:rsidRPr="0030274B">
        <w:rPr>
          <w:rStyle w:val="StyleUnderline"/>
        </w:rPr>
        <w:t xml:space="preserve"> </w:t>
      </w:r>
      <w:r w:rsidRPr="00EF4DED">
        <w:rPr>
          <w:rStyle w:val="StyleUnderline"/>
          <w:highlight w:val="cyan"/>
        </w:rPr>
        <w:t>is</w:t>
      </w:r>
      <w:r w:rsidRPr="003275EC">
        <w:rPr>
          <w:sz w:val="16"/>
        </w:rPr>
        <w:t xml:space="preserve"> increasingly </w:t>
      </w:r>
      <w:r w:rsidRPr="00EF4DED">
        <w:rPr>
          <w:rStyle w:val="Emphasis"/>
          <w:highlight w:val="cyan"/>
        </w:rPr>
        <w:t>irrelevant</w:t>
      </w:r>
      <w:r w:rsidRPr="003275EC">
        <w:rPr>
          <w:sz w:val="16"/>
        </w:rPr>
        <w:t xml:space="preserve">. The end of this era opens the door to </w:t>
      </w:r>
      <w:r w:rsidRPr="00070A88">
        <w:rPr>
          <w:rStyle w:val="StyleUnderline"/>
        </w:rPr>
        <w:t>a</w:t>
      </w:r>
      <w:r w:rsidRPr="003275EC">
        <w:rPr>
          <w:sz w:val="16"/>
        </w:rPr>
        <w:t xml:space="preserve"> more just, prosperous and </w:t>
      </w:r>
      <w:r w:rsidRPr="00EF4DED">
        <w:rPr>
          <w:rStyle w:val="Emphasis"/>
          <w:highlight w:val="cyan"/>
        </w:rPr>
        <w:t>realistic</w:t>
      </w:r>
      <w:r w:rsidRPr="00070A88">
        <w:rPr>
          <w:rStyle w:val="StyleUnderline"/>
        </w:rPr>
        <w:t xml:space="preserve"> world order</w:t>
      </w:r>
      <w:r w:rsidRPr="003275EC">
        <w:rPr>
          <w:sz w:val="16"/>
        </w:rPr>
        <w:t xml:space="preserve"> — one that </w:t>
      </w:r>
      <w:r w:rsidRPr="00070A88">
        <w:rPr>
          <w:rStyle w:val="StyleUnderline"/>
        </w:rPr>
        <w:t xml:space="preserve">is </w:t>
      </w:r>
      <w:r w:rsidRPr="00EF4DED">
        <w:rPr>
          <w:rStyle w:val="StyleUnderline"/>
          <w:highlight w:val="cyan"/>
        </w:rPr>
        <w:t xml:space="preserve">based on </w:t>
      </w:r>
      <w:r w:rsidRPr="00EF4DED">
        <w:rPr>
          <w:rStyle w:val="Emphasis"/>
          <w:highlight w:val="cyan"/>
        </w:rPr>
        <w:t>balancing</w:t>
      </w:r>
      <w:r w:rsidRPr="003275EC">
        <w:rPr>
          <w:sz w:val="16"/>
        </w:rPr>
        <w:t xml:space="preserve"> global </w:t>
      </w:r>
      <w:r w:rsidRPr="00070A88">
        <w:rPr>
          <w:rStyle w:val="StyleUnderline"/>
        </w:rPr>
        <w:t>powers rather than dominating them</w:t>
      </w:r>
      <w:r w:rsidRPr="003275EC">
        <w:rPr>
          <w:sz w:val="16"/>
        </w:rPr>
        <w:t>. It’s time for the U.S. to adopt a grand strategy of restraint, rooted in realist international relations theory, and reshape its role in a multipolar world.</w:t>
      </w:r>
    </w:p>
    <w:p w14:paraId="728C9AE4" w14:textId="77777777" w:rsidR="00444AA3" w:rsidRPr="00A46B9E" w:rsidRDefault="00444AA3" w:rsidP="00444AA3">
      <w:pPr>
        <w:rPr>
          <w:rStyle w:val="StyleUnderline"/>
        </w:rPr>
      </w:pPr>
      <w:r w:rsidRPr="003275EC">
        <w:rPr>
          <w:sz w:val="16"/>
        </w:rPr>
        <w:t xml:space="preserve">The decline of American hegemony has been a gradual process, accelerated by major events but always rooted in deeper structural trends. The rise of other global powers has challenged the ability of the U.S. to control world </w:t>
      </w:r>
      <w:r w:rsidRPr="00A46B9E">
        <w:rPr>
          <w:sz w:val="16"/>
        </w:rPr>
        <w:t xml:space="preserve">affairs. </w:t>
      </w:r>
      <w:r w:rsidRPr="00A46B9E">
        <w:rPr>
          <w:rStyle w:val="StyleUnderline"/>
        </w:rPr>
        <w:t xml:space="preserve">The </w:t>
      </w:r>
      <w:r w:rsidRPr="00A46B9E">
        <w:rPr>
          <w:rStyle w:val="Emphasis"/>
        </w:rPr>
        <w:t>myth</w:t>
      </w:r>
      <w:r w:rsidRPr="00A46B9E">
        <w:rPr>
          <w:rStyle w:val="StyleUnderline"/>
        </w:rPr>
        <w:t xml:space="preserve"> that Washington</w:t>
      </w:r>
      <w:r w:rsidRPr="00A46B9E">
        <w:rPr>
          <w:sz w:val="16"/>
        </w:rPr>
        <w:t xml:space="preserve"> believed after the Cold War, that it </w:t>
      </w:r>
      <w:r w:rsidRPr="00A46B9E">
        <w:rPr>
          <w:rStyle w:val="StyleUnderline"/>
        </w:rPr>
        <w:t xml:space="preserve">could dictate global </w:t>
      </w:r>
      <w:r w:rsidRPr="00A46B9E">
        <w:rPr>
          <w:rStyle w:val="Emphasis"/>
        </w:rPr>
        <w:t>governance</w:t>
      </w:r>
      <w:r w:rsidRPr="00A46B9E">
        <w:rPr>
          <w:sz w:val="16"/>
        </w:rPr>
        <w:t xml:space="preserve"> indefinitely, </w:t>
      </w:r>
      <w:r w:rsidRPr="00A46B9E">
        <w:rPr>
          <w:rStyle w:val="StyleUnderline"/>
        </w:rPr>
        <w:t>was</w:t>
      </w:r>
      <w:r w:rsidRPr="00A46B9E">
        <w:rPr>
          <w:sz w:val="16"/>
        </w:rPr>
        <w:t xml:space="preserve"> always </w:t>
      </w:r>
      <w:r w:rsidRPr="00A46B9E">
        <w:rPr>
          <w:rStyle w:val="StyleUnderline"/>
        </w:rPr>
        <w:t xml:space="preserve">an illusion. </w:t>
      </w:r>
      <w:r w:rsidRPr="00A46B9E">
        <w:rPr>
          <w:rStyle w:val="Emphasis"/>
        </w:rPr>
        <w:t>Overreach</w:t>
      </w:r>
      <w:r w:rsidRPr="00A46B9E">
        <w:rPr>
          <w:sz w:val="16"/>
        </w:rPr>
        <w:t xml:space="preserve"> in military interventions, </w:t>
      </w:r>
      <w:r w:rsidRPr="00A46B9E">
        <w:rPr>
          <w:rStyle w:val="StyleUnderline"/>
        </w:rPr>
        <w:t xml:space="preserve">coupled with domestic and international </w:t>
      </w:r>
      <w:r w:rsidRPr="00A46B9E">
        <w:rPr>
          <w:rStyle w:val="Emphasis"/>
        </w:rPr>
        <w:t>challenges</w:t>
      </w:r>
      <w:r w:rsidRPr="00A46B9E">
        <w:rPr>
          <w:sz w:val="16"/>
        </w:rPr>
        <w:t xml:space="preserve">, have </w:t>
      </w:r>
      <w:r w:rsidRPr="00A46B9E">
        <w:rPr>
          <w:rStyle w:val="StyleUnderline"/>
        </w:rPr>
        <w:t>weakened American primacy.</w:t>
      </w:r>
    </w:p>
    <w:p w14:paraId="171F10AC" w14:textId="77777777" w:rsidR="00444AA3" w:rsidRPr="00A46B9E" w:rsidRDefault="00444AA3" w:rsidP="00444AA3">
      <w:pPr>
        <w:rPr>
          <w:sz w:val="16"/>
        </w:rPr>
      </w:pPr>
      <w:r w:rsidRPr="00A46B9E">
        <w:rPr>
          <w:rStyle w:val="StyleUnderline"/>
        </w:rPr>
        <w:t>The</w:t>
      </w:r>
      <w:r w:rsidRPr="00A46B9E">
        <w:rPr>
          <w:sz w:val="16"/>
        </w:rPr>
        <w:t xml:space="preserve"> international system that the U.S. helped build after World War II — a </w:t>
      </w:r>
      <w:r w:rsidRPr="00A46B9E">
        <w:rPr>
          <w:rStyle w:val="StyleUnderline"/>
        </w:rPr>
        <w:t>system of</w:t>
      </w:r>
      <w:r w:rsidRPr="00A46B9E">
        <w:rPr>
          <w:sz w:val="16"/>
        </w:rPr>
        <w:t xml:space="preserve"> multilateral institutions and </w:t>
      </w:r>
      <w:r w:rsidRPr="00A46B9E">
        <w:rPr>
          <w:rStyle w:val="Emphasis"/>
        </w:rPr>
        <w:t>liberal</w:t>
      </w:r>
      <w:r w:rsidRPr="00A46B9E">
        <w:rPr>
          <w:rStyle w:val="StyleUnderline"/>
        </w:rPr>
        <w:t xml:space="preserve"> norms</w:t>
      </w:r>
      <w:r w:rsidRPr="00A46B9E">
        <w:rPr>
          <w:sz w:val="16"/>
        </w:rPr>
        <w:t xml:space="preserve"> — has </w:t>
      </w:r>
      <w:r w:rsidRPr="00A46B9E">
        <w:rPr>
          <w:rStyle w:val="StyleUnderline"/>
        </w:rPr>
        <w:t xml:space="preserve">shown </w:t>
      </w:r>
      <w:r w:rsidRPr="00A46B9E">
        <w:rPr>
          <w:rStyle w:val="Emphasis"/>
        </w:rPr>
        <w:t>cracks</w:t>
      </w:r>
      <w:r w:rsidRPr="00A46B9E">
        <w:rPr>
          <w:rStyle w:val="StyleUnderline"/>
        </w:rPr>
        <w:t xml:space="preserve"> for years</w:t>
      </w:r>
      <w:r w:rsidRPr="00A46B9E">
        <w:rPr>
          <w:sz w:val="16"/>
        </w:rPr>
        <w:t xml:space="preserve">. This was not a neutral or benevolent framework; it was a structure that </w:t>
      </w:r>
      <w:r w:rsidRPr="00A46B9E">
        <w:rPr>
          <w:rStyle w:val="StyleUnderline"/>
        </w:rPr>
        <w:t xml:space="preserve">served </w:t>
      </w:r>
      <w:r w:rsidRPr="00A46B9E">
        <w:rPr>
          <w:rStyle w:val="Emphasis"/>
        </w:rPr>
        <w:t>American</w:t>
      </w:r>
      <w:r w:rsidRPr="00A46B9E">
        <w:rPr>
          <w:rStyle w:val="StyleUnderline"/>
        </w:rPr>
        <w:t xml:space="preserve"> interest</w:t>
      </w:r>
      <w:r w:rsidRPr="00A46B9E">
        <w:rPr>
          <w:rStyle w:val="Emphasis"/>
        </w:rPr>
        <w:t>s</w:t>
      </w:r>
      <w:r w:rsidRPr="00A46B9E">
        <w:rPr>
          <w:sz w:val="16"/>
        </w:rPr>
        <w:t xml:space="preserve">, often </w:t>
      </w:r>
      <w:r w:rsidRPr="00A46B9E">
        <w:rPr>
          <w:rStyle w:val="StyleUnderline"/>
        </w:rPr>
        <w:t xml:space="preserve">at the expense of </w:t>
      </w:r>
      <w:r w:rsidRPr="00A46B9E">
        <w:rPr>
          <w:rStyle w:val="Emphasis"/>
        </w:rPr>
        <w:t>other</w:t>
      </w:r>
      <w:r w:rsidRPr="00A46B9E">
        <w:rPr>
          <w:sz w:val="16"/>
        </w:rPr>
        <w:t xml:space="preserve"> nation</w:t>
      </w:r>
      <w:r w:rsidRPr="00A46B9E">
        <w:rPr>
          <w:rStyle w:val="Emphasis"/>
        </w:rPr>
        <w:t>s</w:t>
      </w:r>
      <w:r w:rsidRPr="00A46B9E">
        <w:rPr>
          <w:sz w:val="16"/>
        </w:rPr>
        <w:t>.</w:t>
      </w:r>
    </w:p>
    <w:p w14:paraId="1DCF4312" w14:textId="77777777" w:rsidR="00444AA3" w:rsidRPr="003275EC" w:rsidRDefault="00444AA3" w:rsidP="00444AA3">
      <w:pPr>
        <w:rPr>
          <w:sz w:val="16"/>
        </w:rPr>
      </w:pPr>
      <w:r w:rsidRPr="00A46B9E">
        <w:rPr>
          <w:sz w:val="16"/>
        </w:rPr>
        <w:t xml:space="preserve">Now, with rising competition from other powers, the idea that Washington can — or should — continue to act as the global enforcer is not only unrealistic but also </w:t>
      </w:r>
      <w:r w:rsidRPr="00A46B9E">
        <w:rPr>
          <w:rStyle w:val="Emphasis"/>
        </w:rPr>
        <w:t>counterproductive</w:t>
      </w:r>
      <w:r w:rsidRPr="00A46B9E">
        <w:rPr>
          <w:sz w:val="16"/>
        </w:rPr>
        <w:t xml:space="preserve">. </w:t>
      </w:r>
      <w:r w:rsidRPr="00A46B9E">
        <w:rPr>
          <w:rStyle w:val="StyleUnderline"/>
        </w:rPr>
        <w:t>Clinging to hegemony leads</w:t>
      </w:r>
      <w:r w:rsidRPr="00A46B9E">
        <w:rPr>
          <w:sz w:val="16"/>
        </w:rPr>
        <w:t xml:space="preserve"> only </w:t>
      </w:r>
      <w:r w:rsidRPr="00A46B9E">
        <w:rPr>
          <w:rStyle w:val="StyleUnderline"/>
        </w:rPr>
        <w:t>to</w:t>
      </w:r>
      <w:r w:rsidRPr="00A46B9E">
        <w:rPr>
          <w:sz w:val="16"/>
        </w:rPr>
        <w:t xml:space="preserve"> more </w:t>
      </w:r>
      <w:r w:rsidRPr="00A46B9E">
        <w:rPr>
          <w:rStyle w:val="StyleUnderline"/>
        </w:rPr>
        <w:t xml:space="preserve">costly </w:t>
      </w:r>
      <w:r w:rsidRPr="00A46B9E">
        <w:rPr>
          <w:rStyle w:val="Emphasis"/>
        </w:rPr>
        <w:t>interventions</w:t>
      </w:r>
      <w:r w:rsidRPr="00A46B9E">
        <w:rPr>
          <w:rStyle w:val="StyleUnderline"/>
        </w:rPr>
        <w:t xml:space="preserve"> and strategic </w:t>
      </w:r>
      <w:r w:rsidRPr="00A46B9E">
        <w:rPr>
          <w:rStyle w:val="Emphasis"/>
        </w:rPr>
        <w:t>failures</w:t>
      </w:r>
      <w:r w:rsidRPr="00A46B9E">
        <w:rPr>
          <w:sz w:val="16"/>
        </w:rPr>
        <w:t>, as evidenced by recent decades of U.S. foreign policy.</w:t>
      </w:r>
    </w:p>
    <w:p w14:paraId="334CBFF0" w14:textId="77777777" w:rsidR="00444AA3" w:rsidRPr="003275EC" w:rsidRDefault="00444AA3" w:rsidP="00444AA3">
      <w:pPr>
        <w:rPr>
          <w:sz w:val="16"/>
        </w:rPr>
      </w:pPr>
      <w:r w:rsidRPr="003275EC">
        <w:rPr>
          <w:sz w:val="16"/>
        </w:rPr>
        <w:t>The end of American hegemony is not a catastrophe but an opportunity to adopt a more restrained and realistic approach to international relations. A grand strategy of restraint, as grounded in realist theory, recognizes the limitations of U.S. power and the dangers of overextension.</w:t>
      </w:r>
    </w:p>
    <w:p w14:paraId="226C2F15" w14:textId="77777777" w:rsidR="00444AA3" w:rsidRPr="003275EC" w:rsidRDefault="00444AA3" w:rsidP="00444AA3">
      <w:pPr>
        <w:rPr>
          <w:sz w:val="16"/>
        </w:rPr>
      </w:pPr>
      <w:r w:rsidRPr="003275EC">
        <w:rPr>
          <w:sz w:val="16"/>
        </w:rPr>
        <w:t>Realism — with its focus on national interest, the balance of power and the inevitability of competition among states — offers a clear path forward. Rather than attempt to dominate or impose an ideological framework on the world, the U.S. should focus on protecting its core interests while avoiding unnecessary entanglements.</w:t>
      </w:r>
    </w:p>
    <w:p w14:paraId="2B570AC0" w14:textId="77777777" w:rsidR="00444AA3" w:rsidRPr="003275EC" w:rsidRDefault="00444AA3" w:rsidP="00444AA3">
      <w:pPr>
        <w:rPr>
          <w:sz w:val="16"/>
        </w:rPr>
      </w:pPr>
      <w:r w:rsidRPr="00EF4DED">
        <w:rPr>
          <w:rStyle w:val="StyleUnderline"/>
          <w:highlight w:val="cyan"/>
        </w:rPr>
        <w:t xml:space="preserve">In a </w:t>
      </w:r>
      <w:r w:rsidRPr="00EF4DED">
        <w:rPr>
          <w:rStyle w:val="Emphasis"/>
          <w:highlight w:val="cyan"/>
        </w:rPr>
        <w:t>multipolar</w:t>
      </w:r>
      <w:r w:rsidRPr="00EF4DED">
        <w:rPr>
          <w:rStyle w:val="StyleUnderline"/>
          <w:highlight w:val="cyan"/>
        </w:rPr>
        <w:t xml:space="preserve"> world</w:t>
      </w:r>
      <w:r w:rsidRPr="00192700">
        <w:rPr>
          <w:rStyle w:val="StyleUnderline"/>
        </w:rPr>
        <w:t xml:space="preserve">, the </w:t>
      </w:r>
      <w:r w:rsidRPr="00EF4DED">
        <w:rPr>
          <w:rStyle w:val="StyleUnderline"/>
          <w:highlight w:val="cyan"/>
        </w:rPr>
        <w:t>U.S</w:t>
      </w:r>
      <w:r w:rsidRPr="00192700">
        <w:rPr>
          <w:rStyle w:val="StyleUnderline"/>
        </w:rPr>
        <w:t xml:space="preserve">. should be </w:t>
      </w:r>
      <w:r w:rsidRPr="00EF4DED">
        <w:rPr>
          <w:rStyle w:val="Emphasis"/>
          <w:highlight w:val="cyan"/>
        </w:rPr>
        <w:t>one</w:t>
      </w:r>
      <w:r w:rsidRPr="003275EC">
        <w:rPr>
          <w:sz w:val="16"/>
        </w:rPr>
        <w:t xml:space="preserve"> power </w:t>
      </w:r>
      <w:r w:rsidRPr="00EF4DED">
        <w:rPr>
          <w:rStyle w:val="StyleUnderline"/>
          <w:highlight w:val="cyan"/>
        </w:rPr>
        <w:t>among many</w:t>
      </w:r>
      <w:r w:rsidRPr="00CA0CF5">
        <w:rPr>
          <w:rStyle w:val="StyleUnderline"/>
        </w:rPr>
        <w:t xml:space="preserve">. The key to maintaining </w:t>
      </w:r>
      <w:r w:rsidRPr="00D0361C">
        <w:rPr>
          <w:rStyle w:val="Emphasis"/>
        </w:rPr>
        <w:t>security</w:t>
      </w:r>
      <w:r w:rsidRPr="003275EC">
        <w:rPr>
          <w:sz w:val="16"/>
        </w:rPr>
        <w:t xml:space="preserve"> and stability </w:t>
      </w:r>
      <w:r w:rsidRPr="00CA0CF5">
        <w:rPr>
          <w:rStyle w:val="StyleUnderline"/>
        </w:rPr>
        <w:t>is</w:t>
      </w:r>
      <w:r w:rsidRPr="003275EC">
        <w:rPr>
          <w:sz w:val="16"/>
        </w:rPr>
        <w:t xml:space="preserve"> not through imposing American leadership but </w:t>
      </w:r>
      <w:r w:rsidRPr="00CA0CF5">
        <w:rPr>
          <w:rStyle w:val="StyleUnderline"/>
        </w:rPr>
        <w:t>through balance</w:t>
      </w:r>
      <w:r w:rsidRPr="003275EC">
        <w:rPr>
          <w:sz w:val="16"/>
        </w:rPr>
        <w:t xml:space="preserve"> — </w:t>
      </w:r>
      <w:r w:rsidRPr="00EF4DED">
        <w:rPr>
          <w:rStyle w:val="StyleUnderline"/>
          <w:highlight w:val="cyan"/>
        </w:rPr>
        <w:t>engaging in</w:t>
      </w:r>
      <w:r w:rsidRPr="00CA0CF5">
        <w:rPr>
          <w:rStyle w:val="StyleUnderline"/>
        </w:rPr>
        <w:t xml:space="preserve"> selective competition and </w:t>
      </w:r>
      <w:r w:rsidRPr="00EF4DED">
        <w:rPr>
          <w:rStyle w:val="Emphasis"/>
          <w:highlight w:val="cyan"/>
        </w:rPr>
        <w:t>cooperation</w:t>
      </w:r>
      <w:r w:rsidRPr="003275EC">
        <w:rPr>
          <w:sz w:val="16"/>
        </w:rPr>
        <w:t xml:space="preserve"> with other powers, without trying to dominate them. This shift away from hegemony opens space for new coalitions and more flexible partnerships based on mutual interest rather than unilateral dominance.</w:t>
      </w:r>
    </w:p>
    <w:p w14:paraId="45444496" w14:textId="77777777" w:rsidR="00444AA3" w:rsidRPr="003275EC" w:rsidRDefault="00444AA3" w:rsidP="00444AA3">
      <w:pPr>
        <w:rPr>
          <w:sz w:val="16"/>
        </w:rPr>
      </w:pPr>
      <w:r w:rsidRPr="003275EC">
        <w:rPr>
          <w:sz w:val="16"/>
        </w:rPr>
        <w:t xml:space="preserve">As China rises and challenges American influence, it is tempting for policymakers to frame the situation as a new Cold War, with China replacing the Soviet Union as the primary adversary. But this is a flawed analogy. The Cold War was a unique ideological and military struggle between two superpowers, and trying to apply that same logic today only invites dangerous escalation. </w:t>
      </w:r>
      <w:r w:rsidRPr="00A82179">
        <w:rPr>
          <w:rStyle w:val="StyleUnderline"/>
        </w:rPr>
        <w:t xml:space="preserve">The U.S. should </w:t>
      </w:r>
      <w:r w:rsidRPr="00693BDB">
        <w:rPr>
          <w:rStyle w:val="Emphasis"/>
        </w:rPr>
        <w:t>not</w:t>
      </w:r>
      <w:r w:rsidRPr="00A82179">
        <w:rPr>
          <w:rStyle w:val="StyleUnderline"/>
        </w:rPr>
        <w:t xml:space="preserve"> </w:t>
      </w:r>
      <w:r w:rsidRPr="00693BDB">
        <w:rPr>
          <w:rStyle w:val="StyleUnderline"/>
        </w:rPr>
        <w:t>attempt to</w:t>
      </w:r>
      <w:r w:rsidRPr="003275EC">
        <w:rPr>
          <w:sz w:val="16"/>
        </w:rPr>
        <w:t xml:space="preserve"> “</w:t>
      </w:r>
      <w:r w:rsidRPr="003324A3">
        <w:rPr>
          <w:rStyle w:val="Emphasis"/>
        </w:rPr>
        <w:t>contain</w:t>
      </w:r>
      <w:r w:rsidRPr="003275EC">
        <w:rPr>
          <w:sz w:val="16"/>
        </w:rPr>
        <w:t xml:space="preserve">” </w:t>
      </w:r>
      <w:r w:rsidRPr="00232C4F">
        <w:rPr>
          <w:rStyle w:val="StyleUnderline"/>
        </w:rPr>
        <w:t>China</w:t>
      </w:r>
      <w:r w:rsidRPr="003275EC">
        <w:rPr>
          <w:sz w:val="16"/>
        </w:rPr>
        <w:t xml:space="preserve"> in the traditional sense of the word, which would only provoke confrontation without serving U.S. interests.</w:t>
      </w:r>
    </w:p>
    <w:p w14:paraId="67080A5A" w14:textId="77777777" w:rsidR="00444AA3" w:rsidRPr="003275EC" w:rsidRDefault="00444AA3" w:rsidP="00444AA3">
      <w:pPr>
        <w:rPr>
          <w:sz w:val="16"/>
        </w:rPr>
      </w:pPr>
      <w:r w:rsidRPr="003275EC">
        <w:rPr>
          <w:sz w:val="16"/>
        </w:rPr>
        <w:t xml:space="preserve">Instead, Washington should pursue a strategy of “blunting” — using its power and influence to prevent any one nation from dominating key regions or setting the rules of global governance. This realist approach acknowledges that while </w:t>
      </w:r>
      <w:r w:rsidRPr="00EF4DED">
        <w:rPr>
          <w:rStyle w:val="Emphasis"/>
          <w:highlight w:val="cyan"/>
        </w:rPr>
        <w:t>China’s rise</w:t>
      </w:r>
      <w:r w:rsidRPr="005004D1">
        <w:rPr>
          <w:rStyle w:val="StyleUnderline"/>
        </w:rPr>
        <w:t xml:space="preserve"> cannot be stopped, it </w:t>
      </w:r>
      <w:r w:rsidRPr="00EF4DED">
        <w:rPr>
          <w:rStyle w:val="StyleUnderline"/>
          <w:highlight w:val="cyan"/>
        </w:rPr>
        <w:t xml:space="preserve">can be </w:t>
      </w:r>
      <w:r w:rsidRPr="00EF4DED">
        <w:rPr>
          <w:rStyle w:val="Emphasis"/>
          <w:highlight w:val="cyan"/>
        </w:rPr>
        <w:t>managed</w:t>
      </w:r>
      <w:r w:rsidRPr="003275EC">
        <w:rPr>
          <w:sz w:val="16"/>
        </w:rPr>
        <w:t xml:space="preserve">. The U.S. should work with allies and regional powers to ensure that Beijing’s ambitions do not come at the expense of American security or that of its partners. </w:t>
      </w:r>
      <w:r w:rsidRPr="00062F03">
        <w:rPr>
          <w:rStyle w:val="StyleUnderline"/>
        </w:rPr>
        <w:t>By focusing on</w:t>
      </w:r>
      <w:r w:rsidRPr="003275EC">
        <w:rPr>
          <w:sz w:val="16"/>
        </w:rPr>
        <w:t xml:space="preserve"> maintaining a </w:t>
      </w:r>
      <w:r w:rsidRPr="007E20CE">
        <w:rPr>
          <w:rStyle w:val="StyleUnderline"/>
        </w:rPr>
        <w:t xml:space="preserve">balance of power, the U.S. can </w:t>
      </w:r>
      <w:r w:rsidRPr="00787399">
        <w:rPr>
          <w:rStyle w:val="Emphasis"/>
        </w:rPr>
        <w:t>prevent</w:t>
      </w:r>
      <w:r w:rsidRPr="007E20CE">
        <w:rPr>
          <w:rStyle w:val="StyleUnderline"/>
        </w:rPr>
        <w:t xml:space="preserve"> Chinese domination</w:t>
      </w:r>
      <w:r w:rsidRPr="003275EC">
        <w:rPr>
          <w:sz w:val="16"/>
        </w:rPr>
        <w:t xml:space="preserve"> without overextending itself in futile efforts at containment.</w:t>
      </w:r>
    </w:p>
    <w:p w14:paraId="3A82130F" w14:textId="77777777" w:rsidR="00444AA3" w:rsidRPr="003275EC" w:rsidRDefault="00444AA3" w:rsidP="00444AA3">
      <w:pPr>
        <w:rPr>
          <w:sz w:val="16"/>
        </w:rPr>
      </w:pPr>
      <w:r w:rsidRPr="00155437">
        <w:rPr>
          <w:rStyle w:val="Emphasis"/>
        </w:rPr>
        <w:lastRenderedPageBreak/>
        <w:t>Blunting</w:t>
      </w:r>
      <w:r w:rsidRPr="00C850DA">
        <w:rPr>
          <w:rStyle w:val="StyleUnderline"/>
        </w:rPr>
        <w:t xml:space="preserve"> is</w:t>
      </w:r>
      <w:r w:rsidRPr="003275EC">
        <w:rPr>
          <w:sz w:val="16"/>
        </w:rPr>
        <w:t xml:space="preserve"> not about imposing America’s will on the world, but about </w:t>
      </w:r>
      <w:r w:rsidRPr="00C850DA">
        <w:rPr>
          <w:rStyle w:val="StyleUnderline"/>
        </w:rPr>
        <w:t>ensuring</w:t>
      </w:r>
      <w:r w:rsidRPr="003275EC">
        <w:rPr>
          <w:sz w:val="16"/>
        </w:rPr>
        <w:t xml:space="preserve"> that </w:t>
      </w:r>
      <w:r w:rsidRPr="00155437">
        <w:rPr>
          <w:rStyle w:val="Emphasis"/>
        </w:rPr>
        <w:t>no</w:t>
      </w:r>
      <w:r w:rsidRPr="003275EC">
        <w:rPr>
          <w:sz w:val="16"/>
        </w:rPr>
        <w:t xml:space="preserve"> other </w:t>
      </w:r>
      <w:r w:rsidRPr="00C850DA">
        <w:rPr>
          <w:rStyle w:val="StyleUnderline"/>
        </w:rPr>
        <w:t xml:space="preserve">power can impose its </w:t>
      </w:r>
      <w:r w:rsidRPr="00155437">
        <w:rPr>
          <w:rStyle w:val="Emphasis"/>
        </w:rPr>
        <w:t>will</w:t>
      </w:r>
      <w:r w:rsidRPr="003275EC">
        <w:rPr>
          <w:sz w:val="16"/>
        </w:rPr>
        <w:t xml:space="preserve">. This strategy recognizes that the global order is shifting, and Washington’s role should be </w:t>
      </w:r>
      <w:r w:rsidRPr="00B66A55">
        <w:rPr>
          <w:rStyle w:val="StyleUnderline"/>
        </w:rPr>
        <w:t xml:space="preserve">one of prudent </w:t>
      </w:r>
      <w:r w:rsidRPr="00155437">
        <w:rPr>
          <w:rStyle w:val="Emphasis"/>
        </w:rPr>
        <w:t>management</w:t>
      </w:r>
      <w:r w:rsidRPr="00B66A55">
        <w:rPr>
          <w:rStyle w:val="StyleUnderline"/>
        </w:rPr>
        <w:t xml:space="preserve"> rather than aggressive intervention</w:t>
      </w:r>
      <w:r w:rsidRPr="003275EC">
        <w:rPr>
          <w:sz w:val="16"/>
        </w:rPr>
        <w:t xml:space="preserve">. Realist restraint means recognizing that the U.S. cannot and should not be involved </w:t>
      </w:r>
      <w:r w:rsidRPr="00CB5868">
        <w:rPr>
          <w:sz w:val="16"/>
        </w:rPr>
        <w:t xml:space="preserve">in </w:t>
      </w:r>
      <w:r w:rsidRPr="003275EC">
        <w:rPr>
          <w:sz w:val="16"/>
        </w:rPr>
        <w:t>every conflict, nor can it dictate terms to every rising power.</w:t>
      </w:r>
    </w:p>
    <w:p w14:paraId="2B2203A9" w14:textId="77777777" w:rsidR="00444AA3" w:rsidRPr="003275EC" w:rsidRDefault="00444AA3" w:rsidP="00444AA3">
      <w:pPr>
        <w:rPr>
          <w:sz w:val="16"/>
        </w:rPr>
      </w:pPr>
      <w:r w:rsidRPr="003275EC">
        <w:rPr>
          <w:sz w:val="16"/>
        </w:rPr>
        <w:t>The end of American hegemony liberates the U.S. from the yoke of global policing, which it has borne to its own detriment for far too long. A grand strategy of restraint would prioritize America’s core national interests, avoiding the costly and unnecessary interventions that characterized much of its foreign policy in the post-Cold War era. The wars in Iraq and Afghanistan illustrate the dangers of overreach and the futility of trying to impose democratic values through military means.</w:t>
      </w:r>
    </w:p>
    <w:p w14:paraId="52F342BC" w14:textId="77777777" w:rsidR="00444AA3" w:rsidRPr="003275EC" w:rsidRDefault="00444AA3" w:rsidP="00444AA3">
      <w:pPr>
        <w:rPr>
          <w:sz w:val="16"/>
        </w:rPr>
      </w:pPr>
      <w:r w:rsidRPr="00EF4DED">
        <w:rPr>
          <w:rStyle w:val="StyleUnderline"/>
          <w:highlight w:val="cyan"/>
        </w:rPr>
        <w:t>Restraint</w:t>
      </w:r>
      <w:r w:rsidRPr="003275EC">
        <w:rPr>
          <w:sz w:val="16"/>
        </w:rPr>
        <w:t xml:space="preserve">, however, </w:t>
      </w:r>
      <w:r w:rsidRPr="00EF4DED">
        <w:rPr>
          <w:rStyle w:val="StyleUnderline"/>
          <w:highlight w:val="cyan"/>
        </w:rPr>
        <w:t xml:space="preserve">is </w:t>
      </w:r>
      <w:r w:rsidRPr="00EF4DED">
        <w:rPr>
          <w:rStyle w:val="Emphasis"/>
          <w:highlight w:val="cyan"/>
        </w:rPr>
        <w:t>not isolationism</w:t>
      </w:r>
      <w:r w:rsidRPr="003B57BB">
        <w:rPr>
          <w:rStyle w:val="StyleUnderline"/>
        </w:rPr>
        <w:t xml:space="preserve">. The U.S. still has </w:t>
      </w:r>
      <w:r w:rsidRPr="00EF4DED">
        <w:rPr>
          <w:rStyle w:val="StyleUnderline"/>
          <w:highlight w:val="cyan"/>
        </w:rPr>
        <w:t>critical interests</w:t>
      </w:r>
      <w:r w:rsidRPr="003275EC">
        <w:rPr>
          <w:sz w:val="16"/>
        </w:rPr>
        <w:t xml:space="preserve"> that require engagement, particularly </w:t>
      </w:r>
      <w:r w:rsidRPr="00EF4DED">
        <w:rPr>
          <w:rStyle w:val="StyleUnderline"/>
          <w:highlight w:val="cyan"/>
        </w:rPr>
        <w:t>in</w:t>
      </w:r>
      <w:r w:rsidRPr="003275EC">
        <w:rPr>
          <w:sz w:val="16"/>
        </w:rPr>
        <w:t xml:space="preserve"> key regions like </w:t>
      </w:r>
      <w:r w:rsidRPr="002D1BEC">
        <w:rPr>
          <w:rStyle w:val="StyleUnderline"/>
        </w:rPr>
        <w:t xml:space="preserve">the </w:t>
      </w:r>
      <w:r w:rsidRPr="00EF4DED">
        <w:rPr>
          <w:rStyle w:val="Emphasis"/>
          <w:highlight w:val="cyan"/>
        </w:rPr>
        <w:t>Indo-Pacific</w:t>
      </w:r>
      <w:r w:rsidRPr="00EF4DED">
        <w:rPr>
          <w:rStyle w:val="StyleUnderline"/>
          <w:highlight w:val="cyan"/>
        </w:rPr>
        <w:t xml:space="preserve"> and </w:t>
      </w:r>
      <w:r w:rsidRPr="00EF4DED">
        <w:rPr>
          <w:rStyle w:val="Emphasis"/>
          <w:highlight w:val="cyan"/>
        </w:rPr>
        <w:t>Europe</w:t>
      </w:r>
      <w:r w:rsidRPr="003275EC">
        <w:rPr>
          <w:sz w:val="16"/>
        </w:rPr>
        <w:t xml:space="preserve">. But engagement must be guided by a sober assessment of American power and the realistic limits of influence. Realist theory teaches that international relations are governed by competition among states, and in a multipolar world, </w:t>
      </w:r>
      <w:r w:rsidRPr="00EF4DED">
        <w:rPr>
          <w:rStyle w:val="StyleUnderline"/>
          <w:highlight w:val="cyan"/>
        </w:rPr>
        <w:t>the U.S</w:t>
      </w:r>
      <w:r w:rsidRPr="00EE6D01">
        <w:rPr>
          <w:rStyle w:val="StyleUnderline"/>
        </w:rPr>
        <w:t xml:space="preserve">. </w:t>
      </w:r>
      <w:r w:rsidRPr="00E932F4">
        <w:rPr>
          <w:rStyle w:val="StyleUnderline"/>
        </w:rPr>
        <w:t>must</w:t>
      </w:r>
      <w:r w:rsidRPr="00EE6D01">
        <w:rPr>
          <w:rStyle w:val="StyleUnderline"/>
        </w:rPr>
        <w:t xml:space="preserve"> </w:t>
      </w:r>
      <w:r w:rsidRPr="00EF4DED">
        <w:rPr>
          <w:rStyle w:val="StyleUnderline"/>
          <w:highlight w:val="cyan"/>
        </w:rPr>
        <w:t>pick</w:t>
      </w:r>
      <w:r w:rsidRPr="003275EC">
        <w:rPr>
          <w:sz w:val="16"/>
        </w:rPr>
        <w:t xml:space="preserve"> its </w:t>
      </w:r>
      <w:r w:rsidRPr="00EF4DED">
        <w:rPr>
          <w:rStyle w:val="StyleUnderline"/>
          <w:highlight w:val="cyan"/>
        </w:rPr>
        <w:t xml:space="preserve">battles </w:t>
      </w:r>
      <w:r w:rsidRPr="00EF4DED">
        <w:rPr>
          <w:rStyle w:val="Emphasis"/>
          <w:highlight w:val="cyan"/>
        </w:rPr>
        <w:t>carefully</w:t>
      </w:r>
      <w:r w:rsidRPr="003275EC">
        <w:rPr>
          <w:sz w:val="16"/>
        </w:rPr>
        <w:t>, choosing to intervene only where its vital interests are at stake.</w:t>
      </w:r>
    </w:p>
    <w:p w14:paraId="5954060E" w14:textId="77777777" w:rsidR="00444AA3" w:rsidRPr="003275EC" w:rsidRDefault="00444AA3" w:rsidP="00444AA3">
      <w:pPr>
        <w:rPr>
          <w:sz w:val="16"/>
        </w:rPr>
      </w:pPr>
      <w:r w:rsidRPr="00EE6D01">
        <w:rPr>
          <w:rStyle w:val="StyleUnderline"/>
        </w:rPr>
        <w:t>This</w:t>
      </w:r>
      <w:r w:rsidRPr="003275EC">
        <w:rPr>
          <w:sz w:val="16"/>
        </w:rPr>
        <w:t xml:space="preserve"> strategic recalibration </w:t>
      </w:r>
      <w:r w:rsidRPr="00EE6D01">
        <w:rPr>
          <w:rStyle w:val="StyleUnderline"/>
        </w:rPr>
        <w:t>would allow</w:t>
      </w:r>
      <w:r w:rsidRPr="003275EC">
        <w:rPr>
          <w:sz w:val="16"/>
        </w:rPr>
        <w:t xml:space="preserve"> America to play </w:t>
      </w:r>
      <w:r w:rsidRPr="00EE6D01">
        <w:rPr>
          <w:rStyle w:val="StyleUnderline"/>
        </w:rPr>
        <w:t xml:space="preserve">a </w:t>
      </w:r>
      <w:r w:rsidRPr="00E265EC">
        <w:rPr>
          <w:rStyle w:val="Emphasis"/>
        </w:rPr>
        <w:t>smarter</w:t>
      </w:r>
      <w:r w:rsidRPr="00EE6D01">
        <w:rPr>
          <w:rStyle w:val="StyleUnderline"/>
        </w:rPr>
        <w:t xml:space="preserve"> role in world affairs</w:t>
      </w:r>
      <w:r w:rsidRPr="003275EC">
        <w:rPr>
          <w:sz w:val="16"/>
        </w:rPr>
        <w:t xml:space="preserve"> — working with </w:t>
      </w:r>
      <w:proofErr w:type="gramStart"/>
      <w:r w:rsidRPr="003275EC">
        <w:rPr>
          <w:sz w:val="16"/>
        </w:rPr>
        <w:t>allies</w:t>
      </w:r>
      <w:proofErr w:type="gramEnd"/>
      <w:r w:rsidRPr="003275EC">
        <w:rPr>
          <w:sz w:val="16"/>
        </w:rPr>
        <w:t xml:space="preserve"> when necessary, but not leading every charge. The notion that any instability anywhere in the world threatens U.S. security is no longer tenable, nor is the belief that the U.S. must bear the burden of global governance alone.</w:t>
      </w:r>
    </w:p>
    <w:p w14:paraId="0779262C" w14:textId="77777777" w:rsidR="00444AA3" w:rsidRPr="003275EC" w:rsidRDefault="00444AA3" w:rsidP="00444AA3">
      <w:pPr>
        <w:rPr>
          <w:sz w:val="16"/>
        </w:rPr>
      </w:pPr>
      <w:r w:rsidRPr="003275EC">
        <w:rPr>
          <w:sz w:val="16"/>
        </w:rPr>
        <w:t>The shift away from American hegemony opens the door to a more sustainable world order that reflects the multipolar character of contemporary international politics. This transition is a natural evolution of the international system, and the U.S. must adapt by embracing restraint and realism as the guiding principles of its foreign policy.</w:t>
      </w:r>
    </w:p>
    <w:p w14:paraId="4DBA2CB7" w14:textId="77777777" w:rsidR="00444AA3" w:rsidRPr="003275EC" w:rsidRDefault="00444AA3" w:rsidP="00444AA3">
      <w:pPr>
        <w:rPr>
          <w:sz w:val="16"/>
        </w:rPr>
      </w:pPr>
      <w:r w:rsidRPr="00A46B9E">
        <w:rPr>
          <w:sz w:val="16"/>
        </w:rPr>
        <w:t xml:space="preserve">In a more multipolar world order, </w:t>
      </w:r>
      <w:r w:rsidRPr="00A46B9E">
        <w:rPr>
          <w:rStyle w:val="Emphasis"/>
        </w:rPr>
        <w:t>smaller</w:t>
      </w:r>
      <w:r w:rsidRPr="00A46B9E">
        <w:rPr>
          <w:rStyle w:val="StyleUnderline"/>
        </w:rPr>
        <w:t xml:space="preserve"> powers and </w:t>
      </w:r>
      <w:r w:rsidRPr="00A46B9E">
        <w:rPr>
          <w:rStyle w:val="Emphasis"/>
        </w:rPr>
        <w:t>regional</w:t>
      </w:r>
      <w:r w:rsidRPr="00A46B9E">
        <w:rPr>
          <w:rStyle w:val="StyleUnderline"/>
        </w:rPr>
        <w:t xml:space="preserve"> actors</w:t>
      </w:r>
      <w:r w:rsidRPr="00A46B9E">
        <w:rPr>
          <w:sz w:val="16"/>
        </w:rPr>
        <w:t xml:space="preserve"> will </w:t>
      </w:r>
      <w:r w:rsidRPr="00A46B9E">
        <w:rPr>
          <w:rStyle w:val="StyleUnderline"/>
        </w:rPr>
        <w:t xml:space="preserve">have greater </w:t>
      </w:r>
      <w:r w:rsidRPr="00A46B9E">
        <w:rPr>
          <w:rStyle w:val="Emphasis"/>
        </w:rPr>
        <w:t>agency</w:t>
      </w:r>
      <w:r w:rsidRPr="00A46B9E">
        <w:rPr>
          <w:sz w:val="16"/>
        </w:rPr>
        <w:t xml:space="preserve">, and multilateral </w:t>
      </w:r>
      <w:r w:rsidRPr="00A46B9E">
        <w:rPr>
          <w:rStyle w:val="StyleUnderline"/>
        </w:rPr>
        <w:t>cooperation</w:t>
      </w:r>
      <w:r w:rsidRPr="00A46B9E">
        <w:rPr>
          <w:sz w:val="16"/>
        </w:rPr>
        <w:t xml:space="preserve"> will be </w:t>
      </w:r>
      <w:r w:rsidRPr="00A46B9E">
        <w:rPr>
          <w:rStyle w:val="StyleUnderline"/>
        </w:rPr>
        <w:t xml:space="preserve">driven by </w:t>
      </w:r>
      <w:r w:rsidRPr="00A46B9E">
        <w:rPr>
          <w:rStyle w:val="Emphasis"/>
        </w:rPr>
        <w:t>shared interests</w:t>
      </w:r>
      <w:r w:rsidRPr="00A46B9E">
        <w:rPr>
          <w:rStyle w:val="StyleUnderline"/>
        </w:rPr>
        <w:t xml:space="preserve"> rather than imposed</w:t>
      </w:r>
      <w:r w:rsidRPr="00A46B9E">
        <w:rPr>
          <w:sz w:val="16"/>
        </w:rPr>
        <w:t xml:space="preserve"> norms. The U.S. has an opportunity to lead by example instead of through coercion. By focusing on blunting the more extreme ambitions of illiberal powers like China, Washington can help shape a world that is more stable and equitable.</w:t>
      </w:r>
    </w:p>
    <w:p w14:paraId="7A52544D" w14:textId="77777777" w:rsidR="00444AA3" w:rsidRPr="003275EC" w:rsidRDefault="00444AA3" w:rsidP="00444AA3">
      <w:pPr>
        <w:rPr>
          <w:rStyle w:val="StyleUnderline"/>
        </w:rPr>
      </w:pPr>
      <w:r w:rsidRPr="003275EC">
        <w:rPr>
          <w:rStyle w:val="StyleUnderline"/>
        </w:rPr>
        <w:t>The age of U.S. dominance is over</w:t>
      </w:r>
      <w:r w:rsidRPr="003275EC">
        <w:rPr>
          <w:sz w:val="16"/>
        </w:rPr>
        <w:t xml:space="preserve">, but that is not a cause for alarm. It is a chance to build a more just and prosperous international system — one grounded in the realities of power politics and the recognition that </w:t>
      </w:r>
      <w:r w:rsidRPr="00EF4DED">
        <w:rPr>
          <w:rStyle w:val="Emphasis"/>
          <w:highlight w:val="cyan"/>
        </w:rPr>
        <w:t>restraint</w:t>
      </w:r>
      <w:r w:rsidRPr="003275EC">
        <w:rPr>
          <w:sz w:val="16"/>
        </w:rPr>
        <w:t xml:space="preserve">, rather than overreach, </w:t>
      </w:r>
      <w:r w:rsidRPr="003275EC">
        <w:rPr>
          <w:rStyle w:val="StyleUnderline"/>
        </w:rPr>
        <w:t xml:space="preserve">is </w:t>
      </w:r>
      <w:r w:rsidRPr="00EF4DED">
        <w:rPr>
          <w:rStyle w:val="StyleUnderline"/>
          <w:highlight w:val="cyan"/>
        </w:rPr>
        <w:t>the path to</w:t>
      </w:r>
      <w:r w:rsidRPr="003275EC">
        <w:rPr>
          <w:rStyle w:val="StyleUnderline"/>
        </w:rPr>
        <w:t xml:space="preserve"> </w:t>
      </w:r>
      <w:r w:rsidRPr="00E932F4">
        <w:rPr>
          <w:rStyle w:val="StyleUnderline"/>
        </w:rPr>
        <w:t>sustainable</w:t>
      </w:r>
      <w:r w:rsidRPr="003275EC">
        <w:rPr>
          <w:rStyle w:val="StyleUnderline"/>
        </w:rPr>
        <w:t xml:space="preserve"> </w:t>
      </w:r>
      <w:r w:rsidRPr="00EF4DED">
        <w:rPr>
          <w:rStyle w:val="Emphasis"/>
          <w:highlight w:val="cyan"/>
        </w:rPr>
        <w:t>security</w:t>
      </w:r>
      <w:r w:rsidRPr="003275EC">
        <w:rPr>
          <w:rStyle w:val="StyleUnderline"/>
        </w:rPr>
        <w:t>.</w:t>
      </w:r>
    </w:p>
    <w:p w14:paraId="4378F66C" w14:textId="77777777" w:rsidR="00444AA3" w:rsidRPr="0078263F" w:rsidRDefault="00444AA3" w:rsidP="00444AA3">
      <w:pPr>
        <w:pStyle w:val="Heading4"/>
      </w:pPr>
      <w:r>
        <w:t xml:space="preserve">Chinese leadership is </w:t>
      </w:r>
      <w:r>
        <w:rPr>
          <w:u w:val="single"/>
        </w:rPr>
        <w:t>more peaceful</w:t>
      </w:r>
    </w:p>
    <w:p w14:paraId="12926F2B" w14:textId="77777777" w:rsidR="00444AA3" w:rsidRPr="00E13F51" w:rsidRDefault="00444AA3" w:rsidP="00444AA3">
      <w:r w:rsidRPr="00E13F51">
        <w:rPr>
          <w:rStyle w:val="Style13ptBold"/>
        </w:rPr>
        <w:t>Lantz 25</w:t>
      </w:r>
      <w:r>
        <w:t xml:space="preserve">, Lawyer with an LLM from Uppsala University, specializing in Human Rights and Migration Law, and Procedure and Arbitration Law. (Adam Lantz, 4-18-2025, “Time to End US Hegemony?” </w:t>
      </w:r>
      <w:r w:rsidRPr="002171E5">
        <w:t>https://medium.com/the-new-climate/time-to-end-us-hegemony-922d690ead11</w:t>
      </w:r>
      <w:r>
        <w:t xml:space="preserve">) </w:t>
      </w:r>
      <w:proofErr w:type="spellStart"/>
      <w:r>
        <w:t>wtk</w:t>
      </w:r>
      <w:proofErr w:type="spellEnd"/>
    </w:p>
    <w:p w14:paraId="16BF879C" w14:textId="77777777" w:rsidR="00444AA3" w:rsidRPr="00E13F51" w:rsidRDefault="00444AA3" w:rsidP="00444AA3">
      <w:pPr>
        <w:rPr>
          <w:sz w:val="16"/>
        </w:rPr>
      </w:pPr>
      <w:proofErr w:type="spellStart"/>
      <w:r w:rsidRPr="00E13F51">
        <w:rPr>
          <w:sz w:val="16"/>
        </w:rPr>
        <w:t>Nesrine</w:t>
      </w:r>
      <w:proofErr w:type="spellEnd"/>
      <w:r w:rsidRPr="00E13F51">
        <w:rPr>
          <w:sz w:val="16"/>
        </w:rPr>
        <w:t xml:space="preserve"> Malik offers a powerful and clear-eyed perspective in her recent piece, “</w:t>
      </w:r>
      <w:r w:rsidRPr="008E6889">
        <w:rPr>
          <w:rStyle w:val="StyleUnderline"/>
        </w:rPr>
        <w:t>It</w:t>
      </w:r>
      <w:r w:rsidRPr="00E13F51">
        <w:rPr>
          <w:sz w:val="16"/>
        </w:rPr>
        <w:t xml:space="preserve"> </w:t>
      </w:r>
      <w:r w:rsidRPr="00E13F51">
        <w:rPr>
          <w:rStyle w:val="StyleUnderline"/>
        </w:rPr>
        <w:t>is difficult to imagine a post-American world. But imagine it we must</w:t>
      </w:r>
      <w:r w:rsidRPr="00E13F51">
        <w:rPr>
          <w:sz w:val="16"/>
        </w:rPr>
        <w:t>.” She doesn’t shy away from the discomfort such a shift entails, but instead leans into it with honesty and vision. Malik writes:</w:t>
      </w:r>
    </w:p>
    <w:p w14:paraId="4CC22DFC" w14:textId="77777777" w:rsidR="00444AA3" w:rsidRPr="00E13F51" w:rsidRDefault="00444AA3" w:rsidP="00444AA3">
      <w:pPr>
        <w:rPr>
          <w:sz w:val="16"/>
        </w:rPr>
      </w:pPr>
      <w:r w:rsidRPr="00E13F51">
        <w:rPr>
          <w:sz w:val="16"/>
        </w:rPr>
        <w:t>“Ironically, this all might be the beginning of a process that leads to genuine ‘liberation days’ for other countries, but not the US itself. There is pain ahead, but also a sort of independence.”</w:t>
      </w:r>
    </w:p>
    <w:p w14:paraId="506AECDF" w14:textId="77777777" w:rsidR="00444AA3" w:rsidRPr="00E13F51" w:rsidRDefault="00444AA3" w:rsidP="00444AA3">
      <w:pPr>
        <w:rPr>
          <w:sz w:val="16"/>
        </w:rPr>
      </w:pPr>
      <w:r w:rsidRPr="00E13F51">
        <w:rPr>
          <w:sz w:val="16"/>
        </w:rPr>
        <w:t xml:space="preserve">Malik exposes the long-standing myth of American exceptionalism, reminding us that </w:t>
      </w:r>
      <w:r w:rsidRPr="00EF4DED">
        <w:rPr>
          <w:rStyle w:val="StyleUnderline"/>
          <w:highlight w:val="cyan"/>
        </w:rPr>
        <w:t>what the U.S. has long defined as “peace and prosperity” was</w:t>
      </w:r>
      <w:r w:rsidRPr="00E13F51">
        <w:rPr>
          <w:sz w:val="16"/>
        </w:rPr>
        <w:t xml:space="preserve"> in fact a version </w:t>
      </w:r>
      <w:r w:rsidRPr="00EF4DED">
        <w:rPr>
          <w:rStyle w:val="StyleUnderline"/>
          <w:highlight w:val="cyan"/>
        </w:rPr>
        <w:t xml:space="preserve">crafted to serve its </w:t>
      </w:r>
      <w:r w:rsidRPr="00EF4DED">
        <w:rPr>
          <w:rStyle w:val="Emphasis"/>
          <w:highlight w:val="cyan"/>
        </w:rPr>
        <w:t>own interests</w:t>
      </w:r>
      <w:r w:rsidRPr="00EF4DED">
        <w:rPr>
          <w:sz w:val="16"/>
          <w:highlight w:val="cyan"/>
        </w:rPr>
        <w:t xml:space="preserve">, </w:t>
      </w:r>
      <w:r w:rsidRPr="00EF4DED">
        <w:rPr>
          <w:rStyle w:val="StyleUnderline"/>
          <w:highlight w:val="cyan"/>
        </w:rPr>
        <w:t xml:space="preserve">imposed through </w:t>
      </w:r>
      <w:r w:rsidRPr="00EF4DED">
        <w:rPr>
          <w:rStyle w:val="Emphasis"/>
          <w:highlight w:val="cyan"/>
        </w:rPr>
        <w:t>power and propaganda</w:t>
      </w:r>
      <w:r w:rsidRPr="00EF4DED">
        <w:rPr>
          <w:sz w:val="16"/>
          <w:highlight w:val="cyan"/>
        </w:rPr>
        <w:t>.</w:t>
      </w:r>
      <w:r w:rsidRPr="00E13F51">
        <w:rPr>
          <w:sz w:val="16"/>
        </w:rPr>
        <w:t xml:space="preserve"> Malik’s call to imagine otherwise is not only necessary; it is liberating and essential.</w:t>
      </w:r>
    </w:p>
    <w:p w14:paraId="310DF610" w14:textId="77777777" w:rsidR="00444AA3" w:rsidRPr="00E13F51" w:rsidRDefault="00444AA3" w:rsidP="00444AA3">
      <w:pPr>
        <w:rPr>
          <w:sz w:val="16"/>
        </w:rPr>
      </w:pPr>
      <w:r w:rsidRPr="00E13F51">
        <w:rPr>
          <w:sz w:val="16"/>
        </w:rPr>
        <w:t xml:space="preserve">It’s well-documented (or should be) that since the 1950s, </w:t>
      </w:r>
      <w:r w:rsidRPr="00EF4DED">
        <w:rPr>
          <w:rStyle w:val="StyleUnderline"/>
          <w:highlight w:val="cyan"/>
        </w:rPr>
        <w:t>the U.S. has actively overthrown governments</w:t>
      </w:r>
      <w:r w:rsidRPr="00E13F51">
        <w:rPr>
          <w:rStyle w:val="StyleUnderline"/>
        </w:rPr>
        <w:t xml:space="preserve"> in Latin America, the Middle East, Africa, and Asia</w:t>
      </w:r>
      <w:r w:rsidRPr="00E13F51">
        <w:rPr>
          <w:sz w:val="16"/>
        </w:rPr>
        <w:t>. Iran in 1953. Guatemala in 1954. Indonesia in 1965. Chile in 1973. The list goes on. The aim? To install regimes that protect U.S. corporate and strategic interests and keep trade flowing in dollars.</w:t>
      </w:r>
    </w:p>
    <w:p w14:paraId="7FA58F7D" w14:textId="77777777" w:rsidR="00444AA3" w:rsidRDefault="00444AA3" w:rsidP="00444AA3">
      <w:pPr>
        <w:rPr>
          <w:rStyle w:val="StyleUnderline"/>
        </w:rPr>
      </w:pPr>
      <w:r w:rsidRPr="00E13F51">
        <w:rPr>
          <w:rStyle w:val="StyleUnderline"/>
        </w:rPr>
        <w:t>When violent coups and wars became too costly</w:t>
      </w:r>
      <w:r w:rsidRPr="00E13F51">
        <w:rPr>
          <w:sz w:val="16"/>
        </w:rPr>
        <w:t xml:space="preserve"> — or too unpopular — </w:t>
      </w:r>
      <w:r w:rsidRPr="00E13F51">
        <w:rPr>
          <w:rStyle w:val="StyleUnderline"/>
        </w:rPr>
        <w:t xml:space="preserve">the strategy shifted to </w:t>
      </w:r>
      <w:r w:rsidRPr="00EF4DED">
        <w:rPr>
          <w:rStyle w:val="StyleUnderline"/>
          <w:highlight w:val="cyan"/>
        </w:rPr>
        <w:t>economic warfare</w:t>
      </w:r>
      <w:r w:rsidRPr="00E13F51">
        <w:rPr>
          <w:rStyle w:val="StyleUnderline"/>
        </w:rPr>
        <w:t>.</w:t>
      </w:r>
      <w:r w:rsidRPr="00E13F51">
        <w:rPr>
          <w:sz w:val="16"/>
        </w:rPr>
        <w:t xml:space="preserve"> The International Monetary Fund (IMF) and World Bank began offering “help” in the form of structural adjustment programs: </w:t>
      </w:r>
      <w:r w:rsidRPr="00E13F51">
        <w:rPr>
          <w:sz w:val="16"/>
        </w:rPr>
        <w:lastRenderedPageBreak/>
        <w:t xml:space="preserve">austerity, deregulation, </w:t>
      </w:r>
      <w:proofErr w:type="spellStart"/>
      <w:r w:rsidRPr="00E13F51">
        <w:rPr>
          <w:sz w:val="16"/>
        </w:rPr>
        <w:t>privatisation</w:t>
      </w:r>
      <w:proofErr w:type="spellEnd"/>
      <w:r w:rsidRPr="00E13F51">
        <w:rPr>
          <w:sz w:val="16"/>
        </w:rPr>
        <w:t xml:space="preserve">, and forced trade </w:t>
      </w:r>
      <w:proofErr w:type="spellStart"/>
      <w:r w:rsidRPr="00E13F51">
        <w:rPr>
          <w:sz w:val="16"/>
        </w:rPr>
        <w:t>liberalisation</w:t>
      </w:r>
      <w:proofErr w:type="spellEnd"/>
      <w:r w:rsidRPr="00E13F51">
        <w:rPr>
          <w:sz w:val="16"/>
        </w:rPr>
        <w:t xml:space="preserve">. </w:t>
      </w:r>
      <w:r w:rsidRPr="00E13F51">
        <w:rPr>
          <w:rStyle w:val="StyleUnderline"/>
        </w:rPr>
        <w:t xml:space="preserve">These policies </w:t>
      </w:r>
      <w:r w:rsidRPr="00EF4DED">
        <w:rPr>
          <w:rStyle w:val="StyleUnderline"/>
          <w:highlight w:val="cyan"/>
        </w:rPr>
        <w:t>devastated local economies</w:t>
      </w:r>
      <w:r w:rsidRPr="00E13F51">
        <w:rPr>
          <w:rStyle w:val="StyleUnderline"/>
        </w:rPr>
        <w:t>, dismantled public sectors, and locked countries into cycles of debt and dependency.</w:t>
      </w:r>
    </w:p>
    <w:p w14:paraId="0D7E99C9" w14:textId="77777777" w:rsidR="00444AA3" w:rsidRPr="00E13F51" w:rsidRDefault="00444AA3" w:rsidP="00444AA3">
      <w:pPr>
        <w:rPr>
          <w:sz w:val="16"/>
        </w:rPr>
      </w:pPr>
      <w:r w:rsidRPr="00E13F51">
        <w:rPr>
          <w:sz w:val="16"/>
        </w:rPr>
        <w:t>This is the world system we live in today — and one that continues to uphold inequality, exploitation, and neocolonial power relations.</w:t>
      </w:r>
    </w:p>
    <w:p w14:paraId="4CDE72BC" w14:textId="77777777" w:rsidR="00444AA3" w:rsidRPr="00E13F51" w:rsidRDefault="00444AA3" w:rsidP="00444AA3">
      <w:pPr>
        <w:rPr>
          <w:sz w:val="16"/>
        </w:rPr>
      </w:pPr>
      <w:r w:rsidRPr="00E13F51">
        <w:rPr>
          <w:sz w:val="16"/>
        </w:rPr>
        <w:t>What about China?</w:t>
      </w:r>
    </w:p>
    <w:p w14:paraId="0CE4716A" w14:textId="77777777" w:rsidR="00444AA3" w:rsidRDefault="00444AA3" w:rsidP="00444AA3">
      <w:pPr>
        <w:rPr>
          <w:rStyle w:val="Emphasis"/>
        </w:rPr>
      </w:pPr>
      <w:r w:rsidRPr="00E13F51">
        <w:rPr>
          <w:sz w:val="16"/>
        </w:rPr>
        <w:t xml:space="preserve">It’s difficult to talk about U.S. hegemony without bringing China into the conversation. </w:t>
      </w:r>
      <w:r w:rsidRPr="00EF4DED">
        <w:rPr>
          <w:rStyle w:val="StyleUnderline"/>
          <w:highlight w:val="cyan"/>
        </w:rPr>
        <w:t>Much of the narrative around China’s growing economic influence frames it as an aggressive takeover</w:t>
      </w:r>
      <w:r w:rsidRPr="00EF4DED">
        <w:rPr>
          <w:sz w:val="16"/>
          <w:highlight w:val="cyan"/>
        </w:rPr>
        <w:t xml:space="preserve"> </w:t>
      </w:r>
      <w:r w:rsidRPr="00EF4DED">
        <w:rPr>
          <w:rStyle w:val="StyleUnderline"/>
          <w:highlight w:val="cyan"/>
        </w:rPr>
        <w:t>— but that</w:t>
      </w:r>
      <w:r w:rsidRPr="00E13F51">
        <w:rPr>
          <w:sz w:val="16"/>
        </w:rPr>
        <w:t xml:space="preserve"> analysis </w:t>
      </w:r>
      <w:r w:rsidRPr="00EF4DED">
        <w:rPr>
          <w:rStyle w:val="StyleUnderline"/>
          <w:highlight w:val="cyan"/>
        </w:rPr>
        <w:t xml:space="preserve">misses a </w:t>
      </w:r>
      <w:r w:rsidRPr="00EF4DED">
        <w:rPr>
          <w:rStyle w:val="Emphasis"/>
          <w:highlight w:val="cyan"/>
        </w:rPr>
        <w:t>crucial point</w:t>
      </w:r>
      <w:r w:rsidRPr="00EF4DED">
        <w:rPr>
          <w:sz w:val="16"/>
          <w:highlight w:val="cyan"/>
        </w:rPr>
        <w:t xml:space="preserve">: </w:t>
      </w:r>
      <w:r w:rsidRPr="00EF4DED">
        <w:rPr>
          <w:rStyle w:val="StyleUnderline"/>
          <w:highlight w:val="cyan"/>
        </w:rPr>
        <w:t>the foundation for China’s expanding market share was</w:t>
      </w:r>
      <w:r w:rsidRPr="00EF4DED">
        <w:rPr>
          <w:sz w:val="16"/>
          <w:highlight w:val="cyan"/>
        </w:rPr>
        <w:t xml:space="preserve"> </w:t>
      </w:r>
      <w:r w:rsidRPr="00EF4DED">
        <w:rPr>
          <w:rStyle w:val="Emphasis"/>
          <w:highlight w:val="cyan"/>
        </w:rPr>
        <w:t>laid by decades of U.S.-led neoliberal policies.</w:t>
      </w:r>
    </w:p>
    <w:p w14:paraId="32DF9E30" w14:textId="77777777" w:rsidR="00444AA3" w:rsidRPr="00E13F51" w:rsidRDefault="00444AA3" w:rsidP="00444AA3">
      <w:pPr>
        <w:rPr>
          <w:sz w:val="16"/>
        </w:rPr>
      </w:pPr>
      <w:r w:rsidRPr="00E13F51">
        <w:rPr>
          <w:sz w:val="16"/>
        </w:rPr>
        <w:t xml:space="preserve">Under the banner of free markets and deregulation, the U.S. pushed for the </w:t>
      </w:r>
      <w:proofErr w:type="spellStart"/>
      <w:r w:rsidRPr="00E13F51">
        <w:rPr>
          <w:sz w:val="16"/>
        </w:rPr>
        <w:t>liberalisation</w:t>
      </w:r>
      <w:proofErr w:type="spellEnd"/>
      <w:r w:rsidRPr="00E13F51">
        <w:rPr>
          <w:sz w:val="16"/>
        </w:rPr>
        <w:t xml:space="preserve"> of global trade, the offshoring of industrial capacity, and the </w:t>
      </w:r>
      <w:proofErr w:type="spellStart"/>
      <w:r w:rsidRPr="00E13F51">
        <w:rPr>
          <w:sz w:val="16"/>
        </w:rPr>
        <w:t>privatisation</w:t>
      </w:r>
      <w:proofErr w:type="spellEnd"/>
      <w:r w:rsidRPr="00E13F51">
        <w:rPr>
          <w:sz w:val="16"/>
        </w:rPr>
        <w:t xml:space="preserve"> of critical infrastructure across the world. This global restructuring, driven by profit maximization and minimal state intervention, hollowed out domestic industries and weakened democratic control over strategic sectors.</w:t>
      </w:r>
    </w:p>
    <w:p w14:paraId="47C4777F" w14:textId="77777777" w:rsidR="00444AA3" w:rsidRPr="00E13F51" w:rsidRDefault="00444AA3" w:rsidP="00444AA3">
      <w:pPr>
        <w:rPr>
          <w:sz w:val="16"/>
        </w:rPr>
      </w:pPr>
      <w:r w:rsidRPr="00E13F51">
        <w:rPr>
          <w:sz w:val="16"/>
        </w:rPr>
        <w:t xml:space="preserve">As a result, Chinese companies — backed by a more state-coordinated economic strategy — have stepped into the void. From telecommunications to green tech, they are not simply “invading” markets; they are </w:t>
      </w:r>
      <w:proofErr w:type="spellStart"/>
      <w:r w:rsidRPr="00E13F51">
        <w:rPr>
          <w:sz w:val="16"/>
        </w:rPr>
        <w:t>capitalising</w:t>
      </w:r>
      <w:proofErr w:type="spellEnd"/>
      <w:r w:rsidRPr="00E13F51">
        <w:rPr>
          <w:sz w:val="16"/>
        </w:rPr>
        <w:t xml:space="preserve"> on the very system the U.S. helped build and enforce.</w:t>
      </w:r>
    </w:p>
    <w:p w14:paraId="572917BB" w14:textId="77777777" w:rsidR="00444AA3" w:rsidRPr="00E13F51" w:rsidRDefault="00444AA3" w:rsidP="00444AA3">
      <w:pPr>
        <w:rPr>
          <w:sz w:val="16"/>
        </w:rPr>
      </w:pPr>
      <w:r w:rsidRPr="00E13F51">
        <w:rPr>
          <w:sz w:val="16"/>
        </w:rPr>
        <w:t xml:space="preserve">These developments didn’t happen in a vacuum. They are the result of decades of neoliberal policy: deregulation, </w:t>
      </w:r>
      <w:proofErr w:type="spellStart"/>
      <w:r w:rsidRPr="00E13F51">
        <w:rPr>
          <w:sz w:val="16"/>
        </w:rPr>
        <w:t>privatisation</w:t>
      </w:r>
      <w:proofErr w:type="spellEnd"/>
      <w:r w:rsidRPr="00E13F51">
        <w:rPr>
          <w:sz w:val="16"/>
        </w:rPr>
        <w:t xml:space="preserve">, and a market-first ideology driven by the U.S. and its institutional allies — the IMF, EU, and World Bank. </w:t>
      </w:r>
      <w:proofErr w:type="gramStart"/>
      <w:r w:rsidRPr="00E13F51">
        <w:rPr>
          <w:sz w:val="16"/>
        </w:rPr>
        <w:t>So</w:t>
      </w:r>
      <w:proofErr w:type="gramEnd"/>
      <w:r w:rsidRPr="00E13F51">
        <w:rPr>
          <w:sz w:val="16"/>
        </w:rPr>
        <w:t xml:space="preserve"> if we’re alarmed by China acquiring ports or power grids, we should also ask: why is that even possible in the first place? Through U.S. imposed neoliberalism.</w:t>
      </w:r>
    </w:p>
    <w:p w14:paraId="5E803D8B" w14:textId="77777777" w:rsidR="00444AA3" w:rsidRPr="00E13F51" w:rsidRDefault="00444AA3" w:rsidP="00444AA3">
      <w:pPr>
        <w:rPr>
          <w:sz w:val="16"/>
        </w:rPr>
      </w:pPr>
      <w:r w:rsidRPr="00E13F51">
        <w:rPr>
          <w:sz w:val="16"/>
        </w:rPr>
        <w:t>Let’s be clear: China is no utopia. But its rise has disrupted the dominant Western narrative of how development must work and who it must serve.</w:t>
      </w:r>
    </w:p>
    <w:p w14:paraId="78C5EAD0" w14:textId="77777777" w:rsidR="00444AA3" w:rsidRPr="00E13F51" w:rsidRDefault="00444AA3" w:rsidP="00444AA3">
      <w:pPr>
        <w:rPr>
          <w:sz w:val="16"/>
        </w:rPr>
      </w:pPr>
      <w:r w:rsidRPr="00E13F51">
        <w:rPr>
          <w:sz w:val="16"/>
        </w:rPr>
        <w:t xml:space="preserve">China’s political system does have problems and internal contradictions that must be overcome and </w:t>
      </w:r>
      <w:proofErr w:type="spellStart"/>
      <w:r w:rsidRPr="00E13F51">
        <w:rPr>
          <w:sz w:val="16"/>
        </w:rPr>
        <w:t>labour</w:t>
      </w:r>
      <w:proofErr w:type="spellEnd"/>
      <w:r w:rsidRPr="00E13F51">
        <w:rPr>
          <w:sz w:val="16"/>
        </w:rPr>
        <w:t xml:space="preserve"> conditions can be harsh, and the treatment of ethnic minorities remains a serious concern. But at the same time, it’s impossible to ignore the scale of China’s achievements: a country of nearly 1.4 billion people that has lifted hundreds of millions out of poverty, expanded access to housing, healthcare, and education, and built infrastructure at an unprecedented pace.</w:t>
      </w:r>
    </w:p>
    <w:p w14:paraId="5BCE2E4A" w14:textId="77777777" w:rsidR="00444AA3" w:rsidRPr="00E13F51" w:rsidRDefault="00444AA3" w:rsidP="00444AA3">
      <w:pPr>
        <w:rPr>
          <w:sz w:val="16"/>
        </w:rPr>
      </w:pPr>
      <w:r w:rsidRPr="00E13F51">
        <w:rPr>
          <w:sz w:val="16"/>
        </w:rPr>
        <w:t>These transformations are rooted not in free-market capitalism, but in a state-led model shaped by China’s revolutionary socialist foundations — which is to be celebrated.</w:t>
      </w:r>
    </w:p>
    <w:p w14:paraId="0FD2A91F" w14:textId="77777777" w:rsidR="00444AA3" w:rsidRPr="00E13F51" w:rsidRDefault="00444AA3" w:rsidP="00444AA3">
      <w:pPr>
        <w:rPr>
          <w:sz w:val="16"/>
        </w:rPr>
      </w:pPr>
      <w:r w:rsidRPr="00E13F51">
        <w:rPr>
          <w:sz w:val="16"/>
        </w:rPr>
        <w:t>That matters — because it challenges Western assumptions about what development must look like, and who it must serve.</w:t>
      </w:r>
    </w:p>
    <w:p w14:paraId="1FAED4BE" w14:textId="77777777" w:rsidR="00444AA3" w:rsidRPr="00E13F51" w:rsidRDefault="00444AA3" w:rsidP="00444AA3">
      <w:pPr>
        <w:rPr>
          <w:sz w:val="16"/>
        </w:rPr>
      </w:pPr>
      <w:r w:rsidRPr="00E13F51">
        <w:rPr>
          <w:sz w:val="16"/>
        </w:rPr>
        <w:t>The difference between socialist and capitalist systems matters profoundly especially when assessing poverty. Socialist policies often keep the cost of meeting basic needs low in ways that conventional price-based poverty measures don’t capture. This was the case in China. Before the market reforms of the 1980s and ’90s, the government provided food, housing, and basic services at little to no cost. In that context, US$1.90 (extreme poverty) a day stretched much further in China than in comparable capitalist countries. Research shows that over the past 40 years the numbers of people in China living in extreme poverty fell by almost 800 million.</w:t>
      </w:r>
    </w:p>
    <w:p w14:paraId="112445A2" w14:textId="77777777" w:rsidR="00444AA3" w:rsidRPr="00E13F51" w:rsidRDefault="00444AA3" w:rsidP="00444AA3">
      <w:pPr>
        <w:rPr>
          <w:sz w:val="16"/>
        </w:rPr>
      </w:pPr>
      <w:r w:rsidRPr="00E13F51">
        <w:rPr>
          <w:sz w:val="16"/>
        </w:rPr>
        <w:t xml:space="preserve">A few researchers </w:t>
      </w:r>
      <w:proofErr w:type="spellStart"/>
      <w:r w:rsidRPr="00E13F51">
        <w:rPr>
          <w:sz w:val="16"/>
        </w:rPr>
        <w:t>analysed</w:t>
      </w:r>
      <w:proofErr w:type="spellEnd"/>
      <w:r w:rsidRPr="00E13F51">
        <w:rPr>
          <w:sz w:val="16"/>
        </w:rPr>
        <w:t xml:space="preserve"> OECD data and came to the conclusion that extreme poverty was lower in China than in countries like India, Indonesia, and Brazil during the 1980s. China consistently outperformed these countries on life expectancy, infant and child mortality, average years of schooling, and access to electricity.</w:t>
      </w:r>
    </w:p>
    <w:p w14:paraId="37900BB4" w14:textId="77777777" w:rsidR="00444AA3" w:rsidRPr="00E13F51" w:rsidRDefault="00444AA3" w:rsidP="00444AA3">
      <w:pPr>
        <w:rPr>
          <w:sz w:val="16"/>
        </w:rPr>
      </w:pPr>
      <w:r w:rsidRPr="00E13F51">
        <w:rPr>
          <w:sz w:val="16"/>
        </w:rPr>
        <w:t xml:space="preserve">The </w:t>
      </w:r>
      <w:proofErr w:type="gramStart"/>
      <w:r w:rsidRPr="00E13F51">
        <w:rPr>
          <w:sz w:val="16"/>
        </w:rPr>
        <w:t>researcher’s</w:t>
      </w:r>
      <w:proofErr w:type="gramEnd"/>
      <w:r w:rsidRPr="00E13F51">
        <w:rPr>
          <w:sz w:val="16"/>
        </w:rPr>
        <w:t xml:space="preserve"> acknowledges that extreme poverty is difficult to measure with precision. But the overall picture suggests that China’s transition toward market </w:t>
      </w:r>
      <w:proofErr w:type="spellStart"/>
      <w:r w:rsidRPr="00E13F51">
        <w:rPr>
          <w:sz w:val="16"/>
        </w:rPr>
        <w:t>liberalisation</w:t>
      </w:r>
      <w:proofErr w:type="spellEnd"/>
      <w:r w:rsidRPr="00E13F51">
        <w:rPr>
          <w:sz w:val="16"/>
        </w:rPr>
        <w:t xml:space="preserve"> may have worsened poverty temporarily. To combat this China government made state-led efforts in recent decades which reversed those trends. The government has since invested heavily in poverty alleviation, housing, and public services, reaffirming its commitment to some of its foundational goals.</w:t>
      </w:r>
    </w:p>
    <w:p w14:paraId="2C1DC68B" w14:textId="77777777" w:rsidR="00444AA3" w:rsidRDefault="00444AA3" w:rsidP="00444AA3">
      <w:pPr>
        <w:rPr>
          <w:rStyle w:val="StyleUnderline"/>
        </w:rPr>
      </w:pPr>
      <w:r w:rsidRPr="00E13F51">
        <w:rPr>
          <w:rStyle w:val="StyleUnderline"/>
        </w:rPr>
        <w:t>As China’s global power has grown, so too has the debate around what kind of hegemon it may become.</w:t>
      </w:r>
      <w:r w:rsidRPr="00E13F51">
        <w:rPr>
          <w:sz w:val="16"/>
        </w:rPr>
        <w:t xml:space="preserve"> </w:t>
      </w:r>
      <w:r w:rsidRPr="00EF4DED">
        <w:rPr>
          <w:rStyle w:val="StyleUnderline"/>
          <w:highlight w:val="cyan"/>
        </w:rPr>
        <w:t xml:space="preserve">Unlike the U.S., </w:t>
      </w:r>
      <w:r w:rsidRPr="00EF4DED">
        <w:rPr>
          <w:rStyle w:val="Emphasis"/>
          <w:highlight w:val="cyan"/>
        </w:rPr>
        <w:t>China does not maintain hundreds of military bases</w:t>
      </w:r>
      <w:r w:rsidRPr="00EF4DED">
        <w:rPr>
          <w:sz w:val="16"/>
          <w:highlight w:val="cyan"/>
        </w:rPr>
        <w:t xml:space="preserve">, </w:t>
      </w:r>
      <w:r w:rsidRPr="00EF4DED">
        <w:rPr>
          <w:rStyle w:val="StyleUnderline"/>
          <w:highlight w:val="cyan"/>
        </w:rPr>
        <w:t>nor has it relied on drone warfare or regime change</w:t>
      </w:r>
      <w:r w:rsidRPr="00E13F51">
        <w:rPr>
          <w:rStyle w:val="StyleUnderline"/>
        </w:rPr>
        <w:t xml:space="preserve"> to project influence</w:t>
      </w:r>
      <w:r w:rsidRPr="00E13F51">
        <w:rPr>
          <w:sz w:val="16"/>
        </w:rPr>
        <w:t xml:space="preserve">. </w:t>
      </w:r>
      <w:r w:rsidRPr="00E13F51">
        <w:rPr>
          <w:rStyle w:val="StyleUnderline"/>
        </w:rPr>
        <w:t xml:space="preserve">Instead, </w:t>
      </w:r>
      <w:r w:rsidRPr="00EF4DED">
        <w:rPr>
          <w:rStyle w:val="StyleUnderline"/>
          <w:highlight w:val="cyan"/>
        </w:rPr>
        <w:t>it exerts power through</w:t>
      </w:r>
      <w:r w:rsidRPr="00E13F51">
        <w:rPr>
          <w:sz w:val="16"/>
        </w:rPr>
        <w:t xml:space="preserve"> trade, infrastructure, and economic </w:t>
      </w:r>
      <w:r w:rsidRPr="00EF4DED">
        <w:rPr>
          <w:rStyle w:val="StyleUnderline"/>
          <w:highlight w:val="cyan"/>
        </w:rPr>
        <w:t>diplomacy</w:t>
      </w:r>
      <w:r w:rsidRPr="00E13F51">
        <w:rPr>
          <w:sz w:val="16"/>
        </w:rPr>
        <w:t xml:space="preserve"> — most notably through the Belt and Road Initiative. </w:t>
      </w:r>
      <w:r w:rsidRPr="00E13F51">
        <w:rPr>
          <w:rStyle w:val="StyleUnderline"/>
        </w:rPr>
        <w:t>This is still power</w:t>
      </w:r>
      <w:r w:rsidRPr="00E13F51">
        <w:rPr>
          <w:sz w:val="16"/>
        </w:rPr>
        <w:t xml:space="preserve">, still strategic, still potentially coercive — </w:t>
      </w:r>
      <w:r w:rsidRPr="00E13F51">
        <w:rPr>
          <w:rStyle w:val="StyleUnderline"/>
        </w:rPr>
        <w:t>but</w:t>
      </w:r>
      <w:r w:rsidRPr="00E13F51">
        <w:rPr>
          <w:sz w:val="16"/>
        </w:rPr>
        <w:t xml:space="preserve"> it </w:t>
      </w:r>
      <w:r w:rsidRPr="00E13F51">
        <w:rPr>
          <w:rStyle w:val="StyleUnderline"/>
        </w:rPr>
        <w:t>signals a shift from military domination to economic interdependence.</w:t>
      </w:r>
    </w:p>
    <w:p w14:paraId="0D568749" w14:textId="77777777" w:rsidR="00444AA3" w:rsidRPr="00E13F51" w:rsidRDefault="00444AA3" w:rsidP="00444AA3">
      <w:pPr>
        <w:rPr>
          <w:rStyle w:val="StyleUnderline"/>
        </w:rPr>
      </w:pPr>
    </w:p>
    <w:p w14:paraId="4B90A541" w14:textId="77777777" w:rsidR="00444AA3" w:rsidRDefault="00444AA3" w:rsidP="00444AA3"/>
    <w:p w14:paraId="07208F20" w14:textId="77777777" w:rsidR="00444AA3" w:rsidRPr="0046714B" w:rsidRDefault="00444AA3" w:rsidP="00444AA3">
      <w:pPr>
        <w:pStyle w:val="Heading4"/>
        <w:rPr>
          <w:rFonts w:cs="Times New Roman"/>
        </w:rPr>
      </w:pPr>
      <w:r w:rsidRPr="0046714B">
        <w:rPr>
          <w:rFonts w:cs="Times New Roman"/>
        </w:rPr>
        <w:lastRenderedPageBreak/>
        <w:t xml:space="preserve">Decline motivates </w:t>
      </w:r>
      <w:r w:rsidRPr="00966CD1">
        <w:rPr>
          <w:rFonts w:cs="Times New Roman"/>
          <w:u w:val="single"/>
        </w:rPr>
        <w:t>restraint</w:t>
      </w:r>
      <w:r w:rsidRPr="0046714B">
        <w:rPr>
          <w:rFonts w:cs="Times New Roman"/>
        </w:rPr>
        <w:t xml:space="preserve"> and peace, </w:t>
      </w:r>
      <w:r w:rsidRPr="00966CD1">
        <w:rPr>
          <w:rFonts w:cs="Times New Roman"/>
          <w:u w:val="single"/>
        </w:rPr>
        <w:t>not</w:t>
      </w:r>
      <w:r w:rsidRPr="0046714B">
        <w:rPr>
          <w:rFonts w:cs="Times New Roman"/>
        </w:rPr>
        <w:t xml:space="preserve"> violent wars.</w:t>
      </w:r>
    </w:p>
    <w:p w14:paraId="071F704E" w14:textId="77777777" w:rsidR="00444AA3" w:rsidRPr="0046714B" w:rsidRDefault="00444AA3" w:rsidP="00444AA3">
      <w:r w:rsidRPr="0046714B">
        <w:rPr>
          <w:rStyle w:val="Style13ptBold"/>
        </w:rPr>
        <w:t>MacDonald</w:t>
      </w:r>
      <w:r w:rsidRPr="0046714B">
        <w:t xml:space="preserve"> &amp; Parent </w:t>
      </w:r>
      <w:r w:rsidRPr="0046714B">
        <w:rPr>
          <w:rStyle w:val="Style13ptBold"/>
        </w:rPr>
        <w:t>18</w:t>
      </w:r>
      <w:r w:rsidRPr="0046714B">
        <w:t xml:space="preserve">, *PhD, Associate Professor of Political Science at Wellesley College. **PhD, Associate Professor of Political Science at the University of Notre Dame. (Paul K. and Joseph M., “Twilight of the Titans: Great Power Decline and Retrenchment”, pg. 2-3, Published by </w:t>
      </w:r>
      <w:r w:rsidRPr="0046714B">
        <w:rPr>
          <w:i/>
          <w:iCs/>
        </w:rPr>
        <w:t>Cornell University Press</w:t>
      </w:r>
      <w:r w:rsidRPr="0046714B">
        <w:t>)</w:t>
      </w:r>
    </w:p>
    <w:p w14:paraId="5C242438" w14:textId="602D28F2" w:rsidR="00444AA3" w:rsidRDefault="00444AA3" w:rsidP="00444AA3">
      <w:pPr>
        <w:rPr>
          <w:sz w:val="16"/>
        </w:rPr>
      </w:pPr>
      <w:r w:rsidRPr="00601575">
        <w:rPr>
          <w:sz w:val="16"/>
        </w:rPr>
        <w:t xml:space="preserve">In this book, we argue that </w:t>
      </w:r>
      <w:r w:rsidRPr="00EF4DED">
        <w:rPr>
          <w:rStyle w:val="StyleUnderline"/>
          <w:highlight w:val="cyan"/>
        </w:rPr>
        <w:t xml:space="preserve">the </w:t>
      </w:r>
      <w:r w:rsidRPr="00EF4DED">
        <w:rPr>
          <w:rStyle w:val="Emphasis"/>
          <w:highlight w:val="cyan"/>
        </w:rPr>
        <w:t>conventional wisdom</w:t>
      </w:r>
      <w:r w:rsidRPr="00EF4DED">
        <w:rPr>
          <w:rStyle w:val="StyleUnderline"/>
          <w:highlight w:val="cyan"/>
        </w:rPr>
        <w:t xml:space="preserve"> is </w:t>
      </w:r>
      <w:r w:rsidRPr="00EF4DED">
        <w:rPr>
          <w:rStyle w:val="Emphasis"/>
          <w:highlight w:val="cyan"/>
        </w:rPr>
        <w:t>wrong</w:t>
      </w:r>
      <w:r w:rsidRPr="00601575">
        <w:rPr>
          <w:sz w:val="16"/>
        </w:rPr>
        <w:t xml:space="preserve">. Specifically, we make three main arguments. First, relative </w:t>
      </w:r>
      <w:r w:rsidRPr="00EF4DED">
        <w:rPr>
          <w:rStyle w:val="Emphasis"/>
          <w:highlight w:val="cyan"/>
        </w:rPr>
        <w:t>decline</w:t>
      </w:r>
      <w:r w:rsidRPr="00EF4DED">
        <w:rPr>
          <w:rStyle w:val="StyleUnderline"/>
          <w:highlight w:val="cyan"/>
        </w:rPr>
        <w:t xml:space="preserve"> causes </w:t>
      </w:r>
      <w:r w:rsidRPr="00EF4DED">
        <w:rPr>
          <w:rStyle w:val="Emphasis"/>
          <w:highlight w:val="cyan"/>
        </w:rPr>
        <w:t>prompt, proportionate retrenchment</w:t>
      </w:r>
      <w:r w:rsidRPr="00EF4DED">
        <w:rPr>
          <w:rStyle w:val="StyleUnderline"/>
          <w:highlight w:val="cyan"/>
        </w:rPr>
        <w:t xml:space="preserve"> because states seek </w:t>
      </w:r>
      <w:r w:rsidRPr="00EF4DED">
        <w:rPr>
          <w:rStyle w:val="Emphasis"/>
          <w:highlight w:val="cyan"/>
        </w:rPr>
        <w:t>strategic solvency</w:t>
      </w:r>
      <w:r w:rsidRPr="00601575">
        <w:rPr>
          <w:sz w:val="16"/>
        </w:rPr>
        <w:t xml:space="preserve">. </w:t>
      </w:r>
      <w:r w:rsidRPr="0046714B">
        <w:rPr>
          <w:rStyle w:val="StyleUnderline"/>
        </w:rPr>
        <w:t>The international system is a competitive place, and great powers did not get to the top by being imprudent, irrational, or irresponsible</w:t>
      </w:r>
      <w:r w:rsidRPr="00601575">
        <w:rPr>
          <w:sz w:val="16"/>
        </w:rPr>
        <w:t xml:space="preserve">. When their fortunes ebb, states tend to retain the virtues that made them great. </w:t>
      </w:r>
      <w:r w:rsidRPr="0046714B">
        <w:rPr>
          <w:rStyle w:val="StyleUnderline"/>
        </w:rPr>
        <w:t xml:space="preserve">In the face of decline, </w:t>
      </w:r>
      <w:r w:rsidRPr="00EF4DED">
        <w:rPr>
          <w:rStyle w:val="StyleUnderline"/>
          <w:highlight w:val="cyan"/>
        </w:rPr>
        <w:t xml:space="preserve">great powers have a </w:t>
      </w:r>
      <w:r w:rsidRPr="00EF4DED">
        <w:rPr>
          <w:rStyle w:val="Emphasis"/>
          <w:highlight w:val="cyan"/>
        </w:rPr>
        <w:t>good sense of their relative capability</w:t>
      </w:r>
      <w:r w:rsidRPr="0046714B">
        <w:rPr>
          <w:rStyle w:val="StyleUnderline"/>
        </w:rPr>
        <w:t xml:space="preserve"> and tend not to give away more than they must</w:t>
      </w:r>
      <w:r w:rsidRPr="00601575">
        <w:rPr>
          <w:sz w:val="16"/>
        </w:rPr>
        <w:t>. Expanding or</w:t>
      </w:r>
      <w:r w:rsidRPr="0046714B">
        <w:rPr>
          <w:rStyle w:val="StyleUnderline"/>
        </w:rPr>
        <w:t xml:space="preserve"> </w:t>
      </w:r>
      <w:r w:rsidRPr="00EF4DED">
        <w:rPr>
          <w:rStyle w:val="StyleUnderline"/>
          <w:highlight w:val="cyan"/>
        </w:rPr>
        <w:t xml:space="preserve">maintaining </w:t>
      </w:r>
      <w:r w:rsidRPr="00EF4DED">
        <w:rPr>
          <w:rStyle w:val="Emphasis"/>
          <w:highlight w:val="cyan"/>
        </w:rPr>
        <w:t>grand strategic ambitions</w:t>
      </w:r>
      <w:r w:rsidRPr="00EF4DED">
        <w:rPr>
          <w:rStyle w:val="StyleUnderline"/>
          <w:highlight w:val="cyan"/>
        </w:rPr>
        <w:t xml:space="preserve"> during </w:t>
      </w:r>
      <w:r w:rsidRPr="00EF4DED">
        <w:rPr>
          <w:rStyle w:val="Emphasis"/>
          <w:highlight w:val="cyan"/>
        </w:rPr>
        <w:t>decline</w:t>
      </w:r>
      <w:r w:rsidRPr="00EF4DED">
        <w:rPr>
          <w:rStyle w:val="StyleUnderline"/>
          <w:highlight w:val="cyan"/>
        </w:rPr>
        <w:t xml:space="preserve"> incurs </w:t>
      </w:r>
      <w:r w:rsidRPr="00EF4DED">
        <w:rPr>
          <w:rStyle w:val="Emphasis"/>
          <w:highlight w:val="cyan"/>
        </w:rPr>
        <w:t>unsustainable burdens</w:t>
      </w:r>
      <w:r w:rsidRPr="00EF4DED">
        <w:rPr>
          <w:rStyle w:val="StyleUnderline"/>
          <w:highlight w:val="cyan"/>
        </w:rPr>
        <w:t xml:space="preserve"> and </w:t>
      </w:r>
      <w:r w:rsidRPr="00EF4DED">
        <w:rPr>
          <w:rStyle w:val="Emphasis"/>
          <w:highlight w:val="cyan"/>
        </w:rPr>
        <w:t>incites unwinnable fights</w:t>
      </w:r>
      <w:r w:rsidRPr="00601575">
        <w:rPr>
          <w:sz w:val="16"/>
        </w:rPr>
        <w:t xml:space="preserve">, so the faster states fall, the more they retrench. Great powers may choose to retrench in other circumstances as well, but they have an overriding incentive to do so when confronted by relative decline. Second, the depth of </w:t>
      </w:r>
      <w:r w:rsidRPr="00EF4DED">
        <w:rPr>
          <w:rStyle w:val="Emphasis"/>
          <w:highlight w:val="cyan"/>
        </w:rPr>
        <w:t>relative decline</w:t>
      </w:r>
      <w:r w:rsidRPr="00EF4DED">
        <w:rPr>
          <w:rStyle w:val="StyleUnderline"/>
          <w:highlight w:val="cyan"/>
        </w:rPr>
        <w:t xml:space="preserve"> shapes</w:t>
      </w:r>
      <w:r w:rsidRPr="0046714B">
        <w:rPr>
          <w:rStyle w:val="StyleUnderline"/>
        </w:rPr>
        <w:t xml:space="preserve"> not only </w:t>
      </w:r>
      <w:r w:rsidRPr="00EF4DED">
        <w:rPr>
          <w:rStyle w:val="StyleUnderline"/>
          <w:highlight w:val="cyan"/>
        </w:rPr>
        <w:t>how much a state retrenches, but</w:t>
      </w:r>
      <w:r w:rsidRPr="0046714B">
        <w:rPr>
          <w:rStyle w:val="StyleUnderline"/>
        </w:rPr>
        <w:t xml:space="preserve"> also </w:t>
      </w:r>
      <w:r w:rsidRPr="00EF4DED">
        <w:rPr>
          <w:rStyle w:val="Emphasis"/>
          <w:highlight w:val="cyan"/>
        </w:rPr>
        <w:t>which policies it adopts</w:t>
      </w:r>
      <w:r w:rsidRPr="00EF4DED">
        <w:rPr>
          <w:sz w:val="16"/>
          <w:highlight w:val="cyan"/>
        </w:rPr>
        <w:t>.</w:t>
      </w:r>
      <w:r w:rsidRPr="00601575">
        <w:rPr>
          <w:sz w:val="16"/>
        </w:rPr>
        <w:t xml:space="preserve"> The world is complex and cutthroat; leaders cannot glibly pull a policy off the shelf and expect desired outcomes. Because international politics is a self-help system, great powers prefer policies that rely less on the actions of allies and adversaries. For lack of a better term, we refer to these as domestic policies, which include reducing spending, restructuring forces, and reforming institutions—all to reallocate resources for more efficient uses. But </w:t>
      </w:r>
      <w:r w:rsidRPr="0046714B">
        <w:rPr>
          <w:rStyle w:val="StyleUnderline"/>
        </w:rPr>
        <w:t xml:space="preserve">international policies </w:t>
      </w:r>
      <w:r w:rsidRPr="00601575">
        <w:rPr>
          <w:sz w:val="16"/>
        </w:rPr>
        <w:t xml:space="preserve">may also help, and they </w:t>
      </w:r>
      <w:r w:rsidRPr="0046714B">
        <w:rPr>
          <w:rStyle w:val="StyleUnderline"/>
        </w:rPr>
        <w:t xml:space="preserve">include </w:t>
      </w:r>
      <w:r w:rsidRPr="00EF4DED">
        <w:rPr>
          <w:rStyle w:val="Emphasis"/>
          <w:highlight w:val="cyan"/>
        </w:rPr>
        <w:t>redeploying forces</w:t>
      </w:r>
      <w:r w:rsidRPr="00EF4DED">
        <w:rPr>
          <w:rStyle w:val="StyleUnderline"/>
          <w:highlight w:val="cyan"/>
        </w:rPr>
        <w:t xml:space="preserve">, </w:t>
      </w:r>
      <w:r w:rsidRPr="00EF4DED">
        <w:rPr>
          <w:rStyle w:val="Emphasis"/>
          <w:highlight w:val="cyan"/>
        </w:rPr>
        <w:t>defusing flashpoints</w:t>
      </w:r>
      <w:r w:rsidRPr="00EF4DED">
        <w:rPr>
          <w:rStyle w:val="StyleUnderline"/>
          <w:highlight w:val="cyan"/>
        </w:rPr>
        <w:t xml:space="preserve">, and </w:t>
      </w:r>
      <w:r w:rsidRPr="00EF4DED">
        <w:rPr>
          <w:rStyle w:val="Emphasis"/>
          <w:highlight w:val="cyan"/>
        </w:rPr>
        <w:t>redistributing burdens</w:t>
      </w:r>
      <w:r w:rsidRPr="0046714B">
        <w:rPr>
          <w:rStyle w:val="StyleUnderline"/>
        </w:rPr>
        <w:t xml:space="preserve">—all to </w:t>
      </w:r>
      <w:r w:rsidRPr="00EF4DED">
        <w:rPr>
          <w:rStyle w:val="Emphasis"/>
          <w:highlight w:val="cyan"/>
        </w:rPr>
        <w:t>avoid costly conflicts</w:t>
      </w:r>
      <w:r w:rsidRPr="00EF4DED">
        <w:rPr>
          <w:rStyle w:val="StyleUnderline"/>
          <w:highlight w:val="cyan"/>
        </w:rPr>
        <w:t xml:space="preserve"> and </w:t>
      </w:r>
      <w:r w:rsidRPr="00EF4DED">
        <w:rPr>
          <w:rStyle w:val="Emphasis"/>
          <w:highlight w:val="cyan"/>
        </w:rPr>
        <w:t>reinforce core strongpoints</w:t>
      </w:r>
      <w:r w:rsidRPr="00601575">
        <w:rPr>
          <w:sz w:val="16"/>
        </w:rPr>
        <w:t xml:space="preserve">. The faster and deeper states fall, the more they are willing to rely on others to cushion their fall. Retrenchment is not a weapon but an arsenal that can be used in different amounts and combinations depending on conditions and the enemies faced. Third, after depth, structural conditions are the most important factors shaping how great powers respond to relative decline. Four conditions catalyze the incentives for declining states to retrench. One is the declining state’s rank. States in the top rungs of the great power hierarchy have more resources and margin for error than those lower down, so there is less urgency for them to retrench. Another is the availability of allies. Where states can shift burdens to capable regional powers with similar preferences, retrenchment is less risky and difficult. Yet another is the interdependence of commitments. When states perceive commitments in one place as tightly linked to commitments elsewhere, pulling back becomes harder and less likely. The last catalyst is the calculus of conquest. If aggression pays, then retrenchment does not, and great powers will be loath to do it. The world is not just complex and cutthroat, it is also dynamic. No set of conditions is everlasting, and leaders must change with the times. Empirically, </w:t>
      </w:r>
      <w:r w:rsidRPr="0046714B">
        <w:rPr>
          <w:rStyle w:val="StyleUnderline"/>
        </w:rPr>
        <w:t>this work aims to add value by being the first to study systematically all modern shifts in the great power pecking order</w:t>
      </w:r>
      <w:r w:rsidRPr="00601575">
        <w:rPr>
          <w:sz w:val="16"/>
        </w:rPr>
        <w:t xml:space="preserve">. </w:t>
      </w:r>
      <w:r w:rsidRPr="00EF4DED">
        <w:rPr>
          <w:rStyle w:val="StyleUnderline"/>
          <w:highlight w:val="cyan"/>
        </w:rPr>
        <w:t xml:space="preserve">We find </w:t>
      </w:r>
      <w:r w:rsidRPr="00EF4DED">
        <w:rPr>
          <w:rStyle w:val="Emphasis"/>
          <w:highlight w:val="cyan"/>
        </w:rPr>
        <w:t>sixteen cases of relative</w:t>
      </w:r>
      <w:r w:rsidRPr="00EF4DED">
        <w:rPr>
          <w:rStyle w:val="StyleUnderline"/>
          <w:highlight w:val="cyan"/>
        </w:rPr>
        <w:t xml:space="preserve"> </w:t>
      </w:r>
      <w:r w:rsidRPr="00EF4DED">
        <w:rPr>
          <w:rStyle w:val="Emphasis"/>
          <w:highlight w:val="cyan"/>
        </w:rPr>
        <w:t>decline</w:t>
      </w:r>
      <w:r w:rsidRPr="0046714B">
        <w:rPr>
          <w:rStyle w:val="StyleUnderline"/>
        </w:rPr>
        <w:t xml:space="preserve"> since 1870</w:t>
      </w:r>
      <w:r w:rsidRPr="00601575">
        <w:rPr>
          <w:sz w:val="16"/>
        </w:rPr>
        <w:t xml:space="preserve">, when reliable data for the great powers become available, </w:t>
      </w:r>
      <w:r w:rsidRPr="0046714B">
        <w:rPr>
          <w:rStyle w:val="StyleUnderline"/>
        </w:rPr>
        <w:t>and compare them to their non-declining counterparts across a variety of measures</w:t>
      </w:r>
      <w:r w:rsidRPr="00601575">
        <w:rPr>
          <w:sz w:val="16"/>
        </w:rPr>
        <w:t xml:space="preserve">. To preview the findings, </w:t>
      </w:r>
      <w:r w:rsidRPr="00EF4DED">
        <w:rPr>
          <w:rStyle w:val="StyleUnderline"/>
          <w:highlight w:val="cyan"/>
        </w:rPr>
        <w:t xml:space="preserve">retrenchment is </w:t>
      </w:r>
      <w:r w:rsidRPr="00EF4DED">
        <w:rPr>
          <w:rStyle w:val="Emphasis"/>
          <w:highlight w:val="cyan"/>
        </w:rPr>
        <w:t>by far the most common response</w:t>
      </w:r>
      <w:r w:rsidRPr="00EF4DED">
        <w:rPr>
          <w:rStyle w:val="StyleUnderline"/>
          <w:highlight w:val="cyan"/>
        </w:rPr>
        <w:t xml:space="preserve"> to </w:t>
      </w:r>
      <w:r w:rsidRPr="00EF4DED">
        <w:rPr>
          <w:rStyle w:val="Emphasis"/>
          <w:highlight w:val="cyan"/>
        </w:rPr>
        <w:t>relative decline</w:t>
      </w:r>
      <w:r w:rsidRPr="00601575">
        <w:rPr>
          <w:sz w:val="16"/>
        </w:rPr>
        <w:t xml:space="preserve">, and declining powers behave differently from non-declining powers. States in decline are more likely to cut the size of their military forces and budgets and in extreme cases are more likely to form alliances. This does not, however, make them ripe for exploitation; declining states perform comparatively well in militarized disputes. Our headline finding, however, is that states that retrench recover their prior rank with some regularity, but those that fail to retrench never do. These results challenge theories of grand strategy and war, offer guidance to policymakers, and indicate overlooked paths to peace. </w:t>
      </w:r>
    </w:p>
    <w:p w14:paraId="3F88C36D" w14:textId="7CBDFB92" w:rsidR="00444AA3" w:rsidRPr="00444AA3" w:rsidRDefault="00444AA3" w:rsidP="00444AA3"/>
    <w:p w14:paraId="1F68FB1D" w14:textId="77777777" w:rsidR="00444AA3" w:rsidRPr="00444AA3" w:rsidRDefault="00444AA3" w:rsidP="00444AA3"/>
    <w:p w14:paraId="718E67E9" w14:textId="77777777" w:rsidR="00444AA3" w:rsidRPr="0046714B" w:rsidRDefault="00444AA3" w:rsidP="00444AA3">
      <w:pPr>
        <w:pStyle w:val="Heading4"/>
        <w:rPr>
          <w:rFonts w:cs="Times New Roman"/>
        </w:rPr>
      </w:pPr>
      <w:r w:rsidRPr="0046714B">
        <w:rPr>
          <w:rFonts w:cs="Times New Roman"/>
        </w:rPr>
        <w:t xml:space="preserve">Fears of transition wars are a </w:t>
      </w:r>
      <w:r w:rsidRPr="0046714B">
        <w:rPr>
          <w:rFonts w:cs="Times New Roman"/>
          <w:u w:val="single"/>
        </w:rPr>
        <w:t>self-fulfilling prophecy</w:t>
      </w:r>
      <w:r w:rsidRPr="0046714B">
        <w:rPr>
          <w:rFonts w:cs="Times New Roman"/>
        </w:rPr>
        <w:t xml:space="preserve">---parity is </w:t>
      </w:r>
      <w:r w:rsidRPr="0046714B">
        <w:rPr>
          <w:rFonts w:cs="Times New Roman"/>
          <w:u w:val="single"/>
        </w:rPr>
        <w:t>far more peaceful</w:t>
      </w:r>
      <w:r w:rsidRPr="0046714B">
        <w:rPr>
          <w:rFonts w:cs="Times New Roman"/>
        </w:rPr>
        <w:t xml:space="preserve"> than dominance.</w:t>
      </w:r>
    </w:p>
    <w:p w14:paraId="7F35413D" w14:textId="77777777" w:rsidR="00444AA3" w:rsidRDefault="00444AA3" w:rsidP="00444AA3">
      <w:r w:rsidRPr="0046714B">
        <w:rPr>
          <w:rStyle w:val="Style13ptBold"/>
        </w:rPr>
        <w:t>McKinney 19</w:t>
      </w:r>
      <w:r w:rsidRPr="0046714B">
        <w:t xml:space="preserve">, PhD from Singapore’s Nanyang Technological University (Jared Morgan, </w:t>
      </w:r>
      <w:proofErr w:type="gramStart"/>
      <w:r w:rsidRPr="0046714B">
        <w:t>How</w:t>
      </w:r>
      <w:proofErr w:type="gramEnd"/>
      <w:r w:rsidRPr="0046714B">
        <w:t xml:space="preserve"> to avoid a contest for supremacy in East Asia, Comparative Strategy, 38:4, 316-326, DOI: 10.1080/01495933.2019.1633183)</w:t>
      </w:r>
    </w:p>
    <w:p w14:paraId="3914BB12" w14:textId="77777777" w:rsidR="00444AA3" w:rsidRPr="0046714B" w:rsidRDefault="00444AA3" w:rsidP="00444AA3">
      <w:r>
        <w:t>[PTT = Power Transition Theory]</w:t>
      </w:r>
    </w:p>
    <w:p w14:paraId="6B596965" w14:textId="77777777" w:rsidR="00444AA3" w:rsidRPr="00601575" w:rsidRDefault="00444AA3" w:rsidP="00444AA3">
      <w:pPr>
        <w:rPr>
          <w:sz w:val="16"/>
        </w:rPr>
      </w:pPr>
      <w:r w:rsidRPr="00601575">
        <w:rPr>
          <w:sz w:val="16"/>
        </w:rPr>
        <w:lastRenderedPageBreak/>
        <w:t xml:space="preserve">This fear is widely held.17 Insofar as a strategist accepts the theoretical assumption that the international system is hierarchical and constituted by the rise and fall of dominant/ hegemonic states,18 this fear is warranted. Historical evidence indicates that war becomes more likely in conditions of power parity,19 and a world without U.S. dominance is likely to be more illiberal in noticeable ways.20 So much for the better angels of our nature.21 </w:t>
      </w:r>
      <w:r w:rsidRPr="0046714B">
        <w:rPr>
          <w:rStyle w:val="StyleUnderline"/>
        </w:rPr>
        <w:t>Given this dilemma, America’s new consensus is that it is time for the U.S. to “get tough” and to “stand up” to China</w:t>
      </w:r>
      <w:r w:rsidRPr="00601575">
        <w:rPr>
          <w:sz w:val="16"/>
        </w:rPr>
        <w:t xml:space="preserve">.22 </w:t>
      </w:r>
      <w:r w:rsidRPr="0046714B">
        <w:rPr>
          <w:rStyle w:val="StyleUnderline"/>
        </w:rPr>
        <w:t xml:space="preserve">That this requires </w:t>
      </w:r>
      <w:r w:rsidRPr="00966CD1">
        <w:rPr>
          <w:rStyle w:val="StyleUnderline"/>
        </w:rPr>
        <w:t>unlearning the lessons of the First World War</w:t>
      </w:r>
      <w:r w:rsidRPr="00601575">
        <w:rPr>
          <w:sz w:val="16"/>
        </w:rPr>
        <w:t xml:space="preserve"> (i.e., </w:t>
      </w:r>
      <w:r w:rsidRPr="0046714B">
        <w:rPr>
          <w:rStyle w:val="StyleUnderline"/>
        </w:rPr>
        <w:t>the danger of inadvertent escalation</w:t>
      </w:r>
      <w:r w:rsidRPr="00601575">
        <w:rPr>
          <w:sz w:val="16"/>
        </w:rPr>
        <w:t xml:space="preserve">) </w:t>
      </w:r>
      <w:r w:rsidRPr="0046714B">
        <w:rPr>
          <w:rStyle w:val="StyleUnderline"/>
        </w:rPr>
        <w:t>is simply a cost to be paid in the quest to win the contest for supremacy</w:t>
      </w:r>
      <w:r w:rsidRPr="00601575">
        <w:rPr>
          <w:sz w:val="16"/>
        </w:rPr>
        <w:t xml:space="preserve">.23 If the choice is either to compete in Asia to maintain America’s hegemony or to cravenly leave24 for the sake of peace—surrendering it to the Chinese—only the first option realistically matches America’s (supposedly) deeply rooted attachment to the region25 and </w:t>
      </w:r>
      <w:proofErr w:type="spellStart"/>
      <w:r w:rsidRPr="00601575">
        <w:rPr>
          <w:sz w:val="16"/>
        </w:rPr>
        <w:t>deepseated</w:t>
      </w:r>
      <w:proofErr w:type="spellEnd"/>
      <w:r w:rsidRPr="00601575">
        <w:rPr>
          <w:sz w:val="16"/>
        </w:rPr>
        <w:t xml:space="preserve"> phobia of appeasement.26 Honest balancers, such as John Mearsheimer, acknowledge that </w:t>
      </w:r>
      <w:r w:rsidRPr="00966CD1">
        <w:rPr>
          <w:rStyle w:val="StyleUnderline"/>
        </w:rPr>
        <w:t xml:space="preserve">staying in the region to compete for </w:t>
      </w:r>
      <w:r w:rsidRPr="00EF4DED">
        <w:rPr>
          <w:rStyle w:val="StyleUnderline"/>
          <w:highlight w:val="cyan"/>
        </w:rPr>
        <w:t xml:space="preserve">hegemony comes with a very </w:t>
      </w:r>
      <w:r w:rsidRPr="00EF4DED">
        <w:rPr>
          <w:rStyle w:val="Emphasis"/>
          <w:highlight w:val="cyan"/>
        </w:rPr>
        <w:t>serious risk of major-power war</w:t>
      </w:r>
      <w:r w:rsidRPr="00601575">
        <w:rPr>
          <w:sz w:val="16"/>
        </w:rPr>
        <w:t xml:space="preserve">. Even if neither side sought intentionally to cause such a war, the “lessons” of the First World War suggest that </w:t>
      </w:r>
      <w:r w:rsidRPr="00EF4DED">
        <w:rPr>
          <w:rStyle w:val="StyleUnderline"/>
          <w:highlight w:val="cyan"/>
        </w:rPr>
        <w:t>competitive risk-taking can</w:t>
      </w:r>
      <w:r w:rsidRPr="00601575">
        <w:rPr>
          <w:sz w:val="16"/>
        </w:rPr>
        <w:t xml:space="preserve"> occasionally </w:t>
      </w:r>
      <w:r w:rsidRPr="00EF4DED">
        <w:rPr>
          <w:rStyle w:val="Emphasis"/>
          <w:highlight w:val="cyan"/>
        </w:rPr>
        <w:t>get out of hand</w:t>
      </w:r>
      <w:r w:rsidRPr="0046714B">
        <w:rPr>
          <w:rStyle w:val="StyleUnderline"/>
        </w:rPr>
        <w:t>, and</w:t>
      </w:r>
      <w:r w:rsidRPr="00601575">
        <w:rPr>
          <w:sz w:val="16"/>
        </w:rPr>
        <w:t xml:space="preserve"> a great </w:t>
      </w:r>
      <w:r w:rsidRPr="0046714B">
        <w:rPr>
          <w:rStyle w:val="StyleUnderline"/>
        </w:rPr>
        <w:t>war</w:t>
      </w:r>
      <w:r w:rsidRPr="00601575">
        <w:rPr>
          <w:sz w:val="16"/>
        </w:rPr>
        <w:t>—neither quite intentional nor quite accidental—</w:t>
      </w:r>
      <w:r w:rsidRPr="0046714B">
        <w:rPr>
          <w:rStyle w:val="StyleUnderline"/>
        </w:rPr>
        <w:t>can materialize</w:t>
      </w:r>
      <w:r w:rsidRPr="00601575">
        <w:rPr>
          <w:sz w:val="16"/>
        </w:rPr>
        <w:t xml:space="preserve">.27 What should be “almost unthinkable” in an age of nuclear weapons28 remains quite possible, for, as the annals of history demonstrate, </w:t>
      </w:r>
      <w:r w:rsidRPr="0046714B">
        <w:rPr>
          <w:rStyle w:val="StyleUnderline"/>
        </w:rPr>
        <w:t>political leaders are not</w:t>
      </w:r>
      <w:r w:rsidRPr="00601575">
        <w:rPr>
          <w:sz w:val="16"/>
        </w:rPr>
        <w:t xml:space="preserve"> consistently “prudent, enlightened, far-sighted, and </w:t>
      </w:r>
      <w:proofErr w:type="spellStart"/>
      <w:r w:rsidRPr="0046714B">
        <w:rPr>
          <w:rStyle w:val="StyleUnderline"/>
        </w:rPr>
        <w:t>peaceloving</w:t>
      </w:r>
      <w:proofErr w:type="spellEnd"/>
      <w:r w:rsidRPr="00601575">
        <w:rPr>
          <w:sz w:val="16"/>
        </w:rPr>
        <w:t xml:space="preserve">.” 29 </w:t>
      </w:r>
      <w:r w:rsidRPr="0046714B">
        <w:rPr>
          <w:rStyle w:val="StyleUnderline"/>
        </w:rPr>
        <w:t xml:space="preserve">Far from coolly calculating interests, </w:t>
      </w:r>
      <w:r w:rsidRPr="00EF4DED">
        <w:rPr>
          <w:rStyle w:val="StyleUnderline"/>
          <w:highlight w:val="cyan"/>
        </w:rPr>
        <w:t>leaders</w:t>
      </w:r>
      <w:r w:rsidRPr="0046714B">
        <w:rPr>
          <w:rStyle w:val="StyleUnderline"/>
        </w:rPr>
        <w:t xml:space="preserve"> are well known to </w:t>
      </w:r>
      <w:r w:rsidRPr="00EF4DED">
        <w:rPr>
          <w:rStyle w:val="StyleUnderline"/>
          <w:highlight w:val="cyan"/>
        </w:rPr>
        <w:t>act intuitively and</w:t>
      </w:r>
      <w:r w:rsidRPr="00EF4DED">
        <w:rPr>
          <w:sz w:val="16"/>
          <w:highlight w:val="cyan"/>
        </w:rPr>
        <w:t xml:space="preserve"> </w:t>
      </w:r>
      <w:r w:rsidRPr="00EF4DED">
        <w:rPr>
          <w:rStyle w:val="Emphasis"/>
          <w:highlight w:val="cyan"/>
        </w:rPr>
        <w:t>emotionally</w:t>
      </w:r>
      <w:r w:rsidRPr="00601575">
        <w:rPr>
          <w:sz w:val="16"/>
        </w:rPr>
        <w:t xml:space="preserve">,30 to choose war even when it is “materially inefficient,” 31 </w:t>
      </w:r>
      <w:r w:rsidRPr="00EF4DED">
        <w:rPr>
          <w:rStyle w:val="StyleUnderline"/>
          <w:highlight w:val="cyan"/>
        </w:rPr>
        <w:t xml:space="preserve">to prefer catastrophic defeat to </w:t>
      </w:r>
      <w:r w:rsidRPr="00EF4DED">
        <w:rPr>
          <w:rStyle w:val="Emphasis"/>
          <w:highlight w:val="cyan"/>
        </w:rPr>
        <w:t>humiliation</w:t>
      </w:r>
      <w:r w:rsidRPr="00601575">
        <w:rPr>
          <w:sz w:val="16"/>
        </w:rPr>
        <w:t xml:space="preserve">,32 </w:t>
      </w:r>
      <w:r w:rsidRPr="00966CD1">
        <w:rPr>
          <w:rStyle w:val="StyleUnderline"/>
        </w:rPr>
        <w:t xml:space="preserve">to be </w:t>
      </w:r>
      <w:r w:rsidRPr="00EF4DED">
        <w:rPr>
          <w:rStyle w:val="StyleUnderline"/>
          <w:highlight w:val="cyan"/>
        </w:rPr>
        <w:t xml:space="preserve">obsessed with national </w:t>
      </w:r>
      <w:r w:rsidRPr="00EF4DED">
        <w:rPr>
          <w:rStyle w:val="Emphasis"/>
          <w:highlight w:val="cyan"/>
        </w:rPr>
        <w:t>prestige</w:t>
      </w:r>
      <w:r w:rsidRPr="00601575">
        <w:rPr>
          <w:sz w:val="16"/>
        </w:rPr>
        <w:t xml:space="preserve">,33 </w:t>
      </w:r>
      <w:r w:rsidRPr="00EF4DED">
        <w:rPr>
          <w:rStyle w:val="StyleUnderline"/>
          <w:highlight w:val="cyan"/>
        </w:rPr>
        <w:t>and</w:t>
      </w:r>
      <w:r w:rsidRPr="00966CD1">
        <w:rPr>
          <w:rStyle w:val="StyleUnderline"/>
        </w:rPr>
        <w:t xml:space="preserve"> to </w:t>
      </w:r>
      <w:r w:rsidRPr="00EF4DED">
        <w:rPr>
          <w:rStyle w:val="StyleUnderline"/>
          <w:highlight w:val="cyan"/>
        </w:rPr>
        <w:t>fight for</w:t>
      </w:r>
      <w:r w:rsidRPr="00EF4DED">
        <w:rPr>
          <w:sz w:val="16"/>
          <w:highlight w:val="cyan"/>
        </w:rPr>
        <w:t xml:space="preserve"> </w:t>
      </w:r>
      <w:r w:rsidRPr="00EF4DED">
        <w:rPr>
          <w:rStyle w:val="Emphasis"/>
          <w:highlight w:val="cyan"/>
        </w:rPr>
        <w:t>status</w:t>
      </w:r>
      <w:r w:rsidRPr="00601575">
        <w:rPr>
          <w:sz w:val="16"/>
        </w:rPr>
        <w:t xml:space="preserve">.34 </w:t>
      </w:r>
      <w:r w:rsidRPr="0046714B">
        <w:rPr>
          <w:rStyle w:val="StyleUnderline"/>
        </w:rPr>
        <w:t>This is the “stuff” of international politics</w:t>
      </w:r>
      <w:r w:rsidRPr="00601575">
        <w:rPr>
          <w:sz w:val="16"/>
        </w:rPr>
        <w:t xml:space="preserve">, and anyone who blindly implies the contrary has not seriously grappled either with the historical record or the ever-growing body of scholarship on the many paths to war.35 </w:t>
      </w:r>
      <w:r w:rsidRPr="00EF4DED">
        <w:rPr>
          <w:rStyle w:val="StyleUnderline"/>
          <w:highlight w:val="cyan"/>
        </w:rPr>
        <w:t>Risking major-power war</w:t>
      </w:r>
      <w:r w:rsidRPr="0046714B">
        <w:rPr>
          <w:rStyle w:val="StyleUnderline"/>
        </w:rPr>
        <w:t xml:space="preserve"> may </w:t>
      </w:r>
      <w:r w:rsidRPr="00EF4DED">
        <w:rPr>
          <w:rStyle w:val="Emphasis"/>
          <w:highlight w:val="cyan"/>
        </w:rPr>
        <w:t>make sense</w:t>
      </w:r>
      <w:r w:rsidRPr="00EF4DED">
        <w:rPr>
          <w:rStyle w:val="StyleUnderline"/>
          <w:highlight w:val="cyan"/>
        </w:rPr>
        <w:t xml:space="preserve"> if the only alternative is</w:t>
      </w:r>
      <w:r w:rsidRPr="0046714B">
        <w:rPr>
          <w:rStyle w:val="StyleUnderline"/>
        </w:rPr>
        <w:t xml:space="preserve"> U.S. </w:t>
      </w:r>
      <w:r w:rsidRPr="00EF4DED">
        <w:rPr>
          <w:rStyle w:val="StyleUnderline"/>
          <w:highlight w:val="cyan"/>
        </w:rPr>
        <w:t>dominance</w:t>
      </w:r>
      <w:r w:rsidRPr="0046714B">
        <w:rPr>
          <w:rStyle w:val="StyleUnderline"/>
        </w:rPr>
        <w:t xml:space="preserve"> or Chinese dominance</w:t>
      </w:r>
      <w:r w:rsidRPr="00601575">
        <w:rPr>
          <w:sz w:val="16"/>
        </w:rPr>
        <w:t xml:space="preserve">.36 But this is a false dichotomy. </w:t>
      </w:r>
      <w:r w:rsidRPr="0046714B">
        <w:rPr>
          <w:rStyle w:val="StyleUnderline"/>
        </w:rPr>
        <w:t xml:space="preserve">In fact, </w:t>
      </w:r>
      <w:r w:rsidRPr="00EF4DED">
        <w:rPr>
          <w:rStyle w:val="StyleUnderline"/>
          <w:highlight w:val="cyan"/>
        </w:rPr>
        <w:t xml:space="preserve">PTT is </w:t>
      </w:r>
      <w:r w:rsidRPr="00EF4DED">
        <w:rPr>
          <w:rStyle w:val="Emphasis"/>
          <w:highlight w:val="cyan"/>
        </w:rPr>
        <w:t>fundamentally flawed</w:t>
      </w:r>
      <w:r w:rsidRPr="00601575">
        <w:rPr>
          <w:sz w:val="16"/>
        </w:rPr>
        <w:t xml:space="preserve"> </w:t>
      </w:r>
      <w:r w:rsidRPr="0046714B">
        <w:rPr>
          <w:rStyle w:val="StyleUnderline"/>
        </w:rPr>
        <w:t>both conceptually and historically</w:t>
      </w:r>
      <w:r w:rsidRPr="00601575">
        <w:rPr>
          <w:sz w:val="16"/>
        </w:rPr>
        <w:t xml:space="preserve">. </w:t>
      </w:r>
      <w:r w:rsidRPr="0046714B">
        <w:rPr>
          <w:rStyle w:val="StyleUnderline"/>
        </w:rPr>
        <w:t xml:space="preserve">Conceptually, the </w:t>
      </w:r>
      <w:r w:rsidRPr="00EF4DED">
        <w:rPr>
          <w:rStyle w:val="StyleUnderline"/>
          <w:highlight w:val="cyan"/>
        </w:rPr>
        <w:t>theory ignores</w:t>
      </w:r>
      <w:r w:rsidRPr="0046714B">
        <w:rPr>
          <w:rStyle w:val="StyleUnderline"/>
        </w:rPr>
        <w:t xml:space="preserve"> the obvious possibility </w:t>
      </w:r>
      <w:r w:rsidRPr="00EF4DED">
        <w:rPr>
          <w:rStyle w:val="StyleUnderline"/>
          <w:highlight w:val="cyan"/>
        </w:rPr>
        <w:t xml:space="preserve">that approximate parity can be a </w:t>
      </w:r>
      <w:r w:rsidRPr="00EF4DED">
        <w:rPr>
          <w:rStyle w:val="Emphasis"/>
          <w:i/>
          <w:highlight w:val="cyan"/>
        </w:rPr>
        <w:t>destination</w:t>
      </w:r>
      <w:r w:rsidRPr="00EF4DED">
        <w:rPr>
          <w:sz w:val="16"/>
          <w:highlight w:val="cyan"/>
        </w:rPr>
        <w:t xml:space="preserve"> </w:t>
      </w:r>
      <w:r w:rsidRPr="00EF4DED">
        <w:rPr>
          <w:rStyle w:val="StyleUnderline"/>
          <w:highlight w:val="cyan"/>
        </w:rPr>
        <w:t>just as well as it can be a mere waypoint.</w:t>
      </w:r>
      <w:r w:rsidRPr="00EF4DED">
        <w:rPr>
          <w:sz w:val="16"/>
          <w:highlight w:val="cyan"/>
        </w:rPr>
        <w:t xml:space="preserve"> </w:t>
      </w:r>
      <w:r w:rsidRPr="00EF4DED">
        <w:rPr>
          <w:rStyle w:val="Emphasis"/>
          <w:highlight w:val="cyan"/>
        </w:rPr>
        <w:t>Making international politics about “supremacy” is as likely to create a contest for supremacy as it is to describe one</w:t>
      </w:r>
      <w:r w:rsidRPr="00601575">
        <w:rPr>
          <w:sz w:val="16"/>
        </w:rPr>
        <w:t xml:space="preserve">. </w:t>
      </w:r>
      <w:r w:rsidRPr="0046714B">
        <w:rPr>
          <w:rStyle w:val="StyleUnderline"/>
        </w:rPr>
        <w:t xml:space="preserve">Historically, PTT </w:t>
      </w:r>
      <w:r w:rsidRPr="0046714B">
        <w:rPr>
          <w:rStyle w:val="Emphasis"/>
        </w:rPr>
        <w:t>vastly overstates</w:t>
      </w:r>
      <w:r w:rsidRPr="0046714B">
        <w:rPr>
          <w:rStyle w:val="StyleUnderline"/>
        </w:rPr>
        <w:t xml:space="preserve"> the evidence supposedly in its favor</w:t>
      </w:r>
      <w:r w:rsidRPr="00601575">
        <w:rPr>
          <w:sz w:val="16"/>
        </w:rPr>
        <w:t xml:space="preserve">. Hegemonic wars do take place.37 However, such wars seem to require certain structural conditions. These include the emergence of technologies that can give certain states a large lead, the existence of powerful enabling ideologies (e.g., monotheism38 or Nazism39) and the material significance of land and mass labor in generating wealth and power.40 That being said, </w:t>
      </w:r>
      <w:r w:rsidRPr="0046714B">
        <w:rPr>
          <w:rStyle w:val="StyleUnderline"/>
        </w:rPr>
        <w:t>PTT’s most common illustrations for “hegemonic war”</w:t>
      </w:r>
      <w:r w:rsidRPr="00601575">
        <w:rPr>
          <w:sz w:val="16"/>
        </w:rPr>
        <w:t>—</w:t>
      </w:r>
      <w:r w:rsidRPr="0046714B">
        <w:rPr>
          <w:rStyle w:val="StyleUnderline"/>
        </w:rPr>
        <w:t>the Peloponnesian War and the First World War</w:t>
      </w:r>
      <w:r w:rsidRPr="00601575">
        <w:rPr>
          <w:sz w:val="16"/>
        </w:rPr>
        <w:t>—</w:t>
      </w:r>
      <w:r w:rsidRPr="0046714B">
        <w:rPr>
          <w:rStyle w:val="StyleUnderline"/>
        </w:rPr>
        <w:t>only support the theory in</w:t>
      </w:r>
      <w:r w:rsidRPr="00601575">
        <w:rPr>
          <w:sz w:val="16"/>
        </w:rPr>
        <w:t xml:space="preserve"> the </w:t>
      </w:r>
      <w:r w:rsidRPr="0046714B">
        <w:rPr>
          <w:rStyle w:val="Emphasis"/>
        </w:rPr>
        <w:t>vague</w:t>
      </w:r>
      <w:r w:rsidRPr="00601575">
        <w:rPr>
          <w:sz w:val="16"/>
        </w:rPr>
        <w:t xml:space="preserve">st of </w:t>
      </w:r>
      <w:r w:rsidRPr="0046714B">
        <w:rPr>
          <w:rStyle w:val="Emphasis"/>
        </w:rPr>
        <w:t>manners</w:t>
      </w:r>
      <w:r w:rsidRPr="00601575">
        <w:rPr>
          <w:sz w:val="16"/>
        </w:rPr>
        <w:t xml:space="preserve">. In 431, </w:t>
      </w:r>
      <w:r w:rsidRPr="0046714B">
        <w:rPr>
          <w:rStyle w:val="StyleUnderline"/>
        </w:rPr>
        <w:t>Athens can be said to have acted from hubris and Sparta from honor</w:t>
      </w:r>
      <w:r w:rsidRPr="00601575">
        <w:rPr>
          <w:sz w:val="16"/>
        </w:rPr>
        <w:t xml:space="preserve">;41 </w:t>
      </w:r>
      <w:r w:rsidRPr="0046714B">
        <w:rPr>
          <w:rStyle w:val="StyleUnderline"/>
        </w:rPr>
        <w:t>in 1914, Russia—not Germany—was seen as the rising and unstoppable colossus</w:t>
      </w:r>
      <w:r w:rsidRPr="00601575">
        <w:rPr>
          <w:sz w:val="16"/>
        </w:rPr>
        <w:t xml:space="preserve">.42 In both cases, </w:t>
      </w:r>
      <w:r w:rsidRPr="0046714B">
        <w:rPr>
          <w:rStyle w:val="StyleUnderline"/>
        </w:rPr>
        <w:t>war developed out of a confluence of international structures, the actions of allies/clients, and chance</w:t>
      </w:r>
      <w:r w:rsidRPr="00601575">
        <w:rPr>
          <w:sz w:val="16"/>
        </w:rPr>
        <w:t xml:space="preserve">. </w:t>
      </w:r>
      <w:r w:rsidRPr="00EF4DED">
        <w:rPr>
          <w:rStyle w:val="StyleUnderline"/>
          <w:highlight w:val="cyan"/>
        </w:rPr>
        <w:t xml:space="preserve">It is far from clear that the theory of “hegemonic war” </w:t>
      </w:r>
      <w:r w:rsidRPr="00EF4DED">
        <w:rPr>
          <w:rStyle w:val="Emphasis"/>
          <w:highlight w:val="cyan"/>
        </w:rPr>
        <w:t>actually explains anything</w:t>
      </w:r>
      <w:r w:rsidRPr="00601575">
        <w:rPr>
          <w:sz w:val="16"/>
        </w:rPr>
        <w:t xml:space="preserve"> </w:t>
      </w:r>
      <w:r w:rsidRPr="00966CD1">
        <w:rPr>
          <w:rStyle w:val="StyleUnderline"/>
        </w:rPr>
        <w:t>about these cases</w:t>
      </w:r>
      <w:r w:rsidRPr="00601575">
        <w:rPr>
          <w:sz w:val="16"/>
        </w:rPr>
        <w:t>.43</w:t>
      </w:r>
    </w:p>
    <w:p w14:paraId="6F03389F" w14:textId="77777777" w:rsidR="0086579F" w:rsidRDefault="0086579F" w:rsidP="00801490">
      <w:pPr>
        <w:rPr>
          <w:sz w:val="14"/>
        </w:rPr>
      </w:pPr>
    </w:p>
    <w:p w14:paraId="52D38BFF" w14:textId="77777777" w:rsidR="00B64CCE" w:rsidRPr="004F4748" w:rsidRDefault="00B64CCE" w:rsidP="00B64CCE">
      <w:pPr>
        <w:spacing w:before="240" w:after="0" w:line="240" w:lineRule="auto"/>
        <w:ind w:right="-1660"/>
        <w:rPr>
          <w:rFonts w:eastAsia="Times New Roman"/>
          <w:u w:val="single"/>
        </w:rPr>
      </w:pPr>
    </w:p>
    <w:p w14:paraId="74C83EF6" w14:textId="77777777" w:rsidR="00B64CCE" w:rsidRPr="004F69BE" w:rsidRDefault="00B64CCE" w:rsidP="00801490">
      <w:pPr>
        <w:rPr>
          <w:sz w:val="14"/>
        </w:rPr>
      </w:pPr>
    </w:p>
    <w:p w14:paraId="2B6387D9" w14:textId="7630B563" w:rsidR="002B2E51" w:rsidRPr="004F4748" w:rsidRDefault="002B2E51" w:rsidP="002B2E51">
      <w:pPr>
        <w:pStyle w:val="Heading1"/>
        <w:rPr>
          <w:rFonts w:cs="Calibri"/>
        </w:rPr>
      </w:pPr>
      <w:proofErr w:type="spellStart"/>
      <w:r w:rsidRPr="004F4748">
        <w:rPr>
          <w:rFonts w:cs="Calibri"/>
        </w:rPr>
        <w:lastRenderedPageBreak/>
        <w:t>Aff</w:t>
      </w:r>
      <w:proofErr w:type="spellEnd"/>
    </w:p>
    <w:p w14:paraId="5542DF5F" w14:textId="659E4DD0" w:rsidR="006C51FC" w:rsidRDefault="006C51FC" w:rsidP="006C51FC">
      <w:pPr>
        <w:pStyle w:val="Heading2"/>
        <w:rPr>
          <w:rFonts w:cs="Calibri"/>
        </w:rPr>
      </w:pPr>
      <w:r w:rsidRPr="004F4748">
        <w:rPr>
          <w:rFonts w:cs="Calibri"/>
        </w:rPr>
        <w:lastRenderedPageBreak/>
        <w:t>[Uniqueness]</w:t>
      </w:r>
    </w:p>
    <w:p w14:paraId="051C16AF" w14:textId="219EDD31" w:rsidR="00444AA3" w:rsidRDefault="00444AA3" w:rsidP="00444AA3"/>
    <w:p w14:paraId="66985B51" w14:textId="73524C12" w:rsidR="00444AA3" w:rsidRDefault="00444AA3" w:rsidP="00444AA3">
      <w:pPr>
        <w:pStyle w:val="Heading3"/>
      </w:pPr>
      <w:r>
        <w:lastRenderedPageBreak/>
        <w:t>2AC – UQ – No US Influence</w:t>
      </w:r>
    </w:p>
    <w:p w14:paraId="5988CC1F" w14:textId="542057F6" w:rsidR="00444AA3" w:rsidRPr="00FE4F09" w:rsidRDefault="00444AA3" w:rsidP="00444AA3">
      <w:pPr>
        <w:pStyle w:val="Heading4"/>
      </w:pPr>
      <w:r>
        <w:t xml:space="preserve">US </w:t>
      </w:r>
      <w:r w:rsidR="006075A2">
        <w:t>soft power</w:t>
      </w:r>
      <w:r>
        <w:t xml:space="preserve"> is </w:t>
      </w:r>
      <w:r>
        <w:rPr>
          <w:u w:val="single"/>
        </w:rPr>
        <w:t>irrecoverable</w:t>
      </w:r>
    </w:p>
    <w:p w14:paraId="700BA237" w14:textId="77777777" w:rsidR="00444AA3" w:rsidRPr="0023166B" w:rsidRDefault="00444AA3" w:rsidP="00444AA3">
      <w:r w:rsidRPr="0023166B">
        <w:rPr>
          <w:rStyle w:val="Style13ptBold"/>
        </w:rPr>
        <w:t>Acharya 25</w:t>
      </w:r>
      <w:r>
        <w:t xml:space="preserve">, professor at American University. (Amitav, 6-15-2025, “Trump Is Creating a Post-Western World” </w:t>
      </w:r>
      <w:r w:rsidRPr="002171E5">
        <w:t>https://www.project-syndicate.org/magazine/trump-foreign-policy-damage-to-west-opens-door-for-the-rest-by-amitav-acharya-2025-06</w:t>
      </w:r>
      <w:r>
        <w:t xml:space="preserve">) </w:t>
      </w:r>
      <w:proofErr w:type="spellStart"/>
      <w:r>
        <w:t>wtk</w:t>
      </w:r>
      <w:proofErr w:type="spellEnd"/>
    </w:p>
    <w:p w14:paraId="095B19D6" w14:textId="77777777" w:rsidR="00444AA3" w:rsidRPr="003B44D8" w:rsidRDefault="00444AA3" w:rsidP="00444AA3">
      <w:pPr>
        <w:rPr>
          <w:sz w:val="16"/>
        </w:rPr>
      </w:pPr>
      <w:r w:rsidRPr="00EF4DED">
        <w:rPr>
          <w:rStyle w:val="StyleUnderline"/>
          <w:highlight w:val="cyan"/>
        </w:rPr>
        <w:t>Some might hope</w:t>
      </w:r>
      <w:r w:rsidRPr="003A3987">
        <w:rPr>
          <w:rStyle w:val="StyleUnderline"/>
        </w:rPr>
        <w:t xml:space="preserve"> that </w:t>
      </w:r>
      <w:r w:rsidRPr="00EF4DED">
        <w:rPr>
          <w:rStyle w:val="StyleUnderline"/>
          <w:highlight w:val="cyan"/>
        </w:rPr>
        <w:t>Trump’s alienation of</w:t>
      </w:r>
      <w:r w:rsidRPr="003B44D8">
        <w:rPr>
          <w:sz w:val="16"/>
        </w:rPr>
        <w:t xml:space="preserve"> US </w:t>
      </w:r>
      <w:r w:rsidRPr="00EF4DED">
        <w:rPr>
          <w:rStyle w:val="StyleUnderline"/>
          <w:highlight w:val="cyan"/>
        </w:rPr>
        <w:t>allies can be reversed</w:t>
      </w:r>
      <w:r w:rsidRPr="003B44D8">
        <w:rPr>
          <w:sz w:val="16"/>
        </w:rPr>
        <w:t xml:space="preserve"> under the next administration. </w:t>
      </w:r>
      <w:r w:rsidRPr="00EF4DED">
        <w:rPr>
          <w:rStyle w:val="Emphasis"/>
          <w:highlight w:val="cyan"/>
        </w:rPr>
        <w:t>Don’t bet on it</w:t>
      </w:r>
      <w:r w:rsidRPr="003A3987">
        <w:rPr>
          <w:rStyle w:val="Emphasis"/>
        </w:rPr>
        <w:t>.</w:t>
      </w:r>
      <w:r w:rsidRPr="003B44D8">
        <w:rPr>
          <w:sz w:val="16"/>
        </w:rPr>
        <w:t xml:space="preserve"> Regardless of how Trump’s tariff war plays out, </w:t>
      </w:r>
      <w:r w:rsidRPr="003A3987">
        <w:rPr>
          <w:rStyle w:val="StyleUnderline"/>
        </w:rPr>
        <w:t>the damage to the idea of the West has already been done</w:t>
      </w:r>
      <w:r w:rsidRPr="003B44D8">
        <w:rPr>
          <w:sz w:val="16"/>
        </w:rPr>
        <w:t xml:space="preserve">. As European Commission President Ursula von der </w:t>
      </w:r>
      <w:proofErr w:type="spellStart"/>
      <w:r w:rsidRPr="003B44D8">
        <w:rPr>
          <w:sz w:val="16"/>
        </w:rPr>
        <w:t>Leyenput</w:t>
      </w:r>
      <w:proofErr w:type="spellEnd"/>
      <w:r w:rsidRPr="003B44D8">
        <w:rPr>
          <w:sz w:val="16"/>
        </w:rPr>
        <w:t xml:space="preserve"> it, “the West as we knew it no longer exists.” The Liberal Party’s astonishing comeback in Canada shows the depth of that country’s revulsion vis-à-vis the US. Relationships that were shredded overnight will take years to rebuild.</w:t>
      </w:r>
    </w:p>
    <w:p w14:paraId="06FAD1FB" w14:textId="77777777" w:rsidR="00444AA3" w:rsidRPr="003B44D8" w:rsidRDefault="00444AA3" w:rsidP="00444AA3">
      <w:pPr>
        <w:rPr>
          <w:sz w:val="16"/>
        </w:rPr>
      </w:pPr>
      <w:r w:rsidRPr="00EF4DED">
        <w:rPr>
          <w:rStyle w:val="StyleUnderline"/>
          <w:highlight w:val="cyan"/>
        </w:rPr>
        <w:t>Might Trump still strengthen the US</w:t>
      </w:r>
      <w:r w:rsidRPr="003B44D8">
        <w:rPr>
          <w:sz w:val="16"/>
        </w:rPr>
        <w:t>, even as he weakens the West</w:t>
      </w:r>
      <w:r w:rsidRPr="00EF4DED">
        <w:rPr>
          <w:rStyle w:val="StyleUnderline"/>
          <w:highlight w:val="cyan"/>
        </w:rPr>
        <w:t>?</w:t>
      </w:r>
      <w:r w:rsidRPr="00EF4DED">
        <w:rPr>
          <w:sz w:val="16"/>
          <w:highlight w:val="cyan"/>
        </w:rPr>
        <w:t xml:space="preserve"> </w:t>
      </w:r>
      <w:r w:rsidRPr="00EF4DED">
        <w:rPr>
          <w:rStyle w:val="Emphasis"/>
          <w:highlight w:val="cyan"/>
        </w:rPr>
        <w:t>Don’t bet on that, either</w:t>
      </w:r>
      <w:r w:rsidRPr="003B44D8">
        <w:rPr>
          <w:sz w:val="16"/>
        </w:rPr>
        <w:t xml:space="preserve">. </w:t>
      </w:r>
      <w:r w:rsidRPr="003A3987">
        <w:rPr>
          <w:rStyle w:val="StyleUnderline"/>
        </w:rPr>
        <w:t>Not only have America’s</w:t>
      </w:r>
      <w:r w:rsidRPr="003B44D8">
        <w:rPr>
          <w:sz w:val="16"/>
        </w:rPr>
        <w:t xml:space="preserve"> friends and </w:t>
      </w:r>
      <w:r w:rsidRPr="00EF4DED">
        <w:rPr>
          <w:rStyle w:val="StyleUnderline"/>
          <w:highlight w:val="cyan"/>
        </w:rPr>
        <w:t>allies lost faith</w:t>
      </w:r>
      <w:r w:rsidRPr="003B44D8">
        <w:rPr>
          <w:sz w:val="16"/>
        </w:rPr>
        <w:t xml:space="preserve"> in it as a reliable security or trading partner; </w:t>
      </w:r>
      <w:r w:rsidRPr="00EF4DED">
        <w:rPr>
          <w:rStyle w:val="StyleUnderline"/>
          <w:highlight w:val="cyan"/>
        </w:rPr>
        <w:t>they will constantly wonder what other</w:t>
      </w:r>
      <w:r w:rsidRPr="003A3987">
        <w:rPr>
          <w:rStyle w:val="StyleUnderline"/>
        </w:rPr>
        <w:t xml:space="preserve"> resources and </w:t>
      </w:r>
      <w:r w:rsidRPr="00EF4DED">
        <w:rPr>
          <w:rStyle w:val="StyleUnderline"/>
          <w:highlight w:val="cyan"/>
        </w:rPr>
        <w:t>concessions the US might try to squeeze out of them</w:t>
      </w:r>
      <w:r w:rsidRPr="003A3987">
        <w:rPr>
          <w:rStyle w:val="StyleUnderline"/>
        </w:rPr>
        <w:t>.</w:t>
      </w:r>
      <w:r w:rsidRPr="003B44D8">
        <w:rPr>
          <w:sz w:val="16"/>
        </w:rPr>
        <w:t xml:space="preserve"> </w:t>
      </w:r>
      <w:r w:rsidRPr="00EF4DED">
        <w:rPr>
          <w:rStyle w:val="StyleUnderline"/>
          <w:highlight w:val="cyan"/>
        </w:rPr>
        <w:t>Such</w:t>
      </w:r>
      <w:r w:rsidRPr="003A3987">
        <w:rPr>
          <w:rStyle w:val="StyleUnderline"/>
        </w:rPr>
        <w:t xml:space="preserve"> </w:t>
      </w:r>
      <w:r w:rsidRPr="00EF4DED">
        <w:rPr>
          <w:rStyle w:val="StyleUnderline"/>
          <w:highlight w:val="cyan"/>
        </w:rPr>
        <w:t>concerns</w:t>
      </w:r>
      <w:r w:rsidRPr="003A3987">
        <w:rPr>
          <w:rStyle w:val="StyleUnderline"/>
        </w:rPr>
        <w:t xml:space="preserve"> </w:t>
      </w:r>
      <w:r w:rsidRPr="00EF4DED">
        <w:rPr>
          <w:rStyle w:val="StyleUnderline"/>
          <w:highlight w:val="cyan"/>
        </w:rPr>
        <w:t>will weaken the</w:t>
      </w:r>
      <w:r w:rsidRPr="003A3987">
        <w:rPr>
          <w:rStyle w:val="StyleUnderline"/>
        </w:rPr>
        <w:t xml:space="preserve"> alliance </w:t>
      </w:r>
      <w:r w:rsidRPr="00EF4DED">
        <w:rPr>
          <w:rStyle w:val="StyleUnderline"/>
          <w:highlight w:val="cyan"/>
        </w:rPr>
        <w:t>system that has always given the West a decisive edge over</w:t>
      </w:r>
      <w:r w:rsidRPr="003B44D8">
        <w:rPr>
          <w:sz w:val="16"/>
        </w:rPr>
        <w:t xml:space="preserve"> Russia and </w:t>
      </w:r>
      <w:r w:rsidRPr="00EF4DED">
        <w:rPr>
          <w:rStyle w:val="StyleUnderline"/>
          <w:highlight w:val="cyan"/>
        </w:rPr>
        <w:t>China</w:t>
      </w:r>
      <w:r w:rsidRPr="003B44D8">
        <w:rPr>
          <w:sz w:val="16"/>
        </w:rPr>
        <w:t>.</w:t>
      </w:r>
    </w:p>
    <w:p w14:paraId="5F56363D" w14:textId="77777777" w:rsidR="00444AA3" w:rsidRPr="003B44D8" w:rsidRDefault="00444AA3" w:rsidP="00444AA3">
      <w:pPr>
        <w:rPr>
          <w:sz w:val="16"/>
        </w:rPr>
      </w:pPr>
      <w:r w:rsidRPr="003B44D8">
        <w:rPr>
          <w:sz w:val="16"/>
        </w:rPr>
        <w:t xml:space="preserve">Though </w:t>
      </w:r>
      <w:r w:rsidRPr="00EF4DED">
        <w:rPr>
          <w:rStyle w:val="StyleUnderline"/>
          <w:highlight w:val="cyan"/>
        </w:rPr>
        <w:t>countries</w:t>
      </w:r>
      <w:r w:rsidRPr="003B44D8">
        <w:rPr>
          <w:sz w:val="16"/>
        </w:rPr>
        <w:t xml:space="preserve"> such as Japan, Saudi Arabia, South Korea, India, and Singapore are not going to cut security ties with the US, they and others </w:t>
      </w:r>
      <w:r w:rsidRPr="00EF4DED">
        <w:rPr>
          <w:rStyle w:val="StyleUnderline"/>
          <w:highlight w:val="cyan"/>
        </w:rPr>
        <w:t>will</w:t>
      </w:r>
      <w:r w:rsidRPr="003A3987">
        <w:rPr>
          <w:rStyle w:val="StyleUnderline"/>
        </w:rPr>
        <w:t xml:space="preserve"> be tempted to </w:t>
      </w:r>
      <w:r w:rsidRPr="00EF4DED">
        <w:rPr>
          <w:rStyle w:val="StyleUnderline"/>
          <w:highlight w:val="cyan"/>
        </w:rPr>
        <w:t>reduce</w:t>
      </w:r>
      <w:r w:rsidRPr="003A3987">
        <w:rPr>
          <w:rStyle w:val="StyleUnderline"/>
        </w:rPr>
        <w:t xml:space="preserve"> their </w:t>
      </w:r>
      <w:r w:rsidRPr="00EF4DED">
        <w:rPr>
          <w:rStyle w:val="StyleUnderline"/>
          <w:highlight w:val="cyan"/>
        </w:rPr>
        <w:t>dependence on America</w:t>
      </w:r>
      <w:r w:rsidRPr="003A3987">
        <w:rPr>
          <w:rStyle w:val="StyleUnderline"/>
        </w:rPr>
        <w:t xml:space="preserve"> and improve ties with others. Trump’s foreign policy will</w:t>
      </w:r>
      <w:r w:rsidRPr="003B44D8">
        <w:rPr>
          <w:sz w:val="16"/>
        </w:rPr>
        <w:t xml:space="preserve"> almost certainly </w:t>
      </w:r>
      <w:r w:rsidRPr="003A3987">
        <w:rPr>
          <w:rStyle w:val="StyleUnderline"/>
        </w:rPr>
        <w:t>lead to more hedging or non-alignment.</w:t>
      </w:r>
      <w:r w:rsidRPr="003B44D8">
        <w:rPr>
          <w:sz w:val="16"/>
        </w:rPr>
        <w:t xml:space="preserve"> The European Union, for example, will seek to expand its partnerships with non-Western emerging powers such as Brazil, India, Indonesia, South Africa, and Turkey.</w:t>
      </w:r>
    </w:p>
    <w:p w14:paraId="096BBAE0" w14:textId="77777777" w:rsidR="00444AA3" w:rsidRPr="003B44D8" w:rsidRDefault="00444AA3" w:rsidP="00444AA3">
      <w:pPr>
        <w:rPr>
          <w:sz w:val="16"/>
        </w:rPr>
      </w:pPr>
      <w:r w:rsidRPr="003B44D8">
        <w:rPr>
          <w:sz w:val="16"/>
        </w:rPr>
        <w:t xml:space="preserve">At the same time, </w:t>
      </w:r>
      <w:r w:rsidRPr="00EF4DED">
        <w:rPr>
          <w:rStyle w:val="StyleUnderline"/>
          <w:highlight w:val="cyan"/>
        </w:rPr>
        <w:t xml:space="preserve">Trump’s policies </w:t>
      </w:r>
      <w:r w:rsidRPr="00FE4F09">
        <w:rPr>
          <w:rStyle w:val="StyleUnderline"/>
        </w:rPr>
        <w:t>could strengthen</w:t>
      </w:r>
      <w:r w:rsidRPr="003A3987">
        <w:rPr>
          <w:rStyle w:val="StyleUnderline"/>
        </w:rPr>
        <w:t xml:space="preserve"> the momentum behind groupings like</w:t>
      </w:r>
      <w:r w:rsidRPr="003B44D8">
        <w:rPr>
          <w:sz w:val="16"/>
        </w:rPr>
        <w:t xml:space="preserve"> the </w:t>
      </w:r>
      <w:r w:rsidRPr="00FE4F09">
        <w:rPr>
          <w:rStyle w:val="StyleUnderline"/>
        </w:rPr>
        <w:t>BRICS</w:t>
      </w:r>
      <w:r w:rsidRPr="003B44D8">
        <w:rPr>
          <w:sz w:val="16"/>
        </w:rPr>
        <w:t xml:space="preserve">, which recently added five new members, bringing the total to ten. </w:t>
      </w:r>
      <w:r w:rsidRPr="003A3987">
        <w:rPr>
          <w:rStyle w:val="Emphasis"/>
        </w:rPr>
        <w:t xml:space="preserve">They also </w:t>
      </w:r>
      <w:r w:rsidRPr="00EF4DED">
        <w:rPr>
          <w:rStyle w:val="Emphasis"/>
          <w:highlight w:val="cyan"/>
        </w:rPr>
        <w:t>will enhance the appeal of</w:t>
      </w:r>
      <w:r w:rsidRPr="003A3987">
        <w:rPr>
          <w:rStyle w:val="Emphasis"/>
        </w:rPr>
        <w:t xml:space="preserve"> </w:t>
      </w:r>
      <w:r w:rsidRPr="00EF4DED">
        <w:rPr>
          <w:rStyle w:val="Emphasis"/>
          <w:highlight w:val="cyan"/>
        </w:rPr>
        <w:t>arrangements that include China but not the US</w:t>
      </w:r>
      <w:r w:rsidRPr="003B44D8">
        <w:rPr>
          <w:sz w:val="16"/>
        </w:rPr>
        <w:t>. For example, the Regional Comprehensive Economic Partnership, an Asia-Pacific free-trade agreement that includes US partners and allies such as Australia, Japan, South Korea, and Singapore, could become a significant global player, as is also true of the Asian Infrastructure Investment Bank, which brings together China, India, Britain, Germany, and Italy.</w:t>
      </w:r>
    </w:p>
    <w:p w14:paraId="04ECC865" w14:textId="77777777" w:rsidR="00444AA3" w:rsidRPr="003B44D8" w:rsidRDefault="00444AA3" w:rsidP="00444AA3">
      <w:pPr>
        <w:rPr>
          <w:sz w:val="16"/>
        </w:rPr>
      </w:pPr>
      <w:r w:rsidRPr="003A3987">
        <w:rPr>
          <w:rStyle w:val="StyleUnderline"/>
        </w:rPr>
        <w:t>Such extra-American cooperation</w:t>
      </w:r>
      <w:r w:rsidRPr="003B44D8">
        <w:rPr>
          <w:sz w:val="16"/>
        </w:rPr>
        <w:t xml:space="preserve">, already seen in the Law of the Sea, the International Criminal Court, and the Paris climate agreement, </w:t>
      </w:r>
      <w:r w:rsidRPr="003A3987">
        <w:rPr>
          <w:rStyle w:val="StyleUnderline"/>
        </w:rPr>
        <w:t>will gain even more traction in a Trumpian world</w:t>
      </w:r>
      <w:r w:rsidRPr="003B44D8">
        <w:rPr>
          <w:sz w:val="16"/>
        </w:rPr>
        <w:t xml:space="preserve">. </w:t>
      </w:r>
      <w:r w:rsidRPr="00EF4DED">
        <w:rPr>
          <w:rStyle w:val="StyleUnderline"/>
          <w:highlight w:val="cyan"/>
        </w:rPr>
        <w:t xml:space="preserve">The </w:t>
      </w:r>
      <w:r w:rsidRPr="00FE4F09">
        <w:rPr>
          <w:rStyle w:val="StyleUnderline"/>
        </w:rPr>
        <w:t>new</w:t>
      </w:r>
      <w:r w:rsidRPr="003A3987">
        <w:rPr>
          <w:rStyle w:val="StyleUnderline"/>
        </w:rPr>
        <w:t xml:space="preserve"> US </w:t>
      </w:r>
      <w:r w:rsidRPr="00EF4DED">
        <w:rPr>
          <w:rStyle w:val="StyleUnderline"/>
          <w:highlight w:val="cyan"/>
        </w:rPr>
        <w:t>administration is</w:t>
      </w:r>
      <w:r w:rsidRPr="003A3987">
        <w:rPr>
          <w:rStyle w:val="StyleUnderline"/>
        </w:rPr>
        <w:t xml:space="preserve"> rapidly </w:t>
      </w:r>
      <w:r w:rsidRPr="00EF4DED">
        <w:rPr>
          <w:rStyle w:val="StyleUnderline"/>
          <w:highlight w:val="cyan"/>
        </w:rPr>
        <w:t>undercutting</w:t>
      </w:r>
      <w:r w:rsidRPr="003B44D8">
        <w:rPr>
          <w:sz w:val="16"/>
        </w:rPr>
        <w:t xml:space="preserve"> not only Western dominance, but also </w:t>
      </w:r>
      <w:r w:rsidRPr="00EF4DED">
        <w:rPr>
          <w:rStyle w:val="StyleUnderline"/>
          <w:highlight w:val="cyan"/>
        </w:rPr>
        <w:t>America’s</w:t>
      </w:r>
      <w:r w:rsidRPr="003B44D8">
        <w:rPr>
          <w:sz w:val="16"/>
        </w:rPr>
        <w:t xml:space="preserve"> own </w:t>
      </w:r>
      <w:r w:rsidRPr="003A3987">
        <w:rPr>
          <w:rStyle w:val="StyleUnderline"/>
        </w:rPr>
        <w:t xml:space="preserve">global </w:t>
      </w:r>
      <w:r w:rsidRPr="00EF4DED">
        <w:rPr>
          <w:rStyle w:val="StyleUnderline"/>
          <w:highlight w:val="cyan"/>
        </w:rPr>
        <w:t>influence</w:t>
      </w:r>
      <w:r w:rsidRPr="003A3987">
        <w:rPr>
          <w:rStyle w:val="StyleUnderline"/>
        </w:rPr>
        <w:t>.</w:t>
      </w:r>
      <w:r w:rsidRPr="003B44D8">
        <w:rPr>
          <w:sz w:val="16"/>
        </w:rPr>
        <w:t xml:space="preserve"> Trump is sure to encourage different combinations of rising powers, middle powers, regional influencers, and other arrangements across the “West-Rest” divide. And this new framework – what I call a global multiplex – will hasten the arrival of both a post-American and a post-Western world.</w:t>
      </w:r>
    </w:p>
    <w:p w14:paraId="0AD073D5" w14:textId="77777777" w:rsidR="00444AA3" w:rsidRDefault="00444AA3" w:rsidP="00444AA3"/>
    <w:p w14:paraId="79F85B23" w14:textId="77777777" w:rsidR="00444AA3" w:rsidRDefault="00444AA3" w:rsidP="00444AA3">
      <w:pPr>
        <w:pStyle w:val="Heading4"/>
      </w:pPr>
      <w:r>
        <w:t>USAID cuts thump</w:t>
      </w:r>
    </w:p>
    <w:p w14:paraId="47CD46B9" w14:textId="77777777" w:rsidR="00444AA3" w:rsidRPr="00BC6D29" w:rsidRDefault="00444AA3" w:rsidP="00444AA3">
      <w:r w:rsidRPr="00BC6D29">
        <w:rPr>
          <w:rStyle w:val="Style13ptBold"/>
        </w:rPr>
        <w:t>McCoy 25</w:t>
      </w:r>
      <w:r>
        <w:t xml:space="preserve">, J.R.W. </w:t>
      </w:r>
      <w:proofErr w:type="spellStart"/>
      <w:r>
        <w:t>Smail</w:t>
      </w:r>
      <w:proofErr w:type="spellEnd"/>
      <w:r>
        <w:t xml:space="preserve"> Professor of History at the University of Wisconsin-Madison. (Alfred McCoy, 6-3-2025, “President Trump Is Demolishing America’s Global Soft Power” </w:t>
      </w:r>
      <w:r>
        <w:rPr>
          <w:i/>
          <w:iCs/>
        </w:rPr>
        <w:t>The Nation</w:t>
      </w:r>
      <w:r>
        <w:t xml:space="preserve"> </w:t>
      </w:r>
      <w:r w:rsidRPr="002171E5">
        <w:t>https://www.thenation.com/article/world/trump-usaid-soft-power</w:t>
      </w:r>
      <w:r>
        <w:t xml:space="preserve">) </w:t>
      </w:r>
      <w:proofErr w:type="spellStart"/>
      <w:r>
        <w:t>wtk</w:t>
      </w:r>
      <w:proofErr w:type="spellEnd"/>
      <w:r>
        <w:t xml:space="preserve"> *modified for ableist </w:t>
      </w:r>
      <w:proofErr w:type="spellStart"/>
      <w:r>
        <w:t>langauge</w:t>
      </w:r>
      <w:proofErr w:type="spellEnd"/>
    </w:p>
    <w:p w14:paraId="291F0E89" w14:textId="77777777" w:rsidR="00444AA3" w:rsidRDefault="00444AA3" w:rsidP="00444AA3"/>
    <w:p w14:paraId="277D63C1" w14:textId="77777777" w:rsidR="00444AA3" w:rsidRPr="00BC6D29" w:rsidRDefault="00444AA3" w:rsidP="00444AA3">
      <w:pPr>
        <w:rPr>
          <w:rStyle w:val="StyleUnderline"/>
        </w:rPr>
      </w:pPr>
      <w:r w:rsidRPr="00BC6D29">
        <w:rPr>
          <w:sz w:val="16"/>
        </w:rPr>
        <w:t xml:space="preserve">Even in these uncertain times, one thing seems clear enough: Donald </w:t>
      </w:r>
      <w:r w:rsidRPr="00EF4DED">
        <w:rPr>
          <w:rStyle w:val="StyleUnderline"/>
          <w:highlight w:val="cyan"/>
        </w:rPr>
        <w:t>Trump’s</w:t>
      </w:r>
      <w:r w:rsidRPr="00BC6D29">
        <w:rPr>
          <w:rStyle w:val="StyleUnderline"/>
        </w:rPr>
        <w:t xml:space="preserve"> sharp </w:t>
      </w:r>
      <w:r w:rsidRPr="00EF4DED">
        <w:rPr>
          <w:rStyle w:val="StyleUnderline"/>
          <w:highlight w:val="cyan"/>
        </w:rPr>
        <w:t>cuts</w:t>
      </w:r>
      <w:r w:rsidRPr="00BC6D29">
        <w:rPr>
          <w:sz w:val="16"/>
        </w:rPr>
        <w:t xml:space="preserve"> </w:t>
      </w:r>
      <w:r w:rsidRPr="00EF4DED">
        <w:rPr>
          <w:rStyle w:val="StyleUnderline"/>
          <w:highlight w:val="cyan"/>
        </w:rPr>
        <w:t>to</w:t>
      </w:r>
      <w:r w:rsidRPr="00BC6D29">
        <w:rPr>
          <w:sz w:val="16"/>
        </w:rPr>
        <w:t xml:space="preserve"> this country’s </w:t>
      </w:r>
      <w:r w:rsidRPr="00EF4DED">
        <w:rPr>
          <w:rStyle w:val="StyleUnderline"/>
          <w:highlight w:val="cyan"/>
        </w:rPr>
        <w:t>humanitarian aid</w:t>
      </w:r>
      <w:r w:rsidRPr="00BC6D29">
        <w:rPr>
          <w:rStyle w:val="StyleUnderline"/>
        </w:rPr>
        <w:t xml:space="preserve"> will</w:t>
      </w:r>
      <w:r w:rsidRPr="00BC6D29">
        <w:rPr>
          <w:sz w:val="16"/>
        </w:rPr>
        <w:t xml:space="preserve"> </w:t>
      </w:r>
      <w:r w:rsidRPr="00EF4DED">
        <w:rPr>
          <w:rStyle w:val="Emphasis"/>
          <w:highlight w:val="cyan"/>
        </w:rPr>
        <w:t>ensure</w:t>
      </w:r>
      <w:r w:rsidRPr="00BC6D29">
        <w:rPr>
          <w:rStyle w:val="Emphasis"/>
        </w:rPr>
        <w:t xml:space="preserve"> </w:t>
      </w:r>
      <w:r w:rsidRPr="00FE4F09">
        <w:rPr>
          <w:rStyle w:val="Emphasis"/>
        </w:rPr>
        <w:t>that</w:t>
      </w:r>
      <w:r w:rsidRPr="00BC6D29">
        <w:rPr>
          <w:rStyle w:val="Emphasis"/>
        </w:rPr>
        <w:t xml:space="preserve"> </w:t>
      </w:r>
      <w:r w:rsidRPr="00EF4DED">
        <w:rPr>
          <w:rStyle w:val="Emphasis"/>
          <w:highlight w:val="cyan"/>
        </w:rPr>
        <w:t>its soft power crumbles</w:t>
      </w:r>
      <w:r w:rsidRPr="00BC6D29">
        <w:rPr>
          <w:sz w:val="16"/>
        </w:rPr>
        <w:t xml:space="preserve">, </w:t>
      </w:r>
      <w:r w:rsidRPr="00EF4DED">
        <w:rPr>
          <w:rStyle w:val="StyleUnderline"/>
          <w:highlight w:val="cyan"/>
        </w:rPr>
        <w:t>doing lasting damage to</w:t>
      </w:r>
      <w:r w:rsidRPr="00BC6D29">
        <w:rPr>
          <w:rStyle w:val="StyleUnderline"/>
        </w:rPr>
        <w:t xml:space="preserve"> its international </w:t>
      </w:r>
      <w:r w:rsidRPr="00EF4DED">
        <w:rPr>
          <w:rStyle w:val="StyleUnderline"/>
          <w:highlight w:val="cyan"/>
        </w:rPr>
        <w:t>standing</w:t>
      </w:r>
      <w:r w:rsidRPr="00BC6D29">
        <w:rPr>
          <w:rStyle w:val="StyleUnderline"/>
        </w:rPr>
        <w:t>.</w:t>
      </w:r>
    </w:p>
    <w:p w14:paraId="1068AF9E" w14:textId="77777777" w:rsidR="00444AA3" w:rsidRPr="00BC6D29" w:rsidRDefault="00444AA3" w:rsidP="00444AA3">
      <w:pPr>
        <w:rPr>
          <w:sz w:val="16"/>
        </w:rPr>
      </w:pPr>
      <w:r w:rsidRPr="00BC6D29">
        <w:rPr>
          <w:sz w:val="16"/>
        </w:rPr>
        <w:t>The Logic of Foreign Aid</w:t>
      </w:r>
    </w:p>
    <w:p w14:paraId="1B260556" w14:textId="77777777" w:rsidR="00444AA3" w:rsidRPr="00BC6D29" w:rsidRDefault="00444AA3" w:rsidP="00444AA3">
      <w:pPr>
        <w:rPr>
          <w:sz w:val="16"/>
        </w:rPr>
      </w:pPr>
      <w:r w:rsidRPr="00BC6D29">
        <w:rPr>
          <w:rStyle w:val="StyleUnderline"/>
        </w:rPr>
        <w:t>Foreign aid</w:t>
      </w:r>
      <w:r w:rsidRPr="00BC6D29">
        <w:rPr>
          <w:sz w:val="16"/>
        </w:rPr>
        <w:t>—giving away money to help other nations develop their economies—</w:t>
      </w:r>
      <w:r w:rsidRPr="00BC6D29">
        <w:rPr>
          <w:rStyle w:val="StyleUnderline"/>
        </w:rPr>
        <w:t>remains one of America’s greatest inventions</w:t>
      </w:r>
      <w:r w:rsidRPr="00BC6D29">
        <w:rPr>
          <w:sz w:val="16"/>
        </w:rPr>
        <w:t xml:space="preserve">. In the aftermath of World War II, Europe had been ravaged by six years of warfare, including the dropping of 2,453,000 tons of </w:t>
      </w:r>
      <w:r w:rsidRPr="00BC6D29">
        <w:rPr>
          <w:sz w:val="16"/>
        </w:rPr>
        <w:lastRenderedPageBreak/>
        <w:t>Allied bombs on its cities, after which the rubble was raked thanks to merciless ground combat that killed 40 million people and left millions more at the edge of starvation.</w:t>
      </w:r>
    </w:p>
    <w:p w14:paraId="1CA76BEB" w14:textId="77777777" w:rsidR="00444AA3" w:rsidRPr="00BC6D29" w:rsidRDefault="00444AA3" w:rsidP="00444AA3">
      <w:pPr>
        <w:rPr>
          <w:sz w:val="16"/>
        </w:rPr>
      </w:pPr>
      <w:r w:rsidRPr="00BC6D29">
        <w:rPr>
          <w:sz w:val="16"/>
        </w:rPr>
        <w:t>Speaking before a crowd of 15,000 packed into Harvard Yard for commencement in June 1947, less than two years after that war ended, Secretary of State George Marshall made an historic proposal that would win him the Nobel Peace Prize. “It is logical,” he said, “that the United States should do whatever it is able to do to assist in the return of normal economic health in the world, without which there can be no political stability and no assured peace.” Instead of the usual victor’s demand for reparations or revenge, the US gave Europe, including its defeated Axis powers, $13 billion in foreign aid that would, within a decade, launch that ruined continent on a path toward unprecedented prosperity.</w:t>
      </w:r>
    </w:p>
    <w:p w14:paraId="5DE3C846" w14:textId="77777777" w:rsidR="00444AA3" w:rsidRPr="00BC6D29" w:rsidRDefault="00444AA3" w:rsidP="00444AA3">
      <w:pPr>
        <w:rPr>
          <w:sz w:val="16"/>
        </w:rPr>
      </w:pPr>
      <w:r w:rsidRPr="00BC6D29">
        <w:rPr>
          <w:sz w:val="16"/>
        </w:rPr>
        <w:t xml:space="preserve">What came to be known as </w:t>
      </w:r>
      <w:r w:rsidRPr="00BC6D29">
        <w:rPr>
          <w:rStyle w:val="StyleUnderline"/>
        </w:rPr>
        <w:t xml:space="preserve">the Marshall Plan was </w:t>
      </w:r>
      <w:r w:rsidRPr="00BC6D29">
        <w:rPr>
          <w:sz w:val="16"/>
        </w:rPr>
        <w:t xml:space="preserve">such </w:t>
      </w:r>
      <w:r w:rsidRPr="00BC6D29">
        <w:rPr>
          <w:rStyle w:val="StyleUnderline"/>
        </w:rPr>
        <w:t>a brilliant success</w:t>
      </w:r>
      <w:r w:rsidRPr="00BC6D29">
        <w:rPr>
          <w:sz w:val="16"/>
        </w:rPr>
        <w:t xml:space="preserve"> that Washington decided to apply the idea on a global scale. Over the next quarter century, as a third of humanity emerged from the immiseration of colonial rule in Africa and Asia, the United States launched aid programs designed to develop the fundamentals of nationhood denied to those countries during the imperial age. Under the leadership of President John F. Kennedy, who had campaigned on a promise to aid Africa’s recovery from colonial rule, disparate programs were consolidated into the US Agency for International Development (USAID) in 1961.</w:t>
      </w:r>
    </w:p>
    <w:p w14:paraId="0686FE39" w14:textId="77777777" w:rsidR="00444AA3" w:rsidRPr="00BC6D29" w:rsidRDefault="00444AA3" w:rsidP="00444AA3">
      <w:pPr>
        <w:rPr>
          <w:sz w:val="16"/>
        </w:rPr>
      </w:pPr>
      <w:r w:rsidRPr="00BC6D29">
        <w:rPr>
          <w:sz w:val="16"/>
        </w:rPr>
        <w:t>At the outset, USAID’s work was complicated by Washington’s Cold War mission. It would sometimes even serve as a cover for CIA operations. Just a few years after the Cold War ended in 1991, however, USAID was separated from the State Department and its diplomatic aim of advancing US interests.</w:t>
      </w:r>
    </w:p>
    <w:p w14:paraId="03D38D8E" w14:textId="77777777" w:rsidR="00444AA3" w:rsidRPr="00BC6D29" w:rsidRDefault="00444AA3" w:rsidP="00444AA3">
      <w:pPr>
        <w:rPr>
          <w:sz w:val="16"/>
        </w:rPr>
      </w:pPr>
      <w:r w:rsidRPr="00BC6D29">
        <w:rPr>
          <w:sz w:val="16"/>
        </w:rPr>
        <w:t>Then refocused on its prime mission of global economic development, USAID would, in concert with the World Bank and other development agencies, become a pioneering partner in a multifaceted global effort to improve living conditions for the majority of humanity. Between 1950 and 2018, the portion of the world’s population living in “extreme poverty” (on $1.90 per day) dropped dramatically from 53 percent to just 9 percent. Simultaneously, USAID and similar agencies collaborated with the U.N.’s World Health Organization to eradicate smallpox and radically reduce polio, ending pandemics that had been the scourge of humanity for centuries. Launched in 1988, the anti-polio campaign, the Centers for Disease Control and Prevention estimates, spared 20 million children worldwide from serious paralysis.</w:t>
      </w:r>
    </w:p>
    <w:p w14:paraId="65EA2094" w14:textId="77777777" w:rsidR="00444AA3" w:rsidRPr="00BC6D29" w:rsidRDefault="00444AA3" w:rsidP="00444AA3">
      <w:pPr>
        <w:rPr>
          <w:sz w:val="16"/>
        </w:rPr>
      </w:pPr>
      <w:r w:rsidRPr="00BC6D29">
        <w:rPr>
          <w:sz w:val="16"/>
        </w:rPr>
        <w:t xml:space="preserve">Behind such seemingly simple statistics, however, lay years of work by skilled </w:t>
      </w:r>
      <w:r w:rsidRPr="00EF4DED">
        <w:rPr>
          <w:rStyle w:val="StyleUnderline"/>
          <w:highlight w:val="cyan"/>
        </w:rPr>
        <w:t>USAID</w:t>
      </w:r>
      <w:r w:rsidRPr="00BC6D29">
        <w:rPr>
          <w:rStyle w:val="StyleUnderline"/>
        </w:rPr>
        <w:t xml:space="preserve"> specialists</w:t>
      </w:r>
      <w:r w:rsidRPr="00BC6D29">
        <w:rPr>
          <w:sz w:val="16"/>
        </w:rPr>
        <w:t xml:space="preserve"> in agriculture, nutrition, public health, sanitation, and governance who delivered a multifaceted array of programs with exceptional efficiency. Not only would their work improve or </w:t>
      </w:r>
      <w:r w:rsidRPr="00BC6D29">
        <w:rPr>
          <w:rStyle w:val="StyleUnderline"/>
        </w:rPr>
        <w:t>save millions of lives</w:t>
      </w:r>
      <w:r w:rsidRPr="00BC6D29">
        <w:rPr>
          <w:sz w:val="16"/>
        </w:rPr>
        <w:t xml:space="preserve">; </w:t>
      </w:r>
      <w:r w:rsidRPr="00BC6D29">
        <w:rPr>
          <w:rStyle w:val="StyleUnderline"/>
        </w:rPr>
        <w:t xml:space="preserve">they would also be </w:t>
      </w:r>
      <w:r w:rsidRPr="00EF4DED">
        <w:rPr>
          <w:rStyle w:val="StyleUnderline"/>
          <w:highlight w:val="cyan"/>
        </w:rPr>
        <w:t>winning</w:t>
      </w:r>
      <w:r w:rsidRPr="00BC6D29">
        <w:rPr>
          <w:rStyle w:val="StyleUnderline"/>
        </w:rPr>
        <w:t xml:space="preserve"> loyal </w:t>
      </w:r>
      <w:r w:rsidRPr="00EF4DED">
        <w:rPr>
          <w:rStyle w:val="StyleUnderline"/>
          <w:highlight w:val="cyan"/>
        </w:rPr>
        <w:t>allies for America at a time of rising global competition</w:t>
      </w:r>
      <w:r w:rsidRPr="00EF4DED">
        <w:rPr>
          <w:sz w:val="16"/>
          <w:highlight w:val="cyan"/>
        </w:rPr>
        <w:t>.</w:t>
      </w:r>
    </w:p>
    <w:p w14:paraId="61F0BD1B" w14:textId="77777777" w:rsidR="00444AA3" w:rsidRPr="00BC6D29" w:rsidRDefault="00444AA3" w:rsidP="00444AA3">
      <w:pPr>
        <w:rPr>
          <w:sz w:val="16"/>
        </w:rPr>
      </w:pPr>
      <w:r w:rsidRPr="00BC6D29">
        <w:rPr>
          <w:sz w:val="16"/>
        </w:rPr>
        <w:t>And Along Comes DOGE</w:t>
      </w:r>
    </w:p>
    <w:p w14:paraId="6B93B1DD" w14:textId="77777777" w:rsidR="00444AA3" w:rsidRPr="00BC6D29" w:rsidRDefault="00444AA3" w:rsidP="00444AA3">
      <w:pPr>
        <w:rPr>
          <w:sz w:val="16"/>
        </w:rPr>
      </w:pPr>
      <w:r w:rsidRPr="00BC6D29">
        <w:rPr>
          <w:sz w:val="16"/>
        </w:rPr>
        <w:t>Enter Elon Musk, chain saw in hand. Following President Trump’s example of withdrawing from the World Health Organization on inauguration day, Musk started his demolition of the federal government by, as he put it, “feeding USAID into the wood chipper.” As his DOGE hirelings prowled the agency’s headquarters in the weeks after inauguration, Musk denounced that largely humanitarian organization as “evil” and a “viper’s nest of radical-left Marxists who hate America.” Without a scintilla of evidence, he added, “USAID is a criminal organization. Time for it to die.”</w:t>
      </w:r>
    </w:p>
    <w:p w14:paraId="1C1B4B32" w14:textId="77777777" w:rsidR="00444AA3" w:rsidRPr="00BC6D29" w:rsidRDefault="00444AA3" w:rsidP="00444AA3">
      <w:pPr>
        <w:rPr>
          <w:sz w:val="16"/>
        </w:rPr>
      </w:pPr>
      <w:r w:rsidRPr="00BC6D29">
        <w:rPr>
          <w:sz w:val="16"/>
        </w:rPr>
        <w:t>With head-spinning speed, his minions then stripped the USAID logo from its federal building, shut down its website, purged its 10,000 employees, and started slashing its $40 billion budget for delivering aid to more than 100 nations globally. The White House also quickly transferred what was left of that agency back to the State Department, where Secretary of State Marco Rubio spent six weeks slashing 83 percent of its global humanitarian programs, reducing 6,200 of them to about 1,000.</w:t>
      </w:r>
    </w:p>
    <w:p w14:paraId="5E2083D2" w14:textId="77777777" w:rsidR="00444AA3" w:rsidRPr="00BC6D29" w:rsidRDefault="00444AA3" w:rsidP="00444AA3">
      <w:pPr>
        <w:rPr>
          <w:sz w:val="16"/>
        </w:rPr>
      </w:pPr>
      <w:r w:rsidRPr="00BC6D29">
        <w:rPr>
          <w:sz w:val="16"/>
        </w:rPr>
        <w:t>As USAID’s skilled specialists in famine prevention, public health, and governance stopped working, the pain was soon felt around the world, particularly among mothers and children. In Colombia, the agency had spent several billion dollars to settle a decades-long civil war that killed 450,000 people by mapping 3.2 million acres of uncharted lands so that the guerrillas could become farmers. That work, however, was suddenly halted dead in its tracks—project incomplete, money wasted, threat of civil conflict again rising. In Asia, the end of USAID support forced the World Food Program to cut by half the already stringent food rations being provided to the million Rohingya refugees confined in miserable, muddy camps in Bangladesh—forcing them to survive on just $6 a month per person.</w:t>
      </w:r>
    </w:p>
    <w:p w14:paraId="206DF425" w14:textId="77777777" w:rsidR="00444AA3" w:rsidRPr="00BC6D29" w:rsidRDefault="00444AA3" w:rsidP="00444AA3">
      <w:pPr>
        <w:rPr>
          <w:sz w:val="16"/>
        </w:rPr>
      </w:pPr>
      <w:r w:rsidRPr="00BC6D29">
        <w:rPr>
          <w:sz w:val="16"/>
        </w:rPr>
        <w:t>In Africa, the aid cuts are likely to prove catastrophic. Departing USAID officials calculated that they would be likely to produce a 30 percent spike in tuberculosis, a deadly infectious disease that already kills 1.25 million people annually on this planet and that 200,000 more children would likely be paralyzed by polio within a decade. In the eastern Congo, where a civil war fueled by competition over that region’s rare-earth minerals has raged for nearly 30 years, the United States was the “ultra dominant” donor. With USAID now shut down, 7.8 million Congolese war refugees are likely to lose food aid and 2.3 million children will suffer from malnutrition. In war-torn Sudan, US aid sustained more than 1,000 communal kitchens to feed refugees, all of which have now closed without any replacements.</w:t>
      </w:r>
    </w:p>
    <w:p w14:paraId="353BF5A6" w14:textId="77777777" w:rsidR="00444AA3" w:rsidRPr="00BC6D29" w:rsidRDefault="00444AA3" w:rsidP="00444AA3">
      <w:pPr>
        <w:rPr>
          <w:sz w:val="16"/>
        </w:rPr>
      </w:pPr>
      <w:r w:rsidRPr="00BC6D29">
        <w:rPr>
          <w:sz w:val="16"/>
        </w:rPr>
        <w:t xml:space="preserve">With 25 million of the world’s 40 million HIV patients in Africa, cuts to USAID’s health programs there, which had reduced new infections by half since 2010, now threaten that progress. In South Africa, half a million AIDS patients are projected to die, and in Congo, an estimated 15,000 people could die within the next month alone. Moreover, ending USAID’s Malaria Initiative, which has spent $9 billion since President George </w:t>
      </w:r>
      <w:r w:rsidRPr="00BC6D29">
        <w:rPr>
          <w:sz w:val="16"/>
        </w:rPr>
        <w:lastRenderedPageBreak/>
        <w:t>W. Bush launched it in 2005, essentially ensures that, within a year, there will be 18 million more malaria infections in West Africa and 166,000 more likely deaths.</w:t>
      </w:r>
    </w:p>
    <w:p w14:paraId="584BC2B6" w14:textId="77777777" w:rsidR="00444AA3" w:rsidRPr="00BC6D29" w:rsidRDefault="00444AA3" w:rsidP="00444AA3">
      <w:pPr>
        <w:rPr>
          <w:sz w:val="16"/>
        </w:rPr>
      </w:pPr>
      <w:r w:rsidRPr="00BC6D29">
        <w:rPr>
          <w:sz w:val="16"/>
        </w:rPr>
        <w:t>On March 3, with such dismal statistics piling up, Elon Musk insisted that “no one has died as a result of a brief pause to do a sanity check on foreign aid funding. No one.”</w:t>
      </w:r>
    </w:p>
    <w:p w14:paraId="6D799F0D" w14:textId="77777777" w:rsidR="00444AA3" w:rsidRPr="00BC6D29" w:rsidRDefault="00444AA3" w:rsidP="00444AA3">
      <w:pPr>
        <w:rPr>
          <w:sz w:val="16"/>
        </w:rPr>
      </w:pPr>
      <w:r w:rsidRPr="00BC6D29">
        <w:rPr>
          <w:sz w:val="16"/>
        </w:rPr>
        <w:t xml:space="preserve">Writing from Sudan just 12 days later, however, New York Times columnist Nicholas Kristof reported that Peter </w:t>
      </w:r>
      <w:proofErr w:type="spellStart"/>
      <w:r w:rsidRPr="00BC6D29">
        <w:rPr>
          <w:sz w:val="16"/>
        </w:rPr>
        <w:t>Donde</w:t>
      </w:r>
      <w:proofErr w:type="spellEnd"/>
      <w:r w:rsidRPr="00BC6D29">
        <w:rPr>
          <w:sz w:val="16"/>
        </w:rPr>
        <w:t>, a 10-year-old child infected with AIDS at birth, had just died. A USAID program launched by President Bush called PEPFAR had long provided drugs that were estimated to have saved 26 million lives from AIDS (Peter’s among them) until Musk’s cuts closed the humanitarian agency. Kristof reported that the end of US funding for AIDS treatment in Africa means “an estimated 1,650,000 people could die within a year without American foreign aid.” Why, he asked, should Americans spend even 0.24 percent of their Gross National Product on programs that keep poor children alive? Answering his own question, he wrote that the demolition of USAID “means that the United States loses soft power and China gains.”</w:t>
      </w:r>
    </w:p>
    <w:p w14:paraId="6DD794E1" w14:textId="77777777" w:rsidR="00444AA3" w:rsidRPr="00BC6D29" w:rsidRDefault="00444AA3" w:rsidP="00444AA3">
      <w:pPr>
        <w:rPr>
          <w:sz w:val="16"/>
        </w:rPr>
      </w:pPr>
      <w:r w:rsidRPr="00BC6D29">
        <w:rPr>
          <w:sz w:val="16"/>
        </w:rPr>
        <w:t>Indeed, Dr. Diana Putman, USAID’s former assistant administrator for Africa, argues that the agency’s programs have been the chief currency for US ambassadors in negotiations with developing nations. “Their leverage and ability to make a difference in terms of foreign policy,” she explained, “is backed up by the money that they bring, and in the Global South that money is primarily the money that USAID has.”</w:t>
      </w:r>
    </w:p>
    <w:p w14:paraId="02776FF5" w14:textId="77777777" w:rsidR="00444AA3" w:rsidRPr="00BC6D29" w:rsidRDefault="00444AA3" w:rsidP="00444AA3">
      <w:pPr>
        <w:rPr>
          <w:sz w:val="16"/>
        </w:rPr>
      </w:pPr>
      <w:r w:rsidRPr="00BC6D29">
        <w:rPr>
          <w:sz w:val="16"/>
        </w:rPr>
        <w:t>The Loss of Soft Power</w:t>
      </w:r>
    </w:p>
    <w:p w14:paraId="3B0EB2FE" w14:textId="77777777" w:rsidR="00444AA3" w:rsidRDefault="00444AA3" w:rsidP="00444AA3">
      <w:pPr>
        <w:rPr>
          <w:rStyle w:val="StyleUnderline"/>
        </w:rPr>
      </w:pPr>
      <w:r w:rsidRPr="00BC6D29">
        <w:rPr>
          <w:sz w:val="16"/>
        </w:rPr>
        <w:t xml:space="preserve">In short, globally, </w:t>
      </w:r>
      <w:r w:rsidRPr="00EF4DED">
        <w:rPr>
          <w:rStyle w:val="StyleUnderline"/>
          <w:highlight w:val="cyan"/>
        </w:rPr>
        <w:t>the</w:t>
      </w:r>
      <w:r w:rsidRPr="00BC6D29">
        <w:rPr>
          <w:rStyle w:val="StyleUnderline"/>
        </w:rPr>
        <w:t xml:space="preserve"> sharp </w:t>
      </w:r>
      <w:r w:rsidRPr="00EF4DED">
        <w:rPr>
          <w:rStyle w:val="StyleUnderline"/>
          <w:highlight w:val="cyan"/>
        </w:rPr>
        <w:t>cuts</w:t>
      </w:r>
      <w:r w:rsidRPr="00BC6D29">
        <w:rPr>
          <w:rStyle w:val="StyleUnderline"/>
        </w:rPr>
        <w:t xml:space="preserve"> to USAID’s humanitarian programs </w:t>
      </w:r>
      <w:r w:rsidRPr="00EF4DED">
        <w:rPr>
          <w:rStyle w:val="StyleUnderline"/>
          <w:highlight w:val="cyan"/>
        </w:rPr>
        <w:t>represent a</w:t>
      </w:r>
      <w:r w:rsidRPr="00BC6D29">
        <w:rPr>
          <w:sz w:val="16"/>
        </w:rPr>
        <w:t xml:space="preserve"> </w:t>
      </w:r>
      <w:r w:rsidRPr="00BC6D29">
        <w:rPr>
          <w:strike/>
          <w:sz w:val="16"/>
        </w:rPr>
        <w:t>crippling</w:t>
      </w:r>
      <w:r w:rsidRPr="00BC6D29">
        <w:rPr>
          <w:sz w:val="16"/>
        </w:rPr>
        <w:t>[</w:t>
      </w:r>
      <w:r w:rsidRPr="00EF4DED">
        <w:rPr>
          <w:rStyle w:val="StyleUnderline"/>
          <w:highlight w:val="cyan"/>
        </w:rPr>
        <w:t>devastating</w:t>
      </w:r>
      <w:r w:rsidRPr="00BC6D29">
        <w:rPr>
          <w:sz w:val="16"/>
        </w:rPr>
        <w:t xml:space="preserve">] </w:t>
      </w:r>
      <w:r w:rsidRPr="00EF4DED">
        <w:rPr>
          <w:rStyle w:val="StyleUnderline"/>
          <w:highlight w:val="cyan"/>
        </w:rPr>
        <w:t>blow to America’s soft power at a time when</w:t>
      </w:r>
      <w:r w:rsidRPr="00BC6D29">
        <w:rPr>
          <w:rStyle w:val="StyleUnderline"/>
        </w:rPr>
        <w:t xml:space="preserve"> great-power </w:t>
      </w:r>
      <w:r w:rsidRPr="00EF4DED">
        <w:rPr>
          <w:rStyle w:val="StyleUnderline"/>
          <w:highlight w:val="cyan"/>
        </w:rPr>
        <w:t>competition with Beijing</w:t>
      </w:r>
      <w:r w:rsidRPr="00BC6D29">
        <w:rPr>
          <w:rStyle w:val="StyleUnderline"/>
        </w:rPr>
        <w:t xml:space="preserve"> and Moscow </w:t>
      </w:r>
      <w:r w:rsidRPr="00EF4DED">
        <w:rPr>
          <w:rStyle w:val="StyleUnderline"/>
          <w:highlight w:val="cyan"/>
        </w:rPr>
        <w:t>has reemerged</w:t>
      </w:r>
      <w:r w:rsidRPr="00BC6D29">
        <w:rPr>
          <w:rStyle w:val="StyleUnderline"/>
        </w:rPr>
        <w:t xml:space="preserve"> with stunning intensity.</w:t>
      </w:r>
    </w:p>
    <w:p w14:paraId="3DF57B77" w14:textId="77777777" w:rsidR="00444AA3" w:rsidRPr="00BC6D29" w:rsidRDefault="00444AA3" w:rsidP="00444AA3">
      <w:pPr>
        <w:rPr>
          <w:sz w:val="16"/>
        </w:rPr>
      </w:pPr>
      <w:r w:rsidRPr="00BC6D29">
        <w:rPr>
          <w:sz w:val="16"/>
        </w:rPr>
        <w:t xml:space="preserve">In back-handed testimonials to USAID’s success, the world’s autocrats celebrated the agency’s demise, particularly the end of the $1.6 billion—about 4 percent of its annual budget—that it devoted to pro-democracy initiatives. “Smart move,” said former Russian Prime Minister Dmitri Medvedev. On X (formerly Twitter), Hungarian strongman Viktor Orbán announced that he “couldn’t be happier that @POTUS, @JDVance, @elonmusk are finally taking down this foreign interference machine.” Expressing his joy, Orbán offered a “Good riddance!” to USAID programs that helped “independent media thrive” and funneled funds to the “opposition campaign” in Hungary’s 2022 parliamentary elections. Similarly, El Salvador’s de facto dictator, </w:t>
      </w:r>
      <w:proofErr w:type="spellStart"/>
      <w:r w:rsidRPr="00BC6D29">
        <w:rPr>
          <w:sz w:val="16"/>
        </w:rPr>
        <w:t>Nayib</w:t>
      </w:r>
      <w:proofErr w:type="spellEnd"/>
      <w:r w:rsidRPr="00BC6D29">
        <w:rPr>
          <w:sz w:val="16"/>
        </w:rPr>
        <w:t xml:space="preserve"> </w:t>
      </w:r>
      <w:proofErr w:type="spellStart"/>
      <w:r w:rsidRPr="00BC6D29">
        <w:rPr>
          <w:sz w:val="16"/>
        </w:rPr>
        <w:t>Bukele</w:t>
      </w:r>
      <w:proofErr w:type="spellEnd"/>
      <w:r w:rsidRPr="00BC6D29">
        <w:rPr>
          <w:sz w:val="16"/>
        </w:rPr>
        <w:t>, complained that USAID’s pro-democracy funds had been “funneled into opposition groups, NGOs with political agendas, and destabilizing movements.”</w:t>
      </w:r>
    </w:p>
    <w:p w14:paraId="0D8E4FC3" w14:textId="77777777" w:rsidR="00444AA3" w:rsidRPr="00BC6D29" w:rsidRDefault="00444AA3" w:rsidP="00444AA3">
      <w:pPr>
        <w:rPr>
          <w:sz w:val="16"/>
        </w:rPr>
      </w:pPr>
      <w:r w:rsidRPr="00BC6D29">
        <w:rPr>
          <w:sz w:val="16"/>
        </w:rPr>
        <w:t xml:space="preserve">Offering even more eloquent testimony to USAID’s past efficacy, </w:t>
      </w:r>
      <w:r w:rsidRPr="00EF4DED">
        <w:rPr>
          <w:rStyle w:val="StyleUnderline"/>
          <w:highlight w:val="cyan"/>
        </w:rPr>
        <w:t>China has moved quickly to take over a number of</w:t>
      </w:r>
      <w:r w:rsidRPr="00BC6D29">
        <w:rPr>
          <w:rStyle w:val="StyleUnderline"/>
        </w:rPr>
        <w:t xml:space="preserve"> </w:t>
      </w:r>
      <w:r w:rsidRPr="00EF4DED">
        <w:rPr>
          <w:rStyle w:val="StyleUnderline"/>
          <w:highlight w:val="cyan"/>
        </w:rPr>
        <w:t>the</w:t>
      </w:r>
      <w:r w:rsidRPr="00BC6D29">
        <w:rPr>
          <w:rStyle w:val="StyleUnderline"/>
        </w:rPr>
        <w:t xml:space="preserve"> abolished </w:t>
      </w:r>
      <w:r w:rsidRPr="00EF4DED">
        <w:rPr>
          <w:rStyle w:val="StyleUnderline"/>
          <w:highlight w:val="cyan"/>
        </w:rPr>
        <w:t>agency’s</w:t>
      </w:r>
      <w:r w:rsidRPr="00BC6D29">
        <w:rPr>
          <w:rStyle w:val="StyleUnderline"/>
        </w:rPr>
        <w:t xml:space="preserve"> humanitarian </w:t>
      </w:r>
      <w:r w:rsidRPr="00EF4DED">
        <w:rPr>
          <w:rStyle w:val="StyleUnderline"/>
          <w:highlight w:val="cyan"/>
        </w:rPr>
        <w:t>programs</w:t>
      </w:r>
      <w:r w:rsidRPr="00BC6D29">
        <w:rPr>
          <w:sz w:val="16"/>
        </w:rPr>
        <w:t>, particularly in Southeast Asia, where Beijing is locked in an intense strategic rivalry with Washington over the South China Sea. Writing in the journal Foreign Affairs, two public health specialists observed that “</w:t>
      </w:r>
      <w:r w:rsidRPr="00EF4DED">
        <w:rPr>
          <w:rStyle w:val="StyleUnderline"/>
          <w:highlight w:val="cyan"/>
        </w:rPr>
        <w:t>a U.S. retreat on global health</w:t>
      </w:r>
      <w:r w:rsidRPr="00BC6D29">
        <w:rPr>
          <w:sz w:val="16"/>
        </w:rPr>
        <w:t xml:space="preserve">, if sustained, </w:t>
      </w:r>
      <w:r w:rsidRPr="00EF4DED">
        <w:rPr>
          <w:rStyle w:val="StyleUnderline"/>
          <w:highlight w:val="cyan"/>
        </w:rPr>
        <w:t>will</w:t>
      </w:r>
      <w:r w:rsidRPr="00BC6D29">
        <w:rPr>
          <w:sz w:val="16"/>
        </w:rPr>
        <w:t xml:space="preserve"> indeed </w:t>
      </w:r>
      <w:r w:rsidRPr="00EF4DED">
        <w:rPr>
          <w:rStyle w:val="StyleUnderline"/>
          <w:highlight w:val="cyan"/>
        </w:rPr>
        <w:t>open the door for China to exploit the</w:t>
      </w:r>
      <w:r w:rsidRPr="00BC6D29">
        <w:rPr>
          <w:rStyle w:val="StyleUnderline"/>
        </w:rPr>
        <w:t xml:space="preserve"> abrupt, chaotic </w:t>
      </w:r>
      <w:r w:rsidRPr="00EF4DED">
        <w:rPr>
          <w:rStyle w:val="StyleUnderline"/>
          <w:highlight w:val="cyan"/>
        </w:rPr>
        <w:t>withdrawal of U.S. programs</w:t>
      </w:r>
      <w:r w:rsidRPr="00BC6D29">
        <w:rPr>
          <w:sz w:val="16"/>
        </w:rPr>
        <w:t xml:space="preserve"> in…Southeast Asia, and it may do the same in Latin America.”</w:t>
      </w:r>
    </w:p>
    <w:p w14:paraId="1B7B0558" w14:textId="50FEDAB1" w:rsidR="00444AA3" w:rsidRDefault="00444AA3" w:rsidP="00444AA3"/>
    <w:p w14:paraId="7F8DD5F3" w14:textId="77777777" w:rsidR="00444AA3" w:rsidRPr="00D20D02" w:rsidRDefault="00444AA3" w:rsidP="00444AA3">
      <w:pPr>
        <w:pStyle w:val="Heading4"/>
      </w:pPr>
      <w:r>
        <w:t xml:space="preserve">US soft power is </w:t>
      </w:r>
      <w:r>
        <w:rPr>
          <w:u w:val="single"/>
        </w:rPr>
        <w:t>cooked</w:t>
      </w:r>
      <w:r>
        <w:t xml:space="preserve"> – the country has become an “international pariah”.</w:t>
      </w:r>
    </w:p>
    <w:p w14:paraId="7F55CDCD" w14:textId="77777777" w:rsidR="00444AA3" w:rsidRDefault="00444AA3" w:rsidP="00444AA3">
      <w:r w:rsidRPr="00D20D02">
        <w:t xml:space="preserve">Lee </w:t>
      </w:r>
      <w:proofErr w:type="spellStart"/>
      <w:r w:rsidRPr="00D20D02">
        <w:rPr>
          <w:rStyle w:val="Style13ptBold"/>
        </w:rPr>
        <w:t>Hockstader</w:t>
      </w:r>
      <w:proofErr w:type="spellEnd"/>
      <w:r w:rsidRPr="00D20D02">
        <w:rPr>
          <w:rStyle w:val="Style13ptBold"/>
        </w:rPr>
        <w:t xml:space="preserve"> 25</w:t>
      </w:r>
      <w:r>
        <w:t xml:space="preserve"> [3/14/25, </w:t>
      </w:r>
      <w:r w:rsidRPr="00D20D02">
        <w:t>Brown University, BA in American History, 1982; Harvard University, Fellow at the Russian Research Center, 1992-93; Stanford University, Knight Fellow, 2008-09</w:t>
      </w:r>
      <w:r>
        <w:t xml:space="preserve">, </w:t>
      </w:r>
      <w:r w:rsidRPr="00D20D02">
        <w:t>has been The Post's European Affairs columnist, based in Paris, since 2023. Prior to his current assignment, he was a member of the paper's Editorial Board for 19 years and, before that, a Post reporter for 20 years. He has worked in more than 40 countries, including as a foreign correspondent based in Jerusalem, Rome, Moscow and Central America.</w:t>
      </w:r>
      <w:r>
        <w:t xml:space="preserve"> “</w:t>
      </w:r>
      <w:r w:rsidRPr="00D20D02">
        <w:t>Under Trump, the U.S. bleeds soft power overseas</w:t>
      </w:r>
      <w:r>
        <w:t xml:space="preserve">”, </w:t>
      </w:r>
      <w:hyperlink r:id="rId14" w:history="1">
        <w:r w:rsidRPr="00601183">
          <w:rPr>
            <w:rStyle w:val="Hyperlink"/>
          </w:rPr>
          <w:t>https://www.washingtonpost.com/opinions/2025/03/14/trump-soft-power-reputation-prestige-us/</w:t>
        </w:r>
      </w:hyperlink>
      <w:r>
        <w:t>] //</w:t>
      </w:r>
      <w:proofErr w:type="spellStart"/>
      <w:r>
        <w:t>Sreekantan</w:t>
      </w:r>
      <w:proofErr w:type="spellEnd"/>
    </w:p>
    <w:p w14:paraId="19C51B80" w14:textId="77777777" w:rsidR="00444AA3" w:rsidRPr="00D20D02" w:rsidRDefault="00444AA3" w:rsidP="00444AA3">
      <w:pPr>
        <w:rPr>
          <w:rStyle w:val="StyleUnderline"/>
        </w:rPr>
      </w:pPr>
      <w:r w:rsidRPr="00D20D02">
        <w:rPr>
          <w:sz w:val="16"/>
        </w:rPr>
        <w:t xml:space="preserve">Yet his judgment reflects the dizzying speed at which </w:t>
      </w:r>
      <w:r w:rsidRPr="00D20D02">
        <w:rPr>
          <w:rStyle w:val="StyleUnderline"/>
          <w:highlight w:val="cyan"/>
        </w:rPr>
        <w:t>the U</w:t>
      </w:r>
      <w:r w:rsidRPr="00D20D02">
        <w:rPr>
          <w:rStyle w:val="StyleUnderline"/>
        </w:rPr>
        <w:t xml:space="preserve">nited </w:t>
      </w:r>
      <w:r w:rsidRPr="00D20D02">
        <w:rPr>
          <w:rStyle w:val="StyleUnderline"/>
          <w:highlight w:val="cyan"/>
        </w:rPr>
        <w:t>S</w:t>
      </w:r>
      <w:r w:rsidRPr="00D20D02">
        <w:rPr>
          <w:rStyle w:val="StyleUnderline"/>
        </w:rPr>
        <w:t xml:space="preserve">tates </w:t>
      </w:r>
      <w:r w:rsidRPr="00D20D02">
        <w:rPr>
          <w:rStyle w:val="StyleUnderline"/>
          <w:highlight w:val="cyan"/>
        </w:rPr>
        <w:t xml:space="preserve">is </w:t>
      </w:r>
      <w:r w:rsidRPr="00D20D02">
        <w:rPr>
          <w:rStyle w:val="Emphasis"/>
          <w:highlight w:val="cyan"/>
        </w:rPr>
        <w:t>bleeding soft power</w:t>
      </w:r>
      <w:r w:rsidRPr="00D20D02">
        <w:rPr>
          <w:rStyle w:val="StyleUnderline"/>
        </w:rPr>
        <w:t xml:space="preserve"> — the </w:t>
      </w:r>
      <w:r w:rsidRPr="00D20D02">
        <w:rPr>
          <w:rStyle w:val="StyleUnderline"/>
          <w:highlight w:val="cyan"/>
        </w:rPr>
        <w:t>ability to exert its international will</w:t>
      </w:r>
      <w:r w:rsidRPr="00D20D02">
        <w:rPr>
          <w:rStyle w:val="StyleUnderline"/>
        </w:rPr>
        <w:t xml:space="preserve"> not by bullets and buying power, but because other nations admire American values, culture and policies, especially the commitment to tolerance, rule of law and human rights.</w:t>
      </w:r>
    </w:p>
    <w:p w14:paraId="39BCB1E0" w14:textId="77777777" w:rsidR="00444AA3" w:rsidRPr="00D20D02" w:rsidRDefault="00444AA3" w:rsidP="00444AA3">
      <w:pPr>
        <w:rPr>
          <w:rStyle w:val="StyleUnderline"/>
        </w:rPr>
      </w:pPr>
      <w:r w:rsidRPr="00D20D02">
        <w:rPr>
          <w:rStyle w:val="StyleUnderline"/>
        </w:rPr>
        <w:t>All politics, including the international variety, is a struggle for “competitive credibility,”</w:t>
      </w:r>
      <w:r w:rsidRPr="00D20D02">
        <w:rPr>
          <w:sz w:val="16"/>
        </w:rPr>
        <w:t xml:space="preserve"> a term popularized by Harvard scholar Joseph Nye, who also first articulated the idea of soft power and described its crucial importance. </w:t>
      </w:r>
      <w:r w:rsidRPr="00D20D02">
        <w:rPr>
          <w:rStyle w:val="StyleUnderline"/>
        </w:rPr>
        <w:t xml:space="preserve">In the information </w:t>
      </w:r>
      <w:r w:rsidRPr="00D20D02">
        <w:rPr>
          <w:rStyle w:val="StyleUnderline"/>
        </w:rPr>
        <w:lastRenderedPageBreak/>
        <w:t>age, “</w:t>
      </w:r>
      <w:r w:rsidRPr="00D20D02">
        <w:rPr>
          <w:rStyle w:val="StyleUnderline"/>
          <w:highlight w:val="cyan"/>
        </w:rPr>
        <w:t>it’s not just whose army wins</w:t>
      </w:r>
      <w:r w:rsidRPr="00D20D02">
        <w:rPr>
          <w:rStyle w:val="StyleUnderline"/>
        </w:rPr>
        <w:t>,” observed Nye, “</w:t>
      </w:r>
      <w:r w:rsidRPr="00D20D02">
        <w:rPr>
          <w:rStyle w:val="StyleUnderline"/>
          <w:highlight w:val="cyan"/>
        </w:rPr>
        <w:t xml:space="preserve">it’s also </w:t>
      </w:r>
      <w:r w:rsidRPr="00D20D02">
        <w:rPr>
          <w:rStyle w:val="Emphasis"/>
          <w:highlight w:val="cyan"/>
        </w:rPr>
        <w:t>whose story</w:t>
      </w:r>
      <w:r w:rsidRPr="00D20D02">
        <w:rPr>
          <w:rStyle w:val="StyleUnderline"/>
          <w:highlight w:val="cyan"/>
        </w:rPr>
        <w:t xml:space="preserve"> wins</w:t>
      </w:r>
      <w:r w:rsidRPr="00D20D02">
        <w:rPr>
          <w:rStyle w:val="StyleUnderline"/>
        </w:rPr>
        <w:t>.” He accurately credited soft power as a critical factor in the Cold War’s outcome.</w:t>
      </w:r>
    </w:p>
    <w:p w14:paraId="1700B6F1" w14:textId="77777777" w:rsidR="00444AA3" w:rsidRPr="00D20D02" w:rsidRDefault="00444AA3" w:rsidP="00444AA3">
      <w:pPr>
        <w:rPr>
          <w:rStyle w:val="StyleUnderline"/>
        </w:rPr>
      </w:pPr>
      <w:r w:rsidRPr="00D20D02">
        <w:rPr>
          <w:sz w:val="16"/>
        </w:rPr>
        <w:t xml:space="preserve">Over the course of nearly a century, very few countries have accumulated a mother lode of soft power as formidable as that of the United States. </w:t>
      </w:r>
      <w:r w:rsidRPr="00D20D02">
        <w:rPr>
          <w:rStyle w:val="StyleUnderline"/>
        </w:rPr>
        <w:t xml:space="preserve">But right now, </w:t>
      </w:r>
      <w:r w:rsidRPr="00D20D02">
        <w:rPr>
          <w:rStyle w:val="StyleUnderline"/>
          <w:highlight w:val="cyan"/>
        </w:rPr>
        <w:t>Trump</w:t>
      </w:r>
      <w:r w:rsidRPr="00D20D02">
        <w:rPr>
          <w:rStyle w:val="StyleUnderline"/>
        </w:rPr>
        <w:t xml:space="preserve">, with important assists from Vice President JD Vance and Elon Musk, </w:t>
      </w:r>
      <w:r w:rsidRPr="00D20D02">
        <w:rPr>
          <w:rStyle w:val="StyleUnderline"/>
          <w:highlight w:val="cyan"/>
        </w:rPr>
        <w:t xml:space="preserve">has mounted an attack as </w:t>
      </w:r>
      <w:r w:rsidRPr="00D20D02">
        <w:rPr>
          <w:rStyle w:val="Emphasis"/>
          <w:highlight w:val="cyan"/>
        </w:rPr>
        <w:t>devastating to our reputational</w:t>
      </w:r>
      <w:r w:rsidRPr="00D20D02">
        <w:rPr>
          <w:rStyle w:val="Emphasis"/>
        </w:rPr>
        <w:t xml:space="preserve"> </w:t>
      </w:r>
      <w:r w:rsidRPr="00D20D02">
        <w:rPr>
          <w:rStyle w:val="StyleUnderline"/>
        </w:rPr>
        <w:t xml:space="preserve">well-being </w:t>
      </w:r>
      <w:r w:rsidRPr="00D20D02">
        <w:rPr>
          <w:rStyle w:val="StyleUnderline"/>
          <w:highlight w:val="cyan"/>
        </w:rPr>
        <w:t>as the terrorist attacks of Sept. 11</w:t>
      </w:r>
      <w:r w:rsidRPr="00D20D02">
        <w:rPr>
          <w:rStyle w:val="StyleUnderline"/>
        </w:rPr>
        <w:t>, 2001, were to our physical security.</w:t>
      </w:r>
    </w:p>
    <w:p w14:paraId="117709DB" w14:textId="77777777" w:rsidR="00444AA3" w:rsidRPr="00D20D02" w:rsidRDefault="00444AA3" w:rsidP="00444AA3">
      <w:pPr>
        <w:rPr>
          <w:sz w:val="16"/>
        </w:rPr>
      </w:pPr>
      <w:r w:rsidRPr="00D20D02">
        <w:rPr>
          <w:sz w:val="16"/>
        </w:rPr>
        <w:t>During his first term, Trump did terrific damage to the United States’ global image. In spring 2018, just over a year into his presidency, favorable views of America had dropped, and in many cases plummeted, in 22 of 25 major countries surveyed by the Pew Research Center. The poll registered double-digit declines in Mexico, the Netherlands, Germany, Canada, Sweden, France, Italy, Indonesia, Brazil, and Spain, Great Britain and Argentina.</w:t>
      </w:r>
    </w:p>
    <w:p w14:paraId="1EC1C2EB" w14:textId="77777777" w:rsidR="00444AA3" w:rsidRPr="00D20D02" w:rsidRDefault="00444AA3" w:rsidP="00444AA3">
      <w:pPr>
        <w:rPr>
          <w:sz w:val="16"/>
        </w:rPr>
      </w:pPr>
      <w:r w:rsidRPr="00D20D02">
        <w:rPr>
          <w:sz w:val="16"/>
        </w:rPr>
        <w:t xml:space="preserve">This time around, the results are likely to be worse. </w:t>
      </w:r>
      <w:r w:rsidRPr="00D20D02">
        <w:rPr>
          <w:rStyle w:val="StyleUnderline"/>
          <w:highlight w:val="cyan"/>
        </w:rPr>
        <w:t>The U</w:t>
      </w:r>
      <w:r w:rsidRPr="00D20D02">
        <w:rPr>
          <w:rStyle w:val="StyleUnderline"/>
        </w:rPr>
        <w:t xml:space="preserve">nited </w:t>
      </w:r>
      <w:r w:rsidRPr="00D20D02">
        <w:rPr>
          <w:rStyle w:val="StyleUnderline"/>
          <w:highlight w:val="cyan"/>
        </w:rPr>
        <w:t>S</w:t>
      </w:r>
      <w:r w:rsidRPr="00D20D02">
        <w:rPr>
          <w:rStyle w:val="StyleUnderline"/>
        </w:rPr>
        <w:t xml:space="preserve">tates, having voted at the United Nations with North Korea and Russia against a resolution condemning Moscow’s full-scale invasion of Ukraine, </w:t>
      </w:r>
      <w:r w:rsidRPr="00D20D02">
        <w:rPr>
          <w:rStyle w:val="StyleUnderline"/>
          <w:highlight w:val="cyan"/>
        </w:rPr>
        <w:t xml:space="preserve">joined ranks with international pariahs </w:t>
      </w:r>
      <w:r w:rsidRPr="00D20D02">
        <w:rPr>
          <w:rStyle w:val="Emphasis"/>
          <w:highlight w:val="cyan"/>
        </w:rPr>
        <w:t>and is vilified</w:t>
      </w:r>
      <w:r w:rsidRPr="00D20D02">
        <w:rPr>
          <w:rStyle w:val="StyleUnderline"/>
        </w:rPr>
        <w:t xml:space="preserve"> for it across the Western world.</w:t>
      </w:r>
    </w:p>
    <w:p w14:paraId="0A5F793B" w14:textId="77777777" w:rsidR="00444AA3" w:rsidRPr="00D20D02" w:rsidRDefault="00444AA3" w:rsidP="00444AA3">
      <w:pPr>
        <w:rPr>
          <w:sz w:val="16"/>
        </w:rPr>
      </w:pPr>
      <w:r w:rsidRPr="00D20D02">
        <w:rPr>
          <w:sz w:val="16"/>
        </w:rPr>
        <w:t>Vilification has a price. Musk, seen internationally as a proxy for the Trump administration, appears to be the canary in that reputational coal mine. Sales of Tesla, his flagship company, have nosedived this year across Europe, where it has a gigantic factory near Berlin, as well as in Australia.</w:t>
      </w:r>
    </w:p>
    <w:p w14:paraId="0BBA8755" w14:textId="77777777" w:rsidR="00444AA3" w:rsidRPr="00D20D02" w:rsidRDefault="00444AA3" w:rsidP="00444AA3">
      <w:pPr>
        <w:rPr>
          <w:sz w:val="16"/>
        </w:rPr>
      </w:pPr>
      <w:r w:rsidRPr="00D20D02">
        <w:rPr>
          <w:sz w:val="16"/>
        </w:rPr>
        <w:t>The costs of Washington’s emerging pariah status could take many forms — boycotts of U.S. goods; protests at U.S. embassies and consulates; international students who might shun U.S. colleges and universities. Trump, who betrays his contempt for allies at every opportunity, is depleting a stockpile of goodwill built up over decades.</w:t>
      </w:r>
    </w:p>
    <w:p w14:paraId="0DE67284" w14:textId="77777777" w:rsidR="00444AA3" w:rsidRPr="00D20D02" w:rsidRDefault="00444AA3" w:rsidP="00444AA3">
      <w:pPr>
        <w:rPr>
          <w:sz w:val="16"/>
        </w:rPr>
      </w:pPr>
      <w:r w:rsidRPr="00D20D02">
        <w:rPr>
          <w:sz w:val="16"/>
        </w:rPr>
        <w:t>The president’s acolytes have taken the cue. This week, Musk took it upon himself to disparage Poland’s staunchly pro-American foreign minister, Radek Sikorski, by calling him a “small man.”</w:t>
      </w:r>
    </w:p>
    <w:p w14:paraId="5CC3F2FD" w14:textId="77777777" w:rsidR="00444AA3" w:rsidRPr="00D20D02" w:rsidRDefault="00444AA3" w:rsidP="00444AA3">
      <w:pPr>
        <w:rPr>
          <w:sz w:val="16"/>
        </w:rPr>
      </w:pPr>
      <w:r w:rsidRPr="00D20D02">
        <w:rPr>
          <w:sz w:val="16"/>
        </w:rPr>
        <w:t>That insult was directed at an ally that deployed thousands of troops to fight alongside U.S. forces in Afghanistan and Iraq, where they suffered scores of casualties. It was an unimaginable slight from a White House official, but it was in line with Trump’s threats to wrest Greenland by force from Denmark, whose per capita loss of troops in Afghanistan was roughly equal to that of the United States.</w:t>
      </w:r>
    </w:p>
    <w:p w14:paraId="644DC739" w14:textId="77777777" w:rsidR="00444AA3" w:rsidRPr="00D20D02" w:rsidRDefault="00444AA3" w:rsidP="00444AA3">
      <w:pPr>
        <w:rPr>
          <w:sz w:val="16"/>
        </w:rPr>
      </w:pPr>
      <w:r w:rsidRPr="00D20D02">
        <w:rPr>
          <w:rStyle w:val="StyleUnderline"/>
        </w:rPr>
        <w:t xml:space="preserve">Writing last week in the Financial Times, Nye said </w:t>
      </w:r>
      <w:r w:rsidRPr="00D20D02">
        <w:rPr>
          <w:rStyle w:val="StyleUnderline"/>
          <w:highlight w:val="cyan"/>
        </w:rPr>
        <w:t>Trump “does not understand soft power.”</w:t>
      </w:r>
      <w:r w:rsidRPr="00D20D02">
        <w:rPr>
          <w:sz w:val="16"/>
        </w:rPr>
        <w:t xml:space="preserve"> Yet he also noted that the U.S. capacity for self-criticism and reform has helped it recover from self-inflicted wounds in the past, including the wars in Vietnam and Iraq. Critically, the resilience of America’s appeal has been enhanced by factors beyond government’s scope: Hollywood’s seductive magic; the generosity of U.S. foundations and churches; the astonishing freedom of intellectual inquiry at American colleges and universities.</w:t>
      </w:r>
    </w:p>
    <w:p w14:paraId="16E0C474" w14:textId="77777777" w:rsidR="00444AA3" w:rsidRPr="004F69BE" w:rsidRDefault="00444AA3" w:rsidP="00444AA3"/>
    <w:p w14:paraId="47DD5B73" w14:textId="77777777" w:rsidR="00444AA3" w:rsidRPr="004F4748" w:rsidRDefault="00444AA3" w:rsidP="00444AA3">
      <w:pPr>
        <w:pStyle w:val="Heading4"/>
        <w:rPr>
          <w:rFonts w:cs="Calibri"/>
        </w:rPr>
      </w:pPr>
      <w:r w:rsidRPr="004F4748">
        <w:rPr>
          <w:rFonts w:cs="Calibri"/>
        </w:rPr>
        <w:t xml:space="preserve">US soft power is dead and irredeemable under Trump—one Arctic policy won’t undermine Chinese legitimacy. </w:t>
      </w:r>
    </w:p>
    <w:p w14:paraId="120A254B" w14:textId="77777777" w:rsidR="00444AA3" w:rsidRPr="004F4748" w:rsidRDefault="00444AA3" w:rsidP="00444AA3">
      <w:r w:rsidRPr="004F4748">
        <w:rPr>
          <w:rStyle w:val="Style13ptBold"/>
        </w:rPr>
        <w:t xml:space="preserve">Nye 25 </w:t>
      </w:r>
      <w:r w:rsidRPr="004F4748">
        <w:t xml:space="preserve">[Joseph S., Dean of the John F. Kennedy School of Government at Harvard University; “The battle for American soft power;” 05-10-25; acc. 07-06-25; Le Monde; https://www.lemonde.fr/en/opinion/article/2025/05/10/the-battle-for-american-soft-power_6741127_23.html] </w:t>
      </w:r>
      <w:proofErr w:type="spellStart"/>
      <w:r w:rsidRPr="004F4748">
        <w:t>lileto</w:t>
      </w:r>
      <w:proofErr w:type="spellEnd"/>
    </w:p>
    <w:p w14:paraId="2A4571E8" w14:textId="77777777" w:rsidR="00444AA3" w:rsidRPr="004F4748" w:rsidRDefault="00444AA3" w:rsidP="00444AA3">
      <w:pPr>
        <w:rPr>
          <w:sz w:val="16"/>
        </w:rPr>
      </w:pPr>
      <w:r w:rsidRPr="004F4748">
        <w:rPr>
          <w:sz w:val="16"/>
        </w:rPr>
        <w:t xml:space="preserve">In 100 days, </w:t>
      </w:r>
      <w:r w:rsidRPr="004F4748">
        <w:rPr>
          <w:b/>
          <w:bCs/>
          <w:u w:val="single"/>
        </w:rPr>
        <w:t>Donald Trump has inflicted more damage to the United States' image and influence</w:t>
      </w:r>
      <w:r w:rsidRPr="004F4748">
        <w:rPr>
          <w:sz w:val="16"/>
        </w:rPr>
        <w:t xml:space="preserve"> than in the four years of his first term. On the suggestion of billionaire Elon Musk, he has </w:t>
      </w:r>
      <w:r w:rsidRPr="004F4748">
        <w:rPr>
          <w:u w:val="single"/>
        </w:rPr>
        <w:t xml:space="preserve">dismantled the federal development aid agency USAID, </w:t>
      </w:r>
      <w:r w:rsidRPr="004F4748">
        <w:rPr>
          <w:sz w:val="16"/>
        </w:rPr>
        <w:t>condemning vital programs for health, education and civil society worldwide to disappear.</w:t>
      </w:r>
      <w:r w:rsidRPr="004F4748">
        <w:rPr>
          <w:u w:val="single"/>
        </w:rPr>
        <w:t xml:space="preserve"> By attacking American universities, media and the judicial system</w:t>
      </w:r>
      <w:r w:rsidRPr="004F4748">
        <w:rPr>
          <w:sz w:val="16"/>
        </w:rPr>
        <w:t xml:space="preserve">, </w:t>
      </w:r>
      <w:r w:rsidRPr="004F4748">
        <w:rPr>
          <w:u w:val="single"/>
        </w:rPr>
        <w:t>he trampled on the very principles the US has traditionally used to promote the democratic model. By mistreating allies and cracking down on immigrants</w:t>
      </w:r>
      <w:r w:rsidRPr="004F4748">
        <w:rPr>
          <w:sz w:val="16"/>
        </w:rPr>
        <w:t xml:space="preserve">, he </w:t>
      </w:r>
      <w:r w:rsidRPr="004F4748">
        <w:rPr>
          <w:u w:val="single"/>
        </w:rPr>
        <w:t xml:space="preserve">destroyed the legend </w:t>
      </w:r>
      <w:r w:rsidRPr="004F4748">
        <w:rPr>
          <w:sz w:val="16"/>
        </w:rPr>
        <w:t xml:space="preserve">established by President Ronald Reagan: that of "the shining city on the hill," the ideal that attracted pilgrims to </w:t>
      </w:r>
      <w:r w:rsidRPr="004F4748">
        <w:rPr>
          <w:sz w:val="16"/>
        </w:rPr>
        <w:lastRenderedPageBreak/>
        <w:t xml:space="preserve">America's shores and served as a compass </w:t>
      </w:r>
      <w:r w:rsidRPr="004F4748">
        <w:rPr>
          <w:u w:val="single"/>
        </w:rPr>
        <w:t>for the free world</w:t>
      </w:r>
      <w:r w:rsidRPr="004F4748">
        <w:rPr>
          <w:sz w:val="16"/>
        </w:rPr>
        <w:t xml:space="preserve"> during the Cold War. Today, </w:t>
      </w:r>
      <w:r w:rsidRPr="004F4748">
        <w:rPr>
          <w:u w:val="single"/>
        </w:rPr>
        <w:t xml:space="preserve">Trump has </w:t>
      </w:r>
      <w:r w:rsidRPr="004F4748">
        <w:rPr>
          <w:b/>
          <w:bCs/>
          <w:u w:val="single"/>
        </w:rPr>
        <w:t>no interest in seduction or influence</w:t>
      </w:r>
      <w:r w:rsidRPr="004F4748">
        <w:rPr>
          <w:sz w:val="16"/>
        </w:rPr>
        <w:t>; for him</w:t>
      </w:r>
      <w:r w:rsidRPr="004F4748">
        <w:rPr>
          <w:u w:val="single"/>
        </w:rPr>
        <w:t>, power is exercised only through intimidation,</w:t>
      </w:r>
      <w:r w:rsidRPr="004F4748">
        <w:rPr>
          <w:sz w:val="16"/>
        </w:rPr>
        <w:t xml:space="preserve"> deals or force.</w:t>
      </w:r>
    </w:p>
    <w:p w14:paraId="452FABF2" w14:textId="77777777" w:rsidR="00444AA3" w:rsidRPr="004F4748" w:rsidRDefault="00444AA3" w:rsidP="00444AA3">
      <w:pPr>
        <w:pStyle w:val="Heading4"/>
        <w:rPr>
          <w:rFonts w:cs="Calibri"/>
        </w:rPr>
      </w:pPr>
      <w:r w:rsidRPr="004F4748">
        <w:rPr>
          <w:rFonts w:cs="Calibri"/>
        </w:rPr>
        <w:t>The US international image is irrecoverable—Trump thumps</w:t>
      </w:r>
    </w:p>
    <w:p w14:paraId="50E43483" w14:textId="77777777" w:rsidR="00444AA3" w:rsidRPr="004F4748" w:rsidRDefault="00444AA3" w:rsidP="00444AA3">
      <w:pPr>
        <w:rPr>
          <w:b/>
          <w:bCs/>
          <w:sz w:val="24"/>
        </w:rPr>
      </w:pPr>
      <w:r w:rsidRPr="004F4748">
        <w:rPr>
          <w:rStyle w:val="Style13ptBold"/>
        </w:rPr>
        <w:t xml:space="preserve">Hastings 25’ </w:t>
      </w:r>
      <w:r w:rsidRPr="004F4748">
        <w:t xml:space="preserve">(Max Hastings, Bloomberg, 15 March, 2025, Sir Max Hastings is an author, journalist and broadcaster whose work has appeared in every British national newspaper.  He is now a columnist for The Times of London and for Bloomberg Inci and reviews regularly for the Sunday Times.  He has published thirty books, article, “The US has turned its back on its past. Now what?”, https://economictimes.indiatimes.com/news/international/global-trends/the-us-has-turned-its-back-on-its-past-now-what/articleshow/119071078.cms?from=mdr, </w:t>
      </w:r>
      <w:proofErr w:type="spellStart"/>
      <w:proofErr w:type="gramStart"/>
      <w:r w:rsidRPr="004F4748">
        <w:t>A.Msigma</w:t>
      </w:r>
      <w:proofErr w:type="spellEnd"/>
      <w:proofErr w:type="gramEnd"/>
      <w:r w:rsidRPr="004F4748">
        <w:t>)</w:t>
      </w:r>
      <w:r w:rsidRPr="004F4748">
        <w:br/>
      </w:r>
      <w:r w:rsidRPr="004F4748">
        <w:rPr>
          <w:sz w:val="16"/>
        </w:rPr>
        <w:t>Whatever happens to Ukraine and Gaza, to markets, to Canada and the Atlantic alliance</w:t>
      </w:r>
      <w:r w:rsidRPr="004F4748">
        <w:rPr>
          <w:rStyle w:val="StyleUnderline"/>
        </w:rPr>
        <w:t xml:space="preserve">, </w:t>
      </w:r>
      <w:r w:rsidRPr="004F4748">
        <w:rPr>
          <w:rStyle w:val="StyleUnderline"/>
          <w:highlight w:val="cyan"/>
        </w:rPr>
        <w:t>global trust in the Trump-ruled US is</w:t>
      </w:r>
      <w:r w:rsidRPr="004F4748">
        <w:rPr>
          <w:rStyle w:val="StyleUnderline"/>
        </w:rPr>
        <w:t xml:space="preserve"> </w:t>
      </w:r>
      <w:r w:rsidRPr="004F4748">
        <w:rPr>
          <w:rStyle w:val="StyleUnderline"/>
          <w:highlight w:val="cyan"/>
        </w:rPr>
        <w:t>irrecoverable</w:t>
      </w:r>
      <w:r w:rsidRPr="004F4748">
        <w:rPr>
          <w:rStyle w:val="StyleUnderline"/>
        </w:rPr>
        <w:t xml:space="preserve"> even if fear persists indefinitely</w:t>
      </w:r>
      <w:r w:rsidRPr="004F4748">
        <w:rPr>
          <w:sz w:val="16"/>
        </w:rPr>
        <w:t>. In 1969, Richard Nixon failed to frighten the North Vietnamese into making a quick peace through propagation of his “madman theory” — that he was capable of anything if they failed to yield — because they didn’t believe he was mad.</w:t>
      </w:r>
    </w:p>
    <w:p w14:paraId="5DBF5802" w14:textId="77777777" w:rsidR="00444AA3" w:rsidRPr="004F4748" w:rsidRDefault="00444AA3" w:rsidP="00444AA3">
      <w:pPr>
        <w:rPr>
          <w:rStyle w:val="StyleUnderline"/>
        </w:rPr>
      </w:pPr>
      <w:r w:rsidRPr="004F4748">
        <w:rPr>
          <w:sz w:val="16"/>
        </w:rPr>
        <w:t xml:space="preserve">Today, </w:t>
      </w:r>
      <w:r w:rsidRPr="004F4748">
        <w:rPr>
          <w:rStyle w:val="StyleUnderline"/>
          <w:highlight w:val="cyan"/>
        </w:rPr>
        <w:t>America’s</w:t>
      </w:r>
      <w:r w:rsidRPr="004F4748">
        <w:rPr>
          <w:rStyle w:val="StyleUnderline"/>
        </w:rPr>
        <w:t xml:space="preserve"> putative </w:t>
      </w:r>
      <w:r w:rsidRPr="004F4748">
        <w:rPr>
          <w:rStyle w:val="StyleUnderline"/>
          <w:highlight w:val="cyan"/>
        </w:rPr>
        <w:t>allies</w:t>
      </w:r>
      <w:r w:rsidRPr="004F4748">
        <w:rPr>
          <w:rStyle w:val="StyleUnderline"/>
        </w:rPr>
        <w:t xml:space="preserve"> </w:t>
      </w:r>
      <w:r w:rsidRPr="004F4748">
        <w:rPr>
          <w:rStyle w:val="StyleUnderline"/>
          <w:highlight w:val="cyan"/>
        </w:rPr>
        <w:t>are uncertain whether the president</w:t>
      </w:r>
      <w:r w:rsidRPr="004F4748">
        <w:rPr>
          <w:rStyle w:val="StyleUnderline"/>
        </w:rPr>
        <w:t xml:space="preserve"> is clinically unstable. But they are surely absolutely convinced that his word can’t be believed for more than a day; that his courses of </w:t>
      </w:r>
      <w:r w:rsidRPr="004F4748">
        <w:rPr>
          <w:rStyle w:val="StyleUnderline"/>
          <w:highlight w:val="cyan"/>
        </w:rPr>
        <w:t>action are irrational</w:t>
      </w:r>
      <w:r w:rsidRPr="004F4748">
        <w:rPr>
          <w:rStyle w:val="StyleUnderline"/>
        </w:rPr>
        <w:t>; and that he and his associates, JD Vance and Elon Musk, are strangers to truth and every convention of diplomacy, decency and courtesy.</w:t>
      </w:r>
    </w:p>
    <w:p w14:paraId="10A03D70" w14:textId="77777777" w:rsidR="00444AA3" w:rsidRPr="004F4748" w:rsidRDefault="00444AA3" w:rsidP="00444AA3">
      <w:pPr>
        <w:rPr>
          <w:sz w:val="16"/>
        </w:rPr>
      </w:pPr>
      <w:r w:rsidRPr="004F4748">
        <w:rPr>
          <w:sz w:val="16"/>
        </w:rPr>
        <w:t xml:space="preserve">A letter was recently dispatched to Trump from an almost-forgotten giant: Lech Walesa, one of the most celebrated and courageous leaders of resistance against the 1970s Soviet oppressors of Eastern Europe, winner of the Nobel Peace Prize and eventually president of Poland. Now, he has written to express his disgust about American conduct toward Ukraine: “We find it insulting that you expect Ukraine to show respect and gratitude for the material assistance provided by the United States in its fight against Russia,” he wrote. “We do not understand how the leader of a country that symbolizes the free world cannot recognize [that Ukraine’s struggle is the struggle of us all].” Walesa wrote that Ukraine President Volodymyr Zelenskiy’s treatment in the Oval Office “reminded us of the interrogations we endured at the hands of the Security Services and the debates in communist courts. Prosecutors and judges, acting on behalf of the powerful Communist political police, would explain to us that they held all the power, while we held none.” </w:t>
      </w:r>
    </w:p>
    <w:p w14:paraId="6E61BD10" w14:textId="77777777" w:rsidR="00444AA3" w:rsidRPr="004F4748" w:rsidRDefault="00444AA3" w:rsidP="00444AA3">
      <w:pPr>
        <w:rPr>
          <w:sz w:val="16"/>
        </w:rPr>
      </w:pPr>
      <w:r w:rsidRPr="004F4748">
        <w:rPr>
          <w:sz w:val="16"/>
        </w:rPr>
        <w:t xml:space="preserve">“We find it insulting that you expect Ukraine to show respect and gratitude for the material assistance provided by the United States in its fight against Russia,” he wrote. “We do not understand how the leader of a country that symbolizes the free world cannot recognize [that Ukraine’s struggle is the struggle of us all].” </w:t>
      </w:r>
    </w:p>
    <w:p w14:paraId="369F04AD" w14:textId="77777777" w:rsidR="00444AA3" w:rsidRPr="004F4748" w:rsidRDefault="00444AA3" w:rsidP="00444AA3">
      <w:pPr>
        <w:rPr>
          <w:sz w:val="16"/>
        </w:rPr>
      </w:pPr>
      <w:r w:rsidRPr="004F4748">
        <w:rPr>
          <w:sz w:val="16"/>
        </w:rPr>
        <w:t xml:space="preserve">Walesa wrote that Ukraine President Volodymyr Zelenskiy’s treatment in the Oval Office “reminded us of the interrogations we endured at the hands of the Security Services and the debates in communist courts. Prosecutors and judges, acting on behalf of the powerful Communist political police, would explain to us that they held all the power, while we held none.” </w:t>
      </w:r>
    </w:p>
    <w:p w14:paraId="0D83300D" w14:textId="77777777" w:rsidR="00444AA3" w:rsidRPr="004F4748" w:rsidRDefault="00444AA3" w:rsidP="00444AA3">
      <w:pPr>
        <w:rPr>
          <w:sz w:val="16"/>
        </w:rPr>
      </w:pPr>
      <w:r w:rsidRPr="004F4748">
        <w:rPr>
          <w:sz w:val="16"/>
        </w:rPr>
        <w:t xml:space="preserve">The history of the 20th century showed, said the writer, that </w:t>
      </w:r>
      <w:r w:rsidRPr="004F4748">
        <w:rPr>
          <w:rStyle w:val="StyleUnderline"/>
        </w:rPr>
        <w:t xml:space="preserve">whenever the US sought to distance itself from democratic values and its European allies, </w:t>
      </w:r>
      <w:r w:rsidRPr="004F4748">
        <w:rPr>
          <w:rStyle w:val="StyleUnderline"/>
          <w:highlight w:val="cyan"/>
        </w:rPr>
        <w:t>it ultimately became a threat to itself</w:t>
      </w:r>
      <w:r w:rsidRPr="004F4748">
        <w:rPr>
          <w:rStyle w:val="StyleUnderline"/>
        </w:rPr>
        <w:t>.</w:t>
      </w:r>
      <w:r w:rsidRPr="004F4748">
        <w:rPr>
          <w:sz w:val="16"/>
        </w:rPr>
        <w:t xml:space="preserve"> Walesa was a towering contributor to the collapse of the Soviet empire. In the cause of freedom, he endured persecution, show trials and jail sentences. </w:t>
      </w:r>
    </w:p>
    <w:p w14:paraId="7CD715F8" w14:textId="77777777" w:rsidR="00444AA3" w:rsidRPr="004F4748" w:rsidRDefault="00444AA3" w:rsidP="00444AA3">
      <w:pPr>
        <w:rPr>
          <w:rStyle w:val="StyleUnderline"/>
        </w:rPr>
      </w:pPr>
      <w:r w:rsidRPr="004F4748">
        <w:rPr>
          <w:sz w:val="16"/>
        </w:rPr>
        <w:t xml:space="preserve">Those of us who recall his crusade find his letter to </w:t>
      </w:r>
      <w:r w:rsidRPr="004F4748">
        <w:rPr>
          <w:rStyle w:val="StyleUnderline"/>
          <w:highlight w:val="cyan"/>
        </w:rPr>
        <w:t>Trump almost intolerably moving. He is a moral titan</w:t>
      </w:r>
      <w:r w:rsidRPr="004F4748">
        <w:rPr>
          <w:rStyle w:val="StyleUnderline"/>
        </w:rPr>
        <w:t xml:space="preserve">. Yet his words received little coverage in American media. I doubt that the president has even been shown his letter. Morality is absent from the </w:t>
      </w:r>
      <w:proofErr w:type="spellStart"/>
      <w:r w:rsidRPr="004F4748">
        <w:rPr>
          <w:rStyle w:val="StyleUnderline"/>
        </w:rPr>
        <w:t>Trumpworld</w:t>
      </w:r>
      <w:proofErr w:type="spellEnd"/>
      <w:r w:rsidRPr="004F4748">
        <w:rPr>
          <w:rStyle w:val="StyleUnderline"/>
        </w:rPr>
        <w:t xml:space="preserve"> dictionary.</w:t>
      </w:r>
    </w:p>
    <w:p w14:paraId="6272D496" w14:textId="77777777" w:rsidR="00444AA3" w:rsidRPr="004F4748" w:rsidRDefault="00444AA3" w:rsidP="00444AA3">
      <w:pPr>
        <w:rPr>
          <w:sz w:val="16"/>
        </w:rPr>
      </w:pPr>
      <w:r w:rsidRPr="004F4748">
        <w:rPr>
          <w:sz w:val="16"/>
        </w:rPr>
        <w:t xml:space="preserve">No democracy has maintained impeccable standards throughout history. As a reporter, I myself witnessed some of the least admirable actions of the US in Indochina and elsewhere. Despite all our respective national sins, however, as a historian I recoil from the we-are-all-guilty view of the past. Few of us ever doubted that, in the grand sweep of human affairs, Americans were the good guys — as Lech Walesa put it, theirs has been the “country that symbolizes the free world.” </w:t>
      </w:r>
    </w:p>
    <w:p w14:paraId="5C18A3BF" w14:textId="384EC25C" w:rsidR="00444AA3" w:rsidRDefault="00444AA3" w:rsidP="00444AA3"/>
    <w:p w14:paraId="40831372" w14:textId="77777777" w:rsidR="00444AA3" w:rsidRPr="00444AA3" w:rsidRDefault="00444AA3" w:rsidP="00444AA3"/>
    <w:p w14:paraId="602A0682" w14:textId="77777777" w:rsidR="0022765E" w:rsidRPr="004F4748" w:rsidRDefault="0022765E" w:rsidP="0022765E">
      <w:pPr>
        <w:pStyle w:val="Heading3"/>
        <w:rPr>
          <w:rFonts w:cs="Calibri"/>
        </w:rPr>
      </w:pPr>
      <w:r w:rsidRPr="004F4748">
        <w:rPr>
          <w:rFonts w:cs="Calibri"/>
        </w:rPr>
        <w:lastRenderedPageBreak/>
        <w:t>2AC – UQ – No Chinese Arctic Military Presence</w:t>
      </w:r>
    </w:p>
    <w:p w14:paraId="301A0E67" w14:textId="77777777" w:rsidR="00406632" w:rsidRPr="004F4748" w:rsidRDefault="00406632" w:rsidP="00406632">
      <w:pPr>
        <w:pStyle w:val="Heading4"/>
        <w:rPr>
          <w:rFonts w:cs="Calibri"/>
        </w:rPr>
      </w:pPr>
      <w:r w:rsidRPr="004F4748">
        <w:rPr>
          <w:rFonts w:cs="Calibri"/>
        </w:rPr>
        <w:t xml:space="preserve">Fears of increased Chinese activity in the Arctic are </w:t>
      </w:r>
      <w:r w:rsidRPr="004F4748">
        <w:rPr>
          <w:rFonts w:cs="Calibri"/>
          <w:u w:val="single"/>
        </w:rPr>
        <w:t>outdated</w:t>
      </w:r>
      <w:r w:rsidRPr="004F4748">
        <w:rPr>
          <w:rFonts w:cs="Calibri"/>
        </w:rPr>
        <w:t xml:space="preserve"> and don’t assume the </w:t>
      </w:r>
      <w:proofErr w:type="spellStart"/>
      <w:r w:rsidRPr="004F4748">
        <w:rPr>
          <w:rFonts w:cs="Calibri"/>
        </w:rPr>
        <w:t>squo</w:t>
      </w:r>
      <w:proofErr w:type="spellEnd"/>
      <w:r w:rsidRPr="004F4748">
        <w:rPr>
          <w:rFonts w:cs="Calibri"/>
        </w:rPr>
        <w:t xml:space="preserve"> – lack of coop with other countries means that there’s no risk.</w:t>
      </w:r>
    </w:p>
    <w:p w14:paraId="72A755F7" w14:textId="77777777" w:rsidR="00406632" w:rsidRPr="004F4748" w:rsidRDefault="00406632" w:rsidP="00406632">
      <w:r w:rsidRPr="004F4748">
        <w:t xml:space="preserve">Jay </w:t>
      </w:r>
      <w:r w:rsidRPr="004F4748">
        <w:rPr>
          <w:rStyle w:val="Style13ptBold"/>
        </w:rPr>
        <w:t>Heisler 24</w:t>
      </w:r>
      <w:r w:rsidRPr="004F4748">
        <w:t xml:space="preserve"> [5/17/24, Mr. Heisler is a foreign policy analyst, Canadian university instructor, and regional correspondent for Canadian Defense Review. “China’s shrinking Arctic ambitions are seen as confined largely to Russia”, </w:t>
      </w:r>
      <w:hyperlink r:id="rId15" w:history="1">
        <w:r w:rsidRPr="004F4748">
          <w:rPr>
            <w:rStyle w:val="Hyperlink"/>
          </w:rPr>
          <w:t>https://www.voanews.com/a/china-s-shrinking-arctic-ambitions-are-seen-as-confined-largely-to-russia-/7616382.html</w:t>
        </w:r>
      </w:hyperlink>
      <w:r w:rsidRPr="004F4748">
        <w:t>] //</w:t>
      </w:r>
      <w:proofErr w:type="spellStart"/>
      <w:r w:rsidRPr="004F4748">
        <w:t>Sreekantan</w:t>
      </w:r>
      <w:proofErr w:type="spellEnd"/>
    </w:p>
    <w:p w14:paraId="1899C8B0" w14:textId="77777777" w:rsidR="00406632" w:rsidRPr="004F4748" w:rsidRDefault="00406632" w:rsidP="00406632">
      <w:pPr>
        <w:rPr>
          <w:sz w:val="16"/>
        </w:rPr>
      </w:pPr>
      <w:r w:rsidRPr="004F4748">
        <w:rPr>
          <w:rStyle w:val="StyleUnderline"/>
          <w:highlight w:val="cyan"/>
        </w:rPr>
        <w:t>China’s effort to establish</w:t>
      </w:r>
      <w:r w:rsidRPr="004F4748">
        <w:rPr>
          <w:rStyle w:val="StyleUnderline"/>
        </w:rPr>
        <w:t xml:space="preserve"> itself as a “near-</w:t>
      </w:r>
      <w:r w:rsidRPr="004F4748">
        <w:rPr>
          <w:rStyle w:val="StyleUnderline"/>
          <w:highlight w:val="cyan"/>
        </w:rPr>
        <w:t>Arctic power</w:t>
      </w:r>
      <w:r w:rsidRPr="004F4748">
        <w:rPr>
          <w:rStyle w:val="StyleUnderline"/>
        </w:rPr>
        <w:t xml:space="preserve">” </w:t>
      </w:r>
      <w:r w:rsidRPr="004F4748">
        <w:rPr>
          <w:rStyle w:val="StyleUnderline"/>
          <w:highlight w:val="cyan"/>
        </w:rPr>
        <w:t xml:space="preserve">have become increasingly </w:t>
      </w:r>
      <w:r w:rsidRPr="004F4748">
        <w:rPr>
          <w:rStyle w:val="Emphasis"/>
          <w:highlight w:val="cyan"/>
        </w:rPr>
        <w:t>confined</w:t>
      </w:r>
      <w:r w:rsidRPr="004F4748">
        <w:rPr>
          <w:rStyle w:val="StyleUnderline"/>
        </w:rPr>
        <w:t xml:space="preserve"> to the territory of its close ally Russia as other </w:t>
      </w:r>
      <w:r w:rsidRPr="004F4748">
        <w:rPr>
          <w:rStyle w:val="StyleUnderline"/>
          <w:highlight w:val="cyan"/>
        </w:rPr>
        <w:t>nations lose interest in coop</w:t>
      </w:r>
      <w:r w:rsidRPr="004F4748">
        <w:rPr>
          <w:rStyle w:val="StyleUnderline"/>
        </w:rPr>
        <w:t xml:space="preserve">erating </w:t>
      </w:r>
      <w:r w:rsidRPr="004F4748">
        <w:rPr>
          <w:rStyle w:val="StyleUnderline"/>
          <w:highlight w:val="cyan"/>
        </w:rPr>
        <w:t>with Beijing</w:t>
      </w:r>
      <w:r w:rsidRPr="004F4748">
        <w:rPr>
          <w:sz w:val="16"/>
        </w:rPr>
        <w:t>, according to Canadian security experts.</w:t>
      </w:r>
    </w:p>
    <w:p w14:paraId="5EB4C740" w14:textId="77777777" w:rsidR="00406632" w:rsidRPr="004F4748" w:rsidRDefault="00406632" w:rsidP="00406632">
      <w:pPr>
        <w:rPr>
          <w:rStyle w:val="StyleUnderline"/>
        </w:rPr>
      </w:pPr>
      <w:r w:rsidRPr="004F4748">
        <w:rPr>
          <w:rStyle w:val="StyleUnderline"/>
        </w:rPr>
        <w:t xml:space="preserve">The </w:t>
      </w:r>
      <w:r w:rsidRPr="004F4748">
        <w:rPr>
          <w:rStyle w:val="StyleUnderline"/>
          <w:highlight w:val="cyan"/>
        </w:rPr>
        <w:t>degree in</w:t>
      </w:r>
      <w:r w:rsidRPr="004F4748">
        <w:rPr>
          <w:rStyle w:val="StyleUnderline"/>
        </w:rPr>
        <w:t xml:space="preserve"> which </w:t>
      </w:r>
      <w:r w:rsidRPr="004F4748">
        <w:rPr>
          <w:rStyle w:val="StyleUnderline"/>
          <w:highlight w:val="cyan"/>
        </w:rPr>
        <w:t>China</w:t>
      </w:r>
      <w:r w:rsidRPr="004F4748">
        <w:rPr>
          <w:rStyle w:val="StyleUnderline"/>
        </w:rPr>
        <w:t xml:space="preserve"> poses a serious geopolitical </w:t>
      </w:r>
      <w:r w:rsidRPr="004F4748">
        <w:rPr>
          <w:rStyle w:val="StyleUnderline"/>
          <w:highlight w:val="cyan"/>
        </w:rPr>
        <w:t>threat in</w:t>
      </w:r>
      <w:r w:rsidRPr="004F4748">
        <w:rPr>
          <w:rStyle w:val="StyleUnderline"/>
        </w:rPr>
        <w:t xml:space="preserve"> the </w:t>
      </w:r>
      <w:r w:rsidRPr="004F4748">
        <w:rPr>
          <w:rStyle w:val="StyleUnderline"/>
          <w:highlight w:val="cyan"/>
        </w:rPr>
        <w:t>Arctic</w:t>
      </w:r>
      <w:r w:rsidRPr="004F4748">
        <w:rPr>
          <w:rStyle w:val="StyleUnderline"/>
        </w:rPr>
        <w:t xml:space="preserve"> region </w:t>
      </w:r>
      <w:r w:rsidRPr="004F4748">
        <w:rPr>
          <w:rStyle w:val="StyleUnderline"/>
          <w:highlight w:val="cyan"/>
        </w:rPr>
        <w:t>is debatable</w:t>
      </w:r>
      <w:r w:rsidRPr="004F4748">
        <w:rPr>
          <w:rStyle w:val="StyleUnderline"/>
        </w:rPr>
        <w:t xml:space="preserve"> among experts.</w:t>
      </w:r>
    </w:p>
    <w:p w14:paraId="584CCEBF" w14:textId="77777777" w:rsidR="00406632" w:rsidRPr="004F4748" w:rsidRDefault="00406632" w:rsidP="00406632">
      <w:pPr>
        <w:rPr>
          <w:sz w:val="16"/>
        </w:rPr>
      </w:pPr>
      <w:r w:rsidRPr="004F4748">
        <w:rPr>
          <w:rStyle w:val="StyleUnderline"/>
        </w:rPr>
        <w:t xml:space="preserve">Chinese </w:t>
      </w:r>
      <w:r w:rsidRPr="004F4748">
        <w:rPr>
          <w:rStyle w:val="StyleUnderline"/>
          <w:highlight w:val="cyan"/>
        </w:rPr>
        <w:t>efforts to establish research stations</w:t>
      </w:r>
      <w:r w:rsidRPr="004F4748">
        <w:rPr>
          <w:rStyle w:val="StyleUnderline"/>
        </w:rPr>
        <w:t xml:space="preserve"> in up to half a dozen Arctic nations </w:t>
      </w:r>
      <w:r w:rsidRPr="004F4748">
        <w:rPr>
          <w:rStyle w:val="StyleUnderline"/>
          <w:highlight w:val="cyan"/>
        </w:rPr>
        <w:t>ground to a halt</w:t>
      </w:r>
      <w:r w:rsidRPr="004F4748">
        <w:rPr>
          <w:rStyle w:val="StyleUnderline"/>
        </w:rPr>
        <w:t xml:space="preserve"> because of travel restrictions during the COVID pandemic. </w:t>
      </w:r>
      <w:r w:rsidRPr="004F4748">
        <w:rPr>
          <w:sz w:val="16"/>
        </w:rPr>
        <w:t>Mounting concerns over China’s human rights record and its aggressive actions elsewhere have made several of those countries reluctant to see operations resume, said experts.</w:t>
      </w:r>
    </w:p>
    <w:p w14:paraId="15A44FD4" w14:textId="77777777" w:rsidR="00406632" w:rsidRPr="004F4748" w:rsidRDefault="00406632" w:rsidP="00406632">
      <w:pPr>
        <w:rPr>
          <w:sz w:val="16"/>
        </w:rPr>
      </w:pPr>
      <w:r w:rsidRPr="004F4748">
        <w:rPr>
          <w:sz w:val="16"/>
        </w:rPr>
        <w:t>“In many ways our fear of China and the Arctic dates back to five or six years ago when China’s power and influence seemed very much to be on the uptick in the region,” said Adam Lajeunesse, a professor focusing on Arctic issues at St. Francis Xavier University in Antigonish, Nova Scotia. “</w:t>
      </w:r>
      <w:r w:rsidRPr="004F4748">
        <w:rPr>
          <w:rStyle w:val="StyleUnderline"/>
          <w:highlight w:val="cyan"/>
        </w:rPr>
        <w:t xml:space="preserve">Its </w:t>
      </w:r>
      <w:r w:rsidRPr="004F4748">
        <w:rPr>
          <w:rStyle w:val="Emphasis"/>
          <w:highlight w:val="cyan"/>
        </w:rPr>
        <w:t>political, economic</w:t>
      </w:r>
      <w:r w:rsidRPr="004F4748">
        <w:rPr>
          <w:rStyle w:val="Emphasis"/>
        </w:rPr>
        <w:t xml:space="preserve"> and soft power </w:t>
      </w:r>
      <w:r w:rsidRPr="004F4748">
        <w:rPr>
          <w:rStyle w:val="Emphasis"/>
          <w:highlight w:val="cyan"/>
        </w:rPr>
        <w:t>influence</w:t>
      </w:r>
      <w:r w:rsidRPr="004F4748">
        <w:rPr>
          <w:rStyle w:val="StyleUnderline"/>
          <w:highlight w:val="cyan"/>
        </w:rPr>
        <w:t xml:space="preserve"> in the Arctic</w:t>
      </w:r>
      <w:r w:rsidRPr="004F4748">
        <w:rPr>
          <w:rStyle w:val="StyleUnderline"/>
        </w:rPr>
        <w:t xml:space="preserve"> outside of </w:t>
      </w:r>
      <w:r w:rsidRPr="004F4748">
        <w:rPr>
          <w:rStyle w:val="StyleUnderline"/>
          <w:highlight w:val="cyan"/>
        </w:rPr>
        <w:t xml:space="preserve">Russia </w:t>
      </w:r>
      <w:r w:rsidRPr="004F4748">
        <w:rPr>
          <w:rStyle w:val="Emphasis"/>
          <w:highlight w:val="cyan"/>
        </w:rPr>
        <w:t>has collapsed</w:t>
      </w:r>
      <w:r w:rsidRPr="004F4748">
        <w:rPr>
          <w:rStyle w:val="StyleUnderline"/>
          <w:highlight w:val="cyan"/>
        </w:rPr>
        <w:t>.</w:t>
      </w:r>
    </w:p>
    <w:p w14:paraId="5B9734B5" w14:textId="77777777" w:rsidR="00406632" w:rsidRPr="004F4748" w:rsidRDefault="00406632" w:rsidP="00406632">
      <w:pPr>
        <w:rPr>
          <w:sz w:val="16"/>
        </w:rPr>
      </w:pPr>
      <w:r w:rsidRPr="004F4748">
        <w:rPr>
          <w:rStyle w:val="StyleUnderline"/>
        </w:rPr>
        <w:t xml:space="preserve">“Our </w:t>
      </w:r>
      <w:r w:rsidRPr="004F4748">
        <w:rPr>
          <w:rStyle w:val="StyleUnderline"/>
          <w:highlight w:val="cyan"/>
        </w:rPr>
        <w:t>fears of China are</w:t>
      </w:r>
      <w:r w:rsidRPr="004F4748">
        <w:rPr>
          <w:rStyle w:val="StyleUnderline"/>
        </w:rPr>
        <w:t xml:space="preserve"> still </w:t>
      </w:r>
      <w:r w:rsidRPr="004F4748">
        <w:rPr>
          <w:rStyle w:val="StyleUnderline"/>
          <w:highlight w:val="cyan"/>
        </w:rPr>
        <w:t>lagging</w:t>
      </w:r>
      <w:r w:rsidRPr="004F4748">
        <w:rPr>
          <w:rStyle w:val="StyleUnderline"/>
        </w:rPr>
        <w:t xml:space="preserve"> events. A lot </w:t>
      </w:r>
      <w:r w:rsidRPr="004F4748">
        <w:rPr>
          <w:rStyle w:val="StyleUnderline"/>
          <w:highlight w:val="cyan"/>
        </w:rPr>
        <w:t>from pre-COVID era</w:t>
      </w:r>
      <w:r w:rsidRPr="004F4748">
        <w:rPr>
          <w:rStyle w:val="StyleUnderline"/>
        </w:rPr>
        <w:t xml:space="preserve"> when there was a lot of </w:t>
      </w:r>
      <w:r w:rsidRPr="004F4748">
        <w:rPr>
          <w:rStyle w:val="StyleUnderline"/>
          <w:highlight w:val="cyan"/>
        </w:rPr>
        <w:t>fears</w:t>
      </w:r>
      <w:r w:rsidRPr="004F4748">
        <w:rPr>
          <w:rStyle w:val="StyleUnderline"/>
        </w:rPr>
        <w:t xml:space="preserve"> </w:t>
      </w:r>
      <w:r w:rsidRPr="004F4748">
        <w:rPr>
          <w:rStyle w:val="StyleUnderline"/>
          <w:highlight w:val="cyan"/>
        </w:rPr>
        <w:t>that China</w:t>
      </w:r>
      <w:r w:rsidRPr="004F4748">
        <w:rPr>
          <w:rStyle w:val="StyleUnderline"/>
        </w:rPr>
        <w:t xml:space="preserve"> was going to </w:t>
      </w:r>
      <w:r w:rsidRPr="004F4748">
        <w:rPr>
          <w:rStyle w:val="StyleUnderline"/>
          <w:highlight w:val="cyan"/>
        </w:rPr>
        <w:t>dominate Arctic</w:t>
      </w:r>
      <w:r w:rsidRPr="004F4748">
        <w:rPr>
          <w:rStyle w:val="StyleUnderline"/>
        </w:rPr>
        <w:t xml:space="preserve"> infrastructure. … </w:t>
      </w:r>
      <w:r w:rsidRPr="004F4748">
        <w:rPr>
          <w:rStyle w:val="Emphasis"/>
        </w:rPr>
        <w:t xml:space="preserve">That </w:t>
      </w:r>
      <w:r w:rsidRPr="004F4748">
        <w:rPr>
          <w:rStyle w:val="Emphasis"/>
          <w:highlight w:val="cyan"/>
        </w:rPr>
        <w:t>didn’t happen</w:t>
      </w:r>
      <w:r w:rsidRPr="004F4748">
        <w:rPr>
          <w:rStyle w:val="StyleUnderline"/>
        </w:rPr>
        <w:t>,”</w:t>
      </w:r>
      <w:r w:rsidRPr="004F4748">
        <w:rPr>
          <w:sz w:val="16"/>
        </w:rPr>
        <w:t xml:space="preserve"> Lajeunesse said.</w:t>
      </w:r>
    </w:p>
    <w:p w14:paraId="52CDE28A" w14:textId="77777777" w:rsidR="00406632" w:rsidRPr="004F4748" w:rsidRDefault="00406632" w:rsidP="00406632">
      <w:pPr>
        <w:rPr>
          <w:sz w:val="16"/>
        </w:rPr>
      </w:pPr>
      <w:r w:rsidRPr="004F4748">
        <w:rPr>
          <w:sz w:val="16"/>
        </w:rPr>
        <w:t>VOA reported in December 2022 that China had sent or announced plans to send several people to its two most important scientific outposts in Norway and Iceland after lengthy absences of Chinese scientists from both sites.</w:t>
      </w:r>
    </w:p>
    <w:p w14:paraId="005CB574" w14:textId="7632E6C0" w:rsidR="00406632" w:rsidRPr="004F4748" w:rsidRDefault="00406632" w:rsidP="00406632">
      <w:pPr>
        <w:rPr>
          <w:sz w:val="16"/>
        </w:rPr>
      </w:pPr>
      <w:r w:rsidRPr="004F4748">
        <w:rPr>
          <w:sz w:val="16"/>
        </w:rPr>
        <w:t xml:space="preserve">But there were </w:t>
      </w:r>
      <w:r w:rsidRPr="004F4748">
        <w:rPr>
          <w:rStyle w:val="StyleUnderline"/>
        </w:rPr>
        <w:t>no signs of China trying to renew two other scientific projects in Sweden and Finland</w:t>
      </w:r>
      <w:r w:rsidRPr="004F4748">
        <w:rPr>
          <w:sz w:val="16"/>
        </w:rPr>
        <w:t>, where national organizations told VOA that Chinese activity was set to end or had ended.</w:t>
      </w:r>
    </w:p>
    <w:p w14:paraId="6ED79500" w14:textId="77777777" w:rsidR="008A31A6" w:rsidRPr="004F4748" w:rsidRDefault="008A31A6" w:rsidP="008A31A6">
      <w:pPr>
        <w:pStyle w:val="Heading4"/>
        <w:rPr>
          <w:rFonts w:cs="Calibri"/>
        </w:rPr>
      </w:pPr>
      <w:r w:rsidRPr="004F4748">
        <w:rPr>
          <w:rFonts w:cs="Calibri"/>
        </w:rPr>
        <w:t xml:space="preserve">China has </w:t>
      </w:r>
      <w:r w:rsidRPr="004F4748">
        <w:rPr>
          <w:rFonts w:cs="Calibri"/>
          <w:u w:val="single"/>
        </w:rPr>
        <w:t>zero</w:t>
      </w:r>
      <w:r w:rsidRPr="004F4748">
        <w:rPr>
          <w:rFonts w:cs="Calibri"/>
        </w:rPr>
        <w:t xml:space="preserve"> military presence.</w:t>
      </w:r>
    </w:p>
    <w:p w14:paraId="5F7C2266" w14:textId="77777777" w:rsidR="008A31A6" w:rsidRPr="004F4748" w:rsidRDefault="008A31A6" w:rsidP="008A31A6">
      <w:r w:rsidRPr="004F4748">
        <w:rPr>
          <w:rStyle w:val="Style13ptBold"/>
        </w:rPr>
        <w:t xml:space="preserve">Bekkevold and Hilde 25 </w:t>
      </w:r>
      <w:r w:rsidRPr="004F4748">
        <w:t xml:space="preserve">[Jo, senior China fellow at the Norwegian Institute for </w:t>
      </w:r>
      <w:proofErr w:type="spellStart"/>
      <w:r w:rsidRPr="004F4748">
        <w:t>Defence</w:t>
      </w:r>
      <w:proofErr w:type="spellEnd"/>
      <w:r w:rsidRPr="004F4748">
        <w:t xml:space="preserve"> Studies; Paul Sigurd, professor at the Norwegian Institute for </w:t>
      </w:r>
      <w:proofErr w:type="spellStart"/>
      <w:r w:rsidRPr="004F4748">
        <w:t>Defence</w:t>
      </w:r>
      <w:proofErr w:type="spellEnd"/>
      <w:r w:rsidRPr="004F4748">
        <w:t xml:space="preserve"> Studies.; “The New U.S. Arctic Strategy Is Wrong to Focus on China;” 04-16-25; acc. 07-06-25; Foreign Policy; https://foreignpolicy.com/2024/11/11/us-arctic-strategy-china-russia-alaska-geopolitics/] </w:t>
      </w:r>
      <w:proofErr w:type="spellStart"/>
      <w:r w:rsidRPr="004F4748">
        <w:t>lileto</w:t>
      </w:r>
      <w:proofErr w:type="spellEnd"/>
    </w:p>
    <w:p w14:paraId="38409792" w14:textId="77777777" w:rsidR="008A31A6" w:rsidRPr="004F4748" w:rsidRDefault="008A31A6" w:rsidP="008A31A6">
      <w:pPr>
        <w:rPr>
          <w:sz w:val="16"/>
        </w:rPr>
      </w:pPr>
      <w:r w:rsidRPr="004F4748">
        <w:rPr>
          <w:rStyle w:val="StyleUnderline"/>
        </w:rPr>
        <w:t>By identifying China as the main threat to U.S. interests in the Arctic, the Pentagon’s new strategy contributes to enhancing a somewhat skewed narrative of the threat China actually poses there</w:t>
      </w:r>
      <w:r w:rsidRPr="004F4748">
        <w:rPr>
          <w:sz w:val="16"/>
        </w:rPr>
        <w:t>. While some commentators portray China as a “polar great power” attempting to push its way into the Arctic—and as Beijing runs highly visible Arctic diplomacy—</w:t>
      </w:r>
      <w:r w:rsidRPr="004F4748">
        <w:rPr>
          <w:rStyle w:val="StyleUnderline"/>
        </w:rPr>
        <w:t>the reality is that China currently has very limited political, economic, and military influence there</w:t>
      </w:r>
      <w:r w:rsidRPr="004F4748">
        <w:rPr>
          <w:sz w:val="16"/>
        </w:rPr>
        <w:t>.</w:t>
      </w:r>
      <w:r w:rsidRPr="004F4748">
        <w:t xml:space="preserve"> </w:t>
      </w:r>
      <w:r w:rsidRPr="004F4748">
        <w:rPr>
          <w:sz w:val="16"/>
        </w:rPr>
        <w:t xml:space="preserve">Whereas the U.S. strategy observes that China “seeks to promote the Arctic region as a ‘global commons,’” the Arctic is neither unclaimed nor ungoverned. The United Nations Convention on the Law of the Sea (UNCLOS) constitutes not only the legal basis on which the Arctic littoral states can claim sovereign rights to most of the Arctic Ocean (this includes the United States, despite its failure to ratify the treaty), but also a core of the governance regime covering the region. Beijing’s ability to use bilateral channels to enhance its influence is also limited because four of the five are strong democracies and NATO members—and that number increases to seven out of eight if the entire Arctic Council (made up the five littoral states plus Finland, Iceland, and Sweden) is included. </w:t>
      </w:r>
      <w:r w:rsidRPr="004F4748">
        <w:rPr>
          <w:rStyle w:val="StyleUnderline"/>
        </w:rPr>
        <w:t>It is difficult to see any Arctic nation</w:t>
      </w:r>
      <w:r w:rsidRPr="004F4748">
        <w:rPr>
          <w:sz w:val="16"/>
        </w:rPr>
        <w:t xml:space="preserve"> beyond Russia being </w:t>
      </w:r>
      <w:r w:rsidRPr="004F4748">
        <w:rPr>
          <w:rStyle w:val="StyleUnderline"/>
        </w:rPr>
        <w:t>keen on enabling China to gain a strong foothold in the region.</w:t>
      </w:r>
      <w:r w:rsidRPr="004F4748">
        <w:rPr>
          <w:sz w:val="16"/>
        </w:rPr>
        <w:t xml:space="preserve"> Indeed, evidence suggests that the Arctic democracies have all become increasingly aware and wary of Chinese overtures. For instance, when rumors surfaced in September that local Norwegian authorities welcomed Chinese investors in the Arctic port of Kirkenes, Norwegian Minister of Justice and Public Security Enger </w:t>
      </w:r>
      <w:r w:rsidRPr="004F4748">
        <w:rPr>
          <w:sz w:val="16"/>
        </w:rPr>
        <w:lastRenderedPageBreak/>
        <w:t xml:space="preserve">Mehl quickly clarified that Oslo will not allow such an investment if it runs counter to national security interests. Similarly, </w:t>
      </w:r>
      <w:r w:rsidRPr="004F4748">
        <w:rPr>
          <w:rStyle w:val="StyleUnderline"/>
        </w:rPr>
        <w:t>China has failed to entice Iceland and Greenland</w:t>
      </w:r>
      <w:r w:rsidRPr="004F4748">
        <w:rPr>
          <w:sz w:val="16"/>
        </w:rPr>
        <w:t xml:space="preserve">—both of which are often seen as particularly vulnerable to the lure of large Chinese investments. In fact, </w:t>
      </w:r>
      <w:r w:rsidRPr="004F4748">
        <w:rPr>
          <w:rStyle w:val="StyleUnderline"/>
        </w:rPr>
        <w:t>most of China’s attempts at investing in Arctic resources</w:t>
      </w:r>
      <w:r w:rsidRPr="004F4748">
        <w:rPr>
          <w:sz w:val="16"/>
        </w:rPr>
        <w:t xml:space="preserve"> outside Russia </w:t>
      </w:r>
      <w:r w:rsidRPr="004F4748">
        <w:rPr>
          <w:rStyle w:val="StyleUnderline"/>
        </w:rPr>
        <w:t>have been put on hold or have failed altogether</w:t>
      </w:r>
      <w:r w:rsidRPr="004F4748">
        <w:rPr>
          <w:sz w:val="16"/>
        </w:rPr>
        <w:t>. Even in the Russian Arctic</w:t>
      </w:r>
      <w:r w:rsidRPr="004F4748">
        <w:rPr>
          <w:rStyle w:val="StyleUnderline"/>
        </w:rPr>
        <w:t>, China’s economic footprint is relatively limited beyond its engagement in the Yamal liquefied natural gas project.</w:t>
      </w:r>
      <w:r w:rsidRPr="004F4748">
        <w:rPr>
          <w:sz w:val="16"/>
        </w:rPr>
        <w:t xml:space="preserve"> Moreover</w:t>
      </w:r>
      <w:r w:rsidRPr="004F4748">
        <w:t>,</w:t>
      </w:r>
      <w:r w:rsidRPr="004F4748">
        <w:rPr>
          <w:rStyle w:val="StyleUnderline"/>
        </w:rPr>
        <w:t xml:space="preserve"> China’s ambition for a so-called Polar Silk Road through the Arctic Ocean has yet to result in any substantial shipment of goods through Arctic waters. </w:t>
      </w:r>
      <w:r w:rsidRPr="004F4748">
        <w:rPr>
          <w:u w:val="single"/>
        </w:rPr>
        <w:t>Regarding military activities</w:t>
      </w:r>
      <w:r w:rsidRPr="004F4748">
        <w:rPr>
          <w:sz w:val="16"/>
        </w:rPr>
        <w:t xml:space="preserve">, which is the Pentagon’s main concern, </w:t>
      </w:r>
      <w:r w:rsidRPr="004F4748">
        <w:rPr>
          <w:b/>
          <w:bCs/>
          <w:u w:val="single"/>
        </w:rPr>
        <w:t>China has no military presence in the Arctic beyond brief visits</w:t>
      </w:r>
      <w:r w:rsidRPr="004F4748">
        <w:rPr>
          <w:b/>
          <w:bCs/>
          <w:sz w:val="16"/>
        </w:rPr>
        <w:t>.</w:t>
      </w:r>
      <w:r w:rsidRPr="004F4748">
        <w:rPr>
          <w:sz w:val="16"/>
        </w:rPr>
        <w:t xml:space="preserve"> Chinese icebreaking research vessels occasionally operate in the Arctic Ocean, and some of their research activities may indeed have military value. In early October, Chinese Coast Guard vessels sailed into the Arctic Ocean for the first time on a joint patrol with two Russian Border Service ships. </w:t>
      </w:r>
      <w:r w:rsidRPr="004F4748">
        <w:rPr>
          <w:u w:val="single"/>
        </w:rPr>
        <w:t>It will take more than a couple of icebreakers and coast guard vessels to make China a military player in the Arctic.</w:t>
      </w:r>
    </w:p>
    <w:p w14:paraId="7DFD05E1" w14:textId="1E71EEC1" w:rsidR="008A31A6" w:rsidRDefault="008A31A6" w:rsidP="008A31A6">
      <w:pPr>
        <w:rPr>
          <w:sz w:val="16"/>
        </w:rPr>
      </w:pPr>
      <w:r w:rsidRPr="004F4748">
        <w:rPr>
          <w:u w:val="single"/>
        </w:rPr>
        <w:t>Wider research activity by China in the Arctic</w:t>
      </w:r>
      <w:r w:rsidRPr="004F4748">
        <w:rPr>
          <w:sz w:val="16"/>
        </w:rPr>
        <w:t xml:space="preserve">, which members of the U.S. Congress drew attention to recently, clearly may have a dual-use or purely military purpose. Yet this </w:t>
      </w:r>
      <w:r w:rsidRPr="004F4748">
        <w:rPr>
          <w:u w:val="single"/>
        </w:rPr>
        <w:t>should also be kept in perspective.</w:t>
      </w:r>
      <w:r w:rsidRPr="004F4748">
        <w:rPr>
          <w:sz w:val="16"/>
        </w:rPr>
        <w:t xml:space="preserve"> </w:t>
      </w:r>
      <w:r w:rsidRPr="004F4748">
        <w:rPr>
          <w:u w:val="single"/>
        </w:rPr>
        <w:t xml:space="preserve">While the Chinese Polar Research Institute has a presence in Ny </w:t>
      </w:r>
      <w:proofErr w:type="spellStart"/>
      <w:r w:rsidRPr="004F4748">
        <w:rPr>
          <w:u w:val="single"/>
        </w:rPr>
        <w:t>Alesund</w:t>
      </w:r>
      <w:proofErr w:type="spellEnd"/>
      <w:r w:rsidRPr="004F4748">
        <w:rPr>
          <w:u w:val="single"/>
        </w:rPr>
        <w:t xml:space="preserve"> on Svalbard</w:t>
      </w:r>
      <w:r w:rsidRPr="004F4748">
        <w:rPr>
          <w:sz w:val="16"/>
        </w:rPr>
        <w:t xml:space="preserve">, a Norwegian archipelago, </w:t>
      </w:r>
      <w:r w:rsidRPr="004F4748">
        <w:rPr>
          <w:u w:val="single"/>
        </w:rPr>
        <w:t>and on Iceland</w:t>
      </w:r>
      <w:r w:rsidRPr="004F4748">
        <w:rPr>
          <w:sz w:val="16"/>
        </w:rPr>
        <w:t xml:space="preserve">, this is a </w:t>
      </w:r>
      <w:r w:rsidRPr="004F4748">
        <w:rPr>
          <w:u w:val="single"/>
        </w:rPr>
        <w:t>minor engagement compared to its five independent research stations in Antarctica</w:t>
      </w:r>
      <w:r w:rsidRPr="004F4748">
        <w:rPr>
          <w:sz w:val="16"/>
        </w:rPr>
        <w:t xml:space="preserve">. Moreover, </w:t>
      </w:r>
      <w:r w:rsidRPr="004F4748">
        <w:rPr>
          <w:u w:val="single"/>
        </w:rPr>
        <w:t xml:space="preserve">China’s lack of military presence and activity in the Arctic obviously </w:t>
      </w:r>
      <w:r w:rsidRPr="004F4748">
        <w:rPr>
          <w:b/>
          <w:bCs/>
          <w:u w:val="single"/>
        </w:rPr>
        <w:t>reduces the military value of any dual-use research</w:t>
      </w:r>
      <w:r w:rsidRPr="004F4748">
        <w:rPr>
          <w:u w:val="single"/>
        </w:rPr>
        <w:t>.</w:t>
      </w:r>
      <w:r w:rsidRPr="004F4748">
        <w:rPr>
          <w:sz w:val="16"/>
        </w:rPr>
        <w:t xml:space="preserve"> This is clearly the case for the land and sea domains, but perhaps less clear-cut with regard to aerospace activities.</w:t>
      </w:r>
    </w:p>
    <w:p w14:paraId="1835B4F7" w14:textId="77777777" w:rsidR="00B64CCE" w:rsidRDefault="00B64CCE" w:rsidP="00B64CCE">
      <w:pPr>
        <w:shd w:val="clear" w:color="auto" w:fill="FFFFFF"/>
        <w:spacing w:after="0" w:line="240" w:lineRule="auto"/>
        <w:rPr>
          <w:rFonts w:eastAsia="Times New Roman"/>
          <w:b/>
          <w:bCs/>
          <w:color w:val="222222"/>
          <w:sz w:val="26"/>
          <w:szCs w:val="26"/>
        </w:rPr>
      </w:pPr>
      <w:r w:rsidRPr="007F0863">
        <w:rPr>
          <w:rFonts w:eastAsia="Times New Roman"/>
          <w:b/>
          <w:bCs/>
          <w:color w:val="222222"/>
          <w:sz w:val="26"/>
          <w:szCs w:val="26"/>
        </w:rPr>
        <w:t>China is expected to withdraw from previous Arctic ambitions.</w:t>
      </w:r>
    </w:p>
    <w:p w14:paraId="5F6C1343" w14:textId="77777777" w:rsidR="00B64CCE" w:rsidRPr="007F0863" w:rsidRDefault="00B64CCE" w:rsidP="00B64CCE">
      <w:pPr>
        <w:shd w:val="clear" w:color="auto" w:fill="FFFFFF"/>
        <w:spacing w:after="0" w:line="240" w:lineRule="auto"/>
        <w:rPr>
          <w:rFonts w:ascii="Times New Roman" w:eastAsia="Times New Roman" w:hAnsi="Times New Roman" w:cs="Times New Roman"/>
          <w:sz w:val="10"/>
          <w:szCs w:val="10"/>
        </w:rPr>
      </w:pPr>
    </w:p>
    <w:p w14:paraId="502BDFA2" w14:textId="77777777" w:rsidR="00B64CCE" w:rsidRDefault="00B64CCE" w:rsidP="00B64CCE">
      <w:pPr>
        <w:shd w:val="clear" w:color="auto" w:fill="FFFFFF"/>
        <w:spacing w:after="0" w:line="240" w:lineRule="auto"/>
        <w:rPr>
          <w:rFonts w:eastAsia="Times New Roman"/>
          <w:color w:val="222222"/>
        </w:rPr>
      </w:pPr>
      <w:proofErr w:type="spellStart"/>
      <w:r w:rsidRPr="007F0863">
        <w:rPr>
          <w:rFonts w:eastAsia="Times New Roman"/>
          <w:b/>
          <w:bCs/>
          <w:color w:val="222222"/>
          <w:sz w:val="26"/>
          <w:szCs w:val="26"/>
        </w:rPr>
        <w:t>Zhulang</w:t>
      </w:r>
      <w:proofErr w:type="spellEnd"/>
      <w:r w:rsidRPr="007F0863">
        <w:rPr>
          <w:rFonts w:eastAsia="Times New Roman"/>
          <w:b/>
          <w:bCs/>
          <w:color w:val="222222"/>
          <w:sz w:val="26"/>
          <w:szCs w:val="26"/>
        </w:rPr>
        <w:t xml:space="preserve"> 25 </w:t>
      </w:r>
      <w:r w:rsidRPr="007F0863">
        <w:rPr>
          <w:rFonts w:eastAsia="Times New Roman"/>
          <w:color w:val="222222"/>
        </w:rPr>
        <w:t xml:space="preserve">[Sylvie </w:t>
      </w:r>
      <w:proofErr w:type="spellStart"/>
      <w:r w:rsidRPr="007F0863">
        <w:rPr>
          <w:rFonts w:eastAsia="Times New Roman"/>
          <w:color w:val="222222"/>
        </w:rPr>
        <w:t>Zhulang</w:t>
      </w:r>
      <w:proofErr w:type="spellEnd"/>
      <w:r w:rsidRPr="007F0863">
        <w:rPr>
          <w:rFonts w:eastAsia="Times New Roman"/>
          <w:color w:val="222222"/>
        </w:rPr>
        <w:t>; 03-16-2025; Based in Beijing, Sylvie joined the post in 2023 to report on China. She covers elite politics, diplomacy, international development, and has an interest in exploring how evolving technology is transforming governance and society. Previously, she graduated from the University of Chicago and also holds a Bachelor of Arts from the University of Illinois; Accessed 07-06-2025; https://www.scmp.com/news/china/diplomacy/article/3302384/warming-us-russia-ties-could-put-chinas-arctic-ambitions-ice-experts-warn; //as//] </w:t>
      </w:r>
    </w:p>
    <w:p w14:paraId="3E2F3214" w14:textId="77777777" w:rsidR="00B64CCE" w:rsidRPr="007F0863" w:rsidRDefault="00B64CCE" w:rsidP="00B64CCE">
      <w:pPr>
        <w:shd w:val="clear" w:color="auto" w:fill="FFFFFF"/>
        <w:spacing w:after="0" w:line="240" w:lineRule="auto"/>
        <w:rPr>
          <w:rFonts w:eastAsia="Times New Roman"/>
          <w:color w:val="222222"/>
          <w:sz w:val="10"/>
          <w:szCs w:val="10"/>
        </w:rPr>
      </w:pPr>
    </w:p>
    <w:p w14:paraId="33A0F625"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7F0863">
        <w:rPr>
          <w:rFonts w:eastAsia="Times New Roman"/>
          <w:color w:val="222222"/>
          <w:u w:val="single"/>
          <w:shd w:val="clear" w:color="auto" w:fill="00FFFF"/>
        </w:rPr>
        <w:t>China is expected to redefine its Arctic policy – including an ambition to become a great polar power</w:t>
      </w:r>
      <w:r w:rsidRPr="007F0863">
        <w:rPr>
          <w:rFonts w:eastAsia="Times New Roman"/>
          <w:color w:val="222222"/>
          <w:u w:val="single"/>
        </w:rPr>
        <w:t xml:space="preserve"> by 2030 – amid growing scrutiny from far northern countries and a possible US-Russia cooperation deal for the region, according to experts and insiders.</w:t>
      </w:r>
    </w:p>
    <w:p w14:paraId="410FAADB"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88173C">
        <w:rPr>
          <w:rFonts w:eastAsia="Times New Roman"/>
          <w:color w:val="222222"/>
          <w:sz w:val="16"/>
        </w:rPr>
        <w:t>Beijing put forward its plan for a “Polar Silk Road” – as a complement to its massive infrastructure scheme, the Belt and Road Initiative – in a 2018 white paper that envisioned greater access to the Arctic’s rich natural resources and a bigger role in its governance.</w:t>
      </w:r>
    </w:p>
    <w:p w14:paraId="111A5CFE"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7F0863">
        <w:rPr>
          <w:rFonts w:eastAsia="Times New Roman"/>
          <w:color w:val="222222"/>
          <w:u w:val="single"/>
          <w:shd w:val="clear" w:color="auto" w:fill="00FFFF"/>
        </w:rPr>
        <w:t>China’s description of itself in the plan as a “near-Arctic state”</w:t>
      </w:r>
      <w:r w:rsidRPr="007F0863">
        <w:rPr>
          <w:rFonts w:eastAsia="Times New Roman"/>
          <w:color w:val="222222"/>
          <w:u w:val="single"/>
        </w:rPr>
        <w:t xml:space="preserve"> – despite sitting 1,400km (870 miles) south of the Arctic Circle and having no territory in the region –</w:t>
      </w:r>
      <w:r w:rsidRPr="007F0863">
        <w:rPr>
          <w:rFonts w:eastAsia="Times New Roman"/>
          <w:color w:val="222222"/>
          <w:u w:val="single"/>
          <w:shd w:val="clear" w:color="auto" w:fill="00FFFF"/>
        </w:rPr>
        <w:t xml:space="preserve"> raised the suspicions of the US and its allies</w:t>
      </w:r>
      <w:r w:rsidRPr="007F0863">
        <w:rPr>
          <w:rFonts w:eastAsia="Times New Roman"/>
          <w:color w:val="222222"/>
          <w:u w:val="single"/>
        </w:rPr>
        <w:t>,</w:t>
      </w:r>
      <w:r w:rsidRPr="0088173C">
        <w:rPr>
          <w:rFonts w:eastAsia="Times New Roman"/>
          <w:color w:val="222222"/>
          <w:sz w:val="16"/>
        </w:rPr>
        <w:t xml:space="preserve"> in the midst of intensifying geopolitical rivalries.</w:t>
      </w:r>
    </w:p>
    <w:p w14:paraId="3B6E300D"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88173C">
        <w:rPr>
          <w:rFonts w:eastAsia="Times New Roman"/>
          <w:color w:val="222222"/>
          <w:sz w:val="16"/>
        </w:rPr>
        <w:t xml:space="preserve">It </w:t>
      </w:r>
      <w:r w:rsidRPr="0088173C">
        <w:rPr>
          <w:rFonts w:eastAsia="Times New Roman"/>
          <w:color w:val="222222"/>
          <w:sz w:val="16"/>
          <w:shd w:val="clear" w:color="auto" w:fill="00FFFF"/>
        </w:rPr>
        <w:t xml:space="preserve">also provoked a </w:t>
      </w:r>
      <w:r w:rsidRPr="0088173C">
        <w:rPr>
          <w:rFonts w:eastAsia="Times New Roman"/>
          <w:b/>
          <w:bCs/>
          <w:color w:val="222222"/>
          <w:sz w:val="16"/>
          <w:shd w:val="clear" w:color="auto" w:fill="00FFFF"/>
        </w:rPr>
        <w:t>backlash from the Arctic countries</w:t>
      </w:r>
      <w:r w:rsidRPr="0088173C">
        <w:rPr>
          <w:rFonts w:eastAsia="Times New Roman"/>
          <w:color w:val="222222"/>
          <w:sz w:val="16"/>
        </w:rPr>
        <w:t xml:space="preserve"> – including Russia, which stretches across more than half of the region’s coastline and has long prioritized maintaining its sovereignty there.</w:t>
      </w:r>
    </w:p>
    <w:p w14:paraId="0D3629E8"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7F0863">
        <w:rPr>
          <w:rFonts w:eastAsia="Times New Roman"/>
          <w:color w:val="222222"/>
          <w:u w:val="single"/>
        </w:rPr>
        <w:t>Since then, China has put more emphasis on science diplomacy – including a focus on building heavy icebreakers and carrying out polar observations – while</w:t>
      </w:r>
      <w:r w:rsidRPr="007F0863">
        <w:rPr>
          <w:rFonts w:eastAsia="Times New Roman"/>
          <w:b/>
          <w:bCs/>
          <w:color w:val="222222"/>
          <w:u w:val="single"/>
        </w:rPr>
        <w:t xml:space="preserve"> largely toning down its other ambitions</w:t>
      </w:r>
      <w:r w:rsidRPr="007F0863">
        <w:rPr>
          <w:rFonts w:eastAsia="Times New Roman"/>
          <w:color w:val="222222"/>
          <w:u w:val="single"/>
        </w:rPr>
        <w:t>.</w:t>
      </w:r>
    </w:p>
    <w:p w14:paraId="71F2722F"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88173C">
        <w:rPr>
          <w:rFonts w:eastAsia="Times New Roman"/>
          <w:color w:val="222222"/>
          <w:sz w:val="16"/>
        </w:rPr>
        <w:t>According to Marc Lanteigne, a professor of political science at the Arctic University of Norway, “China has been trying to rework what the Polar Silk Road is all about and it has also started to take a more practical approach to the Arctic”.</w:t>
      </w:r>
    </w:p>
    <w:p w14:paraId="7D136B28"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88173C">
        <w:rPr>
          <w:rFonts w:eastAsia="Times New Roman"/>
          <w:color w:val="222222"/>
          <w:sz w:val="16"/>
        </w:rPr>
        <w:t>An insider with direct knowledge of the situation, who spoke on condition of anonymity, noted that Beijing’s interest in continuing its Arctic push had appeared to decline in response to the geopolitical tensions.</w:t>
      </w:r>
    </w:p>
    <w:p w14:paraId="6D02E7EC" w14:textId="77777777" w:rsidR="00B64CCE" w:rsidRPr="0088173C" w:rsidRDefault="00B64CCE" w:rsidP="00B64CCE">
      <w:pPr>
        <w:shd w:val="clear" w:color="auto" w:fill="FFFFFF"/>
        <w:spacing w:after="0" w:line="240" w:lineRule="auto"/>
        <w:rPr>
          <w:rFonts w:ascii="Times New Roman" w:eastAsia="Times New Roman" w:hAnsi="Times New Roman" w:cs="Times New Roman"/>
          <w:sz w:val="16"/>
          <w:szCs w:val="24"/>
        </w:rPr>
      </w:pPr>
      <w:r w:rsidRPr="0088173C">
        <w:rPr>
          <w:rFonts w:eastAsia="Times New Roman"/>
          <w:color w:val="222222"/>
          <w:sz w:val="16"/>
        </w:rPr>
        <w:t xml:space="preserve">“The Chinese interest was really first announced quite aggressively in the white paper [with] the term near-Arctic state that </w:t>
      </w:r>
      <w:r w:rsidRPr="0088173C">
        <w:rPr>
          <w:rFonts w:eastAsia="Times New Roman"/>
          <w:b/>
          <w:bCs/>
          <w:color w:val="222222"/>
          <w:sz w:val="16"/>
        </w:rPr>
        <w:t>everybody seems to have had problems with</w:t>
      </w:r>
      <w:r w:rsidRPr="0088173C">
        <w:rPr>
          <w:rFonts w:eastAsia="Times New Roman"/>
          <w:color w:val="222222"/>
          <w:sz w:val="16"/>
        </w:rPr>
        <w:t>,” the insider said.</w:t>
      </w:r>
    </w:p>
    <w:p w14:paraId="23883575" w14:textId="77777777" w:rsidR="00B64CCE" w:rsidRPr="0088173C" w:rsidRDefault="00B64CCE" w:rsidP="00B64CCE">
      <w:pPr>
        <w:shd w:val="clear" w:color="auto" w:fill="FFFFFF"/>
        <w:spacing w:after="300" w:line="240" w:lineRule="auto"/>
        <w:rPr>
          <w:rFonts w:ascii="Times New Roman" w:eastAsia="Times New Roman" w:hAnsi="Times New Roman" w:cs="Times New Roman"/>
          <w:sz w:val="16"/>
          <w:szCs w:val="24"/>
        </w:rPr>
      </w:pPr>
      <w:r w:rsidRPr="007F0863">
        <w:rPr>
          <w:rFonts w:eastAsia="Times New Roman"/>
          <w:color w:val="222222"/>
          <w:u w:val="single"/>
        </w:rPr>
        <w:t xml:space="preserve">“Now </w:t>
      </w:r>
      <w:r w:rsidRPr="007F0863">
        <w:rPr>
          <w:rFonts w:eastAsia="Times New Roman"/>
          <w:color w:val="222222"/>
          <w:u w:val="single"/>
          <w:shd w:val="clear" w:color="auto" w:fill="00FFFF"/>
        </w:rPr>
        <w:t>the Chinese have</w:t>
      </w:r>
      <w:r w:rsidRPr="007F0863">
        <w:rPr>
          <w:rFonts w:eastAsia="Times New Roman"/>
          <w:color w:val="222222"/>
          <w:u w:val="single"/>
        </w:rPr>
        <w:t xml:space="preserve"> stopped using that term</w:t>
      </w:r>
      <w:r w:rsidRPr="0088173C">
        <w:rPr>
          <w:rFonts w:eastAsia="Times New Roman"/>
          <w:color w:val="222222"/>
          <w:sz w:val="16"/>
        </w:rPr>
        <w:t xml:space="preserve"> and I think we’ve </w:t>
      </w:r>
      <w:r w:rsidRPr="0088173C">
        <w:rPr>
          <w:rFonts w:eastAsia="Times New Roman"/>
          <w:color w:val="222222"/>
          <w:sz w:val="16"/>
          <w:shd w:val="clear" w:color="auto" w:fill="00FFFF"/>
        </w:rPr>
        <w:t>seen a withdrawal, or a significantly lower Chinese interest in the Arctic.”</w:t>
      </w:r>
    </w:p>
    <w:p w14:paraId="3B77928F" w14:textId="77777777" w:rsidR="00B64CCE" w:rsidRPr="0088173C" w:rsidRDefault="00B64CCE" w:rsidP="00B64CCE">
      <w:pPr>
        <w:spacing w:after="0" w:line="240" w:lineRule="auto"/>
        <w:rPr>
          <w:rFonts w:ascii="Times New Roman" w:eastAsia="Times New Roman" w:hAnsi="Times New Roman" w:cs="Times New Roman"/>
          <w:sz w:val="16"/>
          <w:szCs w:val="24"/>
        </w:rPr>
      </w:pPr>
    </w:p>
    <w:p w14:paraId="1A004A79" w14:textId="77777777" w:rsidR="00B64CCE" w:rsidRPr="004F4748" w:rsidRDefault="00B64CCE" w:rsidP="008A31A6">
      <w:pPr>
        <w:rPr>
          <w:sz w:val="16"/>
        </w:rPr>
      </w:pPr>
    </w:p>
    <w:p w14:paraId="557F813A" w14:textId="60C21A00" w:rsidR="00444AA3" w:rsidRPr="00136A3A" w:rsidRDefault="00444AA3" w:rsidP="00444AA3">
      <w:pPr>
        <w:pStyle w:val="Heading3"/>
      </w:pPr>
      <w:r>
        <w:lastRenderedPageBreak/>
        <w:t>2AC –UQ - China Win Inevitable</w:t>
      </w:r>
    </w:p>
    <w:p w14:paraId="178D6C68" w14:textId="77777777" w:rsidR="00444AA3" w:rsidRDefault="00444AA3" w:rsidP="00444AA3">
      <w:pPr>
        <w:pStyle w:val="Heading4"/>
      </w:pPr>
      <w:r>
        <w:t xml:space="preserve">No internal link – China will win the Arctic race – political systems prove </w:t>
      </w:r>
    </w:p>
    <w:p w14:paraId="27849F8F" w14:textId="77777777" w:rsidR="00444AA3" w:rsidRDefault="00444AA3" w:rsidP="00444AA3">
      <w:pPr>
        <w:rPr>
          <w:b/>
          <w:bCs/>
          <w:sz w:val="20"/>
          <w:szCs w:val="20"/>
        </w:rPr>
      </w:pPr>
      <w:r w:rsidRPr="00060D8C">
        <w:rPr>
          <w:rStyle w:val="Style13ptBold"/>
          <w:b w:val="0"/>
          <w:bCs w:val="0"/>
          <w:sz w:val="20"/>
          <w:szCs w:val="20"/>
        </w:rPr>
        <w:t>Chen</w:t>
      </w:r>
      <w:r>
        <w:rPr>
          <w:rStyle w:val="Style13ptBold"/>
          <w:b w:val="0"/>
          <w:bCs w:val="0"/>
        </w:rPr>
        <w:t xml:space="preserve"> </w:t>
      </w:r>
      <w:r>
        <w:rPr>
          <w:rStyle w:val="Style13ptBold"/>
        </w:rPr>
        <w:t xml:space="preserve">Peiqing &amp; </w:t>
      </w:r>
      <w:r w:rsidRPr="00060D8C">
        <w:rPr>
          <w:rStyle w:val="Style13ptBold"/>
          <w:b w:val="0"/>
          <w:bCs w:val="0"/>
          <w:sz w:val="20"/>
          <w:szCs w:val="20"/>
        </w:rPr>
        <w:t>Guo</w:t>
      </w:r>
      <w:r>
        <w:rPr>
          <w:rStyle w:val="Style13ptBold"/>
          <w:b w:val="0"/>
          <w:bCs w:val="0"/>
        </w:rPr>
        <w:t xml:space="preserve"> </w:t>
      </w:r>
      <w:r>
        <w:rPr>
          <w:rStyle w:val="Style13ptBold"/>
        </w:rPr>
        <w:t xml:space="preserve">Huiwen ’23 </w:t>
      </w:r>
      <w:r w:rsidRPr="00060D8C">
        <w:rPr>
          <w:rStyle w:val="Style13ptBold"/>
          <w:b w:val="0"/>
          <w:bCs w:val="0"/>
          <w:sz w:val="20"/>
          <w:szCs w:val="20"/>
        </w:rPr>
        <w:t xml:space="preserve">– Writers at the Arctic Institute </w:t>
      </w:r>
      <w:r>
        <w:rPr>
          <w:rStyle w:val="Style13ptBold"/>
          <w:b w:val="0"/>
          <w:bCs w:val="0"/>
          <w:sz w:val="20"/>
          <w:szCs w:val="20"/>
        </w:rPr>
        <w:t xml:space="preserve">                                                                                          </w:t>
      </w:r>
      <w:proofErr w:type="gramStart"/>
      <w:r>
        <w:rPr>
          <w:rStyle w:val="Style13ptBold"/>
          <w:b w:val="0"/>
          <w:bCs w:val="0"/>
          <w:sz w:val="20"/>
          <w:szCs w:val="20"/>
        </w:rPr>
        <w:t xml:space="preserve">   </w:t>
      </w:r>
      <w:r w:rsidRPr="00060D8C">
        <w:rPr>
          <w:rStyle w:val="Style13ptBold"/>
          <w:b w:val="0"/>
          <w:bCs w:val="0"/>
          <w:sz w:val="20"/>
          <w:szCs w:val="20"/>
        </w:rPr>
        <w:t>(</w:t>
      </w:r>
      <w:proofErr w:type="gramEnd"/>
      <w:r w:rsidRPr="00060D8C">
        <w:rPr>
          <w:rStyle w:val="Style13ptBold"/>
          <w:b w:val="0"/>
          <w:bCs w:val="0"/>
          <w:sz w:val="20"/>
          <w:szCs w:val="20"/>
        </w:rPr>
        <w:t>“</w:t>
      </w:r>
      <w:r w:rsidRPr="00060D8C">
        <w:rPr>
          <w:sz w:val="20"/>
          <w:szCs w:val="20"/>
        </w:rPr>
        <w:t xml:space="preserve">Chinese Perspective on the Arctic and its Implication for Nordic Countries,” The Arctic Institute, 6/20/2023, https://www.thearcticinstitute.org/chinese-perspective-arctic-implication-nordic-countries/) </w:t>
      </w:r>
      <w:r>
        <w:rPr>
          <w:sz w:val="20"/>
          <w:szCs w:val="20"/>
        </w:rPr>
        <w:t>–</w:t>
      </w:r>
      <w:r w:rsidRPr="00060D8C">
        <w:rPr>
          <w:sz w:val="20"/>
          <w:szCs w:val="20"/>
        </w:rPr>
        <w:t xml:space="preserve"> </w:t>
      </w:r>
      <w:r w:rsidRPr="00060D8C">
        <w:rPr>
          <w:b/>
          <w:bCs/>
          <w:sz w:val="20"/>
          <w:szCs w:val="20"/>
        </w:rPr>
        <w:t>DF</w:t>
      </w:r>
    </w:p>
    <w:p w14:paraId="25E9F942" w14:textId="77777777" w:rsidR="00444AA3" w:rsidRPr="00A8464E" w:rsidRDefault="00444AA3" w:rsidP="00444AA3">
      <w:pPr>
        <w:rPr>
          <w:u w:val="single"/>
        </w:rPr>
      </w:pPr>
      <w:r w:rsidRPr="00A8464E">
        <w:rPr>
          <w:sz w:val="16"/>
        </w:rPr>
        <w:t xml:space="preserve">The U.S. is a capitalist country, and the principle of confrontation with China in the Nordic region is subject to hegemonic and economic interests. The costs of competing with China in the Nordic region have to be calculated and balanced. Confrontation with China can only be profitable and sustainable if the benefits outweigh the costs. Once the costs are higher than the benefits, </w:t>
      </w:r>
      <w:r w:rsidRPr="00A8464E">
        <w:rPr>
          <w:u w:val="single"/>
        </w:rPr>
        <w:t xml:space="preserve">it will be </w:t>
      </w:r>
      <w:r w:rsidRPr="00A8464E">
        <w:rPr>
          <w:highlight w:val="green"/>
          <w:u w:val="single"/>
        </w:rPr>
        <w:t>difficult for the U.S. to sustain</w:t>
      </w:r>
      <w:r w:rsidRPr="00A8464E">
        <w:rPr>
          <w:u w:val="single"/>
        </w:rPr>
        <w:t xml:space="preserve"> the </w:t>
      </w:r>
      <w:r w:rsidRPr="00A8464E">
        <w:rPr>
          <w:highlight w:val="green"/>
          <w:u w:val="single"/>
        </w:rPr>
        <w:t>competition</w:t>
      </w:r>
      <w:r w:rsidRPr="00A8464E">
        <w:rPr>
          <w:sz w:val="16"/>
        </w:rPr>
        <w:t>. The profit-seeking properties of capital dictates a strong internal countervailing force which will make the U.S. tired of dealing with it. According to the analyses of Hillary Clinton, China has the advantage of a more powerful political system than the United States, which controls fewer national resources than China. “We’ll never beat China unless ‘we take back the means of production.’”</w:t>
      </w:r>
      <w:r w:rsidRPr="00A8464E">
        <w:rPr>
          <w:sz w:val="16"/>
          <w:vertAlign w:val="superscript"/>
        </w:rPr>
        <w:t>10)</w:t>
      </w:r>
      <w:r w:rsidRPr="00A8464E">
        <w:rPr>
          <w:sz w:val="16"/>
        </w:rPr>
        <w:t> </w:t>
      </w:r>
      <w:r w:rsidRPr="00A8464E">
        <w:rPr>
          <w:highlight w:val="green"/>
          <w:u w:val="single"/>
        </w:rPr>
        <w:t>China can utilize more resources</w:t>
      </w:r>
      <w:r w:rsidRPr="00A8464E">
        <w:rPr>
          <w:u w:val="single"/>
        </w:rPr>
        <w:t xml:space="preserve"> and </w:t>
      </w:r>
      <w:r w:rsidRPr="00A8464E">
        <w:rPr>
          <w:highlight w:val="green"/>
          <w:u w:val="single"/>
        </w:rPr>
        <w:t>compete with the U.S. at any cost</w:t>
      </w:r>
      <w:r w:rsidRPr="00A8464E">
        <w:rPr>
          <w:u w:val="single"/>
        </w:rPr>
        <w:t xml:space="preserve">, but the </w:t>
      </w:r>
      <w:r w:rsidRPr="00A8464E">
        <w:rPr>
          <w:highlight w:val="green"/>
          <w:u w:val="single"/>
        </w:rPr>
        <w:t>U.S. political system cannot do so</w:t>
      </w:r>
      <w:r w:rsidRPr="00A8464E">
        <w:rPr>
          <w:u w:val="single"/>
        </w:rPr>
        <w:t xml:space="preserve">. Due to the political system advantages, </w:t>
      </w:r>
      <w:r w:rsidRPr="00A8464E">
        <w:rPr>
          <w:highlight w:val="green"/>
          <w:u w:val="single"/>
        </w:rPr>
        <w:t>China will be the last winner in the Nordic competing with the U.S</w:t>
      </w:r>
      <w:r w:rsidRPr="00A8464E">
        <w:rPr>
          <w:u w:val="single"/>
        </w:rPr>
        <w:t>.</w:t>
      </w:r>
    </w:p>
    <w:p w14:paraId="1C0C1752" w14:textId="77777777" w:rsidR="00444AA3" w:rsidRPr="00AA13AE" w:rsidRDefault="00444AA3" w:rsidP="00444AA3">
      <w:pPr>
        <w:rPr>
          <w:sz w:val="16"/>
        </w:rPr>
      </w:pPr>
      <w:r w:rsidRPr="00A8464E">
        <w:rPr>
          <w:sz w:val="16"/>
        </w:rPr>
        <w:t xml:space="preserve">According to Chinese Taoism, “Reversion is the action of </w:t>
      </w:r>
      <w:proofErr w:type="spellStart"/>
      <w:r w:rsidRPr="00A8464E">
        <w:rPr>
          <w:sz w:val="16"/>
        </w:rPr>
        <w:t>Tao</w:t>
      </w:r>
      <w:r w:rsidRPr="00A8464E">
        <w:rPr>
          <w:rFonts w:ascii="MS Gothic" w:eastAsia="MS Gothic" w:hAnsi="MS Gothic" w:cs="MS Gothic" w:hint="eastAsia"/>
          <w:sz w:val="16"/>
        </w:rPr>
        <w:t>（反者道之</w:t>
      </w:r>
      <w:r w:rsidRPr="00A8464E">
        <w:rPr>
          <w:rFonts w:ascii="Microsoft JhengHei" w:eastAsia="Microsoft JhengHei" w:hAnsi="Microsoft JhengHei" w:cs="Microsoft JhengHei" w:hint="eastAsia"/>
          <w:sz w:val="16"/>
        </w:rPr>
        <w:t>动</w:t>
      </w:r>
      <w:proofErr w:type="spellEnd"/>
      <w:r w:rsidRPr="00A8464E">
        <w:rPr>
          <w:sz w:val="16"/>
        </w:rPr>
        <w:t xml:space="preserve">)”, which means that things may develop in the opposite direction of the will, and that strengths and weaknesses can be transformed into each other. </w:t>
      </w:r>
      <w:r w:rsidRPr="00A8464E">
        <w:rPr>
          <w:highlight w:val="green"/>
          <w:u w:val="single"/>
        </w:rPr>
        <w:t>U.S. Arctic policy</w:t>
      </w:r>
      <w:r w:rsidRPr="00A8464E">
        <w:rPr>
          <w:u w:val="single"/>
        </w:rPr>
        <w:t xml:space="preserve"> </w:t>
      </w:r>
      <w:r w:rsidRPr="00A8464E">
        <w:rPr>
          <w:sz w:val="16"/>
        </w:rPr>
        <w:t xml:space="preserve">is falling into the trap of “Reversion is the action of Tao” by </w:t>
      </w:r>
      <w:r w:rsidRPr="00A8464E">
        <w:rPr>
          <w:highlight w:val="green"/>
          <w:u w:val="single"/>
        </w:rPr>
        <w:t>aggravat</w:t>
      </w:r>
      <w:r w:rsidRPr="00A8464E">
        <w:rPr>
          <w:sz w:val="16"/>
        </w:rPr>
        <w:t xml:space="preserve">ing </w:t>
      </w:r>
      <w:r w:rsidRPr="00A8464E">
        <w:rPr>
          <w:highlight w:val="green"/>
          <w:u w:val="single"/>
        </w:rPr>
        <w:t>friends, helping adversaries</w:t>
      </w:r>
      <w:r w:rsidRPr="00A8464E">
        <w:rPr>
          <w:u w:val="single"/>
        </w:rPr>
        <w:t xml:space="preserve">, and </w:t>
      </w:r>
      <w:r w:rsidRPr="00A8464E">
        <w:rPr>
          <w:highlight w:val="green"/>
          <w:u w:val="single"/>
        </w:rPr>
        <w:t>hurting itself</w:t>
      </w:r>
      <w:r w:rsidRPr="00A8464E">
        <w:rPr>
          <w:sz w:val="16"/>
        </w:rPr>
        <w:t xml:space="preserve">. The </w:t>
      </w:r>
      <w:r w:rsidRPr="00A8464E">
        <w:rPr>
          <w:u w:val="single"/>
        </w:rPr>
        <w:t xml:space="preserve">result of </w:t>
      </w:r>
      <w:r w:rsidRPr="00A8464E">
        <w:rPr>
          <w:highlight w:val="green"/>
          <w:u w:val="single"/>
        </w:rPr>
        <w:t>oppressing allies and sacrificing</w:t>
      </w:r>
      <w:r w:rsidRPr="00A8464E">
        <w:rPr>
          <w:u w:val="single"/>
        </w:rPr>
        <w:t xml:space="preserve"> their </w:t>
      </w:r>
      <w:r w:rsidRPr="00A8464E">
        <w:rPr>
          <w:highlight w:val="green"/>
          <w:u w:val="single"/>
        </w:rPr>
        <w:t>interests blindly</w:t>
      </w:r>
      <w:r w:rsidRPr="00A8464E">
        <w:rPr>
          <w:sz w:val="16"/>
        </w:rPr>
        <w:t xml:space="preserve"> is to </w:t>
      </w:r>
      <w:r w:rsidRPr="00A8464E">
        <w:rPr>
          <w:highlight w:val="green"/>
          <w:u w:val="single"/>
        </w:rPr>
        <w:t>push them toward China</w:t>
      </w:r>
      <w:r w:rsidRPr="00A8464E">
        <w:rPr>
          <w:sz w:val="16"/>
        </w:rPr>
        <w:t>.</w:t>
      </w:r>
    </w:p>
    <w:p w14:paraId="01801D07" w14:textId="57BAA11F" w:rsidR="006C51FC" w:rsidRDefault="006C51FC" w:rsidP="006C51FC">
      <w:pPr>
        <w:pStyle w:val="Heading2"/>
        <w:rPr>
          <w:rFonts w:cs="Calibri"/>
        </w:rPr>
      </w:pPr>
      <w:r w:rsidRPr="004F4748">
        <w:rPr>
          <w:rFonts w:cs="Calibri"/>
        </w:rPr>
        <w:lastRenderedPageBreak/>
        <w:t>[Links]</w:t>
      </w:r>
    </w:p>
    <w:p w14:paraId="2DC40E29" w14:textId="556003F3" w:rsidR="00444AA3" w:rsidRDefault="00444AA3" w:rsidP="00444AA3"/>
    <w:p w14:paraId="5F845EF0" w14:textId="76BE52B1" w:rsidR="00444AA3" w:rsidRDefault="00444AA3" w:rsidP="00444AA3">
      <w:pPr>
        <w:pStyle w:val="Heading3"/>
      </w:pPr>
      <w:r>
        <w:lastRenderedPageBreak/>
        <w:t>2AC At: Zero Sum</w:t>
      </w:r>
    </w:p>
    <w:p w14:paraId="184051F1" w14:textId="77777777" w:rsidR="00444AA3" w:rsidRPr="00726861" w:rsidRDefault="00444AA3" w:rsidP="00444AA3">
      <w:pPr>
        <w:pStyle w:val="Heading4"/>
        <w:rPr>
          <w:rStyle w:val="Emphasis"/>
        </w:rPr>
      </w:pPr>
      <w:r>
        <w:t>No link—US and Chinese influence in the Arctic isn’t zero-sum</w:t>
      </w:r>
    </w:p>
    <w:p w14:paraId="76943BA0" w14:textId="77777777" w:rsidR="00444AA3" w:rsidRPr="00F245E1" w:rsidRDefault="00444AA3" w:rsidP="00444AA3">
      <w:proofErr w:type="spellStart"/>
      <w:r w:rsidRPr="00472315">
        <w:rPr>
          <w:rStyle w:val="Style13ptBold"/>
        </w:rPr>
        <w:t>Peiqing</w:t>
      </w:r>
      <w:proofErr w:type="spellEnd"/>
      <w:r w:rsidRPr="00472315">
        <w:rPr>
          <w:rStyle w:val="Style13ptBold"/>
        </w:rPr>
        <w:t xml:space="preserve"> and </w:t>
      </w:r>
      <w:proofErr w:type="spellStart"/>
      <w:r w:rsidRPr="00472315">
        <w:rPr>
          <w:rStyle w:val="Style13ptBold"/>
        </w:rPr>
        <w:t>Huiwen</w:t>
      </w:r>
      <w:proofErr w:type="spellEnd"/>
      <w:r w:rsidRPr="00472315">
        <w:rPr>
          <w:rStyle w:val="Style13ptBold"/>
        </w:rPr>
        <w:t xml:space="preserve"> 23</w:t>
      </w:r>
      <w:r>
        <w:t xml:space="preserve">, *Professor at the School of International Affairs and Public Administration, Ocean University of China **Ph.D. candidate of the College of Foreign Languages, Ocean University of China. (*Guo </w:t>
      </w:r>
      <w:proofErr w:type="spellStart"/>
      <w:r>
        <w:t>Peiqing</w:t>
      </w:r>
      <w:proofErr w:type="spellEnd"/>
      <w:r>
        <w:t xml:space="preserve">, **Chen </w:t>
      </w:r>
      <w:proofErr w:type="spellStart"/>
      <w:r>
        <w:t>Huiwen</w:t>
      </w:r>
      <w:proofErr w:type="spellEnd"/>
      <w:r>
        <w:t xml:space="preserve">, 6-20-2023, “Chinese Perspective on the Arctic and its Implication for Nordic Countries” </w:t>
      </w:r>
      <w:r>
        <w:rPr>
          <w:i/>
          <w:iCs/>
        </w:rPr>
        <w:t xml:space="preserve">The Arctic Institute, </w:t>
      </w:r>
      <w:r w:rsidRPr="002171E5">
        <w:t>https://www.thearcticinstitute.org/chinese-perspective-arctic-implication-nordic-countries/</w:t>
      </w:r>
      <w:r>
        <w:t xml:space="preserve">) </w:t>
      </w:r>
      <w:proofErr w:type="spellStart"/>
      <w:r>
        <w:t>wtk</w:t>
      </w:r>
      <w:proofErr w:type="spellEnd"/>
    </w:p>
    <w:p w14:paraId="2FC0685B" w14:textId="77777777" w:rsidR="00444AA3" w:rsidRPr="00F245E1" w:rsidRDefault="00444AA3" w:rsidP="00444AA3">
      <w:pPr>
        <w:rPr>
          <w:rStyle w:val="StyleUnderline"/>
        </w:rPr>
      </w:pPr>
      <w:r w:rsidRPr="00EF4DED">
        <w:rPr>
          <w:rStyle w:val="StyleUnderline"/>
          <w:highlight w:val="cyan"/>
        </w:rPr>
        <w:t>The U.S. has no ability to oblige</w:t>
      </w:r>
      <w:r w:rsidRPr="00F245E1">
        <w:rPr>
          <w:rStyle w:val="StyleUnderline"/>
        </w:rPr>
        <w:t xml:space="preserve"> the </w:t>
      </w:r>
      <w:r w:rsidRPr="00EF4DED">
        <w:rPr>
          <w:rStyle w:val="StyleUnderline"/>
          <w:highlight w:val="cyan"/>
        </w:rPr>
        <w:t>Nordic countries to disengage with China</w:t>
      </w:r>
    </w:p>
    <w:p w14:paraId="03702F06" w14:textId="77777777" w:rsidR="00444AA3" w:rsidRDefault="00444AA3" w:rsidP="00444AA3">
      <w:pPr>
        <w:rPr>
          <w:sz w:val="16"/>
        </w:rPr>
      </w:pPr>
      <w:r w:rsidRPr="00FF0498">
        <w:rPr>
          <w:rStyle w:val="StyleUnderline"/>
        </w:rPr>
        <w:t>Expelling Chinese power from the Arctic</w:t>
      </w:r>
      <w:r w:rsidRPr="00F245E1">
        <w:rPr>
          <w:sz w:val="16"/>
        </w:rPr>
        <w:t xml:space="preserve"> and preventing China from gaining a foothold in the Nordic region </w:t>
      </w:r>
      <w:r w:rsidRPr="00F245E1">
        <w:rPr>
          <w:rStyle w:val="StyleUnderline"/>
        </w:rPr>
        <w:t>is one of the goals of U.S. Arctic strategy</w:t>
      </w:r>
      <w:r w:rsidRPr="00F245E1">
        <w:rPr>
          <w:sz w:val="16"/>
        </w:rPr>
        <w:t xml:space="preserve">. In recent years, the U.S. has strengthened its control over the Nordic countries through military and intelligence cooperation, constantly forced the Nordic countries to disengage from China and attempted to exclude China from the Nordic region while controlling the Nordic countries at the same time. But </w:t>
      </w:r>
      <w:r w:rsidRPr="00F245E1">
        <w:rPr>
          <w:rStyle w:val="StyleUnderline"/>
        </w:rPr>
        <w:t xml:space="preserve">the </w:t>
      </w:r>
      <w:r w:rsidRPr="00EF4DED">
        <w:rPr>
          <w:rStyle w:val="StyleUnderline"/>
          <w:highlight w:val="cyan"/>
        </w:rPr>
        <w:t>complementary economic structures between</w:t>
      </w:r>
      <w:r w:rsidRPr="00F245E1">
        <w:rPr>
          <w:rStyle w:val="StyleUnderline"/>
        </w:rPr>
        <w:t xml:space="preserve"> the </w:t>
      </w:r>
      <w:r w:rsidRPr="00EF4DED">
        <w:rPr>
          <w:rStyle w:val="StyleUnderline"/>
          <w:highlight w:val="cyan"/>
        </w:rPr>
        <w:t>Nordic countries and China</w:t>
      </w:r>
      <w:r w:rsidRPr="00F245E1">
        <w:rPr>
          <w:rStyle w:val="StyleUnderline"/>
        </w:rPr>
        <w:t xml:space="preserve"> as well as the attractiveness of Chinese funding and infrastructure technology </w:t>
      </w:r>
      <w:r w:rsidRPr="00EF4DED">
        <w:rPr>
          <w:rStyle w:val="Emphasis"/>
          <w:highlight w:val="cyan"/>
        </w:rPr>
        <w:t>makes disengagement impractical</w:t>
      </w:r>
      <w:r w:rsidRPr="00F245E1">
        <w:rPr>
          <w:sz w:val="16"/>
        </w:rPr>
        <w:t>. The Nordic countries will lose diplomatic autonomy if they blindly follow the US instruction. They will miss the opportunity to ride the Chinese development train.</w:t>
      </w:r>
    </w:p>
    <w:p w14:paraId="01C8A2FE" w14:textId="77777777" w:rsidR="00444AA3" w:rsidRDefault="00444AA3" w:rsidP="00444AA3">
      <w:pPr>
        <w:rPr>
          <w:sz w:val="16"/>
        </w:rPr>
      </w:pPr>
      <w:r w:rsidRPr="00F245E1">
        <w:rPr>
          <w:sz w:val="16"/>
        </w:rPr>
        <w:t xml:space="preserve">Globally, </w:t>
      </w:r>
      <w:r w:rsidRPr="00F245E1">
        <w:rPr>
          <w:rStyle w:val="StyleUnderline"/>
        </w:rPr>
        <w:t>it has been the goal of U.S. policymakers to push the U.S. and its allies to disengage with China</w:t>
      </w:r>
      <w:r w:rsidRPr="00F245E1">
        <w:rPr>
          <w:sz w:val="16"/>
        </w:rPr>
        <w:t xml:space="preserve"> in the areas of economic trade, technology, and education. This aim replicates the Cold War era when they ganged up and disintegrated the Soviet Union. Some experts call it the “New Cold War.” Such theorists argue that China will collapse if it is excluded from the current international system and prevented from benefiting from the world trading system and technological development – as what happened with the Soviet Union. However, </w:t>
      </w:r>
      <w:r w:rsidRPr="00F245E1">
        <w:rPr>
          <w:rStyle w:val="StyleUnderline"/>
        </w:rPr>
        <w:t>policymakers holding this assumption do not realize the difference between today’s China and the Soviet Union of the Cold War era. China manufactures large amounts of industrial goods</w:t>
      </w:r>
      <w:r w:rsidRPr="00F245E1">
        <w:rPr>
          <w:sz w:val="16"/>
        </w:rPr>
        <w:t xml:space="preserve"> for the world every day, </w:t>
      </w:r>
      <w:r w:rsidRPr="00F245E1">
        <w:rPr>
          <w:rStyle w:val="StyleUnderline"/>
        </w:rPr>
        <w:t>and has the largest and most comprehensive industrial system in the world.</w:t>
      </w:r>
      <w:r w:rsidRPr="00F245E1">
        <w:rPr>
          <w:sz w:val="16"/>
        </w:rPr>
        <w:t xml:space="preserve"> </w:t>
      </w:r>
      <w:r w:rsidRPr="00F245E1">
        <w:rPr>
          <w:rStyle w:val="Emphasis"/>
        </w:rPr>
        <w:t>Even the United States is not yet able to decouple from China</w:t>
      </w:r>
      <w:r w:rsidRPr="00F245E1">
        <w:rPr>
          <w:sz w:val="16"/>
        </w:rPr>
        <w:t>. Despite escalating national security tensions, trade between the United States and China hit a record high in 2022, with the bilateral goods trade between the countries rising to $690.6 billion, according to official U.S. data, topping the previous record of $658.8 billion in 2018. Exports to China increased by $2.4 billion to $153.8 billion, while imports of Chinese products rose by $31.8 billion to $536.8 billion, according to the U.S. Bureau of Economic Analysis.9)</w:t>
      </w:r>
    </w:p>
    <w:p w14:paraId="0921AB64" w14:textId="77777777" w:rsidR="00444AA3" w:rsidRDefault="00444AA3" w:rsidP="00444AA3">
      <w:pPr>
        <w:rPr>
          <w:sz w:val="16"/>
        </w:rPr>
      </w:pPr>
      <w:r w:rsidRPr="00F245E1">
        <w:rPr>
          <w:sz w:val="16"/>
        </w:rPr>
        <w:t>The U.S. sanctions against China inevitably lead to damage to its allies’ economic systems. In President Joe Biden’s 2023 State of the Union address, the U.S. leader announced that it wants to begin a trade embargo against allies: “Tonight, I’m announcing new standards that all construction materials used in federal infrastructure projects must be made in the United States. America-made lumber, glass, gypsum board and fiber optic cable. American roads, American bridges and American highways will be made with American products.” U.S. alliance policy is filled with a plethora of inherent contradictions, such as targeting the embargo on products made by allies – harming the interests of allies. Will the U.S. policy succeed in defending “Made in America” and excluding Chinese and U.S. ally products? History and facts have proved its failure. As long as China insists on “equality and mutual benefit” and continues to strengthen the trade ties with the world, and if the U.S. allies can benefit from trade with China, the policy of containing and isolating China is doomed to failure. Britain, France, West Germany, Japan and Canada traded with the Soviet Union despite the Iron Curtain during the Cold War. There is a similar situation with China today. At the request of Russia, the UN Security Council held a public meeting on February 21, 2023 for the Nord Stream gas pipeline explosion of last September. The convening nations discussed launching an international investigation of the Nord Stream II explosion. The results of the investigation may continue to tear apart the US-led Atlantic alliance system.</w:t>
      </w:r>
    </w:p>
    <w:p w14:paraId="6BB8C8E2" w14:textId="77777777" w:rsidR="00444AA3" w:rsidRPr="00F245E1" w:rsidRDefault="00444AA3" w:rsidP="00444AA3">
      <w:pPr>
        <w:rPr>
          <w:rStyle w:val="Emphasis"/>
        </w:rPr>
      </w:pPr>
      <w:r w:rsidRPr="00F245E1">
        <w:rPr>
          <w:rStyle w:val="StyleUnderline"/>
        </w:rPr>
        <w:t xml:space="preserve">Because the U.S. shares more of the same political-economic values as the Nordic countries, </w:t>
      </w:r>
      <w:r w:rsidRPr="00EF4DED">
        <w:rPr>
          <w:rStyle w:val="Emphasis"/>
          <w:highlight w:val="cyan"/>
        </w:rPr>
        <w:t>China has never expected the Nordic countries to side with China</w:t>
      </w:r>
      <w:r w:rsidRPr="00F245E1">
        <w:rPr>
          <w:sz w:val="16"/>
        </w:rPr>
        <w:t xml:space="preserve">, </w:t>
      </w:r>
      <w:r w:rsidRPr="00F245E1">
        <w:rPr>
          <w:rStyle w:val="StyleUnderline"/>
        </w:rPr>
        <w:t>nor expected the Nordic countries to betray the United States.</w:t>
      </w:r>
      <w:r w:rsidRPr="00F245E1">
        <w:rPr>
          <w:sz w:val="16"/>
        </w:rPr>
        <w:t xml:space="preserve"> </w:t>
      </w:r>
      <w:r w:rsidRPr="00EF4DED">
        <w:rPr>
          <w:rStyle w:val="StyleUnderline"/>
          <w:highlight w:val="cyan"/>
        </w:rPr>
        <w:t>What China plans to do is to ignite Nordic countries’ ideals for higher standards of living</w:t>
      </w:r>
      <w:r w:rsidRPr="00FF0498">
        <w:rPr>
          <w:rStyle w:val="StyleUnderline"/>
        </w:rPr>
        <w:t>,</w:t>
      </w:r>
      <w:r w:rsidRPr="00F245E1">
        <w:rPr>
          <w:rStyle w:val="StyleUnderline"/>
        </w:rPr>
        <w:t xml:space="preserve"> to awaken their inspiration for national dignity and their dream for independent policy making.</w:t>
      </w:r>
      <w:r w:rsidRPr="00F245E1">
        <w:rPr>
          <w:sz w:val="16"/>
        </w:rPr>
        <w:t xml:space="preserve"> </w:t>
      </w:r>
      <w:r w:rsidRPr="00EF4DED">
        <w:rPr>
          <w:rStyle w:val="Emphasis"/>
          <w:highlight w:val="cyan"/>
        </w:rPr>
        <w:t>Nobody can stop people’s aspiration for a better life once it is ignited</w:t>
      </w:r>
      <w:r w:rsidRPr="00F245E1">
        <w:rPr>
          <w:sz w:val="16"/>
        </w:rPr>
        <w:t xml:space="preserve">. The elites and populations of the Nordic countries have the natural right to pursue higher levels of economic development, higher-level industrial structures and more autonomous national strategies. </w:t>
      </w:r>
      <w:r w:rsidRPr="00EF4DED">
        <w:rPr>
          <w:rStyle w:val="StyleUnderline"/>
          <w:highlight w:val="cyan"/>
        </w:rPr>
        <w:t>If the U.S. attempts to</w:t>
      </w:r>
      <w:r w:rsidRPr="00F245E1">
        <w:rPr>
          <w:rStyle w:val="StyleUnderline"/>
        </w:rPr>
        <w:t xml:space="preserve"> forcefully </w:t>
      </w:r>
      <w:r w:rsidRPr="00EF4DED">
        <w:rPr>
          <w:rStyle w:val="StyleUnderline"/>
          <w:highlight w:val="cyan"/>
        </w:rPr>
        <w:t>separate these countries from China</w:t>
      </w:r>
      <w:r w:rsidRPr="00F245E1">
        <w:rPr>
          <w:sz w:val="16"/>
        </w:rPr>
        <w:t xml:space="preserve">, including commercial and academic exchanges between both sides, </w:t>
      </w:r>
      <w:r w:rsidRPr="00EF4DED">
        <w:rPr>
          <w:rStyle w:val="StyleUnderline"/>
          <w:highlight w:val="cyan"/>
        </w:rPr>
        <w:t>it may</w:t>
      </w:r>
      <w:r w:rsidRPr="00F245E1">
        <w:rPr>
          <w:sz w:val="16"/>
        </w:rPr>
        <w:t xml:space="preserve"> instead </w:t>
      </w:r>
      <w:r w:rsidRPr="00EF4DED">
        <w:rPr>
          <w:rStyle w:val="StyleUnderline"/>
          <w:highlight w:val="cyan"/>
        </w:rPr>
        <w:t>stimulate</w:t>
      </w:r>
      <w:r w:rsidRPr="00EF4DED">
        <w:rPr>
          <w:sz w:val="16"/>
          <w:highlight w:val="cyan"/>
        </w:rPr>
        <w:t xml:space="preserve"> </w:t>
      </w:r>
      <w:r w:rsidRPr="00EF4DED">
        <w:rPr>
          <w:rStyle w:val="Emphasis"/>
          <w:highlight w:val="cyan"/>
        </w:rPr>
        <w:t>greater interest in their exchanges with China</w:t>
      </w:r>
      <w:r w:rsidRPr="00F245E1">
        <w:rPr>
          <w:sz w:val="16"/>
        </w:rPr>
        <w:t xml:space="preserve"> </w:t>
      </w:r>
      <w:r w:rsidRPr="00EF4DED">
        <w:rPr>
          <w:rStyle w:val="StyleUnderline"/>
          <w:highlight w:val="cyan"/>
        </w:rPr>
        <w:t xml:space="preserve">and </w:t>
      </w:r>
      <w:r w:rsidRPr="00EF4DED">
        <w:rPr>
          <w:rStyle w:val="StyleUnderline"/>
          <w:highlight w:val="cyan"/>
        </w:rPr>
        <w:lastRenderedPageBreak/>
        <w:t>raise the cost of U.S. control over</w:t>
      </w:r>
      <w:r w:rsidRPr="00F245E1">
        <w:rPr>
          <w:rStyle w:val="StyleUnderline"/>
        </w:rPr>
        <w:t xml:space="preserve"> its </w:t>
      </w:r>
      <w:r w:rsidRPr="00EF4DED">
        <w:rPr>
          <w:rStyle w:val="StyleUnderline"/>
          <w:highlight w:val="cyan"/>
        </w:rPr>
        <w:t>allies</w:t>
      </w:r>
      <w:r w:rsidRPr="00F245E1">
        <w:rPr>
          <w:sz w:val="16"/>
        </w:rPr>
        <w:t xml:space="preserve">, </w:t>
      </w:r>
      <w:r w:rsidRPr="00EF4DED">
        <w:rPr>
          <w:rStyle w:val="StyleUnderline"/>
          <w:highlight w:val="cyan"/>
        </w:rPr>
        <w:t>since it is</w:t>
      </w:r>
      <w:r w:rsidRPr="00EF4DED">
        <w:rPr>
          <w:sz w:val="16"/>
          <w:highlight w:val="cyan"/>
        </w:rPr>
        <w:t xml:space="preserve"> </w:t>
      </w:r>
      <w:r w:rsidRPr="00EF4DED">
        <w:rPr>
          <w:rStyle w:val="Emphasis"/>
          <w:highlight w:val="cyan"/>
        </w:rPr>
        <w:t>impossible to cut off the Nordic countries from China</w:t>
      </w:r>
      <w:r w:rsidRPr="00F245E1">
        <w:rPr>
          <w:rStyle w:val="Emphasis"/>
        </w:rPr>
        <w:t xml:space="preserve"> </w:t>
      </w:r>
      <w:r w:rsidRPr="00F245E1">
        <w:rPr>
          <w:sz w:val="16"/>
        </w:rPr>
        <w:t>in the information age.</w:t>
      </w:r>
    </w:p>
    <w:p w14:paraId="2AFF87B8" w14:textId="77777777" w:rsidR="00444AA3" w:rsidRPr="00F245E1" w:rsidRDefault="00444AA3" w:rsidP="00444AA3">
      <w:pPr>
        <w:rPr>
          <w:sz w:val="16"/>
        </w:rPr>
      </w:pPr>
      <w:r w:rsidRPr="00F245E1">
        <w:rPr>
          <w:sz w:val="16"/>
        </w:rPr>
        <w:t>The U.S. Nordic policy will eventually bite back at itself</w:t>
      </w:r>
    </w:p>
    <w:p w14:paraId="280671B1" w14:textId="77777777" w:rsidR="00444AA3" w:rsidRDefault="00444AA3" w:rsidP="00444AA3">
      <w:pPr>
        <w:rPr>
          <w:sz w:val="16"/>
        </w:rPr>
      </w:pPr>
      <w:r w:rsidRPr="00F245E1">
        <w:rPr>
          <w:sz w:val="16"/>
        </w:rPr>
        <w:t>The U.S. is a capitalist country, and the principle of confrontation with China in the Nordic region is subject to hegemonic and economic interests. The costs of competing with China in the Nordic region have to be calculated and balanced. Confrontation with China can only be profitable and sustainable if the benefits outweigh the costs. Once the costs are higher than the benefits, it will be difficult for the U.S. to sustain the competition. The profit-seeking properties of capital dictates a strong internal countervailing force which will make the U.S. tired of dealing with it. According to the analyses of Hillary Clinton, China has the advantage of a more powerful political system than the United States, which controls fewer national resources than China. “We’ll never beat China unless ‘we take back the means of production.’”10) China can utilize more resources and compete with the U.S. at any cost, but the U.S. political system cannot do so. Due to the political system advantages, China will be the last winner in the Nordic competing with the U.S.</w:t>
      </w:r>
    </w:p>
    <w:p w14:paraId="1A445098" w14:textId="77777777" w:rsidR="00444AA3" w:rsidRDefault="00444AA3" w:rsidP="00444AA3">
      <w:pPr>
        <w:rPr>
          <w:sz w:val="16"/>
        </w:rPr>
      </w:pPr>
      <w:r w:rsidRPr="00F245E1">
        <w:rPr>
          <w:sz w:val="16"/>
        </w:rPr>
        <w:t xml:space="preserve">According to Chinese Taoism, “Reversion is the action of </w:t>
      </w:r>
      <w:proofErr w:type="spellStart"/>
      <w:r w:rsidRPr="00F245E1">
        <w:rPr>
          <w:sz w:val="16"/>
        </w:rPr>
        <w:t>Tao</w:t>
      </w:r>
      <w:r w:rsidRPr="00F245E1">
        <w:rPr>
          <w:rFonts w:ascii="MS Gothic" w:eastAsia="MS Gothic" w:hAnsi="MS Gothic" w:cs="MS Gothic" w:hint="eastAsia"/>
          <w:sz w:val="16"/>
        </w:rPr>
        <w:t>（反者道之</w:t>
      </w:r>
      <w:r w:rsidRPr="00F245E1">
        <w:rPr>
          <w:rFonts w:ascii="Microsoft JhengHei" w:eastAsia="Microsoft JhengHei" w:hAnsi="Microsoft JhengHei" w:cs="Microsoft JhengHei" w:hint="eastAsia"/>
          <w:sz w:val="16"/>
        </w:rPr>
        <w:t>动</w:t>
      </w:r>
      <w:proofErr w:type="spellEnd"/>
      <w:r w:rsidRPr="00F245E1">
        <w:rPr>
          <w:sz w:val="16"/>
        </w:rPr>
        <w:t>)”, which means that things may develop in the opposite direction of the will, and that strengths and weaknesses can be transformed into each other. U.S. Arctic policy is falling into the trap of “Reversion is the action of Tao” by aggravating friends, helping adversaries, and hurting itself. The result of oppressing allies and sacrificing their interests blindly is to push them toward China.</w:t>
      </w:r>
    </w:p>
    <w:p w14:paraId="49D4A106" w14:textId="77777777" w:rsidR="00444AA3" w:rsidRDefault="00444AA3" w:rsidP="00444AA3">
      <w:pPr>
        <w:rPr>
          <w:sz w:val="16"/>
        </w:rPr>
      </w:pPr>
      <w:r w:rsidRPr="00F245E1">
        <w:rPr>
          <w:rStyle w:val="StyleUnderline"/>
        </w:rPr>
        <w:t>The U.S. is falling into a trap and vicious cycle. The greater the effort to boycott China, the greater the price it has to pay and the greater the loss it will suffe</w:t>
      </w:r>
      <w:r w:rsidRPr="00F245E1">
        <w:rPr>
          <w:sz w:val="16"/>
        </w:rPr>
        <w:t xml:space="preserve">r. Any miscalculation will push the U.S.’ allies toward China, which adhere to the principle of mutual benefit and win-win. The disastrous effects of U.S. policy are not visible now, but they will be in the future. </w:t>
      </w:r>
      <w:r w:rsidRPr="00EF4DED">
        <w:rPr>
          <w:rStyle w:val="Emphasis"/>
          <w:sz w:val="30"/>
          <w:szCs w:val="28"/>
          <w:highlight w:val="cyan"/>
        </w:rPr>
        <w:t>The Nordic countries could maintain and increase cooperation with the U.S.</w:t>
      </w:r>
      <w:r w:rsidRPr="00FF0498">
        <w:rPr>
          <w:rStyle w:val="StyleUnderline"/>
          <w:sz w:val="28"/>
          <w:szCs w:val="28"/>
        </w:rPr>
        <w:t xml:space="preserve"> rationally, </w:t>
      </w:r>
      <w:r w:rsidRPr="00EF4DED">
        <w:rPr>
          <w:rStyle w:val="Emphasis"/>
          <w:sz w:val="30"/>
          <w:szCs w:val="28"/>
          <w:highlight w:val="cyan"/>
        </w:rPr>
        <w:t>while strengthening their ties with China which adhere to win-win cooperation</w:t>
      </w:r>
      <w:r w:rsidRPr="00FF0498">
        <w:rPr>
          <w:rStyle w:val="StyleUnderline"/>
          <w:sz w:val="28"/>
          <w:szCs w:val="28"/>
        </w:rPr>
        <w:t xml:space="preserve"> </w:t>
      </w:r>
      <w:r w:rsidRPr="00F245E1">
        <w:rPr>
          <w:rStyle w:val="StyleUnderline"/>
        </w:rPr>
        <w:t>and keeping its promises, and obtain practical benefits and national dignity in the face of power competition</w:t>
      </w:r>
      <w:r w:rsidRPr="00F245E1">
        <w:rPr>
          <w:sz w:val="16"/>
        </w:rPr>
        <w:t>. For the United States, the only way out is to either give up the vicious competition with China or cooperate with China to maintain peace and prosperity in the North Atlantic and Arctic.</w:t>
      </w:r>
    </w:p>
    <w:p w14:paraId="7E7745A3" w14:textId="40B76970" w:rsidR="00444AA3" w:rsidRDefault="00444AA3" w:rsidP="00444AA3"/>
    <w:p w14:paraId="5450D598" w14:textId="6B170554" w:rsidR="00444AA3" w:rsidRDefault="008F2531" w:rsidP="00444AA3">
      <w:pPr>
        <w:pStyle w:val="Heading3"/>
      </w:pPr>
      <w:r>
        <w:lastRenderedPageBreak/>
        <w:t xml:space="preserve">2AC - </w:t>
      </w:r>
      <w:r w:rsidR="00444AA3">
        <w:t>China Fails in Arctic</w:t>
      </w:r>
    </w:p>
    <w:p w14:paraId="3C1F0581" w14:textId="77777777" w:rsidR="00444AA3" w:rsidRDefault="00444AA3" w:rsidP="00444AA3">
      <w:pPr>
        <w:pStyle w:val="Heading4"/>
      </w:pPr>
      <w:bookmarkStart w:id="0" w:name="_Hlk200349789"/>
      <w:r>
        <w:t>China fails in the Arctic and won’t try to lead</w:t>
      </w:r>
    </w:p>
    <w:p w14:paraId="0D23052D" w14:textId="77777777" w:rsidR="00444AA3" w:rsidRPr="00654ABD" w:rsidRDefault="00444AA3" w:rsidP="00444AA3">
      <w:proofErr w:type="spellStart"/>
      <w:r w:rsidRPr="00654ABD">
        <w:rPr>
          <w:rStyle w:val="Style13ptBold"/>
        </w:rPr>
        <w:t>Lackenbauer</w:t>
      </w:r>
      <w:proofErr w:type="spellEnd"/>
      <w:r w:rsidRPr="00654ABD">
        <w:rPr>
          <w:rStyle w:val="Style13ptBold"/>
        </w:rPr>
        <w:t xml:space="preserve"> et al. 22</w:t>
      </w:r>
      <w:r>
        <w:t xml:space="preserve">, *Canada Research Chair (Tier 1) in the Study of the Canadian North and a professor in the School for the Study of Canada at Trent University. **Associate professor teaching in the Public Policy and Governance program at St. Francis Xavier University. ***PhD candidate at the University of Calgary and serves as the policy and research coordinator in the North American and Arctic </w:t>
      </w:r>
      <w:proofErr w:type="spellStart"/>
      <w:r>
        <w:t>Defence</w:t>
      </w:r>
      <w:proofErr w:type="spellEnd"/>
      <w:r>
        <w:t xml:space="preserve"> and Security Network. (*Dr. P. Whitney </w:t>
      </w:r>
      <w:proofErr w:type="spellStart"/>
      <w:r>
        <w:t>Lackenbauer</w:t>
      </w:r>
      <w:proofErr w:type="spellEnd"/>
      <w:r>
        <w:t xml:space="preserve">, **Dr. Adam </w:t>
      </w:r>
      <w:proofErr w:type="spellStart"/>
      <w:r>
        <w:t>Lajeunesse</w:t>
      </w:r>
      <w:proofErr w:type="spellEnd"/>
      <w:r>
        <w:t xml:space="preserve">, ***Ryan Dean, 10-3-2022, “Why China Is Not a Peer Competitor in the Arctic” Journal of Indo-Pacific Affairs, Air University Press </w:t>
      </w:r>
      <w:r w:rsidRPr="002171E5">
        <w:t>https://www.airuniversity.af.edu/JIPA/Display/Article/3172586/why-china-is-not-a-peer-competitor-in-the-arctic/</w:t>
      </w:r>
      <w:r>
        <w:t xml:space="preserve">) </w:t>
      </w:r>
      <w:proofErr w:type="spellStart"/>
      <w:r>
        <w:t>wtk</w:t>
      </w:r>
      <w:proofErr w:type="spellEnd"/>
      <w:r>
        <w:t xml:space="preserve"> </w:t>
      </w:r>
    </w:p>
    <w:p w14:paraId="138A44A0" w14:textId="77777777" w:rsidR="00444AA3" w:rsidRPr="00F719B9" w:rsidRDefault="00444AA3" w:rsidP="00444AA3">
      <w:pPr>
        <w:rPr>
          <w:sz w:val="16"/>
        </w:rPr>
      </w:pPr>
    </w:p>
    <w:p w14:paraId="3A776739" w14:textId="77777777" w:rsidR="00444AA3" w:rsidRPr="00F719B9" w:rsidRDefault="00444AA3" w:rsidP="00444AA3">
      <w:pPr>
        <w:rPr>
          <w:sz w:val="16"/>
        </w:rPr>
      </w:pPr>
      <w:r w:rsidRPr="00F719B9">
        <w:rPr>
          <w:sz w:val="16"/>
        </w:rPr>
        <w:t>China as Military Peer Competitor in the Arctic?</w:t>
      </w:r>
    </w:p>
    <w:p w14:paraId="11BFB8EC" w14:textId="77777777" w:rsidR="00444AA3" w:rsidRPr="00F719B9" w:rsidRDefault="00444AA3" w:rsidP="00444AA3">
      <w:pPr>
        <w:rPr>
          <w:sz w:val="16"/>
        </w:rPr>
      </w:pPr>
      <w:r w:rsidRPr="00EF4DED">
        <w:rPr>
          <w:rStyle w:val="Emphasis"/>
          <w:highlight w:val="cyan"/>
        </w:rPr>
        <w:t>The Arctic is not</w:t>
      </w:r>
      <w:r w:rsidRPr="00630C7A">
        <w:rPr>
          <w:rStyle w:val="Emphasis"/>
        </w:rPr>
        <w:t xml:space="preserve"> as central or </w:t>
      </w:r>
      <w:r w:rsidRPr="00EF4DED">
        <w:rPr>
          <w:rStyle w:val="Emphasis"/>
          <w:highlight w:val="cyan"/>
        </w:rPr>
        <w:t>important to China</w:t>
      </w:r>
      <w:r w:rsidRPr="00630C7A">
        <w:rPr>
          <w:rStyle w:val="Emphasis"/>
        </w:rPr>
        <w:t xml:space="preserve"> as the writings of many Western Arctic commentators might suggest</w:t>
      </w:r>
      <w:r w:rsidRPr="00F719B9">
        <w:rPr>
          <w:sz w:val="16"/>
        </w:rPr>
        <w:t xml:space="preserve">. </w:t>
      </w:r>
      <w:r w:rsidRPr="00EF4DED">
        <w:rPr>
          <w:rStyle w:val="StyleUnderline"/>
          <w:highlight w:val="cyan"/>
        </w:rPr>
        <w:t>Beijing’s</w:t>
      </w:r>
      <w:r w:rsidRPr="00630C7A">
        <w:rPr>
          <w:rStyle w:val="StyleUnderline"/>
        </w:rPr>
        <w:t xml:space="preserve"> main </w:t>
      </w:r>
      <w:r w:rsidRPr="00EF4DED">
        <w:rPr>
          <w:rStyle w:val="StyleUnderline"/>
          <w:highlight w:val="cyan"/>
        </w:rPr>
        <w:t>preoccupations are still closer to home</w:t>
      </w:r>
      <w:r w:rsidRPr="00F719B9">
        <w:rPr>
          <w:sz w:val="16"/>
        </w:rPr>
        <w:t xml:space="preserve">. </w:t>
      </w:r>
      <w:r w:rsidRPr="00630C7A">
        <w:rPr>
          <w:rStyle w:val="StyleUnderline"/>
        </w:rPr>
        <w:t>Taiwan still represents the PLA’s main strategic direction</w:t>
      </w:r>
      <w:r w:rsidRPr="00F719B9">
        <w:rPr>
          <w:sz w:val="16"/>
        </w:rPr>
        <w:t xml:space="preserve">, </w:t>
      </w:r>
      <w:r w:rsidRPr="00630C7A">
        <w:rPr>
          <w:rStyle w:val="StyleUnderline"/>
        </w:rPr>
        <w:t>with other clear priorities including the E</w:t>
      </w:r>
      <w:r w:rsidRPr="00F719B9">
        <w:rPr>
          <w:sz w:val="16"/>
        </w:rPr>
        <w:t xml:space="preserve">ast </w:t>
      </w:r>
      <w:r w:rsidRPr="00630C7A">
        <w:rPr>
          <w:rStyle w:val="StyleUnderline"/>
        </w:rPr>
        <w:t>C</w:t>
      </w:r>
      <w:r w:rsidRPr="00F719B9">
        <w:rPr>
          <w:sz w:val="16"/>
        </w:rPr>
        <w:t xml:space="preserve">hina </w:t>
      </w:r>
      <w:r w:rsidRPr="00630C7A">
        <w:rPr>
          <w:rStyle w:val="StyleUnderline"/>
        </w:rPr>
        <w:t>S</w:t>
      </w:r>
      <w:r w:rsidRPr="00F719B9">
        <w:rPr>
          <w:sz w:val="16"/>
        </w:rPr>
        <w:t xml:space="preserve">ea, the </w:t>
      </w:r>
      <w:r w:rsidRPr="00630C7A">
        <w:rPr>
          <w:rStyle w:val="StyleUnderline"/>
        </w:rPr>
        <w:t>S</w:t>
      </w:r>
      <w:r w:rsidRPr="00F719B9">
        <w:rPr>
          <w:sz w:val="16"/>
        </w:rPr>
        <w:t xml:space="preserve">outh </w:t>
      </w:r>
      <w:r w:rsidRPr="00630C7A">
        <w:rPr>
          <w:rStyle w:val="StyleUnderline"/>
        </w:rPr>
        <w:t>C</w:t>
      </w:r>
      <w:r w:rsidRPr="00F719B9">
        <w:rPr>
          <w:sz w:val="16"/>
        </w:rPr>
        <w:t xml:space="preserve">hina </w:t>
      </w:r>
      <w:r w:rsidRPr="00630C7A">
        <w:rPr>
          <w:rStyle w:val="StyleUnderline"/>
        </w:rPr>
        <w:t>S</w:t>
      </w:r>
      <w:r w:rsidRPr="00F719B9">
        <w:rPr>
          <w:sz w:val="16"/>
        </w:rPr>
        <w:t xml:space="preserve">ea, </w:t>
      </w:r>
      <w:r w:rsidRPr="00630C7A">
        <w:rPr>
          <w:rStyle w:val="StyleUnderline"/>
        </w:rPr>
        <w:t>and China’s borders</w:t>
      </w:r>
      <w:r w:rsidRPr="00F719B9">
        <w:rPr>
          <w:sz w:val="16"/>
        </w:rPr>
        <w:t xml:space="preserve"> with India and North Korea.45 The PLA’s priorities, as expressed by its shipbuilding and force design, certainly demonstrate this focus on China’s near-abroad (Taiwan and taking full control of the disputed waters of the South China Sea in particular). In short, </w:t>
      </w:r>
      <w:r w:rsidRPr="00630C7A">
        <w:rPr>
          <w:rStyle w:val="StyleUnderline"/>
        </w:rPr>
        <w:t>the closer a region is to China, the more important it is to Beijing</w:t>
      </w:r>
      <w:r w:rsidRPr="00F719B9">
        <w:rPr>
          <w:sz w:val="16"/>
        </w:rPr>
        <w:t xml:space="preserve">, with Chinese strategists viewing the world as a series of concentric circles of decreasing priority. </w:t>
      </w:r>
      <w:r w:rsidRPr="00EF4DED">
        <w:rPr>
          <w:rStyle w:val="StyleUnderline"/>
          <w:highlight w:val="cyan"/>
        </w:rPr>
        <w:t>Beyond Asia, Chinese attention is given to Africa, Europe, and then the Americas</w:t>
      </w:r>
      <w:r w:rsidRPr="00F719B9">
        <w:rPr>
          <w:sz w:val="16"/>
        </w:rPr>
        <w:t>. While this means China will risk undertaking provocative actions closer to home, such as military exercises near Taiwan or the PLA’s construction and fortification of artificial islands in the South China Sea, it does not mean China will do so in the comparatively distant Arctic.46</w:t>
      </w:r>
    </w:p>
    <w:p w14:paraId="0325E697" w14:textId="77777777" w:rsidR="00444AA3" w:rsidRDefault="00444AA3" w:rsidP="00444AA3">
      <w:pPr>
        <w:rPr>
          <w:rStyle w:val="StyleUnderline"/>
        </w:rPr>
      </w:pPr>
      <w:r w:rsidRPr="00EF4DED">
        <w:rPr>
          <w:rStyle w:val="StyleUnderline"/>
          <w:highlight w:val="cyan"/>
        </w:rPr>
        <w:t>Given the small Chinese footprint in the Arctic</w:t>
      </w:r>
      <w:r w:rsidRPr="00F719B9">
        <w:rPr>
          <w:sz w:val="16"/>
        </w:rPr>
        <w:t xml:space="preserve"> and hypothetical military threat in or through the Arctic, what accounts for the vigor with which many political and academic commentators insist that the United States and its Arctic state allies must mount a military response to China in the region? </w:t>
      </w:r>
      <w:r w:rsidRPr="00EF4DED">
        <w:rPr>
          <w:rStyle w:val="StyleUnderline"/>
          <w:highlight w:val="cyan"/>
        </w:rPr>
        <w:t>Narratives</w:t>
      </w:r>
      <w:r w:rsidRPr="00630C7A">
        <w:rPr>
          <w:rStyle w:val="StyleUnderline"/>
        </w:rPr>
        <w:t xml:space="preserve"> tend to </w:t>
      </w:r>
      <w:r w:rsidRPr="00EF4DED">
        <w:rPr>
          <w:rStyle w:val="StyleUnderline"/>
          <w:highlight w:val="cyan"/>
        </w:rPr>
        <w:t>conflate</w:t>
      </w:r>
      <w:r w:rsidRPr="00630C7A">
        <w:rPr>
          <w:rStyle w:val="StyleUnderline"/>
        </w:rPr>
        <w:t xml:space="preserve"> the more</w:t>
      </w:r>
      <w:r w:rsidRPr="00F719B9">
        <w:rPr>
          <w:sz w:val="16"/>
        </w:rPr>
        <w:t xml:space="preserve"> </w:t>
      </w:r>
      <w:r w:rsidRPr="00EF4DED">
        <w:rPr>
          <w:rStyle w:val="Emphasis"/>
          <w:highlight w:val="cyan"/>
        </w:rPr>
        <w:t>hypothetical</w:t>
      </w:r>
      <w:r w:rsidRPr="00EF4DED">
        <w:rPr>
          <w:sz w:val="16"/>
          <w:highlight w:val="cyan"/>
        </w:rPr>
        <w:t xml:space="preserve"> </w:t>
      </w:r>
      <w:r w:rsidRPr="00EF4DED">
        <w:rPr>
          <w:rStyle w:val="StyleUnderline"/>
          <w:highlight w:val="cyan"/>
        </w:rPr>
        <w:t>risk</w:t>
      </w:r>
      <w:r w:rsidRPr="00630C7A">
        <w:rPr>
          <w:rStyle w:val="StyleUnderline"/>
        </w:rPr>
        <w:t xml:space="preserve"> that China poses</w:t>
      </w:r>
      <w:r w:rsidRPr="00F719B9">
        <w:rPr>
          <w:sz w:val="16"/>
        </w:rPr>
        <w:t xml:space="preserve"> as an international actor </w:t>
      </w:r>
      <w:r w:rsidRPr="00630C7A">
        <w:rPr>
          <w:rStyle w:val="StyleUnderline"/>
        </w:rPr>
        <w:t>in the Arctic</w:t>
      </w:r>
      <w:r w:rsidRPr="00F719B9">
        <w:rPr>
          <w:sz w:val="16"/>
        </w:rPr>
        <w:t xml:space="preserve"> </w:t>
      </w:r>
      <w:r w:rsidRPr="00EF4DED">
        <w:rPr>
          <w:rStyle w:val="StyleUnderline"/>
          <w:highlight w:val="cyan"/>
        </w:rPr>
        <w:t>with the</w:t>
      </w:r>
      <w:r w:rsidRPr="00EF4DED">
        <w:rPr>
          <w:sz w:val="16"/>
          <w:highlight w:val="cyan"/>
        </w:rPr>
        <w:t xml:space="preserve"> </w:t>
      </w:r>
      <w:r w:rsidRPr="00EF4DED">
        <w:rPr>
          <w:rStyle w:val="Emphasis"/>
          <w:highlight w:val="cyan"/>
        </w:rPr>
        <w:t>real</w:t>
      </w:r>
      <w:r w:rsidRPr="00EF4DED">
        <w:rPr>
          <w:sz w:val="16"/>
          <w:highlight w:val="cyan"/>
        </w:rPr>
        <w:t xml:space="preserve"> </w:t>
      </w:r>
      <w:r w:rsidRPr="00EF4DED">
        <w:rPr>
          <w:rStyle w:val="StyleUnderline"/>
          <w:highlight w:val="cyan"/>
        </w:rPr>
        <w:t>risk</w:t>
      </w:r>
      <w:r w:rsidRPr="00630C7A">
        <w:rPr>
          <w:rStyle w:val="StyleUnderline"/>
        </w:rPr>
        <w:t xml:space="preserve"> that Beijing already poses as a regional actor in the Pacific</w:t>
      </w:r>
      <w:r w:rsidRPr="00F719B9">
        <w:rPr>
          <w:sz w:val="16"/>
        </w:rPr>
        <w:t>. The danger is that over-inflated or misplaced fears about China’s military threat to and in the Arctic may prove to be a strategic distraction, diverting Arctic states’ attention and defense resources from elsewhere.47 In this sense, prematurely elevating China to military peer or near-peer competitor status in the Arctic can divert attention from parts of the world where the PRC’s capabilities and interests actually warrant such status.</w:t>
      </w:r>
      <w:bookmarkEnd w:id="0"/>
    </w:p>
    <w:p w14:paraId="600BF2D0" w14:textId="77777777" w:rsidR="00444AA3" w:rsidRPr="00F719B9" w:rsidRDefault="00444AA3" w:rsidP="00444AA3">
      <w:pPr>
        <w:rPr>
          <w:sz w:val="16"/>
        </w:rPr>
      </w:pPr>
      <w:r w:rsidRPr="00F719B9">
        <w:rPr>
          <w:sz w:val="16"/>
        </w:rPr>
        <w:t xml:space="preserve">Within the Chinese bureaucracy, the polar regions are formally categorized as maritime affairs. Accordingly, Beijing’s emerging Arctic strategy is part of China’s maritime strategy, and policy documents show that China’s growing Arctic interests reflect the growing importance that Beijing attaches to maritime affairs.48 China’s rapid economic rise has fueled its military modernization, but sober analysis shows that very little of this effort has been applied to the Arctic.49 China began commissioning a series of ice-capable patrol boats in 2016, though these were not designed for polar ice conditions. China also has two icebreakers that can work through up to 1.5 meters of ice. These, however, are unarmed.50 The so-called icebreaker gap between China and the United States is more the result of commentators attempting to shame US decision makers into recapitalizing America’s own fleet than about Chinese scientific vessels posing threat. </w:t>
      </w:r>
      <w:r w:rsidRPr="00630C7A">
        <w:rPr>
          <w:rStyle w:val="StyleUnderline"/>
        </w:rPr>
        <w:t>China has few aircraft that could reach the Arctic, and the</w:t>
      </w:r>
      <w:r w:rsidRPr="00F719B9">
        <w:rPr>
          <w:sz w:val="16"/>
        </w:rPr>
        <w:t xml:space="preserve"> People’s Liberation Army Navy’s (</w:t>
      </w:r>
      <w:r w:rsidRPr="00630C7A">
        <w:rPr>
          <w:rStyle w:val="StyleUnderline"/>
        </w:rPr>
        <w:t>PLAN</w:t>
      </w:r>
      <w:r w:rsidRPr="00F719B9">
        <w:rPr>
          <w:sz w:val="16"/>
        </w:rPr>
        <w:t xml:space="preserve">) </w:t>
      </w:r>
      <w:r w:rsidRPr="00630C7A">
        <w:rPr>
          <w:rStyle w:val="StyleUnderline"/>
        </w:rPr>
        <w:t>nuclear submarine fleet is small and ill-equipped for under-ice operations</w:t>
      </w:r>
      <w:r w:rsidRPr="00F719B9">
        <w:rPr>
          <w:sz w:val="16"/>
        </w:rPr>
        <w:t xml:space="preserve">.51 Ultimately, </w:t>
      </w:r>
      <w:r w:rsidRPr="00630C7A">
        <w:rPr>
          <w:rStyle w:val="StyleUnderline"/>
        </w:rPr>
        <w:t xml:space="preserve">we see </w:t>
      </w:r>
      <w:r w:rsidRPr="00EF4DED">
        <w:rPr>
          <w:rStyle w:val="StyleUnderline"/>
          <w:highlight w:val="cyan"/>
        </w:rPr>
        <w:t>China’s ability to project military power into the Arctic</w:t>
      </w:r>
      <w:r w:rsidRPr="00630C7A">
        <w:rPr>
          <w:rStyle w:val="StyleUnderline"/>
        </w:rPr>
        <w:t xml:space="preserve"> as </w:t>
      </w:r>
      <w:r w:rsidRPr="00EF4DED">
        <w:rPr>
          <w:rStyle w:val="StyleUnderline"/>
          <w:highlight w:val="cyan"/>
        </w:rPr>
        <w:t>minimal</w:t>
      </w:r>
      <w:r w:rsidRPr="00F719B9">
        <w:rPr>
          <w:sz w:val="16"/>
        </w:rPr>
        <w:t>—</w:t>
      </w:r>
      <w:r w:rsidRPr="00EF4DED">
        <w:rPr>
          <w:rStyle w:val="StyleUnderline"/>
          <w:highlight w:val="cyan"/>
        </w:rPr>
        <w:t xml:space="preserve">a fact </w:t>
      </w:r>
      <w:r w:rsidRPr="00EF4DED">
        <w:rPr>
          <w:rStyle w:val="Emphasis"/>
          <w:highlight w:val="cyan"/>
        </w:rPr>
        <w:t xml:space="preserve">unlikely to change in </w:t>
      </w:r>
      <w:r w:rsidRPr="005244BD">
        <w:rPr>
          <w:rStyle w:val="Emphasis"/>
        </w:rPr>
        <w:t>the foreseeable future</w:t>
      </w:r>
      <w:r w:rsidRPr="00F719B9">
        <w:rPr>
          <w:sz w:val="16"/>
        </w:rPr>
        <w:t xml:space="preserve"> </w:t>
      </w:r>
      <w:r w:rsidRPr="00EF4DED">
        <w:rPr>
          <w:rStyle w:val="StyleUnderline"/>
          <w:highlight w:val="cyan"/>
        </w:rPr>
        <w:t>because of the limited strategic gains</w:t>
      </w:r>
      <w:r w:rsidRPr="00630C7A">
        <w:rPr>
          <w:rStyle w:val="StyleUnderline"/>
        </w:rPr>
        <w:t xml:space="preserve"> to be had in the region compared to commensurate energies invested in other parts of the world</w:t>
      </w:r>
      <w:r w:rsidRPr="00F719B9">
        <w:rPr>
          <w:sz w:val="16"/>
        </w:rPr>
        <w:t>.52</w:t>
      </w:r>
    </w:p>
    <w:p w14:paraId="456F0C1A" w14:textId="77777777" w:rsidR="00444AA3" w:rsidRPr="00F719B9" w:rsidRDefault="00444AA3" w:rsidP="00444AA3">
      <w:pPr>
        <w:rPr>
          <w:sz w:val="16"/>
        </w:rPr>
      </w:pPr>
      <w:r w:rsidRPr="00F719B9">
        <w:rPr>
          <w:sz w:val="16"/>
        </w:rPr>
        <w:t xml:space="preserve">A rational calculus of the threat that the Chinese military might pose to Arctic states yields modest risks in even the worst-case scenario. In 2019, Secretary of State Mike Pompeo decried China’s “pattern of aggressive behavior” around the world and raised the prospective of PLAN submarines operating under the ice-cap.53 However, as Adam </w:t>
      </w:r>
      <w:proofErr w:type="spellStart"/>
      <w:r w:rsidRPr="00F719B9">
        <w:rPr>
          <w:sz w:val="16"/>
        </w:rPr>
        <w:t>Lajeunesse</w:t>
      </w:r>
      <w:proofErr w:type="spellEnd"/>
      <w:r w:rsidRPr="00F719B9">
        <w:rPr>
          <w:sz w:val="16"/>
        </w:rPr>
        <w:t xml:space="preserve"> and Tim Choi have argued, the use of North American waters by Chinese submarines for regular operations is unlikely given the lack of attractive targets in the region, the danger of moving ballistic missile </w:t>
      </w:r>
      <w:r w:rsidRPr="00F719B9">
        <w:rPr>
          <w:sz w:val="16"/>
        </w:rPr>
        <w:lastRenderedPageBreak/>
        <w:t>submarines (SSBN) through the Bering Strait, the geographical constraints on Chinese sea control or denial of the region, and the limitations of the Northwest Passage as a route to move joint forces to Asian theaters.54</w:t>
      </w:r>
    </w:p>
    <w:p w14:paraId="5030198F" w14:textId="77777777" w:rsidR="00444AA3" w:rsidRPr="00F719B9" w:rsidRDefault="00444AA3" w:rsidP="00444AA3">
      <w:pPr>
        <w:rPr>
          <w:sz w:val="16"/>
        </w:rPr>
      </w:pPr>
      <w:r w:rsidRPr="00F719B9">
        <w:rPr>
          <w:sz w:val="16"/>
        </w:rPr>
        <w:t>A preoccupation with Chinese icebreakers or even submarines as capabilities designed to challenge Arctic sovereignty or launch attacks against the Arctic states may miss the larger picture. Growing strategic competition between China and the United States affects all the Arctic states, but the epicenter of their competition remains the Indo-Pacific region. The danger in overestimating China’s Arctic military capability is that such a narrow fixation draws resources away from the real center of gravity in Sino-Western competition. Along these lines, Beijing may anticipate that any display of Chinese military interest or capability in the region will draw a disproportionate response from the Arctic states. Accordingly, the Arctic may present an enticing opportunity for China to feign strategic interest and bait Arctic states to over-invest in or over-commit capabilities to that region rather than elsewhere in the world. In short, the Arctic offers potential advantage as a diversionary theater.55 In contrast to other commentators’ representation of the Arctic as a theater of primary and particular interest for the Chinese,56 we suggest that Chinese strategy and behavior in the Arctic are best appreciated as a part of a global expansion of soft power with specific interests centered around economic and long-term governance objectives.</w:t>
      </w:r>
    </w:p>
    <w:p w14:paraId="6051742A" w14:textId="77777777" w:rsidR="00444AA3" w:rsidRPr="00F719B9" w:rsidRDefault="00444AA3" w:rsidP="00444AA3">
      <w:pPr>
        <w:rPr>
          <w:sz w:val="16"/>
        </w:rPr>
      </w:pPr>
      <w:r w:rsidRPr="00F719B9">
        <w:rPr>
          <w:sz w:val="16"/>
        </w:rPr>
        <w:t>Conclusions</w:t>
      </w:r>
    </w:p>
    <w:p w14:paraId="2FE25AB5" w14:textId="03F16CFE" w:rsidR="00444AA3" w:rsidRDefault="00444AA3" w:rsidP="00444AA3">
      <w:pPr>
        <w:rPr>
          <w:sz w:val="16"/>
        </w:rPr>
      </w:pPr>
      <w:r w:rsidRPr="00630C7A">
        <w:rPr>
          <w:rStyle w:val="StyleUnderline"/>
        </w:rPr>
        <w:t xml:space="preserve">China is a strategic competitor both globally and regionally, </w:t>
      </w:r>
      <w:r w:rsidRPr="00EF4DED">
        <w:rPr>
          <w:rStyle w:val="StyleUnderline"/>
          <w:highlight w:val="cyan"/>
        </w:rPr>
        <w:t>but Beijing is</w:t>
      </w:r>
      <w:r w:rsidRPr="00EF4DED">
        <w:rPr>
          <w:sz w:val="16"/>
          <w:highlight w:val="cyan"/>
        </w:rPr>
        <w:t xml:space="preserve"> </w:t>
      </w:r>
      <w:r w:rsidRPr="00EF4DED">
        <w:rPr>
          <w:rStyle w:val="Emphasis"/>
          <w:highlight w:val="cyan"/>
        </w:rPr>
        <w:t>not a peer</w:t>
      </w:r>
      <w:r w:rsidRPr="00F719B9">
        <w:rPr>
          <w:sz w:val="16"/>
        </w:rPr>
        <w:t xml:space="preserve"> or even near peer </w:t>
      </w:r>
      <w:r w:rsidRPr="00EF4DED">
        <w:rPr>
          <w:rStyle w:val="StyleUnderline"/>
          <w:highlight w:val="cyan"/>
        </w:rPr>
        <w:t>in an Arctic context</w:t>
      </w:r>
      <w:r w:rsidRPr="00F719B9">
        <w:rPr>
          <w:sz w:val="16"/>
        </w:rPr>
        <w:t>. To suggest that China enjoys such status plays into Beijing’s desired narrative about its place as a near-Arctic state with rights and interests throughout the region. Rather than casting China as this regional peer competitor and fixating on China as a direct military threat to Arctic state sovereignty or security, analysts should focus on how Beijing’s Arctic strategy reflects its global objectives</w:t>
      </w:r>
      <w:r w:rsidRPr="00630C7A">
        <w:rPr>
          <w:rStyle w:val="StyleUnderline"/>
        </w:rPr>
        <w:t xml:space="preserve">. </w:t>
      </w:r>
      <w:r w:rsidRPr="00EF4DED">
        <w:rPr>
          <w:rStyle w:val="StyleUnderline"/>
          <w:highlight w:val="cyan"/>
        </w:rPr>
        <w:t>China does not have unlimited resources</w:t>
      </w:r>
      <w:r w:rsidRPr="00F719B9">
        <w:rPr>
          <w:sz w:val="16"/>
        </w:rPr>
        <w:t xml:space="preserve">, </w:t>
      </w:r>
      <w:r w:rsidRPr="00630C7A">
        <w:rPr>
          <w:rStyle w:val="StyleUnderline"/>
        </w:rPr>
        <w:t xml:space="preserve">and the level of Beijing’s direct </w:t>
      </w:r>
      <w:r w:rsidRPr="00EF4DED">
        <w:rPr>
          <w:rStyle w:val="StyleUnderline"/>
          <w:highlight w:val="cyan"/>
        </w:rPr>
        <w:t xml:space="preserve">investment in the Arctic has been </w:t>
      </w:r>
      <w:r w:rsidRPr="00EF4DED">
        <w:rPr>
          <w:rStyle w:val="Emphasis"/>
          <w:highlight w:val="cyan"/>
        </w:rPr>
        <w:t>overstated</w:t>
      </w:r>
      <w:r w:rsidRPr="00F719B9">
        <w:rPr>
          <w:sz w:val="16"/>
        </w:rPr>
        <w:t>—</w:t>
      </w:r>
      <w:r w:rsidRPr="00630C7A">
        <w:rPr>
          <w:rStyle w:val="StyleUnderline"/>
        </w:rPr>
        <w:t>particularly when it comes to northern infrastructure development</w:t>
      </w:r>
      <w:r w:rsidRPr="00F719B9">
        <w:rPr>
          <w:sz w:val="16"/>
        </w:rPr>
        <w:t xml:space="preserve">. Although </w:t>
      </w:r>
      <w:r w:rsidRPr="00630C7A">
        <w:rPr>
          <w:rStyle w:val="StyleUnderline"/>
        </w:rPr>
        <w:t>few Chinese projects have actually materialized</w:t>
      </w:r>
      <w:r w:rsidRPr="00F719B9">
        <w:rPr>
          <w:sz w:val="16"/>
        </w:rPr>
        <w:t>, Western media and experts have inadvertently played into the narrative that China is a key (and even essential) economic player across the Arctic, relying on superficial information and media releases to reinforce China’s claims to relevance. Furthermore, China is certainly not a peer to the United States or any other Arctic coastal state in the maritime domain. Its scientific research icebreakers do not have the same presence, impact, and capabilities as the Arctic state fleets, and its knowledge of the region naturally lags those states’ considerably—even though China has effectively leveraged its reputation and limited activities to “normalize” its regional presence.57</w:t>
      </w:r>
    </w:p>
    <w:p w14:paraId="5FEF1135" w14:textId="7173FC49" w:rsidR="00444AA3" w:rsidRDefault="00444AA3" w:rsidP="00444AA3">
      <w:pPr>
        <w:rPr>
          <w:sz w:val="16"/>
        </w:rPr>
      </w:pPr>
    </w:p>
    <w:p w14:paraId="09A27B27" w14:textId="77777777" w:rsidR="00444AA3" w:rsidRPr="00F719B9" w:rsidRDefault="00444AA3" w:rsidP="00444AA3">
      <w:pPr>
        <w:rPr>
          <w:sz w:val="16"/>
        </w:rPr>
      </w:pPr>
    </w:p>
    <w:p w14:paraId="3FC19ACF" w14:textId="77777777" w:rsidR="00444AA3" w:rsidRPr="005244BD" w:rsidRDefault="00444AA3" w:rsidP="00444AA3">
      <w:pPr>
        <w:pStyle w:val="Heading4"/>
      </w:pPr>
      <w:r>
        <w:t xml:space="preserve">China’s being </w:t>
      </w:r>
      <w:r>
        <w:rPr>
          <w:u w:val="single"/>
        </w:rPr>
        <w:t>locked out</w:t>
      </w:r>
      <w:r>
        <w:t xml:space="preserve"> of the Arctic by western countries</w:t>
      </w:r>
    </w:p>
    <w:p w14:paraId="015CD0BE" w14:textId="77777777" w:rsidR="00444AA3" w:rsidRPr="00654ABD" w:rsidRDefault="00444AA3" w:rsidP="00444AA3">
      <w:proofErr w:type="spellStart"/>
      <w:r w:rsidRPr="00654ABD">
        <w:rPr>
          <w:rStyle w:val="Style13ptBold"/>
        </w:rPr>
        <w:t>Lackenbauer</w:t>
      </w:r>
      <w:proofErr w:type="spellEnd"/>
      <w:r w:rsidRPr="00654ABD">
        <w:rPr>
          <w:rStyle w:val="Style13ptBold"/>
        </w:rPr>
        <w:t xml:space="preserve"> et al. 22</w:t>
      </w:r>
      <w:r>
        <w:t xml:space="preserve">, *Canada Research Chair (Tier 1) in the Study of the Canadian North and a professor in the School for the Study of Canada at Trent University. **Associate professor teaching in the Public Policy and Governance program at St. Francis Xavier University. ***PhD candidate at the University of Calgary and serves as the policy and research coordinator in the North American and Arctic </w:t>
      </w:r>
      <w:proofErr w:type="spellStart"/>
      <w:r>
        <w:t>Defence</w:t>
      </w:r>
      <w:proofErr w:type="spellEnd"/>
      <w:r>
        <w:t xml:space="preserve"> and Security Network. (*Dr. P. Whitney </w:t>
      </w:r>
      <w:proofErr w:type="spellStart"/>
      <w:r>
        <w:t>Lackenbauer</w:t>
      </w:r>
      <w:proofErr w:type="spellEnd"/>
      <w:r>
        <w:t xml:space="preserve">, **Dr. Adam </w:t>
      </w:r>
      <w:proofErr w:type="spellStart"/>
      <w:r>
        <w:t>Lajeunesse</w:t>
      </w:r>
      <w:proofErr w:type="spellEnd"/>
      <w:r>
        <w:t xml:space="preserve">, ***Ryan Dean, 10-3-2022, “Why China Is Not a Peer Competitor in the Arctic” Journal of Indo-Pacific Affairs, Air University Press </w:t>
      </w:r>
      <w:r w:rsidRPr="002171E5">
        <w:t>https://www.airuniversity.af.edu/JIPA/Display/Article/3172586/why-china-is-not-a-peer-competitor-in-the-arctic/</w:t>
      </w:r>
      <w:r>
        <w:t xml:space="preserve">) </w:t>
      </w:r>
      <w:proofErr w:type="spellStart"/>
      <w:r>
        <w:t>wtk</w:t>
      </w:r>
      <w:proofErr w:type="spellEnd"/>
      <w:r>
        <w:t xml:space="preserve"> </w:t>
      </w:r>
    </w:p>
    <w:p w14:paraId="60C0BED2" w14:textId="77777777" w:rsidR="00444AA3" w:rsidRPr="00654ABD" w:rsidRDefault="00444AA3" w:rsidP="00444AA3"/>
    <w:p w14:paraId="5D65682A" w14:textId="77777777" w:rsidR="00444AA3" w:rsidRDefault="00444AA3" w:rsidP="00444AA3">
      <w:pPr>
        <w:rPr>
          <w:rStyle w:val="Emphasis"/>
        </w:rPr>
      </w:pPr>
      <w:r w:rsidRPr="00AD707E">
        <w:rPr>
          <w:sz w:val="16"/>
        </w:rPr>
        <w:t xml:space="preserve">That stated, </w:t>
      </w:r>
      <w:r w:rsidRPr="00EF4DED">
        <w:rPr>
          <w:rStyle w:val="StyleUnderline"/>
          <w:highlight w:val="cyan"/>
        </w:rPr>
        <w:t>commentators</w:t>
      </w:r>
      <w:r w:rsidRPr="00AD707E">
        <w:rPr>
          <w:rStyle w:val="StyleUnderline"/>
        </w:rPr>
        <w:t xml:space="preserve"> have a strong propensity to </w:t>
      </w:r>
      <w:r w:rsidRPr="00EF4DED">
        <w:rPr>
          <w:rStyle w:val="StyleUnderline"/>
          <w:highlight w:val="cyan"/>
        </w:rPr>
        <w:t>focus on</w:t>
      </w:r>
      <w:r w:rsidRPr="00EF4DED">
        <w:rPr>
          <w:sz w:val="16"/>
          <w:highlight w:val="cyan"/>
        </w:rPr>
        <w:t xml:space="preserve"> </w:t>
      </w:r>
      <w:r w:rsidRPr="00EF4DED">
        <w:rPr>
          <w:rStyle w:val="Emphasis"/>
          <w:highlight w:val="cyan"/>
        </w:rPr>
        <w:t>potential</w:t>
      </w:r>
      <w:r w:rsidRPr="00AD707E">
        <w:rPr>
          <w:sz w:val="16"/>
        </w:rPr>
        <w:t xml:space="preserve"> Chinese </w:t>
      </w:r>
      <w:r w:rsidRPr="00EF4DED">
        <w:rPr>
          <w:rStyle w:val="StyleUnderline"/>
          <w:highlight w:val="cyan"/>
        </w:rPr>
        <w:t>investments</w:t>
      </w:r>
      <w:r w:rsidRPr="00AD707E">
        <w:rPr>
          <w:sz w:val="16"/>
        </w:rPr>
        <w:t xml:space="preserve">. </w:t>
      </w:r>
      <w:r w:rsidRPr="00AD707E">
        <w:rPr>
          <w:rStyle w:val="StyleUnderline"/>
        </w:rPr>
        <w:t>Sober analysis</w:t>
      </w:r>
      <w:r w:rsidRPr="00AD707E">
        <w:rPr>
          <w:sz w:val="16"/>
        </w:rPr>
        <w:t xml:space="preserve">, however, </w:t>
      </w:r>
      <w:r w:rsidRPr="00AD707E">
        <w:rPr>
          <w:rStyle w:val="StyleUnderline"/>
        </w:rPr>
        <w:t xml:space="preserve">reveals that the </w:t>
      </w:r>
      <w:r w:rsidRPr="00EF4DED">
        <w:rPr>
          <w:rStyle w:val="StyleUnderline"/>
          <w:highlight w:val="cyan"/>
        </w:rPr>
        <w:t>Arctic states have</w:t>
      </w:r>
      <w:r w:rsidRPr="00EF4DED">
        <w:rPr>
          <w:sz w:val="16"/>
          <w:highlight w:val="cyan"/>
        </w:rPr>
        <w:t xml:space="preserve"> </w:t>
      </w:r>
      <w:r w:rsidRPr="00EF4DED">
        <w:rPr>
          <w:rStyle w:val="Emphasis"/>
          <w:highlight w:val="cyan"/>
        </w:rPr>
        <w:t>not</w:t>
      </w:r>
      <w:r w:rsidRPr="00AD707E">
        <w:rPr>
          <w:sz w:val="16"/>
        </w:rPr>
        <w:t xml:space="preserve"> blindly or </w:t>
      </w:r>
      <w:r w:rsidRPr="00EF4DED">
        <w:rPr>
          <w:rStyle w:val="StyleUnderline"/>
          <w:highlight w:val="cyan"/>
        </w:rPr>
        <w:t>naïvely accepted Chinese investments</w:t>
      </w:r>
      <w:r w:rsidRPr="00EF4DED">
        <w:rPr>
          <w:sz w:val="16"/>
          <w:highlight w:val="cyan"/>
        </w:rPr>
        <w:t xml:space="preserve">, </w:t>
      </w:r>
      <w:r w:rsidRPr="00EF4DED">
        <w:rPr>
          <w:rStyle w:val="StyleUnderline"/>
          <w:highlight w:val="cyan"/>
        </w:rPr>
        <w:t>and</w:t>
      </w:r>
      <w:r w:rsidRPr="00AD707E">
        <w:rPr>
          <w:sz w:val="16"/>
        </w:rPr>
        <w:t xml:space="preserve"> recent </w:t>
      </w:r>
      <w:r w:rsidRPr="00EF4DED">
        <w:rPr>
          <w:rStyle w:val="StyleUnderline"/>
          <w:highlight w:val="cyan"/>
        </w:rPr>
        <w:t>trends suggest a strong sentiment against attempts by Chinese actors to acquire</w:t>
      </w:r>
      <w:r w:rsidRPr="00AD707E">
        <w:rPr>
          <w:sz w:val="16"/>
        </w:rPr>
        <w:t xml:space="preserve"> land or strategic </w:t>
      </w:r>
      <w:r w:rsidRPr="00EF4DED">
        <w:rPr>
          <w:rStyle w:val="StyleUnderline"/>
          <w:highlight w:val="cyan"/>
        </w:rPr>
        <w:t>infrastructure</w:t>
      </w:r>
      <w:r w:rsidRPr="00AD707E">
        <w:rPr>
          <w:rStyle w:val="StyleUnderline"/>
        </w:rPr>
        <w:t xml:space="preserve"> in the Arctic</w:t>
      </w:r>
      <w:r w:rsidRPr="00AD707E">
        <w:rPr>
          <w:sz w:val="16"/>
        </w:rPr>
        <w:t xml:space="preserve">.34 A telling example is Chinese real estate tycoon Huang </w:t>
      </w:r>
      <w:proofErr w:type="spellStart"/>
      <w:r w:rsidRPr="00AD707E">
        <w:rPr>
          <w:sz w:val="16"/>
        </w:rPr>
        <w:t>Nubo’s</w:t>
      </w:r>
      <w:proofErr w:type="spellEnd"/>
      <w:r w:rsidRPr="00AD707E">
        <w:rPr>
          <w:sz w:val="16"/>
        </w:rPr>
        <w:t xml:space="preserve"> failed 2014 attempt to buy a 218 km2 parcel of land near Longyearbyen on Svalbard, ostensibly to build a resort for Chinese tourists. Likewise, Chinese state-owned company General Nice Group’s attempt to purchase a former naval base in Greenland failed three years later. In 2020, state-owned Shandong Gold Mining announced a deal to buy TMAC Resources and the Hope Bay mining project in Nunavut, Canada. A Canadian review deemed it a national security risk, culminating in a formal rejection in December 2020. These examples are illustrative of a </w:t>
      </w:r>
      <w:r w:rsidRPr="00AD707E">
        <w:rPr>
          <w:rStyle w:val="StyleUnderline"/>
        </w:rPr>
        <w:t xml:space="preserve">wider trend of </w:t>
      </w:r>
      <w:r w:rsidRPr="005244BD">
        <w:rPr>
          <w:rStyle w:val="StyleUnderline"/>
        </w:rPr>
        <w:t>growing caution</w:t>
      </w:r>
      <w:r w:rsidRPr="00AD707E">
        <w:rPr>
          <w:rStyle w:val="StyleUnderline"/>
        </w:rPr>
        <w:t xml:space="preserve"> among Arctic states and recognition of the security risks posed by Chinese investment in </w:t>
      </w:r>
      <w:r w:rsidRPr="00AD707E">
        <w:rPr>
          <w:rStyle w:val="StyleUnderline"/>
        </w:rPr>
        <w:lastRenderedPageBreak/>
        <w:t>resource development projects and infrastructure</w:t>
      </w:r>
      <w:r w:rsidRPr="00AD707E">
        <w:rPr>
          <w:sz w:val="16"/>
        </w:rPr>
        <w:t xml:space="preserve">. However, displeased with these outcomes, </w:t>
      </w:r>
      <w:r w:rsidRPr="00EF4DED">
        <w:rPr>
          <w:rStyle w:val="Emphasis"/>
          <w:highlight w:val="cyan"/>
        </w:rPr>
        <w:t>Beijing has been unable to force China’s way in.</w:t>
      </w:r>
    </w:p>
    <w:p w14:paraId="1659EB74" w14:textId="77777777" w:rsidR="00444AA3" w:rsidRPr="00AD707E" w:rsidRDefault="00444AA3" w:rsidP="00444AA3">
      <w:pPr>
        <w:rPr>
          <w:sz w:val="16"/>
        </w:rPr>
      </w:pPr>
      <w:r w:rsidRPr="00AD707E">
        <w:rPr>
          <w:sz w:val="16"/>
        </w:rPr>
        <w:t>As the circumpolar North steadily pushes away from China’s win-win narrative, Russia remains the one Arctic state still willing to embrace it. Until 2014, Russia was wary of Beijing’s self-described Arctic role, particularly China’s desired place in regional governance structures.35 In the wake of Russia’s 2014 invasion of Ukraine and the subsequent imposition of Western sanctions, Moscow turned to China for the investment and markets needed to advance Russia’s vital Arctic resource projects. Moscow has had some success, most clearly the Yamal LNG project, which is partially owned by China National Petroleum Corp. (CNPC) (20 percent) and the Silk Road Fund (9.9 percent). Moscow has also highlighted Russia’s growing access to Chinese markets and capital to counter the perception that Western sanctions have been successful in damaging or isolating the Russian economy.</w:t>
      </w:r>
    </w:p>
    <w:p w14:paraId="12AA6C9A" w14:textId="77777777" w:rsidR="00444AA3" w:rsidRPr="00AD707E" w:rsidRDefault="00444AA3" w:rsidP="00444AA3">
      <w:pPr>
        <w:rPr>
          <w:sz w:val="16"/>
        </w:rPr>
      </w:pPr>
      <w:r w:rsidRPr="00AD707E">
        <w:rPr>
          <w:rStyle w:val="StyleUnderline"/>
        </w:rPr>
        <w:t xml:space="preserve">While </w:t>
      </w:r>
      <w:r w:rsidRPr="00EF4DED">
        <w:rPr>
          <w:rStyle w:val="StyleUnderline"/>
          <w:highlight w:val="cyan"/>
        </w:rPr>
        <w:t>China’s role in Russia’s Arctic</w:t>
      </w:r>
      <w:r w:rsidRPr="00AD707E">
        <w:rPr>
          <w:rStyle w:val="StyleUnderline"/>
        </w:rPr>
        <w:t xml:space="preserve"> economy has</w:t>
      </w:r>
      <w:r w:rsidRPr="00AD707E">
        <w:rPr>
          <w:sz w:val="16"/>
        </w:rPr>
        <w:t xml:space="preserve"> certainly </w:t>
      </w:r>
      <w:r w:rsidRPr="00AD707E">
        <w:rPr>
          <w:rStyle w:val="StyleUnderline"/>
        </w:rPr>
        <w:t>grown</w:t>
      </w:r>
      <w:r w:rsidRPr="00AD707E">
        <w:rPr>
          <w:sz w:val="16"/>
        </w:rPr>
        <w:t xml:space="preserve"> since 2014, </w:t>
      </w:r>
      <w:r w:rsidRPr="00AD707E">
        <w:rPr>
          <w:rStyle w:val="StyleUnderline"/>
        </w:rPr>
        <w:t xml:space="preserve">this </w:t>
      </w:r>
      <w:r w:rsidRPr="00EF4DED">
        <w:rPr>
          <w:rStyle w:val="StyleUnderline"/>
          <w:highlight w:val="cyan"/>
        </w:rPr>
        <w:t>is</w:t>
      </w:r>
      <w:r w:rsidRPr="00EF4DED">
        <w:rPr>
          <w:sz w:val="16"/>
          <w:highlight w:val="cyan"/>
        </w:rPr>
        <w:t xml:space="preserve"> </w:t>
      </w:r>
      <w:r w:rsidRPr="00EF4DED">
        <w:rPr>
          <w:rStyle w:val="Emphasis"/>
          <w:highlight w:val="cyan"/>
        </w:rPr>
        <w:t>not representative</w:t>
      </w:r>
      <w:r w:rsidRPr="00EF4DED">
        <w:rPr>
          <w:sz w:val="16"/>
          <w:highlight w:val="cyan"/>
        </w:rPr>
        <w:t xml:space="preserve"> </w:t>
      </w:r>
      <w:r w:rsidRPr="00EF4DED">
        <w:rPr>
          <w:rStyle w:val="StyleUnderline"/>
          <w:highlight w:val="cyan"/>
        </w:rPr>
        <w:t>of a broader</w:t>
      </w:r>
      <w:r w:rsidRPr="00AD707E">
        <w:rPr>
          <w:rStyle w:val="StyleUnderline"/>
        </w:rPr>
        <w:t xml:space="preserve"> or systemic </w:t>
      </w:r>
      <w:r w:rsidRPr="00EF4DED">
        <w:rPr>
          <w:rStyle w:val="StyleUnderline"/>
          <w:highlight w:val="cyan"/>
        </w:rPr>
        <w:t>Chinese integration</w:t>
      </w:r>
      <w:r w:rsidRPr="00AD707E">
        <w:rPr>
          <w:rStyle w:val="StyleUnderline"/>
        </w:rPr>
        <w:t xml:space="preserve"> into the region</w:t>
      </w:r>
      <w:r w:rsidRPr="00AD707E">
        <w:rPr>
          <w:sz w:val="16"/>
        </w:rPr>
        <w:t xml:space="preserve">. </w:t>
      </w:r>
      <w:r w:rsidRPr="00AD707E">
        <w:rPr>
          <w:rStyle w:val="StyleUnderline"/>
        </w:rPr>
        <w:t>Chinese multinational oil companies are loath to run afoul of Western sanctions</w:t>
      </w:r>
      <w:r w:rsidRPr="00AD707E">
        <w:rPr>
          <w:sz w:val="16"/>
        </w:rPr>
        <w:t xml:space="preserve">, </w:t>
      </w:r>
      <w:r w:rsidRPr="00AD707E">
        <w:rPr>
          <w:rStyle w:val="StyleUnderline"/>
        </w:rPr>
        <w:t>and China’s embrace of Russia has not stopped those firms from discreetly pulling back from new projects</w:t>
      </w:r>
      <w:r w:rsidRPr="00AD707E">
        <w:rPr>
          <w:sz w:val="16"/>
        </w:rPr>
        <w:t>. Despite Beijing’s official position in opposition to sanctions, the Chinese government seems to recognize the difficulties that it can cause multinational companies. In March, the Chinese Ministry of Foreign Affairs reportedly summoned officials from the three major energy companies (Sinopec, CNPC, and China National Offshore Oil Corporation [CNOOC]) to review their business ties with Russia and “urged them not to make any rash moves buying Russian assets.”36</w:t>
      </w:r>
    </w:p>
    <w:p w14:paraId="2F1510E9" w14:textId="77777777" w:rsidR="00444AA3" w:rsidRPr="00AD707E" w:rsidRDefault="00444AA3" w:rsidP="00444AA3">
      <w:pPr>
        <w:rPr>
          <w:sz w:val="16"/>
        </w:rPr>
      </w:pPr>
      <w:r w:rsidRPr="00AD707E">
        <w:rPr>
          <w:sz w:val="16"/>
        </w:rPr>
        <w:t xml:space="preserve">Relying on Chinese companies for Arctic development presents other problems for Russia. While Chinese companies are still engaged in many of these projects, those state-owned enterprises do not bring the same capabilities as Western partners. From a technological point of view, Russia cannot reliably substitute that lost cooperation with Chinese equivalents. Russian experts have pointed to the partially Chinese-owned Arctic LNG 2 (CNOOC 10 percent / Polar Silk Road 10 percent) project as the most affected by the loss of Western engineering and technological support. Professor Natalia </w:t>
      </w:r>
      <w:proofErr w:type="spellStart"/>
      <w:r w:rsidRPr="00AD707E">
        <w:rPr>
          <w:sz w:val="16"/>
        </w:rPr>
        <w:t>Zubarevich</w:t>
      </w:r>
      <w:proofErr w:type="spellEnd"/>
      <w:r w:rsidRPr="00AD707E">
        <w:rPr>
          <w:sz w:val="16"/>
        </w:rPr>
        <w:t xml:space="preserve"> of Moscow State University made it clear that Russia should not count on China providing these critical technologies.37</w:t>
      </w:r>
    </w:p>
    <w:p w14:paraId="563680A0" w14:textId="77777777" w:rsidR="00444AA3" w:rsidRDefault="00444AA3" w:rsidP="00444AA3">
      <w:pPr>
        <w:rPr>
          <w:sz w:val="16"/>
        </w:rPr>
      </w:pPr>
      <w:r w:rsidRPr="00AD707E">
        <w:rPr>
          <w:sz w:val="16"/>
        </w:rPr>
        <w:t xml:space="preserve">A transactional need to avoid conflict and advance resource projects (for Russia) and shipping (for China) has driven Russia and China’s cooperative approach to Arctic investment and development. More broadly, the Arctic is an area where the two powers can demonstrate a degree of solidarity as part of their continuing economic and strategic conflict with the United States and the West more broadly. Nevertheless, deep differences remain—and are likely to become harder to disguise as Chinese activity in the region increasingly intrudes in traditional Russian spheres of interest. After all, China does not—and cannot—accept Russian sovereignty and control over much of the maritime space that Russia claims as internal waters.38 Connected to this are questions of China’s near-Arctic identity, its economic development, and its shipping activity in the region, which challenge Russian sovereignty and can be perceived as usurping Russia’s role in the Arctic as Moscow becomes increasingly tied to, and dependent upon, China. </w:t>
      </w:r>
      <w:r w:rsidRPr="00EF4DED">
        <w:rPr>
          <w:rStyle w:val="StyleUnderline"/>
          <w:highlight w:val="cyan"/>
        </w:rPr>
        <w:t>Russia will tolerate China as a partner, but not a peer, in Arctic development</w:t>
      </w:r>
      <w:r w:rsidRPr="00AD707E">
        <w:rPr>
          <w:sz w:val="16"/>
        </w:rPr>
        <w:t xml:space="preserve">. </w:t>
      </w:r>
      <w:r w:rsidRPr="00AD707E">
        <w:rPr>
          <w:rStyle w:val="StyleUnderline"/>
        </w:rPr>
        <w:t>The latter would erode Moscow’s strident attempts to legitimize Russia’s perceived position as the primary Arctic power</w:t>
      </w:r>
      <w:r w:rsidRPr="00AD707E">
        <w:rPr>
          <w:sz w:val="16"/>
        </w:rPr>
        <w:t>.39</w:t>
      </w:r>
    </w:p>
    <w:p w14:paraId="5754C4D4" w14:textId="6A0FDC5E" w:rsidR="00444AA3" w:rsidRDefault="00444AA3" w:rsidP="00444AA3"/>
    <w:p w14:paraId="7D85FCCD" w14:textId="77777777" w:rsidR="00444AA3" w:rsidRPr="00444AA3" w:rsidRDefault="00444AA3" w:rsidP="00444AA3"/>
    <w:p w14:paraId="182F9B7A" w14:textId="6FB0096D" w:rsidR="008F2531" w:rsidRPr="004F4748" w:rsidRDefault="008F2531" w:rsidP="008F2531">
      <w:pPr>
        <w:pStyle w:val="Heading3"/>
        <w:rPr>
          <w:rFonts w:cs="Calibri"/>
        </w:rPr>
      </w:pPr>
      <w:r w:rsidRPr="004F4748">
        <w:rPr>
          <w:rFonts w:cs="Calibri"/>
        </w:rPr>
        <w:lastRenderedPageBreak/>
        <w:t xml:space="preserve">2AC – No </w:t>
      </w:r>
      <w:r>
        <w:rPr>
          <w:rFonts w:cs="Calibri"/>
        </w:rPr>
        <w:t xml:space="preserve">China </w:t>
      </w:r>
      <w:r w:rsidRPr="004F4748">
        <w:rPr>
          <w:rFonts w:cs="Calibri"/>
        </w:rPr>
        <w:t>Fill In</w:t>
      </w:r>
    </w:p>
    <w:p w14:paraId="756C452C" w14:textId="77777777" w:rsidR="008F2531" w:rsidRPr="004F4748" w:rsidRDefault="008F2531" w:rsidP="008F2531">
      <w:pPr>
        <w:pStyle w:val="Heading4"/>
        <w:rPr>
          <w:rFonts w:cs="Calibri"/>
        </w:rPr>
      </w:pPr>
      <w:r w:rsidRPr="004F4748">
        <w:rPr>
          <w:rFonts w:cs="Calibri"/>
        </w:rPr>
        <w:t>China wont fill leadership void</w:t>
      </w:r>
    </w:p>
    <w:p w14:paraId="55A6AF7B" w14:textId="77777777" w:rsidR="008F2531" w:rsidRPr="004F4748" w:rsidRDefault="008F2531" w:rsidP="008F2531">
      <w:pPr>
        <w:rPr>
          <w:color w:val="333333"/>
          <w:shd w:val="clear" w:color="auto" w:fill="FAFAFA"/>
        </w:rPr>
      </w:pPr>
      <w:r w:rsidRPr="004F4748">
        <w:rPr>
          <w:rStyle w:val="Style13ptBold"/>
        </w:rPr>
        <w:t>Jie, 25</w:t>
      </w:r>
      <w:r w:rsidRPr="004F4748">
        <w:t xml:space="preserve"> (Yu Jie, Jun 15, 2025, Yu </w:t>
      </w:r>
      <w:r w:rsidRPr="004F4748">
        <w:rPr>
          <w:color w:val="333333"/>
          <w:shd w:val="clear" w:color="auto" w:fill="FAFAFA"/>
        </w:rPr>
        <w:t xml:space="preserve">Jie is a senior research fellow on China in the Asia-Pacific Program at Chatham House. Article, “What China Wants”, https://www.project-syndicate.org/magazine/china-will-pursue-own-interest-not-american-style-global-leadership-by-yu-jie-2025-06, </w:t>
      </w:r>
      <w:proofErr w:type="spellStart"/>
      <w:proofErr w:type="gramStart"/>
      <w:r w:rsidRPr="004F4748">
        <w:rPr>
          <w:color w:val="333333"/>
          <w:shd w:val="clear" w:color="auto" w:fill="FAFAFA"/>
        </w:rPr>
        <w:t>A.Msigma</w:t>
      </w:r>
      <w:proofErr w:type="spellEnd"/>
      <w:proofErr w:type="gramEnd"/>
      <w:r w:rsidRPr="004F4748">
        <w:rPr>
          <w:color w:val="333333"/>
          <w:shd w:val="clear" w:color="auto" w:fill="FAFAFA"/>
        </w:rPr>
        <w:t>)</w:t>
      </w:r>
    </w:p>
    <w:p w14:paraId="76A6DD51" w14:textId="77777777" w:rsidR="008F2531" w:rsidRPr="004F4748" w:rsidRDefault="008F2531" w:rsidP="008F2531">
      <w:pPr>
        <w:rPr>
          <w:sz w:val="16"/>
        </w:rPr>
      </w:pPr>
      <w:r w:rsidRPr="004F4748">
        <w:rPr>
          <w:sz w:val="16"/>
        </w:rPr>
        <w:t xml:space="preserve">Notwithstanding </w:t>
      </w:r>
      <w:r w:rsidRPr="004F4748">
        <w:rPr>
          <w:rStyle w:val="Emphasis"/>
          <w:highlight w:val="cyan"/>
        </w:rPr>
        <w:t xml:space="preserve">Chinese </w:t>
      </w:r>
      <w:proofErr w:type="gramStart"/>
      <w:r w:rsidRPr="004F4748">
        <w:rPr>
          <w:rStyle w:val="Emphasis"/>
          <w:highlight w:val="cyan"/>
        </w:rPr>
        <w:t>leaders'</w:t>
      </w:r>
      <w:proofErr w:type="gramEnd"/>
      <w:r w:rsidRPr="004F4748">
        <w:rPr>
          <w:rStyle w:val="Emphasis"/>
          <w:highlight w:val="cyan"/>
        </w:rPr>
        <w:t xml:space="preserve"> stated</w:t>
      </w:r>
      <w:r w:rsidRPr="004F4748">
        <w:rPr>
          <w:rStyle w:val="StyleUnderline"/>
        </w:rPr>
        <w:t xml:space="preserve"> global vision</w:t>
      </w:r>
      <w:r w:rsidRPr="004F4748">
        <w:rPr>
          <w:sz w:val="16"/>
        </w:rPr>
        <w:t xml:space="preserve">, the regime's diplomacy must serve the interests of its domestic political economy first and foremost. </w:t>
      </w:r>
      <w:r w:rsidRPr="004F4748">
        <w:rPr>
          <w:rStyle w:val="Emphasis"/>
          <w:highlight w:val="cyan"/>
        </w:rPr>
        <w:t xml:space="preserve">Filling a </w:t>
      </w:r>
      <w:r w:rsidRPr="004F4748">
        <w:rPr>
          <w:rStyle w:val="StyleUnderline"/>
          <w:highlight w:val="cyan"/>
        </w:rPr>
        <w:t xml:space="preserve">sudden </w:t>
      </w:r>
      <w:r w:rsidRPr="004F4748">
        <w:rPr>
          <w:rStyle w:val="Emphasis"/>
          <w:highlight w:val="cyan"/>
        </w:rPr>
        <w:t>void</w:t>
      </w:r>
      <w:r w:rsidRPr="004F4748">
        <w:rPr>
          <w:rStyle w:val="StyleUnderline"/>
        </w:rPr>
        <w:t xml:space="preserve"> in global leadership </w:t>
      </w:r>
      <w:r w:rsidRPr="004F4748">
        <w:rPr>
          <w:rStyle w:val="StyleUnderline"/>
          <w:highlight w:val="cyan"/>
        </w:rPr>
        <w:t>left by America</w:t>
      </w:r>
      <w:r w:rsidRPr="004F4748">
        <w:rPr>
          <w:rStyle w:val="StyleUnderline"/>
        </w:rPr>
        <w:t xml:space="preserve">'s withdrawal is </w:t>
      </w:r>
      <w:r w:rsidRPr="004F4748">
        <w:rPr>
          <w:rStyle w:val="Emphasis"/>
          <w:highlight w:val="cyan"/>
        </w:rPr>
        <w:t>not necess</w:t>
      </w:r>
      <w:r w:rsidRPr="004F4748">
        <w:rPr>
          <w:rStyle w:val="Emphasis"/>
        </w:rPr>
        <w:t>aril</w:t>
      </w:r>
      <w:r w:rsidRPr="004F4748">
        <w:rPr>
          <w:rStyle w:val="Emphasis"/>
          <w:highlight w:val="cyan"/>
        </w:rPr>
        <w:t>y</w:t>
      </w:r>
      <w:r w:rsidRPr="004F4748">
        <w:rPr>
          <w:rStyle w:val="Emphasis"/>
        </w:rPr>
        <w:t xml:space="preserve"> </w:t>
      </w:r>
      <w:r w:rsidRPr="004F4748">
        <w:rPr>
          <w:rStyle w:val="StyleUnderline"/>
        </w:rPr>
        <w:t>aligned with this objective.</w:t>
      </w:r>
      <w:r>
        <w:rPr>
          <w:sz w:val="16"/>
        </w:rPr>
        <w:t xml:space="preserve"> </w:t>
      </w:r>
      <w:r w:rsidRPr="004F4748">
        <w:rPr>
          <w:sz w:val="16"/>
        </w:rPr>
        <w:t xml:space="preserve">LONDON – With many commentators eulogizing the liberal international order that had hitherto underpinned US hegemony, some are wondering if President Donald Trump has given his Chinese counterpart, Xi Jinping, a gift. While Trump prizes unpredictability, Xi aims to position China as a force for global stability. Thus, there is a widespread </w:t>
      </w:r>
      <w:r w:rsidRPr="004F4748">
        <w:rPr>
          <w:rStyle w:val="StyleUnderline"/>
        </w:rPr>
        <w:t>assumption that China will rush to fill the vacuum left by an increasingly nationalist and isolationist United States.</w:t>
      </w:r>
      <w:r>
        <w:rPr>
          <w:rStyle w:val="StyleUnderline"/>
        </w:rPr>
        <w:t xml:space="preserve"> </w:t>
      </w:r>
      <w:r w:rsidRPr="004F4748">
        <w:rPr>
          <w:rStyle w:val="StyleUnderline"/>
        </w:rPr>
        <w:t xml:space="preserve">But the </w:t>
      </w:r>
      <w:r w:rsidRPr="004F4748">
        <w:rPr>
          <w:rStyle w:val="Emphasis"/>
        </w:rPr>
        <w:t xml:space="preserve">Chinese leadership has </w:t>
      </w:r>
      <w:r w:rsidRPr="004F4748">
        <w:rPr>
          <w:rStyle w:val="Emphasis"/>
          <w:highlight w:val="cyan"/>
        </w:rPr>
        <w:t>no interest in filling America’s shoes</w:t>
      </w:r>
      <w:r w:rsidRPr="004F4748">
        <w:rPr>
          <w:rStyle w:val="Emphasis"/>
        </w:rPr>
        <w:t>.</w:t>
      </w:r>
      <w:r w:rsidRPr="004F4748">
        <w:rPr>
          <w:rStyle w:val="StyleUnderline"/>
        </w:rPr>
        <w:t xml:space="preserve"> Attempting to do so could cost China dearly just when it is undertaking a broader economic reorientation at home. </w:t>
      </w:r>
      <w:r w:rsidRPr="004F4748">
        <w:rPr>
          <w:sz w:val="16"/>
        </w:rPr>
        <w:t>The world may be tired of US interventionism – and, now, of Trumpian aggression – but that does not mean it is ready to welcome an abstemious superpower. China has studiously avoided becoming involved in major crises beyond its immediate neighborhood. Though it has proposed global initiatives on “development,” “security,” and “civilization,” and articulated a vision of multipolarity in which all countries are treated equally, its efforts to realize these goals have not gone beyond economic statecraft.</w:t>
      </w:r>
      <w:r>
        <w:rPr>
          <w:sz w:val="16"/>
        </w:rPr>
        <w:t xml:space="preserve"> </w:t>
      </w:r>
      <w:r w:rsidRPr="004F4748">
        <w:rPr>
          <w:sz w:val="16"/>
        </w:rPr>
        <w:t xml:space="preserve">While foreign commentators debate what China’s vision entails – with some describing it as a potentially benevolent hegemon, and others as a malevolent one – </w:t>
      </w:r>
      <w:r w:rsidRPr="004F4748">
        <w:rPr>
          <w:rStyle w:val="Emphasis"/>
        </w:rPr>
        <w:t>Chinese authorities</w:t>
      </w:r>
      <w:r w:rsidRPr="004F4748">
        <w:rPr>
          <w:rStyle w:val="StyleUnderline"/>
        </w:rPr>
        <w:t xml:space="preserve"> and intellectuals are </w:t>
      </w:r>
      <w:r w:rsidRPr="004F4748">
        <w:rPr>
          <w:rStyle w:val="Emphasis"/>
        </w:rPr>
        <w:t>more</w:t>
      </w:r>
      <w:r w:rsidRPr="004F4748">
        <w:rPr>
          <w:rStyle w:val="StyleUnderline"/>
        </w:rPr>
        <w:t xml:space="preserve"> immediately </w:t>
      </w:r>
      <w:r w:rsidRPr="004F4748">
        <w:rPr>
          <w:rStyle w:val="Emphasis"/>
        </w:rPr>
        <w:t>concerned with</w:t>
      </w:r>
      <w:r w:rsidRPr="004F4748">
        <w:rPr>
          <w:rStyle w:val="StyleUnderline"/>
        </w:rPr>
        <w:t xml:space="preserve"> weathering the storm that </w:t>
      </w:r>
      <w:r w:rsidRPr="004F4748">
        <w:rPr>
          <w:rStyle w:val="Emphasis"/>
        </w:rPr>
        <w:t xml:space="preserve">Trump </w:t>
      </w:r>
      <w:r w:rsidRPr="004F4748">
        <w:rPr>
          <w:rStyle w:val="StyleUnderline"/>
        </w:rPr>
        <w:t>has unleashed.</w:t>
      </w:r>
      <w:r>
        <w:rPr>
          <w:rStyle w:val="StyleUnderline"/>
        </w:rPr>
        <w:t xml:space="preserve"> </w:t>
      </w:r>
      <w:r w:rsidRPr="004F4748">
        <w:rPr>
          <w:sz w:val="16"/>
        </w:rPr>
        <w:t>CHINA’S CORE INTERESTS</w:t>
      </w:r>
      <w:r>
        <w:rPr>
          <w:sz w:val="16"/>
        </w:rPr>
        <w:t xml:space="preserve"> </w:t>
      </w:r>
      <w:r w:rsidRPr="004F4748">
        <w:rPr>
          <w:sz w:val="16"/>
        </w:rPr>
        <w:t xml:space="preserve">Independent commentators and Chinese leaders alike have long pondered the same question: What </w:t>
      </w:r>
      <w:proofErr w:type="gramStart"/>
      <w:r w:rsidRPr="004F4748">
        <w:rPr>
          <w:sz w:val="16"/>
        </w:rPr>
        <w:t>are</w:t>
      </w:r>
      <w:proofErr w:type="gramEnd"/>
      <w:r w:rsidRPr="004F4748">
        <w:rPr>
          <w:sz w:val="16"/>
        </w:rPr>
        <w:t xml:space="preserve"> China’s core national interests? </w:t>
      </w:r>
      <w:r w:rsidRPr="004F4748">
        <w:rPr>
          <w:rStyle w:val="StyleUnderline"/>
        </w:rPr>
        <w:t xml:space="preserve">Viewed from outside, the answer seems straightforward: </w:t>
      </w:r>
      <w:r w:rsidRPr="004F4748">
        <w:rPr>
          <w:rStyle w:val="Emphasis"/>
        </w:rPr>
        <w:t>to replace the US</w:t>
      </w:r>
      <w:r w:rsidRPr="004F4748">
        <w:rPr>
          <w:rStyle w:val="StyleUnderline"/>
        </w:rPr>
        <w:t xml:space="preserve"> as global leader. </w:t>
      </w:r>
      <w:r w:rsidRPr="004F4748">
        <w:rPr>
          <w:rStyle w:val="Emphasis"/>
        </w:rPr>
        <w:t>But pursuing that role may contradict</w:t>
      </w:r>
      <w:r w:rsidRPr="004F4748">
        <w:rPr>
          <w:rStyle w:val="StyleUnderline"/>
        </w:rPr>
        <w:t xml:space="preserve"> other core interests, such as maintaining regime legitimacy and security, orchestrating a continuous rise in living standards, and reunifying Taiwan with the mainland. </w:t>
      </w:r>
      <w:r w:rsidRPr="004F4748">
        <w:rPr>
          <w:rStyle w:val="Emphasis"/>
          <w:highlight w:val="cyan"/>
        </w:rPr>
        <w:t xml:space="preserve">These goals </w:t>
      </w:r>
      <w:r w:rsidRPr="004F4748">
        <w:rPr>
          <w:rStyle w:val="StyleUnderline"/>
          <w:highlight w:val="cyan"/>
        </w:rPr>
        <w:t xml:space="preserve">might </w:t>
      </w:r>
      <w:r w:rsidRPr="004F4748">
        <w:rPr>
          <w:rStyle w:val="Emphasis"/>
          <w:highlight w:val="cyan"/>
        </w:rPr>
        <w:t>bes</w:t>
      </w:r>
      <w:r w:rsidRPr="004F4748">
        <w:rPr>
          <w:rStyle w:val="Emphasis"/>
        </w:rPr>
        <w:t xml:space="preserve">t be </w:t>
      </w:r>
      <w:r w:rsidRPr="004F4748">
        <w:rPr>
          <w:rStyle w:val="Emphasis"/>
          <w:highlight w:val="cyan"/>
        </w:rPr>
        <w:t>serve</w:t>
      </w:r>
      <w:r w:rsidRPr="004F4748">
        <w:rPr>
          <w:rStyle w:val="Emphasis"/>
        </w:rPr>
        <w:t xml:space="preserve">d by </w:t>
      </w:r>
      <w:r w:rsidRPr="004F4748">
        <w:rPr>
          <w:rStyle w:val="Emphasis"/>
          <w:highlight w:val="cyan"/>
        </w:rPr>
        <w:t>maintaining</w:t>
      </w:r>
      <w:r w:rsidRPr="004F4748">
        <w:rPr>
          <w:rStyle w:val="Emphasis"/>
        </w:rPr>
        <w:t xml:space="preserve"> a cold </w:t>
      </w:r>
      <w:r w:rsidRPr="004F4748">
        <w:rPr>
          <w:rStyle w:val="Emphasis"/>
          <w:highlight w:val="cyan"/>
        </w:rPr>
        <w:t>peace</w:t>
      </w:r>
      <w:r w:rsidRPr="004F4748">
        <w:rPr>
          <w:rStyle w:val="StyleUnderline"/>
        </w:rPr>
        <w:t xml:space="preserve"> with the US, rather than embracing conflict with it.</w:t>
      </w:r>
      <w:r>
        <w:rPr>
          <w:rStyle w:val="StyleUnderline"/>
        </w:rPr>
        <w:t xml:space="preserve"> </w:t>
      </w:r>
      <w:r w:rsidRPr="004F4748">
        <w:rPr>
          <w:sz w:val="16"/>
        </w:rPr>
        <w:t>that being a global superpower would inevitably draw it into regional conflagrations that it would prefer to avoid. But China also knows that it has benefited massively from the relatively stable world economy that the US and its allies helped bring about.</w:t>
      </w:r>
      <w:r>
        <w:rPr>
          <w:sz w:val="16"/>
        </w:rPr>
        <w:t xml:space="preserve"> </w:t>
      </w:r>
      <w:r w:rsidRPr="004F4748">
        <w:rPr>
          <w:sz w:val="16"/>
        </w:rPr>
        <w:t xml:space="preserve">China needs to retain enormous amounts of resources and manpower domestically to tackle its biggest challenges. Chinese leaders must manage an economy that is no longer driven primarily by property development and exports, while preparing for the possibility that one of its largest trading partners could descend into total isolation. Trump’s “Liberation Day” tariffs and escalatory duties in response to Chinese countermeasures were a wake-up call. Whatever happens in the trade war, China urgently needs to rebalance its economy by stimulating greater domestic demand. </w:t>
      </w:r>
    </w:p>
    <w:p w14:paraId="6CC57DB1" w14:textId="558FD68C" w:rsidR="003B708C" w:rsidRDefault="006C51FC" w:rsidP="0065132B">
      <w:pPr>
        <w:pStyle w:val="Heading2"/>
        <w:rPr>
          <w:rFonts w:cs="Calibri"/>
        </w:rPr>
      </w:pPr>
      <w:r w:rsidRPr="004F4748">
        <w:rPr>
          <w:rFonts w:cs="Calibri"/>
        </w:rPr>
        <w:lastRenderedPageBreak/>
        <w:t>[Impacts]</w:t>
      </w:r>
    </w:p>
    <w:p w14:paraId="2D856EA2" w14:textId="369B5E54" w:rsidR="008F2531" w:rsidRDefault="008F2531" w:rsidP="008F2531">
      <w:pPr>
        <w:pStyle w:val="Heading3"/>
      </w:pPr>
      <w:r>
        <w:lastRenderedPageBreak/>
        <w:t>2AC At: CCP Collapse- Arctic Specific</w:t>
      </w:r>
    </w:p>
    <w:p w14:paraId="017E7A69" w14:textId="77777777" w:rsidR="008F2531" w:rsidRPr="008F2531" w:rsidRDefault="008F2531" w:rsidP="008F2531"/>
    <w:p w14:paraId="72F20F58" w14:textId="77777777" w:rsidR="008F2531" w:rsidRDefault="008F2531" w:rsidP="008F2531">
      <w:pPr>
        <w:pStyle w:val="Heading4"/>
      </w:pPr>
      <w:r>
        <w:t>President Xi’s adaptive policies and reforms make sure he maintains power despite complaints and international issues—failure in the arctic doesn’t cause CCP collapse.</w:t>
      </w:r>
    </w:p>
    <w:p w14:paraId="4B43A2A5" w14:textId="77777777" w:rsidR="008F2531" w:rsidRPr="007B5D90" w:rsidRDefault="008F2531" w:rsidP="008F2531">
      <w:pPr>
        <w:rPr>
          <w:b/>
          <w:bCs/>
          <w:sz w:val="24"/>
        </w:rPr>
      </w:pPr>
      <w:r>
        <w:rPr>
          <w:rStyle w:val="Style13ptBold"/>
        </w:rPr>
        <w:t xml:space="preserve">Ang ’22 </w:t>
      </w:r>
      <w:r w:rsidRPr="007B5D90">
        <w:t xml:space="preserve">[Yuen </w:t>
      </w:r>
      <w:proofErr w:type="spellStart"/>
      <w:r w:rsidRPr="007B5D90">
        <w:t>Yuen</w:t>
      </w:r>
      <w:proofErr w:type="spellEnd"/>
      <w:r w:rsidRPr="007B5D90">
        <w:t xml:space="preserve"> Ang</w:t>
      </w:r>
      <w:r>
        <w:t xml:space="preserve">, July 2022, professor of political science, Alfred Chandler Chair of Political Economy at Johns Hopkins University, Author of </w:t>
      </w:r>
      <w:r>
        <w:rPr>
          <w:i/>
          <w:iCs/>
        </w:rPr>
        <w:t xml:space="preserve">How China Escaped the Poverty Trap </w:t>
      </w:r>
      <w:r>
        <w:t xml:space="preserve">(named one of the “Best Books of 2017” by Foreign Affairs) and </w:t>
      </w:r>
      <w:r>
        <w:rPr>
          <w:i/>
          <w:iCs/>
        </w:rPr>
        <w:t xml:space="preserve">China’s Gilded Age, </w:t>
      </w:r>
      <w:r>
        <w:t xml:space="preserve">Journal of Democracy, Volume 33, Number 3, pgs. 77-89, “How Resilient is the CCP?”, </w:t>
      </w:r>
      <w:r w:rsidRPr="007B5D90">
        <w:t>https://muse.jhu.edu/article/860246</w:t>
      </w:r>
      <w:r>
        <w:t>, EC]</w:t>
      </w:r>
    </w:p>
    <w:p w14:paraId="7CC3818F" w14:textId="77777777" w:rsidR="008F2531" w:rsidRPr="00FD51D4" w:rsidRDefault="008F2531" w:rsidP="008F2531">
      <w:r w:rsidRPr="007B5D90">
        <w:rPr>
          <w:sz w:val="16"/>
        </w:rPr>
        <w:t xml:space="preserve">The typical formula for authoritarian survival is a four-part mix of repression, propaganda, patronage, and rigged elections. Since taking power in 1949, the Chinese Communist Party (CCP) has consistently practiced the first three—and during the era following the death of Mao Zedong in 1976, it honed another source of resilience: institutionalization. Writing in the Journal of Democracy in 2003, Andrew Nathan argued that the </w:t>
      </w:r>
      <w:r w:rsidRPr="007B5D90">
        <w:rPr>
          <w:rStyle w:val="StyleUnderline"/>
          <w:highlight w:val="cyan"/>
        </w:rPr>
        <w:t>greater stability</w:t>
      </w:r>
      <w:r w:rsidRPr="007B5D90">
        <w:rPr>
          <w:rStyle w:val="StyleUnderline"/>
        </w:rPr>
        <w:t xml:space="preserve"> wrought by institutionalization had </w:t>
      </w:r>
      <w:r w:rsidRPr="007B5D90">
        <w:rPr>
          <w:rStyle w:val="StyleUnderline"/>
          <w:b/>
          <w:bCs/>
          <w:highlight w:val="cyan"/>
        </w:rPr>
        <w:t>made the CCP resilient and helped it to keep power even as China modernized</w:t>
      </w:r>
      <w:r w:rsidRPr="007B5D90">
        <w:rPr>
          <w:rStyle w:val="StyleUnderline"/>
          <w:highlight w:val="cyan"/>
        </w:rPr>
        <w:t xml:space="preserve"> and integrated itself into the global economy</w:t>
      </w:r>
      <w:r w:rsidRPr="007B5D90">
        <w:rPr>
          <w:sz w:val="16"/>
        </w:rPr>
        <w:t>.1 Making the process of leadership turnover orderly and predictable was an especially important feature of institutionalization; other dimensions included professionalizing the bureaucracy and allowing greater political participation within selected spaces.</w:t>
      </w:r>
      <w:r>
        <w:rPr>
          <w:sz w:val="16"/>
        </w:rPr>
        <w:t xml:space="preserve"> </w:t>
      </w:r>
      <w:r w:rsidRPr="007B5D90">
        <w:rPr>
          <w:sz w:val="16"/>
        </w:rPr>
        <w:t xml:space="preserve">Today, it appears to many that Xi Jinping has ended all this. In 2012, he became paramount </w:t>
      </w:r>
      <w:proofErr w:type="spellStart"/>
      <w:r>
        <w:rPr>
          <w:sz w:val="16"/>
        </w:rPr>
        <w:t>o</w:t>
      </w:r>
      <w:r w:rsidRPr="007B5D90">
        <w:rPr>
          <w:sz w:val="16"/>
        </w:rPr>
        <w:t>leader</w:t>
      </w:r>
      <w:proofErr w:type="spellEnd"/>
      <w:r w:rsidRPr="007B5D90">
        <w:rPr>
          <w:sz w:val="16"/>
        </w:rPr>
        <w:t xml:space="preserve"> of the People's Republic of China (PRC) in the midst of a high-profile corruption scandal that laid bare the intensity of factional struggles among political elites. In 2018, he overturned constitutional term limits and is expected to make himself president of the PRC for a third term and possibly for life at the upcoming Twentieth Party Congress in October 2022. Under his rule as general secretary, the CCP has extended its reach into economic and social policy, domains that had previously been left to the executive branch led by the premier and the State Council. The limited leeway once given to political participation in forms such as investigative journalism has been squeezed down to almost nothing. A personality cult now revolves around the leader, with "Xi Jinping Thought" enshrined in the constitution and taught to young children in school. [End Page 77]</w:t>
      </w:r>
      <w:r>
        <w:rPr>
          <w:sz w:val="16"/>
        </w:rPr>
        <w:t xml:space="preserve"> </w:t>
      </w:r>
      <w:r w:rsidRPr="007B5D90">
        <w:rPr>
          <w:sz w:val="16"/>
        </w:rPr>
        <w:t xml:space="preserve">Has institutionalization really ended under Xi? And if so, will the CCP regime remain a resilient autocracy? While Xi has drastically weakened dimensions of institutionalization—particularly limits on his own power—he has not eliminated it. The CCP still commands a high-capacity bureaucracy that the president and the party can mobilize to execute their commands, as seen during the covid-19 outbreak. Moreover, despite his authoritarian turn, </w:t>
      </w:r>
      <w:r w:rsidRPr="007B5D90">
        <w:rPr>
          <w:rStyle w:val="StyleUnderline"/>
          <w:highlight w:val="cyan"/>
        </w:rPr>
        <w:t>Xi has not</w:t>
      </w:r>
      <w:r w:rsidRPr="007B5D90">
        <w:rPr>
          <w:sz w:val="16"/>
        </w:rPr>
        <w:t xml:space="preserve"> entirely </w:t>
      </w:r>
      <w:r w:rsidRPr="007B5D90">
        <w:rPr>
          <w:rStyle w:val="StyleUnderline"/>
          <w:highlight w:val="cyan"/>
        </w:rPr>
        <w:t xml:space="preserve">abandoned the </w:t>
      </w:r>
      <w:r w:rsidRPr="007B5D90">
        <w:rPr>
          <w:rStyle w:val="StyleUnderline"/>
          <w:b/>
          <w:bCs/>
          <w:highlight w:val="cyan"/>
        </w:rPr>
        <w:t>CCP's famously adaptive methods of governance</w:t>
      </w:r>
      <w:r w:rsidRPr="007B5D90">
        <w:rPr>
          <w:rStyle w:val="StyleUnderline"/>
        </w:rPr>
        <w:t>, including policy experiments</w:t>
      </w:r>
      <w:r w:rsidRPr="007B5D90">
        <w:rPr>
          <w:sz w:val="16"/>
        </w:rPr>
        <w:t>. When Xi runs into problems with no easy solutions—for instance, how to curb the excesses of capitalism without crushing entrepreneurial incentives—</w:t>
      </w:r>
      <w:r w:rsidRPr="007B5D90">
        <w:rPr>
          <w:rStyle w:val="StyleUnderline"/>
          <w:highlight w:val="cyan"/>
        </w:rPr>
        <w:t>he still</w:t>
      </w:r>
      <w:r w:rsidRPr="007B5D90">
        <w:rPr>
          <w:rStyle w:val="StyleUnderline"/>
        </w:rPr>
        <w:t xml:space="preserve"> exhorts the bureaucracy to </w:t>
      </w:r>
      <w:r w:rsidRPr="007B5D90">
        <w:rPr>
          <w:rStyle w:val="StyleUnderline"/>
          <w:highlight w:val="cyan"/>
        </w:rPr>
        <w:t>adapt and experiment</w:t>
      </w:r>
      <w:r w:rsidRPr="007B5D90">
        <w:rPr>
          <w:sz w:val="16"/>
        </w:rPr>
        <w:t>. At the same time, he is more repressive than his predecessors: He has tightened ideological controls on society and the bureaucracy, punished activists and critics, and stamped out pockets of freedom that existed prior to 2012. In recent years, increasing U.S. animosity toward China has given Xi even more ammunition to rally the CCP and the nation behind him.</w:t>
      </w:r>
      <w:r>
        <w:rPr>
          <w:sz w:val="16"/>
        </w:rPr>
        <w:t xml:space="preserve"> </w:t>
      </w:r>
      <w:r w:rsidRPr="007B5D90">
        <w:rPr>
          <w:sz w:val="16"/>
        </w:rPr>
        <w:t>Just as the CCP's formula for authoritarian resilience has evolved, so too have the risks it confronts. Under the power-sharing arrangements marking the reform era from 1978 to 2012, elite corruption enriched factions and threatened to splinter the CCP. Xi has made it his mission to fight corruption. But his concentration of personal power has reintroduced the risk of succession battles. Concentrated power also amplifies the effects of both good and bad decisions made by the single leader who holds it. When Xi makes a bad decision, the effects are seismic, felt not only within the PRC but around the world.</w:t>
      </w:r>
      <w:r>
        <w:rPr>
          <w:sz w:val="16"/>
        </w:rPr>
        <w:t xml:space="preserve"> </w:t>
      </w:r>
      <w:r w:rsidRPr="007B5D90">
        <w:rPr>
          <w:sz w:val="16"/>
        </w:rPr>
        <w:t>Looking Beyond Formal Democratization</w:t>
      </w:r>
      <w:r>
        <w:rPr>
          <w:sz w:val="16"/>
        </w:rPr>
        <w:t xml:space="preserve"> </w:t>
      </w:r>
      <w:r w:rsidRPr="007B5D90">
        <w:rPr>
          <w:sz w:val="16"/>
        </w:rPr>
        <w:t>Institutionalization rarely features in mainstream literature on authoritarian survival, except in the study of China and "soft autocracies" in East Asia. Unlike other plainly corrupt and repressive dictatorships, such as Iraq under Saddam Hussein or Zimbabwe under Robert Mugabe, post-Mao China is a high-performing authoritarian state that for forty years running has delivered political stability, economic growth, public services, and even policy innovations. To understand why the CCP has been able to deliver these results, one must look beyond formal democratization to institutional reforms carried out at the highest level of power and within the bureaucracy.</w:t>
      </w:r>
      <w:r>
        <w:rPr>
          <w:sz w:val="16"/>
        </w:rPr>
        <w:t xml:space="preserve"> </w:t>
      </w:r>
      <w:r w:rsidRPr="007B5D90">
        <w:rPr>
          <w:sz w:val="16"/>
        </w:rPr>
        <w:t>According to Nathan, the first dimension of institutionalization is norm-bound succession: Each top leader serves two consecutive terms and then hands power to a successor. When Jiang Zemin stepped down as CCP general secretary in 2002, "it was the first time that any leader of a communist nation had left office without dying or being deposed by a coup," Susan Shirk noted.2 Ten years later, when Hu Jintao retired as CCP general secretary, PRC president, and Central Military Commission [End Page 78] chairman and passed the baton to Xi, it appeared that the CCP had institutionalized peaceful, predictable transitions of power.</w:t>
      </w:r>
      <w:r>
        <w:rPr>
          <w:sz w:val="16"/>
        </w:rPr>
        <w:t xml:space="preserve"> </w:t>
      </w:r>
      <w:r w:rsidRPr="007B5D90">
        <w:rPr>
          <w:sz w:val="16"/>
        </w:rPr>
        <w:t>Deng Xiaoping, who led China from 1978 to 1992, championed a second aspect of institutionalization—meritocracy—promoting bureaucrats based on performance and thereby helping to limit factionalism and patronage. Mao demanded fervent shows of loyalty to himself as the means to political survival and rising in official ranks. Deng, by contrast, insisted that bureaucrats should be rewarded for solving problems. This shift toward merit is clearly reflected in the goals assigned to bureaucrats in the post-Mao period: Economic growth and social stability were at the top of the list. Students of the PRC have produced a voluminous literature establishing the links between promotion and performance in the bureaucracy.</w:t>
      </w:r>
      <w:r>
        <w:rPr>
          <w:sz w:val="16"/>
        </w:rPr>
        <w:t xml:space="preserve"> </w:t>
      </w:r>
      <w:r w:rsidRPr="007B5D90">
        <w:rPr>
          <w:sz w:val="16"/>
        </w:rPr>
        <w:t xml:space="preserve">Third, the reformist leadership sought to professionalize the bureaucracy by separating the CCP from the direct management of both the government and business enterprises. The aim was for decisions to be guided by economic rationality rather than political ideology. Parallels can be found in East Asian developmental states: Chalmers Johnson credited the performance of Japan's post-1945 technocracy to its insulation from the vicissitudes and short-term incentives of electoral politics.3 In the 1990s, China pursued a wide range of administrative reforms, including the formal </w:t>
      </w:r>
      <w:r w:rsidRPr="007B5D90">
        <w:rPr>
          <w:sz w:val="16"/>
        </w:rPr>
        <w:lastRenderedPageBreak/>
        <w:t>establishment of a civil service in 1993, followed by the creation of a fleet of new regulatory agencies fit for a market economy. These efforts steadily built up the bureaucracy's professional and monitoring capacities.</w:t>
      </w:r>
      <w:r>
        <w:rPr>
          <w:sz w:val="16"/>
        </w:rPr>
        <w:t xml:space="preserve"> </w:t>
      </w:r>
      <w:r w:rsidRPr="007B5D90">
        <w:rPr>
          <w:sz w:val="16"/>
        </w:rPr>
        <w:t xml:space="preserve">Fourth, although </w:t>
      </w:r>
      <w:r w:rsidRPr="007B5D90">
        <w:rPr>
          <w:rStyle w:val="StyleUnderline"/>
          <w:highlight w:val="cyan"/>
        </w:rPr>
        <w:t>the CCP</w:t>
      </w:r>
      <w:r w:rsidRPr="007B5D90">
        <w:rPr>
          <w:sz w:val="16"/>
        </w:rPr>
        <w:t xml:space="preserve"> violently suppresses dissent, as part of the reform push it </w:t>
      </w:r>
      <w:r w:rsidRPr="007B5D90">
        <w:rPr>
          <w:rStyle w:val="StyleUnderline"/>
          <w:highlight w:val="cyan"/>
        </w:rPr>
        <w:t>selectively encouraged various</w:t>
      </w:r>
      <w:r w:rsidRPr="007B5D90">
        <w:rPr>
          <w:rStyle w:val="StyleUnderline"/>
        </w:rPr>
        <w:t xml:space="preserve"> "input </w:t>
      </w:r>
      <w:r w:rsidRPr="007B5D90">
        <w:rPr>
          <w:rStyle w:val="StyleUnderline"/>
          <w:highlight w:val="cyan"/>
        </w:rPr>
        <w:t xml:space="preserve">institutions" that </w:t>
      </w:r>
      <w:r w:rsidRPr="007B5D90">
        <w:rPr>
          <w:rStyle w:val="StyleUnderline"/>
        </w:rPr>
        <w:t>allowed citizens to express complaints and seek redress on particular issues—so long as petitioners carefully avoided challenging the regime as a whole.</w:t>
      </w:r>
      <w:r w:rsidRPr="007B5D90">
        <w:rPr>
          <w:sz w:val="16"/>
        </w:rPr>
        <w:t xml:space="preserve"> Examples include empowering citizens to overturn administrative decisions through the courts and permitting newspapers to expose corruption and other social problems. In 1988, the CCP introduced village elections, not for the sake of promoting Western-style democracy, but rather to defuse local conflicts by allowing villagers to select their own leaders. According to Nathan, </w:t>
      </w:r>
      <w:r w:rsidRPr="007B5D90">
        <w:rPr>
          <w:rStyle w:val="StyleUnderline"/>
        </w:rPr>
        <w:t>these measures</w:t>
      </w:r>
      <w:r w:rsidRPr="007B5D90">
        <w:rPr>
          <w:rStyle w:val="StyleUnderline"/>
          <w:highlight w:val="cyan"/>
        </w:rPr>
        <w:t xml:space="preserve"> fostered </w:t>
      </w:r>
      <w:r w:rsidRPr="007B5D90">
        <w:rPr>
          <w:rStyle w:val="StyleUnderline"/>
          <w:b/>
          <w:bCs/>
          <w:highlight w:val="cyan"/>
        </w:rPr>
        <w:t>high citizen trust in the CCP regime</w:t>
      </w:r>
      <w:r w:rsidRPr="007B5D90">
        <w:rPr>
          <w:rStyle w:val="StyleUnderline"/>
          <w:highlight w:val="cyan"/>
        </w:rPr>
        <w:t>, thus promoting</w:t>
      </w:r>
      <w:r w:rsidRPr="007B5D90">
        <w:rPr>
          <w:sz w:val="16"/>
        </w:rPr>
        <w:t xml:space="preserve"> authoritarian</w:t>
      </w:r>
      <w:r w:rsidRPr="007B5D90">
        <w:rPr>
          <w:rStyle w:val="StyleUnderline"/>
        </w:rPr>
        <w:t xml:space="preserve"> </w:t>
      </w:r>
      <w:r w:rsidRPr="007B5D90">
        <w:rPr>
          <w:rStyle w:val="StyleUnderline"/>
          <w:highlight w:val="cyan"/>
        </w:rPr>
        <w:t>resilience</w:t>
      </w:r>
      <w:r w:rsidRPr="007B5D90">
        <w:rPr>
          <w:sz w:val="16"/>
        </w:rPr>
        <w:t>.4</w:t>
      </w:r>
      <w:r>
        <w:rPr>
          <w:sz w:val="16"/>
        </w:rPr>
        <w:t xml:space="preserve"> </w:t>
      </w:r>
      <w:r w:rsidRPr="007B5D90">
        <w:rPr>
          <w:sz w:val="16"/>
        </w:rPr>
        <w:t xml:space="preserve">To be sure, all these "institutionalization" measures were combined with repression, censorship, and cooptation of influential and restive groups, as practiced in other dictatorships. But what clearly distinguished [End Page 79] reform-era China was its delivery of political stability at the highest level and responsive governance at the street level through continuous institutional reforms, many of which were initiated by local governments. </w:t>
      </w:r>
      <w:r w:rsidRPr="007B5D90">
        <w:rPr>
          <w:rStyle w:val="StyleUnderline"/>
        </w:rPr>
        <w:t xml:space="preserve">That is why more recent </w:t>
      </w:r>
      <w:r w:rsidRPr="007B5D90">
        <w:rPr>
          <w:rStyle w:val="StyleUnderline"/>
          <w:highlight w:val="cyan"/>
        </w:rPr>
        <w:t>surveys</w:t>
      </w:r>
      <w:r w:rsidRPr="007B5D90">
        <w:rPr>
          <w:rStyle w:val="StyleUnderline"/>
        </w:rPr>
        <w:t xml:space="preserve"> </w:t>
      </w:r>
      <w:r w:rsidRPr="007B5D90">
        <w:rPr>
          <w:sz w:val="16"/>
        </w:rPr>
        <w:t>conducted by Bruce Dickson</w:t>
      </w:r>
      <w:r w:rsidRPr="007B5D90">
        <w:rPr>
          <w:rStyle w:val="StyleUnderline"/>
        </w:rPr>
        <w:t xml:space="preserve"> </w:t>
      </w:r>
      <w:r w:rsidRPr="007B5D90">
        <w:rPr>
          <w:rStyle w:val="StyleUnderline"/>
          <w:highlight w:val="cyan"/>
        </w:rPr>
        <w:t xml:space="preserve">continue to find "a surprisingly </w:t>
      </w:r>
      <w:r w:rsidRPr="007B5D90">
        <w:rPr>
          <w:rStyle w:val="StyleUnderline"/>
          <w:b/>
          <w:bCs/>
          <w:highlight w:val="cyan"/>
        </w:rPr>
        <w:t>high level of regime support</w:t>
      </w:r>
      <w:r w:rsidRPr="007B5D90">
        <w:rPr>
          <w:rStyle w:val="StyleUnderline"/>
          <w:highlight w:val="cyan"/>
        </w:rPr>
        <w:t>" despite "frustration about a variety of policy issues</w:t>
      </w:r>
      <w:r w:rsidRPr="007B5D90">
        <w:rPr>
          <w:rStyle w:val="StyleUnderline"/>
        </w:rPr>
        <w:t>."</w:t>
      </w:r>
      <w:r w:rsidRPr="007B5D90">
        <w:rPr>
          <w:sz w:val="16"/>
        </w:rPr>
        <w:t>5</w:t>
      </w:r>
      <w:r>
        <w:rPr>
          <w:sz w:val="16"/>
        </w:rPr>
        <w:t xml:space="preserve"> </w:t>
      </w:r>
      <w:r w:rsidRPr="007B5D90">
        <w:rPr>
          <w:sz w:val="16"/>
        </w:rPr>
        <w:t>Did China Really Institutionalize?</w:t>
      </w:r>
      <w:r>
        <w:rPr>
          <w:sz w:val="16"/>
        </w:rPr>
        <w:t xml:space="preserve"> </w:t>
      </w:r>
      <w:r w:rsidRPr="007B5D90">
        <w:rPr>
          <w:sz w:val="16"/>
        </w:rPr>
        <w:t>For about a quarter-century after the 1989 Tiananmen crisis, the CCP appeared to have achieved institutionalization, with a stable method for turning over power at the highest levels. In February 2012, however, a political explosion went off: A henchman of Politburo member Bo Xilai, a leading contender to head the CCP, fled to the U.S. consulate in Chengdu with claims about Bo's corruption and his involvement in the 2011 murder of a British businessman. Party leaders denounced Bo for "grave violations of party discipline." In 2013, a court found Bo guilty of corruption and sentenced him to life in prison.</w:t>
      </w:r>
      <w:r>
        <w:rPr>
          <w:sz w:val="16"/>
        </w:rPr>
        <w:t xml:space="preserve"> </w:t>
      </w:r>
      <w:r w:rsidRPr="007B5D90">
        <w:rPr>
          <w:sz w:val="16"/>
        </w:rPr>
        <w:t>With Bo's fall came Xi's rise. In contrast to the flamboyant Chongqing party boss, Xi was a low-key figure who seemed a safe choice for the top spot. Once in office, however, he surprised everyone. He began by launching the most vigorous anticorruption campaign in CCP history, removing senior officials and shaking up numerous power-sharing arrangements. Sidelining the premier and other top leaders, Xi personally took charge of economic and social policies through special leading groups, earning him the nickname "The Chairman of Everything." In November 2021, the CCP Central Committee passed a historic resolution that called for full implementation of Xi Jinping Thought, cementing Xi's place as the CCP's third great leader after Mao and Deng.6</w:t>
      </w:r>
      <w:r>
        <w:rPr>
          <w:sz w:val="16"/>
        </w:rPr>
        <w:t xml:space="preserve"> </w:t>
      </w:r>
      <w:r w:rsidRPr="007B5D90">
        <w:rPr>
          <w:sz w:val="16"/>
        </w:rPr>
        <w:t xml:space="preserve">Did the CCP really institutionalize? Joseph </w:t>
      </w:r>
      <w:proofErr w:type="spellStart"/>
      <w:r w:rsidRPr="007B5D90">
        <w:rPr>
          <w:sz w:val="16"/>
        </w:rPr>
        <w:t>Fewsmith</w:t>
      </w:r>
      <w:proofErr w:type="spellEnd"/>
      <w:r w:rsidRPr="007B5D90">
        <w:rPr>
          <w:sz w:val="16"/>
        </w:rPr>
        <w:t xml:space="preserve"> says no. Rules and professional norms were "largely quarantined to non-critical parts of the system," he insists, while "at the core, the struggle for dominance remained alive and well."7 Xi's authoritarian turn seems to have completely demolished the institutionalization thesis. In 2021, </w:t>
      </w:r>
      <w:proofErr w:type="spellStart"/>
      <w:r w:rsidRPr="007B5D90">
        <w:rPr>
          <w:sz w:val="16"/>
        </w:rPr>
        <w:t>Fewsmith</w:t>
      </w:r>
      <w:proofErr w:type="spellEnd"/>
      <w:r w:rsidRPr="007B5D90">
        <w:rPr>
          <w:sz w:val="16"/>
        </w:rPr>
        <w:t xml:space="preserve"> wrote:</w:t>
      </w:r>
      <w:r>
        <w:rPr>
          <w:sz w:val="16"/>
        </w:rPr>
        <w:t xml:space="preserve"> </w:t>
      </w:r>
      <w:r w:rsidRPr="007B5D90">
        <w:rPr>
          <w:sz w:val="16"/>
        </w:rPr>
        <w:t>As is clear now, Xi Jinping has overthrown many of the norms and practices that have guided the CCP in the reform era, destroyed the [consensus-based] factional system … constructed a political system revolving largely around himself, and seems headed for a third term in office when the 20th Party Congress meets in 2022.8</w:t>
      </w:r>
      <w:r>
        <w:rPr>
          <w:sz w:val="16"/>
        </w:rPr>
        <w:t xml:space="preserve"> </w:t>
      </w:r>
      <w:r w:rsidRPr="007B5D90">
        <w:rPr>
          <w:sz w:val="16"/>
        </w:rPr>
        <w:t xml:space="preserve">Contrary to </w:t>
      </w:r>
      <w:proofErr w:type="spellStart"/>
      <w:r w:rsidRPr="007B5D90">
        <w:rPr>
          <w:sz w:val="16"/>
        </w:rPr>
        <w:t>Fewsmith</w:t>
      </w:r>
      <w:proofErr w:type="spellEnd"/>
      <w:r w:rsidRPr="007B5D90">
        <w:rPr>
          <w:sz w:val="16"/>
        </w:rPr>
        <w:t xml:space="preserve">, I argue that reform-era China did institutionalize—but I hasten to add that power-sharing arrangements and succession norms in the CCP turned out to be fragile and reversible. Contrary to Nathan's claim that "political factions today have neither the power nor, perhaps more importantly, the will to upset the rules that have been painfully [End Page 80] arrived at," Xi proved that a strongman can break these rules. Yet even though Deng's efforts to constrain elites with rules only lasted "for a while," to use </w:t>
      </w:r>
      <w:proofErr w:type="spellStart"/>
      <w:r w:rsidRPr="007B5D90">
        <w:rPr>
          <w:sz w:val="16"/>
        </w:rPr>
        <w:t>Fewsmith's</w:t>
      </w:r>
      <w:proofErr w:type="spellEnd"/>
      <w:r w:rsidRPr="007B5D90">
        <w:rPr>
          <w:sz w:val="16"/>
        </w:rPr>
        <w:t xml:space="preserve"> words, the effects of those efforts were revolutionary.9 The institutionalization drive that began with Deng gave China enough political stability to anchor its transformation from a poor and politically torn society into a capitalist powerhouse—in just a single generation.</w:t>
      </w:r>
      <w:r>
        <w:rPr>
          <w:sz w:val="16"/>
        </w:rPr>
        <w:t xml:space="preserve"> </w:t>
      </w:r>
      <w:r w:rsidRPr="007B5D90">
        <w:rPr>
          <w:sz w:val="16"/>
        </w:rPr>
        <w:t>Furthermore, although Xi has drastically weakened aspects of institutionalization—particularly limits on his own power—he has not eliminated institutionalization altogether. At the level of elite politics, as Nathan pointed out, "Xi has so far carried out his consolidation of power within the bounds of existing institutions rather than by breaking them."10 For example, at the Nineteenth Party Congress in 2017, the CCP maintained the retirement norm of "seven up, eight down" (meaning that those on the seven-member Politburo Standing Committee who reach the age of 68 must retire). Wang Qishan, whom Xi had named anticorruption czar, stepped down from the inner Politburo that year and now holds only the PRC vice-presidency.</w:t>
      </w:r>
      <w:r>
        <w:rPr>
          <w:sz w:val="16"/>
        </w:rPr>
        <w:t xml:space="preserve"> </w:t>
      </w:r>
      <w:r w:rsidRPr="007B5D90">
        <w:rPr>
          <w:sz w:val="16"/>
        </w:rPr>
        <w:t xml:space="preserve">Consistent with the impression that the CCP has usurped the authority of the executive branch, my research finds that under Xi, the share of directives issued by the CCP Central Committee has risen relative to what it was during the pre-Xi era, but the State Council still issues the vast majority of central commands on governance-related matters. Those who equate Xi with Mao miss a key contrast: While Mao deliberately incited chaos, </w:t>
      </w:r>
      <w:r w:rsidRPr="007B5D90">
        <w:rPr>
          <w:rStyle w:val="StyleUnderline"/>
          <w:highlight w:val="cyan"/>
        </w:rPr>
        <w:t>Xi</w:t>
      </w:r>
      <w:r w:rsidRPr="007B5D90">
        <w:rPr>
          <w:rStyle w:val="StyleUnderline"/>
        </w:rPr>
        <w:t xml:space="preserve"> is a man of order.11 He </w:t>
      </w:r>
      <w:r w:rsidRPr="007B5D90">
        <w:rPr>
          <w:rStyle w:val="StyleUnderline"/>
          <w:highlight w:val="cyan"/>
        </w:rPr>
        <w:t xml:space="preserve">wants to </w:t>
      </w:r>
      <w:r w:rsidRPr="007B5D90">
        <w:rPr>
          <w:rStyle w:val="StyleUnderline"/>
          <w:b/>
          <w:bCs/>
          <w:highlight w:val="cyan"/>
        </w:rPr>
        <w:t>keep some institutions intact to ensure stability</w:t>
      </w:r>
      <w:r w:rsidRPr="007B5D90">
        <w:rPr>
          <w:rStyle w:val="StyleUnderline"/>
          <w:highlight w:val="cyan"/>
        </w:rPr>
        <w:t xml:space="preserve"> and strong administrative capacity</w:t>
      </w:r>
      <w:r w:rsidRPr="007B5D90">
        <w:rPr>
          <w:rStyle w:val="StyleUnderline"/>
        </w:rPr>
        <w:t xml:space="preserve"> under his rule.</w:t>
      </w:r>
      <w:r>
        <w:rPr>
          <w:rStyle w:val="StyleUnderline"/>
        </w:rPr>
        <w:t xml:space="preserve"> </w:t>
      </w:r>
      <w:r w:rsidRPr="007B5D90">
        <w:rPr>
          <w:sz w:val="16"/>
        </w:rPr>
        <w:t>Weakening Bureaucratic Autonomy</w:t>
      </w:r>
      <w:r>
        <w:rPr>
          <w:sz w:val="16"/>
        </w:rPr>
        <w:t xml:space="preserve"> </w:t>
      </w:r>
      <w:r w:rsidRPr="007B5D90">
        <w:rPr>
          <w:sz w:val="16"/>
        </w:rPr>
        <w:t xml:space="preserve">One must also distinguish between institutionalization at the peak of power and in the bureaucracy. The latter should not be dismissed as "non-critical," for it is the bureaucracy that implements the commands coming down from the top and determines whether or not </w:t>
      </w:r>
      <w:r w:rsidRPr="007B5D90">
        <w:rPr>
          <w:rStyle w:val="StyleUnderline"/>
          <w:b/>
          <w:bCs/>
          <w:highlight w:val="cyan"/>
        </w:rPr>
        <w:t>the CCP can deliver results and weather crises</w:t>
      </w:r>
      <w:r w:rsidRPr="007B5D90">
        <w:rPr>
          <w:rStyle w:val="StyleUnderline"/>
        </w:rPr>
        <w:t>.</w:t>
      </w:r>
      <w:r w:rsidRPr="007B5D90">
        <w:rPr>
          <w:sz w:val="16"/>
        </w:rPr>
        <w:t xml:space="preserve"> It is worth noting that Xi inherited a technocracy that Mao and Deng did not have. Contrary to the trope that China has consistently had a highly educated Confucian bureaucracy for thousands of years, Michel </w:t>
      </w:r>
      <w:proofErr w:type="spellStart"/>
      <w:r w:rsidRPr="007B5D90">
        <w:rPr>
          <w:sz w:val="16"/>
        </w:rPr>
        <w:t>Oksenberg</w:t>
      </w:r>
      <w:proofErr w:type="spellEnd"/>
      <w:r w:rsidRPr="007B5D90">
        <w:rPr>
          <w:sz w:val="16"/>
        </w:rPr>
        <w:t xml:space="preserve"> estimated that local leaders in the 1960s had on average only 4.8 years of formal schooling, due to a century of war, poverty, and Mao's anti-intellectual policies.12</w:t>
      </w:r>
      <w:r>
        <w:rPr>
          <w:sz w:val="16"/>
        </w:rPr>
        <w:t xml:space="preserve"> </w:t>
      </w:r>
    </w:p>
    <w:p w14:paraId="6E9483F0" w14:textId="3A4C460A" w:rsidR="00444AA3" w:rsidRDefault="00444AA3" w:rsidP="00444AA3">
      <w:pPr>
        <w:pStyle w:val="Heading3"/>
      </w:pPr>
      <w:r>
        <w:lastRenderedPageBreak/>
        <w:t>2AC AT: CCP Collapse</w:t>
      </w:r>
    </w:p>
    <w:p w14:paraId="52967B35" w14:textId="77777777" w:rsidR="00444AA3" w:rsidRDefault="00444AA3" w:rsidP="00444AA3">
      <w:pPr>
        <w:pStyle w:val="Heading4"/>
      </w:pPr>
      <w:r>
        <w:t xml:space="preserve">CCP legitimacy </w:t>
      </w:r>
      <w:r>
        <w:rPr>
          <w:u w:val="single"/>
        </w:rPr>
        <w:t>resilient</w:t>
      </w:r>
      <w:r>
        <w:t>.</w:t>
      </w:r>
    </w:p>
    <w:p w14:paraId="7201852E" w14:textId="77777777" w:rsidR="00444AA3" w:rsidRDefault="00444AA3" w:rsidP="00444AA3">
      <w:r>
        <w:rPr>
          <w:b/>
          <w:sz w:val="26"/>
          <w:szCs w:val="26"/>
        </w:rPr>
        <w:t>Scobell 21</w:t>
      </w:r>
      <w:r>
        <w:t xml:space="preserve">, PhD, senior political scientist at the RAND Corporation. (Andrew, 2-3-2021, "China’s Post-Pandemic Future: Wuhan Wobbly?", </w:t>
      </w:r>
      <w:r>
        <w:rPr>
          <w:i/>
        </w:rPr>
        <w:t>War on the Rocks</w:t>
      </w:r>
      <w:r>
        <w:t>, https://warontherocks.com/2021/02/chinas-post-covid-future-wuhan-wobbly/)</w:t>
      </w:r>
    </w:p>
    <w:p w14:paraId="3F5F2940" w14:textId="77777777" w:rsidR="00444AA3" w:rsidRPr="007E10B3" w:rsidRDefault="00444AA3" w:rsidP="00444AA3">
      <w:pPr>
        <w:rPr>
          <w:sz w:val="16"/>
        </w:rPr>
      </w:pPr>
      <w:r w:rsidRPr="007E10B3">
        <w:rPr>
          <w:sz w:val="16"/>
        </w:rPr>
        <w:t>How Stable Is China?</w:t>
      </w:r>
    </w:p>
    <w:p w14:paraId="40BE59B0" w14:textId="77777777" w:rsidR="00444AA3" w:rsidRPr="007E10B3" w:rsidRDefault="00444AA3" w:rsidP="00444AA3">
      <w:pPr>
        <w:rPr>
          <w:sz w:val="16"/>
        </w:rPr>
      </w:pPr>
      <w:r w:rsidRPr="007E10B3">
        <w:rPr>
          <w:sz w:val="16"/>
        </w:rPr>
        <w:t xml:space="preserve">Because </w:t>
      </w:r>
      <w:r w:rsidRPr="00EF4DED">
        <w:rPr>
          <w:b/>
          <w:highlight w:val="cyan"/>
          <w:u w:val="single"/>
        </w:rPr>
        <w:t>the CCP</w:t>
      </w:r>
      <w:r>
        <w:rPr>
          <w:b/>
          <w:u w:val="single"/>
        </w:rPr>
        <w:t xml:space="preserve"> has </w:t>
      </w:r>
      <w:r w:rsidRPr="00EF4DED">
        <w:rPr>
          <w:b/>
          <w:sz w:val="24"/>
          <w:szCs w:val="24"/>
          <w:highlight w:val="cyan"/>
          <w:u w:val="single"/>
        </w:rPr>
        <w:t>maintained</w:t>
      </w:r>
      <w:r w:rsidRPr="007E10B3">
        <w:rPr>
          <w:sz w:val="16"/>
        </w:rPr>
        <w:t xml:space="preserve"> itself in political </w:t>
      </w:r>
      <w:r w:rsidRPr="00EF4DED">
        <w:rPr>
          <w:b/>
          <w:sz w:val="24"/>
          <w:szCs w:val="24"/>
          <w:highlight w:val="cyan"/>
          <w:u w:val="single"/>
        </w:rPr>
        <w:t>power for seven decades</w:t>
      </w:r>
      <w:r w:rsidRPr="00EF4DED">
        <w:rPr>
          <w:sz w:val="16"/>
          <w:highlight w:val="cyan"/>
        </w:rPr>
        <w:t xml:space="preserve"> </w:t>
      </w:r>
      <w:r w:rsidRPr="00EF4DED">
        <w:rPr>
          <w:b/>
          <w:highlight w:val="cyan"/>
          <w:u w:val="single"/>
        </w:rPr>
        <w:t>and weathered</w:t>
      </w:r>
      <w:r>
        <w:rPr>
          <w:b/>
          <w:u w:val="single"/>
        </w:rPr>
        <w:t xml:space="preserve"> </w:t>
      </w:r>
      <w:r w:rsidRPr="00EF4DED">
        <w:rPr>
          <w:b/>
          <w:sz w:val="24"/>
          <w:szCs w:val="24"/>
          <w:highlight w:val="cyan"/>
          <w:u w:val="single"/>
        </w:rPr>
        <w:t>multiple</w:t>
      </w:r>
      <w:r>
        <w:rPr>
          <w:b/>
          <w:sz w:val="24"/>
          <w:szCs w:val="24"/>
          <w:u w:val="single"/>
        </w:rPr>
        <w:t xml:space="preserve"> internal </w:t>
      </w:r>
      <w:r w:rsidRPr="00EF4DED">
        <w:rPr>
          <w:b/>
          <w:sz w:val="24"/>
          <w:szCs w:val="24"/>
          <w:highlight w:val="cyan"/>
          <w:u w:val="single"/>
        </w:rPr>
        <w:t>upheavals</w:t>
      </w:r>
      <w:r>
        <w:rPr>
          <w:b/>
          <w:u w:val="single"/>
        </w:rPr>
        <w:t xml:space="preserve"> and </w:t>
      </w:r>
      <w:r>
        <w:rPr>
          <w:b/>
          <w:sz w:val="24"/>
          <w:szCs w:val="24"/>
          <w:u w:val="single"/>
        </w:rPr>
        <w:t>external challenges</w:t>
      </w:r>
      <w:r w:rsidRPr="007E10B3">
        <w:rPr>
          <w:sz w:val="16"/>
        </w:rPr>
        <w:t xml:space="preserve">, many scholars and analysts assume this will continue. Certainly, that </w:t>
      </w:r>
      <w:r>
        <w:rPr>
          <w:b/>
          <w:u w:val="single"/>
        </w:rPr>
        <w:t xml:space="preserve">the party survived the </w:t>
      </w:r>
      <w:r>
        <w:rPr>
          <w:b/>
          <w:sz w:val="24"/>
          <w:szCs w:val="24"/>
          <w:u w:val="single"/>
        </w:rPr>
        <w:t>worldwide crisis of communism</w:t>
      </w:r>
      <w:r>
        <w:rPr>
          <w:b/>
          <w:u w:val="single"/>
        </w:rPr>
        <w:t xml:space="preserve"> in the late 1980s</w:t>
      </w:r>
      <w:r w:rsidRPr="007E10B3">
        <w:rPr>
          <w:sz w:val="16"/>
        </w:rPr>
        <w:t xml:space="preserve"> and early 1990s is remarkable. Communist parties fell from power across Eastern Europe in 1989 and the ruling Communist Party of the Soviet Union could not prevent its own demise two years later.</w:t>
      </w:r>
    </w:p>
    <w:p w14:paraId="61837BD1" w14:textId="77777777" w:rsidR="00444AA3" w:rsidRPr="007E10B3" w:rsidRDefault="00444AA3" w:rsidP="00444AA3">
      <w:pPr>
        <w:rPr>
          <w:sz w:val="16"/>
        </w:rPr>
      </w:pPr>
      <w:r w:rsidRPr="007E10B3">
        <w:rPr>
          <w:sz w:val="16"/>
        </w:rPr>
        <w:t xml:space="preserve">In the aftermath of the Tiananmen massacre of 1989, </w:t>
      </w:r>
      <w:r>
        <w:rPr>
          <w:b/>
          <w:u w:val="single"/>
        </w:rPr>
        <w:t xml:space="preserve">some predicted the </w:t>
      </w:r>
      <w:r>
        <w:rPr>
          <w:b/>
          <w:sz w:val="24"/>
          <w:szCs w:val="24"/>
          <w:u w:val="single"/>
        </w:rPr>
        <w:t>beginning of the end</w:t>
      </w:r>
      <w:r w:rsidRPr="007E10B3">
        <w:rPr>
          <w:sz w:val="16"/>
        </w:rPr>
        <w:t>. At the turn of the century, one analyst wrote of The Coming Collapse of China. But the CCP has demonstrated considerable resilience. More recently, a prominent U.S. scholar caused a sensation when he penned a provocatively titled essay, “The Coming Chinese Crackup.” A year later, the same scholar clarified that what he forecast was the gradual decline of CCP rule rather than its imminent disintegration. Most recently, another respected scholar forecast “China’s coming upheaval.”</w:t>
      </w:r>
    </w:p>
    <w:p w14:paraId="0C31FAB0" w14:textId="77777777" w:rsidR="00444AA3" w:rsidRPr="007E10B3" w:rsidRDefault="00444AA3" w:rsidP="00444AA3">
      <w:pPr>
        <w:rPr>
          <w:sz w:val="16"/>
        </w:rPr>
      </w:pPr>
      <w:r>
        <w:rPr>
          <w:b/>
          <w:u w:val="single"/>
        </w:rPr>
        <w:t xml:space="preserve">The </w:t>
      </w:r>
      <w:r>
        <w:rPr>
          <w:b/>
          <w:sz w:val="24"/>
          <w:szCs w:val="24"/>
          <w:u w:val="single"/>
        </w:rPr>
        <w:t>resilience</w:t>
      </w:r>
      <w:r>
        <w:rPr>
          <w:b/>
          <w:u w:val="single"/>
        </w:rPr>
        <w:t xml:space="preserve"> of the ruling CCP and its ability to maintain power are attributed to a combination of </w:t>
      </w:r>
      <w:r>
        <w:rPr>
          <w:b/>
          <w:sz w:val="24"/>
          <w:szCs w:val="24"/>
          <w:u w:val="single"/>
        </w:rPr>
        <w:t>carrots</w:t>
      </w:r>
      <w:r>
        <w:rPr>
          <w:b/>
          <w:u w:val="single"/>
        </w:rPr>
        <w:t xml:space="preserve"> and </w:t>
      </w:r>
      <w:r>
        <w:rPr>
          <w:b/>
          <w:sz w:val="24"/>
          <w:szCs w:val="24"/>
          <w:u w:val="single"/>
        </w:rPr>
        <w:t>sticks</w:t>
      </w:r>
      <w:r w:rsidRPr="007E10B3">
        <w:rPr>
          <w:sz w:val="16"/>
        </w:rPr>
        <w:t xml:space="preserve">. The foremost “carrot” is </w:t>
      </w:r>
      <w:r w:rsidRPr="00EF4DED">
        <w:rPr>
          <w:b/>
          <w:highlight w:val="cyan"/>
          <w:u w:val="single"/>
        </w:rPr>
        <w:t xml:space="preserve">China’s </w:t>
      </w:r>
      <w:r w:rsidRPr="00EF4DED">
        <w:rPr>
          <w:b/>
          <w:sz w:val="24"/>
          <w:szCs w:val="24"/>
          <w:highlight w:val="cyan"/>
          <w:u w:val="single"/>
        </w:rPr>
        <w:t>booming economy</w:t>
      </w:r>
      <w:r w:rsidRPr="007E10B3">
        <w:rPr>
          <w:sz w:val="16"/>
        </w:rPr>
        <w:t xml:space="preserve">, which </w:t>
      </w:r>
      <w:r w:rsidRPr="00EF4DED">
        <w:rPr>
          <w:b/>
          <w:highlight w:val="cyan"/>
          <w:u w:val="single"/>
        </w:rPr>
        <w:t xml:space="preserve">has lifted </w:t>
      </w:r>
      <w:r w:rsidRPr="00EF4DED">
        <w:rPr>
          <w:b/>
          <w:sz w:val="24"/>
          <w:szCs w:val="24"/>
          <w:highlight w:val="cyan"/>
          <w:u w:val="single"/>
        </w:rPr>
        <w:t>hundreds of millions out of poverty</w:t>
      </w:r>
      <w:r>
        <w:rPr>
          <w:b/>
          <w:u w:val="single"/>
        </w:rPr>
        <w:t>.</w:t>
      </w:r>
      <w:r w:rsidRPr="007E10B3">
        <w:rPr>
          <w:sz w:val="16"/>
        </w:rPr>
        <w:t xml:space="preserve"> </w:t>
      </w:r>
      <w:r w:rsidRPr="00EF4DED">
        <w:rPr>
          <w:b/>
          <w:highlight w:val="cyan"/>
          <w:u w:val="single"/>
        </w:rPr>
        <w:t>The party</w:t>
      </w:r>
      <w:r>
        <w:rPr>
          <w:b/>
          <w:u w:val="single"/>
        </w:rPr>
        <w:t xml:space="preserve"> also </w:t>
      </w:r>
      <w:r w:rsidRPr="00EF4DED">
        <w:rPr>
          <w:b/>
          <w:highlight w:val="cyan"/>
          <w:u w:val="single"/>
        </w:rPr>
        <w:t>gets</w:t>
      </w:r>
      <w:r>
        <w:rPr>
          <w:b/>
          <w:u w:val="single"/>
        </w:rPr>
        <w:t xml:space="preserve"> popular </w:t>
      </w:r>
      <w:r w:rsidRPr="00EF4DED">
        <w:rPr>
          <w:b/>
          <w:highlight w:val="cyan"/>
          <w:u w:val="single"/>
        </w:rPr>
        <w:t>credit for</w:t>
      </w:r>
      <w:r>
        <w:rPr>
          <w:b/>
          <w:u w:val="single"/>
        </w:rPr>
        <w:t xml:space="preserve"> maintaining </w:t>
      </w:r>
      <w:r w:rsidRPr="00EF4DED">
        <w:rPr>
          <w:b/>
          <w:sz w:val="24"/>
          <w:szCs w:val="24"/>
          <w:highlight w:val="cyan"/>
          <w:u w:val="single"/>
        </w:rPr>
        <w:t>law and order</w:t>
      </w:r>
      <w:r w:rsidRPr="007E10B3">
        <w:rPr>
          <w:sz w:val="16"/>
        </w:rPr>
        <w:t xml:space="preserve">, </w:t>
      </w:r>
      <w:r>
        <w:rPr>
          <w:b/>
          <w:u w:val="single"/>
        </w:rPr>
        <w:t xml:space="preserve">which is partly driven by the </w:t>
      </w:r>
      <w:r>
        <w:rPr>
          <w:b/>
          <w:sz w:val="24"/>
          <w:szCs w:val="24"/>
          <w:u w:val="single"/>
        </w:rPr>
        <w:t>public’s phobia of instability</w:t>
      </w:r>
      <w:r w:rsidRPr="007E10B3">
        <w:rPr>
          <w:sz w:val="16"/>
        </w:rPr>
        <w:t xml:space="preserve">. Moreover, under CCP rule, </w:t>
      </w:r>
      <w:r>
        <w:rPr>
          <w:b/>
          <w:u w:val="single"/>
        </w:rPr>
        <w:t xml:space="preserve">China has </w:t>
      </w:r>
      <w:r>
        <w:rPr>
          <w:b/>
          <w:sz w:val="24"/>
          <w:szCs w:val="24"/>
          <w:u w:val="single"/>
        </w:rPr>
        <w:t>grown in power</w:t>
      </w:r>
      <w:r w:rsidRPr="007E10B3">
        <w:rPr>
          <w:sz w:val="16"/>
        </w:rPr>
        <w:t xml:space="preserve"> and stature </w:t>
      </w:r>
      <w:r>
        <w:rPr>
          <w:b/>
          <w:u w:val="single"/>
        </w:rPr>
        <w:t xml:space="preserve">on the world stage. Chinese people take </w:t>
      </w:r>
      <w:r>
        <w:rPr>
          <w:b/>
          <w:sz w:val="24"/>
          <w:szCs w:val="24"/>
          <w:u w:val="single"/>
        </w:rPr>
        <w:t>tremendous pride</w:t>
      </w:r>
      <w:r>
        <w:rPr>
          <w:b/>
          <w:u w:val="single"/>
        </w:rPr>
        <w:t xml:space="preserve"> in the fact that </w:t>
      </w:r>
      <w:r w:rsidRPr="00EF4DED">
        <w:rPr>
          <w:b/>
          <w:highlight w:val="cyan"/>
          <w:u w:val="single"/>
        </w:rPr>
        <w:t xml:space="preserve">their country is </w:t>
      </w:r>
      <w:r w:rsidRPr="00EF4DED">
        <w:rPr>
          <w:b/>
          <w:sz w:val="24"/>
          <w:szCs w:val="24"/>
          <w:highlight w:val="cyan"/>
          <w:u w:val="single"/>
        </w:rPr>
        <w:t>now considered a great power</w:t>
      </w:r>
      <w:r w:rsidRPr="007E10B3">
        <w:rPr>
          <w:sz w:val="16"/>
        </w:rPr>
        <w:t xml:space="preserve"> and respected by other countries. </w:t>
      </w:r>
      <w:r>
        <w:rPr>
          <w:b/>
          <w:sz w:val="24"/>
          <w:szCs w:val="24"/>
          <w:u w:val="single"/>
        </w:rPr>
        <w:t>Credit</w:t>
      </w:r>
      <w:r w:rsidRPr="007E10B3">
        <w:rPr>
          <w:sz w:val="16"/>
        </w:rPr>
        <w:t xml:space="preserve"> </w:t>
      </w:r>
      <w:r>
        <w:rPr>
          <w:b/>
          <w:u w:val="single"/>
        </w:rPr>
        <w:t>for China’s rising hard and soft power</w:t>
      </w:r>
      <w:r w:rsidRPr="007E10B3">
        <w:rPr>
          <w:sz w:val="16"/>
        </w:rPr>
        <w:t xml:space="preserve"> </w:t>
      </w:r>
      <w:r>
        <w:rPr>
          <w:b/>
          <w:sz w:val="24"/>
          <w:szCs w:val="24"/>
          <w:u w:val="single"/>
        </w:rPr>
        <w:t>goes to the CCP</w:t>
      </w:r>
      <w:r w:rsidRPr="007E10B3">
        <w:rPr>
          <w:sz w:val="16"/>
        </w:rPr>
        <w:t>.</w:t>
      </w:r>
    </w:p>
    <w:p w14:paraId="746AEBC7" w14:textId="77777777" w:rsidR="00444AA3" w:rsidRDefault="00444AA3" w:rsidP="00444AA3">
      <w:pPr>
        <w:rPr>
          <w:u w:val="single"/>
        </w:rPr>
      </w:pPr>
      <w:r w:rsidRPr="00EF4DED">
        <w:rPr>
          <w:b/>
          <w:highlight w:val="cyan"/>
          <w:u w:val="single"/>
        </w:rPr>
        <w:t>The CCP has assembled</w:t>
      </w:r>
      <w:r>
        <w:rPr>
          <w:b/>
          <w:u w:val="single"/>
        </w:rPr>
        <w:t xml:space="preserve"> an impressive “stick”: </w:t>
      </w:r>
      <w:r w:rsidRPr="00EF4DED">
        <w:rPr>
          <w:b/>
          <w:highlight w:val="cyan"/>
          <w:u w:val="single"/>
        </w:rPr>
        <w:t xml:space="preserve">a </w:t>
      </w:r>
      <w:r w:rsidRPr="00EF4DED">
        <w:rPr>
          <w:b/>
          <w:sz w:val="24"/>
          <w:szCs w:val="24"/>
          <w:highlight w:val="cyan"/>
          <w:u w:val="single"/>
        </w:rPr>
        <w:t>muscular</w:t>
      </w:r>
      <w:r>
        <w:rPr>
          <w:b/>
          <w:u w:val="single"/>
        </w:rPr>
        <w:t xml:space="preserve">, </w:t>
      </w:r>
      <w:r>
        <w:rPr>
          <w:b/>
          <w:sz w:val="24"/>
          <w:szCs w:val="24"/>
          <w:u w:val="single"/>
        </w:rPr>
        <w:t>multilayered</w:t>
      </w:r>
      <w:r>
        <w:rPr>
          <w:b/>
          <w:u w:val="single"/>
        </w:rPr>
        <w:t xml:space="preserve">, and </w:t>
      </w:r>
      <w:r>
        <w:rPr>
          <w:b/>
          <w:sz w:val="24"/>
          <w:szCs w:val="24"/>
          <w:u w:val="single"/>
        </w:rPr>
        <w:t xml:space="preserve">technologically sophisticated </w:t>
      </w:r>
      <w:r w:rsidRPr="00EF4DED">
        <w:rPr>
          <w:b/>
          <w:sz w:val="24"/>
          <w:szCs w:val="24"/>
          <w:highlight w:val="cyan"/>
          <w:u w:val="single"/>
        </w:rPr>
        <w:t>coercive apparatus</w:t>
      </w:r>
      <w:r w:rsidRPr="007E10B3">
        <w:rPr>
          <w:sz w:val="16"/>
        </w:rPr>
        <w:t xml:space="preserve"> or “digital authoritarianism.” </w:t>
      </w:r>
      <w:r>
        <w:rPr>
          <w:b/>
          <w:u w:val="single"/>
        </w:rPr>
        <w:t>Local public security bure</w:t>
      </w:r>
      <w:r w:rsidRPr="007E10B3">
        <w:rPr>
          <w:sz w:val="16"/>
        </w:rPr>
        <w:t xml:space="preserve">aus and People’s Armed Police </w:t>
      </w:r>
      <w:r>
        <w:rPr>
          <w:b/>
          <w:u w:val="single"/>
        </w:rPr>
        <w:t>are reinforced by closed-circuit television, informants, and thugs for hire.</w:t>
      </w:r>
      <w:r w:rsidRPr="007E10B3">
        <w:rPr>
          <w:sz w:val="16"/>
        </w:rPr>
        <w:t xml:space="preserve"> All of </w:t>
      </w:r>
      <w:r>
        <w:rPr>
          <w:b/>
          <w:u w:val="single"/>
        </w:rPr>
        <w:t xml:space="preserve">this is </w:t>
      </w:r>
      <w:r>
        <w:rPr>
          <w:b/>
          <w:sz w:val="24"/>
          <w:szCs w:val="24"/>
          <w:u w:val="single"/>
        </w:rPr>
        <w:t>backstopped</w:t>
      </w:r>
      <w:r>
        <w:rPr>
          <w:b/>
          <w:u w:val="single"/>
        </w:rPr>
        <w:t xml:space="preserve"> by the</w:t>
      </w:r>
      <w:r w:rsidRPr="007E10B3">
        <w:rPr>
          <w:sz w:val="16"/>
        </w:rPr>
        <w:t xml:space="preserve"> regular military, the People’s Liberation Army (</w:t>
      </w:r>
      <w:r>
        <w:rPr>
          <w:b/>
          <w:sz w:val="24"/>
          <w:szCs w:val="24"/>
          <w:u w:val="single"/>
        </w:rPr>
        <w:t>PLA</w:t>
      </w:r>
      <w:r w:rsidRPr="007E10B3">
        <w:rPr>
          <w:sz w:val="16"/>
        </w:rPr>
        <w:t xml:space="preserve">). Moreover, </w:t>
      </w:r>
      <w:r>
        <w:rPr>
          <w:b/>
          <w:u w:val="single"/>
        </w:rPr>
        <w:t xml:space="preserve">the People’s Militia has been </w:t>
      </w:r>
      <w:r>
        <w:rPr>
          <w:b/>
          <w:sz w:val="24"/>
          <w:szCs w:val="24"/>
          <w:u w:val="single"/>
        </w:rPr>
        <w:t>revitalized</w:t>
      </w:r>
      <w:r w:rsidRPr="007E10B3">
        <w:rPr>
          <w:sz w:val="16"/>
        </w:rPr>
        <w:t xml:space="preserve"> in recent years </w:t>
      </w:r>
      <w:r>
        <w:rPr>
          <w:b/>
          <w:u w:val="single"/>
        </w:rPr>
        <w:t xml:space="preserve">and is </w:t>
      </w:r>
      <w:r>
        <w:rPr>
          <w:b/>
          <w:sz w:val="24"/>
          <w:szCs w:val="24"/>
          <w:u w:val="single"/>
        </w:rPr>
        <w:t>mobilized to deal with emergencies</w:t>
      </w:r>
      <w:r w:rsidRPr="007E10B3">
        <w:rPr>
          <w:sz w:val="16"/>
        </w:rPr>
        <w:t xml:space="preserve">, including social unrest and natural disasters. </w:t>
      </w:r>
      <w:r w:rsidRPr="00EF4DED">
        <w:rPr>
          <w:b/>
          <w:highlight w:val="cyan"/>
          <w:u w:val="single"/>
        </w:rPr>
        <w:t>The CCP appears</w:t>
      </w:r>
      <w:r>
        <w:rPr>
          <w:b/>
          <w:u w:val="single"/>
        </w:rPr>
        <w:t xml:space="preserve"> to be in a </w:t>
      </w:r>
      <w:r w:rsidRPr="00EF4DED">
        <w:rPr>
          <w:b/>
          <w:sz w:val="24"/>
          <w:szCs w:val="24"/>
          <w:highlight w:val="cyan"/>
          <w:u w:val="single"/>
        </w:rPr>
        <w:t>strong</w:t>
      </w:r>
      <w:r>
        <w:rPr>
          <w:b/>
          <w:sz w:val="24"/>
          <w:szCs w:val="24"/>
          <w:u w:val="single"/>
        </w:rPr>
        <w:t xml:space="preserve"> position</w:t>
      </w:r>
      <w:r w:rsidRPr="007E10B3">
        <w:rPr>
          <w:sz w:val="16"/>
        </w:rPr>
        <w:t xml:space="preserve">, </w:t>
      </w:r>
      <w:r w:rsidRPr="00EF4DED">
        <w:rPr>
          <w:b/>
          <w:highlight w:val="cyan"/>
          <w:u w:val="single"/>
        </w:rPr>
        <w:t xml:space="preserve">with an </w:t>
      </w:r>
      <w:r w:rsidRPr="00EF4DED">
        <w:rPr>
          <w:b/>
          <w:sz w:val="24"/>
          <w:szCs w:val="24"/>
          <w:highlight w:val="cyan"/>
          <w:u w:val="single"/>
        </w:rPr>
        <w:t>array of instruments</w:t>
      </w:r>
      <w:r w:rsidRPr="00EF4DED">
        <w:rPr>
          <w:b/>
          <w:highlight w:val="cyan"/>
          <w:u w:val="single"/>
        </w:rPr>
        <w:t xml:space="preserve"> for </w:t>
      </w:r>
      <w:r w:rsidRPr="00EF4DED">
        <w:rPr>
          <w:b/>
          <w:sz w:val="24"/>
          <w:szCs w:val="24"/>
          <w:highlight w:val="cyan"/>
          <w:u w:val="single"/>
        </w:rPr>
        <w:t>social control</w:t>
      </w:r>
      <w:r w:rsidRPr="007E10B3">
        <w:rPr>
          <w:sz w:val="16"/>
        </w:rPr>
        <w:t xml:space="preserve">. Moreover, it </w:t>
      </w:r>
      <w:r w:rsidRPr="00EF4DED">
        <w:rPr>
          <w:b/>
          <w:highlight w:val="cyan"/>
          <w:u w:val="single"/>
        </w:rPr>
        <w:t xml:space="preserve">has </w:t>
      </w:r>
      <w:r w:rsidRPr="00EF4DED">
        <w:rPr>
          <w:b/>
          <w:sz w:val="24"/>
          <w:szCs w:val="24"/>
          <w:highlight w:val="cyan"/>
          <w:u w:val="single"/>
        </w:rPr>
        <w:t>deftly handled most challenges</w:t>
      </w:r>
      <w:r>
        <w:rPr>
          <w:b/>
          <w:u w:val="single"/>
        </w:rPr>
        <w:t xml:space="preserve"> and </w:t>
      </w:r>
      <w:r>
        <w:rPr>
          <w:b/>
          <w:sz w:val="24"/>
          <w:szCs w:val="24"/>
          <w:u w:val="single"/>
        </w:rPr>
        <w:t>threats</w:t>
      </w:r>
      <w:r>
        <w:rPr>
          <w:b/>
          <w:u w:val="single"/>
        </w:rPr>
        <w:t xml:space="preserve"> in the reform era.</w:t>
      </w:r>
    </w:p>
    <w:p w14:paraId="44E43A30" w14:textId="77777777" w:rsidR="00444AA3" w:rsidRPr="007E10B3" w:rsidRDefault="00444AA3" w:rsidP="00444AA3">
      <w:pPr>
        <w:rPr>
          <w:sz w:val="16"/>
        </w:rPr>
      </w:pPr>
      <w:r w:rsidRPr="007E10B3">
        <w:rPr>
          <w:sz w:val="16"/>
        </w:rPr>
        <w:t xml:space="preserve">The greatest irony of the People’s Republic — as I have written elsewhere </w:t>
      </w:r>
      <w:proofErr w:type="gramStart"/>
      <w:r w:rsidRPr="007E10B3">
        <w:rPr>
          <w:sz w:val="16"/>
        </w:rPr>
        <w:t>—  is</w:t>
      </w:r>
      <w:proofErr w:type="gramEnd"/>
      <w:r w:rsidRPr="007E10B3">
        <w:rPr>
          <w:sz w:val="16"/>
        </w:rPr>
        <w:t xml:space="preserve"> that what the ruling CCP fears most are the people of China. The CCP is fearful that the people power opposition movements which shook countries and toppled regimes around the world will inspire Chinese crowds to take to the streets. The CCP is preoccupied with a plethora of different groups — disgruntled workers, irate farmers, unhappy veterans, disaffected religious groups, and restive ethnic minorities — each of which has registered dissatisfaction through physical demonstrations and online activism in recent years.</w:t>
      </w:r>
    </w:p>
    <w:p w14:paraId="029917E3" w14:textId="77777777" w:rsidR="00444AA3" w:rsidRDefault="00444AA3" w:rsidP="00444AA3">
      <w:pPr>
        <w:rPr>
          <w:sz w:val="16"/>
        </w:rPr>
      </w:pPr>
      <w:r>
        <w:rPr>
          <w:b/>
          <w:u w:val="single"/>
        </w:rPr>
        <w:t xml:space="preserve">But the Chinese Communist Party’s greatest challenge may not come from </w:t>
      </w:r>
      <w:r w:rsidRPr="00EF4DED">
        <w:rPr>
          <w:b/>
          <w:highlight w:val="cyan"/>
          <w:u w:val="single"/>
        </w:rPr>
        <w:t>the people</w:t>
      </w:r>
      <w:r>
        <w:rPr>
          <w:b/>
          <w:u w:val="single"/>
        </w:rPr>
        <w:t>. While Chinese have numerous complaints</w:t>
      </w:r>
      <w:r w:rsidRPr="007E10B3">
        <w:rPr>
          <w:sz w:val="16"/>
        </w:rPr>
        <w:t xml:space="preserve"> about corruption, pollution, income inequalities, and other issues, </w:t>
      </w:r>
      <w:r>
        <w:rPr>
          <w:b/>
          <w:u w:val="single"/>
        </w:rPr>
        <w:t xml:space="preserve">most </w:t>
      </w:r>
      <w:r w:rsidRPr="00EF4DED">
        <w:rPr>
          <w:b/>
          <w:sz w:val="24"/>
          <w:szCs w:val="24"/>
          <w:highlight w:val="cyan"/>
          <w:u w:val="single"/>
        </w:rPr>
        <w:t>remain supportive of the CCP</w:t>
      </w:r>
      <w:r w:rsidRPr="007E10B3">
        <w:rPr>
          <w:sz w:val="16"/>
        </w:rPr>
        <w:t>.</w:t>
      </w:r>
    </w:p>
    <w:p w14:paraId="21D52C7F" w14:textId="77777777" w:rsidR="00444AA3" w:rsidRPr="007E10B3" w:rsidRDefault="00444AA3" w:rsidP="00444AA3">
      <w:pPr>
        <w:rPr>
          <w:sz w:val="16"/>
        </w:rPr>
      </w:pPr>
    </w:p>
    <w:p w14:paraId="0A18CE65" w14:textId="77777777" w:rsidR="00444AA3" w:rsidRDefault="00444AA3" w:rsidP="00444AA3">
      <w:pPr>
        <w:pStyle w:val="Heading4"/>
      </w:pPr>
      <w:r>
        <w:lastRenderedPageBreak/>
        <w:t xml:space="preserve">No regime instability or collapse. </w:t>
      </w:r>
    </w:p>
    <w:p w14:paraId="74B2AC64" w14:textId="77777777" w:rsidR="00444AA3" w:rsidRDefault="00444AA3" w:rsidP="00444AA3">
      <w:r>
        <w:rPr>
          <w:b/>
          <w:sz w:val="26"/>
          <w:szCs w:val="26"/>
        </w:rPr>
        <w:t>Huang 20</w:t>
      </w:r>
      <w:r>
        <w:t>, senior fellow for global health at the Council on Foreign Relations. (</w:t>
      </w:r>
      <w:proofErr w:type="spellStart"/>
      <w:r>
        <w:t>Yanzhong</w:t>
      </w:r>
      <w:proofErr w:type="spellEnd"/>
      <w:r>
        <w:t xml:space="preserve"> Huang, 9-8-2020, "America’s Political Immune System Is Overreacting to China", </w:t>
      </w:r>
      <w:r>
        <w:rPr>
          <w:i/>
        </w:rPr>
        <w:t>Foreign Policy</w:t>
      </w:r>
      <w:r>
        <w:t>, https://foreignpolicy.com/2020/09/08/america-overreacting-to-china-political-immune-system/)</w:t>
      </w:r>
    </w:p>
    <w:p w14:paraId="058C5EE9" w14:textId="77777777" w:rsidR="00444AA3" w:rsidRPr="007E10B3" w:rsidRDefault="00444AA3" w:rsidP="00444AA3">
      <w:pPr>
        <w:rPr>
          <w:sz w:val="16"/>
        </w:rPr>
      </w:pPr>
      <w:r w:rsidRPr="007E10B3">
        <w:rPr>
          <w:sz w:val="16"/>
        </w:rPr>
        <w:t>Fallacy 2: It underestimates CCP Strength and Resilience</w:t>
      </w:r>
    </w:p>
    <w:p w14:paraId="7521B761" w14:textId="77777777" w:rsidR="00444AA3" w:rsidRPr="007E10B3" w:rsidRDefault="00444AA3" w:rsidP="00444AA3">
      <w:pPr>
        <w:rPr>
          <w:sz w:val="16"/>
        </w:rPr>
      </w:pPr>
      <w:r w:rsidRPr="007E10B3">
        <w:rPr>
          <w:sz w:val="16"/>
        </w:rPr>
        <w:t xml:space="preserve">In identifying the CCP regime as the archrival of the United States, Secretary </w:t>
      </w:r>
      <w:r>
        <w:rPr>
          <w:b/>
          <w:u w:val="single"/>
        </w:rPr>
        <w:t>Pompeo</w:t>
      </w:r>
      <w:r w:rsidRPr="007E10B3">
        <w:rPr>
          <w:sz w:val="16"/>
        </w:rPr>
        <w:t xml:space="preserve"> makes a distinction between it and the “dynamic, freedom-loving” Chinese people. His belief that CCP does not represent the Chinese people might in part derived from his 1989 experience, where there was a genuine gap between Eastern European people and the ruling communist parties. He </w:t>
      </w:r>
      <w:r>
        <w:rPr>
          <w:b/>
          <w:sz w:val="24"/>
          <w:szCs w:val="24"/>
          <w:u w:val="single"/>
        </w:rPr>
        <w:t>fails to recognize</w:t>
      </w:r>
      <w:r w:rsidRPr="007E10B3">
        <w:rPr>
          <w:sz w:val="16"/>
        </w:rPr>
        <w:t xml:space="preserve"> </w:t>
      </w:r>
      <w:r>
        <w:rPr>
          <w:b/>
          <w:u w:val="single"/>
        </w:rPr>
        <w:t xml:space="preserve">the </w:t>
      </w:r>
      <w:r>
        <w:rPr>
          <w:b/>
          <w:sz w:val="24"/>
          <w:szCs w:val="24"/>
          <w:u w:val="single"/>
        </w:rPr>
        <w:t>extremely strong support</w:t>
      </w:r>
      <w:r>
        <w:rPr>
          <w:b/>
          <w:u w:val="single"/>
        </w:rPr>
        <w:t xml:space="preserve"> CCP receives from the Chinese society</w:t>
      </w:r>
      <w:r w:rsidRPr="007E10B3">
        <w:rPr>
          <w:sz w:val="16"/>
        </w:rPr>
        <w:t xml:space="preserve">. Indeed, </w:t>
      </w:r>
      <w:r>
        <w:rPr>
          <w:b/>
          <w:u w:val="single"/>
        </w:rPr>
        <w:t>even after factoring in the possibility that people may hide their actual feelings</w:t>
      </w:r>
      <w:r w:rsidRPr="007E10B3">
        <w:rPr>
          <w:sz w:val="16"/>
        </w:rPr>
        <w:t xml:space="preserve"> out of fear of government retribution, </w:t>
      </w:r>
      <w:r>
        <w:rPr>
          <w:b/>
          <w:sz w:val="24"/>
          <w:szCs w:val="24"/>
          <w:u w:val="single"/>
        </w:rPr>
        <w:t>high level of support</w:t>
      </w:r>
      <w:r>
        <w:rPr>
          <w:b/>
          <w:u w:val="single"/>
        </w:rPr>
        <w:t xml:space="preserve"> of the regime in China was identified by </w:t>
      </w:r>
      <w:r>
        <w:rPr>
          <w:b/>
          <w:sz w:val="24"/>
          <w:szCs w:val="24"/>
          <w:u w:val="single"/>
        </w:rPr>
        <w:t>various opinion surveys</w:t>
      </w:r>
      <w:r w:rsidRPr="007E10B3">
        <w:rPr>
          <w:sz w:val="16"/>
        </w:rPr>
        <w:t xml:space="preserve">, </w:t>
      </w:r>
      <w:r>
        <w:rPr>
          <w:b/>
          <w:u w:val="single"/>
        </w:rPr>
        <w:t>including</w:t>
      </w:r>
      <w:r w:rsidRPr="007E10B3">
        <w:rPr>
          <w:sz w:val="16"/>
        </w:rPr>
        <w:t xml:space="preserve"> a </w:t>
      </w:r>
      <w:r>
        <w:rPr>
          <w:b/>
          <w:u w:val="single"/>
        </w:rPr>
        <w:t>Pew</w:t>
      </w:r>
      <w:r w:rsidRPr="007E10B3">
        <w:rPr>
          <w:sz w:val="16"/>
        </w:rPr>
        <w:t xml:space="preserve"> Global </w:t>
      </w:r>
      <w:r>
        <w:rPr>
          <w:b/>
          <w:u w:val="single"/>
        </w:rPr>
        <w:t>Research</w:t>
      </w:r>
      <w:r w:rsidRPr="007E10B3">
        <w:rPr>
          <w:sz w:val="16"/>
        </w:rPr>
        <w:t xml:space="preserve"> in 2014, </w:t>
      </w:r>
      <w:r>
        <w:rPr>
          <w:b/>
          <w:u w:val="single"/>
        </w:rPr>
        <w:t xml:space="preserve">which found </w:t>
      </w:r>
      <w:r w:rsidRPr="00EF4DED">
        <w:rPr>
          <w:b/>
          <w:sz w:val="24"/>
          <w:szCs w:val="24"/>
          <w:highlight w:val="cyan"/>
          <w:u w:val="single"/>
        </w:rPr>
        <w:t>92 percent of Chinese respondents</w:t>
      </w:r>
      <w:r w:rsidRPr="00EF4DED">
        <w:rPr>
          <w:b/>
          <w:highlight w:val="cyan"/>
          <w:u w:val="single"/>
        </w:rPr>
        <w:t xml:space="preserve"> had </w:t>
      </w:r>
      <w:r w:rsidRPr="00EF4DED">
        <w:rPr>
          <w:b/>
          <w:sz w:val="24"/>
          <w:szCs w:val="24"/>
          <w:highlight w:val="cyan"/>
          <w:u w:val="single"/>
        </w:rPr>
        <w:t>confidence in X</w:t>
      </w:r>
      <w:r w:rsidRPr="00EF4DED">
        <w:rPr>
          <w:b/>
          <w:highlight w:val="cyan"/>
          <w:u w:val="single"/>
        </w:rPr>
        <w:t>i</w:t>
      </w:r>
      <w:r>
        <w:rPr>
          <w:b/>
          <w:u w:val="single"/>
        </w:rPr>
        <w:t>.</w:t>
      </w:r>
    </w:p>
    <w:p w14:paraId="298500EC" w14:textId="77777777" w:rsidR="00444AA3" w:rsidRDefault="00444AA3" w:rsidP="00444AA3">
      <w:pPr>
        <w:rPr>
          <w:b/>
          <w:u w:val="single"/>
        </w:rPr>
      </w:pPr>
      <w:r w:rsidRPr="007E10B3">
        <w:rPr>
          <w:sz w:val="16"/>
        </w:rPr>
        <w:t xml:space="preserve">The disengagement thesis also unwittingly uses the Soviet empire to draw an analogy with China. True, the CCP is “repeating some of the same mistakes that the Soviet Union made,” but </w:t>
      </w:r>
      <w:r w:rsidRPr="00EF4DED">
        <w:rPr>
          <w:b/>
          <w:highlight w:val="cyan"/>
          <w:u w:val="single"/>
        </w:rPr>
        <w:t xml:space="preserve">the </w:t>
      </w:r>
      <w:r w:rsidRPr="00EF4DED">
        <w:rPr>
          <w:b/>
          <w:sz w:val="24"/>
          <w:szCs w:val="24"/>
          <w:highlight w:val="cyan"/>
          <w:u w:val="single"/>
        </w:rPr>
        <w:t>resilience</w:t>
      </w:r>
      <w:r w:rsidRPr="00EF4DED">
        <w:rPr>
          <w:b/>
          <w:highlight w:val="cyan"/>
          <w:u w:val="single"/>
        </w:rPr>
        <w:t xml:space="preserve"> of China</w:t>
      </w:r>
      <w:r>
        <w:rPr>
          <w:b/>
          <w:u w:val="single"/>
        </w:rPr>
        <w:t xml:space="preserve">’s authoritarian state </w:t>
      </w:r>
      <w:r w:rsidRPr="00EF4DED">
        <w:rPr>
          <w:b/>
          <w:sz w:val="24"/>
          <w:szCs w:val="24"/>
          <w:highlight w:val="cyan"/>
          <w:u w:val="single"/>
        </w:rPr>
        <w:t>far surpasses</w:t>
      </w:r>
      <w:r>
        <w:rPr>
          <w:b/>
          <w:u w:val="single"/>
        </w:rPr>
        <w:t xml:space="preserve"> that of </w:t>
      </w:r>
      <w:r w:rsidRPr="00EF4DED">
        <w:rPr>
          <w:b/>
          <w:highlight w:val="cyan"/>
          <w:u w:val="single"/>
        </w:rPr>
        <w:t>the</w:t>
      </w:r>
      <w:r>
        <w:rPr>
          <w:b/>
          <w:u w:val="single"/>
        </w:rPr>
        <w:t xml:space="preserve"> former </w:t>
      </w:r>
      <w:r w:rsidRPr="00EF4DED">
        <w:rPr>
          <w:b/>
          <w:highlight w:val="cyan"/>
          <w:u w:val="single"/>
        </w:rPr>
        <w:t>Soviet Union</w:t>
      </w:r>
      <w:r>
        <w:rPr>
          <w:b/>
          <w:u w:val="single"/>
        </w:rPr>
        <w:t xml:space="preserve">, which it has </w:t>
      </w:r>
      <w:r>
        <w:rPr>
          <w:b/>
          <w:sz w:val="24"/>
          <w:szCs w:val="24"/>
          <w:u w:val="single"/>
        </w:rPr>
        <w:t>already outlasted</w:t>
      </w:r>
      <w:r w:rsidRPr="007E10B3">
        <w:rPr>
          <w:sz w:val="16"/>
        </w:rPr>
        <w:t xml:space="preserve">. Economic historians remind us that even at its peak, the Soviet economy produced considerably less than half of the U.S. GDP. In 2019, however, </w:t>
      </w:r>
      <w:r>
        <w:rPr>
          <w:b/>
          <w:u w:val="single"/>
        </w:rPr>
        <w:t xml:space="preserve">China’s GDP already amounted </w:t>
      </w:r>
      <w:r>
        <w:rPr>
          <w:b/>
          <w:sz w:val="24"/>
          <w:szCs w:val="24"/>
          <w:u w:val="single"/>
        </w:rPr>
        <w:t>to two-thirds</w:t>
      </w:r>
      <w:r>
        <w:rPr>
          <w:b/>
          <w:u w:val="single"/>
        </w:rPr>
        <w:t xml:space="preserve"> of the size of the U.S. economy. </w:t>
      </w:r>
      <w:r w:rsidRPr="00EF4DED">
        <w:rPr>
          <w:b/>
          <w:highlight w:val="cyan"/>
          <w:u w:val="single"/>
        </w:rPr>
        <w:t xml:space="preserve">The GDP gap </w:t>
      </w:r>
      <w:r w:rsidRPr="00EF4DED">
        <w:rPr>
          <w:b/>
          <w:sz w:val="24"/>
          <w:szCs w:val="24"/>
          <w:highlight w:val="cyan"/>
          <w:u w:val="single"/>
        </w:rPr>
        <w:t>continues to shrink</w:t>
      </w:r>
      <w:r w:rsidRPr="00EF4DED">
        <w:rPr>
          <w:b/>
          <w:highlight w:val="cyan"/>
          <w:u w:val="single"/>
        </w:rPr>
        <w:t xml:space="preserve"> in </w:t>
      </w:r>
      <w:r w:rsidRPr="00EF4DED">
        <w:rPr>
          <w:b/>
          <w:sz w:val="24"/>
          <w:szCs w:val="24"/>
          <w:highlight w:val="cyan"/>
          <w:u w:val="single"/>
        </w:rPr>
        <w:t>China’s favor</w:t>
      </w:r>
      <w:r w:rsidRPr="007E10B3">
        <w:rPr>
          <w:sz w:val="16"/>
        </w:rPr>
        <w:t xml:space="preserve">. In the second quarter of this year, </w:t>
      </w:r>
      <w:r>
        <w:rPr>
          <w:b/>
          <w:u w:val="single"/>
        </w:rPr>
        <w:t>China registered an economic growth of 3.2 percent compared to the same period a year ago.</w:t>
      </w:r>
    </w:p>
    <w:p w14:paraId="6E811ACC" w14:textId="77777777" w:rsidR="00444AA3" w:rsidRPr="007E10B3" w:rsidRDefault="00444AA3" w:rsidP="00444AA3">
      <w:pPr>
        <w:rPr>
          <w:sz w:val="16"/>
        </w:rPr>
      </w:pPr>
      <w:r w:rsidRPr="007E10B3">
        <w:rPr>
          <w:sz w:val="16"/>
        </w:rPr>
        <w:t xml:space="preserve">Furthermore, </w:t>
      </w:r>
      <w:r w:rsidRPr="00EF4DED">
        <w:rPr>
          <w:b/>
          <w:highlight w:val="cyan"/>
          <w:u w:val="single"/>
        </w:rPr>
        <w:t xml:space="preserve">Beijing has </w:t>
      </w:r>
      <w:r w:rsidRPr="00EF4DED">
        <w:rPr>
          <w:b/>
          <w:sz w:val="24"/>
          <w:szCs w:val="24"/>
          <w:highlight w:val="cyan"/>
          <w:u w:val="single"/>
        </w:rPr>
        <w:t>not lost its ability to respond to a crisis</w:t>
      </w:r>
      <w:r>
        <w:rPr>
          <w:b/>
          <w:u w:val="single"/>
        </w:rPr>
        <w:t xml:space="preserve"> by </w:t>
      </w:r>
      <w:r>
        <w:rPr>
          <w:b/>
          <w:sz w:val="24"/>
          <w:szCs w:val="24"/>
          <w:u w:val="single"/>
        </w:rPr>
        <w:t>mobilizing resources</w:t>
      </w:r>
      <w:r w:rsidRPr="007E10B3">
        <w:rPr>
          <w:sz w:val="16"/>
        </w:rPr>
        <w:t xml:space="preserve"> </w:t>
      </w:r>
      <w:r>
        <w:rPr>
          <w:b/>
          <w:u w:val="single"/>
        </w:rPr>
        <w:t xml:space="preserve">and </w:t>
      </w:r>
      <w:r>
        <w:rPr>
          <w:b/>
          <w:sz w:val="24"/>
          <w:szCs w:val="24"/>
          <w:u w:val="single"/>
        </w:rPr>
        <w:t>bureaucratic capacities</w:t>
      </w:r>
      <w:r>
        <w:rPr>
          <w:b/>
          <w:u w:val="single"/>
        </w:rPr>
        <w:t xml:space="preserve"> for </w:t>
      </w:r>
      <w:r>
        <w:rPr>
          <w:b/>
          <w:sz w:val="24"/>
          <w:szCs w:val="24"/>
          <w:u w:val="single"/>
        </w:rPr>
        <w:t>high priority</w:t>
      </w:r>
      <w:r w:rsidRPr="007E10B3">
        <w:rPr>
          <w:sz w:val="16"/>
        </w:rPr>
        <w:t xml:space="preserve">. </w:t>
      </w:r>
      <w:r>
        <w:rPr>
          <w:b/>
          <w:u w:val="single"/>
        </w:rPr>
        <w:t xml:space="preserve">The CCP’s commitment to ensuring its survival has been </w:t>
      </w:r>
      <w:r w:rsidRPr="00EF4DED">
        <w:rPr>
          <w:b/>
          <w:sz w:val="24"/>
          <w:szCs w:val="24"/>
          <w:highlight w:val="cyan"/>
          <w:u w:val="single"/>
        </w:rPr>
        <w:t>clearly demonstrated</w:t>
      </w:r>
      <w:r w:rsidRPr="00EF4DED">
        <w:rPr>
          <w:b/>
          <w:highlight w:val="cyan"/>
          <w:u w:val="single"/>
        </w:rPr>
        <w:t xml:space="preserve"> during</w:t>
      </w:r>
      <w:r w:rsidRPr="007E10B3">
        <w:rPr>
          <w:sz w:val="16"/>
        </w:rPr>
        <w:t xml:space="preserve"> the </w:t>
      </w:r>
      <w:r w:rsidRPr="00EF4DED">
        <w:rPr>
          <w:b/>
          <w:sz w:val="24"/>
          <w:szCs w:val="24"/>
          <w:highlight w:val="cyan"/>
          <w:u w:val="single"/>
        </w:rPr>
        <w:t>COVID</w:t>
      </w:r>
      <w:r w:rsidRPr="007E10B3">
        <w:rPr>
          <w:sz w:val="16"/>
        </w:rPr>
        <w:t xml:space="preserve">-19 pandemic. </w:t>
      </w:r>
      <w:r>
        <w:rPr>
          <w:b/>
          <w:u w:val="single"/>
        </w:rPr>
        <w:t>The outbreak caused the most severe</w:t>
      </w:r>
      <w:r w:rsidRPr="007E10B3">
        <w:rPr>
          <w:sz w:val="16"/>
        </w:rPr>
        <w:t xml:space="preserve"> social-political </w:t>
      </w:r>
      <w:r>
        <w:rPr>
          <w:b/>
          <w:u w:val="single"/>
        </w:rPr>
        <w:t>crisis</w:t>
      </w:r>
      <w:r w:rsidRPr="007E10B3">
        <w:rPr>
          <w:sz w:val="16"/>
        </w:rPr>
        <w:t xml:space="preserve"> </w:t>
      </w:r>
      <w:r>
        <w:rPr>
          <w:b/>
          <w:u w:val="single"/>
        </w:rPr>
        <w:t>since</w:t>
      </w:r>
      <w:r w:rsidRPr="007E10B3">
        <w:rPr>
          <w:sz w:val="16"/>
        </w:rPr>
        <w:t xml:space="preserve"> the 1989 </w:t>
      </w:r>
      <w:r>
        <w:rPr>
          <w:b/>
          <w:u w:val="single"/>
        </w:rPr>
        <w:t>Tiananmen</w:t>
      </w:r>
      <w:r w:rsidRPr="007E10B3">
        <w:rPr>
          <w:sz w:val="16"/>
        </w:rPr>
        <w:t xml:space="preserve"> crackdown. </w:t>
      </w:r>
      <w:r>
        <w:rPr>
          <w:b/>
          <w:u w:val="single"/>
        </w:rPr>
        <w:t>Instead of allowing the crisis to become China’s</w:t>
      </w:r>
      <w:r w:rsidRPr="007E10B3">
        <w:rPr>
          <w:sz w:val="16"/>
        </w:rPr>
        <w:t xml:space="preserve"> “</w:t>
      </w:r>
      <w:r>
        <w:rPr>
          <w:b/>
          <w:u w:val="single"/>
        </w:rPr>
        <w:t>Chernobyl moment</w:t>
      </w:r>
      <w:r w:rsidRPr="007E10B3">
        <w:rPr>
          <w:sz w:val="16"/>
        </w:rPr>
        <w:t xml:space="preserve">,” however, </w:t>
      </w:r>
      <w:r w:rsidRPr="00EF4DED">
        <w:rPr>
          <w:b/>
          <w:highlight w:val="cyan"/>
          <w:u w:val="single"/>
        </w:rPr>
        <w:t>the CCP turned to</w:t>
      </w:r>
      <w:r>
        <w:rPr>
          <w:b/>
          <w:u w:val="single"/>
        </w:rPr>
        <w:t xml:space="preserve"> a combination of </w:t>
      </w:r>
      <w:r>
        <w:rPr>
          <w:b/>
          <w:sz w:val="24"/>
          <w:szCs w:val="24"/>
          <w:u w:val="single"/>
        </w:rPr>
        <w:t>traditional vehicles</w:t>
      </w:r>
      <w:r>
        <w:rPr>
          <w:b/>
          <w:u w:val="single"/>
        </w:rPr>
        <w:t xml:space="preserve"> of the party-state and </w:t>
      </w:r>
      <w:r>
        <w:rPr>
          <w:b/>
          <w:sz w:val="24"/>
          <w:szCs w:val="24"/>
          <w:u w:val="single"/>
        </w:rPr>
        <w:t>high-</w:t>
      </w:r>
      <w:r w:rsidRPr="00EF4DED">
        <w:rPr>
          <w:b/>
          <w:sz w:val="24"/>
          <w:szCs w:val="24"/>
          <w:highlight w:val="cyan"/>
          <w:u w:val="single"/>
        </w:rPr>
        <w:t>tech</w:t>
      </w:r>
      <w:r>
        <w:rPr>
          <w:b/>
          <w:sz w:val="24"/>
          <w:szCs w:val="24"/>
          <w:u w:val="single"/>
        </w:rPr>
        <w:t xml:space="preserve"> means</w:t>
      </w:r>
      <w:r w:rsidRPr="007E10B3">
        <w:rPr>
          <w:sz w:val="16"/>
        </w:rPr>
        <w:t xml:space="preserve"> (e.g., big data and QR codes) </w:t>
      </w:r>
      <w:r w:rsidRPr="00EF4DED">
        <w:rPr>
          <w:b/>
          <w:highlight w:val="cyan"/>
          <w:u w:val="single"/>
        </w:rPr>
        <w:t xml:space="preserve">to </w:t>
      </w:r>
      <w:r w:rsidRPr="00EF4DED">
        <w:rPr>
          <w:b/>
          <w:sz w:val="24"/>
          <w:szCs w:val="24"/>
          <w:highlight w:val="cyan"/>
          <w:u w:val="single"/>
        </w:rPr>
        <w:t>contain</w:t>
      </w:r>
      <w:r>
        <w:rPr>
          <w:b/>
          <w:sz w:val="24"/>
          <w:szCs w:val="24"/>
          <w:u w:val="single"/>
        </w:rPr>
        <w:t xml:space="preserve"> the spread of </w:t>
      </w:r>
      <w:r w:rsidRPr="00EF4DED">
        <w:rPr>
          <w:b/>
          <w:sz w:val="24"/>
          <w:szCs w:val="24"/>
          <w:highlight w:val="cyan"/>
          <w:u w:val="single"/>
        </w:rPr>
        <w:t>the virus</w:t>
      </w:r>
      <w:r w:rsidRPr="007E10B3">
        <w:rPr>
          <w:sz w:val="16"/>
        </w:rPr>
        <w:t xml:space="preserve"> relatively </w:t>
      </w:r>
      <w:r>
        <w:rPr>
          <w:b/>
          <w:sz w:val="24"/>
          <w:szCs w:val="24"/>
          <w:u w:val="single"/>
        </w:rPr>
        <w:t>quickly</w:t>
      </w:r>
      <w:r w:rsidRPr="007E10B3">
        <w:rPr>
          <w:sz w:val="16"/>
        </w:rPr>
        <w:t>.</w:t>
      </w:r>
    </w:p>
    <w:p w14:paraId="69EE05BC" w14:textId="77777777" w:rsidR="00444AA3" w:rsidRPr="007E10B3" w:rsidRDefault="00444AA3" w:rsidP="00444AA3">
      <w:pPr>
        <w:rPr>
          <w:sz w:val="16"/>
        </w:rPr>
      </w:pPr>
      <w:r w:rsidRPr="007E10B3">
        <w:rPr>
          <w:sz w:val="16"/>
        </w:rPr>
        <w:t xml:space="preserve">By early April, </w:t>
      </w:r>
      <w:r>
        <w:rPr>
          <w:b/>
          <w:u w:val="single"/>
        </w:rPr>
        <w:t xml:space="preserve">it was </w:t>
      </w:r>
      <w:r>
        <w:rPr>
          <w:b/>
          <w:sz w:val="24"/>
          <w:szCs w:val="24"/>
          <w:u w:val="single"/>
        </w:rPr>
        <w:t>clear</w:t>
      </w:r>
      <w:r>
        <w:rPr>
          <w:b/>
          <w:u w:val="single"/>
        </w:rPr>
        <w:t xml:space="preserve"> that </w:t>
      </w:r>
      <w:r>
        <w:rPr>
          <w:b/>
          <w:sz w:val="24"/>
          <w:szCs w:val="24"/>
          <w:u w:val="single"/>
        </w:rPr>
        <w:t>Xi had emerged as a winner</w:t>
      </w:r>
      <w:r>
        <w:rPr>
          <w:b/>
          <w:u w:val="single"/>
        </w:rPr>
        <w:t xml:space="preserve"> in the fight against the outbreak</w:t>
      </w:r>
      <w:r w:rsidRPr="007E10B3">
        <w:rPr>
          <w:sz w:val="16"/>
        </w:rPr>
        <w:t xml:space="preserve">. A series of national online surveys of urban residents in China, conducted by the UCSD China Data Lab, suggested that </w:t>
      </w:r>
      <w:r w:rsidRPr="00EF4DED">
        <w:rPr>
          <w:b/>
          <w:highlight w:val="cyan"/>
          <w:u w:val="single"/>
        </w:rPr>
        <w:t>the pandemic</w:t>
      </w:r>
      <w:r>
        <w:rPr>
          <w:b/>
          <w:u w:val="single"/>
        </w:rPr>
        <w:t xml:space="preserve"> has </w:t>
      </w:r>
      <w:r w:rsidRPr="00EF4DED">
        <w:rPr>
          <w:b/>
          <w:sz w:val="24"/>
          <w:szCs w:val="24"/>
          <w:highlight w:val="cyan"/>
          <w:u w:val="single"/>
        </w:rPr>
        <w:t>beefed up</w:t>
      </w:r>
      <w:r>
        <w:rPr>
          <w:b/>
          <w:sz w:val="24"/>
          <w:szCs w:val="24"/>
          <w:u w:val="single"/>
        </w:rPr>
        <w:t xml:space="preserve"> government </w:t>
      </w:r>
      <w:r w:rsidRPr="00EF4DED">
        <w:rPr>
          <w:b/>
          <w:sz w:val="24"/>
          <w:szCs w:val="24"/>
          <w:highlight w:val="cyan"/>
          <w:u w:val="single"/>
        </w:rPr>
        <w:t>legitimacy</w:t>
      </w:r>
      <w:r w:rsidRPr="007E10B3">
        <w:rPr>
          <w:sz w:val="16"/>
        </w:rPr>
        <w:t xml:space="preserve">. On a scale of 1 to 10, </w:t>
      </w:r>
      <w:r>
        <w:rPr>
          <w:b/>
          <w:u w:val="single"/>
        </w:rPr>
        <w:t xml:space="preserve">the average level of social trust in the central government </w:t>
      </w:r>
      <w:r>
        <w:rPr>
          <w:b/>
          <w:sz w:val="24"/>
          <w:szCs w:val="24"/>
          <w:u w:val="single"/>
        </w:rPr>
        <w:t>increased</w:t>
      </w:r>
      <w:r w:rsidRPr="007E10B3">
        <w:rPr>
          <w:sz w:val="16"/>
        </w:rPr>
        <w:t xml:space="preserve"> from 8.23 in June 2019 to 8.87 in May 2020. The percentage of respondents who “agreed” or “strongly agreed” that they prefer living under China’s political system as compared to others increased, too, from 70 percent in June 2019 to 83 percent in May 2020.</w:t>
      </w:r>
    </w:p>
    <w:p w14:paraId="6B5EE06D" w14:textId="77777777" w:rsidR="00444AA3" w:rsidRDefault="00444AA3" w:rsidP="00444AA3">
      <w:pPr>
        <w:rPr>
          <w:b/>
          <w:u w:val="single"/>
        </w:rPr>
      </w:pPr>
      <w:r w:rsidRPr="007E10B3">
        <w:rPr>
          <w:sz w:val="16"/>
        </w:rPr>
        <w:t xml:space="preserve">Xi might be a “true believer in a bankrupt totalitarian ideology,” as Secretary Pompeo said, referring to Marxism, but </w:t>
      </w:r>
      <w:r>
        <w:rPr>
          <w:b/>
          <w:u w:val="single"/>
        </w:rPr>
        <w:t xml:space="preserve">the Party nowadays increasingly relies on </w:t>
      </w:r>
      <w:r>
        <w:rPr>
          <w:b/>
          <w:sz w:val="24"/>
          <w:szCs w:val="24"/>
          <w:u w:val="single"/>
        </w:rPr>
        <w:t>nationalism</w:t>
      </w:r>
      <w:r>
        <w:rPr>
          <w:b/>
          <w:u w:val="single"/>
        </w:rPr>
        <w:t xml:space="preserve"> instead of </w:t>
      </w:r>
      <w:r>
        <w:rPr>
          <w:b/>
          <w:sz w:val="24"/>
          <w:szCs w:val="24"/>
          <w:u w:val="single"/>
        </w:rPr>
        <w:t>communism</w:t>
      </w:r>
      <w:r>
        <w:rPr>
          <w:b/>
          <w:u w:val="single"/>
        </w:rPr>
        <w:t xml:space="preserve"> alone as a pillar of its legitimacy. The </w:t>
      </w:r>
      <w:r w:rsidRPr="00EF4DED">
        <w:rPr>
          <w:b/>
          <w:sz w:val="24"/>
          <w:szCs w:val="24"/>
          <w:highlight w:val="cyan"/>
          <w:u w:val="single"/>
        </w:rPr>
        <w:t>failure</w:t>
      </w:r>
      <w:r w:rsidRPr="00EF4DED">
        <w:rPr>
          <w:b/>
          <w:highlight w:val="cyan"/>
          <w:u w:val="single"/>
        </w:rPr>
        <w:t xml:space="preserve"> of the U</w:t>
      </w:r>
      <w:r w:rsidRPr="007E10B3">
        <w:rPr>
          <w:sz w:val="16"/>
        </w:rPr>
        <w:t xml:space="preserve">nited </w:t>
      </w:r>
      <w:r w:rsidRPr="00EF4DED">
        <w:rPr>
          <w:b/>
          <w:highlight w:val="cyan"/>
          <w:u w:val="single"/>
        </w:rPr>
        <w:t>S</w:t>
      </w:r>
      <w:r w:rsidRPr="007E10B3">
        <w:rPr>
          <w:sz w:val="16"/>
        </w:rPr>
        <w:t xml:space="preserve">tates </w:t>
      </w:r>
      <w:r w:rsidRPr="00EF4DED">
        <w:rPr>
          <w:b/>
          <w:highlight w:val="cyan"/>
          <w:u w:val="single"/>
        </w:rPr>
        <w:t>to</w:t>
      </w:r>
      <w:r w:rsidRPr="007E10B3">
        <w:rPr>
          <w:sz w:val="16"/>
        </w:rPr>
        <w:t xml:space="preserve"> effectively </w:t>
      </w:r>
      <w:r w:rsidRPr="00EF4DED">
        <w:rPr>
          <w:b/>
          <w:sz w:val="24"/>
          <w:szCs w:val="24"/>
          <w:highlight w:val="cyan"/>
          <w:u w:val="single"/>
        </w:rPr>
        <w:t>handle the outbreak</w:t>
      </w:r>
      <w:r w:rsidRPr="007E10B3">
        <w:rPr>
          <w:sz w:val="16"/>
        </w:rPr>
        <w:t xml:space="preserve"> </w:t>
      </w:r>
      <w:r>
        <w:rPr>
          <w:b/>
          <w:u w:val="single"/>
        </w:rPr>
        <w:t xml:space="preserve">and its “bullying” approach have </w:t>
      </w:r>
      <w:r w:rsidRPr="00EF4DED">
        <w:rPr>
          <w:b/>
          <w:highlight w:val="cyan"/>
          <w:u w:val="single"/>
        </w:rPr>
        <w:t>pushed</w:t>
      </w:r>
      <w:r>
        <w:rPr>
          <w:b/>
          <w:u w:val="single"/>
        </w:rPr>
        <w:t xml:space="preserve"> </w:t>
      </w:r>
      <w:r w:rsidRPr="00EF4DED">
        <w:rPr>
          <w:b/>
          <w:sz w:val="24"/>
          <w:szCs w:val="24"/>
          <w:highlight w:val="cyan"/>
          <w:u w:val="single"/>
        </w:rPr>
        <w:t>nationalism</w:t>
      </w:r>
      <w:r>
        <w:rPr>
          <w:b/>
          <w:u w:val="single"/>
        </w:rPr>
        <w:t xml:space="preserve"> and anti-Americanism </w:t>
      </w:r>
      <w:r w:rsidRPr="00EF4DED">
        <w:rPr>
          <w:b/>
          <w:highlight w:val="cyan"/>
          <w:u w:val="single"/>
        </w:rPr>
        <w:t xml:space="preserve">to an </w:t>
      </w:r>
      <w:r w:rsidRPr="00EF4DED">
        <w:rPr>
          <w:b/>
          <w:sz w:val="24"/>
          <w:szCs w:val="24"/>
          <w:highlight w:val="cyan"/>
          <w:u w:val="single"/>
        </w:rPr>
        <w:t>all-time high</w:t>
      </w:r>
      <w:r>
        <w:rPr>
          <w:b/>
          <w:sz w:val="24"/>
          <w:szCs w:val="24"/>
          <w:u w:val="single"/>
        </w:rPr>
        <w:t xml:space="preserve"> in China</w:t>
      </w:r>
      <w:r w:rsidRPr="007E10B3">
        <w:rPr>
          <w:sz w:val="16"/>
        </w:rPr>
        <w:t xml:space="preserve">. Social media outlets in the country are saturated with comments and posts that portray the United States as a diminishing and hostile power. Social injustice, political polarization, and policy paralysis are undermining the United States’ role as a beacon of democracy for China. According to the same UCSD study, Chinese public’s views toward the United States in May 2020 were significantly more negative than those in June 2019. </w:t>
      </w:r>
      <w:r w:rsidRPr="00EF4DED">
        <w:rPr>
          <w:b/>
          <w:highlight w:val="cyan"/>
          <w:u w:val="single"/>
        </w:rPr>
        <w:t xml:space="preserve">A </w:t>
      </w:r>
      <w:r w:rsidRPr="00EF4DED">
        <w:rPr>
          <w:b/>
          <w:sz w:val="24"/>
          <w:szCs w:val="24"/>
          <w:highlight w:val="cyan"/>
          <w:u w:val="single"/>
        </w:rPr>
        <w:t>large percentage</w:t>
      </w:r>
      <w:r>
        <w:rPr>
          <w:b/>
          <w:u w:val="single"/>
        </w:rPr>
        <w:t xml:space="preserve"> of the public, </w:t>
      </w:r>
      <w:r>
        <w:rPr>
          <w:b/>
          <w:sz w:val="24"/>
          <w:szCs w:val="24"/>
          <w:u w:val="single"/>
        </w:rPr>
        <w:t>including</w:t>
      </w:r>
      <w:r>
        <w:rPr>
          <w:b/>
          <w:u w:val="single"/>
        </w:rPr>
        <w:t xml:space="preserve"> those who are </w:t>
      </w:r>
      <w:r>
        <w:rPr>
          <w:b/>
          <w:sz w:val="24"/>
          <w:szCs w:val="24"/>
          <w:u w:val="single"/>
        </w:rPr>
        <w:t>young</w:t>
      </w:r>
      <w:r>
        <w:rPr>
          <w:b/>
          <w:u w:val="single"/>
        </w:rPr>
        <w:t xml:space="preserve"> and </w:t>
      </w:r>
      <w:r>
        <w:rPr>
          <w:b/>
          <w:sz w:val="24"/>
          <w:szCs w:val="24"/>
          <w:u w:val="single"/>
        </w:rPr>
        <w:t>educated</w:t>
      </w:r>
      <w:r>
        <w:rPr>
          <w:b/>
          <w:u w:val="single"/>
        </w:rPr>
        <w:t xml:space="preserve">, now </w:t>
      </w:r>
      <w:r>
        <w:rPr>
          <w:b/>
          <w:sz w:val="24"/>
          <w:szCs w:val="24"/>
          <w:u w:val="single"/>
        </w:rPr>
        <w:t>dislike</w:t>
      </w:r>
      <w:r w:rsidRPr="007E10B3">
        <w:rPr>
          <w:sz w:val="16"/>
        </w:rPr>
        <w:t xml:space="preserve"> </w:t>
      </w:r>
      <w:r>
        <w:rPr>
          <w:b/>
          <w:u w:val="single"/>
        </w:rPr>
        <w:t xml:space="preserve">and </w:t>
      </w:r>
      <w:r w:rsidRPr="00EF4DED">
        <w:rPr>
          <w:b/>
          <w:sz w:val="24"/>
          <w:szCs w:val="24"/>
          <w:highlight w:val="cyan"/>
          <w:u w:val="single"/>
        </w:rPr>
        <w:t>despise</w:t>
      </w:r>
      <w:r w:rsidRPr="00EF4DED">
        <w:rPr>
          <w:sz w:val="16"/>
          <w:highlight w:val="cyan"/>
        </w:rPr>
        <w:t xml:space="preserve"> </w:t>
      </w:r>
      <w:r w:rsidRPr="00EF4DED">
        <w:rPr>
          <w:b/>
          <w:highlight w:val="cyan"/>
          <w:u w:val="single"/>
        </w:rPr>
        <w:lastRenderedPageBreak/>
        <w:t>the U</w:t>
      </w:r>
      <w:r w:rsidRPr="007E10B3">
        <w:rPr>
          <w:sz w:val="16"/>
        </w:rPr>
        <w:t xml:space="preserve">nited </w:t>
      </w:r>
      <w:r w:rsidRPr="00EF4DED">
        <w:rPr>
          <w:b/>
          <w:highlight w:val="cyan"/>
          <w:u w:val="single"/>
        </w:rPr>
        <w:t>S</w:t>
      </w:r>
      <w:r w:rsidRPr="007E10B3">
        <w:rPr>
          <w:sz w:val="16"/>
        </w:rPr>
        <w:t xml:space="preserve">tates. </w:t>
      </w:r>
      <w:r w:rsidRPr="00EF4DED">
        <w:rPr>
          <w:b/>
          <w:sz w:val="24"/>
          <w:szCs w:val="24"/>
          <w:highlight w:val="cyan"/>
          <w:u w:val="single"/>
        </w:rPr>
        <w:t>There is no</w:t>
      </w:r>
      <w:r>
        <w:rPr>
          <w:b/>
          <w:sz w:val="24"/>
          <w:szCs w:val="24"/>
          <w:u w:val="single"/>
        </w:rPr>
        <w:t xml:space="preserve"> natural </w:t>
      </w:r>
      <w:r w:rsidRPr="00EF4DED">
        <w:rPr>
          <w:b/>
          <w:sz w:val="24"/>
          <w:szCs w:val="24"/>
          <w:highlight w:val="cyan"/>
          <w:u w:val="single"/>
        </w:rPr>
        <w:t>constituency waiting to turn against the Party</w:t>
      </w:r>
      <w:r>
        <w:rPr>
          <w:b/>
          <w:sz w:val="24"/>
          <w:szCs w:val="24"/>
          <w:u w:val="single"/>
        </w:rPr>
        <w:t xml:space="preserve"> with the right prompts</w:t>
      </w:r>
      <w:r>
        <w:rPr>
          <w:b/>
          <w:u w:val="single"/>
        </w:rPr>
        <w:t>.</w:t>
      </w:r>
    </w:p>
    <w:p w14:paraId="31D49B5A" w14:textId="77777777" w:rsidR="00444AA3" w:rsidRPr="007E10B3" w:rsidRDefault="00444AA3" w:rsidP="00444AA3">
      <w:pPr>
        <w:rPr>
          <w:sz w:val="16"/>
        </w:rPr>
      </w:pPr>
      <w:r w:rsidRPr="007E10B3">
        <w:rPr>
          <w:sz w:val="16"/>
        </w:rPr>
        <w:t xml:space="preserve">Don’t get me wrong. I am not suggesting that the Chinese political system is superior to Western liberal democracies. </w:t>
      </w:r>
      <w:r>
        <w:rPr>
          <w:b/>
          <w:u w:val="single"/>
        </w:rPr>
        <w:t>The Chinese system</w:t>
      </w:r>
      <w:r w:rsidRPr="007E10B3">
        <w:rPr>
          <w:sz w:val="16"/>
        </w:rPr>
        <w:t xml:space="preserve">, like the Soviet one, </w:t>
      </w:r>
      <w:r>
        <w:rPr>
          <w:b/>
          <w:u w:val="single"/>
        </w:rPr>
        <w:t>is</w:t>
      </w:r>
      <w:r w:rsidRPr="007E10B3">
        <w:rPr>
          <w:sz w:val="16"/>
        </w:rPr>
        <w:t xml:space="preserve"> fundamentally </w:t>
      </w:r>
      <w:r>
        <w:rPr>
          <w:b/>
          <w:u w:val="single"/>
        </w:rPr>
        <w:t>flawed</w:t>
      </w:r>
      <w:r w:rsidRPr="007E10B3">
        <w:rPr>
          <w:sz w:val="16"/>
        </w:rPr>
        <w:t xml:space="preserve"> and full of inherent contradictions. But as former Secretary of Defense Robert Gates reminded us, the system started to crumble only after Gorbachev took away the fear and terror it depends on to survive. </w:t>
      </w:r>
      <w:r>
        <w:rPr>
          <w:b/>
          <w:u w:val="single"/>
        </w:rPr>
        <w:t xml:space="preserve">However, Xi is </w:t>
      </w:r>
      <w:r>
        <w:rPr>
          <w:b/>
          <w:sz w:val="24"/>
          <w:szCs w:val="24"/>
          <w:u w:val="single"/>
        </w:rPr>
        <w:t>anybody but Gorbachev,</w:t>
      </w:r>
      <w:r w:rsidRPr="007E10B3">
        <w:rPr>
          <w:sz w:val="16"/>
        </w:rPr>
        <w:t xml:space="preserve"> </w:t>
      </w:r>
      <w:r>
        <w:rPr>
          <w:b/>
          <w:u w:val="single"/>
        </w:rPr>
        <w:t xml:space="preserve">and </w:t>
      </w:r>
      <w:r w:rsidRPr="00EF4DED">
        <w:rPr>
          <w:b/>
          <w:highlight w:val="cyan"/>
          <w:u w:val="single"/>
        </w:rPr>
        <w:t xml:space="preserve">there is </w:t>
      </w:r>
      <w:r w:rsidRPr="00EF4DED">
        <w:rPr>
          <w:b/>
          <w:sz w:val="24"/>
          <w:szCs w:val="24"/>
          <w:highlight w:val="cyan"/>
          <w:u w:val="single"/>
        </w:rPr>
        <w:t>no indication</w:t>
      </w:r>
      <w:r>
        <w:rPr>
          <w:b/>
          <w:u w:val="single"/>
        </w:rPr>
        <w:t xml:space="preserve"> that </w:t>
      </w:r>
      <w:r w:rsidRPr="00EF4DED">
        <w:rPr>
          <w:b/>
          <w:highlight w:val="cyan"/>
          <w:u w:val="single"/>
        </w:rPr>
        <w:t xml:space="preserve">the Chinese regime will </w:t>
      </w:r>
      <w:r w:rsidRPr="00EF4DED">
        <w:rPr>
          <w:b/>
          <w:sz w:val="24"/>
          <w:szCs w:val="24"/>
          <w:highlight w:val="cyan"/>
          <w:u w:val="single"/>
        </w:rPr>
        <w:t>collapse</w:t>
      </w:r>
      <w:r>
        <w:rPr>
          <w:b/>
          <w:sz w:val="24"/>
          <w:szCs w:val="24"/>
          <w:u w:val="single"/>
        </w:rPr>
        <w:t xml:space="preserve"> anytime soon</w:t>
      </w:r>
      <w:r w:rsidRPr="007E10B3">
        <w:rPr>
          <w:sz w:val="16"/>
        </w:rPr>
        <w:t>. That is why we need to keep the competition peaceful and manageable. But decoupling policy not only risks a new Cold War, but also increases the chances of an actual war that results from an accidently sparked conflict involving the two militaries. The United States may still win a future cold (or even hot) war with China, but the cost would be way too high to justify considering it a viable policy option.</w:t>
      </w:r>
    </w:p>
    <w:p w14:paraId="445898F2" w14:textId="77777777" w:rsidR="00444AA3" w:rsidRDefault="00444AA3" w:rsidP="00444AA3">
      <w:pPr>
        <w:pStyle w:val="Heading4"/>
      </w:pPr>
      <w:r>
        <w:t xml:space="preserve">Popular support is </w:t>
      </w:r>
      <w:r>
        <w:rPr>
          <w:u w:val="single"/>
        </w:rPr>
        <w:t>ironclad</w:t>
      </w:r>
      <w:r>
        <w:t xml:space="preserve">. </w:t>
      </w:r>
    </w:p>
    <w:p w14:paraId="15F0602C" w14:textId="77777777" w:rsidR="00444AA3" w:rsidRDefault="00444AA3" w:rsidP="00444AA3">
      <w:r>
        <w:rPr>
          <w:b/>
          <w:sz w:val="26"/>
          <w:szCs w:val="26"/>
        </w:rPr>
        <w:t>Lo 20</w:t>
      </w:r>
      <w:r>
        <w:t xml:space="preserve">, has been a Post columnist since 2012, covering major issues affecting Hong Kong and the rest of China. A journalist for 25 years, he has worked for various publications in Hong Kong and Toronto as a news reporter and editor. He has also lectured in journalism at the University of Hong </w:t>
      </w:r>
      <w:proofErr w:type="gramStart"/>
      <w:r>
        <w:t>Kong..</w:t>
      </w:r>
      <w:proofErr w:type="gramEnd"/>
      <w:r>
        <w:t xml:space="preserve"> (Alex Lo, 7-19-2020, "Beijing enjoys greater legitimacy than any Western state", </w:t>
      </w:r>
      <w:r>
        <w:rPr>
          <w:i/>
        </w:rPr>
        <w:t>South China Morning Post</w:t>
      </w:r>
      <w:r>
        <w:t>, https://www.scmp.com/comment/opinion/article/3093825/beijing-enjoys-greater-legitimacy-any-western-state)</w:t>
      </w:r>
    </w:p>
    <w:p w14:paraId="41A62CCF" w14:textId="77777777" w:rsidR="00444AA3" w:rsidRPr="007E10B3" w:rsidRDefault="00444AA3" w:rsidP="00444AA3">
      <w:pPr>
        <w:rPr>
          <w:sz w:val="16"/>
        </w:rPr>
      </w:pPr>
      <w:r w:rsidRPr="007E10B3">
        <w:rPr>
          <w:sz w:val="16"/>
        </w:rPr>
        <w:t xml:space="preserve">Most Americans think with its democracy, the United States has the best form of government. China, with its one-party dictatorial state, communist or otherwise, has the worst form. This is China’s Achilles' heel and will spell the downfall of the Chinese Communist Party (CCP). In reality, </w:t>
      </w:r>
      <w:r>
        <w:rPr>
          <w:b/>
          <w:u w:val="single"/>
        </w:rPr>
        <w:t xml:space="preserve">from </w:t>
      </w:r>
      <w:r w:rsidRPr="00EF4DED">
        <w:rPr>
          <w:b/>
          <w:highlight w:val="cyan"/>
          <w:u w:val="single"/>
        </w:rPr>
        <w:t>the Chinese</w:t>
      </w:r>
      <w:r>
        <w:rPr>
          <w:b/>
          <w:u w:val="single"/>
        </w:rPr>
        <w:t xml:space="preserve"> people’s perspective</w:t>
      </w:r>
      <w:r w:rsidRPr="007E10B3">
        <w:rPr>
          <w:sz w:val="16"/>
        </w:rPr>
        <w:t xml:space="preserve"> and theirs alone, </w:t>
      </w:r>
      <w:r>
        <w:rPr>
          <w:b/>
          <w:u w:val="single"/>
        </w:rPr>
        <w:t xml:space="preserve">their </w:t>
      </w:r>
      <w:r w:rsidRPr="00EF4DED">
        <w:rPr>
          <w:b/>
          <w:highlight w:val="cyan"/>
          <w:u w:val="single"/>
        </w:rPr>
        <w:t>government</w:t>
      </w:r>
      <w:r w:rsidRPr="007E10B3">
        <w:rPr>
          <w:sz w:val="16"/>
        </w:rPr>
        <w:t xml:space="preserve"> today </w:t>
      </w:r>
      <w:r w:rsidRPr="00EF4DED">
        <w:rPr>
          <w:b/>
          <w:highlight w:val="cyan"/>
          <w:u w:val="single"/>
        </w:rPr>
        <w:t xml:space="preserve">enjoys </w:t>
      </w:r>
      <w:r w:rsidRPr="00EF4DED">
        <w:rPr>
          <w:b/>
          <w:sz w:val="24"/>
          <w:szCs w:val="24"/>
          <w:highlight w:val="cyan"/>
          <w:u w:val="single"/>
        </w:rPr>
        <w:t>greater legitimacy</w:t>
      </w:r>
      <w:r w:rsidRPr="00EF4DED">
        <w:rPr>
          <w:sz w:val="16"/>
          <w:highlight w:val="cyan"/>
        </w:rPr>
        <w:t xml:space="preserve"> </w:t>
      </w:r>
      <w:r w:rsidRPr="00EF4DED">
        <w:rPr>
          <w:b/>
          <w:highlight w:val="cyan"/>
          <w:u w:val="single"/>
        </w:rPr>
        <w:t>and</w:t>
      </w:r>
      <w:r w:rsidRPr="00EF4DED">
        <w:rPr>
          <w:sz w:val="16"/>
          <w:highlight w:val="cyan"/>
        </w:rPr>
        <w:t xml:space="preserve"> </w:t>
      </w:r>
      <w:r w:rsidRPr="00EF4DED">
        <w:rPr>
          <w:b/>
          <w:sz w:val="24"/>
          <w:szCs w:val="24"/>
          <w:highlight w:val="cyan"/>
          <w:u w:val="single"/>
        </w:rPr>
        <w:t>popularity</w:t>
      </w:r>
      <w:r w:rsidRPr="00EF4DED">
        <w:rPr>
          <w:sz w:val="16"/>
          <w:highlight w:val="cyan"/>
        </w:rPr>
        <w:t xml:space="preserve"> </w:t>
      </w:r>
      <w:r w:rsidRPr="00EF4DED">
        <w:rPr>
          <w:b/>
          <w:highlight w:val="cyan"/>
          <w:u w:val="single"/>
        </w:rPr>
        <w:t xml:space="preserve">than </w:t>
      </w:r>
      <w:r w:rsidRPr="00EF4DED">
        <w:rPr>
          <w:b/>
          <w:sz w:val="24"/>
          <w:szCs w:val="24"/>
          <w:highlight w:val="cyan"/>
          <w:u w:val="single"/>
        </w:rPr>
        <w:t>any</w:t>
      </w:r>
      <w:r w:rsidRPr="00EF4DED">
        <w:rPr>
          <w:b/>
          <w:highlight w:val="cyan"/>
          <w:u w:val="single"/>
        </w:rPr>
        <w:t xml:space="preserve"> American</w:t>
      </w:r>
      <w:r>
        <w:rPr>
          <w:b/>
          <w:u w:val="single"/>
        </w:rPr>
        <w:t xml:space="preserve"> or Western </w:t>
      </w:r>
      <w:r w:rsidRPr="00EF4DED">
        <w:rPr>
          <w:b/>
          <w:highlight w:val="cyan"/>
          <w:u w:val="single"/>
        </w:rPr>
        <w:t>government</w:t>
      </w:r>
      <w:r>
        <w:rPr>
          <w:b/>
          <w:u w:val="single"/>
        </w:rPr>
        <w:t xml:space="preserve"> </w:t>
      </w:r>
      <w:r w:rsidRPr="007E10B3">
        <w:rPr>
          <w:sz w:val="16"/>
        </w:rPr>
        <w:t xml:space="preserve">with respect to their own citizens. Consider the latest “Understanding CCP Resilience: Surveying Chinese Public Opinion Through Time” produced by the Ash Center for Democratic Governance and Innovation at the Harvard Kennedy School of Government. </w:t>
      </w:r>
      <w:r w:rsidRPr="00EF4DED">
        <w:rPr>
          <w:b/>
          <w:highlight w:val="cyan"/>
          <w:u w:val="single"/>
        </w:rPr>
        <w:t>Based on</w:t>
      </w:r>
      <w:r>
        <w:rPr>
          <w:b/>
          <w:u w:val="single"/>
        </w:rPr>
        <w:t xml:space="preserve"> </w:t>
      </w:r>
      <w:r>
        <w:rPr>
          <w:b/>
          <w:sz w:val="24"/>
          <w:szCs w:val="24"/>
          <w:u w:val="single"/>
        </w:rPr>
        <w:t xml:space="preserve">eight </w:t>
      </w:r>
      <w:r w:rsidRPr="00EF4DED">
        <w:rPr>
          <w:b/>
          <w:sz w:val="24"/>
          <w:szCs w:val="24"/>
          <w:highlight w:val="cyan"/>
          <w:u w:val="single"/>
        </w:rPr>
        <w:t>surveys</w:t>
      </w:r>
      <w:r w:rsidRPr="007E10B3">
        <w:rPr>
          <w:sz w:val="16"/>
        </w:rPr>
        <w:t xml:space="preserve"> conducted between 2003 and 2016, </w:t>
      </w:r>
      <w:r w:rsidRPr="00EF4DED">
        <w:rPr>
          <w:b/>
          <w:sz w:val="24"/>
          <w:szCs w:val="24"/>
          <w:highlight w:val="cyan"/>
          <w:u w:val="single"/>
        </w:rPr>
        <w:t>and</w:t>
      </w:r>
      <w:r>
        <w:rPr>
          <w:b/>
          <w:sz w:val="24"/>
          <w:szCs w:val="24"/>
          <w:u w:val="single"/>
        </w:rPr>
        <w:t xml:space="preserve"> face-to-face </w:t>
      </w:r>
      <w:r w:rsidRPr="00EF4DED">
        <w:rPr>
          <w:b/>
          <w:sz w:val="24"/>
          <w:szCs w:val="24"/>
          <w:highlight w:val="cyan"/>
          <w:u w:val="single"/>
        </w:rPr>
        <w:t>interviews</w:t>
      </w:r>
      <w:r w:rsidRPr="007E10B3">
        <w:rPr>
          <w:sz w:val="16"/>
        </w:rPr>
        <w:t xml:space="preserve"> </w:t>
      </w:r>
      <w:r>
        <w:rPr>
          <w:b/>
          <w:u w:val="single"/>
        </w:rPr>
        <w:t>with more than</w:t>
      </w:r>
      <w:r w:rsidRPr="007E10B3">
        <w:rPr>
          <w:sz w:val="16"/>
        </w:rPr>
        <w:t xml:space="preserve"> </w:t>
      </w:r>
      <w:r>
        <w:rPr>
          <w:b/>
          <w:sz w:val="24"/>
          <w:szCs w:val="24"/>
          <w:u w:val="single"/>
        </w:rPr>
        <w:t>31,000</w:t>
      </w:r>
      <w:r w:rsidRPr="007E10B3">
        <w:rPr>
          <w:sz w:val="16"/>
        </w:rPr>
        <w:t xml:space="preserve"> </w:t>
      </w:r>
      <w:r>
        <w:rPr>
          <w:b/>
          <w:sz w:val="24"/>
          <w:szCs w:val="24"/>
          <w:u w:val="single"/>
        </w:rPr>
        <w:t>Chinese</w:t>
      </w:r>
      <w:r w:rsidRPr="007E10B3">
        <w:rPr>
          <w:sz w:val="16"/>
        </w:rPr>
        <w:t xml:space="preserve"> urban and rural </w:t>
      </w:r>
      <w:r>
        <w:rPr>
          <w:b/>
          <w:sz w:val="24"/>
          <w:szCs w:val="24"/>
          <w:u w:val="single"/>
        </w:rPr>
        <w:t>residents</w:t>
      </w:r>
      <w:r w:rsidRPr="007E10B3">
        <w:rPr>
          <w:sz w:val="16"/>
        </w:rPr>
        <w:t xml:space="preserve">, </w:t>
      </w:r>
      <w:r>
        <w:rPr>
          <w:b/>
          <w:u w:val="single"/>
        </w:rPr>
        <w:t xml:space="preserve">the </w:t>
      </w:r>
      <w:r w:rsidRPr="00EF4DED">
        <w:rPr>
          <w:b/>
          <w:highlight w:val="cyan"/>
          <w:u w:val="single"/>
        </w:rPr>
        <w:t>satisfaction</w:t>
      </w:r>
      <w:r>
        <w:rPr>
          <w:b/>
          <w:u w:val="single"/>
        </w:rPr>
        <w:t xml:space="preserve"> of the Chinese people with the central government </w:t>
      </w:r>
      <w:r w:rsidRPr="00EF4DED">
        <w:rPr>
          <w:b/>
          <w:highlight w:val="cyan"/>
          <w:u w:val="single"/>
        </w:rPr>
        <w:t>was</w:t>
      </w:r>
      <w:r w:rsidRPr="007E10B3">
        <w:rPr>
          <w:sz w:val="16"/>
        </w:rPr>
        <w:t xml:space="preserve"> as high as </w:t>
      </w:r>
      <w:r w:rsidRPr="00EF4DED">
        <w:rPr>
          <w:b/>
          <w:sz w:val="24"/>
          <w:szCs w:val="24"/>
          <w:highlight w:val="cyan"/>
          <w:u w:val="single"/>
        </w:rPr>
        <w:t>93</w:t>
      </w:r>
      <w:r w:rsidRPr="007E10B3">
        <w:rPr>
          <w:sz w:val="16"/>
        </w:rPr>
        <w:t xml:space="preserve">.1 </w:t>
      </w:r>
      <w:r w:rsidRPr="00EF4DED">
        <w:rPr>
          <w:b/>
          <w:sz w:val="24"/>
          <w:szCs w:val="24"/>
          <w:highlight w:val="cyan"/>
          <w:u w:val="single"/>
        </w:rPr>
        <w:t>per cent</w:t>
      </w:r>
      <w:r w:rsidRPr="007E10B3">
        <w:rPr>
          <w:sz w:val="16"/>
        </w:rPr>
        <w:t xml:space="preserve"> in 2016, and that of the other three-level governments – provinces, cities and counties – was more than 70 per cent. By 2016, the Chinese government as a whole was more popular than at any time in the previous 20 years. But by an almost universal (mis)understanding, the US government represents the people and their interests while the Chinese government doesn’t. It’s this unshakeable presupposition that leads many outsiders to distinguish between the communist state and the Chinese people. It turns on the all-important question of political legitimacy and explains why top US officials nowadays don’t refer to the Chinese government but the Chinese Communist Party. It has become a common rhetorical strategy for US President Donald Trump, Attorney General William Barr, Secretary of State Mike Pompeo and any number of Pentagon generals and national security chiefs to draw a line between China’s leaders and its people. I would argue </w:t>
      </w:r>
      <w:r>
        <w:rPr>
          <w:b/>
          <w:u w:val="single"/>
        </w:rPr>
        <w:t>it’s mainly because of this unshakeable presupposition among many Westerners</w:t>
      </w:r>
      <w:r w:rsidRPr="007E10B3">
        <w:rPr>
          <w:sz w:val="16"/>
        </w:rPr>
        <w:t xml:space="preserve"> – and Hong Kong people – </w:t>
      </w:r>
      <w:r>
        <w:rPr>
          <w:b/>
          <w:u w:val="single"/>
        </w:rPr>
        <w:t xml:space="preserve">that so many analysts and pundits </w:t>
      </w:r>
      <w:r>
        <w:rPr>
          <w:b/>
          <w:sz w:val="24"/>
          <w:szCs w:val="24"/>
          <w:u w:val="single"/>
        </w:rPr>
        <w:t>consistently get China wrong</w:t>
      </w:r>
      <w:r w:rsidRPr="007E10B3">
        <w:rPr>
          <w:sz w:val="16"/>
        </w:rPr>
        <w:t xml:space="preserve">. </w:t>
      </w:r>
      <w:r>
        <w:rPr>
          <w:b/>
          <w:u w:val="single"/>
        </w:rPr>
        <w:t xml:space="preserve">Their </w:t>
      </w:r>
      <w:r>
        <w:rPr>
          <w:b/>
          <w:sz w:val="24"/>
          <w:szCs w:val="24"/>
          <w:u w:val="single"/>
        </w:rPr>
        <w:t>doom-and-gloom prognosis</w:t>
      </w:r>
      <w:r>
        <w:rPr>
          <w:b/>
          <w:u w:val="single"/>
        </w:rPr>
        <w:t xml:space="preserve"> has been so consistent that people</w:t>
      </w:r>
      <w:r w:rsidRPr="007E10B3">
        <w:rPr>
          <w:sz w:val="16"/>
        </w:rPr>
        <w:t xml:space="preserve"> who listen to them </w:t>
      </w:r>
      <w:r>
        <w:rPr>
          <w:b/>
          <w:u w:val="single"/>
        </w:rPr>
        <w:t xml:space="preserve">are unfailingly surprised by how </w:t>
      </w:r>
      <w:r w:rsidRPr="00EF4DED">
        <w:rPr>
          <w:b/>
          <w:highlight w:val="cyan"/>
          <w:u w:val="single"/>
        </w:rPr>
        <w:t>China</w:t>
      </w:r>
      <w:r>
        <w:rPr>
          <w:b/>
          <w:u w:val="single"/>
        </w:rPr>
        <w:t xml:space="preserve">, instead of </w:t>
      </w:r>
      <w:r>
        <w:rPr>
          <w:b/>
          <w:sz w:val="24"/>
          <w:szCs w:val="24"/>
          <w:u w:val="single"/>
        </w:rPr>
        <w:t>collapsing</w:t>
      </w:r>
      <w:r w:rsidRPr="007E10B3">
        <w:rPr>
          <w:sz w:val="16"/>
        </w:rPr>
        <w:t xml:space="preserve">, </w:t>
      </w:r>
      <w:r w:rsidRPr="00EF4DED">
        <w:rPr>
          <w:b/>
          <w:highlight w:val="cyan"/>
          <w:u w:val="single"/>
        </w:rPr>
        <w:t xml:space="preserve">has achieved the </w:t>
      </w:r>
      <w:r w:rsidRPr="00EF4DED">
        <w:rPr>
          <w:b/>
          <w:sz w:val="24"/>
          <w:szCs w:val="24"/>
          <w:highlight w:val="cyan"/>
          <w:u w:val="single"/>
        </w:rPr>
        <w:t>greatest progress in economic development</w:t>
      </w:r>
      <w:r w:rsidRPr="007E10B3">
        <w:rPr>
          <w:sz w:val="16"/>
        </w:rPr>
        <w:t xml:space="preserve"> and human betterment </w:t>
      </w:r>
      <w:r w:rsidRPr="00EF4DED">
        <w:rPr>
          <w:b/>
          <w:highlight w:val="cyan"/>
          <w:u w:val="single"/>
        </w:rPr>
        <w:t>in</w:t>
      </w:r>
      <w:r>
        <w:rPr>
          <w:b/>
          <w:u w:val="single"/>
        </w:rPr>
        <w:t xml:space="preserve"> the shortest period of time in </w:t>
      </w:r>
      <w:r w:rsidRPr="00EF4DED">
        <w:rPr>
          <w:b/>
          <w:sz w:val="24"/>
          <w:szCs w:val="24"/>
          <w:highlight w:val="cyan"/>
          <w:u w:val="single"/>
        </w:rPr>
        <w:t>history</w:t>
      </w:r>
      <w:r>
        <w:rPr>
          <w:b/>
          <w:u w:val="single"/>
        </w:rPr>
        <w:t xml:space="preserve"> – to become the second-largest economy. </w:t>
      </w:r>
      <w:r w:rsidRPr="007E10B3">
        <w:rPr>
          <w:sz w:val="16"/>
        </w:rPr>
        <w:t xml:space="preserve">You are free to hate and despise the Chinese state all you want, but </w:t>
      </w:r>
      <w:r w:rsidRPr="00EF4DED">
        <w:rPr>
          <w:b/>
          <w:highlight w:val="cyan"/>
          <w:u w:val="single"/>
        </w:rPr>
        <w:t xml:space="preserve">if you think it will </w:t>
      </w:r>
      <w:r w:rsidRPr="00EF4DED">
        <w:rPr>
          <w:b/>
          <w:sz w:val="24"/>
          <w:szCs w:val="24"/>
          <w:highlight w:val="cyan"/>
          <w:u w:val="single"/>
        </w:rPr>
        <w:t>collapse</w:t>
      </w:r>
      <w:r>
        <w:rPr>
          <w:b/>
          <w:sz w:val="24"/>
          <w:szCs w:val="24"/>
          <w:u w:val="single"/>
        </w:rPr>
        <w:t xml:space="preserve"> by its own weight</w:t>
      </w:r>
      <w:r w:rsidRPr="007E10B3">
        <w:rPr>
          <w:sz w:val="16"/>
        </w:rPr>
        <w:t xml:space="preserve"> </w:t>
      </w:r>
      <w:r w:rsidRPr="00EF4DED">
        <w:rPr>
          <w:b/>
          <w:highlight w:val="cyan"/>
          <w:u w:val="single"/>
        </w:rPr>
        <w:t xml:space="preserve">because it </w:t>
      </w:r>
      <w:r w:rsidRPr="00EF4DED">
        <w:rPr>
          <w:b/>
          <w:sz w:val="24"/>
          <w:szCs w:val="24"/>
          <w:highlight w:val="cyan"/>
          <w:u w:val="single"/>
        </w:rPr>
        <w:t>lacks legitimacy</w:t>
      </w:r>
      <w:r>
        <w:rPr>
          <w:b/>
          <w:u w:val="single"/>
        </w:rPr>
        <w:t xml:space="preserve"> or </w:t>
      </w:r>
      <w:r>
        <w:rPr>
          <w:b/>
          <w:sz w:val="24"/>
          <w:szCs w:val="24"/>
          <w:u w:val="single"/>
        </w:rPr>
        <w:t>popular support</w:t>
      </w:r>
      <w:r>
        <w:rPr>
          <w:b/>
          <w:u w:val="single"/>
        </w:rPr>
        <w:t xml:space="preserve">, </w:t>
      </w:r>
      <w:r w:rsidRPr="00EF4DED">
        <w:rPr>
          <w:b/>
          <w:highlight w:val="cyan"/>
          <w:u w:val="single"/>
        </w:rPr>
        <w:t xml:space="preserve">you will </w:t>
      </w:r>
      <w:r w:rsidRPr="00EF4DED">
        <w:rPr>
          <w:b/>
          <w:sz w:val="24"/>
          <w:szCs w:val="24"/>
          <w:highlight w:val="cyan"/>
          <w:u w:val="single"/>
        </w:rPr>
        <w:t>always be surprised</w:t>
      </w:r>
      <w:r w:rsidRPr="007E10B3">
        <w:rPr>
          <w:sz w:val="16"/>
        </w:rPr>
        <w:t xml:space="preserve"> and never understand your enemy.</w:t>
      </w:r>
    </w:p>
    <w:p w14:paraId="0A269E8A" w14:textId="069CDA45" w:rsidR="00444AA3" w:rsidRDefault="00444AA3" w:rsidP="00444AA3"/>
    <w:p w14:paraId="322793C1" w14:textId="5BDB0529" w:rsidR="008F2531" w:rsidRPr="004F4748" w:rsidRDefault="008F2531" w:rsidP="008F2531">
      <w:pPr>
        <w:pStyle w:val="Heading3"/>
        <w:rPr>
          <w:rFonts w:cs="Calibri"/>
        </w:rPr>
      </w:pPr>
      <w:r w:rsidRPr="004F4748">
        <w:rPr>
          <w:rFonts w:cs="Calibri"/>
        </w:rPr>
        <w:lastRenderedPageBreak/>
        <w:t xml:space="preserve">2AC – </w:t>
      </w:r>
      <w:r>
        <w:rPr>
          <w:rFonts w:cs="Calibri"/>
        </w:rPr>
        <w:t xml:space="preserve">At: CCP Collapse- </w:t>
      </w:r>
      <w:r w:rsidRPr="004F4748">
        <w:rPr>
          <w:rFonts w:cs="Calibri"/>
        </w:rPr>
        <w:t>Alt Causes</w:t>
      </w:r>
    </w:p>
    <w:p w14:paraId="335C1F77" w14:textId="77777777" w:rsidR="008F2531" w:rsidRPr="004F4748" w:rsidRDefault="008F2531" w:rsidP="008F2531">
      <w:pPr>
        <w:pStyle w:val="Heading4"/>
        <w:rPr>
          <w:rFonts w:cs="Calibri"/>
        </w:rPr>
      </w:pPr>
      <w:r w:rsidRPr="004F4748">
        <w:rPr>
          <w:rFonts w:cs="Calibri"/>
        </w:rPr>
        <w:t>Alt Causes to CCP collapse- econ collapse, military coup, civil revolt, etc.</w:t>
      </w:r>
    </w:p>
    <w:p w14:paraId="702FF597" w14:textId="77777777" w:rsidR="008F2531" w:rsidRPr="004F4748" w:rsidRDefault="008F2531" w:rsidP="008F2531">
      <w:r w:rsidRPr="004F4748">
        <w:rPr>
          <w:rStyle w:val="Style13ptBold"/>
        </w:rPr>
        <w:t>Hsu ‘23</w:t>
      </w:r>
      <w:r w:rsidRPr="004F4748">
        <w:t xml:space="preserve"> </w:t>
      </w:r>
      <w:r w:rsidRPr="004F4748">
        <w:rPr>
          <w:sz w:val="16"/>
        </w:rPr>
        <w:t>(James J.Y. Hsu, retired professor of theoretical physics, “Scenario of a collapse of the CCP”, Sep 29, 2023, https://www.taipeitimes.com/News/editorials/archives/2023/09/29/2003806928) -AGM</w:t>
      </w:r>
    </w:p>
    <w:p w14:paraId="7AED8821" w14:textId="77777777" w:rsidR="008F2531" w:rsidRPr="004F4748" w:rsidRDefault="008F2531" w:rsidP="008F2531">
      <w:pPr>
        <w:rPr>
          <w:u w:val="single"/>
        </w:rPr>
      </w:pPr>
      <w:r w:rsidRPr="004F4748">
        <w:rPr>
          <w:u w:val="single"/>
        </w:rPr>
        <w:t>The ultimate end of a situation in which communists are in charge of a capitalist economy is economic depression, with China’s economic woes the prime example</w:t>
      </w:r>
      <w:r w:rsidRPr="004F4748">
        <w:rPr>
          <w:sz w:val="16"/>
        </w:rPr>
        <w:t xml:space="preserve">. The Chinese Communist Party (CCP) regime has suspended monthly reports on youth unemployment, which had previously been at a record high, going beyond 20 percent and rising. It is often joked about in academic circles that when a national laboratory has made a great discovery, the institution will quickly call a news conference to announce it to the world, but when the research has been a total failure, the institution will keep it under wraps. </w:t>
      </w:r>
      <w:r w:rsidRPr="004F4748">
        <w:rPr>
          <w:u w:val="single"/>
        </w:rPr>
        <w:t xml:space="preserve">The manifestation of </w:t>
      </w:r>
      <w:r w:rsidRPr="004F4748">
        <w:rPr>
          <w:highlight w:val="green"/>
          <w:u w:val="single"/>
        </w:rPr>
        <w:t>China’s economic depression</w:t>
      </w:r>
      <w:r w:rsidRPr="004F4748">
        <w:rPr>
          <w:u w:val="single"/>
        </w:rPr>
        <w:t xml:space="preserve"> would most </w:t>
      </w:r>
      <w:r w:rsidRPr="004F4748">
        <w:rPr>
          <w:highlight w:val="green"/>
          <w:u w:val="single"/>
        </w:rPr>
        <w:t>likely cause the demise of the CCP, not dissimilar to the</w:t>
      </w:r>
      <w:r w:rsidRPr="004F4748">
        <w:rPr>
          <w:u w:val="single"/>
        </w:rPr>
        <w:t xml:space="preserve"> collapse of the </w:t>
      </w:r>
      <w:r w:rsidRPr="004F4748">
        <w:rPr>
          <w:highlight w:val="green"/>
          <w:u w:val="single"/>
        </w:rPr>
        <w:t>Soviet Union</w:t>
      </w:r>
      <w:r w:rsidRPr="004F4748">
        <w:rPr>
          <w:u w:val="single"/>
        </w:rPr>
        <w:t>.</w:t>
      </w:r>
      <w:r w:rsidRPr="004F4748">
        <w:rPr>
          <w:sz w:val="16"/>
        </w:rPr>
        <w:t xml:space="preserve"> Less scientific, more metaphysical predictions came from the prophecies of ancient Chinese mystical books, Iron Plate Diagrams (</w:t>
      </w:r>
      <w:proofErr w:type="spellStart"/>
      <w:r w:rsidRPr="004F4748">
        <w:rPr>
          <w:rFonts w:eastAsia="MS Gothic"/>
          <w:sz w:val="16"/>
        </w:rPr>
        <w:t>鐵板圖</w:t>
      </w:r>
      <w:proofErr w:type="spellEnd"/>
      <w:r w:rsidRPr="004F4748">
        <w:rPr>
          <w:sz w:val="16"/>
        </w:rPr>
        <w:t>) and Tui Bei Tu (</w:t>
      </w:r>
      <w:proofErr w:type="spellStart"/>
      <w:r w:rsidRPr="004F4748">
        <w:rPr>
          <w:rFonts w:eastAsia="MS Gothic"/>
          <w:sz w:val="16"/>
        </w:rPr>
        <w:t>推背圖</w:t>
      </w:r>
      <w:proofErr w:type="spellEnd"/>
      <w:r w:rsidRPr="004F4748">
        <w:rPr>
          <w:sz w:val="16"/>
        </w:rPr>
        <w:t xml:space="preserve">). Both books appear to predict that </w:t>
      </w:r>
      <w:r w:rsidRPr="004F4748">
        <w:rPr>
          <w:u w:val="single"/>
        </w:rPr>
        <w:t>Chinese President Xi Jinping (</w:t>
      </w:r>
      <w:proofErr w:type="spellStart"/>
      <w:r w:rsidRPr="004F4748">
        <w:rPr>
          <w:rFonts w:eastAsia="MS Gothic"/>
          <w:u w:val="single"/>
        </w:rPr>
        <w:t>習近平</w:t>
      </w:r>
      <w:proofErr w:type="spellEnd"/>
      <w:r w:rsidRPr="004F4748">
        <w:rPr>
          <w:u w:val="single"/>
        </w:rPr>
        <w:t>) will be the last emperor of the CCP</w:t>
      </w:r>
      <w:r w:rsidRPr="004F4748">
        <w:rPr>
          <w:sz w:val="16"/>
        </w:rPr>
        <w:t xml:space="preserve">, brought down by his subordinates. Many of his subordinates have been “forced to disappear,” including his foreign minister, defense minister and some high-ranking military officers. Some political observers think Xi actually believes the prophecies of the two books. </w:t>
      </w:r>
      <w:r w:rsidRPr="004F4748">
        <w:rPr>
          <w:highlight w:val="green"/>
          <w:u w:val="single"/>
        </w:rPr>
        <w:t>A military coup, a political coup and a civil revolt are the three potential major crises Xi faces.</w:t>
      </w:r>
      <w:r w:rsidRPr="004F4748">
        <w:rPr>
          <w:u w:val="single"/>
        </w:rPr>
        <w:t xml:space="preserve"> </w:t>
      </w:r>
      <w:r w:rsidRPr="004F4748">
        <w:rPr>
          <w:sz w:val="16"/>
        </w:rPr>
        <w:t xml:space="preserve">It has been quipped that Chinese military leaders understand it is easier to attack the Zhongnanhai — the center of power in Beijing — than to cross the Taiwan Strait, just as a Russian counterpart found it easier to attack Moscow than invade Kyiv. In immature democracies, military coups often occur, and they even happen in more mature democracies. There are even some instances of political coups by high-ranking officials. However, these are the power games of ruling elites and would not grant democracy to the people. Worse, coup leaders are, more often than not, more interested in extending their power beyond the “status quo” at the expense of constitutions and democracy. </w:t>
      </w:r>
      <w:r w:rsidRPr="004F4748">
        <w:rPr>
          <w:highlight w:val="green"/>
          <w:u w:val="single"/>
        </w:rPr>
        <w:t>The CCP has already gone through several coups,</w:t>
      </w:r>
      <w:r w:rsidRPr="004F4748">
        <w:rPr>
          <w:u w:val="single"/>
        </w:rPr>
        <w:t xml:space="preserve"> some of them successful, such as Chairman Mao Zedong’s (</w:t>
      </w:r>
      <w:proofErr w:type="spellStart"/>
      <w:r w:rsidRPr="004F4748">
        <w:rPr>
          <w:rFonts w:eastAsia="MS Gothic"/>
          <w:u w:val="single"/>
        </w:rPr>
        <w:t>毛澤東</w:t>
      </w:r>
      <w:proofErr w:type="spellEnd"/>
      <w:r w:rsidRPr="004F4748">
        <w:rPr>
          <w:u w:val="single"/>
        </w:rPr>
        <w:t>) Cultural Revolution, the overthrow of the gang of four by Deng Xiaoping (</w:t>
      </w:r>
      <w:proofErr w:type="spellStart"/>
      <w:r w:rsidRPr="004F4748">
        <w:rPr>
          <w:rFonts w:eastAsia="MS Gothic"/>
          <w:u w:val="single"/>
        </w:rPr>
        <w:t>鄧小平</w:t>
      </w:r>
      <w:proofErr w:type="spellEnd"/>
      <w:r w:rsidRPr="004F4748">
        <w:rPr>
          <w:u w:val="single"/>
        </w:rPr>
        <w:t>), and the failed coup of former Chinese minister of defense Lin Biao (</w:t>
      </w:r>
      <w:proofErr w:type="spellStart"/>
      <w:r w:rsidRPr="004F4748">
        <w:rPr>
          <w:rFonts w:eastAsia="MS Gothic"/>
          <w:u w:val="single"/>
        </w:rPr>
        <w:t>林彪</w:t>
      </w:r>
      <w:proofErr w:type="spellEnd"/>
      <w:r w:rsidRPr="004F4748">
        <w:rPr>
          <w:u w:val="single"/>
        </w:rPr>
        <w:t xml:space="preserve">). It would not be surprising to see another coup under Xi’s watch. </w:t>
      </w:r>
      <w:r w:rsidRPr="004F4748">
        <w:rPr>
          <w:sz w:val="16"/>
        </w:rPr>
        <w:t xml:space="preserve">In a democratic system, power is already in the hands of the people, so accommodating revolutionary ideas and implementing changes requires a grassroots movement. Short of a popular uprising, China will not become a democratic country anytime soon. </w:t>
      </w:r>
      <w:r w:rsidRPr="004F4748">
        <w:rPr>
          <w:highlight w:val="green"/>
          <w:u w:val="single"/>
        </w:rPr>
        <w:t>The fact that Xi is afraid of military personnel having unnecessary social contact speaks volumes</w:t>
      </w:r>
      <w:r w:rsidRPr="004F4748">
        <w:rPr>
          <w:u w:val="single"/>
        </w:rPr>
        <w:t xml:space="preserve"> about how worried </w:t>
      </w:r>
      <w:r w:rsidRPr="004F4748">
        <w:rPr>
          <w:highlight w:val="green"/>
          <w:u w:val="single"/>
        </w:rPr>
        <w:t>he is about a popular uprising combining the power of the military</w:t>
      </w:r>
      <w:r w:rsidRPr="004F4748">
        <w:rPr>
          <w:u w:val="single"/>
        </w:rPr>
        <w:t>, political elites and the people.</w:t>
      </w:r>
    </w:p>
    <w:p w14:paraId="058C57F2" w14:textId="77777777" w:rsidR="008F2531" w:rsidRPr="004F4748" w:rsidRDefault="008F2531" w:rsidP="008F2531">
      <w:pPr>
        <w:pStyle w:val="Heading4"/>
        <w:rPr>
          <w:rFonts w:cs="Calibri"/>
        </w:rPr>
      </w:pPr>
      <w:r w:rsidRPr="004F4748">
        <w:rPr>
          <w:rFonts w:cs="Calibri"/>
        </w:rPr>
        <w:t>Alt causes to CCP collapse &amp; collapse is inevitable</w:t>
      </w:r>
    </w:p>
    <w:p w14:paraId="74169F6D" w14:textId="77777777" w:rsidR="008F2531" w:rsidRPr="004F4748" w:rsidRDefault="008F2531" w:rsidP="008F2531">
      <w:r w:rsidRPr="004F4748">
        <w:rPr>
          <w:rStyle w:val="Style13ptBold"/>
        </w:rPr>
        <w:t xml:space="preserve">Jha ’23 </w:t>
      </w:r>
      <w:r w:rsidRPr="004F4748">
        <w:t>(Mausam Jha, A journalist covering International Relations, and Business, “Xi Jinping raises concerns over potential collapse of Chinese Communist Party: Report”, 19 Jul 2023, https://www.livemint.com/news/world/xi-jinping-raises-concerns-over-potential-collapse-of-chinese-communist-party-report-11689727293157.html) -AGM</w:t>
      </w:r>
    </w:p>
    <w:p w14:paraId="22EF0180" w14:textId="77777777" w:rsidR="008F2531" w:rsidRPr="004F4748" w:rsidRDefault="008F2531" w:rsidP="008F2531">
      <w:pPr>
        <w:rPr>
          <w:u w:val="single"/>
        </w:rPr>
      </w:pPr>
      <w:r w:rsidRPr="004F4748">
        <w:rPr>
          <w:sz w:val="16"/>
        </w:rPr>
        <w:t xml:space="preserve">Chinese President </w:t>
      </w:r>
      <w:r w:rsidRPr="004F4748">
        <w:rPr>
          <w:highlight w:val="green"/>
          <w:u w:val="single"/>
        </w:rPr>
        <w:t>Xi Jinping</w:t>
      </w:r>
      <w:r w:rsidRPr="004F4748">
        <w:rPr>
          <w:u w:val="single"/>
        </w:rPr>
        <w:t xml:space="preserve"> has</w:t>
      </w:r>
      <w:r w:rsidRPr="004F4748">
        <w:rPr>
          <w:sz w:val="16"/>
        </w:rPr>
        <w:t xml:space="preserve"> recently </w:t>
      </w:r>
      <w:r w:rsidRPr="004F4748">
        <w:rPr>
          <w:highlight w:val="green"/>
          <w:u w:val="single"/>
        </w:rPr>
        <w:t>expressed concerns about</w:t>
      </w:r>
      <w:r w:rsidRPr="004F4748">
        <w:rPr>
          <w:u w:val="single"/>
        </w:rPr>
        <w:t xml:space="preserve"> the </w:t>
      </w:r>
      <w:r w:rsidRPr="004F4748">
        <w:rPr>
          <w:highlight w:val="green"/>
          <w:u w:val="single"/>
        </w:rPr>
        <w:t>potential collapse of the Communist Party of China</w:t>
      </w:r>
      <w:r w:rsidRPr="004F4748">
        <w:rPr>
          <w:sz w:val="16"/>
        </w:rPr>
        <w:t xml:space="preserve"> (CCP) </w:t>
      </w:r>
      <w:r w:rsidRPr="004F4748">
        <w:rPr>
          <w:u w:val="single"/>
        </w:rPr>
        <w:t xml:space="preserve">as approximately </w:t>
      </w:r>
      <w:r w:rsidRPr="004F4748">
        <w:rPr>
          <w:highlight w:val="green"/>
          <w:u w:val="single"/>
        </w:rPr>
        <w:t>415 million</w:t>
      </w:r>
      <w:r w:rsidRPr="004F4748">
        <w:rPr>
          <w:u w:val="single"/>
        </w:rPr>
        <w:t xml:space="preserve"> worldwide, </w:t>
      </w:r>
      <w:r w:rsidRPr="004F4748">
        <w:rPr>
          <w:highlight w:val="green"/>
          <w:u w:val="single"/>
        </w:rPr>
        <w:t>renouncing</w:t>
      </w:r>
      <w:r w:rsidRPr="004F4748">
        <w:rPr>
          <w:u w:val="single"/>
        </w:rPr>
        <w:t xml:space="preserve"> their </w:t>
      </w:r>
      <w:r w:rsidRPr="004F4748">
        <w:rPr>
          <w:highlight w:val="green"/>
          <w:u w:val="single"/>
        </w:rPr>
        <w:t>affiliation with the CCP</w:t>
      </w:r>
      <w:r w:rsidRPr="004F4748">
        <w:rPr>
          <w:u w:val="single"/>
        </w:rPr>
        <w:t>, including its regiments, teams, and other associated organizations.</w:t>
      </w:r>
    </w:p>
    <w:p w14:paraId="46194A5D" w14:textId="77777777" w:rsidR="008F2531" w:rsidRPr="004F4748" w:rsidRDefault="008F2531" w:rsidP="008F2531">
      <w:pPr>
        <w:rPr>
          <w:sz w:val="16"/>
        </w:rPr>
      </w:pPr>
      <w:r w:rsidRPr="004F4748">
        <w:rPr>
          <w:sz w:val="16"/>
        </w:rPr>
        <w:t xml:space="preserve">As reported by ANI citing Greek City Times, these mass resignations have been reported since July 1 of this year. </w:t>
      </w:r>
    </w:p>
    <w:p w14:paraId="5346BAD5" w14:textId="77777777" w:rsidR="008F2531" w:rsidRPr="004F4748" w:rsidRDefault="008F2531" w:rsidP="008F2531">
      <w:pPr>
        <w:rPr>
          <w:sz w:val="16"/>
        </w:rPr>
      </w:pPr>
      <w:r w:rsidRPr="004F4748">
        <w:rPr>
          <w:sz w:val="16"/>
        </w:rPr>
        <w:t>As per the report, People's reaction across the globe has taken the CCP authorities aback with Xi Jinping in the recent SCO Summit stating that he is opposed to any country's instigation of "</w:t>
      </w:r>
      <w:proofErr w:type="spellStart"/>
      <w:r w:rsidRPr="004F4748">
        <w:rPr>
          <w:sz w:val="16"/>
        </w:rPr>
        <w:t>colour</w:t>
      </w:r>
      <w:proofErr w:type="spellEnd"/>
      <w:r w:rsidRPr="004F4748">
        <w:rPr>
          <w:sz w:val="16"/>
        </w:rPr>
        <w:t xml:space="preserve"> revolutions" and "interference in internal matters" for any reason, according to the report.</w:t>
      </w:r>
    </w:p>
    <w:p w14:paraId="5B7A708B" w14:textId="77777777" w:rsidR="008F2531" w:rsidRPr="004F4748" w:rsidRDefault="008F2531" w:rsidP="008F2531">
      <w:pPr>
        <w:rPr>
          <w:u w:val="single"/>
        </w:rPr>
      </w:pPr>
      <w:r w:rsidRPr="004F4748">
        <w:rPr>
          <w:sz w:val="16"/>
        </w:rPr>
        <w:t xml:space="preserve">Greek City Times reported that at the SCO summit, Xi said that SCO member states said that they should be wary of the "external forces" </w:t>
      </w:r>
      <w:r w:rsidRPr="004F4748">
        <w:rPr>
          <w:u w:val="single"/>
        </w:rPr>
        <w:t xml:space="preserve">creating a scenario for the new cold war and creating confrontational camps. He has been repeatedly issuing warnings regarding the </w:t>
      </w:r>
      <w:r w:rsidRPr="004F4748">
        <w:rPr>
          <w:highlight w:val="green"/>
          <w:u w:val="single"/>
        </w:rPr>
        <w:t>collapse of the CCP</w:t>
      </w:r>
      <w:r w:rsidRPr="004F4748">
        <w:rPr>
          <w:u w:val="single"/>
        </w:rPr>
        <w:t xml:space="preserve">, which if not dealt with, </w:t>
      </w:r>
      <w:r w:rsidRPr="004F4748">
        <w:rPr>
          <w:highlight w:val="green"/>
          <w:u w:val="single"/>
        </w:rPr>
        <w:t xml:space="preserve">seems </w:t>
      </w:r>
      <w:r w:rsidRPr="004F4748">
        <w:rPr>
          <w:rStyle w:val="Emphasis"/>
          <w:highlight w:val="green"/>
        </w:rPr>
        <w:t>inevitable</w:t>
      </w:r>
      <w:r w:rsidRPr="004F4748">
        <w:rPr>
          <w:u w:val="single"/>
        </w:rPr>
        <w:t>.</w:t>
      </w:r>
    </w:p>
    <w:p w14:paraId="033C654F" w14:textId="77777777" w:rsidR="008F2531" w:rsidRPr="004F4748" w:rsidRDefault="008F2531" w:rsidP="008F2531">
      <w:pPr>
        <w:rPr>
          <w:sz w:val="16"/>
        </w:rPr>
      </w:pPr>
      <w:r w:rsidRPr="004F4748">
        <w:rPr>
          <w:sz w:val="16"/>
        </w:rPr>
        <w:lastRenderedPageBreak/>
        <w:t>According to a report from Greek City Times, in 2022, Chinese President Xi Jinping delivered a speech to a young cadre training class, which has now been published as an article in the Communist Party of China's journal, "Seeking Truth." In the speech, Xi Jinping expressed his concern about the potential collapse of the CCP.</w:t>
      </w:r>
    </w:p>
    <w:p w14:paraId="3F072EE3" w14:textId="77777777" w:rsidR="008F2531" w:rsidRPr="004F4748" w:rsidRDefault="008F2531" w:rsidP="008F2531">
      <w:pPr>
        <w:rPr>
          <w:sz w:val="16"/>
        </w:rPr>
      </w:pPr>
      <w:r w:rsidRPr="004F4748">
        <w:rPr>
          <w:sz w:val="16"/>
        </w:rPr>
        <w:t>Xi Jinping emphasized the significance of adhering to the principles of Marxism and Communism within the context of Chinese characteristics. He warned that deviating from these beliefs could lead to a similar disintegration as seen in the case of the Soviet Union.</w:t>
      </w:r>
    </w:p>
    <w:p w14:paraId="119E943C" w14:textId="77777777" w:rsidR="008F2531" w:rsidRPr="004F4748" w:rsidRDefault="008F2531" w:rsidP="008F2531">
      <w:pPr>
        <w:rPr>
          <w:u w:val="single"/>
        </w:rPr>
      </w:pPr>
      <w:r w:rsidRPr="004F4748">
        <w:rPr>
          <w:highlight w:val="green"/>
          <w:u w:val="single"/>
        </w:rPr>
        <w:t>CCP is</w:t>
      </w:r>
      <w:r w:rsidRPr="004F4748">
        <w:rPr>
          <w:u w:val="single"/>
        </w:rPr>
        <w:t xml:space="preserve"> reportedly </w:t>
      </w:r>
      <w:r w:rsidRPr="004F4748">
        <w:rPr>
          <w:highlight w:val="green"/>
          <w:u w:val="single"/>
        </w:rPr>
        <w:t>concerned about</w:t>
      </w:r>
      <w:r w:rsidRPr="004F4748">
        <w:rPr>
          <w:u w:val="single"/>
        </w:rPr>
        <w:t xml:space="preserve"> the possibility of </w:t>
      </w:r>
      <w:r w:rsidRPr="004F4748">
        <w:rPr>
          <w:highlight w:val="green"/>
          <w:u w:val="single"/>
        </w:rPr>
        <w:t>suffering a fate similar to that of the Soviet Union</w:t>
      </w:r>
      <w:r w:rsidRPr="004F4748">
        <w:rPr>
          <w:u w:val="single"/>
        </w:rPr>
        <w:t xml:space="preserve">, which experienced dissolution following a significant wave of people leaving the party. CCP is becoming increasingly worried due to </w:t>
      </w:r>
      <w:r w:rsidRPr="004F4748">
        <w:rPr>
          <w:highlight w:val="green"/>
          <w:u w:val="single"/>
        </w:rPr>
        <w:t>a combination of China's worsening internal and external issues, as well as its growing competition with the international community. China is facing various challenges on both the economic and social fronts.</w:t>
      </w:r>
    </w:p>
    <w:p w14:paraId="0BA97D25" w14:textId="77777777" w:rsidR="008F2531" w:rsidRPr="004F4748" w:rsidRDefault="008F2531" w:rsidP="008F2531">
      <w:pPr>
        <w:rPr>
          <w:u w:val="single"/>
        </w:rPr>
      </w:pPr>
    </w:p>
    <w:p w14:paraId="4216BA4A" w14:textId="68CFE16F" w:rsidR="00444AA3" w:rsidRDefault="00444AA3" w:rsidP="008F2531">
      <w:pPr>
        <w:pStyle w:val="Heading3"/>
        <w:tabs>
          <w:tab w:val="left" w:pos="7470"/>
        </w:tabs>
      </w:pPr>
      <w:r>
        <w:lastRenderedPageBreak/>
        <w:t>2AC AT: Taiwan War</w:t>
      </w:r>
    </w:p>
    <w:p w14:paraId="7CF58351" w14:textId="77777777" w:rsidR="00444AA3" w:rsidRDefault="00444AA3" w:rsidP="00444AA3">
      <w:pPr>
        <w:pStyle w:val="Heading4"/>
      </w:pPr>
      <w:r>
        <w:t xml:space="preserve">No Taiwan war---Xi is </w:t>
      </w:r>
      <w:r w:rsidRPr="001B22E2">
        <w:rPr>
          <w:u w:val="single"/>
        </w:rPr>
        <w:t>risk averse</w:t>
      </w:r>
      <w:r>
        <w:t xml:space="preserve">. </w:t>
      </w:r>
    </w:p>
    <w:p w14:paraId="71BBC3D7" w14:textId="77777777" w:rsidR="00444AA3" w:rsidRDefault="00444AA3" w:rsidP="00444AA3">
      <w:r w:rsidRPr="00FA5FD6">
        <w:rPr>
          <w:rStyle w:val="Style13ptBold"/>
        </w:rPr>
        <w:t>Roy 24</w:t>
      </w:r>
      <w:r>
        <w:t>, PhD, Senior Fellow @ the East-West Center in Honolulu. (Denny, 4-17-2024, "Why China remains unlikely to invade Taiwan," Lowy Institute, https://www.lowyinstitute.org/the-interpreter/why-china-remains-unlikely-invade-taiwan)</w:t>
      </w:r>
    </w:p>
    <w:p w14:paraId="4B551467" w14:textId="77777777" w:rsidR="00444AA3" w:rsidRPr="00183E45" w:rsidRDefault="00444AA3" w:rsidP="00444AA3">
      <w:pPr>
        <w:rPr>
          <w:sz w:val="16"/>
        </w:rPr>
      </w:pPr>
      <w:r w:rsidRPr="00183E45">
        <w:rPr>
          <w:sz w:val="16"/>
        </w:rPr>
        <w:t xml:space="preserve">We cannot know Xi’s priorities with certainty. Nevertheless, from what we can observe, an elective </w:t>
      </w:r>
      <w:r w:rsidRPr="00EF4DED">
        <w:rPr>
          <w:rStyle w:val="StyleUnderline"/>
          <w:highlight w:val="cyan"/>
        </w:rPr>
        <w:t xml:space="preserve">war against Taiwan is </w:t>
      </w:r>
      <w:r w:rsidRPr="00EF4DED">
        <w:rPr>
          <w:rStyle w:val="Emphasis"/>
          <w:highlight w:val="cyan"/>
        </w:rPr>
        <w:t>hardly</w:t>
      </w:r>
      <w:r w:rsidRPr="00183E45">
        <w:rPr>
          <w:sz w:val="16"/>
        </w:rPr>
        <w:t xml:space="preserve"> a </w:t>
      </w:r>
      <w:r w:rsidRPr="00EF4DED">
        <w:rPr>
          <w:rStyle w:val="Emphasis"/>
          <w:highlight w:val="cyan"/>
        </w:rPr>
        <w:t>compelling</w:t>
      </w:r>
      <w:r w:rsidRPr="00183E45">
        <w:rPr>
          <w:sz w:val="16"/>
        </w:rPr>
        <w:t xml:space="preserve"> proposition </w:t>
      </w:r>
      <w:r w:rsidRPr="00FA5FD6">
        <w:rPr>
          <w:rStyle w:val="StyleUnderline"/>
        </w:rPr>
        <w:t>for Xi</w:t>
      </w:r>
      <w:r w:rsidRPr="00183E45">
        <w:rPr>
          <w:sz w:val="16"/>
        </w:rPr>
        <w:t>’s government.</w:t>
      </w:r>
    </w:p>
    <w:p w14:paraId="19FC92A8" w14:textId="77777777" w:rsidR="00444AA3" w:rsidRPr="00183E45" w:rsidRDefault="00444AA3" w:rsidP="00444AA3">
      <w:pPr>
        <w:rPr>
          <w:sz w:val="16"/>
        </w:rPr>
      </w:pPr>
      <w:r w:rsidRPr="00FA5FD6">
        <w:rPr>
          <w:rStyle w:val="StyleUnderline"/>
        </w:rPr>
        <w:t>Even with China’s massive arsenal</w:t>
      </w:r>
      <w:r w:rsidRPr="00183E45">
        <w:rPr>
          <w:sz w:val="16"/>
        </w:rPr>
        <w:t xml:space="preserve"> of modern warships, combat aircraft and missiles, </w:t>
      </w:r>
      <w:r w:rsidRPr="00EF4DED">
        <w:rPr>
          <w:rStyle w:val="StyleUnderline"/>
          <w:highlight w:val="cyan"/>
        </w:rPr>
        <w:t xml:space="preserve">Beijing is </w:t>
      </w:r>
      <w:r w:rsidRPr="00EF4DED">
        <w:rPr>
          <w:rStyle w:val="Emphasis"/>
          <w:highlight w:val="cyan"/>
        </w:rPr>
        <w:t>nowhere near</w:t>
      </w:r>
      <w:r w:rsidRPr="00EF4DED">
        <w:rPr>
          <w:rStyle w:val="StyleUnderline"/>
          <w:highlight w:val="cyan"/>
        </w:rPr>
        <w:t xml:space="preserve"> the</w:t>
      </w:r>
      <w:r w:rsidRPr="00FA5FD6">
        <w:rPr>
          <w:rStyle w:val="StyleUnderline"/>
        </w:rPr>
        <w:t xml:space="preserve"> level of </w:t>
      </w:r>
      <w:r w:rsidRPr="00EF4DED">
        <w:rPr>
          <w:rStyle w:val="StyleUnderline"/>
          <w:highlight w:val="cyan"/>
        </w:rPr>
        <w:t xml:space="preserve">superiority that would </w:t>
      </w:r>
      <w:r w:rsidRPr="00EF4DED">
        <w:rPr>
          <w:rStyle w:val="Emphasis"/>
          <w:highlight w:val="cyan"/>
        </w:rPr>
        <w:t>guarantee</w:t>
      </w:r>
      <w:r w:rsidRPr="00183E45">
        <w:rPr>
          <w:sz w:val="16"/>
        </w:rPr>
        <w:t xml:space="preserve"> a </w:t>
      </w:r>
      <w:r w:rsidRPr="00EF4DED">
        <w:rPr>
          <w:rStyle w:val="Emphasis"/>
          <w:highlight w:val="cyan"/>
        </w:rPr>
        <w:t>success</w:t>
      </w:r>
      <w:r w:rsidRPr="00183E45">
        <w:rPr>
          <w:sz w:val="16"/>
        </w:rPr>
        <w:t xml:space="preserve">ful invasion </w:t>
      </w:r>
      <w:r w:rsidRPr="00FA5FD6">
        <w:rPr>
          <w:rStyle w:val="StyleUnderline"/>
        </w:rPr>
        <w:t>given the probability of US and Japanese</w:t>
      </w:r>
      <w:r w:rsidRPr="00183E45">
        <w:rPr>
          <w:sz w:val="16"/>
        </w:rPr>
        <w:t xml:space="preserve"> military </w:t>
      </w:r>
      <w:r w:rsidRPr="00FA5FD6">
        <w:rPr>
          <w:rStyle w:val="StyleUnderline"/>
        </w:rPr>
        <w:t>resistance</w:t>
      </w:r>
      <w:r w:rsidRPr="00183E45">
        <w:rPr>
          <w:sz w:val="16"/>
        </w:rPr>
        <w:t xml:space="preserve">. </w:t>
      </w:r>
      <w:r w:rsidRPr="00EF4DED">
        <w:rPr>
          <w:rStyle w:val="StyleUnderline"/>
          <w:highlight w:val="cyan"/>
        </w:rPr>
        <w:t>Xi would need to</w:t>
      </w:r>
      <w:r w:rsidRPr="00FA5FD6">
        <w:rPr>
          <w:rStyle w:val="StyleUnderline"/>
        </w:rPr>
        <w:t xml:space="preserve"> worry about</w:t>
      </w:r>
      <w:r w:rsidRPr="00183E45">
        <w:rPr>
          <w:sz w:val="16"/>
        </w:rPr>
        <w:t xml:space="preserve"> more than </w:t>
      </w:r>
      <w:r w:rsidRPr="00EF4DED">
        <w:rPr>
          <w:rStyle w:val="Emphasis"/>
          <w:highlight w:val="cyan"/>
        </w:rPr>
        <w:t>ferry</w:t>
      </w:r>
      <w:r w:rsidRPr="00FA5FD6">
        <w:rPr>
          <w:rStyle w:val="StyleUnderline"/>
        </w:rPr>
        <w:t>ing</w:t>
      </w:r>
      <w:r w:rsidRPr="00183E45">
        <w:rPr>
          <w:sz w:val="16"/>
        </w:rPr>
        <w:t xml:space="preserve"> enough </w:t>
      </w:r>
      <w:r w:rsidRPr="00EF4DED">
        <w:rPr>
          <w:rStyle w:val="StyleUnderline"/>
          <w:highlight w:val="cyan"/>
        </w:rPr>
        <w:t>forces</w:t>
      </w:r>
      <w:r w:rsidRPr="00183E45">
        <w:rPr>
          <w:sz w:val="16"/>
        </w:rPr>
        <w:t xml:space="preserve"> and their supplies across the Strait </w:t>
      </w:r>
      <w:r w:rsidRPr="00EF4DED">
        <w:rPr>
          <w:rStyle w:val="StyleUnderline"/>
          <w:highlight w:val="cyan"/>
        </w:rPr>
        <w:t xml:space="preserve">through the </w:t>
      </w:r>
      <w:r w:rsidRPr="00EF4DED">
        <w:rPr>
          <w:rStyle w:val="Emphasis"/>
          <w:highlight w:val="cyan"/>
        </w:rPr>
        <w:t>gauntlet</w:t>
      </w:r>
      <w:r w:rsidRPr="00EF4DED">
        <w:rPr>
          <w:rStyle w:val="StyleUnderline"/>
          <w:highlight w:val="cyan"/>
        </w:rPr>
        <w:t xml:space="preserve"> of</w:t>
      </w:r>
      <w:r w:rsidRPr="00183E45">
        <w:rPr>
          <w:sz w:val="16"/>
        </w:rPr>
        <w:t xml:space="preserve"> Taiwanese, </w:t>
      </w:r>
      <w:r w:rsidRPr="00EF4DED">
        <w:rPr>
          <w:rStyle w:val="Emphasis"/>
          <w:highlight w:val="cyan"/>
        </w:rPr>
        <w:t>US</w:t>
      </w:r>
      <w:r w:rsidRPr="00183E45">
        <w:rPr>
          <w:sz w:val="16"/>
        </w:rPr>
        <w:t xml:space="preserve"> </w:t>
      </w:r>
      <w:r w:rsidRPr="00EF4DED">
        <w:rPr>
          <w:rStyle w:val="StyleUnderline"/>
          <w:highlight w:val="cyan"/>
        </w:rPr>
        <w:t>and</w:t>
      </w:r>
      <w:r w:rsidRPr="00183E45">
        <w:rPr>
          <w:sz w:val="16"/>
        </w:rPr>
        <w:t xml:space="preserve"> </w:t>
      </w:r>
      <w:r w:rsidRPr="00EF4DED">
        <w:rPr>
          <w:rStyle w:val="Emphasis"/>
          <w:highlight w:val="cyan"/>
        </w:rPr>
        <w:t>Japanese</w:t>
      </w:r>
      <w:r w:rsidRPr="00183E45">
        <w:rPr>
          <w:sz w:val="16"/>
        </w:rPr>
        <w:t xml:space="preserve"> </w:t>
      </w:r>
      <w:r w:rsidRPr="00BC0673">
        <w:rPr>
          <w:rStyle w:val="StyleUnderline"/>
        </w:rPr>
        <w:t>ships</w:t>
      </w:r>
      <w:r w:rsidRPr="00183E45">
        <w:rPr>
          <w:sz w:val="16"/>
        </w:rPr>
        <w:t xml:space="preserve">, </w:t>
      </w:r>
      <w:r w:rsidRPr="00183E45">
        <w:rPr>
          <w:rStyle w:val="StyleUnderline"/>
        </w:rPr>
        <w:t>missiles</w:t>
      </w:r>
      <w:r w:rsidRPr="00183E45">
        <w:rPr>
          <w:sz w:val="16"/>
        </w:rPr>
        <w:t xml:space="preserve">, </w:t>
      </w:r>
      <w:r w:rsidRPr="00FA5FD6">
        <w:rPr>
          <w:rStyle w:val="StyleUnderline"/>
        </w:rPr>
        <w:t>sub</w:t>
      </w:r>
      <w:r w:rsidRPr="00183E45">
        <w:rPr>
          <w:sz w:val="16"/>
        </w:rPr>
        <w:t>marine</w:t>
      </w:r>
      <w:r w:rsidRPr="00FA5FD6">
        <w:rPr>
          <w:rStyle w:val="StyleUnderline"/>
        </w:rPr>
        <w:t>s</w:t>
      </w:r>
      <w:r w:rsidRPr="00183E45">
        <w:rPr>
          <w:sz w:val="16"/>
        </w:rPr>
        <w:t xml:space="preserve">, </w:t>
      </w:r>
      <w:r w:rsidRPr="00EF4DED">
        <w:rPr>
          <w:rStyle w:val="StyleUnderline"/>
          <w:highlight w:val="cyan"/>
        </w:rPr>
        <w:t>mines and drones</w:t>
      </w:r>
      <w:r w:rsidRPr="00FA5FD6">
        <w:rPr>
          <w:rStyle w:val="StyleUnderline"/>
        </w:rPr>
        <w:t xml:space="preserve">. A cross-Strait </w:t>
      </w:r>
      <w:r w:rsidRPr="00EF4DED">
        <w:rPr>
          <w:rStyle w:val="StyleUnderline"/>
          <w:highlight w:val="cyan"/>
        </w:rPr>
        <w:t>war would disrupt</w:t>
      </w:r>
      <w:r w:rsidRPr="00FA5FD6">
        <w:rPr>
          <w:rStyle w:val="StyleUnderline"/>
        </w:rPr>
        <w:t xml:space="preserve"> regional </w:t>
      </w:r>
      <w:r w:rsidRPr="00EF4DED">
        <w:rPr>
          <w:rStyle w:val="StyleUnderline"/>
          <w:highlight w:val="cyan"/>
        </w:rPr>
        <w:t>economic activity</w:t>
      </w:r>
      <w:r w:rsidRPr="00183E45">
        <w:rPr>
          <w:sz w:val="16"/>
        </w:rPr>
        <w:t xml:space="preserve">, threatening the livelihoods of millions of Chinese. </w:t>
      </w:r>
      <w:r w:rsidRPr="00FA5FD6">
        <w:rPr>
          <w:rStyle w:val="StyleUnderline"/>
        </w:rPr>
        <w:t xml:space="preserve">The </w:t>
      </w:r>
      <w:r w:rsidRPr="00EF4DED">
        <w:rPr>
          <w:rStyle w:val="Emphasis"/>
          <w:highlight w:val="cyan"/>
        </w:rPr>
        <w:t>resulting</w:t>
      </w:r>
      <w:r w:rsidRPr="00183E45">
        <w:rPr>
          <w:sz w:val="16"/>
        </w:rPr>
        <w:t xml:space="preserve"> social </w:t>
      </w:r>
      <w:r w:rsidRPr="00EF4DED">
        <w:rPr>
          <w:rStyle w:val="Emphasis"/>
          <w:highlight w:val="cyan"/>
        </w:rPr>
        <w:t>turmoil</w:t>
      </w:r>
      <w:r w:rsidRPr="00EF4DED">
        <w:rPr>
          <w:rStyle w:val="StyleUnderline"/>
          <w:highlight w:val="cyan"/>
        </w:rPr>
        <w:t xml:space="preserve"> could </w:t>
      </w:r>
      <w:r w:rsidRPr="00EF4DED">
        <w:rPr>
          <w:rStyle w:val="Emphasis"/>
          <w:highlight w:val="cyan"/>
        </w:rPr>
        <w:t>endanger Xi</w:t>
      </w:r>
      <w:r w:rsidRPr="00183E45">
        <w:rPr>
          <w:rStyle w:val="StyleUnderline"/>
        </w:rPr>
        <w:t>’</w:t>
      </w:r>
      <w:r w:rsidRPr="00FA5FD6">
        <w:rPr>
          <w:rStyle w:val="StyleUnderline"/>
        </w:rPr>
        <w:t>s rule</w:t>
      </w:r>
      <w:r w:rsidRPr="00183E45">
        <w:rPr>
          <w:sz w:val="16"/>
        </w:rPr>
        <w:t>.</w:t>
      </w:r>
    </w:p>
    <w:p w14:paraId="0992E557" w14:textId="77777777" w:rsidR="00444AA3" w:rsidRPr="00183E45" w:rsidRDefault="00444AA3" w:rsidP="00444AA3">
      <w:pPr>
        <w:rPr>
          <w:sz w:val="16"/>
        </w:rPr>
      </w:pPr>
      <w:r w:rsidRPr="00EF4DED">
        <w:rPr>
          <w:rStyle w:val="StyleUnderline"/>
          <w:highlight w:val="cyan"/>
        </w:rPr>
        <w:t>A</w:t>
      </w:r>
      <w:r w:rsidRPr="00FA5FD6">
        <w:rPr>
          <w:rStyle w:val="StyleUnderline"/>
        </w:rPr>
        <w:t xml:space="preserve"> Chinese </w:t>
      </w:r>
      <w:r w:rsidRPr="00EF4DED">
        <w:rPr>
          <w:rStyle w:val="Emphasis"/>
          <w:highlight w:val="cyan"/>
        </w:rPr>
        <w:t>blockade</w:t>
      </w:r>
      <w:r w:rsidRPr="00183E45">
        <w:rPr>
          <w:sz w:val="16"/>
        </w:rPr>
        <w:t xml:space="preserve"> of Taiwan’s ports would be less risky, but </w:t>
      </w:r>
      <w:r w:rsidRPr="00FA5FD6">
        <w:rPr>
          <w:rStyle w:val="StyleUnderline"/>
        </w:rPr>
        <w:t>would have disadvantages. Taiwan’s government may</w:t>
      </w:r>
      <w:r w:rsidRPr="00183E45">
        <w:rPr>
          <w:sz w:val="16"/>
        </w:rPr>
        <w:t xml:space="preserve"> choose to </w:t>
      </w:r>
      <w:r w:rsidRPr="00FA5FD6">
        <w:rPr>
          <w:rStyle w:val="StyleUnderline"/>
        </w:rPr>
        <w:t xml:space="preserve">resist. Beijing’s action </w:t>
      </w:r>
      <w:r w:rsidRPr="00EF4DED">
        <w:rPr>
          <w:rStyle w:val="StyleUnderline"/>
          <w:highlight w:val="cyan"/>
        </w:rPr>
        <w:t>would stimulate</w:t>
      </w:r>
      <w:r w:rsidRPr="00FA5FD6">
        <w:rPr>
          <w:rStyle w:val="StyleUnderline"/>
        </w:rPr>
        <w:t xml:space="preserve"> increased </w:t>
      </w:r>
      <w:r w:rsidRPr="00EF4DED">
        <w:rPr>
          <w:rStyle w:val="Emphasis"/>
          <w:highlight w:val="cyan"/>
        </w:rPr>
        <w:t>anti-China coop</w:t>
      </w:r>
      <w:r w:rsidRPr="00183E45">
        <w:rPr>
          <w:sz w:val="16"/>
        </w:rPr>
        <w:t xml:space="preserve">eration around the world; </w:t>
      </w:r>
      <w:r w:rsidRPr="00FA5FD6">
        <w:rPr>
          <w:rStyle w:val="StyleUnderline"/>
        </w:rPr>
        <w:t>China could expect</w:t>
      </w:r>
      <w:r w:rsidRPr="00183E45">
        <w:rPr>
          <w:sz w:val="16"/>
        </w:rPr>
        <w:t xml:space="preserve"> to suffer </w:t>
      </w:r>
      <w:r w:rsidRPr="00FE3893">
        <w:rPr>
          <w:rStyle w:val="Emphasis"/>
        </w:rPr>
        <w:t>sanctions</w:t>
      </w:r>
      <w:r w:rsidRPr="00183E45">
        <w:rPr>
          <w:sz w:val="16"/>
        </w:rPr>
        <w:t xml:space="preserve"> over a long period. And </w:t>
      </w:r>
      <w:r w:rsidRPr="00EF4DED">
        <w:rPr>
          <w:rStyle w:val="StyleUnderline"/>
          <w:highlight w:val="cyan"/>
        </w:rPr>
        <w:t xml:space="preserve">the </w:t>
      </w:r>
      <w:r w:rsidRPr="00EF4DED">
        <w:rPr>
          <w:rStyle w:val="Emphasis"/>
          <w:highlight w:val="cyan"/>
        </w:rPr>
        <w:t>U</w:t>
      </w:r>
      <w:r w:rsidRPr="00183E45">
        <w:rPr>
          <w:sz w:val="16"/>
        </w:rPr>
        <w:t xml:space="preserve">nited </w:t>
      </w:r>
      <w:r w:rsidRPr="00EF4DED">
        <w:rPr>
          <w:rStyle w:val="Emphasis"/>
          <w:highlight w:val="cyan"/>
        </w:rPr>
        <w:t>S</w:t>
      </w:r>
      <w:r w:rsidRPr="00183E45">
        <w:rPr>
          <w:sz w:val="16"/>
        </w:rPr>
        <w:t xml:space="preserve">tates </w:t>
      </w:r>
      <w:r w:rsidRPr="00EF4DED">
        <w:rPr>
          <w:rStyle w:val="StyleUnderline"/>
          <w:highlight w:val="cyan"/>
        </w:rPr>
        <w:t xml:space="preserve">would have </w:t>
      </w:r>
      <w:r w:rsidRPr="00EF4DED">
        <w:rPr>
          <w:rStyle w:val="Emphasis"/>
          <w:highlight w:val="cyan"/>
        </w:rPr>
        <w:t>ample time</w:t>
      </w:r>
      <w:r w:rsidRPr="00EF4DED">
        <w:rPr>
          <w:rStyle w:val="StyleUnderline"/>
          <w:highlight w:val="cyan"/>
        </w:rPr>
        <w:t xml:space="preserve"> to </w:t>
      </w:r>
      <w:r w:rsidRPr="00EF4DED">
        <w:rPr>
          <w:rStyle w:val="Emphasis"/>
          <w:highlight w:val="cyan"/>
        </w:rPr>
        <w:t>surge forces</w:t>
      </w:r>
      <w:r w:rsidRPr="00183E45">
        <w:rPr>
          <w:sz w:val="16"/>
        </w:rPr>
        <w:t xml:space="preserve"> into the region to assist Taiwan.</w:t>
      </w:r>
    </w:p>
    <w:p w14:paraId="6374F7D2" w14:textId="77777777" w:rsidR="00444AA3" w:rsidRPr="00183E45" w:rsidRDefault="00444AA3" w:rsidP="00444AA3">
      <w:pPr>
        <w:rPr>
          <w:sz w:val="16"/>
        </w:rPr>
      </w:pPr>
      <w:r w:rsidRPr="00183E45">
        <w:rPr>
          <w:sz w:val="16"/>
        </w:rPr>
        <w:t xml:space="preserve">Beijing’s attempts to intimidate the US government into abandoning support for Taiwan have failed. </w:t>
      </w:r>
      <w:r w:rsidRPr="00FA5FD6">
        <w:rPr>
          <w:rStyle w:val="StyleUnderline"/>
        </w:rPr>
        <w:t>Helping Taiwan to defend itself remains bipartisan</w:t>
      </w:r>
      <w:r w:rsidRPr="00183E45">
        <w:rPr>
          <w:sz w:val="16"/>
        </w:rPr>
        <w:t xml:space="preserve"> US policy, even supported by Republican Party politicians who want to stop arming Ukraine. Despite the longstanding US policy of “strategic ambiguity”, President Joe Biden has publicly stated four times that US forces would intervene in Taiwan’s </w:t>
      </w:r>
      <w:proofErr w:type="spellStart"/>
      <w:r w:rsidRPr="00183E45">
        <w:rPr>
          <w:sz w:val="16"/>
        </w:rPr>
        <w:t>defence</w:t>
      </w:r>
      <w:proofErr w:type="spellEnd"/>
      <w:r w:rsidRPr="00183E45">
        <w:rPr>
          <w:sz w:val="16"/>
        </w:rPr>
        <w:t>.</w:t>
      </w:r>
    </w:p>
    <w:p w14:paraId="19541C7E" w14:textId="77777777" w:rsidR="00444AA3" w:rsidRPr="00183E45" w:rsidRDefault="00444AA3" w:rsidP="00444AA3">
      <w:pPr>
        <w:rPr>
          <w:sz w:val="16"/>
        </w:rPr>
      </w:pPr>
      <w:r w:rsidRPr="001B22E2">
        <w:rPr>
          <w:rStyle w:val="StyleUnderline"/>
        </w:rPr>
        <w:t xml:space="preserve">Xi doesn’t necessarily need to </w:t>
      </w:r>
      <w:r w:rsidRPr="001B22E2">
        <w:rPr>
          <w:rStyle w:val="Emphasis"/>
        </w:rPr>
        <w:t>solve</w:t>
      </w:r>
      <w:r w:rsidRPr="001B22E2">
        <w:rPr>
          <w:rStyle w:val="StyleUnderline"/>
        </w:rPr>
        <w:t xml:space="preserve"> the </w:t>
      </w:r>
      <w:r w:rsidRPr="001B22E2">
        <w:rPr>
          <w:rStyle w:val="Emphasis"/>
        </w:rPr>
        <w:t>Taiwan</w:t>
      </w:r>
      <w:r w:rsidRPr="001B22E2">
        <w:rPr>
          <w:rStyle w:val="StyleUnderline"/>
        </w:rPr>
        <w:t xml:space="preserve"> problem during his tenure to </w:t>
      </w:r>
      <w:r w:rsidRPr="001B22E2">
        <w:rPr>
          <w:rStyle w:val="Emphasis"/>
        </w:rPr>
        <w:t>earn a legacy</w:t>
      </w:r>
      <w:r w:rsidRPr="001B22E2">
        <w:rPr>
          <w:sz w:val="16"/>
        </w:rPr>
        <w:t xml:space="preserve"> in Chinese history. </w:t>
      </w:r>
      <w:r w:rsidRPr="001B22E2">
        <w:rPr>
          <w:rStyle w:val="StyleUnderline"/>
        </w:rPr>
        <w:t xml:space="preserve">Xi has three </w:t>
      </w:r>
      <w:r w:rsidRPr="001B22E2">
        <w:rPr>
          <w:rStyle w:val="Emphasis"/>
        </w:rPr>
        <w:t>huge domestic projects</w:t>
      </w:r>
      <w:r w:rsidRPr="001B22E2">
        <w:rPr>
          <w:sz w:val="16"/>
        </w:rPr>
        <w:t xml:space="preserve">. The first is </w:t>
      </w:r>
      <w:r w:rsidRPr="001B22E2">
        <w:rPr>
          <w:rStyle w:val="StyleUnderline"/>
        </w:rPr>
        <w:t>restoring the primacy</w:t>
      </w:r>
      <w:r w:rsidRPr="001B22E2">
        <w:rPr>
          <w:sz w:val="16"/>
        </w:rPr>
        <w:t xml:space="preserve"> and authority </w:t>
      </w:r>
      <w:r w:rsidRPr="001B22E2">
        <w:rPr>
          <w:rStyle w:val="StyleUnderline"/>
        </w:rPr>
        <w:t>of the</w:t>
      </w:r>
      <w:r w:rsidRPr="001B22E2">
        <w:rPr>
          <w:sz w:val="16"/>
        </w:rPr>
        <w:t xml:space="preserve"> Communist </w:t>
      </w:r>
      <w:r w:rsidRPr="001B22E2">
        <w:rPr>
          <w:rStyle w:val="Emphasis"/>
        </w:rPr>
        <w:t>Party</w:t>
      </w:r>
      <w:r w:rsidRPr="001B22E2">
        <w:rPr>
          <w:sz w:val="16"/>
        </w:rPr>
        <w:t xml:space="preserve">, </w:t>
      </w:r>
      <w:r w:rsidRPr="001B22E2">
        <w:rPr>
          <w:rStyle w:val="StyleUnderline"/>
        </w:rPr>
        <w:t>which</w:t>
      </w:r>
      <w:r w:rsidRPr="001B22E2">
        <w:rPr>
          <w:sz w:val="16"/>
        </w:rPr>
        <w:t xml:space="preserve"> prior to Xi’s tenure as general secretary </w:t>
      </w:r>
      <w:r w:rsidRPr="001B22E2">
        <w:rPr>
          <w:rStyle w:val="StyleUnderline"/>
        </w:rPr>
        <w:t>had suffered a decline in prestige due to</w:t>
      </w:r>
      <w:r w:rsidRPr="001B22E2">
        <w:rPr>
          <w:sz w:val="16"/>
        </w:rPr>
        <w:t xml:space="preserve"> rampant </w:t>
      </w:r>
      <w:r w:rsidRPr="001B22E2">
        <w:rPr>
          <w:rStyle w:val="Emphasis"/>
        </w:rPr>
        <w:t>corruption</w:t>
      </w:r>
      <w:r w:rsidRPr="001B22E2">
        <w:rPr>
          <w:sz w:val="16"/>
        </w:rPr>
        <w:t xml:space="preserve">, </w:t>
      </w:r>
      <w:proofErr w:type="spellStart"/>
      <w:r w:rsidRPr="001B22E2">
        <w:rPr>
          <w:sz w:val="16"/>
        </w:rPr>
        <w:t>decentralised</w:t>
      </w:r>
      <w:proofErr w:type="spellEnd"/>
      <w:r w:rsidRPr="001B22E2">
        <w:rPr>
          <w:sz w:val="16"/>
        </w:rPr>
        <w:t xml:space="preserve"> governance and the empowerment of civil society. The </w:t>
      </w:r>
      <w:r w:rsidRPr="001B22E2">
        <w:rPr>
          <w:rStyle w:val="StyleUnderline"/>
        </w:rPr>
        <w:t>second</w:t>
      </w:r>
      <w:r w:rsidRPr="001B22E2">
        <w:rPr>
          <w:sz w:val="16"/>
        </w:rPr>
        <w:t xml:space="preserve"> is what Xi sees as </w:t>
      </w:r>
      <w:r w:rsidRPr="001B22E2">
        <w:rPr>
          <w:rStyle w:val="Emphasis"/>
        </w:rPr>
        <w:t>ideological purification</w:t>
      </w:r>
      <w:r w:rsidRPr="001B22E2">
        <w:rPr>
          <w:sz w:val="16"/>
        </w:rPr>
        <w:t xml:space="preserve">, including cleansing China of “Western” ideas and values. </w:t>
      </w:r>
      <w:r w:rsidRPr="001B22E2">
        <w:rPr>
          <w:rStyle w:val="StyleUnderline"/>
        </w:rPr>
        <w:t>Third</w:t>
      </w:r>
      <w:r w:rsidRPr="001B22E2">
        <w:rPr>
          <w:sz w:val="16"/>
        </w:rPr>
        <w:t xml:space="preserve">, Xi must oversee </w:t>
      </w:r>
      <w:r w:rsidRPr="001B22E2">
        <w:rPr>
          <w:rStyle w:val="StyleUnderline"/>
        </w:rPr>
        <w:t xml:space="preserve">the transition of China’s </w:t>
      </w:r>
      <w:r w:rsidRPr="001B22E2">
        <w:rPr>
          <w:rStyle w:val="Emphasis"/>
        </w:rPr>
        <w:t>econ</w:t>
      </w:r>
      <w:r w:rsidRPr="001B22E2">
        <w:rPr>
          <w:sz w:val="16"/>
        </w:rPr>
        <w:t xml:space="preserve">omy from reliance on exports and investment in infrastructure to a new model that can maintain robust growth and advance China from a middle-income </w:t>
      </w:r>
      <w:r w:rsidRPr="001B22E2">
        <w:rPr>
          <w:rStyle w:val="StyleUnderline"/>
        </w:rPr>
        <w:t>to</w:t>
      </w:r>
      <w:r w:rsidRPr="001B22E2">
        <w:rPr>
          <w:sz w:val="16"/>
        </w:rPr>
        <w:t xml:space="preserve"> a </w:t>
      </w:r>
      <w:r w:rsidRPr="001B22E2">
        <w:rPr>
          <w:rStyle w:val="Emphasis"/>
        </w:rPr>
        <w:t>high-income</w:t>
      </w:r>
      <w:r w:rsidRPr="001B22E2">
        <w:rPr>
          <w:sz w:val="16"/>
        </w:rPr>
        <w:t xml:space="preserve"> country. Success in </w:t>
      </w:r>
      <w:r w:rsidRPr="001B22E2">
        <w:rPr>
          <w:rStyle w:val="StyleUnderline"/>
        </w:rPr>
        <w:t xml:space="preserve">these projects would be </w:t>
      </w:r>
      <w:r w:rsidRPr="001B22E2">
        <w:rPr>
          <w:rStyle w:val="Emphasis"/>
        </w:rPr>
        <w:t>enough</w:t>
      </w:r>
      <w:r w:rsidRPr="001B22E2">
        <w:rPr>
          <w:sz w:val="16"/>
        </w:rPr>
        <w:t xml:space="preserve"> to secure </w:t>
      </w:r>
      <w:r w:rsidRPr="001B22E2">
        <w:rPr>
          <w:rStyle w:val="Emphasis"/>
        </w:rPr>
        <w:t>glory for Xi</w:t>
      </w:r>
      <w:r w:rsidRPr="001B22E2">
        <w:rPr>
          <w:sz w:val="16"/>
        </w:rPr>
        <w:t xml:space="preserve">, who already enjoys a section in the Party’s constitution </w:t>
      </w:r>
      <w:proofErr w:type="spellStart"/>
      <w:r w:rsidRPr="001B22E2">
        <w:rPr>
          <w:sz w:val="16"/>
        </w:rPr>
        <w:t>honouring</w:t>
      </w:r>
      <w:proofErr w:type="spellEnd"/>
      <w:r w:rsidRPr="001B22E2">
        <w:rPr>
          <w:sz w:val="16"/>
        </w:rPr>
        <w:t xml:space="preserve"> “Xi Jinping Thought.”</w:t>
      </w:r>
    </w:p>
    <w:p w14:paraId="4AD5C226" w14:textId="77777777" w:rsidR="00444AA3" w:rsidRPr="00183E45" w:rsidRDefault="00444AA3" w:rsidP="00444AA3">
      <w:pPr>
        <w:rPr>
          <w:sz w:val="16"/>
        </w:rPr>
      </w:pPr>
      <w:r w:rsidRPr="00FA5FD6">
        <w:rPr>
          <w:rStyle w:val="StyleUnderline"/>
        </w:rPr>
        <w:t xml:space="preserve">A </w:t>
      </w:r>
      <w:r w:rsidRPr="00FA5FD6">
        <w:rPr>
          <w:rStyle w:val="Emphasis"/>
        </w:rPr>
        <w:t>struggling econ</w:t>
      </w:r>
      <w:r w:rsidRPr="00183E45">
        <w:rPr>
          <w:sz w:val="16"/>
        </w:rPr>
        <w:t xml:space="preserve">omy </w:t>
      </w:r>
      <w:r w:rsidRPr="00FA5FD6">
        <w:rPr>
          <w:rStyle w:val="StyleUnderline"/>
        </w:rPr>
        <w:t xml:space="preserve">does not make Beijing more likely to launch a war. China’s </w:t>
      </w:r>
      <w:r w:rsidRPr="00EF4DED">
        <w:rPr>
          <w:rStyle w:val="Emphasis"/>
          <w:highlight w:val="cyan"/>
        </w:rPr>
        <w:t>economic malaise</w:t>
      </w:r>
      <w:r w:rsidRPr="00183E45">
        <w:rPr>
          <w:sz w:val="16"/>
        </w:rPr>
        <w:t xml:space="preserve"> appears to have </w:t>
      </w:r>
      <w:r w:rsidRPr="00EF4DED">
        <w:rPr>
          <w:rStyle w:val="Emphasis"/>
          <w:highlight w:val="cyan"/>
        </w:rPr>
        <w:t>dampened</w:t>
      </w:r>
      <w:r w:rsidRPr="00183E45">
        <w:rPr>
          <w:sz w:val="16"/>
        </w:rPr>
        <w:t xml:space="preserve"> the Chinese public’s </w:t>
      </w:r>
      <w:r w:rsidRPr="00EF4DED">
        <w:rPr>
          <w:rStyle w:val="Emphasis"/>
          <w:highlight w:val="cyan"/>
        </w:rPr>
        <w:t>enthusiasm</w:t>
      </w:r>
      <w:r w:rsidRPr="00FA5FD6">
        <w:rPr>
          <w:rStyle w:val="StyleUnderline"/>
        </w:rPr>
        <w:t xml:space="preserve"> for a Taiwan campaign. </w:t>
      </w:r>
      <w:r w:rsidRPr="00EF4DED">
        <w:rPr>
          <w:rStyle w:val="StyleUnderline"/>
          <w:highlight w:val="cyan"/>
        </w:rPr>
        <w:t xml:space="preserve">The </w:t>
      </w:r>
      <w:r w:rsidRPr="00EF4DED">
        <w:rPr>
          <w:rStyle w:val="Emphasis"/>
          <w:highlight w:val="cyan"/>
        </w:rPr>
        <w:t>natural reaction</w:t>
      </w:r>
      <w:r w:rsidRPr="00EF4DED">
        <w:rPr>
          <w:rStyle w:val="StyleUnderline"/>
          <w:highlight w:val="cyan"/>
        </w:rPr>
        <w:t xml:space="preserve"> to</w:t>
      </w:r>
      <w:r w:rsidRPr="00FA5FD6">
        <w:rPr>
          <w:rStyle w:val="StyleUnderline"/>
        </w:rPr>
        <w:t xml:space="preserve"> a </w:t>
      </w:r>
      <w:r w:rsidRPr="00EF4DED">
        <w:rPr>
          <w:rStyle w:val="StyleUnderline"/>
          <w:highlight w:val="cyan"/>
        </w:rPr>
        <w:t>lack of strength</w:t>
      </w:r>
      <w:r w:rsidRPr="00FA5FD6">
        <w:rPr>
          <w:rStyle w:val="StyleUnderline"/>
        </w:rPr>
        <w:t xml:space="preserve"> at home </w:t>
      </w:r>
      <w:r w:rsidRPr="00EF4DED">
        <w:rPr>
          <w:rStyle w:val="StyleUnderline"/>
          <w:highlight w:val="cyan"/>
        </w:rPr>
        <w:t xml:space="preserve">is to be </w:t>
      </w:r>
      <w:r w:rsidRPr="00EF4DED">
        <w:rPr>
          <w:rStyle w:val="Emphasis"/>
          <w:highlight w:val="cyan"/>
        </w:rPr>
        <w:t>more cautious</w:t>
      </w:r>
      <w:r w:rsidRPr="00183E45">
        <w:rPr>
          <w:sz w:val="16"/>
        </w:rPr>
        <w:t xml:space="preserve"> in foreign affairs, </w:t>
      </w:r>
      <w:r w:rsidRPr="00FA5FD6">
        <w:rPr>
          <w:rStyle w:val="StyleUnderline"/>
        </w:rPr>
        <w:t xml:space="preserve">not </w:t>
      </w:r>
      <w:r w:rsidRPr="00FA5FD6">
        <w:rPr>
          <w:rStyle w:val="Emphasis"/>
        </w:rPr>
        <w:t>more aggressive</w:t>
      </w:r>
      <w:r w:rsidRPr="00183E45">
        <w:rPr>
          <w:sz w:val="16"/>
        </w:rPr>
        <w:t xml:space="preserve">. Thus, </w:t>
      </w:r>
      <w:r w:rsidRPr="005F17CE">
        <w:rPr>
          <w:rStyle w:val="StyleUnderline"/>
        </w:rPr>
        <w:t xml:space="preserve">the appearance of serious issues in China’s economy in 2023 led to Xi trying to </w:t>
      </w:r>
      <w:r w:rsidRPr="005F17CE">
        <w:rPr>
          <w:rStyle w:val="Emphasis"/>
        </w:rPr>
        <w:t>lower tensions</w:t>
      </w:r>
      <w:r w:rsidRPr="00183E45">
        <w:rPr>
          <w:sz w:val="16"/>
        </w:rPr>
        <w:t xml:space="preserve"> with the United States, and a direct appeal to the business community to invest more in China during Xi’s visit to California last year.</w:t>
      </w:r>
    </w:p>
    <w:p w14:paraId="05860460" w14:textId="77777777" w:rsidR="00444AA3" w:rsidRPr="00183E45" w:rsidRDefault="00444AA3" w:rsidP="00444AA3">
      <w:pPr>
        <w:rPr>
          <w:sz w:val="16"/>
        </w:rPr>
      </w:pPr>
      <w:r w:rsidRPr="00183E45">
        <w:rPr>
          <w:sz w:val="16"/>
        </w:rPr>
        <w:t>Several US commentators and politicians raised alarm about Xi purportedly “warning” Biden during the California summit that China plans to forcibly seize Taiwan. A more accurate summary of Xi’s remarks would be that he restated the decades-old mantra that unification will happen. He gave no timeline, he said he hoped it would occur by peaceful means, and he denied that his government has a plan to attack Taiwan.</w:t>
      </w:r>
    </w:p>
    <w:p w14:paraId="01627ED1" w14:textId="77777777" w:rsidR="00444AA3" w:rsidRPr="00183E45" w:rsidRDefault="00444AA3" w:rsidP="00444AA3">
      <w:pPr>
        <w:rPr>
          <w:sz w:val="16"/>
        </w:rPr>
      </w:pPr>
      <w:r w:rsidRPr="00183E45">
        <w:rPr>
          <w:sz w:val="16"/>
        </w:rPr>
        <w:t xml:space="preserve">Like any People’s Republic paramount leader, </w:t>
      </w:r>
      <w:r w:rsidRPr="00183E45">
        <w:rPr>
          <w:rStyle w:val="StyleUnderline"/>
        </w:rPr>
        <w:t xml:space="preserve">Xi must </w:t>
      </w:r>
      <w:r w:rsidRPr="00183E45">
        <w:rPr>
          <w:rStyle w:val="Emphasis"/>
        </w:rPr>
        <w:t>repeat the promise</w:t>
      </w:r>
      <w:r w:rsidRPr="00183E45">
        <w:rPr>
          <w:rStyle w:val="StyleUnderline"/>
        </w:rPr>
        <w:t xml:space="preserve"> of eventual unification</w:t>
      </w:r>
      <w:r w:rsidRPr="00183E45">
        <w:rPr>
          <w:sz w:val="16"/>
        </w:rPr>
        <w:t xml:space="preserve">, build up a military machine that deters independence, insist that the international community adheres to the “one China” principle, and maintain pressure on Taipei to enter negotiations with Beijing. </w:t>
      </w:r>
      <w:r w:rsidRPr="00183E45">
        <w:rPr>
          <w:rStyle w:val="StyleUnderline"/>
        </w:rPr>
        <w:t>There is no indication that Xi’s position in China is in jeopardy due to a perception he is not tough enough toward Taiwan</w:t>
      </w:r>
      <w:r w:rsidRPr="00183E45">
        <w:rPr>
          <w:sz w:val="16"/>
        </w:rPr>
        <w:t>.</w:t>
      </w:r>
    </w:p>
    <w:p w14:paraId="3AA7C449" w14:textId="77777777" w:rsidR="00444AA3" w:rsidRPr="00183E45" w:rsidRDefault="00444AA3" w:rsidP="00444AA3">
      <w:pPr>
        <w:rPr>
          <w:sz w:val="16"/>
        </w:rPr>
      </w:pPr>
      <w:r w:rsidRPr="008C617F">
        <w:rPr>
          <w:rStyle w:val="StyleUnderline"/>
        </w:rPr>
        <w:lastRenderedPageBreak/>
        <w:t xml:space="preserve">Xi needs merely to avoid Taiwan </w:t>
      </w:r>
      <w:r w:rsidRPr="008C617F">
        <w:rPr>
          <w:rStyle w:val="Emphasis"/>
        </w:rPr>
        <w:t>declaring</w:t>
      </w:r>
      <w:r w:rsidRPr="008C617F">
        <w:rPr>
          <w:sz w:val="16"/>
        </w:rPr>
        <w:t xml:space="preserve"> formal </w:t>
      </w:r>
      <w:r w:rsidRPr="008C617F">
        <w:rPr>
          <w:rStyle w:val="Emphasis"/>
        </w:rPr>
        <w:t>independence</w:t>
      </w:r>
      <w:r w:rsidRPr="008C617F">
        <w:rPr>
          <w:sz w:val="16"/>
        </w:rPr>
        <w:t xml:space="preserve">. If Taiwan did do so, Xi would probably opt for war. But </w:t>
      </w:r>
      <w:r w:rsidRPr="008C617F">
        <w:rPr>
          <w:rStyle w:val="StyleUnderline"/>
        </w:rPr>
        <w:t>even Taiwanese governments controlled by the</w:t>
      </w:r>
      <w:r w:rsidRPr="008C617F">
        <w:rPr>
          <w:sz w:val="16"/>
        </w:rPr>
        <w:t xml:space="preserve"> </w:t>
      </w:r>
      <w:r w:rsidRPr="008C617F">
        <w:rPr>
          <w:rStyle w:val="Emphasis"/>
        </w:rPr>
        <w:t>D</w:t>
      </w:r>
      <w:r w:rsidRPr="008C617F">
        <w:rPr>
          <w:sz w:val="16"/>
        </w:rPr>
        <w:t xml:space="preserve">emocratic </w:t>
      </w:r>
      <w:r w:rsidRPr="008C617F">
        <w:rPr>
          <w:rStyle w:val="Emphasis"/>
        </w:rPr>
        <w:t>P</w:t>
      </w:r>
      <w:r w:rsidRPr="008C617F">
        <w:rPr>
          <w:sz w:val="16"/>
        </w:rPr>
        <w:t xml:space="preserve">rogressive </w:t>
      </w:r>
      <w:r w:rsidRPr="008C617F">
        <w:rPr>
          <w:rStyle w:val="Emphasis"/>
        </w:rPr>
        <w:t>P</w:t>
      </w:r>
      <w:r w:rsidRPr="008C617F">
        <w:rPr>
          <w:sz w:val="16"/>
        </w:rPr>
        <w:t xml:space="preserve">arty, which rejects the idea of Taiwan being part of China, </w:t>
      </w:r>
      <w:r w:rsidRPr="008C617F">
        <w:rPr>
          <w:rStyle w:val="StyleUnderline"/>
        </w:rPr>
        <w:t xml:space="preserve">have shown that they </w:t>
      </w:r>
      <w:r w:rsidRPr="008C617F">
        <w:rPr>
          <w:rStyle w:val="Emphasis"/>
        </w:rPr>
        <w:t>will not cross this</w:t>
      </w:r>
      <w:r w:rsidRPr="008C617F">
        <w:rPr>
          <w:rStyle w:val="StyleUnderline"/>
        </w:rPr>
        <w:t xml:space="preserve"> line.</w:t>
      </w:r>
    </w:p>
    <w:p w14:paraId="5121EC60" w14:textId="77777777" w:rsidR="00444AA3" w:rsidRPr="00183E45" w:rsidRDefault="00444AA3" w:rsidP="00444AA3">
      <w:pPr>
        <w:rPr>
          <w:sz w:val="16"/>
        </w:rPr>
      </w:pPr>
      <w:r w:rsidRPr="00EF4DED">
        <w:rPr>
          <w:rStyle w:val="StyleUnderline"/>
          <w:highlight w:val="cyan"/>
        </w:rPr>
        <w:t>Xi reached the pinnacle</w:t>
      </w:r>
      <w:r w:rsidRPr="00183E45">
        <w:rPr>
          <w:rStyle w:val="StyleUnderline"/>
        </w:rPr>
        <w:t xml:space="preserve"> of the Party hierarchy </w:t>
      </w:r>
      <w:r w:rsidRPr="00EF4DED">
        <w:rPr>
          <w:rStyle w:val="StyleUnderline"/>
          <w:highlight w:val="cyan"/>
        </w:rPr>
        <w:t>through</w:t>
      </w:r>
      <w:r w:rsidRPr="00183E45">
        <w:rPr>
          <w:rStyle w:val="StyleUnderline"/>
        </w:rPr>
        <w:t xml:space="preserve"> a career of </w:t>
      </w:r>
      <w:r w:rsidRPr="00EF4DED">
        <w:rPr>
          <w:rStyle w:val="Emphasis"/>
          <w:highlight w:val="cyan"/>
        </w:rPr>
        <w:t>careful positioning</w:t>
      </w:r>
      <w:r w:rsidRPr="00183E45">
        <w:rPr>
          <w:rStyle w:val="StyleUnderline"/>
        </w:rPr>
        <w:t xml:space="preserve"> </w:t>
      </w:r>
      <w:r w:rsidRPr="00183E45">
        <w:rPr>
          <w:sz w:val="16"/>
        </w:rPr>
        <w:t xml:space="preserve">and quiet ruthlessness, </w:t>
      </w:r>
      <w:r w:rsidRPr="00EF4DED">
        <w:rPr>
          <w:rStyle w:val="StyleUnderline"/>
          <w:highlight w:val="cyan"/>
        </w:rPr>
        <w:t>not</w:t>
      </w:r>
      <w:r w:rsidRPr="00183E45">
        <w:rPr>
          <w:rStyle w:val="StyleUnderline"/>
        </w:rPr>
        <w:t xml:space="preserve"> by taking </w:t>
      </w:r>
      <w:r w:rsidRPr="00EF4DED">
        <w:rPr>
          <w:rStyle w:val="Emphasis"/>
          <w:highlight w:val="cyan"/>
        </w:rPr>
        <w:t>grand gambles</w:t>
      </w:r>
      <w:r w:rsidRPr="00071D76">
        <w:rPr>
          <w:sz w:val="16"/>
        </w:rPr>
        <w:t xml:space="preserve">. </w:t>
      </w:r>
      <w:r w:rsidRPr="00071D76">
        <w:rPr>
          <w:rStyle w:val="StyleUnderline"/>
        </w:rPr>
        <w:t>Since</w:t>
      </w:r>
      <w:r w:rsidRPr="00183E45">
        <w:rPr>
          <w:rStyle w:val="StyleUnderline"/>
        </w:rPr>
        <w:t xml:space="preserve"> then, </w:t>
      </w:r>
      <w:r w:rsidRPr="00EF4DED">
        <w:rPr>
          <w:rStyle w:val="StyleUnderline"/>
          <w:highlight w:val="cyan"/>
        </w:rPr>
        <w:t xml:space="preserve">he has shown a preference for </w:t>
      </w:r>
      <w:r w:rsidRPr="00EF4DED">
        <w:rPr>
          <w:rStyle w:val="Emphasis"/>
          <w:highlight w:val="cyan"/>
        </w:rPr>
        <w:t>grey-zone tactics</w:t>
      </w:r>
      <w:r w:rsidRPr="00183E45">
        <w:rPr>
          <w:rStyle w:val="StyleUnderline"/>
        </w:rPr>
        <w:t xml:space="preserve">. There is </w:t>
      </w:r>
      <w:r w:rsidRPr="00183E45">
        <w:rPr>
          <w:rStyle w:val="Emphasis"/>
        </w:rPr>
        <w:t>no</w:t>
      </w:r>
      <w:r w:rsidRPr="00183E45">
        <w:rPr>
          <w:sz w:val="16"/>
        </w:rPr>
        <w:t xml:space="preserve"> convincing </w:t>
      </w:r>
      <w:r w:rsidRPr="00183E45">
        <w:rPr>
          <w:rStyle w:val="Emphasis"/>
        </w:rPr>
        <w:t>reason</w:t>
      </w:r>
      <w:r w:rsidRPr="00183E45">
        <w:rPr>
          <w:rStyle w:val="StyleUnderline"/>
        </w:rPr>
        <w:t xml:space="preserve"> to expect him to rush to a military showdown over Taiwan</w:t>
      </w:r>
      <w:r w:rsidRPr="00183E45">
        <w:rPr>
          <w:sz w:val="16"/>
        </w:rPr>
        <w:t>.</w:t>
      </w:r>
    </w:p>
    <w:p w14:paraId="4A6E3D24" w14:textId="022C7123" w:rsidR="00444AA3" w:rsidRDefault="00444AA3" w:rsidP="00444AA3"/>
    <w:p w14:paraId="7DFD0422" w14:textId="77777777" w:rsidR="00444AA3" w:rsidRPr="00444AA3" w:rsidRDefault="00444AA3" w:rsidP="00444AA3"/>
    <w:p w14:paraId="65F9FA95" w14:textId="77777777" w:rsidR="008F2531" w:rsidRPr="004F4748" w:rsidRDefault="008F2531" w:rsidP="008F2531">
      <w:pPr>
        <w:pStyle w:val="Heading4"/>
        <w:rPr>
          <w:rFonts w:cs="Calibri"/>
        </w:rPr>
      </w:pPr>
      <w:r w:rsidRPr="004F4748">
        <w:rPr>
          <w:rFonts w:cs="Calibri"/>
        </w:rPr>
        <w:t xml:space="preserve">China is not equipped in </w:t>
      </w:r>
      <w:proofErr w:type="spellStart"/>
      <w:r w:rsidRPr="004F4748">
        <w:rPr>
          <w:rFonts w:cs="Calibri"/>
        </w:rPr>
        <w:t>squo</w:t>
      </w:r>
      <w:proofErr w:type="spellEnd"/>
      <w:r w:rsidRPr="004F4748">
        <w:rPr>
          <w:rFonts w:cs="Calibri"/>
        </w:rPr>
        <w:t xml:space="preserve"> to invade Taiwan</w:t>
      </w:r>
    </w:p>
    <w:p w14:paraId="420F03B7" w14:textId="77777777" w:rsidR="008F2531" w:rsidRPr="004F4748" w:rsidRDefault="008F2531" w:rsidP="008F2531">
      <w:r w:rsidRPr="004F4748">
        <w:rPr>
          <w:rStyle w:val="Style13ptBold"/>
        </w:rPr>
        <w:t>Lee ’25</w:t>
      </w:r>
      <w:r w:rsidRPr="004F4748">
        <w:t xml:space="preserve"> (U-Ming Lee, I write about business, finance, and freelancing life, “No, China Won’t Invade Taiwan in 2025, 2026 (Or 2027). This is Why.”, Jun 24, 2025, https://medium.datadriveninvestor.com/no-china-wont-invade-taiwan-in-2025-2026-or-2027-this-is-why-1dba0597f12f)-AGM</w:t>
      </w:r>
    </w:p>
    <w:p w14:paraId="550E584C" w14:textId="77777777" w:rsidR="008F2531" w:rsidRPr="004F4748" w:rsidRDefault="008F2531" w:rsidP="008F2531">
      <w:pPr>
        <w:rPr>
          <w:u w:val="single"/>
        </w:rPr>
      </w:pPr>
      <w:r w:rsidRPr="004F4748">
        <w:rPr>
          <w:u w:val="single"/>
        </w:rPr>
        <w:t xml:space="preserve">Back in 2022, I laid out why a full-scale invasion of Taiwan would be a logistical nightmare for China. </w:t>
      </w:r>
      <w:r w:rsidRPr="004F4748">
        <w:rPr>
          <w:sz w:val="16"/>
        </w:rPr>
        <w:t xml:space="preserve">Doomsayers who argued that Beijing could “go for it” ignored a basic reality: </w:t>
      </w:r>
      <w:r w:rsidRPr="004F4748">
        <w:rPr>
          <w:u w:val="single"/>
        </w:rPr>
        <w:t xml:space="preserve">invading Taiwan would require a level of effort from the Chinese People’s Liberation Army (PLA) equivalent to the Normandy D-Day landings. To achieve a successful invasion, the PLA would need to coordinate a massive movement of men and materiel over several months, all in full view of surveillance satellites. </w:t>
      </w:r>
      <w:r w:rsidRPr="004F4748">
        <w:rPr>
          <w:sz w:val="16"/>
        </w:rPr>
        <w:t xml:space="preserve">When (if) it happened, creating a beachhead in Taiwan would be deadlier than Normandy. </w:t>
      </w:r>
      <w:r w:rsidRPr="004F4748">
        <w:rPr>
          <w:u w:val="single"/>
        </w:rPr>
        <w:t xml:space="preserve">Taiwan has been preparing for an invasion for decades. Its military will use every inch of the island’s mountainous terrain to turn it into an impregnable fortress. </w:t>
      </w:r>
      <w:r w:rsidRPr="004F4748">
        <w:rPr>
          <w:sz w:val="16"/>
        </w:rPr>
        <w:t xml:space="preserve">Launching an invasion of Taiwan would be an all-in gamble for President Xi Jinping. And Xi Jinping didn’t get to where he is today by being an inveterate gambler. Finally, I highlighted that China’s primary ambition is to regain its millennia-long position as a pre-eminent global </w:t>
      </w:r>
      <w:proofErr w:type="spellStart"/>
      <w:r w:rsidRPr="004F4748">
        <w:rPr>
          <w:sz w:val="16"/>
        </w:rPr>
        <w:t>civilisation</w:t>
      </w:r>
      <w:proofErr w:type="spellEnd"/>
      <w:r w:rsidRPr="004F4748">
        <w:rPr>
          <w:sz w:val="16"/>
        </w:rPr>
        <w:t xml:space="preserve">. </w:t>
      </w:r>
      <w:r w:rsidRPr="004F4748">
        <w:rPr>
          <w:u w:val="single"/>
        </w:rPr>
        <w:t>Any large-scale invasion would horrify the world, undoing China’s decades-long soft power efforts to rebuild its prestige</w:t>
      </w:r>
      <w:r w:rsidRPr="004F4748">
        <w:rPr>
          <w:sz w:val="16"/>
        </w:rPr>
        <w:t xml:space="preserve">. </w:t>
      </w:r>
      <w:r w:rsidRPr="004F4748">
        <w:rPr>
          <w:u w:val="single"/>
        </w:rPr>
        <w:t>Why would China throw away all its efforts on a hugely expensive military adventure in Taiwan when it could bide its time, build its reputation, and potentially merge with Taiwan peacefully?</w:t>
      </w:r>
    </w:p>
    <w:p w14:paraId="225E4D21" w14:textId="77777777" w:rsidR="008F2531" w:rsidRPr="004F4748" w:rsidRDefault="008F2531" w:rsidP="008F2531">
      <w:pPr>
        <w:pStyle w:val="Heading4"/>
        <w:rPr>
          <w:rFonts w:cs="Calibri"/>
        </w:rPr>
      </w:pPr>
      <w:r w:rsidRPr="004F4748">
        <w:rPr>
          <w:rFonts w:cs="Calibri"/>
        </w:rPr>
        <w:t>The People’s Liberation Army is falling apart, unable to conduct an invasion</w:t>
      </w:r>
    </w:p>
    <w:p w14:paraId="16C1A596" w14:textId="77777777" w:rsidR="008F2531" w:rsidRPr="004F4748" w:rsidRDefault="008F2531" w:rsidP="008F2531">
      <w:r w:rsidRPr="004F4748">
        <w:rPr>
          <w:rStyle w:val="Style13ptBold"/>
        </w:rPr>
        <w:t>Lee ’25</w:t>
      </w:r>
      <w:r w:rsidRPr="004F4748">
        <w:t xml:space="preserve"> (U-Ming Lee, I write about business, finance, and freelancing life, “No, China Won’t Invade Taiwan in 2025, 2026 (Or 2027). This is Why.”, Jun 24, 2025, https://medium.datadriveninvestor.com/no-china-wont-invade-taiwan-in-2025-2026-or-2027-this-is-why-1dba0597f12f)-AGM</w:t>
      </w:r>
    </w:p>
    <w:p w14:paraId="1DFA209E" w14:textId="77777777" w:rsidR="008F2531" w:rsidRPr="004F4748" w:rsidRDefault="008F2531" w:rsidP="008F2531">
      <w:pPr>
        <w:rPr>
          <w:u w:val="single"/>
        </w:rPr>
      </w:pPr>
      <w:r w:rsidRPr="004F4748">
        <w:rPr>
          <w:u w:val="single"/>
        </w:rPr>
        <w:t xml:space="preserve">Since 2022, there has been significant turmoil in the upper echelons of the PLA, suggesting considerable disagreement between PLA factions. </w:t>
      </w:r>
      <w:r w:rsidRPr="004F4748">
        <w:rPr>
          <w:sz w:val="16"/>
        </w:rPr>
        <w:t xml:space="preserve">China has had three defense ministers in as many years. Two generals who previously served in this post were fired, investigated for corruption, and expelled from the Communist Party. </w:t>
      </w:r>
      <w:r w:rsidRPr="004F4748">
        <w:rPr>
          <w:u w:val="single"/>
        </w:rPr>
        <w:t xml:space="preserve">The removal of high-ranking ministers followed a purge of nine generals, several of whom led the PLA Rocket Force, with operational control of China’s missile and nuclear capabilities. </w:t>
      </w:r>
      <w:r w:rsidRPr="004F4748">
        <w:rPr>
          <w:sz w:val="16"/>
        </w:rPr>
        <w:t xml:space="preserve">Then, in November 2024, the axe fell on Admiral Miao Hua, a member of the Central Military Commission and former close protege of Xi Jinping, allegedly for “disciplinary violations.” Miao’s defenestration ended his accelerated move up the ranks, which began in 2014, thanks to his close relationship with Xi Jinping. Xi Jinping’s willingness to purge erstwhile loyalists implies the top ranks of the PLA are tainted with factionalism or corruption. </w:t>
      </w:r>
      <w:r w:rsidRPr="004F4748">
        <w:rPr>
          <w:u w:val="single"/>
        </w:rPr>
        <w:t xml:space="preserve">Bloomberg News has previously cited intelligence reports claiming that corruption is rife in the PLA. Several nuclear-capable missiles were filled with water instead of fuel, while malfunctioning silo lids could prevent the launch of ICBMs. </w:t>
      </w:r>
      <w:r w:rsidRPr="004F4748">
        <w:rPr>
          <w:sz w:val="16"/>
        </w:rPr>
        <w:t xml:space="preserve">Whether </w:t>
      </w:r>
      <w:r w:rsidRPr="004F4748">
        <w:rPr>
          <w:sz w:val="16"/>
        </w:rPr>
        <w:lastRenderedPageBreak/>
        <w:t xml:space="preserve">the PLA is experiencing factionalism or corruption, or some combination of both, the conclusion is the same. </w:t>
      </w:r>
      <w:r w:rsidRPr="004F4748">
        <w:rPr>
          <w:u w:val="single"/>
        </w:rPr>
        <w:t>President Xi Jinping is less likely to contemplate military action than would otherwise have been the case.</w:t>
      </w:r>
    </w:p>
    <w:p w14:paraId="3BC86FA2" w14:textId="4CAC9892" w:rsidR="00444AA3" w:rsidRPr="004F4748" w:rsidRDefault="00444AA3" w:rsidP="00444AA3">
      <w:pPr>
        <w:pStyle w:val="Heading3"/>
        <w:rPr>
          <w:rFonts w:cs="Calibri"/>
        </w:rPr>
      </w:pPr>
      <w:r w:rsidRPr="004F4748">
        <w:rPr>
          <w:rFonts w:cs="Calibri"/>
        </w:rPr>
        <w:lastRenderedPageBreak/>
        <w:t xml:space="preserve">2AC –US Arctic Presence </w:t>
      </w:r>
      <w:r>
        <w:rPr>
          <w:rFonts w:cs="Calibri"/>
        </w:rPr>
        <w:t>Good</w:t>
      </w:r>
    </w:p>
    <w:p w14:paraId="136F7A70" w14:textId="77777777" w:rsidR="00444AA3" w:rsidRPr="004F4748" w:rsidRDefault="00444AA3" w:rsidP="00444AA3">
      <w:pPr>
        <w:pStyle w:val="Heading4"/>
        <w:rPr>
          <w:rFonts w:cs="Calibri"/>
        </w:rPr>
      </w:pPr>
      <w:r w:rsidRPr="004F4748">
        <w:rPr>
          <w:rFonts w:cs="Calibri"/>
        </w:rPr>
        <w:t>Chinese Arctic presence threats are overstated—US priority on Arctic is key to maintain regional stability</w:t>
      </w:r>
    </w:p>
    <w:p w14:paraId="36B8D356" w14:textId="77777777" w:rsidR="00444AA3" w:rsidRPr="004F4748" w:rsidRDefault="00444AA3" w:rsidP="00444AA3">
      <w:r w:rsidRPr="004F4748">
        <w:rPr>
          <w:rStyle w:val="Style13ptBold"/>
        </w:rPr>
        <w:t xml:space="preserve">Irving 22 </w:t>
      </w:r>
      <w:r w:rsidRPr="004F4748">
        <w:t xml:space="preserve">[Doug, corporate communications officer at RAND; “What Does China's Arctic Presence Mean to the United </w:t>
      </w:r>
      <w:proofErr w:type="gramStart"/>
      <w:r w:rsidRPr="004F4748">
        <w:t>States?;</w:t>
      </w:r>
      <w:proofErr w:type="gramEnd"/>
      <w:r w:rsidRPr="004F4748">
        <w:t xml:space="preserve">” 12-29-22; acc. 07-06-25; RAND; https://www.rand.org/pubs/articles/2022/what-does-chinas-arctic-presence-mean-to-the-us.html] </w:t>
      </w:r>
      <w:proofErr w:type="spellStart"/>
      <w:r w:rsidRPr="004F4748">
        <w:t>lileto</w:t>
      </w:r>
      <w:proofErr w:type="spellEnd"/>
    </w:p>
    <w:p w14:paraId="6B904A01" w14:textId="77777777" w:rsidR="00444AA3" w:rsidRDefault="00444AA3" w:rsidP="00444AA3">
      <w:pPr>
        <w:rPr>
          <w:b/>
          <w:bCs/>
          <w:u w:val="single"/>
        </w:rPr>
      </w:pPr>
      <w:r w:rsidRPr="004F4748">
        <w:rPr>
          <w:sz w:val="16"/>
        </w:rPr>
        <w:t xml:space="preserve">A Coast Guard cutter spotted the ships during a routine patrol of the Bering Sea, north of Alaska: a guided missile cruiser and two smaller ships from China, traveling in formation with four ships from Russia. The cutter followed until they split up and dispersed. The ships broke no rules and violated no boundaries. But their appearance so close to the Arctic this past fall raised concern in Washington nonetheless. For years, </w:t>
      </w:r>
      <w:r w:rsidRPr="004F4748">
        <w:rPr>
          <w:u w:val="single"/>
        </w:rPr>
        <w:t xml:space="preserve">China has worked to establish footholds in the region </w:t>
      </w:r>
      <w:r w:rsidRPr="004F4748">
        <w:rPr>
          <w:sz w:val="16"/>
        </w:rPr>
        <w:t xml:space="preserve">that would give it access to rich mineral deposits and shipping lanes, as well as a greater say in Arctic affairs. That—and a </w:t>
      </w:r>
      <w:r w:rsidRPr="004F4748">
        <w:rPr>
          <w:u w:val="single"/>
        </w:rPr>
        <w:t xml:space="preserve">strategic presence in a region ringed by the United States and several other NATO countries. </w:t>
      </w:r>
      <w:r w:rsidRPr="004F4748">
        <w:rPr>
          <w:sz w:val="16"/>
        </w:rPr>
        <w:t xml:space="preserve">Researchers at RAND and the Swedish </w:t>
      </w:r>
      <w:proofErr w:type="spellStart"/>
      <w:r w:rsidRPr="004F4748">
        <w:rPr>
          <w:sz w:val="16"/>
        </w:rPr>
        <w:t>Defence</w:t>
      </w:r>
      <w:proofErr w:type="spellEnd"/>
      <w:r w:rsidRPr="004F4748">
        <w:rPr>
          <w:sz w:val="16"/>
        </w:rPr>
        <w:t xml:space="preserve"> Research Agency looked at where China is operating in the Arctic, what it wants, and what that could mean for regional security. They concluded that </w:t>
      </w:r>
      <w:r w:rsidRPr="004F4748">
        <w:rPr>
          <w:u w:val="single"/>
        </w:rPr>
        <w:t>China has made only limited inroads in the Arctic,</w:t>
      </w:r>
      <w:r w:rsidRPr="004F4748">
        <w:rPr>
          <w:sz w:val="16"/>
        </w:rPr>
        <w:t xml:space="preserve"> but that's not for lack of trying. “</w:t>
      </w:r>
      <w:r w:rsidRPr="004F4748">
        <w:rPr>
          <w:b/>
          <w:bCs/>
          <w:u w:val="single"/>
        </w:rPr>
        <w:t>The threat should not be inflated</w:t>
      </w:r>
      <w:r w:rsidRPr="004F4748">
        <w:rPr>
          <w:sz w:val="16"/>
        </w:rPr>
        <w:t xml:space="preserve">,” said Stephanie </w:t>
      </w:r>
      <w:proofErr w:type="spellStart"/>
      <w:r w:rsidRPr="004F4748">
        <w:rPr>
          <w:sz w:val="16"/>
        </w:rPr>
        <w:t>Pezard</w:t>
      </w:r>
      <w:proofErr w:type="spellEnd"/>
      <w:r w:rsidRPr="004F4748">
        <w:rPr>
          <w:sz w:val="16"/>
        </w:rPr>
        <w:t xml:space="preserve">, a senior political scientist at RAND who specializes in Arctic security. “But at the same time, they have a clear intent to not be excluded from Arctic developments as the region becomes more accessible. The real questions are, </w:t>
      </w:r>
      <w:proofErr w:type="gramStart"/>
      <w:r w:rsidRPr="004F4748">
        <w:rPr>
          <w:sz w:val="16"/>
        </w:rPr>
        <w:t>How</w:t>
      </w:r>
      <w:proofErr w:type="gramEnd"/>
      <w:r w:rsidRPr="004F4748">
        <w:rPr>
          <w:sz w:val="16"/>
        </w:rPr>
        <w:t xml:space="preserve"> much of a role do they want, and what does that mean for an Arctic nation like the United States?” Conditions in the Arctic have always been so extreme, the distances so vast, that even rivals like the United States and Russia were forced to cooperate there. But the Arctic is warming faster than anywhere else on the planet. Sea routes that sailors and explorers have dreamed about for centuries are starting to open. The promise of Arctic riches—oil, minerals, trade routes, even fish—has started to draw interest from far outside the northern latitudes. China has declared itself a “near-Arctic state,” a designation it invented to push for a greater role in Arctic governance. It has dispatched research expeditions, sought to establish mining and gas operations, and envisioned a network of shipping routes crossing the Arctic, a “silk road on ice.” It describes itself as an “active participant, builder, and contributor in Arctic affairs,” one that has “spared no efforts to contribute its wisdom to the development of the Arctic region.” But in the Arctic, as in the rest of the world, the </w:t>
      </w:r>
      <w:r w:rsidRPr="004F4748">
        <w:rPr>
          <w:u w:val="single"/>
        </w:rPr>
        <w:t>United States sees China as a potentially destabilizing force,</w:t>
      </w:r>
      <w:r w:rsidRPr="004F4748">
        <w:rPr>
          <w:sz w:val="16"/>
        </w:rPr>
        <w:t xml:space="preserve"> with the economic and military power to try to bend the established order to its liking. The Pentagon considers China its “pacing challenge” of the foreseeable future. Its Arctic strategy, released in October, pays particular attention to the risk of China using commercial or scientific access to the Arctic for military advantage. </w:t>
      </w:r>
      <w:r w:rsidRPr="004F4748">
        <w:rPr>
          <w:u w:val="single"/>
        </w:rPr>
        <w:t>Researchers at RAND set out to document known Chinese activities in the North American Arctic</w:t>
      </w:r>
      <w:r w:rsidRPr="004F4748">
        <w:rPr>
          <w:sz w:val="16"/>
        </w:rPr>
        <w:t>, which touches Alaska, Canada, and Greenland. Their counterparts in Sweden focused on the European side, from Iceland, through the Nordic countries, to Russia. What they found: Especially in the North American Arctic, “</w:t>
      </w:r>
      <w:r w:rsidRPr="004F4748">
        <w:rPr>
          <w:u w:val="single"/>
        </w:rPr>
        <w:t>there's not a ton going on</w:t>
      </w:r>
      <w:r w:rsidRPr="004F4748">
        <w:rPr>
          <w:sz w:val="16"/>
        </w:rPr>
        <w:t xml:space="preserve">,” </w:t>
      </w:r>
      <w:proofErr w:type="spellStart"/>
      <w:r w:rsidRPr="004F4748">
        <w:rPr>
          <w:sz w:val="16"/>
        </w:rPr>
        <w:t>Pezard</w:t>
      </w:r>
      <w:proofErr w:type="spellEnd"/>
      <w:r w:rsidRPr="004F4748">
        <w:rPr>
          <w:sz w:val="16"/>
        </w:rPr>
        <w:t xml:space="preserve"> said. China has invested in a handful of mining operations, mostly chasing valuable rare earth minerals. It has trade partnerships with Greenland and a small stake in a zinc mine in Alaska. A Chinese company tried to buy a shuttered U.S. Navy base in Greenland, but the Danish government quashed the idea. China has used loans and infrastructure deals to prop open the door for itself in countries across Asia, Africa, and Latin America. But the countries of the North American Arctic have generally taken a hard look at any proposed Chinese investments—and often a hard pass. Canada blocked a $150 million gold mine deal that would have put Chinese interests too close to military installations. Greenland has held up plans for another Chinese mine over concerns about pollution. “</w:t>
      </w:r>
      <w:r w:rsidRPr="004F4748">
        <w:rPr>
          <w:u w:val="single"/>
        </w:rPr>
        <w:t>We didn't see the more nefarious activities that we've seen in other parts of the world</w:t>
      </w:r>
      <w:r w:rsidRPr="004F4748">
        <w:rPr>
          <w:sz w:val="16"/>
        </w:rPr>
        <w:t xml:space="preserve">, like predatory lending or influence over local decisions, that are more damaging to international norms,” said Stephen Flanagan, an adjunct senior fellow at RAND and former senior director for defense policy and strategy at the U.S. National Security Council. “All of the governments are being careful in how they deal with China. It's a 'buyer beware' approach.” RAND's study did not include the Russian side of the Arctic. That may be China's best route to greater Arctic influence. The Arctic Council, a governing body of Arctic States and indigenous nations, suspended its meetings last year, refusing to engage with Russia after it attacked Ukraine. A panel of experts that RAND convened for its study noted that Russia could seek to form its own Arctic governing council, with a more central role for its ally, China. The experts thought that was possible, but not necessarily probable. Despite its joint operation in the Bering Sea this past fall, and </w:t>
      </w:r>
      <w:proofErr w:type="spellStart"/>
      <w:r w:rsidRPr="004F4748">
        <w:rPr>
          <w:sz w:val="16"/>
        </w:rPr>
        <w:t>codevelopment</w:t>
      </w:r>
      <w:proofErr w:type="spellEnd"/>
      <w:r w:rsidRPr="004F4748">
        <w:rPr>
          <w:sz w:val="16"/>
        </w:rPr>
        <w:t xml:space="preserve"> of a natural gas project in the Russian Arctic, Moscow has also been wary of letting China pursue its ambitions so close to its home shores. And rather than walk away from the existing council, Russia has called for it to resume its meetings, with Russia back at the table. For now, </w:t>
      </w:r>
      <w:r w:rsidRPr="004F4748">
        <w:rPr>
          <w:b/>
          <w:bCs/>
          <w:u w:val="single"/>
        </w:rPr>
        <w:t xml:space="preserve">the U.S. should continue to make the Arctic a diplomatic, economic, and strategic priority, to demonstrate its commitment to the region </w:t>
      </w:r>
      <w:r w:rsidRPr="004F4748">
        <w:rPr>
          <w:sz w:val="16"/>
        </w:rPr>
        <w:t xml:space="preserve">and its people, researchers concluded. It should work to strengthen solidarity among its Arctic allies—and explore conditions under which it could restart some engagement with Russia, such as on search-and-rescue preparedness. But the </w:t>
      </w:r>
      <w:r w:rsidRPr="004F4748">
        <w:rPr>
          <w:u w:val="single"/>
        </w:rPr>
        <w:t>U.S. should also recognize that engaging with China in the Arctic does not have to be a win-or-lose proposition. There are opportunities to cooperate</w:t>
      </w:r>
      <w:r w:rsidRPr="004F4748">
        <w:rPr>
          <w:sz w:val="16"/>
        </w:rPr>
        <w:t xml:space="preserve">—on climate change, for example, or pollution control. China has already played a key role in international agreements to protect Arctic fisheries and to create maritime shipping regulations. On </w:t>
      </w:r>
      <w:r w:rsidRPr="004F4748">
        <w:rPr>
          <w:sz w:val="16"/>
        </w:rPr>
        <w:lastRenderedPageBreak/>
        <w:t xml:space="preserve">paper, at least, both </w:t>
      </w:r>
      <w:r w:rsidRPr="004F4748">
        <w:rPr>
          <w:b/>
          <w:bCs/>
          <w:u w:val="single"/>
        </w:rPr>
        <w:t>China and the United States are committed to ensuring the Arctic remains a region of peace and stability.</w:t>
      </w:r>
    </w:p>
    <w:p w14:paraId="1973F84F" w14:textId="77777777" w:rsidR="00444AA3" w:rsidRDefault="00444AA3" w:rsidP="00444AA3">
      <w:pPr>
        <w:rPr>
          <w:b/>
          <w:bCs/>
          <w:u w:val="single"/>
        </w:rPr>
      </w:pPr>
    </w:p>
    <w:p w14:paraId="1109B090" w14:textId="77777777" w:rsidR="00444AA3" w:rsidRPr="004F4748" w:rsidRDefault="00444AA3" w:rsidP="00444AA3">
      <w:pPr>
        <w:pStyle w:val="Heading4"/>
        <w:rPr>
          <w:rFonts w:cs="Calibri"/>
        </w:rPr>
      </w:pPr>
      <w:r w:rsidRPr="004F4748">
        <w:rPr>
          <w:rFonts w:cs="Calibri"/>
        </w:rPr>
        <w:t xml:space="preserve">US </w:t>
      </w:r>
      <w:proofErr w:type="spellStart"/>
      <w:r w:rsidRPr="004F4748">
        <w:rPr>
          <w:rFonts w:cs="Calibri"/>
        </w:rPr>
        <w:t>Heg</w:t>
      </w:r>
      <w:proofErr w:type="spellEnd"/>
      <w:r w:rsidRPr="004F4748">
        <w:rPr>
          <w:rFonts w:cs="Calibri"/>
        </w:rPr>
        <w:t xml:space="preserve"> is key to deter Chinese revisionism—otherwise war. </w:t>
      </w:r>
    </w:p>
    <w:p w14:paraId="3BC75131" w14:textId="77777777" w:rsidR="00444AA3" w:rsidRPr="004F4748" w:rsidRDefault="00444AA3" w:rsidP="00444AA3">
      <w:r w:rsidRPr="004F4748">
        <w:rPr>
          <w:rStyle w:val="Style13ptBold"/>
        </w:rPr>
        <w:t>Pottinger ’24</w:t>
      </w:r>
      <w:r w:rsidRPr="004F4748">
        <w:t xml:space="preserve"> [Matt and Mike Gallagher; April 10; distinguished visiting fellow at the Hoover Institution, served as U.S. Deputy National Security Adviser from 2019 to 2021 and as Senior Director for Asia on the National Security Council from 2017 to 2019; served as U.S. Representative from Wisconsin from 2017 to 2024 and chaired the House Select Committee on the Chinese Communist Party; Foreign Affairs, “No Substitute for Victory,” https://www.foreignaffairs.com/united-states/no-substitute-victory-pottinger-gallagher]</w:t>
      </w:r>
    </w:p>
    <w:p w14:paraId="68828636" w14:textId="77777777" w:rsidR="00444AA3" w:rsidRPr="004F4748" w:rsidRDefault="00444AA3" w:rsidP="00444AA3">
      <w:pPr>
        <w:spacing w:line="240" w:lineRule="auto"/>
        <w:rPr>
          <w:rStyle w:val="StyleUnderline"/>
        </w:rPr>
      </w:pPr>
      <w:r w:rsidRPr="004F4748">
        <w:rPr>
          <w:rStyle w:val="StyleUnderline"/>
          <w:highlight w:val="green"/>
        </w:rPr>
        <w:t>The U</w:t>
      </w:r>
      <w:r w:rsidRPr="004F4748">
        <w:rPr>
          <w:sz w:val="16"/>
        </w:rPr>
        <w:t xml:space="preserve">nited </w:t>
      </w:r>
      <w:r w:rsidRPr="004F4748">
        <w:rPr>
          <w:rStyle w:val="StyleUnderline"/>
          <w:highlight w:val="green"/>
        </w:rPr>
        <w:t>S</w:t>
      </w:r>
      <w:r w:rsidRPr="004F4748">
        <w:rPr>
          <w:sz w:val="16"/>
        </w:rPr>
        <w:t xml:space="preserve">tates </w:t>
      </w:r>
      <w:r w:rsidRPr="004F4748">
        <w:rPr>
          <w:rStyle w:val="StyleUnderline"/>
          <w:highlight w:val="green"/>
        </w:rPr>
        <w:t>shouldn’t manage</w:t>
      </w:r>
      <w:r w:rsidRPr="004F4748">
        <w:rPr>
          <w:rStyle w:val="StyleUnderline"/>
        </w:rPr>
        <w:t xml:space="preserve"> the </w:t>
      </w:r>
      <w:r w:rsidRPr="004F4748">
        <w:rPr>
          <w:rStyle w:val="StyleUnderline"/>
          <w:highlight w:val="green"/>
        </w:rPr>
        <w:t>competition with China</w:t>
      </w:r>
      <w:r w:rsidRPr="004F4748">
        <w:rPr>
          <w:rStyle w:val="Emphasis"/>
          <w:highlight w:val="green"/>
        </w:rPr>
        <w:t>; it should win</w:t>
      </w:r>
      <w:r w:rsidRPr="004F4748">
        <w:rPr>
          <w:rStyle w:val="Emphasis"/>
        </w:rPr>
        <w:t xml:space="preserve"> </w:t>
      </w:r>
      <w:r w:rsidRPr="004F4748">
        <w:rPr>
          <w:rStyle w:val="StyleUnderline"/>
        </w:rPr>
        <w:t>it.</w:t>
      </w:r>
      <w:r w:rsidRPr="004F4748">
        <w:rPr>
          <w:sz w:val="16"/>
        </w:rPr>
        <w:t xml:space="preserve"> </w:t>
      </w:r>
      <w:r w:rsidRPr="004F4748">
        <w:rPr>
          <w:rStyle w:val="StyleUnderline"/>
          <w:highlight w:val="green"/>
        </w:rPr>
        <w:t>Beijing</w:t>
      </w:r>
      <w:r w:rsidRPr="004F4748">
        <w:rPr>
          <w:rStyle w:val="StyleUnderline"/>
        </w:rPr>
        <w:t xml:space="preserve"> is </w:t>
      </w:r>
      <w:r w:rsidRPr="004F4748">
        <w:rPr>
          <w:rStyle w:val="StyleUnderline"/>
          <w:highlight w:val="green"/>
        </w:rPr>
        <w:t>pursuing</w:t>
      </w:r>
      <w:r w:rsidRPr="004F4748">
        <w:rPr>
          <w:rStyle w:val="StyleUnderline"/>
        </w:rPr>
        <w:t xml:space="preserve"> a raft of global initiatives designed to disintegrate the West and usher in an </w:t>
      </w:r>
      <w:r w:rsidRPr="004F4748">
        <w:rPr>
          <w:rStyle w:val="StyleUnderline"/>
          <w:highlight w:val="green"/>
        </w:rPr>
        <w:t>antidemocratic order</w:t>
      </w:r>
      <w:r w:rsidRPr="004F4748">
        <w:rPr>
          <w:rStyle w:val="StyleUnderline"/>
        </w:rPr>
        <w:t xml:space="preserve">. It is </w:t>
      </w:r>
      <w:r w:rsidRPr="004F4748">
        <w:rPr>
          <w:rStyle w:val="StyleUnderline"/>
          <w:highlight w:val="green"/>
        </w:rPr>
        <w:t>underwriting</w:t>
      </w:r>
      <w:r w:rsidRPr="004F4748">
        <w:rPr>
          <w:rStyle w:val="StyleUnderline"/>
        </w:rPr>
        <w:t xml:space="preserve"> expansionist </w:t>
      </w:r>
      <w:r w:rsidRPr="004F4748">
        <w:rPr>
          <w:rStyle w:val="Emphasis"/>
          <w:highlight w:val="green"/>
        </w:rPr>
        <w:t>dictatorships</w:t>
      </w:r>
      <w:r w:rsidRPr="004F4748">
        <w:rPr>
          <w:rStyle w:val="StyleUnderline"/>
        </w:rPr>
        <w:t xml:space="preserve"> in </w:t>
      </w:r>
      <w:r w:rsidRPr="004F4748">
        <w:rPr>
          <w:rStyle w:val="StyleUnderline"/>
          <w:highlight w:val="green"/>
        </w:rPr>
        <w:t>Russia</w:t>
      </w:r>
      <w:r w:rsidRPr="004F4748">
        <w:rPr>
          <w:rStyle w:val="StyleUnderline"/>
        </w:rPr>
        <w:t xml:space="preserve">, </w:t>
      </w:r>
      <w:r w:rsidRPr="004F4748">
        <w:rPr>
          <w:rStyle w:val="StyleUnderline"/>
          <w:highlight w:val="green"/>
        </w:rPr>
        <w:t>Iran</w:t>
      </w:r>
      <w:r w:rsidRPr="004F4748">
        <w:rPr>
          <w:rStyle w:val="StyleUnderline"/>
        </w:rPr>
        <w:t xml:space="preserve">, </w:t>
      </w:r>
      <w:r w:rsidRPr="004F4748">
        <w:rPr>
          <w:rStyle w:val="StyleUnderline"/>
          <w:highlight w:val="green"/>
        </w:rPr>
        <w:t>No</w:t>
      </w:r>
      <w:r w:rsidRPr="004F4748">
        <w:rPr>
          <w:sz w:val="16"/>
        </w:rPr>
        <w:t>rth</w:t>
      </w:r>
      <w:r w:rsidRPr="004F4748">
        <w:rPr>
          <w:rStyle w:val="StyleUnderline"/>
        </w:rPr>
        <w:t xml:space="preserve"> </w:t>
      </w:r>
      <w:r w:rsidRPr="004F4748">
        <w:rPr>
          <w:rStyle w:val="StyleUnderline"/>
          <w:highlight w:val="green"/>
        </w:rPr>
        <w:t>Ko</w:t>
      </w:r>
      <w:r w:rsidRPr="004F4748">
        <w:rPr>
          <w:sz w:val="16"/>
        </w:rPr>
        <w:t xml:space="preserve">rea, </w:t>
      </w:r>
      <w:r w:rsidRPr="004F4748">
        <w:rPr>
          <w:rStyle w:val="StyleUnderline"/>
        </w:rPr>
        <w:t xml:space="preserve">and </w:t>
      </w:r>
      <w:r w:rsidRPr="004F4748">
        <w:rPr>
          <w:rStyle w:val="StyleUnderline"/>
          <w:highlight w:val="green"/>
        </w:rPr>
        <w:t>Venezuela</w:t>
      </w:r>
      <w:r w:rsidRPr="004F4748">
        <w:rPr>
          <w:rStyle w:val="StyleUnderline"/>
        </w:rPr>
        <w:t>. I</w:t>
      </w:r>
      <w:r w:rsidRPr="004F4748">
        <w:rPr>
          <w:sz w:val="16"/>
        </w:rPr>
        <w:t xml:space="preserve">t has more than </w:t>
      </w:r>
      <w:r w:rsidRPr="004F4748">
        <w:rPr>
          <w:rStyle w:val="StyleUnderline"/>
          <w:highlight w:val="green"/>
        </w:rPr>
        <w:t xml:space="preserve">doubled its </w:t>
      </w:r>
      <w:r w:rsidRPr="004F4748">
        <w:rPr>
          <w:rStyle w:val="Emphasis"/>
          <w:highlight w:val="green"/>
        </w:rPr>
        <w:t>nuclear arsenal</w:t>
      </w:r>
      <w:r w:rsidRPr="004F4748">
        <w:rPr>
          <w:sz w:val="16"/>
        </w:rPr>
        <w:t xml:space="preserve"> since 2020 </w:t>
      </w:r>
      <w:r w:rsidRPr="004F4748">
        <w:rPr>
          <w:rStyle w:val="StyleUnderline"/>
        </w:rPr>
        <w:t xml:space="preserve">and is </w:t>
      </w:r>
      <w:r w:rsidRPr="004F4748">
        <w:rPr>
          <w:rStyle w:val="StyleUnderline"/>
          <w:highlight w:val="green"/>
        </w:rPr>
        <w:t>building up</w:t>
      </w:r>
      <w:r w:rsidRPr="004F4748">
        <w:rPr>
          <w:rStyle w:val="StyleUnderline"/>
        </w:rPr>
        <w:t xml:space="preserve"> its </w:t>
      </w:r>
      <w:r w:rsidRPr="004F4748">
        <w:rPr>
          <w:rStyle w:val="StyleUnderline"/>
          <w:highlight w:val="green"/>
        </w:rPr>
        <w:t>conventional forces</w:t>
      </w:r>
      <w:r w:rsidRPr="004F4748">
        <w:rPr>
          <w:rStyle w:val="StyleUnderline"/>
        </w:rPr>
        <w:t xml:space="preserve"> faster than any country has since World War II. These actions show that China isn’t aiming for a stalemate. Neither should America.</w:t>
      </w:r>
    </w:p>
    <w:p w14:paraId="7263B568" w14:textId="77777777" w:rsidR="00444AA3" w:rsidRPr="004F4748" w:rsidRDefault="00444AA3" w:rsidP="00444AA3">
      <w:pPr>
        <w:spacing w:line="240" w:lineRule="auto"/>
        <w:rPr>
          <w:sz w:val="16"/>
        </w:rPr>
      </w:pPr>
      <w:r w:rsidRPr="004F4748">
        <w:rPr>
          <w:sz w:val="16"/>
        </w:rPr>
        <w:t>What would winning look like? China’s communist rulers would give up trying to prevail in a hot or cold conflict with the United States and its friends. And the Chinese people—from ruling elites to everyday citizens—would find inspiration to explore new models of development and governance that don’t rely on repression at home and compulsive hostility abroad.</w:t>
      </w:r>
    </w:p>
    <w:p w14:paraId="76335748" w14:textId="77777777" w:rsidR="00444AA3" w:rsidRPr="004F4748" w:rsidRDefault="00444AA3" w:rsidP="00444AA3">
      <w:pPr>
        <w:spacing w:line="240" w:lineRule="auto"/>
        <w:rPr>
          <w:sz w:val="16"/>
        </w:rPr>
      </w:pPr>
      <w:r w:rsidRPr="004F4748">
        <w:rPr>
          <w:sz w:val="16"/>
        </w:rPr>
        <w:t xml:space="preserve">In addition to having greater clarity about its end goal, the United States needs to accept that achieving it will require greater friction in U.S.-Chinese relations. </w:t>
      </w:r>
      <w:r w:rsidRPr="004F4748">
        <w:rPr>
          <w:rStyle w:val="StyleUnderline"/>
          <w:highlight w:val="green"/>
        </w:rPr>
        <w:t>Washington</w:t>
      </w:r>
      <w:r w:rsidRPr="004F4748">
        <w:rPr>
          <w:rStyle w:val="StyleUnderline"/>
        </w:rPr>
        <w:t xml:space="preserve"> will </w:t>
      </w:r>
      <w:r w:rsidRPr="004F4748">
        <w:rPr>
          <w:rStyle w:val="StyleUnderline"/>
          <w:highlight w:val="green"/>
        </w:rPr>
        <w:t>need</w:t>
      </w:r>
      <w:r w:rsidRPr="004F4748">
        <w:rPr>
          <w:rStyle w:val="StyleUnderline"/>
        </w:rPr>
        <w:t xml:space="preserve"> to adopt rhetoric and </w:t>
      </w:r>
      <w:r w:rsidRPr="004F4748">
        <w:rPr>
          <w:rStyle w:val="StyleUnderline"/>
          <w:highlight w:val="green"/>
        </w:rPr>
        <w:t>policies that</w:t>
      </w:r>
      <w:r w:rsidRPr="004F4748">
        <w:rPr>
          <w:rStyle w:val="StyleUnderline"/>
        </w:rPr>
        <w:t xml:space="preserve"> may feel uncomfortably confrontational but in fact are necessary to </w:t>
      </w:r>
      <w:r w:rsidRPr="004F4748">
        <w:rPr>
          <w:rStyle w:val="StyleUnderline"/>
          <w:highlight w:val="green"/>
        </w:rPr>
        <w:t>reestablish boundaries</w:t>
      </w:r>
      <w:r w:rsidRPr="004F4748">
        <w:rPr>
          <w:rStyle w:val="StyleUnderline"/>
        </w:rPr>
        <w:t xml:space="preserve"> that Beijing and its acolytes are violating.</w:t>
      </w:r>
      <w:r w:rsidRPr="004F4748">
        <w:rPr>
          <w:sz w:val="16"/>
        </w:rPr>
        <w:t xml:space="preserve"> That means imposing costs on Chinese leader Xi Jinping for his policy of fostering global chaos. It means speaking with candor about the ways China is hurting U.S. interests. It means rapidly increasing U.S. defense capabilities to achieve unmistakable qualitative advantages over Beijing. It means severing China’s access to Western technology and frustrating Xi’s efforts to convert his country’s wealth into military power. And it means pursuing intensive diplomacy with Beijing only from a position of American strength, as perceived by both Washington and Beijing.</w:t>
      </w:r>
    </w:p>
    <w:p w14:paraId="2AA852C7" w14:textId="77777777" w:rsidR="00444AA3" w:rsidRPr="004F4748" w:rsidRDefault="00444AA3" w:rsidP="00444AA3">
      <w:pPr>
        <w:spacing w:line="240" w:lineRule="auto"/>
        <w:rPr>
          <w:sz w:val="16"/>
        </w:rPr>
      </w:pPr>
      <w:r w:rsidRPr="004F4748">
        <w:rPr>
          <w:sz w:val="16"/>
        </w:rPr>
        <w:t xml:space="preserve">No country should relish waging another cold war. Yet a </w:t>
      </w:r>
      <w:r w:rsidRPr="004F4748">
        <w:rPr>
          <w:rStyle w:val="StyleUnderline"/>
          <w:highlight w:val="green"/>
        </w:rPr>
        <w:t>cold war is already being waged</w:t>
      </w:r>
      <w:r w:rsidRPr="004F4748">
        <w:rPr>
          <w:rStyle w:val="StyleUnderline"/>
        </w:rPr>
        <w:t xml:space="preserve"> against the United States </w:t>
      </w:r>
      <w:r w:rsidRPr="004F4748">
        <w:rPr>
          <w:rStyle w:val="StyleUnderline"/>
          <w:highlight w:val="green"/>
        </w:rPr>
        <w:t>by China’s leaders. Rather than denying</w:t>
      </w:r>
      <w:r w:rsidRPr="004F4748">
        <w:rPr>
          <w:rStyle w:val="StyleUnderline"/>
        </w:rPr>
        <w:t xml:space="preserve"> the existence of this </w:t>
      </w:r>
      <w:r w:rsidRPr="004F4748">
        <w:rPr>
          <w:rStyle w:val="StyleUnderline"/>
          <w:highlight w:val="green"/>
        </w:rPr>
        <w:t>struggle, Washington should own it</w:t>
      </w:r>
      <w:r w:rsidRPr="004F4748">
        <w:rPr>
          <w:rStyle w:val="StyleUnderline"/>
        </w:rPr>
        <w:t xml:space="preserve"> and win it. </w:t>
      </w:r>
      <w:r w:rsidRPr="004F4748">
        <w:rPr>
          <w:rStyle w:val="StyleUnderline"/>
          <w:highlight w:val="green"/>
        </w:rPr>
        <w:t>Lukewarm statements</w:t>
      </w:r>
      <w:r w:rsidRPr="004F4748">
        <w:rPr>
          <w:rStyle w:val="StyleUnderline"/>
        </w:rPr>
        <w:t xml:space="preserve"> that pretend as if there is no cold war perversely </w:t>
      </w:r>
      <w:r w:rsidRPr="004F4748">
        <w:rPr>
          <w:rStyle w:val="StyleUnderline"/>
          <w:highlight w:val="green"/>
        </w:rPr>
        <w:t>court</w:t>
      </w:r>
      <w:r w:rsidRPr="004F4748">
        <w:rPr>
          <w:rStyle w:val="StyleUnderline"/>
        </w:rPr>
        <w:t xml:space="preserve"> a </w:t>
      </w:r>
      <w:r w:rsidRPr="004F4748">
        <w:rPr>
          <w:rStyle w:val="Emphasis"/>
          <w:highlight w:val="green"/>
        </w:rPr>
        <w:t>hot war</w:t>
      </w:r>
      <w:r w:rsidRPr="004F4748">
        <w:rPr>
          <w:rStyle w:val="StyleUnderline"/>
        </w:rPr>
        <w:t xml:space="preserve">; they </w:t>
      </w:r>
      <w:r w:rsidRPr="004F4748">
        <w:rPr>
          <w:rStyle w:val="Emphasis"/>
          <w:highlight w:val="green"/>
        </w:rPr>
        <w:t>signal complacency</w:t>
      </w:r>
      <w:r w:rsidRPr="004F4748">
        <w:rPr>
          <w:rStyle w:val="StyleUnderline"/>
        </w:rPr>
        <w:t xml:space="preserve"> to the American people and conciliation to Chinese leaders</w:t>
      </w:r>
      <w:r w:rsidRPr="004F4748">
        <w:rPr>
          <w:sz w:val="16"/>
        </w:rPr>
        <w:t xml:space="preserve">. Like the original Cold War, the new cold war will not be won through half measures or timid rhetoric. Victory requires openly admitting that </w:t>
      </w:r>
      <w:r w:rsidRPr="004F4748">
        <w:rPr>
          <w:rStyle w:val="StyleUnderline"/>
        </w:rPr>
        <w:t xml:space="preserve">a </w:t>
      </w:r>
      <w:r w:rsidRPr="004F4748">
        <w:rPr>
          <w:rStyle w:val="Emphasis"/>
          <w:highlight w:val="green"/>
        </w:rPr>
        <w:t>totalitarian regime</w:t>
      </w:r>
      <w:r w:rsidRPr="004F4748">
        <w:rPr>
          <w:rStyle w:val="StyleUnderline"/>
        </w:rPr>
        <w:t xml:space="preserve"> that </w:t>
      </w:r>
      <w:r w:rsidRPr="004F4748">
        <w:rPr>
          <w:rStyle w:val="Emphasis"/>
          <w:highlight w:val="green"/>
        </w:rPr>
        <w:t>commits genocide, fuels conflict</w:t>
      </w:r>
      <w:r w:rsidRPr="004F4748">
        <w:rPr>
          <w:rStyle w:val="StyleUnderline"/>
        </w:rPr>
        <w:t xml:space="preserve">, and </w:t>
      </w:r>
      <w:r w:rsidRPr="004F4748">
        <w:rPr>
          <w:rStyle w:val="Emphasis"/>
          <w:highlight w:val="green"/>
        </w:rPr>
        <w:t>threatens war</w:t>
      </w:r>
      <w:r w:rsidRPr="004F4748">
        <w:rPr>
          <w:rStyle w:val="StyleUnderline"/>
        </w:rPr>
        <w:t xml:space="preserve"> will never be a reliable partner.</w:t>
      </w:r>
      <w:r w:rsidRPr="004F4748">
        <w:rPr>
          <w:sz w:val="16"/>
        </w:rPr>
        <w:t xml:space="preserve"> Like the discredited détente policies that Washington adopted in the 1970s to deal with the Soviet Union, the current approach will yield little cooperation from Chinese leaders while fortifying their conviction that they can destabilize the world with impunity.</w:t>
      </w:r>
    </w:p>
    <w:p w14:paraId="167C6C3F" w14:textId="77777777" w:rsidR="00444AA3" w:rsidRPr="004F4748" w:rsidRDefault="00444AA3" w:rsidP="00444AA3">
      <w:pPr>
        <w:spacing w:line="240" w:lineRule="auto"/>
        <w:rPr>
          <w:sz w:val="16"/>
        </w:rPr>
      </w:pPr>
      <w:r w:rsidRPr="004F4748">
        <w:rPr>
          <w:sz w:val="16"/>
        </w:rPr>
        <w:t>BIDEN’S NEW BASELINE</w:t>
      </w:r>
    </w:p>
    <w:p w14:paraId="3E515918" w14:textId="77777777" w:rsidR="00444AA3" w:rsidRPr="004F4748" w:rsidRDefault="00444AA3" w:rsidP="00444AA3">
      <w:pPr>
        <w:spacing w:line="240" w:lineRule="auto"/>
        <w:rPr>
          <w:sz w:val="16"/>
        </w:rPr>
      </w:pPr>
      <w:r w:rsidRPr="004F4748">
        <w:rPr>
          <w:sz w:val="16"/>
        </w:rPr>
        <w:t>The administration’s China policy initially showed promise. President Joe Biden maintained the tariffs that President Donald Trump had imposed on Chinese exports in response to the rampant theft of U.S. intellectual property. He renewed, with some adjustments, the executive orders Trump had issued to restrict investment in certain companies affiliated with the Chinese military and to block the import of Chinese technologies deemed a national security threat. In a particularly important step, in October 2022, Biden significantly expanded the Trump administration’s controls on the export of high-end semiconductors and the equipment used to make them, slowing Beijing’s plans to dominate the manufacturing of advanced microchips. Across Asia, Biden’s diplomats pulled longtime allies and newer partners closer together. They organized the first summits of the Quad, or Quadrilateral Security Dialogue, bringing together the leaders of Australia, India, Japan, and the United States, and convened high-profile trilateral summits with the leaders of Japan and South Korea. Biden also unveiled AUKUS, a defense pact among Australia, the United Kingdom, and the United States.</w:t>
      </w:r>
    </w:p>
    <w:p w14:paraId="51D3CE00" w14:textId="77777777" w:rsidR="00444AA3" w:rsidRPr="004F4748" w:rsidRDefault="00444AA3" w:rsidP="00444AA3">
      <w:pPr>
        <w:spacing w:line="240" w:lineRule="auto"/>
        <w:rPr>
          <w:rStyle w:val="StyleUnderline"/>
        </w:rPr>
      </w:pPr>
      <w:r w:rsidRPr="004F4748">
        <w:rPr>
          <w:sz w:val="16"/>
        </w:rPr>
        <w:t xml:space="preserve">As it turned out, however, aggression would come from the opposite direction, in Europe. Less than three weeks before invading Ukraine, Russian President Vladimir </w:t>
      </w:r>
      <w:r w:rsidRPr="004F4748">
        <w:rPr>
          <w:rStyle w:val="StyleUnderline"/>
          <w:highlight w:val="green"/>
        </w:rPr>
        <w:t>Putin</w:t>
      </w:r>
      <w:r w:rsidRPr="004F4748">
        <w:rPr>
          <w:sz w:val="16"/>
        </w:rPr>
        <w:t xml:space="preserve"> had </w:t>
      </w:r>
      <w:r w:rsidRPr="004F4748">
        <w:rPr>
          <w:rStyle w:val="StyleUnderline"/>
          <w:highlight w:val="green"/>
        </w:rPr>
        <w:t>signed a</w:t>
      </w:r>
      <w:r w:rsidRPr="004F4748">
        <w:rPr>
          <w:rStyle w:val="StyleUnderline"/>
        </w:rPr>
        <w:t xml:space="preserve"> “no limits” </w:t>
      </w:r>
      <w:r w:rsidRPr="004F4748">
        <w:rPr>
          <w:rStyle w:val="StyleUnderline"/>
          <w:highlight w:val="green"/>
        </w:rPr>
        <w:t>security pact with Xi</w:t>
      </w:r>
      <w:r w:rsidRPr="004F4748">
        <w:rPr>
          <w:rStyle w:val="StyleUnderline"/>
        </w:rPr>
        <w:t xml:space="preserve"> in Beijing.</w:t>
      </w:r>
      <w:r w:rsidRPr="004F4748">
        <w:rPr>
          <w:sz w:val="16"/>
        </w:rPr>
        <w:t xml:space="preserve"> In a prudent step after the invasion, Biden drew a redline by warning Xi in a video call that the U.S. government would impose sweeping sanctions if China provided </w:t>
      </w:r>
      <w:r w:rsidRPr="004F4748">
        <w:rPr>
          <w:sz w:val="16"/>
        </w:rPr>
        <w:lastRenderedPageBreak/>
        <w:t xml:space="preserve">“material support” to Moscow. </w:t>
      </w:r>
      <w:r w:rsidRPr="004F4748">
        <w:rPr>
          <w:rStyle w:val="StyleUnderline"/>
          <w:highlight w:val="green"/>
        </w:rPr>
        <w:t>Xi</w:t>
      </w:r>
      <w:r w:rsidRPr="004F4748">
        <w:rPr>
          <w:rStyle w:val="StyleUnderline"/>
        </w:rPr>
        <w:t xml:space="preserve"> nonetheless </w:t>
      </w:r>
      <w:r w:rsidRPr="004F4748">
        <w:rPr>
          <w:rStyle w:val="StyleUnderline"/>
          <w:highlight w:val="green"/>
        </w:rPr>
        <w:t>found</w:t>
      </w:r>
      <w:r w:rsidRPr="004F4748">
        <w:rPr>
          <w:rStyle w:val="StyleUnderline"/>
        </w:rPr>
        <w:t xml:space="preserve"> plenty of </w:t>
      </w:r>
      <w:r w:rsidRPr="004F4748">
        <w:rPr>
          <w:rStyle w:val="StyleUnderline"/>
          <w:highlight w:val="green"/>
        </w:rPr>
        <w:t>ways to support</w:t>
      </w:r>
      <w:r w:rsidRPr="004F4748">
        <w:rPr>
          <w:rStyle w:val="StyleUnderline"/>
        </w:rPr>
        <w:t xml:space="preserve"> the </w:t>
      </w:r>
      <w:r w:rsidRPr="004F4748">
        <w:rPr>
          <w:rStyle w:val="Emphasis"/>
          <w:highlight w:val="green"/>
        </w:rPr>
        <w:t>Russian war machine,</w:t>
      </w:r>
      <w:r w:rsidRPr="004F4748">
        <w:rPr>
          <w:sz w:val="16"/>
        </w:rPr>
        <w:t xml:space="preserve"> </w:t>
      </w:r>
      <w:r w:rsidRPr="004F4748">
        <w:rPr>
          <w:rStyle w:val="StyleUnderline"/>
        </w:rPr>
        <w:t>sending semiconductors, unarmed drones, gunpowder, and other wares. China also supplied Moscow with badly needed money in exchange for major shipments of Russian oil. Chinese officials</w:t>
      </w:r>
      <w:r w:rsidRPr="004F4748">
        <w:rPr>
          <w:sz w:val="16"/>
        </w:rPr>
        <w:t xml:space="preserve">, according to the U.S. State Department, </w:t>
      </w:r>
      <w:r w:rsidRPr="004F4748">
        <w:rPr>
          <w:rStyle w:val="StyleUnderline"/>
        </w:rPr>
        <w:t>even spent more money on pro-Russian propaganda worldwide than Russia itself was spending.</w:t>
      </w:r>
    </w:p>
    <w:p w14:paraId="4592BF80" w14:textId="77777777" w:rsidR="00444AA3" w:rsidRPr="004F4748" w:rsidRDefault="00444AA3" w:rsidP="00444AA3">
      <w:pPr>
        <w:spacing w:line="240" w:lineRule="auto"/>
        <w:rPr>
          <w:sz w:val="16"/>
        </w:rPr>
      </w:pPr>
      <w:r w:rsidRPr="004F4748">
        <w:rPr>
          <w:rStyle w:val="StyleUnderline"/>
        </w:rPr>
        <w:t xml:space="preserve">Beijing was also </w:t>
      </w:r>
      <w:r w:rsidRPr="004F4748">
        <w:rPr>
          <w:rStyle w:val="StyleUnderline"/>
          <w:highlight w:val="green"/>
        </w:rPr>
        <w:t>coordinating</w:t>
      </w:r>
      <w:r w:rsidRPr="004F4748">
        <w:rPr>
          <w:rStyle w:val="StyleUnderline"/>
        </w:rPr>
        <w:t xml:space="preserve"> more closely </w:t>
      </w:r>
      <w:r w:rsidRPr="004F4748">
        <w:rPr>
          <w:rStyle w:val="StyleUnderline"/>
          <w:highlight w:val="green"/>
        </w:rPr>
        <w:t>with Iran and No</w:t>
      </w:r>
      <w:r w:rsidRPr="004F4748">
        <w:rPr>
          <w:sz w:val="16"/>
        </w:rPr>
        <w:t>rth</w:t>
      </w:r>
      <w:r w:rsidRPr="004F4748">
        <w:rPr>
          <w:rStyle w:val="StyleUnderline"/>
        </w:rPr>
        <w:t xml:space="preserve"> </w:t>
      </w:r>
      <w:r w:rsidRPr="004F4748">
        <w:rPr>
          <w:rStyle w:val="StyleUnderline"/>
          <w:highlight w:val="green"/>
        </w:rPr>
        <w:t>Ko</w:t>
      </w:r>
      <w:r w:rsidRPr="004F4748">
        <w:rPr>
          <w:sz w:val="16"/>
        </w:rPr>
        <w:t>rea</w:t>
      </w:r>
      <w:r w:rsidRPr="004F4748">
        <w:rPr>
          <w:rStyle w:val="StyleUnderline"/>
        </w:rPr>
        <w:t xml:space="preserve">, even </w:t>
      </w:r>
      <w:r w:rsidRPr="004F4748">
        <w:rPr>
          <w:rStyle w:val="StyleUnderline"/>
          <w:highlight w:val="green"/>
        </w:rPr>
        <w:t>as those regimes sent</w:t>
      </w:r>
      <w:r w:rsidRPr="004F4748">
        <w:rPr>
          <w:rStyle w:val="StyleUnderline"/>
        </w:rPr>
        <w:t xml:space="preserve"> </w:t>
      </w:r>
      <w:r w:rsidRPr="004F4748">
        <w:rPr>
          <w:rStyle w:val="StyleUnderline"/>
          <w:highlight w:val="green"/>
        </w:rPr>
        <w:t>weapons</w:t>
      </w:r>
      <w:r w:rsidRPr="004F4748">
        <w:rPr>
          <w:rStyle w:val="StyleUnderline"/>
        </w:rPr>
        <w:t xml:space="preserve"> to help Moscow wage war in Europe. </w:t>
      </w:r>
      <w:r w:rsidRPr="004F4748">
        <w:rPr>
          <w:sz w:val="16"/>
        </w:rPr>
        <w:t>Yet Washington was pursuing siloed policies—simultaneously resisting Russia, appeasing Iran, containing North Korea, and pursuing a mix of rivalry and engagement with China—that added up to something manifestly incoherent. Indeed, the situation that Xi had forecast at the start of the Biden administration was becoming a reality: “The most important characteristic of the world is, in a word, ‘chaos,’ and this trend appears likely to continue,” Xi told a seminar of high-level Communist Party officials in January 2021. Xi made clear that this was a useful development for China. “The times and trends are on our side,” he said, adding, “Overall, the opportunities outweigh the challenges.” By March 2023, Xi had revealed that he saw himself not just as a beneficiary of worldwide turmoil but also as one of its architects. “Right now, there are changes, the likes of which we haven’t seen for 100 years,” he said to Putin on camera while wrapping up a visit to the Kremlin. “And we are the ones driving these changes together.”</w:t>
      </w:r>
    </w:p>
    <w:p w14:paraId="29C961C0" w14:textId="77777777" w:rsidR="00444AA3" w:rsidRPr="004F4748" w:rsidRDefault="00444AA3" w:rsidP="00444AA3">
      <w:pPr>
        <w:spacing w:line="240" w:lineRule="auto"/>
        <w:rPr>
          <w:sz w:val="16"/>
        </w:rPr>
      </w:pPr>
      <w:r w:rsidRPr="004F4748">
        <w:rPr>
          <w:sz w:val="16"/>
        </w:rPr>
        <w:t>If ever the time was ripe to call out Beijing for fomenting chaos and to start systematically imposing costs on the country in response, it was early 2023. Biden, inexplicably, was doing the opposite. On February 1, residents of Montana spotted a massive, white sphere drifting eastward. The administration was already tracking the Chinese spy balloon but had been planning to let it pass overhead without notifying the public. Under political pressure, Biden ordered the balloon shot down once it reached the Atlantic Ocean, and Secretary of State Antony Blinken postponed a scheduled trip to Beijing to protest the intrusion. Press reports suggested the administration had kept quiet about the balloon in order to gather intelligence about it. But a troubling pattern of downplaying affronts by Beijing would persist in other contexts.</w:t>
      </w:r>
    </w:p>
    <w:p w14:paraId="2DB7CAD5" w14:textId="77777777" w:rsidR="00444AA3" w:rsidRPr="004F4748" w:rsidRDefault="00444AA3" w:rsidP="00444AA3">
      <w:pPr>
        <w:spacing w:line="240" w:lineRule="auto"/>
        <w:rPr>
          <w:sz w:val="16"/>
        </w:rPr>
      </w:pPr>
      <w:r w:rsidRPr="004F4748">
        <w:rPr>
          <w:sz w:val="16"/>
        </w:rPr>
        <w:t>In June 2023, leaks to the press revealed that Beijing, in a remarkable echo of the Cold War, was planning to build a joint military training base in Cuba and had already developed a signals intelligence facility there targeting the United States. After a National Security Council spokesperson called reports about the spy facility inaccurate, a White House official speaking anonymously to the press minimized them by suggesting that Chinese spying from Cuba was “not a new development.” The administration also greeted with a shrug new evidence suggesting that COVID-19 may have initially spread after it accidentally leaked from a Chinese laboratory. If the virus, which has led to the deaths of an estimated 27 million people worldwide, turns out to have been artificially enhanced before it escaped, the revelation would mark a turning point in human history on par with the advent of nuclear weapons—a situation that already cries out for U.S. leadership to govern dangerous biological research worldwide.</w:t>
      </w:r>
    </w:p>
    <w:p w14:paraId="7EED1D2D" w14:textId="77777777" w:rsidR="00444AA3" w:rsidRPr="004F4748" w:rsidRDefault="00444AA3" w:rsidP="00444AA3">
      <w:pPr>
        <w:spacing w:line="240" w:lineRule="auto"/>
        <w:rPr>
          <w:sz w:val="16"/>
        </w:rPr>
      </w:pPr>
      <w:r w:rsidRPr="004F4748">
        <w:rPr>
          <w:sz w:val="16"/>
        </w:rPr>
        <w:t xml:space="preserve">In the spring of 2023, as Beijing’s actions grew bolder, Biden initiated what the White House termed an “all </w:t>
      </w:r>
      <w:proofErr w:type="gramStart"/>
      <w:r w:rsidRPr="004F4748">
        <w:rPr>
          <w:sz w:val="16"/>
        </w:rPr>
        <w:t>hands on</w:t>
      </w:r>
      <w:proofErr w:type="gramEnd"/>
      <w:r w:rsidRPr="004F4748">
        <w:rPr>
          <w:sz w:val="16"/>
        </w:rPr>
        <w:t xml:space="preserve"> deck” diplomatic campaign—not to impose costs on Beijing but to flatter it by dispatching five cabinet-level U.S. officials to China from May to August. Blinken’s June meeting with Xi symbolized the dynamic. Whereas Xi had sat amiably alongside the billionaire Bill Gates just days earlier, the U.S. secretary of state was seated off to the side as Xi held forth from the head of a table at the Great Hall of the People. For the first time in years, Xi appeared to have successfully positioned the United States as supplicant in the bilateral relationship.</w:t>
      </w:r>
    </w:p>
    <w:p w14:paraId="69853258" w14:textId="77777777" w:rsidR="00444AA3" w:rsidRPr="004F4748" w:rsidRDefault="00444AA3" w:rsidP="00444AA3">
      <w:pPr>
        <w:spacing w:line="240" w:lineRule="auto"/>
        <w:rPr>
          <w:sz w:val="16"/>
        </w:rPr>
      </w:pPr>
      <w:r w:rsidRPr="004F4748">
        <w:rPr>
          <w:sz w:val="16"/>
        </w:rPr>
        <w:t>What did the United States get in return for all this diplomacy? In the Biden administration’s tally, the benefits included a promise by Beijing to resume military-to-military talks (which Beijing had unilaterally suspended), a new dialogue on the responsible use of artificial intelligence (technology that Beijing is already weaponizing against the American people by spreading fake images and other propaganda on social media), and tentative cooperation to stem the flood of precursor chemicals fueling the fentanyl crisis in the United States (chemicals that are supplied mainly by Chinese companies).</w:t>
      </w:r>
    </w:p>
    <w:p w14:paraId="35E9427F" w14:textId="77777777" w:rsidR="00444AA3" w:rsidRPr="004F4748" w:rsidRDefault="00444AA3" w:rsidP="00444AA3">
      <w:pPr>
        <w:spacing w:line="240" w:lineRule="auto"/>
        <w:rPr>
          <w:sz w:val="16"/>
        </w:rPr>
      </w:pPr>
      <w:r w:rsidRPr="004F4748">
        <w:rPr>
          <w:sz w:val="16"/>
        </w:rPr>
        <w:t>Any doubts that Xi saw the American posture as one of weakness were dispelled after Hamas’s October 7 massacre in Israel. Beijing exploited the attack by serving up endless anti-Israeli and anti-American propaganda through TikTok, whose algorithms are subject to control by the Chinese Communist Party (CCP). Chinese diplomats, like Russian ones, met with Hamas’s leaders and provided diplomatic cover for the terrorist group, vetoing UN Security Council resolutions that would have condemned Hamas. And there is little sign Beijing has done anything, despite Washington’s requests, to help rein in attacks carried out by the Houthis on commercial vessels and U.S. warships in the Red Sea—attacks conducted by the Yemeni rebel group using Iranian missiles, including ones with technology pioneered by China. (Chinese ships, unsurprisingly, are usually granted free passage through the kill zone.)</w:t>
      </w:r>
    </w:p>
    <w:p w14:paraId="50A8C486" w14:textId="77777777" w:rsidR="00444AA3" w:rsidRPr="004F4748" w:rsidRDefault="00444AA3" w:rsidP="00444AA3">
      <w:pPr>
        <w:spacing w:line="240" w:lineRule="auto"/>
        <w:rPr>
          <w:sz w:val="16"/>
        </w:rPr>
      </w:pPr>
      <w:r w:rsidRPr="004F4748">
        <w:rPr>
          <w:sz w:val="16"/>
        </w:rPr>
        <w:t>Whether Xi is acting opportunistically or according to a grand design—or, almost certainly, both—it is clear he sees advantage in stoking crises that he hopes will exhaust the United States and its allies. In a sobering Oval Office address in mid-October, Biden seemed to grasp the severity of the situation. “We’re facing an inflection point in history—one of those moments where the decisions we make today are going to determine the future for decades to come,” he said. Yet bizarrely—indeed, provocatively—he made no mention of China, the chief sponsor of the aggressors he did call out in the speech: Iran, North Korea, and Russia. Through omission, Biden gave Beijing a pass.</w:t>
      </w:r>
    </w:p>
    <w:p w14:paraId="75881FF8" w14:textId="77777777" w:rsidR="00444AA3" w:rsidRPr="004F4748" w:rsidRDefault="00444AA3" w:rsidP="00444AA3">
      <w:pPr>
        <w:spacing w:line="240" w:lineRule="auto"/>
        <w:rPr>
          <w:sz w:val="16"/>
        </w:rPr>
      </w:pPr>
      <w:r w:rsidRPr="004F4748">
        <w:rPr>
          <w:sz w:val="16"/>
        </w:rPr>
        <w:t>THAT ’70S SHOW</w:t>
      </w:r>
    </w:p>
    <w:p w14:paraId="023F5E64" w14:textId="77777777" w:rsidR="00444AA3" w:rsidRPr="004F4748" w:rsidRDefault="00444AA3" w:rsidP="00444AA3">
      <w:pPr>
        <w:spacing w:line="240" w:lineRule="auto"/>
        <w:rPr>
          <w:sz w:val="16"/>
        </w:rPr>
      </w:pPr>
      <w:r w:rsidRPr="004F4748">
        <w:rPr>
          <w:sz w:val="16"/>
        </w:rPr>
        <w:t xml:space="preserve">The current moment bears an uncanny resemblance to the 1970s. The Soviet Union was undermining U.S. interests across the world, offering no warning of its ally Egypt’s 1973 surprise attack on Israel; aiding communists in Angola, Portugal, and Vietnam; and rapidly expanding its nuclear arsenal and investing heavily in its conventional military. These were the bitter fruits of détente—a set of policies pioneered by President Richard Nixon and his top foreign policy adviser, Henry Kissinger, who stayed on and continued the approach under President Gerald Ford. By using pressure and inducement, as well as downplaying ideological differences, the United States tried to lure the Russians into a </w:t>
      </w:r>
      <w:r w:rsidRPr="004F4748">
        <w:rPr>
          <w:sz w:val="16"/>
        </w:rPr>
        <w:lastRenderedPageBreak/>
        <w:t>stable equilibrium of global power. Under détente, Washington slashed defense spending and soft-pedaled Moscow’s human rights affronts. The working assumption was that the Soviet Union’s appetite for destabilizing actions abroad would somehow be self-limiting.</w:t>
      </w:r>
    </w:p>
    <w:p w14:paraId="5414C804" w14:textId="77777777" w:rsidR="00444AA3" w:rsidRPr="004F4748" w:rsidRDefault="00444AA3" w:rsidP="00444AA3">
      <w:pPr>
        <w:spacing w:line="240" w:lineRule="auto"/>
        <w:rPr>
          <w:sz w:val="16"/>
        </w:rPr>
      </w:pPr>
      <w:r w:rsidRPr="004F4748">
        <w:rPr>
          <w:sz w:val="16"/>
        </w:rPr>
        <w:t>But the Russians had their own ideas about the utility of détente. As the historian John Lewis Gaddis observed, the Soviets “might have viewed détente as their own instrument for inducing complacency in the West while they finished assembling the ultimate means of applying pressure—their emergence as a full-scale military rival of the United States.” Nixon and Kissinger thought détente would secure Soviet help in managing crises around the world and, as Gaddis put it, “enmesh the U.S.S.R. in a network of economic relationships that would make it difficult, if not impossible, for the Russians to take actions in the future detrimental to Western interests.” But the policy failed to achieve its goals.</w:t>
      </w:r>
    </w:p>
    <w:p w14:paraId="3C4A294E" w14:textId="77777777" w:rsidR="00444AA3" w:rsidRPr="004F4748" w:rsidRDefault="00444AA3" w:rsidP="00444AA3">
      <w:pPr>
        <w:spacing w:line="240" w:lineRule="auto"/>
        <w:rPr>
          <w:sz w:val="16"/>
        </w:rPr>
      </w:pPr>
      <w:r w:rsidRPr="004F4748">
        <w:rPr>
          <w:sz w:val="16"/>
        </w:rPr>
        <w:t>President Jimmy Carter came into office in 1977 intending to keep détente in place, but the policy didn’t work for him either. His attempt to “de-link” Soviet actions that hurt U.S. interests from Soviet cooperation on arms control ultimately yielded setbacks in both categories. The Soviets became more aggressive globally, and a wary U.S. Congress, having lost faith in Moscow’s sincerity, declined to ratify SALT II, the arms control treaty that Carter’s team had painstakingly negotiated. Meanwhile, Zbigniew Brzezinski, Carter’s national security adviser, had grown increasingly skeptical of détente. Brzezinski felt that a turning point had come in 1978, after the Soviets sponsored thousands of Cuban soldiers to wage violent revolution in the Horn of Africa, supporting Ethiopia in its war with Somalia. The Soviet invasion of Afghanistan the following year was “the final nail in the coffin” for arms control talks, Brzezinski wrote in his journal—and for the broader policy of détente.</w:t>
      </w:r>
    </w:p>
    <w:p w14:paraId="041F7CBE" w14:textId="77777777" w:rsidR="00444AA3" w:rsidRPr="004F4748" w:rsidRDefault="00444AA3" w:rsidP="00444AA3">
      <w:pPr>
        <w:spacing w:line="240" w:lineRule="auto"/>
        <w:rPr>
          <w:sz w:val="16"/>
        </w:rPr>
      </w:pPr>
      <w:r w:rsidRPr="004F4748">
        <w:rPr>
          <w:sz w:val="16"/>
        </w:rPr>
        <w:t>By the time President Ronald Reagan entered the White House, in 1981, Nixon and Kissinger’s invention was on its last legs. “Détente’s been a one-way street that the Soviet Union has used to pursue its aims,” Reagan stated flatly in his first press conference as president, effectively burying the concept.</w:t>
      </w:r>
    </w:p>
    <w:p w14:paraId="47012B9D" w14:textId="77777777" w:rsidR="00444AA3" w:rsidRPr="004F4748" w:rsidRDefault="00444AA3" w:rsidP="00444AA3">
      <w:pPr>
        <w:spacing w:line="240" w:lineRule="auto"/>
        <w:rPr>
          <w:sz w:val="16"/>
        </w:rPr>
      </w:pPr>
      <w:r w:rsidRPr="004F4748">
        <w:rPr>
          <w:sz w:val="16"/>
        </w:rPr>
        <w:t>Reagan sought to win, not merely manage, the Cold War. In a sharp departure from his immediate predecessors, he spoke candidly about the nature of the Soviet threat, recognizing that autocrats often bully democracies into silence by depicting honesty as a form of aggression. In 1987, when Reagan was preparing to give a speech within sight of the Berlin Wall, some of his aides begged him to remove a phrase they found gratuitously provocative. Wisely, he overruled them and delivered the most iconic line of his presidency: “Mr. Gorbachev, tear down this wall.”</w:t>
      </w:r>
    </w:p>
    <w:p w14:paraId="12F2EE6B" w14:textId="77777777" w:rsidR="00444AA3" w:rsidRPr="004F4748" w:rsidRDefault="00444AA3" w:rsidP="00444AA3">
      <w:pPr>
        <w:spacing w:line="240" w:lineRule="auto"/>
        <w:rPr>
          <w:sz w:val="16"/>
        </w:rPr>
      </w:pPr>
      <w:r w:rsidRPr="004F4748">
        <w:rPr>
          <w:sz w:val="16"/>
        </w:rPr>
        <w:t>THE SMOKELESS WAR</w:t>
      </w:r>
    </w:p>
    <w:p w14:paraId="0CB1442F" w14:textId="77777777" w:rsidR="00444AA3" w:rsidRPr="004F4748" w:rsidRDefault="00444AA3" w:rsidP="00444AA3">
      <w:pPr>
        <w:spacing w:line="240" w:lineRule="auto"/>
        <w:rPr>
          <w:sz w:val="16"/>
        </w:rPr>
      </w:pPr>
      <w:r w:rsidRPr="004F4748">
        <w:rPr>
          <w:sz w:val="16"/>
        </w:rPr>
        <w:t>Washington must adopt a similar attitude today and try harder to disseminate truthful information within China itself and to make it possible for Chinese citizens to communicate securely with one another. Tearing down—or at least blowing holes in—the “Great Firewall” of China must become as central to Washington’s approach today as removing the Berlin Wall was for Reagan’s.</w:t>
      </w:r>
    </w:p>
    <w:p w14:paraId="0791733A" w14:textId="77777777" w:rsidR="00444AA3" w:rsidRPr="004F4748" w:rsidRDefault="00444AA3" w:rsidP="00444AA3">
      <w:pPr>
        <w:spacing w:line="240" w:lineRule="auto"/>
        <w:rPr>
          <w:sz w:val="16"/>
        </w:rPr>
      </w:pPr>
      <w:r w:rsidRPr="004F4748">
        <w:rPr>
          <w:rStyle w:val="StyleUnderline"/>
          <w:highlight w:val="green"/>
        </w:rPr>
        <w:t>Beijing is waging a bitter info</w:t>
      </w:r>
      <w:r w:rsidRPr="004F4748">
        <w:rPr>
          <w:rStyle w:val="StyleUnderline"/>
        </w:rPr>
        <w:t xml:space="preserve">rmation </w:t>
      </w:r>
      <w:r w:rsidRPr="004F4748">
        <w:rPr>
          <w:rStyle w:val="StyleUnderline"/>
          <w:highlight w:val="green"/>
        </w:rPr>
        <w:t>war</w:t>
      </w:r>
      <w:r w:rsidRPr="004F4748">
        <w:rPr>
          <w:rStyle w:val="StyleUnderline"/>
        </w:rPr>
        <w:t xml:space="preserve"> against the U</w:t>
      </w:r>
      <w:r w:rsidRPr="004F4748">
        <w:rPr>
          <w:sz w:val="16"/>
        </w:rPr>
        <w:t xml:space="preserve">nited </w:t>
      </w:r>
      <w:r w:rsidRPr="004F4748">
        <w:rPr>
          <w:rStyle w:val="StyleUnderline"/>
        </w:rPr>
        <w:t>S</w:t>
      </w:r>
      <w:r w:rsidRPr="004F4748">
        <w:rPr>
          <w:sz w:val="16"/>
        </w:rPr>
        <w:t xml:space="preserve">tates—which is losing, despite its natural advantages. </w:t>
      </w:r>
      <w:r w:rsidRPr="004F4748">
        <w:rPr>
          <w:rStyle w:val="StyleUnderline"/>
          <w:highlight w:val="green"/>
        </w:rPr>
        <w:t>Xi and</w:t>
      </w:r>
      <w:r w:rsidRPr="004F4748">
        <w:rPr>
          <w:rStyle w:val="StyleUnderline"/>
        </w:rPr>
        <w:t xml:space="preserve"> his inner </w:t>
      </w:r>
      <w:r w:rsidRPr="004F4748">
        <w:rPr>
          <w:rStyle w:val="StyleUnderline"/>
          <w:highlight w:val="green"/>
        </w:rPr>
        <w:t>circle see</w:t>
      </w:r>
      <w:r w:rsidRPr="004F4748">
        <w:rPr>
          <w:rStyle w:val="StyleUnderline"/>
        </w:rPr>
        <w:t xml:space="preserve"> themselves as </w:t>
      </w:r>
      <w:r w:rsidRPr="004F4748">
        <w:rPr>
          <w:rStyle w:val="Emphasis"/>
          <w:highlight w:val="green"/>
        </w:rPr>
        <w:t>fighting an existential</w:t>
      </w:r>
      <w:r w:rsidRPr="004F4748">
        <w:rPr>
          <w:rStyle w:val="StyleUnderline"/>
        </w:rPr>
        <w:t xml:space="preserve"> ideological </w:t>
      </w:r>
      <w:r w:rsidRPr="004F4748">
        <w:rPr>
          <w:rStyle w:val="Emphasis"/>
          <w:highlight w:val="green"/>
        </w:rPr>
        <w:t>campaign</w:t>
      </w:r>
      <w:r w:rsidRPr="004F4748">
        <w:rPr>
          <w:rStyle w:val="StyleUnderline"/>
        </w:rPr>
        <w:t xml:space="preserve"> against the West,</w:t>
      </w:r>
      <w:r w:rsidRPr="004F4748">
        <w:rPr>
          <w:sz w:val="16"/>
        </w:rPr>
        <w:t xml:space="preserve"> as </w:t>
      </w:r>
      <w:r w:rsidRPr="004F4748">
        <w:rPr>
          <w:rStyle w:val="StyleUnderline"/>
        </w:rPr>
        <w:t>Xi’s words</w:t>
      </w:r>
      <w:r w:rsidRPr="004F4748">
        <w:rPr>
          <w:sz w:val="16"/>
        </w:rPr>
        <w:t xml:space="preserve"> from an official publication in 2014 make clear:</w:t>
      </w:r>
    </w:p>
    <w:p w14:paraId="71FE3BBA" w14:textId="77777777" w:rsidR="00444AA3" w:rsidRPr="004F4748" w:rsidRDefault="00444AA3" w:rsidP="00444AA3">
      <w:pPr>
        <w:spacing w:line="240" w:lineRule="auto"/>
        <w:ind w:left="720"/>
        <w:rPr>
          <w:rStyle w:val="StyleUnderline"/>
        </w:rPr>
      </w:pPr>
      <w:r w:rsidRPr="004F4748">
        <w:rPr>
          <w:rStyle w:val="StyleUnderline"/>
        </w:rPr>
        <w:t xml:space="preserve">The </w:t>
      </w:r>
      <w:r w:rsidRPr="004F4748">
        <w:rPr>
          <w:rStyle w:val="StyleUnderline"/>
          <w:highlight w:val="green"/>
        </w:rPr>
        <w:t>battle for “mind control” happens on a smokeless battlefield</w:t>
      </w:r>
      <w:r w:rsidRPr="004F4748">
        <w:rPr>
          <w:sz w:val="16"/>
        </w:rPr>
        <w:t>. It happens inside the domain of ideology. Whoever controls this battlefield can win hearts. They will have the initiative throughout the competition and combat</w:t>
      </w:r>
      <w:proofErr w:type="gramStart"/>
      <w:r w:rsidRPr="004F4748">
        <w:rPr>
          <w:sz w:val="16"/>
        </w:rPr>
        <w:t>. . . .</w:t>
      </w:r>
      <w:proofErr w:type="gramEnd"/>
      <w:r w:rsidRPr="004F4748">
        <w:rPr>
          <w:sz w:val="16"/>
        </w:rPr>
        <w:t xml:space="preserve"> When it comes to combat in the ideology domain, we don’t have any room for compromise or retreat. </w:t>
      </w:r>
      <w:r w:rsidRPr="004F4748">
        <w:rPr>
          <w:rStyle w:val="StyleUnderline"/>
        </w:rPr>
        <w:t>We must achieve total victory.</w:t>
      </w:r>
    </w:p>
    <w:p w14:paraId="41464F99" w14:textId="77777777" w:rsidR="00444AA3" w:rsidRPr="004F4748" w:rsidRDefault="00444AA3" w:rsidP="00444AA3">
      <w:pPr>
        <w:rPr>
          <w:b/>
          <w:bCs/>
          <w:u w:val="single"/>
        </w:rPr>
      </w:pPr>
    </w:p>
    <w:p w14:paraId="45650C06" w14:textId="06A5D34C" w:rsidR="00444AA3" w:rsidRPr="004F4748" w:rsidRDefault="00444AA3" w:rsidP="00444AA3">
      <w:pPr>
        <w:pStyle w:val="Heading3"/>
        <w:rPr>
          <w:rFonts w:cs="Calibri"/>
        </w:rPr>
      </w:pPr>
      <w:r>
        <w:rPr>
          <w:rFonts w:cs="Calibri"/>
        </w:rPr>
        <w:lastRenderedPageBreak/>
        <w:t xml:space="preserve">2AC - </w:t>
      </w:r>
      <w:r w:rsidRPr="004F4748">
        <w:rPr>
          <w:rFonts w:cs="Calibri"/>
        </w:rPr>
        <w:t xml:space="preserve">China </w:t>
      </w:r>
      <w:proofErr w:type="spellStart"/>
      <w:r w:rsidRPr="004F4748">
        <w:rPr>
          <w:rFonts w:cs="Calibri"/>
        </w:rPr>
        <w:t>Heg</w:t>
      </w:r>
      <w:proofErr w:type="spellEnd"/>
      <w:r w:rsidRPr="004F4748">
        <w:rPr>
          <w:rFonts w:cs="Calibri"/>
        </w:rPr>
        <w:t xml:space="preserve"> Bad </w:t>
      </w:r>
    </w:p>
    <w:p w14:paraId="508B1473" w14:textId="77777777" w:rsidR="00444AA3" w:rsidRPr="004F4748" w:rsidRDefault="00444AA3" w:rsidP="00444AA3">
      <w:pPr>
        <w:pStyle w:val="Heading4"/>
        <w:rPr>
          <w:rFonts w:cs="Calibri"/>
        </w:rPr>
      </w:pPr>
      <w:r w:rsidRPr="004F4748">
        <w:rPr>
          <w:rFonts w:cs="Calibri"/>
          <w:u w:val="single"/>
        </w:rPr>
        <w:t>Chinese-led order</w:t>
      </w:r>
      <w:r w:rsidRPr="004F4748">
        <w:rPr>
          <w:rFonts w:cs="Calibri"/>
        </w:rPr>
        <w:t xml:space="preserve"> causes </w:t>
      </w:r>
      <w:r w:rsidRPr="004F4748">
        <w:rPr>
          <w:rFonts w:cs="Calibri"/>
          <w:u w:val="single"/>
        </w:rPr>
        <w:t>extinction</w:t>
      </w:r>
    </w:p>
    <w:p w14:paraId="029C6A8E" w14:textId="77777777" w:rsidR="00444AA3" w:rsidRPr="004F4748" w:rsidRDefault="00444AA3" w:rsidP="00444AA3">
      <w:r w:rsidRPr="004F4748">
        <w:rPr>
          <w:b/>
          <w:sz w:val="26"/>
          <w:szCs w:val="26"/>
        </w:rPr>
        <w:t xml:space="preserve">Wang ’19 </w:t>
      </w:r>
      <w:r w:rsidRPr="004F4748">
        <w:t xml:space="preserve">[Fei-Ling; October 24; Professor at the Sam Nunn School of International Affairs, Ph.D. from the University of Pennsylvania; The Cipher Brief, “The China Order: A Challenge for the U.S. and the World,” </w:t>
      </w:r>
      <w:hyperlink r:id="rId16">
        <w:r w:rsidRPr="004F4748">
          <w:rPr>
            <w:color w:val="0563C1"/>
            <w:u w:val="single"/>
          </w:rPr>
          <w:t>https://www.thecipherbrief.com/column_article/the-china-order-a-challenge-for-the-u-s-and-the-world</w:t>
        </w:r>
      </w:hyperlink>
      <w:r w:rsidRPr="004F4748">
        <w:t>]</w:t>
      </w:r>
    </w:p>
    <w:p w14:paraId="45B076D8" w14:textId="77777777" w:rsidR="00444AA3" w:rsidRPr="004F4748" w:rsidRDefault="00444AA3" w:rsidP="00444AA3">
      <w:pPr>
        <w:rPr>
          <w:sz w:val="16"/>
          <w:szCs w:val="16"/>
        </w:rPr>
      </w:pPr>
      <w:r w:rsidRPr="004F4748">
        <w:rPr>
          <w:sz w:val="16"/>
          <w:szCs w:val="16"/>
        </w:rPr>
        <w:t xml:space="preserve">It is no longer hard to see that </w:t>
      </w:r>
      <w:r w:rsidRPr="004F4748">
        <w:rPr>
          <w:u w:val="single"/>
        </w:rPr>
        <w:t xml:space="preserve">the </w:t>
      </w:r>
      <w:r w:rsidRPr="004F4748">
        <w:rPr>
          <w:b/>
          <w:u w:val="single"/>
        </w:rPr>
        <w:t>rising power</w:t>
      </w:r>
      <w:r w:rsidRPr="004F4748">
        <w:rPr>
          <w:sz w:val="16"/>
          <w:szCs w:val="16"/>
        </w:rPr>
        <w:t xml:space="preserve"> and the mounting pugnaciousness </w:t>
      </w:r>
      <w:r w:rsidRPr="004F4748">
        <w:rPr>
          <w:u w:val="single"/>
        </w:rPr>
        <w:t xml:space="preserve">of </w:t>
      </w:r>
      <w:r w:rsidRPr="004F4748">
        <w:rPr>
          <w:highlight w:val="cyan"/>
          <w:u w:val="single"/>
        </w:rPr>
        <w:t xml:space="preserve">the </w:t>
      </w:r>
      <w:r w:rsidRPr="004F4748">
        <w:rPr>
          <w:b/>
          <w:highlight w:val="cyan"/>
          <w:u w:val="single"/>
        </w:rPr>
        <w:t>P</w:t>
      </w:r>
      <w:r w:rsidRPr="004F4748">
        <w:rPr>
          <w:sz w:val="16"/>
          <w:szCs w:val="16"/>
        </w:rPr>
        <w:t xml:space="preserve">eople’s </w:t>
      </w:r>
      <w:r w:rsidRPr="004F4748">
        <w:rPr>
          <w:b/>
          <w:highlight w:val="cyan"/>
          <w:u w:val="single"/>
        </w:rPr>
        <w:t>R</w:t>
      </w:r>
      <w:r w:rsidRPr="004F4748">
        <w:rPr>
          <w:sz w:val="16"/>
          <w:szCs w:val="16"/>
        </w:rPr>
        <w:t xml:space="preserve">epublic of </w:t>
      </w:r>
      <w:r w:rsidRPr="004F4748">
        <w:rPr>
          <w:b/>
          <w:highlight w:val="cyan"/>
          <w:u w:val="single"/>
        </w:rPr>
        <w:t>C</w:t>
      </w:r>
      <w:r w:rsidRPr="004F4748">
        <w:rPr>
          <w:sz w:val="16"/>
          <w:szCs w:val="16"/>
        </w:rPr>
        <w:t xml:space="preserve">hina (PRC) </w:t>
      </w:r>
      <w:r w:rsidRPr="004F4748">
        <w:rPr>
          <w:u w:val="single"/>
        </w:rPr>
        <w:t>have become a</w:t>
      </w:r>
      <w:r w:rsidRPr="004F4748">
        <w:rPr>
          <w:sz w:val="16"/>
          <w:szCs w:val="16"/>
        </w:rPr>
        <w:t xml:space="preserve"> comprehensive </w:t>
      </w:r>
      <w:r w:rsidRPr="004F4748">
        <w:rPr>
          <w:b/>
          <w:highlight w:val="cyan"/>
          <w:u w:val="single"/>
        </w:rPr>
        <w:t>challenge</w:t>
      </w:r>
      <w:r w:rsidRPr="004F4748">
        <w:rPr>
          <w:u w:val="single"/>
        </w:rPr>
        <w:t xml:space="preserve"> for the </w:t>
      </w:r>
      <w:r w:rsidRPr="004F4748">
        <w:rPr>
          <w:b/>
          <w:highlight w:val="cyan"/>
          <w:u w:val="single"/>
        </w:rPr>
        <w:t>U</w:t>
      </w:r>
      <w:r w:rsidRPr="004F4748">
        <w:rPr>
          <w:sz w:val="16"/>
          <w:szCs w:val="16"/>
        </w:rPr>
        <w:t xml:space="preserve">nited </w:t>
      </w:r>
      <w:r w:rsidRPr="004F4748">
        <w:rPr>
          <w:b/>
          <w:highlight w:val="cyan"/>
          <w:u w:val="single"/>
        </w:rPr>
        <w:t>S</w:t>
      </w:r>
      <w:r w:rsidRPr="004F4748">
        <w:rPr>
          <w:sz w:val="16"/>
          <w:szCs w:val="16"/>
        </w:rPr>
        <w:t xml:space="preserve">tates. </w:t>
      </w:r>
      <w:r w:rsidRPr="004F4748">
        <w:rPr>
          <w:u w:val="single"/>
        </w:rPr>
        <w:t xml:space="preserve">China’s </w:t>
      </w:r>
      <w:r w:rsidRPr="004F4748">
        <w:rPr>
          <w:b/>
          <w:u w:val="single"/>
        </w:rPr>
        <w:t>Machiavellian policies</w:t>
      </w:r>
      <w:r w:rsidRPr="004F4748">
        <w:rPr>
          <w:sz w:val="16"/>
          <w:szCs w:val="16"/>
        </w:rPr>
        <w:t xml:space="preserve"> and actions </w:t>
      </w:r>
      <w:r w:rsidRPr="004F4748">
        <w:rPr>
          <w:u w:val="single"/>
        </w:rPr>
        <w:t>at home and abroad have turned a</w:t>
      </w:r>
      <w:r w:rsidRPr="004F4748">
        <w:rPr>
          <w:sz w:val="16"/>
          <w:szCs w:val="16"/>
        </w:rPr>
        <w:t xml:space="preserve">n otherwise naturally complementary </w:t>
      </w:r>
      <w:r w:rsidRPr="004F4748">
        <w:rPr>
          <w:u w:val="single"/>
        </w:rPr>
        <w:t>Sino-American</w:t>
      </w:r>
      <w:r w:rsidRPr="004F4748">
        <w:rPr>
          <w:sz w:val="16"/>
          <w:szCs w:val="16"/>
        </w:rPr>
        <w:t xml:space="preserve"> economic </w:t>
      </w:r>
      <w:r w:rsidRPr="004F4748">
        <w:rPr>
          <w:u w:val="single"/>
        </w:rPr>
        <w:t>relationship into a</w:t>
      </w:r>
      <w:r w:rsidRPr="004F4748">
        <w:rPr>
          <w:sz w:val="16"/>
          <w:szCs w:val="16"/>
        </w:rPr>
        <w:t xml:space="preserve"> near </w:t>
      </w:r>
      <w:r w:rsidRPr="004F4748">
        <w:rPr>
          <w:b/>
          <w:u w:val="single"/>
        </w:rPr>
        <w:t>zero-sum</w:t>
      </w:r>
      <w:r w:rsidRPr="004F4748">
        <w:rPr>
          <w:sz w:val="16"/>
          <w:szCs w:val="16"/>
        </w:rPr>
        <w:t xml:space="preserve">, if not already a zero-sum, </w:t>
      </w:r>
      <w:r w:rsidRPr="004F4748">
        <w:rPr>
          <w:u w:val="single"/>
        </w:rPr>
        <w:t>competition for</w:t>
      </w:r>
      <w:r w:rsidRPr="004F4748">
        <w:rPr>
          <w:sz w:val="16"/>
          <w:szCs w:val="16"/>
        </w:rPr>
        <w:t xml:space="preserve"> market, jobs, technology, and financial </w:t>
      </w:r>
      <w:r w:rsidRPr="004F4748">
        <w:rPr>
          <w:b/>
          <w:highlight w:val="cyan"/>
          <w:u w:val="single"/>
        </w:rPr>
        <w:t>primacy</w:t>
      </w:r>
      <w:r w:rsidRPr="004F4748">
        <w:rPr>
          <w:u w:val="single"/>
        </w:rPr>
        <w:t>. Beijing</w:t>
      </w:r>
      <w:r w:rsidRPr="004F4748">
        <w:rPr>
          <w:sz w:val="16"/>
          <w:szCs w:val="16"/>
        </w:rPr>
        <w:t xml:space="preserve"> now </w:t>
      </w:r>
      <w:r w:rsidRPr="004F4748">
        <w:rPr>
          <w:u w:val="single"/>
        </w:rPr>
        <w:t xml:space="preserve">openly </w:t>
      </w:r>
      <w:r w:rsidRPr="004F4748">
        <w:rPr>
          <w:b/>
          <w:u w:val="single"/>
        </w:rPr>
        <w:t>flexes its</w:t>
      </w:r>
      <w:r w:rsidRPr="004F4748">
        <w:rPr>
          <w:sz w:val="16"/>
          <w:szCs w:val="16"/>
        </w:rPr>
        <w:t xml:space="preserve"> new </w:t>
      </w:r>
      <w:r w:rsidRPr="004F4748">
        <w:rPr>
          <w:b/>
          <w:u w:val="single"/>
        </w:rPr>
        <w:t>muscles</w:t>
      </w:r>
      <w:r w:rsidRPr="004F4748">
        <w:rPr>
          <w:u w:val="single"/>
        </w:rPr>
        <w:t xml:space="preserve"> in its neighborhood</w:t>
      </w:r>
      <w:r w:rsidRPr="004F4748">
        <w:rPr>
          <w:sz w:val="16"/>
          <w:szCs w:val="16"/>
        </w:rPr>
        <w:t xml:space="preserve"> and beyond </w:t>
      </w:r>
      <w:r w:rsidRPr="004F4748">
        <w:rPr>
          <w:highlight w:val="cyan"/>
          <w:u w:val="single"/>
        </w:rPr>
        <w:t>to</w:t>
      </w:r>
      <w:r w:rsidRPr="004F4748">
        <w:rPr>
          <w:u w:val="single"/>
        </w:rPr>
        <w:t xml:space="preserve"> resist</w:t>
      </w:r>
      <w:r w:rsidRPr="004F4748">
        <w:rPr>
          <w:sz w:val="16"/>
          <w:szCs w:val="16"/>
        </w:rPr>
        <w:t xml:space="preserve">, reduce, </w:t>
      </w:r>
      <w:r w:rsidRPr="004F4748">
        <w:rPr>
          <w:u w:val="single"/>
        </w:rPr>
        <w:t xml:space="preserve">and </w:t>
      </w:r>
      <w:r w:rsidRPr="004F4748">
        <w:rPr>
          <w:b/>
          <w:highlight w:val="cyan"/>
          <w:u w:val="single"/>
        </w:rPr>
        <w:t>replace</w:t>
      </w:r>
      <w:r w:rsidRPr="004F4748">
        <w:rPr>
          <w:u w:val="single"/>
        </w:rPr>
        <w:t xml:space="preserve"> American </w:t>
      </w:r>
      <w:r w:rsidRPr="004F4748">
        <w:rPr>
          <w:b/>
          <w:u w:val="single"/>
        </w:rPr>
        <w:t>leadership</w:t>
      </w:r>
      <w:r w:rsidRPr="004F4748">
        <w:rPr>
          <w:sz w:val="16"/>
          <w:szCs w:val="16"/>
        </w:rPr>
        <w:t xml:space="preserve"> and presence </w:t>
      </w:r>
      <w:r w:rsidRPr="004F4748">
        <w:rPr>
          <w:u w:val="single"/>
        </w:rPr>
        <w:t xml:space="preserve">everywhere possible, seeking to </w:t>
      </w:r>
      <w:r w:rsidRPr="004F4748">
        <w:rPr>
          <w:b/>
          <w:u w:val="single"/>
        </w:rPr>
        <w:t>undermine</w:t>
      </w:r>
      <w:r w:rsidRPr="004F4748">
        <w:rPr>
          <w:u w:val="single"/>
        </w:rPr>
        <w:t xml:space="preserve"> </w:t>
      </w:r>
      <w:r w:rsidRPr="004F4748">
        <w:rPr>
          <w:highlight w:val="cyan"/>
          <w:u w:val="single"/>
        </w:rPr>
        <w:t>the</w:t>
      </w:r>
      <w:r w:rsidRPr="004F4748">
        <w:rPr>
          <w:u w:val="single"/>
        </w:rPr>
        <w:t xml:space="preserve"> U.S.-led </w:t>
      </w:r>
      <w:r w:rsidRPr="004F4748">
        <w:rPr>
          <w:b/>
          <w:highlight w:val="cyan"/>
          <w:u w:val="single"/>
        </w:rPr>
        <w:t>international</w:t>
      </w:r>
      <w:r w:rsidRPr="004F4748">
        <w:rPr>
          <w:sz w:val="16"/>
          <w:szCs w:val="16"/>
        </w:rPr>
        <w:t xml:space="preserve"> economic </w:t>
      </w:r>
      <w:r w:rsidRPr="004F4748">
        <w:rPr>
          <w:b/>
          <w:highlight w:val="cyan"/>
          <w:u w:val="single"/>
        </w:rPr>
        <w:t>order</w:t>
      </w:r>
      <w:r w:rsidRPr="004F4748">
        <w:rPr>
          <w:highlight w:val="cyan"/>
          <w:u w:val="single"/>
        </w:rPr>
        <w:t xml:space="preserve"> and</w:t>
      </w:r>
      <w:r w:rsidRPr="004F4748">
        <w:rPr>
          <w:u w:val="single"/>
        </w:rPr>
        <w:t xml:space="preserve"> American-anchored </w:t>
      </w:r>
      <w:r w:rsidRPr="004F4748">
        <w:rPr>
          <w:b/>
          <w:u w:val="single"/>
        </w:rPr>
        <w:t xml:space="preserve">collective </w:t>
      </w:r>
      <w:r w:rsidRPr="004F4748">
        <w:rPr>
          <w:b/>
          <w:highlight w:val="cyan"/>
          <w:u w:val="single"/>
        </w:rPr>
        <w:t>security</w:t>
      </w:r>
      <w:r w:rsidRPr="004F4748">
        <w:rPr>
          <w:u w:val="single"/>
        </w:rPr>
        <w:t xml:space="preserve"> arrangements</w:t>
      </w:r>
      <w:r w:rsidRPr="004F4748">
        <w:rPr>
          <w:sz w:val="16"/>
          <w:szCs w:val="16"/>
        </w:rPr>
        <w:t xml:space="preserve">. The PRC has been burning billions, for example, hoping to replace the U.S. dollar with the over-printed Chinese Renminbi (RMB). Extraordinarily heavy extraction of its own economy, the world’s second largest, and its enormous foreign currency reserve resulting from the gross imbalance in U.S.-China trade have enabled the PRC to massively expand its military. That military is already the world’s second largest; its navy, for example, is projected to soon surpass the U.S. Navy in fleet tonnage. At the same time, massive but opaque spending sprees has allowed the PRC to actively procure power and proxies even inside the United States, positioning Beijing to reshape international opinions and norms more easily than ever. What is less known, perhaps, is that </w:t>
      </w:r>
      <w:r w:rsidRPr="004F4748">
        <w:rPr>
          <w:u w:val="single"/>
        </w:rPr>
        <w:t xml:space="preserve">the </w:t>
      </w:r>
      <w:r w:rsidRPr="004F4748">
        <w:rPr>
          <w:b/>
          <w:u w:val="single"/>
        </w:rPr>
        <w:t xml:space="preserve">rising </w:t>
      </w:r>
      <w:r w:rsidRPr="004F4748">
        <w:rPr>
          <w:b/>
          <w:highlight w:val="cyan"/>
          <w:u w:val="single"/>
        </w:rPr>
        <w:t>PRC</w:t>
      </w:r>
      <w:r w:rsidRPr="004F4748">
        <w:rPr>
          <w:sz w:val="16"/>
          <w:szCs w:val="16"/>
        </w:rPr>
        <w:t xml:space="preserve"> state also </w:t>
      </w:r>
      <w:r w:rsidRPr="004F4748">
        <w:rPr>
          <w:highlight w:val="cyan"/>
          <w:u w:val="single"/>
        </w:rPr>
        <w:t xml:space="preserve">seeks an </w:t>
      </w:r>
      <w:r w:rsidRPr="004F4748">
        <w:rPr>
          <w:b/>
          <w:highlight w:val="cyan"/>
          <w:u w:val="single"/>
        </w:rPr>
        <w:t>overhaul</w:t>
      </w:r>
      <w:r w:rsidRPr="004F4748">
        <w:rPr>
          <w:highlight w:val="cyan"/>
          <w:u w:val="single"/>
        </w:rPr>
        <w:t xml:space="preserve"> of</w:t>
      </w:r>
      <w:r w:rsidRPr="004F4748">
        <w:rPr>
          <w:u w:val="single"/>
        </w:rPr>
        <w:t xml:space="preserve"> the </w:t>
      </w:r>
      <w:r w:rsidRPr="004F4748">
        <w:rPr>
          <w:b/>
          <w:u w:val="single"/>
        </w:rPr>
        <w:t>very world order</w:t>
      </w:r>
      <w:r w:rsidRPr="004F4748">
        <w:rPr>
          <w:u w:val="single"/>
        </w:rPr>
        <w:t xml:space="preserve"> that</w:t>
      </w:r>
      <w:r w:rsidRPr="004F4748">
        <w:rPr>
          <w:sz w:val="16"/>
          <w:szCs w:val="16"/>
        </w:rPr>
        <w:t xml:space="preserve"> has </w:t>
      </w:r>
      <w:r w:rsidRPr="004F4748">
        <w:rPr>
          <w:u w:val="single"/>
        </w:rPr>
        <w:t xml:space="preserve">enabled the </w:t>
      </w:r>
      <w:r w:rsidRPr="004F4748">
        <w:rPr>
          <w:b/>
          <w:u w:val="single"/>
        </w:rPr>
        <w:t>greatest advances</w:t>
      </w:r>
      <w:r w:rsidRPr="004F4748">
        <w:rPr>
          <w:u w:val="single"/>
        </w:rPr>
        <w:t xml:space="preserve"> of human civilization</w:t>
      </w:r>
      <w:r w:rsidRPr="004F4748">
        <w:rPr>
          <w:sz w:val="16"/>
          <w:szCs w:val="16"/>
        </w:rPr>
        <w:t xml:space="preserve"> over the past few centuries – </w:t>
      </w:r>
      <w:r w:rsidRPr="004F4748">
        <w:rPr>
          <w:u w:val="single"/>
        </w:rPr>
        <w:t xml:space="preserve">the Westphalian system of </w:t>
      </w:r>
      <w:r w:rsidRPr="004F4748">
        <w:rPr>
          <w:b/>
          <w:highlight w:val="cyan"/>
          <w:u w:val="single"/>
        </w:rPr>
        <w:t>nation-states</w:t>
      </w:r>
      <w:r w:rsidRPr="004F4748">
        <w:rPr>
          <w:sz w:val="16"/>
          <w:szCs w:val="16"/>
        </w:rPr>
        <w:t xml:space="preserve">. This world order was codified in the 17th century, expanded to a global scale in the 20th century, and now is in its post-World War II and post-Cold War iteration — </w:t>
      </w:r>
      <w:r w:rsidRPr="004F4748">
        <w:rPr>
          <w:u w:val="single"/>
        </w:rPr>
        <w:t xml:space="preserve">the so-called </w:t>
      </w:r>
      <w:r w:rsidRPr="004F4748">
        <w:rPr>
          <w:b/>
          <w:u w:val="single"/>
        </w:rPr>
        <w:t>America-led L</w:t>
      </w:r>
      <w:r w:rsidRPr="004F4748">
        <w:rPr>
          <w:sz w:val="16"/>
          <w:szCs w:val="16"/>
        </w:rPr>
        <w:t xml:space="preserve">iberal </w:t>
      </w:r>
      <w:r w:rsidRPr="004F4748">
        <w:rPr>
          <w:b/>
          <w:u w:val="single"/>
        </w:rPr>
        <w:t>I</w:t>
      </w:r>
      <w:r w:rsidRPr="004F4748">
        <w:rPr>
          <w:sz w:val="16"/>
          <w:szCs w:val="16"/>
        </w:rPr>
        <w:t xml:space="preserve">nternational </w:t>
      </w:r>
      <w:r w:rsidRPr="004F4748">
        <w:rPr>
          <w:b/>
          <w:u w:val="single"/>
        </w:rPr>
        <w:t>O</w:t>
      </w:r>
      <w:r w:rsidRPr="004F4748">
        <w:rPr>
          <w:sz w:val="16"/>
          <w:szCs w:val="16"/>
        </w:rPr>
        <w:t xml:space="preserve">rder (LIO). </w:t>
      </w:r>
      <w:r w:rsidRPr="004F4748">
        <w:rPr>
          <w:u w:val="single"/>
        </w:rPr>
        <w:t xml:space="preserve">The rise of Chinese power, under the </w:t>
      </w:r>
      <w:r w:rsidRPr="004F4748">
        <w:rPr>
          <w:b/>
          <w:u w:val="single"/>
        </w:rPr>
        <w:t>autocracy</w:t>
      </w:r>
      <w:r w:rsidRPr="004F4748">
        <w:rPr>
          <w:u w:val="single"/>
        </w:rPr>
        <w:t xml:space="preserve"> of the </w:t>
      </w:r>
      <w:r w:rsidRPr="004F4748">
        <w:rPr>
          <w:b/>
          <w:u w:val="single"/>
        </w:rPr>
        <w:t>C</w:t>
      </w:r>
      <w:r w:rsidRPr="004F4748">
        <w:rPr>
          <w:sz w:val="16"/>
          <w:szCs w:val="16"/>
        </w:rPr>
        <w:t xml:space="preserve">hinese </w:t>
      </w:r>
      <w:r w:rsidRPr="004F4748">
        <w:rPr>
          <w:b/>
          <w:u w:val="single"/>
        </w:rPr>
        <w:t>C</w:t>
      </w:r>
      <w:r w:rsidRPr="004F4748">
        <w:rPr>
          <w:sz w:val="16"/>
          <w:szCs w:val="16"/>
        </w:rPr>
        <w:t xml:space="preserve">ommunist </w:t>
      </w:r>
      <w:r w:rsidRPr="004F4748">
        <w:rPr>
          <w:b/>
          <w:u w:val="single"/>
        </w:rPr>
        <w:t>P</w:t>
      </w:r>
      <w:r w:rsidRPr="004F4748">
        <w:rPr>
          <w:sz w:val="16"/>
          <w:szCs w:val="16"/>
        </w:rPr>
        <w:t xml:space="preserve">arty (CCP), </w:t>
      </w:r>
      <w:r w:rsidRPr="004F4748">
        <w:rPr>
          <w:u w:val="single"/>
        </w:rPr>
        <w:t>is not just contesting</w:t>
      </w:r>
      <w:r w:rsidRPr="004F4748">
        <w:rPr>
          <w:sz w:val="16"/>
          <w:szCs w:val="16"/>
        </w:rPr>
        <w:t xml:space="preserve"> U.S. national security and </w:t>
      </w:r>
      <w:r w:rsidRPr="004F4748">
        <w:rPr>
          <w:u w:val="single"/>
        </w:rPr>
        <w:t>American global leadership but</w:t>
      </w:r>
      <w:r w:rsidRPr="004F4748">
        <w:rPr>
          <w:sz w:val="16"/>
          <w:szCs w:val="16"/>
        </w:rPr>
        <w:t xml:space="preserve"> also </w:t>
      </w:r>
      <w:r w:rsidRPr="004F4748">
        <w:rPr>
          <w:u w:val="single"/>
        </w:rPr>
        <w:t xml:space="preserve">the </w:t>
      </w:r>
      <w:r w:rsidRPr="004F4748">
        <w:rPr>
          <w:b/>
          <w:u w:val="single"/>
        </w:rPr>
        <w:t>existing world order</w:t>
      </w:r>
      <w:r w:rsidRPr="004F4748">
        <w:rPr>
          <w:u w:val="single"/>
        </w:rPr>
        <w:t xml:space="preserve">. Never since the heyday of the Cold War has the world seen such a </w:t>
      </w:r>
      <w:r w:rsidRPr="004F4748">
        <w:rPr>
          <w:b/>
          <w:u w:val="single"/>
        </w:rPr>
        <w:t>full challenge</w:t>
      </w:r>
      <w:r w:rsidRPr="004F4748">
        <w:rPr>
          <w:u w:val="single"/>
        </w:rPr>
        <w:t xml:space="preserve"> to the </w:t>
      </w:r>
      <w:r w:rsidRPr="004F4748">
        <w:rPr>
          <w:b/>
          <w:u w:val="single"/>
        </w:rPr>
        <w:t>U</w:t>
      </w:r>
      <w:r w:rsidRPr="004F4748">
        <w:rPr>
          <w:sz w:val="16"/>
          <w:szCs w:val="16"/>
        </w:rPr>
        <w:t xml:space="preserve">nited </w:t>
      </w:r>
      <w:r w:rsidRPr="004F4748">
        <w:rPr>
          <w:b/>
          <w:u w:val="single"/>
        </w:rPr>
        <w:t>S</w:t>
      </w:r>
      <w:r w:rsidRPr="004F4748">
        <w:rPr>
          <w:sz w:val="16"/>
          <w:szCs w:val="16"/>
        </w:rPr>
        <w:t xml:space="preserve">tates </w:t>
      </w:r>
      <w:r w:rsidRPr="004F4748">
        <w:rPr>
          <w:u w:val="single"/>
        </w:rPr>
        <w:t>and</w:t>
      </w:r>
      <w:r w:rsidRPr="004F4748">
        <w:rPr>
          <w:sz w:val="16"/>
          <w:szCs w:val="16"/>
        </w:rPr>
        <w:t xml:space="preserve"> to </w:t>
      </w:r>
      <w:r w:rsidRPr="004F4748">
        <w:rPr>
          <w:u w:val="single"/>
        </w:rPr>
        <w:t>the Westphalian system</w:t>
      </w:r>
      <w:r w:rsidRPr="004F4748">
        <w:rPr>
          <w:sz w:val="16"/>
          <w:szCs w:val="16"/>
        </w:rPr>
        <w:t xml:space="preserve">. </w:t>
      </w:r>
      <w:r w:rsidRPr="004F4748">
        <w:rPr>
          <w:u w:val="single"/>
        </w:rPr>
        <w:t>The CCP is leading</w:t>
      </w:r>
      <w:r w:rsidRPr="004F4748">
        <w:rPr>
          <w:sz w:val="16"/>
          <w:szCs w:val="16"/>
        </w:rPr>
        <w:t xml:space="preserve"> the PRC </w:t>
      </w:r>
      <w:r w:rsidRPr="004F4748">
        <w:rPr>
          <w:u w:val="single"/>
        </w:rPr>
        <w:t>toward</w:t>
      </w:r>
      <w:r w:rsidRPr="004F4748">
        <w:rPr>
          <w:sz w:val="16"/>
          <w:szCs w:val="16"/>
        </w:rPr>
        <w:t xml:space="preserve"> a Chinese Dream of a world order in its own image, which I call </w:t>
      </w:r>
      <w:r w:rsidRPr="004F4748">
        <w:rPr>
          <w:u w:val="single"/>
        </w:rPr>
        <w:t xml:space="preserve">the </w:t>
      </w:r>
      <w:r w:rsidRPr="004F4748">
        <w:rPr>
          <w:b/>
          <w:u w:val="single"/>
        </w:rPr>
        <w:t>China Order</w:t>
      </w:r>
      <w:r w:rsidRPr="004F4748">
        <w:rPr>
          <w:sz w:val="16"/>
          <w:szCs w:val="16"/>
        </w:rPr>
        <w:t xml:space="preserve">. The China Order is a millennia-old political tradition and ideology that mandates </w:t>
      </w:r>
      <w:r w:rsidRPr="004F4748">
        <w:rPr>
          <w:u w:val="single"/>
        </w:rPr>
        <w:t>a unitary, authoritarian</w:t>
      </w:r>
      <w:r w:rsidRPr="004F4748">
        <w:rPr>
          <w:sz w:val="16"/>
          <w:szCs w:val="16"/>
        </w:rPr>
        <w:t xml:space="preserve"> (often totalitarian), </w:t>
      </w:r>
      <w:r w:rsidRPr="004F4748">
        <w:rPr>
          <w:u w:val="single"/>
        </w:rPr>
        <w:t xml:space="preserve">omnipotent and omnipresent government for the </w:t>
      </w:r>
      <w:r w:rsidRPr="004F4748">
        <w:rPr>
          <w:b/>
          <w:u w:val="single"/>
        </w:rPr>
        <w:t>whole</w:t>
      </w:r>
      <w:r w:rsidRPr="004F4748">
        <w:rPr>
          <w:sz w:val="16"/>
          <w:szCs w:val="16"/>
        </w:rPr>
        <w:t xml:space="preserve"> known </w:t>
      </w:r>
      <w:r w:rsidRPr="004F4748">
        <w:rPr>
          <w:b/>
          <w:u w:val="single"/>
        </w:rPr>
        <w:t>world</w:t>
      </w:r>
      <w:r w:rsidRPr="004F4748">
        <w:rPr>
          <w:sz w:val="16"/>
          <w:szCs w:val="16"/>
        </w:rPr>
        <w:t xml:space="preserve">. This alternative world order has had a variety of euphemisms in the long history of China: from </w:t>
      </w:r>
      <w:proofErr w:type="spellStart"/>
      <w:r w:rsidRPr="004F4748">
        <w:rPr>
          <w:sz w:val="16"/>
          <w:szCs w:val="16"/>
        </w:rPr>
        <w:t>tinaxia</w:t>
      </w:r>
      <w:proofErr w:type="spellEnd"/>
      <w:r w:rsidRPr="004F4748">
        <w:rPr>
          <w:sz w:val="16"/>
          <w:szCs w:val="16"/>
        </w:rPr>
        <w:t xml:space="preserve"> </w:t>
      </w:r>
      <w:proofErr w:type="spellStart"/>
      <w:r w:rsidRPr="004F4748">
        <w:rPr>
          <w:sz w:val="16"/>
          <w:szCs w:val="16"/>
        </w:rPr>
        <w:t>yitong</w:t>
      </w:r>
      <w:proofErr w:type="spellEnd"/>
      <w:r w:rsidRPr="004F4748">
        <w:rPr>
          <w:sz w:val="16"/>
          <w:szCs w:val="16"/>
        </w:rPr>
        <w:t xml:space="preserve"> (unification of all under heaven) and </w:t>
      </w:r>
      <w:proofErr w:type="spellStart"/>
      <w:r w:rsidRPr="004F4748">
        <w:rPr>
          <w:sz w:val="16"/>
          <w:szCs w:val="16"/>
        </w:rPr>
        <w:t>shijie</w:t>
      </w:r>
      <w:proofErr w:type="spellEnd"/>
      <w:r w:rsidRPr="004F4748">
        <w:rPr>
          <w:sz w:val="16"/>
          <w:szCs w:val="16"/>
        </w:rPr>
        <w:t xml:space="preserve"> </w:t>
      </w:r>
      <w:proofErr w:type="spellStart"/>
      <w:r w:rsidRPr="004F4748">
        <w:rPr>
          <w:sz w:val="16"/>
          <w:szCs w:val="16"/>
        </w:rPr>
        <w:t>datong</w:t>
      </w:r>
      <w:proofErr w:type="spellEnd"/>
      <w:r w:rsidRPr="004F4748">
        <w:rPr>
          <w:sz w:val="16"/>
          <w:szCs w:val="16"/>
        </w:rPr>
        <w:t xml:space="preserve"> (world’s grand harmony) in the imperial past, to Mao Zedong’s world solidarity for Communist revolution only forty years ago, to now Xi Jinping’s community of common human destiny. The China Order has powerfully revived to guide rising PRC power, under the banner of a Chinese version of globalization, ingeniously taking advantage of the various calls in our time for </w:t>
      </w:r>
      <w:r w:rsidRPr="004F4748">
        <w:rPr>
          <w:u w:val="single"/>
        </w:rPr>
        <w:t xml:space="preserve">global </w:t>
      </w:r>
      <w:r w:rsidRPr="004F4748">
        <w:rPr>
          <w:highlight w:val="cyan"/>
          <w:u w:val="single"/>
        </w:rPr>
        <w:t>governance</w:t>
      </w:r>
      <w:r w:rsidRPr="004F4748">
        <w:rPr>
          <w:sz w:val="16"/>
          <w:szCs w:val="16"/>
        </w:rPr>
        <w:t xml:space="preserve"> to </w:t>
      </w:r>
      <w:r w:rsidRPr="004F4748">
        <w:rPr>
          <w:highlight w:val="cyan"/>
          <w:u w:val="single"/>
        </w:rPr>
        <w:t>address</w:t>
      </w:r>
      <w:r w:rsidRPr="004F4748">
        <w:rPr>
          <w:u w:val="single"/>
        </w:rPr>
        <w:t xml:space="preserve"> </w:t>
      </w:r>
      <w:r w:rsidRPr="004F4748">
        <w:rPr>
          <w:b/>
          <w:u w:val="single"/>
        </w:rPr>
        <w:t>transnational issues</w:t>
      </w:r>
      <w:r w:rsidRPr="004F4748">
        <w:rPr>
          <w:u w:val="single"/>
        </w:rPr>
        <w:t xml:space="preserve"> such as </w:t>
      </w:r>
      <w:r w:rsidRPr="004F4748">
        <w:rPr>
          <w:b/>
          <w:highlight w:val="cyan"/>
          <w:u w:val="single"/>
        </w:rPr>
        <w:t>climate</w:t>
      </w:r>
      <w:r w:rsidRPr="004F4748">
        <w:rPr>
          <w:b/>
          <w:u w:val="single"/>
        </w:rPr>
        <w:t xml:space="preserve"> change</w:t>
      </w:r>
      <w:r w:rsidRPr="004F4748">
        <w:rPr>
          <w:u w:val="single"/>
        </w:rPr>
        <w:t xml:space="preserve">, </w:t>
      </w:r>
      <w:r w:rsidRPr="004F4748">
        <w:rPr>
          <w:b/>
          <w:highlight w:val="cyan"/>
          <w:u w:val="single"/>
        </w:rPr>
        <w:t>inequality</w:t>
      </w:r>
      <w:r w:rsidRPr="004F4748">
        <w:rPr>
          <w:highlight w:val="cyan"/>
          <w:u w:val="single"/>
        </w:rPr>
        <w:t xml:space="preserve">, </w:t>
      </w:r>
      <w:r w:rsidRPr="004F4748">
        <w:rPr>
          <w:b/>
          <w:highlight w:val="cyan"/>
          <w:u w:val="single"/>
        </w:rPr>
        <w:t>epidemics</w:t>
      </w:r>
      <w:r w:rsidRPr="004F4748">
        <w:rPr>
          <w:highlight w:val="cyan"/>
          <w:u w:val="single"/>
        </w:rPr>
        <w:t xml:space="preserve">, and </w:t>
      </w:r>
      <w:r w:rsidRPr="004F4748">
        <w:rPr>
          <w:b/>
          <w:highlight w:val="cyan"/>
          <w:u w:val="single"/>
        </w:rPr>
        <w:t>terrorism</w:t>
      </w:r>
      <w:r w:rsidRPr="004F4748">
        <w:rPr>
          <w:sz w:val="16"/>
          <w:szCs w:val="16"/>
        </w:rPr>
        <w:t xml:space="preserve">. </w:t>
      </w:r>
      <w:r w:rsidRPr="004F4748">
        <w:rPr>
          <w:u w:val="single"/>
        </w:rPr>
        <w:t xml:space="preserve">This </w:t>
      </w:r>
      <w:r w:rsidRPr="004F4748">
        <w:rPr>
          <w:highlight w:val="cyan"/>
          <w:u w:val="single"/>
        </w:rPr>
        <w:t>China</w:t>
      </w:r>
      <w:r w:rsidRPr="004F4748">
        <w:rPr>
          <w:u w:val="single"/>
        </w:rPr>
        <w:t xml:space="preserve"> Order is</w:t>
      </w:r>
      <w:r w:rsidRPr="004F4748">
        <w:rPr>
          <w:sz w:val="16"/>
          <w:szCs w:val="16"/>
        </w:rPr>
        <w:t xml:space="preserve"> normatively and practically </w:t>
      </w:r>
      <w:r w:rsidRPr="004F4748">
        <w:rPr>
          <w:highlight w:val="cyan"/>
          <w:u w:val="single"/>
        </w:rPr>
        <w:t>at</w:t>
      </w:r>
      <w:r w:rsidRPr="004F4748">
        <w:rPr>
          <w:u w:val="single"/>
        </w:rPr>
        <w:t xml:space="preserve"> </w:t>
      </w:r>
      <w:r w:rsidRPr="004F4748">
        <w:rPr>
          <w:b/>
          <w:u w:val="single"/>
        </w:rPr>
        <w:t xml:space="preserve">fundamental </w:t>
      </w:r>
      <w:r w:rsidRPr="004F4748">
        <w:rPr>
          <w:b/>
          <w:highlight w:val="cyan"/>
          <w:u w:val="single"/>
        </w:rPr>
        <w:t>odds</w:t>
      </w:r>
      <w:r w:rsidRPr="004F4748">
        <w:rPr>
          <w:highlight w:val="cyan"/>
          <w:u w:val="single"/>
        </w:rPr>
        <w:t xml:space="preserve"> with the </w:t>
      </w:r>
      <w:r w:rsidRPr="004F4748">
        <w:rPr>
          <w:b/>
          <w:highlight w:val="cyan"/>
          <w:u w:val="single"/>
        </w:rPr>
        <w:t>LIO</w:t>
      </w:r>
      <w:r w:rsidRPr="004F4748">
        <w:rPr>
          <w:sz w:val="16"/>
          <w:szCs w:val="16"/>
        </w:rPr>
        <w:t xml:space="preserve"> version of the Westphalia system </w:t>
      </w:r>
      <w:r w:rsidRPr="004F4748">
        <w:rPr>
          <w:u w:val="single"/>
        </w:rPr>
        <w:t>that enshrines</w:t>
      </w:r>
      <w:r w:rsidRPr="004F4748">
        <w:rPr>
          <w:sz w:val="16"/>
          <w:szCs w:val="16"/>
        </w:rPr>
        <w:t xml:space="preserve"> comparison and competition among </w:t>
      </w:r>
      <w:r w:rsidRPr="004F4748">
        <w:rPr>
          <w:u w:val="single"/>
        </w:rPr>
        <w:t xml:space="preserve">nations </w:t>
      </w:r>
      <w:r w:rsidRPr="004F4748">
        <w:rPr>
          <w:b/>
          <w:u w:val="single"/>
        </w:rPr>
        <w:t>coexisting</w:t>
      </w:r>
      <w:r w:rsidRPr="004F4748">
        <w:rPr>
          <w:u w:val="single"/>
        </w:rPr>
        <w:t xml:space="preserve"> with equal sovereignty</w:t>
      </w:r>
      <w:r w:rsidRPr="004F4748">
        <w:rPr>
          <w:sz w:val="16"/>
          <w:szCs w:val="16"/>
        </w:rPr>
        <w:t xml:space="preserve">. The China Order has been widely addictive to the powerful and ambitious in history, whether they have been ethnically Han or not. It has been highly effective in practice, in great part because it became deeply legitimized and internalized in elite Chinese culture over many centuries. The China Order is now the sole acceptable model of the world under the authoritarianism known as the Qin-Han polity that the PRC now practices. But under this world order, as documented by </w:t>
      </w:r>
      <w:r w:rsidRPr="004F4748">
        <w:rPr>
          <w:u w:val="single"/>
        </w:rPr>
        <w:t>The China Order</w:t>
      </w:r>
      <w:r w:rsidRPr="004F4748">
        <w:rPr>
          <w:sz w:val="16"/>
          <w:szCs w:val="16"/>
        </w:rPr>
        <w:t xml:space="preserve"> (#ad), human civilization </w:t>
      </w:r>
      <w:r w:rsidRPr="004F4748">
        <w:rPr>
          <w:u w:val="single"/>
        </w:rPr>
        <w:t xml:space="preserve">is socio-economically very </w:t>
      </w:r>
      <w:r w:rsidRPr="004F4748">
        <w:rPr>
          <w:b/>
          <w:u w:val="single"/>
        </w:rPr>
        <w:t>suboptimal</w:t>
      </w:r>
      <w:r w:rsidRPr="004F4748">
        <w:rPr>
          <w:u w:val="single"/>
        </w:rPr>
        <w:t xml:space="preserve"> and </w:t>
      </w:r>
      <w:r w:rsidRPr="004F4748">
        <w:rPr>
          <w:b/>
          <w:u w:val="single"/>
        </w:rPr>
        <w:t>hopelessly stagnant</w:t>
      </w:r>
      <w:r w:rsidRPr="004F4748">
        <w:rPr>
          <w:sz w:val="16"/>
          <w:szCs w:val="16"/>
        </w:rPr>
        <w:t xml:space="preserve">, inevitably shortchanging the lives of just about everyone, especially nonelites, as the tragic and often catastrophic history of Eastern Eurasia under the China Order before the nineteenth century amply demonstrates. Since 1949, when the PRC restored traditional Chinese autocracy under the guise of imported Marxism-Leninism, </w:t>
      </w:r>
      <w:r w:rsidRPr="004F4748">
        <w:rPr>
          <w:u w:val="single"/>
        </w:rPr>
        <w:t xml:space="preserve">the CCP has been </w:t>
      </w:r>
      <w:r w:rsidRPr="004F4748">
        <w:rPr>
          <w:b/>
          <w:u w:val="single"/>
        </w:rPr>
        <w:t>ceaselessly</w:t>
      </w:r>
      <w:r w:rsidRPr="004F4748">
        <w:rPr>
          <w:sz w:val="16"/>
          <w:szCs w:val="16"/>
        </w:rPr>
        <w:t xml:space="preserve"> and callously </w:t>
      </w:r>
      <w:r w:rsidRPr="004F4748">
        <w:rPr>
          <w:u w:val="single"/>
        </w:rPr>
        <w:t xml:space="preserve">fighting its </w:t>
      </w:r>
      <w:r w:rsidRPr="004F4748">
        <w:rPr>
          <w:b/>
          <w:u w:val="single"/>
        </w:rPr>
        <w:t>own people</w:t>
      </w:r>
      <w:r w:rsidRPr="004F4748">
        <w:rPr>
          <w:u w:val="single"/>
        </w:rPr>
        <w:t xml:space="preserve"> internally and the </w:t>
      </w:r>
      <w:r w:rsidRPr="004F4748">
        <w:rPr>
          <w:b/>
          <w:u w:val="single"/>
        </w:rPr>
        <w:t>U</w:t>
      </w:r>
      <w:r w:rsidRPr="004F4748">
        <w:rPr>
          <w:sz w:val="16"/>
          <w:szCs w:val="16"/>
        </w:rPr>
        <w:t xml:space="preserve">nited </w:t>
      </w:r>
      <w:r w:rsidRPr="004F4748">
        <w:rPr>
          <w:b/>
          <w:u w:val="single"/>
        </w:rPr>
        <w:t>S</w:t>
      </w:r>
      <w:r w:rsidRPr="004F4748">
        <w:rPr>
          <w:sz w:val="16"/>
          <w:szCs w:val="16"/>
        </w:rPr>
        <w:t xml:space="preserve">tates </w:t>
      </w:r>
      <w:r w:rsidRPr="004F4748">
        <w:rPr>
          <w:u w:val="single"/>
        </w:rPr>
        <w:t xml:space="preserve">and </w:t>
      </w:r>
      <w:r w:rsidRPr="004F4748">
        <w:rPr>
          <w:b/>
          <w:u w:val="single"/>
        </w:rPr>
        <w:t>American allies</w:t>
      </w:r>
      <w:r w:rsidRPr="004F4748">
        <w:rPr>
          <w:sz w:val="16"/>
          <w:szCs w:val="16"/>
        </w:rPr>
        <w:t xml:space="preserve"> externally </w:t>
      </w:r>
      <w:r w:rsidRPr="004F4748">
        <w:rPr>
          <w:u w:val="single"/>
        </w:rPr>
        <w:t xml:space="preserve">to preserve its monopoly </w:t>
      </w:r>
      <w:r w:rsidRPr="004F4748">
        <w:rPr>
          <w:b/>
          <w:u w:val="single"/>
        </w:rPr>
        <w:t>over power</w:t>
      </w:r>
      <w:r w:rsidRPr="004F4748">
        <w:rPr>
          <w:u w:val="single"/>
        </w:rPr>
        <w:t xml:space="preserve">. Only </w:t>
      </w:r>
      <w:r w:rsidRPr="004F4748">
        <w:rPr>
          <w:b/>
          <w:u w:val="single"/>
        </w:rPr>
        <w:t>sheer exhaustion</w:t>
      </w:r>
      <w:r w:rsidRPr="004F4748">
        <w:rPr>
          <w:sz w:val="16"/>
          <w:szCs w:val="16"/>
        </w:rPr>
        <w:t xml:space="preserve"> and near collapse </w:t>
      </w:r>
      <w:r w:rsidRPr="004F4748">
        <w:rPr>
          <w:u w:val="single"/>
        </w:rPr>
        <w:t xml:space="preserve">could force the CCP to </w:t>
      </w:r>
      <w:r w:rsidRPr="004F4748">
        <w:rPr>
          <w:b/>
          <w:u w:val="single"/>
        </w:rPr>
        <w:t>slow down</w:t>
      </w:r>
      <w:r w:rsidRPr="004F4748">
        <w:rPr>
          <w:u w:val="single"/>
        </w:rPr>
        <w:t xml:space="preserve"> and </w:t>
      </w:r>
      <w:r w:rsidRPr="004F4748">
        <w:rPr>
          <w:b/>
          <w:u w:val="single"/>
        </w:rPr>
        <w:t>retreat</w:t>
      </w:r>
      <w:r w:rsidRPr="004F4748">
        <w:rPr>
          <w:sz w:val="16"/>
          <w:szCs w:val="16"/>
        </w:rPr>
        <w:t xml:space="preserve">, at home and abroad. External powers have influenced and facilitated the rise of PRC power, but have so far failed to transform the Qin-Han autocracy and its China Order ideal, thus remaining unable to change Beijing’s world views and global pursuits. Various, often false, </w:t>
      </w:r>
      <w:r w:rsidRPr="004F4748">
        <w:rPr>
          <w:u w:val="single"/>
        </w:rPr>
        <w:t>rationalizations have justified</w:t>
      </w:r>
      <w:r w:rsidRPr="004F4748">
        <w:rPr>
          <w:sz w:val="16"/>
          <w:szCs w:val="16"/>
        </w:rPr>
        <w:t xml:space="preserve"> the continuation of </w:t>
      </w:r>
      <w:r w:rsidRPr="004F4748">
        <w:rPr>
          <w:u w:val="single"/>
        </w:rPr>
        <w:t>American</w:t>
      </w:r>
      <w:r w:rsidRPr="004F4748">
        <w:rPr>
          <w:sz w:val="16"/>
          <w:szCs w:val="16"/>
        </w:rPr>
        <w:t xml:space="preserve">/Western </w:t>
      </w:r>
      <w:r w:rsidRPr="004F4748">
        <w:rPr>
          <w:u w:val="single"/>
        </w:rPr>
        <w:t>engagement with the PRC, which</w:t>
      </w:r>
      <w:r w:rsidRPr="004F4748">
        <w:rPr>
          <w:sz w:val="16"/>
          <w:szCs w:val="16"/>
        </w:rPr>
        <w:t xml:space="preserve"> has greatly enriched and </w:t>
      </w:r>
      <w:r w:rsidRPr="004F4748">
        <w:rPr>
          <w:b/>
          <w:u w:val="single"/>
        </w:rPr>
        <w:t>enabled</w:t>
      </w:r>
      <w:r w:rsidRPr="004F4748">
        <w:rPr>
          <w:u w:val="single"/>
        </w:rPr>
        <w:t xml:space="preserve"> the CCP to persist in its </w:t>
      </w:r>
      <w:r w:rsidRPr="004F4748">
        <w:rPr>
          <w:b/>
          <w:highlight w:val="cyan"/>
          <w:u w:val="single"/>
        </w:rPr>
        <w:lastRenderedPageBreak/>
        <w:t>consolidation</w:t>
      </w:r>
      <w:r w:rsidRPr="004F4748">
        <w:rPr>
          <w:b/>
          <w:u w:val="single"/>
        </w:rPr>
        <w:t xml:space="preserve"> of power</w:t>
      </w:r>
      <w:r w:rsidRPr="004F4748">
        <w:rPr>
          <w:u w:val="single"/>
        </w:rPr>
        <w:t xml:space="preserve">. Beijing’s push for power </w:t>
      </w:r>
      <w:r w:rsidRPr="004F4748">
        <w:rPr>
          <w:highlight w:val="cyan"/>
          <w:u w:val="single"/>
        </w:rPr>
        <w:t>is</w:t>
      </w:r>
      <w:r w:rsidRPr="004F4748">
        <w:rPr>
          <w:sz w:val="16"/>
          <w:szCs w:val="16"/>
        </w:rPr>
        <w:t xml:space="preserve"> nothing personal; it is </w:t>
      </w:r>
      <w:r w:rsidRPr="004F4748">
        <w:rPr>
          <w:u w:val="single"/>
        </w:rPr>
        <w:t>a brand of authoritarianism</w:t>
      </w:r>
      <w:r w:rsidRPr="004F4748">
        <w:rPr>
          <w:sz w:val="16"/>
          <w:szCs w:val="16"/>
        </w:rPr>
        <w:t xml:space="preserve"> just happens to be </w:t>
      </w:r>
      <w:r w:rsidRPr="004F4748">
        <w:rPr>
          <w:b/>
          <w:highlight w:val="cyan"/>
          <w:u w:val="single"/>
        </w:rPr>
        <w:t>anchored</w:t>
      </w:r>
      <w:r w:rsidRPr="004F4748">
        <w:rPr>
          <w:highlight w:val="cyan"/>
          <w:u w:val="single"/>
        </w:rPr>
        <w:t xml:space="preserve"> in</w:t>
      </w:r>
      <w:r w:rsidRPr="004F4748">
        <w:rPr>
          <w:u w:val="single"/>
        </w:rPr>
        <w:t xml:space="preserve"> the</w:t>
      </w:r>
      <w:r w:rsidRPr="004F4748">
        <w:rPr>
          <w:sz w:val="16"/>
          <w:szCs w:val="16"/>
        </w:rPr>
        <w:t xml:space="preserve"> remarkably persistent </w:t>
      </w:r>
      <w:r w:rsidRPr="004F4748">
        <w:rPr>
          <w:highlight w:val="cyan"/>
          <w:u w:val="single"/>
        </w:rPr>
        <w:t xml:space="preserve">belief that </w:t>
      </w:r>
      <w:r w:rsidRPr="004F4748">
        <w:rPr>
          <w:b/>
          <w:highlight w:val="cyan"/>
          <w:u w:val="single"/>
        </w:rPr>
        <w:t>failing</w:t>
      </w:r>
      <w:r w:rsidRPr="004F4748">
        <w:rPr>
          <w:b/>
          <w:u w:val="single"/>
        </w:rPr>
        <w:t xml:space="preserve"> to achieve control</w:t>
      </w:r>
      <w:r w:rsidRPr="004F4748">
        <w:rPr>
          <w:u w:val="single"/>
        </w:rPr>
        <w:t xml:space="preserve"> over the whole </w:t>
      </w:r>
      <w:r w:rsidRPr="004F4748">
        <w:rPr>
          <w:sz w:val="16"/>
          <w:szCs w:val="16"/>
        </w:rPr>
        <w:t xml:space="preserve">known </w:t>
      </w:r>
      <w:r w:rsidRPr="004F4748">
        <w:rPr>
          <w:u w:val="single"/>
        </w:rPr>
        <w:t xml:space="preserve">world </w:t>
      </w:r>
      <w:r w:rsidRPr="004F4748">
        <w:rPr>
          <w:highlight w:val="cyan"/>
          <w:u w:val="single"/>
        </w:rPr>
        <w:t>would spell</w:t>
      </w:r>
      <w:r w:rsidRPr="004F4748">
        <w:rPr>
          <w:u w:val="single"/>
        </w:rPr>
        <w:t xml:space="preserve"> the loss of the “mandate of heaven” and </w:t>
      </w:r>
      <w:r w:rsidRPr="004F4748">
        <w:rPr>
          <w:b/>
          <w:u w:val="single"/>
        </w:rPr>
        <w:t xml:space="preserve">political </w:t>
      </w:r>
      <w:r w:rsidRPr="004F4748">
        <w:rPr>
          <w:b/>
          <w:highlight w:val="cyan"/>
          <w:u w:val="single"/>
        </w:rPr>
        <w:t>extinction</w:t>
      </w:r>
      <w:r w:rsidRPr="004F4748">
        <w:rPr>
          <w:sz w:val="16"/>
          <w:szCs w:val="16"/>
        </w:rPr>
        <w:t xml:space="preserve">. Thus, the CCP is driven (or doomed) to methodically and opportunistically seek ever greater influence. </w:t>
      </w:r>
      <w:r w:rsidRPr="004F4748">
        <w:rPr>
          <w:u w:val="single"/>
        </w:rPr>
        <w:t xml:space="preserve">The </w:t>
      </w:r>
      <w:r w:rsidRPr="004F4748">
        <w:rPr>
          <w:b/>
          <w:highlight w:val="cyan"/>
          <w:u w:val="single"/>
        </w:rPr>
        <w:t>rise</w:t>
      </w:r>
      <w:r w:rsidRPr="004F4748">
        <w:rPr>
          <w:b/>
          <w:u w:val="single"/>
        </w:rPr>
        <w:t xml:space="preserve"> of China</w:t>
      </w:r>
      <w:r w:rsidRPr="004F4748">
        <w:rPr>
          <w:sz w:val="16"/>
          <w:szCs w:val="16"/>
        </w:rPr>
        <w:t xml:space="preserve">, or more precisely the ever-greater power of the PRC state, </w:t>
      </w:r>
      <w:r w:rsidRPr="004F4748">
        <w:rPr>
          <w:u w:val="single"/>
        </w:rPr>
        <w:t>represents a shift of the distribution</w:t>
      </w:r>
      <w:r w:rsidRPr="004F4748">
        <w:rPr>
          <w:sz w:val="16"/>
          <w:szCs w:val="16"/>
        </w:rPr>
        <w:t xml:space="preserve"> and concentration </w:t>
      </w:r>
      <w:r w:rsidRPr="004F4748">
        <w:rPr>
          <w:u w:val="single"/>
        </w:rPr>
        <w:t>of power in the international system</w:t>
      </w:r>
      <w:r w:rsidRPr="004F4748">
        <w:rPr>
          <w:sz w:val="16"/>
          <w:szCs w:val="16"/>
        </w:rPr>
        <w:t xml:space="preserve"> (conceptually known as power transition) </w:t>
      </w:r>
      <w:r w:rsidRPr="004F4748">
        <w:rPr>
          <w:u w:val="single"/>
        </w:rPr>
        <w:t xml:space="preserve">and an effort to </w:t>
      </w:r>
      <w:r w:rsidRPr="004F4748">
        <w:rPr>
          <w:b/>
          <w:u w:val="single"/>
        </w:rPr>
        <w:t>reorder the units</w:t>
      </w:r>
      <w:r w:rsidRPr="004F4748">
        <w:rPr>
          <w:sz w:val="16"/>
          <w:szCs w:val="16"/>
        </w:rPr>
        <w:t xml:space="preserve"> in the system </w:t>
      </w:r>
      <w:r w:rsidRPr="004F4748">
        <w:rPr>
          <w:u w:val="single"/>
        </w:rPr>
        <w:t xml:space="preserve">and change the system’s </w:t>
      </w:r>
      <w:r w:rsidRPr="004F4748">
        <w:rPr>
          <w:b/>
          <w:u w:val="single"/>
        </w:rPr>
        <w:t>governing norms</w:t>
      </w:r>
      <w:r w:rsidRPr="004F4748">
        <w:rPr>
          <w:u w:val="single"/>
        </w:rPr>
        <w:t>. Chinese leaders</w:t>
      </w:r>
      <w:r w:rsidRPr="004F4748">
        <w:rPr>
          <w:sz w:val="16"/>
          <w:szCs w:val="16"/>
        </w:rPr>
        <w:t xml:space="preserve"> have already </w:t>
      </w:r>
      <w:r w:rsidRPr="004F4748">
        <w:rPr>
          <w:b/>
          <w:u w:val="single"/>
        </w:rPr>
        <w:t>openly claimed</w:t>
      </w:r>
      <w:r w:rsidRPr="004F4748">
        <w:rPr>
          <w:sz w:val="16"/>
          <w:szCs w:val="16"/>
        </w:rPr>
        <w:t xml:space="preserve"> that </w:t>
      </w:r>
      <w:r w:rsidRPr="004F4748">
        <w:rPr>
          <w:u w:val="single"/>
        </w:rPr>
        <w:t>they are</w:t>
      </w:r>
      <w:r w:rsidRPr="004F4748">
        <w:rPr>
          <w:sz w:val="16"/>
          <w:szCs w:val="16"/>
        </w:rPr>
        <w:t xml:space="preserve"> now moving to </w:t>
      </w:r>
      <w:r w:rsidRPr="004F4748">
        <w:rPr>
          <w:u w:val="single"/>
        </w:rPr>
        <w:t>the center of the world stage, leading a revolutionary change in</w:t>
      </w:r>
      <w:r w:rsidRPr="004F4748">
        <w:rPr>
          <w:sz w:val="16"/>
          <w:szCs w:val="16"/>
        </w:rPr>
        <w:t xml:space="preserve"> the </w:t>
      </w:r>
      <w:r w:rsidRPr="004F4748">
        <w:rPr>
          <w:u w:val="single"/>
        </w:rPr>
        <w:t xml:space="preserve">world order, </w:t>
      </w:r>
      <w:r w:rsidRPr="004F4748">
        <w:rPr>
          <w:b/>
          <w:highlight w:val="cyan"/>
          <w:u w:val="single"/>
        </w:rPr>
        <w:t>upending</w:t>
      </w:r>
      <w:r w:rsidRPr="004F4748">
        <w:rPr>
          <w:u w:val="single"/>
        </w:rPr>
        <w:t xml:space="preserve"> the </w:t>
      </w:r>
      <w:r w:rsidRPr="004F4748">
        <w:rPr>
          <w:b/>
          <w:u w:val="single"/>
        </w:rPr>
        <w:t xml:space="preserve">Peace of </w:t>
      </w:r>
      <w:r w:rsidRPr="004F4748">
        <w:rPr>
          <w:b/>
          <w:highlight w:val="cyan"/>
          <w:u w:val="single"/>
        </w:rPr>
        <w:t>Westphalia</w:t>
      </w:r>
      <w:r w:rsidRPr="004F4748">
        <w:rPr>
          <w:sz w:val="16"/>
          <w:szCs w:val="16"/>
        </w:rPr>
        <w:t xml:space="preserve"> established “four hundred years ago,” in the words of PRC leaders </w:t>
      </w:r>
      <w:r w:rsidRPr="004F4748">
        <w:rPr>
          <w:u w:val="single"/>
        </w:rPr>
        <w:t>This points to a systemic change of world politics</w:t>
      </w:r>
      <w:r w:rsidRPr="004F4748">
        <w:rPr>
          <w:sz w:val="16"/>
          <w:szCs w:val="16"/>
        </w:rPr>
        <w:t xml:space="preserve"> and a choice for all of us at the grandest possible scale: a scale </w:t>
      </w:r>
      <w:r w:rsidRPr="004F4748">
        <w:rPr>
          <w:u w:val="single"/>
        </w:rPr>
        <w:t xml:space="preserve">that could reshape nations </w:t>
      </w:r>
      <w:r w:rsidRPr="004F4748">
        <w:rPr>
          <w:highlight w:val="cyan"/>
          <w:u w:val="single"/>
        </w:rPr>
        <w:t xml:space="preserve">and </w:t>
      </w:r>
      <w:r w:rsidRPr="004F4748">
        <w:rPr>
          <w:b/>
          <w:highlight w:val="cyan"/>
          <w:u w:val="single"/>
        </w:rPr>
        <w:t>redirect</w:t>
      </w:r>
      <w:r w:rsidRPr="004F4748">
        <w:rPr>
          <w:b/>
          <w:u w:val="single"/>
        </w:rPr>
        <w:t xml:space="preserve"> the path</w:t>
      </w:r>
      <w:r w:rsidRPr="004F4748">
        <w:rPr>
          <w:u w:val="single"/>
        </w:rPr>
        <w:t xml:space="preserve"> of </w:t>
      </w:r>
      <w:r w:rsidRPr="004F4748">
        <w:rPr>
          <w:b/>
          <w:u w:val="single"/>
        </w:rPr>
        <w:t xml:space="preserve">human </w:t>
      </w:r>
      <w:r w:rsidRPr="004F4748">
        <w:rPr>
          <w:b/>
          <w:highlight w:val="cyan"/>
          <w:u w:val="single"/>
        </w:rPr>
        <w:t>civilization</w:t>
      </w:r>
      <w:r w:rsidRPr="004F4748">
        <w:rPr>
          <w:sz w:val="16"/>
          <w:szCs w:val="16"/>
        </w:rPr>
        <w:t xml:space="preserve">. The PRC’s challenge is therefore greater than the struggle between the two European ideologies of Capitalism and Communism. </w:t>
      </w:r>
      <w:r w:rsidRPr="004F4748">
        <w:rPr>
          <w:u w:val="single"/>
        </w:rPr>
        <w:t xml:space="preserve">The confrontation between the </w:t>
      </w:r>
      <w:r w:rsidRPr="004F4748">
        <w:rPr>
          <w:b/>
          <w:u w:val="single"/>
        </w:rPr>
        <w:t>U.S.-led LIO</w:t>
      </w:r>
      <w:r w:rsidRPr="004F4748">
        <w:rPr>
          <w:u w:val="single"/>
        </w:rPr>
        <w:t xml:space="preserve"> and the PRC-dreamed </w:t>
      </w:r>
      <w:r w:rsidRPr="004F4748">
        <w:rPr>
          <w:b/>
          <w:u w:val="single"/>
        </w:rPr>
        <w:t>China Order</w:t>
      </w:r>
      <w:r w:rsidRPr="004F4748">
        <w:rPr>
          <w:u w:val="single"/>
        </w:rPr>
        <w:t xml:space="preserve"> transcends</w:t>
      </w:r>
      <w:r w:rsidRPr="004F4748">
        <w:rPr>
          <w:sz w:val="16"/>
          <w:szCs w:val="16"/>
        </w:rPr>
        <w:t xml:space="preserve"> these often vaguely defined </w:t>
      </w:r>
      <w:r w:rsidRPr="004F4748">
        <w:rPr>
          <w:u w:val="single"/>
        </w:rPr>
        <w:t>civilizational clashes</w:t>
      </w:r>
      <w:r w:rsidRPr="004F4748">
        <w:rPr>
          <w:sz w:val="16"/>
          <w:szCs w:val="16"/>
        </w:rPr>
        <w:t xml:space="preserve">. If the PRC challenge, the rise of an unscrupulous, ever more resourceful and determined PRC state, is not managed well and promptly, </w:t>
      </w:r>
      <w:r w:rsidRPr="004F4748">
        <w:rPr>
          <w:highlight w:val="cyan"/>
          <w:u w:val="single"/>
        </w:rPr>
        <w:t xml:space="preserve">the </w:t>
      </w:r>
      <w:r w:rsidRPr="004F4748">
        <w:rPr>
          <w:b/>
          <w:highlight w:val="cyan"/>
          <w:u w:val="single"/>
        </w:rPr>
        <w:t>U</w:t>
      </w:r>
      <w:r w:rsidRPr="004F4748">
        <w:rPr>
          <w:sz w:val="16"/>
          <w:szCs w:val="16"/>
        </w:rPr>
        <w:t xml:space="preserve">nited </w:t>
      </w:r>
      <w:r w:rsidRPr="004F4748">
        <w:rPr>
          <w:b/>
          <w:highlight w:val="cyan"/>
          <w:u w:val="single"/>
        </w:rPr>
        <w:t>S</w:t>
      </w:r>
      <w:r w:rsidRPr="004F4748">
        <w:rPr>
          <w:sz w:val="16"/>
          <w:szCs w:val="16"/>
        </w:rPr>
        <w:t xml:space="preserve">tates </w:t>
      </w:r>
      <w:r w:rsidRPr="004F4748">
        <w:rPr>
          <w:highlight w:val="cyan"/>
          <w:u w:val="single"/>
        </w:rPr>
        <w:t>will</w:t>
      </w:r>
      <w:r w:rsidRPr="004F4748">
        <w:rPr>
          <w:u w:val="single"/>
        </w:rPr>
        <w:t xml:space="preserve"> have to </w:t>
      </w:r>
      <w:r w:rsidRPr="004F4748">
        <w:rPr>
          <w:highlight w:val="cyan"/>
          <w:u w:val="single"/>
        </w:rPr>
        <w:t>face</w:t>
      </w:r>
      <w:r w:rsidRPr="004F4748">
        <w:rPr>
          <w:sz w:val="16"/>
          <w:szCs w:val="16"/>
        </w:rPr>
        <w:t xml:space="preserve"> a much worse choice in the not too distant future between tragic capitulation and a </w:t>
      </w:r>
      <w:r w:rsidRPr="004F4748">
        <w:rPr>
          <w:b/>
          <w:u w:val="single"/>
        </w:rPr>
        <w:t xml:space="preserve">desperate </w:t>
      </w:r>
      <w:r w:rsidRPr="004F4748">
        <w:rPr>
          <w:b/>
          <w:highlight w:val="cyan"/>
          <w:u w:val="single"/>
        </w:rPr>
        <w:t>war</w:t>
      </w:r>
      <w:r w:rsidRPr="004F4748">
        <w:rPr>
          <w:u w:val="single"/>
        </w:rPr>
        <w:t xml:space="preserve"> for its national security </w:t>
      </w:r>
      <w:r w:rsidRPr="004F4748">
        <w:rPr>
          <w:highlight w:val="cyan"/>
          <w:u w:val="single"/>
        </w:rPr>
        <w:t>and</w:t>
      </w:r>
      <w:r w:rsidRPr="004F4748">
        <w:rPr>
          <w:u w:val="single"/>
        </w:rPr>
        <w:t xml:space="preserve"> </w:t>
      </w:r>
      <w:r w:rsidRPr="004F4748">
        <w:rPr>
          <w:b/>
          <w:u w:val="single"/>
        </w:rPr>
        <w:t>world leadership</w:t>
      </w:r>
      <w:r w:rsidRPr="004F4748">
        <w:rPr>
          <w:sz w:val="16"/>
          <w:szCs w:val="16"/>
        </w:rPr>
        <w:t xml:space="preserve"> and for the way in which humankind is organized worldwide. </w:t>
      </w:r>
      <w:r w:rsidRPr="004F4748">
        <w:rPr>
          <w:u w:val="single"/>
        </w:rPr>
        <w:t>In the age of</w:t>
      </w:r>
      <w:r w:rsidRPr="004F4748">
        <w:rPr>
          <w:sz w:val="16"/>
          <w:szCs w:val="16"/>
        </w:rPr>
        <w:t xml:space="preserve"> many kinds of </w:t>
      </w:r>
      <w:r w:rsidRPr="004F4748">
        <w:rPr>
          <w:b/>
          <w:highlight w:val="cyan"/>
          <w:u w:val="single"/>
        </w:rPr>
        <w:t>w</w:t>
      </w:r>
      <w:r w:rsidRPr="004F4748">
        <w:rPr>
          <w:sz w:val="16"/>
          <w:szCs w:val="16"/>
        </w:rPr>
        <w:t xml:space="preserve">eapons of </w:t>
      </w:r>
      <w:r w:rsidRPr="004F4748">
        <w:rPr>
          <w:b/>
          <w:highlight w:val="cyan"/>
          <w:u w:val="single"/>
        </w:rPr>
        <w:t>m</w:t>
      </w:r>
      <w:r w:rsidRPr="004F4748">
        <w:rPr>
          <w:sz w:val="16"/>
          <w:szCs w:val="16"/>
        </w:rPr>
        <w:t xml:space="preserve">ass </w:t>
      </w:r>
      <w:r w:rsidRPr="004F4748">
        <w:rPr>
          <w:b/>
          <w:highlight w:val="cyan"/>
          <w:u w:val="single"/>
        </w:rPr>
        <w:t>d</w:t>
      </w:r>
      <w:r w:rsidRPr="004F4748">
        <w:rPr>
          <w:sz w:val="16"/>
          <w:szCs w:val="16"/>
        </w:rPr>
        <w:t xml:space="preserve">estruction, this will be a harrowing decision. Of course, one may argue that the grandiose China Dream of a China Order may be just another pretentious way for the CCP to invoke traditional, nationalist, and populist ideals to justify its autocratic governance of the Chinese people forever, similar to the splendid slogans and missions fabricated by many other dictators. Perhaps the highly insecure CCP leadership is fighting for its survival, not world domination. However, words have consequences. Propaganda and dilution often greatly mesmerize and mislead the pretenders themselves. More importantly, </w:t>
      </w:r>
      <w:r w:rsidRPr="004F4748">
        <w:rPr>
          <w:u w:val="single"/>
        </w:rPr>
        <w:t xml:space="preserve">the CCP has been </w:t>
      </w:r>
      <w:r w:rsidRPr="004F4748">
        <w:rPr>
          <w:b/>
          <w:u w:val="single"/>
        </w:rPr>
        <w:t>steadily following</w:t>
      </w:r>
      <w:r w:rsidRPr="004F4748">
        <w:rPr>
          <w:sz w:val="16"/>
          <w:szCs w:val="16"/>
        </w:rPr>
        <w:t xml:space="preserve"> up </w:t>
      </w:r>
      <w:r w:rsidRPr="004F4748">
        <w:rPr>
          <w:u w:val="single"/>
        </w:rPr>
        <w:t>its words with action</w:t>
      </w:r>
      <w:r w:rsidRPr="004F4748">
        <w:rPr>
          <w:sz w:val="16"/>
          <w:szCs w:val="16"/>
        </w:rPr>
        <w:t xml:space="preserve"> and money for years (basically nonstop since 1949); it has just pledged over 10 times the total sum of the Marshall Plan (in today’s dollars) for its Belt and Road Initiative alone, for instance. As the logic of the China Order dictates, </w:t>
      </w:r>
      <w:r w:rsidRPr="004F4748">
        <w:rPr>
          <w:highlight w:val="cyan"/>
          <w:u w:val="single"/>
        </w:rPr>
        <w:t>the</w:t>
      </w:r>
      <w:r w:rsidRPr="004F4748">
        <w:rPr>
          <w:u w:val="single"/>
        </w:rPr>
        <w:t xml:space="preserve"> rising Chinese </w:t>
      </w:r>
      <w:r w:rsidRPr="004F4748">
        <w:rPr>
          <w:highlight w:val="cyan"/>
          <w:u w:val="single"/>
        </w:rPr>
        <w:t xml:space="preserve">power will </w:t>
      </w:r>
      <w:r w:rsidRPr="004F4748">
        <w:rPr>
          <w:b/>
          <w:highlight w:val="cyan"/>
          <w:u w:val="single"/>
        </w:rPr>
        <w:t>not stop</w:t>
      </w:r>
      <w:r w:rsidRPr="004F4748">
        <w:rPr>
          <w:b/>
          <w:u w:val="single"/>
        </w:rPr>
        <w:t xml:space="preserve"> short</w:t>
      </w:r>
      <w:r w:rsidRPr="004F4748">
        <w:rPr>
          <w:u w:val="single"/>
        </w:rPr>
        <w:t xml:space="preserve"> of </w:t>
      </w:r>
      <w:r w:rsidRPr="004F4748">
        <w:rPr>
          <w:b/>
          <w:highlight w:val="cyan"/>
          <w:u w:val="single"/>
        </w:rPr>
        <w:t>unseating</w:t>
      </w:r>
      <w:r w:rsidRPr="004F4748">
        <w:rPr>
          <w:highlight w:val="cyan"/>
          <w:u w:val="single"/>
        </w:rPr>
        <w:t xml:space="preserve"> the</w:t>
      </w:r>
      <w:r w:rsidRPr="004F4748">
        <w:rPr>
          <w:u w:val="single"/>
        </w:rPr>
        <w:t xml:space="preserve"> </w:t>
      </w:r>
      <w:r w:rsidRPr="004F4748">
        <w:rPr>
          <w:b/>
          <w:u w:val="single"/>
        </w:rPr>
        <w:t>U</w:t>
      </w:r>
      <w:r w:rsidRPr="004F4748">
        <w:rPr>
          <w:sz w:val="16"/>
          <w:szCs w:val="16"/>
        </w:rPr>
        <w:t xml:space="preserve">nited </w:t>
      </w:r>
      <w:r w:rsidRPr="004F4748">
        <w:rPr>
          <w:b/>
          <w:u w:val="single"/>
        </w:rPr>
        <w:t>S</w:t>
      </w:r>
      <w:r w:rsidRPr="004F4748">
        <w:rPr>
          <w:sz w:val="16"/>
          <w:szCs w:val="16"/>
        </w:rPr>
        <w:t xml:space="preserve">tates </w:t>
      </w:r>
      <w:r w:rsidRPr="004F4748">
        <w:rPr>
          <w:u w:val="single"/>
        </w:rPr>
        <w:t xml:space="preserve">and </w:t>
      </w:r>
      <w:r w:rsidRPr="004F4748">
        <w:rPr>
          <w:b/>
          <w:u w:val="single"/>
        </w:rPr>
        <w:t xml:space="preserve">reordering the </w:t>
      </w:r>
      <w:r w:rsidRPr="004F4748">
        <w:rPr>
          <w:b/>
          <w:highlight w:val="cyan"/>
          <w:u w:val="single"/>
        </w:rPr>
        <w:t>world</w:t>
      </w:r>
      <w:r w:rsidRPr="004F4748">
        <w:rPr>
          <w:highlight w:val="cyan"/>
          <w:u w:val="single"/>
        </w:rPr>
        <w:t>, unless</w:t>
      </w:r>
      <w:r w:rsidRPr="004F4748">
        <w:rPr>
          <w:sz w:val="16"/>
          <w:szCs w:val="16"/>
        </w:rPr>
        <w:t xml:space="preserve"> Beijing’s Qin-Han polity is transformed and/or </w:t>
      </w:r>
      <w:r w:rsidRPr="004F4748">
        <w:rPr>
          <w:u w:val="single"/>
        </w:rPr>
        <w:t>the</w:t>
      </w:r>
      <w:r w:rsidRPr="004F4748">
        <w:rPr>
          <w:sz w:val="16"/>
          <w:szCs w:val="16"/>
        </w:rPr>
        <w:t xml:space="preserve"> ever richer and more </w:t>
      </w:r>
      <w:r w:rsidRPr="004F4748">
        <w:rPr>
          <w:u w:val="single"/>
        </w:rPr>
        <w:t xml:space="preserve">powerful PRC is </w:t>
      </w:r>
      <w:r w:rsidRPr="004F4748">
        <w:rPr>
          <w:highlight w:val="cyan"/>
          <w:u w:val="single"/>
        </w:rPr>
        <w:t>checked</w:t>
      </w:r>
      <w:r w:rsidRPr="004F4748">
        <w:rPr>
          <w:sz w:val="16"/>
          <w:szCs w:val="16"/>
        </w:rPr>
        <w:t xml:space="preserve">. The alternatives, </w:t>
      </w:r>
      <w:r w:rsidRPr="004F4748">
        <w:rPr>
          <w:u w:val="single"/>
        </w:rPr>
        <w:t xml:space="preserve">American </w:t>
      </w:r>
      <w:r w:rsidRPr="004F4748">
        <w:rPr>
          <w:b/>
          <w:u w:val="single"/>
        </w:rPr>
        <w:t>capitulation</w:t>
      </w:r>
      <w:r w:rsidRPr="004F4748">
        <w:rPr>
          <w:u w:val="single"/>
        </w:rPr>
        <w:t xml:space="preserve"> or </w:t>
      </w:r>
      <w:r w:rsidRPr="004F4748">
        <w:rPr>
          <w:b/>
          <w:u w:val="single"/>
        </w:rPr>
        <w:t>world war</w:t>
      </w:r>
      <w:r w:rsidRPr="004F4748">
        <w:rPr>
          <w:u w:val="single"/>
        </w:rPr>
        <w:t>, are</w:t>
      </w:r>
      <w:r w:rsidRPr="004F4748">
        <w:rPr>
          <w:sz w:val="16"/>
          <w:szCs w:val="16"/>
        </w:rPr>
        <w:t xml:space="preserve"> horrific to contemplate, but </w:t>
      </w:r>
      <w:r w:rsidRPr="004F4748">
        <w:rPr>
          <w:u w:val="single"/>
        </w:rPr>
        <w:t>not</w:t>
      </w:r>
      <w:r w:rsidRPr="004F4748">
        <w:rPr>
          <w:sz w:val="16"/>
          <w:szCs w:val="16"/>
        </w:rPr>
        <w:t xml:space="preserve"> necessarily </w:t>
      </w:r>
      <w:r w:rsidRPr="004F4748">
        <w:rPr>
          <w:u w:val="single"/>
        </w:rPr>
        <w:t>impossible</w:t>
      </w:r>
      <w:r w:rsidRPr="004F4748">
        <w:rPr>
          <w:sz w:val="16"/>
          <w:szCs w:val="16"/>
        </w:rPr>
        <w:t xml:space="preserve">. Unlike in Hollywood, the “good” guys do not always win necessarily in the real world. A mighty autocracy that tightly controls one-fifth of humankind, willfully spends a disproportionately larger portion of the fruits of the world’s second largest economy, and vows (even if only hypocritically) to reform and reorder the world under its leadership, is and will always be a mortal challenge to the national security of the United States. </w:t>
      </w:r>
      <w:r w:rsidRPr="004F4748">
        <w:rPr>
          <w:highlight w:val="cyan"/>
          <w:u w:val="single"/>
        </w:rPr>
        <w:t xml:space="preserve">America’s </w:t>
      </w:r>
      <w:r w:rsidRPr="004F4748">
        <w:rPr>
          <w:b/>
          <w:u w:val="single"/>
        </w:rPr>
        <w:t xml:space="preserve">global </w:t>
      </w:r>
      <w:r w:rsidRPr="004F4748">
        <w:rPr>
          <w:b/>
          <w:highlight w:val="cyan"/>
          <w:u w:val="single"/>
        </w:rPr>
        <w:t>position</w:t>
      </w:r>
      <w:r w:rsidRPr="004F4748">
        <w:rPr>
          <w:highlight w:val="cyan"/>
          <w:u w:val="single"/>
        </w:rPr>
        <w:t xml:space="preserve"> and</w:t>
      </w:r>
      <w:r w:rsidRPr="004F4748">
        <w:rPr>
          <w:sz w:val="16"/>
          <w:szCs w:val="16"/>
        </w:rPr>
        <w:t xml:space="preserve"> way of life, </w:t>
      </w:r>
      <w:r w:rsidRPr="004F4748">
        <w:rPr>
          <w:b/>
          <w:u w:val="single"/>
        </w:rPr>
        <w:t xml:space="preserve">world </w:t>
      </w:r>
      <w:r w:rsidRPr="004F4748">
        <w:rPr>
          <w:b/>
          <w:highlight w:val="cyan"/>
          <w:u w:val="single"/>
        </w:rPr>
        <w:t>peace</w:t>
      </w:r>
      <w:r w:rsidRPr="004F4748">
        <w:rPr>
          <w:sz w:val="16"/>
          <w:szCs w:val="16"/>
        </w:rPr>
        <w:t xml:space="preserve">, and the overall world order </w:t>
      </w:r>
      <w:r w:rsidRPr="004F4748">
        <w:rPr>
          <w:u w:val="single"/>
        </w:rPr>
        <w:t xml:space="preserve">all </w:t>
      </w:r>
      <w:r w:rsidRPr="004F4748">
        <w:rPr>
          <w:highlight w:val="cyan"/>
          <w:u w:val="single"/>
        </w:rPr>
        <w:t>rest on</w:t>
      </w:r>
      <w:r w:rsidRPr="004F4748">
        <w:rPr>
          <w:u w:val="single"/>
        </w:rPr>
        <w:t xml:space="preserve"> how the </w:t>
      </w:r>
      <w:r w:rsidRPr="004F4748">
        <w:rPr>
          <w:b/>
          <w:highlight w:val="cyan"/>
          <w:u w:val="single"/>
        </w:rPr>
        <w:t>PRC</w:t>
      </w:r>
      <w:r w:rsidRPr="004F4748">
        <w:rPr>
          <w:b/>
          <w:u w:val="single"/>
        </w:rPr>
        <w:t xml:space="preserve"> challenge</w:t>
      </w:r>
      <w:r w:rsidRPr="004F4748">
        <w:rPr>
          <w:u w:val="single"/>
        </w:rPr>
        <w:t xml:space="preserve"> is managed</w:t>
      </w:r>
      <w:r w:rsidRPr="004F4748">
        <w:rPr>
          <w:sz w:val="16"/>
          <w:szCs w:val="16"/>
        </w:rPr>
        <w:t>—soon.</w:t>
      </w:r>
    </w:p>
    <w:p w14:paraId="1DCC0B39" w14:textId="77777777" w:rsidR="00444AA3" w:rsidRPr="004F4748" w:rsidRDefault="00444AA3" w:rsidP="00444AA3">
      <w:pPr>
        <w:pStyle w:val="Heading4"/>
        <w:rPr>
          <w:rFonts w:cs="Calibri"/>
        </w:rPr>
      </w:pPr>
      <w:r w:rsidRPr="004F4748">
        <w:rPr>
          <w:rFonts w:cs="Calibri"/>
        </w:rPr>
        <w:t xml:space="preserve">China rise upends the LIO – spreads autocracy, causes wars, erodes democracy </w:t>
      </w:r>
    </w:p>
    <w:p w14:paraId="37D75084" w14:textId="77777777" w:rsidR="00444AA3" w:rsidRPr="004F4748" w:rsidRDefault="00444AA3" w:rsidP="00444AA3">
      <w:proofErr w:type="spellStart"/>
      <w:r w:rsidRPr="004F4748">
        <w:rPr>
          <w:rStyle w:val="Style13ptBold"/>
        </w:rPr>
        <w:t>Kroenig</w:t>
      </w:r>
      <w:proofErr w:type="spellEnd"/>
      <w:r w:rsidRPr="004F4748">
        <w:rPr>
          <w:rStyle w:val="Style13ptBold"/>
        </w:rPr>
        <w:t xml:space="preserve"> ’24</w:t>
      </w:r>
      <w:r w:rsidRPr="004F4748">
        <w:t xml:space="preserve"> [Matthew, Dan Negrea; June 24; Professor in the Department of Government and the Edmund A. Walsh School of Foreign Service at Georgetown University, vice president and senior director of the Atlantic Council’s Scowcroft Center for Strategy and Security, life member of the Council on Foreign Relations, PhD and MA in Political Science at UC-Berkeley; senior director of the Atlantic Council’s Freedom and Prosperity Center, MBA from Cornell University and an MA from the School of International Economic Relations in Bucharest, Romania; Foreign Policy, “Against China, the United States Must Play to Win,” https://foreignpolicy.com/2024/06/24/usa-china-biden-xi-taiwan-competition-ccp-war/]</w:t>
      </w:r>
    </w:p>
    <w:p w14:paraId="5A38A461" w14:textId="77777777" w:rsidR="00444AA3" w:rsidRPr="004F4748" w:rsidRDefault="00444AA3" w:rsidP="00444AA3">
      <w:pPr>
        <w:rPr>
          <w:sz w:val="16"/>
        </w:rPr>
      </w:pPr>
      <w:r w:rsidRPr="004F4748">
        <w:rPr>
          <w:sz w:val="16"/>
        </w:rPr>
        <w:t xml:space="preserve">To understand success, let us first examine its opposite. Intelligence analysts assess threats by examining an adversary’s capability and intent, and the problem today is that </w:t>
      </w:r>
      <w:r w:rsidRPr="004F4748">
        <w:rPr>
          <w:rStyle w:val="StyleUnderline"/>
          <w:highlight w:val="green"/>
        </w:rPr>
        <w:t>China has</w:t>
      </w:r>
      <w:r w:rsidRPr="004F4748">
        <w:rPr>
          <w:rStyle w:val="StyleUnderline"/>
        </w:rPr>
        <w:t xml:space="preserve"> both the </w:t>
      </w:r>
      <w:r w:rsidRPr="004F4748">
        <w:rPr>
          <w:rStyle w:val="Emphasis"/>
          <w:highlight w:val="green"/>
        </w:rPr>
        <w:t>capability and intent</w:t>
      </w:r>
      <w:r w:rsidRPr="004F4748">
        <w:rPr>
          <w:rStyle w:val="StyleUnderline"/>
          <w:highlight w:val="green"/>
        </w:rPr>
        <w:t xml:space="preserve"> to</w:t>
      </w:r>
      <w:r w:rsidRPr="004F4748">
        <w:rPr>
          <w:rStyle w:val="StyleUnderline"/>
        </w:rPr>
        <w:t xml:space="preserve"> actively and systematically </w:t>
      </w:r>
      <w:r w:rsidRPr="004F4748">
        <w:rPr>
          <w:rStyle w:val="Emphasis"/>
          <w:highlight w:val="green"/>
        </w:rPr>
        <w:t>harm</w:t>
      </w:r>
      <w:r w:rsidRPr="004F4748">
        <w:rPr>
          <w:rStyle w:val="StyleUnderline"/>
          <w:highlight w:val="green"/>
        </w:rPr>
        <w:t xml:space="preserve"> the U</w:t>
      </w:r>
      <w:r w:rsidRPr="004F4748">
        <w:rPr>
          <w:sz w:val="16"/>
        </w:rPr>
        <w:t xml:space="preserve">nited </w:t>
      </w:r>
      <w:r w:rsidRPr="004F4748">
        <w:rPr>
          <w:rStyle w:val="StyleUnderline"/>
          <w:highlight w:val="green"/>
        </w:rPr>
        <w:t>S</w:t>
      </w:r>
      <w:r w:rsidRPr="004F4748">
        <w:rPr>
          <w:sz w:val="16"/>
        </w:rPr>
        <w:t xml:space="preserve">tates’ </w:t>
      </w:r>
      <w:r w:rsidRPr="004F4748">
        <w:rPr>
          <w:rStyle w:val="StyleUnderline"/>
        </w:rPr>
        <w:t xml:space="preserve">vital interests. Methods include </w:t>
      </w:r>
      <w:r w:rsidRPr="004F4748">
        <w:rPr>
          <w:rStyle w:val="Emphasis"/>
          <w:highlight w:val="green"/>
        </w:rPr>
        <w:t>military coercion</w:t>
      </w:r>
      <w:r w:rsidRPr="004F4748">
        <w:rPr>
          <w:rStyle w:val="StyleUnderline"/>
        </w:rPr>
        <w:t xml:space="preserve"> against U.S. allies and partners in the Indo-Pacific, including</w:t>
      </w:r>
      <w:r w:rsidRPr="004F4748">
        <w:rPr>
          <w:sz w:val="16"/>
        </w:rPr>
        <w:t xml:space="preserve"> daily </w:t>
      </w:r>
      <w:r w:rsidRPr="004F4748">
        <w:rPr>
          <w:rStyle w:val="StyleUnderline"/>
        </w:rPr>
        <w:t xml:space="preserve">military intimidation of, and threats to </w:t>
      </w:r>
      <w:r w:rsidRPr="004F4748">
        <w:rPr>
          <w:rStyle w:val="Emphasis"/>
          <w:highlight w:val="green"/>
        </w:rPr>
        <w:t>invade</w:t>
      </w:r>
      <w:r w:rsidRPr="004F4748">
        <w:rPr>
          <w:rStyle w:val="StyleUnderline"/>
        </w:rPr>
        <w:t xml:space="preserve">, </w:t>
      </w:r>
      <w:r w:rsidRPr="004F4748">
        <w:rPr>
          <w:rStyle w:val="Emphasis"/>
          <w:highlight w:val="green"/>
        </w:rPr>
        <w:t>Taiwan</w:t>
      </w:r>
      <w:r w:rsidRPr="004F4748">
        <w:rPr>
          <w:rStyle w:val="StyleUnderline"/>
          <w:highlight w:val="green"/>
        </w:rPr>
        <w:t>; reducing</w:t>
      </w:r>
      <w:r w:rsidRPr="004F4748">
        <w:rPr>
          <w:rStyle w:val="StyleUnderline"/>
        </w:rPr>
        <w:t xml:space="preserve"> American </w:t>
      </w:r>
      <w:r w:rsidRPr="004F4748">
        <w:rPr>
          <w:rStyle w:val="StyleUnderline"/>
          <w:highlight w:val="green"/>
        </w:rPr>
        <w:t>prosperity</w:t>
      </w:r>
      <w:r w:rsidRPr="004F4748">
        <w:rPr>
          <w:rStyle w:val="StyleUnderline"/>
        </w:rPr>
        <w:t xml:space="preserve"> through </w:t>
      </w:r>
      <w:r w:rsidRPr="004F4748">
        <w:rPr>
          <w:rStyle w:val="Emphasis"/>
          <w:highlight w:val="green"/>
        </w:rPr>
        <w:t>illegal trading</w:t>
      </w:r>
      <w:r w:rsidRPr="004F4748">
        <w:rPr>
          <w:rStyle w:val="StyleUnderline"/>
        </w:rPr>
        <w:t xml:space="preserve"> practices; and </w:t>
      </w:r>
      <w:r w:rsidRPr="004F4748">
        <w:rPr>
          <w:rStyle w:val="Emphasis"/>
          <w:highlight w:val="green"/>
        </w:rPr>
        <w:t>corroding</w:t>
      </w:r>
      <w:r w:rsidRPr="004F4748">
        <w:rPr>
          <w:rStyle w:val="StyleUnderline"/>
        </w:rPr>
        <w:t xml:space="preserve"> U.S. </w:t>
      </w:r>
      <w:r w:rsidRPr="004F4748">
        <w:rPr>
          <w:rStyle w:val="Emphasis"/>
          <w:highlight w:val="green"/>
        </w:rPr>
        <w:t>democracy</w:t>
      </w:r>
      <w:r w:rsidRPr="004F4748">
        <w:rPr>
          <w:rStyle w:val="StyleUnderline"/>
        </w:rPr>
        <w:t>—</w:t>
      </w:r>
      <w:r w:rsidRPr="004F4748">
        <w:rPr>
          <w:sz w:val="16"/>
        </w:rPr>
        <w:t xml:space="preserve">for example, </w:t>
      </w:r>
      <w:r w:rsidRPr="004F4748">
        <w:rPr>
          <w:rStyle w:val="StyleUnderline"/>
        </w:rPr>
        <w:t xml:space="preserve">by targeting voters </w:t>
      </w:r>
      <w:r w:rsidRPr="004F4748">
        <w:rPr>
          <w:rStyle w:val="StyleUnderline"/>
          <w:highlight w:val="green"/>
        </w:rPr>
        <w:t>with</w:t>
      </w:r>
      <w:r w:rsidRPr="004F4748">
        <w:rPr>
          <w:rStyle w:val="StyleUnderline"/>
        </w:rPr>
        <w:t xml:space="preserve"> a</w:t>
      </w:r>
      <w:r w:rsidRPr="004F4748">
        <w:rPr>
          <w:sz w:val="16"/>
        </w:rPr>
        <w:t xml:space="preserve">rtificial </w:t>
      </w:r>
      <w:r w:rsidRPr="004F4748">
        <w:rPr>
          <w:rStyle w:val="StyleUnderline"/>
        </w:rPr>
        <w:t>i</w:t>
      </w:r>
      <w:r w:rsidRPr="004F4748">
        <w:rPr>
          <w:sz w:val="16"/>
        </w:rPr>
        <w:t>ntelligence-</w:t>
      </w:r>
      <w:r w:rsidRPr="004F4748">
        <w:rPr>
          <w:rStyle w:val="StyleUnderline"/>
        </w:rPr>
        <w:t xml:space="preserve">enabled </w:t>
      </w:r>
      <w:r w:rsidRPr="004F4748">
        <w:rPr>
          <w:rStyle w:val="StyleUnderline"/>
          <w:highlight w:val="green"/>
        </w:rPr>
        <w:t>disinfo</w:t>
      </w:r>
      <w:r w:rsidRPr="004F4748">
        <w:rPr>
          <w:sz w:val="16"/>
        </w:rPr>
        <w:t xml:space="preserve">rmation </w:t>
      </w:r>
      <w:r w:rsidRPr="004F4748">
        <w:rPr>
          <w:rStyle w:val="StyleUnderline"/>
        </w:rPr>
        <w:t>op</w:t>
      </w:r>
      <w:r w:rsidRPr="004F4748">
        <w:rPr>
          <w:sz w:val="16"/>
        </w:rPr>
        <w:t>eration</w:t>
      </w:r>
      <w:r w:rsidRPr="004F4748">
        <w:rPr>
          <w:rStyle w:val="StyleUnderline"/>
        </w:rPr>
        <w:t>s.</w:t>
      </w:r>
    </w:p>
    <w:p w14:paraId="4A070191" w14:textId="77777777" w:rsidR="00444AA3" w:rsidRPr="004F4748" w:rsidRDefault="00444AA3" w:rsidP="00444AA3">
      <w:pPr>
        <w:rPr>
          <w:rStyle w:val="StyleUnderline"/>
        </w:rPr>
      </w:pPr>
      <w:r w:rsidRPr="004F4748">
        <w:rPr>
          <w:sz w:val="16"/>
        </w:rPr>
        <w:lastRenderedPageBreak/>
        <w:t xml:space="preserve">More fundamentally, </w:t>
      </w:r>
      <w:r w:rsidRPr="004F4748">
        <w:rPr>
          <w:rStyle w:val="StyleUnderline"/>
        </w:rPr>
        <w:t xml:space="preserve">China seeks to </w:t>
      </w:r>
      <w:r w:rsidRPr="004F4748">
        <w:rPr>
          <w:rStyle w:val="StyleUnderline"/>
          <w:highlight w:val="green"/>
        </w:rPr>
        <w:t>displace</w:t>
      </w:r>
      <w:r w:rsidRPr="004F4748">
        <w:rPr>
          <w:rStyle w:val="StyleUnderline"/>
        </w:rPr>
        <w:t xml:space="preserve"> the </w:t>
      </w:r>
      <w:r w:rsidRPr="004F4748">
        <w:rPr>
          <w:rStyle w:val="StyleUnderline"/>
          <w:highlight w:val="green"/>
        </w:rPr>
        <w:t>U.S</w:t>
      </w:r>
      <w:r w:rsidRPr="004F4748">
        <w:rPr>
          <w:rStyle w:val="StyleUnderline"/>
        </w:rPr>
        <w:t xml:space="preserve">.-led international system </w:t>
      </w:r>
      <w:r w:rsidRPr="004F4748">
        <w:rPr>
          <w:rStyle w:val="StyleUnderline"/>
          <w:highlight w:val="green"/>
        </w:rPr>
        <w:t>with a</w:t>
      </w:r>
      <w:r w:rsidRPr="004F4748">
        <w:rPr>
          <w:rStyle w:val="StyleUnderline"/>
        </w:rPr>
        <w:t xml:space="preserve"> new global </w:t>
      </w:r>
      <w:r w:rsidRPr="004F4748">
        <w:rPr>
          <w:rStyle w:val="StyleUnderline"/>
          <w:highlight w:val="green"/>
        </w:rPr>
        <w:t>order</w:t>
      </w:r>
      <w:r w:rsidRPr="004F4748">
        <w:rPr>
          <w:rStyle w:val="StyleUnderline"/>
        </w:rPr>
        <w:t xml:space="preserve"> centered in Beijing that is more </w:t>
      </w:r>
      <w:r w:rsidRPr="004F4748">
        <w:rPr>
          <w:rStyle w:val="StyleUnderline"/>
          <w:highlight w:val="green"/>
        </w:rPr>
        <w:t xml:space="preserve">conducive to </w:t>
      </w:r>
      <w:r w:rsidRPr="004F4748">
        <w:rPr>
          <w:rStyle w:val="Emphasis"/>
          <w:highlight w:val="green"/>
        </w:rPr>
        <w:t>autocracy</w:t>
      </w:r>
      <w:r w:rsidRPr="004F4748">
        <w:rPr>
          <w:rStyle w:val="StyleUnderline"/>
        </w:rPr>
        <w:t xml:space="preserve"> an</w:t>
      </w:r>
      <w:r w:rsidRPr="004F4748">
        <w:rPr>
          <w:sz w:val="16"/>
        </w:rPr>
        <w:t xml:space="preserve">d President </w:t>
      </w:r>
      <w:r w:rsidRPr="004F4748">
        <w:rPr>
          <w:rStyle w:val="StyleUnderline"/>
        </w:rPr>
        <w:t>Xi J</w:t>
      </w:r>
      <w:r w:rsidRPr="004F4748">
        <w:rPr>
          <w:sz w:val="16"/>
        </w:rPr>
        <w:t xml:space="preserve">inping’s </w:t>
      </w:r>
      <w:r w:rsidRPr="004F4748">
        <w:rPr>
          <w:rStyle w:val="StyleUnderline"/>
        </w:rPr>
        <w:t xml:space="preserve">imperial ambitions. This is </w:t>
      </w:r>
      <w:r w:rsidRPr="004F4748">
        <w:rPr>
          <w:rStyle w:val="StyleUnderline"/>
          <w:highlight w:val="green"/>
        </w:rPr>
        <w:t>China’s</w:t>
      </w:r>
      <w:r w:rsidRPr="004F4748">
        <w:rPr>
          <w:rStyle w:val="StyleUnderline"/>
        </w:rPr>
        <w:t xml:space="preserve"> theory of </w:t>
      </w:r>
      <w:r w:rsidRPr="004F4748">
        <w:rPr>
          <w:rStyle w:val="StyleUnderline"/>
          <w:highlight w:val="green"/>
        </w:rPr>
        <w:t>victory</w:t>
      </w:r>
      <w:r w:rsidRPr="004F4748">
        <w:rPr>
          <w:rStyle w:val="StyleUnderline"/>
        </w:rPr>
        <w:t xml:space="preserve">, and its realization </w:t>
      </w:r>
      <w:r w:rsidRPr="004F4748">
        <w:rPr>
          <w:rStyle w:val="StyleUnderline"/>
          <w:highlight w:val="green"/>
        </w:rPr>
        <w:t>would</w:t>
      </w:r>
      <w:r w:rsidRPr="004F4748">
        <w:rPr>
          <w:rStyle w:val="StyleUnderline"/>
        </w:rPr>
        <w:t xml:space="preserve"> severely </w:t>
      </w:r>
      <w:r w:rsidRPr="004F4748">
        <w:rPr>
          <w:rStyle w:val="StyleUnderline"/>
          <w:highlight w:val="green"/>
        </w:rPr>
        <w:t>undermine</w:t>
      </w:r>
      <w:r w:rsidRPr="004F4748">
        <w:rPr>
          <w:rStyle w:val="StyleUnderline"/>
        </w:rPr>
        <w:t xml:space="preserve"> the </w:t>
      </w:r>
      <w:r w:rsidRPr="004F4748">
        <w:rPr>
          <w:rStyle w:val="Emphasis"/>
          <w:highlight w:val="green"/>
        </w:rPr>
        <w:t>well-being of all people</w:t>
      </w:r>
      <w:r w:rsidRPr="004F4748">
        <w:rPr>
          <w:rStyle w:val="StyleUnderline"/>
        </w:rPr>
        <w:t xml:space="preserve"> in the United States and the broader free world.</w:t>
      </w:r>
    </w:p>
    <w:p w14:paraId="2773F78D" w14:textId="67687024" w:rsidR="00752C1A" w:rsidRPr="004F4748" w:rsidRDefault="00752C1A" w:rsidP="00752C1A">
      <w:pPr>
        <w:rPr>
          <w:sz w:val="16"/>
        </w:rPr>
      </w:pPr>
    </w:p>
    <w:sectPr w:rsidR="00752C1A" w:rsidRPr="004F47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MS Gothic">
    <w:altName w:val="ＭＳ ゴシック"/>
    <w:panose1 w:val="020B0609070205080204"/>
    <w:charset w:val="80"/>
    <w:family w:val="modern"/>
    <w:pitch w:val="fixed"/>
    <w:sig w:usb0="E00002FF" w:usb1="6AC7FDFB" w:usb2="08000012" w:usb3="00000000" w:csb0="0002009F" w:csb1="00000000"/>
  </w:font>
  <w:font w:name="Microsoft JhengHei">
    <w:panose1 w:val="020B0604030504040204"/>
    <w:charset w:val="88"/>
    <w:family w:val="swiss"/>
    <w:pitch w:val="variable"/>
    <w:sig w:usb0="00000087" w:usb1="288F40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CD1D38"/>
    <w:multiLevelType w:val="hybridMultilevel"/>
    <w:tmpl w:val="8524567A"/>
    <w:lvl w:ilvl="0" w:tplc="21147C42">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3" w15:restartNumberingAfterBreak="0">
    <w:nsid w:val="1E445299"/>
    <w:multiLevelType w:val="hybridMultilevel"/>
    <w:tmpl w:val="888E42DE"/>
    <w:lvl w:ilvl="0" w:tplc="32BEF076">
      <w:start w:val="8"/>
      <w:numFmt w:val="bullet"/>
      <w:lvlText w:val=""/>
      <w:lvlJc w:val="left"/>
      <w:pPr>
        <w:ind w:left="720" w:hanging="360"/>
      </w:pPr>
      <w:rPr>
        <w:rFonts w:ascii="Symbol" w:eastAsiaTheme="minorHAnsi" w:hAnsi="Symbol" w:cs="Calibri"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48371B0C"/>
    <w:multiLevelType w:val="hybridMultilevel"/>
    <w:tmpl w:val="C45223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7661F2"/>
    <w:multiLevelType w:val="hybridMultilevel"/>
    <w:tmpl w:val="3CCCB59C"/>
    <w:lvl w:ilvl="0" w:tplc="768406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760166AB"/>
    <w:multiLevelType w:val="hybridMultilevel"/>
    <w:tmpl w:val="AB22DCA8"/>
    <w:lvl w:ilvl="0" w:tplc="04090001">
      <w:start w:val="1"/>
      <w:numFmt w:val="bullet"/>
      <w:lvlText w:val=""/>
      <w:lvlJc w:val="left"/>
      <w:pPr>
        <w:ind w:left="920" w:hanging="360"/>
      </w:pPr>
      <w:rPr>
        <w:rFonts w:ascii="Symbol" w:hAnsi="Symbol" w:hint="default"/>
      </w:rPr>
    </w:lvl>
    <w:lvl w:ilvl="1" w:tplc="04090003" w:tentative="1">
      <w:start w:val="1"/>
      <w:numFmt w:val="bullet"/>
      <w:lvlText w:val="o"/>
      <w:lvlJc w:val="left"/>
      <w:pPr>
        <w:ind w:left="1640" w:hanging="360"/>
      </w:pPr>
      <w:rPr>
        <w:rFonts w:ascii="Courier New" w:hAnsi="Courier New" w:cs="Courier New" w:hint="default"/>
      </w:rPr>
    </w:lvl>
    <w:lvl w:ilvl="2" w:tplc="04090005" w:tentative="1">
      <w:start w:val="1"/>
      <w:numFmt w:val="bullet"/>
      <w:lvlText w:val=""/>
      <w:lvlJc w:val="left"/>
      <w:pPr>
        <w:ind w:left="2360" w:hanging="360"/>
      </w:pPr>
      <w:rPr>
        <w:rFonts w:ascii="Wingdings" w:hAnsi="Wingdings" w:hint="default"/>
      </w:rPr>
    </w:lvl>
    <w:lvl w:ilvl="3" w:tplc="04090001" w:tentative="1">
      <w:start w:val="1"/>
      <w:numFmt w:val="bullet"/>
      <w:lvlText w:val=""/>
      <w:lvlJc w:val="left"/>
      <w:pPr>
        <w:ind w:left="3080" w:hanging="360"/>
      </w:pPr>
      <w:rPr>
        <w:rFonts w:ascii="Symbol" w:hAnsi="Symbol" w:hint="default"/>
      </w:rPr>
    </w:lvl>
    <w:lvl w:ilvl="4" w:tplc="04090003" w:tentative="1">
      <w:start w:val="1"/>
      <w:numFmt w:val="bullet"/>
      <w:lvlText w:val="o"/>
      <w:lvlJc w:val="left"/>
      <w:pPr>
        <w:ind w:left="3800" w:hanging="360"/>
      </w:pPr>
      <w:rPr>
        <w:rFonts w:ascii="Courier New" w:hAnsi="Courier New" w:cs="Courier New" w:hint="default"/>
      </w:rPr>
    </w:lvl>
    <w:lvl w:ilvl="5" w:tplc="04090005" w:tentative="1">
      <w:start w:val="1"/>
      <w:numFmt w:val="bullet"/>
      <w:lvlText w:val=""/>
      <w:lvlJc w:val="left"/>
      <w:pPr>
        <w:ind w:left="4520" w:hanging="360"/>
      </w:pPr>
      <w:rPr>
        <w:rFonts w:ascii="Wingdings" w:hAnsi="Wingdings" w:hint="default"/>
      </w:rPr>
    </w:lvl>
    <w:lvl w:ilvl="6" w:tplc="04090001" w:tentative="1">
      <w:start w:val="1"/>
      <w:numFmt w:val="bullet"/>
      <w:lvlText w:val=""/>
      <w:lvlJc w:val="left"/>
      <w:pPr>
        <w:ind w:left="5240" w:hanging="360"/>
      </w:pPr>
      <w:rPr>
        <w:rFonts w:ascii="Symbol" w:hAnsi="Symbol" w:hint="default"/>
      </w:rPr>
    </w:lvl>
    <w:lvl w:ilvl="7" w:tplc="04090003" w:tentative="1">
      <w:start w:val="1"/>
      <w:numFmt w:val="bullet"/>
      <w:lvlText w:val="o"/>
      <w:lvlJc w:val="left"/>
      <w:pPr>
        <w:ind w:left="5960" w:hanging="360"/>
      </w:pPr>
      <w:rPr>
        <w:rFonts w:ascii="Courier New" w:hAnsi="Courier New" w:cs="Courier New" w:hint="default"/>
      </w:rPr>
    </w:lvl>
    <w:lvl w:ilvl="8" w:tplc="04090005" w:tentative="1">
      <w:start w:val="1"/>
      <w:numFmt w:val="bullet"/>
      <w:lvlText w:val=""/>
      <w:lvlJc w:val="left"/>
      <w:pPr>
        <w:ind w:left="6680" w:hanging="360"/>
      </w:pPr>
      <w:rPr>
        <w:rFonts w:ascii="Wingdings" w:hAnsi="Wingdings" w:hint="default"/>
      </w:rPr>
    </w:lvl>
  </w:abstractNum>
  <w:num w:numId="1" w16cid:durableId="64567686">
    <w:abstractNumId w:val="16"/>
  </w:num>
  <w:num w:numId="2" w16cid:durableId="238831195">
    <w:abstractNumId w:val="9"/>
  </w:num>
  <w:num w:numId="3" w16cid:durableId="411202451">
    <w:abstractNumId w:val="7"/>
  </w:num>
  <w:num w:numId="4" w16cid:durableId="403263503">
    <w:abstractNumId w:val="6"/>
  </w:num>
  <w:num w:numId="5" w16cid:durableId="1147357247">
    <w:abstractNumId w:val="5"/>
  </w:num>
  <w:num w:numId="6" w16cid:durableId="803933409">
    <w:abstractNumId w:val="4"/>
  </w:num>
  <w:num w:numId="7" w16cid:durableId="1785035244">
    <w:abstractNumId w:val="8"/>
  </w:num>
  <w:num w:numId="8" w16cid:durableId="1632244315">
    <w:abstractNumId w:val="3"/>
  </w:num>
  <w:num w:numId="9" w16cid:durableId="436868251">
    <w:abstractNumId w:val="2"/>
  </w:num>
  <w:num w:numId="10" w16cid:durableId="609699119">
    <w:abstractNumId w:val="1"/>
  </w:num>
  <w:num w:numId="11" w16cid:durableId="1212497374">
    <w:abstractNumId w:val="0"/>
  </w:num>
  <w:num w:numId="12" w16cid:durableId="921337374">
    <w:abstractNumId w:val="15"/>
  </w:num>
  <w:num w:numId="13" w16cid:durableId="1298560943">
    <w:abstractNumId w:val="14"/>
  </w:num>
  <w:num w:numId="14" w16cid:durableId="1303660106">
    <w:abstractNumId w:val="11"/>
  </w:num>
  <w:num w:numId="15" w16cid:durableId="402029377">
    <w:abstractNumId w:val="10"/>
  </w:num>
  <w:num w:numId="16" w16cid:durableId="1079987471">
    <w:abstractNumId w:val="17"/>
  </w:num>
  <w:num w:numId="17" w16cid:durableId="1640106979">
    <w:abstractNumId w:val="12"/>
  </w:num>
  <w:num w:numId="18" w16cid:durableId="1757896650">
    <w:abstractNumId w:val="19"/>
  </w:num>
  <w:num w:numId="19" w16cid:durableId="1056733964">
    <w:abstractNumId w:val="18"/>
  </w:num>
  <w:num w:numId="20" w16cid:durableId="7573638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6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992972816"/>
  </w:docVars>
  <w:rsids>
    <w:rsidRoot w:val="002B2E51"/>
    <w:rsid w:val="000059D5"/>
    <w:rsid w:val="000265DF"/>
    <w:rsid w:val="000524A1"/>
    <w:rsid w:val="0006670D"/>
    <w:rsid w:val="00077922"/>
    <w:rsid w:val="000816A7"/>
    <w:rsid w:val="00091E4A"/>
    <w:rsid w:val="000D5027"/>
    <w:rsid w:val="000F356B"/>
    <w:rsid w:val="001222DD"/>
    <w:rsid w:val="001345AA"/>
    <w:rsid w:val="00136A3A"/>
    <w:rsid w:val="00167432"/>
    <w:rsid w:val="00195C34"/>
    <w:rsid w:val="001B6DCA"/>
    <w:rsid w:val="001B7410"/>
    <w:rsid w:val="00204561"/>
    <w:rsid w:val="0022765E"/>
    <w:rsid w:val="002419CD"/>
    <w:rsid w:val="00245843"/>
    <w:rsid w:val="00251A9B"/>
    <w:rsid w:val="0025724C"/>
    <w:rsid w:val="00296EF9"/>
    <w:rsid w:val="002A243B"/>
    <w:rsid w:val="002B22E1"/>
    <w:rsid w:val="002B2E51"/>
    <w:rsid w:val="002F4A8B"/>
    <w:rsid w:val="00313279"/>
    <w:rsid w:val="00326B85"/>
    <w:rsid w:val="00341465"/>
    <w:rsid w:val="00344D13"/>
    <w:rsid w:val="003816FE"/>
    <w:rsid w:val="003A7BA0"/>
    <w:rsid w:val="003B665E"/>
    <w:rsid w:val="003B6DCC"/>
    <w:rsid w:val="003B708C"/>
    <w:rsid w:val="003C29BE"/>
    <w:rsid w:val="003E1265"/>
    <w:rsid w:val="003E410A"/>
    <w:rsid w:val="00406632"/>
    <w:rsid w:val="00407FA1"/>
    <w:rsid w:val="00421DE0"/>
    <w:rsid w:val="00426CCC"/>
    <w:rsid w:val="00444AA3"/>
    <w:rsid w:val="00480BCD"/>
    <w:rsid w:val="004C6739"/>
    <w:rsid w:val="004E79D6"/>
    <w:rsid w:val="004F1E62"/>
    <w:rsid w:val="004F4748"/>
    <w:rsid w:val="004F69BE"/>
    <w:rsid w:val="005E016A"/>
    <w:rsid w:val="005E6E24"/>
    <w:rsid w:val="006075A2"/>
    <w:rsid w:val="00626092"/>
    <w:rsid w:val="006420AC"/>
    <w:rsid w:val="00647A31"/>
    <w:rsid w:val="0065132B"/>
    <w:rsid w:val="006952D7"/>
    <w:rsid w:val="006C51FC"/>
    <w:rsid w:val="007119A2"/>
    <w:rsid w:val="00720F0E"/>
    <w:rsid w:val="00750FF3"/>
    <w:rsid w:val="00752C1A"/>
    <w:rsid w:val="00775754"/>
    <w:rsid w:val="007B344F"/>
    <w:rsid w:val="007B4C7C"/>
    <w:rsid w:val="007B5FD3"/>
    <w:rsid w:val="007D23B2"/>
    <w:rsid w:val="00801490"/>
    <w:rsid w:val="008074D3"/>
    <w:rsid w:val="00814084"/>
    <w:rsid w:val="008378DE"/>
    <w:rsid w:val="00852B65"/>
    <w:rsid w:val="0086579F"/>
    <w:rsid w:val="008720FC"/>
    <w:rsid w:val="008A31A6"/>
    <w:rsid w:val="008A4E72"/>
    <w:rsid w:val="008A6E8D"/>
    <w:rsid w:val="008F2531"/>
    <w:rsid w:val="009211B6"/>
    <w:rsid w:val="009815CC"/>
    <w:rsid w:val="0099208B"/>
    <w:rsid w:val="009969B7"/>
    <w:rsid w:val="009A05A8"/>
    <w:rsid w:val="009B7E4E"/>
    <w:rsid w:val="009C79C4"/>
    <w:rsid w:val="00A13AA8"/>
    <w:rsid w:val="00A35D97"/>
    <w:rsid w:val="00A63982"/>
    <w:rsid w:val="00A77E19"/>
    <w:rsid w:val="00AA13AE"/>
    <w:rsid w:val="00AB10CD"/>
    <w:rsid w:val="00AB1F5B"/>
    <w:rsid w:val="00AC00F3"/>
    <w:rsid w:val="00AF3288"/>
    <w:rsid w:val="00B24787"/>
    <w:rsid w:val="00B528F7"/>
    <w:rsid w:val="00B64CCE"/>
    <w:rsid w:val="00BD52BF"/>
    <w:rsid w:val="00C71288"/>
    <w:rsid w:val="00C73C69"/>
    <w:rsid w:val="00C84619"/>
    <w:rsid w:val="00CA5905"/>
    <w:rsid w:val="00CF11BF"/>
    <w:rsid w:val="00D91C76"/>
    <w:rsid w:val="00DA0851"/>
    <w:rsid w:val="00DC3433"/>
    <w:rsid w:val="00DC7DD6"/>
    <w:rsid w:val="00DD7216"/>
    <w:rsid w:val="00DE3CF6"/>
    <w:rsid w:val="00E035BF"/>
    <w:rsid w:val="00E539B8"/>
    <w:rsid w:val="00E54A67"/>
    <w:rsid w:val="00E73DCF"/>
    <w:rsid w:val="00E91000"/>
    <w:rsid w:val="00EF5F09"/>
    <w:rsid w:val="00F01A72"/>
    <w:rsid w:val="00F609B2"/>
    <w:rsid w:val="00FA7E64"/>
    <w:rsid w:val="00FC22FB"/>
    <w:rsid w:val="00FC7CD9"/>
    <w:rsid w:val="00FD51D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4DF66"/>
  <w15:chartTrackingRefBased/>
  <w15:docId w15:val="{19E72B2C-FF86-C742-B308-56CB781B60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075A2"/>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6075A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6075A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6075A2"/>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3"/>
    <w:qFormat/>
    <w:rsid w:val="006075A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075A2"/>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B2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2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2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2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075A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75A2"/>
  </w:style>
  <w:style w:type="character" w:customStyle="1" w:styleId="Heading1Char">
    <w:name w:val="Heading 1 Char"/>
    <w:aliases w:val="Pocket Char"/>
    <w:basedOn w:val="DefaultParagraphFont"/>
    <w:link w:val="Heading1"/>
    <w:rsid w:val="006075A2"/>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075A2"/>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6075A2"/>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3"/>
    <w:rsid w:val="006075A2"/>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6075A2"/>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B2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2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2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2E51"/>
    <w:rPr>
      <w:rFonts w:eastAsiaTheme="majorEastAsia" w:cstheme="majorBidi"/>
      <w:color w:val="272727" w:themeColor="text1" w:themeTint="D8"/>
    </w:rPr>
  </w:style>
  <w:style w:type="paragraph" w:styleId="Title">
    <w:name w:val="Title"/>
    <w:aliases w:val="title,UNDERLINE,Cites and Cards,Bold Underlined,Block Heading,Read This,Non Read Text,Debate Normal,Warrants"/>
    <w:basedOn w:val="Normal"/>
    <w:next w:val="Normal"/>
    <w:link w:val="TitleChar"/>
    <w:uiPriority w:val="10"/>
    <w:qFormat/>
    <w:rsid w:val="002B2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2B2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2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2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2E51"/>
    <w:pPr>
      <w:spacing w:before="160"/>
      <w:jc w:val="center"/>
    </w:pPr>
    <w:rPr>
      <w:i/>
      <w:iCs/>
      <w:color w:val="404040" w:themeColor="text1" w:themeTint="BF"/>
    </w:rPr>
  </w:style>
  <w:style w:type="character" w:customStyle="1" w:styleId="QuoteChar">
    <w:name w:val="Quote Char"/>
    <w:basedOn w:val="DefaultParagraphFont"/>
    <w:link w:val="Quote"/>
    <w:uiPriority w:val="29"/>
    <w:rsid w:val="002B2E51"/>
    <w:rPr>
      <w:i/>
      <w:iCs/>
      <w:color w:val="404040" w:themeColor="text1" w:themeTint="BF"/>
    </w:rPr>
  </w:style>
  <w:style w:type="paragraph" w:styleId="ListParagraph">
    <w:name w:val="List Paragraph"/>
    <w:aliases w:val="6 font,List Paragraph1,List Paragraph2,Colorful List - Accent 11"/>
    <w:basedOn w:val="Normal"/>
    <w:uiPriority w:val="34"/>
    <w:qFormat/>
    <w:rsid w:val="002B2E51"/>
    <w:pPr>
      <w:ind w:left="720"/>
      <w:contextualSpacing/>
    </w:pPr>
  </w:style>
  <w:style w:type="character" w:styleId="IntenseEmphasis">
    <w:name w:val="Intense Emphasis"/>
    <w:basedOn w:val="DefaultParagraphFont"/>
    <w:uiPriority w:val="21"/>
    <w:qFormat/>
    <w:rsid w:val="002B2E51"/>
    <w:rPr>
      <w:i/>
      <w:iCs/>
      <w:color w:val="0F4761" w:themeColor="accent1" w:themeShade="BF"/>
    </w:rPr>
  </w:style>
  <w:style w:type="paragraph" w:styleId="IntenseQuote">
    <w:name w:val="Intense Quote"/>
    <w:basedOn w:val="Normal"/>
    <w:next w:val="Normal"/>
    <w:link w:val="IntenseQuoteChar"/>
    <w:uiPriority w:val="30"/>
    <w:qFormat/>
    <w:rsid w:val="002B2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2E51"/>
    <w:rPr>
      <w:i/>
      <w:iCs/>
      <w:color w:val="0F4761" w:themeColor="accent1" w:themeShade="BF"/>
    </w:rPr>
  </w:style>
  <w:style w:type="character" w:styleId="IntenseReference">
    <w:name w:val="Intense Reference"/>
    <w:basedOn w:val="DefaultParagraphFont"/>
    <w:uiPriority w:val="32"/>
    <w:qFormat/>
    <w:rsid w:val="002B2E51"/>
    <w:rPr>
      <w:b/>
      <w:bCs/>
      <w:smallCaps/>
      <w:color w:val="0F4761" w:themeColor="accent1" w:themeShade="BF"/>
      <w:spacing w:val="5"/>
    </w:rPr>
  </w:style>
  <w:style w:type="character" w:styleId="Emphasis">
    <w:name w:val="Emphasis"/>
    <w:aliases w:val="Underlined,Evidence,Minimized,minimized,Highlighted,tag2,Size 10,emphasis in card,CD Card,ED - Tag,emphasis,Bold Underline,Emphasis!!,small,Qualifications,bold underline,normal card text,Shrunk,qualifications in card,qualifications,Box,Style1,s"/>
    <w:basedOn w:val="DefaultParagraphFont"/>
    <w:link w:val="textbold"/>
    <w:uiPriority w:val="8"/>
    <w:qFormat/>
    <w:rsid w:val="006075A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075A2"/>
    <w:rPr>
      <w:color w:val="auto"/>
      <w:u w:val="none"/>
    </w:rPr>
  </w:style>
  <w:style w:type="character" w:customStyle="1" w:styleId="Style13ptBold">
    <w:name w:val="Style 13 pt Bold"/>
    <w:aliases w:val="Cite,Style Style Bold + 12 pt,Style Style Bold + 12pt,Style Style Bold,Style Style + 12 pt,Style Style Bo... +,Old Cite,Style Style Bold + 10 pt,Style Style Bold + 11 pt,Style Style Bold + 13 pt,tagld + 12 pt,tag + 12 pt,Not...,Not.,Not"/>
    <w:basedOn w:val="DefaultParagraphFont"/>
    <w:uiPriority w:val="6"/>
    <w:qFormat/>
    <w:rsid w:val="006075A2"/>
    <w:rPr>
      <w:b/>
      <w:bCs/>
      <w:sz w:val="24"/>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6075A2"/>
    <w:rPr>
      <w:b w:val="0"/>
      <w:sz w:val="22"/>
      <w:u w:val="single"/>
    </w:rPr>
  </w:style>
  <w:style w:type="character" w:styleId="Strong">
    <w:name w:val="Strong"/>
    <w:basedOn w:val="DefaultParagraphFont"/>
    <w:uiPriority w:val="22"/>
    <w:qFormat/>
    <w:rsid w:val="006075A2"/>
    <w:rPr>
      <w:b/>
      <w:bCs/>
    </w:rPr>
  </w:style>
  <w:style w:type="character" w:styleId="BookTitle">
    <w:name w:val="Book Title"/>
    <w:basedOn w:val="DefaultParagraphFont"/>
    <w:uiPriority w:val="33"/>
    <w:qFormat/>
    <w:rsid w:val="006075A2"/>
    <w:rPr>
      <w:b/>
      <w:bCs/>
      <w:i/>
      <w:iCs/>
      <w:spacing w:val="5"/>
    </w:rPr>
  </w:style>
  <w:style w:type="numbering" w:styleId="111111">
    <w:name w:val="Outline List 2"/>
    <w:basedOn w:val="NoList"/>
    <w:uiPriority w:val="99"/>
    <w:semiHidden/>
    <w:unhideWhenUsed/>
    <w:rsid w:val="006075A2"/>
  </w:style>
  <w:style w:type="paragraph" w:styleId="Header">
    <w:name w:val="header"/>
    <w:basedOn w:val="Normal"/>
    <w:link w:val="HeaderChar"/>
    <w:uiPriority w:val="99"/>
    <w:semiHidden/>
    <w:rsid w:val="006075A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075A2"/>
    <w:rPr>
      <w:rFonts w:ascii="Calibri" w:hAnsi="Calibri" w:cs="Calibri"/>
      <w:kern w:val="0"/>
      <w:sz w:val="22"/>
      <w:szCs w:val="22"/>
      <w14:ligatures w14:val="none"/>
    </w:rPr>
  </w:style>
  <w:style w:type="paragraph" w:styleId="Footer">
    <w:name w:val="footer"/>
    <w:basedOn w:val="Normal"/>
    <w:link w:val="FooterChar"/>
    <w:uiPriority w:val="99"/>
    <w:semiHidden/>
    <w:rsid w:val="006075A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075A2"/>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6075A2"/>
    <w:pPr>
      <w:spacing w:after="120"/>
    </w:pPr>
  </w:style>
  <w:style w:type="character" w:customStyle="1" w:styleId="BodyTextChar">
    <w:name w:val="Body Text Char"/>
    <w:basedOn w:val="DefaultParagraphFont"/>
    <w:link w:val="BodyText"/>
    <w:uiPriority w:val="99"/>
    <w:semiHidden/>
    <w:rsid w:val="006075A2"/>
    <w:rPr>
      <w:rFonts w:ascii="Calibri" w:hAnsi="Calibri" w:cs="Calibri"/>
      <w:kern w:val="0"/>
      <w:sz w:val="22"/>
      <w:szCs w:val="22"/>
      <w14:ligatures w14:val="non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6075A2"/>
    <w:pPr>
      <w:spacing w:after="0" w:line="240" w:lineRule="auto"/>
    </w:pPr>
    <w:rPr>
      <w:rFonts w:ascii="Calibri" w:hAnsi="Calibri" w:cs="Calibri"/>
      <w:kern w:val="0"/>
      <w:sz w:val="22"/>
      <w:szCs w:val="22"/>
      <w14:ligatures w14:val="none"/>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6075A2"/>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075A2"/>
    <w:rPr>
      <w:color w:val="467886" w:themeColor="hyperlink"/>
      <w:u w:val="single"/>
    </w:rPr>
  </w:style>
  <w:style w:type="character" w:styleId="UnresolvedMention">
    <w:name w:val="Unresolved Mention"/>
    <w:basedOn w:val="DefaultParagraphFont"/>
    <w:uiPriority w:val="99"/>
    <w:semiHidden/>
    <w:unhideWhenUsed/>
    <w:rsid w:val="006075A2"/>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8A6E8D"/>
    <w:pPr>
      <w:pBdr>
        <w:top w:val="single" w:sz="12" w:space="1" w:color="auto"/>
        <w:left w:val="single" w:sz="12" w:space="4" w:color="auto"/>
        <w:bottom w:val="single" w:sz="12" w:space="1" w:color="auto"/>
        <w:right w:val="single" w:sz="12" w:space="4" w:color="auto"/>
      </w:pBdr>
      <w:spacing w:after="0" w:line="240" w:lineRule="auto"/>
    </w:pPr>
    <w:rPr>
      <w:sz w:val="22"/>
      <w:u w:val="single"/>
    </w:rPr>
  </w:style>
  <w:style w:type="paragraph" w:customStyle="1" w:styleId="textbold">
    <w:name w:val="text bold"/>
    <w:basedOn w:val="Normal"/>
    <w:link w:val="Emphasis"/>
    <w:uiPriority w:val="8"/>
    <w:qFormat/>
    <w:rsid w:val="00AF3288"/>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 w:type="paragraph" w:customStyle="1" w:styleId="Emphasis1">
    <w:name w:val="Emphasis1"/>
    <w:basedOn w:val="Normal"/>
    <w:autoRedefine/>
    <w:uiPriority w:val="8"/>
    <w:qFormat/>
    <w:rsid w:val="00AF3288"/>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Analytics">
    <w:name w:val="Analytics"/>
    <w:basedOn w:val="Heading4"/>
    <w:link w:val="AnalyticsChar"/>
    <w:uiPriority w:val="5"/>
    <w:qFormat/>
    <w:rsid w:val="00AF3288"/>
    <w:rPr>
      <w:rFonts w:cs="Calibri"/>
    </w:rPr>
  </w:style>
  <w:style w:type="character" w:customStyle="1" w:styleId="AnalyticsChar">
    <w:name w:val="Analytics Char"/>
    <w:basedOn w:val="DefaultParagraphFont"/>
    <w:link w:val="Analytics"/>
    <w:uiPriority w:val="5"/>
    <w:rsid w:val="00AF3288"/>
    <w:rPr>
      <w:rFonts w:ascii="Calibri" w:eastAsiaTheme="majorEastAsia" w:hAnsi="Calibri" w:cs="Calibri"/>
      <w:b/>
      <w:iCs/>
      <w:kern w:val="0"/>
      <w:sz w:val="26"/>
      <w:szCs w:val="22"/>
      <w14:ligatures w14:val="none"/>
    </w:rPr>
  </w:style>
  <w:style w:type="paragraph" w:customStyle="1" w:styleId="Heading411">
    <w:name w:val="Heading 411"/>
    <w:basedOn w:val="Heading1"/>
    <w:next w:val="NoSpacing"/>
    <w:link w:val="Hyperlink"/>
    <w:autoRedefine/>
    <w:uiPriority w:val="99"/>
    <w:qFormat/>
    <w:rsid w:val="00AF3288"/>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Emphasize">
    <w:name w:val="Emphasize"/>
    <w:basedOn w:val="Normal"/>
    <w:autoRedefine/>
    <w:uiPriority w:val="8"/>
    <w:qFormat/>
    <w:rsid w:val="00AF3288"/>
    <w:pPr>
      <w:pBdr>
        <w:top w:val="single" w:sz="18" w:space="0" w:color="auto"/>
        <w:left w:val="single" w:sz="18" w:space="1" w:color="auto"/>
        <w:bottom w:val="single" w:sz="18" w:space="0" w:color="auto"/>
        <w:right w:val="single" w:sz="18" w:space="1" w:color="auto"/>
      </w:pBdr>
      <w:spacing w:line="256" w:lineRule="auto"/>
      <w:ind w:left="720"/>
      <w:jc w:val="both"/>
    </w:pPr>
    <w:rPr>
      <w:b/>
      <w:iCs/>
      <w:sz w:val="24"/>
      <w:u w:val="single"/>
      <w:bdr w:val="single" w:sz="8" w:space="0" w:color="auto"/>
    </w:rPr>
  </w:style>
  <w:style w:type="paragraph" w:customStyle="1" w:styleId="Analytic">
    <w:name w:val="Analytic"/>
    <w:basedOn w:val="Normal"/>
    <w:next w:val="Normal"/>
    <w:link w:val="AnalyticChar"/>
    <w:autoRedefine/>
    <w:uiPriority w:val="4"/>
    <w:qFormat/>
    <w:rsid w:val="00AF3288"/>
    <w:pPr>
      <w:keepNext/>
      <w:keepLines/>
      <w:spacing w:before="120" w:after="120"/>
      <w:outlineLvl w:val="3"/>
    </w:pPr>
    <w:rPr>
      <w:rFonts w:eastAsiaTheme="majorEastAsia" w:cs="Arial"/>
      <w:b/>
      <w:iCs/>
      <w:color w:val="0A2F41" w:themeColor="accent1" w:themeShade="80"/>
      <w:sz w:val="26"/>
      <w:shd w:val="clear" w:color="auto" w:fill="FFFFFF"/>
    </w:rPr>
  </w:style>
  <w:style w:type="character" w:customStyle="1" w:styleId="AnalyticChar">
    <w:name w:val="Analytic Char"/>
    <w:basedOn w:val="DefaultParagraphFont"/>
    <w:link w:val="Analytic"/>
    <w:uiPriority w:val="4"/>
    <w:rsid w:val="00AF3288"/>
    <w:rPr>
      <w:rFonts w:ascii="Calibri" w:eastAsiaTheme="majorEastAsia" w:hAnsi="Calibri" w:cs="Arial"/>
      <w:b/>
      <w:iCs/>
      <w:color w:val="0A2F41" w:themeColor="accent1" w:themeShade="80"/>
      <w:kern w:val="0"/>
      <w:sz w:val="26"/>
      <w:szCs w:val="22"/>
      <w14:ligatures w14:val="none"/>
    </w:rPr>
  </w:style>
  <w:style w:type="character" w:customStyle="1" w:styleId="Heading1Char1">
    <w:name w:val="Heading 1 Char1"/>
    <w:aliases w:val="Pocket Char1"/>
    <w:basedOn w:val="DefaultParagraphFont"/>
    <w:rsid w:val="00AF3288"/>
    <w:rPr>
      <w:rFonts w:asciiTheme="majorHAnsi" w:eastAsiaTheme="majorEastAsia" w:hAnsiTheme="majorHAnsi" w:cstheme="majorBidi"/>
      <w:color w:val="0F4761"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AF3288"/>
    <w:rPr>
      <w:rFonts w:asciiTheme="majorHAnsi" w:eastAsiaTheme="majorEastAsia" w:hAnsiTheme="majorHAnsi" w:cstheme="majorBidi"/>
      <w:color w:val="0F4761"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AF3288"/>
    <w:rPr>
      <w:rFonts w:eastAsiaTheme="majorEastAsia" w:cstheme="majorBidi"/>
      <w:color w:val="0F4761" w:themeColor="accent1" w:themeShade="BF"/>
      <w:sz w:val="28"/>
      <w:szCs w:val="28"/>
      <w14:ligatures w14:val="standardContextual"/>
    </w:rPr>
  </w:style>
  <w:style w:type="character" w:customStyle="1" w:styleId="Heading4Char1">
    <w:name w:val="Heading 4 Char1"/>
    <w:aliases w:val="Tag Char1,Big card Char1,body Char1,small text Char1,Normal Tag Char1,heading 2 Char1,Heading 2 Char1 Char Char Char1,Ch Char1,small space Char1,nonunderlined Char1,no read Char1,TAG Char1,No Spacing211 Char1,No Spacing12 Char1,tag Char"/>
    <w:basedOn w:val="DefaultParagraphFont"/>
    <w:uiPriority w:val="3"/>
    <w:semiHidden/>
    <w:rsid w:val="00AF3288"/>
    <w:rPr>
      <w:rFonts w:eastAsiaTheme="majorEastAsia" w:cstheme="majorBidi"/>
      <w:i/>
      <w:iCs/>
      <w:color w:val="0F4761" w:themeColor="accent1" w:themeShade="BF"/>
      <w14:ligatures w14:val="standardContextual"/>
    </w:rPr>
  </w:style>
  <w:style w:type="paragraph" w:customStyle="1" w:styleId="msonormal0">
    <w:name w:val="msonormal"/>
    <w:basedOn w:val="Normal"/>
    <w:rsid w:val="00AF3288"/>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AF3288"/>
    <w:pPr>
      <w:spacing w:before="60" w:after="60"/>
    </w:pPr>
  </w:style>
  <w:style w:type="paragraph" w:customStyle="1" w:styleId="UnderlinePara">
    <w:name w:val="Underline Para"/>
    <w:basedOn w:val="Normal"/>
    <w:uiPriority w:val="7"/>
    <w:qFormat/>
    <w:rsid w:val="00AF3288"/>
    <w:pPr>
      <w:widowControl w:val="0"/>
      <w:suppressAutoHyphens/>
      <w:spacing w:after="200"/>
      <w:contextualSpacing/>
    </w:pPr>
    <w:rPr>
      <w:rFonts w:cstheme="minorBidi"/>
      <w:u w:val="single"/>
    </w:rPr>
  </w:style>
  <w:style w:type="paragraph" w:customStyle="1" w:styleId="analytic0">
    <w:name w:val="analytic"/>
    <w:basedOn w:val="Normal"/>
    <w:link w:val="analyticChar0"/>
    <w:uiPriority w:val="5"/>
    <w:qFormat/>
    <w:rsid w:val="00AF3288"/>
    <w:pPr>
      <w:spacing w:after="40"/>
      <w:outlineLvl w:val="3"/>
    </w:pPr>
    <w:rPr>
      <w:b/>
      <w:color w:val="00B050"/>
      <w:sz w:val="26"/>
    </w:rPr>
  </w:style>
  <w:style w:type="character" w:customStyle="1" w:styleId="analyticChar0">
    <w:name w:val="analytic Char"/>
    <w:basedOn w:val="DefaultParagraphFont"/>
    <w:link w:val="analytic0"/>
    <w:uiPriority w:val="5"/>
    <w:rsid w:val="00AF3288"/>
    <w:rPr>
      <w:rFonts w:ascii="Calibri" w:hAnsi="Calibri" w:cs="Calibri"/>
      <w:b/>
      <w:color w:val="00B050"/>
      <w:kern w:val="0"/>
      <w:sz w:val="26"/>
      <w:szCs w:val="22"/>
      <w14:ligatures w14:val="none"/>
    </w:rPr>
  </w:style>
  <w:style w:type="table" w:styleId="TableGrid">
    <w:name w:val="Table Grid"/>
    <w:basedOn w:val="TableNormal"/>
    <w:uiPriority w:val="39"/>
    <w:rsid w:val="00AF3288"/>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boxbox">
    <w:name w:val="boxboxbox"/>
    <w:basedOn w:val="DefaultParagraphFont"/>
    <w:uiPriority w:val="1"/>
    <w:qFormat/>
    <w:rsid w:val="00AF3288"/>
    <w:rPr>
      <w:rFonts w:ascii="Calibri" w:hAnsi="Calibri"/>
      <w:b/>
      <w:sz w:val="22"/>
      <w:u w:val="single"/>
      <w:bdr w:val="single" w:sz="4" w:space="0" w:color="auto"/>
    </w:rPr>
  </w:style>
  <w:style w:type="character" w:customStyle="1" w:styleId="8-PointSmall">
    <w:name w:val="8-Point Small"/>
    <w:basedOn w:val="DefaultParagraphFont"/>
    <w:uiPriority w:val="1"/>
    <w:qFormat/>
    <w:rsid w:val="00AF3288"/>
    <w:rPr>
      <w:rFonts w:ascii="Calibri" w:hAnsi="Calibri"/>
      <w:b/>
      <w:sz w:val="16"/>
      <w:u w:val="none"/>
    </w:rPr>
  </w:style>
  <w:style w:type="paragraph" w:customStyle="1" w:styleId="NoSpacing61">
    <w:name w:val="No Spacing61"/>
    <w:basedOn w:val="Heading1"/>
    <w:next w:val="NoSpacing"/>
    <w:autoRedefine/>
    <w:uiPriority w:val="99"/>
    <w:qFormat/>
    <w:rsid w:val="00AF3288"/>
    <w:pPr>
      <w:keepNext w:val="0"/>
      <w:keepLines w:val="0"/>
      <w:spacing w:before="0" w:line="254" w:lineRule="auto"/>
      <w:outlineLvl w:val="9"/>
    </w:pPr>
    <w:rPr>
      <w:rFonts w:asciiTheme="minorHAnsi" w:eastAsiaTheme="minorHAnsi" w:hAnsiTheme="minorHAnsi" w:cstheme="minorBidi"/>
      <w:b w:val="0"/>
      <w:color w:val="467886" w:themeColor="hyperlink"/>
      <w:sz w:val="22"/>
      <w:szCs w:val="22"/>
      <w:u w:val="single"/>
    </w:rPr>
  </w:style>
  <w:style w:type="paragraph" w:customStyle="1" w:styleId="Analytics1">
    <w:name w:val="Analytics1"/>
    <w:link w:val="Analytics1Char"/>
    <w:autoRedefine/>
    <w:uiPriority w:val="5"/>
    <w:rsid w:val="00AF3288"/>
    <w:pPr>
      <w:spacing w:line="259" w:lineRule="auto"/>
    </w:pPr>
    <w:rPr>
      <w:b/>
      <w:kern w:val="0"/>
      <w:sz w:val="26"/>
      <w:szCs w:val="22"/>
      <w14:ligatures w14:val="none"/>
    </w:rPr>
  </w:style>
  <w:style w:type="character" w:customStyle="1" w:styleId="Analytics1Char">
    <w:name w:val="Analytics1 Char"/>
    <w:basedOn w:val="DefaultParagraphFont"/>
    <w:link w:val="Analytics1"/>
    <w:uiPriority w:val="5"/>
    <w:rsid w:val="00AF3288"/>
    <w:rPr>
      <w:b/>
      <w:kern w:val="0"/>
      <w:sz w:val="26"/>
      <w:szCs w:val="22"/>
      <w14:ligatures w14:val="none"/>
    </w:rPr>
  </w:style>
  <w:style w:type="character" w:customStyle="1" w:styleId="m-750723176661811423gmail-style13ptbold">
    <w:name w:val="m_-750723176661811423gmail-style13ptbold"/>
    <w:basedOn w:val="DefaultParagraphFont"/>
    <w:rsid w:val="00AF3288"/>
  </w:style>
  <w:style w:type="character" w:customStyle="1" w:styleId="Boxes">
    <w:name w:val="Boxes"/>
    <w:basedOn w:val="Emphasis"/>
    <w:qFormat/>
    <w:rsid w:val="00AF3288"/>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AF3288"/>
    <w:rPr>
      <w:b w:val="0"/>
      <w:sz w:val="22"/>
      <w:u w:val="single"/>
    </w:rPr>
  </w:style>
  <w:style w:type="paragraph" w:customStyle="1" w:styleId="text-xl">
    <w:name w:val="text-xl"/>
    <w:basedOn w:val="Normal"/>
    <w:rsid w:val="00AF3288"/>
    <w:pPr>
      <w:spacing w:before="100" w:beforeAutospacing="1" w:after="100" w:afterAutospacing="1" w:line="240" w:lineRule="auto"/>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rsid w:val="00AF3288"/>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AF3288"/>
  </w:style>
  <w:style w:type="paragraph" w:styleId="BodyText2">
    <w:name w:val="Body Text 2"/>
    <w:basedOn w:val="Normal"/>
    <w:link w:val="BodyText2Char"/>
    <w:uiPriority w:val="99"/>
    <w:semiHidden/>
    <w:unhideWhenUsed/>
    <w:rsid w:val="00AF3288"/>
    <w:pPr>
      <w:spacing w:after="120" w:line="480" w:lineRule="auto"/>
    </w:pPr>
  </w:style>
  <w:style w:type="character" w:customStyle="1" w:styleId="BodyText2Char">
    <w:name w:val="Body Text 2 Char"/>
    <w:basedOn w:val="DefaultParagraphFont"/>
    <w:link w:val="BodyText2"/>
    <w:uiPriority w:val="99"/>
    <w:semiHidden/>
    <w:rsid w:val="00AF3288"/>
    <w:rPr>
      <w:rFonts w:ascii="Calibri" w:hAnsi="Calibri" w:cs="Calibri"/>
      <w:kern w:val="0"/>
      <w:sz w:val="22"/>
      <w:szCs w:val="22"/>
      <w14:ligatures w14:val="none"/>
    </w:rPr>
  </w:style>
  <w:style w:type="paragraph" w:customStyle="1" w:styleId="Basic">
    <w:name w:val="Basic"/>
    <w:link w:val="BasicChar"/>
    <w:autoRedefine/>
    <w:uiPriority w:val="4"/>
    <w:qFormat/>
    <w:rsid w:val="00AF3288"/>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AF3288"/>
    <w:rPr>
      <w:rFonts w:ascii="Calibri" w:eastAsiaTheme="majorEastAsia" w:hAnsi="Calibri" w:cstheme="majorBidi"/>
      <w:iCs/>
      <w:kern w:val="0"/>
      <w:sz w:val="22"/>
      <w:szCs w:val="22"/>
      <w14:ligatures w14:val="none"/>
    </w:rPr>
  </w:style>
  <w:style w:type="character" w:customStyle="1" w:styleId="u-visually-hidden">
    <w:name w:val="u-visually-hidden"/>
    <w:basedOn w:val="DefaultParagraphFont"/>
    <w:rsid w:val="00AF3288"/>
  </w:style>
  <w:style w:type="character" w:customStyle="1" w:styleId="mi">
    <w:name w:val="mi"/>
    <w:basedOn w:val="DefaultParagraphFont"/>
    <w:rsid w:val="00AF3288"/>
  </w:style>
  <w:style w:type="character" w:customStyle="1" w:styleId="mo">
    <w:name w:val="mo"/>
    <w:basedOn w:val="DefaultParagraphFont"/>
    <w:rsid w:val="00AF3288"/>
  </w:style>
  <w:style w:type="character" w:customStyle="1" w:styleId="mjxassistivemathml">
    <w:name w:val="mjx_assistive_mathml"/>
    <w:basedOn w:val="DefaultParagraphFont"/>
    <w:rsid w:val="00AF3288"/>
  </w:style>
  <w:style w:type="character" w:customStyle="1" w:styleId="html-italic">
    <w:name w:val="html-italic"/>
    <w:basedOn w:val="DefaultParagraphFont"/>
    <w:rsid w:val="00AF3288"/>
  </w:style>
  <w:style w:type="character" w:styleId="PlaceholderText">
    <w:name w:val="Placeholder Text"/>
    <w:basedOn w:val="DefaultParagraphFont"/>
    <w:uiPriority w:val="99"/>
    <w:unhideWhenUsed/>
    <w:rsid w:val="00AF3288"/>
    <w:rPr>
      <w:color w:val="666666"/>
    </w:rPr>
  </w:style>
  <w:style w:type="character" w:customStyle="1" w:styleId="annotation-link">
    <w:name w:val="annotation-link"/>
    <w:basedOn w:val="DefaultParagraphFont"/>
    <w:rsid w:val="00AF3288"/>
  </w:style>
  <w:style w:type="character" w:customStyle="1" w:styleId="citetitle">
    <w:name w:val="cite_title"/>
    <w:basedOn w:val="DefaultParagraphFont"/>
    <w:rsid w:val="00AF3288"/>
  </w:style>
  <w:style w:type="character" w:customStyle="1" w:styleId="anchor-text">
    <w:name w:val="anchor-text"/>
    <w:basedOn w:val="DefaultParagraphFont"/>
    <w:rsid w:val="00AF3288"/>
  </w:style>
  <w:style w:type="character" w:customStyle="1" w:styleId="label">
    <w:name w:val="label"/>
    <w:basedOn w:val="DefaultParagraphFont"/>
    <w:rsid w:val="00AF3288"/>
  </w:style>
  <w:style w:type="character" w:customStyle="1" w:styleId="screen-reader-only">
    <w:name w:val="screen-reader-only"/>
    <w:basedOn w:val="DefaultParagraphFont"/>
    <w:rsid w:val="00AF3288"/>
  </w:style>
  <w:style w:type="character" w:customStyle="1" w:styleId="ref-lnk">
    <w:name w:val="ref-lnk"/>
    <w:basedOn w:val="DefaultParagraphFont"/>
    <w:rsid w:val="00AF3288"/>
  </w:style>
  <w:style w:type="character" w:customStyle="1" w:styleId="off-screen">
    <w:name w:val="off-screen"/>
    <w:basedOn w:val="DefaultParagraphFont"/>
    <w:rsid w:val="00AF3288"/>
  </w:style>
  <w:style w:type="paragraph" w:customStyle="1" w:styleId="last">
    <w:name w:val="last"/>
    <w:basedOn w:val="Normal"/>
    <w:rsid w:val="00AF328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AF3288"/>
  </w:style>
  <w:style w:type="character" w:customStyle="1" w:styleId="mtext">
    <w:name w:val="mtext"/>
    <w:basedOn w:val="DefaultParagraphFont"/>
    <w:rsid w:val="00AF3288"/>
  </w:style>
  <w:style w:type="character" w:customStyle="1" w:styleId="mn">
    <w:name w:val="mn"/>
    <w:basedOn w:val="DefaultParagraphFont"/>
    <w:rsid w:val="00AF3288"/>
  </w:style>
  <w:style w:type="character" w:customStyle="1" w:styleId="dispformulalabeldiv">
    <w:name w:val="disp_formula_label_div"/>
    <w:basedOn w:val="DefaultParagraphFont"/>
    <w:rsid w:val="00AF3288"/>
  </w:style>
  <w:style w:type="paragraph" w:customStyle="1" w:styleId="captiontext">
    <w:name w:val="captiontext"/>
    <w:basedOn w:val="Normal"/>
    <w:rsid w:val="00AF3288"/>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AF3288"/>
  </w:style>
  <w:style w:type="paragraph" w:styleId="DocumentMap">
    <w:name w:val="Document Map"/>
    <w:basedOn w:val="Normal"/>
    <w:link w:val="DocumentMapChar"/>
    <w:uiPriority w:val="99"/>
    <w:semiHidden/>
    <w:unhideWhenUsed/>
    <w:rsid w:val="00AF3288"/>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F3288"/>
    <w:rPr>
      <w:rFonts w:ascii="Lucida Grande" w:hAnsi="Lucida Grande" w:cs="Lucida Grande"/>
      <w:kern w:val="0"/>
      <w:szCs w:val="22"/>
      <w14:ligatures w14:val="none"/>
    </w:rPr>
  </w:style>
  <w:style w:type="character" w:customStyle="1" w:styleId="m-2465724180919302213gmail-style13ptbold">
    <w:name w:val="m_-2465724180919302213gmail-style13ptbold"/>
    <w:basedOn w:val="DefaultParagraphFont"/>
    <w:rsid w:val="00AF3288"/>
  </w:style>
  <w:style w:type="character" w:customStyle="1" w:styleId="m-2465724180919302213gmail-styleunderline">
    <w:name w:val="m_-2465724180919302213gmail-styleunderline"/>
    <w:basedOn w:val="DefaultParagraphFont"/>
    <w:rsid w:val="00AF3288"/>
  </w:style>
  <w:style w:type="character" w:customStyle="1" w:styleId="underline">
    <w:name w:val="underline"/>
    <w:basedOn w:val="DefaultParagraphFont"/>
    <w:qFormat/>
    <w:rsid w:val="00AF3288"/>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AF3288"/>
    <w:rPr>
      <w:rFonts w:ascii="Calibri" w:eastAsia="Times New Roman" w:hAnsi="Calibri" w:cs="Calibri"/>
      <w:kern w:val="0"/>
      <w:szCs w:val="22"/>
      <w14:ligatures w14:val="none"/>
    </w:rPr>
  </w:style>
  <w:style w:type="character" w:customStyle="1" w:styleId="TitleChar1">
    <w:name w:val="Title Char1"/>
    <w:basedOn w:val="DefaultParagraphFont"/>
    <w:uiPriority w:val="99"/>
    <w:rsid w:val="00AF3288"/>
    <w:rPr>
      <w:rFonts w:asciiTheme="majorHAnsi" w:eastAsiaTheme="majorEastAsia" w:hAnsiTheme="majorHAnsi" w:cstheme="majorBidi"/>
      <w:spacing w:val="-10"/>
      <w:kern w:val="28"/>
      <w:sz w:val="56"/>
      <w:szCs w:val="56"/>
    </w:rPr>
  </w:style>
  <w:style w:type="character" w:customStyle="1" w:styleId="Author-Date">
    <w:name w:val="Author-Date"/>
    <w:qFormat/>
    <w:rsid w:val="00AF3288"/>
    <w:rPr>
      <w:b/>
      <w:sz w:val="24"/>
    </w:rPr>
  </w:style>
  <w:style w:type="paragraph" w:customStyle="1" w:styleId="underlined">
    <w:name w:val="underlined"/>
    <w:next w:val="Normal"/>
    <w:link w:val="underlinedChar"/>
    <w:autoRedefine/>
    <w:rsid w:val="00AF3288"/>
    <w:pPr>
      <w:spacing w:after="0" w:line="240" w:lineRule="auto"/>
      <w:contextualSpacing/>
    </w:pPr>
    <w:rPr>
      <w:rFonts w:ascii="Times New Roman" w:eastAsia="Malgun Gothic" w:hAnsi="Times New Roman" w:cs="Times New Roman"/>
      <w:kern w:val="0"/>
      <w:u w:val="single"/>
      <w14:ligatures w14:val="none"/>
    </w:rPr>
  </w:style>
  <w:style w:type="character" w:customStyle="1" w:styleId="underlinedChar">
    <w:name w:val="underlined Char"/>
    <w:link w:val="underlined"/>
    <w:rsid w:val="00AF3288"/>
    <w:rPr>
      <w:rFonts w:ascii="Times New Roman" w:eastAsia="Malgun Gothic" w:hAnsi="Times New Roman" w:cs="Times New Roman"/>
      <w:kern w:val="0"/>
      <w:u w:val="single"/>
      <w14:ligatures w14:val="none"/>
    </w:rPr>
  </w:style>
  <w:style w:type="paragraph" w:customStyle="1" w:styleId="Analyticss">
    <w:name w:val="Analyticss"/>
    <w:basedOn w:val="Normal"/>
    <w:link w:val="AnalyticssChar"/>
    <w:autoRedefine/>
    <w:uiPriority w:val="5"/>
    <w:qFormat/>
    <w:rsid w:val="00AF3288"/>
    <w:pPr>
      <w:spacing w:after="0"/>
    </w:pPr>
    <w:rPr>
      <w:b/>
      <w:color w:val="000000" w:themeColor="text1"/>
      <w:sz w:val="26"/>
    </w:rPr>
  </w:style>
  <w:style w:type="character" w:customStyle="1" w:styleId="AnalyticssChar">
    <w:name w:val="Analyticss Char"/>
    <w:basedOn w:val="DefaultParagraphFont"/>
    <w:link w:val="Analyticss"/>
    <w:uiPriority w:val="5"/>
    <w:rsid w:val="00AF3288"/>
    <w:rPr>
      <w:rFonts w:ascii="Calibri" w:hAnsi="Calibri" w:cs="Calibri"/>
      <w:b/>
      <w:color w:val="000000" w:themeColor="text1"/>
      <w:kern w:val="0"/>
      <w:sz w:val="26"/>
      <w:szCs w:val="22"/>
      <w14:ligatures w14:val="none"/>
    </w:rPr>
  </w:style>
  <w:style w:type="paragraph" w:customStyle="1" w:styleId="Style4">
    <w:name w:val="Style4"/>
    <w:basedOn w:val="Normal"/>
    <w:qFormat/>
    <w:rsid w:val="00AF3288"/>
    <w:pPr>
      <w:numPr>
        <w:numId w:val="17"/>
      </w:numPr>
      <w:tabs>
        <w:tab w:val="clear" w:pos="360"/>
      </w:tabs>
      <w:ind w:left="0" w:firstLine="0"/>
    </w:pPr>
    <w:rPr>
      <w:rFonts w:ascii="Times New Roman" w:eastAsia="Times New Roman" w:hAnsi="Times New Roman" w:cs="Times New Roman"/>
      <w:sz w:val="20"/>
      <w:szCs w:val="24"/>
      <w:u w:val="single"/>
    </w:rPr>
  </w:style>
  <w:style w:type="paragraph" w:customStyle="1" w:styleId="StyleStyle49pt">
    <w:name w:val="Style Style4 + 9 pt"/>
    <w:basedOn w:val="Style4"/>
    <w:link w:val="StyleStyle49ptChar"/>
    <w:qFormat/>
    <w:rsid w:val="00AF3288"/>
  </w:style>
  <w:style w:type="character" w:customStyle="1" w:styleId="StyleStyle49ptChar">
    <w:name w:val="Style Style4 + 9 pt Char"/>
    <w:basedOn w:val="DefaultParagraphFont"/>
    <w:link w:val="StyleStyle49pt"/>
    <w:locked/>
    <w:rsid w:val="00AF3288"/>
    <w:rPr>
      <w:rFonts w:ascii="Times New Roman" w:eastAsia="Times New Roman" w:hAnsi="Times New Roman" w:cs="Times New Roman"/>
      <w:kern w:val="0"/>
      <w:sz w:val="20"/>
      <w:u w:val="single"/>
      <w14:ligatures w14:val="none"/>
    </w:rPr>
  </w:style>
  <w:style w:type="character" w:customStyle="1" w:styleId="StyleTimesNewRoman9pt">
    <w:name w:val="Style Times New Roman 9 pt"/>
    <w:rsid w:val="00AF3288"/>
    <w:rPr>
      <w:sz w:val="20"/>
    </w:rPr>
  </w:style>
  <w:style w:type="character" w:customStyle="1" w:styleId="Style9ptItalicUnderline">
    <w:name w:val="Style 9 pt Italic Underline"/>
    <w:rsid w:val="00AF3288"/>
    <w:rPr>
      <w:i/>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28825040">
      <w:bodyDiv w:val="1"/>
      <w:marLeft w:val="0"/>
      <w:marRight w:val="0"/>
      <w:marTop w:val="0"/>
      <w:marBottom w:val="0"/>
      <w:divBdr>
        <w:top w:val="none" w:sz="0" w:space="0" w:color="auto"/>
        <w:left w:val="none" w:sz="0" w:space="0" w:color="auto"/>
        <w:bottom w:val="none" w:sz="0" w:space="0" w:color="auto"/>
        <w:right w:val="none" w:sz="0" w:space="0" w:color="auto"/>
      </w:divBdr>
      <w:divsChild>
        <w:div w:id="15545841">
          <w:marLeft w:val="0"/>
          <w:marRight w:val="0"/>
          <w:marTop w:val="0"/>
          <w:marBottom w:val="0"/>
          <w:divBdr>
            <w:top w:val="none" w:sz="0" w:space="0" w:color="auto"/>
            <w:left w:val="none" w:sz="0" w:space="0" w:color="auto"/>
            <w:bottom w:val="none" w:sz="0" w:space="0" w:color="auto"/>
            <w:right w:val="none" w:sz="0" w:space="0" w:color="auto"/>
          </w:divBdr>
        </w:div>
        <w:div w:id="176345067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seas.edu.sg/centres/asean-studies-centre/state-of-southeast-asia-survey/the-state-of-southeast-asia-2024-survey-report/" TargetMode="External"/><Relationship Id="rId13" Type="http://schemas.openxmlformats.org/officeDocument/2006/relationships/hyperlink" Target="https://www.latimes.com/opinion/story/2025-05-21/donald-trump-china-soft-power-foreign-polic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rmcglobal.com/the-impact-of-chinas-expansion-into-the-arctic-and-antarctic/" TargetMode="External"/><Relationship Id="rId12" Type="http://schemas.openxmlformats.org/officeDocument/2006/relationships/hyperlink" Target="https://www.airuniversity.af.edu/JIPA/Display/Article/3171142/the-three-fold-path-of-the-snow-dragon-chinas-influence-operations-in-the-arctic/"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thecipherbrief.com/column_article/the-china-order-a-challenge-for-the-u-s-and-the-world" TargetMode="External"/><Relationship Id="rId1" Type="http://schemas.openxmlformats.org/officeDocument/2006/relationships/numbering" Target="numbering.xml"/><Relationship Id="rId6" Type="http://schemas.openxmlformats.org/officeDocument/2006/relationships/hyperlink" Target="https://www.realcleardefense.com/articles/2025/03/05/chinas_war_plans_1095480.html" TargetMode="External"/><Relationship Id="rId11" Type="http://schemas.openxmlformats.org/officeDocument/2006/relationships/hyperlink" Target="https://www.airuniversity.af.edu/JIPA/Display/Article/3171142/the-three-fold-path-of-the-snow-dragon-chinas-influence-operations-in-the-arctic/" TargetMode="External"/><Relationship Id="rId5" Type="http://schemas.openxmlformats.org/officeDocument/2006/relationships/hyperlink" Target="https://georgetownsecuritystudiesreview.org/2018/10/24/russia-and-china-sidelining-the-u-s-in-the-arctic/" TargetMode="External"/><Relationship Id="rId15" Type="http://schemas.openxmlformats.org/officeDocument/2006/relationships/hyperlink" Target="https://www.voanews.com/a/china-s-shrinking-arctic-ambitions-are-seen-as-confined-largely-to-russia-/7616382.html" TargetMode="External"/><Relationship Id="rId10" Type="http://schemas.openxmlformats.org/officeDocument/2006/relationships/hyperlink" Target="https://theasialive.com/chinas-growing-influence-in-arctic/2024/06/07/" TargetMode="External"/><Relationship Id="rId4" Type="http://schemas.openxmlformats.org/officeDocument/2006/relationships/webSettings" Target="webSettings.xml"/><Relationship Id="rId9" Type="http://schemas.openxmlformats.org/officeDocument/2006/relationships/hyperlink" Target="https://www.csmonitor.com/World/Asia-Pacific/2025/0225/china-usaid-freeze-doge" TargetMode="External"/><Relationship Id="rId14" Type="http://schemas.openxmlformats.org/officeDocument/2006/relationships/hyperlink" Target="https://www.washingtonpost.com/opinions/2025/03/14/trump-soft-power-reputation-prestige-u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36</TotalTime>
  <Pages>105</Pages>
  <Words>57580</Words>
  <Characters>328210</Characters>
  <Application>Microsoft Office Word</Application>
  <DocSecurity>0</DocSecurity>
  <Lines>2735</Lines>
  <Paragraphs>770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385020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Rodolfo Ileto</dc:creator>
  <cp:keywords/>
  <dc:description/>
  <cp:lastModifiedBy>Mike Shackelford</cp:lastModifiedBy>
  <cp:revision>4</cp:revision>
  <dcterms:created xsi:type="dcterms:W3CDTF">2025-07-07T04:58:00Z</dcterms:created>
  <dcterms:modified xsi:type="dcterms:W3CDTF">2025-07-07T19:08:00Z</dcterms:modified>
</cp:coreProperties>
</file>