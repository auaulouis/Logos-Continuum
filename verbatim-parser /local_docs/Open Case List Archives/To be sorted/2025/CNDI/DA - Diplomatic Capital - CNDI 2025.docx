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62EE4" w14:textId="77777777" w:rsidR="003E304E" w:rsidRPr="00981F70" w:rsidRDefault="003E304E" w:rsidP="003E304E">
      <w:pPr>
        <w:pStyle w:val="Heading1"/>
        <w:rPr>
          <w:rFonts w:cs="Arial"/>
        </w:rPr>
      </w:pPr>
      <w:r w:rsidRPr="00981F70">
        <w:rPr>
          <w:rFonts w:cs="Arial"/>
        </w:rPr>
        <w:t>*DA—Dip-Cap—CNDI 2025*</w:t>
      </w:r>
    </w:p>
    <w:p w14:paraId="7FB1E55F" w14:textId="77777777" w:rsidR="003E304E" w:rsidRPr="00981F70" w:rsidRDefault="003E304E" w:rsidP="003E304E">
      <w:pPr>
        <w:pStyle w:val="Heading3"/>
        <w:rPr>
          <w:rStyle w:val="StyleUnderline"/>
          <w:rFonts w:cs="Arial"/>
        </w:rPr>
      </w:pPr>
      <w:r w:rsidRPr="00981F70">
        <w:rPr>
          <w:rStyle w:val="StyleUnderline"/>
          <w:rFonts w:cs="Arial"/>
        </w:rPr>
        <w:t>NOTES</w:t>
      </w:r>
    </w:p>
    <w:p w14:paraId="66B97A26" w14:textId="77777777" w:rsidR="003E304E" w:rsidRPr="00981F70" w:rsidRDefault="003E304E" w:rsidP="003E304E">
      <w:pPr>
        <w:pStyle w:val="Heading4"/>
        <w:rPr>
          <w:rFonts w:cs="Arial"/>
        </w:rPr>
      </w:pPr>
      <w:r w:rsidRPr="00981F70">
        <w:rPr>
          <w:rFonts w:cs="Arial"/>
        </w:rPr>
        <w:t>Basic Argument:</w:t>
      </w:r>
    </w:p>
    <w:p w14:paraId="749001C2" w14:textId="77777777" w:rsidR="003E304E" w:rsidRPr="00981F70" w:rsidRDefault="003E304E" w:rsidP="003E304E">
      <w:r w:rsidRPr="00981F70">
        <w:t>This Diplomatic Capital (Dip-Cap) disadvantage contends that significantly increasing U.S. exploration and development of the Arctic will consume a finite pool of American diplomatic attention, resources, and leadership capacity. By redirecting senior</w:t>
      </w:r>
      <w:r w:rsidRPr="00981F70">
        <w:rPr>
          <w:rFonts w:ascii="Cambria Math" w:hAnsi="Cambria Math" w:cs="Cambria Math"/>
        </w:rPr>
        <w:t>‐</w:t>
      </w:r>
      <w:r w:rsidRPr="00981F70">
        <w:t>level envoys, interagency coordination, and political capital northward, the plan undermines ongoing U.S. efforts to de-escalate crises elsewhere—specifically in the Middle East and South Asia—allowing those conflicts to spiral into global nuclear exchanges.</w:t>
      </w:r>
    </w:p>
    <w:p w14:paraId="53A05647" w14:textId="77777777" w:rsidR="003E304E" w:rsidRPr="00981F70" w:rsidRDefault="003E304E" w:rsidP="003E304E">
      <w:pPr>
        <w:pStyle w:val="Heading4"/>
        <w:rPr>
          <w:rFonts w:cs="Arial"/>
        </w:rPr>
      </w:pPr>
      <w:r w:rsidRPr="00981F70">
        <w:rPr>
          <w:rFonts w:cs="Arial"/>
        </w:rPr>
        <w:t>Versions:</w:t>
      </w:r>
    </w:p>
    <w:p w14:paraId="491AC3B9" w14:textId="77777777" w:rsidR="003E304E" w:rsidRPr="00981F70" w:rsidRDefault="003E304E" w:rsidP="003E304E">
      <w:r w:rsidRPr="00981F70">
        <w:t xml:space="preserve">1— Israel-Iran – U.S. diplomacy </w:t>
      </w:r>
      <w:r>
        <w:t>post-strikes i</w:t>
      </w:r>
      <w:r w:rsidRPr="00981F70">
        <w:t>s currently going to push Israel and Iran back to the negotiating table. Diverting focus to the Arctic destroys that diplomatic process, triggering Iranian nuclearization and nuclear escalation.</w:t>
      </w:r>
    </w:p>
    <w:p w14:paraId="22D3798F" w14:textId="77777777" w:rsidR="003E304E" w:rsidRDefault="003E304E" w:rsidP="003E304E">
      <w:r>
        <w:t xml:space="preserve">The biggest strategic burden here is still uniqueness—you need to prove: A) Negotiations are happening now, and B) Netanyahu is at least partially constrained by U.S. diplomacy. This is a challenge. Some useful claims to emphasize: </w:t>
      </w:r>
    </w:p>
    <w:p w14:paraId="25EB2543" w14:textId="77777777" w:rsidR="003E304E" w:rsidRDefault="003E304E" w:rsidP="003E304E">
      <w:pPr>
        <w:pStyle w:val="ListParagraph"/>
        <w:numPr>
          <w:ilvl w:val="0"/>
          <w:numId w:val="49"/>
        </w:numPr>
      </w:pPr>
      <w:r>
        <w:t xml:space="preserve">Washington retains leverage over Israel via conditional access to key military tools (e.g., bunker-buster bombs, intel sharing, missile defense cooperation). </w:t>
      </w:r>
    </w:p>
    <w:p w14:paraId="49014BAA" w14:textId="77777777" w:rsidR="003E304E" w:rsidRDefault="003E304E" w:rsidP="003E304E">
      <w:pPr>
        <w:pStyle w:val="ListParagraph"/>
        <w:numPr>
          <w:ilvl w:val="0"/>
          <w:numId w:val="49"/>
        </w:numPr>
      </w:pPr>
      <w:r>
        <w:t>Netanyahu’s offensive strategy is part of a “pressure-to-negotiate” gambit—U.S. diplomatic intervention is what flips it from escalation to de-escalation.</w:t>
      </w:r>
    </w:p>
    <w:p w14:paraId="51C087CE" w14:textId="77777777" w:rsidR="003E304E" w:rsidRDefault="003E304E" w:rsidP="003E304E">
      <w:pPr>
        <w:pStyle w:val="ListParagraph"/>
        <w:numPr>
          <w:ilvl w:val="0"/>
          <w:numId w:val="49"/>
        </w:numPr>
      </w:pPr>
      <w:r>
        <w:t>Now that I</w:t>
      </w:r>
      <w:r w:rsidRPr="00B418C4">
        <w:t>ran</w:t>
      </w:r>
      <w:r>
        <w:t xml:space="preserve"> has </w:t>
      </w:r>
      <w:r w:rsidRPr="00B418C4">
        <w:t xml:space="preserve">suffered significant damage </w:t>
      </w:r>
      <w:r>
        <w:t>they will be</w:t>
      </w:r>
      <w:r w:rsidRPr="00B418C4">
        <w:t xml:space="preserve"> forced to the table to ensure regime survival, but this requires sustained U.S. diplomatic engagement which the plan trades off with.</w:t>
      </w:r>
    </w:p>
    <w:p w14:paraId="6226DBE0" w14:textId="77777777" w:rsidR="003E304E" w:rsidRPr="00981F70" w:rsidRDefault="003E304E" w:rsidP="003E304E">
      <w:r w:rsidRPr="00981F70">
        <w:t>2— India-Pakistan – Similarly, Washington’s active backchannel and public mediation between Delhi and Islamabad has enabled a ceasefire that has so far prevented renewed strikes. Shifting diplomatic bandwidth ends those negotiations, triggering drawn-in and nuclear exchange.</w:t>
      </w:r>
    </w:p>
    <w:p w14:paraId="07CE0BC0" w14:textId="77777777" w:rsidR="003E304E" w:rsidRPr="00981F70" w:rsidRDefault="003E304E" w:rsidP="003E304E">
      <w:pPr>
        <w:pStyle w:val="Heading4"/>
        <w:rPr>
          <w:rFonts w:cs="Arial"/>
        </w:rPr>
      </w:pPr>
      <w:r w:rsidRPr="00981F70">
        <w:rPr>
          <w:rFonts w:cs="Arial"/>
        </w:rPr>
        <w:t>Recency note:</w:t>
      </w:r>
    </w:p>
    <w:p w14:paraId="06A58365" w14:textId="77777777" w:rsidR="003E304E" w:rsidRDefault="003E304E" w:rsidP="003E304E">
      <w:r w:rsidRPr="00612C55">
        <w:t xml:space="preserve">I’m finishing this revision on June 22nd, 2025. The situation has changed dramatically in the last 24 hours with the U.S. strikes on Iran. The Israel-Iran UQ is now about post-strike de-escalation and coercive diplomacy, not pre-strike mediation. The evidence in the original file from before June 21st about "potential" talks or avoiding U.S. draw-in is </w:t>
      </w:r>
      <w:r>
        <w:t xml:space="preserve">likely </w:t>
      </w:r>
      <w:r w:rsidRPr="00612C55">
        <w:t xml:space="preserve">now outdated. </w:t>
      </w:r>
      <w:r>
        <w:t xml:space="preserve">The DA </w:t>
      </w:r>
      <w:r w:rsidRPr="00394C99">
        <w:rPr>
          <w:i/>
          <w:iCs/>
        </w:rPr>
        <w:t>may</w:t>
      </w:r>
      <w:r>
        <w:t xml:space="preserve"> still be viable but UQ </w:t>
      </w:r>
      <w:r w:rsidRPr="00394C99">
        <w:t>ev is becoming outdated</w:t>
      </w:r>
      <w:r>
        <w:t xml:space="preserve"> rapidly;</w:t>
      </w:r>
      <w:r w:rsidRPr="00394C99">
        <w:t xml:space="preserve"> </w:t>
      </w:r>
      <w:r>
        <w:t>this</w:t>
      </w:r>
      <w:r w:rsidRPr="00394C99">
        <w:t xml:space="preserve"> means your ev might be outdated by the time you read it, so you’ll have to try your best with what’s here at least until updates are cut for research waves.</w:t>
      </w:r>
    </w:p>
    <w:p w14:paraId="16AE677A" w14:textId="77777777" w:rsidR="003E304E" w:rsidRPr="00981F70" w:rsidRDefault="003E304E" w:rsidP="003E304E">
      <w:r w:rsidRPr="00981F70">
        <w:t>—Mateo</w:t>
      </w:r>
    </w:p>
    <w:p w14:paraId="3BC4661F" w14:textId="77777777" w:rsidR="003E304E" w:rsidRPr="00981F70" w:rsidRDefault="003E304E" w:rsidP="003E304E">
      <w:pPr>
        <w:pStyle w:val="Heading1"/>
        <w:rPr>
          <w:rFonts w:cs="Arial"/>
        </w:rPr>
      </w:pPr>
      <w:r w:rsidRPr="00981F70">
        <w:rPr>
          <w:rFonts w:cs="Arial"/>
        </w:rPr>
        <w:t>1NC</w:t>
      </w:r>
    </w:p>
    <w:p w14:paraId="788E92F1" w14:textId="77777777" w:rsidR="003E304E" w:rsidRPr="00981F70" w:rsidRDefault="003E304E" w:rsidP="003E304E">
      <w:pPr>
        <w:pStyle w:val="Heading2"/>
        <w:rPr>
          <w:rFonts w:cs="Arial"/>
        </w:rPr>
      </w:pPr>
      <w:r w:rsidRPr="00981F70">
        <w:rPr>
          <w:rFonts w:cs="Arial"/>
        </w:rPr>
        <w:t>Israel-Iran DA</w:t>
      </w:r>
    </w:p>
    <w:p w14:paraId="10A82608" w14:textId="77777777" w:rsidR="003E304E" w:rsidRDefault="003E304E" w:rsidP="003E304E">
      <w:pPr>
        <w:pStyle w:val="Heading3"/>
        <w:rPr>
          <w:rFonts w:cs="Arial"/>
        </w:rPr>
      </w:pPr>
      <w:r w:rsidRPr="00981F70">
        <w:rPr>
          <w:rFonts w:cs="Arial"/>
        </w:rPr>
        <w:t>1NC—DA</w:t>
      </w:r>
    </w:p>
    <w:p w14:paraId="1DC7CBC3" w14:textId="77777777" w:rsidR="003E304E" w:rsidRPr="00367FB6" w:rsidRDefault="003E304E" w:rsidP="003E304E">
      <w:pPr>
        <w:pStyle w:val="Heading4"/>
        <w:rPr>
          <w:rFonts w:cs="Arial"/>
        </w:rPr>
      </w:pPr>
      <w:r>
        <w:rPr>
          <w:rFonts w:cs="Arial"/>
        </w:rPr>
        <w:t>Strikes enable</w:t>
      </w:r>
      <w:r w:rsidRPr="00981F70">
        <w:rPr>
          <w:rFonts w:cs="Arial"/>
        </w:rPr>
        <w:t xml:space="preserve"> </w:t>
      </w:r>
      <w:r>
        <w:rPr>
          <w:rFonts w:cs="Arial"/>
        </w:rPr>
        <w:t xml:space="preserve">U.S. </w:t>
      </w:r>
      <w:r w:rsidRPr="00981F70">
        <w:rPr>
          <w:rFonts w:cs="Arial"/>
          <w:u w:val="single"/>
        </w:rPr>
        <w:t>diplomacy push</w:t>
      </w:r>
      <w:r w:rsidRPr="00981F70">
        <w:rPr>
          <w:rFonts w:cs="Arial"/>
        </w:rPr>
        <w:t xml:space="preserve"> </w:t>
      </w:r>
      <w:r>
        <w:rPr>
          <w:rFonts w:cs="Arial"/>
        </w:rPr>
        <w:t>that halts further Israel-Iran escalation.</w:t>
      </w:r>
    </w:p>
    <w:p w14:paraId="14E0BCED" w14:textId="77777777" w:rsidR="003E304E" w:rsidRDefault="003E304E" w:rsidP="003E304E">
      <w:r w:rsidRPr="001557B4">
        <w:rPr>
          <w:rStyle w:val="Style13ptBold"/>
        </w:rPr>
        <w:t>Harel</w:t>
      </w:r>
      <w:r w:rsidRPr="00D15891">
        <w:rPr>
          <w:rStyle w:val="Style13ptBold"/>
        </w:rPr>
        <w:t xml:space="preserve"> ’6/</w:t>
      </w:r>
      <w:r>
        <w:rPr>
          <w:rStyle w:val="Style13ptBold"/>
        </w:rPr>
        <w:t>22</w:t>
      </w:r>
      <w:r w:rsidRPr="001557B4">
        <w:t xml:space="preserve"> </w:t>
      </w:r>
      <w:r>
        <w:t>[</w:t>
      </w:r>
      <w:r w:rsidRPr="001557B4">
        <w:t>Amos</w:t>
      </w:r>
      <w:r>
        <w:t>;</w:t>
      </w:r>
      <w:r w:rsidRPr="001557B4">
        <w:t xml:space="preserve"> June 22, 2025.</w:t>
      </w:r>
      <w:r w:rsidRPr="00D15891">
        <w:t xml:space="preserve"> Haaretz's military analyst</w:t>
      </w:r>
      <w:r>
        <w:t>,</w:t>
      </w:r>
      <w:r w:rsidRPr="001557B4">
        <w:t xml:space="preserve"> </w:t>
      </w:r>
      <w:r w:rsidRPr="00D15891">
        <w:t xml:space="preserve">recipient of the 2015 Sokolov prize for print journalism. </w:t>
      </w:r>
      <w:r w:rsidRPr="001557B4">
        <w:t>“Netanyahu’s Double Gamble Is Paying Off in Iran. Now Comes the Tough Diplomacy Test.” Haaretz. https://www.haaretz.com/israel-news/2025-06-22/ty-article/.premium/netanyahus-double-gamble-is-paying-off-in-iran-now-comes-the-tough-diplomatic-test/00000197-97f6-d8f1-afff-f7f7babc0000</w:t>
      </w:r>
      <w:r>
        <w:t>; mgm]</w:t>
      </w:r>
    </w:p>
    <w:p w14:paraId="0CBC95B6" w14:textId="77777777" w:rsidR="003E304E" w:rsidRPr="00537636" w:rsidRDefault="003E304E" w:rsidP="003E304E">
      <w:pPr>
        <w:rPr>
          <w:sz w:val="16"/>
        </w:rPr>
      </w:pPr>
      <w:r w:rsidRPr="00537636">
        <w:rPr>
          <w:sz w:val="16"/>
        </w:rPr>
        <w:t xml:space="preserve">From Israel's perspective, three potential </w:t>
      </w:r>
      <w:r w:rsidRPr="00537636">
        <w:rPr>
          <w:highlight w:val="cyan"/>
          <w:u w:val="single"/>
        </w:rPr>
        <w:t>outcomes</w:t>
      </w:r>
      <w:r w:rsidRPr="00537636">
        <w:rPr>
          <w:sz w:val="16"/>
        </w:rPr>
        <w:t xml:space="preserve"> could be seen as </w:t>
      </w:r>
      <w:r w:rsidRPr="00537636">
        <w:rPr>
          <w:highlight w:val="cyan"/>
          <w:u w:val="single"/>
        </w:rPr>
        <w:t xml:space="preserve">at least </w:t>
      </w:r>
      <w:r w:rsidRPr="00367FB6">
        <w:rPr>
          <w:b/>
          <w:bCs/>
          <w:highlight w:val="cyan"/>
          <w:u w:val="single"/>
        </w:rPr>
        <w:t>partial victories</w:t>
      </w:r>
      <w:r w:rsidRPr="00367FB6">
        <w:rPr>
          <w:b/>
          <w:bCs/>
          <w:sz w:val="16"/>
        </w:rPr>
        <w:t>:</w:t>
      </w:r>
      <w:r w:rsidRPr="00537636">
        <w:rPr>
          <w:sz w:val="16"/>
        </w:rPr>
        <w:t xml:space="preserve"> one is </w:t>
      </w:r>
      <w:r w:rsidRPr="00D15891">
        <w:rPr>
          <w:u w:val="single"/>
        </w:rPr>
        <w:t xml:space="preserve">a </w:t>
      </w:r>
      <w:r w:rsidRPr="00537636">
        <w:rPr>
          <w:highlight w:val="cyan"/>
          <w:u w:val="single"/>
        </w:rPr>
        <w:t xml:space="preserve">new </w:t>
      </w:r>
      <w:r w:rsidRPr="00537636">
        <w:rPr>
          <w:b/>
          <w:bCs/>
          <w:highlight w:val="cyan"/>
          <w:u w:val="single"/>
        </w:rPr>
        <w:t>American-brokered treaty</w:t>
      </w:r>
      <w:r w:rsidRPr="00D15891">
        <w:rPr>
          <w:u w:val="single"/>
        </w:rPr>
        <w:t xml:space="preserve"> that forces Iran to make </w:t>
      </w:r>
      <w:r w:rsidRPr="00D15891">
        <w:rPr>
          <w:b/>
          <w:bCs/>
          <w:u w:val="single"/>
        </w:rPr>
        <w:t>significant concessions</w:t>
      </w:r>
      <w:r w:rsidRPr="00D15891">
        <w:rPr>
          <w:u w:val="single"/>
        </w:rPr>
        <w:t xml:space="preserve"> on its nuclear program, long-range missile development, and regional support for terror groups</w:t>
      </w:r>
      <w:r w:rsidRPr="00537636">
        <w:rPr>
          <w:sz w:val="16"/>
        </w:rPr>
        <w:t xml:space="preserve">; </w:t>
      </w:r>
      <w:r w:rsidRPr="00537636">
        <w:rPr>
          <w:highlight w:val="cyan"/>
          <w:u w:val="single"/>
        </w:rPr>
        <w:t>another is</w:t>
      </w:r>
      <w:r w:rsidRPr="00D15891">
        <w:rPr>
          <w:u w:val="single"/>
        </w:rPr>
        <w:t xml:space="preserve"> a </w:t>
      </w:r>
      <w:r w:rsidRPr="00537636">
        <w:rPr>
          <w:highlight w:val="cyan"/>
          <w:u w:val="single"/>
        </w:rPr>
        <w:t>deterrence</w:t>
      </w:r>
      <w:r w:rsidRPr="00D15891">
        <w:rPr>
          <w:u w:val="single"/>
        </w:rPr>
        <w:t>-based "</w:t>
      </w:r>
      <w:r w:rsidRPr="00537636">
        <w:rPr>
          <w:b/>
          <w:bCs/>
          <w:highlight w:val="cyan"/>
          <w:u w:val="single"/>
        </w:rPr>
        <w:t>quiet for quiet</w:t>
      </w:r>
      <w:r w:rsidRPr="00537636">
        <w:rPr>
          <w:highlight w:val="cyan"/>
          <w:u w:val="single"/>
        </w:rPr>
        <w:t xml:space="preserve">" </w:t>
      </w:r>
      <w:r w:rsidRPr="00537636">
        <w:rPr>
          <w:b/>
          <w:bCs/>
          <w:highlight w:val="cyan"/>
          <w:u w:val="single"/>
        </w:rPr>
        <w:t>arrangement</w:t>
      </w:r>
      <w:r w:rsidRPr="00D15891">
        <w:rPr>
          <w:u w:val="single"/>
        </w:rPr>
        <w:t xml:space="preserve">, </w:t>
      </w:r>
      <w:r w:rsidRPr="00537636">
        <w:rPr>
          <w:b/>
          <w:bCs/>
          <w:highlight w:val="cyan"/>
          <w:u w:val="single"/>
        </w:rPr>
        <w:t>grounded in Iran's</w:t>
      </w:r>
      <w:r w:rsidRPr="00D15891">
        <w:rPr>
          <w:b/>
          <w:bCs/>
          <w:u w:val="single"/>
        </w:rPr>
        <w:t xml:space="preserve"> current </w:t>
      </w:r>
      <w:r w:rsidRPr="00537636">
        <w:rPr>
          <w:b/>
          <w:bCs/>
          <w:highlight w:val="cyan"/>
          <w:u w:val="single"/>
        </w:rPr>
        <w:t>losses</w:t>
      </w:r>
      <w:r w:rsidRPr="00537636">
        <w:rPr>
          <w:sz w:val="16"/>
        </w:rPr>
        <w:t>; and the third is an Iranian escalation that enrages Trump enough to trigger a wider regional war - possibly culminating in regime change, a goal mainly voiced by Defense Minister Israel Katz.</w:t>
      </w:r>
    </w:p>
    <w:p w14:paraId="39C810C7" w14:textId="77777777" w:rsidR="003E304E" w:rsidRPr="00537636" w:rsidRDefault="003E304E" w:rsidP="003E304E">
      <w:pPr>
        <w:rPr>
          <w:sz w:val="16"/>
        </w:rPr>
      </w:pPr>
      <w:r w:rsidRPr="00537636">
        <w:rPr>
          <w:sz w:val="16"/>
        </w:rPr>
        <w:t xml:space="preserve">Despite the Israeli and American operational gains, any of these scenarios still hinges on numerous variables. </w:t>
      </w:r>
      <w:r w:rsidRPr="00537636">
        <w:rPr>
          <w:b/>
          <w:bCs/>
          <w:highlight w:val="cyan"/>
          <w:u w:val="single"/>
        </w:rPr>
        <w:t>Achieving a viable agreement</w:t>
      </w:r>
      <w:r w:rsidRPr="00F83358">
        <w:rPr>
          <w:u w:val="single"/>
        </w:rPr>
        <w:t xml:space="preserve"> would </w:t>
      </w:r>
      <w:r w:rsidRPr="00537636">
        <w:rPr>
          <w:highlight w:val="cyan"/>
          <w:u w:val="single"/>
        </w:rPr>
        <w:t xml:space="preserve">require </w:t>
      </w:r>
      <w:r w:rsidRPr="00537636">
        <w:rPr>
          <w:b/>
          <w:bCs/>
          <w:highlight w:val="cyan"/>
          <w:u w:val="single"/>
        </w:rPr>
        <w:t>tough negotiations</w:t>
      </w:r>
      <w:r w:rsidRPr="00F83358">
        <w:rPr>
          <w:u w:val="single"/>
        </w:rPr>
        <w:t xml:space="preserve"> led by</w:t>
      </w:r>
      <w:r w:rsidRPr="00537636">
        <w:rPr>
          <w:sz w:val="16"/>
        </w:rPr>
        <w:t xml:space="preserve"> an impatient </w:t>
      </w:r>
      <w:r w:rsidRPr="00F83358">
        <w:rPr>
          <w:u w:val="single"/>
        </w:rPr>
        <w:t>president and officials</w:t>
      </w:r>
      <w:r w:rsidRPr="00537636">
        <w:rPr>
          <w:sz w:val="16"/>
        </w:rPr>
        <w:t xml:space="preserve"> with limited expertise in nuclear affairs. A deterrence-based balance could also erode over time. As for regime change – it remains an ambitious goal, and history shows how such ventures have repeatedly entangled the U.S. in long-drawn-out conflicts across the world.</w:t>
      </w:r>
    </w:p>
    <w:p w14:paraId="4B387BD5" w14:textId="77777777" w:rsidR="003E304E" w:rsidRPr="00F83358" w:rsidRDefault="003E304E" w:rsidP="003E304E">
      <w:pPr>
        <w:rPr>
          <w:u w:val="single"/>
        </w:rPr>
      </w:pPr>
      <w:r w:rsidRPr="00F83358">
        <w:rPr>
          <w:u w:val="single"/>
        </w:rPr>
        <w:t>Trump</w:t>
      </w:r>
      <w:r w:rsidRPr="00537636">
        <w:rPr>
          <w:sz w:val="16"/>
        </w:rPr>
        <w:t xml:space="preserve"> himself, in his post-strike declarations, </w:t>
      </w:r>
      <w:r w:rsidRPr="00F83358">
        <w:rPr>
          <w:u w:val="single"/>
        </w:rPr>
        <w:t>described</w:t>
      </w:r>
      <w:r w:rsidRPr="00537636">
        <w:rPr>
          <w:sz w:val="16"/>
        </w:rPr>
        <w:t xml:space="preserve"> the </w:t>
      </w:r>
      <w:r w:rsidRPr="00537636">
        <w:rPr>
          <w:rStyle w:val="Emphasis"/>
          <w:highlight w:val="cyan"/>
        </w:rPr>
        <w:t>attack</w:t>
      </w:r>
      <w:r w:rsidRPr="00537636">
        <w:rPr>
          <w:sz w:val="16"/>
        </w:rPr>
        <w:t xml:space="preserve"> </w:t>
      </w:r>
      <w:r w:rsidRPr="00F83358">
        <w:rPr>
          <w:u w:val="single"/>
        </w:rPr>
        <w:t xml:space="preserve">as </w:t>
      </w:r>
      <w:r w:rsidRPr="00537636">
        <w:rPr>
          <w:highlight w:val="cyan"/>
          <w:u w:val="single"/>
        </w:rPr>
        <w:t xml:space="preserve">a </w:t>
      </w:r>
      <w:r w:rsidRPr="00537636">
        <w:rPr>
          <w:b/>
          <w:bCs/>
          <w:highlight w:val="cyan"/>
          <w:u w:val="single"/>
        </w:rPr>
        <w:t>one-time action</w:t>
      </w:r>
      <w:r w:rsidRPr="00F83358">
        <w:rPr>
          <w:u w:val="single"/>
        </w:rPr>
        <w:t xml:space="preserve"> aimed solely at disabling Iran's nuclear program – </w:t>
      </w:r>
      <w:r w:rsidRPr="00537636">
        <w:rPr>
          <w:highlight w:val="cyan"/>
          <w:u w:val="single"/>
        </w:rPr>
        <w:t>not</w:t>
      </w:r>
      <w:r w:rsidRPr="00F83358">
        <w:rPr>
          <w:u w:val="single"/>
        </w:rPr>
        <w:t xml:space="preserve"> at </w:t>
      </w:r>
      <w:r w:rsidRPr="00537636">
        <w:rPr>
          <w:highlight w:val="cyan"/>
          <w:u w:val="single"/>
        </w:rPr>
        <w:t>toppling</w:t>
      </w:r>
      <w:r w:rsidRPr="00F83358">
        <w:rPr>
          <w:u w:val="single"/>
        </w:rPr>
        <w:t xml:space="preserve"> the </w:t>
      </w:r>
      <w:r w:rsidRPr="00537636">
        <w:rPr>
          <w:highlight w:val="cyan"/>
          <w:u w:val="single"/>
        </w:rPr>
        <w:t>regime</w:t>
      </w:r>
      <w:r w:rsidRPr="00F83358">
        <w:rPr>
          <w:u w:val="single"/>
        </w:rPr>
        <w:t>.</w:t>
      </w:r>
    </w:p>
    <w:p w14:paraId="50F3768A" w14:textId="77777777" w:rsidR="003E304E" w:rsidRPr="00537636" w:rsidRDefault="003E304E" w:rsidP="003E304E">
      <w:pPr>
        <w:rPr>
          <w:sz w:val="10"/>
          <w:szCs w:val="10"/>
        </w:rPr>
      </w:pPr>
      <w:r w:rsidRPr="00537636">
        <w:rPr>
          <w:sz w:val="10"/>
          <w:szCs w:val="10"/>
        </w:rPr>
        <w:t>There's still another issue that must be taken into account: we don't truly know the condition of Supreme Leader Ali Khamenei, or how flexible he's willing to be. In war games staged separately by Israel and the United States over the years, there has been recurring mention of a scenario in which failures in war would lead Khamenei to conclude that he needs a nuclear bomb at any cost. In such a case, despite the price Iran has already paid, Khamenei could urge his people to resume progress on the project – potentially through a future test involving a relatively primitive device or facility.</w:t>
      </w:r>
    </w:p>
    <w:p w14:paraId="27177602" w14:textId="77777777" w:rsidR="003E304E" w:rsidRPr="00537636" w:rsidRDefault="003E304E" w:rsidP="003E304E">
      <w:pPr>
        <w:rPr>
          <w:sz w:val="10"/>
          <w:szCs w:val="10"/>
        </w:rPr>
      </w:pPr>
      <w:r w:rsidRPr="00537636">
        <w:rPr>
          <w:sz w:val="10"/>
          <w:szCs w:val="10"/>
        </w:rPr>
        <w:t>On Sunday morning, the Iranians launched a relatively heavy barrage of missiles against Israel. Once again, a large number of impacts were recorded, and widespread damage was caused in a neighborhood in north Tel Aviv. Yet again, most of the injuries were relatively light, thanks to residents entering shelters and safe rooms, which have proven effective in withstanding missile attacks.</w:t>
      </w:r>
    </w:p>
    <w:p w14:paraId="4A16F774" w14:textId="77777777" w:rsidR="003E304E" w:rsidRPr="00537636" w:rsidRDefault="003E304E" w:rsidP="003E304E">
      <w:pPr>
        <w:rPr>
          <w:sz w:val="10"/>
          <w:szCs w:val="10"/>
        </w:rPr>
      </w:pPr>
      <w:r w:rsidRPr="00537636">
        <w:rPr>
          <w:sz w:val="10"/>
          <w:szCs w:val="10"/>
        </w:rPr>
        <w:t>Iranian launcher units are now operating from deeper within the country – from central and eastern Iran – while being "hunted" by Israeli aircraft over western Iran. Their fire is directed primarily at the Tel Aviv metropolitan area, with secondary focus on Haifa and its suburbs, and the Be'er Sheva region.</w:t>
      </w:r>
    </w:p>
    <w:p w14:paraId="6E1FF6FA" w14:textId="77777777" w:rsidR="003E304E" w:rsidRPr="00537636" w:rsidRDefault="003E304E" w:rsidP="003E304E">
      <w:pPr>
        <w:rPr>
          <w:sz w:val="10"/>
          <w:szCs w:val="10"/>
        </w:rPr>
      </w:pPr>
      <w:r w:rsidRPr="00537636">
        <w:rPr>
          <w:sz w:val="10"/>
          <w:szCs w:val="10"/>
        </w:rPr>
        <w:t>According to analysis by the IDF Home Front Command, the Iranians are aiming at strategic and military targets located within densely populated areas. The collateral damage to civilian neighborhoods serves their broader objective of terrorizing the Israeli public.</w:t>
      </w:r>
    </w:p>
    <w:p w14:paraId="5B52CCDB" w14:textId="77777777" w:rsidR="003E304E" w:rsidRPr="00537636" w:rsidRDefault="003E304E" w:rsidP="003E304E">
      <w:pPr>
        <w:rPr>
          <w:sz w:val="10"/>
          <w:szCs w:val="10"/>
        </w:rPr>
      </w:pPr>
      <w:r w:rsidRPr="00537636">
        <w:rPr>
          <w:sz w:val="10"/>
          <w:szCs w:val="10"/>
        </w:rPr>
        <w:t>So far, however, Iran has not managed to achieve any results that would shift the balance of the campaign – despite the increasing difficulty Israel faces in managing the prolonged threat to its home front. The key question now facing Khamenei is whether to escalate further – by attacking U.S. military bases in the Middle East, or by targeting other American assets such as embassies, aircraft, or concentrations of tourists around the world.</w:t>
      </w:r>
    </w:p>
    <w:p w14:paraId="1289C6F3" w14:textId="77777777" w:rsidR="003E304E" w:rsidRPr="00537636" w:rsidRDefault="003E304E" w:rsidP="003E304E">
      <w:pPr>
        <w:rPr>
          <w:sz w:val="10"/>
          <w:szCs w:val="10"/>
        </w:rPr>
      </w:pPr>
      <w:r w:rsidRPr="00537636">
        <w:rPr>
          <w:sz w:val="10"/>
          <w:szCs w:val="10"/>
        </w:rPr>
        <w:t>Senior Iranian officials have already threatened to strike U.S. bases. But if Khamenei approves such a step, he must also consider the possibility that Trump – despite his previous declarations – could be drawn into launching additional painful retaliatory responses against Iran. This is the stage when intermediaries are likely to step in: from Western European countries to Russia and China, all seeking to prevent a prolonged war that would drive up oil prices and cause further instability in the international arena.</w:t>
      </w:r>
    </w:p>
    <w:p w14:paraId="4AA22681" w14:textId="77777777" w:rsidR="003E304E" w:rsidRPr="00537636" w:rsidRDefault="003E304E" w:rsidP="003E304E">
      <w:pPr>
        <w:rPr>
          <w:rStyle w:val="StyleUnderline"/>
          <w:b/>
          <w:bCs/>
        </w:rPr>
      </w:pPr>
      <w:r w:rsidRPr="00537636">
        <w:rPr>
          <w:rStyle w:val="StyleUnderline"/>
          <w:b/>
          <w:bCs/>
        </w:rPr>
        <w:t xml:space="preserve">A </w:t>
      </w:r>
      <w:r w:rsidRPr="00537636">
        <w:rPr>
          <w:rStyle w:val="StyleUnderline"/>
          <w:b/>
          <w:bCs/>
          <w:highlight w:val="cyan"/>
        </w:rPr>
        <w:t>Deal to End</w:t>
      </w:r>
      <w:r w:rsidRPr="00537636">
        <w:rPr>
          <w:rStyle w:val="StyleUnderline"/>
          <w:b/>
          <w:bCs/>
        </w:rPr>
        <w:t xml:space="preserve"> Two </w:t>
      </w:r>
      <w:r w:rsidRPr="00537636">
        <w:rPr>
          <w:rStyle w:val="StyleUnderline"/>
          <w:b/>
          <w:bCs/>
          <w:highlight w:val="cyan"/>
        </w:rPr>
        <w:t>War</w:t>
      </w:r>
      <w:r w:rsidRPr="00537636">
        <w:rPr>
          <w:rStyle w:val="StyleUnderline"/>
          <w:b/>
          <w:bCs/>
        </w:rPr>
        <w:t>s</w:t>
      </w:r>
    </w:p>
    <w:p w14:paraId="49ABEE9E" w14:textId="77777777" w:rsidR="003E304E" w:rsidRPr="001618BE" w:rsidRDefault="003E304E" w:rsidP="003E304E">
      <w:pPr>
        <w:rPr>
          <w:u w:val="single"/>
        </w:rPr>
      </w:pPr>
      <w:r w:rsidRPr="00537636">
        <w:rPr>
          <w:sz w:val="16"/>
        </w:rPr>
        <w:t xml:space="preserve">The </w:t>
      </w:r>
      <w:r w:rsidRPr="00537636">
        <w:rPr>
          <w:b/>
          <w:bCs/>
          <w:highlight w:val="cyan"/>
          <w:u w:val="single"/>
        </w:rPr>
        <w:t>major</w:t>
      </w:r>
      <w:r w:rsidRPr="00537636">
        <w:rPr>
          <w:highlight w:val="cyan"/>
          <w:u w:val="single"/>
        </w:rPr>
        <w:t xml:space="preserve"> </w:t>
      </w:r>
      <w:r w:rsidRPr="00537636">
        <w:rPr>
          <w:b/>
          <w:bCs/>
          <w:highlight w:val="cyan"/>
          <w:u w:val="single"/>
        </w:rPr>
        <w:t>military</w:t>
      </w:r>
      <w:r w:rsidRPr="00537636">
        <w:rPr>
          <w:highlight w:val="cyan"/>
          <w:u w:val="single"/>
        </w:rPr>
        <w:t xml:space="preserve"> </w:t>
      </w:r>
      <w:r w:rsidRPr="00537636">
        <w:rPr>
          <w:b/>
          <w:bCs/>
          <w:highlight w:val="cyan"/>
          <w:u w:val="single"/>
        </w:rPr>
        <w:t>success</w:t>
      </w:r>
      <w:r w:rsidRPr="001618BE">
        <w:rPr>
          <w:u w:val="single"/>
        </w:rPr>
        <w:t xml:space="preserve"> in Iran </w:t>
      </w:r>
      <w:r w:rsidRPr="00953802">
        <w:rPr>
          <w:sz w:val="16"/>
          <w:szCs w:val="16"/>
        </w:rPr>
        <w:t xml:space="preserve">must </w:t>
      </w:r>
      <w:r w:rsidRPr="00953802">
        <w:rPr>
          <w:rStyle w:val="StyleUnderline"/>
          <w:highlight w:val="cyan"/>
        </w:rPr>
        <w:t>now</w:t>
      </w:r>
      <w:r w:rsidRPr="00953802">
        <w:rPr>
          <w:sz w:val="16"/>
          <w:szCs w:val="16"/>
        </w:rPr>
        <w:t xml:space="preserve"> be</w:t>
      </w:r>
      <w:r w:rsidRPr="001618BE">
        <w:rPr>
          <w:u w:val="single"/>
        </w:rPr>
        <w:t xml:space="preserve"> </w:t>
      </w:r>
      <w:r w:rsidRPr="00537636">
        <w:rPr>
          <w:highlight w:val="cyan"/>
          <w:u w:val="single"/>
        </w:rPr>
        <w:t xml:space="preserve">converted into a </w:t>
      </w:r>
      <w:r w:rsidRPr="00537636">
        <w:rPr>
          <w:b/>
          <w:bCs/>
          <w:highlight w:val="cyan"/>
          <w:u w:val="single"/>
        </w:rPr>
        <w:t>diplomatic achievement</w:t>
      </w:r>
      <w:r w:rsidRPr="00537636">
        <w:rPr>
          <w:sz w:val="16"/>
        </w:rPr>
        <w:t xml:space="preserve">: </w:t>
      </w:r>
      <w:r w:rsidRPr="00537636">
        <w:rPr>
          <w:highlight w:val="cyan"/>
          <w:u w:val="single"/>
        </w:rPr>
        <w:t xml:space="preserve">an </w:t>
      </w:r>
      <w:r w:rsidRPr="00537636">
        <w:rPr>
          <w:b/>
          <w:bCs/>
          <w:highlight w:val="cyan"/>
          <w:u w:val="single"/>
        </w:rPr>
        <w:t>agreement</w:t>
      </w:r>
      <w:r w:rsidRPr="001618BE">
        <w:rPr>
          <w:u w:val="single"/>
        </w:rPr>
        <w:t xml:space="preserve"> that forces the regime to strictly comply with the </w:t>
      </w:r>
      <w:r w:rsidRPr="00537636">
        <w:rPr>
          <w:b/>
          <w:bCs/>
          <w:u w:val="single"/>
        </w:rPr>
        <w:t>demands</w:t>
      </w:r>
      <w:r w:rsidRPr="001618BE">
        <w:rPr>
          <w:u w:val="single"/>
        </w:rPr>
        <w:t xml:space="preserve"> of the international community and </w:t>
      </w:r>
      <w:r w:rsidRPr="00537636">
        <w:rPr>
          <w:b/>
          <w:bCs/>
          <w:highlight w:val="cyan"/>
          <w:u w:val="single"/>
        </w:rPr>
        <w:t>eliminates the threat of nuclear</w:t>
      </w:r>
      <w:r w:rsidRPr="001618BE">
        <w:rPr>
          <w:u w:val="single"/>
        </w:rPr>
        <w:t xml:space="preserve"> </w:t>
      </w:r>
      <w:r w:rsidRPr="00537636">
        <w:rPr>
          <w:b/>
          <w:bCs/>
          <w:highlight w:val="cyan"/>
          <w:u w:val="single"/>
        </w:rPr>
        <w:t>weapons</w:t>
      </w:r>
      <w:r w:rsidRPr="001618BE">
        <w:rPr>
          <w:u w:val="single"/>
        </w:rPr>
        <w:t xml:space="preserve"> and </w:t>
      </w:r>
      <w:r w:rsidRPr="001618BE">
        <w:rPr>
          <w:b/>
          <w:bCs/>
          <w:u w:val="single"/>
        </w:rPr>
        <w:t>missiles</w:t>
      </w:r>
      <w:r w:rsidRPr="001618BE">
        <w:rPr>
          <w:u w:val="single"/>
        </w:rPr>
        <w:t xml:space="preserve"> to </w:t>
      </w:r>
      <w:r w:rsidRPr="00537636">
        <w:rPr>
          <w:sz w:val="16"/>
        </w:rPr>
        <w:t>Israel and</w:t>
      </w:r>
      <w:r w:rsidRPr="001618BE">
        <w:rPr>
          <w:u w:val="single"/>
        </w:rPr>
        <w:t xml:space="preserve"> the region</w:t>
      </w:r>
      <w:r w:rsidRPr="00537636">
        <w:rPr>
          <w:sz w:val="16"/>
        </w:rPr>
        <w:t xml:space="preserve">. </w:t>
      </w:r>
      <w:r w:rsidRPr="00537636">
        <w:rPr>
          <w:b/>
          <w:bCs/>
          <w:highlight w:val="cyan"/>
          <w:u w:val="single"/>
        </w:rPr>
        <w:t>After Fordow,</w:t>
      </w:r>
      <w:r w:rsidRPr="00537636">
        <w:rPr>
          <w:highlight w:val="cyan"/>
          <w:u w:val="single"/>
        </w:rPr>
        <w:t xml:space="preserve"> </w:t>
      </w:r>
      <w:r w:rsidRPr="002853EE">
        <w:rPr>
          <w:b/>
          <w:bCs/>
          <w:u w:val="single"/>
        </w:rPr>
        <w:t>this</w:t>
      </w:r>
      <w:r w:rsidRPr="001618BE">
        <w:rPr>
          <w:b/>
          <w:bCs/>
          <w:u w:val="single"/>
        </w:rPr>
        <w:t xml:space="preserve"> outcome </w:t>
      </w:r>
      <w:r w:rsidRPr="00537636">
        <w:rPr>
          <w:b/>
          <w:bCs/>
          <w:highlight w:val="cyan"/>
          <w:u w:val="single"/>
        </w:rPr>
        <w:t>no longer</w:t>
      </w:r>
      <w:r w:rsidRPr="001618BE">
        <w:rPr>
          <w:b/>
          <w:bCs/>
          <w:u w:val="single"/>
        </w:rPr>
        <w:t xml:space="preserve"> </w:t>
      </w:r>
      <w:r w:rsidRPr="002853EE">
        <w:rPr>
          <w:sz w:val="16"/>
          <w:szCs w:val="16"/>
        </w:rPr>
        <w:t>seems entirely</w:t>
      </w:r>
      <w:r w:rsidRPr="001618BE">
        <w:rPr>
          <w:b/>
          <w:bCs/>
          <w:u w:val="single"/>
        </w:rPr>
        <w:t xml:space="preserve"> </w:t>
      </w:r>
      <w:r w:rsidRPr="00537636">
        <w:rPr>
          <w:b/>
          <w:bCs/>
          <w:highlight w:val="cyan"/>
          <w:u w:val="single"/>
        </w:rPr>
        <w:t>out of reach</w:t>
      </w:r>
      <w:r w:rsidRPr="001618BE">
        <w:rPr>
          <w:u w:val="single"/>
        </w:rPr>
        <w:t xml:space="preserve"> – </w:t>
      </w:r>
      <w:r w:rsidRPr="001618BE">
        <w:rPr>
          <w:b/>
          <w:bCs/>
          <w:u w:val="single"/>
        </w:rPr>
        <w:t>despite</w:t>
      </w:r>
      <w:r w:rsidRPr="001618BE">
        <w:rPr>
          <w:u w:val="single"/>
        </w:rPr>
        <w:t xml:space="preserve"> </w:t>
      </w:r>
      <w:r w:rsidRPr="00537636">
        <w:rPr>
          <w:sz w:val="16"/>
        </w:rPr>
        <w:t>the aforementioned</w:t>
      </w:r>
      <w:r w:rsidRPr="001618BE">
        <w:rPr>
          <w:u w:val="single"/>
        </w:rPr>
        <w:t xml:space="preserve"> </w:t>
      </w:r>
      <w:r w:rsidRPr="001618BE">
        <w:rPr>
          <w:b/>
          <w:bCs/>
          <w:u w:val="single"/>
        </w:rPr>
        <w:t>challenges</w:t>
      </w:r>
      <w:r w:rsidRPr="001618BE">
        <w:rPr>
          <w:u w:val="single"/>
        </w:rPr>
        <w:t>.</w:t>
      </w:r>
    </w:p>
    <w:p w14:paraId="63EDEF60" w14:textId="77777777" w:rsidR="003E304E" w:rsidRPr="00537636" w:rsidRDefault="003E304E" w:rsidP="003E304E">
      <w:pPr>
        <w:rPr>
          <w:sz w:val="16"/>
        </w:rPr>
      </w:pPr>
      <w:r w:rsidRPr="00537636">
        <w:rPr>
          <w:sz w:val="16"/>
        </w:rPr>
        <w:t>But, Israel's preoccupation with Iran does not exempt it from addressing its other urgent and unresolved issue: Gaza. The war against Hamas continues to claim victims, with no foreseeable resolution on the horizon.</w:t>
      </w:r>
    </w:p>
    <w:p w14:paraId="3A0516C2" w14:textId="77777777" w:rsidR="003E304E" w:rsidRPr="00537636" w:rsidRDefault="003E304E" w:rsidP="003E304E">
      <w:pPr>
        <w:rPr>
          <w:sz w:val="16"/>
        </w:rPr>
      </w:pPr>
      <w:r w:rsidRPr="00537636">
        <w:rPr>
          <w:sz w:val="16"/>
        </w:rPr>
        <w:t>Earlier today, the IDF announced that, in an operation carried out with the Shin Bet security service, the bodies of three hostages – Yonatan Samerano, Ofra Kedar, and Staff Sgt. Shay Levinson – had been returned to Israel. Fifty hostages remain in Gaza, 20 of whom are believed to be alive. Rescuing additional living hostages through military means will be extremely difficult, given Hamas's reported orders to murder them if Israeli forces approach.</w:t>
      </w:r>
    </w:p>
    <w:p w14:paraId="7046E4FE" w14:textId="77777777" w:rsidR="003E304E" w:rsidRPr="00537636" w:rsidRDefault="003E304E" w:rsidP="003E304E">
      <w:pPr>
        <w:rPr>
          <w:sz w:val="16"/>
        </w:rPr>
      </w:pPr>
      <w:r w:rsidRPr="00537636">
        <w:rPr>
          <w:sz w:val="16"/>
        </w:rPr>
        <w:t>The IDF continues to confine more than two million Palestinian civilians into small, overcrowded areas comprising roughly 20 percent of the Strip's territory. Meanwhile, deadly incidents occur daily around food distribution centers, where many Palestinians are killed in clashes.</w:t>
      </w:r>
    </w:p>
    <w:p w14:paraId="6ACBE047" w14:textId="77777777" w:rsidR="003E304E" w:rsidRDefault="003E304E" w:rsidP="003E304E">
      <w:pPr>
        <w:rPr>
          <w:sz w:val="16"/>
        </w:rPr>
      </w:pPr>
      <w:r w:rsidRPr="005B5FC4">
        <w:rPr>
          <w:u w:val="single"/>
        </w:rPr>
        <w:t xml:space="preserve">The </w:t>
      </w:r>
      <w:r w:rsidRPr="00537636">
        <w:rPr>
          <w:highlight w:val="cyan"/>
          <w:u w:val="single"/>
        </w:rPr>
        <w:t>weakening of Iran</w:t>
      </w:r>
      <w:r w:rsidRPr="005B5FC4">
        <w:rPr>
          <w:u w:val="single"/>
        </w:rPr>
        <w:t xml:space="preserve"> </w:t>
      </w:r>
      <w:r w:rsidRPr="00537636">
        <w:rPr>
          <w:sz w:val="16"/>
        </w:rPr>
        <w:t xml:space="preserve">and the evident fragility of Hamas in Gaza may </w:t>
      </w:r>
      <w:r w:rsidRPr="00537636">
        <w:rPr>
          <w:b/>
          <w:bCs/>
          <w:highlight w:val="cyan"/>
          <w:u w:val="single"/>
        </w:rPr>
        <w:t>present an opportunity</w:t>
      </w:r>
      <w:r w:rsidRPr="00537636">
        <w:rPr>
          <w:highlight w:val="cyan"/>
          <w:u w:val="single"/>
        </w:rPr>
        <w:t xml:space="preserve"> for a </w:t>
      </w:r>
      <w:r w:rsidRPr="00537636">
        <w:rPr>
          <w:b/>
          <w:bCs/>
          <w:highlight w:val="cyan"/>
          <w:u w:val="single"/>
        </w:rPr>
        <w:t>comprehensive deal that</w:t>
      </w:r>
      <w:r w:rsidRPr="005B5FC4">
        <w:rPr>
          <w:u w:val="single"/>
        </w:rPr>
        <w:t xml:space="preserve"> could </w:t>
      </w:r>
      <w:r w:rsidRPr="00537636">
        <w:rPr>
          <w:b/>
          <w:bCs/>
          <w:highlight w:val="cyan"/>
          <w:u w:val="single"/>
        </w:rPr>
        <w:t>bring</w:t>
      </w:r>
      <w:r w:rsidRPr="005B5FC4">
        <w:rPr>
          <w:u w:val="single"/>
        </w:rPr>
        <w:t xml:space="preserve"> the </w:t>
      </w:r>
      <w:r w:rsidRPr="00537636">
        <w:rPr>
          <w:b/>
          <w:bCs/>
          <w:highlight w:val="cyan"/>
          <w:u w:val="single"/>
        </w:rPr>
        <w:t>war</w:t>
      </w:r>
      <w:r w:rsidRPr="005B5FC4">
        <w:rPr>
          <w:u w:val="single"/>
        </w:rPr>
        <w:t xml:space="preserve"> </w:t>
      </w:r>
      <w:r w:rsidRPr="00537636">
        <w:rPr>
          <w:sz w:val="16"/>
          <w:szCs w:val="16"/>
        </w:rPr>
        <w:t>on both fronts</w:t>
      </w:r>
      <w:r w:rsidRPr="00537636">
        <w:rPr>
          <w:b/>
          <w:bCs/>
          <w:u w:val="single"/>
        </w:rPr>
        <w:t xml:space="preserve"> </w:t>
      </w:r>
      <w:r w:rsidRPr="00537636">
        <w:rPr>
          <w:b/>
          <w:bCs/>
          <w:highlight w:val="cyan"/>
          <w:u w:val="single"/>
        </w:rPr>
        <w:t>to</w:t>
      </w:r>
      <w:r w:rsidRPr="00537636">
        <w:rPr>
          <w:b/>
          <w:bCs/>
          <w:u w:val="single"/>
        </w:rPr>
        <w:t xml:space="preserve"> an </w:t>
      </w:r>
      <w:r w:rsidRPr="00537636">
        <w:rPr>
          <w:b/>
          <w:bCs/>
          <w:highlight w:val="cyan"/>
          <w:u w:val="single"/>
        </w:rPr>
        <w:t>end</w:t>
      </w:r>
      <w:r w:rsidRPr="005B5FC4">
        <w:rPr>
          <w:u w:val="single"/>
        </w:rPr>
        <w:t>.</w:t>
      </w:r>
      <w:r w:rsidRPr="00537636">
        <w:rPr>
          <w:sz w:val="16"/>
        </w:rPr>
        <w:t xml:space="preserve"> But such a resolution would demand significant Israeli concessions – a large-scale prisoner release, and the abandonment of dangerous aspirations to rebuild settlements in the Strip, dreams that persist within the far-right factions of the Israeli government.</w:t>
      </w:r>
    </w:p>
    <w:p w14:paraId="2A67F550" w14:textId="77777777" w:rsidR="003E304E" w:rsidRPr="00537636" w:rsidRDefault="003E304E" w:rsidP="003E304E">
      <w:pPr>
        <w:rPr>
          <w:sz w:val="16"/>
        </w:rPr>
      </w:pPr>
    </w:p>
    <w:p w14:paraId="713AB8BB" w14:textId="77777777" w:rsidR="003E304E" w:rsidRPr="00981F70" w:rsidRDefault="003E304E" w:rsidP="003E304E">
      <w:pPr>
        <w:pStyle w:val="Heading4"/>
        <w:rPr>
          <w:rFonts w:cs="Arial"/>
          <w:i/>
          <w:iCs w:val="0"/>
        </w:rPr>
      </w:pPr>
      <w:r w:rsidRPr="00981F70">
        <w:rPr>
          <w:rFonts w:cs="Arial"/>
        </w:rPr>
        <w:t xml:space="preserve">The plan </w:t>
      </w:r>
      <w:r w:rsidRPr="00981F70">
        <w:rPr>
          <w:rFonts w:cs="Arial"/>
          <w:u w:val="single"/>
        </w:rPr>
        <w:t>drains</w:t>
      </w:r>
      <w:r w:rsidRPr="00981F70">
        <w:rPr>
          <w:rFonts w:cs="Arial"/>
        </w:rPr>
        <w:t xml:space="preserve"> limited diplomatic capital.</w:t>
      </w:r>
    </w:p>
    <w:p w14:paraId="74CDC063" w14:textId="77777777" w:rsidR="003E304E" w:rsidRPr="00981F70" w:rsidRDefault="003E304E" w:rsidP="003E304E">
      <w:pPr>
        <w:spacing w:line="240" w:lineRule="auto"/>
      </w:pPr>
      <w:r w:rsidRPr="00981F70">
        <w:rPr>
          <w:rStyle w:val="Style13ptBold"/>
        </w:rPr>
        <w:t xml:space="preserve">Drewniak, et al. ’21 </w:t>
      </w:r>
      <w:r w:rsidRPr="00981F70">
        <w:t>[Megan Drewniak, Commanding Officer of Coast Guard Marine Safety Unit; Dimitrios Dalaklis, PhD, professor in safety and security at the World Maritime University; Anastasia Christodoulou, PhD, Assistant Professor in the Department of Maritime Studies at University of Piraeus; and Rebecca Sheehan, lecturer at World Maritime University. 2021. “Ice-Breaking Fleets of the United States and Canada: Assessing the Current State of Affairs and Future Plans.” </w:t>
      </w:r>
      <w:r w:rsidRPr="00981F70">
        <w:rPr>
          <w:i/>
          <w:iCs/>
        </w:rPr>
        <w:t>Sustainability</w:t>
      </w:r>
      <w:r w:rsidRPr="00981F70">
        <w:t> 13 (2). https://doi.org/10.3390/su13020703; mgm]</w:t>
      </w:r>
    </w:p>
    <w:p w14:paraId="145A89BB" w14:textId="77777777" w:rsidR="003E304E" w:rsidRPr="00981F70" w:rsidRDefault="003E304E" w:rsidP="003E304E">
      <w:pPr>
        <w:rPr>
          <w:sz w:val="16"/>
        </w:rPr>
      </w:pPr>
      <w:r w:rsidRPr="00981F70">
        <w:rPr>
          <w:sz w:val="16"/>
        </w:rPr>
        <w:t xml:space="preserve">The United States has long neglected its roles and responsibilities of defining and implementing a comprehensive polar strategy and funding budgetary requests by the U.S. Coast Guard to grow and maintain the existing U.S. ice-breaking fleet. Recognizing these long-standing deficiencies, the </w:t>
      </w:r>
      <w:r w:rsidRPr="00981F70">
        <w:rPr>
          <w:highlight w:val="cyan"/>
          <w:u w:val="single"/>
        </w:rPr>
        <w:t>U</w:t>
      </w:r>
      <w:r w:rsidRPr="00981F70">
        <w:rPr>
          <w:u w:val="single"/>
        </w:rPr>
        <w:t xml:space="preserve">nited </w:t>
      </w:r>
      <w:r w:rsidRPr="00981F70">
        <w:rPr>
          <w:highlight w:val="cyan"/>
          <w:u w:val="single"/>
        </w:rPr>
        <w:t>S</w:t>
      </w:r>
      <w:r w:rsidRPr="00981F70">
        <w:rPr>
          <w:u w:val="single"/>
        </w:rPr>
        <w:t>tates Government</w:t>
      </w:r>
      <w:r w:rsidRPr="00981F70">
        <w:rPr>
          <w:sz w:val="16"/>
        </w:rPr>
        <w:t xml:space="preserve"> has begun to put a </w:t>
      </w:r>
      <w:r w:rsidRPr="00981F70">
        <w:rPr>
          <w:b/>
          <w:bCs/>
          <w:highlight w:val="cyan"/>
          <w:u w:val="single"/>
        </w:rPr>
        <w:t>greater focus</w:t>
      </w:r>
      <w:r w:rsidRPr="00981F70">
        <w:rPr>
          <w:highlight w:val="cyan"/>
          <w:u w:val="single"/>
        </w:rPr>
        <w:t xml:space="preserve"> on</w:t>
      </w:r>
      <w:r w:rsidRPr="00981F70">
        <w:rPr>
          <w:u w:val="single"/>
        </w:rPr>
        <w:t xml:space="preserve"> </w:t>
      </w:r>
      <w:r w:rsidRPr="00981F70">
        <w:rPr>
          <w:b/>
          <w:bCs/>
          <w:u w:val="single"/>
        </w:rPr>
        <w:t xml:space="preserve">U.S. </w:t>
      </w:r>
      <w:r w:rsidRPr="00981F70">
        <w:rPr>
          <w:b/>
          <w:bCs/>
          <w:highlight w:val="cyan"/>
          <w:u w:val="single"/>
        </w:rPr>
        <w:t>Arctic</w:t>
      </w:r>
      <w:r w:rsidRPr="00981F70">
        <w:rPr>
          <w:b/>
          <w:bCs/>
          <w:u w:val="single"/>
        </w:rPr>
        <w:t xml:space="preserve"> policy</w:t>
      </w:r>
      <w:r w:rsidRPr="00981F70">
        <w:rPr>
          <w:sz w:val="16"/>
        </w:rPr>
        <w:t xml:space="preserve"> recognizing that “The Arctic is no longer an emerging frontier, but is instead a region of growing national importance,” said Vice Admiral Linda Fagan, Commander of U.S. Coast Guard Pacific Area. In June 2020, the Trump Administration released its first presidential memorandum on the Arctic titled “Safeguarding U.S. National Interests in the Arctic and Antarctic Regions.” This marks a significant step in </w:t>
      </w:r>
      <w:r w:rsidRPr="00981F70">
        <w:rPr>
          <w:rStyle w:val="StyleUnderline"/>
          <w:b/>
          <w:bCs/>
        </w:rPr>
        <w:t>crafting</w:t>
      </w:r>
      <w:r w:rsidRPr="00981F70">
        <w:rPr>
          <w:rStyle w:val="StyleUnderline"/>
        </w:rPr>
        <w:t xml:space="preserve"> a </w:t>
      </w:r>
      <w:r w:rsidRPr="00981F70">
        <w:rPr>
          <w:rStyle w:val="StyleUnderline"/>
          <w:b/>
          <w:bCs/>
        </w:rPr>
        <w:t>strategy</w:t>
      </w:r>
      <w:r w:rsidRPr="00981F70">
        <w:rPr>
          <w:sz w:val="16"/>
        </w:rPr>
        <w:t xml:space="preserve"> for the region, driven in part, by the desire </w:t>
      </w:r>
      <w:r w:rsidRPr="00981F70">
        <w:rPr>
          <w:u w:val="single"/>
        </w:rPr>
        <w:t xml:space="preserve">to push back against the expansion of Russian and Chinese </w:t>
      </w:r>
      <w:r w:rsidRPr="00981F70">
        <w:rPr>
          <w:sz w:val="16"/>
        </w:rPr>
        <w:t>influence and</w:t>
      </w:r>
      <w:r w:rsidRPr="00981F70">
        <w:rPr>
          <w:u w:val="single"/>
        </w:rPr>
        <w:t xml:space="preserve"> </w:t>
      </w:r>
      <w:r w:rsidRPr="00981F70">
        <w:rPr>
          <w:b/>
          <w:bCs/>
          <w:u w:val="single"/>
        </w:rPr>
        <w:t>military</w:t>
      </w:r>
      <w:r w:rsidRPr="00981F70">
        <w:rPr>
          <w:b/>
          <w:bCs/>
          <w:sz w:val="16"/>
        </w:rPr>
        <w:t xml:space="preserve"> </w:t>
      </w:r>
      <w:r w:rsidRPr="00981F70">
        <w:rPr>
          <w:b/>
          <w:bCs/>
          <w:u w:val="single"/>
        </w:rPr>
        <w:t>force</w:t>
      </w:r>
      <w:r w:rsidRPr="00981F70">
        <w:rPr>
          <w:b/>
          <w:bCs/>
          <w:sz w:val="16"/>
        </w:rPr>
        <w:t xml:space="preserve"> </w:t>
      </w:r>
      <w:r w:rsidRPr="00981F70">
        <w:rPr>
          <w:rStyle w:val="StyleUnderline"/>
          <w:b/>
          <w:bCs/>
        </w:rPr>
        <w:t>projection</w:t>
      </w:r>
      <w:r w:rsidRPr="00981F70">
        <w:rPr>
          <w:sz w:val="16"/>
        </w:rPr>
        <w:t xml:space="preserve"> in the region, as outlined in the 2018 U.S. National Security Strategy and in the Pentagon’s June 2019 Department of Defense Arctic Strategy [51].</w:t>
      </w:r>
    </w:p>
    <w:p w14:paraId="706296D5" w14:textId="77777777" w:rsidR="003E304E" w:rsidRPr="00981F70" w:rsidRDefault="003E304E" w:rsidP="003E304E">
      <w:pPr>
        <w:rPr>
          <w:sz w:val="16"/>
        </w:rPr>
      </w:pPr>
      <w:r w:rsidRPr="00981F70">
        <w:rPr>
          <w:sz w:val="16"/>
        </w:rPr>
        <w:t xml:space="preserve">The devised plan calls for the launch of three heavy icebreakers by 2029 and the establishment of two domestic and two international support bases [52]. While the </w:t>
      </w:r>
      <w:r w:rsidRPr="00981F70">
        <w:rPr>
          <w:rStyle w:val="StyleUnderline"/>
        </w:rPr>
        <w:t>U.S. government</w:t>
      </w:r>
      <w:r w:rsidRPr="00981F70">
        <w:rPr>
          <w:sz w:val="16"/>
        </w:rPr>
        <w:t xml:space="preserve"> is beginning to </w:t>
      </w:r>
      <w:r w:rsidRPr="00981F70">
        <w:rPr>
          <w:highlight w:val="cyan"/>
          <w:u w:val="single"/>
        </w:rPr>
        <w:t>take</w:t>
      </w:r>
      <w:r w:rsidRPr="00981F70">
        <w:rPr>
          <w:u w:val="single"/>
        </w:rPr>
        <w:t xml:space="preserve"> </w:t>
      </w:r>
      <w:r w:rsidRPr="00981F70">
        <w:rPr>
          <w:highlight w:val="cyan"/>
          <w:u w:val="single"/>
        </w:rPr>
        <w:t>more</w:t>
      </w:r>
      <w:r w:rsidRPr="00981F70">
        <w:rPr>
          <w:sz w:val="16"/>
        </w:rPr>
        <w:t xml:space="preserve"> of a </w:t>
      </w:r>
      <w:r w:rsidRPr="00981F70">
        <w:rPr>
          <w:b/>
          <w:bCs/>
          <w:highlight w:val="cyan"/>
          <w:u w:val="single"/>
        </w:rPr>
        <w:t>strategic focus</w:t>
      </w:r>
      <w:r w:rsidRPr="00981F70">
        <w:rPr>
          <w:sz w:val="16"/>
        </w:rPr>
        <w:t xml:space="preserve"> on devising and implementing policies to govern and protect U.S. national interests, the presidential memorandum highlights the </w:t>
      </w:r>
      <w:r w:rsidRPr="00981F70">
        <w:rPr>
          <w:highlight w:val="cyan"/>
          <w:u w:val="single"/>
        </w:rPr>
        <w:t>U.S.</w:t>
      </w:r>
      <w:r w:rsidRPr="00981F70">
        <w:rPr>
          <w:sz w:val="16"/>
        </w:rPr>
        <w:t xml:space="preserve"> current </w:t>
      </w:r>
      <w:r w:rsidRPr="00981F70">
        <w:rPr>
          <w:highlight w:val="cyan"/>
          <w:u w:val="single"/>
        </w:rPr>
        <w:t>Arctic policy</w:t>
      </w:r>
      <w:r w:rsidRPr="00981F70">
        <w:rPr>
          <w:sz w:val="16"/>
        </w:rPr>
        <w:t xml:space="preserve"> as being </w:t>
      </w:r>
      <w:r w:rsidRPr="00981F70">
        <w:rPr>
          <w:b/>
          <w:bCs/>
          <w:highlight w:val="cyan"/>
          <w:u w:val="single"/>
        </w:rPr>
        <w:t>overwhelmingly military</w:t>
      </w:r>
      <w:r w:rsidRPr="00981F70">
        <w:rPr>
          <w:sz w:val="16"/>
        </w:rPr>
        <w:t xml:space="preserve"> in focus and catching up with Arctic competitors, namely China and Russia, although each bring a different threat level to the Arctic region and U.S. interests [53]. Therefore, there is much work to be done by the </w:t>
      </w:r>
      <w:r w:rsidRPr="00981F70">
        <w:rPr>
          <w:u w:val="single"/>
        </w:rPr>
        <w:t>U.S. policymakers</w:t>
      </w:r>
      <w:r w:rsidRPr="00981F70">
        <w:rPr>
          <w:sz w:val="16"/>
        </w:rPr>
        <w:t xml:space="preserve"> to </w:t>
      </w:r>
      <w:r w:rsidRPr="00981F70">
        <w:rPr>
          <w:b/>
          <w:bCs/>
          <w:highlight w:val="cyan"/>
          <w:u w:val="single"/>
        </w:rPr>
        <w:t>divert resources</w:t>
      </w:r>
      <w:r w:rsidRPr="00981F70">
        <w:rPr>
          <w:highlight w:val="cyan"/>
          <w:u w:val="single"/>
        </w:rPr>
        <w:t xml:space="preserve"> and </w:t>
      </w:r>
      <w:r w:rsidRPr="00981F70">
        <w:rPr>
          <w:b/>
          <w:bCs/>
          <w:highlight w:val="cyan"/>
          <w:u w:val="single"/>
        </w:rPr>
        <w:t>attention</w:t>
      </w:r>
      <w:r w:rsidRPr="00981F70">
        <w:rPr>
          <w:sz w:val="16"/>
        </w:rPr>
        <w:t xml:space="preserve"> to anticipate all threats (both military and non-military), as well as streamline the necessary working </w:t>
      </w:r>
      <w:r w:rsidRPr="00981F70">
        <w:rPr>
          <w:rStyle w:val="StyleUnderline"/>
        </w:rPr>
        <w:t>to patch security weaknesses and promote stability</w:t>
      </w:r>
      <w:r w:rsidRPr="00981F70">
        <w:rPr>
          <w:sz w:val="16"/>
        </w:rPr>
        <w:t xml:space="preserve"> and rule-based order by </w:t>
      </w:r>
      <w:r w:rsidRPr="00981F70">
        <w:rPr>
          <w:b/>
          <w:bCs/>
          <w:highlight w:val="cyan"/>
          <w:u w:val="single"/>
        </w:rPr>
        <w:t>investing</w:t>
      </w:r>
      <w:r w:rsidRPr="00981F70">
        <w:rPr>
          <w:sz w:val="16"/>
        </w:rPr>
        <w:t xml:space="preserve"> in </w:t>
      </w:r>
      <w:r w:rsidRPr="00981F70">
        <w:rPr>
          <w:b/>
          <w:bCs/>
          <w:highlight w:val="cyan"/>
          <w:u w:val="single"/>
        </w:rPr>
        <w:t>diplomatic</w:t>
      </w:r>
      <w:r w:rsidRPr="00981F70">
        <w:rPr>
          <w:b/>
          <w:bCs/>
          <w:u w:val="single"/>
        </w:rPr>
        <w:t xml:space="preserve"> </w:t>
      </w:r>
      <w:r w:rsidRPr="00981F70">
        <w:rPr>
          <w:b/>
          <w:bCs/>
          <w:highlight w:val="cyan"/>
          <w:u w:val="single"/>
        </w:rPr>
        <w:t>capital</w:t>
      </w:r>
      <w:r w:rsidRPr="00981F70">
        <w:rPr>
          <w:sz w:val="16"/>
        </w:rPr>
        <w:t xml:space="preserve"> and regional partners [53].</w:t>
      </w:r>
    </w:p>
    <w:p w14:paraId="114169A9" w14:textId="77777777" w:rsidR="003E304E" w:rsidRPr="00981F70" w:rsidRDefault="003E304E" w:rsidP="003E304E">
      <w:pPr>
        <w:rPr>
          <w:sz w:val="16"/>
        </w:rPr>
      </w:pPr>
    </w:p>
    <w:p w14:paraId="157F2AAD" w14:textId="77777777" w:rsidR="003E304E" w:rsidRPr="00981F70" w:rsidRDefault="003E304E" w:rsidP="003E304E">
      <w:pPr>
        <w:pStyle w:val="Heading4"/>
        <w:rPr>
          <w:rFonts w:cs="Arial"/>
        </w:rPr>
      </w:pPr>
      <w:r w:rsidRPr="00981F70">
        <w:rPr>
          <w:rFonts w:cs="Arial"/>
        </w:rPr>
        <w:t xml:space="preserve">That trade-off </w:t>
      </w:r>
      <w:r w:rsidRPr="00981F70">
        <w:rPr>
          <w:rFonts w:cs="Arial"/>
          <w:u w:val="single"/>
        </w:rPr>
        <w:t>decks</w:t>
      </w:r>
      <w:r w:rsidRPr="00981F70">
        <w:rPr>
          <w:rFonts w:cs="Arial"/>
        </w:rPr>
        <w:t xml:space="preserve"> diplomacy in the Middle East—finite coordination, expertise, leadership, convening authority.</w:t>
      </w:r>
    </w:p>
    <w:p w14:paraId="4A94DDC1" w14:textId="77777777" w:rsidR="003E304E" w:rsidRPr="00981F70" w:rsidRDefault="003E304E" w:rsidP="003E304E">
      <w:r w:rsidRPr="00981F70">
        <w:rPr>
          <w:rFonts w:eastAsiaTheme="majorEastAsia"/>
          <w:b/>
          <w:iCs/>
          <w:sz w:val="26"/>
        </w:rPr>
        <w:t>CRS ’24</w:t>
      </w:r>
      <w:r w:rsidRPr="00981F70">
        <w:t xml:space="preserve"> [Congressional Research Service; October 1, 2024. Public policy research institute of the United States Congress. “Changes in the Arctic: Background and Issues for Congress.” R41153. https://sgp.fas.org/crs/misc/R41153.pdf; mgm]</w:t>
      </w:r>
    </w:p>
    <w:p w14:paraId="4C0C03B6" w14:textId="77777777" w:rsidR="003E304E" w:rsidRPr="00981F70" w:rsidRDefault="003E304E" w:rsidP="003E304E">
      <w:pPr>
        <w:rPr>
          <w:sz w:val="16"/>
        </w:rPr>
      </w:pPr>
      <w:r w:rsidRPr="00981F70">
        <w:rPr>
          <w:highlight w:val="cyan"/>
          <w:u w:val="single"/>
        </w:rPr>
        <w:t>In</w:t>
      </w:r>
      <w:r w:rsidRPr="00981F70">
        <w:rPr>
          <w:sz w:val="16"/>
        </w:rPr>
        <w:t xml:space="preserve"> light of </w:t>
      </w:r>
      <w:r w:rsidRPr="00981F70">
        <w:rPr>
          <w:u w:val="single"/>
        </w:rPr>
        <w:t>great power competition</w:t>
      </w:r>
      <w:r w:rsidRPr="00981F70">
        <w:rPr>
          <w:sz w:val="16"/>
        </w:rPr>
        <w:t xml:space="preserve"> and increased human activities </w:t>
      </w:r>
      <w:r w:rsidRPr="00981F70">
        <w:rPr>
          <w:u w:val="single"/>
        </w:rPr>
        <w:t xml:space="preserve">in </w:t>
      </w:r>
      <w:r w:rsidRPr="00981F70">
        <w:rPr>
          <w:highlight w:val="cyan"/>
          <w:u w:val="single"/>
        </w:rPr>
        <w:t>the Arctic</w:t>
      </w:r>
      <w:r w:rsidRPr="00981F70">
        <w:rPr>
          <w:sz w:val="16"/>
        </w:rPr>
        <w:t xml:space="preserve"> resulting from the diminishment of Arctic ice, </w:t>
      </w:r>
      <w:r w:rsidRPr="00981F70">
        <w:rPr>
          <w:highlight w:val="cyan"/>
          <w:u w:val="single"/>
        </w:rPr>
        <w:t>some</w:t>
      </w:r>
      <w:r w:rsidRPr="00981F70">
        <w:rPr>
          <w:sz w:val="16"/>
        </w:rPr>
        <w:t xml:space="preserve"> observers </w:t>
      </w:r>
      <w:r w:rsidRPr="00981F70">
        <w:rPr>
          <w:highlight w:val="cyan"/>
          <w:u w:val="single"/>
        </w:rPr>
        <w:t>argue</w:t>
      </w:r>
      <w:r w:rsidRPr="00981F70">
        <w:rPr>
          <w:u w:val="single"/>
        </w:rPr>
        <w:t xml:space="preserve"> that there is a need to </w:t>
      </w:r>
      <w:r w:rsidRPr="00981F70">
        <w:rPr>
          <w:b/>
          <w:bCs/>
          <w:highlight w:val="cyan"/>
          <w:u w:val="single"/>
        </w:rPr>
        <w:t>devote</w:t>
      </w:r>
      <w:r w:rsidRPr="00981F70">
        <w:rPr>
          <w:highlight w:val="cyan"/>
          <w:u w:val="single"/>
        </w:rPr>
        <w:t xml:space="preserve"> more</w:t>
      </w:r>
      <w:r w:rsidRPr="00981F70">
        <w:rPr>
          <w:u w:val="single"/>
        </w:rPr>
        <w:t xml:space="preserve"> U.S. </w:t>
      </w:r>
      <w:r w:rsidRPr="00981F70">
        <w:rPr>
          <w:b/>
          <w:bCs/>
          <w:highlight w:val="cyan"/>
          <w:u w:val="single"/>
        </w:rPr>
        <w:t>attention</w:t>
      </w:r>
      <w:r w:rsidRPr="00981F70">
        <w:rPr>
          <w:u w:val="single"/>
        </w:rPr>
        <w:t xml:space="preserve"> and </w:t>
      </w:r>
      <w:r w:rsidRPr="00981F70">
        <w:rPr>
          <w:b/>
          <w:bCs/>
          <w:highlight w:val="cyan"/>
          <w:u w:val="single"/>
        </w:rPr>
        <w:t>resources</w:t>
      </w:r>
      <w:r w:rsidRPr="00981F70">
        <w:rPr>
          <w:u w:val="single"/>
        </w:rPr>
        <w:t xml:space="preserve"> to the region</w:t>
      </w:r>
      <w:r w:rsidRPr="00981F70">
        <w:rPr>
          <w:sz w:val="16"/>
        </w:rPr>
        <w:t xml:space="preserve">. 132 </w:t>
      </w:r>
      <w:r w:rsidRPr="00981F70">
        <w:rPr>
          <w:b/>
          <w:bCs/>
          <w:highlight w:val="cyan"/>
          <w:u w:val="single"/>
        </w:rPr>
        <w:t>On the other hand</w:t>
      </w:r>
      <w:r w:rsidRPr="00981F70">
        <w:rPr>
          <w:sz w:val="16"/>
        </w:rPr>
        <w:t xml:space="preserve">, </w:t>
      </w:r>
      <w:r w:rsidRPr="00981F70">
        <w:rPr>
          <w:u w:val="single"/>
        </w:rPr>
        <w:t xml:space="preserve">great </w:t>
      </w:r>
      <w:r w:rsidRPr="00981F70">
        <w:rPr>
          <w:b/>
          <w:bCs/>
          <w:u w:val="single"/>
        </w:rPr>
        <w:t xml:space="preserve">power </w:t>
      </w:r>
      <w:r w:rsidRPr="00981F70">
        <w:rPr>
          <w:b/>
          <w:bCs/>
          <w:highlight w:val="cyan"/>
          <w:u w:val="single"/>
        </w:rPr>
        <w:t>competition</w:t>
      </w:r>
      <w:r w:rsidRPr="00981F70">
        <w:rPr>
          <w:u w:val="single"/>
        </w:rPr>
        <w:t xml:space="preserve"> is also</w:t>
      </w:r>
      <w:r w:rsidRPr="00981F70">
        <w:rPr>
          <w:sz w:val="16"/>
        </w:rPr>
        <w:t xml:space="preserve"> </w:t>
      </w:r>
      <w:r w:rsidRPr="00981F70">
        <w:rPr>
          <w:rStyle w:val="StyleUnderline"/>
        </w:rPr>
        <w:t>being</w:t>
      </w:r>
      <w:r w:rsidRPr="00981F70">
        <w:rPr>
          <w:sz w:val="16"/>
        </w:rPr>
        <w:t xml:space="preserve"> </w:t>
      </w:r>
      <w:r w:rsidRPr="00981F70">
        <w:rPr>
          <w:highlight w:val="cyan"/>
          <w:u w:val="single"/>
        </w:rPr>
        <w:t>expressed in</w:t>
      </w:r>
      <w:r w:rsidRPr="00981F70">
        <w:rPr>
          <w:sz w:val="16"/>
        </w:rPr>
        <w:t xml:space="preserve"> Europe, </w:t>
      </w:r>
      <w:r w:rsidRPr="00981F70">
        <w:rPr>
          <w:u w:val="single"/>
        </w:rPr>
        <w:t xml:space="preserve">the </w:t>
      </w:r>
      <w:r w:rsidRPr="00981F70">
        <w:rPr>
          <w:b/>
          <w:bCs/>
          <w:sz w:val="24"/>
          <w:szCs w:val="24"/>
          <w:highlight w:val="cyan"/>
          <w:u w:val="single"/>
        </w:rPr>
        <w:t>Middle East</w:t>
      </w:r>
      <w:r w:rsidRPr="00981F70">
        <w:rPr>
          <w:sz w:val="16"/>
        </w:rPr>
        <w:t xml:space="preserve">, the Indo-Pacific, Africa, and Latin America. </w:t>
      </w:r>
      <w:r w:rsidRPr="00981F70">
        <w:rPr>
          <w:highlight w:val="cyan"/>
          <w:u w:val="single"/>
        </w:rPr>
        <w:t>In</w:t>
      </w:r>
      <w:r w:rsidRPr="00981F70">
        <w:rPr>
          <w:u w:val="single"/>
        </w:rPr>
        <w:t xml:space="preserve"> a situation of </w:t>
      </w:r>
      <w:r w:rsidRPr="00981F70">
        <w:rPr>
          <w:b/>
          <w:bCs/>
          <w:sz w:val="24"/>
          <w:szCs w:val="24"/>
          <w:highlight w:val="cyan"/>
          <w:u w:val="single"/>
        </w:rPr>
        <w:t xml:space="preserve">finite </w:t>
      </w:r>
      <w:r w:rsidRPr="00981F70">
        <w:rPr>
          <w:b/>
          <w:bCs/>
          <w:highlight w:val="cyan"/>
          <w:u w:val="single"/>
        </w:rPr>
        <w:t>U.S. policymaker</w:t>
      </w:r>
      <w:r w:rsidRPr="00981F70">
        <w:rPr>
          <w:highlight w:val="cyan"/>
          <w:u w:val="single"/>
        </w:rPr>
        <w:t xml:space="preserve"> </w:t>
      </w:r>
      <w:r w:rsidRPr="00981F70">
        <w:rPr>
          <w:b/>
          <w:bCs/>
          <w:highlight w:val="cyan"/>
          <w:u w:val="single"/>
        </w:rPr>
        <w:t>attention</w:t>
      </w:r>
      <w:r w:rsidRPr="00981F70">
        <w:rPr>
          <w:u w:val="single"/>
        </w:rPr>
        <w:t xml:space="preserve"> and </w:t>
      </w:r>
      <w:r w:rsidRPr="00981F70">
        <w:rPr>
          <w:b/>
          <w:bCs/>
          <w:u w:val="single"/>
        </w:rPr>
        <w:t>resources</w:t>
      </w:r>
      <w:r w:rsidRPr="00981F70">
        <w:rPr>
          <w:highlight w:val="cyan"/>
          <w:u w:val="single"/>
        </w:rPr>
        <w:t>,</w:t>
      </w:r>
      <w:r w:rsidRPr="00981F70">
        <w:rPr>
          <w:u w:val="single"/>
        </w:rPr>
        <w:t xml:space="preserve"> the </w:t>
      </w:r>
      <w:r w:rsidRPr="00981F70">
        <w:rPr>
          <w:highlight w:val="cyan"/>
          <w:u w:val="single"/>
        </w:rPr>
        <w:t xml:space="preserve">Arctic </w:t>
      </w:r>
      <w:r w:rsidRPr="00981F70">
        <w:rPr>
          <w:b/>
          <w:bCs/>
          <w:highlight w:val="cyan"/>
          <w:u w:val="single"/>
        </w:rPr>
        <w:t>competes</w:t>
      </w:r>
      <w:r w:rsidRPr="00981F70">
        <w:rPr>
          <w:highlight w:val="cyan"/>
          <w:u w:val="single"/>
        </w:rPr>
        <w:t xml:space="preserve"> with</w:t>
      </w:r>
      <w:r w:rsidRPr="00981F70">
        <w:rPr>
          <w:u w:val="single"/>
        </w:rPr>
        <w:t xml:space="preserve"> these </w:t>
      </w:r>
      <w:r w:rsidRPr="00981F70">
        <w:rPr>
          <w:highlight w:val="cyan"/>
          <w:u w:val="single"/>
        </w:rPr>
        <w:t>other regions</w:t>
      </w:r>
      <w:r w:rsidRPr="00981F70">
        <w:rPr>
          <w:u w:val="single"/>
        </w:rPr>
        <w:t xml:space="preserve"> for </w:t>
      </w:r>
      <w:r w:rsidRPr="00981F70">
        <w:rPr>
          <w:b/>
          <w:bCs/>
          <w:u w:val="single"/>
        </w:rPr>
        <w:t>attention</w:t>
      </w:r>
      <w:r w:rsidRPr="00981F70">
        <w:rPr>
          <w:u w:val="single"/>
        </w:rPr>
        <w:t xml:space="preserve"> and </w:t>
      </w:r>
      <w:r w:rsidRPr="00981F70">
        <w:rPr>
          <w:b/>
          <w:bCs/>
          <w:u w:val="single"/>
        </w:rPr>
        <w:t>resources</w:t>
      </w:r>
      <w:r w:rsidRPr="00981F70">
        <w:rPr>
          <w:u w:val="single"/>
        </w:rPr>
        <w:t>.</w:t>
      </w:r>
      <w:r w:rsidRPr="00981F70">
        <w:rPr>
          <w:sz w:val="16"/>
        </w:rPr>
        <w:t xml:space="preserve"> Some observers argue that the United States is not allocating sufficient attention or resources to defend and promote its interests in the Arctic.133 A September 2023 Government Accountability Office (GAO) report stated</w:t>
      </w:r>
    </w:p>
    <w:p w14:paraId="03F74BB7" w14:textId="77777777" w:rsidR="003E304E" w:rsidRPr="00981F70" w:rsidRDefault="003E304E" w:rsidP="003E304E">
      <w:pPr>
        <w:rPr>
          <w:sz w:val="16"/>
        </w:rPr>
      </w:pPr>
      <w:r w:rsidRPr="00981F70">
        <w:rPr>
          <w:sz w:val="16"/>
        </w:rPr>
        <w:t xml:space="preserve">Management roles for advancing U.S. Arctic priorities span the </w:t>
      </w:r>
      <w:r w:rsidRPr="00981F70">
        <w:rPr>
          <w:sz w:val="16"/>
          <w:szCs w:val="16"/>
        </w:rPr>
        <w:t>federal government…. While many federal entities engage with foreign partners on Arctic issues, the Department of State serves as the lead</w:t>
      </w:r>
      <w:r w:rsidRPr="00981F70">
        <w:t xml:space="preserve"> </w:t>
      </w:r>
      <w:r w:rsidRPr="00981F70">
        <w:rPr>
          <w:sz w:val="16"/>
        </w:rPr>
        <w:t>for</w:t>
      </w:r>
      <w:r w:rsidRPr="00981F70">
        <w:rPr>
          <w:u w:val="single"/>
        </w:rPr>
        <w:t xml:space="preserve"> </w:t>
      </w:r>
      <w:r w:rsidRPr="00981F70">
        <w:rPr>
          <w:b/>
          <w:bCs/>
          <w:highlight w:val="cyan"/>
          <w:u w:val="single"/>
        </w:rPr>
        <w:t>Arctic diplomacy efforts</w:t>
      </w:r>
      <w:r w:rsidRPr="00981F70">
        <w:rPr>
          <w:sz w:val="16"/>
        </w:rPr>
        <w:t xml:space="preserve">…. </w:t>
      </w:r>
    </w:p>
    <w:p w14:paraId="412062DA" w14:textId="77777777" w:rsidR="003E304E" w:rsidRPr="00981F70" w:rsidRDefault="003E304E" w:rsidP="003E304E">
      <w:pPr>
        <w:rPr>
          <w:sz w:val="16"/>
        </w:rPr>
      </w:pPr>
      <w:r w:rsidRPr="00981F70">
        <w:rPr>
          <w:sz w:val="16"/>
        </w:rPr>
        <w:t xml:space="preserve">Stakeholders identified five factors that facilitated and five factors that hindered the federal government’s management of U.S. Arctic priorities. For example, stakeholders identified </w:t>
      </w:r>
      <w:r w:rsidRPr="00981F70">
        <w:rPr>
          <w:u w:val="single"/>
        </w:rPr>
        <w:t xml:space="preserve">U.S. Arctic </w:t>
      </w:r>
      <w:r w:rsidRPr="00981F70">
        <w:rPr>
          <w:b/>
          <w:bCs/>
          <w:highlight w:val="cyan"/>
          <w:u w:val="single"/>
        </w:rPr>
        <w:t>expertise</w:t>
      </w:r>
      <w:r w:rsidRPr="00981F70">
        <w:rPr>
          <w:u w:val="single"/>
        </w:rPr>
        <w:t xml:space="preserve"> and </w:t>
      </w:r>
      <w:r w:rsidRPr="00981F70">
        <w:rPr>
          <w:b/>
          <w:bCs/>
          <w:highlight w:val="cyan"/>
          <w:u w:val="single"/>
        </w:rPr>
        <w:t>engagement</w:t>
      </w:r>
      <w:r w:rsidRPr="00981F70">
        <w:rPr>
          <w:sz w:val="16"/>
        </w:rPr>
        <w:t xml:space="preserve"> as factors that </w:t>
      </w:r>
      <w:r w:rsidRPr="00981F70">
        <w:rPr>
          <w:highlight w:val="cyan"/>
          <w:u w:val="single"/>
        </w:rPr>
        <w:t>facilitated</w:t>
      </w:r>
      <w:r w:rsidRPr="00981F70">
        <w:rPr>
          <w:sz w:val="16"/>
        </w:rPr>
        <w:t xml:space="preserve"> its </w:t>
      </w:r>
      <w:r w:rsidRPr="00981F70">
        <w:rPr>
          <w:highlight w:val="cyan"/>
          <w:u w:val="single"/>
        </w:rPr>
        <w:t>influence</w:t>
      </w:r>
      <w:r w:rsidRPr="00981F70">
        <w:rPr>
          <w:sz w:val="16"/>
        </w:rPr>
        <w:t xml:space="preserve"> in the Arctic Council. However, some stakeholders said that the Arctic Executive Steering Committee and the broader federal government face various challenges related to </w:t>
      </w:r>
      <w:r w:rsidRPr="00981F70">
        <w:rPr>
          <w:b/>
          <w:bCs/>
          <w:highlight w:val="cyan"/>
          <w:u w:val="single"/>
        </w:rPr>
        <w:t>interagency coordination</w:t>
      </w:r>
      <w:r w:rsidRPr="00981F70">
        <w:rPr>
          <w:sz w:val="16"/>
        </w:rPr>
        <w:t xml:space="preserve"> that </w:t>
      </w:r>
      <w:r w:rsidRPr="00981F70">
        <w:rPr>
          <w:b/>
          <w:bCs/>
          <w:highlight w:val="cyan"/>
          <w:u w:val="single"/>
        </w:rPr>
        <w:t>hinder implementation</w:t>
      </w:r>
      <w:r w:rsidRPr="00981F70">
        <w:rPr>
          <w:sz w:val="16"/>
        </w:rPr>
        <w:t xml:space="preserve"> of U.S. Arctic priorities outlined in the [October] 2022 [Arctic] strategy.</w:t>
      </w:r>
    </w:p>
    <w:p w14:paraId="127D27F4" w14:textId="77777777" w:rsidR="003E304E" w:rsidRPr="00981F70" w:rsidRDefault="003E304E" w:rsidP="003E304E">
      <w:pPr>
        <w:rPr>
          <w:sz w:val="16"/>
        </w:rPr>
      </w:pPr>
      <w:r w:rsidRPr="00981F70">
        <w:rPr>
          <w:sz w:val="16"/>
        </w:rPr>
        <w:t xml:space="preserve">Stakeholders identified three factors pertaining to State’s structures that facilitated and two factors that hindered State’s management of U.S. Arctic priorities. For example, stakeholders identified continuity within the Senior Arctic Official position and supporting office as a factor that has deepened </w:t>
      </w:r>
      <w:r w:rsidRPr="00981F70">
        <w:rPr>
          <w:b/>
          <w:bCs/>
          <w:highlight w:val="cyan"/>
          <w:u w:val="single"/>
        </w:rPr>
        <w:t>institutional knowledge</w:t>
      </w:r>
      <w:r w:rsidRPr="00981F70">
        <w:rPr>
          <w:sz w:val="16"/>
        </w:rPr>
        <w:t xml:space="preserve"> for Arctic Council work, facilitating </w:t>
      </w:r>
      <w:r w:rsidRPr="00981F70">
        <w:rPr>
          <w:u w:val="single"/>
        </w:rPr>
        <w:t>efforts to</w:t>
      </w:r>
      <w:r w:rsidRPr="00981F70">
        <w:rPr>
          <w:sz w:val="16"/>
        </w:rPr>
        <w:t xml:space="preserve"> </w:t>
      </w:r>
      <w:r w:rsidRPr="00981F70">
        <w:rPr>
          <w:u w:val="single"/>
        </w:rPr>
        <w:t>promote U.S. priorities</w:t>
      </w:r>
      <w:r w:rsidRPr="00981F70">
        <w:rPr>
          <w:sz w:val="16"/>
        </w:rPr>
        <w:t xml:space="preserve">. However, some stakeholders identified </w:t>
      </w:r>
      <w:r w:rsidRPr="00981F70">
        <w:rPr>
          <w:b/>
          <w:bCs/>
          <w:highlight w:val="cyan"/>
          <w:u w:val="single"/>
        </w:rPr>
        <w:t>gaps in leadership</w:t>
      </w:r>
      <w:r w:rsidRPr="00981F70">
        <w:rPr>
          <w:sz w:val="16"/>
        </w:rPr>
        <w:t xml:space="preserve"> and limited </w:t>
      </w:r>
      <w:r w:rsidRPr="00981F70">
        <w:rPr>
          <w:b/>
          <w:bCs/>
          <w:highlight w:val="cyan"/>
          <w:u w:val="single"/>
        </w:rPr>
        <w:t>convening authority</w:t>
      </w:r>
      <w:r w:rsidRPr="00981F70">
        <w:rPr>
          <w:sz w:val="16"/>
        </w:rPr>
        <w:t xml:space="preserve"> as factors that had </w:t>
      </w:r>
      <w:r w:rsidRPr="00981F70">
        <w:rPr>
          <w:highlight w:val="cyan"/>
          <w:u w:val="single"/>
        </w:rPr>
        <w:t>hindered</w:t>
      </w:r>
      <w:r w:rsidRPr="00981F70">
        <w:rPr>
          <w:u w:val="single"/>
        </w:rPr>
        <w:t xml:space="preserve"> management</w:t>
      </w:r>
      <w:r w:rsidRPr="00981F70">
        <w:rPr>
          <w:sz w:val="16"/>
        </w:rPr>
        <w:t xml:space="preserve">. Many stakeholders viewed the announcement of the Ambassador-at-Large for the Arctic Region position positively but identified elements </w:t>
      </w:r>
      <w:r w:rsidRPr="00981F70">
        <w:rPr>
          <w:u w:val="single"/>
        </w:rPr>
        <w:t>State</w:t>
      </w:r>
      <w:r w:rsidRPr="00981F70">
        <w:rPr>
          <w:sz w:val="16"/>
        </w:rPr>
        <w:t xml:space="preserve"> and the new Ambassador should consider </w:t>
      </w:r>
      <w:r w:rsidRPr="00981F70">
        <w:rPr>
          <w:rStyle w:val="StyleUnderline"/>
          <w:highlight w:val="cyan"/>
        </w:rPr>
        <w:t>to</w:t>
      </w:r>
      <w:r w:rsidRPr="00981F70">
        <w:rPr>
          <w:sz w:val="16"/>
          <w:highlight w:val="cyan"/>
        </w:rPr>
        <w:t xml:space="preserve"> </w:t>
      </w:r>
      <w:r w:rsidRPr="00981F70">
        <w:rPr>
          <w:highlight w:val="cyan"/>
          <w:u w:val="single"/>
        </w:rPr>
        <w:t>manage</w:t>
      </w:r>
      <w:r w:rsidRPr="00981F70">
        <w:rPr>
          <w:sz w:val="16"/>
        </w:rPr>
        <w:t xml:space="preserve"> U.S. </w:t>
      </w:r>
      <w:r w:rsidRPr="00981F70">
        <w:rPr>
          <w:u w:val="single"/>
        </w:rPr>
        <w:t xml:space="preserve">Arctic </w:t>
      </w:r>
      <w:r w:rsidRPr="00981F70">
        <w:rPr>
          <w:highlight w:val="cyan"/>
          <w:u w:val="single"/>
        </w:rPr>
        <w:t>priorities</w:t>
      </w:r>
      <w:r w:rsidRPr="00981F70">
        <w:rPr>
          <w:sz w:val="16"/>
        </w:rPr>
        <w:t xml:space="preserve"> successfully going forward. These elements include consistency in position and title, a formalized office structure, clarity of Ambassador’s role within the department, and greater authority to coordinate with all the relevant bureaus across the department.134</w:t>
      </w:r>
    </w:p>
    <w:p w14:paraId="66727E8D" w14:textId="77777777" w:rsidR="003E304E" w:rsidRPr="00981F70" w:rsidRDefault="003E304E" w:rsidP="003E304E">
      <w:pPr>
        <w:rPr>
          <w:sz w:val="16"/>
        </w:rPr>
      </w:pPr>
    </w:p>
    <w:p w14:paraId="516DC8EE" w14:textId="77777777" w:rsidR="003E304E" w:rsidRPr="00981F70" w:rsidRDefault="003E304E" w:rsidP="003E304E">
      <w:pPr>
        <w:pStyle w:val="Heading4"/>
        <w:rPr>
          <w:rFonts w:cs="Arial"/>
        </w:rPr>
      </w:pPr>
      <w:r w:rsidRPr="00981F70">
        <w:rPr>
          <w:rFonts w:cs="Arial"/>
        </w:rPr>
        <w:t xml:space="preserve">Extinction: </w:t>
      </w:r>
      <w:r>
        <w:rPr>
          <w:rFonts w:cs="Arial"/>
        </w:rPr>
        <w:t>escalation goes</w:t>
      </w:r>
      <w:r w:rsidRPr="00981F70">
        <w:rPr>
          <w:rFonts w:cs="Arial"/>
        </w:rPr>
        <w:t xml:space="preserve"> </w:t>
      </w:r>
      <w:r w:rsidRPr="00981F70">
        <w:rPr>
          <w:rFonts w:cs="Arial"/>
          <w:u w:val="single"/>
        </w:rPr>
        <w:t>nuclear</w:t>
      </w:r>
      <w:r w:rsidRPr="00981F70">
        <w:rPr>
          <w:rFonts w:cs="Arial"/>
        </w:rPr>
        <w:t xml:space="preserve"> absent diplomacy.</w:t>
      </w:r>
    </w:p>
    <w:p w14:paraId="7BC226E7" w14:textId="77777777" w:rsidR="003E304E" w:rsidRPr="00981F70" w:rsidRDefault="003E304E" w:rsidP="003E304E">
      <w:r w:rsidRPr="00981F70">
        <w:rPr>
          <w:rStyle w:val="Style13ptBold"/>
        </w:rPr>
        <w:t>Sokolski ’24</w:t>
      </w:r>
      <w:r w:rsidRPr="00981F70">
        <w:t xml:space="preserve"> [Henry; February 27, 2024. Founder and executive director of the Nonproliferation Policy Education Center, professor at The Institute of World Politics and senior fellow for nuclear security studies at UCSD. “Wargame Simulated a Conflict between Israel and Iran: It Quickly Went Nuclear.” Bulletin of the Atomic Scientists. https://thebulletin.org/2024/02/wargame-simulated-a-conflict-between-israel-and-iran-it-quickly-went-nuclear. Ableist language struckthrough; mgm]</w:t>
      </w:r>
    </w:p>
    <w:p w14:paraId="625B60F4" w14:textId="77777777" w:rsidR="003E304E" w:rsidRPr="00981F70" w:rsidRDefault="003E304E" w:rsidP="003E304E">
      <w:pPr>
        <w:rPr>
          <w:sz w:val="16"/>
        </w:rPr>
      </w:pPr>
      <w:r w:rsidRPr="00981F70">
        <w:rPr>
          <w:highlight w:val="cyan"/>
          <w:u w:val="single"/>
        </w:rPr>
        <w:t>Israel</w:t>
      </w:r>
      <w:r w:rsidRPr="00981F70">
        <w:rPr>
          <w:sz w:val="16"/>
        </w:rPr>
        <w:t xml:space="preserve"> uses these to </w:t>
      </w:r>
      <w:r w:rsidRPr="00981F70">
        <w:rPr>
          <w:highlight w:val="cyan"/>
          <w:u w:val="single"/>
        </w:rPr>
        <w:t>target</w:t>
      </w:r>
      <w:r w:rsidRPr="00981F70">
        <w:rPr>
          <w:sz w:val="16"/>
          <w:highlight w:val="cyan"/>
        </w:rPr>
        <w:t xml:space="preserve"> </w:t>
      </w:r>
      <w:r w:rsidRPr="00981F70">
        <w:rPr>
          <w:b/>
          <w:bCs/>
          <w:highlight w:val="cyan"/>
          <w:u w:val="single"/>
        </w:rPr>
        <w:t>Iran’s</w:t>
      </w:r>
      <w:r w:rsidRPr="00981F70">
        <w:rPr>
          <w:sz w:val="16"/>
        </w:rPr>
        <w:t xml:space="preserve"> key </w:t>
      </w:r>
      <w:r w:rsidRPr="00981F70">
        <w:rPr>
          <w:b/>
          <w:bCs/>
          <w:highlight w:val="cyan"/>
          <w:u w:val="single"/>
        </w:rPr>
        <w:t>nuclear</w:t>
      </w:r>
      <w:r w:rsidRPr="00981F70">
        <w:rPr>
          <w:sz w:val="16"/>
        </w:rPr>
        <w:t xml:space="preserve"> and missile </w:t>
      </w:r>
      <w:r w:rsidRPr="00981F70">
        <w:rPr>
          <w:highlight w:val="cyan"/>
          <w:u w:val="single"/>
        </w:rPr>
        <w:t>sites</w:t>
      </w:r>
      <w:r w:rsidRPr="00981F70">
        <w:rPr>
          <w:sz w:val="16"/>
        </w:rPr>
        <w:t xml:space="preserve">. Almost </w:t>
      </w:r>
      <w:r w:rsidRPr="00981F70">
        <w:rPr>
          <w:b/>
          <w:bCs/>
          <w:highlight w:val="cyan"/>
          <w:u w:val="single"/>
        </w:rPr>
        <w:t>immediately</w:t>
      </w:r>
      <w:r w:rsidRPr="00981F70">
        <w:rPr>
          <w:u w:val="single"/>
        </w:rPr>
        <w:t xml:space="preserve">, </w:t>
      </w:r>
      <w:r w:rsidRPr="00981F70">
        <w:rPr>
          <w:highlight w:val="cyan"/>
          <w:u w:val="single"/>
        </w:rPr>
        <w:t>Tehran’s</w:t>
      </w:r>
      <w:r w:rsidRPr="00981F70">
        <w:rPr>
          <w:u w:val="single"/>
        </w:rPr>
        <w:t xml:space="preserve"> </w:t>
      </w:r>
      <w:r w:rsidRPr="00981F70">
        <w:rPr>
          <w:highlight w:val="cyan"/>
          <w:u w:val="single"/>
        </w:rPr>
        <w:t>proxies</w:t>
      </w:r>
      <w:r w:rsidRPr="00981F70">
        <w:rPr>
          <w:u w:val="single"/>
        </w:rPr>
        <w:t>—Hezbollah, and Houthi rebels—</w:t>
      </w:r>
      <w:r w:rsidRPr="00981F70">
        <w:rPr>
          <w:highlight w:val="cyan"/>
          <w:u w:val="single"/>
        </w:rPr>
        <w:t>respond with</w:t>
      </w:r>
      <w:r w:rsidRPr="00981F70">
        <w:rPr>
          <w:u w:val="single"/>
        </w:rPr>
        <w:t xml:space="preserve"> </w:t>
      </w:r>
      <w:r w:rsidRPr="00981F70">
        <w:rPr>
          <w:b/>
          <w:bCs/>
          <w:highlight w:val="cyan"/>
          <w:u w:val="single"/>
        </w:rPr>
        <w:t>devastating</w:t>
      </w:r>
      <w:r w:rsidRPr="00981F70">
        <w:rPr>
          <w:b/>
          <w:bCs/>
          <w:u w:val="single"/>
        </w:rPr>
        <w:t xml:space="preserve"> conventional</w:t>
      </w:r>
      <w:r w:rsidRPr="00981F70">
        <w:rPr>
          <w:u w:val="single"/>
        </w:rPr>
        <w:t xml:space="preserve"> </w:t>
      </w:r>
      <w:r w:rsidRPr="00981F70">
        <w:rPr>
          <w:b/>
          <w:bCs/>
          <w:highlight w:val="cyan"/>
          <w:u w:val="single"/>
        </w:rPr>
        <w:t>missile</w:t>
      </w:r>
      <w:r w:rsidRPr="00981F70">
        <w:rPr>
          <w:b/>
          <w:bCs/>
          <w:u w:val="single"/>
        </w:rPr>
        <w:t xml:space="preserve"> </w:t>
      </w:r>
      <w:r w:rsidRPr="00981F70">
        <w:rPr>
          <w:b/>
          <w:bCs/>
          <w:highlight w:val="cyan"/>
          <w:u w:val="single"/>
        </w:rPr>
        <w:t>strikes</w:t>
      </w:r>
      <w:r w:rsidRPr="00981F70">
        <w:rPr>
          <w:u w:val="single"/>
        </w:rPr>
        <w:t xml:space="preserve"> against Israel</w:t>
      </w:r>
      <w:r w:rsidRPr="00981F70">
        <w:rPr>
          <w:sz w:val="16"/>
        </w:rPr>
        <w:t xml:space="preserve">. These attacks kill at least as many Israelis as during the October 7, 2023, Hamas raid. In response, </w:t>
      </w:r>
      <w:r w:rsidRPr="00981F70">
        <w:rPr>
          <w:highlight w:val="cyan"/>
          <w:u w:val="single"/>
        </w:rPr>
        <w:t>Israel</w:t>
      </w:r>
      <w:r w:rsidRPr="00981F70">
        <w:rPr>
          <w:sz w:val="16"/>
        </w:rPr>
        <w:t xml:space="preserve"> attempts to preempt further proxy military strikes by </w:t>
      </w:r>
      <w:r w:rsidRPr="00981F70">
        <w:rPr>
          <w:u w:val="single"/>
        </w:rPr>
        <w:t xml:space="preserve">launching aerial </w:t>
      </w:r>
      <w:r w:rsidRPr="00981F70">
        <w:rPr>
          <w:highlight w:val="cyan"/>
          <w:u w:val="single"/>
        </w:rPr>
        <w:t>strikes</w:t>
      </w:r>
      <w:r w:rsidRPr="00981F70">
        <w:rPr>
          <w:u w:val="single"/>
        </w:rPr>
        <w:t xml:space="preserve"> against proxy military </w:t>
      </w:r>
      <w:r w:rsidRPr="00981F70">
        <w:rPr>
          <w:b/>
          <w:bCs/>
          <w:highlight w:val="cyan"/>
          <w:u w:val="single"/>
        </w:rPr>
        <w:t>strongholds</w:t>
      </w:r>
      <w:r w:rsidRPr="00981F70">
        <w:rPr>
          <w:u w:val="single"/>
        </w:rPr>
        <w:t>.</w:t>
      </w:r>
      <w:r w:rsidRPr="00981F70">
        <w:rPr>
          <w:sz w:val="16"/>
        </w:rPr>
        <w:t xml:space="preserve"> These attacks kill more than 2,000 Arabs.</w:t>
      </w:r>
    </w:p>
    <w:p w14:paraId="66A36633" w14:textId="77777777" w:rsidR="003E304E" w:rsidRPr="00981F70" w:rsidRDefault="003E304E" w:rsidP="003E304E">
      <w:pPr>
        <w:rPr>
          <w:sz w:val="16"/>
        </w:rPr>
      </w:pPr>
      <w:r w:rsidRPr="00981F70">
        <w:rPr>
          <w:highlight w:val="cyan"/>
          <w:u w:val="single"/>
        </w:rPr>
        <w:t>Iran</w:t>
      </w:r>
      <w:r w:rsidRPr="00981F70">
        <w:rPr>
          <w:sz w:val="16"/>
        </w:rPr>
        <w:t xml:space="preserve"> </w:t>
      </w:r>
      <w:r w:rsidRPr="00981F70">
        <w:rPr>
          <w:rStyle w:val="StyleUnderline"/>
        </w:rPr>
        <w:t>responds directly</w:t>
      </w:r>
      <w:r w:rsidRPr="00981F70">
        <w:rPr>
          <w:sz w:val="16"/>
        </w:rPr>
        <w:t xml:space="preserve"> and </w:t>
      </w:r>
      <w:r w:rsidRPr="00981F70">
        <w:rPr>
          <w:rStyle w:val="StyleUnderline"/>
        </w:rPr>
        <w:t>takes advantage of the Israeli missile defenses being now degraded</w:t>
      </w:r>
      <w:r w:rsidRPr="00981F70">
        <w:rPr>
          <w:sz w:val="16"/>
        </w:rPr>
        <w:t xml:space="preserve"> to </w:t>
      </w:r>
      <w:r w:rsidRPr="00981F70">
        <w:rPr>
          <w:highlight w:val="cyan"/>
          <w:u w:val="single"/>
        </w:rPr>
        <w:t>strike</w:t>
      </w:r>
      <w:r w:rsidRPr="00981F70">
        <w:rPr>
          <w:sz w:val="16"/>
        </w:rPr>
        <w:t xml:space="preserve"> key </w:t>
      </w:r>
      <w:r w:rsidRPr="00981F70">
        <w:rPr>
          <w:highlight w:val="cyan"/>
          <w:u w:val="single"/>
        </w:rPr>
        <w:t>Israeli nuclear</w:t>
      </w:r>
      <w:r w:rsidRPr="00981F70">
        <w:rPr>
          <w:u w:val="single"/>
        </w:rPr>
        <w:t xml:space="preserve"> and government defense ministry </w:t>
      </w:r>
      <w:r w:rsidRPr="00981F70">
        <w:rPr>
          <w:highlight w:val="cyan"/>
          <w:u w:val="single"/>
        </w:rPr>
        <w:t>buildings</w:t>
      </w:r>
      <w:r w:rsidRPr="00981F70">
        <w:rPr>
          <w:sz w:val="16"/>
        </w:rPr>
        <w:t xml:space="preserve"> in Tel Aviv, killing more Israeli civilians. At the same time, </w:t>
      </w:r>
      <w:r w:rsidRPr="00981F70">
        <w:rPr>
          <w:u w:val="single"/>
        </w:rPr>
        <w:t>Iran</w:t>
      </w:r>
      <w:r w:rsidRPr="00981F70">
        <w:rPr>
          <w:sz w:val="16"/>
        </w:rPr>
        <w:t xml:space="preserve"> also announces that it has </w:t>
      </w:r>
      <w:r w:rsidRPr="00981F70">
        <w:rPr>
          <w:b/>
          <w:bCs/>
          <w:highlight w:val="cyan"/>
          <w:u w:val="single"/>
        </w:rPr>
        <w:t>withdraw</w:t>
      </w:r>
      <w:r w:rsidRPr="00981F70">
        <w:rPr>
          <w:sz w:val="16"/>
        </w:rPr>
        <w:t xml:space="preserve">n </w:t>
      </w:r>
      <w:r w:rsidRPr="00981F70">
        <w:rPr>
          <w:highlight w:val="cyan"/>
          <w:u w:val="single"/>
        </w:rPr>
        <w:t>from</w:t>
      </w:r>
      <w:r w:rsidRPr="00981F70">
        <w:rPr>
          <w:sz w:val="16"/>
        </w:rPr>
        <w:t xml:space="preserve"> the Nuclear Non-Proliferation Treaty (</w:t>
      </w:r>
      <w:r w:rsidRPr="00981F70">
        <w:rPr>
          <w:highlight w:val="cyan"/>
          <w:u w:val="single"/>
        </w:rPr>
        <w:t>NPT</w:t>
      </w:r>
      <w:r w:rsidRPr="00981F70">
        <w:rPr>
          <w:sz w:val="16"/>
        </w:rPr>
        <w:t xml:space="preserve">), thereby signaling its readiness </w:t>
      </w:r>
      <w:r w:rsidRPr="00981F70">
        <w:rPr>
          <w:highlight w:val="cyan"/>
          <w:u w:val="single"/>
        </w:rPr>
        <w:t xml:space="preserve">to </w:t>
      </w:r>
      <w:r w:rsidRPr="00981F70">
        <w:rPr>
          <w:b/>
          <w:bCs/>
          <w:highlight w:val="cyan"/>
          <w:u w:val="single"/>
        </w:rPr>
        <w:t>use nuclear weapons</w:t>
      </w:r>
      <w:r w:rsidRPr="00981F70">
        <w:rPr>
          <w:b/>
          <w:bCs/>
          <w:sz w:val="16"/>
          <w:highlight w:val="cyan"/>
        </w:rPr>
        <w:t>.</w:t>
      </w:r>
    </w:p>
    <w:p w14:paraId="2594B282" w14:textId="77777777" w:rsidR="003E304E" w:rsidRPr="00981F70" w:rsidRDefault="003E304E" w:rsidP="003E304E">
      <w:pPr>
        <w:rPr>
          <w:sz w:val="16"/>
        </w:rPr>
      </w:pPr>
      <w:r w:rsidRPr="00981F70">
        <w:rPr>
          <w:sz w:val="16"/>
        </w:rPr>
        <w:t xml:space="preserve">Israeli intelligence then learns that Israel’s previous conventional strikes against Iranian nuclear and missile sites failed to </w:t>
      </w:r>
      <w:r w:rsidRPr="00981F70">
        <w:rPr>
          <w:strike/>
          <w:sz w:val="16"/>
        </w:rPr>
        <w:t>retard</w:t>
      </w:r>
      <w:r w:rsidRPr="00981F70">
        <w:rPr>
          <w:sz w:val="16"/>
        </w:rPr>
        <w:t xml:space="preserve"> Iran’s integration of nuclear warheads with its missiles. When Israel shares this information with US officials and again asks them to approve a joint US-Israeli follow-on raid, Washington only offers “continued assistance” and tells Israel it should stop attacking Iran lest the </w:t>
      </w:r>
      <w:r w:rsidRPr="00981F70">
        <w:rPr>
          <w:b/>
          <w:bCs/>
          <w:highlight w:val="cyan"/>
          <w:u w:val="single"/>
        </w:rPr>
        <w:t>fighting escalates</w:t>
      </w:r>
      <w:r w:rsidRPr="00981F70">
        <w:rPr>
          <w:highlight w:val="cyan"/>
          <w:u w:val="single"/>
        </w:rPr>
        <w:t xml:space="preserve"> to a </w:t>
      </w:r>
      <w:r w:rsidRPr="00981F70">
        <w:rPr>
          <w:b/>
          <w:bCs/>
          <w:highlight w:val="cyan"/>
          <w:u w:val="single"/>
        </w:rPr>
        <w:t>nuclear exchange</w:t>
      </w:r>
      <w:r w:rsidRPr="00981F70">
        <w:rPr>
          <w:sz w:val="16"/>
          <w:highlight w:val="cyan"/>
        </w:rPr>
        <w:t>.</w:t>
      </w:r>
    </w:p>
    <w:p w14:paraId="5490E1FE" w14:textId="77777777" w:rsidR="003E304E" w:rsidRPr="00981F70" w:rsidRDefault="003E304E" w:rsidP="003E304E">
      <w:pPr>
        <w:rPr>
          <w:sz w:val="16"/>
        </w:rPr>
      </w:pPr>
      <w:r w:rsidRPr="00981F70">
        <w:rPr>
          <w:sz w:val="16"/>
        </w:rPr>
        <w:t xml:space="preserve">Israel swallows hard. Sensing that it now is isolated and that further Israeli conventional strikes are unlikely to scotch an Iranian nuclear strike, </w:t>
      </w:r>
      <w:r w:rsidRPr="00981F70">
        <w:rPr>
          <w:u w:val="single"/>
        </w:rPr>
        <w:t>Israel</w:t>
      </w:r>
      <w:r w:rsidRPr="00981F70">
        <w:rPr>
          <w:sz w:val="16"/>
        </w:rPr>
        <w:t xml:space="preserve">’s prime minister </w:t>
      </w:r>
      <w:r w:rsidRPr="00981F70">
        <w:rPr>
          <w:u w:val="single"/>
        </w:rPr>
        <w:t>decides</w:t>
      </w:r>
      <w:r w:rsidRPr="00981F70">
        <w:rPr>
          <w:sz w:val="16"/>
        </w:rPr>
        <w:t xml:space="preserve"> </w:t>
      </w:r>
      <w:r w:rsidRPr="00981F70">
        <w:rPr>
          <w:u w:val="single"/>
        </w:rPr>
        <w:t xml:space="preserve">attacking Iran with </w:t>
      </w:r>
      <w:r w:rsidRPr="00981F70">
        <w:rPr>
          <w:b/>
          <w:bCs/>
          <w:u w:val="single"/>
        </w:rPr>
        <w:t>nuclear weapons</w:t>
      </w:r>
      <w:r w:rsidRPr="00981F70">
        <w:rPr>
          <w:u w:val="single"/>
        </w:rPr>
        <w:t xml:space="preserve"> is Israel’s only option</w:t>
      </w:r>
      <w:r w:rsidRPr="00981F70">
        <w:rPr>
          <w:sz w:val="16"/>
        </w:rPr>
        <w:t xml:space="preserve">. After consulting his war cabinet, he approves a non-lethal nuclear demonstration detonation over a remote location in Iran combined with conventional strikes against main Iranian nuclear facilities and military sites. </w:t>
      </w:r>
      <w:r w:rsidRPr="00981F70">
        <w:rPr>
          <w:rStyle w:val="StyleUnderline"/>
        </w:rPr>
        <w:t>Israel</w:t>
      </w:r>
      <w:r w:rsidRPr="00981F70">
        <w:rPr>
          <w:sz w:val="16"/>
        </w:rPr>
        <w:t xml:space="preserve"> also </w:t>
      </w:r>
      <w:r w:rsidRPr="00981F70">
        <w:rPr>
          <w:rStyle w:val="StyleUnderline"/>
        </w:rPr>
        <w:t>launches</w:t>
      </w:r>
      <w:r w:rsidRPr="00981F70">
        <w:rPr>
          <w:sz w:val="16"/>
        </w:rPr>
        <w:t xml:space="preserve"> </w:t>
      </w:r>
      <w:r w:rsidRPr="00981F70">
        <w:rPr>
          <w:b/>
          <w:bCs/>
          <w:highlight w:val="cyan"/>
          <w:u w:val="single"/>
        </w:rPr>
        <w:t>cyber-attacks</w:t>
      </w:r>
      <w:r w:rsidRPr="00981F70">
        <w:rPr>
          <w:u w:val="single"/>
        </w:rPr>
        <w:t xml:space="preserve"> against Iran’s military </w:t>
      </w:r>
      <w:r w:rsidRPr="00981F70">
        <w:rPr>
          <w:b/>
          <w:bCs/>
          <w:u w:val="single"/>
        </w:rPr>
        <w:t>communications</w:t>
      </w:r>
      <w:r w:rsidRPr="00981F70">
        <w:rPr>
          <w:u w:val="single"/>
        </w:rPr>
        <w:t xml:space="preserve"> networks</w:t>
      </w:r>
      <w:r w:rsidRPr="00981F70">
        <w:rPr>
          <w:sz w:val="16"/>
        </w:rPr>
        <w:t xml:space="preserve"> and uses its back channels to make a private diplomatic appeal to Tehran to stand down further offensive action against Israel.</w:t>
      </w:r>
    </w:p>
    <w:p w14:paraId="553AB306" w14:textId="77777777" w:rsidR="003E304E" w:rsidRPr="00981F70" w:rsidRDefault="003E304E" w:rsidP="003E304E">
      <w:pPr>
        <w:rPr>
          <w:u w:val="single"/>
        </w:rPr>
      </w:pPr>
      <w:r w:rsidRPr="00981F70">
        <w:rPr>
          <w:sz w:val="16"/>
        </w:rPr>
        <w:t xml:space="preserve">Israel’s actions, however, </w:t>
      </w:r>
      <w:r w:rsidRPr="00981F70">
        <w:rPr>
          <w:u w:val="single"/>
        </w:rPr>
        <w:t xml:space="preserve">fail to bend </w:t>
      </w:r>
      <w:r w:rsidRPr="00981F70">
        <w:rPr>
          <w:highlight w:val="cyan"/>
          <w:u w:val="single"/>
        </w:rPr>
        <w:t>Iran</w:t>
      </w:r>
      <w:r w:rsidRPr="00981F70">
        <w:rPr>
          <w:u w:val="single"/>
        </w:rPr>
        <w:t xml:space="preserve">’s will to </w:t>
      </w:r>
      <w:r w:rsidRPr="00981F70">
        <w:rPr>
          <w:highlight w:val="cyan"/>
          <w:u w:val="single"/>
        </w:rPr>
        <w:t xml:space="preserve">continue to </w:t>
      </w:r>
      <w:r w:rsidRPr="00981F70">
        <w:rPr>
          <w:b/>
          <w:bCs/>
          <w:highlight w:val="cyan"/>
          <w:u w:val="single"/>
        </w:rPr>
        <w:t>wage war</w:t>
      </w:r>
      <w:r w:rsidRPr="00981F70">
        <w:rPr>
          <w:b/>
          <w:bCs/>
          <w:u w:val="single"/>
        </w:rPr>
        <w:t>.</w:t>
      </w:r>
      <w:r w:rsidRPr="00981F70">
        <w:rPr>
          <w:sz w:val="16"/>
        </w:rPr>
        <w:t xml:space="preserve"> Worse, the United States now urges Israel to stand down. Isolated and desperate, </w:t>
      </w:r>
      <w:r w:rsidRPr="00981F70">
        <w:rPr>
          <w:rStyle w:val="StyleUnderline"/>
          <w:highlight w:val="cyan"/>
        </w:rPr>
        <w:t>Israel</w:t>
      </w:r>
      <w:r w:rsidRPr="00981F70">
        <w:rPr>
          <w:sz w:val="16"/>
        </w:rPr>
        <w:t xml:space="preserve"> concludes it has no choice: It launches a “precision” </w:t>
      </w:r>
      <w:r w:rsidRPr="00981F70">
        <w:rPr>
          <w:b/>
          <w:bCs/>
          <w:highlight w:val="cyan"/>
          <w:u w:val="single"/>
        </w:rPr>
        <w:t>follow-on nuclear strike</w:t>
      </w:r>
      <w:r w:rsidRPr="00981F70">
        <w:rPr>
          <w:sz w:val="16"/>
        </w:rPr>
        <w:t xml:space="preserve"> of 50 weapons against 25 Iranian military targets (including Russian-manned air defense sites). The aim is to </w:t>
      </w:r>
      <w:r w:rsidRPr="00981F70">
        <w:rPr>
          <w:strike/>
          <w:sz w:val="16"/>
        </w:rPr>
        <w:t>cripple</w:t>
      </w:r>
      <w:r w:rsidRPr="00981F70">
        <w:rPr>
          <w:sz w:val="16"/>
        </w:rPr>
        <w:t xml:space="preserve"> Iranian offensive forces and perhaps induce enough chaos to prompt the Iranian revolutionary regime to collapse. Almost </w:t>
      </w:r>
      <w:r w:rsidRPr="00981F70">
        <w:rPr>
          <w:b/>
          <w:bCs/>
          <w:u w:val="single"/>
        </w:rPr>
        <w:t>immediately</w:t>
      </w:r>
      <w:r w:rsidRPr="00981F70">
        <w:rPr>
          <w:sz w:val="16"/>
        </w:rPr>
        <w:t xml:space="preserve"> </w:t>
      </w:r>
      <w:r w:rsidRPr="00981F70">
        <w:rPr>
          <w:b/>
          <w:bCs/>
          <w:u w:val="single"/>
        </w:rPr>
        <w:t>after</w:t>
      </w:r>
      <w:r w:rsidRPr="00981F70">
        <w:rPr>
          <w:u w:val="single"/>
        </w:rPr>
        <w:t xml:space="preserve"> the Israeli strike</w:t>
      </w:r>
      <w:r w:rsidRPr="00981F70">
        <w:rPr>
          <w:sz w:val="16"/>
        </w:rPr>
        <w:t xml:space="preserve">, however, </w:t>
      </w:r>
      <w:r w:rsidRPr="00981F70">
        <w:rPr>
          <w:b/>
          <w:bCs/>
          <w:highlight w:val="cyan"/>
          <w:u w:val="single"/>
        </w:rPr>
        <w:t>Iran</w:t>
      </w:r>
      <w:r w:rsidRPr="00981F70">
        <w:rPr>
          <w:b/>
          <w:bCs/>
          <w:u w:val="single"/>
        </w:rPr>
        <w:t xml:space="preserve"> launches</w:t>
      </w:r>
      <w:r w:rsidRPr="00981F70">
        <w:rPr>
          <w:u w:val="single"/>
        </w:rPr>
        <w:t xml:space="preserve"> a </w:t>
      </w:r>
      <w:r w:rsidRPr="00981F70">
        <w:rPr>
          <w:b/>
          <w:bCs/>
          <w:highlight w:val="cyan"/>
          <w:u w:val="single"/>
        </w:rPr>
        <w:t>nuclear attack</w:t>
      </w:r>
      <w:r w:rsidRPr="00981F70">
        <w:rPr>
          <w:u w:val="single"/>
        </w:rPr>
        <w:t xml:space="preserve"> of its own </w:t>
      </w:r>
      <w:r w:rsidRPr="00981F70">
        <w:rPr>
          <w:highlight w:val="cyan"/>
          <w:u w:val="single"/>
        </w:rPr>
        <w:t>against</w:t>
      </w:r>
      <w:r w:rsidRPr="00981F70">
        <w:rPr>
          <w:u w:val="single"/>
        </w:rPr>
        <w:t xml:space="preserve"> an </w:t>
      </w:r>
      <w:r w:rsidRPr="00981F70">
        <w:rPr>
          <w:b/>
          <w:bCs/>
          <w:highlight w:val="cyan"/>
          <w:u w:val="single"/>
        </w:rPr>
        <w:t>Israeli air base</w:t>
      </w:r>
      <w:r w:rsidRPr="00981F70">
        <w:rPr>
          <w:u w:val="single"/>
        </w:rPr>
        <w:t xml:space="preserve"> where </w:t>
      </w:r>
      <w:r w:rsidRPr="00981F70">
        <w:rPr>
          <w:b/>
          <w:bCs/>
          <w:highlight w:val="cyan"/>
          <w:u w:val="single"/>
        </w:rPr>
        <w:t>American military</w:t>
      </w:r>
      <w:r w:rsidRPr="00981F70">
        <w:rPr>
          <w:b/>
          <w:bCs/>
          <w:u w:val="single"/>
        </w:rPr>
        <w:t xml:space="preserve"> </w:t>
      </w:r>
      <w:r w:rsidRPr="00981F70">
        <w:rPr>
          <w:u w:val="single"/>
        </w:rPr>
        <w:t xml:space="preserve">are </w:t>
      </w:r>
      <w:r w:rsidRPr="00981F70">
        <w:rPr>
          <w:b/>
          <w:bCs/>
          <w:highlight w:val="cyan"/>
          <w:u w:val="single"/>
        </w:rPr>
        <w:t>present</w:t>
      </w:r>
      <w:r w:rsidRPr="00981F70">
        <w:rPr>
          <w:u w:val="single"/>
        </w:rPr>
        <w:t>.</w:t>
      </w:r>
    </w:p>
    <w:p w14:paraId="47F2E0A5" w14:textId="77777777" w:rsidR="003E304E" w:rsidRPr="00981F70" w:rsidRDefault="003E304E" w:rsidP="003E304E">
      <w:pPr>
        <w:rPr>
          <w:sz w:val="14"/>
        </w:rPr>
      </w:pPr>
      <w:r w:rsidRPr="00981F70">
        <w:rPr>
          <w:sz w:val="14"/>
        </w:rPr>
        <w:t>With this move, the game ends.</w:t>
      </w:r>
    </w:p>
    <w:p w14:paraId="4BA0F042" w14:textId="77777777" w:rsidR="003E304E" w:rsidRPr="00981F70" w:rsidRDefault="003E304E" w:rsidP="003E304E">
      <w:pPr>
        <w:rPr>
          <w:sz w:val="16"/>
        </w:rPr>
      </w:pPr>
      <w:r w:rsidRPr="00981F70">
        <w:rPr>
          <w:sz w:val="16"/>
        </w:rPr>
        <w:t xml:space="preserve">Many critical questions remain unanswered. Would Israel or Iran conduct </w:t>
      </w:r>
      <w:r w:rsidRPr="00981F70">
        <w:rPr>
          <w:u w:val="single"/>
        </w:rPr>
        <w:t>further nuclear strikes</w:t>
      </w:r>
      <w:r w:rsidRPr="00981F70">
        <w:rPr>
          <w:sz w:val="16"/>
        </w:rPr>
        <w:t xml:space="preserve">? Would </w:t>
      </w:r>
      <w:r w:rsidRPr="00981F70">
        <w:rPr>
          <w:u w:val="single"/>
        </w:rPr>
        <w:t>Israel target Tehran with nuclear weapons</w:t>
      </w:r>
      <w:r w:rsidRPr="00981F70">
        <w:rPr>
          <w:sz w:val="16"/>
        </w:rPr>
        <w:t xml:space="preserve">? And vice versa, would </w:t>
      </w:r>
      <w:r w:rsidRPr="00981F70">
        <w:rPr>
          <w:u w:val="single"/>
        </w:rPr>
        <w:t>Iran target Tel Aviv with nuclear arms</w:t>
      </w:r>
      <w:r w:rsidRPr="00981F70">
        <w:rPr>
          <w:sz w:val="16"/>
        </w:rPr>
        <w:t xml:space="preserve">? Would </w:t>
      </w:r>
      <w:r w:rsidRPr="00981F70">
        <w:rPr>
          <w:b/>
          <w:bCs/>
          <w:highlight w:val="cyan"/>
          <w:u w:val="single"/>
        </w:rPr>
        <w:t>Russia</w:t>
      </w:r>
      <w:r w:rsidRPr="00981F70">
        <w:rPr>
          <w:u w:val="single"/>
        </w:rPr>
        <w:t xml:space="preserve"> or the </w:t>
      </w:r>
      <w:r w:rsidRPr="00981F70">
        <w:rPr>
          <w:b/>
          <w:bCs/>
          <w:highlight w:val="cyan"/>
          <w:u w:val="single"/>
        </w:rPr>
        <w:t>U</w:t>
      </w:r>
      <w:r w:rsidRPr="00981F70">
        <w:rPr>
          <w:b/>
          <w:bCs/>
          <w:u w:val="single"/>
        </w:rPr>
        <w:t xml:space="preserve">nited </w:t>
      </w:r>
      <w:r w:rsidRPr="00981F70">
        <w:rPr>
          <w:b/>
          <w:bCs/>
          <w:highlight w:val="cyan"/>
          <w:u w:val="single"/>
        </w:rPr>
        <w:t>S</w:t>
      </w:r>
      <w:r w:rsidRPr="00981F70">
        <w:rPr>
          <w:b/>
          <w:bCs/>
          <w:u w:val="single"/>
        </w:rPr>
        <w:t>tates</w:t>
      </w:r>
      <w:r w:rsidRPr="00981F70">
        <w:rPr>
          <w:u w:val="single"/>
        </w:rPr>
        <w:t xml:space="preserve"> </w:t>
      </w:r>
      <w:r w:rsidRPr="00981F70">
        <w:rPr>
          <w:sz w:val="16"/>
        </w:rPr>
        <w:t xml:space="preserve">be </w:t>
      </w:r>
      <w:r w:rsidRPr="00981F70">
        <w:rPr>
          <w:b/>
          <w:bCs/>
          <w:highlight w:val="cyan"/>
          <w:u w:val="single"/>
        </w:rPr>
        <w:t>drawn</w:t>
      </w:r>
      <w:r w:rsidRPr="00981F70">
        <w:rPr>
          <w:highlight w:val="cyan"/>
          <w:u w:val="single"/>
        </w:rPr>
        <w:t xml:space="preserve"> in</w:t>
      </w:r>
      <w:r w:rsidRPr="00981F70">
        <w:rPr>
          <w:u w:val="single"/>
        </w:rPr>
        <w:t>to the war</w:t>
      </w:r>
      <w:r w:rsidRPr="00981F70">
        <w:rPr>
          <w:sz w:val="16"/>
        </w:rPr>
        <w:t>? These many basic unknowns helped inform each of the game’s four major takeaways:</w:t>
      </w:r>
    </w:p>
    <w:p w14:paraId="782DF767" w14:textId="77777777" w:rsidR="003E304E" w:rsidRPr="00981F70" w:rsidRDefault="003E304E" w:rsidP="003E304E">
      <w:pPr>
        <w:rPr>
          <w:sz w:val="16"/>
        </w:rPr>
      </w:pPr>
      <w:r w:rsidRPr="00981F70">
        <w:rPr>
          <w:sz w:val="16"/>
        </w:rPr>
        <w:t xml:space="preserve">The strategic uncertainties generated after an </w:t>
      </w:r>
      <w:r w:rsidRPr="00981F70">
        <w:rPr>
          <w:b/>
          <w:bCs/>
          <w:u w:val="single"/>
        </w:rPr>
        <w:t>Israeli-Iranian nuclear exchange</w:t>
      </w:r>
      <w:r w:rsidRPr="00981F70">
        <w:rPr>
          <w:sz w:val="16"/>
        </w:rPr>
        <w:t xml:space="preserve"> are likely to be at least as </w:t>
      </w:r>
      <w:r w:rsidRPr="00981F70">
        <w:rPr>
          <w:u w:val="single"/>
        </w:rPr>
        <w:t>fraught</w:t>
      </w:r>
      <w:r w:rsidRPr="00981F70">
        <w:rPr>
          <w:sz w:val="16"/>
        </w:rPr>
        <w:t xml:space="preserve"> as any that might arise before such a clash. An unspoken hope among security experts is that nuclear deterrence can work between Israel and Iran. Such optimism, however, discourages clear thinking about what might happen if </w:t>
      </w:r>
      <w:r w:rsidRPr="00981F70">
        <w:rPr>
          <w:b/>
          <w:bCs/>
          <w:highlight w:val="cyan"/>
          <w:u w:val="single"/>
        </w:rPr>
        <w:t>deterrence fails</w:t>
      </w:r>
      <w:r w:rsidRPr="00981F70">
        <w:rPr>
          <w:sz w:val="16"/>
        </w:rPr>
        <w:t xml:space="preserve"> and </w:t>
      </w:r>
      <w:r w:rsidRPr="00981F70">
        <w:rPr>
          <w:u w:val="single"/>
        </w:rPr>
        <w:t>both countries use nuclear weapons</w:t>
      </w:r>
      <w:r w:rsidRPr="00981F70">
        <w:rPr>
          <w:sz w:val="16"/>
        </w:rPr>
        <w:t xml:space="preserve">. During the game’s play and hot wash session, participants emphasized how difficult it was to develop appropriate policy responses to Israeli or Iranian nuclear use as neither contingency was adequately considered before use. Precisely how much damage might Israeli nuclear strikes inflict against Iran’s population and underground military assets? Would Iran’s key nuclear and missile capabilities be knocked out or are they buried deep enough to resist nuclear strikes? What precisely might the political, diplomatic, military, and economic impacts be of such nuclear strikes? Would the </w:t>
      </w:r>
      <w:r w:rsidRPr="00981F70">
        <w:rPr>
          <w:u w:val="single"/>
        </w:rPr>
        <w:t xml:space="preserve">world’s </w:t>
      </w:r>
      <w:r w:rsidRPr="00981F70">
        <w:rPr>
          <w:b/>
          <w:bCs/>
          <w:highlight w:val="cyan"/>
          <w:u w:val="single"/>
        </w:rPr>
        <w:t>economies</w:t>
      </w:r>
      <w:r w:rsidRPr="00981F70">
        <w:rPr>
          <w:u w:val="single"/>
        </w:rPr>
        <w:t xml:space="preserve"> be “</w:t>
      </w:r>
      <w:r w:rsidRPr="00981F70">
        <w:rPr>
          <w:b/>
          <w:bCs/>
          <w:highlight w:val="cyan"/>
          <w:u w:val="single"/>
        </w:rPr>
        <w:t>knocked</w:t>
      </w:r>
      <w:r w:rsidRPr="00981F70">
        <w:rPr>
          <w:highlight w:val="cyan"/>
          <w:u w:val="single"/>
        </w:rPr>
        <w:t xml:space="preserve"> </w:t>
      </w:r>
      <w:r w:rsidRPr="00981F70">
        <w:rPr>
          <w:b/>
          <w:bCs/>
          <w:highlight w:val="cyan"/>
          <w:u w:val="single"/>
        </w:rPr>
        <w:t>out</w:t>
      </w:r>
      <w:r w:rsidRPr="00981F70">
        <w:rPr>
          <w:u w:val="single"/>
        </w:rPr>
        <w:t>”</w:t>
      </w:r>
      <w:r w:rsidRPr="00981F70">
        <w:rPr>
          <w:sz w:val="16"/>
        </w:rPr>
        <w:t xml:space="preserve"> or just “jolted” as a result? How would the </w:t>
      </w:r>
      <w:r w:rsidRPr="00981F70">
        <w:rPr>
          <w:b/>
          <w:bCs/>
          <w:highlight w:val="cyan"/>
          <w:u w:val="single"/>
        </w:rPr>
        <w:t>U</w:t>
      </w:r>
      <w:r w:rsidRPr="00981F70">
        <w:rPr>
          <w:b/>
          <w:bCs/>
          <w:u w:val="single"/>
        </w:rPr>
        <w:t xml:space="preserve">nited </w:t>
      </w:r>
      <w:r w:rsidRPr="00981F70">
        <w:rPr>
          <w:b/>
          <w:bCs/>
          <w:highlight w:val="cyan"/>
          <w:u w:val="single"/>
        </w:rPr>
        <w:t>S</w:t>
      </w:r>
      <w:r w:rsidRPr="00981F70">
        <w:rPr>
          <w:b/>
          <w:bCs/>
          <w:u w:val="single"/>
        </w:rPr>
        <w:t xml:space="preserve">tates, </w:t>
      </w:r>
      <w:r w:rsidRPr="00981F70">
        <w:rPr>
          <w:b/>
          <w:bCs/>
          <w:highlight w:val="cyan"/>
          <w:u w:val="single"/>
        </w:rPr>
        <w:t>Russia</w:t>
      </w:r>
      <w:r w:rsidRPr="00981F70">
        <w:rPr>
          <w:b/>
          <w:bCs/>
          <w:u w:val="single"/>
        </w:rPr>
        <w:t>,</w:t>
      </w:r>
      <w:r w:rsidRPr="00981F70">
        <w:rPr>
          <w:u w:val="single"/>
        </w:rPr>
        <w:t xml:space="preserve"> </w:t>
      </w:r>
      <w:r w:rsidRPr="00981F70">
        <w:rPr>
          <w:b/>
          <w:bCs/>
          <w:highlight w:val="cyan"/>
          <w:u w:val="single"/>
        </w:rPr>
        <w:t>China</w:t>
      </w:r>
      <w:r w:rsidRPr="00981F70">
        <w:rPr>
          <w:sz w:val="16"/>
        </w:rPr>
        <w:t xml:space="preserve">, and </w:t>
      </w:r>
      <w:r w:rsidRPr="00981F70">
        <w:rPr>
          <w:u w:val="single"/>
        </w:rPr>
        <w:t>other</w:t>
      </w:r>
      <w:r w:rsidRPr="00981F70">
        <w:rPr>
          <w:sz w:val="16"/>
        </w:rPr>
        <w:t xml:space="preserve"> </w:t>
      </w:r>
      <w:r w:rsidRPr="00981F70">
        <w:rPr>
          <w:u w:val="single"/>
        </w:rPr>
        <w:t>nuclear-armed countries</w:t>
      </w:r>
      <w:r w:rsidRPr="00981F70">
        <w:rPr>
          <w:sz w:val="16"/>
        </w:rPr>
        <w:t xml:space="preserve"> respond to Israeli and Iranian nuclear use? Would they be </w:t>
      </w:r>
      <w:r w:rsidRPr="00981F70">
        <w:rPr>
          <w:b/>
          <w:bCs/>
          <w:highlight w:val="cyan"/>
          <w:u w:val="single"/>
        </w:rPr>
        <w:t>drawn in</w:t>
      </w:r>
      <w:r w:rsidRPr="00981F70">
        <w:rPr>
          <w:b/>
          <w:bCs/>
          <w:u w:val="single"/>
        </w:rPr>
        <w:t>to the conflict</w:t>
      </w:r>
      <w:r w:rsidRPr="00981F70">
        <w:rPr>
          <w:sz w:val="16"/>
        </w:rPr>
        <w:t>? Would demands for proportionality guide US and allied responses? How likely would Israel be to share details of what targets it hit with precisely what weapons with outside parties including with its closest allies? After the game, none of the participants felt confident that they could answer any of these questions. To narrow these “unknowns” gaming possible Middle Eastern nuclear wars—both publicly and in classified settings—are needed. Ideally, such simulations would include officials and outside experts from Israel and neighboring Middle Eastern states. An explicit goal for these games would be to devise ways to deter first and subsequent, retaliatory nuclear weapons strikes. Such official gaming, however, has yet to take place publicly. And it is not clear either if it has been conducted in classified settings.</w:t>
      </w:r>
    </w:p>
    <w:p w14:paraId="16792C0C" w14:textId="77777777" w:rsidR="003E304E" w:rsidRPr="00981F70" w:rsidRDefault="003E304E" w:rsidP="003E304E">
      <w:pPr>
        <w:rPr>
          <w:u w:val="single"/>
        </w:rPr>
      </w:pPr>
      <w:r w:rsidRPr="00981F70">
        <w:rPr>
          <w:sz w:val="16"/>
        </w:rPr>
        <w:t xml:space="preserve">Although Israel and Iran might initially seek to avoid the nuclear targeting of population, such </w:t>
      </w:r>
      <w:r w:rsidRPr="00981F70">
        <w:rPr>
          <w:u w:val="single"/>
        </w:rPr>
        <w:t>self-restraint is tenuous</w:t>
      </w:r>
      <w:r w:rsidRPr="00981F70">
        <w:rPr>
          <w:sz w:val="16"/>
        </w:rPr>
        <w:t xml:space="preserve">. Military analysts have rightly argued precision-guided munitions enable combatants to avoid hitting innocent civilians. Meanwhile, most nations have ratified the 1977 Protocol 1 of the Geneva Convention of 1949, which discourages targeting civilians and civil objects. Perhaps for these reasons, both Israel and Iran—neither of which is a party to Protocol 1—initially avoided targeting civilians with their nuclear weapons. In the game, however, even Israel’s initial decision to fire a harmless nuclear demonstration shot was considered controversial. The game’s Israeli defense minister and others wanted instead to strike Tehran to maximize chaos in hopes of inducing regime change. This option in the game’s second move was again promoted as being as reasonable as trying to limit civilian casualties. Ultimately, the Israel team chose instead to strike 25 military targets with 50 nuclear weapons. Israeli and US intelligence, though, could not clearly determine what collateral and military damage these “limited” military strikes inflicted. After Iran replied with a nuclear military strike of its own against a strategic Israeli airbase, the game ended. Yet, a third follow-on Israeli nuclear strike was a serious possibility now that the nuclear threshold was passed. But what might Israel target next? Much would depend on the power of </w:t>
      </w:r>
      <w:r w:rsidRPr="00981F70">
        <w:rPr>
          <w:u w:val="single"/>
        </w:rPr>
        <w:t>arguments</w:t>
      </w:r>
      <w:r w:rsidRPr="00981F70">
        <w:rPr>
          <w:sz w:val="16"/>
        </w:rPr>
        <w:t xml:space="preserve"> </w:t>
      </w:r>
      <w:r w:rsidRPr="00981F70">
        <w:rPr>
          <w:u w:val="single"/>
        </w:rPr>
        <w:t>in Washington, Jerusalem, and Tehran</w:t>
      </w:r>
      <w:r w:rsidRPr="00981F70">
        <w:rPr>
          <w:sz w:val="16"/>
        </w:rPr>
        <w:t xml:space="preserve"> </w:t>
      </w:r>
      <w:r w:rsidRPr="00981F70">
        <w:rPr>
          <w:u w:val="single"/>
        </w:rPr>
        <w:t>for</w:t>
      </w:r>
      <w:r w:rsidRPr="00981F70">
        <w:rPr>
          <w:sz w:val="16"/>
        </w:rPr>
        <w:t xml:space="preserve"> and against conducting </w:t>
      </w:r>
      <w:r w:rsidRPr="00981F70">
        <w:rPr>
          <w:b/>
          <w:bCs/>
          <w:u w:val="single"/>
        </w:rPr>
        <w:t>further nuclear strikes</w:t>
      </w:r>
      <w:r w:rsidRPr="00981F70">
        <w:rPr>
          <w:sz w:val="16"/>
        </w:rPr>
        <w:t xml:space="preserve"> and attacking population centers. In this regard, both </w:t>
      </w:r>
      <w:r w:rsidRPr="00981F70">
        <w:rPr>
          <w:u w:val="single"/>
        </w:rPr>
        <w:t>US and Israeli officials appear to share a similar jus ad bellum</w:t>
      </w:r>
      <w:r w:rsidRPr="00981F70">
        <w:rPr>
          <w:sz w:val="16"/>
        </w:rPr>
        <w:t xml:space="preserve"> (legal justifications for war) view of military proportionality. This shared view considers extensive </w:t>
      </w:r>
      <w:r w:rsidRPr="00981F70">
        <w:rPr>
          <w:u w:val="single"/>
        </w:rPr>
        <w:t>collateral harm</w:t>
      </w:r>
      <w:r w:rsidRPr="00981F70">
        <w:rPr>
          <w:sz w:val="16"/>
        </w:rPr>
        <w:t xml:space="preserve"> to innocents </w:t>
      </w:r>
      <w:r w:rsidRPr="00981F70">
        <w:rPr>
          <w:u w:val="single"/>
        </w:rPr>
        <w:t>acceptable</w:t>
      </w:r>
      <w:r w:rsidRPr="00981F70">
        <w:rPr>
          <w:sz w:val="16"/>
        </w:rPr>
        <w:t xml:space="preserve"> so long as it is necessary </w:t>
      </w:r>
      <w:r w:rsidRPr="00981F70">
        <w:rPr>
          <w:u w:val="single"/>
        </w:rPr>
        <w:t>to achieve major military goals</w:t>
      </w:r>
      <w:r w:rsidRPr="00981F70">
        <w:rPr>
          <w:sz w:val="16"/>
        </w:rPr>
        <w:t xml:space="preserve">. This view, however, is not universally supported. Many of the United States’ closest allies, for example, believe that when there is a choice between inflicting less or more military damage to civilians and civil objects to achieve a military objective and an option that inflicts more harm is chosen over less harmful options, the damage inflicted should be viewed as being excessive to achieving legitimate military goals. To complicate matters, Washington officials often emphasize the importance of reducing indiscriminate harm as much as possible. This patchwork of views on military proportionality is confounding. Certainly, part of any effort </w:t>
      </w:r>
      <w:r w:rsidRPr="00981F70">
        <w:rPr>
          <w:b/>
          <w:bCs/>
          <w:highlight w:val="cyan"/>
          <w:u w:val="single"/>
        </w:rPr>
        <w:t>to deter</w:t>
      </w:r>
      <w:r w:rsidRPr="00981F70">
        <w:rPr>
          <w:u w:val="single"/>
        </w:rPr>
        <w:t xml:space="preserve"> </w:t>
      </w:r>
      <w:r w:rsidRPr="00981F70">
        <w:rPr>
          <w:sz w:val="16"/>
        </w:rPr>
        <w:t xml:space="preserve">the </w:t>
      </w:r>
      <w:r w:rsidRPr="00981F70">
        <w:rPr>
          <w:b/>
          <w:bCs/>
          <w:u w:val="single"/>
        </w:rPr>
        <w:t>future</w:t>
      </w:r>
      <w:r w:rsidRPr="00981F70">
        <w:rPr>
          <w:sz w:val="16"/>
        </w:rPr>
        <w:t xml:space="preserve"> </w:t>
      </w:r>
      <w:r w:rsidRPr="00981F70">
        <w:rPr>
          <w:highlight w:val="cyan"/>
          <w:u w:val="single"/>
        </w:rPr>
        <w:t>use</w:t>
      </w:r>
      <w:r w:rsidRPr="00981F70">
        <w:rPr>
          <w:sz w:val="16"/>
        </w:rPr>
        <w:t xml:space="preserve"> </w:t>
      </w:r>
      <w:r w:rsidRPr="00981F70">
        <w:rPr>
          <w:u w:val="single"/>
        </w:rPr>
        <w:t>of</w:t>
      </w:r>
      <w:r w:rsidRPr="00981F70">
        <w:rPr>
          <w:sz w:val="16"/>
        </w:rPr>
        <w:t xml:space="preserve"> </w:t>
      </w:r>
      <w:r w:rsidRPr="00981F70">
        <w:rPr>
          <w:b/>
          <w:bCs/>
          <w:u w:val="single"/>
        </w:rPr>
        <w:t>nuclear weapons</w:t>
      </w:r>
      <w:r w:rsidRPr="00981F70">
        <w:rPr>
          <w:sz w:val="16"/>
        </w:rPr>
        <w:t xml:space="preserve"> against cities in the Middle East would benefit from public clarification of just what military proportionality might demand in such cases. Initially, this might be accomplished with </w:t>
      </w:r>
      <w:r w:rsidRPr="00981F70">
        <w:rPr>
          <w:u w:val="single"/>
        </w:rPr>
        <w:t xml:space="preserve">track-two </w:t>
      </w:r>
      <w:r w:rsidRPr="00981F70">
        <w:rPr>
          <w:b/>
          <w:bCs/>
          <w:highlight w:val="cyan"/>
          <w:u w:val="single"/>
        </w:rPr>
        <w:t>talks</w:t>
      </w:r>
      <w:r w:rsidRPr="00981F70">
        <w:rPr>
          <w:highlight w:val="cyan"/>
          <w:u w:val="single"/>
        </w:rPr>
        <w:t xml:space="preserve"> between</w:t>
      </w:r>
      <w:r w:rsidRPr="00981F70">
        <w:rPr>
          <w:sz w:val="16"/>
        </w:rPr>
        <w:t xml:space="preserve"> former senior officials from the </w:t>
      </w:r>
      <w:r w:rsidRPr="00981F70">
        <w:rPr>
          <w:highlight w:val="cyan"/>
          <w:u w:val="single"/>
        </w:rPr>
        <w:t>U</w:t>
      </w:r>
      <w:r w:rsidRPr="00981F70">
        <w:rPr>
          <w:u w:val="single"/>
        </w:rPr>
        <w:t xml:space="preserve">nited </w:t>
      </w:r>
      <w:r w:rsidRPr="00981F70">
        <w:rPr>
          <w:highlight w:val="cyan"/>
          <w:u w:val="single"/>
        </w:rPr>
        <w:t>S</w:t>
      </w:r>
      <w:r w:rsidRPr="00981F70">
        <w:rPr>
          <w:u w:val="single"/>
        </w:rPr>
        <w:t xml:space="preserve">tates and </w:t>
      </w:r>
      <w:r w:rsidRPr="00981F70">
        <w:rPr>
          <w:highlight w:val="cyan"/>
          <w:u w:val="single"/>
        </w:rPr>
        <w:t>Israel</w:t>
      </w:r>
      <w:r w:rsidRPr="00981F70">
        <w:rPr>
          <w:u w:val="single"/>
        </w:rPr>
        <w:t xml:space="preserve"> and</w:t>
      </w:r>
      <w:r w:rsidRPr="00981F70">
        <w:rPr>
          <w:sz w:val="16"/>
        </w:rPr>
        <w:t xml:space="preserve">, if possible, </w:t>
      </w:r>
      <w:r w:rsidRPr="00981F70">
        <w:rPr>
          <w:highlight w:val="cyan"/>
          <w:u w:val="single"/>
        </w:rPr>
        <w:t>Iran</w:t>
      </w:r>
      <w:r w:rsidRPr="00981F70">
        <w:rPr>
          <w:sz w:val="16"/>
        </w:rPr>
        <w:t xml:space="preserve">. Yet another reason to hold such talks is to understand Iranian and Israeli messaging. In the game’s hot wash session, Israel was asked to reconsider its decision to make a second 50-weapon nuclear strike. The Israeli team was given a different Iranian diplomatic response to Israel’s move one demand that Tehran cease all offensive actions against Israel. The Israeli team was asked what they might do if Iran offered to cease offensive operations in exchange for an Israeli commitment to engage in </w:t>
      </w:r>
      <w:r w:rsidRPr="00981F70">
        <w:rPr>
          <w:b/>
          <w:bCs/>
          <w:u w:val="single"/>
        </w:rPr>
        <w:t>mutual talks</w:t>
      </w:r>
      <w:r w:rsidRPr="00981F70">
        <w:rPr>
          <w:sz w:val="16"/>
        </w:rPr>
        <w:t xml:space="preserve"> to eliminate Iranian and Israeli nuclear weapons. This softer reply </w:t>
      </w:r>
      <w:r w:rsidRPr="00981F70">
        <w:rPr>
          <w:highlight w:val="cyan"/>
          <w:u w:val="single"/>
        </w:rPr>
        <w:t>made</w:t>
      </w:r>
      <w:r w:rsidRPr="00981F70">
        <w:rPr>
          <w:u w:val="single"/>
        </w:rPr>
        <w:t xml:space="preserve"> a </w:t>
      </w:r>
      <w:r w:rsidRPr="00981F70">
        <w:rPr>
          <w:b/>
          <w:bCs/>
          <w:highlight w:val="cyan"/>
          <w:u w:val="single"/>
        </w:rPr>
        <w:t>significant difference</w:t>
      </w:r>
      <w:r w:rsidRPr="00981F70">
        <w:rPr>
          <w:sz w:val="16"/>
        </w:rPr>
        <w:t xml:space="preserve">: The Israel team said if it had received this response, it would have accepted Iran’s offer and would have </w:t>
      </w:r>
      <w:r w:rsidRPr="00981F70">
        <w:rPr>
          <w:b/>
          <w:bCs/>
          <w:highlight w:val="cyan"/>
          <w:u w:val="single"/>
        </w:rPr>
        <w:t>held</w:t>
      </w:r>
      <w:r w:rsidRPr="00981F70">
        <w:rPr>
          <w:highlight w:val="cyan"/>
          <w:u w:val="single"/>
        </w:rPr>
        <w:t xml:space="preserve"> off</w:t>
      </w:r>
      <w:r w:rsidRPr="00981F70">
        <w:rPr>
          <w:u w:val="single"/>
        </w:rPr>
        <w:t xml:space="preserve"> launching a second </w:t>
      </w:r>
      <w:r w:rsidRPr="00981F70">
        <w:rPr>
          <w:b/>
          <w:bCs/>
          <w:u w:val="single"/>
        </w:rPr>
        <w:t xml:space="preserve">nuclear </w:t>
      </w:r>
      <w:r w:rsidRPr="00981F70">
        <w:rPr>
          <w:b/>
          <w:bCs/>
          <w:highlight w:val="cyan"/>
          <w:u w:val="single"/>
        </w:rPr>
        <w:t>strike</w:t>
      </w:r>
      <w:r w:rsidRPr="00981F70">
        <w:rPr>
          <w:b/>
          <w:bCs/>
          <w:u w:val="single"/>
        </w:rPr>
        <w:t>.</w:t>
      </w:r>
    </w:p>
    <w:p w14:paraId="419B84FA" w14:textId="77777777" w:rsidR="003E304E" w:rsidRPr="00981F70" w:rsidRDefault="003E304E" w:rsidP="003E304E">
      <w:pPr>
        <w:pStyle w:val="Heading2"/>
        <w:rPr>
          <w:rFonts w:cs="Arial"/>
        </w:rPr>
      </w:pPr>
      <w:r w:rsidRPr="00981F70">
        <w:rPr>
          <w:rFonts w:cs="Arial"/>
        </w:rPr>
        <w:t>Indo-Pak DA</w:t>
      </w:r>
    </w:p>
    <w:p w14:paraId="064942A4" w14:textId="77777777" w:rsidR="003E304E" w:rsidRPr="00981F70" w:rsidRDefault="003E304E" w:rsidP="003E304E">
      <w:pPr>
        <w:pStyle w:val="Heading3"/>
        <w:rPr>
          <w:rFonts w:cs="Arial"/>
        </w:rPr>
      </w:pPr>
      <w:r w:rsidRPr="00981F70">
        <w:rPr>
          <w:rFonts w:cs="Arial"/>
        </w:rPr>
        <w:t>1NC—DA</w:t>
      </w:r>
    </w:p>
    <w:p w14:paraId="438E3C8F" w14:textId="77777777" w:rsidR="003E304E" w:rsidRPr="00981F70" w:rsidRDefault="003E304E" w:rsidP="003E304E">
      <w:pPr>
        <w:pStyle w:val="Heading4"/>
        <w:rPr>
          <w:rFonts w:cs="Arial"/>
          <w:b w:val="0"/>
          <w:bCs/>
          <w:sz w:val="22"/>
        </w:rPr>
      </w:pPr>
      <w:r w:rsidRPr="00981F70">
        <w:rPr>
          <w:rFonts w:cs="Arial"/>
        </w:rPr>
        <w:t xml:space="preserve">U.S. </w:t>
      </w:r>
      <w:r w:rsidRPr="00981F70">
        <w:rPr>
          <w:rFonts w:cs="Arial"/>
          <w:u w:val="single"/>
        </w:rPr>
        <w:t>diplomatic capital push</w:t>
      </w:r>
      <w:r w:rsidRPr="00981F70">
        <w:rPr>
          <w:rFonts w:cs="Arial"/>
        </w:rPr>
        <w:t xml:space="preserve"> eases India-Pakistan tensions now. Failure triggers war.</w:t>
      </w:r>
    </w:p>
    <w:p w14:paraId="42B60F84" w14:textId="77777777" w:rsidR="003E304E" w:rsidRPr="00981F70" w:rsidRDefault="003E304E" w:rsidP="003E304E">
      <w:r w:rsidRPr="00981F70">
        <w:rPr>
          <w:rStyle w:val="Style13ptBold"/>
        </w:rPr>
        <w:t xml:space="preserve">Business Today ’6/5 </w:t>
      </w:r>
      <w:r w:rsidRPr="00981F70">
        <w:t>[Business Today Desk; June 5, 2025. “‘Expect American Role in Arranging Dialogue’: Pakistan Banks on Trump to Revive Talks with India.” Business Today. https://www.businesstoday.in/india/story/expect-american-role-in-arranging-dialogue-shehbaz-sharif-banks-on-trump-to-revive-talks-with-india-479080-2025-06-05; mgm]</w:t>
      </w:r>
    </w:p>
    <w:p w14:paraId="5D7E256D" w14:textId="77777777" w:rsidR="003E304E" w:rsidRPr="00981F70" w:rsidRDefault="003E304E" w:rsidP="003E304E">
      <w:pPr>
        <w:rPr>
          <w:u w:val="single"/>
        </w:rPr>
      </w:pPr>
      <w:r w:rsidRPr="00981F70">
        <w:rPr>
          <w:rStyle w:val="StyleUnderline"/>
        </w:rPr>
        <w:t>After</w:t>
      </w:r>
      <w:r w:rsidRPr="00981F70">
        <w:rPr>
          <w:sz w:val="16"/>
        </w:rPr>
        <w:t xml:space="preserve"> securing a </w:t>
      </w:r>
      <w:r w:rsidRPr="00981F70">
        <w:rPr>
          <w:rStyle w:val="StyleUnderline"/>
        </w:rPr>
        <w:t>ceasefire</w:t>
      </w:r>
      <w:r w:rsidRPr="00981F70">
        <w:rPr>
          <w:sz w:val="16"/>
        </w:rPr>
        <w:t xml:space="preserve">, </w:t>
      </w:r>
      <w:r w:rsidRPr="00981F70">
        <w:rPr>
          <w:highlight w:val="cyan"/>
          <w:u w:val="single"/>
        </w:rPr>
        <w:t>Pakistan</w:t>
      </w:r>
      <w:r w:rsidRPr="00981F70">
        <w:rPr>
          <w:sz w:val="16"/>
        </w:rPr>
        <w:t xml:space="preserve"> is now actively </w:t>
      </w:r>
      <w:r w:rsidRPr="00981F70">
        <w:rPr>
          <w:highlight w:val="cyan"/>
          <w:u w:val="single"/>
        </w:rPr>
        <w:t>looking to US</w:t>
      </w:r>
      <w:r w:rsidRPr="00981F70">
        <w:rPr>
          <w:sz w:val="16"/>
        </w:rPr>
        <w:t xml:space="preserve"> President Donald Trump </w:t>
      </w:r>
      <w:r w:rsidRPr="00981F70">
        <w:rPr>
          <w:highlight w:val="cyan"/>
          <w:u w:val="single"/>
        </w:rPr>
        <w:t>to</w:t>
      </w:r>
      <w:r w:rsidRPr="00981F70">
        <w:rPr>
          <w:u w:val="single"/>
        </w:rPr>
        <w:t xml:space="preserve"> </w:t>
      </w:r>
      <w:r w:rsidRPr="00981F70">
        <w:rPr>
          <w:b/>
          <w:bCs/>
          <w:highlight w:val="cyan"/>
          <w:u w:val="single"/>
        </w:rPr>
        <w:t>facilitate dialogue</w:t>
      </w:r>
      <w:r w:rsidRPr="00981F70">
        <w:rPr>
          <w:highlight w:val="cyan"/>
          <w:u w:val="single"/>
        </w:rPr>
        <w:t xml:space="preserve"> with </w:t>
      </w:r>
      <w:r w:rsidRPr="00981F70">
        <w:rPr>
          <w:b/>
          <w:bCs/>
          <w:highlight w:val="cyan"/>
          <w:u w:val="single"/>
        </w:rPr>
        <w:t>India</w:t>
      </w:r>
      <w:r w:rsidRPr="00981F70">
        <w:rPr>
          <w:sz w:val="16"/>
        </w:rPr>
        <w:t xml:space="preserve">. At an event hosted by the US Embassy in Islamabad, Prime Minister Shehbaz Sharif praised Trump for helping </w:t>
      </w:r>
      <w:r w:rsidRPr="00981F70">
        <w:rPr>
          <w:b/>
          <w:bCs/>
          <w:highlight w:val="cyan"/>
          <w:u w:val="single"/>
        </w:rPr>
        <w:t>de</w:t>
      </w:r>
      <w:r w:rsidRPr="00981F70">
        <w:rPr>
          <w:highlight w:val="cyan"/>
          <w:u w:val="single"/>
        </w:rPr>
        <w:t>-</w:t>
      </w:r>
      <w:r w:rsidRPr="00981F70">
        <w:rPr>
          <w:b/>
          <w:bCs/>
          <w:highlight w:val="cyan"/>
          <w:u w:val="single"/>
        </w:rPr>
        <w:t>escalate tensions</w:t>
      </w:r>
      <w:r w:rsidRPr="00981F70">
        <w:rPr>
          <w:u w:val="single"/>
        </w:rPr>
        <w:t xml:space="preserve"> </w:t>
      </w:r>
      <w:r w:rsidRPr="00981F70">
        <w:rPr>
          <w:highlight w:val="cyan"/>
          <w:u w:val="single"/>
        </w:rPr>
        <w:t>with</w:t>
      </w:r>
      <w:r w:rsidRPr="00981F70">
        <w:rPr>
          <w:u w:val="single"/>
        </w:rPr>
        <w:t xml:space="preserve"> India</w:t>
      </w:r>
      <w:r w:rsidRPr="00981F70">
        <w:rPr>
          <w:sz w:val="16"/>
        </w:rPr>
        <w:t xml:space="preserve"> and backed </w:t>
      </w:r>
      <w:r w:rsidRPr="00981F70">
        <w:rPr>
          <w:highlight w:val="cyan"/>
          <w:u w:val="single"/>
        </w:rPr>
        <w:t>American</w:t>
      </w:r>
      <w:r w:rsidRPr="00981F70">
        <w:rPr>
          <w:u w:val="single"/>
        </w:rPr>
        <w:t xml:space="preserve"> </w:t>
      </w:r>
      <w:r w:rsidRPr="00981F70">
        <w:rPr>
          <w:b/>
          <w:bCs/>
          <w:u w:val="single"/>
        </w:rPr>
        <w:t>involvement</w:t>
      </w:r>
      <w:r w:rsidRPr="00981F70">
        <w:rPr>
          <w:u w:val="single"/>
        </w:rPr>
        <w:t xml:space="preserve"> in future </w:t>
      </w:r>
      <w:r w:rsidRPr="00981F70">
        <w:rPr>
          <w:b/>
          <w:bCs/>
          <w:highlight w:val="cyan"/>
          <w:u w:val="single"/>
        </w:rPr>
        <w:t>diplomacy</w:t>
      </w:r>
      <w:r w:rsidRPr="00981F70">
        <w:rPr>
          <w:u w:val="single"/>
        </w:rPr>
        <w:t>.</w:t>
      </w:r>
    </w:p>
    <w:p w14:paraId="4B6EA4B5" w14:textId="77777777" w:rsidR="003E304E" w:rsidRPr="00981F70" w:rsidRDefault="003E304E" w:rsidP="003E304E">
      <w:pPr>
        <w:rPr>
          <w:sz w:val="16"/>
        </w:rPr>
      </w:pPr>
      <w:r w:rsidRPr="00981F70">
        <w:rPr>
          <w:sz w:val="16"/>
        </w:rPr>
        <w:t>Sharif's comments are in line with Foreign Minister Bilawal Bhutto Zardari's recent statement: "</w:t>
      </w:r>
      <w:r w:rsidRPr="00981F70">
        <w:rPr>
          <w:u w:val="single"/>
        </w:rPr>
        <w:t>If</w:t>
      </w:r>
      <w:r w:rsidRPr="00981F70">
        <w:rPr>
          <w:sz w:val="16"/>
        </w:rPr>
        <w:t xml:space="preserve"> the </w:t>
      </w:r>
      <w:r w:rsidRPr="00981F70">
        <w:rPr>
          <w:u w:val="single"/>
        </w:rPr>
        <w:t>US is willing to help Pakistan in</w:t>
      </w:r>
      <w:r w:rsidRPr="00981F70">
        <w:rPr>
          <w:sz w:val="16"/>
        </w:rPr>
        <w:t xml:space="preserve"> maintaining this </w:t>
      </w:r>
      <w:r w:rsidRPr="00981F70">
        <w:rPr>
          <w:b/>
          <w:bCs/>
          <w:u w:val="single"/>
        </w:rPr>
        <w:t>ceasefire</w:t>
      </w:r>
      <w:r w:rsidRPr="00981F70">
        <w:rPr>
          <w:sz w:val="16"/>
        </w:rPr>
        <w:t xml:space="preserve">, it is </w:t>
      </w:r>
      <w:r w:rsidRPr="00981F70">
        <w:rPr>
          <w:u w:val="single"/>
        </w:rPr>
        <w:t>reasonable to expect</w:t>
      </w:r>
      <w:r w:rsidRPr="00981F70">
        <w:rPr>
          <w:sz w:val="16"/>
        </w:rPr>
        <w:t xml:space="preserve"> that an </w:t>
      </w:r>
      <w:r w:rsidRPr="00981F70">
        <w:rPr>
          <w:b/>
          <w:bCs/>
          <w:highlight w:val="cyan"/>
          <w:u w:val="single"/>
        </w:rPr>
        <w:t>America</w:t>
      </w:r>
      <w:r w:rsidRPr="00981F70">
        <w:rPr>
          <w:b/>
          <w:bCs/>
          <w:u w:val="single"/>
        </w:rPr>
        <w:t>n role</w:t>
      </w:r>
      <w:r w:rsidRPr="00981F70">
        <w:rPr>
          <w:u w:val="single"/>
        </w:rPr>
        <w:t xml:space="preserve"> in </w:t>
      </w:r>
      <w:r w:rsidRPr="00981F70">
        <w:rPr>
          <w:highlight w:val="cyan"/>
          <w:u w:val="single"/>
        </w:rPr>
        <w:t>arranging</w:t>
      </w:r>
      <w:r w:rsidRPr="00981F70">
        <w:rPr>
          <w:u w:val="single"/>
        </w:rPr>
        <w:t xml:space="preserve"> a </w:t>
      </w:r>
      <w:r w:rsidRPr="00981F70">
        <w:rPr>
          <w:b/>
          <w:bCs/>
          <w:highlight w:val="cyan"/>
          <w:u w:val="single"/>
        </w:rPr>
        <w:t>comprehensive dialogue</w:t>
      </w:r>
      <w:r w:rsidRPr="00981F70">
        <w:rPr>
          <w:sz w:val="16"/>
        </w:rPr>
        <w:t xml:space="preserve"> would also be beneficial for us,” Bhutto said. "On 10 different occasions, he [Trump] has taken credit for </w:t>
      </w:r>
      <w:r w:rsidRPr="00981F70">
        <w:rPr>
          <w:b/>
          <w:bCs/>
          <w:highlight w:val="cyan"/>
          <w:u w:val="single"/>
        </w:rPr>
        <w:t>facilitating</w:t>
      </w:r>
      <w:r w:rsidRPr="00981F70">
        <w:rPr>
          <w:u w:val="single"/>
        </w:rPr>
        <w:t xml:space="preserve"> the </w:t>
      </w:r>
      <w:r w:rsidRPr="00981F70">
        <w:rPr>
          <w:b/>
          <w:bCs/>
          <w:highlight w:val="cyan"/>
          <w:u w:val="single"/>
        </w:rPr>
        <w:t>ceasefire</w:t>
      </w:r>
      <w:r w:rsidRPr="00981F70">
        <w:rPr>
          <w:sz w:val="16"/>
        </w:rPr>
        <w:t xml:space="preserve"> </w:t>
      </w:r>
      <w:r w:rsidRPr="00981F70">
        <w:rPr>
          <w:u w:val="single"/>
        </w:rPr>
        <w:t>between India and Pakistan</w:t>
      </w:r>
      <w:r w:rsidRPr="00981F70">
        <w:rPr>
          <w:sz w:val="16"/>
        </w:rPr>
        <w:t xml:space="preserve"> — and rightly so. He deserves that credit because it was his efforts that helped make the ceasefire possible."</w:t>
      </w:r>
    </w:p>
    <w:p w14:paraId="6EB192FC" w14:textId="77777777" w:rsidR="003E304E" w:rsidRPr="00981F70" w:rsidRDefault="003E304E" w:rsidP="003E304E">
      <w:pPr>
        <w:rPr>
          <w:sz w:val="16"/>
        </w:rPr>
      </w:pPr>
      <w:r w:rsidRPr="00981F70">
        <w:rPr>
          <w:sz w:val="16"/>
        </w:rPr>
        <w:t>Earlier this week, Sharif said that he believed</w:t>
      </w:r>
      <w:r w:rsidRPr="00981F70">
        <w:rPr>
          <w:u w:val="single"/>
        </w:rPr>
        <w:t xml:space="preserve"> </w:t>
      </w:r>
      <w:r w:rsidRPr="00981F70">
        <w:rPr>
          <w:b/>
          <w:bCs/>
          <w:highlight w:val="cyan"/>
          <w:u w:val="single"/>
        </w:rPr>
        <w:t>India won't</w:t>
      </w:r>
      <w:r w:rsidRPr="00981F70">
        <w:rPr>
          <w:highlight w:val="cyan"/>
          <w:u w:val="single"/>
        </w:rPr>
        <w:t xml:space="preserve"> </w:t>
      </w:r>
      <w:r w:rsidRPr="00981F70">
        <w:rPr>
          <w:b/>
          <w:bCs/>
          <w:highlight w:val="cyan"/>
          <w:u w:val="single"/>
        </w:rPr>
        <w:t>launch</w:t>
      </w:r>
      <w:r w:rsidRPr="00981F70">
        <w:rPr>
          <w:highlight w:val="cyan"/>
          <w:u w:val="single"/>
        </w:rPr>
        <w:t xml:space="preserve"> another </w:t>
      </w:r>
      <w:r w:rsidRPr="00981F70">
        <w:rPr>
          <w:b/>
          <w:bCs/>
          <w:highlight w:val="cyan"/>
          <w:u w:val="single"/>
        </w:rPr>
        <w:t>military</w:t>
      </w:r>
      <w:r w:rsidRPr="00981F70">
        <w:rPr>
          <w:b/>
          <w:bCs/>
          <w:u w:val="single"/>
        </w:rPr>
        <w:t xml:space="preserve"> </w:t>
      </w:r>
      <w:r w:rsidRPr="00981F70">
        <w:rPr>
          <w:b/>
          <w:bCs/>
          <w:highlight w:val="cyan"/>
          <w:u w:val="single"/>
        </w:rPr>
        <w:t>strike</w:t>
      </w:r>
      <w:r w:rsidRPr="00981F70">
        <w:rPr>
          <w:sz w:val="16"/>
        </w:rPr>
        <w:t>. He outlined three reasons for this: international transparency, American diplomacy, and India’s economic vulnerability.</w:t>
      </w:r>
    </w:p>
    <w:p w14:paraId="2D60C895" w14:textId="77777777" w:rsidR="003E304E" w:rsidRPr="00981F70" w:rsidRDefault="003E304E" w:rsidP="003E304E">
      <w:pPr>
        <w:rPr>
          <w:sz w:val="16"/>
        </w:rPr>
      </w:pPr>
      <w:r w:rsidRPr="00981F70">
        <w:rPr>
          <w:sz w:val="16"/>
        </w:rPr>
        <w:t>"We have consistently offered even to the Americans to participate in an international investigation to probe India’s allegations,” he said, referencing the recent Pahalgam terror attack. He claimed that this openness had "won international confidence."</w:t>
      </w:r>
    </w:p>
    <w:p w14:paraId="74FBB958" w14:textId="77777777" w:rsidR="003E304E" w:rsidRPr="00981F70" w:rsidRDefault="003E304E" w:rsidP="003E304E">
      <w:pPr>
        <w:rPr>
          <w:sz w:val="16"/>
        </w:rPr>
      </w:pPr>
      <w:r w:rsidRPr="00981F70">
        <w:rPr>
          <w:sz w:val="16"/>
        </w:rPr>
        <w:t>Sharif also highlighted what he called the “Trump factor.” He said, “Trump has proudly claimed credit for playing a decisive role in achieving the ceasefire, and this he sees as a big victory for himself… President Trump grabbed this opportunity to be known as a peacemaker, and we're confident he won’t let this great achievement [go to waste]. Trump is fundamentally a man of peace, not war.”</w:t>
      </w:r>
    </w:p>
    <w:p w14:paraId="78024E2A" w14:textId="77777777" w:rsidR="003E304E" w:rsidRPr="00981F70" w:rsidRDefault="003E304E" w:rsidP="003E304E">
      <w:pPr>
        <w:rPr>
          <w:sz w:val="16"/>
        </w:rPr>
      </w:pPr>
      <w:r w:rsidRPr="00981F70">
        <w:rPr>
          <w:sz w:val="16"/>
        </w:rPr>
        <w:t xml:space="preserve">The third factor, according to Sharif, is India’s economy. “Given the economic progress India claims to have made, </w:t>
      </w:r>
      <w:r w:rsidRPr="00981F70">
        <w:rPr>
          <w:b/>
          <w:bCs/>
          <w:highlight w:val="cyan"/>
          <w:u w:val="single"/>
        </w:rPr>
        <w:t>war</w:t>
      </w:r>
      <w:r w:rsidRPr="00981F70">
        <w:rPr>
          <w:u w:val="single"/>
        </w:rPr>
        <w:t xml:space="preserve"> would be </w:t>
      </w:r>
      <w:r w:rsidRPr="00981F70">
        <w:rPr>
          <w:highlight w:val="cyan"/>
          <w:u w:val="single"/>
        </w:rPr>
        <w:t>a</w:t>
      </w:r>
      <w:r w:rsidRPr="00981F70">
        <w:rPr>
          <w:u w:val="single"/>
        </w:rPr>
        <w:t xml:space="preserve"> </w:t>
      </w:r>
      <w:r w:rsidRPr="00981F70">
        <w:rPr>
          <w:b/>
          <w:bCs/>
          <w:u w:val="single"/>
        </w:rPr>
        <w:t xml:space="preserve">complete </w:t>
      </w:r>
      <w:r w:rsidRPr="00981F70">
        <w:rPr>
          <w:b/>
          <w:bCs/>
          <w:highlight w:val="cyan"/>
          <w:u w:val="single"/>
        </w:rPr>
        <w:t>disaster</w:t>
      </w:r>
      <w:r w:rsidRPr="00981F70">
        <w:rPr>
          <w:b/>
          <w:bCs/>
          <w:sz w:val="16"/>
        </w:rPr>
        <w:t xml:space="preserve"> </w:t>
      </w:r>
      <w:r w:rsidRPr="00981F70">
        <w:rPr>
          <w:sz w:val="16"/>
        </w:rPr>
        <w:t>for them. The destruction would be India’s to bear,” he said.</w:t>
      </w:r>
    </w:p>
    <w:p w14:paraId="0B7DA25D" w14:textId="77777777" w:rsidR="003E304E" w:rsidRPr="00981F70" w:rsidRDefault="003E304E" w:rsidP="003E304E">
      <w:pPr>
        <w:rPr>
          <w:sz w:val="16"/>
        </w:rPr>
      </w:pPr>
      <w:r w:rsidRPr="00981F70">
        <w:rPr>
          <w:sz w:val="16"/>
        </w:rPr>
        <w:t>Just days ago, during an address to troops in Quetta, the Pakistan PM admitted the country could no longer rely on bailouts. “They no longer expect us to go there with a begging bowl,” he said, referring to allies like China, Saudi Arabia, Turkey, Qatar, and the UAE. “I am the last person, along with Field Marshal Asim Munir, to carry this (economic) burden anymore on our shoulders.”</w:t>
      </w:r>
    </w:p>
    <w:p w14:paraId="6DCA7C0F" w14:textId="77777777" w:rsidR="003E304E" w:rsidRPr="00981F70" w:rsidRDefault="003E304E" w:rsidP="003E304E">
      <w:pPr>
        <w:rPr>
          <w:u w:val="single"/>
        </w:rPr>
      </w:pPr>
      <w:r w:rsidRPr="00981F70">
        <w:rPr>
          <w:sz w:val="16"/>
        </w:rPr>
        <w:t xml:space="preserve">The statement underlines </w:t>
      </w:r>
      <w:r w:rsidRPr="00981F70">
        <w:rPr>
          <w:rStyle w:val="StyleUnderline"/>
        </w:rPr>
        <w:t>Pakistan’s</w:t>
      </w:r>
      <w:r w:rsidRPr="00981F70">
        <w:rPr>
          <w:sz w:val="16"/>
        </w:rPr>
        <w:t xml:space="preserve"> </w:t>
      </w:r>
      <w:r w:rsidRPr="00981F70">
        <w:rPr>
          <w:highlight w:val="cyan"/>
          <w:u w:val="single"/>
        </w:rPr>
        <w:t xml:space="preserve">hope of using </w:t>
      </w:r>
      <w:r w:rsidRPr="00981F70">
        <w:rPr>
          <w:b/>
          <w:bCs/>
          <w:sz w:val="24"/>
          <w:szCs w:val="24"/>
          <w:highlight w:val="cyan"/>
          <w:u w:val="single"/>
        </w:rPr>
        <w:t>US diplomatic capital</w:t>
      </w:r>
      <w:r w:rsidRPr="00981F70">
        <w:rPr>
          <w:sz w:val="16"/>
          <w:szCs w:val="24"/>
        </w:rPr>
        <w:t xml:space="preserve"> </w:t>
      </w:r>
      <w:r w:rsidRPr="00981F70">
        <w:rPr>
          <w:sz w:val="16"/>
        </w:rPr>
        <w:t xml:space="preserve">— and Trump’s personal ambition — </w:t>
      </w:r>
      <w:r w:rsidRPr="00981F70">
        <w:rPr>
          <w:highlight w:val="cyan"/>
          <w:u w:val="single"/>
        </w:rPr>
        <w:t>to</w:t>
      </w:r>
      <w:r w:rsidRPr="00981F70">
        <w:rPr>
          <w:u w:val="single"/>
        </w:rPr>
        <w:t xml:space="preserve"> </w:t>
      </w:r>
      <w:r w:rsidRPr="00981F70">
        <w:rPr>
          <w:b/>
          <w:bCs/>
          <w:highlight w:val="cyan"/>
          <w:u w:val="single"/>
        </w:rPr>
        <w:t>ease regional pressure</w:t>
      </w:r>
      <w:r w:rsidRPr="00981F70">
        <w:rPr>
          <w:u w:val="single"/>
        </w:rPr>
        <w:t xml:space="preserve"> while </w:t>
      </w:r>
      <w:r w:rsidRPr="00981F70">
        <w:rPr>
          <w:b/>
          <w:bCs/>
          <w:highlight w:val="cyan"/>
          <w:u w:val="single"/>
        </w:rPr>
        <w:t>seeking broader dialogue</w:t>
      </w:r>
      <w:r w:rsidRPr="00981F70">
        <w:rPr>
          <w:u w:val="single"/>
        </w:rPr>
        <w:t xml:space="preserve"> with India.</w:t>
      </w:r>
    </w:p>
    <w:p w14:paraId="0C064716" w14:textId="77777777" w:rsidR="003E304E" w:rsidRPr="00981F70" w:rsidRDefault="003E304E" w:rsidP="003E304E"/>
    <w:p w14:paraId="67E1BF3A" w14:textId="77777777" w:rsidR="003E304E" w:rsidRPr="00981F70" w:rsidRDefault="003E304E" w:rsidP="003E304E">
      <w:pPr>
        <w:pStyle w:val="Heading4"/>
        <w:rPr>
          <w:rFonts w:cs="Arial"/>
          <w:i/>
          <w:iCs w:val="0"/>
        </w:rPr>
      </w:pPr>
      <w:r w:rsidRPr="00981F70">
        <w:rPr>
          <w:rFonts w:cs="Arial"/>
        </w:rPr>
        <w:t xml:space="preserve">The plan </w:t>
      </w:r>
      <w:r w:rsidRPr="00981F70">
        <w:rPr>
          <w:rFonts w:cs="Arial"/>
          <w:u w:val="single"/>
        </w:rPr>
        <w:t>drains</w:t>
      </w:r>
      <w:r w:rsidRPr="00981F70">
        <w:rPr>
          <w:rFonts w:cs="Arial"/>
        </w:rPr>
        <w:t xml:space="preserve"> limited diplomatic capital.</w:t>
      </w:r>
    </w:p>
    <w:p w14:paraId="5A7202AA" w14:textId="77777777" w:rsidR="003E304E" w:rsidRPr="00981F70" w:rsidRDefault="003E304E" w:rsidP="003E304E">
      <w:pPr>
        <w:spacing w:line="240" w:lineRule="auto"/>
      </w:pPr>
      <w:r w:rsidRPr="00981F70">
        <w:rPr>
          <w:rStyle w:val="Style13ptBold"/>
        </w:rPr>
        <w:t xml:space="preserve">Drewniak, et al. ’21 </w:t>
      </w:r>
      <w:r w:rsidRPr="00981F70">
        <w:t>[Megan Drewniak, Commanding Officer of Coast Guard Marine Safety Unit; Dimitrios Dalaklis, PhD, professor in safety and security at the World Maritime University; Anastasia Christodoulou, PhD, Assistant Professor in the Department of Maritime Studies at University of Piraeus; and Rebecca Sheehan, lecturer at World Maritime University. 2021. “Ice-Breaking Fleets of the United States and Canada: Assessing the Current State of Affairs and Future Plans.” </w:t>
      </w:r>
      <w:r w:rsidRPr="00981F70">
        <w:rPr>
          <w:i/>
          <w:iCs/>
        </w:rPr>
        <w:t>Sustainability</w:t>
      </w:r>
      <w:r w:rsidRPr="00981F70">
        <w:t> 13 (2). https://doi.org/10.3390/su13020703; mgm]</w:t>
      </w:r>
    </w:p>
    <w:p w14:paraId="62DD117E" w14:textId="77777777" w:rsidR="003E304E" w:rsidRPr="00981F70" w:rsidRDefault="003E304E" w:rsidP="003E304E">
      <w:pPr>
        <w:rPr>
          <w:sz w:val="16"/>
        </w:rPr>
      </w:pPr>
      <w:r w:rsidRPr="00981F70">
        <w:rPr>
          <w:sz w:val="16"/>
        </w:rPr>
        <w:t xml:space="preserve">The United States has long neglected its roles and responsibilities of defining and implementing a comprehensive polar strategy and funding budgetary requests by the U.S. Coast Guard to grow and maintain the existing U.S. ice-breaking fleet. Recognizing these long-standing deficiencies, the </w:t>
      </w:r>
      <w:r w:rsidRPr="00981F70">
        <w:rPr>
          <w:highlight w:val="cyan"/>
          <w:u w:val="single"/>
        </w:rPr>
        <w:t>U</w:t>
      </w:r>
      <w:r w:rsidRPr="00981F70">
        <w:rPr>
          <w:u w:val="single"/>
        </w:rPr>
        <w:t xml:space="preserve">nited </w:t>
      </w:r>
      <w:r w:rsidRPr="00981F70">
        <w:rPr>
          <w:highlight w:val="cyan"/>
          <w:u w:val="single"/>
        </w:rPr>
        <w:t>S</w:t>
      </w:r>
      <w:r w:rsidRPr="00981F70">
        <w:rPr>
          <w:u w:val="single"/>
        </w:rPr>
        <w:t>tates Government</w:t>
      </w:r>
      <w:r w:rsidRPr="00981F70">
        <w:rPr>
          <w:sz w:val="16"/>
        </w:rPr>
        <w:t xml:space="preserve"> has begun to put a </w:t>
      </w:r>
      <w:r w:rsidRPr="00981F70">
        <w:rPr>
          <w:b/>
          <w:bCs/>
          <w:highlight w:val="cyan"/>
          <w:u w:val="single"/>
        </w:rPr>
        <w:t>greater focus</w:t>
      </w:r>
      <w:r w:rsidRPr="00981F70">
        <w:rPr>
          <w:highlight w:val="cyan"/>
          <w:u w:val="single"/>
        </w:rPr>
        <w:t xml:space="preserve"> on</w:t>
      </w:r>
      <w:r w:rsidRPr="00981F70">
        <w:rPr>
          <w:u w:val="single"/>
        </w:rPr>
        <w:t xml:space="preserve"> </w:t>
      </w:r>
      <w:r w:rsidRPr="00981F70">
        <w:rPr>
          <w:b/>
          <w:bCs/>
          <w:u w:val="single"/>
        </w:rPr>
        <w:t xml:space="preserve">U.S. </w:t>
      </w:r>
      <w:r w:rsidRPr="00981F70">
        <w:rPr>
          <w:b/>
          <w:bCs/>
          <w:highlight w:val="cyan"/>
          <w:u w:val="single"/>
        </w:rPr>
        <w:t>Arctic</w:t>
      </w:r>
      <w:r w:rsidRPr="00981F70">
        <w:rPr>
          <w:b/>
          <w:bCs/>
          <w:u w:val="single"/>
        </w:rPr>
        <w:t xml:space="preserve"> policy</w:t>
      </w:r>
      <w:r w:rsidRPr="00981F70">
        <w:rPr>
          <w:sz w:val="16"/>
        </w:rPr>
        <w:t xml:space="preserve"> recognizing that “The Arctic is no longer an emerging frontier, but is instead a region of growing national importance,” said Vice Admiral Linda Fagan, Commander of U.S. Coast Guard Pacific Area. In June 2020, the Trump Administration released its first presidential memorandum on the Arctic titled “Safeguarding U.S. National Interests in the Arctic and Antarctic Regions.” This marks a significant step </w:t>
      </w:r>
      <w:r w:rsidRPr="00981F70">
        <w:rPr>
          <w:b/>
          <w:bCs/>
          <w:sz w:val="16"/>
        </w:rPr>
        <w:t xml:space="preserve">in </w:t>
      </w:r>
      <w:r w:rsidRPr="00981F70">
        <w:rPr>
          <w:rStyle w:val="StyleUnderline"/>
          <w:b/>
          <w:bCs/>
        </w:rPr>
        <w:t>crafting a strategy</w:t>
      </w:r>
      <w:r w:rsidRPr="00981F70">
        <w:rPr>
          <w:sz w:val="16"/>
        </w:rPr>
        <w:t xml:space="preserve"> for the region, driven in part, by the desire </w:t>
      </w:r>
      <w:r w:rsidRPr="00981F70">
        <w:rPr>
          <w:u w:val="single"/>
        </w:rPr>
        <w:t xml:space="preserve">to push back against the expansion of Russian and Chinese </w:t>
      </w:r>
      <w:r w:rsidRPr="00981F70">
        <w:rPr>
          <w:sz w:val="16"/>
        </w:rPr>
        <w:t>influence and</w:t>
      </w:r>
      <w:r w:rsidRPr="00981F70">
        <w:rPr>
          <w:u w:val="single"/>
        </w:rPr>
        <w:t xml:space="preserve"> </w:t>
      </w:r>
      <w:r w:rsidRPr="00981F70">
        <w:rPr>
          <w:b/>
          <w:bCs/>
          <w:u w:val="single"/>
        </w:rPr>
        <w:t>military</w:t>
      </w:r>
      <w:r w:rsidRPr="00981F70">
        <w:rPr>
          <w:b/>
          <w:bCs/>
          <w:sz w:val="16"/>
        </w:rPr>
        <w:t xml:space="preserve"> </w:t>
      </w:r>
      <w:r w:rsidRPr="00981F70">
        <w:rPr>
          <w:b/>
          <w:bCs/>
          <w:u w:val="single"/>
        </w:rPr>
        <w:t>force</w:t>
      </w:r>
      <w:r w:rsidRPr="00981F70">
        <w:rPr>
          <w:b/>
          <w:bCs/>
          <w:sz w:val="16"/>
        </w:rPr>
        <w:t xml:space="preserve"> </w:t>
      </w:r>
      <w:r w:rsidRPr="00981F70">
        <w:rPr>
          <w:rStyle w:val="StyleUnderline"/>
          <w:b/>
          <w:bCs/>
        </w:rPr>
        <w:t>projection</w:t>
      </w:r>
      <w:r w:rsidRPr="00981F70">
        <w:rPr>
          <w:sz w:val="16"/>
        </w:rPr>
        <w:t xml:space="preserve"> in the region, as outlined in the 2018 U.S. National Security Strategy and in the Pentagon’s June 2019 Department of Defense Arctic Strategy [51].</w:t>
      </w:r>
    </w:p>
    <w:p w14:paraId="55F4F187" w14:textId="77777777" w:rsidR="003E304E" w:rsidRPr="00981F70" w:rsidRDefault="003E304E" w:rsidP="003E304E">
      <w:pPr>
        <w:rPr>
          <w:sz w:val="16"/>
        </w:rPr>
      </w:pPr>
      <w:r w:rsidRPr="00981F70">
        <w:rPr>
          <w:sz w:val="16"/>
        </w:rPr>
        <w:t xml:space="preserve">The devised plan calls for the launch of three heavy icebreakers by 2029 and the establishment of two domestic and two international support bases [52]. While the </w:t>
      </w:r>
      <w:r w:rsidRPr="00981F70">
        <w:rPr>
          <w:rStyle w:val="StyleUnderline"/>
        </w:rPr>
        <w:t>U.S. government</w:t>
      </w:r>
      <w:r w:rsidRPr="00981F70">
        <w:rPr>
          <w:sz w:val="16"/>
        </w:rPr>
        <w:t xml:space="preserve"> is beginning to </w:t>
      </w:r>
      <w:r w:rsidRPr="00981F70">
        <w:rPr>
          <w:highlight w:val="cyan"/>
          <w:u w:val="single"/>
        </w:rPr>
        <w:t>take</w:t>
      </w:r>
      <w:r w:rsidRPr="00981F70">
        <w:rPr>
          <w:u w:val="single"/>
        </w:rPr>
        <w:t xml:space="preserve"> </w:t>
      </w:r>
      <w:r w:rsidRPr="00981F70">
        <w:rPr>
          <w:highlight w:val="cyan"/>
          <w:u w:val="single"/>
        </w:rPr>
        <w:t>more</w:t>
      </w:r>
      <w:r w:rsidRPr="00981F70">
        <w:rPr>
          <w:sz w:val="16"/>
        </w:rPr>
        <w:t xml:space="preserve"> of a </w:t>
      </w:r>
      <w:r w:rsidRPr="00981F70">
        <w:rPr>
          <w:b/>
          <w:bCs/>
          <w:highlight w:val="cyan"/>
          <w:u w:val="single"/>
        </w:rPr>
        <w:t>strategic focus</w:t>
      </w:r>
      <w:r w:rsidRPr="00981F70">
        <w:rPr>
          <w:sz w:val="16"/>
        </w:rPr>
        <w:t xml:space="preserve"> on devising and implementing policies to govern and protect U.S. national interests, the presidential memorandum highlights the </w:t>
      </w:r>
      <w:r w:rsidRPr="00981F70">
        <w:rPr>
          <w:highlight w:val="cyan"/>
          <w:u w:val="single"/>
        </w:rPr>
        <w:t>U.S.</w:t>
      </w:r>
      <w:r w:rsidRPr="00981F70">
        <w:rPr>
          <w:sz w:val="16"/>
        </w:rPr>
        <w:t xml:space="preserve"> current </w:t>
      </w:r>
      <w:r w:rsidRPr="00981F70">
        <w:rPr>
          <w:highlight w:val="cyan"/>
          <w:u w:val="single"/>
        </w:rPr>
        <w:t>Arctic policy</w:t>
      </w:r>
      <w:r w:rsidRPr="00981F70">
        <w:rPr>
          <w:sz w:val="16"/>
        </w:rPr>
        <w:t xml:space="preserve"> as being </w:t>
      </w:r>
      <w:r w:rsidRPr="00981F70">
        <w:rPr>
          <w:b/>
          <w:bCs/>
          <w:highlight w:val="cyan"/>
          <w:u w:val="single"/>
        </w:rPr>
        <w:t>overwhelmingly military</w:t>
      </w:r>
      <w:r w:rsidRPr="00981F70">
        <w:rPr>
          <w:sz w:val="16"/>
        </w:rPr>
        <w:t xml:space="preserve"> in focus and catching up with Arctic competitors, namely China and Russia, although each bring a different threat level to the Arctic region and U.S. interests [53]. Therefore, there is much work to be done by the </w:t>
      </w:r>
      <w:r w:rsidRPr="00981F70">
        <w:rPr>
          <w:u w:val="single"/>
        </w:rPr>
        <w:t>U.S. policymakers</w:t>
      </w:r>
      <w:r w:rsidRPr="00981F70">
        <w:rPr>
          <w:sz w:val="16"/>
        </w:rPr>
        <w:t xml:space="preserve"> to </w:t>
      </w:r>
      <w:r w:rsidRPr="00981F70">
        <w:rPr>
          <w:b/>
          <w:bCs/>
          <w:highlight w:val="cyan"/>
          <w:u w:val="single"/>
        </w:rPr>
        <w:t>divert resources</w:t>
      </w:r>
      <w:r w:rsidRPr="00981F70">
        <w:rPr>
          <w:highlight w:val="cyan"/>
          <w:u w:val="single"/>
        </w:rPr>
        <w:t xml:space="preserve"> and </w:t>
      </w:r>
      <w:r w:rsidRPr="00981F70">
        <w:rPr>
          <w:b/>
          <w:bCs/>
          <w:highlight w:val="cyan"/>
          <w:u w:val="single"/>
        </w:rPr>
        <w:t>attention</w:t>
      </w:r>
      <w:r w:rsidRPr="00981F70">
        <w:rPr>
          <w:sz w:val="16"/>
        </w:rPr>
        <w:t xml:space="preserve"> to anticipate all threats (both military and non-military), as well as streamline the necessary working </w:t>
      </w:r>
      <w:r w:rsidRPr="00981F70">
        <w:rPr>
          <w:rStyle w:val="StyleUnderline"/>
        </w:rPr>
        <w:t>to patch security weaknesses and promote stability</w:t>
      </w:r>
      <w:r w:rsidRPr="00981F70">
        <w:rPr>
          <w:sz w:val="16"/>
        </w:rPr>
        <w:t xml:space="preserve"> and rule-based order by </w:t>
      </w:r>
      <w:r w:rsidRPr="00981F70">
        <w:rPr>
          <w:b/>
          <w:bCs/>
          <w:highlight w:val="cyan"/>
          <w:u w:val="single"/>
        </w:rPr>
        <w:t>investing</w:t>
      </w:r>
      <w:r w:rsidRPr="00981F70">
        <w:rPr>
          <w:sz w:val="16"/>
        </w:rPr>
        <w:t xml:space="preserve"> in </w:t>
      </w:r>
      <w:r w:rsidRPr="00981F70">
        <w:rPr>
          <w:b/>
          <w:bCs/>
          <w:highlight w:val="cyan"/>
          <w:u w:val="single"/>
        </w:rPr>
        <w:t>diplomatic</w:t>
      </w:r>
      <w:r w:rsidRPr="00981F70">
        <w:rPr>
          <w:b/>
          <w:bCs/>
          <w:u w:val="single"/>
        </w:rPr>
        <w:t xml:space="preserve"> </w:t>
      </w:r>
      <w:r w:rsidRPr="00981F70">
        <w:rPr>
          <w:b/>
          <w:bCs/>
          <w:highlight w:val="cyan"/>
          <w:u w:val="single"/>
        </w:rPr>
        <w:t>capital</w:t>
      </w:r>
      <w:r w:rsidRPr="00981F70">
        <w:rPr>
          <w:sz w:val="16"/>
        </w:rPr>
        <w:t xml:space="preserve"> and regional partners [53].</w:t>
      </w:r>
    </w:p>
    <w:p w14:paraId="30E2B152" w14:textId="77777777" w:rsidR="003E304E" w:rsidRPr="00981F70" w:rsidRDefault="003E304E" w:rsidP="003E304E"/>
    <w:p w14:paraId="03B95223" w14:textId="77777777" w:rsidR="003E304E" w:rsidRPr="00981F70" w:rsidRDefault="003E304E" w:rsidP="003E304E">
      <w:pPr>
        <w:pStyle w:val="Heading4"/>
        <w:rPr>
          <w:rFonts w:cs="Arial"/>
        </w:rPr>
      </w:pPr>
      <w:r w:rsidRPr="00981F70">
        <w:rPr>
          <w:rFonts w:cs="Arial"/>
        </w:rPr>
        <w:t xml:space="preserve">That trade-off </w:t>
      </w:r>
      <w:r w:rsidRPr="00981F70">
        <w:rPr>
          <w:rFonts w:cs="Arial"/>
          <w:u w:val="single"/>
        </w:rPr>
        <w:t>decks</w:t>
      </w:r>
      <w:r w:rsidRPr="00981F70">
        <w:rPr>
          <w:rFonts w:cs="Arial"/>
        </w:rPr>
        <w:t xml:space="preserve"> diplomacy in the Indo-Pacific—finite coordination, expertise, leadership, convening authority.</w:t>
      </w:r>
    </w:p>
    <w:p w14:paraId="7790B6CB" w14:textId="77777777" w:rsidR="003E304E" w:rsidRPr="00981F70" w:rsidRDefault="003E304E" w:rsidP="003E304E">
      <w:r w:rsidRPr="00981F70">
        <w:rPr>
          <w:rFonts w:eastAsiaTheme="majorEastAsia"/>
          <w:b/>
          <w:iCs/>
          <w:sz w:val="26"/>
        </w:rPr>
        <w:t>CRS ’24</w:t>
      </w:r>
      <w:r w:rsidRPr="00981F70">
        <w:t xml:space="preserve"> [Congressional Research Service; October 1, 2024. Public policy research institute of the United States Congress. “Changes in the Arctic: Background and Issues for Congress.” R41153. https://sgp.fas.org/crs/misc/R41153.pdf; mgm]</w:t>
      </w:r>
    </w:p>
    <w:p w14:paraId="05C17ECA" w14:textId="77777777" w:rsidR="003E304E" w:rsidRPr="00981F70" w:rsidRDefault="003E304E" w:rsidP="003E304E">
      <w:pPr>
        <w:rPr>
          <w:sz w:val="16"/>
        </w:rPr>
      </w:pPr>
      <w:r w:rsidRPr="00981F70">
        <w:rPr>
          <w:highlight w:val="cyan"/>
          <w:u w:val="single"/>
        </w:rPr>
        <w:t>In</w:t>
      </w:r>
      <w:r w:rsidRPr="00981F70">
        <w:rPr>
          <w:sz w:val="16"/>
        </w:rPr>
        <w:t xml:space="preserve"> light of </w:t>
      </w:r>
      <w:r w:rsidRPr="00981F70">
        <w:rPr>
          <w:u w:val="single"/>
        </w:rPr>
        <w:t>great power competition</w:t>
      </w:r>
      <w:r w:rsidRPr="00981F70">
        <w:rPr>
          <w:sz w:val="16"/>
        </w:rPr>
        <w:t xml:space="preserve"> and increased human activities </w:t>
      </w:r>
      <w:r w:rsidRPr="00981F70">
        <w:rPr>
          <w:u w:val="single"/>
        </w:rPr>
        <w:t xml:space="preserve">in </w:t>
      </w:r>
      <w:r w:rsidRPr="00981F70">
        <w:rPr>
          <w:highlight w:val="cyan"/>
          <w:u w:val="single"/>
        </w:rPr>
        <w:t>the Arctic</w:t>
      </w:r>
      <w:r w:rsidRPr="00981F70">
        <w:rPr>
          <w:sz w:val="16"/>
        </w:rPr>
        <w:t xml:space="preserve"> resulting from the diminishment of Arctic ice, </w:t>
      </w:r>
      <w:r w:rsidRPr="00981F70">
        <w:rPr>
          <w:highlight w:val="cyan"/>
          <w:u w:val="single"/>
        </w:rPr>
        <w:t>some</w:t>
      </w:r>
      <w:r w:rsidRPr="00981F70">
        <w:rPr>
          <w:sz w:val="16"/>
        </w:rPr>
        <w:t xml:space="preserve"> observers </w:t>
      </w:r>
      <w:r w:rsidRPr="00981F70">
        <w:rPr>
          <w:highlight w:val="cyan"/>
          <w:u w:val="single"/>
        </w:rPr>
        <w:t>argue</w:t>
      </w:r>
      <w:r w:rsidRPr="00981F70">
        <w:rPr>
          <w:u w:val="single"/>
        </w:rPr>
        <w:t xml:space="preserve"> that there is a need to </w:t>
      </w:r>
      <w:r w:rsidRPr="00981F70">
        <w:rPr>
          <w:b/>
          <w:bCs/>
          <w:highlight w:val="cyan"/>
          <w:u w:val="single"/>
        </w:rPr>
        <w:t>devote</w:t>
      </w:r>
      <w:r w:rsidRPr="00981F70">
        <w:rPr>
          <w:highlight w:val="cyan"/>
          <w:u w:val="single"/>
        </w:rPr>
        <w:t xml:space="preserve"> more</w:t>
      </w:r>
      <w:r w:rsidRPr="00981F70">
        <w:rPr>
          <w:u w:val="single"/>
        </w:rPr>
        <w:t xml:space="preserve"> U.S. </w:t>
      </w:r>
      <w:r w:rsidRPr="00981F70">
        <w:rPr>
          <w:b/>
          <w:bCs/>
          <w:highlight w:val="cyan"/>
          <w:u w:val="single"/>
        </w:rPr>
        <w:t>attention</w:t>
      </w:r>
      <w:r w:rsidRPr="00981F70">
        <w:rPr>
          <w:u w:val="single"/>
        </w:rPr>
        <w:t xml:space="preserve"> and </w:t>
      </w:r>
      <w:r w:rsidRPr="00981F70">
        <w:rPr>
          <w:b/>
          <w:bCs/>
          <w:highlight w:val="cyan"/>
          <w:u w:val="single"/>
        </w:rPr>
        <w:t>resources</w:t>
      </w:r>
      <w:r w:rsidRPr="00981F70">
        <w:rPr>
          <w:u w:val="single"/>
        </w:rPr>
        <w:t xml:space="preserve"> to the region</w:t>
      </w:r>
      <w:r w:rsidRPr="00981F70">
        <w:rPr>
          <w:sz w:val="16"/>
        </w:rPr>
        <w:t xml:space="preserve">. 132 </w:t>
      </w:r>
      <w:r w:rsidRPr="00981F70">
        <w:rPr>
          <w:b/>
          <w:bCs/>
          <w:highlight w:val="cyan"/>
          <w:u w:val="single"/>
        </w:rPr>
        <w:t>On the other hand</w:t>
      </w:r>
      <w:r w:rsidRPr="00981F70">
        <w:rPr>
          <w:sz w:val="16"/>
        </w:rPr>
        <w:t xml:space="preserve">, </w:t>
      </w:r>
      <w:r w:rsidRPr="00981F70">
        <w:rPr>
          <w:u w:val="single"/>
        </w:rPr>
        <w:t xml:space="preserve">great </w:t>
      </w:r>
      <w:r w:rsidRPr="00981F70">
        <w:rPr>
          <w:b/>
          <w:bCs/>
          <w:u w:val="single"/>
        </w:rPr>
        <w:t xml:space="preserve">power </w:t>
      </w:r>
      <w:r w:rsidRPr="00981F70">
        <w:rPr>
          <w:b/>
          <w:bCs/>
          <w:highlight w:val="cyan"/>
          <w:u w:val="single"/>
        </w:rPr>
        <w:t>competition</w:t>
      </w:r>
      <w:r w:rsidRPr="00981F70">
        <w:rPr>
          <w:u w:val="single"/>
        </w:rPr>
        <w:t xml:space="preserve"> is also</w:t>
      </w:r>
      <w:r w:rsidRPr="00981F70">
        <w:rPr>
          <w:sz w:val="16"/>
        </w:rPr>
        <w:t xml:space="preserve"> </w:t>
      </w:r>
      <w:r w:rsidRPr="00981F70">
        <w:rPr>
          <w:rStyle w:val="StyleUnderline"/>
        </w:rPr>
        <w:t>being</w:t>
      </w:r>
      <w:r w:rsidRPr="00981F70">
        <w:rPr>
          <w:sz w:val="16"/>
        </w:rPr>
        <w:t xml:space="preserve"> </w:t>
      </w:r>
      <w:r w:rsidRPr="00981F70">
        <w:rPr>
          <w:highlight w:val="cyan"/>
          <w:u w:val="single"/>
        </w:rPr>
        <w:t>expressed in</w:t>
      </w:r>
      <w:r w:rsidRPr="00981F70">
        <w:rPr>
          <w:sz w:val="16"/>
        </w:rPr>
        <w:t xml:space="preserve"> Europe, </w:t>
      </w:r>
      <w:r w:rsidRPr="00981F70">
        <w:rPr>
          <w:sz w:val="16"/>
          <w:szCs w:val="16"/>
        </w:rPr>
        <w:t>the</w:t>
      </w:r>
      <w:r w:rsidRPr="00981F70">
        <w:t xml:space="preserve"> </w:t>
      </w:r>
      <w:r w:rsidRPr="00981F70">
        <w:rPr>
          <w:sz w:val="16"/>
          <w:szCs w:val="16"/>
        </w:rPr>
        <w:t>Middle East</w:t>
      </w:r>
      <w:r w:rsidRPr="00981F70">
        <w:rPr>
          <w:sz w:val="16"/>
        </w:rPr>
        <w:t xml:space="preserve">, </w:t>
      </w:r>
      <w:r w:rsidRPr="00981F70">
        <w:rPr>
          <w:highlight w:val="cyan"/>
          <w:u w:val="single"/>
        </w:rPr>
        <w:t>the</w:t>
      </w:r>
      <w:r w:rsidRPr="00981F70">
        <w:rPr>
          <w:sz w:val="16"/>
        </w:rPr>
        <w:t xml:space="preserve"> </w:t>
      </w:r>
      <w:r w:rsidRPr="00981F70">
        <w:rPr>
          <w:b/>
          <w:bCs/>
          <w:highlight w:val="cyan"/>
          <w:u w:val="single"/>
        </w:rPr>
        <w:t>Indo-Pacific</w:t>
      </w:r>
      <w:r w:rsidRPr="00981F70">
        <w:rPr>
          <w:sz w:val="16"/>
        </w:rPr>
        <w:t xml:space="preserve">, Africa, and Latin America. </w:t>
      </w:r>
      <w:r w:rsidRPr="00981F70">
        <w:rPr>
          <w:highlight w:val="cyan"/>
          <w:u w:val="single"/>
        </w:rPr>
        <w:t>In</w:t>
      </w:r>
      <w:r w:rsidRPr="00981F70">
        <w:rPr>
          <w:u w:val="single"/>
        </w:rPr>
        <w:t xml:space="preserve"> a situation of </w:t>
      </w:r>
      <w:r w:rsidRPr="00981F70">
        <w:rPr>
          <w:b/>
          <w:bCs/>
          <w:sz w:val="24"/>
          <w:szCs w:val="24"/>
          <w:highlight w:val="cyan"/>
          <w:u w:val="single"/>
        </w:rPr>
        <w:t xml:space="preserve">finite </w:t>
      </w:r>
      <w:r w:rsidRPr="00981F70">
        <w:rPr>
          <w:b/>
          <w:bCs/>
          <w:highlight w:val="cyan"/>
          <w:u w:val="single"/>
        </w:rPr>
        <w:t>U.S. policymaker</w:t>
      </w:r>
      <w:r w:rsidRPr="00981F70">
        <w:rPr>
          <w:highlight w:val="cyan"/>
          <w:u w:val="single"/>
        </w:rPr>
        <w:t xml:space="preserve"> </w:t>
      </w:r>
      <w:r w:rsidRPr="00981F70">
        <w:rPr>
          <w:b/>
          <w:bCs/>
          <w:highlight w:val="cyan"/>
          <w:u w:val="single"/>
        </w:rPr>
        <w:t>attention</w:t>
      </w:r>
      <w:r w:rsidRPr="00981F70">
        <w:rPr>
          <w:u w:val="single"/>
        </w:rPr>
        <w:t xml:space="preserve"> and </w:t>
      </w:r>
      <w:r w:rsidRPr="00981F70">
        <w:rPr>
          <w:b/>
          <w:bCs/>
          <w:u w:val="single"/>
        </w:rPr>
        <w:t>resources</w:t>
      </w:r>
      <w:r w:rsidRPr="00981F70">
        <w:rPr>
          <w:highlight w:val="cyan"/>
          <w:u w:val="single"/>
        </w:rPr>
        <w:t>,</w:t>
      </w:r>
      <w:r w:rsidRPr="00981F70">
        <w:rPr>
          <w:u w:val="single"/>
        </w:rPr>
        <w:t xml:space="preserve"> the </w:t>
      </w:r>
      <w:r w:rsidRPr="00981F70">
        <w:rPr>
          <w:highlight w:val="cyan"/>
          <w:u w:val="single"/>
        </w:rPr>
        <w:t xml:space="preserve">Arctic </w:t>
      </w:r>
      <w:r w:rsidRPr="00981F70">
        <w:rPr>
          <w:b/>
          <w:bCs/>
          <w:highlight w:val="cyan"/>
          <w:u w:val="single"/>
        </w:rPr>
        <w:t>competes</w:t>
      </w:r>
      <w:r w:rsidRPr="00981F70">
        <w:rPr>
          <w:highlight w:val="cyan"/>
          <w:u w:val="single"/>
        </w:rPr>
        <w:t xml:space="preserve"> with</w:t>
      </w:r>
      <w:r w:rsidRPr="00981F70">
        <w:rPr>
          <w:u w:val="single"/>
        </w:rPr>
        <w:t xml:space="preserve"> these </w:t>
      </w:r>
      <w:r w:rsidRPr="00981F70">
        <w:rPr>
          <w:highlight w:val="cyan"/>
          <w:u w:val="single"/>
        </w:rPr>
        <w:t>other regions</w:t>
      </w:r>
      <w:r w:rsidRPr="00981F70">
        <w:rPr>
          <w:u w:val="single"/>
        </w:rPr>
        <w:t xml:space="preserve"> for </w:t>
      </w:r>
      <w:r w:rsidRPr="00981F70">
        <w:rPr>
          <w:b/>
          <w:bCs/>
          <w:u w:val="single"/>
        </w:rPr>
        <w:t>attention</w:t>
      </w:r>
      <w:r w:rsidRPr="00981F70">
        <w:rPr>
          <w:u w:val="single"/>
        </w:rPr>
        <w:t xml:space="preserve"> and </w:t>
      </w:r>
      <w:r w:rsidRPr="00981F70">
        <w:rPr>
          <w:b/>
          <w:bCs/>
          <w:u w:val="single"/>
        </w:rPr>
        <w:t>resources</w:t>
      </w:r>
      <w:r w:rsidRPr="00981F70">
        <w:rPr>
          <w:u w:val="single"/>
        </w:rPr>
        <w:t>.</w:t>
      </w:r>
      <w:r w:rsidRPr="00981F70">
        <w:rPr>
          <w:sz w:val="16"/>
        </w:rPr>
        <w:t xml:space="preserve"> Some observers argue that the United States is not allocating sufficient attention or resources to defend and promote its interests in the Arctic.133 A September 2023 Government Accountability Office (GAO) report stated</w:t>
      </w:r>
    </w:p>
    <w:p w14:paraId="6B29B437" w14:textId="77777777" w:rsidR="003E304E" w:rsidRPr="00981F70" w:rsidRDefault="003E304E" w:rsidP="003E304E">
      <w:pPr>
        <w:rPr>
          <w:sz w:val="16"/>
        </w:rPr>
      </w:pPr>
      <w:r w:rsidRPr="00981F70">
        <w:rPr>
          <w:sz w:val="16"/>
        </w:rPr>
        <w:t xml:space="preserve">Management roles for advancing U.S. Arctic priorities span the </w:t>
      </w:r>
      <w:r w:rsidRPr="00981F70">
        <w:rPr>
          <w:sz w:val="16"/>
          <w:szCs w:val="16"/>
        </w:rPr>
        <w:t>federal government…. While many federal entities engage with foreign partners on Arctic issues, the Department of State serves as the lead</w:t>
      </w:r>
      <w:r w:rsidRPr="00981F70">
        <w:t xml:space="preserve"> </w:t>
      </w:r>
      <w:r w:rsidRPr="00981F70">
        <w:rPr>
          <w:sz w:val="16"/>
        </w:rPr>
        <w:t>for</w:t>
      </w:r>
      <w:r w:rsidRPr="00981F70">
        <w:rPr>
          <w:u w:val="single"/>
        </w:rPr>
        <w:t xml:space="preserve"> </w:t>
      </w:r>
      <w:r w:rsidRPr="00981F70">
        <w:rPr>
          <w:b/>
          <w:bCs/>
          <w:highlight w:val="cyan"/>
          <w:u w:val="single"/>
        </w:rPr>
        <w:t>Arctic diplomacy efforts</w:t>
      </w:r>
      <w:r w:rsidRPr="00981F70">
        <w:rPr>
          <w:sz w:val="16"/>
        </w:rPr>
        <w:t xml:space="preserve">…. </w:t>
      </w:r>
    </w:p>
    <w:p w14:paraId="39F3A1F5" w14:textId="77777777" w:rsidR="003E304E" w:rsidRPr="00981F70" w:rsidRDefault="003E304E" w:rsidP="003E304E">
      <w:pPr>
        <w:rPr>
          <w:sz w:val="16"/>
        </w:rPr>
      </w:pPr>
      <w:r w:rsidRPr="00981F70">
        <w:rPr>
          <w:sz w:val="16"/>
        </w:rPr>
        <w:t xml:space="preserve">Stakeholders identified five factors that facilitated and five factors that hindered the federal government’s management of U.S. Arctic priorities. For example, stakeholders identified </w:t>
      </w:r>
      <w:r w:rsidRPr="00981F70">
        <w:rPr>
          <w:u w:val="single"/>
        </w:rPr>
        <w:t xml:space="preserve">U.S. Arctic </w:t>
      </w:r>
      <w:r w:rsidRPr="00981F70">
        <w:rPr>
          <w:b/>
          <w:bCs/>
          <w:highlight w:val="cyan"/>
          <w:u w:val="single"/>
        </w:rPr>
        <w:t>expertise</w:t>
      </w:r>
      <w:r w:rsidRPr="00981F70">
        <w:rPr>
          <w:u w:val="single"/>
        </w:rPr>
        <w:t xml:space="preserve"> and </w:t>
      </w:r>
      <w:r w:rsidRPr="00981F70">
        <w:rPr>
          <w:b/>
          <w:bCs/>
          <w:highlight w:val="cyan"/>
          <w:u w:val="single"/>
        </w:rPr>
        <w:t>engagement</w:t>
      </w:r>
      <w:r w:rsidRPr="00981F70">
        <w:rPr>
          <w:sz w:val="16"/>
        </w:rPr>
        <w:t xml:space="preserve"> as factors that </w:t>
      </w:r>
      <w:r w:rsidRPr="00981F70">
        <w:rPr>
          <w:highlight w:val="cyan"/>
          <w:u w:val="single"/>
        </w:rPr>
        <w:t>facilitated</w:t>
      </w:r>
      <w:r w:rsidRPr="00981F70">
        <w:rPr>
          <w:sz w:val="16"/>
        </w:rPr>
        <w:t xml:space="preserve"> its </w:t>
      </w:r>
      <w:r w:rsidRPr="00981F70">
        <w:rPr>
          <w:highlight w:val="cyan"/>
          <w:u w:val="single"/>
        </w:rPr>
        <w:t>influence</w:t>
      </w:r>
      <w:r w:rsidRPr="00981F70">
        <w:rPr>
          <w:sz w:val="16"/>
        </w:rPr>
        <w:t xml:space="preserve"> in the Arctic Council. However, some stakeholders said that the Arctic Executive Steering Committee and the broader federal government face various challenges related to </w:t>
      </w:r>
      <w:r w:rsidRPr="00981F70">
        <w:rPr>
          <w:b/>
          <w:bCs/>
          <w:highlight w:val="cyan"/>
          <w:u w:val="single"/>
        </w:rPr>
        <w:t>interagency coordination</w:t>
      </w:r>
      <w:r w:rsidRPr="00981F70">
        <w:rPr>
          <w:sz w:val="16"/>
        </w:rPr>
        <w:t xml:space="preserve"> that </w:t>
      </w:r>
      <w:r w:rsidRPr="00981F70">
        <w:rPr>
          <w:b/>
          <w:bCs/>
          <w:highlight w:val="cyan"/>
          <w:u w:val="single"/>
        </w:rPr>
        <w:t>hinder implementation</w:t>
      </w:r>
      <w:r w:rsidRPr="00981F70">
        <w:rPr>
          <w:sz w:val="16"/>
        </w:rPr>
        <w:t xml:space="preserve"> of U.S. Arctic priorities outlined in the [October] 2022 [Arctic] strategy.</w:t>
      </w:r>
    </w:p>
    <w:p w14:paraId="52991722" w14:textId="77777777" w:rsidR="003E304E" w:rsidRPr="00981F70" w:rsidRDefault="003E304E" w:rsidP="003E304E">
      <w:pPr>
        <w:rPr>
          <w:sz w:val="16"/>
        </w:rPr>
      </w:pPr>
      <w:r w:rsidRPr="00981F70">
        <w:rPr>
          <w:sz w:val="16"/>
        </w:rPr>
        <w:t xml:space="preserve">Stakeholders identified three factors pertaining to State’s structures that facilitated and two factors that hindered State’s management of U.S. Arctic priorities. For example, stakeholders identified continuity within the Senior Arctic Official position and supporting office as a factor that has deepened </w:t>
      </w:r>
      <w:r w:rsidRPr="00981F70">
        <w:rPr>
          <w:b/>
          <w:bCs/>
          <w:highlight w:val="cyan"/>
          <w:u w:val="single"/>
        </w:rPr>
        <w:t>institutional knowledge</w:t>
      </w:r>
      <w:r w:rsidRPr="00981F70">
        <w:rPr>
          <w:sz w:val="16"/>
        </w:rPr>
        <w:t xml:space="preserve"> for Arctic Council work, facilitating </w:t>
      </w:r>
      <w:r w:rsidRPr="00981F70">
        <w:rPr>
          <w:u w:val="single"/>
        </w:rPr>
        <w:t>efforts to</w:t>
      </w:r>
      <w:r w:rsidRPr="00981F70">
        <w:rPr>
          <w:sz w:val="16"/>
        </w:rPr>
        <w:t xml:space="preserve"> </w:t>
      </w:r>
      <w:r w:rsidRPr="00981F70">
        <w:rPr>
          <w:u w:val="single"/>
        </w:rPr>
        <w:t>promote U.S. priorities</w:t>
      </w:r>
      <w:r w:rsidRPr="00981F70">
        <w:rPr>
          <w:sz w:val="16"/>
        </w:rPr>
        <w:t xml:space="preserve">. However, some stakeholders identified </w:t>
      </w:r>
      <w:r w:rsidRPr="00981F70">
        <w:rPr>
          <w:b/>
          <w:bCs/>
          <w:highlight w:val="cyan"/>
          <w:u w:val="single"/>
        </w:rPr>
        <w:t>gaps in leadership</w:t>
      </w:r>
      <w:r w:rsidRPr="00981F70">
        <w:rPr>
          <w:sz w:val="16"/>
        </w:rPr>
        <w:t xml:space="preserve"> and limited </w:t>
      </w:r>
      <w:r w:rsidRPr="00981F70">
        <w:rPr>
          <w:b/>
          <w:bCs/>
          <w:highlight w:val="cyan"/>
          <w:u w:val="single"/>
        </w:rPr>
        <w:t>convening authority</w:t>
      </w:r>
      <w:r w:rsidRPr="00981F70">
        <w:rPr>
          <w:sz w:val="16"/>
        </w:rPr>
        <w:t xml:space="preserve"> as factors that had </w:t>
      </w:r>
      <w:r w:rsidRPr="00981F70">
        <w:rPr>
          <w:highlight w:val="cyan"/>
          <w:u w:val="single"/>
        </w:rPr>
        <w:t>hindered</w:t>
      </w:r>
      <w:r w:rsidRPr="00981F70">
        <w:rPr>
          <w:u w:val="single"/>
        </w:rPr>
        <w:t xml:space="preserve"> management</w:t>
      </w:r>
      <w:r w:rsidRPr="00981F70">
        <w:rPr>
          <w:sz w:val="16"/>
        </w:rPr>
        <w:t xml:space="preserve">. Many stakeholders viewed the announcement of the Ambassador-at-Large for the Arctic Region position positively but identified elements </w:t>
      </w:r>
      <w:r w:rsidRPr="00981F70">
        <w:rPr>
          <w:u w:val="single"/>
        </w:rPr>
        <w:t>State</w:t>
      </w:r>
      <w:r w:rsidRPr="00981F70">
        <w:rPr>
          <w:sz w:val="16"/>
        </w:rPr>
        <w:t xml:space="preserve"> and the new Ambassador should consider </w:t>
      </w:r>
      <w:r w:rsidRPr="00981F70">
        <w:rPr>
          <w:rStyle w:val="StyleUnderline"/>
          <w:highlight w:val="cyan"/>
        </w:rPr>
        <w:t>to</w:t>
      </w:r>
      <w:r w:rsidRPr="00981F70">
        <w:rPr>
          <w:sz w:val="16"/>
          <w:highlight w:val="cyan"/>
        </w:rPr>
        <w:t xml:space="preserve"> </w:t>
      </w:r>
      <w:r w:rsidRPr="00981F70">
        <w:rPr>
          <w:highlight w:val="cyan"/>
          <w:u w:val="single"/>
        </w:rPr>
        <w:t>manage</w:t>
      </w:r>
      <w:r w:rsidRPr="00981F70">
        <w:rPr>
          <w:sz w:val="16"/>
        </w:rPr>
        <w:t xml:space="preserve"> U.S. </w:t>
      </w:r>
      <w:r w:rsidRPr="00981F70">
        <w:rPr>
          <w:u w:val="single"/>
        </w:rPr>
        <w:t xml:space="preserve">Arctic </w:t>
      </w:r>
      <w:r w:rsidRPr="00981F70">
        <w:rPr>
          <w:highlight w:val="cyan"/>
          <w:u w:val="single"/>
        </w:rPr>
        <w:t>priorities</w:t>
      </w:r>
      <w:r w:rsidRPr="00981F70">
        <w:rPr>
          <w:sz w:val="16"/>
        </w:rPr>
        <w:t xml:space="preserve"> successfully going forward. These elements include consistency in position and title, a formalized office structure, clarity of Ambassador’s role within the department, and greater authority to coordinate with all the relevant bureaus across the department.134</w:t>
      </w:r>
    </w:p>
    <w:p w14:paraId="5619591A" w14:textId="77777777" w:rsidR="003E304E" w:rsidRPr="00981F70" w:rsidRDefault="003E304E" w:rsidP="003E304E">
      <w:pPr>
        <w:rPr>
          <w:rStyle w:val="Style13ptBold"/>
          <w:b w:val="0"/>
          <w:bCs w:val="0"/>
          <w:sz w:val="16"/>
        </w:rPr>
      </w:pPr>
    </w:p>
    <w:p w14:paraId="257C2DE9" w14:textId="77777777" w:rsidR="003E304E" w:rsidRPr="00981F70" w:rsidRDefault="003E304E" w:rsidP="003E304E">
      <w:pPr>
        <w:pStyle w:val="Heading4"/>
        <w:rPr>
          <w:rStyle w:val="Style13ptBold"/>
          <w:rFonts w:cs="Arial"/>
          <w:b/>
          <w:bCs w:val="0"/>
        </w:rPr>
      </w:pPr>
      <w:r w:rsidRPr="00981F70">
        <w:rPr>
          <w:rStyle w:val="Style13ptBold"/>
          <w:rFonts w:cs="Arial"/>
          <w:b/>
          <w:bCs w:val="0"/>
        </w:rPr>
        <w:t xml:space="preserve">Extinction: Indo-Pak war causes </w:t>
      </w:r>
      <w:r w:rsidRPr="00981F70">
        <w:rPr>
          <w:rStyle w:val="Style13ptBold"/>
          <w:rFonts w:cs="Arial"/>
          <w:b/>
          <w:bCs w:val="0"/>
          <w:u w:val="single"/>
        </w:rPr>
        <w:t>nuclear winter</w:t>
      </w:r>
      <w:r w:rsidRPr="00981F70">
        <w:rPr>
          <w:rStyle w:val="Style13ptBold"/>
          <w:rFonts w:cs="Arial"/>
          <w:b/>
          <w:bCs w:val="0"/>
        </w:rPr>
        <w:t>.</w:t>
      </w:r>
    </w:p>
    <w:p w14:paraId="27FA19F7" w14:textId="77777777" w:rsidR="003E304E" w:rsidRPr="00981F70" w:rsidRDefault="003E304E" w:rsidP="003E304E">
      <w:r w:rsidRPr="00981F70">
        <w:rPr>
          <w:rStyle w:val="Style13ptBold"/>
        </w:rPr>
        <w:t xml:space="preserve">Robock &amp; Xia ’25 </w:t>
      </w:r>
      <w:r w:rsidRPr="00981F70">
        <w:t>[Alan Robock, Distinguished Professor in Environmental Sciences at Rutgers, PhD and Lili Xia, Assistant Research Professor at Atmospheric Science Group Department at Rutgers, PhD; May 8, 2025. “India and Pakistan Remind Us We Need to Stop the Risk of Nuclear War.” Scientific American. https://www.scientificamerican.com/article/india-and-pakistan-remind-us-we-need-to-stop-the-risk-of-nuclear-war; mgm]</w:t>
      </w:r>
    </w:p>
    <w:p w14:paraId="40C2D5CC" w14:textId="77777777" w:rsidR="003E304E" w:rsidRPr="00981F70" w:rsidRDefault="003E304E" w:rsidP="003E304E">
      <w:pPr>
        <w:rPr>
          <w:b/>
          <w:bCs/>
          <w:u w:val="single"/>
        </w:rPr>
      </w:pPr>
      <w:r w:rsidRPr="00981F70">
        <w:rPr>
          <w:sz w:val="16"/>
        </w:rPr>
        <w:t xml:space="preserve">We are living in a scary time. After a terrorist attack that killed at least 26 people, mostly Indian tourists, in Kashmir in April, </w:t>
      </w:r>
      <w:r w:rsidRPr="00981F70">
        <w:rPr>
          <w:highlight w:val="cyan"/>
          <w:u w:val="single"/>
        </w:rPr>
        <w:t>India</w:t>
      </w:r>
      <w:r w:rsidRPr="00981F70">
        <w:rPr>
          <w:sz w:val="16"/>
        </w:rPr>
        <w:t xml:space="preserve"> blamed the attack on </w:t>
      </w:r>
      <w:r w:rsidRPr="00981F70">
        <w:rPr>
          <w:highlight w:val="cyan"/>
          <w:u w:val="single"/>
        </w:rPr>
        <w:t>Pakistan</w:t>
      </w:r>
      <w:r w:rsidRPr="00981F70">
        <w:rPr>
          <w:sz w:val="16"/>
        </w:rPr>
        <w:t xml:space="preserve">, threatened to cut off that nation’s water supplies and followed up in May with </w:t>
      </w:r>
      <w:r w:rsidRPr="00981F70">
        <w:rPr>
          <w:u w:val="single"/>
        </w:rPr>
        <w:t>airstrikes</w:t>
      </w:r>
      <w:r w:rsidRPr="00981F70">
        <w:rPr>
          <w:sz w:val="16"/>
        </w:rPr>
        <w:t xml:space="preserve">. </w:t>
      </w:r>
      <w:r w:rsidRPr="00981F70">
        <w:rPr>
          <w:u w:val="single"/>
        </w:rPr>
        <w:t>Pakistan</w:t>
      </w:r>
      <w:r w:rsidRPr="00981F70">
        <w:rPr>
          <w:sz w:val="16"/>
        </w:rPr>
        <w:t xml:space="preserve"> has promised a “measured but </w:t>
      </w:r>
      <w:r w:rsidRPr="00981F70">
        <w:rPr>
          <w:u w:val="single"/>
        </w:rPr>
        <w:t>forceful response</w:t>
      </w:r>
      <w:r w:rsidRPr="00981F70">
        <w:rPr>
          <w:sz w:val="16"/>
        </w:rPr>
        <w:t xml:space="preserve">,” </w:t>
      </w:r>
      <w:r w:rsidRPr="00981F70">
        <w:rPr>
          <w:highlight w:val="cyan"/>
          <w:u w:val="single"/>
        </w:rPr>
        <w:t>threatening</w:t>
      </w:r>
      <w:r w:rsidRPr="00981F70">
        <w:rPr>
          <w:sz w:val="16"/>
        </w:rPr>
        <w:t xml:space="preserve"> a </w:t>
      </w:r>
      <w:r w:rsidRPr="00981F70">
        <w:rPr>
          <w:highlight w:val="cyan"/>
          <w:u w:val="single"/>
        </w:rPr>
        <w:t xml:space="preserve">wider war </w:t>
      </w:r>
      <w:r w:rsidRPr="00981F70">
        <w:rPr>
          <w:b/>
          <w:bCs/>
          <w:highlight w:val="cyan"/>
          <w:u w:val="single"/>
        </w:rPr>
        <w:t>endangering everyone</w:t>
      </w:r>
      <w:r w:rsidRPr="00981F70">
        <w:rPr>
          <w:b/>
          <w:bCs/>
          <w:u w:val="single"/>
        </w:rPr>
        <w:t>.</w:t>
      </w:r>
    </w:p>
    <w:p w14:paraId="0D90CE60" w14:textId="77777777" w:rsidR="003E304E" w:rsidRPr="00981F70" w:rsidRDefault="003E304E" w:rsidP="003E304E">
      <w:pPr>
        <w:rPr>
          <w:b/>
          <w:bCs/>
          <w:u w:val="single"/>
        </w:rPr>
      </w:pPr>
      <w:r w:rsidRPr="00981F70">
        <w:rPr>
          <w:sz w:val="16"/>
        </w:rPr>
        <w:t xml:space="preserve">India and Pakistan each have about 170 nuclear weapons. A </w:t>
      </w:r>
      <w:r w:rsidRPr="00981F70">
        <w:rPr>
          <w:b/>
          <w:bCs/>
          <w:highlight w:val="cyan"/>
          <w:u w:val="single"/>
        </w:rPr>
        <w:t>nuclear war</w:t>
      </w:r>
      <w:r w:rsidRPr="00981F70">
        <w:rPr>
          <w:highlight w:val="cyan"/>
          <w:u w:val="single"/>
        </w:rPr>
        <w:t xml:space="preserve"> </w:t>
      </w:r>
      <w:r w:rsidRPr="00981F70">
        <w:rPr>
          <w:u w:val="single"/>
        </w:rPr>
        <w:t xml:space="preserve">between India and Pakistan would </w:t>
      </w:r>
      <w:r w:rsidRPr="00981F70">
        <w:rPr>
          <w:highlight w:val="cyan"/>
          <w:u w:val="single"/>
        </w:rPr>
        <w:t>produce</w:t>
      </w:r>
      <w:r w:rsidRPr="00981F70">
        <w:rPr>
          <w:u w:val="single"/>
        </w:rPr>
        <w:t xml:space="preserve"> </w:t>
      </w:r>
      <w:r w:rsidRPr="00981F70">
        <w:rPr>
          <w:b/>
          <w:bCs/>
          <w:highlight w:val="cyan"/>
          <w:u w:val="single"/>
        </w:rPr>
        <w:t>smoke</w:t>
      </w:r>
      <w:r w:rsidRPr="00981F70">
        <w:rPr>
          <w:u w:val="single"/>
        </w:rPr>
        <w:t xml:space="preserve"> from </w:t>
      </w:r>
      <w:r w:rsidRPr="00981F70">
        <w:rPr>
          <w:b/>
          <w:bCs/>
          <w:u w:val="single"/>
        </w:rPr>
        <w:t>fires</w:t>
      </w:r>
      <w:r w:rsidRPr="00981F70">
        <w:rPr>
          <w:u w:val="single"/>
        </w:rPr>
        <w:t xml:space="preserve"> in </w:t>
      </w:r>
      <w:r w:rsidRPr="00981F70">
        <w:rPr>
          <w:b/>
          <w:bCs/>
          <w:u w:val="single"/>
        </w:rPr>
        <w:t>cities</w:t>
      </w:r>
      <w:r w:rsidRPr="00981F70">
        <w:rPr>
          <w:u w:val="single"/>
        </w:rPr>
        <w:t xml:space="preserve"> and </w:t>
      </w:r>
      <w:r w:rsidRPr="00981F70">
        <w:rPr>
          <w:b/>
          <w:bCs/>
          <w:u w:val="single"/>
        </w:rPr>
        <w:t>industrial</w:t>
      </w:r>
      <w:r w:rsidRPr="00981F70">
        <w:rPr>
          <w:u w:val="single"/>
        </w:rPr>
        <w:t xml:space="preserve"> </w:t>
      </w:r>
      <w:r w:rsidRPr="00981F70">
        <w:rPr>
          <w:b/>
          <w:bCs/>
          <w:u w:val="single"/>
        </w:rPr>
        <w:t>areas</w:t>
      </w:r>
      <w:r w:rsidRPr="00981F70">
        <w:rPr>
          <w:sz w:val="16"/>
        </w:rPr>
        <w:t xml:space="preserve">. That smoke would </w:t>
      </w:r>
      <w:r w:rsidRPr="00981F70">
        <w:rPr>
          <w:highlight w:val="cyan"/>
          <w:u w:val="single"/>
        </w:rPr>
        <w:t xml:space="preserve">rise into the </w:t>
      </w:r>
      <w:r w:rsidRPr="00981F70">
        <w:rPr>
          <w:b/>
          <w:bCs/>
          <w:highlight w:val="cyan"/>
          <w:u w:val="single"/>
        </w:rPr>
        <w:t>stratosphere</w:t>
      </w:r>
      <w:r w:rsidRPr="00981F70">
        <w:rPr>
          <w:sz w:val="16"/>
        </w:rPr>
        <w:t xml:space="preserve">, the atmospheric layer above the troposphere where we live, which has </w:t>
      </w:r>
      <w:r w:rsidRPr="00981F70">
        <w:rPr>
          <w:u w:val="single"/>
        </w:rPr>
        <w:t>no rain to wash out the smoke</w:t>
      </w:r>
      <w:r w:rsidRPr="00981F70">
        <w:rPr>
          <w:sz w:val="16"/>
        </w:rPr>
        <w:t xml:space="preserve">. Our research has found that the </w:t>
      </w:r>
      <w:r w:rsidRPr="00981F70">
        <w:rPr>
          <w:highlight w:val="cyan"/>
          <w:u w:val="single"/>
        </w:rPr>
        <w:t>smoke</w:t>
      </w:r>
      <w:r w:rsidRPr="00981F70">
        <w:rPr>
          <w:u w:val="single"/>
        </w:rPr>
        <w:t xml:space="preserve"> would </w:t>
      </w:r>
      <w:r w:rsidRPr="00981F70">
        <w:rPr>
          <w:b/>
          <w:bCs/>
          <w:highlight w:val="cyan"/>
          <w:u w:val="single"/>
        </w:rPr>
        <w:t>block out the sun</w:t>
      </w:r>
      <w:r w:rsidRPr="00981F70">
        <w:rPr>
          <w:b/>
          <w:bCs/>
          <w:u w:val="single"/>
        </w:rPr>
        <w:t xml:space="preserve">, making it </w:t>
      </w:r>
      <w:r w:rsidRPr="00981F70">
        <w:rPr>
          <w:b/>
          <w:bCs/>
          <w:highlight w:val="cyan"/>
          <w:u w:val="single"/>
        </w:rPr>
        <w:t>cold</w:t>
      </w:r>
      <w:r w:rsidRPr="00981F70">
        <w:rPr>
          <w:u w:val="single"/>
        </w:rPr>
        <w:t xml:space="preserve">, </w:t>
      </w:r>
      <w:r w:rsidRPr="00981F70">
        <w:rPr>
          <w:b/>
          <w:bCs/>
          <w:highlight w:val="cyan"/>
          <w:u w:val="single"/>
        </w:rPr>
        <w:t>dark</w:t>
      </w:r>
      <w:r w:rsidRPr="00981F70">
        <w:rPr>
          <w:u w:val="single"/>
        </w:rPr>
        <w:t xml:space="preserve"> and </w:t>
      </w:r>
      <w:r w:rsidRPr="00981F70">
        <w:rPr>
          <w:b/>
          <w:bCs/>
          <w:highlight w:val="cyan"/>
          <w:u w:val="single"/>
        </w:rPr>
        <w:t>dry</w:t>
      </w:r>
      <w:r w:rsidRPr="00981F70">
        <w:rPr>
          <w:u w:val="single"/>
        </w:rPr>
        <w:t xml:space="preserve"> at </w:t>
      </w:r>
      <w:r w:rsidRPr="00981F70">
        <w:rPr>
          <w:b/>
          <w:bCs/>
          <w:u w:val="single"/>
        </w:rPr>
        <w:t>Earth’s</w:t>
      </w:r>
      <w:r w:rsidRPr="00981F70">
        <w:rPr>
          <w:u w:val="single"/>
        </w:rPr>
        <w:t xml:space="preserve"> </w:t>
      </w:r>
      <w:r w:rsidRPr="00981F70">
        <w:rPr>
          <w:b/>
          <w:bCs/>
          <w:u w:val="single"/>
        </w:rPr>
        <w:t>surface</w:t>
      </w:r>
      <w:r w:rsidRPr="00981F70">
        <w:rPr>
          <w:u w:val="single"/>
        </w:rPr>
        <w:t xml:space="preserve">, </w:t>
      </w:r>
      <w:r w:rsidRPr="00981F70">
        <w:rPr>
          <w:highlight w:val="cyan"/>
          <w:u w:val="single"/>
        </w:rPr>
        <w:t>choking ag</w:t>
      </w:r>
      <w:r w:rsidRPr="00981F70">
        <w:rPr>
          <w:u w:val="single"/>
        </w:rPr>
        <w:t xml:space="preserve">riculture </w:t>
      </w:r>
      <w:r w:rsidRPr="00981F70">
        <w:rPr>
          <w:sz w:val="16"/>
        </w:rPr>
        <w:t xml:space="preserve">for five years or more </w:t>
      </w:r>
      <w:r w:rsidRPr="00981F70">
        <w:rPr>
          <w:u w:val="single"/>
        </w:rPr>
        <w:t>around the world</w:t>
      </w:r>
      <w:r w:rsidRPr="00981F70">
        <w:rPr>
          <w:sz w:val="16"/>
        </w:rPr>
        <w:t xml:space="preserve">. The result would be </w:t>
      </w:r>
      <w:r w:rsidRPr="00981F70">
        <w:rPr>
          <w:b/>
          <w:bCs/>
          <w:highlight w:val="cyan"/>
          <w:u w:val="single"/>
        </w:rPr>
        <w:t>global famine.</w:t>
      </w:r>
    </w:p>
    <w:p w14:paraId="0749F57F" w14:textId="77777777" w:rsidR="003E304E" w:rsidRPr="00981F70" w:rsidRDefault="003E304E" w:rsidP="003E304E">
      <w:pPr>
        <w:rPr>
          <w:sz w:val="16"/>
        </w:rPr>
      </w:pPr>
      <w:r w:rsidRPr="00981F70">
        <w:rPr>
          <w:sz w:val="16"/>
        </w:rPr>
        <w:t xml:space="preserve">Like it or not, </w:t>
      </w:r>
      <w:r w:rsidRPr="00981F70">
        <w:rPr>
          <w:u w:val="single"/>
        </w:rPr>
        <w:t>humanity</w:t>
      </w:r>
      <w:r w:rsidRPr="00981F70">
        <w:rPr>
          <w:sz w:val="16"/>
        </w:rPr>
        <w:t xml:space="preserve"> still has a </w:t>
      </w:r>
      <w:r w:rsidRPr="00981F70">
        <w:rPr>
          <w:b/>
          <w:bCs/>
          <w:u w:val="single"/>
        </w:rPr>
        <w:t>nuclear</w:t>
      </w:r>
      <w:r w:rsidRPr="00981F70">
        <w:rPr>
          <w:u w:val="single"/>
        </w:rPr>
        <w:t xml:space="preserve"> </w:t>
      </w:r>
      <w:r w:rsidRPr="00981F70">
        <w:rPr>
          <w:b/>
          <w:bCs/>
          <w:u w:val="single"/>
        </w:rPr>
        <w:t>dagger</w:t>
      </w:r>
      <w:r w:rsidRPr="00981F70">
        <w:rPr>
          <w:u w:val="single"/>
        </w:rPr>
        <w:t xml:space="preserve"> pointed at its throat</w:t>
      </w:r>
      <w:r w:rsidRPr="00981F70">
        <w:rPr>
          <w:sz w:val="16"/>
        </w:rPr>
        <w:t>. But there is another choice that starts with the U.S. If we take our land-based missiles off their hair-trigger alerts and negotiate with Russia to reduce our nuclear arsenal, we could set an example for the rest of the world. If we eventually sign the Treaty on the Prohibition of Nuclear Weapons, the U.S. could provide an example to Iran and other nations with an interest in building their own nuclear arsenal.</w:t>
      </w:r>
    </w:p>
    <w:p w14:paraId="3B5BBA97" w14:textId="77777777" w:rsidR="003E304E" w:rsidRPr="00981F70" w:rsidRDefault="003E304E" w:rsidP="003E304E">
      <w:pPr>
        <w:rPr>
          <w:sz w:val="16"/>
        </w:rPr>
      </w:pPr>
      <w:r w:rsidRPr="00981F70">
        <w:rPr>
          <w:sz w:val="16"/>
        </w:rPr>
        <w:t xml:space="preserve">The alternatives are terrifying. One of us (Robock) published an article in Scientific American 15 years ago describing how a </w:t>
      </w:r>
      <w:r w:rsidRPr="00981F70">
        <w:rPr>
          <w:rStyle w:val="StyleUnderline"/>
          <w:highlight w:val="cyan"/>
        </w:rPr>
        <w:t>war</w:t>
      </w:r>
      <w:r w:rsidRPr="00981F70">
        <w:rPr>
          <w:sz w:val="16"/>
        </w:rPr>
        <w:t xml:space="preserve"> in South Asia, like the one now possible </w:t>
      </w:r>
      <w:r w:rsidRPr="00981F70">
        <w:rPr>
          <w:rStyle w:val="StyleUnderline"/>
          <w:highlight w:val="cyan"/>
        </w:rPr>
        <w:t>between</w:t>
      </w:r>
      <w:r w:rsidRPr="00981F70">
        <w:rPr>
          <w:sz w:val="16"/>
        </w:rPr>
        <w:t xml:space="preserve"> </w:t>
      </w:r>
      <w:r w:rsidRPr="00981F70">
        <w:rPr>
          <w:highlight w:val="cyan"/>
          <w:u w:val="single"/>
        </w:rPr>
        <w:t>India and Pakistan</w:t>
      </w:r>
      <w:r w:rsidRPr="00981F70">
        <w:rPr>
          <w:sz w:val="16"/>
        </w:rPr>
        <w:t xml:space="preserve">, could </w:t>
      </w:r>
      <w:r w:rsidRPr="00981F70">
        <w:rPr>
          <w:rStyle w:val="StyleUnderline"/>
          <w:highlight w:val="cyan"/>
        </w:rPr>
        <w:t>produce</w:t>
      </w:r>
      <w:r w:rsidRPr="00981F70">
        <w:rPr>
          <w:sz w:val="16"/>
        </w:rPr>
        <w:t xml:space="preserve"> </w:t>
      </w:r>
      <w:r w:rsidRPr="00981F70">
        <w:rPr>
          <w:b/>
          <w:bCs/>
          <w:highlight w:val="cyan"/>
          <w:u w:val="single"/>
        </w:rPr>
        <w:t>global</w:t>
      </w:r>
      <w:r w:rsidRPr="00981F70">
        <w:rPr>
          <w:highlight w:val="cyan"/>
          <w:u w:val="single"/>
        </w:rPr>
        <w:t xml:space="preserve"> </w:t>
      </w:r>
      <w:r w:rsidRPr="00981F70">
        <w:rPr>
          <w:b/>
          <w:bCs/>
          <w:highlight w:val="cyan"/>
          <w:u w:val="single"/>
        </w:rPr>
        <w:t>climate</w:t>
      </w:r>
      <w:r w:rsidRPr="00981F70">
        <w:rPr>
          <w:highlight w:val="cyan"/>
          <w:u w:val="single"/>
        </w:rPr>
        <w:t xml:space="preserve"> </w:t>
      </w:r>
      <w:r w:rsidRPr="00981F70">
        <w:rPr>
          <w:b/>
          <w:bCs/>
          <w:highlight w:val="cyan"/>
          <w:u w:val="single"/>
        </w:rPr>
        <w:t>change</w:t>
      </w:r>
      <w:r w:rsidRPr="00981F70">
        <w:rPr>
          <w:u w:val="single"/>
        </w:rPr>
        <w:t xml:space="preserve"> </w:t>
      </w:r>
      <w:r w:rsidRPr="00981F70">
        <w:rPr>
          <w:sz w:val="16"/>
        </w:rPr>
        <w:t xml:space="preserve">and </w:t>
      </w:r>
      <w:r w:rsidRPr="00981F70">
        <w:rPr>
          <w:highlight w:val="cyan"/>
          <w:u w:val="single"/>
        </w:rPr>
        <w:t>threaten</w:t>
      </w:r>
      <w:r w:rsidRPr="00981F70">
        <w:rPr>
          <w:sz w:val="16"/>
        </w:rPr>
        <w:t xml:space="preserve"> the world’s </w:t>
      </w:r>
      <w:r w:rsidRPr="00981F70">
        <w:rPr>
          <w:highlight w:val="cyan"/>
          <w:u w:val="single"/>
        </w:rPr>
        <w:t>food supply</w:t>
      </w:r>
      <w:r w:rsidRPr="00981F70">
        <w:rPr>
          <w:u w:val="single"/>
        </w:rPr>
        <w:t>, but</w:t>
      </w:r>
      <w:r w:rsidRPr="00981F70">
        <w:rPr>
          <w:sz w:val="16"/>
        </w:rPr>
        <w:t xml:space="preserve"> we did not know how </w:t>
      </w:r>
      <w:r w:rsidRPr="00981F70">
        <w:rPr>
          <w:b/>
          <w:bCs/>
          <w:u w:val="single"/>
        </w:rPr>
        <w:t>large</w:t>
      </w:r>
      <w:r w:rsidRPr="00981F70">
        <w:rPr>
          <w:sz w:val="16"/>
        </w:rPr>
        <w:t xml:space="preserve"> that </w:t>
      </w:r>
      <w:r w:rsidRPr="00981F70">
        <w:rPr>
          <w:b/>
          <w:bCs/>
          <w:u w:val="single"/>
        </w:rPr>
        <w:t>threat</w:t>
      </w:r>
      <w:r w:rsidRPr="00981F70">
        <w:rPr>
          <w:sz w:val="16"/>
        </w:rPr>
        <w:t xml:space="preserve"> would be. In the years since then we have calculated, for a range of smoke amounts released from nuclear war, the specific effects on agriculture in each nation. From there, we estimated how the people would fare under the assumption that their stored food was gone, trade was halted, and they kept the same agricultural activity. A </w:t>
      </w:r>
      <w:r w:rsidRPr="00981F70">
        <w:rPr>
          <w:rStyle w:val="StyleUnderline"/>
        </w:rPr>
        <w:t>nuclear war between India and Pakistan</w:t>
      </w:r>
      <w:r w:rsidRPr="00981F70">
        <w:rPr>
          <w:sz w:val="16"/>
        </w:rPr>
        <w:t xml:space="preserve"> could </w:t>
      </w:r>
      <w:r w:rsidRPr="00981F70">
        <w:rPr>
          <w:u w:val="single"/>
        </w:rPr>
        <w:t>kill</w:t>
      </w:r>
      <w:r w:rsidRPr="00981F70">
        <w:rPr>
          <w:sz w:val="16"/>
        </w:rPr>
        <w:t xml:space="preserve"> one to </w:t>
      </w:r>
      <w:r w:rsidRPr="00981F70">
        <w:rPr>
          <w:b/>
          <w:bCs/>
          <w:u w:val="single"/>
        </w:rPr>
        <w:t>two billion</w:t>
      </w:r>
      <w:r w:rsidRPr="00981F70">
        <w:rPr>
          <w:u w:val="single"/>
        </w:rPr>
        <w:t xml:space="preserve"> people</w:t>
      </w:r>
      <w:r w:rsidRPr="00981F70">
        <w:rPr>
          <w:sz w:val="16"/>
        </w:rPr>
        <w:t xml:space="preserve"> through starvation </w:t>
      </w:r>
      <w:r w:rsidRPr="00981F70">
        <w:rPr>
          <w:u w:val="single"/>
        </w:rPr>
        <w:t>in</w:t>
      </w:r>
      <w:r w:rsidRPr="00981F70">
        <w:rPr>
          <w:sz w:val="16"/>
        </w:rPr>
        <w:t xml:space="preserve"> the </w:t>
      </w:r>
      <w:r w:rsidRPr="00981F70">
        <w:rPr>
          <w:u w:val="single"/>
        </w:rPr>
        <w:t>two years</w:t>
      </w:r>
      <w:r w:rsidRPr="00981F70">
        <w:rPr>
          <w:sz w:val="16"/>
        </w:rPr>
        <w:t xml:space="preserve"> after the war.</w:t>
      </w:r>
    </w:p>
    <w:p w14:paraId="49120833" w14:textId="77777777" w:rsidR="003E304E" w:rsidRPr="00981F70" w:rsidRDefault="003E304E" w:rsidP="003E304E">
      <w:pPr>
        <w:rPr>
          <w:sz w:val="10"/>
          <w:szCs w:val="10"/>
        </w:rPr>
      </w:pPr>
      <w:r w:rsidRPr="00981F70">
        <w:rPr>
          <w:sz w:val="10"/>
          <w:szCs w:val="10"/>
        </w:rPr>
        <w:t>The U.S. and Russia have more than 8,000 nuclear weapons. A nuclear war between the U.S. and Russia could kill more than six billion people around the world in the following two years. The direct impacts of blast, radiation and fire on those attacked by nuclear weapons would be horrific, as we know from what happened in Hiroshima and Nagasaki during World War II, but 10 to 20 times more people would die from famine.</w:t>
      </w:r>
    </w:p>
    <w:p w14:paraId="53D16218" w14:textId="77777777" w:rsidR="003E304E" w:rsidRPr="00981F70" w:rsidRDefault="003E304E" w:rsidP="003E304E">
      <w:pPr>
        <w:rPr>
          <w:sz w:val="10"/>
          <w:szCs w:val="10"/>
        </w:rPr>
      </w:pPr>
      <w:r w:rsidRPr="00981F70">
        <w:rPr>
          <w:sz w:val="10"/>
          <w:szCs w:val="10"/>
        </w:rPr>
        <w:t>Many people assume that there will never be another nuclear war, since it has now been 80 years and several generations since the last one. They also have been told that nuclear deterrence must be maintained to keep us safe. Yet threats to use nuclear weapons from Russia and North Korea, and even from the U.S. president, have worried many. The New START treaty, the only remaining arms control agreement between the U.S. and Russia, expires next year. China is rapidly increasing its nuclear arsenal.</w:t>
      </w:r>
    </w:p>
    <w:p w14:paraId="22AD1D32" w14:textId="77777777" w:rsidR="003E304E" w:rsidRPr="00981F70" w:rsidRDefault="003E304E" w:rsidP="003E304E">
      <w:pPr>
        <w:rPr>
          <w:sz w:val="10"/>
          <w:szCs w:val="10"/>
        </w:rPr>
      </w:pPr>
      <w:r w:rsidRPr="00981F70">
        <w:rPr>
          <w:sz w:val="10"/>
          <w:szCs w:val="10"/>
        </w:rPr>
        <w:t>President Trump just proposed a budget for the next fiscal year with a 13 percent increase for the Defense Department. This is exactly the wrong direction for the U.S. A substantial part of the defense budget is for a “modernization” of our nuclear arsenal. Our nuclear “triad” is composed of land-based missiles, submarine missiles and nuclear bombs that could be dropped from airplanes. We already have all of these, and they cannot be used without the risk of killing almost all the people on the planet. They need to be removed, not modernized.</w:t>
      </w:r>
    </w:p>
    <w:p w14:paraId="6645BEE9" w14:textId="77777777" w:rsidR="003E304E" w:rsidRPr="00981F70" w:rsidRDefault="003E304E" w:rsidP="003E304E">
      <w:pPr>
        <w:rPr>
          <w:sz w:val="10"/>
          <w:szCs w:val="10"/>
        </w:rPr>
      </w:pPr>
      <w:r w:rsidRPr="00981F70">
        <w:rPr>
          <w:sz w:val="10"/>
          <w:szCs w:val="10"/>
        </w:rPr>
        <w:t>Deterrence is a myth. The theory is that we will not be attacked because we will attack an enemy if they attack us, thus deterring them. But in order for it to work, they have to believe that we will act as a suicide bomber. That is, that we will attack an enemy, producing so much smoke that we will be unable to grow any crops for more than five years and thus all starve to death. This is not mutual assured destruction (the so-called “MAD” theory). It is self-assured destruction (SAD).</w:t>
      </w:r>
    </w:p>
    <w:p w14:paraId="1CB9CFE2" w14:textId="77777777" w:rsidR="003E304E" w:rsidRPr="00981F70" w:rsidRDefault="003E304E" w:rsidP="003E304E">
      <w:pPr>
        <w:rPr>
          <w:sz w:val="10"/>
          <w:szCs w:val="10"/>
        </w:rPr>
      </w:pPr>
      <w:r w:rsidRPr="00981F70">
        <w:rPr>
          <w:sz w:val="10"/>
          <w:szCs w:val="10"/>
        </w:rPr>
        <w:t>The upcoming Independent Study on Potential Environmental Effects of Nuclear War, a report from the U.S. National Academies of Science, Engineering, and Medicine due out this summer, the first such report since 1985, will make this danger more plain.</w:t>
      </w:r>
    </w:p>
    <w:p w14:paraId="1F68BF69" w14:textId="77777777" w:rsidR="003E304E" w:rsidRPr="00981F70" w:rsidRDefault="003E304E" w:rsidP="003E304E">
      <w:pPr>
        <w:rPr>
          <w:sz w:val="10"/>
          <w:szCs w:val="10"/>
        </w:rPr>
      </w:pPr>
      <w:r w:rsidRPr="00981F70">
        <w:rPr>
          <w:sz w:val="10"/>
          <w:szCs w:val="10"/>
        </w:rPr>
        <w:t>The rest of the world well understands the risk we all face. In 2017, after three international conferences on the humanitarian consequences of the use of nuclear weapons, including the indirect effects on food supply based on our work, the United Nations passed the Treaty on the Prohibition of Nuclear Weapons, which prohibits possession, manufacture, development and testing of nuclear weapons, stationing and installment of nuclear weapons or assistance in such activities, by its parties. The treaty came into force on January 22, 2021. There are currently 94 signatories and 73 states parties, but the nine countries, notably including the U.S., with nuclear weapons have not signed it and are trying to ignore the will of the rest of world.</w:t>
      </w:r>
    </w:p>
    <w:p w14:paraId="1083DC5D" w14:textId="77777777" w:rsidR="003E304E" w:rsidRPr="00981F70" w:rsidRDefault="003E304E" w:rsidP="003E304E">
      <w:pPr>
        <w:rPr>
          <w:sz w:val="10"/>
          <w:szCs w:val="10"/>
        </w:rPr>
      </w:pPr>
      <w:r w:rsidRPr="00981F70">
        <w:rPr>
          <w:sz w:val="10"/>
          <w:szCs w:val="10"/>
        </w:rPr>
        <w:t>The International Campaign to Abolish Nuclear Weapons (ICAN), which led the effort to get this treaty, was awarded the 2017 Nobel Peace Prize “for its work to draw attention to the catastrophic humanitarian consequences of any use of nuclear weapons and for its ground-breaking efforts to achieve a treaty-based prohibition of such weapons.”</w:t>
      </w:r>
    </w:p>
    <w:p w14:paraId="2DA99E9F" w14:textId="77777777" w:rsidR="003E304E" w:rsidRPr="00981F70" w:rsidRDefault="003E304E" w:rsidP="003E304E">
      <w:pPr>
        <w:rPr>
          <w:sz w:val="16"/>
        </w:rPr>
      </w:pPr>
      <w:r w:rsidRPr="00981F70">
        <w:rPr>
          <w:sz w:val="16"/>
        </w:rPr>
        <w:t xml:space="preserve">For deterrence to succeed, there must be no use of nuclear weapons by accident, terrorists, computer malfunctions, hackers or unstable leaders. We have come close many times. As Beatrice Fihn, executive director of ICAN, said in her Nobel Peace Prize Lecture on December 10, 2017, “If only a small fraction of today’s nuclear weapons were used, </w:t>
      </w:r>
      <w:r w:rsidRPr="00981F70">
        <w:rPr>
          <w:highlight w:val="cyan"/>
          <w:u w:val="single"/>
        </w:rPr>
        <w:t>soot</w:t>
      </w:r>
      <w:r w:rsidRPr="00981F70">
        <w:rPr>
          <w:u w:val="single"/>
        </w:rPr>
        <w:t xml:space="preserve"> and </w:t>
      </w:r>
      <w:r w:rsidRPr="00981F70">
        <w:rPr>
          <w:highlight w:val="cyan"/>
          <w:u w:val="single"/>
        </w:rPr>
        <w:t>smoke</w:t>
      </w:r>
      <w:r w:rsidRPr="00981F70">
        <w:rPr>
          <w:sz w:val="16"/>
        </w:rPr>
        <w:t xml:space="preserve"> </w:t>
      </w:r>
      <w:r w:rsidRPr="00981F70">
        <w:rPr>
          <w:u w:val="single"/>
        </w:rPr>
        <w:t>from</w:t>
      </w:r>
      <w:r w:rsidRPr="00981F70">
        <w:rPr>
          <w:sz w:val="16"/>
        </w:rPr>
        <w:t xml:space="preserve"> the </w:t>
      </w:r>
      <w:r w:rsidRPr="00981F70">
        <w:rPr>
          <w:u w:val="single"/>
        </w:rPr>
        <w:t>firestorms</w:t>
      </w:r>
      <w:r w:rsidRPr="00981F70">
        <w:rPr>
          <w:sz w:val="16"/>
        </w:rPr>
        <w:t xml:space="preserve"> would loft high into the atmosphere—cooling, </w:t>
      </w:r>
      <w:r w:rsidRPr="00981F70">
        <w:rPr>
          <w:u w:val="single"/>
        </w:rPr>
        <w:t>darkening</w:t>
      </w:r>
      <w:r w:rsidRPr="00981F70">
        <w:rPr>
          <w:sz w:val="16"/>
        </w:rPr>
        <w:t xml:space="preserve"> and </w:t>
      </w:r>
      <w:r w:rsidRPr="00981F70">
        <w:rPr>
          <w:u w:val="single"/>
        </w:rPr>
        <w:t>drying</w:t>
      </w:r>
      <w:r w:rsidRPr="00981F70">
        <w:rPr>
          <w:sz w:val="16"/>
        </w:rPr>
        <w:t xml:space="preserve"> the </w:t>
      </w:r>
      <w:r w:rsidRPr="00981F70">
        <w:rPr>
          <w:u w:val="single"/>
        </w:rPr>
        <w:t>Earth’s surface for more than a decade</w:t>
      </w:r>
      <w:r w:rsidRPr="00981F70">
        <w:rPr>
          <w:sz w:val="16"/>
        </w:rPr>
        <w:t xml:space="preserve">. It would </w:t>
      </w:r>
      <w:r w:rsidRPr="00981F70">
        <w:rPr>
          <w:b/>
          <w:bCs/>
          <w:highlight w:val="cyan"/>
          <w:u w:val="single"/>
        </w:rPr>
        <w:t>obliterate food crops</w:t>
      </w:r>
      <w:r w:rsidRPr="00981F70">
        <w:rPr>
          <w:u w:val="single"/>
        </w:rPr>
        <w:t xml:space="preserve">, putting </w:t>
      </w:r>
      <w:r w:rsidRPr="00981F70">
        <w:rPr>
          <w:b/>
          <w:bCs/>
          <w:highlight w:val="cyan"/>
          <w:u w:val="single"/>
        </w:rPr>
        <w:t>billions</w:t>
      </w:r>
      <w:r w:rsidRPr="00981F70">
        <w:rPr>
          <w:highlight w:val="cyan"/>
          <w:u w:val="single"/>
        </w:rPr>
        <w:t xml:space="preserve"> </w:t>
      </w:r>
      <w:r w:rsidRPr="00981F70">
        <w:rPr>
          <w:u w:val="single"/>
        </w:rPr>
        <w:t xml:space="preserve">at risk of </w:t>
      </w:r>
      <w:r w:rsidRPr="00981F70">
        <w:rPr>
          <w:highlight w:val="cyan"/>
          <w:u w:val="single"/>
        </w:rPr>
        <w:t>starv</w:t>
      </w:r>
      <w:r w:rsidRPr="00981F70">
        <w:rPr>
          <w:u w:val="single"/>
        </w:rPr>
        <w:t>ation</w:t>
      </w:r>
      <w:r w:rsidRPr="00981F70">
        <w:rPr>
          <w:sz w:val="16"/>
        </w:rPr>
        <w:t xml:space="preserve">. Yet we continue to live in denial of this </w:t>
      </w:r>
      <w:r w:rsidRPr="00981F70">
        <w:rPr>
          <w:b/>
          <w:bCs/>
          <w:highlight w:val="cyan"/>
          <w:u w:val="single"/>
        </w:rPr>
        <w:t>existential threat</w:t>
      </w:r>
      <w:r w:rsidRPr="00981F70">
        <w:rPr>
          <w:sz w:val="16"/>
        </w:rPr>
        <w:t xml:space="preserve">.… The story of nuclear weapons will have an ending, and it is up to us what that ending will be. Will it be the end of </w:t>
      </w:r>
      <w:r w:rsidRPr="00981F70">
        <w:rPr>
          <w:u w:val="single"/>
        </w:rPr>
        <w:t>nuclear weapons</w:t>
      </w:r>
      <w:r w:rsidRPr="00981F70">
        <w:rPr>
          <w:sz w:val="16"/>
        </w:rPr>
        <w:t xml:space="preserve">, or will it be </w:t>
      </w:r>
      <w:r w:rsidRPr="00981F70">
        <w:rPr>
          <w:rStyle w:val="Emphasis"/>
          <w:highlight w:val="cyan"/>
        </w:rPr>
        <w:t>the</w:t>
      </w:r>
      <w:r w:rsidRPr="00981F70">
        <w:rPr>
          <w:sz w:val="16"/>
          <w:highlight w:val="cyan"/>
        </w:rPr>
        <w:t xml:space="preserve"> </w:t>
      </w:r>
      <w:r w:rsidRPr="00981F70">
        <w:rPr>
          <w:b/>
          <w:bCs/>
          <w:highlight w:val="cyan"/>
          <w:u w:val="single"/>
        </w:rPr>
        <w:t>end of us</w:t>
      </w:r>
      <w:r w:rsidRPr="00981F70">
        <w:rPr>
          <w:sz w:val="16"/>
        </w:rPr>
        <w:t>? One of these things will happen. The only rational course of action is to cease living under the conditions where our mutual destruction is only one impulsive tantrum away.”</w:t>
      </w:r>
    </w:p>
    <w:p w14:paraId="5F371480" w14:textId="77777777" w:rsidR="003E304E" w:rsidRPr="00981F70" w:rsidRDefault="003E304E" w:rsidP="003E304E"/>
    <w:p w14:paraId="5F1A4B10" w14:textId="77777777" w:rsidR="003E304E" w:rsidRPr="00981F70" w:rsidRDefault="003E304E" w:rsidP="003E304E">
      <w:pPr>
        <w:pStyle w:val="Heading1"/>
        <w:rPr>
          <w:rFonts w:cs="Arial"/>
        </w:rPr>
      </w:pPr>
      <w:r w:rsidRPr="00981F70">
        <w:rPr>
          <w:rFonts w:cs="Arial"/>
        </w:rPr>
        <w:t>2NC—Israel-Iran</w:t>
      </w:r>
    </w:p>
    <w:p w14:paraId="0EBE997B" w14:textId="77777777" w:rsidR="003E304E" w:rsidRPr="00981F70" w:rsidRDefault="003E304E" w:rsidP="003E304E">
      <w:pPr>
        <w:pStyle w:val="Heading2"/>
        <w:rPr>
          <w:rFonts w:cs="Arial"/>
        </w:rPr>
      </w:pPr>
      <w:r w:rsidRPr="00981F70">
        <w:rPr>
          <w:rFonts w:cs="Arial"/>
        </w:rPr>
        <w:t>UQ: Israel-Iran</w:t>
      </w:r>
    </w:p>
    <w:p w14:paraId="4112B00B" w14:textId="77777777" w:rsidR="003E304E" w:rsidRDefault="003E304E" w:rsidP="003E304E">
      <w:pPr>
        <w:pStyle w:val="Heading3"/>
        <w:rPr>
          <w:rFonts w:cs="Arial"/>
        </w:rPr>
      </w:pPr>
      <w:r w:rsidRPr="00981F70">
        <w:rPr>
          <w:rFonts w:cs="Arial"/>
        </w:rPr>
        <w:t>2NC—UQ—Diplomacy Solves Now</w:t>
      </w:r>
    </w:p>
    <w:p w14:paraId="04F85DDB" w14:textId="77777777" w:rsidR="003E304E" w:rsidRPr="00DB5DBF" w:rsidRDefault="003E304E" w:rsidP="003E304E">
      <w:pPr>
        <w:pStyle w:val="Heading4"/>
      </w:pPr>
      <w:r>
        <w:t xml:space="preserve">U.S. </w:t>
      </w:r>
      <w:r w:rsidRPr="00DB5DBF">
        <w:rPr>
          <w:u w:val="single"/>
        </w:rPr>
        <w:t>diplomatic choreography</w:t>
      </w:r>
      <w:r>
        <w:t xml:space="preserve"> facilitates Pakistani mediation now—they’re </w:t>
      </w:r>
      <w:r>
        <w:rPr>
          <w:u w:val="single"/>
        </w:rPr>
        <w:t>uniquely capable</w:t>
      </w:r>
      <w:r>
        <w:t>, but only in partnership with the U.S.</w:t>
      </w:r>
    </w:p>
    <w:p w14:paraId="47355574" w14:textId="77777777" w:rsidR="003E304E" w:rsidRPr="00062555" w:rsidRDefault="003E304E" w:rsidP="003E304E">
      <w:r w:rsidRPr="00062555">
        <w:rPr>
          <w:rStyle w:val="Style13ptBold"/>
        </w:rPr>
        <w:t>Iqbal</w:t>
      </w:r>
      <w:r w:rsidRPr="00261C80">
        <w:rPr>
          <w:rStyle w:val="Style13ptBold"/>
        </w:rPr>
        <w:t xml:space="preserve"> ’6/</w:t>
      </w:r>
      <w:r>
        <w:rPr>
          <w:rStyle w:val="Style13ptBold"/>
        </w:rPr>
        <w:t>22</w:t>
      </w:r>
      <w:r>
        <w:t xml:space="preserve"> [</w:t>
      </w:r>
      <w:r w:rsidRPr="00062555">
        <w:t>Anwar</w:t>
      </w:r>
      <w:r>
        <w:t>;</w:t>
      </w:r>
      <w:r w:rsidRPr="00062555">
        <w:t xml:space="preserve"> June 22, 202</w:t>
      </w:r>
      <w:r>
        <w:t>5</w:t>
      </w:r>
      <w:r w:rsidRPr="00062555">
        <w:t xml:space="preserve">. </w:t>
      </w:r>
      <w:r w:rsidRPr="00EA2C38">
        <w:t>Washington Correspondent at Dawn Group of Newspapers</w:t>
      </w:r>
      <w:r>
        <w:t xml:space="preserve">. </w:t>
      </w:r>
      <w:r w:rsidRPr="00062555">
        <w:t>“Pakistan Reclaims Strategic Space in Washington.” DAWN. https://www.dawn.com/news/1918898</w:t>
      </w:r>
      <w:r>
        <w:t>; mgm]</w:t>
      </w:r>
    </w:p>
    <w:p w14:paraId="641C1423" w14:textId="77777777" w:rsidR="003E304E" w:rsidRPr="00D62C71" w:rsidRDefault="003E304E" w:rsidP="003E304E">
      <w:pPr>
        <w:rPr>
          <w:u w:val="single"/>
        </w:rPr>
      </w:pPr>
      <w:r w:rsidRPr="009D23D4">
        <w:rPr>
          <w:sz w:val="16"/>
        </w:rPr>
        <w:t xml:space="preserve">WASHINGTON: As Chief of Army Staff (COAS) Field Marshal Asim Munir concluded his four-day visit to the </w:t>
      </w:r>
      <w:r w:rsidRPr="009D23D4">
        <w:rPr>
          <w:b/>
          <w:bCs/>
          <w:highlight w:val="cyan"/>
          <w:u w:val="single"/>
        </w:rPr>
        <w:t>U</w:t>
      </w:r>
      <w:r w:rsidRPr="00D62C71">
        <w:rPr>
          <w:b/>
          <w:bCs/>
          <w:u w:val="single"/>
        </w:rPr>
        <w:t xml:space="preserve">nited </w:t>
      </w:r>
      <w:r w:rsidRPr="009D23D4">
        <w:rPr>
          <w:b/>
          <w:bCs/>
          <w:highlight w:val="cyan"/>
          <w:u w:val="single"/>
        </w:rPr>
        <w:t>S</w:t>
      </w:r>
      <w:r w:rsidRPr="00D62C71">
        <w:rPr>
          <w:b/>
          <w:bCs/>
          <w:u w:val="single"/>
        </w:rPr>
        <w:t>tates</w:t>
      </w:r>
      <w:r w:rsidRPr="009D23D4">
        <w:rPr>
          <w:sz w:val="16"/>
        </w:rPr>
        <w:t xml:space="preserve"> on Friday, the </w:t>
      </w:r>
      <w:r w:rsidRPr="009D23D4">
        <w:rPr>
          <w:b/>
          <w:bCs/>
          <w:highlight w:val="cyan"/>
          <w:u w:val="single"/>
        </w:rPr>
        <w:t>diplomatic choreography</w:t>
      </w:r>
      <w:r w:rsidRPr="009D23D4">
        <w:rPr>
          <w:sz w:val="16"/>
        </w:rPr>
        <w:t xml:space="preserve"> surrounding the trip offered fresh clues to a quiet realignment in US-Pakistan relations — and </w:t>
      </w:r>
      <w:r w:rsidRPr="00D62C71">
        <w:rPr>
          <w:u w:val="single"/>
        </w:rPr>
        <w:t>signaled</w:t>
      </w:r>
      <w:r w:rsidRPr="009D23D4">
        <w:rPr>
          <w:sz w:val="16"/>
        </w:rPr>
        <w:t xml:space="preserve"> </w:t>
      </w:r>
      <w:r w:rsidRPr="009D23D4">
        <w:rPr>
          <w:b/>
          <w:bCs/>
          <w:u w:val="single"/>
        </w:rPr>
        <w:t>Washington’s</w:t>
      </w:r>
      <w:r w:rsidRPr="00D62C71">
        <w:rPr>
          <w:u w:val="single"/>
        </w:rPr>
        <w:t xml:space="preserve"> interest in </w:t>
      </w:r>
      <w:r w:rsidRPr="009D23D4">
        <w:rPr>
          <w:highlight w:val="cyan"/>
          <w:u w:val="single"/>
        </w:rPr>
        <w:t>assigning</w:t>
      </w:r>
      <w:r w:rsidRPr="00D62C71">
        <w:rPr>
          <w:u w:val="single"/>
        </w:rPr>
        <w:t xml:space="preserve"> </w:t>
      </w:r>
      <w:r w:rsidRPr="009D23D4">
        <w:rPr>
          <w:b/>
          <w:bCs/>
          <w:highlight w:val="cyan"/>
          <w:u w:val="single"/>
        </w:rPr>
        <w:t>Islamabad</w:t>
      </w:r>
      <w:r w:rsidRPr="009D23D4">
        <w:rPr>
          <w:highlight w:val="cyan"/>
          <w:u w:val="single"/>
        </w:rPr>
        <w:t xml:space="preserve"> a new</w:t>
      </w:r>
      <w:r w:rsidRPr="00D62C71">
        <w:rPr>
          <w:u w:val="single"/>
        </w:rPr>
        <w:t xml:space="preserve"> regional </w:t>
      </w:r>
      <w:r w:rsidRPr="009D23D4">
        <w:rPr>
          <w:highlight w:val="cyan"/>
          <w:u w:val="single"/>
        </w:rPr>
        <w:t>role</w:t>
      </w:r>
      <w:r w:rsidRPr="00D62C71">
        <w:rPr>
          <w:u w:val="single"/>
        </w:rPr>
        <w:t>.</w:t>
      </w:r>
    </w:p>
    <w:p w14:paraId="243D6A1E" w14:textId="77777777" w:rsidR="003E304E" w:rsidRPr="00D62C71" w:rsidRDefault="003E304E" w:rsidP="003E304E">
      <w:pPr>
        <w:rPr>
          <w:b/>
          <w:bCs/>
          <w:u w:val="single"/>
        </w:rPr>
      </w:pPr>
      <w:r w:rsidRPr="009D23D4">
        <w:rPr>
          <w:sz w:val="16"/>
        </w:rPr>
        <w:t xml:space="preserve">The </w:t>
      </w:r>
      <w:r w:rsidRPr="009D23D4">
        <w:rPr>
          <w:highlight w:val="cyan"/>
          <w:u w:val="single"/>
        </w:rPr>
        <w:t>Trump</w:t>
      </w:r>
      <w:r w:rsidRPr="00D62C71">
        <w:rPr>
          <w:u w:val="single"/>
        </w:rPr>
        <w:t xml:space="preserve"> administration</w:t>
      </w:r>
      <w:r w:rsidRPr="009D23D4">
        <w:rPr>
          <w:sz w:val="16"/>
        </w:rPr>
        <w:t xml:space="preserve">, which welcomed Field Marshal Munir with uncharacteristic warmth, appears to </w:t>
      </w:r>
      <w:r w:rsidRPr="009D23D4">
        <w:rPr>
          <w:highlight w:val="cyan"/>
          <w:u w:val="single"/>
        </w:rPr>
        <w:t>want Pakistan to act as</w:t>
      </w:r>
      <w:r w:rsidRPr="00D62C71">
        <w:rPr>
          <w:u w:val="single"/>
        </w:rPr>
        <w:t xml:space="preserve"> a</w:t>
      </w:r>
      <w:r w:rsidRPr="009D23D4">
        <w:rPr>
          <w:sz w:val="16"/>
        </w:rPr>
        <w:t xml:space="preserve"> potential </w:t>
      </w:r>
      <w:r w:rsidRPr="009D23D4">
        <w:rPr>
          <w:b/>
          <w:bCs/>
          <w:highlight w:val="cyan"/>
          <w:u w:val="single"/>
        </w:rPr>
        <w:t>peacemaker</w:t>
      </w:r>
      <w:r w:rsidRPr="00D62C71">
        <w:rPr>
          <w:u w:val="single"/>
        </w:rPr>
        <w:t xml:space="preserve"> </w:t>
      </w:r>
      <w:r w:rsidRPr="009D23D4">
        <w:rPr>
          <w:highlight w:val="cyan"/>
          <w:u w:val="single"/>
        </w:rPr>
        <w:t>in</w:t>
      </w:r>
      <w:r w:rsidRPr="00D62C71">
        <w:rPr>
          <w:u w:val="single"/>
        </w:rPr>
        <w:t xml:space="preserve"> the </w:t>
      </w:r>
      <w:r w:rsidRPr="00D62C71">
        <w:rPr>
          <w:b/>
          <w:bCs/>
          <w:u w:val="single"/>
        </w:rPr>
        <w:t xml:space="preserve">ongoing </w:t>
      </w:r>
      <w:r w:rsidRPr="009D23D4">
        <w:rPr>
          <w:b/>
          <w:bCs/>
          <w:highlight w:val="cyan"/>
          <w:u w:val="single"/>
        </w:rPr>
        <w:t>Iran-Israel</w:t>
      </w:r>
      <w:r w:rsidRPr="00D62C71">
        <w:rPr>
          <w:b/>
          <w:bCs/>
          <w:u w:val="single"/>
        </w:rPr>
        <w:t xml:space="preserve"> conflict</w:t>
      </w:r>
      <w:r w:rsidRPr="009D23D4">
        <w:rPr>
          <w:sz w:val="16"/>
        </w:rPr>
        <w:t xml:space="preserve">. President Trump hinted at this during a White House luncheon, saying </w:t>
      </w:r>
      <w:r w:rsidRPr="009D23D4">
        <w:rPr>
          <w:highlight w:val="cyan"/>
          <w:u w:val="single"/>
        </w:rPr>
        <w:t>Pakistanis “</w:t>
      </w:r>
      <w:r w:rsidRPr="009D23D4">
        <w:rPr>
          <w:b/>
          <w:bCs/>
          <w:highlight w:val="cyan"/>
          <w:u w:val="single"/>
        </w:rPr>
        <w:t xml:space="preserve">know Iran </w:t>
      </w:r>
      <w:r w:rsidRPr="009D23D4">
        <w:rPr>
          <w:b/>
          <w:bCs/>
          <w:u w:val="single"/>
        </w:rPr>
        <w:t>better than most</w:t>
      </w:r>
      <w:r w:rsidRPr="00D62C71">
        <w:rPr>
          <w:u w:val="single"/>
        </w:rPr>
        <w:t xml:space="preserve">” </w:t>
      </w:r>
      <w:r w:rsidRPr="009D23D4">
        <w:rPr>
          <w:sz w:val="16"/>
        </w:rPr>
        <w:t>and noting they were “</w:t>
      </w:r>
      <w:r w:rsidRPr="009D23D4">
        <w:rPr>
          <w:b/>
          <w:bCs/>
          <w:highlight w:val="cyan"/>
          <w:u w:val="single"/>
        </w:rPr>
        <w:t>not bad with Israel</w:t>
      </w:r>
      <w:r w:rsidRPr="00D62C71">
        <w:rPr>
          <w:b/>
          <w:bCs/>
          <w:u w:val="single"/>
        </w:rPr>
        <w:t xml:space="preserve">” </w:t>
      </w:r>
      <w:r w:rsidRPr="00D62C71">
        <w:rPr>
          <w:u w:val="single"/>
        </w:rPr>
        <w:t>either</w:t>
      </w:r>
      <w:r w:rsidRPr="00D62C71">
        <w:rPr>
          <w:b/>
          <w:bCs/>
          <w:u w:val="single"/>
        </w:rPr>
        <w:t>.</w:t>
      </w:r>
    </w:p>
    <w:p w14:paraId="631CCDD9" w14:textId="77777777" w:rsidR="003E304E" w:rsidRPr="009D23D4" w:rsidRDefault="003E304E" w:rsidP="003E304E">
      <w:pPr>
        <w:rPr>
          <w:sz w:val="16"/>
        </w:rPr>
      </w:pPr>
      <w:r w:rsidRPr="009D23D4">
        <w:rPr>
          <w:sz w:val="16"/>
        </w:rPr>
        <w:t xml:space="preserve">The </w:t>
      </w:r>
      <w:r w:rsidRPr="009D23D4">
        <w:rPr>
          <w:highlight w:val="cyan"/>
          <w:u w:val="single"/>
        </w:rPr>
        <w:t>COAS</w:t>
      </w:r>
      <w:r w:rsidRPr="009D23D4">
        <w:rPr>
          <w:u w:val="single"/>
        </w:rPr>
        <w:t>’</w:t>
      </w:r>
      <w:r w:rsidRPr="009D23D4">
        <w:rPr>
          <w:sz w:val="16"/>
        </w:rPr>
        <w:t xml:space="preserve"> </w:t>
      </w:r>
      <w:r w:rsidRPr="009D23D4">
        <w:rPr>
          <w:rStyle w:val="StyleUnderline"/>
        </w:rPr>
        <w:t>next stop — Turkiye</w:t>
      </w:r>
      <w:r w:rsidRPr="009D23D4">
        <w:rPr>
          <w:sz w:val="16"/>
        </w:rPr>
        <w:t xml:space="preserve"> — added weight to this emerging role. He </w:t>
      </w:r>
      <w:r w:rsidRPr="00D62C71">
        <w:rPr>
          <w:u w:val="single"/>
        </w:rPr>
        <w:t>flew directly</w:t>
      </w:r>
      <w:r w:rsidRPr="009D23D4">
        <w:rPr>
          <w:sz w:val="16"/>
        </w:rPr>
        <w:t xml:space="preserve"> from Washington </w:t>
      </w:r>
      <w:r w:rsidRPr="00D62C71">
        <w:rPr>
          <w:u w:val="single"/>
        </w:rPr>
        <w:t xml:space="preserve">to </w:t>
      </w:r>
      <w:r w:rsidRPr="009D23D4">
        <w:rPr>
          <w:highlight w:val="cyan"/>
          <w:u w:val="single"/>
        </w:rPr>
        <w:t>attend</w:t>
      </w:r>
      <w:r w:rsidRPr="00D62C71">
        <w:rPr>
          <w:u w:val="single"/>
        </w:rPr>
        <w:t xml:space="preserve"> an Organisation of </w:t>
      </w:r>
      <w:r w:rsidRPr="009D23D4">
        <w:rPr>
          <w:highlight w:val="cyan"/>
          <w:u w:val="single"/>
        </w:rPr>
        <w:t>Islamic Cooperation</w:t>
      </w:r>
      <w:r w:rsidRPr="00D62C71">
        <w:rPr>
          <w:u w:val="single"/>
        </w:rPr>
        <w:t xml:space="preserve"> (OIC) </w:t>
      </w:r>
      <w:r w:rsidRPr="009D23D4">
        <w:rPr>
          <w:highlight w:val="cyan"/>
          <w:u w:val="single"/>
        </w:rPr>
        <w:t>conference on</w:t>
      </w:r>
      <w:r w:rsidRPr="00D62C71">
        <w:rPr>
          <w:u w:val="single"/>
        </w:rPr>
        <w:t xml:space="preserve"> the Iran-</w:t>
      </w:r>
      <w:r w:rsidRPr="009D23D4">
        <w:rPr>
          <w:highlight w:val="cyan"/>
          <w:u w:val="single"/>
        </w:rPr>
        <w:t>Israel</w:t>
      </w:r>
      <w:r w:rsidRPr="00D62C71">
        <w:rPr>
          <w:u w:val="single"/>
        </w:rPr>
        <w:t xml:space="preserve"> crisis</w:t>
      </w:r>
      <w:r w:rsidRPr="009D23D4">
        <w:rPr>
          <w:sz w:val="16"/>
        </w:rPr>
        <w:t>, underscoring Pakistan’s willingness to be seen as a regional stabiliser.</w:t>
      </w:r>
    </w:p>
    <w:p w14:paraId="6311EC93" w14:textId="77777777" w:rsidR="003E304E" w:rsidRPr="009D23D4" w:rsidRDefault="003E304E" w:rsidP="003E304E">
      <w:pPr>
        <w:rPr>
          <w:sz w:val="16"/>
        </w:rPr>
      </w:pPr>
      <w:r w:rsidRPr="009D23D4">
        <w:rPr>
          <w:sz w:val="16"/>
        </w:rPr>
        <w:t xml:space="preserve">Diplomatic sources in Washington say that while </w:t>
      </w:r>
      <w:r w:rsidRPr="009D23D4">
        <w:rPr>
          <w:b/>
          <w:bCs/>
          <w:highlight w:val="cyan"/>
          <w:u w:val="single"/>
        </w:rPr>
        <w:t>Pakistan</w:t>
      </w:r>
      <w:r w:rsidRPr="00A866B2">
        <w:rPr>
          <w:b/>
          <w:bCs/>
          <w:u w:val="single"/>
        </w:rPr>
        <w:t xml:space="preserve"> is </w:t>
      </w:r>
      <w:r w:rsidRPr="009D23D4">
        <w:rPr>
          <w:b/>
          <w:bCs/>
          <w:highlight w:val="cyan"/>
          <w:u w:val="single"/>
        </w:rPr>
        <w:t>expected to engage</w:t>
      </w:r>
      <w:r w:rsidRPr="009D23D4">
        <w:rPr>
          <w:sz w:val="16"/>
          <w:highlight w:val="cyan"/>
        </w:rPr>
        <w:t xml:space="preserve"> </w:t>
      </w:r>
      <w:r w:rsidRPr="009D23D4">
        <w:rPr>
          <w:b/>
          <w:bCs/>
          <w:highlight w:val="cyan"/>
          <w:u w:val="single"/>
        </w:rPr>
        <w:t>Iran</w:t>
      </w:r>
      <w:r w:rsidRPr="009D23D4">
        <w:rPr>
          <w:sz w:val="16"/>
        </w:rPr>
        <w:t xml:space="preserve">, the </w:t>
      </w:r>
      <w:r w:rsidRPr="009D23D4">
        <w:rPr>
          <w:b/>
          <w:bCs/>
          <w:highlight w:val="cyan"/>
          <w:u w:val="single"/>
        </w:rPr>
        <w:t>Trump</w:t>
      </w:r>
      <w:r w:rsidRPr="00A866B2">
        <w:rPr>
          <w:b/>
          <w:bCs/>
          <w:u w:val="single"/>
        </w:rPr>
        <w:t xml:space="preserve"> administration </w:t>
      </w:r>
      <w:r w:rsidRPr="009D23D4">
        <w:rPr>
          <w:b/>
          <w:bCs/>
          <w:highlight w:val="cyan"/>
          <w:u w:val="single"/>
        </w:rPr>
        <w:t>will deal with Israel</w:t>
      </w:r>
      <w:r w:rsidRPr="009D23D4">
        <w:rPr>
          <w:sz w:val="16"/>
        </w:rPr>
        <w:t xml:space="preserve"> as Islamabad does not recognise the Jewish state.</w:t>
      </w:r>
    </w:p>
    <w:p w14:paraId="41ADAF13" w14:textId="77777777" w:rsidR="003E304E" w:rsidRPr="009D23D4" w:rsidRDefault="003E304E" w:rsidP="003E304E">
      <w:pPr>
        <w:rPr>
          <w:sz w:val="16"/>
        </w:rPr>
      </w:pPr>
      <w:r w:rsidRPr="009D23D4">
        <w:rPr>
          <w:sz w:val="16"/>
        </w:rPr>
        <w:t>Field Marshal Munir’s tour marked the highest-level engagement between the Pakistani military and the Trump administration since Trump’s emphatic 2024 return to the White House.</w:t>
      </w:r>
    </w:p>
    <w:p w14:paraId="3F22466B" w14:textId="77777777" w:rsidR="003E304E" w:rsidRPr="009D23D4" w:rsidRDefault="003E304E" w:rsidP="003E304E">
      <w:pPr>
        <w:rPr>
          <w:sz w:val="16"/>
        </w:rPr>
      </w:pPr>
      <w:r w:rsidRPr="009D23D4">
        <w:rPr>
          <w:sz w:val="16"/>
        </w:rPr>
        <w:t xml:space="preserve">His itinerary included </w:t>
      </w:r>
      <w:r w:rsidRPr="009D23D4">
        <w:rPr>
          <w:b/>
          <w:bCs/>
          <w:highlight w:val="cyan"/>
          <w:u w:val="single"/>
        </w:rPr>
        <w:t>strategic meetings</w:t>
      </w:r>
      <w:r w:rsidRPr="00A866B2">
        <w:rPr>
          <w:u w:val="single"/>
        </w:rPr>
        <w:t xml:space="preserve"> at the Pentagon and Capitol Hill</w:t>
      </w:r>
      <w:r w:rsidRPr="009D23D4">
        <w:rPr>
          <w:sz w:val="16"/>
        </w:rPr>
        <w:t xml:space="preserve">, culminating in a private luncheon in the White House Cabinet Room — </w:t>
      </w:r>
      <w:r w:rsidRPr="009D23D4">
        <w:rPr>
          <w:b/>
          <w:bCs/>
          <w:highlight w:val="cyan"/>
          <w:u w:val="single"/>
        </w:rPr>
        <w:t>hosted</w:t>
      </w:r>
      <w:r w:rsidRPr="009D23D4">
        <w:rPr>
          <w:b/>
          <w:bCs/>
          <w:sz w:val="16"/>
        </w:rPr>
        <w:t xml:space="preserve"> </w:t>
      </w:r>
      <w:r w:rsidRPr="00A866B2">
        <w:rPr>
          <w:b/>
          <w:bCs/>
          <w:u w:val="single"/>
        </w:rPr>
        <w:t xml:space="preserve">personally </w:t>
      </w:r>
      <w:r w:rsidRPr="009D23D4">
        <w:rPr>
          <w:b/>
          <w:bCs/>
          <w:highlight w:val="cyan"/>
          <w:u w:val="single"/>
        </w:rPr>
        <w:t>by</w:t>
      </w:r>
      <w:r w:rsidRPr="00A866B2">
        <w:rPr>
          <w:b/>
          <w:bCs/>
          <w:u w:val="single"/>
        </w:rPr>
        <w:t xml:space="preserve"> President </w:t>
      </w:r>
      <w:r w:rsidRPr="009D23D4">
        <w:rPr>
          <w:b/>
          <w:bCs/>
          <w:highlight w:val="cyan"/>
          <w:u w:val="single"/>
        </w:rPr>
        <w:t>Trump</w:t>
      </w:r>
      <w:r w:rsidRPr="009D23D4">
        <w:rPr>
          <w:sz w:val="16"/>
        </w:rPr>
        <w:t>. Such an honor is rarely extended to foreign military officials, typically being reserved for visiting heads of government.</w:t>
      </w:r>
    </w:p>
    <w:p w14:paraId="20F43A89" w14:textId="77777777" w:rsidR="003E304E" w:rsidRPr="009D23D4" w:rsidRDefault="003E304E" w:rsidP="003E304E">
      <w:pPr>
        <w:rPr>
          <w:sz w:val="16"/>
        </w:rPr>
      </w:pPr>
      <w:r w:rsidRPr="009D23D4">
        <w:rPr>
          <w:sz w:val="16"/>
        </w:rPr>
        <w:t>After the White House lunch, Pakistani officials were content enough to drop certain items from the remaining schedule. “We were heard in Washington’s most powerful room,” one official said. “That was the message we wanted to carry home.”</w:t>
      </w:r>
    </w:p>
    <w:p w14:paraId="54764E12" w14:textId="77777777" w:rsidR="003E304E" w:rsidRPr="009911FA" w:rsidRDefault="003E304E" w:rsidP="003E304E">
      <w:pPr>
        <w:rPr>
          <w:b/>
          <w:bCs/>
          <w:u w:val="single"/>
        </w:rPr>
      </w:pPr>
      <w:r w:rsidRPr="009D23D4">
        <w:rPr>
          <w:sz w:val="16"/>
        </w:rPr>
        <w:t xml:space="preserve">The army chief’s </w:t>
      </w:r>
      <w:r w:rsidRPr="009D23D4">
        <w:rPr>
          <w:b/>
          <w:bCs/>
          <w:highlight w:val="cyan"/>
          <w:u w:val="single"/>
        </w:rPr>
        <w:t>discussions</w:t>
      </w:r>
      <w:r w:rsidRPr="009D23D4">
        <w:rPr>
          <w:highlight w:val="cyan"/>
          <w:u w:val="single"/>
        </w:rPr>
        <w:t xml:space="preserve"> with </w:t>
      </w:r>
      <w:r w:rsidRPr="009D23D4">
        <w:rPr>
          <w:b/>
          <w:bCs/>
          <w:highlight w:val="cyan"/>
          <w:u w:val="single"/>
        </w:rPr>
        <w:t>senior US officials</w:t>
      </w:r>
      <w:r w:rsidRPr="009D23D4">
        <w:rPr>
          <w:sz w:val="16"/>
        </w:rPr>
        <w:t xml:space="preserve"> — including </w:t>
      </w:r>
      <w:r w:rsidRPr="009911FA">
        <w:rPr>
          <w:u w:val="single"/>
        </w:rPr>
        <w:t>Secretary of State</w:t>
      </w:r>
      <w:r w:rsidRPr="009D23D4">
        <w:rPr>
          <w:sz w:val="16"/>
        </w:rPr>
        <w:t xml:space="preserve"> Marco </w:t>
      </w:r>
      <w:r w:rsidRPr="009D23D4">
        <w:rPr>
          <w:highlight w:val="cyan"/>
          <w:u w:val="single"/>
        </w:rPr>
        <w:t>Rubio and</w:t>
      </w:r>
      <w:r w:rsidRPr="009911FA">
        <w:rPr>
          <w:u w:val="single"/>
        </w:rPr>
        <w:t xml:space="preserve"> Trump’s </w:t>
      </w:r>
      <w:r w:rsidRPr="009911FA">
        <w:rPr>
          <w:b/>
          <w:bCs/>
          <w:u w:val="single"/>
        </w:rPr>
        <w:t>Iran negotiator</w:t>
      </w:r>
      <w:r w:rsidRPr="009911FA">
        <w:rPr>
          <w:u w:val="single"/>
        </w:rPr>
        <w:t xml:space="preserve"> Steve </w:t>
      </w:r>
      <w:r w:rsidRPr="009D23D4">
        <w:rPr>
          <w:highlight w:val="cyan"/>
          <w:u w:val="single"/>
        </w:rPr>
        <w:t>Witkoff</w:t>
      </w:r>
      <w:r w:rsidRPr="009D23D4">
        <w:rPr>
          <w:sz w:val="16"/>
        </w:rPr>
        <w:t xml:space="preserve"> — </w:t>
      </w:r>
      <w:r w:rsidRPr="009D23D4">
        <w:rPr>
          <w:highlight w:val="cyan"/>
          <w:u w:val="single"/>
        </w:rPr>
        <w:t>covered</w:t>
      </w:r>
      <w:r w:rsidRPr="009D23D4">
        <w:rPr>
          <w:sz w:val="16"/>
        </w:rPr>
        <w:t xml:space="preserve"> familiar terrain: </w:t>
      </w:r>
      <w:r w:rsidRPr="009911FA">
        <w:rPr>
          <w:b/>
          <w:bCs/>
          <w:u w:val="single"/>
        </w:rPr>
        <w:t xml:space="preserve">regional </w:t>
      </w:r>
      <w:r w:rsidRPr="009D23D4">
        <w:rPr>
          <w:b/>
          <w:bCs/>
          <w:highlight w:val="cyan"/>
          <w:u w:val="single"/>
        </w:rPr>
        <w:t>security</w:t>
      </w:r>
      <w:r w:rsidRPr="009D23D4">
        <w:rPr>
          <w:sz w:val="16"/>
        </w:rPr>
        <w:t xml:space="preserve">, counter-terrorism, and </w:t>
      </w:r>
      <w:r w:rsidRPr="009D23D4">
        <w:rPr>
          <w:highlight w:val="cyan"/>
          <w:u w:val="single"/>
        </w:rPr>
        <w:t>strategic cooperation</w:t>
      </w:r>
      <w:r w:rsidRPr="009D23D4">
        <w:rPr>
          <w:sz w:val="16"/>
        </w:rPr>
        <w:t xml:space="preserve">. But it was the optics — especially the White House invitation — that signaled a </w:t>
      </w:r>
      <w:r w:rsidRPr="009D23D4">
        <w:rPr>
          <w:b/>
          <w:bCs/>
          <w:highlight w:val="cyan"/>
          <w:u w:val="single"/>
        </w:rPr>
        <w:t>dramatic thaw</w:t>
      </w:r>
      <w:r w:rsidRPr="009D23D4">
        <w:rPr>
          <w:highlight w:val="cyan"/>
          <w:u w:val="single"/>
        </w:rPr>
        <w:t xml:space="preserve"> after</w:t>
      </w:r>
      <w:r w:rsidRPr="009D23D4">
        <w:rPr>
          <w:sz w:val="16"/>
        </w:rPr>
        <w:t xml:space="preserve"> years of </w:t>
      </w:r>
      <w:r w:rsidRPr="009D23D4">
        <w:rPr>
          <w:b/>
          <w:bCs/>
          <w:highlight w:val="cyan"/>
          <w:u w:val="single"/>
        </w:rPr>
        <w:t>diplomatic chill.</w:t>
      </w:r>
    </w:p>
    <w:p w14:paraId="599DDA22" w14:textId="77777777" w:rsidR="003E304E" w:rsidRPr="004965BD" w:rsidRDefault="003E304E" w:rsidP="003E304E">
      <w:pPr>
        <w:rPr>
          <w:u w:val="single"/>
        </w:rPr>
      </w:pPr>
      <w:r w:rsidRPr="009D23D4">
        <w:rPr>
          <w:sz w:val="16"/>
        </w:rPr>
        <w:t xml:space="preserve">The visit followed a tense India-Pakistan standoff in May, which Trump claims he helped defuse — though New Delhi has denied any outside role. More broadly, it unfolded against a backdrop of rising tensions in the Middle East, where Israel’s strikes against Iran have roiled the region. </w:t>
      </w:r>
      <w:r w:rsidRPr="009D23D4">
        <w:rPr>
          <w:b/>
          <w:bCs/>
          <w:highlight w:val="cyan"/>
          <w:u w:val="single"/>
        </w:rPr>
        <w:t>Pakistan’s</w:t>
      </w:r>
      <w:r w:rsidRPr="004965BD">
        <w:rPr>
          <w:b/>
          <w:bCs/>
          <w:u w:val="single"/>
        </w:rPr>
        <w:t xml:space="preserve"> concurrent </w:t>
      </w:r>
      <w:r w:rsidRPr="009D23D4">
        <w:rPr>
          <w:b/>
          <w:bCs/>
          <w:highlight w:val="cyan"/>
          <w:u w:val="single"/>
        </w:rPr>
        <w:t>ties</w:t>
      </w:r>
      <w:r w:rsidRPr="009D23D4">
        <w:rPr>
          <w:highlight w:val="cyan"/>
          <w:u w:val="single"/>
        </w:rPr>
        <w:t xml:space="preserve"> with</w:t>
      </w:r>
      <w:r w:rsidRPr="004965BD">
        <w:rPr>
          <w:u w:val="single"/>
        </w:rPr>
        <w:t xml:space="preserve"> both </w:t>
      </w:r>
      <w:r w:rsidRPr="009D23D4">
        <w:rPr>
          <w:b/>
          <w:bCs/>
          <w:highlight w:val="cyan"/>
          <w:u w:val="single"/>
        </w:rPr>
        <w:t>Tehran</w:t>
      </w:r>
      <w:r w:rsidRPr="009D23D4">
        <w:rPr>
          <w:highlight w:val="cyan"/>
          <w:u w:val="single"/>
        </w:rPr>
        <w:t xml:space="preserve"> and </w:t>
      </w:r>
      <w:r w:rsidRPr="009D23D4">
        <w:rPr>
          <w:b/>
          <w:bCs/>
          <w:highlight w:val="cyan"/>
          <w:u w:val="single"/>
        </w:rPr>
        <w:t>Riyadh</w:t>
      </w:r>
      <w:r w:rsidRPr="009D23D4">
        <w:rPr>
          <w:highlight w:val="cyan"/>
          <w:u w:val="single"/>
        </w:rPr>
        <w:t xml:space="preserve"> position it </w:t>
      </w:r>
      <w:r w:rsidRPr="009D23D4">
        <w:rPr>
          <w:b/>
          <w:bCs/>
          <w:highlight w:val="cyan"/>
          <w:u w:val="single"/>
        </w:rPr>
        <w:t>uniquely to mediate.</w:t>
      </w:r>
    </w:p>
    <w:p w14:paraId="17C64324" w14:textId="77777777" w:rsidR="003E304E" w:rsidRPr="00062555" w:rsidRDefault="003E304E" w:rsidP="003E304E"/>
    <w:p w14:paraId="2C0A6810" w14:textId="77777777" w:rsidR="003E304E" w:rsidRPr="00E30CA3" w:rsidRDefault="003E304E" w:rsidP="003E304E">
      <w:pPr>
        <w:pStyle w:val="Heading4"/>
      </w:pPr>
      <w:r>
        <w:t>Negotiations now.</w:t>
      </w:r>
    </w:p>
    <w:p w14:paraId="2646F931" w14:textId="77777777" w:rsidR="003E304E" w:rsidRDefault="003E304E" w:rsidP="003E304E">
      <w:r w:rsidRPr="00923FE2">
        <w:rPr>
          <w:rStyle w:val="Style13ptBold"/>
        </w:rPr>
        <w:t>Boak</w:t>
      </w:r>
      <w:r w:rsidRPr="000D38A7">
        <w:rPr>
          <w:rStyle w:val="Style13ptBold"/>
        </w:rPr>
        <w:t xml:space="preserve"> &amp; </w:t>
      </w:r>
      <w:r w:rsidRPr="00923FE2">
        <w:rPr>
          <w:rStyle w:val="Style13ptBold"/>
        </w:rPr>
        <w:t xml:space="preserve">Pesoli </w:t>
      </w:r>
      <w:r w:rsidRPr="000D38A7">
        <w:rPr>
          <w:rStyle w:val="Style13ptBold"/>
        </w:rPr>
        <w:t>’6/</w:t>
      </w:r>
      <w:r>
        <w:rPr>
          <w:rStyle w:val="Style13ptBold"/>
        </w:rPr>
        <w:t xml:space="preserve">22 </w:t>
      </w:r>
      <w:r>
        <w:t>[Jo</w:t>
      </w:r>
      <w:r w:rsidRPr="00923FE2">
        <w:t>sh and Mike</w:t>
      </w:r>
      <w:r>
        <w:t>;</w:t>
      </w:r>
      <w:r w:rsidRPr="00923FE2">
        <w:t xml:space="preserve"> June 22, 2025</w:t>
      </w:r>
      <w:r>
        <w:t>. journalists for AP</w:t>
      </w:r>
      <w:r w:rsidRPr="00923FE2">
        <w:t xml:space="preserve"> “US Signals a Willingness to Renew Talks with Iran and Avoid a Prolonged War.” AP News. https://apnews.com/article/iran-trump-nuclear-sites-strikes-503eb17f991a8509604b4b3aaf93cb5c</w:t>
      </w:r>
      <w:r>
        <w:t>; mgm]</w:t>
      </w:r>
    </w:p>
    <w:p w14:paraId="0BD29C4E" w14:textId="77777777" w:rsidR="003E304E" w:rsidRPr="009105E3" w:rsidRDefault="003E304E" w:rsidP="003E304E">
      <w:pPr>
        <w:rPr>
          <w:sz w:val="16"/>
        </w:rPr>
      </w:pPr>
      <w:r w:rsidRPr="009105E3">
        <w:rPr>
          <w:sz w:val="16"/>
        </w:rPr>
        <w:t xml:space="preserve">WASHINGTON (AP) — The </w:t>
      </w:r>
      <w:r w:rsidRPr="0090430C">
        <w:rPr>
          <w:highlight w:val="cyan"/>
          <w:u w:val="single"/>
        </w:rPr>
        <w:t>Trump</w:t>
      </w:r>
      <w:r w:rsidRPr="009105E3">
        <w:rPr>
          <w:sz w:val="16"/>
        </w:rPr>
        <w:t xml:space="preserve"> administration on Sunday </w:t>
      </w:r>
      <w:r w:rsidRPr="00662490">
        <w:rPr>
          <w:b/>
          <w:bCs/>
          <w:u w:val="single"/>
        </w:rPr>
        <w:t>signaled</w:t>
      </w:r>
      <w:r w:rsidRPr="00662490">
        <w:rPr>
          <w:u w:val="single"/>
        </w:rPr>
        <w:t xml:space="preserve"> a </w:t>
      </w:r>
      <w:r w:rsidRPr="00662490">
        <w:rPr>
          <w:b/>
          <w:bCs/>
          <w:u w:val="single"/>
        </w:rPr>
        <w:t>willingness</w:t>
      </w:r>
      <w:r w:rsidRPr="00662490">
        <w:rPr>
          <w:u w:val="single"/>
        </w:rPr>
        <w:t xml:space="preserve"> to </w:t>
      </w:r>
      <w:r w:rsidRPr="0090430C">
        <w:rPr>
          <w:b/>
          <w:bCs/>
          <w:highlight w:val="cyan"/>
          <w:u w:val="single"/>
        </w:rPr>
        <w:t>renew talks</w:t>
      </w:r>
      <w:r w:rsidRPr="0090430C">
        <w:rPr>
          <w:highlight w:val="cyan"/>
          <w:u w:val="single"/>
        </w:rPr>
        <w:t xml:space="preserve"> with </w:t>
      </w:r>
      <w:r w:rsidRPr="0090430C">
        <w:rPr>
          <w:b/>
          <w:bCs/>
          <w:highlight w:val="cyan"/>
          <w:u w:val="single"/>
        </w:rPr>
        <w:t>Iran</w:t>
      </w:r>
      <w:r w:rsidRPr="00662490">
        <w:rPr>
          <w:u w:val="single"/>
        </w:rPr>
        <w:t xml:space="preserve"> and </w:t>
      </w:r>
      <w:r w:rsidRPr="0090430C">
        <w:rPr>
          <w:b/>
          <w:bCs/>
          <w:highlight w:val="cyan"/>
          <w:u w:val="single"/>
        </w:rPr>
        <w:t xml:space="preserve">avoid </w:t>
      </w:r>
      <w:r w:rsidRPr="0090430C">
        <w:rPr>
          <w:b/>
          <w:bCs/>
          <w:u w:val="single"/>
        </w:rPr>
        <w:t xml:space="preserve">a </w:t>
      </w:r>
      <w:r w:rsidRPr="0090430C">
        <w:rPr>
          <w:b/>
          <w:bCs/>
          <w:highlight w:val="cyan"/>
          <w:u w:val="single"/>
        </w:rPr>
        <w:t>prolonged</w:t>
      </w:r>
      <w:r w:rsidRPr="0090430C">
        <w:rPr>
          <w:highlight w:val="cyan"/>
          <w:u w:val="single"/>
        </w:rPr>
        <w:t xml:space="preserve"> </w:t>
      </w:r>
      <w:r w:rsidRPr="0090430C">
        <w:rPr>
          <w:b/>
          <w:bCs/>
          <w:highlight w:val="cyan"/>
          <w:u w:val="single"/>
        </w:rPr>
        <w:t>war</w:t>
      </w:r>
      <w:r w:rsidRPr="00662490">
        <w:rPr>
          <w:u w:val="single"/>
        </w:rPr>
        <w:t xml:space="preserve"> in the aftermath of a surprise </w:t>
      </w:r>
      <w:r w:rsidRPr="0090430C">
        <w:rPr>
          <w:u w:val="single"/>
        </w:rPr>
        <w:t>attack</w:t>
      </w:r>
      <w:r w:rsidRPr="009105E3">
        <w:rPr>
          <w:sz w:val="16"/>
        </w:rPr>
        <w:t xml:space="preserve"> on three of the country’s nuclear sites as U.S. officials assessed Tehran’s nuclear ambitions and the threat of retaliation against American interests.</w:t>
      </w:r>
    </w:p>
    <w:p w14:paraId="29C30519" w14:textId="77777777" w:rsidR="003E304E" w:rsidRPr="00662490" w:rsidRDefault="003E304E" w:rsidP="003E304E">
      <w:pPr>
        <w:rPr>
          <w:u w:val="single"/>
        </w:rPr>
      </w:pPr>
      <w:r w:rsidRPr="009105E3">
        <w:rPr>
          <w:sz w:val="16"/>
        </w:rPr>
        <w:t xml:space="preserve">The coordinated messaging by his vice president, Pentagon chief, top military adviser and secretary of state suggested a confidence that any fallout would be manageable and that </w:t>
      </w:r>
      <w:r w:rsidRPr="0090430C">
        <w:rPr>
          <w:b/>
          <w:bCs/>
          <w:highlight w:val="cyan"/>
          <w:u w:val="single"/>
        </w:rPr>
        <w:t>Iran’s</w:t>
      </w:r>
      <w:r w:rsidRPr="00662490">
        <w:rPr>
          <w:b/>
          <w:bCs/>
          <w:u w:val="single"/>
        </w:rPr>
        <w:t xml:space="preserve"> </w:t>
      </w:r>
      <w:r w:rsidRPr="0090430C">
        <w:rPr>
          <w:b/>
          <w:bCs/>
          <w:highlight w:val="cyan"/>
          <w:u w:val="single"/>
        </w:rPr>
        <w:t>lack of military</w:t>
      </w:r>
      <w:r w:rsidRPr="0090430C">
        <w:rPr>
          <w:highlight w:val="cyan"/>
          <w:u w:val="single"/>
        </w:rPr>
        <w:t xml:space="preserve"> </w:t>
      </w:r>
      <w:r w:rsidRPr="0090430C">
        <w:rPr>
          <w:b/>
          <w:bCs/>
          <w:highlight w:val="cyan"/>
          <w:u w:val="single"/>
        </w:rPr>
        <w:t>capabilities</w:t>
      </w:r>
      <w:r w:rsidRPr="00662490">
        <w:rPr>
          <w:u w:val="single"/>
        </w:rPr>
        <w:t xml:space="preserve"> would ultimately </w:t>
      </w:r>
      <w:r w:rsidRPr="0090430C">
        <w:rPr>
          <w:b/>
          <w:bCs/>
          <w:highlight w:val="cyan"/>
          <w:u w:val="single"/>
        </w:rPr>
        <w:t>force it back to the bargaining table</w:t>
      </w:r>
      <w:r w:rsidRPr="0090430C">
        <w:rPr>
          <w:highlight w:val="cyan"/>
          <w:u w:val="single"/>
        </w:rPr>
        <w:t>.</w:t>
      </w:r>
    </w:p>
    <w:p w14:paraId="39A762BB" w14:textId="77777777" w:rsidR="003E304E" w:rsidRPr="009105E3" w:rsidRDefault="003E304E" w:rsidP="003E304E">
      <w:pPr>
        <w:rPr>
          <w:sz w:val="16"/>
        </w:rPr>
      </w:pPr>
      <w:r w:rsidRPr="009105E3">
        <w:rPr>
          <w:sz w:val="16"/>
        </w:rPr>
        <w:t xml:space="preserve">Defense Secretary Pete Hegseth said at a news conference that </w:t>
      </w:r>
      <w:r w:rsidRPr="0090430C">
        <w:rPr>
          <w:b/>
          <w:bCs/>
          <w:highlight w:val="cyan"/>
          <w:u w:val="single"/>
        </w:rPr>
        <w:t>America “does not seek war</w:t>
      </w:r>
      <w:r w:rsidRPr="00401F0F">
        <w:rPr>
          <w:u w:val="single"/>
        </w:rPr>
        <w:t xml:space="preserve">” </w:t>
      </w:r>
      <w:r w:rsidRPr="009105E3">
        <w:rPr>
          <w:sz w:val="16"/>
        </w:rPr>
        <w:t xml:space="preserve">with Iran while Vice President JD Vance said the </w:t>
      </w:r>
      <w:r w:rsidRPr="0090430C">
        <w:rPr>
          <w:highlight w:val="cyan"/>
          <w:u w:val="single"/>
        </w:rPr>
        <w:t>strikes</w:t>
      </w:r>
      <w:r w:rsidRPr="00401F0F">
        <w:rPr>
          <w:u w:val="single"/>
        </w:rPr>
        <w:t xml:space="preserve"> have </w:t>
      </w:r>
      <w:r w:rsidRPr="0090430C">
        <w:rPr>
          <w:highlight w:val="cyan"/>
          <w:u w:val="single"/>
        </w:rPr>
        <w:t>give</w:t>
      </w:r>
      <w:r w:rsidRPr="00401F0F">
        <w:rPr>
          <w:u w:val="single"/>
        </w:rPr>
        <w:t xml:space="preserve">n </w:t>
      </w:r>
      <w:r w:rsidRPr="0090430C">
        <w:rPr>
          <w:highlight w:val="cyan"/>
          <w:u w:val="single"/>
        </w:rPr>
        <w:t>Tehran</w:t>
      </w:r>
      <w:r w:rsidRPr="00401F0F">
        <w:rPr>
          <w:u w:val="single"/>
        </w:rPr>
        <w:t xml:space="preserve"> the </w:t>
      </w:r>
      <w:r w:rsidRPr="0090430C">
        <w:rPr>
          <w:b/>
          <w:bCs/>
          <w:highlight w:val="cyan"/>
          <w:u w:val="single"/>
        </w:rPr>
        <w:t>possibility</w:t>
      </w:r>
      <w:r w:rsidRPr="0090430C">
        <w:rPr>
          <w:highlight w:val="cyan"/>
          <w:u w:val="single"/>
        </w:rPr>
        <w:t xml:space="preserve"> of</w:t>
      </w:r>
      <w:r w:rsidRPr="00401F0F">
        <w:rPr>
          <w:u w:val="single"/>
        </w:rPr>
        <w:t xml:space="preserve"> </w:t>
      </w:r>
      <w:r w:rsidRPr="0090430C">
        <w:rPr>
          <w:b/>
          <w:bCs/>
          <w:u w:val="single"/>
        </w:rPr>
        <w:t xml:space="preserve">returning to </w:t>
      </w:r>
      <w:r w:rsidRPr="0090430C">
        <w:rPr>
          <w:b/>
          <w:bCs/>
          <w:highlight w:val="cyan"/>
          <w:u w:val="single"/>
        </w:rPr>
        <w:t>negotiate with Washington</w:t>
      </w:r>
      <w:r w:rsidRPr="009105E3">
        <w:rPr>
          <w:sz w:val="16"/>
        </w:rPr>
        <w:t>.</w:t>
      </w:r>
    </w:p>
    <w:p w14:paraId="658360D2" w14:textId="77777777" w:rsidR="003E304E" w:rsidRPr="009105E3" w:rsidRDefault="003E304E" w:rsidP="003E304E">
      <w:pPr>
        <w:rPr>
          <w:sz w:val="16"/>
        </w:rPr>
      </w:pPr>
      <w:r w:rsidRPr="009105E3">
        <w:rPr>
          <w:sz w:val="16"/>
        </w:rPr>
        <w:t xml:space="preserve">“This </w:t>
      </w:r>
      <w:r w:rsidRPr="00401F0F">
        <w:rPr>
          <w:u w:val="single"/>
        </w:rPr>
        <w:t xml:space="preserve">mission was not and has not </w:t>
      </w:r>
      <w:r w:rsidRPr="00401F0F">
        <w:rPr>
          <w:b/>
          <w:bCs/>
          <w:u w:val="single"/>
        </w:rPr>
        <w:t>been about regime change</w:t>
      </w:r>
      <w:r w:rsidRPr="009105E3">
        <w:rPr>
          <w:sz w:val="16"/>
        </w:rPr>
        <w:t>,” Hegseth said.</w:t>
      </w:r>
    </w:p>
    <w:p w14:paraId="7C263DAA" w14:textId="77777777" w:rsidR="003E304E" w:rsidRPr="009105E3" w:rsidRDefault="003E304E" w:rsidP="003E304E">
      <w:pPr>
        <w:rPr>
          <w:sz w:val="14"/>
        </w:rPr>
      </w:pPr>
      <w:r w:rsidRPr="009105E3">
        <w:rPr>
          <w:sz w:val="14"/>
        </w:rPr>
        <w:t>President Donald Trump, who had addressed the nation from the White House on Saturday night, returned to social media on Sunday to criticize Rep. Thomas Massie, R-Ky., who had objected to the president taking military action without specific congressional approval.</w:t>
      </w:r>
    </w:p>
    <w:p w14:paraId="621899BE" w14:textId="77777777" w:rsidR="003E304E" w:rsidRPr="009105E3" w:rsidRDefault="003E304E" w:rsidP="003E304E">
      <w:pPr>
        <w:rPr>
          <w:sz w:val="14"/>
        </w:rPr>
      </w:pPr>
      <w:r w:rsidRPr="009105E3">
        <w:rPr>
          <w:sz w:val="14"/>
        </w:rPr>
        <w:t>“We had a spectacular military success yesterday, taking the ‘bomb’ right out of their hands (and they would use it if they could!)” Trump said as part of the post on Truth Social.</w:t>
      </w:r>
    </w:p>
    <w:p w14:paraId="64CEF8F2" w14:textId="77777777" w:rsidR="003E304E" w:rsidRPr="009105E3" w:rsidRDefault="003E304E" w:rsidP="003E304E">
      <w:pPr>
        <w:rPr>
          <w:sz w:val="14"/>
        </w:rPr>
      </w:pPr>
      <w:r w:rsidRPr="009105E3">
        <w:rPr>
          <w:sz w:val="14"/>
        </w:rPr>
        <w:t>At their joint Pentagon briefing, Hegseth and Air Force Gen. Dan Caine, chairman of the Joint Chiefs of Staff, said that “Operation Midnight Hammer” involved decoys and deception, and met with no Iranian resistance.</w:t>
      </w:r>
    </w:p>
    <w:p w14:paraId="73313D78" w14:textId="77777777" w:rsidR="003E304E" w:rsidRPr="009105E3" w:rsidRDefault="003E304E" w:rsidP="003E304E">
      <w:pPr>
        <w:rPr>
          <w:sz w:val="14"/>
        </w:rPr>
      </w:pPr>
      <w:r w:rsidRPr="009105E3">
        <w:rPr>
          <w:sz w:val="14"/>
        </w:rPr>
        <w:t>Caine indicated that the goal of the operation — destroying nuclear sites in Fordo, Natanz and Isfahan — had been achieved.</w:t>
      </w:r>
    </w:p>
    <w:p w14:paraId="43101177" w14:textId="77777777" w:rsidR="003E304E" w:rsidRPr="009105E3" w:rsidRDefault="003E304E" w:rsidP="003E304E">
      <w:pPr>
        <w:rPr>
          <w:sz w:val="14"/>
        </w:rPr>
      </w:pPr>
      <w:r w:rsidRPr="009105E3">
        <w:rPr>
          <w:sz w:val="14"/>
        </w:rPr>
        <w:t>“Final battle damage will take some time, but initial battle damage assessments indicate that all three sites sustained extremely severe damage and destruction,” Caine said.</w:t>
      </w:r>
    </w:p>
    <w:p w14:paraId="5A7AD939" w14:textId="77777777" w:rsidR="003E304E" w:rsidRPr="009105E3" w:rsidRDefault="003E304E" w:rsidP="003E304E">
      <w:pPr>
        <w:rPr>
          <w:sz w:val="14"/>
        </w:rPr>
      </w:pPr>
      <w:r w:rsidRPr="009105E3">
        <w:rPr>
          <w:sz w:val="14"/>
        </w:rPr>
        <w:t>Vance said in a television interview that while he would not discuss “sensitive intelligence about what we’ve seen on the ground,” he felt “very confident that we’ve substantially delayed their development of a nuclear weapon.”</w:t>
      </w:r>
    </w:p>
    <w:p w14:paraId="35EC3520" w14:textId="77777777" w:rsidR="003E304E" w:rsidRPr="009105E3" w:rsidRDefault="003E304E" w:rsidP="003E304E">
      <w:pPr>
        <w:rPr>
          <w:sz w:val="14"/>
        </w:rPr>
      </w:pPr>
      <w:r w:rsidRPr="009105E3">
        <w:rPr>
          <w:sz w:val="14"/>
        </w:rPr>
        <w:t>Pressed further, he told NBC’s “Meet the Press” that “I think that we have really pushed their program back by a very long time. I think that it’s going to be many many years before the Iranians are able to develop a nuclear weapon.”</w:t>
      </w:r>
    </w:p>
    <w:p w14:paraId="41BEE929" w14:textId="77777777" w:rsidR="003E304E" w:rsidRPr="009105E3" w:rsidRDefault="003E304E" w:rsidP="003E304E">
      <w:pPr>
        <w:rPr>
          <w:sz w:val="14"/>
        </w:rPr>
      </w:pPr>
      <w:r w:rsidRPr="009105E3">
        <w:rPr>
          <w:sz w:val="14"/>
        </w:rPr>
        <w:t>The vice president said the U.S. had “negotiated aggressively’ with Iran to try to find a peaceful settlement and that Trump made his decision after assessing the Iranians were not acting “in good faith.”</w:t>
      </w:r>
    </w:p>
    <w:p w14:paraId="5403B03F" w14:textId="77777777" w:rsidR="003E304E" w:rsidRPr="009105E3" w:rsidRDefault="003E304E" w:rsidP="003E304E">
      <w:pPr>
        <w:rPr>
          <w:sz w:val="16"/>
        </w:rPr>
      </w:pPr>
      <w:r w:rsidRPr="009105E3">
        <w:rPr>
          <w:sz w:val="16"/>
        </w:rPr>
        <w:t xml:space="preserve">“I actually think </w:t>
      </w:r>
      <w:r w:rsidRPr="009105E3">
        <w:rPr>
          <w:u w:val="single"/>
        </w:rPr>
        <w:t xml:space="preserve">it provides an </w:t>
      </w:r>
      <w:r w:rsidRPr="0090430C">
        <w:rPr>
          <w:b/>
          <w:bCs/>
          <w:highlight w:val="cyan"/>
          <w:u w:val="single"/>
        </w:rPr>
        <w:t>opportunity</w:t>
      </w:r>
      <w:r w:rsidRPr="0090430C">
        <w:rPr>
          <w:highlight w:val="cyan"/>
          <w:u w:val="single"/>
        </w:rPr>
        <w:t xml:space="preserve"> to</w:t>
      </w:r>
      <w:r w:rsidRPr="009105E3">
        <w:rPr>
          <w:u w:val="single"/>
        </w:rPr>
        <w:t xml:space="preserve"> </w:t>
      </w:r>
      <w:r w:rsidRPr="009105E3">
        <w:rPr>
          <w:b/>
          <w:bCs/>
          <w:u w:val="single"/>
        </w:rPr>
        <w:t>reset this relationship</w:t>
      </w:r>
      <w:r w:rsidRPr="009105E3">
        <w:rPr>
          <w:u w:val="single"/>
        </w:rPr>
        <w:t xml:space="preserve">, </w:t>
      </w:r>
      <w:r w:rsidRPr="0090430C">
        <w:rPr>
          <w:highlight w:val="cyan"/>
          <w:u w:val="single"/>
        </w:rPr>
        <w:t>reset</w:t>
      </w:r>
      <w:r w:rsidRPr="009105E3">
        <w:rPr>
          <w:u w:val="single"/>
        </w:rPr>
        <w:t xml:space="preserve"> these </w:t>
      </w:r>
      <w:r w:rsidRPr="0090430C">
        <w:rPr>
          <w:b/>
          <w:bCs/>
          <w:highlight w:val="cyan"/>
          <w:u w:val="single"/>
        </w:rPr>
        <w:t>negotiations</w:t>
      </w:r>
      <w:r w:rsidRPr="009105E3">
        <w:rPr>
          <w:u w:val="single"/>
        </w:rPr>
        <w:t xml:space="preserve"> and get us in a place </w:t>
      </w:r>
      <w:r w:rsidRPr="0090430C">
        <w:rPr>
          <w:u w:val="single"/>
        </w:rPr>
        <w:t>where</w:t>
      </w:r>
      <w:r w:rsidRPr="009105E3">
        <w:rPr>
          <w:u w:val="single"/>
        </w:rPr>
        <w:t xml:space="preserve"> </w:t>
      </w:r>
      <w:r w:rsidRPr="0090430C">
        <w:rPr>
          <w:highlight w:val="cyan"/>
          <w:u w:val="single"/>
        </w:rPr>
        <w:t>Iran</w:t>
      </w:r>
      <w:r w:rsidRPr="009105E3">
        <w:rPr>
          <w:u w:val="single"/>
        </w:rPr>
        <w:t xml:space="preserve"> can </w:t>
      </w:r>
      <w:r w:rsidRPr="0090430C">
        <w:rPr>
          <w:highlight w:val="cyan"/>
          <w:u w:val="single"/>
        </w:rPr>
        <w:t>decide not to be a threat</w:t>
      </w:r>
      <w:r w:rsidRPr="009105E3">
        <w:rPr>
          <w:sz w:val="16"/>
        </w:rPr>
        <w:t xml:space="preserve"> to its neighbors, not to a threat to the United States and if they’re willing to do that, </w:t>
      </w:r>
      <w:r w:rsidRPr="0090430C">
        <w:rPr>
          <w:highlight w:val="cyan"/>
          <w:u w:val="single"/>
        </w:rPr>
        <w:t>the U</w:t>
      </w:r>
      <w:r w:rsidRPr="009105E3">
        <w:rPr>
          <w:u w:val="single"/>
        </w:rPr>
        <w:t xml:space="preserve">nited </w:t>
      </w:r>
      <w:r w:rsidRPr="0090430C">
        <w:rPr>
          <w:highlight w:val="cyan"/>
          <w:u w:val="single"/>
        </w:rPr>
        <w:t>S</w:t>
      </w:r>
      <w:r w:rsidRPr="009105E3">
        <w:rPr>
          <w:u w:val="single"/>
        </w:rPr>
        <w:t xml:space="preserve">tates </w:t>
      </w:r>
      <w:r w:rsidRPr="0090430C">
        <w:rPr>
          <w:highlight w:val="cyan"/>
          <w:u w:val="single"/>
        </w:rPr>
        <w:t xml:space="preserve">is </w:t>
      </w:r>
      <w:r w:rsidRPr="0090430C">
        <w:rPr>
          <w:b/>
          <w:bCs/>
          <w:highlight w:val="cyan"/>
          <w:u w:val="single"/>
        </w:rPr>
        <w:t>all ears</w:t>
      </w:r>
      <w:r w:rsidRPr="009105E3">
        <w:rPr>
          <w:sz w:val="16"/>
        </w:rPr>
        <w:t>,” Vance said.</w:t>
      </w:r>
    </w:p>
    <w:p w14:paraId="2C8D3F5F" w14:textId="77777777" w:rsidR="003E304E" w:rsidRDefault="003E304E" w:rsidP="003E304E">
      <w:pPr>
        <w:rPr>
          <w:sz w:val="16"/>
        </w:rPr>
      </w:pPr>
      <w:r w:rsidRPr="009105E3">
        <w:rPr>
          <w:sz w:val="16"/>
        </w:rPr>
        <w:t xml:space="preserve">Secretary of State Marco Rubio said on CBS’s “Face the Nation” that “there are </w:t>
      </w:r>
      <w:r w:rsidRPr="009105E3">
        <w:rPr>
          <w:b/>
          <w:bCs/>
          <w:u w:val="single"/>
        </w:rPr>
        <w:t xml:space="preserve">no </w:t>
      </w:r>
      <w:r w:rsidRPr="0090430C">
        <w:rPr>
          <w:b/>
          <w:bCs/>
          <w:highlight w:val="cyan"/>
          <w:u w:val="single"/>
        </w:rPr>
        <w:t>planned military operations</w:t>
      </w:r>
      <w:r w:rsidRPr="009105E3">
        <w:rPr>
          <w:u w:val="single"/>
        </w:rPr>
        <w:t xml:space="preserve"> right now against Iran</w:t>
      </w:r>
      <w:r w:rsidRPr="009105E3">
        <w:rPr>
          <w:sz w:val="16"/>
        </w:rPr>
        <w:t>, unless, unless they mess around and they attack” U.S. interests.</w:t>
      </w:r>
    </w:p>
    <w:p w14:paraId="41C4FB39" w14:textId="77777777" w:rsidR="003E304E" w:rsidRPr="00E30CA3" w:rsidRDefault="003E304E" w:rsidP="003E304E"/>
    <w:p w14:paraId="3CE6A022" w14:textId="77777777" w:rsidR="003E304E" w:rsidRPr="003F59EF" w:rsidRDefault="003E304E" w:rsidP="003E304E">
      <w:pPr>
        <w:pStyle w:val="Heading4"/>
      </w:pPr>
      <w:r>
        <w:t xml:space="preserve">Successful talks are occurring in the squo—there’s a </w:t>
      </w:r>
      <w:r>
        <w:rPr>
          <w:u w:val="single"/>
        </w:rPr>
        <w:t>window of opportunity</w:t>
      </w:r>
      <w:r>
        <w:t>.</w:t>
      </w:r>
    </w:p>
    <w:p w14:paraId="769A1DCD" w14:textId="77777777" w:rsidR="003E304E" w:rsidRPr="00C203FB" w:rsidRDefault="003E304E" w:rsidP="003E304E">
      <w:r w:rsidRPr="00C203FB">
        <w:rPr>
          <w:rStyle w:val="Style13ptBold"/>
        </w:rPr>
        <w:t>JNS</w:t>
      </w:r>
      <w:r w:rsidRPr="00561C3C">
        <w:rPr>
          <w:rStyle w:val="Style13ptBold"/>
        </w:rPr>
        <w:t xml:space="preserve"> ’6/20</w:t>
      </w:r>
      <w:r w:rsidRPr="00C203FB">
        <w:t xml:space="preserve"> </w:t>
      </w:r>
      <w:r>
        <w:t>[</w:t>
      </w:r>
      <w:r w:rsidRPr="00C203FB">
        <w:t>June 20, 2025. “Witkoff, Tehran Maintain Direct Talks amid Israel-Iran War.” Jewish News Syndicate. https://www.jns.org/witkoff-tehran-maintain-direct-talks-amid-israel-iran-war</w:t>
      </w:r>
      <w:r>
        <w:t>; mgm]</w:t>
      </w:r>
    </w:p>
    <w:p w14:paraId="11763F6E" w14:textId="77777777" w:rsidR="003E304E" w:rsidRPr="00C30BD2" w:rsidRDefault="003E304E" w:rsidP="003E304E">
      <w:pPr>
        <w:rPr>
          <w:sz w:val="16"/>
        </w:rPr>
      </w:pPr>
      <w:r w:rsidRPr="00C30BD2">
        <w:rPr>
          <w:b/>
          <w:bCs/>
          <w:highlight w:val="cyan"/>
          <w:u w:val="single"/>
        </w:rPr>
        <w:t xml:space="preserve">Direct talks </w:t>
      </w:r>
      <w:r w:rsidRPr="00C30BD2">
        <w:rPr>
          <w:highlight w:val="cyan"/>
          <w:u w:val="single"/>
        </w:rPr>
        <w:t>between</w:t>
      </w:r>
      <w:r w:rsidRPr="00D71C17">
        <w:rPr>
          <w:u w:val="single"/>
        </w:rPr>
        <w:t xml:space="preserve"> the</w:t>
      </w:r>
      <w:r w:rsidRPr="00D71C17">
        <w:rPr>
          <w:b/>
          <w:bCs/>
          <w:u w:val="single"/>
        </w:rPr>
        <w:t xml:space="preserve"> </w:t>
      </w:r>
      <w:r w:rsidRPr="00C30BD2">
        <w:rPr>
          <w:b/>
          <w:bCs/>
          <w:highlight w:val="cyan"/>
          <w:u w:val="single"/>
        </w:rPr>
        <w:t>U.S. and Iran</w:t>
      </w:r>
      <w:r w:rsidRPr="00D71C17">
        <w:rPr>
          <w:u w:val="single"/>
        </w:rPr>
        <w:t xml:space="preserve"> have </w:t>
      </w:r>
      <w:r w:rsidRPr="00C30BD2">
        <w:rPr>
          <w:highlight w:val="cyan"/>
          <w:u w:val="single"/>
        </w:rPr>
        <w:t>not broken off</w:t>
      </w:r>
      <w:r w:rsidRPr="00D71C17">
        <w:rPr>
          <w:u w:val="single"/>
        </w:rPr>
        <w:t xml:space="preserve"> since Israel launched its </w:t>
      </w:r>
      <w:r w:rsidRPr="00C30BD2">
        <w:rPr>
          <w:sz w:val="16"/>
        </w:rPr>
        <w:t xml:space="preserve">preemptive </w:t>
      </w:r>
      <w:r w:rsidRPr="00D71C17">
        <w:rPr>
          <w:u w:val="single"/>
        </w:rPr>
        <w:t>strike</w:t>
      </w:r>
      <w:r w:rsidRPr="00C30BD2">
        <w:rPr>
          <w:sz w:val="16"/>
        </w:rPr>
        <w:t xml:space="preserve"> on the Islamic Republic last week, Reuters reported on Thursday.</w:t>
      </w:r>
    </w:p>
    <w:p w14:paraId="006C1F7A" w14:textId="77777777" w:rsidR="003E304E" w:rsidRPr="00C30BD2" w:rsidRDefault="003E304E" w:rsidP="003E304E">
      <w:pPr>
        <w:rPr>
          <w:sz w:val="16"/>
        </w:rPr>
      </w:pPr>
      <w:r w:rsidRPr="00D71C17">
        <w:rPr>
          <w:u w:val="single"/>
        </w:rPr>
        <w:t>U.S. Special Envoy</w:t>
      </w:r>
      <w:r w:rsidRPr="00C30BD2">
        <w:rPr>
          <w:sz w:val="16"/>
        </w:rPr>
        <w:t xml:space="preserve"> to the Middle East Steve </w:t>
      </w:r>
      <w:r w:rsidRPr="00C30BD2">
        <w:rPr>
          <w:highlight w:val="cyan"/>
          <w:u w:val="single"/>
        </w:rPr>
        <w:t>Witkoff</w:t>
      </w:r>
      <w:r w:rsidRPr="00C30BD2">
        <w:rPr>
          <w:sz w:val="16"/>
        </w:rPr>
        <w:t xml:space="preserve"> </w:t>
      </w:r>
      <w:r w:rsidRPr="00C30BD2">
        <w:rPr>
          <w:highlight w:val="cyan"/>
          <w:u w:val="single"/>
        </w:rPr>
        <w:t>and</w:t>
      </w:r>
      <w:r w:rsidRPr="00D71C17">
        <w:rPr>
          <w:u w:val="single"/>
        </w:rPr>
        <w:t xml:space="preserve"> Iranian Foreign</w:t>
      </w:r>
      <w:r w:rsidRPr="00C30BD2">
        <w:rPr>
          <w:sz w:val="16"/>
        </w:rPr>
        <w:t xml:space="preserve"> Minister Abbas </w:t>
      </w:r>
      <w:r w:rsidRPr="00C30BD2">
        <w:rPr>
          <w:highlight w:val="cyan"/>
          <w:u w:val="single"/>
        </w:rPr>
        <w:t>Araqchi</w:t>
      </w:r>
      <w:r w:rsidRPr="00C30BD2">
        <w:rPr>
          <w:sz w:val="16"/>
        </w:rPr>
        <w:t xml:space="preserve"> have </w:t>
      </w:r>
      <w:r w:rsidRPr="00C30BD2">
        <w:rPr>
          <w:highlight w:val="cyan"/>
          <w:u w:val="single"/>
        </w:rPr>
        <w:t xml:space="preserve">spoken </w:t>
      </w:r>
      <w:r w:rsidRPr="00C30BD2">
        <w:rPr>
          <w:b/>
          <w:bCs/>
          <w:highlight w:val="cyan"/>
          <w:u w:val="single"/>
        </w:rPr>
        <w:t>several times</w:t>
      </w:r>
      <w:r w:rsidRPr="00D71C17">
        <w:rPr>
          <w:b/>
          <w:bCs/>
          <w:u w:val="single"/>
        </w:rPr>
        <w:t xml:space="preserve"> by phone</w:t>
      </w:r>
      <w:r w:rsidRPr="00C30BD2">
        <w:rPr>
          <w:sz w:val="16"/>
        </w:rPr>
        <w:t xml:space="preserve">, in an attempt </w:t>
      </w:r>
      <w:r w:rsidRPr="00C30BD2">
        <w:rPr>
          <w:highlight w:val="cyan"/>
          <w:u w:val="single"/>
        </w:rPr>
        <w:t>to de</w:t>
      </w:r>
      <w:r w:rsidRPr="00C30BD2">
        <w:rPr>
          <w:b/>
          <w:bCs/>
          <w:highlight w:val="cyan"/>
          <w:u w:val="single"/>
        </w:rPr>
        <w:t>-escalate</w:t>
      </w:r>
      <w:r w:rsidRPr="00C30BD2">
        <w:rPr>
          <w:highlight w:val="cyan"/>
          <w:u w:val="single"/>
        </w:rPr>
        <w:t xml:space="preserve"> the</w:t>
      </w:r>
      <w:r w:rsidRPr="00D71C17">
        <w:rPr>
          <w:u w:val="single"/>
        </w:rPr>
        <w:t xml:space="preserve"> aerial </w:t>
      </w:r>
      <w:r w:rsidRPr="00C30BD2">
        <w:rPr>
          <w:highlight w:val="cyan"/>
          <w:u w:val="single"/>
        </w:rPr>
        <w:t>war</w:t>
      </w:r>
      <w:r w:rsidRPr="00C30BD2">
        <w:rPr>
          <w:sz w:val="16"/>
        </w:rPr>
        <w:t>, Reuters cited three diplomats as saying.</w:t>
      </w:r>
    </w:p>
    <w:p w14:paraId="4F004DDB" w14:textId="77777777" w:rsidR="003E304E" w:rsidRPr="00C30BD2" w:rsidRDefault="003E304E" w:rsidP="003E304E">
      <w:pPr>
        <w:rPr>
          <w:sz w:val="16"/>
        </w:rPr>
      </w:pPr>
      <w:r w:rsidRPr="00C30BD2">
        <w:rPr>
          <w:sz w:val="16"/>
        </w:rPr>
        <w:t>The Iranian diplomat maintained that Tehran will not return to the negotiating table with regard to its nuclear program unless Jerusalem halts its attacks.</w:t>
      </w:r>
    </w:p>
    <w:p w14:paraId="59B7AFC9" w14:textId="77777777" w:rsidR="003E304E" w:rsidRPr="00C30BD2" w:rsidRDefault="003E304E" w:rsidP="003E304E">
      <w:pPr>
        <w:rPr>
          <w:sz w:val="16"/>
        </w:rPr>
      </w:pPr>
      <w:r w:rsidRPr="00C30BD2">
        <w:rPr>
          <w:sz w:val="16"/>
        </w:rPr>
        <w:t xml:space="preserve">Araqchi, according to one of the unnamed diplomats, told Witkoff that </w:t>
      </w:r>
      <w:r w:rsidRPr="00C30BD2">
        <w:rPr>
          <w:highlight w:val="cyan"/>
          <w:u w:val="single"/>
        </w:rPr>
        <w:t>Tehran</w:t>
      </w:r>
      <w:r w:rsidRPr="00D71C17">
        <w:rPr>
          <w:u w:val="single"/>
        </w:rPr>
        <w:t xml:space="preserve"> “</w:t>
      </w:r>
      <w:r w:rsidRPr="00C30BD2">
        <w:rPr>
          <w:highlight w:val="cyan"/>
          <w:u w:val="single"/>
        </w:rPr>
        <w:t xml:space="preserve">could </w:t>
      </w:r>
      <w:r w:rsidRPr="00C30BD2">
        <w:rPr>
          <w:b/>
          <w:bCs/>
          <w:highlight w:val="cyan"/>
          <w:u w:val="single"/>
        </w:rPr>
        <w:t>show flexibility in</w:t>
      </w:r>
      <w:r w:rsidRPr="00D71C17">
        <w:rPr>
          <w:b/>
          <w:bCs/>
          <w:u w:val="single"/>
        </w:rPr>
        <w:t xml:space="preserve"> the </w:t>
      </w:r>
      <w:r w:rsidRPr="00C30BD2">
        <w:rPr>
          <w:b/>
          <w:bCs/>
          <w:highlight w:val="cyan"/>
          <w:u w:val="single"/>
        </w:rPr>
        <w:t>nuclear issue</w:t>
      </w:r>
      <w:r w:rsidRPr="00C30BD2">
        <w:rPr>
          <w:sz w:val="16"/>
          <w:highlight w:val="cyan"/>
        </w:rPr>
        <w:t>”</w:t>
      </w:r>
      <w:r w:rsidRPr="00C30BD2">
        <w:rPr>
          <w:sz w:val="16"/>
        </w:rPr>
        <w:t xml:space="preserve"> </w:t>
      </w:r>
      <w:r w:rsidRPr="003C4307">
        <w:rPr>
          <w:u w:val="single"/>
        </w:rPr>
        <w:t>if</w:t>
      </w:r>
      <w:r w:rsidRPr="00C30BD2">
        <w:rPr>
          <w:sz w:val="16"/>
        </w:rPr>
        <w:t xml:space="preserve"> the </w:t>
      </w:r>
      <w:r w:rsidRPr="00C30BD2">
        <w:rPr>
          <w:highlight w:val="cyan"/>
          <w:u w:val="single"/>
        </w:rPr>
        <w:t>Trump</w:t>
      </w:r>
      <w:r w:rsidRPr="00C30BD2">
        <w:rPr>
          <w:sz w:val="16"/>
        </w:rPr>
        <w:t xml:space="preserve"> administration </w:t>
      </w:r>
      <w:r w:rsidRPr="00C30BD2">
        <w:rPr>
          <w:b/>
          <w:bCs/>
          <w:highlight w:val="cyan"/>
          <w:u w:val="single"/>
        </w:rPr>
        <w:t>pressured</w:t>
      </w:r>
      <w:r w:rsidRPr="003C4307">
        <w:rPr>
          <w:b/>
          <w:bCs/>
          <w:u w:val="single"/>
        </w:rPr>
        <w:t xml:space="preserve"> </w:t>
      </w:r>
      <w:r w:rsidRPr="00C30BD2">
        <w:rPr>
          <w:b/>
          <w:bCs/>
          <w:highlight w:val="cyan"/>
          <w:u w:val="single"/>
        </w:rPr>
        <w:t>Israel</w:t>
      </w:r>
      <w:r w:rsidRPr="003C4307">
        <w:rPr>
          <w:u w:val="single"/>
        </w:rPr>
        <w:t xml:space="preserve"> to end the war.</w:t>
      </w:r>
    </w:p>
    <w:p w14:paraId="76DFA688" w14:textId="77777777" w:rsidR="003E304E" w:rsidRPr="00C30BD2" w:rsidRDefault="003E304E" w:rsidP="003E304E">
      <w:pPr>
        <w:rPr>
          <w:sz w:val="16"/>
        </w:rPr>
      </w:pPr>
      <w:r w:rsidRPr="00C30BD2">
        <w:rPr>
          <w:sz w:val="16"/>
        </w:rPr>
        <w:t xml:space="preserve">A European diplomat said, “Araqchi told Witkoff </w:t>
      </w:r>
      <w:r w:rsidRPr="00C30BD2">
        <w:rPr>
          <w:b/>
          <w:bCs/>
          <w:highlight w:val="cyan"/>
          <w:u w:val="single"/>
        </w:rPr>
        <w:t>Iran was ready to</w:t>
      </w:r>
      <w:r w:rsidRPr="003C4307">
        <w:rPr>
          <w:b/>
          <w:bCs/>
          <w:u w:val="single"/>
        </w:rPr>
        <w:t xml:space="preserve"> come back to </w:t>
      </w:r>
      <w:r w:rsidRPr="00C30BD2">
        <w:rPr>
          <w:b/>
          <w:bCs/>
          <w:u w:val="single"/>
        </w:rPr>
        <w:t xml:space="preserve">nuclear </w:t>
      </w:r>
      <w:r w:rsidRPr="00C30BD2">
        <w:rPr>
          <w:b/>
          <w:bCs/>
          <w:highlight w:val="cyan"/>
          <w:u w:val="single"/>
        </w:rPr>
        <w:t>talk</w:t>
      </w:r>
      <w:r w:rsidRPr="003C4307">
        <w:rPr>
          <w:b/>
          <w:bCs/>
          <w:u w:val="single"/>
        </w:rPr>
        <w:t>s</w:t>
      </w:r>
      <w:r w:rsidRPr="00C30BD2">
        <w:rPr>
          <w:sz w:val="16"/>
        </w:rPr>
        <w:t>, but it could not if Israel continued its bombing,” according to Reuters.</w:t>
      </w:r>
    </w:p>
    <w:p w14:paraId="7D049A8D" w14:textId="77777777" w:rsidR="003E304E" w:rsidRPr="00C30BD2" w:rsidRDefault="003E304E" w:rsidP="003E304E">
      <w:pPr>
        <w:rPr>
          <w:sz w:val="16"/>
        </w:rPr>
      </w:pPr>
      <w:r w:rsidRPr="00C30BD2">
        <w:rPr>
          <w:sz w:val="16"/>
        </w:rPr>
        <w:t xml:space="preserve">A second regional diplomat was quoted as saying that </w:t>
      </w:r>
      <w:r w:rsidRPr="00975DF6">
        <w:rPr>
          <w:u w:val="single"/>
        </w:rPr>
        <w:t>Washington</w:t>
      </w:r>
      <w:r w:rsidRPr="00C30BD2">
        <w:rPr>
          <w:sz w:val="16"/>
        </w:rPr>
        <w:t xml:space="preserve"> was the one to </w:t>
      </w:r>
      <w:r w:rsidRPr="00975DF6">
        <w:rPr>
          <w:u w:val="single"/>
        </w:rPr>
        <w:t>initiate a call</w:t>
      </w:r>
      <w:r w:rsidRPr="00C30BD2">
        <w:rPr>
          <w:sz w:val="16"/>
        </w:rPr>
        <w:t xml:space="preserve"> after Israel launched its surprise attack on June 13, adding that </w:t>
      </w:r>
      <w:r w:rsidRPr="00C30BD2">
        <w:rPr>
          <w:highlight w:val="cyan"/>
          <w:u w:val="single"/>
        </w:rPr>
        <w:t xml:space="preserve">the </w:t>
      </w:r>
      <w:r w:rsidRPr="00C30BD2">
        <w:rPr>
          <w:b/>
          <w:bCs/>
          <w:highlight w:val="cyan"/>
          <w:u w:val="single"/>
        </w:rPr>
        <w:t>U.S. offered a new proposal</w:t>
      </w:r>
      <w:r w:rsidRPr="00C30BD2">
        <w:rPr>
          <w:sz w:val="16"/>
        </w:rPr>
        <w:t>, without disclosing its details.</w:t>
      </w:r>
    </w:p>
    <w:p w14:paraId="34AA09AF" w14:textId="77777777" w:rsidR="003E304E" w:rsidRPr="00C30BD2" w:rsidRDefault="003E304E" w:rsidP="003E304E">
      <w:pPr>
        <w:rPr>
          <w:sz w:val="16"/>
        </w:rPr>
      </w:pPr>
      <w:r w:rsidRPr="00C30BD2">
        <w:rPr>
          <w:sz w:val="16"/>
        </w:rPr>
        <w:t>Meanwhile on Thursday, U.S. President Donald Trump said he would make a decision on whether to strike Iran or not “within the next two weeks.”</w:t>
      </w:r>
    </w:p>
    <w:p w14:paraId="7A425F27" w14:textId="77777777" w:rsidR="003E304E" w:rsidRPr="00554DD7" w:rsidRDefault="003E304E" w:rsidP="003E304E">
      <w:pPr>
        <w:rPr>
          <w:u w:val="single"/>
        </w:rPr>
      </w:pPr>
      <w:r w:rsidRPr="00C30BD2">
        <w:rPr>
          <w:sz w:val="16"/>
        </w:rPr>
        <w:t xml:space="preserve">A White House official was cited by CNN as saying on Thursday that the president supports </w:t>
      </w:r>
      <w:r w:rsidRPr="0008332C">
        <w:rPr>
          <w:highlight w:val="cyan"/>
          <w:u w:val="single"/>
        </w:rPr>
        <w:t>diplomatic efforts</w:t>
      </w:r>
      <w:r w:rsidRPr="00C30BD2">
        <w:rPr>
          <w:sz w:val="16"/>
        </w:rPr>
        <w:t xml:space="preserve"> by European envoys </w:t>
      </w:r>
      <w:r w:rsidRPr="0008332C">
        <w:rPr>
          <w:highlight w:val="cyan"/>
          <w:u w:val="single"/>
        </w:rPr>
        <w:t xml:space="preserve">to </w:t>
      </w:r>
      <w:r w:rsidRPr="0008332C">
        <w:rPr>
          <w:b/>
          <w:bCs/>
          <w:highlight w:val="cyan"/>
          <w:u w:val="single"/>
        </w:rPr>
        <w:t>persuade Iran</w:t>
      </w:r>
      <w:r w:rsidRPr="0008332C">
        <w:rPr>
          <w:highlight w:val="cyan"/>
          <w:u w:val="single"/>
        </w:rPr>
        <w:t xml:space="preserve"> to </w:t>
      </w:r>
      <w:r w:rsidRPr="0008332C">
        <w:rPr>
          <w:b/>
          <w:bCs/>
          <w:highlight w:val="cyan"/>
          <w:u w:val="single"/>
        </w:rPr>
        <w:t>accept Washington’s</w:t>
      </w:r>
      <w:r w:rsidRPr="00554DD7">
        <w:rPr>
          <w:u w:val="single"/>
        </w:rPr>
        <w:t xml:space="preserve"> </w:t>
      </w:r>
      <w:r w:rsidRPr="00554DD7">
        <w:rPr>
          <w:b/>
          <w:bCs/>
          <w:u w:val="single"/>
        </w:rPr>
        <w:t xml:space="preserve">nuclear </w:t>
      </w:r>
      <w:r w:rsidRPr="0008332C">
        <w:rPr>
          <w:b/>
          <w:bCs/>
          <w:highlight w:val="cyan"/>
          <w:u w:val="single"/>
        </w:rPr>
        <w:t>dismantlement</w:t>
      </w:r>
      <w:r w:rsidRPr="00554DD7">
        <w:rPr>
          <w:b/>
          <w:bCs/>
          <w:u w:val="single"/>
        </w:rPr>
        <w:t xml:space="preserve"> </w:t>
      </w:r>
      <w:r w:rsidRPr="0008332C">
        <w:rPr>
          <w:b/>
          <w:bCs/>
          <w:highlight w:val="cyan"/>
          <w:u w:val="single"/>
        </w:rPr>
        <w:t>proposal</w:t>
      </w:r>
      <w:r w:rsidRPr="00554DD7">
        <w:rPr>
          <w:u w:val="single"/>
        </w:rPr>
        <w:t>.</w:t>
      </w:r>
    </w:p>
    <w:p w14:paraId="5F49608A" w14:textId="77777777" w:rsidR="003E304E" w:rsidRPr="00C30BD2" w:rsidRDefault="003E304E" w:rsidP="003E304E">
      <w:pPr>
        <w:rPr>
          <w:sz w:val="14"/>
        </w:rPr>
      </w:pPr>
      <w:r w:rsidRPr="00C30BD2">
        <w:rPr>
          <w:sz w:val="14"/>
        </w:rPr>
        <w:t>Foreign ministers from Britain, Germany and France were slated to hold talks with Iranian representatives in Geneva on Friday, CNN reported.</w:t>
      </w:r>
    </w:p>
    <w:p w14:paraId="1D097443" w14:textId="77777777" w:rsidR="003E304E" w:rsidRPr="00C30BD2" w:rsidRDefault="003E304E" w:rsidP="003E304E">
      <w:pPr>
        <w:rPr>
          <w:sz w:val="14"/>
        </w:rPr>
      </w:pPr>
      <w:r w:rsidRPr="00C30BD2">
        <w:rPr>
          <w:sz w:val="14"/>
        </w:rPr>
        <w:t>The Europeans were informed of the details of Washington’s proposal offered to Tehran, the report added.</w:t>
      </w:r>
    </w:p>
    <w:p w14:paraId="0EBDF7EC" w14:textId="77777777" w:rsidR="003E304E" w:rsidRPr="00C30BD2" w:rsidRDefault="003E304E" w:rsidP="003E304E">
      <w:pPr>
        <w:rPr>
          <w:sz w:val="14"/>
        </w:rPr>
      </w:pPr>
      <w:r w:rsidRPr="00C30BD2">
        <w:rPr>
          <w:sz w:val="14"/>
        </w:rPr>
        <w:t>In an interview with Iranian state TV on Friday, however, Araqchi said that “Iran will not enter into talks with any party as long as Israel’s attacks continue.”</w:t>
      </w:r>
    </w:p>
    <w:p w14:paraId="28DCDA73" w14:textId="77777777" w:rsidR="003E304E" w:rsidRPr="00C30BD2" w:rsidRDefault="003E304E" w:rsidP="003E304E">
      <w:pPr>
        <w:rPr>
          <w:sz w:val="14"/>
        </w:rPr>
      </w:pPr>
      <w:r w:rsidRPr="00C30BD2">
        <w:rPr>
          <w:sz w:val="14"/>
        </w:rPr>
        <w:t>The “United States is complicit in Israeli aggression, even if it does not directly participate,” he added.</w:t>
      </w:r>
    </w:p>
    <w:p w14:paraId="3BB52CB8" w14:textId="77777777" w:rsidR="003E304E" w:rsidRPr="00C30BD2" w:rsidRDefault="003E304E" w:rsidP="003E304E">
      <w:pPr>
        <w:rPr>
          <w:sz w:val="14"/>
        </w:rPr>
      </w:pPr>
      <w:r w:rsidRPr="00C30BD2">
        <w:rPr>
          <w:sz w:val="14"/>
        </w:rPr>
        <w:t>According to Reuters, the Iranian minister further denied targeting an Israeli hospital in Beersheva, after the Soroka Medical Center sustained a direct hit from an Iranian ballistic missile on Thursday.</w:t>
      </w:r>
    </w:p>
    <w:p w14:paraId="30815880" w14:textId="77777777" w:rsidR="003E304E" w:rsidRPr="00C30BD2" w:rsidRDefault="003E304E" w:rsidP="003E304E">
      <w:pPr>
        <w:rPr>
          <w:sz w:val="14"/>
        </w:rPr>
      </w:pPr>
      <w:r w:rsidRPr="00C30BD2">
        <w:rPr>
          <w:sz w:val="14"/>
        </w:rPr>
        <w:t>“Iran never targets civilian areas, especially not hospitals, as opposed to Israel, which has intentionally targeted hospitals in Gaza,” Araqchi was cited as saying.</w:t>
      </w:r>
    </w:p>
    <w:p w14:paraId="6D2CEF2E" w14:textId="77777777" w:rsidR="003E304E" w:rsidRPr="00C30BD2" w:rsidRDefault="003E304E" w:rsidP="003E304E">
      <w:pPr>
        <w:rPr>
          <w:sz w:val="14"/>
        </w:rPr>
      </w:pPr>
      <w:r w:rsidRPr="00C30BD2">
        <w:rPr>
          <w:sz w:val="14"/>
        </w:rPr>
        <w:t>Israeli Foreign Minister Gideon Sa’ar tweeted in response that “Iran is misleading the world and simply trying to waste time. It has no intention of giving up its nuclear program, which poses an existential threat to Israel and endangers the entire world.”</w:t>
      </w:r>
    </w:p>
    <w:p w14:paraId="6FE098E4" w14:textId="77777777" w:rsidR="003E304E" w:rsidRPr="00C30BD2" w:rsidRDefault="003E304E" w:rsidP="003E304E">
      <w:pPr>
        <w:rPr>
          <w:sz w:val="14"/>
        </w:rPr>
      </w:pPr>
      <w:r w:rsidRPr="00C30BD2">
        <w:rPr>
          <w:sz w:val="14"/>
        </w:rPr>
        <w:t>Nothing has changed.</w:t>
      </w:r>
    </w:p>
    <w:p w14:paraId="1656534C" w14:textId="77777777" w:rsidR="003E304E" w:rsidRPr="00C30BD2" w:rsidRDefault="003E304E" w:rsidP="003E304E">
      <w:pPr>
        <w:rPr>
          <w:sz w:val="14"/>
        </w:rPr>
      </w:pPr>
      <w:r w:rsidRPr="00C30BD2">
        <w:rPr>
          <w:sz w:val="14"/>
        </w:rPr>
        <w:t>Iran is misleading the world and simply trying to waste time.</w:t>
      </w:r>
    </w:p>
    <w:p w14:paraId="08C656D1" w14:textId="77777777" w:rsidR="003E304E" w:rsidRPr="00C30BD2" w:rsidRDefault="003E304E" w:rsidP="003E304E">
      <w:pPr>
        <w:rPr>
          <w:sz w:val="14"/>
        </w:rPr>
      </w:pPr>
      <w:r w:rsidRPr="00C30BD2">
        <w:rPr>
          <w:sz w:val="14"/>
        </w:rPr>
        <w:t>It has no intention of giving up its nuclear program, which poses an existential threat to Israel and endangers the entire world.@araghchi pic.twitter.com/7WEMMzYikF</w:t>
      </w:r>
    </w:p>
    <w:p w14:paraId="3BFD38FD" w14:textId="77777777" w:rsidR="003E304E" w:rsidRPr="00C30BD2" w:rsidRDefault="003E304E" w:rsidP="003E304E">
      <w:pPr>
        <w:rPr>
          <w:sz w:val="14"/>
        </w:rPr>
      </w:pPr>
      <w:r w:rsidRPr="00C30BD2">
        <w:rPr>
          <w:sz w:val="14"/>
        </w:rPr>
        <w:t>— Gideon Sa'ar | גדעון סער (@gidonsaar) June 20, 2025</w:t>
      </w:r>
    </w:p>
    <w:p w14:paraId="7C800A10" w14:textId="77777777" w:rsidR="003E304E" w:rsidRPr="00BC4003" w:rsidRDefault="003E304E" w:rsidP="003E304E">
      <w:pPr>
        <w:rPr>
          <w:b/>
          <w:bCs/>
          <w:u w:val="single"/>
        </w:rPr>
      </w:pPr>
      <w:r w:rsidRPr="00C30BD2">
        <w:rPr>
          <w:sz w:val="16"/>
        </w:rPr>
        <w:t xml:space="preserve">British Foreign Secretary David Lammy said on Friday: “We are determined that Iran must never have a nuclear weapon. </w:t>
      </w:r>
      <w:r w:rsidRPr="0008332C">
        <w:rPr>
          <w:highlight w:val="cyan"/>
          <w:u w:val="single"/>
        </w:rPr>
        <w:t xml:space="preserve">A </w:t>
      </w:r>
      <w:r w:rsidRPr="0008332C">
        <w:rPr>
          <w:b/>
          <w:bCs/>
          <w:highlight w:val="cyan"/>
          <w:u w:val="single"/>
        </w:rPr>
        <w:t>window</w:t>
      </w:r>
      <w:r w:rsidRPr="00BC4003">
        <w:rPr>
          <w:b/>
          <w:bCs/>
          <w:u w:val="single"/>
        </w:rPr>
        <w:t xml:space="preserve"> now </w:t>
      </w:r>
      <w:r w:rsidRPr="0008332C">
        <w:rPr>
          <w:b/>
          <w:bCs/>
          <w:highlight w:val="cyan"/>
          <w:u w:val="single"/>
        </w:rPr>
        <w:t>exists</w:t>
      </w:r>
      <w:r w:rsidRPr="00BC4003">
        <w:rPr>
          <w:u w:val="single"/>
        </w:rPr>
        <w:t xml:space="preserve"> </w:t>
      </w:r>
      <w:r w:rsidRPr="0008332C">
        <w:rPr>
          <w:highlight w:val="cyan"/>
          <w:u w:val="single"/>
        </w:rPr>
        <w:t>within</w:t>
      </w:r>
      <w:r w:rsidRPr="00BC4003">
        <w:rPr>
          <w:u w:val="single"/>
        </w:rPr>
        <w:t xml:space="preserve"> the </w:t>
      </w:r>
      <w:r w:rsidRPr="00BC4003">
        <w:rPr>
          <w:b/>
          <w:bCs/>
          <w:u w:val="single"/>
        </w:rPr>
        <w:t xml:space="preserve">next </w:t>
      </w:r>
      <w:r w:rsidRPr="0008332C">
        <w:rPr>
          <w:b/>
          <w:bCs/>
          <w:highlight w:val="cyan"/>
          <w:u w:val="single"/>
        </w:rPr>
        <w:t>two weeks</w:t>
      </w:r>
      <w:r w:rsidRPr="0008332C">
        <w:rPr>
          <w:highlight w:val="cyan"/>
          <w:u w:val="single"/>
        </w:rPr>
        <w:t xml:space="preserve"> to achieve</w:t>
      </w:r>
      <w:r w:rsidRPr="00BC4003">
        <w:rPr>
          <w:u w:val="single"/>
        </w:rPr>
        <w:t xml:space="preserve"> a </w:t>
      </w:r>
      <w:r w:rsidRPr="0008332C">
        <w:rPr>
          <w:b/>
          <w:bCs/>
          <w:highlight w:val="cyan"/>
          <w:u w:val="single"/>
        </w:rPr>
        <w:t>diplomatic solution.”</w:t>
      </w:r>
    </w:p>
    <w:p w14:paraId="570F04F1" w14:textId="77777777" w:rsidR="003E304E" w:rsidRPr="00BC4003" w:rsidRDefault="003E304E" w:rsidP="003E304E">
      <w:pPr>
        <w:rPr>
          <w:u w:val="single"/>
        </w:rPr>
      </w:pPr>
      <w:r w:rsidRPr="00C30BD2">
        <w:rPr>
          <w:sz w:val="16"/>
        </w:rPr>
        <w:t xml:space="preserve">Karoline Leavitt, the White House press secretary, said on Thursday that Trump believes </w:t>
      </w:r>
      <w:r w:rsidRPr="0008332C">
        <w:rPr>
          <w:highlight w:val="cyan"/>
          <w:u w:val="single"/>
        </w:rPr>
        <w:t>there is a “</w:t>
      </w:r>
      <w:r w:rsidRPr="0008332C">
        <w:rPr>
          <w:b/>
          <w:bCs/>
          <w:highlight w:val="cyan"/>
          <w:u w:val="single"/>
        </w:rPr>
        <w:t>substantial chance</w:t>
      </w:r>
      <w:r w:rsidRPr="0008332C">
        <w:rPr>
          <w:highlight w:val="cyan"/>
          <w:u w:val="single"/>
        </w:rPr>
        <w:t xml:space="preserve">” of </w:t>
      </w:r>
      <w:r w:rsidRPr="0008332C">
        <w:rPr>
          <w:b/>
          <w:bCs/>
          <w:highlight w:val="cyan"/>
          <w:u w:val="single"/>
        </w:rPr>
        <w:t>fruitful negotiations</w:t>
      </w:r>
      <w:r w:rsidRPr="00BC4003">
        <w:rPr>
          <w:u w:val="single"/>
        </w:rPr>
        <w:t xml:space="preserve"> in the near future.</w:t>
      </w:r>
    </w:p>
    <w:p w14:paraId="763D786D" w14:textId="77777777" w:rsidR="003E304E" w:rsidRPr="0090430C" w:rsidRDefault="003E304E" w:rsidP="003E304E">
      <w:pPr>
        <w:rPr>
          <w:sz w:val="16"/>
        </w:rPr>
      </w:pPr>
    </w:p>
    <w:p w14:paraId="2F41D680" w14:textId="77777777" w:rsidR="003E304E" w:rsidRPr="00981F70" w:rsidRDefault="003E304E" w:rsidP="003E304E">
      <w:pPr>
        <w:pStyle w:val="Heading4"/>
        <w:rPr>
          <w:rFonts w:cs="Arial"/>
        </w:rPr>
      </w:pPr>
      <w:r w:rsidRPr="00981F70">
        <w:rPr>
          <w:rFonts w:cs="Arial"/>
        </w:rPr>
        <w:t xml:space="preserve">U.S. </w:t>
      </w:r>
      <w:r w:rsidRPr="00981F70">
        <w:rPr>
          <w:rFonts w:cs="Arial"/>
          <w:u w:val="single"/>
        </w:rPr>
        <w:t>diplomacy push</w:t>
      </w:r>
      <w:r w:rsidRPr="00981F70">
        <w:rPr>
          <w:rFonts w:cs="Arial"/>
        </w:rPr>
        <w:t xml:space="preserve"> in the coming weeks deescalates the Middle East war. Failure triggers </w:t>
      </w:r>
      <w:r w:rsidRPr="00981F70">
        <w:rPr>
          <w:rFonts w:cs="Arial"/>
          <w:u w:val="single"/>
        </w:rPr>
        <w:t>U.S draw-in</w:t>
      </w:r>
      <w:r w:rsidRPr="00981F70">
        <w:rPr>
          <w:rFonts w:cs="Arial"/>
        </w:rPr>
        <w:t>.</w:t>
      </w:r>
    </w:p>
    <w:p w14:paraId="0BCEAB5E" w14:textId="77777777" w:rsidR="003E304E" w:rsidRPr="00981F70" w:rsidRDefault="003E304E" w:rsidP="003E304E">
      <w:r w:rsidRPr="00981F70">
        <w:rPr>
          <w:rStyle w:val="Style13ptBold"/>
        </w:rPr>
        <w:t>Erlanger ’6/15</w:t>
      </w:r>
      <w:r w:rsidRPr="00981F70">
        <w:t xml:space="preserve"> [Steven; June 15, 2025. Chief diplomatic correspondent for Europe for the NYTimes, has reported from more than 120 countries, has covered Israel, Iran and its nuclear program for years. “Diplomacy with Iran Is Damaged, Not Dead.” </w:t>
      </w:r>
      <w:r w:rsidRPr="00981F70">
        <w:rPr>
          <w:i/>
          <w:iCs/>
        </w:rPr>
        <w:t>The New York Times</w:t>
      </w:r>
      <w:r w:rsidRPr="00981F70">
        <w:t>. https://www.nytimes.com/2025/06/15/world/middleeast/diplomacy-with-iran-is-damaged-not-dead.html; mgm]</w:t>
      </w:r>
    </w:p>
    <w:p w14:paraId="1290F7D6" w14:textId="77777777" w:rsidR="003E304E" w:rsidRPr="00981F70" w:rsidRDefault="003E304E" w:rsidP="003E304E">
      <w:pPr>
        <w:rPr>
          <w:u w:val="single"/>
        </w:rPr>
      </w:pPr>
      <w:r w:rsidRPr="00981F70">
        <w:rPr>
          <w:sz w:val="16"/>
        </w:rPr>
        <w:t xml:space="preserve">If war is diplomacy by other means, </w:t>
      </w:r>
      <w:r w:rsidRPr="00981F70">
        <w:rPr>
          <w:b/>
          <w:bCs/>
          <w:highlight w:val="cyan"/>
          <w:u w:val="single"/>
        </w:rPr>
        <w:t>diplomacy</w:t>
      </w:r>
      <w:r w:rsidRPr="00981F70">
        <w:rPr>
          <w:highlight w:val="cyan"/>
          <w:u w:val="single"/>
        </w:rPr>
        <w:t xml:space="preserve"> is </w:t>
      </w:r>
      <w:r w:rsidRPr="00981F70">
        <w:rPr>
          <w:b/>
          <w:bCs/>
          <w:highlight w:val="cyan"/>
          <w:u w:val="single"/>
        </w:rPr>
        <w:t>never finished</w:t>
      </w:r>
      <w:r w:rsidRPr="00981F70">
        <w:rPr>
          <w:sz w:val="16"/>
        </w:rPr>
        <w:t xml:space="preserve">. While </w:t>
      </w:r>
      <w:r w:rsidRPr="00981F70">
        <w:rPr>
          <w:highlight w:val="cyan"/>
          <w:u w:val="single"/>
        </w:rPr>
        <w:t>Israel</w:t>
      </w:r>
      <w:r w:rsidRPr="00981F70">
        <w:rPr>
          <w:u w:val="single"/>
        </w:rPr>
        <w:t xml:space="preserve"> and </w:t>
      </w:r>
      <w:r w:rsidRPr="00981F70">
        <w:rPr>
          <w:highlight w:val="cyan"/>
          <w:u w:val="single"/>
        </w:rPr>
        <w:t>Iran</w:t>
      </w:r>
      <w:r w:rsidRPr="00981F70">
        <w:rPr>
          <w:u w:val="single"/>
        </w:rPr>
        <w:t xml:space="preserve"> are</w:t>
      </w:r>
      <w:r w:rsidRPr="00981F70">
        <w:rPr>
          <w:sz w:val="16"/>
        </w:rPr>
        <w:t xml:space="preserve"> </w:t>
      </w:r>
      <w:r w:rsidRPr="00981F70">
        <w:rPr>
          <w:rStyle w:val="StyleUnderline"/>
        </w:rPr>
        <w:t xml:space="preserve">in the midst of what could be an extended war that </w:t>
      </w:r>
      <w:r w:rsidRPr="00981F70">
        <w:rPr>
          <w:rStyle w:val="StyleUnderline"/>
          <w:b/>
          <w:bCs/>
          <w:highlight w:val="cyan"/>
        </w:rPr>
        <w:t>could spread</w:t>
      </w:r>
      <w:r w:rsidRPr="00981F70">
        <w:rPr>
          <w:sz w:val="16"/>
        </w:rPr>
        <w:t xml:space="preserve">, the </w:t>
      </w:r>
      <w:r w:rsidRPr="00981F70">
        <w:rPr>
          <w:b/>
          <w:bCs/>
          <w:u w:val="single"/>
        </w:rPr>
        <w:t>possibility</w:t>
      </w:r>
      <w:r w:rsidRPr="00981F70">
        <w:rPr>
          <w:u w:val="single"/>
        </w:rPr>
        <w:t xml:space="preserve"> of </w:t>
      </w:r>
      <w:r w:rsidRPr="00981F70">
        <w:rPr>
          <w:b/>
          <w:bCs/>
          <w:highlight w:val="cyan"/>
          <w:u w:val="single"/>
        </w:rPr>
        <w:t>renewed talks</w:t>
      </w:r>
      <w:r w:rsidRPr="00981F70">
        <w:rPr>
          <w:b/>
          <w:bCs/>
          <w:u w:val="single"/>
        </w:rPr>
        <w:t xml:space="preserve"> </w:t>
      </w:r>
      <w:r w:rsidRPr="00981F70">
        <w:rPr>
          <w:u w:val="single"/>
        </w:rPr>
        <w:t xml:space="preserve">to deal with </w:t>
      </w:r>
      <w:r w:rsidRPr="00981F70">
        <w:rPr>
          <w:b/>
          <w:bCs/>
          <w:u w:val="single"/>
        </w:rPr>
        <w:t>Iran’s expanding nuclear program</w:t>
      </w:r>
      <w:r w:rsidRPr="00981F70">
        <w:rPr>
          <w:u w:val="single"/>
        </w:rPr>
        <w:t xml:space="preserve"> </w:t>
      </w:r>
      <w:r w:rsidRPr="00981F70">
        <w:rPr>
          <w:highlight w:val="cyan"/>
          <w:u w:val="single"/>
        </w:rPr>
        <w:t xml:space="preserve">should </w:t>
      </w:r>
      <w:r w:rsidRPr="00981F70">
        <w:rPr>
          <w:b/>
          <w:bCs/>
          <w:highlight w:val="cyan"/>
          <w:u w:val="single"/>
        </w:rPr>
        <w:t>not</w:t>
      </w:r>
      <w:r w:rsidRPr="00981F70">
        <w:rPr>
          <w:highlight w:val="cyan"/>
          <w:u w:val="single"/>
        </w:rPr>
        <w:t xml:space="preserve"> be </w:t>
      </w:r>
      <w:r w:rsidRPr="00981F70">
        <w:rPr>
          <w:b/>
          <w:bCs/>
          <w:highlight w:val="cyan"/>
          <w:u w:val="single"/>
        </w:rPr>
        <w:t>discounted</w:t>
      </w:r>
      <w:r w:rsidRPr="00981F70">
        <w:rPr>
          <w:highlight w:val="cyan"/>
          <w:u w:val="single"/>
        </w:rPr>
        <w:t>.</w:t>
      </w:r>
    </w:p>
    <w:p w14:paraId="5E80998B" w14:textId="77777777" w:rsidR="003E304E" w:rsidRPr="00981F70" w:rsidRDefault="003E304E" w:rsidP="003E304E">
      <w:pPr>
        <w:rPr>
          <w:sz w:val="14"/>
        </w:rPr>
      </w:pPr>
      <w:r w:rsidRPr="00981F70">
        <w:rPr>
          <w:sz w:val="14"/>
        </w:rPr>
        <w:t>Negotiations are on hold while the war continues, and the future of diplomacy is far from clear. Iran will feel compelled to respond to Israel, and the Israeli campaign could last for days or weeks. For now Washington does not appear to be doing anything to press both sides to stop the violence and start talking again.</w:t>
      </w:r>
    </w:p>
    <w:p w14:paraId="068F4A4F" w14:textId="77777777" w:rsidR="003E304E" w:rsidRPr="00981F70" w:rsidRDefault="003E304E" w:rsidP="003E304E">
      <w:pPr>
        <w:rPr>
          <w:sz w:val="16"/>
        </w:rPr>
      </w:pPr>
      <w:r w:rsidRPr="00981F70">
        <w:rPr>
          <w:sz w:val="16"/>
        </w:rPr>
        <w:t xml:space="preserve">But the </w:t>
      </w:r>
      <w:r w:rsidRPr="00981F70">
        <w:rPr>
          <w:highlight w:val="cyan"/>
          <w:u w:val="single"/>
        </w:rPr>
        <w:t>Iranians</w:t>
      </w:r>
      <w:r w:rsidRPr="00981F70">
        <w:rPr>
          <w:sz w:val="16"/>
        </w:rPr>
        <w:t xml:space="preserve"> say they </w:t>
      </w:r>
      <w:r w:rsidRPr="00981F70">
        <w:rPr>
          <w:b/>
          <w:bCs/>
          <w:u w:val="single"/>
        </w:rPr>
        <w:t xml:space="preserve">still </w:t>
      </w:r>
      <w:r w:rsidRPr="00981F70">
        <w:rPr>
          <w:b/>
          <w:bCs/>
          <w:highlight w:val="cyan"/>
          <w:u w:val="single"/>
        </w:rPr>
        <w:t>want a</w:t>
      </w:r>
      <w:r w:rsidRPr="00981F70">
        <w:rPr>
          <w:highlight w:val="cyan"/>
          <w:u w:val="single"/>
        </w:rPr>
        <w:t xml:space="preserve"> deal, as does</w:t>
      </w:r>
      <w:r w:rsidRPr="00981F70">
        <w:rPr>
          <w:u w:val="single"/>
        </w:rPr>
        <w:t xml:space="preserve"> President </w:t>
      </w:r>
      <w:r w:rsidRPr="00981F70">
        <w:rPr>
          <w:b/>
          <w:bCs/>
          <w:highlight w:val="cyan"/>
          <w:u w:val="single"/>
        </w:rPr>
        <w:t>Trump</w:t>
      </w:r>
      <w:r w:rsidRPr="00981F70">
        <w:rPr>
          <w:sz w:val="16"/>
        </w:rPr>
        <w:t>. The shape of future talks will inevitably depend on when and how the fighting stops.</w:t>
      </w:r>
    </w:p>
    <w:p w14:paraId="42225FE3" w14:textId="77777777" w:rsidR="003E304E" w:rsidRPr="00981F70" w:rsidRDefault="003E304E" w:rsidP="003E304E">
      <w:pPr>
        <w:rPr>
          <w:sz w:val="16"/>
        </w:rPr>
      </w:pPr>
      <w:r w:rsidRPr="00981F70">
        <w:rPr>
          <w:sz w:val="16"/>
        </w:rPr>
        <w:t xml:space="preserve">“We are </w:t>
      </w:r>
      <w:r w:rsidRPr="00981F70">
        <w:rPr>
          <w:b/>
          <w:bCs/>
          <w:highlight w:val="cyan"/>
          <w:u w:val="single"/>
        </w:rPr>
        <w:t>prepared for any agreement</w:t>
      </w:r>
      <w:r w:rsidRPr="00981F70">
        <w:rPr>
          <w:sz w:val="16"/>
        </w:rPr>
        <w:t xml:space="preserve"> aimed at ensuring Iran does not pursue nuclear weapons,” the </w:t>
      </w:r>
      <w:r w:rsidRPr="00981F70">
        <w:rPr>
          <w:u w:val="single"/>
        </w:rPr>
        <w:t>Iranian foreign minister</w:t>
      </w:r>
      <w:r w:rsidRPr="00981F70">
        <w:rPr>
          <w:sz w:val="16"/>
        </w:rPr>
        <w:t>, Abbas Araghchi, told foreign diplomats in Tehran on Sunday. But his country would not accept any deal that “deprives Iran of its nuclear rights,” he added, including the right to enrich uranium, albeit at low levels that can be used for civilian purposes.</w:t>
      </w:r>
    </w:p>
    <w:p w14:paraId="3BC5613B" w14:textId="77777777" w:rsidR="003E304E" w:rsidRPr="00981F70" w:rsidRDefault="003E304E" w:rsidP="003E304E">
      <w:pPr>
        <w:rPr>
          <w:sz w:val="14"/>
        </w:rPr>
      </w:pPr>
      <w:r w:rsidRPr="00981F70">
        <w:rPr>
          <w:sz w:val="14"/>
        </w:rPr>
        <w:t>Mr. Araghchi said Israel did not attack to pre-empt Iran’s race toward a bomb, which Iran denies trying to develop, but to derail negotiations on a deal that Mr. Netanyahu opposes.</w:t>
      </w:r>
    </w:p>
    <w:p w14:paraId="1E2FDF24" w14:textId="77777777" w:rsidR="003E304E" w:rsidRPr="00981F70" w:rsidRDefault="003E304E" w:rsidP="003E304E">
      <w:pPr>
        <w:rPr>
          <w:sz w:val="14"/>
        </w:rPr>
      </w:pPr>
      <w:r w:rsidRPr="00981F70">
        <w:rPr>
          <w:sz w:val="14"/>
        </w:rPr>
        <w:t>The attacks are “an attempt to undermine diplomacy and derail negotiations,” he continued, a view shared by various Western analysts. “It is entirely clear that the Israeli regime does not want any agreement on the nuclear issue,” he said. “It does not want negotiations and does not seek diplomacy.”</w:t>
      </w:r>
    </w:p>
    <w:p w14:paraId="2D901F3A" w14:textId="77777777" w:rsidR="003E304E" w:rsidRPr="00981F70" w:rsidRDefault="003E304E" w:rsidP="003E304E">
      <w:pPr>
        <w:rPr>
          <w:sz w:val="14"/>
        </w:rPr>
      </w:pPr>
      <w:r w:rsidRPr="00981F70">
        <w:rPr>
          <w:sz w:val="14"/>
        </w:rPr>
        <w:t>A group of men stands behind a podium and surrounding a man speaking into a microphone.</w:t>
      </w:r>
    </w:p>
    <w:p w14:paraId="0D0AC1ED" w14:textId="77777777" w:rsidR="003E304E" w:rsidRPr="00981F70" w:rsidRDefault="003E304E" w:rsidP="003E304E">
      <w:pPr>
        <w:rPr>
          <w:sz w:val="14"/>
        </w:rPr>
      </w:pPr>
      <w:r w:rsidRPr="00981F70">
        <w:rPr>
          <w:sz w:val="14"/>
        </w:rPr>
        <w:t>Abbas Araghchi, Iran’s foreign minister, center, in Lebanon this month. On Sunday, he said that Iran remained open to negotiations on nuclear weapons.</w:t>
      </w:r>
    </w:p>
    <w:p w14:paraId="70BE4A02" w14:textId="77777777" w:rsidR="003E304E" w:rsidRPr="00981F70" w:rsidRDefault="003E304E" w:rsidP="003E304E">
      <w:pPr>
        <w:rPr>
          <w:sz w:val="14"/>
        </w:rPr>
      </w:pPr>
      <w:r w:rsidRPr="00981F70">
        <w:rPr>
          <w:sz w:val="14"/>
        </w:rPr>
        <w:t>Prime Minister Benjamin Netanyahu of Israel has argued that the attack on Iran was to stop Tehran from developing a nuclear weapon, even as a sixth round of talks to prevent that very outcome was scheduled between the United States and Iran.</w:t>
      </w:r>
    </w:p>
    <w:p w14:paraId="4F2A0F4F" w14:textId="77777777" w:rsidR="003E304E" w:rsidRPr="00981F70" w:rsidRDefault="003E304E" w:rsidP="003E304E">
      <w:pPr>
        <w:rPr>
          <w:sz w:val="14"/>
        </w:rPr>
      </w:pPr>
      <w:r w:rsidRPr="00981F70">
        <w:rPr>
          <w:sz w:val="14"/>
        </w:rPr>
        <w:t>While Israel argues that it had to strike now to prevent an Iranian race to bomb, American and European judgments were that Iran was still many months away from building a bomb and has not yet decided to do so.</w:t>
      </w:r>
    </w:p>
    <w:p w14:paraId="1B9A28C9" w14:textId="77777777" w:rsidR="003E304E" w:rsidRPr="00981F70" w:rsidRDefault="003E304E" w:rsidP="003E304E">
      <w:pPr>
        <w:rPr>
          <w:sz w:val="14"/>
        </w:rPr>
      </w:pPr>
      <w:r w:rsidRPr="00981F70">
        <w:rPr>
          <w:sz w:val="14"/>
        </w:rPr>
        <w:t>Mr. Netanyahu believes that a deal that would allow Iran to enrich uranium would mean a nuclear-armed Iran in the future, and he has been bent on preventing that outcome. He has apparently judged that a U.S.-Iran deal would have kept him from his goal of destroying Iran’s nuclear program, and, perhaps, he hopes, bringing about the fall of the Islamic Republic.</w:t>
      </w:r>
    </w:p>
    <w:p w14:paraId="041B6DC1" w14:textId="77777777" w:rsidR="003E304E" w:rsidRPr="00981F70" w:rsidRDefault="003E304E" w:rsidP="003E304E">
      <w:pPr>
        <w:rPr>
          <w:sz w:val="14"/>
        </w:rPr>
      </w:pPr>
      <w:r w:rsidRPr="00981F70">
        <w:rPr>
          <w:sz w:val="14"/>
        </w:rPr>
        <w:t xml:space="preserve">But Israel is considered highly unlikely to meet the goal of destroying Iran’s nuclear program without active American involvement, which </w:t>
      </w:r>
      <w:r w:rsidRPr="00981F70">
        <w:rPr>
          <w:rStyle w:val="StyleUnderline"/>
        </w:rPr>
        <w:t xml:space="preserve">Mr. </w:t>
      </w:r>
      <w:r w:rsidRPr="00981F70">
        <w:rPr>
          <w:rStyle w:val="StyleUnderline"/>
          <w:highlight w:val="cyan"/>
        </w:rPr>
        <w:t>Trump</w:t>
      </w:r>
      <w:r w:rsidRPr="00981F70">
        <w:rPr>
          <w:sz w:val="14"/>
        </w:rPr>
        <w:t xml:space="preserve"> has so far resisted.</w:t>
      </w:r>
    </w:p>
    <w:p w14:paraId="2B4E4A93" w14:textId="77777777" w:rsidR="003E304E" w:rsidRPr="00981F70" w:rsidRDefault="003E304E" w:rsidP="003E304E">
      <w:pPr>
        <w:rPr>
          <w:sz w:val="16"/>
        </w:rPr>
      </w:pPr>
      <w:r w:rsidRPr="00981F70">
        <w:rPr>
          <w:sz w:val="16"/>
        </w:rPr>
        <w:t xml:space="preserve">The </w:t>
      </w:r>
      <w:r w:rsidRPr="00981F70">
        <w:rPr>
          <w:b/>
          <w:bCs/>
          <w:u w:val="single"/>
        </w:rPr>
        <w:t>president</w:t>
      </w:r>
      <w:r w:rsidRPr="00981F70">
        <w:rPr>
          <w:sz w:val="16"/>
        </w:rPr>
        <w:t xml:space="preserve"> continues to say that he </w:t>
      </w:r>
      <w:r w:rsidRPr="00981F70">
        <w:rPr>
          <w:b/>
          <w:bCs/>
          <w:highlight w:val="cyan"/>
          <w:u w:val="single"/>
        </w:rPr>
        <w:t>wants negotiations to succeed</w:t>
      </w:r>
      <w:r w:rsidRPr="00981F70">
        <w:rPr>
          <w:sz w:val="16"/>
        </w:rPr>
        <w:t xml:space="preserve">. He seems to believe that the </w:t>
      </w:r>
      <w:r w:rsidRPr="00981F70">
        <w:rPr>
          <w:b/>
          <w:bCs/>
          <w:highlight w:val="cyan"/>
          <w:u w:val="single"/>
        </w:rPr>
        <w:t>attack</w:t>
      </w:r>
      <w:r w:rsidRPr="00981F70">
        <w:rPr>
          <w:u w:val="single"/>
        </w:rPr>
        <w:t xml:space="preserve"> will </w:t>
      </w:r>
      <w:r w:rsidRPr="00981F70">
        <w:rPr>
          <w:b/>
          <w:bCs/>
          <w:highlight w:val="cyan"/>
          <w:u w:val="single"/>
        </w:rPr>
        <w:t>bring Iran back to the</w:t>
      </w:r>
      <w:r w:rsidRPr="00981F70">
        <w:rPr>
          <w:highlight w:val="cyan"/>
          <w:u w:val="single"/>
        </w:rPr>
        <w:t xml:space="preserve"> </w:t>
      </w:r>
      <w:r w:rsidRPr="00981F70">
        <w:rPr>
          <w:b/>
          <w:bCs/>
          <w:highlight w:val="cyan"/>
          <w:u w:val="single"/>
        </w:rPr>
        <w:t>table</w:t>
      </w:r>
      <w:r w:rsidRPr="00981F70">
        <w:rPr>
          <w:u w:val="single"/>
        </w:rPr>
        <w:t xml:space="preserve"> in a weaker and more conciliatory position</w:t>
      </w:r>
      <w:r w:rsidRPr="00981F70">
        <w:rPr>
          <w:sz w:val="16"/>
        </w:rPr>
        <w:t>, ready to accept his latest demand that it halt all enrichment of uranium. But Iran insists that it has the right to enrich for civilian uses under the Nuclear Nonproliferation Treaty.</w:t>
      </w:r>
    </w:p>
    <w:p w14:paraId="758FAB7C" w14:textId="77777777" w:rsidR="003E304E" w:rsidRPr="00981F70" w:rsidRDefault="003E304E" w:rsidP="003E304E">
      <w:pPr>
        <w:rPr>
          <w:sz w:val="16"/>
        </w:rPr>
      </w:pPr>
      <w:r w:rsidRPr="00981F70">
        <w:rPr>
          <w:sz w:val="16"/>
        </w:rPr>
        <w:t>Mr. Trump clearly sees the war as a form of diplomacy. On Friday, he wrote: “Two months ago I gave Iran a 60-day ultimatum to ‘make a deal.’ They should have done it! Today is day 61. I told them what to do, but they just couldn’t get there. Now they have, perhaps, a second chance!”</w:t>
      </w:r>
    </w:p>
    <w:p w14:paraId="23B2BC32" w14:textId="77777777" w:rsidR="003E304E" w:rsidRPr="00981F70" w:rsidRDefault="003E304E" w:rsidP="003E304E">
      <w:pPr>
        <w:rPr>
          <w:sz w:val="16"/>
        </w:rPr>
      </w:pPr>
      <w:r w:rsidRPr="00981F70">
        <w:rPr>
          <w:sz w:val="16"/>
        </w:rPr>
        <w:t xml:space="preserve">Early on Sunday, Mr. </w:t>
      </w:r>
      <w:r w:rsidRPr="00981F70">
        <w:rPr>
          <w:b/>
          <w:bCs/>
          <w:u w:val="single"/>
        </w:rPr>
        <w:t>Trump</w:t>
      </w:r>
      <w:r w:rsidRPr="00981F70">
        <w:rPr>
          <w:u w:val="single"/>
        </w:rPr>
        <w:t xml:space="preserve"> warned </w:t>
      </w:r>
      <w:r w:rsidRPr="00981F70">
        <w:rPr>
          <w:b/>
          <w:bCs/>
          <w:u w:val="single"/>
        </w:rPr>
        <w:t>Iran</w:t>
      </w:r>
      <w:r w:rsidRPr="00981F70">
        <w:rPr>
          <w:sz w:val="16"/>
        </w:rPr>
        <w:t xml:space="preserve"> against attacking American forces in a message on Truth Social. “However, </w:t>
      </w:r>
      <w:r w:rsidRPr="00981F70">
        <w:rPr>
          <w:highlight w:val="cyan"/>
          <w:u w:val="single"/>
        </w:rPr>
        <w:t xml:space="preserve">we can </w:t>
      </w:r>
      <w:r w:rsidRPr="00981F70">
        <w:rPr>
          <w:b/>
          <w:bCs/>
          <w:highlight w:val="cyan"/>
          <w:u w:val="single"/>
        </w:rPr>
        <w:t>easily get a deal done</w:t>
      </w:r>
      <w:r w:rsidRPr="00981F70">
        <w:rPr>
          <w:highlight w:val="cyan"/>
          <w:u w:val="single"/>
        </w:rPr>
        <w:t xml:space="preserve"> </w:t>
      </w:r>
      <w:r w:rsidRPr="00981F70">
        <w:rPr>
          <w:u w:val="single"/>
        </w:rPr>
        <w:t xml:space="preserve">between Iran and Israel, and </w:t>
      </w:r>
      <w:r w:rsidRPr="00981F70">
        <w:rPr>
          <w:b/>
          <w:bCs/>
          <w:highlight w:val="cyan"/>
          <w:u w:val="single"/>
        </w:rPr>
        <w:t>end</w:t>
      </w:r>
      <w:r w:rsidRPr="00981F70">
        <w:rPr>
          <w:u w:val="single"/>
        </w:rPr>
        <w:t xml:space="preserve"> this </w:t>
      </w:r>
      <w:r w:rsidRPr="00981F70">
        <w:rPr>
          <w:b/>
          <w:bCs/>
          <w:u w:val="single"/>
        </w:rPr>
        <w:t>bloody</w:t>
      </w:r>
      <w:r w:rsidRPr="00981F70">
        <w:rPr>
          <w:u w:val="single"/>
        </w:rPr>
        <w:t xml:space="preserve"> </w:t>
      </w:r>
      <w:r w:rsidRPr="00981F70">
        <w:rPr>
          <w:b/>
          <w:bCs/>
          <w:highlight w:val="cyan"/>
          <w:u w:val="single"/>
        </w:rPr>
        <w:t>conflict</w:t>
      </w:r>
      <w:r w:rsidRPr="00981F70">
        <w:rPr>
          <w:u w:val="single"/>
        </w:rPr>
        <w:t>,”</w:t>
      </w:r>
      <w:r w:rsidRPr="00981F70">
        <w:rPr>
          <w:sz w:val="16"/>
        </w:rPr>
        <w:t xml:space="preserve"> he said. Whether Israel would accept such a deal, if Iran is allowed to enrich at all, is an open question.</w:t>
      </w:r>
    </w:p>
    <w:p w14:paraId="1AEA7F4A" w14:textId="77777777" w:rsidR="003E304E" w:rsidRPr="00981F70" w:rsidRDefault="003E304E" w:rsidP="003E304E">
      <w:pPr>
        <w:rPr>
          <w:sz w:val="14"/>
        </w:rPr>
      </w:pPr>
      <w:r w:rsidRPr="00981F70">
        <w:rPr>
          <w:sz w:val="14"/>
        </w:rPr>
        <w:t>At the same time, Mr. Trump, who has said he knew about the Israeli attack beforehand, has done nothing in public to restrain the Israelis. When Washington announced last week that the talks would continue on Sunday, it is not clear whether it knew when Israel would attack, but the Iranians are convinced that Washington was complicit in trying to fool them into believing that any Israeli attack would come afterward.</w:t>
      </w:r>
    </w:p>
    <w:p w14:paraId="31220B68" w14:textId="77777777" w:rsidR="003E304E" w:rsidRPr="00981F70" w:rsidRDefault="003E304E" w:rsidP="003E304E">
      <w:pPr>
        <w:rPr>
          <w:sz w:val="14"/>
        </w:rPr>
      </w:pPr>
      <w:r w:rsidRPr="00981F70">
        <w:rPr>
          <w:sz w:val="14"/>
        </w:rPr>
        <w:t>A quick deal now that would give up enrichment would be seen as a surrender, said Vali Nasr, a professor at the Johns Hopkins School of Advanced International Studies who served in the State Department during the Obama administration. That could make the Iranian government more vulnerable at home. “They won’t give up enrichment, not this easily,” he said. “They’re not going to surrender.”</w:t>
      </w:r>
    </w:p>
    <w:p w14:paraId="021C603D" w14:textId="77777777" w:rsidR="003E304E" w:rsidRPr="00981F70" w:rsidRDefault="003E304E" w:rsidP="003E304E">
      <w:pPr>
        <w:rPr>
          <w:sz w:val="14"/>
        </w:rPr>
      </w:pPr>
      <w:r w:rsidRPr="00981F70">
        <w:rPr>
          <w:sz w:val="14"/>
        </w:rPr>
        <w:t>For now negotiations with Iran are on hold, said Robert Malley, a former U.S. official who negotiated with Iran on the nuclear issue under President Joseph R. Biden Jr. But their future shape and timing will depend on the length of the Israeli attack and what it achieves.</w:t>
      </w:r>
    </w:p>
    <w:p w14:paraId="15A4B444" w14:textId="77777777" w:rsidR="003E304E" w:rsidRPr="00981F70" w:rsidRDefault="003E304E" w:rsidP="003E304E">
      <w:pPr>
        <w:rPr>
          <w:sz w:val="14"/>
        </w:rPr>
      </w:pPr>
      <w:r w:rsidRPr="00981F70">
        <w:rPr>
          <w:sz w:val="14"/>
        </w:rPr>
        <w:t>“When Iran feels comfortable to come back to the table with the United States, which it believes is deeply complicit with the attack, and in what position Iran comes back depends on how significantly Israel has degraded its nuclear program,” he said.</w:t>
      </w:r>
    </w:p>
    <w:p w14:paraId="6AA45FB5" w14:textId="77777777" w:rsidR="003E304E" w:rsidRPr="00981F70" w:rsidRDefault="003E304E" w:rsidP="003E304E">
      <w:pPr>
        <w:rPr>
          <w:sz w:val="14"/>
        </w:rPr>
      </w:pPr>
      <w:r w:rsidRPr="00981F70">
        <w:rPr>
          <w:sz w:val="14"/>
        </w:rPr>
        <w:t>For now, Washington is backing the Israeli operations, but “at some point, better sooner than later, they will try to exercise some restraint” to limit the conflict, Mr. Malley said. Mr. Trump still seems eager to get a deal and avoid being dragged into the war.</w:t>
      </w:r>
    </w:p>
    <w:p w14:paraId="3EF88CC7" w14:textId="77777777" w:rsidR="003E304E" w:rsidRPr="00981F70" w:rsidRDefault="003E304E" w:rsidP="003E304E">
      <w:pPr>
        <w:rPr>
          <w:sz w:val="16"/>
        </w:rPr>
      </w:pPr>
      <w:r w:rsidRPr="00981F70">
        <w:rPr>
          <w:sz w:val="16"/>
        </w:rPr>
        <w:t>Karin von Hippel, a former State Department official and former director of RUSI, the London-based defense research group, agrees. “</w:t>
      </w:r>
      <w:r w:rsidRPr="00981F70">
        <w:rPr>
          <w:u w:val="single"/>
        </w:rPr>
        <w:t xml:space="preserve">We’ll </w:t>
      </w:r>
      <w:r w:rsidRPr="00981F70">
        <w:rPr>
          <w:b/>
          <w:bCs/>
          <w:u w:val="single"/>
        </w:rPr>
        <w:t>get back to the table eventually</w:t>
      </w:r>
      <w:r w:rsidRPr="00981F70">
        <w:rPr>
          <w:b/>
          <w:bCs/>
          <w:sz w:val="16"/>
        </w:rPr>
        <w:t xml:space="preserve"> but</w:t>
      </w:r>
      <w:r w:rsidRPr="00981F70">
        <w:rPr>
          <w:sz w:val="16"/>
        </w:rPr>
        <w:t xml:space="preserve"> at what cost to Israel and the region?” she said. “The challenge is going to be that the Iranians want a face-saving way to get back to the table,” while Mr. Trump prefers “to back people to the edge and get them to capitulate.”</w:t>
      </w:r>
    </w:p>
    <w:p w14:paraId="603D88F4" w14:textId="77777777" w:rsidR="003E304E" w:rsidRPr="00981F70" w:rsidRDefault="003E304E" w:rsidP="003E304E">
      <w:pPr>
        <w:rPr>
          <w:sz w:val="14"/>
        </w:rPr>
      </w:pPr>
      <w:r w:rsidRPr="00981F70">
        <w:rPr>
          <w:sz w:val="14"/>
        </w:rPr>
        <w:t>Unless the Iranian government collapses — or Israel tries to kill the political and clerical leadership of Iran, as it did with Hezbollah — any deal is likely to be very similar to the original 2015 nuclear pact negotiated under President Barack Obama, and which Mr. Trump, in his first term, abandoned in 2018.</w:t>
      </w:r>
    </w:p>
    <w:p w14:paraId="33BBF09A" w14:textId="77777777" w:rsidR="003E304E" w:rsidRPr="00981F70" w:rsidRDefault="003E304E" w:rsidP="003E304E">
      <w:pPr>
        <w:rPr>
          <w:sz w:val="14"/>
        </w:rPr>
      </w:pPr>
      <w:r w:rsidRPr="00981F70">
        <w:rPr>
          <w:sz w:val="14"/>
        </w:rPr>
        <w:t>“It will probably be a very similar deal as the one with Obama, but Trump will want to put his own spin on it,” Ms. von Hippel said. “Trump can declare victory no matter what. And if the deal has enough safeguards on Iran he can get away with it,” she said, even if some Republicans and Israel criticize it for not ending Iran’s enrichment altogether.</w:t>
      </w:r>
    </w:p>
    <w:p w14:paraId="4C0A165E" w14:textId="77777777" w:rsidR="003E304E" w:rsidRPr="00981F70" w:rsidRDefault="003E304E" w:rsidP="003E304E">
      <w:pPr>
        <w:rPr>
          <w:sz w:val="14"/>
        </w:rPr>
      </w:pPr>
      <w:r w:rsidRPr="00981F70">
        <w:rPr>
          <w:sz w:val="14"/>
        </w:rPr>
        <w:t>Mr. Trump has miscalculated in thinking Israel’s attack would force Iran to accept a deal based on zero enrichment, said Rajan Menon, professor emeritus of international relations at the City College of New York, in an email post and an article in The New Statesman. Mr. Trump is unlikely to miscalculate again and join Israel’s war, but “this much is certain: Netanyahu wanted to scuttle the U.S.-Iran negotiation, and he has succeeded,” Mr. Menon said, at least for now.</w:t>
      </w:r>
    </w:p>
    <w:p w14:paraId="3A08E67F" w14:textId="77777777" w:rsidR="003E304E" w:rsidRPr="00981F70" w:rsidRDefault="003E304E" w:rsidP="003E304E">
      <w:pPr>
        <w:rPr>
          <w:u w:val="single"/>
        </w:rPr>
      </w:pPr>
      <w:r w:rsidRPr="00981F70">
        <w:rPr>
          <w:u w:val="single"/>
        </w:rPr>
        <w:t xml:space="preserve">But </w:t>
      </w:r>
      <w:r w:rsidRPr="00981F70">
        <w:rPr>
          <w:b/>
          <w:bCs/>
          <w:highlight w:val="cyan"/>
          <w:u w:val="single"/>
        </w:rPr>
        <w:t>Iran</w:t>
      </w:r>
      <w:r w:rsidRPr="00981F70">
        <w:rPr>
          <w:b/>
          <w:bCs/>
          <w:u w:val="single"/>
        </w:rPr>
        <w:t xml:space="preserve"> clearly </w:t>
      </w:r>
      <w:r w:rsidRPr="00981F70">
        <w:rPr>
          <w:b/>
          <w:bCs/>
          <w:highlight w:val="cyan"/>
          <w:u w:val="single"/>
        </w:rPr>
        <w:t>wants</w:t>
      </w:r>
      <w:r w:rsidRPr="00981F70">
        <w:rPr>
          <w:u w:val="single"/>
        </w:rPr>
        <w:t xml:space="preserve"> to </w:t>
      </w:r>
      <w:r w:rsidRPr="00981F70">
        <w:rPr>
          <w:b/>
          <w:bCs/>
          <w:u w:val="single"/>
        </w:rPr>
        <w:t xml:space="preserve">come back to </w:t>
      </w:r>
      <w:r w:rsidRPr="00981F70">
        <w:rPr>
          <w:b/>
          <w:bCs/>
          <w:highlight w:val="cyan"/>
          <w:u w:val="single"/>
        </w:rPr>
        <w:t>negotiations</w:t>
      </w:r>
      <w:r w:rsidRPr="00981F70">
        <w:rPr>
          <w:u w:val="single"/>
        </w:rPr>
        <w:t xml:space="preserve">, since a </w:t>
      </w:r>
      <w:r w:rsidRPr="00981F70">
        <w:rPr>
          <w:highlight w:val="cyan"/>
          <w:u w:val="single"/>
        </w:rPr>
        <w:t>deal</w:t>
      </w:r>
      <w:r w:rsidRPr="00981F70">
        <w:rPr>
          <w:u w:val="single"/>
        </w:rPr>
        <w:t xml:space="preserve"> is still the </w:t>
      </w:r>
      <w:r w:rsidRPr="00981F70">
        <w:rPr>
          <w:b/>
          <w:bCs/>
          <w:highlight w:val="cyan"/>
          <w:u w:val="single"/>
        </w:rPr>
        <w:t>best protection</w:t>
      </w:r>
      <w:r w:rsidRPr="00981F70">
        <w:rPr>
          <w:u w:val="single"/>
        </w:rPr>
        <w:t xml:space="preserve"> it has from </w:t>
      </w:r>
      <w:r w:rsidRPr="00981F70">
        <w:rPr>
          <w:b/>
          <w:bCs/>
          <w:u w:val="single"/>
        </w:rPr>
        <w:t>continuing</w:t>
      </w:r>
      <w:r w:rsidRPr="00981F70">
        <w:rPr>
          <w:u w:val="single"/>
        </w:rPr>
        <w:t xml:space="preserve"> or </w:t>
      </w:r>
      <w:r w:rsidRPr="00981F70">
        <w:rPr>
          <w:b/>
          <w:bCs/>
          <w:u w:val="single"/>
        </w:rPr>
        <w:t>subsequent</w:t>
      </w:r>
      <w:r w:rsidRPr="00981F70">
        <w:rPr>
          <w:u w:val="single"/>
        </w:rPr>
        <w:t xml:space="preserve"> Israeli attacks on a country that has lost most of its own air defenses</w:t>
      </w:r>
      <w:r w:rsidRPr="00981F70">
        <w:rPr>
          <w:sz w:val="16"/>
        </w:rPr>
        <w:t xml:space="preserve"> and has </w:t>
      </w:r>
      <w:r w:rsidRPr="00981F70">
        <w:rPr>
          <w:u w:val="single"/>
        </w:rPr>
        <w:t>limited ways of striking Israeli territory.</w:t>
      </w:r>
    </w:p>
    <w:p w14:paraId="027F6185" w14:textId="77777777" w:rsidR="003E304E" w:rsidRPr="00981F70" w:rsidRDefault="003E304E" w:rsidP="003E304E">
      <w:pPr>
        <w:rPr>
          <w:sz w:val="14"/>
        </w:rPr>
      </w:pPr>
      <w:r w:rsidRPr="00981F70">
        <w:rPr>
          <w:sz w:val="14"/>
        </w:rPr>
        <w:t>Even if the government is not about to fall, it is weakened and at profound risk, for the first time since Iraq and Saddam Hussein invaded in 1980, said Suzanne Maloney, an Iran expert and director of the foreign policy program at the Brookings Institution.</w:t>
      </w:r>
    </w:p>
    <w:p w14:paraId="6BCCD473" w14:textId="77777777" w:rsidR="003E304E" w:rsidRPr="00981F70" w:rsidRDefault="003E304E" w:rsidP="003E304E">
      <w:pPr>
        <w:rPr>
          <w:sz w:val="16"/>
        </w:rPr>
      </w:pPr>
      <w:r w:rsidRPr="00981F70">
        <w:rPr>
          <w:sz w:val="16"/>
        </w:rPr>
        <w:t xml:space="preserve">A pathway to a deal is unclear for now, but the </w:t>
      </w:r>
      <w:r w:rsidRPr="00981F70">
        <w:rPr>
          <w:highlight w:val="cyan"/>
          <w:u w:val="single"/>
        </w:rPr>
        <w:t>Iranians</w:t>
      </w:r>
      <w:r w:rsidRPr="00981F70">
        <w:rPr>
          <w:sz w:val="16"/>
        </w:rPr>
        <w:t xml:space="preserve"> must still </w:t>
      </w:r>
      <w:r w:rsidRPr="00981F70">
        <w:rPr>
          <w:highlight w:val="cyan"/>
          <w:u w:val="single"/>
        </w:rPr>
        <w:t>consider diplomacy</w:t>
      </w:r>
      <w:r w:rsidRPr="00981F70">
        <w:rPr>
          <w:sz w:val="16"/>
        </w:rPr>
        <w:t xml:space="preserve"> as “</w:t>
      </w:r>
      <w:r w:rsidRPr="00981F70">
        <w:rPr>
          <w:u w:val="single"/>
        </w:rPr>
        <w:t xml:space="preserve">the best way </w:t>
      </w:r>
      <w:r w:rsidRPr="00981F70">
        <w:rPr>
          <w:highlight w:val="cyan"/>
          <w:u w:val="single"/>
        </w:rPr>
        <w:t>to extricate</w:t>
      </w:r>
      <w:r w:rsidRPr="00981F70">
        <w:rPr>
          <w:u w:val="single"/>
        </w:rPr>
        <w:t xml:space="preserve"> themselves </w:t>
      </w:r>
      <w:r w:rsidRPr="00981F70">
        <w:rPr>
          <w:highlight w:val="cyan"/>
          <w:u w:val="single"/>
        </w:rPr>
        <w:t>from</w:t>
      </w:r>
      <w:r w:rsidRPr="00981F70">
        <w:rPr>
          <w:u w:val="single"/>
        </w:rPr>
        <w:t xml:space="preserve"> what is an </w:t>
      </w:r>
      <w:r w:rsidRPr="00981F70">
        <w:rPr>
          <w:b/>
          <w:bCs/>
          <w:highlight w:val="cyan"/>
          <w:u w:val="single"/>
        </w:rPr>
        <w:t>existential crisis</w:t>
      </w:r>
      <w:r w:rsidRPr="00981F70">
        <w:rPr>
          <w:b/>
          <w:bCs/>
          <w:sz w:val="16"/>
        </w:rPr>
        <w:t>,”</w:t>
      </w:r>
      <w:r w:rsidRPr="00981F70">
        <w:rPr>
          <w:sz w:val="16"/>
        </w:rPr>
        <w:t xml:space="preserve"> she said.</w:t>
      </w:r>
    </w:p>
    <w:p w14:paraId="2BFF3545" w14:textId="77777777" w:rsidR="003E304E" w:rsidRPr="00981F70" w:rsidRDefault="003E304E" w:rsidP="003E304E">
      <w:pPr>
        <w:rPr>
          <w:sz w:val="14"/>
        </w:rPr>
      </w:pPr>
      <w:r w:rsidRPr="00981F70">
        <w:rPr>
          <w:sz w:val="14"/>
        </w:rPr>
        <w:t>There will inevitably be a sharp debate inside the Iranian regime about whether to accept a diplomatic solution out of weakness or to continue to try to strike back and even race for a nuclear weapon, Mr. Malley said.</w:t>
      </w:r>
    </w:p>
    <w:p w14:paraId="78AB5B46" w14:textId="77777777" w:rsidR="003E304E" w:rsidRPr="00981F70" w:rsidRDefault="003E304E" w:rsidP="003E304E">
      <w:pPr>
        <w:rPr>
          <w:sz w:val="16"/>
        </w:rPr>
      </w:pPr>
      <w:r w:rsidRPr="00981F70">
        <w:rPr>
          <w:sz w:val="16"/>
        </w:rPr>
        <w:t xml:space="preserve">The </w:t>
      </w:r>
      <w:r w:rsidRPr="00981F70">
        <w:rPr>
          <w:b/>
          <w:bCs/>
          <w:highlight w:val="cyan"/>
          <w:u w:val="single"/>
        </w:rPr>
        <w:t>alternatives</w:t>
      </w:r>
      <w:r w:rsidRPr="00981F70">
        <w:rPr>
          <w:sz w:val="16"/>
        </w:rPr>
        <w:t xml:space="preserve">, of course, </w:t>
      </w:r>
      <w:r w:rsidRPr="00981F70">
        <w:rPr>
          <w:highlight w:val="cyan"/>
          <w:u w:val="single"/>
        </w:rPr>
        <w:t xml:space="preserve">include </w:t>
      </w:r>
      <w:r w:rsidRPr="00981F70">
        <w:rPr>
          <w:b/>
          <w:bCs/>
          <w:highlight w:val="cyan"/>
          <w:u w:val="single"/>
        </w:rPr>
        <w:t>widening the war</w:t>
      </w:r>
      <w:r w:rsidRPr="00981F70">
        <w:rPr>
          <w:u w:val="single"/>
        </w:rPr>
        <w:t xml:space="preserve"> by </w:t>
      </w:r>
      <w:r w:rsidRPr="00981F70">
        <w:rPr>
          <w:b/>
          <w:bCs/>
          <w:highlight w:val="cyan"/>
          <w:u w:val="single"/>
        </w:rPr>
        <w:t>damaging</w:t>
      </w:r>
      <w:r w:rsidRPr="00981F70">
        <w:rPr>
          <w:b/>
          <w:bCs/>
          <w:u w:val="single"/>
        </w:rPr>
        <w:t xml:space="preserve"> regional energy</w:t>
      </w:r>
      <w:r w:rsidRPr="00981F70">
        <w:rPr>
          <w:u w:val="single"/>
        </w:rPr>
        <w:t xml:space="preserve"> </w:t>
      </w:r>
      <w:r w:rsidRPr="00981F70">
        <w:rPr>
          <w:b/>
          <w:bCs/>
          <w:highlight w:val="cyan"/>
          <w:u w:val="single"/>
        </w:rPr>
        <w:t>assets</w:t>
      </w:r>
      <w:r w:rsidRPr="00981F70">
        <w:rPr>
          <w:sz w:val="16"/>
        </w:rPr>
        <w:t xml:space="preserve"> </w:t>
      </w:r>
      <w:r w:rsidRPr="00981F70">
        <w:rPr>
          <w:u w:val="single"/>
        </w:rPr>
        <w:t xml:space="preserve">of Saudi Arabia and the Persian Gulf, </w:t>
      </w:r>
      <w:r w:rsidRPr="00981F70">
        <w:rPr>
          <w:highlight w:val="cyan"/>
          <w:u w:val="single"/>
        </w:rPr>
        <w:t>closing</w:t>
      </w:r>
      <w:r w:rsidRPr="00981F70">
        <w:rPr>
          <w:u w:val="single"/>
        </w:rPr>
        <w:t xml:space="preserve"> the </w:t>
      </w:r>
      <w:r w:rsidRPr="00981F70">
        <w:rPr>
          <w:b/>
          <w:bCs/>
          <w:u w:val="single"/>
        </w:rPr>
        <w:t xml:space="preserve">Strait of </w:t>
      </w:r>
      <w:r w:rsidRPr="00981F70">
        <w:rPr>
          <w:b/>
          <w:bCs/>
          <w:highlight w:val="cyan"/>
          <w:u w:val="single"/>
        </w:rPr>
        <w:t>Hormuz</w:t>
      </w:r>
      <w:r w:rsidRPr="00981F70">
        <w:rPr>
          <w:u w:val="single"/>
        </w:rPr>
        <w:t xml:space="preserve"> to shipping, </w:t>
      </w:r>
      <w:r w:rsidRPr="00981F70">
        <w:rPr>
          <w:highlight w:val="cyan"/>
          <w:u w:val="single"/>
        </w:rPr>
        <w:t xml:space="preserve">assaulting </w:t>
      </w:r>
      <w:r w:rsidRPr="00981F70">
        <w:rPr>
          <w:b/>
          <w:bCs/>
          <w:highlight w:val="cyan"/>
          <w:u w:val="single"/>
        </w:rPr>
        <w:t>institutions</w:t>
      </w:r>
      <w:r w:rsidRPr="00981F70">
        <w:rPr>
          <w:u w:val="single"/>
        </w:rPr>
        <w:t xml:space="preserve"> and even </w:t>
      </w:r>
      <w:r w:rsidRPr="00981F70">
        <w:rPr>
          <w:b/>
          <w:bCs/>
          <w:u w:val="single"/>
        </w:rPr>
        <w:t>synagogues</w:t>
      </w:r>
      <w:r w:rsidRPr="00981F70">
        <w:rPr>
          <w:u w:val="single"/>
        </w:rPr>
        <w:t xml:space="preserve"> abroad or </w:t>
      </w:r>
      <w:r w:rsidRPr="00981F70">
        <w:rPr>
          <w:b/>
          <w:bCs/>
          <w:highlight w:val="cyan"/>
          <w:u w:val="single"/>
        </w:rPr>
        <w:t>attacking American troops</w:t>
      </w:r>
      <w:r w:rsidRPr="00981F70">
        <w:rPr>
          <w:u w:val="single"/>
        </w:rPr>
        <w:t xml:space="preserve"> and </w:t>
      </w:r>
      <w:r w:rsidRPr="00981F70">
        <w:rPr>
          <w:b/>
          <w:bCs/>
          <w:u w:val="single"/>
        </w:rPr>
        <w:t>interests</w:t>
      </w:r>
      <w:r w:rsidRPr="00981F70">
        <w:rPr>
          <w:u w:val="single"/>
        </w:rPr>
        <w:t xml:space="preserve"> in the region</w:t>
      </w:r>
      <w:r w:rsidRPr="00981F70">
        <w:rPr>
          <w:sz w:val="16"/>
        </w:rPr>
        <w:t xml:space="preserve">. But there is probably </w:t>
      </w:r>
      <w:r w:rsidRPr="00981F70">
        <w:rPr>
          <w:b/>
          <w:bCs/>
          <w:sz w:val="24"/>
          <w:szCs w:val="24"/>
          <w:u w:val="single"/>
        </w:rPr>
        <w:t xml:space="preserve">no surer way of </w:t>
      </w:r>
      <w:r w:rsidRPr="00981F70">
        <w:rPr>
          <w:b/>
          <w:bCs/>
          <w:sz w:val="24"/>
          <w:szCs w:val="24"/>
          <w:highlight w:val="cyan"/>
          <w:u w:val="single"/>
        </w:rPr>
        <w:t>bringing the U</w:t>
      </w:r>
      <w:r w:rsidRPr="00981F70">
        <w:rPr>
          <w:b/>
          <w:bCs/>
          <w:sz w:val="24"/>
          <w:szCs w:val="24"/>
          <w:u w:val="single"/>
        </w:rPr>
        <w:t xml:space="preserve">nited </w:t>
      </w:r>
      <w:r w:rsidRPr="00981F70">
        <w:rPr>
          <w:b/>
          <w:bCs/>
          <w:sz w:val="24"/>
          <w:szCs w:val="24"/>
          <w:highlight w:val="cyan"/>
          <w:u w:val="single"/>
        </w:rPr>
        <w:t>S</w:t>
      </w:r>
      <w:r w:rsidRPr="00981F70">
        <w:rPr>
          <w:b/>
          <w:bCs/>
          <w:sz w:val="24"/>
          <w:szCs w:val="24"/>
          <w:u w:val="single"/>
        </w:rPr>
        <w:t xml:space="preserve">tates </w:t>
      </w:r>
      <w:r w:rsidRPr="00981F70">
        <w:rPr>
          <w:b/>
          <w:bCs/>
          <w:sz w:val="24"/>
          <w:szCs w:val="24"/>
          <w:highlight w:val="cyan"/>
          <w:u w:val="single"/>
        </w:rPr>
        <w:t>into the war</w:t>
      </w:r>
      <w:r w:rsidRPr="00981F70">
        <w:rPr>
          <w:b/>
          <w:bCs/>
          <w:u w:val="single"/>
        </w:rPr>
        <w:t>,</w:t>
      </w:r>
      <w:r w:rsidRPr="00981F70">
        <w:rPr>
          <w:b/>
          <w:bCs/>
          <w:sz w:val="16"/>
        </w:rPr>
        <w:t xml:space="preserve"> </w:t>
      </w:r>
      <w:r w:rsidRPr="00981F70">
        <w:rPr>
          <w:sz w:val="16"/>
        </w:rPr>
        <w:t>which Mr. Netanyahu deeply desires.</w:t>
      </w:r>
    </w:p>
    <w:p w14:paraId="60D98A02" w14:textId="77777777" w:rsidR="003E304E" w:rsidRPr="00981F70" w:rsidRDefault="003E304E" w:rsidP="003E304E">
      <w:pPr>
        <w:rPr>
          <w:sz w:val="14"/>
        </w:rPr>
      </w:pPr>
      <w:r w:rsidRPr="00981F70">
        <w:rPr>
          <w:sz w:val="14"/>
        </w:rPr>
        <w:t>For their part, the Europeans who were instrumental in the 2015 nuclear deal, and who have been sidelined by Mr. Trump, say they are ready to hold talks with Iran on its nuclear program. “I hope that’s still possible,” the German foreign minister, Johann Wadephul, said late Saturday in Oman. “Germany, together with France and Britain, are ready,” he told the German broadcaster ARD.</w:t>
      </w:r>
    </w:p>
    <w:p w14:paraId="1490590E" w14:textId="77777777" w:rsidR="003E304E" w:rsidRPr="00981F70" w:rsidRDefault="003E304E" w:rsidP="003E304E">
      <w:pPr>
        <w:rPr>
          <w:sz w:val="16"/>
        </w:rPr>
      </w:pPr>
      <w:r w:rsidRPr="00981F70">
        <w:rPr>
          <w:sz w:val="16"/>
        </w:rPr>
        <w:t>Iran must never have a nuclear weapon, he said, but other than wanting the violence to end, he indicated no European move to pressure either side to desist. “</w:t>
      </w:r>
      <w:r w:rsidRPr="00981F70">
        <w:rPr>
          <w:u w:val="single"/>
        </w:rPr>
        <w:t xml:space="preserve">There’s a </w:t>
      </w:r>
      <w:r w:rsidRPr="00981F70">
        <w:rPr>
          <w:b/>
          <w:bCs/>
          <w:highlight w:val="cyan"/>
          <w:u w:val="single"/>
        </w:rPr>
        <w:t>shared expectation</w:t>
      </w:r>
      <w:r w:rsidRPr="00981F70">
        <w:rPr>
          <w:highlight w:val="cyan"/>
          <w:u w:val="single"/>
        </w:rPr>
        <w:t xml:space="preserve"> </w:t>
      </w:r>
      <w:r w:rsidRPr="00981F70">
        <w:rPr>
          <w:u w:val="single"/>
        </w:rPr>
        <w:t xml:space="preserve">that </w:t>
      </w:r>
      <w:r w:rsidRPr="00981F70">
        <w:rPr>
          <w:highlight w:val="cyan"/>
          <w:u w:val="single"/>
        </w:rPr>
        <w:t xml:space="preserve">within the </w:t>
      </w:r>
      <w:r w:rsidRPr="00981F70">
        <w:rPr>
          <w:b/>
          <w:bCs/>
          <w:highlight w:val="cyan"/>
          <w:u w:val="single"/>
        </w:rPr>
        <w:t>next</w:t>
      </w:r>
      <w:r w:rsidRPr="00981F70">
        <w:rPr>
          <w:highlight w:val="cyan"/>
          <w:u w:val="single"/>
        </w:rPr>
        <w:t xml:space="preserve"> </w:t>
      </w:r>
      <w:r w:rsidRPr="00981F70">
        <w:rPr>
          <w:b/>
          <w:bCs/>
          <w:highlight w:val="cyan"/>
          <w:u w:val="single"/>
        </w:rPr>
        <w:t>week</w:t>
      </w:r>
      <w:r w:rsidRPr="00981F70">
        <w:rPr>
          <w:u w:val="single"/>
        </w:rPr>
        <w:t xml:space="preserve">, a </w:t>
      </w:r>
      <w:r w:rsidRPr="00981F70">
        <w:rPr>
          <w:b/>
          <w:bCs/>
          <w:highlight w:val="cyan"/>
          <w:u w:val="single"/>
        </w:rPr>
        <w:t>serious attempt</w:t>
      </w:r>
      <w:r w:rsidRPr="00981F70">
        <w:rPr>
          <w:u w:val="single"/>
        </w:rPr>
        <w:t xml:space="preserve"> must be </w:t>
      </w:r>
      <w:r w:rsidRPr="00981F70">
        <w:rPr>
          <w:b/>
          <w:bCs/>
          <w:highlight w:val="cyan"/>
          <w:u w:val="single"/>
        </w:rPr>
        <w:t>made on both sides</w:t>
      </w:r>
      <w:r w:rsidRPr="00981F70">
        <w:rPr>
          <w:highlight w:val="cyan"/>
          <w:u w:val="single"/>
        </w:rPr>
        <w:t xml:space="preserve"> to </w:t>
      </w:r>
      <w:r w:rsidRPr="00981F70">
        <w:rPr>
          <w:b/>
          <w:bCs/>
          <w:highlight w:val="cyan"/>
          <w:u w:val="single"/>
        </w:rPr>
        <w:t>interrupt</w:t>
      </w:r>
      <w:r w:rsidRPr="00981F70">
        <w:rPr>
          <w:highlight w:val="cyan"/>
          <w:u w:val="single"/>
        </w:rPr>
        <w:t xml:space="preserve"> the </w:t>
      </w:r>
      <w:r w:rsidRPr="00981F70">
        <w:rPr>
          <w:b/>
          <w:bCs/>
          <w:highlight w:val="cyan"/>
          <w:u w:val="single"/>
        </w:rPr>
        <w:t>spiral of violence</w:t>
      </w:r>
      <w:r w:rsidRPr="00981F70">
        <w:rPr>
          <w:sz w:val="16"/>
        </w:rPr>
        <w:t>,” he said.</w:t>
      </w:r>
    </w:p>
    <w:p w14:paraId="00B517E6" w14:textId="77777777" w:rsidR="003E304E" w:rsidRPr="00981F70" w:rsidRDefault="003E304E" w:rsidP="003E304E"/>
    <w:p w14:paraId="3E6293AB" w14:textId="77777777" w:rsidR="003E304E" w:rsidRPr="00981F70" w:rsidRDefault="003E304E" w:rsidP="003E304E">
      <w:pPr>
        <w:rPr>
          <w:u w:val="single"/>
        </w:rPr>
      </w:pPr>
    </w:p>
    <w:p w14:paraId="66C7DB0A" w14:textId="77777777" w:rsidR="003E304E" w:rsidRPr="003F59EF" w:rsidRDefault="003E304E" w:rsidP="003E304E"/>
    <w:p w14:paraId="1C2B04B9" w14:textId="77777777" w:rsidR="003E304E" w:rsidRPr="00634AD8" w:rsidRDefault="003E304E" w:rsidP="003E304E">
      <w:pPr>
        <w:pStyle w:val="Heading4"/>
        <w:rPr>
          <w:rFonts w:cs="Arial"/>
        </w:rPr>
      </w:pPr>
      <w:r w:rsidRPr="00981F70">
        <w:rPr>
          <w:rFonts w:cs="Arial"/>
        </w:rPr>
        <w:t xml:space="preserve">Talks coming </w:t>
      </w:r>
      <w:r w:rsidRPr="00981F70">
        <w:rPr>
          <w:rFonts w:cs="Arial"/>
          <w:u w:val="single"/>
        </w:rPr>
        <w:t>now</w:t>
      </w:r>
      <w:r w:rsidRPr="00981F70">
        <w:rPr>
          <w:rFonts w:cs="Arial"/>
        </w:rPr>
        <w:t xml:space="preserve"> but requires diplomatic initiative—otherwise, </w:t>
      </w:r>
      <w:r>
        <w:rPr>
          <w:rFonts w:cs="Arial"/>
          <w:u w:val="single"/>
        </w:rPr>
        <w:t>escalaiton</w:t>
      </w:r>
      <w:r>
        <w:rPr>
          <w:rFonts w:cs="Arial"/>
        </w:rPr>
        <w:t>.</w:t>
      </w:r>
    </w:p>
    <w:p w14:paraId="3960EAE0" w14:textId="77777777" w:rsidR="003E304E" w:rsidRPr="00981F70" w:rsidRDefault="003E304E" w:rsidP="003E304E">
      <w:r w:rsidRPr="00981F70">
        <w:rPr>
          <w:rStyle w:val="Style13ptBold"/>
        </w:rPr>
        <w:t xml:space="preserve">Ravid &amp; Caputo ’6/16 </w:t>
      </w:r>
      <w:r w:rsidRPr="00981F70">
        <w:t>[Barak Ravid, reporter and Middle East expert for Axios covering foreign policy; and Marc Caputo, senior writer for Politico; June 16, 2025. “Trump Team Proposes Iran Talks This Week on Nuclear Deal, Ceasefire.” Axios. https://www.axios.com/2025/06/17/trump-witkoff-iran-nuclear-talks-ceasefire; mgm]</w:t>
      </w:r>
    </w:p>
    <w:p w14:paraId="561F59A8" w14:textId="77777777" w:rsidR="003E304E" w:rsidRPr="00981F70" w:rsidRDefault="003E304E" w:rsidP="003E304E">
      <w:pPr>
        <w:jc w:val="both"/>
        <w:rPr>
          <w:sz w:val="16"/>
        </w:rPr>
      </w:pPr>
      <w:r w:rsidRPr="00981F70">
        <w:rPr>
          <w:sz w:val="16"/>
        </w:rPr>
        <w:t xml:space="preserve">The </w:t>
      </w:r>
      <w:r w:rsidRPr="00981F70">
        <w:rPr>
          <w:b/>
          <w:bCs/>
          <w:u w:val="single"/>
        </w:rPr>
        <w:t>White House</w:t>
      </w:r>
      <w:r w:rsidRPr="00981F70">
        <w:rPr>
          <w:u w:val="single"/>
        </w:rPr>
        <w:t xml:space="preserve"> is </w:t>
      </w:r>
      <w:r w:rsidRPr="00981F70">
        <w:rPr>
          <w:b/>
          <w:bCs/>
          <w:u w:val="single"/>
        </w:rPr>
        <w:t>discussing</w:t>
      </w:r>
      <w:r w:rsidRPr="00981F70">
        <w:rPr>
          <w:u w:val="single"/>
        </w:rPr>
        <w:t xml:space="preserve"> with </w:t>
      </w:r>
      <w:r w:rsidRPr="00981F70">
        <w:rPr>
          <w:b/>
          <w:bCs/>
          <w:u w:val="single"/>
        </w:rPr>
        <w:t>Iran</w:t>
      </w:r>
      <w:r w:rsidRPr="00981F70">
        <w:rPr>
          <w:u w:val="single"/>
        </w:rPr>
        <w:t xml:space="preserve"> the </w:t>
      </w:r>
      <w:r w:rsidRPr="00981F70">
        <w:rPr>
          <w:b/>
          <w:bCs/>
          <w:u w:val="single"/>
        </w:rPr>
        <w:t>possibility of a meeting this week</w:t>
      </w:r>
      <w:r w:rsidRPr="00981F70">
        <w:rPr>
          <w:u w:val="single"/>
        </w:rPr>
        <w:t xml:space="preserve"> between </w:t>
      </w:r>
      <w:r w:rsidRPr="00981F70">
        <w:rPr>
          <w:b/>
          <w:bCs/>
          <w:u w:val="single"/>
        </w:rPr>
        <w:t>U.S. envoy</w:t>
      </w:r>
      <w:r w:rsidRPr="00981F70">
        <w:rPr>
          <w:u w:val="single"/>
        </w:rPr>
        <w:t xml:space="preserve"> Steve Witkoff and </w:t>
      </w:r>
      <w:r w:rsidRPr="00981F70">
        <w:rPr>
          <w:b/>
          <w:bCs/>
          <w:u w:val="single"/>
        </w:rPr>
        <w:t>Iranian Foreign Minister</w:t>
      </w:r>
      <w:r w:rsidRPr="00981F70">
        <w:rPr>
          <w:u w:val="single"/>
        </w:rPr>
        <w:t xml:space="preserve"> Abbas Araghchi</w:t>
      </w:r>
      <w:r w:rsidRPr="00981F70">
        <w:rPr>
          <w:sz w:val="16"/>
        </w:rPr>
        <w:t>, according to four sources briefed on the issue.</w:t>
      </w:r>
    </w:p>
    <w:p w14:paraId="0BBF6A69" w14:textId="77777777" w:rsidR="003E304E" w:rsidRPr="00981F70" w:rsidRDefault="003E304E" w:rsidP="003E304E">
      <w:pPr>
        <w:rPr>
          <w:b/>
          <w:bCs/>
          <w:sz w:val="16"/>
        </w:rPr>
      </w:pPr>
      <w:r w:rsidRPr="00981F70">
        <w:rPr>
          <w:sz w:val="16"/>
        </w:rPr>
        <w:t xml:space="preserve">The objective would be to </w:t>
      </w:r>
      <w:r w:rsidRPr="00981F70">
        <w:rPr>
          <w:u w:val="single"/>
        </w:rPr>
        <w:t xml:space="preserve">discuss a </w:t>
      </w:r>
      <w:r w:rsidRPr="00981F70">
        <w:rPr>
          <w:b/>
          <w:bCs/>
          <w:u w:val="single"/>
        </w:rPr>
        <w:t>diplomatic initiative</w:t>
      </w:r>
      <w:r w:rsidRPr="00981F70">
        <w:rPr>
          <w:u w:val="single"/>
        </w:rPr>
        <w:t xml:space="preserve"> involving a </w:t>
      </w:r>
      <w:r w:rsidRPr="00981F70">
        <w:rPr>
          <w:b/>
          <w:bCs/>
          <w:u w:val="single"/>
        </w:rPr>
        <w:t>nuclear deal</w:t>
      </w:r>
      <w:r w:rsidRPr="00981F70">
        <w:rPr>
          <w:u w:val="single"/>
        </w:rPr>
        <w:t xml:space="preserve"> and an </w:t>
      </w:r>
      <w:r w:rsidRPr="00981F70">
        <w:rPr>
          <w:b/>
          <w:bCs/>
          <w:u w:val="single"/>
        </w:rPr>
        <w:t>end to the war between Israel and Iran</w:t>
      </w:r>
      <w:r w:rsidRPr="00981F70">
        <w:rPr>
          <w:b/>
          <w:bCs/>
          <w:sz w:val="16"/>
        </w:rPr>
        <w:t>.</w:t>
      </w:r>
    </w:p>
    <w:p w14:paraId="4961F298" w14:textId="77777777" w:rsidR="003E304E" w:rsidRPr="00981F70" w:rsidRDefault="003E304E" w:rsidP="003E304E">
      <w:pPr>
        <w:rPr>
          <w:u w:val="single"/>
        </w:rPr>
      </w:pPr>
      <w:r w:rsidRPr="00981F70">
        <w:rPr>
          <w:sz w:val="16"/>
        </w:rPr>
        <w:t xml:space="preserve">Why it matters: The </w:t>
      </w:r>
      <w:r w:rsidRPr="00981F70">
        <w:rPr>
          <w:b/>
          <w:bCs/>
          <w:u w:val="single"/>
        </w:rPr>
        <w:t>meeting hasn't been finalized</w:t>
      </w:r>
      <w:r w:rsidRPr="00981F70">
        <w:rPr>
          <w:u w:val="single"/>
        </w:rPr>
        <w:t xml:space="preserve"> yet, but it is part of a </w:t>
      </w:r>
      <w:r w:rsidRPr="00981F70">
        <w:rPr>
          <w:b/>
          <w:bCs/>
          <w:u w:val="single"/>
        </w:rPr>
        <w:t>last-ditch effort</w:t>
      </w:r>
      <w:r w:rsidRPr="00981F70">
        <w:rPr>
          <w:u w:val="single"/>
        </w:rPr>
        <w:t xml:space="preserve"> by President </w:t>
      </w:r>
      <w:r w:rsidRPr="00981F70">
        <w:rPr>
          <w:b/>
          <w:bCs/>
          <w:u w:val="single"/>
        </w:rPr>
        <w:t>Trump</w:t>
      </w:r>
      <w:r w:rsidRPr="00981F70">
        <w:rPr>
          <w:u w:val="single"/>
        </w:rPr>
        <w:t xml:space="preserve"> to </w:t>
      </w:r>
      <w:r w:rsidRPr="00981F70">
        <w:rPr>
          <w:b/>
          <w:bCs/>
          <w:u w:val="single"/>
        </w:rPr>
        <w:t>swerve away from</w:t>
      </w:r>
      <w:r w:rsidRPr="00981F70">
        <w:rPr>
          <w:u w:val="single"/>
        </w:rPr>
        <w:t xml:space="preserve"> war and back toward </w:t>
      </w:r>
      <w:r w:rsidRPr="00981F70">
        <w:rPr>
          <w:b/>
          <w:bCs/>
          <w:u w:val="single"/>
        </w:rPr>
        <w:t>dealmaking</w:t>
      </w:r>
      <w:r w:rsidRPr="00981F70">
        <w:rPr>
          <w:u w:val="single"/>
        </w:rPr>
        <w:t>.</w:t>
      </w:r>
    </w:p>
    <w:p w14:paraId="4DA490C0" w14:textId="77777777" w:rsidR="003E304E" w:rsidRPr="00981F70" w:rsidRDefault="003E304E" w:rsidP="003E304E">
      <w:pPr>
        <w:rPr>
          <w:u w:val="single"/>
        </w:rPr>
      </w:pPr>
      <w:r w:rsidRPr="00981F70">
        <w:rPr>
          <w:sz w:val="16"/>
        </w:rPr>
        <w:t xml:space="preserve">"A </w:t>
      </w:r>
      <w:r w:rsidRPr="00981F70">
        <w:rPr>
          <w:b/>
          <w:bCs/>
          <w:u w:val="single"/>
        </w:rPr>
        <w:t>meeting</w:t>
      </w:r>
      <w:r w:rsidRPr="00981F70">
        <w:rPr>
          <w:u w:val="single"/>
        </w:rPr>
        <w:t xml:space="preserve"> with the Iranians this week is </w:t>
      </w:r>
      <w:r w:rsidRPr="00981F70">
        <w:rPr>
          <w:b/>
          <w:bCs/>
          <w:u w:val="single"/>
        </w:rPr>
        <w:t>under consideration</w:t>
      </w:r>
      <w:r w:rsidRPr="00981F70">
        <w:rPr>
          <w:u w:val="single"/>
        </w:rPr>
        <w:t>," a U</w:t>
      </w:r>
      <w:r w:rsidRPr="00981F70">
        <w:rPr>
          <w:b/>
          <w:bCs/>
          <w:u w:val="single"/>
        </w:rPr>
        <w:t>.S. official confirmed</w:t>
      </w:r>
      <w:r w:rsidRPr="00981F70">
        <w:rPr>
          <w:u w:val="single"/>
        </w:rPr>
        <w:t>.</w:t>
      </w:r>
    </w:p>
    <w:p w14:paraId="3D52064B" w14:textId="77777777" w:rsidR="003E304E" w:rsidRPr="00981F70" w:rsidRDefault="003E304E" w:rsidP="003E304E">
      <w:pPr>
        <w:rPr>
          <w:u w:val="single"/>
        </w:rPr>
      </w:pPr>
      <w:r w:rsidRPr="00981F70">
        <w:rPr>
          <w:u w:val="single"/>
        </w:rPr>
        <w:t xml:space="preserve">The </w:t>
      </w:r>
      <w:r w:rsidRPr="00981F70">
        <w:rPr>
          <w:b/>
          <w:bCs/>
          <w:u w:val="single"/>
        </w:rPr>
        <w:t xml:space="preserve">meeting could be a </w:t>
      </w:r>
      <w:r w:rsidRPr="00981F70">
        <w:rPr>
          <w:b/>
          <w:bCs/>
          <w:sz w:val="24"/>
          <w:szCs w:val="24"/>
          <w:u w:val="single"/>
        </w:rPr>
        <w:t>make-or-break moment</w:t>
      </w:r>
      <w:r w:rsidRPr="00981F70">
        <w:rPr>
          <w:sz w:val="24"/>
          <w:szCs w:val="24"/>
          <w:u w:val="single"/>
        </w:rPr>
        <w:t xml:space="preserve"> </w:t>
      </w:r>
      <w:r w:rsidRPr="00981F70">
        <w:rPr>
          <w:u w:val="single"/>
        </w:rPr>
        <w:t>for the question of whether the U.</w:t>
      </w:r>
      <w:r w:rsidRPr="00981F70">
        <w:rPr>
          <w:b/>
          <w:bCs/>
          <w:u w:val="single"/>
        </w:rPr>
        <w:t>S. will join the war</w:t>
      </w:r>
      <w:r w:rsidRPr="00981F70">
        <w:rPr>
          <w:u w:val="single"/>
        </w:rPr>
        <w:t xml:space="preserve"> in order to eliminate Iran's nuclear program militarily.</w:t>
      </w:r>
    </w:p>
    <w:p w14:paraId="0EC83E58" w14:textId="77777777" w:rsidR="003E304E" w:rsidRPr="00981F70" w:rsidRDefault="003E304E" w:rsidP="003E304E">
      <w:pPr>
        <w:rPr>
          <w:sz w:val="14"/>
          <w:szCs w:val="14"/>
        </w:rPr>
      </w:pPr>
      <w:r w:rsidRPr="00981F70">
        <w:rPr>
          <w:sz w:val="14"/>
          <w:szCs w:val="14"/>
        </w:rPr>
        <w:t>The latest: Trump told reporters on Air Force One on Tuesday morning that he may send Witkoff and Vice President Vance to meet the Iranians but stressed it depends what happens when he gets back to Washington.</w:t>
      </w:r>
    </w:p>
    <w:p w14:paraId="330C7A4E" w14:textId="77777777" w:rsidR="003E304E" w:rsidRPr="00981F70" w:rsidRDefault="003E304E" w:rsidP="003E304E">
      <w:pPr>
        <w:rPr>
          <w:sz w:val="14"/>
          <w:szCs w:val="14"/>
        </w:rPr>
      </w:pPr>
      <w:r w:rsidRPr="00981F70">
        <w:rPr>
          <w:sz w:val="14"/>
          <w:szCs w:val="14"/>
        </w:rPr>
        <w:t xml:space="preserve">Trump stressed he is "not too much in the mood to negotiate" with Iran and is not looking for a ceasefire. "We're looking at better than a ceasefire...an end, </w:t>
      </w:r>
      <w:r w:rsidRPr="00981F70">
        <w:rPr>
          <w:sz w:val="14"/>
          <w:szCs w:val="14"/>
          <w:u w:val="single"/>
        </w:rPr>
        <w:t>a real end,</w:t>
      </w:r>
      <w:r w:rsidRPr="00981F70">
        <w:rPr>
          <w:sz w:val="14"/>
          <w:szCs w:val="14"/>
        </w:rPr>
        <w:t xml:space="preserve"> not a ceasefire, a real end."</w:t>
      </w:r>
    </w:p>
    <w:p w14:paraId="00BCCEFE" w14:textId="77777777" w:rsidR="003E304E" w:rsidRPr="00981F70" w:rsidRDefault="003E304E" w:rsidP="003E304E">
      <w:pPr>
        <w:rPr>
          <w:sz w:val="14"/>
          <w:szCs w:val="14"/>
        </w:rPr>
      </w:pPr>
      <w:r w:rsidRPr="00981F70">
        <w:rPr>
          <w:sz w:val="14"/>
          <w:szCs w:val="14"/>
        </w:rPr>
        <w:t>He later explained that he is looking for as a "complete give-up" by Iran.</w:t>
      </w:r>
    </w:p>
    <w:p w14:paraId="665D92C7" w14:textId="77777777" w:rsidR="003E304E" w:rsidRPr="00981F70" w:rsidRDefault="003E304E" w:rsidP="003E304E">
      <w:pPr>
        <w:rPr>
          <w:sz w:val="14"/>
          <w:szCs w:val="14"/>
        </w:rPr>
      </w:pPr>
      <w:r w:rsidRPr="00981F70">
        <w:rPr>
          <w:sz w:val="14"/>
          <w:szCs w:val="14"/>
        </w:rPr>
        <w:t>Trump warned Iran against targeting U.S. forces and interests in the region. "We will come down so hard if they do anything to our people, it'd be gloves off. ... I think they know not to touch our troops," he said.</w:t>
      </w:r>
    </w:p>
    <w:p w14:paraId="2ED4D874" w14:textId="77777777" w:rsidR="003E304E" w:rsidRPr="00981F70" w:rsidRDefault="003E304E" w:rsidP="003E304E">
      <w:pPr>
        <w:rPr>
          <w:sz w:val="14"/>
          <w:szCs w:val="14"/>
        </w:rPr>
      </w:pPr>
      <w:r w:rsidRPr="00981F70">
        <w:rPr>
          <w:sz w:val="14"/>
          <w:szCs w:val="14"/>
        </w:rPr>
        <w:t>Zoom in: Trump sees the massive bunker busters needed to destroy Iran's underground enrichment facility at Fordow — which the U.S. has and Israel does not — as a key point of leverage to get Iran to cut a deal, a senior U.S. official said.</w:t>
      </w:r>
    </w:p>
    <w:p w14:paraId="36809842" w14:textId="77777777" w:rsidR="003E304E" w:rsidRPr="00981F70" w:rsidRDefault="003E304E" w:rsidP="003E304E">
      <w:pPr>
        <w:rPr>
          <w:sz w:val="14"/>
          <w:szCs w:val="14"/>
        </w:rPr>
      </w:pPr>
      <w:r w:rsidRPr="00981F70">
        <w:rPr>
          <w:sz w:val="14"/>
          <w:szCs w:val="14"/>
        </w:rPr>
        <w:t>Describing the decision on bunker busters as an "inflection point," the official said Trump "thinks in terms of deals and leverage. And this is leverage."</w:t>
      </w:r>
    </w:p>
    <w:p w14:paraId="7E5DE5B4" w14:textId="77777777" w:rsidR="003E304E" w:rsidRPr="00981F70" w:rsidRDefault="003E304E" w:rsidP="003E304E">
      <w:pPr>
        <w:rPr>
          <w:sz w:val="16"/>
        </w:rPr>
      </w:pPr>
      <w:r w:rsidRPr="00981F70">
        <w:rPr>
          <w:sz w:val="16"/>
        </w:rPr>
        <w:t>"</w:t>
      </w:r>
      <w:r w:rsidRPr="00981F70">
        <w:rPr>
          <w:b/>
          <w:bCs/>
          <w:u w:val="single"/>
        </w:rPr>
        <w:t>They do want to talk</w:t>
      </w:r>
      <w:r w:rsidRPr="00981F70">
        <w:rPr>
          <w:sz w:val="16"/>
        </w:rPr>
        <w:t>," the senior official continued. "But what we don't know is, 'have they been brought to their knees fully so that they realize that in order to have a country, they have to talk?' And assuming they get there, is there any degree of enrichment you would allow them to have?"</w:t>
      </w:r>
    </w:p>
    <w:p w14:paraId="73422066" w14:textId="77777777" w:rsidR="003E304E" w:rsidRPr="00981F70" w:rsidRDefault="003E304E" w:rsidP="003E304E">
      <w:pPr>
        <w:rPr>
          <w:sz w:val="16"/>
        </w:rPr>
      </w:pPr>
      <w:r w:rsidRPr="00981F70">
        <w:rPr>
          <w:sz w:val="16"/>
        </w:rPr>
        <w:t>State of play: Trump has so far declined to directly participate in Israel's attacks on Iran, but he has made clear that Iran must be prevented from obtaining a nuclear weapon one way or another.</w:t>
      </w:r>
    </w:p>
    <w:p w14:paraId="4AE1EC8E" w14:textId="77777777" w:rsidR="003E304E" w:rsidRPr="00981F70" w:rsidRDefault="003E304E" w:rsidP="003E304E">
      <w:pPr>
        <w:rPr>
          <w:sz w:val="16"/>
        </w:rPr>
      </w:pPr>
      <w:r w:rsidRPr="00981F70">
        <w:rPr>
          <w:sz w:val="16"/>
        </w:rPr>
        <w:t>Israeli Prime Minister Benjamin Netanyahu is pushing him to join the war and bomb Fordow.</w:t>
      </w:r>
    </w:p>
    <w:p w14:paraId="583CD508" w14:textId="77777777" w:rsidR="003E304E" w:rsidRPr="00981F70" w:rsidRDefault="003E304E" w:rsidP="003E304E">
      <w:pPr>
        <w:rPr>
          <w:b/>
          <w:bCs/>
          <w:u w:val="single"/>
        </w:rPr>
      </w:pPr>
      <w:r w:rsidRPr="00981F70">
        <w:rPr>
          <w:u w:val="single"/>
        </w:rPr>
        <w:t>Trump</w:t>
      </w:r>
      <w:r w:rsidRPr="00981F70">
        <w:rPr>
          <w:sz w:val="16"/>
        </w:rPr>
        <w:t xml:space="preserve"> has continued to </w:t>
      </w:r>
      <w:r w:rsidRPr="00981F70">
        <w:rPr>
          <w:u w:val="single"/>
        </w:rPr>
        <w:t>insist</w:t>
      </w:r>
      <w:r w:rsidRPr="00981F70">
        <w:rPr>
          <w:sz w:val="16"/>
        </w:rPr>
        <w:t xml:space="preserve"> he believes </w:t>
      </w:r>
      <w:r w:rsidRPr="00981F70">
        <w:rPr>
          <w:u w:val="single"/>
        </w:rPr>
        <w:t xml:space="preserve">he can make a deal, particularly </w:t>
      </w:r>
      <w:r w:rsidRPr="00981F70">
        <w:rPr>
          <w:b/>
          <w:bCs/>
          <w:u w:val="single"/>
        </w:rPr>
        <w:t>given Iran's weak negotiating position.</w:t>
      </w:r>
    </w:p>
    <w:p w14:paraId="30C57EC1" w14:textId="77777777" w:rsidR="003E304E" w:rsidRPr="00981F70" w:rsidRDefault="003E304E" w:rsidP="003E304E">
      <w:pPr>
        <w:rPr>
          <w:sz w:val="14"/>
          <w:szCs w:val="14"/>
        </w:rPr>
      </w:pPr>
      <w:r w:rsidRPr="00981F70">
        <w:rPr>
          <w:sz w:val="14"/>
          <w:szCs w:val="14"/>
        </w:rPr>
        <w:t>Driving the news: Trump shocked the Middle East with a Truth Social post on Monday night in which he called on Iranian civilians to evacuate Tehran immediately.</w:t>
      </w:r>
    </w:p>
    <w:p w14:paraId="239C8CB4" w14:textId="77777777" w:rsidR="003E304E" w:rsidRPr="00981F70" w:rsidRDefault="003E304E" w:rsidP="003E304E">
      <w:pPr>
        <w:rPr>
          <w:sz w:val="14"/>
          <w:szCs w:val="14"/>
        </w:rPr>
      </w:pPr>
      <w:r w:rsidRPr="00981F70">
        <w:rPr>
          <w:sz w:val="14"/>
          <w:szCs w:val="14"/>
        </w:rPr>
        <w:t>Shortly thereafter, Trump dcut short his trip to the G7 summit in Canada to return to Washington and focus on the war.</w:t>
      </w:r>
    </w:p>
    <w:p w14:paraId="47CEA005" w14:textId="77777777" w:rsidR="003E304E" w:rsidRPr="00981F70" w:rsidRDefault="003E304E" w:rsidP="003E304E">
      <w:pPr>
        <w:rPr>
          <w:sz w:val="14"/>
          <w:szCs w:val="14"/>
        </w:rPr>
      </w:pPr>
      <w:r w:rsidRPr="00981F70">
        <w:rPr>
          <w:sz w:val="14"/>
          <w:szCs w:val="14"/>
        </w:rPr>
        <w:t>These two moves, together with reports of explosions in Tehran, led to reports in the Israelis press and on social media that the U.S. had joined the war.</w:t>
      </w:r>
    </w:p>
    <w:p w14:paraId="5CDDB65B" w14:textId="77777777" w:rsidR="003E304E" w:rsidRPr="00981F70" w:rsidRDefault="003E304E" w:rsidP="003E304E">
      <w:pPr>
        <w:rPr>
          <w:sz w:val="14"/>
          <w:szCs w:val="14"/>
        </w:rPr>
      </w:pPr>
      <w:r w:rsidRPr="00981F70">
        <w:rPr>
          <w:sz w:val="14"/>
          <w:szCs w:val="14"/>
        </w:rPr>
        <w:t>White House spokesperson Alex Pfeiffer denied the reports. "American forces are maintaining their defensive posture, and that has not changed. We will defend American interests," he wrote on X.</w:t>
      </w:r>
    </w:p>
    <w:p w14:paraId="40A9B965" w14:textId="77777777" w:rsidR="003E304E" w:rsidRPr="00981F70" w:rsidRDefault="003E304E" w:rsidP="003E304E">
      <w:pPr>
        <w:rPr>
          <w:sz w:val="14"/>
          <w:szCs w:val="14"/>
        </w:rPr>
      </w:pPr>
      <w:r w:rsidRPr="00981F70">
        <w:rPr>
          <w:sz w:val="14"/>
          <w:szCs w:val="14"/>
        </w:rPr>
        <w:t>Defense Secretary Pete Hegseth reiterated that message in an interview on Fox News and stressed Trump is still seeking a deal. "President Trump hopes there will be peace," he said.</w:t>
      </w:r>
    </w:p>
    <w:p w14:paraId="4A3A2697" w14:textId="77777777" w:rsidR="003E304E" w:rsidRPr="00981F70" w:rsidRDefault="003E304E" w:rsidP="003E304E">
      <w:pPr>
        <w:rPr>
          <w:sz w:val="14"/>
          <w:szCs w:val="14"/>
        </w:rPr>
      </w:pPr>
      <w:r w:rsidRPr="00981F70">
        <w:rPr>
          <w:sz w:val="14"/>
          <w:szCs w:val="14"/>
        </w:rPr>
        <w:t>Behind the scenes: The Trump administration discussed the meeting proposal with Iran on Monday, the sources said.</w:t>
      </w:r>
    </w:p>
    <w:p w14:paraId="33E752F6" w14:textId="77777777" w:rsidR="003E304E" w:rsidRPr="00981F70" w:rsidRDefault="003E304E" w:rsidP="003E304E">
      <w:pPr>
        <w:rPr>
          <w:sz w:val="14"/>
          <w:szCs w:val="14"/>
        </w:rPr>
      </w:pPr>
      <w:r w:rsidRPr="00981F70">
        <w:rPr>
          <w:sz w:val="14"/>
          <w:szCs w:val="14"/>
        </w:rPr>
        <w:t>"We are talking on the phone but it is better to talk in person," Trump said at the G7.</w:t>
      </w:r>
    </w:p>
    <w:p w14:paraId="4C66749E" w14:textId="77777777" w:rsidR="003E304E" w:rsidRPr="00981F70" w:rsidRDefault="003E304E" w:rsidP="003E304E">
      <w:pPr>
        <w:rPr>
          <w:sz w:val="16"/>
        </w:rPr>
      </w:pPr>
      <w:r w:rsidRPr="00981F70">
        <w:rPr>
          <w:sz w:val="16"/>
        </w:rPr>
        <w:t>Trump expressed hope that Iran would agree to make a deal. "</w:t>
      </w:r>
      <w:r w:rsidRPr="00981F70">
        <w:rPr>
          <w:u w:val="single"/>
        </w:rPr>
        <w:t xml:space="preserve">I think a </w:t>
      </w:r>
      <w:r w:rsidRPr="00981F70">
        <w:rPr>
          <w:b/>
          <w:bCs/>
          <w:u w:val="single"/>
        </w:rPr>
        <w:t>deal will be signed</w:t>
      </w:r>
      <w:r w:rsidRPr="00981F70">
        <w:rPr>
          <w:u w:val="single"/>
        </w:rPr>
        <w:t xml:space="preserve">. I think </w:t>
      </w:r>
      <w:r w:rsidRPr="00981F70">
        <w:rPr>
          <w:b/>
          <w:bCs/>
          <w:u w:val="single"/>
        </w:rPr>
        <w:t>Iran is foolish not to sign</w:t>
      </w:r>
      <w:r w:rsidRPr="00981F70">
        <w:rPr>
          <w:u w:val="single"/>
        </w:rPr>
        <w:t xml:space="preserve"> </w:t>
      </w:r>
      <w:r w:rsidRPr="00981F70">
        <w:rPr>
          <w:b/>
          <w:bCs/>
          <w:u w:val="single"/>
        </w:rPr>
        <w:t>one</w:t>
      </w:r>
      <w:r w:rsidRPr="00981F70">
        <w:rPr>
          <w:u w:val="single"/>
        </w:rPr>
        <w:t>,"</w:t>
      </w:r>
      <w:r w:rsidRPr="00981F70">
        <w:rPr>
          <w:sz w:val="16"/>
        </w:rPr>
        <w:t xml:space="preserve"> he said.</w:t>
      </w:r>
    </w:p>
    <w:p w14:paraId="1194B5A8" w14:textId="77777777" w:rsidR="003E304E" w:rsidRDefault="003E304E" w:rsidP="003E304E"/>
    <w:p w14:paraId="1109A2DC" w14:textId="77777777" w:rsidR="003E304E" w:rsidRPr="00981F70" w:rsidRDefault="003E304E" w:rsidP="003E304E"/>
    <w:p w14:paraId="39B98792" w14:textId="77777777" w:rsidR="003E304E" w:rsidRPr="00981F70" w:rsidRDefault="003E304E" w:rsidP="003E304E">
      <w:pPr>
        <w:pStyle w:val="Heading4"/>
        <w:rPr>
          <w:rFonts w:cs="Arial"/>
        </w:rPr>
      </w:pPr>
      <w:r w:rsidRPr="00981F70">
        <w:rPr>
          <w:rFonts w:cs="Arial"/>
        </w:rPr>
        <w:t xml:space="preserve">Diplomacy solves now—negotiations in backchannels now and U.S. influence pushes Israel to ceasefire. </w:t>
      </w:r>
    </w:p>
    <w:p w14:paraId="1D92C7FA" w14:textId="77777777" w:rsidR="003E304E" w:rsidRPr="00981F70" w:rsidRDefault="003E304E" w:rsidP="003E304E">
      <w:r w:rsidRPr="00981F70">
        <w:rPr>
          <w:rStyle w:val="Style13ptBold"/>
        </w:rPr>
        <w:t>Hafezi, et al. ’6/16</w:t>
      </w:r>
      <w:r w:rsidRPr="00981F70">
        <w:t xml:space="preserve"> [Parisa Hafezi; Samia Nakhoul; and Andrew Mills; June 16, 2025. Award-winning Middle East journalists for Reuters. “Iran Sought US Pressure on Israel for Ceasefire via Gulf States, Sources Say.” </w:t>
      </w:r>
      <w:r w:rsidRPr="00981F70">
        <w:rPr>
          <w:i/>
          <w:iCs/>
        </w:rPr>
        <w:t>Reuters</w:t>
      </w:r>
      <w:r w:rsidRPr="00981F70">
        <w:t>. https://www.reuters.com/world/middle-east/iran-asks-gulf-arab-states-have-trump-press-israel-immediate-ceasefire-sources-2025-06-16; mgm]</w:t>
      </w:r>
    </w:p>
    <w:p w14:paraId="230E96CB" w14:textId="77777777" w:rsidR="003E304E" w:rsidRPr="00981F70" w:rsidRDefault="003E304E" w:rsidP="003E304E">
      <w:pPr>
        <w:rPr>
          <w:sz w:val="16"/>
        </w:rPr>
      </w:pPr>
      <w:r w:rsidRPr="00981F70">
        <w:rPr>
          <w:sz w:val="16"/>
        </w:rPr>
        <w:t xml:space="preserve">DUBAI, June 16 (Reuters) - Tehran has asked Qatar, Saudi Arabia and Oman to press U.S. President Donald </w:t>
      </w:r>
      <w:r w:rsidRPr="00981F70">
        <w:rPr>
          <w:b/>
          <w:bCs/>
          <w:u w:val="single"/>
        </w:rPr>
        <w:t>Trump</w:t>
      </w:r>
      <w:r w:rsidRPr="00981F70">
        <w:rPr>
          <w:sz w:val="16"/>
        </w:rPr>
        <w:t xml:space="preserve"> to use </w:t>
      </w:r>
      <w:r w:rsidRPr="00981F70">
        <w:rPr>
          <w:u w:val="single"/>
        </w:rPr>
        <w:t xml:space="preserve">his </w:t>
      </w:r>
      <w:r w:rsidRPr="00981F70">
        <w:rPr>
          <w:b/>
          <w:bCs/>
          <w:u w:val="single"/>
        </w:rPr>
        <w:t>influence</w:t>
      </w:r>
      <w:r w:rsidRPr="00981F70">
        <w:rPr>
          <w:u w:val="single"/>
        </w:rPr>
        <w:t xml:space="preserve"> </w:t>
      </w:r>
      <w:r w:rsidRPr="00981F70">
        <w:rPr>
          <w:b/>
          <w:bCs/>
          <w:u w:val="single"/>
        </w:rPr>
        <w:t>on Israel</w:t>
      </w:r>
      <w:r w:rsidRPr="00981F70">
        <w:rPr>
          <w:u w:val="single"/>
        </w:rPr>
        <w:t xml:space="preserve"> to agree to an </w:t>
      </w:r>
      <w:r w:rsidRPr="00981F70">
        <w:rPr>
          <w:b/>
          <w:bCs/>
          <w:u w:val="single"/>
        </w:rPr>
        <w:t>immediate ceasefire</w:t>
      </w:r>
      <w:r w:rsidRPr="00981F70">
        <w:rPr>
          <w:u w:val="single"/>
        </w:rPr>
        <w:t xml:space="preserve"> with </w:t>
      </w:r>
      <w:r w:rsidRPr="00981F70">
        <w:rPr>
          <w:b/>
          <w:bCs/>
          <w:u w:val="single"/>
        </w:rPr>
        <w:t>Iran</w:t>
      </w:r>
      <w:r w:rsidRPr="00981F70">
        <w:rPr>
          <w:u w:val="single"/>
        </w:rPr>
        <w:t xml:space="preserve"> </w:t>
      </w:r>
      <w:r w:rsidRPr="00981F70">
        <w:rPr>
          <w:sz w:val="16"/>
        </w:rPr>
        <w:t>in return for Iranian flexibility in nuclear negotiations, two Iranian and three regional sources told Reuters on Monday.</w:t>
      </w:r>
    </w:p>
    <w:p w14:paraId="01BB9C7A" w14:textId="77777777" w:rsidR="003E304E" w:rsidRPr="00981F70" w:rsidRDefault="003E304E" w:rsidP="003E304E">
      <w:pPr>
        <w:rPr>
          <w:sz w:val="16"/>
        </w:rPr>
      </w:pPr>
      <w:r w:rsidRPr="00981F70">
        <w:rPr>
          <w:sz w:val="16"/>
        </w:rPr>
        <w:t xml:space="preserve">Gulf leaders and their top </w:t>
      </w:r>
      <w:r w:rsidRPr="00981F70">
        <w:rPr>
          <w:u w:val="single"/>
        </w:rPr>
        <w:t>diplomats worked</w:t>
      </w:r>
      <w:r w:rsidRPr="00981F70">
        <w:rPr>
          <w:sz w:val="16"/>
        </w:rPr>
        <w:t xml:space="preserve"> the phones </w:t>
      </w:r>
      <w:r w:rsidRPr="00981F70">
        <w:rPr>
          <w:u w:val="single"/>
        </w:rPr>
        <w:t>all weekend,</w:t>
      </w:r>
      <w:r w:rsidRPr="00981F70">
        <w:rPr>
          <w:sz w:val="16"/>
        </w:rPr>
        <w:t xml:space="preserve"> </w:t>
      </w:r>
      <w:r w:rsidRPr="00981F70">
        <w:rPr>
          <w:u w:val="single"/>
        </w:rPr>
        <w:t>speaking to</w:t>
      </w:r>
      <w:r w:rsidRPr="00981F70">
        <w:rPr>
          <w:sz w:val="16"/>
        </w:rPr>
        <w:t xml:space="preserve"> each other, to </w:t>
      </w:r>
      <w:r w:rsidRPr="00981F70">
        <w:rPr>
          <w:b/>
          <w:bCs/>
          <w:u w:val="single"/>
        </w:rPr>
        <w:t>Tehran</w:t>
      </w:r>
      <w:r w:rsidRPr="00981F70">
        <w:rPr>
          <w:u w:val="single"/>
        </w:rPr>
        <w:t xml:space="preserve">, </w:t>
      </w:r>
      <w:r w:rsidRPr="00981F70">
        <w:rPr>
          <w:b/>
          <w:bCs/>
          <w:u w:val="single"/>
        </w:rPr>
        <w:t>Washington</w:t>
      </w:r>
      <w:r w:rsidRPr="00981F70">
        <w:rPr>
          <w:sz w:val="16"/>
        </w:rPr>
        <w:t xml:space="preserve"> and beyond in an effort </w:t>
      </w:r>
      <w:r w:rsidRPr="00981F70">
        <w:rPr>
          <w:u w:val="single"/>
        </w:rPr>
        <w:t xml:space="preserve">to prevent a widening of the </w:t>
      </w:r>
      <w:r w:rsidRPr="00981F70">
        <w:rPr>
          <w:b/>
          <w:bCs/>
          <w:u w:val="single"/>
        </w:rPr>
        <w:t>biggest ever confrontation</w:t>
      </w:r>
      <w:r w:rsidRPr="00981F70">
        <w:rPr>
          <w:sz w:val="16"/>
        </w:rPr>
        <w:t xml:space="preserve"> between longstanding enemies Israel and Iran.</w:t>
      </w:r>
    </w:p>
    <w:p w14:paraId="156EA6AD" w14:textId="77777777" w:rsidR="003E304E" w:rsidRPr="00981F70" w:rsidRDefault="003E304E" w:rsidP="003E304E">
      <w:pPr>
        <w:rPr>
          <w:sz w:val="16"/>
        </w:rPr>
      </w:pPr>
      <w:r w:rsidRPr="00981F70">
        <w:rPr>
          <w:u w:val="single"/>
        </w:rPr>
        <w:t xml:space="preserve">Iran is willing </w:t>
      </w:r>
      <w:r w:rsidRPr="00981F70">
        <w:rPr>
          <w:b/>
          <w:bCs/>
          <w:u w:val="single"/>
        </w:rPr>
        <w:t>to be flexible</w:t>
      </w:r>
      <w:r w:rsidRPr="00981F70">
        <w:rPr>
          <w:u w:val="single"/>
        </w:rPr>
        <w:t xml:space="preserve"> in the </w:t>
      </w:r>
      <w:r w:rsidRPr="00981F70">
        <w:rPr>
          <w:b/>
          <w:bCs/>
          <w:u w:val="single"/>
        </w:rPr>
        <w:t>nuclear talks</w:t>
      </w:r>
      <w:r w:rsidRPr="00981F70">
        <w:rPr>
          <w:sz w:val="16"/>
        </w:rPr>
        <w:t xml:space="preserve"> </w:t>
      </w:r>
      <w:r w:rsidRPr="00981F70">
        <w:rPr>
          <w:u w:val="single"/>
        </w:rPr>
        <w:t>if a ceasefire is reached</w:t>
      </w:r>
      <w:r w:rsidRPr="00981F70">
        <w:rPr>
          <w:sz w:val="16"/>
        </w:rPr>
        <w:t>, one of the Iranian sources said.</w:t>
      </w:r>
    </w:p>
    <w:p w14:paraId="50FCF0B9" w14:textId="77777777" w:rsidR="003E304E" w:rsidRPr="00981F70" w:rsidRDefault="003E304E" w:rsidP="003E304E">
      <w:pPr>
        <w:rPr>
          <w:sz w:val="16"/>
        </w:rPr>
      </w:pPr>
      <w:r w:rsidRPr="00981F70">
        <w:rPr>
          <w:sz w:val="16"/>
        </w:rPr>
        <w:t xml:space="preserve">The Gulf states are </w:t>
      </w:r>
      <w:r w:rsidRPr="00981F70">
        <w:rPr>
          <w:u w:val="single"/>
        </w:rPr>
        <w:t xml:space="preserve">deeply concerned the conflict will </w:t>
      </w:r>
      <w:r w:rsidRPr="00981F70">
        <w:rPr>
          <w:b/>
          <w:bCs/>
          <w:u w:val="single"/>
        </w:rPr>
        <w:t>spin out of control</w:t>
      </w:r>
      <w:r w:rsidRPr="00981F70">
        <w:rPr>
          <w:sz w:val="16"/>
        </w:rPr>
        <w:t>, a Gulf source close to government officials told Reuters.</w:t>
      </w:r>
    </w:p>
    <w:p w14:paraId="12ABCAB1" w14:textId="77777777" w:rsidR="003E304E" w:rsidRPr="00981F70" w:rsidRDefault="003E304E" w:rsidP="003E304E">
      <w:pPr>
        <w:rPr>
          <w:sz w:val="16"/>
        </w:rPr>
      </w:pPr>
      <w:r w:rsidRPr="00981F70">
        <w:rPr>
          <w:sz w:val="16"/>
        </w:rPr>
        <w:t xml:space="preserve">Qatar, Oman and Saudi Arabia have all </w:t>
      </w:r>
      <w:r w:rsidRPr="00981F70">
        <w:rPr>
          <w:u w:val="single"/>
        </w:rPr>
        <w:t xml:space="preserve">appealed to </w:t>
      </w:r>
      <w:r w:rsidRPr="00981F70">
        <w:rPr>
          <w:b/>
          <w:bCs/>
          <w:u w:val="single"/>
        </w:rPr>
        <w:t>Washington</w:t>
      </w:r>
      <w:r w:rsidRPr="00981F70">
        <w:rPr>
          <w:u w:val="single"/>
        </w:rPr>
        <w:t xml:space="preserve"> to </w:t>
      </w:r>
      <w:r w:rsidRPr="00981F70">
        <w:rPr>
          <w:b/>
          <w:bCs/>
          <w:u w:val="single"/>
        </w:rPr>
        <w:t>press Israel</w:t>
      </w:r>
      <w:r w:rsidRPr="00981F70">
        <w:rPr>
          <w:u w:val="single"/>
        </w:rPr>
        <w:t xml:space="preserve"> to </w:t>
      </w:r>
      <w:r w:rsidRPr="00981F70">
        <w:rPr>
          <w:b/>
          <w:bCs/>
          <w:u w:val="single"/>
        </w:rPr>
        <w:t>agree to a ceasefire</w:t>
      </w:r>
      <w:r w:rsidRPr="00981F70">
        <w:rPr>
          <w:u w:val="single"/>
        </w:rPr>
        <w:t xml:space="preserve"> and to resume talks with Tehran</w:t>
      </w:r>
      <w:r w:rsidRPr="00981F70">
        <w:rPr>
          <w:sz w:val="16"/>
        </w:rPr>
        <w:t xml:space="preserve"> towards a nuclear deal, the Gulf source said.</w:t>
      </w:r>
    </w:p>
    <w:p w14:paraId="638BA7D7" w14:textId="77777777" w:rsidR="003E304E" w:rsidRPr="00981F70" w:rsidRDefault="003E304E" w:rsidP="003E304E">
      <w:pPr>
        <w:rPr>
          <w:sz w:val="14"/>
        </w:rPr>
      </w:pPr>
      <w:r w:rsidRPr="00981F70">
        <w:rPr>
          <w:sz w:val="14"/>
        </w:rPr>
        <w:t>A regional source and an official briefed on Iran's communications with the Gulf said Tehran had reached out to Qatar and Oman to mediate a return to nuclear talks, but insisted that a ceasefire with Israel be put in place first.</w:t>
      </w:r>
    </w:p>
    <w:p w14:paraId="7FB2BE24" w14:textId="77777777" w:rsidR="003E304E" w:rsidRPr="00981F70" w:rsidRDefault="003E304E" w:rsidP="003E304E">
      <w:pPr>
        <w:rPr>
          <w:sz w:val="14"/>
        </w:rPr>
      </w:pPr>
      <w:r w:rsidRPr="00981F70">
        <w:rPr>
          <w:sz w:val="14"/>
        </w:rPr>
        <w:t>Iran made clear to Oman and Qatar that it would not negotiate while it is under attack and will only begin serious negotiations once it has finished responding to Israeli strikes, the official said.</w:t>
      </w:r>
    </w:p>
    <w:p w14:paraId="07355F85" w14:textId="77777777" w:rsidR="003E304E" w:rsidRPr="00981F70" w:rsidRDefault="003E304E" w:rsidP="003E304E">
      <w:pPr>
        <w:rPr>
          <w:sz w:val="14"/>
        </w:rPr>
      </w:pPr>
      <w:r w:rsidRPr="00981F70">
        <w:rPr>
          <w:sz w:val="14"/>
        </w:rPr>
        <w:t>Iran's foreign ministry was not immediately available to respond to Reuters' request for comment. Qatar's foreign ministry, Oman's ministry of information, Saudi Arabia's international media office, the White House and the U.S. State Department did not immediately respond to requests for comment.</w:t>
      </w:r>
    </w:p>
    <w:p w14:paraId="259E2F22" w14:textId="77777777" w:rsidR="003E304E" w:rsidRPr="00981F70" w:rsidRDefault="003E304E" w:rsidP="003E304E">
      <w:pPr>
        <w:rPr>
          <w:sz w:val="14"/>
        </w:rPr>
      </w:pPr>
      <w:r w:rsidRPr="00981F70">
        <w:rPr>
          <w:sz w:val="14"/>
        </w:rPr>
        <w:t>Israeli Prime Minister Benjamin Netanyahu's office did not respond to a request for comment.</w:t>
      </w:r>
    </w:p>
    <w:p w14:paraId="4082FF92" w14:textId="77777777" w:rsidR="003E304E" w:rsidRPr="00981F70" w:rsidRDefault="003E304E" w:rsidP="003E304E">
      <w:pPr>
        <w:rPr>
          <w:sz w:val="14"/>
          <w:szCs w:val="14"/>
        </w:rPr>
      </w:pPr>
      <w:r w:rsidRPr="00981F70">
        <w:rPr>
          <w:sz w:val="14"/>
          <w:szCs w:val="14"/>
        </w:rPr>
        <w:t>When asked if a diplomatic mechanism was being worked out to end the campaign, Israeli National Security Adviser Tzachi Hanegbi told Army Radio on Monday: "It is a little early for that. You don't go to war and look to end it three days later."</w:t>
      </w:r>
    </w:p>
    <w:p w14:paraId="7C93642B" w14:textId="77777777" w:rsidR="003E304E" w:rsidRPr="00981F70" w:rsidRDefault="003E304E" w:rsidP="003E304E">
      <w:pPr>
        <w:rPr>
          <w:sz w:val="14"/>
        </w:rPr>
      </w:pPr>
      <w:r w:rsidRPr="00981F70">
        <w:rPr>
          <w:sz w:val="14"/>
        </w:rPr>
        <w:t>Israel launched a surprise attack on Iran on Friday morning that wiped out the top echelon of Iran's military command and damaged its nuclear sites, and says the campaign will continue to escalate with the stated goal of eliminating Tehran's ability to develop a nuclear weapon.</w:t>
      </w:r>
    </w:p>
    <w:p w14:paraId="3D76C78C" w14:textId="77777777" w:rsidR="003E304E" w:rsidRPr="00981F70" w:rsidRDefault="003E304E" w:rsidP="003E304E">
      <w:pPr>
        <w:rPr>
          <w:sz w:val="14"/>
        </w:rPr>
      </w:pPr>
      <w:r w:rsidRPr="00981F70">
        <w:rPr>
          <w:sz w:val="14"/>
        </w:rPr>
        <w:t>Iran insists its nuclear programme is civilian, not military.</w:t>
      </w:r>
    </w:p>
    <w:p w14:paraId="10D21E5A" w14:textId="77777777" w:rsidR="003E304E" w:rsidRPr="00981F70" w:rsidRDefault="003E304E" w:rsidP="003E304E">
      <w:pPr>
        <w:rPr>
          <w:b/>
          <w:bCs/>
          <w:u w:val="single"/>
        </w:rPr>
      </w:pPr>
      <w:r w:rsidRPr="00981F70">
        <w:rPr>
          <w:b/>
          <w:bCs/>
          <w:u w:val="single"/>
        </w:rPr>
        <w:t>PUSH TO RESUME TALKS</w:t>
      </w:r>
    </w:p>
    <w:p w14:paraId="67E32A06" w14:textId="77777777" w:rsidR="003E304E" w:rsidRPr="00981F70" w:rsidRDefault="003E304E" w:rsidP="003E304E">
      <w:pPr>
        <w:rPr>
          <w:sz w:val="16"/>
        </w:rPr>
      </w:pPr>
      <w:r w:rsidRPr="00981F70">
        <w:rPr>
          <w:sz w:val="16"/>
        </w:rPr>
        <w:t xml:space="preserve">Mediator </w:t>
      </w:r>
      <w:r w:rsidRPr="00981F70">
        <w:rPr>
          <w:u w:val="single"/>
        </w:rPr>
        <w:t>Oman</w:t>
      </w:r>
      <w:r w:rsidRPr="00981F70">
        <w:rPr>
          <w:sz w:val="16"/>
        </w:rPr>
        <w:t xml:space="preserve"> is </w:t>
      </w:r>
      <w:r w:rsidRPr="00981F70">
        <w:rPr>
          <w:u w:val="single"/>
        </w:rPr>
        <w:t xml:space="preserve">drafting a </w:t>
      </w:r>
      <w:r w:rsidRPr="00981F70">
        <w:rPr>
          <w:b/>
          <w:bCs/>
          <w:u w:val="single"/>
        </w:rPr>
        <w:t>ceasefire proposal</w:t>
      </w:r>
      <w:r w:rsidRPr="00981F70">
        <w:rPr>
          <w:u w:val="single"/>
        </w:rPr>
        <w:t xml:space="preserve"> designed to </w:t>
      </w:r>
      <w:r w:rsidRPr="00981F70">
        <w:rPr>
          <w:b/>
          <w:bCs/>
          <w:u w:val="single"/>
        </w:rPr>
        <w:t>restart talks between</w:t>
      </w:r>
      <w:r w:rsidRPr="00981F70">
        <w:rPr>
          <w:u w:val="single"/>
        </w:rPr>
        <w:t xml:space="preserve"> the </w:t>
      </w:r>
      <w:r w:rsidRPr="00981F70">
        <w:rPr>
          <w:b/>
          <w:bCs/>
          <w:u w:val="single"/>
        </w:rPr>
        <w:t>U.S. and Iran</w:t>
      </w:r>
      <w:r w:rsidRPr="00981F70">
        <w:rPr>
          <w:u w:val="single"/>
        </w:rPr>
        <w:t xml:space="preserve"> on Iran's nuclear programme</w:t>
      </w:r>
      <w:r w:rsidRPr="00981F70">
        <w:rPr>
          <w:sz w:val="16"/>
        </w:rPr>
        <w:t>, another regional source said.</w:t>
      </w:r>
    </w:p>
    <w:p w14:paraId="10D02563" w14:textId="77777777" w:rsidR="003E304E" w:rsidRPr="00981F70" w:rsidRDefault="003E304E" w:rsidP="003E304E">
      <w:pPr>
        <w:rPr>
          <w:sz w:val="16"/>
        </w:rPr>
      </w:pPr>
    </w:p>
    <w:p w14:paraId="1C370E73" w14:textId="77777777" w:rsidR="003E304E" w:rsidRPr="00981F70" w:rsidRDefault="003E304E" w:rsidP="003E304E">
      <w:pPr>
        <w:pStyle w:val="Heading4"/>
        <w:rPr>
          <w:rFonts w:cs="Arial"/>
        </w:rPr>
      </w:pPr>
      <w:r w:rsidRPr="00981F70">
        <w:rPr>
          <w:rFonts w:cs="Arial"/>
        </w:rPr>
        <w:t xml:space="preserve">State Department has a new </w:t>
      </w:r>
      <w:r w:rsidRPr="00981F70">
        <w:rPr>
          <w:rFonts w:cs="Arial"/>
          <w:u w:val="single"/>
        </w:rPr>
        <w:t>dedicated task force</w:t>
      </w:r>
      <w:r w:rsidRPr="00981F70">
        <w:rPr>
          <w:rFonts w:cs="Arial"/>
        </w:rPr>
        <w:t xml:space="preserve"> for Israel-Iran diplomacy. </w:t>
      </w:r>
    </w:p>
    <w:p w14:paraId="07321032" w14:textId="77777777" w:rsidR="003E304E" w:rsidRPr="00981F70" w:rsidRDefault="003E304E" w:rsidP="003E304E">
      <w:r w:rsidRPr="00981F70">
        <w:rPr>
          <w:rStyle w:val="Style13ptBold"/>
        </w:rPr>
        <w:t>Reuters ’6/17</w:t>
      </w:r>
      <w:r w:rsidRPr="00981F70">
        <w:t xml:space="preserve"> [“US State Dept Has Established Middle East Task Force amid Israel-Iran War.” </w:t>
      </w:r>
      <w:r w:rsidRPr="00981F70">
        <w:rPr>
          <w:i/>
          <w:iCs/>
        </w:rPr>
        <w:t>Reuters</w:t>
      </w:r>
      <w:r w:rsidRPr="00981F70">
        <w:t>, June 17, 2025. https://www.reuters.com/world/middle-east/us-state-dept-has-established-middle-east-task-force-amid-israel-iran-war-2025-06-17; mgm]</w:t>
      </w:r>
    </w:p>
    <w:p w14:paraId="26A40D68" w14:textId="77777777" w:rsidR="003E304E" w:rsidRPr="00981F70" w:rsidRDefault="003E304E" w:rsidP="003E304E">
      <w:pPr>
        <w:rPr>
          <w:sz w:val="16"/>
        </w:rPr>
      </w:pPr>
      <w:r w:rsidRPr="00981F70">
        <w:rPr>
          <w:sz w:val="16"/>
        </w:rPr>
        <w:t xml:space="preserve">WASHINGTON, June 17 (Reuters) - The </w:t>
      </w:r>
      <w:r w:rsidRPr="00981F70">
        <w:rPr>
          <w:b/>
          <w:bCs/>
          <w:u w:val="single"/>
        </w:rPr>
        <w:t>U.S. State Department</w:t>
      </w:r>
      <w:r w:rsidRPr="00981F70">
        <w:rPr>
          <w:u w:val="single"/>
        </w:rPr>
        <w:t xml:space="preserve"> has established a </w:t>
      </w:r>
      <w:r w:rsidRPr="00981F70">
        <w:rPr>
          <w:b/>
          <w:bCs/>
          <w:u w:val="single"/>
        </w:rPr>
        <w:t>Middle East task force</w:t>
      </w:r>
      <w:r w:rsidRPr="00981F70">
        <w:rPr>
          <w:u w:val="single"/>
        </w:rPr>
        <w:t xml:space="preserve"> to</w:t>
      </w:r>
      <w:r w:rsidRPr="00981F70">
        <w:rPr>
          <w:sz w:val="16"/>
        </w:rPr>
        <w:t xml:space="preserve"> </w:t>
      </w:r>
      <w:r w:rsidRPr="00981F70">
        <w:rPr>
          <w:u w:val="single"/>
        </w:rPr>
        <w:t xml:space="preserve">help </w:t>
      </w:r>
      <w:r w:rsidRPr="00981F70">
        <w:rPr>
          <w:b/>
          <w:bCs/>
          <w:u w:val="single"/>
        </w:rPr>
        <w:t>coordinate support</w:t>
      </w:r>
      <w:r w:rsidRPr="00981F70">
        <w:rPr>
          <w:u w:val="single"/>
        </w:rPr>
        <w:t xml:space="preserve"> for</w:t>
      </w:r>
      <w:r w:rsidRPr="00981F70">
        <w:rPr>
          <w:sz w:val="16"/>
        </w:rPr>
        <w:t xml:space="preserve"> </w:t>
      </w:r>
      <w:r w:rsidRPr="00981F70">
        <w:rPr>
          <w:u w:val="single"/>
        </w:rPr>
        <w:t>U.S.</w:t>
      </w:r>
      <w:r w:rsidRPr="00981F70">
        <w:rPr>
          <w:sz w:val="16"/>
        </w:rPr>
        <w:t xml:space="preserve"> citizens, </w:t>
      </w:r>
      <w:r w:rsidRPr="00981F70">
        <w:rPr>
          <w:b/>
          <w:bCs/>
          <w:u w:val="single"/>
        </w:rPr>
        <w:t>diplomatic missions</w:t>
      </w:r>
      <w:r w:rsidRPr="00981F70">
        <w:rPr>
          <w:sz w:val="16"/>
        </w:rPr>
        <w:t xml:space="preserve"> and personnel </w:t>
      </w:r>
      <w:r w:rsidRPr="00981F70">
        <w:rPr>
          <w:u w:val="single"/>
        </w:rPr>
        <w:t>amid the conflict between Israel and Iran</w:t>
      </w:r>
      <w:r w:rsidRPr="00981F70">
        <w:rPr>
          <w:sz w:val="16"/>
        </w:rPr>
        <w:t>, State Department spokesperson Tammy Bruce said on Tuesday.</w:t>
      </w:r>
    </w:p>
    <w:p w14:paraId="7EA30DF1" w14:textId="77777777" w:rsidR="003E304E" w:rsidRPr="00981F70" w:rsidRDefault="003E304E" w:rsidP="003E304E">
      <w:pPr>
        <w:rPr>
          <w:u w:val="single"/>
        </w:rPr>
      </w:pPr>
      <w:r w:rsidRPr="00981F70">
        <w:rPr>
          <w:sz w:val="16"/>
        </w:rPr>
        <w:t xml:space="preserve">Bruce, speaking to reporters at a regular news briefing, said the </w:t>
      </w:r>
      <w:r w:rsidRPr="00981F70">
        <w:rPr>
          <w:b/>
          <w:bCs/>
          <w:u w:val="single"/>
        </w:rPr>
        <w:t>task force</w:t>
      </w:r>
      <w:r w:rsidRPr="00981F70">
        <w:rPr>
          <w:u w:val="single"/>
        </w:rPr>
        <w:t xml:space="preserve"> </w:t>
      </w:r>
      <w:r w:rsidRPr="00981F70">
        <w:rPr>
          <w:sz w:val="16"/>
        </w:rPr>
        <w:t>was intended to help</w:t>
      </w:r>
      <w:r w:rsidRPr="00981F70">
        <w:rPr>
          <w:u w:val="single"/>
        </w:rPr>
        <w:t xml:space="preserve"> ensure </w:t>
      </w:r>
      <w:r w:rsidRPr="00981F70">
        <w:rPr>
          <w:b/>
          <w:bCs/>
          <w:u w:val="single"/>
        </w:rPr>
        <w:t>the State Department</w:t>
      </w:r>
      <w:r w:rsidRPr="00981F70">
        <w:rPr>
          <w:sz w:val="16"/>
        </w:rPr>
        <w:t xml:space="preserve"> and American citizens </w:t>
      </w:r>
      <w:r w:rsidRPr="00981F70">
        <w:rPr>
          <w:u w:val="single"/>
        </w:rPr>
        <w:t xml:space="preserve">get the </w:t>
      </w:r>
      <w:r w:rsidRPr="00981F70">
        <w:rPr>
          <w:b/>
          <w:bCs/>
          <w:u w:val="single"/>
        </w:rPr>
        <w:t>information</w:t>
      </w:r>
      <w:r w:rsidRPr="00981F70">
        <w:rPr>
          <w:u w:val="single"/>
        </w:rPr>
        <w:t xml:space="preserve"> they </w:t>
      </w:r>
      <w:r w:rsidRPr="00981F70">
        <w:rPr>
          <w:sz w:val="16"/>
        </w:rPr>
        <w:t>may</w:t>
      </w:r>
      <w:r w:rsidRPr="00981F70">
        <w:rPr>
          <w:u w:val="single"/>
        </w:rPr>
        <w:t xml:space="preserve"> need.</w:t>
      </w:r>
    </w:p>
    <w:p w14:paraId="505ADB79" w14:textId="77777777" w:rsidR="003E304E" w:rsidRPr="00981F70" w:rsidRDefault="003E304E" w:rsidP="003E304E">
      <w:pPr>
        <w:rPr>
          <w:u w:val="single"/>
        </w:rPr>
      </w:pPr>
    </w:p>
    <w:p w14:paraId="48A293A3" w14:textId="77777777" w:rsidR="003E304E" w:rsidRDefault="003E304E" w:rsidP="003E304E">
      <w:pPr>
        <w:pStyle w:val="Heading3"/>
        <w:rPr>
          <w:rFonts w:cs="Arial"/>
        </w:rPr>
      </w:pPr>
      <w:r w:rsidRPr="00981F70">
        <w:rPr>
          <w:rFonts w:cs="Arial"/>
        </w:rPr>
        <w:t>2NC—A2: Israel Won’t Listen</w:t>
      </w:r>
    </w:p>
    <w:p w14:paraId="2006B686" w14:textId="77777777" w:rsidR="003E304E" w:rsidRPr="003B379B" w:rsidRDefault="003E304E" w:rsidP="003E304E">
      <w:pPr>
        <w:pStyle w:val="Heading4"/>
      </w:pPr>
      <w:r>
        <w:t xml:space="preserve">Strikes have given the U.S. </w:t>
      </w:r>
      <w:r>
        <w:rPr>
          <w:u w:val="single"/>
        </w:rPr>
        <w:t>massive</w:t>
      </w:r>
      <w:r>
        <w:t xml:space="preserve"> leverage over Israel—we could end the war today.</w:t>
      </w:r>
    </w:p>
    <w:p w14:paraId="3C94F225" w14:textId="77777777" w:rsidR="003E304E" w:rsidRPr="007C3F9D" w:rsidRDefault="003E304E" w:rsidP="003E304E">
      <w:r w:rsidRPr="007C3F9D">
        <w:rPr>
          <w:rStyle w:val="Style13ptBold"/>
        </w:rPr>
        <w:t>The Economist</w:t>
      </w:r>
      <w:r w:rsidRPr="00404627">
        <w:rPr>
          <w:rStyle w:val="Style13ptBold"/>
        </w:rPr>
        <w:t xml:space="preserve"> ’6/</w:t>
      </w:r>
      <w:r>
        <w:rPr>
          <w:rStyle w:val="Style13ptBold"/>
        </w:rPr>
        <w:t>22</w:t>
      </w:r>
      <w:r w:rsidRPr="00981F70">
        <w:rPr>
          <w:rStyle w:val="Style13ptBold"/>
        </w:rPr>
        <w:t xml:space="preserve"> </w:t>
      </w:r>
      <w:r>
        <w:t>[J</w:t>
      </w:r>
      <w:r w:rsidRPr="007C3F9D">
        <w:t>une 22, 2025. “Mission Accomplished for Netanyahu?” The Economist. https://www.economist.com/middle-east-and-africa/2025/06/22/mission-accomplished-for-netanyahu</w:t>
      </w:r>
      <w:r>
        <w:t>; mgm]</w:t>
      </w:r>
    </w:p>
    <w:p w14:paraId="391A4983" w14:textId="77777777" w:rsidR="003E304E" w:rsidRPr="001A0C9D" w:rsidRDefault="003E304E" w:rsidP="003E304E">
      <w:pPr>
        <w:rPr>
          <w:sz w:val="16"/>
        </w:rPr>
      </w:pPr>
      <w:r w:rsidRPr="001A0C9D">
        <w:rPr>
          <w:sz w:val="16"/>
        </w:rPr>
        <w:t xml:space="preserve">Yet absent Iranian escalation, an extended air campaign comes with risks for </w:t>
      </w:r>
      <w:r w:rsidRPr="001A0C9D">
        <w:rPr>
          <w:highlight w:val="cyan"/>
          <w:u w:val="single"/>
        </w:rPr>
        <w:t>Israel</w:t>
      </w:r>
      <w:r w:rsidRPr="001A0C9D">
        <w:rPr>
          <w:sz w:val="16"/>
        </w:rPr>
        <w:t xml:space="preserve">. It has not yet lost an aircraft, but the </w:t>
      </w:r>
      <w:r w:rsidRPr="000E7012">
        <w:rPr>
          <w:u w:val="single"/>
        </w:rPr>
        <w:t xml:space="preserve">high-tempo long-range sorties are still </w:t>
      </w:r>
      <w:r w:rsidRPr="000E7012">
        <w:rPr>
          <w:b/>
          <w:bCs/>
          <w:u w:val="single"/>
        </w:rPr>
        <w:t>expensive</w:t>
      </w:r>
      <w:r w:rsidRPr="000E7012">
        <w:rPr>
          <w:u w:val="single"/>
        </w:rPr>
        <w:t xml:space="preserve"> and </w:t>
      </w:r>
      <w:r w:rsidRPr="000E7012">
        <w:rPr>
          <w:b/>
          <w:bCs/>
          <w:u w:val="single"/>
        </w:rPr>
        <w:t>risky</w:t>
      </w:r>
      <w:r w:rsidRPr="001A0C9D">
        <w:rPr>
          <w:sz w:val="16"/>
        </w:rPr>
        <w:t xml:space="preserve">. </w:t>
      </w:r>
      <w:r w:rsidRPr="000E7012">
        <w:rPr>
          <w:b/>
          <w:bCs/>
          <w:u w:val="single"/>
        </w:rPr>
        <w:t xml:space="preserve">The </w:t>
      </w:r>
      <w:r w:rsidRPr="001A0C9D">
        <w:rPr>
          <w:b/>
          <w:bCs/>
          <w:highlight w:val="cyan"/>
          <w:u w:val="single"/>
        </w:rPr>
        <w:t>maximalist aim</w:t>
      </w:r>
      <w:r w:rsidRPr="000E7012">
        <w:rPr>
          <w:u w:val="single"/>
        </w:rPr>
        <w:t xml:space="preserve">, of pushing for </w:t>
      </w:r>
      <w:r w:rsidRPr="000E7012">
        <w:rPr>
          <w:b/>
          <w:bCs/>
          <w:u w:val="single"/>
        </w:rPr>
        <w:t>regime change,</w:t>
      </w:r>
      <w:r w:rsidRPr="000E7012">
        <w:rPr>
          <w:u w:val="single"/>
        </w:rPr>
        <w:t xml:space="preserve"> which Mr Netanyahu has flirted with</w:t>
      </w:r>
      <w:r w:rsidRPr="001A0C9D">
        <w:rPr>
          <w:sz w:val="16"/>
        </w:rPr>
        <w:t xml:space="preserve"> several times during the war, </w:t>
      </w:r>
      <w:r w:rsidRPr="000E7012">
        <w:rPr>
          <w:u w:val="single"/>
        </w:rPr>
        <w:t xml:space="preserve">is </w:t>
      </w:r>
      <w:r w:rsidRPr="001A0C9D">
        <w:rPr>
          <w:b/>
          <w:bCs/>
          <w:highlight w:val="cyan"/>
          <w:u w:val="single"/>
        </w:rPr>
        <w:t>no longer his call</w:t>
      </w:r>
      <w:r w:rsidRPr="000E7012">
        <w:rPr>
          <w:b/>
          <w:bCs/>
          <w:u w:val="single"/>
        </w:rPr>
        <w:t xml:space="preserve"> to make</w:t>
      </w:r>
      <w:r w:rsidRPr="001A0C9D">
        <w:rPr>
          <w:sz w:val="16"/>
        </w:rPr>
        <w:t>. And there is another factor to consider: the relationship between America and Israel which has just been transformed.</w:t>
      </w:r>
    </w:p>
    <w:p w14:paraId="4082F8C9" w14:textId="77777777" w:rsidR="003E304E" w:rsidRPr="002D21A6" w:rsidRDefault="003E304E" w:rsidP="003E304E">
      <w:pPr>
        <w:rPr>
          <w:u w:val="single"/>
        </w:rPr>
      </w:pPr>
      <w:r w:rsidRPr="001A0C9D">
        <w:rPr>
          <w:highlight w:val="cyan"/>
          <w:u w:val="single"/>
        </w:rPr>
        <w:t>America</w:t>
      </w:r>
      <w:r w:rsidRPr="000E7012">
        <w:rPr>
          <w:u w:val="single"/>
        </w:rPr>
        <w:t xml:space="preserve"> has </w:t>
      </w:r>
      <w:r w:rsidRPr="001A0C9D">
        <w:rPr>
          <w:highlight w:val="cyan"/>
          <w:u w:val="single"/>
        </w:rPr>
        <w:t>given</w:t>
      </w:r>
      <w:r w:rsidRPr="000E7012">
        <w:rPr>
          <w:u w:val="single"/>
        </w:rPr>
        <w:t xml:space="preserve"> the Jewish state </w:t>
      </w:r>
      <w:r w:rsidRPr="001A0C9D">
        <w:rPr>
          <w:highlight w:val="cyan"/>
          <w:u w:val="single"/>
        </w:rPr>
        <w:t>unending support</w:t>
      </w:r>
      <w:r w:rsidRPr="000E7012">
        <w:rPr>
          <w:u w:val="single"/>
        </w:rPr>
        <w:t xml:space="preserve">, </w:t>
      </w:r>
      <w:r w:rsidRPr="000E7012">
        <w:rPr>
          <w:b/>
          <w:bCs/>
          <w:u w:val="single"/>
        </w:rPr>
        <w:t>military</w:t>
      </w:r>
      <w:r w:rsidRPr="000E7012">
        <w:rPr>
          <w:u w:val="single"/>
        </w:rPr>
        <w:t xml:space="preserve"> and </w:t>
      </w:r>
      <w:r w:rsidRPr="000E7012">
        <w:rPr>
          <w:b/>
          <w:bCs/>
          <w:u w:val="single"/>
        </w:rPr>
        <w:t>diplomatic</w:t>
      </w:r>
      <w:r w:rsidRPr="000E7012">
        <w:rPr>
          <w:u w:val="single"/>
        </w:rPr>
        <w:t>,</w:t>
      </w:r>
      <w:r w:rsidRPr="001A0C9D">
        <w:rPr>
          <w:sz w:val="16"/>
        </w:rPr>
        <w:t xml:space="preserve"> over the decades and Mr Trump’s administration was already invested </w:t>
      </w:r>
      <w:r w:rsidRPr="000E7012">
        <w:rPr>
          <w:u w:val="single"/>
        </w:rPr>
        <w:t xml:space="preserve">in </w:t>
      </w:r>
      <w:r w:rsidRPr="001A0C9D">
        <w:rPr>
          <w:b/>
          <w:bCs/>
          <w:u w:val="single"/>
        </w:rPr>
        <w:t>Israel’s defence</w:t>
      </w:r>
      <w:r w:rsidRPr="000E7012">
        <w:rPr>
          <w:u w:val="single"/>
        </w:rPr>
        <w:t xml:space="preserve"> with </w:t>
      </w:r>
      <w:r w:rsidRPr="001A0C9D">
        <w:rPr>
          <w:b/>
          <w:bCs/>
          <w:highlight w:val="cyan"/>
          <w:u w:val="single"/>
        </w:rPr>
        <w:t>THAAD</w:t>
      </w:r>
      <w:r w:rsidRPr="000E7012">
        <w:rPr>
          <w:u w:val="single"/>
        </w:rPr>
        <w:t xml:space="preserve"> </w:t>
      </w:r>
      <w:r w:rsidRPr="001A0C9D">
        <w:rPr>
          <w:b/>
          <w:bCs/>
          <w:u w:val="single"/>
        </w:rPr>
        <w:t>missile</w:t>
      </w:r>
      <w:r w:rsidRPr="000E7012">
        <w:rPr>
          <w:u w:val="single"/>
        </w:rPr>
        <w:t xml:space="preserve"> </w:t>
      </w:r>
      <w:r w:rsidRPr="001A0C9D">
        <w:rPr>
          <w:b/>
          <w:bCs/>
          <w:highlight w:val="cyan"/>
          <w:u w:val="single"/>
        </w:rPr>
        <w:t>batteries</w:t>
      </w:r>
      <w:r w:rsidRPr="000E7012">
        <w:rPr>
          <w:u w:val="single"/>
        </w:rPr>
        <w:t xml:space="preserve">, backed up by US </w:t>
      </w:r>
      <w:r w:rsidRPr="001A0C9D">
        <w:rPr>
          <w:b/>
          <w:bCs/>
          <w:highlight w:val="cyan"/>
          <w:u w:val="single"/>
        </w:rPr>
        <w:t>Navy destroyers</w:t>
      </w:r>
      <w:r w:rsidRPr="000E7012">
        <w:rPr>
          <w:u w:val="single"/>
        </w:rPr>
        <w:t xml:space="preserve"> and a network of </w:t>
      </w:r>
      <w:r w:rsidRPr="001A0C9D">
        <w:rPr>
          <w:b/>
          <w:bCs/>
          <w:highlight w:val="cyan"/>
          <w:u w:val="single"/>
        </w:rPr>
        <w:t>surveillance satellites</w:t>
      </w:r>
      <w:r w:rsidRPr="000E7012">
        <w:rPr>
          <w:u w:val="single"/>
        </w:rPr>
        <w:t>.</w:t>
      </w:r>
      <w:r w:rsidRPr="001A0C9D">
        <w:rPr>
          <w:sz w:val="16"/>
        </w:rPr>
        <w:t xml:space="preserve"> Nonetheless he is the </w:t>
      </w:r>
      <w:r w:rsidRPr="002D21A6">
        <w:rPr>
          <w:u w:val="single"/>
        </w:rPr>
        <w:t xml:space="preserve">first </w:t>
      </w:r>
      <w:r w:rsidRPr="002D21A6">
        <w:rPr>
          <w:b/>
          <w:bCs/>
          <w:u w:val="single"/>
        </w:rPr>
        <w:t>American president</w:t>
      </w:r>
      <w:r w:rsidRPr="002D21A6">
        <w:rPr>
          <w:u w:val="single"/>
        </w:rPr>
        <w:t xml:space="preserve"> to have struck another country’s nuclear sites,</w:t>
      </w:r>
      <w:r w:rsidRPr="001A0C9D">
        <w:rPr>
          <w:sz w:val="16"/>
        </w:rPr>
        <w:t xml:space="preserve"> and the first to have </w:t>
      </w:r>
      <w:r w:rsidRPr="002D21A6">
        <w:rPr>
          <w:b/>
          <w:bCs/>
          <w:u w:val="single"/>
        </w:rPr>
        <w:t>overtly joined</w:t>
      </w:r>
      <w:r w:rsidRPr="002D21A6">
        <w:rPr>
          <w:u w:val="single"/>
        </w:rPr>
        <w:t xml:space="preserve"> Israel in an attack on an adversary.</w:t>
      </w:r>
    </w:p>
    <w:p w14:paraId="7B8F1AD2" w14:textId="77777777" w:rsidR="003E304E" w:rsidRPr="002D21A6" w:rsidRDefault="003E304E" w:rsidP="003E304E">
      <w:pPr>
        <w:rPr>
          <w:u w:val="single"/>
        </w:rPr>
      </w:pPr>
      <w:r w:rsidRPr="001A0C9D">
        <w:rPr>
          <w:sz w:val="16"/>
        </w:rPr>
        <w:t xml:space="preserve">That </w:t>
      </w:r>
      <w:r w:rsidRPr="001A0C9D">
        <w:rPr>
          <w:b/>
          <w:bCs/>
          <w:highlight w:val="cyan"/>
          <w:u w:val="single"/>
        </w:rPr>
        <w:t>comes</w:t>
      </w:r>
      <w:r w:rsidRPr="001A0C9D">
        <w:rPr>
          <w:highlight w:val="cyan"/>
          <w:u w:val="single"/>
        </w:rPr>
        <w:t xml:space="preserve"> with a price for</w:t>
      </w:r>
      <w:r w:rsidRPr="002D21A6">
        <w:rPr>
          <w:u w:val="single"/>
        </w:rPr>
        <w:t xml:space="preserve"> Israel and Mr </w:t>
      </w:r>
      <w:r w:rsidRPr="001A0C9D">
        <w:rPr>
          <w:b/>
          <w:bCs/>
          <w:highlight w:val="cyan"/>
          <w:u w:val="single"/>
        </w:rPr>
        <w:t>Netanyahu</w:t>
      </w:r>
      <w:r w:rsidRPr="001A0C9D">
        <w:rPr>
          <w:sz w:val="16"/>
        </w:rPr>
        <w:t xml:space="preserve">: while the countries are partners in a war </w:t>
      </w:r>
      <w:r w:rsidRPr="001A0C9D">
        <w:rPr>
          <w:b/>
          <w:bCs/>
          <w:highlight w:val="cyan"/>
          <w:u w:val="single"/>
        </w:rPr>
        <w:t>it is clear who the senior partner is</w:t>
      </w:r>
      <w:r w:rsidRPr="001A0C9D">
        <w:rPr>
          <w:sz w:val="16"/>
        </w:rPr>
        <w:t xml:space="preserve">. </w:t>
      </w:r>
      <w:r w:rsidRPr="002D21A6">
        <w:rPr>
          <w:u w:val="single"/>
        </w:rPr>
        <w:t xml:space="preserve">Mr </w:t>
      </w:r>
      <w:r w:rsidRPr="001A0C9D">
        <w:rPr>
          <w:b/>
          <w:bCs/>
          <w:highlight w:val="cyan"/>
          <w:u w:val="single"/>
        </w:rPr>
        <w:t>Trump</w:t>
      </w:r>
      <w:r w:rsidRPr="002D21A6">
        <w:rPr>
          <w:u w:val="single"/>
        </w:rPr>
        <w:t>, having crossed a Rubicon on Iran,</w:t>
      </w:r>
      <w:r w:rsidRPr="001A0C9D">
        <w:rPr>
          <w:sz w:val="16"/>
        </w:rPr>
        <w:t xml:space="preserve"> may be </w:t>
      </w:r>
      <w:r w:rsidRPr="001A0C9D">
        <w:rPr>
          <w:b/>
          <w:bCs/>
          <w:highlight w:val="cyan"/>
          <w:u w:val="single"/>
        </w:rPr>
        <w:t>eager to prove</w:t>
      </w:r>
      <w:r w:rsidRPr="002D21A6">
        <w:rPr>
          <w:b/>
          <w:bCs/>
          <w:u w:val="single"/>
        </w:rPr>
        <w:t xml:space="preserve"> to the world </w:t>
      </w:r>
      <w:r w:rsidRPr="001A0C9D">
        <w:rPr>
          <w:b/>
          <w:bCs/>
          <w:highlight w:val="cyan"/>
          <w:u w:val="single"/>
        </w:rPr>
        <w:t>he can</w:t>
      </w:r>
      <w:r w:rsidRPr="002D21A6">
        <w:rPr>
          <w:b/>
          <w:bCs/>
          <w:u w:val="single"/>
        </w:rPr>
        <w:t xml:space="preserve"> also </w:t>
      </w:r>
      <w:r w:rsidRPr="001A0C9D">
        <w:rPr>
          <w:b/>
          <w:bCs/>
          <w:highlight w:val="cyan"/>
          <w:u w:val="single"/>
        </w:rPr>
        <w:t>be a peacemaker</w:t>
      </w:r>
      <w:r w:rsidRPr="001A0C9D">
        <w:rPr>
          <w:sz w:val="16"/>
        </w:rPr>
        <w:t xml:space="preserve">. Even at this unprecedented moment, the Americans insisted that their operation remained separate. </w:t>
      </w:r>
      <w:r w:rsidRPr="002D21A6">
        <w:rPr>
          <w:u w:val="single"/>
        </w:rPr>
        <w:t>Israel received only a brief advance notice</w:t>
      </w:r>
      <w:r w:rsidRPr="001A0C9D">
        <w:rPr>
          <w:sz w:val="16"/>
        </w:rPr>
        <w:t xml:space="preserve">, to make sure its aircraft weren’t in the strike areas. Its fighter-jets have won air superiority over Iran, but America conducted a sweep with its own fighters before the bombers arrived. </w:t>
      </w:r>
      <w:r w:rsidRPr="002D21A6">
        <w:rPr>
          <w:u w:val="single"/>
        </w:rPr>
        <w:t>It was a</w:t>
      </w:r>
      <w:r w:rsidRPr="002D21A6">
        <w:rPr>
          <w:b/>
          <w:bCs/>
          <w:u w:val="single"/>
        </w:rPr>
        <w:t xml:space="preserve"> clear </w:t>
      </w:r>
      <w:r w:rsidRPr="001A0C9D">
        <w:rPr>
          <w:b/>
          <w:bCs/>
          <w:highlight w:val="cyan"/>
          <w:u w:val="single"/>
        </w:rPr>
        <w:t>reminder of the pecking order</w:t>
      </w:r>
      <w:r w:rsidRPr="002D21A6">
        <w:rPr>
          <w:u w:val="single"/>
        </w:rPr>
        <w:t>.</w:t>
      </w:r>
    </w:p>
    <w:p w14:paraId="3C04E865" w14:textId="77777777" w:rsidR="003E304E" w:rsidRPr="002D21A6" w:rsidRDefault="003E304E" w:rsidP="003E304E">
      <w:pPr>
        <w:rPr>
          <w:b/>
          <w:bCs/>
          <w:sz w:val="24"/>
          <w:szCs w:val="24"/>
          <w:u w:val="single"/>
        </w:rPr>
      </w:pPr>
      <w:r w:rsidRPr="001A0C9D">
        <w:rPr>
          <w:highlight w:val="cyan"/>
          <w:u w:val="single"/>
        </w:rPr>
        <w:t xml:space="preserve">After having </w:t>
      </w:r>
      <w:r w:rsidRPr="001A0C9D">
        <w:rPr>
          <w:b/>
          <w:bCs/>
          <w:highlight w:val="cyan"/>
          <w:u w:val="single"/>
        </w:rPr>
        <w:t>invested in Israel’s security more than any president</w:t>
      </w:r>
      <w:r w:rsidRPr="002D21A6">
        <w:rPr>
          <w:u w:val="single"/>
        </w:rPr>
        <w:t xml:space="preserve">, Mr </w:t>
      </w:r>
      <w:r w:rsidRPr="001A0C9D">
        <w:rPr>
          <w:highlight w:val="cyan"/>
          <w:u w:val="single"/>
        </w:rPr>
        <w:t>Trump</w:t>
      </w:r>
      <w:r w:rsidRPr="002D21A6">
        <w:rPr>
          <w:u w:val="single"/>
        </w:rPr>
        <w:t xml:space="preserve"> also </w:t>
      </w:r>
      <w:r w:rsidRPr="001A0C9D">
        <w:rPr>
          <w:highlight w:val="cyan"/>
          <w:u w:val="single"/>
        </w:rPr>
        <w:t xml:space="preserve">has a </w:t>
      </w:r>
      <w:r w:rsidRPr="001A0C9D">
        <w:rPr>
          <w:b/>
          <w:bCs/>
          <w:highlight w:val="cyan"/>
          <w:u w:val="single"/>
        </w:rPr>
        <w:t>degree of leverage none</w:t>
      </w:r>
      <w:r w:rsidRPr="001A0C9D">
        <w:rPr>
          <w:highlight w:val="cyan"/>
          <w:u w:val="single"/>
        </w:rPr>
        <w:t xml:space="preserve"> of his predecessors enjoyed</w:t>
      </w:r>
      <w:r w:rsidRPr="001A0C9D">
        <w:rPr>
          <w:sz w:val="16"/>
        </w:rPr>
        <w:t xml:space="preserve">. Should he choose, </w:t>
      </w:r>
      <w:r w:rsidRPr="001A0C9D">
        <w:rPr>
          <w:b/>
          <w:bCs/>
          <w:sz w:val="24"/>
          <w:szCs w:val="24"/>
          <w:highlight w:val="cyan"/>
          <w:u w:val="single"/>
        </w:rPr>
        <w:t xml:space="preserve">he could call time on Israel’s </w:t>
      </w:r>
      <w:r w:rsidRPr="00BC0B33">
        <w:rPr>
          <w:b/>
          <w:bCs/>
          <w:sz w:val="24"/>
          <w:szCs w:val="24"/>
          <w:u w:val="single"/>
        </w:rPr>
        <w:t xml:space="preserve">air </w:t>
      </w:r>
      <w:r w:rsidRPr="001A0C9D">
        <w:rPr>
          <w:b/>
          <w:bCs/>
          <w:sz w:val="24"/>
          <w:szCs w:val="24"/>
          <w:highlight w:val="cyan"/>
          <w:u w:val="single"/>
        </w:rPr>
        <w:t>campaign against Iran</w:t>
      </w:r>
      <w:r w:rsidRPr="001A0C9D">
        <w:rPr>
          <w:sz w:val="16"/>
          <w:szCs w:val="24"/>
        </w:rPr>
        <w:t xml:space="preserve"> </w:t>
      </w:r>
      <w:r w:rsidRPr="001A0C9D">
        <w:rPr>
          <w:sz w:val="16"/>
        </w:rPr>
        <w:t xml:space="preserve">and the war in Gaza, now in its 21st month. For better or worse, </w:t>
      </w:r>
      <w:r w:rsidRPr="001A0C9D">
        <w:rPr>
          <w:b/>
          <w:bCs/>
          <w:sz w:val="24"/>
          <w:szCs w:val="24"/>
          <w:highlight w:val="cyan"/>
          <w:u w:val="single"/>
        </w:rPr>
        <w:t>America</w:t>
      </w:r>
      <w:r w:rsidRPr="00BC0B33">
        <w:rPr>
          <w:b/>
          <w:bCs/>
          <w:sz w:val="24"/>
          <w:szCs w:val="24"/>
          <w:u w:val="single"/>
        </w:rPr>
        <w:t>’s</w:t>
      </w:r>
      <w:r w:rsidRPr="00AA3E14">
        <w:rPr>
          <w:b/>
          <w:bCs/>
          <w:sz w:val="24"/>
          <w:szCs w:val="24"/>
          <w:u w:val="single"/>
        </w:rPr>
        <w:t xml:space="preserve"> </w:t>
      </w:r>
      <w:r w:rsidRPr="00BC0B33">
        <w:rPr>
          <w:b/>
          <w:bCs/>
          <w:sz w:val="24"/>
          <w:szCs w:val="24"/>
          <w:u w:val="single"/>
        </w:rPr>
        <w:t xml:space="preserve">president now </w:t>
      </w:r>
      <w:r w:rsidRPr="001A0C9D">
        <w:rPr>
          <w:b/>
          <w:bCs/>
          <w:sz w:val="24"/>
          <w:szCs w:val="24"/>
          <w:highlight w:val="cyan"/>
          <w:u w:val="single"/>
        </w:rPr>
        <w:t>owns Israel’s war.</w:t>
      </w:r>
    </w:p>
    <w:p w14:paraId="23543925" w14:textId="77777777" w:rsidR="003E304E" w:rsidRDefault="003E304E" w:rsidP="003E304E"/>
    <w:p w14:paraId="7120FABC" w14:textId="77777777" w:rsidR="003E304E" w:rsidRPr="00851417" w:rsidRDefault="003E304E" w:rsidP="003E304E"/>
    <w:p w14:paraId="193FE447" w14:textId="77777777" w:rsidR="003E304E" w:rsidRPr="00981F70" w:rsidRDefault="003E304E" w:rsidP="003E304E">
      <w:pPr>
        <w:pStyle w:val="Heading4"/>
        <w:rPr>
          <w:rFonts w:cs="Arial"/>
        </w:rPr>
      </w:pPr>
      <w:r w:rsidRPr="00981F70">
        <w:rPr>
          <w:rFonts w:cs="Arial"/>
        </w:rPr>
        <w:t xml:space="preserve">Netanyahu will listen—they </w:t>
      </w:r>
      <w:r w:rsidRPr="00981F70">
        <w:rPr>
          <w:rFonts w:cs="Arial"/>
          <w:u w:val="single"/>
        </w:rPr>
        <w:t>need</w:t>
      </w:r>
      <w:r w:rsidRPr="00981F70">
        <w:rPr>
          <w:rFonts w:cs="Arial"/>
        </w:rPr>
        <w:t xml:space="preserve"> U.S. support—all it takes is </w:t>
      </w:r>
      <w:r w:rsidRPr="00981F70">
        <w:rPr>
          <w:rFonts w:cs="Arial"/>
          <w:u w:val="single"/>
        </w:rPr>
        <w:t>one phone call</w:t>
      </w:r>
      <w:r w:rsidRPr="00981F70">
        <w:rPr>
          <w:rFonts w:cs="Arial"/>
        </w:rPr>
        <w:t xml:space="preserve"> for diplomacy.</w:t>
      </w:r>
    </w:p>
    <w:p w14:paraId="43253383" w14:textId="77777777" w:rsidR="003E304E" w:rsidRPr="00981F70" w:rsidRDefault="003E304E" w:rsidP="003E304E">
      <w:r w:rsidRPr="002A3D7A">
        <w:rPr>
          <w:rStyle w:val="Style13ptBold"/>
        </w:rPr>
        <w:t>Sanger</w:t>
      </w:r>
      <w:r w:rsidRPr="00981F70">
        <w:rPr>
          <w:rStyle w:val="Style13ptBold"/>
        </w:rPr>
        <w:t xml:space="preserve"> &amp; </w:t>
      </w:r>
      <w:r w:rsidRPr="002A3D7A">
        <w:rPr>
          <w:rStyle w:val="Style13ptBold"/>
        </w:rPr>
        <w:t xml:space="preserve">Swan </w:t>
      </w:r>
      <w:r w:rsidRPr="00981F70">
        <w:rPr>
          <w:rStyle w:val="Style13ptBold"/>
        </w:rPr>
        <w:t xml:space="preserve">’6/16 </w:t>
      </w:r>
      <w:r w:rsidRPr="00981F70">
        <w:t>[David E. Sanger, NYTimes journalist who’s covered Iran’s nuclear program for more than two decades; and Jonathan Swan, NYTimes White House correspondent;</w:t>
      </w:r>
      <w:r w:rsidRPr="002A3D7A">
        <w:t xml:space="preserve"> June 16, 2025. “Trump’s Iran Choice: Last-Chance Diplomacy or a Bunker-Busting Bomb.” </w:t>
      </w:r>
      <w:r w:rsidRPr="002A3D7A">
        <w:rPr>
          <w:i/>
          <w:iCs/>
        </w:rPr>
        <w:t>The New York Times</w:t>
      </w:r>
      <w:r w:rsidRPr="002A3D7A">
        <w:t>. https://www.nytimes.com/2025/06/16/us/politics/trump-iran-diplomacy-conflict.html</w:t>
      </w:r>
      <w:r w:rsidRPr="00981F70">
        <w:t>; mgm]</w:t>
      </w:r>
    </w:p>
    <w:p w14:paraId="0535F984" w14:textId="77777777" w:rsidR="003E304E" w:rsidRPr="00981F70" w:rsidRDefault="003E304E" w:rsidP="003E304E">
      <w:pPr>
        <w:rPr>
          <w:sz w:val="16"/>
        </w:rPr>
      </w:pPr>
      <w:r w:rsidRPr="00981F70">
        <w:rPr>
          <w:sz w:val="16"/>
        </w:rPr>
        <w:t>Mr. Trump had at one point encouraged his Middle East envoy, Steve Witkoff, and possibly Vice President JD Vance, to offer to meet the Iranians, according to a U.S. official. But on Monday Mr. Trump posted on social media that “everyone should immediately evacuate Tehran,” hardly a sign of diplomatic progress.</w:t>
      </w:r>
    </w:p>
    <w:p w14:paraId="02B1F707" w14:textId="77777777" w:rsidR="003E304E" w:rsidRPr="00981F70" w:rsidRDefault="003E304E" w:rsidP="003E304E">
      <w:pPr>
        <w:rPr>
          <w:sz w:val="16"/>
        </w:rPr>
      </w:pPr>
      <w:r w:rsidRPr="00981F70">
        <w:rPr>
          <w:sz w:val="16"/>
        </w:rPr>
        <w:t xml:space="preserve">Mr. Trump also said on Monday that “I think </w:t>
      </w:r>
      <w:r w:rsidRPr="00981F70">
        <w:rPr>
          <w:rStyle w:val="StyleUnderline"/>
          <w:b/>
          <w:bCs/>
          <w:highlight w:val="cyan"/>
        </w:rPr>
        <w:t>Iran</w:t>
      </w:r>
      <w:r w:rsidRPr="00981F70">
        <w:rPr>
          <w:sz w:val="16"/>
        </w:rPr>
        <w:t xml:space="preserve"> </w:t>
      </w:r>
      <w:r w:rsidRPr="00981F70">
        <w:rPr>
          <w:b/>
          <w:bCs/>
          <w:u w:val="single"/>
        </w:rPr>
        <w:t>basically</w:t>
      </w:r>
      <w:r w:rsidRPr="00981F70">
        <w:rPr>
          <w:u w:val="single"/>
        </w:rPr>
        <w:t xml:space="preserve"> is </w:t>
      </w:r>
      <w:r w:rsidRPr="00981F70">
        <w:rPr>
          <w:highlight w:val="cyan"/>
          <w:u w:val="single"/>
        </w:rPr>
        <w:t xml:space="preserve">at the </w:t>
      </w:r>
      <w:r w:rsidRPr="00981F70">
        <w:rPr>
          <w:b/>
          <w:bCs/>
          <w:highlight w:val="cyan"/>
          <w:u w:val="single"/>
        </w:rPr>
        <w:t>negotiating table</w:t>
      </w:r>
      <w:r w:rsidRPr="00981F70">
        <w:rPr>
          <w:b/>
          <w:bCs/>
          <w:u w:val="single"/>
        </w:rPr>
        <w:t xml:space="preserve">, </w:t>
      </w:r>
      <w:r w:rsidRPr="00981F70">
        <w:rPr>
          <w:u w:val="single"/>
        </w:rPr>
        <w:t>they want to make a deal</w:t>
      </w:r>
      <w:r w:rsidRPr="00981F70">
        <w:rPr>
          <w:sz w:val="16"/>
        </w:rPr>
        <w:t>.”</w:t>
      </w:r>
    </w:p>
    <w:p w14:paraId="005E7242" w14:textId="77777777" w:rsidR="003E304E" w:rsidRPr="00981F70" w:rsidRDefault="003E304E" w:rsidP="003E304E">
      <w:pPr>
        <w:rPr>
          <w:sz w:val="16"/>
        </w:rPr>
      </w:pPr>
      <w:r w:rsidRPr="00981F70">
        <w:rPr>
          <w:sz w:val="16"/>
        </w:rPr>
        <w:t>The urgency appeared to be rising. The White House announced late on Monday that Mr. Trump was leaving the Group of 7 summit early because of the situation in the Middle East.</w:t>
      </w:r>
    </w:p>
    <w:p w14:paraId="4251EF9F" w14:textId="77777777" w:rsidR="003E304E" w:rsidRPr="00981F70" w:rsidRDefault="003E304E" w:rsidP="003E304E">
      <w:pPr>
        <w:rPr>
          <w:sz w:val="16"/>
        </w:rPr>
      </w:pPr>
      <w:r w:rsidRPr="00981F70">
        <w:rPr>
          <w:sz w:val="16"/>
        </w:rPr>
        <w:t>“As soon as I leave here, we’re going to be doing something,” Mr. Trump said. “But I have to leave here.”</w:t>
      </w:r>
    </w:p>
    <w:p w14:paraId="5C628697" w14:textId="77777777" w:rsidR="003E304E" w:rsidRPr="00981F70" w:rsidRDefault="003E304E" w:rsidP="003E304E">
      <w:pPr>
        <w:rPr>
          <w:sz w:val="16"/>
        </w:rPr>
      </w:pPr>
      <w:r w:rsidRPr="00981F70">
        <w:rPr>
          <w:sz w:val="16"/>
        </w:rPr>
        <w:t>What he intended to do remained unclear.</w:t>
      </w:r>
    </w:p>
    <w:p w14:paraId="4AD224A6" w14:textId="77777777" w:rsidR="003E304E" w:rsidRPr="00981F70" w:rsidRDefault="003E304E" w:rsidP="003E304E">
      <w:pPr>
        <w:rPr>
          <w:sz w:val="16"/>
        </w:rPr>
      </w:pPr>
      <w:r w:rsidRPr="00981F70">
        <w:rPr>
          <w:sz w:val="16"/>
        </w:rPr>
        <w:t>If Mr. Vance and Mr. Witkoff did meet with the Iranians, officials say, the likely Iranian interlocutor would be the country’s foreign minister, Abbas Araghchi, who played a key role in the 2015 nuclear deal with the Obama administration and knows every element of Iran’s sprawling nuclear complex. Mr. Araghchi, who has been Mr. Witkoff’s counterpart in recent negotiations, signaled his openness to a deal on Monday, saying in a statement, “If President Trump is genuine about diplomacy and interested in stopping this war, next steps are consequential.”</w:t>
      </w:r>
    </w:p>
    <w:p w14:paraId="7AD4CD51" w14:textId="77777777" w:rsidR="003E304E" w:rsidRPr="00981F70" w:rsidRDefault="003E304E" w:rsidP="003E304E">
      <w:pPr>
        <w:rPr>
          <w:u w:val="single"/>
        </w:rPr>
      </w:pPr>
      <w:r w:rsidRPr="00981F70">
        <w:rPr>
          <w:sz w:val="16"/>
        </w:rPr>
        <w:t>“</w:t>
      </w:r>
      <w:r w:rsidRPr="00981F70">
        <w:rPr>
          <w:highlight w:val="cyan"/>
          <w:u w:val="single"/>
        </w:rPr>
        <w:t>It</w:t>
      </w:r>
      <w:r w:rsidRPr="00981F70">
        <w:rPr>
          <w:sz w:val="16"/>
          <w:highlight w:val="cyan"/>
        </w:rPr>
        <w:t xml:space="preserve"> </w:t>
      </w:r>
      <w:r w:rsidRPr="00981F70">
        <w:rPr>
          <w:highlight w:val="cyan"/>
          <w:u w:val="single"/>
        </w:rPr>
        <w:t xml:space="preserve">takes </w:t>
      </w:r>
      <w:r w:rsidRPr="00981F70">
        <w:rPr>
          <w:b/>
          <w:bCs/>
          <w:highlight w:val="cyan"/>
          <w:u w:val="single"/>
        </w:rPr>
        <w:t>one phone call</w:t>
      </w:r>
      <w:r w:rsidRPr="00981F70">
        <w:rPr>
          <w:highlight w:val="cyan"/>
          <w:u w:val="single"/>
        </w:rPr>
        <w:t xml:space="preserve"> from </w:t>
      </w:r>
      <w:r w:rsidRPr="00981F70">
        <w:rPr>
          <w:b/>
          <w:bCs/>
          <w:highlight w:val="cyan"/>
          <w:u w:val="single"/>
        </w:rPr>
        <w:t>Washington</w:t>
      </w:r>
      <w:r w:rsidRPr="00981F70">
        <w:rPr>
          <w:highlight w:val="cyan"/>
          <w:u w:val="single"/>
        </w:rPr>
        <w:t xml:space="preserve"> to </w:t>
      </w:r>
      <w:r w:rsidRPr="00981F70">
        <w:rPr>
          <w:b/>
          <w:bCs/>
          <w:highlight w:val="cyan"/>
          <w:u w:val="single"/>
        </w:rPr>
        <w:t>muzzle</w:t>
      </w:r>
      <w:r w:rsidRPr="00981F70">
        <w:rPr>
          <w:b/>
          <w:bCs/>
          <w:u w:val="single"/>
        </w:rPr>
        <w:t xml:space="preserve"> </w:t>
      </w:r>
      <w:r w:rsidRPr="00981F70">
        <w:rPr>
          <w:sz w:val="16"/>
        </w:rPr>
        <w:t>someone like</w:t>
      </w:r>
      <w:r w:rsidRPr="00981F70">
        <w:rPr>
          <w:b/>
          <w:bCs/>
          <w:u w:val="single"/>
        </w:rPr>
        <w:t xml:space="preserve"> </w:t>
      </w:r>
      <w:r w:rsidRPr="00981F70">
        <w:rPr>
          <w:b/>
          <w:bCs/>
          <w:highlight w:val="cyan"/>
          <w:u w:val="single"/>
        </w:rPr>
        <w:t>Netanyahu</w:t>
      </w:r>
      <w:r w:rsidRPr="00981F70">
        <w:rPr>
          <w:sz w:val="16"/>
        </w:rPr>
        <w:t>,” he said, referring to Benjamin Netanyahu, the Israeli prime minister. “</w:t>
      </w:r>
      <w:r w:rsidRPr="00981F70">
        <w:rPr>
          <w:u w:val="single"/>
        </w:rPr>
        <w:t xml:space="preserve">That may </w:t>
      </w:r>
      <w:r w:rsidRPr="00981F70">
        <w:rPr>
          <w:b/>
          <w:bCs/>
          <w:highlight w:val="cyan"/>
          <w:u w:val="single"/>
        </w:rPr>
        <w:t>pave the way for a return to diplomacy</w:t>
      </w:r>
      <w:r w:rsidRPr="00981F70">
        <w:rPr>
          <w:highlight w:val="cyan"/>
          <w:u w:val="single"/>
        </w:rPr>
        <w:t>.”</w:t>
      </w:r>
    </w:p>
    <w:p w14:paraId="50D59489" w14:textId="77777777" w:rsidR="003E304E" w:rsidRPr="009D3BDD" w:rsidRDefault="003E304E" w:rsidP="003E304E">
      <w:pPr>
        <w:rPr>
          <w:sz w:val="16"/>
          <w:szCs w:val="16"/>
        </w:rPr>
      </w:pPr>
      <w:r w:rsidRPr="009D3BDD">
        <w:rPr>
          <w:sz w:val="16"/>
          <w:szCs w:val="16"/>
        </w:rPr>
        <w:t>But if that diplomatic effort fizzles, or the Iranians remain unwilling to give in to Mr. Trump’s central demand that they must ultimately end all uranium enrichment on Iranian soil, the president will still have the option of ordering that Fordo and other nuclear facilities be destroyed.</w:t>
      </w:r>
    </w:p>
    <w:p w14:paraId="2CB02C34" w14:textId="77777777" w:rsidR="003E304E" w:rsidRPr="009D3BDD" w:rsidRDefault="003E304E" w:rsidP="003E304E">
      <w:pPr>
        <w:rPr>
          <w:sz w:val="16"/>
          <w:szCs w:val="16"/>
        </w:rPr>
      </w:pPr>
      <w:r w:rsidRPr="009D3BDD">
        <w:rPr>
          <w:sz w:val="16"/>
          <w:szCs w:val="16"/>
        </w:rPr>
        <w:t>There is only one weapon for the job, experts contend. It is called the Massive Ordnance Penetrator, or the GBU-57, and it weighs so much — 30,000 pounds — that it can be lifted only by a B-2 bomber. Israel does not own either the weapon or the bomber needed to get it aloft and over target.</w:t>
      </w:r>
    </w:p>
    <w:p w14:paraId="7D9C97F6" w14:textId="77777777" w:rsidR="003E304E" w:rsidRPr="00981F70" w:rsidRDefault="003E304E" w:rsidP="003E304E">
      <w:pPr>
        <w:rPr>
          <w:b/>
          <w:bCs/>
          <w:u w:val="single"/>
        </w:rPr>
      </w:pPr>
      <w:r w:rsidRPr="00981F70">
        <w:rPr>
          <w:highlight w:val="cyan"/>
          <w:u w:val="single"/>
        </w:rPr>
        <w:t>If</w:t>
      </w:r>
      <w:r w:rsidRPr="00981F70">
        <w:rPr>
          <w:u w:val="single"/>
        </w:rPr>
        <w:t xml:space="preserve"> Mr. </w:t>
      </w:r>
      <w:r w:rsidRPr="00981F70">
        <w:rPr>
          <w:b/>
          <w:bCs/>
          <w:highlight w:val="cyan"/>
          <w:u w:val="single"/>
        </w:rPr>
        <w:t>Trump holds back</w:t>
      </w:r>
      <w:r w:rsidRPr="00981F70">
        <w:rPr>
          <w:b/>
          <w:bCs/>
          <w:u w:val="single"/>
        </w:rPr>
        <w:t xml:space="preserve">, </w:t>
      </w:r>
      <w:r w:rsidRPr="00981F70">
        <w:rPr>
          <w:u w:val="single"/>
        </w:rPr>
        <w:t>it</w:t>
      </w:r>
      <w:r w:rsidRPr="00981F70">
        <w:rPr>
          <w:b/>
          <w:bCs/>
          <w:u w:val="single"/>
        </w:rPr>
        <w:t xml:space="preserve"> </w:t>
      </w:r>
      <w:r w:rsidRPr="00981F70">
        <w:rPr>
          <w:u w:val="single"/>
        </w:rPr>
        <w:t xml:space="preserve">could well mean that </w:t>
      </w:r>
      <w:r w:rsidRPr="00981F70">
        <w:rPr>
          <w:b/>
          <w:bCs/>
          <w:highlight w:val="cyan"/>
          <w:u w:val="single"/>
        </w:rPr>
        <w:t>Israel’s main objective</w:t>
      </w:r>
      <w:r w:rsidRPr="00981F70">
        <w:rPr>
          <w:u w:val="single"/>
        </w:rPr>
        <w:t xml:space="preserve"> in the war is </w:t>
      </w:r>
      <w:r w:rsidRPr="00981F70">
        <w:rPr>
          <w:b/>
          <w:bCs/>
          <w:highlight w:val="cyan"/>
          <w:u w:val="single"/>
        </w:rPr>
        <w:t>never completed</w:t>
      </w:r>
      <w:r w:rsidRPr="00981F70">
        <w:rPr>
          <w:b/>
          <w:bCs/>
          <w:u w:val="single"/>
        </w:rPr>
        <w:t>.</w:t>
      </w:r>
    </w:p>
    <w:p w14:paraId="7B7EA6BC" w14:textId="77777777" w:rsidR="003E304E" w:rsidRPr="00981F70" w:rsidRDefault="003E304E" w:rsidP="003E304E">
      <w:pPr>
        <w:rPr>
          <w:b/>
          <w:bCs/>
          <w:u w:val="single"/>
        </w:rPr>
      </w:pPr>
    </w:p>
    <w:p w14:paraId="44CF6991" w14:textId="77777777" w:rsidR="003E304E" w:rsidRPr="00981F70" w:rsidRDefault="003E304E" w:rsidP="003E304E">
      <w:pPr>
        <w:pStyle w:val="Heading4"/>
        <w:rPr>
          <w:rFonts w:cs="Arial"/>
        </w:rPr>
      </w:pPr>
      <w:r w:rsidRPr="00981F70">
        <w:rPr>
          <w:rFonts w:cs="Arial"/>
        </w:rPr>
        <w:t xml:space="preserve">Leaders confirm Israel’s willing to negotiate—attacks are to build </w:t>
      </w:r>
      <w:r w:rsidRPr="00981F70">
        <w:rPr>
          <w:rFonts w:cs="Arial"/>
          <w:u w:val="single"/>
        </w:rPr>
        <w:t>leverage</w:t>
      </w:r>
      <w:r w:rsidRPr="00981F70">
        <w:rPr>
          <w:rFonts w:cs="Arial"/>
        </w:rPr>
        <w:t>.</w:t>
      </w:r>
    </w:p>
    <w:p w14:paraId="6411AF79" w14:textId="77777777" w:rsidR="003E304E" w:rsidRPr="00981F70" w:rsidRDefault="003E304E" w:rsidP="003E304E">
      <w:r w:rsidRPr="00981F70">
        <w:rPr>
          <w:rStyle w:val="Style13ptBold"/>
        </w:rPr>
        <w:t xml:space="preserve">Nakhoul, et al. ’6/19 </w:t>
      </w:r>
      <w:r w:rsidRPr="00981F70">
        <w:t xml:space="preserve">[Samia Nakhoul; Matt Spetalnick; and Maayan Lubell; June 19, 2025. “Israel’s Airstrikes Aim to Break Foundations of Khamenei’s Rule in Iran.” </w:t>
      </w:r>
      <w:r w:rsidRPr="00981F70">
        <w:rPr>
          <w:i/>
          <w:iCs/>
        </w:rPr>
        <w:t>Reuters</w:t>
      </w:r>
      <w:r w:rsidRPr="00981F70">
        <w:t>. https://www.reuters.com/world/middle-east/israels-airstrikes-aim-break-foundations-khameneis-rule-iran-2025-06-19; mgm]</w:t>
      </w:r>
    </w:p>
    <w:p w14:paraId="15859FF5" w14:textId="77777777" w:rsidR="003E304E" w:rsidRPr="00981F70" w:rsidRDefault="003E304E" w:rsidP="003E304E">
      <w:pPr>
        <w:rPr>
          <w:sz w:val="16"/>
        </w:rPr>
      </w:pPr>
      <w:r w:rsidRPr="00981F70">
        <w:rPr>
          <w:sz w:val="16"/>
        </w:rPr>
        <w:t xml:space="preserve">Mark Dubowitz, chief executive at the Foundation for Defense of Democracies think tank in Washington, said he believed </w:t>
      </w:r>
      <w:r w:rsidRPr="004424CD">
        <w:rPr>
          <w:b/>
          <w:bCs/>
          <w:u w:val="single"/>
        </w:rPr>
        <w:t>Trump</w:t>
      </w:r>
      <w:r w:rsidRPr="00981F70">
        <w:rPr>
          <w:sz w:val="16"/>
        </w:rPr>
        <w:t xml:space="preserve"> ultimately </w:t>
      </w:r>
      <w:r w:rsidRPr="004424CD">
        <w:rPr>
          <w:b/>
          <w:bCs/>
          <w:u w:val="single"/>
        </w:rPr>
        <w:t>wanted a diplomatic</w:t>
      </w:r>
      <w:r w:rsidRPr="004424CD">
        <w:rPr>
          <w:b/>
          <w:bCs/>
          <w:sz w:val="16"/>
        </w:rPr>
        <w:t xml:space="preserve"> </w:t>
      </w:r>
      <w:r w:rsidRPr="004424CD">
        <w:rPr>
          <w:b/>
          <w:bCs/>
          <w:u w:val="single"/>
        </w:rPr>
        <w:t>solution</w:t>
      </w:r>
      <w:r w:rsidRPr="00981F70">
        <w:rPr>
          <w:sz w:val="16"/>
        </w:rPr>
        <w:t xml:space="preserve"> but he was likely to </w:t>
      </w:r>
      <w:r w:rsidRPr="00981F70">
        <w:rPr>
          <w:u w:val="single"/>
        </w:rPr>
        <w:t xml:space="preserve">allow Israel more time to pursue its military campaign to give the U.S. </w:t>
      </w:r>
      <w:r w:rsidRPr="00981F70">
        <w:rPr>
          <w:b/>
          <w:bCs/>
          <w:u w:val="single"/>
        </w:rPr>
        <w:t>more leverage at the negotiating table</w:t>
      </w:r>
      <w:r w:rsidRPr="00981F70">
        <w:rPr>
          <w:sz w:val="16"/>
        </w:rPr>
        <w:t>.</w:t>
      </w:r>
    </w:p>
    <w:p w14:paraId="42563C2A" w14:textId="77777777" w:rsidR="003E304E" w:rsidRPr="00981F70" w:rsidRDefault="003E304E" w:rsidP="003E304E">
      <w:pPr>
        <w:rPr>
          <w:sz w:val="16"/>
        </w:rPr>
      </w:pPr>
      <w:r w:rsidRPr="00981F70">
        <w:rPr>
          <w:sz w:val="16"/>
        </w:rPr>
        <w:t>Dubowitz, an Iran expert who has been consulted by the Trump administration on its policy, said Israel's main objective appears to be setting back Iran's nuclear program as many years as possible. Central to that is removing its human capacity by killing nuclear and weapons scientists, and Dubowitz said his team had identified 10 to 12 more who are likely being hunted by Israel.</w:t>
      </w:r>
    </w:p>
    <w:p w14:paraId="014F0003" w14:textId="77777777" w:rsidR="003E304E" w:rsidRPr="00981F70" w:rsidRDefault="003E304E" w:rsidP="003E304E">
      <w:pPr>
        <w:rPr>
          <w:sz w:val="16"/>
        </w:rPr>
      </w:pPr>
      <w:r w:rsidRPr="00981F70">
        <w:rPr>
          <w:sz w:val="16"/>
        </w:rPr>
        <w:t>Meanwhile, Israel's opposition parties – and the public – have rallied behind Netanyahu, giving him leeway to pursue the difficult operation, despite Iranian missiles hitting Israeli soil. Israel is operating 1,500–2,000 km from home, with complex and costly logistical needs.</w:t>
      </w:r>
    </w:p>
    <w:p w14:paraId="4EC02404" w14:textId="77777777" w:rsidR="003E304E" w:rsidRPr="00981F70" w:rsidRDefault="003E304E" w:rsidP="003E304E">
      <w:pPr>
        <w:rPr>
          <w:sz w:val="16"/>
        </w:rPr>
      </w:pPr>
      <w:r w:rsidRPr="00981F70">
        <w:rPr>
          <w:sz w:val="16"/>
        </w:rPr>
        <w:t>"This is math," said one Israeli source. "How many missiles they launch. How many we destroy. How long we can keep going."</w:t>
      </w:r>
    </w:p>
    <w:p w14:paraId="3C329EBF" w14:textId="77777777" w:rsidR="003E304E" w:rsidRPr="00981F70" w:rsidRDefault="003E304E" w:rsidP="003E304E">
      <w:pPr>
        <w:rPr>
          <w:sz w:val="16"/>
        </w:rPr>
      </w:pPr>
      <w:r w:rsidRPr="00981F70">
        <w:rPr>
          <w:sz w:val="16"/>
        </w:rPr>
        <w:t>The Israeli strikes have already killed key members of the so-called "weaponisation group" - those Israel alleges are tasked with turning enriched uranium into an actual bomb – and eroded Iran's ability to produce long-range missiles.</w:t>
      </w:r>
    </w:p>
    <w:p w14:paraId="7D00DCE6" w14:textId="77777777" w:rsidR="003E304E" w:rsidRPr="00981F70" w:rsidRDefault="003E304E" w:rsidP="003E304E">
      <w:pPr>
        <w:rPr>
          <w:u w:val="single"/>
        </w:rPr>
      </w:pPr>
      <w:r w:rsidRPr="00981F70">
        <w:rPr>
          <w:u w:val="single"/>
        </w:rPr>
        <w:t>That</w:t>
      </w:r>
      <w:r w:rsidRPr="00981F70">
        <w:rPr>
          <w:sz w:val="16"/>
        </w:rPr>
        <w:t xml:space="preserve">, </w:t>
      </w:r>
      <w:r w:rsidRPr="00981F70">
        <w:rPr>
          <w:u w:val="single"/>
        </w:rPr>
        <w:t xml:space="preserve">Israeli leaders argue, creates the conditions for a </w:t>
      </w:r>
      <w:r w:rsidRPr="00981F70">
        <w:rPr>
          <w:b/>
          <w:bCs/>
          <w:u w:val="single"/>
        </w:rPr>
        <w:t>U.S.-Iran agreement that addresses Israel’s red lines</w:t>
      </w:r>
      <w:r w:rsidRPr="00981F70">
        <w:rPr>
          <w:u w:val="single"/>
        </w:rPr>
        <w:t>.</w:t>
      </w:r>
    </w:p>
    <w:p w14:paraId="252769C1" w14:textId="77777777" w:rsidR="003E304E" w:rsidRPr="00981F70" w:rsidRDefault="003E304E" w:rsidP="003E304E">
      <w:pPr>
        <w:rPr>
          <w:u w:val="single"/>
        </w:rPr>
      </w:pPr>
      <w:r w:rsidRPr="00981F70">
        <w:rPr>
          <w:sz w:val="16"/>
        </w:rPr>
        <w:t xml:space="preserve">Yuli Edelstein, </w:t>
      </w:r>
      <w:r w:rsidRPr="00981F70">
        <w:rPr>
          <w:b/>
          <w:bCs/>
          <w:u w:val="single"/>
        </w:rPr>
        <w:t>head of the Israeli parliament's Foreign Affairs</w:t>
      </w:r>
      <w:r w:rsidRPr="00981F70">
        <w:rPr>
          <w:sz w:val="16"/>
        </w:rPr>
        <w:t xml:space="preserve"> and Defence Committee, and a prominent member of the ruling Likud party, </w:t>
      </w:r>
      <w:r w:rsidRPr="00981F70">
        <w:rPr>
          <w:u w:val="single"/>
        </w:rPr>
        <w:t xml:space="preserve">told Reuters </w:t>
      </w:r>
      <w:r w:rsidRPr="00981F70">
        <w:rPr>
          <w:sz w:val="16"/>
        </w:rPr>
        <w:t xml:space="preserve">that </w:t>
      </w:r>
      <w:r w:rsidRPr="00981F70">
        <w:rPr>
          <w:u w:val="single"/>
        </w:rPr>
        <w:t>if Washington</w:t>
      </w:r>
      <w:r w:rsidRPr="00981F70">
        <w:rPr>
          <w:sz w:val="16"/>
        </w:rPr>
        <w:t xml:space="preserve"> and key European powers </w:t>
      </w:r>
      <w:r w:rsidRPr="00981F70">
        <w:rPr>
          <w:b/>
          <w:bCs/>
          <w:u w:val="single"/>
        </w:rPr>
        <w:t>engage diplomatically</w:t>
      </w:r>
      <w:r w:rsidRPr="00981F70">
        <w:rPr>
          <w:u w:val="single"/>
        </w:rPr>
        <w:t xml:space="preserve">, </w:t>
      </w:r>
      <w:r w:rsidRPr="00981F70">
        <w:rPr>
          <w:b/>
          <w:bCs/>
          <w:u w:val="single"/>
        </w:rPr>
        <w:t>apply pressure</w:t>
      </w:r>
      <w:r w:rsidRPr="00981F70">
        <w:rPr>
          <w:u w:val="single"/>
        </w:rPr>
        <w:t xml:space="preserve">, and shape a clear exit plan, "they can </w:t>
      </w:r>
      <w:r w:rsidRPr="00981F70">
        <w:rPr>
          <w:b/>
          <w:bCs/>
          <w:u w:val="single"/>
        </w:rPr>
        <w:t>prevent unnecessary</w:t>
      </w:r>
      <w:r w:rsidRPr="00981F70">
        <w:rPr>
          <w:u w:val="single"/>
        </w:rPr>
        <w:t xml:space="preserve"> developments in this war."</w:t>
      </w:r>
    </w:p>
    <w:p w14:paraId="7410D0E0" w14:textId="77777777" w:rsidR="003E304E" w:rsidRPr="00981F70" w:rsidRDefault="003E304E" w:rsidP="003E304E">
      <w:pPr>
        <w:rPr>
          <w:u w:val="single"/>
        </w:rPr>
      </w:pPr>
    </w:p>
    <w:p w14:paraId="442A1151" w14:textId="77777777" w:rsidR="003E304E" w:rsidRPr="00981F70" w:rsidRDefault="003E304E" w:rsidP="003E304E">
      <w:pPr>
        <w:pStyle w:val="Heading4"/>
        <w:rPr>
          <w:rFonts w:cs="Arial"/>
        </w:rPr>
      </w:pPr>
      <w:r w:rsidRPr="00981F70">
        <w:rPr>
          <w:rFonts w:cs="Arial"/>
        </w:rPr>
        <w:t xml:space="preserve">Trump has the </w:t>
      </w:r>
      <w:r w:rsidRPr="00981F70">
        <w:rPr>
          <w:rFonts w:cs="Arial"/>
          <w:u w:val="single"/>
        </w:rPr>
        <w:t>leverage</w:t>
      </w:r>
      <w:r w:rsidRPr="00981F70">
        <w:rPr>
          <w:rFonts w:cs="Arial"/>
        </w:rPr>
        <w:t xml:space="preserve"> on Netanyahu to push negotiations.</w:t>
      </w:r>
    </w:p>
    <w:p w14:paraId="1CE73881" w14:textId="77777777" w:rsidR="003E304E" w:rsidRPr="00981F70" w:rsidRDefault="003E304E" w:rsidP="003E304E">
      <w:r w:rsidRPr="00981F70">
        <w:rPr>
          <w:rStyle w:val="Style13ptBold"/>
        </w:rPr>
        <w:t xml:space="preserve">Vaez &amp; Goodman ’6/16 </w:t>
      </w:r>
      <w:r w:rsidRPr="00981F70">
        <w:t>[Ali; June 16, 2025. Crisis Group's Iran Project Director and Senior Adviser to the President. “Israel &amp; Iran at War: Trump Is “Only World Leader Who Can Stop the Cycle of Escalation” Interview by Amy Goodman. Democracy Now. https://www.democracynow.org/2025/6/16/iran_israel; mgm]</w:t>
      </w:r>
    </w:p>
    <w:p w14:paraId="6D6F6BCD" w14:textId="77777777" w:rsidR="003E304E" w:rsidRPr="00981F70" w:rsidRDefault="003E304E" w:rsidP="003E304E">
      <w:pPr>
        <w:rPr>
          <w:b/>
          <w:bCs/>
          <w:u w:val="single"/>
        </w:rPr>
      </w:pPr>
      <w:r w:rsidRPr="00981F70">
        <w:rPr>
          <w:sz w:val="16"/>
        </w:rPr>
        <w:t xml:space="preserve">AMY GOODMAN: Orly, I want to bring Ali Vaez in before he has to leave. And, Ali, I wanted to go to G7, because it looks like world </w:t>
      </w:r>
      <w:r w:rsidRPr="00981F70">
        <w:rPr>
          <w:u w:val="single"/>
        </w:rPr>
        <w:t xml:space="preserve">leaders are trying to put </w:t>
      </w:r>
      <w:r w:rsidRPr="00981F70">
        <w:rPr>
          <w:b/>
          <w:bCs/>
          <w:u w:val="single"/>
        </w:rPr>
        <w:t>pressure on Netanyahu</w:t>
      </w:r>
      <w:r w:rsidRPr="00981F70">
        <w:rPr>
          <w:u w:val="single"/>
        </w:rPr>
        <w:t xml:space="preserve"> to stop the attacks</w:t>
      </w:r>
      <w:r w:rsidRPr="00981F70">
        <w:rPr>
          <w:sz w:val="16"/>
        </w:rPr>
        <w:t xml:space="preserve">. It is unclear exactly where Trump stands, who’s with them in Calgary, in Canada, since he has expressed both sides on this. Talk about this, what </w:t>
      </w:r>
      <w:r w:rsidRPr="00981F70">
        <w:rPr>
          <w:b/>
          <w:bCs/>
          <w:u w:val="single"/>
        </w:rPr>
        <w:t>the U.S.</w:t>
      </w:r>
      <w:r w:rsidRPr="00981F70">
        <w:rPr>
          <w:sz w:val="16"/>
        </w:rPr>
        <w:t xml:space="preserve"> needs to do right now, who </w:t>
      </w:r>
      <w:r w:rsidRPr="00981F70">
        <w:rPr>
          <w:u w:val="single"/>
        </w:rPr>
        <w:t>clearly</w:t>
      </w:r>
      <w:r w:rsidRPr="00981F70">
        <w:rPr>
          <w:sz w:val="16"/>
        </w:rPr>
        <w:t xml:space="preserve">, </w:t>
      </w:r>
      <w:r w:rsidRPr="00981F70">
        <w:rPr>
          <w:u w:val="single"/>
        </w:rPr>
        <w:t xml:space="preserve">everyone acknowledges, has the </w:t>
      </w:r>
      <w:r w:rsidRPr="00981F70">
        <w:rPr>
          <w:b/>
          <w:bCs/>
          <w:u w:val="single"/>
        </w:rPr>
        <w:t xml:space="preserve">only lever of power </w:t>
      </w:r>
      <w:r w:rsidRPr="00981F70">
        <w:rPr>
          <w:u w:val="single"/>
        </w:rPr>
        <w:t xml:space="preserve">that can be </w:t>
      </w:r>
      <w:r w:rsidRPr="00981F70">
        <w:rPr>
          <w:b/>
          <w:bCs/>
          <w:u w:val="single"/>
        </w:rPr>
        <w:t>exerted over Netanyahu.</w:t>
      </w:r>
    </w:p>
    <w:p w14:paraId="6687877D" w14:textId="77777777" w:rsidR="003E304E" w:rsidRPr="00981F70" w:rsidRDefault="003E304E" w:rsidP="003E304E">
      <w:pPr>
        <w:rPr>
          <w:sz w:val="16"/>
        </w:rPr>
      </w:pPr>
      <w:r w:rsidRPr="00981F70">
        <w:rPr>
          <w:sz w:val="16"/>
        </w:rPr>
        <w:t xml:space="preserve">ALI VAEZ: That’s correct. President </w:t>
      </w:r>
      <w:r w:rsidRPr="00981F70">
        <w:rPr>
          <w:b/>
          <w:bCs/>
          <w:u w:val="single"/>
        </w:rPr>
        <w:t>Trump</w:t>
      </w:r>
      <w:r w:rsidRPr="00981F70">
        <w:rPr>
          <w:u w:val="single"/>
        </w:rPr>
        <w:t xml:space="preserve"> is the </w:t>
      </w:r>
      <w:r w:rsidRPr="00981F70">
        <w:rPr>
          <w:b/>
          <w:bCs/>
          <w:u w:val="single"/>
        </w:rPr>
        <w:t>only world leader</w:t>
      </w:r>
      <w:r w:rsidRPr="00981F70">
        <w:rPr>
          <w:u w:val="single"/>
        </w:rPr>
        <w:t xml:space="preserve"> who can </w:t>
      </w:r>
      <w:r w:rsidRPr="00981F70">
        <w:rPr>
          <w:b/>
          <w:bCs/>
          <w:u w:val="single"/>
        </w:rPr>
        <w:t>stop this cycle of escalation</w:t>
      </w:r>
      <w:r w:rsidRPr="00981F70">
        <w:rPr>
          <w:u w:val="single"/>
        </w:rPr>
        <w:t xml:space="preserve"> from expanding into a much more disastrous regional conflagration</w:t>
      </w:r>
      <w:r w:rsidRPr="00981F70">
        <w:rPr>
          <w:sz w:val="16"/>
        </w:rPr>
        <w:t>, with direct costs for the United States and him as president, because if he gets engaged, and if there are American fatalities and casualties, if the price of energy markets, global energy markets, increase in the next few days, all of it would backfire on him politically, and especially with his MAGA base, that is deeply opposed to any additional U.S. military entanglements in that part of the world, especially if it’s aimed at regime change.</w:t>
      </w:r>
    </w:p>
    <w:p w14:paraId="7865B587" w14:textId="77777777" w:rsidR="003E304E" w:rsidRPr="00981F70" w:rsidRDefault="003E304E" w:rsidP="003E304E">
      <w:pPr>
        <w:rPr>
          <w:sz w:val="16"/>
        </w:rPr>
      </w:pPr>
      <w:r w:rsidRPr="00981F70">
        <w:rPr>
          <w:sz w:val="16"/>
        </w:rPr>
        <w:t xml:space="preserve">Now, the way he needs to tackle this is to — first, he needs to create distance with Israel, because there is no way that the Iranians would go back to the negotiating table and take him seriously if they are seen as him playing a double game here. And the only way he can do that is </w:t>
      </w:r>
      <w:r w:rsidRPr="00981F70">
        <w:rPr>
          <w:u w:val="single"/>
        </w:rPr>
        <w:t xml:space="preserve">to </w:t>
      </w:r>
      <w:r w:rsidRPr="00981F70">
        <w:rPr>
          <w:b/>
          <w:bCs/>
          <w:u w:val="single"/>
        </w:rPr>
        <w:t>use the leverage</w:t>
      </w:r>
      <w:r w:rsidRPr="00981F70">
        <w:rPr>
          <w:u w:val="single"/>
        </w:rPr>
        <w:t xml:space="preserve"> </w:t>
      </w:r>
      <w:r w:rsidRPr="00981F70">
        <w:rPr>
          <w:sz w:val="16"/>
        </w:rPr>
        <w:t xml:space="preserve">that you mentioned, which is the provision of offensive weapons to Israel. I think he can still stand next to Israel in defense of Israel, but he has to </w:t>
      </w:r>
      <w:r w:rsidRPr="00981F70">
        <w:rPr>
          <w:u w:val="single"/>
        </w:rPr>
        <w:t>threaten</w:t>
      </w:r>
      <w:r w:rsidRPr="00981F70">
        <w:rPr>
          <w:sz w:val="16"/>
        </w:rPr>
        <w:t xml:space="preserve"> that if </w:t>
      </w:r>
      <w:r w:rsidRPr="00981F70">
        <w:rPr>
          <w:u w:val="single"/>
        </w:rPr>
        <w:t>Netanyahu</w:t>
      </w:r>
      <w:r w:rsidRPr="00981F70">
        <w:rPr>
          <w:sz w:val="16"/>
        </w:rPr>
        <w:t xml:space="preserve"> continues this war, which endangers the 40,000 American troops in the Persian Gulf region and hundreds of thousands of Americans who live in Israel, that </w:t>
      </w:r>
      <w:r w:rsidRPr="00981F70">
        <w:rPr>
          <w:u w:val="single"/>
        </w:rPr>
        <w:t xml:space="preserve">he would </w:t>
      </w:r>
      <w:r w:rsidRPr="00981F70">
        <w:rPr>
          <w:b/>
          <w:bCs/>
          <w:u w:val="single"/>
        </w:rPr>
        <w:t>pull the plug</w:t>
      </w:r>
      <w:r w:rsidRPr="00981F70">
        <w:rPr>
          <w:sz w:val="16"/>
        </w:rPr>
        <w:t xml:space="preserve"> on Netanyahu’s ability to further escalate this conflict.</w:t>
      </w:r>
    </w:p>
    <w:p w14:paraId="70F1E431" w14:textId="77777777" w:rsidR="003E304E" w:rsidRPr="00981F70" w:rsidRDefault="003E304E" w:rsidP="003E304E">
      <w:pPr>
        <w:rPr>
          <w:sz w:val="16"/>
        </w:rPr>
      </w:pPr>
      <w:r w:rsidRPr="00981F70">
        <w:rPr>
          <w:sz w:val="16"/>
        </w:rPr>
        <w:t xml:space="preserve">And then he needs to turn to the Iranians and do two things. One is to also threaten the Iranians that if they keep fighting, the U.S. would get involved. That is exactly what ended the Iran-Iraq War in 1988. The U.S. intervened in that conflict, and that was a huge part of Iranian calculus to agree to a ceasefire. And he also has to simultaneously </w:t>
      </w:r>
      <w:r w:rsidRPr="00981F70">
        <w:rPr>
          <w:u w:val="single"/>
        </w:rPr>
        <w:t xml:space="preserve">put an offer on the table, a nuclear </w:t>
      </w:r>
      <w:r w:rsidRPr="00981F70">
        <w:rPr>
          <w:b/>
          <w:bCs/>
          <w:u w:val="single"/>
        </w:rPr>
        <w:t>deal that is reasonable</w:t>
      </w:r>
      <w:r w:rsidRPr="00981F70">
        <w:rPr>
          <w:sz w:val="16"/>
        </w:rPr>
        <w:t>, that is not one-sided, that includes generous sanctions relief, so that the Iranians, with all the mistrust, start seeing in him as somebody who’s really more interested in deal-making rather than double dealing here.</w:t>
      </w:r>
    </w:p>
    <w:p w14:paraId="0ACC1813" w14:textId="77777777" w:rsidR="003E304E" w:rsidRPr="00981F70" w:rsidRDefault="003E304E" w:rsidP="003E304E"/>
    <w:p w14:paraId="52C45683" w14:textId="77777777" w:rsidR="003E304E" w:rsidRPr="00981F70" w:rsidRDefault="003E304E" w:rsidP="003E304E">
      <w:pPr>
        <w:pStyle w:val="Heading4"/>
        <w:rPr>
          <w:rFonts w:cs="Arial"/>
        </w:rPr>
      </w:pPr>
      <w:r w:rsidRPr="00981F70">
        <w:rPr>
          <w:rFonts w:cs="Arial"/>
        </w:rPr>
        <w:t>They’ll heed negotiations—it’s the only option.</w:t>
      </w:r>
    </w:p>
    <w:p w14:paraId="5137AF9D" w14:textId="77777777" w:rsidR="003E304E" w:rsidRPr="00981F70" w:rsidRDefault="003E304E" w:rsidP="003E304E">
      <w:r w:rsidRPr="00E832AB">
        <w:rPr>
          <w:rStyle w:val="Style13ptBold"/>
        </w:rPr>
        <w:t>Eisenstadt</w:t>
      </w:r>
      <w:r w:rsidRPr="00981F70">
        <w:rPr>
          <w:rStyle w:val="Style13ptBold"/>
        </w:rPr>
        <w:t xml:space="preserve"> ’6/17 </w:t>
      </w:r>
      <w:r w:rsidRPr="00981F70">
        <w:t>[</w:t>
      </w:r>
      <w:r w:rsidRPr="00E832AB">
        <w:t>Michael</w:t>
      </w:r>
      <w:r w:rsidRPr="00981F70">
        <w:t>;</w:t>
      </w:r>
      <w:r w:rsidRPr="00E832AB">
        <w:t xml:space="preserve"> June 17, 2025. </w:t>
      </w:r>
      <w:r w:rsidRPr="00981F70">
        <w:t xml:space="preserve">Kahn Fellow and director of the Military and Security Studies Program at The Washington Institute, specialist in Persian Gulf and Arab-Israel security affairs. </w:t>
      </w:r>
      <w:r w:rsidRPr="00E832AB">
        <w:t>“From Diplomacy to Military Force: The Future of Iran’s Nuclear Program.” The Washington Institute. https://www.washingtoninstitute.org/policy-analysis/diplomacy-military-force-future-irans-nuclear-program</w:t>
      </w:r>
      <w:r w:rsidRPr="00981F70">
        <w:t>; mgm]</w:t>
      </w:r>
    </w:p>
    <w:p w14:paraId="6058F393" w14:textId="77777777" w:rsidR="003E304E" w:rsidRPr="00981F70" w:rsidRDefault="003E304E" w:rsidP="003E304E">
      <w:pPr>
        <w:rPr>
          <w:sz w:val="16"/>
        </w:rPr>
      </w:pPr>
      <w:r w:rsidRPr="00981F70">
        <w:rPr>
          <w:sz w:val="16"/>
        </w:rPr>
        <w:t xml:space="preserve">Although the conflict may further weaken Iran, deterring a nuclear breakout remains complex. Historical precedent from Iraq and elsewhere shows that </w:t>
      </w:r>
      <w:r w:rsidRPr="00981F70">
        <w:rPr>
          <w:u w:val="single"/>
        </w:rPr>
        <w:t>airpower</w:t>
      </w:r>
      <w:r w:rsidRPr="00981F70">
        <w:rPr>
          <w:sz w:val="16"/>
        </w:rPr>
        <w:t xml:space="preserve"> alone </w:t>
      </w:r>
      <w:r w:rsidRPr="00981F70">
        <w:rPr>
          <w:u w:val="single"/>
        </w:rPr>
        <w:t>cannot dismantle a large, dispersed program</w:t>
      </w:r>
      <w:r w:rsidRPr="00981F70">
        <w:rPr>
          <w:sz w:val="16"/>
        </w:rPr>
        <w:t xml:space="preserve"> (never mind a hardened and buried one like Iran’s). </w:t>
      </w:r>
      <w:r w:rsidRPr="00981F70">
        <w:rPr>
          <w:u w:val="single"/>
        </w:rPr>
        <w:t xml:space="preserve">Israel is </w:t>
      </w:r>
      <w:r w:rsidRPr="00981F70">
        <w:rPr>
          <w:b/>
          <w:bCs/>
          <w:u w:val="single"/>
        </w:rPr>
        <w:t>well aware of</w:t>
      </w:r>
      <w:r w:rsidRPr="00981F70">
        <w:rPr>
          <w:sz w:val="16"/>
        </w:rPr>
        <w:t xml:space="preserve"> </w:t>
      </w:r>
      <w:r w:rsidRPr="00981F70">
        <w:rPr>
          <w:u w:val="single"/>
        </w:rPr>
        <w:t>this</w:t>
      </w:r>
      <w:r w:rsidRPr="00981F70">
        <w:rPr>
          <w:sz w:val="16"/>
        </w:rPr>
        <w:t>—</w:t>
      </w:r>
      <w:r w:rsidRPr="00981F70">
        <w:rPr>
          <w:b/>
          <w:bCs/>
          <w:u w:val="single"/>
        </w:rPr>
        <w:t>National Security Advisor</w:t>
      </w:r>
      <w:r w:rsidRPr="00981F70">
        <w:rPr>
          <w:sz w:val="16"/>
        </w:rPr>
        <w:t xml:space="preserve"> Tzachi Hanegbi recently </w:t>
      </w:r>
      <w:r w:rsidRPr="00981F70">
        <w:rPr>
          <w:u w:val="single"/>
        </w:rPr>
        <w:t xml:space="preserve">acknowledged that </w:t>
      </w:r>
      <w:r w:rsidRPr="00981F70">
        <w:rPr>
          <w:b/>
          <w:bCs/>
          <w:u w:val="single"/>
        </w:rPr>
        <w:t>only negotiations</w:t>
      </w:r>
      <w:r w:rsidRPr="00981F70">
        <w:rPr>
          <w:u w:val="single"/>
        </w:rPr>
        <w:t xml:space="preserve"> have </w:t>
      </w:r>
      <w:r w:rsidRPr="00981F70">
        <w:rPr>
          <w:b/>
          <w:bCs/>
          <w:u w:val="single"/>
        </w:rPr>
        <w:t>dismantled nuclear programs</w:t>
      </w:r>
      <w:r w:rsidRPr="00981F70">
        <w:rPr>
          <w:u w:val="single"/>
        </w:rPr>
        <w:t xml:space="preserve"> in the past</w:t>
      </w:r>
      <w:r w:rsidRPr="00981F70">
        <w:rPr>
          <w:sz w:val="16"/>
        </w:rPr>
        <w:t xml:space="preserve"> (see South Africa and Libya). Thus, one </w:t>
      </w:r>
      <w:r w:rsidRPr="00981F70">
        <w:rPr>
          <w:b/>
          <w:bCs/>
          <w:u w:val="single"/>
        </w:rPr>
        <w:t>Israeli objective</w:t>
      </w:r>
      <w:r w:rsidRPr="00981F70">
        <w:rPr>
          <w:sz w:val="16"/>
        </w:rPr>
        <w:t xml:space="preserve"> may be </w:t>
      </w:r>
      <w:r w:rsidRPr="00981F70">
        <w:rPr>
          <w:u w:val="single"/>
        </w:rPr>
        <w:t xml:space="preserve">to </w:t>
      </w:r>
      <w:r w:rsidRPr="00981F70">
        <w:rPr>
          <w:b/>
          <w:bCs/>
          <w:u w:val="single"/>
        </w:rPr>
        <w:t>impose sufficient costs</w:t>
      </w:r>
      <w:r w:rsidRPr="00981F70">
        <w:rPr>
          <w:u w:val="single"/>
        </w:rPr>
        <w:t xml:space="preserve"> on Iran to </w:t>
      </w:r>
      <w:r w:rsidRPr="00981F70">
        <w:rPr>
          <w:b/>
          <w:bCs/>
          <w:u w:val="single"/>
        </w:rPr>
        <w:t>induce a return to negotiations</w:t>
      </w:r>
      <w:r w:rsidRPr="00981F70">
        <w:rPr>
          <w:u w:val="single"/>
        </w:rPr>
        <w:t xml:space="preserve"> so that talks can resume under </w:t>
      </w:r>
      <w:r w:rsidRPr="00981F70">
        <w:rPr>
          <w:b/>
          <w:bCs/>
          <w:u w:val="single"/>
        </w:rPr>
        <w:t>more favorable terms</w:t>
      </w:r>
      <w:r w:rsidRPr="00981F70">
        <w:rPr>
          <w:sz w:val="16"/>
        </w:rPr>
        <w:t>, as Tehran will be in even greater need of post-conflict sanctions relief to preserve regime stability and carry out reconstruction.</w:t>
      </w:r>
    </w:p>
    <w:p w14:paraId="4F852A90" w14:textId="77777777" w:rsidR="003E304E" w:rsidRPr="00981F70" w:rsidRDefault="003E304E" w:rsidP="003E304E">
      <w:pPr>
        <w:rPr>
          <w:sz w:val="16"/>
        </w:rPr>
      </w:pPr>
    </w:p>
    <w:p w14:paraId="42BEC030" w14:textId="77777777" w:rsidR="003E304E" w:rsidRDefault="003E304E" w:rsidP="003E304E">
      <w:pPr>
        <w:pStyle w:val="Heading3"/>
        <w:rPr>
          <w:rFonts w:cs="Arial"/>
        </w:rPr>
      </w:pPr>
      <w:r>
        <w:rPr>
          <w:rFonts w:cs="Arial"/>
        </w:rPr>
        <w:t>2NC—A2: Iran Says No</w:t>
      </w:r>
    </w:p>
    <w:p w14:paraId="2ADFBE2A" w14:textId="77777777" w:rsidR="003E304E" w:rsidRPr="0041533F" w:rsidRDefault="003E304E" w:rsidP="003E304E">
      <w:pPr>
        <w:pStyle w:val="Heading4"/>
      </w:pPr>
      <w:r>
        <w:t>They’re willing to negotiate—nothing’s changed.</w:t>
      </w:r>
    </w:p>
    <w:p w14:paraId="648F2B18" w14:textId="77777777" w:rsidR="003E304E" w:rsidRDefault="003E304E" w:rsidP="003E304E">
      <w:r w:rsidRPr="004049DF">
        <w:rPr>
          <w:rStyle w:val="Style13ptBold"/>
        </w:rPr>
        <w:t>Engel</w:t>
      </w:r>
      <w:r w:rsidRPr="00313980">
        <w:rPr>
          <w:rStyle w:val="Style13ptBold"/>
        </w:rPr>
        <w:t xml:space="preserve"> ’6/20</w:t>
      </w:r>
      <w:r>
        <w:rPr>
          <w:rStyle w:val="Style13ptBold"/>
        </w:rPr>
        <w:t xml:space="preserve"> </w:t>
      </w:r>
      <w:r>
        <w:t>[R</w:t>
      </w:r>
      <w:r w:rsidRPr="004049DF">
        <w:t>ichard</w:t>
      </w:r>
      <w:r>
        <w:t xml:space="preserve">; </w:t>
      </w:r>
      <w:r w:rsidRPr="004049DF">
        <w:t xml:space="preserve">June 20, 2025. </w:t>
      </w:r>
      <w:r>
        <w:t>Chief</w:t>
      </w:r>
      <w:r w:rsidRPr="00313980">
        <w:t xml:space="preserve"> foreign correspondent for NBC News</w:t>
      </w:r>
      <w:r>
        <w:t xml:space="preserve">. </w:t>
      </w:r>
      <w:r w:rsidRPr="004049DF">
        <w:t>“Analysis: Iran Has Always Been Ready to Negotiate.” NBC News. https://www.nbcnews.com/world/middle-east/live-blog/israel-iran-live-updates-trump-two-week-deadline-us-action-uk-eu-talk-rcna214040/rcrd82845?canonicalCard=true</w:t>
      </w:r>
      <w:r>
        <w:t>; mgm]</w:t>
      </w:r>
    </w:p>
    <w:p w14:paraId="63752FC1" w14:textId="77777777" w:rsidR="003E304E" w:rsidRPr="0041533F" w:rsidRDefault="003E304E" w:rsidP="003E304E">
      <w:pPr>
        <w:rPr>
          <w:u w:val="single"/>
        </w:rPr>
      </w:pPr>
      <w:r w:rsidRPr="0041533F">
        <w:rPr>
          <w:sz w:val="16"/>
        </w:rPr>
        <w:t xml:space="preserve">President Donald Trump may have given a two-week window to decide what to do about Iran, but </w:t>
      </w:r>
      <w:r w:rsidRPr="0041533F">
        <w:rPr>
          <w:u w:val="single"/>
        </w:rPr>
        <w:t xml:space="preserve">from an Iranian point of view </w:t>
      </w:r>
      <w:r w:rsidRPr="0041533F">
        <w:rPr>
          <w:b/>
          <w:bCs/>
          <w:u w:val="single"/>
        </w:rPr>
        <w:t>nothing really has changed</w:t>
      </w:r>
      <w:r w:rsidRPr="0041533F">
        <w:rPr>
          <w:u w:val="single"/>
        </w:rPr>
        <w:t xml:space="preserve">. </w:t>
      </w:r>
    </w:p>
    <w:p w14:paraId="21B5D881" w14:textId="77777777" w:rsidR="003E304E" w:rsidRPr="0041533F" w:rsidRDefault="003E304E" w:rsidP="003E304E">
      <w:pPr>
        <w:rPr>
          <w:sz w:val="16"/>
        </w:rPr>
      </w:pPr>
      <w:r w:rsidRPr="0041533F">
        <w:rPr>
          <w:u w:val="single"/>
        </w:rPr>
        <w:t xml:space="preserve">Iran has </w:t>
      </w:r>
      <w:r w:rsidRPr="0041533F">
        <w:rPr>
          <w:b/>
          <w:bCs/>
          <w:u w:val="single"/>
        </w:rPr>
        <w:t>always wanted to negotiate</w:t>
      </w:r>
      <w:r w:rsidRPr="0041533F">
        <w:rPr>
          <w:sz w:val="16"/>
        </w:rPr>
        <w:t xml:space="preserve">, and </w:t>
      </w:r>
      <w:r w:rsidRPr="0041533F">
        <w:rPr>
          <w:u w:val="single"/>
        </w:rPr>
        <w:t xml:space="preserve">was in </w:t>
      </w:r>
      <w:r w:rsidRPr="0041533F">
        <w:rPr>
          <w:b/>
          <w:bCs/>
          <w:u w:val="single"/>
        </w:rPr>
        <w:t>talks with the U.S. before</w:t>
      </w:r>
      <w:r w:rsidRPr="0041533F">
        <w:rPr>
          <w:u w:val="single"/>
        </w:rPr>
        <w:t xml:space="preserve"> the war broke out a week ago</w:t>
      </w:r>
      <w:r w:rsidRPr="0041533F">
        <w:rPr>
          <w:sz w:val="16"/>
        </w:rPr>
        <w:t xml:space="preserve">. One official told me at the time that he was cautiously </w:t>
      </w:r>
      <w:r w:rsidRPr="0041533F">
        <w:rPr>
          <w:b/>
          <w:bCs/>
          <w:u w:val="single"/>
        </w:rPr>
        <w:t>optimistic</w:t>
      </w:r>
      <w:r w:rsidRPr="0041533F">
        <w:rPr>
          <w:u w:val="single"/>
        </w:rPr>
        <w:t xml:space="preserve"> </w:t>
      </w:r>
      <w:r w:rsidRPr="0041533F">
        <w:rPr>
          <w:b/>
          <w:bCs/>
          <w:u w:val="single"/>
        </w:rPr>
        <w:t>about</w:t>
      </w:r>
      <w:r w:rsidRPr="0041533F">
        <w:rPr>
          <w:u w:val="single"/>
        </w:rPr>
        <w:t xml:space="preserve"> the </w:t>
      </w:r>
      <w:r w:rsidRPr="0041533F">
        <w:rPr>
          <w:b/>
          <w:bCs/>
          <w:u w:val="single"/>
        </w:rPr>
        <w:t>negotiations</w:t>
      </w:r>
      <w:r w:rsidRPr="0041533F">
        <w:rPr>
          <w:sz w:val="16"/>
        </w:rPr>
        <w:t xml:space="preserve"> but the Iranians were worried about the “Bibi factor,” using the common nickname for Israeli Prime Minister’s Benjamin Netanyahu.</w:t>
      </w:r>
    </w:p>
    <w:p w14:paraId="583F9B16" w14:textId="77777777" w:rsidR="003E304E" w:rsidRPr="0041533F" w:rsidRDefault="003E304E" w:rsidP="003E304E">
      <w:pPr>
        <w:rPr>
          <w:sz w:val="16"/>
        </w:rPr>
      </w:pPr>
      <w:r w:rsidRPr="0041533F">
        <w:rPr>
          <w:sz w:val="16"/>
        </w:rPr>
        <w:t xml:space="preserve">They feared that Israel would attack to try and stop the talks. </w:t>
      </w:r>
    </w:p>
    <w:p w14:paraId="1B2D8D1C" w14:textId="77777777" w:rsidR="003E304E" w:rsidRPr="0041533F" w:rsidRDefault="003E304E" w:rsidP="003E304E">
      <w:pPr>
        <w:rPr>
          <w:sz w:val="16"/>
        </w:rPr>
      </w:pPr>
      <w:r w:rsidRPr="0041533F">
        <w:rPr>
          <w:sz w:val="16"/>
        </w:rPr>
        <w:t xml:space="preserve">Just a few weeks ago, Ali Shamkhani, a senior adviser the Ayatollah Ali Khamenei, told me that </w:t>
      </w:r>
      <w:r w:rsidRPr="0041533F">
        <w:rPr>
          <w:u w:val="single"/>
        </w:rPr>
        <w:t>Iran</w:t>
      </w:r>
      <w:r w:rsidRPr="0041533F">
        <w:rPr>
          <w:sz w:val="16"/>
        </w:rPr>
        <w:t xml:space="preserve"> was </w:t>
      </w:r>
      <w:r w:rsidRPr="0041533F">
        <w:rPr>
          <w:u w:val="single"/>
        </w:rPr>
        <w:t xml:space="preserve">prepared to </w:t>
      </w:r>
      <w:r w:rsidRPr="0041533F">
        <w:rPr>
          <w:b/>
          <w:bCs/>
          <w:u w:val="single"/>
        </w:rPr>
        <w:t>give up</w:t>
      </w:r>
      <w:r w:rsidRPr="0041533F">
        <w:rPr>
          <w:u w:val="single"/>
        </w:rPr>
        <w:t xml:space="preserve"> the enriched uranium</w:t>
      </w:r>
      <w:r w:rsidRPr="0041533F">
        <w:rPr>
          <w:sz w:val="16"/>
        </w:rPr>
        <w:t xml:space="preserve">, the very same uranium the U.S. is now considering bombing. </w:t>
      </w:r>
    </w:p>
    <w:p w14:paraId="3D8B3726" w14:textId="77777777" w:rsidR="003E304E" w:rsidRPr="0041533F" w:rsidRDefault="003E304E" w:rsidP="003E304E">
      <w:pPr>
        <w:rPr>
          <w:sz w:val="16"/>
        </w:rPr>
      </w:pPr>
      <w:r w:rsidRPr="0041533F">
        <w:rPr>
          <w:sz w:val="16"/>
        </w:rPr>
        <w:t xml:space="preserve">And on Sunday, two days after Israel launched its first strikes, the </w:t>
      </w:r>
      <w:r w:rsidRPr="0041533F">
        <w:rPr>
          <w:u w:val="single"/>
        </w:rPr>
        <w:t>Iranians were planning to go into a round of talks with</w:t>
      </w:r>
      <w:r w:rsidRPr="0041533F">
        <w:rPr>
          <w:sz w:val="16"/>
        </w:rPr>
        <w:t xml:space="preserve"> Trump’s Middle East envoy Steve </w:t>
      </w:r>
      <w:r w:rsidRPr="0041533F">
        <w:rPr>
          <w:u w:val="single"/>
        </w:rPr>
        <w:t>Witkoff</w:t>
      </w:r>
      <w:r w:rsidRPr="0041533F">
        <w:rPr>
          <w:sz w:val="16"/>
        </w:rPr>
        <w:t xml:space="preserve">. They were </w:t>
      </w:r>
      <w:r w:rsidRPr="0041533F">
        <w:rPr>
          <w:u w:val="single"/>
        </w:rPr>
        <w:t xml:space="preserve">about to present a </w:t>
      </w:r>
      <w:r w:rsidRPr="0041533F">
        <w:rPr>
          <w:b/>
          <w:bCs/>
          <w:u w:val="single"/>
        </w:rPr>
        <w:t>counterproposal</w:t>
      </w:r>
      <w:r w:rsidRPr="0041533F">
        <w:rPr>
          <w:sz w:val="16"/>
        </w:rPr>
        <w:t xml:space="preserve"> that </w:t>
      </w:r>
      <w:r w:rsidRPr="0041533F">
        <w:rPr>
          <w:u w:val="single"/>
        </w:rPr>
        <w:t>would have moved towards</w:t>
      </w:r>
      <w:r w:rsidRPr="0041533F">
        <w:rPr>
          <w:sz w:val="16"/>
        </w:rPr>
        <w:t xml:space="preserve"> a deal because </w:t>
      </w:r>
      <w:r w:rsidRPr="0041533F">
        <w:rPr>
          <w:b/>
          <w:bCs/>
          <w:u w:val="single"/>
        </w:rPr>
        <w:t>they want sanctions relief</w:t>
      </w:r>
      <w:r w:rsidRPr="0041533F">
        <w:rPr>
          <w:sz w:val="16"/>
        </w:rPr>
        <w:t xml:space="preserve">. </w:t>
      </w:r>
    </w:p>
    <w:p w14:paraId="20CF8DB0" w14:textId="77777777" w:rsidR="003E304E" w:rsidRPr="00981F70" w:rsidRDefault="003E304E" w:rsidP="003E304E">
      <w:pPr>
        <w:pStyle w:val="Heading3"/>
        <w:rPr>
          <w:rFonts w:cs="Arial"/>
        </w:rPr>
      </w:pPr>
      <w:r w:rsidRPr="00981F70">
        <w:rPr>
          <w:rFonts w:cs="Arial"/>
        </w:rPr>
        <w:t>2NC—UQ—A2: Trump Diplomacy Dead</w:t>
      </w:r>
    </w:p>
    <w:p w14:paraId="557B6D75" w14:textId="77777777" w:rsidR="003E304E" w:rsidRPr="00981F70" w:rsidRDefault="003E304E" w:rsidP="003E304E">
      <w:pPr>
        <w:pStyle w:val="Heading4"/>
        <w:rPr>
          <w:rFonts w:cs="Arial"/>
        </w:rPr>
      </w:pPr>
      <w:r w:rsidRPr="00981F70">
        <w:rPr>
          <w:rFonts w:cs="Arial"/>
        </w:rPr>
        <w:t xml:space="preserve">Trump’s </w:t>
      </w:r>
      <w:r w:rsidRPr="00981F70">
        <w:rPr>
          <w:rFonts w:cs="Arial"/>
          <w:u w:val="single"/>
        </w:rPr>
        <w:t>strategic diplomacy</w:t>
      </w:r>
      <w:r w:rsidRPr="00981F70">
        <w:rPr>
          <w:rFonts w:cs="Arial"/>
        </w:rPr>
        <w:t xml:space="preserve"> is working and </w:t>
      </w:r>
      <w:r w:rsidRPr="00981F70">
        <w:rPr>
          <w:rFonts w:cs="Arial"/>
          <w:u w:val="single"/>
        </w:rPr>
        <w:t>credible</w:t>
      </w:r>
      <w:r w:rsidRPr="00981F70">
        <w:rPr>
          <w:rFonts w:cs="Arial"/>
        </w:rPr>
        <w:t>.</w:t>
      </w:r>
    </w:p>
    <w:p w14:paraId="7B22F725" w14:textId="77777777" w:rsidR="003E304E" w:rsidRPr="00981F70" w:rsidRDefault="003E304E" w:rsidP="003E304E">
      <w:r w:rsidRPr="00981F70">
        <w:rPr>
          <w:rStyle w:val="Style13ptBold"/>
        </w:rPr>
        <w:t>Mitchell ’25</w:t>
      </w:r>
      <w:r w:rsidRPr="00981F70">
        <w:t xml:space="preserve"> [A. Wess; May/June 2025. Principal and Co-Founder of the Marathon Initiative, former Assistant Secretary of State for Europe and Eurasia. “The Return of Great-Power Diplomacy.” Foreign Affairs 104 (3). https://www.foreignaffairs.com/united-states/return-great-power-diplomacy-strategy-wess-mitchell; mgm]</w:t>
      </w:r>
    </w:p>
    <w:p w14:paraId="077037E3" w14:textId="77777777" w:rsidR="003E304E" w:rsidRPr="00981F70" w:rsidRDefault="003E304E" w:rsidP="003E304E">
      <w:pPr>
        <w:rPr>
          <w:sz w:val="16"/>
        </w:rPr>
      </w:pPr>
      <w:r w:rsidRPr="00981F70">
        <w:rPr>
          <w:sz w:val="16"/>
        </w:rPr>
        <w:t xml:space="preserve">Since returning to office in January, U.S. President Donald </w:t>
      </w:r>
      <w:r w:rsidRPr="00981F70">
        <w:rPr>
          <w:u w:val="single"/>
        </w:rPr>
        <w:t>Trump</w:t>
      </w:r>
      <w:r w:rsidRPr="00981F70">
        <w:rPr>
          <w:sz w:val="16"/>
        </w:rPr>
        <w:t xml:space="preserve"> has sparked an intense debate about the role of diplomacy in American foreign policy. In less than three months, he </w:t>
      </w:r>
      <w:r w:rsidRPr="00981F70">
        <w:rPr>
          <w:u w:val="single"/>
        </w:rPr>
        <w:t xml:space="preserve">initiated </w:t>
      </w:r>
      <w:r w:rsidRPr="00981F70">
        <w:rPr>
          <w:b/>
          <w:bCs/>
          <w:u w:val="single"/>
        </w:rPr>
        <w:t>bold diplomatic overtures</w:t>
      </w:r>
      <w:r w:rsidRPr="00981F70">
        <w:rPr>
          <w:u w:val="single"/>
        </w:rPr>
        <w:t xml:space="preserve"> to all three of Washington’s main adversaries</w:t>
      </w:r>
      <w:r w:rsidRPr="00981F70">
        <w:rPr>
          <w:sz w:val="16"/>
        </w:rPr>
        <w:t xml:space="preserve">. He </w:t>
      </w:r>
      <w:r w:rsidRPr="00981F70">
        <w:rPr>
          <w:b/>
          <w:bCs/>
          <w:u w:val="single"/>
        </w:rPr>
        <w:t>opened talks</w:t>
      </w:r>
      <w:r w:rsidRPr="00981F70">
        <w:rPr>
          <w:u w:val="single"/>
        </w:rPr>
        <w:t xml:space="preserve"> with</w:t>
      </w:r>
      <w:r w:rsidRPr="00981F70">
        <w:rPr>
          <w:sz w:val="16"/>
        </w:rPr>
        <w:t xml:space="preserve"> Russian President Vladimir </w:t>
      </w:r>
      <w:r w:rsidRPr="00981F70">
        <w:rPr>
          <w:u w:val="single"/>
        </w:rPr>
        <w:t>Putin about ending the war in Ukraine</w:t>
      </w:r>
      <w:r w:rsidRPr="00981F70">
        <w:rPr>
          <w:sz w:val="16"/>
        </w:rPr>
        <w:t xml:space="preserve">, is </w:t>
      </w:r>
      <w:r w:rsidRPr="00981F70">
        <w:rPr>
          <w:b/>
          <w:bCs/>
          <w:u w:val="single"/>
        </w:rPr>
        <w:t>communicating</w:t>
      </w:r>
      <w:r w:rsidRPr="00981F70">
        <w:rPr>
          <w:u w:val="single"/>
        </w:rPr>
        <w:t xml:space="preserve"> with</w:t>
      </w:r>
      <w:r w:rsidRPr="00981F70">
        <w:rPr>
          <w:sz w:val="16"/>
        </w:rPr>
        <w:t xml:space="preserve"> Chinese leader </w:t>
      </w:r>
      <w:r w:rsidRPr="00981F70">
        <w:rPr>
          <w:u w:val="single"/>
        </w:rPr>
        <w:t>Xi</w:t>
      </w:r>
      <w:r w:rsidRPr="00981F70">
        <w:rPr>
          <w:sz w:val="16"/>
        </w:rPr>
        <w:t xml:space="preserve"> Jinping about holding a summit, and </w:t>
      </w:r>
      <w:r w:rsidRPr="00981F70">
        <w:rPr>
          <w:u w:val="single"/>
        </w:rPr>
        <w:t xml:space="preserve">sent a </w:t>
      </w:r>
      <w:r w:rsidRPr="00981F70">
        <w:rPr>
          <w:b/>
          <w:bCs/>
          <w:u w:val="single"/>
        </w:rPr>
        <w:t>letter</w:t>
      </w:r>
      <w:r w:rsidRPr="00981F70">
        <w:rPr>
          <w:u w:val="single"/>
        </w:rPr>
        <w:t xml:space="preserve"> to Iranian Supreme Leader</w:t>
      </w:r>
      <w:r w:rsidRPr="00981F70">
        <w:rPr>
          <w:sz w:val="16"/>
        </w:rPr>
        <w:t xml:space="preserve"> Ali </w:t>
      </w:r>
      <w:r w:rsidRPr="00981F70">
        <w:rPr>
          <w:u w:val="single"/>
        </w:rPr>
        <w:t>Khamenei</w:t>
      </w:r>
      <w:r w:rsidRPr="00981F70">
        <w:rPr>
          <w:sz w:val="16"/>
        </w:rPr>
        <w:t xml:space="preserve"> about bringing that country’s nuclear program to an end. In parallel, his administration has made it plain that it intends to renegotiate the balance of benefits and burdens in Washington’s alliances to ensure greater reciprocity.</w:t>
      </w:r>
    </w:p>
    <w:p w14:paraId="771CB316" w14:textId="77777777" w:rsidR="003E304E" w:rsidRPr="00981F70" w:rsidRDefault="003E304E" w:rsidP="003E304E">
      <w:pPr>
        <w:rPr>
          <w:sz w:val="16"/>
        </w:rPr>
      </w:pPr>
      <w:r w:rsidRPr="00981F70">
        <w:rPr>
          <w:sz w:val="16"/>
        </w:rPr>
        <w:t xml:space="preserve">Trump’s opening moves have drawn howls of protest and prompted accusations of appeasement. But </w:t>
      </w:r>
      <w:r w:rsidRPr="00981F70">
        <w:rPr>
          <w:u w:val="single"/>
        </w:rPr>
        <w:t xml:space="preserve">the fact is that Washington was in </w:t>
      </w:r>
      <w:r w:rsidRPr="00981F70">
        <w:rPr>
          <w:b/>
          <w:bCs/>
          <w:u w:val="single"/>
        </w:rPr>
        <w:t>dire need</w:t>
      </w:r>
      <w:r w:rsidRPr="00981F70">
        <w:rPr>
          <w:u w:val="single"/>
        </w:rPr>
        <w:t xml:space="preserve"> of a </w:t>
      </w:r>
      <w:r w:rsidRPr="00981F70">
        <w:rPr>
          <w:b/>
          <w:bCs/>
          <w:u w:val="single"/>
        </w:rPr>
        <w:t>new kind of diplomacy.</w:t>
      </w:r>
      <w:r w:rsidRPr="00981F70">
        <w:rPr>
          <w:sz w:val="16"/>
        </w:rPr>
        <w:t xml:space="preserve"> After the end of the Cold War, the United States moved away from using negotiations to promote the national interest. Convinced that history had ended and that they could remake the world in America’s image, </w:t>
      </w:r>
      <w:r w:rsidRPr="00981F70">
        <w:rPr>
          <w:u w:val="single"/>
        </w:rPr>
        <w:t xml:space="preserve">successive U.S. presidents </w:t>
      </w:r>
      <w:r w:rsidRPr="00981F70">
        <w:rPr>
          <w:b/>
          <w:bCs/>
          <w:u w:val="single"/>
        </w:rPr>
        <w:t>came to rely on military</w:t>
      </w:r>
      <w:r w:rsidRPr="00981F70">
        <w:rPr>
          <w:u w:val="single"/>
        </w:rPr>
        <w:t xml:space="preserve"> and </w:t>
      </w:r>
      <w:r w:rsidRPr="00981F70">
        <w:rPr>
          <w:b/>
          <w:bCs/>
          <w:u w:val="single"/>
        </w:rPr>
        <w:t>economic force</w:t>
      </w:r>
      <w:r w:rsidRPr="00981F70">
        <w:rPr>
          <w:u w:val="single"/>
        </w:rPr>
        <w:t xml:space="preserve"> as the primary tools of foreign policy</w:t>
      </w:r>
      <w:r w:rsidRPr="00981F70">
        <w:rPr>
          <w:sz w:val="16"/>
        </w:rPr>
        <w:t>. When they did use diplomacy, it was usually not to enhance U.S. power but to try to build a global paradise in which multilateral institutions would supplant countries and banish war entirely.</w:t>
      </w:r>
    </w:p>
    <w:p w14:paraId="230F58F7" w14:textId="77777777" w:rsidR="003E304E" w:rsidRPr="00981F70" w:rsidRDefault="003E304E" w:rsidP="003E304E">
      <w:pPr>
        <w:rPr>
          <w:sz w:val="16"/>
        </w:rPr>
      </w:pPr>
      <w:r w:rsidRPr="00981F70">
        <w:rPr>
          <w:sz w:val="16"/>
        </w:rPr>
        <w:t>For a time, the United States could get away with such negligence. In the 1990s and the early years of this century, Washington was so powerful that it could achieve its aims without old-fashioned diplomacy. But those days are gone. The United States no longer possesses a military that is capable of fighting and defeating all its foes simultaneously. It cannot drive another great power to ruin through sanctions. Instead, it lives in a world of continent-size rivals with formidable economies and militaries. Great-power war, absent for decades, is again a real possibility.</w:t>
      </w:r>
    </w:p>
    <w:p w14:paraId="1ED4CCE1" w14:textId="77777777" w:rsidR="003E304E" w:rsidRPr="00981F70" w:rsidRDefault="003E304E" w:rsidP="003E304E">
      <w:pPr>
        <w:rPr>
          <w:sz w:val="16"/>
        </w:rPr>
      </w:pPr>
      <w:r w:rsidRPr="00981F70">
        <w:rPr>
          <w:sz w:val="16"/>
        </w:rPr>
        <w:t xml:space="preserve">In this dangerous setting, </w:t>
      </w:r>
      <w:r w:rsidRPr="00981F70">
        <w:rPr>
          <w:u w:val="single"/>
        </w:rPr>
        <w:t>the United States will need to rediscover diplomacy in its classical form</w:t>
      </w:r>
      <w:r w:rsidRPr="00981F70">
        <w:rPr>
          <w:sz w:val="16"/>
        </w:rPr>
        <w:t xml:space="preserve">—not as a bag carrier for an all-powerful military or as a purveyor of global norms, but </w:t>
      </w:r>
      <w:r w:rsidRPr="00981F70">
        <w:rPr>
          <w:u w:val="single"/>
        </w:rPr>
        <w:t xml:space="preserve">as a </w:t>
      </w:r>
      <w:r w:rsidRPr="00981F70">
        <w:rPr>
          <w:b/>
          <w:bCs/>
          <w:u w:val="single"/>
        </w:rPr>
        <w:t>hard-nosed instrument</w:t>
      </w:r>
      <w:r w:rsidRPr="00981F70">
        <w:rPr>
          <w:u w:val="single"/>
        </w:rPr>
        <w:t xml:space="preserve"> of strategy</w:t>
      </w:r>
      <w:r w:rsidRPr="00981F70">
        <w:rPr>
          <w:sz w:val="16"/>
        </w:rPr>
        <w:t>. For millennia, great powers have used diplomacy in this way to forestall conflict, recruit new partners, and splinter enemy coalitions. The United States must take a similar path, using talks and deals to limit its own burdens, constrain its enemies, and recalibrate regional balances of power. And that requires engaging with rivals and reworking alliances so that Washington does not need to take the lead in confronting Beijing and Moscow simultaneously.</w:t>
      </w:r>
    </w:p>
    <w:p w14:paraId="64C4A2B6" w14:textId="77777777" w:rsidR="003E304E" w:rsidRPr="00981F70" w:rsidRDefault="003E304E" w:rsidP="003E304E">
      <w:pPr>
        <w:rPr>
          <w:u w:val="single"/>
        </w:rPr>
      </w:pPr>
      <w:r w:rsidRPr="00981F70">
        <w:rPr>
          <w:u w:val="single"/>
        </w:rPr>
        <w:t xml:space="preserve">Talking with </w:t>
      </w:r>
      <w:r w:rsidRPr="00981F70">
        <w:rPr>
          <w:b/>
          <w:bCs/>
          <w:u w:val="single"/>
        </w:rPr>
        <w:t>China</w:t>
      </w:r>
      <w:r w:rsidRPr="00981F70">
        <w:rPr>
          <w:u w:val="single"/>
        </w:rPr>
        <w:t xml:space="preserve"> and </w:t>
      </w:r>
      <w:r w:rsidRPr="00981F70">
        <w:rPr>
          <w:b/>
          <w:bCs/>
          <w:u w:val="single"/>
        </w:rPr>
        <w:t>Russia</w:t>
      </w:r>
      <w:r w:rsidRPr="00981F70">
        <w:rPr>
          <w:u w:val="single"/>
        </w:rPr>
        <w:t xml:space="preserve"> and insisting on </w:t>
      </w:r>
      <w:r w:rsidRPr="00981F70">
        <w:rPr>
          <w:b/>
          <w:bCs/>
          <w:u w:val="single"/>
        </w:rPr>
        <w:t>reciprocity</w:t>
      </w:r>
      <w:r w:rsidRPr="00981F70">
        <w:rPr>
          <w:u w:val="single"/>
        </w:rPr>
        <w:t xml:space="preserve"> from friends is therefore </w:t>
      </w:r>
      <w:r w:rsidRPr="00981F70">
        <w:rPr>
          <w:b/>
          <w:bCs/>
          <w:u w:val="single"/>
        </w:rPr>
        <w:t>necessary</w:t>
      </w:r>
      <w:r w:rsidRPr="00981F70">
        <w:rPr>
          <w:sz w:val="16"/>
        </w:rPr>
        <w:t xml:space="preserve">. If done right, it could </w:t>
      </w:r>
      <w:r w:rsidRPr="00981F70">
        <w:rPr>
          <w:u w:val="single"/>
        </w:rPr>
        <w:t xml:space="preserve">help manage the gaps between the United States’ finite means and the virtually infinite threats arrayed against it, </w:t>
      </w:r>
      <w:r w:rsidRPr="00981F70">
        <w:rPr>
          <w:sz w:val="16"/>
        </w:rPr>
        <w:t xml:space="preserve">something many other great powers have </w:t>
      </w:r>
      <w:r w:rsidRPr="00981F70">
        <w:rPr>
          <w:u w:val="single"/>
        </w:rPr>
        <w:t>use</w:t>
      </w:r>
      <w:r w:rsidRPr="00981F70">
        <w:rPr>
          <w:sz w:val="16"/>
        </w:rPr>
        <w:t>d</w:t>
      </w:r>
      <w:r w:rsidRPr="00981F70">
        <w:rPr>
          <w:u w:val="single"/>
        </w:rPr>
        <w:t xml:space="preserve"> </w:t>
      </w:r>
      <w:r w:rsidRPr="00981F70">
        <w:rPr>
          <w:b/>
          <w:bCs/>
          <w:u w:val="single"/>
        </w:rPr>
        <w:t>diplomacy to accomplish</w:t>
      </w:r>
      <w:r w:rsidRPr="00981F70">
        <w:rPr>
          <w:b/>
          <w:bCs/>
          <w:sz w:val="16"/>
        </w:rPr>
        <w:t>.</w:t>
      </w:r>
      <w:r w:rsidRPr="00981F70">
        <w:rPr>
          <w:sz w:val="16"/>
        </w:rPr>
        <w:t xml:space="preserve"> Indeed, the essence of diplomacy in strategy is to rearrange power in space and time so that countries avoid tests of strength beyond their ability. There is no magic formula for how to get this right, and there is no guarantee that Trump’s approach will succeed. But the alternative—attempting to overpower everybody—is not viable, and a good deal riskier. In other words, </w:t>
      </w:r>
      <w:r w:rsidRPr="00981F70">
        <w:rPr>
          <w:b/>
          <w:bCs/>
          <w:u w:val="single"/>
        </w:rPr>
        <w:t>strategic diplomacy</w:t>
      </w:r>
      <w:r w:rsidRPr="00981F70">
        <w:rPr>
          <w:u w:val="single"/>
        </w:rPr>
        <w:t xml:space="preserve"> is </w:t>
      </w:r>
      <w:r w:rsidRPr="00981F70">
        <w:rPr>
          <w:b/>
          <w:bCs/>
          <w:u w:val="single"/>
        </w:rPr>
        <w:t>the best shot</w:t>
      </w:r>
      <w:r w:rsidRPr="00981F70">
        <w:rPr>
          <w:u w:val="single"/>
        </w:rPr>
        <w:t xml:space="preserve"> </w:t>
      </w:r>
      <w:r w:rsidRPr="00981F70">
        <w:rPr>
          <w:b/>
          <w:bCs/>
          <w:u w:val="single"/>
        </w:rPr>
        <w:t>America</w:t>
      </w:r>
      <w:r w:rsidRPr="00981F70">
        <w:rPr>
          <w:u w:val="single"/>
        </w:rPr>
        <w:t xml:space="preserve"> has at shoring up its position for protracted competition.</w:t>
      </w:r>
    </w:p>
    <w:p w14:paraId="66A30B30" w14:textId="77777777" w:rsidR="003E304E" w:rsidRPr="00981F70" w:rsidRDefault="003E304E" w:rsidP="003E304E">
      <w:pPr>
        <w:rPr>
          <w:sz w:val="6"/>
          <w:szCs w:val="6"/>
        </w:rPr>
      </w:pPr>
      <w:r w:rsidRPr="00981F70">
        <w:rPr>
          <w:sz w:val="6"/>
          <w:szCs w:val="6"/>
        </w:rPr>
        <w:t>ANCIENT WISDOM</w:t>
      </w:r>
    </w:p>
    <w:p w14:paraId="17F11FEF" w14:textId="77777777" w:rsidR="003E304E" w:rsidRPr="00981F70" w:rsidRDefault="003E304E" w:rsidP="003E304E">
      <w:pPr>
        <w:rPr>
          <w:sz w:val="6"/>
          <w:szCs w:val="6"/>
        </w:rPr>
      </w:pPr>
      <w:r w:rsidRPr="00981F70">
        <w:rPr>
          <w:sz w:val="6"/>
          <w:szCs w:val="6"/>
        </w:rPr>
        <w:t>In the summer of 432 BC, the leaders of Sparta gathered to consider whether to go to war with Athens. For months, tensions had been building between the two city-states as the Athenians clashed with Sparta’s friends and the Spartans sat idly by. Now a group of hawks, egged on by the allies, were eager for action.</w:t>
      </w:r>
    </w:p>
    <w:p w14:paraId="1862D218" w14:textId="77777777" w:rsidR="003E304E" w:rsidRPr="00981F70" w:rsidRDefault="003E304E" w:rsidP="003E304E">
      <w:pPr>
        <w:rPr>
          <w:sz w:val="6"/>
          <w:szCs w:val="6"/>
        </w:rPr>
      </w:pPr>
      <w:r w:rsidRPr="00981F70">
        <w:rPr>
          <w:sz w:val="6"/>
          <w:szCs w:val="6"/>
        </w:rPr>
        <w:t>But Archidamus II, Sparta’s aging king, suggested something different: diplomacy. Talks, Archidamus told the assembly, could forestall conflict while Sparta worked to make new allies and strengthen its hand domestically.</w:t>
      </w:r>
    </w:p>
    <w:p w14:paraId="22229406" w14:textId="77777777" w:rsidR="003E304E" w:rsidRPr="00981F70" w:rsidRDefault="003E304E" w:rsidP="003E304E">
      <w:pPr>
        <w:rPr>
          <w:sz w:val="6"/>
          <w:szCs w:val="6"/>
        </w:rPr>
      </w:pPr>
      <w:r w:rsidRPr="00981F70">
        <w:rPr>
          <w:sz w:val="6"/>
          <w:szCs w:val="6"/>
        </w:rPr>
        <w:t>I do bid you not to take up arms at once, but to send and remonstrate with [the Athenians] in a tone not too suggestive of war, nor again too suggestive of submission, and to employ the interval in perfecting our own preparations. The means will be, first, the acquisition of allies, Hellenic or barbarian it matters not . . . [,] and secondly, the development of our home resources. If they listen to our embassy, so much the better; but if not, after the lapse of two or three years our position will have become materially strengthened. . . . Perhaps by that time the sight of our preparations, backed by language equally significant will have disposed [the Athenians] to submission, while their land is still untouched, and while their counsels may be directed to the retention of advantages as yet undestroyed.</w:t>
      </w:r>
    </w:p>
    <w:p w14:paraId="23957197" w14:textId="77777777" w:rsidR="003E304E" w:rsidRPr="00981F70" w:rsidRDefault="003E304E" w:rsidP="003E304E">
      <w:pPr>
        <w:rPr>
          <w:sz w:val="6"/>
          <w:szCs w:val="6"/>
        </w:rPr>
      </w:pPr>
      <w:r w:rsidRPr="00981F70">
        <w:rPr>
          <w:sz w:val="6"/>
          <w:szCs w:val="6"/>
        </w:rPr>
        <w:t>At first, Archidamus’s address did not sway the assembly; the Spartans voted for war. But in the weeks that followed, the city realized it was unready for battle, and the old man’s wisdom sank in. Sparta sent envoys far and wide to slow the rush to war and pull other city-states to its side. When war came a year later, Sparta was in a better position to wage it. And when Sparta triumphed two decades later, it was not because it had the better army but because it had assembled a bigger and better array of allies—including an old archenemy, Persia—than did Athens.</w:t>
      </w:r>
    </w:p>
    <w:p w14:paraId="3733654E" w14:textId="77777777" w:rsidR="003E304E" w:rsidRPr="00981F70" w:rsidRDefault="003E304E" w:rsidP="003E304E">
      <w:pPr>
        <w:rPr>
          <w:sz w:val="6"/>
          <w:szCs w:val="6"/>
        </w:rPr>
      </w:pPr>
      <w:r w:rsidRPr="00981F70">
        <w:rPr>
          <w:sz w:val="6"/>
          <w:szCs w:val="6"/>
        </w:rPr>
        <w:t>Archidamus’s suggestions have worked for countless other great powers over the centuries. Consider, first, using diplomacy to buy time and prepare for war. When new barbarian tribes appeared, the Romans, the Byzantines, and the Song dynasty all made it a practice to send envoys in an effort to buy time for replenishing armories and granaries. The Roman Emperor Domitian struck a truce with the Dacians that allowed Rome to recollect its strengths until a new emperor, Trajan, was ready for war a decade later. Venice brokered a long peace with the Ottomans after the fall of Constantinople to beef up its fleets and fortresses. And the French chief minister Cardinal Richelieu used diplomacy to stall with Spain for nearly a decade so that France could mobilize.</w:t>
      </w:r>
    </w:p>
    <w:p w14:paraId="49C224B2" w14:textId="77777777" w:rsidR="003E304E" w:rsidRPr="00981F70" w:rsidRDefault="003E304E" w:rsidP="003E304E">
      <w:pPr>
        <w:rPr>
          <w:sz w:val="6"/>
          <w:szCs w:val="6"/>
        </w:rPr>
      </w:pPr>
      <w:r w:rsidRPr="00981F70">
        <w:rPr>
          <w:sz w:val="6"/>
          <w:szCs w:val="6"/>
        </w:rPr>
        <w:t>Archidamus’s next suggestion—form alliances to constrain the enemy’s options—has been similarly enduring. The French kings allied with the heretic Lutherans and infidel Ottomans to restrict their fellow Catholic Habsburgs. The Habsburgs allied with the Bourbons to constrain the Prussians. Edwardian Britain cooperated with its colonial rivals France and Russia to join forces against imperial Germany.</w:t>
      </w:r>
    </w:p>
    <w:p w14:paraId="3806A5D1" w14:textId="77777777" w:rsidR="003E304E" w:rsidRPr="00981F70" w:rsidRDefault="003E304E" w:rsidP="003E304E">
      <w:pPr>
        <w:rPr>
          <w:sz w:val="6"/>
          <w:szCs w:val="6"/>
        </w:rPr>
      </w:pPr>
      <w:r w:rsidRPr="00981F70">
        <w:rPr>
          <w:sz w:val="6"/>
          <w:szCs w:val="6"/>
        </w:rPr>
        <w:t>In each of these cases, success meant cultivating favorable balances of power in critical regions. This is perhaps the core purpose of strategic diplomacy—and what allows countries to project power far beyond their material capabilities. The Vienna system engineered by Austrian Foreign Minister (and later Chancellor) Klemens von Metternich used the balance of power to extend his empire’s position as a great power well beyond its natural lifespan. German Chancellor Otto von Bismarck pulled off a similar feat in the late nineteenth century. By cutting deals with Austria, Russia, and the United Kingdom, he was able to isolate France and avoid a two-front war that might have strangled the German empire in its infancy.</w:t>
      </w:r>
    </w:p>
    <w:p w14:paraId="72142501" w14:textId="77777777" w:rsidR="003E304E" w:rsidRPr="00981F70" w:rsidRDefault="003E304E" w:rsidP="003E304E">
      <w:pPr>
        <w:rPr>
          <w:sz w:val="6"/>
          <w:szCs w:val="6"/>
        </w:rPr>
      </w:pPr>
      <w:r w:rsidRPr="00981F70">
        <w:rPr>
          <w:sz w:val="6"/>
          <w:szCs w:val="6"/>
        </w:rPr>
        <w:t>These leaders never tried to forge partnerships based on anything other than shared interests. They did not believe they could transform hostile countries into friendly ones through logic and reason. They certainly never believed that diplomacy could overcome irreconcilable visions of how the world should be. Their goal was to limit rivals’ options, not seek to remove the sources of conflict. Departing from that logic can lead to catastrophe, as occurred when British Prime Minister Neville Chamberlain met with German leader Adolf Hitler in 1938. Rather than use diplomacy to amplify the domestic and international constraints on Hitler, Chamberlain weakened them by giving him what he wanted in hopes that German expansionism would then cease. Doing so emboldened Berlin and paved the way for World War II.</w:t>
      </w:r>
    </w:p>
    <w:p w14:paraId="09DC8EA7" w14:textId="77777777" w:rsidR="003E304E" w:rsidRPr="00981F70" w:rsidRDefault="003E304E" w:rsidP="003E304E">
      <w:pPr>
        <w:rPr>
          <w:sz w:val="6"/>
          <w:szCs w:val="6"/>
        </w:rPr>
      </w:pPr>
      <w:r w:rsidRPr="00981F70">
        <w:rPr>
          <w:sz w:val="6"/>
          <w:szCs w:val="6"/>
        </w:rPr>
        <w:t>The United States made a similar mistake in the 1990s. Instead of trying to constrain a rising Beijing after the Soviet Union fell, Washington used commercial diplomacy to remove the barriers constraining Chinese economic expansion. U.S. officials negotiated Beijing’s accession to the World Trade Organization and opened U.S. markets to Chinese companies. Doing so, Washington thought, would transform China into a liberal democracy. But instead, Beijing exploited this opening to consolidate control, get rich, and gain the economic upper hand over other countries. Today, China’s manufacturing dominance is so profound that even the American military is dependent on many Chinese-made products. As a result, Washington’s options would be greatly constrained during a war with Beijing.</w:t>
      </w:r>
    </w:p>
    <w:p w14:paraId="6D5956BC" w14:textId="77777777" w:rsidR="003E304E" w:rsidRPr="00981F70" w:rsidRDefault="003E304E" w:rsidP="003E304E">
      <w:pPr>
        <w:rPr>
          <w:sz w:val="6"/>
          <w:szCs w:val="6"/>
        </w:rPr>
      </w:pPr>
      <w:r w:rsidRPr="00981F70">
        <w:rPr>
          <w:sz w:val="6"/>
          <w:szCs w:val="6"/>
        </w:rPr>
        <w:t>DELUSIONS OF GRANDEUR</w:t>
      </w:r>
    </w:p>
    <w:p w14:paraId="176161BC" w14:textId="77777777" w:rsidR="003E304E" w:rsidRPr="00981F70" w:rsidRDefault="003E304E" w:rsidP="003E304E">
      <w:pPr>
        <w:rPr>
          <w:sz w:val="6"/>
          <w:szCs w:val="6"/>
        </w:rPr>
      </w:pPr>
      <w:r w:rsidRPr="00981F70">
        <w:rPr>
          <w:sz w:val="6"/>
          <w:szCs w:val="6"/>
        </w:rPr>
        <w:t>The American post–Cold War approach to China came about because U.S. leaders believed they no longer needed strategic diplomacy. By the 1990s, after all, there were no more great powers with which to compete. With the Soviet Union’s collapse, the United States enjoyed a margin of superiority that would have been unimaginable to earlier great powers. Instead of trying to shape the behavior of rivals, Washington embraced the much more expansive goal of transforming them into liberal societies.</w:t>
      </w:r>
    </w:p>
    <w:p w14:paraId="0DEF314E" w14:textId="77777777" w:rsidR="003E304E" w:rsidRPr="00981F70" w:rsidRDefault="003E304E" w:rsidP="003E304E">
      <w:pPr>
        <w:rPr>
          <w:sz w:val="6"/>
          <w:szCs w:val="6"/>
        </w:rPr>
      </w:pPr>
      <w:r w:rsidRPr="00981F70">
        <w:rPr>
          <w:sz w:val="6"/>
          <w:szCs w:val="6"/>
        </w:rPr>
        <w:t>In this unusual setting, most American officials adopted one of two attitudes toward diplomacy. The first camp believed the world was moving toward a globalized utopia and saw diplomacy as a means of speeding that process by building rules and institutions above the level of the state. The second believed the United States could attain comprehensive security through military-technological means and saw diplomacy as a quixotic or pusillanimous enterprise that dishonored and weakened the country.</w:t>
      </w:r>
    </w:p>
    <w:p w14:paraId="2C43462B" w14:textId="77777777" w:rsidR="003E304E" w:rsidRPr="00981F70" w:rsidRDefault="003E304E" w:rsidP="003E304E">
      <w:pPr>
        <w:rPr>
          <w:sz w:val="6"/>
          <w:szCs w:val="6"/>
        </w:rPr>
      </w:pPr>
      <w:r w:rsidRPr="00981F70">
        <w:rPr>
          <w:sz w:val="6"/>
          <w:szCs w:val="6"/>
        </w:rPr>
        <w:t>Both these notions predate the end of the Cold War. For all his legendary realism, U.S. Secretary of State Henry Kissinger was an idealist who believed that the job of American diplomats was to eventually create a world federation. U.S. President Ronald Reagan, hardly a merchant of peace at any price, found his photograph juxtaposed next to that of Chamberlain in a full-page ad (paid for by Republican hawks) in The Washington Times after he embarked on nuclear talks with Soviet leader Mikhail Gorbachev. After the Berlin Wall came down, both notions flourished. Liberals saw the Soviet collapse as evidence that paradise was nigh, and hard-liners saw it as evidence that diplomacy was not needed. Diplomacy had been declared dead before, but never had the rigor mortis been so advanced.</w:t>
      </w:r>
    </w:p>
    <w:p w14:paraId="2BE7A861" w14:textId="77777777" w:rsidR="003E304E" w:rsidRPr="00981F70" w:rsidRDefault="003E304E" w:rsidP="003E304E">
      <w:pPr>
        <w:rPr>
          <w:sz w:val="6"/>
          <w:szCs w:val="6"/>
        </w:rPr>
      </w:pPr>
      <w:r w:rsidRPr="00981F70">
        <w:rPr>
          <w:sz w:val="6"/>
          <w:szCs w:val="6"/>
        </w:rPr>
        <w:t>But rumors of history’s demise were premature. Liberalism, it turns out, did not expunge geopolitics from the human story. China, Iran, and Russia did not transform into liberal societies. On the contrary, they all became confident, civilizational states that remain determined to dominate their regions. Today, great-power rivalry is back, and systemic war is a very real possibility.</w:t>
      </w:r>
    </w:p>
    <w:p w14:paraId="71335306" w14:textId="77777777" w:rsidR="003E304E" w:rsidRPr="00981F70" w:rsidRDefault="003E304E" w:rsidP="003E304E">
      <w:pPr>
        <w:rPr>
          <w:sz w:val="6"/>
          <w:szCs w:val="6"/>
        </w:rPr>
      </w:pPr>
      <w:r w:rsidRPr="00981F70">
        <w:rPr>
          <w:sz w:val="6"/>
          <w:szCs w:val="6"/>
        </w:rPr>
        <w:t>Neither liberals nor hawks have viable solutions to this problem. All the international institutions in the world can’t prevent a shooting war between the United States and China or Russia or both. And as the last two National Defense Strategies acknowledge, the U.S. military is not postured or equipped to fight wars against two major rivals at the same time. Washington can and should reinvest in its military. But thanks to China’s and Russia’s advances and the enormous U.S. deficit, it would require a generational effort to make the American military into one capable of matching all its enemies simultaneously.</w:t>
      </w:r>
    </w:p>
    <w:p w14:paraId="5904F973" w14:textId="77777777" w:rsidR="003E304E" w:rsidRPr="00981F70" w:rsidRDefault="003E304E" w:rsidP="003E304E">
      <w:pPr>
        <w:rPr>
          <w:sz w:val="6"/>
          <w:szCs w:val="6"/>
        </w:rPr>
      </w:pPr>
      <w:r w:rsidRPr="00981F70">
        <w:rPr>
          <w:sz w:val="6"/>
          <w:szCs w:val="6"/>
        </w:rPr>
        <w:t>To compensate, Washington will have to return to strategic diplomacy. It must, as Archidamus would say, remonstrate with its adversaries in “a tone not too suggestive of war, nor again too suggestive of submission,” and use the interval gained to get alliances and home resources into a better state for war in the hope of avoiding it. Like past great powers, Washington can start by reducing tensions with the weaker of its main rivals in order to concentrate on the stronger. That is what Kissinger and his boss, U.S. President Richard Nixon, did when they warmed ties with Beijing so the United States could better focus on Moscow in the early 1970s.</w:t>
      </w:r>
    </w:p>
    <w:p w14:paraId="2EE29CC0" w14:textId="77777777" w:rsidR="003E304E" w:rsidRPr="00981F70" w:rsidRDefault="003E304E" w:rsidP="003E304E">
      <w:pPr>
        <w:rPr>
          <w:sz w:val="6"/>
          <w:szCs w:val="6"/>
        </w:rPr>
      </w:pPr>
      <w:r w:rsidRPr="00981F70">
        <w:rPr>
          <w:sz w:val="6"/>
          <w:szCs w:val="6"/>
        </w:rPr>
        <w:t>Today, the weaker rival is Russia. This has become all too obvious as Ukraine has chewed through Moscow’s military resources. The United States should thus aim to use Russia’s depleted state to its advantage, seeking a détente with Moscow that disadvantages Beijing. The goal should be not to remove the sources of conflict with Russia but to place constraints on its ability to harm U.S. interests.</w:t>
      </w:r>
    </w:p>
    <w:p w14:paraId="46A441C6" w14:textId="77777777" w:rsidR="003E304E" w:rsidRPr="00981F70" w:rsidRDefault="003E304E" w:rsidP="003E304E">
      <w:pPr>
        <w:rPr>
          <w:sz w:val="6"/>
          <w:szCs w:val="6"/>
        </w:rPr>
      </w:pPr>
      <w:r w:rsidRPr="00981F70">
        <w:rPr>
          <w:sz w:val="6"/>
          <w:szCs w:val="6"/>
        </w:rPr>
        <w:t>This process should begin by bringing the war in Ukraine to an end in a way that is favorable to the United States. That means that when all is said and done, Kyiv must be strong enough to impede Russia’s westward advances. To achieve this end, the American officials negotiating a peace agreement should learn from the failure of the 2022 Istanbul talks between Kyiv and Moscow, which treated a political settlement as the goal and worked backward toward a cease-fire. Doing that enabled Russia to make its political demands—neutering the Ukrainian state through caps on the size of its army and changing its constitution—a precondition to peace. A better model would be 1950s Korea: to prioritize an armistice and push questions about a wider settlement into a separate process that could take years to bear fruit, if it ever does. Washington should still be willing to push the Ukrainians to cede territory when doing so is necessary. But it should make Ukrainian sovereignty a precondition for talks and use U.S. sanctions, military assistance, and seized Russian assets to bring Moscow around.</w:t>
      </w:r>
    </w:p>
    <w:p w14:paraId="267C2279" w14:textId="77777777" w:rsidR="003E304E" w:rsidRPr="00981F70" w:rsidRDefault="003E304E" w:rsidP="003E304E">
      <w:pPr>
        <w:rPr>
          <w:sz w:val="6"/>
          <w:szCs w:val="6"/>
        </w:rPr>
      </w:pPr>
      <w:r w:rsidRPr="00981F70">
        <w:rPr>
          <w:sz w:val="6"/>
          <w:szCs w:val="6"/>
        </w:rPr>
        <w:t>The United States should pursue a defense relationship with Ukraine akin to the one it maintains with Israel: not a formal alliance, but an agreement to sell, lend, or give Kyiv what it needs to defend itself. But it should not grant Ukraine NATO membership. Instead, the United States should push European states to take responsibility for Ukraine—and for the security of their continent more generally.</w:t>
      </w:r>
    </w:p>
    <w:p w14:paraId="034331C2" w14:textId="77777777" w:rsidR="003E304E" w:rsidRPr="00981F70" w:rsidRDefault="003E304E" w:rsidP="003E304E">
      <w:pPr>
        <w:rPr>
          <w:sz w:val="6"/>
          <w:szCs w:val="6"/>
        </w:rPr>
      </w:pPr>
      <w:r w:rsidRPr="00981F70">
        <w:rPr>
          <w:sz w:val="6"/>
          <w:szCs w:val="6"/>
        </w:rPr>
        <w:t>To nudge Europe along, American policymakers can again learn from the Nixon administration, which developed a doctrine whereby the United States agreed to provide nuclear protection for its treaty allies in the secondary region (then Asia, now Europe) but expected local states to provide their own conventional defense. As an economic corollary, Nixon’s treasury secretary, John Connally, pressured allies to lower restrictions on U.S. goods and increase the value of their currencies to boost American industry. Today, a Nixon-style arrangement might entail a new transatlantic grand bargain in which the United States provides extended deterrence and certain strategic systems to Europe but allies provide the bulk of the frontline fighting capabilities. In the economic domain, Washington might demand reciprocity in market access and stipulate that allies can benefit from U.S. innovation only if they nix regulatory standards that impede it. The goal should be to get allies to accept American standards, not vice versa, and to collectively train the West’s sights on Beijing.</w:t>
      </w:r>
    </w:p>
    <w:p w14:paraId="43D8A2FD" w14:textId="77777777" w:rsidR="003E304E" w:rsidRPr="00981F70" w:rsidRDefault="003E304E" w:rsidP="003E304E">
      <w:pPr>
        <w:rPr>
          <w:sz w:val="16"/>
        </w:rPr>
      </w:pPr>
      <w:r w:rsidRPr="00981F70">
        <w:rPr>
          <w:sz w:val="16"/>
        </w:rPr>
        <w:t xml:space="preserve">So far, </w:t>
      </w:r>
      <w:r w:rsidRPr="00981F70">
        <w:rPr>
          <w:u w:val="single"/>
        </w:rPr>
        <w:t xml:space="preserve">the </w:t>
      </w:r>
      <w:r w:rsidRPr="00981F70">
        <w:rPr>
          <w:b/>
          <w:bCs/>
          <w:u w:val="single"/>
        </w:rPr>
        <w:t>Trump administration seems to be moving in this direction.</w:t>
      </w:r>
      <w:r w:rsidRPr="00981F70">
        <w:rPr>
          <w:sz w:val="16"/>
        </w:rPr>
        <w:t xml:space="preserve"> </w:t>
      </w:r>
      <w:r w:rsidRPr="00981F70">
        <w:rPr>
          <w:u w:val="single"/>
        </w:rPr>
        <w:t xml:space="preserve">It </w:t>
      </w:r>
      <w:r w:rsidRPr="00981F70">
        <w:rPr>
          <w:b/>
          <w:bCs/>
          <w:u w:val="single"/>
        </w:rPr>
        <w:t>persuaded</w:t>
      </w:r>
      <w:r w:rsidRPr="00981F70">
        <w:rPr>
          <w:u w:val="single"/>
        </w:rPr>
        <w:t xml:space="preserve"> both </w:t>
      </w:r>
      <w:r w:rsidRPr="00981F70">
        <w:rPr>
          <w:b/>
          <w:bCs/>
          <w:u w:val="single"/>
        </w:rPr>
        <w:t>Russia</w:t>
      </w:r>
      <w:r w:rsidRPr="00981F70">
        <w:rPr>
          <w:u w:val="single"/>
        </w:rPr>
        <w:t xml:space="preserve"> and </w:t>
      </w:r>
      <w:r w:rsidRPr="00981F70">
        <w:rPr>
          <w:b/>
          <w:bCs/>
          <w:u w:val="single"/>
        </w:rPr>
        <w:t>Ukraine</w:t>
      </w:r>
      <w:r w:rsidRPr="00981F70">
        <w:rPr>
          <w:u w:val="single"/>
        </w:rPr>
        <w:t xml:space="preserve"> to </w:t>
      </w:r>
      <w:r w:rsidRPr="00981F70">
        <w:rPr>
          <w:b/>
          <w:bCs/>
          <w:u w:val="single"/>
        </w:rPr>
        <w:t>pause attacks</w:t>
      </w:r>
      <w:r w:rsidRPr="00981F70">
        <w:rPr>
          <w:u w:val="single"/>
        </w:rPr>
        <w:t xml:space="preserve"> on each other’s </w:t>
      </w:r>
      <w:r w:rsidRPr="00981F70">
        <w:rPr>
          <w:b/>
          <w:bCs/>
          <w:u w:val="single"/>
        </w:rPr>
        <w:t>energy infrastructure</w:t>
      </w:r>
      <w:r w:rsidRPr="00981F70">
        <w:rPr>
          <w:u w:val="single"/>
        </w:rPr>
        <w:t>.</w:t>
      </w:r>
      <w:r w:rsidRPr="00981F70">
        <w:rPr>
          <w:sz w:val="16"/>
        </w:rPr>
        <w:t xml:space="preserve"> It </w:t>
      </w:r>
      <w:r w:rsidRPr="00981F70">
        <w:rPr>
          <w:b/>
          <w:bCs/>
          <w:u w:val="single"/>
        </w:rPr>
        <w:t>upped its leverage</w:t>
      </w:r>
      <w:r w:rsidRPr="00981F70">
        <w:rPr>
          <w:u w:val="single"/>
        </w:rPr>
        <w:t xml:space="preserve">, including by convincing </w:t>
      </w:r>
      <w:r w:rsidRPr="00981F70">
        <w:rPr>
          <w:b/>
          <w:bCs/>
          <w:u w:val="single"/>
        </w:rPr>
        <w:t>Saudi Arabia</w:t>
      </w:r>
      <w:r w:rsidRPr="00981F70">
        <w:rPr>
          <w:u w:val="single"/>
        </w:rPr>
        <w:t xml:space="preserve"> to </w:t>
      </w:r>
      <w:r w:rsidRPr="00981F70">
        <w:rPr>
          <w:b/>
          <w:bCs/>
          <w:u w:val="single"/>
        </w:rPr>
        <w:t>increase oil production</w:t>
      </w:r>
      <w:r w:rsidRPr="00981F70">
        <w:rPr>
          <w:u w:val="single"/>
        </w:rPr>
        <w:t xml:space="preserve"> and by ending Biden’s exemption of energy-related banking transactions from sanctions</w:t>
      </w:r>
      <w:r w:rsidRPr="00981F70">
        <w:rPr>
          <w:sz w:val="16"/>
        </w:rPr>
        <w:t xml:space="preserve">. It </w:t>
      </w:r>
      <w:r w:rsidRPr="00981F70">
        <w:rPr>
          <w:b/>
          <w:bCs/>
          <w:u w:val="single"/>
        </w:rPr>
        <w:t>signed a mineral deal</w:t>
      </w:r>
      <w:r w:rsidRPr="00981F70">
        <w:rPr>
          <w:u w:val="single"/>
        </w:rPr>
        <w:t xml:space="preserve"> with </w:t>
      </w:r>
      <w:r w:rsidRPr="00981F70">
        <w:rPr>
          <w:b/>
          <w:bCs/>
          <w:u w:val="single"/>
        </w:rPr>
        <w:t>Ukraine</w:t>
      </w:r>
      <w:r w:rsidRPr="00981F70">
        <w:rPr>
          <w:u w:val="single"/>
        </w:rPr>
        <w:t xml:space="preserve"> that increases the connection</w:t>
      </w:r>
      <w:r w:rsidRPr="00981F70">
        <w:rPr>
          <w:sz w:val="16"/>
        </w:rPr>
        <w:t xml:space="preserve"> between the two countries without making Washington responsible for Kyiv’s defense. And its </w:t>
      </w:r>
      <w:r w:rsidRPr="00981F70">
        <w:rPr>
          <w:b/>
          <w:bCs/>
          <w:u w:val="single"/>
        </w:rPr>
        <w:t>sterner tone toward Europe</w:t>
      </w:r>
      <w:r w:rsidRPr="00981F70">
        <w:rPr>
          <w:u w:val="single"/>
        </w:rPr>
        <w:t xml:space="preserve"> has prompted the continent’s largest </w:t>
      </w:r>
      <w:r w:rsidRPr="00981F70">
        <w:rPr>
          <w:b/>
          <w:bCs/>
          <w:u w:val="single"/>
        </w:rPr>
        <w:t>increase in defense spending</w:t>
      </w:r>
      <w:r w:rsidRPr="00981F70">
        <w:rPr>
          <w:u w:val="single"/>
        </w:rPr>
        <w:t xml:space="preserve"> in generations: nearly $1 trillion</w:t>
      </w:r>
      <w:r w:rsidRPr="00981F70">
        <w:rPr>
          <w:sz w:val="16"/>
        </w:rPr>
        <w:t xml:space="preserve">. Trump’s opening tariffs have roiled the Europeans but </w:t>
      </w:r>
      <w:r w:rsidRPr="00981F70">
        <w:rPr>
          <w:u w:val="single"/>
        </w:rPr>
        <w:t>could</w:t>
      </w:r>
      <w:r w:rsidRPr="00981F70">
        <w:rPr>
          <w:sz w:val="16"/>
        </w:rPr>
        <w:t xml:space="preserve"> also </w:t>
      </w:r>
      <w:r w:rsidRPr="00981F70">
        <w:rPr>
          <w:b/>
          <w:bCs/>
          <w:u w:val="single"/>
        </w:rPr>
        <w:t>restart talks</w:t>
      </w:r>
      <w:r w:rsidRPr="00981F70">
        <w:rPr>
          <w:u w:val="single"/>
        </w:rPr>
        <w:t xml:space="preserve"> about a new </w:t>
      </w:r>
      <w:r w:rsidRPr="00981F70">
        <w:rPr>
          <w:b/>
          <w:bCs/>
          <w:u w:val="single"/>
        </w:rPr>
        <w:t>transatlantic grand bargain</w:t>
      </w:r>
      <w:r w:rsidRPr="00981F70">
        <w:rPr>
          <w:u w:val="single"/>
        </w:rPr>
        <w:t xml:space="preserve"> in trade for the </w:t>
      </w:r>
      <w:r w:rsidRPr="00981F70">
        <w:rPr>
          <w:b/>
          <w:bCs/>
          <w:u w:val="single"/>
        </w:rPr>
        <w:t>first time in a decade</w:t>
      </w:r>
      <w:r w:rsidRPr="00981F70">
        <w:rPr>
          <w:u w:val="single"/>
        </w:rPr>
        <w:t>.</w:t>
      </w:r>
      <w:r w:rsidRPr="00981F70">
        <w:rPr>
          <w:sz w:val="16"/>
        </w:rPr>
        <w:t xml:space="preserve"> All this may well </w:t>
      </w:r>
      <w:r w:rsidRPr="00981F70">
        <w:rPr>
          <w:b/>
          <w:bCs/>
          <w:u w:val="single"/>
        </w:rPr>
        <w:t>lead to better</w:t>
      </w:r>
      <w:r w:rsidRPr="00981F70">
        <w:rPr>
          <w:u w:val="single"/>
        </w:rPr>
        <w:t xml:space="preserve"> </w:t>
      </w:r>
      <w:r w:rsidRPr="00981F70">
        <w:rPr>
          <w:b/>
          <w:bCs/>
          <w:u w:val="single"/>
        </w:rPr>
        <w:t>outcomes</w:t>
      </w:r>
      <w:r w:rsidRPr="00981F70">
        <w:rPr>
          <w:u w:val="single"/>
        </w:rPr>
        <w:t xml:space="preserve"> for the United States</w:t>
      </w:r>
      <w:r w:rsidRPr="00981F70">
        <w:rPr>
          <w:sz w:val="16"/>
        </w:rPr>
        <w:t>, provided that Washington keeps its eyes on the prize—which is not disruption itself, but disruption in service of strategic renovation.</w:t>
      </w:r>
    </w:p>
    <w:p w14:paraId="68F190A3" w14:textId="77777777" w:rsidR="003E304E" w:rsidRPr="00981F70" w:rsidRDefault="003E304E" w:rsidP="003E304E">
      <w:pPr>
        <w:pStyle w:val="Heading4"/>
        <w:rPr>
          <w:rFonts w:cs="Arial"/>
        </w:rPr>
      </w:pPr>
      <w:r w:rsidRPr="00981F70">
        <w:rPr>
          <w:rFonts w:cs="Arial"/>
        </w:rPr>
        <w:t xml:space="preserve">Trump’s </w:t>
      </w:r>
      <w:r w:rsidRPr="00981F70">
        <w:rPr>
          <w:rFonts w:cs="Arial"/>
          <w:u w:val="single"/>
        </w:rPr>
        <w:t>increasing</w:t>
      </w:r>
      <w:r w:rsidRPr="00981F70">
        <w:rPr>
          <w:rFonts w:cs="Arial"/>
        </w:rPr>
        <w:t xml:space="preserve"> U.S. diplomacy—his Europe ploys are </w:t>
      </w:r>
      <w:r w:rsidRPr="00981F70">
        <w:rPr>
          <w:rFonts w:cs="Arial"/>
          <w:u w:val="single"/>
        </w:rPr>
        <w:t>working</w:t>
      </w:r>
      <w:r w:rsidRPr="00981F70">
        <w:rPr>
          <w:rFonts w:cs="Arial"/>
        </w:rPr>
        <w:t>.</w:t>
      </w:r>
    </w:p>
    <w:p w14:paraId="1646AE0F" w14:textId="77777777" w:rsidR="003E304E" w:rsidRPr="00981F70" w:rsidRDefault="003E304E" w:rsidP="003E304E">
      <w:r w:rsidRPr="00981F70">
        <w:rPr>
          <w:rStyle w:val="Style13ptBold"/>
        </w:rPr>
        <w:t>Bhadrakumar ’6/17</w:t>
      </w:r>
      <w:r w:rsidRPr="00981F70">
        <w:t xml:space="preserve"> [M.K.; June 17, 2025. Was a career diplomat for 30 years in the Indian Foreign Service with multi-year assignments in the former Soviet Union, Pakistan, Iran, Afghanistan and Turkey, writes extensively on geopolitics, syndicated columnist worldwide. “Trump as Peacemaker President Is Going Strong.” Deccan Herald. https://www.deccanherald.com/opinion/trump-as-peacemaker-president-is-going-strong-3591131; mgm]</w:t>
      </w:r>
    </w:p>
    <w:p w14:paraId="30903E0E" w14:textId="77777777" w:rsidR="003E304E" w:rsidRPr="00981F70" w:rsidRDefault="003E304E" w:rsidP="003E304E">
      <w:pPr>
        <w:rPr>
          <w:sz w:val="16"/>
        </w:rPr>
      </w:pPr>
      <w:r w:rsidRPr="00981F70">
        <w:rPr>
          <w:sz w:val="16"/>
        </w:rPr>
        <w:t xml:space="preserve">Suffice to say, </w:t>
      </w:r>
      <w:r w:rsidRPr="00981F70">
        <w:rPr>
          <w:u w:val="single"/>
        </w:rPr>
        <w:t>Trump</w:t>
      </w:r>
      <w:r w:rsidRPr="00981F70">
        <w:rPr>
          <w:sz w:val="16"/>
        </w:rPr>
        <w:t xml:space="preserve"> and Putin are aware of the crucial importance of making hay while the sun shines. They are </w:t>
      </w:r>
      <w:r w:rsidRPr="00981F70">
        <w:rPr>
          <w:b/>
          <w:bCs/>
          <w:u w:val="single"/>
        </w:rPr>
        <w:t>moving with incredible</w:t>
      </w:r>
      <w:r w:rsidRPr="00981F70">
        <w:rPr>
          <w:u w:val="single"/>
        </w:rPr>
        <w:t xml:space="preserve"> speed to </w:t>
      </w:r>
      <w:r w:rsidRPr="00981F70">
        <w:rPr>
          <w:b/>
          <w:bCs/>
          <w:u w:val="single"/>
        </w:rPr>
        <w:t>build</w:t>
      </w:r>
      <w:r w:rsidRPr="00981F70">
        <w:rPr>
          <w:sz w:val="16"/>
        </w:rPr>
        <w:t xml:space="preserve"> a </w:t>
      </w:r>
      <w:r w:rsidRPr="00981F70">
        <w:rPr>
          <w:b/>
          <w:bCs/>
          <w:u w:val="single"/>
        </w:rPr>
        <w:t>partnership</w:t>
      </w:r>
      <w:r w:rsidRPr="00981F70">
        <w:rPr>
          <w:sz w:val="16"/>
        </w:rPr>
        <w:t xml:space="preserve">. It is a </w:t>
      </w:r>
      <w:r w:rsidRPr="00981F70">
        <w:rPr>
          <w:b/>
          <w:bCs/>
          <w:u w:val="single"/>
        </w:rPr>
        <w:t>breathtaking</w:t>
      </w:r>
      <w:r w:rsidRPr="00981F70">
        <w:rPr>
          <w:sz w:val="16"/>
        </w:rPr>
        <w:t xml:space="preserve"> feat that the moribund </w:t>
      </w:r>
      <w:r w:rsidRPr="00981F70">
        <w:rPr>
          <w:b/>
          <w:bCs/>
          <w:u w:val="single"/>
        </w:rPr>
        <w:t>diplomatic ties</w:t>
      </w:r>
      <w:r w:rsidRPr="00981F70">
        <w:rPr>
          <w:sz w:val="16"/>
        </w:rPr>
        <w:t xml:space="preserve"> are just about reviving but the two presidents are simultaneously laying the bricks of constructive engagement. They are already </w:t>
      </w:r>
      <w:r w:rsidRPr="00981F70">
        <w:rPr>
          <w:b/>
          <w:bCs/>
          <w:u w:val="single"/>
        </w:rPr>
        <w:t>designing an architecture of co-operation</w:t>
      </w:r>
      <w:r w:rsidRPr="00981F70">
        <w:rPr>
          <w:sz w:val="16"/>
        </w:rPr>
        <w:t xml:space="preserve"> despite the pervasive scepticism domestically and among allies and onlookers such as Britain or India, whose elites are visibly struggling to catch up with Trump’s new thinking. Many derisively dismiss him as a historical aberration. Time will tell.</w:t>
      </w:r>
    </w:p>
    <w:p w14:paraId="28A9794D" w14:textId="77777777" w:rsidR="003E304E" w:rsidRPr="00981F70" w:rsidRDefault="003E304E" w:rsidP="003E304E">
      <w:pPr>
        <w:rPr>
          <w:sz w:val="14"/>
        </w:rPr>
      </w:pPr>
      <w:r w:rsidRPr="00981F70">
        <w:rPr>
          <w:sz w:val="14"/>
        </w:rPr>
        <w:t>Trump and Putin are gingerly dancing around a ‘chicken-and-egg’ situation in their sequencing where constructive engagement leading to co-operation could help stabilise the foundations of US-Russia relationship, while without functioning embassies, co-operation cannot take off. The Ukraine war and the Iran nuclear issue are at the epicentre of this paradigm. At the very first occasion Trump dialled Putin on February 12, Trump brought up Ukraine and Iran (and Middle East settlement) as issues of highest priority, hinting at a correlation possible between the two in conflict resolution, and signalling his desire to work together. Putin’s intuitive cognition instinctively seized upon it.</w:t>
      </w:r>
    </w:p>
    <w:p w14:paraId="089F4D20" w14:textId="77777777" w:rsidR="003E304E" w:rsidRPr="00981F70" w:rsidRDefault="003E304E" w:rsidP="003E304E">
      <w:pPr>
        <w:rPr>
          <w:sz w:val="14"/>
        </w:rPr>
      </w:pPr>
      <w:r w:rsidRPr="00981F70">
        <w:rPr>
          <w:sz w:val="14"/>
        </w:rPr>
        <w:t>Trump’s peacemaking efforts to end the Ukraine war are still a work in progress. The glass is half full, half empty. He is taking timeout while the military track creates new facts on the ground to give impetus to diplomacy, as in all major wars. By winter, he will probably return to pick up the threads. Meanwhile, the US has de facto pulled out of the proxy war unnoticed.</w:t>
      </w:r>
    </w:p>
    <w:p w14:paraId="625E8968" w14:textId="77777777" w:rsidR="003E304E" w:rsidRPr="00981F70" w:rsidRDefault="003E304E" w:rsidP="003E304E">
      <w:pPr>
        <w:rPr>
          <w:sz w:val="16"/>
        </w:rPr>
      </w:pPr>
      <w:r w:rsidRPr="00981F70">
        <w:rPr>
          <w:u w:val="single"/>
        </w:rPr>
        <w:t>Trump</w:t>
      </w:r>
      <w:r w:rsidRPr="00981F70">
        <w:rPr>
          <w:sz w:val="16"/>
        </w:rPr>
        <w:t xml:space="preserve"> is leaving it to the warmongers </w:t>
      </w:r>
      <w:r w:rsidRPr="00981F70">
        <w:rPr>
          <w:b/>
          <w:bCs/>
          <w:u w:val="single"/>
        </w:rPr>
        <w:t>in Europe</w:t>
      </w:r>
      <w:r w:rsidRPr="00981F70">
        <w:rPr>
          <w:sz w:val="16"/>
        </w:rPr>
        <w:t xml:space="preserve"> to continue to fight if they so wish. </w:t>
      </w:r>
      <w:r w:rsidRPr="00981F70">
        <w:rPr>
          <w:u w:val="single"/>
        </w:rPr>
        <w:t xml:space="preserve">The </w:t>
      </w:r>
      <w:r w:rsidRPr="00981F70">
        <w:rPr>
          <w:b/>
          <w:bCs/>
          <w:u w:val="single"/>
        </w:rPr>
        <w:t>ploy is working</w:t>
      </w:r>
      <w:r w:rsidRPr="00981F70">
        <w:rPr>
          <w:sz w:val="16"/>
        </w:rPr>
        <w:t xml:space="preserve">. The Europeans have abandoned their ‘coalition of the willing’ as without US leadership, the proxy war against Russia is doomed. NATO too has begun calibrating its compass. The upcoming summit at the Hague will prioritise Europe’s militarisation over the fate of the proxy war. </w:t>
      </w:r>
      <w:r w:rsidRPr="00981F70">
        <w:rPr>
          <w:u w:val="single"/>
        </w:rPr>
        <w:t>It is a remarkable turnaround.</w:t>
      </w:r>
    </w:p>
    <w:p w14:paraId="5FCA513E" w14:textId="77777777" w:rsidR="003E304E" w:rsidRPr="00981F70" w:rsidRDefault="003E304E" w:rsidP="003E304E">
      <w:pPr>
        <w:rPr>
          <w:sz w:val="16"/>
        </w:rPr>
      </w:pPr>
      <w:r w:rsidRPr="00981F70">
        <w:rPr>
          <w:sz w:val="16"/>
        </w:rPr>
        <w:t xml:space="preserve">Equally, </w:t>
      </w:r>
      <w:r w:rsidRPr="00981F70">
        <w:rPr>
          <w:u w:val="single"/>
        </w:rPr>
        <w:t xml:space="preserve">Trump sees the </w:t>
      </w:r>
      <w:r w:rsidRPr="00981F70">
        <w:rPr>
          <w:b/>
          <w:bCs/>
          <w:u w:val="single"/>
        </w:rPr>
        <w:t>Iran nuclear</w:t>
      </w:r>
      <w:r w:rsidRPr="00981F70">
        <w:rPr>
          <w:u w:val="single"/>
        </w:rPr>
        <w:t xml:space="preserve"> issue as a </w:t>
      </w:r>
      <w:r w:rsidRPr="00981F70">
        <w:rPr>
          <w:b/>
          <w:bCs/>
          <w:u w:val="single"/>
        </w:rPr>
        <w:t>low-hanging</w:t>
      </w:r>
      <w:r w:rsidRPr="00981F70">
        <w:rPr>
          <w:u w:val="single"/>
        </w:rPr>
        <w:t xml:space="preserve"> fruit</w:t>
      </w:r>
      <w:r w:rsidRPr="00981F70">
        <w:rPr>
          <w:sz w:val="16"/>
        </w:rPr>
        <w:t xml:space="preserve">. </w:t>
      </w:r>
      <w:r w:rsidRPr="00981F70">
        <w:rPr>
          <w:u w:val="single"/>
        </w:rPr>
        <w:t>Iran is keen on a fair deal and a productive relationship with the US</w:t>
      </w:r>
      <w:r w:rsidRPr="00981F70">
        <w:rPr>
          <w:sz w:val="16"/>
        </w:rPr>
        <w:t xml:space="preserve"> in sync with the emergent regional consensus on reconciliation and development. </w:t>
      </w:r>
      <w:r w:rsidRPr="00981F70">
        <w:rPr>
          <w:u w:val="single"/>
        </w:rPr>
        <w:t xml:space="preserve">Trump senses it and hopes that a deal can be </w:t>
      </w:r>
      <w:r w:rsidRPr="00981F70">
        <w:rPr>
          <w:b/>
          <w:bCs/>
          <w:u w:val="single"/>
        </w:rPr>
        <w:t>wrapped</w:t>
      </w:r>
      <w:r w:rsidRPr="00981F70">
        <w:rPr>
          <w:u w:val="single"/>
        </w:rPr>
        <w:t xml:space="preserve"> up</w:t>
      </w:r>
      <w:r w:rsidRPr="00981F70">
        <w:rPr>
          <w:sz w:val="16"/>
        </w:rPr>
        <w:t xml:space="preserve"> before the JCPOA’s expiry in October. During their earlier phone conversation on June 4, Trump upfront </w:t>
      </w:r>
      <w:r w:rsidRPr="00981F70">
        <w:rPr>
          <w:u w:val="single"/>
        </w:rPr>
        <w:t>sought Putin’s help to connect the dots in the negotiations</w:t>
      </w:r>
      <w:r w:rsidRPr="00981F70">
        <w:rPr>
          <w:sz w:val="16"/>
        </w:rPr>
        <w:t>. Putin not only agreed but forthwith acted on it by preparing to visit Tehran shortly.</w:t>
      </w:r>
    </w:p>
    <w:p w14:paraId="6F9B9807" w14:textId="77777777" w:rsidR="003E304E" w:rsidRPr="00981F70" w:rsidRDefault="003E304E" w:rsidP="003E304E">
      <w:pPr>
        <w:rPr>
          <w:sz w:val="16"/>
        </w:rPr>
      </w:pPr>
      <w:r w:rsidRPr="00981F70">
        <w:rPr>
          <w:sz w:val="16"/>
        </w:rPr>
        <w:t>Enter Israel. Any US-Iran normalisation will impact Israeli interests. Israel has taken note that Trump has cleared the deck in the White House national security team to launch a New West Asia with an economic blueprint as the underpinning that his old billionaire friend Steve Witkoff, special envoy to Russia and Iran, is assiduously working on. The prospect of a US-Iran-Russia triangle is worrisome for Israel if it is excluded from the great churning in West Asian alignments.</w:t>
      </w:r>
    </w:p>
    <w:p w14:paraId="3F2442F3" w14:textId="77777777" w:rsidR="003E304E" w:rsidRPr="00981F70" w:rsidRDefault="003E304E" w:rsidP="003E304E">
      <w:pPr>
        <w:rPr>
          <w:u w:val="single"/>
        </w:rPr>
      </w:pPr>
      <w:r w:rsidRPr="00981F70">
        <w:rPr>
          <w:sz w:val="16"/>
        </w:rPr>
        <w:t xml:space="preserve">The emerging multipolarity in West Asia’s regional politics poses uncertainties too. Israel feels uneasy that a nuclear deal would result in the lifting of US sanctions and might usher in a productive relationship with Iran, which would radically change the regional chessboard. Israel would have preferred to weaken Iran first and force it to agree to a deal on terms acceptable to Israel. But </w:t>
      </w:r>
      <w:r w:rsidRPr="00981F70">
        <w:rPr>
          <w:u w:val="single"/>
        </w:rPr>
        <w:t xml:space="preserve">Trump opted for the </w:t>
      </w:r>
      <w:r w:rsidRPr="00981F70">
        <w:rPr>
          <w:b/>
          <w:bCs/>
          <w:u w:val="single"/>
        </w:rPr>
        <w:t>ploughshare</w:t>
      </w:r>
      <w:r w:rsidRPr="00981F70">
        <w:rPr>
          <w:u w:val="single"/>
        </w:rPr>
        <w:t xml:space="preserve"> with so many loose ends still lying around affecting Israel’s security.</w:t>
      </w:r>
    </w:p>
    <w:p w14:paraId="6D29283C" w14:textId="77777777" w:rsidR="003E304E" w:rsidRPr="00981F70" w:rsidRDefault="003E304E" w:rsidP="003E304E">
      <w:pPr>
        <w:rPr>
          <w:sz w:val="16"/>
        </w:rPr>
      </w:pPr>
      <w:r w:rsidRPr="00981F70">
        <w:rPr>
          <w:u w:val="single"/>
        </w:rPr>
        <w:t xml:space="preserve">Trump, the </w:t>
      </w:r>
      <w:r w:rsidRPr="00981F70">
        <w:rPr>
          <w:b/>
          <w:bCs/>
          <w:u w:val="single"/>
        </w:rPr>
        <w:t>peacemaking president</w:t>
      </w:r>
      <w:r w:rsidRPr="00981F70">
        <w:rPr>
          <w:u w:val="single"/>
        </w:rPr>
        <w:t xml:space="preserve">, is </w:t>
      </w:r>
      <w:r w:rsidRPr="00981F70">
        <w:rPr>
          <w:b/>
          <w:bCs/>
          <w:u w:val="single"/>
        </w:rPr>
        <w:t>sailing</w:t>
      </w:r>
      <w:r w:rsidRPr="00981F70">
        <w:rPr>
          <w:u w:val="single"/>
        </w:rPr>
        <w:t xml:space="preserve"> in many boats</w:t>
      </w:r>
      <w:r w:rsidRPr="00981F70">
        <w:rPr>
          <w:sz w:val="16"/>
        </w:rPr>
        <w:t xml:space="preserve"> — he initially disfavoured Israel’s war on Iran but wouldn’t oppose it, either, and lately began complimenting Israeli operations and hinted at cashing in on the conflict situation; he gives Israel whatever it wants to fight and even commends its performance in the brewing war with Iran but he won’t risk American lives; he pivots on the Russia-Iran axis but also touches base with Netanyahu; he keeps an eye on the powerful Israel lobby but would neither annoy nor openly fraternise with it.</w:t>
      </w:r>
    </w:p>
    <w:p w14:paraId="5EF97C55" w14:textId="77777777" w:rsidR="003E304E" w:rsidRPr="00981F70" w:rsidRDefault="003E304E" w:rsidP="003E304E">
      <w:pPr>
        <w:rPr>
          <w:sz w:val="16"/>
        </w:rPr>
      </w:pPr>
      <w:r w:rsidRPr="00981F70">
        <w:rPr>
          <w:sz w:val="16"/>
        </w:rPr>
        <w:t xml:space="preserve">After the conversation with Putin on Saturday, Trump has kept voicing optimism that peace between Israel and Iran, and a nuclear deal with Iran are still possible. Indeed, </w:t>
      </w:r>
      <w:r w:rsidRPr="00981F70">
        <w:rPr>
          <w:u w:val="single"/>
        </w:rPr>
        <w:t xml:space="preserve">can he pull it off? If </w:t>
      </w:r>
      <w:r w:rsidRPr="00981F70">
        <w:rPr>
          <w:b/>
          <w:bCs/>
          <w:u w:val="single"/>
        </w:rPr>
        <w:t>anyone ever</w:t>
      </w:r>
      <w:r w:rsidRPr="00981F70">
        <w:rPr>
          <w:u w:val="single"/>
        </w:rPr>
        <w:t xml:space="preserve"> can, it can only be </w:t>
      </w:r>
      <w:r w:rsidRPr="00981F70">
        <w:rPr>
          <w:b/>
          <w:bCs/>
          <w:u w:val="single"/>
        </w:rPr>
        <w:t>Trump</w:t>
      </w:r>
      <w:r w:rsidRPr="00981F70">
        <w:rPr>
          <w:sz w:val="16"/>
        </w:rPr>
        <w:t xml:space="preserve"> who once went broke in the mid-1990s with a $900 million debt in personal liabilities — his hotels and casino businesses declared bankruptcy six times between 1991 and 2009 — but only to bounce back spectacularly in 2016 as the superpower’s billionaire-president. Trump reminds us of a beautiful line in the Scott Fitzgerald novel The Great Gatsby, ‘Reserving judgments is a matter of infinite hope.’</w:t>
      </w:r>
    </w:p>
    <w:p w14:paraId="2423B05B" w14:textId="77777777" w:rsidR="003E304E" w:rsidRPr="00981F70" w:rsidRDefault="003E304E" w:rsidP="003E304E">
      <w:pPr>
        <w:rPr>
          <w:sz w:val="16"/>
        </w:rPr>
      </w:pPr>
    </w:p>
    <w:p w14:paraId="083166FB" w14:textId="77777777" w:rsidR="003E304E" w:rsidRPr="00981F70" w:rsidRDefault="003E304E" w:rsidP="003E304E">
      <w:pPr>
        <w:rPr>
          <w:sz w:val="16"/>
        </w:rPr>
      </w:pPr>
    </w:p>
    <w:p w14:paraId="6A486F71" w14:textId="77777777" w:rsidR="003E304E" w:rsidRPr="00981F70" w:rsidRDefault="003E304E" w:rsidP="003E304E"/>
    <w:p w14:paraId="77E82E18" w14:textId="77777777" w:rsidR="003E304E" w:rsidRPr="00981F70" w:rsidRDefault="003E304E" w:rsidP="003E304E"/>
    <w:p w14:paraId="213D4C13" w14:textId="77777777" w:rsidR="003E304E" w:rsidRPr="00981F70" w:rsidRDefault="003E304E" w:rsidP="003E304E">
      <w:pPr>
        <w:pStyle w:val="Heading2"/>
        <w:rPr>
          <w:rFonts w:cs="Arial"/>
        </w:rPr>
      </w:pPr>
      <w:r w:rsidRPr="00981F70">
        <w:rPr>
          <w:rFonts w:cs="Arial"/>
        </w:rPr>
        <w:t>Link: Israel-Iran</w:t>
      </w:r>
    </w:p>
    <w:p w14:paraId="479C4A65" w14:textId="77777777" w:rsidR="003E304E" w:rsidRPr="00981F70" w:rsidRDefault="003E304E" w:rsidP="003E304E">
      <w:pPr>
        <w:pStyle w:val="Heading3"/>
        <w:rPr>
          <w:rFonts w:cs="Arial"/>
        </w:rPr>
      </w:pPr>
      <w:r w:rsidRPr="00981F70">
        <w:rPr>
          <w:rFonts w:cs="Arial"/>
        </w:rPr>
        <w:t>2NC—Link—Arctic Trade-Off</w:t>
      </w:r>
    </w:p>
    <w:p w14:paraId="51DEE832" w14:textId="77777777" w:rsidR="003E304E" w:rsidRPr="00981F70" w:rsidRDefault="003E304E" w:rsidP="003E304E">
      <w:pPr>
        <w:pStyle w:val="Heading4"/>
        <w:rPr>
          <w:rFonts w:cs="Arial"/>
        </w:rPr>
      </w:pPr>
      <w:r w:rsidRPr="00981F70">
        <w:rPr>
          <w:rFonts w:cs="Arial"/>
        </w:rPr>
        <w:t xml:space="preserve">U.S. Arctic focus </w:t>
      </w:r>
      <w:r w:rsidRPr="00981F70">
        <w:rPr>
          <w:rFonts w:cs="Arial"/>
          <w:u w:val="single"/>
        </w:rPr>
        <w:t>expends political capital</w:t>
      </w:r>
      <w:r w:rsidRPr="00981F70">
        <w:rPr>
          <w:rFonts w:cs="Arial"/>
        </w:rPr>
        <w:t xml:space="preserve"> from the Middle East that’s spread thin.</w:t>
      </w:r>
    </w:p>
    <w:p w14:paraId="6F7EA864" w14:textId="77777777" w:rsidR="003E304E" w:rsidRPr="00981F70" w:rsidRDefault="003E304E" w:rsidP="003E304E">
      <w:r w:rsidRPr="00981F70">
        <w:rPr>
          <w:rStyle w:val="Style13ptBold"/>
        </w:rPr>
        <w:t>Ribar ’15</w:t>
      </w:r>
      <w:r w:rsidRPr="00981F70">
        <w:t xml:space="preserve"> [Matthew; January 5, 2015. Ph.D. candidate in Political Science at Stanford University, recipient of a National Science Foundation Graduate Student Fellowship. “U.S. Needs an Arctic Push.” International Policy Digest. https://intpolicydigest.org/u-s-needs-an-arctic-push; mgm]</w:t>
      </w:r>
    </w:p>
    <w:p w14:paraId="690F098C" w14:textId="77777777" w:rsidR="003E304E" w:rsidRPr="00981F70" w:rsidRDefault="003E304E" w:rsidP="003E304E">
      <w:pPr>
        <w:rPr>
          <w:sz w:val="16"/>
        </w:rPr>
      </w:pPr>
      <w:r w:rsidRPr="00981F70">
        <w:rPr>
          <w:u w:val="single"/>
        </w:rPr>
        <w:t xml:space="preserve">Historically, US foreign policy in the High North has been </w:t>
      </w:r>
      <w:r w:rsidRPr="00981F70">
        <w:rPr>
          <w:b/>
          <w:bCs/>
          <w:u w:val="single"/>
        </w:rPr>
        <w:t>unambitious</w:t>
      </w:r>
      <w:r w:rsidRPr="00981F70">
        <w:rPr>
          <w:u w:val="single"/>
        </w:rPr>
        <w:t xml:space="preserve"> and </w:t>
      </w:r>
      <w:r w:rsidRPr="00981F70">
        <w:rPr>
          <w:b/>
          <w:bCs/>
          <w:u w:val="single"/>
        </w:rPr>
        <w:t>low-priority</w:t>
      </w:r>
      <w:r w:rsidRPr="00981F70">
        <w:rPr>
          <w:sz w:val="16"/>
        </w:rPr>
        <w:t xml:space="preserve">; the </w:t>
      </w:r>
      <w:r w:rsidRPr="00981F70">
        <w:rPr>
          <w:b/>
          <w:bCs/>
          <w:u w:val="single"/>
        </w:rPr>
        <w:t>little diplomatic capital</w:t>
      </w:r>
      <w:r w:rsidRPr="00981F70">
        <w:rPr>
          <w:sz w:val="16"/>
        </w:rPr>
        <w:t xml:space="preserve"> which was </w:t>
      </w:r>
      <w:r w:rsidRPr="00981F70">
        <w:rPr>
          <w:b/>
          <w:bCs/>
          <w:sz w:val="24"/>
          <w:szCs w:val="24"/>
          <w:u w:val="single"/>
        </w:rPr>
        <w:t>expended</w:t>
      </w:r>
      <w:r w:rsidRPr="00981F70">
        <w:rPr>
          <w:sz w:val="16"/>
          <w:szCs w:val="24"/>
        </w:rPr>
        <w:t xml:space="preserve"> </w:t>
      </w:r>
      <w:r w:rsidRPr="00981F70">
        <w:rPr>
          <w:sz w:val="16"/>
        </w:rPr>
        <w:t>focused on resource extraction. That changed with the publication of a comprehensive Arctic strategy in 2009, but there is still no U.S. ambassador to the Arctic; the United States is represented at the Arctic Council by Senior Arctic Official Julia L. Gourley. In June, the United States appointed its first Special Representative to the Arctic, Bob Papp. But neither of these positions convey the legitimacy of an ambassador, or even the authority of a Special Envoy.</w:t>
      </w:r>
    </w:p>
    <w:p w14:paraId="00EE3E6B" w14:textId="77777777" w:rsidR="003E304E" w:rsidRPr="00981F70" w:rsidRDefault="003E304E" w:rsidP="003E304E">
      <w:pPr>
        <w:rPr>
          <w:sz w:val="10"/>
          <w:szCs w:val="10"/>
        </w:rPr>
      </w:pPr>
      <w:r w:rsidRPr="00981F70">
        <w:rPr>
          <w:sz w:val="10"/>
          <w:szCs w:val="10"/>
        </w:rPr>
        <w:t>Though diplomatic rank may not seem like the most pressing issue in the Arctic, it conveys the little priority the United States seems to put on the Arctic. However, there are three clear areas in which the United States could use an Arctic ambassador to push its policy agenda.</w:t>
      </w:r>
    </w:p>
    <w:p w14:paraId="4EDD3A54" w14:textId="77777777" w:rsidR="003E304E" w:rsidRPr="00981F70" w:rsidRDefault="003E304E" w:rsidP="003E304E">
      <w:pPr>
        <w:rPr>
          <w:sz w:val="10"/>
          <w:szCs w:val="10"/>
        </w:rPr>
      </w:pPr>
      <w:r w:rsidRPr="00981F70">
        <w:rPr>
          <w:sz w:val="10"/>
          <w:szCs w:val="10"/>
        </w:rPr>
        <w:t>Taking the Lead in Energy Governance</w:t>
      </w:r>
    </w:p>
    <w:p w14:paraId="18138FD8" w14:textId="77777777" w:rsidR="003E304E" w:rsidRPr="00981F70" w:rsidRDefault="003E304E" w:rsidP="003E304E">
      <w:pPr>
        <w:rPr>
          <w:sz w:val="10"/>
          <w:szCs w:val="10"/>
        </w:rPr>
      </w:pPr>
      <w:r w:rsidRPr="00981F70">
        <w:rPr>
          <w:sz w:val="10"/>
          <w:szCs w:val="10"/>
        </w:rPr>
        <w:t>The energy resources that are being explored in the Arctic are immense: the US Geological Survey reports 90 billion barrels of oil and 1,670 trillion cubic feet of natural gas. Though commentators have argued that the global need to reduce carbon output makes tapping difficult, particularly in the context of the recent deal between the United States and China to reduce carbon emissions. However, for better or for worse, hydrocarbons will remain in demand for the foreseeable future, and if Arctic extraction is economically viable, it will be attempted. Moreover, much of this extraction has taken place under the aegis of Gazprom, the Russian state oil giant, which has signed a deal to export 400 billion dollars’ worth of natural gas to China over the next thirty years. So while many countries have made a commitment to decarbonize, Arctic petroleum reserves will still be extracted.</w:t>
      </w:r>
    </w:p>
    <w:p w14:paraId="418222EB" w14:textId="77777777" w:rsidR="003E304E" w:rsidRPr="00981F70" w:rsidRDefault="003E304E" w:rsidP="003E304E">
      <w:pPr>
        <w:rPr>
          <w:sz w:val="10"/>
          <w:szCs w:val="10"/>
        </w:rPr>
      </w:pPr>
      <w:r w:rsidRPr="00981F70">
        <w:rPr>
          <w:sz w:val="10"/>
          <w:szCs w:val="10"/>
        </w:rPr>
        <w:t>A policy goal in the 2014 “Implementation Plan for the National Strategy for the Arctic Region,” a document which outlines the US plan of action for its chairmanship of the 2015 session of the Arctic Council is to “ensure the safe and responsible development of non-renewable energy resources.”</w:t>
      </w:r>
    </w:p>
    <w:p w14:paraId="388255DB" w14:textId="77777777" w:rsidR="003E304E" w:rsidRPr="00981F70" w:rsidRDefault="003E304E" w:rsidP="003E304E">
      <w:pPr>
        <w:rPr>
          <w:sz w:val="10"/>
          <w:szCs w:val="10"/>
        </w:rPr>
      </w:pPr>
      <w:r w:rsidRPr="00981F70">
        <w:rPr>
          <w:sz w:val="10"/>
          <w:szCs w:val="10"/>
        </w:rPr>
        <w:t>What’s clear is that there is a lot more to be done. Managing responses to oil spills, making sure there is a regulatory regime for drilling, and coordinating policy are all policy areas where US leadership could be beneficial. The travails of Shell Oil in the Beaufort and Chuckchi Seas show that these issues are not just abstractions. Shell Oil had problems certifying a response plan to a potential oil spill, and the drilling season was plagued by mishaps, including having to move the drill ship to dodge a massive ice floe. While these incidents happened relatively close to US shores, difficulties are sure to increase as drilling activities go further out to sea.</w:t>
      </w:r>
    </w:p>
    <w:p w14:paraId="7B248D25" w14:textId="77777777" w:rsidR="003E304E" w:rsidRPr="00981F70" w:rsidRDefault="003E304E" w:rsidP="003E304E">
      <w:pPr>
        <w:rPr>
          <w:sz w:val="16"/>
        </w:rPr>
      </w:pPr>
      <w:r w:rsidRPr="00981F70">
        <w:rPr>
          <w:sz w:val="16"/>
        </w:rPr>
        <w:t xml:space="preserve">A recent report from Bookings notes that managing the responsible extraction of resources from the Arctic should be a priority of every Arctic littoral state. It also argues that to achieve this, the United States needs to broaden its involvement in the Arctic—the authors go so far as to suggest that the Department of State establish a Polar Bureau, much like its Bureau of African Affairs. Certainly, a </w:t>
      </w:r>
      <w:r w:rsidRPr="00981F70">
        <w:rPr>
          <w:b/>
          <w:bCs/>
          <w:u w:val="single"/>
        </w:rPr>
        <w:t>greater focus</w:t>
      </w:r>
      <w:r w:rsidRPr="00981F70">
        <w:rPr>
          <w:u w:val="single"/>
        </w:rPr>
        <w:t xml:space="preserve"> from the </w:t>
      </w:r>
      <w:r w:rsidRPr="00981F70">
        <w:rPr>
          <w:b/>
          <w:bCs/>
          <w:u w:val="single"/>
        </w:rPr>
        <w:t>Department of State</w:t>
      </w:r>
      <w:r w:rsidRPr="00981F70">
        <w:rPr>
          <w:sz w:val="16"/>
        </w:rPr>
        <w:t xml:space="preserve"> would go a long way </w:t>
      </w:r>
      <w:r w:rsidRPr="00981F70">
        <w:rPr>
          <w:u w:val="single"/>
        </w:rPr>
        <w:t>towards</w:t>
      </w:r>
      <w:r w:rsidRPr="00981F70">
        <w:rPr>
          <w:sz w:val="16"/>
        </w:rPr>
        <w:t xml:space="preserve"> </w:t>
      </w:r>
      <w:r w:rsidRPr="00981F70">
        <w:rPr>
          <w:b/>
          <w:bCs/>
          <w:u w:val="single"/>
        </w:rPr>
        <w:t>enacting these policy goals</w:t>
      </w:r>
      <w:r w:rsidRPr="00981F70">
        <w:rPr>
          <w:sz w:val="16"/>
        </w:rPr>
        <w:t>.</w:t>
      </w:r>
    </w:p>
    <w:p w14:paraId="4447B56F" w14:textId="77777777" w:rsidR="003E304E" w:rsidRPr="00981F70" w:rsidRDefault="003E304E" w:rsidP="003E304E">
      <w:pPr>
        <w:rPr>
          <w:sz w:val="16"/>
        </w:rPr>
      </w:pPr>
      <w:r w:rsidRPr="00981F70">
        <w:rPr>
          <w:sz w:val="16"/>
        </w:rPr>
        <w:t>Promoting Arctic Infrastructure</w:t>
      </w:r>
    </w:p>
    <w:p w14:paraId="0E0839DF" w14:textId="77777777" w:rsidR="003E304E" w:rsidRPr="00981F70" w:rsidRDefault="003E304E" w:rsidP="003E304E">
      <w:pPr>
        <w:rPr>
          <w:sz w:val="16"/>
        </w:rPr>
      </w:pPr>
      <w:r w:rsidRPr="00981F70">
        <w:rPr>
          <w:sz w:val="16"/>
        </w:rPr>
        <w:t xml:space="preserve">A </w:t>
      </w:r>
      <w:r w:rsidRPr="00981F70">
        <w:rPr>
          <w:u w:val="single"/>
        </w:rPr>
        <w:t xml:space="preserve">greater </w:t>
      </w:r>
      <w:r w:rsidRPr="00981F70">
        <w:rPr>
          <w:b/>
          <w:bCs/>
          <w:u w:val="single"/>
        </w:rPr>
        <w:t>network</w:t>
      </w:r>
      <w:r w:rsidRPr="00981F70">
        <w:rPr>
          <w:u w:val="single"/>
        </w:rPr>
        <w:t xml:space="preserve"> of </w:t>
      </w:r>
      <w:r w:rsidRPr="00981F70">
        <w:rPr>
          <w:b/>
          <w:bCs/>
          <w:u w:val="single"/>
        </w:rPr>
        <w:t>infrastructure</w:t>
      </w:r>
      <w:r w:rsidRPr="00981F70">
        <w:rPr>
          <w:u w:val="single"/>
        </w:rPr>
        <w:t xml:space="preserve"> needs to be established</w:t>
      </w:r>
      <w:r w:rsidRPr="00981F70">
        <w:rPr>
          <w:sz w:val="16"/>
        </w:rPr>
        <w:t xml:space="preserve"> in order for the littoral states to take full advantage of emerging opportunities in the Arctic. The Arctic Maritime and Aviation Initiative, a project of the Arctic Council tasked with inventorying infrastructure in the Arctic Circle, notes a paucity of ports, airstrips, and other necessary infrastructure within the Arctic Circle. A lack of such a support network negates the utility of shipping routes, and makes resource extraction near impossible.</w:t>
      </w:r>
    </w:p>
    <w:p w14:paraId="6CA0CB9E" w14:textId="77777777" w:rsidR="003E304E" w:rsidRPr="00981F70" w:rsidRDefault="003E304E" w:rsidP="003E304E">
      <w:pPr>
        <w:rPr>
          <w:sz w:val="16"/>
        </w:rPr>
      </w:pPr>
      <w:r w:rsidRPr="00981F70">
        <w:rPr>
          <w:sz w:val="16"/>
        </w:rPr>
        <w:t xml:space="preserve">Necessary infrastructure goes beyond airports and ports: a </w:t>
      </w:r>
      <w:r w:rsidRPr="00981F70">
        <w:rPr>
          <w:u w:val="single"/>
        </w:rPr>
        <w:t>support network</w:t>
      </w:r>
      <w:r w:rsidRPr="00981F70">
        <w:rPr>
          <w:sz w:val="16"/>
        </w:rPr>
        <w:t xml:space="preserve"> needs to be in place. A prime example of this is the need for search and rescue teams and </w:t>
      </w:r>
      <w:r w:rsidRPr="00981F70">
        <w:rPr>
          <w:u w:val="single"/>
        </w:rPr>
        <w:t>icebreakers</w:t>
      </w:r>
      <w:r w:rsidRPr="00981F70">
        <w:rPr>
          <w:sz w:val="16"/>
        </w:rPr>
        <w:t>. Currently the United States operates a single operational icebreaker; search and rescue resources are likewise scarce, although there is an agreement between the Arctic littoral states which establishes the specific obligations of every state.</w:t>
      </w:r>
    </w:p>
    <w:p w14:paraId="6FB061A9" w14:textId="77777777" w:rsidR="003E304E" w:rsidRPr="00981F70" w:rsidRDefault="003E304E" w:rsidP="003E304E">
      <w:pPr>
        <w:rPr>
          <w:sz w:val="14"/>
        </w:rPr>
      </w:pPr>
      <w:r w:rsidRPr="00981F70">
        <w:rPr>
          <w:sz w:val="14"/>
        </w:rPr>
        <w:t>This is another opportunity for the United States to take the lead. Clearly, some leadership is needed to organize and strengthen the infrastructure in the Arctic, including support networks. Considering that the United States will take the chair of the Arctic Council in 2015, it is logical for the United States to take the initiative in such projects. Such leadership is more easily achieved from a position of real leadership—lead by an ambassador.</w:t>
      </w:r>
    </w:p>
    <w:p w14:paraId="5C9F7492" w14:textId="77777777" w:rsidR="003E304E" w:rsidRPr="00981F70" w:rsidRDefault="003E304E" w:rsidP="003E304E">
      <w:pPr>
        <w:rPr>
          <w:sz w:val="14"/>
        </w:rPr>
      </w:pPr>
      <w:r w:rsidRPr="00981F70">
        <w:rPr>
          <w:sz w:val="14"/>
        </w:rPr>
        <w:t>Strengthening the Arctic Council</w:t>
      </w:r>
    </w:p>
    <w:p w14:paraId="6C47FFB2" w14:textId="77777777" w:rsidR="003E304E" w:rsidRPr="00981F70" w:rsidRDefault="003E304E" w:rsidP="003E304E">
      <w:pPr>
        <w:rPr>
          <w:sz w:val="10"/>
          <w:szCs w:val="10"/>
        </w:rPr>
      </w:pPr>
      <w:r w:rsidRPr="00981F70">
        <w:rPr>
          <w:sz w:val="10"/>
          <w:szCs w:val="10"/>
        </w:rPr>
        <w:t>The easiest and most direct ways of accomplishing the aforementioned goal is by way of existing institutions. The Arctic Council is the most established international institution in the Arctic, handling most internationally coordinated projects. It is also more inclusive than similar institutions, with six groups of indigenous peoples represented as permanent participants. As such, it is the ideal vehicle for advancing a policy agenda.</w:t>
      </w:r>
    </w:p>
    <w:p w14:paraId="212936C5" w14:textId="77777777" w:rsidR="003E304E" w:rsidRPr="00981F70" w:rsidRDefault="003E304E" w:rsidP="003E304E">
      <w:pPr>
        <w:rPr>
          <w:sz w:val="10"/>
          <w:szCs w:val="10"/>
        </w:rPr>
      </w:pPr>
      <w:r w:rsidRPr="00981F70">
        <w:rPr>
          <w:sz w:val="10"/>
          <w:szCs w:val="10"/>
        </w:rPr>
        <w:t>Strengthening the Arctic Council should be the primary responsibility for any future Arctic Ambassador, and presents another strong argument for the necessity of such a position. Having a higher ranked negotiating presence at Arctic Council meetings would increase US bargaining power; in addition, the greater independence of an ambassadorial appointment delegates more agency to the Arctic Council.</w:t>
      </w:r>
    </w:p>
    <w:p w14:paraId="4526D4A5" w14:textId="77777777" w:rsidR="003E304E" w:rsidRPr="00981F70" w:rsidRDefault="003E304E" w:rsidP="003E304E">
      <w:pPr>
        <w:rPr>
          <w:sz w:val="10"/>
          <w:szCs w:val="10"/>
        </w:rPr>
      </w:pPr>
      <w:r w:rsidRPr="00981F70">
        <w:rPr>
          <w:sz w:val="10"/>
          <w:szCs w:val="10"/>
        </w:rPr>
        <w:t>Though there is little doubt that Bob Papp will be working closely with Julia Gourley to make US presence known at the Arctic Council, a full ambassadorial appointment would no doubt increase the visibility of US engagement with the council. The more the United States is engaged, the more it can show its support for strengthening the council—this is the way forward for the United States to use existing institutions to achieve policy objectives in the High North.</w:t>
      </w:r>
    </w:p>
    <w:p w14:paraId="7DB896CE" w14:textId="77777777" w:rsidR="003E304E" w:rsidRPr="00981F70" w:rsidRDefault="003E304E" w:rsidP="003E304E">
      <w:pPr>
        <w:rPr>
          <w:sz w:val="16"/>
        </w:rPr>
      </w:pPr>
      <w:r w:rsidRPr="00981F70">
        <w:rPr>
          <w:sz w:val="16"/>
        </w:rPr>
        <w:t>The High North is one of the most dynamic and emerging regions in international politics, demanding space on the policy agendas of all Arctic littoral states. Eleven countries have posted Arctic ambassadors in the past seven years. In order to guarantee a leadership position consistent with US policy goals, it simply must shed its culture of disengagement in the Arctic Circle. Though at the present</w:t>
      </w:r>
      <w:r w:rsidRPr="00981F70">
        <w:rPr>
          <w:u w:val="single"/>
        </w:rPr>
        <w:t xml:space="preserve"> </w:t>
      </w:r>
      <w:r w:rsidRPr="00981F70">
        <w:rPr>
          <w:b/>
          <w:bCs/>
          <w:u w:val="single"/>
        </w:rPr>
        <w:t xml:space="preserve">US diplomatic capital is spread </w:t>
      </w:r>
      <w:r w:rsidRPr="00981F70">
        <w:rPr>
          <w:u w:val="single"/>
        </w:rPr>
        <w:t>thin, with high-</w:t>
      </w:r>
      <w:r w:rsidRPr="00981F70">
        <w:rPr>
          <w:b/>
          <w:bCs/>
          <w:u w:val="single"/>
        </w:rPr>
        <w:t>priority initiatives</w:t>
      </w:r>
      <w:r w:rsidRPr="00981F70">
        <w:rPr>
          <w:u w:val="single"/>
        </w:rPr>
        <w:t xml:space="preserve"> in </w:t>
      </w:r>
      <w:r w:rsidRPr="00981F70">
        <w:rPr>
          <w:sz w:val="14"/>
          <w:szCs w:val="14"/>
        </w:rPr>
        <w:t xml:space="preserve">both East Asia and </w:t>
      </w:r>
      <w:r w:rsidRPr="00981F70">
        <w:rPr>
          <w:rStyle w:val="Emphasis"/>
          <w:sz w:val="24"/>
          <w:szCs w:val="24"/>
        </w:rPr>
        <w:t>the Middle East</w:t>
      </w:r>
      <w:r w:rsidRPr="00981F70">
        <w:rPr>
          <w:sz w:val="16"/>
        </w:rPr>
        <w:t>, there remains sufficient resources for the State Department to appoint a full ambassador to the Arctic. From energy governance to Arctic infrastructure to strengthening the Arctic Council, the United States needs to appoint an ambassador to the Arctic to advance these essential policies.</w:t>
      </w:r>
    </w:p>
    <w:p w14:paraId="2D7E4703" w14:textId="77777777" w:rsidR="003E304E" w:rsidRPr="00981F70" w:rsidRDefault="003E304E" w:rsidP="003E304E">
      <w:pPr>
        <w:rPr>
          <w:sz w:val="16"/>
        </w:rPr>
      </w:pPr>
    </w:p>
    <w:p w14:paraId="60770066" w14:textId="77777777" w:rsidR="003E304E" w:rsidRPr="00981F70" w:rsidRDefault="003E304E" w:rsidP="003E304E">
      <w:pPr>
        <w:pStyle w:val="Heading4"/>
        <w:rPr>
          <w:rFonts w:cs="Arial"/>
        </w:rPr>
      </w:pPr>
      <w:r w:rsidRPr="00981F70">
        <w:rPr>
          <w:rFonts w:cs="Arial"/>
        </w:rPr>
        <w:t xml:space="preserve">Yes Middle East tradeoff: interagency footprint and fragmentation </w:t>
      </w:r>
      <w:r w:rsidRPr="00981F70">
        <w:rPr>
          <w:rFonts w:cs="Arial"/>
          <w:u w:val="single"/>
        </w:rPr>
        <w:t>saps resources</w:t>
      </w:r>
      <w:r w:rsidRPr="00981F70">
        <w:rPr>
          <w:rFonts w:cs="Arial"/>
        </w:rPr>
        <w:t>.</w:t>
      </w:r>
    </w:p>
    <w:p w14:paraId="50573FBE" w14:textId="77777777" w:rsidR="003E304E" w:rsidRPr="00981F70" w:rsidRDefault="003E304E" w:rsidP="003E304E">
      <w:r w:rsidRPr="00981F70">
        <w:rPr>
          <w:rStyle w:val="Style13ptBold"/>
        </w:rPr>
        <w:t xml:space="preserve">Tallis ’21 </w:t>
      </w:r>
      <w:r w:rsidRPr="00981F70">
        <w:t>[Joshua; January 20, 2021. Senior research scientist and political-military analyst at the Center for Naval Analyses, PhD. “Focusing the Military Services’ Arctic Strategies.” War on the Rocks. https://warontherocks.com/2021/01/focusing-the-military-services-arctic-strategies; mgm]</w:t>
      </w:r>
    </w:p>
    <w:p w14:paraId="3E352B13" w14:textId="77777777" w:rsidR="003E304E" w:rsidRPr="00981F70" w:rsidRDefault="003E304E" w:rsidP="003E304E">
      <w:pPr>
        <w:rPr>
          <w:sz w:val="16"/>
        </w:rPr>
      </w:pPr>
      <w:r w:rsidRPr="00981F70">
        <w:rPr>
          <w:u w:val="single"/>
        </w:rPr>
        <w:t>There is</w:t>
      </w:r>
      <w:r w:rsidRPr="00981F70">
        <w:rPr>
          <w:sz w:val="16"/>
        </w:rPr>
        <w:t xml:space="preserve"> </w:t>
      </w:r>
      <w:r w:rsidRPr="00981F70">
        <w:rPr>
          <w:u w:val="single"/>
        </w:rPr>
        <w:t>no</w:t>
      </w:r>
      <w:r w:rsidRPr="00981F70">
        <w:rPr>
          <w:sz w:val="16"/>
        </w:rPr>
        <w:t xml:space="preserve"> public </w:t>
      </w:r>
      <w:r w:rsidRPr="00981F70">
        <w:rPr>
          <w:u w:val="single"/>
        </w:rPr>
        <w:t xml:space="preserve">Air Force </w:t>
      </w:r>
      <w:r w:rsidRPr="00981F70">
        <w:rPr>
          <w:b/>
          <w:bCs/>
          <w:u w:val="single"/>
        </w:rPr>
        <w:t>Middle East strategy</w:t>
      </w:r>
      <w:r w:rsidRPr="00981F70">
        <w:rPr>
          <w:sz w:val="16"/>
        </w:rPr>
        <w:t xml:space="preserve">, no high-profile Latin America strategy from the Army, no Navy Africa strategy. </w:t>
      </w:r>
      <w:r w:rsidRPr="00981F70">
        <w:rPr>
          <w:u w:val="single"/>
        </w:rPr>
        <w:t xml:space="preserve">So why are the services now </w:t>
      </w:r>
      <w:r w:rsidRPr="00981F70">
        <w:rPr>
          <w:b/>
          <w:bCs/>
          <w:u w:val="single"/>
        </w:rPr>
        <w:t>competing to release Arctic ones</w:t>
      </w:r>
      <w:r w:rsidRPr="00981F70">
        <w:rPr>
          <w:sz w:val="16"/>
        </w:rPr>
        <w:t xml:space="preserve">? As the Biden administration fills out its national security team, new and returning arrivals will face a curious development in Arctic defense policy: the </w:t>
      </w:r>
      <w:r w:rsidRPr="00981F70">
        <w:rPr>
          <w:b/>
          <w:bCs/>
          <w:u w:val="single"/>
        </w:rPr>
        <w:t>proliferation of Arctic strategies</w:t>
      </w:r>
      <w:r w:rsidRPr="00981F70">
        <w:rPr>
          <w:u w:val="single"/>
        </w:rPr>
        <w:t xml:space="preserve"> from the service branches</w:t>
      </w:r>
      <w:r w:rsidRPr="00981F70">
        <w:rPr>
          <w:sz w:val="16"/>
        </w:rPr>
        <w:t>. The Navy and Marine Corps released a new strategy in January 2021, only the latest in a series of forthcoming and updated content from the Army, the Department of the Air Force, the Navy (again, in 2019), and (in the Department of Homeland Security) the Coast Guard. Is this plethora of strategies constructive in advancing U.S. Arctic policy? What is driving this unusual phenomenon?</w:t>
      </w:r>
    </w:p>
    <w:p w14:paraId="18C24395" w14:textId="77777777" w:rsidR="003E304E" w:rsidRPr="00981F70" w:rsidRDefault="003E304E" w:rsidP="003E304E">
      <w:pPr>
        <w:rPr>
          <w:sz w:val="16"/>
        </w:rPr>
      </w:pPr>
      <w:r w:rsidRPr="00981F70">
        <w:rPr>
          <w:sz w:val="16"/>
        </w:rPr>
        <w:t xml:space="preserve">The answer is complex. Service branches are typically responsible for implementing strategy, not serving as the initial source identifying and setting Arctic strategy. That role lies with civilian policymakers and operational commanders. But the service branches shouldn’t be criticized for publishing strategy. They are often filling a gap left by others, and they bring a needed perspective on high-latitude training and acquisition — as long as they are sufficiently coordinated with the primary institutions responsible for producing Arctic strategy. The answer to this mixed blessing of multiple service Arctic documents is for the incoming Biden administration to </w:t>
      </w:r>
      <w:r w:rsidRPr="00981F70">
        <w:rPr>
          <w:b/>
          <w:bCs/>
          <w:u w:val="single"/>
        </w:rPr>
        <w:t>reenergize</w:t>
      </w:r>
      <w:r w:rsidRPr="00981F70">
        <w:rPr>
          <w:sz w:val="16"/>
        </w:rPr>
        <w:t xml:space="preserve"> White House and </w:t>
      </w:r>
      <w:r w:rsidRPr="00981F70">
        <w:rPr>
          <w:b/>
          <w:bCs/>
          <w:u w:val="single"/>
        </w:rPr>
        <w:t>diplomatic strategies for the region</w:t>
      </w:r>
      <w:r w:rsidRPr="00981F70">
        <w:rPr>
          <w:sz w:val="16"/>
        </w:rPr>
        <w:t>, impose more coordination in the Defense Department above the service branches and across geographic commands, and refocus the Arctic defense conversation on critical near-term investment needs.</w:t>
      </w:r>
    </w:p>
    <w:p w14:paraId="6FA77023" w14:textId="77777777" w:rsidR="003E304E" w:rsidRPr="00981F70" w:rsidRDefault="003E304E" w:rsidP="003E304E">
      <w:pPr>
        <w:rPr>
          <w:sz w:val="10"/>
          <w:szCs w:val="10"/>
        </w:rPr>
      </w:pPr>
      <w:r w:rsidRPr="00981F70">
        <w:rPr>
          <w:sz w:val="10"/>
          <w:szCs w:val="10"/>
        </w:rPr>
        <w:t>Arctic as the Final Frontier</w:t>
      </w:r>
    </w:p>
    <w:p w14:paraId="0585D3B9" w14:textId="77777777" w:rsidR="003E304E" w:rsidRPr="00981F70" w:rsidRDefault="003E304E" w:rsidP="003E304E">
      <w:pPr>
        <w:rPr>
          <w:sz w:val="10"/>
          <w:szCs w:val="10"/>
        </w:rPr>
      </w:pPr>
      <w:r w:rsidRPr="00981F70">
        <w:rPr>
          <w:sz w:val="10"/>
          <w:szCs w:val="10"/>
        </w:rPr>
        <w:t>To understand why the service branches would produce these documents at all, it is first necessary to explore why the Arctic is unique relative to other theaters and who is interested in its development as a growing frontier for the military.</w:t>
      </w:r>
    </w:p>
    <w:p w14:paraId="7A180DFC" w14:textId="77777777" w:rsidR="003E304E" w:rsidRPr="00981F70" w:rsidRDefault="003E304E" w:rsidP="003E304E">
      <w:pPr>
        <w:rPr>
          <w:sz w:val="10"/>
          <w:szCs w:val="10"/>
        </w:rPr>
      </w:pPr>
      <w:r w:rsidRPr="00981F70">
        <w:rPr>
          <w:sz w:val="10"/>
          <w:szCs w:val="10"/>
        </w:rPr>
        <w:t>The harsh and forbidding physical terrain of the region demands a specific approach. Arctic operations benefit from specialized training and materiel not immediately applicable in other theaters. A force that is more active in the Arctic needs distinct acquisitions, from icebreakers to high-latitude communications capabilities. A force that is more active in the Arctic also needs specialized training, including in maintaining and operating equipment in extreme cold. And because some acquisitions or trainings are uniquely suited for the Arctic, they impose opportunity costs on alternative platforms and skills with more universal applications. So service spending on the Arctic comes with a need to put the region in a much broader context than might be the case for something like a destroyer, which can operate just as effectively in the conditions of the Mediterranean as it can in the Pacific or south Atlantic.</w:t>
      </w:r>
    </w:p>
    <w:p w14:paraId="07DD7C14" w14:textId="77777777" w:rsidR="003E304E" w:rsidRPr="00981F70" w:rsidRDefault="003E304E" w:rsidP="003E304E">
      <w:pPr>
        <w:rPr>
          <w:sz w:val="10"/>
          <w:szCs w:val="10"/>
        </w:rPr>
      </w:pPr>
      <w:r w:rsidRPr="00981F70">
        <w:rPr>
          <w:sz w:val="10"/>
          <w:szCs w:val="10"/>
        </w:rPr>
        <w:t>Another clear driver in the development of Arctic strategies is that they are often a function of congressional interest. This is most obviously the case with the Pentagon’s 2019 Arctic strategy, which says as much right in the name, “Report to Congress: Department of Defense Arctic Strategy,” but may also be evinced by the rise of Arctic strategies as far afield as that of the National Oceanic and Atmospheric Administration or the brand-new DHS strategy. Congressional focus on the Arctic produces churn in the services and across the government — sometimes for the better. And while much of this is driven by the Alaska delegation, Arctic interests are increasingly a bipartisan passion on the Hill. It is this demand signal that has helped force the Arctic onto the map for the Pentagon, and the service strategies are a product of this push.</w:t>
      </w:r>
    </w:p>
    <w:p w14:paraId="56EDC496" w14:textId="77777777" w:rsidR="003E304E" w:rsidRPr="00981F70" w:rsidRDefault="003E304E" w:rsidP="003E304E">
      <w:pPr>
        <w:rPr>
          <w:sz w:val="10"/>
          <w:szCs w:val="10"/>
        </w:rPr>
      </w:pPr>
      <w:r w:rsidRPr="00981F70">
        <w:rPr>
          <w:sz w:val="10"/>
          <w:szCs w:val="10"/>
        </w:rPr>
        <w:t>There are plenty of reasons why the Arctic may be an increasingly important space for policymaking, as is intimated by the large deployment of F-35 aircraft to Alaska or the rise in Navy deployments to the Barents Sea. The region, once a final frontier of scientific exploration, may now be the first frontier in a shifting global order stressed by climate change, human migration, and resource competition. Already, Russian activity in the north Pacific Arctic has accelerated, as have Russian submarine deployments (which are historically centered around the Arctic). U.S. Arctic infrastructure, which helps detect inbound aerospace threats from missiles to aircraft, is both aged and falling prey to permafrost thaw.</w:t>
      </w:r>
    </w:p>
    <w:p w14:paraId="7A9B869B" w14:textId="77777777" w:rsidR="003E304E" w:rsidRPr="00981F70" w:rsidRDefault="003E304E" w:rsidP="003E304E">
      <w:pPr>
        <w:rPr>
          <w:sz w:val="10"/>
          <w:szCs w:val="10"/>
        </w:rPr>
      </w:pPr>
      <w:r w:rsidRPr="00981F70">
        <w:rPr>
          <w:sz w:val="10"/>
          <w:szCs w:val="10"/>
        </w:rPr>
        <w:t>So, although the Arctic is both operationally distinct and increasingly of interest to policymakers, this understanding alone does not explain how the service branches became so prominent in drafting Arctic policy.</w:t>
      </w:r>
    </w:p>
    <w:p w14:paraId="3B87D987" w14:textId="77777777" w:rsidR="003E304E" w:rsidRPr="00981F70" w:rsidRDefault="003E304E" w:rsidP="003E304E">
      <w:pPr>
        <w:rPr>
          <w:sz w:val="10"/>
          <w:szCs w:val="10"/>
        </w:rPr>
      </w:pPr>
      <w:r w:rsidRPr="00981F70">
        <w:rPr>
          <w:sz w:val="10"/>
          <w:szCs w:val="10"/>
        </w:rPr>
        <w:t>Service Branches Should Come Second</w:t>
      </w:r>
    </w:p>
    <w:p w14:paraId="65B0D533" w14:textId="77777777" w:rsidR="003E304E" w:rsidRPr="00981F70" w:rsidRDefault="003E304E" w:rsidP="003E304E">
      <w:pPr>
        <w:rPr>
          <w:sz w:val="16"/>
        </w:rPr>
      </w:pPr>
      <w:r w:rsidRPr="00981F70">
        <w:rPr>
          <w:b/>
          <w:bCs/>
          <w:u w:val="single"/>
        </w:rPr>
        <w:t>Service branch strategies</w:t>
      </w:r>
      <w:r w:rsidRPr="00981F70">
        <w:rPr>
          <w:u w:val="single"/>
        </w:rPr>
        <w:t xml:space="preserve"> are </w:t>
      </w:r>
      <w:r w:rsidRPr="00981F70">
        <w:rPr>
          <w:b/>
          <w:bCs/>
          <w:u w:val="single"/>
        </w:rPr>
        <w:t>not</w:t>
      </w:r>
      <w:r w:rsidRPr="00981F70">
        <w:rPr>
          <w:u w:val="single"/>
        </w:rPr>
        <w:t xml:space="preserve"> the </w:t>
      </w:r>
      <w:r w:rsidRPr="00981F70">
        <w:rPr>
          <w:b/>
          <w:bCs/>
          <w:u w:val="single"/>
        </w:rPr>
        <w:t>usual starting point</w:t>
      </w:r>
      <w:r w:rsidRPr="00981F70">
        <w:rPr>
          <w:u w:val="single"/>
        </w:rPr>
        <w:t xml:space="preserve"> for building Arctic defense policy because the services are not the central actors for setting or implementing that policy</w:t>
      </w:r>
      <w:r w:rsidRPr="00981F70">
        <w:rPr>
          <w:sz w:val="16"/>
        </w:rPr>
        <w:t>. Ideally, they should speak to the how — organize, train, equip — but not the why, as the latter is the purview of those civilians who set national and defense priorities. Civilians may publish these strategies – the service secretaries signed the strategies of both the Department of the Navy and the Department of the Air Force – and thus lend the appearance of civilian oversight. But the services are not the nodal point for setting foreign or defense policy, which is a larger issue of the civil-military divide. The Office of the Secretary of Defense has partially answered the mail on civilian oversight with the 2019 report required by Congress, but with remaining gaps in direction from the White House and State Department.</w:t>
      </w:r>
    </w:p>
    <w:p w14:paraId="4BEFF878" w14:textId="77777777" w:rsidR="003E304E" w:rsidRPr="00981F70" w:rsidRDefault="003E304E" w:rsidP="003E304E">
      <w:pPr>
        <w:rPr>
          <w:sz w:val="16"/>
        </w:rPr>
      </w:pPr>
      <w:r w:rsidRPr="00981F70">
        <w:rPr>
          <w:sz w:val="16"/>
        </w:rPr>
        <w:t xml:space="preserve">One reason why we see service branches taking on leading roles in Arctic policy development may stem from the fact that </w:t>
      </w:r>
      <w:r w:rsidRPr="00981F70">
        <w:rPr>
          <w:u w:val="single"/>
        </w:rPr>
        <w:t xml:space="preserve">U.S. national Arctic strategy is </w:t>
      </w:r>
      <w:r w:rsidRPr="00981F70">
        <w:rPr>
          <w:b/>
          <w:bCs/>
          <w:u w:val="single"/>
        </w:rPr>
        <w:t>fragmented</w:t>
      </w:r>
      <w:r w:rsidRPr="00981F70">
        <w:rPr>
          <w:u w:val="single"/>
        </w:rPr>
        <w:t xml:space="preserve"> among civilian agencies</w:t>
      </w:r>
      <w:r w:rsidRPr="00981F70">
        <w:rPr>
          <w:sz w:val="16"/>
        </w:rPr>
        <w:t xml:space="preserve">. Extant guidance spans at least three presidents, stretching back to National Security Presidential Directive 66 in the final days of the Bush administration and on into the Obama era’s 2013 national strategy (which has yet to be replaced). There is, moreover, an </w:t>
      </w:r>
      <w:r w:rsidRPr="00981F70">
        <w:rPr>
          <w:b/>
          <w:bCs/>
          <w:u w:val="single"/>
        </w:rPr>
        <w:t>unusually large interagency footprint for the Arctic</w:t>
      </w:r>
      <w:r w:rsidRPr="00981F70">
        <w:rPr>
          <w:sz w:val="16"/>
        </w:rPr>
        <w:t xml:space="preserve"> as compared to some other regions. When looking at the various institutional executors for the tasks set out in the 2016 implementation framework for the 2013 strategy, it is evident that the Defense Department (let alone the services) is not the only major player. The Coast Guard, the State Department, NOAA, the Department of the Interior, and the Environmental Protection Agency dominated the taskings. The Department of Defense arises sparingly. Service strategies fit into a much more robust national civilian architecture of Arctic equities that are difficult for the services to navigate without more help at higher levels in the Pentagon.</w:t>
      </w:r>
    </w:p>
    <w:p w14:paraId="501BDF7F" w14:textId="77777777" w:rsidR="003E304E" w:rsidRPr="00981F70" w:rsidRDefault="003E304E" w:rsidP="003E304E">
      <w:pPr>
        <w:rPr>
          <w:sz w:val="14"/>
        </w:rPr>
      </w:pPr>
      <w:r w:rsidRPr="00981F70">
        <w:rPr>
          <w:sz w:val="14"/>
        </w:rPr>
        <w:t>Further, that the various service branches release separate strategies may partially be a function of the military’s own fractured command and control of the Arctic. At the joint level, Northern Command and European Command divide responsibility for the Arctic (with the former the official resource advocate). At the service level, it can be even more fractured, as with the Navy’s split of Arctic responsibilities across elements of the Second, Third, and Sixth fleets. Without a clear leader among the service branches, much less atop them at the civilian policy level, each service branch is adopting aspects of Arctic policymaking under its own aegis, further splintering the region’s responsibilities.</w:t>
      </w:r>
    </w:p>
    <w:p w14:paraId="5859E50D" w14:textId="77777777" w:rsidR="003E304E" w:rsidRPr="00981F70" w:rsidRDefault="003E304E" w:rsidP="003E304E">
      <w:pPr>
        <w:rPr>
          <w:sz w:val="16"/>
        </w:rPr>
      </w:pPr>
      <w:r w:rsidRPr="00981F70">
        <w:rPr>
          <w:sz w:val="16"/>
        </w:rPr>
        <w:t xml:space="preserve">The result of service strategies proliferating in this context is a lot of energy being spent on thinking about what services need for competition in the Arctic (again, an important debate) but a much less robust institutional U.S. government view on what the purpose and nature of that competition should be. </w:t>
      </w:r>
      <w:r w:rsidRPr="00981F70">
        <w:rPr>
          <w:u w:val="single"/>
        </w:rPr>
        <w:t>The more services rush to answer the how</w:t>
      </w:r>
      <w:r w:rsidRPr="00981F70">
        <w:rPr>
          <w:sz w:val="16"/>
        </w:rPr>
        <w:t xml:space="preserve">, without better guidance on the why, </w:t>
      </w:r>
      <w:r w:rsidRPr="00981F70">
        <w:rPr>
          <w:u w:val="single"/>
        </w:rPr>
        <w:t xml:space="preserve">the harder it becomes to make </w:t>
      </w:r>
      <w:r w:rsidRPr="00981F70">
        <w:rPr>
          <w:b/>
          <w:bCs/>
          <w:u w:val="single"/>
        </w:rPr>
        <w:t>informed decisions</w:t>
      </w:r>
      <w:r w:rsidRPr="00981F70">
        <w:rPr>
          <w:u w:val="single"/>
        </w:rPr>
        <w:t xml:space="preserve"> about </w:t>
      </w:r>
      <w:r w:rsidRPr="00981F70">
        <w:rPr>
          <w:b/>
          <w:bCs/>
          <w:u w:val="single"/>
        </w:rPr>
        <w:t>prioritizing limited resources</w:t>
      </w:r>
      <w:r w:rsidRPr="00981F70">
        <w:rPr>
          <w:b/>
          <w:bCs/>
          <w:sz w:val="16"/>
        </w:rPr>
        <w:t>.</w:t>
      </w:r>
      <w:r w:rsidRPr="00981F70">
        <w:rPr>
          <w:sz w:val="16"/>
        </w:rPr>
        <w:t xml:space="preserve"> And while the </w:t>
      </w:r>
      <w:r w:rsidRPr="00981F70">
        <w:rPr>
          <w:u w:val="single"/>
        </w:rPr>
        <w:t>Arctic</w:t>
      </w:r>
      <w:r w:rsidRPr="00981F70">
        <w:rPr>
          <w:sz w:val="16"/>
        </w:rPr>
        <w:t xml:space="preserve"> may be rising in prominence, so long as it </w:t>
      </w:r>
      <w:r w:rsidRPr="00981F70">
        <w:rPr>
          <w:b/>
          <w:bCs/>
          <w:u w:val="single"/>
        </w:rPr>
        <w:t>remains secondary</w:t>
      </w:r>
      <w:r w:rsidRPr="00981F70">
        <w:rPr>
          <w:sz w:val="16"/>
        </w:rPr>
        <w:t xml:space="preserve"> </w:t>
      </w:r>
      <w:r w:rsidRPr="00981F70">
        <w:rPr>
          <w:u w:val="single"/>
        </w:rPr>
        <w:t>for</w:t>
      </w:r>
      <w:r w:rsidRPr="00981F70">
        <w:rPr>
          <w:sz w:val="16"/>
        </w:rPr>
        <w:t xml:space="preserve"> the Defense Department to Europe </w:t>
      </w:r>
      <w:r w:rsidRPr="00981F70">
        <w:rPr>
          <w:sz w:val="16"/>
          <w:szCs w:val="16"/>
        </w:rPr>
        <w:t>and the Indo-Pacific</w:t>
      </w:r>
      <w:r w:rsidRPr="00981F70">
        <w:rPr>
          <w:sz w:val="16"/>
        </w:rPr>
        <w:t xml:space="preserve"> (and even the Persian Gulf, in practice), it will remain </w:t>
      </w:r>
      <w:r w:rsidRPr="00981F70">
        <w:rPr>
          <w:u w:val="single"/>
        </w:rPr>
        <w:t xml:space="preserve">critical to </w:t>
      </w:r>
      <w:r w:rsidRPr="00981F70">
        <w:rPr>
          <w:b/>
          <w:bCs/>
          <w:u w:val="single"/>
        </w:rPr>
        <w:t>assign resources</w:t>
      </w:r>
      <w:r w:rsidRPr="00981F70">
        <w:rPr>
          <w:u w:val="single"/>
        </w:rPr>
        <w:t xml:space="preserve"> based on a comprehensive sense of strategic guidance and operational requirements</w:t>
      </w:r>
      <w:r w:rsidRPr="00981F70">
        <w:rPr>
          <w:sz w:val="16"/>
        </w:rPr>
        <w:t xml:space="preserve">. </w:t>
      </w:r>
      <w:r w:rsidRPr="00981F70">
        <w:rPr>
          <w:u w:val="single"/>
        </w:rPr>
        <w:t xml:space="preserve">The </w:t>
      </w:r>
      <w:r w:rsidRPr="00981F70">
        <w:rPr>
          <w:b/>
          <w:bCs/>
          <w:u w:val="single"/>
        </w:rPr>
        <w:t>Arctic</w:t>
      </w:r>
      <w:r w:rsidRPr="00981F70">
        <w:rPr>
          <w:u w:val="single"/>
        </w:rPr>
        <w:t xml:space="preserve"> </w:t>
      </w:r>
      <w:r w:rsidRPr="00981F70">
        <w:rPr>
          <w:sz w:val="16"/>
        </w:rPr>
        <w:t>thereby</w:t>
      </w:r>
      <w:r w:rsidRPr="00981F70">
        <w:rPr>
          <w:u w:val="single"/>
        </w:rPr>
        <w:t xml:space="preserve"> risks being a region where strategies can score </w:t>
      </w:r>
      <w:r w:rsidRPr="00981F70">
        <w:rPr>
          <w:b/>
          <w:bCs/>
          <w:u w:val="single"/>
        </w:rPr>
        <w:t>rhetorical points</w:t>
      </w:r>
      <w:r w:rsidRPr="00981F70">
        <w:rPr>
          <w:u w:val="single"/>
        </w:rPr>
        <w:t xml:space="preserve"> while </w:t>
      </w:r>
      <w:r w:rsidRPr="00981F70">
        <w:rPr>
          <w:b/>
          <w:bCs/>
          <w:u w:val="single"/>
        </w:rPr>
        <w:t>deferring costs to other actors</w:t>
      </w:r>
      <w:r w:rsidRPr="00981F70">
        <w:rPr>
          <w:b/>
          <w:bCs/>
          <w:sz w:val="16"/>
        </w:rPr>
        <w:t>,</w:t>
      </w:r>
      <w:r w:rsidRPr="00981F70">
        <w:rPr>
          <w:sz w:val="16"/>
        </w:rPr>
        <w:t xml:space="preserve"> in contrast to areas where geography and commander are more clearly aligned. In such an environment, threats and challenges in the Arctic risk being framed as existing mostly in the not too distant future, which is another way of saying not right now.</w:t>
      </w:r>
    </w:p>
    <w:p w14:paraId="0BB4FC5E" w14:textId="77777777" w:rsidR="003E304E" w:rsidRPr="00981F70" w:rsidRDefault="003E304E" w:rsidP="003E304E">
      <w:pPr>
        <w:pStyle w:val="Heading3"/>
        <w:rPr>
          <w:rFonts w:cs="Arial"/>
        </w:rPr>
      </w:pPr>
      <w:r w:rsidRPr="00981F70">
        <w:rPr>
          <w:rFonts w:cs="Arial"/>
        </w:rPr>
        <w:t>2NC—Dip-Cap Zero-Sum</w:t>
      </w:r>
    </w:p>
    <w:p w14:paraId="3942510E" w14:textId="77777777" w:rsidR="003E304E" w:rsidRPr="00981F70" w:rsidRDefault="003E304E" w:rsidP="003E304E">
      <w:pPr>
        <w:pStyle w:val="Heading4"/>
        <w:rPr>
          <w:rStyle w:val="Style13ptBold"/>
          <w:rFonts w:cs="Arial"/>
          <w:b/>
          <w:bCs w:val="0"/>
        </w:rPr>
      </w:pPr>
      <w:r w:rsidRPr="00981F70">
        <w:rPr>
          <w:rStyle w:val="Style13ptBold"/>
          <w:rFonts w:cs="Arial"/>
          <w:b/>
          <w:bCs w:val="0"/>
        </w:rPr>
        <w:t xml:space="preserve">Dip-cap is real and </w:t>
      </w:r>
      <w:r w:rsidRPr="00981F70">
        <w:rPr>
          <w:rStyle w:val="Style13ptBold"/>
          <w:rFonts w:cs="Arial"/>
          <w:b/>
          <w:bCs w:val="0"/>
          <w:u w:val="single"/>
        </w:rPr>
        <w:t>finite</w:t>
      </w:r>
      <w:r w:rsidRPr="00981F70">
        <w:rPr>
          <w:rStyle w:val="Style13ptBold"/>
          <w:rFonts w:cs="Arial"/>
          <w:b/>
          <w:bCs w:val="0"/>
        </w:rPr>
        <w:t>—zero-sum trade-offs.</w:t>
      </w:r>
    </w:p>
    <w:p w14:paraId="402C54B0" w14:textId="77777777" w:rsidR="003E304E" w:rsidRPr="00981F70" w:rsidRDefault="003E304E" w:rsidP="003E304E">
      <w:r w:rsidRPr="00981F70">
        <w:rPr>
          <w:rStyle w:val="Style13ptBold"/>
        </w:rPr>
        <w:t>Cooke &amp; Downie ’10</w:t>
      </w:r>
      <w:r w:rsidRPr="00981F70">
        <w:t xml:space="preserve"> [Jennifer G. Cooke, Senior Associate at the CSIS Office of the President and director of the Institute for African Studies at The George Washington University Elliott School of International Affairs; and Richard Downie, former Deputy Director at the CSIS Africa Program; January 2010. “African Conflicts and U.S. Diplomacy: Roles and Choices.” CSIS Africa Program and the American Academy of Diplomacy. https://ciaotest.cc.columbia.edu/wps/csis/0019040/f_0019040_16299.pdf; mgm]</w:t>
      </w:r>
    </w:p>
    <w:p w14:paraId="7FB9AC2A" w14:textId="77777777" w:rsidR="003E304E" w:rsidRPr="00981F70" w:rsidRDefault="003E304E" w:rsidP="003E304E">
      <w:pPr>
        <w:rPr>
          <w:b/>
          <w:bCs/>
          <w:u w:val="single"/>
        </w:rPr>
      </w:pPr>
      <w:r w:rsidRPr="00981F70">
        <w:rPr>
          <w:u w:val="single"/>
        </w:rPr>
        <w:t xml:space="preserve">Faced with </w:t>
      </w:r>
      <w:r w:rsidRPr="00981F70">
        <w:rPr>
          <w:b/>
          <w:bCs/>
          <w:u w:val="single"/>
        </w:rPr>
        <w:t>Limited Resources</w:t>
      </w:r>
      <w:r w:rsidRPr="00981F70">
        <w:rPr>
          <w:u w:val="single"/>
        </w:rPr>
        <w:t xml:space="preserve"> and </w:t>
      </w:r>
      <w:r w:rsidRPr="00981F70">
        <w:rPr>
          <w:b/>
          <w:bCs/>
          <w:u w:val="single"/>
        </w:rPr>
        <w:t>Changing Priorities</w:t>
      </w:r>
      <w:r w:rsidRPr="00981F70">
        <w:rPr>
          <w:u w:val="single"/>
        </w:rPr>
        <w:t xml:space="preserve">, </w:t>
      </w:r>
      <w:r w:rsidRPr="00981F70">
        <w:rPr>
          <w:b/>
          <w:bCs/>
          <w:u w:val="single"/>
        </w:rPr>
        <w:t>Deciding When</w:t>
      </w:r>
      <w:r w:rsidRPr="00981F70">
        <w:rPr>
          <w:u w:val="single"/>
        </w:rPr>
        <w:t xml:space="preserve">, If, and How to Intervene Is </w:t>
      </w:r>
      <w:r w:rsidRPr="00981F70">
        <w:rPr>
          <w:b/>
          <w:bCs/>
          <w:u w:val="single"/>
        </w:rPr>
        <w:t xml:space="preserve">More Important than Ever </w:t>
      </w:r>
    </w:p>
    <w:p w14:paraId="110ECB5C" w14:textId="77777777" w:rsidR="003E304E" w:rsidRPr="00981F70" w:rsidRDefault="003E304E" w:rsidP="003E304E">
      <w:pPr>
        <w:rPr>
          <w:sz w:val="16"/>
        </w:rPr>
      </w:pPr>
      <w:r w:rsidRPr="00981F70">
        <w:rPr>
          <w:b/>
          <w:bCs/>
          <w:u w:val="single"/>
        </w:rPr>
        <w:t xml:space="preserve">U.S. engagement </w:t>
      </w:r>
      <w:r w:rsidRPr="00981F70">
        <w:rPr>
          <w:u w:val="single"/>
        </w:rPr>
        <w:t>can take on many forms</w:t>
      </w:r>
      <w:r w:rsidRPr="00981F70">
        <w:rPr>
          <w:b/>
          <w:bCs/>
          <w:sz w:val="16"/>
        </w:rPr>
        <w:t>,</w:t>
      </w:r>
      <w:r w:rsidRPr="00981F70">
        <w:rPr>
          <w:sz w:val="16"/>
        </w:rPr>
        <w:t xml:space="preserve"> ranging from humanitarian assistance to </w:t>
      </w:r>
      <w:r w:rsidRPr="00981F70">
        <w:rPr>
          <w:u w:val="single"/>
        </w:rPr>
        <w:t>diplomacy to military action</w:t>
      </w:r>
      <w:r w:rsidRPr="00981F70">
        <w:rPr>
          <w:sz w:val="16"/>
        </w:rPr>
        <w:t xml:space="preserve">. </w:t>
      </w:r>
      <w:r w:rsidRPr="00981F70">
        <w:rPr>
          <w:u w:val="single"/>
        </w:rPr>
        <w:t xml:space="preserve">Given </w:t>
      </w:r>
      <w:r w:rsidRPr="00981F70">
        <w:rPr>
          <w:b/>
          <w:bCs/>
          <w:sz w:val="24"/>
          <w:szCs w:val="24"/>
          <w:u w:val="single"/>
        </w:rPr>
        <w:t xml:space="preserve">finite </w:t>
      </w:r>
      <w:r w:rsidRPr="00981F70">
        <w:rPr>
          <w:b/>
          <w:bCs/>
          <w:u w:val="single"/>
        </w:rPr>
        <w:t>resources and</w:t>
      </w:r>
      <w:r w:rsidRPr="00981F70">
        <w:rPr>
          <w:u w:val="single"/>
        </w:rPr>
        <w:t xml:space="preserve"> capacities, the </w:t>
      </w:r>
      <w:r w:rsidRPr="00981F70">
        <w:rPr>
          <w:b/>
          <w:bCs/>
          <w:u w:val="single"/>
        </w:rPr>
        <w:t>United States</w:t>
      </w:r>
      <w:r w:rsidRPr="00981F70">
        <w:rPr>
          <w:u w:val="single"/>
        </w:rPr>
        <w:t xml:space="preserve"> must often </w:t>
      </w:r>
      <w:r w:rsidRPr="00981F70">
        <w:rPr>
          <w:b/>
          <w:bCs/>
          <w:u w:val="single"/>
        </w:rPr>
        <w:t>make hard choices</w:t>
      </w:r>
      <w:r w:rsidRPr="00981F70">
        <w:rPr>
          <w:u w:val="single"/>
        </w:rPr>
        <w:t xml:space="preserve"> on </w:t>
      </w:r>
      <w:r w:rsidRPr="00981F70">
        <w:rPr>
          <w:b/>
          <w:bCs/>
          <w:sz w:val="28"/>
          <w:szCs w:val="28"/>
          <w:u w:val="single"/>
        </w:rPr>
        <w:t>how much diplomatic capital to invest</w:t>
      </w:r>
      <w:r w:rsidRPr="00981F70">
        <w:rPr>
          <w:u w:val="single"/>
        </w:rPr>
        <w:t xml:space="preserve"> in crisis or conflict situations</w:t>
      </w:r>
      <w:r w:rsidRPr="00981F70">
        <w:rPr>
          <w:sz w:val="16"/>
        </w:rPr>
        <w:t xml:space="preserve">. </w:t>
      </w:r>
      <w:r w:rsidRPr="00981F70">
        <w:rPr>
          <w:u w:val="single"/>
        </w:rPr>
        <w:t xml:space="preserve">It </w:t>
      </w:r>
      <w:r w:rsidRPr="00981F70">
        <w:rPr>
          <w:b/>
          <w:bCs/>
          <w:u w:val="single"/>
        </w:rPr>
        <w:t>cannot invest equally</w:t>
      </w:r>
      <w:r w:rsidRPr="00981F70">
        <w:rPr>
          <w:u w:val="single"/>
        </w:rPr>
        <w:t xml:space="preserve"> in every crisis or </w:t>
      </w:r>
      <w:r w:rsidRPr="00981F70">
        <w:rPr>
          <w:b/>
          <w:bCs/>
          <w:u w:val="single"/>
        </w:rPr>
        <w:t>potential crisis</w:t>
      </w:r>
      <w:r w:rsidRPr="00981F70">
        <w:rPr>
          <w:sz w:val="16"/>
        </w:rPr>
        <w:t xml:space="preserve">. In intervening in these situations, </w:t>
      </w:r>
      <w:r w:rsidRPr="00981F70">
        <w:rPr>
          <w:b/>
          <w:bCs/>
          <w:u w:val="single"/>
        </w:rPr>
        <w:t>decisionmakers</w:t>
      </w:r>
      <w:r w:rsidRPr="00981F70">
        <w:rPr>
          <w:u w:val="single"/>
        </w:rPr>
        <w:t xml:space="preserve"> must be </w:t>
      </w:r>
      <w:r w:rsidRPr="00981F70">
        <w:rPr>
          <w:b/>
          <w:bCs/>
          <w:u w:val="single"/>
        </w:rPr>
        <w:t>careful</w:t>
      </w:r>
      <w:r w:rsidRPr="00981F70">
        <w:rPr>
          <w:u w:val="single"/>
        </w:rPr>
        <w:t xml:space="preserve"> and </w:t>
      </w:r>
      <w:r w:rsidRPr="00981F70">
        <w:rPr>
          <w:b/>
          <w:bCs/>
          <w:u w:val="single"/>
        </w:rPr>
        <w:t>sensitive</w:t>
      </w:r>
      <w:r w:rsidRPr="00981F70">
        <w:rPr>
          <w:u w:val="single"/>
        </w:rPr>
        <w:t xml:space="preserve"> in setting ground rules for engagement since intervention is never impartial</w:t>
      </w:r>
      <w:r w:rsidRPr="00981F70">
        <w:rPr>
          <w:sz w:val="16"/>
        </w:rPr>
        <w:t xml:space="preserve">—it can decide, for better or worse, who governs, who eats, and who survives. At the same time, setting rules for where, when, and how to intervene has become more difficult as U.S. interests in Africa have become harder to define following the end of the Cold War. </w:t>
      </w:r>
    </w:p>
    <w:p w14:paraId="7F9C44E3" w14:textId="77777777" w:rsidR="003E304E" w:rsidRPr="00981F70" w:rsidRDefault="003E304E" w:rsidP="003E304E">
      <w:pPr>
        <w:rPr>
          <w:sz w:val="16"/>
        </w:rPr>
      </w:pPr>
      <w:r w:rsidRPr="00981F70">
        <w:rPr>
          <w:sz w:val="16"/>
        </w:rPr>
        <w:t xml:space="preserve">The reality is that </w:t>
      </w:r>
      <w:r w:rsidRPr="00981F70">
        <w:rPr>
          <w:u w:val="single"/>
        </w:rPr>
        <w:t xml:space="preserve">decisions are made on </w:t>
      </w:r>
      <w:r w:rsidRPr="00981F70">
        <w:rPr>
          <w:b/>
          <w:bCs/>
          <w:u w:val="single"/>
        </w:rPr>
        <w:t>a case-by-case basis</w:t>
      </w:r>
      <w:r w:rsidRPr="00981F70">
        <w:rPr>
          <w:b/>
          <w:bCs/>
          <w:sz w:val="16"/>
        </w:rPr>
        <w:t xml:space="preserve"> </w:t>
      </w:r>
      <w:r w:rsidRPr="00981F70">
        <w:rPr>
          <w:sz w:val="16"/>
        </w:rPr>
        <w:t xml:space="preserve">or in response to events. A </w:t>
      </w:r>
      <w:r w:rsidRPr="00981F70">
        <w:rPr>
          <w:b/>
          <w:bCs/>
          <w:u w:val="single"/>
        </w:rPr>
        <w:t>triage</w:t>
      </w:r>
      <w:r w:rsidRPr="00981F70">
        <w:rPr>
          <w:sz w:val="16"/>
        </w:rPr>
        <w:t xml:space="preserve"> process </w:t>
      </w:r>
      <w:r w:rsidRPr="00981F70">
        <w:rPr>
          <w:b/>
          <w:bCs/>
          <w:u w:val="single"/>
        </w:rPr>
        <w:t>is inevitable,</w:t>
      </w:r>
      <w:r w:rsidRPr="00981F70">
        <w:rPr>
          <w:sz w:val="16"/>
        </w:rPr>
        <w:t xml:space="preserve"> whereby possible types and places of intervention are ordered in terms of priority and their likelihood of success, </w:t>
      </w:r>
      <w:r w:rsidRPr="00981F70">
        <w:rPr>
          <w:b/>
          <w:bCs/>
          <w:u w:val="single"/>
        </w:rPr>
        <w:t>based on the availability of resources</w:t>
      </w:r>
      <w:r w:rsidRPr="00981F70">
        <w:rPr>
          <w:sz w:val="16"/>
        </w:rPr>
        <w:t xml:space="preserve">. For this reason, </w:t>
      </w:r>
      <w:r w:rsidRPr="00981F70">
        <w:rPr>
          <w:b/>
          <w:bCs/>
          <w:u w:val="single"/>
        </w:rPr>
        <w:t>U.S. diplomatic</w:t>
      </w:r>
      <w:r w:rsidRPr="00981F70">
        <w:rPr>
          <w:u w:val="single"/>
        </w:rPr>
        <w:t xml:space="preserve"> activity has </w:t>
      </w:r>
      <w:r w:rsidRPr="00981F70">
        <w:rPr>
          <w:b/>
          <w:bCs/>
          <w:u w:val="single"/>
        </w:rPr>
        <w:t>focused</w:t>
      </w:r>
      <w:r w:rsidRPr="00981F70">
        <w:rPr>
          <w:sz w:val="16"/>
        </w:rPr>
        <w:t xml:space="preserve"> on the Horn of Africa and Sudan in particular, </w:t>
      </w:r>
      <w:r w:rsidRPr="00981F70">
        <w:rPr>
          <w:u w:val="single"/>
        </w:rPr>
        <w:t xml:space="preserve">to the </w:t>
      </w:r>
      <w:r w:rsidRPr="00981F70">
        <w:rPr>
          <w:b/>
          <w:bCs/>
          <w:u w:val="single"/>
        </w:rPr>
        <w:t>detriment of other crises</w:t>
      </w:r>
      <w:r w:rsidRPr="00981F70">
        <w:rPr>
          <w:sz w:val="16"/>
        </w:rPr>
        <w:t xml:space="preserve"> such as those in the Great Lakes region or Niger Delta. </w:t>
      </w:r>
      <w:r w:rsidRPr="00981F70">
        <w:rPr>
          <w:u w:val="single"/>
        </w:rPr>
        <w:t xml:space="preserve">Decisionmakers must </w:t>
      </w:r>
      <w:r w:rsidRPr="00981F70">
        <w:rPr>
          <w:b/>
          <w:bCs/>
          <w:u w:val="single"/>
        </w:rPr>
        <w:t>make hard-nosed decisions</w:t>
      </w:r>
      <w:r w:rsidRPr="00981F70">
        <w:rPr>
          <w:u w:val="single"/>
        </w:rPr>
        <w:t xml:space="preserve"> in setting criteria for intervention</w:t>
      </w:r>
      <w:r w:rsidRPr="00981F70">
        <w:rPr>
          <w:sz w:val="16"/>
        </w:rPr>
        <w:t>. Among the criteria that policymakers need to consider, said Crocker, are cases where U.S. security interests are at stake; where a crisis risks having broad, regional consequences; where the United States is expected to take the lead; where the United States can usefully follow the lead of others such as the United Nations; and where grave humanitarian values are at stake and where domestic public opinion demands that the United States provide policy leadership. The United States must also take into account the willingness of African governments and regional bodies to accept such leadership.</w:t>
      </w:r>
    </w:p>
    <w:p w14:paraId="290BA8B6" w14:textId="77777777" w:rsidR="003E304E" w:rsidRPr="00981F70" w:rsidRDefault="003E304E" w:rsidP="003E304E"/>
    <w:p w14:paraId="3F540557" w14:textId="77777777" w:rsidR="003E304E" w:rsidRPr="00981F70" w:rsidRDefault="003E304E" w:rsidP="003E304E">
      <w:pPr>
        <w:pStyle w:val="Heading4"/>
        <w:rPr>
          <w:rFonts w:cs="Arial"/>
        </w:rPr>
      </w:pPr>
      <w:r w:rsidRPr="00981F70">
        <w:rPr>
          <w:rFonts w:cs="Arial"/>
        </w:rPr>
        <w:t xml:space="preserve">Diplomatic is a </w:t>
      </w:r>
      <w:r w:rsidRPr="00981F70">
        <w:rPr>
          <w:rFonts w:cs="Arial"/>
          <w:u w:val="single"/>
        </w:rPr>
        <w:t>scarce resource</w:t>
      </w:r>
      <w:r w:rsidRPr="00981F70">
        <w:rPr>
          <w:rFonts w:cs="Arial"/>
        </w:rPr>
        <w:t xml:space="preserve">—shifting focus </w:t>
      </w:r>
      <w:r w:rsidRPr="00981F70">
        <w:rPr>
          <w:rFonts w:cs="Arial"/>
          <w:u w:val="single"/>
        </w:rPr>
        <w:t>diverts it</w:t>
      </w:r>
      <w:r w:rsidRPr="00981F70">
        <w:rPr>
          <w:rFonts w:cs="Arial"/>
        </w:rPr>
        <w:t>.</w:t>
      </w:r>
    </w:p>
    <w:p w14:paraId="155DAF6D" w14:textId="77777777" w:rsidR="003E304E" w:rsidRPr="00981F70" w:rsidRDefault="003E304E" w:rsidP="003E304E">
      <w:r w:rsidRPr="00981F70">
        <w:rPr>
          <w:rStyle w:val="Style13ptBold"/>
        </w:rPr>
        <w:t>Kim &amp; Rios ’22</w:t>
      </w:r>
      <w:r w:rsidRPr="00981F70">
        <w:t xml:space="preserve"> [Anthony Kim, research fellow in economic freedom, editor of the Index of Economic Freedom, and manager of global engagement in the Margaret Thatcher Center for Freedom at The Heritage Foundation; and Rodney Rios, Policy Advisor Puerto Rico Federal Affairs Administration; November 9, 2022. “How America Can Outperform China in Critical Diplomacy Competition.” The Heritage Foundation. https://www.heritage.org/global-politics/commentary/how-america-can-outperform-china-critical-diplomacy-competition; mgm]</w:t>
      </w:r>
    </w:p>
    <w:p w14:paraId="461FB3C0" w14:textId="77777777" w:rsidR="003E304E" w:rsidRPr="00981F70" w:rsidRDefault="003E304E" w:rsidP="003E304E">
      <w:pPr>
        <w:rPr>
          <w:sz w:val="16"/>
        </w:rPr>
      </w:pPr>
      <w:r w:rsidRPr="00981F70">
        <w:rPr>
          <w:sz w:val="16"/>
        </w:rPr>
        <w:t xml:space="preserve">For some time after the end of the Cold War in 1989, it was common to think that the world had entered a new era in which great power competition would be a thing of the past. But instead, the world has entered a </w:t>
      </w:r>
      <w:r w:rsidRPr="00981F70">
        <w:rPr>
          <w:u w:val="single"/>
        </w:rPr>
        <w:t>new</w:t>
      </w:r>
      <w:r w:rsidRPr="00981F70">
        <w:rPr>
          <w:sz w:val="16"/>
        </w:rPr>
        <w:t xml:space="preserve"> era of </w:t>
      </w:r>
      <w:r w:rsidRPr="00981F70">
        <w:rPr>
          <w:u w:val="single"/>
        </w:rPr>
        <w:t>geopolitical competition</w:t>
      </w:r>
      <w:r w:rsidRPr="00981F70">
        <w:rPr>
          <w:sz w:val="16"/>
        </w:rPr>
        <w:t xml:space="preserve"> between states—an era where competitors like the U.S. and China each attempt to win vital allies to their side </w:t>
      </w:r>
      <w:r w:rsidRPr="00981F70">
        <w:rPr>
          <w:u w:val="single"/>
        </w:rPr>
        <w:t xml:space="preserve">through </w:t>
      </w:r>
      <w:r w:rsidRPr="00981F70">
        <w:rPr>
          <w:b/>
          <w:bCs/>
          <w:u w:val="single"/>
        </w:rPr>
        <w:t>battles of strategic diplomacy</w:t>
      </w:r>
      <w:r w:rsidRPr="00981F70">
        <w:rPr>
          <w:sz w:val="16"/>
        </w:rPr>
        <w:t>, and one where the U.S. is regrettably falling behind.</w:t>
      </w:r>
    </w:p>
    <w:p w14:paraId="493FADB5" w14:textId="77777777" w:rsidR="003E304E" w:rsidRPr="00981F70" w:rsidRDefault="003E304E" w:rsidP="003E304E">
      <w:pPr>
        <w:rPr>
          <w:sz w:val="10"/>
          <w:szCs w:val="10"/>
        </w:rPr>
      </w:pPr>
      <w:r w:rsidRPr="00981F70">
        <w:rPr>
          <w:sz w:val="10"/>
          <w:szCs w:val="10"/>
        </w:rPr>
        <w:t>As the Biden administration’s latest national security strategy makes clear, the coming years will be critical for deciding which nation will lead the international order. Of all the countries in the world, the only one that can effectively challenge the United States for global leadership is the People’s Republic of China. To protect America’s national interests, policymakers in Washington must be aware of the nature and scope of the challenges from Beijing.</w:t>
      </w:r>
    </w:p>
    <w:p w14:paraId="2AF7D43E" w14:textId="77777777" w:rsidR="003E304E" w:rsidRPr="00981F70" w:rsidRDefault="003E304E" w:rsidP="003E304E">
      <w:pPr>
        <w:rPr>
          <w:sz w:val="10"/>
          <w:szCs w:val="10"/>
        </w:rPr>
      </w:pPr>
      <w:r w:rsidRPr="00981F70">
        <w:rPr>
          <w:sz w:val="10"/>
          <w:szCs w:val="10"/>
        </w:rPr>
        <w:t>It has become unambiguous that China is the most capable adversary the United States is currently facing. It is under the absolute control of the Chinese Communist Party, which is devious, cruel, and predatory. Its military and economic capacity and calculated willingness to challenge America and its allies around the world on almost all strategic fronts constitute a threat of unprecedented proportions.</w:t>
      </w:r>
    </w:p>
    <w:p w14:paraId="0096200D" w14:textId="77777777" w:rsidR="003E304E" w:rsidRPr="00981F70" w:rsidRDefault="003E304E" w:rsidP="003E304E">
      <w:pPr>
        <w:rPr>
          <w:sz w:val="16"/>
        </w:rPr>
      </w:pPr>
      <w:r w:rsidRPr="00981F70">
        <w:rPr>
          <w:sz w:val="16"/>
        </w:rPr>
        <w:t xml:space="preserve">In particular, as Politico explained in a recent special report, currently, regrettably, </w:t>
      </w:r>
      <w:r w:rsidRPr="00981F70">
        <w:rPr>
          <w:u w:val="single"/>
        </w:rPr>
        <w:t xml:space="preserve">the United States no longer claims an advantage in diplomatic terms </w:t>
      </w:r>
      <w:r w:rsidRPr="00981F70">
        <w:rPr>
          <w:sz w:val="16"/>
          <w:szCs w:val="16"/>
        </w:rPr>
        <w:t>compared to China</w:t>
      </w:r>
      <w:r w:rsidRPr="00981F70">
        <w:rPr>
          <w:sz w:val="16"/>
        </w:rPr>
        <w:t>, and it is more pronounced when it comes to developing countries.</w:t>
      </w:r>
    </w:p>
    <w:p w14:paraId="1A5837D1" w14:textId="77777777" w:rsidR="003E304E" w:rsidRPr="00981F70" w:rsidRDefault="003E304E" w:rsidP="003E304E">
      <w:pPr>
        <w:rPr>
          <w:sz w:val="16"/>
        </w:rPr>
      </w:pPr>
      <w:r w:rsidRPr="00981F70">
        <w:rPr>
          <w:sz w:val="16"/>
        </w:rPr>
        <w:t xml:space="preserve">As the report explains, the disadvantage is somewhat the </w:t>
      </w:r>
      <w:r w:rsidRPr="00981F70">
        <w:rPr>
          <w:u w:val="single"/>
        </w:rPr>
        <w:t>result of</w:t>
      </w:r>
      <w:r w:rsidRPr="00981F70">
        <w:rPr>
          <w:sz w:val="16"/>
        </w:rPr>
        <w:t xml:space="preserve"> U.S. disengagement in some regions, a deemphasis on the trade and investment element of diplomacy, a dearth in the confirmation of ambassadors, and a </w:t>
      </w:r>
      <w:r w:rsidRPr="00981F70">
        <w:rPr>
          <w:b/>
          <w:bCs/>
          <w:u w:val="single"/>
        </w:rPr>
        <w:t>failure to focus strategic</w:t>
      </w:r>
      <w:r w:rsidRPr="00981F70">
        <w:rPr>
          <w:u w:val="single"/>
        </w:rPr>
        <w:t xml:space="preserve"> </w:t>
      </w:r>
      <w:r w:rsidRPr="00981F70">
        <w:rPr>
          <w:b/>
          <w:bCs/>
          <w:u w:val="single"/>
        </w:rPr>
        <w:t>assistance</w:t>
      </w:r>
      <w:r w:rsidRPr="00981F70">
        <w:rPr>
          <w:sz w:val="16"/>
        </w:rPr>
        <w:t xml:space="preserve"> on areas that the developing world prioritizes.</w:t>
      </w:r>
    </w:p>
    <w:p w14:paraId="4561FD08" w14:textId="77777777" w:rsidR="003E304E" w:rsidRPr="00981F70" w:rsidRDefault="003E304E" w:rsidP="003E304E">
      <w:pPr>
        <w:rPr>
          <w:sz w:val="10"/>
          <w:szCs w:val="10"/>
        </w:rPr>
      </w:pPr>
      <w:r w:rsidRPr="00981F70">
        <w:rPr>
          <w:sz w:val="10"/>
          <w:szCs w:val="10"/>
        </w:rPr>
        <w:t>Regarding that last element, American support focuses on “providing technical assistance to governments on everything from education to fighting corruption,” according to the report. That support is beneficial, but infrastructure projects, which China prioritizes, are more valued.</w:t>
      </w:r>
    </w:p>
    <w:p w14:paraId="5B34F269" w14:textId="77777777" w:rsidR="003E304E" w:rsidRPr="00981F70" w:rsidRDefault="003E304E" w:rsidP="003E304E">
      <w:pPr>
        <w:rPr>
          <w:sz w:val="10"/>
          <w:szCs w:val="10"/>
        </w:rPr>
      </w:pPr>
      <w:r w:rsidRPr="00981F70">
        <w:rPr>
          <w:sz w:val="10"/>
          <w:szCs w:val="10"/>
        </w:rPr>
        <w:t>As is well documented, China, for its part, doesn’t care about human rights and how a regime it works with comes to power. China merely claims to want to do business and presents its economic development model for lifting people out of poverty without free market democracy as more effective and beneficial than the U.S. model.</w:t>
      </w:r>
    </w:p>
    <w:p w14:paraId="194487DB" w14:textId="77777777" w:rsidR="003E304E" w:rsidRPr="00981F70" w:rsidRDefault="003E304E" w:rsidP="003E304E">
      <w:pPr>
        <w:rPr>
          <w:sz w:val="10"/>
          <w:szCs w:val="10"/>
        </w:rPr>
      </w:pPr>
      <w:r w:rsidRPr="00981F70">
        <w:rPr>
          <w:sz w:val="10"/>
          <w:szCs w:val="10"/>
        </w:rPr>
        <w:t>China has been expanding its diplomatic staff and presence around the world. In addition, China focuses on helping these developing countries with projects such as its Belt and Road Initiative, which is China’s ambitious geoeconomic connectivity initiative. This massive infrastructure project would stretch from East Asia to Europe.</w:t>
      </w:r>
    </w:p>
    <w:p w14:paraId="751C8AA3" w14:textId="77777777" w:rsidR="003E304E" w:rsidRPr="00981F70" w:rsidRDefault="003E304E" w:rsidP="003E304E">
      <w:pPr>
        <w:rPr>
          <w:sz w:val="10"/>
          <w:szCs w:val="10"/>
        </w:rPr>
      </w:pPr>
      <w:r w:rsidRPr="00981F70">
        <w:rPr>
          <w:sz w:val="10"/>
          <w:szCs w:val="10"/>
        </w:rPr>
        <w:t>This economic largesse has boosted China’s diplomatic advantages compared to the United States. However, Belt and Road have yet to be an absolute success. China has had to rein in the program as countries have grown increasingly wary of participating in it.</w:t>
      </w:r>
    </w:p>
    <w:p w14:paraId="62FF8440" w14:textId="77777777" w:rsidR="003E304E" w:rsidRPr="00981F70" w:rsidRDefault="003E304E" w:rsidP="003E304E">
      <w:pPr>
        <w:rPr>
          <w:sz w:val="10"/>
          <w:szCs w:val="10"/>
        </w:rPr>
      </w:pPr>
      <w:r w:rsidRPr="00981F70">
        <w:rPr>
          <w:sz w:val="10"/>
          <w:szCs w:val="10"/>
        </w:rPr>
        <w:t>The overall challenges from China on various policy fronts are still unnerving for the U.S. Yet the United States can and must win the geopolitical, diplomatic competition. As Heritage Foundation’s Vice President for Foreign Policy James Carafano succinctly underscored in “In a New Kind of War, the Old Wars of Ideas Are Back,” which highlights the importance of winning the critical battle of ideas, “We can’t win without being proactive.”</w:t>
      </w:r>
    </w:p>
    <w:p w14:paraId="7F8180CF" w14:textId="77777777" w:rsidR="003E304E" w:rsidRPr="00981F70" w:rsidRDefault="003E304E" w:rsidP="003E304E">
      <w:pPr>
        <w:rPr>
          <w:sz w:val="10"/>
          <w:szCs w:val="10"/>
        </w:rPr>
      </w:pPr>
      <w:r w:rsidRPr="00981F70">
        <w:rPr>
          <w:sz w:val="10"/>
          <w:szCs w:val="10"/>
        </w:rPr>
        <w:t>To that end, there needs to be a greater emphasis on improving our foreign service. For instance, there should be a drive to recruit more experts and diplomatic staff that understand Latin America and Africa, so they can effectively represent American interests in those regions.</w:t>
      </w:r>
    </w:p>
    <w:p w14:paraId="2637852E" w14:textId="77777777" w:rsidR="003E304E" w:rsidRPr="00981F70" w:rsidRDefault="003E304E" w:rsidP="003E304E">
      <w:pPr>
        <w:rPr>
          <w:b/>
          <w:bCs/>
          <w:u w:val="single"/>
        </w:rPr>
      </w:pPr>
      <w:r w:rsidRPr="00981F70">
        <w:rPr>
          <w:sz w:val="16"/>
        </w:rPr>
        <w:t xml:space="preserve">From a broader perspective, a </w:t>
      </w:r>
      <w:r w:rsidRPr="00981F70">
        <w:rPr>
          <w:u w:val="single"/>
        </w:rPr>
        <w:t>key</w:t>
      </w:r>
      <w:r w:rsidRPr="00981F70">
        <w:rPr>
          <w:sz w:val="16"/>
        </w:rPr>
        <w:t xml:space="preserve"> element of </w:t>
      </w:r>
      <w:r w:rsidRPr="00981F70">
        <w:rPr>
          <w:u w:val="single"/>
        </w:rPr>
        <w:t>soft yet effective diplomatic power is pragmatic</w:t>
      </w:r>
      <w:r w:rsidRPr="00981F70">
        <w:rPr>
          <w:sz w:val="16"/>
        </w:rPr>
        <w:t xml:space="preserve"> economic </w:t>
      </w:r>
      <w:r w:rsidRPr="00981F70">
        <w:rPr>
          <w:u w:val="single"/>
        </w:rPr>
        <w:t>engagements</w:t>
      </w:r>
      <w:r w:rsidRPr="00981F70">
        <w:rPr>
          <w:sz w:val="16"/>
        </w:rPr>
        <w:t xml:space="preserve">. America will help itself and the world more if it moves from handing out aid to creating real partnerships. To that end, for instance, the International Development Finance Corporation needs to be more strategic. This development agency helps finance overseas infrastructure and other projects so that America can compete with infrastructure development, but </w:t>
      </w:r>
      <w:r w:rsidRPr="00981F70">
        <w:rPr>
          <w:b/>
          <w:bCs/>
          <w:u w:val="single"/>
        </w:rPr>
        <w:t>it needs to be better focused.</w:t>
      </w:r>
    </w:p>
    <w:p w14:paraId="3AFCF27A" w14:textId="77777777" w:rsidR="003E304E" w:rsidRPr="00981F70" w:rsidRDefault="003E304E" w:rsidP="003E304E">
      <w:pPr>
        <w:rPr>
          <w:sz w:val="16"/>
        </w:rPr>
      </w:pPr>
      <w:r w:rsidRPr="00981F70">
        <w:rPr>
          <w:sz w:val="16"/>
        </w:rPr>
        <w:t xml:space="preserve">Last but not least, </w:t>
      </w:r>
      <w:r w:rsidRPr="00981F70">
        <w:rPr>
          <w:u w:val="single"/>
        </w:rPr>
        <w:t xml:space="preserve">the United States </w:t>
      </w:r>
      <w:r w:rsidRPr="00981F70">
        <w:rPr>
          <w:b/>
          <w:bCs/>
          <w:u w:val="single"/>
        </w:rPr>
        <w:t>needs to reassess its priorities</w:t>
      </w:r>
      <w:r w:rsidRPr="00981F70">
        <w:rPr>
          <w:sz w:val="16"/>
        </w:rPr>
        <w:t xml:space="preserve">. Instead of propagating far-left goals in its foreign policy, such as promoting abortion, the U.S. must focus on its national interests and develop a plan to achieve its goals. These sorts of </w:t>
      </w:r>
      <w:r w:rsidRPr="00981F70">
        <w:rPr>
          <w:b/>
          <w:bCs/>
          <w:u w:val="single"/>
        </w:rPr>
        <w:t>policies</w:t>
      </w:r>
      <w:r w:rsidRPr="00981F70">
        <w:rPr>
          <w:sz w:val="16"/>
        </w:rPr>
        <w:t xml:space="preserve">, while pleasing to the left side of the political spectrum, </w:t>
      </w:r>
      <w:r w:rsidRPr="00981F70">
        <w:rPr>
          <w:b/>
          <w:bCs/>
          <w:sz w:val="26"/>
          <w:szCs w:val="26"/>
          <w:u w:val="single"/>
        </w:rPr>
        <w:t>divert scarce diplomatic capital</w:t>
      </w:r>
      <w:r w:rsidRPr="00981F70">
        <w:rPr>
          <w:u w:val="single"/>
        </w:rPr>
        <w:t xml:space="preserve"> from advancing core U.S. interests and undermine diplomatic relations</w:t>
      </w:r>
      <w:r w:rsidRPr="00981F70">
        <w:rPr>
          <w:sz w:val="16"/>
        </w:rPr>
        <w:t xml:space="preserve"> with more conservative nations.</w:t>
      </w:r>
    </w:p>
    <w:p w14:paraId="14EF1813" w14:textId="77777777" w:rsidR="003E304E" w:rsidRPr="00981F70" w:rsidRDefault="003E304E" w:rsidP="003E304E"/>
    <w:p w14:paraId="337B5E01" w14:textId="77777777" w:rsidR="003E304E" w:rsidRPr="00981F70" w:rsidRDefault="003E304E" w:rsidP="003E304E">
      <w:pPr>
        <w:pStyle w:val="Heading4"/>
        <w:rPr>
          <w:rFonts w:cs="Arial"/>
        </w:rPr>
      </w:pPr>
      <w:r w:rsidRPr="00981F70">
        <w:rPr>
          <w:rFonts w:cs="Arial"/>
        </w:rPr>
        <w:t xml:space="preserve">Diplomatic capital is a </w:t>
      </w:r>
      <w:r w:rsidRPr="00981F70">
        <w:rPr>
          <w:rFonts w:cs="Arial"/>
          <w:u w:val="single"/>
        </w:rPr>
        <w:t>currency</w:t>
      </w:r>
      <w:r w:rsidRPr="00981F70">
        <w:rPr>
          <w:rFonts w:cs="Arial"/>
        </w:rPr>
        <w:t xml:space="preserve"> expended through negotiations. </w:t>
      </w:r>
    </w:p>
    <w:p w14:paraId="1ED222AF" w14:textId="77777777" w:rsidR="003E304E" w:rsidRPr="00981F70" w:rsidRDefault="003E304E" w:rsidP="003E304E">
      <w:r w:rsidRPr="00981F70">
        <w:rPr>
          <w:rStyle w:val="Style13ptBold"/>
        </w:rPr>
        <w:t xml:space="preserve">Mcnamara ’15 </w:t>
      </w:r>
      <w:r w:rsidRPr="00981F70">
        <w:t xml:space="preserve">[Eoin; 2015. Research Fellow at the Finnish Institute of International Affairs, PhD in political science, taught extensively in International Relations at the University of Tartu. “When Contributions Abroad Mean Security at Home? The Baltic States and NATO Burden-Sharing in Afghanistan.” In </w:t>
      </w:r>
      <w:r w:rsidRPr="00981F70">
        <w:rPr>
          <w:i/>
          <w:iCs/>
        </w:rPr>
        <w:t>Newcomers No More? Contemporary NATO and the Future of the Enlargement from the Perspective of “Post-Cold War” Members</w:t>
      </w:r>
      <w:r w:rsidRPr="00981F70">
        <w:t>, edited by Robert Czulda and Marek Madej. NATO International Relations Research Institute; mgm]</w:t>
      </w:r>
    </w:p>
    <w:p w14:paraId="7E8950A3" w14:textId="77777777" w:rsidR="003E304E" w:rsidRPr="00981F70" w:rsidRDefault="003E304E" w:rsidP="003E304E">
      <w:pPr>
        <w:rPr>
          <w:sz w:val="16"/>
        </w:rPr>
      </w:pPr>
      <w:r w:rsidRPr="00981F70">
        <w:rPr>
          <w:sz w:val="16"/>
        </w:rPr>
        <w:t>While the former question will be examined further as this chapter progresses, the latter question first requires a brief explanation of the term “</w:t>
      </w:r>
      <w:r w:rsidRPr="00981F70">
        <w:rPr>
          <w:b/>
          <w:bCs/>
          <w:u w:val="single"/>
        </w:rPr>
        <w:t>diplomatic capital</w:t>
      </w:r>
      <w:r w:rsidRPr="00981F70">
        <w:rPr>
          <w:sz w:val="16"/>
        </w:rPr>
        <w:t xml:space="preserve">”. In this context, Rebecca Adler-Nissen explains capital </w:t>
      </w:r>
      <w:r w:rsidRPr="00981F70">
        <w:rPr>
          <w:u w:val="single"/>
        </w:rPr>
        <w:t>as a form of “</w:t>
      </w:r>
      <w:r w:rsidRPr="00981F70">
        <w:rPr>
          <w:b/>
          <w:bCs/>
          <w:u w:val="single"/>
        </w:rPr>
        <w:t>currency</w:t>
      </w:r>
      <w:r w:rsidRPr="00981F70">
        <w:rPr>
          <w:sz w:val="16"/>
        </w:rPr>
        <w:t xml:space="preserve">” </w:t>
      </w:r>
      <w:r w:rsidRPr="00981F70">
        <w:rPr>
          <w:u w:val="single"/>
        </w:rPr>
        <w:t xml:space="preserve">which can be </w:t>
      </w:r>
      <w:r w:rsidRPr="00981F70">
        <w:rPr>
          <w:b/>
          <w:bCs/>
          <w:u w:val="single"/>
        </w:rPr>
        <w:t>traded in diplomatic negotiations</w:t>
      </w:r>
      <w:r w:rsidRPr="00981F70">
        <w:rPr>
          <w:b/>
          <w:bCs/>
          <w:sz w:val="16"/>
        </w:rPr>
        <w:t>,</w:t>
      </w:r>
      <w:r w:rsidRPr="00981F70">
        <w:rPr>
          <w:sz w:val="16"/>
        </w:rPr>
        <w:t xml:space="preserve"> gathered through the portrayal of positive “social competences, reputation and personal authority”.13 Linking the idea of diplomatic capital to Allied behaviour during the ISAF years, Nik Hynek and Péter Marton identify four main roles taken up by contributing Allies: </w:t>
      </w:r>
    </w:p>
    <w:p w14:paraId="74E77ED6" w14:textId="77777777" w:rsidR="003E304E" w:rsidRPr="00981F70" w:rsidRDefault="003E304E" w:rsidP="003E304E">
      <w:pPr>
        <w:rPr>
          <w:sz w:val="16"/>
        </w:rPr>
      </w:pPr>
      <w:r w:rsidRPr="00981F70">
        <w:rPr>
          <w:sz w:val="16"/>
        </w:rPr>
        <w:t>•the “</w:t>
      </w:r>
      <w:r w:rsidRPr="00981F70">
        <w:rPr>
          <w:u w:val="single"/>
        </w:rPr>
        <w:t>owner” of the mission</w:t>
      </w:r>
      <w:r w:rsidRPr="00981F70">
        <w:rPr>
          <w:sz w:val="16"/>
        </w:rPr>
        <w:t xml:space="preserve">, </w:t>
      </w:r>
      <w:r w:rsidRPr="00981F70">
        <w:rPr>
          <w:u w:val="single"/>
        </w:rPr>
        <w:t>the United States</w:t>
      </w:r>
      <w:r w:rsidRPr="00981F70">
        <w:rPr>
          <w:sz w:val="16"/>
        </w:rPr>
        <w:t xml:space="preserve">, as </w:t>
      </w:r>
      <w:r w:rsidRPr="00981F70">
        <w:rPr>
          <w:u w:val="single"/>
        </w:rPr>
        <w:t>securing</w:t>
      </w:r>
      <w:r w:rsidRPr="00981F70">
        <w:rPr>
          <w:sz w:val="16"/>
        </w:rPr>
        <w:t xml:space="preserve"> Afghanistan was </w:t>
      </w:r>
      <w:r w:rsidRPr="00981F70">
        <w:rPr>
          <w:u w:val="single"/>
        </w:rPr>
        <w:t>a</w:t>
      </w:r>
      <w:r w:rsidRPr="00981F70">
        <w:rPr>
          <w:sz w:val="16"/>
        </w:rPr>
        <w:t xml:space="preserve"> direct</w:t>
      </w:r>
      <w:r w:rsidRPr="00981F70">
        <w:rPr>
          <w:u w:val="single"/>
        </w:rPr>
        <w:t xml:space="preserve"> </w:t>
      </w:r>
      <w:r w:rsidRPr="00981F70">
        <w:rPr>
          <w:b/>
          <w:bCs/>
          <w:u w:val="single"/>
        </w:rPr>
        <w:t>objective</w:t>
      </w:r>
      <w:r w:rsidRPr="00981F70">
        <w:rPr>
          <w:u w:val="single"/>
        </w:rPr>
        <w:t xml:space="preserve"> </w:t>
      </w:r>
      <w:r w:rsidRPr="00981F70">
        <w:rPr>
          <w:b/>
          <w:bCs/>
          <w:u w:val="single"/>
        </w:rPr>
        <w:t>within its security</w:t>
      </w:r>
      <w:r w:rsidRPr="00981F70">
        <w:rPr>
          <w:b/>
          <w:bCs/>
          <w:sz w:val="16"/>
        </w:rPr>
        <w:t xml:space="preserve"> </w:t>
      </w:r>
      <w:r w:rsidRPr="00981F70">
        <w:rPr>
          <w:b/>
          <w:bCs/>
          <w:u w:val="single"/>
        </w:rPr>
        <w:t>policy</w:t>
      </w:r>
      <w:r w:rsidRPr="00981F70">
        <w:rPr>
          <w:b/>
          <w:bCs/>
          <w:sz w:val="16"/>
        </w:rPr>
        <w:t>;</w:t>
      </w:r>
      <w:r w:rsidRPr="00981F70">
        <w:rPr>
          <w:sz w:val="16"/>
        </w:rPr>
        <w:t xml:space="preserve"> </w:t>
      </w:r>
    </w:p>
    <w:p w14:paraId="6FF9E115" w14:textId="77777777" w:rsidR="003E304E" w:rsidRPr="00981F70" w:rsidRDefault="003E304E" w:rsidP="003E304E">
      <w:pPr>
        <w:rPr>
          <w:sz w:val="12"/>
          <w:szCs w:val="12"/>
        </w:rPr>
      </w:pPr>
      <w:r w:rsidRPr="00981F70">
        <w:rPr>
          <w:sz w:val="12"/>
          <w:szCs w:val="12"/>
        </w:rPr>
        <w:t xml:space="preserve">•the “strivers”, those reliant on NATO’s security provision, which as a consequence motivated them to make contributions of more arduously generated goods judged as at a premium by the mission’s “owner” and NATO’s prime hegemonic ally, the United States; </w:t>
      </w:r>
    </w:p>
    <w:p w14:paraId="603CE0E2" w14:textId="77777777" w:rsidR="003E304E" w:rsidRPr="00981F70" w:rsidRDefault="003E304E" w:rsidP="003E304E">
      <w:pPr>
        <w:rPr>
          <w:sz w:val="12"/>
          <w:szCs w:val="12"/>
        </w:rPr>
      </w:pPr>
      <w:r w:rsidRPr="00981F70">
        <w:rPr>
          <w:sz w:val="12"/>
          <w:szCs w:val="12"/>
        </w:rPr>
        <w:t xml:space="preserve">•the “servants”, those contributing goods deemed of lower demand by the “owner”, but wishing to retain NATO for a miscellany of reasons short of alliance dependence; and, finally, </w:t>
      </w:r>
    </w:p>
    <w:p w14:paraId="1A8C1A7E" w14:textId="77777777" w:rsidR="003E304E" w:rsidRPr="00981F70" w:rsidRDefault="003E304E" w:rsidP="003E304E">
      <w:pPr>
        <w:rPr>
          <w:sz w:val="12"/>
          <w:szCs w:val="12"/>
        </w:rPr>
      </w:pPr>
      <w:r w:rsidRPr="00981F70">
        <w:rPr>
          <w:sz w:val="12"/>
          <w:szCs w:val="12"/>
        </w:rPr>
        <w:t xml:space="preserve">•the “onlookers”, those with weak motivation who contributed superficially.14 </w:t>
      </w:r>
    </w:p>
    <w:p w14:paraId="0BE105D4" w14:textId="77777777" w:rsidR="003E304E" w:rsidRPr="00981F70" w:rsidRDefault="003E304E" w:rsidP="003E304E">
      <w:pPr>
        <w:rPr>
          <w:sz w:val="16"/>
        </w:rPr>
      </w:pPr>
      <w:r w:rsidRPr="00981F70">
        <w:rPr>
          <w:sz w:val="16"/>
        </w:rPr>
        <w:t xml:space="preserve">Thus, in the context of Baltic hopes and fears, the optimum opportunity presented by ISAF was a chance to enhance diplomatic capital through “striving”. The ultimate benefit of which being increased access to hegemonic allies and, in turn, a greater platform to influence NATO policy in the Baltic Sea region. On the other hand, as the goods seen as at a premium by ISAF’s leadership required strenuous efforts to produce, the risks of ISAF for the Baltic states consisted in a </w:t>
      </w:r>
      <w:r w:rsidRPr="00981F70">
        <w:rPr>
          <w:u w:val="single"/>
        </w:rPr>
        <w:t xml:space="preserve">worry over domestic political, </w:t>
      </w:r>
      <w:r w:rsidRPr="00981F70">
        <w:rPr>
          <w:b/>
          <w:bCs/>
          <w:u w:val="single"/>
        </w:rPr>
        <w:t>resource</w:t>
      </w:r>
      <w:r w:rsidRPr="00981F70">
        <w:rPr>
          <w:u w:val="single"/>
        </w:rPr>
        <w:t xml:space="preserve"> or </w:t>
      </w:r>
      <w:r w:rsidRPr="00981F70">
        <w:rPr>
          <w:b/>
          <w:bCs/>
          <w:u w:val="single"/>
        </w:rPr>
        <w:t>expertise</w:t>
      </w:r>
      <w:r w:rsidRPr="00981F70">
        <w:rPr>
          <w:u w:val="single"/>
        </w:rPr>
        <w:t xml:space="preserve"> </w:t>
      </w:r>
      <w:r w:rsidRPr="00981F70">
        <w:rPr>
          <w:b/>
          <w:bCs/>
          <w:u w:val="single"/>
        </w:rPr>
        <w:t>constraints</w:t>
      </w:r>
      <w:r w:rsidRPr="00981F70">
        <w:rPr>
          <w:u w:val="single"/>
        </w:rPr>
        <w:t xml:space="preserve"> preventing them from generating contributions of premium demand. This in turn could lead to </w:t>
      </w:r>
      <w:r w:rsidRPr="00981F70">
        <w:rPr>
          <w:b/>
          <w:bCs/>
          <w:u w:val="single"/>
        </w:rPr>
        <w:t>negative diplomatic capital</w:t>
      </w:r>
      <w:r w:rsidRPr="00981F70">
        <w:rPr>
          <w:u w:val="single"/>
        </w:rPr>
        <w:t xml:space="preserve">, with </w:t>
      </w:r>
      <w:r w:rsidRPr="00981F70">
        <w:rPr>
          <w:sz w:val="16"/>
        </w:rPr>
        <w:t>fledgling</w:t>
      </w:r>
      <w:r w:rsidRPr="00981F70">
        <w:rPr>
          <w:u w:val="single"/>
        </w:rPr>
        <w:t xml:space="preserve"> </w:t>
      </w:r>
      <w:r w:rsidRPr="00981F70">
        <w:rPr>
          <w:b/>
          <w:bCs/>
          <w:u w:val="single"/>
        </w:rPr>
        <w:t>reputations</w:t>
      </w:r>
      <w:r w:rsidRPr="00981F70">
        <w:rPr>
          <w:u w:val="single"/>
        </w:rPr>
        <w:t xml:space="preserve"> </w:t>
      </w:r>
      <w:r w:rsidRPr="00981F70">
        <w:rPr>
          <w:b/>
          <w:bCs/>
          <w:u w:val="single"/>
        </w:rPr>
        <w:t>damaged</w:t>
      </w:r>
      <w:r w:rsidRPr="00981F70">
        <w:rPr>
          <w:sz w:val="16"/>
        </w:rPr>
        <w:t xml:space="preserve"> and the label of “onlooker” designated within the Alliance.</w:t>
      </w:r>
    </w:p>
    <w:p w14:paraId="52A95661" w14:textId="77777777" w:rsidR="003E304E" w:rsidRPr="00981F70" w:rsidRDefault="003E304E" w:rsidP="003E304E"/>
    <w:p w14:paraId="4563A234" w14:textId="77777777" w:rsidR="003E304E" w:rsidRPr="00981F70" w:rsidRDefault="003E304E" w:rsidP="003E304E"/>
    <w:p w14:paraId="1A526C00" w14:textId="77777777" w:rsidR="003E304E" w:rsidRPr="00981F70" w:rsidRDefault="003E304E" w:rsidP="003E304E">
      <w:pPr>
        <w:pStyle w:val="Heading2"/>
        <w:rPr>
          <w:rFonts w:cs="Arial"/>
        </w:rPr>
      </w:pPr>
      <w:r w:rsidRPr="00981F70">
        <w:rPr>
          <w:rFonts w:cs="Arial"/>
        </w:rPr>
        <w:t>Internal Link: Israel-Iran</w:t>
      </w:r>
    </w:p>
    <w:p w14:paraId="6705FDEF" w14:textId="77777777" w:rsidR="003E304E" w:rsidRPr="00981F70" w:rsidRDefault="003E304E" w:rsidP="003E304E">
      <w:pPr>
        <w:pStyle w:val="Heading3"/>
        <w:rPr>
          <w:rFonts w:cs="Arial"/>
        </w:rPr>
      </w:pPr>
      <w:r w:rsidRPr="00981F70">
        <w:rPr>
          <w:rFonts w:cs="Arial"/>
        </w:rPr>
        <w:t>2NC—I/L—US Diplomacy Key</w:t>
      </w:r>
    </w:p>
    <w:p w14:paraId="6BEBB408" w14:textId="77777777" w:rsidR="003E304E" w:rsidRPr="00981F70" w:rsidRDefault="003E304E" w:rsidP="003E304E">
      <w:pPr>
        <w:pStyle w:val="Heading4"/>
        <w:rPr>
          <w:rFonts w:cs="Arial"/>
        </w:rPr>
      </w:pPr>
      <w:r w:rsidRPr="00981F70">
        <w:rPr>
          <w:rFonts w:cs="Arial"/>
        </w:rPr>
        <w:t xml:space="preserve">U.S. diplomacy is uniquely key—it’s only state that can lead negotiations; requires </w:t>
      </w:r>
      <w:r w:rsidRPr="00981F70">
        <w:rPr>
          <w:rFonts w:cs="Arial"/>
          <w:u w:val="single"/>
        </w:rPr>
        <w:t>coordinated</w:t>
      </w:r>
      <w:r w:rsidRPr="00981F70">
        <w:rPr>
          <w:rFonts w:cs="Arial"/>
        </w:rPr>
        <w:t xml:space="preserve"> diplomatic effort.</w:t>
      </w:r>
    </w:p>
    <w:p w14:paraId="4C667A8F" w14:textId="77777777" w:rsidR="003E304E" w:rsidRPr="00981F70" w:rsidRDefault="003E304E" w:rsidP="003E304E">
      <w:r w:rsidRPr="00981F70">
        <w:rPr>
          <w:rStyle w:val="Style13ptBold"/>
        </w:rPr>
        <w:t>Kurtzer &amp; Simon ’6/18</w:t>
      </w:r>
      <w:r w:rsidRPr="00981F70">
        <w:t xml:space="preserve"> [Daniel C Kurtzer, Professor of diplomacy and conflict resolution at Princeton University’s School of Public and International Affairs, former US Ambassador to Israel and Egypt; and Steven N Simon, professor of Middle East Studies at Dartmouth and former US National Security Council senior director for the Middle East and North Africa; June 18, 2025. “America Should End Israel’s War on Iran—Not Join It.” Foreign Affairs. https://www.foreignaffairs.com/united-states/america-should-end-israels-war-iran-not-join-it; mgm]</w:t>
      </w:r>
    </w:p>
    <w:p w14:paraId="1278B01F" w14:textId="77777777" w:rsidR="003E304E" w:rsidRPr="00981F70" w:rsidRDefault="003E304E" w:rsidP="003E304E">
      <w:pPr>
        <w:rPr>
          <w:u w:val="single"/>
        </w:rPr>
      </w:pPr>
      <w:r w:rsidRPr="00981F70">
        <w:rPr>
          <w:u w:val="single"/>
        </w:rPr>
        <w:t>Trump’s best option</w:t>
      </w:r>
      <w:r w:rsidRPr="00981F70">
        <w:rPr>
          <w:sz w:val="16"/>
        </w:rPr>
        <w:t xml:space="preserve">, therefore, is </w:t>
      </w:r>
      <w:r w:rsidRPr="00981F70">
        <w:rPr>
          <w:u w:val="single"/>
        </w:rPr>
        <w:t>to</w:t>
      </w:r>
      <w:r w:rsidRPr="00981F70">
        <w:rPr>
          <w:sz w:val="16"/>
        </w:rPr>
        <w:t xml:space="preserve"> try to </w:t>
      </w:r>
      <w:r w:rsidRPr="00981F70">
        <w:rPr>
          <w:u w:val="single"/>
        </w:rPr>
        <w:t xml:space="preserve">help bring the Israel-Iran war to an </w:t>
      </w:r>
      <w:r w:rsidRPr="00981F70">
        <w:rPr>
          <w:b/>
          <w:bCs/>
          <w:u w:val="single"/>
        </w:rPr>
        <w:t>end</w:t>
      </w:r>
      <w:r w:rsidRPr="00981F70">
        <w:rPr>
          <w:sz w:val="16"/>
        </w:rPr>
        <w:t xml:space="preserve"> in a way that preserves what Israel has accomplished militarily but also </w:t>
      </w:r>
      <w:r w:rsidRPr="00981F70">
        <w:rPr>
          <w:u w:val="single"/>
        </w:rPr>
        <w:t>allows Iran to save enough face to return to negotiations.</w:t>
      </w:r>
      <w:r w:rsidRPr="00981F70">
        <w:rPr>
          <w:sz w:val="16"/>
        </w:rPr>
        <w:t xml:space="preserve"> To do this, he will need to mobilize a multilateral effort to keep nuclear-related material out of Iran’s hands, </w:t>
      </w:r>
      <w:r w:rsidRPr="00981F70">
        <w:rPr>
          <w:b/>
          <w:bCs/>
          <w:u w:val="single"/>
        </w:rPr>
        <w:t>develop</w:t>
      </w:r>
      <w:r w:rsidRPr="00981F70">
        <w:rPr>
          <w:u w:val="single"/>
        </w:rPr>
        <w:t xml:space="preserve"> a </w:t>
      </w:r>
      <w:r w:rsidRPr="00981F70">
        <w:rPr>
          <w:b/>
          <w:bCs/>
          <w:u w:val="single"/>
        </w:rPr>
        <w:t>negotiating</w:t>
      </w:r>
      <w:r w:rsidRPr="00981F70">
        <w:rPr>
          <w:u w:val="single"/>
        </w:rPr>
        <w:t xml:space="preserve"> strategy that takes advantage of the </w:t>
      </w:r>
      <w:r w:rsidRPr="00981F70">
        <w:rPr>
          <w:b/>
          <w:bCs/>
          <w:u w:val="single"/>
        </w:rPr>
        <w:t>weakness</w:t>
      </w:r>
      <w:r w:rsidRPr="00981F70">
        <w:rPr>
          <w:u w:val="single"/>
        </w:rPr>
        <w:t xml:space="preserve"> that </w:t>
      </w:r>
      <w:r w:rsidRPr="00981F70">
        <w:rPr>
          <w:b/>
          <w:bCs/>
          <w:u w:val="single"/>
        </w:rPr>
        <w:t>Iran has shown</w:t>
      </w:r>
      <w:r w:rsidRPr="00981F70">
        <w:rPr>
          <w:sz w:val="16"/>
        </w:rPr>
        <w:t xml:space="preserve"> in the recent fighting, and </w:t>
      </w:r>
      <w:r w:rsidRPr="00981F70">
        <w:rPr>
          <w:u w:val="single"/>
        </w:rPr>
        <w:t>conclude a credible agreement</w:t>
      </w:r>
      <w:r w:rsidRPr="00981F70">
        <w:rPr>
          <w:sz w:val="16"/>
        </w:rPr>
        <w:t xml:space="preserve"> that effectively </w:t>
      </w:r>
      <w:r w:rsidRPr="00981F70">
        <w:rPr>
          <w:u w:val="single"/>
        </w:rPr>
        <w:t>ends Iran’s quest for a nuclear weapons capability.</w:t>
      </w:r>
    </w:p>
    <w:p w14:paraId="3B094584" w14:textId="77777777" w:rsidR="003E304E" w:rsidRPr="00981F70" w:rsidRDefault="003E304E" w:rsidP="003E304E">
      <w:pPr>
        <w:rPr>
          <w:sz w:val="14"/>
        </w:rPr>
      </w:pPr>
      <w:r w:rsidRPr="00981F70">
        <w:rPr>
          <w:sz w:val="14"/>
        </w:rPr>
        <w:t>All this will be far easier to propose than to achieve. If Trump puts outright pressure on Israel to stop its aerial strikes, Israel’s supporters in both U.S. political parties will rise in protest, imperiling the rest of his political agenda. But if Trump attempts to simply sit the war out, it will grind on with unpredictable consequences. Iran may descend into civil war or societal collapse, creating a terrible humanitarian crisis; at the other end of the spectrum, an extended war of attrition would expose the combatants to costs that will be difficult to recover in the foreseeable future—and prolong Israel’s efforts to draw the United States into the conflict.</w:t>
      </w:r>
    </w:p>
    <w:p w14:paraId="6DBCB1E4" w14:textId="77777777" w:rsidR="003E304E" w:rsidRPr="00981F70" w:rsidRDefault="003E304E" w:rsidP="003E304E">
      <w:pPr>
        <w:rPr>
          <w:b/>
          <w:bCs/>
          <w:sz w:val="24"/>
          <w:szCs w:val="24"/>
          <w:u w:val="single"/>
        </w:rPr>
      </w:pPr>
      <w:r w:rsidRPr="00981F70">
        <w:rPr>
          <w:sz w:val="16"/>
        </w:rPr>
        <w:t xml:space="preserve">Until now, Trump has combined tough rhetoric and threats with the demand that Iran return to the negotiating table and accept a deal that excludes any uranium enrichment on Iranian soil. This bob-and-weave approach will not be enough. Much more </w:t>
      </w:r>
      <w:r w:rsidRPr="00981F70">
        <w:rPr>
          <w:b/>
          <w:bCs/>
          <w:sz w:val="24"/>
          <w:szCs w:val="24"/>
          <w:u w:val="single"/>
        </w:rPr>
        <w:t>precise U.S. diplomatic intervention</w:t>
      </w:r>
      <w:r w:rsidRPr="00981F70">
        <w:rPr>
          <w:sz w:val="24"/>
          <w:szCs w:val="24"/>
          <w:u w:val="single"/>
        </w:rPr>
        <w:t xml:space="preserve"> </w:t>
      </w:r>
      <w:r w:rsidRPr="00981F70">
        <w:rPr>
          <w:u w:val="single"/>
        </w:rPr>
        <w:t xml:space="preserve">is </w:t>
      </w:r>
      <w:r w:rsidRPr="00981F70">
        <w:rPr>
          <w:b/>
          <w:bCs/>
          <w:u w:val="single"/>
        </w:rPr>
        <w:t>required</w:t>
      </w:r>
      <w:r w:rsidRPr="00981F70">
        <w:rPr>
          <w:u w:val="single"/>
        </w:rPr>
        <w:t xml:space="preserve"> even as the Israeli aerial campaign maintains pressure on Iran in the background. Only a </w:t>
      </w:r>
      <w:r w:rsidRPr="00981F70">
        <w:rPr>
          <w:b/>
          <w:bCs/>
          <w:sz w:val="28"/>
          <w:szCs w:val="28"/>
          <w:u w:val="single"/>
        </w:rPr>
        <w:t>determined American president</w:t>
      </w:r>
      <w:r w:rsidRPr="00981F70">
        <w:rPr>
          <w:sz w:val="28"/>
          <w:szCs w:val="28"/>
          <w:u w:val="single"/>
        </w:rPr>
        <w:t xml:space="preserve"> </w:t>
      </w:r>
      <w:r w:rsidRPr="00981F70">
        <w:rPr>
          <w:u w:val="single"/>
        </w:rPr>
        <w:t xml:space="preserve">can pull off this </w:t>
      </w:r>
      <w:r w:rsidRPr="00981F70">
        <w:rPr>
          <w:b/>
          <w:bCs/>
          <w:sz w:val="24"/>
          <w:szCs w:val="24"/>
          <w:u w:val="single"/>
        </w:rPr>
        <w:t>complex, coercive diplomatic effort.</w:t>
      </w:r>
    </w:p>
    <w:p w14:paraId="7B0168F7" w14:textId="77777777" w:rsidR="003E304E" w:rsidRPr="00981F70" w:rsidRDefault="003E304E" w:rsidP="003E304E">
      <w:pPr>
        <w:rPr>
          <w:sz w:val="14"/>
          <w:szCs w:val="14"/>
        </w:rPr>
      </w:pPr>
      <w:r w:rsidRPr="00981F70">
        <w:rPr>
          <w:sz w:val="14"/>
          <w:szCs w:val="14"/>
        </w:rPr>
        <w:t>First, the president’s senior military and intelligence advisers need to engage with Israel and seek agreement on a battle damage assessment that would judge whether enough damage has been done to Iran’s nuclear program to justify stopping Israel’s attacks. This assessment would factor in the Israeli assassinations of key Iranian military leaders, nuclear scientists, engineers, and administrators, as well as the damage inflicted on infrastructure. The fact that even future Israeli strikes are likely to leave Fordow’s centrifuge halls and Iran’s uranium hexafluoride storage site more or less intact will make this a difficult conversation. But the Trump administration must persuade Israel that Iran’s capabilities can be adequately hobbled without destroying Fordow or continuing its attacks indefinitely.</w:t>
      </w:r>
    </w:p>
    <w:p w14:paraId="0024D694" w14:textId="77777777" w:rsidR="003E304E" w:rsidRPr="00981F70" w:rsidRDefault="003E304E" w:rsidP="003E304E">
      <w:pPr>
        <w:rPr>
          <w:sz w:val="14"/>
        </w:rPr>
      </w:pPr>
      <w:r w:rsidRPr="00981F70">
        <w:rPr>
          <w:sz w:val="14"/>
        </w:rPr>
        <w:t>Second, Trump must work with Netanyahu to define an end goal for the war that can be achieved quickly: a significant and specific measure of destruction of Iran’s existing nuclear facilities and stockpile. Netanyahu’s goals, thus far, appear much broader—the total destruction of Iran’s nuclear program and, increasingly, regime change. Netanyahu must be advised that he cannot expect U.S. support for a policy aimed at regime change.</w:t>
      </w:r>
    </w:p>
    <w:p w14:paraId="20488F35" w14:textId="77777777" w:rsidR="003E304E" w:rsidRPr="00981F70" w:rsidRDefault="003E304E" w:rsidP="003E304E">
      <w:pPr>
        <w:rPr>
          <w:sz w:val="16"/>
        </w:rPr>
      </w:pPr>
      <w:r w:rsidRPr="00981F70">
        <w:rPr>
          <w:sz w:val="16"/>
        </w:rPr>
        <w:t xml:space="preserve">Third, with the help of U.S. allies in the Gulf, Iran’s rulers will have to be convinced that accepting the bitter chalice of greatly diminished access to enrichment is better than economic strangulation, continued pounding from the air, and the possible loss of control over their country. </w:t>
      </w:r>
      <w:r w:rsidRPr="00981F70">
        <w:rPr>
          <w:b/>
          <w:bCs/>
          <w:u w:val="single"/>
        </w:rPr>
        <w:t>Trump needs</w:t>
      </w:r>
      <w:r w:rsidRPr="00981F70">
        <w:rPr>
          <w:u w:val="single"/>
        </w:rPr>
        <w:t xml:space="preserve"> to </w:t>
      </w:r>
      <w:r w:rsidRPr="00981F70">
        <w:rPr>
          <w:b/>
          <w:bCs/>
          <w:u w:val="single"/>
        </w:rPr>
        <w:t>enlist like-minded states</w:t>
      </w:r>
      <w:r w:rsidRPr="00981F70">
        <w:rPr>
          <w:u w:val="single"/>
        </w:rPr>
        <w:t xml:space="preserve"> such as France, Germany, and the United Kingdom to commit to a </w:t>
      </w:r>
      <w:r w:rsidRPr="00981F70">
        <w:rPr>
          <w:b/>
          <w:bCs/>
          <w:u w:val="single"/>
        </w:rPr>
        <w:t>sustained multilateral effort to</w:t>
      </w:r>
      <w:r w:rsidRPr="00981F70">
        <w:rPr>
          <w:sz w:val="16"/>
        </w:rPr>
        <w:t xml:space="preserve"> deny Iran the new nuclear-related equipment it would need to reconstitute its program and sprint for a bomb. An all-out effort along the lines of Operation Staunch—an embargo launched in the 1980s that weakened Iran’s hand in its war with Iraq—would probably be required.</w:t>
      </w:r>
    </w:p>
    <w:p w14:paraId="1AAABAE0" w14:textId="77777777" w:rsidR="003E304E" w:rsidRPr="00981F70" w:rsidRDefault="003E304E" w:rsidP="003E304E">
      <w:pPr>
        <w:rPr>
          <w:sz w:val="16"/>
        </w:rPr>
      </w:pPr>
      <w:r w:rsidRPr="00981F70">
        <w:rPr>
          <w:sz w:val="16"/>
        </w:rPr>
        <w:t xml:space="preserve">If progress can be made on these elements of the strategy, </w:t>
      </w:r>
      <w:r w:rsidRPr="00981F70">
        <w:rPr>
          <w:u w:val="single"/>
        </w:rPr>
        <w:t xml:space="preserve">the </w:t>
      </w:r>
      <w:r w:rsidRPr="00981F70">
        <w:rPr>
          <w:b/>
          <w:bCs/>
          <w:u w:val="single"/>
        </w:rPr>
        <w:t>United States</w:t>
      </w:r>
      <w:r w:rsidRPr="00981F70">
        <w:rPr>
          <w:u w:val="single"/>
        </w:rPr>
        <w:t xml:space="preserve"> </w:t>
      </w:r>
      <w:r w:rsidRPr="00981F70">
        <w:rPr>
          <w:sz w:val="16"/>
        </w:rPr>
        <w:t>should</w:t>
      </w:r>
      <w:r w:rsidRPr="00981F70">
        <w:rPr>
          <w:u w:val="single"/>
        </w:rPr>
        <w:t xml:space="preserve"> then </w:t>
      </w:r>
      <w:r w:rsidRPr="00981F70">
        <w:rPr>
          <w:b/>
          <w:bCs/>
          <w:u w:val="single"/>
        </w:rPr>
        <w:t>draft a UN Security Council resolution proposing</w:t>
      </w:r>
      <w:r w:rsidRPr="00981F70">
        <w:rPr>
          <w:u w:val="single"/>
        </w:rPr>
        <w:t xml:space="preserve"> a </w:t>
      </w:r>
      <w:r w:rsidRPr="00981F70">
        <w:rPr>
          <w:b/>
          <w:bCs/>
          <w:u w:val="single"/>
        </w:rPr>
        <w:t>cease-fire plan</w:t>
      </w:r>
      <w:r w:rsidRPr="00981F70">
        <w:rPr>
          <w:sz w:val="16"/>
        </w:rPr>
        <w:t>. The plan must include verifiable conditions related to Iran’s nuclear program, such as the immediate return of nuclear inspectors, removing all barriers to those inspectors’ access to the facilities they seek to examine, an embargo on the importation of components needed to reconstitute the program, the immediate export of any enriched uranium remaining in Iran, and a call to renew negotiations toward a nuclear deal.</w:t>
      </w:r>
    </w:p>
    <w:p w14:paraId="22CFE457" w14:textId="77777777" w:rsidR="003E304E" w:rsidRPr="00981F70" w:rsidRDefault="003E304E" w:rsidP="003E304E">
      <w:pPr>
        <w:rPr>
          <w:sz w:val="14"/>
        </w:rPr>
      </w:pPr>
      <w:r w:rsidRPr="00981F70">
        <w:rPr>
          <w:sz w:val="14"/>
        </w:rPr>
        <w:t>If negotiations toward a deal do resume, Trump needs to take a realistic approach, accepting that his deal may end up looking more like a strengthened version of the 2015 Iran nuclear agreement than something brand new. Insisting that Iran forgo enriching any uranium at all on its soil—a stance Trump’s negotiators had taken after much back and forth—makes sense at the outset of resumed talks. But it will be very difficult for Trump to sustain that position given Iran’s entrenched stance on enrichment. It will also be enormously difficult for Netanyahu—who has exposed Israel to punishing Iranian missile barrages with the aim of destroying Iran’s program altogether—to concede both the survival of the Islamic Republic and any prospect of enrichment in Iran.</w:t>
      </w:r>
    </w:p>
    <w:p w14:paraId="1C77A397" w14:textId="77777777" w:rsidR="003E304E" w:rsidRPr="00981F70" w:rsidRDefault="003E304E" w:rsidP="003E304E">
      <w:pPr>
        <w:rPr>
          <w:sz w:val="16"/>
        </w:rPr>
      </w:pPr>
      <w:r w:rsidRPr="00981F70">
        <w:rPr>
          <w:sz w:val="16"/>
        </w:rPr>
        <w:t xml:space="preserve">One way to deal with this concern—a proposal that is already on the table—would be for </w:t>
      </w:r>
      <w:r w:rsidRPr="00981F70">
        <w:rPr>
          <w:u w:val="single"/>
        </w:rPr>
        <w:t xml:space="preserve">the </w:t>
      </w:r>
      <w:r w:rsidRPr="00981F70">
        <w:rPr>
          <w:b/>
          <w:bCs/>
          <w:u w:val="single"/>
        </w:rPr>
        <w:t xml:space="preserve">United States </w:t>
      </w:r>
      <w:r w:rsidRPr="00981F70">
        <w:rPr>
          <w:u w:val="single"/>
        </w:rPr>
        <w:t>to</w:t>
      </w:r>
      <w:r w:rsidRPr="00981F70">
        <w:rPr>
          <w:b/>
          <w:bCs/>
          <w:u w:val="single"/>
        </w:rPr>
        <w:t xml:space="preserve"> lead</w:t>
      </w:r>
      <w:r w:rsidRPr="00981F70">
        <w:rPr>
          <w:u w:val="single"/>
        </w:rPr>
        <w:t xml:space="preserve"> the </w:t>
      </w:r>
      <w:r w:rsidRPr="00981F70">
        <w:rPr>
          <w:b/>
          <w:bCs/>
          <w:u w:val="single"/>
        </w:rPr>
        <w:t>setup</w:t>
      </w:r>
      <w:r w:rsidRPr="00981F70">
        <w:rPr>
          <w:u w:val="single"/>
        </w:rPr>
        <w:t xml:space="preserve"> of a regional </w:t>
      </w:r>
      <w:r w:rsidRPr="00981F70">
        <w:rPr>
          <w:b/>
          <w:bCs/>
          <w:u w:val="single"/>
        </w:rPr>
        <w:t>consortium</w:t>
      </w:r>
      <w:r w:rsidRPr="00981F70">
        <w:rPr>
          <w:u w:val="single"/>
        </w:rPr>
        <w:t xml:space="preserve"> for enrichment</w:t>
      </w:r>
      <w:r w:rsidRPr="00981F70">
        <w:rPr>
          <w:sz w:val="16"/>
        </w:rPr>
        <w:t xml:space="preserve"> under strict supervision by the International Atomic Energy Agency. Such a solution could offer Iran a face-saving way of obtaining low-enriched uranium for medical and other benign purposes. And the presence of other parties, presumably some Arab states, and the location of this consortium outside Iran would go far in assuaging some of Israel’s concerns.</w:t>
      </w:r>
    </w:p>
    <w:p w14:paraId="34CBA45C" w14:textId="77777777" w:rsidR="003E304E" w:rsidRPr="00981F70" w:rsidRDefault="003E304E" w:rsidP="003E304E">
      <w:pPr>
        <w:rPr>
          <w:sz w:val="16"/>
        </w:rPr>
      </w:pPr>
      <w:r w:rsidRPr="00981F70">
        <w:rPr>
          <w:sz w:val="16"/>
        </w:rPr>
        <w:t>HOBSON'S CHOICE</w:t>
      </w:r>
    </w:p>
    <w:p w14:paraId="036D225C" w14:textId="77777777" w:rsidR="003E304E" w:rsidRPr="00981F70" w:rsidRDefault="003E304E" w:rsidP="003E304E">
      <w:pPr>
        <w:rPr>
          <w:sz w:val="16"/>
        </w:rPr>
      </w:pPr>
      <w:r w:rsidRPr="00981F70">
        <w:rPr>
          <w:sz w:val="16"/>
        </w:rPr>
        <w:t xml:space="preserve">This </w:t>
      </w:r>
      <w:r w:rsidRPr="00981F70">
        <w:rPr>
          <w:b/>
          <w:bCs/>
          <w:u w:val="single"/>
        </w:rPr>
        <w:t>diplomatic effort</w:t>
      </w:r>
      <w:r w:rsidRPr="00981F70">
        <w:rPr>
          <w:u w:val="single"/>
        </w:rPr>
        <w:t xml:space="preserve"> by </w:t>
      </w:r>
      <w:r w:rsidRPr="00981F70">
        <w:rPr>
          <w:b/>
          <w:bCs/>
          <w:u w:val="single"/>
        </w:rPr>
        <w:t>Trump</w:t>
      </w:r>
      <w:r w:rsidRPr="00981F70">
        <w:rPr>
          <w:u w:val="single"/>
        </w:rPr>
        <w:t xml:space="preserve"> carries political risks</w:t>
      </w:r>
      <w:r w:rsidRPr="00981F70">
        <w:rPr>
          <w:sz w:val="16"/>
        </w:rPr>
        <w:t xml:space="preserve">. A major multilateral push to contain Iran’s nuclear ambitions will divert intelligence resources important to other targets, especially China and Russia, and probably necessitate a reversal of planned cuts to the U.S. intelligence apparatus. And any nuclear deal with Iran that allows the country to participate in uranium enrichment even outside its own territory will require Trump to spend political capital with his base. But these </w:t>
      </w:r>
      <w:r w:rsidRPr="00981F70">
        <w:rPr>
          <w:u w:val="single"/>
        </w:rPr>
        <w:t xml:space="preserve">risks are worth it to </w:t>
      </w:r>
      <w:r w:rsidRPr="00981F70">
        <w:rPr>
          <w:b/>
          <w:bCs/>
          <w:u w:val="single"/>
        </w:rPr>
        <w:t>avoid renewed war</w:t>
      </w:r>
      <w:r w:rsidRPr="00981F70">
        <w:rPr>
          <w:sz w:val="16"/>
        </w:rPr>
        <w:t>.</w:t>
      </w:r>
    </w:p>
    <w:p w14:paraId="0CCBDB19" w14:textId="77777777" w:rsidR="003E304E" w:rsidRPr="00981F70" w:rsidRDefault="003E304E" w:rsidP="003E304E">
      <w:pPr>
        <w:rPr>
          <w:sz w:val="28"/>
          <w:szCs w:val="28"/>
          <w:u w:val="single"/>
        </w:rPr>
      </w:pPr>
      <w:r w:rsidRPr="00981F70">
        <w:rPr>
          <w:sz w:val="16"/>
        </w:rPr>
        <w:t xml:space="preserve">Israel’s attack has already created a strategic shift in the Middle East. The country has again proved that its intelligence prowess and military dominance can redefine the region’s politics. Once this war is over, </w:t>
      </w:r>
      <w:r w:rsidRPr="00981F70">
        <w:rPr>
          <w:b/>
          <w:bCs/>
          <w:u w:val="single"/>
        </w:rPr>
        <w:t>Trump</w:t>
      </w:r>
      <w:r w:rsidRPr="00981F70">
        <w:rPr>
          <w:u w:val="single"/>
        </w:rPr>
        <w:t xml:space="preserve"> can turn </w:t>
      </w:r>
      <w:r w:rsidRPr="00981F70">
        <w:rPr>
          <w:b/>
          <w:bCs/>
          <w:u w:val="single"/>
        </w:rPr>
        <w:t>his</w:t>
      </w:r>
      <w:r w:rsidRPr="00981F70">
        <w:rPr>
          <w:u w:val="single"/>
        </w:rPr>
        <w:t xml:space="preserve"> </w:t>
      </w:r>
      <w:r w:rsidRPr="00981F70">
        <w:rPr>
          <w:b/>
          <w:bCs/>
          <w:u w:val="single"/>
        </w:rPr>
        <w:t>attention</w:t>
      </w:r>
      <w:r w:rsidRPr="00981F70">
        <w:rPr>
          <w:u w:val="single"/>
        </w:rPr>
        <w:t xml:space="preserve"> to a goal he has already articulated: translating that strategic transformation into the </w:t>
      </w:r>
      <w:r w:rsidRPr="00981F70">
        <w:rPr>
          <w:b/>
          <w:bCs/>
          <w:u w:val="single"/>
        </w:rPr>
        <w:t>normalization</w:t>
      </w:r>
      <w:r w:rsidRPr="00981F70">
        <w:rPr>
          <w:u w:val="single"/>
        </w:rPr>
        <w:t xml:space="preserve"> of </w:t>
      </w:r>
      <w:r w:rsidRPr="00981F70">
        <w:rPr>
          <w:b/>
          <w:bCs/>
          <w:u w:val="single"/>
        </w:rPr>
        <w:t>relations</w:t>
      </w:r>
      <w:r w:rsidRPr="00981F70">
        <w:rPr>
          <w:u w:val="single"/>
        </w:rPr>
        <w:t xml:space="preserve"> between Israel and Arab states. This is a task the </w:t>
      </w:r>
      <w:r w:rsidRPr="00981F70">
        <w:rPr>
          <w:b/>
          <w:bCs/>
          <w:sz w:val="28"/>
          <w:szCs w:val="28"/>
          <w:u w:val="single"/>
        </w:rPr>
        <w:t>United States is best positioned to carry out.</w:t>
      </w:r>
    </w:p>
    <w:p w14:paraId="03A0FFFD" w14:textId="77777777" w:rsidR="003E304E" w:rsidRPr="00981F70" w:rsidRDefault="003E304E" w:rsidP="003E304E">
      <w:pPr>
        <w:rPr>
          <w:u w:val="single"/>
        </w:rPr>
      </w:pPr>
      <w:r w:rsidRPr="00981F70">
        <w:rPr>
          <w:b/>
          <w:bCs/>
          <w:sz w:val="24"/>
          <w:szCs w:val="24"/>
          <w:u w:val="single"/>
        </w:rPr>
        <w:t>But if Trump dithers</w:t>
      </w:r>
      <w:r w:rsidRPr="00981F70">
        <w:rPr>
          <w:sz w:val="16"/>
        </w:rPr>
        <w:t>—or, worse, fully joins Israel’s war—</w:t>
      </w:r>
      <w:r w:rsidRPr="00981F70">
        <w:rPr>
          <w:u w:val="single"/>
        </w:rPr>
        <w:t xml:space="preserve">he will </w:t>
      </w:r>
      <w:r w:rsidRPr="00981F70">
        <w:rPr>
          <w:b/>
          <w:bCs/>
          <w:u w:val="single"/>
        </w:rPr>
        <w:t>destroy his ability to broker a more peaceful Middle East</w:t>
      </w:r>
      <w:r w:rsidRPr="00981F70">
        <w:rPr>
          <w:sz w:val="16"/>
        </w:rPr>
        <w:t xml:space="preserve">, an aim he has repeatedly stressed is precious to him. He must act, and in the right way, before Israel’s appetite for regime change leads to another “forever war”—and </w:t>
      </w:r>
      <w:r w:rsidRPr="00981F70">
        <w:rPr>
          <w:b/>
          <w:bCs/>
          <w:u w:val="single"/>
        </w:rPr>
        <w:t>before</w:t>
      </w:r>
      <w:r w:rsidRPr="00981F70">
        <w:rPr>
          <w:u w:val="single"/>
        </w:rPr>
        <w:t xml:space="preserve"> the </w:t>
      </w:r>
      <w:r w:rsidRPr="00981F70">
        <w:rPr>
          <w:b/>
          <w:bCs/>
          <w:sz w:val="24"/>
          <w:szCs w:val="24"/>
          <w:u w:val="single"/>
        </w:rPr>
        <w:t>logic of escalation</w:t>
      </w:r>
      <w:r w:rsidRPr="00981F70">
        <w:rPr>
          <w:sz w:val="24"/>
          <w:szCs w:val="24"/>
          <w:u w:val="single"/>
        </w:rPr>
        <w:t xml:space="preserve"> </w:t>
      </w:r>
      <w:r w:rsidRPr="00981F70">
        <w:rPr>
          <w:u w:val="single"/>
        </w:rPr>
        <w:t xml:space="preserve">leads Iran to shift from launching missiles to </w:t>
      </w:r>
      <w:r w:rsidRPr="00981F70">
        <w:rPr>
          <w:b/>
          <w:bCs/>
          <w:u w:val="single"/>
        </w:rPr>
        <w:t>launching terror attacks</w:t>
      </w:r>
      <w:r w:rsidRPr="00981F70">
        <w:rPr>
          <w:u w:val="single"/>
        </w:rPr>
        <w:t xml:space="preserve">, including </w:t>
      </w:r>
      <w:r w:rsidRPr="00981F70">
        <w:rPr>
          <w:b/>
          <w:bCs/>
          <w:u w:val="single"/>
        </w:rPr>
        <w:t>against Americans</w:t>
      </w:r>
      <w:r w:rsidRPr="00981F70">
        <w:rPr>
          <w:u w:val="single"/>
        </w:rPr>
        <w:t>.</w:t>
      </w:r>
    </w:p>
    <w:p w14:paraId="52893F56" w14:textId="77777777" w:rsidR="003E304E" w:rsidRPr="00981F70" w:rsidRDefault="003E304E" w:rsidP="003E304E"/>
    <w:p w14:paraId="764FA972" w14:textId="77777777" w:rsidR="003E304E" w:rsidRPr="00981F70" w:rsidRDefault="003E304E" w:rsidP="003E304E"/>
    <w:p w14:paraId="69246722" w14:textId="77777777" w:rsidR="003E304E" w:rsidRPr="00981F70" w:rsidRDefault="003E304E" w:rsidP="003E304E">
      <w:pPr>
        <w:pStyle w:val="Heading3"/>
        <w:rPr>
          <w:rFonts w:cs="Arial"/>
        </w:rPr>
      </w:pPr>
      <w:r w:rsidRPr="00981F70">
        <w:rPr>
          <w:rFonts w:cs="Arial"/>
        </w:rPr>
        <w:t>2NC—A2: Other Countries Fill In</w:t>
      </w:r>
    </w:p>
    <w:p w14:paraId="349572C5" w14:textId="77777777" w:rsidR="003E304E" w:rsidRPr="00981F70" w:rsidRDefault="003E304E" w:rsidP="003E304E">
      <w:pPr>
        <w:pStyle w:val="Heading4"/>
        <w:rPr>
          <w:rFonts w:cs="Arial"/>
        </w:rPr>
      </w:pPr>
      <w:r w:rsidRPr="00981F70">
        <w:rPr>
          <w:rFonts w:cs="Arial"/>
        </w:rPr>
        <w:t xml:space="preserve">Europe fill-in is </w:t>
      </w:r>
      <w:r w:rsidRPr="00981F70">
        <w:rPr>
          <w:rFonts w:cs="Arial"/>
          <w:u w:val="single"/>
        </w:rPr>
        <w:t>hype</w:t>
      </w:r>
      <w:r w:rsidRPr="00981F70">
        <w:rPr>
          <w:rFonts w:cs="Arial"/>
        </w:rPr>
        <w:t xml:space="preserve">: only the U.S. has the </w:t>
      </w:r>
      <w:r w:rsidRPr="00981F70">
        <w:rPr>
          <w:rFonts w:cs="Arial"/>
          <w:u w:val="single"/>
        </w:rPr>
        <w:t>diplomatic clout</w:t>
      </w:r>
      <w:r w:rsidRPr="00981F70">
        <w:rPr>
          <w:rFonts w:cs="Arial"/>
        </w:rPr>
        <w:t>.</w:t>
      </w:r>
    </w:p>
    <w:p w14:paraId="6460CD3A" w14:textId="77777777" w:rsidR="003E304E" w:rsidRPr="00981F70" w:rsidRDefault="003E304E" w:rsidP="003E304E">
      <w:r w:rsidRPr="00981F70">
        <w:rPr>
          <w:rStyle w:val="Style13ptBold"/>
        </w:rPr>
        <w:t>Fleming-Jones ’6/14</w:t>
      </w:r>
      <w:r w:rsidRPr="00981F70">
        <w:t xml:space="preserve"> [Jeremy; June 14, 2025. Editor in chief of EU Policy at Euronews. “Europe Left on Diplomatic ‘Sidelines’ in Israel Iran Conflict.” Euronews. https://www.euronews.com/my-europe/2025/06/14/europe-left-on-diplomatic-sidelines-in-israel-iran-conflict; mgm]</w:t>
      </w:r>
    </w:p>
    <w:p w14:paraId="70AE05DB" w14:textId="77777777" w:rsidR="003E304E" w:rsidRPr="00981F70" w:rsidRDefault="003E304E" w:rsidP="003E304E">
      <w:pPr>
        <w:rPr>
          <w:u w:val="single"/>
        </w:rPr>
      </w:pPr>
      <w:r w:rsidRPr="00981F70">
        <w:rPr>
          <w:sz w:val="16"/>
        </w:rPr>
        <w:t xml:space="preserve">The EU and </w:t>
      </w:r>
      <w:r w:rsidRPr="00981F70">
        <w:rPr>
          <w:u w:val="single"/>
        </w:rPr>
        <w:t>Europe</w:t>
      </w:r>
      <w:r w:rsidRPr="00981F70">
        <w:rPr>
          <w:sz w:val="16"/>
        </w:rPr>
        <w:t xml:space="preserve">’s leaders called for restraint and diplomacy following </w:t>
      </w:r>
      <w:r w:rsidRPr="00981F70">
        <w:rPr>
          <w:u w:val="single"/>
        </w:rPr>
        <w:t>Israel’s attack on Iran</w:t>
      </w:r>
      <w:r w:rsidRPr="00981F70">
        <w:rPr>
          <w:sz w:val="16"/>
        </w:rPr>
        <w:t xml:space="preserve"> on Friday and the ensuing retaliation from Iran, but they appear to have been </w:t>
      </w:r>
      <w:r w:rsidRPr="00981F70">
        <w:rPr>
          <w:b/>
          <w:bCs/>
          <w:u w:val="single"/>
        </w:rPr>
        <w:t>caught off guard</w:t>
      </w:r>
      <w:r w:rsidRPr="00981F70">
        <w:rPr>
          <w:u w:val="single"/>
        </w:rPr>
        <w:t xml:space="preserve"> by the action and are </w:t>
      </w:r>
      <w:r w:rsidRPr="00981F70">
        <w:rPr>
          <w:b/>
          <w:bCs/>
          <w:u w:val="single"/>
        </w:rPr>
        <w:t>unlikely</w:t>
      </w:r>
      <w:r w:rsidRPr="00981F70">
        <w:rPr>
          <w:u w:val="single"/>
        </w:rPr>
        <w:t xml:space="preserve"> to be in a position to </w:t>
      </w:r>
      <w:r w:rsidRPr="00981F70">
        <w:rPr>
          <w:b/>
          <w:bCs/>
          <w:sz w:val="24"/>
          <w:szCs w:val="24"/>
          <w:u w:val="single"/>
        </w:rPr>
        <w:t>leverage much diplomatic clout</w:t>
      </w:r>
      <w:r w:rsidRPr="00981F70">
        <w:rPr>
          <w:u w:val="single"/>
        </w:rPr>
        <w:t>.</w:t>
      </w:r>
    </w:p>
    <w:p w14:paraId="5F238FF4" w14:textId="77777777" w:rsidR="003E304E" w:rsidRPr="00981F70" w:rsidRDefault="003E304E" w:rsidP="003E304E">
      <w:pPr>
        <w:rPr>
          <w:u w:val="single"/>
        </w:rPr>
      </w:pPr>
      <w:r w:rsidRPr="00981F70">
        <w:rPr>
          <w:sz w:val="16"/>
        </w:rPr>
        <w:t xml:space="preserve">European leaders voiced alarm over the military attacks and called for a diplomatic solution to avoid an all-out war that could spiral across the Middle East and beyond, but security expert Claude Moniquet told Euronews that </w:t>
      </w:r>
      <w:r w:rsidRPr="00981F70">
        <w:rPr>
          <w:u w:val="single"/>
        </w:rPr>
        <w:t>Europe has been left “</w:t>
      </w:r>
      <w:r w:rsidRPr="00981F70">
        <w:rPr>
          <w:b/>
          <w:bCs/>
          <w:u w:val="single"/>
        </w:rPr>
        <w:t>sitting on the sidelines”.</w:t>
      </w:r>
    </w:p>
    <w:p w14:paraId="725664F8" w14:textId="77777777" w:rsidR="003E304E" w:rsidRPr="00981F70" w:rsidRDefault="003E304E" w:rsidP="003E304E">
      <w:pPr>
        <w:rPr>
          <w:sz w:val="16"/>
        </w:rPr>
      </w:pPr>
      <w:r w:rsidRPr="00981F70">
        <w:rPr>
          <w:sz w:val="16"/>
        </w:rPr>
        <w:t>This was already true of negotiations taking place between the Americans and the Iranians. US President Donald Trump's attempt to reach an agreement with Iran to halt uranium enrichment was scheduled to run to a sixth round of talks in Oman on Sunday.</w:t>
      </w:r>
    </w:p>
    <w:p w14:paraId="776C7C6B" w14:textId="77777777" w:rsidR="003E304E" w:rsidRPr="00981F70" w:rsidRDefault="003E304E" w:rsidP="003E304E">
      <w:pPr>
        <w:rPr>
          <w:sz w:val="16"/>
        </w:rPr>
      </w:pPr>
      <w:r w:rsidRPr="00981F70">
        <w:rPr>
          <w:sz w:val="16"/>
        </w:rPr>
        <w:t>Those talks may now be in doubt, but “the Europeans were excluded” from them anyway, Moniquet pointed out.</w:t>
      </w:r>
    </w:p>
    <w:p w14:paraId="17EE1E84" w14:textId="77777777" w:rsidR="003E304E" w:rsidRPr="00981F70" w:rsidRDefault="003E304E" w:rsidP="003E304E">
      <w:pPr>
        <w:rPr>
          <w:sz w:val="16"/>
        </w:rPr>
      </w:pPr>
      <w:r w:rsidRPr="00981F70">
        <w:rPr>
          <w:sz w:val="16"/>
        </w:rPr>
        <w:t>“</w:t>
      </w:r>
      <w:r w:rsidRPr="00981F70">
        <w:rPr>
          <w:u w:val="single"/>
        </w:rPr>
        <w:t xml:space="preserve">Europeans have been pretty much </w:t>
      </w:r>
      <w:r w:rsidRPr="00981F70">
        <w:rPr>
          <w:b/>
          <w:bCs/>
          <w:u w:val="single"/>
        </w:rPr>
        <w:t>excluded from all major diplomatic manoeuvres</w:t>
      </w:r>
      <w:r w:rsidRPr="00981F70">
        <w:rPr>
          <w:u w:val="single"/>
        </w:rPr>
        <w:t xml:space="preserve"> </w:t>
      </w:r>
      <w:r w:rsidRPr="00981F70">
        <w:rPr>
          <w:sz w:val="16"/>
        </w:rPr>
        <w:t>around the war in Gaza or the war in Lebanon,” the former French intelligence officer and author said.</w:t>
      </w:r>
    </w:p>
    <w:p w14:paraId="25157B5B" w14:textId="77777777" w:rsidR="003E304E" w:rsidRPr="00981F70" w:rsidRDefault="003E304E" w:rsidP="003E304E">
      <w:pPr>
        <w:rPr>
          <w:b/>
          <w:bCs/>
          <w:u w:val="single"/>
        </w:rPr>
      </w:pPr>
      <w:r w:rsidRPr="00981F70">
        <w:rPr>
          <w:u w:val="single"/>
        </w:rPr>
        <w:t xml:space="preserve">Europe's leaders </w:t>
      </w:r>
      <w:r w:rsidRPr="00981F70">
        <w:rPr>
          <w:b/>
          <w:bCs/>
          <w:u w:val="single"/>
        </w:rPr>
        <w:t>tout diplomacy</w:t>
      </w:r>
      <w:r w:rsidRPr="00981F70">
        <w:rPr>
          <w:u w:val="single"/>
        </w:rPr>
        <w:t xml:space="preserve"> but </w:t>
      </w:r>
      <w:r w:rsidRPr="00981F70">
        <w:rPr>
          <w:b/>
          <w:bCs/>
          <w:u w:val="single"/>
        </w:rPr>
        <w:t>lack means to deliver it</w:t>
      </w:r>
    </w:p>
    <w:p w14:paraId="442A1DE3" w14:textId="77777777" w:rsidR="003E304E" w:rsidRPr="00981F70" w:rsidRDefault="003E304E" w:rsidP="003E304E">
      <w:pPr>
        <w:rPr>
          <w:sz w:val="16"/>
        </w:rPr>
      </w:pPr>
      <w:r w:rsidRPr="00981F70">
        <w:rPr>
          <w:sz w:val="16"/>
        </w:rPr>
        <w:t>“Diplomatic efforts are crucial to preventing further escalation,” European Commission President posted on X late on Friday after speaking to Israel’s President Isaac Herzog concerning the escalating situation.</w:t>
      </w:r>
    </w:p>
    <w:p w14:paraId="1EC9606A" w14:textId="77777777" w:rsidR="003E304E" w:rsidRPr="00981F70" w:rsidRDefault="003E304E" w:rsidP="003E304E">
      <w:pPr>
        <w:rPr>
          <w:sz w:val="16"/>
        </w:rPr>
      </w:pPr>
      <w:r w:rsidRPr="00981F70">
        <w:rPr>
          <w:sz w:val="16"/>
        </w:rPr>
        <w:t xml:space="preserve">Moniquet said that the </w:t>
      </w:r>
      <w:r w:rsidRPr="00981F70">
        <w:rPr>
          <w:u w:val="single"/>
        </w:rPr>
        <w:t xml:space="preserve">European Union has </w:t>
      </w:r>
      <w:r w:rsidRPr="00981F70">
        <w:rPr>
          <w:b/>
          <w:bCs/>
          <w:u w:val="single"/>
        </w:rPr>
        <w:t>lost influence in the</w:t>
      </w:r>
      <w:r w:rsidRPr="00981F70">
        <w:rPr>
          <w:u w:val="single"/>
        </w:rPr>
        <w:t xml:space="preserve"> </w:t>
      </w:r>
      <w:r w:rsidRPr="00981F70">
        <w:rPr>
          <w:b/>
          <w:bCs/>
          <w:u w:val="single"/>
        </w:rPr>
        <w:t>region</w:t>
      </w:r>
      <w:r w:rsidRPr="00981F70">
        <w:rPr>
          <w:u w:val="single"/>
        </w:rPr>
        <w:t xml:space="preserve"> and has </w:t>
      </w:r>
      <w:r w:rsidRPr="00981F70">
        <w:rPr>
          <w:b/>
          <w:bCs/>
          <w:u w:val="single"/>
        </w:rPr>
        <w:t xml:space="preserve">no say in diplomacy </w:t>
      </w:r>
      <w:r w:rsidRPr="00981F70">
        <w:rPr>
          <w:u w:val="single"/>
        </w:rPr>
        <w:t xml:space="preserve">over the future of the Middle East, </w:t>
      </w:r>
      <w:r w:rsidRPr="00981F70">
        <w:rPr>
          <w:sz w:val="16"/>
        </w:rPr>
        <w:t>however.</w:t>
      </w:r>
    </w:p>
    <w:p w14:paraId="2E8478E8" w14:textId="77777777" w:rsidR="003E304E" w:rsidRPr="00981F70" w:rsidRDefault="003E304E" w:rsidP="003E304E">
      <w:pPr>
        <w:rPr>
          <w:sz w:val="16"/>
        </w:rPr>
      </w:pPr>
      <w:r w:rsidRPr="00981F70">
        <w:rPr>
          <w:sz w:val="16"/>
        </w:rPr>
        <w:t xml:space="preserve">Europe’s ambivalent support for Israel’s attacks likely meant its governments were not forewarned of the details, </w:t>
      </w:r>
      <w:r w:rsidRPr="00981F70">
        <w:rPr>
          <w:u w:val="single"/>
        </w:rPr>
        <w:t xml:space="preserve">in </w:t>
      </w:r>
      <w:r w:rsidRPr="00981F70">
        <w:rPr>
          <w:b/>
          <w:bCs/>
          <w:u w:val="single"/>
        </w:rPr>
        <w:t>sharp contrast with the</w:t>
      </w:r>
      <w:r w:rsidRPr="00981F70">
        <w:rPr>
          <w:u w:val="single"/>
        </w:rPr>
        <w:t xml:space="preserve"> </w:t>
      </w:r>
      <w:r w:rsidRPr="00981F70">
        <w:rPr>
          <w:b/>
          <w:bCs/>
          <w:u w:val="single"/>
        </w:rPr>
        <w:t>US</w:t>
      </w:r>
      <w:r w:rsidRPr="00981F70">
        <w:rPr>
          <w:u w:val="single"/>
        </w:rPr>
        <w:t>.</w:t>
      </w:r>
    </w:p>
    <w:p w14:paraId="2B1F312D" w14:textId="77777777" w:rsidR="003E304E" w:rsidRPr="00981F70" w:rsidRDefault="003E304E" w:rsidP="003E304E"/>
    <w:p w14:paraId="66AE5D78" w14:textId="77777777" w:rsidR="003E304E" w:rsidRPr="00981F70" w:rsidRDefault="003E304E" w:rsidP="003E304E">
      <w:pPr>
        <w:pStyle w:val="Heading4"/>
        <w:rPr>
          <w:rFonts w:cs="Arial"/>
        </w:rPr>
      </w:pPr>
      <w:r w:rsidRPr="00981F70">
        <w:rPr>
          <w:rFonts w:cs="Arial"/>
        </w:rPr>
        <w:t xml:space="preserve">No Gulf state fill-in: </w:t>
      </w:r>
      <w:r w:rsidRPr="00981F70">
        <w:rPr>
          <w:rFonts w:cs="Arial"/>
          <w:u w:val="single"/>
        </w:rPr>
        <w:t>zero</w:t>
      </w:r>
      <w:r w:rsidRPr="00981F70">
        <w:rPr>
          <w:rFonts w:cs="Arial"/>
        </w:rPr>
        <w:t xml:space="preserve"> influence.</w:t>
      </w:r>
    </w:p>
    <w:p w14:paraId="4A44A16E" w14:textId="77777777" w:rsidR="003E304E" w:rsidRPr="00981F70" w:rsidRDefault="003E304E" w:rsidP="003E304E">
      <w:r w:rsidRPr="00981F70">
        <w:rPr>
          <w:rStyle w:val="Style13ptBold"/>
        </w:rPr>
        <w:t>France 24 ’6/18</w:t>
      </w:r>
      <w:r w:rsidRPr="00981F70">
        <w:t xml:space="preserve"> [June 18, 2025. “Gulf States Begin Diplomatic Scramble to End Israel-Iran Conflict.” FRANCE 24. https://www.france24.com/en/live-news/20250618-gulf-states-on-iran-s-doorstep-scramble-for-end-of-war; mgm]</w:t>
      </w:r>
    </w:p>
    <w:p w14:paraId="45F1D4D3" w14:textId="77777777" w:rsidR="003E304E" w:rsidRPr="00981F70" w:rsidRDefault="003E304E" w:rsidP="003E304E">
      <w:pPr>
        <w:rPr>
          <w:sz w:val="16"/>
        </w:rPr>
      </w:pPr>
      <w:r w:rsidRPr="00981F70">
        <w:rPr>
          <w:sz w:val="16"/>
        </w:rPr>
        <w:t xml:space="preserve">As Iran and Israel trade strikes and the US weighs joining in, wealthy </w:t>
      </w:r>
      <w:r w:rsidRPr="00981F70">
        <w:rPr>
          <w:u w:val="single"/>
        </w:rPr>
        <w:t>Gulf states</w:t>
      </w:r>
      <w:r w:rsidRPr="00981F70">
        <w:rPr>
          <w:sz w:val="16"/>
        </w:rPr>
        <w:t xml:space="preserve"> on the conflict's doorstep are </w:t>
      </w:r>
      <w:r w:rsidRPr="00981F70">
        <w:rPr>
          <w:u w:val="single"/>
        </w:rPr>
        <w:t xml:space="preserve">engaged in </w:t>
      </w:r>
      <w:r w:rsidRPr="00981F70">
        <w:rPr>
          <w:b/>
          <w:bCs/>
          <w:u w:val="single"/>
        </w:rPr>
        <w:t>frantic diplomacy</w:t>
      </w:r>
      <w:r w:rsidRPr="00981F70">
        <w:rPr>
          <w:sz w:val="16"/>
        </w:rPr>
        <w:t xml:space="preserve"> to halt the war – </w:t>
      </w:r>
      <w:r w:rsidRPr="00981F70">
        <w:rPr>
          <w:u w:val="single"/>
        </w:rPr>
        <w:t xml:space="preserve">but </w:t>
      </w:r>
      <w:r w:rsidRPr="00981F70">
        <w:rPr>
          <w:b/>
          <w:bCs/>
          <w:u w:val="single"/>
        </w:rPr>
        <w:t>solutions remain elusive</w:t>
      </w:r>
      <w:r w:rsidRPr="00981F70">
        <w:rPr>
          <w:b/>
          <w:bCs/>
          <w:sz w:val="16"/>
        </w:rPr>
        <w:t>.</w:t>
      </w:r>
    </w:p>
    <w:p w14:paraId="697E70A7" w14:textId="77777777" w:rsidR="003E304E" w:rsidRPr="00981F70" w:rsidRDefault="003E304E" w:rsidP="003E304E">
      <w:pPr>
        <w:rPr>
          <w:sz w:val="16"/>
        </w:rPr>
      </w:pPr>
      <w:r w:rsidRPr="00981F70">
        <w:rPr>
          <w:sz w:val="16"/>
        </w:rPr>
        <w:t>A spillover of the conflict or the Iranian government's collapse are both worrying outcomes for the energy-rich region, which hosts several major US military bases.</w:t>
      </w:r>
    </w:p>
    <w:p w14:paraId="32B493E1" w14:textId="77777777" w:rsidR="003E304E" w:rsidRPr="00981F70" w:rsidRDefault="003E304E" w:rsidP="003E304E">
      <w:pPr>
        <w:rPr>
          <w:sz w:val="16"/>
        </w:rPr>
      </w:pPr>
      <w:r w:rsidRPr="00981F70">
        <w:rPr>
          <w:sz w:val="16"/>
        </w:rPr>
        <w:t>Peace and stability have been central to the rise of Gulf powers including Qatar, Saudi Arabia and the United Arab Emirates, who are pivoting their economies towards business and tourism.</w:t>
      </w:r>
    </w:p>
    <w:p w14:paraId="5499F714" w14:textId="77777777" w:rsidR="003E304E" w:rsidRPr="00981F70" w:rsidRDefault="003E304E" w:rsidP="003E304E">
      <w:pPr>
        <w:rPr>
          <w:sz w:val="16"/>
        </w:rPr>
      </w:pPr>
      <w:r w:rsidRPr="00981F70">
        <w:rPr>
          <w:sz w:val="16"/>
        </w:rPr>
        <w:t>Hoping to avert the crisis, Saudi Arabia, the world's biggest oil exporter, has been talking to Iran and the United States since "day one", Ali Shihabi, an analyst close to the royal court, told AFP.</w:t>
      </w:r>
    </w:p>
    <w:p w14:paraId="31A89A06" w14:textId="77777777" w:rsidR="003E304E" w:rsidRPr="00981F70" w:rsidRDefault="003E304E" w:rsidP="003E304E">
      <w:pPr>
        <w:rPr>
          <w:sz w:val="16"/>
        </w:rPr>
      </w:pPr>
      <w:r w:rsidRPr="00981F70">
        <w:rPr>
          <w:sz w:val="16"/>
        </w:rPr>
        <w:t xml:space="preserve">"But </w:t>
      </w:r>
      <w:r w:rsidRPr="00981F70">
        <w:rPr>
          <w:u w:val="single"/>
        </w:rPr>
        <w:t xml:space="preserve">it </w:t>
      </w:r>
      <w:r w:rsidRPr="00981F70">
        <w:rPr>
          <w:b/>
          <w:bCs/>
          <w:u w:val="single"/>
        </w:rPr>
        <w:t>does not look promising</w:t>
      </w:r>
      <w:r w:rsidRPr="00981F70">
        <w:rPr>
          <w:u w:val="single"/>
        </w:rPr>
        <w:t xml:space="preserve"> that something will happen very soon</w:t>
      </w:r>
      <w:r w:rsidRPr="00981F70">
        <w:rPr>
          <w:sz w:val="16"/>
        </w:rPr>
        <w:t>," he added.</w:t>
      </w:r>
    </w:p>
    <w:p w14:paraId="2C29B744" w14:textId="77777777" w:rsidR="003E304E" w:rsidRPr="00981F70" w:rsidRDefault="003E304E" w:rsidP="003E304E">
      <w:pPr>
        <w:rPr>
          <w:sz w:val="14"/>
        </w:rPr>
      </w:pPr>
      <w:r w:rsidRPr="00981F70">
        <w:rPr>
          <w:sz w:val="14"/>
        </w:rPr>
        <w:t>Crown Prince Mohammed bin Salman, the de facto Saudi ruler, and the UAE's President Sheikh Mohamed bin Zayed Al Nahyan, have both spoken to Iran's President Masoud Pezeshkian in recent days.</w:t>
      </w:r>
    </w:p>
    <w:p w14:paraId="5768726F" w14:textId="77777777" w:rsidR="003E304E" w:rsidRPr="00981F70" w:rsidRDefault="003E304E" w:rsidP="003E304E">
      <w:pPr>
        <w:rPr>
          <w:sz w:val="14"/>
        </w:rPr>
      </w:pPr>
      <w:r w:rsidRPr="00981F70">
        <w:rPr>
          <w:sz w:val="14"/>
        </w:rPr>
        <w:t>The Emirati president also held a phone call on Wednesday with Russia's President Vladimir Putin, an ally of Iran, who offered to mediate in the conflict.</w:t>
      </w:r>
    </w:p>
    <w:p w14:paraId="5CFAF825" w14:textId="77777777" w:rsidR="003E304E" w:rsidRPr="00981F70" w:rsidRDefault="003E304E" w:rsidP="003E304E">
      <w:pPr>
        <w:rPr>
          <w:sz w:val="14"/>
        </w:rPr>
      </w:pPr>
      <w:r w:rsidRPr="00981F70">
        <w:rPr>
          <w:sz w:val="14"/>
        </w:rPr>
        <w:t>Israel's launching of the war scuppered Oman-brokered talks between Tehran and Washington that were supported by Gulf nations, who have been pursuing a détente with their giant neighbour after years of strained ties.</w:t>
      </w:r>
    </w:p>
    <w:p w14:paraId="230E8BE5" w14:textId="77777777" w:rsidR="003E304E" w:rsidRPr="00981F70" w:rsidRDefault="003E304E" w:rsidP="003E304E">
      <w:pPr>
        <w:rPr>
          <w:sz w:val="14"/>
        </w:rPr>
      </w:pPr>
      <w:r w:rsidRPr="00981F70">
        <w:rPr>
          <w:sz w:val="14"/>
        </w:rPr>
        <w:t>'Reckless and miscalculated'</w:t>
      </w:r>
    </w:p>
    <w:p w14:paraId="00198B9D" w14:textId="77777777" w:rsidR="003E304E" w:rsidRPr="00981F70" w:rsidRDefault="003E304E" w:rsidP="003E304E">
      <w:pPr>
        <w:rPr>
          <w:sz w:val="14"/>
        </w:rPr>
      </w:pPr>
      <w:r w:rsidRPr="00981F70">
        <w:rPr>
          <w:sz w:val="14"/>
        </w:rPr>
        <w:t>On Tuesday, US President Donald Trump demanded Iran's "unconditional surrender" and warned it could easily assassinate its supreme leader, fuelling fears of American intervention.</w:t>
      </w:r>
    </w:p>
    <w:p w14:paraId="6F0DBB15" w14:textId="77777777" w:rsidR="003E304E" w:rsidRPr="00981F70" w:rsidRDefault="003E304E" w:rsidP="003E304E">
      <w:pPr>
        <w:rPr>
          <w:sz w:val="14"/>
        </w:rPr>
      </w:pPr>
      <w:r w:rsidRPr="00981F70">
        <w:rPr>
          <w:sz w:val="14"/>
        </w:rPr>
        <w:t>Hours later, the UAE's Foreign Minister Sheikh Abdullah bin Zayed Al Nahyan said the Gulf country's president had "conducted intensive diplomatic calls ... to de-escalate tensions and prevent the conflict from spreading".</w:t>
      </w:r>
    </w:p>
    <w:p w14:paraId="7CCF058B" w14:textId="77777777" w:rsidR="003E304E" w:rsidRPr="00981F70" w:rsidRDefault="003E304E" w:rsidP="003E304E">
      <w:pPr>
        <w:rPr>
          <w:sz w:val="14"/>
        </w:rPr>
      </w:pPr>
      <w:r w:rsidRPr="00981F70">
        <w:rPr>
          <w:sz w:val="14"/>
        </w:rPr>
        <w:t>Sheikh Abdullah warned against "reckless and miscalculated actions that could extend beyond the borders of the two countries", in a strongly worded statement published by the official WAM news agency.</w:t>
      </w:r>
    </w:p>
    <w:p w14:paraId="2D14A926" w14:textId="77777777" w:rsidR="003E304E" w:rsidRPr="00981F70" w:rsidRDefault="003E304E" w:rsidP="003E304E">
      <w:pPr>
        <w:rPr>
          <w:sz w:val="14"/>
        </w:rPr>
      </w:pPr>
      <w:r w:rsidRPr="00981F70">
        <w:rPr>
          <w:sz w:val="14"/>
        </w:rPr>
        <w:t>Trump had initially urged Iran to come to the negotiating table, but an official briefed on talks said Tehran told Qatar and Oman that it "will not negotiate while under attack".</w:t>
      </w:r>
    </w:p>
    <w:p w14:paraId="0CA9CFD4" w14:textId="77777777" w:rsidR="003E304E" w:rsidRPr="00981F70" w:rsidRDefault="003E304E" w:rsidP="003E304E">
      <w:pPr>
        <w:rPr>
          <w:sz w:val="14"/>
        </w:rPr>
      </w:pPr>
      <w:r w:rsidRPr="00981F70">
        <w:rPr>
          <w:sz w:val="14"/>
        </w:rPr>
        <w:t>Oman, Iran's traditional intermediary, said it was engaged in diplomatic efforts as the daily strikes continue.</w:t>
      </w:r>
    </w:p>
    <w:p w14:paraId="6996B441" w14:textId="77777777" w:rsidR="003E304E" w:rsidRPr="00981F70" w:rsidRDefault="003E304E" w:rsidP="003E304E">
      <w:pPr>
        <w:rPr>
          <w:sz w:val="14"/>
        </w:rPr>
      </w:pPr>
      <w:r w:rsidRPr="00981F70">
        <w:rPr>
          <w:sz w:val="14"/>
        </w:rPr>
        <w:t>Meanwhile Qatar, a key mediator in the Israel-Hamas war and a negotiator with Iran in the past, has also been "engaging daily" with the US, its foreign ministry spokesperson said on Tuesday.</w:t>
      </w:r>
    </w:p>
    <w:p w14:paraId="558E2350" w14:textId="77777777" w:rsidR="003E304E" w:rsidRPr="00981F70" w:rsidRDefault="003E304E" w:rsidP="003E304E">
      <w:pPr>
        <w:rPr>
          <w:sz w:val="14"/>
        </w:rPr>
      </w:pPr>
      <w:r w:rsidRPr="00981F70">
        <w:rPr>
          <w:sz w:val="14"/>
        </w:rPr>
        <w:t>Former Qatari Prime Minister Hamad bin Jassim Al Thani warned on X that "it is not in the interest of the Gulf states to see Iran ... collapse", adding that they would be "the first to be harmed" by the war's repercussions.</w:t>
      </w:r>
    </w:p>
    <w:p w14:paraId="48ED9E03" w14:textId="77777777" w:rsidR="003E304E" w:rsidRPr="00981F70" w:rsidRDefault="003E304E" w:rsidP="003E304E">
      <w:pPr>
        <w:rPr>
          <w:b/>
          <w:bCs/>
          <w:u w:val="single"/>
        </w:rPr>
      </w:pPr>
      <w:r w:rsidRPr="00981F70">
        <w:rPr>
          <w:b/>
          <w:bCs/>
          <w:u w:val="single"/>
        </w:rPr>
        <w:t>'Almost no influence'</w:t>
      </w:r>
    </w:p>
    <w:p w14:paraId="5ED3ACC8" w14:textId="77777777" w:rsidR="003E304E" w:rsidRPr="00981F70" w:rsidRDefault="003E304E" w:rsidP="003E304E">
      <w:pPr>
        <w:rPr>
          <w:sz w:val="16"/>
        </w:rPr>
      </w:pPr>
      <w:r w:rsidRPr="00981F70">
        <w:rPr>
          <w:sz w:val="16"/>
        </w:rPr>
        <w:t>An Arab diplomat told AFP: "Everyone in the Gulf is going to say we are better off making sure we have a deal with Iran, a diplomatic solution with Iran."</w:t>
      </w:r>
    </w:p>
    <w:p w14:paraId="799870BC" w14:textId="77777777" w:rsidR="003E304E" w:rsidRPr="00981F70" w:rsidRDefault="003E304E" w:rsidP="003E304E">
      <w:pPr>
        <w:rPr>
          <w:sz w:val="16"/>
        </w:rPr>
      </w:pPr>
      <w:r w:rsidRPr="00981F70">
        <w:rPr>
          <w:sz w:val="16"/>
        </w:rPr>
        <w:t xml:space="preserve">Shihabi, the Saudi analyst, echoed the sentiment, saying the </w:t>
      </w:r>
      <w:r w:rsidRPr="00981F70">
        <w:rPr>
          <w:b/>
          <w:bCs/>
          <w:u w:val="single"/>
        </w:rPr>
        <w:t>best outcome</w:t>
      </w:r>
      <w:r w:rsidRPr="00981F70">
        <w:rPr>
          <w:u w:val="single"/>
        </w:rPr>
        <w:t xml:space="preserve"> was "obviously an agreement between Iran </w:t>
      </w:r>
      <w:r w:rsidRPr="00981F70">
        <w:rPr>
          <w:b/>
          <w:bCs/>
          <w:u w:val="single"/>
        </w:rPr>
        <w:t>and (the) US</w:t>
      </w:r>
      <w:r w:rsidRPr="00981F70">
        <w:rPr>
          <w:sz w:val="16"/>
        </w:rPr>
        <w:t>".</w:t>
      </w:r>
    </w:p>
    <w:p w14:paraId="6829D4B4" w14:textId="77777777" w:rsidR="003E304E" w:rsidRPr="00981F70" w:rsidRDefault="003E304E" w:rsidP="003E304E">
      <w:pPr>
        <w:rPr>
          <w:sz w:val="16"/>
        </w:rPr>
      </w:pPr>
      <w:r w:rsidRPr="00981F70">
        <w:rPr>
          <w:sz w:val="16"/>
        </w:rPr>
        <w:t>Diplomatic intervention by Saudi Arabia, once a fierce critic of Iran, comes two years after they restored ties. The UAE, which recognised Israel in 2020, has also patched up relations with Tehran since 2022.</w:t>
      </w:r>
    </w:p>
    <w:p w14:paraId="27D1F9B3" w14:textId="77777777" w:rsidR="003E304E" w:rsidRPr="00981F70" w:rsidRDefault="003E304E" w:rsidP="003E304E">
      <w:pPr>
        <w:rPr>
          <w:sz w:val="16"/>
        </w:rPr>
      </w:pPr>
      <w:r w:rsidRPr="00981F70">
        <w:rPr>
          <w:sz w:val="16"/>
        </w:rPr>
        <w:t>"Whereas the Saudis may have once called for 'cutting off the head of the snake', their approach toward Iran has shifted dramatically," said Hasan Alhasan, a senior fellow for Middle East policy at the International Institute for Strategic Studies.</w:t>
      </w:r>
    </w:p>
    <w:p w14:paraId="3D65089E" w14:textId="77777777" w:rsidR="003E304E" w:rsidRPr="00981F70" w:rsidRDefault="003E304E" w:rsidP="003E304E">
      <w:pPr>
        <w:rPr>
          <w:sz w:val="16"/>
        </w:rPr>
      </w:pPr>
      <w:r w:rsidRPr="00981F70">
        <w:rPr>
          <w:sz w:val="16"/>
        </w:rPr>
        <w:t>However, "</w:t>
      </w:r>
      <w:r w:rsidRPr="00981F70">
        <w:rPr>
          <w:u w:val="single"/>
        </w:rPr>
        <w:t xml:space="preserve">the Arab Gulf states have almost </w:t>
      </w:r>
      <w:r w:rsidRPr="00981F70">
        <w:rPr>
          <w:b/>
          <w:bCs/>
          <w:u w:val="single"/>
        </w:rPr>
        <w:t>no ability to shape Israel's or Iran's behavio</w:t>
      </w:r>
      <w:r w:rsidRPr="00981F70">
        <w:rPr>
          <w:u w:val="single"/>
        </w:rPr>
        <w:t xml:space="preserve">ur or </w:t>
      </w:r>
      <w:r w:rsidRPr="00981F70">
        <w:rPr>
          <w:b/>
          <w:bCs/>
          <w:u w:val="single"/>
        </w:rPr>
        <w:t>influence the outcome of this</w:t>
      </w:r>
      <w:r w:rsidRPr="00981F70">
        <w:rPr>
          <w:u w:val="single"/>
        </w:rPr>
        <w:t xml:space="preserve"> </w:t>
      </w:r>
      <w:r w:rsidRPr="00981F70">
        <w:rPr>
          <w:b/>
          <w:bCs/>
          <w:u w:val="single"/>
        </w:rPr>
        <w:t>war</w:t>
      </w:r>
      <w:r w:rsidRPr="00981F70">
        <w:rPr>
          <w:sz w:val="16"/>
        </w:rPr>
        <w:t>", he told AFP.</w:t>
      </w:r>
    </w:p>
    <w:p w14:paraId="68085EE7" w14:textId="77777777" w:rsidR="003E304E" w:rsidRPr="00981F70" w:rsidRDefault="003E304E" w:rsidP="003E304E"/>
    <w:p w14:paraId="242DA507" w14:textId="77777777" w:rsidR="003E304E" w:rsidRPr="00981F70" w:rsidRDefault="003E304E" w:rsidP="003E304E">
      <w:pPr>
        <w:pStyle w:val="Heading4"/>
        <w:rPr>
          <w:rFonts w:cs="Arial"/>
          <w:u w:val="single"/>
        </w:rPr>
      </w:pPr>
      <w:r w:rsidRPr="00981F70">
        <w:rPr>
          <w:rFonts w:cs="Arial"/>
        </w:rPr>
        <w:t xml:space="preserve">No China-fill in: </w:t>
      </w:r>
      <w:r w:rsidRPr="00981F70">
        <w:rPr>
          <w:rFonts w:cs="Arial"/>
          <w:u w:val="single"/>
        </w:rPr>
        <w:t>zero</w:t>
      </w:r>
      <w:r w:rsidRPr="00981F70">
        <w:rPr>
          <w:rFonts w:cs="Arial"/>
        </w:rPr>
        <w:t xml:space="preserve"> leverage. Even if it could, China fill-in ensures </w:t>
      </w:r>
      <w:r w:rsidRPr="00981F70">
        <w:rPr>
          <w:rFonts w:cs="Arial"/>
          <w:u w:val="single"/>
        </w:rPr>
        <w:t>escalation</w:t>
      </w:r>
      <w:r w:rsidRPr="00981F70">
        <w:rPr>
          <w:rFonts w:cs="Arial"/>
        </w:rPr>
        <w:t>.</w:t>
      </w:r>
    </w:p>
    <w:p w14:paraId="0620C09C" w14:textId="77777777" w:rsidR="003E304E" w:rsidRPr="00981F70" w:rsidRDefault="003E304E" w:rsidP="003E304E">
      <w:r w:rsidRPr="00981F70">
        <w:rPr>
          <w:rStyle w:val="Style13ptBold"/>
        </w:rPr>
        <w:t xml:space="preserve">Shin &amp; Ying ’6/18 </w:t>
      </w:r>
      <w:r w:rsidRPr="00981F70">
        <w:t>[Wong Woon, and Bong Xin; June 18, 2025. Journalists for CNA. “China’s Bid to Mediate Israel-Iran Conflict: How Much Sway Does It Really Have?” CNA. https://www.channelnewsasia.com/east-asia/china-mediate-israel-iran-conflict-war-middle-east-risks-5188641; mgm]</w:t>
      </w:r>
    </w:p>
    <w:p w14:paraId="3189C397" w14:textId="77777777" w:rsidR="003E304E" w:rsidRPr="00981F70" w:rsidRDefault="003E304E" w:rsidP="003E304E">
      <w:pPr>
        <w:rPr>
          <w:b/>
          <w:bCs/>
          <w:u w:val="single"/>
        </w:rPr>
      </w:pPr>
      <w:r w:rsidRPr="00981F70">
        <w:rPr>
          <w:sz w:val="16"/>
        </w:rPr>
        <w:t xml:space="preserve">But </w:t>
      </w:r>
      <w:r w:rsidRPr="00981F70">
        <w:rPr>
          <w:u w:val="single"/>
        </w:rPr>
        <w:t>despite its deepening economic ties</w:t>
      </w:r>
      <w:r w:rsidRPr="00981F70">
        <w:rPr>
          <w:sz w:val="16"/>
        </w:rPr>
        <w:t xml:space="preserve"> with Tehran and the broader </w:t>
      </w:r>
      <w:r w:rsidRPr="00981F70">
        <w:rPr>
          <w:u w:val="single"/>
        </w:rPr>
        <w:t>Middle East</w:t>
      </w:r>
      <w:r w:rsidRPr="00981F70">
        <w:rPr>
          <w:sz w:val="16"/>
        </w:rPr>
        <w:t xml:space="preserve">, observers say </w:t>
      </w:r>
      <w:r w:rsidRPr="00981F70">
        <w:rPr>
          <w:b/>
          <w:bCs/>
          <w:u w:val="single"/>
        </w:rPr>
        <w:t>China’s limited influence</w:t>
      </w:r>
      <w:r w:rsidRPr="00981F70">
        <w:rPr>
          <w:u w:val="single"/>
        </w:rPr>
        <w:t xml:space="preserve"> over the key players, particularly Israel, makes </w:t>
      </w:r>
      <w:r w:rsidRPr="00981F70">
        <w:rPr>
          <w:b/>
          <w:bCs/>
          <w:u w:val="single"/>
        </w:rPr>
        <w:t>meaningful intervention</w:t>
      </w:r>
      <w:r w:rsidRPr="00981F70">
        <w:rPr>
          <w:u w:val="single"/>
        </w:rPr>
        <w:t xml:space="preserve"> an </w:t>
      </w:r>
      <w:r w:rsidRPr="00981F70">
        <w:rPr>
          <w:b/>
          <w:bCs/>
          <w:u w:val="single"/>
        </w:rPr>
        <w:t>uphill task.</w:t>
      </w:r>
    </w:p>
    <w:p w14:paraId="0D214410" w14:textId="77777777" w:rsidR="003E304E" w:rsidRPr="00981F70" w:rsidRDefault="003E304E" w:rsidP="003E304E">
      <w:pPr>
        <w:rPr>
          <w:sz w:val="16"/>
        </w:rPr>
      </w:pPr>
      <w:r w:rsidRPr="00981F70">
        <w:rPr>
          <w:sz w:val="16"/>
        </w:rPr>
        <w:t xml:space="preserve">They add that even as Beijing publicly backs Tehran, </w:t>
      </w:r>
      <w:r w:rsidRPr="00981F70">
        <w:rPr>
          <w:u w:val="single"/>
        </w:rPr>
        <w:t xml:space="preserve">it is </w:t>
      </w:r>
      <w:r w:rsidRPr="00981F70">
        <w:rPr>
          <w:b/>
          <w:bCs/>
          <w:u w:val="single"/>
        </w:rPr>
        <w:t>unlikely</w:t>
      </w:r>
      <w:r w:rsidRPr="00981F70">
        <w:rPr>
          <w:u w:val="single"/>
        </w:rPr>
        <w:t xml:space="preserve"> to risk wading into the conflict to tilt the balance in Iran’s fav</w:t>
      </w:r>
      <w:r w:rsidRPr="00981F70">
        <w:rPr>
          <w:sz w:val="16"/>
        </w:rPr>
        <w:t xml:space="preserve">our. Doing so would </w:t>
      </w:r>
      <w:r w:rsidRPr="00981F70">
        <w:rPr>
          <w:u w:val="single"/>
        </w:rPr>
        <w:t>risk escalating tensions with the United States</w:t>
      </w:r>
      <w:r w:rsidRPr="00981F70">
        <w:rPr>
          <w:sz w:val="16"/>
        </w:rPr>
        <w:t xml:space="preserve"> and undermining China's carefully calibrated position as a neutral actor in the region.</w:t>
      </w:r>
    </w:p>
    <w:p w14:paraId="503CC2DF" w14:textId="77777777" w:rsidR="003E304E" w:rsidRPr="00981F70" w:rsidRDefault="003E304E" w:rsidP="003E304E">
      <w:pPr>
        <w:rPr>
          <w:sz w:val="16"/>
        </w:rPr>
      </w:pPr>
      <w:r w:rsidRPr="00981F70">
        <w:rPr>
          <w:sz w:val="16"/>
        </w:rPr>
        <w:t>“</w:t>
      </w:r>
      <w:r w:rsidRPr="00981F70">
        <w:rPr>
          <w:b/>
          <w:bCs/>
          <w:u w:val="single"/>
        </w:rPr>
        <w:t>China would be drawn into a regional conflict</w:t>
      </w:r>
      <w:r w:rsidRPr="00981F70">
        <w:rPr>
          <w:u w:val="single"/>
        </w:rPr>
        <w:t xml:space="preserve"> with </w:t>
      </w:r>
      <w:r w:rsidRPr="00981F70">
        <w:rPr>
          <w:b/>
          <w:bCs/>
          <w:u w:val="single"/>
        </w:rPr>
        <w:t>global repercussions</w:t>
      </w:r>
      <w:r w:rsidRPr="00981F70">
        <w:rPr>
          <w:sz w:val="16"/>
        </w:rPr>
        <w:t xml:space="preserve">, which is surely </w:t>
      </w:r>
      <w:r w:rsidRPr="00981F70">
        <w:rPr>
          <w:u w:val="single"/>
        </w:rPr>
        <w:t>something Beijing has no appetite for</w:t>
      </w:r>
      <w:r w:rsidRPr="00981F70">
        <w:rPr>
          <w:sz w:val="16"/>
        </w:rPr>
        <w:t>,” said Andrea Ghiselli, a lecturer in international politics at the University of Exeter.</w:t>
      </w:r>
    </w:p>
    <w:p w14:paraId="460CD388" w14:textId="77777777" w:rsidR="003E304E" w:rsidRPr="00981F70" w:rsidRDefault="003E304E" w:rsidP="003E304E">
      <w:pPr>
        <w:rPr>
          <w:u w:val="single"/>
        </w:rPr>
      </w:pPr>
      <w:r w:rsidRPr="00981F70">
        <w:rPr>
          <w:u w:val="single"/>
        </w:rPr>
        <w:t xml:space="preserve">“This is a </w:t>
      </w:r>
      <w:r w:rsidRPr="00981F70">
        <w:rPr>
          <w:b/>
          <w:bCs/>
          <w:u w:val="single"/>
        </w:rPr>
        <w:t>very difficult</w:t>
      </w:r>
      <w:r w:rsidRPr="00981F70">
        <w:rPr>
          <w:u w:val="single"/>
        </w:rPr>
        <w:t xml:space="preserve"> position </w:t>
      </w:r>
      <w:r w:rsidRPr="00981F70">
        <w:rPr>
          <w:b/>
          <w:bCs/>
          <w:u w:val="single"/>
        </w:rPr>
        <w:t>for Chinese diplomacy</w:t>
      </w:r>
      <w:r w:rsidRPr="00981F70">
        <w:rPr>
          <w:u w:val="single"/>
        </w:rPr>
        <w:t xml:space="preserve">.” </w:t>
      </w:r>
    </w:p>
    <w:p w14:paraId="751BDF2C" w14:textId="77777777" w:rsidR="003E304E" w:rsidRPr="00981F70" w:rsidRDefault="003E304E" w:rsidP="003E304E">
      <w:pPr>
        <w:rPr>
          <w:sz w:val="16"/>
        </w:rPr>
      </w:pPr>
      <w:r w:rsidRPr="00981F70">
        <w:rPr>
          <w:sz w:val="16"/>
        </w:rPr>
        <w:t>Craig Singleton, senior China fellow at the Foundation for Defense of Democracies, a non-partisan US think tank focused on foreign policy and national security issues, said it reveals a larger problem for Beijing.</w:t>
      </w:r>
    </w:p>
    <w:p w14:paraId="494D81DC" w14:textId="77777777" w:rsidR="003E304E" w:rsidRPr="00981F70" w:rsidRDefault="003E304E" w:rsidP="003E304E">
      <w:pPr>
        <w:rPr>
          <w:u w:val="single"/>
        </w:rPr>
      </w:pPr>
      <w:r w:rsidRPr="00981F70">
        <w:rPr>
          <w:sz w:val="16"/>
        </w:rPr>
        <w:t xml:space="preserve">“Today's crisis and </w:t>
      </w:r>
      <w:r w:rsidRPr="00981F70">
        <w:rPr>
          <w:u w:val="single"/>
        </w:rPr>
        <w:t>China's</w:t>
      </w:r>
      <w:r w:rsidRPr="00981F70">
        <w:rPr>
          <w:sz w:val="16"/>
        </w:rPr>
        <w:t xml:space="preserve"> seeming </w:t>
      </w:r>
      <w:r w:rsidRPr="00981F70">
        <w:rPr>
          <w:b/>
          <w:bCs/>
          <w:u w:val="single"/>
        </w:rPr>
        <w:t>inability</w:t>
      </w:r>
      <w:r w:rsidRPr="00981F70">
        <w:rPr>
          <w:u w:val="single"/>
        </w:rPr>
        <w:t xml:space="preserve"> to have </w:t>
      </w:r>
      <w:r w:rsidRPr="00981F70">
        <w:rPr>
          <w:b/>
          <w:bCs/>
          <w:u w:val="single"/>
        </w:rPr>
        <w:t>any influence</w:t>
      </w:r>
      <w:r w:rsidRPr="00981F70">
        <w:rPr>
          <w:u w:val="single"/>
        </w:rPr>
        <w:t xml:space="preserve"> on its </w:t>
      </w:r>
      <w:r w:rsidRPr="00981F70">
        <w:rPr>
          <w:b/>
          <w:bCs/>
          <w:u w:val="single"/>
        </w:rPr>
        <w:t>outcome</w:t>
      </w:r>
      <w:r w:rsidRPr="00981F70">
        <w:rPr>
          <w:u w:val="single"/>
        </w:rPr>
        <w:t xml:space="preserve"> spotlights the gap between Beijing's great power rhetoric and its </w:t>
      </w:r>
      <w:r w:rsidRPr="00981F70">
        <w:rPr>
          <w:b/>
          <w:bCs/>
          <w:u w:val="single"/>
        </w:rPr>
        <w:t>limited reach</w:t>
      </w:r>
      <w:r w:rsidRPr="00981F70">
        <w:rPr>
          <w:u w:val="single"/>
        </w:rPr>
        <w:t xml:space="preserve"> in the </w:t>
      </w:r>
      <w:r w:rsidRPr="00981F70">
        <w:rPr>
          <w:b/>
          <w:bCs/>
          <w:u w:val="single"/>
        </w:rPr>
        <w:t>Middle East.”</w:t>
      </w:r>
    </w:p>
    <w:p w14:paraId="3D7BBDE6" w14:textId="77777777" w:rsidR="003E304E" w:rsidRPr="00981F70" w:rsidRDefault="003E304E" w:rsidP="003E304E">
      <w:pPr>
        <w:rPr>
          <w:sz w:val="10"/>
          <w:szCs w:val="10"/>
        </w:rPr>
      </w:pPr>
      <w:r w:rsidRPr="00981F70">
        <w:rPr>
          <w:sz w:val="10"/>
          <w:szCs w:val="10"/>
        </w:rPr>
        <w:t>PLAYING PEACEMAKER - OR NOT?</w:t>
      </w:r>
    </w:p>
    <w:p w14:paraId="4F30E663" w14:textId="77777777" w:rsidR="003E304E" w:rsidRPr="00981F70" w:rsidRDefault="003E304E" w:rsidP="003E304E">
      <w:pPr>
        <w:rPr>
          <w:sz w:val="10"/>
          <w:szCs w:val="10"/>
        </w:rPr>
      </w:pPr>
      <w:r w:rsidRPr="00981F70">
        <w:rPr>
          <w:sz w:val="10"/>
          <w:szCs w:val="10"/>
        </w:rPr>
        <w:t>The conflict erupted on Friday (Jun 13) when Israel launched surprise attacks on targets across Iran. Described by Israel as necessary “preemptive” strikes to prevent Iran from developing nuclear weapons, the salvo sparked swift retaliation from Tehran, which has consistently denied seeking nuclear arms.</w:t>
      </w:r>
    </w:p>
    <w:p w14:paraId="220348E5" w14:textId="77777777" w:rsidR="003E304E" w:rsidRPr="00981F70" w:rsidRDefault="003E304E" w:rsidP="003E304E">
      <w:pPr>
        <w:rPr>
          <w:sz w:val="10"/>
          <w:szCs w:val="10"/>
        </w:rPr>
      </w:pPr>
      <w:r w:rsidRPr="00981F70">
        <w:rPr>
          <w:sz w:val="10"/>
          <w:szCs w:val="10"/>
        </w:rPr>
        <w:t>Attacks have continued back and forth since then. More than 200 people have been killed, most of them civilians.</w:t>
      </w:r>
    </w:p>
    <w:p w14:paraId="7310465D" w14:textId="77777777" w:rsidR="003E304E" w:rsidRPr="00981F70" w:rsidRDefault="003E304E" w:rsidP="003E304E">
      <w:pPr>
        <w:rPr>
          <w:sz w:val="10"/>
          <w:szCs w:val="10"/>
        </w:rPr>
      </w:pPr>
      <w:r w:rsidRPr="00981F70">
        <w:rPr>
          <w:sz w:val="10"/>
          <w:szCs w:val="10"/>
        </w:rPr>
        <w:t>China has joined a growing chorus of international calls for restraint as fears grow that the region could be on the cusp of a broader conflagration.</w:t>
      </w:r>
    </w:p>
    <w:p w14:paraId="5268616F" w14:textId="77777777" w:rsidR="003E304E" w:rsidRPr="00981F70" w:rsidRDefault="003E304E" w:rsidP="003E304E">
      <w:pPr>
        <w:rPr>
          <w:sz w:val="10"/>
          <w:szCs w:val="10"/>
        </w:rPr>
      </w:pPr>
      <w:r w:rsidRPr="00981F70">
        <w:rPr>
          <w:sz w:val="10"/>
          <w:szCs w:val="10"/>
        </w:rPr>
        <w:t>Foreign Minister Wang Yi held phone calls with his Israeli and Iranian counterparts on Jun 14. He told both men that China was willing to play "a constructive role" in de-escalating the conflict, reported China’s foreign ministry.</w:t>
      </w:r>
    </w:p>
    <w:p w14:paraId="096EBEB6" w14:textId="77777777" w:rsidR="003E304E" w:rsidRPr="00981F70" w:rsidRDefault="003E304E" w:rsidP="003E304E">
      <w:pPr>
        <w:rPr>
          <w:sz w:val="10"/>
          <w:szCs w:val="10"/>
        </w:rPr>
      </w:pPr>
      <w:r w:rsidRPr="00981F70">
        <w:rPr>
          <w:sz w:val="10"/>
          <w:szCs w:val="10"/>
        </w:rPr>
        <w:t>Chinese President Xi Jinping repeated the refrain in comments reported by state news agency Xinhua on Tuesday, calling for urgent de-escalation.</w:t>
      </w:r>
    </w:p>
    <w:p w14:paraId="7897085B" w14:textId="77777777" w:rsidR="003E304E" w:rsidRPr="00981F70" w:rsidRDefault="003E304E" w:rsidP="003E304E">
      <w:pPr>
        <w:rPr>
          <w:sz w:val="10"/>
          <w:szCs w:val="10"/>
        </w:rPr>
      </w:pPr>
      <w:r w:rsidRPr="00981F70">
        <w:rPr>
          <w:sz w:val="10"/>
          <w:szCs w:val="10"/>
        </w:rPr>
        <w:t>He added that China “stands ready to work with all parties to play a constructive role in restoring peace and stability in the Middle East”.</w:t>
      </w:r>
    </w:p>
    <w:p w14:paraId="55288CC2" w14:textId="77777777" w:rsidR="003E304E" w:rsidRPr="00981F70" w:rsidRDefault="003E304E" w:rsidP="003E304E">
      <w:pPr>
        <w:rPr>
          <w:sz w:val="10"/>
          <w:szCs w:val="10"/>
        </w:rPr>
      </w:pPr>
      <w:r w:rsidRPr="00981F70">
        <w:rPr>
          <w:sz w:val="10"/>
          <w:szCs w:val="10"/>
        </w:rPr>
        <w:t>Some reports have focused on the possibility of China playing mediator. The country has in recent years actively positioned itself as a global peacemaker, distinct from US influence.</w:t>
      </w:r>
    </w:p>
    <w:p w14:paraId="0FACD881" w14:textId="77777777" w:rsidR="003E304E" w:rsidRPr="00981F70" w:rsidRDefault="003E304E" w:rsidP="003E304E">
      <w:pPr>
        <w:rPr>
          <w:sz w:val="10"/>
          <w:szCs w:val="10"/>
        </w:rPr>
      </w:pPr>
      <w:r w:rsidRPr="00981F70">
        <w:rPr>
          <w:sz w:val="10"/>
          <w:szCs w:val="10"/>
        </w:rPr>
        <w:t>“China is a neutral party, and can play a very important mediating role,” Wang Huiyao, founder and president of the Chinese think tank Center for China and Globalization (CCG), told CNA, highlighting China’s “good” track record in the Middle East and lack of “historical baggage”.</w:t>
      </w:r>
    </w:p>
    <w:p w14:paraId="74FA8129" w14:textId="77777777" w:rsidR="003E304E" w:rsidRPr="00981F70" w:rsidRDefault="003E304E" w:rsidP="003E304E">
      <w:pPr>
        <w:rPr>
          <w:sz w:val="10"/>
          <w:szCs w:val="10"/>
        </w:rPr>
      </w:pPr>
      <w:r w:rsidRPr="00981F70">
        <w:rPr>
          <w:sz w:val="10"/>
          <w:szCs w:val="10"/>
        </w:rPr>
        <w:t>Beijing brokered a Palestinian unity deal in war-torn Gaza in July 2024. The year before, it brokered a historic reconciliation between Saudi Arabia and Iran, mediating the rapprochement alongside Iraq and Oman without direct involvement from the US or Europe.</w:t>
      </w:r>
    </w:p>
    <w:p w14:paraId="4939F9DB" w14:textId="77777777" w:rsidR="003E304E" w:rsidRPr="00981F70" w:rsidRDefault="003E304E" w:rsidP="003E304E">
      <w:pPr>
        <w:rPr>
          <w:sz w:val="10"/>
          <w:szCs w:val="10"/>
        </w:rPr>
      </w:pPr>
      <w:r w:rsidRPr="00981F70">
        <w:rPr>
          <w:sz w:val="10"/>
          <w:szCs w:val="10"/>
        </w:rPr>
        <w:t>The latest outreach follows a familiar pattern in Chinese diplomacy, where Beijing seeks to project calm and offer mediation without committing to direct intervention. In past conflicts, including in Syria and Yemen, China issued similar calls but played only a limited follow-up role.</w:t>
      </w:r>
    </w:p>
    <w:p w14:paraId="5033190E" w14:textId="77777777" w:rsidR="003E304E" w:rsidRPr="00981F70" w:rsidRDefault="003E304E" w:rsidP="003E304E">
      <w:pPr>
        <w:rPr>
          <w:sz w:val="16"/>
        </w:rPr>
      </w:pPr>
      <w:r w:rsidRPr="00981F70">
        <w:rPr>
          <w:sz w:val="16"/>
        </w:rPr>
        <w:t xml:space="preserve">But most of the other analysts CNA spoke to believe </w:t>
      </w:r>
      <w:r w:rsidRPr="00981F70">
        <w:rPr>
          <w:u w:val="single"/>
        </w:rPr>
        <w:t xml:space="preserve">China doesn’t </w:t>
      </w:r>
      <w:r w:rsidRPr="00981F70">
        <w:rPr>
          <w:b/>
          <w:bCs/>
          <w:u w:val="single"/>
        </w:rPr>
        <w:t>have sufficient leverage to meaningfully</w:t>
      </w:r>
      <w:r w:rsidRPr="00981F70">
        <w:rPr>
          <w:u w:val="single"/>
        </w:rPr>
        <w:t xml:space="preserve"> mediate the Israel-Iran conflict</w:t>
      </w:r>
      <w:r w:rsidRPr="00981F70">
        <w:rPr>
          <w:sz w:val="16"/>
        </w:rPr>
        <w:t>.</w:t>
      </w:r>
    </w:p>
    <w:p w14:paraId="53550766" w14:textId="77777777" w:rsidR="003E304E" w:rsidRPr="00981F70" w:rsidRDefault="003E304E" w:rsidP="003E304E">
      <w:pPr>
        <w:rPr>
          <w:sz w:val="16"/>
        </w:rPr>
      </w:pPr>
      <w:r w:rsidRPr="00981F70">
        <w:rPr>
          <w:sz w:val="16"/>
        </w:rPr>
        <w:t xml:space="preserve">In particular, </w:t>
      </w:r>
      <w:r w:rsidRPr="00981F70">
        <w:rPr>
          <w:u w:val="single"/>
        </w:rPr>
        <w:t>it wields “</w:t>
      </w:r>
      <w:r w:rsidRPr="00981F70">
        <w:rPr>
          <w:b/>
          <w:bCs/>
          <w:u w:val="single"/>
        </w:rPr>
        <w:t>practically no influence</w:t>
      </w:r>
      <w:r w:rsidRPr="00981F70">
        <w:rPr>
          <w:u w:val="single"/>
        </w:rPr>
        <w:t>” with Israel</w:t>
      </w:r>
      <w:r w:rsidRPr="00981F70">
        <w:rPr>
          <w:sz w:val="16"/>
        </w:rPr>
        <w:t>, said Jonathan Fulton, a non-resident senior fellow at the Atlantic Council’s Middle East Programs.</w:t>
      </w:r>
    </w:p>
    <w:p w14:paraId="0009C1AE" w14:textId="77777777" w:rsidR="003E304E" w:rsidRPr="00981F70" w:rsidRDefault="003E304E" w:rsidP="003E304E">
      <w:pPr>
        <w:rPr>
          <w:u w:val="single"/>
        </w:rPr>
      </w:pPr>
      <w:r w:rsidRPr="00981F70">
        <w:rPr>
          <w:sz w:val="16"/>
        </w:rPr>
        <w:t xml:space="preserve">He told CNA that </w:t>
      </w:r>
      <w:r w:rsidRPr="00981F70">
        <w:rPr>
          <w:u w:val="single"/>
        </w:rPr>
        <w:t>China's stance on the Israel-Palestinian</w:t>
      </w:r>
      <w:r w:rsidRPr="00981F70">
        <w:rPr>
          <w:sz w:val="16"/>
        </w:rPr>
        <w:t xml:space="preserve"> </w:t>
      </w:r>
      <w:r w:rsidRPr="00981F70">
        <w:rPr>
          <w:u w:val="single"/>
        </w:rPr>
        <w:t>conflict</w:t>
      </w:r>
      <w:r w:rsidRPr="00981F70">
        <w:rPr>
          <w:sz w:val="16"/>
        </w:rPr>
        <w:t xml:space="preserve"> since Oct 7, 2023 - when Palestinian militant group Hamas attacked Israel - has </w:t>
      </w:r>
      <w:r w:rsidRPr="00981F70">
        <w:rPr>
          <w:b/>
          <w:bCs/>
          <w:u w:val="single"/>
        </w:rPr>
        <w:t>significantly</w:t>
      </w:r>
      <w:r w:rsidRPr="00981F70">
        <w:rPr>
          <w:sz w:val="16"/>
        </w:rPr>
        <w:t xml:space="preserve"> </w:t>
      </w:r>
      <w:r w:rsidRPr="00981F70">
        <w:rPr>
          <w:b/>
          <w:bCs/>
          <w:u w:val="single"/>
        </w:rPr>
        <w:t>eroded</w:t>
      </w:r>
      <w:r w:rsidRPr="00981F70">
        <w:rPr>
          <w:u w:val="single"/>
        </w:rPr>
        <w:t xml:space="preserve"> its </w:t>
      </w:r>
      <w:r w:rsidRPr="00981F70">
        <w:rPr>
          <w:b/>
          <w:bCs/>
          <w:u w:val="single"/>
        </w:rPr>
        <w:t>diplomatic credibility</w:t>
      </w:r>
      <w:r w:rsidRPr="00981F70">
        <w:rPr>
          <w:sz w:val="16"/>
        </w:rPr>
        <w:t xml:space="preserve"> with Tel Aviv, </w:t>
      </w:r>
      <w:r w:rsidRPr="00981F70">
        <w:rPr>
          <w:u w:val="single"/>
        </w:rPr>
        <w:t>leaving Beijing with “</w:t>
      </w:r>
      <w:r w:rsidRPr="00981F70">
        <w:rPr>
          <w:b/>
          <w:bCs/>
          <w:u w:val="single"/>
        </w:rPr>
        <w:t>very little leverage</w:t>
      </w:r>
      <w:r w:rsidRPr="00981F70">
        <w:rPr>
          <w:u w:val="single"/>
        </w:rPr>
        <w:t>” in Israeli eyes.</w:t>
      </w:r>
    </w:p>
    <w:p w14:paraId="1157D9B9" w14:textId="77777777" w:rsidR="003E304E" w:rsidRPr="00981F70" w:rsidRDefault="003E304E" w:rsidP="003E304E">
      <w:pPr>
        <w:rPr>
          <w:sz w:val="10"/>
          <w:szCs w:val="10"/>
        </w:rPr>
      </w:pPr>
      <w:r w:rsidRPr="00981F70">
        <w:rPr>
          <w:sz w:val="10"/>
          <w:szCs w:val="10"/>
        </w:rPr>
        <w:t>“China's always been very clear that it supports the Palestinians, and in this case, it was very overt. I think the Israelis have come to realise that China doesn't offer any kind of support for them in this situation.”</w:t>
      </w:r>
    </w:p>
    <w:p w14:paraId="724859CF" w14:textId="77777777" w:rsidR="003E304E" w:rsidRPr="00981F70" w:rsidRDefault="003E304E" w:rsidP="003E304E">
      <w:pPr>
        <w:rPr>
          <w:sz w:val="10"/>
          <w:szCs w:val="10"/>
        </w:rPr>
      </w:pPr>
      <w:r w:rsidRPr="00981F70">
        <w:rPr>
          <w:sz w:val="10"/>
          <w:szCs w:val="10"/>
        </w:rPr>
        <w:t>Ghiselli from the University of Exeter described the Israel-Iran conflict as a war they have “prepared for decades”.</w:t>
      </w:r>
    </w:p>
    <w:p w14:paraId="5CAA4C42" w14:textId="77777777" w:rsidR="003E304E" w:rsidRPr="00981F70" w:rsidRDefault="003E304E" w:rsidP="003E304E">
      <w:pPr>
        <w:rPr>
          <w:sz w:val="10"/>
          <w:szCs w:val="10"/>
        </w:rPr>
      </w:pPr>
      <w:r w:rsidRPr="00981F70">
        <w:rPr>
          <w:sz w:val="10"/>
          <w:szCs w:val="10"/>
        </w:rPr>
        <w:t>“True or not, they think they are fighting for their survival. Nothing else matters. Moreover, neither of them is dependent on China in a way that would allow Beijing to force them to stop,” said Ghiselli, who is also head of research for the China-Mediterranean project at the University of Turin.</w:t>
      </w:r>
    </w:p>
    <w:p w14:paraId="0C3C638F" w14:textId="77777777" w:rsidR="003E304E" w:rsidRPr="00981F70" w:rsidRDefault="003E304E" w:rsidP="003E304E">
      <w:pPr>
        <w:rPr>
          <w:sz w:val="10"/>
          <w:szCs w:val="10"/>
        </w:rPr>
      </w:pPr>
      <w:r w:rsidRPr="00981F70">
        <w:rPr>
          <w:sz w:val="10"/>
          <w:szCs w:val="10"/>
        </w:rPr>
        <w:t>“China is not like the US, which could just stop the Israeli war machine by withdrawing its support.”</w:t>
      </w:r>
    </w:p>
    <w:p w14:paraId="03C427CA" w14:textId="77777777" w:rsidR="003E304E" w:rsidRPr="00981F70" w:rsidRDefault="003E304E" w:rsidP="003E304E">
      <w:pPr>
        <w:rPr>
          <w:sz w:val="10"/>
          <w:szCs w:val="10"/>
        </w:rPr>
      </w:pPr>
      <w:r w:rsidRPr="00981F70">
        <w:rPr>
          <w:sz w:val="10"/>
          <w:szCs w:val="10"/>
        </w:rPr>
        <w:t>Sun Degang, professor of political science at Fudan University and director of its Center for Middle Eastern Studies, similarly noted that Beijing’s mediation efforts hinge on political will from both sides to engage - something that seems to be lacking.</w:t>
      </w:r>
    </w:p>
    <w:p w14:paraId="173724C3" w14:textId="77777777" w:rsidR="003E304E" w:rsidRPr="00981F70" w:rsidRDefault="003E304E" w:rsidP="003E304E">
      <w:pPr>
        <w:rPr>
          <w:sz w:val="16"/>
        </w:rPr>
      </w:pPr>
      <w:r w:rsidRPr="00981F70">
        <w:rPr>
          <w:u w:val="single"/>
        </w:rPr>
        <w:t xml:space="preserve">“I </w:t>
      </w:r>
      <w:r w:rsidRPr="00981F70">
        <w:rPr>
          <w:b/>
          <w:bCs/>
          <w:u w:val="single"/>
        </w:rPr>
        <w:t>don’t think Israel</w:t>
      </w:r>
      <w:r w:rsidRPr="00981F70">
        <w:rPr>
          <w:u w:val="single"/>
        </w:rPr>
        <w:t xml:space="preserve"> is </w:t>
      </w:r>
      <w:r w:rsidRPr="00981F70">
        <w:rPr>
          <w:b/>
          <w:bCs/>
          <w:u w:val="single"/>
        </w:rPr>
        <w:t>ready to accept</w:t>
      </w:r>
      <w:r w:rsidRPr="00981F70">
        <w:rPr>
          <w:u w:val="single"/>
        </w:rPr>
        <w:t xml:space="preserve"> China’s mediation</w:t>
      </w:r>
      <w:r w:rsidRPr="00981F70">
        <w:rPr>
          <w:sz w:val="16"/>
        </w:rPr>
        <w:t>,” he told CNA. “It wants to destroy Iranian nuclear facilities and implement regime change in Iran.”</w:t>
      </w:r>
    </w:p>
    <w:p w14:paraId="3989FF0B" w14:textId="77777777" w:rsidR="003E304E" w:rsidRPr="00981F70" w:rsidRDefault="003E304E" w:rsidP="003E304E">
      <w:pPr>
        <w:rPr>
          <w:sz w:val="16"/>
        </w:rPr>
      </w:pPr>
      <w:r w:rsidRPr="00981F70">
        <w:rPr>
          <w:sz w:val="16"/>
        </w:rPr>
        <w:t xml:space="preserve">FDD’s Singleton said </w:t>
      </w:r>
      <w:r w:rsidRPr="00981F70">
        <w:rPr>
          <w:u w:val="single"/>
        </w:rPr>
        <w:t xml:space="preserve">China </w:t>
      </w:r>
      <w:r w:rsidRPr="00981F70">
        <w:rPr>
          <w:b/>
          <w:bCs/>
          <w:u w:val="single"/>
        </w:rPr>
        <w:t>lacks</w:t>
      </w:r>
      <w:r w:rsidRPr="00981F70">
        <w:rPr>
          <w:u w:val="single"/>
        </w:rPr>
        <w:t xml:space="preserve"> the trust, intelligence channels, and “coercive sticks” to influence Israeli or Iranian war planning</w:t>
      </w:r>
      <w:r w:rsidRPr="00981F70">
        <w:rPr>
          <w:sz w:val="16"/>
        </w:rPr>
        <w:t>.</w:t>
      </w:r>
    </w:p>
    <w:p w14:paraId="7E0A174B" w14:textId="77777777" w:rsidR="003E304E" w:rsidRPr="00981F70" w:rsidRDefault="003E304E" w:rsidP="003E304E">
      <w:pPr>
        <w:rPr>
          <w:sz w:val="16"/>
        </w:rPr>
      </w:pPr>
      <w:r w:rsidRPr="00981F70">
        <w:rPr>
          <w:sz w:val="16"/>
        </w:rPr>
        <w:t xml:space="preserve">“At best, it can pass messages; </w:t>
      </w:r>
      <w:r w:rsidRPr="00981F70">
        <w:rPr>
          <w:u w:val="single"/>
        </w:rPr>
        <w:t xml:space="preserve">it </w:t>
      </w:r>
      <w:r w:rsidRPr="00981F70">
        <w:rPr>
          <w:sz w:val="16"/>
        </w:rPr>
        <w:t>almost</w:t>
      </w:r>
      <w:r w:rsidRPr="00981F70">
        <w:rPr>
          <w:u w:val="single"/>
        </w:rPr>
        <w:t xml:space="preserve"> </w:t>
      </w:r>
      <w:r w:rsidRPr="00981F70">
        <w:rPr>
          <w:b/>
          <w:bCs/>
          <w:u w:val="single"/>
        </w:rPr>
        <w:t>certainly cannot broker terms</w:t>
      </w:r>
      <w:r w:rsidRPr="00981F70">
        <w:rPr>
          <w:u w:val="single"/>
        </w:rPr>
        <w:t xml:space="preserve"> or </w:t>
      </w:r>
      <w:r w:rsidRPr="00981F70">
        <w:rPr>
          <w:b/>
          <w:bCs/>
          <w:u w:val="single"/>
        </w:rPr>
        <w:t>enforce compliance</w:t>
      </w:r>
      <w:r w:rsidRPr="00981F70">
        <w:rPr>
          <w:u w:val="single"/>
        </w:rPr>
        <w:t>,</w:t>
      </w:r>
      <w:r w:rsidRPr="00981F70">
        <w:rPr>
          <w:sz w:val="16"/>
        </w:rPr>
        <w:t>” he said, adding that ceasefire mediation only works when both parties want it.</w:t>
      </w:r>
    </w:p>
    <w:p w14:paraId="642C9154" w14:textId="77777777" w:rsidR="003E304E" w:rsidRPr="00981F70" w:rsidRDefault="003E304E" w:rsidP="003E304E">
      <w:pPr>
        <w:pStyle w:val="Heading4"/>
        <w:rPr>
          <w:rFonts w:cs="Arial"/>
        </w:rPr>
      </w:pPr>
      <w:r w:rsidRPr="00981F70">
        <w:rPr>
          <w:rFonts w:cs="Arial"/>
        </w:rPr>
        <w:t>Only the U.S. has the clout.</w:t>
      </w:r>
    </w:p>
    <w:p w14:paraId="1CD031BD" w14:textId="77777777" w:rsidR="003E304E" w:rsidRPr="00981F70" w:rsidRDefault="003E304E" w:rsidP="003E304E">
      <w:r w:rsidRPr="00981F70">
        <w:rPr>
          <w:rStyle w:val="Style13ptBold"/>
        </w:rPr>
        <w:t xml:space="preserve">Reuters ’6/19 </w:t>
      </w:r>
      <w:r w:rsidRPr="00981F70">
        <w:t>[June 19, 2025. “Only US Can Engage Israel and Iran in Discussions, Greek PM Says.” Reuters. https://www.reuters.com/world/middle-east/only-us-can-engage-israel-iran-discussions-greek-pm-says-2025-06-19; mgm]</w:t>
      </w:r>
    </w:p>
    <w:p w14:paraId="7A10DA8D" w14:textId="77777777" w:rsidR="003E304E" w:rsidRPr="00981F70" w:rsidRDefault="003E304E" w:rsidP="003E304E">
      <w:pPr>
        <w:rPr>
          <w:sz w:val="16"/>
        </w:rPr>
      </w:pPr>
      <w:r w:rsidRPr="00981F70">
        <w:rPr>
          <w:sz w:val="16"/>
        </w:rPr>
        <w:t xml:space="preserve">ATHENS, June 19 (Reuters) - </w:t>
      </w:r>
      <w:r w:rsidRPr="00981F70">
        <w:rPr>
          <w:b/>
          <w:bCs/>
          <w:u w:val="single"/>
        </w:rPr>
        <w:t>Only the United States</w:t>
      </w:r>
      <w:r w:rsidRPr="00981F70">
        <w:rPr>
          <w:u w:val="single"/>
        </w:rPr>
        <w:t xml:space="preserve"> has the </w:t>
      </w:r>
      <w:r w:rsidRPr="00981F70">
        <w:rPr>
          <w:b/>
          <w:bCs/>
          <w:u w:val="single"/>
        </w:rPr>
        <w:t>clout</w:t>
      </w:r>
      <w:r w:rsidRPr="00981F70">
        <w:rPr>
          <w:u w:val="single"/>
        </w:rPr>
        <w:t xml:space="preserve"> to </w:t>
      </w:r>
      <w:r w:rsidRPr="00981F70">
        <w:rPr>
          <w:b/>
          <w:bCs/>
          <w:u w:val="single"/>
        </w:rPr>
        <w:t>engage Israel and</w:t>
      </w:r>
      <w:r w:rsidRPr="00981F70">
        <w:rPr>
          <w:u w:val="single"/>
        </w:rPr>
        <w:t xml:space="preserve"> </w:t>
      </w:r>
      <w:r w:rsidRPr="00981F70">
        <w:rPr>
          <w:b/>
          <w:bCs/>
          <w:u w:val="single"/>
        </w:rPr>
        <w:t>Iran</w:t>
      </w:r>
      <w:r w:rsidRPr="00981F70">
        <w:rPr>
          <w:u w:val="single"/>
        </w:rPr>
        <w:t xml:space="preserve"> in </w:t>
      </w:r>
      <w:r w:rsidRPr="00981F70">
        <w:rPr>
          <w:b/>
          <w:bCs/>
          <w:u w:val="single"/>
        </w:rPr>
        <w:t>negotiations</w:t>
      </w:r>
      <w:r w:rsidRPr="00981F70">
        <w:rPr>
          <w:u w:val="single"/>
        </w:rPr>
        <w:t xml:space="preserve"> as the two countries continue to trade air attacks</w:t>
      </w:r>
      <w:r w:rsidRPr="00981F70">
        <w:rPr>
          <w:sz w:val="16"/>
        </w:rPr>
        <w:t>, Greek Prime Minister Kyriakos Mitsotakis said on Wednesday.</w:t>
      </w:r>
    </w:p>
    <w:p w14:paraId="739D4A95" w14:textId="77777777" w:rsidR="003E304E" w:rsidRPr="00981F70" w:rsidRDefault="003E304E" w:rsidP="003E304E">
      <w:pPr>
        <w:rPr>
          <w:sz w:val="16"/>
        </w:rPr>
      </w:pPr>
      <w:r w:rsidRPr="00981F70">
        <w:rPr>
          <w:sz w:val="16"/>
        </w:rPr>
        <w:t>"</w:t>
      </w:r>
      <w:r w:rsidRPr="00981F70">
        <w:rPr>
          <w:b/>
          <w:bCs/>
          <w:u w:val="single"/>
        </w:rPr>
        <w:t>Europe alone does</w:t>
      </w:r>
      <w:r w:rsidRPr="00981F70">
        <w:rPr>
          <w:u w:val="single"/>
        </w:rPr>
        <w:t xml:space="preserve"> not have the </w:t>
      </w:r>
      <w:r w:rsidRPr="00981F70">
        <w:rPr>
          <w:b/>
          <w:bCs/>
          <w:u w:val="single"/>
        </w:rPr>
        <w:t>necessary influence</w:t>
      </w:r>
      <w:r w:rsidRPr="00981F70">
        <w:rPr>
          <w:u w:val="single"/>
        </w:rPr>
        <w:t xml:space="preserve"> to bring the parties concerned to the (</w:t>
      </w:r>
      <w:r w:rsidRPr="00981F70">
        <w:rPr>
          <w:b/>
          <w:bCs/>
          <w:u w:val="single"/>
        </w:rPr>
        <w:t>negotiation) table</w:t>
      </w:r>
      <w:r w:rsidRPr="00981F70">
        <w:rPr>
          <w:sz w:val="16"/>
        </w:rPr>
        <w:t xml:space="preserve">. </w:t>
      </w:r>
      <w:r w:rsidRPr="00981F70">
        <w:rPr>
          <w:b/>
          <w:bCs/>
          <w:u w:val="single"/>
        </w:rPr>
        <w:t>Only the United States can</w:t>
      </w:r>
      <w:r w:rsidRPr="00981F70">
        <w:rPr>
          <w:u w:val="single"/>
        </w:rPr>
        <w:t xml:space="preserve"> do that. So I think it is up to the President of the United States to decide which path to take,"</w:t>
      </w:r>
      <w:r w:rsidRPr="00981F70">
        <w:rPr>
          <w:sz w:val="16"/>
        </w:rPr>
        <w:t xml:space="preserve"> Mitsotakis said in an interview on the sidelines of an energy conference in Athens.</w:t>
      </w:r>
    </w:p>
    <w:p w14:paraId="74431D9A" w14:textId="77777777" w:rsidR="003E304E" w:rsidRPr="00981F70" w:rsidRDefault="003E304E" w:rsidP="003E304E"/>
    <w:p w14:paraId="4DD3974D" w14:textId="77777777" w:rsidR="003E304E" w:rsidRPr="00981F70" w:rsidRDefault="003E304E" w:rsidP="003E304E"/>
    <w:p w14:paraId="496056A3" w14:textId="77777777" w:rsidR="003E304E" w:rsidRPr="00981F70" w:rsidRDefault="003E304E" w:rsidP="003E304E">
      <w:pPr>
        <w:pStyle w:val="Heading2"/>
        <w:rPr>
          <w:rFonts w:cs="Arial"/>
        </w:rPr>
      </w:pPr>
      <w:r w:rsidRPr="00981F70">
        <w:rPr>
          <w:rFonts w:cs="Arial"/>
        </w:rPr>
        <w:t>Impact: Israel-Iran</w:t>
      </w:r>
    </w:p>
    <w:p w14:paraId="0FE89A1D" w14:textId="77777777" w:rsidR="003E304E" w:rsidRPr="00981F70" w:rsidRDefault="003E304E" w:rsidP="003E304E">
      <w:pPr>
        <w:pStyle w:val="Heading3"/>
        <w:rPr>
          <w:rFonts w:cs="Arial"/>
        </w:rPr>
      </w:pPr>
      <w:r w:rsidRPr="00981F70">
        <w:rPr>
          <w:rFonts w:cs="Arial"/>
        </w:rPr>
        <w:t>2NC—!—Israel-Iran War</w:t>
      </w:r>
    </w:p>
    <w:p w14:paraId="696CF76A" w14:textId="77777777" w:rsidR="003E304E" w:rsidRPr="00981F70" w:rsidRDefault="003E304E" w:rsidP="003E304E">
      <w:pPr>
        <w:pStyle w:val="Heading4"/>
        <w:rPr>
          <w:rFonts w:cs="Arial"/>
        </w:rPr>
      </w:pPr>
      <w:r w:rsidRPr="00981F70">
        <w:rPr>
          <w:rFonts w:cs="Arial"/>
        </w:rPr>
        <w:t xml:space="preserve">U.S., Noko, Pakistan, Russia, and China get drawn in. Miscalc makes </w:t>
      </w:r>
      <w:r w:rsidRPr="00981F70">
        <w:rPr>
          <w:rFonts w:cs="Arial"/>
          <w:u w:val="single"/>
        </w:rPr>
        <w:t>global nuclear war</w:t>
      </w:r>
      <w:r w:rsidRPr="00981F70">
        <w:rPr>
          <w:rFonts w:cs="Arial"/>
        </w:rPr>
        <w:t xml:space="preserve"> “realistic” and “probable”</w:t>
      </w:r>
    </w:p>
    <w:p w14:paraId="145C9625" w14:textId="77777777" w:rsidR="003E304E" w:rsidRPr="00981F70" w:rsidRDefault="003E304E" w:rsidP="003E304E">
      <w:r w:rsidRPr="00981F70">
        <w:rPr>
          <w:rStyle w:val="Style13ptBold"/>
        </w:rPr>
        <w:t>Beres ’24</w:t>
      </w:r>
      <w:r w:rsidRPr="00981F70">
        <w:t xml:space="preserve"> [Louis René; August 10, 2024. Professor Emeritus of International Law at Purdue University, PhD. “‘Absurd Connections’ — Israel, North Korea, and Nuclear War.” JURIST. https://www.jurist.org/commentary/2024/08/absurd-connections-israel-north-korea-and-nuclear-war; mgm]</w:t>
      </w:r>
    </w:p>
    <w:p w14:paraId="3EF8CDDA" w14:textId="77777777" w:rsidR="003E304E" w:rsidRPr="00981F70" w:rsidRDefault="003E304E" w:rsidP="003E304E">
      <w:pPr>
        <w:rPr>
          <w:u w:val="single"/>
        </w:rPr>
      </w:pPr>
      <w:r w:rsidRPr="00981F70">
        <w:rPr>
          <w:sz w:val="16"/>
        </w:rPr>
        <w:t xml:space="preserve">For conspicuous reasons, the </w:t>
      </w:r>
      <w:r w:rsidRPr="00981F70">
        <w:rPr>
          <w:b/>
          <w:bCs/>
          <w:u w:val="single"/>
        </w:rPr>
        <w:t>likelihood</w:t>
      </w:r>
      <w:r w:rsidRPr="00981F70">
        <w:rPr>
          <w:u w:val="single"/>
        </w:rPr>
        <w:t xml:space="preserve"> of </w:t>
      </w:r>
      <w:r w:rsidRPr="00981F70">
        <w:rPr>
          <w:b/>
          <w:bCs/>
          <w:highlight w:val="cyan"/>
          <w:u w:val="single"/>
        </w:rPr>
        <w:t>direct</w:t>
      </w:r>
      <w:r w:rsidRPr="00981F70">
        <w:rPr>
          <w:highlight w:val="cyan"/>
          <w:u w:val="single"/>
        </w:rPr>
        <w:t xml:space="preserve"> </w:t>
      </w:r>
      <w:r w:rsidRPr="00981F70">
        <w:rPr>
          <w:b/>
          <w:bCs/>
          <w:highlight w:val="cyan"/>
          <w:u w:val="single"/>
        </w:rPr>
        <w:t>war</w:t>
      </w:r>
      <w:r w:rsidRPr="00981F70">
        <w:rPr>
          <w:highlight w:val="cyan"/>
          <w:u w:val="single"/>
        </w:rPr>
        <w:t xml:space="preserve"> between</w:t>
      </w:r>
      <w:r w:rsidRPr="00981F70">
        <w:rPr>
          <w:u w:val="single"/>
        </w:rPr>
        <w:t xml:space="preserve"> </w:t>
      </w:r>
      <w:r w:rsidRPr="00981F70">
        <w:rPr>
          <w:b/>
          <w:bCs/>
          <w:highlight w:val="cyan"/>
          <w:u w:val="single"/>
        </w:rPr>
        <w:t>Israel</w:t>
      </w:r>
      <w:r w:rsidRPr="00981F70">
        <w:rPr>
          <w:highlight w:val="cyan"/>
          <w:u w:val="single"/>
        </w:rPr>
        <w:t xml:space="preserve"> and </w:t>
      </w:r>
      <w:r w:rsidRPr="00981F70">
        <w:rPr>
          <w:b/>
          <w:bCs/>
          <w:highlight w:val="cyan"/>
          <w:u w:val="single"/>
        </w:rPr>
        <w:t>Iran</w:t>
      </w:r>
      <w:r w:rsidRPr="00981F70">
        <w:rPr>
          <w:u w:val="single"/>
        </w:rPr>
        <w:t xml:space="preserve"> is </w:t>
      </w:r>
      <w:r w:rsidRPr="00981F70">
        <w:rPr>
          <w:b/>
          <w:bCs/>
          <w:u w:val="single"/>
        </w:rPr>
        <w:t>increasingly</w:t>
      </w:r>
      <w:r w:rsidRPr="00981F70">
        <w:rPr>
          <w:u w:val="single"/>
        </w:rPr>
        <w:t xml:space="preserve"> “</w:t>
      </w:r>
      <w:r w:rsidRPr="00981F70">
        <w:rPr>
          <w:b/>
          <w:bCs/>
          <w:u w:val="single"/>
        </w:rPr>
        <w:t>high</w:t>
      </w:r>
      <w:r w:rsidRPr="00981F70">
        <w:rPr>
          <w:sz w:val="16"/>
        </w:rPr>
        <w:t xml:space="preserve">.”[1] What remains inconspicuous is that such a war could </w:t>
      </w:r>
      <w:r w:rsidRPr="00981F70">
        <w:rPr>
          <w:u w:val="single"/>
        </w:rPr>
        <w:t>quickly</w:t>
      </w:r>
      <w:r w:rsidRPr="00981F70">
        <w:rPr>
          <w:sz w:val="16"/>
        </w:rPr>
        <w:t xml:space="preserve"> or incrementally </w:t>
      </w:r>
      <w:r w:rsidRPr="00981F70">
        <w:rPr>
          <w:highlight w:val="cyan"/>
          <w:u w:val="single"/>
        </w:rPr>
        <w:t xml:space="preserve">involve </w:t>
      </w:r>
      <w:r w:rsidRPr="00981F70">
        <w:rPr>
          <w:b/>
          <w:bCs/>
          <w:highlight w:val="cyan"/>
          <w:u w:val="single"/>
        </w:rPr>
        <w:t>North Korean</w:t>
      </w:r>
      <w:r w:rsidRPr="00981F70">
        <w:rPr>
          <w:b/>
          <w:bCs/>
          <w:u w:val="single"/>
        </w:rPr>
        <w:t xml:space="preserve"> military </w:t>
      </w:r>
      <w:r w:rsidRPr="00981F70">
        <w:rPr>
          <w:b/>
          <w:bCs/>
          <w:highlight w:val="cyan"/>
          <w:u w:val="single"/>
        </w:rPr>
        <w:t>assets</w:t>
      </w:r>
      <w:r w:rsidRPr="00981F70">
        <w:rPr>
          <w:sz w:val="16"/>
        </w:rPr>
        <w:t xml:space="preserve">. Even if Israel were able to keep Iran pre-nuclear, an already nuclear North Korea could still multiply and magnify Iranian aggressions. In this scenario, </w:t>
      </w:r>
      <w:r w:rsidRPr="00981F70">
        <w:rPr>
          <w:u w:val="single"/>
        </w:rPr>
        <w:t xml:space="preserve">North Korea would function as a witting </w:t>
      </w:r>
      <w:r w:rsidRPr="00981F70">
        <w:rPr>
          <w:b/>
          <w:bCs/>
          <w:u w:val="single"/>
        </w:rPr>
        <w:t>surrogate</w:t>
      </w:r>
      <w:r w:rsidRPr="00981F70">
        <w:rPr>
          <w:u w:val="single"/>
        </w:rPr>
        <w:t xml:space="preserve"> of Iran.</w:t>
      </w:r>
    </w:p>
    <w:p w14:paraId="69FDF7D0" w14:textId="77777777" w:rsidR="003E304E" w:rsidRPr="00981F70" w:rsidRDefault="003E304E" w:rsidP="003E304E">
      <w:pPr>
        <w:rPr>
          <w:sz w:val="16"/>
        </w:rPr>
      </w:pPr>
      <w:r w:rsidRPr="00981F70">
        <w:rPr>
          <w:sz w:val="16"/>
        </w:rPr>
        <w:t xml:space="preserve">What logic-based arguments could support such a portentous conclusion? In a worst case narrative, </w:t>
      </w:r>
      <w:r w:rsidRPr="00981F70">
        <w:rPr>
          <w:highlight w:val="cyan"/>
          <w:u w:val="single"/>
        </w:rPr>
        <w:t>Israel</w:t>
      </w:r>
      <w:r w:rsidRPr="00981F70">
        <w:rPr>
          <w:u w:val="single"/>
        </w:rPr>
        <w:t xml:space="preserve"> would find itself </w:t>
      </w:r>
      <w:r w:rsidRPr="00981F70">
        <w:rPr>
          <w:highlight w:val="cyan"/>
          <w:u w:val="single"/>
        </w:rPr>
        <w:t>facing</w:t>
      </w:r>
      <w:r w:rsidRPr="00981F70">
        <w:rPr>
          <w:u w:val="single"/>
        </w:rPr>
        <w:t xml:space="preserve"> </w:t>
      </w:r>
      <w:r w:rsidRPr="00981F70">
        <w:rPr>
          <w:b/>
          <w:bCs/>
          <w:u w:val="single"/>
        </w:rPr>
        <w:t xml:space="preserve">direct military </w:t>
      </w:r>
      <w:r w:rsidRPr="00981F70">
        <w:rPr>
          <w:b/>
          <w:bCs/>
          <w:highlight w:val="cyan"/>
          <w:u w:val="single"/>
        </w:rPr>
        <w:t>conflict</w:t>
      </w:r>
      <w:r w:rsidRPr="00981F70">
        <w:rPr>
          <w:highlight w:val="cyan"/>
          <w:u w:val="single"/>
        </w:rPr>
        <w:t xml:space="preserve"> with</w:t>
      </w:r>
      <w:r w:rsidRPr="00981F70">
        <w:rPr>
          <w:u w:val="single"/>
        </w:rPr>
        <w:t xml:space="preserve"> Iran’s state ally in </w:t>
      </w:r>
      <w:r w:rsidRPr="00981F70">
        <w:rPr>
          <w:highlight w:val="cyan"/>
          <w:u w:val="single"/>
        </w:rPr>
        <w:t>Pyongyang</w:t>
      </w:r>
      <w:r w:rsidRPr="00981F70">
        <w:rPr>
          <w:sz w:val="16"/>
        </w:rPr>
        <w:t xml:space="preserve">, one in which Israel could lose its presumptive upper hand during </w:t>
      </w:r>
      <w:r w:rsidRPr="00981F70">
        <w:rPr>
          <w:b/>
          <w:bCs/>
          <w:highlight w:val="cyan"/>
          <w:u w:val="single"/>
        </w:rPr>
        <w:t>competitive risk-taking</w:t>
      </w:r>
      <w:r w:rsidRPr="00981F70">
        <w:rPr>
          <w:sz w:val="16"/>
        </w:rPr>
        <w:t xml:space="preserve">. Any such loss would be the result of </w:t>
      </w:r>
      <w:r w:rsidRPr="00981F70">
        <w:rPr>
          <w:b/>
          <w:bCs/>
          <w:highlight w:val="cyan"/>
          <w:u w:val="single"/>
        </w:rPr>
        <w:t>Israel no longer</w:t>
      </w:r>
      <w:r w:rsidRPr="00981F70">
        <w:rPr>
          <w:u w:val="single"/>
        </w:rPr>
        <w:t xml:space="preserve"> being the </w:t>
      </w:r>
      <w:r w:rsidRPr="00981F70">
        <w:rPr>
          <w:b/>
          <w:bCs/>
          <w:highlight w:val="cyan"/>
          <w:u w:val="single"/>
        </w:rPr>
        <w:t>sole nuclear power</w:t>
      </w:r>
      <w:r w:rsidRPr="00981F70">
        <w:rPr>
          <w:u w:val="single"/>
        </w:rPr>
        <w:t xml:space="preserve"> during crisis escalations</w:t>
      </w:r>
      <w:r w:rsidRPr="00981F70">
        <w:rPr>
          <w:sz w:val="16"/>
        </w:rPr>
        <w:t xml:space="preserve">. In strategic parlance, this signifies possible </w:t>
      </w:r>
      <w:r w:rsidRPr="00981F70">
        <w:rPr>
          <w:rStyle w:val="StyleUnderline"/>
          <w:highlight w:val="cyan"/>
        </w:rPr>
        <w:t>Israeli</w:t>
      </w:r>
      <w:r w:rsidRPr="00981F70">
        <w:rPr>
          <w:highlight w:val="cyan"/>
          <w:u w:val="single"/>
        </w:rPr>
        <w:t xml:space="preserve"> loss of </w:t>
      </w:r>
      <w:r w:rsidRPr="00981F70">
        <w:rPr>
          <w:sz w:val="16"/>
          <w:highlight w:val="cyan"/>
        </w:rPr>
        <w:t>“</w:t>
      </w:r>
      <w:r w:rsidRPr="00981F70">
        <w:rPr>
          <w:b/>
          <w:bCs/>
          <w:highlight w:val="cyan"/>
          <w:u w:val="single"/>
        </w:rPr>
        <w:t>escalation dominance</w:t>
      </w:r>
      <w:r w:rsidRPr="00981F70">
        <w:rPr>
          <w:sz w:val="16"/>
        </w:rPr>
        <w:t>.”[2]</w:t>
      </w:r>
    </w:p>
    <w:p w14:paraId="4F18DBAD" w14:textId="77777777" w:rsidR="003E304E" w:rsidRPr="00981F70" w:rsidRDefault="003E304E" w:rsidP="003E304E">
      <w:pPr>
        <w:rPr>
          <w:sz w:val="14"/>
        </w:rPr>
      </w:pPr>
      <w:r w:rsidRPr="00981F70">
        <w:rPr>
          <w:sz w:val="14"/>
        </w:rPr>
        <w:t>Inevitably, such calculations would be perplexing and not for the intellectually faint-at-heart.[3] At the same time, going forward, purposeful Israeli solutions could be discoverable only by gifted strategic thinkers,[4] not by politicians, pundits or actionable marionettes of artificial intelligence. Regarding the incentives for North Korea to undertake potentially grave risks on behalf of Iran, the most recognizable encouragements would coalesce around Iranian oil.</w:t>
      </w:r>
    </w:p>
    <w:p w14:paraId="07B05205" w14:textId="77777777" w:rsidR="003E304E" w:rsidRPr="00981F70" w:rsidRDefault="003E304E" w:rsidP="003E304E">
      <w:pPr>
        <w:rPr>
          <w:sz w:val="14"/>
        </w:rPr>
      </w:pPr>
      <w:r w:rsidRPr="00981F70">
        <w:rPr>
          <w:sz w:val="14"/>
        </w:rPr>
        <w:t>If Hezbollah, Hamas and Houthi terror attacks on Israel should lead to direct and protracted warfare between Israel and Iran, North Korean involvement could more immediately immobilize Israel. In nuclear terms, Israel would likely be in an unfavorable position to engage Iran’s PRK proxy because Israel is a “50 target state.” Even in its still pre-nuclear iteration and without tangible North Korean backing, Iran would be a “1000+ target state” with long-range strike capabilities.</w:t>
      </w:r>
    </w:p>
    <w:p w14:paraId="124738F3" w14:textId="77777777" w:rsidR="003E304E" w:rsidRPr="00981F70" w:rsidRDefault="003E304E" w:rsidP="003E304E">
      <w:pPr>
        <w:rPr>
          <w:u w:val="single"/>
        </w:rPr>
      </w:pPr>
      <w:r w:rsidRPr="00981F70">
        <w:rPr>
          <w:sz w:val="16"/>
        </w:rPr>
        <w:t xml:space="preserve">In Jerusalem, these would already be concerning asymmetries. Nonetheless, </w:t>
      </w:r>
      <w:r w:rsidRPr="00981F70">
        <w:rPr>
          <w:highlight w:val="cyan"/>
          <w:u w:val="single"/>
        </w:rPr>
        <w:t>Israel</w:t>
      </w:r>
      <w:r w:rsidRPr="00981F70">
        <w:rPr>
          <w:u w:val="single"/>
        </w:rPr>
        <w:t xml:space="preserve"> could soon have to </w:t>
      </w:r>
      <w:r w:rsidRPr="00981F70">
        <w:rPr>
          <w:highlight w:val="cyan"/>
          <w:u w:val="single"/>
        </w:rPr>
        <w:t>face</w:t>
      </w:r>
      <w:r w:rsidRPr="00981F70">
        <w:rPr>
          <w:u w:val="single"/>
        </w:rPr>
        <w:t xml:space="preserve"> a </w:t>
      </w:r>
      <w:r w:rsidRPr="00981F70">
        <w:rPr>
          <w:b/>
          <w:bCs/>
          <w:highlight w:val="cyan"/>
          <w:u w:val="single"/>
        </w:rPr>
        <w:t>newly</w:t>
      </w:r>
      <w:r w:rsidRPr="00981F70">
        <w:rPr>
          <w:highlight w:val="cyan"/>
          <w:u w:val="single"/>
        </w:rPr>
        <w:t>-</w:t>
      </w:r>
      <w:r w:rsidRPr="00981F70">
        <w:rPr>
          <w:b/>
          <w:bCs/>
          <w:highlight w:val="cyan"/>
          <w:u w:val="single"/>
        </w:rPr>
        <w:t>nuclear</w:t>
      </w:r>
      <w:r w:rsidRPr="00981F70">
        <w:rPr>
          <w:highlight w:val="cyan"/>
          <w:u w:val="single"/>
        </w:rPr>
        <w:t xml:space="preserve"> </w:t>
      </w:r>
      <w:r w:rsidRPr="00981F70">
        <w:rPr>
          <w:b/>
          <w:bCs/>
          <w:highlight w:val="cyan"/>
          <w:u w:val="single"/>
        </w:rPr>
        <w:t>Iran</w:t>
      </w:r>
      <w:r w:rsidRPr="00981F70">
        <w:rPr>
          <w:highlight w:val="cyan"/>
          <w:u w:val="single"/>
        </w:rPr>
        <w:t xml:space="preserve"> and</w:t>
      </w:r>
      <w:r w:rsidRPr="00981F70">
        <w:rPr>
          <w:u w:val="single"/>
        </w:rPr>
        <w:t xml:space="preserve"> an already-</w:t>
      </w:r>
      <w:r w:rsidRPr="00981F70">
        <w:rPr>
          <w:highlight w:val="cyan"/>
          <w:u w:val="single"/>
        </w:rPr>
        <w:t>nuclear North</w:t>
      </w:r>
      <w:r w:rsidRPr="00981F70">
        <w:rPr>
          <w:u w:val="single"/>
        </w:rPr>
        <w:t xml:space="preserve"> </w:t>
      </w:r>
      <w:r w:rsidRPr="00981F70">
        <w:rPr>
          <w:highlight w:val="cyan"/>
          <w:u w:val="single"/>
        </w:rPr>
        <w:t>Korea</w:t>
      </w:r>
      <w:r w:rsidRPr="00981F70">
        <w:rPr>
          <w:u w:val="single"/>
        </w:rPr>
        <w:t xml:space="preserve"> </w:t>
      </w:r>
      <w:r w:rsidRPr="00981F70">
        <w:rPr>
          <w:highlight w:val="cyan"/>
          <w:u w:val="single"/>
        </w:rPr>
        <w:t>simultaneously</w:t>
      </w:r>
      <w:r w:rsidRPr="00981F70">
        <w:rPr>
          <w:sz w:val="16"/>
        </w:rPr>
        <w:t xml:space="preserve">.[5] And this is to say nothing about variously </w:t>
      </w:r>
      <w:r w:rsidRPr="00981F70">
        <w:rPr>
          <w:u w:val="single"/>
        </w:rPr>
        <w:t xml:space="preserve">possible </w:t>
      </w:r>
      <w:r w:rsidRPr="00981F70">
        <w:rPr>
          <w:b/>
          <w:bCs/>
          <w:highlight w:val="cyan"/>
          <w:u w:val="single"/>
        </w:rPr>
        <w:t>Russian</w:t>
      </w:r>
      <w:r w:rsidRPr="00981F70">
        <w:rPr>
          <w:u w:val="single"/>
        </w:rPr>
        <w:t xml:space="preserve"> and/or </w:t>
      </w:r>
      <w:r w:rsidRPr="00981F70">
        <w:rPr>
          <w:b/>
          <w:bCs/>
          <w:highlight w:val="cyan"/>
          <w:u w:val="single"/>
        </w:rPr>
        <w:t>Chinese</w:t>
      </w:r>
      <w:r w:rsidRPr="00981F70">
        <w:rPr>
          <w:u w:val="single"/>
        </w:rPr>
        <w:t xml:space="preserve"> </w:t>
      </w:r>
      <w:r w:rsidRPr="00981F70">
        <w:rPr>
          <w:b/>
          <w:bCs/>
          <w:highlight w:val="cyan"/>
          <w:u w:val="single"/>
        </w:rPr>
        <w:t>interventions</w:t>
      </w:r>
      <w:r w:rsidRPr="00981F70">
        <w:rPr>
          <w:u w:val="single"/>
        </w:rPr>
        <w:t xml:space="preserve"> undertaken for Iran, or about </w:t>
      </w:r>
      <w:r w:rsidRPr="00981F70">
        <w:rPr>
          <w:b/>
          <w:bCs/>
          <w:u w:val="single"/>
        </w:rPr>
        <w:t>plausible</w:t>
      </w:r>
      <w:r w:rsidRPr="00981F70">
        <w:rPr>
          <w:u w:val="single"/>
        </w:rPr>
        <w:t xml:space="preserve"> </w:t>
      </w:r>
      <w:r w:rsidRPr="00981F70">
        <w:rPr>
          <w:b/>
          <w:bCs/>
          <w:highlight w:val="cyan"/>
          <w:u w:val="single"/>
        </w:rPr>
        <w:t>Indian</w:t>
      </w:r>
      <w:r w:rsidRPr="00981F70">
        <w:rPr>
          <w:u w:val="single"/>
        </w:rPr>
        <w:t xml:space="preserve"> and/or </w:t>
      </w:r>
      <w:r w:rsidRPr="00981F70">
        <w:rPr>
          <w:b/>
          <w:bCs/>
          <w:highlight w:val="cyan"/>
          <w:u w:val="single"/>
        </w:rPr>
        <w:t>Pakistani</w:t>
      </w:r>
      <w:r w:rsidRPr="00981F70">
        <w:rPr>
          <w:highlight w:val="cyan"/>
          <w:u w:val="single"/>
        </w:rPr>
        <w:t xml:space="preserve"> </w:t>
      </w:r>
      <w:r w:rsidRPr="00981F70">
        <w:rPr>
          <w:b/>
          <w:bCs/>
          <w:highlight w:val="cyan"/>
          <w:u w:val="single"/>
        </w:rPr>
        <w:t>involvements</w:t>
      </w:r>
      <w:r w:rsidRPr="00981F70">
        <w:rPr>
          <w:u w:val="single"/>
        </w:rPr>
        <w:t>.</w:t>
      </w:r>
    </w:p>
    <w:p w14:paraId="51607F6B" w14:textId="77777777" w:rsidR="003E304E" w:rsidRPr="00981F70" w:rsidRDefault="003E304E" w:rsidP="003E304E">
      <w:pPr>
        <w:rPr>
          <w:b/>
          <w:bCs/>
          <w:sz w:val="16"/>
        </w:rPr>
      </w:pPr>
      <w:r w:rsidRPr="00981F70">
        <w:rPr>
          <w:highlight w:val="cyan"/>
          <w:u w:val="single"/>
        </w:rPr>
        <w:t>Pakistan</w:t>
      </w:r>
      <w:r w:rsidRPr="00981F70">
        <w:rPr>
          <w:sz w:val="16"/>
        </w:rPr>
        <w:t xml:space="preserve">, a nuclear Sunni Islamic state, is </w:t>
      </w:r>
      <w:r w:rsidRPr="00981F70">
        <w:rPr>
          <w:u w:val="single"/>
        </w:rPr>
        <w:t xml:space="preserve">improving its </w:t>
      </w:r>
      <w:r w:rsidRPr="00981F70">
        <w:rPr>
          <w:highlight w:val="cyan"/>
          <w:u w:val="single"/>
        </w:rPr>
        <w:t>ties to</w:t>
      </w:r>
      <w:r w:rsidRPr="00981F70">
        <w:rPr>
          <w:u w:val="single"/>
        </w:rPr>
        <w:t xml:space="preserve"> Shiite </w:t>
      </w:r>
      <w:r w:rsidRPr="00981F70">
        <w:rPr>
          <w:highlight w:val="cyan"/>
          <w:u w:val="single"/>
        </w:rPr>
        <w:t>Iran</w:t>
      </w:r>
      <w:r w:rsidRPr="00981F70">
        <w:rPr>
          <w:sz w:val="16"/>
        </w:rPr>
        <w:t xml:space="preserve"> while remaining supportive of Sunni Saudi Arabia. </w:t>
      </w:r>
      <w:r w:rsidRPr="00981F70">
        <w:rPr>
          <w:highlight w:val="cyan"/>
          <w:u w:val="single"/>
        </w:rPr>
        <w:t>Nuclear India</w:t>
      </w:r>
      <w:r w:rsidRPr="00981F70">
        <w:rPr>
          <w:sz w:val="16"/>
        </w:rPr>
        <w:t xml:space="preserve">, the long-time foe of Pakistan, is also </w:t>
      </w:r>
      <w:r w:rsidRPr="00981F70">
        <w:rPr>
          <w:u w:val="single"/>
        </w:rPr>
        <w:t>strengthening its ties to Iran</w:t>
      </w:r>
      <w:r w:rsidRPr="00981F70">
        <w:rPr>
          <w:sz w:val="16"/>
        </w:rPr>
        <w:t xml:space="preserve"> by way of Chabahar port.[6] </w:t>
      </w:r>
      <w:r w:rsidRPr="00981F70">
        <w:rPr>
          <w:highlight w:val="cyan"/>
          <w:u w:val="single"/>
        </w:rPr>
        <w:t>Pakistan</w:t>
      </w:r>
      <w:r w:rsidRPr="00981F70">
        <w:rPr>
          <w:sz w:val="16"/>
        </w:rPr>
        <w:t xml:space="preserve"> </w:t>
      </w:r>
      <w:r w:rsidRPr="00981F70">
        <w:rPr>
          <w:u w:val="single"/>
        </w:rPr>
        <w:t xml:space="preserve">has openly </w:t>
      </w:r>
      <w:r w:rsidRPr="00981F70">
        <w:rPr>
          <w:highlight w:val="cyan"/>
          <w:u w:val="single"/>
        </w:rPr>
        <w:t>embraced</w:t>
      </w:r>
      <w:r w:rsidRPr="00981F70">
        <w:rPr>
          <w:u w:val="single"/>
        </w:rPr>
        <w:t xml:space="preserve"> a “</w:t>
      </w:r>
      <w:r w:rsidRPr="00981F70">
        <w:rPr>
          <w:b/>
          <w:bCs/>
          <w:u w:val="single"/>
        </w:rPr>
        <w:t>counterforce</w:t>
      </w:r>
      <w:r w:rsidRPr="00981F70">
        <w:rPr>
          <w:sz w:val="16"/>
        </w:rPr>
        <w:t xml:space="preserve">” or warfighting strategy </w:t>
      </w:r>
      <w:r w:rsidRPr="00981F70">
        <w:rPr>
          <w:u w:val="single"/>
        </w:rPr>
        <w:t xml:space="preserve">of </w:t>
      </w:r>
      <w:r w:rsidRPr="00981F70">
        <w:rPr>
          <w:b/>
          <w:bCs/>
          <w:u w:val="single"/>
        </w:rPr>
        <w:t xml:space="preserve">nuclear </w:t>
      </w:r>
      <w:r w:rsidRPr="00981F70">
        <w:rPr>
          <w:b/>
          <w:bCs/>
          <w:highlight w:val="cyan"/>
          <w:u w:val="single"/>
        </w:rPr>
        <w:t>deterrence</w:t>
      </w:r>
      <w:r w:rsidRPr="00981F70">
        <w:rPr>
          <w:sz w:val="16"/>
        </w:rPr>
        <w:t xml:space="preserve">, one that could </w:t>
      </w:r>
      <w:r w:rsidRPr="00981F70">
        <w:rPr>
          <w:b/>
          <w:bCs/>
          <w:highlight w:val="cyan"/>
          <w:u w:val="single"/>
        </w:rPr>
        <w:t>confront</w:t>
      </w:r>
      <w:r w:rsidRPr="00981F70">
        <w:rPr>
          <w:highlight w:val="cyan"/>
          <w:u w:val="single"/>
        </w:rPr>
        <w:t xml:space="preserve"> </w:t>
      </w:r>
      <w:r w:rsidRPr="00981F70">
        <w:rPr>
          <w:b/>
          <w:bCs/>
          <w:highlight w:val="cyan"/>
          <w:u w:val="single"/>
        </w:rPr>
        <w:t>Israeli</w:t>
      </w:r>
      <w:r w:rsidRPr="00981F70">
        <w:rPr>
          <w:highlight w:val="cyan"/>
          <w:u w:val="single"/>
        </w:rPr>
        <w:t xml:space="preserve"> </w:t>
      </w:r>
      <w:r w:rsidRPr="00981F70">
        <w:rPr>
          <w:b/>
          <w:bCs/>
          <w:highlight w:val="cyan"/>
          <w:u w:val="single"/>
        </w:rPr>
        <w:t>decision</w:t>
      </w:r>
      <w:r w:rsidRPr="00981F70">
        <w:rPr>
          <w:highlight w:val="cyan"/>
          <w:u w:val="single"/>
        </w:rPr>
        <w:t>-</w:t>
      </w:r>
      <w:r w:rsidRPr="00981F70">
        <w:rPr>
          <w:b/>
          <w:bCs/>
          <w:highlight w:val="cyan"/>
          <w:u w:val="single"/>
        </w:rPr>
        <w:t>makers</w:t>
      </w:r>
      <w:r w:rsidRPr="00981F70">
        <w:rPr>
          <w:highlight w:val="cyan"/>
          <w:u w:val="single"/>
        </w:rPr>
        <w:t xml:space="preserve"> with</w:t>
      </w:r>
      <w:r w:rsidRPr="00981F70">
        <w:rPr>
          <w:u w:val="single"/>
        </w:rPr>
        <w:t xml:space="preserve"> altogether </w:t>
      </w:r>
      <w:r w:rsidRPr="00981F70">
        <w:rPr>
          <w:b/>
          <w:bCs/>
          <w:u w:val="single"/>
        </w:rPr>
        <w:t xml:space="preserve">unprecedented </w:t>
      </w:r>
      <w:r w:rsidRPr="00981F70">
        <w:rPr>
          <w:b/>
          <w:bCs/>
          <w:highlight w:val="cyan"/>
          <w:u w:val="single"/>
        </w:rPr>
        <w:t>existential hazards</w:t>
      </w:r>
      <w:r w:rsidRPr="00981F70">
        <w:rPr>
          <w:u w:val="single"/>
        </w:rPr>
        <w:t>.</w:t>
      </w:r>
    </w:p>
    <w:p w14:paraId="7E050E19" w14:textId="77777777" w:rsidR="003E304E" w:rsidRPr="00981F70" w:rsidRDefault="003E304E" w:rsidP="003E304E">
      <w:pPr>
        <w:rPr>
          <w:sz w:val="16"/>
        </w:rPr>
      </w:pPr>
      <w:r w:rsidRPr="00981F70">
        <w:rPr>
          <w:sz w:val="16"/>
        </w:rPr>
        <w:t xml:space="preserve">In the final analysis, it could be left </w:t>
      </w:r>
      <w:r w:rsidRPr="00981F70">
        <w:rPr>
          <w:u w:val="single"/>
        </w:rPr>
        <w:t xml:space="preserve">up to the </w:t>
      </w:r>
      <w:r w:rsidRPr="00981F70">
        <w:rPr>
          <w:highlight w:val="cyan"/>
          <w:u w:val="single"/>
        </w:rPr>
        <w:t>U</w:t>
      </w:r>
      <w:r w:rsidRPr="00981F70">
        <w:rPr>
          <w:u w:val="single"/>
        </w:rPr>
        <w:t xml:space="preserve">nited </w:t>
      </w:r>
      <w:r w:rsidRPr="00981F70">
        <w:rPr>
          <w:highlight w:val="cyan"/>
          <w:u w:val="single"/>
        </w:rPr>
        <w:t>S</w:t>
      </w:r>
      <w:r w:rsidRPr="00981F70">
        <w:rPr>
          <w:u w:val="single"/>
        </w:rPr>
        <w:t xml:space="preserve">tates to support </w:t>
      </w:r>
      <w:r w:rsidRPr="00981F70">
        <w:rPr>
          <w:highlight w:val="cyan"/>
          <w:u w:val="single"/>
        </w:rPr>
        <w:t>Israel</w:t>
      </w:r>
      <w:r w:rsidRPr="00981F70">
        <w:rPr>
          <w:u w:val="single"/>
        </w:rPr>
        <w:t xml:space="preserve">’s survival </w:t>
      </w:r>
      <w:r w:rsidRPr="00981F70">
        <w:rPr>
          <w:highlight w:val="cyan"/>
          <w:u w:val="single"/>
        </w:rPr>
        <w:t xml:space="preserve">against </w:t>
      </w:r>
      <w:r w:rsidRPr="00981F70">
        <w:rPr>
          <w:b/>
          <w:bCs/>
          <w:highlight w:val="cyan"/>
          <w:u w:val="single"/>
        </w:rPr>
        <w:t>Iran</w:t>
      </w:r>
      <w:r w:rsidRPr="00981F70">
        <w:rPr>
          <w:b/>
          <w:bCs/>
          <w:u w:val="single"/>
        </w:rPr>
        <w:t>ian</w:t>
      </w:r>
      <w:r w:rsidRPr="00981F70">
        <w:rPr>
          <w:u w:val="single"/>
        </w:rPr>
        <w:t xml:space="preserve">, </w:t>
      </w:r>
      <w:r w:rsidRPr="00981F70">
        <w:rPr>
          <w:highlight w:val="cyan"/>
          <w:u w:val="single"/>
        </w:rPr>
        <w:t>No</w:t>
      </w:r>
      <w:r w:rsidRPr="00981F70">
        <w:rPr>
          <w:u w:val="single"/>
        </w:rPr>
        <w:t xml:space="preserve">rth </w:t>
      </w:r>
      <w:r w:rsidRPr="00981F70">
        <w:rPr>
          <w:b/>
          <w:bCs/>
          <w:highlight w:val="cyan"/>
          <w:u w:val="single"/>
        </w:rPr>
        <w:t>Ko</w:t>
      </w:r>
      <w:r w:rsidRPr="00981F70">
        <w:rPr>
          <w:b/>
          <w:bCs/>
          <w:u w:val="single"/>
        </w:rPr>
        <w:t>rean and</w:t>
      </w:r>
      <w:r w:rsidRPr="00981F70">
        <w:rPr>
          <w:u w:val="single"/>
        </w:rPr>
        <w:t xml:space="preserve"> </w:t>
      </w:r>
      <w:r w:rsidRPr="00981F70">
        <w:rPr>
          <w:sz w:val="16"/>
        </w:rPr>
        <w:t>potentially</w:t>
      </w:r>
      <w:r w:rsidRPr="00981F70">
        <w:rPr>
          <w:u w:val="single"/>
        </w:rPr>
        <w:t xml:space="preserve"> </w:t>
      </w:r>
      <w:r w:rsidRPr="00981F70">
        <w:rPr>
          <w:b/>
          <w:bCs/>
          <w:highlight w:val="cyan"/>
          <w:u w:val="single"/>
        </w:rPr>
        <w:t>Pakistan</w:t>
      </w:r>
      <w:r w:rsidRPr="00981F70">
        <w:rPr>
          <w:b/>
          <w:bCs/>
          <w:u w:val="single"/>
        </w:rPr>
        <w:t>i</w:t>
      </w:r>
      <w:r w:rsidRPr="00981F70">
        <w:rPr>
          <w:u w:val="single"/>
        </w:rPr>
        <w:t xml:space="preserve"> aggressions</w:t>
      </w:r>
      <w:r w:rsidRPr="00981F70">
        <w:rPr>
          <w:sz w:val="16"/>
        </w:rPr>
        <w:t xml:space="preserve">. This conclusion would identify scenarios in which Iran-backed jihadist terror attacks[7] on Israel wind up retrospectively as the original precipitants of a regional or </w:t>
      </w:r>
      <w:r w:rsidRPr="00981F70">
        <w:rPr>
          <w:b/>
          <w:bCs/>
          <w:highlight w:val="cyan"/>
          <w:u w:val="single"/>
        </w:rPr>
        <w:t>global nuclear war</w:t>
      </w:r>
      <w:r w:rsidRPr="00981F70">
        <w:rPr>
          <w:sz w:val="16"/>
        </w:rPr>
        <w:t>. Presently, Iranian surrogate forces are visibly operational in all Palestinian territories (especially Gaza), Lebanon, Syria, Iraq, Yemen, Mali and Somalia.</w:t>
      </w:r>
    </w:p>
    <w:p w14:paraId="22FADA4E" w14:textId="77777777" w:rsidR="003E304E" w:rsidRPr="00981F70" w:rsidRDefault="003E304E" w:rsidP="003E304E">
      <w:pPr>
        <w:rPr>
          <w:sz w:val="12"/>
          <w:szCs w:val="12"/>
        </w:rPr>
      </w:pPr>
      <w:r w:rsidRPr="00981F70">
        <w:rPr>
          <w:sz w:val="12"/>
          <w:szCs w:val="12"/>
        </w:rPr>
        <w:t>Looking forward from Jerusalem, multiple subsidiary and intersecting questions will need to be answered. A key question dawns: If Iranian decision-makers are confident in their timetable to become nuclear, why should they ever need to solidify or enlarge alliance ties with North Korea? Exactly “how close” are Tehran and Pyongyang as military allies? Would it be prudent or cost-effective for Iran to strengthen its ties to North Korea when the Islamic Republic might still have to face Israeli preemptive strikes or other barriers to independent nuclear status?[8] Are presumptive Iranian interests in a North Korean nuclear surrogacy sensible, rational and cost-effective? Or are they “absurd?”</w:t>
      </w:r>
    </w:p>
    <w:p w14:paraId="0C95BA88" w14:textId="77777777" w:rsidR="003E304E" w:rsidRPr="00981F70" w:rsidRDefault="003E304E" w:rsidP="003E304E">
      <w:pPr>
        <w:rPr>
          <w:sz w:val="12"/>
          <w:szCs w:val="12"/>
        </w:rPr>
      </w:pPr>
      <w:r w:rsidRPr="00981F70">
        <w:rPr>
          <w:sz w:val="12"/>
          <w:szCs w:val="12"/>
        </w:rPr>
        <w:t>There will be more questions. What are the relevant and particular scenarios? How should these time-urgent narratives be ascertained and delineated? Though Israel has no currently direct adversarial connections to North Korea (it did have limited actual warfighting in 1973), Pyongyang does have binding ties to Syria and remains a close ally of not-yet-nuclear Iran.</w:t>
      </w:r>
    </w:p>
    <w:p w14:paraId="67219EDD" w14:textId="77777777" w:rsidR="003E304E" w:rsidRPr="00981F70" w:rsidRDefault="003E304E" w:rsidP="003E304E">
      <w:pPr>
        <w:rPr>
          <w:sz w:val="12"/>
          <w:szCs w:val="12"/>
        </w:rPr>
      </w:pPr>
      <w:r w:rsidRPr="00981F70">
        <w:rPr>
          <w:sz w:val="12"/>
          <w:szCs w:val="12"/>
        </w:rPr>
        <w:t>Prima facie, Jihadist Iran is the primary patron of anti-Israel terrorism,[9] both Sunni (Hamas) and Shiite (Hezbollah, Houthi). Imminently, Israel’s ongoing struggles against Iran-supported terrorism could bring the Jewish State into direct and protracted conflict with that adversarial state and derivatively with North Korea. It is likely (e.g., see Kuwaiti newspaper Al-Jarida) that Iran has already supplied Hezbollah and other proxies with electromagnetic ordnance, and that terror-group use of these non-nuclear or NNEMP weapons could soon initiate a direct and rapidly escalating Israeli war with Iran.</w:t>
      </w:r>
    </w:p>
    <w:p w14:paraId="0FD86B9D" w14:textId="77777777" w:rsidR="003E304E" w:rsidRPr="00981F70" w:rsidRDefault="003E304E" w:rsidP="003E304E">
      <w:pPr>
        <w:rPr>
          <w:sz w:val="12"/>
          <w:szCs w:val="12"/>
        </w:rPr>
      </w:pPr>
      <w:r w:rsidRPr="00981F70">
        <w:rPr>
          <w:sz w:val="12"/>
          <w:szCs w:val="12"/>
        </w:rPr>
        <w:t>If such an unpredictable conflict should commence, both Israel and Iran would strive for “escalation dominance,” an inherently unstable competition in which a still pre-nuclear Iran would struggle for supremacy at a starkly presumptive disadvantage. Ironically, such an Iranian strategic disadvantage – one best explained by Israel’s plainly evident nuclear monopoly – could worsen Israel’s overall security situation. This is because any such competition in risk-taking would immediately accelerate Iran’s search for an independent nuclear deterrent. At the same time, any direct Iranian use of NNEMP weapons could be countered (among several other options) by Israeli use of a nuclear or NEMP retaliation.</w:t>
      </w:r>
    </w:p>
    <w:p w14:paraId="7CA52C04" w14:textId="77777777" w:rsidR="003E304E" w:rsidRPr="00981F70" w:rsidRDefault="003E304E" w:rsidP="003E304E">
      <w:pPr>
        <w:rPr>
          <w:sz w:val="12"/>
          <w:szCs w:val="12"/>
        </w:rPr>
      </w:pPr>
      <w:r w:rsidRPr="00981F70">
        <w:rPr>
          <w:sz w:val="12"/>
          <w:szCs w:val="12"/>
        </w:rPr>
        <w:t>There are further details, most of them similarly bewildering. Depending on Iran’s intra-war willingness to accept existential risks, Jerusalem could sometime find itself in “active belligerent status” with Pyongyang. In that unprecedented and worrisome status (a sui generis status in the language of logic and science), belligerency could take the form of direct military engagement with Iran’s designated nuclear proxy or with North Korea’s nuclear and/or non-nuclear assets. These North Korean assets could have previously been placed within the decision–making ambit of Tehran.</w:t>
      </w:r>
    </w:p>
    <w:p w14:paraId="67968851" w14:textId="77777777" w:rsidR="003E304E" w:rsidRPr="00981F70" w:rsidRDefault="003E304E" w:rsidP="003E304E">
      <w:pPr>
        <w:rPr>
          <w:sz w:val="16"/>
        </w:rPr>
      </w:pPr>
      <w:r w:rsidRPr="00981F70">
        <w:rPr>
          <w:sz w:val="16"/>
        </w:rPr>
        <w:t xml:space="preserve">Whatever North Korea’s policy disposition on accepting nuclear surrogacy for Iran, the prospects for a widening conflict would be “high.” Because all pertinent scenarios would lack historical precedent, there could exist no science-based method of assigning numerical or statistical probabilities. At the same time, per axiomatic principles of mathematics, there would still remain reliable ways of conflict estimation. Here, </w:t>
      </w:r>
      <w:r w:rsidRPr="00981F70">
        <w:rPr>
          <w:u w:val="single"/>
        </w:rPr>
        <w:t xml:space="preserve">the outbreak of a direct </w:t>
      </w:r>
      <w:r w:rsidRPr="00981F70">
        <w:rPr>
          <w:highlight w:val="cyan"/>
          <w:u w:val="single"/>
        </w:rPr>
        <w:t>nuclear belligerency</w:t>
      </w:r>
      <w:r w:rsidRPr="00981F70">
        <w:rPr>
          <w:u w:val="single"/>
        </w:rPr>
        <w:t xml:space="preserve"> between Israel and North Korea could </w:t>
      </w:r>
      <w:r w:rsidRPr="00981F70">
        <w:rPr>
          <w:highlight w:val="cyan"/>
          <w:u w:val="single"/>
        </w:rPr>
        <w:t>involve</w:t>
      </w:r>
      <w:r w:rsidRPr="00981F70">
        <w:rPr>
          <w:u w:val="single"/>
        </w:rPr>
        <w:t xml:space="preserve"> the </w:t>
      </w:r>
      <w:r w:rsidRPr="00981F70">
        <w:rPr>
          <w:highlight w:val="cyan"/>
          <w:u w:val="single"/>
        </w:rPr>
        <w:t>U</w:t>
      </w:r>
      <w:r w:rsidRPr="00981F70">
        <w:rPr>
          <w:u w:val="single"/>
        </w:rPr>
        <w:t xml:space="preserve">nited </w:t>
      </w:r>
      <w:r w:rsidRPr="00981F70">
        <w:rPr>
          <w:highlight w:val="cyan"/>
          <w:u w:val="single"/>
        </w:rPr>
        <w:t>S</w:t>
      </w:r>
      <w:r w:rsidRPr="00981F70">
        <w:rPr>
          <w:u w:val="single"/>
        </w:rPr>
        <w:t xml:space="preserve">tates, </w:t>
      </w:r>
      <w:r w:rsidRPr="00981F70">
        <w:rPr>
          <w:highlight w:val="cyan"/>
          <w:u w:val="single"/>
        </w:rPr>
        <w:t>Russia</w:t>
      </w:r>
      <w:r w:rsidRPr="00981F70">
        <w:rPr>
          <w:u w:val="single"/>
        </w:rPr>
        <w:t xml:space="preserve"> and/or </w:t>
      </w:r>
      <w:r w:rsidRPr="00981F70">
        <w:rPr>
          <w:highlight w:val="cyan"/>
          <w:u w:val="single"/>
        </w:rPr>
        <w:t>China</w:t>
      </w:r>
      <w:r w:rsidRPr="00981F70">
        <w:rPr>
          <w:u w:val="single"/>
        </w:rPr>
        <w:t xml:space="preserve">; </w:t>
      </w:r>
      <w:r w:rsidRPr="00981F70">
        <w:rPr>
          <w:sz w:val="16"/>
        </w:rPr>
        <w:t>and the precise forms of any such superpower involvement would be indeterminable.</w:t>
      </w:r>
    </w:p>
    <w:p w14:paraId="14F876CD" w14:textId="77777777" w:rsidR="003E304E" w:rsidRPr="00981F70" w:rsidRDefault="003E304E" w:rsidP="003E304E">
      <w:pPr>
        <w:rPr>
          <w:sz w:val="16"/>
        </w:rPr>
      </w:pPr>
      <w:r w:rsidRPr="00981F70">
        <w:rPr>
          <w:sz w:val="16"/>
        </w:rPr>
        <w:t xml:space="preserve">For Israel, the </w:t>
      </w:r>
      <w:r w:rsidRPr="00981F70">
        <w:rPr>
          <w:highlight w:val="cyan"/>
          <w:u w:val="single"/>
        </w:rPr>
        <w:t>threats</w:t>
      </w:r>
      <w:r w:rsidRPr="00981F70">
        <w:rPr>
          <w:sz w:val="16"/>
        </w:rPr>
        <w:t xml:space="preserve"> from Iran/North Korea </w:t>
      </w:r>
      <w:r w:rsidRPr="00981F70">
        <w:rPr>
          <w:u w:val="single"/>
        </w:rPr>
        <w:t xml:space="preserve">are </w:t>
      </w:r>
      <w:r w:rsidRPr="00981F70">
        <w:rPr>
          <w:b/>
          <w:bCs/>
          <w:highlight w:val="cyan"/>
          <w:u w:val="single"/>
        </w:rPr>
        <w:t>existential</w:t>
      </w:r>
      <w:r w:rsidRPr="00981F70">
        <w:rPr>
          <w:highlight w:val="cyan"/>
          <w:u w:val="single"/>
        </w:rPr>
        <w:t xml:space="preserve"> and </w:t>
      </w:r>
      <w:r w:rsidRPr="00981F70">
        <w:rPr>
          <w:b/>
          <w:bCs/>
          <w:highlight w:val="cyan"/>
          <w:u w:val="single"/>
        </w:rPr>
        <w:t>palpable</w:t>
      </w:r>
      <w:r w:rsidRPr="00981F70">
        <w:rPr>
          <w:sz w:val="16"/>
        </w:rPr>
        <w:t>. Accordingly, the immediate question for Jerusalem is what should Israel do now? Not much could be gained via direct diplomacy with Iran or North Korea, but there could still be more-or-less calculable benefits for Jerusalem in gaining certain supportive policy guarantees from Washington.</w:t>
      </w:r>
    </w:p>
    <w:p w14:paraId="1AF2551E" w14:textId="77777777" w:rsidR="003E304E" w:rsidRPr="00981F70" w:rsidRDefault="003E304E" w:rsidP="003E304E">
      <w:pPr>
        <w:rPr>
          <w:sz w:val="14"/>
        </w:rPr>
      </w:pPr>
      <w:r w:rsidRPr="00981F70">
        <w:rPr>
          <w:sz w:val="14"/>
        </w:rPr>
        <w:t>But even such seemingly persuasive guarantees could fail. Jerusalem would then have to plan urgently for a uniquely complex set of decisional options. In these scenarios, even decipherable success in keeping Iran non-nuclear might provide Israel no assurances of national safety.[10] In these scenarios, all presumptions of Israeli success would be sorely problematic.</w:t>
      </w:r>
    </w:p>
    <w:p w14:paraId="5DB80DAE" w14:textId="77777777" w:rsidR="003E304E" w:rsidRPr="00981F70" w:rsidRDefault="003E304E" w:rsidP="003E304E">
      <w:pPr>
        <w:rPr>
          <w:b/>
          <w:bCs/>
          <w:u w:val="single"/>
        </w:rPr>
      </w:pPr>
      <w:r w:rsidRPr="00981F70">
        <w:rPr>
          <w:sz w:val="16"/>
        </w:rPr>
        <w:t xml:space="preserve">Further clarifications will be needed. By definition, an </w:t>
      </w:r>
      <w:r w:rsidRPr="00981F70">
        <w:rPr>
          <w:b/>
          <w:bCs/>
          <w:highlight w:val="cyan"/>
          <w:u w:val="single"/>
        </w:rPr>
        <w:t>accidental nuclear</w:t>
      </w:r>
      <w:r w:rsidRPr="00981F70">
        <w:rPr>
          <w:b/>
          <w:bCs/>
          <w:u w:val="single"/>
        </w:rPr>
        <w:t xml:space="preserve"> </w:t>
      </w:r>
      <w:r w:rsidRPr="00981F70">
        <w:rPr>
          <w:b/>
          <w:bCs/>
          <w:highlight w:val="cyan"/>
          <w:u w:val="single"/>
        </w:rPr>
        <w:t>war</w:t>
      </w:r>
      <w:r w:rsidRPr="00981F70">
        <w:rPr>
          <w:sz w:val="16"/>
        </w:rPr>
        <w:t xml:space="preserve"> </w:t>
      </w:r>
      <w:r w:rsidRPr="00981F70">
        <w:rPr>
          <w:rStyle w:val="StyleUnderline"/>
        </w:rPr>
        <w:t>between Israel and North</w:t>
      </w:r>
      <w:r w:rsidRPr="00981F70">
        <w:rPr>
          <w:sz w:val="16"/>
        </w:rPr>
        <w:t xml:space="preserve"> Korea would be unintentional, but an unintentional nuclear war would not necessarily be the result of an accident. An unintentional nuclear war between Jerusalem and Pyongyang could </w:t>
      </w:r>
      <w:r w:rsidRPr="00981F70">
        <w:rPr>
          <w:u w:val="single"/>
        </w:rPr>
        <w:t xml:space="preserve">represent the </w:t>
      </w:r>
      <w:r w:rsidRPr="00981F70">
        <w:rPr>
          <w:highlight w:val="cyan"/>
          <w:u w:val="single"/>
        </w:rPr>
        <w:t>outcome of</w:t>
      </w:r>
      <w:r w:rsidRPr="00981F70">
        <w:rPr>
          <w:u w:val="single"/>
        </w:rPr>
        <w:t xml:space="preserve"> </w:t>
      </w:r>
      <w:r w:rsidRPr="00981F70">
        <w:rPr>
          <w:b/>
          <w:bCs/>
          <w:u w:val="single"/>
        </w:rPr>
        <w:t xml:space="preserve">decision-making </w:t>
      </w:r>
      <w:r w:rsidRPr="00981F70">
        <w:rPr>
          <w:b/>
          <w:bCs/>
          <w:highlight w:val="cyan"/>
          <w:u w:val="single"/>
        </w:rPr>
        <w:t>miscalc</w:t>
      </w:r>
      <w:r w:rsidRPr="00981F70">
        <w:rPr>
          <w:b/>
          <w:bCs/>
          <w:u w:val="single"/>
        </w:rPr>
        <w:t>ulation</w:t>
      </w:r>
      <w:r w:rsidRPr="00981F70">
        <w:rPr>
          <w:u w:val="single"/>
        </w:rPr>
        <w:t xml:space="preserve"> or irrationality by one or both adversaries</w:t>
      </w:r>
      <w:r w:rsidRPr="00981F70">
        <w:rPr>
          <w:sz w:val="16"/>
        </w:rPr>
        <w:t xml:space="preserve">.[11] </w:t>
      </w:r>
      <w:r w:rsidRPr="00981F70">
        <w:rPr>
          <w:u w:val="single"/>
        </w:rPr>
        <w:t xml:space="preserve">Such a distressing understanding is </w:t>
      </w:r>
      <w:r w:rsidRPr="00981F70">
        <w:rPr>
          <w:b/>
          <w:bCs/>
          <w:highlight w:val="cyan"/>
          <w:u w:val="single"/>
        </w:rPr>
        <w:t>realistic</w:t>
      </w:r>
      <w:r w:rsidRPr="00981F70">
        <w:rPr>
          <w:highlight w:val="cyan"/>
          <w:u w:val="single"/>
        </w:rPr>
        <w:t xml:space="preserve"> and</w:t>
      </w:r>
      <w:r w:rsidRPr="00981F70">
        <w:rPr>
          <w:u w:val="single"/>
        </w:rPr>
        <w:t xml:space="preserve"> </w:t>
      </w:r>
      <w:r w:rsidRPr="00981F70">
        <w:rPr>
          <w:b/>
          <w:bCs/>
          <w:u w:val="single"/>
        </w:rPr>
        <w:t xml:space="preserve">potentially </w:t>
      </w:r>
      <w:r w:rsidRPr="00981F70">
        <w:rPr>
          <w:b/>
          <w:bCs/>
          <w:highlight w:val="cyan"/>
          <w:u w:val="single"/>
        </w:rPr>
        <w:t>probable</w:t>
      </w:r>
      <w:r w:rsidRPr="00981F70">
        <w:rPr>
          <w:b/>
          <w:bCs/>
          <w:u w:val="single"/>
        </w:rPr>
        <w:t>.</w:t>
      </w:r>
    </w:p>
    <w:p w14:paraId="78F1A55F" w14:textId="77777777" w:rsidR="003E304E" w:rsidRPr="00981F70" w:rsidRDefault="003E304E" w:rsidP="003E304E"/>
    <w:p w14:paraId="6962338E" w14:textId="77777777" w:rsidR="003E304E" w:rsidRPr="00981F70" w:rsidRDefault="003E304E" w:rsidP="003E304E"/>
    <w:p w14:paraId="7760CD23" w14:textId="77777777" w:rsidR="003E304E" w:rsidRPr="00981F70" w:rsidRDefault="003E304E" w:rsidP="003E304E">
      <w:pPr>
        <w:pStyle w:val="Heading4"/>
        <w:rPr>
          <w:rFonts w:cs="Arial"/>
        </w:rPr>
      </w:pPr>
      <w:r w:rsidRPr="00981F70">
        <w:rPr>
          <w:rFonts w:cs="Arial"/>
          <w:u w:val="single"/>
        </w:rPr>
        <w:t>Escalation</w:t>
      </w:r>
      <w:r w:rsidRPr="00981F70">
        <w:rPr>
          <w:rFonts w:cs="Arial"/>
        </w:rPr>
        <w:t xml:space="preserve"> and </w:t>
      </w:r>
      <w:r w:rsidRPr="00981F70">
        <w:rPr>
          <w:rFonts w:cs="Arial"/>
          <w:u w:val="single"/>
        </w:rPr>
        <w:t>prolif:</w:t>
      </w:r>
      <w:r w:rsidRPr="00981F70">
        <w:rPr>
          <w:rFonts w:cs="Arial"/>
        </w:rPr>
        <w:t xml:space="preserve"> absent Iran deal through diplomacy, war goes nuclear.</w:t>
      </w:r>
    </w:p>
    <w:p w14:paraId="57AAAFE6" w14:textId="77777777" w:rsidR="003E304E" w:rsidRPr="00981F70" w:rsidRDefault="003E304E" w:rsidP="003E304E">
      <w:r w:rsidRPr="00981F70">
        <w:rPr>
          <w:rStyle w:val="Style13ptBold"/>
        </w:rPr>
        <w:t>Almuntaser ’25</w:t>
      </w:r>
      <w:r w:rsidRPr="00981F70">
        <w:t xml:space="preserve"> [Albalawi; January/February 2025. Researcher at United Nations Institute for Disarmament Research; bachelors in nuclear engineering, master’s in IR, Ph.D. candidate in political science/WMDs. “Will There Ever Be a WMD-Free Zone in the Middle East?” </w:t>
      </w:r>
      <w:r w:rsidRPr="00981F70">
        <w:rPr>
          <w:i/>
          <w:iCs/>
        </w:rPr>
        <w:t>Arms Control Today</w:t>
      </w:r>
      <w:r w:rsidRPr="00981F70">
        <w:t xml:space="preserve"> 55. https://www.armscontrol.org/act/2025-01/features/will-there-ever-be-wmd-free-zone-middle-east; mgm]</w:t>
      </w:r>
    </w:p>
    <w:p w14:paraId="4A2AF1E1" w14:textId="77777777" w:rsidR="003E304E" w:rsidRPr="00981F70" w:rsidRDefault="003E304E" w:rsidP="003E304E">
      <w:pPr>
        <w:rPr>
          <w:rStyle w:val="StyleUnderline"/>
          <w:b/>
          <w:bCs/>
        </w:rPr>
      </w:pPr>
      <w:r w:rsidRPr="00981F70">
        <w:rPr>
          <w:sz w:val="16"/>
        </w:rPr>
        <w:t xml:space="preserve">The </w:t>
      </w:r>
      <w:r w:rsidRPr="00981F70">
        <w:rPr>
          <w:highlight w:val="cyan"/>
          <w:u w:val="single"/>
        </w:rPr>
        <w:t>risk of</w:t>
      </w:r>
      <w:r w:rsidRPr="00981F70">
        <w:rPr>
          <w:sz w:val="16"/>
        </w:rPr>
        <w:t xml:space="preserve"> a regional </w:t>
      </w:r>
      <w:r w:rsidRPr="00981F70">
        <w:rPr>
          <w:highlight w:val="cyan"/>
          <w:u w:val="single"/>
        </w:rPr>
        <w:t xml:space="preserve">war in </w:t>
      </w:r>
      <w:r w:rsidRPr="00981F70">
        <w:rPr>
          <w:u w:val="single"/>
        </w:rPr>
        <w:t xml:space="preserve">the </w:t>
      </w:r>
      <w:r w:rsidRPr="00981F70">
        <w:rPr>
          <w:highlight w:val="cyan"/>
          <w:u w:val="single"/>
        </w:rPr>
        <w:t>Middle East</w:t>
      </w:r>
      <w:r w:rsidRPr="00981F70">
        <w:rPr>
          <w:u w:val="single"/>
        </w:rPr>
        <w:t xml:space="preserve"> is now at its </w:t>
      </w:r>
      <w:r w:rsidRPr="00981F70">
        <w:rPr>
          <w:b/>
          <w:bCs/>
          <w:highlight w:val="cyan"/>
          <w:u w:val="single"/>
        </w:rPr>
        <w:t>highest in decades</w:t>
      </w:r>
      <w:r w:rsidRPr="00981F70">
        <w:rPr>
          <w:sz w:val="16"/>
        </w:rPr>
        <w:t xml:space="preserve">, with the threat of </w:t>
      </w:r>
      <w:r w:rsidRPr="00981F70">
        <w:rPr>
          <w:u w:val="single"/>
        </w:rPr>
        <w:t xml:space="preserve">further </w:t>
      </w:r>
      <w:r w:rsidRPr="00981F70">
        <w:rPr>
          <w:b/>
          <w:bCs/>
          <w:highlight w:val="cyan"/>
          <w:u w:val="single"/>
        </w:rPr>
        <w:t>escalation</w:t>
      </w:r>
      <w:r w:rsidRPr="00981F70">
        <w:rPr>
          <w:u w:val="single"/>
        </w:rPr>
        <w:t xml:space="preserve">, </w:t>
      </w:r>
      <w:r w:rsidRPr="00981F70">
        <w:rPr>
          <w:highlight w:val="cyan"/>
          <w:u w:val="single"/>
        </w:rPr>
        <w:t>proliferation</w:t>
      </w:r>
      <w:r w:rsidRPr="00981F70">
        <w:rPr>
          <w:sz w:val="16"/>
        </w:rPr>
        <w:t xml:space="preserve">, and even the </w:t>
      </w:r>
      <w:r w:rsidRPr="00981F70">
        <w:rPr>
          <w:b/>
          <w:bCs/>
          <w:highlight w:val="cyan"/>
          <w:u w:val="single"/>
        </w:rPr>
        <w:t>use of nuclear weapons</w:t>
      </w:r>
      <w:r w:rsidRPr="00981F70">
        <w:rPr>
          <w:sz w:val="16"/>
        </w:rPr>
        <w:t xml:space="preserve"> or </w:t>
      </w:r>
      <w:r w:rsidRPr="00981F70">
        <w:rPr>
          <w:rStyle w:val="StyleUnderline"/>
        </w:rPr>
        <w:t>attacks</w:t>
      </w:r>
      <w:r w:rsidRPr="00981F70">
        <w:rPr>
          <w:sz w:val="16"/>
        </w:rPr>
        <w:t xml:space="preserve"> </w:t>
      </w:r>
      <w:r w:rsidRPr="00981F70">
        <w:rPr>
          <w:rStyle w:val="StyleUnderline"/>
          <w:b/>
          <w:bCs/>
          <w:highlight w:val="cyan"/>
        </w:rPr>
        <w:t>on nuclear installations</w:t>
      </w:r>
      <w:r w:rsidRPr="00981F70">
        <w:rPr>
          <w:sz w:val="16"/>
        </w:rPr>
        <w:t xml:space="preserve"> a </w:t>
      </w:r>
      <w:r w:rsidRPr="00981F70">
        <w:rPr>
          <w:u w:val="single"/>
        </w:rPr>
        <w:t>real possibility</w:t>
      </w:r>
      <w:r w:rsidRPr="00981F70">
        <w:rPr>
          <w:sz w:val="16"/>
        </w:rPr>
        <w:t xml:space="preserve">. A direct </w:t>
      </w:r>
      <w:r w:rsidRPr="00981F70">
        <w:rPr>
          <w:highlight w:val="cyan"/>
          <w:u w:val="single"/>
        </w:rPr>
        <w:t>confrontation between Israel and Iran</w:t>
      </w:r>
      <w:r w:rsidRPr="00981F70">
        <w:rPr>
          <w:u w:val="single"/>
        </w:rPr>
        <w:t xml:space="preserve"> could trigger </w:t>
      </w:r>
      <w:r w:rsidRPr="00981F70">
        <w:rPr>
          <w:b/>
          <w:bCs/>
          <w:u w:val="single"/>
        </w:rPr>
        <w:t>major shifts</w:t>
      </w:r>
      <w:r w:rsidRPr="00981F70">
        <w:rPr>
          <w:sz w:val="16"/>
        </w:rPr>
        <w:t xml:space="preserve"> </w:t>
      </w:r>
      <w:r w:rsidRPr="00981F70">
        <w:rPr>
          <w:u w:val="single"/>
        </w:rPr>
        <w:t>in</w:t>
      </w:r>
      <w:r w:rsidRPr="00981F70">
        <w:rPr>
          <w:sz w:val="16"/>
        </w:rPr>
        <w:t xml:space="preserve"> the </w:t>
      </w:r>
      <w:r w:rsidRPr="00981F70">
        <w:rPr>
          <w:u w:val="single"/>
        </w:rPr>
        <w:t>nuclear doctrines</w:t>
      </w:r>
      <w:r w:rsidRPr="00981F70">
        <w:rPr>
          <w:sz w:val="16"/>
        </w:rPr>
        <w:t xml:space="preserve"> of regional states and, beyond that, </w:t>
      </w:r>
      <w:r w:rsidRPr="00981F70">
        <w:rPr>
          <w:u w:val="single"/>
        </w:rPr>
        <w:t xml:space="preserve">further </w:t>
      </w:r>
      <w:r w:rsidRPr="00981F70">
        <w:rPr>
          <w:b/>
          <w:bCs/>
          <w:highlight w:val="cyan"/>
          <w:u w:val="single"/>
        </w:rPr>
        <w:t>undermine</w:t>
      </w:r>
      <w:r w:rsidRPr="00981F70">
        <w:rPr>
          <w:highlight w:val="cyan"/>
          <w:u w:val="single"/>
        </w:rPr>
        <w:t xml:space="preserve"> </w:t>
      </w:r>
      <w:r w:rsidRPr="00981F70">
        <w:rPr>
          <w:b/>
          <w:bCs/>
          <w:highlight w:val="cyan"/>
          <w:u w:val="single"/>
        </w:rPr>
        <w:t>nonprolif</w:t>
      </w:r>
      <w:r w:rsidRPr="00981F70">
        <w:rPr>
          <w:b/>
          <w:bCs/>
          <w:u w:val="single"/>
        </w:rPr>
        <w:t>eration</w:t>
      </w:r>
      <w:r w:rsidRPr="00981F70">
        <w:rPr>
          <w:u w:val="single"/>
        </w:rPr>
        <w:t xml:space="preserve"> norms</w:t>
      </w:r>
      <w:r w:rsidRPr="00981F70">
        <w:rPr>
          <w:sz w:val="16"/>
        </w:rPr>
        <w:t xml:space="preserve"> in the region and the </w:t>
      </w:r>
      <w:r w:rsidRPr="00981F70">
        <w:rPr>
          <w:rStyle w:val="StyleUnderline"/>
        </w:rPr>
        <w:t>nuclear Nonproliferation Treaty</w:t>
      </w:r>
      <w:r w:rsidRPr="00981F70">
        <w:rPr>
          <w:sz w:val="16"/>
        </w:rPr>
        <w:t xml:space="preserve"> (NPT) regime </w:t>
      </w:r>
      <w:r w:rsidRPr="00981F70">
        <w:rPr>
          <w:rStyle w:val="StyleUnderline"/>
          <w:b/>
          <w:bCs/>
        </w:rPr>
        <w:t>more generally.</w:t>
      </w:r>
    </w:p>
    <w:p w14:paraId="6C8E3115" w14:textId="77777777" w:rsidR="003E304E" w:rsidRPr="00981F70" w:rsidRDefault="003E304E" w:rsidP="003E304E">
      <w:pPr>
        <w:rPr>
          <w:rStyle w:val="StyleUnderline"/>
          <w:b/>
          <w:bCs/>
        </w:rPr>
      </w:pPr>
      <w:r w:rsidRPr="00981F70">
        <w:rPr>
          <w:sz w:val="16"/>
        </w:rPr>
        <w:t xml:space="preserve">The prospects of a </w:t>
      </w:r>
      <w:r w:rsidRPr="00981F70">
        <w:rPr>
          <w:u w:val="single"/>
        </w:rPr>
        <w:t xml:space="preserve">return to the 2015 </w:t>
      </w:r>
      <w:r w:rsidRPr="00981F70">
        <w:rPr>
          <w:b/>
          <w:bCs/>
          <w:u w:val="single"/>
        </w:rPr>
        <w:t>Iranian nuclear</w:t>
      </w:r>
      <w:r w:rsidRPr="00981F70">
        <w:rPr>
          <w:sz w:val="16"/>
        </w:rPr>
        <w:t xml:space="preserve"> </w:t>
      </w:r>
      <w:r w:rsidRPr="00981F70">
        <w:rPr>
          <w:rStyle w:val="Emphasis"/>
        </w:rPr>
        <w:t>deal</w:t>
      </w:r>
      <w:r w:rsidRPr="00981F70">
        <w:rPr>
          <w:sz w:val="16"/>
        </w:rPr>
        <w:t xml:space="preserve"> remain remote, and regional arms control issues are rarely on the agenda of ongoing, high-level political and security talks. Moreover, </w:t>
      </w:r>
      <w:r w:rsidRPr="00981F70">
        <w:rPr>
          <w:rStyle w:val="StyleUnderline"/>
          <w:b/>
          <w:bCs/>
          <w:highlight w:val="cyan"/>
        </w:rPr>
        <w:t>nuclear rhetoric among elites</w:t>
      </w:r>
      <w:r w:rsidRPr="00981F70">
        <w:rPr>
          <w:rStyle w:val="StyleUnderline"/>
          <w:b/>
          <w:bCs/>
        </w:rPr>
        <w:t xml:space="preserve"> in</w:t>
      </w:r>
      <w:r w:rsidRPr="00981F70">
        <w:rPr>
          <w:rStyle w:val="StyleUnderline"/>
        </w:rPr>
        <w:t xml:space="preserve"> the region who </w:t>
      </w:r>
      <w:r w:rsidRPr="00981F70">
        <w:rPr>
          <w:rStyle w:val="StyleUnderline"/>
          <w:b/>
          <w:bCs/>
          <w:highlight w:val="cyan"/>
        </w:rPr>
        <w:t>advocate</w:t>
      </w:r>
      <w:r w:rsidRPr="00981F70">
        <w:rPr>
          <w:rStyle w:val="StyleUnderline"/>
        </w:rPr>
        <w:t xml:space="preserve"> for the </w:t>
      </w:r>
      <w:r w:rsidRPr="00981F70">
        <w:rPr>
          <w:rStyle w:val="StyleUnderline"/>
          <w:b/>
          <w:bCs/>
        </w:rPr>
        <w:t>development of nuclear weapons</w:t>
      </w:r>
      <w:r w:rsidRPr="00981F70">
        <w:rPr>
          <w:rStyle w:val="StyleUnderline"/>
        </w:rPr>
        <w:t xml:space="preserve">, their </w:t>
      </w:r>
      <w:r w:rsidRPr="00981F70">
        <w:rPr>
          <w:rStyle w:val="StyleUnderline"/>
          <w:b/>
          <w:bCs/>
          <w:highlight w:val="cyan"/>
        </w:rPr>
        <w:t>use</w:t>
      </w:r>
      <w:r w:rsidRPr="00981F70">
        <w:rPr>
          <w:rStyle w:val="StyleUnderline"/>
          <w:b/>
          <w:bCs/>
        </w:rPr>
        <w:t xml:space="preserve"> in conflicts</w:t>
      </w:r>
      <w:r w:rsidRPr="00981F70">
        <w:rPr>
          <w:rStyle w:val="StyleUnderline"/>
        </w:rPr>
        <w:t xml:space="preserve">, or the </w:t>
      </w:r>
      <w:r w:rsidRPr="00981F70">
        <w:rPr>
          <w:rStyle w:val="StyleUnderline"/>
          <w:b/>
          <w:bCs/>
          <w:highlight w:val="cyan"/>
        </w:rPr>
        <w:t>targeting of nuclear infrastructure</w:t>
      </w:r>
      <w:r w:rsidRPr="00981F70">
        <w:rPr>
          <w:rStyle w:val="StyleUnderline"/>
        </w:rPr>
        <w:t xml:space="preserve"> further </w:t>
      </w:r>
      <w:r w:rsidRPr="00981F70">
        <w:rPr>
          <w:rStyle w:val="StyleUnderline"/>
          <w:b/>
          <w:bCs/>
          <w:highlight w:val="cyan"/>
        </w:rPr>
        <w:t>exacerbates</w:t>
      </w:r>
      <w:r w:rsidRPr="00981F70">
        <w:rPr>
          <w:rStyle w:val="StyleUnderline"/>
          <w:b/>
          <w:bCs/>
        </w:rPr>
        <w:t xml:space="preserve"> the situation.</w:t>
      </w:r>
    </w:p>
    <w:p w14:paraId="25FDE57F" w14:textId="77777777" w:rsidR="003E304E" w:rsidRPr="00981F70" w:rsidRDefault="003E304E" w:rsidP="003E304E">
      <w:pPr>
        <w:rPr>
          <w:sz w:val="16"/>
        </w:rPr>
      </w:pPr>
      <w:r w:rsidRPr="00981F70">
        <w:rPr>
          <w:sz w:val="16"/>
        </w:rPr>
        <w:t xml:space="preserve">This alarming </w:t>
      </w:r>
      <w:r w:rsidRPr="00981F70">
        <w:rPr>
          <w:highlight w:val="cyan"/>
          <w:u w:val="single"/>
        </w:rPr>
        <w:t>scenario</w:t>
      </w:r>
      <w:r w:rsidRPr="00981F70">
        <w:rPr>
          <w:sz w:val="16"/>
        </w:rPr>
        <w:t xml:space="preserve"> is </w:t>
      </w:r>
      <w:r w:rsidRPr="00981F70">
        <w:rPr>
          <w:u w:val="single"/>
        </w:rPr>
        <w:t xml:space="preserve">becoming more </w:t>
      </w:r>
      <w:r w:rsidRPr="00981F70">
        <w:rPr>
          <w:b/>
          <w:bCs/>
          <w:highlight w:val="cyan"/>
          <w:u w:val="single"/>
        </w:rPr>
        <w:t>plausible</w:t>
      </w:r>
      <w:r w:rsidRPr="00981F70">
        <w:rPr>
          <w:highlight w:val="cyan"/>
          <w:u w:val="single"/>
        </w:rPr>
        <w:t xml:space="preserve"> due to the </w:t>
      </w:r>
      <w:r w:rsidRPr="00981F70">
        <w:rPr>
          <w:b/>
          <w:bCs/>
          <w:highlight w:val="cyan"/>
          <w:u w:val="single"/>
        </w:rPr>
        <w:t>stagnation of</w:t>
      </w:r>
      <w:r w:rsidRPr="00981F70">
        <w:rPr>
          <w:sz w:val="16"/>
        </w:rPr>
        <w:t xml:space="preserve"> the international nonproliferation regime and regional </w:t>
      </w:r>
      <w:r w:rsidRPr="00981F70">
        <w:rPr>
          <w:b/>
          <w:bCs/>
          <w:highlight w:val="cyan"/>
          <w:u w:val="single"/>
        </w:rPr>
        <w:t>arms control diplomacy</w:t>
      </w:r>
      <w:r w:rsidRPr="00981F70">
        <w:rPr>
          <w:sz w:val="16"/>
        </w:rPr>
        <w:t xml:space="preserve">. Internationally, bilateral and multilateral disarmament and arms control regimes are in danger of becoming dysfunctional. </w:t>
      </w:r>
      <w:r w:rsidRPr="00981F70">
        <w:rPr>
          <w:highlight w:val="cyan"/>
          <w:u w:val="single"/>
        </w:rPr>
        <w:t>Geopolitical tensions</w:t>
      </w:r>
      <w:r w:rsidRPr="00981F70">
        <w:rPr>
          <w:sz w:val="16"/>
          <w:highlight w:val="cyan"/>
        </w:rPr>
        <w:t xml:space="preserve">, </w:t>
      </w:r>
      <w:r w:rsidRPr="00981F70">
        <w:rPr>
          <w:b/>
          <w:bCs/>
          <w:highlight w:val="cyan"/>
          <w:u w:val="single"/>
        </w:rPr>
        <w:t>threats</w:t>
      </w:r>
      <w:r w:rsidRPr="00981F70">
        <w:rPr>
          <w:b/>
          <w:bCs/>
          <w:u w:val="single"/>
        </w:rPr>
        <w:t xml:space="preserve"> of </w:t>
      </w:r>
      <w:r w:rsidRPr="00981F70">
        <w:rPr>
          <w:b/>
          <w:bCs/>
          <w:highlight w:val="cyan"/>
          <w:u w:val="single"/>
        </w:rPr>
        <w:t>nuclear use</w:t>
      </w:r>
      <w:r w:rsidRPr="00981F70">
        <w:rPr>
          <w:sz w:val="16"/>
        </w:rPr>
        <w:t xml:space="preserve">, the expansion of nuclear stockpiles among nuclear-armed states, noncompliance issues, and a </w:t>
      </w:r>
      <w:r w:rsidRPr="00981F70">
        <w:rPr>
          <w:rStyle w:val="StyleUnderline"/>
        </w:rPr>
        <w:t>lack of</w:t>
      </w:r>
      <w:r w:rsidRPr="00981F70">
        <w:rPr>
          <w:sz w:val="16"/>
        </w:rPr>
        <w:t xml:space="preserve"> progress in honoring past </w:t>
      </w:r>
      <w:r w:rsidRPr="00981F70">
        <w:rPr>
          <w:rStyle w:val="StyleUnderline"/>
        </w:rPr>
        <w:t>commitments and advancing beyond them</w:t>
      </w:r>
      <w:r w:rsidRPr="00981F70">
        <w:rPr>
          <w:sz w:val="16"/>
        </w:rPr>
        <w:t xml:space="preserve"> have resulted in a </w:t>
      </w:r>
      <w:r w:rsidRPr="00981F70">
        <w:rPr>
          <w:rStyle w:val="StyleUnderline"/>
        </w:rPr>
        <w:t>loss of credibility and deadlocks</w:t>
      </w:r>
      <w:r w:rsidRPr="00981F70">
        <w:rPr>
          <w:sz w:val="16"/>
        </w:rPr>
        <w:t xml:space="preserve"> within these regimes.</w:t>
      </w:r>
    </w:p>
    <w:p w14:paraId="1859FE26" w14:textId="77777777" w:rsidR="003E304E" w:rsidRPr="00981F70" w:rsidRDefault="003E304E" w:rsidP="003E304E"/>
    <w:p w14:paraId="4F77B672" w14:textId="77777777" w:rsidR="003E304E" w:rsidRPr="00981F70" w:rsidRDefault="003E304E" w:rsidP="003E304E"/>
    <w:p w14:paraId="3E9F078F" w14:textId="77777777" w:rsidR="003E304E" w:rsidRPr="00981F70" w:rsidRDefault="003E304E" w:rsidP="003E304E">
      <w:pPr>
        <w:pStyle w:val="Heading4"/>
        <w:rPr>
          <w:rFonts w:cs="Arial"/>
        </w:rPr>
      </w:pPr>
      <w:r w:rsidRPr="00981F70">
        <w:rPr>
          <w:rFonts w:cs="Arial"/>
        </w:rPr>
        <w:t xml:space="preserve">U.S. involvement triggers </w:t>
      </w:r>
      <w:r w:rsidRPr="00981F70">
        <w:rPr>
          <w:rFonts w:cs="Arial"/>
          <w:u w:val="single"/>
        </w:rPr>
        <w:t>nuclear catastrophe</w:t>
      </w:r>
      <w:r w:rsidRPr="00981F70">
        <w:rPr>
          <w:rFonts w:cs="Arial"/>
        </w:rPr>
        <w:t>.</w:t>
      </w:r>
    </w:p>
    <w:p w14:paraId="75F1D21C" w14:textId="77777777" w:rsidR="003E304E" w:rsidRPr="00981F70" w:rsidRDefault="003E304E" w:rsidP="003E304E">
      <w:r w:rsidRPr="00981F70">
        <w:rPr>
          <w:rStyle w:val="Style13ptBold"/>
        </w:rPr>
        <w:t>Soldatkin &amp; Osborn ’25</w:t>
      </w:r>
      <w:r w:rsidRPr="00981F70">
        <w:t xml:space="preserve"> [Vladimir and Andrew; June 18, 2025. Political Correspondents for Reuters. “Russia Tells US Not to Strike Iran, Warns of Nuclear Catastrophe.” </w:t>
      </w:r>
      <w:r w:rsidRPr="00981F70">
        <w:rPr>
          <w:i/>
          <w:iCs/>
        </w:rPr>
        <w:t>Reuters</w:t>
      </w:r>
      <w:r w:rsidRPr="00981F70">
        <w:t>. https://www.reuters.com/world/middle-east/russia-warns-us-not-help-israel-militarily-against-iran-2025-06-18; mgm]</w:t>
      </w:r>
    </w:p>
    <w:p w14:paraId="59168238" w14:textId="77777777" w:rsidR="003E304E" w:rsidRPr="00981F70" w:rsidRDefault="003E304E" w:rsidP="003E304E">
      <w:pPr>
        <w:rPr>
          <w:sz w:val="16"/>
        </w:rPr>
      </w:pPr>
      <w:r w:rsidRPr="00981F70">
        <w:rPr>
          <w:sz w:val="16"/>
        </w:rPr>
        <w:t xml:space="preserve">ST PETERSBURG, June 18 (Reuters) - Russia is telling the </w:t>
      </w:r>
      <w:r w:rsidRPr="00981F70">
        <w:rPr>
          <w:u w:val="single"/>
        </w:rPr>
        <w:t>United States</w:t>
      </w:r>
      <w:r w:rsidRPr="00981F70">
        <w:rPr>
          <w:sz w:val="16"/>
        </w:rPr>
        <w:t xml:space="preserve"> not to </w:t>
      </w:r>
      <w:r w:rsidRPr="00981F70">
        <w:rPr>
          <w:u w:val="single"/>
        </w:rPr>
        <w:t>strike Iran because</w:t>
      </w:r>
      <w:r w:rsidRPr="00981F70">
        <w:rPr>
          <w:sz w:val="16"/>
        </w:rPr>
        <w:t xml:space="preserve"> it </w:t>
      </w:r>
      <w:r w:rsidRPr="00981F70">
        <w:rPr>
          <w:u w:val="single"/>
        </w:rPr>
        <w:t xml:space="preserve">would </w:t>
      </w:r>
      <w:r w:rsidRPr="00981F70">
        <w:rPr>
          <w:b/>
          <w:bCs/>
          <w:u w:val="single"/>
        </w:rPr>
        <w:t>radically destabilise</w:t>
      </w:r>
      <w:r w:rsidRPr="00981F70">
        <w:rPr>
          <w:u w:val="single"/>
        </w:rPr>
        <w:t xml:space="preserve"> the Middle East</w:t>
      </w:r>
      <w:r w:rsidRPr="00981F70">
        <w:rPr>
          <w:sz w:val="16"/>
        </w:rPr>
        <w:t xml:space="preserve">, Russian Deputy Foreign Minister Sergei Ryabkov said on Wednesday, and Moscow said Israeli strikes </w:t>
      </w:r>
      <w:r w:rsidRPr="00981F70">
        <w:rPr>
          <w:u w:val="single"/>
        </w:rPr>
        <w:t xml:space="preserve">risked triggering a </w:t>
      </w:r>
      <w:r w:rsidRPr="00981F70">
        <w:rPr>
          <w:b/>
          <w:bCs/>
          <w:sz w:val="24"/>
          <w:szCs w:val="24"/>
          <w:u w:val="single"/>
        </w:rPr>
        <w:t>nuclear catastrophe</w:t>
      </w:r>
      <w:r w:rsidRPr="00981F70">
        <w:rPr>
          <w:sz w:val="16"/>
        </w:rPr>
        <w:t>.</w:t>
      </w:r>
    </w:p>
    <w:p w14:paraId="4F8E7689" w14:textId="77777777" w:rsidR="003E304E" w:rsidRPr="00981F70" w:rsidRDefault="003E304E" w:rsidP="003E304E">
      <w:pPr>
        <w:rPr>
          <w:sz w:val="14"/>
        </w:rPr>
      </w:pPr>
      <w:r w:rsidRPr="00981F70">
        <w:rPr>
          <w:sz w:val="14"/>
        </w:rPr>
        <w:t>Russia signed a strategic partnership with Iran in January and also has a relationship with Israel, although it has been strained by Moscow's war in Ukraine. A Russian offer to mediate in the Israel-Iran conflict has not been taken up.</w:t>
      </w:r>
    </w:p>
    <w:p w14:paraId="27663798" w14:textId="77777777" w:rsidR="003E304E" w:rsidRPr="00981F70" w:rsidRDefault="003E304E" w:rsidP="003E304E">
      <w:pPr>
        <w:rPr>
          <w:sz w:val="16"/>
        </w:rPr>
      </w:pPr>
      <w:r w:rsidRPr="00981F70">
        <w:rPr>
          <w:sz w:val="16"/>
        </w:rPr>
        <w:t xml:space="preserve">Ryabkov, speaking on the sidelines of an economic forum in St Petersburg, told Interfax news agency Moscow was urging </w:t>
      </w:r>
      <w:r w:rsidRPr="00981F70">
        <w:rPr>
          <w:u w:val="single"/>
        </w:rPr>
        <w:t>Washington</w:t>
      </w:r>
      <w:r w:rsidRPr="00981F70">
        <w:rPr>
          <w:sz w:val="16"/>
        </w:rPr>
        <w:t xml:space="preserve"> to refrain from </w:t>
      </w:r>
      <w:r w:rsidRPr="00981F70">
        <w:rPr>
          <w:u w:val="single"/>
        </w:rPr>
        <w:t>direct involvement</w:t>
      </w:r>
      <w:r w:rsidRPr="00981F70">
        <w:rPr>
          <w:sz w:val="16"/>
        </w:rPr>
        <w:t>.</w:t>
      </w:r>
    </w:p>
    <w:p w14:paraId="176F832F" w14:textId="77777777" w:rsidR="003E304E" w:rsidRPr="00981F70" w:rsidRDefault="003E304E" w:rsidP="003E304E">
      <w:pPr>
        <w:rPr>
          <w:sz w:val="16"/>
        </w:rPr>
      </w:pPr>
      <w:r w:rsidRPr="00981F70">
        <w:rPr>
          <w:sz w:val="16"/>
        </w:rPr>
        <w:t xml:space="preserve">"This would be a step that </w:t>
      </w:r>
      <w:r w:rsidRPr="00981F70">
        <w:rPr>
          <w:b/>
          <w:bCs/>
          <w:u w:val="single"/>
        </w:rPr>
        <w:t>would radically destabilise</w:t>
      </w:r>
      <w:r w:rsidRPr="00981F70">
        <w:rPr>
          <w:u w:val="single"/>
        </w:rPr>
        <w:t xml:space="preserve"> the entire situation</w:t>
      </w:r>
      <w:r w:rsidRPr="00981F70">
        <w:rPr>
          <w:sz w:val="16"/>
        </w:rPr>
        <w:t>," Interfax cited Ryabkov as saying, and criticising such "speculative, conjectural options."</w:t>
      </w:r>
    </w:p>
    <w:p w14:paraId="2C08680F" w14:textId="77777777" w:rsidR="003E304E" w:rsidRPr="00981F70" w:rsidRDefault="003E304E" w:rsidP="003E304E">
      <w:pPr>
        <w:rPr>
          <w:sz w:val="16"/>
        </w:rPr>
      </w:pPr>
      <w:r w:rsidRPr="00981F70">
        <w:rPr>
          <w:sz w:val="16"/>
        </w:rPr>
        <w:t xml:space="preserve">The head of Russia's SVR foreign intelligence service, Sergei Naryshkin, has said the situation between Iran and Israel is now critical and Foreign Ministry spokeswoman Maria Zakharova said the Israeli </w:t>
      </w:r>
      <w:r w:rsidRPr="00981F70">
        <w:rPr>
          <w:u w:val="single"/>
        </w:rPr>
        <w:t xml:space="preserve">strikes on Iranian nuclear infrastructure meant the </w:t>
      </w:r>
      <w:r w:rsidRPr="00981F70">
        <w:rPr>
          <w:b/>
          <w:bCs/>
          <w:u w:val="single"/>
        </w:rPr>
        <w:t>world</w:t>
      </w:r>
      <w:r w:rsidRPr="00981F70">
        <w:rPr>
          <w:u w:val="single"/>
        </w:rPr>
        <w:t xml:space="preserve"> was "</w:t>
      </w:r>
      <w:r w:rsidRPr="00981F70">
        <w:rPr>
          <w:b/>
          <w:bCs/>
          <w:u w:val="single"/>
        </w:rPr>
        <w:t>millimetres" from catastrophe</w:t>
      </w:r>
      <w:r w:rsidRPr="00981F70">
        <w:rPr>
          <w:sz w:val="16"/>
        </w:rPr>
        <w:t>.</w:t>
      </w:r>
    </w:p>
    <w:p w14:paraId="598CD3F3" w14:textId="77777777" w:rsidR="003E304E" w:rsidRPr="00981F70" w:rsidRDefault="003E304E" w:rsidP="003E304E">
      <w:pPr>
        <w:rPr>
          <w:sz w:val="16"/>
        </w:rPr>
      </w:pPr>
      <w:r w:rsidRPr="00981F70">
        <w:rPr>
          <w:sz w:val="16"/>
        </w:rPr>
        <w:t>"</w:t>
      </w:r>
      <w:r w:rsidRPr="00981F70">
        <w:rPr>
          <w:u w:val="single"/>
        </w:rPr>
        <w:t>Nuclear facilities are being struck</w:t>
      </w:r>
      <w:r w:rsidRPr="00981F70">
        <w:rPr>
          <w:sz w:val="16"/>
        </w:rPr>
        <w:t>," she told Reuters, adding that the U.N. nuclear safety watchdog had already noted specific damage.</w:t>
      </w:r>
    </w:p>
    <w:p w14:paraId="0AABFC94" w14:textId="77777777" w:rsidR="003E304E" w:rsidRPr="00981F70" w:rsidRDefault="003E304E" w:rsidP="003E304E">
      <w:pPr>
        <w:rPr>
          <w:sz w:val="16"/>
        </w:rPr>
      </w:pPr>
      <w:r w:rsidRPr="00981F70">
        <w:rPr>
          <w:sz w:val="16"/>
        </w:rPr>
        <w:t>"Where is the (concern from the) entire world community? Where are all the environmentalists? I don't know if they think they are far away and that this (</w:t>
      </w:r>
      <w:r w:rsidRPr="00981F70">
        <w:rPr>
          <w:b/>
          <w:bCs/>
          <w:u w:val="single"/>
        </w:rPr>
        <w:t>radiation</w:t>
      </w:r>
      <w:r w:rsidRPr="00981F70">
        <w:rPr>
          <w:sz w:val="16"/>
        </w:rPr>
        <w:t xml:space="preserve">) wave won't </w:t>
      </w:r>
      <w:r w:rsidRPr="00981F70">
        <w:rPr>
          <w:b/>
          <w:bCs/>
          <w:u w:val="single"/>
        </w:rPr>
        <w:t>reach them</w:t>
      </w:r>
      <w:r w:rsidRPr="00981F70">
        <w:rPr>
          <w:sz w:val="16"/>
        </w:rPr>
        <w:t>. Well, let them read what happened at Fukushima," she said, referring to the 2011 accident at the Japanese nuclear plant.</w:t>
      </w:r>
    </w:p>
    <w:p w14:paraId="03057171" w14:textId="77777777" w:rsidR="003E304E" w:rsidRPr="00981F70" w:rsidRDefault="003E304E" w:rsidP="003E304E"/>
    <w:p w14:paraId="02DDADF5" w14:textId="77777777" w:rsidR="003E304E" w:rsidRPr="00981F70" w:rsidRDefault="003E304E" w:rsidP="003E304E">
      <w:pPr>
        <w:pStyle w:val="Heading1"/>
        <w:rPr>
          <w:rFonts w:cs="Arial"/>
        </w:rPr>
      </w:pPr>
      <w:r w:rsidRPr="00981F70">
        <w:rPr>
          <w:rFonts w:cs="Arial"/>
        </w:rPr>
        <w:t>2NC—Indo-Pak</w:t>
      </w:r>
    </w:p>
    <w:p w14:paraId="0D674270" w14:textId="77777777" w:rsidR="003E304E" w:rsidRPr="00981F70" w:rsidRDefault="003E304E" w:rsidP="003E304E">
      <w:pPr>
        <w:pStyle w:val="Heading2"/>
        <w:rPr>
          <w:rFonts w:cs="Arial"/>
        </w:rPr>
      </w:pPr>
      <w:r w:rsidRPr="00981F70">
        <w:rPr>
          <w:rFonts w:cs="Arial"/>
        </w:rPr>
        <w:t>UQ: Indo-Pak</w:t>
      </w:r>
    </w:p>
    <w:p w14:paraId="4D6C702A" w14:textId="77777777" w:rsidR="003E304E" w:rsidRDefault="003E304E" w:rsidP="003E304E">
      <w:pPr>
        <w:pStyle w:val="Heading3"/>
        <w:rPr>
          <w:rFonts w:cs="Arial"/>
        </w:rPr>
      </w:pPr>
      <w:r w:rsidRPr="00981F70">
        <w:rPr>
          <w:rFonts w:cs="Arial"/>
        </w:rPr>
        <w:t>2NC—UQ—US Diplomacy Solves Now</w:t>
      </w:r>
    </w:p>
    <w:p w14:paraId="5417D74A" w14:textId="77777777" w:rsidR="003E304E" w:rsidRDefault="003E304E" w:rsidP="003E304E">
      <w:pPr>
        <w:pStyle w:val="Heading4"/>
      </w:pPr>
      <w:r>
        <w:t>U.S. diplomatic engagement deescalates Kashmir now.</w:t>
      </w:r>
    </w:p>
    <w:p w14:paraId="31AB05F4" w14:textId="77777777" w:rsidR="003E304E" w:rsidRDefault="003E304E" w:rsidP="003E304E">
      <w:r w:rsidRPr="003C3557">
        <w:rPr>
          <w:rStyle w:val="Style13ptBold"/>
        </w:rPr>
        <w:t>Al Jazeera</w:t>
      </w:r>
      <w:r w:rsidRPr="00D644F7">
        <w:rPr>
          <w:rStyle w:val="Style13ptBold"/>
        </w:rPr>
        <w:t xml:space="preserve"> ’6/21</w:t>
      </w:r>
      <w:r>
        <w:rPr>
          <w:rStyle w:val="Style13ptBold"/>
        </w:rPr>
        <w:t xml:space="preserve"> </w:t>
      </w:r>
      <w:r>
        <w:t>[J</w:t>
      </w:r>
      <w:r w:rsidRPr="003C3557">
        <w:t>une 21, 2025. “Pakistan to Nominate ‘Genuine Peacemaker’ Trump for Nobel Peace Prize.” Al Jazeera. https://www.aljazeera.com/news/2025/6/21/pakistan-to-nominate-genuine-peacemaker-trump-for-nobel-peace-prize</w:t>
      </w:r>
      <w:r>
        <w:t>; mgm]</w:t>
      </w:r>
    </w:p>
    <w:p w14:paraId="091033D7" w14:textId="77777777" w:rsidR="003E304E" w:rsidRPr="008830BD" w:rsidRDefault="003E304E" w:rsidP="003E304E">
      <w:pPr>
        <w:rPr>
          <w:sz w:val="16"/>
        </w:rPr>
      </w:pPr>
      <w:r w:rsidRPr="004F5358">
        <w:rPr>
          <w:u w:val="single"/>
        </w:rPr>
        <w:t>In May</w:t>
      </w:r>
      <w:r w:rsidRPr="008830BD">
        <w:rPr>
          <w:sz w:val="16"/>
        </w:rPr>
        <w:t xml:space="preserve">, a </w:t>
      </w:r>
      <w:r w:rsidRPr="004F5358">
        <w:rPr>
          <w:u w:val="single"/>
        </w:rPr>
        <w:t xml:space="preserve">surprise </w:t>
      </w:r>
      <w:r w:rsidRPr="004F5358">
        <w:rPr>
          <w:b/>
          <w:bCs/>
          <w:u w:val="single"/>
        </w:rPr>
        <w:t xml:space="preserve">announcement by </w:t>
      </w:r>
      <w:r w:rsidRPr="008830BD">
        <w:rPr>
          <w:b/>
          <w:bCs/>
          <w:highlight w:val="cyan"/>
          <w:u w:val="single"/>
        </w:rPr>
        <w:t>Trump</w:t>
      </w:r>
      <w:r w:rsidRPr="004F5358">
        <w:rPr>
          <w:u w:val="single"/>
        </w:rPr>
        <w:t xml:space="preserve"> of a </w:t>
      </w:r>
      <w:r w:rsidRPr="008830BD">
        <w:rPr>
          <w:b/>
          <w:bCs/>
          <w:highlight w:val="cyan"/>
          <w:u w:val="single"/>
        </w:rPr>
        <w:t>ceasefire</w:t>
      </w:r>
      <w:r w:rsidRPr="004F5358">
        <w:rPr>
          <w:u w:val="single"/>
        </w:rPr>
        <w:t xml:space="preserve"> brought an </w:t>
      </w:r>
      <w:r w:rsidRPr="004F5358">
        <w:rPr>
          <w:b/>
          <w:bCs/>
          <w:u w:val="single"/>
        </w:rPr>
        <w:t xml:space="preserve">abrupt </w:t>
      </w:r>
      <w:r w:rsidRPr="008830BD">
        <w:rPr>
          <w:b/>
          <w:bCs/>
          <w:highlight w:val="cyan"/>
          <w:u w:val="single"/>
        </w:rPr>
        <w:t>end</w:t>
      </w:r>
      <w:r w:rsidRPr="004F5358">
        <w:rPr>
          <w:u w:val="single"/>
        </w:rPr>
        <w:t xml:space="preserve"> to a </w:t>
      </w:r>
      <w:r w:rsidRPr="008830BD">
        <w:rPr>
          <w:highlight w:val="cyan"/>
          <w:u w:val="single"/>
        </w:rPr>
        <w:t>four-day conflict</w:t>
      </w:r>
      <w:r w:rsidRPr="004F5358">
        <w:rPr>
          <w:u w:val="single"/>
        </w:rPr>
        <w:t xml:space="preserve"> </w:t>
      </w:r>
      <w:r w:rsidRPr="008830BD">
        <w:rPr>
          <w:highlight w:val="cyan"/>
          <w:u w:val="single"/>
        </w:rPr>
        <w:t>between</w:t>
      </w:r>
      <w:r w:rsidRPr="004F5358">
        <w:rPr>
          <w:u w:val="single"/>
        </w:rPr>
        <w:t xml:space="preserve"> nuclear-armed foes India </w:t>
      </w:r>
      <w:r w:rsidRPr="008830BD">
        <w:rPr>
          <w:highlight w:val="cyan"/>
          <w:u w:val="single"/>
        </w:rPr>
        <w:t>and Pakistan</w:t>
      </w:r>
      <w:r w:rsidRPr="008830BD">
        <w:rPr>
          <w:sz w:val="16"/>
        </w:rPr>
        <w:t>.</w:t>
      </w:r>
    </w:p>
    <w:p w14:paraId="4DA17C8C" w14:textId="77777777" w:rsidR="003E304E" w:rsidRPr="008830BD" w:rsidRDefault="003E304E" w:rsidP="003E304E">
      <w:pPr>
        <w:rPr>
          <w:sz w:val="16"/>
        </w:rPr>
      </w:pPr>
      <w:r w:rsidRPr="008830BD">
        <w:rPr>
          <w:sz w:val="16"/>
        </w:rPr>
        <w:t xml:space="preserve">Trump has since repeatedly said that </w:t>
      </w:r>
      <w:r w:rsidRPr="004F5358">
        <w:rPr>
          <w:b/>
          <w:bCs/>
          <w:u w:val="single"/>
        </w:rPr>
        <w:t xml:space="preserve">he </w:t>
      </w:r>
      <w:r w:rsidRPr="008830BD">
        <w:rPr>
          <w:b/>
          <w:bCs/>
          <w:highlight w:val="cyan"/>
          <w:u w:val="single"/>
        </w:rPr>
        <w:t>averted</w:t>
      </w:r>
      <w:r w:rsidRPr="004F5358">
        <w:rPr>
          <w:b/>
          <w:bCs/>
          <w:u w:val="single"/>
        </w:rPr>
        <w:t xml:space="preserve"> a </w:t>
      </w:r>
      <w:r w:rsidRPr="008830BD">
        <w:rPr>
          <w:b/>
          <w:bCs/>
          <w:highlight w:val="cyan"/>
          <w:u w:val="single"/>
        </w:rPr>
        <w:t>nuclear war</w:t>
      </w:r>
      <w:r w:rsidRPr="008830BD">
        <w:rPr>
          <w:sz w:val="16"/>
        </w:rPr>
        <w:t xml:space="preserve">, </w:t>
      </w:r>
      <w:r w:rsidRPr="004F5358">
        <w:rPr>
          <w:b/>
          <w:bCs/>
          <w:u w:val="single"/>
        </w:rPr>
        <w:t>saved millions of lives</w:t>
      </w:r>
      <w:r w:rsidRPr="008830BD">
        <w:rPr>
          <w:sz w:val="16"/>
        </w:rPr>
        <w:t xml:space="preserve"> and grumbled that he got no credit for it.</w:t>
      </w:r>
    </w:p>
    <w:p w14:paraId="4733DE9A" w14:textId="77777777" w:rsidR="003E304E" w:rsidRPr="008830BD" w:rsidRDefault="003E304E" w:rsidP="003E304E">
      <w:pPr>
        <w:rPr>
          <w:sz w:val="16"/>
        </w:rPr>
      </w:pPr>
      <w:r w:rsidRPr="008830BD">
        <w:rPr>
          <w:sz w:val="16"/>
        </w:rPr>
        <w:t xml:space="preserve">Pakistan agrees that </w:t>
      </w:r>
      <w:r w:rsidRPr="008830BD">
        <w:rPr>
          <w:b/>
          <w:bCs/>
          <w:sz w:val="24"/>
          <w:szCs w:val="24"/>
          <w:highlight w:val="cyan"/>
          <w:u w:val="single"/>
        </w:rPr>
        <w:t xml:space="preserve">US diplomatic intervention </w:t>
      </w:r>
      <w:r w:rsidRPr="008830BD">
        <w:rPr>
          <w:b/>
          <w:bCs/>
          <w:highlight w:val="cyan"/>
          <w:u w:val="single"/>
        </w:rPr>
        <w:t>ended the fighting</w:t>
      </w:r>
      <w:r w:rsidRPr="008830BD">
        <w:rPr>
          <w:sz w:val="16"/>
        </w:rPr>
        <w:t>, but India says it was a bilateral agreement between the two militaries.</w:t>
      </w:r>
    </w:p>
    <w:p w14:paraId="2BEF8852" w14:textId="77777777" w:rsidR="003E304E" w:rsidRPr="008830BD" w:rsidRDefault="003E304E" w:rsidP="003E304E">
      <w:pPr>
        <w:rPr>
          <w:sz w:val="16"/>
        </w:rPr>
      </w:pPr>
      <w:r w:rsidRPr="008830BD">
        <w:rPr>
          <w:sz w:val="16"/>
        </w:rPr>
        <w:t xml:space="preserve">“President </w:t>
      </w:r>
      <w:r w:rsidRPr="004F5358">
        <w:rPr>
          <w:u w:val="single"/>
        </w:rPr>
        <w:t xml:space="preserve">Trump demonstrated great </w:t>
      </w:r>
      <w:r w:rsidRPr="004F5358">
        <w:rPr>
          <w:b/>
          <w:bCs/>
          <w:u w:val="single"/>
        </w:rPr>
        <w:t>strategic foresight</w:t>
      </w:r>
      <w:r w:rsidRPr="004F5358">
        <w:rPr>
          <w:u w:val="single"/>
        </w:rPr>
        <w:t xml:space="preserve"> and </w:t>
      </w:r>
      <w:r w:rsidRPr="004F5358">
        <w:rPr>
          <w:b/>
          <w:bCs/>
          <w:u w:val="single"/>
        </w:rPr>
        <w:t>stellar statesmanship</w:t>
      </w:r>
      <w:r w:rsidRPr="004F5358">
        <w:rPr>
          <w:u w:val="single"/>
        </w:rPr>
        <w:t xml:space="preserve"> through </w:t>
      </w:r>
      <w:r w:rsidRPr="008830BD">
        <w:rPr>
          <w:highlight w:val="cyan"/>
          <w:u w:val="single"/>
        </w:rPr>
        <w:t xml:space="preserve">robust </w:t>
      </w:r>
      <w:r w:rsidRPr="008830BD">
        <w:rPr>
          <w:b/>
          <w:bCs/>
          <w:highlight w:val="cyan"/>
          <w:u w:val="single"/>
        </w:rPr>
        <w:t>diplomatic engagement</w:t>
      </w:r>
      <w:r w:rsidRPr="008830BD">
        <w:rPr>
          <w:highlight w:val="cyan"/>
          <w:u w:val="single"/>
        </w:rPr>
        <w:t xml:space="preserve"> with</w:t>
      </w:r>
      <w:r w:rsidRPr="004F5358">
        <w:rPr>
          <w:u w:val="single"/>
        </w:rPr>
        <w:t xml:space="preserve"> both </w:t>
      </w:r>
      <w:r w:rsidRPr="008830BD">
        <w:rPr>
          <w:b/>
          <w:bCs/>
          <w:highlight w:val="cyan"/>
          <w:u w:val="single"/>
        </w:rPr>
        <w:t>Islamabad</w:t>
      </w:r>
      <w:r w:rsidRPr="008830BD">
        <w:rPr>
          <w:highlight w:val="cyan"/>
          <w:u w:val="single"/>
        </w:rPr>
        <w:t xml:space="preserve"> and </w:t>
      </w:r>
      <w:r w:rsidRPr="008830BD">
        <w:rPr>
          <w:b/>
          <w:bCs/>
          <w:highlight w:val="cyan"/>
          <w:u w:val="single"/>
        </w:rPr>
        <w:t>New</w:t>
      </w:r>
      <w:r w:rsidRPr="008830BD">
        <w:rPr>
          <w:highlight w:val="cyan"/>
          <w:u w:val="single"/>
        </w:rPr>
        <w:t xml:space="preserve"> </w:t>
      </w:r>
      <w:r w:rsidRPr="008830BD">
        <w:rPr>
          <w:b/>
          <w:bCs/>
          <w:highlight w:val="cyan"/>
          <w:u w:val="single"/>
        </w:rPr>
        <w:t>Delhi</w:t>
      </w:r>
      <w:r w:rsidRPr="004F5358">
        <w:rPr>
          <w:u w:val="single"/>
        </w:rPr>
        <w:t xml:space="preserve">, which </w:t>
      </w:r>
      <w:r w:rsidRPr="008830BD">
        <w:rPr>
          <w:b/>
          <w:bCs/>
          <w:highlight w:val="cyan"/>
          <w:u w:val="single"/>
        </w:rPr>
        <w:t>de</w:t>
      </w:r>
      <w:r w:rsidRPr="008830BD">
        <w:rPr>
          <w:highlight w:val="cyan"/>
          <w:u w:val="single"/>
        </w:rPr>
        <w:t>-</w:t>
      </w:r>
      <w:r w:rsidRPr="008830BD">
        <w:rPr>
          <w:b/>
          <w:bCs/>
          <w:highlight w:val="cyan"/>
          <w:u w:val="single"/>
        </w:rPr>
        <w:t>escalated a rapidly deteriorating situation</w:t>
      </w:r>
      <w:r w:rsidRPr="008830BD">
        <w:rPr>
          <w:sz w:val="16"/>
        </w:rPr>
        <w:t>,” Islamabad said in a statement posted on X.</w:t>
      </w:r>
    </w:p>
    <w:p w14:paraId="1F4D8B7B" w14:textId="77777777" w:rsidR="003E304E" w:rsidRPr="008830BD" w:rsidRDefault="003E304E" w:rsidP="003E304E">
      <w:pPr>
        <w:rPr>
          <w:sz w:val="16"/>
        </w:rPr>
      </w:pPr>
      <w:r w:rsidRPr="008830BD">
        <w:rPr>
          <w:sz w:val="16"/>
        </w:rPr>
        <w:t xml:space="preserve">“This </w:t>
      </w:r>
      <w:r w:rsidRPr="004F5358">
        <w:rPr>
          <w:u w:val="single"/>
        </w:rPr>
        <w:t xml:space="preserve">intervention stands as a </w:t>
      </w:r>
      <w:r w:rsidRPr="004F5358">
        <w:rPr>
          <w:b/>
          <w:bCs/>
          <w:u w:val="single"/>
        </w:rPr>
        <w:t>testament</w:t>
      </w:r>
      <w:r w:rsidRPr="004F5358">
        <w:rPr>
          <w:u w:val="single"/>
        </w:rPr>
        <w:t xml:space="preserve"> to his role as a </w:t>
      </w:r>
      <w:r w:rsidRPr="008830BD">
        <w:rPr>
          <w:b/>
          <w:bCs/>
          <w:u w:val="single"/>
        </w:rPr>
        <w:t xml:space="preserve">genuine </w:t>
      </w:r>
      <w:r w:rsidRPr="008830BD">
        <w:rPr>
          <w:b/>
          <w:bCs/>
          <w:highlight w:val="cyan"/>
          <w:u w:val="single"/>
        </w:rPr>
        <w:t>peacemaker</w:t>
      </w:r>
      <w:r w:rsidRPr="004F5358">
        <w:rPr>
          <w:u w:val="single"/>
        </w:rPr>
        <w:t xml:space="preserve"> and his commitment to </w:t>
      </w:r>
      <w:r w:rsidRPr="008830BD">
        <w:rPr>
          <w:highlight w:val="cyan"/>
          <w:u w:val="single"/>
        </w:rPr>
        <w:t xml:space="preserve">conflict </w:t>
      </w:r>
      <w:r w:rsidRPr="008830BD">
        <w:rPr>
          <w:b/>
          <w:bCs/>
          <w:highlight w:val="cyan"/>
          <w:u w:val="single"/>
        </w:rPr>
        <w:t>resolution through dialogue</w:t>
      </w:r>
      <w:r w:rsidRPr="008830BD">
        <w:rPr>
          <w:sz w:val="16"/>
        </w:rPr>
        <w:t>.”</w:t>
      </w:r>
    </w:p>
    <w:p w14:paraId="7CECB16A" w14:textId="77777777" w:rsidR="003E304E" w:rsidRPr="008830BD" w:rsidRDefault="003E304E" w:rsidP="003E304E">
      <w:pPr>
        <w:rPr>
          <w:sz w:val="16"/>
        </w:rPr>
      </w:pPr>
      <w:r w:rsidRPr="008830BD">
        <w:rPr>
          <w:sz w:val="16"/>
        </w:rPr>
        <w:t>Governments can nominate people for the Nobel Peace Prize. There was no immediate response from Washington, DC, or New Delhi.</w:t>
      </w:r>
    </w:p>
    <w:p w14:paraId="1F5F3781" w14:textId="77777777" w:rsidR="003E304E" w:rsidRPr="008830BD" w:rsidRDefault="003E304E" w:rsidP="003E304E">
      <w:pPr>
        <w:rPr>
          <w:sz w:val="16"/>
        </w:rPr>
      </w:pPr>
      <w:r w:rsidRPr="008830BD">
        <w:rPr>
          <w:sz w:val="16"/>
        </w:rPr>
        <w:t>Some analysts in Pakistan said the move might persuade Trump to think again about potentially joining Israel in striking Iran’s nuclear facilities. Pakistan has condemned Israel’s action as a violation of international law and a threat to regional stability.</w:t>
      </w:r>
    </w:p>
    <w:p w14:paraId="22E11D6B" w14:textId="77777777" w:rsidR="003E304E" w:rsidRPr="008830BD" w:rsidRDefault="003E304E" w:rsidP="003E304E">
      <w:pPr>
        <w:rPr>
          <w:sz w:val="16"/>
        </w:rPr>
      </w:pPr>
      <w:r w:rsidRPr="008830BD">
        <w:rPr>
          <w:sz w:val="16"/>
        </w:rPr>
        <w:t>In a social media post on Friday, Trump gave a long list of conflicts he said he had resolved, including India and Pakistan and the so-called Abraham Accords in his first term between Israel and some Muslim-majority countries. He added: “I won’t get a Nobel Peace Prize no matter what I do.”</w:t>
      </w:r>
    </w:p>
    <w:p w14:paraId="31324546" w14:textId="77777777" w:rsidR="003E304E" w:rsidRPr="008830BD" w:rsidRDefault="003E304E" w:rsidP="003E304E">
      <w:pPr>
        <w:rPr>
          <w:sz w:val="16"/>
        </w:rPr>
      </w:pPr>
      <w:r w:rsidRPr="008830BD">
        <w:rPr>
          <w:sz w:val="16"/>
        </w:rPr>
        <w:t>Pandering to Trump’s ‘ego’?</w:t>
      </w:r>
    </w:p>
    <w:p w14:paraId="70985921" w14:textId="77777777" w:rsidR="003E304E" w:rsidRPr="008830BD" w:rsidRDefault="003E304E" w:rsidP="003E304E">
      <w:pPr>
        <w:rPr>
          <w:u w:val="single"/>
        </w:rPr>
      </w:pPr>
      <w:r w:rsidRPr="008830BD">
        <w:rPr>
          <w:highlight w:val="cyan"/>
          <w:u w:val="single"/>
        </w:rPr>
        <w:t>Trump</w:t>
      </w:r>
      <w:r w:rsidRPr="008830BD">
        <w:rPr>
          <w:sz w:val="16"/>
        </w:rPr>
        <w:t xml:space="preserve"> has repeatedly said that he </w:t>
      </w:r>
      <w:r w:rsidRPr="008830BD">
        <w:rPr>
          <w:highlight w:val="cyan"/>
          <w:u w:val="single"/>
        </w:rPr>
        <w:t xml:space="preserve">is </w:t>
      </w:r>
      <w:r w:rsidRPr="008830BD">
        <w:rPr>
          <w:b/>
          <w:bCs/>
          <w:highlight w:val="cyan"/>
          <w:u w:val="single"/>
        </w:rPr>
        <w:t>willing to mediate</w:t>
      </w:r>
      <w:r w:rsidRPr="008830BD">
        <w:rPr>
          <w:highlight w:val="cyan"/>
          <w:u w:val="single"/>
        </w:rPr>
        <w:t xml:space="preserve"> between </w:t>
      </w:r>
      <w:r w:rsidRPr="008830BD">
        <w:rPr>
          <w:b/>
          <w:bCs/>
          <w:highlight w:val="cyan"/>
          <w:u w:val="single"/>
        </w:rPr>
        <w:t>India</w:t>
      </w:r>
      <w:r w:rsidRPr="008830BD">
        <w:rPr>
          <w:highlight w:val="cyan"/>
          <w:u w:val="single"/>
        </w:rPr>
        <w:t xml:space="preserve"> and </w:t>
      </w:r>
      <w:r w:rsidRPr="008830BD">
        <w:rPr>
          <w:b/>
          <w:bCs/>
          <w:highlight w:val="cyan"/>
          <w:u w:val="single"/>
        </w:rPr>
        <w:t>Pakistan</w:t>
      </w:r>
      <w:r w:rsidRPr="008830BD">
        <w:rPr>
          <w:u w:val="single"/>
        </w:rPr>
        <w:t xml:space="preserve"> </w:t>
      </w:r>
      <w:r w:rsidRPr="008830BD">
        <w:rPr>
          <w:highlight w:val="cyan"/>
          <w:u w:val="single"/>
        </w:rPr>
        <w:t>over</w:t>
      </w:r>
      <w:r w:rsidRPr="008830BD">
        <w:rPr>
          <w:u w:val="single"/>
        </w:rPr>
        <w:t xml:space="preserve"> the disputed </w:t>
      </w:r>
      <w:r w:rsidRPr="008830BD">
        <w:rPr>
          <w:highlight w:val="cyan"/>
          <w:u w:val="single"/>
        </w:rPr>
        <w:t>Kashmir</w:t>
      </w:r>
      <w:r w:rsidRPr="008830BD">
        <w:rPr>
          <w:u w:val="single"/>
        </w:rPr>
        <w:t xml:space="preserve"> region, their </w:t>
      </w:r>
      <w:r w:rsidRPr="008830BD">
        <w:rPr>
          <w:b/>
          <w:bCs/>
          <w:highlight w:val="cyan"/>
          <w:u w:val="single"/>
        </w:rPr>
        <w:t>main source of enmity</w:t>
      </w:r>
      <w:r w:rsidRPr="008830BD">
        <w:rPr>
          <w:sz w:val="16"/>
        </w:rPr>
        <w:t xml:space="preserve">. </w:t>
      </w:r>
      <w:r w:rsidRPr="008830BD">
        <w:rPr>
          <w:u w:val="single"/>
        </w:rPr>
        <w:t>Islamabad</w:t>
      </w:r>
      <w:r w:rsidRPr="008830BD">
        <w:rPr>
          <w:sz w:val="16"/>
        </w:rPr>
        <w:t xml:space="preserve">, which has long called for international attention to Kashmir, </w:t>
      </w:r>
      <w:r w:rsidRPr="008830BD">
        <w:rPr>
          <w:u w:val="single"/>
        </w:rPr>
        <w:t xml:space="preserve">is </w:t>
      </w:r>
      <w:r w:rsidRPr="008830BD">
        <w:rPr>
          <w:b/>
          <w:bCs/>
          <w:u w:val="single"/>
        </w:rPr>
        <w:t>delighted</w:t>
      </w:r>
      <w:r w:rsidRPr="008830BD">
        <w:rPr>
          <w:u w:val="single"/>
        </w:rPr>
        <w:t>.</w:t>
      </w:r>
    </w:p>
    <w:p w14:paraId="1FA04ADD" w14:textId="77777777" w:rsidR="003E304E" w:rsidRPr="003C3557" w:rsidRDefault="003E304E" w:rsidP="003E304E"/>
    <w:p w14:paraId="6364CE22" w14:textId="77777777" w:rsidR="003E304E" w:rsidRPr="00981F70" w:rsidRDefault="003E304E" w:rsidP="003E304E">
      <w:pPr>
        <w:pStyle w:val="Heading4"/>
        <w:rPr>
          <w:rStyle w:val="Style13ptBold"/>
          <w:rFonts w:cs="Arial"/>
          <w:b/>
          <w:bCs w:val="0"/>
        </w:rPr>
      </w:pPr>
      <w:r w:rsidRPr="00981F70">
        <w:rPr>
          <w:rStyle w:val="Style13ptBold"/>
          <w:rFonts w:cs="Arial"/>
          <w:b/>
          <w:bCs w:val="0"/>
        </w:rPr>
        <w:t>U.S. mediates tensions now but requires diplomatic engagement.</w:t>
      </w:r>
    </w:p>
    <w:p w14:paraId="2D44E3FE" w14:textId="77777777" w:rsidR="003E304E" w:rsidRPr="00981F70" w:rsidRDefault="003E304E" w:rsidP="003E304E">
      <w:r w:rsidRPr="00981F70">
        <w:rPr>
          <w:rStyle w:val="Style13ptBold"/>
        </w:rPr>
        <w:t>Rehman ’6/11</w:t>
      </w:r>
      <w:r w:rsidRPr="00981F70">
        <w:t xml:space="preserve"> [Kashaf; June 11, 2025. “US Confirms Trump’s Willingness to Mediate Kashmir Dispute after India-Pakistan Ceasefire.” Arab News. https://www.arabnews.com/node/2604106/pakistan; mgm]</w:t>
      </w:r>
    </w:p>
    <w:p w14:paraId="46EB417E" w14:textId="77777777" w:rsidR="003E304E" w:rsidRPr="00981F70" w:rsidRDefault="003E304E" w:rsidP="003E304E">
      <w:pPr>
        <w:rPr>
          <w:sz w:val="16"/>
        </w:rPr>
      </w:pPr>
      <w:r w:rsidRPr="00981F70">
        <w:rPr>
          <w:sz w:val="16"/>
        </w:rPr>
        <w:t xml:space="preserve">ISLAMABAD: The United States on Tuesday said President Donald </w:t>
      </w:r>
      <w:r w:rsidRPr="00981F70">
        <w:rPr>
          <w:u w:val="single"/>
        </w:rPr>
        <w:t xml:space="preserve">Trump would like to </w:t>
      </w:r>
      <w:r w:rsidRPr="00981F70">
        <w:rPr>
          <w:b/>
          <w:bCs/>
          <w:u w:val="single"/>
        </w:rPr>
        <w:t>mediate</w:t>
      </w:r>
      <w:r w:rsidRPr="00981F70">
        <w:rPr>
          <w:u w:val="single"/>
        </w:rPr>
        <w:t xml:space="preserve"> between India and Pakistan</w:t>
      </w:r>
      <w:r w:rsidRPr="00981F70">
        <w:rPr>
          <w:sz w:val="16"/>
        </w:rPr>
        <w:t xml:space="preserve"> over the decades-old Kashmir dispute, describing such a move as consistent with his desire </w:t>
      </w:r>
      <w:r w:rsidRPr="00981F70">
        <w:rPr>
          <w:u w:val="single"/>
        </w:rPr>
        <w:t>to resolve “</w:t>
      </w:r>
      <w:r w:rsidRPr="00981F70">
        <w:rPr>
          <w:b/>
          <w:bCs/>
          <w:u w:val="single"/>
        </w:rPr>
        <w:t>generational</w:t>
      </w:r>
      <w:r w:rsidRPr="00981F70">
        <w:rPr>
          <w:u w:val="single"/>
        </w:rPr>
        <w:t xml:space="preserve">” </w:t>
      </w:r>
      <w:r w:rsidRPr="00981F70">
        <w:rPr>
          <w:b/>
          <w:bCs/>
          <w:u w:val="single"/>
        </w:rPr>
        <w:t>conflicts</w:t>
      </w:r>
      <w:r w:rsidRPr="00981F70">
        <w:rPr>
          <w:sz w:val="16"/>
        </w:rPr>
        <w:t xml:space="preserve"> around the world.</w:t>
      </w:r>
    </w:p>
    <w:p w14:paraId="4A3C5DC8" w14:textId="77777777" w:rsidR="003E304E" w:rsidRPr="00981F70" w:rsidRDefault="003E304E" w:rsidP="003E304E">
      <w:pPr>
        <w:rPr>
          <w:sz w:val="16"/>
        </w:rPr>
      </w:pPr>
      <w:r w:rsidRPr="00981F70">
        <w:rPr>
          <w:sz w:val="16"/>
        </w:rPr>
        <w:t xml:space="preserve">The comment </w:t>
      </w:r>
      <w:r w:rsidRPr="00981F70">
        <w:rPr>
          <w:u w:val="single"/>
        </w:rPr>
        <w:t>follows a ceasefire between the two nuclear-armed neighbors</w:t>
      </w:r>
      <w:r w:rsidRPr="00981F70">
        <w:rPr>
          <w:sz w:val="16"/>
        </w:rPr>
        <w:t>, announced by the US president on May 10 after a brief but intense military standoff involving fighter jets, missiles, drones and artillery fire.</w:t>
      </w:r>
    </w:p>
    <w:p w14:paraId="08E6A7CA" w14:textId="77777777" w:rsidR="003E304E" w:rsidRPr="00981F70" w:rsidRDefault="003E304E" w:rsidP="003E304E">
      <w:pPr>
        <w:rPr>
          <w:sz w:val="16"/>
        </w:rPr>
      </w:pPr>
      <w:r w:rsidRPr="00981F70">
        <w:rPr>
          <w:sz w:val="16"/>
        </w:rPr>
        <w:t xml:space="preserve">While </w:t>
      </w:r>
      <w:r w:rsidRPr="00981F70">
        <w:rPr>
          <w:b/>
          <w:bCs/>
          <w:u w:val="single"/>
        </w:rPr>
        <w:t>tensions have eased</w:t>
      </w:r>
      <w:r w:rsidRPr="00981F70">
        <w:rPr>
          <w:sz w:val="16"/>
        </w:rPr>
        <w:t xml:space="preserve">, longstanding </w:t>
      </w:r>
      <w:r w:rsidRPr="00981F70">
        <w:rPr>
          <w:u w:val="single"/>
        </w:rPr>
        <w:t>issues</w:t>
      </w:r>
      <w:r w:rsidRPr="00981F70">
        <w:rPr>
          <w:sz w:val="16"/>
        </w:rPr>
        <w:t xml:space="preserve"> remain </w:t>
      </w:r>
      <w:r w:rsidRPr="00981F70">
        <w:rPr>
          <w:u w:val="single"/>
        </w:rPr>
        <w:t>unresolved</w:t>
      </w:r>
      <w:r w:rsidRPr="00981F70">
        <w:rPr>
          <w:sz w:val="16"/>
        </w:rPr>
        <w:t>.</w:t>
      </w:r>
    </w:p>
    <w:p w14:paraId="13BF939A" w14:textId="77777777" w:rsidR="003E304E" w:rsidRPr="00981F70" w:rsidRDefault="003E304E" w:rsidP="003E304E">
      <w:pPr>
        <w:rPr>
          <w:sz w:val="14"/>
        </w:rPr>
      </w:pPr>
      <w:r w:rsidRPr="00981F70">
        <w:rPr>
          <w:sz w:val="14"/>
        </w:rPr>
        <w:t>The US informed last month after the ceasefire announcement both India and Pakistan had agreed to meet at a neutral venue to address their differences, though New Delhi has so far publicly ruled out bilateral talks with Islamabad.</w:t>
      </w:r>
    </w:p>
    <w:p w14:paraId="378E3CA9" w14:textId="77777777" w:rsidR="003E304E" w:rsidRPr="00981F70" w:rsidRDefault="003E304E" w:rsidP="003E304E">
      <w:pPr>
        <w:rPr>
          <w:sz w:val="14"/>
        </w:rPr>
      </w:pPr>
      <w:r w:rsidRPr="00981F70">
        <w:rPr>
          <w:sz w:val="14"/>
        </w:rPr>
        <w:t>“I can’t speak to what’s on the mind or the plans of the President,” said State Department Spokesperson Tammy Bruce in response to a question about the American president’s offer to mediate after the ceasefire.</w:t>
      </w:r>
    </w:p>
    <w:p w14:paraId="66B9DE55" w14:textId="77777777" w:rsidR="003E304E" w:rsidRPr="00981F70" w:rsidRDefault="003E304E" w:rsidP="003E304E">
      <w:pPr>
        <w:rPr>
          <w:sz w:val="14"/>
        </w:rPr>
      </w:pPr>
      <w:r w:rsidRPr="00981F70">
        <w:rPr>
          <w:sz w:val="14"/>
        </w:rPr>
        <w:t>“What I do know is that I think we all recognize that President Trump in each step that he takes, it’s made to solve generational differences between countries, generational war,” she continued. “So it doesn’t – it shouldn’t surprise anyone that he’d want to manage something like that.”</w:t>
      </w:r>
    </w:p>
    <w:p w14:paraId="039352E7" w14:textId="77777777" w:rsidR="003E304E" w:rsidRPr="00981F70" w:rsidRDefault="003E304E" w:rsidP="003E304E">
      <w:pPr>
        <w:rPr>
          <w:sz w:val="16"/>
        </w:rPr>
      </w:pPr>
      <w:r w:rsidRPr="00981F70">
        <w:rPr>
          <w:sz w:val="16"/>
        </w:rPr>
        <w:t xml:space="preserve">Bruce maintained </w:t>
      </w:r>
      <w:r w:rsidRPr="00981F70">
        <w:rPr>
          <w:u w:val="single"/>
        </w:rPr>
        <w:t>Trump</w:t>
      </w:r>
      <w:r w:rsidRPr="00981F70">
        <w:rPr>
          <w:sz w:val="16"/>
        </w:rPr>
        <w:t xml:space="preserve"> had the </w:t>
      </w:r>
      <w:r w:rsidRPr="00981F70">
        <w:rPr>
          <w:b/>
          <w:bCs/>
          <w:u w:val="single"/>
        </w:rPr>
        <w:t>ability</w:t>
      </w:r>
      <w:r w:rsidRPr="00981F70">
        <w:rPr>
          <w:u w:val="single"/>
        </w:rPr>
        <w:t xml:space="preserve"> </w:t>
      </w:r>
      <w:r w:rsidRPr="00981F70">
        <w:rPr>
          <w:b/>
          <w:bCs/>
          <w:u w:val="single"/>
        </w:rPr>
        <w:t>to bring enemies “to the table to</w:t>
      </w:r>
      <w:r w:rsidRPr="00981F70">
        <w:rPr>
          <w:u w:val="single"/>
        </w:rPr>
        <w:t xml:space="preserve"> have conversations that nobody thought was possible</w:t>
      </w:r>
      <w:r w:rsidRPr="00981F70">
        <w:rPr>
          <w:sz w:val="16"/>
        </w:rPr>
        <w:t>.”</w:t>
      </w:r>
    </w:p>
    <w:p w14:paraId="45E00A3C" w14:textId="77777777" w:rsidR="003E304E" w:rsidRPr="00981F70" w:rsidRDefault="003E304E" w:rsidP="003E304E">
      <w:pPr>
        <w:rPr>
          <w:sz w:val="16"/>
        </w:rPr>
      </w:pPr>
      <w:r w:rsidRPr="00981F70">
        <w:rPr>
          <w:sz w:val="16"/>
        </w:rPr>
        <w:t xml:space="preserve">She added that she hoped “something like that” could be </w:t>
      </w:r>
      <w:r w:rsidRPr="00981F70">
        <w:rPr>
          <w:u w:val="single"/>
        </w:rPr>
        <w:t>resolved during the current American administration’s term in office</w:t>
      </w:r>
      <w:r w:rsidRPr="00981F70">
        <w:rPr>
          <w:sz w:val="16"/>
        </w:rPr>
        <w:t xml:space="preserve">, </w:t>
      </w:r>
      <w:r w:rsidRPr="00981F70">
        <w:rPr>
          <w:u w:val="single"/>
        </w:rPr>
        <w:t xml:space="preserve">referring to </w:t>
      </w:r>
      <w:r w:rsidRPr="00981F70">
        <w:rPr>
          <w:sz w:val="16"/>
        </w:rPr>
        <w:t xml:space="preserve">the </w:t>
      </w:r>
      <w:r w:rsidRPr="00981F70">
        <w:rPr>
          <w:u w:val="single"/>
        </w:rPr>
        <w:t>Kashmir</w:t>
      </w:r>
      <w:r w:rsidRPr="00981F70">
        <w:rPr>
          <w:sz w:val="16"/>
        </w:rPr>
        <w:t xml:space="preserve"> dispute.</w:t>
      </w:r>
    </w:p>
    <w:p w14:paraId="3EF580FB" w14:textId="77777777" w:rsidR="003E304E" w:rsidRPr="00981F70" w:rsidRDefault="003E304E" w:rsidP="003E304E">
      <w:pPr>
        <w:rPr>
          <w:sz w:val="16"/>
        </w:rPr>
      </w:pPr>
      <w:r w:rsidRPr="00981F70">
        <w:rPr>
          <w:sz w:val="16"/>
        </w:rPr>
        <w:t xml:space="preserve">In a related development, the State Department spokesperson confirmed a </w:t>
      </w:r>
      <w:r w:rsidRPr="00981F70">
        <w:rPr>
          <w:u w:val="single"/>
        </w:rPr>
        <w:t>Pakistani</w:t>
      </w:r>
      <w:r w:rsidRPr="00981F70">
        <w:rPr>
          <w:sz w:val="16"/>
        </w:rPr>
        <w:t xml:space="preserve"> parliamentary </w:t>
      </w:r>
      <w:r w:rsidRPr="00981F70">
        <w:rPr>
          <w:u w:val="single"/>
        </w:rPr>
        <w:t>delegation</w:t>
      </w:r>
      <w:r w:rsidRPr="00981F70">
        <w:rPr>
          <w:sz w:val="16"/>
        </w:rPr>
        <w:t xml:space="preserve"> led by Bilawal Bhutto-Zardari </w:t>
      </w:r>
      <w:r w:rsidRPr="00981F70">
        <w:rPr>
          <w:u w:val="single"/>
        </w:rPr>
        <w:t>met</w:t>
      </w:r>
      <w:r w:rsidRPr="00981F70">
        <w:rPr>
          <w:sz w:val="16"/>
        </w:rPr>
        <w:t xml:space="preserve"> last week </w:t>
      </w:r>
      <w:r w:rsidRPr="00981F70">
        <w:rPr>
          <w:u w:val="single"/>
        </w:rPr>
        <w:t xml:space="preserve">with senior </w:t>
      </w:r>
      <w:r w:rsidRPr="00981F70">
        <w:rPr>
          <w:b/>
          <w:bCs/>
          <w:u w:val="single"/>
        </w:rPr>
        <w:t>State Department officials</w:t>
      </w:r>
      <w:r w:rsidRPr="00981F70">
        <w:rPr>
          <w:sz w:val="16"/>
        </w:rPr>
        <w:t>, including Under Secretary for Political Affairs Allison Hooker.</w:t>
      </w:r>
    </w:p>
    <w:p w14:paraId="6B61E736" w14:textId="77777777" w:rsidR="003E304E" w:rsidRPr="00981F70" w:rsidRDefault="003E304E" w:rsidP="003E304E"/>
    <w:p w14:paraId="25EFEE24" w14:textId="77777777" w:rsidR="003E304E" w:rsidRPr="00981F70" w:rsidRDefault="003E304E" w:rsidP="003E304E">
      <w:pPr>
        <w:pStyle w:val="Heading4"/>
        <w:rPr>
          <w:rFonts w:cs="Arial"/>
        </w:rPr>
      </w:pPr>
      <w:r w:rsidRPr="00981F70">
        <w:rPr>
          <w:rStyle w:val="Style13ptBold"/>
          <w:rFonts w:cs="Arial"/>
          <w:b/>
          <w:bCs w:val="0"/>
        </w:rPr>
        <w:t xml:space="preserve">U.S. diplomatic push now enables </w:t>
      </w:r>
      <w:r w:rsidRPr="00981F70">
        <w:rPr>
          <w:rStyle w:val="Style13ptBold"/>
          <w:rFonts w:cs="Arial"/>
          <w:b/>
          <w:bCs w:val="0"/>
          <w:u w:val="single"/>
        </w:rPr>
        <w:t>comprehensive dialogue</w:t>
      </w:r>
      <w:r w:rsidRPr="00981F70">
        <w:rPr>
          <w:rStyle w:val="Style13ptBold"/>
          <w:rFonts w:cs="Arial"/>
          <w:b/>
          <w:bCs w:val="0"/>
        </w:rPr>
        <w:t>.</w:t>
      </w:r>
    </w:p>
    <w:p w14:paraId="008FA7BC" w14:textId="77777777" w:rsidR="003E304E" w:rsidRPr="00981F70" w:rsidRDefault="003E304E" w:rsidP="003E304E">
      <w:r w:rsidRPr="00981F70">
        <w:rPr>
          <w:rStyle w:val="Style13ptBold"/>
        </w:rPr>
        <w:t>AFP ’6/6</w:t>
      </w:r>
      <w:r w:rsidRPr="00981F70">
        <w:t xml:space="preserve"> [Agence France-Presse; June 6, 2025. “Pakistan Says US Should Encourage India to Engage in ‘Comprehensive Dialogue.’” Arab News. https://www.arabnews.com/node/2603634/pakistan; mgm]</w:t>
      </w:r>
    </w:p>
    <w:p w14:paraId="222283CE" w14:textId="77777777" w:rsidR="003E304E" w:rsidRPr="00981F70" w:rsidRDefault="003E304E" w:rsidP="003E304E">
      <w:pPr>
        <w:rPr>
          <w:u w:val="single"/>
        </w:rPr>
      </w:pPr>
      <w:r w:rsidRPr="00981F70">
        <w:rPr>
          <w:sz w:val="16"/>
        </w:rPr>
        <w:t xml:space="preserve">WASHINGTON: The head of a delegation visiting Washington DC to present Islamabad’s position following a recent military standoff with New Delhi said on Friday the </w:t>
      </w:r>
      <w:r w:rsidRPr="00981F70">
        <w:rPr>
          <w:b/>
          <w:bCs/>
          <w:u w:val="single"/>
        </w:rPr>
        <w:t>United States</w:t>
      </w:r>
      <w:r w:rsidRPr="00981F70">
        <w:rPr>
          <w:u w:val="single"/>
        </w:rPr>
        <w:t xml:space="preserve"> should </w:t>
      </w:r>
      <w:r w:rsidRPr="00981F70">
        <w:rPr>
          <w:b/>
          <w:bCs/>
          <w:u w:val="single"/>
        </w:rPr>
        <w:t>encourage</w:t>
      </w:r>
      <w:r w:rsidRPr="00981F70">
        <w:rPr>
          <w:u w:val="single"/>
        </w:rPr>
        <w:t xml:space="preserve"> </w:t>
      </w:r>
      <w:r w:rsidRPr="00981F70">
        <w:rPr>
          <w:b/>
          <w:bCs/>
          <w:u w:val="single"/>
        </w:rPr>
        <w:t>India</w:t>
      </w:r>
      <w:r w:rsidRPr="00981F70">
        <w:rPr>
          <w:u w:val="single"/>
        </w:rPr>
        <w:t xml:space="preserve"> and </w:t>
      </w:r>
      <w:r w:rsidRPr="00981F70">
        <w:rPr>
          <w:b/>
          <w:bCs/>
          <w:u w:val="single"/>
        </w:rPr>
        <w:t>Pakistan</w:t>
      </w:r>
      <w:r w:rsidRPr="00981F70">
        <w:rPr>
          <w:u w:val="single"/>
        </w:rPr>
        <w:t xml:space="preserve"> to engage in a “</w:t>
      </w:r>
      <w:r w:rsidRPr="00981F70">
        <w:rPr>
          <w:b/>
          <w:bCs/>
          <w:u w:val="single"/>
        </w:rPr>
        <w:t>comprehensive dialogue</w:t>
      </w:r>
      <w:r w:rsidRPr="00981F70">
        <w:rPr>
          <w:u w:val="single"/>
        </w:rPr>
        <w:t xml:space="preserve">.” </w:t>
      </w:r>
    </w:p>
    <w:p w14:paraId="21274BA2" w14:textId="77777777" w:rsidR="003E304E" w:rsidRPr="00981F70" w:rsidRDefault="003E304E" w:rsidP="003E304E">
      <w:pPr>
        <w:rPr>
          <w:sz w:val="16"/>
        </w:rPr>
      </w:pPr>
      <w:r w:rsidRPr="00981F70">
        <w:rPr>
          <w:sz w:val="16"/>
        </w:rPr>
        <w:t xml:space="preserve">Weeks after their worst military confrontation in decades, India and Pakistan have dispatched top lawmakers to press their cases in the United States, where President Donald </w:t>
      </w:r>
      <w:r w:rsidRPr="00981F70">
        <w:rPr>
          <w:u w:val="single"/>
        </w:rPr>
        <w:t>Trump</w:t>
      </w:r>
      <w:r w:rsidRPr="00981F70">
        <w:rPr>
          <w:sz w:val="16"/>
        </w:rPr>
        <w:t xml:space="preserve"> has shown </w:t>
      </w:r>
      <w:r w:rsidRPr="00981F70">
        <w:rPr>
          <w:u w:val="single"/>
        </w:rPr>
        <w:t>eagerness for diplomacy</w:t>
      </w:r>
      <w:r w:rsidRPr="00981F70">
        <w:rPr>
          <w:sz w:val="16"/>
        </w:rPr>
        <w:t xml:space="preserve"> between them.</w:t>
      </w:r>
    </w:p>
    <w:p w14:paraId="7B8D4400" w14:textId="77777777" w:rsidR="003E304E" w:rsidRPr="00981F70" w:rsidRDefault="003E304E" w:rsidP="003E304E">
      <w:pPr>
        <w:rPr>
          <w:sz w:val="16"/>
        </w:rPr>
      </w:pPr>
      <w:r w:rsidRPr="00981F70">
        <w:rPr>
          <w:sz w:val="16"/>
        </w:rPr>
        <w:t xml:space="preserve">After crisscrossing the world, the delegations descended this week at the same time on </w:t>
      </w:r>
      <w:r w:rsidRPr="00981F70">
        <w:rPr>
          <w:u w:val="single"/>
        </w:rPr>
        <w:t>Washington</w:t>
      </w:r>
      <w:r w:rsidRPr="00981F70">
        <w:rPr>
          <w:sz w:val="16"/>
        </w:rPr>
        <w:t xml:space="preserve">, which </w:t>
      </w:r>
      <w:r w:rsidRPr="00981F70">
        <w:rPr>
          <w:b/>
          <w:bCs/>
          <w:u w:val="single"/>
        </w:rPr>
        <w:t>played a key mediatory</w:t>
      </w:r>
      <w:r w:rsidRPr="00981F70">
        <w:rPr>
          <w:u w:val="single"/>
        </w:rPr>
        <w:t xml:space="preserve"> role in a ceasefire after four days of fighting between the </w:t>
      </w:r>
      <w:r w:rsidRPr="00981F70">
        <w:rPr>
          <w:b/>
          <w:bCs/>
          <w:u w:val="single"/>
        </w:rPr>
        <w:t>nuclear-armed adversaries</w:t>
      </w:r>
      <w:r w:rsidRPr="00981F70">
        <w:rPr>
          <w:sz w:val="16"/>
        </w:rPr>
        <w:t xml:space="preserve"> in May.</w:t>
      </w:r>
    </w:p>
    <w:p w14:paraId="7576BAC1" w14:textId="77777777" w:rsidR="003E304E" w:rsidRPr="00981F70" w:rsidRDefault="003E304E" w:rsidP="003E304E">
      <w:pPr>
        <w:rPr>
          <w:sz w:val="14"/>
        </w:rPr>
      </w:pPr>
      <w:r w:rsidRPr="00981F70">
        <w:rPr>
          <w:sz w:val="14"/>
        </w:rPr>
        <w:t>In strikingly similar strategies, the rival delegations are both led by veteran politicians who have been critical of their countries’ governments and are known for their ease in speaking to Western audiences. Pakistan has embraced an active role for the Trump administration while India, which has close relations with Washington, has been more circumspect and has long refused outside mediation on the flashpoint Himalayan territory of Kashmir.</w:t>
      </w:r>
    </w:p>
    <w:p w14:paraId="66E78535" w14:textId="77777777" w:rsidR="003E304E" w:rsidRPr="00981F70" w:rsidRDefault="003E304E" w:rsidP="003E304E">
      <w:pPr>
        <w:rPr>
          <w:sz w:val="16"/>
        </w:rPr>
      </w:pPr>
      <w:r w:rsidRPr="00981F70">
        <w:rPr>
          <w:sz w:val="16"/>
        </w:rPr>
        <w:t xml:space="preserve">“Just like the </w:t>
      </w:r>
      <w:r w:rsidRPr="00981F70">
        <w:rPr>
          <w:u w:val="single"/>
        </w:rPr>
        <w:t>United States and President Trump</w:t>
      </w:r>
      <w:r w:rsidRPr="00981F70">
        <w:rPr>
          <w:sz w:val="16"/>
        </w:rPr>
        <w:t xml:space="preserve"> played a role in encouraging us to achieve this ceasefire, I believe they should play their </w:t>
      </w:r>
      <w:r w:rsidRPr="00981F70">
        <w:rPr>
          <w:u w:val="single"/>
        </w:rPr>
        <w:t xml:space="preserve">part in encouraging both sides to engage in a </w:t>
      </w:r>
      <w:r w:rsidRPr="00981F70">
        <w:rPr>
          <w:b/>
          <w:bCs/>
          <w:u w:val="single"/>
        </w:rPr>
        <w:t>comprehensive dialogue</w:t>
      </w:r>
      <w:r w:rsidRPr="00981F70">
        <w:rPr>
          <w:u w:val="single"/>
        </w:rPr>
        <w:t>,”</w:t>
      </w:r>
      <w:r w:rsidRPr="00981F70">
        <w:rPr>
          <w:sz w:val="16"/>
        </w:rPr>
        <w:t xml:space="preserve"> said Bilawal Bhutto Zardari, the scion of a political dynasty whose Pakistan People’s Party says it belongs neither to the governing coalition nor opposition.</w:t>
      </w:r>
    </w:p>
    <w:p w14:paraId="5AEE2F46" w14:textId="77777777" w:rsidR="003E304E" w:rsidRPr="00981F70" w:rsidRDefault="003E304E" w:rsidP="003E304E">
      <w:pPr>
        <w:pStyle w:val="Heading3"/>
        <w:rPr>
          <w:rFonts w:cs="Arial"/>
        </w:rPr>
      </w:pPr>
      <w:r w:rsidRPr="00981F70">
        <w:rPr>
          <w:rFonts w:cs="Arial"/>
        </w:rPr>
        <w:t>2NC—A2: India Refuses</w:t>
      </w:r>
    </w:p>
    <w:p w14:paraId="7E987548" w14:textId="77777777" w:rsidR="003E304E" w:rsidRPr="00981F70" w:rsidRDefault="003E304E" w:rsidP="003E304E">
      <w:pPr>
        <w:pStyle w:val="Heading4"/>
        <w:rPr>
          <w:rFonts w:cs="Arial"/>
        </w:rPr>
      </w:pPr>
      <w:r w:rsidRPr="00981F70">
        <w:rPr>
          <w:rFonts w:cs="Arial"/>
        </w:rPr>
        <w:t>Unorthodox diplomacy enables mediation.</w:t>
      </w:r>
    </w:p>
    <w:p w14:paraId="39D837BA" w14:textId="77777777" w:rsidR="003E304E" w:rsidRPr="00981F70" w:rsidRDefault="003E304E" w:rsidP="003E304E">
      <w:r w:rsidRPr="00981F70">
        <w:rPr>
          <w:rStyle w:val="Style13ptBold"/>
        </w:rPr>
        <w:t xml:space="preserve">Dawn ’6/19 </w:t>
      </w:r>
      <w:r w:rsidRPr="00981F70">
        <w:t>[</w:t>
      </w:r>
      <w:r>
        <w:t>June</w:t>
      </w:r>
      <w:r w:rsidRPr="00981F70">
        <w:t xml:space="preserve"> 19, 2025. “Trump, COAS Munir Talk Counterterrorism and Trade in ‘Cordial’ Meeting: ISPR.” DAWN.COM. https://www.dawn.com/news/1918093; mgm]</w:t>
      </w:r>
    </w:p>
    <w:p w14:paraId="36DEBC0E" w14:textId="77777777" w:rsidR="003E304E" w:rsidRPr="00981F70" w:rsidRDefault="003E304E" w:rsidP="003E304E">
      <w:pPr>
        <w:rPr>
          <w:sz w:val="16"/>
        </w:rPr>
      </w:pPr>
      <w:r w:rsidRPr="00981F70">
        <w:rPr>
          <w:sz w:val="16"/>
        </w:rPr>
        <w:t xml:space="preserve">On his part, COAS Munir conveyed the deep appreciation of the government and people of Pakistan for </w:t>
      </w:r>
      <w:r w:rsidRPr="00981F70">
        <w:rPr>
          <w:u w:val="single"/>
        </w:rPr>
        <w:t>Trump’s</w:t>
      </w:r>
      <w:r w:rsidRPr="00981F70">
        <w:rPr>
          <w:sz w:val="16"/>
        </w:rPr>
        <w:t xml:space="preserve"> “</w:t>
      </w:r>
      <w:r w:rsidRPr="00981F70">
        <w:rPr>
          <w:b/>
          <w:bCs/>
          <w:u w:val="single"/>
        </w:rPr>
        <w:t>constructive</w:t>
      </w:r>
      <w:r w:rsidRPr="00981F70">
        <w:rPr>
          <w:u w:val="single"/>
        </w:rPr>
        <w:t xml:space="preserve"> and </w:t>
      </w:r>
      <w:r w:rsidRPr="00981F70">
        <w:rPr>
          <w:b/>
          <w:bCs/>
          <w:u w:val="single"/>
        </w:rPr>
        <w:t>result-oriented</w:t>
      </w:r>
      <w:r w:rsidRPr="00981F70">
        <w:rPr>
          <w:u w:val="single"/>
        </w:rPr>
        <w:t xml:space="preserve"> </w:t>
      </w:r>
      <w:r w:rsidRPr="00981F70">
        <w:rPr>
          <w:b/>
          <w:bCs/>
          <w:u w:val="single"/>
        </w:rPr>
        <w:t>role</w:t>
      </w:r>
      <w:r w:rsidRPr="00981F70">
        <w:rPr>
          <w:u w:val="single"/>
        </w:rPr>
        <w:t xml:space="preserve"> in </w:t>
      </w:r>
      <w:r w:rsidRPr="00981F70">
        <w:rPr>
          <w:b/>
          <w:bCs/>
          <w:u w:val="single"/>
        </w:rPr>
        <w:t>facilitating</w:t>
      </w:r>
      <w:r w:rsidRPr="00981F70">
        <w:rPr>
          <w:u w:val="single"/>
        </w:rPr>
        <w:t xml:space="preserve"> a </w:t>
      </w:r>
      <w:r w:rsidRPr="00981F70">
        <w:rPr>
          <w:b/>
          <w:bCs/>
          <w:u w:val="single"/>
        </w:rPr>
        <w:t>ceasefire</w:t>
      </w:r>
      <w:r w:rsidRPr="00981F70">
        <w:rPr>
          <w:u w:val="single"/>
        </w:rPr>
        <w:t xml:space="preserve"> between </w:t>
      </w:r>
      <w:r w:rsidRPr="00981F70">
        <w:rPr>
          <w:b/>
          <w:bCs/>
          <w:u w:val="single"/>
        </w:rPr>
        <w:t>Pakistan</w:t>
      </w:r>
      <w:r w:rsidRPr="00981F70">
        <w:rPr>
          <w:u w:val="single"/>
        </w:rPr>
        <w:t xml:space="preserve"> and </w:t>
      </w:r>
      <w:r w:rsidRPr="00981F70">
        <w:rPr>
          <w:b/>
          <w:bCs/>
          <w:u w:val="single"/>
        </w:rPr>
        <w:t>India</w:t>
      </w:r>
      <w:r w:rsidRPr="00981F70">
        <w:rPr>
          <w:u w:val="single"/>
        </w:rPr>
        <w:t xml:space="preserve"> in the recent regional crisis</w:t>
      </w:r>
      <w:r w:rsidRPr="00981F70">
        <w:rPr>
          <w:sz w:val="16"/>
        </w:rPr>
        <w:t>”.</w:t>
      </w:r>
    </w:p>
    <w:p w14:paraId="19E124A1" w14:textId="77777777" w:rsidR="003E304E" w:rsidRPr="00981F70" w:rsidRDefault="003E304E" w:rsidP="003E304E">
      <w:pPr>
        <w:rPr>
          <w:sz w:val="16"/>
        </w:rPr>
      </w:pPr>
      <w:r w:rsidRPr="00981F70">
        <w:rPr>
          <w:sz w:val="16"/>
        </w:rPr>
        <w:t xml:space="preserve">He “acknowledged President </w:t>
      </w:r>
      <w:r w:rsidRPr="00981F70">
        <w:rPr>
          <w:u w:val="single"/>
        </w:rPr>
        <w:t>Trump’s statesmanship and his ability to</w:t>
      </w:r>
      <w:r w:rsidRPr="00981F70">
        <w:rPr>
          <w:sz w:val="16"/>
        </w:rPr>
        <w:t xml:space="preserve"> comprehend and </w:t>
      </w:r>
      <w:r w:rsidRPr="00981F70">
        <w:rPr>
          <w:u w:val="single"/>
        </w:rPr>
        <w:t>address the multifaceted challenges</w:t>
      </w:r>
      <w:r w:rsidRPr="00981F70">
        <w:rPr>
          <w:sz w:val="16"/>
        </w:rPr>
        <w:t xml:space="preserve"> faced by the global community”, the ISPR press release said.</w:t>
      </w:r>
    </w:p>
    <w:p w14:paraId="6D46E929" w14:textId="77777777" w:rsidR="003E304E" w:rsidRPr="00981F70" w:rsidRDefault="003E304E" w:rsidP="003E304E">
      <w:pPr>
        <w:rPr>
          <w:sz w:val="16"/>
        </w:rPr>
      </w:pPr>
      <w:r w:rsidRPr="00981F70">
        <w:rPr>
          <w:sz w:val="16"/>
        </w:rPr>
        <w:t>“A detailed exchange of views also took place on the prevailing tensions between Iran and Israel, with both leaders emphasising the importance of resolution of the conflict,” it added, referring to the ongoing missile exchange between the two regional arch foes that marks a week today.</w:t>
      </w:r>
    </w:p>
    <w:p w14:paraId="546BBE55" w14:textId="77777777" w:rsidR="003E304E" w:rsidRPr="00981F70" w:rsidRDefault="003E304E" w:rsidP="003E304E">
      <w:pPr>
        <w:rPr>
          <w:sz w:val="16"/>
        </w:rPr>
      </w:pPr>
      <w:r w:rsidRPr="00981F70">
        <w:rPr>
          <w:sz w:val="16"/>
        </w:rPr>
        <w:t>The military noted that the engagement “marks a significant moment in the ongoing efforts to reinforce the longstanding partnership between Pakistan and the United States, built upon shared objectives of peace, stability, and prosperity”.</w:t>
      </w:r>
    </w:p>
    <w:p w14:paraId="4471A70F" w14:textId="77777777" w:rsidR="003E304E" w:rsidRPr="00981F70" w:rsidRDefault="003E304E" w:rsidP="003E304E">
      <w:pPr>
        <w:rPr>
          <w:sz w:val="16"/>
        </w:rPr>
      </w:pPr>
      <w:r w:rsidRPr="00981F70">
        <w:rPr>
          <w:sz w:val="16"/>
        </w:rPr>
        <w:t>Meanwhile, Defence Minister Khawaja Asif termed the meeting a “</w:t>
      </w:r>
      <w:r w:rsidRPr="00981F70">
        <w:rPr>
          <w:u w:val="single"/>
        </w:rPr>
        <w:t>milestone in Pak-US</w:t>
      </w:r>
      <w:r w:rsidRPr="00981F70">
        <w:rPr>
          <w:sz w:val="16"/>
        </w:rPr>
        <w:t xml:space="preserve"> ties” and a “success of the current hybrid model of governance”.</w:t>
      </w:r>
    </w:p>
    <w:p w14:paraId="5722BEAB" w14:textId="77777777" w:rsidR="003E304E" w:rsidRPr="00981F70" w:rsidRDefault="003E304E" w:rsidP="003E304E">
      <w:pPr>
        <w:rPr>
          <w:sz w:val="16"/>
        </w:rPr>
      </w:pPr>
      <w:r w:rsidRPr="00981F70">
        <w:rPr>
          <w:sz w:val="16"/>
        </w:rPr>
        <w:t>“This is the most important turning point in the 78-year history of relations. The way international and regional issues were discussed in this meeting highlighted the importance of the beloved homeland,” Asif said on X.</w:t>
      </w:r>
    </w:p>
    <w:p w14:paraId="6AF98640" w14:textId="77777777" w:rsidR="003E304E" w:rsidRPr="00981F70" w:rsidRDefault="003E304E" w:rsidP="003E304E">
      <w:pPr>
        <w:rPr>
          <w:sz w:val="16"/>
        </w:rPr>
      </w:pPr>
      <w:r w:rsidRPr="00981F70">
        <w:rPr>
          <w:sz w:val="16"/>
        </w:rPr>
        <w:t xml:space="preserve">He added that Pakistan’s </w:t>
      </w:r>
      <w:r w:rsidRPr="00981F70">
        <w:rPr>
          <w:u w:val="single"/>
        </w:rPr>
        <w:t xml:space="preserve">abilities to help </w:t>
      </w:r>
      <w:r w:rsidRPr="00981F70">
        <w:rPr>
          <w:b/>
          <w:bCs/>
          <w:u w:val="single"/>
        </w:rPr>
        <w:t>resolve issues</w:t>
      </w:r>
      <w:r w:rsidRPr="00981F70">
        <w:rPr>
          <w:sz w:val="16"/>
        </w:rPr>
        <w:t xml:space="preserve"> were acknowledged, along </w:t>
      </w:r>
      <w:r w:rsidRPr="00981F70">
        <w:rPr>
          <w:u w:val="single"/>
        </w:rPr>
        <w:t xml:space="preserve">with the </w:t>
      </w:r>
      <w:r w:rsidRPr="00981F70">
        <w:rPr>
          <w:b/>
          <w:bCs/>
          <w:u w:val="single"/>
        </w:rPr>
        <w:t>Pak-India conflict</w:t>
      </w:r>
      <w:r w:rsidRPr="00981F70">
        <w:rPr>
          <w:sz w:val="16"/>
        </w:rPr>
        <w:t xml:space="preserve"> being shed light on again.</w:t>
      </w:r>
    </w:p>
    <w:p w14:paraId="01A0472E" w14:textId="77777777" w:rsidR="003E304E" w:rsidRPr="00981F70" w:rsidRDefault="003E304E" w:rsidP="003E304E">
      <w:pPr>
        <w:rPr>
          <w:sz w:val="16"/>
        </w:rPr>
      </w:pPr>
      <w:r w:rsidRPr="00981F70">
        <w:rPr>
          <w:sz w:val="16"/>
        </w:rPr>
        <w:t>“The revival of the economy, the defeat of India, the glorious and highly successful improvement in relations with the US — all these revolutionary changes were possible with the cooperation of Prime Minister Shehbaz Sharif and Field Marshal Asim Munir and the excellent relations between Islamabad and Rawalpindi.”</w:t>
      </w:r>
    </w:p>
    <w:p w14:paraId="7CD761D6" w14:textId="77777777" w:rsidR="003E304E" w:rsidRPr="00981F70" w:rsidRDefault="003E304E" w:rsidP="003E304E">
      <w:pPr>
        <w:rPr>
          <w:sz w:val="16"/>
        </w:rPr>
      </w:pPr>
      <w:r w:rsidRPr="00981F70">
        <w:rPr>
          <w:sz w:val="16"/>
        </w:rPr>
        <w:t>Trump ‘honoured’ to meet army chief</w:t>
      </w:r>
    </w:p>
    <w:p w14:paraId="6DD13C70" w14:textId="77777777" w:rsidR="003E304E" w:rsidRPr="00981F70" w:rsidRDefault="003E304E" w:rsidP="003E304E">
      <w:pPr>
        <w:rPr>
          <w:sz w:val="16"/>
        </w:rPr>
      </w:pPr>
      <w:r w:rsidRPr="00981F70">
        <w:rPr>
          <w:sz w:val="16"/>
        </w:rPr>
        <w:t>When questioned about the meeting in an interaction with the media, Trump said, “I was honoured to meet him (Field Marshal Munir) today.</w:t>
      </w:r>
    </w:p>
    <w:p w14:paraId="0F087712" w14:textId="77777777" w:rsidR="003E304E" w:rsidRPr="00981F70" w:rsidRDefault="003E304E" w:rsidP="003E304E">
      <w:pPr>
        <w:rPr>
          <w:sz w:val="16"/>
        </w:rPr>
      </w:pPr>
      <w:r w:rsidRPr="00981F70">
        <w:rPr>
          <w:sz w:val="16"/>
        </w:rPr>
        <w:t>“He (Field Marshal Munir) agreed with me. The reason I had him here was that I wanted to thank him for not going into the war [with India]. And I want to thank PM [Narendra] Modi as well, who just left a few days ago,” he added.</w:t>
      </w:r>
    </w:p>
    <w:p w14:paraId="52CCB40C" w14:textId="77777777" w:rsidR="003E304E" w:rsidRPr="00981F70" w:rsidRDefault="003E304E" w:rsidP="003E304E">
      <w:pPr>
        <w:rPr>
          <w:sz w:val="16"/>
        </w:rPr>
      </w:pPr>
      <w:r w:rsidRPr="00981F70">
        <w:rPr>
          <w:sz w:val="16"/>
        </w:rPr>
        <w:t xml:space="preserve">“We’re </w:t>
      </w:r>
      <w:r w:rsidRPr="00981F70">
        <w:rPr>
          <w:b/>
          <w:bCs/>
          <w:u w:val="single"/>
        </w:rPr>
        <w:t>working on a trade deal with India and Pakistan</w:t>
      </w:r>
      <w:r w:rsidRPr="00981F70">
        <w:rPr>
          <w:sz w:val="16"/>
        </w:rPr>
        <w:t>. These two very smart people decided not to keep going with a war that could have been a nuclear war. Pakistan and India are two big nuclear powers.”</w:t>
      </w:r>
    </w:p>
    <w:p w14:paraId="12240748" w14:textId="77777777" w:rsidR="003E304E" w:rsidRPr="00981F70" w:rsidRDefault="003E304E" w:rsidP="003E304E">
      <w:pPr>
        <w:rPr>
          <w:sz w:val="16"/>
        </w:rPr>
      </w:pPr>
      <w:r w:rsidRPr="00981F70">
        <w:rPr>
          <w:sz w:val="16"/>
        </w:rPr>
        <w:t>Asked whether the talks included the current Iran-Israel conflict, Trump said: “They (Pakistan) know Iran very well, better than most, and they’re not happy about anything. It’s not that they’re bad with Israel. They know them both, actually, but they know Iran better.”</w:t>
      </w:r>
    </w:p>
    <w:p w14:paraId="0B37FD3F" w14:textId="77777777" w:rsidR="003E304E" w:rsidRPr="00981F70" w:rsidRDefault="003E304E" w:rsidP="003E304E">
      <w:pPr>
        <w:rPr>
          <w:sz w:val="16"/>
        </w:rPr>
      </w:pPr>
      <w:r w:rsidRPr="00981F70">
        <w:rPr>
          <w:sz w:val="16"/>
        </w:rPr>
        <w:t>Questioned by reporters about the meeting prior to it, Trump remarked, “This man (Gen Munir) was extremely influential in stopping it (India-Pakistan fighting) from the Pakistan side.”</w:t>
      </w:r>
    </w:p>
    <w:p w14:paraId="7DFB142D" w14:textId="77777777" w:rsidR="003E304E" w:rsidRPr="00981F70" w:rsidRDefault="003E304E" w:rsidP="003E304E">
      <w:pPr>
        <w:rPr>
          <w:sz w:val="16"/>
        </w:rPr>
      </w:pPr>
      <w:r w:rsidRPr="00981F70">
        <w:rPr>
          <w:sz w:val="16"/>
        </w:rPr>
        <w:t>White House spokeswoman Anna Kelly said Trump was hosting Field Marshal Munir after he called for the president to be nominated for the Nobel Peace Prize for preventing a nuclear war between India and Pakistan, Reuters reported.</w:t>
      </w:r>
    </w:p>
    <w:p w14:paraId="24420EB1" w14:textId="77777777" w:rsidR="003E304E" w:rsidRPr="00981F70" w:rsidRDefault="003E304E" w:rsidP="003E304E">
      <w:pPr>
        <w:rPr>
          <w:sz w:val="16"/>
        </w:rPr>
      </w:pPr>
      <w:r w:rsidRPr="00981F70">
        <w:rPr>
          <w:sz w:val="16"/>
        </w:rPr>
        <w:t xml:space="preserve">But insiders suggested that the </w:t>
      </w:r>
      <w:r w:rsidRPr="00981F70">
        <w:rPr>
          <w:u w:val="single"/>
        </w:rPr>
        <w:t>meeting was not arranged through routine diplomatic channels</w:t>
      </w:r>
      <w:r w:rsidRPr="00981F70">
        <w:rPr>
          <w:sz w:val="16"/>
        </w:rPr>
        <w:t xml:space="preserve">, but rather was the </w:t>
      </w:r>
      <w:r w:rsidRPr="00981F70">
        <w:rPr>
          <w:u w:val="single"/>
        </w:rPr>
        <w:t>outcome of “</w:t>
      </w:r>
      <w:r w:rsidRPr="00981F70">
        <w:rPr>
          <w:b/>
          <w:bCs/>
          <w:u w:val="single"/>
        </w:rPr>
        <w:t>unorthodox efforts</w:t>
      </w:r>
      <w:r w:rsidRPr="00981F70">
        <w:rPr>
          <w:u w:val="single"/>
        </w:rPr>
        <w:t xml:space="preserve">” </w:t>
      </w:r>
      <w:r w:rsidRPr="00981F70">
        <w:rPr>
          <w:sz w:val="16"/>
        </w:rPr>
        <w:t>by a group of advisers, businessmen, and other influential figures.</w:t>
      </w:r>
    </w:p>
    <w:p w14:paraId="153A5806" w14:textId="77777777" w:rsidR="003E304E" w:rsidRPr="00981F70" w:rsidRDefault="003E304E" w:rsidP="003E304E">
      <w:pPr>
        <w:rPr>
          <w:sz w:val="16"/>
        </w:rPr>
      </w:pPr>
      <w:r w:rsidRPr="00981F70">
        <w:rPr>
          <w:b/>
          <w:bCs/>
          <w:u w:val="single"/>
        </w:rPr>
        <w:t>Diplomatic sources</w:t>
      </w:r>
      <w:r w:rsidRPr="00981F70">
        <w:rPr>
          <w:u w:val="single"/>
        </w:rPr>
        <w:t xml:space="preserve"> in Washington said this </w:t>
      </w:r>
      <w:r w:rsidRPr="00981F70">
        <w:rPr>
          <w:b/>
          <w:bCs/>
          <w:u w:val="single"/>
        </w:rPr>
        <w:t>initiative</w:t>
      </w:r>
      <w:r w:rsidRPr="00981F70">
        <w:rPr>
          <w:u w:val="single"/>
        </w:rPr>
        <w:t xml:space="preserve"> had been </w:t>
      </w:r>
      <w:r w:rsidRPr="00981F70">
        <w:rPr>
          <w:b/>
          <w:bCs/>
          <w:u w:val="single"/>
        </w:rPr>
        <w:t>cooking for months</w:t>
      </w:r>
      <w:r w:rsidRPr="00981F70">
        <w:rPr>
          <w:u w:val="single"/>
        </w:rPr>
        <w:t xml:space="preserve"> and kept under wraps</w:t>
      </w:r>
      <w:r w:rsidRPr="00981F70">
        <w:rPr>
          <w:sz w:val="16"/>
        </w:rPr>
        <w:t xml:space="preserve"> until the White House released Trump’s official schedule on Tuesday.</w:t>
      </w:r>
    </w:p>
    <w:p w14:paraId="7A4F88BC" w14:textId="77777777" w:rsidR="003E304E" w:rsidRPr="00981F70" w:rsidRDefault="003E304E" w:rsidP="003E304E">
      <w:pPr>
        <w:pStyle w:val="Heading2"/>
        <w:rPr>
          <w:rFonts w:cs="Arial"/>
        </w:rPr>
      </w:pPr>
      <w:r w:rsidRPr="00981F70">
        <w:rPr>
          <w:rFonts w:cs="Arial"/>
        </w:rPr>
        <w:t>Link: Indo-Pak</w:t>
      </w:r>
    </w:p>
    <w:p w14:paraId="583D9B17" w14:textId="77777777" w:rsidR="003E304E" w:rsidRPr="00981F70" w:rsidRDefault="003E304E" w:rsidP="003E304E">
      <w:pPr>
        <w:pStyle w:val="Heading3"/>
        <w:rPr>
          <w:rFonts w:cs="Arial"/>
        </w:rPr>
      </w:pPr>
      <w:r w:rsidRPr="00981F70">
        <w:rPr>
          <w:rFonts w:cs="Arial"/>
        </w:rPr>
        <w:t xml:space="preserve">2NC—Link—Arctic Trade-Off </w:t>
      </w:r>
    </w:p>
    <w:p w14:paraId="4E73B8DE" w14:textId="77777777" w:rsidR="003E304E" w:rsidRPr="00981F70" w:rsidRDefault="003E304E" w:rsidP="003E304E">
      <w:pPr>
        <w:pStyle w:val="Heading4"/>
        <w:rPr>
          <w:rFonts w:cs="Arial"/>
        </w:rPr>
      </w:pPr>
      <w:r w:rsidRPr="00981F70">
        <w:rPr>
          <w:rFonts w:cs="Arial"/>
        </w:rPr>
        <w:t xml:space="preserve">U.S. Arctic focus </w:t>
      </w:r>
      <w:r w:rsidRPr="00981F70">
        <w:rPr>
          <w:rFonts w:cs="Arial"/>
          <w:u w:val="single"/>
        </w:rPr>
        <w:t>expends political capital</w:t>
      </w:r>
      <w:r w:rsidRPr="00981F70">
        <w:rPr>
          <w:rFonts w:cs="Arial"/>
        </w:rPr>
        <w:t xml:space="preserve"> that’s spread thin.</w:t>
      </w:r>
    </w:p>
    <w:p w14:paraId="4887EB9F" w14:textId="77777777" w:rsidR="003E304E" w:rsidRPr="00981F70" w:rsidRDefault="003E304E" w:rsidP="003E304E">
      <w:r w:rsidRPr="00981F70">
        <w:rPr>
          <w:rStyle w:val="Style13ptBold"/>
        </w:rPr>
        <w:t>Ribar ’15</w:t>
      </w:r>
      <w:r w:rsidRPr="00981F70">
        <w:t xml:space="preserve"> [Matthew; January 5, 2015. Ph.D. candidate in Political Science at Stanford University, recipient of a National Science Foundation Graduate Student Fellowship. “U.S. Needs an Arctic Push.” International Policy Digest. https://intpolicydigest.org/u-s-needs-an-arctic-push; mgm]</w:t>
      </w:r>
    </w:p>
    <w:p w14:paraId="21671DD6" w14:textId="77777777" w:rsidR="003E304E" w:rsidRPr="00981F70" w:rsidRDefault="003E304E" w:rsidP="003E304E">
      <w:pPr>
        <w:rPr>
          <w:sz w:val="16"/>
        </w:rPr>
      </w:pPr>
      <w:r w:rsidRPr="00981F70">
        <w:rPr>
          <w:u w:val="single"/>
        </w:rPr>
        <w:t xml:space="preserve">Historically, US foreign policy in the High North has been </w:t>
      </w:r>
      <w:r w:rsidRPr="00981F70">
        <w:rPr>
          <w:b/>
          <w:bCs/>
          <w:u w:val="single"/>
        </w:rPr>
        <w:t>unambitious</w:t>
      </w:r>
      <w:r w:rsidRPr="00981F70">
        <w:rPr>
          <w:u w:val="single"/>
        </w:rPr>
        <w:t xml:space="preserve"> and </w:t>
      </w:r>
      <w:r w:rsidRPr="00981F70">
        <w:rPr>
          <w:b/>
          <w:bCs/>
          <w:u w:val="single"/>
        </w:rPr>
        <w:t>low-priority</w:t>
      </w:r>
      <w:r w:rsidRPr="00981F70">
        <w:rPr>
          <w:sz w:val="16"/>
        </w:rPr>
        <w:t xml:space="preserve">; the </w:t>
      </w:r>
      <w:r w:rsidRPr="00981F70">
        <w:rPr>
          <w:b/>
          <w:bCs/>
          <w:u w:val="single"/>
        </w:rPr>
        <w:t>little diplomatic capital</w:t>
      </w:r>
      <w:r w:rsidRPr="00981F70">
        <w:rPr>
          <w:sz w:val="16"/>
        </w:rPr>
        <w:t xml:space="preserve"> which was </w:t>
      </w:r>
      <w:r w:rsidRPr="00981F70">
        <w:rPr>
          <w:b/>
          <w:bCs/>
          <w:sz w:val="24"/>
          <w:szCs w:val="24"/>
          <w:u w:val="single"/>
        </w:rPr>
        <w:t>expended</w:t>
      </w:r>
      <w:r w:rsidRPr="00981F70">
        <w:rPr>
          <w:sz w:val="16"/>
          <w:szCs w:val="24"/>
        </w:rPr>
        <w:t xml:space="preserve"> </w:t>
      </w:r>
      <w:r w:rsidRPr="00981F70">
        <w:rPr>
          <w:sz w:val="16"/>
        </w:rPr>
        <w:t>focused on resource extraction. That changed with the publication of a comprehensive Arctic strategy in 2009, but there is still no U.S. ambassador to the Arctic; the United States is represented at the Arctic Council by Senior Arctic Official Julia L. Gourley. In June, the United States appointed its first Special Representative to the Arctic, Bob Papp. But neither of these positions convey the legitimacy of an ambassador, or even the authority of a Special Envoy.</w:t>
      </w:r>
    </w:p>
    <w:p w14:paraId="0BF063E0" w14:textId="77777777" w:rsidR="003E304E" w:rsidRPr="00981F70" w:rsidRDefault="003E304E" w:rsidP="003E304E">
      <w:pPr>
        <w:rPr>
          <w:sz w:val="10"/>
          <w:szCs w:val="10"/>
        </w:rPr>
      </w:pPr>
      <w:r w:rsidRPr="00981F70">
        <w:rPr>
          <w:sz w:val="10"/>
          <w:szCs w:val="10"/>
        </w:rPr>
        <w:t>Though diplomatic rank may not seem like the most pressing issue in the Arctic, it conveys the little priority the United States seems to put on the Arctic. However, there are three clear areas in which the United States could use an Arctic ambassador to push its policy agenda.</w:t>
      </w:r>
    </w:p>
    <w:p w14:paraId="203446A5" w14:textId="77777777" w:rsidR="003E304E" w:rsidRPr="00981F70" w:rsidRDefault="003E304E" w:rsidP="003E304E">
      <w:pPr>
        <w:rPr>
          <w:sz w:val="10"/>
          <w:szCs w:val="10"/>
        </w:rPr>
      </w:pPr>
      <w:r w:rsidRPr="00981F70">
        <w:rPr>
          <w:sz w:val="10"/>
          <w:szCs w:val="10"/>
        </w:rPr>
        <w:t>Taking the Lead in Energy Governance</w:t>
      </w:r>
    </w:p>
    <w:p w14:paraId="1086D93F" w14:textId="77777777" w:rsidR="003E304E" w:rsidRPr="00981F70" w:rsidRDefault="003E304E" w:rsidP="003E304E">
      <w:pPr>
        <w:rPr>
          <w:sz w:val="10"/>
          <w:szCs w:val="10"/>
        </w:rPr>
      </w:pPr>
      <w:r w:rsidRPr="00981F70">
        <w:rPr>
          <w:sz w:val="10"/>
          <w:szCs w:val="10"/>
        </w:rPr>
        <w:t>The energy resources that are being explored in the Arctic are immense: the US Geological Survey reports 90 billion barrels of oil and 1,670 trillion cubic feet of natural gas. Though commentators have argued that the global need to reduce carbon output makes tapping difficult, particularly in the context of the recent deal between the United States and China to reduce carbon emissions. However, for better or for worse, hydrocarbons will remain in demand for the foreseeable future, and if Arctic extraction is economically viable, it will be attempted. Moreover, much of this extraction has taken place under the aegis of Gazprom, the Russian state oil giant, which has signed a deal to export 400 billion dollars’ worth of natural gas to China over the next thirty years. So while many countries have made a commitment to decarbonize, Arctic petroleum reserves will still be extracted.</w:t>
      </w:r>
    </w:p>
    <w:p w14:paraId="20490D4C" w14:textId="77777777" w:rsidR="003E304E" w:rsidRPr="00981F70" w:rsidRDefault="003E304E" w:rsidP="003E304E">
      <w:pPr>
        <w:rPr>
          <w:sz w:val="10"/>
          <w:szCs w:val="10"/>
        </w:rPr>
      </w:pPr>
      <w:r w:rsidRPr="00981F70">
        <w:rPr>
          <w:sz w:val="10"/>
          <w:szCs w:val="10"/>
        </w:rPr>
        <w:t>A policy goal in the 2014 “Implementation Plan for the National Strategy for the Arctic Region,” a document which outlines the US plan of action for its chairmanship of the 2015 session of the Arctic Council is to “ensure the safe and responsible development of non-renewable energy resources.”</w:t>
      </w:r>
    </w:p>
    <w:p w14:paraId="2D8FD40F" w14:textId="77777777" w:rsidR="003E304E" w:rsidRPr="00981F70" w:rsidRDefault="003E304E" w:rsidP="003E304E">
      <w:pPr>
        <w:rPr>
          <w:sz w:val="10"/>
          <w:szCs w:val="10"/>
        </w:rPr>
      </w:pPr>
      <w:r w:rsidRPr="00981F70">
        <w:rPr>
          <w:sz w:val="10"/>
          <w:szCs w:val="10"/>
        </w:rPr>
        <w:t>What’s clear is that there is a lot more to be done. Managing responses to oil spills, making sure there is a regulatory regime for drilling, and coordinating policy are all policy areas where US leadership could be beneficial. The travails of Shell Oil in the Beaufort and Chuckchi Seas show that these issues are not just abstractions. Shell Oil had problems certifying a response plan to a potential oil spill, and the drilling season was plagued by mishaps, including having to move the drill ship to dodge a massive ice floe. While these incidents happened relatively close to US shores, difficulties are sure to increase as drilling activities go further out to sea.</w:t>
      </w:r>
    </w:p>
    <w:p w14:paraId="01C706D0" w14:textId="77777777" w:rsidR="003E304E" w:rsidRPr="00981F70" w:rsidRDefault="003E304E" w:rsidP="003E304E">
      <w:pPr>
        <w:rPr>
          <w:sz w:val="16"/>
        </w:rPr>
      </w:pPr>
      <w:r w:rsidRPr="00981F70">
        <w:rPr>
          <w:sz w:val="16"/>
        </w:rPr>
        <w:t xml:space="preserve">A recent report from Bookings notes that managing the responsible extraction of resources from the Arctic should be a priority of every Arctic littoral state. It also argues that to achieve this, the United States needs to broaden its involvement in the Arctic—the authors go so far as to suggest that the Department of State establish a Polar Bureau, much like its Bureau of African Affairs. Certainly, a </w:t>
      </w:r>
      <w:r w:rsidRPr="00981F70">
        <w:rPr>
          <w:b/>
          <w:bCs/>
          <w:u w:val="single"/>
        </w:rPr>
        <w:t>greater focus</w:t>
      </w:r>
      <w:r w:rsidRPr="00981F70">
        <w:rPr>
          <w:u w:val="single"/>
        </w:rPr>
        <w:t xml:space="preserve"> from the </w:t>
      </w:r>
      <w:r w:rsidRPr="00981F70">
        <w:rPr>
          <w:b/>
          <w:bCs/>
          <w:u w:val="single"/>
        </w:rPr>
        <w:t>Department of State</w:t>
      </w:r>
      <w:r w:rsidRPr="00981F70">
        <w:rPr>
          <w:sz w:val="16"/>
        </w:rPr>
        <w:t xml:space="preserve"> would go a long way </w:t>
      </w:r>
      <w:r w:rsidRPr="00981F70">
        <w:rPr>
          <w:u w:val="single"/>
        </w:rPr>
        <w:t>towards</w:t>
      </w:r>
      <w:r w:rsidRPr="00981F70">
        <w:rPr>
          <w:sz w:val="16"/>
        </w:rPr>
        <w:t xml:space="preserve"> </w:t>
      </w:r>
      <w:r w:rsidRPr="00981F70">
        <w:rPr>
          <w:b/>
          <w:bCs/>
          <w:u w:val="single"/>
        </w:rPr>
        <w:t>enacting these policy goals</w:t>
      </w:r>
      <w:r w:rsidRPr="00981F70">
        <w:rPr>
          <w:sz w:val="16"/>
        </w:rPr>
        <w:t>.</w:t>
      </w:r>
    </w:p>
    <w:p w14:paraId="4B5D185A" w14:textId="77777777" w:rsidR="003E304E" w:rsidRPr="00981F70" w:rsidRDefault="003E304E" w:rsidP="003E304E">
      <w:pPr>
        <w:rPr>
          <w:sz w:val="16"/>
        </w:rPr>
      </w:pPr>
      <w:r w:rsidRPr="00981F70">
        <w:rPr>
          <w:sz w:val="16"/>
        </w:rPr>
        <w:t>Promoting Arctic Infrastructure</w:t>
      </w:r>
    </w:p>
    <w:p w14:paraId="4D7C16C7" w14:textId="77777777" w:rsidR="003E304E" w:rsidRPr="00981F70" w:rsidRDefault="003E304E" w:rsidP="003E304E">
      <w:pPr>
        <w:rPr>
          <w:sz w:val="16"/>
        </w:rPr>
      </w:pPr>
      <w:r w:rsidRPr="00981F70">
        <w:rPr>
          <w:sz w:val="16"/>
        </w:rPr>
        <w:t xml:space="preserve">A </w:t>
      </w:r>
      <w:r w:rsidRPr="00981F70">
        <w:rPr>
          <w:u w:val="single"/>
        </w:rPr>
        <w:t xml:space="preserve">greater </w:t>
      </w:r>
      <w:r w:rsidRPr="00981F70">
        <w:rPr>
          <w:b/>
          <w:bCs/>
          <w:u w:val="single"/>
        </w:rPr>
        <w:t>network</w:t>
      </w:r>
      <w:r w:rsidRPr="00981F70">
        <w:rPr>
          <w:u w:val="single"/>
        </w:rPr>
        <w:t xml:space="preserve"> of </w:t>
      </w:r>
      <w:r w:rsidRPr="00981F70">
        <w:rPr>
          <w:b/>
          <w:bCs/>
          <w:u w:val="single"/>
        </w:rPr>
        <w:t>infrastructure</w:t>
      </w:r>
      <w:r w:rsidRPr="00981F70">
        <w:rPr>
          <w:u w:val="single"/>
        </w:rPr>
        <w:t xml:space="preserve"> needs to be established</w:t>
      </w:r>
      <w:r w:rsidRPr="00981F70">
        <w:rPr>
          <w:sz w:val="16"/>
        </w:rPr>
        <w:t xml:space="preserve"> in order for the littoral states to take full advantage of emerging opportunities in the Arctic. The Arctic Maritime and Aviation Initiative, a project of the Arctic Council tasked with inventorying infrastructure in the Arctic Circle, notes a paucity of ports, airstrips, and other necessary infrastructure within the Arctic Circle. A lack of such a support network negates the utility of shipping routes, and makes resource extraction near impossible.</w:t>
      </w:r>
    </w:p>
    <w:p w14:paraId="2C82B838" w14:textId="77777777" w:rsidR="003E304E" w:rsidRPr="00981F70" w:rsidRDefault="003E304E" w:rsidP="003E304E">
      <w:pPr>
        <w:rPr>
          <w:sz w:val="16"/>
        </w:rPr>
      </w:pPr>
      <w:r w:rsidRPr="00981F70">
        <w:rPr>
          <w:sz w:val="16"/>
        </w:rPr>
        <w:t xml:space="preserve">Necessary infrastructure goes beyond airports and ports: a </w:t>
      </w:r>
      <w:r w:rsidRPr="00981F70">
        <w:rPr>
          <w:u w:val="single"/>
        </w:rPr>
        <w:t>support network</w:t>
      </w:r>
      <w:r w:rsidRPr="00981F70">
        <w:rPr>
          <w:sz w:val="16"/>
        </w:rPr>
        <w:t xml:space="preserve"> needs to be in place. A prime example of this is the need for search and rescue teams and </w:t>
      </w:r>
      <w:r w:rsidRPr="00981F70">
        <w:rPr>
          <w:u w:val="single"/>
        </w:rPr>
        <w:t>icebreakers</w:t>
      </w:r>
      <w:r w:rsidRPr="00981F70">
        <w:rPr>
          <w:sz w:val="16"/>
        </w:rPr>
        <w:t>. Currently the United States operates a single operational icebreaker; search and rescue resources are likewise scarce, although there is an agreement between the Arctic littoral states which establishes the specific obligations of every state.</w:t>
      </w:r>
    </w:p>
    <w:p w14:paraId="2DE213B6" w14:textId="77777777" w:rsidR="003E304E" w:rsidRPr="00981F70" w:rsidRDefault="003E304E" w:rsidP="003E304E">
      <w:pPr>
        <w:rPr>
          <w:sz w:val="14"/>
        </w:rPr>
      </w:pPr>
      <w:r w:rsidRPr="00981F70">
        <w:rPr>
          <w:sz w:val="14"/>
        </w:rPr>
        <w:t>This is another opportunity for the United States to take the lead. Clearly, some leadership is needed to organize and strengthen the infrastructure in the Arctic, including support networks. Considering that the United States will take the chair of the Arctic Council in 2015, it is logical for the United States to take the initiative in such projects. Such leadership is more easily achieved from a position of real leadership—lead by an ambassador.</w:t>
      </w:r>
    </w:p>
    <w:p w14:paraId="551AFF03" w14:textId="77777777" w:rsidR="003E304E" w:rsidRPr="00981F70" w:rsidRDefault="003E304E" w:rsidP="003E304E">
      <w:pPr>
        <w:rPr>
          <w:sz w:val="14"/>
        </w:rPr>
      </w:pPr>
      <w:r w:rsidRPr="00981F70">
        <w:rPr>
          <w:sz w:val="14"/>
        </w:rPr>
        <w:t>Strengthening the Arctic Council</w:t>
      </w:r>
    </w:p>
    <w:p w14:paraId="07B60463" w14:textId="77777777" w:rsidR="003E304E" w:rsidRPr="00981F70" w:rsidRDefault="003E304E" w:rsidP="003E304E">
      <w:pPr>
        <w:rPr>
          <w:sz w:val="10"/>
          <w:szCs w:val="10"/>
        </w:rPr>
      </w:pPr>
      <w:r w:rsidRPr="00981F70">
        <w:rPr>
          <w:sz w:val="10"/>
          <w:szCs w:val="10"/>
        </w:rPr>
        <w:t>The easiest and most direct ways of accomplishing the aforementioned goal is by way of existing institutions. The Arctic Council is the most established international institution in the Arctic, handling most internationally coordinated projects. It is also more inclusive than similar institutions, with six groups of indigenous peoples represented as permanent participants. As such, it is the ideal vehicle for advancing a policy agenda.</w:t>
      </w:r>
    </w:p>
    <w:p w14:paraId="6CD30BD3" w14:textId="77777777" w:rsidR="003E304E" w:rsidRPr="00981F70" w:rsidRDefault="003E304E" w:rsidP="003E304E">
      <w:pPr>
        <w:rPr>
          <w:sz w:val="10"/>
          <w:szCs w:val="10"/>
        </w:rPr>
      </w:pPr>
      <w:r w:rsidRPr="00981F70">
        <w:rPr>
          <w:sz w:val="10"/>
          <w:szCs w:val="10"/>
        </w:rPr>
        <w:t>Strengthening the Arctic Council should be the primary responsibility for any future Arctic Ambassador, and presents another strong argument for the necessity of such a position. Having a higher ranked negotiating presence at Arctic Council meetings would increase US bargaining power; in addition, the greater independence of an ambassadorial appointment delegates more agency to the Arctic Council.</w:t>
      </w:r>
    </w:p>
    <w:p w14:paraId="777990E4" w14:textId="77777777" w:rsidR="003E304E" w:rsidRPr="00981F70" w:rsidRDefault="003E304E" w:rsidP="003E304E">
      <w:pPr>
        <w:rPr>
          <w:sz w:val="10"/>
          <w:szCs w:val="10"/>
        </w:rPr>
      </w:pPr>
      <w:r w:rsidRPr="00981F70">
        <w:rPr>
          <w:sz w:val="10"/>
          <w:szCs w:val="10"/>
        </w:rPr>
        <w:t>Though there is little doubt that Bob Papp will be working closely with Julia Gourley to make US presence known at the Arctic Council, a full ambassadorial appointment would no doubt increase the visibility of US engagement with the council. The more the United States is engaged, the more it can show its support for strengthening the council—this is the way forward for the United States to use existing institutions to achieve policy objectives in the High North.</w:t>
      </w:r>
    </w:p>
    <w:p w14:paraId="0DB8629B" w14:textId="77777777" w:rsidR="003E304E" w:rsidRPr="00981F70" w:rsidRDefault="003E304E" w:rsidP="003E304E">
      <w:pPr>
        <w:rPr>
          <w:sz w:val="16"/>
        </w:rPr>
      </w:pPr>
      <w:r w:rsidRPr="00981F70">
        <w:rPr>
          <w:sz w:val="16"/>
        </w:rPr>
        <w:t>The High North is one of the most dynamic and emerging regions in international politics, demanding space on the policy agendas of all Arctic littoral states. Eleven countries have posted Arctic ambassadors in the past seven years. In order to guarantee a leadership position consistent with US policy goals, it simply must shed its culture of disengagement in the Arctic Circle. Though at the present</w:t>
      </w:r>
      <w:r w:rsidRPr="00981F70">
        <w:rPr>
          <w:u w:val="single"/>
        </w:rPr>
        <w:t xml:space="preserve"> </w:t>
      </w:r>
      <w:r w:rsidRPr="00981F70">
        <w:rPr>
          <w:b/>
          <w:bCs/>
          <w:u w:val="single"/>
        </w:rPr>
        <w:t xml:space="preserve">US diplomatic capital is spread </w:t>
      </w:r>
      <w:r w:rsidRPr="00981F70">
        <w:rPr>
          <w:u w:val="single"/>
        </w:rPr>
        <w:t>thin, with high-</w:t>
      </w:r>
      <w:r w:rsidRPr="00981F70">
        <w:rPr>
          <w:b/>
          <w:bCs/>
          <w:u w:val="single"/>
        </w:rPr>
        <w:t>priority initiatives</w:t>
      </w:r>
      <w:r w:rsidRPr="00981F70">
        <w:rPr>
          <w:u w:val="single"/>
        </w:rPr>
        <w:t xml:space="preserve"> </w:t>
      </w:r>
      <w:r w:rsidRPr="00981F70">
        <w:rPr>
          <w:sz w:val="16"/>
          <w:szCs w:val="16"/>
        </w:rPr>
        <w:t>in</w:t>
      </w:r>
      <w:r w:rsidRPr="00981F70">
        <w:rPr>
          <w:u w:val="single"/>
        </w:rPr>
        <w:t xml:space="preserve"> </w:t>
      </w:r>
      <w:r w:rsidRPr="00981F70">
        <w:rPr>
          <w:sz w:val="14"/>
          <w:szCs w:val="14"/>
        </w:rPr>
        <w:t xml:space="preserve">both East Asia </w:t>
      </w:r>
      <w:r w:rsidRPr="00981F70">
        <w:rPr>
          <w:sz w:val="16"/>
          <w:szCs w:val="16"/>
        </w:rPr>
        <w:t>and</w:t>
      </w:r>
      <w:r w:rsidRPr="00981F70">
        <w:rPr>
          <w:b/>
          <w:bCs/>
          <w:sz w:val="16"/>
          <w:szCs w:val="16"/>
        </w:rPr>
        <w:t xml:space="preserve"> </w:t>
      </w:r>
      <w:r w:rsidRPr="00981F70">
        <w:rPr>
          <w:rStyle w:val="Emphasis"/>
          <w:b w:val="0"/>
          <w:bCs/>
          <w:sz w:val="16"/>
          <w:szCs w:val="16"/>
          <w:u w:val="none"/>
        </w:rPr>
        <w:t>the Middle East</w:t>
      </w:r>
      <w:r w:rsidRPr="00981F70">
        <w:rPr>
          <w:sz w:val="16"/>
        </w:rPr>
        <w:t>, there remains sufficient resources for the State Department to appoint a full ambassador to the Arctic. From energy governance to Arctic infrastructure to strengthening the Arctic Council, the United States needs to appoint an ambassador to the Arctic to advance these essential policies.</w:t>
      </w:r>
    </w:p>
    <w:p w14:paraId="75AB9DCF" w14:textId="77777777" w:rsidR="003E304E" w:rsidRPr="00981F70" w:rsidRDefault="003E304E" w:rsidP="003E304E"/>
    <w:p w14:paraId="53D215AB" w14:textId="77777777" w:rsidR="003E304E" w:rsidRPr="00981F70" w:rsidRDefault="003E304E" w:rsidP="003E304E">
      <w:pPr>
        <w:rPr>
          <w:sz w:val="16"/>
        </w:rPr>
      </w:pPr>
    </w:p>
    <w:p w14:paraId="3D962A8C" w14:textId="77777777" w:rsidR="003E304E" w:rsidRPr="00981F70" w:rsidRDefault="003E304E" w:rsidP="003E304E">
      <w:pPr>
        <w:pStyle w:val="Heading4"/>
        <w:rPr>
          <w:rFonts w:cs="Arial"/>
        </w:rPr>
      </w:pPr>
      <w:r w:rsidRPr="00981F70">
        <w:rPr>
          <w:rFonts w:cs="Arial"/>
        </w:rPr>
        <w:t xml:space="preserve">Yes Indo-Pacific tradeoff: interagency footprint and fragmentation </w:t>
      </w:r>
      <w:r w:rsidRPr="00981F70">
        <w:rPr>
          <w:rFonts w:cs="Arial"/>
          <w:u w:val="single"/>
        </w:rPr>
        <w:t>saps resources</w:t>
      </w:r>
      <w:r w:rsidRPr="00981F70">
        <w:rPr>
          <w:rFonts w:cs="Arial"/>
        </w:rPr>
        <w:t>.</w:t>
      </w:r>
    </w:p>
    <w:p w14:paraId="44EB0624" w14:textId="77777777" w:rsidR="003E304E" w:rsidRPr="00981F70" w:rsidRDefault="003E304E" w:rsidP="003E304E">
      <w:r w:rsidRPr="00981F70">
        <w:rPr>
          <w:rStyle w:val="Style13ptBold"/>
        </w:rPr>
        <w:t xml:space="preserve">Tallis ’21 </w:t>
      </w:r>
      <w:r w:rsidRPr="00981F70">
        <w:t>[Joshua; January 20, 2021. Senior research scientist and political-military analyst at the Center for Naval Analyses, PhD. “Focusing the Military Services’ Arctic Strategies.” War on the Rocks. https://warontherocks.com/2021/01/focusing-the-military-services-arctic-strategies; mgm]</w:t>
      </w:r>
    </w:p>
    <w:p w14:paraId="07575F49" w14:textId="77777777" w:rsidR="003E304E" w:rsidRPr="00981F70" w:rsidRDefault="003E304E" w:rsidP="003E304E">
      <w:pPr>
        <w:rPr>
          <w:sz w:val="16"/>
        </w:rPr>
      </w:pPr>
      <w:r w:rsidRPr="00981F70">
        <w:rPr>
          <w:sz w:val="16"/>
        </w:rPr>
        <w:t xml:space="preserve">The answer is complex. Service branches are typically responsible for implementing strategy, not serving as the initial source identifying and setting </w:t>
      </w:r>
      <w:r w:rsidRPr="00981F70">
        <w:rPr>
          <w:b/>
          <w:bCs/>
          <w:u w:val="single"/>
        </w:rPr>
        <w:t>Arctic strategy</w:t>
      </w:r>
      <w:r w:rsidRPr="00981F70">
        <w:rPr>
          <w:sz w:val="16"/>
        </w:rPr>
        <w:t xml:space="preserve">. That role lies with civilian policymakers and operational commanders. But the service branches shouldn’t be criticized for publishing strategy. They are often filling a gap left by others, and they bring a needed perspective on high-latitude training and acquisition — as long as they are sufficiently coordinated with the primary institutions responsible for producing Arctic strategy. The answer to this mixed blessing of multiple service Arctic documents is for the incoming Biden administration to </w:t>
      </w:r>
      <w:r w:rsidRPr="00981F70">
        <w:rPr>
          <w:b/>
          <w:bCs/>
          <w:u w:val="single"/>
        </w:rPr>
        <w:t>reenergize</w:t>
      </w:r>
      <w:r w:rsidRPr="00981F70">
        <w:rPr>
          <w:sz w:val="16"/>
        </w:rPr>
        <w:t xml:space="preserve"> White House and </w:t>
      </w:r>
      <w:r w:rsidRPr="00981F70">
        <w:rPr>
          <w:b/>
          <w:bCs/>
          <w:u w:val="single"/>
        </w:rPr>
        <w:t>diplomatic strategies for the region</w:t>
      </w:r>
      <w:r w:rsidRPr="00981F70">
        <w:rPr>
          <w:sz w:val="16"/>
        </w:rPr>
        <w:t>, impose more coordination in the Defense Department above the service branches and across geographic commands, and refocus the Arctic defense conversation on critical near-term investment needs.</w:t>
      </w:r>
    </w:p>
    <w:p w14:paraId="3DEF1C95" w14:textId="77777777" w:rsidR="003E304E" w:rsidRPr="00981F70" w:rsidRDefault="003E304E" w:rsidP="003E304E">
      <w:pPr>
        <w:rPr>
          <w:sz w:val="10"/>
          <w:szCs w:val="10"/>
        </w:rPr>
      </w:pPr>
      <w:r w:rsidRPr="00981F70">
        <w:rPr>
          <w:sz w:val="10"/>
          <w:szCs w:val="10"/>
        </w:rPr>
        <w:t>Arctic as the Final Frontier</w:t>
      </w:r>
    </w:p>
    <w:p w14:paraId="1928484A" w14:textId="77777777" w:rsidR="003E304E" w:rsidRPr="00981F70" w:rsidRDefault="003E304E" w:rsidP="003E304E">
      <w:pPr>
        <w:rPr>
          <w:sz w:val="10"/>
          <w:szCs w:val="10"/>
        </w:rPr>
      </w:pPr>
      <w:r w:rsidRPr="00981F70">
        <w:rPr>
          <w:sz w:val="10"/>
          <w:szCs w:val="10"/>
        </w:rPr>
        <w:t>To understand why the service branches would produce these documents at all, it is first necessary to explore why the Arctic is unique relative to other theaters and who is interested in its development as a growing frontier for the military.</w:t>
      </w:r>
    </w:p>
    <w:p w14:paraId="3969EF4A" w14:textId="77777777" w:rsidR="003E304E" w:rsidRPr="00981F70" w:rsidRDefault="003E304E" w:rsidP="003E304E">
      <w:pPr>
        <w:rPr>
          <w:sz w:val="10"/>
          <w:szCs w:val="10"/>
        </w:rPr>
      </w:pPr>
      <w:r w:rsidRPr="00981F70">
        <w:rPr>
          <w:sz w:val="10"/>
          <w:szCs w:val="10"/>
        </w:rPr>
        <w:t>The harsh and forbidding physical terrain of the region demands a specific approach. Arctic operations benefit from specialized training and materiel not immediately applicable in other theaters. A force that is more active in the Arctic needs distinct acquisitions, from icebreakers to high-latitude communications capabilities. A force that is more active in the Arctic also needs specialized training, including in maintaining and operating equipment in extreme cold. And because some acquisitions or trainings are uniquely suited for the Arctic, they impose opportunity costs on alternative platforms and skills with more universal applications. So service spending on the Arctic comes with a need to put the region in a much broader context than might be the case for something like a destroyer, which can operate just as effectively in the conditions of the Mediterranean as it can in the Pacific or south Atlantic.</w:t>
      </w:r>
    </w:p>
    <w:p w14:paraId="300DAA66" w14:textId="77777777" w:rsidR="003E304E" w:rsidRPr="00981F70" w:rsidRDefault="003E304E" w:rsidP="003E304E">
      <w:pPr>
        <w:rPr>
          <w:sz w:val="10"/>
          <w:szCs w:val="10"/>
        </w:rPr>
      </w:pPr>
      <w:r w:rsidRPr="00981F70">
        <w:rPr>
          <w:sz w:val="10"/>
          <w:szCs w:val="10"/>
        </w:rPr>
        <w:t>Another clear driver in the development of Arctic strategies is that they are often a function of congressional interest. This is most obviously the case with the Pentagon’s 2019 Arctic strategy, which says as much right in the name, “Report to Congress: Department of Defense Arctic Strategy,” but may also be evinced by the rise of Arctic strategies as far afield as that of the National Oceanic and Atmospheric Administration or the brand-new DHS strategy. Congressional focus on the Arctic produces churn in the services and across the government — sometimes for the better. And while much of this is driven by the Alaska delegation, Arctic interests are increasingly a bipartisan passion on the Hill. It is this demand signal that has helped force the Arctic onto the map for the Pentagon, and the service strategies are a product of this push.</w:t>
      </w:r>
    </w:p>
    <w:p w14:paraId="174ECD98" w14:textId="77777777" w:rsidR="003E304E" w:rsidRPr="00981F70" w:rsidRDefault="003E304E" w:rsidP="003E304E">
      <w:pPr>
        <w:rPr>
          <w:sz w:val="10"/>
          <w:szCs w:val="10"/>
        </w:rPr>
      </w:pPr>
      <w:r w:rsidRPr="00981F70">
        <w:rPr>
          <w:sz w:val="10"/>
          <w:szCs w:val="10"/>
        </w:rPr>
        <w:t>There are plenty of reasons why the Arctic may be an increasingly important space for policymaking, as is intimated by the large deployment of F-35 aircraft to Alaska or the rise in Navy deployments to the Barents Sea. The region, once a final frontier of scientific exploration, may now be the first frontier in a shifting global order stressed by climate change, human migration, and resource competition. Already, Russian activity in the north Pacific Arctic has accelerated, as have Russian submarine deployments (which are historically centered around the Arctic). U.S. Arctic infrastructure, which helps detect inbound aerospace threats from missiles to aircraft, is both aged and falling prey to permafrost thaw.</w:t>
      </w:r>
    </w:p>
    <w:p w14:paraId="4531FF15" w14:textId="77777777" w:rsidR="003E304E" w:rsidRPr="00981F70" w:rsidRDefault="003E304E" w:rsidP="003E304E">
      <w:pPr>
        <w:rPr>
          <w:sz w:val="10"/>
          <w:szCs w:val="10"/>
        </w:rPr>
      </w:pPr>
      <w:r w:rsidRPr="00981F70">
        <w:rPr>
          <w:sz w:val="10"/>
          <w:szCs w:val="10"/>
        </w:rPr>
        <w:t>So, although the Arctic is both operationally distinct and increasingly of interest to policymakers, this understanding alone does not explain how the service branches became so prominent in drafting Arctic policy.</w:t>
      </w:r>
    </w:p>
    <w:p w14:paraId="2A13B1AE" w14:textId="77777777" w:rsidR="003E304E" w:rsidRPr="00981F70" w:rsidRDefault="003E304E" w:rsidP="003E304E">
      <w:pPr>
        <w:rPr>
          <w:sz w:val="10"/>
          <w:szCs w:val="10"/>
        </w:rPr>
      </w:pPr>
      <w:r w:rsidRPr="00981F70">
        <w:rPr>
          <w:sz w:val="10"/>
          <w:szCs w:val="10"/>
        </w:rPr>
        <w:t>Service Branches Should Come Second</w:t>
      </w:r>
    </w:p>
    <w:p w14:paraId="50942D03" w14:textId="77777777" w:rsidR="003E304E" w:rsidRPr="00981F70" w:rsidRDefault="003E304E" w:rsidP="003E304E">
      <w:pPr>
        <w:rPr>
          <w:sz w:val="16"/>
        </w:rPr>
      </w:pPr>
      <w:r w:rsidRPr="00981F70">
        <w:rPr>
          <w:b/>
          <w:bCs/>
          <w:u w:val="single"/>
        </w:rPr>
        <w:t>Service branch strategies</w:t>
      </w:r>
      <w:r w:rsidRPr="00981F70">
        <w:rPr>
          <w:u w:val="single"/>
        </w:rPr>
        <w:t xml:space="preserve"> are </w:t>
      </w:r>
      <w:r w:rsidRPr="00981F70">
        <w:rPr>
          <w:b/>
          <w:bCs/>
          <w:u w:val="single"/>
        </w:rPr>
        <w:t>not</w:t>
      </w:r>
      <w:r w:rsidRPr="00981F70">
        <w:rPr>
          <w:u w:val="single"/>
        </w:rPr>
        <w:t xml:space="preserve"> the </w:t>
      </w:r>
      <w:r w:rsidRPr="00981F70">
        <w:rPr>
          <w:b/>
          <w:bCs/>
          <w:u w:val="single"/>
        </w:rPr>
        <w:t>usual starting point</w:t>
      </w:r>
      <w:r w:rsidRPr="00981F70">
        <w:rPr>
          <w:u w:val="single"/>
        </w:rPr>
        <w:t xml:space="preserve"> for building Arctic defense policy because the services are not the central actors for setting or implementing that policy</w:t>
      </w:r>
      <w:r w:rsidRPr="00981F70">
        <w:rPr>
          <w:sz w:val="16"/>
        </w:rPr>
        <w:t>. Ideally, they should speak to the how — organize, train, equip — but not the why, as the latter is the purview of those civilians who set national and defense priorities. Civilians may publish these strategies – the service secretaries signed the strategies of both the Department of the Navy and the Department of the Air Force – and thus lend the appearance of civilian oversight. But the services are not the nodal point for setting foreign or defense policy, which is a larger issue of the civil-military divide. The Office of the Secretary of Defense has partially answered the mail on civilian oversight with the 2019 report required by Congress, but with remaining gaps in direction from the White House and State Department.</w:t>
      </w:r>
    </w:p>
    <w:p w14:paraId="5F8FACE5" w14:textId="77777777" w:rsidR="003E304E" w:rsidRPr="00981F70" w:rsidRDefault="003E304E" w:rsidP="003E304E">
      <w:pPr>
        <w:rPr>
          <w:sz w:val="16"/>
        </w:rPr>
      </w:pPr>
      <w:r w:rsidRPr="00981F70">
        <w:rPr>
          <w:sz w:val="16"/>
        </w:rPr>
        <w:t xml:space="preserve">One reason why we see service branches taking on leading roles in Arctic policy development may stem from the fact that </w:t>
      </w:r>
      <w:r w:rsidRPr="00981F70">
        <w:rPr>
          <w:u w:val="single"/>
        </w:rPr>
        <w:t xml:space="preserve">U.S. national Arctic strategy is </w:t>
      </w:r>
      <w:r w:rsidRPr="00981F70">
        <w:rPr>
          <w:b/>
          <w:bCs/>
          <w:u w:val="single"/>
        </w:rPr>
        <w:t>fragmented</w:t>
      </w:r>
      <w:r w:rsidRPr="00981F70">
        <w:rPr>
          <w:u w:val="single"/>
        </w:rPr>
        <w:t xml:space="preserve"> among civilian agencies</w:t>
      </w:r>
      <w:r w:rsidRPr="00981F70">
        <w:rPr>
          <w:sz w:val="16"/>
        </w:rPr>
        <w:t xml:space="preserve">. Extant guidance spans at least three presidents, stretching back to National Security Presidential Directive 66 in the final days of the Bush administration and on into the Obama era’s 2013 national strategy (which has yet to be replaced). There is, moreover, an </w:t>
      </w:r>
      <w:r w:rsidRPr="00981F70">
        <w:rPr>
          <w:b/>
          <w:bCs/>
          <w:u w:val="single"/>
        </w:rPr>
        <w:t>unusually large interagency footprint for the Arctic</w:t>
      </w:r>
      <w:r w:rsidRPr="00981F70">
        <w:rPr>
          <w:sz w:val="16"/>
        </w:rPr>
        <w:t xml:space="preserve"> as compared to some other regions. When looking at the various institutional executors for the tasks set out in the 2016 implementation framework for the 2013 strategy, it is evident that the Defense Department (let alone the services) is not the only major player. The Coast Guard, the State Department, NOAA, the Department of the Interior, and the Environmental Protection Agency dominated the taskings. The Department of Defense arises sparingly. Service strategies fit into a much more robust national civilian architecture of Arctic equities that are difficult for the services to navigate without more help at higher levels in the Pentagon.</w:t>
      </w:r>
    </w:p>
    <w:p w14:paraId="25E8C11B" w14:textId="77777777" w:rsidR="003E304E" w:rsidRPr="00981F70" w:rsidRDefault="003E304E" w:rsidP="003E304E">
      <w:pPr>
        <w:rPr>
          <w:sz w:val="14"/>
        </w:rPr>
      </w:pPr>
      <w:r w:rsidRPr="00981F70">
        <w:rPr>
          <w:sz w:val="14"/>
        </w:rPr>
        <w:t>Further, that the various service branches release separate strategies may partially be a function of the military’s own fractured command and control of the Arctic. At the joint level, Northern Command and European Command divide responsibility for the Arctic (with the former the official resource advocate). At the service level, it can be even more fractured, as with the Navy’s split of Arctic responsibilities across elements of the Second, Third, and Sixth fleets. Without a clear leader among the service branches, much less atop them at the civilian policy level, each service branch is adopting aspects of Arctic policymaking under its own aegis, further splintering the region’s responsibilities.</w:t>
      </w:r>
    </w:p>
    <w:p w14:paraId="6D450292" w14:textId="77777777" w:rsidR="003E304E" w:rsidRPr="00981F70" w:rsidRDefault="003E304E" w:rsidP="003E304E">
      <w:pPr>
        <w:rPr>
          <w:sz w:val="16"/>
        </w:rPr>
      </w:pPr>
      <w:r w:rsidRPr="00981F70">
        <w:rPr>
          <w:sz w:val="16"/>
        </w:rPr>
        <w:t xml:space="preserve">The result of service strategies proliferating in this context is a lot of energy being spent on thinking about what services need for competition in the Arctic (again, an important debate) but a much less robust institutional U.S. government view on what the purpose and nature of that competition should be. </w:t>
      </w:r>
      <w:r w:rsidRPr="00981F70">
        <w:rPr>
          <w:u w:val="single"/>
        </w:rPr>
        <w:t>The more services rush to answer the how</w:t>
      </w:r>
      <w:r w:rsidRPr="00981F70">
        <w:rPr>
          <w:sz w:val="16"/>
        </w:rPr>
        <w:t xml:space="preserve">, without better guidance on the why, </w:t>
      </w:r>
      <w:r w:rsidRPr="00981F70">
        <w:rPr>
          <w:u w:val="single"/>
        </w:rPr>
        <w:t xml:space="preserve">the harder it becomes to make </w:t>
      </w:r>
      <w:r w:rsidRPr="00981F70">
        <w:rPr>
          <w:b/>
          <w:bCs/>
          <w:u w:val="single"/>
        </w:rPr>
        <w:t>informed decisions</w:t>
      </w:r>
      <w:r w:rsidRPr="00981F70">
        <w:rPr>
          <w:u w:val="single"/>
        </w:rPr>
        <w:t xml:space="preserve"> about </w:t>
      </w:r>
      <w:r w:rsidRPr="00981F70">
        <w:rPr>
          <w:b/>
          <w:bCs/>
          <w:u w:val="single"/>
        </w:rPr>
        <w:t>prioritizing limited resources</w:t>
      </w:r>
      <w:r w:rsidRPr="00981F70">
        <w:rPr>
          <w:b/>
          <w:bCs/>
          <w:sz w:val="16"/>
        </w:rPr>
        <w:t>.</w:t>
      </w:r>
      <w:r w:rsidRPr="00981F70">
        <w:rPr>
          <w:sz w:val="16"/>
        </w:rPr>
        <w:t xml:space="preserve"> And while the </w:t>
      </w:r>
      <w:r w:rsidRPr="00981F70">
        <w:rPr>
          <w:u w:val="single"/>
        </w:rPr>
        <w:t>Arctic</w:t>
      </w:r>
      <w:r w:rsidRPr="00981F70">
        <w:rPr>
          <w:sz w:val="16"/>
        </w:rPr>
        <w:t xml:space="preserve"> may be rising in prominence, so long as it </w:t>
      </w:r>
      <w:r w:rsidRPr="00981F70">
        <w:rPr>
          <w:b/>
          <w:bCs/>
          <w:u w:val="single"/>
        </w:rPr>
        <w:t>remains secondary</w:t>
      </w:r>
      <w:r w:rsidRPr="00981F70">
        <w:rPr>
          <w:sz w:val="16"/>
        </w:rPr>
        <w:t xml:space="preserve"> </w:t>
      </w:r>
      <w:r w:rsidRPr="00981F70">
        <w:rPr>
          <w:u w:val="single"/>
        </w:rPr>
        <w:t>for</w:t>
      </w:r>
      <w:r w:rsidRPr="00981F70">
        <w:rPr>
          <w:sz w:val="16"/>
        </w:rPr>
        <w:t xml:space="preserve"> the Defense Department to Europe and</w:t>
      </w:r>
      <w:r w:rsidRPr="00981F70">
        <w:rPr>
          <w:u w:val="single"/>
        </w:rPr>
        <w:t xml:space="preserve"> </w:t>
      </w:r>
      <w:r w:rsidRPr="00981F70">
        <w:rPr>
          <w:b/>
          <w:bCs/>
          <w:u w:val="single"/>
        </w:rPr>
        <w:t>the Indo-Pacific</w:t>
      </w:r>
      <w:r w:rsidRPr="00981F70">
        <w:rPr>
          <w:sz w:val="16"/>
        </w:rPr>
        <w:t xml:space="preserve"> (and even the Persian Gulf, in practice), it will remain </w:t>
      </w:r>
      <w:r w:rsidRPr="00981F70">
        <w:rPr>
          <w:u w:val="single"/>
        </w:rPr>
        <w:t xml:space="preserve">critical to </w:t>
      </w:r>
      <w:r w:rsidRPr="00981F70">
        <w:rPr>
          <w:b/>
          <w:bCs/>
          <w:u w:val="single"/>
        </w:rPr>
        <w:t>assign resources</w:t>
      </w:r>
      <w:r w:rsidRPr="00981F70">
        <w:rPr>
          <w:u w:val="single"/>
        </w:rPr>
        <w:t xml:space="preserve"> based on a comprehensive sense of strategic guidance and operational requirements</w:t>
      </w:r>
      <w:r w:rsidRPr="00981F70">
        <w:rPr>
          <w:sz w:val="16"/>
        </w:rPr>
        <w:t xml:space="preserve">. </w:t>
      </w:r>
      <w:r w:rsidRPr="00981F70">
        <w:rPr>
          <w:u w:val="single"/>
        </w:rPr>
        <w:t xml:space="preserve">The </w:t>
      </w:r>
      <w:r w:rsidRPr="00981F70">
        <w:rPr>
          <w:b/>
          <w:bCs/>
          <w:u w:val="single"/>
        </w:rPr>
        <w:t>Arctic</w:t>
      </w:r>
      <w:r w:rsidRPr="00981F70">
        <w:rPr>
          <w:u w:val="single"/>
        </w:rPr>
        <w:t xml:space="preserve"> </w:t>
      </w:r>
      <w:r w:rsidRPr="00981F70">
        <w:rPr>
          <w:sz w:val="16"/>
        </w:rPr>
        <w:t>thereby</w:t>
      </w:r>
      <w:r w:rsidRPr="00981F70">
        <w:rPr>
          <w:u w:val="single"/>
        </w:rPr>
        <w:t xml:space="preserve"> risks being a region where strategies can score </w:t>
      </w:r>
      <w:r w:rsidRPr="00981F70">
        <w:rPr>
          <w:b/>
          <w:bCs/>
          <w:u w:val="single"/>
        </w:rPr>
        <w:t>rhetorical points</w:t>
      </w:r>
      <w:r w:rsidRPr="00981F70">
        <w:rPr>
          <w:u w:val="single"/>
        </w:rPr>
        <w:t xml:space="preserve"> while </w:t>
      </w:r>
      <w:r w:rsidRPr="00981F70">
        <w:rPr>
          <w:b/>
          <w:bCs/>
          <w:u w:val="single"/>
        </w:rPr>
        <w:t>deferring costs to other actors</w:t>
      </w:r>
      <w:r w:rsidRPr="00981F70">
        <w:rPr>
          <w:b/>
          <w:bCs/>
          <w:sz w:val="16"/>
        </w:rPr>
        <w:t>,</w:t>
      </w:r>
      <w:r w:rsidRPr="00981F70">
        <w:rPr>
          <w:sz w:val="16"/>
        </w:rPr>
        <w:t xml:space="preserve"> in contrast to areas where geography and commander are more clearly aligned. In such an environment, threats and challenges in the Arctic risk being framed as existing mostly in the not too distant future, which is another way of saying not right now.</w:t>
      </w:r>
    </w:p>
    <w:p w14:paraId="0B808C1C" w14:textId="77777777" w:rsidR="003E304E" w:rsidRPr="00981F70" w:rsidRDefault="003E304E" w:rsidP="003E304E"/>
    <w:p w14:paraId="5D8BC564" w14:textId="77777777" w:rsidR="003E304E" w:rsidRPr="00981F70" w:rsidRDefault="003E304E" w:rsidP="003E304E">
      <w:pPr>
        <w:pStyle w:val="Heading4"/>
        <w:rPr>
          <w:rFonts w:cs="Arial"/>
        </w:rPr>
      </w:pPr>
      <w:r w:rsidRPr="00981F70">
        <w:rPr>
          <w:rFonts w:cs="Arial"/>
        </w:rPr>
        <w:t xml:space="preserve">Increasing Arctic capabilities requires U.S. </w:t>
      </w:r>
      <w:r w:rsidRPr="00981F70">
        <w:rPr>
          <w:rFonts w:cs="Arial"/>
          <w:u w:val="single"/>
        </w:rPr>
        <w:t>pivot</w:t>
      </w:r>
      <w:r w:rsidRPr="00981F70">
        <w:rPr>
          <w:rFonts w:cs="Arial"/>
        </w:rPr>
        <w:t xml:space="preserve"> away from the Indo-Pacific—</w:t>
      </w:r>
      <w:r w:rsidRPr="00981F70">
        <w:rPr>
          <w:rFonts w:cs="Arial"/>
          <w:u w:val="single"/>
        </w:rPr>
        <w:t>massive</w:t>
      </w:r>
      <w:r w:rsidRPr="00981F70">
        <w:rPr>
          <w:rFonts w:cs="Arial"/>
        </w:rPr>
        <w:t xml:space="preserve"> requirements.</w:t>
      </w:r>
    </w:p>
    <w:p w14:paraId="56208882" w14:textId="77777777" w:rsidR="003E304E" w:rsidRPr="00981F70" w:rsidRDefault="003E304E" w:rsidP="003E304E">
      <w:r w:rsidRPr="00981F70">
        <w:rPr>
          <w:rStyle w:val="Style13ptBold"/>
        </w:rPr>
        <w:t>Duffy, et al. ’24</w:t>
      </w:r>
      <w:r w:rsidRPr="00981F70">
        <w:t xml:space="preserve"> [November 21, 2024. “More NATO in the Arctic Could Free the United States Up to Focus on China.” War on the Rocks. https://warontherocks.com/2024/11/more-nato-in-the-arctic-could-free-the-united-states-up-to-focus-on-china; mgm]</w:t>
      </w:r>
    </w:p>
    <w:p w14:paraId="3921D4BE" w14:textId="77777777" w:rsidR="003E304E" w:rsidRPr="00981F70" w:rsidRDefault="003E304E" w:rsidP="003E304E">
      <w:pPr>
        <w:rPr>
          <w:sz w:val="16"/>
        </w:rPr>
      </w:pPr>
      <w:r w:rsidRPr="00981F70">
        <w:rPr>
          <w:sz w:val="16"/>
        </w:rPr>
        <w:t xml:space="preserve">The </w:t>
      </w:r>
      <w:r w:rsidRPr="00981F70">
        <w:rPr>
          <w:u w:val="single"/>
        </w:rPr>
        <w:t xml:space="preserve">Arctic becoming a </w:t>
      </w:r>
      <w:r w:rsidRPr="00981F70">
        <w:rPr>
          <w:b/>
          <w:bCs/>
          <w:u w:val="single"/>
        </w:rPr>
        <w:t>strategic</w:t>
      </w:r>
      <w:r w:rsidRPr="00981F70">
        <w:rPr>
          <w:u w:val="single"/>
        </w:rPr>
        <w:t xml:space="preserve"> </w:t>
      </w:r>
      <w:r w:rsidRPr="00981F70">
        <w:rPr>
          <w:b/>
          <w:bCs/>
          <w:u w:val="single"/>
        </w:rPr>
        <w:t>battleground</w:t>
      </w:r>
      <w:r w:rsidRPr="00981F70">
        <w:rPr>
          <w:sz w:val="16"/>
        </w:rPr>
        <w:t xml:space="preserve"> was explicitly acknowledged in June 2024 through the U.S. Department of Defense’s Arctic Strategy, noting growing Russian-Chinese collaboration. Despite major combat losses in Ukraine, Russia continues to expand its Arctic military presence and activities. </w:t>
      </w:r>
      <w:r w:rsidRPr="00981F70">
        <w:rPr>
          <w:u w:val="single"/>
        </w:rPr>
        <w:t xml:space="preserve">The </w:t>
      </w:r>
      <w:r w:rsidRPr="00981F70">
        <w:rPr>
          <w:b/>
          <w:bCs/>
          <w:u w:val="single"/>
        </w:rPr>
        <w:t>Arctic’s unique environment</w:t>
      </w:r>
      <w:r w:rsidRPr="00981F70">
        <w:rPr>
          <w:u w:val="single"/>
        </w:rPr>
        <w:t xml:space="preserve"> requires </w:t>
      </w:r>
      <w:r w:rsidRPr="00981F70">
        <w:rPr>
          <w:b/>
          <w:bCs/>
          <w:u w:val="single"/>
        </w:rPr>
        <w:t>specialized</w:t>
      </w:r>
      <w:r w:rsidRPr="00981F70">
        <w:rPr>
          <w:u w:val="single"/>
        </w:rPr>
        <w:t xml:space="preserve"> </w:t>
      </w:r>
      <w:r w:rsidRPr="00981F70">
        <w:rPr>
          <w:b/>
          <w:bCs/>
          <w:u w:val="single"/>
        </w:rPr>
        <w:t>training</w:t>
      </w:r>
      <w:r w:rsidRPr="00981F70">
        <w:rPr>
          <w:u w:val="single"/>
        </w:rPr>
        <w:t xml:space="preserve"> and </w:t>
      </w:r>
      <w:r w:rsidRPr="00981F70">
        <w:rPr>
          <w:b/>
          <w:bCs/>
          <w:u w:val="single"/>
        </w:rPr>
        <w:t>equipment</w:t>
      </w:r>
      <w:r w:rsidRPr="00981F70">
        <w:rPr>
          <w:u w:val="single"/>
        </w:rPr>
        <w:t xml:space="preserve">, posing challenges for the United States in projecting and </w:t>
      </w:r>
      <w:r w:rsidRPr="00981F70">
        <w:rPr>
          <w:b/>
          <w:bCs/>
          <w:u w:val="single"/>
        </w:rPr>
        <w:t>sustaining military forces</w:t>
      </w:r>
      <w:r w:rsidRPr="00981F70">
        <w:rPr>
          <w:u w:val="single"/>
        </w:rPr>
        <w:t xml:space="preserve"> in the region</w:t>
      </w:r>
      <w:r w:rsidRPr="00981F70">
        <w:rPr>
          <w:sz w:val="16"/>
        </w:rPr>
        <w:t xml:space="preserve">. This task is </w:t>
      </w:r>
      <w:r w:rsidRPr="00981F70">
        <w:rPr>
          <w:u w:val="single"/>
        </w:rPr>
        <w:t xml:space="preserve">further complicated by the </w:t>
      </w:r>
      <w:r w:rsidRPr="00981F70">
        <w:rPr>
          <w:b/>
          <w:bCs/>
          <w:u w:val="single"/>
        </w:rPr>
        <w:t>American strategic focus</w:t>
      </w:r>
      <w:r w:rsidRPr="00981F70">
        <w:rPr>
          <w:u w:val="single"/>
        </w:rPr>
        <w:t xml:space="preserve"> on </w:t>
      </w:r>
      <w:r w:rsidRPr="00981F70">
        <w:rPr>
          <w:sz w:val="16"/>
        </w:rPr>
        <w:t xml:space="preserve">countering China in </w:t>
      </w:r>
      <w:r w:rsidRPr="00981F70">
        <w:rPr>
          <w:u w:val="single"/>
        </w:rPr>
        <w:t>the Indo-Pacific</w:t>
      </w:r>
      <w:r w:rsidRPr="00981F70">
        <w:rPr>
          <w:sz w:val="16"/>
        </w:rPr>
        <w:t xml:space="preserve">. NATO represents an ideal form of Arctic burden-sharing, allowing the United States </w:t>
      </w:r>
      <w:r w:rsidRPr="00981F70">
        <w:rPr>
          <w:u w:val="single"/>
        </w:rPr>
        <w:t xml:space="preserve">to </w:t>
      </w:r>
      <w:r w:rsidRPr="00981F70">
        <w:rPr>
          <w:b/>
          <w:bCs/>
          <w:u w:val="single"/>
        </w:rPr>
        <w:t>concentrate elsewhere</w:t>
      </w:r>
      <w:r w:rsidRPr="00981F70">
        <w:rPr>
          <w:sz w:val="16"/>
        </w:rPr>
        <w:t>.</w:t>
      </w:r>
    </w:p>
    <w:p w14:paraId="61EB5DFB" w14:textId="77777777" w:rsidR="003E304E" w:rsidRPr="00981F70" w:rsidRDefault="003E304E" w:rsidP="003E304E">
      <w:pPr>
        <w:rPr>
          <w:sz w:val="16"/>
        </w:rPr>
      </w:pPr>
      <w:r w:rsidRPr="00981F70">
        <w:rPr>
          <w:b/>
          <w:bCs/>
          <w:u w:val="single"/>
        </w:rPr>
        <w:t>As the Trump administration pivots back to Asia</w:t>
      </w:r>
      <w:r w:rsidRPr="00981F70">
        <w:rPr>
          <w:sz w:val="16"/>
        </w:rPr>
        <w:t xml:space="preserve">, maintaining strong NATO ties is crucial, despite rhetoric to the contrary. NATO has been tying its strategic survival to an Indo-Pacific pivot since 2019, and the Trump administration will need to rely more on Arctic-minded NATO allies to deter Russian and Chinese ambitions. </w:t>
      </w:r>
      <w:r w:rsidRPr="00981F70">
        <w:rPr>
          <w:u w:val="single"/>
        </w:rPr>
        <w:t xml:space="preserve">The U.S. military has </w:t>
      </w:r>
      <w:r w:rsidRPr="00981F70">
        <w:rPr>
          <w:b/>
          <w:bCs/>
          <w:u w:val="single"/>
        </w:rPr>
        <w:t>minimal forces capable of operating</w:t>
      </w:r>
      <w:r w:rsidRPr="00981F70">
        <w:rPr>
          <w:u w:val="single"/>
        </w:rPr>
        <w:t xml:space="preserve"> in the Arctic but also needs to defend its space-based infrastructure around the region.</w:t>
      </w:r>
      <w:r w:rsidRPr="00981F70">
        <w:rPr>
          <w:sz w:val="16"/>
        </w:rPr>
        <w:t xml:space="preserve"> By leveraging NATO, particularly the Arctic expertise of British, Canadian, and Nordic allies, the United States can ensure a stable Arctic presence, enabling a robust military posture in the Indo-Pacific.</w:t>
      </w:r>
    </w:p>
    <w:p w14:paraId="1D8141AC" w14:textId="77777777" w:rsidR="003E304E" w:rsidRPr="00981F70" w:rsidRDefault="003E304E" w:rsidP="003E304E">
      <w:pPr>
        <w:rPr>
          <w:sz w:val="8"/>
          <w:szCs w:val="8"/>
        </w:rPr>
      </w:pPr>
      <w:r w:rsidRPr="00981F70">
        <w:rPr>
          <w:sz w:val="8"/>
          <w:szCs w:val="8"/>
        </w:rPr>
        <w:t>The Strategic Importance of the Arctic</w:t>
      </w:r>
    </w:p>
    <w:p w14:paraId="02C13503" w14:textId="77777777" w:rsidR="003E304E" w:rsidRPr="00981F70" w:rsidRDefault="003E304E" w:rsidP="003E304E">
      <w:pPr>
        <w:rPr>
          <w:sz w:val="8"/>
          <w:szCs w:val="8"/>
        </w:rPr>
      </w:pPr>
      <w:r w:rsidRPr="00981F70">
        <w:rPr>
          <w:sz w:val="8"/>
          <w:szCs w:val="8"/>
        </w:rPr>
        <w:t>The Arctic has become a unique arena of global competition. It is the sole area of the world where both Russia and China operate in close proximity to North America across various domains. Melting sea ice and technological advances have increased accessibility, transforming the Arctic from a “strategic buffer” to a hotspot for valuable resources like oil, gas, rare earth minerals, and new fisheries, as well as opening shorter sea routes between Europe and Asia. This increased accessibility unlocks immense economic potential, including an estimated 90 billion barrels of undiscovered oil, 30 percent of the world’s undiscovered natural gas, and $1 trillion in rare earth minerals. However, these opportunities bring heightened competition, where the growing Chinese and Russian presence directly challenges U.S. and NATO interests.</w:t>
      </w:r>
    </w:p>
    <w:p w14:paraId="491B592E" w14:textId="77777777" w:rsidR="003E304E" w:rsidRPr="00981F70" w:rsidRDefault="003E304E" w:rsidP="003E304E">
      <w:pPr>
        <w:rPr>
          <w:sz w:val="8"/>
          <w:szCs w:val="8"/>
        </w:rPr>
      </w:pPr>
      <w:r w:rsidRPr="00981F70">
        <w:rPr>
          <w:sz w:val="8"/>
          <w:szCs w:val="8"/>
        </w:rPr>
        <w:t>The Arctic has long been central to Russia’s identity and security, controlling 53 percent of Arctic coastline, and its Arctic policy identifies its economic and security needs. As the ice melts, the region becomes a real security concern for both Russia and the United States. The Arctic is crucial to Russia’s economy, accounting for 10 percent of Russian GDP and 20 percent of exports. Russia has expanded its military footprint, reopening Soviet-era bases, deploying advanced missile systems, and investing in nuclear-powered icebreakers. The Kola Peninsula, home to most of Russia’s ballistic missile submarines, underscores the Arctic’s role in Russia’s nuclear deterrence strategy. Moreover, Russia attempts to control the Northern Sea Route, challenging international norms of freedom of navigation, posing a direct threat to NATO’s Northern Flank and member states’ economic interests.</w:t>
      </w:r>
    </w:p>
    <w:p w14:paraId="3939102E" w14:textId="77777777" w:rsidR="003E304E" w:rsidRPr="00981F70" w:rsidRDefault="003E304E" w:rsidP="003E304E">
      <w:pPr>
        <w:rPr>
          <w:sz w:val="8"/>
          <w:szCs w:val="8"/>
        </w:rPr>
      </w:pPr>
      <w:r w:rsidRPr="00981F70">
        <w:rPr>
          <w:sz w:val="8"/>
          <w:szCs w:val="8"/>
        </w:rPr>
        <w:t>China’s Arctic activities further complicate the security landscape. Despite not being an Arctic nation, China has declared itself a “near-Arctic state” and seeks influence through its Polar Silk Road initiative. These efforts, often dual-use, support military objectives. Sino-Russian joint Arctic exercises, including coast guard and naval patrols as well as joint bomber patrols, demonstrate increased military alignment against the United States. They pose a strategic challenge to NATO and the defense of the American homeland, by combining Russia’s military presence with China’s economic and technological capabilities.</w:t>
      </w:r>
    </w:p>
    <w:p w14:paraId="5D2E96B7" w14:textId="77777777" w:rsidR="003E304E" w:rsidRPr="00981F70" w:rsidRDefault="003E304E" w:rsidP="003E304E">
      <w:pPr>
        <w:rPr>
          <w:sz w:val="8"/>
          <w:szCs w:val="8"/>
        </w:rPr>
      </w:pPr>
      <w:r w:rsidRPr="00981F70">
        <w:rPr>
          <w:sz w:val="8"/>
          <w:szCs w:val="8"/>
        </w:rPr>
        <w:t>NATO’s Valuable Arctic Expertise</w:t>
      </w:r>
    </w:p>
    <w:p w14:paraId="5F58DACC" w14:textId="77777777" w:rsidR="003E304E" w:rsidRPr="00981F70" w:rsidRDefault="003E304E" w:rsidP="003E304E">
      <w:pPr>
        <w:rPr>
          <w:sz w:val="8"/>
          <w:szCs w:val="8"/>
        </w:rPr>
      </w:pPr>
      <w:r w:rsidRPr="00981F70">
        <w:rPr>
          <w:sz w:val="8"/>
          <w:szCs w:val="8"/>
        </w:rPr>
        <w:t>Converging Russian and Chinese interests both in and beyond the Arctic requires the United States to work by, with, and through allies to counter threats in the region. Traditionally, the United States has enjoyed unrivaled military dominance, but in the Arctic, it now faces an emerging alliance between two formidable competitors. This situation underscores the need for a collaborative approach with NATO allies to ensure preparedness for a crisis in the Arctic. American dominance cannot be taken for granted. In the Arctic, U.S. capabilities are not enough to counter Russia, let alone a Sino-Russian alliance.</w:t>
      </w:r>
    </w:p>
    <w:p w14:paraId="6ECEA8A9" w14:textId="77777777" w:rsidR="003E304E" w:rsidRPr="00981F70" w:rsidRDefault="003E304E" w:rsidP="003E304E">
      <w:pPr>
        <w:rPr>
          <w:u w:val="single"/>
        </w:rPr>
      </w:pPr>
      <w:r w:rsidRPr="00981F70">
        <w:rPr>
          <w:sz w:val="16"/>
        </w:rPr>
        <w:t xml:space="preserve">Per our recently published research, </w:t>
      </w:r>
      <w:r w:rsidRPr="00981F70">
        <w:rPr>
          <w:b/>
          <w:bCs/>
          <w:u w:val="single"/>
        </w:rPr>
        <w:t>successful military operations</w:t>
      </w:r>
      <w:r w:rsidRPr="00981F70">
        <w:rPr>
          <w:u w:val="single"/>
        </w:rPr>
        <w:t xml:space="preserve"> in the </w:t>
      </w:r>
      <w:r w:rsidRPr="00981F70">
        <w:rPr>
          <w:b/>
          <w:bCs/>
          <w:u w:val="single"/>
        </w:rPr>
        <w:t>Arctic</w:t>
      </w:r>
      <w:r w:rsidRPr="00981F70">
        <w:rPr>
          <w:u w:val="single"/>
        </w:rPr>
        <w:t xml:space="preserve"> require not </w:t>
      </w:r>
      <w:r w:rsidRPr="00981F70">
        <w:rPr>
          <w:b/>
          <w:bCs/>
          <w:u w:val="single"/>
        </w:rPr>
        <w:t>only specialized equipment</w:t>
      </w:r>
      <w:r w:rsidRPr="00981F70">
        <w:rPr>
          <w:u w:val="single"/>
        </w:rPr>
        <w:t xml:space="preserve"> but also </w:t>
      </w:r>
      <w:r w:rsidRPr="00981F70">
        <w:rPr>
          <w:b/>
          <w:bCs/>
          <w:u w:val="single"/>
        </w:rPr>
        <w:t>dedicated training</w:t>
      </w:r>
      <w:r w:rsidRPr="00981F70">
        <w:rPr>
          <w:u w:val="single"/>
        </w:rPr>
        <w:t xml:space="preserve"> and </w:t>
      </w:r>
      <w:r w:rsidRPr="00981F70">
        <w:rPr>
          <w:b/>
          <w:bCs/>
          <w:u w:val="single"/>
        </w:rPr>
        <w:t>doctrine</w:t>
      </w:r>
      <w:r w:rsidRPr="00981F70">
        <w:rPr>
          <w:u w:val="single"/>
        </w:rPr>
        <w:t xml:space="preserve"> for polar warfare. Arctic operations are </w:t>
      </w:r>
      <w:r w:rsidRPr="00981F70">
        <w:rPr>
          <w:b/>
          <w:bCs/>
          <w:u w:val="single"/>
        </w:rPr>
        <w:t>uniquely challenging</w:t>
      </w:r>
      <w:r w:rsidRPr="00981F70">
        <w:rPr>
          <w:u w:val="single"/>
        </w:rPr>
        <w:t xml:space="preserve">, with </w:t>
      </w:r>
      <w:r w:rsidRPr="00981F70">
        <w:rPr>
          <w:b/>
          <w:bCs/>
          <w:u w:val="single"/>
        </w:rPr>
        <w:t>complex</w:t>
      </w:r>
      <w:r w:rsidRPr="00981F70">
        <w:rPr>
          <w:u w:val="single"/>
        </w:rPr>
        <w:t xml:space="preserve"> </w:t>
      </w:r>
      <w:r w:rsidRPr="00981F70">
        <w:rPr>
          <w:b/>
          <w:bCs/>
          <w:u w:val="single"/>
        </w:rPr>
        <w:t>logistics</w:t>
      </w:r>
      <w:r w:rsidRPr="00981F70">
        <w:rPr>
          <w:u w:val="single"/>
        </w:rPr>
        <w:t xml:space="preserve">, extreme </w:t>
      </w:r>
      <w:r w:rsidRPr="00981F70">
        <w:rPr>
          <w:b/>
          <w:bCs/>
          <w:u w:val="single"/>
        </w:rPr>
        <w:t>weather</w:t>
      </w:r>
      <w:r w:rsidRPr="00981F70">
        <w:rPr>
          <w:u w:val="single"/>
        </w:rPr>
        <w:t xml:space="preserve">, and </w:t>
      </w:r>
      <w:r w:rsidRPr="00981F70">
        <w:rPr>
          <w:b/>
          <w:bCs/>
          <w:u w:val="single"/>
        </w:rPr>
        <w:t>seasonal</w:t>
      </w:r>
      <w:r w:rsidRPr="00981F70">
        <w:rPr>
          <w:u w:val="single"/>
        </w:rPr>
        <w:t xml:space="preserve"> shifts like polar days and nights</w:t>
      </w:r>
      <w:r w:rsidRPr="00981F70">
        <w:rPr>
          <w:sz w:val="16"/>
        </w:rPr>
        <w:t xml:space="preserve">. Accordingly, </w:t>
      </w:r>
      <w:r w:rsidRPr="00981F70">
        <w:rPr>
          <w:b/>
          <w:bCs/>
          <w:u w:val="single"/>
        </w:rPr>
        <w:t>building Arctic-ready</w:t>
      </w:r>
      <w:r w:rsidRPr="00981F70">
        <w:rPr>
          <w:u w:val="single"/>
        </w:rPr>
        <w:t xml:space="preserve"> forces requires “the </w:t>
      </w:r>
      <w:r w:rsidRPr="00981F70">
        <w:rPr>
          <w:b/>
          <w:bCs/>
          <w:u w:val="single"/>
        </w:rPr>
        <w:t>deliberate education</w:t>
      </w:r>
      <w:r w:rsidRPr="00981F70">
        <w:rPr>
          <w:u w:val="single"/>
        </w:rPr>
        <w:t xml:space="preserve"> and </w:t>
      </w:r>
      <w:r w:rsidRPr="00981F70">
        <w:rPr>
          <w:b/>
          <w:bCs/>
          <w:u w:val="single"/>
        </w:rPr>
        <w:t>development</w:t>
      </w:r>
      <w:r w:rsidRPr="00981F70">
        <w:rPr>
          <w:u w:val="single"/>
        </w:rPr>
        <w:t xml:space="preserve"> of </w:t>
      </w:r>
      <w:r w:rsidRPr="00981F70">
        <w:rPr>
          <w:b/>
          <w:bCs/>
          <w:u w:val="single"/>
        </w:rPr>
        <w:t>Arctic-minded leaders</w:t>
      </w:r>
      <w:r w:rsidRPr="00981F70">
        <w:rPr>
          <w:u w:val="single"/>
        </w:rPr>
        <w:t xml:space="preserve"> alongside </w:t>
      </w:r>
      <w:r w:rsidRPr="00981F70">
        <w:rPr>
          <w:b/>
          <w:bCs/>
          <w:u w:val="single"/>
        </w:rPr>
        <w:t>collaboration</w:t>
      </w:r>
      <w:r w:rsidRPr="00981F70">
        <w:rPr>
          <w:u w:val="single"/>
        </w:rPr>
        <w:t xml:space="preserve"> with allies and partners to foster enhanced cold weather war-fighting capabilities across the spectrum</w:t>
      </w:r>
      <w:r w:rsidRPr="00981F70">
        <w:rPr>
          <w:sz w:val="16"/>
        </w:rPr>
        <w:t xml:space="preserve">.” Arctic warfighting requires more than just specialized equipment — rather, it demands the </w:t>
      </w:r>
      <w:r w:rsidRPr="00981F70">
        <w:rPr>
          <w:b/>
          <w:bCs/>
          <w:u w:val="single"/>
        </w:rPr>
        <w:t>dedicated attention of those troops</w:t>
      </w:r>
      <w:r w:rsidRPr="00981F70">
        <w:rPr>
          <w:sz w:val="16"/>
        </w:rPr>
        <w:t xml:space="preserve"> who will be assigned to conduct it. Lessons learned from previous Arctic conflicts include the need for cold weather warfare training and equipment, </w:t>
      </w:r>
      <w:r w:rsidRPr="00981F70">
        <w:rPr>
          <w:u w:val="single"/>
        </w:rPr>
        <w:t xml:space="preserve">dedicated polar war-fighting doctrine, </w:t>
      </w:r>
      <w:r w:rsidRPr="00981F70">
        <w:rPr>
          <w:b/>
          <w:bCs/>
          <w:u w:val="single"/>
        </w:rPr>
        <w:t>joint operations,</w:t>
      </w:r>
      <w:r w:rsidRPr="00981F70">
        <w:rPr>
          <w:u w:val="single"/>
        </w:rPr>
        <w:t xml:space="preserve"> </w:t>
      </w:r>
      <w:r w:rsidRPr="00981F70">
        <w:rPr>
          <w:b/>
          <w:bCs/>
          <w:u w:val="single"/>
        </w:rPr>
        <w:t>interoperability</w:t>
      </w:r>
      <w:r w:rsidRPr="00981F70">
        <w:rPr>
          <w:u w:val="single"/>
        </w:rPr>
        <w:t xml:space="preserve">, </w:t>
      </w:r>
      <w:r w:rsidRPr="00981F70">
        <w:rPr>
          <w:b/>
          <w:bCs/>
          <w:u w:val="single"/>
        </w:rPr>
        <w:t>mobility</w:t>
      </w:r>
      <w:r w:rsidRPr="00981F70">
        <w:rPr>
          <w:u w:val="single"/>
        </w:rPr>
        <w:t xml:space="preserve"> in Arctic conditions, planning for increased </w:t>
      </w:r>
      <w:r w:rsidRPr="00981F70">
        <w:rPr>
          <w:b/>
          <w:bCs/>
          <w:u w:val="single"/>
        </w:rPr>
        <w:t>supplies</w:t>
      </w:r>
      <w:r w:rsidRPr="00981F70">
        <w:rPr>
          <w:u w:val="single"/>
        </w:rPr>
        <w:t xml:space="preserve"> and </w:t>
      </w:r>
      <w:r w:rsidRPr="00981F70">
        <w:rPr>
          <w:b/>
          <w:bCs/>
          <w:u w:val="single"/>
        </w:rPr>
        <w:t>unique logistics</w:t>
      </w:r>
      <w:r w:rsidRPr="00981F70">
        <w:rPr>
          <w:b/>
          <w:bCs/>
          <w:sz w:val="16"/>
        </w:rPr>
        <w:t>,</w:t>
      </w:r>
      <w:r w:rsidRPr="00981F70">
        <w:rPr>
          <w:sz w:val="16"/>
        </w:rPr>
        <w:t xml:space="preserve"> </w:t>
      </w:r>
      <w:r w:rsidRPr="00981F70">
        <w:rPr>
          <w:u w:val="single"/>
        </w:rPr>
        <w:t xml:space="preserve">Arctic </w:t>
      </w:r>
      <w:r w:rsidRPr="00981F70">
        <w:rPr>
          <w:b/>
          <w:bCs/>
          <w:u w:val="single"/>
        </w:rPr>
        <w:t>domain awareness</w:t>
      </w:r>
      <w:r w:rsidRPr="00981F70">
        <w:rPr>
          <w:u w:val="single"/>
        </w:rPr>
        <w:t xml:space="preserve"> and intelligence, </w:t>
      </w:r>
      <w:r w:rsidRPr="00981F70">
        <w:rPr>
          <w:b/>
          <w:bCs/>
          <w:u w:val="single"/>
        </w:rPr>
        <w:t>space weather</w:t>
      </w:r>
      <w:r w:rsidRPr="00981F70">
        <w:rPr>
          <w:u w:val="single"/>
        </w:rPr>
        <w:t xml:space="preserve"> disrupting command and control, inimitable </w:t>
      </w:r>
      <w:r w:rsidRPr="00981F70">
        <w:rPr>
          <w:b/>
          <w:bCs/>
          <w:u w:val="single"/>
        </w:rPr>
        <w:t>polar weather</w:t>
      </w:r>
      <w:r w:rsidRPr="00981F70">
        <w:rPr>
          <w:u w:val="single"/>
        </w:rPr>
        <w:t xml:space="preserve"> issues associated with polar days and nights, controlling Arctic sea lines of </w:t>
      </w:r>
      <w:r w:rsidRPr="00981F70">
        <w:rPr>
          <w:b/>
          <w:bCs/>
          <w:u w:val="single"/>
        </w:rPr>
        <w:t>communication</w:t>
      </w:r>
      <w:r w:rsidRPr="00981F70">
        <w:rPr>
          <w:u w:val="single"/>
        </w:rPr>
        <w:t>, and ensuring unity of command.</w:t>
      </w:r>
    </w:p>
    <w:p w14:paraId="09295276" w14:textId="77777777" w:rsidR="003E304E" w:rsidRPr="00981F70" w:rsidRDefault="003E304E" w:rsidP="003E304E">
      <w:pPr>
        <w:rPr>
          <w:sz w:val="8"/>
          <w:szCs w:val="8"/>
        </w:rPr>
      </w:pPr>
      <w:r w:rsidRPr="00981F70">
        <w:rPr>
          <w:sz w:val="8"/>
          <w:szCs w:val="8"/>
        </w:rPr>
        <w:t>Fortunately, NATO already has much of the necessary infrastructure in place with the Nordics.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All reflect a boost in NATO’s cohesion, capability, and communication, helping establish the “3 Cs of Deterrence” around the Arctic Circle.</w:t>
      </w:r>
    </w:p>
    <w:p w14:paraId="114D1E1C" w14:textId="77777777" w:rsidR="003E304E" w:rsidRPr="00981F70" w:rsidRDefault="003E304E" w:rsidP="003E304E">
      <w:pPr>
        <w:rPr>
          <w:sz w:val="8"/>
          <w:szCs w:val="8"/>
        </w:rPr>
      </w:pPr>
      <w:r w:rsidRPr="00981F70">
        <w:rPr>
          <w:sz w:val="8"/>
          <w:szCs w:val="8"/>
        </w:rPr>
        <w:t>NATO’s role in defending the Arctic has grown increasingly vital, 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p>
    <w:p w14:paraId="5688D636" w14:textId="77777777" w:rsidR="003E304E" w:rsidRPr="00981F70" w:rsidRDefault="003E304E" w:rsidP="003E304E">
      <w:pPr>
        <w:rPr>
          <w:sz w:val="8"/>
          <w:szCs w:val="8"/>
        </w:rPr>
      </w:pPr>
      <w:r w:rsidRPr="00981F70">
        <w:rPr>
          <w:sz w:val="8"/>
          <w:szCs w:val="8"/>
        </w:rPr>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5A8EBEBE" w14:textId="77777777" w:rsidR="003E304E" w:rsidRPr="00981F70" w:rsidRDefault="003E304E" w:rsidP="003E304E">
      <w:pPr>
        <w:rPr>
          <w:sz w:val="8"/>
          <w:szCs w:val="8"/>
        </w:rPr>
      </w:pPr>
      <w:r w:rsidRPr="00981F70">
        <w:rPr>
          <w:sz w:val="8"/>
          <w:szCs w:val="8"/>
        </w:rPr>
        <w:t>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w:t>
      </w:r>
    </w:p>
    <w:p w14:paraId="313852CB" w14:textId="77777777" w:rsidR="003E304E" w:rsidRPr="00981F70" w:rsidRDefault="003E304E" w:rsidP="003E304E">
      <w:pPr>
        <w:rPr>
          <w:sz w:val="8"/>
          <w:szCs w:val="8"/>
        </w:rPr>
      </w:pPr>
      <w:r w:rsidRPr="00981F70">
        <w:rPr>
          <w:sz w:val="8"/>
          <w:szCs w:val="8"/>
        </w:rPr>
        <w:t>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58CD126E" w14:textId="77777777" w:rsidR="003E304E" w:rsidRPr="00981F70" w:rsidRDefault="003E304E" w:rsidP="003E304E">
      <w:pPr>
        <w:rPr>
          <w:sz w:val="8"/>
          <w:szCs w:val="8"/>
        </w:rPr>
      </w:pPr>
      <w:r w:rsidRPr="00981F70">
        <w:rPr>
          <w:sz w:val="8"/>
          <w:szCs w:val="8"/>
        </w:rPr>
        <w:t>Minimal Arctic Capabilities</w:t>
      </w:r>
    </w:p>
    <w:p w14:paraId="4E48FA40" w14:textId="77777777" w:rsidR="003E304E" w:rsidRPr="00981F70" w:rsidRDefault="003E304E" w:rsidP="003E304E">
      <w:pPr>
        <w:rPr>
          <w:sz w:val="8"/>
          <w:szCs w:val="8"/>
        </w:rPr>
      </w:pPr>
      <w:r w:rsidRPr="00981F70">
        <w:rPr>
          <w:sz w:val="8"/>
          <w:szCs w:val="8"/>
        </w:rPr>
        <w:t>The United States needs NATO for Arctic stability, due to struggles in committing tangible resources to the Arctic besides more hollow strategies.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Pituffik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60B53F7E" w14:textId="77777777" w:rsidR="003E304E" w:rsidRPr="00981F70" w:rsidRDefault="003E304E" w:rsidP="003E304E">
      <w:pPr>
        <w:rPr>
          <w:sz w:val="16"/>
        </w:rPr>
      </w:pPr>
      <w:r w:rsidRPr="00981F70">
        <w:rPr>
          <w:sz w:val="16"/>
        </w:rPr>
        <w:t xml:space="preserve">The </w:t>
      </w:r>
      <w:r w:rsidRPr="00981F70">
        <w:rPr>
          <w:u w:val="single"/>
        </w:rPr>
        <w:t>United States</w:t>
      </w:r>
      <w:r w:rsidRPr="00981F70">
        <w:rPr>
          <w:sz w:val="16"/>
        </w:rPr>
        <w:t xml:space="preserve"> ought to go further in </w:t>
      </w:r>
      <w:r w:rsidRPr="00981F70">
        <w:rPr>
          <w:u w:val="single"/>
        </w:rPr>
        <w:t>building its Arctic capabilities,</w:t>
      </w:r>
      <w:r w:rsidRPr="00981F70">
        <w:rPr>
          <w:sz w:val="16"/>
        </w:rPr>
        <w:t xml:space="preserve">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w:t>
      </w:r>
      <w:r w:rsidRPr="00981F70">
        <w:rPr>
          <w:u w:val="single"/>
        </w:rPr>
        <w:t xml:space="preserve">these initiatives are </w:t>
      </w:r>
      <w:r w:rsidRPr="00981F70">
        <w:rPr>
          <w:b/>
          <w:bCs/>
          <w:u w:val="single"/>
        </w:rPr>
        <w:t>unlikely</w:t>
      </w:r>
      <w:r w:rsidRPr="00981F70">
        <w:rPr>
          <w:u w:val="single"/>
        </w:rPr>
        <w:t xml:space="preserve"> due to the </w:t>
      </w:r>
      <w:r w:rsidRPr="00981F70">
        <w:rPr>
          <w:b/>
          <w:bCs/>
          <w:u w:val="single"/>
        </w:rPr>
        <w:t>Arctic</w:t>
      </w:r>
      <w:r w:rsidRPr="00981F70">
        <w:rPr>
          <w:u w:val="single"/>
        </w:rPr>
        <w:t xml:space="preserve"> being a </w:t>
      </w:r>
      <w:r w:rsidRPr="00981F70">
        <w:rPr>
          <w:b/>
          <w:bCs/>
          <w:u w:val="single"/>
        </w:rPr>
        <w:t xml:space="preserve">low priority </w:t>
      </w:r>
      <w:r w:rsidRPr="00981F70">
        <w:rPr>
          <w:u w:val="single"/>
        </w:rPr>
        <w:t xml:space="preserve">under </w:t>
      </w:r>
      <w:r w:rsidRPr="00981F70">
        <w:rPr>
          <w:b/>
          <w:bCs/>
          <w:u w:val="single"/>
        </w:rPr>
        <w:t>current global force management postures</w:t>
      </w:r>
      <w:r w:rsidRPr="00981F70">
        <w:rPr>
          <w:sz w:val="16"/>
        </w:rPr>
        <w:t xml:space="preserve">. </w:t>
      </w:r>
      <w:r w:rsidRPr="00981F70">
        <w:rPr>
          <w:b/>
          <w:bCs/>
          <w:u w:val="single"/>
        </w:rPr>
        <w:t>Ruthless defense prioritization</w:t>
      </w:r>
      <w:r w:rsidRPr="00981F70">
        <w:rPr>
          <w:u w:val="single"/>
        </w:rPr>
        <w:t xml:space="preserve"> means the Arctic will likely continue to be neglected, </w:t>
      </w:r>
      <w:r w:rsidRPr="00981F70">
        <w:rPr>
          <w:sz w:val="16"/>
          <w:szCs w:val="16"/>
        </w:rPr>
        <w:t>despite growing risks.</w:t>
      </w:r>
      <w:r w:rsidRPr="00981F70">
        <w:rPr>
          <w:sz w:val="16"/>
        </w:rPr>
        <w:t xml:space="preserve"> Thus, the United States should foster greater cooperation with its NATO Arctic allies, particularly Canada and the Nordics, to ensure a coordinated and effective response to any potential crisis in the region. Undergirding that should be civil society engagement with indigenous populations around the Arctic Circle in a mutually beneficial way to ensure their security and to partner with them to increase Arctic domain awareness.</w:t>
      </w:r>
    </w:p>
    <w:p w14:paraId="2451A13D" w14:textId="77777777" w:rsidR="003E304E" w:rsidRPr="00981F70" w:rsidRDefault="003E304E" w:rsidP="003E304E">
      <w:pPr>
        <w:rPr>
          <w:sz w:val="10"/>
          <w:szCs w:val="10"/>
        </w:rPr>
      </w:pPr>
      <w:r w:rsidRPr="00981F70">
        <w:rPr>
          <w:sz w:val="10"/>
          <w:szCs w:val="10"/>
        </w:rPr>
        <w:t>A Combined Joint Expeditionary Force for the Arctic</w:t>
      </w:r>
    </w:p>
    <w:p w14:paraId="6AA35A2E" w14:textId="77777777" w:rsidR="003E304E" w:rsidRPr="00981F70" w:rsidRDefault="003E304E" w:rsidP="003E304E">
      <w:pPr>
        <w:rPr>
          <w:sz w:val="10"/>
          <w:szCs w:val="10"/>
        </w:rPr>
      </w:pPr>
      <w:r w:rsidRPr="00981F70">
        <w:rPr>
          <w:sz w:val="10"/>
          <w:szCs w:val="10"/>
        </w:rPr>
        <w:t>Canada, the Nordics, and other Arctic-minded allies should lead NATO in Arctic defense as the United States pivots to counter China in the Indo-Pacific. The combined Sino-Russian threat is global, and the United States needs allies to share the burden of defense. The United States and NATO should leverage the expertise of Arctic allies to establish a Nordic-led Arctic-focused Combined Joint Expeditionary Force within NATO, allowing the alliance to establish a dedicated force as a credible deterrent in the Arctic.</w:t>
      </w:r>
    </w:p>
    <w:p w14:paraId="17C77952" w14:textId="77777777" w:rsidR="003E304E" w:rsidRPr="00981F70" w:rsidRDefault="003E304E" w:rsidP="003E304E">
      <w:pPr>
        <w:rPr>
          <w:sz w:val="16"/>
        </w:rPr>
      </w:pPr>
      <w:r w:rsidRPr="00981F70">
        <w:rPr>
          <w:sz w:val="16"/>
        </w:rPr>
        <w:t xml:space="preserve">Forming a Nordic-led Combined Joint Expeditionary Force for the Arctic would reduce the </w:t>
      </w:r>
      <w:r w:rsidRPr="00981F70">
        <w:rPr>
          <w:b/>
          <w:bCs/>
          <w:u w:val="single"/>
        </w:rPr>
        <w:t>strain on U.S. forces.</w:t>
      </w:r>
      <w:r w:rsidRPr="00981F70">
        <w:rPr>
          <w:sz w:val="16"/>
        </w:rPr>
        <w:t xml:space="preserve"> NATO lacks an Arctic strategy other than an October 2024 statement about defending “Allied interests in the Arctic.” NATO needs a comprehensive Arctic strategy that leads to investments in infrastructure, training, and equipment to match Russian power in the Arctic. Without proper resourcing, Russia will keep dominating the Arctic, making it less safe for international trade, freedom of navigation, and rule of law. Sino-Russian dominance of the Arctic has severe implications for global security and economic stability. Through collective action and improved Arctic-specific readiness, NATO can deter Sino-Russian aggression in the Arctic while supporting a U.S. shift to the Indo-Pacific.</w:t>
      </w:r>
    </w:p>
    <w:p w14:paraId="5A85F3C3" w14:textId="77777777" w:rsidR="003E304E" w:rsidRPr="00981F70" w:rsidRDefault="003E304E" w:rsidP="003E304E"/>
    <w:p w14:paraId="5FE569C9" w14:textId="77777777" w:rsidR="003E304E" w:rsidRPr="00981F70" w:rsidRDefault="003E304E" w:rsidP="003E304E">
      <w:pPr>
        <w:pStyle w:val="Heading3"/>
        <w:rPr>
          <w:rFonts w:cs="Arial"/>
        </w:rPr>
      </w:pPr>
      <w:r w:rsidRPr="00981F70">
        <w:rPr>
          <w:rFonts w:cs="Arial"/>
        </w:rPr>
        <w:t>2NC—Dip-Cap Zero-Sum</w:t>
      </w:r>
    </w:p>
    <w:p w14:paraId="7F183E13" w14:textId="77777777" w:rsidR="003E304E" w:rsidRPr="00981F70" w:rsidRDefault="003E304E" w:rsidP="003E304E">
      <w:pPr>
        <w:pStyle w:val="Heading4"/>
        <w:rPr>
          <w:rStyle w:val="Style13ptBold"/>
          <w:rFonts w:cs="Arial"/>
          <w:b/>
          <w:bCs w:val="0"/>
        </w:rPr>
      </w:pPr>
      <w:r w:rsidRPr="00981F70">
        <w:rPr>
          <w:rStyle w:val="Style13ptBold"/>
          <w:rFonts w:cs="Arial"/>
          <w:b/>
          <w:bCs w:val="0"/>
        </w:rPr>
        <w:t xml:space="preserve">Dip-cap is real and </w:t>
      </w:r>
      <w:r w:rsidRPr="00981F70">
        <w:rPr>
          <w:rStyle w:val="Style13ptBold"/>
          <w:rFonts w:cs="Arial"/>
          <w:b/>
          <w:bCs w:val="0"/>
          <w:u w:val="single"/>
        </w:rPr>
        <w:t>finite</w:t>
      </w:r>
      <w:r w:rsidRPr="00981F70">
        <w:rPr>
          <w:rStyle w:val="Style13ptBold"/>
          <w:rFonts w:cs="Arial"/>
          <w:b/>
          <w:bCs w:val="0"/>
        </w:rPr>
        <w:t>—zero-sum trade-offs.</w:t>
      </w:r>
    </w:p>
    <w:p w14:paraId="60125AFB" w14:textId="77777777" w:rsidR="003E304E" w:rsidRPr="00981F70" w:rsidRDefault="003E304E" w:rsidP="003E304E">
      <w:r w:rsidRPr="00981F70">
        <w:rPr>
          <w:rStyle w:val="Style13ptBold"/>
        </w:rPr>
        <w:t>Cooke &amp; Downie ’10</w:t>
      </w:r>
      <w:r w:rsidRPr="00981F70">
        <w:t xml:space="preserve"> [Jennifer G. Cooke, Senior Associate at the CSIS Office of the President and director of the Institute for African Studies at The George Washington University Elliott School of International Affairs; and Richard Downie, former Deputy Director at the CSIS Africa Program; January 2010. “African Conflicts and U.S. Diplomacy: Roles and Choices.” CSIS Africa Program and the American Academy of Diplomacy. https://ciaotest.cc.columbia.edu/wps/csis/0019040/f_0019040_16299.pdf; mgm]</w:t>
      </w:r>
    </w:p>
    <w:p w14:paraId="3B394798" w14:textId="77777777" w:rsidR="003E304E" w:rsidRPr="00981F70" w:rsidRDefault="003E304E" w:rsidP="003E304E">
      <w:pPr>
        <w:rPr>
          <w:b/>
          <w:bCs/>
          <w:u w:val="single"/>
        </w:rPr>
      </w:pPr>
      <w:r w:rsidRPr="00981F70">
        <w:rPr>
          <w:u w:val="single"/>
        </w:rPr>
        <w:t xml:space="preserve">Faced with </w:t>
      </w:r>
      <w:r w:rsidRPr="00981F70">
        <w:rPr>
          <w:b/>
          <w:bCs/>
          <w:u w:val="single"/>
        </w:rPr>
        <w:t>Limited Resources</w:t>
      </w:r>
      <w:r w:rsidRPr="00981F70">
        <w:rPr>
          <w:u w:val="single"/>
        </w:rPr>
        <w:t xml:space="preserve"> and </w:t>
      </w:r>
      <w:r w:rsidRPr="00981F70">
        <w:rPr>
          <w:b/>
          <w:bCs/>
          <w:u w:val="single"/>
        </w:rPr>
        <w:t>Changing Priorities</w:t>
      </w:r>
      <w:r w:rsidRPr="00981F70">
        <w:rPr>
          <w:u w:val="single"/>
        </w:rPr>
        <w:t xml:space="preserve">, </w:t>
      </w:r>
      <w:r w:rsidRPr="00981F70">
        <w:rPr>
          <w:b/>
          <w:bCs/>
          <w:u w:val="single"/>
        </w:rPr>
        <w:t>Deciding When</w:t>
      </w:r>
      <w:r w:rsidRPr="00981F70">
        <w:rPr>
          <w:u w:val="single"/>
        </w:rPr>
        <w:t xml:space="preserve">, If, and How to Intervene Is </w:t>
      </w:r>
      <w:r w:rsidRPr="00981F70">
        <w:rPr>
          <w:b/>
          <w:bCs/>
          <w:u w:val="single"/>
        </w:rPr>
        <w:t xml:space="preserve">More Important than Ever </w:t>
      </w:r>
    </w:p>
    <w:p w14:paraId="1F7C6817" w14:textId="77777777" w:rsidR="003E304E" w:rsidRPr="00981F70" w:rsidRDefault="003E304E" w:rsidP="003E304E">
      <w:pPr>
        <w:rPr>
          <w:sz w:val="16"/>
        </w:rPr>
      </w:pPr>
      <w:r w:rsidRPr="00981F70">
        <w:rPr>
          <w:b/>
          <w:bCs/>
          <w:u w:val="single"/>
        </w:rPr>
        <w:t xml:space="preserve">U.S. engagement </w:t>
      </w:r>
      <w:r w:rsidRPr="00981F70">
        <w:rPr>
          <w:u w:val="single"/>
        </w:rPr>
        <w:t>can take on many forms</w:t>
      </w:r>
      <w:r w:rsidRPr="00981F70">
        <w:rPr>
          <w:b/>
          <w:bCs/>
          <w:sz w:val="16"/>
        </w:rPr>
        <w:t>,</w:t>
      </w:r>
      <w:r w:rsidRPr="00981F70">
        <w:rPr>
          <w:sz w:val="16"/>
        </w:rPr>
        <w:t xml:space="preserve"> ranging from humanitarian assistance to </w:t>
      </w:r>
      <w:r w:rsidRPr="00981F70">
        <w:rPr>
          <w:u w:val="single"/>
        </w:rPr>
        <w:t>diplomacy to military action</w:t>
      </w:r>
      <w:r w:rsidRPr="00981F70">
        <w:rPr>
          <w:sz w:val="16"/>
        </w:rPr>
        <w:t xml:space="preserve">. </w:t>
      </w:r>
      <w:r w:rsidRPr="00981F70">
        <w:rPr>
          <w:u w:val="single"/>
        </w:rPr>
        <w:t xml:space="preserve">Given </w:t>
      </w:r>
      <w:r w:rsidRPr="00981F70">
        <w:rPr>
          <w:b/>
          <w:bCs/>
          <w:sz w:val="24"/>
          <w:szCs w:val="24"/>
          <w:u w:val="single"/>
        </w:rPr>
        <w:t xml:space="preserve">finite </w:t>
      </w:r>
      <w:r w:rsidRPr="00981F70">
        <w:rPr>
          <w:b/>
          <w:bCs/>
          <w:u w:val="single"/>
        </w:rPr>
        <w:t>resources and</w:t>
      </w:r>
      <w:r w:rsidRPr="00981F70">
        <w:rPr>
          <w:u w:val="single"/>
        </w:rPr>
        <w:t xml:space="preserve"> capacities, the </w:t>
      </w:r>
      <w:r w:rsidRPr="00981F70">
        <w:rPr>
          <w:b/>
          <w:bCs/>
          <w:u w:val="single"/>
        </w:rPr>
        <w:t>United States</w:t>
      </w:r>
      <w:r w:rsidRPr="00981F70">
        <w:rPr>
          <w:u w:val="single"/>
        </w:rPr>
        <w:t xml:space="preserve"> must often </w:t>
      </w:r>
      <w:r w:rsidRPr="00981F70">
        <w:rPr>
          <w:b/>
          <w:bCs/>
          <w:u w:val="single"/>
        </w:rPr>
        <w:t>make hard choices</w:t>
      </w:r>
      <w:r w:rsidRPr="00981F70">
        <w:rPr>
          <w:u w:val="single"/>
        </w:rPr>
        <w:t xml:space="preserve"> on </w:t>
      </w:r>
      <w:r w:rsidRPr="00981F70">
        <w:rPr>
          <w:b/>
          <w:bCs/>
          <w:sz w:val="28"/>
          <w:szCs w:val="28"/>
          <w:u w:val="single"/>
        </w:rPr>
        <w:t>how much diplomatic capital to invest</w:t>
      </w:r>
      <w:r w:rsidRPr="00981F70">
        <w:rPr>
          <w:u w:val="single"/>
        </w:rPr>
        <w:t xml:space="preserve"> in crisis or conflict situations</w:t>
      </w:r>
      <w:r w:rsidRPr="00981F70">
        <w:rPr>
          <w:sz w:val="16"/>
        </w:rPr>
        <w:t xml:space="preserve">. </w:t>
      </w:r>
      <w:r w:rsidRPr="00981F70">
        <w:rPr>
          <w:u w:val="single"/>
        </w:rPr>
        <w:t xml:space="preserve">It </w:t>
      </w:r>
      <w:r w:rsidRPr="00981F70">
        <w:rPr>
          <w:b/>
          <w:bCs/>
          <w:u w:val="single"/>
        </w:rPr>
        <w:t>cannot invest equally</w:t>
      </w:r>
      <w:r w:rsidRPr="00981F70">
        <w:rPr>
          <w:u w:val="single"/>
        </w:rPr>
        <w:t xml:space="preserve"> in every crisis or </w:t>
      </w:r>
      <w:r w:rsidRPr="00981F70">
        <w:rPr>
          <w:b/>
          <w:bCs/>
          <w:u w:val="single"/>
        </w:rPr>
        <w:t>potential crisis</w:t>
      </w:r>
      <w:r w:rsidRPr="00981F70">
        <w:rPr>
          <w:sz w:val="16"/>
        </w:rPr>
        <w:t xml:space="preserve">. In intervening in these situations, </w:t>
      </w:r>
      <w:r w:rsidRPr="00981F70">
        <w:rPr>
          <w:b/>
          <w:bCs/>
          <w:u w:val="single"/>
        </w:rPr>
        <w:t>decisionmakers</w:t>
      </w:r>
      <w:r w:rsidRPr="00981F70">
        <w:rPr>
          <w:u w:val="single"/>
        </w:rPr>
        <w:t xml:space="preserve"> must be </w:t>
      </w:r>
      <w:r w:rsidRPr="00981F70">
        <w:rPr>
          <w:b/>
          <w:bCs/>
          <w:u w:val="single"/>
        </w:rPr>
        <w:t>careful</w:t>
      </w:r>
      <w:r w:rsidRPr="00981F70">
        <w:rPr>
          <w:u w:val="single"/>
        </w:rPr>
        <w:t xml:space="preserve"> and </w:t>
      </w:r>
      <w:r w:rsidRPr="00981F70">
        <w:rPr>
          <w:b/>
          <w:bCs/>
          <w:u w:val="single"/>
        </w:rPr>
        <w:t>sensitive</w:t>
      </w:r>
      <w:r w:rsidRPr="00981F70">
        <w:rPr>
          <w:u w:val="single"/>
        </w:rPr>
        <w:t xml:space="preserve"> in setting ground rules for engagement since intervention is never impartial</w:t>
      </w:r>
      <w:r w:rsidRPr="00981F70">
        <w:rPr>
          <w:sz w:val="16"/>
        </w:rPr>
        <w:t xml:space="preserve">—it can decide, for better or worse, who governs, who eats, and who survives. At the same time, setting rules for where, when, and how to intervene has become more difficult as U.S. interests in Africa have become harder to define following the end of the Cold War. </w:t>
      </w:r>
    </w:p>
    <w:p w14:paraId="02B1F3FB" w14:textId="77777777" w:rsidR="003E304E" w:rsidRPr="00981F70" w:rsidRDefault="003E304E" w:rsidP="003E304E">
      <w:pPr>
        <w:rPr>
          <w:sz w:val="16"/>
        </w:rPr>
      </w:pPr>
      <w:r w:rsidRPr="00981F70">
        <w:rPr>
          <w:sz w:val="16"/>
        </w:rPr>
        <w:t xml:space="preserve">The reality is that </w:t>
      </w:r>
      <w:r w:rsidRPr="00981F70">
        <w:rPr>
          <w:u w:val="single"/>
        </w:rPr>
        <w:t xml:space="preserve">decisions are made on </w:t>
      </w:r>
      <w:r w:rsidRPr="00981F70">
        <w:rPr>
          <w:b/>
          <w:bCs/>
          <w:u w:val="single"/>
        </w:rPr>
        <w:t>a case-by-case basis</w:t>
      </w:r>
      <w:r w:rsidRPr="00981F70">
        <w:rPr>
          <w:b/>
          <w:bCs/>
          <w:sz w:val="16"/>
        </w:rPr>
        <w:t xml:space="preserve"> </w:t>
      </w:r>
      <w:r w:rsidRPr="00981F70">
        <w:rPr>
          <w:sz w:val="16"/>
        </w:rPr>
        <w:t xml:space="preserve">or in response to events. A </w:t>
      </w:r>
      <w:r w:rsidRPr="00981F70">
        <w:rPr>
          <w:b/>
          <w:bCs/>
          <w:u w:val="single"/>
        </w:rPr>
        <w:t>triage</w:t>
      </w:r>
      <w:r w:rsidRPr="00981F70">
        <w:rPr>
          <w:sz w:val="16"/>
        </w:rPr>
        <w:t xml:space="preserve"> process </w:t>
      </w:r>
      <w:r w:rsidRPr="00981F70">
        <w:rPr>
          <w:b/>
          <w:bCs/>
          <w:u w:val="single"/>
        </w:rPr>
        <w:t>is inevitable,</w:t>
      </w:r>
      <w:r w:rsidRPr="00981F70">
        <w:rPr>
          <w:sz w:val="16"/>
        </w:rPr>
        <w:t xml:space="preserve"> whereby possible types and places of intervention are ordered in terms of priority and their likelihood of success, </w:t>
      </w:r>
      <w:r w:rsidRPr="00981F70">
        <w:rPr>
          <w:b/>
          <w:bCs/>
          <w:u w:val="single"/>
        </w:rPr>
        <w:t>based on the availability of resources</w:t>
      </w:r>
      <w:r w:rsidRPr="00981F70">
        <w:rPr>
          <w:sz w:val="16"/>
        </w:rPr>
        <w:t xml:space="preserve">. For this reason, </w:t>
      </w:r>
      <w:r w:rsidRPr="00981F70">
        <w:rPr>
          <w:b/>
          <w:bCs/>
          <w:u w:val="single"/>
        </w:rPr>
        <w:t>U.S. diplomatic</w:t>
      </w:r>
      <w:r w:rsidRPr="00981F70">
        <w:rPr>
          <w:u w:val="single"/>
        </w:rPr>
        <w:t xml:space="preserve"> activity has </w:t>
      </w:r>
      <w:r w:rsidRPr="00981F70">
        <w:rPr>
          <w:b/>
          <w:bCs/>
          <w:u w:val="single"/>
        </w:rPr>
        <w:t>focused</w:t>
      </w:r>
      <w:r w:rsidRPr="00981F70">
        <w:rPr>
          <w:sz w:val="16"/>
        </w:rPr>
        <w:t xml:space="preserve"> on the Horn of Africa and Sudan in particular, </w:t>
      </w:r>
      <w:r w:rsidRPr="00981F70">
        <w:rPr>
          <w:u w:val="single"/>
        </w:rPr>
        <w:t xml:space="preserve">to the </w:t>
      </w:r>
      <w:r w:rsidRPr="00981F70">
        <w:rPr>
          <w:b/>
          <w:bCs/>
          <w:u w:val="single"/>
        </w:rPr>
        <w:t>detriment of other crises</w:t>
      </w:r>
      <w:r w:rsidRPr="00981F70">
        <w:rPr>
          <w:sz w:val="16"/>
        </w:rPr>
        <w:t xml:space="preserve"> such as those in the Great Lakes region or Niger Delta. </w:t>
      </w:r>
      <w:r w:rsidRPr="00981F70">
        <w:rPr>
          <w:u w:val="single"/>
        </w:rPr>
        <w:t xml:space="preserve">Decisionmakers must </w:t>
      </w:r>
      <w:r w:rsidRPr="00981F70">
        <w:rPr>
          <w:b/>
          <w:bCs/>
          <w:u w:val="single"/>
        </w:rPr>
        <w:t>make hard-nosed decisions</w:t>
      </w:r>
      <w:r w:rsidRPr="00981F70">
        <w:rPr>
          <w:u w:val="single"/>
        </w:rPr>
        <w:t xml:space="preserve"> in setting criteria for intervention</w:t>
      </w:r>
      <w:r w:rsidRPr="00981F70">
        <w:rPr>
          <w:sz w:val="16"/>
        </w:rPr>
        <w:t>. Among the criteria that policymakers need to consider, said Crocker, are cases where U.S. security interests are at stake; where a crisis risks having broad, regional consequences; where the United States is expected to take the lead; where the United States can usefully follow the lead of others such as the United Nations; and where grave humanitarian values are at stake and where domestic public opinion demands that the United States provide policy leadership. The United States must also take into account the willingness of African governments and regional bodies to accept such leadership.</w:t>
      </w:r>
    </w:p>
    <w:p w14:paraId="7FE98B71" w14:textId="77777777" w:rsidR="003E304E" w:rsidRPr="00981F70" w:rsidRDefault="003E304E" w:rsidP="003E304E"/>
    <w:p w14:paraId="3D977526" w14:textId="77777777" w:rsidR="003E304E" w:rsidRPr="00981F70" w:rsidRDefault="003E304E" w:rsidP="003E304E">
      <w:pPr>
        <w:pStyle w:val="Heading4"/>
        <w:rPr>
          <w:rFonts w:cs="Arial"/>
        </w:rPr>
      </w:pPr>
      <w:r w:rsidRPr="00981F70">
        <w:rPr>
          <w:rFonts w:cs="Arial"/>
        </w:rPr>
        <w:t xml:space="preserve">Diplomatic is a </w:t>
      </w:r>
      <w:r w:rsidRPr="00981F70">
        <w:rPr>
          <w:rFonts w:cs="Arial"/>
          <w:u w:val="single"/>
        </w:rPr>
        <w:t>scarce resource</w:t>
      </w:r>
      <w:r w:rsidRPr="00981F70">
        <w:rPr>
          <w:rFonts w:cs="Arial"/>
        </w:rPr>
        <w:t xml:space="preserve">—shifting focus </w:t>
      </w:r>
      <w:r w:rsidRPr="00981F70">
        <w:rPr>
          <w:rFonts w:cs="Arial"/>
          <w:u w:val="single"/>
        </w:rPr>
        <w:t>diverts it</w:t>
      </w:r>
      <w:r w:rsidRPr="00981F70">
        <w:rPr>
          <w:rFonts w:cs="Arial"/>
        </w:rPr>
        <w:t>.</w:t>
      </w:r>
    </w:p>
    <w:p w14:paraId="76761063" w14:textId="77777777" w:rsidR="003E304E" w:rsidRPr="00981F70" w:rsidRDefault="003E304E" w:rsidP="003E304E">
      <w:r w:rsidRPr="00981F70">
        <w:rPr>
          <w:rStyle w:val="Style13ptBold"/>
        </w:rPr>
        <w:t>Kim &amp; Rios ’22</w:t>
      </w:r>
      <w:r w:rsidRPr="00981F70">
        <w:t xml:space="preserve"> [Anthony Kim, research fellow in economic freedom, editor of the Index of Economic Freedom, and manager of global engagement in the Margaret Thatcher Center for Freedom at The Heritage Foundation; and Rodney Rios, Policy Advisor Puerto Rico Federal Affairs Administration; November 9, 2022. “How America Can Outperform China in Critical Diplomacy Competition.” The Heritage Foundation. https://www.heritage.org/global-politics/commentary/how-america-can-outperform-china-critical-diplomacy-competition; mgm]</w:t>
      </w:r>
    </w:p>
    <w:p w14:paraId="2A5FA126" w14:textId="77777777" w:rsidR="003E304E" w:rsidRPr="00981F70" w:rsidRDefault="003E304E" w:rsidP="003E304E">
      <w:pPr>
        <w:rPr>
          <w:sz w:val="16"/>
        </w:rPr>
      </w:pPr>
      <w:r w:rsidRPr="00981F70">
        <w:rPr>
          <w:sz w:val="16"/>
        </w:rPr>
        <w:t xml:space="preserve">For some time after the end of the Cold War in 1989, it was common to think that the world had entered a new era in which great power competition would be a thing of the past. But instead, the world has entered a </w:t>
      </w:r>
      <w:r w:rsidRPr="00981F70">
        <w:rPr>
          <w:u w:val="single"/>
        </w:rPr>
        <w:t>new</w:t>
      </w:r>
      <w:r w:rsidRPr="00981F70">
        <w:rPr>
          <w:sz w:val="16"/>
        </w:rPr>
        <w:t xml:space="preserve"> era of </w:t>
      </w:r>
      <w:r w:rsidRPr="00981F70">
        <w:rPr>
          <w:u w:val="single"/>
        </w:rPr>
        <w:t>geopolitical competition</w:t>
      </w:r>
      <w:r w:rsidRPr="00981F70">
        <w:rPr>
          <w:sz w:val="16"/>
        </w:rPr>
        <w:t xml:space="preserve"> between states—an era where competitors like the U.S. and China each attempt to win vital allies to their side </w:t>
      </w:r>
      <w:r w:rsidRPr="00981F70">
        <w:rPr>
          <w:u w:val="single"/>
        </w:rPr>
        <w:t xml:space="preserve">through </w:t>
      </w:r>
      <w:r w:rsidRPr="00981F70">
        <w:rPr>
          <w:b/>
          <w:bCs/>
          <w:u w:val="single"/>
        </w:rPr>
        <w:t>battles of strategic diplomacy</w:t>
      </w:r>
      <w:r w:rsidRPr="00981F70">
        <w:rPr>
          <w:sz w:val="16"/>
        </w:rPr>
        <w:t>, and one where the U.S. is regrettably falling behind.</w:t>
      </w:r>
    </w:p>
    <w:p w14:paraId="31B5F9F5" w14:textId="77777777" w:rsidR="003E304E" w:rsidRPr="00981F70" w:rsidRDefault="003E304E" w:rsidP="003E304E">
      <w:pPr>
        <w:rPr>
          <w:sz w:val="10"/>
          <w:szCs w:val="10"/>
        </w:rPr>
      </w:pPr>
      <w:r w:rsidRPr="00981F70">
        <w:rPr>
          <w:sz w:val="10"/>
          <w:szCs w:val="10"/>
        </w:rPr>
        <w:t>As the Biden administration’s latest national security strategy makes clear, the coming years will be critical for deciding which nation will lead the international order. Of all the countries in the world, the only one that can effectively challenge the United States for global leadership is the People’s Republic of China. To protect America’s national interests, policymakers in Washington must be aware of the nature and scope of the challenges from Beijing.</w:t>
      </w:r>
    </w:p>
    <w:p w14:paraId="2D430CF6" w14:textId="77777777" w:rsidR="003E304E" w:rsidRPr="00981F70" w:rsidRDefault="003E304E" w:rsidP="003E304E">
      <w:pPr>
        <w:rPr>
          <w:sz w:val="10"/>
          <w:szCs w:val="10"/>
        </w:rPr>
      </w:pPr>
      <w:r w:rsidRPr="00981F70">
        <w:rPr>
          <w:sz w:val="10"/>
          <w:szCs w:val="10"/>
        </w:rPr>
        <w:t>It has become unambiguous that China is the most capable adversary the United States is currently facing. It is under the absolute control of the Chinese Communist Party, which is devious, cruel, and predatory. Its military and economic capacity and calculated willingness to challenge America and its allies around the world on almost all strategic fronts constitute a threat of unprecedented proportions.</w:t>
      </w:r>
    </w:p>
    <w:p w14:paraId="005514DC" w14:textId="77777777" w:rsidR="003E304E" w:rsidRPr="00981F70" w:rsidRDefault="003E304E" w:rsidP="003E304E">
      <w:pPr>
        <w:rPr>
          <w:sz w:val="16"/>
        </w:rPr>
      </w:pPr>
      <w:r w:rsidRPr="00981F70">
        <w:rPr>
          <w:sz w:val="16"/>
        </w:rPr>
        <w:t xml:space="preserve">In particular, as Politico explained in a recent special report, currently, regrettably, </w:t>
      </w:r>
      <w:r w:rsidRPr="00981F70">
        <w:rPr>
          <w:u w:val="single"/>
        </w:rPr>
        <w:t xml:space="preserve">the United States no longer claims an advantage in diplomatic terms </w:t>
      </w:r>
      <w:r w:rsidRPr="00981F70">
        <w:rPr>
          <w:sz w:val="16"/>
          <w:szCs w:val="16"/>
        </w:rPr>
        <w:t>compared to China</w:t>
      </w:r>
      <w:r w:rsidRPr="00981F70">
        <w:rPr>
          <w:sz w:val="16"/>
        </w:rPr>
        <w:t>, and it is more pronounced when it comes to developing countries.</w:t>
      </w:r>
    </w:p>
    <w:p w14:paraId="5B0DE714" w14:textId="77777777" w:rsidR="003E304E" w:rsidRPr="00981F70" w:rsidRDefault="003E304E" w:rsidP="003E304E">
      <w:pPr>
        <w:rPr>
          <w:sz w:val="16"/>
        </w:rPr>
      </w:pPr>
      <w:r w:rsidRPr="00981F70">
        <w:rPr>
          <w:sz w:val="16"/>
        </w:rPr>
        <w:t xml:space="preserve">As the report explains, the disadvantage is somewhat the </w:t>
      </w:r>
      <w:r w:rsidRPr="00981F70">
        <w:rPr>
          <w:u w:val="single"/>
        </w:rPr>
        <w:t>result of</w:t>
      </w:r>
      <w:r w:rsidRPr="00981F70">
        <w:rPr>
          <w:sz w:val="16"/>
        </w:rPr>
        <w:t xml:space="preserve"> U.S. disengagement in some regions, a deemphasis on the trade and investment element of diplomacy, a dearth in the confirmation of ambassadors, and a </w:t>
      </w:r>
      <w:r w:rsidRPr="00981F70">
        <w:rPr>
          <w:b/>
          <w:bCs/>
          <w:u w:val="single"/>
        </w:rPr>
        <w:t>failure to focus strategic</w:t>
      </w:r>
      <w:r w:rsidRPr="00981F70">
        <w:rPr>
          <w:u w:val="single"/>
        </w:rPr>
        <w:t xml:space="preserve"> </w:t>
      </w:r>
      <w:r w:rsidRPr="00981F70">
        <w:rPr>
          <w:b/>
          <w:bCs/>
          <w:u w:val="single"/>
        </w:rPr>
        <w:t>assistance</w:t>
      </w:r>
      <w:r w:rsidRPr="00981F70">
        <w:rPr>
          <w:sz w:val="16"/>
        </w:rPr>
        <w:t xml:space="preserve"> on areas that the developing world prioritizes.</w:t>
      </w:r>
    </w:p>
    <w:p w14:paraId="3F66DC15" w14:textId="77777777" w:rsidR="003E304E" w:rsidRPr="00981F70" w:rsidRDefault="003E304E" w:rsidP="003E304E">
      <w:pPr>
        <w:rPr>
          <w:sz w:val="10"/>
          <w:szCs w:val="10"/>
        </w:rPr>
      </w:pPr>
      <w:r w:rsidRPr="00981F70">
        <w:rPr>
          <w:sz w:val="10"/>
          <w:szCs w:val="10"/>
        </w:rPr>
        <w:t>Regarding that last element, American support focuses on “providing technical assistance to governments on everything from education to fighting corruption,” according to the report. That support is beneficial, but infrastructure projects, which China prioritizes, are more valued.</w:t>
      </w:r>
    </w:p>
    <w:p w14:paraId="6815F67B" w14:textId="77777777" w:rsidR="003E304E" w:rsidRPr="00981F70" w:rsidRDefault="003E304E" w:rsidP="003E304E">
      <w:pPr>
        <w:rPr>
          <w:sz w:val="10"/>
          <w:szCs w:val="10"/>
        </w:rPr>
      </w:pPr>
      <w:r w:rsidRPr="00981F70">
        <w:rPr>
          <w:sz w:val="10"/>
          <w:szCs w:val="10"/>
        </w:rPr>
        <w:t>As is well documented, China, for its part, doesn’t care about human rights and how a regime it works with comes to power. China merely claims to want to do business and presents its economic development model for lifting people out of poverty without free market democracy as more effective and beneficial than the U.S. model.</w:t>
      </w:r>
    </w:p>
    <w:p w14:paraId="2D9DB942" w14:textId="77777777" w:rsidR="003E304E" w:rsidRPr="00981F70" w:rsidRDefault="003E304E" w:rsidP="003E304E">
      <w:pPr>
        <w:rPr>
          <w:sz w:val="10"/>
          <w:szCs w:val="10"/>
        </w:rPr>
      </w:pPr>
      <w:r w:rsidRPr="00981F70">
        <w:rPr>
          <w:sz w:val="10"/>
          <w:szCs w:val="10"/>
        </w:rPr>
        <w:t>China has been expanding its diplomatic staff and presence around the world. In addition, China focuses on helping these developing countries with projects such as its Belt and Road Initiative, which is China’s ambitious geoeconomic connectivity initiative. This massive infrastructure project would stretch from East Asia to Europe.</w:t>
      </w:r>
    </w:p>
    <w:p w14:paraId="16D8D406" w14:textId="77777777" w:rsidR="003E304E" w:rsidRPr="00981F70" w:rsidRDefault="003E304E" w:rsidP="003E304E">
      <w:pPr>
        <w:rPr>
          <w:sz w:val="10"/>
          <w:szCs w:val="10"/>
        </w:rPr>
      </w:pPr>
      <w:r w:rsidRPr="00981F70">
        <w:rPr>
          <w:sz w:val="10"/>
          <w:szCs w:val="10"/>
        </w:rPr>
        <w:t>This economic largesse has boosted China’s diplomatic advantages compared to the United States. However, Belt and Road have yet to be an absolute success. China has had to rein in the program as countries have grown increasingly wary of participating in it.</w:t>
      </w:r>
    </w:p>
    <w:p w14:paraId="174AA2C1" w14:textId="77777777" w:rsidR="003E304E" w:rsidRPr="00981F70" w:rsidRDefault="003E304E" w:rsidP="003E304E">
      <w:pPr>
        <w:rPr>
          <w:sz w:val="10"/>
          <w:szCs w:val="10"/>
        </w:rPr>
      </w:pPr>
      <w:r w:rsidRPr="00981F70">
        <w:rPr>
          <w:sz w:val="10"/>
          <w:szCs w:val="10"/>
        </w:rPr>
        <w:t>The overall challenges from China on various policy fronts are still unnerving for the U.S. Yet the United States can and must win the geopolitical, diplomatic competition. As Heritage Foundation’s Vice President for Foreign Policy James Carafano succinctly underscored in “In a New Kind of War, the Old Wars of Ideas Are Back,” which highlights the importance of winning the critical battle of ideas, “We can’t win without being proactive.”</w:t>
      </w:r>
    </w:p>
    <w:p w14:paraId="25527EE9" w14:textId="77777777" w:rsidR="003E304E" w:rsidRPr="00981F70" w:rsidRDefault="003E304E" w:rsidP="003E304E">
      <w:pPr>
        <w:rPr>
          <w:sz w:val="10"/>
          <w:szCs w:val="10"/>
        </w:rPr>
      </w:pPr>
      <w:r w:rsidRPr="00981F70">
        <w:rPr>
          <w:sz w:val="10"/>
          <w:szCs w:val="10"/>
        </w:rPr>
        <w:t>To that end, there needs to be a greater emphasis on improving our foreign service. For instance, there should be a drive to recruit more experts and diplomatic staff that understand Latin America and Africa, so they can effectively represent American interests in those regions.</w:t>
      </w:r>
    </w:p>
    <w:p w14:paraId="68DB7E58" w14:textId="77777777" w:rsidR="003E304E" w:rsidRPr="00981F70" w:rsidRDefault="003E304E" w:rsidP="003E304E">
      <w:pPr>
        <w:rPr>
          <w:b/>
          <w:bCs/>
          <w:u w:val="single"/>
        </w:rPr>
      </w:pPr>
      <w:r w:rsidRPr="00981F70">
        <w:rPr>
          <w:sz w:val="16"/>
        </w:rPr>
        <w:t xml:space="preserve">From a broader perspective, a </w:t>
      </w:r>
      <w:r w:rsidRPr="00981F70">
        <w:rPr>
          <w:u w:val="single"/>
        </w:rPr>
        <w:t>key</w:t>
      </w:r>
      <w:r w:rsidRPr="00981F70">
        <w:rPr>
          <w:sz w:val="16"/>
        </w:rPr>
        <w:t xml:space="preserve"> element of </w:t>
      </w:r>
      <w:r w:rsidRPr="00981F70">
        <w:rPr>
          <w:u w:val="single"/>
        </w:rPr>
        <w:t>soft yet effective diplomatic power is pragmatic</w:t>
      </w:r>
      <w:r w:rsidRPr="00981F70">
        <w:rPr>
          <w:sz w:val="16"/>
        </w:rPr>
        <w:t xml:space="preserve"> economic </w:t>
      </w:r>
      <w:r w:rsidRPr="00981F70">
        <w:rPr>
          <w:u w:val="single"/>
        </w:rPr>
        <w:t>engagements</w:t>
      </w:r>
      <w:r w:rsidRPr="00981F70">
        <w:rPr>
          <w:sz w:val="16"/>
        </w:rPr>
        <w:t xml:space="preserve">. America will help itself and the world more if it moves from handing out aid to creating real partnerships. To that end, for instance, the International Development Finance Corporation needs to be more strategic. This development agency helps finance overseas infrastructure and other projects so that America can compete with infrastructure development, but </w:t>
      </w:r>
      <w:r w:rsidRPr="00981F70">
        <w:rPr>
          <w:b/>
          <w:bCs/>
          <w:u w:val="single"/>
        </w:rPr>
        <w:t>it needs to be better focused.</w:t>
      </w:r>
    </w:p>
    <w:p w14:paraId="478ADDAB" w14:textId="77777777" w:rsidR="003E304E" w:rsidRPr="00981F70" w:rsidRDefault="003E304E" w:rsidP="003E304E">
      <w:pPr>
        <w:rPr>
          <w:sz w:val="16"/>
        </w:rPr>
      </w:pPr>
      <w:r w:rsidRPr="00981F70">
        <w:rPr>
          <w:sz w:val="16"/>
        </w:rPr>
        <w:t xml:space="preserve">Last but not least, </w:t>
      </w:r>
      <w:r w:rsidRPr="00981F70">
        <w:rPr>
          <w:u w:val="single"/>
        </w:rPr>
        <w:t xml:space="preserve">the United States </w:t>
      </w:r>
      <w:r w:rsidRPr="00981F70">
        <w:rPr>
          <w:b/>
          <w:bCs/>
          <w:u w:val="single"/>
        </w:rPr>
        <w:t>needs to reassess its priorities</w:t>
      </w:r>
      <w:r w:rsidRPr="00981F70">
        <w:rPr>
          <w:sz w:val="16"/>
        </w:rPr>
        <w:t xml:space="preserve">. Instead of propagating far-left goals in its foreign policy, such as promoting abortion, the U.S. must focus on its national interests and develop a plan to achieve its goals. These sorts of </w:t>
      </w:r>
      <w:r w:rsidRPr="00981F70">
        <w:rPr>
          <w:b/>
          <w:bCs/>
          <w:u w:val="single"/>
        </w:rPr>
        <w:t>policies</w:t>
      </w:r>
      <w:r w:rsidRPr="00981F70">
        <w:rPr>
          <w:sz w:val="16"/>
        </w:rPr>
        <w:t xml:space="preserve">, while pleasing to the left side of the political spectrum, </w:t>
      </w:r>
      <w:r w:rsidRPr="00981F70">
        <w:rPr>
          <w:b/>
          <w:bCs/>
          <w:sz w:val="26"/>
          <w:szCs w:val="26"/>
          <w:u w:val="single"/>
        </w:rPr>
        <w:t>divert scarce diplomatic capital</w:t>
      </w:r>
      <w:r w:rsidRPr="00981F70">
        <w:rPr>
          <w:u w:val="single"/>
        </w:rPr>
        <w:t xml:space="preserve"> from advancing core U.S. interests and undermine diplomatic relations</w:t>
      </w:r>
      <w:r w:rsidRPr="00981F70">
        <w:rPr>
          <w:sz w:val="16"/>
        </w:rPr>
        <w:t xml:space="preserve"> with more conservative nations.</w:t>
      </w:r>
    </w:p>
    <w:p w14:paraId="3566D1F2" w14:textId="77777777" w:rsidR="003E304E" w:rsidRPr="00981F70" w:rsidRDefault="003E304E" w:rsidP="003E304E"/>
    <w:p w14:paraId="44910F2D" w14:textId="77777777" w:rsidR="003E304E" w:rsidRPr="00981F70" w:rsidRDefault="003E304E" w:rsidP="003E304E">
      <w:pPr>
        <w:pStyle w:val="Heading4"/>
        <w:rPr>
          <w:rFonts w:cs="Arial"/>
        </w:rPr>
      </w:pPr>
      <w:r w:rsidRPr="00981F70">
        <w:rPr>
          <w:rFonts w:cs="Arial"/>
        </w:rPr>
        <w:t xml:space="preserve">Diplomatic capital is a </w:t>
      </w:r>
      <w:r w:rsidRPr="00981F70">
        <w:rPr>
          <w:rFonts w:cs="Arial"/>
          <w:u w:val="single"/>
        </w:rPr>
        <w:t>currency</w:t>
      </w:r>
      <w:r w:rsidRPr="00981F70">
        <w:rPr>
          <w:rFonts w:cs="Arial"/>
        </w:rPr>
        <w:t xml:space="preserve"> expended through negotiations. </w:t>
      </w:r>
    </w:p>
    <w:p w14:paraId="0BFFF829" w14:textId="77777777" w:rsidR="003E304E" w:rsidRPr="00981F70" w:rsidRDefault="003E304E" w:rsidP="003E304E">
      <w:r w:rsidRPr="00981F70">
        <w:rPr>
          <w:rStyle w:val="Style13ptBold"/>
        </w:rPr>
        <w:t xml:space="preserve">Mcnamara ’15 </w:t>
      </w:r>
      <w:r w:rsidRPr="00981F70">
        <w:t xml:space="preserve">[Eoin; 2015. Research Fellow at the Finnish Institute of International Affairs, PhD in political science, taught extensively in International Relations at the University of Tartu. “When Contributions Abroad Mean Security at Home? The Baltic States and NATO Burden-Sharing in Afghanistan.” In </w:t>
      </w:r>
      <w:r w:rsidRPr="00981F70">
        <w:rPr>
          <w:i/>
          <w:iCs/>
        </w:rPr>
        <w:t>Newcomers No More? Contemporary NATO and the Future of the Enlargement from the Perspective of “Post-Cold War” Members</w:t>
      </w:r>
      <w:r w:rsidRPr="00981F70">
        <w:t>, edited by Robert Czulda and Marek Madej. NATO International Relations Research Institute; mgm]</w:t>
      </w:r>
    </w:p>
    <w:p w14:paraId="75DFE2F5" w14:textId="77777777" w:rsidR="003E304E" w:rsidRPr="00981F70" w:rsidRDefault="003E304E" w:rsidP="003E304E">
      <w:pPr>
        <w:rPr>
          <w:sz w:val="16"/>
        </w:rPr>
      </w:pPr>
      <w:r w:rsidRPr="00981F70">
        <w:rPr>
          <w:sz w:val="16"/>
        </w:rPr>
        <w:t>While the former question will be examined further as this chapter progresses, the latter question first requires a brief explanation of the term “</w:t>
      </w:r>
      <w:r w:rsidRPr="00981F70">
        <w:rPr>
          <w:b/>
          <w:bCs/>
          <w:u w:val="single"/>
        </w:rPr>
        <w:t>diplomatic capital</w:t>
      </w:r>
      <w:r w:rsidRPr="00981F70">
        <w:rPr>
          <w:sz w:val="16"/>
        </w:rPr>
        <w:t xml:space="preserve">”. In this context, Rebecca Adler-Nissen explains capital </w:t>
      </w:r>
      <w:r w:rsidRPr="00981F70">
        <w:rPr>
          <w:u w:val="single"/>
        </w:rPr>
        <w:t>as a form of “</w:t>
      </w:r>
      <w:r w:rsidRPr="00981F70">
        <w:rPr>
          <w:b/>
          <w:bCs/>
          <w:u w:val="single"/>
        </w:rPr>
        <w:t>currency</w:t>
      </w:r>
      <w:r w:rsidRPr="00981F70">
        <w:rPr>
          <w:sz w:val="16"/>
        </w:rPr>
        <w:t xml:space="preserve">” </w:t>
      </w:r>
      <w:r w:rsidRPr="00981F70">
        <w:rPr>
          <w:u w:val="single"/>
        </w:rPr>
        <w:t xml:space="preserve">which can be </w:t>
      </w:r>
      <w:r w:rsidRPr="00981F70">
        <w:rPr>
          <w:b/>
          <w:bCs/>
          <w:u w:val="single"/>
        </w:rPr>
        <w:t>traded in diplomatic negotiations</w:t>
      </w:r>
      <w:r w:rsidRPr="00981F70">
        <w:rPr>
          <w:b/>
          <w:bCs/>
          <w:sz w:val="16"/>
        </w:rPr>
        <w:t>,</w:t>
      </w:r>
      <w:r w:rsidRPr="00981F70">
        <w:rPr>
          <w:sz w:val="16"/>
        </w:rPr>
        <w:t xml:space="preserve"> gathered through the portrayal of positive “social competences, reputation and personal authority”.13 Linking the idea of diplomatic capital to Allied behaviour during the ISAF years, Nik Hynek and Péter Marton identify four main roles taken up by contributing Allies: </w:t>
      </w:r>
    </w:p>
    <w:p w14:paraId="2912B556" w14:textId="77777777" w:rsidR="003E304E" w:rsidRPr="00981F70" w:rsidRDefault="003E304E" w:rsidP="003E304E">
      <w:pPr>
        <w:rPr>
          <w:sz w:val="16"/>
        </w:rPr>
      </w:pPr>
      <w:r w:rsidRPr="00981F70">
        <w:rPr>
          <w:sz w:val="16"/>
        </w:rPr>
        <w:t>•the “</w:t>
      </w:r>
      <w:r w:rsidRPr="00981F70">
        <w:rPr>
          <w:u w:val="single"/>
        </w:rPr>
        <w:t>owner” of the mission</w:t>
      </w:r>
      <w:r w:rsidRPr="00981F70">
        <w:rPr>
          <w:sz w:val="16"/>
        </w:rPr>
        <w:t xml:space="preserve">, </w:t>
      </w:r>
      <w:r w:rsidRPr="00981F70">
        <w:rPr>
          <w:u w:val="single"/>
        </w:rPr>
        <w:t>the United States</w:t>
      </w:r>
      <w:r w:rsidRPr="00981F70">
        <w:rPr>
          <w:sz w:val="16"/>
        </w:rPr>
        <w:t xml:space="preserve">, as </w:t>
      </w:r>
      <w:r w:rsidRPr="00981F70">
        <w:rPr>
          <w:u w:val="single"/>
        </w:rPr>
        <w:t>securing</w:t>
      </w:r>
      <w:r w:rsidRPr="00981F70">
        <w:rPr>
          <w:sz w:val="16"/>
        </w:rPr>
        <w:t xml:space="preserve"> Afghanistan was </w:t>
      </w:r>
      <w:r w:rsidRPr="00981F70">
        <w:rPr>
          <w:u w:val="single"/>
        </w:rPr>
        <w:t>a</w:t>
      </w:r>
      <w:r w:rsidRPr="00981F70">
        <w:rPr>
          <w:sz w:val="16"/>
        </w:rPr>
        <w:t xml:space="preserve"> direct</w:t>
      </w:r>
      <w:r w:rsidRPr="00981F70">
        <w:rPr>
          <w:u w:val="single"/>
        </w:rPr>
        <w:t xml:space="preserve"> </w:t>
      </w:r>
      <w:r w:rsidRPr="00981F70">
        <w:rPr>
          <w:b/>
          <w:bCs/>
          <w:u w:val="single"/>
        </w:rPr>
        <w:t>objective</w:t>
      </w:r>
      <w:r w:rsidRPr="00981F70">
        <w:rPr>
          <w:u w:val="single"/>
        </w:rPr>
        <w:t xml:space="preserve"> </w:t>
      </w:r>
      <w:r w:rsidRPr="00981F70">
        <w:rPr>
          <w:b/>
          <w:bCs/>
          <w:u w:val="single"/>
        </w:rPr>
        <w:t>within its security</w:t>
      </w:r>
      <w:r w:rsidRPr="00981F70">
        <w:rPr>
          <w:b/>
          <w:bCs/>
          <w:sz w:val="16"/>
        </w:rPr>
        <w:t xml:space="preserve"> </w:t>
      </w:r>
      <w:r w:rsidRPr="00981F70">
        <w:rPr>
          <w:b/>
          <w:bCs/>
          <w:u w:val="single"/>
        </w:rPr>
        <w:t>policy</w:t>
      </w:r>
      <w:r w:rsidRPr="00981F70">
        <w:rPr>
          <w:b/>
          <w:bCs/>
          <w:sz w:val="16"/>
        </w:rPr>
        <w:t>;</w:t>
      </w:r>
      <w:r w:rsidRPr="00981F70">
        <w:rPr>
          <w:sz w:val="16"/>
        </w:rPr>
        <w:t xml:space="preserve"> </w:t>
      </w:r>
    </w:p>
    <w:p w14:paraId="4DC3601C" w14:textId="77777777" w:rsidR="003E304E" w:rsidRPr="00981F70" w:rsidRDefault="003E304E" w:rsidP="003E304E">
      <w:pPr>
        <w:rPr>
          <w:sz w:val="12"/>
          <w:szCs w:val="12"/>
        </w:rPr>
      </w:pPr>
      <w:r w:rsidRPr="00981F70">
        <w:rPr>
          <w:sz w:val="12"/>
          <w:szCs w:val="12"/>
        </w:rPr>
        <w:t xml:space="preserve">•the “strivers”, those reliant on NATO’s security provision, which as a consequence motivated them to make contributions of more arduously generated goods judged as at a premium by the mission’s “owner” and NATO’s prime hegemonic ally, the United States; </w:t>
      </w:r>
    </w:p>
    <w:p w14:paraId="5B4AF108" w14:textId="77777777" w:rsidR="003E304E" w:rsidRPr="00981F70" w:rsidRDefault="003E304E" w:rsidP="003E304E">
      <w:pPr>
        <w:rPr>
          <w:sz w:val="12"/>
          <w:szCs w:val="12"/>
        </w:rPr>
      </w:pPr>
      <w:r w:rsidRPr="00981F70">
        <w:rPr>
          <w:sz w:val="12"/>
          <w:szCs w:val="12"/>
        </w:rPr>
        <w:t xml:space="preserve">•the “servants”, those contributing goods deemed of lower demand by the “owner”, but wishing to retain NATO for a miscellany of reasons short of alliance dependence; and, finally, </w:t>
      </w:r>
    </w:p>
    <w:p w14:paraId="650D9818" w14:textId="77777777" w:rsidR="003E304E" w:rsidRPr="00981F70" w:rsidRDefault="003E304E" w:rsidP="003E304E">
      <w:pPr>
        <w:rPr>
          <w:sz w:val="12"/>
          <w:szCs w:val="12"/>
        </w:rPr>
      </w:pPr>
      <w:r w:rsidRPr="00981F70">
        <w:rPr>
          <w:sz w:val="12"/>
          <w:szCs w:val="12"/>
        </w:rPr>
        <w:t xml:space="preserve">•the “onlookers”, those with weak motivation who contributed superficially.14 </w:t>
      </w:r>
    </w:p>
    <w:p w14:paraId="5590C8E7" w14:textId="77777777" w:rsidR="003E304E" w:rsidRPr="00981F70" w:rsidRDefault="003E304E" w:rsidP="003E304E">
      <w:pPr>
        <w:rPr>
          <w:sz w:val="16"/>
        </w:rPr>
      </w:pPr>
      <w:r w:rsidRPr="00981F70">
        <w:rPr>
          <w:sz w:val="16"/>
        </w:rPr>
        <w:t xml:space="preserve">Thus, in the context of Baltic hopes and fears, the optimum opportunity presented by ISAF was a chance to enhance diplomatic capital through “striving”. The ultimate benefit of which being increased access to hegemonic allies and, in turn, a greater platform to influence NATO policy in the Baltic Sea region. On the other hand, as the goods seen as at a premium by ISAF’s leadership required strenuous efforts to produce, the risks of ISAF for the Baltic states consisted in a </w:t>
      </w:r>
      <w:r w:rsidRPr="00981F70">
        <w:rPr>
          <w:u w:val="single"/>
        </w:rPr>
        <w:t xml:space="preserve">worry over domestic political, </w:t>
      </w:r>
      <w:r w:rsidRPr="00981F70">
        <w:rPr>
          <w:b/>
          <w:bCs/>
          <w:u w:val="single"/>
        </w:rPr>
        <w:t>resource</w:t>
      </w:r>
      <w:r w:rsidRPr="00981F70">
        <w:rPr>
          <w:u w:val="single"/>
        </w:rPr>
        <w:t xml:space="preserve"> or </w:t>
      </w:r>
      <w:r w:rsidRPr="00981F70">
        <w:rPr>
          <w:b/>
          <w:bCs/>
          <w:u w:val="single"/>
        </w:rPr>
        <w:t>expertise</w:t>
      </w:r>
      <w:r w:rsidRPr="00981F70">
        <w:rPr>
          <w:u w:val="single"/>
        </w:rPr>
        <w:t xml:space="preserve"> </w:t>
      </w:r>
      <w:r w:rsidRPr="00981F70">
        <w:rPr>
          <w:b/>
          <w:bCs/>
          <w:u w:val="single"/>
        </w:rPr>
        <w:t>constraints</w:t>
      </w:r>
      <w:r w:rsidRPr="00981F70">
        <w:rPr>
          <w:u w:val="single"/>
        </w:rPr>
        <w:t xml:space="preserve"> preventing them from generating contributions of premium demand. This in turn could lead to </w:t>
      </w:r>
      <w:r w:rsidRPr="00981F70">
        <w:rPr>
          <w:b/>
          <w:bCs/>
          <w:u w:val="single"/>
        </w:rPr>
        <w:t>negative diplomatic capital</w:t>
      </w:r>
      <w:r w:rsidRPr="00981F70">
        <w:rPr>
          <w:u w:val="single"/>
        </w:rPr>
        <w:t xml:space="preserve">, with </w:t>
      </w:r>
      <w:r w:rsidRPr="00981F70">
        <w:rPr>
          <w:sz w:val="16"/>
        </w:rPr>
        <w:t>fledgling</w:t>
      </w:r>
      <w:r w:rsidRPr="00981F70">
        <w:rPr>
          <w:u w:val="single"/>
        </w:rPr>
        <w:t xml:space="preserve"> </w:t>
      </w:r>
      <w:r w:rsidRPr="00981F70">
        <w:rPr>
          <w:b/>
          <w:bCs/>
          <w:u w:val="single"/>
        </w:rPr>
        <w:t>reputations</w:t>
      </w:r>
      <w:r w:rsidRPr="00981F70">
        <w:rPr>
          <w:u w:val="single"/>
        </w:rPr>
        <w:t xml:space="preserve"> </w:t>
      </w:r>
      <w:r w:rsidRPr="00981F70">
        <w:rPr>
          <w:b/>
          <w:bCs/>
          <w:u w:val="single"/>
        </w:rPr>
        <w:t>damaged</w:t>
      </w:r>
      <w:r w:rsidRPr="00981F70">
        <w:rPr>
          <w:sz w:val="16"/>
        </w:rPr>
        <w:t xml:space="preserve"> and the label of “onlooker” designated within the Alliance.</w:t>
      </w:r>
    </w:p>
    <w:p w14:paraId="2E782D3F" w14:textId="77777777" w:rsidR="003E304E" w:rsidRPr="00981F70" w:rsidRDefault="003E304E" w:rsidP="003E304E"/>
    <w:p w14:paraId="536C8FDE" w14:textId="77777777" w:rsidR="003E304E" w:rsidRPr="00981F70" w:rsidRDefault="003E304E" w:rsidP="003E304E"/>
    <w:p w14:paraId="06D82A84" w14:textId="77777777" w:rsidR="003E304E" w:rsidRPr="00981F70" w:rsidRDefault="003E304E" w:rsidP="003E304E">
      <w:pPr>
        <w:pStyle w:val="Heading2"/>
        <w:rPr>
          <w:rFonts w:cs="Arial"/>
        </w:rPr>
      </w:pPr>
      <w:r w:rsidRPr="00981F70">
        <w:rPr>
          <w:rFonts w:cs="Arial"/>
        </w:rPr>
        <w:t xml:space="preserve">Internal Link </w:t>
      </w:r>
    </w:p>
    <w:p w14:paraId="2DE3CEE3" w14:textId="77777777" w:rsidR="003E304E" w:rsidRDefault="003E304E" w:rsidP="003E304E">
      <w:pPr>
        <w:pStyle w:val="Heading3"/>
        <w:rPr>
          <w:rFonts w:cs="Arial"/>
        </w:rPr>
      </w:pPr>
      <w:r w:rsidRPr="00981F70">
        <w:rPr>
          <w:rFonts w:cs="Arial"/>
        </w:rPr>
        <w:t>2NC—I/L—US Diplomacy key</w:t>
      </w:r>
    </w:p>
    <w:p w14:paraId="1784B881" w14:textId="77777777" w:rsidR="003E304E" w:rsidRPr="00981F70" w:rsidRDefault="003E304E" w:rsidP="003E304E">
      <w:pPr>
        <w:pStyle w:val="Heading4"/>
        <w:rPr>
          <w:rFonts w:cs="Arial"/>
        </w:rPr>
      </w:pPr>
      <w:r>
        <w:rPr>
          <w:rFonts w:cs="Arial"/>
        </w:rPr>
        <w:t>U.S. key.</w:t>
      </w:r>
    </w:p>
    <w:p w14:paraId="59A6DEC4" w14:textId="77777777" w:rsidR="003E304E" w:rsidRDefault="003E304E" w:rsidP="003E304E">
      <w:r w:rsidRPr="00981F70">
        <w:rPr>
          <w:rStyle w:val="Style13ptBold"/>
        </w:rPr>
        <w:t xml:space="preserve">Yusuf ’5/5 </w:t>
      </w:r>
      <w:r w:rsidRPr="00981F70">
        <w:t>[Moeed W; May 5, 2025. Senior Fellow at the Belfer Center, Vice Chancellor (President) of Beaconhouse National University, former National Security Adviser of Pakistan “Has the U.S. Prevented Another India-Pakistan War?” The Belfer Center for Science and International Affairs. Harvard Kennedy School. https://www.belfercenter.org/research-analysis/has-us-prevented-another-india-pakistan-war; mgm]</w:t>
      </w:r>
    </w:p>
    <w:p w14:paraId="71BCDDFE" w14:textId="77777777" w:rsidR="003E304E" w:rsidRPr="00556AAC" w:rsidRDefault="003E304E" w:rsidP="003E304E">
      <w:pPr>
        <w:rPr>
          <w:u w:val="single"/>
        </w:rPr>
      </w:pPr>
      <w:r w:rsidRPr="00D43265">
        <w:rPr>
          <w:sz w:val="16"/>
        </w:rPr>
        <w:t xml:space="preserve">Instead, as I explain in my book Brokering Peace in Nuclear Environments: U.S. Crisis Management in South Asia, </w:t>
      </w:r>
      <w:r w:rsidRPr="00556AAC">
        <w:rPr>
          <w:b/>
          <w:bCs/>
          <w:u w:val="single"/>
        </w:rPr>
        <w:t>New Delhi</w:t>
      </w:r>
      <w:r w:rsidRPr="00556AAC">
        <w:rPr>
          <w:u w:val="single"/>
        </w:rPr>
        <w:t xml:space="preserve"> and </w:t>
      </w:r>
      <w:r w:rsidRPr="00556AAC">
        <w:rPr>
          <w:b/>
          <w:bCs/>
          <w:u w:val="single"/>
        </w:rPr>
        <w:t>Islamabad</w:t>
      </w:r>
      <w:r w:rsidRPr="00556AAC">
        <w:rPr>
          <w:u w:val="single"/>
        </w:rPr>
        <w:t xml:space="preserve"> have </w:t>
      </w:r>
      <w:r w:rsidRPr="00556AAC">
        <w:rPr>
          <w:b/>
          <w:bCs/>
          <w:u w:val="single"/>
        </w:rPr>
        <w:t>banked on third party actors</w:t>
      </w:r>
      <w:r w:rsidRPr="00556AAC">
        <w:rPr>
          <w:u w:val="single"/>
        </w:rPr>
        <w:t xml:space="preserve"> as </w:t>
      </w:r>
      <w:r w:rsidRPr="00556AAC">
        <w:rPr>
          <w:b/>
          <w:bCs/>
          <w:u w:val="single"/>
        </w:rPr>
        <w:t>the principle means</w:t>
      </w:r>
      <w:r w:rsidRPr="00556AAC">
        <w:rPr>
          <w:u w:val="single"/>
        </w:rPr>
        <w:t xml:space="preserve"> of </w:t>
      </w:r>
      <w:r w:rsidRPr="00556AAC">
        <w:rPr>
          <w:b/>
          <w:bCs/>
          <w:u w:val="single"/>
        </w:rPr>
        <w:t>crisis</w:t>
      </w:r>
      <w:r w:rsidRPr="00556AAC">
        <w:rPr>
          <w:u w:val="single"/>
        </w:rPr>
        <w:t xml:space="preserve"> de-</w:t>
      </w:r>
      <w:r w:rsidRPr="00556AAC">
        <w:rPr>
          <w:b/>
          <w:bCs/>
          <w:u w:val="single"/>
        </w:rPr>
        <w:t>escalation</w:t>
      </w:r>
      <w:r w:rsidRPr="00556AAC">
        <w:rPr>
          <w:u w:val="single"/>
        </w:rPr>
        <w:t xml:space="preserve">. </w:t>
      </w:r>
      <w:r w:rsidRPr="00556AAC">
        <w:rPr>
          <w:b/>
          <w:bCs/>
          <w:u w:val="single"/>
        </w:rPr>
        <w:t>The U.S. has been the single most important player</w:t>
      </w:r>
      <w:r w:rsidRPr="00556AAC">
        <w:rPr>
          <w:u w:val="single"/>
        </w:rPr>
        <w:t xml:space="preserve">, always </w:t>
      </w:r>
      <w:r w:rsidRPr="00556AAC">
        <w:rPr>
          <w:b/>
          <w:bCs/>
          <w:u w:val="single"/>
        </w:rPr>
        <w:t>proactively engaging in crisis mediation</w:t>
      </w:r>
      <w:r w:rsidRPr="00556AAC">
        <w:rPr>
          <w:u w:val="single"/>
        </w:rPr>
        <w:t xml:space="preserve"> in a region it has had </w:t>
      </w:r>
      <w:r w:rsidRPr="00556AAC">
        <w:rPr>
          <w:b/>
          <w:bCs/>
          <w:u w:val="single"/>
        </w:rPr>
        <w:t>serious stakes in</w:t>
      </w:r>
      <w:r w:rsidRPr="00556AAC">
        <w:rPr>
          <w:u w:val="single"/>
        </w:rPr>
        <w:t xml:space="preserve">. </w:t>
      </w:r>
    </w:p>
    <w:p w14:paraId="759D3C7A" w14:textId="77777777" w:rsidR="003E304E" w:rsidRPr="00D43265" w:rsidRDefault="003E304E" w:rsidP="003E304E">
      <w:pPr>
        <w:rPr>
          <w:sz w:val="16"/>
        </w:rPr>
      </w:pPr>
    </w:p>
    <w:p w14:paraId="2C26010B" w14:textId="77777777" w:rsidR="003E304E" w:rsidRPr="00981F70" w:rsidRDefault="003E304E" w:rsidP="003E304E">
      <w:pPr>
        <w:pStyle w:val="Heading4"/>
        <w:rPr>
          <w:rFonts w:cs="Arial"/>
        </w:rPr>
      </w:pPr>
      <w:r w:rsidRPr="00981F70">
        <w:rPr>
          <w:rFonts w:cs="Arial"/>
        </w:rPr>
        <w:t xml:space="preserve">Only U.S. mediation can be the </w:t>
      </w:r>
      <w:r w:rsidRPr="00981F70">
        <w:rPr>
          <w:rFonts w:cs="Arial"/>
          <w:u w:val="single"/>
        </w:rPr>
        <w:t>off-ramp</w:t>
      </w:r>
      <w:r w:rsidRPr="00981F70">
        <w:rPr>
          <w:rFonts w:cs="Arial"/>
        </w:rPr>
        <w:t xml:space="preserve"> to end hostilities.</w:t>
      </w:r>
    </w:p>
    <w:p w14:paraId="4902CC0D" w14:textId="77777777" w:rsidR="003E304E" w:rsidRPr="00981F70" w:rsidRDefault="003E304E" w:rsidP="003E304E">
      <w:r w:rsidRPr="00981F70">
        <w:rPr>
          <w:rStyle w:val="Style13ptBold"/>
        </w:rPr>
        <w:t>Krishnan &amp; Janjua ’25</w:t>
      </w:r>
      <w:r w:rsidRPr="00981F70">
        <w:t xml:space="preserve"> [Murali and Haroon; May 11, 2025. Award-winning journalists for DW. “India-Pakistan Ceasefire in Kashmir ‘Isn’t Long-Term Peace.’” Deutsche Welle. https://www.dw.com/en/india-pakistan-ceasefire-in-kashmir-isnt-long-term-peace/a-72508499; mgm]</w:t>
      </w:r>
    </w:p>
    <w:p w14:paraId="0B5AEC63" w14:textId="77777777" w:rsidR="003E304E" w:rsidRPr="00981F70" w:rsidRDefault="003E304E" w:rsidP="003E304E">
      <w:pPr>
        <w:rPr>
          <w:sz w:val="16"/>
        </w:rPr>
      </w:pPr>
      <w:r w:rsidRPr="00981F70">
        <w:rPr>
          <w:sz w:val="16"/>
        </w:rPr>
        <w:t xml:space="preserve">After four days of intense hostilities and concerns that India and Pakistan would engage in an all-out war, </w:t>
      </w:r>
      <w:r w:rsidRPr="00981F70">
        <w:rPr>
          <w:u w:val="single"/>
        </w:rPr>
        <w:t xml:space="preserve">the US played a decisive active role in mediating a ceasefire </w:t>
      </w:r>
      <w:r w:rsidRPr="00981F70">
        <w:rPr>
          <w:sz w:val="16"/>
        </w:rPr>
        <w:t xml:space="preserve">between the two countries </w:t>
      </w:r>
      <w:r w:rsidRPr="00981F70">
        <w:rPr>
          <w:u w:val="single"/>
        </w:rPr>
        <w:t>over</w:t>
      </w:r>
      <w:r w:rsidRPr="00981F70">
        <w:rPr>
          <w:sz w:val="16"/>
        </w:rPr>
        <w:t xml:space="preserve"> the disputed </w:t>
      </w:r>
      <w:r w:rsidRPr="00981F70">
        <w:rPr>
          <w:u w:val="single"/>
        </w:rPr>
        <w:t>Kashmir</w:t>
      </w:r>
      <w:r w:rsidRPr="00981F70">
        <w:rPr>
          <w:sz w:val="16"/>
        </w:rPr>
        <w:t xml:space="preserve"> region.</w:t>
      </w:r>
    </w:p>
    <w:p w14:paraId="3A2B4764" w14:textId="77777777" w:rsidR="003E304E" w:rsidRPr="00981F70" w:rsidRDefault="003E304E" w:rsidP="003E304E">
      <w:pPr>
        <w:rPr>
          <w:sz w:val="16"/>
        </w:rPr>
      </w:pPr>
      <w:r w:rsidRPr="00981F70">
        <w:rPr>
          <w:sz w:val="16"/>
        </w:rPr>
        <w:t>But foreign policy experts and diplomats from both countries believe that though the de-escalation might mark the end of the two countries' worst military confrontation in 25 years, the foreign-brokered ceasefire will not lead easily to an enduring peace.</w:t>
      </w:r>
    </w:p>
    <w:p w14:paraId="295E8E5D" w14:textId="77777777" w:rsidR="003E304E" w:rsidRPr="00981F70" w:rsidRDefault="003E304E" w:rsidP="003E304E">
      <w:pPr>
        <w:rPr>
          <w:sz w:val="16"/>
        </w:rPr>
      </w:pPr>
      <w:r w:rsidRPr="00981F70">
        <w:rPr>
          <w:b/>
          <w:bCs/>
          <w:u w:val="single"/>
        </w:rPr>
        <w:t>US mediation</w:t>
      </w:r>
      <w:r w:rsidRPr="00981F70">
        <w:rPr>
          <w:u w:val="single"/>
        </w:rPr>
        <w:t xml:space="preserve"> provided a </w:t>
      </w:r>
      <w:r w:rsidRPr="00981F70">
        <w:rPr>
          <w:b/>
          <w:bCs/>
          <w:u w:val="single"/>
        </w:rPr>
        <w:t>useful off-ramp</w:t>
      </w:r>
      <w:r w:rsidRPr="00981F70">
        <w:rPr>
          <w:u w:val="single"/>
        </w:rPr>
        <w:t xml:space="preserve"> for both nations, </w:t>
      </w:r>
      <w:r w:rsidRPr="00981F70">
        <w:rPr>
          <w:sz w:val="16"/>
        </w:rPr>
        <w:t>according to diplomatic analysts from both countries. "The US has played a helpful role in getting Pakistan to agree to a ceasefire," Meera Shankar, India's former envoy to the US, told DW.</w:t>
      </w:r>
    </w:p>
    <w:p w14:paraId="2B8840C1" w14:textId="77777777" w:rsidR="003E304E" w:rsidRPr="00981F70" w:rsidRDefault="003E304E" w:rsidP="003E304E">
      <w:pPr>
        <w:rPr>
          <w:sz w:val="16"/>
        </w:rPr>
      </w:pPr>
      <w:r w:rsidRPr="00981F70">
        <w:rPr>
          <w:sz w:val="16"/>
        </w:rPr>
        <w:t xml:space="preserve">"The US leveraged IMF conditionalities and much more to </w:t>
      </w:r>
      <w:r w:rsidRPr="00981F70">
        <w:rPr>
          <w:b/>
          <w:bCs/>
          <w:u w:val="single"/>
        </w:rPr>
        <w:t>hasten the end of hostilities</w:t>
      </w:r>
      <w:r w:rsidRPr="00981F70">
        <w:rPr>
          <w:sz w:val="16"/>
        </w:rPr>
        <w:t>," said Ajay Bisaria, a former Indian high commissioner to Pakistan. "India has established a new doctrinal normal of zero tolerance to terrorism, which has garnered US acceptance."</w:t>
      </w:r>
    </w:p>
    <w:p w14:paraId="25290415" w14:textId="77777777" w:rsidR="003E304E" w:rsidRPr="00981F70" w:rsidRDefault="003E304E" w:rsidP="003E304E">
      <w:pPr>
        <w:rPr>
          <w:sz w:val="16"/>
        </w:rPr>
      </w:pPr>
      <w:r w:rsidRPr="00981F70">
        <w:rPr>
          <w:sz w:val="16"/>
        </w:rPr>
        <w:t>Both sides 'made their point'</w:t>
      </w:r>
    </w:p>
    <w:p w14:paraId="318E568C" w14:textId="77777777" w:rsidR="003E304E" w:rsidRPr="00981F70" w:rsidRDefault="003E304E" w:rsidP="003E304E">
      <w:pPr>
        <w:rPr>
          <w:sz w:val="16"/>
        </w:rPr>
      </w:pPr>
      <w:r w:rsidRPr="00981F70">
        <w:rPr>
          <w:sz w:val="16"/>
        </w:rPr>
        <w:t>Analysts on the Pakistani side agreed. "</w:t>
      </w:r>
      <w:r w:rsidRPr="00981F70">
        <w:rPr>
          <w:u w:val="single"/>
        </w:rPr>
        <w:t>Pakistan and India both needed a ceasefire but neither country wanted to be the one that asked</w:t>
      </w:r>
      <w:r w:rsidRPr="00981F70">
        <w:rPr>
          <w:sz w:val="16"/>
        </w:rPr>
        <w:t xml:space="preserve"> for it first due to national pride and leaders' egos. </w:t>
      </w:r>
      <w:r w:rsidRPr="00981F70">
        <w:rPr>
          <w:u w:val="single"/>
        </w:rPr>
        <w:t xml:space="preserve">The US helped provide </w:t>
      </w:r>
      <w:r w:rsidRPr="00981F70">
        <w:rPr>
          <w:b/>
          <w:bCs/>
          <w:u w:val="single"/>
        </w:rPr>
        <w:t>cover</w:t>
      </w:r>
      <w:r w:rsidRPr="00981F70">
        <w:rPr>
          <w:u w:val="single"/>
        </w:rPr>
        <w:t xml:space="preserve"> for the decision</w:t>
      </w:r>
      <w:r w:rsidRPr="00981F70">
        <w:rPr>
          <w:sz w:val="16"/>
        </w:rPr>
        <w:t xml:space="preserve">," Husain Haqqani, a former Pakistani ambassador currently senior fellow at Washington DC's Hudson Institute, told DW. </w:t>
      </w:r>
    </w:p>
    <w:p w14:paraId="3C9B0630" w14:textId="77777777" w:rsidR="003E304E" w:rsidRPr="00981F70" w:rsidRDefault="003E304E" w:rsidP="003E304E">
      <w:pPr>
        <w:rPr>
          <w:sz w:val="14"/>
        </w:rPr>
      </w:pPr>
      <w:r w:rsidRPr="00981F70">
        <w:rPr>
          <w:sz w:val="14"/>
        </w:rPr>
        <w:t>According to Haqqani, India wanted Pakistan to know that terrorist incidents will not be ignored. Pakistan wanted to convey to India that it will not roll over and play dead. Both sides have made their point, he said.</w:t>
      </w:r>
    </w:p>
    <w:p w14:paraId="2249244C" w14:textId="77777777" w:rsidR="003E304E" w:rsidRPr="00981F70" w:rsidRDefault="003E304E" w:rsidP="003E304E">
      <w:pPr>
        <w:rPr>
          <w:sz w:val="14"/>
        </w:rPr>
      </w:pPr>
      <w:r w:rsidRPr="00981F70">
        <w:rPr>
          <w:sz w:val="14"/>
        </w:rPr>
        <w:t>Haqqani also believes that both countries used the military escalation to test the other's resolve and find the strengths and weaknesses of their defenses. "Both realize that they cannot prevail in a war without inflicting and sustaining massive destruction," said Haqqani.</w:t>
      </w:r>
    </w:p>
    <w:p w14:paraId="6B024EAC" w14:textId="77777777" w:rsidR="003E304E" w:rsidRPr="00981F70" w:rsidRDefault="003E304E" w:rsidP="003E304E">
      <w:pPr>
        <w:rPr>
          <w:sz w:val="16"/>
        </w:rPr>
      </w:pPr>
      <w:r w:rsidRPr="00981F70">
        <w:rPr>
          <w:sz w:val="16"/>
        </w:rPr>
        <w:t xml:space="preserve">Maleeha Lodhi, an international affairs expert and former Pakistan ambassador to the US and UN, also thought said the </w:t>
      </w:r>
      <w:r w:rsidRPr="00981F70">
        <w:rPr>
          <w:b/>
          <w:bCs/>
          <w:u w:val="single"/>
        </w:rPr>
        <w:t>Trump</w:t>
      </w:r>
      <w:r w:rsidRPr="00981F70">
        <w:rPr>
          <w:u w:val="single"/>
        </w:rPr>
        <w:t xml:space="preserve"> </w:t>
      </w:r>
      <w:r w:rsidRPr="00981F70">
        <w:rPr>
          <w:b/>
          <w:bCs/>
          <w:u w:val="single"/>
        </w:rPr>
        <w:t>administration's</w:t>
      </w:r>
      <w:r w:rsidRPr="00981F70">
        <w:rPr>
          <w:u w:val="single"/>
        </w:rPr>
        <w:t xml:space="preserve"> role had been </w:t>
      </w:r>
      <w:r w:rsidRPr="00981F70">
        <w:rPr>
          <w:b/>
          <w:bCs/>
          <w:u w:val="single"/>
        </w:rPr>
        <w:t>indispensable</w:t>
      </w:r>
      <w:r w:rsidRPr="00981F70">
        <w:rPr>
          <w:u w:val="single"/>
        </w:rPr>
        <w:t xml:space="preserve">. </w:t>
      </w:r>
      <w:r w:rsidRPr="00981F70">
        <w:rPr>
          <w:b/>
          <w:bCs/>
          <w:u w:val="single"/>
        </w:rPr>
        <w:t>"In all past crises</w:t>
      </w:r>
      <w:r w:rsidRPr="00981F70">
        <w:rPr>
          <w:u w:val="single"/>
        </w:rPr>
        <w:t xml:space="preserve"> between the two adversaries since 1999 the </w:t>
      </w:r>
      <w:r w:rsidRPr="00981F70">
        <w:rPr>
          <w:b/>
          <w:bCs/>
          <w:u w:val="single"/>
        </w:rPr>
        <w:t>US has mediated to bring them</w:t>
      </w:r>
      <w:r w:rsidRPr="00981F70">
        <w:rPr>
          <w:u w:val="single"/>
        </w:rPr>
        <w:t xml:space="preserve"> to an end</w:t>
      </w:r>
      <w:r w:rsidRPr="00981F70">
        <w:rPr>
          <w:sz w:val="16"/>
        </w:rPr>
        <w:t xml:space="preserve">," she said. </w:t>
      </w:r>
    </w:p>
    <w:p w14:paraId="52911F3C" w14:textId="77777777" w:rsidR="003E304E" w:rsidRPr="00981F70" w:rsidRDefault="003E304E" w:rsidP="003E304E">
      <w:pPr>
        <w:rPr>
          <w:sz w:val="16"/>
        </w:rPr>
      </w:pPr>
      <w:r w:rsidRPr="00981F70">
        <w:rPr>
          <w:sz w:val="16"/>
        </w:rPr>
        <w:t xml:space="preserve">Lodhi thinks that easing tensions will take a longer time. "The </w:t>
      </w:r>
      <w:r w:rsidRPr="00981F70">
        <w:rPr>
          <w:b/>
          <w:bCs/>
          <w:u w:val="single"/>
        </w:rPr>
        <w:t>ceasefire will hold</w:t>
      </w:r>
      <w:r w:rsidRPr="00981F70">
        <w:rPr>
          <w:u w:val="single"/>
        </w:rPr>
        <w:t xml:space="preserve"> as both countries have agreed to it and have no advantage in violating it.</w:t>
      </w:r>
      <w:r w:rsidRPr="00981F70">
        <w:rPr>
          <w:sz w:val="16"/>
        </w:rPr>
        <w:t xml:space="preserve"> However, </w:t>
      </w:r>
      <w:r w:rsidRPr="00981F70">
        <w:rPr>
          <w:b/>
          <w:bCs/>
          <w:u w:val="single"/>
        </w:rPr>
        <w:t>easing tensions</w:t>
      </w:r>
      <w:r w:rsidRPr="00981F70">
        <w:rPr>
          <w:u w:val="single"/>
        </w:rPr>
        <w:t xml:space="preserve"> will take </w:t>
      </w:r>
      <w:r w:rsidRPr="00981F70">
        <w:rPr>
          <w:b/>
          <w:bCs/>
          <w:u w:val="single"/>
        </w:rPr>
        <w:t>much longer</w:t>
      </w:r>
      <w:r w:rsidRPr="00981F70">
        <w:rPr>
          <w:b/>
          <w:bCs/>
          <w:sz w:val="16"/>
        </w:rPr>
        <w:t>,"</w:t>
      </w:r>
      <w:r w:rsidRPr="00981F70">
        <w:rPr>
          <w:sz w:val="16"/>
        </w:rPr>
        <w:t xml:space="preserve"> she added. </w:t>
      </w:r>
    </w:p>
    <w:p w14:paraId="2468194A" w14:textId="77777777" w:rsidR="003E304E" w:rsidRPr="00981F70" w:rsidRDefault="003E304E" w:rsidP="003E304E"/>
    <w:p w14:paraId="489EF337" w14:textId="77777777" w:rsidR="003E304E" w:rsidRPr="00981F70" w:rsidRDefault="003E304E" w:rsidP="003E304E">
      <w:pPr>
        <w:pStyle w:val="Heading4"/>
        <w:rPr>
          <w:rFonts w:cs="Arial"/>
        </w:rPr>
      </w:pPr>
      <w:r w:rsidRPr="00981F70">
        <w:rPr>
          <w:rFonts w:cs="Arial"/>
          <w:u w:val="single"/>
        </w:rPr>
        <w:t>Only</w:t>
      </w:r>
      <w:r w:rsidRPr="00981F70">
        <w:rPr>
          <w:rFonts w:cs="Arial"/>
        </w:rPr>
        <w:t xml:space="preserve"> U.S.-led diplomacy solves—no one else is credible.</w:t>
      </w:r>
    </w:p>
    <w:p w14:paraId="14E55BD3" w14:textId="77777777" w:rsidR="003E304E" w:rsidRPr="00981F70" w:rsidRDefault="003E304E" w:rsidP="003E304E">
      <w:r w:rsidRPr="00981F70">
        <w:rPr>
          <w:rStyle w:val="Style13ptBold"/>
        </w:rPr>
        <w:t>Telegraph View ’25</w:t>
      </w:r>
      <w:r w:rsidRPr="00981F70">
        <w:t xml:space="preserve"> [May 7, 2025. Editorial opinion of The Daily Telegraph. “It’s America’s Duty to Mediate Asia’s Crisis.” The Telegraph. https://www.telegraph.co.uk/opinion/2025/05/07/its-americas-duty-to-mediate-asia-crisis-india-pakistan; mgm]</w:t>
      </w:r>
    </w:p>
    <w:p w14:paraId="3E007522" w14:textId="77777777" w:rsidR="003E304E" w:rsidRPr="00981F70" w:rsidRDefault="003E304E" w:rsidP="003E304E">
      <w:pPr>
        <w:rPr>
          <w:sz w:val="16"/>
        </w:rPr>
      </w:pPr>
      <w:r w:rsidRPr="00981F70">
        <w:rPr>
          <w:sz w:val="16"/>
        </w:rPr>
        <w:t xml:space="preserve">The line of control slices like a sword cut across the mountain ranges of Kashmir, the Himalayan territory bitterly disputed by </w:t>
      </w:r>
      <w:r w:rsidRPr="00981F70">
        <w:rPr>
          <w:u w:val="single"/>
        </w:rPr>
        <w:t>India and Pakistan</w:t>
      </w:r>
      <w:r w:rsidRPr="00981F70">
        <w:rPr>
          <w:sz w:val="16"/>
        </w:rPr>
        <w:t xml:space="preserve"> for almost 80 years. Time and again, the </w:t>
      </w:r>
      <w:r w:rsidRPr="00981F70">
        <w:rPr>
          <w:u w:val="single"/>
        </w:rPr>
        <w:t xml:space="preserve">enemies have come to blows only for calm to be restored, often </w:t>
      </w:r>
      <w:r w:rsidRPr="00981F70">
        <w:rPr>
          <w:b/>
          <w:bCs/>
          <w:u w:val="single"/>
        </w:rPr>
        <w:t>with American mediation</w:t>
      </w:r>
      <w:r w:rsidRPr="00981F70">
        <w:rPr>
          <w:sz w:val="16"/>
        </w:rPr>
        <w:t>.</w:t>
      </w:r>
    </w:p>
    <w:p w14:paraId="329A7E22" w14:textId="77777777" w:rsidR="003E304E" w:rsidRPr="00981F70" w:rsidRDefault="003E304E" w:rsidP="003E304E">
      <w:pPr>
        <w:rPr>
          <w:sz w:val="14"/>
        </w:rPr>
      </w:pPr>
      <w:r w:rsidRPr="00981F70">
        <w:rPr>
          <w:sz w:val="14"/>
        </w:rPr>
        <w:t>Do not assume that the pattern must always repeat itself. The latest crisis was triggered by a heinous terrorist attack on a tourist camp inside Indian-administered Kashmir last month, claiming 26 civilian lives. India retaliated on Tuesday by striking nine targets in Pakistani-administered Kashmir and elsewhere in its neighbour.</w:t>
      </w:r>
    </w:p>
    <w:p w14:paraId="6BE59D97" w14:textId="77777777" w:rsidR="003E304E" w:rsidRPr="00981F70" w:rsidRDefault="003E304E" w:rsidP="003E304E">
      <w:pPr>
        <w:rPr>
          <w:sz w:val="16"/>
        </w:rPr>
      </w:pPr>
      <w:r w:rsidRPr="00981F70">
        <w:rPr>
          <w:sz w:val="16"/>
        </w:rPr>
        <w:t xml:space="preserve">As a </w:t>
      </w:r>
      <w:r w:rsidRPr="00981F70">
        <w:rPr>
          <w:u w:val="single"/>
        </w:rPr>
        <w:t xml:space="preserve">spiral </w:t>
      </w:r>
      <w:r w:rsidRPr="00981F70">
        <w:rPr>
          <w:b/>
          <w:bCs/>
          <w:u w:val="single"/>
        </w:rPr>
        <w:t>bloodshed threatens</w:t>
      </w:r>
      <w:r w:rsidRPr="00981F70">
        <w:rPr>
          <w:u w:val="single"/>
        </w:rPr>
        <w:t xml:space="preserve"> to take hold between </w:t>
      </w:r>
      <w:r w:rsidRPr="00981F70">
        <w:rPr>
          <w:b/>
          <w:bCs/>
          <w:u w:val="single"/>
        </w:rPr>
        <w:t>two nuclear powers</w:t>
      </w:r>
      <w:r w:rsidRPr="00981F70">
        <w:rPr>
          <w:u w:val="single"/>
        </w:rPr>
        <w:t xml:space="preserve">, who will </w:t>
      </w:r>
      <w:r w:rsidRPr="00981F70">
        <w:rPr>
          <w:b/>
          <w:bCs/>
          <w:u w:val="single"/>
        </w:rPr>
        <w:t>mediate a resolution</w:t>
      </w:r>
      <w:r w:rsidRPr="00981F70">
        <w:rPr>
          <w:sz w:val="16"/>
        </w:rPr>
        <w:t xml:space="preserve">? We could once have </w:t>
      </w:r>
      <w:r w:rsidRPr="00981F70">
        <w:rPr>
          <w:u w:val="single"/>
        </w:rPr>
        <w:t xml:space="preserve">assumed that </w:t>
      </w:r>
      <w:r w:rsidRPr="00981F70">
        <w:rPr>
          <w:b/>
          <w:bCs/>
          <w:u w:val="single"/>
        </w:rPr>
        <w:t>America</w:t>
      </w:r>
      <w:r w:rsidRPr="00981F70">
        <w:rPr>
          <w:u w:val="single"/>
        </w:rPr>
        <w:t xml:space="preserve"> would </w:t>
      </w:r>
      <w:r w:rsidRPr="00981F70">
        <w:rPr>
          <w:b/>
          <w:bCs/>
          <w:u w:val="single"/>
        </w:rPr>
        <w:t>step forward</w:t>
      </w:r>
      <w:r w:rsidRPr="00981F70">
        <w:rPr>
          <w:u w:val="single"/>
        </w:rPr>
        <w:t xml:space="preserve"> to lead a concerted effort to broker de-escalation</w:t>
      </w:r>
      <w:r w:rsidRPr="00981F70">
        <w:rPr>
          <w:sz w:val="16"/>
        </w:rPr>
        <w:t xml:space="preserve">. When India and Pakistan mobilised for war in 2002, Colin Powell, the late US secretary of state, engaged in </w:t>
      </w:r>
      <w:r w:rsidRPr="00981F70">
        <w:rPr>
          <w:b/>
          <w:bCs/>
          <w:u w:val="single"/>
        </w:rPr>
        <w:t>shuttle diplomacy</w:t>
      </w:r>
      <w:r w:rsidRPr="00981F70">
        <w:rPr>
          <w:sz w:val="16"/>
        </w:rPr>
        <w:t xml:space="preserve"> </w:t>
      </w:r>
      <w:r w:rsidRPr="00981F70">
        <w:rPr>
          <w:b/>
          <w:bCs/>
          <w:u w:val="single"/>
        </w:rPr>
        <w:t>between New</w:t>
      </w:r>
      <w:r w:rsidRPr="00981F70">
        <w:rPr>
          <w:u w:val="single"/>
        </w:rPr>
        <w:t xml:space="preserve"> Delhi and </w:t>
      </w:r>
      <w:r w:rsidRPr="00981F70">
        <w:rPr>
          <w:b/>
          <w:bCs/>
          <w:u w:val="single"/>
        </w:rPr>
        <w:t>Islamabad</w:t>
      </w:r>
      <w:r w:rsidRPr="00981F70">
        <w:rPr>
          <w:sz w:val="16"/>
        </w:rPr>
        <w:t>, joined by our then Foreign Secretary, Jack Straw.</w:t>
      </w:r>
    </w:p>
    <w:p w14:paraId="62DB8F62" w14:textId="77777777" w:rsidR="003E304E" w:rsidRPr="00981F70" w:rsidRDefault="003E304E" w:rsidP="003E304E">
      <w:pPr>
        <w:rPr>
          <w:sz w:val="14"/>
        </w:rPr>
      </w:pPr>
      <w:r w:rsidRPr="00981F70">
        <w:rPr>
          <w:sz w:val="14"/>
        </w:rPr>
        <w:t>Will anything like this happen now? Donald Trump scorns the idea of an American obligation to resolve distant crises, even between nuclear-armed states. Today his only comment was: “I just hope it ends very quickly.”</w:t>
      </w:r>
    </w:p>
    <w:p w14:paraId="1C18813D" w14:textId="77777777" w:rsidR="003E304E" w:rsidRPr="00981F70" w:rsidRDefault="003E304E" w:rsidP="003E304E">
      <w:pPr>
        <w:rPr>
          <w:sz w:val="16"/>
        </w:rPr>
      </w:pPr>
      <w:r w:rsidRPr="00981F70">
        <w:rPr>
          <w:sz w:val="16"/>
        </w:rPr>
        <w:t xml:space="preserve">But it may not end just by itself. The leaders of India and Pakistan surely understand the potentially </w:t>
      </w:r>
      <w:r w:rsidRPr="00981F70">
        <w:rPr>
          <w:b/>
          <w:bCs/>
          <w:u w:val="single"/>
        </w:rPr>
        <w:t>catastrophic consequences of further escalation</w:t>
      </w:r>
      <w:r w:rsidRPr="00981F70">
        <w:rPr>
          <w:sz w:val="16"/>
        </w:rPr>
        <w:t>. Having skirmished along the line of control for decades, they are adept at managing their rivalry, signalling resolve to domestic audiences while also offering subtly conciliatory messages to decision-makers on the other side.</w:t>
      </w:r>
    </w:p>
    <w:p w14:paraId="7322C471" w14:textId="77777777" w:rsidR="003E304E" w:rsidRPr="00981F70" w:rsidRDefault="003E304E" w:rsidP="003E304E">
      <w:pPr>
        <w:rPr>
          <w:sz w:val="16"/>
        </w:rPr>
      </w:pPr>
      <w:r w:rsidRPr="00981F70">
        <w:rPr>
          <w:sz w:val="16"/>
        </w:rPr>
        <w:t>Today’s statement from the Indian defence ministry was a masterpiece of this genre, announcing “focused strikes” on “terrorist infrastructure” inside its neighbour, while also stressing that “no Pakistani military facilities were hit, reflecting India’s calibrated and non-escalatory approach”.</w:t>
      </w:r>
    </w:p>
    <w:p w14:paraId="17D7279A" w14:textId="77777777" w:rsidR="003E304E" w:rsidRPr="00981F70" w:rsidRDefault="003E304E" w:rsidP="003E304E">
      <w:pPr>
        <w:rPr>
          <w:sz w:val="16"/>
        </w:rPr>
      </w:pPr>
      <w:r w:rsidRPr="00981F70">
        <w:rPr>
          <w:sz w:val="16"/>
        </w:rPr>
        <w:t>Today, Pakistan’s own retaliation seems both inevitable and imminent. If General Asim Munir, the Pakistani military chief, achieves a similar balance between robustness and restraint, this crisis could yet dissipate.</w:t>
      </w:r>
    </w:p>
    <w:p w14:paraId="3416FEDC" w14:textId="77777777" w:rsidR="003E304E" w:rsidRPr="00981F70" w:rsidRDefault="003E304E" w:rsidP="003E304E">
      <w:pPr>
        <w:rPr>
          <w:sz w:val="16"/>
        </w:rPr>
      </w:pPr>
      <w:r w:rsidRPr="00981F70">
        <w:rPr>
          <w:sz w:val="16"/>
        </w:rPr>
        <w:t>But General Munir may have no wish to de-escalate. His proclaimed doctrine, after all, is to return a heavier blow than any that Pakistan receives. He also leads a morally bankrupt military establishment which has for decades armed and hosted terrorist groups like Lashkar-e-Taiba, whose sole purpose is to attack India.</w:t>
      </w:r>
    </w:p>
    <w:p w14:paraId="713C156F" w14:textId="77777777" w:rsidR="003E304E" w:rsidRPr="00981F70" w:rsidRDefault="003E304E" w:rsidP="003E304E">
      <w:pPr>
        <w:rPr>
          <w:u w:val="single"/>
        </w:rPr>
      </w:pPr>
      <w:r w:rsidRPr="00981F70">
        <w:rPr>
          <w:sz w:val="16"/>
        </w:rPr>
        <w:t xml:space="preserve">Whether Mr Trump wishes it or not, </w:t>
      </w:r>
      <w:r w:rsidRPr="00981F70">
        <w:rPr>
          <w:b/>
          <w:bCs/>
          <w:u w:val="single"/>
        </w:rPr>
        <w:t>America is the only credible mediator in this crisis</w:t>
      </w:r>
      <w:r w:rsidRPr="00981F70">
        <w:rPr>
          <w:sz w:val="16"/>
        </w:rPr>
        <w:t xml:space="preserve">. </w:t>
      </w:r>
      <w:r w:rsidRPr="00981F70">
        <w:rPr>
          <w:u w:val="single"/>
        </w:rPr>
        <w:t xml:space="preserve">The </w:t>
      </w:r>
      <w:r w:rsidRPr="00981F70">
        <w:rPr>
          <w:b/>
          <w:bCs/>
          <w:u w:val="single"/>
        </w:rPr>
        <w:t>EU does not have the geopolitical weigh</w:t>
      </w:r>
      <w:r w:rsidRPr="00981F70">
        <w:rPr>
          <w:u w:val="single"/>
        </w:rPr>
        <w:t xml:space="preserve">t. </w:t>
      </w:r>
      <w:r w:rsidRPr="00981F70">
        <w:rPr>
          <w:b/>
          <w:bCs/>
          <w:u w:val="single"/>
        </w:rPr>
        <w:t>China</w:t>
      </w:r>
      <w:r w:rsidRPr="00981F70">
        <w:rPr>
          <w:u w:val="single"/>
        </w:rPr>
        <w:t xml:space="preserve">, as Pakistan’s closest ally, is </w:t>
      </w:r>
      <w:r w:rsidRPr="00981F70">
        <w:rPr>
          <w:b/>
          <w:bCs/>
          <w:u w:val="single"/>
        </w:rPr>
        <w:t>mistrusted by India</w:t>
      </w:r>
      <w:r w:rsidRPr="00981F70">
        <w:rPr>
          <w:sz w:val="16"/>
        </w:rPr>
        <w:t xml:space="preserve">. It was, in retrospect, an unfortunate coincidence that Sir Keir Starmer should have concluded a free trade agreement with India on Tuesday only hours before the latter fired missiles at Pakistan. In any case, </w:t>
      </w:r>
      <w:r w:rsidRPr="00981F70">
        <w:rPr>
          <w:u w:val="single"/>
        </w:rPr>
        <w:t xml:space="preserve">Britain can only have a credible role if </w:t>
      </w:r>
      <w:r w:rsidRPr="00981F70">
        <w:rPr>
          <w:b/>
          <w:bCs/>
          <w:u w:val="single"/>
        </w:rPr>
        <w:t>America takes the lead</w:t>
      </w:r>
      <w:r w:rsidRPr="00981F70">
        <w:rPr>
          <w:u w:val="single"/>
        </w:rPr>
        <w:t>.</w:t>
      </w:r>
    </w:p>
    <w:p w14:paraId="290F4986" w14:textId="77777777" w:rsidR="003E304E" w:rsidRPr="00981F70" w:rsidRDefault="003E304E" w:rsidP="003E304E">
      <w:pPr>
        <w:pStyle w:val="Heading3"/>
        <w:rPr>
          <w:rFonts w:cs="Arial"/>
        </w:rPr>
      </w:pPr>
      <w:r w:rsidRPr="00981F70">
        <w:rPr>
          <w:rFonts w:cs="Arial"/>
        </w:rPr>
        <w:t>2NC—A2: Other Countries Fill-In</w:t>
      </w:r>
    </w:p>
    <w:p w14:paraId="4A845971" w14:textId="77777777" w:rsidR="003E304E" w:rsidRPr="00981F70" w:rsidRDefault="003E304E" w:rsidP="003E304E">
      <w:pPr>
        <w:pStyle w:val="Heading4"/>
        <w:rPr>
          <w:rFonts w:cs="Arial"/>
        </w:rPr>
      </w:pPr>
      <w:r w:rsidRPr="00981F70">
        <w:rPr>
          <w:rFonts w:cs="Arial"/>
        </w:rPr>
        <w:t>No fill-in: only the U.S. has the influence and credibility.</w:t>
      </w:r>
    </w:p>
    <w:p w14:paraId="526833FE" w14:textId="77777777" w:rsidR="003E304E" w:rsidRPr="00981F70" w:rsidRDefault="003E304E" w:rsidP="003E304E">
      <w:r w:rsidRPr="00981F70">
        <w:rPr>
          <w:rStyle w:val="Style13ptBold"/>
        </w:rPr>
        <w:t xml:space="preserve">Yusuf ’5/5 </w:t>
      </w:r>
      <w:r w:rsidRPr="00981F70">
        <w:t>[Moeed W; May 5, 2025. Senior Fellow at the Belfer Center, Vice Chancellor (President) of Beaconhouse National University, former National Security Adviser of Pakistan “Has the U.S. Prevented Another India-Pakistan War?” The Belfer Center for Science and International Affairs. Harvard Kennedy School. https://www.belfercenter.org/research-analysis/has-us-prevented-another-india-pakistan-war; mgm]</w:t>
      </w:r>
    </w:p>
    <w:p w14:paraId="029F7F5A" w14:textId="77777777" w:rsidR="003E304E" w:rsidRPr="00981F70" w:rsidRDefault="003E304E" w:rsidP="003E304E">
      <w:pPr>
        <w:rPr>
          <w:sz w:val="16"/>
        </w:rPr>
      </w:pPr>
      <w:r w:rsidRPr="00981F70">
        <w:rPr>
          <w:sz w:val="16"/>
        </w:rPr>
        <w:t xml:space="preserve">The U.S. chose a qualitatively different crisis role than in the past. Rather than seeking to lead international crisis diplomacy, it took a hands-off approach, leaving India to adjust its strategy. Aboard Air Force one, on April 25, President Trump remarked "They'll get it figured out one way or the other.” "There's great tension between Pakistan and India, but there always has been.” He also did not commit to contacting the leadership of the two countries. The </w:t>
      </w:r>
      <w:r w:rsidRPr="00981F70">
        <w:rPr>
          <w:u w:val="single"/>
        </w:rPr>
        <w:t>U.S. administration</w:t>
      </w:r>
      <w:r w:rsidRPr="00981F70">
        <w:rPr>
          <w:sz w:val="16"/>
        </w:rPr>
        <w:t xml:space="preserve"> was also </w:t>
      </w:r>
      <w:r w:rsidRPr="00981F70">
        <w:rPr>
          <w:b/>
          <w:bCs/>
          <w:u w:val="single"/>
        </w:rPr>
        <w:t xml:space="preserve">not active </w:t>
      </w:r>
      <w:r w:rsidRPr="00981F70">
        <w:rPr>
          <w:u w:val="single"/>
        </w:rPr>
        <w:t xml:space="preserve">in </w:t>
      </w:r>
      <w:r w:rsidRPr="00981F70">
        <w:rPr>
          <w:b/>
          <w:bCs/>
          <w:u w:val="single"/>
        </w:rPr>
        <w:t>coordinating crisis diplomacy</w:t>
      </w:r>
      <w:r w:rsidRPr="00981F70">
        <w:rPr>
          <w:u w:val="single"/>
        </w:rPr>
        <w:t xml:space="preserve"> globally</w:t>
      </w:r>
      <w:r w:rsidRPr="00981F70">
        <w:rPr>
          <w:sz w:val="16"/>
        </w:rPr>
        <w:t xml:space="preserve">, leaving </w:t>
      </w:r>
      <w:r w:rsidRPr="00981F70">
        <w:rPr>
          <w:b/>
          <w:bCs/>
          <w:u w:val="single"/>
        </w:rPr>
        <w:t>other capitals</w:t>
      </w:r>
      <w:r w:rsidRPr="00981F70">
        <w:rPr>
          <w:sz w:val="16"/>
        </w:rPr>
        <w:t xml:space="preserve"> – </w:t>
      </w:r>
      <w:r w:rsidRPr="00981F70">
        <w:rPr>
          <w:b/>
          <w:bCs/>
          <w:u w:val="single"/>
        </w:rPr>
        <w:t>none</w:t>
      </w:r>
      <w:r w:rsidRPr="00981F70">
        <w:rPr>
          <w:u w:val="single"/>
        </w:rPr>
        <w:t xml:space="preserve"> with the </w:t>
      </w:r>
      <w:r w:rsidRPr="00981F70">
        <w:rPr>
          <w:b/>
          <w:bCs/>
          <w:u w:val="single"/>
        </w:rPr>
        <w:t>heft</w:t>
      </w:r>
      <w:r w:rsidRPr="00981F70">
        <w:rPr>
          <w:u w:val="single"/>
        </w:rPr>
        <w:t xml:space="preserve"> and </w:t>
      </w:r>
      <w:r w:rsidRPr="00981F70">
        <w:rPr>
          <w:b/>
          <w:bCs/>
          <w:u w:val="single"/>
        </w:rPr>
        <w:t>influence</w:t>
      </w:r>
      <w:r w:rsidRPr="00981F70">
        <w:rPr>
          <w:u w:val="single"/>
        </w:rPr>
        <w:t xml:space="preserve"> the </w:t>
      </w:r>
      <w:r w:rsidRPr="00981F70">
        <w:rPr>
          <w:b/>
          <w:bCs/>
          <w:u w:val="single"/>
        </w:rPr>
        <w:t>U.S. has had over New Delhi and Islamabad</w:t>
      </w:r>
      <w:r w:rsidRPr="00981F70">
        <w:rPr>
          <w:u w:val="single"/>
        </w:rPr>
        <w:t xml:space="preserve"> </w:t>
      </w:r>
      <w:r w:rsidRPr="00981F70">
        <w:rPr>
          <w:sz w:val="16"/>
        </w:rPr>
        <w:t xml:space="preserve">– to fill the vacuum. The </w:t>
      </w:r>
      <w:r w:rsidRPr="00981F70">
        <w:rPr>
          <w:b/>
          <w:bCs/>
          <w:u w:val="single"/>
        </w:rPr>
        <w:t>Gulf countries</w:t>
      </w:r>
      <w:r w:rsidRPr="00981F70">
        <w:rPr>
          <w:u w:val="single"/>
        </w:rPr>
        <w:t>, China, and European countries</w:t>
      </w:r>
      <w:r w:rsidRPr="00981F70">
        <w:rPr>
          <w:sz w:val="16"/>
        </w:rPr>
        <w:t xml:space="preserve"> all urged restraint through statements and direct contacts with Indian and Pakistani officials but </w:t>
      </w:r>
      <w:r w:rsidRPr="00981F70">
        <w:rPr>
          <w:u w:val="single"/>
        </w:rPr>
        <w:t xml:space="preserve">none even </w:t>
      </w:r>
      <w:r w:rsidRPr="00981F70">
        <w:rPr>
          <w:b/>
          <w:bCs/>
          <w:u w:val="single"/>
        </w:rPr>
        <w:t>remotely hinted at support</w:t>
      </w:r>
      <w:r w:rsidRPr="00981F70">
        <w:rPr>
          <w:u w:val="single"/>
        </w:rPr>
        <w:t xml:space="preserve"> for any military action</w:t>
      </w:r>
      <w:r w:rsidRPr="00981F70">
        <w:rPr>
          <w:sz w:val="16"/>
        </w:rPr>
        <w:t xml:space="preserve"> (from either side). U.S. Secretary of State Marco Rubio did speak to Indian and Pakistani decision makers on April 30, again primarily to urge restraint.  </w:t>
      </w:r>
    </w:p>
    <w:p w14:paraId="3BE55EA3" w14:textId="77777777" w:rsidR="003E304E" w:rsidRPr="00981F70" w:rsidRDefault="003E304E" w:rsidP="003E304E"/>
    <w:p w14:paraId="696C5CDF" w14:textId="77777777" w:rsidR="003E304E" w:rsidRPr="00981F70" w:rsidRDefault="003E304E" w:rsidP="003E304E">
      <w:pPr>
        <w:pStyle w:val="Heading2"/>
        <w:rPr>
          <w:rFonts w:cs="Arial"/>
        </w:rPr>
      </w:pPr>
      <w:r w:rsidRPr="00981F70">
        <w:rPr>
          <w:rFonts w:cs="Arial"/>
        </w:rPr>
        <w:t>Impact: Indo-Pak</w:t>
      </w:r>
    </w:p>
    <w:p w14:paraId="7D33B6B1" w14:textId="77777777" w:rsidR="003E304E" w:rsidRPr="00981F70" w:rsidRDefault="003E304E" w:rsidP="003E304E">
      <w:pPr>
        <w:pStyle w:val="Heading3"/>
        <w:rPr>
          <w:rFonts w:cs="Arial"/>
        </w:rPr>
      </w:pPr>
      <w:r w:rsidRPr="00981F70">
        <w:rPr>
          <w:rFonts w:cs="Arial"/>
        </w:rPr>
        <w:t>2NC—!—India-Pakistan war</w:t>
      </w:r>
    </w:p>
    <w:p w14:paraId="43F4A2C8" w14:textId="77777777" w:rsidR="003E304E" w:rsidRPr="00981F70" w:rsidRDefault="003E304E" w:rsidP="003E304E">
      <w:pPr>
        <w:pStyle w:val="Heading4"/>
        <w:rPr>
          <w:rFonts w:cs="Arial"/>
        </w:rPr>
      </w:pPr>
      <w:r w:rsidRPr="00981F70">
        <w:rPr>
          <w:rFonts w:cs="Arial"/>
        </w:rPr>
        <w:t>Even limited nuclear war spills over to extinction.</w:t>
      </w:r>
    </w:p>
    <w:p w14:paraId="1B159D83" w14:textId="77777777" w:rsidR="003E304E" w:rsidRPr="00981F70" w:rsidRDefault="003E304E" w:rsidP="003E304E">
      <w:r w:rsidRPr="00981F70">
        <w:rPr>
          <w:rStyle w:val="Style13ptBold"/>
        </w:rPr>
        <w:t>Roblin 20</w:t>
      </w:r>
      <w:r w:rsidRPr="00981F70">
        <w:t xml:space="preserve"> [Sebastien; February 16, 2020. Journalist with Master's Degree in Conflict Resolution from Georgetown, served as a university instructor for the Peace Corps in China “Nowhere On Earth Would Be Safe From An India-Pakistan Nuclear War.” The National Interest. https://nationalinterest.org/blog/buzz/nowhere-earth-would-be-safe-india-pakistan-nuclear-war-123521; mgm]</w:t>
      </w:r>
    </w:p>
    <w:p w14:paraId="27486FAD" w14:textId="77777777" w:rsidR="003E304E" w:rsidRPr="00981F70" w:rsidRDefault="003E304E" w:rsidP="003E304E">
      <w:pPr>
        <w:rPr>
          <w:sz w:val="16"/>
        </w:rPr>
      </w:pPr>
      <w:r w:rsidRPr="00981F70">
        <w:rPr>
          <w:sz w:val="16"/>
        </w:rPr>
        <w:t>Some commenters have callously suggested that means a “</w:t>
      </w:r>
      <w:r w:rsidRPr="00981F70">
        <w:rPr>
          <w:u w:val="single"/>
        </w:rPr>
        <w:t>limited regional nuclear war</w:t>
      </w:r>
      <w:r w:rsidRPr="00981F70">
        <w:rPr>
          <w:sz w:val="16"/>
        </w:rPr>
        <w:t xml:space="preserve">” would remain an Indian and Pakistani problem. </w:t>
      </w:r>
      <w:r w:rsidRPr="00981F70">
        <w:rPr>
          <w:u w:val="single"/>
        </w:rPr>
        <w:t>People find it difficult to assess the</w:t>
      </w:r>
      <w:r w:rsidRPr="00981F70">
        <w:rPr>
          <w:sz w:val="16"/>
        </w:rPr>
        <w:t xml:space="preserve"> risk of rare but</w:t>
      </w:r>
      <w:r w:rsidRPr="00981F70">
        <w:rPr>
          <w:b/>
          <w:bCs/>
          <w:u w:val="single"/>
        </w:rPr>
        <w:t xml:space="preserve"> catastrophic</w:t>
      </w:r>
      <w:r w:rsidRPr="00981F70">
        <w:rPr>
          <w:u w:val="single"/>
        </w:rPr>
        <w:t xml:space="preserve"> </w:t>
      </w:r>
      <w:r w:rsidRPr="00981F70">
        <w:rPr>
          <w:b/>
          <w:bCs/>
          <w:u w:val="single"/>
        </w:rPr>
        <w:t>events</w:t>
      </w:r>
      <w:r w:rsidRPr="00981F70">
        <w:rPr>
          <w:u w:val="single"/>
        </w:rPr>
        <w:t xml:space="preserve">; after all, a </w:t>
      </w:r>
      <w:r w:rsidRPr="00981F70">
        <w:rPr>
          <w:b/>
          <w:bCs/>
          <w:u w:val="single"/>
        </w:rPr>
        <w:t>full-scale nuclear war</w:t>
      </w:r>
      <w:r w:rsidRPr="00981F70">
        <w:rPr>
          <w:sz w:val="16"/>
        </w:rPr>
        <w:t xml:space="preserve"> has never occurred before, though it has come close to happening.</w:t>
      </w:r>
    </w:p>
    <w:p w14:paraId="20F10575" w14:textId="77777777" w:rsidR="003E304E" w:rsidRPr="00981F70" w:rsidRDefault="003E304E" w:rsidP="003E304E">
      <w:pPr>
        <w:rPr>
          <w:sz w:val="16"/>
        </w:rPr>
      </w:pPr>
      <w:r w:rsidRPr="00981F70">
        <w:rPr>
          <w:u w:val="single"/>
        </w:rPr>
        <w:t xml:space="preserve">Such assessments are not only shockingly cold-hearted but </w:t>
      </w:r>
      <w:r w:rsidRPr="00981F70">
        <w:rPr>
          <w:b/>
          <w:bCs/>
          <w:u w:val="single"/>
        </w:rPr>
        <w:t>shortsighted</w:t>
      </w:r>
      <w:r w:rsidRPr="00981F70">
        <w:rPr>
          <w:sz w:val="16"/>
        </w:rPr>
        <w:t xml:space="preserve">. In fact, </w:t>
      </w:r>
      <w:r w:rsidRPr="00981F70">
        <w:rPr>
          <w:u w:val="single"/>
        </w:rPr>
        <w:t>several studies have modeled the global impact of a “limited” ten-day nuclear war in which India and Pakistan</w:t>
      </w:r>
      <w:r w:rsidRPr="00981F70">
        <w:rPr>
          <w:sz w:val="16"/>
        </w:rPr>
        <w:t xml:space="preserve"> each exchange fifty 15-kiloton nuclear bombs equivalent in yield to the Little Boy uranium bomb dropped on Hiroshima.</w:t>
      </w:r>
    </w:p>
    <w:p w14:paraId="596B2987" w14:textId="77777777" w:rsidR="003E304E" w:rsidRPr="00981F70" w:rsidRDefault="003E304E" w:rsidP="003E304E">
      <w:pPr>
        <w:rPr>
          <w:sz w:val="16"/>
        </w:rPr>
      </w:pPr>
      <w:r w:rsidRPr="00981F70">
        <w:rPr>
          <w:sz w:val="16"/>
        </w:rPr>
        <w:t xml:space="preserve">Their findings concluded that </w:t>
      </w:r>
      <w:r w:rsidRPr="00981F70">
        <w:rPr>
          <w:b/>
          <w:bCs/>
          <w:u w:val="single"/>
        </w:rPr>
        <w:t>spillover</w:t>
      </w:r>
      <w:r w:rsidRPr="00981F70">
        <w:rPr>
          <w:u w:val="single"/>
        </w:rPr>
        <w:t xml:space="preserve"> would in no way be “limited,”</w:t>
      </w:r>
      <w:r w:rsidRPr="00981F70">
        <w:rPr>
          <w:sz w:val="16"/>
        </w:rPr>
        <w:t xml:space="preserve"> directly impacting people across the globe that would struggle to locate Kashmir on a map.</w:t>
      </w:r>
    </w:p>
    <w:p w14:paraId="7F24F994" w14:textId="77777777" w:rsidR="003E304E" w:rsidRPr="00981F70" w:rsidRDefault="003E304E" w:rsidP="003E304E">
      <w:pPr>
        <w:rPr>
          <w:sz w:val="16"/>
        </w:rPr>
      </w:pPr>
      <w:r w:rsidRPr="00981F70">
        <w:rPr>
          <w:sz w:val="16"/>
        </w:rPr>
        <w:t>And those results are merely a conservative baseline, as India and Pakistan are estimated to possess over 260 warheads. Some likely have yields exceeding 15-kilotons, which is relatively small compared to modern strategic warheads.</w:t>
      </w:r>
    </w:p>
    <w:p w14:paraId="4887A54A" w14:textId="77777777" w:rsidR="003E304E" w:rsidRPr="00981F70" w:rsidRDefault="003E304E" w:rsidP="003E304E">
      <w:pPr>
        <w:rPr>
          <w:sz w:val="16"/>
        </w:rPr>
      </w:pPr>
      <w:r w:rsidRPr="00981F70">
        <w:rPr>
          <w:sz w:val="16"/>
        </w:rPr>
        <w:t>Casualties</w:t>
      </w:r>
    </w:p>
    <w:p w14:paraId="16DCF1C2" w14:textId="77777777" w:rsidR="003E304E" w:rsidRPr="00981F70" w:rsidRDefault="003E304E" w:rsidP="003E304E">
      <w:pPr>
        <w:rPr>
          <w:sz w:val="16"/>
        </w:rPr>
      </w:pPr>
      <w:r w:rsidRPr="00981F70">
        <w:rPr>
          <w:sz w:val="16"/>
        </w:rPr>
        <w:t>Recurring terrorist attacks by Pakistan-sponsored militant groups over the status of India’s Muslim-majority Jammu and Kashmir state have repeatedly led to threats of a conventional military retaliation by New Delhi.</w:t>
      </w:r>
    </w:p>
    <w:p w14:paraId="35336C34" w14:textId="77777777" w:rsidR="003E304E" w:rsidRPr="00981F70" w:rsidRDefault="003E304E" w:rsidP="003E304E">
      <w:pPr>
        <w:rPr>
          <w:sz w:val="16"/>
        </w:rPr>
      </w:pPr>
      <w:r w:rsidRPr="00981F70">
        <w:rPr>
          <w:u w:val="single"/>
        </w:rPr>
        <w:t>Pakistan</w:t>
      </w:r>
      <w:r w:rsidRPr="00981F70">
        <w:rPr>
          <w:sz w:val="16"/>
        </w:rPr>
        <w:t xml:space="preserve">, in turn, maintains it </w:t>
      </w:r>
      <w:r w:rsidRPr="00981F70">
        <w:rPr>
          <w:u w:val="single"/>
        </w:rPr>
        <w:t xml:space="preserve">may use nuclear weapons as a </w:t>
      </w:r>
      <w:r w:rsidRPr="00981F70">
        <w:rPr>
          <w:b/>
          <w:bCs/>
          <w:u w:val="single"/>
        </w:rPr>
        <w:t>first-strike weapon</w:t>
      </w:r>
      <w:r w:rsidRPr="00981F70">
        <w:rPr>
          <w:u w:val="single"/>
        </w:rPr>
        <w:t xml:space="preserve"> to </w:t>
      </w:r>
      <w:r w:rsidRPr="00981F70">
        <w:rPr>
          <w:b/>
          <w:bCs/>
          <w:u w:val="single"/>
        </w:rPr>
        <w:t>counter</w:t>
      </w:r>
      <w:r w:rsidRPr="00981F70">
        <w:rPr>
          <w:u w:val="single"/>
        </w:rPr>
        <w:t>-</w:t>
      </w:r>
      <w:r w:rsidRPr="00981F70">
        <w:rPr>
          <w:b/>
          <w:bCs/>
          <w:u w:val="single"/>
        </w:rPr>
        <w:t>balance</w:t>
      </w:r>
      <w:r w:rsidRPr="00981F70">
        <w:rPr>
          <w:u w:val="single"/>
        </w:rPr>
        <w:t xml:space="preserve"> India’s superior </w:t>
      </w:r>
      <w:r w:rsidRPr="00981F70">
        <w:rPr>
          <w:b/>
          <w:bCs/>
          <w:u w:val="single"/>
        </w:rPr>
        <w:t>conventional forces</w:t>
      </w:r>
      <w:r w:rsidRPr="00981F70">
        <w:rPr>
          <w:sz w:val="16"/>
        </w:rPr>
        <w:t xml:space="preserve">. </w:t>
      </w:r>
      <w:r w:rsidRPr="00981F70">
        <w:rPr>
          <w:u w:val="single"/>
        </w:rPr>
        <w:t>Triggers</w:t>
      </w:r>
      <w:r w:rsidRPr="00981F70">
        <w:rPr>
          <w:sz w:val="16"/>
        </w:rPr>
        <w:t xml:space="preserve"> could </w:t>
      </w:r>
      <w:r w:rsidRPr="00981F70">
        <w:rPr>
          <w:u w:val="single"/>
        </w:rPr>
        <w:t>involve</w:t>
      </w:r>
      <w:r w:rsidRPr="00981F70">
        <w:rPr>
          <w:sz w:val="16"/>
        </w:rPr>
        <w:t xml:space="preserve"> the </w:t>
      </w:r>
      <w:r w:rsidRPr="00981F70">
        <w:rPr>
          <w:u w:val="single"/>
        </w:rPr>
        <w:t>destruction of a large part of Pakistan’s military or penetration</w:t>
      </w:r>
      <w:r w:rsidRPr="00981F70">
        <w:rPr>
          <w:sz w:val="16"/>
        </w:rPr>
        <w:t xml:space="preserve"> by Indian forces deep </w:t>
      </w:r>
      <w:r w:rsidRPr="00981F70">
        <w:rPr>
          <w:u w:val="single"/>
        </w:rPr>
        <w:t>into Pakistani territory</w:t>
      </w:r>
      <w:r w:rsidRPr="00981F70">
        <w:rPr>
          <w:sz w:val="16"/>
        </w:rPr>
        <w:t xml:space="preserve">. </w:t>
      </w:r>
      <w:r w:rsidRPr="00981F70">
        <w:rPr>
          <w:u w:val="single"/>
        </w:rPr>
        <w:t>Islamabad</w:t>
      </w:r>
      <w:r w:rsidRPr="00981F70">
        <w:rPr>
          <w:sz w:val="16"/>
        </w:rPr>
        <w:t xml:space="preserve"> also claims it might </w:t>
      </w:r>
      <w:r w:rsidRPr="00981F70">
        <w:rPr>
          <w:u w:val="single"/>
        </w:rPr>
        <w:t>authorize a strike in event of a damaging Indian blockade</w:t>
      </w:r>
      <w:r w:rsidRPr="00981F70">
        <w:rPr>
          <w:sz w:val="16"/>
        </w:rPr>
        <w:t xml:space="preserve"> </w:t>
      </w:r>
      <w:r w:rsidRPr="00981F70">
        <w:rPr>
          <w:u w:val="single"/>
        </w:rPr>
        <w:t>or political destabilization</w:t>
      </w:r>
      <w:r w:rsidRPr="00981F70">
        <w:rPr>
          <w:sz w:val="16"/>
        </w:rPr>
        <w:t xml:space="preserve"> instigated by India.</w:t>
      </w:r>
    </w:p>
    <w:p w14:paraId="10CAE0BC" w14:textId="77777777" w:rsidR="003E304E" w:rsidRPr="00981F70" w:rsidRDefault="003E304E" w:rsidP="003E304E">
      <w:pPr>
        <w:rPr>
          <w:u w:val="single"/>
        </w:rPr>
      </w:pPr>
      <w:r w:rsidRPr="00981F70">
        <w:rPr>
          <w:sz w:val="16"/>
        </w:rPr>
        <w:t xml:space="preserve">India’s official policy is that it will never be first to strike with nuclear weapons—but that once any nukes are used against it, </w:t>
      </w:r>
      <w:r w:rsidRPr="00981F70">
        <w:rPr>
          <w:u w:val="single"/>
        </w:rPr>
        <w:t xml:space="preserve">New Dehli will unleash an </w:t>
      </w:r>
      <w:r w:rsidRPr="00981F70">
        <w:rPr>
          <w:b/>
          <w:bCs/>
          <w:u w:val="single"/>
        </w:rPr>
        <w:t>all-out retaliation</w:t>
      </w:r>
      <w:r w:rsidRPr="00981F70">
        <w:rPr>
          <w:u w:val="single"/>
        </w:rPr>
        <w:t>.</w:t>
      </w:r>
    </w:p>
    <w:p w14:paraId="521C379B" w14:textId="77777777" w:rsidR="003E304E" w:rsidRPr="00981F70" w:rsidRDefault="003E304E" w:rsidP="003E304E">
      <w:pPr>
        <w:rPr>
          <w:sz w:val="16"/>
        </w:rPr>
      </w:pPr>
      <w:r w:rsidRPr="00981F70">
        <w:rPr>
          <w:sz w:val="16"/>
        </w:rPr>
        <w:t>The Little Boy bomb alone killed around 100,000 Japanese—between 30 to 40 percent of Hiroshima’s population—and destroyed 69 percent of the buildings in the city. But Pakistan and India host some of the most populous cities on the planet, with the population densities of Calcutta, Karachi and Mumbai at or exceeding 65,000 people per square mile. Thus, even low-yield bombs could cause tremendous casualties.</w:t>
      </w:r>
    </w:p>
    <w:p w14:paraId="1F8E0EB3" w14:textId="77777777" w:rsidR="003E304E" w:rsidRPr="00981F70" w:rsidRDefault="003E304E" w:rsidP="003E304E">
      <w:pPr>
        <w:rPr>
          <w:u w:val="single"/>
        </w:rPr>
      </w:pPr>
      <w:r w:rsidRPr="00981F70">
        <w:rPr>
          <w:sz w:val="16"/>
        </w:rPr>
        <w:t xml:space="preserve">A 2014 study estimates that the immediate effects of the bombs—the fireball, over-pressure wave, radiation burns etc.—would kill twenty million people. An earlier study estimated a hundred 15-kiloton nuclear detonations could kill twenty-six million in India and eighteen million in Pakistan—and concluded that escalating to using 100-kiloton warheads, which have </w:t>
      </w:r>
      <w:r w:rsidRPr="00981F70">
        <w:rPr>
          <w:u w:val="single"/>
        </w:rPr>
        <w:t xml:space="preserve">greater blast radius and overpressure waves that can </w:t>
      </w:r>
      <w:r w:rsidRPr="00981F70">
        <w:rPr>
          <w:b/>
          <w:bCs/>
          <w:u w:val="single"/>
        </w:rPr>
        <w:t>shatter hardened</w:t>
      </w:r>
      <w:r w:rsidRPr="00981F70">
        <w:rPr>
          <w:u w:val="single"/>
        </w:rPr>
        <w:t xml:space="preserve"> structures, would </w:t>
      </w:r>
      <w:r w:rsidRPr="00981F70">
        <w:rPr>
          <w:b/>
          <w:bCs/>
          <w:u w:val="single"/>
        </w:rPr>
        <w:t>multiply death tolls four-fold</w:t>
      </w:r>
      <w:r w:rsidRPr="00981F70">
        <w:rPr>
          <w:u w:val="single"/>
        </w:rPr>
        <w:t>.</w:t>
      </w:r>
    </w:p>
    <w:p w14:paraId="27D6B741" w14:textId="77777777" w:rsidR="003E304E" w:rsidRPr="00981F70" w:rsidRDefault="003E304E" w:rsidP="003E304E">
      <w:pPr>
        <w:rPr>
          <w:sz w:val="16"/>
        </w:rPr>
      </w:pPr>
      <w:r w:rsidRPr="00981F70">
        <w:rPr>
          <w:sz w:val="16"/>
        </w:rPr>
        <w:t xml:space="preserve">Moreover, these projected body counts </w:t>
      </w:r>
      <w:r w:rsidRPr="00981F70">
        <w:rPr>
          <w:u w:val="single"/>
        </w:rPr>
        <w:t xml:space="preserve">omit the secondary effects of </w:t>
      </w:r>
      <w:r w:rsidRPr="00981F70">
        <w:rPr>
          <w:b/>
          <w:bCs/>
          <w:u w:val="single"/>
        </w:rPr>
        <w:t>nuclear blasts</w:t>
      </w:r>
      <w:r w:rsidRPr="00981F70">
        <w:rPr>
          <w:sz w:val="16"/>
        </w:rPr>
        <w:t xml:space="preserve">. Many </w:t>
      </w:r>
      <w:r w:rsidRPr="00981F70">
        <w:rPr>
          <w:u w:val="single"/>
        </w:rPr>
        <w:t xml:space="preserve">survivors of the initial explosion would suffer </w:t>
      </w:r>
      <w:r w:rsidRPr="00981F70">
        <w:rPr>
          <w:b/>
          <w:bCs/>
          <w:u w:val="single"/>
        </w:rPr>
        <w:t>slow, lingering deaths</w:t>
      </w:r>
      <w:r w:rsidRPr="00981F70">
        <w:rPr>
          <w:u w:val="single"/>
        </w:rPr>
        <w:t xml:space="preserve"> due to </w:t>
      </w:r>
      <w:r w:rsidRPr="00981F70">
        <w:rPr>
          <w:b/>
          <w:bCs/>
          <w:u w:val="single"/>
        </w:rPr>
        <w:t>radiation exposure</w:t>
      </w:r>
      <w:r w:rsidRPr="00981F70">
        <w:rPr>
          <w:u w:val="single"/>
        </w:rPr>
        <w:t>.</w:t>
      </w:r>
      <w:r w:rsidRPr="00981F70">
        <w:rPr>
          <w:sz w:val="16"/>
        </w:rPr>
        <w:t xml:space="preserve"> The </w:t>
      </w:r>
      <w:r w:rsidRPr="00981F70">
        <w:rPr>
          <w:b/>
          <w:bCs/>
          <w:u w:val="single"/>
        </w:rPr>
        <w:t>collapse</w:t>
      </w:r>
      <w:r w:rsidRPr="00981F70">
        <w:rPr>
          <w:u w:val="single"/>
        </w:rPr>
        <w:t xml:space="preserve"> of </w:t>
      </w:r>
      <w:r w:rsidRPr="00981F70">
        <w:rPr>
          <w:b/>
          <w:bCs/>
          <w:u w:val="single"/>
        </w:rPr>
        <w:t>healthcare</w:t>
      </w:r>
      <w:r w:rsidRPr="00981F70">
        <w:rPr>
          <w:u w:val="single"/>
        </w:rPr>
        <w:t xml:space="preserve">, </w:t>
      </w:r>
      <w:r w:rsidRPr="00981F70">
        <w:rPr>
          <w:b/>
          <w:bCs/>
          <w:u w:val="single"/>
        </w:rPr>
        <w:t>transport</w:t>
      </w:r>
      <w:r w:rsidRPr="00981F70">
        <w:rPr>
          <w:u w:val="single"/>
        </w:rPr>
        <w:t xml:space="preserve">, </w:t>
      </w:r>
      <w:r w:rsidRPr="00981F70">
        <w:rPr>
          <w:b/>
          <w:bCs/>
          <w:u w:val="single"/>
        </w:rPr>
        <w:t>sanitation</w:t>
      </w:r>
      <w:r w:rsidRPr="00981F70">
        <w:rPr>
          <w:u w:val="single"/>
        </w:rPr>
        <w:t xml:space="preserve">, </w:t>
      </w:r>
      <w:r w:rsidRPr="00981F70">
        <w:rPr>
          <w:b/>
          <w:bCs/>
          <w:u w:val="single"/>
        </w:rPr>
        <w:t>water</w:t>
      </w:r>
      <w:r w:rsidRPr="00981F70">
        <w:rPr>
          <w:u w:val="single"/>
        </w:rPr>
        <w:t xml:space="preserve"> and economic </w:t>
      </w:r>
      <w:r w:rsidRPr="00981F70">
        <w:rPr>
          <w:b/>
          <w:bCs/>
          <w:u w:val="single"/>
        </w:rPr>
        <w:t>infrastructure</w:t>
      </w:r>
      <w:r w:rsidRPr="00981F70">
        <w:rPr>
          <w:u w:val="single"/>
        </w:rPr>
        <w:t xml:space="preserve"> would also claim </w:t>
      </w:r>
      <w:r w:rsidRPr="00981F70">
        <w:rPr>
          <w:b/>
          <w:bCs/>
          <w:u w:val="single"/>
        </w:rPr>
        <w:t>many more lives</w:t>
      </w:r>
      <w:r w:rsidRPr="00981F70">
        <w:rPr>
          <w:u w:val="single"/>
        </w:rPr>
        <w:t xml:space="preserve">. Nuclear blasts could also trigger </w:t>
      </w:r>
      <w:r w:rsidRPr="00981F70">
        <w:rPr>
          <w:b/>
          <w:bCs/>
          <w:u w:val="single"/>
        </w:rPr>
        <w:t>deadly firestorms</w:t>
      </w:r>
      <w:r w:rsidRPr="00981F70">
        <w:rPr>
          <w:u w:val="single"/>
        </w:rPr>
        <w:t>.</w:t>
      </w:r>
      <w:r w:rsidRPr="00981F70">
        <w:rPr>
          <w:sz w:val="16"/>
        </w:rPr>
        <w:t xml:space="preserve"> For instance, a firestorm caused by the U.S. napalm bombing of Tokyo in March 1945 killed more people than the Fat Man bomb killed in Nagasaki.</w:t>
      </w:r>
    </w:p>
    <w:p w14:paraId="7341045D" w14:textId="77777777" w:rsidR="003E304E" w:rsidRPr="00981F70" w:rsidRDefault="003E304E" w:rsidP="003E304E">
      <w:pPr>
        <w:rPr>
          <w:sz w:val="16"/>
        </w:rPr>
      </w:pPr>
      <w:r w:rsidRPr="00981F70">
        <w:rPr>
          <w:sz w:val="16"/>
        </w:rPr>
        <w:t>Refugee Outflows</w:t>
      </w:r>
    </w:p>
    <w:p w14:paraId="20515621" w14:textId="77777777" w:rsidR="003E304E" w:rsidRPr="00981F70" w:rsidRDefault="003E304E" w:rsidP="003E304E">
      <w:pPr>
        <w:rPr>
          <w:sz w:val="16"/>
        </w:rPr>
      </w:pPr>
      <w:r w:rsidRPr="00981F70">
        <w:rPr>
          <w:sz w:val="16"/>
        </w:rPr>
        <w:t>The civil war in Syria caused over 5.6 million refugees to flee abroad out of a population of 22 million prior to the conflict. Despite the relative stability and prosperity of the European nations to which refugees fled, this outflow triggered political backlashes that have rocked virtually every major Western government.</w:t>
      </w:r>
    </w:p>
    <w:p w14:paraId="6B61EA81" w14:textId="77777777" w:rsidR="003E304E" w:rsidRPr="00981F70" w:rsidRDefault="003E304E" w:rsidP="003E304E">
      <w:pPr>
        <w:rPr>
          <w:sz w:val="16"/>
        </w:rPr>
      </w:pPr>
      <w:r w:rsidRPr="00981F70">
        <w:rPr>
          <w:sz w:val="16"/>
        </w:rPr>
        <w:t>Now consider likely</w:t>
      </w:r>
      <w:r w:rsidRPr="00981F70">
        <w:rPr>
          <w:b/>
          <w:bCs/>
          <w:sz w:val="16"/>
        </w:rPr>
        <w:t xml:space="preserve"> </w:t>
      </w:r>
      <w:r w:rsidRPr="00981F70">
        <w:rPr>
          <w:b/>
          <w:bCs/>
          <w:u w:val="single"/>
        </w:rPr>
        <w:t>population movements</w:t>
      </w:r>
      <w:r w:rsidRPr="00981F70">
        <w:rPr>
          <w:u w:val="single"/>
        </w:rPr>
        <w:t xml:space="preserve"> in event of a nuclear war between India-Pakistan, which together total over 1.5 billion people</w:t>
      </w:r>
      <w:r w:rsidRPr="00981F70">
        <w:rPr>
          <w:sz w:val="16"/>
        </w:rPr>
        <w:t xml:space="preserve">. </w:t>
      </w:r>
      <w:r w:rsidRPr="00981F70">
        <w:rPr>
          <w:u w:val="single"/>
        </w:rPr>
        <w:t>Nuclear bombings</w:t>
      </w:r>
      <w:r w:rsidRPr="00981F70">
        <w:rPr>
          <w:sz w:val="16"/>
        </w:rPr>
        <w:t xml:space="preserve">—or their even their mere potential—would likely </w:t>
      </w:r>
      <w:r w:rsidRPr="00981F70">
        <w:rPr>
          <w:u w:val="single"/>
        </w:rPr>
        <w:t xml:space="preserve">cause many </w:t>
      </w:r>
      <w:r w:rsidRPr="00981F70">
        <w:rPr>
          <w:sz w:val="16"/>
        </w:rPr>
        <w:t xml:space="preserve">city-dwellers </w:t>
      </w:r>
      <w:r w:rsidRPr="00981F70">
        <w:rPr>
          <w:u w:val="single"/>
        </w:rPr>
        <w:t>to flee</w:t>
      </w:r>
      <w:r w:rsidRPr="00981F70">
        <w:rPr>
          <w:sz w:val="16"/>
        </w:rPr>
        <w:t xml:space="preserve"> to the countryside to lower their odds of being caught in a nuclear strike. Wealthier citizens, numbering in tens of millions, would use their resources to flee abroad.</w:t>
      </w:r>
    </w:p>
    <w:p w14:paraId="266E51BF" w14:textId="77777777" w:rsidR="003E304E" w:rsidRPr="00981F70" w:rsidRDefault="003E304E" w:rsidP="003E304E">
      <w:pPr>
        <w:rPr>
          <w:sz w:val="16"/>
        </w:rPr>
      </w:pPr>
      <w:r w:rsidRPr="00981F70">
        <w:rPr>
          <w:sz w:val="16"/>
        </w:rPr>
        <w:t>Should bombs begin dropping, poorer citizens many begin pouring over land borders such as those with Afghanistan and Iran for Pakistan, and Nepal and Bangladesh for India. These poor states would struggle to supports tens of millions of refugees. China also borders India and Pakistan—but historically Beijing has not welcomed refugees.</w:t>
      </w:r>
    </w:p>
    <w:p w14:paraId="7142E207" w14:textId="77777777" w:rsidR="003E304E" w:rsidRPr="00981F70" w:rsidRDefault="003E304E" w:rsidP="003E304E">
      <w:pPr>
        <w:rPr>
          <w:sz w:val="16"/>
        </w:rPr>
      </w:pPr>
      <w:r w:rsidRPr="00981F70">
        <w:rPr>
          <w:sz w:val="16"/>
        </w:rPr>
        <w:t xml:space="preserve">Some citizens may undertake risky voyages at sea on overloaded boats, setting their sights on South East Asia and the Arabian Peninsula. </w:t>
      </w:r>
      <w:r w:rsidRPr="00981F70">
        <w:rPr>
          <w:u w:val="single"/>
        </w:rPr>
        <w:t>Thousands would surely drown</w:t>
      </w:r>
      <w:r w:rsidRPr="00981F70">
        <w:rPr>
          <w:sz w:val="16"/>
        </w:rPr>
        <w:t>. Many regional governments would turn them back, as they have refugees of conflicts in Vietnam, Cambodia and Myanmar in the past.</w:t>
      </w:r>
    </w:p>
    <w:p w14:paraId="2DE617FC" w14:textId="77777777" w:rsidR="003E304E" w:rsidRPr="00981F70" w:rsidRDefault="003E304E" w:rsidP="003E304E">
      <w:pPr>
        <w:rPr>
          <w:sz w:val="16"/>
        </w:rPr>
      </w:pPr>
      <w:r w:rsidRPr="00981F70">
        <w:rPr>
          <w:sz w:val="16"/>
        </w:rPr>
        <w:t>Fallout</w:t>
      </w:r>
    </w:p>
    <w:p w14:paraId="6F32F888" w14:textId="77777777" w:rsidR="003E304E" w:rsidRPr="00981F70" w:rsidRDefault="003E304E" w:rsidP="003E304E">
      <w:pPr>
        <w:rPr>
          <w:sz w:val="16"/>
        </w:rPr>
      </w:pPr>
      <w:r w:rsidRPr="00981F70">
        <w:rPr>
          <w:u w:val="single"/>
        </w:rPr>
        <w:t xml:space="preserve">Radioactive fallout would also be </w:t>
      </w:r>
      <w:r w:rsidRPr="00981F70">
        <w:rPr>
          <w:b/>
          <w:bCs/>
          <w:u w:val="single"/>
        </w:rPr>
        <w:t>disseminated across the globe</w:t>
      </w:r>
      <w:r w:rsidRPr="00981F70">
        <w:rPr>
          <w:u w:val="single"/>
        </w:rPr>
        <w:t>.</w:t>
      </w:r>
      <w:r w:rsidRPr="00981F70">
        <w:rPr>
          <w:sz w:val="16"/>
        </w:rPr>
        <w:t xml:space="preserve"> The fallout from the Chernobyl explosion, for example, wound its way westward from Ukraine into Western Europe, exposing 650,000 persons and contaminating 77,000 square miles. The long-term health effects of the exposure could last decades. India and Pakistan’s neighbors would be especially exposed, and most lack healthcare and infrastructure to deal with such a crisis.</w:t>
      </w:r>
    </w:p>
    <w:p w14:paraId="11757F62" w14:textId="77777777" w:rsidR="003E304E" w:rsidRPr="00981F70" w:rsidRDefault="003E304E" w:rsidP="003E304E">
      <w:pPr>
        <w:rPr>
          <w:sz w:val="16"/>
        </w:rPr>
      </w:pPr>
      <w:r w:rsidRPr="00981F70">
        <w:rPr>
          <w:sz w:val="16"/>
        </w:rPr>
        <w:t>Nuclear Winter</w:t>
      </w:r>
    </w:p>
    <w:p w14:paraId="63A47D62" w14:textId="77777777" w:rsidR="003E304E" w:rsidRPr="00981F70" w:rsidRDefault="003E304E" w:rsidP="003E304E">
      <w:pPr>
        <w:rPr>
          <w:sz w:val="16"/>
        </w:rPr>
      </w:pPr>
      <w:r w:rsidRPr="00981F70">
        <w:rPr>
          <w:sz w:val="16"/>
        </w:rPr>
        <w:t xml:space="preserve">Studies in 2008 and 2014 found that if one hundred 15-kiloton bombs were used, it </w:t>
      </w:r>
      <w:r w:rsidRPr="00981F70">
        <w:rPr>
          <w:u w:val="single"/>
        </w:rPr>
        <w:t xml:space="preserve">would blast five million tons of </w:t>
      </w:r>
      <w:r w:rsidRPr="00981F70">
        <w:rPr>
          <w:b/>
          <w:bCs/>
          <w:u w:val="single"/>
        </w:rPr>
        <w:t>fine</w:t>
      </w:r>
      <w:r w:rsidRPr="00981F70">
        <w:rPr>
          <w:u w:val="single"/>
        </w:rPr>
        <w:t xml:space="preserve">, sooty particles into the stratosphere, where they would </w:t>
      </w:r>
      <w:r w:rsidRPr="00981F70">
        <w:rPr>
          <w:b/>
          <w:bCs/>
          <w:u w:val="single"/>
        </w:rPr>
        <w:t>spread across the globe</w:t>
      </w:r>
      <w:r w:rsidRPr="00981F70">
        <w:rPr>
          <w:b/>
          <w:bCs/>
          <w:sz w:val="16"/>
        </w:rPr>
        <w:t xml:space="preserve">, </w:t>
      </w:r>
      <w:r w:rsidRPr="00981F70">
        <w:rPr>
          <w:b/>
          <w:bCs/>
          <w:u w:val="single"/>
        </w:rPr>
        <w:t>warping</w:t>
      </w:r>
      <w:r w:rsidRPr="00981F70">
        <w:rPr>
          <w:u w:val="single"/>
        </w:rPr>
        <w:t xml:space="preserve"> global weather patterns</w:t>
      </w:r>
      <w:r w:rsidRPr="00981F70">
        <w:rPr>
          <w:sz w:val="16"/>
        </w:rPr>
        <w:t xml:space="preserve"> for the next twenty-five years.</w:t>
      </w:r>
    </w:p>
    <w:p w14:paraId="386B0DF1" w14:textId="77777777" w:rsidR="003E304E" w:rsidRPr="00981F70" w:rsidRDefault="003E304E" w:rsidP="003E304E">
      <w:pPr>
        <w:rPr>
          <w:sz w:val="16"/>
        </w:rPr>
      </w:pPr>
      <w:r w:rsidRPr="00981F70">
        <w:rPr>
          <w:sz w:val="16"/>
        </w:rPr>
        <w:t xml:space="preserve">The </w:t>
      </w:r>
      <w:r w:rsidRPr="00981F70">
        <w:rPr>
          <w:u w:val="single"/>
        </w:rPr>
        <w:t xml:space="preserve">particles would </w:t>
      </w:r>
      <w:r w:rsidRPr="00981F70">
        <w:rPr>
          <w:b/>
          <w:bCs/>
          <w:u w:val="single"/>
        </w:rPr>
        <w:t>block out light from the sun</w:t>
      </w:r>
      <w:r w:rsidRPr="00981F70">
        <w:rPr>
          <w:sz w:val="16"/>
        </w:rPr>
        <w:t xml:space="preserve">, causing surface </w:t>
      </w:r>
      <w:r w:rsidRPr="00981F70">
        <w:rPr>
          <w:u w:val="single"/>
        </w:rPr>
        <w:t>temperatures to decrease</w:t>
      </w:r>
      <w:r w:rsidRPr="00981F70">
        <w:rPr>
          <w:sz w:val="16"/>
        </w:rPr>
        <w:t xml:space="preserve"> an average of 2.7 degrees Fahrenheit across the globe, </w:t>
      </w:r>
      <w:r w:rsidRPr="00981F70">
        <w:rPr>
          <w:u w:val="single"/>
        </w:rPr>
        <w:t>or 4.5 degrees in North American and Europe</w:t>
      </w:r>
      <w:r w:rsidRPr="00981F70">
        <w:rPr>
          <w:sz w:val="16"/>
        </w:rPr>
        <w:t>. Growing seasons would be shortened by ten to forty days, and certain crops such as Canadian wheat would simply become unviable. Global agricultural yields would fall, leading to rising prices and famine.</w:t>
      </w:r>
    </w:p>
    <w:p w14:paraId="7E029B42" w14:textId="77777777" w:rsidR="003E304E" w:rsidRPr="00981F70" w:rsidRDefault="003E304E" w:rsidP="003E304E">
      <w:pPr>
        <w:rPr>
          <w:b/>
          <w:bCs/>
          <w:u w:val="single"/>
        </w:rPr>
      </w:pPr>
      <w:r w:rsidRPr="00981F70">
        <w:rPr>
          <w:sz w:val="16"/>
        </w:rPr>
        <w:t xml:space="preserve">The </w:t>
      </w:r>
      <w:r w:rsidRPr="00981F70">
        <w:rPr>
          <w:u w:val="single"/>
        </w:rPr>
        <w:t>particles</w:t>
      </w:r>
      <w:r w:rsidRPr="00981F70">
        <w:rPr>
          <w:sz w:val="16"/>
        </w:rPr>
        <w:t xml:space="preserve"> may also </w:t>
      </w:r>
      <w:r w:rsidRPr="00981F70">
        <w:rPr>
          <w:u w:val="single"/>
        </w:rPr>
        <w:t>deplete</w:t>
      </w:r>
      <w:r w:rsidRPr="00981F70">
        <w:rPr>
          <w:sz w:val="16"/>
        </w:rPr>
        <w:t xml:space="preserve"> between 30 to </w:t>
      </w:r>
      <w:r w:rsidRPr="00981F70">
        <w:rPr>
          <w:u w:val="single"/>
        </w:rPr>
        <w:t xml:space="preserve">50 percent of the </w:t>
      </w:r>
      <w:r w:rsidRPr="00981F70">
        <w:rPr>
          <w:b/>
          <w:bCs/>
          <w:u w:val="single"/>
        </w:rPr>
        <w:t>ozone layer</w:t>
      </w:r>
      <w:r w:rsidRPr="00981F70">
        <w:rPr>
          <w:sz w:val="16"/>
        </w:rPr>
        <w:t xml:space="preserve">, allowing more of the </w:t>
      </w:r>
      <w:r w:rsidRPr="00981F70">
        <w:rPr>
          <w:u w:val="single"/>
        </w:rPr>
        <w:t xml:space="preserve">sun’s radiation to penetrate the atmosphere, causing increased </w:t>
      </w:r>
      <w:r w:rsidRPr="00981F70">
        <w:rPr>
          <w:b/>
          <w:bCs/>
          <w:u w:val="single"/>
        </w:rPr>
        <w:t>sunburns</w:t>
      </w:r>
      <w:r w:rsidRPr="00981F70">
        <w:rPr>
          <w:u w:val="single"/>
        </w:rPr>
        <w:t xml:space="preserve"> and rates of </w:t>
      </w:r>
      <w:r w:rsidRPr="00981F70">
        <w:rPr>
          <w:b/>
          <w:bCs/>
          <w:u w:val="single"/>
        </w:rPr>
        <w:t>cancer</w:t>
      </w:r>
      <w:r w:rsidRPr="00981F70">
        <w:rPr>
          <w:u w:val="single"/>
        </w:rPr>
        <w:t xml:space="preserve"> and </w:t>
      </w:r>
      <w:r w:rsidRPr="00981F70">
        <w:rPr>
          <w:b/>
          <w:bCs/>
          <w:u w:val="single"/>
        </w:rPr>
        <w:t xml:space="preserve">killing off sensitive plant-life </w:t>
      </w:r>
      <w:r w:rsidRPr="00981F70">
        <w:rPr>
          <w:u w:val="single"/>
        </w:rPr>
        <w:t>and</w:t>
      </w:r>
      <w:r w:rsidRPr="00981F70">
        <w:rPr>
          <w:b/>
          <w:bCs/>
          <w:u w:val="single"/>
        </w:rPr>
        <w:t xml:space="preserve"> marine plankton</w:t>
      </w:r>
      <w:r w:rsidRPr="00981F70">
        <w:rPr>
          <w:u w:val="single"/>
        </w:rPr>
        <w:t xml:space="preserve">, with the spillover effect of </w:t>
      </w:r>
      <w:r w:rsidRPr="00981F70">
        <w:rPr>
          <w:b/>
          <w:bCs/>
          <w:u w:val="single"/>
        </w:rPr>
        <w:t>decimating fishing yields.</w:t>
      </w:r>
    </w:p>
    <w:p w14:paraId="450B2278" w14:textId="77777777" w:rsidR="003E304E" w:rsidRPr="00981F70" w:rsidRDefault="003E304E" w:rsidP="003E304E">
      <w:pPr>
        <w:rPr>
          <w:sz w:val="16"/>
        </w:rPr>
      </w:pPr>
      <w:r w:rsidRPr="00981F70">
        <w:rPr>
          <w:sz w:val="16"/>
        </w:rPr>
        <w:t xml:space="preserve">To be clear, </w:t>
      </w:r>
      <w:r w:rsidRPr="00981F70">
        <w:rPr>
          <w:u w:val="single"/>
        </w:rPr>
        <w:t>these are outcomes for a “</w:t>
      </w:r>
      <w:r w:rsidRPr="00981F70">
        <w:rPr>
          <w:b/>
          <w:bCs/>
          <w:u w:val="single"/>
        </w:rPr>
        <w:t>light” nuclear winter scenario</w:t>
      </w:r>
      <w:r w:rsidRPr="00981F70">
        <w:rPr>
          <w:u w:val="single"/>
        </w:rPr>
        <w:t xml:space="preserve">, not a full slugging match between the </w:t>
      </w:r>
      <w:r w:rsidRPr="00981F70">
        <w:rPr>
          <w:b/>
          <w:bCs/>
          <w:u w:val="single"/>
        </w:rPr>
        <w:t>Russian and U.S. arsenals</w:t>
      </w:r>
      <w:r w:rsidRPr="00981F70">
        <w:rPr>
          <w:u w:val="single"/>
        </w:rPr>
        <w:t>.</w:t>
      </w:r>
    </w:p>
    <w:p w14:paraId="57363A39" w14:textId="77777777" w:rsidR="003E304E" w:rsidRPr="00981F70" w:rsidRDefault="003E304E" w:rsidP="003E304E">
      <w:pPr>
        <w:rPr>
          <w:sz w:val="16"/>
        </w:rPr>
      </w:pPr>
      <w:r w:rsidRPr="00981F70">
        <w:rPr>
          <w:sz w:val="16"/>
        </w:rPr>
        <w:t>Global Recession</w:t>
      </w:r>
    </w:p>
    <w:p w14:paraId="5664745F" w14:textId="77777777" w:rsidR="003E304E" w:rsidRPr="00981F70" w:rsidRDefault="003E304E" w:rsidP="003E304E">
      <w:pPr>
        <w:rPr>
          <w:sz w:val="16"/>
        </w:rPr>
      </w:pPr>
      <w:r w:rsidRPr="00981F70">
        <w:rPr>
          <w:sz w:val="16"/>
        </w:rPr>
        <w:t xml:space="preserve">Any one of the factors above would likely </w:t>
      </w:r>
      <w:r w:rsidRPr="00981F70">
        <w:rPr>
          <w:u w:val="single"/>
        </w:rPr>
        <w:t xml:space="preserve">suffice to cause a </w:t>
      </w:r>
      <w:r w:rsidRPr="00981F70">
        <w:rPr>
          <w:b/>
          <w:bCs/>
          <w:u w:val="single"/>
        </w:rPr>
        <w:t>global economic recession</w:t>
      </w:r>
      <w:r w:rsidRPr="00981F70">
        <w:rPr>
          <w:sz w:val="16"/>
        </w:rPr>
        <w:t>. All of them combined would guarantee one.</w:t>
      </w:r>
    </w:p>
    <w:p w14:paraId="66D14E48" w14:textId="77777777" w:rsidR="003E304E" w:rsidRPr="00981F70" w:rsidRDefault="003E304E" w:rsidP="003E304E">
      <w:pPr>
        <w:rPr>
          <w:sz w:val="16"/>
        </w:rPr>
      </w:pPr>
      <w:r w:rsidRPr="00981F70">
        <w:rPr>
          <w:sz w:val="16"/>
        </w:rPr>
        <w:t>India and Pakistan account for over one-fifth world’s population, and therefore a significant share of economic activity. Should their major cities become irradiated ruins with their populations decimated, a tremendous disruption would surely result. A massive decrease in consumption and production would obviously instigate a long-lasting recessionary cycle, with attendant deprivations and political destabilization slamming developed and less-developed countries alike.</w:t>
      </w:r>
    </w:p>
    <w:p w14:paraId="06B4FDF8" w14:textId="77777777" w:rsidR="003E304E" w:rsidRPr="00981F70" w:rsidRDefault="003E304E" w:rsidP="003E304E">
      <w:pPr>
        <w:rPr>
          <w:sz w:val="16"/>
        </w:rPr>
      </w:pPr>
      <w:r w:rsidRPr="00981F70">
        <w:rPr>
          <w:sz w:val="16"/>
        </w:rPr>
        <w:t xml:space="preserve">Taken together, these outcomes mean even a “limited” India-Pakistan nuclear war would significantly </w:t>
      </w:r>
      <w:r w:rsidRPr="00981F70">
        <w:rPr>
          <w:b/>
          <w:bCs/>
          <w:u w:val="single"/>
        </w:rPr>
        <w:t>affect every person on the globe</w:t>
      </w:r>
      <w:r w:rsidRPr="00981F70">
        <w:rPr>
          <w:sz w:val="16"/>
        </w:rPr>
        <w:t>, be they a school teacher in Nebraska, a factory-worker in Shaanxi province or a fisherman in Mombasa.</w:t>
      </w:r>
    </w:p>
    <w:p w14:paraId="687FD674" w14:textId="77777777" w:rsidR="003E304E" w:rsidRPr="00981F70" w:rsidRDefault="003E304E" w:rsidP="003E304E">
      <w:pPr>
        <w:pStyle w:val="Heading1"/>
        <w:rPr>
          <w:rFonts w:cs="Arial"/>
        </w:rPr>
      </w:pPr>
      <w:r w:rsidRPr="00981F70">
        <w:rPr>
          <w:rFonts w:cs="Arial"/>
        </w:rPr>
        <w:t>*AFF ANSWERS*</w:t>
      </w:r>
    </w:p>
    <w:p w14:paraId="0B53054C" w14:textId="77777777" w:rsidR="003E304E" w:rsidRPr="00981F70" w:rsidRDefault="003E304E" w:rsidP="003E304E">
      <w:pPr>
        <w:pStyle w:val="Heading1"/>
        <w:rPr>
          <w:rFonts w:cs="Arial"/>
        </w:rPr>
      </w:pPr>
      <w:r w:rsidRPr="00981F70">
        <w:rPr>
          <w:rFonts w:cs="Arial"/>
        </w:rPr>
        <w:t>2AC—Israel-Iran</w:t>
      </w:r>
    </w:p>
    <w:p w14:paraId="0AFEF055" w14:textId="77777777" w:rsidR="003E304E" w:rsidRPr="00981F70" w:rsidRDefault="003E304E" w:rsidP="003E304E">
      <w:pPr>
        <w:pStyle w:val="Heading2"/>
        <w:rPr>
          <w:rFonts w:cs="Arial"/>
        </w:rPr>
      </w:pPr>
      <w:r w:rsidRPr="00981F70">
        <w:rPr>
          <w:rFonts w:cs="Arial"/>
        </w:rPr>
        <w:t>UQ: Israel-Iran</w:t>
      </w:r>
    </w:p>
    <w:p w14:paraId="7156976F" w14:textId="77777777" w:rsidR="003E304E" w:rsidRDefault="003E304E" w:rsidP="003E304E">
      <w:pPr>
        <w:pStyle w:val="Heading3"/>
        <w:rPr>
          <w:rFonts w:cs="Arial"/>
        </w:rPr>
      </w:pPr>
      <w:r w:rsidRPr="00981F70">
        <w:rPr>
          <w:rFonts w:cs="Arial"/>
        </w:rPr>
        <w:t>2AC—Diplomacy Fails Now</w:t>
      </w:r>
    </w:p>
    <w:p w14:paraId="21FC841F" w14:textId="77777777" w:rsidR="003E304E" w:rsidRPr="00B96E83" w:rsidRDefault="003E304E" w:rsidP="003E304E">
      <w:pPr>
        <w:pStyle w:val="Heading4"/>
      </w:pPr>
      <w:r>
        <w:t xml:space="preserve">Strikes mean diplomacy’s </w:t>
      </w:r>
      <w:r w:rsidRPr="006D1B8D">
        <w:rPr>
          <w:u w:val="single"/>
        </w:rPr>
        <w:t>dead</w:t>
      </w:r>
      <w:r>
        <w:t xml:space="preserve"> and war’s inevitable.</w:t>
      </w:r>
    </w:p>
    <w:p w14:paraId="6F656A68" w14:textId="77777777" w:rsidR="003E304E" w:rsidRDefault="003E304E" w:rsidP="003E304E">
      <w:r w:rsidRPr="002228C3">
        <w:rPr>
          <w:rStyle w:val="Style13ptBold"/>
        </w:rPr>
        <w:t>TOI</w:t>
      </w:r>
      <w:r w:rsidRPr="00376CEF">
        <w:rPr>
          <w:rStyle w:val="Style13ptBold"/>
        </w:rPr>
        <w:t xml:space="preserve"> ’6/22</w:t>
      </w:r>
      <w:r>
        <w:rPr>
          <w:rStyle w:val="Style13ptBold"/>
        </w:rPr>
        <w:t xml:space="preserve"> </w:t>
      </w:r>
      <w:r>
        <w:t>[J</w:t>
      </w:r>
      <w:r w:rsidRPr="002228C3">
        <w:t>une 22, 2025. “‘There Is No Red Line’ US Hasn’t Crossed, Says Iran’s Foreign Minister; Declares Diplomacy Dead after America Strikes on Nuclear Sites.” The Times of India. https://timesofindia.indiatimes.com/world/middle-east/there-is-no-red-line-us-hasnt-crossed-says-irans-foreign-minister-declares-diplomacy-dead-after-america-strikes-on-nuclear-sites/articleshow/122005153.cms</w:t>
      </w:r>
      <w:r>
        <w:t>; mgm]</w:t>
      </w:r>
    </w:p>
    <w:p w14:paraId="20B00D1F" w14:textId="77777777" w:rsidR="003E304E" w:rsidRPr="00564F03" w:rsidRDefault="003E304E" w:rsidP="003E304E">
      <w:pPr>
        <w:rPr>
          <w:sz w:val="16"/>
        </w:rPr>
      </w:pPr>
      <w:r w:rsidRPr="00564F03">
        <w:rPr>
          <w:highlight w:val="cyan"/>
          <w:u w:val="single"/>
        </w:rPr>
        <w:t>Iran</w:t>
      </w:r>
      <w:r w:rsidRPr="004A7889">
        <w:rPr>
          <w:u w:val="single"/>
        </w:rPr>
        <w:t>’s foreign minister</w:t>
      </w:r>
      <w:r w:rsidRPr="00564F03">
        <w:rPr>
          <w:sz w:val="16"/>
        </w:rPr>
        <w:t xml:space="preserve"> Abbas Araghchi </w:t>
      </w:r>
      <w:r w:rsidRPr="00564F03">
        <w:rPr>
          <w:highlight w:val="cyan"/>
          <w:u w:val="single"/>
        </w:rPr>
        <w:t>declared</w:t>
      </w:r>
      <w:r w:rsidRPr="00564F03">
        <w:rPr>
          <w:sz w:val="16"/>
        </w:rPr>
        <w:t xml:space="preserve"> on Sunday that the </w:t>
      </w:r>
      <w:r w:rsidRPr="00564F03">
        <w:rPr>
          <w:highlight w:val="cyan"/>
          <w:u w:val="single"/>
        </w:rPr>
        <w:t>U</w:t>
      </w:r>
      <w:r w:rsidRPr="004A7889">
        <w:rPr>
          <w:u w:val="single"/>
        </w:rPr>
        <w:t xml:space="preserve">nited </w:t>
      </w:r>
      <w:r w:rsidRPr="00564F03">
        <w:rPr>
          <w:highlight w:val="cyan"/>
          <w:u w:val="single"/>
        </w:rPr>
        <w:t>S</w:t>
      </w:r>
      <w:r w:rsidRPr="004A7889">
        <w:rPr>
          <w:u w:val="single"/>
        </w:rPr>
        <w:t xml:space="preserve">tates has </w:t>
      </w:r>
      <w:r w:rsidRPr="00564F03">
        <w:rPr>
          <w:highlight w:val="cyan"/>
          <w:u w:val="single"/>
        </w:rPr>
        <w:t xml:space="preserve">crossed “the </w:t>
      </w:r>
      <w:r w:rsidRPr="00564F03">
        <w:rPr>
          <w:b/>
          <w:bCs/>
          <w:highlight w:val="cyan"/>
          <w:u w:val="single"/>
        </w:rPr>
        <w:t>most dangerous red line</w:t>
      </w:r>
      <w:r w:rsidRPr="00564F03">
        <w:rPr>
          <w:sz w:val="16"/>
        </w:rPr>
        <w:t xml:space="preserve">” </w:t>
      </w:r>
      <w:r w:rsidRPr="004A7889">
        <w:rPr>
          <w:u w:val="single"/>
        </w:rPr>
        <w:t xml:space="preserve">by launching </w:t>
      </w:r>
      <w:r w:rsidRPr="00564F03">
        <w:rPr>
          <w:b/>
          <w:bCs/>
          <w:highlight w:val="cyan"/>
          <w:u w:val="single"/>
        </w:rPr>
        <w:t>overnight strikes</w:t>
      </w:r>
      <w:r w:rsidRPr="004A7889">
        <w:rPr>
          <w:u w:val="single"/>
        </w:rPr>
        <w:t xml:space="preserve"> on key Iranian nuclear sites</w:t>
      </w:r>
      <w:r w:rsidRPr="00564F03">
        <w:rPr>
          <w:sz w:val="16"/>
        </w:rPr>
        <w:t xml:space="preserve">, warning that </w:t>
      </w:r>
      <w:r w:rsidRPr="00564F03">
        <w:rPr>
          <w:b/>
          <w:bCs/>
          <w:sz w:val="24"/>
          <w:szCs w:val="24"/>
          <w:highlight w:val="cyan"/>
          <w:u w:val="single"/>
        </w:rPr>
        <w:t>diplomacy is no longer on the table</w:t>
      </w:r>
      <w:r w:rsidRPr="00564F03">
        <w:rPr>
          <w:sz w:val="16"/>
          <w:szCs w:val="24"/>
        </w:rPr>
        <w:t xml:space="preserve"> </w:t>
      </w:r>
      <w:r w:rsidRPr="00564F03">
        <w:rPr>
          <w:sz w:val="16"/>
        </w:rPr>
        <w:t>and</w:t>
      </w:r>
      <w:r w:rsidRPr="00564F03">
        <w:rPr>
          <w:sz w:val="16"/>
          <w:szCs w:val="24"/>
        </w:rPr>
        <w:t xml:space="preserve"> </w:t>
      </w:r>
      <w:r w:rsidRPr="00564F03">
        <w:rPr>
          <w:sz w:val="16"/>
        </w:rPr>
        <w:t>that the US bears full responsibility for what comes next.</w:t>
      </w:r>
    </w:p>
    <w:p w14:paraId="1CF422F9" w14:textId="77777777" w:rsidR="003E304E" w:rsidRPr="00564F03" w:rsidRDefault="003E304E" w:rsidP="003E304E">
      <w:pPr>
        <w:rPr>
          <w:sz w:val="16"/>
        </w:rPr>
      </w:pPr>
      <w:r w:rsidRPr="00564F03">
        <w:rPr>
          <w:sz w:val="16"/>
        </w:rPr>
        <w:t>“</w:t>
      </w:r>
      <w:r w:rsidRPr="004A7889">
        <w:rPr>
          <w:u w:val="single"/>
        </w:rPr>
        <w:t>There is no red line left that the US hasn’t crossed</w:t>
      </w:r>
      <w:r w:rsidRPr="00564F03">
        <w:rPr>
          <w:sz w:val="16"/>
        </w:rPr>
        <w:t>,” Araghchi told reporters in Istanbul. “The last and most dangerous one was what happened only last night when they crossed a very big red line by attacking nuclear facilities.”</w:t>
      </w:r>
    </w:p>
    <w:p w14:paraId="5CEE7396" w14:textId="77777777" w:rsidR="003E304E" w:rsidRPr="00564F03" w:rsidRDefault="003E304E" w:rsidP="003E304E">
      <w:pPr>
        <w:rPr>
          <w:sz w:val="16"/>
        </w:rPr>
      </w:pPr>
      <w:r w:rsidRPr="00564F03">
        <w:rPr>
          <w:sz w:val="16"/>
        </w:rPr>
        <w:t xml:space="preserve">He </w:t>
      </w:r>
      <w:r w:rsidRPr="004A7889">
        <w:rPr>
          <w:u w:val="single"/>
        </w:rPr>
        <w:t>added</w:t>
      </w:r>
      <w:r w:rsidRPr="00564F03">
        <w:rPr>
          <w:sz w:val="16"/>
        </w:rPr>
        <w:t>, “</w:t>
      </w:r>
      <w:r w:rsidRPr="004A7889">
        <w:rPr>
          <w:u w:val="single"/>
        </w:rPr>
        <w:t xml:space="preserve">The </w:t>
      </w:r>
      <w:r w:rsidRPr="00564F03">
        <w:rPr>
          <w:b/>
          <w:bCs/>
          <w:highlight w:val="cyan"/>
          <w:u w:val="single"/>
        </w:rPr>
        <w:t>door to diplomacy</w:t>
      </w:r>
      <w:r w:rsidRPr="004A7889">
        <w:rPr>
          <w:u w:val="single"/>
        </w:rPr>
        <w:t xml:space="preserve"> </w:t>
      </w:r>
      <w:r w:rsidRPr="00564F03">
        <w:rPr>
          <w:highlight w:val="cyan"/>
          <w:u w:val="single"/>
        </w:rPr>
        <w:t>should</w:t>
      </w:r>
      <w:r w:rsidRPr="004A7889">
        <w:rPr>
          <w:u w:val="single"/>
        </w:rPr>
        <w:t xml:space="preserve"> always </w:t>
      </w:r>
      <w:r w:rsidRPr="00564F03">
        <w:rPr>
          <w:highlight w:val="cyan"/>
          <w:u w:val="single"/>
        </w:rPr>
        <w:t>be open</w:t>
      </w:r>
      <w:r w:rsidRPr="004A7889">
        <w:rPr>
          <w:u w:val="single"/>
        </w:rPr>
        <w:t xml:space="preserve">, but </w:t>
      </w:r>
      <w:r w:rsidRPr="004A7889">
        <w:rPr>
          <w:b/>
          <w:bCs/>
          <w:u w:val="single"/>
        </w:rPr>
        <w:t xml:space="preserve">this is </w:t>
      </w:r>
      <w:r w:rsidRPr="00564F03">
        <w:rPr>
          <w:b/>
          <w:bCs/>
          <w:highlight w:val="cyan"/>
          <w:u w:val="single"/>
        </w:rPr>
        <w:t>not the case</w:t>
      </w:r>
      <w:r w:rsidRPr="004A7889">
        <w:rPr>
          <w:b/>
          <w:bCs/>
          <w:u w:val="single"/>
        </w:rPr>
        <w:t xml:space="preserve"> right now</w:t>
      </w:r>
      <w:r w:rsidRPr="00564F03">
        <w:rPr>
          <w:sz w:val="16"/>
        </w:rPr>
        <w:t>.”</w:t>
      </w:r>
    </w:p>
    <w:p w14:paraId="42D5261F" w14:textId="77777777" w:rsidR="003E304E" w:rsidRPr="00564F03" w:rsidRDefault="003E304E" w:rsidP="003E304E">
      <w:pPr>
        <w:rPr>
          <w:sz w:val="16"/>
        </w:rPr>
      </w:pPr>
      <w:r w:rsidRPr="00564F03">
        <w:rPr>
          <w:sz w:val="16"/>
        </w:rPr>
        <w:t>This marks the first official Iranian response since US President Donald Trump announced that American B-2 bombers, supported by submarine-launched Tomahawk missiles, had struck Iran’s Fordo, Natanz, and Isfahan nuclear sites. Trump claimed the sites were “completely and fully obliterated,” calling it a “historic moment” and warning Tehran that “there will either be peace or there will be tragedy for Iran.”</w:t>
      </w:r>
    </w:p>
    <w:p w14:paraId="06244AEF" w14:textId="77777777" w:rsidR="003E304E" w:rsidRPr="00564F03" w:rsidRDefault="003E304E" w:rsidP="003E304E">
      <w:pPr>
        <w:rPr>
          <w:sz w:val="16"/>
        </w:rPr>
      </w:pPr>
      <w:r w:rsidRPr="00564F03">
        <w:rPr>
          <w:sz w:val="16"/>
        </w:rPr>
        <w:t>The Atomic Energy Organization of Iran confirmed the sites had been hit but insisted that the program “cannot be stopped.” The IAEA said there was no sign of radiation leakage but would continue to monitor the situation.</w:t>
      </w:r>
    </w:p>
    <w:p w14:paraId="395B53DE" w14:textId="77777777" w:rsidR="003E304E" w:rsidRDefault="003E304E" w:rsidP="003E304E">
      <w:pPr>
        <w:rPr>
          <w:u w:val="single"/>
        </w:rPr>
      </w:pPr>
      <w:r w:rsidRPr="00B7463B">
        <w:rPr>
          <w:u w:val="single"/>
        </w:rPr>
        <w:t>Iran’</w:t>
      </w:r>
      <w:r w:rsidRPr="00564F03">
        <w:rPr>
          <w:sz w:val="16"/>
        </w:rPr>
        <w:t xml:space="preserve">s foreign ministry </w:t>
      </w:r>
      <w:r w:rsidRPr="00564F03">
        <w:rPr>
          <w:highlight w:val="cyan"/>
          <w:u w:val="single"/>
        </w:rPr>
        <w:t>accused Washington of “betraying</w:t>
      </w:r>
      <w:r w:rsidRPr="00B7463B">
        <w:rPr>
          <w:b/>
          <w:bCs/>
          <w:u w:val="single"/>
        </w:rPr>
        <w:t xml:space="preserve"> </w:t>
      </w:r>
      <w:r w:rsidRPr="00564F03">
        <w:rPr>
          <w:b/>
          <w:bCs/>
          <w:highlight w:val="cyan"/>
          <w:u w:val="single"/>
        </w:rPr>
        <w:t>diplomacy</w:t>
      </w:r>
      <w:r w:rsidRPr="00B7463B">
        <w:rPr>
          <w:u w:val="single"/>
        </w:rPr>
        <w:t xml:space="preserve">” and </w:t>
      </w:r>
      <w:r w:rsidRPr="00564F03">
        <w:rPr>
          <w:highlight w:val="cyan"/>
          <w:u w:val="single"/>
        </w:rPr>
        <w:t xml:space="preserve">launching </w:t>
      </w:r>
      <w:r w:rsidRPr="00564F03">
        <w:rPr>
          <w:b/>
          <w:bCs/>
          <w:highlight w:val="cyan"/>
          <w:u w:val="single"/>
        </w:rPr>
        <w:t>“a dangerous</w:t>
      </w:r>
      <w:r w:rsidRPr="00B7463B">
        <w:rPr>
          <w:b/>
          <w:bCs/>
          <w:u w:val="single"/>
        </w:rPr>
        <w:t xml:space="preserve"> </w:t>
      </w:r>
      <w:r w:rsidRPr="00564F03">
        <w:rPr>
          <w:b/>
          <w:bCs/>
          <w:highlight w:val="cyan"/>
          <w:u w:val="single"/>
        </w:rPr>
        <w:t>war</w:t>
      </w:r>
      <w:r w:rsidRPr="00B7463B">
        <w:rPr>
          <w:b/>
          <w:bCs/>
          <w:u w:val="single"/>
        </w:rPr>
        <w:t>.”</w:t>
      </w:r>
      <w:r w:rsidRPr="00564F03">
        <w:rPr>
          <w:sz w:val="16"/>
        </w:rPr>
        <w:t xml:space="preserve"> </w:t>
      </w:r>
      <w:r w:rsidRPr="00B7463B">
        <w:rPr>
          <w:u w:val="single"/>
        </w:rPr>
        <w:t xml:space="preserve">It vowed to </w:t>
      </w:r>
      <w:r w:rsidRPr="00564F03">
        <w:rPr>
          <w:highlight w:val="cyan"/>
          <w:u w:val="single"/>
        </w:rPr>
        <w:t>respond with “</w:t>
      </w:r>
      <w:r w:rsidRPr="00564F03">
        <w:rPr>
          <w:b/>
          <w:bCs/>
          <w:highlight w:val="cyan"/>
          <w:u w:val="single"/>
        </w:rPr>
        <w:t>full</w:t>
      </w:r>
      <w:r w:rsidRPr="00564F03">
        <w:rPr>
          <w:highlight w:val="cyan"/>
          <w:u w:val="single"/>
        </w:rPr>
        <w:t xml:space="preserve"> </w:t>
      </w:r>
      <w:r w:rsidRPr="00564F03">
        <w:rPr>
          <w:b/>
          <w:bCs/>
          <w:highlight w:val="cyan"/>
          <w:u w:val="single"/>
        </w:rPr>
        <w:t>force</w:t>
      </w:r>
      <w:r w:rsidRPr="00B7463B">
        <w:rPr>
          <w:u w:val="single"/>
        </w:rPr>
        <w:t>.”</w:t>
      </w:r>
    </w:p>
    <w:p w14:paraId="7FAD4975" w14:textId="77777777" w:rsidR="003E304E" w:rsidRPr="00564F03" w:rsidRDefault="003E304E" w:rsidP="003E304E">
      <w:pPr>
        <w:rPr>
          <w:sz w:val="16"/>
        </w:rPr>
      </w:pPr>
      <w:r w:rsidRPr="00564F03">
        <w:rPr>
          <w:sz w:val="16"/>
        </w:rPr>
        <w:t>“The warmongering, lawless administration in Washington is solely and fully responsible for the dangerous consequences and far-reaching implications of its act of aggression,” Araghchi said.</w:t>
      </w:r>
    </w:p>
    <w:p w14:paraId="35E7F73B" w14:textId="77777777" w:rsidR="003E304E" w:rsidRPr="00564F03" w:rsidRDefault="003E304E" w:rsidP="003E304E">
      <w:pPr>
        <w:rPr>
          <w:sz w:val="16"/>
        </w:rPr>
      </w:pPr>
      <w:r w:rsidRPr="00564F03">
        <w:rPr>
          <w:sz w:val="16"/>
        </w:rPr>
        <w:t>Shortly after the US strikes, Iran launched 40 missiles at Israel, injuring over 80 people and damaging several buildings. Israel retaliated with fresh strikes on military targets in western Iran. The Israeli military has reported being on high alert for a prolonged conflict.</w:t>
      </w:r>
    </w:p>
    <w:p w14:paraId="1F04514D" w14:textId="77777777" w:rsidR="003E304E" w:rsidRPr="00564F03" w:rsidRDefault="003E304E" w:rsidP="003E304E">
      <w:pPr>
        <w:rPr>
          <w:b/>
          <w:bCs/>
          <w:u w:val="single"/>
        </w:rPr>
      </w:pPr>
      <w:r w:rsidRPr="00564F03">
        <w:rPr>
          <w:sz w:val="16"/>
        </w:rPr>
        <w:t>Meanwhile, global leaders have raised alarm. UN Secretary-General António Guterres called the situation “</w:t>
      </w:r>
      <w:r w:rsidRPr="00564F03">
        <w:rPr>
          <w:u w:val="single"/>
        </w:rPr>
        <w:t xml:space="preserve">a </w:t>
      </w:r>
      <w:r w:rsidRPr="00564F03">
        <w:rPr>
          <w:highlight w:val="cyan"/>
          <w:u w:val="single"/>
        </w:rPr>
        <w:t>dangerous escalation</w:t>
      </w:r>
      <w:r w:rsidRPr="00564F03">
        <w:rPr>
          <w:u w:val="single"/>
        </w:rPr>
        <w:t>,</w:t>
      </w:r>
      <w:r w:rsidRPr="00564F03">
        <w:rPr>
          <w:sz w:val="16"/>
        </w:rPr>
        <w:t xml:space="preserve">” warning </w:t>
      </w:r>
      <w:r w:rsidRPr="00564F03">
        <w:rPr>
          <w:b/>
          <w:bCs/>
          <w:sz w:val="16"/>
        </w:rPr>
        <w:t xml:space="preserve">of a </w:t>
      </w:r>
      <w:r w:rsidRPr="00564F03">
        <w:rPr>
          <w:b/>
          <w:bCs/>
          <w:highlight w:val="cyan"/>
          <w:u w:val="single"/>
        </w:rPr>
        <w:t>growing risk of</w:t>
      </w:r>
      <w:r w:rsidRPr="00564F03">
        <w:rPr>
          <w:b/>
          <w:bCs/>
          <w:u w:val="single"/>
        </w:rPr>
        <w:t xml:space="preserve"> catastrophic regional </w:t>
      </w:r>
      <w:r w:rsidRPr="00564F03">
        <w:rPr>
          <w:b/>
          <w:bCs/>
          <w:highlight w:val="cyan"/>
          <w:u w:val="single"/>
        </w:rPr>
        <w:t>war</w:t>
      </w:r>
      <w:r w:rsidRPr="00564F03">
        <w:rPr>
          <w:b/>
          <w:bCs/>
          <w:u w:val="single"/>
        </w:rPr>
        <w:t>.</w:t>
      </w:r>
    </w:p>
    <w:p w14:paraId="03AFB9AA" w14:textId="77777777" w:rsidR="003E304E" w:rsidRPr="002228C3" w:rsidRDefault="003E304E" w:rsidP="003E304E"/>
    <w:p w14:paraId="07725533" w14:textId="77777777" w:rsidR="003E304E" w:rsidRPr="00981F70" w:rsidRDefault="003E304E" w:rsidP="003E304E">
      <w:pPr>
        <w:pStyle w:val="Heading4"/>
        <w:rPr>
          <w:rFonts w:cs="Arial"/>
        </w:rPr>
      </w:pPr>
      <w:r w:rsidRPr="00981F70">
        <w:rPr>
          <w:rFonts w:cs="Arial"/>
        </w:rPr>
        <w:t xml:space="preserve">Middle East diplomacy’s </w:t>
      </w:r>
      <w:r w:rsidRPr="00981F70">
        <w:rPr>
          <w:rFonts w:cs="Arial"/>
          <w:u w:val="single"/>
        </w:rPr>
        <w:t>doomed</w:t>
      </w:r>
      <w:r w:rsidRPr="00981F70">
        <w:rPr>
          <w:rFonts w:cs="Arial"/>
        </w:rPr>
        <w:t>—U.S. intervenes anyway.</w:t>
      </w:r>
    </w:p>
    <w:p w14:paraId="483B3FF9" w14:textId="77777777" w:rsidR="003E304E" w:rsidRPr="00981F70" w:rsidRDefault="003E304E" w:rsidP="003E304E">
      <w:r w:rsidRPr="00981F70">
        <w:rPr>
          <w:rStyle w:val="Style13ptBold"/>
        </w:rPr>
        <w:t>Borger ’6/18</w:t>
      </w:r>
      <w:r w:rsidRPr="00981F70">
        <w:t xml:space="preserve"> [Julian. June 18, 2025. The Guardian's senior international correspondent. “Israel’s Assumption US Would Get Drawn into Iran War Is Being Put to the Test.” </w:t>
      </w:r>
      <w:r w:rsidRPr="00981F70">
        <w:rPr>
          <w:i/>
          <w:iCs/>
        </w:rPr>
        <w:t>The Guardian</w:t>
      </w:r>
      <w:r w:rsidRPr="00981F70">
        <w:t>. https://www.theguardian.com/world/2025/jun/18/israels-iran-war-us-join-trump; mgm]</w:t>
      </w:r>
    </w:p>
    <w:p w14:paraId="24120103" w14:textId="77777777" w:rsidR="003E304E" w:rsidRPr="00981F70" w:rsidRDefault="003E304E" w:rsidP="003E304E">
      <w:pPr>
        <w:rPr>
          <w:sz w:val="16"/>
        </w:rPr>
      </w:pPr>
      <w:r w:rsidRPr="00981F70">
        <w:rPr>
          <w:sz w:val="16"/>
        </w:rPr>
        <w:t xml:space="preserve">The Israeli attack plan involved precise coordination. Mossad commandos and drones had been pre-positioned, and </w:t>
      </w:r>
      <w:r w:rsidRPr="00981F70">
        <w:rPr>
          <w:u w:val="single"/>
        </w:rPr>
        <w:t>waiting several days for talks</w:t>
      </w:r>
      <w:r w:rsidRPr="00981F70">
        <w:rPr>
          <w:sz w:val="16"/>
        </w:rPr>
        <w:t xml:space="preserve"> – </w:t>
      </w:r>
      <w:r w:rsidRPr="00981F70">
        <w:rPr>
          <w:u w:val="single"/>
        </w:rPr>
        <w:t xml:space="preserve">which Trump was </w:t>
      </w:r>
      <w:r w:rsidRPr="00981F70">
        <w:rPr>
          <w:b/>
          <w:bCs/>
          <w:u w:val="single"/>
        </w:rPr>
        <w:t>pessimistic</w:t>
      </w:r>
      <w:r w:rsidRPr="00981F70">
        <w:rPr>
          <w:u w:val="single"/>
        </w:rPr>
        <w:t xml:space="preserve"> about</w:t>
      </w:r>
      <w:r w:rsidRPr="00981F70">
        <w:rPr>
          <w:sz w:val="16"/>
        </w:rPr>
        <w:t xml:space="preserve"> </w:t>
      </w:r>
      <w:r w:rsidRPr="00981F70">
        <w:rPr>
          <w:b/>
          <w:bCs/>
          <w:u w:val="single"/>
        </w:rPr>
        <w:t>anyway</w:t>
      </w:r>
      <w:r w:rsidRPr="00981F70">
        <w:rPr>
          <w:sz w:val="16"/>
        </w:rPr>
        <w:t xml:space="preserve"> – would have compromised the prospects for the whole operation as well as the safety of Israelis already behind Iranian lines.</w:t>
      </w:r>
    </w:p>
    <w:p w14:paraId="61BD837D" w14:textId="77777777" w:rsidR="003E304E" w:rsidRPr="00981F70" w:rsidRDefault="003E304E" w:rsidP="003E304E">
      <w:pPr>
        <w:rPr>
          <w:sz w:val="16"/>
        </w:rPr>
      </w:pPr>
      <w:r w:rsidRPr="00981F70">
        <w:rPr>
          <w:sz w:val="16"/>
        </w:rPr>
        <w:t xml:space="preserve">The </w:t>
      </w:r>
      <w:r w:rsidRPr="00981F70">
        <w:rPr>
          <w:b/>
          <w:bCs/>
          <w:u w:val="single"/>
        </w:rPr>
        <w:t>diplomatic option</w:t>
      </w:r>
      <w:r w:rsidRPr="00981F70">
        <w:rPr>
          <w:u w:val="single"/>
        </w:rPr>
        <w:t xml:space="preserve"> was </w:t>
      </w:r>
      <w:r w:rsidRPr="00981F70">
        <w:rPr>
          <w:sz w:val="16"/>
        </w:rPr>
        <w:t>almost</w:t>
      </w:r>
      <w:r w:rsidRPr="00981F70">
        <w:rPr>
          <w:u w:val="single"/>
        </w:rPr>
        <w:t xml:space="preserve"> certainly </w:t>
      </w:r>
      <w:r w:rsidRPr="00981F70">
        <w:rPr>
          <w:b/>
          <w:bCs/>
          <w:u w:val="single"/>
        </w:rPr>
        <w:t>doomed from the</w:t>
      </w:r>
      <w:r w:rsidRPr="00981F70">
        <w:rPr>
          <w:u w:val="single"/>
        </w:rPr>
        <w:t xml:space="preserve"> start</w:t>
      </w:r>
      <w:r w:rsidRPr="00981F70">
        <w:rPr>
          <w:sz w:val="16"/>
        </w:rPr>
        <w:t>. After some initial wavering immediately after the Israeli attack began</w:t>
      </w:r>
      <w:r w:rsidRPr="00981F70">
        <w:rPr>
          <w:u w:val="single"/>
        </w:rPr>
        <w:t xml:space="preserve">, Trump stuck to the </w:t>
      </w:r>
      <w:r w:rsidRPr="00981F70">
        <w:rPr>
          <w:b/>
          <w:bCs/>
          <w:u w:val="single"/>
        </w:rPr>
        <w:t>inflexible</w:t>
      </w:r>
      <w:r w:rsidRPr="00981F70">
        <w:rPr>
          <w:u w:val="single"/>
        </w:rPr>
        <w:t xml:space="preserve"> and </w:t>
      </w:r>
      <w:r w:rsidRPr="00981F70">
        <w:rPr>
          <w:b/>
          <w:bCs/>
          <w:u w:val="single"/>
        </w:rPr>
        <w:t>maximalist</w:t>
      </w:r>
      <w:r w:rsidRPr="00981F70">
        <w:rPr>
          <w:u w:val="single"/>
        </w:rPr>
        <w:t xml:space="preserve"> </w:t>
      </w:r>
      <w:r w:rsidRPr="00981F70">
        <w:rPr>
          <w:b/>
          <w:bCs/>
          <w:u w:val="single"/>
        </w:rPr>
        <w:t>position</w:t>
      </w:r>
      <w:r w:rsidRPr="00981F70">
        <w:rPr>
          <w:u w:val="single"/>
        </w:rPr>
        <w:t xml:space="preserve"> that Iran </w:t>
      </w:r>
      <w:r w:rsidRPr="00981F70">
        <w:rPr>
          <w:b/>
          <w:bCs/>
          <w:u w:val="single"/>
        </w:rPr>
        <w:t>stop enriching uranium permanently</w:t>
      </w:r>
      <w:r w:rsidRPr="00981F70">
        <w:rPr>
          <w:sz w:val="16"/>
        </w:rPr>
        <w:t xml:space="preserve"> – now one of Israel’s primary war aims.</w:t>
      </w:r>
    </w:p>
    <w:p w14:paraId="3E6A437A" w14:textId="77777777" w:rsidR="003E304E" w:rsidRPr="00981F70" w:rsidRDefault="003E304E" w:rsidP="003E304E">
      <w:pPr>
        <w:rPr>
          <w:sz w:val="16"/>
        </w:rPr>
      </w:pPr>
      <w:r w:rsidRPr="00981F70">
        <w:rPr>
          <w:sz w:val="16"/>
        </w:rPr>
        <w:t>Once the operation had begun, Trump quickly swung his support behind it, noting on his Truth Social platform: “Two months ago I gave Iran a 60-day ultimatum to ‘make a deal’. They should have done it! Today is day 61. I told them what to do, but they just couldn’t get there. Now they have, perhaps, a second chance!”</w:t>
      </w:r>
    </w:p>
    <w:p w14:paraId="0DAB7CD6" w14:textId="77777777" w:rsidR="003E304E" w:rsidRPr="00981F70" w:rsidRDefault="003E304E" w:rsidP="003E304E">
      <w:pPr>
        <w:rPr>
          <w:sz w:val="16"/>
        </w:rPr>
      </w:pPr>
      <w:r w:rsidRPr="00981F70">
        <w:rPr>
          <w:sz w:val="16"/>
        </w:rPr>
        <w:t>The “second chance” seemed to be an option to return to the table and bow to Trump’s demands, using the leverage of Israel’s military might to produce a diplomatic triumph for the president.</w:t>
      </w:r>
    </w:p>
    <w:p w14:paraId="06E0C53C" w14:textId="77777777" w:rsidR="003E304E" w:rsidRPr="00981F70" w:rsidRDefault="003E304E" w:rsidP="003E304E">
      <w:pPr>
        <w:rPr>
          <w:u w:val="single"/>
        </w:rPr>
      </w:pPr>
      <w:r w:rsidRPr="00981F70">
        <w:rPr>
          <w:u w:val="single"/>
        </w:rPr>
        <w:t>With every passing day of Israeli battlefield success</w:t>
      </w:r>
      <w:r w:rsidRPr="00981F70">
        <w:rPr>
          <w:sz w:val="16"/>
        </w:rPr>
        <w:t xml:space="preserve">, however, </w:t>
      </w:r>
      <w:r w:rsidRPr="00981F70">
        <w:rPr>
          <w:b/>
          <w:bCs/>
          <w:u w:val="single"/>
        </w:rPr>
        <w:t>Trump</w:t>
      </w:r>
      <w:r w:rsidRPr="00981F70">
        <w:rPr>
          <w:u w:val="single"/>
        </w:rPr>
        <w:t xml:space="preserve"> has </w:t>
      </w:r>
      <w:r w:rsidRPr="00981F70">
        <w:rPr>
          <w:b/>
          <w:bCs/>
          <w:u w:val="single"/>
        </w:rPr>
        <w:t>warmed</w:t>
      </w:r>
      <w:r w:rsidRPr="00981F70">
        <w:rPr>
          <w:u w:val="single"/>
        </w:rPr>
        <w:t xml:space="preserve"> to a </w:t>
      </w:r>
      <w:r w:rsidRPr="00981F70">
        <w:rPr>
          <w:b/>
          <w:bCs/>
          <w:u w:val="single"/>
        </w:rPr>
        <w:t>military solution</w:t>
      </w:r>
      <w:r w:rsidRPr="00981F70">
        <w:rPr>
          <w:u w:val="single"/>
        </w:rPr>
        <w:t>, declaring himself on Tuesday to be “</w:t>
      </w:r>
      <w:r w:rsidRPr="00981F70">
        <w:rPr>
          <w:b/>
          <w:bCs/>
          <w:u w:val="single"/>
        </w:rPr>
        <w:t xml:space="preserve">not too much in the mood to </w:t>
      </w:r>
      <w:r w:rsidRPr="00981F70">
        <w:rPr>
          <w:u w:val="single"/>
        </w:rPr>
        <w:t>negotiate</w:t>
      </w:r>
      <w:r w:rsidRPr="00981F70">
        <w:rPr>
          <w:sz w:val="16"/>
        </w:rPr>
        <w:t>”, and even claiming ownership of the campaign, announcing: “</w:t>
      </w:r>
      <w:r w:rsidRPr="00981F70">
        <w:rPr>
          <w:u w:val="single"/>
        </w:rPr>
        <w:t>We now have complete and total control of the Iranian skies.”</w:t>
      </w:r>
    </w:p>
    <w:p w14:paraId="77FB37B4" w14:textId="77777777" w:rsidR="003E304E" w:rsidRPr="00981F70" w:rsidRDefault="003E304E" w:rsidP="003E304E"/>
    <w:p w14:paraId="7B94FB55" w14:textId="77777777" w:rsidR="003E304E" w:rsidRPr="00981F70" w:rsidRDefault="003E304E" w:rsidP="003E304E">
      <w:pPr>
        <w:pStyle w:val="Heading4"/>
        <w:rPr>
          <w:rFonts w:cs="Arial"/>
        </w:rPr>
      </w:pPr>
      <w:r w:rsidRPr="00981F70">
        <w:rPr>
          <w:rFonts w:cs="Arial"/>
        </w:rPr>
        <w:t>Iran refuses negotiations.</w:t>
      </w:r>
    </w:p>
    <w:p w14:paraId="1D7AF154" w14:textId="77777777" w:rsidR="003E304E" w:rsidRPr="00981F70" w:rsidRDefault="003E304E" w:rsidP="003E304E">
      <w:r w:rsidRPr="00981F70">
        <w:rPr>
          <w:rStyle w:val="Style13ptBold"/>
        </w:rPr>
        <w:t>Reuters ’6/16</w:t>
      </w:r>
      <w:r w:rsidRPr="00981F70">
        <w:t xml:space="preserve"> [June 16, 2025. “Iran Rejects Ceasefire Negotiations While under Israeli Attack, Official Says.” </w:t>
      </w:r>
      <w:r w:rsidRPr="00981F70">
        <w:rPr>
          <w:i/>
          <w:iCs/>
        </w:rPr>
        <w:t>Reuters</w:t>
      </w:r>
      <w:r w:rsidRPr="00981F70">
        <w:t>. https://www.reuters.com/world/middle-east/iran-rejects-ceasefire-negotiations-while-under-israeli-attack-official-says-2025-06-15; mgm]</w:t>
      </w:r>
    </w:p>
    <w:p w14:paraId="1088EA53" w14:textId="77777777" w:rsidR="003E304E" w:rsidRPr="00981F70" w:rsidRDefault="003E304E" w:rsidP="003E304E">
      <w:pPr>
        <w:rPr>
          <w:sz w:val="16"/>
        </w:rPr>
      </w:pPr>
      <w:r w:rsidRPr="00981F70">
        <w:rPr>
          <w:sz w:val="16"/>
        </w:rPr>
        <w:t xml:space="preserve">DUBAI, June 16 (Reuters) - </w:t>
      </w:r>
      <w:r w:rsidRPr="00981F70">
        <w:rPr>
          <w:u w:val="single"/>
        </w:rPr>
        <w:t>Iran has told mediators</w:t>
      </w:r>
      <w:r w:rsidRPr="00981F70">
        <w:rPr>
          <w:sz w:val="16"/>
        </w:rPr>
        <w:t xml:space="preserve"> Qatar and Oman that </w:t>
      </w:r>
      <w:r w:rsidRPr="00981F70">
        <w:rPr>
          <w:u w:val="single"/>
        </w:rPr>
        <w:t xml:space="preserve">it is not </w:t>
      </w:r>
      <w:r w:rsidRPr="00981F70">
        <w:rPr>
          <w:b/>
          <w:bCs/>
          <w:u w:val="single"/>
        </w:rPr>
        <w:t>open to negotiating a ceasefire</w:t>
      </w:r>
      <w:r w:rsidRPr="00981F70">
        <w:rPr>
          <w:u w:val="single"/>
        </w:rPr>
        <w:t xml:space="preserve"> while it is under Israeli attack</w:t>
      </w:r>
      <w:r w:rsidRPr="00981F70">
        <w:rPr>
          <w:sz w:val="16"/>
        </w:rPr>
        <w:t>, an official briefed on the communications told Reuters on Sunday, as the two foes launched fresh attacks and raised fears of a wider conflict.</w:t>
      </w:r>
    </w:p>
    <w:p w14:paraId="6F923E94" w14:textId="77777777" w:rsidR="003E304E" w:rsidRPr="00981F70" w:rsidRDefault="003E304E" w:rsidP="003E304E">
      <w:pPr>
        <w:rPr>
          <w:sz w:val="16"/>
        </w:rPr>
      </w:pPr>
      <w:r w:rsidRPr="00981F70">
        <w:rPr>
          <w:sz w:val="16"/>
        </w:rPr>
        <w:t>"The Iranians informed Qatari and Omani mediators that they will only pursue serious negotiations once Iran has completed its response to the Israeli pre-emptive strikes," said the official, who spoke on the condition of anonymity due to the sensitivity of the conflict.</w:t>
      </w:r>
    </w:p>
    <w:p w14:paraId="58779818" w14:textId="77777777" w:rsidR="003E304E" w:rsidRPr="00981F70" w:rsidRDefault="003E304E" w:rsidP="003E304E">
      <w:pPr>
        <w:rPr>
          <w:sz w:val="16"/>
        </w:rPr>
      </w:pPr>
      <w:r w:rsidRPr="00981F70">
        <w:rPr>
          <w:u w:val="single"/>
        </w:rPr>
        <w:t xml:space="preserve">Iran made "clear that it </w:t>
      </w:r>
      <w:r w:rsidRPr="00981F70">
        <w:rPr>
          <w:b/>
          <w:bCs/>
          <w:u w:val="single"/>
        </w:rPr>
        <w:t>will not negotiate</w:t>
      </w:r>
      <w:r w:rsidRPr="00981F70">
        <w:rPr>
          <w:u w:val="single"/>
        </w:rPr>
        <w:t xml:space="preserve"> while under attack</w:t>
      </w:r>
      <w:r w:rsidRPr="00981F70">
        <w:rPr>
          <w:sz w:val="16"/>
        </w:rPr>
        <w:t>," the official said.</w:t>
      </w:r>
    </w:p>
    <w:p w14:paraId="7F12B2F2" w14:textId="77777777" w:rsidR="003E304E" w:rsidRPr="00981F70" w:rsidRDefault="003E304E" w:rsidP="003E304E">
      <w:pPr>
        <w:rPr>
          <w:sz w:val="16"/>
        </w:rPr>
      </w:pPr>
      <w:r w:rsidRPr="00981F70">
        <w:rPr>
          <w:sz w:val="16"/>
        </w:rPr>
        <w:t>Israel launched a surprise attack on Iran on Friday morning that wiped out the top echelon of Iran's military command and damaged its nuclear sites, and says the campaign will continue to escalate in coming days.</w:t>
      </w:r>
    </w:p>
    <w:p w14:paraId="0B67F324" w14:textId="77777777" w:rsidR="003E304E" w:rsidRPr="00981F70" w:rsidRDefault="003E304E" w:rsidP="003E304E">
      <w:pPr>
        <w:rPr>
          <w:sz w:val="16"/>
        </w:rPr>
      </w:pPr>
      <w:r w:rsidRPr="00981F70">
        <w:rPr>
          <w:u w:val="single"/>
        </w:rPr>
        <w:t>Iran has vowed to "</w:t>
      </w:r>
      <w:r w:rsidRPr="00981F70">
        <w:rPr>
          <w:b/>
          <w:bCs/>
          <w:u w:val="single"/>
        </w:rPr>
        <w:t>open the gates of hell</w:t>
      </w:r>
      <w:r w:rsidRPr="00981F70">
        <w:rPr>
          <w:sz w:val="16"/>
        </w:rPr>
        <w:t>" in retaliation in what has emerged as the biggest ever confrontation between the longstanding enemies.</w:t>
      </w:r>
    </w:p>
    <w:p w14:paraId="2DE75DE8" w14:textId="77777777" w:rsidR="003E304E" w:rsidRPr="00981F70" w:rsidRDefault="003E304E" w:rsidP="003E304E">
      <w:pPr>
        <w:rPr>
          <w:b/>
          <w:bCs/>
          <w:sz w:val="16"/>
        </w:rPr>
      </w:pPr>
      <w:r w:rsidRPr="00981F70">
        <w:rPr>
          <w:sz w:val="16"/>
        </w:rPr>
        <w:t xml:space="preserve">The official told Reuters media </w:t>
      </w:r>
      <w:r w:rsidRPr="00981F70">
        <w:rPr>
          <w:b/>
          <w:bCs/>
          <w:u w:val="single"/>
        </w:rPr>
        <w:t>reports that Iran appealed</w:t>
      </w:r>
      <w:r w:rsidRPr="00981F70">
        <w:rPr>
          <w:u w:val="single"/>
        </w:rPr>
        <w:t xml:space="preserve"> </w:t>
      </w:r>
      <w:r w:rsidRPr="00981F70">
        <w:rPr>
          <w:sz w:val="16"/>
        </w:rPr>
        <w:t>to Oman and Qatar to engage</w:t>
      </w:r>
      <w:r w:rsidRPr="00981F70">
        <w:rPr>
          <w:u w:val="single"/>
        </w:rPr>
        <w:t xml:space="preserve"> the U.S. to </w:t>
      </w:r>
      <w:r w:rsidRPr="00981F70">
        <w:rPr>
          <w:b/>
          <w:bCs/>
          <w:u w:val="single"/>
        </w:rPr>
        <w:t>broker a ceasefire</w:t>
      </w:r>
      <w:r w:rsidRPr="00981F70">
        <w:rPr>
          <w:u w:val="single"/>
        </w:rPr>
        <w:t xml:space="preserve"> and </w:t>
      </w:r>
      <w:r w:rsidRPr="00981F70">
        <w:rPr>
          <w:b/>
          <w:bCs/>
          <w:u w:val="single"/>
        </w:rPr>
        <w:t>renew nuclear talk</w:t>
      </w:r>
      <w:r w:rsidRPr="00981F70">
        <w:rPr>
          <w:u w:val="single"/>
        </w:rPr>
        <w:t xml:space="preserve">s were </w:t>
      </w:r>
      <w:r w:rsidRPr="00981F70">
        <w:rPr>
          <w:b/>
          <w:bCs/>
          <w:u w:val="single"/>
        </w:rPr>
        <w:t>inaccurate</w:t>
      </w:r>
      <w:r w:rsidRPr="00981F70">
        <w:rPr>
          <w:u w:val="single"/>
        </w:rPr>
        <w:t>.</w:t>
      </w:r>
    </w:p>
    <w:p w14:paraId="200A5F1B" w14:textId="77777777" w:rsidR="003E304E" w:rsidRPr="00981F70" w:rsidRDefault="003E304E" w:rsidP="003E304E">
      <w:pPr>
        <w:rPr>
          <w:sz w:val="16"/>
        </w:rPr>
      </w:pPr>
      <w:r w:rsidRPr="00981F70">
        <w:rPr>
          <w:sz w:val="16"/>
        </w:rPr>
        <w:t>Iran's foreign ministry did not respond to Reuters request for comment, nor did Qatar's foreign ministry or Oman's ministry of information.</w:t>
      </w:r>
    </w:p>
    <w:p w14:paraId="48EF4FC5" w14:textId="77777777" w:rsidR="003E304E" w:rsidRPr="00981F70" w:rsidRDefault="003E304E" w:rsidP="003E304E">
      <w:pPr>
        <w:rPr>
          <w:sz w:val="16"/>
        </w:rPr>
      </w:pPr>
      <w:r w:rsidRPr="00981F70">
        <w:rPr>
          <w:sz w:val="16"/>
        </w:rPr>
        <w:t xml:space="preserve">Oman has in recent months </w:t>
      </w:r>
      <w:r w:rsidRPr="00981F70">
        <w:rPr>
          <w:u w:val="single"/>
        </w:rPr>
        <w:t>mediated nuclear talks between the United States and Iran,</w:t>
      </w:r>
      <w:r w:rsidRPr="00981F70">
        <w:rPr>
          <w:sz w:val="16"/>
        </w:rPr>
        <w:t xml:space="preserve"> though the most recent round was </w:t>
      </w:r>
      <w:r w:rsidRPr="00981F70">
        <w:rPr>
          <w:b/>
          <w:bCs/>
          <w:u w:val="single"/>
        </w:rPr>
        <w:t>canceled</w:t>
      </w:r>
      <w:r w:rsidRPr="00981F70">
        <w:rPr>
          <w:sz w:val="16"/>
        </w:rPr>
        <w:t xml:space="preserve"> a day after Israel launched a sweeping air offensive against Iran.</w:t>
      </w:r>
    </w:p>
    <w:p w14:paraId="1FD424EA" w14:textId="77777777" w:rsidR="003E304E" w:rsidRPr="00981F70" w:rsidRDefault="003E304E" w:rsidP="003E304E">
      <w:pPr>
        <w:pStyle w:val="Heading3"/>
        <w:rPr>
          <w:rFonts w:cs="Arial"/>
        </w:rPr>
      </w:pPr>
      <w:r w:rsidRPr="00981F70">
        <w:rPr>
          <w:rFonts w:cs="Arial"/>
        </w:rPr>
        <w:t>2AC—Israel Won’t Listen</w:t>
      </w:r>
    </w:p>
    <w:p w14:paraId="2898F183" w14:textId="77777777" w:rsidR="003E304E" w:rsidRPr="00981F70" w:rsidRDefault="003E304E" w:rsidP="003E304E">
      <w:pPr>
        <w:pStyle w:val="Heading4"/>
        <w:rPr>
          <w:rFonts w:cs="Arial"/>
        </w:rPr>
      </w:pPr>
      <w:r w:rsidRPr="00981F70">
        <w:rPr>
          <w:rFonts w:cs="Arial"/>
        </w:rPr>
        <w:t>Israel won’t listen to the U.S.—diplomacy does nothing.</w:t>
      </w:r>
    </w:p>
    <w:p w14:paraId="0E75F387" w14:textId="77777777" w:rsidR="003E304E" w:rsidRPr="00981F70" w:rsidRDefault="003E304E" w:rsidP="003E304E">
      <w:r w:rsidRPr="00981F70">
        <w:rPr>
          <w:rStyle w:val="Style13ptBold"/>
        </w:rPr>
        <w:t>TOI ’6/20</w:t>
      </w:r>
      <w:r w:rsidRPr="00981F70">
        <w:t xml:space="preserve"> [June 20, 2025. “‘Not Asking for US Green Light’: Netanyahu Says Israel Will Hit All Nuclear Sites in Iran; Quiet on Eliminating Khamenei.” The Times of India. https://timesofindia.indiatimes.com/world/middle-east/not-asking-for-us-green-light-netanyahu-says-israel-will-hit-all-nuclear-sites-in-iran-eliminating-khamenei/articleshow/121964429.cms; mgm]</w:t>
      </w:r>
    </w:p>
    <w:p w14:paraId="5E0C39B7" w14:textId="77777777" w:rsidR="003E304E" w:rsidRPr="00981F70" w:rsidRDefault="003E304E" w:rsidP="003E304E">
      <w:pPr>
        <w:rPr>
          <w:sz w:val="16"/>
        </w:rPr>
      </w:pPr>
      <w:r w:rsidRPr="00981F70">
        <w:rPr>
          <w:sz w:val="16"/>
        </w:rPr>
        <w:t xml:space="preserve">Prime Minister Benjamin </w:t>
      </w:r>
      <w:r w:rsidRPr="00981F70">
        <w:rPr>
          <w:u w:val="single"/>
        </w:rPr>
        <w:t>Netanyahu</w:t>
      </w:r>
      <w:r w:rsidRPr="00981F70">
        <w:rPr>
          <w:sz w:val="16"/>
        </w:rPr>
        <w:t xml:space="preserve"> has </w:t>
      </w:r>
      <w:r w:rsidRPr="00981F70">
        <w:rPr>
          <w:u w:val="single"/>
        </w:rPr>
        <w:t xml:space="preserve">made it clear that Israel </w:t>
      </w:r>
      <w:r w:rsidRPr="00981F70">
        <w:rPr>
          <w:b/>
          <w:bCs/>
          <w:u w:val="single"/>
        </w:rPr>
        <w:t>will not wait for a US</w:t>
      </w:r>
      <w:r w:rsidRPr="00981F70">
        <w:rPr>
          <w:u w:val="single"/>
        </w:rPr>
        <w:t xml:space="preserve"> green light to </w:t>
      </w:r>
      <w:r w:rsidRPr="00981F70">
        <w:rPr>
          <w:b/>
          <w:bCs/>
          <w:u w:val="single"/>
        </w:rPr>
        <w:t>continue its military campaign</w:t>
      </w:r>
      <w:r w:rsidRPr="00981F70">
        <w:rPr>
          <w:u w:val="single"/>
        </w:rPr>
        <w:t xml:space="preserve"> against Iran and is fully committed to hitting all Iranian nuclear sites</w:t>
      </w:r>
      <w:r w:rsidRPr="00981F70">
        <w:rPr>
          <w:sz w:val="16"/>
        </w:rPr>
        <w:t xml:space="preserve"> — including the heavily fortified Fordo facility. "</w:t>
      </w:r>
    </w:p>
    <w:p w14:paraId="160EF9C0" w14:textId="77777777" w:rsidR="003E304E" w:rsidRPr="00981F70" w:rsidRDefault="003E304E" w:rsidP="003E304E">
      <w:pPr>
        <w:rPr>
          <w:sz w:val="16"/>
        </w:rPr>
      </w:pPr>
      <w:r w:rsidRPr="00981F70">
        <w:rPr>
          <w:sz w:val="16"/>
        </w:rPr>
        <w:t xml:space="preserve">We will achieve all our objectives and hit all of their nuclear facilities. We have the capability to do that," Netanyahu declared in a rare Hebrew-language interview with the Kan public broadcaster, </w:t>
      </w:r>
      <w:r w:rsidRPr="00981F70">
        <w:rPr>
          <w:u w:val="single"/>
        </w:rPr>
        <w:t xml:space="preserve">underscoring Israel’s determination to act </w:t>
      </w:r>
      <w:r w:rsidRPr="00981F70">
        <w:rPr>
          <w:b/>
          <w:bCs/>
          <w:u w:val="single"/>
        </w:rPr>
        <w:t>decisively</w:t>
      </w:r>
      <w:r w:rsidRPr="00981F70">
        <w:rPr>
          <w:u w:val="single"/>
        </w:rPr>
        <w:t xml:space="preserve"> and </w:t>
      </w:r>
      <w:r w:rsidRPr="00981F70">
        <w:rPr>
          <w:b/>
          <w:bCs/>
          <w:u w:val="single"/>
        </w:rPr>
        <w:t>independently</w:t>
      </w:r>
      <w:r w:rsidRPr="00981F70">
        <w:rPr>
          <w:sz w:val="16"/>
        </w:rPr>
        <w:t>.</w:t>
      </w:r>
    </w:p>
    <w:p w14:paraId="578FED2D" w14:textId="77777777" w:rsidR="003E304E" w:rsidRPr="00981F70" w:rsidRDefault="003E304E" w:rsidP="003E304E">
      <w:pPr>
        <w:rPr>
          <w:sz w:val="16"/>
        </w:rPr>
      </w:pPr>
      <w:r w:rsidRPr="00981F70">
        <w:rPr>
          <w:sz w:val="16"/>
        </w:rPr>
        <w:t xml:space="preserve">The comment </w:t>
      </w:r>
      <w:r w:rsidRPr="00981F70">
        <w:rPr>
          <w:u w:val="single"/>
        </w:rPr>
        <w:t xml:space="preserve">came hours after US President Donald Trump said he will </w:t>
      </w:r>
      <w:r w:rsidRPr="00981F70">
        <w:rPr>
          <w:b/>
          <w:bCs/>
          <w:u w:val="single"/>
        </w:rPr>
        <w:t xml:space="preserve">decide whether to join </w:t>
      </w:r>
      <w:r w:rsidRPr="00981F70">
        <w:rPr>
          <w:u w:val="single"/>
        </w:rPr>
        <w:t xml:space="preserve">Israel's strikes on Iran within the next two weeks as there is </w:t>
      </w:r>
      <w:r w:rsidRPr="00981F70">
        <w:rPr>
          <w:b/>
          <w:bCs/>
          <w:u w:val="single"/>
        </w:rPr>
        <w:t>still a "substantial" chance of talks to end the conflict</w:t>
      </w:r>
      <w:r w:rsidRPr="00981F70">
        <w:rPr>
          <w:sz w:val="16"/>
        </w:rPr>
        <w:t>. "</w:t>
      </w:r>
      <w:r w:rsidRPr="00981F70">
        <w:rPr>
          <w:u w:val="single"/>
        </w:rPr>
        <w:t xml:space="preserve">Based on the fact that there's a </w:t>
      </w:r>
      <w:r w:rsidRPr="00981F70">
        <w:rPr>
          <w:b/>
          <w:bCs/>
          <w:u w:val="single"/>
        </w:rPr>
        <w:t>substantial chance of negotiations</w:t>
      </w:r>
      <w:r w:rsidRPr="00981F70">
        <w:rPr>
          <w:sz w:val="16"/>
        </w:rPr>
        <w:t xml:space="preserve"> that may or may not take place with Iran in the near future, I will make my decision whether or not to go within the next two weeks," </w:t>
      </w:r>
      <w:r w:rsidRPr="00981F70">
        <w:rPr>
          <w:u w:val="single"/>
        </w:rPr>
        <w:t>Trump had said</w:t>
      </w:r>
      <w:r w:rsidRPr="00981F70">
        <w:rPr>
          <w:sz w:val="16"/>
        </w:rPr>
        <w:t xml:space="preserve"> in a statement.</w:t>
      </w:r>
    </w:p>
    <w:p w14:paraId="478ABA8D" w14:textId="77777777" w:rsidR="003E304E" w:rsidRPr="00981F70" w:rsidRDefault="003E304E" w:rsidP="003E304E">
      <w:pPr>
        <w:rPr>
          <w:sz w:val="16"/>
        </w:rPr>
      </w:pPr>
      <w:r w:rsidRPr="00981F70">
        <w:rPr>
          <w:u w:val="single"/>
        </w:rPr>
        <w:t xml:space="preserve">Netanyahu emphasised that Israel is proceeding with its campaign </w:t>
      </w:r>
      <w:r w:rsidRPr="00981F70">
        <w:rPr>
          <w:b/>
          <w:bCs/>
          <w:u w:val="single"/>
        </w:rPr>
        <w:t>regardless of whether the United States decides to join the offensive</w:t>
      </w:r>
      <w:r w:rsidRPr="00981F70">
        <w:rPr>
          <w:sz w:val="16"/>
        </w:rPr>
        <w:t>. “Whether US President Donald Trump wants to join or not — that’s entirely his decision,” he said.</w:t>
      </w:r>
    </w:p>
    <w:p w14:paraId="30239FF2" w14:textId="77777777" w:rsidR="003E304E" w:rsidRPr="00981F70" w:rsidRDefault="003E304E" w:rsidP="003E304E">
      <w:pPr>
        <w:rPr>
          <w:u w:val="single"/>
        </w:rPr>
      </w:pPr>
      <w:r w:rsidRPr="00981F70">
        <w:rPr>
          <w:sz w:val="16"/>
        </w:rPr>
        <w:t xml:space="preserve">“He’ll do what’s good for the United States, and I’ll do what’s good for the State of Israel.” The </w:t>
      </w:r>
      <w:r w:rsidRPr="00981F70">
        <w:rPr>
          <w:u w:val="single"/>
        </w:rPr>
        <w:t xml:space="preserve">prime minister stressed that Israel is </w:t>
      </w:r>
      <w:r w:rsidRPr="00981F70">
        <w:rPr>
          <w:b/>
          <w:bCs/>
          <w:u w:val="single"/>
        </w:rPr>
        <w:t>not asking for permissio</w:t>
      </w:r>
      <w:r w:rsidRPr="00981F70">
        <w:rPr>
          <w:u w:val="single"/>
        </w:rPr>
        <w:t>n or a “</w:t>
      </w:r>
      <w:r w:rsidRPr="00981F70">
        <w:rPr>
          <w:b/>
          <w:bCs/>
          <w:u w:val="single"/>
        </w:rPr>
        <w:t>green light</w:t>
      </w:r>
      <w:r w:rsidRPr="00981F70">
        <w:rPr>
          <w:u w:val="single"/>
        </w:rPr>
        <w:t>” from any foreign power.</w:t>
      </w:r>
    </w:p>
    <w:p w14:paraId="61BBCFE4" w14:textId="77777777" w:rsidR="003E304E" w:rsidRPr="00981F70" w:rsidRDefault="003E304E" w:rsidP="003E304E">
      <w:pPr>
        <w:rPr>
          <w:sz w:val="16"/>
        </w:rPr>
      </w:pPr>
      <w:r w:rsidRPr="00981F70">
        <w:rPr>
          <w:u w:val="single"/>
        </w:rPr>
        <w:t xml:space="preserve"> “</w:t>
      </w:r>
      <w:r w:rsidRPr="00981F70">
        <w:rPr>
          <w:b/>
          <w:bCs/>
          <w:u w:val="single"/>
        </w:rPr>
        <w:t>Either way, we’re going to do this</w:t>
      </w:r>
      <w:r w:rsidRPr="00981F70">
        <w:rPr>
          <w:sz w:val="16"/>
        </w:rPr>
        <w:t>, because we have no choice. We will not allow 3,500 years of Jewish history to come to an end because of this deranged ayatollah,” Netanyahu declared, referencing Iran’s Supreme Leader Ayatollah Ali Khamenei.</w:t>
      </w:r>
    </w:p>
    <w:p w14:paraId="7D235AE1" w14:textId="77777777" w:rsidR="003E304E" w:rsidRPr="00981F70" w:rsidRDefault="003E304E" w:rsidP="003E304E"/>
    <w:p w14:paraId="50627002" w14:textId="77777777" w:rsidR="003E304E" w:rsidRPr="00981F70" w:rsidRDefault="003E304E" w:rsidP="003E304E">
      <w:pPr>
        <w:pStyle w:val="Heading4"/>
        <w:rPr>
          <w:rFonts w:cs="Arial"/>
        </w:rPr>
      </w:pPr>
      <w:r w:rsidRPr="00981F70">
        <w:rPr>
          <w:rFonts w:cs="Arial"/>
        </w:rPr>
        <w:t>U.S. diplomacy’s useless: Netanyahu wrecks it and acts autonomously.</w:t>
      </w:r>
    </w:p>
    <w:p w14:paraId="6B6FE9BF" w14:textId="77777777" w:rsidR="003E304E" w:rsidRPr="00981F70" w:rsidRDefault="003E304E" w:rsidP="003E304E">
      <w:r w:rsidRPr="00134867">
        <w:rPr>
          <w:rStyle w:val="Style13ptBold"/>
        </w:rPr>
        <w:t>Penatzer</w:t>
      </w:r>
      <w:r w:rsidRPr="00981F70">
        <w:rPr>
          <w:rStyle w:val="Style13ptBold"/>
        </w:rPr>
        <w:t xml:space="preserve"> ’6/13</w:t>
      </w:r>
      <w:r w:rsidRPr="00134867">
        <w:t xml:space="preserve"> </w:t>
      </w:r>
      <w:r w:rsidRPr="00981F70">
        <w:t>[</w:t>
      </w:r>
      <w:r w:rsidRPr="00134867">
        <w:t>Heather</w:t>
      </w:r>
      <w:r w:rsidRPr="00981F70">
        <w:t xml:space="preserve">; </w:t>
      </w:r>
      <w:r w:rsidRPr="00134867">
        <w:t>June 13, 2025</w:t>
      </w:r>
      <w:r w:rsidRPr="00981F70">
        <w:t>. postdoctoral fellow in politics at Princeton University</w:t>
      </w:r>
      <w:r w:rsidRPr="00134867">
        <w:t>. “Netanyahu’s Attack on US Diplomacy.” UnHerd. https://unherd.com/2025/06/netanyahus-attack-on-us-diplomacy/?us</w:t>
      </w:r>
      <w:r w:rsidRPr="00981F70">
        <w:t>; mgm]</w:t>
      </w:r>
    </w:p>
    <w:p w14:paraId="3F67293E" w14:textId="77777777" w:rsidR="003E304E" w:rsidRPr="00981F70" w:rsidRDefault="003E304E" w:rsidP="003E304E">
      <w:pPr>
        <w:rPr>
          <w:u w:val="single"/>
        </w:rPr>
      </w:pPr>
      <w:r w:rsidRPr="00981F70">
        <w:rPr>
          <w:sz w:val="16"/>
        </w:rPr>
        <w:t xml:space="preserve">The </w:t>
      </w:r>
      <w:r w:rsidRPr="00981F70">
        <w:rPr>
          <w:u w:val="single"/>
        </w:rPr>
        <w:t>Israeli operation</w:t>
      </w:r>
      <w:r w:rsidRPr="00981F70">
        <w:rPr>
          <w:sz w:val="16"/>
        </w:rPr>
        <w:t xml:space="preserve">, codenamed “Rising Lion,” comes </w:t>
      </w:r>
      <w:r w:rsidRPr="00981F70">
        <w:rPr>
          <w:u w:val="single"/>
        </w:rPr>
        <w:t xml:space="preserve">fewer than </w:t>
      </w:r>
      <w:r w:rsidRPr="00981F70">
        <w:rPr>
          <w:b/>
          <w:bCs/>
          <w:u w:val="single"/>
        </w:rPr>
        <w:t>48 hours</w:t>
      </w:r>
      <w:r w:rsidRPr="00981F70">
        <w:rPr>
          <w:u w:val="single"/>
        </w:rPr>
        <w:t xml:space="preserve"> before Iranian and US negotiators</w:t>
      </w:r>
      <w:r w:rsidRPr="00981F70">
        <w:rPr>
          <w:sz w:val="16"/>
        </w:rPr>
        <w:t xml:space="preserve"> led by special envoy Steve Witkoff </w:t>
      </w:r>
      <w:r w:rsidRPr="00981F70">
        <w:rPr>
          <w:u w:val="single"/>
        </w:rPr>
        <w:t xml:space="preserve">were set to meet for a </w:t>
      </w:r>
      <w:r w:rsidRPr="00981F70">
        <w:rPr>
          <w:b/>
          <w:bCs/>
          <w:u w:val="single"/>
        </w:rPr>
        <w:t>sixth round of nuclear talks</w:t>
      </w:r>
      <w:r w:rsidRPr="00981F70">
        <w:rPr>
          <w:sz w:val="16"/>
        </w:rPr>
        <w:t xml:space="preserve">. Moreover, Jerusalem’s action </w:t>
      </w:r>
      <w:r w:rsidRPr="00981F70">
        <w:rPr>
          <w:u w:val="single"/>
        </w:rPr>
        <w:t>follows repeated statements from Trump</w:t>
      </w:r>
      <w:r w:rsidRPr="00981F70">
        <w:rPr>
          <w:sz w:val="16"/>
        </w:rPr>
        <w:t xml:space="preserve">, both public and (reportedly) in private conversations with Prime Minister Benjamin Netanyahu, </w:t>
      </w:r>
      <w:r w:rsidRPr="00981F70">
        <w:rPr>
          <w:u w:val="single"/>
        </w:rPr>
        <w:t>in which the President warned against an Israeli intervention that might “</w:t>
      </w:r>
      <w:r w:rsidRPr="00981F70">
        <w:rPr>
          <w:b/>
          <w:bCs/>
          <w:u w:val="single"/>
        </w:rPr>
        <w:t>blow up” his deal.</w:t>
      </w:r>
    </w:p>
    <w:p w14:paraId="73A5F5BA" w14:textId="77777777" w:rsidR="003E304E" w:rsidRPr="00981F70" w:rsidRDefault="003E304E" w:rsidP="003E304E">
      <w:pPr>
        <w:rPr>
          <w:sz w:val="16"/>
        </w:rPr>
      </w:pPr>
      <w:r w:rsidRPr="00981F70">
        <w:rPr>
          <w:sz w:val="16"/>
        </w:rPr>
        <w:t xml:space="preserve">Now, with America’s chief regional ally and client </w:t>
      </w:r>
      <w:r w:rsidRPr="00981F70">
        <w:rPr>
          <w:b/>
          <w:bCs/>
          <w:u w:val="single"/>
        </w:rPr>
        <w:t>deliberately undermining US-led diplomacy</w:t>
      </w:r>
      <w:r w:rsidRPr="00981F70">
        <w:rPr>
          <w:sz w:val="16"/>
        </w:rPr>
        <w:t xml:space="preserve"> and </w:t>
      </w:r>
      <w:r w:rsidRPr="00981F70">
        <w:rPr>
          <w:u w:val="single"/>
        </w:rPr>
        <w:t>all but coercing Washington into war</w:t>
      </w:r>
      <w:r w:rsidRPr="00981F70">
        <w:rPr>
          <w:sz w:val="16"/>
        </w:rPr>
        <w:t>, American policy in the Middle East is in a fragile state. For Trump, who a decade ago took control of the GOP by opposing America’s “forever wars” in the Middle East, all this must be exasperating.</w:t>
      </w:r>
    </w:p>
    <w:p w14:paraId="40D0E857" w14:textId="77777777" w:rsidR="003E304E" w:rsidRPr="00981F70" w:rsidRDefault="003E304E" w:rsidP="003E304E">
      <w:pPr>
        <w:rPr>
          <w:sz w:val="16"/>
        </w:rPr>
      </w:pPr>
      <w:r w:rsidRPr="00981F70">
        <w:rPr>
          <w:sz w:val="16"/>
        </w:rPr>
        <w:t>It’s notable that the Israeli attack comes on the heels of Netanyahu narrowly surviving a vote to dissolve the Israeli parliament, the Knesset. Netanyahu’s efforts to include ultra-Orthodox Israelis in the military draft had alienated the conservative religious wing of his governing coalition, forcing the prime minister to scramble to find a compromise before Thursday morning’s vote. While the agreement is unlikely to solve Netanyahu’s political problems, it did buy him time — and fewer than 24 hours later, he launched an aggressive war on Iran.</w:t>
      </w:r>
    </w:p>
    <w:p w14:paraId="296E308B" w14:textId="77777777" w:rsidR="003E304E" w:rsidRPr="00981F70" w:rsidRDefault="003E304E" w:rsidP="003E304E">
      <w:pPr>
        <w:rPr>
          <w:u w:val="single"/>
        </w:rPr>
      </w:pPr>
      <w:r w:rsidRPr="00981F70">
        <w:rPr>
          <w:sz w:val="16"/>
        </w:rPr>
        <w:t xml:space="preserve">The stated purpose behind Israel’s Friday morning attack is to destroy the Iranian nuclear program, with Israel Defense Forces Brig. Gen. Effie Defrin claiming that “we have no choice” and that Iran’s achieving nuclear capabilities is a danger “to the entire world.” But that clearly hasn’t been Washington’s view of the matter, since </w:t>
      </w:r>
      <w:r w:rsidRPr="00981F70">
        <w:rPr>
          <w:u w:val="single"/>
        </w:rPr>
        <w:t>successive US administrations of both parties have sought to resolve the dispute diplomatically.</w:t>
      </w:r>
    </w:p>
    <w:p w14:paraId="0348FD4C" w14:textId="77777777" w:rsidR="003E304E" w:rsidRPr="00981F70" w:rsidRDefault="003E304E" w:rsidP="003E304E">
      <w:pPr>
        <w:rPr>
          <w:u w:val="single"/>
        </w:rPr>
      </w:pPr>
      <w:r w:rsidRPr="00981F70">
        <w:rPr>
          <w:sz w:val="16"/>
        </w:rPr>
        <w:t>Following the International Atomic Energy Agency’s vote to censure Iran for failing to comply with nonproliferation standards</w:t>
      </w:r>
      <w:r w:rsidRPr="00981F70">
        <w:rPr>
          <w:u w:val="single"/>
        </w:rPr>
        <w:t>, Trump restated his commitment to a diplomatic solution</w:t>
      </w:r>
      <w:r w:rsidRPr="00981F70">
        <w:rPr>
          <w:sz w:val="16"/>
        </w:rPr>
        <w:t xml:space="preserve">: “Look, it’s very simple, not complicated,” the president said. “Iran cannot have a nuclear weapon. Other than that, I want them to be successful. I want them to be tremendous. We’ll help them be successful. We’ll trade with them. We’ll do whatever is necessary.” </w:t>
      </w:r>
      <w:r w:rsidRPr="00981F70">
        <w:rPr>
          <w:b/>
          <w:bCs/>
          <w:u w:val="single"/>
        </w:rPr>
        <w:t>Mere hours before the attack</w:t>
      </w:r>
      <w:r w:rsidRPr="00981F70">
        <w:rPr>
          <w:u w:val="single"/>
        </w:rPr>
        <w:t xml:space="preserve">, </w:t>
      </w:r>
      <w:r w:rsidRPr="00981F70">
        <w:rPr>
          <w:b/>
          <w:bCs/>
          <w:u w:val="single"/>
        </w:rPr>
        <w:t>Trump stated</w:t>
      </w:r>
      <w:r w:rsidRPr="00981F70">
        <w:rPr>
          <w:u w:val="single"/>
        </w:rPr>
        <w:t xml:space="preserve">: “I want to have an agreement with Iran. We’re </w:t>
      </w:r>
      <w:r w:rsidRPr="00981F70">
        <w:rPr>
          <w:b/>
          <w:bCs/>
          <w:u w:val="single"/>
        </w:rPr>
        <w:t>fairly close to an agreement</w:t>
      </w:r>
      <w:r w:rsidRPr="00981F70">
        <w:rPr>
          <w:u w:val="single"/>
        </w:rPr>
        <w:t>.”</w:t>
      </w:r>
    </w:p>
    <w:p w14:paraId="2229F3F3" w14:textId="77777777" w:rsidR="003E304E" w:rsidRPr="00981F70" w:rsidRDefault="003E304E" w:rsidP="003E304E">
      <w:pPr>
        <w:rPr>
          <w:sz w:val="16"/>
        </w:rPr>
      </w:pPr>
      <w:r w:rsidRPr="00981F70">
        <w:rPr>
          <w:u w:val="single"/>
        </w:rPr>
        <w:t xml:space="preserve">Israel’s </w:t>
      </w:r>
      <w:r w:rsidRPr="00981F70">
        <w:rPr>
          <w:b/>
          <w:bCs/>
          <w:u w:val="single"/>
        </w:rPr>
        <w:t>unilateral</w:t>
      </w:r>
      <w:r w:rsidRPr="00981F70">
        <w:rPr>
          <w:u w:val="single"/>
        </w:rPr>
        <w:t xml:space="preserve"> and aggressive actions</w:t>
      </w:r>
      <w:r w:rsidRPr="00981F70">
        <w:rPr>
          <w:sz w:val="16"/>
        </w:rPr>
        <w:t xml:space="preserve"> have not only </w:t>
      </w:r>
      <w:r w:rsidRPr="00981F70">
        <w:rPr>
          <w:b/>
          <w:bCs/>
          <w:u w:val="single"/>
        </w:rPr>
        <w:t>undermined American diplomacy</w:t>
      </w:r>
      <w:r w:rsidRPr="00981F70">
        <w:rPr>
          <w:sz w:val="16"/>
        </w:rPr>
        <w:t>, but have now directly put American lives at risk. There are approximately 40,000 US personnel based in the Persian Gulf region. Iran will retaliate against the Jewish state — that is not in question. The danger is that when the Iranians do retaliate, they will probably, inadvertently or not, hit American troops or other direct US interests, which would trigger a response from Washington.</w:t>
      </w:r>
    </w:p>
    <w:p w14:paraId="3E80729E" w14:textId="77777777" w:rsidR="003E304E" w:rsidRPr="00981F70" w:rsidRDefault="003E304E" w:rsidP="003E304E">
      <w:pPr>
        <w:rPr>
          <w:sz w:val="16"/>
        </w:rPr>
      </w:pPr>
      <w:r w:rsidRPr="00981F70">
        <w:rPr>
          <w:sz w:val="16"/>
        </w:rPr>
        <w:t>Secretary of State and acting National Security Adviser Marco Rubio seems savvy to this danger, stating clearly that the United States is “not involved in strikes against Iran, and our top priority is protecting American forces in the region.” Rubio warned: “Iran should not target US interests or personnel.” Likewise, Trump noted before the attack was launched that the State Department had begun evacuations of its staff from Baghdad, while the US military was evacuating nonessential personnel from bases in the Middle East.</w:t>
      </w:r>
    </w:p>
    <w:p w14:paraId="60B9F0DC" w14:textId="77777777" w:rsidR="003E304E" w:rsidRPr="00981F70" w:rsidRDefault="003E304E" w:rsidP="003E304E">
      <w:pPr>
        <w:rPr>
          <w:b/>
          <w:bCs/>
          <w:u w:val="single"/>
        </w:rPr>
      </w:pPr>
      <w:r w:rsidRPr="00981F70">
        <w:rPr>
          <w:sz w:val="16"/>
        </w:rPr>
        <w:t xml:space="preserve">While American leaders seem to understand how this conflict could harm American lives and interests in the region, they haven’t yet commented on how such harm appears to be what Netanyahu is counting on. It is a brazen move of a kind that GOP realists of an earlier age — the likes of Presidents Ronald Reagan and George H.W. Bush and advisers like James Baker and Brent Scowcroft — would never tolerate. </w:t>
      </w:r>
      <w:r w:rsidRPr="00981F70">
        <w:rPr>
          <w:u w:val="single"/>
        </w:rPr>
        <w:t xml:space="preserve">An </w:t>
      </w:r>
      <w:r w:rsidRPr="00981F70">
        <w:rPr>
          <w:b/>
          <w:bCs/>
          <w:u w:val="single"/>
        </w:rPr>
        <w:t>alliance partner</w:t>
      </w:r>
      <w:r w:rsidRPr="00981F70">
        <w:rPr>
          <w:u w:val="single"/>
        </w:rPr>
        <w:t xml:space="preserve"> of </w:t>
      </w:r>
      <w:r w:rsidRPr="00981F70">
        <w:rPr>
          <w:b/>
          <w:bCs/>
          <w:u w:val="single"/>
        </w:rPr>
        <w:t>the United States</w:t>
      </w:r>
      <w:r w:rsidRPr="00981F70">
        <w:rPr>
          <w:u w:val="single"/>
        </w:rPr>
        <w:t xml:space="preserve"> has </w:t>
      </w:r>
      <w:r w:rsidRPr="00981F70">
        <w:rPr>
          <w:b/>
          <w:bCs/>
          <w:u w:val="single"/>
        </w:rPr>
        <w:t>launched a unilateral attack</w:t>
      </w:r>
      <w:r w:rsidRPr="00981F70">
        <w:rPr>
          <w:u w:val="single"/>
        </w:rPr>
        <w:t xml:space="preserve"> on another state, apparently with the aim of </w:t>
      </w:r>
      <w:r w:rsidRPr="00981F70">
        <w:rPr>
          <w:b/>
          <w:bCs/>
          <w:u w:val="single"/>
        </w:rPr>
        <w:t>scuttling diplomatic negotiations.</w:t>
      </w:r>
    </w:p>
    <w:p w14:paraId="585A237A" w14:textId="77777777" w:rsidR="003E304E" w:rsidRPr="00981F70" w:rsidRDefault="003E304E" w:rsidP="003E304E">
      <w:pPr>
        <w:rPr>
          <w:sz w:val="16"/>
        </w:rPr>
      </w:pPr>
      <w:r w:rsidRPr="00981F70">
        <w:rPr>
          <w:sz w:val="16"/>
        </w:rPr>
        <w:t xml:space="preserve">Not only has </w:t>
      </w:r>
      <w:r w:rsidRPr="00981F70">
        <w:rPr>
          <w:b/>
          <w:bCs/>
          <w:u w:val="single"/>
        </w:rPr>
        <w:t>Israel</w:t>
      </w:r>
      <w:r w:rsidRPr="00981F70">
        <w:rPr>
          <w:u w:val="single"/>
        </w:rPr>
        <w:t xml:space="preserve"> </w:t>
      </w:r>
      <w:r w:rsidRPr="00981F70">
        <w:rPr>
          <w:b/>
          <w:bCs/>
          <w:u w:val="single"/>
        </w:rPr>
        <w:t>sabotaged</w:t>
      </w:r>
      <w:r w:rsidRPr="00981F70">
        <w:rPr>
          <w:u w:val="single"/>
        </w:rPr>
        <w:t xml:space="preserve"> US efforts at diplomacy</w:t>
      </w:r>
      <w:r w:rsidRPr="00981F70">
        <w:rPr>
          <w:sz w:val="16"/>
        </w:rPr>
        <w:t xml:space="preserve">, but these actions are endangering American lives in the hopes that the US will be forced to retaliate against Iran. That is, </w:t>
      </w:r>
      <w:r w:rsidRPr="00981F70">
        <w:rPr>
          <w:u w:val="single"/>
        </w:rPr>
        <w:t>Netanyahu is hoping that an escalation will drag America</w:t>
      </w:r>
      <w:r w:rsidRPr="00981F70">
        <w:rPr>
          <w:sz w:val="16"/>
        </w:rPr>
        <w:t xml:space="preserve"> into the fray to force America into a regional conflagration just when a bipartisan consensus has emerged in favor of redeployment away from the Middle East toward more strategically pertinent areas like the Pacific.</w:t>
      </w:r>
    </w:p>
    <w:p w14:paraId="150FED51" w14:textId="77777777" w:rsidR="003E304E" w:rsidRPr="00981F70" w:rsidRDefault="003E304E" w:rsidP="003E304E">
      <w:pPr>
        <w:rPr>
          <w:sz w:val="16"/>
        </w:rPr>
      </w:pPr>
      <w:r w:rsidRPr="00981F70">
        <w:rPr>
          <w:sz w:val="16"/>
        </w:rPr>
        <w:t>In response, American leaders need to take control of the situation as quickly as possible, and to do so they must condemn Israel’s aggression, thus putting distance between Washington and what took place on Friday.</w:t>
      </w:r>
    </w:p>
    <w:p w14:paraId="1F1008C8" w14:textId="77777777" w:rsidR="003E304E" w:rsidRPr="00981F70" w:rsidRDefault="003E304E" w:rsidP="003E304E">
      <w:pPr>
        <w:rPr>
          <w:sz w:val="16"/>
        </w:rPr>
      </w:pPr>
      <w:r w:rsidRPr="00981F70">
        <w:rPr>
          <w:sz w:val="16"/>
        </w:rPr>
        <w:t xml:space="preserve">Allowing Israel to continue down this path without clear rebuke not only risks another forever war in the Middle East with an unthinkable cost in human life. It </w:t>
      </w:r>
      <w:r w:rsidRPr="00981F70">
        <w:rPr>
          <w:u w:val="single"/>
        </w:rPr>
        <w:t>will</w:t>
      </w:r>
      <w:r w:rsidRPr="00981F70">
        <w:rPr>
          <w:sz w:val="16"/>
        </w:rPr>
        <w:t xml:space="preserve">, additionally, </w:t>
      </w:r>
      <w:r w:rsidRPr="00981F70">
        <w:rPr>
          <w:u w:val="single"/>
        </w:rPr>
        <w:t xml:space="preserve">turn </w:t>
      </w:r>
      <w:r w:rsidRPr="00981F70">
        <w:rPr>
          <w:b/>
          <w:bCs/>
          <w:u w:val="single"/>
        </w:rPr>
        <w:t>America into a laughing stock</w:t>
      </w:r>
      <w:r w:rsidRPr="00981F70">
        <w:rPr>
          <w:u w:val="single"/>
        </w:rPr>
        <w:t xml:space="preserve"> on the international stage</w:t>
      </w:r>
      <w:r w:rsidRPr="00981F70">
        <w:rPr>
          <w:sz w:val="16"/>
        </w:rPr>
        <w:t xml:space="preserve">. While some internet commentators have hypothesized that the United States covertly supports this attack, that would be an terrible strategic miscalculation: either </w:t>
      </w:r>
      <w:r w:rsidRPr="00981F70">
        <w:rPr>
          <w:u w:val="single"/>
        </w:rPr>
        <w:t>Netanyahu</w:t>
      </w:r>
      <w:r w:rsidRPr="00981F70">
        <w:rPr>
          <w:sz w:val="16"/>
        </w:rPr>
        <w:t xml:space="preserve"> has </w:t>
      </w:r>
      <w:r w:rsidRPr="00981F70">
        <w:rPr>
          <w:u w:val="single"/>
        </w:rPr>
        <w:t>made America look</w:t>
      </w:r>
      <w:r w:rsidRPr="00981F70">
        <w:rPr>
          <w:sz w:val="16"/>
        </w:rPr>
        <w:t xml:space="preserve"> </w:t>
      </w:r>
      <w:r w:rsidRPr="00981F70">
        <w:rPr>
          <w:u w:val="single"/>
        </w:rPr>
        <w:t>the fool</w:t>
      </w:r>
      <w:r w:rsidRPr="00981F70">
        <w:rPr>
          <w:sz w:val="16"/>
        </w:rPr>
        <w:t xml:space="preserve"> and is </w:t>
      </w:r>
      <w:r w:rsidRPr="00981F70">
        <w:rPr>
          <w:u w:val="single"/>
        </w:rPr>
        <w:t xml:space="preserve">trying to </w:t>
      </w:r>
      <w:r w:rsidRPr="00981F70">
        <w:rPr>
          <w:b/>
          <w:bCs/>
          <w:u w:val="single"/>
        </w:rPr>
        <w:t>strong-arm Trump</w:t>
      </w:r>
      <w:r w:rsidRPr="00981F70">
        <w:rPr>
          <w:u w:val="single"/>
        </w:rPr>
        <w:t xml:space="preserve"> into supporting a war</w:t>
      </w:r>
      <w:r w:rsidRPr="00981F70">
        <w:rPr>
          <w:sz w:val="16"/>
        </w:rPr>
        <w:t xml:space="preserve"> that is against America’s interests, or Trump has supported Netanyahu’s actions for the same reputational cost.</w:t>
      </w:r>
    </w:p>
    <w:p w14:paraId="452D97A7" w14:textId="77777777" w:rsidR="003E304E" w:rsidRPr="00981F70" w:rsidRDefault="003E304E" w:rsidP="003E304E">
      <w:pPr>
        <w:rPr>
          <w:b/>
          <w:bCs/>
          <w:u w:val="single"/>
        </w:rPr>
      </w:pPr>
      <w:r w:rsidRPr="00981F70">
        <w:rPr>
          <w:sz w:val="16"/>
        </w:rPr>
        <w:t xml:space="preserve">Without condemning Israel’s actions, </w:t>
      </w:r>
      <w:r w:rsidRPr="00981F70">
        <w:rPr>
          <w:u w:val="single"/>
        </w:rPr>
        <w:t xml:space="preserve">Trump is sending a clear message: he doesn’t make American policy, </w:t>
      </w:r>
      <w:r w:rsidRPr="00981F70">
        <w:rPr>
          <w:b/>
          <w:bCs/>
          <w:u w:val="single"/>
        </w:rPr>
        <w:t>Benjamin Netanyahu does.</w:t>
      </w:r>
    </w:p>
    <w:p w14:paraId="011FC7F3" w14:textId="77777777" w:rsidR="003E304E" w:rsidRDefault="003E304E" w:rsidP="003E304E">
      <w:pPr>
        <w:pStyle w:val="Heading3"/>
        <w:rPr>
          <w:rFonts w:cs="Arial"/>
        </w:rPr>
      </w:pPr>
      <w:r>
        <w:rPr>
          <w:rFonts w:cs="Arial"/>
        </w:rPr>
        <w:t>2AC—Iran Says No</w:t>
      </w:r>
    </w:p>
    <w:p w14:paraId="3B46666E" w14:textId="77777777" w:rsidR="003E304E" w:rsidRPr="005C7B50" w:rsidRDefault="003E304E" w:rsidP="003E304E">
      <w:pPr>
        <w:pStyle w:val="Heading4"/>
      </w:pPr>
      <w:r>
        <w:t xml:space="preserve">Iran refuses negotiations. </w:t>
      </w:r>
    </w:p>
    <w:p w14:paraId="16D469CC" w14:textId="77777777" w:rsidR="003E304E" w:rsidRDefault="003E304E" w:rsidP="003E304E">
      <w:r w:rsidRPr="002F3D4D">
        <w:rPr>
          <w:rStyle w:val="Style13ptBold"/>
        </w:rPr>
        <w:t>ET</w:t>
      </w:r>
      <w:r w:rsidRPr="00235F6E">
        <w:rPr>
          <w:rStyle w:val="Style13ptBold"/>
        </w:rPr>
        <w:t xml:space="preserve"> ’6/</w:t>
      </w:r>
      <w:r>
        <w:rPr>
          <w:rStyle w:val="Style13ptBold"/>
        </w:rPr>
        <w:t>20</w:t>
      </w:r>
      <w:r>
        <w:t xml:space="preserve"> [Ju</w:t>
      </w:r>
      <w:r w:rsidRPr="002F3D4D">
        <w:t>ne 20, 2025. “‘No Talks While under Fire’: Iran Refuses Nuclear Talks with US until Israeli Strikes End, as Europe Races.” The Economic Times. https://economictimes.indiatimes.com/news/defence/no-talks-while-under-fire-iran-refuses-nuclear-talks-with-us-until-israeli-strikes-end-as-europe-races-to-prevent-wider-war/articleshow/121979715.cms</w:t>
      </w:r>
      <w:r>
        <w:t>; mgm]</w:t>
      </w:r>
    </w:p>
    <w:p w14:paraId="6DEB8243" w14:textId="77777777" w:rsidR="003E304E" w:rsidRPr="00CE240D" w:rsidRDefault="003E304E" w:rsidP="003E304E">
      <w:pPr>
        <w:rPr>
          <w:sz w:val="16"/>
        </w:rPr>
      </w:pPr>
      <w:r w:rsidRPr="009A1A97">
        <w:rPr>
          <w:u w:val="single"/>
        </w:rPr>
        <w:t>Iran</w:t>
      </w:r>
      <w:r w:rsidRPr="00CE240D">
        <w:rPr>
          <w:sz w:val="16"/>
        </w:rPr>
        <w:t xml:space="preserve">’s Foreign Minister Abbas Araqchi has said Tehran </w:t>
      </w:r>
      <w:r w:rsidRPr="009A1A97">
        <w:rPr>
          <w:u w:val="single"/>
        </w:rPr>
        <w:t xml:space="preserve">will </w:t>
      </w:r>
      <w:r w:rsidRPr="009A1A97">
        <w:rPr>
          <w:b/>
          <w:bCs/>
          <w:u w:val="single"/>
        </w:rPr>
        <w:t>not enter into nuclear negotiatio</w:t>
      </w:r>
      <w:r w:rsidRPr="009A1A97">
        <w:rPr>
          <w:u w:val="single"/>
        </w:rPr>
        <w:t>ns with the United States until Israel halts its ongoing military assault.</w:t>
      </w:r>
    </w:p>
    <w:p w14:paraId="7EF1254B" w14:textId="77777777" w:rsidR="003E304E" w:rsidRPr="00CE240D" w:rsidRDefault="003E304E" w:rsidP="003E304E">
      <w:pPr>
        <w:rPr>
          <w:sz w:val="16"/>
        </w:rPr>
      </w:pPr>
      <w:r w:rsidRPr="00CE240D">
        <w:rPr>
          <w:sz w:val="16"/>
        </w:rPr>
        <w:t xml:space="preserve">“Americans want to negotiate and have sent messages several times, but we clearly said that as long as this aggression doesn’t stop, </w:t>
      </w:r>
      <w:r w:rsidRPr="00B65B30">
        <w:rPr>
          <w:b/>
          <w:bCs/>
          <w:u w:val="single"/>
        </w:rPr>
        <w:t>there’s no place for talk of dialogue</w:t>
      </w:r>
      <w:r w:rsidRPr="00CE240D">
        <w:rPr>
          <w:sz w:val="16"/>
        </w:rPr>
        <w:t>,” Araqchi said during a televised address.</w:t>
      </w:r>
    </w:p>
    <w:p w14:paraId="0430B01A" w14:textId="77777777" w:rsidR="003E304E" w:rsidRPr="005C7B50" w:rsidRDefault="003E304E" w:rsidP="003E304E">
      <w:pPr>
        <w:rPr>
          <w:sz w:val="14"/>
        </w:rPr>
      </w:pPr>
      <w:r w:rsidRPr="005C7B50">
        <w:rPr>
          <w:sz w:val="14"/>
        </w:rPr>
        <w:t>He also said the U.S. was complicit, calling Washington “a partner to Israeli crime against Iran.”</w:t>
      </w:r>
    </w:p>
    <w:p w14:paraId="5AE080AD" w14:textId="77777777" w:rsidR="003E304E" w:rsidRPr="005C7B50" w:rsidRDefault="003E304E" w:rsidP="003E304E">
      <w:pPr>
        <w:rPr>
          <w:sz w:val="14"/>
        </w:rPr>
      </w:pPr>
      <w:r w:rsidRPr="005C7B50">
        <w:rPr>
          <w:sz w:val="14"/>
        </w:rPr>
        <w:t>US President Donald Trump, meanwhile, has said he will decide “within the next two weeks” whether the U.S. will join Israel’s military campaign against Iran.</w:t>
      </w:r>
    </w:p>
    <w:p w14:paraId="71B565A1" w14:textId="77777777" w:rsidR="003E304E" w:rsidRPr="005C7B50" w:rsidRDefault="003E304E" w:rsidP="003E304E">
      <w:pPr>
        <w:rPr>
          <w:sz w:val="14"/>
        </w:rPr>
      </w:pPr>
      <w:r w:rsidRPr="005C7B50">
        <w:rPr>
          <w:sz w:val="14"/>
        </w:rPr>
        <w:t>“Based on the fact that there’s a substantial chance of negotiations that may or may not take place with Iran in the near future, I will make my decision whether or not to go within the next two weeks,” Trump said.</w:t>
      </w:r>
    </w:p>
    <w:p w14:paraId="5708CA32" w14:textId="77777777" w:rsidR="003E304E" w:rsidRPr="005C7B50" w:rsidRDefault="003E304E" w:rsidP="003E304E">
      <w:pPr>
        <w:rPr>
          <w:sz w:val="14"/>
        </w:rPr>
      </w:pPr>
      <w:r w:rsidRPr="005C7B50">
        <w:rPr>
          <w:sz w:val="14"/>
        </w:rPr>
        <w:t>Missiles, strikes, and an escalating conflict</w:t>
      </w:r>
    </w:p>
    <w:p w14:paraId="0741D1FC" w14:textId="77777777" w:rsidR="003E304E" w:rsidRPr="005C7B50" w:rsidRDefault="003E304E" w:rsidP="003E304E">
      <w:pPr>
        <w:rPr>
          <w:sz w:val="14"/>
        </w:rPr>
      </w:pPr>
      <w:r w:rsidRPr="005C7B50">
        <w:rPr>
          <w:sz w:val="14"/>
        </w:rPr>
        <w:t>As the standoff enters its second week, Israel said it had struck dozens of military targets across Iran overnight, including missile factories, air defence systems, and a research facility linked to nuclear weapons development.</w:t>
      </w:r>
    </w:p>
    <w:p w14:paraId="032160A8" w14:textId="77777777" w:rsidR="003E304E" w:rsidRPr="005C7B50" w:rsidRDefault="003E304E" w:rsidP="003E304E">
      <w:pPr>
        <w:rPr>
          <w:sz w:val="14"/>
        </w:rPr>
      </w:pPr>
      <w:r w:rsidRPr="005C7B50">
        <w:rPr>
          <w:sz w:val="14"/>
        </w:rPr>
        <w:t>The Israeli army also confirmed hitting surface-to-air missile batteries in the southwest. Iranian state media reported that a five-storey building housing a bakery and a hairdresser's in Tehran was among the structures damaged, with five people injured.</w:t>
      </w:r>
    </w:p>
    <w:p w14:paraId="3285B1AC" w14:textId="77777777" w:rsidR="003E304E" w:rsidRPr="005C7B50" w:rsidRDefault="003E304E" w:rsidP="003E304E">
      <w:pPr>
        <w:rPr>
          <w:sz w:val="14"/>
        </w:rPr>
      </w:pPr>
      <w:r w:rsidRPr="005C7B50">
        <w:rPr>
          <w:sz w:val="14"/>
        </w:rPr>
        <w:t>On the other side, Iran launched long-range missiles towards Beersheba and other areas in southern Israel early Friday. Israeli authorities confirmed impacts in Tel Aviv, the Negev and Haifa. At least 20 missiles were fired in the latest round, and emergency services said two people were injured.</w:t>
      </w:r>
    </w:p>
    <w:p w14:paraId="4DFDE682" w14:textId="77777777" w:rsidR="003E304E" w:rsidRPr="005C7B50" w:rsidRDefault="003E304E" w:rsidP="003E304E">
      <w:pPr>
        <w:rPr>
          <w:sz w:val="14"/>
        </w:rPr>
      </w:pPr>
      <w:r w:rsidRPr="005C7B50">
        <w:rPr>
          <w:sz w:val="14"/>
        </w:rPr>
        <w:t>According to Iranian sources, 240 people have been killed so far in Israeli strikes. Israel, meanwhile, has recorded 24 civilian deaths from Iranian missile and drone attacks.</w:t>
      </w:r>
    </w:p>
    <w:p w14:paraId="2080DD99" w14:textId="77777777" w:rsidR="003E304E" w:rsidRPr="00B65B30" w:rsidRDefault="003E304E" w:rsidP="003E304E">
      <w:pPr>
        <w:rPr>
          <w:b/>
          <w:bCs/>
          <w:u w:val="single"/>
        </w:rPr>
      </w:pPr>
      <w:r w:rsidRPr="00B65B30">
        <w:rPr>
          <w:b/>
          <w:bCs/>
          <w:u w:val="single"/>
        </w:rPr>
        <w:t>Nuclear diplomacy faces collapse</w:t>
      </w:r>
    </w:p>
    <w:p w14:paraId="0AC1FE4B" w14:textId="77777777" w:rsidR="003E304E" w:rsidRPr="00CE240D" w:rsidRDefault="003E304E" w:rsidP="003E304E">
      <w:pPr>
        <w:rPr>
          <w:sz w:val="16"/>
        </w:rPr>
      </w:pPr>
      <w:r w:rsidRPr="00CE240D">
        <w:rPr>
          <w:sz w:val="16"/>
        </w:rPr>
        <w:t>Despite Tehran’s firm stance, Araqchi travelled to Geneva for talks with European foreign ministers, including officials from the UK, France, Germany and the EU’s foreign policy chief. The aim was to ease tensions and encourage Iran back to the negotiating table.</w:t>
      </w:r>
    </w:p>
    <w:p w14:paraId="4F453034" w14:textId="77777777" w:rsidR="003E304E" w:rsidRPr="00B65B30" w:rsidRDefault="003E304E" w:rsidP="003E304E">
      <w:pPr>
        <w:rPr>
          <w:b/>
          <w:bCs/>
          <w:u w:val="single"/>
        </w:rPr>
      </w:pPr>
      <w:r w:rsidRPr="00CE240D">
        <w:rPr>
          <w:sz w:val="16"/>
        </w:rPr>
        <w:t xml:space="preserve">European diplomats involved in the effort told Reuters the </w:t>
      </w:r>
      <w:r w:rsidRPr="00B65B30">
        <w:rPr>
          <w:u w:val="single"/>
        </w:rPr>
        <w:t>U.S.</w:t>
      </w:r>
      <w:r w:rsidRPr="00CE240D">
        <w:rPr>
          <w:sz w:val="16"/>
        </w:rPr>
        <w:t xml:space="preserve"> remains open to direct </w:t>
      </w:r>
      <w:r w:rsidRPr="00B65B30">
        <w:rPr>
          <w:u w:val="single"/>
        </w:rPr>
        <w:t>negotiations</w:t>
      </w:r>
      <w:r w:rsidRPr="00CE240D">
        <w:rPr>
          <w:sz w:val="16"/>
        </w:rPr>
        <w:t xml:space="preserve">. But </w:t>
      </w:r>
      <w:r w:rsidRPr="00B65B30">
        <w:rPr>
          <w:u w:val="single"/>
        </w:rPr>
        <w:t xml:space="preserve">hopes for a breakthrough </w:t>
      </w:r>
      <w:r w:rsidRPr="00B65B30">
        <w:rPr>
          <w:b/>
          <w:bCs/>
          <w:u w:val="single"/>
        </w:rPr>
        <w:t>remain low.</w:t>
      </w:r>
    </w:p>
    <w:p w14:paraId="2C571422" w14:textId="77777777" w:rsidR="003E304E" w:rsidRPr="00B65B30" w:rsidRDefault="003E304E" w:rsidP="003E304E">
      <w:pPr>
        <w:rPr>
          <w:u w:val="single"/>
        </w:rPr>
      </w:pPr>
      <w:r w:rsidRPr="00CE240D">
        <w:rPr>
          <w:sz w:val="16"/>
        </w:rPr>
        <w:t xml:space="preserve">A senior Iranian official told Reuters that Iran may discuss limitations on uranium enrichment. However, </w:t>
      </w:r>
      <w:r w:rsidRPr="00B65B30">
        <w:rPr>
          <w:u w:val="single"/>
        </w:rPr>
        <w:t>Tehran would not accept a complete ban, “especially now under Israel’s strikes”.</w:t>
      </w:r>
    </w:p>
    <w:p w14:paraId="23AC1CA4" w14:textId="77777777" w:rsidR="003E304E" w:rsidRPr="002F3D4D" w:rsidRDefault="003E304E" w:rsidP="003E304E"/>
    <w:p w14:paraId="1CD39393" w14:textId="77777777" w:rsidR="003E304E" w:rsidRPr="00981F70" w:rsidRDefault="003E304E" w:rsidP="003E304E">
      <w:pPr>
        <w:pStyle w:val="Heading3"/>
        <w:rPr>
          <w:rFonts w:cs="Arial"/>
        </w:rPr>
      </w:pPr>
      <w:r w:rsidRPr="00981F70">
        <w:rPr>
          <w:rFonts w:cs="Arial"/>
        </w:rPr>
        <w:t>2AC—Trump Ruins Diplomacy</w:t>
      </w:r>
    </w:p>
    <w:p w14:paraId="7BD139A1" w14:textId="77777777" w:rsidR="003E304E" w:rsidRPr="00981F70" w:rsidRDefault="003E304E" w:rsidP="003E304E">
      <w:pPr>
        <w:pStyle w:val="Heading4"/>
        <w:rPr>
          <w:rFonts w:cs="Arial"/>
        </w:rPr>
      </w:pPr>
      <w:r w:rsidRPr="00981F70">
        <w:rPr>
          <w:rFonts w:cs="Arial"/>
        </w:rPr>
        <w:t xml:space="preserve">U.S. diplomacy failure in Ukraine </w:t>
      </w:r>
      <w:r w:rsidRPr="00981F70">
        <w:rPr>
          <w:rFonts w:cs="Arial"/>
          <w:u w:val="single"/>
        </w:rPr>
        <w:t>dooms</w:t>
      </w:r>
      <w:r w:rsidRPr="00981F70">
        <w:rPr>
          <w:rFonts w:cs="Arial"/>
        </w:rPr>
        <w:t xml:space="preserve"> Middle East mediation.</w:t>
      </w:r>
    </w:p>
    <w:p w14:paraId="249CBD6A" w14:textId="77777777" w:rsidR="003E304E" w:rsidRPr="00981F70" w:rsidRDefault="003E304E" w:rsidP="003E304E">
      <w:r w:rsidRPr="00981F70">
        <w:rPr>
          <w:rStyle w:val="Style13ptBold"/>
        </w:rPr>
        <w:t>Katulis ’5/28</w:t>
      </w:r>
      <w:r w:rsidRPr="00981F70">
        <w:t xml:space="preserve"> [Brian; May 28, 2025. “Trump’s Diplomatic Failures with Russia Cast a Pall over His Middle East Efforts.” Middle East Institute. https://mei.edu/publications/trumps-diplomatic-failures-russia-cast-pall-over-his-middle-east-efforts; mgm]</w:t>
      </w:r>
    </w:p>
    <w:p w14:paraId="2C1B62F3" w14:textId="77777777" w:rsidR="003E304E" w:rsidRPr="00981F70" w:rsidRDefault="003E304E" w:rsidP="003E304E">
      <w:pPr>
        <w:rPr>
          <w:sz w:val="16"/>
        </w:rPr>
      </w:pPr>
      <w:r w:rsidRPr="00981F70">
        <w:rPr>
          <w:sz w:val="16"/>
        </w:rPr>
        <w:t xml:space="preserve">US President Donald Trump was back in his comfort zone this week, fulminating online and ranting to journalists about Russia’s continued war against Ukraine. As a candidate, </w:t>
      </w:r>
      <w:r w:rsidRPr="00981F70">
        <w:rPr>
          <w:b/>
          <w:bCs/>
          <w:u w:val="single"/>
        </w:rPr>
        <w:t>Trump</w:t>
      </w:r>
      <w:r w:rsidRPr="00981F70">
        <w:rPr>
          <w:sz w:val="16"/>
        </w:rPr>
        <w:t xml:space="preserve"> infamously </w:t>
      </w:r>
      <w:r w:rsidRPr="00981F70">
        <w:rPr>
          <w:u w:val="single"/>
        </w:rPr>
        <w:t>promised that he could end the war in Ukraine in “</w:t>
      </w:r>
      <w:r w:rsidRPr="00981F70">
        <w:rPr>
          <w:b/>
          <w:bCs/>
          <w:u w:val="single"/>
        </w:rPr>
        <w:t>24 hours</w:t>
      </w:r>
      <w:r w:rsidRPr="00981F70">
        <w:rPr>
          <w:sz w:val="16"/>
        </w:rPr>
        <w:t xml:space="preserve">,” and the early weeks of his foreign policy prioritized following through on that promise — </w:t>
      </w:r>
      <w:r w:rsidRPr="00981F70">
        <w:rPr>
          <w:u w:val="single"/>
        </w:rPr>
        <w:t>efforts that have</w:t>
      </w:r>
      <w:r w:rsidRPr="00981F70">
        <w:rPr>
          <w:b/>
          <w:bCs/>
          <w:u w:val="single"/>
        </w:rPr>
        <w:t xml:space="preserve"> fallen short</w:t>
      </w:r>
      <w:r w:rsidRPr="00981F70">
        <w:rPr>
          <w:sz w:val="16"/>
        </w:rPr>
        <w:t xml:space="preserve"> as the conflict rages on.</w:t>
      </w:r>
    </w:p>
    <w:p w14:paraId="31AFDD25" w14:textId="77777777" w:rsidR="003E304E" w:rsidRPr="00981F70" w:rsidRDefault="003E304E" w:rsidP="003E304E">
      <w:pPr>
        <w:rPr>
          <w:u w:val="single"/>
        </w:rPr>
      </w:pPr>
      <w:r w:rsidRPr="00981F70">
        <w:rPr>
          <w:sz w:val="16"/>
        </w:rPr>
        <w:t xml:space="preserve">This efficacy crisis in American foreign policy is not new — all recent US presidents have, to some extent, not lived up to their stated global ambitions. But </w:t>
      </w:r>
      <w:r w:rsidRPr="00981F70">
        <w:rPr>
          <w:b/>
          <w:bCs/>
          <w:u w:val="single"/>
        </w:rPr>
        <w:t>repeated failures</w:t>
      </w:r>
      <w:r w:rsidRPr="00981F70">
        <w:rPr>
          <w:u w:val="single"/>
        </w:rPr>
        <w:t xml:space="preserve"> on </w:t>
      </w:r>
      <w:r w:rsidRPr="00981F70">
        <w:rPr>
          <w:b/>
          <w:bCs/>
          <w:u w:val="single"/>
        </w:rPr>
        <w:t>multiple fronts</w:t>
      </w:r>
      <w:r w:rsidRPr="00981F70">
        <w:rPr>
          <w:u w:val="single"/>
        </w:rPr>
        <w:t xml:space="preserve"> can have </w:t>
      </w:r>
      <w:r w:rsidRPr="00981F70">
        <w:rPr>
          <w:b/>
          <w:bCs/>
          <w:u w:val="single"/>
        </w:rPr>
        <w:t>negative externalities</w:t>
      </w:r>
      <w:r w:rsidRPr="00981F70">
        <w:rPr>
          <w:u w:val="single"/>
        </w:rPr>
        <w:t xml:space="preserve"> in other areas</w:t>
      </w:r>
      <w:r w:rsidRPr="00981F70">
        <w:rPr>
          <w:sz w:val="16"/>
        </w:rPr>
        <w:t xml:space="preserve">. As Russia’s President Vladimir Putin continues to thumb his nose at Trump, </w:t>
      </w:r>
      <w:r w:rsidRPr="00981F70">
        <w:rPr>
          <w:b/>
          <w:bCs/>
          <w:u w:val="single"/>
        </w:rPr>
        <w:t>America’s adversaries</w:t>
      </w:r>
      <w:r w:rsidRPr="00981F70">
        <w:rPr>
          <w:u w:val="single"/>
        </w:rPr>
        <w:t xml:space="preserve"> and competitors across the world will </w:t>
      </w:r>
      <w:r w:rsidRPr="00981F70">
        <w:rPr>
          <w:b/>
          <w:bCs/>
          <w:u w:val="single"/>
        </w:rPr>
        <w:t>watch closely</w:t>
      </w:r>
      <w:r w:rsidRPr="00981F70">
        <w:rPr>
          <w:u w:val="single"/>
        </w:rPr>
        <w:t xml:space="preserve"> to see what the US president does next.</w:t>
      </w:r>
    </w:p>
    <w:p w14:paraId="42C39840" w14:textId="77777777" w:rsidR="003E304E" w:rsidRPr="00981F70" w:rsidRDefault="003E304E" w:rsidP="003E304E">
      <w:pPr>
        <w:rPr>
          <w:b/>
          <w:bCs/>
          <w:u w:val="single"/>
        </w:rPr>
      </w:pPr>
      <w:r w:rsidRPr="00981F70">
        <w:rPr>
          <w:sz w:val="16"/>
        </w:rPr>
        <w:t xml:space="preserve">Since the Middle East is a key arena for global competition and two major strategic challenges — </w:t>
      </w:r>
      <w:r w:rsidRPr="00981F70">
        <w:rPr>
          <w:u w:val="single"/>
        </w:rPr>
        <w:t>Iran and</w:t>
      </w:r>
      <w:r w:rsidRPr="00981F70">
        <w:rPr>
          <w:sz w:val="16"/>
        </w:rPr>
        <w:t xml:space="preserve"> the </w:t>
      </w:r>
      <w:r w:rsidRPr="00981F70">
        <w:rPr>
          <w:u w:val="single"/>
        </w:rPr>
        <w:t>Israel</w:t>
      </w:r>
      <w:r w:rsidRPr="00981F70">
        <w:rPr>
          <w:sz w:val="16"/>
        </w:rPr>
        <w:t xml:space="preserve">-Palestine question — still </w:t>
      </w:r>
      <w:r w:rsidRPr="00981F70">
        <w:rPr>
          <w:b/>
          <w:bCs/>
          <w:u w:val="single"/>
        </w:rPr>
        <w:t>loom large, Trump’s</w:t>
      </w:r>
      <w:r w:rsidRPr="00981F70">
        <w:rPr>
          <w:u w:val="single"/>
        </w:rPr>
        <w:t xml:space="preserve"> </w:t>
      </w:r>
      <w:r w:rsidRPr="00981F70">
        <w:rPr>
          <w:b/>
          <w:bCs/>
          <w:u w:val="single"/>
        </w:rPr>
        <w:t>shortcomings</w:t>
      </w:r>
      <w:r w:rsidRPr="00981F70">
        <w:rPr>
          <w:u w:val="single"/>
        </w:rPr>
        <w:t xml:space="preserve"> on </w:t>
      </w:r>
      <w:r w:rsidRPr="00981F70">
        <w:rPr>
          <w:b/>
          <w:bCs/>
          <w:u w:val="single"/>
        </w:rPr>
        <w:t>other foreign policy issues</w:t>
      </w:r>
      <w:r w:rsidRPr="00981F70">
        <w:rPr>
          <w:u w:val="single"/>
        </w:rPr>
        <w:t xml:space="preserve"> could </w:t>
      </w:r>
      <w:r w:rsidRPr="00981F70">
        <w:rPr>
          <w:b/>
          <w:bCs/>
          <w:u w:val="single"/>
        </w:rPr>
        <w:t>affect</w:t>
      </w:r>
      <w:r w:rsidRPr="00981F70">
        <w:rPr>
          <w:u w:val="single"/>
        </w:rPr>
        <w:t xml:space="preserve"> how seriously America’s friends and foes alike take </w:t>
      </w:r>
      <w:r w:rsidRPr="00981F70">
        <w:rPr>
          <w:b/>
          <w:bCs/>
          <w:u w:val="single"/>
        </w:rPr>
        <w:t>his efforts in the region.</w:t>
      </w:r>
    </w:p>
    <w:p w14:paraId="64B4B7D9" w14:textId="77777777" w:rsidR="003E304E" w:rsidRPr="00981F70" w:rsidRDefault="003E304E" w:rsidP="003E304E">
      <w:pPr>
        <w:rPr>
          <w:u w:val="single"/>
        </w:rPr>
      </w:pPr>
      <w:r w:rsidRPr="00981F70">
        <w:rPr>
          <w:u w:val="single"/>
        </w:rPr>
        <w:t xml:space="preserve">No </w:t>
      </w:r>
      <w:r w:rsidRPr="00981F70">
        <w:rPr>
          <w:b/>
          <w:bCs/>
          <w:u w:val="single"/>
        </w:rPr>
        <w:t>major US foreign policy gain</w:t>
      </w:r>
      <w:r w:rsidRPr="00981F70">
        <w:rPr>
          <w:u w:val="single"/>
        </w:rPr>
        <w:t>s as yet in Trump 2.0</w:t>
      </w:r>
    </w:p>
    <w:p w14:paraId="03FDEF8E" w14:textId="77777777" w:rsidR="003E304E" w:rsidRPr="00981F70" w:rsidRDefault="003E304E" w:rsidP="003E304E">
      <w:pPr>
        <w:rPr>
          <w:sz w:val="16"/>
        </w:rPr>
      </w:pPr>
      <w:r w:rsidRPr="00981F70">
        <w:rPr>
          <w:sz w:val="16"/>
        </w:rPr>
        <w:t>Trump’s frustrations about his inability to produce a cease-fire and bring the Russian leader to heel have been spilling out in public in recent weeks. He told reporters last weekend, “I don’t know what the hell happened to Putin,” and later posted online that the Russian president had “gone absolutely crazy.” When all else fails, Trump turns to his use of “troll power” against Russia in provocative statements to the media and in online posts. Troll power, a form of negative soft power, uses the scathing mockery and grandstanding rhetorical gamesmanship common in online feuds in interactions between states and world leaders — and Trump is a master at this.</w:t>
      </w:r>
    </w:p>
    <w:p w14:paraId="3FDBC765" w14:textId="77777777" w:rsidR="003E304E" w:rsidRPr="00981F70" w:rsidRDefault="003E304E" w:rsidP="003E304E">
      <w:pPr>
        <w:rPr>
          <w:sz w:val="16"/>
        </w:rPr>
      </w:pPr>
      <w:r w:rsidRPr="00981F70">
        <w:rPr>
          <w:sz w:val="16"/>
        </w:rPr>
        <w:t xml:space="preserve">But the main problem with </w:t>
      </w:r>
      <w:r w:rsidRPr="00981F70">
        <w:rPr>
          <w:u w:val="single"/>
        </w:rPr>
        <w:t>Trump’s troll power</w:t>
      </w:r>
      <w:r w:rsidRPr="00981F70">
        <w:rPr>
          <w:sz w:val="16"/>
        </w:rPr>
        <w:t xml:space="preserve"> is that though it serves to distract the public and seize the media spotlight, it often </w:t>
      </w:r>
      <w:r w:rsidRPr="00981F70">
        <w:rPr>
          <w:b/>
          <w:bCs/>
          <w:u w:val="single"/>
        </w:rPr>
        <w:t>fails</w:t>
      </w:r>
      <w:r w:rsidRPr="00981F70">
        <w:rPr>
          <w:u w:val="single"/>
        </w:rPr>
        <w:t xml:space="preserve"> to </w:t>
      </w:r>
      <w:r w:rsidRPr="00981F70">
        <w:rPr>
          <w:b/>
          <w:bCs/>
          <w:u w:val="single"/>
        </w:rPr>
        <w:t>produce tangible gains</w:t>
      </w:r>
      <w:r w:rsidRPr="00981F70">
        <w:rPr>
          <w:u w:val="single"/>
        </w:rPr>
        <w:t xml:space="preserve"> or clear results in the real world</w:t>
      </w:r>
      <w:r w:rsidRPr="00981F70">
        <w:rPr>
          <w:sz w:val="16"/>
        </w:rPr>
        <w:t xml:space="preserve">. His provocative statements </w:t>
      </w:r>
      <w:r w:rsidRPr="00981F70">
        <w:rPr>
          <w:u w:val="single"/>
        </w:rPr>
        <w:t>do nothing to address the underlying issues of wars or disputes</w:t>
      </w:r>
      <w:r w:rsidRPr="00981F70">
        <w:rPr>
          <w:sz w:val="16"/>
        </w:rPr>
        <w:t xml:space="preserve"> that continue to drag on unresolved, as we are seeing in Ukraine but also in the trade wars Trump has initiated. Trump has blinked on the trade front, pressing the pause button for the moment on tariffs against the two other main engines of the global economy, China and Europe, even as the specter of price increases continues to hang over America.</w:t>
      </w:r>
    </w:p>
    <w:p w14:paraId="6D7D38FE" w14:textId="77777777" w:rsidR="003E304E" w:rsidRPr="00981F70" w:rsidRDefault="003E304E" w:rsidP="003E304E">
      <w:pPr>
        <w:rPr>
          <w:sz w:val="16"/>
        </w:rPr>
      </w:pPr>
      <w:r w:rsidRPr="00981F70">
        <w:rPr>
          <w:sz w:val="16"/>
        </w:rPr>
        <w:t>Trump’s domestic political standing improved in May after dipping sharply in April, likely the result of the time out he announced in the trade wars and favorable coverage of his Middle East trip. One key factor that helps define Trump’s base is that many of his strongest supporters do not follow news stories or the details too closely, according to recent research. Over time, however, those details will begin to promulgate more broadly in the public consciousness, and Trump’s political standing will be shaped by whether his approach produces results. The next major event to watch is the fate of the tax and budget bill he is currently attempting to push through Congress.</w:t>
      </w:r>
    </w:p>
    <w:p w14:paraId="7800572A" w14:textId="77777777" w:rsidR="003E304E" w:rsidRPr="00981F70" w:rsidRDefault="003E304E" w:rsidP="003E304E">
      <w:pPr>
        <w:rPr>
          <w:sz w:val="16"/>
        </w:rPr>
      </w:pPr>
      <w:r w:rsidRPr="00981F70">
        <w:rPr>
          <w:sz w:val="16"/>
        </w:rPr>
        <w:t>Trump’s foreign policy approach, at times harkening back to the age of “spheres of influence” wielded by major powers in the 19th century, is hampered by an erratic approach to statecraft, something veteran US diplomat Dennis Ross discussed earlier this month on my podcast, Taking the Edge Off the Middle East. Trump’s recent cuts to the National Security Council staff, the main body that coordinates interagency policy, could further impact how effectively and efficiently his administration manages foreign policy in his second term.</w:t>
      </w:r>
    </w:p>
    <w:p w14:paraId="401CDFDE" w14:textId="77777777" w:rsidR="003E304E" w:rsidRPr="00981F70" w:rsidRDefault="003E304E" w:rsidP="003E304E">
      <w:pPr>
        <w:rPr>
          <w:sz w:val="16"/>
        </w:rPr>
      </w:pPr>
      <w:r w:rsidRPr="00981F70">
        <w:rPr>
          <w:sz w:val="16"/>
        </w:rPr>
        <w:t>Iran and Israel-Palestine: The two major unresolved variables in the Middle East equation</w:t>
      </w:r>
    </w:p>
    <w:p w14:paraId="2EC519FF" w14:textId="77777777" w:rsidR="003E304E" w:rsidRPr="00981F70" w:rsidRDefault="003E304E" w:rsidP="003E304E">
      <w:pPr>
        <w:rPr>
          <w:sz w:val="16"/>
        </w:rPr>
      </w:pPr>
      <w:r w:rsidRPr="00981F70">
        <w:rPr>
          <w:sz w:val="16"/>
        </w:rPr>
        <w:t xml:space="preserve">The </w:t>
      </w:r>
      <w:r w:rsidRPr="00981F70">
        <w:rPr>
          <w:u w:val="single"/>
        </w:rPr>
        <w:t xml:space="preserve">lack </w:t>
      </w:r>
      <w:r w:rsidRPr="00981F70">
        <w:rPr>
          <w:b/>
          <w:bCs/>
          <w:u w:val="single"/>
        </w:rPr>
        <w:t>of significant outcomes</w:t>
      </w:r>
      <w:r w:rsidRPr="00981F70">
        <w:rPr>
          <w:u w:val="single"/>
        </w:rPr>
        <w:t xml:space="preserve"> on the </w:t>
      </w:r>
      <w:r w:rsidRPr="00981F70">
        <w:rPr>
          <w:b/>
          <w:bCs/>
          <w:u w:val="single"/>
        </w:rPr>
        <w:t>Russia diplomacy</w:t>
      </w:r>
      <w:r w:rsidRPr="00981F70">
        <w:rPr>
          <w:u w:val="single"/>
        </w:rPr>
        <w:t xml:space="preserve"> front </w:t>
      </w:r>
      <w:r w:rsidRPr="00981F70">
        <w:rPr>
          <w:b/>
          <w:bCs/>
          <w:u w:val="single"/>
        </w:rPr>
        <w:t>sends signal</w:t>
      </w:r>
      <w:r w:rsidRPr="00981F70">
        <w:rPr>
          <w:u w:val="single"/>
        </w:rPr>
        <w:t xml:space="preserve">s </w:t>
      </w:r>
      <w:r w:rsidRPr="00981F70">
        <w:rPr>
          <w:b/>
          <w:bCs/>
          <w:u w:val="single"/>
        </w:rPr>
        <w:t>across the world</w:t>
      </w:r>
      <w:r w:rsidRPr="00981F70">
        <w:rPr>
          <w:u w:val="single"/>
        </w:rPr>
        <w:t xml:space="preserve">, including the </w:t>
      </w:r>
      <w:r w:rsidRPr="00981F70">
        <w:rPr>
          <w:b/>
          <w:bCs/>
          <w:u w:val="single"/>
        </w:rPr>
        <w:t>Middle East, about</w:t>
      </w:r>
      <w:r w:rsidRPr="00981F70">
        <w:rPr>
          <w:u w:val="single"/>
        </w:rPr>
        <w:t xml:space="preserve"> just how </w:t>
      </w:r>
      <w:r w:rsidRPr="00981F70">
        <w:rPr>
          <w:b/>
          <w:bCs/>
          <w:u w:val="single"/>
        </w:rPr>
        <w:t>effective Trump 2.0</w:t>
      </w:r>
      <w:r w:rsidRPr="00981F70">
        <w:rPr>
          <w:u w:val="single"/>
        </w:rPr>
        <w:t xml:space="preserve"> is in achieving its stated goals</w:t>
      </w:r>
      <w:r w:rsidRPr="00981F70">
        <w:rPr>
          <w:sz w:val="16"/>
        </w:rPr>
        <w:t xml:space="preserve">. </w:t>
      </w:r>
      <w:r w:rsidRPr="00981F70">
        <w:rPr>
          <w:u w:val="single"/>
        </w:rPr>
        <w:t xml:space="preserve">Trump’s first three months in office produced a </w:t>
      </w:r>
      <w:r w:rsidRPr="00981F70">
        <w:rPr>
          <w:b/>
          <w:bCs/>
          <w:u w:val="single"/>
        </w:rPr>
        <w:t>mixed record on</w:t>
      </w:r>
      <w:r w:rsidRPr="00981F70">
        <w:rPr>
          <w:u w:val="single"/>
        </w:rPr>
        <w:t xml:space="preserve"> the Middle East</w:t>
      </w:r>
      <w:r w:rsidRPr="00981F70">
        <w:rPr>
          <w:sz w:val="16"/>
        </w:rPr>
        <w:t xml:space="preserve">; and though his May visit to the region was replete with business and commercial announcements, there were </w:t>
      </w:r>
      <w:r w:rsidRPr="00981F70">
        <w:rPr>
          <w:b/>
          <w:bCs/>
          <w:u w:val="single"/>
        </w:rPr>
        <w:t>no major advances</w:t>
      </w:r>
      <w:r w:rsidRPr="00981F70">
        <w:rPr>
          <w:sz w:val="16"/>
        </w:rPr>
        <w:t xml:space="preserve"> for regional stability. In the complex math of today’s Middle East, the two major variables that remain unresolved are Iran and the Israel-Palestine front, yet it remains to be seen what course the administration will take on both issues.</w:t>
      </w:r>
    </w:p>
    <w:p w14:paraId="5A831703" w14:textId="77777777" w:rsidR="003E304E" w:rsidRPr="00981F70" w:rsidRDefault="003E304E" w:rsidP="003E304E">
      <w:pPr>
        <w:rPr>
          <w:sz w:val="14"/>
          <w:szCs w:val="14"/>
        </w:rPr>
      </w:pPr>
      <w:r w:rsidRPr="00981F70">
        <w:rPr>
          <w:sz w:val="14"/>
          <w:szCs w:val="14"/>
        </w:rPr>
        <w:t>On Iran, talks continue over a possible deal. The head of the United Nations nuclear agency said this week that “the jury is still out” on those talks, noting that the fact they continue is a good sign. Trump currently appears to prefer some sort of a deal over military action, and he reportedly warned Israel not to take steps that could upset a possible agreement. These discussions do not appear to include long-standing concerns about Iran’s destabilizing actions in the region, as Israel continues to face threats from Iranian partners like the Houthis in Yemen — even after Trump struck a separate deal this spring with the militant group to get them to stop attacking US targets.</w:t>
      </w:r>
    </w:p>
    <w:p w14:paraId="7216C3F3" w14:textId="77777777" w:rsidR="003E304E" w:rsidRPr="00981F70" w:rsidRDefault="003E304E" w:rsidP="003E304E">
      <w:pPr>
        <w:rPr>
          <w:sz w:val="14"/>
          <w:szCs w:val="14"/>
        </w:rPr>
      </w:pPr>
      <w:r w:rsidRPr="00981F70">
        <w:rPr>
          <w:sz w:val="14"/>
          <w:szCs w:val="14"/>
        </w:rPr>
        <w:t>The Israel-Palestine file is the weakest link in Trump 2.0’s overall Middle East approach. Trump came into office with a cease-fire between Israel and Hamas in place, but that collapsed more than two months ago. Israel announced its intention to seize control of 75% of Gaza in a two-month military operation that began in mid-March, and has reportedly taken out another top Hamas leader. But the human costs and humanitarian impact of these operations continue to escalate, as flawed efforts to get more food and supplies to Palestinians in Gaza fail to meet the needs that have only grown after months of a complete Israeli blockade of all assistance. Talks over a new cease-fire and hostage-release deal continue; however, it is not yet clear whether Trump’s team can produce a lasting outcome that ends the fighting and brings the remaining hostages home.</w:t>
      </w:r>
    </w:p>
    <w:p w14:paraId="6E6836C3" w14:textId="77777777" w:rsidR="003E304E" w:rsidRPr="00981F70" w:rsidRDefault="003E304E" w:rsidP="003E304E">
      <w:pPr>
        <w:rPr>
          <w:sz w:val="16"/>
        </w:rPr>
      </w:pPr>
      <w:r w:rsidRPr="00981F70">
        <w:rPr>
          <w:sz w:val="16"/>
        </w:rPr>
        <w:t xml:space="preserve">It is still early days for the second Trump administration, but </w:t>
      </w:r>
      <w:r w:rsidRPr="00981F70">
        <w:rPr>
          <w:u w:val="single"/>
        </w:rPr>
        <w:t xml:space="preserve">the </w:t>
      </w:r>
      <w:r w:rsidRPr="00981F70">
        <w:rPr>
          <w:b/>
          <w:bCs/>
          <w:u w:val="single"/>
        </w:rPr>
        <w:t>lack of clear, positive results</w:t>
      </w:r>
      <w:r w:rsidRPr="00981F70">
        <w:rPr>
          <w:u w:val="single"/>
        </w:rPr>
        <w:t xml:space="preserve"> from the president’s efforts to end Russia’s war against Ukraine </w:t>
      </w:r>
      <w:r w:rsidRPr="00981F70">
        <w:rPr>
          <w:b/>
          <w:bCs/>
          <w:u w:val="single"/>
        </w:rPr>
        <w:t>does not bode well</w:t>
      </w:r>
      <w:r w:rsidRPr="00981F70">
        <w:rPr>
          <w:u w:val="single"/>
        </w:rPr>
        <w:t xml:space="preserve"> for his </w:t>
      </w:r>
      <w:r w:rsidRPr="00981F70">
        <w:rPr>
          <w:b/>
          <w:bCs/>
          <w:u w:val="single"/>
        </w:rPr>
        <w:t>ambitions</w:t>
      </w:r>
      <w:r w:rsidRPr="00981F70">
        <w:rPr>
          <w:u w:val="single"/>
        </w:rPr>
        <w:t xml:space="preserve"> to </w:t>
      </w:r>
      <w:r w:rsidRPr="00981F70">
        <w:rPr>
          <w:b/>
          <w:bCs/>
          <w:u w:val="single"/>
        </w:rPr>
        <w:t>resolve</w:t>
      </w:r>
      <w:r w:rsidRPr="00981F70">
        <w:rPr>
          <w:u w:val="single"/>
        </w:rPr>
        <w:t xml:space="preserve"> conflicts in the Middle East </w:t>
      </w:r>
      <w:r w:rsidRPr="00981F70">
        <w:rPr>
          <w:sz w:val="16"/>
        </w:rPr>
        <w:t>in a way that makes America and its partners more secure and prosperous.</w:t>
      </w:r>
    </w:p>
    <w:p w14:paraId="2F09CFDA" w14:textId="77777777" w:rsidR="003E304E" w:rsidRPr="00981F70" w:rsidRDefault="003E304E" w:rsidP="003E304E">
      <w:pPr>
        <w:rPr>
          <w:sz w:val="16"/>
        </w:rPr>
      </w:pPr>
    </w:p>
    <w:p w14:paraId="26779F29" w14:textId="77777777" w:rsidR="003E304E" w:rsidRPr="00981F70" w:rsidRDefault="003E304E" w:rsidP="003E304E">
      <w:pPr>
        <w:pStyle w:val="Heading4"/>
        <w:rPr>
          <w:rFonts w:cs="Arial"/>
        </w:rPr>
      </w:pPr>
      <w:r w:rsidRPr="00981F70">
        <w:rPr>
          <w:rFonts w:cs="Arial"/>
        </w:rPr>
        <w:t xml:space="preserve">Trump’s </w:t>
      </w:r>
      <w:r w:rsidRPr="00981F70">
        <w:rPr>
          <w:rFonts w:cs="Arial"/>
          <w:u w:val="single"/>
        </w:rPr>
        <w:t>tanked</w:t>
      </w:r>
      <w:r w:rsidRPr="00981F70">
        <w:rPr>
          <w:rFonts w:cs="Arial"/>
        </w:rPr>
        <w:t xml:space="preserve"> diplomatic capital—zero credibility now.</w:t>
      </w:r>
    </w:p>
    <w:p w14:paraId="5621ADE0" w14:textId="77777777" w:rsidR="003E304E" w:rsidRPr="00981F70" w:rsidRDefault="003E304E" w:rsidP="003E304E">
      <w:r w:rsidRPr="00981F70">
        <w:rPr>
          <w:rStyle w:val="Style13ptBold"/>
        </w:rPr>
        <w:t xml:space="preserve">Weinstein ’6/11 </w:t>
      </w:r>
      <w:r w:rsidRPr="00981F70">
        <w:t xml:space="preserve">[Adam; June 11, 2025. Deputy Director of the Middle East program at the Quincy Institute. “Trump Is Blowing Up Soft Power.” </w:t>
      </w:r>
      <w:r w:rsidRPr="00981F70">
        <w:rPr>
          <w:i/>
          <w:iCs/>
        </w:rPr>
        <w:t>The Nation</w:t>
      </w:r>
      <w:r w:rsidRPr="00981F70">
        <w:t>. https://www.thenation.com/article/world/trump-diplomacy-power-aid-development; mgm]</w:t>
      </w:r>
    </w:p>
    <w:p w14:paraId="65185D3D" w14:textId="77777777" w:rsidR="003E304E" w:rsidRPr="00981F70" w:rsidRDefault="003E304E" w:rsidP="003E304E">
      <w:pPr>
        <w:rPr>
          <w:sz w:val="16"/>
        </w:rPr>
      </w:pPr>
      <w:r w:rsidRPr="00981F70">
        <w:rPr>
          <w:sz w:val="16"/>
        </w:rPr>
        <w:t xml:space="preserve">As the </w:t>
      </w:r>
      <w:r w:rsidRPr="00981F70">
        <w:rPr>
          <w:u w:val="single"/>
        </w:rPr>
        <w:t>Trump</w:t>
      </w:r>
      <w:r w:rsidRPr="00981F70">
        <w:rPr>
          <w:sz w:val="16"/>
        </w:rPr>
        <w:t xml:space="preserve"> administration tightens its grip on government, it is </w:t>
      </w:r>
      <w:r w:rsidRPr="00981F70">
        <w:rPr>
          <w:u w:val="single"/>
        </w:rPr>
        <w:t>branding diplomacy as personal theater</w:t>
      </w:r>
      <w:r w:rsidRPr="00981F70">
        <w:rPr>
          <w:sz w:val="16"/>
        </w:rPr>
        <w:t xml:space="preserve"> and </w:t>
      </w:r>
      <w:r w:rsidRPr="00981F70">
        <w:rPr>
          <w:u w:val="single"/>
        </w:rPr>
        <w:t>sidelining</w:t>
      </w:r>
      <w:r w:rsidRPr="00981F70">
        <w:rPr>
          <w:sz w:val="16"/>
        </w:rPr>
        <w:t xml:space="preserve"> the </w:t>
      </w:r>
      <w:r w:rsidRPr="00981F70">
        <w:rPr>
          <w:u w:val="single"/>
        </w:rPr>
        <w:t>institutions</w:t>
      </w:r>
      <w:r w:rsidRPr="00981F70">
        <w:rPr>
          <w:sz w:val="16"/>
        </w:rPr>
        <w:t xml:space="preserve"> that once sustained it—</w:t>
      </w:r>
      <w:r w:rsidRPr="00981F70">
        <w:rPr>
          <w:b/>
          <w:bCs/>
          <w:u w:val="single"/>
        </w:rPr>
        <w:t>trading soft power</w:t>
      </w:r>
      <w:r w:rsidRPr="00981F70">
        <w:rPr>
          <w:u w:val="single"/>
        </w:rPr>
        <w:t xml:space="preserve"> and </w:t>
      </w:r>
      <w:r w:rsidRPr="00981F70">
        <w:rPr>
          <w:b/>
          <w:bCs/>
          <w:u w:val="single"/>
        </w:rPr>
        <w:t>lasting influence</w:t>
      </w:r>
      <w:r w:rsidRPr="00981F70">
        <w:rPr>
          <w:u w:val="single"/>
        </w:rPr>
        <w:t xml:space="preserve"> for fleeting spectacle</w:t>
      </w:r>
      <w:r w:rsidRPr="00981F70">
        <w:rPr>
          <w:sz w:val="16"/>
        </w:rPr>
        <w:t>. What’s being lost isn’t just influence but also understanding.</w:t>
      </w:r>
    </w:p>
    <w:p w14:paraId="72BDD874" w14:textId="77777777" w:rsidR="003E304E" w:rsidRPr="00981F70" w:rsidRDefault="003E304E" w:rsidP="003E304E">
      <w:pPr>
        <w:rPr>
          <w:sz w:val="16"/>
        </w:rPr>
      </w:pPr>
      <w:r w:rsidRPr="00981F70">
        <w:rPr>
          <w:sz w:val="16"/>
        </w:rPr>
        <w:t>For this reason, “soft power,” a term coined by the late Harvard political scientist Joseph Nye to describe influence through attraction rather than coercion, may be better understood today as “soft diplomacy”: Washington’s ability to understand other societies—and for those societies to understand America.</w:t>
      </w:r>
    </w:p>
    <w:p w14:paraId="7825DE89" w14:textId="77777777" w:rsidR="003E304E" w:rsidRPr="00981F70" w:rsidRDefault="003E304E" w:rsidP="003E304E">
      <w:pPr>
        <w:rPr>
          <w:u w:val="single"/>
        </w:rPr>
      </w:pPr>
      <w:r w:rsidRPr="00981F70">
        <w:rPr>
          <w:sz w:val="16"/>
        </w:rPr>
        <w:t xml:space="preserve">Understanding, on its own, doesn’t guarantee sound foreign policy—especially when it’s routinely used to justify a reflexive commitment to American primacy, military intervention, or zero-sum competition. But </w:t>
      </w:r>
      <w:r w:rsidRPr="00981F70">
        <w:rPr>
          <w:b/>
          <w:bCs/>
          <w:u w:val="single"/>
        </w:rPr>
        <w:t>dismantling</w:t>
      </w:r>
      <w:r w:rsidRPr="00981F70">
        <w:rPr>
          <w:sz w:val="16"/>
        </w:rPr>
        <w:t xml:space="preserve"> </w:t>
      </w:r>
      <w:r w:rsidRPr="00981F70">
        <w:rPr>
          <w:b/>
          <w:bCs/>
          <w:u w:val="single"/>
        </w:rPr>
        <w:t>global engagement</w:t>
      </w:r>
      <w:r w:rsidRPr="00981F70">
        <w:rPr>
          <w:u w:val="single"/>
        </w:rPr>
        <w:t xml:space="preserve">, educational exchange, and </w:t>
      </w:r>
      <w:r w:rsidRPr="00981F70">
        <w:rPr>
          <w:b/>
          <w:bCs/>
          <w:u w:val="single"/>
        </w:rPr>
        <w:t>soft diplomacy</w:t>
      </w:r>
      <w:r w:rsidRPr="00981F70">
        <w:rPr>
          <w:sz w:val="16"/>
        </w:rPr>
        <w:t xml:space="preserve"> all but </w:t>
      </w:r>
      <w:r w:rsidRPr="00981F70">
        <w:rPr>
          <w:b/>
          <w:bCs/>
          <w:u w:val="single"/>
        </w:rPr>
        <w:t>ensures worse</w:t>
      </w:r>
      <w:r w:rsidRPr="00981F70">
        <w:rPr>
          <w:b/>
          <w:bCs/>
          <w:sz w:val="16"/>
        </w:rPr>
        <w:t xml:space="preserve"> </w:t>
      </w:r>
      <w:r w:rsidRPr="00981F70">
        <w:rPr>
          <w:b/>
          <w:bCs/>
          <w:u w:val="single"/>
        </w:rPr>
        <w:t>outcomes</w:t>
      </w:r>
      <w:r w:rsidRPr="00981F70">
        <w:rPr>
          <w:sz w:val="16"/>
        </w:rPr>
        <w:t xml:space="preserve">—and makes it harder to carry out good policies when they do emerge. By </w:t>
      </w:r>
      <w:r w:rsidRPr="00981F70">
        <w:rPr>
          <w:u w:val="single"/>
        </w:rPr>
        <w:t>tying diplomacy to the president’s personal brand</w:t>
      </w:r>
      <w:r w:rsidRPr="00981F70">
        <w:rPr>
          <w:sz w:val="16"/>
        </w:rPr>
        <w:t>—as if it belongs to one person or administration—</w:t>
      </w:r>
      <w:r w:rsidRPr="00981F70">
        <w:rPr>
          <w:u w:val="single"/>
        </w:rPr>
        <w:t xml:space="preserve">the </w:t>
      </w:r>
      <w:r w:rsidRPr="00981F70">
        <w:rPr>
          <w:b/>
          <w:bCs/>
          <w:u w:val="single"/>
        </w:rPr>
        <w:t>US erodes</w:t>
      </w:r>
      <w:r w:rsidRPr="00981F70">
        <w:rPr>
          <w:u w:val="single"/>
        </w:rPr>
        <w:t xml:space="preserve"> its </w:t>
      </w:r>
      <w:r w:rsidRPr="00981F70">
        <w:rPr>
          <w:b/>
          <w:bCs/>
          <w:u w:val="single"/>
        </w:rPr>
        <w:t>long-term credibility</w:t>
      </w:r>
      <w:r w:rsidRPr="00981F70">
        <w:rPr>
          <w:u w:val="single"/>
        </w:rPr>
        <w:t xml:space="preserve"> and </w:t>
      </w:r>
      <w:r w:rsidRPr="00981F70">
        <w:rPr>
          <w:b/>
          <w:bCs/>
          <w:u w:val="single"/>
        </w:rPr>
        <w:t>undermines</w:t>
      </w:r>
      <w:r w:rsidRPr="00981F70">
        <w:rPr>
          <w:u w:val="single"/>
        </w:rPr>
        <w:t xml:space="preserve"> the very </w:t>
      </w:r>
      <w:r w:rsidRPr="00981F70">
        <w:rPr>
          <w:b/>
          <w:bCs/>
          <w:u w:val="single"/>
        </w:rPr>
        <w:t>diplomats</w:t>
      </w:r>
      <w:r w:rsidRPr="00981F70">
        <w:rPr>
          <w:u w:val="single"/>
        </w:rPr>
        <w:t xml:space="preserve"> charged with carrying it out.</w:t>
      </w:r>
    </w:p>
    <w:p w14:paraId="5FD72C79" w14:textId="77777777" w:rsidR="003E304E" w:rsidRPr="00981F70" w:rsidRDefault="003E304E" w:rsidP="003E304E">
      <w:pPr>
        <w:rPr>
          <w:u w:val="single"/>
        </w:rPr>
      </w:pPr>
      <w:r w:rsidRPr="00981F70">
        <w:rPr>
          <w:b/>
          <w:bCs/>
          <w:u w:val="single"/>
        </w:rPr>
        <w:t>Burning Down</w:t>
      </w:r>
      <w:r w:rsidRPr="00981F70">
        <w:rPr>
          <w:u w:val="single"/>
        </w:rPr>
        <w:t xml:space="preserve"> the </w:t>
      </w:r>
      <w:r w:rsidRPr="00981F70">
        <w:rPr>
          <w:b/>
          <w:bCs/>
          <w:u w:val="single"/>
        </w:rPr>
        <w:t xml:space="preserve">Architecture of </w:t>
      </w:r>
      <w:r w:rsidRPr="00981F70">
        <w:rPr>
          <w:sz w:val="16"/>
        </w:rPr>
        <w:t>Public</w:t>
      </w:r>
      <w:r w:rsidRPr="00981F70">
        <w:rPr>
          <w:b/>
          <w:bCs/>
          <w:u w:val="single"/>
        </w:rPr>
        <w:t xml:space="preserve"> Diplomacy</w:t>
      </w:r>
    </w:p>
    <w:p w14:paraId="5CD1FDCA" w14:textId="77777777" w:rsidR="003E304E" w:rsidRPr="00981F70" w:rsidRDefault="003E304E" w:rsidP="003E304E">
      <w:pPr>
        <w:rPr>
          <w:sz w:val="16"/>
        </w:rPr>
      </w:pPr>
      <w:r w:rsidRPr="00981F70">
        <w:rPr>
          <w:sz w:val="16"/>
        </w:rPr>
        <w:t>Washington’s hard power—an enormous military budget and the global financial machinery to impose often-ineffective but punishing sanctions—comes with privileges and pathologies. Americans move through the world with ease. We swipe our credit cards without issue, rarely need visas, and treat US territorial integrity as a given. With the expansion of militarism during the Global War on Terror era also came the erosion of civil liberties, bloated defense spending, and new federal law enforcement agencies like ICE.</w:t>
      </w:r>
    </w:p>
    <w:p w14:paraId="7F02146E" w14:textId="77777777" w:rsidR="003E304E" w:rsidRPr="00981F70" w:rsidRDefault="003E304E" w:rsidP="003E304E">
      <w:pPr>
        <w:rPr>
          <w:sz w:val="16"/>
        </w:rPr>
      </w:pPr>
      <w:r w:rsidRPr="00981F70">
        <w:rPr>
          <w:sz w:val="16"/>
        </w:rPr>
        <w:t>What’s less discussed are the quiet benefits of our soft diplomacy. Global elites and ambitious students still flock to US universities. US ambassadors often lack fluency in the local language—something unimaginable for their foreign counterparts in Washington. English, which became a global lingua franca thanks to the British Empire, owes much of its continued dominance to the cultural and economic influence of the United States and decades of educational and professional exchange. Even when political anti-Americanism flares, it rarely manifests as a wholesale rejection of American culture or people.</w:t>
      </w:r>
    </w:p>
    <w:p w14:paraId="0DD6CF4D" w14:textId="77777777" w:rsidR="003E304E" w:rsidRPr="00981F70" w:rsidRDefault="003E304E" w:rsidP="003E304E">
      <w:pPr>
        <w:rPr>
          <w:sz w:val="16"/>
        </w:rPr>
      </w:pPr>
      <w:r w:rsidRPr="00981F70">
        <w:rPr>
          <w:sz w:val="16"/>
        </w:rPr>
        <w:t>Overall, polling shows that while America is viewed positively, it is met with skepticism, especially when promoting its foreign policy as a force for good. The wistfulness that once greeted American travelers abroad—a mix of curiosity, aspiration, and the quiet hope of getting a US visa—has faded over the past two decades. The Bush administration’s unpopular invasion of Iraq, Washington’s unflinching support for Israel—including using it as a pretext to deport foreign students and even green-card holders—harsh and complicated immigration rules, and improving conditions in parts of the Global South have all given people plenty of reasons to look elsewhere.</w:t>
      </w:r>
    </w:p>
    <w:p w14:paraId="04DB82E2" w14:textId="77777777" w:rsidR="003E304E" w:rsidRPr="00981F70" w:rsidRDefault="003E304E" w:rsidP="003E304E">
      <w:pPr>
        <w:rPr>
          <w:u w:val="single"/>
        </w:rPr>
      </w:pPr>
      <w:r w:rsidRPr="00981F70">
        <w:rPr>
          <w:sz w:val="16"/>
        </w:rPr>
        <w:t xml:space="preserve">But this moment feels more extreme. The </w:t>
      </w:r>
      <w:r w:rsidRPr="00981F70">
        <w:rPr>
          <w:u w:val="single"/>
        </w:rPr>
        <w:t xml:space="preserve">erosion of </w:t>
      </w:r>
      <w:r w:rsidRPr="00981F70">
        <w:rPr>
          <w:sz w:val="16"/>
        </w:rPr>
        <w:t xml:space="preserve">soft power or </w:t>
      </w:r>
      <w:r w:rsidRPr="00981F70">
        <w:rPr>
          <w:u w:val="single"/>
        </w:rPr>
        <w:t xml:space="preserve">diplomacy is no longer passive or incidental—it’s </w:t>
      </w:r>
      <w:r w:rsidRPr="00981F70">
        <w:rPr>
          <w:b/>
          <w:bCs/>
          <w:u w:val="single"/>
        </w:rPr>
        <w:t>deliberate</w:t>
      </w:r>
      <w:r w:rsidRPr="00981F70">
        <w:rPr>
          <w:sz w:val="16"/>
        </w:rPr>
        <w:t xml:space="preserve">. Washington isn’t just retreating from global engagement. </w:t>
      </w:r>
      <w:r w:rsidRPr="00981F70">
        <w:rPr>
          <w:u w:val="single"/>
        </w:rPr>
        <w:t xml:space="preserve">It’s </w:t>
      </w:r>
      <w:r w:rsidRPr="00981F70">
        <w:rPr>
          <w:b/>
          <w:bCs/>
          <w:u w:val="single"/>
        </w:rPr>
        <w:t xml:space="preserve">burning the boats </w:t>
      </w:r>
      <w:r w:rsidRPr="00981F70">
        <w:rPr>
          <w:u w:val="single"/>
        </w:rPr>
        <w:t>that once kept it tethered to the world.</w:t>
      </w:r>
    </w:p>
    <w:p w14:paraId="7438DDA2" w14:textId="77777777" w:rsidR="003E304E" w:rsidRPr="00981F70" w:rsidRDefault="003E304E" w:rsidP="003E304E">
      <w:pPr>
        <w:rPr>
          <w:sz w:val="16"/>
        </w:rPr>
      </w:pPr>
      <w:r w:rsidRPr="00981F70">
        <w:rPr>
          <w:sz w:val="16"/>
        </w:rPr>
        <w:t xml:space="preserve">First, the </w:t>
      </w:r>
      <w:r w:rsidRPr="00981F70">
        <w:rPr>
          <w:u w:val="single"/>
        </w:rPr>
        <w:t>Trump</w:t>
      </w:r>
      <w:r w:rsidRPr="00981F70">
        <w:rPr>
          <w:sz w:val="16"/>
        </w:rPr>
        <w:t xml:space="preserve"> administration </w:t>
      </w:r>
      <w:r w:rsidRPr="00981F70">
        <w:rPr>
          <w:u w:val="single"/>
        </w:rPr>
        <w:t>targeted USAID.</w:t>
      </w:r>
      <w:r w:rsidRPr="00981F70">
        <w:rPr>
          <w:sz w:val="16"/>
        </w:rPr>
        <w:t xml:space="preserve"> While the agency still exists on paper, it’s been effectively dismantled. A January 20 executive order froze nearly all foreign aid and later a directive placed most USAID staff worldwide on paid leave. By early 2025, over 80 percent of USAID’s portfolio—roughly 5,000 contracts and grants—had been canceled.</w:t>
      </w:r>
    </w:p>
    <w:p w14:paraId="449B7F45" w14:textId="77777777" w:rsidR="003E304E" w:rsidRPr="00981F70" w:rsidRDefault="003E304E" w:rsidP="003E304E">
      <w:pPr>
        <w:rPr>
          <w:sz w:val="16"/>
        </w:rPr>
      </w:pPr>
      <w:r w:rsidRPr="00981F70">
        <w:rPr>
          <w:sz w:val="16"/>
        </w:rPr>
        <w:t xml:space="preserve">Secretary of State Marco </w:t>
      </w:r>
      <w:r w:rsidRPr="00981F70">
        <w:rPr>
          <w:u w:val="single"/>
        </w:rPr>
        <w:t>Rubio</w:t>
      </w:r>
      <w:r w:rsidRPr="00981F70">
        <w:rPr>
          <w:sz w:val="16"/>
        </w:rPr>
        <w:t xml:space="preserve"> has publicly </w:t>
      </w:r>
      <w:r w:rsidRPr="00981F70">
        <w:rPr>
          <w:u w:val="single"/>
        </w:rPr>
        <w:t>blasted the State Department as “bloated”</w:t>
      </w:r>
      <w:r w:rsidRPr="00981F70">
        <w:rPr>
          <w:sz w:val="16"/>
        </w:rPr>
        <w:t xml:space="preserve"> and overly bureaucratic, announcing plans to </w:t>
      </w:r>
      <w:r w:rsidRPr="00981F70">
        <w:rPr>
          <w:u w:val="single"/>
        </w:rPr>
        <w:t xml:space="preserve">eliminate </w:t>
      </w:r>
      <w:r w:rsidRPr="00981F70">
        <w:rPr>
          <w:b/>
          <w:bCs/>
          <w:u w:val="single"/>
        </w:rPr>
        <w:t>over 100 bureaus</w:t>
      </w:r>
      <w:r w:rsidRPr="00981F70">
        <w:rPr>
          <w:sz w:val="16"/>
        </w:rPr>
        <w:t xml:space="preserve"> and </w:t>
      </w:r>
      <w:r w:rsidRPr="00981F70">
        <w:rPr>
          <w:b/>
          <w:bCs/>
          <w:u w:val="single"/>
        </w:rPr>
        <w:t xml:space="preserve">cut </w:t>
      </w:r>
      <w:r w:rsidRPr="00981F70">
        <w:rPr>
          <w:sz w:val="16"/>
        </w:rPr>
        <w:t>roughly</w:t>
      </w:r>
      <w:r w:rsidRPr="00981F70">
        <w:rPr>
          <w:u w:val="single"/>
        </w:rPr>
        <w:t xml:space="preserve"> </w:t>
      </w:r>
      <w:r w:rsidRPr="00981F70">
        <w:rPr>
          <w:b/>
          <w:bCs/>
          <w:u w:val="single"/>
        </w:rPr>
        <w:t>15 percent</w:t>
      </w:r>
      <w:r w:rsidRPr="00981F70">
        <w:rPr>
          <w:u w:val="single"/>
        </w:rPr>
        <w:t xml:space="preserve"> of Foreign Service staff.</w:t>
      </w:r>
      <w:r w:rsidRPr="00981F70">
        <w:rPr>
          <w:sz w:val="16"/>
        </w:rPr>
        <w:t xml:space="preserve"> At the same time, the administration launched a controversial “deferred resignation ” program aimed at </w:t>
      </w:r>
      <w:r w:rsidRPr="00981F70">
        <w:rPr>
          <w:u w:val="single"/>
        </w:rPr>
        <w:t>downsizing the federal workforce</w:t>
      </w:r>
      <w:r w:rsidRPr="00981F70">
        <w:rPr>
          <w:sz w:val="16"/>
        </w:rPr>
        <w:t>. In January 2025, a “Fork in the Road” e-mail offered federal employees full pay and benefits through September if they agreed to resign. Around 75,000 federal employees across agencies took the deal. A second buyout round began in April, according to an internal memo.</w:t>
      </w:r>
    </w:p>
    <w:p w14:paraId="1C6E57CE" w14:textId="77777777" w:rsidR="003E304E" w:rsidRPr="00981F70" w:rsidRDefault="003E304E" w:rsidP="003E304E">
      <w:pPr>
        <w:rPr>
          <w:sz w:val="16"/>
        </w:rPr>
      </w:pPr>
      <w:r w:rsidRPr="00981F70">
        <w:rPr>
          <w:sz w:val="16"/>
        </w:rPr>
        <w:t xml:space="preserve">Other government </w:t>
      </w:r>
      <w:r w:rsidRPr="00981F70">
        <w:rPr>
          <w:u w:val="single"/>
        </w:rPr>
        <w:t>agencies</w:t>
      </w:r>
      <w:r w:rsidRPr="00981F70">
        <w:rPr>
          <w:sz w:val="16"/>
        </w:rPr>
        <w:t xml:space="preserve"> have also been </w:t>
      </w:r>
      <w:r w:rsidRPr="00981F70">
        <w:rPr>
          <w:b/>
          <w:bCs/>
          <w:u w:val="single"/>
        </w:rPr>
        <w:t>gutted</w:t>
      </w:r>
      <w:r w:rsidRPr="00981F70">
        <w:rPr>
          <w:sz w:val="16"/>
        </w:rPr>
        <w:t xml:space="preserve">. A March 2025 order disbanded the Pentagon’s Office of Net Assessment, and in April, the </w:t>
      </w:r>
      <w:r w:rsidRPr="00981F70">
        <w:rPr>
          <w:u w:val="single"/>
        </w:rPr>
        <w:t>Woodrow Wilson Center</w:t>
      </w:r>
      <w:r w:rsidRPr="00981F70">
        <w:rPr>
          <w:sz w:val="16"/>
        </w:rPr>
        <w:t xml:space="preserve"> was effectively </w:t>
      </w:r>
      <w:r w:rsidRPr="00981F70">
        <w:rPr>
          <w:b/>
          <w:bCs/>
          <w:u w:val="single"/>
        </w:rPr>
        <w:t>shut down</w:t>
      </w:r>
      <w:r w:rsidRPr="00981F70">
        <w:rPr>
          <w:sz w:val="16"/>
        </w:rPr>
        <w:t xml:space="preserve">—nearly all employees were put on leave, locked out of e-mail, and told they’d be fired as part of the Musk-led Department of Government Efficiency (DOGE) task force. Similarly, the </w:t>
      </w:r>
      <w:r w:rsidRPr="00981F70">
        <w:rPr>
          <w:u w:val="single"/>
        </w:rPr>
        <w:t>US Institute of Peac</w:t>
      </w:r>
      <w:r w:rsidRPr="00981F70">
        <w:rPr>
          <w:sz w:val="16"/>
        </w:rPr>
        <w:t xml:space="preserve">e (USIP) was ordered </w:t>
      </w:r>
      <w:r w:rsidRPr="00981F70">
        <w:rPr>
          <w:b/>
          <w:bCs/>
          <w:u w:val="single"/>
        </w:rPr>
        <w:t>dismantled</w:t>
      </w:r>
      <w:r w:rsidRPr="00981F70">
        <w:rPr>
          <w:sz w:val="16"/>
        </w:rPr>
        <w:t xml:space="preserve"> in March. DOGE forcibly entered its headquarters and removed board members. Court orders have restored some of USIP’s functions but the damage is effectively done.</w:t>
      </w:r>
    </w:p>
    <w:p w14:paraId="502B363A" w14:textId="77777777" w:rsidR="003E304E" w:rsidRPr="00981F70" w:rsidRDefault="003E304E" w:rsidP="003E304E"/>
    <w:p w14:paraId="24CC3859" w14:textId="77777777" w:rsidR="003E304E" w:rsidRPr="00981F70" w:rsidRDefault="003E304E" w:rsidP="003E304E">
      <w:pPr>
        <w:pStyle w:val="Heading4"/>
        <w:rPr>
          <w:rFonts w:cs="Arial"/>
        </w:rPr>
      </w:pPr>
      <w:r w:rsidRPr="00981F70">
        <w:rPr>
          <w:rFonts w:cs="Arial"/>
        </w:rPr>
        <w:t xml:space="preserve">The State Department’s </w:t>
      </w:r>
      <w:r w:rsidRPr="00981F70">
        <w:rPr>
          <w:rFonts w:cs="Arial"/>
          <w:u w:val="single"/>
        </w:rPr>
        <w:t>gutted</w:t>
      </w:r>
      <w:r w:rsidRPr="00981F70">
        <w:rPr>
          <w:rFonts w:cs="Arial"/>
        </w:rPr>
        <w:t xml:space="preserve"> and diplomacy’s </w:t>
      </w:r>
      <w:r w:rsidRPr="00981F70">
        <w:rPr>
          <w:rFonts w:cs="Arial"/>
          <w:u w:val="single"/>
        </w:rPr>
        <w:t>shot</w:t>
      </w:r>
      <w:r w:rsidRPr="00981F70">
        <w:rPr>
          <w:rFonts w:cs="Arial"/>
        </w:rPr>
        <w:t>.</w:t>
      </w:r>
    </w:p>
    <w:p w14:paraId="499A69AD" w14:textId="77777777" w:rsidR="003E304E" w:rsidRPr="00981F70" w:rsidRDefault="003E304E" w:rsidP="003E304E">
      <w:r w:rsidRPr="00981F70">
        <w:rPr>
          <w:rStyle w:val="Style13ptBold"/>
        </w:rPr>
        <w:t xml:space="preserve">Hamblin &amp; Tyler ’6/17 </w:t>
      </w:r>
      <w:r w:rsidRPr="00981F70">
        <w:t>[Lanni Hamblin, Policy and Advocacy Advisor at the Australian Council for International Development; and Melissa Conley Tyler, Honorary Fellow in the Asia Institute of The University of Melbourne. June 17, 2025. “Trump’s State Department Purge Cuts Deeper than in His First Presidency.” The Interpreter. Lowy Institute. https://www.lowyinstitute.org/the-interpreter/trump-s-state-department-purge-cuts-deeper-his-first-presidency; mgm]</w:t>
      </w:r>
    </w:p>
    <w:p w14:paraId="43D4E64B" w14:textId="77777777" w:rsidR="003E304E" w:rsidRPr="00981F70" w:rsidRDefault="003E304E" w:rsidP="003E304E">
      <w:pPr>
        <w:rPr>
          <w:b/>
          <w:bCs/>
          <w:sz w:val="16"/>
        </w:rPr>
      </w:pPr>
      <w:r w:rsidRPr="00981F70">
        <w:rPr>
          <w:sz w:val="16"/>
        </w:rPr>
        <w:t xml:space="preserve">So </w:t>
      </w:r>
      <w:r w:rsidRPr="00981F70">
        <w:rPr>
          <w:u w:val="single"/>
        </w:rPr>
        <w:t xml:space="preserve">how is the State Department faring in Trump’s second term? The answer is </w:t>
      </w:r>
      <w:r w:rsidRPr="00981F70">
        <w:rPr>
          <w:b/>
          <w:bCs/>
          <w:u w:val="single"/>
        </w:rPr>
        <w:t>much, much worse</w:t>
      </w:r>
      <w:r w:rsidRPr="00981F70">
        <w:rPr>
          <w:sz w:val="16"/>
        </w:rPr>
        <w:t xml:space="preserve">. The hallmark features of 2017 are all present: the preference for loyalty over expertise, ideological alignment above experience and the </w:t>
      </w:r>
      <w:r w:rsidRPr="00981F70">
        <w:rPr>
          <w:u w:val="single"/>
        </w:rPr>
        <w:t>consistent undermining of</w:t>
      </w:r>
      <w:r w:rsidRPr="00981F70">
        <w:rPr>
          <w:sz w:val="16"/>
        </w:rPr>
        <w:t xml:space="preserve"> “deep state” </w:t>
      </w:r>
      <w:r w:rsidRPr="00981F70">
        <w:rPr>
          <w:u w:val="single"/>
        </w:rPr>
        <w:t>bureaucracy</w:t>
      </w:r>
      <w:r w:rsidRPr="00981F70">
        <w:rPr>
          <w:sz w:val="16"/>
        </w:rPr>
        <w:t xml:space="preserve">. But </w:t>
      </w:r>
      <w:r w:rsidRPr="00981F70">
        <w:rPr>
          <w:u w:val="single"/>
        </w:rPr>
        <w:t xml:space="preserve">the scale is </w:t>
      </w:r>
      <w:r w:rsidRPr="00981F70">
        <w:rPr>
          <w:b/>
          <w:bCs/>
          <w:u w:val="single"/>
        </w:rPr>
        <w:t>much greater</w:t>
      </w:r>
      <w:r w:rsidRPr="00981F70">
        <w:rPr>
          <w:b/>
          <w:bCs/>
          <w:sz w:val="16"/>
        </w:rPr>
        <w:t>.</w:t>
      </w:r>
      <w:r w:rsidRPr="00981F70">
        <w:rPr>
          <w:sz w:val="16"/>
        </w:rPr>
        <w:t xml:space="preserve"> In all, during Trump’s first term the </w:t>
      </w:r>
      <w:r w:rsidRPr="00981F70">
        <w:rPr>
          <w:u w:val="single"/>
        </w:rPr>
        <w:t>State Department lost about 10% of its staff</w:t>
      </w:r>
      <w:r w:rsidRPr="00981F70">
        <w:rPr>
          <w:sz w:val="16"/>
        </w:rPr>
        <w:t xml:space="preserve"> through successive budget cuts. </w:t>
      </w:r>
      <w:r w:rsidRPr="00981F70">
        <w:rPr>
          <w:u w:val="single"/>
        </w:rPr>
        <w:t xml:space="preserve">If Congress approves the proposed changes, the </w:t>
      </w:r>
      <w:r w:rsidRPr="00981F70">
        <w:rPr>
          <w:b/>
          <w:bCs/>
          <w:u w:val="single"/>
        </w:rPr>
        <w:t>disruption will be even more dramatic</w:t>
      </w:r>
      <w:r w:rsidRPr="00981F70">
        <w:rPr>
          <w:sz w:val="16"/>
        </w:rPr>
        <w:t xml:space="preserve">. The USAID freeze and subsequent absorption has taken most attention so far, but the </w:t>
      </w:r>
      <w:r w:rsidRPr="00981F70">
        <w:rPr>
          <w:u w:val="single"/>
        </w:rPr>
        <w:t xml:space="preserve">State Department itself is facing </w:t>
      </w:r>
      <w:r w:rsidRPr="00981F70">
        <w:rPr>
          <w:b/>
          <w:bCs/>
          <w:u w:val="single"/>
        </w:rPr>
        <w:t>radical change</w:t>
      </w:r>
      <w:r w:rsidRPr="00981F70">
        <w:rPr>
          <w:b/>
          <w:bCs/>
          <w:sz w:val="16"/>
        </w:rPr>
        <w:t>.</w:t>
      </w:r>
    </w:p>
    <w:p w14:paraId="599399EB" w14:textId="77777777" w:rsidR="003E304E" w:rsidRPr="00981F70" w:rsidRDefault="003E304E" w:rsidP="003E304E">
      <w:pPr>
        <w:rPr>
          <w:sz w:val="16"/>
        </w:rPr>
      </w:pPr>
      <w:r w:rsidRPr="00981F70">
        <w:rPr>
          <w:sz w:val="16"/>
        </w:rPr>
        <w:t>In February Trump issued an Executive Order to revamp the foreign service, explicitly directing Secretary of State Marco Rubio to “ensure faithful and effective implementation of the President’s foreign policy agenda” making clear that failure to implement is grounds for professional discipline with the potential for termination.</w:t>
      </w:r>
    </w:p>
    <w:p w14:paraId="0E84C1F0" w14:textId="77777777" w:rsidR="003E304E" w:rsidRPr="00981F70" w:rsidRDefault="003E304E" w:rsidP="003E304E">
      <w:pPr>
        <w:rPr>
          <w:sz w:val="16"/>
        </w:rPr>
      </w:pPr>
      <w:r w:rsidRPr="00981F70">
        <w:rPr>
          <w:sz w:val="16"/>
        </w:rPr>
        <w:t xml:space="preserve">In April, more details of the State Department’s “revamp” emerged with Rubio announcing a plan to reorganise the foreign service outlining </w:t>
      </w:r>
      <w:r w:rsidRPr="00981F70">
        <w:rPr>
          <w:u w:val="single"/>
        </w:rPr>
        <w:t xml:space="preserve">the </w:t>
      </w:r>
      <w:r w:rsidRPr="00981F70">
        <w:rPr>
          <w:b/>
          <w:bCs/>
          <w:u w:val="single"/>
        </w:rPr>
        <w:t>closure of 132 bureaus</w:t>
      </w:r>
      <w:r w:rsidRPr="00981F70">
        <w:rPr>
          <w:u w:val="single"/>
        </w:rPr>
        <w:t xml:space="preserve"> and offices and </w:t>
      </w:r>
      <w:r w:rsidRPr="00981F70">
        <w:rPr>
          <w:b/>
          <w:bCs/>
          <w:u w:val="single"/>
        </w:rPr>
        <w:t>total staff reduction of 15%</w:t>
      </w:r>
      <w:r w:rsidRPr="00981F70">
        <w:rPr>
          <w:b/>
          <w:bCs/>
          <w:sz w:val="16"/>
        </w:rPr>
        <w:t>.</w:t>
      </w:r>
      <w:r w:rsidRPr="00981F70">
        <w:rPr>
          <w:sz w:val="16"/>
        </w:rPr>
        <w:t xml:space="preserve"> A deadline of 1 July was set for those leading the reorganisation.</w:t>
      </w:r>
    </w:p>
    <w:p w14:paraId="1610C771" w14:textId="77777777" w:rsidR="003E304E" w:rsidRPr="00981F70" w:rsidRDefault="003E304E" w:rsidP="003E304E">
      <w:pPr>
        <w:rPr>
          <w:sz w:val="16"/>
        </w:rPr>
      </w:pPr>
      <w:r w:rsidRPr="00981F70">
        <w:rPr>
          <w:sz w:val="16"/>
        </w:rPr>
        <w:t xml:space="preserve">Then, in May, Rubio submitted a notification to Congress </w:t>
      </w:r>
      <w:r w:rsidRPr="00981F70">
        <w:rPr>
          <w:u w:val="single"/>
        </w:rPr>
        <w:t xml:space="preserve">proposing to </w:t>
      </w:r>
      <w:r w:rsidRPr="00981F70">
        <w:rPr>
          <w:b/>
          <w:bCs/>
          <w:u w:val="single"/>
        </w:rPr>
        <w:t>cut thousands</w:t>
      </w:r>
      <w:r w:rsidRPr="00981F70">
        <w:rPr>
          <w:u w:val="single"/>
        </w:rPr>
        <w:t xml:space="preserve"> of </w:t>
      </w:r>
      <w:r w:rsidRPr="00981F70">
        <w:rPr>
          <w:b/>
          <w:bCs/>
          <w:u w:val="single"/>
        </w:rPr>
        <w:t>jobs</w:t>
      </w:r>
      <w:r w:rsidRPr="00981F70">
        <w:rPr>
          <w:u w:val="single"/>
        </w:rPr>
        <w:t xml:space="preserve"> and merge or </w:t>
      </w:r>
      <w:r w:rsidRPr="00981F70">
        <w:rPr>
          <w:b/>
          <w:bCs/>
          <w:u w:val="single"/>
        </w:rPr>
        <w:t>close</w:t>
      </w:r>
      <w:r w:rsidRPr="00981F70">
        <w:rPr>
          <w:u w:val="single"/>
        </w:rPr>
        <w:t xml:space="preserve"> more than </w:t>
      </w:r>
      <w:r w:rsidRPr="00981F70">
        <w:rPr>
          <w:b/>
          <w:bCs/>
          <w:u w:val="single"/>
        </w:rPr>
        <w:t>300 bureaus and offices</w:t>
      </w:r>
      <w:r w:rsidRPr="00981F70">
        <w:rPr>
          <w:sz w:val="16"/>
        </w:rPr>
        <w:t>. The notification offers more details of the administration’s proposed overhaul, setting out plans to reduce bureaucratic overlap, dissolve functions ideologically inconsistent with the administration, and embolden the Department’s regional offices by placing remaining foreign assistance under their management.</w:t>
      </w:r>
    </w:p>
    <w:p w14:paraId="1CBFF6D2" w14:textId="77777777" w:rsidR="003E304E" w:rsidRPr="00981F70" w:rsidRDefault="003E304E" w:rsidP="003E304E">
      <w:pPr>
        <w:rPr>
          <w:sz w:val="16"/>
        </w:rPr>
      </w:pPr>
      <w:r w:rsidRPr="00981F70">
        <w:rPr>
          <w:sz w:val="16"/>
        </w:rPr>
        <w:t>A few weeks out from the 1 July deadline, the revamp plans are underway, with Congress working on a new bill to reauthorise and reorganise the State Department. If passed, it will be the first reauthorisation of the State Department in more than 20 years.</w:t>
      </w:r>
    </w:p>
    <w:p w14:paraId="0B6C95AF" w14:textId="77777777" w:rsidR="003E304E" w:rsidRPr="00981F70" w:rsidRDefault="003E304E" w:rsidP="003E304E">
      <w:pPr>
        <w:rPr>
          <w:sz w:val="16"/>
        </w:rPr>
      </w:pPr>
      <w:r w:rsidRPr="00981F70">
        <w:rPr>
          <w:sz w:val="16"/>
        </w:rPr>
        <w:t xml:space="preserve">In terms of the </w:t>
      </w:r>
      <w:r w:rsidRPr="00981F70">
        <w:rPr>
          <w:u w:val="single"/>
        </w:rPr>
        <w:t>State Department’s funding</w:t>
      </w:r>
      <w:r w:rsidRPr="00981F70">
        <w:rPr>
          <w:sz w:val="16"/>
        </w:rPr>
        <w:t xml:space="preserve">, the 2026 budget request would see international affairs </w:t>
      </w:r>
      <w:r w:rsidRPr="00981F70">
        <w:rPr>
          <w:b/>
          <w:bCs/>
          <w:u w:val="single"/>
        </w:rPr>
        <w:t>drop to its lowest level</w:t>
      </w:r>
      <w:r w:rsidRPr="00981F70">
        <w:rPr>
          <w:u w:val="single"/>
        </w:rPr>
        <w:t xml:space="preserve"> since before the Second World War, with a m</w:t>
      </w:r>
      <w:r w:rsidRPr="00981F70">
        <w:rPr>
          <w:b/>
          <w:bCs/>
          <w:u w:val="single"/>
        </w:rPr>
        <w:t xml:space="preserve">assive 85% decrease </w:t>
      </w:r>
      <w:r w:rsidRPr="00981F70">
        <w:rPr>
          <w:sz w:val="16"/>
        </w:rPr>
        <w:t>(USD$51.7 billion). The vast majority of cuts are to foreign aid – including global health, democracy and humanitarian assistance – and to contributions to multilateral organisations (UN funding is slashed by 83%). These will be replaced by initiatives such as a new “America First Opportunity Fund” to focus on investments that include repatriations and removals of refugees and migrants, “countering China and other near-peer rivals” and advancing US economic interests.</w:t>
      </w:r>
    </w:p>
    <w:p w14:paraId="5FB7014F" w14:textId="77777777" w:rsidR="003E304E" w:rsidRPr="00981F70" w:rsidRDefault="003E304E" w:rsidP="003E304E">
      <w:pPr>
        <w:rPr>
          <w:sz w:val="16"/>
        </w:rPr>
      </w:pPr>
      <w:r w:rsidRPr="00981F70">
        <w:rPr>
          <w:sz w:val="16"/>
        </w:rPr>
        <w:t xml:space="preserve">The budget request also includes a </w:t>
      </w:r>
      <w:r w:rsidRPr="00981F70">
        <w:rPr>
          <w:u w:val="single"/>
        </w:rPr>
        <w:t xml:space="preserve">9% decrease to the State Department account responsible for </w:t>
      </w:r>
      <w:r w:rsidRPr="00981F70">
        <w:rPr>
          <w:b/>
          <w:bCs/>
          <w:u w:val="single"/>
        </w:rPr>
        <w:t>funding US diplomatic personnel globally</w:t>
      </w:r>
      <w:r w:rsidRPr="00981F70">
        <w:rPr>
          <w:sz w:val="16"/>
        </w:rPr>
        <w:t xml:space="preserve">. Although it does not provide further detail on the reduced presence of US foreign service globally, </w:t>
      </w:r>
      <w:r w:rsidRPr="00981F70">
        <w:rPr>
          <w:u w:val="single"/>
        </w:rPr>
        <w:t xml:space="preserve">internal plans reveal the </w:t>
      </w:r>
      <w:r w:rsidRPr="00981F70">
        <w:rPr>
          <w:b/>
          <w:bCs/>
          <w:u w:val="single"/>
        </w:rPr>
        <w:t>closure</w:t>
      </w:r>
      <w:r w:rsidRPr="00981F70">
        <w:rPr>
          <w:u w:val="single"/>
        </w:rPr>
        <w:t xml:space="preserve"> of </w:t>
      </w:r>
      <w:r w:rsidRPr="00981F70">
        <w:rPr>
          <w:sz w:val="16"/>
        </w:rPr>
        <w:t>nearly</w:t>
      </w:r>
      <w:r w:rsidRPr="00981F70">
        <w:rPr>
          <w:u w:val="single"/>
        </w:rPr>
        <w:t xml:space="preserve"> </w:t>
      </w:r>
      <w:r w:rsidRPr="00981F70">
        <w:rPr>
          <w:b/>
          <w:bCs/>
          <w:u w:val="single"/>
        </w:rPr>
        <w:t>30 US embassies</w:t>
      </w:r>
      <w:r w:rsidRPr="00981F70">
        <w:rPr>
          <w:u w:val="single"/>
        </w:rPr>
        <w:t xml:space="preserve"> and consulates globally</w:t>
      </w:r>
      <w:r w:rsidRPr="00981F70">
        <w:rPr>
          <w:sz w:val="16"/>
        </w:rPr>
        <w:t xml:space="preserve"> – mostly in Africa and Europe – and the consolidation of missions from Canada to Japan.</w:t>
      </w:r>
    </w:p>
    <w:p w14:paraId="0ABA3062" w14:textId="77777777" w:rsidR="003E304E" w:rsidRPr="00981F70" w:rsidRDefault="003E304E" w:rsidP="003E304E">
      <w:pPr>
        <w:rPr>
          <w:sz w:val="16"/>
        </w:rPr>
      </w:pPr>
      <w:r w:rsidRPr="00981F70">
        <w:rPr>
          <w:sz w:val="16"/>
        </w:rPr>
        <w:t xml:space="preserve">This might make sense if the world had become more peaceful or secure. In fact, the United States is facing greater geopolitical uncertainty, with the relative decline of its influence and military heft in an era of great power competition. The issue is the </w:t>
      </w:r>
      <w:r w:rsidRPr="00981F70">
        <w:rPr>
          <w:u w:val="single"/>
        </w:rPr>
        <w:t xml:space="preserve">Trump administration’s </w:t>
      </w:r>
      <w:r w:rsidRPr="00981F70">
        <w:rPr>
          <w:b/>
          <w:bCs/>
          <w:u w:val="single"/>
        </w:rPr>
        <w:t>devaluing of diplomacy</w:t>
      </w:r>
      <w:r w:rsidRPr="00981F70">
        <w:rPr>
          <w:sz w:val="16"/>
        </w:rPr>
        <w:t>.</w:t>
      </w:r>
    </w:p>
    <w:p w14:paraId="23DEDCAC" w14:textId="77777777" w:rsidR="003E304E" w:rsidRPr="00981F70" w:rsidRDefault="003E304E" w:rsidP="003E304E">
      <w:pPr>
        <w:rPr>
          <w:sz w:val="16"/>
        </w:rPr>
      </w:pPr>
      <w:r w:rsidRPr="00981F70">
        <w:rPr>
          <w:b/>
          <w:bCs/>
          <w:u w:val="single"/>
        </w:rPr>
        <w:t>Effective diplomacy</w:t>
      </w:r>
      <w:r w:rsidRPr="00981F70">
        <w:rPr>
          <w:sz w:val="16"/>
        </w:rPr>
        <w:t xml:space="preserve"> means being comfortable with incrementalism, compromises and partial solutions. It takes </w:t>
      </w:r>
      <w:r w:rsidRPr="00981F70">
        <w:rPr>
          <w:b/>
          <w:bCs/>
          <w:u w:val="single"/>
        </w:rPr>
        <w:t>specialist skills</w:t>
      </w:r>
      <w:r w:rsidRPr="00981F70">
        <w:rPr>
          <w:u w:val="single"/>
        </w:rPr>
        <w:t xml:space="preserve"> and requires a commitment to the long-term</w:t>
      </w:r>
      <w:r w:rsidRPr="00981F70">
        <w:rPr>
          <w:sz w:val="16"/>
        </w:rPr>
        <w:t>. It does not suit Trump’s modus operandi of transactionalism, business-like deals and quick fix solutions.</w:t>
      </w:r>
    </w:p>
    <w:p w14:paraId="37C46762" w14:textId="77777777" w:rsidR="003E304E" w:rsidRPr="00981F70" w:rsidRDefault="003E304E" w:rsidP="003E304E">
      <w:pPr>
        <w:rPr>
          <w:u w:val="single"/>
        </w:rPr>
      </w:pPr>
      <w:r w:rsidRPr="00981F70">
        <w:rPr>
          <w:sz w:val="16"/>
        </w:rPr>
        <w:t xml:space="preserve">While </w:t>
      </w:r>
      <w:r w:rsidRPr="00981F70">
        <w:rPr>
          <w:u w:val="single"/>
        </w:rPr>
        <w:t xml:space="preserve">what’s happening at State has been overshadowed by the whirlwind of </w:t>
      </w:r>
      <w:r w:rsidRPr="00981F70">
        <w:rPr>
          <w:b/>
          <w:bCs/>
          <w:u w:val="single"/>
        </w:rPr>
        <w:t>Trumplomacy</w:t>
      </w:r>
      <w:r w:rsidRPr="00981F70">
        <w:rPr>
          <w:sz w:val="16"/>
        </w:rPr>
        <w:t xml:space="preserve">, in the long term it may be that the administration’s efforts to </w:t>
      </w:r>
      <w:r w:rsidRPr="00981F70">
        <w:rPr>
          <w:b/>
          <w:bCs/>
          <w:u w:val="single"/>
        </w:rPr>
        <w:t>undermine</w:t>
      </w:r>
      <w:r w:rsidRPr="00981F70">
        <w:rPr>
          <w:u w:val="single"/>
        </w:rPr>
        <w:t xml:space="preserve">, </w:t>
      </w:r>
      <w:r w:rsidRPr="00981F70">
        <w:rPr>
          <w:b/>
          <w:bCs/>
          <w:u w:val="single"/>
        </w:rPr>
        <w:t>defund</w:t>
      </w:r>
      <w:r w:rsidRPr="00981F70">
        <w:rPr>
          <w:u w:val="single"/>
        </w:rPr>
        <w:t xml:space="preserve"> and </w:t>
      </w:r>
      <w:r w:rsidRPr="00981F70">
        <w:rPr>
          <w:b/>
          <w:bCs/>
          <w:u w:val="single"/>
        </w:rPr>
        <w:t>re-organise</w:t>
      </w:r>
      <w:r w:rsidRPr="00981F70">
        <w:rPr>
          <w:u w:val="single"/>
        </w:rPr>
        <w:t xml:space="preserve"> the US foreign service</w:t>
      </w:r>
      <w:r w:rsidRPr="00981F70">
        <w:rPr>
          <w:sz w:val="16"/>
        </w:rPr>
        <w:t xml:space="preserve"> have the most lasting impact. By devaluing the profession essential to state-to-state relations, the United States is </w:t>
      </w:r>
      <w:r w:rsidRPr="00981F70">
        <w:rPr>
          <w:b/>
          <w:bCs/>
          <w:u w:val="single"/>
        </w:rPr>
        <w:t>removing</w:t>
      </w:r>
      <w:r w:rsidRPr="00981F70">
        <w:rPr>
          <w:u w:val="single"/>
        </w:rPr>
        <w:t xml:space="preserve"> one of its key </w:t>
      </w:r>
      <w:r w:rsidRPr="00981F70">
        <w:rPr>
          <w:b/>
          <w:bCs/>
          <w:u w:val="single"/>
        </w:rPr>
        <w:t>instruments of statecraft</w:t>
      </w:r>
      <w:r w:rsidRPr="00981F70">
        <w:rPr>
          <w:u w:val="single"/>
        </w:rPr>
        <w:t xml:space="preserve"> – with long</w:t>
      </w:r>
      <w:r w:rsidRPr="00981F70">
        <w:rPr>
          <w:b/>
          <w:bCs/>
          <w:u w:val="single"/>
        </w:rPr>
        <w:t>-term effects for its international engagement</w:t>
      </w:r>
      <w:r w:rsidRPr="00981F70">
        <w:rPr>
          <w:u w:val="single"/>
        </w:rPr>
        <w:t>.</w:t>
      </w:r>
    </w:p>
    <w:p w14:paraId="04BEFD96" w14:textId="77777777" w:rsidR="003E304E" w:rsidRPr="00981F70" w:rsidRDefault="003E304E" w:rsidP="003E304E"/>
    <w:p w14:paraId="2E1314F2" w14:textId="77777777" w:rsidR="003E304E" w:rsidRPr="00981F70" w:rsidRDefault="003E304E" w:rsidP="003E304E">
      <w:pPr>
        <w:pStyle w:val="Heading2"/>
        <w:rPr>
          <w:rFonts w:cs="Arial"/>
        </w:rPr>
      </w:pPr>
      <w:r w:rsidRPr="00981F70">
        <w:rPr>
          <w:rFonts w:cs="Arial"/>
        </w:rPr>
        <w:t>Link: Israel-Iran</w:t>
      </w:r>
    </w:p>
    <w:p w14:paraId="2D175D42" w14:textId="77777777" w:rsidR="003E304E" w:rsidRPr="00981F70" w:rsidRDefault="003E304E" w:rsidP="003E304E">
      <w:pPr>
        <w:pStyle w:val="Heading3"/>
        <w:rPr>
          <w:rFonts w:cs="Arial"/>
        </w:rPr>
      </w:pPr>
      <w:r w:rsidRPr="00981F70">
        <w:rPr>
          <w:rFonts w:cs="Arial"/>
        </w:rPr>
        <w:t>2AC—A2: Link—No Trade Off</w:t>
      </w:r>
    </w:p>
    <w:p w14:paraId="7461828B" w14:textId="77777777" w:rsidR="003E304E" w:rsidRPr="00981F70" w:rsidRDefault="003E304E" w:rsidP="003E304E">
      <w:pPr>
        <w:pStyle w:val="Heading4"/>
        <w:rPr>
          <w:rFonts w:cs="Arial"/>
        </w:rPr>
      </w:pPr>
      <w:r w:rsidRPr="00981F70">
        <w:rPr>
          <w:rFonts w:cs="Arial"/>
        </w:rPr>
        <w:t xml:space="preserve">No trade-off: Arctic is </w:t>
      </w:r>
      <w:r w:rsidRPr="00981F70">
        <w:rPr>
          <w:rFonts w:cs="Arial"/>
          <w:u w:val="single"/>
        </w:rPr>
        <w:t>insulated</w:t>
      </w:r>
      <w:r w:rsidRPr="00981F70">
        <w:rPr>
          <w:rFonts w:cs="Arial"/>
        </w:rPr>
        <w:t xml:space="preserve"> from the Middle East. </w:t>
      </w:r>
    </w:p>
    <w:p w14:paraId="5BD9F8F8" w14:textId="77777777" w:rsidR="003E304E" w:rsidRPr="00981F70" w:rsidRDefault="003E304E" w:rsidP="003E304E">
      <w:r w:rsidRPr="00981F70">
        <w:rPr>
          <w:rStyle w:val="Style13ptBold"/>
        </w:rPr>
        <w:t>Østhagen ’21</w:t>
      </w:r>
      <w:r w:rsidRPr="00981F70">
        <w:t xml:space="preserve"> [Andreas; 2021. Senior Research Fellow, Fridtjof Nansen Institute, Senior Adviser, High North Center, Norway and Global Fellow, Wilson Center, PhD. “The Good, the Bad, and the Ugly: Differentiating Between Different Security Dynamics in the Arctic.” In </w:t>
      </w:r>
      <w:r w:rsidRPr="00981F70">
        <w:rPr>
          <w:i/>
          <w:iCs/>
        </w:rPr>
        <w:t>On Thin Ice: Perspectives on Arctic Security</w:t>
      </w:r>
      <w:r w:rsidRPr="00981F70">
        <w:t>, edited by Duncan Depledge and P Whitney Lackenbauer. North American and Arctic Defence and Security Network; mgm]</w:t>
      </w:r>
    </w:p>
    <w:p w14:paraId="54312047" w14:textId="77777777" w:rsidR="003E304E" w:rsidRPr="00981F70" w:rsidRDefault="003E304E" w:rsidP="003E304E">
      <w:pPr>
        <w:rPr>
          <w:b/>
          <w:bCs/>
          <w:sz w:val="16"/>
        </w:rPr>
      </w:pPr>
      <w:r w:rsidRPr="00981F70">
        <w:rPr>
          <w:sz w:val="16"/>
        </w:rPr>
        <w:t xml:space="preserve">Statements about the conflict surrounding the Arctic are quite common. Especially the USA, under President Donald Trump and Secretary of State Mike Pompeo, was vocal about the threat from China and Russia in the Arctic.1 In 2019, France’s Minister of the Armed Forces even </w:t>
      </w:r>
      <w:r w:rsidRPr="00981F70">
        <w:rPr>
          <w:b/>
          <w:bCs/>
          <w:u w:val="single"/>
        </w:rPr>
        <w:t>likened</w:t>
      </w:r>
      <w:r w:rsidRPr="00981F70">
        <w:rPr>
          <w:u w:val="single"/>
        </w:rPr>
        <w:t xml:space="preserve"> the </w:t>
      </w:r>
      <w:r w:rsidRPr="00981F70">
        <w:rPr>
          <w:b/>
          <w:bCs/>
          <w:u w:val="single"/>
        </w:rPr>
        <w:t>Arctic</w:t>
      </w:r>
      <w:r w:rsidRPr="00981F70">
        <w:rPr>
          <w:u w:val="single"/>
        </w:rPr>
        <w:t xml:space="preserve"> to the </w:t>
      </w:r>
      <w:r w:rsidRPr="00981F70">
        <w:rPr>
          <w:b/>
          <w:bCs/>
          <w:u w:val="single"/>
        </w:rPr>
        <w:t>Middle East</w:t>
      </w:r>
      <w:r w:rsidRPr="00981F70">
        <w:rPr>
          <w:sz w:val="16"/>
        </w:rPr>
        <w:t xml:space="preserve">.2 </w:t>
      </w:r>
      <w:r w:rsidRPr="00981F70">
        <w:rPr>
          <w:u w:val="single"/>
        </w:rPr>
        <w:t>Yet</w:t>
      </w:r>
      <w:r w:rsidRPr="00981F70">
        <w:rPr>
          <w:sz w:val="16"/>
        </w:rPr>
        <w:t xml:space="preserve"> both </w:t>
      </w:r>
      <w:r w:rsidRPr="00981F70">
        <w:rPr>
          <w:u w:val="single"/>
        </w:rPr>
        <w:t>the United States</w:t>
      </w:r>
      <w:r w:rsidRPr="00981F70">
        <w:rPr>
          <w:sz w:val="16"/>
        </w:rPr>
        <w:t xml:space="preserve"> (as a member of the Arctic Council) and France (as an observer) are strong supporters of Arctic cooperative mechanisms, and </w:t>
      </w:r>
      <w:r w:rsidRPr="00981F70">
        <w:rPr>
          <w:b/>
          <w:bCs/>
          <w:u w:val="single"/>
        </w:rPr>
        <w:t>repeatedly</w:t>
      </w:r>
      <w:r w:rsidRPr="00981F70">
        <w:rPr>
          <w:u w:val="single"/>
        </w:rPr>
        <w:t xml:space="preserve"> </w:t>
      </w:r>
      <w:r w:rsidRPr="00981F70">
        <w:rPr>
          <w:b/>
          <w:bCs/>
          <w:u w:val="single"/>
        </w:rPr>
        <w:t>stress</w:t>
      </w:r>
      <w:r w:rsidRPr="00981F70">
        <w:rPr>
          <w:u w:val="single"/>
        </w:rPr>
        <w:t xml:space="preserve"> their desire to </w:t>
      </w:r>
      <w:r w:rsidRPr="00981F70">
        <w:rPr>
          <w:b/>
          <w:bCs/>
          <w:u w:val="single"/>
        </w:rPr>
        <w:t>ensure</w:t>
      </w:r>
      <w:r w:rsidRPr="00981F70">
        <w:rPr>
          <w:u w:val="single"/>
        </w:rPr>
        <w:t xml:space="preserve"> that the </w:t>
      </w:r>
      <w:r w:rsidRPr="00981F70">
        <w:rPr>
          <w:b/>
          <w:bCs/>
          <w:u w:val="single"/>
        </w:rPr>
        <w:t>circumpolar region</w:t>
      </w:r>
      <w:r w:rsidRPr="00981F70">
        <w:rPr>
          <w:u w:val="single"/>
        </w:rPr>
        <w:t xml:space="preserve"> remains </w:t>
      </w:r>
      <w:r w:rsidRPr="00981F70">
        <w:rPr>
          <w:b/>
          <w:bCs/>
          <w:u w:val="single"/>
        </w:rPr>
        <w:t>insulated from troubles elsewhere</w:t>
      </w:r>
      <w:r w:rsidRPr="00981F70">
        <w:rPr>
          <w:b/>
          <w:bCs/>
          <w:sz w:val="16"/>
        </w:rPr>
        <w:t>.</w:t>
      </w:r>
    </w:p>
    <w:p w14:paraId="7BB029FE" w14:textId="77777777" w:rsidR="003E304E" w:rsidRPr="00981F70" w:rsidRDefault="003E304E" w:rsidP="003E304E"/>
    <w:p w14:paraId="3047EC30" w14:textId="77777777" w:rsidR="003E304E" w:rsidRPr="00981F70" w:rsidRDefault="003E304E" w:rsidP="003E304E"/>
    <w:p w14:paraId="523CAB1A" w14:textId="77777777" w:rsidR="003E304E" w:rsidRPr="00981F70" w:rsidRDefault="003E304E" w:rsidP="003E304E">
      <w:pPr>
        <w:pStyle w:val="Heading4"/>
        <w:rPr>
          <w:rFonts w:cs="Arial"/>
        </w:rPr>
      </w:pPr>
      <w:r w:rsidRPr="00981F70">
        <w:rPr>
          <w:rFonts w:cs="Arial"/>
        </w:rPr>
        <w:t xml:space="preserve">No trade-off: Arctic arrangements are </w:t>
      </w:r>
      <w:r w:rsidRPr="00981F70">
        <w:rPr>
          <w:rFonts w:cs="Arial"/>
          <w:u w:val="single"/>
        </w:rPr>
        <w:t>compartmentalized</w:t>
      </w:r>
      <w:r w:rsidRPr="00981F70">
        <w:rPr>
          <w:rFonts w:cs="Arial"/>
        </w:rPr>
        <w:t>.</w:t>
      </w:r>
    </w:p>
    <w:p w14:paraId="7C7CF117" w14:textId="77777777" w:rsidR="003E304E" w:rsidRPr="00981F70" w:rsidRDefault="003E304E" w:rsidP="003E304E">
      <w:r w:rsidRPr="00981F70">
        <w:rPr>
          <w:rStyle w:val="Style13ptBold"/>
        </w:rPr>
        <w:t>Balton ’21</w:t>
      </w:r>
      <w:r w:rsidRPr="00981F70">
        <w:t xml:space="preserve"> [David; May 2021. Senior Fellow with the Woodrow Wilson Center’s Polar and Executive Director of the White House’s Arctic Executive Steering Committee. “Advancing U.S. Diplomacy in the Arctic.” </w:t>
      </w:r>
      <w:r w:rsidRPr="00981F70">
        <w:rPr>
          <w:i/>
          <w:iCs/>
        </w:rPr>
        <w:t>The Foreign Service Journal</w:t>
      </w:r>
      <w:r w:rsidRPr="00981F70">
        <w:t xml:space="preserve">. https://afsa.org/advancing-us-diplomacy-arctic; mgm] </w:t>
      </w:r>
    </w:p>
    <w:p w14:paraId="6039E7BB" w14:textId="77777777" w:rsidR="003E304E" w:rsidRPr="00981F70" w:rsidRDefault="003E304E" w:rsidP="003E304E">
      <w:pPr>
        <w:rPr>
          <w:u w:val="single"/>
        </w:rPr>
      </w:pPr>
      <w:r w:rsidRPr="00981F70">
        <w:rPr>
          <w:sz w:val="16"/>
        </w:rPr>
        <w:t xml:space="preserve">As a result, the </w:t>
      </w:r>
      <w:r w:rsidRPr="00981F70">
        <w:rPr>
          <w:u w:val="single"/>
        </w:rPr>
        <w:t>Arctic</w:t>
      </w:r>
      <w:r w:rsidRPr="00981F70">
        <w:rPr>
          <w:sz w:val="16"/>
        </w:rPr>
        <w:t xml:space="preserve"> has witnessed a remarkable </w:t>
      </w:r>
      <w:r w:rsidRPr="00981F70">
        <w:rPr>
          <w:u w:val="single"/>
        </w:rPr>
        <w:t>spurt in</w:t>
      </w:r>
      <w:r w:rsidRPr="00981F70">
        <w:rPr>
          <w:sz w:val="16"/>
        </w:rPr>
        <w:t xml:space="preserve"> the numbers of international institutions and </w:t>
      </w:r>
      <w:r w:rsidRPr="00981F70">
        <w:rPr>
          <w:u w:val="single"/>
        </w:rPr>
        <w:t>arrangements</w:t>
      </w:r>
      <w:r w:rsidRPr="00981F70">
        <w:rPr>
          <w:sz w:val="16"/>
        </w:rPr>
        <w:t xml:space="preserve"> designed to manage expanding human activity in the region, and deepen human understanding of it. </w:t>
      </w:r>
      <w:r w:rsidRPr="00981F70">
        <w:rPr>
          <w:u w:val="single"/>
        </w:rPr>
        <w:t>Despite</w:t>
      </w:r>
      <w:r w:rsidRPr="00981F70">
        <w:rPr>
          <w:sz w:val="16"/>
        </w:rPr>
        <w:t xml:space="preserve"> serious </w:t>
      </w:r>
      <w:r w:rsidRPr="00981F70">
        <w:rPr>
          <w:b/>
          <w:bCs/>
          <w:u w:val="single"/>
        </w:rPr>
        <w:t>tensions</w:t>
      </w:r>
      <w:r w:rsidRPr="00981F70">
        <w:rPr>
          <w:sz w:val="16"/>
        </w:rPr>
        <w:t xml:space="preserve"> between Russia and other Arctic nations concerning other issues and parts of the world, </w:t>
      </w:r>
      <w:r w:rsidRPr="00981F70">
        <w:rPr>
          <w:u w:val="single"/>
        </w:rPr>
        <w:t xml:space="preserve">Arctic governments have largely chosen to </w:t>
      </w:r>
      <w:r w:rsidRPr="00981F70">
        <w:rPr>
          <w:b/>
          <w:bCs/>
          <w:u w:val="single"/>
        </w:rPr>
        <w:t>compartmentalize</w:t>
      </w:r>
      <w:r w:rsidRPr="00981F70">
        <w:rPr>
          <w:u w:val="single"/>
        </w:rPr>
        <w:t xml:space="preserve"> the </w:t>
      </w:r>
      <w:r w:rsidRPr="00981F70">
        <w:rPr>
          <w:b/>
          <w:bCs/>
          <w:u w:val="single"/>
        </w:rPr>
        <w:t>region</w:t>
      </w:r>
      <w:r w:rsidRPr="00981F70">
        <w:rPr>
          <w:u w:val="single"/>
        </w:rPr>
        <w:t xml:space="preserve">, setting those tensions </w:t>
      </w:r>
      <w:r w:rsidRPr="00981F70">
        <w:rPr>
          <w:b/>
          <w:bCs/>
          <w:u w:val="single"/>
        </w:rPr>
        <w:t>aside</w:t>
      </w:r>
      <w:r w:rsidRPr="00981F70">
        <w:rPr>
          <w:u w:val="single"/>
        </w:rPr>
        <w:t xml:space="preserve"> in favor of </w:t>
      </w:r>
      <w:r w:rsidRPr="00981F70">
        <w:rPr>
          <w:b/>
          <w:bCs/>
          <w:u w:val="single"/>
        </w:rPr>
        <w:t>cooperating</w:t>
      </w:r>
      <w:r w:rsidRPr="00981F70">
        <w:rPr>
          <w:u w:val="single"/>
        </w:rPr>
        <w:t xml:space="preserve"> in </w:t>
      </w:r>
      <w:r w:rsidRPr="00981F70">
        <w:rPr>
          <w:b/>
          <w:bCs/>
          <w:u w:val="single"/>
        </w:rPr>
        <w:t>pursuit</w:t>
      </w:r>
      <w:r w:rsidRPr="00981F70">
        <w:rPr>
          <w:u w:val="single"/>
        </w:rPr>
        <w:t xml:space="preserve"> of </w:t>
      </w:r>
      <w:r w:rsidRPr="00981F70">
        <w:rPr>
          <w:b/>
          <w:bCs/>
          <w:u w:val="single"/>
        </w:rPr>
        <w:t>shared interests</w:t>
      </w:r>
      <w:r w:rsidRPr="00981F70">
        <w:rPr>
          <w:u w:val="single"/>
        </w:rPr>
        <w:t>.</w:t>
      </w:r>
    </w:p>
    <w:p w14:paraId="287BCBD3" w14:textId="77777777" w:rsidR="003E304E" w:rsidRPr="00981F70" w:rsidRDefault="003E304E" w:rsidP="003E304E"/>
    <w:p w14:paraId="30471DCB" w14:textId="77777777" w:rsidR="003E304E" w:rsidRPr="00981F70" w:rsidRDefault="003E304E" w:rsidP="003E304E">
      <w:pPr>
        <w:pStyle w:val="Heading3"/>
        <w:rPr>
          <w:rFonts w:cs="Arial"/>
        </w:rPr>
      </w:pPr>
      <w:r w:rsidRPr="00981F70">
        <w:rPr>
          <w:rFonts w:cs="Arial"/>
        </w:rPr>
        <w:t>2AC—Link-Turn: Science Diplomacy</w:t>
      </w:r>
    </w:p>
    <w:p w14:paraId="334EBACE" w14:textId="77777777" w:rsidR="003E304E" w:rsidRPr="00981F70" w:rsidRDefault="003E304E" w:rsidP="003E304E">
      <w:pPr>
        <w:pStyle w:val="Heading4"/>
        <w:rPr>
          <w:rFonts w:cs="Arial"/>
        </w:rPr>
      </w:pPr>
      <w:r w:rsidRPr="00981F70">
        <w:rPr>
          <w:rFonts w:cs="Arial"/>
        </w:rPr>
        <w:t xml:space="preserve">Turn: Arctic focus entails </w:t>
      </w:r>
      <w:r w:rsidRPr="00981F70">
        <w:rPr>
          <w:rFonts w:cs="Arial"/>
          <w:u w:val="single"/>
        </w:rPr>
        <w:t>science diplomacy</w:t>
      </w:r>
      <w:r w:rsidRPr="00981F70">
        <w:rPr>
          <w:rFonts w:cs="Arial"/>
        </w:rPr>
        <w:t xml:space="preserve"> that </w:t>
      </w:r>
      <w:r w:rsidRPr="00981F70">
        <w:rPr>
          <w:rFonts w:cs="Arial"/>
          <w:u w:val="single"/>
        </w:rPr>
        <w:t>enhances</w:t>
      </w:r>
      <w:r w:rsidRPr="00981F70">
        <w:rPr>
          <w:rFonts w:cs="Arial"/>
        </w:rPr>
        <w:t xml:space="preserve"> U.S. diplomacy capacities by building </w:t>
      </w:r>
      <w:r w:rsidRPr="00981F70">
        <w:rPr>
          <w:rFonts w:cs="Arial"/>
          <w:u w:val="single"/>
        </w:rPr>
        <w:t>new channels</w:t>
      </w:r>
      <w:r w:rsidRPr="00981F70">
        <w:rPr>
          <w:rFonts w:cs="Arial"/>
        </w:rPr>
        <w:t>.</w:t>
      </w:r>
    </w:p>
    <w:p w14:paraId="6E61444E" w14:textId="77777777" w:rsidR="003E304E" w:rsidRPr="00981F70" w:rsidRDefault="003E304E" w:rsidP="003E304E">
      <w:r w:rsidRPr="00981F70">
        <w:rPr>
          <w:rStyle w:val="Style13ptBold"/>
        </w:rPr>
        <w:t xml:space="preserve">Ginsbach &amp; Shok ’24 </w:t>
      </w:r>
      <w:r w:rsidRPr="00981F70">
        <w:t xml:space="preserve">[Katherine Ginsbach, Associate at the O’Neill Institute for National and Global Health Law in the Center for Transformational Health Law; and Nataliya Shok, Professor at Georgetown, Public Policy Fellow at the Wilson Center's Kennan Institute, dual PhDs in political science and the history of science and technology; Spring 2024. “Channels for Arctic Diplomacy.” </w:t>
      </w:r>
      <w:r w:rsidRPr="00981F70">
        <w:rPr>
          <w:i/>
          <w:iCs/>
        </w:rPr>
        <w:t>Issues in Science and Technology</w:t>
      </w:r>
      <w:r w:rsidRPr="00981F70">
        <w:t xml:space="preserve"> 40 (3). https://doi.org/10.58875/HGCJ5356; mgm]</w:t>
      </w:r>
    </w:p>
    <w:p w14:paraId="24864B84" w14:textId="77777777" w:rsidR="003E304E" w:rsidRPr="00981F70" w:rsidRDefault="003E304E" w:rsidP="003E304E">
      <w:pPr>
        <w:rPr>
          <w:sz w:val="16"/>
        </w:rPr>
      </w:pPr>
      <w:r w:rsidRPr="00981F70">
        <w:rPr>
          <w:sz w:val="16"/>
        </w:rPr>
        <w:t xml:space="preserve">At the same time, warming temperatures in the </w:t>
      </w:r>
      <w:r w:rsidRPr="00981F70">
        <w:rPr>
          <w:u w:val="single"/>
        </w:rPr>
        <w:t>Arctic</w:t>
      </w:r>
      <w:r w:rsidRPr="00981F70">
        <w:rPr>
          <w:sz w:val="16"/>
        </w:rPr>
        <w:t xml:space="preserve"> are </w:t>
      </w:r>
      <w:r w:rsidRPr="00981F70">
        <w:rPr>
          <w:u w:val="single"/>
        </w:rPr>
        <w:t xml:space="preserve">opening sea routes and allowing </w:t>
      </w:r>
      <w:r w:rsidRPr="00981F70">
        <w:rPr>
          <w:b/>
          <w:bCs/>
          <w:u w:val="single"/>
        </w:rPr>
        <w:t>new access</w:t>
      </w:r>
      <w:r w:rsidRPr="00981F70">
        <w:rPr>
          <w:u w:val="single"/>
        </w:rPr>
        <w:t xml:space="preserve"> to natural resources, </w:t>
      </w:r>
      <w:r w:rsidRPr="00981F70">
        <w:rPr>
          <w:b/>
          <w:bCs/>
          <w:u w:val="single"/>
        </w:rPr>
        <w:t>prompting increased</w:t>
      </w:r>
      <w:r w:rsidRPr="00981F70">
        <w:rPr>
          <w:u w:val="single"/>
        </w:rPr>
        <w:t xml:space="preserve"> traffic and </w:t>
      </w:r>
      <w:r w:rsidRPr="00981F70">
        <w:rPr>
          <w:b/>
          <w:bCs/>
          <w:u w:val="single"/>
        </w:rPr>
        <w:t>cooperation</w:t>
      </w:r>
      <w:r w:rsidRPr="00981F70">
        <w:rPr>
          <w:u w:val="single"/>
        </w:rPr>
        <w:t xml:space="preserve"> between Arctic and non-Arctic states</w:t>
      </w:r>
      <w:r w:rsidRPr="00981F70">
        <w:rPr>
          <w:sz w:val="16"/>
        </w:rPr>
        <w:t xml:space="preserve">. Climate change is destabilizing the health, food security, and livelihoods of people in the area. We argue that, </w:t>
      </w:r>
      <w:r w:rsidRPr="00981F70">
        <w:rPr>
          <w:u w:val="single"/>
        </w:rPr>
        <w:t xml:space="preserve">in </w:t>
      </w:r>
      <w:r w:rsidRPr="00981F70">
        <w:rPr>
          <w:b/>
          <w:bCs/>
          <w:u w:val="single"/>
        </w:rPr>
        <w:t>mutually dependent regions</w:t>
      </w:r>
      <w:r w:rsidRPr="00981F70">
        <w:rPr>
          <w:u w:val="single"/>
        </w:rPr>
        <w:t xml:space="preserve"> like the Arctic,</w:t>
      </w:r>
      <w:r w:rsidRPr="00981F70">
        <w:rPr>
          <w:sz w:val="16"/>
        </w:rPr>
        <w:t xml:space="preserve"> scientific </w:t>
      </w:r>
      <w:r w:rsidRPr="00981F70">
        <w:rPr>
          <w:u w:val="single"/>
        </w:rPr>
        <w:t>research</w:t>
      </w:r>
      <w:r w:rsidRPr="00981F70">
        <w:rPr>
          <w:sz w:val="16"/>
        </w:rPr>
        <w:t xml:space="preserve"> on climate and health can </w:t>
      </w:r>
      <w:r w:rsidRPr="00981F70">
        <w:rPr>
          <w:b/>
          <w:bCs/>
          <w:u w:val="single"/>
        </w:rPr>
        <w:t>sustain channels for diplomacy</w:t>
      </w:r>
      <w:r w:rsidRPr="00981F70">
        <w:rPr>
          <w:sz w:val="16"/>
        </w:rPr>
        <w:t xml:space="preserve">. Indeed, </w:t>
      </w:r>
      <w:r w:rsidRPr="00981F70">
        <w:rPr>
          <w:b/>
          <w:bCs/>
          <w:u w:val="single"/>
        </w:rPr>
        <w:t>new</w:t>
      </w:r>
      <w:r w:rsidRPr="00981F70">
        <w:rPr>
          <w:u w:val="single"/>
        </w:rPr>
        <w:t>—</w:t>
      </w:r>
      <w:r w:rsidRPr="00981F70">
        <w:rPr>
          <w:b/>
          <w:bCs/>
          <w:u w:val="single"/>
        </w:rPr>
        <w:t>even experimental</w:t>
      </w:r>
      <w:r w:rsidRPr="00981F70">
        <w:rPr>
          <w:u w:val="single"/>
        </w:rPr>
        <w:t>—</w:t>
      </w:r>
      <w:r w:rsidRPr="00981F70">
        <w:rPr>
          <w:b/>
          <w:bCs/>
          <w:u w:val="single"/>
        </w:rPr>
        <w:t>strategies for cooperation</w:t>
      </w:r>
      <w:r w:rsidRPr="00981F70">
        <w:rPr>
          <w:sz w:val="16"/>
        </w:rPr>
        <w:t xml:space="preserve"> are necessary at this critical time.</w:t>
      </w:r>
    </w:p>
    <w:p w14:paraId="4F0BBF13" w14:textId="77777777" w:rsidR="003E304E" w:rsidRPr="00981F70" w:rsidRDefault="003E304E" w:rsidP="003E304E">
      <w:pPr>
        <w:rPr>
          <w:sz w:val="16"/>
        </w:rPr>
      </w:pPr>
      <w:r w:rsidRPr="00981F70">
        <w:rPr>
          <w:sz w:val="16"/>
        </w:rPr>
        <w:t>Cooperation and competition in the Arctic</w:t>
      </w:r>
    </w:p>
    <w:p w14:paraId="10AE179E" w14:textId="77777777" w:rsidR="003E304E" w:rsidRPr="00981F70" w:rsidRDefault="003E304E" w:rsidP="003E304E">
      <w:pPr>
        <w:rPr>
          <w:sz w:val="16"/>
        </w:rPr>
      </w:pPr>
      <w:r w:rsidRPr="00981F70">
        <w:rPr>
          <w:u w:val="single"/>
        </w:rPr>
        <w:t>The Arctic Council</w:t>
      </w:r>
      <w:r w:rsidRPr="00981F70">
        <w:rPr>
          <w:sz w:val="16"/>
        </w:rPr>
        <w:t xml:space="preserve"> was established in 1996 as a high-level intergovernmental forum for the eight countries with Arctic territory and the six Indigenous people’s organizations granted “permanent participant” status. The council </w:t>
      </w:r>
      <w:r w:rsidRPr="00981F70">
        <w:rPr>
          <w:u w:val="single"/>
        </w:rPr>
        <w:t xml:space="preserve">promotes </w:t>
      </w:r>
      <w:r w:rsidRPr="00981F70">
        <w:rPr>
          <w:b/>
          <w:bCs/>
          <w:u w:val="single"/>
        </w:rPr>
        <w:t>cooperation</w:t>
      </w:r>
      <w:r w:rsidRPr="00981F70">
        <w:rPr>
          <w:u w:val="single"/>
        </w:rPr>
        <w:t xml:space="preserve">, </w:t>
      </w:r>
      <w:r w:rsidRPr="00981F70">
        <w:rPr>
          <w:b/>
          <w:bCs/>
          <w:u w:val="single"/>
        </w:rPr>
        <w:t>coordination</w:t>
      </w:r>
      <w:r w:rsidRPr="00981F70">
        <w:rPr>
          <w:u w:val="single"/>
        </w:rPr>
        <w:t xml:space="preserve">, and </w:t>
      </w:r>
      <w:r w:rsidRPr="00981F70">
        <w:rPr>
          <w:b/>
          <w:bCs/>
          <w:u w:val="single"/>
        </w:rPr>
        <w:t>communication</w:t>
      </w:r>
      <w:r w:rsidRPr="00981F70">
        <w:rPr>
          <w:sz w:val="16"/>
        </w:rPr>
        <w:t xml:space="preserve"> among Arctic states, Indigenous communities, and the rest of the Arctic population on issues including sustainable development, health threats, and emergency response. The chair of the council rotates among the Arctic state members, with initiatives carried out by working groups, task forces, and expert groups.</w:t>
      </w:r>
    </w:p>
    <w:p w14:paraId="01CCC877" w14:textId="77777777" w:rsidR="003E304E" w:rsidRPr="00981F70" w:rsidRDefault="003E304E" w:rsidP="003E304E">
      <w:pPr>
        <w:rPr>
          <w:sz w:val="6"/>
          <w:szCs w:val="6"/>
        </w:rPr>
      </w:pPr>
      <w:r w:rsidRPr="00981F70">
        <w:rPr>
          <w:sz w:val="6"/>
          <w:szCs w:val="6"/>
        </w:rPr>
        <w:t>The Arctic Council has successfully navigated diplomatic disagreements among member states, including the Iraq War in 2003, the Russo-Georgian War in 2008, and Russia’s annexation of Crimea in 2014. On March 3, 2022, in response to Russia’s invasion of Ukraine, the other seven member states announced a pause in their participation. The pause disrupted the council’s 130 projects related to environmental monitoring, data collection, equity, and search and rescue. It also put the brakes on critical work and communication related to Indigenous peoples, the environment, scientific research, and health safety.</w:t>
      </w:r>
    </w:p>
    <w:p w14:paraId="28333C52" w14:textId="77777777" w:rsidR="003E304E" w:rsidRPr="00981F70" w:rsidRDefault="003E304E" w:rsidP="003E304E">
      <w:pPr>
        <w:rPr>
          <w:sz w:val="6"/>
          <w:szCs w:val="6"/>
        </w:rPr>
      </w:pPr>
      <w:r w:rsidRPr="00981F70">
        <w:rPr>
          <w:sz w:val="6"/>
          <w:szCs w:val="6"/>
        </w:rPr>
        <w:t>How can collaboration with Russia happen when established diplomatic channels are diminished?</w:t>
      </w:r>
    </w:p>
    <w:p w14:paraId="509DED62" w14:textId="77777777" w:rsidR="003E304E" w:rsidRPr="00981F70" w:rsidRDefault="003E304E" w:rsidP="003E304E">
      <w:pPr>
        <w:rPr>
          <w:sz w:val="6"/>
          <w:szCs w:val="6"/>
        </w:rPr>
      </w:pPr>
      <w:r w:rsidRPr="00981F70">
        <w:rPr>
          <w:sz w:val="6"/>
          <w:szCs w:val="6"/>
        </w:rPr>
        <w:t>Following discussions, in June 2022 those seven member states of the council agreed to resume partial activity on existing projects not involving the Russian Federation. In August 2023, all the Arctic Council countries, including Russia, agreed to guidelines for resuming working group and expert group activities. Further discussions with the six permanent participant Indigenous peoples’ organizations in October 2023 encouraged resumption of working group–level activities with Russia. Then, in February 2024, Russia withheld its annual payment to the Arctic Council. This step raises urgent questions about the council’s future without Russian participation. How can collaboration with Russia happen when established diplomatic channels are diminished?</w:t>
      </w:r>
    </w:p>
    <w:p w14:paraId="55A8A00B" w14:textId="77777777" w:rsidR="003E304E" w:rsidRPr="00981F70" w:rsidRDefault="003E304E" w:rsidP="003E304E">
      <w:pPr>
        <w:rPr>
          <w:sz w:val="6"/>
          <w:szCs w:val="6"/>
        </w:rPr>
      </w:pPr>
      <w:r w:rsidRPr="00981F70">
        <w:rPr>
          <w:sz w:val="6"/>
          <w:szCs w:val="6"/>
        </w:rPr>
        <w:t>Understanding Russia’s aspirations in the Arctic</w:t>
      </w:r>
    </w:p>
    <w:p w14:paraId="41109EDC" w14:textId="77777777" w:rsidR="003E304E" w:rsidRPr="00981F70" w:rsidRDefault="003E304E" w:rsidP="003E304E">
      <w:pPr>
        <w:rPr>
          <w:sz w:val="6"/>
          <w:szCs w:val="6"/>
        </w:rPr>
      </w:pPr>
      <w:r w:rsidRPr="00981F70">
        <w:rPr>
          <w:sz w:val="6"/>
          <w:szCs w:val="6"/>
        </w:rPr>
        <w:t>A key to navigating future collaboration on emerging diseases and other health risks in the Arctic is a deeper understanding of the future Russia sees for itself as a leading power in the region. Russia controls about 45% of the geographic territory of the Arctic, including the Northern Sea Route—which is in Russia’s exclusive economic zone—a particularly useful seaway for moving cargo between the North Pacific region and Northern Europe. Russia’s position in the Arctic and its role in current geopolitical crises contribute to broader debates on the effectiveness of “soft law” (such as recommendations and codes of conduct) and diplomacy in various areas of international scientific cooperation, particularly for health and climate issues.</w:t>
      </w:r>
    </w:p>
    <w:p w14:paraId="35AB4819" w14:textId="77777777" w:rsidR="003E304E" w:rsidRPr="00981F70" w:rsidRDefault="003E304E" w:rsidP="003E304E">
      <w:pPr>
        <w:rPr>
          <w:sz w:val="6"/>
          <w:szCs w:val="6"/>
        </w:rPr>
      </w:pPr>
      <w:r w:rsidRPr="00981F70">
        <w:rPr>
          <w:sz w:val="6"/>
          <w:szCs w:val="6"/>
        </w:rPr>
        <w:t>Already, the effects of the COVID-19 pandemic and the war in Ukraine have shifted Russian foreign policy approaches to health and science deeper into the security realm. The invasion prompted many Western countries to impose a range of scientific sanctions on Russia, and though individual researchers are not banned from cross-border collaboration, travel between Russia and the West is more complicated. The number of research collaborations between Russian scientists and those from the United States and European countries has fallen, as has the attendance of Russian researchers at international academic conferences.</w:t>
      </w:r>
    </w:p>
    <w:p w14:paraId="06F9A953" w14:textId="77777777" w:rsidR="003E304E" w:rsidRPr="00981F70" w:rsidRDefault="003E304E" w:rsidP="003E304E">
      <w:pPr>
        <w:rPr>
          <w:sz w:val="6"/>
          <w:szCs w:val="6"/>
        </w:rPr>
      </w:pPr>
      <w:r w:rsidRPr="00981F70">
        <w:rPr>
          <w:sz w:val="6"/>
          <w:szCs w:val="6"/>
        </w:rPr>
        <w:t>A year into the war with Ukraine, Russian president Vladimir Putin presented a new Foreign Policy Concept (FPC), an outline of Russia’s national interests, strategic goals, challenges, and main directions of foreign policy, which had last been updated in 2016. The new FPC emphasizes Arctic policy in commitments to “counteracting the unfriendly states’ policy aimed at militarization of the region” and “establishing a mutually beneficial cooperation with the non-Arctic states pursuing a constructive policy toward Russia.” These statements signal Russia’s strategic interest in maintaining a formal presence on the Arctic Council to preserve its political power in the Arctic while testing new bilateral partnerships in the region.</w:t>
      </w:r>
    </w:p>
    <w:p w14:paraId="32E17825" w14:textId="77777777" w:rsidR="003E304E" w:rsidRPr="00981F70" w:rsidRDefault="003E304E" w:rsidP="003E304E">
      <w:pPr>
        <w:rPr>
          <w:sz w:val="6"/>
          <w:szCs w:val="6"/>
        </w:rPr>
      </w:pPr>
      <w:r w:rsidRPr="00981F70">
        <w:rPr>
          <w:sz w:val="6"/>
          <w:szCs w:val="6"/>
        </w:rPr>
        <w:t>Russia’s current inclination toward bilateral rather than multilateral cooperation, coupled with China’s ambitions for the region, could set back the Arctic Council’s work to build up necessary health security and cooperation networks.</w:t>
      </w:r>
    </w:p>
    <w:p w14:paraId="0ECAF69D" w14:textId="77777777" w:rsidR="003E304E" w:rsidRPr="00981F70" w:rsidRDefault="003E304E" w:rsidP="003E304E">
      <w:pPr>
        <w:rPr>
          <w:sz w:val="6"/>
          <w:szCs w:val="6"/>
        </w:rPr>
      </w:pPr>
      <w:r w:rsidRPr="00981F70">
        <w:rPr>
          <w:sz w:val="6"/>
          <w:szCs w:val="6"/>
        </w:rPr>
        <w:t>Global health priorities in the FPC suggest Russia’s continuing interest in international discussions, but with variations in focus across regions. The document links global health to environmental protection and climate change, and goals include “increasing efficiency of international cooperation in the area of health care and preventing its politicization,” as well as “consolidating international efforts in order to prevent the extension of dangerous infectious diseases” and quickly responding to crises, epidemics, and pandemics. Russia remains a member of the World Health Organization (WHO) and is active in convenings related to WHO’s International Health Regulations and the pandemic accord led by its Intergovernmental Negotiating Body.</w:t>
      </w:r>
    </w:p>
    <w:p w14:paraId="1B63B057" w14:textId="77777777" w:rsidR="003E304E" w:rsidRPr="00981F70" w:rsidRDefault="003E304E" w:rsidP="003E304E">
      <w:pPr>
        <w:rPr>
          <w:sz w:val="6"/>
          <w:szCs w:val="6"/>
        </w:rPr>
      </w:pPr>
      <w:r w:rsidRPr="00981F70">
        <w:rPr>
          <w:sz w:val="6"/>
          <w:szCs w:val="6"/>
        </w:rPr>
        <w:t>It is significant, however, that neither of the FPC’s agendas for health or the Arctic refers to the existing international platforms—WHO and the Arctic Council—for maintaining multilateral cooperation.</w:t>
      </w:r>
    </w:p>
    <w:p w14:paraId="5A70C223" w14:textId="77777777" w:rsidR="003E304E" w:rsidRPr="00981F70" w:rsidRDefault="003E304E" w:rsidP="003E304E">
      <w:pPr>
        <w:rPr>
          <w:sz w:val="6"/>
          <w:szCs w:val="6"/>
        </w:rPr>
      </w:pPr>
      <w:r w:rsidRPr="00981F70">
        <w:rPr>
          <w:sz w:val="6"/>
          <w:szCs w:val="6"/>
        </w:rPr>
        <w:t>The lack of mention of multilateral platforms is notable alongside a joint Russian-Chinese political statement in March 2023—timed closely with the presentation of the Russian FPC—declaring the two countries’ intentions to act “in favor of preserving the Arctic as a territory of peace, stability, and constructive cooperation.” Though China has no territorial claim in the Arctic, its plans for a Polar Silk Road via Arctic waters to Europe, which is included in its Belt and Road Initiative, indicate a vision for leadership in the region. Official dialogue on the Arctic between Moscow and Beijing began in 2013. The cooperation has produced two large Arctic energy infrastructure projects and a memorandum of understanding between the two countries on maritime law enforcement in the Arctic zone.</w:t>
      </w:r>
    </w:p>
    <w:p w14:paraId="32D48BF6" w14:textId="77777777" w:rsidR="003E304E" w:rsidRPr="00981F70" w:rsidRDefault="003E304E" w:rsidP="003E304E">
      <w:pPr>
        <w:rPr>
          <w:sz w:val="6"/>
          <w:szCs w:val="6"/>
        </w:rPr>
      </w:pPr>
      <w:r w:rsidRPr="00981F70">
        <w:rPr>
          <w:sz w:val="6"/>
          <w:szCs w:val="6"/>
        </w:rPr>
        <w:t>Russia’s current inclination toward bilateral rather than multilateral cooperation, coupled with China’s ambitions for the region, could set back the Arctic Council’s work to build up necessary health security and cooperation networks among all Arctic states and peoples. We think the situation calls for consideration of new mechanisms for dialogue around emerging climate and health threats in the region.</w:t>
      </w:r>
    </w:p>
    <w:p w14:paraId="1F0A2EA4" w14:textId="77777777" w:rsidR="003E304E" w:rsidRPr="00981F70" w:rsidRDefault="003E304E" w:rsidP="003E304E">
      <w:pPr>
        <w:rPr>
          <w:sz w:val="6"/>
          <w:szCs w:val="6"/>
        </w:rPr>
      </w:pPr>
      <w:r w:rsidRPr="00981F70">
        <w:rPr>
          <w:sz w:val="6"/>
          <w:szCs w:val="6"/>
        </w:rPr>
        <w:t>The entangled future of the Arctic, global health, and science diplomacy</w:t>
      </w:r>
    </w:p>
    <w:p w14:paraId="64AC0DFC" w14:textId="77777777" w:rsidR="003E304E" w:rsidRPr="00981F70" w:rsidRDefault="003E304E" w:rsidP="003E304E">
      <w:pPr>
        <w:rPr>
          <w:sz w:val="6"/>
          <w:szCs w:val="6"/>
        </w:rPr>
      </w:pPr>
      <w:r w:rsidRPr="00981F70">
        <w:rPr>
          <w:sz w:val="6"/>
          <w:szCs w:val="6"/>
        </w:rPr>
        <w:t>As geopolitical and military instability abuts nonmilitary humanitarian pursuits, Arctic states may be forced to allocate resources to protecting individual interests over supporting scientific cooperation. However, in other periods of tension, science diplomacy has been key to preserving cooperation between allies and rivals, as with the Pugwash Conferences on Science and World Affairs, the Edinburgh Conversations, Cold War–era polio vaccine cooperation, and the international effort to sequence SARS-CoV-2.</w:t>
      </w:r>
    </w:p>
    <w:p w14:paraId="37A17688" w14:textId="77777777" w:rsidR="003E304E" w:rsidRPr="00981F70" w:rsidRDefault="003E304E" w:rsidP="003E304E">
      <w:pPr>
        <w:rPr>
          <w:sz w:val="6"/>
          <w:szCs w:val="6"/>
        </w:rPr>
      </w:pPr>
      <w:r w:rsidRPr="00981F70">
        <w:rPr>
          <w:sz w:val="6"/>
          <w:szCs w:val="6"/>
        </w:rPr>
        <w:t>With the Arctic region in a precarious position, now may be the time to move beyond traditional forms of diplomacy and center the pursuit of alternative means of scientific cooperation around health and climate security as a unifying purpose for continued engagement.</w:t>
      </w:r>
    </w:p>
    <w:p w14:paraId="484D0E28" w14:textId="77777777" w:rsidR="003E304E" w:rsidRPr="00981F70" w:rsidRDefault="003E304E" w:rsidP="003E304E">
      <w:pPr>
        <w:rPr>
          <w:sz w:val="6"/>
          <w:szCs w:val="6"/>
        </w:rPr>
      </w:pPr>
      <w:r w:rsidRPr="00981F70">
        <w:rPr>
          <w:sz w:val="6"/>
          <w:szCs w:val="6"/>
        </w:rPr>
        <w:t>An important component of any effective international science collaboration is the personal relationships cultivated between scientists from around the world, often nurtured over decades. To preserve those relationships under an Arctic Council with diminished capacity, we recommend Western policymakers and other stakeholders engage in bilateral initiatives extending beyond the Arctic Council framework.</w:t>
      </w:r>
    </w:p>
    <w:p w14:paraId="4F24EAB3" w14:textId="77777777" w:rsidR="003E304E" w:rsidRPr="00981F70" w:rsidRDefault="003E304E" w:rsidP="003E304E">
      <w:pPr>
        <w:rPr>
          <w:sz w:val="16"/>
        </w:rPr>
      </w:pPr>
      <w:r w:rsidRPr="00981F70">
        <w:rPr>
          <w:u w:val="single"/>
        </w:rPr>
        <w:t>Nongovernmental, informal interactions</w:t>
      </w:r>
      <w:r w:rsidRPr="00981F70">
        <w:rPr>
          <w:sz w:val="16"/>
        </w:rPr>
        <w:t xml:space="preserve"> (known as Track II diplomacy) </w:t>
      </w:r>
      <w:r w:rsidRPr="00981F70">
        <w:rPr>
          <w:u w:val="single"/>
        </w:rPr>
        <w:t>among scientists from Arctic</w:t>
      </w:r>
      <w:r w:rsidRPr="00981F70">
        <w:rPr>
          <w:sz w:val="16"/>
        </w:rPr>
        <w:t xml:space="preserve"> (and even non-Arctic) states could be a </w:t>
      </w:r>
      <w:r w:rsidRPr="00981F70">
        <w:rPr>
          <w:sz w:val="16"/>
          <w:szCs w:val="16"/>
        </w:rPr>
        <w:t>powerful strategy for keeping Russia engaged and communicating with the global scientific community</w:t>
      </w:r>
      <w:r w:rsidRPr="00981F70">
        <w:rPr>
          <w:sz w:val="16"/>
        </w:rPr>
        <w:t xml:space="preserve">. The first mechanism to try is for researchers in neighboring states or territories (for example, Alaska, the Russian district of Chukotka, and Yukon, a Canadian territory) to arrange for partnerships in climate research. Strategically expanding approaches to scientific cooperation in the polar regions, particularly through individual contacts, could </w:t>
      </w:r>
      <w:r w:rsidRPr="00981F70">
        <w:rPr>
          <w:b/>
          <w:bCs/>
          <w:u w:val="single"/>
        </w:rPr>
        <w:t>solidify</w:t>
      </w:r>
      <w:r w:rsidRPr="00981F70">
        <w:rPr>
          <w:u w:val="single"/>
        </w:rPr>
        <w:t xml:space="preserve"> the Arctic’s significance as a </w:t>
      </w:r>
      <w:r w:rsidRPr="00981F70">
        <w:rPr>
          <w:b/>
          <w:bCs/>
          <w:u w:val="single"/>
        </w:rPr>
        <w:t>focal point</w:t>
      </w:r>
      <w:r w:rsidRPr="00981F70">
        <w:rPr>
          <w:u w:val="single"/>
        </w:rPr>
        <w:t xml:space="preserve"> for </w:t>
      </w:r>
      <w:r w:rsidRPr="00981F70">
        <w:rPr>
          <w:b/>
          <w:bCs/>
          <w:u w:val="single"/>
        </w:rPr>
        <w:t>twenty-first-century science diplomacy</w:t>
      </w:r>
      <w:r w:rsidRPr="00981F70">
        <w:rPr>
          <w:sz w:val="16"/>
        </w:rPr>
        <w:t>.</w:t>
      </w:r>
    </w:p>
    <w:p w14:paraId="564CAA85" w14:textId="77777777" w:rsidR="003E304E" w:rsidRPr="00981F70" w:rsidRDefault="003E304E" w:rsidP="003E304E">
      <w:pPr>
        <w:pStyle w:val="Heading3"/>
        <w:rPr>
          <w:rFonts w:cs="Arial"/>
        </w:rPr>
      </w:pPr>
      <w:r w:rsidRPr="00981F70">
        <w:rPr>
          <w:rFonts w:cs="Arial"/>
        </w:rPr>
        <w:t>2AC—A2: Dip-Cap Zero-Sum</w:t>
      </w:r>
    </w:p>
    <w:p w14:paraId="563693D2" w14:textId="77777777" w:rsidR="003E304E" w:rsidRPr="00981F70" w:rsidRDefault="003E304E" w:rsidP="003E304E">
      <w:pPr>
        <w:pStyle w:val="Heading4"/>
        <w:rPr>
          <w:rFonts w:cs="Arial"/>
          <w:u w:val="single"/>
        </w:rPr>
      </w:pPr>
      <w:r w:rsidRPr="00981F70">
        <w:rPr>
          <w:rFonts w:cs="Arial"/>
        </w:rPr>
        <w:t xml:space="preserve">Turn: investing diplomatic capital </w:t>
      </w:r>
      <w:r w:rsidRPr="00981F70">
        <w:rPr>
          <w:rFonts w:cs="Arial"/>
          <w:u w:val="single"/>
        </w:rPr>
        <w:t>increases</w:t>
      </w:r>
      <w:r w:rsidRPr="00981F70">
        <w:rPr>
          <w:rFonts w:cs="Arial"/>
        </w:rPr>
        <w:t xml:space="preserve"> overall dip-cap. It’s </w:t>
      </w:r>
      <w:r w:rsidRPr="00981F70">
        <w:rPr>
          <w:rFonts w:cs="Arial"/>
          <w:u w:val="single"/>
        </w:rPr>
        <w:t>positive-sum.</w:t>
      </w:r>
    </w:p>
    <w:p w14:paraId="06D1C186" w14:textId="77777777" w:rsidR="003E304E" w:rsidRPr="00981F70" w:rsidRDefault="003E304E" w:rsidP="003E304E">
      <w:r w:rsidRPr="00981F70">
        <w:rPr>
          <w:rStyle w:val="Style13ptBold"/>
        </w:rPr>
        <w:t>Dalziel, et al. ’18</w:t>
      </w:r>
      <w:r w:rsidRPr="00981F70">
        <w:t xml:space="preserve"> [Paul Dalziel, Professor of Economics and Deputy Director of the Agribusiness and Economics Research Unit at Lincoln University; Caroline Saunders, Distinguished Professor at Lincoln University, specializing in environmental economics; and Joe Saunders, Assistant Professor in Philosophy at Durham University. 2018. “The Global Community and Diplomatic Capital.” In </w:t>
      </w:r>
      <w:r w:rsidRPr="00981F70">
        <w:rPr>
          <w:i/>
          <w:iCs/>
        </w:rPr>
        <w:t>Wellbeing Economics</w:t>
      </w:r>
      <w:r w:rsidRPr="00981F70">
        <w:t>. Palgrave Macmillan, Cham. https://doi.org/10.1007/978-3-319-93194-4_8; mgm]</w:t>
      </w:r>
    </w:p>
    <w:p w14:paraId="37F9EA2D" w14:textId="77777777" w:rsidR="003E304E" w:rsidRPr="00981F70" w:rsidRDefault="003E304E" w:rsidP="003E304E">
      <w:pPr>
        <w:rPr>
          <w:b/>
          <w:bCs/>
          <w:u w:val="single"/>
        </w:rPr>
      </w:pPr>
      <w:r w:rsidRPr="00981F70">
        <w:rPr>
          <w:b/>
          <w:bCs/>
          <w:u w:val="single"/>
        </w:rPr>
        <w:t>Investment in diplomatic capital</w:t>
      </w:r>
      <w:r w:rsidRPr="00981F70">
        <w:rPr>
          <w:sz w:val="16"/>
        </w:rPr>
        <w:t xml:space="preserve"> (i.e., in institutions and norms designed to foster cross-cultural collaborations) can </w:t>
      </w:r>
      <w:r w:rsidRPr="00981F70">
        <w:rPr>
          <w:b/>
          <w:bCs/>
          <w:u w:val="single"/>
        </w:rPr>
        <w:t>strengthen</w:t>
      </w:r>
      <w:r w:rsidRPr="00981F70">
        <w:rPr>
          <w:u w:val="single"/>
        </w:rPr>
        <w:t xml:space="preserve"> the </w:t>
      </w:r>
      <w:r w:rsidRPr="00981F70">
        <w:rPr>
          <w:b/>
          <w:bCs/>
          <w:u w:val="single"/>
        </w:rPr>
        <w:t>capabilities</w:t>
      </w:r>
      <w:r w:rsidRPr="00981F70">
        <w:rPr>
          <w:u w:val="single"/>
        </w:rPr>
        <w:t xml:space="preserve"> of the </w:t>
      </w:r>
      <w:r w:rsidRPr="00981F70">
        <w:rPr>
          <w:b/>
          <w:bCs/>
          <w:u w:val="single"/>
        </w:rPr>
        <w:t>global community</w:t>
      </w:r>
      <w:r w:rsidRPr="00981F70">
        <w:rPr>
          <w:u w:val="single"/>
        </w:rPr>
        <w:t xml:space="preserve"> to </w:t>
      </w:r>
      <w:r w:rsidRPr="00981F70">
        <w:rPr>
          <w:b/>
          <w:bCs/>
          <w:u w:val="single"/>
        </w:rPr>
        <w:t>act together</w:t>
      </w:r>
      <w:r w:rsidRPr="00981F70">
        <w:rPr>
          <w:u w:val="single"/>
        </w:rPr>
        <w:t xml:space="preserve"> for the </w:t>
      </w:r>
      <w:r w:rsidRPr="00981F70">
        <w:rPr>
          <w:b/>
          <w:bCs/>
          <w:u w:val="single"/>
        </w:rPr>
        <w:t>common good.</w:t>
      </w:r>
    </w:p>
    <w:p w14:paraId="0999988B" w14:textId="77777777" w:rsidR="003E304E" w:rsidRPr="00981F70" w:rsidRDefault="003E304E" w:rsidP="003E304E">
      <w:pPr>
        <w:rPr>
          <w:sz w:val="16"/>
        </w:rPr>
      </w:pPr>
      <w:r w:rsidRPr="00981F70">
        <w:rPr>
          <w:u w:val="single"/>
        </w:rPr>
        <w:t>Institutions and norms of state diplomacy</w:t>
      </w:r>
      <w:r w:rsidRPr="00981F70">
        <w:rPr>
          <w:sz w:val="16"/>
        </w:rPr>
        <w:t xml:space="preserve"> have been </w:t>
      </w:r>
      <w:r w:rsidRPr="00981F70">
        <w:rPr>
          <w:b/>
          <w:bCs/>
          <w:u w:val="single"/>
        </w:rPr>
        <w:t>developed</w:t>
      </w:r>
      <w:r w:rsidRPr="00981F70">
        <w:rPr>
          <w:sz w:val="16"/>
        </w:rPr>
        <w:t xml:space="preserve"> over centuries to support co-operation between countries (Anderson 1993). This is an </w:t>
      </w:r>
      <w:r w:rsidRPr="00981F70">
        <w:rPr>
          <w:u w:val="single"/>
        </w:rPr>
        <w:t>example of</w:t>
      </w:r>
      <w:r w:rsidRPr="00981F70">
        <w:rPr>
          <w:sz w:val="16"/>
        </w:rPr>
        <w:t xml:space="preserve"> </w:t>
      </w:r>
      <w:r w:rsidRPr="00981F70">
        <w:rPr>
          <w:b/>
          <w:bCs/>
          <w:u w:val="single"/>
        </w:rPr>
        <w:t>investment in diplomatic capital</w:t>
      </w:r>
      <w:r w:rsidRPr="00981F70">
        <w:rPr>
          <w:sz w:val="16"/>
        </w:rPr>
        <w:t>, but all international organisations must similarly develop norms and protocols to be effective. The seven fundamental principles accepted by members of the International Red Cross and Red Crescent Movement, discussed earlier in this chapter, is an obvious example. Similarly, the difficulties and rewards of drawing on cultural differences business enterprises is well recognised (Shenkar 2001). In short, any initiative that brings together diverse actors to address a global issue requires diplomatic capital to succeed.</w:t>
      </w:r>
    </w:p>
    <w:p w14:paraId="647DB7F4" w14:textId="77777777" w:rsidR="003E304E" w:rsidRPr="00981F70" w:rsidRDefault="003E304E" w:rsidP="003E304E">
      <w:pPr>
        <w:rPr>
          <w:sz w:val="16"/>
        </w:rPr>
      </w:pPr>
      <w:r w:rsidRPr="00981F70">
        <w:rPr>
          <w:sz w:val="16"/>
        </w:rPr>
        <w:t>Conclusion</w:t>
      </w:r>
    </w:p>
    <w:p w14:paraId="4606F2F7" w14:textId="77777777" w:rsidR="003E304E" w:rsidRPr="00981F70" w:rsidRDefault="003E304E" w:rsidP="003E304E">
      <w:pPr>
        <w:rPr>
          <w:sz w:val="14"/>
        </w:rPr>
      </w:pPr>
      <w:r w:rsidRPr="00981F70">
        <w:rPr>
          <w:sz w:val="14"/>
        </w:rPr>
        <w:t>Persons engage with global issues through specialist institutions that aim to foster collaboration on the world stage. These institutions include INGOs , MNCs and IGOs . Some institutions have undertaken activities that damage wellbeing, particularly in developing countries. Nevertheless, it is clear that some issues affecting the common good of the global community cannot be solved without coordinated efforts from diverse countries, large corporations and representatives of civil society.</w:t>
      </w:r>
    </w:p>
    <w:p w14:paraId="13A3DA14" w14:textId="77777777" w:rsidR="003E304E" w:rsidRPr="00981F70" w:rsidRDefault="003E304E" w:rsidP="003E304E">
      <w:pPr>
        <w:rPr>
          <w:sz w:val="16"/>
        </w:rPr>
      </w:pPr>
      <w:r w:rsidRPr="00981F70">
        <w:rPr>
          <w:sz w:val="16"/>
        </w:rPr>
        <w:t xml:space="preserve">The capability to foster global collaboration must not be taken for granted. In the language of this chapter, it requires </w:t>
      </w:r>
      <w:r w:rsidRPr="00981F70">
        <w:rPr>
          <w:u w:val="single"/>
        </w:rPr>
        <w:t>conscious investment in diplomatic capital</w:t>
      </w:r>
      <w:r w:rsidRPr="00981F70">
        <w:rPr>
          <w:sz w:val="16"/>
        </w:rPr>
        <w:t xml:space="preserve">, defined as institutions and norms designed to </w:t>
      </w:r>
      <w:r w:rsidRPr="00981F70">
        <w:rPr>
          <w:b/>
          <w:bCs/>
          <w:u w:val="single"/>
        </w:rPr>
        <w:t>foster cross-cultural collaborations</w:t>
      </w:r>
      <w:r w:rsidRPr="00981F70">
        <w:rPr>
          <w:sz w:val="16"/>
        </w:rPr>
        <w:t xml:space="preserve">. This applies not only to diplomatic relations among countries but to all initiatives that </w:t>
      </w:r>
      <w:r w:rsidRPr="00981F70">
        <w:rPr>
          <w:b/>
          <w:bCs/>
          <w:u w:val="single"/>
        </w:rPr>
        <w:t>bring together</w:t>
      </w:r>
      <w:r w:rsidRPr="00981F70">
        <w:rPr>
          <w:u w:val="single"/>
        </w:rPr>
        <w:t xml:space="preserve"> </w:t>
      </w:r>
      <w:r w:rsidRPr="00981F70">
        <w:rPr>
          <w:b/>
          <w:bCs/>
          <w:u w:val="single"/>
        </w:rPr>
        <w:t>diverse actors</w:t>
      </w:r>
      <w:r w:rsidRPr="00981F70">
        <w:rPr>
          <w:u w:val="single"/>
        </w:rPr>
        <w:t xml:space="preserve"> to address global issues</w:t>
      </w:r>
      <w:r w:rsidRPr="00981F70">
        <w:rPr>
          <w:sz w:val="16"/>
        </w:rPr>
        <w:t>.</w:t>
      </w:r>
    </w:p>
    <w:p w14:paraId="0FF1FDC5" w14:textId="77777777" w:rsidR="003E304E" w:rsidRPr="00981F70" w:rsidRDefault="003E304E" w:rsidP="003E304E"/>
    <w:p w14:paraId="51A13380" w14:textId="77777777" w:rsidR="003E304E" w:rsidRPr="00981F70" w:rsidRDefault="003E304E" w:rsidP="003E304E"/>
    <w:p w14:paraId="30419389" w14:textId="77777777" w:rsidR="003E304E" w:rsidRPr="00981F70" w:rsidRDefault="003E304E" w:rsidP="003E304E"/>
    <w:p w14:paraId="5EC5C709" w14:textId="77777777" w:rsidR="003E304E" w:rsidRPr="00981F70" w:rsidRDefault="003E304E" w:rsidP="003E304E"/>
    <w:p w14:paraId="64717D0F" w14:textId="77777777" w:rsidR="003E304E" w:rsidRPr="00981F70" w:rsidRDefault="003E304E" w:rsidP="003E304E"/>
    <w:p w14:paraId="70D78BA7" w14:textId="77777777" w:rsidR="003E304E" w:rsidRPr="00981F70" w:rsidRDefault="003E304E" w:rsidP="003E304E">
      <w:pPr>
        <w:pStyle w:val="Heading2"/>
        <w:rPr>
          <w:rFonts w:cs="Arial"/>
        </w:rPr>
      </w:pPr>
      <w:r w:rsidRPr="00981F70">
        <w:rPr>
          <w:rFonts w:cs="Arial"/>
        </w:rPr>
        <w:t>Internal Link: Israel-Iran</w:t>
      </w:r>
    </w:p>
    <w:p w14:paraId="18157264" w14:textId="77777777" w:rsidR="003E304E" w:rsidRPr="00981F70" w:rsidRDefault="003E304E" w:rsidP="003E304E">
      <w:pPr>
        <w:pStyle w:val="Heading3"/>
        <w:rPr>
          <w:rFonts w:cs="Arial"/>
        </w:rPr>
      </w:pPr>
      <w:r w:rsidRPr="00981F70">
        <w:rPr>
          <w:rFonts w:cs="Arial"/>
        </w:rPr>
        <w:t>2AC—Other Countries Fill In</w:t>
      </w:r>
    </w:p>
    <w:p w14:paraId="09D22F63" w14:textId="77777777" w:rsidR="003E304E" w:rsidRPr="00981F70" w:rsidRDefault="003E304E" w:rsidP="003E304E">
      <w:pPr>
        <w:pStyle w:val="Heading4"/>
        <w:rPr>
          <w:rFonts w:cs="Arial"/>
        </w:rPr>
      </w:pPr>
      <w:r w:rsidRPr="00981F70">
        <w:rPr>
          <w:rFonts w:cs="Arial"/>
        </w:rPr>
        <w:t xml:space="preserve">Europe </w:t>
      </w:r>
      <w:r w:rsidRPr="00981F70">
        <w:rPr>
          <w:rFonts w:cs="Arial"/>
          <w:u w:val="single"/>
        </w:rPr>
        <w:t>fills in</w:t>
      </w:r>
      <w:r w:rsidRPr="00981F70">
        <w:rPr>
          <w:rFonts w:cs="Arial"/>
        </w:rPr>
        <w:t xml:space="preserve"> for U.S. diplomacy failure.</w:t>
      </w:r>
    </w:p>
    <w:p w14:paraId="5F70A043" w14:textId="77777777" w:rsidR="003E304E" w:rsidRPr="00981F70" w:rsidRDefault="003E304E" w:rsidP="003E304E">
      <w:r w:rsidRPr="00981F70">
        <w:rPr>
          <w:rStyle w:val="Style13ptBold"/>
        </w:rPr>
        <w:t xml:space="preserve">Erlanger, et al. ’6/19 </w:t>
      </w:r>
      <w:r w:rsidRPr="00981F70">
        <w:t xml:space="preserve">[Steven Erlanger, Jim Tankersley, and Jeanna Smialek; June 19, 2025. Correspondents for the NYTimes. “Europe to Hold Talks with Iran on Friday.” </w:t>
      </w:r>
      <w:r w:rsidRPr="00981F70">
        <w:rPr>
          <w:i/>
          <w:iCs/>
        </w:rPr>
        <w:t>The New York Times</w:t>
      </w:r>
      <w:r w:rsidRPr="00981F70">
        <w:t>, https://www.nytimes.com/2025/06/19/world/europe/europe-iran-israel-war-talks-nuclear.html; mgm]</w:t>
      </w:r>
    </w:p>
    <w:p w14:paraId="7EC10620" w14:textId="77777777" w:rsidR="003E304E" w:rsidRPr="00981F70" w:rsidRDefault="003E304E" w:rsidP="003E304E">
      <w:pPr>
        <w:rPr>
          <w:sz w:val="16"/>
        </w:rPr>
      </w:pPr>
      <w:r w:rsidRPr="00981F70">
        <w:rPr>
          <w:sz w:val="16"/>
        </w:rPr>
        <w:t xml:space="preserve">As President Trump decides whether to go to war in Iran, key </w:t>
      </w:r>
      <w:r w:rsidRPr="00981F70">
        <w:rPr>
          <w:b/>
          <w:bCs/>
          <w:u w:val="single"/>
        </w:rPr>
        <w:t>European countries</w:t>
      </w:r>
      <w:r w:rsidRPr="00981F70">
        <w:rPr>
          <w:u w:val="single"/>
        </w:rPr>
        <w:t xml:space="preserve"> are </w:t>
      </w:r>
      <w:r w:rsidRPr="00981F70">
        <w:rPr>
          <w:b/>
          <w:bCs/>
          <w:u w:val="single"/>
        </w:rPr>
        <w:t>pursuing a diplomatic</w:t>
      </w:r>
      <w:r w:rsidRPr="00981F70">
        <w:rPr>
          <w:u w:val="single"/>
        </w:rPr>
        <w:t xml:space="preserve"> </w:t>
      </w:r>
      <w:r w:rsidRPr="00981F70">
        <w:rPr>
          <w:b/>
          <w:bCs/>
          <w:u w:val="single"/>
        </w:rPr>
        <w:t>path</w:t>
      </w:r>
      <w:r w:rsidRPr="00981F70">
        <w:rPr>
          <w:sz w:val="16"/>
        </w:rPr>
        <w:t xml:space="preserve">, </w:t>
      </w:r>
      <w:r w:rsidRPr="00981F70">
        <w:rPr>
          <w:u w:val="single"/>
        </w:rPr>
        <w:t xml:space="preserve">hoping to find a </w:t>
      </w:r>
      <w:r w:rsidRPr="00981F70">
        <w:rPr>
          <w:b/>
          <w:bCs/>
          <w:u w:val="single"/>
        </w:rPr>
        <w:t>negotiated solution</w:t>
      </w:r>
      <w:r w:rsidRPr="00981F70">
        <w:rPr>
          <w:u w:val="single"/>
        </w:rPr>
        <w:t xml:space="preserve"> and </w:t>
      </w:r>
      <w:r w:rsidRPr="00981F70">
        <w:rPr>
          <w:b/>
          <w:bCs/>
          <w:u w:val="single"/>
        </w:rPr>
        <w:t>de-escalate</w:t>
      </w:r>
      <w:r w:rsidRPr="00981F70">
        <w:rPr>
          <w:u w:val="single"/>
        </w:rPr>
        <w:t xml:space="preserve"> the conflict between Israel and Iran</w:t>
      </w:r>
      <w:r w:rsidRPr="00981F70">
        <w:rPr>
          <w:sz w:val="16"/>
        </w:rPr>
        <w:t xml:space="preserve"> before it engulfs the region.</w:t>
      </w:r>
    </w:p>
    <w:p w14:paraId="4E14E705" w14:textId="77777777" w:rsidR="003E304E" w:rsidRPr="00981F70" w:rsidRDefault="003E304E" w:rsidP="003E304E">
      <w:pPr>
        <w:rPr>
          <w:sz w:val="16"/>
        </w:rPr>
      </w:pPr>
      <w:r w:rsidRPr="00981F70">
        <w:rPr>
          <w:u w:val="single"/>
        </w:rPr>
        <w:t xml:space="preserve">After several days of </w:t>
      </w:r>
      <w:r w:rsidRPr="00981F70">
        <w:rPr>
          <w:b/>
          <w:bCs/>
          <w:u w:val="single"/>
        </w:rPr>
        <w:t>back-channel discussions</w:t>
      </w:r>
      <w:r w:rsidRPr="00981F70">
        <w:rPr>
          <w:sz w:val="16"/>
        </w:rPr>
        <w:t xml:space="preserve">, </w:t>
      </w:r>
      <w:r w:rsidRPr="00981F70">
        <w:rPr>
          <w:u w:val="single"/>
        </w:rPr>
        <w:t xml:space="preserve">foreign ministers from </w:t>
      </w:r>
      <w:r w:rsidRPr="00981F70">
        <w:rPr>
          <w:b/>
          <w:bCs/>
          <w:u w:val="single"/>
        </w:rPr>
        <w:t>Britain</w:t>
      </w:r>
      <w:r w:rsidRPr="00981F70">
        <w:rPr>
          <w:u w:val="single"/>
        </w:rPr>
        <w:t xml:space="preserve">, </w:t>
      </w:r>
      <w:r w:rsidRPr="00981F70">
        <w:rPr>
          <w:b/>
          <w:bCs/>
          <w:u w:val="single"/>
        </w:rPr>
        <w:t>France</w:t>
      </w:r>
      <w:r w:rsidRPr="00981F70">
        <w:rPr>
          <w:u w:val="single"/>
        </w:rPr>
        <w:t xml:space="preserve"> and </w:t>
      </w:r>
      <w:r w:rsidRPr="00981F70">
        <w:rPr>
          <w:b/>
          <w:bCs/>
          <w:u w:val="single"/>
        </w:rPr>
        <w:t>Germany</w:t>
      </w:r>
      <w:r w:rsidRPr="00981F70">
        <w:rPr>
          <w:u w:val="single"/>
        </w:rPr>
        <w:t>, together with Kaja Kallas, the European Union foreign policy chief, are scheduled to hold talks on Friday with their Iranian counterpart</w:t>
      </w:r>
      <w:r w:rsidRPr="00981F70">
        <w:rPr>
          <w:sz w:val="16"/>
        </w:rPr>
        <w:t>, Foreign Minister Abbas Araghchi.</w:t>
      </w:r>
    </w:p>
    <w:p w14:paraId="12EF8C27" w14:textId="77777777" w:rsidR="003E304E" w:rsidRPr="00981F70" w:rsidRDefault="003E304E" w:rsidP="003E304E">
      <w:pPr>
        <w:rPr>
          <w:sz w:val="16"/>
        </w:rPr>
      </w:pPr>
      <w:r w:rsidRPr="00981F70">
        <w:rPr>
          <w:sz w:val="16"/>
        </w:rPr>
        <w:t xml:space="preserve">If the meeting, scheduled for Geneva, takes place, it would be the most </w:t>
      </w:r>
      <w:r w:rsidRPr="00981F70">
        <w:rPr>
          <w:b/>
          <w:bCs/>
          <w:u w:val="single"/>
        </w:rPr>
        <w:t>significant European involvement</w:t>
      </w:r>
      <w:r w:rsidRPr="00981F70">
        <w:rPr>
          <w:sz w:val="16"/>
        </w:rPr>
        <w:t xml:space="preserve"> since Israel launched its surprise attacks against Iran last week. And it would be the </w:t>
      </w:r>
      <w:r w:rsidRPr="00981F70">
        <w:rPr>
          <w:u w:val="single"/>
        </w:rPr>
        <w:t>first in-person discussions between Iran and the West</w:t>
      </w:r>
      <w:r w:rsidRPr="00981F70">
        <w:rPr>
          <w:sz w:val="16"/>
        </w:rPr>
        <w:t xml:space="preserve"> since Israel began attacking Iran’s nuclear facilities and other sites.</w:t>
      </w:r>
    </w:p>
    <w:p w14:paraId="0AE065C6" w14:textId="77777777" w:rsidR="003E304E" w:rsidRPr="00981F70" w:rsidRDefault="003E304E" w:rsidP="003E304E">
      <w:pPr>
        <w:rPr>
          <w:sz w:val="10"/>
          <w:szCs w:val="10"/>
        </w:rPr>
      </w:pPr>
      <w:r w:rsidRPr="00981F70">
        <w:rPr>
          <w:sz w:val="10"/>
          <w:szCs w:val="10"/>
        </w:rPr>
        <w:t>Mr. Trump is evidently in no hurry but will wait to see how the war goes and the talks with Iran play out. Later Thursday, the White House press secretary, Karoline Leavitt, said that he will decide “within the next two weeks” whether to strike Iran. Mr. Trump, his press secretary told reporters, still sees “a substantial chance of negotiations that may or may not take place with Iran in the near future,” so in effect he is postponing a decision he had suggested was imminent.</w:t>
      </w:r>
    </w:p>
    <w:p w14:paraId="5DAD19D8" w14:textId="77777777" w:rsidR="003E304E" w:rsidRPr="00981F70" w:rsidRDefault="003E304E" w:rsidP="003E304E">
      <w:pPr>
        <w:rPr>
          <w:sz w:val="10"/>
          <w:szCs w:val="10"/>
        </w:rPr>
      </w:pPr>
      <w:r w:rsidRPr="00981F70">
        <w:rPr>
          <w:sz w:val="10"/>
          <w:szCs w:val="10"/>
        </w:rPr>
        <w:t>But it remains far from certain whether any talks can succeed at a moment when both sides seem intent on trading blows, whether the United States will pursue a competing diplomatic track, whether Iran is prepared to concede on ending its enrichment of uranium or what President Trump’s intentions actually are.</w:t>
      </w:r>
    </w:p>
    <w:p w14:paraId="54C56728" w14:textId="77777777" w:rsidR="003E304E" w:rsidRPr="00981F70" w:rsidRDefault="003E304E" w:rsidP="003E304E">
      <w:pPr>
        <w:rPr>
          <w:sz w:val="10"/>
          <w:szCs w:val="10"/>
        </w:rPr>
      </w:pPr>
      <w:r w:rsidRPr="00981F70">
        <w:rPr>
          <w:sz w:val="10"/>
          <w:szCs w:val="10"/>
        </w:rPr>
        <w:t>The president has at times suggested that he might send Vice President JD Vance and his special envoy, Steve Witkoff, to renewed negotiations of their own. At other times he has seemed to favor an all-out Israeli victory aided by American, “bunker-buster” bomb strikes on the deeply embedded Iranian facility called Fordo.</w:t>
      </w:r>
    </w:p>
    <w:p w14:paraId="341354C1" w14:textId="77777777" w:rsidR="003E304E" w:rsidRPr="00981F70" w:rsidRDefault="003E304E" w:rsidP="003E304E">
      <w:pPr>
        <w:rPr>
          <w:sz w:val="10"/>
          <w:szCs w:val="10"/>
        </w:rPr>
      </w:pPr>
      <w:r w:rsidRPr="00981F70">
        <w:rPr>
          <w:sz w:val="10"/>
          <w:szCs w:val="10"/>
        </w:rPr>
        <w:t>Mr. Trump has made it clear in the past that he wants a deal and would prefer not to engage the United States in another war in the Middle East. At the same time, he has vowed, as presidents have before him, that Iran should never be able to build a nuclear weapon.</w:t>
      </w:r>
    </w:p>
    <w:p w14:paraId="64A7472E" w14:textId="77777777" w:rsidR="003E304E" w:rsidRPr="00981F70" w:rsidRDefault="003E304E" w:rsidP="003E304E">
      <w:pPr>
        <w:rPr>
          <w:sz w:val="10"/>
          <w:szCs w:val="10"/>
        </w:rPr>
      </w:pPr>
      <w:r w:rsidRPr="00981F70">
        <w:rPr>
          <w:sz w:val="10"/>
          <w:szCs w:val="10"/>
        </w:rPr>
        <w:t>He has used the threat of American military force to try to drive the Iranians to the negotiating table, where they would now arrive in an even weaker position than before.</w:t>
      </w:r>
    </w:p>
    <w:p w14:paraId="00628C1A" w14:textId="77777777" w:rsidR="003E304E" w:rsidRPr="00981F70" w:rsidRDefault="003E304E" w:rsidP="003E304E">
      <w:pPr>
        <w:rPr>
          <w:sz w:val="10"/>
          <w:szCs w:val="10"/>
        </w:rPr>
      </w:pPr>
      <w:r w:rsidRPr="00981F70">
        <w:rPr>
          <w:sz w:val="10"/>
          <w:szCs w:val="10"/>
        </w:rPr>
        <w:t>Mr. Araghchi has repeatedly said that Iran is open to negotiating tough limits on its nuclear program, but not to giving up uranium enrichment for civilian purposes. For now Israel seems intent on pursuing its military campaign to deny Iran any nuclear program, and perhaps even to topple the Islamic government.</w:t>
      </w:r>
    </w:p>
    <w:p w14:paraId="5FA5737F" w14:textId="77777777" w:rsidR="003E304E" w:rsidRPr="00981F70" w:rsidRDefault="003E304E" w:rsidP="003E304E">
      <w:pPr>
        <w:rPr>
          <w:sz w:val="16"/>
        </w:rPr>
      </w:pPr>
      <w:r w:rsidRPr="00981F70">
        <w:rPr>
          <w:sz w:val="16"/>
        </w:rPr>
        <w:t xml:space="preserve">Until now, the </w:t>
      </w:r>
      <w:r w:rsidRPr="00981F70">
        <w:rPr>
          <w:u w:val="single"/>
        </w:rPr>
        <w:t>Europeans</w:t>
      </w:r>
      <w:r w:rsidRPr="00981F70">
        <w:rPr>
          <w:sz w:val="16"/>
        </w:rPr>
        <w:t>, who were instrumental in the 2015 nuclear deal with Iran that Mr. Trump abandoned in 2018, have been effectively sidelined — first by the bilateral U.S.-Iran talks, and then by the war.</w:t>
      </w:r>
    </w:p>
    <w:p w14:paraId="694CB5DD" w14:textId="77777777" w:rsidR="003E304E" w:rsidRPr="00981F70" w:rsidRDefault="003E304E" w:rsidP="003E304E">
      <w:pPr>
        <w:rPr>
          <w:u w:val="single"/>
        </w:rPr>
      </w:pPr>
      <w:r w:rsidRPr="00981F70">
        <w:rPr>
          <w:sz w:val="16"/>
        </w:rPr>
        <w:t xml:space="preserve">But they, too, are </w:t>
      </w:r>
      <w:r w:rsidRPr="00981F70">
        <w:rPr>
          <w:u w:val="single"/>
        </w:rPr>
        <w:t>committed to ensuring that Iran does not have nuclear weapons</w:t>
      </w:r>
      <w:r w:rsidRPr="00981F70">
        <w:rPr>
          <w:sz w:val="16"/>
        </w:rPr>
        <w:t xml:space="preserve">, and they are </w:t>
      </w:r>
      <w:r w:rsidRPr="00981F70">
        <w:rPr>
          <w:u w:val="single"/>
        </w:rPr>
        <w:t>trying</w:t>
      </w:r>
      <w:r w:rsidRPr="00981F70">
        <w:rPr>
          <w:sz w:val="16"/>
        </w:rPr>
        <w:t xml:space="preserve"> now </w:t>
      </w:r>
      <w:r w:rsidRPr="00981F70">
        <w:rPr>
          <w:u w:val="single"/>
        </w:rPr>
        <w:t>to exert</w:t>
      </w:r>
      <w:r w:rsidRPr="00981F70">
        <w:rPr>
          <w:sz w:val="16"/>
        </w:rPr>
        <w:t xml:space="preserve"> the limited </w:t>
      </w:r>
      <w:r w:rsidRPr="00981F70">
        <w:rPr>
          <w:b/>
          <w:bCs/>
          <w:u w:val="single"/>
        </w:rPr>
        <w:t>leverage</w:t>
      </w:r>
      <w:r w:rsidRPr="00981F70">
        <w:rPr>
          <w:u w:val="single"/>
        </w:rPr>
        <w:t xml:space="preserve"> they have to end the war and to ensure a nonnuclear Iran.</w:t>
      </w:r>
    </w:p>
    <w:p w14:paraId="3EE9C8A2" w14:textId="77777777" w:rsidR="003E304E" w:rsidRPr="00981F70" w:rsidRDefault="003E304E" w:rsidP="003E304E">
      <w:pPr>
        <w:rPr>
          <w:u w:val="single"/>
        </w:rPr>
      </w:pPr>
      <w:r w:rsidRPr="00981F70">
        <w:rPr>
          <w:sz w:val="16"/>
        </w:rPr>
        <w:t xml:space="preserve">Ms. Kallas and the </w:t>
      </w:r>
      <w:r w:rsidRPr="00981F70">
        <w:rPr>
          <w:rStyle w:val="StyleUnderline"/>
        </w:rPr>
        <w:t xml:space="preserve">Europeans had </w:t>
      </w:r>
      <w:r w:rsidRPr="00981F70">
        <w:rPr>
          <w:rStyle w:val="StyleUnderline"/>
          <w:b/>
          <w:bCs/>
        </w:rPr>
        <w:t>a phone conversation</w:t>
      </w:r>
      <w:r w:rsidRPr="00981F70">
        <w:rPr>
          <w:rStyle w:val="StyleUnderline"/>
        </w:rPr>
        <w:t xml:space="preserve"> with Mr. Araghchi</w:t>
      </w:r>
      <w:r w:rsidRPr="00981F70">
        <w:rPr>
          <w:sz w:val="16"/>
        </w:rPr>
        <w:t xml:space="preserve"> on Monday, she said, to “see what more can we do to </w:t>
      </w:r>
      <w:r w:rsidRPr="00981F70">
        <w:rPr>
          <w:u w:val="single"/>
        </w:rPr>
        <w:t xml:space="preserve">really </w:t>
      </w:r>
      <w:r w:rsidRPr="00981F70">
        <w:rPr>
          <w:b/>
          <w:bCs/>
          <w:u w:val="single"/>
        </w:rPr>
        <w:t>sit down</w:t>
      </w:r>
      <w:r w:rsidRPr="00981F70">
        <w:rPr>
          <w:u w:val="single"/>
        </w:rPr>
        <w:t xml:space="preserve"> and de-escalate.”</w:t>
      </w:r>
    </w:p>
    <w:p w14:paraId="29C2D787" w14:textId="77777777" w:rsidR="003E304E" w:rsidRPr="00981F70" w:rsidRDefault="003E304E" w:rsidP="003E304E">
      <w:pPr>
        <w:rPr>
          <w:sz w:val="16"/>
        </w:rPr>
      </w:pPr>
      <w:r w:rsidRPr="00981F70">
        <w:rPr>
          <w:sz w:val="16"/>
        </w:rPr>
        <w:t xml:space="preserve">On Wednesday, </w:t>
      </w:r>
      <w:r w:rsidRPr="00981F70">
        <w:rPr>
          <w:u w:val="single"/>
        </w:rPr>
        <w:t xml:space="preserve">they issued a joint statement calling for </w:t>
      </w:r>
      <w:r w:rsidRPr="00981F70">
        <w:rPr>
          <w:b/>
          <w:bCs/>
          <w:u w:val="single"/>
        </w:rPr>
        <w:t>restraint</w:t>
      </w:r>
      <w:r w:rsidRPr="00981F70">
        <w:rPr>
          <w:u w:val="single"/>
        </w:rPr>
        <w:t xml:space="preserve"> and de</w:t>
      </w:r>
      <w:r w:rsidRPr="00981F70">
        <w:rPr>
          <w:b/>
          <w:bCs/>
          <w:u w:val="single"/>
        </w:rPr>
        <w:t>-escalation</w:t>
      </w:r>
      <w:r w:rsidRPr="00981F70">
        <w:rPr>
          <w:u w:val="single"/>
        </w:rPr>
        <w:t xml:space="preserve"> between Iran and Israel</w:t>
      </w:r>
      <w:r w:rsidRPr="00981F70">
        <w:rPr>
          <w:sz w:val="16"/>
        </w:rPr>
        <w:t xml:space="preserve">. On Friday, </w:t>
      </w:r>
      <w:r w:rsidRPr="00981F70">
        <w:rPr>
          <w:u w:val="single"/>
        </w:rPr>
        <w:t xml:space="preserve">they are set to urge the </w:t>
      </w:r>
      <w:r w:rsidRPr="00981F70">
        <w:rPr>
          <w:b/>
          <w:bCs/>
          <w:u w:val="single"/>
        </w:rPr>
        <w:t>Iranians to return to negotiations</w:t>
      </w:r>
      <w:r w:rsidRPr="00981F70">
        <w:rPr>
          <w:u w:val="single"/>
        </w:rPr>
        <w:t>,</w:t>
      </w:r>
      <w:r w:rsidRPr="00981F70">
        <w:rPr>
          <w:sz w:val="16"/>
        </w:rPr>
        <w:t xml:space="preserve"> even as President Trump holds the possibility of American military involvement over their heads.</w:t>
      </w:r>
    </w:p>
    <w:p w14:paraId="32D3265E" w14:textId="77777777" w:rsidR="003E304E" w:rsidRPr="00981F70" w:rsidRDefault="003E304E" w:rsidP="003E304E">
      <w:pPr>
        <w:rPr>
          <w:sz w:val="16"/>
        </w:rPr>
      </w:pPr>
      <w:r w:rsidRPr="00981F70">
        <w:rPr>
          <w:sz w:val="16"/>
        </w:rPr>
        <w:t xml:space="preserve">Foreign Minister Jean-Noël Barrot of </w:t>
      </w:r>
      <w:r w:rsidRPr="00981F70">
        <w:rPr>
          <w:u w:val="single"/>
        </w:rPr>
        <w:t>France said</w:t>
      </w:r>
      <w:r w:rsidRPr="00981F70">
        <w:rPr>
          <w:sz w:val="16"/>
        </w:rPr>
        <w:t xml:space="preserve"> on Thursday at a Paris news conference that </w:t>
      </w:r>
      <w:r w:rsidRPr="00981F70">
        <w:rPr>
          <w:u w:val="single"/>
        </w:rPr>
        <w:t>Iran’s message</w:t>
      </w:r>
      <w:r w:rsidRPr="00981F70">
        <w:rPr>
          <w:sz w:val="16"/>
        </w:rPr>
        <w:t xml:space="preserve"> was “relatively clear: </w:t>
      </w:r>
      <w:r w:rsidRPr="00981F70">
        <w:rPr>
          <w:u w:val="single"/>
        </w:rPr>
        <w:t xml:space="preserve">There is a </w:t>
      </w:r>
      <w:r w:rsidRPr="00981F70">
        <w:rPr>
          <w:b/>
          <w:bCs/>
          <w:u w:val="single"/>
        </w:rPr>
        <w:t>willingness to resume talks</w:t>
      </w:r>
      <w:r w:rsidRPr="00981F70">
        <w:rPr>
          <w:sz w:val="16"/>
        </w:rPr>
        <w:t>, including with the United States, provided that a cease-fire can be reached.”</w:t>
      </w:r>
    </w:p>
    <w:p w14:paraId="6973B332" w14:textId="77777777" w:rsidR="003E304E" w:rsidRPr="00981F70" w:rsidRDefault="003E304E" w:rsidP="003E304E">
      <w:pPr>
        <w:rPr>
          <w:sz w:val="16"/>
        </w:rPr>
      </w:pPr>
      <w:r w:rsidRPr="00981F70">
        <w:rPr>
          <w:sz w:val="16"/>
        </w:rPr>
        <w:t xml:space="preserve">He continued, “On </w:t>
      </w:r>
      <w:r w:rsidRPr="00981F70">
        <w:rPr>
          <w:u w:val="single"/>
        </w:rPr>
        <w:t xml:space="preserve">our side, there is a </w:t>
      </w:r>
      <w:r w:rsidRPr="00981F70">
        <w:rPr>
          <w:b/>
          <w:bCs/>
          <w:u w:val="single"/>
        </w:rPr>
        <w:t>willingness to resume negotiations</w:t>
      </w:r>
      <w:r w:rsidRPr="00981F70">
        <w:rPr>
          <w:sz w:val="16"/>
        </w:rPr>
        <w:t>, provided that these negotiations can lead to lasting, substantial steps backward by Iran regarding its nuclear program, its ballistic program and its activities to destabilize the region.”</w:t>
      </w:r>
    </w:p>
    <w:p w14:paraId="16AE7735" w14:textId="77777777" w:rsidR="003E304E" w:rsidRPr="00981F70" w:rsidRDefault="003E304E" w:rsidP="003E304E">
      <w:pPr>
        <w:rPr>
          <w:sz w:val="10"/>
          <w:szCs w:val="10"/>
        </w:rPr>
      </w:pPr>
      <w:r w:rsidRPr="00981F70">
        <w:rPr>
          <w:sz w:val="10"/>
          <w:szCs w:val="10"/>
        </w:rPr>
        <w:t>European views are unlikely to be an important factor in Mr. Trump’s decision on whether to attack Iran. He already tried to bypass Europe and negotiate a nuclear deal on his own, though unsuccessfully.</w:t>
      </w:r>
    </w:p>
    <w:p w14:paraId="3E1FF143" w14:textId="77777777" w:rsidR="003E304E" w:rsidRPr="00981F70" w:rsidRDefault="003E304E" w:rsidP="003E304E">
      <w:pPr>
        <w:rPr>
          <w:sz w:val="10"/>
          <w:szCs w:val="10"/>
        </w:rPr>
      </w:pPr>
      <w:r w:rsidRPr="00981F70">
        <w:rPr>
          <w:sz w:val="10"/>
          <w:szCs w:val="10"/>
        </w:rPr>
        <w:t>Still, if American troops are hit by Iran, Washington will expect European support. If a negotiated deal is ever completed, the Europeans will be important, both at the United Nations and the International Atomic Energy Agency, the watchdog for the Nuclear Nonproliferation Treaty, in helping to enforce it.</w:t>
      </w:r>
    </w:p>
    <w:p w14:paraId="6A777C57" w14:textId="77777777" w:rsidR="003E304E" w:rsidRPr="00981F70" w:rsidRDefault="003E304E" w:rsidP="003E304E">
      <w:pPr>
        <w:rPr>
          <w:u w:val="single"/>
        </w:rPr>
      </w:pPr>
      <w:r w:rsidRPr="00981F70">
        <w:rPr>
          <w:sz w:val="16"/>
        </w:rPr>
        <w:t>“</w:t>
      </w:r>
      <w:r w:rsidRPr="00981F70">
        <w:rPr>
          <w:u w:val="single"/>
        </w:rPr>
        <w:t xml:space="preserve">The European Union can play and will play its part in </w:t>
      </w:r>
      <w:r w:rsidRPr="00981F70">
        <w:rPr>
          <w:b/>
          <w:bCs/>
          <w:u w:val="single"/>
        </w:rPr>
        <w:t>reaching a diplomatic solution</w:t>
      </w:r>
      <w:r w:rsidRPr="00981F70">
        <w:rPr>
          <w:sz w:val="16"/>
        </w:rPr>
        <w:t>,” Ms. Kallas said this week, adding that she would “</w:t>
      </w:r>
      <w:r w:rsidRPr="00981F70">
        <w:rPr>
          <w:b/>
          <w:bCs/>
          <w:u w:val="single"/>
        </w:rPr>
        <w:t>spare no efforts</w:t>
      </w:r>
      <w:r w:rsidRPr="00981F70">
        <w:rPr>
          <w:u w:val="single"/>
        </w:rPr>
        <w:t xml:space="preserve"> in this respect.”</w:t>
      </w:r>
    </w:p>
    <w:p w14:paraId="04EA101E" w14:textId="77777777" w:rsidR="003E304E" w:rsidRPr="00981F70" w:rsidRDefault="003E304E" w:rsidP="003E304E">
      <w:pPr>
        <w:rPr>
          <w:u w:val="single"/>
        </w:rPr>
      </w:pPr>
    </w:p>
    <w:p w14:paraId="227901B4" w14:textId="77777777" w:rsidR="003E304E" w:rsidRPr="00981F70" w:rsidRDefault="003E304E" w:rsidP="003E304E">
      <w:pPr>
        <w:pStyle w:val="Heading4"/>
        <w:rPr>
          <w:rFonts w:cs="Arial"/>
        </w:rPr>
      </w:pPr>
      <w:r w:rsidRPr="00981F70">
        <w:rPr>
          <w:rFonts w:cs="Arial"/>
        </w:rPr>
        <w:t xml:space="preserve">Gulf states </w:t>
      </w:r>
      <w:r w:rsidRPr="00981F70">
        <w:rPr>
          <w:rFonts w:cs="Arial"/>
          <w:u w:val="single"/>
        </w:rPr>
        <w:t>fills in</w:t>
      </w:r>
      <w:r w:rsidRPr="00981F70">
        <w:rPr>
          <w:rFonts w:cs="Arial"/>
        </w:rPr>
        <w:t xml:space="preserve"> for U.S. diplomacy failure.</w:t>
      </w:r>
    </w:p>
    <w:p w14:paraId="17430FB7" w14:textId="77777777" w:rsidR="003E304E" w:rsidRPr="00981F70" w:rsidRDefault="003E304E" w:rsidP="003E304E">
      <w:r w:rsidRPr="00981F70">
        <w:rPr>
          <w:rStyle w:val="Style13ptBold"/>
        </w:rPr>
        <w:t xml:space="preserve">Jansen ’6/19 </w:t>
      </w:r>
      <w:r w:rsidRPr="00981F70">
        <w:t>[Michael; June 19, 2025. Author and journalist who reports on the Middle East for The Irish Times. “Israel-Iran War: Gulf States Scramble to Secure Diplomatic Solution.” The Irish Times. https://www.irishtimes.com/world/middle-east/2025/06/19/israel-iran-war-gulf-states-scramble-to-secure-diplomatic-solution; mgm]</w:t>
      </w:r>
    </w:p>
    <w:p w14:paraId="02BE913D" w14:textId="77777777" w:rsidR="003E304E" w:rsidRPr="00981F70" w:rsidRDefault="003E304E" w:rsidP="003E304E">
      <w:pPr>
        <w:rPr>
          <w:sz w:val="16"/>
        </w:rPr>
      </w:pPr>
      <w:r w:rsidRPr="00981F70">
        <w:rPr>
          <w:u w:val="single"/>
        </w:rPr>
        <w:t>Arab Gulf states</w:t>
      </w:r>
      <w:r w:rsidRPr="00981F70">
        <w:rPr>
          <w:sz w:val="16"/>
        </w:rPr>
        <w:t xml:space="preserve"> have </w:t>
      </w:r>
      <w:r w:rsidRPr="00981F70">
        <w:rPr>
          <w:u w:val="single"/>
        </w:rPr>
        <w:t xml:space="preserve">engaged on </w:t>
      </w:r>
      <w:r w:rsidRPr="00981F70">
        <w:rPr>
          <w:b/>
          <w:bCs/>
          <w:u w:val="single"/>
        </w:rPr>
        <w:t>multiple diplomatic</w:t>
      </w:r>
      <w:r w:rsidRPr="00981F70">
        <w:rPr>
          <w:u w:val="single"/>
        </w:rPr>
        <w:t xml:space="preserve"> </w:t>
      </w:r>
      <w:r w:rsidRPr="00981F70">
        <w:rPr>
          <w:b/>
          <w:bCs/>
          <w:u w:val="single"/>
        </w:rPr>
        <w:t>fronts</w:t>
      </w:r>
      <w:r w:rsidRPr="00981F70">
        <w:rPr>
          <w:u w:val="single"/>
        </w:rPr>
        <w:t xml:space="preserve"> to </w:t>
      </w:r>
      <w:r w:rsidRPr="00981F70">
        <w:rPr>
          <w:b/>
          <w:bCs/>
          <w:u w:val="single"/>
        </w:rPr>
        <w:t>end the Israel-Iran</w:t>
      </w:r>
      <w:r w:rsidRPr="00981F70">
        <w:rPr>
          <w:u w:val="single"/>
        </w:rPr>
        <w:t xml:space="preserve"> war and return to </w:t>
      </w:r>
      <w:r w:rsidRPr="00981F70">
        <w:rPr>
          <w:b/>
          <w:bCs/>
          <w:u w:val="single"/>
        </w:rPr>
        <w:t>regional stability</w:t>
      </w:r>
      <w:r w:rsidRPr="00981F70">
        <w:rPr>
          <w:u w:val="single"/>
        </w:rPr>
        <w:t xml:space="preserve"> as tensions rise</w:t>
      </w:r>
      <w:r w:rsidRPr="00981F70">
        <w:rPr>
          <w:sz w:val="16"/>
        </w:rPr>
        <w:t>.</w:t>
      </w:r>
    </w:p>
    <w:p w14:paraId="63D675A6" w14:textId="77777777" w:rsidR="003E304E" w:rsidRPr="00981F70" w:rsidRDefault="003E304E" w:rsidP="003E304E">
      <w:pPr>
        <w:rPr>
          <w:sz w:val="16"/>
        </w:rPr>
      </w:pPr>
      <w:r w:rsidRPr="00981F70">
        <w:rPr>
          <w:sz w:val="16"/>
        </w:rPr>
        <w:t>Unanimous Gulf condemnation of Israel’s attack on Iran has presaged a battle for self-preservation. The war could destroy decades of economic advancement achieved by the Gulf countries and destabilise the region.</w:t>
      </w:r>
    </w:p>
    <w:p w14:paraId="356C4CC1" w14:textId="77777777" w:rsidR="003E304E" w:rsidRPr="00981F70" w:rsidRDefault="003E304E" w:rsidP="003E304E">
      <w:pPr>
        <w:rPr>
          <w:sz w:val="16"/>
        </w:rPr>
      </w:pPr>
      <w:r w:rsidRPr="00981F70">
        <w:rPr>
          <w:u w:val="single"/>
        </w:rPr>
        <w:t>Having</w:t>
      </w:r>
      <w:r w:rsidRPr="00981F70">
        <w:rPr>
          <w:b/>
          <w:bCs/>
          <w:u w:val="single"/>
        </w:rPr>
        <w:t xml:space="preserve"> cultivated relations with Iran for years</w:t>
      </w:r>
      <w:r w:rsidRPr="00981F70">
        <w:rPr>
          <w:u w:val="single"/>
        </w:rPr>
        <w:t xml:space="preserve">, the six </w:t>
      </w:r>
      <w:r w:rsidRPr="00981F70">
        <w:rPr>
          <w:b/>
          <w:bCs/>
          <w:u w:val="single"/>
        </w:rPr>
        <w:t>Gulf Co-operation Council</w:t>
      </w:r>
      <w:r w:rsidRPr="00981F70">
        <w:rPr>
          <w:u w:val="single"/>
        </w:rPr>
        <w:t xml:space="preserve"> states</w:t>
      </w:r>
      <w:r w:rsidRPr="00981F70">
        <w:rPr>
          <w:sz w:val="16"/>
        </w:rPr>
        <w:t xml:space="preserve"> – </w:t>
      </w:r>
      <w:r w:rsidRPr="00981F70">
        <w:rPr>
          <w:u w:val="single"/>
        </w:rPr>
        <w:t>the United Arab Emirates, Saudi Arabia, Oman, Bahrain, Qatar and Kuwait</w:t>
      </w:r>
      <w:r w:rsidRPr="00981F70">
        <w:rPr>
          <w:sz w:val="16"/>
        </w:rPr>
        <w:t xml:space="preserve"> – </w:t>
      </w:r>
      <w:r w:rsidRPr="00981F70">
        <w:rPr>
          <w:u w:val="single"/>
        </w:rPr>
        <w:t xml:space="preserve">are campaigning for an </w:t>
      </w:r>
      <w:r w:rsidRPr="00981F70">
        <w:rPr>
          <w:b/>
          <w:bCs/>
          <w:u w:val="single"/>
        </w:rPr>
        <w:t>end to hostilities</w:t>
      </w:r>
      <w:r w:rsidRPr="00981F70">
        <w:rPr>
          <w:sz w:val="16"/>
        </w:rPr>
        <w:t>. They fear US intervention on Israel’s side could prompt Iran to retaliate by striking US military bases in the Gulf, dangerously widening the conflict.</w:t>
      </w:r>
    </w:p>
    <w:p w14:paraId="16C964BA" w14:textId="77777777" w:rsidR="003E304E" w:rsidRPr="00981F70" w:rsidRDefault="003E304E" w:rsidP="003E304E">
      <w:pPr>
        <w:rPr>
          <w:sz w:val="16"/>
        </w:rPr>
      </w:pPr>
      <w:r w:rsidRPr="00981F70">
        <w:rPr>
          <w:sz w:val="16"/>
        </w:rPr>
        <w:t>An Emirati analyst who has close ties to his government said the Gulf leaders “may not support US intervention [by] allowing airspace access or the use of bases, but they can’t prevent it”. Iran could retaliate by closing the Strait of Hormuz, through which 20 per cent of the world’s oil flows, while Israel could bomb Iran’s Bushehr nuclear power plant, located on the Gulf coast, which would release land, sea and air pollution.</w:t>
      </w:r>
    </w:p>
    <w:p w14:paraId="4729FA87" w14:textId="77777777" w:rsidR="003E304E" w:rsidRPr="00981F70" w:rsidRDefault="003E304E" w:rsidP="003E304E">
      <w:pPr>
        <w:rPr>
          <w:u w:val="single"/>
        </w:rPr>
      </w:pPr>
      <w:r w:rsidRPr="00981F70">
        <w:rPr>
          <w:sz w:val="16"/>
        </w:rPr>
        <w:t xml:space="preserve">Due to its ties to both Iran and Israel, the </w:t>
      </w:r>
      <w:r w:rsidRPr="00981F70">
        <w:rPr>
          <w:u w:val="single"/>
        </w:rPr>
        <w:t xml:space="preserve">Emirates has </w:t>
      </w:r>
      <w:r w:rsidRPr="00981F70">
        <w:rPr>
          <w:b/>
          <w:bCs/>
          <w:u w:val="single"/>
        </w:rPr>
        <w:t>taken the lead</w:t>
      </w:r>
      <w:r w:rsidRPr="00981F70">
        <w:rPr>
          <w:sz w:val="16"/>
        </w:rPr>
        <w:t xml:space="preserve">. President Mohammed bin Zayed told his Iranian counterpart Masoud Pezeshkian that the </w:t>
      </w:r>
      <w:r w:rsidRPr="00981F70">
        <w:rPr>
          <w:u w:val="single"/>
        </w:rPr>
        <w:t>Emirates has been engaged in “</w:t>
      </w:r>
      <w:r w:rsidRPr="00981F70">
        <w:rPr>
          <w:b/>
          <w:bCs/>
          <w:u w:val="single"/>
        </w:rPr>
        <w:t>intensive consultations</w:t>
      </w:r>
      <w:r w:rsidRPr="00981F70">
        <w:rPr>
          <w:u w:val="single"/>
        </w:rPr>
        <w:t xml:space="preserve"> with all </w:t>
      </w:r>
      <w:r w:rsidRPr="00981F70">
        <w:rPr>
          <w:b/>
          <w:bCs/>
          <w:u w:val="single"/>
        </w:rPr>
        <w:t>concerned parties</w:t>
      </w:r>
      <w:r w:rsidRPr="00981F70">
        <w:rPr>
          <w:u w:val="single"/>
        </w:rPr>
        <w:t>” to de-escalate the crisis</w:t>
      </w:r>
      <w:r w:rsidRPr="00981F70">
        <w:rPr>
          <w:sz w:val="16"/>
        </w:rPr>
        <w:t xml:space="preserve">. Bin Zayed has also contacted Russian president Vladimir Putin, who in turn has </w:t>
      </w:r>
      <w:r w:rsidRPr="00981F70">
        <w:rPr>
          <w:u w:val="single"/>
        </w:rPr>
        <w:t xml:space="preserve">spoken to </w:t>
      </w:r>
      <w:r w:rsidRPr="00981F70">
        <w:rPr>
          <w:b/>
          <w:bCs/>
          <w:u w:val="single"/>
        </w:rPr>
        <w:t>Pezeshkian</w:t>
      </w:r>
      <w:r w:rsidRPr="00981F70">
        <w:rPr>
          <w:u w:val="single"/>
        </w:rPr>
        <w:t xml:space="preserve">, Israeli prime minister Binyamin </w:t>
      </w:r>
      <w:r w:rsidRPr="00981F70">
        <w:rPr>
          <w:b/>
          <w:bCs/>
          <w:u w:val="single"/>
        </w:rPr>
        <w:t>Netanyahu</w:t>
      </w:r>
      <w:r w:rsidRPr="00981F70">
        <w:rPr>
          <w:u w:val="single"/>
        </w:rPr>
        <w:t xml:space="preserve"> and US president Donald Trump with the same objective.</w:t>
      </w:r>
    </w:p>
    <w:p w14:paraId="307CE768" w14:textId="77777777" w:rsidR="003E304E" w:rsidRPr="00981F70" w:rsidRDefault="003E304E" w:rsidP="003E304E">
      <w:pPr>
        <w:rPr>
          <w:u w:val="single"/>
        </w:rPr>
      </w:pPr>
      <w:r w:rsidRPr="00981F70">
        <w:rPr>
          <w:u w:val="single"/>
        </w:rPr>
        <w:t>Oman</w:t>
      </w:r>
      <w:r w:rsidRPr="00981F70">
        <w:rPr>
          <w:sz w:val="16"/>
        </w:rPr>
        <w:t xml:space="preserve"> has been incensed over Israel’s attack, which disrupted talks the sultanate had mediated between the US and Iran on limiting Tehran’s nuclear programme in exchange for the lifting of sanctions. The cancelled sixth round of talks was to take place last Sunday, 48 hours after Israel began bombing Iran. </w:t>
      </w:r>
      <w:r w:rsidRPr="00981F70">
        <w:rPr>
          <w:u w:val="single"/>
        </w:rPr>
        <w:t>Tehran has said Iran will resume the talks once there is a ceasefire.</w:t>
      </w:r>
    </w:p>
    <w:p w14:paraId="42C65CDE" w14:textId="77777777" w:rsidR="003E304E" w:rsidRPr="00981F70" w:rsidRDefault="003E304E" w:rsidP="003E304E">
      <w:pPr>
        <w:rPr>
          <w:sz w:val="16"/>
        </w:rPr>
      </w:pPr>
      <w:r w:rsidRPr="00981F70">
        <w:rPr>
          <w:u w:val="single"/>
        </w:rPr>
        <w:t xml:space="preserve">Having </w:t>
      </w:r>
      <w:r w:rsidRPr="00981F70">
        <w:rPr>
          <w:b/>
          <w:bCs/>
          <w:u w:val="single"/>
        </w:rPr>
        <w:t>restored diplomatic</w:t>
      </w:r>
      <w:r w:rsidRPr="00981F70">
        <w:rPr>
          <w:u w:val="single"/>
        </w:rPr>
        <w:t xml:space="preserve"> ties with Iran in 2023</w:t>
      </w:r>
      <w:r w:rsidRPr="00981F70">
        <w:rPr>
          <w:sz w:val="16"/>
        </w:rPr>
        <w:t xml:space="preserve"> after six years of estrangement, </w:t>
      </w:r>
      <w:r w:rsidRPr="00981F70">
        <w:rPr>
          <w:u w:val="single"/>
        </w:rPr>
        <w:t xml:space="preserve">Saudi Arabia has </w:t>
      </w:r>
      <w:r w:rsidRPr="00981F70">
        <w:rPr>
          <w:b/>
          <w:bCs/>
          <w:u w:val="single"/>
        </w:rPr>
        <w:t>engaged</w:t>
      </w:r>
      <w:r w:rsidRPr="00981F70">
        <w:rPr>
          <w:u w:val="single"/>
        </w:rPr>
        <w:t xml:space="preserve"> with Tehran and </w:t>
      </w:r>
      <w:r w:rsidRPr="00981F70">
        <w:rPr>
          <w:b/>
          <w:bCs/>
          <w:u w:val="single"/>
        </w:rPr>
        <w:t>Washington</w:t>
      </w:r>
      <w:r w:rsidRPr="00981F70">
        <w:rPr>
          <w:u w:val="single"/>
        </w:rPr>
        <w:t xml:space="preserve"> since “</w:t>
      </w:r>
      <w:r w:rsidRPr="00981F70">
        <w:rPr>
          <w:b/>
          <w:bCs/>
          <w:u w:val="single"/>
        </w:rPr>
        <w:t>day one</w:t>
      </w:r>
      <w:r w:rsidRPr="00981F70">
        <w:rPr>
          <w:b/>
          <w:bCs/>
          <w:sz w:val="16"/>
        </w:rPr>
        <w:t>”,</w:t>
      </w:r>
      <w:r w:rsidRPr="00981F70">
        <w:rPr>
          <w:sz w:val="16"/>
        </w:rPr>
        <w:t xml:space="preserve"> according to Saudi analyst Ali Shihabi. The best outcome would be a deal between Iran and the US, he said.</w:t>
      </w:r>
    </w:p>
    <w:p w14:paraId="4EE5938E" w14:textId="77777777" w:rsidR="003E304E" w:rsidRPr="00981F70" w:rsidRDefault="003E304E" w:rsidP="003E304E">
      <w:pPr>
        <w:rPr>
          <w:sz w:val="16"/>
        </w:rPr>
      </w:pPr>
      <w:r w:rsidRPr="00981F70">
        <w:rPr>
          <w:sz w:val="16"/>
        </w:rPr>
        <w:t xml:space="preserve">Crown prince and de facto Saudi ruler </w:t>
      </w:r>
      <w:r w:rsidRPr="00981F70">
        <w:rPr>
          <w:u w:val="single"/>
        </w:rPr>
        <w:t>M</w:t>
      </w:r>
      <w:r w:rsidRPr="00981F70">
        <w:rPr>
          <w:sz w:val="16"/>
        </w:rPr>
        <w:t xml:space="preserve">ohammed </w:t>
      </w:r>
      <w:r w:rsidRPr="00981F70">
        <w:rPr>
          <w:u w:val="single"/>
        </w:rPr>
        <w:t>b</w:t>
      </w:r>
      <w:r w:rsidRPr="00981F70">
        <w:rPr>
          <w:sz w:val="16"/>
        </w:rPr>
        <w:t xml:space="preserve">in </w:t>
      </w:r>
      <w:r w:rsidRPr="00981F70">
        <w:rPr>
          <w:u w:val="single"/>
        </w:rPr>
        <w:t>S</w:t>
      </w:r>
      <w:r w:rsidRPr="00981F70">
        <w:rPr>
          <w:sz w:val="16"/>
        </w:rPr>
        <w:t xml:space="preserve">alman has </w:t>
      </w:r>
      <w:r w:rsidRPr="00981F70">
        <w:rPr>
          <w:u w:val="single"/>
        </w:rPr>
        <w:t>discussed the situation with the Iranian and Emirati presidents</w:t>
      </w:r>
      <w:r w:rsidRPr="00981F70">
        <w:rPr>
          <w:sz w:val="16"/>
        </w:rPr>
        <w:t>. The prince fears war could disrupt his 2030 plan to develop the kingdom’s economy and reduce its dependence on volatile oil revenues.</w:t>
      </w:r>
    </w:p>
    <w:p w14:paraId="585A7F6F" w14:textId="77777777" w:rsidR="003E304E" w:rsidRPr="00981F70" w:rsidRDefault="003E304E" w:rsidP="003E304E">
      <w:pPr>
        <w:rPr>
          <w:sz w:val="16"/>
        </w:rPr>
      </w:pPr>
      <w:r w:rsidRPr="00981F70">
        <w:rPr>
          <w:u w:val="single"/>
        </w:rPr>
        <w:t>Qatar</w:t>
      </w:r>
      <w:r w:rsidRPr="00981F70">
        <w:rPr>
          <w:sz w:val="16"/>
        </w:rPr>
        <w:t xml:space="preserve"> – which has </w:t>
      </w:r>
      <w:r w:rsidRPr="00981F70">
        <w:rPr>
          <w:u w:val="single"/>
        </w:rPr>
        <w:t>mediated between Hamas and Israel – has been “</w:t>
      </w:r>
      <w:r w:rsidRPr="00981F70">
        <w:rPr>
          <w:b/>
          <w:bCs/>
          <w:u w:val="single"/>
        </w:rPr>
        <w:t>engaging</w:t>
      </w:r>
      <w:r w:rsidRPr="00981F70">
        <w:rPr>
          <w:u w:val="single"/>
        </w:rPr>
        <w:t xml:space="preserve"> </w:t>
      </w:r>
      <w:r w:rsidRPr="00981F70">
        <w:rPr>
          <w:b/>
          <w:bCs/>
          <w:u w:val="single"/>
        </w:rPr>
        <w:t>daily</w:t>
      </w:r>
      <w:r w:rsidRPr="00981F70">
        <w:rPr>
          <w:u w:val="single"/>
        </w:rPr>
        <w:t xml:space="preserve">” </w:t>
      </w:r>
      <w:r w:rsidRPr="00981F70">
        <w:rPr>
          <w:sz w:val="16"/>
        </w:rPr>
        <w:t>with the US</w:t>
      </w:r>
      <w:r w:rsidRPr="00981F70">
        <w:rPr>
          <w:u w:val="single"/>
        </w:rPr>
        <w:t>,</w:t>
      </w:r>
      <w:r w:rsidRPr="00981F70">
        <w:rPr>
          <w:sz w:val="16"/>
        </w:rPr>
        <w:t xml:space="preserve"> its foreign ministry spokesman said.</w:t>
      </w:r>
    </w:p>
    <w:p w14:paraId="22D79ECA" w14:textId="77777777" w:rsidR="003E304E" w:rsidRPr="00981F70" w:rsidRDefault="003E304E" w:rsidP="003E304E"/>
    <w:p w14:paraId="44F38094" w14:textId="77777777" w:rsidR="003E304E" w:rsidRPr="00981F70" w:rsidRDefault="003E304E" w:rsidP="003E304E">
      <w:pPr>
        <w:pStyle w:val="Heading4"/>
        <w:rPr>
          <w:rFonts w:cs="Arial"/>
        </w:rPr>
      </w:pPr>
      <w:r w:rsidRPr="00981F70">
        <w:rPr>
          <w:rFonts w:cs="Arial"/>
        </w:rPr>
        <w:t xml:space="preserve">China </w:t>
      </w:r>
      <w:r w:rsidRPr="00981F70">
        <w:rPr>
          <w:rFonts w:cs="Arial"/>
          <w:u w:val="single"/>
        </w:rPr>
        <w:t>fills in</w:t>
      </w:r>
      <w:r w:rsidRPr="00981F70">
        <w:rPr>
          <w:rFonts w:cs="Arial"/>
        </w:rPr>
        <w:t xml:space="preserve"> for U.S. diplomacy failure—economic ties, backchannels, and multilateral mechanisms give it credibility.</w:t>
      </w:r>
    </w:p>
    <w:p w14:paraId="4C987566" w14:textId="77777777" w:rsidR="003E304E" w:rsidRPr="00981F70" w:rsidRDefault="003E304E" w:rsidP="003E304E">
      <w:r w:rsidRPr="00981F70">
        <w:rPr>
          <w:rStyle w:val="Style13ptBold"/>
        </w:rPr>
        <w:t>Wang ’6/18</w:t>
      </w:r>
      <w:r w:rsidRPr="00981F70">
        <w:t xml:space="preserve"> [Orange; June 18, 2025. Senior Reporter at the South China Morning Post. “China May Offer to Play ‘Constructive’ Role in Mediating Iran-Israel Conflict.” South China Morning Post. https://www.scmp.com/news/china/diplomacy/article/3314822/could-china-help-broker-ceasefire-between-iran-and-israel; mgm]</w:t>
      </w:r>
    </w:p>
    <w:p w14:paraId="0FDC9669" w14:textId="77777777" w:rsidR="003E304E" w:rsidRPr="00981F70" w:rsidRDefault="003E304E" w:rsidP="003E304E">
      <w:pPr>
        <w:rPr>
          <w:sz w:val="16"/>
        </w:rPr>
      </w:pPr>
      <w:r w:rsidRPr="00981F70">
        <w:rPr>
          <w:b/>
          <w:bCs/>
          <w:u w:val="single"/>
        </w:rPr>
        <w:t>China</w:t>
      </w:r>
      <w:r w:rsidRPr="00981F70">
        <w:rPr>
          <w:u w:val="single"/>
        </w:rPr>
        <w:t xml:space="preserve"> is expected to play an “</w:t>
      </w:r>
      <w:r w:rsidRPr="00981F70">
        <w:rPr>
          <w:b/>
          <w:bCs/>
          <w:u w:val="single"/>
        </w:rPr>
        <w:t>active” role</w:t>
      </w:r>
      <w:r w:rsidRPr="00981F70">
        <w:rPr>
          <w:u w:val="single"/>
        </w:rPr>
        <w:t xml:space="preserve"> in trying to broker a </w:t>
      </w:r>
      <w:r w:rsidRPr="00981F70">
        <w:rPr>
          <w:b/>
          <w:bCs/>
          <w:u w:val="single"/>
        </w:rPr>
        <w:t>ceasefire</w:t>
      </w:r>
      <w:r w:rsidRPr="00981F70">
        <w:rPr>
          <w:u w:val="single"/>
        </w:rPr>
        <w:t xml:space="preserve"> between </w:t>
      </w:r>
      <w:r w:rsidRPr="00981F70">
        <w:rPr>
          <w:b/>
          <w:bCs/>
          <w:u w:val="single"/>
        </w:rPr>
        <w:t>Israel and Iran</w:t>
      </w:r>
      <w:r w:rsidRPr="00981F70">
        <w:rPr>
          <w:sz w:val="16"/>
        </w:rPr>
        <w:t>, but analysts warned there may be limits to what it could achieve.</w:t>
      </w:r>
    </w:p>
    <w:p w14:paraId="1C82F125" w14:textId="77777777" w:rsidR="003E304E" w:rsidRPr="00981F70" w:rsidRDefault="003E304E" w:rsidP="003E304E">
      <w:pPr>
        <w:rPr>
          <w:sz w:val="16"/>
        </w:rPr>
      </w:pPr>
      <w:r w:rsidRPr="00981F70">
        <w:rPr>
          <w:sz w:val="16"/>
        </w:rPr>
        <w:t>The two countries traded strikes for a fifth straight day on Tuesday, as China warned its citizens to leave both countries as “soon as possible” because of the “severe” security situation.</w:t>
      </w:r>
    </w:p>
    <w:p w14:paraId="6669D85A" w14:textId="77777777" w:rsidR="003E304E" w:rsidRPr="00981F70" w:rsidRDefault="003E304E" w:rsidP="003E304E">
      <w:pPr>
        <w:rPr>
          <w:u w:val="single"/>
        </w:rPr>
      </w:pPr>
      <w:r w:rsidRPr="00981F70">
        <w:rPr>
          <w:sz w:val="16"/>
        </w:rPr>
        <w:t xml:space="preserve">President Xi </w:t>
      </w:r>
      <w:r w:rsidRPr="00981F70">
        <w:rPr>
          <w:u w:val="single"/>
        </w:rPr>
        <w:t>Jinping</w:t>
      </w:r>
      <w:r w:rsidRPr="00981F70">
        <w:rPr>
          <w:sz w:val="16"/>
        </w:rPr>
        <w:t xml:space="preserve">, speaking during a visit to Kazakhstan for a summit with Central Asian countries, </w:t>
      </w:r>
      <w:r w:rsidRPr="00981F70">
        <w:rPr>
          <w:u w:val="single"/>
        </w:rPr>
        <w:t xml:space="preserve">called on all parties </w:t>
      </w:r>
      <w:r w:rsidRPr="00981F70">
        <w:rPr>
          <w:sz w:val="16"/>
        </w:rPr>
        <w:t>to work</w:t>
      </w:r>
      <w:r w:rsidRPr="00981F70">
        <w:rPr>
          <w:u w:val="single"/>
        </w:rPr>
        <w:t xml:space="preserve"> </w:t>
      </w:r>
      <w:r w:rsidRPr="00981F70">
        <w:rPr>
          <w:b/>
          <w:bCs/>
          <w:u w:val="single"/>
        </w:rPr>
        <w:t>to de-escalate</w:t>
      </w:r>
      <w:r w:rsidRPr="00981F70">
        <w:rPr>
          <w:u w:val="single"/>
        </w:rPr>
        <w:t xml:space="preserve"> the conflict as soon as possible, saying: “</w:t>
      </w:r>
      <w:r w:rsidRPr="00981F70">
        <w:rPr>
          <w:b/>
          <w:bCs/>
          <w:u w:val="single"/>
        </w:rPr>
        <w:t>China stands ready</w:t>
      </w:r>
      <w:r w:rsidRPr="00981F70">
        <w:rPr>
          <w:u w:val="single"/>
        </w:rPr>
        <w:t xml:space="preserve"> to work with all parties to play a </w:t>
      </w:r>
      <w:r w:rsidRPr="00981F70">
        <w:rPr>
          <w:b/>
          <w:bCs/>
          <w:u w:val="single"/>
        </w:rPr>
        <w:t>constructive</w:t>
      </w:r>
      <w:r w:rsidRPr="00981F70">
        <w:rPr>
          <w:u w:val="single"/>
        </w:rPr>
        <w:t xml:space="preserve"> </w:t>
      </w:r>
      <w:r w:rsidRPr="00981F70">
        <w:rPr>
          <w:b/>
          <w:bCs/>
          <w:u w:val="single"/>
        </w:rPr>
        <w:t>role</w:t>
      </w:r>
      <w:r w:rsidRPr="00981F70">
        <w:rPr>
          <w:u w:val="single"/>
        </w:rPr>
        <w:t xml:space="preserve"> in restoring </w:t>
      </w:r>
      <w:r w:rsidRPr="00981F70">
        <w:rPr>
          <w:b/>
          <w:bCs/>
          <w:u w:val="single"/>
        </w:rPr>
        <w:t>peace</w:t>
      </w:r>
      <w:r w:rsidRPr="00981F70">
        <w:rPr>
          <w:u w:val="single"/>
        </w:rPr>
        <w:t xml:space="preserve"> and </w:t>
      </w:r>
      <w:r w:rsidRPr="00981F70">
        <w:rPr>
          <w:b/>
          <w:bCs/>
          <w:u w:val="single"/>
        </w:rPr>
        <w:t>stability</w:t>
      </w:r>
      <w:r w:rsidRPr="00981F70">
        <w:rPr>
          <w:u w:val="single"/>
        </w:rPr>
        <w:t xml:space="preserve"> in the Middle East.”</w:t>
      </w:r>
    </w:p>
    <w:p w14:paraId="059DF294" w14:textId="77777777" w:rsidR="003E304E" w:rsidRPr="00981F70" w:rsidRDefault="003E304E" w:rsidP="003E304E">
      <w:pPr>
        <w:rPr>
          <w:sz w:val="16"/>
        </w:rPr>
      </w:pPr>
      <w:r w:rsidRPr="00981F70">
        <w:rPr>
          <w:sz w:val="16"/>
        </w:rPr>
        <w:t xml:space="preserve">Over the weekend, </w:t>
      </w:r>
      <w:r w:rsidRPr="00981F70">
        <w:rPr>
          <w:u w:val="single"/>
        </w:rPr>
        <w:t>Chinese Foreign Minister</w:t>
      </w:r>
      <w:r w:rsidRPr="00981F70">
        <w:rPr>
          <w:sz w:val="16"/>
        </w:rPr>
        <w:t xml:space="preserve"> Wang Yi </w:t>
      </w:r>
      <w:r w:rsidRPr="00981F70">
        <w:rPr>
          <w:u w:val="single"/>
        </w:rPr>
        <w:t xml:space="preserve">spoke to his </w:t>
      </w:r>
      <w:r w:rsidRPr="00981F70">
        <w:rPr>
          <w:b/>
          <w:bCs/>
          <w:u w:val="single"/>
        </w:rPr>
        <w:t>Iranian</w:t>
      </w:r>
      <w:r w:rsidRPr="00981F70">
        <w:rPr>
          <w:u w:val="single"/>
        </w:rPr>
        <w:t xml:space="preserve"> and </w:t>
      </w:r>
      <w:r w:rsidRPr="00981F70">
        <w:rPr>
          <w:b/>
          <w:bCs/>
          <w:u w:val="single"/>
        </w:rPr>
        <w:t>Israeli counterparts</w:t>
      </w:r>
      <w:r w:rsidRPr="00981F70">
        <w:rPr>
          <w:sz w:val="16"/>
        </w:rPr>
        <w:t>, Abbas Araghchi and Gideon Saar.</w:t>
      </w:r>
    </w:p>
    <w:p w14:paraId="176FD13D" w14:textId="77777777" w:rsidR="003E304E" w:rsidRPr="00981F70" w:rsidRDefault="003E304E" w:rsidP="003E304E">
      <w:pPr>
        <w:rPr>
          <w:b/>
          <w:bCs/>
          <w:u w:val="single"/>
        </w:rPr>
      </w:pPr>
      <w:r w:rsidRPr="00981F70">
        <w:rPr>
          <w:sz w:val="16"/>
        </w:rPr>
        <w:t xml:space="preserve">He condemned Israel’s attack as an “unacceptable” breach of international law but also said </w:t>
      </w:r>
      <w:r w:rsidRPr="00981F70">
        <w:rPr>
          <w:u w:val="single"/>
        </w:rPr>
        <w:t>Beijing was ready to play a “</w:t>
      </w:r>
      <w:r w:rsidRPr="00981F70">
        <w:rPr>
          <w:b/>
          <w:bCs/>
          <w:u w:val="single"/>
        </w:rPr>
        <w:t>constructive” role</w:t>
      </w:r>
      <w:r w:rsidRPr="00981F70">
        <w:rPr>
          <w:u w:val="single"/>
        </w:rPr>
        <w:t xml:space="preserve"> in helping the two sides </w:t>
      </w:r>
      <w:r w:rsidRPr="00981F70">
        <w:rPr>
          <w:b/>
          <w:bCs/>
          <w:u w:val="single"/>
        </w:rPr>
        <w:t>resolve their differences.</w:t>
      </w:r>
    </w:p>
    <w:p w14:paraId="37BAD0DA" w14:textId="77777777" w:rsidR="003E304E" w:rsidRPr="00981F70" w:rsidRDefault="003E304E" w:rsidP="003E304E">
      <w:pPr>
        <w:rPr>
          <w:u w:val="single"/>
        </w:rPr>
      </w:pPr>
      <w:r w:rsidRPr="00981F70">
        <w:rPr>
          <w:sz w:val="16"/>
        </w:rPr>
        <w:t xml:space="preserve">The </w:t>
      </w:r>
      <w:r w:rsidRPr="00981F70">
        <w:rPr>
          <w:b/>
          <w:bCs/>
          <w:u w:val="single"/>
        </w:rPr>
        <w:t>Beijing-backed security</w:t>
      </w:r>
      <w:r w:rsidRPr="00981F70">
        <w:rPr>
          <w:u w:val="single"/>
        </w:rPr>
        <w:t xml:space="preserve"> group the Shanghai Cooperation Organisation – which Tehran joined as a full membe</w:t>
      </w:r>
      <w:r w:rsidRPr="00981F70">
        <w:rPr>
          <w:sz w:val="16"/>
        </w:rPr>
        <w:t xml:space="preserve">r in 2023 – has also “strongly condemned” Israel’s strikes on Iran and </w:t>
      </w:r>
      <w:r w:rsidRPr="00981F70">
        <w:rPr>
          <w:u w:val="single"/>
        </w:rPr>
        <w:t xml:space="preserve">called for a settlement “exclusively through </w:t>
      </w:r>
      <w:r w:rsidRPr="00981F70">
        <w:rPr>
          <w:b/>
          <w:bCs/>
          <w:u w:val="single"/>
        </w:rPr>
        <w:t>peaceful</w:t>
      </w:r>
      <w:r w:rsidRPr="00981F70">
        <w:rPr>
          <w:u w:val="single"/>
        </w:rPr>
        <w:t xml:space="preserve">, </w:t>
      </w:r>
      <w:r w:rsidRPr="00981F70">
        <w:rPr>
          <w:b/>
          <w:bCs/>
          <w:u w:val="single"/>
        </w:rPr>
        <w:t>political</w:t>
      </w:r>
      <w:r w:rsidRPr="00981F70">
        <w:rPr>
          <w:u w:val="single"/>
        </w:rPr>
        <w:t xml:space="preserve"> and </w:t>
      </w:r>
      <w:r w:rsidRPr="00981F70">
        <w:rPr>
          <w:b/>
          <w:bCs/>
          <w:u w:val="single"/>
        </w:rPr>
        <w:t>diplomatic</w:t>
      </w:r>
      <w:r w:rsidRPr="00981F70">
        <w:rPr>
          <w:u w:val="single"/>
        </w:rPr>
        <w:t xml:space="preserve"> means”.</w:t>
      </w:r>
    </w:p>
    <w:p w14:paraId="14EAFDCF" w14:textId="77777777" w:rsidR="003E304E" w:rsidRPr="00981F70" w:rsidRDefault="003E304E" w:rsidP="003E304E">
      <w:pPr>
        <w:rPr>
          <w:sz w:val="14"/>
        </w:rPr>
      </w:pPr>
      <w:r w:rsidRPr="00981F70">
        <w:rPr>
          <w:sz w:val="14"/>
        </w:rPr>
        <w:t>On Friday, Fu Cong, China’s ambassador to the United Nations, condemned Israel’s attacks and urged it to “immediately cease all military adventurism”.</w:t>
      </w:r>
    </w:p>
    <w:p w14:paraId="1617B409" w14:textId="77777777" w:rsidR="003E304E" w:rsidRPr="00981F70" w:rsidRDefault="003E304E" w:rsidP="003E304E">
      <w:pPr>
        <w:rPr>
          <w:sz w:val="16"/>
        </w:rPr>
      </w:pPr>
      <w:r w:rsidRPr="00981F70">
        <w:rPr>
          <w:sz w:val="16"/>
        </w:rPr>
        <w:t xml:space="preserve">“A ceasefire and an end to the fighting are the most pressing priorities. Only </w:t>
      </w:r>
      <w:r w:rsidRPr="00981F70">
        <w:rPr>
          <w:b/>
          <w:bCs/>
          <w:u w:val="single"/>
        </w:rPr>
        <w:t>dialogue and negotiation can bring lasting peace</w:t>
      </w:r>
      <w:r w:rsidRPr="00981F70">
        <w:rPr>
          <w:sz w:val="16"/>
        </w:rPr>
        <w:t>,” Chinese foreign ministry spokesman Guo Jiakun said on Tuesday.</w:t>
      </w:r>
    </w:p>
    <w:p w14:paraId="26627BD6" w14:textId="77777777" w:rsidR="003E304E" w:rsidRPr="00981F70" w:rsidRDefault="003E304E" w:rsidP="003E304E">
      <w:pPr>
        <w:rPr>
          <w:u w:val="single"/>
        </w:rPr>
      </w:pPr>
      <w:r w:rsidRPr="00981F70">
        <w:rPr>
          <w:sz w:val="16"/>
        </w:rPr>
        <w:t xml:space="preserve">Guo added that </w:t>
      </w:r>
      <w:r w:rsidRPr="00981F70">
        <w:rPr>
          <w:b/>
          <w:bCs/>
          <w:u w:val="single"/>
        </w:rPr>
        <w:t>Beijing</w:t>
      </w:r>
      <w:r w:rsidRPr="00981F70">
        <w:rPr>
          <w:u w:val="single"/>
        </w:rPr>
        <w:t xml:space="preserve"> was </w:t>
      </w:r>
      <w:r w:rsidRPr="00981F70">
        <w:rPr>
          <w:b/>
          <w:bCs/>
          <w:u w:val="single"/>
        </w:rPr>
        <w:t>ready to maintain</w:t>
      </w:r>
      <w:r w:rsidRPr="00981F70">
        <w:rPr>
          <w:u w:val="single"/>
        </w:rPr>
        <w:t xml:space="preserve"> close communication with all parties.</w:t>
      </w:r>
    </w:p>
    <w:p w14:paraId="2B358DEC" w14:textId="77777777" w:rsidR="003E304E" w:rsidRPr="00981F70" w:rsidRDefault="003E304E" w:rsidP="003E304E">
      <w:pPr>
        <w:rPr>
          <w:sz w:val="16"/>
        </w:rPr>
      </w:pPr>
      <w:r w:rsidRPr="00981F70">
        <w:rPr>
          <w:sz w:val="16"/>
        </w:rPr>
        <w:t xml:space="preserve">“I think </w:t>
      </w:r>
      <w:r w:rsidRPr="00981F70">
        <w:rPr>
          <w:u w:val="single"/>
        </w:rPr>
        <w:t xml:space="preserve">China is very willing to </w:t>
      </w:r>
      <w:r w:rsidRPr="00981F70">
        <w:rPr>
          <w:b/>
          <w:bCs/>
          <w:u w:val="single"/>
        </w:rPr>
        <w:t>actively participate</w:t>
      </w:r>
      <w:r w:rsidRPr="00981F70">
        <w:rPr>
          <w:u w:val="single"/>
        </w:rPr>
        <w:t xml:space="preserve"> in </w:t>
      </w:r>
      <w:r w:rsidRPr="00981F70">
        <w:rPr>
          <w:b/>
          <w:bCs/>
          <w:u w:val="single"/>
        </w:rPr>
        <w:t>conflict resolution</w:t>
      </w:r>
      <w:r w:rsidRPr="00981F70">
        <w:rPr>
          <w:u w:val="single"/>
        </w:rPr>
        <w:t xml:space="preserve"> and </w:t>
      </w:r>
      <w:r w:rsidRPr="00981F70">
        <w:rPr>
          <w:b/>
          <w:bCs/>
          <w:u w:val="single"/>
        </w:rPr>
        <w:t>crisis management</w:t>
      </w:r>
      <w:r w:rsidRPr="00981F70">
        <w:rPr>
          <w:u w:val="single"/>
        </w:rPr>
        <w:t xml:space="preserve"> in the Middle East this time</w:t>
      </w:r>
      <w:r w:rsidRPr="00981F70">
        <w:rPr>
          <w:sz w:val="16"/>
        </w:rPr>
        <w:t>,” said Sun Degang, director of the Centre for Middle Eastern Studies at Fudan University in Shanghai.</w:t>
      </w:r>
    </w:p>
    <w:p w14:paraId="40924DA8" w14:textId="77777777" w:rsidR="003E304E" w:rsidRPr="00981F70" w:rsidRDefault="003E304E" w:rsidP="003E304E">
      <w:pPr>
        <w:rPr>
          <w:u w:val="single"/>
        </w:rPr>
      </w:pPr>
      <w:r w:rsidRPr="00981F70">
        <w:rPr>
          <w:sz w:val="16"/>
        </w:rPr>
        <w:t xml:space="preserve">He pointed to </w:t>
      </w:r>
      <w:r w:rsidRPr="00981F70">
        <w:rPr>
          <w:u w:val="single"/>
        </w:rPr>
        <w:t xml:space="preserve">Wang’s </w:t>
      </w:r>
      <w:r w:rsidRPr="00981F70">
        <w:rPr>
          <w:b/>
          <w:bCs/>
          <w:u w:val="single"/>
        </w:rPr>
        <w:t>phone</w:t>
      </w:r>
      <w:r w:rsidRPr="00981F70">
        <w:rPr>
          <w:u w:val="single"/>
        </w:rPr>
        <w:t xml:space="preserve"> </w:t>
      </w:r>
      <w:r w:rsidRPr="00981F70">
        <w:rPr>
          <w:b/>
          <w:bCs/>
          <w:u w:val="single"/>
        </w:rPr>
        <w:t>conversations</w:t>
      </w:r>
      <w:r w:rsidRPr="00981F70">
        <w:rPr>
          <w:u w:val="single"/>
        </w:rPr>
        <w:t xml:space="preserve"> with the </w:t>
      </w:r>
      <w:r w:rsidRPr="00981F70">
        <w:rPr>
          <w:b/>
          <w:bCs/>
          <w:u w:val="single"/>
        </w:rPr>
        <w:t>Israeli</w:t>
      </w:r>
      <w:r w:rsidRPr="00981F70">
        <w:rPr>
          <w:u w:val="single"/>
        </w:rPr>
        <w:t xml:space="preserve"> and </w:t>
      </w:r>
      <w:r w:rsidRPr="00981F70">
        <w:rPr>
          <w:b/>
          <w:bCs/>
          <w:u w:val="single"/>
        </w:rPr>
        <w:t>Iranian</w:t>
      </w:r>
      <w:r w:rsidRPr="00981F70">
        <w:rPr>
          <w:u w:val="single"/>
        </w:rPr>
        <w:t xml:space="preserve"> </w:t>
      </w:r>
      <w:r w:rsidRPr="00981F70">
        <w:rPr>
          <w:b/>
          <w:bCs/>
          <w:u w:val="single"/>
        </w:rPr>
        <w:t>diplomats</w:t>
      </w:r>
      <w:r w:rsidRPr="00981F70">
        <w:rPr>
          <w:u w:val="single"/>
        </w:rPr>
        <w:t xml:space="preserve"> and the SCO’s statement</w:t>
      </w:r>
      <w:r w:rsidRPr="00981F70">
        <w:rPr>
          <w:sz w:val="16"/>
        </w:rPr>
        <w:t xml:space="preserve">, adding that </w:t>
      </w:r>
      <w:r w:rsidRPr="00981F70">
        <w:rPr>
          <w:u w:val="single"/>
        </w:rPr>
        <w:t xml:space="preserve">China could turn to </w:t>
      </w:r>
      <w:r w:rsidRPr="00981F70">
        <w:rPr>
          <w:b/>
          <w:bCs/>
          <w:u w:val="single"/>
        </w:rPr>
        <w:t>multilateral mechanisms</w:t>
      </w:r>
      <w:r w:rsidRPr="00981F70">
        <w:rPr>
          <w:u w:val="single"/>
        </w:rPr>
        <w:t xml:space="preserve">, such as </w:t>
      </w:r>
      <w:r w:rsidRPr="00981F70">
        <w:rPr>
          <w:b/>
          <w:bCs/>
          <w:u w:val="single"/>
        </w:rPr>
        <w:t>emergency meetings</w:t>
      </w:r>
      <w:r w:rsidRPr="00981F70">
        <w:rPr>
          <w:u w:val="single"/>
        </w:rPr>
        <w:t xml:space="preserve"> of the </w:t>
      </w:r>
      <w:r w:rsidRPr="00981F70">
        <w:rPr>
          <w:b/>
          <w:bCs/>
          <w:u w:val="single"/>
        </w:rPr>
        <w:t>UN Security Council</w:t>
      </w:r>
      <w:r w:rsidRPr="00981F70">
        <w:rPr>
          <w:u w:val="single"/>
        </w:rPr>
        <w:t xml:space="preserve">, to </w:t>
      </w:r>
      <w:r w:rsidRPr="00981F70">
        <w:rPr>
          <w:b/>
          <w:bCs/>
          <w:u w:val="single"/>
        </w:rPr>
        <w:t>resolve the conflict</w:t>
      </w:r>
      <w:r w:rsidRPr="00981F70">
        <w:rPr>
          <w:u w:val="single"/>
        </w:rPr>
        <w:t>.</w:t>
      </w:r>
    </w:p>
    <w:p w14:paraId="47BA0557" w14:textId="77777777" w:rsidR="003E304E" w:rsidRPr="00981F70" w:rsidRDefault="003E304E" w:rsidP="003E304E">
      <w:pPr>
        <w:rPr>
          <w:sz w:val="16"/>
        </w:rPr>
      </w:pPr>
      <w:r w:rsidRPr="00981F70">
        <w:rPr>
          <w:u w:val="single"/>
        </w:rPr>
        <w:t>China maintains close economic ties with Iran</w:t>
      </w:r>
      <w:r w:rsidRPr="00981F70">
        <w:rPr>
          <w:sz w:val="16"/>
        </w:rPr>
        <w:t>, which sees Beijing as a vital international partner in the face of Western sanctions.</w:t>
      </w:r>
    </w:p>
    <w:p w14:paraId="466BB63E" w14:textId="77777777" w:rsidR="003E304E" w:rsidRPr="00981F70" w:rsidRDefault="003E304E" w:rsidP="003E304E">
      <w:pPr>
        <w:rPr>
          <w:sz w:val="16"/>
        </w:rPr>
      </w:pPr>
      <w:r w:rsidRPr="00981F70">
        <w:rPr>
          <w:u w:val="single"/>
        </w:rPr>
        <w:t>China</w:t>
      </w:r>
      <w:r w:rsidRPr="00981F70">
        <w:rPr>
          <w:sz w:val="16"/>
        </w:rPr>
        <w:t xml:space="preserve"> is </w:t>
      </w:r>
      <w:r w:rsidRPr="00981F70">
        <w:rPr>
          <w:u w:val="single"/>
        </w:rPr>
        <w:t>Iran’s</w:t>
      </w:r>
      <w:r w:rsidRPr="00981F70">
        <w:rPr>
          <w:sz w:val="16"/>
        </w:rPr>
        <w:t xml:space="preserve"> </w:t>
      </w:r>
      <w:r w:rsidRPr="00981F70">
        <w:rPr>
          <w:rStyle w:val="Emphasis"/>
        </w:rPr>
        <w:t>main trading partner</w:t>
      </w:r>
      <w:r w:rsidRPr="00981F70">
        <w:rPr>
          <w:sz w:val="16"/>
        </w:rPr>
        <w:t xml:space="preserve"> and export market, and the two countries established a “</w:t>
      </w:r>
      <w:r w:rsidRPr="00981F70">
        <w:rPr>
          <w:u w:val="single"/>
        </w:rPr>
        <w:t>comprehensive strategic partnership</w:t>
      </w:r>
      <w:r w:rsidRPr="00981F70">
        <w:rPr>
          <w:sz w:val="16"/>
        </w:rPr>
        <w:t xml:space="preserve">” nearly a decade ago. But </w:t>
      </w:r>
      <w:r w:rsidRPr="00981F70">
        <w:rPr>
          <w:u w:val="single"/>
        </w:rPr>
        <w:t xml:space="preserve">Beijing is also Israel’s second-largest trading partner </w:t>
      </w:r>
      <w:r w:rsidRPr="00981F70">
        <w:rPr>
          <w:sz w:val="16"/>
        </w:rPr>
        <w:t xml:space="preserve">and main source of imports and </w:t>
      </w:r>
      <w:r w:rsidRPr="00981F70">
        <w:rPr>
          <w:u w:val="single"/>
        </w:rPr>
        <w:t xml:space="preserve">established an “innovative </w:t>
      </w:r>
      <w:r w:rsidRPr="00981F70">
        <w:rPr>
          <w:b/>
          <w:bCs/>
          <w:u w:val="single"/>
        </w:rPr>
        <w:t>comprehensive partnership</w:t>
      </w:r>
      <w:r w:rsidRPr="00981F70">
        <w:rPr>
          <w:sz w:val="16"/>
        </w:rPr>
        <w:t>” eight years ago.</w:t>
      </w:r>
    </w:p>
    <w:p w14:paraId="2D3B47FC" w14:textId="77777777" w:rsidR="003E304E" w:rsidRPr="00981F70" w:rsidRDefault="003E304E" w:rsidP="003E304E">
      <w:pPr>
        <w:pStyle w:val="Heading2"/>
        <w:rPr>
          <w:rFonts w:cs="Arial"/>
        </w:rPr>
      </w:pPr>
      <w:r w:rsidRPr="00981F70">
        <w:rPr>
          <w:rFonts w:cs="Arial"/>
        </w:rPr>
        <w:t>Impact: Israel-Iran</w:t>
      </w:r>
    </w:p>
    <w:p w14:paraId="564551C2" w14:textId="77777777" w:rsidR="003E304E" w:rsidRPr="00981F70" w:rsidRDefault="003E304E" w:rsidP="003E304E">
      <w:pPr>
        <w:pStyle w:val="Heading3"/>
        <w:rPr>
          <w:rFonts w:cs="Arial"/>
        </w:rPr>
      </w:pPr>
      <w:r w:rsidRPr="00981F70">
        <w:rPr>
          <w:rFonts w:cs="Arial"/>
        </w:rPr>
        <w:t xml:space="preserve">2AC—A2: !—Israel-Iran </w:t>
      </w:r>
    </w:p>
    <w:p w14:paraId="3C5E56B2" w14:textId="77777777" w:rsidR="003E304E" w:rsidRPr="00981F70" w:rsidRDefault="003E304E" w:rsidP="003E304E">
      <w:pPr>
        <w:pStyle w:val="Heading4"/>
        <w:rPr>
          <w:rFonts w:cs="Arial"/>
        </w:rPr>
      </w:pPr>
      <w:r w:rsidRPr="00981F70">
        <w:rPr>
          <w:rFonts w:cs="Arial"/>
        </w:rPr>
        <w:t>No nuclear escalation: Iran’s years away and MAD.</w:t>
      </w:r>
    </w:p>
    <w:p w14:paraId="0A30AEA1" w14:textId="77777777" w:rsidR="003E304E" w:rsidRPr="00981F70" w:rsidRDefault="003E304E" w:rsidP="003E304E">
      <w:r w:rsidRPr="00981F70">
        <w:rPr>
          <w:rStyle w:val="Style13ptBold"/>
        </w:rPr>
        <w:t xml:space="preserve">Schaer ’6/18 </w:t>
      </w:r>
      <w:r w:rsidRPr="00981F70">
        <w:t>[Cathrin; June 18, 2025. Journalist. “Israel’s Iran Attack Sparks Legal Debate.” Deutsche Welle. https://www.dw.com/en/israel-iran-attack-legality-international-law/a-72952324; mgm]</w:t>
      </w:r>
    </w:p>
    <w:p w14:paraId="08A8004D" w14:textId="77777777" w:rsidR="003E304E" w:rsidRPr="00981F70" w:rsidRDefault="003E304E" w:rsidP="003E304E">
      <w:pPr>
        <w:rPr>
          <w:u w:val="single"/>
        </w:rPr>
      </w:pPr>
      <w:r w:rsidRPr="00981F70">
        <w:rPr>
          <w:sz w:val="16"/>
        </w:rPr>
        <w:t xml:space="preserve">The timing alone makes that clear, Goldmann and others argue. On June 12, the International Atomic Energy Agency, or IAEA, issued a statement saying that Iran was not fully cooperating with it. But </w:t>
      </w:r>
      <w:r w:rsidRPr="00981F70">
        <w:rPr>
          <w:b/>
          <w:bCs/>
          <w:u w:val="single"/>
        </w:rPr>
        <w:t>Israel has not presented any evidence</w:t>
      </w:r>
      <w:r w:rsidRPr="00981F70">
        <w:rPr>
          <w:u w:val="single"/>
        </w:rPr>
        <w:t xml:space="preserve"> as to why they believed a nuclear threat from Iran was so close and US intelligence suggests Iran was </w:t>
      </w:r>
      <w:r w:rsidRPr="00981F70">
        <w:rPr>
          <w:sz w:val="16"/>
        </w:rPr>
        <w:t>possibly</w:t>
      </w:r>
      <w:r w:rsidRPr="00981F70">
        <w:rPr>
          <w:u w:val="single"/>
        </w:rPr>
        <w:t xml:space="preserve"> </w:t>
      </w:r>
      <w:r w:rsidRPr="00981F70">
        <w:rPr>
          <w:b/>
          <w:bCs/>
          <w:u w:val="single"/>
        </w:rPr>
        <w:t>three years</w:t>
      </w:r>
      <w:r w:rsidRPr="00981F70">
        <w:rPr>
          <w:u w:val="single"/>
        </w:rPr>
        <w:t xml:space="preserve"> away from a bomb.</w:t>
      </w:r>
    </w:p>
    <w:p w14:paraId="30204B16" w14:textId="77777777" w:rsidR="003E304E" w:rsidRPr="00981F70" w:rsidRDefault="003E304E" w:rsidP="003E304E">
      <w:pPr>
        <w:rPr>
          <w:u w:val="single"/>
        </w:rPr>
      </w:pPr>
      <w:r w:rsidRPr="00981F70">
        <w:rPr>
          <w:sz w:val="16"/>
        </w:rPr>
        <w:t xml:space="preserve">There have been years of threatening rhetoric between Iran and Israel but </w:t>
      </w:r>
      <w:r w:rsidRPr="00981F70">
        <w:rPr>
          <w:u w:val="single"/>
        </w:rPr>
        <w:t xml:space="preserve">it's </w:t>
      </w:r>
      <w:r w:rsidRPr="00981F70">
        <w:rPr>
          <w:b/>
          <w:bCs/>
          <w:u w:val="single"/>
        </w:rPr>
        <w:t>deemed highly unlikely</w:t>
      </w:r>
      <w:r w:rsidRPr="00981F70">
        <w:rPr>
          <w:u w:val="single"/>
        </w:rPr>
        <w:t xml:space="preserve"> that Iran </w:t>
      </w:r>
      <w:r w:rsidRPr="00981F70">
        <w:rPr>
          <w:b/>
          <w:bCs/>
          <w:u w:val="single"/>
        </w:rPr>
        <w:t>would fire a nuclear weapon</w:t>
      </w:r>
      <w:r w:rsidRPr="00981F70">
        <w:rPr>
          <w:u w:val="single"/>
        </w:rPr>
        <w:t xml:space="preserve"> at Israel </w:t>
      </w:r>
      <w:r w:rsidRPr="00981F70">
        <w:rPr>
          <w:sz w:val="16"/>
        </w:rPr>
        <w:t>later this month.</w:t>
      </w:r>
    </w:p>
    <w:p w14:paraId="61ED5EE9" w14:textId="77777777" w:rsidR="003E304E" w:rsidRPr="00981F70" w:rsidRDefault="003E304E" w:rsidP="003E304E">
      <w:pPr>
        <w:rPr>
          <w:u w:val="single"/>
        </w:rPr>
      </w:pPr>
      <w:r w:rsidRPr="00981F70">
        <w:rPr>
          <w:sz w:val="16"/>
        </w:rPr>
        <w:t>"</w:t>
      </w:r>
      <w:r w:rsidRPr="00981F70">
        <w:rPr>
          <w:u w:val="single"/>
        </w:rPr>
        <w:t>Look back at the Cold War</w:t>
      </w:r>
      <w:r w:rsidRPr="00981F70">
        <w:rPr>
          <w:sz w:val="16"/>
        </w:rPr>
        <w:t xml:space="preserve">," Goldmann suggested. "Both sides had nuclear weapons and relied on the principle of </w:t>
      </w:r>
      <w:r w:rsidRPr="00981F70">
        <w:rPr>
          <w:b/>
          <w:bCs/>
          <w:u w:val="single"/>
        </w:rPr>
        <w:t>mutually assured destruction</w:t>
      </w:r>
      <w:r w:rsidRPr="00981F70">
        <w:rPr>
          <w:sz w:val="16"/>
        </w:rPr>
        <w:t xml:space="preserve"> — where you </w:t>
      </w:r>
      <w:r w:rsidRPr="00981F70">
        <w:rPr>
          <w:b/>
          <w:bCs/>
          <w:u w:val="single"/>
        </w:rPr>
        <w:t>don't use your nuclear</w:t>
      </w:r>
      <w:r w:rsidRPr="00981F70">
        <w:rPr>
          <w:u w:val="single"/>
        </w:rPr>
        <w:t xml:space="preserve"> weapon because you know the </w:t>
      </w:r>
      <w:r w:rsidRPr="00981F70">
        <w:rPr>
          <w:b/>
          <w:bCs/>
          <w:u w:val="single"/>
        </w:rPr>
        <w:t>counterstrike would be</w:t>
      </w:r>
      <w:r w:rsidRPr="00981F70">
        <w:rPr>
          <w:u w:val="single"/>
        </w:rPr>
        <w:t xml:space="preserve"> </w:t>
      </w:r>
      <w:r w:rsidRPr="00981F70">
        <w:rPr>
          <w:b/>
          <w:bCs/>
          <w:u w:val="single"/>
        </w:rPr>
        <w:t>fatal</w:t>
      </w:r>
      <w:r w:rsidRPr="00981F70">
        <w:rPr>
          <w:sz w:val="16"/>
        </w:rPr>
        <w:t xml:space="preserve">. That's why the mere fact of </w:t>
      </w:r>
      <w:r w:rsidRPr="00981F70">
        <w:rPr>
          <w:u w:val="single"/>
        </w:rPr>
        <w:t xml:space="preserve">possessing nuclear weapons in itself cannot be </w:t>
      </w:r>
      <w:r w:rsidRPr="00981F70">
        <w:rPr>
          <w:b/>
          <w:bCs/>
          <w:u w:val="single"/>
        </w:rPr>
        <w:t>considered an imminent</w:t>
      </w:r>
      <w:r w:rsidRPr="00981F70">
        <w:rPr>
          <w:u w:val="single"/>
        </w:rPr>
        <w:t xml:space="preserve"> </w:t>
      </w:r>
      <w:r w:rsidRPr="00981F70">
        <w:rPr>
          <w:b/>
          <w:bCs/>
          <w:u w:val="single"/>
        </w:rPr>
        <w:t>attack</w:t>
      </w:r>
      <w:r w:rsidRPr="00981F70">
        <w:rPr>
          <w:u w:val="single"/>
        </w:rPr>
        <w:t>."</w:t>
      </w:r>
    </w:p>
    <w:p w14:paraId="6A5EFB44" w14:textId="77777777" w:rsidR="003E304E" w:rsidRPr="00981F70" w:rsidRDefault="003E304E" w:rsidP="003E304E"/>
    <w:p w14:paraId="58DA4BC0" w14:textId="77777777" w:rsidR="003E304E" w:rsidRPr="00981F70" w:rsidRDefault="003E304E" w:rsidP="003E304E">
      <w:pPr>
        <w:pStyle w:val="Heading1"/>
        <w:rPr>
          <w:rFonts w:cs="Arial"/>
        </w:rPr>
      </w:pPr>
      <w:r w:rsidRPr="00981F70">
        <w:rPr>
          <w:rFonts w:cs="Arial"/>
        </w:rPr>
        <w:t>2AC—Indo-Pak</w:t>
      </w:r>
    </w:p>
    <w:p w14:paraId="4998DBBE" w14:textId="77777777" w:rsidR="003E304E" w:rsidRPr="00981F70" w:rsidRDefault="003E304E" w:rsidP="003E304E">
      <w:pPr>
        <w:pStyle w:val="Heading2"/>
        <w:rPr>
          <w:rFonts w:cs="Arial"/>
        </w:rPr>
      </w:pPr>
      <w:r w:rsidRPr="00981F70">
        <w:rPr>
          <w:rFonts w:cs="Arial"/>
        </w:rPr>
        <w:t>UQ: Indo-Pak</w:t>
      </w:r>
    </w:p>
    <w:p w14:paraId="0832DD72" w14:textId="77777777" w:rsidR="003E304E" w:rsidRPr="00981F70" w:rsidRDefault="003E304E" w:rsidP="003E304E">
      <w:pPr>
        <w:pStyle w:val="Heading3"/>
        <w:rPr>
          <w:rFonts w:cs="Arial"/>
        </w:rPr>
      </w:pPr>
      <w:r w:rsidRPr="00981F70">
        <w:rPr>
          <w:rFonts w:cs="Arial"/>
        </w:rPr>
        <w:t>2AC—Diplomacy Fails Now</w:t>
      </w:r>
    </w:p>
    <w:p w14:paraId="22661497" w14:textId="77777777" w:rsidR="003E304E" w:rsidRPr="00981F70" w:rsidRDefault="003E304E" w:rsidP="003E304E">
      <w:pPr>
        <w:pStyle w:val="Heading4"/>
        <w:rPr>
          <w:rFonts w:cs="Arial"/>
        </w:rPr>
      </w:pPr>
      <w:r w:rsidRPr="00981F70">
        <w:rPr>
          <w:rFonts w:cs="Arial"/>
        </w:rPr>
        <w:t>India refuses U.S. diplomacy.</w:t>
      </w:r>
    </w:p>
    <w:p w14:paraId="4130A4D8" w14:textId="77777777" w:rsidR="003E304E" w:rsidRPr="00981F70" w:rsidRDefault="003E304E" w:rsidP="003E304E">
      <w:r w:rsidRPr="00981F70">
        <w:rPr>
          <w:rStyle w:val="Style13ptBold"/>
        </w:rPr>
        <w:t>Mason, et al. ’6/19</w:t>
      </w:r>
      <w:r w:rsidRPr="00981F70">
        <w:t xml:space="preserve"> [Jeff Mason; Saeed Shah; and Shivam Patel; June 19, 2025. Correspondents for Reuters. “Trump Hosts Pakistani Army Chief, Disagrees with India over India-Pakistan War Mediation.” </w:t>
      </w:r>
      <w:r w:rsidRPr="00981F70">
        <w:rPr>
          <w:i/>
          <w:iCs/>
        </w:rPr>
        <w:t>Reuters</w:t>
      </w:r>
      <w:r w:rsidRPr="00981F70">
        <w:t>. https://www.reuters.com/world/asia-pacific/india-will-not-accept-third-party-mediation-relations-with-pakistan-modi-tells-2025-06-18; mgm]</w:t>
      </w:r>
    </w:p>
    <w:p w14:paraId="0230D0F5" w14:textId="77777777" w:rsidR="003E304E" w:rsidRPr="00981F70" w:rsidRDefault="003E304E" w:rsidP="003E304E">
      <w:pPr>
        <w:rPr>
          <w:sz w:val="16"/>
        </w:rPr>
      </w:pPr>
      <w:r w:rsidRPr="00981F70">
        <w:rPr>
          <w:u w:val="single"/>
        </w:rPr>
        <w:t>Trump</w:t>
      </w:r>
      <w:r w:rsidRPr="00981F70">
        <w:rPr>
          <w:sz w:val="16"/>
        </w:rPr>
        <w:t xml:space="preserve"> had </w:t>
      </w:r>
      <w:r w:rsidRPr="00981F70">
        <w:rPr>
          <w:u w:val="single"/>
        </w:rPr>
        <w:t>said</w:t>
      </w:r>
      <w:r w:rsidRPr="00981F70">
        <w:rPr>
          <w:sz w:val="16"/>
        </w:rPr>
        <w:t xml:space="preserve"> last month that the </w:t>
      </w:r>
      <w:r w:rsidRPr="00981F70">
        <w:rPr>
          <w:u w:val="single"/>
        </w:rPr>
        <w:t xml:space="preserve">neighbours agreed to a </w:t>
      </w:r>
      <w:r w:rsidRPr="00981F70">
        <w:rPr>
          <w:b/>
          <w:bCs/>
          <w:u w:val="single"/>
        </w:rPr>
        <w:t>ceasefire</w:t>
      </w:r>
      <w:r w:rsidRPr="00981F70">
        <w:rPr>
          <w:u w:val="single"/>
        </w:rPr>
        <w:t xml:space="preserve"> after talks </w:t>
      </w:r>
      <w:r w:rsidRPr="00981F70">
        <w:rPr>
          <w:b/>
          <w:bCs/>
          <w:u w:val="single"/>
        </w:rPr>
        <w:t>mediated</w:t>
      </w:r>
      <w:r w:rsidRPr="00981F70">
        <w:rPr>
          <w:u w:val="single"/>
        </w:rPr>
        <w:t xml:space="preserve"> by the U.S</w:t>
      </w:r>
      <w:r w:rsidRPr="00981F70">
        <w:rPr>
          <w:sz w:val="16"/>
        </w:rPr>
        <w:t>., and that the hostilities ended when he urged the countries to focus on trade instead of war.</w:t>
      </w:r>
    </w:p>
    <w:p w14:paraId="25CCFC5B" w14:textId="77777777" w:rsidR="003E304E" w:rsidRPr="00981F70" w:rsidRDefault="003E304E" w:rsidP="003E304E">
      <w:pPr>
        <w:rPr>
          <w:sz w:val="16"/>
        </w:rPr>
      </w:pPr>
      <w:r w:rsidRPr="00981F70">
        <w:rPr>
          <w:sz w:val="16"/>
        </w:rPr>
        <w:t xml:space="preserve">However, </w:t>
      </w:r>
      <w:r w:rsidRPr="00981F70">
        <w:rPr>
          <w:u w:val="single"/>
        </w:rPr>
        <w:t>Modi</w:t>
      </w:r>
      <w:r w:rsidRPr="00981F70">
        <w:rPr>
          <w:sz w:val="16"/>
        </w:rPr>
        <w:t xml:space="preserve"> </w:t>
      </w:r>
      <w:r w:rsidRPr="00981F70">
        <w:rPr>
          <w:u w:val="single"/>
        </w:rPr>
        <w:t>told Trump</w:t>
      </w:r>
      <w:r w:rsidRPr="00981F70">
        <w:rPr>
          <w:sz w:val="16"/>
        </w:rPr>
        <w:t xml:space="preserve"> in their call on Tuesday that the </w:t>
      </w:r>
      <w:r w:rsidRPr="00981F70">
        <w:rPr>
          <w:u w:val="single"/>
        </w:rPr>
        <w:t xml:space="preserve">ceasefire was achieved through talks between the Indian and Pakistani militaries and </w:t>
      </w:r>
      <w:r w:rsidRPr="00981F70">
        <w:rPr>
          <w:b/>
          <w:bCs/>
          <w:u w:val="single"/>
        </w:rPr>
        <w:t>not U.S.</w:t>
      </w:r>
      <w:r w:rsidRPr="00981F70">
        <w:rPr>
          <w:u w:val="single"/>
        </w:rPr>
        <w:t xml:space="preserve"> mediation</w:t>
      </w:r>
      <w:r w:rsidRPr="00981F70">
        <w:rPr>
          <w:sz w:val="16"/>
        </w:rPr>
        <w:t>, India's most senior diplomat, Foreign Secretary Vikram Misri, said in a statement.</w:t>
      </w:r>
    </w:p>
    <w:p w14:paraId="43F9EF20" w14:textId="77777777" w:rsidR="003E304E" w:rsidRPr="00981F70" w:rsidRDefault="003E304E" w:rsidP="003E304E">
      <w:pPr>
        <w:rPr>
          <w:sz w:val="16"/>
        </w:rPr>
      </w:pPr>
      <w:r w:rsidRPr="00981F70">
        <w:rPr>
          <w:sz w:val="16"/>
        </w:rPr>
        <w:t xml:space="preserve">Pakistan has thanked Washington for playing a mediating role, however, while </w:t>
      </w:r>
      <w:r w:rsidRPr="00981F70">
        <w:rPr>
          <w:u w:val="single"/>
        </w:rPr>
        <w:t>India has repeatedly d</w:t>
      </w:r>
      <w:r w:rsidRPr="00981F70">
        <w:rPr>
          <w:b/>
          <w:bCs/>
          <w:u w:val="single"/>
        </w:rPr>
        <w:t>enied any third-party mediation</w:t>
      </w:r>
      <w:r w:rsidRPr="00981F70">
        <w:rPr>
          <w:sz w:val="16"/>
        </w:rPr>
        <w:t>. Tuesday's phone call between Modi and Trump was the two leaders' first direct exchange since the May 7-10 conflict.</w:t>
      </w:r>
    </w:p>
    <w:p w14:paraId="665774B7" w14:textId="77777777" w:rsidR="003E304E" w:rsidRPr="00981F70" w:rsidRDefault="003E304E" w:rsidP="003E304E">
      <w:pPr>
        <w:rPr>
          <w:sz w:val="16"/>
        </w:rPr>
      </w:pPr>
      <w:r w:rsidRPr="00981F70">
        <w:rPr>
          <w:sz w:val="16"/>
        </w:rPr>
        <w:t xml:space="preserve">"PM Modi told President Trump clearly that during this period, </w:t>
      </w:r>
      <w:r w:rsidRPr="00981F70">
        <w:rPr>
          <w:u w:val="single"/>
        </w:rPr>
        <w:t xml:space="preserve">there was </w:t>
      </w:r>
      <w:r w:rsidRPr="00981F70">
        <w:rPr>
          <w:b/>
          <w:bCs/>
          <w:u w:val="single"/>
        </w:rPr>
        <w:t>no</w:t>
      </w:r>
      <w:r w:rsidRPr="00981F70">
        <w:rPr>
          <w:u w:val="single"/>
        </w:rPr>
        <w:t xml:space="preserve"> </w:t>
      </w:r>
      <w:r w:rsidRPr="00981F70">
        <w:rPr>
          <w:b/>
          <w:bCs/>
          <w:u w:val="single"/>
        </w:rPr>
        <w:t>talk</w:t>
      </w:r>
      <w:r w:rsidRPr="00981F70">
        <w:rPr>
          <w:u w:val="single"/>
        </w:rPr>
        <w:t xml:space="preserve"> at </w:t>
      </w:r>
      <w:r w:rsidRPr="00981F70">
        <w:rPr>
          <w:b/>
          <w:bCs/>
          <w:u w:val="single"/>
        </w:rPr>
        <w:t>any stage</w:t>
      </w:r>
      <w:r w:rsidRPr="00981F70">
        <w:rPr>
          <w:u w:val="single"/>
        </w:rPr>
        <w:t xml:space="preserve"> on subjects </w:t>
      </w:r>
      <w:r w:rsidRPr="00981F70">
        <w:rPr>
          <w:sz w:val="16"/>
        </w:rPr>
        <w:t xml:space="preserve">like India-U.S. trade deal or </w:t>
      </w:r>
      <w:r w:rsidRPr="00981F70">
        <w:rPr>
          <w:u w:val="single"/>
        </w:rPr>
        <w:t>U.S. mediation between India and Pakistan</w:t>
      </w:r>
      <w:r w:rsidRPr="00981F70">
        <w:rPr>
          <w:sz w:val="16"/>
        </w:rPr>
        <w:t>," Misri said.</w:t>
      </w:r>
    </w:p>
    <w:p w14:paraId="4425855E" w14:textId="77777777" w:rsidR="003E304E" w:rsidRPr="00981F70" w:rsidRDefault="003E304E" w:rsidP="003E304E">
      <w:pPr>
        <w:rPr>
          <w:sz w:val="16"/>
        </w:rPr>
      </w:pPr>
      <w:r w:rsidRPr="00981F70">
        <w:rPr>
          <w:sz w:val="16"/>
        </w:rPr>
        <w:t xml:space="preserve">"Talks for ceasing military action happened directly between India and Pakistan </w:t>
      </w:r>
      <w:r w:rsidRPr="00981F70">
        <w:rPr>
          <w:u w:val="single"/>
        </w:rPr>
        <w:t>through existing military channels</w:t>
      </w:r>
      <w:r w:rsidRPr="00981F70">
        <w:rPr>
          <w:sz w:val="16"/>
        </w:rPr>
        <w:t xml:space="preserve">, and on the insistence of Pakistan. Prime Minister Modi emphasised that </w:t>
      </w:r>
      <w:r w:rsidRPr="00981F70">
        <w:rPr>
          <w:u w:val="single"/>
        </w:rPr>
        <w:t xml:space="preserve">India has </w:t>
      </w:r>
      <w:r w:rsidRPr="00981F70">
        <w:rPr>
          <w:b/>
          <w:bCs/>
          <w:u w:val="single"/>
        </w:rPr>
        <w:t>not accepted mediation</w:t>
      </w:r>
      <w:r w:rsidRPr="00981F70">
        <w:rPr>
          <w:u w:val="single"/>
        </w:rPr>
        <w:t xml:space="preserve"> in the past and </w:t>
      </w:r>
      <w:r w:rsidRPr="00981F70">
        <w:rPr>
          <w:b/>
          <w:bCs/>
          <w:sz w:val="24"/>
          <w:szCs w:val="24"/>
          <w:u w:val="single"/>
        </w:rPr>
        <w:t>will never</w:t>
      </w:r>
      <w:r w:rsidRPr="00981F70">
        <w:rPr>
          <w:sz w:val="24"/>
          <w:szCs w:val="24"/>
          <w:u w:val="single"/>
        </w:rPr>
        <w:t xml:space="preserve"> </w:t>
      </w:r>
      <w:r w:rsidRPr="00981F70">
        <w:rPr>
          <w:b/>
          <w:bCs/>
          <w:sz w:val="24"/>
          <w:szCs w:val="24"/>
          <w:u w:val="single"/>
        </w:rPr>
        <w:t>do</w:t>
      </w:r>
      <w:r w:rsidRPr="00981F70">
        <w:rPr>
          <w:sz w:val="16"/>
        </w:rPr>
        <w:t>."</w:t>
      </w:r>
    </w:p>
    <w:p w14:paraId="6E7A4EC6" w14:textId="77777777" w:rsidR="003E304E" w:rsidRPr="00981F70" w:rsidRDefault="003E304E" w:rsidP="003E304E">
      <w:pPr>
        <w:pStyle w:val="Heading3"/>
        <w:rPr>
          <w:rFonts w:cs="Arial"/>
        </w:rPr>
      </w:pPr>
      <w:r w:rsidRPr="00981F70">
        <w:rPr>
          <w:rFonts w:cs="Arial"/>
        </w:rPr>
        <w:t>2AC—Trump Ruins Diplomacy</w:t>
      </w:r>
    </w:p>
    <w:p w14:paraId="652CE3C9" w14:textId="77777777" w:rsidR="003E304E" w:rsidRPr="00981F70" w:rsidRDefault="003E304E" w:rsidP="003E304E">
      <w:pPr>
        <w:pStyle w:val="Heading4"/>
        <w:rPr>
          <w:rFonts w:cs="Arial"/>
        </w:rPr>
      </w:pPr>
      <w:r w:rsidRPr="00981F70">
        <w:rPr>
          <w:rFonts w:cs="Arial"/>
        </w:rPr>
        <w:t xml:space="preserve">Trump’s </w:t>
      </w:r>
      <w:r w:rsidRPr="00981F70">
        <w:rPr>
          <w:rFonts w:cs="Arial"/>
          <w:u w:val="single"/>
        </w:rPr>
        <w:t>tanked</w:t>
      </w:r>
      <w:r w:rsidRPr="00981F70">
        <w:rPr>
          <w:rFonts w:cs="Arial"/>
        </w:rPr>
        <w:t xml:space="preserve"> diplomatic capital—zero credibility now.</w:t>
      </w:r>
    </w:p>
    <w:p w14:paraId="062B7867" w14:textId="77777777" w:rsidR="003E304E" w:rsidRPr="00981F70" w:rsidRDefault="003E304E" w:rsidP="003E304E">
      <w:r w:rsidRPr="00981F70">
        <w:rPr>
          <w:rStyle w:val="Style13ptBold"/>
        </w:rPr>
        <w:t xml:space="preserve">Weinstein ’6/11 </w:t>
      </w:r>
      <w:r w:rsidRPr="00981F70">
        <w:t xml:space="preserve">[Adam; June 11, 2025. Deputy Director of the Middle East program at the Quincy Institute. “Trump Is Blowing Up Soft Power.” </w:t>
      </w:r>
      <w:r w:rsidRPr="00981F70">
        <w:rPr>
          <w:i/>
          <w:iCs/>
        </w:rPr>
        <w:t>The Nation</w:t>
      </w:r>
      <w:r w:rsidRPr="00981F70">
        <w:t>. https://www.thenation.com/article/world/trump-diplomacy-power-aid-development; mgm]</w:t>
      </w:r>
    </w:p>
    <w:p w14:paraId="4CB6CDDA" w14:textId="77777777" w:rsidR="003E304E" w:rsidRPr="00981F70" w:rsidRDefault="003E304E" w:rsidP="003E304E">
      <w:pPr>
        <w:rPr>
          <w:sz w:val="16"/>
        </w:rPr>
      </w:pPr>
      <w:r w:rsidRPr="00981F70">
        <w:rPr>
          <w:sz w:val="16"/>
        </w:rPr>
        <w:t xml:space="preserve">As the </w:t>
      </w:r>
      <w:r w:rsidRPr="00981F70">
        <w:rPr>
          <w:u w:val="single"/>
        </w:rPr>
        <w:t>Trump</w:t>
      </w:r>
      <w:r w:rsidRPr="00981F70">
        <w:rPr>
          <w:sz w:val="16"/>
        </w:rPr>
        <w:t xml:space="preserve"> administration tightens its grip on government, it is </w:t>
      </w:r>
      <w:r w:rsidRPr="00981F70">
        <w:rPr>
          <w:u w:val="single"/>
        </w:rPr>
        <w:t>branding diplomacy as personal theater</w:t>
      </w:r>
      <w:r w:rsidRPr="00981F70">
        <w:rPr>
          <w:sz w:val="16"/>
        </w:rPr>
        <w:t xml:space="preserve"> and </w:t>
      </w:r>
      <w:r w:rsidRPr="00981F70">
        <w:rPr>
          <w:u w:val="single"/>
        </w:rPr>
        <w:t>sidelining</w:t>
      </w:r>
      <w:r w:rsidRPr="00981F70">
        <w:rPr>
          <w:sz w:val="16"/>
        </w:rPr>
        <w:t xml:space="preserve"> the </w:t>
      </w:r>
      <w:r w:rsidRPr="00981F70">
        <w:rPr>
          <w:u w:val="single"/>
        </w:rPr>
        <w:t>institutions</w:t>
      </w:r>
      <w:r w:rsidRPr="00981F70">
        <w:rPr>
          <w:sz w:val="16"/>
        </w:rPr>
        <w:t xml:space="preserve"> that once sustained it—</w:t>
      </w:r>
      <w:r w:rsidRPr="00981F70">
        <w:rPr>
          <w:b/>
          <w:bCs/>
          <w:u w:val="single"/>
        </w:rPr>
        <w:t>trading soft power</w:t>
      </w:r>
      <w:r w:rsidRPr="00981F70">
        <w:rPr>
          <w:u w:val="single"/>
        </w:rPr>
        <w:t xml:space="preserve"> and </w:t>
      </w:r>
      <w:r w:rsidRPr="00981F70">
        <w:rPr>
          <w:b/>
          <w:bCs/>
          <w:u w:val="single"/>
        </w:rPr>
        <w:t>lasting influence</w:t>
      </w:r>
      <w:r w:rsidRPr="00981F70">
        <w:rPr>
          <w:u w:val="single"/>
        </w:rPr>
        <w:t xml:space="preserve"> for fleeting spectacle</w:t>
      </w:r>
      <w:r w:rsidRPr="00981F70">
        <w:rPr>
          <w:sz w:val="16"/>
        </w:rPr>
        <w:t>. What’s being lost isn’t just influence but also understanding.</w:t>
      </w:r>
    </w:p>
    <w:p w14:paraId="1C03F425" w14:textId="77777777" w:rsidR="003E304E" w:rsidRPr="00981F70" w:rsidRDefault="003E304E" w:rsidP="003E304E">
      <w:pPr>
        <w:rPr>
          <w:sz w:val="16"/>
        </w:rPr>
      </w:pPr>
      <w:r w:rsidRPr="00981F70">
        <w:rPr>
          <w:sz w:val="16"/>
        </w:rPr>
        <w:t>For this reason, “soft power,” a term coined by the late Harvard political scientist Joseph Nye to describe influence through attraction rather than coercion, may be better understood today as “soft diplomacy”: Washington’s ability to understand other societies—and for those societies to understand America.</w:t>
      </w:r>
    </w:p>
    <w:p w14:paraId="5EBA0203" w14:textId="77777777" w:rsidR="003E304E" w:rsidRPr="00981F70" w:rsidRDefault="003E304E" w:rsidP="003E304E">
      <w:pPr>
        <w:rPr>
          <w:u w:val="single"/>
        </w:rPr>
      </w:pPr>
      <w:r w:rsidRPr="00981F70">
        <w:rPr>
          <w:sz w:val="16"/>
        </w:rPr>
        <w:t xml:space="preserve">Understanding, on its own, doesn’t guarantee sound foreign policy—especially when it’s routinely used to justify a reflexive commitment to American primacy, military intervention, or zero-sum competition. But </w:t>
      </w:r>
      <w:r w:rsidRPr="00981F70">
        <w:rPr>
          <w:b/>
          <w:bCs/>
          <w:u w:val="single"/>
        </w:rPr>
        <w:t>dismantling</w:t>
      </w:r>
      <w:r w:rsidRPr="00981F70">
        <w:rPr>
          <w:sz w:val="16"/>
        </w:rPr>
        <w:t xml:space="preserve"> </w:t>
      </w:r>
      <w:r w:rsidRPr="00981F70">
        <w:rPr>
          <w:b/>
          <w:bCs/>
          <w:u w:val="single"/>
        </w:rPr>
        <w:t>global engagement</w:t>
      </w:r>
      <w:r w:rsidRPr="00981F70">
        <w:rPr>
          <w:u w:val="single"/>
        </w:rPr>
        <w:t xml:space="preserve">, educational exchange, and </w:t>
      </w:r>
      <w:r w:rsidRPr="00981F70">
        <w:rPr>
          <w:b/>
          <w:bCs/>
          <w:u w:val="single"/>
        </w:rPr>
        <w:t>soft diplomacy</w:t>
      </w:r>
      <w:r w:rsidRPr="00981F70">
        <w:rPr>
          <w:sz w:val="16"/>
        </w:rPr>
        <w:t xml:space="preserve"> all but </w:t>
      </w:r>
      <w:r w:rsidRPr="00981F70">
        <w:rPr>
          <w:b/>
          <w:bCs/>
          <w:u w:val="single"/>
        </w:rPr>
        <w:t>ensures worse</w:t>
      </w:r>
      <w:r w:rsidRPr="00981F70">
        <w:rPr>
          <w:b/>
          <w:bCs/>
          <w:sz w:val="16"/>
        </w:rPr>
        <w:t xml:space="preserve"> </w:t>
      </w:r>
      <w:r w:rsidRPr="00981F70">
        <w:rPr>
          <w:b/>
          <w:bCs/>
          <w:u w:val="single"/>
        </w:rPr>
        <w:t>outcomes</w:t>
      </w:r>
      <w:r w:rsidRPr="00981F70">
        <w:rPr>
          <w:sz w:val="16"/>
        </w:rPr>
        <w:t xml:space="preserve">—and makes it harder to carry out good policies when they do emerge. By </w:t>
      </w:r>
      <w:r w:rsidRPr="00981F70">
        <w:rPr>
          <w:u w:val="single"/>
        </w:rPr>
        <w:t>tying diplomacy to the president’s personal brand</w:t>
      </w:r>
      <w:r w:rsidRPr="00981F70">
        <w:rPr>
          <w:sz w:val="16"/>
        </w:rPr>
        <w:t>—as if it belongs to one person or administration—</w:t>
      </w:r>
      <w:r w:rsidRPr="00981F70">
        <w:rPr>
          <w:u w:val="single"/>
        </w:rPr>
        <w:t xml:space="preserve">the </w:t>
      </w:r>
      <w:r w:rsidRPr="00981F70">
        <w:rPr>
          <w:b/>
          <w:bCs/>
          <w:u w:val="single"/>
        </w:rPr>
        <w:t>US erodes</w:t>
      </w:r>
      <w:r w:rsidRPr="00981F70">
        <w:rPr>
          <w:u w:val="single"/>
        </w:rPr>
        <w:t xml:space="preserve"> its </w:t>
      </w:r>
      <w:r w:rsidRPr="00981F70">
        <w:rPr>
          <w:b/>
          <w:bCs/>
          <w:u w:val="single"/>
        </w:rPr>
        <w:t>long-term credibility</w:t>
      </w:r>
      <w:r w:rsidRPr="00981F70">
        <w:rPr>
          <w:u w:val="single"/>
        </w:rPr>
        <w:t xml:space="preserve"> and </w:t>
      </w:r>
      <w:r w:rsidRPr="00981F70">
        <w:rPr>
          <w:b/>
          <w:bCs/>
          <w:u w:val="single"/>
        </w:rPr>
        <w:t>undermines</w:t>
      </w:r>
      <w:r w:rsidRPr="00981F70">
        <w:rPr>
          <w:u w:val="single"/>
        </w:rPr>
        <w:t xml:space="preserve"> the very </w:t>
      </w:r>
      <w:r w:rsidRPr="00981F70">
        <w:rPr>
          <w:b/>
          <w:bCs/>
          <w:u w:val="single"/>
        </w:rPr>
        <w:t>diplomats</w:t>
      </w:r>
      <w:r w:rsidRPr="00981F70">
        <w:rPr>
          <w:u w:val="single"/>
        </w:rPr>
        <w:t xml:space="preserve"> charged with carrying it out.</w:t>
      </w:r>
    </w:p>
    <w:p w14:paraId="20EC0D60" w14:textId="77777777" w:rsidR="003E304E" w:rsidRPr="00981F70" w:rsidRDefault="003E304E" w:rsidP="003E304E">
      <w:pPr>
        <w:rPr>
          <w:u w:val="single"/>
        </w:rPr>
      </w:pPr>
      <w:r w:rsidRPr="00981F70">
        <w:rPr>
          <w:b/>
          <w:bCs/>
          <w:u w:val="single"/>
        </w:rPr>
        <w:t>Burning Down</w:t>
      </w:r>
      <w:r w:rsidRPr="00981F70">
        <w:rPr>
          <w:u w:val="single"/>
        </w:rPr>
        <w:t xml:space="preserve"> the </w:t>
      </w:r>
      <w:r w:rsidRPr="00981F70">
        <w:rPr>
          <w:b/>
          <w:bCs/>
          <w:u w:val="single"/>
        </w:rPr>
        <w:t xml:space="preserve">Architecture of </w:t>
      </w:r>
      <w:r w:rsidRPr="00981F70">
        <w:rPr>
          <w:sz w:val="16"/>
        </w:rPr>
        <w:t>Public</w:t>
      </w:r>
      <w:r w:rsidRPr="00981F70">
        <w:rPr>
          <w:b/>
          <w:bCs/>
          <w:u w:val="single"/>
        </w:rPr>
        <w:t xml:space="preserve"> Diplomacy</w:t>
      </w:r>
    </w:p>
    <w:p w14:paraId="1AC9DF03" w14:textId="77777777" w:rsidR="003E304E" w:rsidRPr="00981F70" w:rsidRDefault="003E304E" w:rsidP="003E304E">
      <w:pPr>
        <w:rPr>
          <w:sz w:val="16"/>
        </w:rPr>
      </w:pPr>
      <w:r w:rsidRPr="00981F70">
        <w:rPr>
          <w:sz w:val="16"/>
        </w:rPr>
        <w:t>Washington’s hard power—an enormous military budget and the global financial machinery to impose often-ineffective but punishing sanctions—comes with privileges and pathologies. Americans move through the world with ease. We swipe our credit cards without issue, rarely need visas, and treat US territorial integrity as a given. With the expansion of militarism during the Global War on Terror era also came the erosion of civil liberties, bloated defense spending, and new federal law enforcement agencies like ICE.</w:t>
      </w:r>
    </w:p>
    <w:p w14:paraId="4D7D4656" w14:textId="77777777" w:rsidR="003E304E" w:rsidRPr="00981F70" w:rsidRDefault="003E304E" w:rsidP="003E304E">
      <w:pPr>
        <w:rPr>
          <w:sz w:val="16"/>
        </w:rPr>
      </w:pPr>
      <w:r w:rsidRPr="00981F70">
        <w:rPr>
          <w:sz w:val="16"/>
        </w:rPr>
        <w:t>What’s less discussed are the quiet benefits of our soft diplomacy. Global elites and ambitious students still flock to US universities. US ambassadors often lack fluency in the local language—something unimaginable for their foreign counterparts in Washington. English, which became a global lingua franca thanks to the British Empire, owes much of its continued dominance to the cultural and economic influence of the United States and decades of educational and professional exchange. Even when political anti-Americanism flares, it rarely manifests as a wholesale rejection of American culture or people.</w:t>
      </w:r>
    </w:p>
    <w:p w14:paraId="5A003FAF" w14:textId="77777777" w:rsidR="003E304E" w:rsidRPr="00981F70" w:rsidRDefault="003E304E" w:rsidP="003E304E">
      <w:pPr>
        <w:rPr>
          <w:sz w:val="16"/>
        </w:rPr>
      </w:pPr>
      <w:r w:rsidRPr="00981F70">
        <w:rPr>
          <w:sz w:val="16"/>
        </w:rPr>
        <w:t>Overall, polling shows that while America is viewed positively, it is met with skepticism, especially when promoting its foreign policy as a force for good. The wistfulness that once greeted American travelers abroad—a mix of curiosity, aspiration, and the quiet hope of getting a US visa—has faded over the past two decades. The Bush administration’s unpopular invasion of Iraq, Washington’s unflinching support for Israel—including using it as a pretext to deport foreign students and even green-card holders—harsh and complicated immigration rules, and improving conditions in parts of the Global South have all given people plenty of reasons to look elsewhere.</w:t>
      </w:r>
    </w:p>
    <w:p w14:paraId="569812BC" w14:textId="77777777" w:rsidR="003E304E" w:rsidRPr="00981F70" w:rsidRDefault="003E304E" w:rsidP="003E304E">
      <w:pPr>
        <w:rPr>
          <w:u w:val="single"/>
        </w:rPr>
      </w:pPr>
      <w:r w:rsidRPr="00981F70">
        <w:rPr>
          <w:sz w:val="16"/>
        </w:rPr>
        <w:t xml:space="preserve">But this moment feels more extreme. The </w:t>
      </w:r>
      <w:r w:rsidRPr="00981F70">
        <w:rPr>
          <w:u w:val="single"/>
        </w:rPr>
        <w:t xml:space="preserve">erosion of </w:t>
      </w:r>
      <w:r w:rsidRPr="00981F70">
        <w:rPr>
          <w:sz w:val="16"/>
        </w:rPr>
        <w:t xml:space="preserve">soft power or </w:t>
      </w:r>
      <w:r w:rsidRPr="00981F70">
        <w:rPr>
          <w:u w:val="single"/>
        </w:rPr>
        <w:t xml:space="preserve">diplomacy is no longer passive or incidental—it’s </w:t>
      </w:r>
      <w:r w:rsidRPr="00981F70">
        <w:rPr>
          <w:b/>
          <w:bCs/>
          <w:u w:val="single"/>
        </w:rPr>
        <w:t>deliberate</w:t>
      </w:r>
      <w:r w:rsidRPr="00981F70">
        <w:rPr>
          <w:sz w:val="16"/>
        </w:rPr>
        <w:t xml:space="preserve">. Washington isn’t just retreating from global engagement. </w:t>
      </w:r>
      <w:r w:rsidRPr="00981F70">
        <w:rPr>
          <w:u w:val="single"/>
        </w:rPr>
        <w:t xml:space="preserve">It’s </w:t>
      </w:r>
      <w:r w:rsidRPr="00981F70">
        <w:rPr>
          <w:b/>
          <w:bCs/>
          <w:u w:val="single"/>
        </w:rPr>
        <w:t xml:space="preserve">burning the boats </w:t>
      </w:r>
      <w:r w:rsidRPr="00981F70">
        <w:rPr>
          <w:u w:val="single"/>
        </w:rPr>
        <w:t>that once kept it tethered to the world.</w:t>
      </w:r>
    </w:p>
    <w:p w14:paraId="2313A14C" w14:textId="77777777" w:rsidR="003E304E" w:rsidRPr="00981F70" w:rsidRDefault="003E304E" w:rsidP="003E304E">
      <w:pPr>
        <w:rPr>
          <w:sz w:val="16"/>
        </w:rPr>
      </w:pPr>
      <w:r w:rsidRPr="00981F70">
        <w:rPr>
          <w:sz w:val="16"/>
        </w:rPr>
        <w:t xml:space="preserve">First, the </w:t>
      </w:r>
      <w:r w:rsidRPr="00981F70">
        <w:rPr>
          <w:u w:val="single"/>
        </w:rPr>
        <w:t>Trump</w:t>
      </w:r>
      <w:r w:rsidRPr="00981F70">
        <w:rPr>
          <w:sz w:val="16"/>
        </w:rPr>
        <w:t xml:space="preserve"> administration </w:t>
      </w:r>
      <w:r w:rsidRPr="00981F70">
        <w:rPr>
          <w:u w:val="single"/>
        </w:rPr>
        <w:t>targeted USAID.</w:t>
      </w:r>
      <w:r w:rsidRPr="00981F70">
        <w:rPr>
          <w:sz w:val="16"/>
        </w:rPr>
        <w:t xml:space="preserve"> While the agency still exists on paper, it’s been effectively dismantled. A January 20 executive order froze nearly all foreign aid and later a directive placed most USAID staff worldwide on paid leave. By early 2025, over 80 percent of USAID’s portfolio—roughly 5,000 contracts and grants—had been canceled.</w:t>
      </w:r>
    </w:p>
    <w:p w14:paraId="431FA2C5" w14:textId="77777777" w:rsidR="003E304E" w:rsidRPr="00981F70" w:rsidRDefault="003E304E" w:rsidP="003E304E">
      <w:pPr>
        <w:rPr>
          <w:sz w:val="16"/>
        </w:rPr>
      </w:pPr>
      <w:r w:rsidRPr="00981F70">
        <w:rPr>
          <w:sz w:val="16"/>
        </w:rPr>
        <w:t xml:space="preserve">Secretary of State Marco </w:t>
      </w:r>
      <w:r w:rsidRPr="00981F70">
        <w:rPr>
          <w:u w:val="single"/>
        </w:rPr>
        <w:t>Rubio</w:t>
      </w:r>
      <w:r w:rsidRPr="00981F70">
        <w:rPr>
          <w:sz w:val="16"/>
        </w:rPr>
        <w:t xml:space="preserve"> has publicly </w:t>
      </w:r>
      <w:r w:rsidRPr="00981F70">
        <w:rPr>
          <w:u w:val="single"/>
        </w:rPr>
        <w:t>blasted the State Department as “bloated”</w:t>
      </w:r>
      <w:r w:rsidRPr="00981F70">
        <w:rPr>
          <w:sz w:val="16"/>
        </w:rPr>
        <w:t xml:space="preserve"> and overly bureaucratic, announcing plans to </w:t>
      </w:r>
      <w:r w:rsidRPr="00981F70">
        <w:rPr>
          <w:u w:val="single"/>
        </w:rPr>
        <w:t xml:space="preserve">eliminate </w:t>
      </w:r>
      <w:r w:rsidRPr="00981F70">
        <w:rPr>
          <w:b/>
          <w:bCs/>
          <w:u w:val="single"/>
        </w:rPr>
        <w:t>over 100 bureaus</w:t>
      </w:r>
      <w:r w:rsidRPr="00981F70">
        <w:rPr>
          <w:sz w:val="16"/>
        </w:rPr>
        <w:t xml:space="preserve"> and </w:t>
      </w:r>
      <w:r w:rsidRPr="00981F70">
        <w:rPr>
          <w:b/>
          <w:bCs/>
          <w:u w:val="single"/>
        </w:rPr>
        <w:t xml:space="preserve">cut </w:t>
      </w:r>
      <w:r w:rsidRPr="00981F70">
        <w:rPr>
          <w:sz w:val="16"/>
        </w:rPr>
        <w:t>roughly</w:t>
      </w:r>
      <w:r w:rsidRPr="00981F70">
        <w:rPr>
          <w:u w:val="single"/>
        </w:rPr>
        <w:t xml:space="preserve"> </w:t>
      </w:r>
      <w:r w:rsidRPr="00981F70">
        <w:rPr>
          <w:b/>
          <w:bCs/>
          <w:u w:val="single"/>
        </w:rPr>
        <w:t>15 percent</w:t>
      </w:r>
      <w:r w:rsidRPr="00981F70">
        <w:rPr>
          <w:u w:val="single"/>
        </w:rPr>
        <w:t xml:space="preserve"> of Foreign Service staff.</w:t>
      </w:r>
      <w:r w:rsidRPr="00981F70">
        <w:rPr>
          <w:sz w:val="16"/>
        </w:rPr>
        <w:t xml:space="preserve"> At the same time, the administration launched a controversial “deferred resignation ” program aimed at </w:t>
      </w:r>
      <w:r w:rsidRPr="00981F70">
        <w:rPr>
          <w:u w:val="single"/>
        </w:rPr>
        <w:t>downsizing the federal workforce</w:t>
      </w:r>
      <w:r w:rsidRPr="00981F70">
        <w:rPr>
          <w:sz w:val="16"/>
        </w:rPr>
        <w:t>. In January 2025, a “Fork in the Road” e-mail offered federal employees full pay and benefits through September if they agreed to resign. Around 75,000 federal employees across agencies took the deal. A second buyout round began in April, according to an internal memo.</w:t>
      </w:r>
    </w:p>
    <w:p w14:paraId="2FB44851" w14:textId="77777777" w:rsidR="003E304E" w:rsidRPr="00981F70" w:rsidRDefault="003E304E" w:rsidP="003E304E">
      <w:pPr>
        <w:rPr>
          <w:sz w:val="16"/>
        </w:rPr>
      </w:pPr>
      <w:r w:rsidRPr="00981F70">
        <w:rPr>
          <w:sz w:val="16"/>
        </w:rPr>
        <w:t xml:space="preserve">Other government </w:t>
      </w:r>
      <w:r w:rsidRPr="00981F70">
        <w:rPr>
          <w:u w:val="single"/>
        </w:rPr>
        <w:t>agencies</w:t>
      </w:r>
      <w:r w:rsidRPr="00981F70">
        <w:rPr>
          <w:sz w:val="16"/>
        </w:rPr>
        <w:t xml:space="preserve"> have also been </w:t>
      </w:r>
      <w:r w:rsidRPr="00981F70">
        <w:rPr>
          <w:b/>
          <w:bCs/>
          <w:u w:val="single"/>
        </w:rPr>
        <w:t>gutted</w:t>
      </w:r>
      <w:r w:rsidRPr="00981F70">
        <w:rPr>
          <w:sz w:val="16"/>
        </w:rPr>
        <w:t xml:space="preserve">. A March 2025 order disbanded the Pentagon’s Office of Net Assessment, and in April, the </w:t>
      </w:r>
      <w:r w:rsidRPr="00981F70">
        <w:rPr>
          <w:u w:val="single"/>
        </w:rPr>
        <w:t>Woodrow Wilson Center</w:t>
      </w:r>
      <w:r w:rsidRPr="00981F70">
        <w:rPr>
          <w:sz w:val="16"/>
        </w:rPr>
        <w:t xml:space="preserve"> was effectively </w:t>
      </w:r>
      <w:r w:rsidRPr="00981F70">
        <w:rPr>
          <w:b/>
          <w:bCs/>
          <w:u w:val="single"/>
        </w:rPr>
        <w:t>shut down</w:t>
      </w:r>
      <w:r w:rsidRPr="00981F70">
        <w:rPr>
          <w:sz w:val="16"/>
        </w:rPr>
        <w:t xml:space="preserve">—nearly all employees were put on leave, locked out of e-mail, and told they’d be fired as part of the Musk-led Department of Government Efficiency (DOGE) task force. Similarly, the </w:t>
      </w:r>
      <w:r w:rsidRPr="00981F70">
        <w:rPr>
          <w:u w:val="single"/>
        </w:rPr>
        <w:t>US Institute of Peac</w:t>
      </w:r>
      <w:r w:rsidRPr="00981F70">
        <w:rPr>
          <w:sz w:val="16"/>
        </w:rPr>
        <w:t xml:space="preserve">e (USIP) was ordered </w:t>
      </w:r>
      <w:r w:rsidRPr="00981F70">
        <w:rPr>
          <w:b/>
          <w:bCs/>
          <w:u w:val="single"/>
        </w:rPr>
        <w:t>dismantled</w:t>
      </w:r>
      <w:r w:rsidRPr="00981F70">
        <w:rPr>
          <w:sz w:val="16"/>
        </w:rPr>
        <w:t xml:space="preserve"> in March. DOGE forcibly entered its headquarters and removed board members. Court orders have restored some of USIP’s functions but the damage is effectively done.</w:t>
      </w:r>
    </w:p>
    <w:p w14:paraId="324722B8" w14:textId="77777777" w:rsidR="003E304E" w:rsidRPr="00981F70" w:rsidRDefault="003E304E" w:rsidP="003E304E"/>
    <w:p w14:paraId="6E0BB7C5" w14:textId="77777777" w:rsidR="003E304E" w:rsidRPr="00981F70" w:rsidRDefault="003E304E" w:rsidP="003E304E">
      <w:pPr>
        <w:pStyle w:val="Heading4"/>
        <w:rPr>
          <w:rFonts w:cs="Arial"/>
        </w:rPr>
      </w:pPr>
      <w:r w:rsidRPr="00981F70">
        <w:rPr>
          <w:rFonts w:cs="Arial"/>
        </w:rPr>
        <w:t xml:space="preserve">The State Department’s </w:t>
      </w:r>
      <w:r w:rsidRPr="00981F70">
        <w:rPr>
          <w:rFonts w:cs="Arial"/>
          <w:u w:val="single"/>
        </w:rPr>
        <w:t>gutted</w:t>
      </w:r>
      <w:r w:rsidRPr="00981F70">
        <w:rPr>
          <w:rFonts w:cs="Arial"/>
        </w:rPr>
        <w:t xml:space="preserve"> and diplomacy’s </w:t>
      </w:r>
      <w:r w:rsidRPr="00981F70">
        <w:rPr>
          <w:rFonts w:cs="Arial"/>
          <w:u w:val="single"/>
        </w:rPr>
        <w:t>shot</w:t>
      </w:r>
      <w:r w:rsidRPr="00981F70">
        <w:rPr>
          <w:rFonts w:cs="Arial"/>
        </w:rPr>
        <w:t>.</w:t>
      </w:r>
    </w:p>
    <w:p w14:paraId="5295F2FB" w14:textId="77777777" w:rsidR="003E304E" w:rsidRPr="00981F70" w:rsidRDefault="003E304E" w:rsidP="003E304E">
      <w:r w:rsidRPr="00981F70">
        <w:rPr>
          <w:rStyle w:val="Style13ptBold"/>
        </w:rPr>
        <w:t xml:space="preserve">Hamblin &amp; Tyler ’6/17 </w:t>
      </w:r>
      <w:r w:rsidRPr="00981F70">
        <w:t>[Lanni Hamblin, Policy and Advocacy Advisor at the Australian Council for International Development; and Melissa Conley Tyler, Honorary Fellow in the Asia Institute of The University of Melbourne. June 17, 2025. “Trump’s State Department Purge Cuts Deeper than in His First Presidency.” The Interpreter. Lowy Institute. https://www.lowyinstitute.org/the-interpreter/trump-s-state-department-purge-cuts-deeper-his-first-presidency; mgm]</w:t>
      </w:r>
    </w:p>
    <w:p w14:paraId="5D976F1C" w14:textId="77777777" w:rsidR="003E304E" w:rsidRPr="00981F70" w:rsidRDefault="003E304E" w:rsidP="003E304E">
      <w:pPr>
        <w:rPr>
          <w:b/>
          <w:bCs/>
          <w:sz w:val="16"/>
        </w:rPr>
      </w:pPr>
      <w:r w:rsidRPr="00981F70">
        <w:rPr>
          <w:sz w:val="16"/>
        </w:rPr>
        <w:t xml:space="preserve">So </w:t>
      </w:r>
      <w:r w:rsidRPr="00981F70">
        <w:rPr>
          <w:u w:val="single"/>
        </w:rPr>
        <w:t xml:space="preserve">how is the State Department faring in Trump’s second term? The answer is </w:t>
      </w:r>
      <w:r w:rsidRPr="00981F70">
        <w:rPr>
          <w:b/>
          <w:bCs/>
          <w:u w:val="single"/>
        </w:rPr>
        <w:t>much, much worse</w:t>
      </w:r>
      <w:r w:rsidRPr="00981F70">
        <w:rPr>
          <w:sz w:val="16"/>
        </w:rPr>
        <w:t xml:space="preserve">. The hallmark features of 2017 are all present: the preference for loyalty over expertise, ideological alignment above experience and the </w:t>
      </w:r>
      <w:r w:rsidRPr="00981F70">
        <w:rPr>
          <w:u w:val="single"/>
        </w:rPr>
        <w:t>consistent undermining of</w:t>
      </w:r>
      <w:r w:rsidRPr="00981F70">
        <w:rPr>
          <w:sz w:val="16"/>
        </w:rPr>
        <w:t xml:space="preserve"> “deep state” </w:t>
      </w:r>
      <w:r w:rsidRPr="00981F70">
        <w:rPr>
          <w:u w:val="single"/>
        </w:rPr>
        <w:t>bureaucracy</w:t>
      </w:r>
      <w:r w:rsidRPr="00981F70">
        <w:rPr>
          <w:sz w:val="16"/>
        </w:rPr>
        <w:t xml:space="preserve">. But </w:t>
      </w:r>
      <w:r w:rsidRPr="00981F70">
        <w:rPr>
          <w:u w:val="single"/>
        </w:rPr>
        <w:t xml:space="preserve">the scale is </w:t>
      </w:r>
      <w:r w:rsidRPr="00981F70">
        <w:rPr>
          <w:b/>
          <w:bCs/>
          <w:u w:val="single"/>
        </w:rPr>
        <w:t>much greater</w:t>
      </w:r>
      <w:r w:rsidRPr="00981F70">
        <w:rPr>
          <w:b/>
          <w:bCs/>
          <w:sz w:val="16"/>
        </w:rPr>
        <w:t>.</w:t>
      </w:r>
      <w:r w:rsidRPr="00981F70">
        <w:rPr>
          <w:sz w:val="16"/>
        </w:rPr>
        <w:t xml:space="preserve"> In all, during Trump’s first term the </w:t>
      </w:r>
      <w:r w:rsidRPr="00981F70">
        <w:rPr>
          <w:u w:val="single"/>
        </w:rPr>
        <w:t>State Department lost about 10% of its staff</w:t>
      </w:r>
      <w:r w:rsidRPr="00981F70">
        <w:rPr>
          <w:sz w:val="16"/>
        </w:rPr>
        <w:t xml:space="preserve"> through successive budget cuts. </w:t>
      </w:r>
      <w:r w:rsidRPr="00981F70">
        <w:rPr>
          <w:u w:val="single"/>
        </w:rPr>
        <w:t xml:space="preserve">If Congress approves the proposed changes, the </w:t>
      </w:r>
      <w:r w:rsidRPr="00981F70">
        <w:rPr>
          <w:b/>
          <w:bCs/>
          <w:u w:val="single"/>
        </w:rPr>
        <w:t>disruption will be even more dramatic</w:t>
      </w:r>
      <w:r w:rsidRPr="00981F70">
        <w:rPr>
          <w:sz w:val="16"/>
        </w:rPr>
        <w:t xml:space="preserve">. The USAID freeze and subsequent absorption has taken most attention so far, but the </w:t>
      </w:r>
      <w:r w:rsidRPr="00981F70">
        <w:rPr>
          <w:u w:val="single"/>
        </w:rPr>
        <w:t xml:space="preserve">State Department itself is facing </w:t>
      </w:r>
      <w:r w:rsidRPr="00981F70">
        <w:rPr>
          <w:b/>
          <w:bCs/>
          <w:u w:val="single"/>
        </w:rPr>
        <w:t>radical change</w:t>
      </w:r>
      <w:r w:rsidRPr="00981F70">
        <w:rPr>
          <w:b/>
          <w:bCs/>
          <w:sz w:val="16"/>
        </w:rPr>
        <w:t>.</w:t>
      </w:r>
    </w:p>
    <w:p w14:paraId="158E5C8B" w14:textId="77777777" w:rsidR="003E304E" w:rsidRPr="00981F70" w:rsidRDefault="003E304E" w:rsidP="003E304E">
      <w:pPr>
        <w:rPr>
          <w:sz w:val="16"/>
        </w:rPr>
      </w:pPr>
      <w:r w:rsidRPr="00981F70">
        <w:rPr>
          <w:sz w:val="16"/>
        </w:rPr>
        <w:t>In February Trump issued an Executive Order to revamp the foreign service, explicitly directing Secretary of State Marco Rubio to “ensure faithful and effective implementation of the President’s foreign policy agenda” making clear that failure to implement is grounds for professional discipline with the potential for termination.</w:t>
      </w:r>
    </w:p>
    <w:p w14:paraId="1180EC08" w14:textId="77777777" w:rsidR="003E304E" w:rsidRPr="00981F70" w:rsidRDefault="003E304E" w:rsidP="003E304E">
      <w:pPr>
        <w:rPr>
          <w:sz w:val="16"/>
        </w:rPr>
      </w:pPr>
      <w:r w:rsidRPr="00981F70">
        <w:rPr>
          <w:sz w:val="16"/>
        </w:rPr>
        <w:t xml:space="preserve">In April, more details of the State Department’s “revamp” emerged with Rubio announcing a plan to reorganise the foreign service outlining </w:t>
      </w:r>
      <w:r w:rsidRPr="00981F70">
        <w:rPr>
          <w:u w:val="single"/>
        </w:rPr>
        <w:t xml:space="preserve">the </w:t>
      </w:r>
      <w:r w:rsidRPr="00981F70">
        <w:rPr>
          <w:b/>
          <w:bCs/>
          <w:u w:val="single"/>
        </w:rPr>
        <w:t>closure of 132 bureaus</w:t>
      </w:r>
      <w:r w:rsidRPr="00981F70">
        <w:rPr>
          <w:u w:val="single"/>
        </w:rPr>
        <w:t xml:space="preserve"> and offices and </w:t>
      </w:r>
      <w:r w:rsidRPr="00981F70">
        <w:rPr>
          <w:b/>
          <w:bCs/>
          <w:u w:val="single"/>
        </w:rPr>
        <w:t>total staff reduction of 15%</w:t>
      </w:r>
      <w:r w:rsidRPr="00981F70">
        <w:rPr>
          <w:b/>
          <w:bCs/>
          <w:sz w:val="16"/>
        </w:rPr>
        <w:t>.</w:t>
      </w:r>
      <w:r w:rsidRPr="00981F70">
        <w:rPr>
          <w:sz w:val="16"/>
        </w:rPr>
        <w:t xml:space="preserve"> A deadline of 1 July was set for those leading the reorganisation.</w:t>
      </w:r>
    </w:p>
    <w:p w14:paraId="19EBB6D7" w14:textId="77777777" w:rsidR="003E304E" w:rsidRPr="00981F70" w:rsidRDefault="003E304E" w:rsidP="003E304E">
      <w:pPr>
        <w:rPr>
          <w:sz w:val="16"/>
        </w:rPr>
      </w:pPr>
      <w:r w:rsidRPr="00981F70">
        <w:rPr>
          <w:sz w:val="16"/>
        </w:rPr>
        <w:t xml:space="preserve">Then, in May, Rubio submitted a notification to Congress </w:t>
      </w:r>
      <w:r w:rsidRPr="00981F70">
        <w:rPr>
          <w:u w:val="single"/>
        </w:rPr>
        <w:t xml:space="preserve">proposing to </w:t>
      </w:r>
      <w:r w:rsidRPr="00981F70">
        <w:rPr>
          <w:b/>
          <w:bCs/>
          <w:u w:val="single"/>
        </w:rPr>
        <w:t>cut thousands</w:t>
      </w:r>
      <w:r w:rsidRPr="00981F70">
        <w:rPr>
          <w:u w:val="single"/>
        </w:rPr>
        <w:t xml:space="preserve"> of </w:t>
      </w:r>
      <w:r w:rsidRPr="00981F70">
        <w:rPr>
          <w:b/>
          <w:bCs/>
          <w:u w:val="single"/>
        </w:rPr>
        <w:t>jobs</w:t>
      </w:r>
      <w:r w:rsidRPr="00981F70">
        <w:rPr>
          <w:u w:val="single"/>
        </w:rPr>
        <w:t xml:space="preserve"> and merge or </w:t>
      </w:r>
      <w:r w:rsidRPr="00981F70">
        <w:rPr>
          <w:b/>
          <w:bCs/>
          <w:u w:val="single"/>
        </w:rPr>
        <w:t>close</w:t>
      </w:r>
      <w:r w:rsidRPr="00981F70">
        <w:rPr>
          <w:u w:val="single"/>
        </w:rPr>
        <w:t xml:space="preserve"> more than </w:t>
      </w:r>
      <w:r w:rsidRPr="00981F70">
        <w:rPr>
          <w:b/>
          <w:bCs/>
          <w:u w:val="single"/>
        </w:rPr>
        <w:t>300 bureaus and offices</w:t>
      </w:r>
      <w:r w:rsidRPr="00981F70">
        <w:rPr>
          <w:sz w:val="16"/>
        </w:rPr>
        <w:t>. The notification offers more details of the administration’s proposed overhaul, setting out plans to reduce bureaucratic overlap, dissolve functions ideologically inconsistent with the administration, and embolden the Department’s regional offices by placing remaining foreign assistance under their management.</w:t>
      </w:r>
    </w:p>
    <w:p w14:paraId="02D217F9" w14:textId="77777777" w:rsidR="003E304E" w:rsidRPr="00981F70" w:rsidRDefault="003E304E" w:rsidP="003E304E">
      <w:pPr>
        <w:rPr>
          <w:sz w:val="16"/>
        </w:rPr>
      </w:pPr>
      <w:r w:rsidRPr="00981F70">
        <w:rPr>
          <w:sz w:val="16"/>
        </w:rPr>
        <w:t>A few weeks out from the 1 July deadline, the revamp plans are underway, with Congress working on a new bill to reauthorise and reorganise the State Department. If passed, it will be the first reauthorisation of the State Department in more than 20 years.</w:t>
      </w:r>
    </w:p>
    <w:p w14:paraId="50EE51F8" w14:textId="77777777" w:rsidR="003E304E" w:rsidRPr="00981F70" w:rsidRDefault="003E304E" w:rsidP="003E304E">
      <w:pPr>
        <w:rPr>
          <w:sz w:val="16"/>
        </w:rPr>
      </w:pPr>
      <w:r w:rsidRPr="00981F70">
        <w:rPr>
          <w:sz w:val="16"/>
        </w:rPr>
        <w:t xml:space="preserve">In terms of the </w:t>
      </w:r>
      <w:r w:rsidRPr="00981F70">
        <w:rPr>
          <w:u w:val="single"/>
        </w:rPr>
        <w:t>State Department’s funding</w:t>
      </w:r>
      <w:r w:rsidRPr="00981F70">
        <w:rPr>
          <w:sz w:val="16"/>
        </w:rPr>
        <w:t xml:space="preserve">, the 2026 budget request would see international affairs </w:t>
      </w:r>
      <w:r w:rsidRPr="00981F70">
        <w:rPr>
          <w:b/>
          <w:bCs/>
          <w:u w:val="single"/>
        </w:rPr>
        <w:t>drop to its lowest level</w:t>
      </w:r>
      <w:r w:rsidRPr="00981F70">
        <w:rPr>
          <w:u w:val="single"/>
        </w:rPr>
        <w:t xml:space="preserve"> since before the Second World War, with a m</w:t>
      </w:r>
      <w:r w:rsidRPr="00981F70">
        <w:rPr>
          <w:b/>
          <w:bCs/>
          <w:u w:val="single"/>
        </w:rPr>
        <w:t xml:space="preserve">assive 85% decrease </w:t>
      </w:r>
      <w:r w:rsidRPr="00981F70">
        <w:rPr>
          <w:sz w:val="16"/>
        </w:rPr>
        <w:t>(USD$51.7 billion). The vast majority of cuts are to foreign aid – including global health, democracy and humanitarian assistance – and to contributions to multilateral organisations (UN funding is slashed by 83%). These will be replaced by initiatives such as a new “America First Opportunity Fund” to focus on investments that include repatriations and removals of refugees and migrants, “countering China and other near-peer rivals” and advancing US economic interests.</w:t>
      </w:r>
    </w:p>
    <w:p w14:paraId="61CB7EDF" w14:textId="77777777" w:rsidR="003E304E" w:rsidRPr="00981F70" w:rsidRDefault="003E304E" w:rsidP="003E304E">
      <w:pPr>
        <w:rPr>
          <w:sz w:val="16"/>
        </w:rPr>
      </w:pPr>
      <w:r w:rsidRPr="00981F70">
        <w:rPr>
          <w:sz w:val="16"/>
        </w:rPr>
        <w:t xml:space="preserve">The budget request also includes a </w:t>
      </w:r>
      <w:r w:rsidRPr="00981F70">
        <w:rPr>
          <w:u w:val="single"/>
        </w:rPr>
        <w:t xml:space="preserve">9% decrease to the State Department account responsible for </w:t>
      </w:r>
      <w:r w:rsidRPr="00981F70">
        <w:rPr>
          <w:b/>
          <w:bCs/>
          <w:u w:val="single"/>
        </w:rPr>
        <w:t>funding US diplomatic personnel globally</w:t>
      </w:r>
      <w:r w:rsidRPr="00981F70">
        <w:rPr>
          <w:sz w:val="16"/>
        </w:rPr>
        <w:t xml:space="preserve">. Although it does not provide further detail on the reduced presence of US foreign service globally, </w:t>
      </w:r>
      <w:r w:rsidRPr="00981F70">
        <w:rPr>
          <w:u w:val="single"/>
        </w:rPr>
        <w:t xml:space="preserve">internal plans reveal the </w:t>
      </w:r>
      <w:r w:rsidRPr="00981F70">
        <w:rPr>
          <w:b/>
          <w:bCs/>
          <w:u w:val="single"/>
        </w:rPr>
        <w:t>closure</w:t>
      </w:r>
      <w:r w:rsidRPr="00981F70">
        <w:rPr>
          <w:u w:val="single"/>
        </w:rPr>
        <w:t xml:space="preserve"> of </w:t>
      </w:r>
      <w:r w:rsidRPr="00981F70">
        <w:rPr>
          <w:sz w:val="16"/>
        </w:rPr>
        <w:t>nearly</w:t>
      </w:r>
      <w:r w:rsidRPr="00981F70">
        <w:rPr>
          <w:u w:val="single"/>
        </w:rPr>
        <w:t xml:space="preserve"> </w:t>
      </w:r>
      <w:r w:rsidRPr="00981F70">
        <w:rPr>
          <w:b/>
          <w:bCs/>
          <w:u w:val="single"/>
        </w:rPr>
        <w:t>30 US embassies</w:t>
      </w:r>
      <w:r w:rsidRPr="00981F70">
        <w:rPr>
          <w:u w:val="single"/>
        </w:rPr>
        <w:t xml:space="preserve"> and consulates globally</w:t>
      </w:r>
      <w:r w:rsidRPr="00981F70">
        <w:rPr>
          <w:sz w:val="16"/>
        </w:rPr>
        <w:t xml:space="preserve"> – mostly in Africa and Europe – and the consolidation of missions from Canada to Japan.</w:t>
      </w:r>
    </w:p>
    <w:p w14:paraId="56CF1172" w14:textId="77777777" w:rsidR="003E304E" w:rsidRPr="00981F70" w:rsidRDefault="003E304E" w:rsidP="003E304E">
      <w:pPr>
        <w:rPr>
          <w:sz w:val="16"/>
        </w:rPr>
      </w:pPr>
      <w:r w:rsidRPr="00981F70">
        <w:rPr>
          <w:sz w:val="16"/>
        </w:rPr>
        <w:t xml:space="preserve">This might make sense if the world had become more peaceful or secure. In fact, the United States is facing greater geopolitical uncertainty, with the relative decline of its influence and military heft in an era of great power competition. The issue is the </w:t>
      </w:r>
      <w:r w:rsidRPr="00981F70">
        <w:rPr>
          <w:u w:val="single"/>
        </w:rPr>
        <w:t xml:space="preserve">Trump administration’s </w:t>
      </w:r>
      <w:r w:rsidRPr="00981F70">
        <w:rPr>
          <w:b/>
          <w:bCs/>
          <w:u w:val="single"/>
        </w:rPr>
        <w:t>devaluing of diplomacy</w:t>
      </w:r>
      <w:r w:rsidRPr="00981F70">
        <w:rPr>
          <w:sz w:val="16"/>
        </w:rPr>
        <w:t>.</w:t>
      </w:r>
    </w:p>
    <w:p w14:paraId="60DD137C" w14:textId="77777777" w:rsidR="003E304E" w:rsidRPr="00981F70" w:rsidRDefault="003E304E" w:rsidP="003E304E">
      <w:pPr>
        <w:rPr>
          <w:sz w:val="16"/>
        </w:rPr>
      </w:pPr>
      <w:r w:rsidRPr="00981F70">
        <w:rPr>
          <w:b/>
          <w:bCs/>
          <w:u w:val="single"/>
        </w:rPr>
        <w:t>Effective diplomacy</w:t>
      </w:r>
      <w:r w:rsidRPr="00981F70">
        <w:rPr>
          <w:sz w:val="16"/>
        </w:rPr>
        <w:t xml:space="preserve"> means being comfortable with incrementalism, compromises and partial solutions. It takes </w:t>
      </w:r>
      <w:r w:rsidRPr="00981F70">
        <w:rPr>
          <w:b/>
          <w:bCs/>
          <w:u w:val="single"/>
        </w:rPr>
        <w:t>specialist skills</w:t>
      </w:r>
      <w:r w:rsidRPr="00981F70">
        <w:rPr>
          <w:u w:val="single"/>
        </w:rPr>
        <w:t xml:space="preserve"> and requires a commitment to the long-term</w:t>
      </w:r>
      <w:r w:rsidRPr="00981F70">
        <w:rPr>
          <w:sz w:val="16"/>
        </w:rPr>
        <w:t>. It does not suit Trump’s modus operandi of transactionalism, business-like deals and quick fix solutions.</w:t>
      </w:r>
    </w:p>
    <w:p w14:paraId="1C416A6B" w14:textId="77777777" w:rsidR="003E304E" w:rsidRPr="00981F70" w:rsidRDefault="003E304E" w:rsidP="003E304E">
      <w:pPr>
        <w:rPr>
          <w:u w:val="single"/>
        </w:rPr>
      </w:pPr>
      <w:r w:rsidRPr="00981F70">
        <w:rPr>
          <w:sz w:val="16"/>
        </w:rPr>
        <w:t xml:space="preserve">While </w:t>
      </w:r>
      <w:r w:rsidRPr="00981F70">
        <w:rPr>
          <w:u w:val="single"/>
        </w:rPr>
        <w:t xml:space="preserve">what’s happening at State has been overshadowed by the whirlwind of </w:t>
      </w:r>
      <w:r w:rsidRPr="00981F70">
        <w:rPr>
          <w:b/>
          <w:bCs/>
          <w:u w:val="single"/>
        </w:rPr>
        <w:t>Trumplomacy</w:t>
      </w:r>
      <w:r w:rsidRPr="00981F70">
        <w:rPr>
          <w:sz w:val="16"/>
        </w:rPr>
        <w:t xml:space="preserve">, in the long term it may be that the administration’s efforts to </w:t>
      </w:r>
      <w:r w:rsidRPr="00981F70">
        <w:rPr>
          <w:b/>
          <w:bCs/>
          <w:u w:val="single"/>
        </w:rPr>
        <w:t>undermine</w:t>
      </w:r>
      <w:r w:rsidRPr="00981F70">
        <w:rPr>
          <w:u w:val="single"/>
        </w:rPr>
        <w:t xml:space="preserve">, </w:t>
      </w:r>
      <w:r w:rsidRPr="00981F70">
        <w:rPr>
          <w:b/>
          <w:bCs/>
          <w:u w:val="single"/>
        </w:rPr>
        <w:t>defund</w:t>
      </w:r>
      <w:r w:rsidRPr="00981F70">
        <w:rPr>
          <w:u w:val="single"/>
        </w:rPr>
        <w:t xml:space="preserve"> and </w:t>
      </w:r>
      <w:r w:rsidRPr="00981F70">
        <w:rPr>
          <w:b/>
          <w:bCs/>
          <w:u w:val="single"/>
        </w:rPr>
        <w:t>re-organise</w:t>
      </w:r>
      <w:r w:rsidRPr="00981F70">
        <w:rPr>
          <w:u w:val="single"/>
        </w:rPr>
        <w:t xml:space="preserve"> the US foreign service</w:t>
      </w:r>
      <w:r w:rsidRPr="00981F70">
        <w:rPr>
          <w:sz w:val="16"/>
        </w:rPr>
        <w:t xml:space="preserve"> have the most lasting impact. By devaluing the profession essential to state-to-state relations, the United States is </w:t>
      </w:r>
      <w:r w:rsidRPr="00981F70">
        <w:rPr>
          <w:b/>
          <w:bCs/>
          <w:u w:val="single"/>
        </w:rPr>
        <w:t>removing</w:t>
      </w:r>
      <w:r w:rsidRPr="00981F70">
        <w:rPr>
          <w:u w:val="single"/>
        </w:rPr>
        <w:t xml:space="preserve"> one of its key </w:t>
      </w:r>
      <w:r w:rsidRPr="00981F70">
        <w:rPr>
          <w:b/>
          <w:bCs/>
          <w:u w:val="single"/>
        </w:rPr>
        <w:t>instruments of statecraft</w:t>
      </w:r>
      <w:r w:rsidRPr="00981F70">
        <w:rPr>
          <w:u w:val="single"/>
        </w:rPr>
        <w:t xml:space="preserve"> – with long</w:t>
      </w:r>
      <w:r w:rsidRPr="00981F70">
        <w:rPr>
          <w:b/>
          <w:bCs/>
          <w:u w:val="single"/>
        </w:rPr>
        <w:t>-term effects for its international engagement</w:t>
      </w:r>
      <w:r w:rsidRPr="00981F70">
        <w:rPr>
          <w:u w:val="single"/>
        </w:rPr>
        <w:t>.</w:t>
      </w:r>
    </w:p>
    <w:p w14:paraId="149C53B4" w14:textId="77777777" w:rsidR="003E304E" w:rsidRPr="00981F70" w:rsidRDefault="003E304E" w:rsidP="003E304E"/>
    <w:p w14:paraId="4C43E925" w14:textId="77777777" w:rsidR="003E304E" w:rsidRPr="00981F70" w:rsidRDefault="003E304E" w:rsidP="003E304E">
      <w:pPr>
        <w:pStyle w:val="Heading2"/>
        <w:rPr>
          <w:rFonts w:cs="Arial"/>
        </w:rPr>
      </w:pPr>
      <w:r w:rsidRPr="00981F70">
        <w:rPr>
          <w:rFonts w:cs="Arial"/>
        </w:rPr>
        <w:t>Link: Indo-Pak</w:t>
      </w:r>
    </w:p>
    <w:p w14:paraId="64541897" w14:textId="77777777" w:rsidR="003E304E" w:rsidRPr="00981F70" w:rsidRDefault="003E304E" w:rsidP="003E304E">
      <w:pPr>
        <w:pStyle w:val="Heading3"/>
        <w:rPr>
          <w:rFonts w:cs="Arial"/>
        </w:rPr>
      </w:pPr>
      <w:r w:rsidRPr="00981F70">
        <w:rPr>
          <w:rFonts w:cs="Arial"/>
        </w:rPr>
        <w:t>2AC—A2: Link—No Trade Off</w:t>
      </w:r>
    </w:p>
    <w:p w14:paraId="09404521" w14:textId="77777777" w:rsidR="003E304E" w:rsidRPr="00981F70" w:rsidRDefault="003E304E" w:rsidP="003E304E">
      <w:pPr>
        <w:pStyle w:val="Heading4"/>
        <w:rPr>
          <w:rFonts w:cs="Arial"/>
        </w:rPr>
      </w:pPr>
      <w:r w:rsidRPr="00981F70">
        <w:rPr>
          <w:rFonts w:cs="Arial"/>
        </w:rPr>
        <w:t xml:space="preserve">Arctic presence </w:t>
      </w:r>
      <w:r w:rsidRPr="00981F70">
        <w:rPr>
          <w:rFonts w:cs="Arial"/>
          <w:u w:val="single"/>
        </w:rPr>
        <w:t>backs</w:t>
      </w:r>
      <w:r w:rsidRPr="00981F70">
        <w:rPr>
          <w:rFonts w:cs="Arial"/>
        </w:rPr>
        <w:t xml:space="preserve"> Indo-Pacific diplomacy—it’s key to </w:t>
      </w:r>
      <w:r w:rsidRPr="00981F70">
        <w:rPr>
          <w:rFonts w:cs="Arial"/>
          <w:u w:val="single"/>
        </w:rPr>
        <w:t>force projection</w:t>
      </w:r>
      <w:r w:rsidRPr="00981F70">
        <w:rPr>
          <w:rFonts w:cs="Arial"/>
        </w:rPr>
        <w:t>.</w:t>
      </w:r>
    </w:p>
    <w:p w14:paraId="01A8C887" w14:textId="77777777" w:rsidR="003E304E" w:rsidRPr="00981F70" w:rsidRDefault="003E304E" w:rsidP="003E304E">
      <w:r w:rsidRPr="00981F70">
        <w:rPr>
          <w:rStyle w:val="Style13ptBold"/>
        </w:rPr>
        <w:t xml:space="preserve">DoD ’24 </w:t>
      </w:r>
      <w:r w:rsidRPr="00981F70">
        <w:t>[Department of Defense; 2024. “2024 DOD Arctic Strategy.” Department of Defense. https://media.defense.gov/2024/Jul/22/2003507411/-1/-1/0/DOD-ARCTIC-STRATEGY-2024.PDF; mgm]</w:t>
      </w:r>
    </w:p>
    <w:p w14:paraId="432185BC" w14:textId="77777777" w:rsidR="003E304E" w:rsidRPr="00981F70" w:rsidRDefault="003E304E" w:rsidP="003E304E">
      <w:pPr>
        <w:rPr>
          <w:u w:val="single"/>
        </w:rPr>
      </w:pPr>
      <w:r w:rsidRPr="00981F70">
        <w:rPr>
          <w:sz w:val="16"/>
        </w:rPr>
        <w:t xml:space="preserve">The </w:t>
      </w:r>
      <w:r w:rsidRPr="00981F70">
        <w:rPr>
          <w:u w:val="single"/>
        </w:rPr>
        <w:t>North American Arctic region</w:t>
      </w:r>
      <w:r w:rsidRPr="00981F70">
        <w:rPr>
          <w:sz w:val="16"/>
        </w:rPr>
        <w:t xml:space="preserve"> comprises the northern approaches to the homeland and includes sovereign U.S. territory in Alaska–</w:t>
      </w:r>
      <w:r w:rsidRPr="00981F70">
        <w:rPr>
          <w:u w:val="single"/>
        </w:rPr>
        <w:t xml:space="preserve">home to significant U.S. </w:t>
      </w:r>
      <w:r w:rsidRPr="00981F70">
        <w:rPr>
          <w:b/>
          <w:bCs/>
          <w:u w:val="single"/>
        </w:rPr>
        <w:t>defense infrastructure</w:t>
      </w:r>
      <w:r w:rsidRPr="00981F70">
        <w:rPr>
          <w:sz w:val="16"/>
        </w:rPr>
        <w:t xml:space="preserve">–and the sovereign territory of North Atlantic Treaty Organization (NATO) Allies including Canada and the Kingdom of Denmark’s autonomous territory of Greenland. Vital for homeland defense, the North American Arctic region </w:t>
      </w:r>
      <w:r w:rsidRPr="00981F70">
        <w:rPr>
          <w:u w:val="single"/>
        </w:rPr>
        <w:t>hosts aerospace warning, aerospace control, and maritime warning capabilities</w:t>
      </w:r>
      <w:r w:rsidRPr="00981F70">
        <w:rPr>
          <w:sz w:val="16"/>
        </w:rPr>
        <w:t xml:space="preserve"> for the binational U.S.-Canada North American Aerospace Defense Command (NORAD). </w:t>
      </w:r>
      <w:r w:rsidRPr="00981F70">
        <w:rPr>
          <w:u w:val="single"/>
        </w:rPr>
        <w:t>The North American Arctic region is</w:t>
      </w:r>
      <w:r w:rsidRPr="00981F70">
        <w:rPr>
          <w:sz w:val="16"/>
        </w:rPr>
        <w:t xml:space="preserve"> also </w:t>
      </w:r>
      <w:r w:rsidRPr="00981F70">
        <w:rPr>
          <w:b/>
          <w:bCs/>
          <w:u w:val="single"/>
        </w:rPr>
        <w:t>integral</w:t>
      </w:r>
      <w:r w:rsidRPr="00981F70">
        <w:rPr>
          <w:u w:val="single"/>
        </w:rPr>
        <w:t xml:space="preserve"> to the </w:t>
      </w:r>
      <w:r w:rsidRPr="00981F70">
        <w:rPr>
          <w:b/>
          <w:bCs/>
          <w:u w:val="single"/>
        </w:rPr>
        <w:t>execution</w:t>
      </w:r>
      <w:r w:rsidRPr="00981F70">
        <w:rPr>
          <w:u w:val="single"/>
        </w:rPr>
        <w:t xml:space="preserve"> of </w:t>
      </w:r>
      <w:r w:rsidRPr="00981F70">
        <w:rPr>
          <w:b/>
          <w:bCs/>
          <w:u w:val="single"/>
        </w:rPr>
        <w:t>Indo</w:t>
      </w:r>
      <w:r w:rsidRPr="00981F70">
        <w:rPr>
          <w:u w:val="single"/>
        </w:rPr>
        <w:t>-</w:t>
      </w:r>
      <w:r w:rsidRPr="00981F70">
        <w:rPr>
          <w:b/>
          <w:bCs/>
          <w:u w:val="single"/>
        </w:rPr>
        <w:t>Pacific operations</w:t>
      </w:r>
      <w:r w:rsidRPr="00981F70">
        <w:rPr>
          <w:u w:val="single"/>
        </w:rPr>
        <w:t xml:space="preserve">, as the </w:t>
      </w:r>
      <w:r w:rsidRPr="00981F70">
        <w:rPr>
          <w:b/>
          <w:bCs/>
          <w:u w:val="single"/>
        </w:rPr>
        <w:t>northern flank</w:t>
      </w:r>
      <w:r w:rsidRPr="00981F70">
        <w:rPr>
          <w:u w:val="single"/>
        </w:rPr>
        <w:t xml:space="preserve"> for </w:t>
      </w:r>
      <w:r w:rsidRPr="00981F70">
        <w:rPr>
          <w:b/>
          <w:bCs/>
          <w:u w:val="single"/>
        </w:rPr>
        <w:t>projecting military</w:t>
      </w:r>
      <w:r w:rsidRPr="00981F70">
        <w:rPr>
          <w:u w:val="single"/>
        </w:rPr>
        <w:t xml:space="preserve"> force from the </w:t>
      </w:r>
      <w:r w:rsidRPr="00981F70">
        <w:rPr>
          <w:b/>
          <w:bCs/>
          <w:u w:val="single"/>
        </w:rPr>
        <w:t>U.S. homeland</w:t>
      </w:r>
      <w:r w:rsidRPr="00981F70">
        <w:rPr>
          <w:u w:val="single"/>
        </w:rPr>
        <w:t xml:space="preserve"> </w:t>
      </w:r>
      <w:r w:rsidRPr="00981F70">
        <w:rPr>
          <w:b/>
          <w:bCs/>
          <w:u w:val="single"/>
        </w:rPr>
        <w:t>to that region</w:t>
      </w:r>
      <w:r w:rsidRPr="00981F70">
        <w:rPr>
          <w:u w:val="single"/>
        </w:rPr>
        <w:t>.</w:t>
      </w:r>
    </w:p>
    <w:p w14:paraId="78145AF5" w14:textId="77777777" w:rsidR="003E304E" w:rsidRPr="00981F70" w:rsidRDefault="003E304E" w:rsidP="003E304E"/>
    <w:p w14:paraId="3FF25041" w14:textId="77777777" w:rsidR="003E304E" w:rsidRPr="00981F70" w:rsidRDefault="003E304E" w:rsidP="003E304E">
      <w:pPr>
        <w:pStyle w:val="Heading4"/>
        <w:rPr>
          <w:rFonts w:cs="Arial"/>
        </w:rPr>
      </w:pPr>
      <w:r w:rsidRPr="00981F70">
        <w:rPr>
          <w:rFonts w:cs="Arial"/>
        </w:rPr>
        <w:t xml:space="preserve">No trade-off: Arctic arrangements are </w:t>
      </w:r>
      <w:r w:rsidRPr="00981F70">
        <w:rPr>
          <w:rFonts w:cs="Arial"/>
          <w:u w:val="single"/>
        </w:rPr>
        <w:t>compartmentalized</w:t>
      </w:r>
      <w:r w:rsidRPr="00981F70">
        <w:rPr>
          <w:rFonts w:cs="Arial"/>
        </w:rPr>
        <w:t>.</w:t>
      </w:r>
    </w:p>
    <w:p w14:paraId="4DFDB2FE" w14:textId="77777777" w:rsidR="003E304E" w:rsidRPr="00981F70" w:rsidRDefault="003E304E" w:rsidP="003E304E">
      <w:r w:rsidRPr="00981F70">
        <w:rPr>
          <w:rStyle w:val="Style13ptBold"/>
        </w:rPr>
        <w:t>Balton ’21</w:t>
      </w:r>
      <w:r w:rsidRPr="00981F70">
        <w:t xml:space="preserve"> [David; May 2021. Senior Fellow with the Woodrow Wilson Center’s Polar and Executive Director of the White House’s Arctic Executive Steering Committee. “Advancing U.S. Diplomacy in the Arctic.” </w:t>
      </w:r>
      <w:r w:rsidRPr="00981F70">
        <w:rPr>
          <w:i/>
          <w:iCs/>
        </w:rPr>
        <w:t>The Foreign Service Journal</w:t>
      </w:r>
      <w:r w:rsidRPr="00981F70">
        <w:t xml:space="preserve">. https://afsa.org/advancing-us-diplomacy-arctic; mgm] </w:t>
      </w:r>
    </w:p>
    <w:p w14:paraId="18C88AE6" w14:textId="77777777" w:rsidR="003E304E" w:rsidRPr="00981F70" w:rsidRDefault="003E304E" w:rsidP="003E304E">
      <w:pPr>
        <w:rPr>
          <w:u w:val="single"/>
        </w:rPr>
      </w:pPr>
      <w:r w:rsidRPr="00981F70">
        <w:rPr>
          <w:sz w:val="16"/>
        </w:rPr>
        <w:t xml:space="preserve">As a result, the </w:t>
      </w:r>
      <w:r w:rsidRPr="00981F70">
        <w:rPr>
          <w:u w:val="single"/>
        </w:rPr>
        <w:t>Arctic</w:t>
      </w:r>
      <w:r w:rsidRPr="00981F70">
        <w:rPr>
          <w:sz w:val="16"/>
        </w:rPr>
        <w:t xml:space="preserve"> has witnessed a remarkable </w:t>
      </w:r>
      <w:r w:rsidRPr="00981F70">
        <w:rPr>
          <w:u w:val="single"/>
        </w:rPr>
        <w:t>spurt in</w:t>
      </w:r>
      <w:r w:rsidRPr="00981F70">
        <w:rPr>
          <w:sz w:val="16"/>
        </w:rPr>
        <w:t xml:space="preserve"> the numbers of international institutions and </w:t>
      </w:r>
      <w:r w:rsidRPr="00981F70">
        <w:rPr>
          <w:u w:val="single"/>
        </w:rPr>
        <w:t>arrangements</w:t>
      </w:r>
      <w:r w:rsidRPr="00981F70">
        <w:rPr>
          <w:sz w:val="16"/>
        </w:rPr>
        <w:t xml:space="preserve"> designed to manage expanding human activity in the region, and deepen human understanding of it. </w:t>
      </w:r>
      <w:r w:rsidRPr="00981F70">
        <w:rPr>
          <w:u w:val="single"/>
        </w:rPr>
        <w:t>Despite</w:t>
      </w:r>
      <w:r w:rsidRPr="00981F70">
        <w:rPr>
          <w:sz w:val="16"/>
        </w:rPr>
        <w:t xml:space="preserve"> serious </w:t>
      </w:r>
      <w:r w:rsidRPr="00981F70">
        <w:rPr>
          <w:b/>
          <w:bCs/>
          <w:u w:val="single"/>
        </w:rPr>
        <w:t>tensions</w:t>
      </w:r>
      <w:r w:rsidRPr="00981F70">
        <w:rPr>
          <w:sz w:val="16"/>
        </w:rPr>
        <w:t xml:space="preserve"> between Russia and other Arctic nations concerning other issues and parts of the world, </w:t>
      </w:r>
      <w:r w:rsidRPr="00981F70">
        <w:rPr>
          <w:u w:val="single"/>
        </w:rPr>
        <w:t xml:space="preserve">Arctic governments have largely chosen to </w:t>
      </w:r>
      <w:r w:rsidRPr="00981F70">
        <w:rPr>
          <w:b/>
          <w:bCs/>
          <w:u w:val="single"/>
        </w:rPr>
        <w:t>compartmentalize</w:t>
      </w:r>
      <w:r w:rsidRPr="00981F70">
        <w:rPr>
          <w:u w:val="single"/>
        </w:rPr>
        <w:t xml:space="preserve"> the </w:t>
      </w:r>
      <w:r w:rsidRPr="00981F70">
        <w:rPr>
          <w:b/>
          <w:bCs/>
          <w:u w:val="single"/>
        </w:rPr>
        <w:t>region</w:t>
      </w:r>
      <w:r w:rsidRPr="00981F70">
        <w:rPr>
          <w:u w:val="single"/>
        </w:rPr>
        <w:t xml:space="preserve">, setting those tensions </w:t>
      </w:r>
      <w:r w:rsidRPr="00981F70">
        <w:rPr>
          <w:b/>
          <w:bCs/>
          <w:u w:val="single"/>
        </w:rPr>
        <w:t>aside</w:t>
      </w:r>
      <w:r w:rsidRPr="00981F70">
        <w:rPr>
          <w:u w:val="single"/>
        </w:rPr>
        <w:t xml:space="preserve"> in favor of </w:t>
      </w:r>
      <w:r w:rsidRPr="00981F70">
        <w:rPr>
          <w:b/>
          <w:bCs/>
          <w:u w:val="single"/>
        </w:rPr>
        <w:t>cooperating</w:t>
      </w:r>
      <w:r w:rsidRPr="00981F70">
        <w:rPr>
          <w:u w:val="single"/>
        </w:rPr>
        <w:t xml:space="preserve"> in </w:t>
      </w:r>
      <w:r w:rsidRPr="00981F70">
        <w:rPr>
          <w:b/>
          <w:bCs/>
          <w:u w:val="single"/>
        </w:rPr>
        <w:t>pursuit</w:t>
      </w:r>
      <w:r w:rsidRPr="00981F70">
        <w:rPr>
          <w:u w:val="single"/>
        </w:rPr>
        <w:t xml:space="preserve"> of </w:t>
      </w:r>
      <w:r w:rsidRPr="00981F70">
        <w:rPr>
          <w:b/>
          <w:bCs/>
          <w:u w:val="single"/>
        </w:rPr>
        <w:t>shared interests</w:t>
      </w:r>
      <w:r w:rsidRPr="00981F70">
        <w:rPr>
          <w:u w:val="single"/>
        </w:rPr>
        <w:t>.</w:t>
      </w:r>
    </w:p>
    <w:p w14:paraId="60855E1D" w14:textId="77777777" w:rsidR="003E304E" w:rsidRPr="00981F70" w:rsidRDefault="003E304E" w:rsidP="003E304E"/>
    <w:p w14:paraId="77786017" w14:textId="77777777" w:rsidR="003E304E" w:rsidRPr="00981F70" w:rsidRDefault="003E304E" w:rsidP="003E304E">
      <w:pPr>
        <w:pStyle w:val="Heading3"/>
        <w:rPr>
          <w:rFonts w:cs="Arial"/>
        </w:rPr>
      </w:pPr>
      <w:r w:rsidRPr="00981F70">
        <w:rPr>
          <w:rFonts w:cs="Arial"/>
        </w:rPr>
        <w:t>2AC—Link-Turn: Science Diplomacy</w:t>
      </w:r>
    </w:p>
    <w:p w14:paraId="600B3F3A" w14:textId="77777777" w:rsidR="003E304E" w:rsidRPr="00981F70" w:rsidRDefault="003E304E" w:rsidP="003E304E">
      <w:pPr>
        <w:pStyle w:val="Heading4"/>
        <w:rPr>
          <w:rFonts w:cs="Arial"/>
        </w:rPr>
      </w:pPr>
      <w:r w:rsidRPr="00981F70">
        <w:rPr>
          <w:rFonts w:cs="Arial"/>
        </w:rPr>
        <w:t xml:space="preserve">Turn: Arctic focus entails </w:t>
      </w:r>
      <w:r w:rsidRPr="00981F70">
        <w:rPr>
          <w:rFonts w:cs="Arial"/>
          <w:u w:val="single"/>
        </w:rPr>
        <w:t>science diplomacy</w:t>
      </w:r>
      <w:r w:rsidRPr="00981F70">
        <w:rPr>
          <w:rFonts w:cs="Arial"/>
        </w:rPr>
        <w:t xml:space="preserve"> that </w:t>
      </w:r>
      <w:r w:rsidRPr="00981F70">
        <w:rPr>
          <w:rFonts w:cs="Arial"/>
          <w:u w:val="single"/>
        </w:rPr>
        <w:t>enhances</w:t>
      </w:r>
      <w:r w:rsidRPr="00981F70">
        <w:rPr>
          <w:rFonts w:cs="Arial"/>
        </w:rPr>
        <w:t xml:space="preserve"> U.S. diplomacy capacities by building </w:t>
      </w:r>
      <w:r w:rsidRPr="00981F70">
        <w:rPr>
          <w:rFonts w:cs="Arial"/>
          <w:u w:val="single"/>
        </w:rPr>
        <w:t>new channels</w:t>
      </w:r>
      <w:r w:rsidRPr="00981F70">
        <w:rPr>
          <w:rFonts w:cs="Arial"/>
        </w:rPr>
        <w:t>.</w:t>
      </w:r>
    </w:p>
    <w:p w14:paraId="2A856B10" w14:textId="77777777" w:rsidR="003E304E" w:rsidRPr="00981F70" w:rsidRDefault="003E304E" w:rsidP="003E304E">
      <w:r w:rsidRPr="00981F70">
        <w:rPr>
          <w:rStyle w:val="Style13ptBold"/>
        </w:rPr>
        <w:t xml:space="preserve">Ginsbach &amp; Shok ’24 </w:t>
      </w:r>
      <w:r w:rsidRPr="00981F70">
        <w:t xml:space="preserve">[Katherine Ginsbach, Associate at the O’Neill Institute for National and Global Health Law in the Center for Transformational Health Law; and Nataliya Shok, Professor at Georgetown, Public Policy Fellow at the Wilson Center's Kennan Institute, dual PhDs in political science and the history of science and technology; Spring 2024. “Channels for Arctic Diplomacy.” </w:t>
      </w:r>
      <w:r w:rsidRPr="00981F70">
        <w:rPr>
          <w:i/>
          <w:iCs/>
        </w:rPr>
        <w:t>Issues in Science and Technology</w:t>
      </w:r>
      <w:r w:rsidRPr="00981F70">
        <w:t xml:space="preserve"> 40 (3). https://doi.org/10.58875/HGCJ5356; mgm]</w:t>
      </w:r>
    </w:p>
    <w:p w14:paraId="5B691A3B" w14:textId="77777777" w:rsidR="003E304E" w:rsidRPr="00981F70" w:rsidRDefault="003E304E" w:rsidP="003E304E">
      <w:pPr>
        <w:rPr>
          <w:sz w:val="16"/>
        </w:rPr>
      </w:pPr>
      <w:r w:rsidRPr="00981F70">
        <w:rPr>
          <w:sz w:val="16"/>
        </w:rPr>
        <w:t xml:space="preserve">At the same time, warming temperatures in the </w:t>
      </w:r>
      <w:r w:rsidRPr="00981F70">
        <w:rPr>
          <w:u w:val="single"/>
        </w:rPr>
        <w:t>Arctic</w:t>
      </w:r>
      <w:r w:rsidRPr="00981F70">
        <w:rPr>
          <w:sz w:val="16"/>
        </w:rPr>
        <w:t xml:space="preserve"> are </w:t>
      </w:r>
      <w:r w:rsidRPr="00981F70">
        <w:rPr>
          <w:u w:val="single"/>
        </w:rPr>
        <w:t xml:space="preserve">opening sea routes and allowing </w:t>
      </w:r>
      <w:r w:rsidRPr="00981F70">
        <w:rPr>
          <w:b/>
          <w:bCs/>
          <w:u w:val="single"/>
        </w:rPr>
        <w:t>new access</w:t>
      </w:r>
      <w:r w:rsidRPr="00981F70">
        <w:rPr>
          <w:u w:val="single"/>
        </w:rPr>
        <w:t xml:space="preserve"> to natural resources, </w:t>
      </w:r>
      <w:r w:rsidRPr="00981F70">
        <w:rPr>
          <w:b/>
          <w:bCs/>
          <w:u w:val="single"/>
        </w:rPr>
        <w:t>prompting increased</w:t>
      </w:r>
      <w:r w:rsidRPr="00981F70">
        <w:rPr>
          <w:u w:val="single"/>
        </w:rPr>
        <w:t xml:space="preserve"> traffic and </w:t>
      </w:r>
      <w:r w:rsidRPr="00981F70">
        <w:rPr>
          <w:b/>
          <w:bCs/>
          <w:u w:val="single"/>
        </w:rPr>
        <w:t>cooperation</w:t>
      </w:r>
      <w:r w:rsidRPr="00981F70">
        <w:rPr>
          <w:u w:val="single"/>
        </w:rPr>
        <w:t xml:space="preserve"> between Arctic and non-Arctic states</w:t>
      </w:r>
      <w:r w:rsidRPr="00981F70">
        <w:rPr>
          <w:sz w:val="16"/>
        </w:rPr>
        <w:t xml:space="preserve">. Climate change is destabilizing the health, food security, and livelihoods of people in the area. We argue that, </w:t>
      </w:r>
      <w:r w:rsidRPr="00981F70">
        <w:rPr>
          <w:u w:val="single"/>
        </w:rPr>
        <w:t xml:space="preserve">in </w:t>
      </w:r>
      <w:r w:rsidRPr="00981F70">
        <w:rPr>
          <w:b/>
          <w:bCs/>
          <w:u w:val="single"/>
        </w:rPr>
        <w:t>mutually dependent regions</w:t>
      </w:r>
      <w:r w:rsidRPr="00981F70">
        <w:rPr>
          <w:u w:val="single"/>
        </w:rPr>
        <w:t xml:space="preserve"> like the Arctic,</w:t>
      </w:r>
      <w:r w:rsidRPr="00981F70">
        <w:rPr>
          <w:sz w:val="16"/>
        </w:rPr>
        <w:t xml:space="preserve"> scientific </w:t>
      </w:r>
      <w:r w:rsidRPr="00981F70">
        <w:rPr>
          <w:u w:val="single"/>
        </w:rPr>
        <w:t>research</w:t>
      </w:r>
      <w:r w:rsidRPr="00981F70">
        <w:rPr>
          <w:sz w:val="16"/>
        </w:rPr>
        <w:t xml:space="preserve"> on climate and health can </w:t>
      </w:r>
      <w:r w:rsidRPr="00981F70">
        <w:rPr>
          <w:b/>
          <w:bCs/>
          <w:u w:val="single"/>
        </w:rPr>
        <w:t>sustain channels for diplomacy</w:t>
      </w:r>
      <w:r w:rsidRPr="00981F70">
        <w:rPr>
          <w:sz w:val="16"/>
        </w:rPr>
        <w:t xml:space="preserve">. Indeed, </w:t>
      </w:r>
      <w:r w:rsidRPr="00981F70">
        <w:rPr>
          <w:b/>
          <w:bCs/>
          <w:u w:val="single"/>
        </w:rPr>
        <w:t>new</w:t>
      </w:r>
      <w:r w:rsidRPr="00981F70">
        <w:rPr>
          <w:u w:val="single"/>
        </w:rPr>
        <w:t>—</w:t>
      </w:r>
      <w:r w:rsidRPr="00981F70">
        <w:rPr>
          <w:b/>
          <w:bCs/>
          <w:u w:val="single"/>
        </w:rPr>
        <w:t>even experimental</w:t>
      </w:r>
      <w:r w:rsidRPr="00981F70">
        <w:rPr>
          <w:u w:val="single"/>
        </w:rPr>
        <w:t>—</w:t>
      </w:r>
      <w:r w:rsidRPr="00981F70">
        <w:rPr>
          <w:b/>
          <w:bCs/>
          <w:u w:val="single"/>
        </w:rPr>
        <w:t>strategies for cooperation</w:t>
      </w:r>
      <w:r w:rsidRPr="00981F70">
        <w:rPr>
          <w:sz w:val="16"/>
        </w:rPr>
        <w:t xml:space="preserve"> are necessary at this critical time.</w:t>
      </w:r>
    </w:p>
    <w:p w14:paraId="6A2025F8" w14:textId="77777777" w:rsidR="003E304E" w:rsidRPr="00981F70" w:rsidRDefault="003E304E" w:rsidP="003E304E">
      <w:pPr>
        <w:rPr>
          <w:sz w:val="16"/>
        </w:rPr>
      </w:pPr>
      <w:r w:rsidRPr="00981F70">
        <w:rPr>
          <w:sz w:val="16"/>
        </w:rPr>
        <w:t>Cooperation and competition in the Arctic</w:t>
      </w:r>
    </w:p>
    <w:p w14:paraId="6E5D8171" w14:textId="77777777" w:rsidR="003E304E" w:rsidRPr="00981F70" w:rsidRDefault="003E304E" w:rsidP="003E304E">
      <w:pPr>
        <w:rPr>
          <w:sz w:val="16"/>
        </w:rPr>
      </w:pPr>
      <w:r w:rsidRPr="00981F70">
        <w:rPr>
          <w:u w:val="single"/>
        </w:rPr>
        <w:t>The Arctic Council</w:t>
      </w:r>
      <w:r w:rsidRPr="00981F70">
        <w:rPr>
          <w:sz w:val="16"/>
        </w:rPr>
        <w:t xml:space="preserve"> was established in 1996 as a high-level intergovernmental forum for the eight countries with Arctic territory and the six Indigenous people’s organizations granted “permanent participant” status. The council </w:t>
      </w:r>
      <w:r w:rsidRPr="00981F70">
        <w:rPr>
          <w:u w:val="single"/>
        </w:rPr>
        <w:t xml:space="preserve">promotes </w:t>
      </w:r>
      <w:r w:rsidRPr="00981F70">
        <w:rPr>
          <w:b/>
          <w:bCs/>
          <w:u w:val="single"/>
        </w:rPr>
        <w:t>cooperation</w:t>
      </w:r>
      <w:r w:rsidRPr="00981F70">
        <w:rPr>
          <w:u w:val="single"/>
        </w:rPr>
        <w:t xml:space="preserve">, </w:t>
      </w:r>
      <w:r w:rsidRPr="00981F70">
        <w:rPr>
          <w:b/>
          <w:bCs/>
          <w:u w:val="single"/>
        </w:rPr>
        <w:t>coordination</w:t>
      </w:r>
      <w:r w:rsidRPr="00981F70">
        <w:rPr>
          <w:u w:val="single"/>
        </w:rPr>
        <w:t xml:space="preserve">, and </w:t>
      </w:r>
      <w:r w:rsidRPr="00981F70">
        <w:rPr>
          <w:b/>
          <w:bCs/>
          <w:u w:val="single"/>
        </w:rPr>
        <w:t>communication</w:t>
      </w:r>
      <w:r w:rsidRPr="00981F70">
        <w:rPr>
          <w:sz w:val="16"/>
        </w:rPr>
        <w:t xml:space="preserve"> among Arctic states, Indigenous communities, and the rest of the Arctic population on issues including sustainable development, health threats, and emergency response. The chair of the council rotates among the Arctic state members, with initiatives carried out by working groups, task forces, and expert groups.</w:t>
      </w:r>
    </w:p>
    <w:p w14:paraId="143BD0E7" w14:textId="77777777" w:rsidR="003E304E" w:rsidRPr="00981F70" w:rsidRDefault="003E304E" w:rsidP="003E304E">
      <w:pPr>
        <w:rPr>
          <w:sz w:val="6"/>
          <w:szCs w:val="6"/>
        </w:rPr>
      </w:pPr>
      <w:r w:rsidRPr="00981F70">
        <w:rPr>
          <w:sz w:val="6"/>
          <w:szCs w:val="6"/>
        </w:rPr>
        <w:t>The Arctic Council has successfully navigated diplomatic disagreements among member states, including the Iraq War in 2003, the Russo-Georgian War in 2008, and Russia’s annexation of Crimea in 2014. On March 3, 2022, in response to Russia’s invasion of Ukraine, the other seven member states announced a pause in their participation. The pause disrupted the council’s 130 projects related to environmental monitoring, data collection, equity, and search and rescue. It also put the brakes on critical work and communication related to Indigenous peoples, the environment, scientific research, and health safety.</w:t>
      </w:r>
    </w:p>
    <w:p w14:paraId="55C9E357" w14:textId="77777777" w:rsidR="003E304E" w:rsidRPr="00981F70" w:rsidRDefault="003E304E" w:rsidP="003E304E">
      <w:pPr>
        <w:rPr>
          <w:sz w:val="6"/>
          <w:szCs w:val="6"/>
        </w:rPr>
      </w:pPr>
      <w:r w:rsidRPr="00981F70">
        <w:rPr>
          <w:sz w:val="6"/>
          <w:szCs w:val="6"/>
        </w:rPr>
        <w:t>How can collaboration with Russia happen when established diplomatic channels are diminished?</w:t>
      </w:r>
    </w:p>
    <w:p w14:paraId="3D236E00" w14:textId="77777777" w:rsidR="003E304E" w:rsidRPr="00981F70" w:rsidRDefault="003E304E" w:rsidP="003E304E">
      <w:pPr>
        <w:rPr>
          <w:sz w:val="6"/>
          <w:szCs w:val="6"/>
        </w:rPr>
      </w:pPr>
      <w:r w:rsidRPr="00981F70">
        <w:rPr>
          <w:sz w:val="6"/>
          <w:szCs w:val="6"/>
        </w:rPr>
        <w:t>Following discussions, in June 2022 those seven member states of the council agreed to resume partial activity on existing projects not involving the Russian Federation. In August 2023, all the Arctic Council countries, including Russia, agreed to guidelines for resuming working group and expert group activities. Further discussions with the six permanent participant Indigenous peoples’ organizations in October 2023 encouraged resumption of working group–level activities with Russia. Then, in February 2024, Russia withheld its annual payment to the Arctic Council. This step raises urgent questions about the council’s future without Russian participation. How can collaboration with Russia happen when established diplomatic channels are diminished?</w:t>
      </w:r>
    </w:p>
    <w:p w14:paraId="133FD756" w14:textId="77777777" w:rsidR="003E304E" w:rsidRPr="00981F70" w:rsidRDefault="003E304E" w:rsidP="003E304E">
      <w:pPr>
        <w:rPr>
          <w:sz w:val="6"/>
          <w:szCs w:val="6"/>
        </w:rPr>
      </w:pPr>
      <w:r w:rsidRPr="00981F70">
        <w:rPr>
          <w:sz w:val="6"/>
          <w:szCs w:val="6"/>
        </w:rPr>
        <w:t>Understanding Russia’s aspirations in the Arctic</w:t>
      </w:r>
    </w:p>
    <w:p w14:paraId="1334AFD9" w14:textId="77777777" w:rsidR="003E304E" w:rsidRPr="00981F70" w:rsidRDefault="003E304E" w:rsidP="003E304E">
      <w:pPr>
        <w:rPr>
          <w:sz w:val="6"/>
          <w:szCs w:val="6"/>
        </w:rPr>
      </w:pPr>
      <w:r w:rsidRPr="00981F70">
        <w:rPr>
          <w:sz w:val="6"/>
          <w:szCs w:val="6"/>
        </w:rPr>
        <w:t>A key to navigating future collaboration on emerging diseases and other health risks in the Arctic is a deeper understanding of the future Russia sees for itself as a leading power in the region. Russia controls about 45% of the geographic territory of the Arctic, including the Northern Sea Route—which is in Russia’s exclusive economic zone—a particularly useful seaway for moving cargo between the North Pacific region and Northern Europe. Russia’s position in the Arctic and its role in current geopolitical crises contribute to broader debates on the effectiveness of “soft law” (such as recommendations and codes of conduct) and diplomacy in various areas of international scientific cooperation, particularly for health and climate issues.</w:t>
      </w:r>
    </w:p>
    <w:p w14:paraId="674AD4BF" w14:textId="77777777" w:rsidR="003E304E" w:rsidRPr="00981F70" w:rsidRDefault="003E304E" w:rsidP="003E304E">
      <w:pPr>
        <w:rPr>
          <w:sz w:val="6"/>
          <w:szCs w:val="6"/>
        </w:rPr>
      </w:pPr>
      <w:r w:rsidRPr="00981F70">
        <w:rPr>
          <w:sz w:val="6"/>
          <w:szCs w:val="6"/>
        </w:rPr>
        <w:t>Already, the effects of the COVID-19 pandemic and the war in Ukraine have shifted Russian foreign policy approaches to health and science deeper into the security realm. The invasion prompted many Western countries to impose a range of scientific sanctions on Russia, and though individual researchers are not banned from cross-border collaboration, travel between Russia and the West is more complicated. The number of research collaborations between Russian scientists and those from the United States and European countries has fallen, as has the attendance of Russian researchers at international academic conferences.</w:t>
      </w:r>
    </w:p>
    <w:p w14:paraId="3CD09714" w14:textId="77777777" w:rsidR="003E304E" w:rsidRPr="00981F70" w:rsidRDefault="003E304E" w:rsidP="003E304E">
      <w:pPr>
        <w:rPr>
          <w:sz w:val="6"/>
          <w:szCs w:val="6"/>
        </w:rPr>
      </w:pPr>
      <w:r w:rsidRPr="00981F70">
        <w:rPr>
          <w:sz w:val="6"/>
          <w:szCs w:val="6"/>
        </w:rPr>
        <w:t>A year into the war with Ukraine, Russian president Vladimir Putin presented a new Foreign Policy Concept (FPC), an outline of Russia’s national interests, strategic goals, challenges, and main directions of foreign policy, which had last been updated in 2016. The new FPC emphasizes Arctic policy in commitments to “counteracting the unfriendly states’ policy aimed at militarization of the region” and “establishing a mutually beneficial cooperation with the non-Arctic states pursuing a constructive policy toward Russia.” These statements signal Russia’s strategic interest in maintaining a formal presence on the Arctic Council to preserve its political power in the Arctic while testing new bilateral partnerships in the region.</w:t>
      </w:r>
    </w:p>
    <w:p w14:paraId="29409F20" w14:textId="77777777" w:rsidR="003E304E" w:rsidRPr="00981F70" w:rsidRDefault="003E304E" w:rsidP="003E304E">
      <w:pPr>
        <w:rPr>
          <w:sz w:val="6"/>
          <w:szCs w:val="6"/>
        </w:rPr>
      </w:pPr>
      <w:r w:rsidRPr="00981F70">
        <w:rPr>
          <w:sz w:val="6"/>
          <w:szCs w:val="6"/>
        </w:rPr>
        <w:t>Russia’s current inclination toward bilateral rather than multilateral cooperation, coupled with China’s ambitions for the region, could set back the Arctic Council’s work to build up necessary health security and cooperation networks.</w:t>
      </w:r>
    </w:p>
    <w:p w14:paraId="2F2565B1" w14:textId="77777777" w:rsidR="003E304E" w:rsidRPr="00981F70" w:rsidRDefault="003E304E" w:rsidP="003E304E">
      <w:pPr>
        <w:rPr>
          <w:sz w:val="6"/>
          <w:szCs w:val="6"/>
        </w:rPr>
      </w:pPr>
      <w:r w:rsidRPr="00981F70">
        <w:rPr>
          <w:sz w:val="6"/>
          <w:szCs w:val="6"/>
        </w:rPr>
        <w:t>Global health priorities in the FPC suggest Russia’s continuing interest in international discussions, but with variations in focus across regions. The document links global health to environmental protection and climate change, and goals include “increasing efficiency of international cooperation in the area of health care and preventing its politicization,” as well as “consolidating international efforts in order to prevent the extension of dangerous infectious diseases” and quickly responding to crises, epidemics, and pandemics. Russia remains a member of the World Health Organization (WHO) and is active in convenings related to WHO’s International Health Regulations and the pandemic accord led by its Intergovernmental Negotiating Body.</w:t>
      </w:r>
    </w:p>
    <w:p w14:paraId="48BB13B0" w14:textId="77777777" w:rsidR="003E304E" w:rsidRPr="00981F70" w:rsidRDefault="003E304E" w:rsidP="003E304E">
      <w:pPr>
        <w:rPr>
          <w:sz w:val="6"/>
          <w:szCs w:val="6"/>
        </w:rPr>
      </w:pPr>
      <w:r w:rsidRPr="00981F70">
        <w:rPr>
          <w:sz w:val="6"/>
          <w:szCs w:val="6"/>
        </w:rPr>
        <w:t>It is significant, however, that neither of the FPC’s agendas for health or the Arctic refers to the existing international platforms—WHO and the Arctic Council—for maintaining multilateral cooperation.</w:t>
      </w:r>
    </w:p>
    <w:p w14:paraId="4BEF1F5A" w14:textId="77777777" w:rsidR="003E304E" w:rsidRPr="00981F70" w:rsidRDefault="003E304E" w:rsidP="003E304E">
      <w:pPr>
        <w:rPr>
          <w:sz w:val="6"/>
          <w:szCs w:val="6"/>
        </w:rPr>
      </w:pPr>
      <w:r w:rsidRPr="00981F70">
        <w:rPr>
          <w:sz w:val="6"/>
          <w:szCs w:val="6"/>
        </w:rPr>
        <w:t>The lack of mention of multilateral platforms is notable alongside a joint Russian-Chinese political statement in March 2023—timed closely with the presentation of the Russian FPC—declaring the two countries’ intentions to act “in favor of preserving the Arctic as a territory of peace, stability, and constructive cooperation.” Though China has no territorial claim in the Arctic, its plans for a Polar Silk Road via Arctic waters to Europe, which is included in its Belt and Road Initiative, indicate a vision for leadership in the region. Official dialogue on the Arctic between Moscow and Beijing began in 2013. The cooperation has produced two large Arctic energy infrastructure projects and a memorandum of understanding between the two countries on maritime law enforcement in the Arctic zone.</w:t>
      </w:r>
    </w:p>
    <w:p w14:paraId="2F92A66C" w14:textId="77777777" w:rsidR="003E304E" w:rsidRPr="00981F70" w:rsidRDefault="003E304E" w:rsidP="003E304E">
      <w:pPr>
        <w:rPr>
          <w:sz w:val="6"/>
          <w:szCs w:val="6"/>
        </w:rPr>
      </w:pPr>
      <w:r w:rsidRPr="00981F70">
        <w:rPr>
          <w:sz w:val="6"/>
          <w:szCs w:val="6"/>
        </w:rPr>
        <w:t>Russia’s current inclination toward bilateral rather than multilateral cooperation, coupled with China’s ambitions for the region, could set back the Arctic Council’s work to build up necessary health security and cooperation networks among all Arctic states and peoples. We think the situation calls for consideration of new mechanisms for dialogue around emerging climate and health threats in the region.</w:t>
      </w:r>
    </w:p>
    <w:p w14:paraId="28075833" w14:textId="77777777" w:rsidR="003E304E" w:rsidRPr="00981F70" w:rsidRDefault="003E304E" w:rsidP="003E304E">
      <w:pPr>
        <w:rPr>
          <w:sz w:val="6"/>
          <w:szCs w:val="6"/>
        </w:rPr>
      </w:pPr>
      <w:r w:rsidRPr="00981F70">
        <w:rPr>
          <w:sz w:val="6"/>
          <w:szCs w:val="6"/>
        </w:rPr>
        <w:t>The entangled future of the Arctic, global health, and science diplomacy</w:t>
      </w:r>
    </w:p>
    <w:p w14:paraId="3CCF63A3" w14:textId="77777777" w:rsidR="003E304E" w:rsidRPr="00981F70" w:rsidRDefault="003E304E" w:rsidP="003E304E">
      <w:pPr>
        <w:rPr>
          <w:sz w:val="6"/>
          <w:szCs w:val="6"/>
        </w:rPr>
      </w:pPr>
      <w:r w:rsidRPr="00981F70">
        <w:rPr>
          <w:sz w:val="6"/>
          <w:szCs w:val="6"/>
        </w:rPr>
        <w:t>As geopolitical and military instability abuts nonmilitary humanitarian pursuits, Arctic states may be forced to allocate resources to protecting individual interests over supporting scientific cooperation. However, in other periods of tension, science diplomacy has been key to preserving cooperation between allies and rivals, as with the Pugwash Conferences on Science and World Affairs, the Edinburgh Conversations, Cold War–era polio vaccine cooperation, and the international effort to sequence SARS-CoV-2.</w:t>
      </w:r>
    </w:p>
    <w:p w14:paraId="7B2E2626" w14:textId="77777777" w:rsidR="003E304E" w:rsidRPr="00981F70" w:rsidRDefault="003E304E" w:rsidP="003E304E">
      <w:pPr>
        <w:rPr>
          <w:sz w:val="6"/>
          <w:szCs w:val="6"/>
        </w:rPr>
      </w:pPr>
      <w:r w:rsidRPr="00981F70">
        <w:rPr>
          <w:sz w:val="6"/>
          <w:szCs w:val="6"/>
        </w:rPr>
        <w:t>With the Arctic region in a precarious position, now may be the time to move beyond traditional forms of diplomacy and center the pursuit of alternative means of scientific cooperation around health and climate security as a unifying purpose for continued engagement.</w:t>
      </w:r>
    </w:p>
    <w:p w14:paraId="347A7A04" w14:textId="77777777" w:rsidR="003E304E" w:rsidRPr="00981F70" w:rsidRDefault="003E304E" w:rsidP="003E304E">
      <w:pPr>
        <w:rPr>
          <w:sz w:val="6"/>
          <w:szCs w:val="6"/>
        </w:rPr>
      </w:pPr>
      <w:r w:rsidRPr="00981F70">
        <w:rPr>
          <w:sz w:val="6"/>
          <w:szCs w:val="6"/>
        </w:rPr>
        <w:t>An important component of any effective international science collaboration is the personal relationships cultivated between scientists from around the world, often nurtured over decades. To preserve those relationships under an Arctic Council with diminished capacity, we recommend Western policymakers and other stakeholders engage in bilateral initiatives extending beyond the Arctic Council framework.</w:t>
      </w:r>
    </w:p>
    <w:p w14:paraId="59A7A8D1" w14:textId="77777777" w:rsidR="003E304E" w:rsidRPr="00981F70" w:rsidRDefault="003E304E" w:rsidP="003E304E">
      <w:pPr>
        <w:rPr>
          <w:sz w:val="16"/>
        </w:rPr>
      </w:pPr>
      <w:r w:rsidRPr="00981F70">
        <w:rPr>
          <w:u w:val="single"/>
        </w:rPr>
        <w:t>Nongovernmental, informal interactions</w:t>
      </w:r>
      <w:r w:rsidRPr="00981F70">
        <w:rPr>
          <w:sz w:val="16"/>
        </w:rPr>
        <w:t xml:space="preserve"> (known as Track II diplomacy) </w:t>
      </w:r>
      <w:r w:rsidRPr="00981F70">
        <w:rPr>
          <w:u w:val="single"/>
        </w:rPr>
        <w:t>among scientists from Arctic</w:t>
      </w:r>
      <w:r w:rsidRPr="00981F70">
        <w:rPr>
          <w:sz w:val="16"/>
        </w:rPr>
        <w:t xml:space="preserve"> (and even non-Arctic) states could be a </w:t>
      </w:r>
      <w:r w:rsidRPr="00981F70">
        <w:rPr>
          <w:sz w:val="16"/>
          <w:szCs w:val="16"/>
        </w:rPr>
        <w:t>powerful strategy for keeping Russia engaged and communicating with the global scientific community</w:t>
      </w:r>
      <w:r w:rsidRPr="00981F70">
        <w:rPr>
          <w:sz w:val="16"/>
        </w:rPr>
        <w:t xml:space="preserve">. The first mechanism to try is for researchers in neighboring states or territories (for example, Alaska, the Russian district of Chukotka, and Yukon, a Canadian territory) to arrange for partnerships in climate research. Strategically expanding approaches to scientific cooperation in the polar regions, particularly through individual contacts, could </w:t>
      </w:r>
      <w:r w:rsidRPr="00981F70">
        <w:rPr>
          <w:b/>
          <w:bCs/>
          <w:u w:val="single"/>
        </w:rPr>
        <w:t>solidify</w:t>
      </w:r>
      <w:r w:rsidRPr="00981F70">
        <w:rPr>
          <w:u w:val="single"/>
        </w:rPr>
        <w:t xml:space="preserve"> the Arctic’s significance as a </w:t>
      </w:r>
      <w:r w:rsidRPr="00981F70">
        <w:rPr>
          <w:b/>
          <w:bCs/>
          <w:u w:val="single"/>
        </w:rPr>
        <w:t>focal point</w:t>
      </w:r>
      <w:r w:rsidRPr="00981F70">
        <w:rPr>
          <w:u w:val="single"/>
        </w:rPr>
        <w:t xml:space="preserve"> for </w:t>
      </w:r>
      <w:r w:rsidRPr="00981F70">
        <w:rPr>
          <w:b/>
          <w:bCs/>
          <w:u w:val="single"/>
        </w:rPr>
        <w:t>twenty-first-century science diplomacy</w:t>
      </w:r>
      <w:r w:rsidRPr="00981F70">
        <w:rPr>
          <w:sz w:val="16"/>
        </w:rPr>
        <w:t>.</w:t>
      </w:r>
    </w:p>
    <w:p w14:paraId="10045111" w14:textId="77777777" w:rsidR="003E304E" w:rsidRPr="00981F70" w:rsidRDefault="003E304E" w:rsidP="003E304E">
      <w:pPr>
        <w:pStyle w:val="Heading3"/>
        <w:rPr>
          <w:rFonts w:cs="Arial"/>
        </w:rPr>
      </w:pPr>
      <w:r w:rsidRPr="00981F70">
        <w:rPr>
          <w:rFonts w:cs="Arial"/>
        </w:rPr>
        <w:t>2AC—A2: Dip-Cap Zero-Sum</w:t>
      </w:r>
    </w:p>
    <w:p w14:paraId="10A6A550" w14:textId="77777777" w:rsidR="003E304E" w:rsidRPr="00981F70" w:rsidRDefault="003E304E" w:rsidP="003E304E">
      <w:pPr>
        <w:pStyle w:val="Heading4"/>
        <w:rPr>
          <w:rFonts w:cs="Arial"/>
          <w:u w:val="single"/>
        </w:rPr>
      </w:pPr>
      <w:r w:rsidRPr="00981F70">
        <w:rPr>
          <w:rFonts w:cs="Arial"/>
        </w:rPr>
        <w:t xml:space="preserve">Turn: investing diplomatic capital </w:t>
      </w:r>
      <w:r w:rsidRPr="00981F70">
        <w:rPr>
          <w:rFonts w:cs="Arial"/>
          <w:u w:val="single"/>
        </w:rPr>
        <w:t>increases</w:t>
      </w:r>
      <w:r w:rsidRPr="00981F70">
        <w:rPr>
          <w:rFonts w:cs="Arial"/>
        </w:rPr>
        <w:t xml:space="preserve"> overall dip-cap. It’s </w:t>
      </w:r>
      <w:r w:rsidRPr="00981F70">
        <w:rPr>
          <w:rFonts w:cs="Arial"/>
          <w:u w:val="single"/>
        </w:rPr>
        <w:t>positive-sum.</w:t>
      </w:r>
    </w:p>
    <w:p w14:paraId="6420A103" w14:textId="77777777" w:rsidR="003E304E" w:rsidRPr="00981F70" w:rsidRDefault="003E304E" w:rsidP="003E304E">
      <w:r w:rsidRPr="00981F70">
        <w:rPr>
          <w:rStyle w:val="Style13ptBold"/>
        </w:rPr>
        <w:t>Dalziel, et al. ’18</w:t>
      </w:r>
      <w:r w:rsidRPr="00981F70">
        <w:t xml:space="preserve"> [Paul Dalziel, Professor of Economics and Deputy Director of the Agribusiness and Economics Research Unit at Lincoln University; Caroline Saunders, Distinguished Professor at Lincoln University, specializing in environmental economics; and Joe Saunders, Assistant Professor in Philosophy at Durham University. 2018. “The Global Community and Diplomatic Capital.” In </w:t>
      </w:r>
      <w:r w:rsidRPr="00981F70">
        <w:rPr>
          <w:i/>
          <w:iCs/>
        </w:rPr>
        <w:t>Wellbeing Economics</w:t>
      </w:r>
      <w:r w:rsidRPr="00981F70">
        <w:t>. Palgrave Macmillan, Cham. https://doi.org/10.1007/978-3-319-93194-4_8; mgm]</w:t>
      </w:r>
    </w:p>
    <w:p w14:paraId="52CDDDB6" w14:textId="77777777" w:rsidR="003E304E" w:rsidRPr="00981F70" w:rsidRDefault="003E304E" w:rsidP="003E304E">
      <w:pPr>
        <w:rPr>
          <w:b/>
          <w:bCs/>
          <w:u w:val="single"/>
        </w:rPr>
      </w:pPr>
      <w:r w:rsidRPr="00981F70">
        <w:rPr>
          <w:b/>
          <w:bCs/>
          <w:u w:val="single"/>
        </w:rPr>
        <w:t>Investment in diplomatic capital</w:t>
      </w:r>
      <w:r w:rsidRPr="00981F70">
        <w:rPr>
          <w:sz w:val="16"/>
        </w:rPr>
        <w:t xml:space="preserve"> (i.e., in institutions and norms designed to foster cross-cultural collaborations) can </w:t>
      </w:r>
      <w:r w:rsidRPr="00981F70">
        <w:rPr>
          <w:b/>
          <w:bCs/>
          <w:u w:val="single"/>
        </w:rPr>
        <w:t>strengthen</w:t>
      </w:r>
      <w:r w:rsidRPr="00981F70">
        <w:rPr>
          <w:u w:val="single"/>
        </w:rPr>
        <w:t xml:space="preserve"> the </w:t>
      </w:r>
      <w:r w:rsidRPr="00981F70">
        <w:rPr>
          <w:b/>
          <w:bCs/>
          <w:u w:val="single"/>
        </w:rPr>
        <w:t>capabilities</w:t>
      </w:r>
      <w:r w:rsidRPr="00981F70">
        <w:rPr>
          <w:u w:val="single"/>
        </w:rPr>
        <w:t xml:space="preserve"> of the </w:t>
      </w:r>
      <w:r w:rsidRPr="00981F70">
        <w:rPr>
          <w:b/>
          <w:bCs/>
          <w:u w:val="single"/>
        </w:rPr>
        <w:t>global community</w:t>
      </w:r>
      <w:r w:rsidRPr="00981F70">
        <w:rPr>
          <w:u w:val="single"/>
        </w:rPr>
        <w:t xml:space="preserve"> to </w:t>
      </w:r>
      <w:r w:rsidRPr="00981F70">
        <w:rPr>
          <w:b/>
          <w:bCs/>
          <w:u w:val="single"/>
        </w:rPr>
        <w:t>act together</w:t>
      </w:r>
      <w:r w:rsidRPr="00981F70">
        <w:rPr>
          <w:u w:val="single"/>
        </w:rPr>
        <w:t xml:space="preserve"> for the </w:t>
      </w:r>
      <w:r w:rsidRPr="00981F70">
        <w:rPr>
          <w:b/>
          <w:bCs/>
          <w:u w:val="single"/>
        </w:rPr>
        <w:t>common good.</w:t>
      </w:r>
    </w:p>
    <w:p w14:paraId="3EBF5EFE" w14:textId="77777777" w:rsidR="003E304E" w:rsidRPr="00981F70" w:rsidRDefault="003E304E" w:rsidP="003E304E">
      <w:pPr>
        <w:rPr>
          <w:sz w:val="16"/>
        </w:rPr>
      </w:pPr>
      <w:r w:rsidRPr="00981F70">
        <w:rPr>
          <w:u w:val="single"/>
        </w:rPr>
        <w:t>Institutions and norms of state diplomacy</w:t>
      </w:r>
      <w:r w:rsidRPr="00981F70">
        <w:rPr>
          <w:sz w:val="16"/>
        </w:rPr>
        <w:t xml:space="preserve"> have been </w:t>
      </w:r>
      <w:r w:rsidRPr="00981F70">
        <w:rPr>
          <w:b/>
          <w:bCs/>
          <w:u w:val="single"/>
        </w:rPr>
        <w:t>developed</w:t>
      </w:r>
      <w:r w:rsidRPr="00981F70">
        <w:rPr>
          <w:sz w:val="16"/>
        </w:rPr>
        <w:t xml:space="preserve"> over centuries to support co-operation between countries (Anderson 1993). This is an </w:t>
      </w:r>
      <w:r w:rsidRPr="00981F70">
        <w:rPr>
          <w:u w:val="single"/>
        </w:rPr>
        <w:t>example of</w:t>
      </w:r>
      <w:r w:rsidRPr="00981F70">
        <w:rPr>
          <w:sz w:val="16"/>
        </w:rPr>
        <w:t xml:space="preserve"> </w:t>
      </w:r>
      <w:r w:rsidRPr="00981F70">
        <w:rPr>
          <w:b/>
          <w:bCs/>
          <w:u w:val="single"/>
        </w:rPr>
        <w:t>investment in diplomatic capital</w:t>
      </w:r>
      <w:r w:rsidRPr="00981F70">
        <w:rPr>
          <w:sz w:val="16"/>
        </w:rPr>
        <w:t>, but all international organisations must similarly develop norms and protocols to be effective. The seven fundamental principles accepted by members of the International Red Cross and Red Crescent Movement, discussed earlier in this chapter, is an obvious example. Similarly, the difficulties and rewards of drawing on cultural differences business enterprises is well recognised (Shenkar 2001). In short, any initiative that brings together diverse actors to address a global issue requires diplomatic capital to succeed.</w:t>
      </w:r>
    </w:p>
    <w:p w14:paraId="4EAC01E0" w14:textId="77777777" w:rsidR="003E304E" w:rsidRPr="00981F70" w:rsidRDefault="003E304E" w:rsidP="003E304E">
      <w:pPr>
        <w:rPr>
          <w:sz w:val="16"/>
        </w:rPr>
      </w:pPr>
      <w:r w:rsidRPr="00981F70">
        <w:rPr>
          <w:sz w:val="16"/>
        </w:rPr>
        <w:t>Conclusion</w:t>
      </w:r>
    </w:p>
    <w:p w14:paraId="37D0D2C8" w14:textId="77777777" w:rsidR="003E304E" w:rsidRPr="00981F70" w:rsidRDefault="003E304E" w:rsidP="003E304E">
      <w:pPr>
        <w:rPr>
          <w:sz w:val="14"/>
        </w:rPr>
      </w:pPr>
      <w:r w:rsidRPr="00981F70">
        <w:rPr>
          <w:sz w:val="14"/>
        </w:rPr>
        <w:t>Persons engage with global issues through specialist institutions that aim to foster collaboration on the world stage. These institutions include INGOs , MNCs and IGOs . Some institutions have undertaken activities that damage wellbeing, particularly in developing countries. Nevertheless, it is clear that some issues affecting the common good of the global community cannot be solved without coordinated efforts from diverse countries, large corporations and representatives of civil society.</w:t>
      </w:r>
    </w:p>
    <w:p w14:paraId="6133056A" w14:textId="77777777" w:rsidR="003E304E" w:rsidRPr="00981F70" w:rsidRDefault="003E304E" w:rsidP="003E304E">
      <w:pPr>
        <w:rPr>
          <w:sz w:val="16"/>
        </w:rPr>
      </w:pPr>
      <w:r w:rsidRPr="00981F70">
        <w:rPr>
          <w:sz w:val="16"/>
        </w:rPr>
        <w:t xml:space="preserve">The capability to foster global collaboration must not be taken for granted. In the language of this chapter, it requires </w:t>
      </w:r>
      <w:r w:rsidRPr="00981F70">
        <w:rPr>
          <w:u w:val="single"/>
        </w:rPr>
        <w:t>conscious investment in diplomatic capital</w:t>
      </w:r>
      <w:r w:rsidRPr="00981F70">
        <w:rPr>
          <w:sz w:val="16"/>
        </w:rPr>
        <w:t xml:space="preserve">, defined as institutions and norms designed to </w:t>
      </w:r>
      <w:r w:rsidRPr="00981F70">
        <w:rPr>
          <w:b/>
          <w:bCs/>
          <w:u w:val="single"/>
        </w:rPr>
        <w:t>foster cross-cultural collaborations</w:t>
      </w:r>
      <w:r w:rsidRPr="00981F70">
        <w:rPr>
          <w:sz w:val="16"/>
        </w:rPr>
        <w:t xml:space="preserve">. This applies not only to diplomatic relations among countries but to all initiatives that </w:t>
      </w:r>
      <w:r w:rsidRPr="00981F70">
        <w:rPr>
          <w:b/>
          <w:bCs/>
          <w:u w:val="single"/>
        </w:rPr>
        <w:t>bring together</w:t>
      </w:r>
      <w:r w:rsidRPr="00981F70">
        <w:rPr>
          <w:u w:val="single"/>
        </w:rPr>
        <w:t xml:space="preserve"> </w:t>
      </w:r>
      <w:r w:rsidRPr="00981F70">
        <w:rPr>
          <w:b/>
          <w:bCs/>
          <w:u w:val="single"/>
        </w:rPr>
        <w:t>diverse actors</w:t>
      </w:r>
      <w:r w:rsidRPr="00981F70">
        <w:rPr>
          <w:u w:val="single"/>
        </w:rPr>
        <w:t xml:space="preserve"> to address global issues</w:t>
      </w:r>
      <w:r w:rsidRPr="00981F70">
        <w:rPr>
          <w:sz w:val="16"/>
        </w:rPr>
        <w:t>.</w:t>
      </w:r>
    </w:p>
    <w:p w14:paraId="7D63ADA3" w14:textId="77777777" w:rsidR="003E304E" w:rsidRPr="00981F70" w:rsidRDefault="003E304E" w:rsidP="003E304E"/>
    <w:p w14:paraId="74094943" w14:textId="77777777" w:rsidR="003E304E" w:rsidRPr="00981F70" w:rsidRDefault="003E304E" w:rsidP="003E304E">
      <w:pPr>
        <w:pStyle w:val="Heading2"/>
        <w:rPr>
          <w:rFonts w:cs="Arial"/>
        </w:rPr>
      </w:pPr>
      <w:r w:rsidRPr="00981F70">
        <w:rPr>
          <w:rFonts w:cs="Arial"/>
        </w:rPr>
        <w:t xml:space="preserve">Internal Link </w:t>
      </w:r>
    </w:p>
    <w:p w14:paraId="234C83B5" w14:textId="77777777" w:rsidR="003E304E" w:rsidRPr="00981F70" w:rsidRDefault="003E304E" w:rsidP="003E304E">
      <w:pPr>
        <w:pStyle w:val="Heading3"/>
        <w:rPr>
          <w:rFonts w:cs="Arial"/>
        </w:rPr>
      </w:pPr>
      <w:r w:rsidRPr="00981F70">
        <w:rPr>
          <w:rFonts w:cs="Arial"/>
        </w:rPr>
        <w:t>2AC—A2: Internal Link—Other Countries Fill-In</w:t>
      </w:r>
    </w:p>
    <w:p w14:paraId="49656DAD" w14:textId="77777777" w:rsidR="003E304E" w:rsidRPr="00981F70" w:rsidRDefault="003E304E" w:rsidP="003E304E">
      <w:pPr>
        <w:pStyle w:val="Heading4"/>
        <w:rPr>
          <w:rFonts w:cs="Arial"/>
        </w:rPr>
      </w:pPr>
      <w:r w:rsidRPr="00981F70">
        <w:rPr>
          <w:rFonts w:cs="Arial"/>
        </w:rPr>
        <w:t xml:space="preserve">Gulf states </w:t>
      </w:r>
      <w:r w:rsidRPr="00981F70">
        <w:rPr>
          <w:rFonts w:cs="Arial"/>
          <w:u w:val="single"/>
        </w:rPr>
        <w:t>fill the vacuum</w:t>
      </w:r>
      <w:r w:rsidRPr="00981F70">
        <w:rPr>
          <w:rFonts w:cs="Arial"/>
        </w:rPr>
        <w:t xml:space="preserve"> absent U.S. diplomacy.</w:t>
      </w:r>
    </w:p>
    <w:p w14:paraId="532D6528" w14:textId="77777777" w:rsidR="003E304E" w:rsidRPr="00981F70" w:rsidRDefault="003E304E" w:rsidP="003E304E">
      <w:r w:rsidRPr="00981F70">
        <w:rPr>
          <w:rStyle w:val="Style13ptBold"/>
        </w:rPr>
        <w:t xml:space="preserve">Campbell ’5/9 </w:t>
      </w:r>
      <w:r w:rsidRPr="00981F70">
        <w:t>[Charlie; May 9, 2025. Editor at large at TIME. “How It Fell to the Gulf States to Be India-Pakistan Peace-Brokers.” TIME. https://time.com/7284375/india-pakistan-kashmir-conflict-gulf-states-diplomacy-peace-brokers-war; mgm]</w:t>
      </w:r>
    </w:p>
    <w:p w14:paraId="0F8E8B2C" w14:textId="77777777" w:rsidR="003E304E" w:rsidRPr="00981F70" w:rsidRDefault="003E304E" w:rsidP="003E304E">
      <w:pPr>
        <w:rPr>
          <w:sz w:val="16"/>
        </w:rPr>
      </w:pPr>
      <w:r w:rsidRPr="00981F70">
        <w:rPr>
          <w:sz w:val="16"/>
        </w:rPr>
        <w:t xml:space="preserve">On the last two occasions that </w:t>
      </w:r>
      <w:r w:rsidRPr="00981F70">
        <w:rPr>
          <w:b/>
          <w:bCs/>
          <w:u w:val="single"/>
        </w:rPr>
        <w:t>India</w:t>
      </w:r>
      <w:r w:rsidRPr="00981F70">
        <w:rPr>
          <w:u w:val="single"/>
        </w:rPr>
        <w:t xml:space="preserve"> and </w:t>
      </w:r>
      <w:r w:rsidRPr="00981F70">
        <w:rPr>
          <w:b/>
          <w:bCs/>
          <w:u w:val="single"/>
        </w:rPr>
        <w:t>Pakistan</w:t>
      </w:r>
      <w:r w:rsidRPr="00981F70">
        <w:rPr>
          <w:u w:val="single"/>
        </w:rPr>
        <w:t xml:space="preserve"> clashed significantly over Kashmir,</w:t>
      </w:r>
      <w:r w:rsidRPr="00981F70">
        <w:rPr>
          <w:sz w:val="16"/>
        </w:rPr>
        <w:t xml:space="preserve"> in 2016 and 2019, the U.S. played a key role in deescalating tensions. However, today’s </w:t>
      </w:r>
      <w:r w:rsidRPr="00981F70">
        <w:rPr>
          <w:b/>
          <w:bCs/>
          <w:u w:val="single"/>
        </w:rPr>
        <w:t>Trump administration</w:t>
      </w:r>
      <w:r w:rsidRPr="00981F70">
        <w:rPr>
          <w:u w:val="single"/>
        </w:rPr>
        <w:t xml:space="preserve"> is taking a </w:t>
      </w:r>
      <w:r w:rsidRPr="00981F70">
        <w:rPr>
          <w:b/>
          <w:bCs/>
          <w:u w:val="single"/>
        </w:rPr>
        <w:t>hands-off approach</w:t>
      </w:r>
      <w:r w:rsidRPr="00981F70">
        <w:rPr>
          <w:sz w:val="16"/>
        </w:rPr>
        <w:t>, with Vice President J.D. Vance telling Fox News that the spat was “fundamentally none of our business.”</w:t>
      </w:r>
    </w:p>
    <w:p w14:paraId="6A7DD014" w14:textId="77777777" w:rsidR="003E304E" w:rsidRPr="00981F70" w:rsidRDefault="003E304E" w:rsidP="003E304E">
      <w:pPr>
        <w:rPr>
          <w:sz w:val="16"/>
        </w:rPr>
      </w:pPr>
      <w:r w:rsidRPr="00981F70">
        <w:rPr>
          <w:sz w:val="16"/>
        </w:rPr>
        <w:t xml:space="preserve">“The Pakistanis </w:t>
      </w:r>
      <w:r w:rsidRPr="00981F70">
        <w:rPr>
          <w:b/>
          <w:bCs/>
          <w:u w:val="single"/>
        </w:rPr>
        <w:t>don’t have that ‘out’</w:t>
      </w:r>
      <w:r w:rsidRPr="00981F70">
        <w:rPr>
          <w:u w:val="single"/>
        </w:rPr>
        <w:t xml:space="preserve"> that they used to have of </w:t>
      </w:r>
      <w:r w:rsidRPr="00981F70">
        <w:rPr>
          <w:b/>
          <w:bCs/>
          <w:u w:val="single"/>
        </w:rPr>
        <w:t>relying on Washington</w:t>
      </w:r>
      <w:r w:rsidRPr="00981F70">
        <w:rPr>
          <w:u w:val="single"/>
        </w:rPr>
        <w:t xml:space="preserve"> to ride in like the cavalry to save them</w:t>
      </w:r>
      <w:r w:rsidRPr="00981F70">
        <w:rPr>
          <w:sz w:val="16"/>
        </w:rPr>
        <w:t>,” says Karnad.</w:t>
      </w:r>
    </w:p>
    <w:p w14:paraId="77A478D6" w14:textId="77777777" w:rsidR="003E304E" w:rsidRPr="00981F70" w:rsidRDefault="003E304E" w:rsidP="003E304E">
      <w:pPr>
        <w:rPr>
          <w:b/>
          <w:bCs/>
          <w:u w:val="single"/>
        </w:rPr>
      </w:pPr>
      <w:r w:rsidRPr="00981F70">
        <w:rPr>
          <w:sz w:val="16"/>
        </w:rPr>
        <w:t xml:space="preserve">So, we’re all screwed then? Not so fast. </w:t>
      </w:r>
      <w:r w:rsidRPr="00981F70">
        <w:rPr>
          <w:u w:val="single"/>
        </w:rPr>
        <w:t xml:space="preserve">Into the </w:t>
      </w:r>
      <w:r w:rsidRPr="00981F70">
        <w:rPr>
          <w:b/>
          <w:bCs/>
          <w:u w:val="single"/>
        </w:rPr>
        <w:t>fray</w:t>
      </w:r>
      <w:r w:rsidRPr="00981F70">
        <w:rPr>
          <w:u w:val="single"/>
        </w:rPr>
        <w:t xml:space="preserve"> is instead </w:t>
      </w:r>
      <w:r w:rsidRPr="00981F70">
        <w:rPr>
          <w:b/>
          <w:bCs/>
          <w:u w:val="single"/>
        </w:rPr>
        <w:t>galloping</w:t>
      </w:r>
      <w:r w:rsidRPr="00981F70">
        <w:rPr>
          <w:u w:val="single"/>
        </w:rPr>
        <w:t xml:space="preserve"> an </w:t>
      </w:r>
      <w:r w:rsidRPr="00981F70">
        <w:rPr>
          <w:b/>
          <w:bCs/>
          <w:u w:val="single"/>
        </w:rPr>
        <w:t>unlikely arbitrator</w:t>
      </w:r>
      <w:r w:rsidRPr="00981F70">
        <w:rPr>
          <w:u w:val="single"/>
        </w:rPr>
        <w:t xml:space="preserve">: </w:t>
      </w:r>
      <w:r w:rsidRPr="00981F70">
        <w:rPr>
          <w:b/>
          <w:bCs/>
          <w:u w:val="single"/>
        </w:rPr>
        <w:t xml:space="preserve">Gulf States, </w:t>
      </w:r>
      <w:r w:rsidRPr="00981F70">
        <w:rPr>
          <w:u w:val="single"/>
        </w:rPr>
        <w:t>in</w:t>
      </w:r>
      <w:r w:rsidRPr="00981F70">
        <w:rPr>
          <w:b/>
          <w:bCs/>
          <w:u w:val="single"/>
        </w:rPr>
        <w:t xml:space="preserve"> </w:t>
      </w:r>
      <w:r w:rsidRPr="00981F70">
        <w:rPr>
          <w:u w:val="single"/>
        </w:rPr>
        <w:t xml:space="preserve">particular Saudi Arabia, </w:t>
      </w:r>
      <w:r w:rsidRPr="00981F70">
        <w:rPr>
          <w:sz w:val="16"/>
        </w:rPr>
        <w:t xml:space="preserve">who are today </w:t>
      </w:r>
      <w:r w:rsidRPr="00981F70">
        <w:rPr>
          <w:u w:val="single"/>
        </w:rPr>
        <w:t>playing</w:t>
      </w:r>
      <w:r w:rsidRPr="00981F70">
        <w:rPr>
          <w:sz w:val="16"/>
        </w:rPr>
        <w:t xml:space="preserve"> a </w:t>
      </w:r>
      <w:r w:rsidRPr="00981F70">
        <w:rPr>
          <w:u w:val="single"/>
        </w:rPr>
        <w:t xml:space="preserve">key </w:t>
      </w:r>
      <w:r w:rsidRPr="00981F70">
        <w:rPr>
          <w:sz w:val="16"/>
        </w:rPr>
        <w:t>though unfamiliar</w:t>
      </w:r>
      <w:r w:rsidRPr="00981F70">
        <w:rPr>
          <w:u w:val="single"/>
        </w:rPr>
        <w:t xml:space="preserve"> </w:t>
      </w:r>
      <w:r w:rsidRPr="00981F70">
        <w:rPr>
          <w:b/>
          <w:bCs/>
          <w:u w:val="single"/>
        </w:rPr>
        <w:t>peace-making role.</w:t>
      </w:r>
    </w:p>
    <w:p w14:paraId="7BBCA752" w14:textId="77777777" w:rsidR="003E304E" w:rsidRPr="00981F70" w:rsidRDefault="003E304E" w:rsidP="003E304E">
      <w:pPr>
        <w:rPr>
          <w:b/>
          <w:bCs/>
          <w:u w:val="single"/>
        </w:rPr>
      </w:pPr>
      <w:r w:rsidRPr="00981F70">
        <w:rPr>
          <w:sz w:val="16"/>
        </w:rPr>
        <w:t xml:space="preserve">On Thursday, Saudi Arabia’s Foreign Minister Adel Al-Jubeir made a surprise visit to India to meet External Affairs Minister S. Jaishankar and help broker a climbdown. Peace is clearly in Riyadh’s interests, given Saudi Arabia currently hosts some 2.6 million Indians working alongside a similar cohort of Pakistanis. After all, when the Kashmir attack unfolded, </w:t>
      </w:r>
      <w:r w:rsidRPr="00981F70">
        <w:rPr>
          <w:u w:val="single"/>
        </w:rPr>
        <w:t xml:space="preserve">Modi was in </w:t>
      </w:r>
      <w:r w:rsidRPr="00981F70">
        <w:rPr>
          <w:b/>
          <w:bCs/>
          <w:u w:val="single"/>
        </w:rPr>
        <w:t>Jeddah</w:t>
      </w:r>
      <w:r w:rsidRPr="00981F70">
        <w:rPr>
          <w:u w:val="single"/>
        </w:rPr>
        <w:t xml:space="preserve"> to discuss the </w:t>
      </w:r>
      <w:r w:rsidRPr="00981F70">
        <w:rPr>
          <w:b/>
          <w:bCs/>
          <w:u w:val="single"/>
        </w:rPr>
        <w:t>India-Middle East-Europe Economic</w:t>
      </w:r>
      <w:r w:rsidRPr="00981F70">
        <w:rPr>
          <w:u w:val="single"/>
        </w:rPr>
        <w:t xml:space="preserve"> </w:t>
      </w:r>
      <w:r w:rsidRPr="00981F70">
        <w:rPr>
          <w:b/>
          <w:bCs/>
          <w:u w:val="single"/>
        </w:rPr>
        <w:t>Corridor</w:t>
      </w:r>
      <w:r w:rsidRPr="00981F70">
        <w:rPr>
          <w:u w:val="single"/>
        </w:rPr>
        <w:t xml:space="preserve"> and advance an investment deal worth $100 billion.</w:t>
      </w:r>
    </w:p>
    <w:p w14:paraId="0F6BDF1E" w14:textId="77777777" w:rsidR="003E304E" w:rsidRPr="00981F70" w:rsidRDefault="003E304E" w:rsidP="003E304E">
      <w:pPr>
        <w:rPr>
          <w:sz w:val="16"/>
        </w:rPr>
      </w:pPr>
      <w:r w:rsidRPr="00981F70">
        <w:rPr>
          <w:sz w:val="16"/>
        </w:rPr>
        <w:t>“</w:t>
      </w:r>
      <w:r w:rsidRPr="00981F70">
        <w:rPr>
          <w:b/>
          <w:bCs/>
          <w:u w:val="single"/>
        </w:rPr>
        <w:t>Gulf states</w:t>
      </w:r>
      <w:r w:rsidRPr="00981F70">
        <w:rPr>
          <w:u w:val="single"/>
        </w:rPr>
        <w:t xml:space="preserve"> by the </w:t>
      </w:r>
      <w:r w:rsidRPr="00981F70">
        <w:rPr>
          <w:b/>
          <w:bCs/>
          <w:u w:val="single"/>
        </w:rPr>
        <w:t>nature</w:t>
      </w:r>
      <w:r w:rsidRPr="00981F70">
        <w:rPr>
          <w:u w:val="single"/>
        </w:rPr>
        <w:t xml:space="preserve"> of their </w:t>
      </w:r>
      <w:r w:rsidRPr="00981F70">
        <w:rPr>
          <w:b/>
          <w:bCs/>
          <w:u w:val="single"/>
        </w:rPr>
        <w:t>relationships</w:t>
      </w:r>
      <w:r w:rsidRPr="00981F70">
        <w:rPr>
          <w:u w:val="single"/>
        </w:rPr>
        <w:t xml:space="preserve"> with </w:t>
      </w:r>
      <w:r w:rsidRPr="00981F70">
        <w:rPr>
          <w:b/>
          <w:bCs/>
          <w:u w:val="single"/>
        </w:rPr>
        <w:t>Pakistan</w:t>
      </w:r>
      <w:r w:rsidRPr="00981F70">
        <w:rPr>
          <w:u w:val="single"/>
        </w:rPr>
        <w:t xml:space="preserve"> and </w:t>
      </w:r>
      <w:r w:rsidRPr="00981F70">
        <w:rPr>
          <w:b/>
          <w:bCs/>
          <w:u w:val="single"/>
        </w:rPr>
        <w:t>India</w:t>
      </w:r>
      <w:r w:rsidRPr="00981F70">
        <w:rPr>
          <w:u w:val="single"/>
        </w:rPr>
        <w:t xml:space="preserve"> are going to become more </w:t>
      </w:r>
      <w:r w:rsidRPr="00981F70">
        <w:rPr>
          <w:b/>
          <w:bCs/>
          <w:u w:val="single"/>
        </w:rPr>
        <w:t>active</w:t>
      </w:r>
      <w:r w:rsidRPr="00981F70">
        <w:rPr>
          <w:u w:val="single"/>
        </w:rPr>
        <w:t xml:space="preserve"> in urging the </w:t>
      </w:r>
      <w:r w:rsidRPr="00981F70">
        <w:rPr>
          <w:b/>
          <w:bCs/>
          <w:u w:val="single"/>
        </w:rPr>
        <w:t>two</w:t>
      </w:r>
      <w:r w:rsidRPr="00981F70">
        <w:rPr>
          <w:u w:val="single"/>
        </w:rPr>
        <w:t xml:space="preserve"> states to </w:t>
      </w:r>
      <w:r w:rsidRPr="00981F70">
        <w:rPr>
          <w:b/>
          <w:bCs/>
          <w:u w:val="single"/>
        </w:rPr>
        <w:t>exercise restraint</w:t>
      </w:r>
      <w:r w:rsidRPr="00981F70">
        <w:rPr>
          <w:b/>
          <w:bCs/>
          <w:sz w:val="16"/>
        </w:rPr>
        <w:t>,</w:t>
      </w:r>
      <w:r w:rsidRPr="00981F70">
        <w:rPr>
          <w:sz w:val="16"/>
        </w:rPr>
        <w:t xml:space="preserve">” says Samina Yasmeen, director of the Centre for Muslim States and Societies at the University of Western Australia. “It’s in their interest to </w:t>
      </w:r>
      <w:r w:rsidRPr="00981F70">
        <w:rPr>
          <w:b/>
          <w:bCs/>
          <w:u w:val="single"/>
        </w:rPr>
        <w:t>make sure that the region is stable</w:t>
      </w:r>
      <w:r w:rsidRPr="00981F70">
        <w:rPr>
          <w:sz w:val="16"/>
        </w:rPr>
        <w:t>.”</w:t>
      </w:r>
    </w:p>
    <w:p w14:paraId="385B2BC9" w14:textId="77777777" w:rsidR="003E304E" w:rsidRPr="00981F70" w:rsidRDefault="003E304E" w:rsidP="003E304E">
      <w:pPr>
        <w:rPr>
          <w:sz w:val="14"/>
        </w:rPr>
      </w:pPr>
      <w:r w:rsidRPr="00981F70">
        <w:rPr>
          <w:sz w:val="14"/>
        </w:rPr>
        <w:t>Still, it’s a remarkable transformation for Saudi Arabia in particular, which has long been the world’s preeminent exporter of Islamist terrorism. From financing 9/11 to waging war against the Iran-backed Houthis in Yemen to the torture and murder of dissident journalist Jamal Khashoggi, the kingdom has been an undeniably destabilizing presence.</w:t>
      </w:r>
    </w:p>
    <w:p w14:paraId="1CAB861A" w14:textId="77777777" w:rsidR="003E304E" w:rsidRPr="00981F70" w:rsidRDefault="003E304E" w:rsidP="003E304E">
      <w:pPr>
        <w:rPr>
          <w:sz w:val="14"/>
        </w:rPr>
      </w:pPr>
      <w:r w:rsidRPr="00981F70">
        <w:rPr>
          <w:sz w:val="14"/>
        </w:rPr>
        <w:t>However, regional dynamics have shifted in recent years. The Gulf’s swelling economic and diplomatic clout has corresponded with interests replacing ideology as the chief driver of foreign policy, as illustrated by the remarkable (though ultimately aborted) negotiations toward the normalization of relations between Saudi Arabia and Israel.</w:t>
      </w:r>
    </w:p>
    <w:p w14:paraId="7B44633E" w14:textId="77777777" w:rsidR="003E304E" w:rsidRPr="00981F70" w:rsidRDefault="003E304E" w:rsidP="003E304E">
      <w:pPr>
        <w:rPr>
          <w:sz w:val="16"/>
        </w:rPr>
      </w:pPr>
      <w:r w:rsidRPr="00981F70">
        <w:rPr>
          <w:sz w:val="16"/>
        </w:rPr>
        <w:t xml:space="preserve">At any rate, the </w:t>
      </w:r>
      <w:r w:rsidRPr="00981F70">
        <w:rPr>
          <w:u w:val="single"/>
        </w:rPr>
        <w:t>historic</w:t>
      </w:r>
      <w:r w:rsidRPr="00981F70">
        <w:rPr>
          <w:sz w:val="16"/>
        </w:rPr>
        <w:t xml:space="preserve"> </w:t>
      </w:r>
      <w:r w:rsidRPr="00981F70">
        <w:rPr>
          <w:b/>
          <w:bCs/>
          <w:u w:val="single"/>
        </w:rPr>
        <w:t>Great Powers</w:t>
      </w:r>
      <w:r w:rsidRPr="00981F70">
        <w:rPr>
          <w:u w:val="single"/>
        </w:rPr>
        <w:t xml:space="preserve"> are no longer the sole repositories of global influence</w:t>
      </w:r>
      <w:r w:rsidRPr="00981F70">
        <w:rPr>
          <w:sz w:val="16"/>
        </w:rPr>
        <w:t xml:space="preserve">. Other than the </w:t>
      </w:r>
      <w:r w:rsidRPr="00981F70">
        <w:rPr>
          <w:b/>
          <w:bCs/>
          <w:u w:val="single"/>
        </w:rPr>
        <w:t>Saudis</w:t>
      </w:r>
      <w:r w:rsidRPr="00981F70">
        <w:rPr>
          <w:u w:val="single"/>
        </w:rPr>
        <w:t xml:space="preserve">, nations like </w:t>
      </w:r>
      <w:r w:rsidRPr="00981F70">
        <w:rPr>
          <w:b/>
          <w:bCs/>
          <w:u w:val="single"/>
        </w:rPr>
        <w:t>Qatar</w:t>
      </w:r>
      <w:r w:rsidRPr="00981F70">
        <w:rPr>
          <w:u w:val="single"/>
        </w:rPr>
        <w:t xml:space="preserve"> and the </w:t>
      </w:r>
      <w:r w:rsidRPr="00981F70">
        <w:rPr>
          <w:b/>
          <w:bCs/>
          <w:u w:val="single"/>
        </w:rPr>
        <w:t>UAE</w:t>
      </w:r>
      <w:r w:rsidRPr="00981F70">
        <w:rPr>
          <w:u w:val="single"/>
        </w:rPr>
        <w:t xml:space="preserve"> are </w:t>
      </w:r>
      <w:r w:rsidRPr="00981F70">
        <w:rPr>
          <w:b/>
          <w:bCs/>
          <w:sz w:val="28"/>
          <w:szCs w:val="28"/>
          <w:u w:val="single"/>
        </w:rPr>
        <w:t>filling the vacuum</w:t>
      </w:r>
      <w:r w:rsidRPr="00981F70">
        <w:rPr>
          <w:sz w:val="16"/>
        </w:rPr>
        <w:t xml:space="preserve">. Rather than fanning the flames by backing fellow Islamic state Pakistan in the ongoing crisis, </w:t>
      </w:r>
      <w:r w:rsidRPr="00981F70">
        <w:rPr>
          <w:u w:val="single"/>
        </w:rPr>
        <w:t xml:space="preserve">Qatar and the UAE both </w:t>
      </w:r>
      <w:r w:rsidRPr="00981F70">
        <w:rPr>
          <w:b/>
          <w:bCs/>
          <w:u w:val="single"/>
        </w:rPr>
        <w:t>urged restraint</w:t>
      </w:r>
      <w:r w:rsidRPr="00981F70">
        <w:rPr>
          <w:sz w:val="16"/>
        </w:rPr>
        <w:t>. Doha even went so far as to back New Delhi in the spat, at least according to an Indian readout.</w:t>
      </w:r>
    </w:p>
    <w:p w14:paraId="09A02C86" w14:textId="77777777" w:rsidR="003E304E" w:rsidRPr="00981F70" w:rsidRDefault="003E304E" w:rsidP="003E304E"/>
    <w:p w14:paraId="60D8D2D7" w14:textId="77777777" w:rsidR="003E304E" w:rsidRPr="00981F70" w:rsidRDefault="003E304E" w:rsidP="003E304E">
      <w:pPr>
        <w:pStyle w:val="Heading2"/>
        <w:rPr>
          <w:rFonts w:cs="Arial"/>
        </w:rPr>
      </w:pPr>
      <w:r w:rsidRPr="00981F70">
        <w:rPr>
          <w:rFonts w:cs="Arial"/>
        </w:rPr>
        <w:t>Impact: Indo-Pak</w:t>
      </w:r>
    </w:p>
    <w:p w14:paraId="791D6ADA" w14:textId="77777777" w:rsidR="003E304E" w:rsidRPr="00981F70" w:rsidRDefault="003E304E" w:rsidP="003E304E">
      <w:pPr>
        <w:pStyle w:val="Heading3"/>
        <w:rPr>
          <w:rFonts w:cs="Arial"/>
        </w:rPr>
      </w:pPr>
      <w:r w:rsidRPr="00981F70">
        <w:rPr>
          <w:rFonts w:cs="Arial"/>
        </w:rPr>
        <w:t xml:space="preserve">2AC—A2: !—India-Pakistan conflict </w:t>
      </w:r>
    </w:p>
    <w:p w14:paraId="78992AD9" w14:textId="77777777" w:rsidR="003E304E" w:rsidRPr="00981F70" w:rsidRDefault="003E304E" w:rsidP="003E304E">
      <w:pPr>
        <w:pStyle w:val="Heading4"/>
        <w:rPr>
          <w:rFonts w:cs="Arial"/>
        </w:rPr>
      </w:pPr>
      <w:r w:rsidRPr="00981F70">
        <w:rPr>
          <w:rFonts w:cs="Arial"/>
        </w:rPr>
        <w:t>Deterrence stops escalation—no one wants war.</w:t>
      </w:r>
    </w:p>
    <w:p w14:paraId="270DB833" w14:textId="77777777" w:rsidR="003E304E" w:rsidRPr="00981F70" w:rsidRDefault="003E304E" w:rsidP="003E304E">
      <w:r w:rsidRPr="00981F70">
        <w:rPr>
          <w:rStyle w:val="Style13ptBold"/>
        </w:rPr>
        <w:t>Menon ’25</w:t>
      </w:r>
      <w:r w:rsidRPr="00981F70">
        <w:t xml:space="preserve"> [Rajan; May 8, 2025. Spitzer Professor Emeritus of International Relations, City College of New York, and Senior Research Scholar, Saltzman Institute of War and Peace Studies. “Will India or Pakistan Resort to the Nuclear Option?” New Statesman. https://www.newstatesman.com/international-politics/2025/05/will-india-or-pakistan-resort-to-the-nuclear-option; mgm]</w:t>
      </w:r>
    </w:p>
    <w:p w14:paraId="54604F9F" w14:textId="77777777" w:rsidR="003E304E" w:rsidRPr="00981F70" w:rsidRDefault="003E304E" w:rsidP="003E304E">
      <w:pPr>
        <w:rPr>
          <w:u w:val="single"/>
        </w:rPr>
      </w:pPr>
      <w:r w:rsidRPr="00000C32">
        <w:rPr>
          <w:sz w:val="14"/>
        </w:rPr>
        <w:t xml:space="preserve">Yet </w:t>
      </w:r>
      <w:r w:rsidRPr="00981F70">
        <w:rPr>
          <w:u w:val="single"/>
        </w:rPr>
        <w:t>Modi</w:t>
      </w:r>
      <w:r w:rsidRPr="00000C32">
        <w:rPr>
          <w:sz w:val="14"/>
        </w:rPr>
        <w:t xml:space="preserve"> isn’t captive to Indian public opinion. Instead, he orchestrates and manipulates it masterfully, and </w:t>
      </w:r>
      <w:r w:rsidRPr="00981F70">
        <w:rPr>
          <w:u w:val="single"/>
        </w:rPr>
        <w:t>won’t permit</w:t>
      </w:r>
      <w:r w:rsidRPr="00000C32">
        <w:rPr>
          <w:sz w:val="14"/>
        </w:rPr>
        <w:t xml:space="preserve"> popular passions </w:t>
      </w:r>
      <w:r w:rsidRPr="00981F70">
        <w:rPr>
          <w:u w:val="single"/>
        </w:rPr>
        <w:t>to dictate his decisions without regard to consequences</w:t>
      </w:r>
      <w:r w:rsidRPr="00000C32">
        <w:rPr>
          <w:sz w:val="14"/>
        </w:rPr>
        <w:t xml:space="preserve">. India waited until 7 May before using missiles and air strikes to target several military sites located in Pakistan-controlled Kashmir and inside Pakistan. Though </w:t>
      </w:r>
      <w:r w:rsidRPr="00981F70">
        <w:rPr>
          <w:u w:val="single"/>
        </w:rPr>
        <w:t>Pakistan’s</w:t>
      </w:r>
      <w:r w:rsidRPr="00000C32">
        <w:rPr>
          <w:sz w:val="14"/>
        </w:rPr>
        <w:t xml:space="preserve"> military said that the </w:t>
      </w:r>
      <w:r w:rsidRPr="00981F70">
        <w:rPr>
          <w:u w:val="single"/>
        </w:rPr>
        <w:t>strikes</w:t>
      </w:r>
      <w:r w:rsidRPr="00000C32">
        <w:rPr>
          <w:sz w:val="14"/>
        </w:rPr>
        <w:t xml:space="preserve"> killed at least 31 and injured at least 46 more, </w:t>
      </w:r>
      <w:r w:rsidRPr="00981F70">
        <w:rPr>
          <w:u w:val="single"/>
        </w:rPr>
        <w:t>India has described its retaliation as “focused, measured and non-escalatory</w:t>
      </w:r>
      <w:r w:rsidRPr="00000C32">
        <w:rPr>
          <w:sz w:val="14"/>
        </w:rPr>
        <w:t>,” adding that it had “</w:t>
      </w:r>
      <w:r w:rsidRPr="00981F70">
        <w:rPr>
          <w:u w:val="single"/>
        </w:rPr>
        <w:t xml:space="preserve">demonstrated </w:t>
      </w:r>
      <w:r w:rsidRPr="00981F70">
        <w:rPr>
          <w:b/>
          <w:bCs/>
          <w:u w:val="single"/>
        </w:rPr>
        <w:t>considerable restraint</w:t>
      </w:r>
      <w:r w:rsidRPr="00000C32">
        <w:rPr>
          <w:sz w:val="14"/>
        </w:rPr>
        <w:t xml:space="preserve">” – a </w:t>
      </w:r>
      <w:r w:rsidRPr="00981F70">
        <w:rPr>
          <w:u w:val="single"/>
        </w:rPr>
        <w:t xml:space="preserve">choice of words that signaled the </w:t>
      </w:r>
      <w:r w:rsidRPr="00981F70">
        <w:rPr>
          <w:b/>
          <w:bCs/>
          <w:u w:val="single"/>
        </w:rPr>
        <w:t>desire</w:t>
      </w:r>
      <w:r w:rsidRPr="00981F70">
        <w:rPr>
          <w:u w:val="single"/>
        </w:rPr>
        <w:t xml:space="preserve"> to </w:t>
      </w:r>
      <w:r w:rsidRPr="00981F70">
        <w:rPr>
          <w:b/>
          <w:bCs/>
          <w:u w:val="single"/>
        </w:rPr>
        <w:t>prevent</w:t>
      </w:r>
      <w:r w:rsidRPr="00981F70">
        <w:rPr>
          <w:u w:val="single"/>
        </w:rPr>
        <w:t xml:space="preserve"> the crisis from </w:t>
      </w:r>
      <w:r w:rsidRPr="00981F70">
        <w:rPr>
          <w:b/>
          <w:bCs/>
          <w:u w:val="single"/>
        </w:rPr>
        <w:t>careening out of control</w:t>
      </w:r>
      <w:r w:rsidRPr="00000C32">
        <w:rPr>
          <w:sz w:val="14"/>
        </w:rPr>
        <w:t xml:space="preserve">. As for Pakistan, it has vowed to hit back; national pride, together with the need to show India that it can’t act with impunity, ensure that it will make good on the threat. Indeed, it claimed that it had already done so by shooting down five Indian jets and at least one drone during the strike. Still, </w:t>
      </w:r>
      <w:r w:rsidRPr="00981F70">
        <w:rPr>
          <w:u w:val="single"/>
        </w:rPr>
        <w:t>Pakistan</w:t>
      </w:r>
      <w:r w:rsidRPr="00000C32">
        <w:rPr>
          <w:sz w:val="14"/>
        </w:rPr>
        <w:t xml:space="preserve">, like </w:t>
      </w:r>
      <w:r w:rsidRPr="00981F70">
        <w:rPr>
          <w:u w:val="single"/>
        </w:rPr>
        <w:t xml:space="preserve">India, has </w:t>
      </w:r>
      <w:r w:rsidRPr="00981F70">
        <w:rPr>
          <w:b/>
          <w:bCs/>
          <w:u w:val="single"/>
        </w:rPr>
        <w:t>compelling reasons to avoid</w:t>
      </w:r>
      <w:r w:rsidRPr="00981F70">
        <w:rPr>
          <w:u w:val="single"/>
        </w:rPr>
        <w:t xml:space="preserve"> an all-out war, which would be hugely destructive.</w:t>
      </w:r>
    </w:p>
    <w:p w14:paraId="0DDB7177" w14:textId="77777777" w:rsidR="003E304E" w:rsidRPr="00000C32" w:rsidRDefault="003E304E" w:rsidP="003E304E">
      <w:pPr>
        <w:rPr>
          <w:sz w:val="14"/>
        </w:rPr>
      </w:pPr>
      <w:r w:rsidRPr="00981F70">
        <w:rPr>
          <w:u w:val="single"/>
        </w:rPr>
        <w:t>Paradoxically</w:t>
      </w:r>
      <w:r w:rsidRPr="00000C32">
        <w:rPr>
          <w:sz w:val="14"/>
        </w:rPr>
        <w:t xml:space="preserve">, </w:t>
      </w:r>
      <w:r w:rsidRPr="00981F70">
        <w:rPr>
          <w:u w:val="single"/>
        </w:rPr>
        <w:t xml:space="preserve">the fact that this crisis involves two </w:t>
      </w:r>
      <w:r w:rsidRPr="00981F70">
        <w:rPr>
          <w:b/>
          <w:bCs/>
          <w:u w:val="single"/>
        </w:rPr>
        <w:t>nuclear-armed states</w:t>
      </w:r>
      <w:r w:rsidRPr="00981F70">
        <w:rPr>
          <w:u w:val="single"/>
        </w:rPr>
        <w:t xml:space="preserve"> offers </w:t>
      </w:r>
      <w:r w:rsidRPr="00981F70">
        <w:rPr>
          <w:b/>
          <w:bCs/>
          <w:u w:val="single"/>
        </w:rPr>
        <w:t>grounds for optimism</w:t>
      </w:r>
      <w:r w:rsidRPr="00981F70">
        <w:rPr>
          <w:u w:val="single"/>
        </w:rPr>
        <w:t>.</w:t>
      </w:r>
      <w:r w:rsidRPr="00000C32">
        <w:rPr>
          <w:sz w:val="14"/>
        </w:rPr>
        <w:t xml:space="preserve"> Though nuclear weapons rightly evoke horror, </w:t>
      </w:r>
      <w:r w:rsidRPr="00981F70">
        <w:rPr>
          <w:u w:val="single"/>
        </w:rPr>
        <w:t xml:space="preserve">military strategists have generally assumed that they will </w:t>
      </w:r>
      <w:r w:rsidRPr="00981F70">
        <w:rPr>
          <w:b/>
          <w:bCs/>
          <w:u w:val="single"/>
        </w:rPr>
        <w:t>prevent</w:t>
      </w:r>
      <w:r w:rsidRPr="00981F70">
        <w:rPr>
          <w:u w:val="single"/>
        </w:rPr>
        <w:t xml:space="preserve"> both </w:t>
      </w:r>
      <w:r w:rsidRPr="00981F70">
        <w:rPr>
          <w:b/>
          <w:bCs/>
          <w:u w:val="single"/>
        </w:rPr>
        <w:t>nuclear</w:t>
      </w:r>
      <w:r w:rsidRPr="00981F70">
        <w:rPr>
          <w:u w:val="single"/>
        </w:rPr>
        <w:t xml:space="preserve"> and “</w:t>
      </w:r>
      <w:r w:rsidRPr="00981F70">
        <w:rPr>
          <w:b/>
          <w:bCs/>
          <w:u w:val="single"/>
        </w:rPr>
        <w:t xml:space="preserve">conventional” war </w:t>
      </w:r>
      <w:r w:rsidRPr="00981F70">
        <w:rPr>
          <w:u w:val="single"/>
        </w:rPr>
        <w:t>between states that possess them</w:t>
      </w:r>
      <w:r w:rsidRPr="00000C32">
        <w:rPr>
          <w:sz w:val="14"/>
        </w:rPr>
        <w:t xml:space="preserve">. The </w:t>
      </w:r>
      <w:r w:rsidRPr="00981F70">
        <w:rPr>
          <w:u w:val="single"/>
        </w:rPr>
        <w:t>prospect of immediate mass carnage will</w:t>
      </w:r>
      <w:r w:rsidRPr="00000C32">
        <w:rPr>
          <w:sz w:val="14"/>
        </w:rPr>
        <w:t xml:space="preserve">, it is hoped, </w:t>
      </w:r>
      <w:r w:rsidRPr="00981F70">
        <w:rPr>
          <w:u w:val="single"/>
        </w:rPr>
        <w:t xml:space="preserve">deter </w:t>
      </w:r>
      <w:r w:rsidRPr="00981F70">
        <w:rPr>
          <w:b/>
          <w:bCs/>
          <w:u w:val="single"/>
        </w:rPr>
        <w:t xml:space="preserve">leaders </w:t>
      </w:r>
      <w:r w:rsidRPr="00981F70">
        <w:rPr>
          <w:u w:val="single"/>
        </w:rPr>
        <w:t>from firing their nuclear weapons at states that can retaliate in kind.</w:t>
      </w:r>
      <w:r w:rsidRPr="00000C32">
        <w:rPr>
          <w:sz w:val="14"/>
        </w:rPr>
        <w:t xml:space="preserve"> An extension of this claim has it that even </w:t>
      </w:r>
      <w:r w:rsidRPr="00981F70">
        <w:rPr>
          <w:u w:val="single"/>
        </w:rPr>
        <w:t xml:space="preserve">if nuclear-armed states do embark on a conventional war, they will strive to </w:t>
      </w:r>
      <w:r w:rsidRPr="00981F70">
        <w:rPr>
          <w:b/>
          <w:bCs/>
          <w:u w:val="single"/>
        </w:rPr>
        <w:t xml:space="preserve">keep it limited </w:t>
      </w:r>
      <w:r w:rsidRPr="00000C32">
        <w:rPr>
          <w:sz w:val="14"/>
        </w:rPr>
        <w:t>so as</w:t>
      </w:r>
      <w:r w:rsidRPr="00981F70">
        <w:rPr>
          <w:u w:val="single"/>
        </w:rPr>
        <w:t xml:space="preserve"> to </w:t>
      </w:r>
      <w:r w:rsidRPr="00981F70">
        <w:rPr>
          <w:b/>
          <w:bCs/>
          <w:u w:val="single"/>
        </w:rPr>
        <w:t>avert nuclear escalation</w:t>
      </w:r>
      <w:r w:rsidRPr="00981F70">
        <w:rPr>
          <w:u w:val="single"/>
        </w:rPr>
        <w:t>.</w:t>
      </w:r>
      <w:r w:rsidRPr="00000C32">
        <w:rPr>
          <w:sz w:val="14"/>
        </w:rPr>
        <w:t xml:space="preserve"> This two-step logic, though hardly the equivalent of an ironclad law, </w:t>
      </w:r>
      <w:r w:rsidRPr="00981F70">
        <w:rPr>
          <w:u w:val="single"/>
        </w:rPr>
        <w:t xml:space="preserve">has </w:t>
      </w:r>
      <w:r w:rsidRPr="00981F70">
        <w:rPr>
          <w:b/>
          <w:bCs/>
          <w:u w:val="single"/>
        </w:rPr>
        <w:t>held up for a generation</w:t>
      </w:r>
      <w:r w:rsidRPr="00981F70">
        <w:rPr>
          <w:u w:val="single"/>
        </w:rPr>
        <w:t xml:space="preserve"> and extends to other adversaries who have nuclear weapons</w:t>
      </w:r>
      <w:r w:rsidRPr="00000C32">
        <w:rPr>
          <w:sz w:val="14"/>
        </w:rPr>
        <w:t>, such as India and China, China and the United States, and the United States and Russia.</w:t>
      </w:r>
    </w:p>
    <w:p w14:paraId="369C8885" w14:textId="77777777" w:rsidR="003E304E" w:rsidRPr="00000C32" w:rsidRDefault="003E304E" w:rsidP="003E304E">
      <w:pPr>
        <w:rPr>
          <w:sz w:val="14"/>
        </w:rPr>
      </w:pPr>
      <w:r w:rsidRPr="00000C32">
        <w:rPr>
          <w:sz w:val="14"/>
        </w:rPr>
        <w:t xml:space="preserve">That said, in South Asia the reliability of the “balance of terror” claim is currently being tested to a degree we’ve not witnessed since the 1962 Cuban Missile Crisis. What’s more, the fact that there hasn’t been an unbridled war between nuclear-armed states doesn’t guarantee that the fear of catastrophe will prevent the leaders of India and Pakistan from turning to their nuclear weapons – or threatening to. Nor can we be certain that the current crisis won’t beget a runaway conventional war. On balance, however, it’s reasonable to expect that </w:t>
      </w:r>
      <w:r w:rsidRPr="00000C32">
        <w:rPr>
          <w:b/>
          <w:bCs/>
          <w:u w:val="single"/>
        </w:rPr>
        <w:t>the spectre of nuclear war will check recklessness on both sides</w:t>
      </w:r>
      <w:r w:rsidRPr="00000C32">
        <w:rPr>
          <w:sz w:val="14"/>
        </w:rPr>
        <w:t xml:space="preserve">.   </w:t>
      </w:r>
    </w:p>
    <w:p w14:paraId="2E2E2930" w14:textId="77777777" w:rsidR="003E304E" w:rsidRPr="00000C32" w:rsidRDefault="003E304E" w:rsidP="003E304E">
      <w:pPr>
        <w:rPr>
          <w:sz w:val="14"/>
        </w:rPr>
      </w:pPr>
    </w:p>
    <w:p w14:paraId="3BEEEC3B" w14:textId="77777777" w:rsidR="003E304E" w:rsidRPr="00981F70" w:rsidRDefault="003E304E" w:rsidP="003E304E">
      <w:pPr>
        <w:pStyle w:val="Heading4"/>
        <w:rPr>
          <w:rFonts w:cs="Arial"/>
        </w:rPr>
      </w:pPr>
      <w:r w:rsidRPr="00981F70">
        <w:rPr>
          <w:rFonts w:cs="Arial"/>
        </w:rPr>
        <w:t>No nuclear escalation—experts agree.</w:t>
      </w:r>
    </w:p>
    <w:p w14:paraId="57E96C73" w14:textId="77777777" w:rsidR="003E304E" w:rsidRPr="00981F70" w:rsidRDefault="003E304E" w:rsidP="003E304E">
      <w:r w:rsidRPr="00981F70">
        <w:rPr>
          <w:rStyle w:val="Style13ptBold"/>
        </w:rPr>
        <w:t>Parashar ’25</w:t>
      </w:r>
      <w:r w:rsidRPr="00981F70">
        <w:t xml:space="preserve"> [Sachin; May 8, 2025. “Hostility Level Still Low, Pakistan May Not Hit N-Button yet: Experts.” </w:t>
      </w:r>
      <w:r w:rsidRPr="00981F70">
        <w:rPr>
          <w:i/>
          <w:iCs/>
        </w:rPr>
        <w:t>The Times of India</w:t>
      </w:r>
      <w:r w:rsidRPr="00981F70">
        <w:t>. https://timesofindia.indiatimes.com/india/hostility-level-still-low-pakistan-may-not-hit-n-button-yet-experts/articleshow/120983008.cms; mgm]</w:t>
      </w:r>
    </w:p>
    <w:p w14:paraId="30F24986" w14:textId="77777777" w:rsidR="003E304E" w:rsidRPr="00981F70" w:rsidRDefault="003E304E" w:rsidP="003E304E">
      <w:pPr>
        <w:rPr>
          <w:sz w:val="16"/>
        </w:rPr>
      </w:pPr>
      <w:r w:rsidRPr="00981F70">
        <w:rPr>
          <w:u w:val="single"/>
        </w:rPr>
        <w:t xml:space="preserve">India’s </w:t>
      </w:r>
      <w:r w:rsidRPr="00981F70">
        <w:rPr>
          <w:b/>
          <w:bCs/>
          <w:u w:val="single"/>
        </w:rPr>
        <w:t>measured</w:t>
      </w:r>
      <w:r w:rsidRPr="00981F70">
        <w:rPr>
          <w:u w:val="single"/>
        </w:rPr>
        <w:t xml:space="preserve"> and </w:t>
      </w:r>
      <w:r w:rsidRPr="00981F70">
        <w:rPr>
          <w:b/>
          <w:bCs/>
          <w:u w:val="single"/>
        </w:rPr>
        <w:t>proportionate response</w:t>
      </w:r>
      <w:r w:rsidRPr="00981F70">
        <w:rPr>
          <w:u w:val="single"/>
        </w:rPr>
        <w:t xml:space="preserve"> without </w:t>
      </w:r>
      <w:r w:rsidRPr="00981F70">
        <w:rPr>
          <w:b/>
          <w:bCs/>
          <w:u w:val="single"/>
        </w:rPr>
        <w:t>crossing th</w:t>
      </w:r>
      <w:r w:rsidRPr="00981F70">
        <w:rPr>
          <w:u w:val="single"/>
        </w:rPr>
        <w:t xml:space="preserve">e </w:t>
      </w:r>
      <w:r w:rsidRPr="00981F70">
        <w:rPr>
          <w:b/>
          <w:bCs/>
          <w:u w:val="single"/>
        </w:rPr>
        <w:t>airspace</w:t>
      </w:r>
      <w:r w:rsidRPr="00981F70">
        <w:rPr>
          <w:sz w:val="16"/>
        </w:rPr>
        <w:t xml:space="preserve">, </w:t>
      </w:r>
      <w:r w:rsidRPr="00981F70">
        <w:rPr>
          <w:u w:val="single"/>
        </w:rPr>
        <w:t xml:space="preserve">along with the fact that there is no </w:t>
      </w:r>
      <w:r w:rsidRPr="00981F70">
        <w:rPr>
          <w:b/>
          <w:bCs/>
          <w:u w:val="single"/>
        </w:rPr>
        <w:t>direct military-to-military combat</w:t>
      </w:r>
      <w:r w:rsidRPr="00981F70">
        <w:rPr>
          <w:u w:val="single"/>
        </w:rPr>
        <w:t xml:space="preserve"> yet, should </w:t>
      </w:r>
      <w:r w:rsidRPr="00981F70">
        <w:rPr>
          <w:b/>
          <w:bCs/>
          <w:u w:val="single"/>
        </w:rPr>
        <w:t>preclude any threat of nuclear escalation</w:t>
      </w:r>
      <w:r w:rsidRPr="00981F70">
        <w:rPr>
          <w:u w:val="single"/>
        </w:rPr>
        <w:t>,</w:t>
      </w:r>
      <w:r w:rsidRPr="00981F70">
        <w:rPr>
          <w:sz w:val="16"/>
        </w:rPr>
        <w:t xml:space="preserve"> assuming Pakistan will behave sanely. Islamabad has called the Indian strikes on terrorist camps in PoK and Pakistan Punjab a violation of its sovereignty, but its </w:t>
      </w:r>
      <w:r w:rsidRPr="00981F70">
        <w:rPr>
          <w:u w:val="single"/>
        </w:rPr>
        <w:t xml:space="preserve">tactical or non-strategic </w:t>
      </w:r>
      <w:r w:rsidRPr="00981F70">
        <w:rPr>
          <w:b/>
          <w:bCs/>
          <w:u w:val="single"/>
        </w:rPr>
        <w:t>tactical nuclear weapons</w:t>
      </w:r>
      <w:r w:rsidRPr="00981F70">
        <w:rPr>
          <w:u w:val="single"/>
        </w:rPr>
        <w:t xml:space="preserve"> have always been seen as intended for use </w:t>
      </w:r>
      <w:r w:rsidRPr="00981F70">
        <w:rPr>
          <w:b/>
          <w:bCs/>
          <w:u w:val="single"/>
        </w:rPr>
        <w:t>against a ground invasion</w:t>
      </w:r>
      <w:r w:rsidRPr="00981F70">
        <w:rPr>
          <w:sz w:val="16"/>
        </w:rPr>
        <w:t xml:space="preserve"> and not against limited strikes against terrorists.</w:t>
      </w:r>
    </w:p>
    <w:p w14:paraId="59FB7A09" w14:textId="77777777" w:rsidR="003E304E" w:rsidRPr="00981F70" w:rsidRDefault="003E304E" w:rsidP="003E304E">
      <w:pPr>
        <w:rPr>
          <w:sz w:val="16"/>
        </w:rPr>
      </w:pPr>
      <w:r w:rsidRPr="00981F70">
        <w:rPr>
          <w:sz w:val="16"/>
        </w:rPr>
        <w:t>Pakistan developed the nuclear-capable short-range HATF missile with a range of only 60-70 km to deter any Indian invasion.</w:t>
      </w:r>
    </w:p>
    <w:p w14:paraId="1F859BBD" w14:textId="77777777" w:rsidR="003E304E" w:rsidRPr="00981F70" w:rsidRDefault="003E304E" w:rsidP="003E304E">
      <w:pPr>
        <w:rPr>
          <w:sz w:val="16"/>
        </w:rPr>
      </w:pPr>
      <w:r w:rsidRPr="00981F70">
        <w:rPr>
          <w:sz w:val="16"/>
        </w:rPr>
        <w:t>However, after India announced its decision to put the Indus Waters Treaty in abeyance, Pakistan responded by declaring it will respond to any attempt to divert water with “full force across the complete spectrum of national power”. This was seen as a use of nuclear threat, something which the UNSC warned against in the closed-door meeting on India-Pakistan tensions this week.</w:t>
      </w:r>
    </w:p>
    <w:p w14:paraId="63B46DC9" w14:textId="77777777" w:rsidR="003E304E" w:rsidRPr="00981F70" w:rsidRDefault="003E304E" w:rsidP="003E304E">
      <w:pPr>
        <w:rPr>
          <w:sz w:val="16"/>
        </w:rPr>
      </w:pPr>
      <w:r w:rsidRPr="00981F70">
        <w:rPr>
          <w:sz w:val="16"/>
        </w:rPr>
        <w:t>It was seen as serious escalation by a country which doesn’t have a no-first use policy and has said in the past that one of the thresholds for the use of its nuclear arsenal is economic strangling, including “the stopping of the waters of the Indus river”.</w:t>
      </w:r>
    </w:p>
    <w:p w14:paraId="1BE4A6D7" w14:textId="77777777" w:rsidR="003E304E" w:rsidRPr="00981F70" w:rsidRDefault="003E304E" w:rsidP="003E304E">
      <w:pPr>
        <w:rPr>
          <w:u w:val="single"/>
        </w:rPr>
      </w:pPr>
      <w:r w:rsidRPr="00981F70">
        <w:rPr>
          <w:b/>
          <w:bCs/>
          <w:u w:val="single"/>
        </w:rPr>
        <w:t>Nuclear expert</w:t>
      </w:r>
      <w:r w:rsidRPr="00981F70">
        <w:rPr>
          <w:u w:val="single"/>
        </w:rPr>
        <w:t xml:space="preserve"> Hans Kristensen said he </w:t>
      </w:r>
      <w:r w:rsidRPr="00981F70">
        <w:rPr>
          <w:b/>
          <w:bCs/>
          <w:u w:val="single"/>
        </w:rPr>
        <w:t>didn’t see a direct threat</w:t>
      </w:r>
      <w:r w:rsidRPr="00981F70">
        <w:rPr>
          <w:u w:val="single"/>
        </w:rPr>
        <w:t xml:space="preserve"> of </w:t>
      </w:r>
      <w:r w:rsidRPr="00981F70">
        <w:rPr>
          <w:b/>
          <w:bCs/>
          <w:u w:val="single"/>
        </w:rPr>
        <w:t>nuclear escalation</w:t>
      </w:r>
      <w:r w:rsidRPr="00981F70">
        <w:rPr>
          <w:u w:val="single"/>
        </w:rPr>
        <w:t xml:space="preserve"> as the </w:t>
      </w:r>
      <w:r w:rsidRPr="00981F70">
        <w:rPr>
          <w:b/>
          <w:bCs/>
          <w:u w:val="single"/>
        </w:rPr>
        <w:t>level of hostilities is still</w:t>
      </w:r>
      <w:r w:rsidRPr="00981F70">
        <w:rPr>
          <w:u w:val="single"/>
        </w:rPr>
        <w:t xml:space="preserve"> </w:t>
      </w:r>
      <w:r w:rsidRPr="00981F70">
        <w:rPr>
          <w:sz w:val="16"/>
        </w:rPr>
        <w:t>relatively</w:t>
      </w:r>
      <w:r w:rsidRPr="00981F70">
        <w:rPr>
          <w:u w:val="single"/>
        </w:rPr>
        <w:t xml:space="preserve"> low and India’s </w:t>
      </w:r>
      <w:r w:rsidRPr="00981F70">
        <w:rPr>
          <w:b/>
          <w:bCs/>
          <w:u w:val="single"/>
        </w:rPr>
        <w:t>Cold Start doctrine</w:t>
      </w:r>
      <w:r w:rsidRPr="00981F70">
        <w:rPr>
          <w:u w:val="single"/>
        </w:rPr>
        <w:t xml:space="preserve"> is about an </w:t>
      </w:r>
      <w:r w:rsidRPr="00981F70">
        <w:rPr>
          <w:b/>
          <w:bCs/>
          <w:u w:val="single"/>
        </w:rPr>
        <w:t>overwhelming military invasion</w:t>
      </w:r>
      <w:r w:rsidRPr="00981F70">
        <w:rPr>
          <w:u w:val="single"/>
        </w:rPr>
        <w:t xml:space="preserve"> of territory, which is </w:t>
      </w:r>
      <w:r w:rsidRPr="00981F70">
        <w:rPr>
          <w:b/>
          <w:bCs/>
          <w:u w:val="single"/>
        </w:rPr>
        <w:t>not</w:t>
      </w:r>
      <w:r w:rsidRPr="00981F70">
        <w:rPr>
          <w:u w:val="single"/>
        </w:rPr>
        <w:t xml:space="preserve"> </w:t>
      </w:r>
      <w:r w:rsidRPr="00981F70">
        <w:rPr>
          <w:sz w:val="16"/>
        </w:rPr>
        <w:t>yet</w:t>
      </w:r>
      <w:r w:rsidRPr="00981F70">
        <w:rPr>
          <w:u w:val="single"/>
        </w:rPr>
        <w:t xml:space="preserve"> the </w:t>
      </w:r>
      <w:r w:rsidRPr="00981F70">
        <w:rPr>
          <w:b/>
          <w:bCs/>
          <w:u w:val="single"/>
        </w:rPr>
        <w:t>situation here</w:t>
      </w:r>
      <w:r w:rsidRPr="00981F70">
        <w:rPr>
          <w:u w:val="single"/>
        </w:rPr>
        <w:t>.</w:t>
      </w:r>
    </w:p>
    <w:p w14:paraId="2DE15262" w14:textId="77777777" w:rsidR="003E304E" w:rsidRPr="00981F70" w:rsidRDefault="003E304E" w:rsidP="003E304E">
      <w:pPr>
        <w:rPr>
          <w:u w:val="single"/>
        </w:rPr>
      </w:pPr>
    </w:p>
    <w:p w14:paraId="38224FFF" w14:textId="77777777" w:rsidR="003E304E" w:rsidRPr="00981F70" w:rsidRDefault="003E304E" w:rsidP="003E304E">
      <w:pPr>
        <w:pStyle w:val="Heading4"/>
        <w:rPr>
          <w:rFonts w:cs="Arial"/>
        </w:rPr>
      </w:pPr>
      <w:r w:rsidRPr="00981F70">
        <w:rPr>
          <w:rFonts w:cs="Arial"/>
        </w:rPr>
        <w:t>No nuclear war—deterrence.</w:t>
      </w:r>
    </w:p>
    <w:p w14:paraId="1763ADAD" w14:textId="77777777" w:rsidR="003E304E" w:rsidRPr="00981F70" w:rsidRDefault="003E304E" w:rsidP="003E304E">
      <w:r w:rsidRPr="00981F70">
        <w:rPr>
          <w:rStyle w:val="Style13ptBold"/>
        </w:rPr>
        <w:t>Shams ’25</w:t>
      </w:r>
      <w:r w:rsidRPr="00981F70">
        <w:t xml:space="preserve"> [Shamil; April 28, 2025. Deputy Head and Planner of DW's Asia Desk. “Kashmir: An All-out India-Pakistan War Is Unlikely.” Deutsche Welle. https://www.dw.com/en/kashmir-an-all-out-india-pakistan-war-is-unlikely/a-72374249; mgm]</w:t>
      </w:r>
    </w:p>
    <w:p w14:paraId="660A76A0" w14:textId="77777777" w:rsidR="003E304E" w:rsidRPr="00981F70" w:rsidRDefault="003E304E" w:rsidP="003E304E">
      <w:pPr>
        <w:rPr>
          <w:u w:val="single"/>
        </w:rPr>
      </w:pPr>
      <w:r w:rsidRPr="00981F70">
        <w:rPr>
          <w:sz w:val="16"/>
        </w:rPr>
        <w:t xml:space="preserve">However, </w:t>
      </w:r>
      <w:r w:rsidRPr="00981F70">
        <w:rPr>
          <w:u w:val="single"/>
        </w:rPr>
        <w:t>despite the current tensions between the two nuclear powers</w:t>
      </w:r>
      <w:r w:rsidRPr="00981F70">
        <w:rPr>
          <w:sz w:val="16"/>
        </w:rPr>
        <w:t xml:space="preserve">, </w:t>
      </w:r>
      <w:r w:rsidRPr="00981F70">
        <w:rPr>
          <w:u w:val="single"/>
        </w:rPr>
        <w:t>few people</w:t>
      </w:r>
      <w:r w:rsidRPr="00981F70">
        <w:rPr>
          <w:sz w:val="16"/>
        </w:rPr>
        <w:t xml:space="preserve"> in Pakistan </w:t>
      </w:r>
      <w:r w:rsidRPr="00981F70">
        <w:rPr>
          <w:b/>
          <w:bCs/>
          <w:u w:val="single"/>
        </w:rPr>
        <w:t>expect a full-blown</w:t>
      </w:r>
      <w:r w:rsidRPr="00981F70">
        <w:rPr>
          <w:u w:val="single"/>
        </w:rPr>
        <w:t xml:space="preserve"> war with India.</w:t>
      </w:r>
    </w:p>
    <w:p w14:paraId="3A75BB7B" w14:textId="77777777" w:rsidR="003E304E" w:rsidRPr="00981F70" w:rsidRDefault="003E304E" w:rsidP="003E304E">
      <w:pPr>
        <w:rPr>
          <w:sz w:val="16"/>
        </w:rPr>
      </w:pPr>
      <w:r w:rsidRPr="00981F70">
        <w:rPr>
          <w:sz w:val="16"/>
        </w:rPr>
        <w:t xml:space="preserve">"I think an </w:t>
      </w:r>
      <w:r w:rsidRPr="00981F70">
        <w:rPr>
          <w:u w:val="single"/>
        </w:rPr>
        <w:t>all</w:t>
      </w:r>
      <w:r w:rsidRPr="00981F70">
        <w:rPr>
          <w:b/>
          <w:bCs/>
          <w:u w:val="single"/>
        </w:rPr>
        <w:t>-out war</w:t>
      </w:r>
      <w:r w:rsidRPr="00981F70">
        <w:rPr>
          <w:u w:val="single"/>
        </w:rPr>
        <w:t xml:space="preserve"> between </w:t>
      </w:r>
      <w:r w:rsidRPr="00981F70">
        <w:rPr>
          <w:b/>
          <w:bCs/>
          <w:u w:val="single"/>
        </w:rPr>
        <w:t>India</w:t>
      </w:r>
      <w:r w:rsidRPr="00981F70">
        <w:rPr>
          <w:u w:val="single"/>
        </w:rPr>
        <w:t xml:space="preserve"> and </w:t>
      </w:r>
      <w:r w:rsidRPr="00981F70">
        <w:rPr>
          <w:b/>
          <w:bCs/>
          <w:u w:val="single"/>
        </w:rPr>
        <w:t>Pakistan</w:t>
      </w:r>
      <w:r w:rsidRPr="00981F70">
        <w:rPr>
          <w:u w:val="single"/>
        </w:rPr>
        <w:t xml:space="preserve"> is </w:t>
      </w:r>
      <w:r w:rsidRPr="00981F70">
        <w:rPr>
          <w:b/>
          <w:bCs/>
          <w:u w:val="single"/>
        </w:rPr>
        <w:t>not possible</w:t>
      </w:r>
      <w:r w:rsidRPr="00981F70">
        <w:rPr>
          <w:sz w:val="16"/>
        </w:rPr>
        <w:t>," Imtiaz Gul, executive director of the Islamabad-based Center for Research and Security Studies, told DW. "</w:t>
      </w:r>
      <w:r w:rsidRPr="00981F70">
        <w:rPr>
          <w:u w:val="single"/>
        </w:rPr>
        <w:t xml:space="preserve">The nuclear capability of both countries serves as a </w:t>
      </w:r>
      <w:r w:rsidRPr="00981F70">
        <w:rPr>
          <w:b/>
          <w:bCs/>
          <w:u w:val="single"/>
        </w:rPr>
        <w:t>big deterrent</w:t>
      </w:r>
      <w:r w:rsidRPr="00981F70">
        <w:rPr>
          <w:u w:val="single"/>
        </w:rPr>
        <w:t xml:space="preserve"> to a </w:t>
      </w:r>
      <w:r w:rsidRPr="00981F70">
        <w:rPr>
          <w:b/>
          <w:bCs/>
          <w:u w:val="single"/>
        </w:rPr>
        <w:t>full-fledged confrontation</w:t>
      </w:r>
      <w:r w:rsidRPr="00981F70">
        <w:rPr>
          <w:sz w:val="16"/>
        </w:rPr>
        <w:t>."</w:t>
      </w:r>
    </w:p>
    <w:p w14:paraId="51A631FA" w14:textId="77777777" w:rsidR="003E304E" w:rsidRPr="00981F70" w:rsidRDefault="003E304E" w:rsidP="003E304E"/>
    <w:p w14:paraId="7A61E8AF" w14:textId="33B8F235" w:rsidR="007B5C3B" w:rsidRPr="003E304E" w:rsidRDefault="007B5C3B" w:rsidP="003E304E"/>
    <w:sectPr w:rsidR="007B5C3B" w:rsidRPr="003E30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FAD98E" w14:textId="77777777" w:rsidR="00B353AE" w:rsidRDefault="00B353AE" w:rsidP="00066D2C">
      <w:pPr>
        <w:spacing w:after="0" w:line="240" w:lineRule="auto"/>
      </w:pPr>
      <w:r>
        <w:separator/>
      </w:r>
    </w:p>
  </w:endnote>
  <w:endnote w:type="continuationSeparator" w:id="0">
    <w:p w14:paraId="6E424209" w14:textId="77777777" w:rsidR="00B353AE" w:rsidRDefault="00B353A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595EC4" w14:textId="77777777" w:rsidR="00B353AE" w:rsidRDefault="00B353AE" w:rsidP="00066D2C">
      <w:pPr>
        <w:spacing w:after="0" w:line="240" w:lineRule="auto"/>
      </w:pPr>
      <w:r>
        <w:separator/>
      </w:r>
    </w:p>
  </w:footnote>
  <w:footnote w:type="continuationSeparator" w:id="0">
    <w:p w14:paraId="483DA5CB" w14:textId="77777777" w:rsidR="00B353AE" w:rsidRDefault="00B353A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ED2DE6"/>
    <w:multiLevelType w:val="hybridMultilevel"/>
    <w:tmpl w:val="233AB9CE"/>
    <w:lvl w:ilvl="0" w:tplc="81BEC694">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5551F"/>
    <w:multiLevelType w:val="hybridMultilevel"/>
    <w:tmpl w:val="87F099AA"/>
    <w:lvl w:ilvl="0" w:tplc="15B62C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7B3637"/>
    <w:multiLevelType w:val="hybridMultilevel"/>
    <w:tmpl w:val="4D1A3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A17281"/>
    <w:multiLevelType w:val="hybridMultilevel"/>
    <w:tmpl w:val="4396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9274F2"/>
    <w:multiLevelType w:val="hybridMultilevel"/>
    <w:tmpl w:val="A19C86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90035278">
    <w:abstractNumId w:val="10"/>
  </w:num>
  <w:num w:numId="46" w16cid:durableId="326518029">
    <w:abstractNumId w:val="16"/>
  </w:num>
  <w:num w:numId="47" w16cid:durableId="99225672">
    <w:abstractNumId w:val="18"/>
  </w:num>
  <w:num w:numId="48" w16cid:durableId="1027414898">
    <w:abstractNumId w:val="14"/>
  </w:num>
  <w:num w:numId="49" w16cid:durableId="13245803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6021931088"/>
    <w:docVar w:name="VerbatimVersion" w:val="6.0.0"/>
    <w:docVar w:name="WordVersion" w:val="16.0"/>
  </w:docVars>
  <w:rsids>
    <w:rsidRoot w:val="00E43798"/>
    <w:rsid w:val="00000C86"/>
    <w:rsid w:val="00001C7E"/>
    <w:rsid w:val="00001ECA"/>
    <w:rsid w:val="0000487C"/>
    <w:rsid w:val="0001160C"/>
    <w:rsid w:val="00011FEF"/>
    <w:rsid w:val="00012767"/>
    <w:rsid w:val="00012771"/>
    <w:rsid w:val="00013329"/>
    <w:rsid w:val="000137DB"/>
    <w:rsid w:val="00013C8B"/>
    <w:rsid w:val="00023AEF"/>
    <w:rsid w:val="000250CA"/>
    <w:rsid w:val="00026BF5"/>
    <w:rsid w:val="00027FC3"/>
    <w:rsid w:val="0003021F"/>
    <w:rsid w:val="00031A01"/>
    <w:rsid w:val="00032119"/>
    <w:rsid w:val="00032633"/>
    <w:rsid w:val="00035351"/>
    <w:rsid w:val="00036F2F"/>
    <w:rsid w:val="000402B3"/>
    <w:rsid w:val="000427BD"/>
    <w:rsid w:val="00043C82"/>
    <w:rsid w:val="00043D49"/>
    <w:rsid w:val="00044AC8"/>
    <w:rsid w:val="00046320"/>
    <w:rsid w:val="00050713"/>
    <w:rsid w:val="00050AFD"/>
    <w:rsid w:val="00053D0F"/>
    <w:rsid w:val="0005490A"/>
    <w:rsid w:val="00054E73"/>
    <w:rsid w:val="00056966"/>
    <w:rsid w:val="00057515"/>
    <w:rsid w:val="000615B0"/>
    <w:rsid w:val="00062310"/>
    <w:rsid w:val="00063831"/>
    <w:rsid w:val="00063921"/>
    <w:rsid w:val="000655CE"/>
    <w:rsid w:val="000657E9"/>
    <w:rsid w:val="00066D2C"/>
    <w:rsid w:val="0007133C"/>
    <w:rsid w:val="0007328F"/>
    <w:rsid w:val="00073C1E"/>
    <w:rsid w:val="00074F1E"/>
    <w:rsid w:val="000752C7"/>
    <w:rsid w:val="0007573B"/>
    <w:rsid w:val="0007578B"/>
    <w:rsid w:val="00075B04"/>
    <w:rsid w:val="0007692C"/>
    <w:rsid w:val="00076EA7"/>
    <w:rsid w:val="00080AEE"/>
    <w:rsid w:val="00080E37"/>
    <w:rsid w:val="00080F27"/>
    <w:rsid w:val="00085F50"/>
    <w:rsid w:val="00087546"/>
    <w:rsid w:val="000912B1"/>
    <w:rsid w:val="000912D9"/>
    <w:rsid w:val="000929A5"/>
    <w:rsid w:val="00093AB9"/>
    <w:rsid w:val="00094DF4"/>
    <w:rsid w:val="000961CD"/>
    <w:rsid w:val="0009667E"/>
    <w:rsid w:val="000A0198"/>
    <w:rsid w:val="000A0585"/>
    <w:rsid w:val="000A218A"/>
    <w:rsid w:val="000A239C"/>
    <w:rsid w:val="000A29EF"/>
    <w:rsid w:val="000A4AE6"/>
    <w:rsid w:val="000A5EE1"/>
    <w:rsid w:val="000B3425"/>
    <w:rsid w:val="000B5296"/>
    <w:rsid w:val="000B5FBB"/>
    <w:rsid w:val="000B6974"/>
    <w:rsid w:val="000B6B3E"/>
    <w:rsid w:val="000C137E"/>
    <w:rsid w:val="000C7831"/>
    <w:rsid w:val="000D0D08"/>
    <w:rsid w:val="000D1D34"/>
    <w:rsid w:val="000D48A6"/>
    <w:rsid w:val="000D739E"/>
    <w:rsid w:val="000D7A2C"/>
    <w:rsid w:val="000E0913"/>
    <w:rsid w:val="000E0CEF"/>
    <w:rsid w:val="000E13F7"/>
    <w:rsid w:val="000E14A1"/>
    <w:rsid w:val="000E2525"/>
    <w:rsid w:val="000E3D34"/>
    <w:rsid w:val="000E725F"/>
    <w:rsid w:val="000E740E"/>
    <w:rsid w:val="000F17A6"/>
    <w:rsid w:val="000F5C68"/>
    <w:rsid w:val="000F6390"/>
    <w:rsid w:val="000F6530"/>
    <w:rsid w:val="000F775F"/>
    <w:rsid w:val="000F7A2C"/>
    <w:rsid w:val="001014FC"/>
    <w:rsid w:val="0010417F"/>
    <w:rsid w:val="00105540"/>
    <w:rsid w:val="00105C8A"/>
    <w:rsid w:val="00110411"/>
    <w:rsid w:val="001119CE"/>
    <w:rsid w:val="001128A3"/>
    <w:rsid w:val="00114316"/>
    <w:rsid w:val="001143BB"/>
    <w:rsid w:val="001149FE"/>
    <w:rsid w:val="0011579F"/>
    <w:rsid w:val="00117F85"/>
    <w:rsid w:val="00117F87"/>
    <w:rsid w:val="001218F5"/>
    <w:rsid w:val="00122202"/>
    <w:rsid w:val="001249B9"/>
    <w:rsid w:val="00127061"/>
    <w:rsid w:val="00130F4D"/>
    <w:rsid w:val="00131B53"/>
    <w:rsid w:val="001327C1"/>
    <w:rsid w:val="001329A3"/>
    <w:rsid w:val="00134120"/>
    <w:rsid w:val="0013415F"/>
    <w:rsid w:val="00134867"/>
    <w:rsid w:val="001356C8"/>
    <w:rsid w:val="001378C8"/>
    <w:rsid w:val="00140A6B"/>
    <w:rsid w:val="00144AD4"/>
    <w:rsid w:val="001452D2"/>
    <w:rsid w:val="00146518"/>
    <w:rsid w:val="00146731"/>
    <w:rsid w:val="00146A49"/>
    <w:rsid w:val="00146F2E"/>
    <w:rsid w:val="0015065F"/>
    <w:rsid w:val="00150A2E"/>
    <w:rsid w:val="00151F05"/>
    <w:rsid w:val="00152BF7"/>
    <w:rsid w:val="00153F24"/>
    <w:rsid w:val="00154119"/>
    <w:rsid w:val="00157D23"/>
    <w:rsid w:val="00163574"/>
    <w:rsid w:val="001645D4"/>
    <w:rsid w:val="0016567B"/>
    <w:rsid w:val="0016568A"/>
    <w:rsid w:val="0016639D"/>
    <w:rsid w:val="00166412"/>
    <w:rsid w:val="00170A72"/>
    <w:rsid w:val="00171A2A"/>
    <w:rsid w:val="001723BA"/>
    <w:rsid w:val="00175A0C"/>
    <w:rsid w:val="00180A4E"/>
    <w:rsid w:val="00181F58"/>
    <w:rsid w:val="00186B65"/>
    <w:rsid w:val="00190722"/>
    <w:rsid w:val="00190CDA"/>
    <w:rsid w:val="001915F0"/>
    <w:rsid w:val="00196816"/>
    <w:rsid w:val="0019779A"/>
    <w:rsid w:val="001977CD"/>
    <w:rsid w:val="0019782C"/>
    <w:rsid w:val="001A057D"/>
    <w:rsid w:val="001A07A2"/>
    <w:rsid w:val="001A1422"/>
    <w:rsid w:val="001A3079"/>
    <w:rsid w:val="001A4D9A"/>
    <w:rsid w:val="001A6960"/>
    <w:rsid w:val="001A7E8F"/>
    <w:rsid w:val="001B1595"/>
    <w:rsid w:val="001B1762"/>
    <w:rsid w:val="001B18CF"/>
    <w:rsid w:val="001B1F9B"/>
    <w:rsid w:val="001B2C27"/>
    <w:rsid w:val="001B422B"/>
    <w:rsid w:val="001B6F13"/>
    <w:rsid w:val="001B72B3"/>
    <w:rsid w:val="001C05B7"/>
    <w:rsid w:val="001C0A69"/>
    <w:rsid w:val="001C48D7"/>
    <w:rsid w:val="001D1994"/>
    <w:rsid w:val="001D3C07"/>
    <w:rsid w:val="001D5AB3"/>
    <w:rsid w:val="001D6D5C"/>
    <w:rsid w:val="001D7A6D"/>
    <w:rsid w:val="001E389A"/>
    <w:rsid w:val="001E4A64"/>
    <w:rsid w:val="001E61F5"/>
    <w:rsid w:val="001F0C01"/>
    <w:rsid w:val="001F1F4D"/>
    <w:rsid w:val="001F21B5"/>
    <w:rsid w:val="001F3D7B"/>
    <w:rsid w:val="001F40C4"/>
    <w:rsid w:val="001F421D"/>
    <w:rsid w:val="001F4BE8"/>
    <w:rsid w:val="002004E4"/>
    <w:rsid w:val="002005AF"/>
    <w:rsid w:val="00200C1A"/>
    <w:rsid w:val="002052E3"/>
    <w:rsid w:val="002060F3"/>
    <w:rsid w:val="00210DC2"/>
    <w:rsid w:val="002110D6"/>
    <w:rsid w:val="0021251F"/>
    <w:rsid w:val="00212E2C"/>
    <w:rsid w:val="002152F9"/>
    <w:rsid w:val="0021530A"/>
    <w:rsid w:val="00217A6C"/>
    <w:rsid w:val="00220079"/>
    <w:rsid w:val="002212A9"/>
    <w:rsid w:val="002234FB"/>
    <w:rsid w:val="00225437"/>
    <w:rsid w:val="002263A1"/>
    <w:rsid w:val="00232746"/>
    <w:rsid w:val="00234271"/>
    <w:rsid w:val="00236707"/>
    <w:rsid w:val="00241116"/>
    <w:rsid w:val="0024328E"/>
    <w:rsid w:val="002508CB"/>
    <w:rsid w:val="002514A7"/>
    <w:rsid w:val="0025249E"/>
    <w:rsid w:val="00252F28"/>
    <w:rsid w:val="00253733"/>
    <w:rsid w:val="00256AC0"/>
    <w:rsid w:val="002573AF"/>
    <w:rsid w:val="00261D99"/>
    <w:rsid w:val="002623F5"/>
    <w:rsid w:val="00262984"/>
    <w:rsid w:val="00263CC5"/>
    <w:rsid w:val="002714BF"/>
    <w:rsid w:val="00271866"/>
    <w:rsid w:val="00271AF4"/>
    <w:rsid w:val="00272FBF"/>
    <w:rsid w:val="00276E12"/>
    <w:rsid w:val="00277BB1"/>
    <w:rsid w:val="00281B05"/>
    <w:rsid w:val="00282932"/>
    <w:rsid w:val="00282B2C"/>
    <w:rsid w:val="00282FFC"/>
    <w:rsid w:val="00285FF4"/>
    <w:rsid w:val="002878D0"/>
    <w:rsid w:val="00290F1B"/>
    <w:rsid w:val="002911BF"/>
    <w:rsid w:val="0029142D"/>
    <w:rsid w:val="00291C09"/>
    <w:rsid w:val="002940C0"/>
    <w:rsid w:val="002A097F"/>
    <w:rsid w:val="002A2FCC"/>
    <w:rsid w:val="002A3018"/>
    <w:rsid w:val="002A3D7A"/>
    <w:rsid w:val="002A4DA5"/>
    <w:rsid w:val="002A57AC"/>
    <w:rsid w:val="002A57B1"/>
    <w:rsid w:val="002A59E5"/>
    <w:rsid w:val="002B2116"/>
    <w:rsid w:val="002B27C2"/>
    <w:rsid w:val="002B2BB6"/>
    <w:rsid w:val="002B3050"/>
    <w:rsid w:val="002B34BD"/>
    <w:rsid w:val="002B5AB7"/>
    <w:rsid w:val="002B5F0C"/>
    <w:rsid w:val="002B79C1"/>
    <w:rsid w:val="002C0731"/>
    <w:rsid w:val="002C0B33"/>
    <w:rsid w:val="002C30D9"/>
    <w:rsid w:val="002C3FC8"/>
    <w:rsid w:val="002C5841"/>
    <w:rsid w:val="002C6C7D"/>
    <w:rsid w:val="002C769C"/>
    <w:rsid w:val="002D1194"/>
    <w:rsid w:val="002D2594"/>
    <w:rsid w:val="002D2F37"/>
    <w:rsid w:val="002D3647"/>
    <w:rsid w:val="002D418C"/>
    <w:rsid w:val="002D7223"/>
    <w:rsid w:val="002D7DE4"/>
    <w:rsid w:val="002E5048"/>
    <w:rsid w:val="002E663F"/>
    <w:rsid w:val="002F0384"/>
    <w:rsid w:val="002F276B"/>
    <w:rsid w:val="002F28CE"/>
    <w:rsid w:val="002F2CFC"/>
    <w:rsid w:val="002F37D1"/>
    <w:rsid w:val="002F5A47"/>
    <w:rsid w:val="002F626E"/>
    <w:rsid w:val="002F636E"/>
    <w:rsid w:val="002F6B4E"/>
    <w:rsid w:val="00300F2F"/>
    <w:rsid w:val="003012C6"/>
    <w:rsid w:val="00303680"/>
    <w:rsid w:val="00304257"/>
    <w:rsid w:val="00304A78"/>
    <w:rsid w:val="00306FDE"/>
    <w:rsid w:val="00307FBA"/>
    <w:rsid w:val="003106D9"/>
    <w:rsid w:val="0031097D"/>
    <w:rsid w:val="00311112"/>
    <w:rsid w:val="00311C1F"/>
    <w:rsid w:val="0031266A"/>
    <w:rsid w:val="0031761F"/>
    <w:rsid w:val="00322392"/>
    <w:rsid w:val="00323BC6"/>
    <w:rsid w:val="00323E50"/>
    <w:rsid w:val="003261B8"/>
    <w:rsid w:val="003264E7"/>
    <w:rsid w:val="0033335A"/>
    <w:rsid w:val="00333A69"/>
    <w:rsid w:val="003352D6"/>
    <w:rsid w:val="00345BF2"/>
    <w:rsid w:val="00347131"/>
    <w:rsid w:val="003479B5"/>
    <w:rsid w:val="00347F6F"/>
    <w:rsid w:val="003500B6"/>
    <w:rsid w:val="00351406"/>
    <w:rsid w:val="00352134"/>
    <w:rsid w:val="00352622"/>
    <w:rsid w:val="00355B45"/>
    <w:rsid w:val="0035651D"/>
    <w:rsid w:val="00356BE5"/>
    <w:rsid w:val="00361FA0"/>
    <w:rsid w:val="00363B55"/>
    <w:rsid w:val="003641E1"/>
    <w:rsid w:val="003662DB"/>
    <w:rsid w:val="00367D96"/>
    <w:rsid w:val="00370363"/>
    <w:rsid w:val="003706D8"/>
    <w:rsid w:val="00373B7F"/>
    <w:rsid w:val="003753F6"/>
    <w:rsid w:val="003779C8"/>
    <w:rsid w:val="003802D1"/>
    <w:rsid w:val="00382DF7"/>
    <w:rsid w:val="00383157"/>
    <w:rsid w:val="0038330E"/>
    <w:rsid w:val="00385C26"/>
    <w:rsid w:val="003862EF"/>
    <w:rsid w:val="00390E56"/>
    <w:rsid w:val="0039157C"/>
    <w:rsid w:val="0039231E"/>
    <w:rsid w:val="00392D93"/>
    <w:rsid w:val="00393EF2"/>
    <w:rsid w:val="00394F71"/>
    <w:rsid w:val="00395CF7"/>
    <w:rsid w:val="0039625C"/>
    <w:rsid w:val="00396D52"/>
    <w:rsid w:val="003A34E7"/>
    <w:rsid w:val="003A46B4"/>
    <w:rsid w:val="003A5CE8"/>
    <w:rsid w:val="003A698D"/>
    <w:rsid w:val="003B17B3"/>
    <w:rsid w:val="003B4705"/>
    <w:rsid w:val="003B4F86"/>
    <w:rsid w:val="003B734D"/>
    <w:rsid w:val="003C177C"/>
    <w:rsid w:val="003C251E"/>
    <w:rsid w:val="003C3CCA"/>
    <w:rsid w:val="003C6CA9"/>
    <w:rsid w:val="003D2C2A"/>
    <w:rsid w:val="003D3B44"/>
    <w:rsid w:val="003D4150"/>
    <w:rsid w:val="003D5367"/>
    <w:rsid w:val="003D7E32"/>
    <w:rsid w:val="003E304E"/>
    <w:rsid w:val="003E3053"/>
    <w:rsid w:val="003E4603"/>
    <w:rsid w:val="003E543D"/>
    <w:rsid w:val="003E54E4"/>
    <w:rsid w:val="003F1561"/>
    <w:rsid w:val="003F3920"/>
    <w:rsid w:val="003F4D5F"/>
    <w:rsid w:val="003F534E"/>
    <w:rsid w:val="003F7BA8"/>
    <w:rsid w:val="004006FB"/>
    <w:rsid w:val="00400CEA"/>
    <w:rsid w:val="00402457"/>
    <w:rsid w:val="00405AD7"/>
    <w:rsid w:val="00410687"/>
    <w:rsid w:val="00411B21"/>
    <w:rsid w:val="004127EF"/>
    <w:rsid w:val="00414EB4"/>
    <w:rsid w:val="004208C6"/>
    <w:rsid w:val="00422E96"/>
    <w:rsid w:val="0042512C"/>
    <w:rsid w:val="00425531"/>
    <w:rsid w:val="00425A83"/>
    <w:rsid w:val="00426CC6"/>
    <w:rsid w:val="00431164"/>
    <w:rsid w:val="00431905"/>
    <w:rsid w:val="004326E6"/>
    <w:rsid w:val="00432F5F"/>
    <w:rsid w:val="0043419E"/>
    <w:rsid w:val="0043450D"/>
    <w:rsid w:val="004348C6"/>
    <w:rsid w:val="00434BCC"/>
    <w:rsid w:val="004350BF"/>
    <w:rsid w:val="00435588"/>
    <w:rsid w:val="00437FEC"/>
    <w:rsid w:val="004433A0"/>
    <w:rsid w:val="004436F8"/>
    <w:rsid w:val="00445DA6"/>
    <w:rsid w:val="00447BAE"/>
    <w:rsid w:val="00450DA4"/>
    <w:rsid w:val="004511CC"/>
    <w:rsid w:val="004538B9"/>
    <w:rsid w:val="00456E5B"/>
    <w:rsid w:val="00457F13"/>
    <w:rsid w:val="004604DA"/>
    <w:rsid w:val="00461E85"/>
    <w:rsid w:val="00462267"/>
    <w:rsid w:val="00462B60"/>
    <w:rsid w:val="0046640C"/>
    <w:rsid w:val="0046693D"/>
    <w:rsid w:val="00467639"/>
    <w:rsid w:val="00467869"/>
    <w:rsid w:val="00474720"/>
    <w:rsid w:val="0047677D"/>
    <w:rsid w:val="00480A40"/>
    <w:rsid w:val="00481B1A"/>
    <w:rsid w:val="004827C9"/>
    <w:rsid w:val="004856DF"/>
    <w:rsid w:val="00485859"/>
    <w:rsid w:val="00486F5E"/>
    <w:rsid w:val="004875B9"/>
    <w:rsid w:val="00491C5F"/>
    <w:rsid w:val="0049341D"/>
    <w:rsid w:val="00493A05"/>
    <w:rsid w:val="00493AA8"/>
    <w:rsid w:val="004A2B4E"/>
    <w:rsid w:val="004A2B9D"/>
    <w:rsid w:val="004A40AB"/>
    <w:rsid w:val="004A475E"/>
    <w:rsid w:val="004A539A"/>
    <w:rsid w:val="004A74B8"/>
    <w:rsid w:val="004B2F4B"/>
    <w:rsid w:val="004B3C97"/>
    <w:rsid w:val="004B4D3B"/>
    <w:rsid w:val="004B5436"/>
    <w:rsid w:val="004C2990"/>
    <w:rsid w:val="004C2D74"/>
    <w:rsid w:val="004C4D65"/>
    <w:rsid w:val="004C54E9"/>
    <w:rsid w:val="004C5E96"/>
    <w:rsid w:val="004C783D"/>
    <w:rsid w:val="004C7B42"/>
    <w:rsid w:val="004D05AA"/>
    <w:rsid w:val="004D14C3"/>
    <w:rsid w:val="004D2C8F"/>
    <w:rsid w:val="004D43AE"/>
    <w:rsid w:val="004D44ED"/>
    <w:rsid w:val="004D481B"/>
    <w:rsid w:val="004D5EAC"/>
    <w:rsid w:val="004D67B1"/>
    <w:rsid w:val="004D6EEE"/>
    <w:rsid w:val="004D73E6"/>
    <w:rsid w:val="004D7907"/>
    <w:rsid w:val="004D7A20"/>
    <w:rsid w:val="004E4C68"/>
    <w:rsid w:val="004E6CD8"/>
    <w:rsid w:val="004E6F12"/>
    <w:rsid w:val="004E746C"/>
    <w:rsid w:val="004E7533"/>
    <w:rsid w:val="004E7BEE"/>
    <w:rsid w:val="004F0CB4"/>
    <w:rsid w:val="004F16CA"/>
    <w:rsid w:val="004F4139"/>
    <w:rsid w:val="004F682B"/>
    <w:rsid w:val="004F7292"/>
    <w:rsid w:val="00500F93"/>
    <w:rsid w:val="005015BF"/>
    <w:rsid w:val="00503593"/>
    <w:rsid w:val="005036B1"/>
    <w:rsid w:val="0050498E"/>
    <w:rsid w:val="00511177"/>
    <w:rsid w:val="00511674"/>
    <w:rsid w:val="005124D0"/>
    <w:rsid w:val="005125C9"/>
    <w:rsid w:val="00512FC8"/>
    <w:rsid w:val="0051349A"/>
    <w:rsid w:val="00513762"/>
    <w:rsid w:val="00515A29"/>
    <w:rsid w:val="00515BDD"/>
    <w:rsid w:val="005167AC"/>
    <w:rsid w:val="00516BCF"/>
    <w:rsid w:val="00521B9F"/>
    <w:rsid w:val="0052352C"/>
    <w:rsid w:val="005256A0"/>
    <w:rsid w:val="005268F8"/>
    <w:rsid w:val="00533B57"/>
    <w:rsid w:val="0053626E"/>
    <w:rsid w:val="00544936"/>
    <w:rsid w:val="005449A8"/>
    <w:rsid w:val="005457B3"/>
    <w:rsid w:val="00546EDA"/>
    <w:rsid w:val="00550A8D"/>
    <w:rsid w:val="0055242A"/>
    <w:rsid w:val="005525AE"/>
    <w:rsid w:val="005546C5"/>
    <w:rsid w:val="00554ADF"/>
    <w:rsid w:val="005558FC"/>
    <w:rsid w:val="00557B59"/>
    <w:rsid w:val="00561518"/>
    <w:rsid w:val="0056241A"/>
    <w:rsid w:val="00565142"/>
    <w:rsid w:val="00567D6A"/>
    <w:rsid w:val="00567D90"/>
    <w:rsid w:val="00575723"/>
    <w:rsid w:val="0057634E"/>
    <w:rsid w:val="00581604"/>
    <w:rsid w:val="00583644"/>
    <w:rsid w:val="0058379B"/>
    <w:rsid w:val="00585AA6"/>
    <w:rsid w:val="00585F11"/>
    <w:rsid w:val="005863EA"/>
    <w:rsid w:val="005906F9"/>
    <w:rsid w:val="00590EC3"/>
    <w:rsid w:val="005932B4"/>
    <w:rsid w:val="00594A6B"/>
    <w:rsid w:val="00596BC0"/>
    <w:rsid w:val="0059712A"/>
    <w:rsid w:val="00597E1C"/>
    <w:rsid w:val="005A194A"/>
    <w:rsid w:val="005A3550"/>
    <w:rsid w:val="005A4DE4"/>
    <w:rsid w:val="005A50C2"/>
    <w:rsid w:val="005A5141"/>
    <w:rsid w:val="005A5779"/>
    <w:rsid w:val="005A6204"/>
    <w:rsid w:val="005A6D5A"/>
    <w:rsid w:val="005B0D77"/>
    <w:rsid w:val="005B120F"/>
    <w:rsid w:val="005B41CE"/>
    <w:rsid w:val="005B53B8"/>
    <w:rsid w:val="005B566C"/>
    <w:rsid w:val="005B5DC5"/>
    <w:rsid w:val="005B6286"/>
    <w:rsid w:val="005C155B"/>
    <w:rsid w:val="005C1630"/>
    <w:rsid w:val="005C2AEB"/>
    <w:rsid w:val="005C5B70"/>
    <w:rsid w:val="005D027B"/>
    <w:rsid w:val="005D3400"/>
    <w:rsid w:val="005D3778"/>
    <w:rsid w:val="005D388F"/>
    <w:rsid w:val="005D45F4"/>
    <w:rsid w:val="005D4817"/>
    <w:rsid w:val="005D5E0B"/>
    <w:rsid w:val="005D700C"/>
    <w:rsid w:val="005E0F22"/>
    <w:rsid w:val="005E2D7D"/>
    <w:rsid w:val="005E370F"/>
    <w:rsid w:val="005E43F7"/>
    <w:rsid w:val="005E5941"/>
    <w:rsid w:val="005E78A2"/>
    <w:rsid w:val="005F15E4"/>
    <w:rsid w:val="005F5E14"/>
    <w:rsid w:val="005F71D5"/>
    <w:rsid w:val="00600CE5"/>
    <w:rsid w:val="006076D4"/>
    <w:rsid w:val="00615742"/>
    <w:rsid w:val="006224A8"/>
    <w:rsid w:val="00622773"/>
    <w:rsid w:val="00622C58"/>
    <w:rsid w:val="0062614B"/>
    <w:rsid w:val="006266E2"/>
    <w:rsid w:val="0063037B"/>
    <w:rsid w:val="00631F05"/>
    <w:rsid w:val="00632C54"/>
    <w:rsid w:val="00635616"/>
    <w:rsid w:val="00641E99"/>
    <w:rsid w:val="006463F8"/>
    <w:rsid w:val="006476A2"/>
    <w:rsid w:val="00650C88"/>
    <w:rsid w:val="00652189"/>
    <w:rsid w:val="0065258E"/>
    <w:rsid w:val="00653399"/>
    <w:rsid w:val="00655035"/>
    <w:rsid w:val="00656814"/>
    <w:rsid w:val="00657A00"/>
    <w:rsid w:val="006633F4"/>
    <w:rsid w:val="00665F00"/>
    <w:rsid w:val="0066638E"/>
    <w:rsid w:val="00666799"/>
    <w:rsid w:val="00666CC0"/>
    <w:rsid w:val="00670522"/>
    <w:rsid w:val="0067129E"/>
    <w:rsid w:val="00673C22"/>
    <w:rsid w:val="0067482D"/>
    <w:rsid w:val="0067732F"/>
    <w:rsid w:val="00681007"/>
    <w:rsid w:val="0068122B"/>
    <w:rsid w:val="00681DD9"/>
    <w:rsid w:val="00682252"/>
    <w:rsid w:val="00682F5C"/>
    <w:rsid w:val="00684E80"/>
    <w:rsid w:val="00687555"/>
    <w:rsid w:val="0069047E"/>
    <w:rsid w:val="00690E39"/>
    <w:rsid w:val="00691FF9"/>
    <w:rsid w:val="0069285F"/>
    <w:rsid w:val="0069752C"/>
    <w:rsid w:val="006A0DE5"/>
    <w:rsid w:val="006A0F5C"/>
    <w:rsid w:val="006A25CB"/>
    <w:rsid w:val="006A3677"/>
    <w:rsid w:val="006A44EB"/>
    <w:rsid w:val="006A5B27"/>
    <w:rsid w:val="006A7FE0"/>
    <w:rsid w:val="006B0CF5"/>
    <w:rsid w:val="006B1289"/>
    <w:rsid w:val="006B1653"/>
    <w:rsid w:val="006B4E4E"/>
    <w:rsid w:val="006B5952"/>
    <w:rsid w:val="006B6C5F"/>
    <w:rsid w:val="006B7BF6"/>
    <w:rsid w:val="006B7E39"/>
    <w:rsid w:val="006C0BFD"/>
    <w:rsid w:val="006C2072"/>
    <w:rsid w:val="006C2183"/>
    <w:rsid w:val="006C387F"/>
    <w:rsid w:val="006C43E7"/>
    <w:rsid w:val="006C4405"/>
    <w:rsid w:val="006C4820"/>
    <w:rsid w:val="006C5872"/>
    <w:rsid w:val="006C60E0"/>
    <w:rsid w:val="006C676D"/>
    <w:rsid w:val="006C69E2"/>
    <w:rsid w:val="006C7825"/>
    <w:rsid w:val="006D189F"/>
    <w:rsid w:val="006D260D"/>
    <w:rsid w:val="006D7436"/>
    <w:rsid w:val="006D767A"/>
    <w:rsid w:val="006E09D6"/>
    <w:rsid w:val="006E2A45"/>
    <w:rsid w:val="006E37D4"/>
    <w:rsid w:val="006F3301"/>
    <w:rsid w:val="006F3468"/>
    <w:rsid w:val="006F3768"/>
    <w:rsid w:val="006F71DE"/>
    <w:rsid w:val="00703BF9"/>
    <w:rsid w:val="00704573"/>
    <w:rsid w:val="00704D1F"/>
    <w:rsid w:val="00705713"/>
    <w:rsid w:val="007072CC"/>
    <w:rsid w:val="00707C84"/>
    <w:rsid w:val="0071254A"/>
    <w:rsid w:val="007131D2"/>
    <w:rsid w:val="00713917"/>
    <w:rsid w:val="0071688A"/>
    <w:rsid w:val="00717AF8"/>
    <w:rsid w:val="00720414"/>
    <w:rsid w:val="00720F82"/>
    <w:rsid w:val="00720F86"/>
    <w:rsid w:val="00722E77"/>
    <w:rsid w:val="0072355B"/>
    <w:rsid w:val="007245F1"/>
    <w:rsid w:val="007247B8"/>
    <w:rsid w:val="0072731C"/>
    <w:rsid w:val="0073056C"/>
    <w:rsid w:val="007328FA"/>
    <w:rsid w:val="00732F6C"/>
    <w:rsid w:val="00735B1F"/>
    <w:rsid w:val="00737502"/>
    <w:rsid w:val="00740B3A"/>
    <w:rsid w:val="00740C8B"/>
    <w:rsid w:val="00741414"/>
    <w:rsid w:val="00743263"/>
    <w:rsid w:val="007454B6"/>
    <w:rsid w:val="0074789B"/>
    <w:rsid w:val="00750CC7"/>
    <w:rsid w:val="007534C7"/>
    <w:rsid w:val="00754444"/>
    <w:rsid w:val="00754ABD"/>
    <w:rsid w:val="00754D3B"/>
    <w:rsid w:val="00760D6A"/>
    <w:rsid w:val="0076343C"/>
    <w:rsid w:val="0076472C"/>
    <w:rsid w:val="00764C12"/>
    <w:rsid w:val="00766A2B"/>
    <w:rsid w:val="00767238"/>
    <w:rsid w:val="00772761"/>
    <w:rsid w:val="00772BFF"/>
    <w:rsid w:val="007750DF"/>
    <w:rsid w:val="00777C19"/>
    <w:rsid w:val="00781B0A"/>
    <w:rsid w:val="00782487"/>
    <w:rsid w:val="007824CC"/>
    <w:rsid w:val="00784C8D"/>
    <w:rsid w:val="00785E47"/>
    <w:rsid w:val="007873F5"/>
    <w:rsid w:val="0078760F"/>
    <w:rsid w:val="0079136A"/>
    <w:rsid w:val="00792AD8"/>
    <w:rsid w:val="00792D84"/>
    <w:rsid w:val="00795030"/>
    <w:rsid w:val="00795A26"/>
    <w:rsid w:val="007965B3"/>
    <w:rsid w:val="007A00CB"/>
    <w:rsid w:val="007A312F"/>
    <w:rsid w:val="007A3B9B"/>
    <w:rsid w:val="007A7EAB"/>
    <w:rsid w:val="007B3032"/>
    <w:rsid w:val="007B4E9C"/>
    <w:rsid w:val="007B5238"/>
    <w:rsid w:val="007B5C3B"/>
    <w:rsid w:val="007B5EC8"/>
    <w:rsid w:val="007B7157"/>
    <w:rsid w:val="007C0AED"/>
    <w:rsid w:val="007C0BEE"/>
    <w:rsid w:val="007C2846"/>
    <w:rsid w:val="007C366B"/>
    <w:rsid w:val="007C42F3"/>
    <w:rsid w:val="007C4FA7"/>
    <w:rsid w:val="007C5531"/>
    <w:rsid w:val="007C63A0"/>
    <w:rsid w:val="007C67BC"/>
    <w:rsid w:val="007C6D52"/>
    <w:rsid w:val="007C6F91"/>
    <w:rsid w:val="007C72C0"/>
    <w:rsid w:val="007D034D"/>
    <w:rsid w:val="007D12ED"/>
    <w:rsid w:val="007D13C6"/>
    <w:rsid w:val="007D2D72"/>
    <w:rsid w:val="007D2F9C"/>
    <w:rsid w:val="007D31B5"/>
    <w:rsid w:val="007D3BB0"/>
    <w:rsid w:val="007D5B1A"/>
    <w:rsid w:val="007D5C2E"/>
    <w:rsid w:val="007E134D"/>
    <w:rsid w:val="007E1757"/>
    <w:rsid w:val="007E18CC"/>
    <w:rsid w:val="007E1AFD"/>
    <w:rsid w:val="007E1E34"/>
    <w:rsid w:val="007F1845"/>
    <w:rsid w:val="007F1998"/>
    <w:rsid w:val="007F1A7B"/>
    <w:rsid w:val="007F2034"/>
    <w:rsid w:val="007F387E"/>
    <w:rsid w:val="007F4683"/>
    <w:rsid w:val="007F4833"/>
    <w:rsid w:val="007F55A4"/>
    <w:rsid w:val="007F7C5E"/>
    <w:rsid w:val="00800BF1"/>
    <w:rsid w:val="00801331"/>
    <w:rsid w:val="00801AE0"/>
    <w:rsid w:val="00804E3B"/>
    <w:rsid w:val="0080587F"/>
    <w:rsid w:val="00806B14"/>
    <w:rsid w:val="00806E32"/>
    <w:rsid w:val="0080718A"/>
    <w:rsid w:val="00810247"/>
    <w:rsid w:val="0081133D"/>
    <w:rsid w:val="008114D4"/>
    <w:rsid w:val="00812058"/>
    <w:rsid w:val="0081228C"/>
    <w:rsid w:val="0081234D"/>
    <w:rsid w:val="00812D2D"/>
    <w:rsid w:val="00812EE8"/>
    <w:rsid w:val="008164C8"/>
    <w:rsid w:val="00817A64"/>
    <w:rsid w:val="008202F7"/>
    <w:rsid w:val="00821259"/>
    <w:rsid w:val="00821C74"/>
    <w:rsid w:val="00821D98"/>
    <w:rsid w:val="00822497"/>
    <w:rsid w:val="00822CBA"/>
    <w:rsid w:val="008247A4"/>
    <w:rsid w:val="00825CE7"/>
    <w:rsid w:val="00825D47"/>
    <w:rsid w:val="00826D5A"/>
    <w:rsid w:val="008272A6"/>
    <w:rsid w:val="0083258C"/>
    <w:rsid w:val="008331BC"/>
    <w:rsid w:val="00833D6C"/>
    <w:rsid w:val="00837B3C"/>
    <w:rsid w:val="00841328"/>
    <w:rsid w:val="00841CCC"/>
    <w:rsid w:val="00841F11"/>
    <w:rsid w:val="00844377"/>
    <w:rsid w:val="008443EF"/>
    <w:rsid w:val="00846F90"/>
    <w:rsid w:val="00851E1E"/>
    <w:rsid w:val="00852FB9"/>
    <w:rsid w:val="008536B7"/>
    <w:rsid w:val="008564B9"/>
    <w:rsid w:val="0085674E"/>
    <w:rsid w:val="00860E61"/>
    <w:rsid w:val="00860F34"/>
    <w:rsid w:val="00862AC4"/>
    <w:rsid w:val="0086319B"/>
    <w:rsid w:val="00867283"/>
    <w:rsid w:val="008674A6"/>
    <w:rsid w:val="0087210F"/>
    <w:rsid w:val="008743D9"/>
    <w:rsid w:val="0087564D"/>
    <w:rsid w:val="00876000"/>
    <w:rsid w:val="0088059F"/>
    <w:rsid w:val="00884342"/>
    <w:rsid w:val="008866E6"/>
    <w:rsid w:val="00890B42"/>
    <w:rsid w:val="0089108B"/>
    <w:rsid w:val="00892EE6"/>
    <w:rsid w:val="008931B4"/>
    <w:rsid w:val="008973A2"/>
    <w:rsid w:val="008A0E31"/>
    <w:rsid w:val="008A0E76"/>
    <w:rsid w:val="008A154B"/>
    <w:rsid w:val="008A42FE"/>
    <w:rsid w:val="008A4F23"/>
    <w:rsid w:val="008A713B"/>
    <w:rsid w:val="008B2A32"/>
    <w:rsid w:val="008B4295"/>
    <w:rsid w:val="008B4FBE"/>
    <w:rsid w:val="008B6039"/>
    <w:rsid w:val="008C2555"/>
    <w:rsid w:val="008C29FB"/>
    <w:rsid w:val="008C5B87"/>
    <w:rsid w:val="008D0448"/>
    <w:rsid w:val="008D0677"/>
    <w:rsid w:val="008D0C9E"/>
    <w:rsid w:val="008D2F03"/>
    <w:rsid w:val="008D57DF"/>
    <w:rsid w:val="008D604E"/>
    <w:rsid w:val="008D6762"/>
    <w:rsid w:val="008E30D8"/>
    <w:rsid w:val="008E447C"/>
    <w:rsid w:val="008E596E"/>
    <w:rsid w:val="008E6741"/>
    <w:rsid w:val="008E759D"/>
    <w:rsid w:val="008F0369"/>
    <w:rsid w:val="008F04C5"/>
    <w:rsid w:val="008F125D"/>
    <w:rsid w:val="008F3552"/>
    <w:rsid w:val="00901A4F"/>
    <w:rsid w:val="00901E9C"/>
    <w:rsid w:val="00902CE7"/>
    <w:rsid w:val="00906F79"/>
    <w:rsid w:val="00907369"/>
    <w:rsid w:val="00907452"/>
    <w:rsid w:val="00910B12"/>
    <w:rsid w:val="00911555"/>
    <w:rsid w:val="00912404"/>
    <w:rsid w:val="00920B49"/>
    <w:rsid w:val="00920B9A"/>
    <w:rsid w:val="00920D05"/>
    <w:rsid w:val="00923674"/>
    <w:rsid w:val="009249C5"/>
    <w:rsid w:val="00925558"/>
    <w:rsid w:val="00925B25"/>
    <w:rsid w:val="009263C9"/>
    <w:rsid w:val="00926B4E"/>
    <w:rsid w:val="00930495"/>
    <w:rsid w:val="00930B2A"/>
    <w:rsid w:val="00935DCD"/>
    <w:rsid w:val="00936F03"/>
    <w:rsid w:val="00936F45"/>
    <w:rsid w:val="0094018B"/>
    <w:rsid w:val="009418E3"/>
    <w:rsid w:val="009435BB"/>
    <w:rsid w:val="00943B02"/>
    <w:rsid w:val="00944AEE"/>
    <w:rsid w:val="009474CB"/>
    <w:rsid w:val="00950D87"/>
    <w:rsid w:val="00953429"/>
    <w:rsid w:val="009539A4"/>
    <w:rsid w:val="009569E3"/>
    <w:rsid w:val="00960035"/>
    <w:rsid w:val="0096040F"/>
    <w:rsid w:val="00960CE0"/>
    <w:rsid w:val="0096145A"/>
    <w:rsid w:val="009632EF"/>
    <w:rsid w:val="00972E22"/>
    <w:rsid w:val="00973D8A"/>
    <w:rsid w:val="0097661E"/>
    <w:rsid w:val="009771FA"/>
    <w:rsid w:val="009804B4"/>
    <w:rsid w:val="00980709"/>
    <w:rsid w:val="00981F70"/>
    <w:rsid w:val="0098278C"/>
    <w:rsid w:val="00987269"/>
    <w:rsid w:val="00991819"/>
    <w:rsid w:val="00992BBB"/>
    <w:rsid w:val="0099339B"/>
    <w:rsid w:val="009948B4"/>
    <w:rsid w:val="00996B34"/>
    <w:rsid w:val="009A0FC8"/>
    <w:rsid w:val="009A2372"/>
    <w:rsid w:val="009A42F1"/>
    <w:rsid w:val="009A5571"/>
    <w:rsid w:val="009A7878"/>
    <w:rsid w:val="009B0CDC"/>
    <w:rsid w:val="009B1729"/>
    <w:rsid w:val="009C01EF"/>
    <w:rsid w:val="009C050D"/>
    <w:rsid w:val="009C06D3"/>
    <w:rsid w:val="009C06FA"/>
    <w:rsid w:val="009C08CD"/>
    <w:rsid w:val="009C1312"/>
    <w:rsid w:val="009C5B94"/>
    <w:rsid w:val="009C6DFD"/>
    <w:rsid w:val="009C7060"/>
    <w:rsid w:val="009C786B"/>
    <w:rsid w:val="009D399A"/>
    <w:rsid w:val="009D4A50"/>
    <w:rsid w:val="009D5FD0"/>
    <w:rsid w:val="009D66BC"/>
    <w:rsid w:val="009E3B19"/>
    <w:rsid w:val="009E53AF"/>
    <w:rsid w:val="009E5E37"/>
    <w:rsid w:val="009E6D4B"/>
    <w:rsid w:val="009E6DF5"/>
    <w:rsid w:val="009F02C5"/>
    <w:rsid w:val="009F076C"/>
    <w:rsid w:val="009F34CC"/>
    <w:rsid w:val="009F3833"/>
    <w:rsid w:val="009F3C4D"/>
    <w:rsid w:val="009F479E"/>
    <w:rsid w:val="009F4847"/>
    <w:rsid w:val="009F66D9"/>
    <w:rsid w:val="009F7934"/>
    <w:rsid w:val="009F7E25"/>
    <w:rsid w:val="00A000A3"/>
    <w:rsid w:val="00A00918"/>
    <w:rsid w:val="00A0279E"/>
    <w:rsid w:val="00A035A3"/>
    <w:rsid w:val="00A06982"/>
    <w:rsid w:val="00A06B38"/>
    <w:rsid w:val="00A07521"/>
    <w:rsid w:val="00A1128F"/>
    <w:rsid w:val="00A135C8"/>
    <w:rsid w:val="00A16440"/>
    <w:rsid w:val="00A169AC"/>
    <w:rsid w:val="00A2231D"/>
    <w:rsid w:val="00A2334F"/>
    <w:rsid w:val="00A237C9"/>
    <w:rsid w:val="00A250AA"/>
    <w:rsid w:val="00A277E6"/>
    <w:rsid w:val="00A30A8F"/>
    <w:rsid w:val="00A3174A"/>
    <w:rsid w:val="00A35A28"/>
    <w:rsid w:val="00A368EF"/>
    <w:rsid w:val="00A40E36"/>
    <w:rsid w:val="00A41505"/>
    <w:rsid w:val="00A4414C"/>
    <w:rsid w:val="00A476E7"/>
    <w:rsid w:val="00A47EF1"/>
    <w:rsid w:val="00A51D29"/>
    <w:rsid w:val="00A54752"/>
    <w:rsid w:val="00A54A2C"/>
    <w:rsid w:val="00A54D46"/>
    <w:rsid w:val="00A5661B"/>
    <w:rsid w:val="00A56998"/>
    <w:rsid w:val="00A56CAE"/>
    <w:rsid w:val="00A56D51"/>
    <w:rsid w:val="00A602E5"/>
    <w:rsid w:val="00A60D18"/>
    <w:rsid w:val="00A61207"/>
    <w:rsid w:val="00A61700"/>
    <w:rsid w:val="00A6272D"/>
    <w:rsid w:val="00A6285C"/>
    <w:rsid w:val="00A63FE0"/>
    <w:rsid w:val="00A663F3"/>
    <w:rsid w:val="00A669F1"/>
    <w:rsid w:val="00A67489"/>
    <w:rsid w:val="00A715BD"/>
    <w:rsid w:val="00A71CC3"/>
    <w:rsid w:val="00A7268C"/>
    <w:rsid w:val="00A72AF2"/>
    <w:rsid w:val="00A74365"/>
    <w:rsid w:val="00A745BF"/>
    <w:rsid w:val="00A74A79"/>
    <w:rsid w:val="00A74E46"/>
    <w:rsid w:val="00A805F4"/>
    <w:rsid w:val="00A80D43"/>
    <w:rsid w:val="00A81524"/>
    <w:rsid w:val="00A81D60"/>
    <w:rsid w:val="00A83602"/>
    <w:rsid w:val="00A86631"/>
    <w:rsid w:val="00A87B03"/>
    <w:rsid w:val="00A87DE0"/>
    <w:rsid w:val="00A90163"/>
    <w:rsid w:val="00A93F92"/>
    <w:rsid w:val="00AA1AC0"/>
    <w:rsid w:val="00AA34BE"/>
    <w:rsid w:val="00AA3B66"/>
    <w:rsid w:val="00AA5803"/>
    <w:rsid w:val="00AA584F"/>
    <w:rsid w:val="00AA66D9"/>
    <w:rsid w:val="00AB2843"/>
    <w:rsid w:val="00AB3118"/>
    <w:rsid w:val="00AB357F"/>
    <w:rsid w:val="00AB4CB0"/>
    <w:rsid w:val="00AB6F32"/>
    <w:rsid w:val="00AC0F97"/>
    <w:rsid w:val="00AC31F5"/>
    <w:rsid w:val="00AC38FD"/>
    <w:rsid w:val="00AC46C7"/>
    <w:rsid w:val="00AC5B71"/>
    <w:rsid w:val="00AC5F18"/>
    <w:rsid w:val="00AC6ED5"/>
    <w:rsid w:val="00AC73A9"/>
    <w:rsid w:val="00AD5DB5"/>
    <w:rsid w:val="00AD6B5F"/>
    <w:rsid w:val="00AE00AE"/>
    <w:rsid w:val="00AE4934"/>
    <w:rsid w:val="00AE56E1"/>
    <w:rsid w:val="00AE6C9A"/>
    <w:rsid w:val="00AF2207"/>
    <w:rsid w:val="00AF2612"/>
    <w:rsid w:val="00AF2A61"/>
    <w:rsid w:val="00AF30D9"/>
    <w:rsid w:val="00AF614C"/>
    <w:rsid w:val="00AF63BF"/>
    <w:rsid w:val="00AF6788"/>
    <w:rsid w:val="00AF6B3B"/>
    <w:rsid w:val="00AF6D4C"/>
    <w:rsid w:val="00AF79DD"/>
    <w:rsid w:val="00AF7F2C"/>
    <w:rsid w:val="00AF7F46"/>
    <w:rsid w:val="00B00831"/>
    <w:rsid w:val="00B010B0"/>
    <w:rsid w:val="00B0178C"/>
    <w:rsid w:val="00B019F0"/>
    <w:rsid w:val="00B02885"/>
    <w:rsid w:val="00B04EC7"/>
    <w:rsid w:val="00B06440"/>
    <w:rsid w:val="00B122FE"/>
    <w:rsid w:val="00B1231F"/>
    <w:rsid w:val="00B17927"/>
    <w:rsid w:val="00B2113E"/>
    <w:rsid w:val="00B2123B"/>
    <w:rsid w:val="00B222FA"/>
    <w:rsid w:val="00B2410E"/>
    <w:rsid w:val="00B257B0"/>
    <w:rsid w:val="00B2688A"/>
    <w:rsid w:val="00B26BB0"/>
    <w:rsid w:val="00B2727D"/>
    <w:rsid w:val="00B301A2"/>
    <w:rsid w:val="00B3026A"/>
    <w:rsid w:val="00B30A18"/>
    <w:rsid w:val="00B31216"/>
    <w:rsid w:val="00B31350"/>
    <w:rsid w:val="00B315A8"/>
    <w:rsid w:val="00B32C3E"/>
    <w:rsid w:val="00B353AE"/>
    <w:rsid w:val="00B35EB4"/>
    <w:rsid w:val="00B37E75"/>
    <w:rsid w:val="00B4036E"/>
    <w:rsid w:val="00B41D37"/>
    <w:rsid w:val="00B45128"/>
    <w:rsid w:val="00B456F1"/>
    <w:rsid w:val="00B53DB3"/>
    <w:rsid w:val="00B544DD"/>
    <w:rsid w:val="00B6382E"/>
    <w:rsid w:val="00B66AF2"/>
    <w:rsid w:val="00B67B7B"/>
    <w:rsid w:val="00B71E9D"/>
    <w:rsid w:val="00B72848"/>
    <w:rsid w:val="00B74544"/>
    <w:rsid w:val="00B77072"/>
    <w:rsid w:val="00B77754"/>
    <w:rsid w:val="00B81054"/>
    <w:rsid w:val="00B81AC2"/>
    <w:rsid w:val="00B820DB"/>
    <w:rsid w:val="00B837F0"/>
    <w:rsid w:val="00B83896"/>
    <w:rsid w:val="00B83D9F"/>
    <w:rsid w:val="00B860A9"/>
    <w:rsid w:val="00B86198"/>
    <w:rsid w:val="00B91817"/>
    <w:rsid w:val="00B97264"/>
    <w:rsid w:val="00BA0143"/>
    <w:rsid w:val="00BA0CCC"/>
    <w:rsid w:val="00BA227A"/>
    <w:rsid w:val="00BA4C69"/>
    <w:rsid w:val="00BA61AF"/>
    <w:rsid w:val="00BA7AAF"/>
    <w:rsid w:val="00BB0C01"/>
    <w:rsid w:val="00BB1630"/>
    <w:rsid w:val="00BB1C82"/>
    <w:rsid w:val="00BB1FDC"/>
    <w:rsid w:val="00BB25CD"/>
    <w:rsid w:val="00BB271B"/>
    <w:rsid w:val="00BB6860"/>
    <w:rsid w:val="00BC29B9"/>
    <w:rsid w:val="00BC3256"/>
    <w:rsid w:val="00BC3592"/>
    <w:rsid w:val="00BC36DF"/>
    <w:rsid w:val="00BC4B41"/>
    <w:rsid w:val="00BC4EB8"/>
    <w:rsid w:val="00BC66ED"/>
    <w:rsid w:val="00BD11D3"/>
    <w:rsid w:val="00BD204F"/>
    <w:rsid w:val="00BD2B47"/>
    <w:rsid w:val="00BD2CAA"/>
    <w:rsid w:val="00BD3B65"/>
    <w:rsid w:val="00BD4B95"/>
    <w:rsid w:val="00BD60E4"/>
    <w:rsid w:val="00BE120D"/>
    <w:rsid w:val="00BE1C5C"/>
    <w:rsid w:val="00BE3E67"/>
    <w:rsid w:val="00BE4042"/>
    <w:rsid w:val="00BE50E6"/>
    <w:rsid w:val="00BE5FF2"/>
    <w:rsid w:val="00BE61B2"/>
    <w:rsid w:val="00BE6279"/>
    <w:rsid w:val="00BE7CC3"/>
    <w:rsid w:val="00BF1353"/>
    <w:rsid w:val="00BF2B0D"/>
    <w:rsid w:val="00BF4E3B"/>
    <w:rsid w:val="00BF5454"/>
    <w:rsid w:val="00BF634A"/>
    <w:rsid w:val="00BF79B0"/>
    <w:rsid w:val="00BF7EC9"/>
    <w:rsid w:val="00C00D8A"/>
    <w:rsid w:val="00C01C49"/>
    <w:rsid w:val="00C059CD"/>
    <w:rsid w:val="00C066E6"/>
    <w:rsid w:val="00C110C0"/>
    <w:rsid w:val="00C12370"/>
    <w:rsid w:val="00C15000"/>
    <w:rsid w:val="00C15897"/>
    <w:rsid w:val="00C1616B"/>
    <w:rsid w:val="00C16B21"/>
    <w:rsid w:val="00C16DFC"/>
    <w:rsid w:val="00C2079E"/>
    <w:rsid w:val="00C21438"/>
    <w:rsid w:val="00C21FCB"/>
    <w:rsid w:val="00C221CD"/>
    <w:rsid w:val="00C27729"/>
    <w:rsid w:val="00C27AF6"/>
    <w:rsid w:val="00C27EBD"/>
    <w:rsid w:val="00C312FA"/>
    <w:rsid w:val="00C332C4"/>
    <w:rsid w:val="00C334F5"/>
    <w:rsid w:val="00C35A03"/>
    <w:rsid w:val="00C35B13"/>
    <w:rsid w:val="00C36A05"/>
    <w:rsid w:val="00C36A24"/>
    <w:rsid w:val="00C40BA5"/>
    <w:rsid w:val="00C432D9"/>
    <w:rsid w:val="00C44166"/>
    <w:rsid w:val="00C45B5B"/>
    <w:rsid w:val="00C46F26"/>
    <w:rsid w:val="00C51687"/>
    <w:rsid w:val="00C523C9"/>
    <w:rsid w:val="00C5289C"/>
    <w:rsid w:val="00C532DA"/>
    <w:rsid w:val="00C53FC2"/>
    <w:rsid w:val="00C5400A"/>
    <w:rsid w:val="00C56008"/>
    <w:rsid w:val="00C56CBC"/>
    <w:rsid w:val="00C6113E"/>
    <w:rsid w:val="00C617B0"/>
    <w:rsid w:val="00C62D2B"/>
    <w:rsid w:val="00C6344F"/>
    <w:rsid w:val="00C659E2"/>
    <w:rsid w:val="00C669AD"/>
    <w:rsid w:val="00C67756"/>
    <w:rsid w:val="00C72510"/>
    <w:rsid w:val="00C731CA"/>
    <w:rsid w:val="00C75BFD"/>
    <w:rsid w:val="00C77A6B"/>
    <w:rsid w:val="00C8008D"/>
    <w:rsid w:val="00C816E6"/>
    <w:rsid w:val="00C82587"/>
    <w:rsid w:val="00C84097"/>
    <w:rsid w:val="00C845D9"/>
    <w:rsid w:val="00C87FA4"/>
    <w:rsid w:val="00C9181A"/>
    <w:rsid w:val="00C9487D"/>
    <w:rsid w:val="00C955CB"/>
    <w:rsid w:val="00C95664"/>
    <w:rsid w:val="00C96E53"/>
    <w:rsid w:val="00CA1597"/>
    <w:rsid w:val="00CA25CC"/>
    <w:rsid w:val="00CA2BA2"/>
    <w:rsid w:val="00CA3ACE"/>
    <w:rsid w:val="00CA4066"/>
    <w:rsid w:val="00CA57F8"/>
    <w:rsid w:val="00CA5FFF"/>
    <w:rsid w:val="00CA7F86"/>
    <w:rsid w:val="00CB09DA"/>
    <w:rsid w:val="00CB0E38"/>
    <w:rsid w:val="00CB1565"/>
    <w:rsid w:val="00CB32EF"/>
    <w:rsid w:val="00CC0818"/>
    <w:rsid w:val="00CC1BDF"/>
    <w:rsid w:val="00CC21EC"/>
    <w:rsid w:val="00CC3D68"/>
    <w:rsid w:val="00CC482B"/>
    <w:rsid w:val="00CC64BF"/>
    <w:rsid w:val="00CC6594"/>
    <w:rsid w:val="00CD105E"/>
    <w:rsid w:val="00CD4AE6"/>
    <w:rsid w:val="00CD5211"/>
    <w:rsid w:val="00CD57F9"/>
    <w:rsid w:val="00CD59B6"/>
    <w:rsid w:val="00CD5CD1"/>
    <w:rsid w:val="00CD646A"/>
    <w:rsid w:val="00CE0BB8"/>
    <w:rsid w:val="00CE3C8E"/>
    <w:rsid w:val="00CE54E0"/>
    <w:rsid w:val="00CE5835"/>
    <w:rsid w:val="00CE6FA1"/>
    <w:rsid w:val="00CF03BA"/>
    <w:rsid w:val="00CF1938"/>
    <w:rsid w:val="00CF24CD"/>
    <w:rsid w:val="00CF4390"/>
    <w:rsid w:val="00CF6607"/>
    <w:rsid w:val="00CF672C"/>
    <w:rsid w:val="00D01E0A"/>
    <w:rsid w:val="00D01F0A"/>
    <w:rsid w:val="00D01FEE"/>
    <w:rsid w:val="00D0796B"/>
    <w:rsid w:val="00D12A82"/>
    <w:rsid w:val="00D13012"/>
    <w:rsid w:val="00D13F0F"/>
    <w:rsid w:val="00D14159"/>
    <w:rsid w:val="00D146B0"/>
    <w:rsid w:val="00D14990"/>
    <w:rsid w:val="00D14ED5"/>
    <w:rsid w:val="00D151E7"/>
    <w:rsid w:val="00D223B9"/>
    <w:rsid w:val="00D2245E"/>
    <w:rsid w:val="00D24268"/>
    <w:rsid w:val="00D25BE6"/>
    <w:rsid w:val="00D25D56"/>
    <w:rsid w:val="00D27C50"/>
    <w:rsid w:val="00D321DB"/>
    <w:rsid w:val="00D32460"/>
    <w:rsid w:val="00D32EBF"/>
    <w:rsid w:val="00D343B3"/>
    <w:rsid w:val="00D3490C"/>
    <w:rsid w:val="00D35073"/>
    <w:rsid w:val="00D36085"/>
    <w:rsid w:val="00D421D9"/>
    <w:rsid w:val="00D43475"/>
    <w:rsid w:val="00D43E8D"/>
    <w:rsid w:val="00D47529"/>
    <w:rsid w:val="00D47713"/>
    <w:rsid w:val="00D51103"/>
    <w:rsid w:val="00D51E04"/>
    <w:rsid w:val="00D539C2"/>
    <w:rsid w:val="00D53B1C"/>
    <w:rsid w:val="00D548CD"/>
    <w:rsid w:val="00D54A37"/>
    <w:rsid w:val="00D54DEB"/>
    <w:rsid w:val="00D55A7A"/>
    <w:rsid w:val="00D568D5"/>
    <w:rsid w:val="00D56B6F"/>
    <w:rsid w:val="00D57878"/>
    <w:rsid w:val="00D60AB7"/>
    <w:rsid w:val="00D61804"/>
    <w:rsid w:val="00D6226F"/>
    <w:rsid w:val="00D65C0E"/>
    <w:rsid w:val="00D708AB"/>
    <w:rsid w:val="00D70E15"/>
    <w:rsid w:val="00D710D5"/>
    <w:rsid w:val="00D714E5"/>
    <w:rsid w:val="00D72B2B"/>
    <w:rsid w:val="00D7546D"/>
    <w:rsid w:val="00D75C54"/>
    <w:rsid w:val="00D76801"/>
    <w:rsid w:val="00D815A9"/>
    <w:rsid w:val="00D839C5"/>
    <w:rsid w:val="00D84043"/>
    <w:rsid w:val="00D90EB3"/>
    <w:rsid w:val="00D91348"/>
    <w:rsid w:val="00D9566D"/>
    <w:rsid w:val="00DA0EAF"/>
    <w:rsid w:val="00DA0EF7"/>
    <w:rsid w:val="00DA4B3F"/>
    <w:rsid w:val="00DA4EB6"/>
    <w:rsid w:val="00DA5F0C"/>
    <w:rsid w:val="00DA7B2C"/>
    <w:rsid w:val="00DB20EB"/>
    <w:rsid w:val="00DB33F6"/>
    <w:rsid w:val="00DB38CC"/>
    <w:rsid w:val="00DB4AB3"/>
    <w:rsid w:val="00DB70A4"/>
    <w:rsid w:val="00DC08B6"/>
    <w:rsid w:val="00DC277F"/>
    <w:rsid w:val="00DC450E"/>
    <w:rsid w:val="00DD0950"/>
    <w:rsid w:val="00DD0BFE"/>
    <w:rsid w:val="00DD1692"/>
    <w:rsid w:val="00DD29B1"/>
    <w:rsid w:val="00DD4822"/>
    <w:rsid w:val="00DD4AF9"/>
    <w:rsid w:val="00DD4B38"/>
    <w:rsid w:val="00DD5DF4"/>
    <w:rsid w:val="00DD5EE9"/>
    <w:rsid w:val="00DD6903"/>
    <w:rsid w:val="00DD7497"/>
    <w:rsid w:val="00DD7684"/>
    <w:rsid w:val="00DD782F"/>
    <w:rsid w:val="00DE0414"/>
    <w:rsid w:val="00DE0982"/>
    <w:rsid w:val="00DE1D11"/>
    <w:rsid w:val="00DE28ED"/>
    <w:rsid w:val="00DE419E"/>
    <w:rsid w:val="00DE44C3"/>
    <w:rsid w:val="00DE4D5E"/>
    <w:rsid w:val="00DE661C"/>
    <w:rsid w:val="00DF139C"/>
    <w:rsid w:val="00DF140F"/>
    <w:rsid w:val="00DF1EBF"/>
    <w:rsid w:val="00DF6D30"/>
    <w:rsid w:val="00DF7D53"/>
    <w:rsid w:val="00E005DC"/>
    <w:rsid w:val="00E01159"/>
    <w:rsid w:val="00E04D05"/>
    <w:rsid w:val="00E12F22"/>
    <w:rsid w:val="00E13066"/>
    <w:rsid w:val="00E1416A"/>
    <w:rsid w:val="00E15333"/>
    <w:rsid w:val="00E165FC"/>
    <w:rsid w:val="00E168D7"/>
    <w:rsid w:val="00E1786E"/>
    <w:rsid w:val="00E23A47"/>
    <w:rsid w:val="00E23E0E"/>
    <w:rsid w:val="00E247D8"/>
    <w:rsid w:val="00E2482B"/>
    <w:rsid w:val="00E2592B"/>
    <w:rsid w:val="00E25D98"/>
    <w:rsid w:val="00E264F8"/>
    <w:rsid w:val="00E26717"/>
    <w:rsid w:val="00E30013"/>
    <w:rsid w:val="00E30C52"/>
    <w:rsid w:val="00E31869"/>
    <w:rsid w:val="00E33666"/>
    <w:rsid w:val="00E34756"/>
    <w:rsid w:val="00E35CE8"/>
    <w:rsid w:val="00E3771A"/>
    <w:rsid w:val="00E40B45"/>
    <w:rsid w:val="00E40F0D"/>
    <w:rsid w:val="00E41637"/>
    <w:rsid w:val="00E42EDB"/>
    <w:rsid w:val="00E43798"/>
    <w:rsid w:val="00E43E68"/>
    <w:rsid w:val="00E44A16"/>
    <w:rsid w:val="00E45CC7"/>
    <w:rsid w:val="00E47066"/>
    <w:rsid w:val="00E50C30"/>
    <w:rsid w:val="00E51410"/>
    <w:rsid w:val="00E515E7"/>
    <w:rsid w:val="00E5580D"/>
    <w:rsid w:val="00E56402"/>
    <w:rsid w:val="00E56905"/>
    <w:rsid w:val="00E56CB5"/>
    <w:rsid w:val="00E61828"/>
    <w:rsid w:val="00E61C4E"/>
    <w:rsid w:val="00E63797"/>
    <w:rsid w:val="00E648F9"/>
    <w:rsid w:val="00E65E56"/>
    <w:rsid w:val="00E664D0"/>
    <w:rsid w:val="00E66F94"/>
    <w:rsid w:val="00E670E5"/>
    <w:rsid w:val="00E6767D"/>
    <w:rsid w:val="00E717C1"/>
    <w:rsid w:val="00E71E63"/>
    <w:rsid w:val="00E72927"/>
    <w:rsid w:val="00E76D4C"/>
    <w:rsid w:val="00E81786"/>
    <w:rsid w:val="00E832AB"/>
    <w:rsid w:val="00E844CA"/>
    <w:rsid w:val="00E849A9"/>
    <w:rsid w:val="00E85DE5"/>
    <w:rsid w:val="00E90EC0"/>
    <w:rsid w:val="00E944C1"/>
    <w:rsid w:val="00E973BA"/>
    <w:rsid w:val="00E97D8B"/>
    <w:rsid w:val="00EA5878"/>
    <w:rsid w:val="00EA7F55"/>
    <w:rsid w:val="00EB0078"/>
    <w:rsid w:val="00EB1CE6"/>
    <w:rsid w:val="00EB1F19"/>
    <w:rsid w:val="00EB5CFE"/>
    <w:rsid w:val="00EB7375"/>
    <w:rsid w:val="00EC06EA"/>
    <w:rsid w:val="00EC2660"/>
    <w:rsid w:val="00EC3057"/>
    <w:rsid w:val="00EC3A07"/>
    <w:rsid w:val="00EC47C5"/>
    <w:rsid w:val="00ED087B"/>
    <w:rsid w:val="00ED4165"/>
    <w:rsid w:val="00ED5626"/>
    <w:rsid w:val="00ED5EB9"/>
    <w:rsid w:val="00ED6BFE"/>
    <w:rsid w:val="00ED7FE5"/>
    <w:rsid w:val="00EE0176"/>
    <w:rsid w:val="00EE17BD"/>
    <w:rsid w:val="00EE27D8"/>
    <w:rsid w:val="00EE32BD"/>
    <w:rsid w:val="00EE3B5A"/>
    <w:rsid w:val="00EE5542"/>
    <w:rsid w:val="00EE642E"/>
    <w:rsid w:val="00EE6872"/>
    <w:rsid w:val="00EF0191"/>
    <w:rsid w:val="00EF09CC"/>
    <w:rsid w:val="00EF0F91"/>
    <w:rsid w:val="00EF1994"/>
    <w:rsid w:val="00EF5C87"/>
    <w:rsid w:val="00EF734C"/>
    <w:rsid w:val="00F00A14"/>
    <w:rsid w:val="00F06274"/>
    <w:rsid w:val="00F0636F"/>
    <w:rsid w:val="00F0685D"/>
    <w:rsid w:val="00F06A5D"/>
    <w:rsid w:val="00F0700E"/>
    <w:rsid w:val="00F120BD"/>
    <w:rsid w:val="00F13FAA"/>
    <w:rsid w:val="00F14A61"/>
    <w:rsid w:val="00F17B58"/>
    <w:rsid w:val="00F24B23"/>
    <w:rsid w:val="00F25A3F"/>
    <w:rsid w:val="00F27353"/>
    <w:rsid w:val="00F30360"/>
    <w:rsid w:val="00F30BB7"/>
    <w:rsid w:val="00F31B7D"/>
    <w:rsid w:val="00F32A17"/>
    <w:rsid w:val="00F349CE"/>
    <w:rsid w:val="00F34BAA"/>
    <w:rsid w:val="00F35345"/>
    <w:rsid w:val="00F355CA"/>
    <w:rsid w:val="00F355FB"/>
    <w:rsid w:val="00F36C41"/>
    <w:rsid w:val="00F4048A"/>
    <w:rsid w:val="00F40C6B"/>
    <w:rsid w:val="00F41113"/>
    <w:rsid w:val="00F44385"/>
    <w:rsid w:val="00F45C61"/>
    <w:rsid w:val="00F51138"/>
    <w:rsid w:val="00F525A1"/>
    <w:rsid w:val="00F5306F"/>
    <w:rsid w:val="00F532A6"/>
    <w:rsid w:val="00F54589"/>
    <w:rsid w:val="00F569D6"/>
    <w:rsid w:val="00F57FCC"/>
    <w:rsid w:val="00F616ED"/>
    <w:rsid w:val="00F61907"/>
    <w:rsid w:val="00F61AB2"/>
    <w:rsid w:val="00F61EF7"/>
    <w:rsid w:val="00F6242F"/>
    <w:rsid w:val="00F63605"/>
    <w:rsid w:val="00F636B0"/>
    <w:rsid w:val="00F65464"/>
    <w:rsid w:val="00F65767"/>
    <w:rsid w:val="00F663B0"/>
    <w:rsid w:val="00F70E1C"/>
    <w:rsid w:val="00F72FCE"/>
    <w:rsid w:val="00F734F9"/>
    <w:rsid w:val="00F73F90"/>
    <w:rsid w:val="00F74D13"/>
    <w:rsid w:val="00F80FBD"/>
    <w:rsid w:val="00F83538"/>
    <w:rsid w:val="00F849FF"/>
    <w:rsid w:val="00F84D6B"/>
    <w:rsid w:val="00F85DFD"/>
    <w:rsid w:val="00F86F58"/>
    <w:rsid w:val="00F9049C"/>
    <w:rsid w:val="00F92D48"/>
    <w:rsid w:val="00F936BB"/>
    <w:rsid w:val="00F93BAD"/>
    <w:rsid w:val="00F941DD"/>
    <w:rsid w:val="00F95311"/>
    <w:rsid w:val="00F95F8F"/>
    <w:rsid w:val="00FA07BC"/>
    <w:rsid w:val="00FA0A18"/>
    <w:rsid w:val="00FA1BBD"/>
    <w:rsid w:val="00FA2E73"/>
    <w:rsid w:val="00FA70EC"/>
    <w:rsid w:val="00FB340C"/>
    <w:rsid w:val="00FB3C64"/>
    <w:rsid w:val="00FB70BE"/>
    <w:rsid w:val="00FC00BC"/>
    <w:rsid w:val="00FC1707"/>
    <w:rsid w:val="00FC1C82"/>
    <w:rsid w:val="00FC1D2F"/>
    <w:rsid w:val="00FC3F88"/>
    <w:rsid w:val="00FC45AC"/>
    <w:rsid w:val="00FC4CFF"/>
    <w:rsid w:val="00FC5DE9"/>
    <w:rsid w:val="00FC69DD"/>
    <w:rsid w:val="00FC743D"/>
    <w:rsid w:val="00FD0415"/>
    <w:rsid w:val="00FD4378"/>
    <w:rsid w:val="00FD44E2"/>
    <w:rsid w:val="00FD48FA"/>
    <w:rsid w:val="00FD5014"/>
    <w:rsid w:val="00FD654F"/>
    <w:rsid w:val="00FD73C3"/>
    <w:rsid w:val="00FE01F4"/>
    <w:rsid w:val="00FE02DD"/>
    <w:rsid w:val="00FE2FD3"/>
    <w:rsid w:val="00FE5699"/>
    <w:rsid w:val="00FE57BD"/>
    <w:rsid w:val="00FE6DE0"/>
    <w:rsid w:val="00FF06B2"/>
    <w:rsid w:val="00FF2542"/>
    <w:rsid w:val="00FF29EF"/>
    <w:rsid w:val="00FF2D5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B9DAB"/>
  <w15:chartTrackingRefBased/>
  <w15:docId w15:val="{085D1D94-C4B4-BD4A-B82A-4FE95DFC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304E"/>
    <w:rPr>
      <w:rFonts w:ascii="Arial" w:hAnsi="Arial" w:cs="Arial"/>
    </w:rPr>
  </w:style>
  <w:style w:type="paragraph" w:styleId="Heading1">
    <w:name w:val="heading 1"/>
    <w:aliases w:val="Pocket"/>
    <w:basedOn w:val="Normal"/>
    <w:next w:val="Normal"/>
    <w:link w:val="Heading1Char"/>
    <w:qFormat/>
    <w:rsid w:val="003E30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30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E30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3E30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30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30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04E"/>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3E304E"/>
    <w:rPr>
      <w:rFonts w:ascii="Arial" w:hAnsi="Arial" w:cs="Arial"/>
      <w:b/>
      <w:iCs/>
      <w:u w:val="single"/>
    </w:rPr>
  </w:style>
  <w:style w:type="character" w:styleId="FollowedHyperlink">
    <w:name w:val="FollowedHyperlink"/>
    <w:basedOn w:val="DefaultParagraphFont"/>
    <w:uiPriority w:val="99"/>
    <w:semiHidden/>
    <w:unhideWhenUsed/>
    <w:rsid w:val="003E304E"/>
    <w:rPr>
      <w:color w:val="auto"/>
      <w:u w:val="none"/>
    </w:rPr>
  </w:style>
  <w:style w:type="character" w:customStyle="1" w:styleId="Heading1Char">
    <w:name w:val="Heading 1 Char"/>
    <w:aliases w:val="Pocket Char"/>
    <w:basedOn w:val="DefaultParagraphFont"/>
    <w:link w:val="Heading1"/>
    <w:rsid w:val="003E304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3E304E"/>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3E304E"/>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3E304E"/>
    <w:rPr>
      <w:rFonts w:ascii="Arial" w:eastAsiaTheme="majorEastAsia" w:hAnsi="Arial" w:cstheme="majorBidi"/>
      <w:b/>
      <w:iCs/>
      <w:sz w:val="26"/>
    </w:rPr>
  </w:style>
  <w:style w:type="character" w:customStyle="1" w:styleId="Style13ptBold">
    <w:name w:val="Style 13 pt Bold"/>
    <w:aliases w:val="Cite"/>
    <w:basedOn w:val="DefaultParagraphFont"/>
    <w:uiPriority w:val="6"/>
    <w:qFormat/>
    <w:rsid w:val="003E304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3E304E"/>
    <w:rPr>
      <w:u w:val="single"/>
    </w:rPr>
  </w:style>
  <w:style w:type="character" w:styleId="Strong">
    <w:name w:val="Strong"/>
    <w:basedOn w:val="DefaultParagraphFont"/>
    <w:uiPriority w:val="22"/>
    <w:qFormat/>
    <w:rsid w:val="003E304E"/>
    <w:rPr>
      <w:b/>
      <w:bCs/>
    </w:rPr>
  </w:style>
  <w:style w:type="character" w:styleId="BookTitle">
    <w:name w:val="Book Title"/>
    <w:basedOn w:val="DefaultParagraphFont"/>
    <w:uiPriority w:val="33"/>
    <w:qFormat/>
    <w:rsid w:val="003E304E"/>
    <w:rPr>
      <w:b/>
      <w:bCs/>
      <w:i/>
      <w:iCs/>
      <w:spacing w:val="5"/>
    </w:rPr>
  </w:style>
  <w:style w:type="character" w:customStyle="1" w:styleId="Heading5Char">
    <w:name w:val="Heading 5 Char"/>
    <w:basedOn w:val="DefaultParagraphFont"/>
    <w:link w:val="Heading5"/>
    <w:uiPriority w:val="9"/>
    <w:semiHidden/>
    <w:rsid w:val="003E30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304E"/>
  </w:style>
  <w:style w:type="paragraph" w:styleId="Header">
    <w:name w:val="header"/>
    <w:basedOn w:val="Normal"/>
    <w:link w:val="HeaderChar"/>
    <w:uiPriority w:val="99"/>
    <w:semiHidden/>
    <w:rsid w:val="003E30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304E"/>
    <w:rPr>
      <w:rFonts w:ascii="Arial" w:hAnsi="Arial" w:cs="Arial"/>
    </w:rPr>
  </w:style>
  <w:style w:type="paragraph" w:styleId="Footer">
    <w:name w:val="footer"/>
    <w:basedOn w:val="Normal"/>
    <w:link w:val="FooterChar"/>
    <w:uiPriority w:val="99"/>
    <w:semiHidden/>
    <w:rsid w:val="003E30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304E"/>
    <w:rPr>
      <w:rFonts w:ascii="Arial" w:hAnsi="Arial" w:cs="Arial"/>
    </w:rPr>
  </w:style>
  <w:style w:type="paragraph" w:styleId="BodyText">
    <w:name w:val="Body Text"/>
    <w:basedOn w:val="Normal"/>
    <w:link w:val="BodyTextChar"/>
    <w:uiPriority w:val="99"/>
    <w:semiHidden/>
    <w:unhideWhenUsed/>
    <w:rsid w:val="003E304E"/>
    <w:pPr>
      <w:spacing w:after="120"/>
    </w:pPr>
  </w:style>
  <w:style w:type="character" w:customStyle="1" w:styleId="BodyTextChar">
    <w:name w:val="Body Text Char"/>
    <w:basedOn w:val="DefaultParagraphFont"/>
    <w:link w:val="BodyText"/>
    <w:uiPriority w:val="99"/>
    <w:semiHidden/>
    <w:rsid w:val="003E304E"/>
    <w:rPr>
      <w:rFonts w:ascii="Arial" w:hAnsi="Arial" w:cs="Arial"/>
    </w:rPr>
  </w:style>
  <w:style w:type="paragraph" w:styleId="NoSpacing">
    <w:name w:val="No Spacing"/>
    <w:link w:val="NoSpacingChar"/>
    <w:uiPriority w:val="99"/>
    <w:unhideWhenUsed/>
    <w:qFormat/>
    <w:rsid w:val="003E30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E304E"/>
    <w:rPr>
      <w:rFonts w:ascii="Calibri" w:hAnsi="Calibri" w:cs="Calibri"/>
    </w:rPr>
  </w:style>
  <w:style w:type="character" w:styleId="Hyperlink">
    <w:name w:val="Hyperlink"/>
    <w:basedOn w:val="DefaultParagraphFont"/>
    <w:uiPriority w:val="99"/>
    <w:unhideWhenUsed/>
    <w:rsid w:val="003E304E"/>
    <w:rPr>
      <w:color w:val="0563C1" w:themeColor="hyperlink"/>
      <w:u w:val="single"/>
    </w:rPr>
  </w:style>
  <w:style w:type="character" w:styleId="UnresolvedMention">
    <w:name w:val="Unresolved Mention"/>
    <w:basedOn w:val="DefaultParagraphFont"/>
    <w:uiPriority w:val="99"/>
    <w:semiHidden/>
    <w:unhideWhenUsed/>
    <w:rsid w:val="003E304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E304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3E304E"/>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NormalWeb">
    <w:name w:val="Normal (Web)"/>
    <w:basedOn w:val="Normal"/>
    <w:uiPriority w:val="99"/>
    <w:semiHidden/>
    <w:unhideWhenUsed/>
    <w:rsid w:val="00BE6279"/>
    <w:rPr>
      <w:rFonts w:ascii="Times New Roman" w:hAnsi="Times New Roman" w:cs="Times New Roman"/>
      <w:sz w:val="24"/>
      <w:szCs w:val="24"/>
    </w:rPr>
  </w:style>
  <w:style w:type="paragraph" w:styleId="ListParagraph">
    <w:name w:val="List Paragraph"/>
    <w:basedOn w:val="Normal"/>
    <w:uiPriority w:val="34"/>
    <w:unhideWhenUsed/>
    <w:qFormat/>
    <w:rsid w:val="005137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2863">
      <w:bodyDiv w:val="1"/>
      <w:marLeft w:val="0"/>
      <w:marRight w:val="0"/>
      <w:marTop w:val="0"/>
      <w:marBottom w:val="0"/>
      <w:divBdr>
        <w:top w:val="none" w:sz="0" w:space="0" w:color="auto"/>
        <w:left w:val="none" w:sz="0" w:space="0" w:color="auto"/>
        <w:bottom w:val="none" w:sz="0" w:space="0" w:color="auto"/>
        <w:right w:val="none" w:sz="0" w:space="0" w:color="auto"/>
      </w:divBdr>
      <w:divsChild>
        <w:div w:id="64038367">
          <w:marLeft w:val="480"/>
          <w:marRight w:val="0"/>
          <w:marTop w:val="0"/>
          <w:marBottom w:val="0"/>
          <w:divBdr>
            <w:top w:val="none" w:sz="0" w:space="0" w:color="auto"/>
            <w:left w:val="none" w:sz="0" w:space="0" w:color="auto"/>
            <w:bottom w:val="none" w:sz="0" w:space="0" w:color="auto"/>
            <w:right w:val="none" w:sz="0" w:space="0" w:color="auto"/>
          </w:divBdr>
          <w:divsChild>
            <w:div w:id="4232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7285">
      <w:bodyDiv w:val="1"/>
      <w:marLeft w:val="0"/>
      <w:marRight w:val="0"/>
      <w:marTop w:val="0"/>
      <w:marBottom w:val="0"/>
      <w:divBdr>
        <w:top w:val="none" w:sz="0" w:space="0" w:color="auto"/>
        <w:left w:val="none" w:sz="0" w:space="0" w:color="auto"/>
        <w:bottom w:val="none" w:sz="0" w:space="0" w:color="auto"/>
        <w:right w:val="none" w:sz="0" w:space="0" w:color="auto"/>
      </w:divBdr>
      <w:divsChild>
        <w:div w:id="480344329">
          <w:marLeft w:val="-720"/>
          <w:marRight w:val="0"/>
          <w:marTop w:val="0"/>
          <w:marBottom w:val="0"/>
          <w:divBdr>
            <w:top w:val="none" w:sz="0" w:space="0" w:color="auto"/>
            <w:left w:val="none" w:sz="0" w:space="0" w:color="auto"/>
            <w:bottom w:val="none" w:sz="0" w:space="0" w:color="auto"/>
            <w:right w:val="none" w:sz="0" w:space="0" w:color="auto"/>
          </w:divBdr>
        </w:div>
      </w:divsChild>
    </w:div>
    <w:div w:id="49423903">
      <w:bodyDiv w:val="1"/>
      <w:marLeft w:val="0"/>
      <w:marRight w:val="0"/>
      <w:marTop w:val="0"/>
      <w:marBottom w:val="0"/>
      <w:divBdr>
        <w:top w:val="none" w:sz="0" w:space="0" w:color="auto"/>
        <w:left w:val="none" w:sz="0" w:space="0" w:color="auto"/>
        <w:bottom w:val="none" w:sz="0" w:space="0" w:color="auto"/>
        <w:right w:val="none" w:sz="0" w:space="0" w:color="auto"/>
      </w:divBdr>
      <w:divsChild>
        <w:div w:id="1640304237">
          <w:marLeft w:val="480"/>
          <w:marRight w:val="0"/>
          <w:marTop w:val="0"/>
          <w:marBottom w:val="0"/>
          <w:divBdr>
            <w:top w:val="none" w:sz="0" w:space="0" w:color="auto"/>
            <w:left w:val="none" w:sz="0" w:space="0" w:color="auto"/>
            <w:bottom w:val="none" w:sz="0" w:space="0" w:color="auto"/>
            <w:right w:val="none" w:sz="0" w:space="0" w:color="auto"/>
          </w:divBdr>
          <w:divsChild>
            <w:div w:id="9628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8472">
      <w:bodyDiv w:val="1"/>
      <w:marLeft w:val="0"/>
      <w:marRight w:val="0"/>
      <w:marTop w:val="0"/>
      <w:marBottom w:val="0"/>
      <w:divBdr>
        <w:top w:val="none" w:sz="0" w:space="0" w:color="auto"/>
        <w:left w:val="none" w:sz="0" w:space="0" w:color="auto"/>
        <w:bottom w:val="none" w:sz="0" w:space="0" w:color="auto"/>
        <w:right w:val="none" w:sz="0" w:space="0" w:color="auto"/>
      </w:divBdr>
      <w:divsChild>
        <w:div w:id="1600017517">
          <w:marLeft w:val="480"/>
          <w:marRight w:val="0"/>
          <w:marTop w:val="0"/>
          <w:marBottom w:val="0"/>
          <w:divBdr>
            <w:top w:val="none" w:sz="0" w:space="0" w:color="auto"/>
            <w:left w:val="none" w:sz="0" w:space="0" w:color="auto"/>
            <w:bottom w:val="none" w:sz="0" w:space="0" w:color="auto"/>
            <w:right w:val="none" w:sz="0" w:space="0" w:color="auto"/>
          </w:divBdr>
          <w:divsChild>
            <w:div w:id="9900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333">
      <w:bodyDiv w:val="1"/>
      <w:marLeft w:val="0"/>
      <w:marRight w:val="0"/>
      <w:marTop w:val="0"/>
      <w:marBottom w:val="0"/>
      <w:divBdr>
        <w:top w:val="none" w:sz="0" w:space="0" w:color="auto"/>
        <w:left w:val="none" w:sz="0" w:space="0" w:color="auto"/>
        <w:bottom w:val="none" w:sz="0" w:space="0" w:color="auto"/>
        <w:right w:val="none" w:sz="0" w:space="0" w:color="auto"/>
      </w:divBdr>
      <w:divsChild>
        <w:div w:id="598635765">
          <w:marLeft w:val="480"/>
          <w:marRight w:val="0"/>
          <w:marTop w:val="0"/>
          <w:marBottom w:val="0"/>
          <w:divBdr>
            <w:top w:val="none" w:sz="0" w:space="0" w:color="auto"/>
            <w:left w:val="none" w:sz="0" w:space="0" w:color="auto"/>
            <w:bottom w:val="none" w:sz="0" w:space="0" w:color="auto"/>
            <w:right w:val="none" w:sz="0" w:space="0" w:color="auto"/>
          </w:divBdr>
          <w:divsChild>
            <w:div w:id="10136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6111">
      <w:bodyDiv w:val="1"/>
      <w:marLeft w:val="0"/>
      <w:marRight w:val="0"/>
      <w:marTop w:val="0"/>
      <w:marBottom w:val="0"/>
      <w:divBdr>
        <w:top w:val="none" w:sz="0" w:space="0" w:color="auto"/>
        <w:left w:val="none" w:sz="0" w:space="0" w:color="auto"/>
        <w:bottom w:val="none" w:sz="0" w:space="0" w:color="auto"/>
        <w:right w:val="none" w:sz="0" w:space="0" w:color="auto"/>
      </w:divBdr>
      <w:divsChild>
        <w:div w:id="1340497967">
          <w:marLeft w:val="480"/>
          <w:marRight w:val="0"/>
          <w:marTop w:val="0"/>
          <w:marBottom w:val="0"/>
          <w:divBdr>
            <w:top w:val="none" w:sz="0" w:space="0" w:color="auto"/>
            <w:left w:val="none" w:sz="0" w:space="0" w:color="auto"/>
            <w:bottom w:val="none" w:sz="0" w:space="0" w:color="auto"/>
            <w:right w:val="none" w:sz="0" w:space="0" w:color="auto"/>
          </w:divBdr>
          <w:divsChild>
            <w:div w:id="11383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6465">
      <w:bodyDiv w:val="1"/>
      <w:marLeft w:val="0"/>
      <w:marRight w:val="0"/>
      <w:marTop w:val="0"/>
      <w:marBottom w:val="0"/>
      <w:divBdr>
        <w:top w:val="none" w:sz="0" w:space="0" w:color="auto"/>
        <w:left w:val="none" w:sz="0" w:space="0" w:color="auto"/>
        <w:bottom w:val="none" w:sz="0" w:space="0" w:color="auto"/>
        <w:right w:val="none" w:sz="0" w:space="0" w:color="auto"/>
      </w:divBdr>
      <w:divsChild>
        <w:div w:id="1965042711">
          <w:marLeft w:val="480"/>
          <w:marRight w:val="0"/>
          <w:marTop w:val="0"/>
          <w:marBottom w:val="0"/>
          <w:divBdr>
            <w:top w:val="none" w:sz="0" w:space="0" w:color="auto"/>
            <w:left w:val="none" w:sz="0" w:space="0" w:color="auto"/>
            <w:bottom w:val="none" w:sz="0" w:space="0" w:color="auto"/>
            <w:right w:val="none" w:sz="0" w:space="0" w:color="auto"/>
          </w:divBdr>
          <w:divsChild>
            <w:div w:id="18827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1486">
      <w:bodyDiv w:val="1"/>
      <w:marLeft w:val="0"/>
      <w:marRight w:val="0"/>
      <w:marTop w:val="0"/>
      <w:marBottom w:val="0"/>
      <w:divBdr>
        <w:top w:val="none" w:sz="0" w:space="0" w:color="auto"/>
        <w:left w:val="none" w:sz="0" w:space="0" w:color="auto"/>
        <w:bottom w:val="none" w:sz="0" w:space="0" w:color="auto"/>
        <w:right w:val="none" w:sz="0" w:space="0" w:color="auto"/>
      </w:divBdr>
      <w:divsChild>
        <w:div w:id="167867097">
          <w:marLeft w:val="-720"/>
          <w:marRight w:val="0"/>
          <w:marTop w:val="0"/>
          <w:marBottom w:val="0"/>
          <w:divBdr>
            <w:top w:val="none" w:sz="0" w:space="0" w:color="auto"/>
            <w:left w:val="none" w:sz="0" w:space="0" w:color="auto"/>
            <w:bottom w:val="none" w:sz="0" w:space="0" w:color="auto"/>
            <w:right w:val="none" w:sz="0" w:space="0" w:color="auto"/>
          </w:divBdr>
        </w:div>
      </w:divsChild>
    </w:div>
    <w:div w:id="147139517">
      <w:bodyDiv w:val="1"/>
      <w:marLeft w:val="0"/>
      <w:marRight w:val="0"/>
      <w:marTop w:val="0"/>
      <w:marBottom w:val="0"/>
      <w:divBdr>
        <w:top w:val="none" w:sz="0" w:space="0" w:color="auto"/>
        <w:left w:val="none" w:sz="0" w:space="0" w:color="auto"/>
        <w:bottom w:val="none" w:sz="0" w:space="0" w:color="auto"/>
        <w:right w:val="none" w:sz="0" w:space="0" w:color="auto"/>
      </w:divBdr>
      <w:divsChild>
        <w:div w:id="956446440">
          <w:marLeft w:val="-720"/>
          <w:marRight w:val="0"/>
          <w:marTop w:val="0"/>
          <w:marBottom w:val="0"/>
          <w:divBdr>
            <w:top w:val="none" w:sz="0" w:space="0" w:color="auto"/>
            <w:left w:val="none" w:sz="0" w:space="0" w:color="auto"/>
            <w:bottom w:val="none" w:sz="0" w:space="0" w:color="auto"/>
            <w:right w:val="none" w:sz="0" w:space="0" w:color="auto"/>
          </w:divBdr>
        </w:div>
      </w:divsChild>
    </w:div>
    <w:div w:id="151457417">
      <w:bodyDiv w:val="1"/>
      <w:marLeft w:val="0"/>
      <w:marRight w:val="0"/>
      <w:marTop w:val="0"/>
      <w:marBottom w:val="0"/>
      <w:divBdr>
        <w:top w:val="none" w:sz="0" w:space="0" w:color="auto"/>
        <w:left w:val="none" w:sz="0" w:space="0" w:color="auto"/>
        <w:bottom w:val="none" w:sz="0" w:space="0" w:color="auto"/>
        <w:right w:val="none" w:sz="0" w:space="0" w:color="auto"/>
      </w:divBdr>
      <w:divsChild>
        <w:div w:id="99833932">
          <w:marLeft w:val="-720"/>
          <w:marRight w:val="0"/>
          <w:marTop w:val="0"/>
          <w:marBottom w:val="0"/>
          <w:divBdr>
            <w:top w:val="none" w:sz="0" w:space="0" w:color="auto"/>
            <w:left w:val="none" w:sz="0" w:space="0" w:color="auto"/>
            <w:bottom w:val="none" w:sz="0" w:space="0" w:color="auto"/>
            <w:right w:val="none" w:sz="0" w:space="0" w:color="auto"/>
          </w:divBdr>
        </w:div>
      </w:divsChild>
    </w:div>
    <w:div w:id="159347110">
      <w:bodyDiv w:val="1"/>
      <w:marLeft w:val="0"/>
      <w:marRight w:val="0"/>
      <w:marTop w:val="0"/>
      <w:marBottom w:val="0"/>
      <w:divBdr>
        <w:top w:val="none" w:sz="0" w:space="0" w:color="auto"/>
        <w:left w:val="none" w:sz="0" w:space="0" w:color="auto"/>
        <w:bottom w:val="none" w:sz="0" w:space="0" w:color="auto"/>
        <w:right w:val="none" w:sz="0" w:space="0" w:color="auto"/>
      </w:divBdr>
      <w:divsChild>
        <w:div w:id="1789159388">
          <w:marLeft w:val="-720"/>
          <w:marRight w:val="0"/>
          <w:marTop w:val="0"/>
          <w:marBottom w:val="0"/>
          <w:divBdr>
            <w:top w:val="none" w:sz="0" w:space="0" w:color="auto"/>
            <w:left w:val="none" w:sz="0" w:space="0" w:color="auto"/>
            <w:bottom w:val="none" w:sz="0" w:space="0" w:color="auto"/>
            <w:right w:val="none" w:sz="0" w:space="0" w:color="auto"/>
          </w:divBdr>
        </w:div>
      </w:divsChild>
    </w:div>
    <w:div w:id="191111417">
      <w:bodyDiv w:val="1"/>
      <w:marLeft w:val="0"/>
      <w:marRight w:val="0"/>
      <w:marTop w:val="0"/>
      <w:marBottom w:val="0"/>
      <w:divBdr>
        <w:top w:val="none" w:sz="0" w:space="0" w:color="auto"/>
        <w:left w:val="none" w:sz="0" w:space="0" w:color="auto"/>
        <w:bottom w:val="none" w:sz="0" w:space="0" w:color="auto"/>
        <w:right w:val="none" w:sz="0" w:space="0" w:color="auto"/>
      </w:divBdr>
      <w:divsChild>
        <w:div w:id="1722555444">
          <w:marLeft w:val="-720"/>
          <w:marRight w:val="0"/>
          <w:marTop w:val="0"/>
          <w:marBottom w:val="0"/>
          <w:divBdr>
            <w:top w:val="none" w:sz="0" w:space="0" w:color="auto"/>
            <w:left w:val="none" w:sz="0" w:space="0" w:color="auto"/>
            <w:bottom w:val="none" w:sz="0" w:space="0" w:color="auto"/>
            <w:right w:val="none" w:sz="0" w:space="0" w:color="auto"/>
          </w:divBdr>
        </w:div>
      </w:divsChild>
    </w:div>
    <w:div w:id="196242927">
      <w:bodyDiv w:val="1"/>
      <w:marLeft w:val="0"/>
      <w:marRight w:val="0"/>
      <w:marTop w:val="0"/>
      <w:marBottom w:val="0"/>
      <w:divBdr>
        <w:top w:val="none" w:sz="0" w:space="0" w:color="auto"/>
        <w:left w:val="none" w:sz="0" w:space="0" w:color="auto"/>
        <w:bottom w:val="none" w:sz="0" w:space="0" w:color="auto"/>
        <w:right w:val="none" w:sz="0" w:space="0" w:color="auto"/>
      </w:divBdr>
      <w:divsChild>
        <w:div w:id="1940984053">
          <w:marLeft w:val="480"/>
          <w:marRight w:val="0"/>
          <w:marTop w:val="0"/>
          <w:marBottom w:val="0"/>
          <w:divBdr>
            <w:top w:val="none" w:sz="0" w:space="0" w:color="auto"/>
            <w:left w:val="none" w:sz="0" w:space="0" w:color="auto"/>
            <w:bottom w:val="none" w:sz="0" w:space="0" w:color="auto"/>
            <w:right w:val="none" w:sz="0" w:space="0" w:color="auto"/>
          </w:divBdr>
          <w:divsChild>
            <w:div w:id="13343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505">
      <w:bodyDiv w:val="1"/>
      <w:marLeft w:val="0"/>
      <w:marRight w:val="0"/>
      <w:marTop w:val="0"/>
      <w:marBottom w:val="0"/>
      <w:divBdr>
        <w:top w:val="none" w:sz="0" w:space="0" w:color="auto"/>
        <w:left w:val="none" w:sz="0" w:space="0" w:color="auto"/>
        <w:bottom w:val="none" w:sz="0" w:space="0" w:color="auto"/>
        <w:right w:val="none" w:sz="0" w:space="0" w:color="auto"/>
      </w:divBdr>
      <w:divsChild>
        <w:div w:id="445584419">
          <w:marLeft w:val="-72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18711434">
      <w:bodyDiv w:val="1"/>
      <w:marLeft w:val="0"/>
      <w:marRight w:val="0"/>
      <w:marTop w:val="0"/>
      <w:marBottom w:val="0"/>
      <w:divBdr>
        <w:top w:val="none" w:sz="0" w:space="0" w:color="auto"/>
        <w:left w:val="none" w:sz="0" w:space="0" w:color="auto"/>
        <w:bottom w:val="none" w:sz="0" w:space="0" w:color="auto"/>
        <w:right w:val="none" w:sz="0" w:space="0" w:color="auto"/>
      </w:divBdr>
      <w:divsChild>
        <w:div w:id="913202196">
          <w:marLeft w:val="-720"/>
          <w:marRight w:val="0"/>
          <w:marTop w:val="0"/>
          <w:marBottom w:val="0"/>
          <w:divBdr>
            <w:top w:val="none" w:sz="0" w:space="0" w:color="auto"/>
            <w:left w:val="none" w:sz="0" w:space="0" w:color="auto"/>
            <w:bottom w:val="none" w:sz="0" w:space="0" w:color="auto"/>
            <w:right w:val="none" w:sz="0" w:space="0" w:color="auto"/>
          </w:divBdr>
        </w:div>
      </w:divsChild>
    </w:div>
    <w:div w:id="220214112">
      <w:bodyDiv w:val="1"/>
      <w:marLeft w:val="0"/>
      <w:marRight w:val="0"/>
      <w:marTop w:val="0"/>
      <w:marBottom w:val="0"/>
      <w:divBdr>
        <w:top w:val="none" w:sz="0" w:space="0" w:color="auto"/>
        <w:left w:val="none" w:sz="0" w:space="0" w:color="auto"/>
        <w:bottom w:val="none" w:sz="0" w:space="0" w:color="auto"/>
        <w:right w:val="none" w:sz="0" w:space="0" w:color="auto"/>
      </w:divBdr>
      <w:divsChild>
        <w:div w:id="135221117">
          <w:marLeft w:val="0"/>
          <w:marRight w:val="0"/>
          <w:marTop w:val="0"/>
          <w:marBottom w:val="0"/>
          <w:divBdr>
            <w:top w:val="none" w:sz="0" w:space="0" w:color="auto"/>
            <w:left w:val="none" w:sz="0" w:space="0" w:color="auto"/>
            <w:bottom w:val="none" w:sz="0" w:space="0" w:color="auto"/>
            <w:right w:val="none" w:sz="0" w:space="0" w:color="auto"/>
          </w:divBdr>
        </w:div>
      </w:divsChild>
    </w:div>
    <w:div w:id="229507838">
      <w:bodyDiv w:val="1"/>
      <w:marLeft w:val="0"/>
      <w:marRight w:val="0"/>
      <w:marTop w:val="0"/>
      <w:marBottom w:val="0"/>
      <w:divBdr>
        <w:top w:val="none" w:sz="0" w:space="0" w:color="auto"/>
        <w:left w:val="none" w:sz="0" w:space="0" w:color="auto"/>
        <w:bottom w:val="none" w:sz="0" w:space="0" w:color="auto"/>
        <w:right w:val="none" w:sz="0" w:space="0" w:color="auto"/>
      </w:divBdr>
      <w:divsChild>
        <w:div w:id="2026325271">
          <w:marLeft w:val="480"/>
          <w:marRight w:val="0"/>
          <w:marTop w:val="0"/>
          <w:marBottom w:val="0"/>
          <w:divBdr>
            <w:top w:val="none" w:sz="0" w:space="0" w:color="auto"/>
            <w:left w:val="none" w:sz="0" w:space="0" w:color="auto"/>
            <w:bottom w:val="none" w:sz="0" w:space="0" w:color="auto"/>
            <w:right w:val="none" w:sz="0" w:space="0" w:color="auto"/>
          </w:divBdr>
          <w:divsChild>
            <w:div w:id="9244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6297">
      <w:bodyDiv w:val="1"/>
      <w:marLeft w:val="0"/>
      <w:marRight w:val="0"/>
      <w:marTop w:val="0"/>
      <w:marBottom w:val="0"/>
      <w:divBdr>
        <w:top w:val="none" w:sz="0" w:space="0" w:color="auto"/>
        <w:left w:val="none" w:sz="0" w:space="0" w:color="auto"/>
        <w:bottom w:val="none" w:sz="0" w:space="0" w:color="auto"/>
        <w:right w:val="none" w:sz="0" w:space="0" w:color="auto"/>
      </w:divBdr>
      <w:divsChild>
        <w:div w:id="1345591658">
          <w:marLeft w:val="480"/>
          <w:marRight w:val="0"/>
          <w:marTop w:val="0"/>
          <w:marBottom w:val="0"/>
          <w:divBdr>
            <w:top w:val="none" w:sz="0" w:space="0" w:color="auto"/>
            <w:left w:val="none" w:sz="0" w:space="0" w:color="auto"/>
            <w:bottom w:val="none" w:sz="0" w:space="0" w:color="auto"/>
            <w:right w:val="none" w:sz="0" w:space="0" w:color="auto"/>
          </w:divBdr>
          <w:divsChild>
            <w:div w:id="3388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18150">
      <w:bodyDiv w:val="1"/>
      <w:marLeft w:val="0"/>
      <w:marRight w:val="0"/>
      <w:marTop w:val="0"/>
      <w:marBottom w:val="0"/>
      <w:divBdr>
        <w:top w:val="none" w:sz="0" w:space="0" w:color="auto"/>
        <w:left w:val="none" w:sz="0" w:space="0" w:color="auto"/>
        <w:bottom w:val="none" w:sz="0" w:space="0" w:color="auto"/>
        <w:right w:val="none" w:sz="0" w:space="0" w:color="auto"/>
      </w:divBdr>
      <w:divsChild>
        <w:div w:id="184559482">
          <w:marLeft w:val="-720"/>
          <w:marRight w:val="0"/>
          <w:marTop w:val="0"/>
          <w:marBottom w:val="0"/>
          <w:divBdr>
            <w:top w:val="none" w:sz="0" w:space="0" w:color="auto"/>
            <w:left w:val="none" w:sz="0" w:space="0" w:color="auto"/>
            <w:bottom w:val="none" w:sz="0" w:space="0" w:color="auto"/>
            <w:right w:val="none" w:sz="0" w:space="0" w:color="auto"/>
          </w:divBdr>
        </w:div>
      </w:divsChild>
    </w:div>
    <w:div w:id="250550117">
      <w:bodyDiv w:val="1"/>
      <w:marLeft w:val="0"/>
      <w:marRight w:val="0"/>
      <w:marTop w:val="0"/>
      <w:marBottom w:val="0"/>
      <w:divBdr>
        <w:top w:val="none" w:sz="0" w:space="0" w:color="auto"/>
        <w:left w:val="none" w:sz="0" w:space="0" w:color="auto"/>
        <w:bottom w:val="none" w:sz="0" w:space="0" w:color="auto"/>
        <w:right w:val="none" w:sz="0" w:space="0" w:color="auto"/>
      </w:divBdr>
      <w:divsChild>
        <w:div w:id="277832408">
          <w:marLeft w:val="0"/>
          <w:marRight w:val="0"/>
          <w:marTop w:val="0"/>
          <w:marBottom w:val="0"/>
          <w:divBdr>
            <w:top w:val="none" w:sz="0" w:space="0" w:color="auto"/>
            <w:left w:val="none" w:sz="0" w:space="0" w:color="auto"/>
            <w:bottom w:val="none" w:sz="0" w:space="0" w:color="auto"/>
            <w:right w:val="none" w:sz="0" w:space="0" w:color="auto"/>
          </w:divBdr>
        </w:div>
      </w:divsChild>
    </w:div>
    <w:div w:id="256060660">
      <w:bodyDiv w:val="1"/>
      <w:marLeft w:val="0"/>
      <w:marRight w:val="0"/>
      <w:marTop w:val="0"/>
      <w:marBottom w:val="0"/>
      <w:divBdr>
        <w:top w:val="none" w:sz="0" w:space="0" w:color="auto"/>
        <w:left w:val="none" w:sz="0" w:space="0" w:color="auto"/>
        <w:bottom w:val="none" w:sz="0" w:space="0" w:color="auto"/>
        <w:right w:val="none" w:sz="0" w:space="0" w:color="auto"/>
      </w:divBdr>
    </w:div>
    <w:div w:id="258875717">
      <w:bodyDiv w:val="1"/>
      <w:marLeft w:val="0"/>
      <w:marRight w:val="0"/>
      <w:marTop w:val="0"/>
      <w:marBottom w:val="0"/>
      <w:divBdr>
        <w:top w:val="none" w:sz="0" w:space="0" w:color="auto"/>
        <w:left w:val="none" w:sz="0" w:space="0" w:color="auto"/>
        <w:bottom w:val="none" w:sz="0" w:space="0" w:color="auto"/>
        <w:right w:val="none" w:sz="0" w:space="0" w:color="auto"/>
      </w:divBdr>
      <w:divsChild>
        <w:div w:id="1075057371">
          <w:marLeft w:val="0"/>
          <w:marRight w:val="0"/>
          <w:marTop w:val="100"/>
          <w:marBottom w:val="100"/>
          <w:divBdr>
            <w:top w:val="none" w:sz="0" w:space="0" w:color="auto"/>
            <w:left w:val="none" w:sz="0" w:space="0" w:color="auto"/>
            <w:bottom w:val="none" w:sz="0" w:space="0" w:color="auto"/>
            <w:right w:val="none" w:sz="0" w:space="0" w:color="auto"/>
          </w:divBdr>
          <w:divsChild>
            <w:div w:id="1454060095">
              <w:marLeft w:val="0"/>
              <w:marRight w:val="0"/>
              <w:marTop w:val="0"/>
              <w:marBottom w:val="0"/>
              <w:divBdr>
                <w:top w:val="none" w:sz="0" w:space="0" w:color="auto"/>
                <w:left w:val="none" w:sz="0" w:space="0" w:color="auto"/>
                <w:bottom w:val="none" w:sz="0" w:space="0" w:color="auto"/>
                <w:right w:val="none" w:sz="0" w:space="0" w:color="auto"/>
              </w:divBdr>
              <w:divsChild>
                <w:div w:id="1840971855">
                  <w:marLeft w:val="480"/>
                  <w:marRight w:val="0"/>
                  <w:marTop w:val="0"/>
                  <w:marBottom w:val="0"/>
                  <w:divBdr>
                    <w:top w:val="none" w:sz="0" w:space="0" w:color="auto"/>
                    <w:left w:val="none" w:sz="0" w:space="0" w:color="auto"/>
                    <w:bottom w:val="none" w:sz="0" w:space="0" w:color="auto"/>
                    <w:right w:val="none" w:sz="0" w:space="0" w:color="auto"/>
                  </w:divBdr>
                  <w:divsChild>
                    <w:div w:id="13880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7994">
              <w:marLeft w:val="0"/>
              <w:marRight w:val="0"/>
              <w:marTop w:val="360"/>
              <w:marBottom w:val="0"/>
              <w:divBdr>
                <w:top w:val="none" w:sz="0" w:space="0" w:color="auto"/>
                <w:left w:val="none" w:sz="0" w:space="0" w:color="auto"/>
                <w:bottom w:val="none" w:sz="0" w:space="0" w:color="auto"/>
                <w:right w:val="none" w:sz="0" w:space="0" w:color="auto"/>
              </w:divBdr>
            </w:div>
          </w:divsChild>
        </w:div>
        <w:div w:id="1261910984">
          <w:marLeft w:val="0"/>
          <w:marRight w:val="0"/>
          <w:marTop w:val="100"/>
          <w:marBottom w:val="100"/>
          <w:divBdr>
            <w:top w:val="none" w:sz="0" w:space="0" w:color="auto"/>
            <w:left w:val="none" w:sz="0" w:space="0" w:color="auto"/>
            <w:bottom w:val="none" w:sz="0" w:space="0" w:color="auto"/>
            <w:right w:val="none" w:sz="0" w:space="0" w:color="auto"/>
          </w:divBdr>
          <w:divsChild>
            <w:div w:id="207088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08541">
      <w:bodyDiv w:val="1"/>
      <w:marLeft w:val="0"/>
      <w:marRight w:val="0"/>
      <w:marTop w:val="0"/>
      <w:marBottom w:val="0"/>
      <w:divBdr>
        <w:top w:val="none" w:sz="0" w:space="0" w:color="auto"/>
        <w:left w:val="none" w:sz="0" w:space="0" w:color="auto"/>
        <w:bottom w:val="none" w:sz="0" w:space="0" w:color="auto"/>
        <w:right w:val="none" w:sz="0" w:space="0" w:color="auto"/>
      </w:divBdr>
      <w:divsChild>
        <w:div w:id="1198393809">
          <w:marLeft w:val="480"/>
          <w:marRight w:val="0"/>
          <w:marTop w:val="0"/>
          <w:marBottom w:val="0"/>
          <w:divBdr>
            <w:top w:val="none" w:sz="0" w:space="0" w:color="auto"/>
            <w:left w:val="none" w:sz="0" w:space="0" w:color="auto"/>
            <w:bottom w:val="none" w:sz="0" w:space="0" w:color="auto"/>
            <w:right w:val="none" w:sz="0" w:space="0" w:color="auto"/>
          </w:divBdr>
          <w:divsChild>
            <w:div w:id="93771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8861">
      <w:bodyDiv w:val="1"/>
      <w:marLeft w:val="0"/>
      <w:marRight w:val="0"/>
      <w:marTop w:val="0"/>
      <w:marBottom w:val="0"/>
      <w:divBdr>
        <w:top w:val="none" w:sz="0" w:space="0" w:color="auto"/>
        <w:left w:val="none" w:sz="0" w:space="0" w:color="auto"/>
        <w:bottom w:val="none" w:sz="0" w:space="0" w:color="auto"/>
        <w:right w:val="none" w:sz="0" w:space="0" w:color="auto"/>
      </w:divBdr>
      <w:divsChild>
        <w:div w:id="473253286">
          <w:marLeft w:val="-720"/>
          <w:marRight w:val="0"/>
          <w:marTop w:val="0"/>
          <w:marBottom w:val="0"/>
          <w:divBdr>
            <w:top w:val="none" w:sz="0" w:space="0" w:color="auto"/>
            <w:left w:val="none" w:sz="0" w:space="0" w:color="auto"/>
            <w:bottom w:val="none" w:sz="0" w:space="0" w:color="auto"/>
            <w:right w:val="none" w:sz="0" w:space="0" w:color="auto"/>
          </w:divBdr>
        </w:div>
      </w:divsChild>
    </w:div>
    <w:div w:id="267081034">
      <w:bodyDiv w:val="1"/>
      <w:marLeft w:val="0"/>
      <w:marRight w:val="0"/>
      <w:marTop w:val="0"/>
      <w:marBottom w:val="0"/>
      <w:divBdr>
        <w:top w:val="none" w:sz="0" w:space="0" w:color="auto"/>
        <w:left w:val="none" w:sz="0" w:space="0" w:color="auto"/>
        <w:bottom w:val="none" w:sz="0" w:space="0" w:color="auto"/>
        <w:right w:val="none" w:sz="0" w:space="0" w:color="auto"/>
      </w:divBdr>
      <w:divsChild>
        <w:div w:id="1986231031">
          <w:marLeft w:val="-720"/>
          <w:marRight w:val="0"/>
          <w:marTop w:val="0"/>
          <w:marBottom w:val="0"/>
          <w:divBdr>
            <w:top w:val="none" w:sz="0" w:space="0" w:color="auto"/>
            <w:left w:val="none" w:sz="0" w:space="0" w:color="auto"/>
            <w:bottom w:val="none" w:sz="0" w:space="0" w:color="auto"/>
            <w:right w:val="none" w:sz="0" w:space="0" w:color="auto"/>
          </w:divBdr>
        </w:div>
      </w:divsChild>
    </w:div>
    <w:div w:id="278682386">
      <w:bodyDiv w:val="1"/>
      <w:marLeft w:val="0"/>
      <w:marRight w:val="0"/>
      <w:marTop w:val="0"/>
      <w:marBottom w:val="0"/>
      <w:divBdr>
        <w:top w:val="none" w:sz="0" w:space="0" w:color="auto"/>
        <w:left w:val="none" w:sz="0" w:space="0" w:color="auto"/>
        <w:bottom w:val="none" w:sz="0" w:space="0" w:color="auto"/>
        <w:right w:val="none" w:sz="0" w:space="0" w:color="auto"/>
      </w:divBdr>
      <w:divsChild>
        <w:div w:id="209459612">
          <w:marLeft w:val="-720"/>
          <w:marRight w:val="0"/>
          <w:marTop w:val="0"/>
          <w:marBottom w:val="0"/>
          <w:divBdr>
            <w:top w:val="none" w:sz="0" w:space="0" w:color="auto"/>
            <w:left w:val="none" w:sz="0" w:space="0" w:color="auto"/>
            <w:bottom w:val="none" w:sz="0" w:space="0" w:color="auto"/>
            <w:right w:val="none" w:sz="0" w:space="0" w:color="auto"/>
          </w:divBdr>
        </w:div>
      </w:divsChild>
    </w:div>
    <w:div w:id="303900563">
      <w:bodyDiv w:val="1"/>
      <w:marLeft w:val="0"/>
      <w:marRight w:val="0"/>
      <w:marTop w:val="0"/>
      <w:marBottom w:val="0"/>
      <w:divBdr>
        <w:top w:val="none" w:sz="0" w:space="0" w:color="auto"/>
        <w:left w:val="none" w:sz="0" w:space="0" w:color="auto"/>
        <w:bottom w:val="none" w:sz="0" w:space="0" w:color="auto"/>
        <w:right w:val="none" w:sz="0" w:space="0" w:color="auto"/>
      </w:divBdr>
      <w:divsChild>
        <w:div w:id="1143346978">
          <w:marLeft w:val="0"/>
          <w:marRight w:val="0"/>
          <w:marTop w:val="0"/>
          <w:marBottom w:val="0"/>
          <w:divBdr>
            <w:top w:val="none" w:sz="0" w:space="0" w:color="auto"/>
            <w:left w:val="none" w:sz="0" w:space="0" w:color="auto"/>
            <w:bottom w:val="none" w:sz="0" w:space="0" w:color="auto"/>
            <w:right w:val="none" w:sz="0" w:space="0" w:color="auto"/>
          </w:divBdr>
        </w:div>
      </w:divsChild>
    </w:div>
    <w:div w:id="316959548">
      <w:bodyDiv w:val="1"/>
      <w:marLeft w:val="0"/>
      <w:marRight w:val="0"/>
      <w:marTop w:val="0"/>
      <w:marBottom w:val="0"/>
      <w:divBdr>
        <w:top w:val="none" w:sz="0" w:space="0" w:color="auto"/>
        <w:left w:val="none" w:sz="0" w:space="0" w:color="auto"/>
        <w:bottom w:val="none" w:sz="0" w:space="0" w:color="auto"/>
        <w:right w:val="none" w:sz="0" w:space="0" w:color="auto"/>
      </w:divBdr>
      <w:divsChild>
        <w:div w:id="37635241">
          <w:marLeft w:val="480"/>
          <w:marRight w:val="0"/>
          <w:marTop w:val="0"/>
          <w:marBottom w:val="0"/>
          <w:divBdr>
            <w:top w:val="none" w:sz="0" w:space="0" w:color="auto"/>
            <w:left w:val="none" w:sz="0" w:space="0" w:color="auto"/>
            <w:bottom w:val="none" w:sz="0" w:space="0" w:color="auto"/>
            <w:right w:val="none" w:sz="0" w:space="0" w:color="auto"/>
          </w:divBdr>
          <w:divsChild>
            <w:div w:id="10858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4532">
      <w:bodyDiv w:val="1"/>
      <w:marLeft w:val="0"/>
      <w:marRight w:val="0"/>
      <w:marTop w:val="0"/>
      <w:marBottom w:val="0"/>
      <w:divBdr>
        <w:top w:val="none" w:sz="0" w:space="0" w:color="auto"/>
        <w:left w:val="none" w:sz="0" w:space="0" w:color="auto"/>
        <w:bottom w:val="none" w:sz="0" w:space="0" w:color="auto"/>
        <w:right w:val="none" w:sz="0" w:space="0" w:color="auto"/>
      </w:divBdr>
      <w:divsChild>
        <w:div w:id="562958134">
          <w:marLeft w:val="-720"/>
          <w:marRight w:val="0"/>
          <w:marTop w:val="0"/>
          <w:marBottom w:val="0"/>
          <w:divBdr>
            <w:top w:val="none" w:sz="0" w:space="0" w:color="auto"/>
            <w:left w:val="none" w:sz="0" w:space="0" w:color="auto"/>
            <w:bottom w:val="none" w:sz="0" w:space="0" w:color="auto"/>
            <w:right w:val="none" w:sz="0" w:space="0" w:color="auto"/>
          </w:divBdr>
        </w:div>
      </w:divsChild>
    </w:div>
    <w:div w:id="351297087">
      <w:bodyDiv w:val="1"/>
      <w:marLeft w:val="0"/>
      <w:marRight w:val="0"/>
      <w:marTop w:val="0"/>
      <w:marBottom w:val="0"/>
      <w:divBdr>
        <w:top w:val="none" w:sz="0" w:space="0" w:color="auto"/>
        <w:left w:val="none" w:sz="0" w:space="0" w:color="auto"/>
        <w:bottom w:val="none" w:sz="0" w:space="0" w:color="auto"/>
        <w:right w:val="none" w:sz="0" w:space="0" w:color="auto"/>
      </w:divBdr>
    </w:div>
    <w:div w:id="355816834">
      <w:bodyDiv w:val="1"/>
      <w:marLeft w:val="0"/>
      <w:marRight w:val="0"/>
      <w:marTop w:val="0"/>
      <w:marBottom w:val="0"/>
      <w:divBdr>
        <w:top w:val="none" w:sz="0" w:space="0" w:color="auto"/>
        <w:left w:val="none" w:sz="0" w:space="0" w:color="auto"/>
        <w:bottom w:val="none" w:sz="0" w:space="0" w:color="auto"/>
        <w:right w:val="none" w:sz="0" w:space="0" w:color="auto"/>
      </w:divBdr>
      <w:divsChild>
        <w:div w:id="2079744651">
          <w:marLeft w:val="-720"/>
          <w:marRight w:val="0"/>
          <w:marTop w:val="0"/>
          <w:marBottom w:val="0"/>
          <w:divBdr>
            <w:top w:val="none" w:sz="0" w:space="0" w:color="auto"/>
            <w:left w:val="none" w:sz="0" w:space="0" w:color="auto"/>
            <w:bottom w:val="none" w:sz="0" w:space="0" w:color="auto"/>
            <w:right w:val="none" w:sz="0" w:space="0" w:color="auto"/>
          </w:divBdr>
        </w:div>
      </w:divsChild>
    </w:div>
    <w:div w:id="361440466">
      <w:bodyDiv w:val="1"/>
      <w:marLeft w:val="0"/>
      <w:marRight w:val="0"/>
      <w:marTop w:val="0"/>
      <w:marBottom w:val="0"/>
      <w:divBdr>
        <w:top w:val="none" w:sz="0" w:space="0" w:color="auto"/>
        <w:left w:val="none" w:sz="0" w:space="0" w:color="auto"/>
        <w:bottom w:val="none" w:sz="0" w:space="0" w:color="auto"/>
        <w:right w:val="none" w:sz="0" w:space="0" w:color="auto"/>
      </w:divBdr>
      <w:divsChild>
        <w:div w:id="1973749831">
          <w:marLeft w:val="-720"/>
          <w:marRight w:val="0"/>
          <w:marTop w:val="0"/>
          <w:marBottom w:val="0"/>
          <w:divBdr>
            <w:top w:val="none" w:sz="0" w:space="0" w:color="auto"/>
            <w:left w:val="none" w:sz="0" w:space="0" w:color="auto"/>
            <w:bottom w:val="none" w:sz="0" w:space="0" w:color="auto"/>
            <w:right w:val="none" w:sz="0" w:space="0" w:color="auto"/>
          </w:divBdr>
        </w:div>
      </w:divsChild>
    </w:div>
    <w:div w:id="374932553">
      <w:bodyDiv w:val="1"/>
      <w:marLeft w:val="0"/>
      <w:marRight w:val="0"/>
      <w:marTop w:val="0"/>
      <w:marBottom w:val="0"/>
      <w:divBdr>
        <w:top w:val="none" w:sz="0" w:space="0" w:color="auto"/>
        <w:left w:val="none" w:sz="0" w:space="0" w:color="auto"/>
        <w:bottom w:val="none" w:sz="0" w:space="0" w:color="auto"/>
        <w:right w:val="none" w:sz="0" w:space="0" w:color="auto"/>
      </w:divBdr>
      <w:divsChild>
        <w:div w:id="200896440">
          <w:marLeft w:val="480"/>
          <w:marRight w:val="0"/>
          <w:marTop w:val="0"/>
          <w:marBottom w:val="0"/>
          <w:divBdr>
            <w:top w:val="none" w:sz="0" w:space="0" w:color="auto"/>
            <w:left w:val="none" w:sz="0" w:space="0" w:color="auto"/>
            <w:bottom w:val="none" w:sz="0" w:space="0" w:color="auto"/>
            <w:right w:val="none" w:sz="0" w:space="0" w:color="auto"/>
          </w:divBdr>
          <w:divsChild>
            <w:div w:id="5280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9678">
      <w:bodyDiv w:val="1"/>
      <w:marLeft w:val="0"/>
      <w:marRight w:val="0"/>
      <w:marTop w:val="0"/>
      <w:marBottom w:val="0"/>
      <w:divBdr>
        <w:top w:val="none" w:sz="0" w:space="0" w:color="auto"/>
        <w:left w:val="none" w:sz="0" w:space="0" w:color="auto"/>
        <w:bottom w:val="none" w:sz="0" w:space="0" w:color="auto"/>
        <w:right w:val="none" w:sz="0" w:space="0" w:color="auto"/>
      </w:divBdr>
      <w:divsChild>
        <w:div w:id="535506764">
          <w:marLeft w:val="-720"/>
          <w:marRight w:val="0"/>
          <w:marTop w:val="0"/>
          <w:marBottom w:val="0"/>
          <w:divBdr>
            <w:top w:val="none" w:sz="0" w:space="0" w:color="auto"/>
            <w:left w:val="none" w:sz="0" w:space="0" w:color="auto"/>
            <w:bottom w:val="none" w:sz="0" w:space="0" w:color="auto"/>
            <w:right w:val="none" w:sz="0" w:space="0" w:color="auto"/>
          </w:divBdr>
        </w:div>
      </w:divsChild>
    </w:div>
    <w:div w:id="439765836">
      <w:bodyDiv w:val="1"/>
      <w:marLeft w:val="0"/>
      <w:marRight w:val="0"/>
      <w:marTop w:val="0"/>
      <w:marBottom w:val="0"/>
      <w:divBdr>
        <w:top w:val="none" w:sz="0" w:space="0" w:color="auto"/>
        <w:left w:val="none" w:sz="0" w:space="0" w:color="auto"/>
        <w:bottom w:val="none" w:sz="0" w:space="0" w:color="auto"/>
        <w:right w:val="none" w:sz="0" w:space="0" w:color="auto"/>
      </w:divBdr>
      <w:divsChild>
        <w:div w:id="1075936545">
          <w:marLeft w:val="-720"/>
          <w:marRight w:val="0"/>
          <w:marTop w:val="0"/>
          <w:marBottom w:val="0"/>
          <w:divBdr>
            <w:top w:val="none" w:sz="0" w:space="0" w:color="auto"/>
            <w:left w:val="none" w:sz="0" w:space="0" w:color="auto"/>
            <w:bottom w:val="none" w:sz="0" w:space="0" w:color="auto"/>
            <w:right w:val="none" w:sz="0" w:space="0" w:color="auto"/>
          </w:divBdr>
        </w:div>
      </w:divsChild>
    </w:div>
    <w:div w:id="443156421">
      <w:bodyDiv w:val="1"/>
      <w:marLeft w:val="0"/>
      <w:marRight w:val="0"/>
      <w:marTop w:val="0"/>
      <w:marBottom w:val="0"/>
      <w:divBdr>
        <w:top w:val="none" w:sz="0" w:space="0" w:color="auto"/>
        <w:left w:val="none" w:sz="0" w:space="0" w:color="auto"/>
        <w:bottom w:val="none" w:sz="0" w:space="0" w:color="auto"/>
        <w:right w:val="none" w:sz="0" w:space="0" w:color="auto"/>
      </w:divBdr>
      <w:divsChild>
        <w:div w:id="871383072">
          <w:marLeft w:val="480"/>
          <w:marRight w:val="0"/>
          <w:marTop w:val="0"/>
          <w:marBottom w:val="0"/>
          <w:divBdr>
            <w:top w:val="none" w:sz="0" w:space="0" w:color="auto"/>
            <w:left w:val="none" w:sz="0" w:space="0" w:color="auto"/>
            <w:bottom w:val="none" w:sz="0" w:space="0" w:color="auto"/>
            <w:right w:val="none" w:sz="0" w:space="0" w:color="auto"/>
          </w:divBdr>
          <w:divsChild>
            <w:div w:id="2370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90135">
      <w:bodyDiv w:val="1"/>
      <w:marLeft w:val="0"/>
      <w:marRight w:val="0"/>
      <w:marTop w:val="0"/>
      <w:marBottom w:val="0"/>
      <w:divBdr>
        <w:top w:val="none" w:sz="0" w:space="0" w:color="auto"/>
        <w:left w:val="none" w:sz="0" w:space="0" w:color="auto"/>
        <w:bottom w:val="none" w:sz="0" w:space="0" w:color="auto"/>
        <w:right w:val="none" w:sz="0" w:space="0" w:color="auto"/>
      </w:divBdr>
    </w:div>
    <w:div w:id="473179413">
      <w:bodyDiv w:val="1"/>
      <w:marLeft w:val="0"/>
      <w:marRight w:val="0"/>
      <w:marTop w:val="0"/>
      <w:marBottom w:val="0"/>
      <w:divBdr>
        <w:top w:val="none" w:sz="0" w:space="0" w:color="auto"/>
        <w:left w:val="none" w:sz="0" w:space="0" w:color="auto"/>
        <w:bottom w:val="none" w:sz="0" w:space="0" w:color="auto"/>
        <w:right w:val="none" w:sz="0" w:space="0" w:color="auto"/>
      </w:divBdr>
      <w:divsChild>
        <w:div w:id="2035228601">
          <w:marLeft w:val="-720"/>
          <w:marRight w:val="0"/>
          <w:marTop w:val="0"/>
          <w:marBottom w:val="0"/>
          <w:divBdr>
            <w:top w:val="none" w:sz="0" w:space="0" w:color="auto"/>
            <w:left w:val="none" w:sz="0" w:space="0" w:color="auto"/>
            <w:bottom w:val="none" w:sz="0" w:space="0" w:color="auto"/>
            <w:right w:val="none" w:sz="0" w:space="0" w:color="auto"/>
          </w:divBdr>
        </w:div>
      </w:divsChild>
    </w:div>
    <w:div w:id="512037324">
      <w:bodyDiv w:val="1"/>
      <w:marLeft w:val="0"/>
      <w:marRight w:val="0"/>
      <w:marTop w:val="0"/>
      <w:marBottom w:val="0"/>
      <w:divBdr>
        <w:top w:val="none" w:sz="0" w:space="0" w:color="auto"/>
        <w:left w:val="none" w:sz="0" w:space="0" w:color="auto"/>
        <w:bottom w:val="none" w:sz="0" w:space="0" w:color="auto"/>
        <w:right w:val="none" w:sz="0" w:space="0" w:color="auto"/>
      </w:divBdr>
      <w:divsChild>
        <w:div w:id="1735546483">
          <w:marLeft w:val="480"/>
          <w:marRight w:val="0"/>
          <w:marTop w:val="0"/>
          <w:marBottom w:val="0"/>
          <w:divBdr>
            <w:top w:val="none" w:sz="0" w:space="0" w:color="auto"/>
            <w:left w:val="none" w:sz="0" w:space="0" w:color="auto"/>
            <w:bottom w:val="none" w:sz="0" w:space="0" w:color="auto"/>
            <w:right w:val="none" w:sz="0" w:space="0" w:color="auto"/>
          </w:divBdr>
          <w:divsChild>
            <w:div w:id="11146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9093">
      <w:bodyDiv w:val="1"/>
      <w:marLeft w:val="0"/>
      <w:marRight w:val="0"/>
      <w:marTop w:val="0"/>
      <w:marBottom w:val="0"/>
      <w:divBdr>
        <w:top w:val="none" w:sz="0" w:space="0" w:color="auto"/>
        <w:left w:val="none" w:sz="0" w:space="0" w:color="auto"/>
        <w:bottom w:val="none" w:sz="0" w:space="0" w:color="auto"/>
        <w:right w:val="none" w:sz="0" w:space="0" w:color="auto"/>
      </w:divBdr>
      <w:divsChild>
        <w:div w:id="747728608">
          <w:marLeft w:val="480"/>
          <w:marRight w:val="0"/>
          <w:marTop w:val="0"/>
          <w:marBottom w:val="0"/>
          <w:divBdr>
            <w:top w:val="none" w:sz="0" w:space="0" w:color="auto"/>
            <w:left w:val="none" w:sz="0" w:space="0" w:color="auto"/>
            <w:bottom w:val="none" w:sz="0" w:space="0" w:color="auto"/>
            <w:right w:val="none" w:sz="0" w:space="0" w:color="auto"/>
          </w:divBdr>
          <w:divsChild>
            <w:div w:id="7519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54684">
      <w:bodyDiv w:val="1"/>
      <w:marLeft w:val="0"/>
      <w:marRight w:val="0"/>
      <w:marTop w:val="0"/>
      <w:marBottom w:val="0"/>
      <w:divBdr>
        <w:top w:val="none" w:sz="0" w:space="0" w:color="auto"/>
        <w:left w:val="none" w:sz="0" w:space="0" w:color="auto"/>
        <w:bottom w:val="none" w:sz="0" w:space="0" w:color="auto"/>
        <w:right w:val="none" w:sz="0" w:space="0" w:color="auto"/>
      </w:divBdr>
      <w:divsChild>
        <w:div w:id="1428622107">
          <w:marLeft w:val="480"/>
          <w:marRight w:val="0"/>
          <w:marTop w:val="0"/>
          <w:marBottom w:val="0"/>
          <w:divBdr>
            <w:top w:val="none" w:sz="0" w:space="0" w:color="auto"/>
            <w:left w:val="none" w:sz="0" w:space="0" w:color="auto"/>
            <w:bottom w:val="none" w:sz="0" w:space="0" w:color="auto"/>
            <w:right w:val="none" w:sz="0" w:space="0" w:color="auto"/>
          </w:divBdr>
          <w:divsChild>
            <w:div w:id="6259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7618">
      <w:bodyDiv w:val="1"/>
      <w:marLeft w:val="0"/>
      <w:marRight w:val="0"/>
      <w:marTop w:val="0"/>
      <w:marBottom w:val="0"/>
      <w:divBdr>
        <w:top w:val="none" w:sz="0" w:space="0" w:color="auto"/>
        <w:left w:val="none" w:sz="0" w:space="0" w:color="auto"/>
        <w:bottom w:val="none" w:sz="0" w:space="0" w:color="auto"/>
        <w:right w:val="none" w:sz="0" w:space="0" w:color="auto"/>
      </w:divBdr>
      <w:divsChild>
        <w:div w:id="2132505959">
          <w:marLeft w:val="-720"/>
          <w:marRight w:val="0"/>
          <w:marTop w:val="0"/>
          <w:marBottom w:val="0"/>
          <w:divBdr>
            <w:top w:val="none" w:sz="0" w:space="0" w:color="auto"/>
            <w:left w:val="none" w:sz="0" w:space="0" w:color="auto"/>
            <w:bottom w:val="none" w:sz="0" w:space="0" w:color="auto"/>
            <w:right w:val="none" w:sz="0" w:space="0" w:color="auto"/>
          </w:divBdr>
        </w:div>
      </w:divsChild>
    </w:div>
    <w:div w:id="547424150">
      <w:bodyDiv w:val="1"/>
      <w:marLeft w:val="0"/>
      <w:marRight w:val="0"/>
      <w:marTop w:val="0"/>
      <w:marBottom w:val="0"/>
      <w:divBdr>
        <w:top w:val="none" w:sz="0" w:space="0" w:color="auto"/>
        <w:left w:val="none" w:sz="0" w:space="0" w:color="auto"/>
        <w:bottom w:val="none" w:sz="0" w:space="0" w:color="auto"/>
        <w:right w:val="none" w:sz="0" w:space="0" w:color="auto"/>
      </w:divBdr>
      <w:divsChild>
        <w:div w:id="20522987">
          <w:marLeft w:val="0"/>
          <w:marRight w:val="0"/>
          <w:marTop w:val="100"/>
          <w:marBottom w:val="100"/>
          <w:divBdr>
            <w:top w:val="none" w:sz="0" w:space="0" w:color="auto"/>
            <w:left w:val="none" w:sz="0" w:space="0" w:color="auto"/>
            <w:bottom w:val="none" w:sz="0" w:space="0" w:color="auto"/>
            <w:right w:val="none" w:sz="0" w:space="0" w:color="auto"/>
          </w:divBdr>
          <w:divsChild>
            <w:div w:id="180049715">
              <w:marLeft w:val="0"/>
              <w:marRight w:val="0"/>
              <w:marTop w:val="0"/>
              <w:marBottom w:val="0"/>
              <w:divBdr>
                <w:top w:val="none" w:sz="0" w:space="0" w:color="auto"/>
                <w:left w:val="none" w:sz="0" w:space="0" w:color="auto"/>
                <w:bottom w:val="none" w:sz="0" w:space="0" w:color="auto"/>
                <w:right w:val="none" w:sz="0" w:space="0" w:color="auto"/>
              </w:divBdr>
              <w:divsChild>
                <w:div w:id="659845365">
                  <w:marLeft w:val="480"/>
                  <w:marRight w:val="0"/>
                  <w:marTop w:val="0"/>
                  <w:marBottom w:val="0"/>
                  <w:divBdr>
                    <w:top w:val="none" w:sz="0" w:space="0" w:color="auto"/>
                    <w:left w:val="none" w:sz="0" w:space="0" w:color="auto"/>
                    <w:bottom w:val="none" w:sz="0" w:space="0" w:color="auto"/>
                    <w:right w:val="none" w:sz="0" w:space="0" w:color="auto"/>
                  </w:divBdr>
                  <w:divsChild>
                    <w:div w:id="256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800">
              <w:marLeft w:val="0"/>
              <w:marRight w:val="0"/>
              <w:marTop w:val="360"/>
              <w:marBottom w:val="0"/>
              <w:divBdr>
                <w:top w:val="none" w:sz="0" w:space="0" w:color="auto"/>
                <w:left w:val="none" w:sz="0" w:space="0" w:color="auto"/>
                <w:bottom w:val="none" w:sz="0" w:space="0" w:color="auto"/>
                <w:right w:val="none" w:sz="0" w:space="0" w:color="auto"/>
              </w:divBdr>
            </w:div>
          </w:divsChild>
        </w:div>
        <w:div w:id="658267910">
          <w:marLeft w:val="0"/>
          <w:marRight w:val="0"/>
          <w:marTop w:val="100"/>
          <w:marBottom w:val="100"/>
          <w:divBdr>
            <w:top w:val="none" w:sz="0" w:space="0" w:color="auto"/>
            <w:left w:val="none" w:sz="0" w:space="0" w:color="auto"/>
            <w:bottom w:val="none" w:sz="0" w:space="0" w:color="auto"/>
            <w:right w:val="none" w:sz="0" w:space="0" w:color="auto"/>
          </w:divBdr>
          <w:divsChild>
            <w:div w:id="13029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3925">
      <w:bodyDiv w:val="1"/>
      <w:marLeft w:val="0"/>
      <w:marRight w:val="0"/>
      <w:marTop w:val="0"/>
      <w:marBottom w:val="0"/>
      <w:divBdr>
        <w:top w:val="none" w:sz="0" w:space="0" w:color="auto"/>
        <w:left w:val="none" w:sz="0" w:space="0" w:color="auto"/>
        <w:bottom w:val="none" w:sz="0" w:space="0" w:color="auto"/>
        <w:right w:val="none" w:sz="0" w:space="0" w:color="auto"/>
      </w:divBdr>
      <w:divsChild>
        <w:div w:id="362367522">
          <w:marLeft w:val="-720"/>
          <w:marRight w:val="0"/>
          <w:marTop w:val="0"/>
          <w:marBottom w:val="0"/>
          <w:divBdr>
            <w:top w:val="none" w:sz="0" w:space="0" w:color="auto"/>
            <w:left w:val="none" w:sz="0" w:space="0" w:color="auto"/>
            <w:bottom w:val="none" w:sz="0" w:space="0" w:color="auto"/>
            <w:right w:val="none" w:sz="0" w:space="0" w:color="auto"/>
          </w:divBdr>
        </w:div>
      </w:divsChild>
    </w:div>
    <w:div w:id="551308515">
      <w:bodyDiv w:val="1"/>
      <w:marLeft w:val="0"/>
      <w:marRight w:val="0"/>
      <w:marTop w:val="0"/>
      <w:marBottom w:val="0"/>
      <w:divBdr>
        <w:top w:val="none" w:sz="0" w:space="0" w:color="auto"/>
        <w:left w:val="none" w:sz="0" w:space="0" w:color="auto"/>
        <w:bottom w:val="none" w:sz="0" w:space="0" w:color="auto"/>
        <w:right w:val="none" w:sz="0" w:space="0" w:color="auto"/>
      </w:divBdr>
      <w:divsChild>
        <w:div w:id="1521508953">
          <w:marLeft w:val="480"/>
          <w:marRight w:val="0"/>
          <w:marTop w:val="0"/>
          <w:marBottom w:val="0"/>
          <w:divBdr>
            <w:top w:val="none" w:sz="0" w:space="0" w:color="auto"/>
            <w:left w:val="none" w:sz="0" w:space="0" w:color="auto"/>
            <w:bottom w:val="none" w:sz="0" w:space="0" w:color="auto"/>
            <w:right w:val="none" w:sz="0" w:space="0" w:color="auto"/>
          </w:divBdr>
          <w:divsChild>
            <w:div w:id="141172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8790">
      <w:bodyDiv w:val="1"/>
      <w:marLeft w:val="0"/>
      <w:marRight w:val="0"/>
      <w:marTop w:val="0"/>
      <w:marBottom w:val="0"/>
      <w:divBdr>
        <w:top w:val="none" w:sz="0" w:space="0" w:color="auto"/>
        <w:left w:val="none" w:sz="0" w:space="0" w:color="auto"/>
        <w:bottom w:val="none" w:sz="0" w:space="0" w:color="auto"/>
        <w:right w:val="none" w:sz="0" w:space="0" w:color="auto"/>
      </w:divBdr>
      <w:divsChild>
        <w:div w:id="1883860006">
          <w:marLeft w:val="480"/>
          <w:marRight w:val="0"/>
          <w:marTop w:val="0"/>
          <w:marBottom w:val="0"/>
          <w:divBdr>
            <w:top w:val="none" w:sz="0" w:space="0" w:color="auto"/>
            <w:left w:val="none" w:sz="0" w:space="0" w:color="auto"/>
            <w:bottom w:val="none" w:sz="0" w:space="0" w:color="auto"/>
            <w:right w:val="none" w:sz="0" w:space="0" w:color="auto"/>
          </w:divBdr>
          <w:divsChild>
            <w:div w:id="6800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42344">
      <w:bodyDiv w:val="1"/>
      <w:marLeft w:val="0"/>
      <w:marRight w:val="0"/>
      <w:marTop w:val="0"/>
      <w:marBottom w:val="0"/>
      <w:divBdr>
        <w:top w:val="none" w:sz="0" w:space="0" w:color="auto"/>
        <w:left w:val="none" w:sz="0" w:space="0" w:color="auto"/>
        <w:bottom w:val="none" w:sz="0" w:space="0" w:color="auto"/>
        <w:right w:val="none" w:sz="0" w:space="0" w:color="auto"/>
      </w:divBdr>
      <w:divsChild>
        <w:div w:id="1222208570">
          <w:marLeft w:val="-720"/>
          <w:marRight w:val="0"/>
          <w:marTop w:val="0"/>
          <w:marBottom w:val="0"/>
          <w:divBdr>
            <w:top w:val="none" w:sz="0" w:space="0" w:color="auto"/>
            <w:left w:val="none" w:sz="0" w:space="0" w:color="auto"/>
            <w:bottom w:val="none" w:sz="0" w:space="0" w:color="auto"/>
            <w:right w:val="none" w:sz="0" w:space="0" w:color="auto"/>
          </w:divBdr>
        </w:div>
      </w:divsChild>
    </w:div>
    <w:div w:id="586037207">
      <w:bodyDiv w:val="1"/>
      <w:marLeft w:val="0"/>
      <w:marRight w:val="0"/>
      <w:marTop w:val="0"/>
      <w:marBottom w:val="0"/>
      <w:divBdr>
        <w:top w:val="none" w:sz="0" w:space="0" w:color="auto"/>
        <w:left w:val="none" w:sz="0" w:space="0" w:color="auto"/>
        <w:bottom w:val="none" w:sz="0" w:space="0" w:color="auto"/>
        <w:right w:val="none" w:sz="0" w:space="0" w:color="auto"/>
      </w:divBdr>
    </w:div>
    <w:div w:id="600071739">
      <w:bodyDiv w:val="1"/>
      <w:marLeft w:val="0"/>
      <w:marRight w:val="0"/>
      <w:marTop w:val="0"/>
      <w:marBottom w:val="0"/>
      <w:divBdr>
        <w:top w:val="none" w:sz="0" w:space="0" w:color="auto"/>
        <w:left w:val="none" w:sz="0" w:space="0" w:color="auto"/>
        <w:bottom w:val="none" w:sz="0" w:space="0" w:color="auto"/>
        <w:right w:val="none" w:sz="0" w:space="0" w:color="auto"/>
      </w:divBdr>
    </w:div>
    <w:div w:id="605383915">
      <w:bodyDiv w:val="1"/>
      <w:marLeft w:val="0"/>
      <w:marRight w:val="0"/>
      <w:marTop w:val="0"/>
      <w:marBottom w:val="0"/>
      <w:divBdr>
        <w:top w:val="none" w:sz="0" w:space="0" w:color="auto"/>
        <w:left w:val="none" w:sz="0" w:space="0" w:color="auto"/>
        <w:bottom w:val="none" w:sz="0" w:space="0" w:color="auto"/>
        <w:right w:val="none" w:sz="0" w:space="0" w:color="auto"/>
      </w:divBdr>
      <w:divsChild>
        <w:div w:id="383481124">
          <w:marLeft w:val="-720"/>
          <w:marRight w:val="0"/>
          <w:marTop w:val="0"/>
          <w:marBottom w:val="0"/>
          <w:divBdr>
            <w:top w:val="none" w:sz="0" w:space="0" w:color="auto"/>
            <w:left w:val="none" w:sz="0" w:space="0" w:color="auto"/>
            <w:bottom w:val="none" w:sz="0" w:space="0" w:color="auto"/>
            <w:right w:val="none" w:sz="0" w:space="0" w:color="auto"/>
          </w:divBdr>
        </w:div>
      </w:divsChild>
    </w:div>
    <w:div w:id="653754333">
      <w:bodyDiv w:val="1"/>
      <w:marLeft w:val="0"/>
      <w:marRight w:val="0"/>
      <w:marTop w:val="0"/>
      <w:marBottom w:val="0"/>
      <w:divBdr>
        <w:top w:val="none" w:sz="0" w:space="0" w:color="auto"/>
        <w:left w:val="none" w:sz="0" w:space="0" w:color="auto"/>
        <w:bottom w:val="none" w:sz="0" w:space="0" w:color="auto"/>
        <w:right w:val="none" w:sz="0" w:space="0" w:color="auto"/>
      </w:divBdr>
      <w:divsChild>
        <w:div w:id="1863132387">
          <w:marLeft w:val="-720"/>
          <w:marRight w:val="0"/>
          <w:marTop w:val="0"/>
          <w:marBottom w:val="0"/>
          <w:divBdr>
            <w:top w:val="none" w:sz="0" w:space="0" w:color="auto"/>
            <w:left w:val="none" w:sz="0" w:space="0" w:color="auto"/>
            <w:bottom w:val="none" w:sz="0" w:space="0" w:color="auto"/>
            <w:right w:val="none" w:sz="0" w:space="0" w:color="auto"/>
          </w:divBdr>
        </w:div>
      </w:divsChild>
    </w:div>
    <w:div w:id="676418236">
      <w:bodyDiv w:val="1"/>
      <w:marLeft w:val="0"/>
      <w:marRight w:val="0"/>
      <w:marTop w:val="0"/>
      <w:marBottom w:val="0"/>
      <w:divBdr>
        <w:top w:val="none" w:sz="0" w:space="0" w:color="auto"/>
        <w:left w:val="none" w:sz="0" w:space="0" w:color="auto"/>
        <w:bottom w:val="none" w:sz="0" w:space="0" w:color="auto"/>
        <w:right w:val="none" w:sz="0" w:space="0" w:color="auto"/>
      </w:divBdr>
      <w:divsChild>
        <w:div w:id="1196192674">
          <w:marLeft w:val="-720"/>
          <w:marRight w:val="0"/>
          <w:marTop w:val="0"/>
          <w:marBottom w:val="0"/>
          <w:divBdr>
            <w:top w:val="none" w:sz="0" w:space="0" w:color="auto"/>
            <w:left w:val="none" w:sz="0" w:space="0" w:color="auto"/>
            <w:bottom w:val="none" w:sz="0" w:space="0" w:color="auto"/>
            <w:right w:val="none" w:sz="0" w:space="0" w:color="auto"/>
          </w:divBdr>
        </w:div>
      </w:divsChild>
    </w:div>
    <w:div w:id="679936458">
      <w:bodyDiv w:val="1"/>
      <w:marLeft w:val="0"/>
      <w:marRight w:val="0"/>
      <w:marTop w:val="0"/>
      <w:marBottom w:val="0"/>
      <w:divBdr>
        <w:top w:val="none" w:sz="0" w:space="0" w:color="auto"/>
        <w:left w:val="none" w:sz="0" w:space="0" w:color="auto"/>
        <w:bottom w:val="none" w:sz="0" w:space="0" w:color="auto"/>
        <w:right w:val="none" w:sz="0" w:space="0" w:color="auto"/>
      </w:divBdr>
      <w:divsChild>
        <w:div w:id="465468856">
          <w:marLeft w:val="-720"/>
          <w:marRight w:val="0"/>
          <w:marTop w:val="0"/>
          <w:marBottom w:val="0"/>
          <w:divBdr>
            <w:top w:val="none" w:sz="0" w:space="0" w:color="auto"/>
            <w:left w:val="none" w:sz="0" w:space="0" w:color="auto"/>
            <w:bottom w:val="none" w:sz="0" w:space="0" w:color="auto"/>
            <w:right w:val="none" w:sz="0" w:space="0" w:color="auto"/>
          </w:divBdr>
        </w:div>
      </w:divsChild>
    </w:div>
    <w:div w:id="714280751">
      <w:bodyDiv w:val="1"/>
      <w:marLeft w:val="0"/>
      <w:marRight w:val="0"/>
      <w:marTop w:val="0"/>
      <w:marBottom w:val="0"/>
      <w:divBdr>
        <w:top w:val="none" w:sz="0" w:space="0" w:color="auto"/>
        <w:left w:val="none" w:sz="0" w:space="0" w:color="auto"/>
        <w:bottom w:val="none" w:sz="0" w:space="0" w:color="auto"/>
        <w:right w:val="none" w:sz="0" w:space="0" w:color="auto"/>
      </w:divBdr>
      <w:divsChild>
        <w:div w:id="243615099">
          <w:marLeft w:val="-720"/>
          <w:marRight w:val="0"/>
          <w:marTop w:val="0"/>
          <w:marBottom w:val="0"/>
          <w:divBdr>
            <w:top w:val="none" w:sz="0" w:space="0" w:color="auto"/>
            <w:left w:val="none" w:sz="0" w:space="0" w:color="auto"/>
            <w:bottom w:val="none" w:sz="0" w:space="0" w:color="auto"/>
            <w:right w:val="none" w:sz="0" w:space="0" w:color="auto"/>
          </w:divBdr>
        </w:div>
      </w:divsChild>
    </w:div>
    <w:div w:id="719868522">
      <w:bodyDiv w:val="1"/>
      <w:marLeft w:val="0"/>
      <w:marRight w:val="0"/>
      <w:marTop w:val="0"/>
      <w:marBottom w:val="0"/>
      <w:divBdr>
        <w:top w:val="none" w:sz="0" w:space="0" w:color="auto"/>
        <w:left w:val="none" w:sz="0" w:space="0" w:color="auto"/>
        <w:bottom w:val="none" w:sz="0" w:space="0" w:color="auto"/>
        <w:right w:val="none" w:sz="0" w:space="0" w:color="auto"/>
      </w:divBdr>
      <w:divsChild>
        <w:div w:id="136848441">
          <w:marLeft w:val="480"/>
          <w:marRight w:val="0"/>
          <w:marTop w:val="0"/>
          <w:marBottom w:val="0"/>
          <w:divBdr>
            <w:top w:val="none" w:sz="0" w:space="0" w:color="auto"/>
            <w:left w:val="none" w:sz="0" w:space="0" w:color="auto"/>
            <w:bottom w:val="none" w:sz="0" w:space="0" w:color="auto"/>
            <w:right w:val="none" w:sz="0" w:space="0" w:color="auto"/>
          </w:divBdr>
          <w:divsChild>
            <w:div w:id="19130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4218">
      <w:bodyDiv w:val="1"/>
      <w:marLeft w:val="0"/>
      <w:marRight w:val="0"/>
      <w:marTop w:val="0"/>
      <w:marBottom w:val="0"/>
      <w:divBdr>
        <w:top w:val="none" w:sz="0" w:space="0" w:color="auto"/>
        <w:left w:val="none" w:sz="0" w:space="0" w:color="auto"/>
        <w:bottom w:val="none" w:sz="0" w:space="0" w:color="auto"/>
        <w:right w:val="none" w:sz="0" w:space="0" w:color="auto"/>
      </w:divBdr>
    </w:div>
    <w:div w:id="774716334">
      <w:bodyDiv w:val="1"/>
      <w:marLeft w:val="0"/>
      <w:marRight w:val="0"/>
      <w:marTop w:val="0"/>
      <w:marBottom w:val="0"/>
      <w:divBdr>
        <w:top w:val="none" w:sz="0" w:space="0" w:color="auto"/>
        <w:left w:val="none" w:sz="0" w:space="0" w:color="auto"/>
        <w:bottom w:val="none" w:sz="0" w:space="0" w:color="auto"/>
        <w:right w:val="none" w:sz="0" w:space="0" w:color="auto"/>
      </w:divBdr>
      <w:divsChild>
        <w:div w:id="1506897335">
          <w:marLeft w:val="-720"/>
          <w:marRight w:val="0"/>
          <w:marTop w:val="0"/>
          <w:marBottom w:val="0"/>
          <w:divBdr>
            <w:top w:val="none" w:sz="0" w:space="0" w:color="auto"/>
            <w:left w:val="none" w:sz="0" w:space="0" w:color="auto"/>
            <w:bottom w:val="none" w:sz="0" w:space="0" w:color="auto"/>
            <w:right w:val="none" w:sz="0" w:space="0" w:color="auto"/>
          </w:divBdr>
        </w:div>
      </w:divsChild>
    </w:div>
    <w:div w:id="799424523">
      <w:bodyDiv w:val="1"/>
      <w:marLeft w:val="0"/>
      <w:marRight w:val="0"/>
      <w:marTop w:val="0"/>
      <w:marBottom w:val="0"/>
      <w:divBdr>
        <w:top w:val="none" w:sz="0" w:space="0" w:color="auto"/>
        <w:left w:val="none" w:sz="0" w:space="0" w:color="auto"/>
        <w:bottom w:val="none" w:sz="0" w:space="0" w:color="auto"/>
        <w:right w:val="none" w:sz="0" w:space="0" w:color="auto"/>
      </w:divBdr>
      <w:divsChild>
        <w:div w:id="265235714">
          <w:marLeft w:val="-720"/>
          <w:marRight w:val="0"/>
          <w:marTop w:val="0"/>
          <w:marBottom w:val="0"/>
          <w:divBdr>
            <w:top w:val="none" w:sz="0" w:space="0" w:color="auto"/>
            <w:left w:val="none" w:sz="0" w:space="0" w:color="auto"/>
            <w:bottom w:val="none" w:sz="0" w:space="0" w:color="auto"/>
            <w:right w:val="none" w:sz="0" w:space="0" w:color="auto"/>
          </w:divBdr>
        </w:div>
      </w:divsChild>
    </w:div>
    <w:div w:id="806120325">
      <w:bodyDiv w:val="1"/>
      <w:marLeft w:val="0"/>
      <w:marRight w:val="0"/>
      <w:marTop w:val="0"/>
      <w:marBottom w:val="0"/>
      <w:divBdr>
        <w:top w:val="none" w:sz="0" w:space="0" w:color="auto"/>
        <w:left w:val="none" w:sz="0" w:space="0" w:color="auto"/>
        <w:bottom w:val="none" w:sz="0" w:space="0" w:color="auto"/>
        <w:right w:val="none" w:sz="0" w:space="0" w:color="auto"/>
      </w:divBdr>
      <w:divsChild>
        <w:div w:id="106197101">
          <w:marLeft w:val="-720"/>
          <w:marRight w:val="0"/>
          <w:marTop w:val="0"/>
          <w:marBottom w:val="0"/>
          <w:divBdr>
            <w:top w:val="none" w:sz="0" w:space="0" w:color="auto"/>
            <w:left w:val="none" w:sz="0" w:space="0" w:color="auto"/>
            <w:bottom w:val="none" w:sz="0" w:space="0" w:color="auto"/>
            <w:right w:val="none" w:sz="0" w:space="0" w:color="auto"/>
          </w:divBdr>
        </w:div>
      </w:divsChild>
    </w:div>
    <w:div w:id="808865012">
      <w:bodyDiv w:val="1"/>
      <w:marLeft w:val="0"/>
      <w:marRight w:val="0"/>
      <w:marTop w:val="0"/>
      <w:marBottom w:val="0"/>
      <w:divBdr>
        <w:top w:val="none" w:sz="0" w:space="0" w:color="auto"/>
        <w:left w:val="none" w:sz="0" w:space="0" w:color="auto"/>
        <w:bottom w:val="none" w:sz="0" w:space="0" w:color="auto"/>
        <w:right w:val="none" w:sz="0" w:space="0" w:color="auto"/>
      </w:divBdr>
      <w:divsChild>
        <w:div w:id="1777865804">
          <w:marLeft w:val="480"/>
          <w:marRight w:val="0"/>
          <w:marTop w:val="0"/>
          <w:marBottom w:val="0"/>
          <w:divBdr>
            <w:top w:val="none" w:sz="0" w:space="0" w:color="auto"/>
            <w:left w:val="none" w:sz="0" w:space="0" w:color="auto"/>
            <w:bottom w:val="none" w:sz="0" w:space="0" w:color="auto"/>
            <w:right w:val="none" w:sz="0" w:space="0" w:color="auto"/>
          </w:divBdr>
          <w:divsChild>
            <w:div w:id="1598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6135">
      <w:bodyDiv w:val="1"/>
      <w:marLeft w:val="0"/>
      <w:marRight w:val="0"/>
      <w:marTop w:val="0"/>
      <w:marBottom w:val="0"/>
      <w:divBdr>
        <w:top w:val="none" w:sz="0" w:space="0" w:color="auto"/>
        <w:left w:val="none" w:sz="0" w:space="0" w:color="auto"/>
        <w:bottom w:val="none" w:sz="0" w:space="0" w:color="auto"/>
        <w:right w:val="none" w:sz="0" w:space="0" w:color="auto"/>
      </w:divBdr>
      <w:divsChild>
        <w:div w:id="542668262">
          <w:marLeft w:val="-720"/>
          <w:marRight w:val="0"/>
          <w:marTop w:val="0"/>
          <w:marBottom w:val="0"/>
          <w:divBdr>
            <w:top w:val="none" w:sz="0" w:space="0" w:color="auto"/>
            <w:left w:val="none" w:sz="0" w:space="0" w:color="auto"/>
            <w:bottom w:val="none" w:sz="0" w:space="0" w:color="auto"/>
            <w:right w:val="none" w:sz="0" w:space="0" w:color="auto"/>
          </w:divBdr>
        </w:div>
      </w:divsChild>
    </w:div>
    <w:div w:id="814880779">
      <w:bodyDiv w:val="1"/>
      <w:marLeft w:val="0"/>
      <w:marRight w:val="0"/>
      <w:marTop w:val="0"/>
      <w:marBottom w:val="0"/>
      <w:divBdr>
        <w:top w:val="none" w:sz="0" w:space="0" w:color="auto"/>
        <w:left w:val="none" w:sz="0" w:space="0" w:color="auto"/>
        <w:bottom w:val="none" w:sz="0" w:space="0" w:color="auto"/>
        <w:right w:val="none" w:sz="0" w:space="0" w:color="auto"/>
      </w:divBdr>
      <w:divsChild>
        <w:div w:id="125322106">
          <w:marLeft w:val="-720"/>
          <w:marRight w:val="0"/>
          <w:marTop w:val="0"/>
          <w:marBottom w:val="0"/>
          <w:divBdr>
            <w:top w:val="none" w:sz="0" w:space="0" w:color="auto"/>
            <w:left w:val="none" w:sz="0" w:space="0" w:color="auto"/>
            <w:bottom w:val="none" w:sz="0" w:space="0" w:color="auto"/>
            <w:right w:val="none" w:sz="0" w:space="0" w:color="auto"/>
          </w:divBdr>
        </w:div>
      </w:divsChild>
    </w:div>
    <w:div w:id="816847160">
      <w:bodyDiv w:val="1"/>
      <w:marLeft w:val="0"/>
      <w:marRight w:val="0"/>
      <w:marTop w:val="0"/>
      <w:marBottom w:val="0"/>
      <w:divBdr>
        <w:top w:val="none" w:sz="0" w:space="0" w:color="auto"/>
        <w:left w:val="none" w:sz="0" w:space="0" w:color="auto"/>
        <w:bottom w:val="none" w:sz="0" w:space="0" w:color="auto"/>
        <w:right w:val="none" w:sz="0" w:space="0" w:color="auto"/>
      </w:divBdr>
      <w:divsChild>
        <w:div w:id="1133668320">
          <w:marLeft w:val="-720"/>
          <w:marRight w:val="0"/>
          <w:marTop w:val="0"/>
          <w:marBottom w:val="0"/>
          <w:divBdr>
            <w:top w:val="none" w:sz="0" w:space="0" w:color="auto"/>
            <w:left w:val="none" w:sz="0" w:space="0" w:color="auto"/>
            <w:bottom w:val="none" w:sz="0" w:space="0" w:color="auto"/>
            <w:right w:val="none" w:sz="0" w:space="0" w:color="auto"/>
          </w:divBdr>
        </w:div>
      </w:divsChild>
    </w:div>
    <w:div w:id="831024283">
      <w:bodyDiv w:val="1"/>
      <w:marLeft w:val="0"/>
      <w:marRight w:val="0"/>
      <w:marTop w:val="0"/>
      <w:marBottom w:val="0"/>
      <w:divBdr>
        <w:top w:val="none" w:sz="0" w:space="0" w:color="auto"/>
        <w:left w:val="none" w:sz="0" w:space="0" w:color="auto"/>
        <w:bottom w:val="none" w:sz="0" w:space="0" w:color="auto"/>
        <w:right w:val="none" w:sz="0" w:space="0" w:color="auto"/>
      </w:divBdr>
    </w:div>
    <w:div w:id="872571096">
      <w:bodyDiv w:val="1"/>
      <w:marLeft w:val="0"/>
      <w:marRight w:val="0"/>
      <w:marTop w:val="0"/>
      <w:marBottom w:val="0"/>
      <w:divBdr>
        <w:top w:val="none" w:sz="0" w:space="0" w:color="auto"/>
        <w:left w:val="none" w:sz="0" w:space="0" w:color="auto"/>
        <w:bottom w:val="none" w:sz="0" w:space="0" w:color="auto"/>
        <w:right w:val="none" w:sz="0" w:space="0" w:color="auto"/>
      </w:divBdr>
      <w:divsChild>
        <w:div w:id="44649355">
          <w:marLeft w:val="-720"/>
          <w:marRight w:val="0"/>
          <w:marTop w:val="0"/>
          <w:marBottom w:val="0"/>
          <w:divBdr>
            <w:top w:val="none" w:sz="0" w:space="0" w:color="auto"/>
            <w:left w:val="none" w:sz="0" w:space="0" w:color="auto"/>
            <w:bottom w:val="none" w:sz="0" w:space="0" w:color="auto"/>
            <w:right w:val="none" w:sz="0" w:space="0" w:color="auto"/>
          </w:divBdr>
        </w:div>
      </w:divsChild>
    </w:div>
    <w:div w:id="886113572">
      <w:bodyDiv w:val="1"/>
      <w:marLeft w:val="0"/>
      <w:marRight w:val="0"/>
      <w:marTop w:val="0"/>
      <w:marBottom w:val="0"/>
      <w:divBdr>
        <w:top w:val="none" w:sz="0" w:space="0" w:color="auto"/>
        <w:left w:val="none" w:sz="0" w:space="0" w:color="auto"/>
        <w:bottom w:val="none" w:sz="0" w:space="0" w:color="auto"/>
        <w:right w:val="none" w:sz="0" w:space="0" w:color="auto"/>
      </w:divBdr>
      <w:divsChild>
        <w:div w:id="1733045376">
          <w:marLeft w:val="-720"/>
          <w:marRight w:val="0"/>
          <w:marTop w:val="0"/>
          <w:marBottom w:val="0"/>
          <w:divBdr>
            <w:top w:val="none" w:sz="0" w:space="0" w:color="auto"/>
            <w:left w:val="none" w:sz="0" w:space="0" w:color="auto"/>
            <w:bottom w:val="none" w:sz="0" w:space="0" w:color="auto"/>
            <w:right w:val="none" w:sz="0" w:space="0" w:color="auto"/>
          </w:divBdr>
        </w:div>
      </w:divsChild>
    </w:div>
    <w:div w:id="906305583">
      <w:bodyDiv w:val="1"/>
      <w:marLeft w:val="0"/>
      <w:marRight w:val="0"/>
      <w:marTop w:val="0"/>
      <w:marBottom w:val="0"/>
      <w:divBdr>
        <w:top w:val="none" w:sz="0" w:space="0" w:color="auto"/>
        <w:left w:val="none" w:sz="0" w:space="0" w:color="auto"/>
        <w:bottom w:val="none" w:sz="0" w:space="0" w:color="auto"/>
        <w:right w:val="none" w:sz="0" w:space="0" w:color="auto"/>
      </w:divBdr>
      <w:divsChild>
        <w:div w:id="890507206">
          <w:marLeft w:val="-720"/>
          <w:marRight w:val="0"/>
          <w:marTop w:val="0"/>
          <w:marBottom w:val="0"/>
          <w:divBdr>
            <w:top w:val="none" w:sz="0" w:space="0" w:color="auto"/>
            <w:left w:val="none" w:sz="0" w:space="0" w:color="auto"/>
            <w:bottom w:val="none" w:sz="0" w:space="0" w:color="auto"/>
            <w:right w:val="none" w:sz="0" w:space="0" w:color="auto"/>
          </w:divBdr>
        </w:div>
      </w:divsChild>
    </w:div>
    <w:div w:id="956181681">
      <w:bodyDiv w:val="1"/>
      <w:marLeft w:val="0"/>
      <w:marRight w:val="0"/>
      <w:marTop w:val="0"/>
      <w:marBottom w:val="0"/>
      <w:divBdr>
        <w:top w:val="none" w:sz="0" w:space="0" w:color="auto"/>
        <w:left w:val="none" w:sz="0" w:space="0" w:color="auto"/>
        <w:bottom w:val="none" w:sz="0" w:space="0" w:color="auto"/>
        <w:right w:val="none" w:sz="0" w:space="0" w:color="auto"/>
      </w:divBdr>
      <w:divsChild>
        <w:div w:id="2033190740">
          <w:marLeft w:val="-720"/>
          <w:marRight w:val="0"/>
          <w:marTop w:val="0"/>
          <w:marBottom w:val="0"/>
          <w:divBdr>
            <w:top w:val="none" w:sz="0" w:space="0" w:color="auto"/>
            <w:left w:val="none" w:sz="0" w:space="0" w:color="auto"/>
            <w:bottom w:val="none" w:sz="0" w:space="0" w:color="auto"/>
            <w:right w:val="none" w:sz="0" w:space="0" w:color="auto"/>
          </w:divBdr>
        </w:div>
      </w:divsChild>
    </w:div>
    <w:div w:id="962349963">
      <w:bodyDiv w:val="1"/>
      <w:marLeft w:val="0"/>
      <w:marRight w:val="0"/>
      <w:marTop w:val="0"/>
      <w:marBottom w:val="0"/>
      <w:divBdr>
        <w:top w:val="none" w:sz="0" w:space="0" w:color="auto"/>
        <w:left w:val="none" w:sz="0" w:space="0" w:color="auto"/>
        <w:bottom w:val="none" w:sz="0" w:space="0" w:color="auto"/>
        <w:right w:val="none" w:sz="0" w:space="0" w:color="auto"/>
      </w:divBdr>
      <w:divsChild>
        <w:div w:id="1724597855">
          <w:marLeft w:val="-720"/>
          <w:marRight w:val="0"/>
          <w:marTop w:val="0"/>
          <w:marBottom w:val="0"/>
          <w:divBdr>
            <w:top w:val="none" w:sz="0" w:space="0" w:color="auto"/>
            <w:left w:val="none" w:sz="0" w:space="0" w:color="auto"/>
            <w:bottom w:val="none" w:sz="0" w:space="0" w:color="auto"/>
            <w:right w:val="none" w:sz="0" w:space="0" w:color="auto"/>
          </w:divBdr>
        </w:div>
      </w:divsChild>
    </w:div>
    <w:div w:id="1033924072">
      <w:bodyDiv w:val="1"/>
      <w:marLeft w:val="0"/>
      <w:marRight w:val="0"/>
      <w:marTop w:val="0"/>
      <w:marBottom w:val="0"/>
      <w:divBdr>
        <w:top w:val="none" w:sz="0" w:space="0" w:color="auto"/>
        <w:left w:val="none" w:sz="0" w:space="0" w:color="auto"/>
        <w:bottom w:val="none" w:sz="0" w:space="0" w:color="auto"/>
        <w:right w:val="none" w:sz="0" w:space="0" w:color="auto"/>
      </w:divBdr>
      <w:divsChild>
        <w:div w:id="1956519433">
          <w:marLeft w:val="480"/>
          <w:marRight w:val="0"/>
          <w:marTop w:val="0"/>
          <w:marBottom w:val="0"/>
          <w:divBdr>
            <w:top w:val="none" w:sz="0" w:space="0" w:color="auto"/>
            <w:left w:val="none" w:sz="0" w:space="0" w:color="auto"/>
            <w:bottom w:val="none" w:sz="0" w:space="0" w:color="auto"/>
            <w:right w:val="none" w:sz="0" w:space="0" w:color="auto"/>
          </w:divBdr>
          <w:divsChild>
            <w:div w:id="18041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4645">
      <w:bodyDiv w:val="1"/>
      <w:marLeft w:val="0"/>
      <w:marRight w:val="0"/>
      <w:marTop w:val="0"/>
      <w:marBottom w:val="0"/>
      <w:divBdr>
        <w:top w:val="none" w:sz="0" w:space="0" w:color="auto"/>
        <w:left w:val="none" w:sz="0" w:space="0" w:color="auto"/>
        <w:bottom w:val="none" w:sz="0" w:space="0" w:color="auto"/>
        <w:right w:val="none" w:sz="0" w:space="0" w:color="auto"/>
      </w:divBdr>
      <w:divsChild>
        <w:div w:id="275983361">
          <w:marLeft w:val="-720"/>
          <w:marRight w:val="0"/>
          <w:marTop w:val="0"/>
          <w:marBottom w:val="0"/>
          <w:divBdr>
            <w:top w:val="none" w:sz="0" w:space="0" w:color="auto"/>
            <w:left w:val="none" w:sz="0" w:space="0" w:color="auto"/>
            <w:bottom w:val="none" w:sz="0" w:space="0" w:color="auto"/>
            <w:right w:val="none" w:sz="0" w:space="0" w:color="auto"/>
          </w:divBdr>
        </w:div>
      </w:divsChild>
    </w:div>
    <w:div w:id="1051853520">
      <w:bodyDiv w:val="1"/>
      <w:marLeft w:val="0"/>
      <w:marRight w:val="0"/>
      <w:marTop w:val="0"/>
      <w:marBottom w:val="0"/>
      <w:divBdr>
        <w:top w:val="none" w:sz="0" w:space="0" w:color="auto"/>
        <w:left w:val="none" w:sz="0" w:space="0" w:color="auto"/>
        <w:bottom w:val="none" w:sz="0" w:space="0" w:color="auto"/>
        <w:right w:val="none" w:sz="0" w:space="0" w:color="auto"/>
      </w:divBdr>
      <w:divsChild>
        <w:div w:id="948976689">
          <w:marLeft w:val="480"/>
          <w:marRight w:val="0"/>
          <w:marTop w:val="0"/>
          <w:marBottom w:val="0"/>
          <w:divBdr>
            <w:top w:val="none" w:sz="0" w:space="0" w:color="auto"/>
            <w:left w:val="none" w:sz="0" w:space="0" w:color="auto"/>
            <w:bottom w:val="none" w:sz="0" w:space="0" w:color="auto"/>
            <w:right w:val="none" w:sz="0" w:space="0" w:color="auto"/>
          </w:divBdr>
          <w:divsChild>
            <w:div w:id="79017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9910">
      <w:bodyDiv w:val="1"/>
      <w:marLeft w:val="0"/>
      <w:marRight w:val="0"/>
      <w:marTop w:val="0"/>
      <w:marBottom w:val="0"/>
      <w:divBdr>
        <w:top w:val="none" w:sz="0" w:space="0" w:color="auto"/>
        <w:left w:val="none" w:sz="0" w:space="0" w:color="auto"/>
        <w:bottom w:val="none" w:sz="0" w:space="0" w:color="auto"/>
        <w:right w:val="none" w:sz="0" w:space="0" w:color="auto"/>
      </w:divBdr>
      <w:divsChild>
        <w:div w:id="205603996">
          <w:marLeft w:val="-720"/>
          <w:marRight w:val="0"/>
          <w:marTop w:val="0"/>
          <w:marBottom w:val="0"/>
          <w:divBdr>
            <w:top w:val="none" w:sz="0" w:space="0" w:color="auto"/>
            <w:left w:val="none" w:sz="0" w:space="0" w:color="auto"/>
            <w:bottom w:val="none" w:sz="0" w:space="0" w:color="auto"/>
            <w:right w:val="none" w:sz="0" w:space="0" w:color="auto"/>
          </w:divBdr>
        </w:div>
      </w:divsChild>
    </w:div>
    <w:div w:id="1100107579">
      <w:bodyDiv w:val="1"/>
      <w:marLeft w:val="0"/>
      <w:marRight w:val="0"/>
      <w:marTop w:val="0"/>
      <w:marBottom w:val="0"/>
      <w:divBdr>
        <w:top w:val="none" w:sz="0" w:space="0" w:color="auto"/>
        <w:left w:val="none" w:sz="0" w:space="0" w:color="auto"/>
        <w:bottom w:val="none" w:sz="0" w:space="0" w:color="auto"/>
        <w:right w:val="none" w:sz="0" w:space="0" w:color="auto"/>
      </w:divBdr>
      <w:divsChild>
        <w:div w:id="901211011">
          <w:marLeft w:val="-720"/>
          <w:marRight w:val="0"/>
          <w:marTop w:val="0"/>
          <w:marBottom w:val="0"/>
          <w:divBdr>
            <w:top w:val="none" w:sz="0" w:space="0" w:color="auto"/>
            <w:left w:val="none" w:sz="0" w:space="0" w:color="auto"/>
            <w:bottom w:val="none" w:sz="0" w:space="0" w:color="auto"/>
            <w:right w:val="none" w:sz="0" w:space="0" w:color="auto"/>
          </w:divBdr>
        </w:div>
      </w:divsChild>
    </w:div>
    <w:div w:id="1135368077">
      <w:bodyDiv w:val="1"/>
      <w:marLeft w:val="0"/>
      <w:marRight w:val="0"/>
      <w:marTop w:val="0"/>
      <w:marBottom w:val="0"/>
      <w:divBdr>
        <w:top w:val="none" w:sz="0" w:space="0" w:color="auto"/>
        <w:left w:val="none" w:sz="0" w:space="0" w:color="auto"/>
        <w:bottom w:val="none" w:sz="0" w:space="0" w:color="auto"/>
        <w:right w:val="none" w:sz="0" w:space="0" w:color="auto"/>
      </w:divBdr>
      <w:divsChild>
        <w:div w:id="671955610">
          <w:marLeft w:val="480"/>
          <w:marRight w:val="0"/>
          <w:marTop w:val="0"/>
          <w:marBottom w:val="0"/>
          <w:divBdr>
            <w:top w:val="none" w:sz="0" w:space="0" w:color="auto"/>
            <w:left w:val="none" w:sz="0" w:space="0" w:color="auto"/>
            <w:bottom w:val="none" w:sz="0" w:space="0" w:color="auto"/>
            <w:right w:val="none" w:sz="0" w:space="0" w:color="auto"/>
          </w:divBdr>
          <w:divsChild>
            <w:div w:id="121526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76856">
      <w:bodyDiv w:val="1"/>
      <w:marLeft w:val="0"/>
      <w:marRight w:val="0"/>
      <w:marTop w:val="0"/>
      <w:marBottom w:val="0"/>
      <w:divBdr>
        <w:top w:val="none" w:sz="0" w:space="0" w:color="auto"/>
        <w:left w:val="none" w:sz="0" w:space="0" w:color="auto"/>
        <w:bottom w:val="none" w:sz="0" w:space="0" w:color="auto"/>
        <w:right w:val="none" w:sz="0" w:space="0" w:color="auto"/>
      </w:divBdr>
      <w:divsChild>
        <w:div w:id="1186284444">
          <w:marLeft w:val="480"/>
          <w:marRight w:val="0"/>
          <w:marTop w:val="0"/>
          <w:marBottom w:val="0"/>
          <w:divBdr>
            <w:top w:val="none" w:sz="0" w:space="0" w:color="auto"/>
            <w:left w:val="none" w:sz="0" w:space="0" w:color="auto"/>
            <w:bottom w:val="none" w:sz="0" w:space="0" w:color="auto"/>
            <w:right w:val="none" w:sz="0" w:space="0" w:color="auto"/>
          </w:divBdr>
          <w:divsChild>
            <w:div w:id="17935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9741">
      <w:bodyDiv w:val="1"/>
      <w:marLeft w:val="0"/>
      <w:marRight w:val="0"/>
      <w:marTop w:val="0"/>
      <w:marBottom w:val="0"/>
      <w:divBdr>
        <w:top w:val="none" w:sz="0" w:space="0" w:color="auto"/>
        <w:left w:val="none" w:sz="0" w:space="0" w:color="auto"/>
        <w:bottom w:val="none" w:sz="0" w:space="0" w:color="auto"/>
        <w:right w:val="none" w:sz="0" w:space="0" w:color="auto"/>
      </w:divBdr>
      <w:divsChild>
        <w:div w:id="345517398">
          <w:marLeft w:val="480"/>
          <w:marRight w:val="0"/>
          <w:marTop w:val="0"/>
          <w:marBottom w:val="0"/>
          <w:divBdr>
            <w:top w:val="none" w:sz="0" w:space="0" w:color="auto"/>
            <w:left w:val="none" w:sz="0" w:space="0" w:color="auto"/>
            <w:bottom w:val="none" w:sz="0" w:space="0" w:color="auto"/>
            <w:right w:val="none" w:sz="0" w:space="0" w:color="auto"/>
          </w:divBdr>
          <w:divsChild>
            <w:div w:id="20385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5533">
      <w:bodyDiv w:val="1"/>
      <w:marLeft w:val="0"/>
      <w:marRight w:val="0"/>
      <w:marTop w:val="0"/>
      <w:marBottom w:val="0"/>
      <w:divBdr>
        <w:top w:val="none" w:sz="0" w:space="0" w:color="auto"/>
        <w:left w:val="none" w:sz="0" w:space="0" w:color="auto"/>
        <w:bottom w:val="none" w:sz="0" w:space="0" w:color="auto"/>
        <w:right w:val="none" w:sz="0" w:space="0" w:color="auto"/>
      </w:divBdr>
      <w:divsChild>
        <w:div w:id="2003466190">
          <w:marLeft w:val="480"/>
          <w:marRight w:val="0"/>
          <w:marTop w:val="0"/>
          <w:marBottom w:val="0"/>
          <w:divBdr>
            <w:top w:val="none" w:sz="0" w:space="0" w:color="auto"/>
            <w:left w:val="none" w:sz="0" w:space="0" w:color="auto"/>
            <w:bottom w:val="none" w:sz="0" w:space="0" w:color="auto"/>
            <w:right w:val="none" w:sz="0" w:space="0" w:color="auto"/>
          </w:divBdr>
          <w:divsChild>
            <w:div w:id="3460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6267">
      <w:bodyDiv w:val="1"/>
      <w:marLeft w:val="0"/>
      <w:marRight w:val="0"/>
      <w:marTop w:val="0"/>
      <w:marBottom w:val="0"/>
      <w:divBdr>
        <w:top w:val="none" w:sz="0" w:space="0" w:color="auto"/>
        <w:left w:val="none" w:sz="0" w:space="0" w:color="auto"/>
        <w:bottom w:val="none" w:sz="0" w:space="0" w:color="auto"/>
        <w:right w:val="none" w:sz="0" w:space="0" w:color="auto"/>
      </w:divBdr>
      <w:divsChild>
        <w:div w:id="2045328487">
          <w:marLeft w:val="-720"/>
          <w:marRight w:val="0"/>
          <w:marTop w:val="0"/>
          <w:marBottom w:val="0"/>
          <w:divBdr>
            <w:top w:val="none" w:sz="0" w:space="0" w:color="auto"/>
            <w:left w:val="none" w:sz="0" w:space="0" w:color="auto"/>
            <w:bottom w:val="none" w:sz="0" w:space="0" w:color="auto"/>
            <w:right w:val="none" w:sz="0" w:space="0" w:color="auto"/>
          </w:divBdr>
        </w:div>
      </w:divsChild>
    </w:div>
    <w:div w:id="1262765743">
      <w:bodyDiv w:val="1"/>
      <w:marLeft w:val="0"/>
      <w:marRight w:val="0"/>
      <w:marTop w:val="0"/>
      <w:marBottom w:val="0"/>
      <w:divBdr>
        <w:top w:val="none" w:sz="0" w:space="0" w:color="auto"/>
        <w:left w:val="none" w:sz="0" w:space="0" w:color="auto"/>
        <w:bottom w:val="none" w:sz="0" w:space="0" w:color="auto"/>
        <w:right w:val="none" w:sz="0" w:space="0" w:color="auto"/>
      </w:divBdr>
      <w:divsChild>
        <w:div w:id="21176047">
          <w:marLeft w:val="480"/>
          <w:marRight w:val="0"/>
          <w:marTop w:val="0"/>
          <w:marBottom w:val="0"/>
          <w:divBdr>
            <w:top w:val="none" w:sz="0" w:space="0" w:color="auto"/>
            <w:left w:val="none" w:sz="0" w:space="0" w:color="auto"/>
            <w:bottom w:val="none" w:sz="0" w:space="0" w:color="auto"/>
            <w:right w:val="none" w:sz="0" w:space="0" w:color="auto"/>
          </w:divBdr>
          <w:divsChild>
            <w:div w:id="1605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9402">
      <w:bodyDiv w:val="1"/>
      <w:marLeft w:val="0"/>
      <w:marRight w:val="0"/>
      <w:marTop w:val="0"/>
      <w:marBottom w:val="0"/>
      <w:divBdr>
        <w:top w:val="none" w:sz="0" w:space="0" w:color="auto"/>
        <w:left w:val="none" w:sz="0" w:space="0" w:color="auto"/>
        <w:bottom w:val="none" w:sz="0" w:space="0" w:color="auto"/>
        <w:right w:val="none" w:sz="0" w:space="0" w:color="auto"/>
      </w:divBdr>
      <w:divsChild>
        <w:div w:id="1851867803">
          <w:marLeft w:val="-720"/>
          <w:marRight w:val="0"/>
          <w:marTop w:val="0"/>
          <w:marBottom w:val="0"/>
          <w:divBdr>
            <w:top w:val="none" w:sz="0" w:space="0" w:color="auto"/>
            <w:left w:val="none" w:sz="0" w:space="0" w:color="auto"/>
            <w:bottom w:val="none" w:sz="0" w:space="0" w:color="auto"/>
            <w:right w:val="none" w:sz="0" w:space="0" w:color="auto"/>
          </w:divBdr>
        </w:div>
      </w:divsChild>
    </w:div>
    <w:div w:id="1322388447">
      <w:bodyDiv w:val="1"/>
      <w:marLeft w:val="0"/>
      <w:marRight w:val="0"/>
      <w:marTop w:val="0"/>
      <w:marBottom w:val="0"/>
      <w:divBdr>
        <w:top w:val="none" w:sz="0" w:space="0" w:color="auto"/>
        <w:left w:val="none" w:sz="0" w:space="0" w:color="auto"/>
        <w:bottom w:val="none" w:sz="0" w:space="0" w:color="auto"/>
        <w:right w:val="none" w:sz="0" w:space="0" w:color="auto"/>
      </w:divBdr>
      <w:divsChild>
        <w:div w:id="1834181284">
          <w:marLeft w:val="-720"/>
          <w:marRight w:val="0"/>
          <w:marTop w:val="0"/>
          <w:marBottom w:val="0"/>
          <w:divBdr>
            <w:top w:val="none" w:sz="0" w:space="0" w:color="auto"/>
            <w:left w:val="none" w:sz="0" w:space="0" w:color="auto"/>
            <w:bottom w:val="none" w:sz="0" w:space="0" w:color="auto"/>
            <w:right w:val="none" w:sz="0" w:space="0" w:color="auto"/>
          </w:divBdr>
        </w:div>
      </w:divsChild>
    </w:div>
    <w:div w:id="1375078945">
      <w:bodyDiv w:val="1"/>
      <w:marLeft w:val="0"/>
      <w:marRight w:val="0"/>
      <w:marTop w:val="0"/>
      <w:marBottom w:val="0"/>
      <w:divBdr>
        <w:top w:val="none" w:sz="0" w:space="0" w:color="auto"/>
        <w:left w:val="none" w:sz="0" w:space="0" w:color="auto"/>
        <w:bottom w:val="none" w:sz="0" w:space="0" w:color="auto"/>
        <w:right w:val="none" w:sz="0" w:space="0" w:color="auto"/>
      </w:divBdr>
      <w:divsChild>
        <w:div w:id="1097749435">
          <w:marLeft w:val="-720"/>
          <w:marRight w:val="0"/>
          <w:marTop w:val="0"/>
          <w:marBottom w:val="0"/>
          <w:divBdr>
            <w:top w:val="none" w:sz="0" w:space="0" w:color="auto"/>
            <w:left w:val="none" w:sz="0" w:space="0" w:color="auto"/>
            <w:bottom w:val="none" w:sz="0" w:space="0" w:color="auto"/>
            <w:right w:val="none" w:sz="0" w:space="0" w:color="auto"/>
          </w:divBdr>
        </w:div>
      </w:divsChild>
    </w:div>
    <w:div w:id="1390376736">
      <w:bodyDiv w:val="1"/>
      <w:marLeft w:val="0"/>
      <w:marRight w:val="0"/>
      <w:marTop w:val="0"/>
      <w:marBottom w:val="0"/>
      <w:divBdr>
        <w:top w:val="none" w:sz="0" w:space="0" w:color="auto"/>
        <w:left w:val="none" w:sz="0" w:space="0" w:color="auto"/>
        <w:bottom w:val="none" w:sz="0" w:space="0" w:color="auto"/>
        <w:right w:val="none" w:sz="0" w:space="0" w:color="auto"/>
      </w:divBdr>
      <w:divsChild>
        <w:div w:id="1479344587">
          <w:marLeft w:val="480"/>
          <w:marRight w:val="0"/>
          <w:marTop w:val="0"/>
          <w:marBottom w:val="0"/>
          <w:divBdr>
            <w:top w:val="none" w:sz="0" w:space="0" w:color="auto"/>
            <w:left w:val="none" w:sz="0" w:space="0" w:color="auto"/>
            <w:bottom w:val="none" w:sz="0" w:space="0" w:color="auto"/>
            <w:right w:val="none" w:sz="0" w:space="0" w:color="auto"/>
          </w:divBdr>
          <w:divsChild>
            <w:div w:id="125890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48647">
      <w:bodyDiv w:val="1"/>
      <w:marLeft w:val="0"/>
      <w:marRight w:val="0"/>
      <w:marTop w:val="0"/>
      <w:marBottom w:val="0"/>
      <w:divBdr>
        <w:top w:val="none" w:sz="0" w:space="0" w:color="auto"/>
        <w:left w:val="none" w:sz="0" w:space="0" w:color="auto"/>
        <w:bottom w:val="none" w:sz="0" w:space="0" w:color="auto"/>
        <w:right w:val="none" w:sz="0" w:space="0" w:color="auto"/>
      </w:divBdr>
      <w:divsChild>
        <w:div w:id="1791776122">
          <w:marLeft w:val="480"/>
          <w:marRight w:val="0"/>
          <w:marTop w:val="0"/>
          <w:marBottom w:val="0"/>
          <w:divBdr>
            <w:top w:val="none" w:sz="0" w:space="0" w:color="auto"/>
            <w:left w:val="none" w:sz="0" w:space="0" w:color="auto"/>
            <w:bottom w:val="none" w:sz="0" w:space="0" w:color="auto"/>
            <w:right w:val="none" w:sz="0" w:space="0" w:color="auto"/>
          </w:divBdr>
          <w:divsChild>
            <w:div w:id="18461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79525">
      <w:bodyDiv w:val="1"/>
      <w:marLeft w:val="0"/>
      <w:marRight w:val="0"/>
      <w:marTop w:val="0"/>
      <w:marBottom w:val="0"/>
      <w:divBdr>
        <w:top w:val="none" w:sz="0" w:space="0" w:color="auto"/>
        <w:left w:val="none" w:sz="0" w:space="0" w:color="auto"/>
        <w:bottom w:val="none" w:sz="0" w:space="0" w:color="auto"/>
        <w:right w:val="none" w:sz="0" w:space="0" w:color="auto"/>
      </w:divBdr>
      <w:divsChild>
        <w:div w:id="1860506354">
          <w:marLeft w:val="0"/>
          <w:marRight w:val="0"/>
          <w:marTop w:val="0"/>
          <w:marBottom w:val="0"/>
          <w:divBdr>
            <w:top w:val="none" w:sz="0" w:space="0" w:color="auto"/>
            <w:left w:val="none" w:sz="0" w:space="0" w:color="auto"/>
            <w:bottom w:val="none" w:sz="0" w:space="0" w:color="auto"/>
            <w:right w:val="none" w:sz="0" w:space="0" w:color="auto"/>
          </w:divBdr>
        </w:div>
      </w:divsChild>
    </w:div>
    <w:div w:id="1435707669">
      <w:bodyDiv w:val="1"/>
      <w:marLeft w:val="0"/>
      <w:marRight w:val="0"/>
      <w:marTop w:val="0"/>
      <w:marBottom w:val="0"/>
      <w:divBdr>
        <w:top w:val="none" w:sz="0" w:space="0" w:color="auto"/>
        <w:left w:val="none" w:sz="0" w:space="0" w:color="auto"/>
        <w:bottom w:val="none" w:sz="0" w:space="0" w:color="auto"/>
        <w:right w:val="none" w:sz="0" w:space="0" w:color="auto"/>
      </w:divBdr>
      <w:divsChild>
        <w:div w:id="547256941">
          <w:marLeft w:val="480"/>
          <w:marRight w:val="0"/>
          <w:marTop w:val="0"/>
          <w:marBottom w:val="0"/>
          <w:divBdr>
            <w:top w:val="none" w:sz="0" w:space="0" w:color="auto"/>
            <w:left w:val="none" w:sz="0" w:space="0" w:color="auto"/>
            <w:bottom w:val="none" w:sz="0" w:space="0" w:color="auto"/>
            <w:right w:val="none" w:sz="0" w:space="0" w:color="auto"/>
          </w:divBdr>
          <w:divsChild>
            <w:div w:id="16754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7227">
      <w:bodyDiv w:val="1"/>
      <w:marLeft w:val="0"/>
      <w:marRight w:val="0"/>
      <w:marTop w:val="0"/>
      <w:marBottom w:val="0"/>
      <w:divBdr>
        <w:top w:val="none" w:sz="0" w:space="0" w:color="auto"/>
        <w:left w:val="none" w:sz="0" w:space="0" w:color="auto"/>
        <w:bottom w:val="none" w:sz="0" w:space="0" w:color="auto"/>
        <w:right w:val="none" w:sz="0" w:space="0" w:color="auto"/>
      </w:divBdr>
      <w:divsChild>
        <w:div w:id="437264045">
          <w:marLeft w:val="-720"/>
          <w:marRight w:val="0"/>
          <w:marTop w:val="0"/>
          <w:marBottom w:val="0"/>
          <w:divBdr>
            <w:top w:val="none" w:sz="0" w:space="0" w:color="auto"/>
            <w:left w:val="none" w:sz="0" w:space="0" w:color="auto"/>
            <w:bottom w:val="none" w:sz="0" w:space="0" w:color="auto"/>
            <w:right w:val="none" w:sz="0" w:space="0" w:color="auto"/>
          </w:divBdr>
        </w:div>
      </w:divsChild>
    </w:div>
    <w:div w:id="1458139552">
      <w:bodyDiv w:val="1"/>
      <w:marLeft w:val="0"/>
      <w:marRight w:val="0"/>
      <w:marTop w:val="0"/>
      <w:marBottom w:val="0"/>
      <w:divBdr>
        <w:top w:val="none" w:sz="0" w:space="0" w:color="auto"/>
        <w:left w:val="none" w:sz="0" w:space="0" w:color="auto"/>
        <w:bottom w:val="none" w:sz="0" w:space="0" w:color="auto"/>
        <w:right w:val="none" w:sz="0" w:space="0" w:color="auto"/>
      </w:divBdr>
      <w:divsChild>
        <w:div w:id="1825581608">
          <w:marLeft w:val="-720"/>
          <w:marRight w:val="0"/>
          <w:marTop w:val="0"/>
          <w:marBottom w:val="0"/>
          <w:divBdr>
            <w:top w:val="none" w:sz="0" w:space="0" w:color="auto"/>
            <w:left w:val="none" w:sz="0" w:space="0" w:color="auto"/>
            <w:bottom w:val="none" w:sz="0" w:space="0" w:color="auto"/>
            <w:right w:val="none" w:sz="0" w:space="0" w:color="auto"/>
          </w:divBdr>
        </w:div>
      </w:divsChild>
    </w:div>
    <w:div w:id="1477576272">
      <w:bodyDiv w:val="1"/>
      <w:marLeft w:val="0"/>
      <w:marRight w:val="0"/>
      <w:marTop w:val="0"/>
      <w:marBottom w:val="0"/>
      <w:divBdr>
        <w:top w:val="none" w:sz="0" w:space="0" w:color="auto"/>
        <w:left w:val="none" w:sz="0" w:space="0" w:color="auto"/>
        <w:bottom w:val="none" w:sz="0" w:space="0" w:color="auto"/>
        <w:right w:val="none" w:sz="0" w:space="0" w:color="auto"/>
      </w:divBdr>
      <w:divsChild>
        <w:div w:id="1954819347">
          <w:marLeft w:val="480"/>
          <w:marRight w:val="0"/>
          <w:marTop w:val="0"/>
          <w:marBottom w:val="0"/>
          <w:divBdr>
            <w:top w:val="none" w:sz="0" w:space="0" w:color="auto"/>
            <w:left w:val="none" w:sz="0" w:space="0" w:color="auto"/>
            <w:bottom w:val="none" w:sz="0" w:space="0" w:color="auto"/>
            <w:right w:val="none" w:sz="0" w:space="0" w:color="auto"/>
          </w:divBdr>
          <w:divsChild>
            <w:div w:id="81383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7281">
      <w:bodyDiv w:val="1"/>
      <w:marLeft w:val="0"/>
      <w:marRight w:val="0"/>
      <w:marTop w:val="0"/>
      <w:marBottom w:val="0"/>
      <w:divBdr>
        <w:top w:val="none" w:sz="0" w:space="0" w:color="auto"/>
        <w:left w:val="none" w:sz="0" w:space="0" w:color="auto"/>
        <w:bottom w:val="none" w:sz="0" w:space="0" w:color="auto"/>
        <w:right w:val="none" w:sz="0" w:space="0" w:color="auto"/>
      </w:divBdr>
      <w:divsChild>
        <w:div w:id="98649749">
          <w:marLeft w:val="-720"/>
          <w:marRight w:val="0"/>
          <w:marTop w:val="0"/>
          <w:marBottom w:val="0"/>
          <w:divBdr>
            <w:top w:val="none" w:sz="0" w:space="0" w:color="auto"/>
            <w:left w:val="none" w:sz="0" w:space="0" w:color="auto"/>
            <w:bottom w:val="none" w:sz="0" w:space="0" w:color="auto"/>
            <w:right w:val="none" w:sz="0" w:space="0" w:color="auto"/>
          </w:divBdr>
        </w:div>
      </w:divsChild>
    </w:div>
    <w:div w:id="1507330740">
      <w:bodyDiv w:val="1"/>
      <w:marLeft w:val="0"/>
      <w:marRight w:val="0"/>
      <w:marTop w:val="0"/>
      <w:marBottom w:val="0"/>
      <w:divBdr>
        <w:top w:val="none" w:sz="0" w:space="0" w:color="auto"/>
        <w:left w:val="none" w:sz="0" w:space="0" w:color="auto"/>
        <w:bottom w:val="none" w:sz="0" w:space="0" w:color="auto"/>
        <w:right w:val="none" w:sz="0" w:space="0" w:color="auto"/>
      </w:divBdr>
      <w:divsChild>
        <w:div w:id="80299035">
          <w:marLeft w:val="-720"/>
          <w:marRight w:val="0"/>
          <w:marTop w:val="0"/>
          <w:marBottom w:val="0"/>
          <w:divBdr>
            <w:top w:val="none" w:sz="0" w:space="0" w:color="auto"/>
            <w:left w:val="none" w:sz="0" w:space="0" w:color="auto"/>
            <w:bottom w:val="none" w:sz="0" w:space="0" w:color="auto"/>
            <w:right w:val="none" w:sz="0" w:space="0" w:color="auto"/>
          </w:divBdr>
        </w:div>
      </w:divsChild>
    </w:div>
    <w:div w:id="1523667921">
      <w:bodyDiv w:val="1"/>
      <w:marLeft w:val="0"/>
      <w:marRight w:val="0"/>
      <w:marTop w:val="0"/>
      <w:marBottom w:val="0"/>
      <w:divBdr>
        <w:top w:val="none" w:sz="0" w:space="0" w:color="auto"/>
        <w:left w:val="none" w:sz="0" w:space="0" w:color="auto"/>
        <w:bottom w:val="none" w:sz="0" w:space="0" w:color="auto"/>
        <w:right w:val="none" w:sz="0" w:space="0" w:color="auto"/>
      </w:divBdr>
      <w:divsChild>
        <w:div w:id="218639587">
          <w:marLeft w:val="0"/>
          <w:marRight w:val="0"/>
          <w:marTop w:val="100"/>
          <w:marBottom w:val="100"/>
          <w:divBdr>
            <w:top w:val="none" w:sz="0" w:space="0" w:color="auto"/>
            <w:left w:val="none" w:sz="0" w:space="0" w:color="auto"/>
            <w:bottom w:val="none" w:sz="0" w:space="0" w:color="auto"/>
            <w:right w:val="none" w:sz="0" w:space="0" w:color="auto"/>
          </w:divBdr>
          <w:divsChild>
            <w:div w:id="283116190">
              <w:marLeft w:val="0"/>
              <w:marRight w:val="0"/>
              <w:marTop w:val="0"/>
              <w:marBottom w:val="0"/>
              <w:divBdr>
                <w:top w:val="none" w:sz="0" w:space="0" w:color="auto"/>
                <w:left w:val="none" w:sz="0" w:space="0" w:color="auto"/>
                <w:bottom w:val="none" w:sz="0" w:space="0" w:color="auto"/>
                <w:right w:val="none" w:sz="0" w:space="0" w:color="auto"/>
              </w:divBdr>
              <w:divsChild>
                <w:div w:id="1794710704">
                  <w:marLeft w:val="480"/>
                  <w:marRight w:val="0"/>
                  <w:marTop w:val="0"/>
                  <w:marBottom w:val="0"/>
                  <w:divBdr>
                    <w:top w:val="none" w:sz="0" w:space="0" w:color="auto"/>
                    <w:left w:val="none" w:sz="0" w:space="0" w:color="auto"/>
                    <w:bottom w:val="none" w:sz="0" w:space="0" w:color="auto"/>
                    <w:right w:val="none" w:sz="0" w:space="0" w:color="auto"/>
                  </w:divBdr>
                  <w:divsChild>
                    <w:div w:id="15297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62092">
              <w:marLeft w:val="0"/>
              <w:marRight w:val="0"/>
              <w:marTop w:val="360"/>
              <w:marBottom w:val="0"/>
              <w:divBdr>
                <w:top w:val="none" w:sz="0" w:space="0" w:color="auto"/>
                <w:left w:val="none" w:sz="0" w:space="0" w:color="auto"/>
                <w:bottom w:val="none" w:sz="0" w:space="0" w:color="auto"/>
                <w:right w:val="none" w:sz="0" w:space="0" w:color="auto"/>
              </w:divBdr>
            </w:div>
          </w:divsChild>
        </w:div>
        <w:div w:id="183447734">
          <w:marLeft w:val="0"/>
          <w:marRight w:val="0"/>
          <w:marTop w:val="100"/>
          <w:marBottom w:val="100"/>
          <w:divBdr>
            <w:top w:val="none" w:sz="0" w:space="0" w:color="auto"/>
            <w:left w:val="none" w:sz="0" w:space="0" w:color="auto"/>
            <w:bottom w:val="none" w:sz="0" w:space="0" w:color="auto"/>
            <w:right w:val="none" w:sz="0" w:space="0" w:color="auto"/>
          </w:divBdr>
          <w:divsChild>
            <w:div w:id="16254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44860">
      <w:bodyDiv w:val="1"/>
      <w:marLeft w:val="0"/>
      <w:marRight w:val="0"/>
      <w:marTop w:val="0"/>
      <w:marBottom w:val="0"/>
      <w:divBdr>
        <w:top w:val="none" w:sz="0" w:space="0" w:color="auto"/>
        <w:left w:val="none" w:sz="0" w:space="0" w:color="auto"/>
        <w:bottom w:val="none" w:sz="0" w:space="0" w:color="auto"/>
        <w:right w:val="none" w:sz="0" w:space="0" w:color="auto"/>
      </w:divBdr>
      <w:divsChild>
        <w:div w:id="2066562101">
          <w:marLeft w:val="-720"/>
          <w:marRight w:val="0"/>
          <w:marTop w:val="0"/>
          <w:marBottom w:val="0"/>
          <w:divBdr>
            <w:top w:val="none" w:sz="0" w:space="0" w:color="auto"/>
            <w:left w:val="none" w:sz="0" w:space="0" w:color="auto"/>
            <w:bottom w:val="none" w:sz="0" w:space="0" w:color="auto"/>
            <w:right w:val="none" w:sz="0" w:space="0" w:color="auto"/>
          </w:divBdr>
        </w:div>
      </w:divsChild>
    </w:div>
    <w:div w:id="1546403737">
      <w:bodyDiv w:val="1"/>
      <w:marLeft w:val="0"/>
      <w:marRight w:val="0"/>
      <w:marTop w:val="0"/>
      <w:marBottom w:val="0"/>
      <w:divBdr>
        <w:top w:val="none" w:sz="0" w:space="0" w:color="auto"/>
        <w:left w:val="none" w:sz="0" w:space="0" w:color="auto"/>
        <w:bottom w:val="none" w:sz="0" w:space="0" w:color="auto"/>
        <w:right w:val="none" w:sz="0" w:space="0" w:color="auto"/>
      </w:divBdr>
      <w:divsChild>
        <w:div w:id="1592663101">
          <w:marLeft w:val="480"/>
          <w:marRight w:val="0"/>
          <w:marTop w:val="0"/>
          <w:marBottom w:val="0"/>
          <w:divBdr>
            <w:top w:val="none" w:sz="0" w:space="0" w:color="auto"/>
            <w:left w:val="none" w:sz="0" w:space="0" w:color="auto"/>
            <w:bottom w:val="none" w:sz="0" w:space="0" w:color="auto"/>
            <w:right w:val="none" w:sz="0" w:space="0" w:color="auto"/>
          </w:divBdr>
          <w:divsChild>
            <w:div w:id="19573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4427">
      <w:bodyDiv w:val="1"/>
      <w:marLeft w:val="0"/>
      <w:marRight w:val="0"/>
      <w:marTop w:val="0"/>
      <w:marBottom w:val="0"/>
      <w:divBdr>
        <w:top w:val="none" w:sz="0" w:space="0" w:color="auto"/>
        <w:left w:val="none" w:sz="0" w:space="0" w:color="auto"/>
        <w:bottom w:val="none" w:sz="0" w:space="0" w:color="auto"/>
        <w:right w:val="none" w:sz="0" w:space="0" w:color="auto"/>
      </w:divBdr>
      <w:divsChild>
        <w:div w:id="1454327295">
          <w:marLeft w:val="480"/>
          <w:marRight w:val="0"/>
          <w:marTop w:val="0"/>
          <w:marBottom w:val="0"/>
          <w:divBdr>
            <w:top w:val="none" w:sz="0" w:space="0" w:color="auto"/>
            <w:left w:val="none" w:sz="0" w:space="0" w:color="auto"/>
            <w:bottom w:val="none" w:sz="0" w:space="0" w:color="auto"/>
            <w:right w:val="none" w:sz="0" w:space="0" w:color="auto"/>
          </w:divBdr>
          <w:divsChild>
            <w:div w:id="5413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7147">
      <w:bodyDiv w:val="1"/>
      <w:marLeft w:val="0"/>
      <w:marRight w:val="0"/>
      <w:marTop w:val="0"/>
      <w:marBottom w:val="0"/>
      <w:divBdr>
        <w:top w:val="none" w:sz="0" w:space="0" w:color="auto"/>
        <w:left w:val="none" w:sz="0" w:space="0" w:color="auto"/>
        <w:bottom w:val="none" w:sz="0" w:space="0" w:color="auto"/>
        <w:right w:val="none" w:sz="0" w:space="0" w:color="auto"/>
      </w:divBdr>
      <w:divsChild>
        <w:div w:id="1382484408">
          <w:marLeft w:val="-720"/>
          <w:marRight w:val="0"/>
          <w:marTop w:val="0"/>
          <w:marBottom w:val="0"/>
          <w:divBdr>
            <w:top w:val="none" w:sz="0" w:space="0" w:color="auto"/>
            <w:left w:val="none" w:sz="0" w:space="0" w:color="auto"/>
            <w:bottom w:val="none" w:sz="0" w:space="0" w:color="auto"/>
            <w:right w:val="none" w:sz="0" w:space="0" w:color="auto"/>
          </w:divBdr>
        </w:div>
      </w:divsChild>
    </w:div>
    <w:div w:id="1594975861">
      <w:bodyDiv w:val="1"/>
      <w:marLeft w:val="0"/>
      <w:marRight w:val="0"/>
      <w:marTop w:val="0"/>
      <w:marBottom w:val="0"/>
      <w:divBdr>
        <w:top w:val="none" w:sz="0" w:space="0" w:color="auto"/>
        <w:left w:val="none" w:sz="0" w:space="0" w:color="auto"/>
        <w:bottom w:val="none" w:sz="0" w:space="0" w:color="auto"/>
        <w:right w:val="none" w:sz="0" w:space="0" w:color="auto"/>
      </w:divBdr>
      <w:divsChild>
        <w:div w:id="738477200">
          <w:marLeft w:val="-720"/>
          <w:marRight w:val="0"/>
          <w:marTop w:val="0"/>
          <w:marBottom w:val="0"/>
          <w:divBdr>
            <w:top w:val="none" w:sz="0" w:space="0" w:color="auto"/>
            <w:left w:val="none" w:sz="0" w:space="0" w:color="auto"/>
            <w:bottom w:val="none" w:sz="0" w:space="0" w:color="auto"/>
            <w:right w:val="none" w:sz="0" w:space="0" w:color="auto"/>
          </w:divBdr>
        </w:div>
      </w:divsChild>
    </w:div>
    <w:div w:id="1657564652">
      <w:bodyDiv w:val="1"/>
      <w:marLeft w:val="0"/>
      <w:marRight w:val="0"/>
      <w:marTop w:val="0"/>
      <w:marBottom w:val="0"/>
      <w:divBdr>
        <w:top w:val="none" w:sz="0" w:space="0" w:color="auto"/>
        <w:left w:val="none" w:sz="0" w:space="0" w:color="auto"/>
        <w:bottom w:val="none" w:sz="0" w:space="0" w:color="auto"/>
        <w:right w:val="none" w:sz="0" w:space="0" w:color="auto"/>
      </w:divBdr>
      <w:divsChild>
        <w:div w:id="1796563824">
          <w:marLeft w:val="-720"/>
          <w:marRight w:val="0"/>
          <w:marTop w:val="0"/>
          <w:marBottom w:val="0"/>
          <w:divBdr>
            <w:top w:val="none" w:sz="0" w:space="0" w:color="auto"/>
            <w:left w:val="none" w:sz="0" w:space="0" w:color="auto"/>
            <w:bottom w:val="none" w:sz="0" w:space="0" w:color="auto"/>
            <w:right w:val="none" w:sz="0" w:space="0" w:color="auto"/>
          </w:divBdr>
        </w:div>
      </w:divsChild>
    </w:div>
    <w:div w:id="1659578349">
      <w:bodyDiv w:val="1"/>
      <w:marLeft w:val="0"/>
      <w:marRight w:val="0"/>
      <w:marTop w:val="0"/>
      <w:marBottom w:val="0"/>
      <w:divBdr>
        <w:top w:val="none" w:sz="0" w:space="0" w:color="auto"/>
        <w:left w:val="none" w:sz="0" w:space="0" w:color="auto"/>
        <w:bottom w:val="none" w:sz="0" w:space="0" w:color="auto"/>
        <w:right w:val="none" w:sz="0" w:space="0" w:color="auto"/>
      </w:divBdr>
      <w:divsChild>
        <w:div w:id="1284341745">
          <w:marLeft w:val="480"/>
          <w:marRight w:val="0"/>
          <w:marTop w:val="0"/>
          <w:marBottom w:val="0"/>
          <w:divBdr>
            <w:top w:val="none" w:sz="0" w:space="0" w:color="auto"/>
            <w:left w:val="none" w:sz="0" w:space="0" w:color="auto"/>
            <w:bottom w:val="none" w:sz="0" w:space="0" w:color="auto"/>
            <w:right w:val="none" w:sz="0" w:space="0" w:color="auto"/>
          </w:divBdr>
          <w:divsChild>
            <w:div w:id="137850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50184">
      <w:bodyDiv w:val="1"/>
      <w:marLeft w:val="0"/>
      <w:marRight w:val="0"/>
      <w:marTop w:val="0"/>
      <w:marBottom w:val="0"/>
      <w:divBdr>
        <w:top w:val="none" w:sz="0" w:space="0" w:color="auto"/>
        <w:left w:val="none" w:sz="0" w:space="0" w:color="auto"/>
        <w:bottom w:val="none" w:sz="0" w:space="0" w:color="auto"/>
        <w:right w:val="none" w:sz="0" w:space="0" w:color="auto"/>
      </w:divBdr>
      <w:divsChild>
        <w:div w:id="1058284806">
          <w:marLeft w:val="-720"/>
          <w:marRight w:val="0"/>
          <w:marTop w:val="0"/>
          <w:marBottom w:val="0"/>
          <w:divBdr>
            <w:top w:val="none" w:sz="0" w:space="0" w:color="auto"/>
            <w:left w:val="none" w:sz="0" w:space="0" w:color="auto"/>
            <w:bottom w:val="none" w:sz="0" w:space="0" w:color="auto"/>
            <w:right w:val="none" w:sz="0" w:space="0" w:color="auto"/>
          </w:divBdr>
        </w:div>
      </w:divsChild>
    </w:div>
    <w:div w:id="1689139564">
      <w:bodyDiv w:val="1"/>
      <w:marLeft w:val="0"/>
      <w:marRight w:val="0"/>
      <w:marTop w:val="0"/>
      <w:marBottom w:val="0"/>
      <w:divBdr>
        <w:top w:val="none" w:sz="0" w:space="0" w:color="auto"/>
        <w:left w:val="none" w:sz="0" w:space="0" w:color="auto"/>
        <w:bottom w:val="none" w:sz="0" w:space="0" w:color="auto"/>
        <w:right w:val="none" w:sz="0" w:space="0" w:color="auto"/>
      </w:divBdr>
      <w:divsChild>
        <w:div w:id="211624915">
          <w:marLeft w:val="-720"/>
          <w:marRight w:val="0"/>
          <w:marTop w:val="0"/>
          <w:marBottom w:val="0"/>
          <w:divBdr>
            <w:top w:val="none" w:sz="0" w:space="0" w:color="auto"/>
            <w:left w:val="none" w:sz="0" w:space="0" w:color="auto"/>
            <w:bottom w:val="none" w:sz="0" w:space="0" w:color="auto"/>
            <w:right w:val="none" w:sz="0" w:space="0" w:color="auto"/>
          </w:divBdr>
        </w:div>
      </w:divsChild>
    </w:div>
    <w:div w:id="1699700980">
      <w:bodyDiv w:val="1"/>
      <w:marLeft w:val="0"/>
      <w:marRight w:val="0"/>
      <w:marTop w:val="0"/>
      <w:marBottom w:val="0"/>
      <w:divBdr>
        <w:top w:val="none" w:sz="0" w:space="0" w:color="auto"/>
        <w:left w:val="none" w:sz="0" w:space="0" w:color="auto"/>
        <w:bottom w:val="none" w:sz="0" w:space="0" w:color="auto"/>
        <w:right w:val="none" w:sz="0" w:space="0" w:color="auto"/>
      </w:divBdr>
      <w:divsChild>
        <w:div w:id="2141803218">
          <w:marLeft w:val="-720"/>
          <w:marRight w:val="0"/>
          <w:marTop w:val="0"/>
          <w:marBottom w:val="0"/>
          <w:divBdr>
            <w:top w:val="none" w:sz="0" w:space="0" w:color="auto"/>
            <w:left w:val="none" w:sz="0" w:space="0" w:color="auto"/>
            <w:bottom w:val="none" w:sz="0" w:space="0" w:color="auto"/>
            <w:right w:val="none" w:sz="0" w:space="0" w:color="auto"/>
          </w:divBdr>
        </w:div>
      </w:divsChild>
    </w:div>
    <w:div w:id="1701976388">
      <w:bodyDiv w:val="1"/>
      <w:marLeft w:val="0"/>
      <w:marRight w:val="0"/>
      <w:marTop w:val="0"/>
      <w:marBottom w:val="0"/>
      <w:divBdr>
        <w:top w:val="none" w:sz="0" w:space="0" w:color="auto"/>
        <w:left w:val="none" w:sz="0" w:space="0" w:color="auto"/>
        <w:bottom w:val="none" w:sz="0" w:space="0" w:color="auto"/>
        <w:right w:val="none" w:sz="0" w:space="0" w:color="auto"/>
      </w:divBdr>
      <w:divsChild>
        <w:div w:id="89205966">
          <w:marLeft w:val="-720"/>
          <w:marRight w:val="0"/>
          <w:marTop w:val="0"/>
          <w:marBottom w:val="0"/>
          <w:divBdr>
            <w:top w:val="none" w:sz="0" w:space="0" w:color="auto"/>
            <w:left w:val="none" w:sz="0" w:space="0" w:color="auto"/>
            <w:bottom w:val="none" w:sz="0" w:space="0" w:color="auto"/>
            <w:right w:val="none" w:sz="0" w:space="0" w:color="auto"/>
          </w:divBdr>
        </w:div>
      </w:divsChild>
    </w:div>
    <w:div w:id="1719471440">
      <w:bodyDiv w:val="1"/>
      <w:marLeft w:val="0"/>
      <w:marRight w:val="0"/>
      <w:marTop w:val="0"/>
      <w:marBottom w:val="0"/>
      <w:divBdr>
        <w:top w:val="none" w:sz="0" w:space="0" w:color="auto"/>
        <w:left w:val="none" w:sz="0" w:space="0" w:color="auto"/>
        <w:bottom w:val="none" w:sz="0" w:space="0" w:color="auto"/>
        <w:right w:val="none" w:sz="0" w:space="0" w:color="auto"/>
      </w:divBdr>
      <w:divsChild>
        <w:div w:id="2091610523">
          <w:marLeft w:val="480"/>
          <w:marRight w:val="0"/>
          <w:marTop w:val="0"/>
          <w:marBottom w:val="0"/>
          <w:divBdr>
            <w:top w:val="none" w:sz="0" w:space="0" w:color="auto"/>
            <w:left w:val="none" w:sz="0" w:space="0" w:color="auto"/>
            <w:bottom w:val="none" w:sz="0" w:space="0" w:color="auto"/>
            <w:right w:val="none" w:sz="0" w:space="0" w:color="auto"/>
          </w:divBdr>
          <w:divsChild>
            <w:div w:id="970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7638">
      <w:bodyDiv w:val="1"/>
      <w:marLeft w:val="0"/>
      <w:marRight w:val="0"/>
      <w:marTop w:val="0"/>
      <w:marBottom w:val="0"/>
      <w:divBdr>
        <w:top w:val="none" w:sz="0" w:space="0" w:color="auto"/>
        <w:left w:val="none" w:sz="0" w:space="0" w:color="auto"/>
        <w:bottom w:val="none" w:sz="0" w:space="0" w:color="auto"/>
        <w:right w:val="none" w:sz="0" w:space="0" w:color="auto"/>
      </w:divBdr>
      <w:divsChild>
        <w:div w:id="1262373632">
          <w:marLeft w:val="-720"/>
          <w:marRight w:val="0"/>
          <w:marTop w:val="0"/>
          <w:marBottom w:val="0"/>
          <w:divBdr>
            <w:top w:val="none" w:sz="0" w:space="0" w:color="auto"/>
            <w:left w:val="none" w:sz="0" w:space="0" w:color="auto"/>
            <w:bottom w:val="none" w:sz="0" w:space="0" w:color="auto"/>
            <w:right w:val="none" w:sz="0" w:space="0" w:color="auto"/>
          </w:divBdr>
        </w:div>
      </w:divsChild>
    </w:div>
    <w:div w:id="1725564341">
      <w:bodyDiv w:val="1"/>
      <w:marLeft w:val="0"/>
      <w:marRight w:val="0"/>
      <w:marTop w:val="0"/>
      <w:marBottom w:val="0"/>
      <w:divBdr>
        <w:top w:val="none" w:sz="0" w:space="0" w:color="auto"/>
        <w:left w:val="none" w:sz="0" w:space="0" w:color="auto"/>
        <w:bottom w:val="none" w:sz="0" w:space="0" w:color="auto"/>
        <w:right w:val="none" w:sz="0" w:space="0" w:color="auto"/>
      </w:divBdr>
      <w:divsChild>
        <w:div w:id="1106854192">
          <w:marLeft w:val="480"/>
          <w:marRight w:val="0"/>
          <w:marTop w:val="0"/>
          <w:marBottom w:val="0"/>
          <w:divBdr>
            <w:top w:val="none" w:sz="0" w:space="0" w:color="auto"/>
            <w:left w:val="none" w:sz="0" w:space="0" w:color="auto"/>
            <w:bottom w:val="none" w:sz="0" w:space="0" w:color="auto"/>
            <w:right w:val="none" w:sz="0" w:space="0" w:color="auto"/>
          </w:divBdr>
          <w:divsChild>
            <w:div w:id="8916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94267">
      <w:bodyDiv w:val="1"/>
      <w:marLeft w:val="0"/>
      <w:marRight w:val="0"/>
      <w:marTop w:val="0"/>
      <w:marBottom w:val="0"/>
      <w:divBdr>
        <w:top w:val="none" w:sz="0" w:space="0" w:color="auto"/>
        <w:left w:val="none" w:sz="0" w:space="0" w:color="auto"/>
        <w:bottom w:val="none" w:sz="0" w:space="0" w:color="auto"/>
        <w:right w:val="none" w:sz="0" w:space="0" w:color="auto"/>
      </w:divBdr>
      <w:divsChild>
        <w:div w:id="498740570">
          <w:marLeft w:val="-720"/>
          <w:marRight w:val="0"/>
          <w:marTop w:val="0"/>
          <w:marBottom w:val="0"/>
          <w:divBdr>
            <w:top w:val="none" w:sz="0" w:space="0" w:color="auto"/>
            <w:left w:val="none" w:sz="0" w:space="0" w:color="auto"/>
            <w:bottom w:val="none" w:sz="0" w:space="0" w:color="auto"/>
            <w:right w:val="none" w:sz="0" w:space="0" w:color="auto"/>
          </w:divBdr>
        </w:div>
      </w:divsChild>
    </w:div>
    <w:div w:id="1734817095">
      <w:bodyDiv w:val="1"/>
      <w:marLeft w:val="0"/>
      <w:marRight w:val="0"/>
      <w:marTop w:val="0"/>
      <w:marBottom w:val="0"/>
      <w:divBdr>
        <w:top w:val="none" w:sz="0" w:space="0" w:color="auto"/>
        <w:left w:val="none" w:sz="0" w:space="0" w:color="auto"/>
        <w:bottom w:val="none" w:sz="0" w:space="0" w:color="auto"/>
        <w:right w:val="none" w:sz="0" w:space="0" w:color="auto"/>
      </w:divBdr>
      <w:divsChild>
        <w:div w:id="671295537">
          <w:marLeft w:val="-720"/>
          <w:marRight w:val="0"/>
          <w:marTop w:val="0"/>
          <w:marBottom w:val="0"/>
          <w:divBdr>
            <w:top w:val="none" w:sz="0" w:space="0" w:color="auto"/>
            <w:left w:val="none" w:sz="0" w:space="0" w:color="auto"/>
            <w:bottom w:val="none" w:sz="0" w:space="0" w:color="auto"/>
            <w:right w:val="none" w:sz="0" w:space="0" w:color="auto"/>
          </w:divBdr>
        </w:div>
      </w:divsChild>
    </w:div>
    <w:div w:id="1767771773">
      <w:bodyDiv w:val="1"/>
      <w:marLeft w:val="0"/>
      <w:marRight w:val="0"/>
      <w:marTop w:val="0"/>
      <w:marBottom w:val="0"/>
      <w:divBdr>
        <w:top w:val="none" w:sz="0" w:space="0" w:color="auto"/>
        <w:left w:val="none" w:sz="0" w:space="0" w:color="auto"/>
        <w:bottom w:val="none" w:sz="0" w:space="0" w:color="auto"/>
        <w:right w:val="none" w:sz="0" w:space="0" w:color="auto"/>
      </w:divBdr>
      <w:divsChild>
        <w:div w:id="1806115778">
          <w:marLeft w:val="-720"/>
          <w:marRight w:val="0"/>
          <w:marTop w:val="0"/>
          <w:marBottom w:val="0"/>
          <w:divBdr>
            <w:top w:val="none" w:sz="0" w:space="0" w:color="auto"/>
            <w:left w:val="none" w:sz="0" w:space="0" w:color="auto"/>
            <w:bottom w:val="none" w:sz="0" w:space="0" w:color="auto"/>
            <w:right w:val="none" w:sz="0" w:space="0" w:color="auto"/>
          </w:divBdr>
        </w:div>
      </w:divsChild>
    </w:div>
    <w:div w:id="1780564816">
      <w:bodyDiv w:val="1"/>
      <w:marLeft w:val="0"/>
      <w:marRight w:val="0"/>
      <w:marTop w:val="0"/>
      <w:marBottom w:val="0"/>
      <w:divBdr>
        <w:top w:val="none" w:sz="0" w:space="0" w:color="auto"/>
        <w:left w:val="none" w:sz="0" w:space="0" w:color="auto"/>
        <w:bottom w:val="none" w:sz="0" w:space="0" w:color="auto"/>
        <w:right w:val="none" w:sz="0" w:space="0" w:color="auto"/>
      </w:divBdr>
    </w:div>
    <w:div w:id="1793594506">
      <w:bodyDiv w:val="1"/>
      <w:marLeft w:val="0"/>
      <w:marRight w:val="0"/>
      <w:marTop w:val="0"/>
      <w:marBottom w:val="0"/>
      <w:divBdr>
        <w:top w:val="none" w:sz="0" w:space="0" w:color="auto"/>
        <w:left w:val="none" w:sz="0" w:space="0" w:color="auto"/>
        <w:bottom w:val="none" w:sz="0" w:space="0" w:color="auto"/>
        <w:right w:val="none" w:sz="0" w:space="0" w:color="auto"/>
      </w:divBdr>
      <w:divsChild>
        <w:div w:id="973027585">
          <w:marLeft w:val="480"/>
          <w:marRight w:val="0"/>
          <w:marTop w:val="0"/>
          <w:marBottom w:val="0"/>
          <w:divBdr>
            <w:top w:val="none" w:sz="0" w:space="0" w:color="auto"/>
            <w:left w:val="none" w:sz="0" w:space="0" w:color="auto"/>
            <w:bottom w:val="none" w:sz="0" w:space="0" w:color="auto"/>
            <w:right w:val="none" w:sz="0" w:space="0" w:color="auto"/>
          </w:divBdr>
          <w:divsChild>
            <w:div w:id="11577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10690">
      <w:bodyDiv w:val="1"/>
      <w:marLeft w:val="0"/>
      <w:marRight w:val="0"/>
      <w:marTop w:val="0"/>
      <w:marBottom w:val="0"/>
      <w:divBdr>
        <w:top w:val="none" w:sz="0" w:space="0" w:color="auto"/>
        <w:left w:val="none" w:sz="0" w:space="0" w:color="auto"/>
        <w:bottom w:val="none" w:sz="0" w:space="0" w:color="auto"/>
        <w:right w:val="none" w:sz="0" w:space="0" w:color="auto"/>
      </w:divBdr>
      <w:divsChild>
        <w:div w:id="1848278875">
          <w:marLeft w:val="-720"/>
          <w:marRight w:val="0"/>
          <w:marTop w:val="0"/>
          <w:marBottom w:val="0"/>
          <w:divBdr>
            <w:top w:val="none" w:sz="0" w:space="0" w:color="auto"/>
            <w:left w:val="none" w:sz="0" w:space="0" w:color="auto"/>
            <w:bottom w:val="none" w:sz="0" w:space="0" w:color="auto"/>
            <w:right w:val="none" w:sz="0" w:space="0" w:color="auto"/>
          </w:divBdr>
        </w:div>
      </w:divsChild>
    </w:div>
    <w:div w:id="1836144674">
      <w:bodyDiv w:val="1"/>
      <w:marLeft w:val="0"/>
      <w:marRight w:val="0"/>
      <w:marTop w:val="0"/>
      <w:marBottom w:val="0"/>
      <w:divBdr>
        <w:top w:val="none" w:sz="0" w:space="0" w:color="auto"/>
        <w:left w:val="none" w:sz="0" w:space="0" w:color="auto"/>
        <w:bottom w:val="none" w:sz="0" w:space="0" w:color="auto"/>
        <w:right w:val="none" w:sz="0" w:space="0" w:color="auto"/>
      </w:divBdr>
      <w:divsChild>
        <w:div w:id="845172788">
          <w:marLeft w:val="480"/>
          <w:marRight w:val="0"/>
          <w:marTop w:val="0"/>
          <w:marBottom w:val="0"/>
          <w:divBdr>
            <w:top w:val="none" w:sz="0" w:space="0" w:color="auto"/>
            <w:left w:val="none" w:sz="0" w:space="0" w:color="auto"/>
            <w:bottom w:val="none" w:sz="0" w:space="0" w:color="auto"/>
            <w:right w:val="none" w:sz="0" w:space="0" w:color="auto"/>
          </w:divBdr>
          <w:divsChild>
            <w:div w:id="7830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1019">
      <w:bodyDiv w:val="1"/>
      <w:marLeft w:val="0"/>
      <w:marRight w:val="0"/>
      <w:marTop w:val="0"/>
      <w:marBottom w:val="0"/>
      <w:divBdr>
        <w:top w:val="none" w:sz="0" w:space="0" w:color="auto"/>
        <w:left w:val="none" w:sz="0" w:space="0" w:color="auto"/>
        <w:bottom w:val="none" w:sz="0" w:space="0" w:color="auto"/>
        <w:right w:val="none" w:sz="0" w:space="0" w:color="auto"/>
      </w:divBdr>
      <w:divsChild>
        <w:div w:id="1278561999">
          <w:marLeft w:val="480"/>
          <w:marRight w:val="0"/>
          <w:marTop w:val="0"/>
          <w:marBottom w:val="0"/>
          <w:divBdr>
            <w:top w:val="none" w:sz="0" w:space="0" w:color="auto"/>
            <w:left w:val="none" w:sz="0" w:space="0" w:color="auto"/>
            <w:bottom w:val="none" w:sz="0" w:space="0" w:color="auto"/>
            <w:right w:val="none" w:sz="0" w:space="0" w:color="auto"/>
          </w:divBdr>
          <w:divsChild>
            <w:div w:id="18503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3829">
      <w:bodyDiv w:val="1"/>
      <w:marLeft w:val="0"/>
      <w:marRight w:val="0"/>
      <w:marTop w:val="0"/>
      <w:marBottom w:val="0"/>
      <w:divBdr>
        <w:top w:val="none" w:sz="0" w:space="0" w:color="auto"/>
        <w:left w:val="none" w:sz="0" w:space="0" w:color="auto"/>
        <w:bottom w:val="none" w:sz="0" w:space="0" w:color="auto"/>
        <w:right w:val="none" w:sz="0" w:space="0" w:color="auto"/>
      </w:divBdr>
      <w:divsChild>
        <w:div w:id="1013652221">
          <w:marLeft w:val="-720"/>
          <w:marRight w:val="0"/>
          <w:marTop w:val="0"/>
          <w:marBottom w:val="0"/>
          <w:divBdr>
            <w:top w:val="none" w:sz="0" w:space="0" w:color="auto"/>
            <w:left w:val="none" w:sz="0" w:space="0" w:color="auto"/>
            <w:bottom w:val="none" w:sz="0" w:space="0" w:color="auto"/>
            <w:right w:val="none" w:sz="0" w:space="0" w:color="auto"/>
          </w:divBdr>
        </w:div>
      </w:divsChild>
    </w:div>
    <w:div w:id="1859811507">
      <w:bodyDiv w:val="1"/>
      <w:marLeft w:val="0"/>
      <w:marRight w:val="0"/>
      <w:marTop w:val="0"/>
      <w:marBottom w:val="0"/>
      <w:divBdr>
        <w:top w:val="none" w:sz="0" w:space="0" w:color="auto"/>
        <w:left w:val="none" w:sz="0" w:space="0" w:color="auto"/>
        <w:bottom w:val="none" w:sz="0" w:space="0" w:color="auto"/>
        <w:right w:val="none" w:sz="0" w:space="0" w:color="auto"/>
      </w:divBdr>
      <w:divsChild>
        <w:div w:id="2109305210">
          <w:marLeft w:val="-720"/>
          <w:marRight w:val="0"/>
          <w:marTop w:val="0"/>
          <w:marBottom w:val="0"/>
          <w:divBdr>
            <w:top w:val="none" w:sz="0" w:space="0" w:color="auto"/>
            <w:left w:val="none" w:sz="0" w:space="0" w:color="auto"/>
            <w:bottom w:val="none" w:sz="0" w:space="0" w:color="auto"/>
            <w:right w:val="none" w:sz="0" w:space="0" w:color="auto"/>
          </w:divBdr>
        </w:div>
      </w:divsChild>
    </w:div>
    <w:div w:id="1861891407">
      <w:bodyDiv w:val="1"/>
      <w:marLeft w:val="0"/>
      <w:marRight w:val="0"/>
      <w:marTop w:val="0"/>
      <w:marBottom w:val="0"/>
      <w:divBdr>
        <w:top w:val="none" w:sz="0" w:space="0" w:color="auto"/>
        <w:left w:val="none" w:sz="0" w:space="0" w:color="auto"/>
        <w:bottom w:val="none" w:sz="0" w:space="0" w:color="auto"/>
        <w:right w:val="none" w:sz="0" w:space="0" w:color="auto"/>
      </w:divBdr>
    </w:div>
    <w:div w:id="1876380837">
      <w:bodyDiv w:val="1"/>
      <w:marLeft w:val="0"/>
      <w:marRight w:val="0"/>
      <w:marTop w:val="0"/>
      <w:marBottom w:val="0"/>
      <w:divBdr>
        <w:top w:val="none" w:sz="0" w:space="0" w:color="auto"/>
        <w:left w:val="none" w:sz="0" w:space="0" w:color="auto"/>
        <w:bottom w:val="none" w:sz="0" w:space="0" w:color="auto"/>
        <w:right w:val="none" w:sz="0" w:space="0" w:color="auto"/>
      </w:divBdr>
      <w:divsChild>
        <w:div w:id="1257717020">
          <w:marLeft w:val="-720"/>
          <w:marRight w:val="0"/>
          <w:marTop w:val="0"/>
          <w:marBottom w:val="0"/>
          <w:divBdr>
            <w:top w:val="none" w:sz="0" w:space="0" w:color="auto"/>
            <w:left w:val="none" w:sz="0" w:space="0" w:color="auto"/>
            <w:bottom w:val="none" w:sz="0" w:space="0" w:color="auto"/>
            <w:right w:val="none" w:sz="0" w:space="0" w:color="auto"/>
          </w:divBdr>
        </w:div>
      </w:divsChild>
    </w:div>
    <w:div w:id="1883905739">
      <w:bodyDiv w:val="1"/>
      <w:marLeft w:val="0"/>
      <w:marRight w:val="0"/>
      <w:marTop w:val="0"/>
      <w:marBottom w:val="0"/>
      <w:divBdr>
        <w:top w:val="none" w:sz="0" w:space="0" w:color="auto"/>
        <w:left w:val="none" w:sz="0" w:space="0" w:color="auto"/>
        <w:bottom w:val="none" w:sz="0" w:space="0" w:color="auto"/>
        <w:right w:val="none" w:sz="0" w:space="0" w:color="auto"/>
      </w:divBdr>
      <w:divsChild>
        <w:div w:id="1428237702">
          <w:marLeft w:val="-720"/>
          <w:marRight w:val="0"/>
          <w:marTop w:val="0"/>
          <w:marBottom w:val="0"/>
          <w:divBdr>
            <w:top w:val="none" w:sz="0" w:space="0" w:color="auto"/>
            <w:left w:val="none" w:sz="0" w:space="0" w:color="auto"/>
            <w:bottom w:val="none" w:sz="0" w:space="0" w:color="auto"/>
            <w:right w:val="none" w:sz="0" w:space="0" w:color="auto"/>
          </w:divBdr>
        </w:div>
      </w:divsChild>
    </w:div>
    <w:div w:id="1899899926">
      <w:bodyDiv w:val="1"/>
      <w:marLeft w:val="0"/>
      <w:marRight w:val="0"/>
      <w:marTop w:val="0"/>
      <w:marBottom w:val="0"/>
      <w:divBdr>
        <w:top w:val="none" w:sz="0" w:space="0" w:color="auto"/>
        <w:left w:val="none" w:sz="0" w:space="0" w:color="auto"/>
        <w:bottom w:val="none" w:sz="0" w:space="0" w:color="auto"/>
        <w:right w:val="none" w:sz="0" w:space="0" w:color="auto"/>
      </w:divBdr>
      <w:divsChild>
        <w:div w:id="986907094">
          <w:marLeft w:val="-720"/>
          <w:marRight w:val="0"/>
          <w:marTop w:val="0"/>
          <w:marBottom w:val="0"/>
          <w:divBdr>
            <w:top w:val="none" w:sz="0" w:space="0" w:color="auto"/>
            <w:left w:val="none" w:sz="0" w:space="0" w:color="auto"/>
            <w:bottom w:val="none" w:sz="0" w:space="0" w:color="auto"/>
            <w:right w:val="none" w:sz="0" w:space="0" w:color="auto"/>
          </w:divBdr>
        </w:div>
      </w:divsChild>
    </w:div>
    <w:div w:id="1904634732">
      <w:bodyDiv w:val="1"/>
      <w:marLeft w:val="0"/>
      <w:marRight w:val="0"/>
      <w:marTop w:val="0"/>
      <w:marBottom w:val="0"/>
      <w:divBdr>
        <w:top w:val="none" w:sz="0" w:space="0" w:color="auto"/>
        <w:left w:val="none" w:sz="0" w:space="0" w:color="auto"/>
        <w:bottom w:val="none" w:sz="0" w:space="0" w:color="auto"/>
        <w:right w:val="none" w:sz="0" w:space="0" w:color="auto"/>
      </w:divBdr>
      <w:divsChild>
        <w:div w:id="335957888">
          <w:marLeft w:val="-720"/>
          <w:marRight w:val="0"/>
          <w:marTop w:val="0"/>
          <w:marBottom w:val="0"/>
          <w:divBdr>
            <w:top w:val="none" w:sz="0" w:space="0" w:color="auto"/>
            <w:left w:val="none" w:sz="0" w:space="0" w:color="auto"/>
            <w:bottom w:val="none" w:sz="0" w:space="0" w:color="auto"/>
            <w:right w:val="none" w:sz="0" w:space="0" w:color="auto"/>
          </w:divBdr>
        </w:div>
      </w:divsChild>
    </w:div>
    <w:div w:id="1908026250">
      <w:bodyDiv w:val="1"/>
      <w:marLeft w:val="0"/>
      <w:marRight w:val="0"/>
      <w:marTop w:val="0"/>
      <w:marBottom w:val="0"/>
      <w:divBdr>
        <w:top w:val="none" w:sz="0" w:space="0" w:color="auto"/>
        <w:left w:val="none" w:sz="0" w:space="0" w:color="auto"/>
        <w:bottom w:val="none" w:sz="0" w:space="0" w:color="auto"/>
        <w:right w:val="none" w:sz="0" w:space="0" w:color="auto"/>
      </w:divBdr>
      <w:divsChild>
        <w:div w:id="266542522">
          <w:marLeft w:val="480"/>
          <w:marRight w:val="0"/>
          <w:marTop w:val="0"/>
          <w:marBottom w:val="0"/>
          <w:divBdr>
            <w:top w:val="none" w:sz="0" w:space="0" w:color="auto"/>
            <w:left w:val="none" w:sz="0" w:space="0" w:color="auto"/>
            <w:bottom w:val="none" w:sz="0" w:space="0" w:color="auto"/>
            <w:right w:val="none" w:sz="0" w:space="0" w:color="auto"/>
          </w:divBdr>
          <w:divsChild>
            <w:div w:id="5836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2840">
      <w:bodyDiv w:val="1"/>
      <w:marLeft w:val="0"/>
      <w:marRight w:val="0"/>
      <w:marTop w:val="0"/>
      <w:marBottom w:val="0"/>
      <w:divBdr>
        <w:top w:val="none" w:sz="0" w:space="0" w:color="auto"/>
        <w:left w:val="none" w:sz="0" w:space="0" w:color="auto"/>
        <w:bottom w:val="none" w:sz="0" w:space="0" w:color="auto"/>
        <w:right w:val="none" w:sz="0" w:space="0" w:color="auto"/>
      </w:divBdr>
    </w:div>
    <w:div w:id="1913814759">
      <w:bodyDiv w:val="1"/>
      <w:marLeft w:val="0"/>
      <w:marRight w:val="0"/>
      <w:marTop w:val="0"/>
      <w:marBottom w:val="0"/>
      <w:divBdr>
        <w:top w:val="none" w:sz="0" w:space="0" w:color="auto"/>
        <w:left w:val="none" w:sz="0" w:space="0" w:color="auto"/>
        <w:bottom w:val="none" w:sz="0" w:space="0" w:color="auto"/>
        <w:right w:val="none" w:sz="0" w:space="0" w:color="auto"/>
      </w:divBdr>
      <w:divsChild>
        <w:div w:id="126776628">
          <w:marLeft w:val="480"/>
          <w:marRight w:val="0"/>
          <w:marTop w:val="0"/>
          <w:marBottom w:val="0"/>
          <w:divBdr>
            <w:top w:val="none" w:sz="0" w:space="0" w:color="auto"/>
            <w:left w:val="none" w:sz="0" w:space="0" w:color="auto"/>
            <w:bottom w:val="none" w:sz="0" w:space="0" w:color="auto"/>
            <w:right w:val="none" w:sz="0" w:space="0" w:color="auto"/>
          </w:divBdr>
          <w:divsChild>
            <w:div w:id="4093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07109">
      <w:bodyDiv w:val="1"/>
      <w:marLeft w:val="0"/>
      <w:marRight w:val="0"/>
      <w:marTop w:val="0"/>
      <w:marBottom w:val="0"/>
      <w:divBdr>
        <w:top w:val="none" w:sz="0" w:space="0" w:color="auto"/>
        <w:left w:val="none" w:sz="0" w:space="0" w:color="auto"/>
        <w:bottom w:val="none" w:sz="0" w:space="0" w:color="auto"/>
        <w:right w:val="none" w:sz="0" w:space="0" w:color="auto"/>
      </w:divBdr>
      <w:divsChild>
        <w:div w:id="1916163231">
          <w:marLeft w:val="480"/>
          <w:marRight w:val="0"/>
          <w:marTop w:val="0"/>
          <w:marBottom w:val="0"/>
          <w:divBdr>
            <w:top w:val="none" w:sz="0" w:space="0" w:color="auto"/>
            <w:left w:val="none" w:sz="0" w:space="0" w:color="auto"/>
            <w:bottom w:val="none" w:sz="0" w:space="0" w:color="auto"/>
            <w:right w:val="none" w:sz="0" w:space="0" w:color="auto"/>
          </w:divBdr>
          <w:divsChild>
            <w:div w:id="527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86887">
      <w:bodyDiv w:val="1"/>
      <w:marLeft w:val="0"/>
      <w:marRight w:val="0"/>
      <w:marTop w:val="0"/>
      <w:marBottom w:val="0"/>
      <w:divBdr>
        <w:top w:val="none" w:sz="0" w:space="0" w:color="auto"/>
        <w:left w:val="none" w:sz="0" w:space="0" w:color="auto"/>
        <w:bottom w:val="none" w:sz="0" w:space="0" w:color="auto"/>
        <w:right w:val="none" w:sz="0" w:space="0" w:color="auto"/>
      </w:divBdr>
      <w:divsChild>
        <w:div w:id="626205308">
          <w:marLeft w:val="480"/>
          <w:marRight w:val="0"/>
          <w:marTop w:val="0"/>
          <w:marBottom w:val="0"/>
          <w:divBdr>
            <w:top w:val="none" w:sz="0" w:space="0" w:color="auto"/>
            <w:left w:val="none" w:sz="0" w:space="0" w:color="auto"/>
            <w:bottom w:val="none" w:sz="0" w:space="0" w:color="auto"/>
            <w:right w:val="none" w:sz="0" w:space="0" w:color="auto"/>
          </w:divBdr>
          <w:divsChild>
            <w:div w:id="7888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38033">
      <w:bodyDiv w:val="1"/>
      <w:marLeft w:val="0"/>
      <w:marRight w:val="0"/>
      <w:marTop w:val="0"/>
      <w:marBottom w:val="0"/>
      <w:divBdr>
        <w:top w:val="none" w:sz="0" w:space="0" w:color="auto"/>
        <w:left w:val="none" w:sz="0" w:space="0" w:color="auto"/>
        <w:bottom w:val="none" w:sz="0" w:space="0" w:color="auto"/>
        <w:right w:val="none" w:sz="0" w:space="0" w:color="auto"/>
      </w:divBdr>
      <w:divsChild>
        <w:div w:id="1816951529">
          <w:marLeft w:val="480"/>
          <w:marRight w:val="0"/>
          <w:marTop w:val="0"/>
          <w:marBottom w:val="0"/>
          <w:divBdr>
            <w:top w:val="none" w:sz="0" w:space="0" w:color="auto"/>
            <w:left w:val="none" w:sz="0" w:space="0" w:color="auto"/>
            <w:bottom w:val="none" w:sz="0" w:space="0" w:color="auto"/>
            <w:right w:val="none" w:sz="0" w:space="0" w:color="auto"/>
          </w:divBdr>
          <w:divsChild>
            <w:div w:id="1550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736">
      <w:bodyDiv w:val="1"/>
      <w:marLeft w:val="0"/>
      <w:marRight w:val="0"/>
      <w:marTop w:val="0"/>
      <w:marBottom w:val="0"/>
      <w:divBdr>
        <w:top w:val="none" w:sz="0" w:space="0" w:color="auto"/>
        <w:left w:val="none" w:sz="0" w:space="0" w:color="auto"/>
        <w:bottom w:val="none" w:sz="0" w:space="0" w:color="auto"/>
        <w:right w:val="none" w:sz="0" w:space="0" w:color="auto"/>
      </w:divBdr>
      <w:divsChild>
        <w:div w:id="119424348">
          <w:marLeft w:val="-720"/>
          <w:marRight w:val="0"/>
          <w:marTop w:val="0"/>
          <w:marBottom w:val="0"/>
          <w:divBdr>
            <w:top w:val="none" w:sz="0" w:space="0" w:color="auto"/>
            <w:left w:val="none" w:sz="0" w:space="0" w:color="auto"/>
            <w:bottom w:val="none" w:sz="0" w:space="0" w:color="auto"/>
            <w:right w:val="none" w:sz="0" w:space="0" w:color="auto"/>
          </w:divBdr>
        </w:div>
      </w:divsChild>
    </w:div>
    <w:div w:id="2044748744">
      <w:bodyDiv w:val="1"/>
      <w:marLeft w:val="0"/>
      <w:marRight w:val="0"/>
      <w:marTop w:val="0"/>
      <w:marBottom w:val="0"/>
      <w:divBdr>
        <w:top w:val="none" w:sz="0" w:space="0" w:color="auto"/>
        <w:left w:val="none" w:sz="0" w:space="0" w:color="auto"/>
        <w:bottom w:val="none" w:sz="0" w:space="0" w:color="auto"/>
        <w:right w:val="none" w:sz="0" w:space="0" w:color="auto"/>
      </w:divBdr>
      <w:divsChild>
        <w:div w:id="974289872">
          <w:marLeft w:val="480"/>
          <w:marRight w:val="0"/>
          <w:marTop w:val="0"/>
          <w:marBottom w:val="0"/>
          <w:divBdr>
            <w:top w:val="none" w:sz="0" w:space="0" w:color="auto"/>
            <w:left w:val="none" w:sz="0" w:space="0" w:color="auto"/>
            <w:bottom w:val="none" w:sz="0" w:space="0" w:color="auto"/>
            <w:right w:val="none" w:sz="0" w:space="0" w:color="auto"/>
          </w:divBdr>
          <w:divsChild>
            <w:div w:id="84089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94056">
      <w:bodyDiv w:val="1"/>
      <w:marLeft w:val="0"/>
      <w:marRight w:val="0"/>
      <w:marTop w:val="0"/>
      <w:marBottom w:val="0"/>
      <w:divBdr>
        <w:top w:val="none" w:sz="0" w:space="0" w:color="auto"/>
        <w:left w:val="none" w:sz="0" w:space="0" w:color="auto"/>
        <w:bottom w:val="none" w:sz="0" w:space="0" w:color="auto"/>
        <w:right w:val="none" w:sz="0" w:space="0" w:color="auto"/>
      </w:divBdr>
      <w:divsChild>
        <w:div w:id="191068268">
          <w:marLeft w:val="480"/>
          <w:marRight w:val="0"/>
          <w:marTop w:val="0"/>
          <w:marBottom w:val="0"/>
          <w:divBdr>
            <w:top w:val="none" w:sz="0" w:space="0" w:color="auto"/>
            <w:left w:val="none" w:sz="0" w:space="0" w:color="auto"/>
            <w:bottom w:val="none" w:sz="0" w:space="0" w:color="auto"/>
            <w:right w:val="none" w:sz="0" w:space="0" w:color="auto"/>
          </w:divBdr>
          <w:divsChild>
            <w:div w:id="14154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08084">
      <w:bodyDiv w:val="1"/>
      <w:marLeft w:val="0"/>
      <w:marRight w:val="0"/>
      <w:marTop w:val="0"/>
      <w:marBottom w:val="0"/>
      <w:divBdr>
        <w:top w:val="none" w:sz="0" w:space="0" w:color="auto"/>
        <w:left w:val="none" w:sz="0" w:space="0" w:color="auto"/>
        <w:bottom w:val="none" w:sz="0" w:space="0" w:color="auto"/>
        <w:right w:val="none" w:sz="0" w:space="0" w:color="auto"/>
      </w:divBdr>
      <w:divsChild>
        <w:div w:id="115610439">
          <w:marLeft w:val="0"/>
          <w:marRight w:val="0"/>
          <w:marTop w:val="100"/>
          <w:marBottom w:val="100"/>
          <w:divBdr>
            <w:top w:val="none" w:sz="0" w:space="0" w:color="auto"/>
            <w:left w:val="none" w:sz="0" w:space="0" w:color="auto"/>
            <w:bottom w:val="none" w:sz="0" w:space="0" w:color="auto"/>
            <w:right w:val="none" w:sz="0" w:space="0" w:color="auto"/>
          </w:divBdr>
          <w:divsChild>
            <w:div w:id="1428118555">
              <w:marLeft w:val="0"/>
              <w:marRight w:val="0"/>
              <w:marTop w:val="0"/>
              <w:marBottom w:val="0"/>
              <w:divBdr>
                <w:top w:val="none" w:sz="0" w:space="0" w:color="auto"/>
                <w:left w:val="none" w:sz="0" w:space="0" w:color="auto"/>
                <w:bottom w:val="none" w:sz="0" w:space="0" w:color="auto"/>
                <w:right w:val="none" w:sz="0" w:space="0" w:color="auto"/>
              </w:divBdr>
              <w:divsChild>
                <w:div w:id="862983485">
                  <w:marLeft w:val="480"/>
                  <w:marRight w:val="0"/>
                  <w:marTop w:val="0"/>
                  <w:marBottom w:val="0"/>
                  <w:divBdr>
                    <w:top w:val="none" w:sz="0" w:space="0" w:color="auto"/>
                    <w:left w:val="none" w:sz="0" w:space="0" w:color="auto"/>
                    <w:bottom w:val="none" w:sz="0" w:space="0" w:color="auto"/>
                    <w:right w:val="none" w:sz="0" w:space="0" w:color="auto"/>
                  </w:divBdr>
                  <w:divsChild>
                    <w:div w:id="14887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6403">
              <w:marLeft w:val="0"/>
              <w:marRight w:val="0"/>
              <w:marTop w:val="360"/>
              <w:marBottom w:val="0"/>
              <w:divBdr>
                <w:top w:val="none" w:sz="0" w:space="0" w:color="auto"/>
                <w:left w:val="none" w:sz="0" w:space="0" w:color="auto"/>
                <w:bottom w:val="none" w:sz="0" w:space="0" w:color="auto"/>
                <w:right w:val="none" w:sz="0" w:space="0" w:color="auto"/>
              </w:divBdr>
            </w:div>
          </w:divsChild>
        </w:div>
        <w:div w:id="1979332618">
          <w:marLeft w:val="0"/>
          <w:marRight w:val="0"/>
          <w:marTop w:val="100"/>
          <w:marBottom w:val="100"/>
          <w:divBdr>
            <w:top w:val="none" w:sz="0" w:space="0" w:color="auto"/>
            <w:left w:val="none" w:sz="0" w:space="0" w:color="auto"/>
            <w:bottom w:val="none" w:sz="0" w:space="0" w:color="auto"/>
            <w:right w:val="none" w:sz="0" w:space="0" w:color="auto"/>
          </w:divBdr>
          <w:divsChild>
            <w:div w:id="1369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0382">
      <w:bodyDiv w:val="1"/>
      <w:marLeft w:val="0"/>
      <w:marRight w:val="0"/>
      <w:marTop w:val="0"/>
      <w:marBottom w:val="0"/>
      <w:divBdr>
        <w:top w:val="none" w:sz="0" w:space="0" w:color="auto"/>
        <w:left w:val="none" w:sz="0" w:space="0" w:color="auto"/>
        <w:bottom w:val="none" w:sz="0" w:space="0" w:color="auto"/>
        <w:right w:val="none" w:sz="0" w:space="0" w:color="auto"/>
      </w:divBdr>
      <w:divsChild>
        <w:div w:id="335111859">
          <w:marLeft w:val="480"/>
          <w:marRight w:val="0"/>
          <w:marTop w:val="0"/>
          <w:marBottom w:val="0"/>
          <w:divBdr>
            <w:top w:val="none" w:sz="0" w:space="0" w:color="auto"/>
            <w:left w:val="none" w:sz="0" w:space="0" w:color="auto"/>
            <w:bottom w:val="none" w:sz="0" w:space="0" w:color="auto"/>
            <w:right w:val="none" w:sz="0" w:space="0" w:color="auto"/>
          </w:divBdr>
          <w:divsChild>
            <w:div w:id="7657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39111">
      <w:bodyDiv w:val="1"/>
      <w:marLeft w:val="0"/>
      <w:marRight w:val="0"/>
      <w:marTop w:val="0"/>
      <w:marBottom w:val="0"/>
      <w:divBdr>
        <w:top w:val="none" w:sz="0" w:space="0" w:color="auto"/>
        <w:left w:val="none" w:sz="0" w:space="0" w:color="auto"/>
        <w:bottom w:val="none" w:sz="0" w:space="0" w:color="auto"/>
        <w:right w:val="none" w:sz="0" w:space="0" w:color="auto"/>
      </w:divBdr>
      <w:divsChild>
        <w:div w:id="1953441571">
          <w:marLeft w:val="480"/>
          <w:marRight w:val="0"/>
          <w:marTop w:val="0"/>
          <w:marBottom w:val="0"/>
          <w:divBdr>
            <w:top w:val="none" w:sz="0" w:space="0" w:color="auto"/>
            <w:left w:val="none" w:sz="0" w:space="0" w:color="auto"/>
            <w:bottom w:val="none" w:sz="0" w:space="0" w:color="auto"/>
            <w:right w:val="none" w:sz="0" w:space="0" w:color="auto"/>
          </w:divBdr>
          <w:divsChild>
            <w:div w:id="15053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61747">
      <w:bodyDiv w:val="1"/>
      <w:marLeft w:val="0"/>
      <w:marRight w:val="0"/>
      <w:marTop w:val="0"/>
      <w:marBottom w:val="0"/>
      <w:divBdr>
        <w:top w:val="none" w:sz="0" w:space="0" w:color="auto"/>
        <w:left w:val="none" w:sz="0" w:space="0" w:color="auto"/>
        <w:bottom w:val="none" w:sz="0" w:space="0" w:color="auto"/>
        <w:right w:val="none" w:sz="0" w:space="0" w:color="auto"/>
      </w:divBdr>
      <w:divsChild>
        <w:div w:id="1992370589">
          <w:marLeft w:val="480"/>
          <w:marRight w:val="0"/>
          <w:marTop w:val="0"/>
          <w:marBottom w:val="0"/>
          <w:divBdr>
            <w:top w:val="none" w:sz="0" w:space="0" w:color="auto"/>
            <w:left w:val="none" w:sz="0" w:space="0" w:color="auto"/>
            <w:bottom w:val="none" w:sz="0" w:space="0" w:color="auto"/>
            <w:right w:val="none" w:sz="0" w:space="0" w:color="auto"/>
          </w:divBdr>
          <w:divsChild>
            <w:div w:id="13202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5211">
      <w:bodyDiv w:val="1"/>
      <w:marLeft w:val="0"/>
      <w:marRight w:val="0"/>
      <w:marTop w:val="0"/>
      <w:marBottom w:val="0"/>
      <w:divBdr>
        <w:top w:val="none" w:sz="0" w:space="0" w:color="auto"/>
        <w:left w:val="none" w:sz="0" w:space="0" w:color="auto"/>
        <w:bottom w:val="none" w:sz="0" w:space="0" w:color="auto"/>
        <w:right w:val="none" w:sz="0" w:space="0" w:color="auto"/>
      </w:divBdr>
      <w:divsChild>
        <w:div w:id="76950417">
          <w:marLeft w:val="480"/>
          <w:marRight w:val="0"/>
          <w:marTop w:val="0"/>
          <w:marBottom w:val="0"/>
          <w:divBdr>
            <w:top w:val="none" w:sz="0" w:space="0" w:color="auto"/>
            <w:left w:val="none" w:sz="0" w:space="0" w:color="auto"/>
            <w:bottom w:val="none" w:sz="0" w:space="0" w:color="auto"/>
            <w:right w:val="none" w:sz="0" w:space="0" w:color="auto"/>
          </w:divBdr>
          <w:divsChild>
            <w:div w:id="99132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teomijar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388</TotalTime>
  <Pages>1</Pages>
  <Words>158596</Words>
  <Characters>158596</Characters>
  <Application>Microsoft Office Word</Application>
  <DocSecurity>0</DocSecurity>
  <Lines>158596</Lines>
  <Paragraphs>158595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Mateo Mijares</dc:creator>
  <cp:keywords>6.0.0</cp:keywords>
  <dc:description/>
  <cp:lastModifiedBy>Mateo Mijares</cp:lastModifiedBy>
  <cp:revision>562</cp:revision>
  <dcterms:created xsi:type="dcterms:W3CDTF">2025-06-08T05:25:00Z</dcterms:created>
  <dcterms:modified xsi:type="dcterms:W3CDTF">2025-06-22T23:27:00Z</dcterms:modified>
</cp:coreProperties>
</file>