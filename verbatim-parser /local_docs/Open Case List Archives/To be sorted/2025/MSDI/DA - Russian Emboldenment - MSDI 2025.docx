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7AE7E" w14:textId="08266BD6" w:rsidR="005D388F" w:rsidRDefault="5B21C897" w:rsidP="008E6496">
      <w:pPr>
        <w:pStyle w:val="Heading1"/>
      </w:pPr>
      <w:r>
        <w:t xml:space="preserve">Russian Emboldenment DA </w:t>
      </w:r>
    </w:p>
    <w:p w14:paraId="3681F816" w14:textId="33173165" w:rsidR="00E4579B" w:rsidRPr="00E4579B" w:rsidRDefault="00E4579B" w:rsidP="00E4579B">
      <w:pPr>
        <w:jc w:val="center"/>
      </w:pPr>
      <w:r>
        <w:rPr>
          <w:noProof/>
        </w:rPr>
        <w:drawing>
          <wp:inline distT="0" distB="0" distL="0" distR="0" wp14:anchorId="1BCEBB85" wp14:editId="64FCB043">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8"/>
                    <a:srcRect/>
                    <a:stretch>
                      <a:fillRect/>
                    </a:stretch>
                  </pic:blipFill>
                  <pic:spPr>
                    <a:xfrm>
                      <a:off x="0" y="0"/>
                      <a:ext cx="3571875" cy="5886450"/>
                    </a:xfrm>
                    <a:prstGeom prst="rect">
                      <a:avLst/>
                    </a:prstGeom>
                    <a:ln/>
                  </pic:spPr>
                </pic:pic>
              </a:graphicData>
            </a:graphic>
          </wp:inline>
        </w:drawing>
      </w:r>
    </w:p>
    <w:p w14:paraId="416136C7" w14:textId="0AACAEA7" w:rsidR="006C72D1" w:rsidRDefault="006C72D1" w:rsidP="001D1353">
      <w:pPr>
        <w:pStyle w:val="Heading2"/>
      </w:pPr>
      <w:r>
        <w:t xml:space="preserve">Notes </w:t>
      </w:r>
    </w:p>
    <w:p w14:paraId="1FEA3E0A" w14:textId="00862F1D" w:rsidR="00F91408" w:rsidRDefault="006C72D1" w:rsidP="00F91408">
      <w:pPr>
        <w:pStyle w:val="Heading4"/>
      </w:pPr>
      <w:r>
        <w:t xml:space="preserve">There are two versions of the </w:t>
      </w:r>
      <w:r w:rsidR="009956B8">
        <w:t>DA</w:t>
      </w:r>
      <w:r>
        <w:t>. I think they are both equally viable strategies against any AFF that doesn’t specifically antagonize Russia. It obviously works be</w:t>
      </w:r>
      <w:r w:rsidR="009956B8">
        <w:t>st against</w:t>
      </w:r>
      <w:r>
        <w:t xml:space="preserve"> any cooperation-based </w:t>
      </w:r>
      <w:r w:rsidR="0071329A">
        <w:t>affirmatives</w:t>
      </w:r>
      <w:r>
        <w:t xml:space="preserve">, but I think that you can make a convincing link story for many Affirmatives.  </w:t>
      </w:r>
      <w:r w:rsidR="009956B8">
        <w:t xml:space="preserve">The two versions cannot be run together. </w:t>
      </w:r>
    </w:p>
    <w:p w14:paraId="35EF6F56" w14:textId="77777777" w:rsidR="00F91408" w:rsidRDefault="00F91408" w:rsidP="00F91408"/>
    <w:p w14:paraId="32A57B9B" w14:textId="26723998" w:rsidR="00F91408" w:rsidRPr="00F91408" w:rsidRDefault="00F91408" w:rsidP="00F91408">
      <w:pPr>
        <w:pStyle w:val="Heading4"/>
      </w:pPr>
      <w:r>
        <w:t xml:space="preserve">The core of both versions rests on the idea that Putin is going to use the plan as leverage </w:t>
      </w:r>
      <w:r w:rsidR="009956B8">
        <w:t>with</w:t>
      </w:r>
      <w:r>
        <w:t xml:space="preserve"> Trump. Trump sees this as an opportunity to say he ended the war and takes a bad deal. This allows Putin to continue his aggression in Ukraine and elsewhere, causing a litany of terrible things. </w:t>
      </w:r>
    </w:p>
    <w:p w14:paraId="7A5872E5" w14:textId="77777777" w:rsidR="006C72D1" w:rsidRDefault="006C72D1" w:rsidP="006C72D1"/>
    <w:p w14:paraId="6AD404AD" w14:textId="07184607" w:rsidR="006C72D1" w:rsidRDefault="006C72D1" w:rsidP="006C72D1">
      <w:pPr>
        <w:pStyle w:val="Heading4"/>
      </w:pPr>
      <w:r>
        <w:t xml:space="preserve">The Ukraine version of the DA </w:t>
      </w:r>
      <w:r w:rsidR="0071329A">
        <w:t>utilizes</w:t>
      </w:r>
      <w:r>
        <w:t xml:space="preserve"> the specificity of the Komin and Hosa evidence to its benefit. By explicitly linking Arctic cooperation and the Ukrainian conflict, Putin can turn the tide decisively in his favor. That causes a bad outcome for Ukraine and subsequently the world through a combination of increased Russian and Chinese expansionism and aggression as well as rapid, widespread proliferation causing a nuclear war. There are other impact mods, such as the use of nuclear weapons by Russia in Ukraine and/or nuclear accidents causing unintended escalation. There is also a democracy </w:t>
      </w:r>
      <w:r w:rsidR="0071329A">
        <w:t>mod that has some really solid evidence. Once again, the strength of the Ukraine DA</w:t>
      </w:r>
      <w:r>
        <w:t xml:space="preserve"> </w:t>
      </w:r>
      <w:r w:rsidR="0071329A">
        <w:t xml:space="preserve">is the specificity of the evidence. </w:t>
      </w:r>
    </w:p>
    <w:p w14:paraId="1159B20D" w14:textId="77777777" w:rsidR="006C72D1" w:rsidRDefault="006C72D1" w:rsidP="006C72D1"/>
    <w:p w14:paraId="40C7D2E0" w14:textId="3C8F7BDC" w:rsidR="006C72D1" w:rsidRDefault="006C72D1" w:rsidP="009D0667">
      <w:pPr>
        <w:pStyle w:val="Heading4"/>
      </w:pPr>
      <w:r>
        <w:t xml:space="preserve">The cooperation version of the DA is </w:t>
      </w:r>
      <w:r w:rsidR="00F91408">
        <w:t>fantastic optio</w:t>
      </w:r>
      <w:r w:rsidR="003D0EF7">
        <w:t>n</w:t>
      </w:r>
      <w:r w:rsidR="00F91408">
        <w:t xml:space="preserve">. </w:t>
      </w:r>
      <w:r>
        <w:t xml:space="preserve">The Komin and Hosa link evidence does make the claim that Putin could use the Arctic </w:t>
      </w:r>
      <w:r w:rsidR="0071329A">
        <w:t xml:space="preserve">as a bargaining chip in other parts of their geopolitical strategy. This gives you lots of inroads into Russian adventurism/aggression impacts that aren’t explicitly tied to the outcome of the Ukrainian conflict. This allows you to sidestep uniqueness questions about Trump’s commitment to Ukraine as well as the overall outcome of the war. </w:t>
      </w:r>
      <w:r w:rsidR="003D0EF7">
        <w:t xml:space="preserve">This could definitely be beneficial if you want to keep the debate simple. </w:t>
      </w:r>
    </w:p>
    <w:p w14:paraId="43CCE469" w14:textId="77777777" w:rsidR="007962FB" w:rsidRDefault="007962FB" w:rsidP="007962FB"/>
    <w:p w14:paraId="50FF4209" w14:textId="3B89FB03" w:rsidR="007962FB" w:rsidRPr="007962FB" w:rsidRDefault="007962FB" w:rsidP="007962FB">
      <w:pPr>
        <w:pStyle w:val="Heading4"/>
      </w:pPr>
      <w:r>
        <w:t xml:space="preserve">Each of the versions is self-contained under their own F4 Pocket. This is most important to keep in mind for the impact scenarios, because they are just different enough to cause confusion if you pull from the wrong section. </w:t>
      </w:r>
    </w:p>
    <w:p w14:paraId="6BAA82AC" w14:textId="0B290415" w:rsidR="001D1353" w:rsidRDefault="001D1353" w:rsidP="001D1353">
      <w:pPr>
        <w:pStyle w:val="Heading1"/>
      </w:pPr>
      <w:r>
        <w:t>Ukraine</w:t>
      </w:r>
    </w:p>
    <w:p w14:paraId="0744880D" w14:textId="7C83E9BA" w:rsidR="00BD2154" w:rsidRDefault="00B10A9A" w:rsidP="008E6496">
      <w:pPr>
        <w:pStyle w:val="Heading3"/>
      </w:pPr>
      <w:r>
        <w:t xml:space="preserve">Ukraine </w:t>
      </w:r>
      <w:r w:rsidR="00BD2154">
        <w:t xml:space="preserve">1NC </w:t>
      </w:r>
    </w:p>
    <w:p w14:paraId="05323D5B" w14:textId="77777777" w:rsidR="009073DB" w:rsidRDefault="009073DB" w:rsidP="009073DB">
      <w:pPr>
        <w:pStyle w:val="Heading4"/>
      </w:pPr>
      <w:r>
        <w:t>Despite Trump’s efforts to end the war in Ukraine, the war is at a stalemate with no end in sight. However, Trump risks appeasing Putin and emboldening him</w:t>
      </w:r>
    </w:p>
    <w:p w14:paraId="73688F7E" w14:textId="1CD49C52" w:rsidR="009073DB" w:rsidRPr="00FE6C95" w:rsidRDefault="009073DB" w:rsidP="009073DB">
      <w:r w:rsidRPr="00A02A78">
        <w:rPr>
          <w:rStyle w:val="Style13ptBold"/>
        </w:rPr>
        <w:t>Kuleba 2025</w:t>
      </w:r>
      <w:r>
        <w:t>. DMYTRO KULEBA was Minister of Foreign Affairs of Ukraine from 2020 to 2024. “The Delusions of Peacemaking in Ukraine” Foreign Affairs May 30, 2025. &lt;https://www.foreignaffairs.com/ukraine/delusions-peacemaking-ukraine-dmytro-kuleba&gt; Accessed 7/6/25. ARJSH</w:t>
      </w:r>
      <w:r w:rsidR="00963463">
        <w:t xml:space="preserve"> *edited for ableist language*</w:t>
      </w:r>
    </w:p>
    <w:p w14:paraId="0D55C0E6" w14:textId="37C5FEED" w:rsidR="009073DB" w:rsidRPr="00BD2154" w:rsidRDefault="009073DB" w:rsidP="009073DB">
      <w:pPr>
        <w:rPr>
          <w:sz w:val="16"/>
        </w:rPr>
      </w:pPr>
      <w:r w:rsidRPr="004F790C">
        <w:rPr>
          <w:rStyle w:val="StyleUnderline"/>
        </w:rPr>
        <w:t xml:space="preserve">Ever since the inauguration of U.S. President Donald </w:t>
      </w:r>
      <w:r w:rsidRPr="009956B8">
        <w:rPr>
          <w:rStyle w:val="StyleUnderline"/>
          <w:highlight w:val="cyan"/>
        </w:rPr>
        <w:t>Trump</w:t>
      </w:r>
      <w:r w:rsidRPr="00BD2154">
        <w:rPr>
          <w:sz w:val="16"/>
        </w:rPr>
        <w:t xml:space="preserve"> in January, </w:t>
      </w:r>
      <w:r w:rsidRPr="004F790C">
        <w:rPr>
          <w:rStyle w:val="StyleUnderline"/>
        </w:rPr>
        <w:t xml:space="preserve">the world </w:t>
      </w:r>
      <w:r w:rsidRPr="009956B8">
        <w:rPr>
          <w:rStyle w:val="StyleUnderline"/>
          <w:highlight w:val="cyan"/>
        </w:rPr>
        <w:t>has been hypnotized by the prospect of a cease-fire in Ukraine</w:t>
      </w:r>
      <w:r w:rsidRPr="00BD2154">
        <w:rPr>
          <w:sz w:val="16"/>
        </w:rPr>
        <w:t xml:space="preserve">. It is easy to see why. </w:t>
      </w:r>
      <w:r w:rsidRPr="004F790C">
        <w:rPr>
          <w:rStyle w:val="StyleUnderline"/>
        </w:rPr>
        <w:t>The election of an American president who wanted to act as a Ukraine broker rather than a Ukraine backer was seen as an opportunity to disrupt the status quo and stop the bloodshed.</w:t>
      </w:r>
      <w:r>
        <w:rPr>
          <w:rStyle w:val="StyleUnderline"/>
        </w:rPr>
        <w:t xml:space="preserve"> </w:t>
      </w:r>
      <w:r w:rsidRPr="00BD2154">
        <w:rPr>
          <w:sz w:val="16"/>
        </w:rPr>
        <w:t xml:space="preserve">But </w:t>
      </w:r>
      <w:r w:rsidRPr="004F790C">
        <w:rPr>
          <w:rStyle w:val="StyleUnderline"/>
        </w:rPr>
        <w:t>effective wartime diplomacy requires applying the right amount of leverage—sticks and carrots—on the right parties, under time pressure</w:t>
      </w:r>
      <w:r w:rsidRPr="00BD2154">
        <w:rPr>
          <w:sz w:val="16"/>
        </w:rPr>
        <w:t xml:space="preserve">. Trump introduced the final factor by promising a swift outcome, and when that proved impossible, unsuccessfully threatening to walk away from negotiations altogether. But </w:t>
      </w:r>
      <w:r w:rsidRPr="00BD2154">
        <w:rPr>
          <w:rStyle w:val="StyleUnderline"/>
        </w:rPr>
        <w:t>he failed when it came to rewards and punishments, wielding all the sticks against the country that was attacked while reserving all the carrots for the attacker.</w:t>
      </w:r>
      <w:r w:rsidRPr="00BD2154">
        <w:rPr>
          <w:sz w:val="16"/>
        </w:rPr>
        <w:t xml:space="preserve"> He railed against Ukraine, blaming it for the war, and at one point suspended assistance to its military. Meanwhile, he praised Russian President Vladimir Putin. As a result, </w:t>
      </w:r>
      <w:r w:rsidRPr="009956B8">
        <w:rPr>
          <w:rStyle w:val="StyleUnderline"/>
          <w:highlight w:val="cyan"/>
        </w:rPr>
        <w:t>the world is no closer to meaningful negotiations now than</w:t>
      </w:r>
      <w:r w:rsidRPr="00BD2154">
        <w:rPr>
          <w:rStyle w:val="StyleUnderline"/>
        </w:rPr>
        <w:t xml:space="preserve"> it was </w:t>
      </w:r>
      <w:r w:rsidRPr="009956B8">
        <w:rPr>
          <w:rStyle w:val="StyleUnderline"/>
          <w:highlight w:val="cyan"/>
        </w:rPr>
        <w:t>when Trump won</w:t>
      </w:r>
      <w:r w:rsidRPr="00BD2154">
        <w:rPr>
          <w:rStyle w:val="StyleUnderline"/>
        </w:rPr>
        <w:t xml:space="preserve"> the U.S. presidential election in November</w:t>
      </w:r>
      <w:r w:rsidRPr="00BD2154">
        <w:rPr>
          <w:sz w:val="16"/>
        </w:rPr>
        <w:t xml:space="preserve">. </w:t>
      </w:r>
      <w:r w:rsidRPr="00BD2154">
        <w:rPr>
          <w:rStyle w:val="StyleUnderline"/>
        </w:rPr>
        <w:t>Countries have heard and seen a lot—Moscow’s pro-Trump messaging, Kyiv’s embrace of talks, Europe’s American outreach, and all the shuttle diplomacy. But these were less bridges to peace than attempts to flatter the U.S. president: the goal was not to end the war, but to bring Trump closer to one side and prevent him from sliding to the other.</w:t>
      </w:r>
      <w:r>
        <w:rPr>
          <w:rStyle w:val="StyleUnderline"/>
        </w:rPr>
        <w:t xml:space="preserve"> </w:t>
      </w:r>
      <w:r w:rsidRPr="00BD2154">
        <w:rPr>
          <w:sz w:val="16"/>
        </w:rPr>
        <w:t xml:space="preserve">Trump’s quest, however, was always going to be difficult. </w:t>
      </w:r>
      <w:r w:rsidRPr="00BD2154">
        <w:rPr>
          <w:rStyle w:val="StyleUnderline"/>
        </w:rPr>
        <w:t xml:space="preserve">The stark reality is that </w:t>
      </w:r>
      <w:r w:rsidRPr="009956B8">
        <w:rPr>
          <w:rStyle w:val="StyleUnderline"/>
          <w:highlight w:val="cyan"/>
        </w:rPr>
        <w:t>neither Russia nor Ukraine has much of an incentive to stop the fighting. Moscow has built a wartime economy that allows it to keep fighting</w:t>
      </w:r>
      <w:r w:rsidRPr="00BD2154">
        <w:rPr>
          <w:rStyle w:val="StyleUnderline"/>
        </w:rPr>
        <w:t xml:space="preserve">—and makes it hard to stop doing so. </w:t>
      </w:r>
      <w:r w:rsidRPr="009956B8">
        <w:rPr>
          <w:rStyle w:val="StyleUnderline"/>
          <w:highlight w:val="cyan"/>
        </w:rPr>
        <w:t>Ukraine is in no mood to compromise</w:t>
      </w:r>
      <w:r w:rsidRPr="00BD2154">
        <w:rPr>
          <w:rStyle w:val="StyleUnderline"/>
        </w:rPr>
        <w:t xml:space="preserve"> on its sovereignty, and its military remains strong enough to keep mounting an effective defense. As a result, </w:t>
      </w:r>
      <w:r w:rsidRPr="009956B8">
        <w:rPr>
          <w:rStyle w:val="StyleUnderline"/>
          <w:highlight w:val="cyan"/>
        </w:rPr>
        <w:t>for now, a cease-fire</w:t>
      </w:r>
      <w:r w:rsidRPr="00BD2154">
        <w:rPr>
          <w:rStyle w:val="StyleUnderline"/>
        </w:rPr>
        <w:t xml:space="preserve"> in Ukraine </w:t>
      </w:r>
      <w:r w:rsidRPr="009956B8">
        <w:rPr>
          <w:rStyle w:val="StyleUnderline"/>
          <w:highlight w:val="cyan"/>
        </w:rPr>
        <w:t>is impossible</w:t>
      </w:r>
      <w:r w:rsidRPr="00BD2154">
        <w:rPr>
          <w:rStyle w:val="StyleUnderline"/>
        </w:rPr>
        <w:t>.</w:t>
      </w:r>
      <w:r>
        <w:rPr>
          <w:rStyle w:val="StyleUnderline"/>
        </w:rPr>
        <w:t xml:space="preserve"> </w:t>
      </w:r>
      <w:r w:rsidRPr="00BD2154">
        <w:rPr>
          <w:sz w:val="16"/>
        </w:rPr>
        <w:t xml:space="preserve">NO TRUMP CARD Ukraine’s friends in the West have long been divided in their assessment of what Russia wants. According to some, Putin is pursuing a limited agenda and would settle for limited gains. By this logic, the Kremlin might be sated, for example, by a deal that accepts that the occupied parts of Ukraine are rightfully Russian and guarantees that Ukraine will not join NATO. Others strenuously disagree. In their view, </w:t>
      </w:r>
      <w:r w:rsidRPr="009956B8">
        <w:rPr>
          <w:rStyle w:val="StyleUnderline"/>
          <w:highlight w:val="cyan"/>
        </w:rPr>
        <w:t>appeasing Putin will only encourage him</w:t>
      </w:r>
      <w:r w:rsidRPr="00BD2154">
        <w:rPr>
          <w:rStyle w:val="StyleUnderline"/>
        </w:rPr>
        <w:t>. The Russian president came for all of Ukraine, whose very statehood is irreconcilable with his vision of his role in history.</w:t>
      </w:r>
      <w:r w:rsidRPr="00BD2154">
        <w:rPr>
          <w:sz w:val="16"/>
        </w:rPr>
        <w:t xml:space="preserve"> This group reinforces its position by citing Putin’s prewar treatise, “On the Historical Unity of Russians and Ukrainians,” in which he argued that Ukrainians are not a separate nationality but wayward Russians who must be brought back under Moscow’s suzerainty. </w:t>
      </w:r>
      <w:r w:rsidRPr="00BD2154">
        <w:rPr>
          <w:rStyle w:val="StyleUnderline"/>
        </w:rPr>
        <w:t>In his musings about peace talks, the Russian leader has also repeatedly said that any settlement must address the “root causes of the conflict”—that is, erase Ukrainian sovereignty.</w:t>
      </w:r>
      <w:r>
        <w:rPr>
          <w:rStyle w:val="StyleUnderline"/>
        </w:rPr>
        <w:t xml:space="preserve"> </w:t>
      </w:r>
      <w:r w:rsidRPr="00BD2154">
        <w:rPr>
          <w:sz w:val="16"/>
        </w:rPr>
        <w:t xml:space="preserve">Some Western policymakers understand this but argue that the longer the war drags on, the weaker Ukraine’s position will become and the more likely it is that it will have to eventually yield. Better, then, to accept a bad deal now than a worse one later. Trump himself appears to subscribe to this. “You don’t have the cards,” he told Ukrainian President Volodymyr Zelensky in February. </w:t>
      </w:r>
      <w:r w:rsidRPr="00BD2154">
        <w:rPr>
          <w:rStyle w:val="StyleUnderline"/>
        </w:rPr>
        <w:t>This line of thinking may sound rational. But it misreads Ukraine’s hand. Kyiv could certainly hold better cards, but the country is not so desperate that it must fold now</w:t>
      </w:r>
      <w:r w:rsidRPr="00BD2154">
        <w:rPr>
          <w:sz w:val="16"/>
        </w:rPr>
        <w:t xml:space="preserve">. Ukraine is counting on Europe to shield it from potentially dramatic changes in the war’s course resulting from waning U.S. military support. Ukraine also knows that the situation on the frontlines is not as dire as many suggest. In December 2023, Russia controlled approximately 42,000 square miles of Ukrainian territory. In December 2024, that figure had grown only slightly, to around 43,600 square miles. In the time since, Russia’s holdings have remained effectively flat. As of late May, Russia held approximately 43,650 square miles of Ukrainian land. Analysts paying close attention to the news have read reports of the Russian army’s taking one square mile and village after another. But zoom out a bit, and the country supposedly holding all the cards has gained just 1,650 of Ukraine’s 233,030 square miles over the last 16 months. Put differently, </w:t>
      </w:r>
      <w:r w:rsidRPr="00BD2154">
        <w:rPr>
          <w:rStyle w:val="StyleUnderline"/>
        </w:rPr>
        <w:t xml:space="preserve">Moscow has gone from occupying about 18 percent of Ukrainian territory in late 2023 to roughly 19 percent today. </w:t>
      </w:r>
      <w:r w:rsidRPr="009956B8">
        <w:rPr>
          <w:rStyle w:val="StyleUnderline"/>
          <w:highlight w:val="cyan"/>
        </w:rPr>
        <w:t>Kyiv</w:t>
      </w:r>
      <w:r w:rsidRPr="00BD2154">
        <w:rPr>
          <w:rStyle w:val="StyleUnderline"/>
        </w:rPr>
        <w:t xml:space="preserve"> thus </w:t>
      </w:r>
      <w:r w:rsidRPr="009956B8">
        <w:rPr>
          <w:rStyle w:val="StyleUnderline"/>
          <w:highlight w:val="cyan"/>
        </w:rPr>
        <w:t>believes it has time to strengthen its position, both diplomatically and on the battlefield.</w:t>
      </w:r>
      <w:r>
        <w:rPr>
          <w:rStyle w:val="StyleUnderline"/>
        </w:rPr>
        <w:t xml:space="preserve"> </w:t>
      </w:r>
      <w:r w:rsidRPr="00BD2154">
        <w:rPr>
          <w:sz w:val="16"/>
        </w:rPr>
        <w:t xml:space="preserve">There are, of course, </w:t>
      </w:r>
      <w:r w:rsidRPr="00BD2154">
        <w:rPr>
          <w:rStyle w:val="StyleUnderline"/>
        </w:rPr>
        <w:t>factors beyond Russia’s territorial advances that could change Ukraine’s calculus</w:t>
      </w:r>
      <w:r w:rsidRPr="00BD2154">
        <w:rPr>
          <w:sz w:val="16"/>
        </w:rPr>
        <w:t xml:space="preserve">—including a credible shift by Moscow to more limited goals. Kyiv might also budge if Europe fails to deliver weapons to compensate for the lack of U.S. deliveries and if Ukraine’s air defenses collapse without supplies of American-made PAC-3 interceptors. (Such missiles are perhaps Trump’s biggest source of leverage.) Kyiv might begin to contemplate concessions if its civilian infrastructure is damaged further. Putin is aware of this, which is why he is sending more barrages of drones and missiles than ever before. But </w:t>
      </w:r>
      <w:r w:rsidRPr="00BD2154">
        <w:rPr>
          <w:rStyle w:val="StyleUnderline"/>
        </w:rPr>
        <w:t>as of now, Ukraine’s air defenses are holding up. Europe is announcing new military assistance to Ukraine while investing more in defense production on the continent</w:t>
      </w:r>
      <w:r w:rsidRPr="00BD2154">
        <w:rPr>
          <w:sz w:val="16"/>
        </w:rPr>
        <w:t xml:space="preserve">. Although the Russian army is not making dramatic breakthroughs, </w:t>
      </w:r>
      <w:r w:rsidRPr="009956B8">
        <w:rPr>
          <w:rStyle w:val="StyleUnderline"/>
          <w:highlight w:val="cyan"/>
        </w:rPr>
        <w:t>Putin has given no indication that he is moving away from absolutist aims. It is therefore impossible for Trump—or anyone else—to push Ukraine into making an unfavorable deal that it does not think Russia will honor</w:t>
      </w:r>
      <w:r w:rsidRPr="00BD2154">
        <w:rPr>
          <w:rStyle w:val="StyleUnderline"/>
        </w:rPr>
        <w:t>.</w:t>
      </w:r>
      <w:r>
        <w:rPr>
          <w:rStyle w:val="StyleUnderline"/>
        </w:rPr>
        <w:t xml:space="preserve"> </w:t>
      </w:r>
      <w:r w:rsidRPr="00BD2154">
        <w:rPr>
          <w:sz w:val="16"/>
        </w:rPr>
        <w:t xml:space="preserve">SECOND FRONT Trump’s failures with Ukraine, however, hardly mean that his Russia policy won’t be consequential for security. The president’s embrace of Moscow and corresponding pivot away from Europe is pushing the continent to become more independent and leaving its people far more exposed. European countries are working to develop more powerful militaries and a better defense industrial base, but not fast enough to meet their own needs or those of Ukraine. Trump has said that he will not withdraw from NATO. But given his open hostility to Europe and history of withdrawing the United States from foreign wars, it is hard to imagine that American troops will be dying for Europe. This combination of factors makes it tempting for Putin to attack a NATO ally in Europe. Unlike in Ukraine, his initial goal would not be to subjugate the country but simply to expose Europe’s weakness and the falsehood of NATO’s commitment to collective security. But the following few years could be his best shot at actually seizing a piece of NATO territory before Europe effectively fills its defense gaps and before Trump is replaced with a U.S. president who cares about the continent. Moscow is capable of opening a new front while still battling Kyiv. It has conducted a buildup along Russia’s borders with Finland and Norway that resembles the one it established along Ukraine’s border in the spring of 2021. It has become increasingly aggressive in the Baltic Sea. It recently announced large-scale exercises with Belarus. </w:t>
      </w:r>
      <w:r w:rsidRPr="00BD2154">
        <w:rPr>
          <w:rStyle w:val="StyleUnderline"/>
        </w:rPr>
        <w:t xml:space="preserve">Putin has proved willing to make his people endure hardships on a scale unimaginable for most nations in pursuit of his military objectives. </w:t>
      </w:r>
      <w:r w:rsidRPr="00BD2154">
        <w:rPr>
          <w:sz w:val="16"/>
        </w:rPr>
        <w:t xml:space="preserve">He has a tight relationship with China, whereas Ukraine’s camp is plagued with opposing reading of Russia’s end goals. And he is running a war economy. Putin, then, may be preparing to fight simultaneous wars of different scales. Europe has imposed a suite of sanctions against Moscow, which are politically and financially valuable, in order to deter Russian aggression. But no matter how pleased the European Union may be with each new restriction, the EU cannot </w:t>
      </w:r>
      <w:r w:rsidR="00963463">
        <w:rPr>
          <w:sz w:val="16"/>
        </w:rPr>
        <w:t>&lt;dismantle&gt;</w:t>
      </w:r>
      <w:r w:rsidRPr="00963463">
        <w:rPr>
          <w:strike/>
          <w:sz w:val="16"/>
        </w:rPr>
        <w:t>cripple</w:t>
      </w:r>
      <w:r w:rsidRPr="00BD2154">
        <w:rPr>
          <w:sz w:val="16"/>
        </w:rPr>
        <w:t xml:space="preserve"> the Russian war machine by itself. It is encouraging that the bloc is intensifying its crackdown on the shadow tanker fleet Russia is using to evade sanctions, but that won’t depress Russian oil prices enough to make a major difference. Putin might begin to change his mind about fighting on if he sees a sustained collapse in the price of Russian oil, which would rob his war economy of financial resources. Yet effecting such a collapse requires active involvement by the United States, which holds leverage over the global market. Washington would need to impose stiffer sanctions on Russia’s oil industry and persuade Saudi Arabia, one of the world’s biggest suppliers, and India, one of the largest consumers of Russian oil, to join its effort. Such a coalition would then need to get China not to interfere, in part by making clear that its goal is the end of the war, not the end of Russia. Riyadh seems to be best positioned to try to do this, given its close relationship with both China and the United States. But these steps are all highly unlikely. Trump has harshened his tone toward Putin but given no indication that he is ready to take strong action against him. India and Saudi Arabia, meanwhile, have no appetite to act against the Kremlin on this scale. </w:t>
      </w:r>
      <w:r w:rsidRPr="00BD2154">
        <w:rPr>
          <w:rStyle w:val="StyleUnderline"/>
        </w:rPr>
        <w:t>This plainly means that Putin will continue earning enough from the oil trade to fund a war effort—and perhaps not just in Ukraine.</w:t>
      </w:r>
      <w:r>
        <w:rPr>
          <w:rStyle w:val="StyleUnderline"/>
        </w:rPr>
        <w:t xml:space="preserve"> </w:t>
      </w:r>
      <w:r w:rsidRPr="00BD2154">
        <w:rPr>
          <w:sz w:val="16"/>
        </w:rPr>
        <w:t xml:space="preserve">The era of peace in Europe thus appears to be over. </w:t>
      </w:r>
      <w:r w:rsidRPr="00BD2154">
        <w:rPr>
          <w:rStyle w:val="StyleUnderline"/>
        </w:rPr>
        <w:t>The war in Ukraine is much more likely to continue than it is to stop. Putin has no reason to let up, and Zelensky has no reason to give in:</w:t>
      </w:r>
      <w:r w:rsidRPr="00BD2154">
        <w:rPr>
          <w:sz w:val="16"/>
        </w:rPr>
        <w:t xml:space="preserve"> the Ukrainian president believes that conceding part of Ukraine now would eventually lead Kyiv to lose all of it. For him, under these circumstances, </w:t>
      </w:r>
      <w:r w:rsidRPr="00BD2154">
        <w:rPr>
          <w:rStyle w:val="StyleUnderline"/>
        </w:rPr>
        <w:t>the cease-fire at the end of the tunnel is the light of an oncoming train.</w:t>
      </w:r>
      <w:r w:rsidRPr="00BD2154">
        <w:rPr>
          <w:sz w:val="16"/>
        </w:rPr>
        <w:t xml:space="preserve"> </w:t>
      </w:r>
      <w:r w:rsidRPr="00BD2154">
        <w:rPr>
          <w:rStyle w:val="StyleUnderline"/>
        </w:rPr>
        <w:t>Nothing but death is predetermined</w:t>
      </w:r>
      <w:r w:rsidRPr="00BD2154">
        <w:rPr>
          <w:sz w:val="16"/>
        </w:rPr>
        <w:t>. Trump and others have the power to change their opinions and tactics. But the best Europeans can do now is accelerate their efforts to arm Kyiv—and themselves.</w:t>
      </w:r>
    </w:p>
    <w:p w14:paraId="295730E2" w14:textId="77777777" w:rsidR="009073DB" w:rsidRDefault="009073DB" w:rsidP="009073DB">
      <w:pPr>
        <w:pStyle w:val="Heading4"/>
      </w:pPr>
      <w:r>
        <w:t>Specifically, Putin sees the Arctic as a bargaining chip to get concessions on Ukraine. Putin knows he can play Trump</w:t>
      </w:r>
    </w:p>
    <w:p w14:paraId="10FB0CAB" w14:textId="77777777" w:rsidR="009073DB" w:rsidRPr="008E6496" w:rsidRDefault="009073DB" w:rsidP="009073DB">
      <w:r w:rsidRPr="00CF1A72">
        <w:rPr>
          <w:rStyle w:val="Style13ptBold"/>
        </w:rPr>
        <w:t>Komin and Hosa 2025</w:t>
      </w:r>
      <w:r>
        <w:t>. Mikhail Komin is a visiting fellow with the Wider Europe programme at the European Council on Foreign Relations and Joanna Hosa was a policy fellow with the Wider Europe programme at the European Council on Foreign Relations. “The bear beneath the ice: Russia’s ambitions in the Arctic” European Council on Foreign Relations. May 27, 2025. &lt;https://ecfr.eu/publication/the-bear-beneath-the-ice-russias-ambitions-in-the-arctic/&gt; Accessed 7/6/25. ARJSH</w:t>
      </w:r>
    </w:p>
    <w:p w14:paraId="0A21C94D" w14:textId="77777777" w:rsidR="009073DB" w:rsidRDefault="009073DB" w:rsidP="009073DB">
      <w:pPr>
        <w:rPr>
          <w:sz w:val="16"/>
        </w:rPr>
      </w:pPr>
      <w:r w:rsidRPr="009956B8">
        <w:rPr>
          <w:rStyle w:val="StyleUnderline"/>
          <w:highlight w:val="cyan"/>
        </w:rPr>
        <w:t>The Kremlin</w:t>
      </w:r>
      <w:r w:rsidRPr="00CF1A72">
        <w:rPr>
          <w:rStyle w:val="StyleUnderline"/>
        </w:rPr>
        <w:t xml:space="preserve">’s foreign policy </w:t>
      </w:r>
      <w:r w:rsidRPr="00D0525B">
        <w:rPr>
          <w:rStyle w:val="StyleUnderline"/>
        </w:rPr>
        <w:t>in the Arctic</w:t>
      </w:r>
      <w:r w:rsidRPr="00CF1A72">
        <w:rPr>
          <w:rStyle w:val="StyleUnderline"/>
        </w:rPr>
        <w:t xml:space="preserve"> walks a clumsy tightrope</w:t>
      </w:r>
      <w:r w:rsidRPr="00D0525B">
        <w:rPr>
          <w:sz w:val="16"/>
        </w:rPr>
        <w:t xml:space="preserve">. It uses international law when convenient, courts China and India as symbolic partners, and flirts with building “alternative” institutions, all while fearing Beijing and </w:t>
      </w:r>
      <w:r w:rsidRPr="00CF1A72">
        <w:rPr>
          <w:rStyle w:val="StyleUnderline"/>
        </w:rPr>
        <w:t>quietly hoping for the West to resume cooperation</w:t>
      </w:r>
      <w:r w:rsidRPr="00D0525B">
        <w:rPr>
          <w:sz w:val="16"/>
        </w:rPr>
        <w:t xml:space="preserve">. Unlike its more coherent economic and military Arctic strategies, </w:t>
      </w:r>
      <w:r w:rsidRPr="00CF1A72">
        <w:rPr>
          <w:rStyle w:val="StyleUnderline"/>
        </w:rPr>
        <w:t xml:space="preserve">its </w:t>
      </w:r>
      <w:r w:rsidRPr="009956B8">
        <w:rPr>
          <w:rStyle w:val="StyleUnderline"/>
          <w:highlight w:val="cyan"/>
        </w:rPr>
        <w:t>diplomatic approach is piecemeal and opportunistic</w:t>
      </w:r>
      <w:r w:rsidRPr="00CF1A72">
        <w:rPr>
          <w:rStyle w:val="StyleUnderline"/>
        </w:rPr>
        <w:t>—less a roadmap and more a toolkit for tactical improvisation.</w:t>
      </w:r>
      <w:r>
        <w:rPr>
          <w:rStyle w:val="StyleUnderline"/>
        </w:rPr>
        <w:t xml:space="preserve"> </w:t>
      </w:r>
      <w:r w:rsidRPr="00D0525B">
        <w:rPr>
          <w:sz w:val="16"/>
        </w:rPr>
        <w:t xml:space="preserve">Still, it serves a purpose: to keep the door ajar for reintegration into international cooperation on the Arctic, while building leverage to demand it on Moscow’s terms. At the same time, its ambiguity on issues such as China allows Russia to remain open to unexpected opportunities for a full reset of Arctic geopolitics. </w:t>
      </w:r>
      <w:r w:rsidRPr="009956B8">
        <w:rPr>
          <w:rStyle w:val="StyleUnderline"/>
          <w:highlight w:val="cyan"/>
        </w:rPr>
        <w:t>Should negotiations with the US succeed Russia could leverage a commitment to reducing its (exaggerated) cooperation with China and India, for example, for tangible gains elsewhere—most notably in Ukraine.</w:t>
      </w:r>
      <w:r>
        <w:rPr>
          <w:rStyle w:val="StyleUnderline"/>
        </w:rPr>
        <w:t xml:space="preserve"> </w:t>
      </w:r>
      <w:r w:rsidRPr="00D0525B">
        <w:rPr>
          <w:sz w:val="16"/>
        </w:rPr>
        <w:t xml:space="preserve">How Europe can freeze Russia’s ambitions </w:t>
      </w:r>
      <w:r w:rsidRPr="00CF1A72">
        <w:rPr>
          <w:rStyle w:val="StyleUnderline"/>
        </w:rPr>
        <w:t xml:space="preserve">Despite the pressure of international sanctions and the war in Ukraine, </w:t>
      </w:r>
      <w:r w:rsidRPr="009956B8">
        <w:rPr>
          <w:rStyle w:val="StyleUnderline"/>
          <w:highlight w:val="cyan"/>
        </w:rPr>
        <w:t>Russia has not abandoned its Arctic ambitions</w:t>
      </w:r>
      <w:r w:rsidRPr="00CF1A72">
        <w:rPr>
          <w:rStyle w:val="StyleUnderline"/>
        </w:rPr>
        <w:t>.</w:t>
      </w:r>
      <w:r w:rsidRPr="00D0525B">
        <w:rPr>
          <w:sz w:val="16"/>
        </w:rPr>
        <w:t xml:space="preserve"> On the contrary, </w:t>
      </w:r>
      <w:r w:rsidRPr="00CF1A72">
        <w:rPr>
          <w:rStyle w:val="StyleUnderline"/>
        </w:rPr>
        <w:t>the Kremlin has made the region a geopolitical priority</w:t>
      </w:r>
      <w:r w:rsidRPr="00D0525B">
        <w:rPr>
          <w:sz w:val="16"/>
        </w:rPr>
        <w:t xml:space="preserve">. As this paper has laid out, it is directing significant political attention and financial resources to Arctic development that will yield results in years to come. </w:t>
      </w:r>
      <w:r w:rsidRPr="00CF1A72">
        <w:rPr>
          <w:rStyle w:val="StyleUnderline"/>
        </w:rPr>
        <w:t>Even if these efforts remain plagued by structural inefficiencies, corruption, intra-elite rivalries and the inherent difficulties of operating in extreme climates, they will nonetheless expand Russia’s presence and capabilities in ways that directly threaten Western security interests.</w:t>
      </w:r>
      <w:r>
        <w:rPr>
          <w:rStyle w:val="StyleUnderline"/>
        </w:rPr>
        <w:t xml:space="preserve"> </w:t>
      </w:r>
      <w:r w:rsidRPr="00CF1A72">
        <w:rPr>
          <w:rStyle w:val="StyleUnderline"/>
        </w:rPr>
        <w:t>Russia’s Arctic posture under Patrushev</w:t>
      </w:r>
      <w:r w:rsidRPr="00D0525B">
        <w:rPr>
          <w:sz w:val="16"/>
        </w:rPr>
        <w:t xml:space="preserve">, </w:t>
      </w:r>
      <w:r w:rsidRPr="00CF1A72">
        <w:rPr>
          <w:rStyle w:val="StyleUnderline"/>
        </w:rPr>
        <w:t>combined with America’s assertiveness, may create a new theatre of competition</w:t>
      </w:r>
      <w:r w:rsidRPr="00D0525B">
        <w:rPr>
          <w:sz w:val="16"/>
        </w:rPr>
        <w:t xml:space="preserve"> in a region where Europe risks being sidelined or worse, caught in the middle. To avoid being squeezed between two more aggressive actors, Europe’s Arctic states cannot afford to go it alone. Rather they must work together with the EU and other member states to anticipate this shift and develop contingency strategies now. This should include strengthening cooperation with like-minded Arctic and non-Arctic states and situating the Kremlin’s approach within its wider geopolitical strategy, most notably in Ukraine. Strengthen cooperation with like-minded Arctic states The EU and European governments should pursue greater collaboration with Canada—a close ally that shares European interests in sustainability and rules-based governance. Such collaboration could be especially useful in reinforcing Europeans’ voice and agency in Arctic diplomacy. To make this new cooperation more impactful, the EU and its member states should broaden their traditional agenda with Ottawa beyond climate and Indigenous issues to include more defence policy. The new Canadian government which is more focused on Europe provides strong momentum. One way to deepen collaboration would be for the members of Nordic Defence Cooperation (NORDEFCO)—a framework that currently includes Denmark, Finland, Iceland, Norway and Sweden—to push for Canada’s partial inclusion. Or, at minimum, they could develop structured defence dialogues with Ottawa focused on northern security, including more frequent joint patrols of Arctic waters. Europeans should also consider publicly backing Canada’s legal position in its shelf demarcation dispute with America, following Washington’s unilateral claim in 2023. A coordinated EU–Canada approach could prevent both sides being sidelined in the event of a US–Russia potential deal over the region’s future. Such a deal might see Washington and Moscow renew trade cooperation in the Arctic and support each other’s non-conflicting claims to the Arctic shelf, which would ignore both European and Canadian interests. In this context, EU member states should deepen defence cooperation with Greenland and Iceland, focusing on Arctic security through frameworks like NORDEFCO, rather than relying solely on NATO, whose cohesion is increasingly uncertain. Moreover, countries in the GIUK gap (Greenland, Iceland and the United Kingdom) together with EU partners should strengthen their joint capabilities, especially because the corridor is used for detecting Russian naval and submarine movements, and monitoring undersea infrastructure. To do so, a portion of the EU’s proposed €800bn defence package should be earmarked for Arctic-specific initiatives, including infrastructure and surveillance systems. Enhanced European engagement in the GIUK gap might also entice the US as the area serves as a critical buffer against Russian maritime activity. Maintain limited and structured engagement with Russia in the Arctic Council Despite the rupture in relations following Russia’s full-scale invasion of Ukraine, including the near collapse of the Arctic Council, it remains in Europeans’ interest to preserve a functional channel of communication with Russia through the council to help prevent its withdrawal. With the Kingdom of Denmark taking over the chairship in May 2025, it should aim to replicate Norway’s cautious strategy: keeping Russia engaged in selected formats without full normalisation until the war in Ukraine is over. And, given Moscow’s appointment of Nikolai Korchunov as its ambassador in Oslo, Norway is well placed to play an intermediary role between Russia and Europe on Arctic policy. More importantly, some engagement with Russia in the Arctic Council may dissuade </w:t>
      </w:r>
      <w:r w:rsidRPr="009956B8">
        <w:rPr>
          <w:rStyle w:val="StyleUnderline"/>
          <w:highlight w:val="cyan"/>
        </w:rPr>
        <w:t>Washington</w:t>
      </w:r>
      <w:r w:rsidRPr="00D0525B">
        <w:rPr>
          <w:sz w:val="16"/>
        </w:rPr>
        <w:t xml:space="preserve"> from </w:t>
      </w:r>
      <w:r w:rsidRPr="009956B8">
        <w:rPr>
          <w:rStyle w:val="StyleUnderline"/>
          <w:highlight w:val="cyan"/>
        </w:rPr>
        <w:t>establishing a parallel bilateral Arctic track with Moscow or allowing a temporary US-Russia thaw under Trump to take institutional form</w:t>
      </w:r>
      <w:r w:rsidRPr="00D0525B">
        <w:rPr>
          <w:sz w:val="16"/>
        </w:rPr>
        <w:t xml:space="preserve">. If such a channel materialised, it </w:t>
      </w:r>
      <w:r w:rsidRPr="009956B8">
        <w:rPr>
          <w:rStyle w:val="StyleUnderline"/>
          <w:highlight w:val="cyan"/>
        </w:rPr>
        <w:t xml:space="preserve">could strengthen Moscow’s efforts to </w:t>
      </w:r>
      <w:r w:rsidRPr="00F55847">
        <w:rPr>
          <w:rStyle w:val="StyleUnderline"/>
        </w:rPr>
        <w:t>build</w:t>
      </w:r>
      <w:r w:rsidRPr="00D0525B">
        <w:rPr>
          <w:rStyle w:val="StyleUnderline"/>
        </w:rPr>
        <w:t xml:space="preserve"> a real “Polar Council” that includes non-Western states and the US and excludes European countries and Canada, turning a Potemkin construct into a viable alternative</w:t>
      </w:r>
      <w:r w:rsidRPr="00D0525B">
        <w:rPr>
          <w:sz w:val="16"/>
        </w:rPr>
        <w:t xml:space="preserve">. Such a deal—driven by the imperial ambitions of both Washington and Moscow—would further erode Europe’s influence in the region and undermine the cohesion of Western Arctic strategy. Counterbalance Sino-Russian posturing by engaging non-Arctic states Although Russia frequently showcases its alignment with China on Arctic issues, the cooperation is shallow and hampered by deep strategic mistrust. Russia treats the Arctic as a national-security-dominated space and offers China only tightly controlled access to projects. In contrast, Beijing seeks a more open framework aligned with its own Arctic interests of economic dominance and expanded global influence. To avoid being boxed in, Moscow is now deliberately courting India as a balancing partner. Europeans should do the same, using their developing cooperation with India, both at the EU level and through the effective bilateral relations between Delhi and Paris and Delhi and Berlin. These efforts should focus on expanding cooperation with India in scientific research, Arctic logistics and green development could serve as a strategic hedge against Chinese and Russian ambitions and help stabilise the emerging multipolar Arctic order. The European Commission and EU member states should also build stronger ties with other Indo-Pacific actors, particularly Japan and South Korea. These countries have advanced capabilities in Arctic science, shipping and climate resilience, which makes them valuable partners in safeguarding a rules-based Arctic governance model. </w:t>
      </w:r>
      <w:r w:rsidRPr="009956B8">
        <w:rPr>
          <w:rStyle w:val="StyleUnderline"/>
          <w:highlight w:val="cyan"/>
        </w:rPr>
        <w:t>Understand the Arctic as a bargaining chip</w:t>
      </w:r>
      <w:r w:rsidRPr="00D0525B">
        <w:rPr>
          <w:rStyle w:val="StyleUnderline"/>
        </w:rPr>
        <w:t xml:space="preserve"> in the Kremlin’s wider geopolitical strategy</w:t>
      </w:r>
      <w:r>
        <w:rPr>
          <w:rStyle w:val="StyleUnderline"/>
        </w:rPr>
        <w:t xml:space="preserve"> </w:t>
      </w:r>
      <w:r w:rsidRPr="00D0525B">
        <w:rPr>
          <w:rStyle w:val="StyleUnderline"/>
        </w:rPr>
        <w:t xml:space="preserve">Moscow is </w:t>
      </w:r>
      <w:r w:rsidRPr="009956B8">
        <w:rPr>
          <w:rStyle w:val="StyleUnderline"/>
          <w:highlight w:val="cyan"/>
        </w:rPr>
        <w:t>increasingly linking its Arctic diplomacy to its broader war-and-peace calculus on Ukraine. Early signs of US attempts to broker a political resolution to the war have reignited the Kremlin’s hopes for a “grand bargain”, in which symbolic Arctic concessions—such as</w:t>
      </w:r>
      <w:r w:rsidRPr="00D0525B">
        <w:rPr>
          <w:sz w:val="16"/>
        </w:rPr>
        <w:t xml:space="preserve"> downplaying Chinese involvement or </w:t>
      </w:r>
      <w:r w:rsidRPr="009956B8">
        <w:rPr>
          <w:rStyle w:val="StyleUnderline"/>
          <w:highlight w:val="cyan"/>
        </w:rPr>
        <w:t>reengaging with Western formats</w:t>
      </w:r>
      <w:r w:rsidRPr="00D0525B">
        <w:rPr>
          <w:rStyle w:val="StyleUnderline"/>
        </w:rPr>
        <w:t>—</w:t>
      </w:r>
      <w:r w:rsidRPr="009956B8">
        <w:rPr>
          <w:rStyle w:val="StyleUnderline"/>
          <w:highlight w:val="cyan"/>
        </w:rPr>
        <w:t>could be exchanged for more substantive gains in Ukraine</w:t>
      </w:r>
      <w:r w:rsidRPr="00D0525B">
        <w:rPr>
          <w:rStyle w:val="StyleUnderline"/>
        </w:rPr>
        <w:t xml:space="preserve"> and beyond.</w:t>
      </w:r>
      <w:r>
        <w:rPr>
          <w:rStyle w:val="StyleUnderline"/>
        </w:rPr>
        <w:t xml:space="preserve"> </w:t>
      </w:r>
      <w:r w:rsidRPr="00D0525B">
        <w:rPr>
          <w:sz w:val="16"/>
        </w:rPr>
        <w:t xml:space="preserve">Europeans must be ready for this tactic and avoid mistaking performative gestures for real policy shifts. In particular, </w:t>
      </w:r>
      <w:r w:rsidRPr="009956B8">
        <w:rPr>
          <w:rStyle w:val="StyleUnderline"/>
          <w:highlight w:val="cyan"/>
        </w:rPr>
        <w:t>the Kremlin is likely to court</w:t>
      </w:r>
      <w:r w:rsidRPr="00D0525B">
        <w:rPr>
          <w:sz w:val="16"/>
        </w:rPr>
        <w:t xml:space="preserve"> Western—especially </w:t>
      </w:r>
      <w:r w:rsidRPr="009956B8">
        <w:rPr>
          <w:rStyle w:val="StyleUnderline"/>
          <w:highlight w:val="cyan"/>
        </w:rPr>
        <w:t>American—interest in selective Arctic cooperation</w:t>
      </w:r>
      <w:r w:rsidRPr="00D0525B">
        <w:rPr>
          <w:rStyle w:val="StyleUnderline"/>
        </w:rPr>
        <w:t>, using promises of investment access to seek sanctions relief.</w:t>
      </w:r>
      <w:r w:rsidRPr="00D0525B">
        <w:rPr>
          <w:sz w:val="16"/>
        </w:rPr>
        <w:t xml:space="preserve"> Even if Washington engages, European leaders should remain firm and sceptical of such overtures and </w:t>
      </w:r>
      <w:r w:rsidRPr="00D0525B">
        <w:rPr>
          <w:rStyle w:val="StyleUnderline"/>
        </w:rPr>
        <w:t>remind Trump that illusions of Russia’s flexibility in the Arctic could be used to obscure continued intransigence elsewhere.</w:t>
      </w:r>
      <w:r>
        <w:rPr>
          <w:rStyle w:val="StyleUnderline"/>
        </w:rPr>
        <w:t xml:space="preserve"> </w:t>
      </w:r>
      <w:r w:rsidRPr="00D0525B">
        <w:rPr>
          <w:sz w:val="16"/>
        </w:rPr>
        <w:t xml:space="preserve">Even though Europeans have so far had little say in the Ukraine negotiation process compared to the US, they still hold some sway in their own right. Europeans should use this to distinguish between genuine strategic threats and the Kremlin’s performative signals intended to pressure the West into restoring cooperation. </w:t>
      </w:r>
      <w:r w:rsidRPr="005C620C">
        <w:rPr>
          <w:sz w:val="16"/>
        </w:rPr>
        <w:t xml:space="preserve">Despite its rhetoric, </w:t>
      </w:r>
      <w:r w:rsidRPr="005C620C">
        <w:rPr>
          <w:rStyle w:val="StyleUnderline"/>
        </w:rPr>
        <w:t>Russia is unlikely to withdraw from multilateral Arctic frameworks</w:t>
      </w:r>
      <w:r w:rsidRPr="00D0525B">
        <w:rPr>
          <w:rStyle w:val="StyleUnderline"/>
        </w:rPr>
        <w:t xml:space="preserve"> or abandon UNCLOS mechanisms—particularly its shelf extension claims—unless Western countries move to politicise these processes, for example by stalling Russia’s submissions due to sanctions.</w:t>
      </w:r>
      <w:r>
        <w:rPr>
          <w:rStyle w:val="StyleUnderline"/>
        </w:rPr>
        <w:t xml:space="preserve"> </w:t>
      </w:r>
      <w:r w:rsidRPr="00D0525B">
        <w:rPr>
          <w:sz w:val="16"/>
        </w:rPr>
        <w:t xml:space="preserve">Moscow’s underlying objective is likely to restore pre-2022 formats of Arctic cooperation, particularly within the Arctic Council, and thus rehabilitate its international standing without altering its behaviour in Ukraine. Europeans must therefore be clear that no return to “business as usual” in Arctic governance is acceptable without a ceasefire or durable settlement to the conflict. On thin ice </w:t>
      </w:r>
      <w:r w:rsidRPr="009956B8">
        <w:rPr>
          <w:rStyle w:val="StyleUnderline"/>
          <w:highlight w:val="cyan"/>
        </w:rPr>
        <w:t>The Kremlin is investing heavily in the Arctic and will</w:t>
      </w:r>
      <w:r w:rsidRPr="00D0525B">
        <w:rPr>
          <w:rStyle w:val="StyleUnderline"/>
        </w:rPr>
        <w:t xml:space="preserve"> continue to do so</w:t>
      </w:r>
      <w:r w:rsidRPr="00D0525B">
        <w:rPr>
          <w:sz w:val="16"/>
        </w:rPr>
        <w:t xml:space="preserve">. In the dreams of </w:t>
      </w:r>
      <w:r w:rsidRPr="00D0525B">
        <w:rPr>
          <w:rStyle w:val="StyleUnderline"/>
        </w:rPr>
        <w:t>Russia’s leaders</w:t>
      </w:r>
      <w:r w:rsidRPr="00D0525B">
        <w:rPr>
          <w:sz w:val="16"/>
        </w:rPr>
        <w:t xml:space="preserve">, they </w:t>
      </w:r>
      <w:r w:rsidRPr="00D0525B">
        <w:rPr>
          <w:rStyle w:val="StyleUnderline"/>
        </w:rPr>
        <w:t xml:space="preserve">will </w:t>
      </w:r>
      <w:r w:rsidRPr="009956B8">
        <w:rPr>
          <w:rStyle w:val="StyleUnderline"/>
          <w:highlight w:val="cyan"/>
        </w:rPr>
        <w:t>sit down with</w:t>
      </w:r>
      <w:r w:rsidRPr="00D0525B">
        <w:rPr>
          <w:sz w:val="16"/>
        </w:rPr>
        <w:t xml:space="preserve"> the West—mostly with </w:t>
      </w:r>
      <w:r w:rsidRPr="009956B8">
        <w:rPr>
          <w:rStyle w:val="StyleUnderline"/>
          <w:highlight w:val="cyan"/>
        </w:rPr>
        <w:t>the US</w:t>
      </w:r>
      <w:r w:rsidRPr="00D0525B">
        <w:rPr>
          <w:rStyle w:val="StyleUnderline"/>
        </w:rPr>
        <w:t xml:space="preserve">—and renegotiate the world order in their favour. They will likely try </w:t>
      </w:r>
      <w:r w:rsidRPr="009956B8">
        <w:rPr>
          <w:rStyle w:val="StyleUnderline"/>
          <w:highlight w:val="cyan"/>
        </w:rPr>
        <w:t>to sell illusory concessions in the Arctic</w:t>
      </w:r>
      <w:r w:rsidRPr="00D0525B">
        <w:rPr>
          <w:sz w:val="16"/>
        </w:rPr>
        <w:t xml:space="preserve">, among others, </w:t>
      </w:r>
      <w:r w:rsidRPr="009956B8">
        <w:rPr>
          <w:rStyle w:val="StyleUnderline"/>
          <w:highlight w:val="cyan"/>
        </w:rPr>
        <w:t>while sacrificing nothing of principle in order to gain in Ukraine</w:t>
      </w:r>
      <w:r w:rsidRPr="00D0525B">
        <w:rPr>
          <w:sz w:val="16"/>
        </w:rPr>
        <w:t>. Europeans must not underestimate Russia’s continued military build-up in the Arctic, which—despite pressures elsewhere—remains a long-term Kremlin priority. Instead, they must track these developments and prepare a coherent NATO-based response, independent of shifting US leadership and Moscow’s thin veil of concessions.</w:t>
      </w:r>
    </w:p>
    <w:p w14:paraId="4D3445E5" w14:textId="77777777" w:rsidR="009073DB" w:rsidRDefault="009073DB" w:rsidP="009073DB">
      <w:pPr>
        <w:rPr>
          <w:sz w:val="16"/>
        </w:rPr>
      </w:pPr>
    </w:p>
    <w:p w14:paraId="552C1A61" w14:textId="1702127D" w:rsidR="00B10A9A" w:rsidRDefault="00B10A9A" w:rsidP="00B10A9A">
      <w:pPr>
        <w:pStyle w:val="Heading4"/>
      </w:pPr>
      <w:r>
        <w:t xml:space="preserve">Ukraine is the domino that causes the rest of the </w:t>
      </w:r>
      <w:r w:rsidR="00A55B2D">
        <w:t>international order to fall. Russian and Chinese expansion wars induce widespread prolif which causes nuclear war</w:t>
      </w:r>
    </w:p>
    <w:p w14:paraId="17FCDBD3" w14:textId="77777777" w:rsidR="00B10A9A" w:rsidRPr="003855A7" w:rsidRDefault="00B10A9A" w:rsidP="00B10A9A">
      <w:r w:rsidRPr="00773B96">
        <w:rPr>
          <w:rStyle w:val="Style13ptBold"/>
        </w:rPr>
        <w:t>Liakh 2025</w:t>
      </w:r>
      <w:r>
        <w:t>. Victor Liakh, CEO of the East Europe Foundation. “Abandoning Ukraine would plunge the entire world into an era of instability” Atlantic Council. January 9, 2025. &lt;https://www.atlanticcouncil.org/blogs/ukrainealert/abandoning-ukraine-would-plunge-the-entire-world-into-an-era-of-instability/&gt; Accessed 7/725. ARJSH</w:t>
      </w:r>
    </w:p>
    <w:p w14:paraId="5A89E64C" w14:textId="77777777" w:rsidR="00B10A9A" w:rsidRPr="00B10A9A" w:rsidRDefault="00B10A9A" w:rsidP="00B10A9A">
      <w:pPr>
        <w:rPr>
          <w:sz w:val="16"/>
        </w:rPr>
      </w:pPr>
      <w:r w:rsidRPr="00B10A9A">
        <w:rPr>
          <w:sz w:val="16"/>
        </w:rPr>
        <w:t xml:space="preserve">Ever since Donald Trump’s November 2024 election victory, speculation has been mounting over a potential peace deal to end the Russian invasion of Ukraine. With Russian forces currently enjoying the battlefield initiative and amid doubts over continued US support for Kyiv, </w:t>
      </w:r>
      <w:r w:rsidRPr="00B10A9A">
        <w:rPr>
          <w:rStyle w:val="StyleUnderline"/>
        </w:rPr>
        <w:t>many observers believe Ukraine may have little choice but to accept highly unfavorable peace terms dictated by the Kremlin. Russia’s conditions would likely include the loss of territory along with wholesale disarmament and the imposition of permanent neutral status.</w:t>
      </w:r>
      <w:r>
        <w:rPr>
          <w:rStyle w:val="StyleUnderline"/>
        </w:rPr>
        <w:t xml:space="preserve"> </w:t>
      </w:r>
      <w:r w:rsidRPr="00B10A9A">
        <w:rPr>
          <w:rStyle w:val="StyleUnderline"/>
        </w:rPr>
        <w:t>The implications of such a shameful peace for Ukrainian statehood would be catastrophic</w:t>
      </w:r>
      <w:r w:rsidRPr="00B10A9A">
        <w:rPr>
          <w:sz w:val="16"/>
        </w:rPr>
        <w:t xml:space="preserve">. Nor would the damage be contained within Ukraine’s violated borders. On the contrary, </w:t>
      </w:r>
      <w:r w:rsidRPr="009956B8">
        <w:rPr>
          <w:rStyle w:val="StyleUnderline"/>
          <w:highlight w:val="cyan"/>
        </w:rPr>
        <w:t xml:space="preserve">the consequences of abandoning Ukraine </w:t>
      </w:r>
      <w:r w:rsidRPr="00A55B2D">
        <w:rPr>
          <w:rStyle w:val="StyleUnderline"/>
        </w:rPr>
        <w:t>would</w:t>
      </w:r>
      <w:r w:rsidRPr="00B10A9A">
        <w:rPr>
          <w:rStyle w:val="StyleUnderline"/>
        </w:rPr>
        <w:t xml:space="preserve"> reverberate around the world for many years to come, </w:t>
      </w:r>
      <w:r w:rsidRPr="009956B8">
        <w:rPr>
          <w:rStyle w:val="StyleUnderline"/>
          <w:highlight w:val="cyan"/>
        </w:rPr>
        <w:t>undermining the foundations of international security</w:t>
      </w:r>
      <w:r w:rsidRPr="00B10A9A">
        <w:rPr>
          <w:rStyle w:val="StyleUnderline"/>
        </w:rPr>
        <w:t>.</w:t>
      </w:r>
      <w:r>
        <w:rPr>
          <w:rStyle w:val="StyleUnderline"/>
        </w:rPr>
        <w:t xml:space="preserve"> </w:t>
      </w:r>
      <w:r w:rsidRPr="00B10A9A">
        <w:rPr>
          <w:sz w:val="16"/>
        </w:rPr>
        <w:t xml:space="preserve">If it happens, the fall of Ukraine may not be immediately apparent. Indeed, it could even be temporarily disguised by face-saving talk of pragmatism and compromise. However, a demilitarized, partitioned, and internationally isolated postwar Ukraine without credible security guarantees </w:t>
      </w:r>
      <w:r w:rsidRPr="00B10A9A">
        <w:rPr>
          <w:rStyle w:val="StyleUnderline"/>
        </w:rPr>
        <w:t>would have little chance of surviving</w:t>
      </w:r>
      <w:r w:rsidRPr="00B10A9A">
        <w:rPr>
          <w:sz w:val="16"/>
        </w:rPr>
        <w:t xml:space="preserve"> for long. Behind the diplomatic platitudes, it would be painfully obvious that </w:t>
      </w:r>
      <w:r w:rsidRPr="009956B8">
        <w:rPr>
          <w:rStyle w:val="StyleUnderline"/>
          <w:highlight w:val="cyan"/>
        </w:rPr>
        <w:t>Ukraine</w:t>
      </w:r>
      <w:r w:rsidRPr="00B10A9A">
        <w:rPr>
          <w:rStyle w:val="StyleUnderline"/>
        </w:rPr>
        <w:t xml:space="preserve"> was now completely </w:t>
      </w:r>
      <w:r w:rsidRPr="009956B8">
        <w:rPr>
          <w:rStyle w:val="StyleUnderline"/>
          <w:highlight w:val="cyan"/>
        </w:rPr>
        <w:t>at Putin’s mercy</w:t>
      </w:r>
      <w:r w:rsidRPr="00B10A9A">
        <w:rPr>
          <w:sz w:val="16"/>
        </w:rPr>
        <w:t xml:space="preserve">. In such circumstances, a new Russian invasion would be merely a matter of time. </w:t>
      </w:r>
      <w:r w:rsidRPr="009956B8">
        <w:rPr>
          <w:rStyle w:val="StyleUnderline"/>
          <w:highlight w:val="cyan"/>
        </w:rPr>
        <w:t>The spirit of the 1938 Munich Agreement l</w:t>
      </w:r>
      <w:r w:rsidRPr="00B10A9A">
        <w:rPr>
          <w:rStyle w:val="StyleUnderline"/>
        </w:rPr>
        <w:t>ooms large over prospective US-brokered peace talks between Russia and Ukraine. With pressure mounting on Ukraine to make concessions to the aggressor</w:t>
      </w:r>
      <w:r w:rsidRPr="00B10A9A">
        <w:rPr>
          <w:sz w:val="16"/>
        </w:rPr>
        <w:t>, it is</w:t>
      </w:r>
      <w:r w:rsidRPr="00B10A9A">
        <w:rPr>
          <w:rStyle w:val="StyleUnderline"/>
        </w:rPr>
        <w:t xml:space="preserve"> </w:t>
      </w:r>
      <w:r w:rsidRPr="00B10A9A">
        <w:rPr>
          <w:sz w:val="16"/>
        </w:rPr>
        <w:t xml:space="preserve">hardly surprising that </w:t>
      </w:r>
      <w:r w:rsidRPr="00B10A9A">
        <w:rPr>
          <w:rStyle w:val="StyleUnderline"/>
        </w:rPr>
        <w:t xml:space="preserve">many are comparing the current situation to the ugly deal between Western leaders and Nazi Germany that sealed the fate of Czechoslovakia and </w:t>
      </w:r>
      <w:r w:rsidRPr="009956B8">
        <w:rPr>
          <w:rStyle w:val="StyleUnderline"/>
          <w:highlight w:val="cyan"/>
        </w:rPr>
        <w:t>paved the war for World War II</w:t>
      </w:r>
      <w:r w:rsidRPr="009956B8">
        <w:rPr>
          <w:sz w:val="16"/>
          <w:highlight w:val="cyan"/>
        </w:rPr>
        <w:t>.</w:t>
      </w:r>
      <w:r w:rsidRPr="00B10A9A">
        <w:rPr>
          <w:sz w:val="16"/>
        </w:rPr>
        <w:t xml:space="preserve"> Just as British Prime Minister Neville Chamberlain returned from Munich brandishing Hitler’s worthless signature and declaring “peace for our time,” critics now fear that similar efforts to appease Putin will set the stage for further Russian aggression. </w:t>
      </w:r>
      <w:r w:rsidRPr="00B10A9A">
        <w:rPr>
          <w:rStyle w:val="StyleUnderline"/>
        </w:rPr>
        <w:t xml:space="preserve">Ukraine’s demise as an independent state would confirm the failure of the existing international security architecture. </w:t>
      </w:r>
      <w:r w:rsidRPr="00B10A9A">
        <w:rPr>
          <w:sz w:val="16"/>
        </w:rPr>
        <w:t xml:space="preserve">In its place, </w:t>
      </w:r>
      <w:r w:rsidRPr="009956B8">
        <w:rPr>
          <w:rStyle w:val="StyleUnderline"/>
          <w:highlight w:val="cyan"/>
        </w:rPr>
        <w:t>we would enter a new era of international affairs dominated by a handful of Great Powers seeking to establish their own spheres of influence</w:t>
      </w:r>
      <w:r w:rsidRPr="009956B8">
        <w:rPr>
          <w:sz w:val="16"/>
          <w:highlight w:val="cyan"/>
        </w:rPr>
        <w:t>,</w:t>
      </w:r>
      <w:r w:rsidRPr="00B10A9A">
        <w:rPr>
          <w:sz w:val="16"/>
        </w:rPr>
        <w:t xml:space="preserve"> with smaller countries reduced to the role of buffer states. A climate of insecurity would initially take root from the Baltic to the Balkans, and would soon spread to the wider world. </w:t>
      </w:r>
      <w:r w:rsidRPr="00B10A9A">
        <w:rPr>
          <w:rStyle w:val="StyleUnderline"/>
        </w:rPr>
        <w:t>The collapse of the rules-based international order</w:t>
      </w:r>
      <w:r w:rsidRPr="00B10A9A">
        <w:rPr>
          <w:sz w:val="16"/>
        </w:rPr>
        <w:t xml:space="preserve"> would inevitably undermine the credibility of the West. Meanwhile, authoritarian regimes such as Russia, China, Iran, and North Korea would be significantly strengthened. </w:t>
      </w:r>
      <w:r w:rsidRPr="009956B8">
        <w:rPr>
          <w:rStyle w:val="StyleUnderline"/>
          <w:highlight w:val="cyan"/>
        </w:rPr>
        <w:t>Moscow would</w:t>
      </w:r>
      <w:r w:rsidRPr="00B10A9A">
        <w:rPr>
          <w:rStyle w:val="StyleUnderline"/>
        </w:rPr>
        <w:t xml:space="preserve"> almost certainly escalate its ongoing hybrid war against the democratic world, and may </w:t>
      </w:r>
      <w:r w:rsidRPr="009956B8">
        <w:rPr>
          <w:rStyle w:val="StyleUnderline"/>
          <w:highlight w:val="cyan"/>
        </w:rPr>
        <w:t>seek further territorial gains</w:t>
      </w:r>
      <w:r w:rsidRPr="00B10A9A">
        <w:rPr>
          <w:rStyle w:val="StyleUnderline"/>
        </w:rPr>
        <w:t xml:space="preserve"> in Central Asia, the Caucasus, or Eastern Europe</w:t>
      </w:r>
      <w:r w:rsidRPr="00B10A9A">
        <w:rPr>
          <w:sz w:val="16"/>
        </w:rPr>
        <w:t xml:space="preserve">. </w:t>
      </w:r>
      <w:r w:rsidRPr="00B10A9A">
        <w:rPr>
          <w:rStyle w:val="StyleUnderline"/>
        </w:rPr>
        <w:t xml:space="preserve">Autocrats in </w:t>
      </w:r>
      <w:r w:rsidRPr="009956B8">
        <w:rPr>
          <w:rStyle w:val="StyleUnderline"/>
          <w:highlight w:val="cyan"/>
        </w:rPr>
        <w:t>Beijing</w:t>
      </w:r>
      <w:r w:rsidRPr="00B10A9A">
        <w:rPr>
          <w:rStyle w:val="StyleUnderline"/>
        </w:rPr>
        <w:t xml:space="preserve">, Tehran, and beyond </w:t>
      </w:r>
      <w:r w:rsidRPr="009956B8">
        <w:rPr>
          <w:rStyle w:val="StyleUnderline"/>
          <w:highlight w:val="cyan"/>
        </w:rPr>
        <w:t>would draw the logical conclusions from Putin’s victory</w:t>
      </w:r>
      <w:r w:rsidRPr="00B10A9A">
        <w:rPr>
          <w:rStyle w:val="StyleUnderline"/>
        </w:rPr>
        <w:t xml:space="preserve"> in Ukraine </w:t>
      </w:r>
      <w:r w:rsidRPr="009956B8">
        <w:rPr>
          <w:rStyle w:val="StyleUnderline"/>
          <w:highlight w:val="cyan"/>
        </w:rPr>
        <w:t>and embrace expansionist foreign policies</w:t>
      </w:r>
      <w:r w:rsidRPr="00B10A9A">
        <w:rPr>
          <w:rStyle w:val="StyleUnderline"/>
        </w:rPr>
        <w:t xml:space="preserve"> of their own.</w:t>
      </w:r>
      <w:r>
        <w:rPr>
          <w:rStyle w:val="StyleUnderline"/>
        </w:rPr>
        <w:t xml:space="preserve"> </w:t>
      </w:r>
      <w:r w:rsidRPr="00B10A9A">
        <w:rPr>
          <w:sz w:val="16"/>
        </w:rPr>
        <w:t xml:space="preserve">With the sanctity of international borders no longer </w:t>
      </w:r>
      <w:r w:rsidRPr="00A55B2D">
        <w:rPr>
          <w:sz w:val="16"/>
        </w:rPr>
        <w:t xml:space="preserve">assured, </w:t>
      </w:r>
      <w:r w:rsidRPr="00A55B2D">
        <w:rPr>
          <w:rStyle w:val="StyleUnderline"/>
        </w:rPr>
        <w:t xml:space="preserve">countries around the world would </w:t>
      </w:r>
      <w:r w:rsidRPr="009956B8">
        <w:rPr>
          <w:rStyle w:val="StyleUnderline"/>
          <w:highlight w:val="cyan"/>
        </w:rPr>
        <w:t>scramble to rearm</w:t>
      </w:r>
      <w:r w:rsidRPr="00B10A9A">
        <w:rPr>
          <w:sz w:val="16"/>
        </w:rPr>
        <w:t xml:space="preserve">. Crucially, </w:t>
      </w:r>
      <w:r w:rsidRPr="009956B8">
        <w:rPr>
          <w:rStyle w:val="StyleUnderline"/>
          <w:highlight w:val="cyan"/>
        </w:rPr>
        <w:t xml:space="preserve">Russia’s </w:t>
      </w:r>
      <w:r w:rsidRPr="00A55B2D">
        <w:rPr>
          <w:rStyle w:val="StyleUnderline"/>
        </w:rPr>
        <w:t xml:space="preserve">successful use of </w:t>
      </w:r>
      <w:r w:rsidRPr="009956B8">
        <w:rPr>
          <w:rStyle w:val="StyleUnderline"/>
          <w:highlight w:val="cyan"/>
        </w:rPr>
        <w:t>nuclear blackmail against Ukraine would convince many nations to acquire nuclear weapons of their own</w:t>
      </w:r>
      <w:r w:rsidRPr="00B10A9A">
        <w:rPr>
          <w:rStyle w:val="StyleUnderline"/>
        </w:rPr>
        <w:t>.</w:t>
      </w:r>
      <w:r w:rsidRPr="00B10A9A">
        <w:rPr>
          <w:sz w:val="16"/>
        </w:rPr>
        <w:t xml:space="preserve"> </w:t>
      </w:r>
      <w:r w:rsidRPr="00B10A9A">
        <w:rPr>
          <w:rStyle w:val="StyleUnderline"/>
        </w:rPr>
        <w:t xml:space="preserve">This would lead to </w:t>
      </w:r>
      <w:r w:rsidRPr="009956B8">
        <w:rPr>
          <w:rStyle w:val="StyleUnderline"/>
          <w:highlight w:val="cyan"/>
        </w:rPr>
        <w:t>a nuclear arms race that would rapidly escalate</w:t>
      </w:r>
      <w:r w:rsidRPr="00B10A9A">
        <w:rPr>
          <w:rStyle w:val="StyleUnderline"/>
        </w:rPr>
        <w:t xml:space="preserve">, undoing decades of non-proliferation efforts. With dozens of countries aspiring to nuclear status, the </w:t>
      </w:r>
      <w:r w:rsidRPr="009956B8">
        <w:rPr>
          <w:rStyle w:val="StyleUnderline"/>
          <w:highlight w:val="cyan"/>
        </w:rPr>
        <w:t>chances of a nuclear war would rise dramatically</w:t>
      </w:r>
      <w:r w:rsidRPr="00B10A9A">
        <w:rPr>
          <w:rStyle w:val="StyleUnderline"/>
        </w:rPr>
        <w:t>, as would the potential for nukes to fall into the hands of rogue actors.</w:t>
      </w:r>
      <w:r>
        <w:rPr>
          <w:rStyle w:val="StyleUnderline"/>
        </w:rPr>
        <w:t xml:space="preserve"> </w:t>
      </w:r>
      <w:r w:rsidRPr="00B10A9A">
        <w:rPr>
          <w:sz w:val="16"/>
        </w:rPr>
        <w:t xml:space="preserve">Today’s international security crisis did not arise overnight. The security climate has been steadily deteriorating since 2014, when Russia first seized the Crimean peninsula and invaded eastern Ukraine’s Donbas region. The inadequate international response to these watershed acts of Russian aggression was interpreted in Moscow as a green light to go further, creating the conditions for the full-scale invasion of 2022 and setting the stage for what has become the largest European war since World War II. </w:t>
      </w:r>
      <w:r w:rsidRPr="009956B8">
        <w:rPr>
          <w:rStyle w:val="StyleUnderline"/>
          <w:highlight w:val="cyan"/>
        </w:rPr>
        <w:t>If Western leaders now choose to sacrifice Ukraine in a misguided bid to placate Putin, the shift</w:t>
      </w:r>
      <w:r w:rsidRPr="00B10A9A">
        <w:rPr>
          <w:rStyle w:val="StyleUnderline"/>
        </w:rPr>
        <w:t xml:space="preserve"> from a rules-based international order to the law of the geopolitical jungle </w:t>
      </w:r>
      <w:r w:rsidRPr="009956B8">
        <w:rPr>
          <w:rStyle w:val="StyleUnderline"/>
          <w:highlight w:val="cyan"/>
        </w:rPr>
        <w:t>will be complete</w:t>
      </w:r>
      <w:r w:rsidRPr="00B10A9A">
        <w:rPr>
          <w:rStyle w:val="StyleUnderline"/>
        </w:rPr>
        <w:t>. This transition will be extremely expensive, with countries around the world forced to dramatically increase defense budgets to levels that dwarf the current cost of military support for Ukraine.</w:t>
      </w:r>
      <w:r>
        <w:rPr>
          <w:rStyle w:val="StyleUnderline"/>
        </w:rPr>
        <w:t xml:space="preserve"> </w:t>
      </w:r>
      <w:r w:rsidRPr="00B10A9A">
        <w:rPr>
          <w:sz w:val="16"/>
        </w:rPr>
        <w:t xml:space="preserve">None of this is inevitable, of course. </w:t>
      </w:r>
      <w:r w:rsidRPr="00B10A9A">
        <w:rPr>
          <w:rStyle w:val="StyleUnderline"/>
        </w:rPr>
        <w:t>It is still entirely possible to secure a just peace for Ukraine that would deter the Russia-led axis of autocrats and revive faith in a rules-based system of international relations</w:t>
      </w:r>
      <w:r w:rsidRPr="00B10A9A">
        <w:rPr>
          <w:sz w:val="16"/>
        </w:rPr>
        <w:t>. However, this would require a degree of resolve and political will that few Western leaders have been prepared to demonstrate since the onset of Russia’s full-scale invasion in 2022. For almost three years, the Western response has been marked by excessive caution and a crippling fear of escalation that have only served to embolden the Kremlin. Putin is clearly counting on continued Western weakness as he looks to break Ukrainian resistance in a grinding war of attrition. He is now more confident than ever of victory and has little interest in negotiating anything other than the terms of Ukraine’s surrender. This is the unfavorable reality that will confront Donald Trump when he returns to the White House later this month. Unless he and other Western leaders insist on pursuing peace through strength, Ukraine will have little chance of survival and the wider world will face a Hobbesian future of instability and aggression.</w:t>
      </w:r>
    </w:p>
    <w:p w14:paraId="5B68C29A" w14:textId="098BF358" w:rsidR="001D1353" w:rsidRDefault="001D1353" w:rsidP="001D1353">
      <w:pPr>
        <w:pStyle w:val="Heading2"/>
      </w:pPr>
      <w:r>
        <w:t>Uniqueness</w:t>
      </w:r>
    </w:p>
    <w:p w14:paraId="04ACBA3C" w14:textId="77777777" w:rsidR="003D0EF7" w:rsidRDefault="003D0EF7" w:rsidP="003D0EF7">
      <w:pPr>
        <w:pStyle w:val="Heading3"/>
      </w:pPr>
      <w:r>
        <w:t>2NC – Timing Key</w:t>
      </w:r>
    </w:p>
    <w:p w14:paraId="71714C30" w14:textId="77777777" w:rsidR="003D0EF7" w:rsidRDefault="003D0EF7" w:rsidP="003D0EF7">
      <w:pPr>
        <w:pStyle w:val="Heading4"/>
      </w:pPr>
      <w:r>
        <w:t>Now is a key time for the Ukraine war. Continued Ukrainian opposition is the only way to properly stand up to Putin. The longer they hold out the more likely that Putin actually talks cease-fire</w:t>
      </w:r>
    </w:p>
    <w:p w14:paraId="2284B6B7" w14:textId="77777777" w:rsidR="003D0EF7" w:rsidRPr="000B5321" w:rsidRDefault="003D0EF7" w:rsidP="003D0EF7">
      <w:r w:rsidRPr="000B5321">
        <w:rPr>
          <w:rStyle w:val="Style13ptBold"/>
        </w:rPr>
        <w:t>Freedman 2025.</w:t>
      </w:r>
      <w:r>
        <w:t xml:space="preserve"> LAWRENCE D. FREEDMAN is Emeritus Professor of War Studies at King’s College London. “Why Putin Still Fights” Foreign Affairs. June 18, 2025. &lt;https://www.foreignaffairs.com/ukraine/why-putin-still-fights&gt; Accessed 7/6/25. ARJSH</w:t>
      </w:r>
    </w:p>
    <w:p w14:paraId="586245E6" w14:textId="77777777" w:rsidR="003D0EF7" w:rsidRPr="00A83BDE" w:rsidRDefault="003D0EF7" w:rsidP="003D0EF7">
      <w:pPr>
        <w:rPr>
          <w:rStyle w:val="StyleUnderline"/>
        </w:rPr>
      </w:pPr>
      <w:r w:rsidRPr="00D40D89">
        <w:rPr>
          <w:rStyle w:val="StyleUnderline"/>
        </w:rPr>
        <w:t>If the war in Ukraine is going to end through negotiations</w:t>
      </w:r>
      <w:r w:rsidRPr="00A83BDE">
        <w:rPr>
          <w:sz w:val="16"/>
        </w:rPr>
        <w:t xml:space="preserve">, therefore, </w:t>
      </w:r>
      <w:r w:rsidRPr="009956B8">
        <w:rPr>
          <w:rStyle w:val="StyleUnderline"/>
          <w:highlight w:val="cyan"/>
        </w:rPr>
        <w:t>Putin will need to be convinced not only that his political objectives are unrealistic but also that a failure to reach a deal will result in Russia’s position worsening over time</w:t>
      </w:r>
      <w:r w:rsidRPr="009956B8">
        <w:rPr>
          <w:sz w:val="16"/>
          <w:highlight w:val="cyan"/>
        </w:rPr>
        <w:t>.</w:t>
      </w:r>
      <w:r w:rsidRPr="00A83BDE">
        <w:rPr>
          <w:sz w:val="16"/>
        </w:rPr>
        <w:t xml:space="preserve"> At present, that is far from clear. What might make the difference? </w:t>
      </w:r>
      <w:r w:rsidRPr="00D40D89">
        <w:rPr>
          <w:rStyle w:val="StyleUnderline"/>
        </w:rPr>
        <w:t>Moscow must be concerned by the increasing tempo of Ukrainian attacks against an array of military and economic targets on Russian territory</w:t>
      </w:r>
      <w:r w:rsidRPr="00A83BDE">
        <w:rPr>
          <w:sz w:val="16"/>
        </w:rPr>
        <w:t xml:space="preserve">. The most spectacular—such as the early June Operation Spider’s Web, using low-tech, short-range drones to destroy more than a dozen Russian strategic bombers at air bases far from the border—were a testament to Ukrainian audacity, operational ingenuity, and technical prowess. </w:t>
      </w:r>
      <w:r w:rsidRPr="00D40D89">
        <w:rPr>
          <w:rStyle w:val="StyleUnderline"/>
        </w:rPr>
        <w:t>Such strikes are embarrassing and disruptive to Russia but still unlikely by themselves to force Moscow to reappraise its war strategy</w:t>
      </w:r>
      <w:r w:rsidRPr="00A83BDE">
        <w:rPr>
          <w:sz w:val="16"/>
        </w:rPr>
        <w:t xml:space="preserve">. They also have not fundamentally changed the basic dynamics on the frontlines, although attacks on logistic hubs, arms depots, and command centers certainly help. Since early in the war, analysts have attempted to work out at what point one side or the other would run out of vital supplies—armored vehicles, artillery pieces, shells, missiles, air defenses, and so on. In some areas, stocks have been seriously depleted. Ammunition is currently less of a problem for Ukraine, but its air defenses are a significant concern. </w:t>
      </w:r>
      <w:r w:rsidRPr="009956B8">
        <w:rPr>
          <w:rStyle w:val="StyleUnderline"/>
          <w:highlight w:val="cyan"/>
        </w:rPr>
        <w:t>Russia now appears to lack the capacity for maneuver warfare</w:t>
      </w:r>
      <w:r w:rsidRPr="00D40D89">
        <w:rPr>
          <w:rStyle w:val="StyleUnderline"/>
        </w:rPr>
        <w:t>. Yet both sides keep going with help from their friends, and they have relied increasingly on capabilities, notably drones, when domestic mass production is possible and relatively affordable so that expendability is far less of a worry.</w:t>
      </w:r>
      <w:r>
        <w:rPr>
          <w:rStyle w:val="StyleUnderline"/>
        </w:rPr>
        <w:t xml:space="preserve"> </w:t>
      </w:r>
      <w:r w:rsidRPr="00A83BDE">
        <w:rPr>
          <w:sz w:val="16"/>
        </w:rPr>
        <w:t xml:space="preserve">Moscow will need to be convinced that its objectives in Ukraine are unrealistic. </w:t>
      </w:r>
      <w:r w:rsidRPr="009956B8">
        <w:rPr>
          <w:rStyle w:val="StyleUnderline"/>
          <w:highlight w:val="cyan"/>
        </w:rPr>
        <w:t>The most perplexing issue is manpower</w:t>
      </w:r>
      <w:r w:rsidRPr="00A83BDE">
        <w:rPr>
          <w:sz w:val="16"/>
        </w:rPr>
        <w:t xml:space="preserve">. This has been and remains a serious matter for Ukraine. Although numbers are now up (Zelensky claims to be mobilizing 27,000 a month), there is still resistance in Kyiv to conscripting 18-to-24-year-olds. On the Russian side, </w:t>
      </w:r>
      <w:r w:rsidRPr="00D40D89">
        <w:rPr>
          <w:rStyle w:val="StyleUnderline"/>
        </w:rPr>
        <w:t>Moscow accepts heavy casualties for small gains and continues to find troops to send to the front despite the high risk of death and injury. Several Western analyses have concluded that the war has already cost Russia a million casualties.</w:t>
      </w:r>
      <w:r>
        <w:rPr>
          <w:rStyle w:val="StyleUnderline"/>
        </w:rPr>
        <w:t xml:space="preserve"> </w:t>
      </w:r>
      <w:r w:rsidRPr="00D40D89">
        <w:rPr>
          <w:rStyle w:val="StyleUnderline"/>
        </w:rPr>
        <w:t>Russia appears to have a Soviet-style readiness</w:t>
      </w:r>
      <w:r w:rsidRPr="00A83BDE">
        <w:rPr>
          <w:sz w:val="16"/>
        </w:rPr>
        <w:t>, which arguably goes back to imperial times, to throw troops at enemy defenses in the hope that some will get through. Current Russian strategy, for example, relies on small groups of troops on buggies, bikes, and foot advancing in the knowledge that most will not reach Ukrainian lines but that enough might to occupy some new ground. Thus far, the Kremlin has found troops without resorting to a full-scale mobilization. This is because of a bounty system that uses hefty—and ever-increasing—payments to recruits. Since recruits largely come from the poorer parts of the country, the war also has a redistributive effect</w:t>
      </w:r>
      <w:r w:rsidRPr="00D40D89">
        <w:rPr>
          <w:rStyle w:val="StyleUnderline"/>
        </w:rPr>
        <w:t>. Russia’s war machine is a bit like an extractive industry, in which as long as there is material that can be mined, it is good business. Still, in the end, the supplies will be limited</w:t>
      </w:r>
      <w:r w:rsidRPr="00A83BDE">
        <w:rPr>
          <w:sz w:val="16"/>
        </w:rPr>
        <w:t xml:space="preserve">. There are already doubts about how much more manpower the state can buy and at what price. The question remains whether at some point the Kremlin will have to resort to more coercive methods. </w:t>
      </w:r>
      <w:r w:rsidRPr="00D40D89">
        <w:rPr>
          <w:rStyle w:val="StyleUnderline"/>
        </w:rPr>
        <w:t xml:space="preserve">This cost relates to Putin’s wider problem of </w:t>
      </w:r>
      <w:r w:rsidRPr="009956B8">
        <w:rPr>
          <w:rStyle w:val="StyleUnderline"/>
          <w:highlight w:val="cyan"/>
        </w:rPr>
        <w:t>whether the Russian economy can continue to sustain this level of military effort</w:t>
      </w:r>
      <w:r w:rsidRPr="00A83BDE">
        <w:rPr>
          <w:sz w:val="16"/>
        </w:rPr>
        <w:t xml:space="preserve">. Moscow has confounded Western expectations that severe sanctions would wreck the country’s economy and has instead enjoyed a couple of years of high growth. This is the result of a combination of shrewd macroeconomic management, high energy prices, the support of China and other Russian energy clients in circumventing sanctions, and the war boom triggered by enormous defense production. But </w:t>
      </w:r>
      <w:r w:rsidRPr="009956B8">
        <w:rPr>
          <w:rStyle w:val="StyleUnderline"/>
          <w:highlight w:val="cyan"/>
        </w:rPr>
        <w:t>beginning in late 2024, there were signs that Russia’s militarized economy was beginning to severely overheat</w:t>
      </w:r>
      <w:r w:rsidRPr="00A83BDE">
        <w:rPr>
          <w:rStyle w:val="StyleUnderline"/>
        </w:rPr>
        <w:t>, with labor shortages, high inflation, and high interest rates discouraging investment</w:t>
      </w:r>
      <w:r w:rsidRPr="00A83BDE">
        <w:rPr>
          <w:sz w:val="16"/>
        </w:rPr>
        <w:t xml:space="preserve">. For the first months of 2025, the Trump-induced downturn in international trade pushed down oil prices, putting further pressure on Russian coffers. BEYOND DEADLOCK Ukraine began 2023 hoping that it could win the war with a counteroffensive. When that failed, and with the U.S. Congress refusing to vote for more assistance to Kyiv, Russia was optimistic that it would be able to pull ahead in 2024. Moscow now insists that it can prevail over the long haul. It certainly does not want its enemy to think otherwise. </w:t>
      </w:r>
      <w:r w:rsidRPr="009956B8">
        <w:rPr>
          <w:rStyle w:val="StyleUnderline"/>
          <w:highlight w:val="cyan"/>
        </w:rPr>
        <w:t>Putin</w:t>
      </w:r>
      <w:r w:rsidRPr="00A83BDE">
        <w:rPr>
          <w:rStyle w:val="StyleUnderline"/>
        </w:rPr>
        <w:t xml:space="preserve"> likely still thinks that Ukraine will buckle first, but he </w:t>
      </w:r>
      <w:r w:rsidRPr="009956B8">
        <w:rPr>
          <w:rStyle w:val="StyleUnderline"/>
          <w:highlight w:val="cyan"/>
        </w:rPr>
        <w:t xml:space="preserve">has always underestimated Ukraine’s resilience and determination. Perhaps a tipping point will come when Moscow begins to recognize the utter futility of this war </w:t>
      </w:r>
      <w:r w:rsidRPr="009E2D01">
        <w:rPr>
          <w:rStyle w:val="StyleUnderline"/>
        </w:rPr>
        <w:t>and</w:t>
      </w:r>
      <w:r w:rsidRPr="00A83BDE">
        <w:rPr>
          <w:rStyle w:val="StyleUnderline"/>
        </w:rPr>
        <w:t xml:space="preserve"> the long-term economic damage to Russia starts to outweigh the costs of acknowledging that the war’s political objective cannot be met. Maybe </w:t>
      </w:r>
      <w:r w:rsidRPr="009956B8">
        <w:rPr>
          <w:rStyle w:val="StyleUnderline"/>
          <w:highlight w:val="cyan"/>
        </w:rPr>
        <w:t>some future Ukrainian operation will trigger the necessary reappraisal</w:t>
      </w:r>
      <w:r w:rsidRPr="00A83BDE">
        <w:rPr>
          <w:rStyle w:val="StyleUnderline"/>
        </w:rPr>
        <w:t>.</w:t>
      </w:r>
      <w:r>
        <w:rPr>
          <w:rStyle w:val="StyleUnderline"/>
        </w:rPr>
        <w:t xml:space="preserve"> </w:t>
      </w:r>
      <w:r w:rsidRPr="00A83BDE">
        <w:rPr>
          <w:sz w:val="16"/>
        </w:rPr>
        <w:t xml:space="preserve">The experience of this war, however, underlines the difficulty of getting political leaders to acknowledge failure when their forces have yet to be defeated in the field and when there is no obvious compromise deal waiting to be negotiated. </w:t>
      </w:r>
      <w:r w:rsidRPr="009956B8">
        <w:rPr>
          <w:rStyle w:val="StyleUnderline"/>
          <w:highlight w:val="cyan"/>
        </w:rPr>
        <w:t>Neither side has a clear-cut route to victory</w:t>
      </w:r>
      <w:r w:rsidRPr="00A83BDE">
        <w:rPr>
          <w:rStyle w:val="StyleUnderline"/>
        </w:rPr>
        <w:t>. That is what it means to be in a forever war. It is not evident how it will end, or even if an apparent peace will be no more than an opportunity for Russia to rebuild its forces under the guise of an uneasy cease-fire. This will depend on decisions yet to be made</w:t>
      </w:r>
      <w:r w:rsidRPr="00A83BDE">
        <w:rPr>
          <w:sz w:val="16"/>
        </w:rPr>
        <w:t xml:space="preserve">. Ukraine’s Western allies, therefore, must be realistic about the potentially long-term demands entailed in keeping Ukraine in the war. </w:t>
      </w:r>
      <w:r w:rsidRPr="009956B8">
        <w:rPr>
          <w:rStyle w:val="Emphasis"/>
          <w:highlight w:val="cyan"/>
        </w:rPr>
        <w:t>Continuing to deny Russia victory is a form of pressure on Putin</w:t>
      </w:r>
      <w:r w:rsidRPr="00A83BDE">
        <w:rPr>
          <w:sz w:val="16"/>
        </w:rPr>
        <w:t xml:space="preserve">, who has so little to show for such a long and calamitous campaign. Although it may be hard to imagine a military defeat for Russia, </w:t>
      </w:r>
      <w:r w:rsidRPr="009956B8">
        <w:rPr>
          <w:rStyle w:val="StyleUnderline"/>
          <w:highlight w:val="cyan"/>
        </w:rPr>
        <w:t>it is possible to imagine a shift in Ukraine’s favor. If Moscow becomes convinced</w:t>
      </w:r>
      <w:r w:rsidRPr="00A83BDE">
        <w:rPr>
          <w:rStyle w:val="StyleUnderline"/>
        </w:rPr>
        <w:t xml:space="preserve">, contrary to its current expectations, </w:t>
      </w:r>
      <w:r w:rsidRPr="009956B8">
        <w:rPr>
          <w:rStyle w:val="StyleUnderline"/>
          <w:highlight w:val="cyan"/>
        </w:rPr>
        <w:t>that time is not on its side, perhaps that might yet cause it to wonder whether the moment has come to cut its losses.</w:t>
      </w:r>
    </w:p>
    <w:p w14:paraId="535C5C74" w14:textId="77777777" w:rsidR="003D0EF7" w:rsidRDefault="003D0EF7" w:rsidP="003D0EF7">
      <w:pPr>
        <w:pStyle w:val="Heading3"/>
      </w:pPr>
      <w:r>
        <w:t xml:space="preserve">2NC – A2: Russia Win Inevitable </w:t>
      </w:r>
    </w:p>
    <w:p w14:paraId="1953C188" w14:textId="77777777" w:rsidR="003D0EF7" w:rsidRDefault="003D0EF7" w:rsidP="003D0EF7">
      <w:pPr>
        <w:pStyle w:val="Heading4"/>
      </w:pPr>
      <w:r>
        <w:t>Ukraine is not lost, impressive Ukrainian victories mean they can still have meaningful progress against Russia</w:t>
      </w:r>
    </w:p>
    <w:p w14:paraId="3D344DC1" w14:textId="77777777" w:rsidR="003D0EF7" w:rsidRPr="002F79D4" w:rsidRDefault="003D0EF7" w:rsidP="003D0EF7">
      <w:r w:rsidRPr="002F79D4">
        <w:rPr>
          <w:rStyle w:val="Style13ptBold"/>
        </w:rPr>
        <w:t>Carpenter 2025</w:t>
      </w:r>
      <w:r>
        <w:t>. Michael Carpenter is a Distinguished Fellow at the Atlantic Council. “Ukraine Can Still Win” Foreign Affairs July 1, 2025. &lt;https://www.foreignaffairs.com/ukraine/ukraine-can-still-win&gt; Accessed 7/6/2.5 ARJSH</w:t>
      </w:r>
    </w:p>
    <w:p w14:paraId="1A97CCAB" w14:textId="77777777" w:rsidR="003D0EF7" w:rsidRPr="00963463" w:rsidRDefault="003D0EF7" w:rsidP="003D0EF7">
      <w:pPr>
        <w:rPr>
          <w:rStyle w:val="StyleUnderline"/>
        </w:rPr>
      </w:pPr>
      <w:r w:rsidRPr="00963463">
        <w:rPr>
          <w:sz w:val="16"/>
        </w:rPr>
        <w:t xml:space="preserve">When U.S. President Donald Trump took office in January 2025, many in Washington expected a rapid settlement to the war in Ukraine. On the campaign trail, Trump had boasted he could end the conflict in 24 hours. Although few analysts believed that specific promise, many speculated about the possible terms and timeline of an impending deal. The investment bank JPMorgan Chase, for example, claimed an agreement could be reached by June. Yet </w:t>
      </w:r>
      <w:r w:rsidRPr="00963463">
        <w:rPr>
          <w:rStyle w:val="StyleUnderline"/>
        </w:rPr>
        <w:t xml:space="preserve">as the weeks pass and diplomacy stagnates, it is becoming clear that </w:t>
      </w:r>
      <w:r w:rsidRPr="006C72D1">
        <w:rPr>
          <w:rStyle w:val="StyleUnderline"/>
        </w:rPr>
        <w:t>no</w:t>
      </w:r>
      <w:r w:rsidRPr="00963463">
        <w:rPr>
          <w:rStyle w:val="StyleUnderline"/>
        </w:rPr>
        <w:t xml:space="preserve"> such </w:t>
      </w:r>
      <w:r w:rsidRPr="009956B8">
        <w:rPr>
          <w:rStyle w:val="StyleUnderline"/>
          <w:highlight w:val="cyan"/>
        </w:rPr>
        <w:t>resolution is imminent</w:t>
      </w:r>
      <w:r w:rsidRPr="00963463">
        <w:rPr>
          <w:sz w:val="16"/>
        </w:rPr>
        <w:t xml:space="preserve">. As Ukraine’s former Foreign Minister Dmytro Kuleba noted in Foreign Affairs in late May, </w:t>
      </w:r>
      <w:r w:rsidRPr="009956B8">
        <w:rPr>
          <w:rStyle w:val="StyleUnderline"/>
          <w:highlight w:val="cyan"/>
        </w:rPr>
        <w:t>neither Russia nor Ukraine “has much of an incentive to stop the fighting.” Ukraine refuses to surrender</w:t>
      </w:r>
      <w:r w:rsidRPr="00963463">
        <w:rPr>
          <w:rStyle w:val="StyleUnderline"/>
        </w:rPr>
        <w:t xml:space="preserve"> its sovereignty; </w:t>
      </w:r>
      <w:r w:rsidRPr="009956B8">
        <w:rPr>
          <w:rStyle w:val="StyleUnderline"/>
          <w:highlight w:val="cyan"/>
        </w:rPr>
        <w:t>Russia will not accept anything less</w:t>
      </w:r>
      <w:r w:rsidRPr="00963463">
        <w:rPr>
          <w:rStyle w:val="StyleUnderline"/>
        </w:rPr>
        <w:t xml:space="preserve"> than Ukrainian capitulation.</w:t>
      </w:r>
      <w:r w:rsidRPr="00963463">
        <w:rPr>
          <w:sz w:val="16"/>
        </w:rPr>
        <w:t xml:space="preserve"> This conclusion, however, does not mean all is lost. </w:t>
      </w:r>
      <w:r w:rsidRPr="009956B8">
        <w:rPr>
          <w:rStyle w:val="StyleUnderline"/>
          <w:highlight w:val="cyan"/>
        </w:rPr>
        <w:t>Russia is much weaker economically</w:t>
      </w:r>
      <w:r w:rsidRPr="00963463">
        <w:rPr>
          <w:sz w:val="16"/>
        </w:rPr>
        <w:t xml:space="preserve"> than many analysts realize, and </w:t>
      </w:r>
      <w:r w:rsidRPr="009956B8">
        <w:rPr>
          <w:rStyle w:val="StyleUnderline"/>
          <w:highlight w:val="cyan"/>
        </w:rPr>
        <w:t>hard-hitting sanctions and export controls can still &lt;dismantle&gt;</w:t>
      </w:r>
      <w:r w:rsidRPr="00963463">
        <w:rPr>
          <w:sz w:val="16"/>
        </w:rPr>
        <w:t xml:space="preserve"> </w:t>
      </w:r>
      <w:r w:rsidRPr="00963463">
        <w:rPr>
          <w:strike/>
          <w:sz w:val="16"/>
        </w:rPr>
        <w:t>cripple</w:t>
      </w:r>
      <w:r w:rsidRPr="00963463">
        <w:rPr>
          <w:sz w:val="16"/>
        </w:rPr>
        <w:t xml:space="preserve"> </w:t>
      </w:r>
      <w:r w:rsidRPr="009956B8">
        <w:rPr>
          <w:rStyle w:val="StyleUnderline"/>
          <w:highlight w:val="cyan"/>
        </w:rPr>
        <w:t>its</w:t>
      </w:r>
      <w:r w:rsidRPr="00963463">
        <w:rPr>
          <w:rStyle w:val="StyleUnderline"/>
        </w:rPr>
        <w:t xml:space="preserve"> war </w:t>
      </w:r>
      <w:r w:rsidRPr="009956B8">
        <w:rPr>
          <w:rStyle w:val="StyleUnderline"/>
          <w:highlight w:val="cyan"/>
        </w:rPr>
        <w:t>economy</w:t>
      </w:r>
      <w:r w:rsidRPr="009956B8">
        <w:rPr>
          <w:sz w:val="16"/>
          <w:highlight w:val="cyan"/>
        </w:rPr>
        <w:t xml:space="preserve">. </w:t>
      </w:r>
      <w:r w:rsidRPr="009956B8">
        <w:rPr>
          <w:rStyle w:val="StyleUnderline"/>
          <w:highlight w:val="cyan"/>
        </w:rPr>
        <w:t>Ukraine is fighting smartly and could turn the tide on the battlefield with more</w:t>
      </w:r>
      <w:r w:rsidRPr="00963463">
        <w:rPr>
          <w:sz w:val="16"/>
        </w:rPr>
        <w:t xml:space="preserve"> high-end drones, air defense systems, long-range missiles, and munitions. With a change of strategy, Ukraine can still win the war in the near term—if both Europe and the United States decide to give it the assistance it needs. THE DOSE MAKES THE POISON Much of the premature optimism about a settlement earlier this year sprang from the prevailing belief that Ukraine was losing and would soon be forced to negotiate out of desperation. Trump stoked this narrative by asserting that Ukrainian President Volodymyr Zelensky had “no cards” left to play. U.S. Vice President JD Vance took it a step further, declaring that Ukraine—and its foreign backers—never had any “pathway to victory.” Citing Russia’s superiority in manpower and weapons, Vance argued that if the United States kept up its security assistance, it would only postpone Ukraine’s inevitable defeat. This defeatism has been supported by a second, equally pernicious assumption: that Russian President Vladimir Putin’s commitment to subjugating Ukraine cannot be deterred. The former CIA analyst Peter Schroeder’s assessment in Foreign Affairs last September exemplifies this view, describing Putin as “all in”—personally invested in keeping Ukraine from becoming a European democracy, no matter the cost. Such a narrative holds a kernel of truth, but it also dovetails too neatly with Russian propaganda. By assigning no agency to Ukraine or its foreign partners, it presumes that Ukrainian victory is a fantasy born of Western delusion, and it is a view that risks becoming a self-fulfilling prophecy. Both assumptions, meanwhile, rest on an excessively narrow reading of battlefield dynamics and a limited understanding of the policy options available to Ukraine’s backers. Despite significant constraints on the aid that Europe and the United States have offered over the past three and a half years, </w:t>
      </w:r>
      <w:r w:rsidRPr="006C72D1">
        <w:rPr>
          <w:rStyle w:val="StyleUnderline"/>
        </w:rPr>
        <w:t xml:space="preserve">Ukraine has achieved </w:t>
      </w:r>
      <w:r w:rsidRPr="009956B8">
        <w:rPr>
          <w:rStyle w:val="StyleUnderline"/>
          <w:highlight w:val="cyan"/>
        </w:rPr>
        <w:t>impressive victories</w:t>
      </w:r>
      <w:r w:rsidRPr="009956B8">
        <w:rPr>
          <w:sz w:val="16"/>
          <w:highlight w:val="cyan"/>
        </w:rPr>
        <w:t>.</w:t>
      </w:r>
      <w:r w:rsidRPr="00963463">
        <w:rPr>
          <w:sz w:val="16"/>
        </w:rPr>
        <w:t xml:space="preserve"> It repelled Russia’s initial push toward Kyiv in March 2022 with little more than shoulder-fired antitank missiles and grit, defying the predictions of many military analysts. Later that year, in a stunning rout for Russian forces, Ukraine reclaimed nearly a thousand square miles in the Kharkiv region without the benefit of modern armor or air cover. And just weeks ago, </w:t>
      </w:r>
      <w:r w:rsidRPr="00963463">
        <w:rPr>
          <w:rStyle w:val="StyleUnderline"/>
        </w:rPr>
        <w:t>Ukraine shocked the world by pulling off Operation Spiderweb, a surprise attack that used cheap, remote-controlled drones to inflict substantial damage on Russia’s long-range aviation.</w:t>
      </w:r>
    </w:p>
    <w:p w14:paraId="669A8BBA" w14:textId="03B1E9F3" w:rsidR="001D1353" w:rsidRDefault="001D1353" w:rsidP="001D1353">
      <w:pPr>
        <w:pStyle w:val="Heading2"/>
      </w:pPr>
      <w:r>
        <w:t xml:space="preserve">Links </w:t>
      </w:r>
    </w:p>
    <w:p w14:paraId="0FAAC645" w14:textId="73438409" w:rsidR="0089003B" w:rsidRDefault="0089003B" w:rsidP="001D1353">
      <w:pPr>
        <w:pStyle w:val="Heading3"/>
      </w:pPr>
      <w:r>
        <w:t xml:space="preserve">2NC – </w:t>
      </w:r>
      <w:r w:rsidR="006E5F80">
        <w:t>Putin Link</w:t>
      </w:r>
    </w:p>
    <w:p w14:paraId="19ACE15A" w14:textId="4404F929" w:rsidR="0089003B" w:rsidRDefault="0089003B" w:rsidP="0089003B">
      <w:pPr>
        <w:pStyle w:val="Heading4"/>
      </w:pPr>
      <w:r>
        <w:t xml:space="preserve">Plan gets wrapped up in a US-Russia Grand Bargain. Putin agrees to Arctic co-op to shift focus from Ukraine </w:t>
      </w:r>
    </w:p>
    <w:p w14:paraId="203A458B" w14:textId="533EF8AD" w:rsidR="0089003B" w:rsidRPr="0089003B" w:rsidRDefault="005B5126" w:rsidP="0089003B">
      <w:r w:rsidRPr="005B5126">
        <w:rPr>
          <w:rStyle w:val="Style13ptBold"/>
        </w:rPr>
        <w:t>The Economist 2025</w:t>
      </w:r>
      <w:r>
        <w:t>. “The trap Vladimir Putin has set for Donald Trump” The Economist May 29, 2025. &lt;https://www.economist.com/leaders/2025/03/19/the-trap-vladimir-putin-has-set-for-donald-trump&gt; Accessed 7/8/25. ARJSH</w:t>
      </w:r>
    </w:p>
    <w:p w14:paraId="78DDA698" w14:textId="1BFD2D37" w:rsidR="0089003B" w:rsidRDefault="0089003B" w:rsidP="0089003B">
      <w:pPr>
        <w:rPr>
          <w:sz w:val="16"/>
        </w:rPr>
      </w:pPr>
      <w:r w:rsidRPr="005B5126">
        <w:rPr>
          <w:sz w:val="16"/>
        </w:rPr>
        <w:t xml:space="preserve">THEY TALKED by phone for over two hours, but Vladimir </w:t>
      </w:r>
      <w:r w:rsidRPr="005B5126">
        <w:rPr>
          <w:rStyle w:val="StyleUnderline"/>
        </w:rPr>
        <w:t>Putin left Donald Trump with almost nothing to show for it—a slap in the face that only a man possessed of unbounded chutzpah could pretend was a win.</w:t>
      </w:r>
      <w:r w:rsidRPr="005B5126">
        <w:rPr>
          <w:sz w:val="16"/>
        </w:rPr>
        <w:t xml:space="preserve"> A week earlier, negotiators for America and Ukraine had agreed on a 30-day ceasefire in a conflict that has lasted for over three years. Mr Trump had said that if Russia did not sign up he might hit it with tough new sanctions. In the event, he rolled over. Even Boris Johnson, a former British prime minister who admires Mr Trump, declared that </w:t>
      </w:r>
      <w:r w:rsidRPr="009956B8">
        <w:rPr>
          <w:rStyle w:val="StyleUnderline"/>
          <w:highlight w:val="cyan"/>
        </w:rPr>
        <w:t>Putin is “laughing at us</w:t>
      </w:r>
      <w:r w:rsidRPr="005B5126">
        <w:rPr>
          <w:rStyle w:val="StyleUnderline"/>
        </w:rPr>
        <w:t>”.</w:t>
      </w:r>
      <w:r w:rsidR="005B5126" w:rsidRPr="005B5126">
        <w:rPr>
          <w:sz w:val="16"/>
        </w:rPr>
        <w:t xml:space="preserve"> </w:t>
      </w:r>
      <w:r w:rsidRPr="005B5126">
        <w:rPr>
          <w:sz w:val="16"/>
        </w:rPr>
        <w:t xml:space="preserve">Instead of an unconditional ceasefire, Mr Putin proposed only that both sides stop striking each other’s energy infrastructure, an area where Ukraine has been landing some weighty blows on the invader. For anything further to happen, says the Russian government, Ukraine must accept a freeze on foreign military aid and an end to conscription and training, although Russia proposes no such restrictions on itself. Mr </w:t>
      </w:r>
      <w:r w:rsidRPr="009956B8">
        <w:rPr>
          <w:rStyle w:val="StyleUnderline"/>
          <w:highlight w:val="cyan"/>
        </w:rPr>
        <w:t xml:space="preserve">Putin </w:t>
      </w:r>
      <w:r w:rsidRPr="005B5126">
        <w:rPr>
          <w:rStyle w:val="StyleUnderline"/>
        </w:rPr>
        <w:t xml:space="preserve">also </w:t>
      </w:r>
      <w:r w:rsidRPr="009956B8">
        <w:rPr>
          <w:rStyle w:val="StyleUnderline"/>
          <w:highlight w:val="cyan"/>
        </w:rPr>
        <w:t>wants</w:t>
      </w:r>
      <w:r w:rsidRPr="005B5126">
        <w:rPr>
          <w:rStyle w:val="StyleUnderline"/>
        </w:rPr>
        <w:t xml:space="preserve"> a solution to the “root causes” of the conflict, by which he really means </w:t>
      </w:r>
      <w:r w:rsidRPr="009956B8">
        <w:rPr>
          <w:rStyle w:val="StyleUnderline"/>
          <w:highlight w:val="cyan"/>
        </w:rPr>
        <w:t>an end to</w:t>
      </w:r>
      <w:r w:rsidRPr="005B5126">
        <w:rPr>
          <w:rStyle w:val="StyleUnderline"/>
        </w:rPr>
        <w:t xml:space="preserve"> the existence of </w:t>
      </w:r>
      <w:r w:rsidRPr="009956B8">
        <w:rPr>
          <w:rStyle w:val="StyleUnderline"/>
          <w:highlight w:val="cyan"/>
        </w:rPr>
        <w:t>Ukraine</w:t>
      </w:r>
      <w:r w:rsidRPr="005B5126">
        <w:rPr>
          <w:rStyle w:val="StyleUnderline"/>
        </w:rPr>
        <w:t xml:space="preserve"> as an independent country. Those are </w:t>
      </w:r>
      <w:r w:rsidRPr="009956B8">
        <w:rPr>
          <w:rStyle w:val="StyleUnderline"/>
          <w:highlight w:val="cyan"/>
        </w:rPr>
        <w:t>not</w:t>
      </w:r>
      <w:r w:rsidRPr="005B5126">
        <w:rPr>
          <w:rStyle w:val="StyleUnderline"/>
        </w:rPr>
        <w:t xml:space="preserve"> the words of </w:t>
      </w:r>
      <w:r w:rsidRPr="009956B8">
        <w:rPr>
          <w:rStyle w:val="StyleUnderline"/>
          <w:highlight w:val="cyan"/>
        </w:rPr>
        <w:t>a man</w:t>
      </w:r>
      <w:r w:rsidRPr="005B5126">
        <w:rPr>
          <w:rStyle w:val="StyleUnderline"/>
        </w:rPr>
        <w:t xml:space="preserve"> who is </w:t>
      </w:r>
      <w:r w:rsidRPr="009956B8">
        <w:rPr>
          <w:rStyle w:val="StyleUnderline"/>
          <w:highlight w:val="cyan"/>
        </w:rPr>
        <w:t>eager to compromise</w:t>
      </w:r>
      <w:r w:rsidRPr="005B5126">
        <w:rPr>
          <w:rStyle w:val="StyleUnderline"/>
        </w:rPr>
        <w:t>.</w:t>
      </w:r>
      <w:r w:rsidR="005B5126">
        <w:rPr>
          <w:rStyle w:val="StyleUnderline"/>
        </w:rPr>
        <w:t xml:space="preserve"> </w:t>
      </w:r>
      <w:r w:rsidRPr="005B5126">
        <w:rPr>
          <w:sz w:val="16"/>
        </w:rPr>
        <w:t>Optimists can extract a little comfort. A pause on attacks on energy targets, agreed on in a call with Volodymyr Zelensky, Ukraine’s president, is a small advance. Mr Trump also suggested that nuclear power stations come under American ownership, for their protection, and said he would try to source some Patriot missiles from Europe. In public he has refrained from endorsing Mr Putin’s harsher demands for Ukraine.</w:t>
      </w:r>
      <w:r w:rsidR="005B5126" w:rsidRPr="005B5126">
        <w:rPr>
          <w:sz w:val="16"/>
        </w:rPr>
        <w:t xml:space="preserve"> </w:t>
      </w:r>
      <w:r w:rsidRPr="005B5126">
        <w:rPr>
          <w:sz w:val="16"/>
        </w:rPr>
        <w:t xml:space="preserve">The real danger lies ahead. Mr </w:t>
      </w:r>
      <w:r w:rsidRPr="009956B8">
        <w:rPr>
          <w:rStyle w:val="StyleUnderline"/>
          <w:highlight w:val="cyan"/>
        </w:rPr>
        <w:t>Putin wants the American president to believe that</w:t>
      </w:r>
      <w:r w:rsidRPr="005B5126">
        <w:rPr>
          <w:rStyle w:val="StyleUnderline"/>
        </w:rPr>
        <w:t xml:space="preserve">, as statesmen, </w:t>
      </w:r>
      <w:r w:rsidRPr="009956B8">
        <w:rPr>
          <w:rStyle w:val="StyleUnderline"/>
          <w:highlight w:val="cyan"/>
        </w:rPr>
        <w:t>they have bigger fish to fry than</w:t>
      </w:r>
      <w:r w:rsidRPr="005B5126">
        <w:rPr>
          <w:rStyle w:val="StyleUnderline"/>
        </w:rPr>
        <w:t xml:space="preserve"> squabbling over a forlorn place like </w:t>
      </w:r>
      <w:r w:rsidRPr="009956B8">
        <w:rPr>
          <w:rStyle w:val="StyleUnderline"/>
          <w:highlight w:val="cyan"/>
        </w:rPr>
        <w:t>Ukraine</w:t>
      </w:r>
      <w:r w:rsidRPr="005B5126">
        <w:rPr>
          <w:rStyle w:val="StyleUnderline"/>
        </w:rPr>
        <w:t xml:space="preserve">. So long as it does not get in the way, </w:t>
      </w:r>
      <w:r w:rsidRPr="009956B8">
        <w:rPr>
          <w:rStyle w:val="StyleUnderline"/>
          <w:highlight w:val="cyan"/>
        </w:rPr>
        <w:t>Russia and America can accomplish almost anything together</w:t>
      </w:r>
      <w:r w:rsidRPr="005B5126">
        <w:rPr>
          <w:rStyle w:val="StyleUnderline"/>
        </w:rPr>
        <w:t xml:space="preserve">. Russia could help resolve crises </w:t>
      </w:r>
      <w:r w:rsidRPr="005B5126">
        <w:rPr>
          <w:sz w:val="16"/>
        </w:rPr>
        <w:t xml:space="preserve">in the Middle East </w:t>
      </w:r>
      <w:r w:rsidRPr="005B5126">
        <w:rPr>
          <w:rStyle w:val="StyleUnderline"/>
        </w:rPr>
        <w:t>and</w:t>
      </w:r>
      <w:r w:rsidRPr="005B5126">
        <w:rPr>
          <w:sz w:val="16"/>
        </w:rPr>
        <w:t xml:space="preserve"> beyond, perhaps leaning on its friend Iran to forgo the bomb. </w:t>
      </w:r>
      <w:r w:rsidRPr="005B5126">
        <w:rPr>
          <w:rStyle w:val="StyleUnderline"/>
        </w:rPr>
        <w:t>American investment</w:t>
      </w:r>
      <w:r w:rsidRPr="005B5126">
        <w:rPr>
          <w:sz w:val="16"/>
        </w:rPr>
        <w:t xml:space="preserve"> in Russian businesses, such as exploring for gas </w:t>
      </w:r>
      <w:r w:rsidRPr="009956B8">
        <w:rPr>
          <w:rStyle w:val="StyleUnderline"/>
          <w:highlight w:val="cyan"/>
        </w:rPr>
        <w:t>in the Arctic</w:t>
      </w:r>
      <w:r w:rsidRPr="005B5126">
        <w:rPr>
          <w:sz w:val="16"/>
        </w:rPr>
        <w:t>, could steam ahead. Sanctions would be lifted and Russia could rejoin the G7. Imagine if Russia were detached from its “no-limits partnership” with China. “World war three”, an abiding worry of Mr Trump’s, would have been averted.</w:t>
      </w:r>
      <w:r w:rsidR="005B5126" w:rsidRPr="005B5126">
        <w:rPr>
          <w:sz w:val="16"/>
        </w:rPr>
        <w:t xml:space="preserve"> </w:t>
      </w:r>
      <w:r w:rsidRPr="005B5126">
        <w:rPr>
          <w:rStyle w:val="StyleUnderline"/>
        </w:rPr>
        <w:t xml:space="preserve">All this is </w:t>
      </w:r>
      <w:r w:rsidRPr="009956B8">
        <w:rPr>
          <w:rStyle w:val="StyleUnderline"/>
          <w:highlight w:val="cyan"/>
        </w:rPr>
        <w:t>a fantasy designed to tempt</w:t>
      </w:r>
      <w:r w:rsidRPr="005B5126">
        <w:rPr>
          <w:rStyle w:val="StyleUnderline"/>
        </w:rPr>
        <w:t xml:space="preserve"> Mr </w:t>
      </w:r>
      <w:r w:rsidRPr="009956B8">
        <w:rPr>
          <w:rStyle w:val="StyleUnderline"/>
          <w:highlight w:val="cyan"/>
        </w:rPr>
        <w:t>Trump into giving</w:t>
      </w:r>
      <w:r w:rsidRPr="005B5126">
        <w:rPr>
          <w:rStyle w:val="StyleUnderline"/>
        </w:rPr>
        <w:t xml:space="preserve"> Mr </w:t>
      </w:r>
      <w:r w:rsidRPr="009956B8">
        <w:rPr>
          <w:rStyle w:val="StyleUnderline"/>
          <w:highlight w:val="cyan"/>
        </w:rPr>
        <w:t>Putin what he wants in Ukraine</w:t>
      </w:r>
      <w:r w:rsidRPr="005B5126">
        <w:rPr>
          <w:rStyle w:val="StyleUnderline"/>
        </w:rPr>
        <w:t xml:space="preserve"> in return for empty promises</w:t>
      </w:r>
      <w:r w:rsidRPr="005B5126">
        <w:rPr>
          <w:sz w:val="16"/>
        </w:rPr>
        <w:t>. The reality is that Russia now depends more on China than it ever will on America, and will not be separated from it. Russia’s leverage over Iran is limited. Russia’s economy is smaller than Italy’s and subject to a despot’s whims, so business opportunities are slim.</w:t>
      </w:r>
    </w:p>
    <w:p w14:paraId="653B6A1E" w14:textId="6212948F" w:rsidR="006E5F80" w:rsidRDefault="006E5F80" w:rsidP="006E5F80">
      <w:pPr>
        <w:pStyle w:val="Heading3"/>
      </w:pPr>
      <w:r>
        <w:t>2NC – Trump Link</w:t>
      </w:r>
    </w:p>
    <w:p w14:paraId="4F8B3CB6" w14:textId="002D4EFA" w:rsidR="00CA57F4" w:rsidRDefault="00853738" w:rsidP="00CA57F4">
      <w:pPr>
        <w:pStyle w:val="Heading4"/>
      </w:pPr>
      <w:r>
        <w:t>Trump will trade Ukraine for Arctic cooperation</w:t>
      </w:r>
      <w:r w:rsidR="00E36DE9">
        <w:t>. He wants the win and doesn’t really care about Ukraine</w:t>
      </w:r>
    </w:p>
    <w:p w14:paraId="75CEBEF9" w14:textId="780C1F00" w:rsidR="00CA57F4" w:rsidRPr="00CA57F4" w:rsidRDefault="00CA57F4" w:rsidP="00CA57F4">
      <w:r w:rsidRPr="00CA57F4">
        <w:rPr>
          <w:rStyle w:val="Style13ptBold"/>
        </w:rPr>
        <w:t>Belin et al 2025</w:t>
      </w:r>
      <w:r>
        <w:t>. Célia Belin Head, ECFR Paris Senior Policy Fellow, Chris Herrmann Programme Coordinator, US Programme, Majda Ruge Senior Policy Fellow, and Jeremy Shapiro Research Director Director, US Programme “The art of the peace deal: What the Trump administration wants from the Russia-Ukraine negotiations” European Council on Foreign Relations. April 3, 2025. &lt;&gt; Accessed 7/8/25. ARJSH</w:t>
      </w:r>
    </w:p>
    <w:p w14:paraId="3F0B9C72" w14:textId="34955353" w:rsidR="00CA57F4" w:rsidRPr="00853738" w:rsidRDefault="00CA57F4" w:rsidP="00CA57F4">
      <w:pPr>
        <w:rPr>
          <w:sz w:val="16"/>
        </w:rPr>
      </w:pPr>
      <w:r w:rsidRPr="00853738">
        <w:rPr>
          <w:sz w:val="16"/>
        </w:rPr>
        <w:t xml:space="preserve">The </w:t>
      </w:r>
      <w:r w:rsidRPr="00E36DE9">
        <w:rPr>
          <w:rStyle w:val="StyleUnderline"/>
          <w:highlight w:val="cyan"/>
        </w:rPr>
        <w:t>Trump</w:t>
      </w:r>
      <w:r w:rsidRPr="00853738">
        <w:rPr>
          <w:rStyle w:val="StyleUnderline"/>
        </w:rPr>
        <w:t xml:space="preserve"> administration </w:t>
      </w:r>
      <w:r w:rsidRPr="00E36DE9">
        <w:rPr>
          <w:rStyle w:val="StyleUnderline"/>
          <w:highlight w:val="cyan"/>
        </w:rPr>
        <w:t>has changed America’s strategy</w:t>
      </w:r>
      <w:r w:rsidRPr="00853738">
        <w:rPr>
          <w:rStyle w:val="StyleUnderline"/>
        </w:rPr>
        <w:t xml:space="preserve"> and objectives in the war </w:t>
      </w:r>
      <w:r w:rsidRPr="00E36DE9">
        <w:rPr>
          <w:rStyle w:val="StyleUnderline"/>
          <w:highlight w:val="cyan"/>
        </w:rPr>
        <w:t>in Ukraine</w:t>
      </w:r>
      <w:r w:rsidRPr="00853738">
        <w:rPr>
          <w:rStyle w:val="StyleUnderline"/>
        </w:rPr>
        <w:t xml:space="preserve">. The US is </w:t>
      </w:r>
      <w:r w:rsidRPr="00E36DE9">
        <w:rPr>
          <w:rStyle w:val="StyleUnderline"/>
          <w:highlight w:val="cyan"/>
        </w:rPr>
        <w:t>no longer after “victory</w:t>
      </w:r>
      <w:r w:rsidRPr="00853738">
        <w:rPr>
          <w:rStyle w:val="StyleUnderline"/>
        </w:rPr>
        <w:t>” as defined by the Biden administration or Ukraine. It is uninterested in preserving Ukrainian territorial integrity or deterring aggression. It does not believe that Russian gains in Ukraine will embolden the Russian president, Vladimir Putin, to threaten NATO in Europe. They view these topics as European and Ukrainian concerns, which have little to do with “making America great again.”</w:t>
      </w:r>
      <w:r w:rsidR="00853738">
        <w:rPr>
          <w:rStyle w:val="StyleUnderline"/>
        </w:rPr>
        <w:t xml:space="preserve"> </w:t>
      </w:r>
      <w:r w:rsidRPr="00853738">
        <w:rPr>
          <w:sz w:val="16"/>
        </w:rPr>
        <w:t xml:space="preserve">But the </w:t>
      </w:r>
      <w:r w:rsidRPr="00853738">
        <w:rPr>
          <w:rStyle w:val="StyleUnderline"/>
        </w:rPr>
        <w:t xml:space="preserve">Trump administration nonetheless has important goals in these negotiations. </w:t>
      </w:r>
      <w:r w:rsidRPr="00E36DE9">
        <w:rPr>
          <w:rStyle w:val="StyleUnderline"/>
          <w:highlight w:val="cyan"/>
        </w:rPr>
        <w:t>They want to be able to claim they</w:t>
      </w:r>
      <w:r w:rsidRPr="00853738">
        <w:rPr>
          <w:rStyle w:val="StyleUnderline"/>
        </w:rPr>
        <w:t xml:space="preserve"> brought peace to Ukraine, or at the very least, </w:t>
      </w:r>
      <w:r w:rsidRPr="00E36DE9">
        <w:rPr>
          <w:rStyle w:val="StyleUnderline"/>
          <w:highlight w:val="cyan"/>
        </w:rPr>
        <w:t>ended American involvement</w:t>
      </w:r>
      <w:r w:rsidRPr="00853738">
        <w:rPr>
          <w:rStyle w:val="StyleUnderline"/>
        </w:rPr>
        <w:t xml:space="preserve"> there. </w:t>
      </w:r>
      <w:r w:rsidRPr="00853738">
        <w:rPr>
          <w:sz w:val="16"/>
        </w:rPr>
        <w:t xml:space="preserve">And </w:t>
      </w:r>
      <w:r w:rsidRPr="00E36DE9">
        <w:rPr>
          <w:rStyle w:val="StyleUnderline"/>
          <w:highlight w:val="cyan"/>
        </w:rPr>
        <w:t>they want a new geopolitical bargain with Russia that effectively trades away the US involvement in Ukraine for</w:t>
      </w:r>
      <w:r w:rsidRPr="00853738">
        <w:rPr>
          <w:rStyle w:val="StyleUnderline"/>
        </w:rPr>
        <w:t xml:space="preserve"> “extra-European” </w:t>
      </w:r>
      <w:r w:rsidRPr="00E36DE9">
        <w:rPr>
          <w:rStyle w:val="StyleUnderline"/>
          <w:highlight w:val="cyan"/>
        </w:rPr>
        <w:t>agreements with Russia on</w:t>
      </w:r>
      <w:r w:rsidRPr="00853738">
        <w:rPr>
          <w:rStyle w:val="StyleUnderline"/>
        </w:rPr>
        <w:t xml:space="preserve"> issues like</w:t>
      </w:r>
      <w:r w:rsidRPr="00853738">
        <w:rPr>
          <w:sz w:val="16"/>
        </w:rPr>
        <w:t xml:space="preserve"> arms control, </w:t>
      </w:r>
      <w:r w:rsidRPr="00E36DE9">
        <w:rPr>
          <w:rStyle w:val="StyleUnderline"/>
          <w:highlight w:val="cyan"/>
        </w:rPr>
        <w:t>the Arctic</w:t>
      </w:r>
      <w:r w:rsidRPr="00853738">
        <w:rPr>
          <w:sz w:val="16"/>
        </w:rPr>
        <w:t>, Iran, North Korea and even China.</w:t>
      </w:r>
      <w:r w:rsidR="00853738" w:rsidRPr="00853738">
        <w:rPr>
          <w:sz w:val="16"/>
        </w:rPr>
        <w:t xml:space="preserve"> </w:t>
      </w:r>
      <w:r w:rsidRPr="00853738">
        <w:rPr>
          <w:sz w:val="16"/>
        </w:rPr>
        <w:t>Peace in our time</w:t>
      </w:r>
      <w:r w:rsidR="00853738" w:rsidRPr="00853738">
        <w:rPr>
          <w:sz w:val="16"/>
        </w:rPr>
        <w:t xml:space="preserve"> </w:t>
      </w:r>
      <w:r w:rsidRPr="00853738">
        <w:rPr>
          <w:rStyle w:val="StyleUnderline"/>
        </w:rPr>
        <w:t>Trump promised repeatedly during his campaign that he would end the war in Ukraine</w:t>
      </w:r>
      <w:r w:rsidRPr="00853738">
        <w:rPr>
          <w:sz w:val="16"/>
        </w:rPr>
        <w:t>—and, more importantly, America’s involvement in it. He effectively ran on delivering a peace that Joe Biden could not or would not provide. The content and duration of that peace are nearly irrelevant.</w:t>
      </w:r>
      <w:r w:rsidR="00853738" w:rsidRPr="00853738">
        <w:rPr>
          <w:sz w:val="16"/>
        </w:rPr>
        <w:t xml:space="preserve"> </w:t>
      </w:r>
      <w:r w:rsidRPr="00E36DE9">
        <w:rPr>
          <w:rStyle w:val="StyleUnderline"/>
          <w:highlight w:val="cyan"/>
        </w:rPr>
        <w:t>If Trump secures even a temporary ceasefire, he can declare victory</w:t>
      </w:r>
      <w:r w:rsidRPr="00853738">
        <w:rPr>
          <w:rStyle w:val="StyleUnderline"/>
        </w:rPr>
        <w:t xml:space="preserve"> and drain the issue of Ukraine from the US domestic agenda</w:t>
      </w:r>
      <w:r w:rsidRPr="00853738">
        <w:rPr>
          <w:sz w:val="16"/>
        </w:rPr>
        <w:t>. At that point, no matter what happens in Ukraine—whether the ceasefire lasts a month, trundles along without resolution, or leads to a broader arrangement—Trump can simply take his toys (ie, US military and intelligence assistance) and go home.</w:t>
      </w:r>
      <w:r w:rsidR="00853738" w:rsidRPr="00853738">
        <w:rPr>
          <w:sz w:val="16"/>
        </w:rPr>
        <w:t xml:space="preserve"> </w:t>
      </w:r>
      <w:r w:rsidRPr="00853738">
        <w:rPr>
          <w:sz w:val="16"/>
        </w:rPr>
        <w:t>The idea—quite prominent in both European and American circles—that Trump cannot politically afford to see Ukraine fail or that it could be his “Afghanistan” misreads the role of Ukraine in US domestic politics. Ukraine is Biden’s war, with no support or even interest among Trump’s base. In any case, the US has never been directly involved as it was in Afghanistan. There will be no US Marines blown up at Kyiv airport or desperate Ukrainian refugees falling off US C-17s as they flee. Absent such images, Trump can easily declare a ceasefire a victory and move America on.</w:t>
      </w:r>
      <w:r w:rsidR="00853738" w:rsidRPr="00853738">
        <w:rPr>
          <w:sz w:val="16"/>
        </w:rPr>
        <w:t xml:space="preserve"> </w:t>
      </w:r>
      <w:r w:rsidRPr="00853738">
        <w:rPr>
          <w:sz w:val="16"/>
        </w:rPr>
        <w:t xml:space="preserve">Beyond the aura of peace, </w:t>
      </w:r>
      <w:r w:rsidRPr="00853738">
        <w:rPr>
          <w:rStyle w:val="StyleUnderline"/>
        </w:rPr>
        <w:t>the administration has another goal in mind for these talks. In their first meeting with the Russians</w:t>
      </w:r>
      <w:r w:rsidRPr="00853738">
        <w:rPr>
          <w:sz w:val="16"/>
        </w:rPr>
        <w:t xml:space="preserve"> in Riyadh in February, US secretary of state Marco Rubio and national security advisor Mike Waltz </w:t>
      </w:r>
      <w:r w:rsidRPr="00853738">
        <w:rPr>
          <w:rStyle w:val="StyleUnderline"/>
        </w:rPr>
        <w:t xml:space="preserve">began laying the groundwork for </w:t>
      </w:r>
      <w:r w:rsidRPr="00E36DE9">
        <w:rPr>
          <w:rStyle w:val="StyleUnderline"/>
          <w:highlight w:val="cyan"/>
        </w:rPr>
        <w:t>a larger geopolitical deal that would go beyond the war in Ukraine</w:t>
      </w:r>
      <w:r w:rsidRPr="00853738">
        <w:rPr>
          <w:rStyle w:val="StyleUnderline"/>
        </w:rPr>
        <w:t xml:space="preserve">. The Trump administration seems to want </w:t>
      </w:r>
      <w:r w:rsidRPr="00E36DE9">
        <w:rPr>
          <w:rStyle w:val="StyleUnderline"/>
          <w:highlight w:val="cyan"/>
        </w:rPr>
        <w:t>to trade</w:t>
      </w:r>
      <w:r w:rsidRPr="00853738">
        <w:rPr>
          <w:rStyle w:val="StyleUnderline"/>
        </w:rPr>
        <w:t xml:space="preserve"> </w:t>
      </w:r>
      <w:r w:rsidRPr="00E36DE9">
        <w:rPr>
          <w:rStyle w:val="StyleUnderline"/>
          <w:highlight w:val="cyan"/>
        </w:rPr>
        <w:t>Ukraine</w:t>
      </w:r>
      <w:r w:rsidRPr="00853738">
        <w:rPr>
          <w:sz w:val="16"/>
        </w:rPr>
        <w:t>—and even the US role in European security—</w:t>
      </w:r>
      <w:r w:rsidRPr="00E36DE9">
        <w:rPr>
          <w:rStyle w:val="StyleUnderline"/>
          <w:highlight w:val="cyan"/>
        </w:rPr>
        <w:t>for Russian cooperation on</w:t>
      </w:r>
      <w:r w:rsidRPr="00853738">
        <w:rPr>
          <w:rStyle w:val="StyleUnderline"/>
        </w:rPr>
        <w:t xml:space="preserve"> a variety of extra-European issues, including </w:t>
      </w:r>
      <w:r w:rsidRPr="00E36DE9">
        <w:rPr>
          <w:rStyle w:val="StyleUnderline"/>
          <w:highlight w:val="cyan"/>
        </w:rPr>
        <w:t>Arctic resources</w:t>
      </w:r>
      <w:r w:rsidRPr="00853738">
        <w:rPr>
          <w:sz w:val="16"/>
        </w:rPr>
        <w:t>, nuclear weapons negotiations, Iran, North Korea and Syria. Some in the administration even dream of the fabled “reverse Kissinger” in which a new US relationship with Russia could eventually drive a wedge between Russia and China.</w:t>
      </w:r>
      <w:r w:rsidR="0066323D">
        <w:rPr>
          <w:sz w:val="16"/>
        </w:rPr>
        <w:t xml:space="preserve"> </w:t>
      </w:r>
      <w:r w:rsidRPr="0066323D">
        <w:rPr>
          <w:rStyle w:val="StyleUnderline"/>
          <w:highlight w:val="cyan"/>
        </w:rPr>
        <w:t>This potential future relationship with Russia is an additional factor in Trump’s desire to end the war quickly</w:t>
      </w:r>
      <w:r w:rsidRPr="00853738">
        <w:rPr>
          <w:sz w:val="16"/>
        </w:rPr>
        <w:t>. There is a faction within Trump’s political base who view Russia not just as a geopolitical partner, but as a culturally conservative ally that serves as a bastion of anti-woke, “Christian” values. This domestic ideological influence helps explain the administration’s herculean efforts to blame Ukraine for starting this war and the reluctance to hold Russia or Putin accountable for their crimes.</w:t>
      </w:r>
    </w:p>
    <w:p w14:paraId="5B073305" w14:textId="7F2D1934" w:rsidR="00260DCD" w:rsidRDefault="00260DCD" w:rsidP="001D1353">
      <w:pPr>
        <w:pStyle w:val="Heading3"/>
      </w:pPr>
      <w:r>
        <w:t>2NC – Ukraine-Arctic Link</w:t>
      </w:r>
    </w:p>
    <w:p w14:paraId="54B4C96E" w14:textId="446F16B9" w:rsidR="00260DCD" w:rsidRDefault="00260DCD" w:rsidP="00260DCD">
      <w:pPr>
        <w:pStyle w:val="Heading4"/>
      </w:pPr>
      <w:r>
        <w:t xml:space="preserve">Arctic cooperation will be tied to Ukraine negotiations </w:t>
      </w:r>
    </w:p>
    <w:p w14:paraId="725D6359" w14:textId="77777777" w:rsidR="00260DCD" w:rsidRPr="00F4556C" w:rsidRDefault="00260DCD" w:rsidP="00260DCD">
      <w:r w:rsidRPr="00751F41">
        <w:rPr>
          <w:rStyle w:val="Style13ptBold"/>
        </w:rPr>
        <w:t>Depledge &amp; Kennedy-Pipe 2025</w:t>
      </w:r>
      <w:r>
        <w:t>. Duncan Depledge Senior Lecturer in Geopolitics and Security, Loughborough University. and Caroline Kennedy-Pipe Professor of War Studies, Loughborough University. “Growing Trump-Putin detente could spell trouble for the Arctic” The Conversation. March 5, 2025. &lt;https://theconversation.com/growing-trump-putin-detente-could-spell-trouble-for-the-arctic-251386&gt; Accessed 7/7/25. ARJSH</w:t>
      </w:r>
    </w:p>
    <w:p w14:paraId="053C38D8" w14:textId="77777777" w:rsidR="00260DCD" w:rsidRPr="004D72CE" w:rsidRDefault="00260DCD" w:rsidP="00260DCD">
      <w:pPr>
        <w:rPr>
          <w:sz w:val="16"/>
        </w:rPr>
      </w:pPr>
    </w:p>
    <w:p w14:paraId="2830DE3B" w14:textId="3AB68CCE" w:rsidR="00260DCD" w:rsidRPr="004D72CE" w:rsidRDefault="00260DCD" w:rsidP="00260DCD">
      <w:pPr>
        <w:rPr>
          <w:sz w:val="16"/>
        </w:rPr>
      </w:pPr>
      <w:r w:rsidRPr="004D72CE">
        <w:rPr>
          <w:sz w:val="16"/>
        </w:rPr>
        <w:t xml:space="preserve">As </w:t>
      </w:r>
      <w:r w:rsidRPr="004D72CE">
        <w:rPr>
          <w:rStyle w:val="StyleUnderline"/>
          <w:highlight w:val="cyan"/>
        </w:rPr>
        <w:t>the White House</w:t>
      </w:r>
      <w:r w:rsidRPr="00260DCD">
        <w:rPr>
          <w:rStyle w:val="StyleUnderline"/>
        </w:rPr>
        <w:t xml:space="preserve"> ramps up the pressure on Ukraine’s president</w:t>
      </w:r>
      <w:r w:rsidRPr="004D72CE">
        <w:rPr>
          <w:sz w:val="16"/>
        </w:rPr>
        <w:t xml:space="preserve">, Volodymyr Zelensky, to allow the US access to Ukraine’s mineral wealth, </w:t>
      </w:r>
      <w:r w:rsidRPr="00260DCD">
        <w:rPr>
          <w:rStyle w:val="StyleUnderline"/>
        </w:rPr>
        <w:t xml:space="preserve">the US president is also talking about “cutting a </w:t>
      </w:r>
      <w:r w:rsidRPr="004D72CE">
        <w:rPr>
          <w:rStyle w:val="StyleUnderline"/>
          <w:highlight w:val="cyan"/>
        </w:rPr>
        <w:t>deal</w:t>
      </w:r>
      <w:r w:rsidRPr="00260DCD">
        <w:rPr>
          <w:rStyle w:val="StyleUnderline"/>
        </w:rPr>
        <w:t xml:space="preserve">” </w:t>
      </w:r>
      <w:r w:rsidRPr="004D72CE">
        <w:rPr>
          <w:rStyle w:val="StyleUnderline"/>
          <w:highlight w:val="cyan"/>
        </w:rPr>
        <w:t>with</w:t>
      </w:r>
      <w:r w:rsidRPr="00260DCD">
        <w:rPr>
          <w:rStyle w:val="StyleUnderline"/>
        </w:rPr>
        <w:t xml:space="preserve"> Russian president Vladimir </w:t>
      </w:r>
      <w:r w:rsidRPr="004D72CE">
        <w:rPr>
          <w:rStyle w:val="StyleUnderline"/>
          <w:highlight w:val="cyan"/>
        </w:rPr>
        <w:t>Putin</w:t>
      </w:r>
      <w:r w:rsidRPr="00260DCD">
        <w:rPr>
          <w:rStyle w:val="StyleUnderline"/>
        </w:rPr>
        <w:t xml:space="preserve">. That deal </w:t>
      </w:r>
      <w:r w:rsidRPr="004D72CE">
        <w:rPr>
          <w:rStyle w:val="StyleUnderline"/>
          <w:highlight w:val="cyan"/>
        </w:rPr>
        <w:t>would not only mean territorial losses for Kyiv</w:t>
      </w:r>
      <w:r w:rsidRPr="00260DCD">
        <w:rPr>
          <w:rStyle w:val="StyleUnderline"/>
        </w:rPr>
        <w:t>, but would prepare the ground for a potentially far-reaching economic partnership between the White House and the Kremlin.</w:t>
      </w:r>
      <w:r w:rsidR="004D72CE">
        <w:rPr>
          <w:rStyle w:val="StyleUnderline"/>
        </w:rPr>
        <w:t xml:space="preserve"> </w:t>
      </w:r>
      <w:r w:rsidRPr="004D72CE">
        <w:rPr>
          <w:sz w:val="16"/>
        </w:rPr>
        <w:t xml:space="preserve">Currently, </w:t>
      </w:r>
      <w:r w:rsidRPr="004D72CE">
        <w:rPr>
          <w:rStyle w:val="StyleUnderline"/>
          <w:highlight w:val="cyan"/>
        </w:rPr>
        <w:t>Trump and Putin are primarily focused on Ukrainian territory</w:t>
      </w:r>
      <w:r w:rsidRPr="004D72CE">
        <w:rPr>
          <w:sz w:val="16"/>
        </w:rPr>
        <w:t xml:space="preserve"> and mineral assets. But </w:t>
      </w:r>
      <w:r w:rsidRPr="004D72CE">
        <w:rPr>
          <w:rStyle w:val="StyleUnderline"/>
          <w:highlight w:val="cyan"/>
        </w:rPr>
        <w:t>discussions have also begun on where else “deals” might be made, including in the Arctic</w:t>
      </w:r>
      <w:r w:rsidRPr="004D72CE">
        <w:rPr>
          <w:sz w:val="16"/>
        </w:rPr>
        <w:t>.</w:t>
      </w:r>
      <w:r w:rsidR="004D72CE" w:rsidRPr="004D72CE">
        <w:rPr>
          <w:sz w:val="16"/>
        </w:rPr>
        <w:t xml:space="preserve"> </w:t>
      </w:r>
      <w:r w:rsidRPr="004D72CE">
        <w:rPr>
          <w:rStyle w:val="StyleUnderline"/>
        </w:rPr>
        <w:t>A carve up of the Arctic is an attractive proposition for the two countries</w:t>
      </w:r>
      <w:r w:rsidRPr="004D72CE">
        <w:rPr>
          <w:sz w:val="16"/>
        </w:rPr>
        <w:t xml:space="preserve"> given the importance both leaders attach to mineral resource wealth. </w:t>
      </w:r>
      <w:r w:rsidRPr="004D72CE">
        <w:rPr>
          <w:rStyle w:val="StyleUnderline"/>
        </w:rPr>
        <w:t xml:space="preserve">As </w:t>
      </w:r>
      <w:r w:rsidRPr="002C5100">
        <w:rPr>
          <w:rStyle w:val="StyleUnderline"/>
        </w:rPr>
        <w:t>in the case of Ukraine, such an approach would reflect Trump’s predisposition for transactional geopolitics at the expense of multilateral approaches.</w:t>
      </w:r>
      <w:r w:rsidR="004D72CE" w:rsidRPr="002C5100">
        <w:rPr>
          <w:rStyle w:val="StyleUnderline"/>
        </w:rPr>
        <w:t xml:space="preserve"> </w:t>
      </w:r>
      <w:r w:rsidRPr="002C5100">
        <w:rPr>
          <w:sz w:val="16"/>
        </w:rPr>
        <w:t>In the Arctic, any deal would effectively end the principle of “circumpolar</w:t>
      </w:r>
      <w:r w:rsidRPr="004D72CE">
        <w:rPr>
          <w:sz w:val="16"/>
        </w:rPr>
        <w:t xml:space="preserve"> cooperation”. This has, since the end of the cold war, upheld the regional primacy of the eight Arctic states (A8) that have cooperated to solve common challenges. </w:t>
      </w:r>
    </w:p>
    <w:p w14:paraId="51EF4140" w14:textId="42568939" w:rsidR="001D1353" w:rsidRDefault="001D1353" w:rsidP="001D1353">
      <w:pPr>
        <w:pStyle w:val="Heading3"/>
      </w:pPr>
      <w:r>
        <w:t xml:space="preserve">2NC – Arctic </w:t>
      </w:r>
      <w:r w:rsidR="00260DCD">
        <w:t>Bargaining Chip</w:t>
      </w:r>
    </w:p>
    <w:p w14:paraId="62A7168E" w14:textId="77777777" w:rsidR="001D1353" w:rsidRDefault="001D1353" w:rsidP="001D1353">
      <w:pPr>
        <w:pStyle w:val="Heading4"/>
      </w:pPr>
      <w:r>
        <w:t>Trump is willing to use the Arctic as a bargaining chip. He doesn’t care about it, but he’ll use it to get concessions elsewhere</w:t>
      </w:r>
    </w:p>
    <w:p w14:paraId="3F192B6A" w14:textId="77777777" w:rsidR="001D1353" w:rsidRPr="00A87D5C" w:rsidRDefault="001D1353" w:rsidP="001D1353">
      <w:r w:rsidRPr="00A87D5C">
        <w:rPr>
          <w:rStyle w:val="Style13ptBold"/>
        </w:rPr>
        <w:t>Qaidari 2025.</w:t>
      </w:r>
      <w:r>
        <w:t xml:space="preserve"> Abbas Qaidari, Independent International Security Researcher “Canada’s Arctic Ascendancy: Leading the West in a Shifting North” High North News. March 17, 2025 &lt;https://www.highnorthnews.com/en/canadas-arctic-ascendancy-leading-west-shifting-north&gt; Accessed 7/7/25. ARJSH</w:t>
      </w:r>
    </w:p>
    <w:p w14:paraId="43A35594" w14:textId="77777777" w:rsidR="001D1353" w:rsidRPr="00A87D5C" w:rsidRDefault="001D1353" w:rsidP="001D1353">
      <w:pPr>
        <w:rPr>
          <w:sz w:val="16"/>
        </w:rPr>
      </w:pPr>
      <w:r w:rsidRPr="00A87D5C">
        <w:rPr>
          <w:rStyle w:val="StyleUnderline"/>
        </w:rPr>
        <w:t>Trump’s rhetoric leans toward an isolationist patriotism: if a conflict doesn’t touch U.S. soil, he’s quick to sideline it, as seen with Ukraine</w:t>
      </w:r>
      <w:r w:rsidRPr="00A87D5C">
        <w:rPr>
          <w:sz w:val="16"/>
        </w:rPr>
        <w:t xml:space="preserve">, or redefine it as a domestic concern, like his Greenland and Canada gambits. </w:t>
      </w:r>
      <w:r w:rsidRPr="009956B8">
        <w:rPr>
          <w:rStyle w:val="StyleUnderline"/>
          <w:highlight w:val="cyan"/>
        </w:rPr>
        <w:t>For him, the Arctic seems less a security priority than a bargaining chip</w:t>
      </w:r>
      <w:r w:rsidRPr="00A87D5C">
        <w:rPr>
          <w:rStyle w:val="StyleUnderline"/>
        </w:rPr>
        <w:t>, even as Russia ramps up its military presence in the region</w:t>
      </w:r>
      <w:r w:rsidRPr="00A87D5C">
        <w:rPr>
          <w:sz w:val="16"/>
        </w:rPr>
        <w:t xml:space="preserve">, eyeing NATO’s northern flank with growing boldness. Canada’s actions reflect a conviction that Arctic security demands more than reliance on a distracted United States. Russia’s dominance in the region is undeniable in key areas—its fleet of over 40 icebreakers dwarfs NATO’s handful, and its network of Arctic bases, paired with hypersonic missiles and nuclear capabilities, outpaces the alliance’s northern footprint. Meanwhile, </w:t>
      </w:r>
      <w:r w:rsidRPr="00A87D5C">
        <w:rPr>
          <w:rStyle w:val="StyleUnderline"/>
        </w:rPr>
        <w:t>the U.S.,</w:t>
      </w:r>
      <w:r w:rsidRPr="00A87D5C">
        <w:rPr>
          <w:sz w:val="16"/>
        </w:rPr>
        <w:t xml:space="preserve"> despite bases in Alaska and Greenland, </w:t>
      </w:r>
      <w:r w:rsidRPr="00A87D5C">
        <w:rPr>
          <w:rStyle w:val="StyleUnderline"/>
        </w:rPr>
        <w:t>appears stretched thin</w:t>
      </w:r>
      <w:r w:rsidRPr="00A87D5C">
        <w:rPr>
          <w:sz w:val="16"/>
        </w:rPr>
        <w:t xml:space="preserve">. </w:t>
      </w:r>
      <w:r w:rsidRPr="009956B8">
        <w:rPr>
          <w:rStyle w:val="StyleUnderline"/>
          <w:highlight w:val="cyan"/>
        </w:rPr>
        <w:t>Trump’s</w:t>
      </w:r>
      <w:r w:rsidRPr="00A87D5C">
        <w:rPr>
          <w:sz w:val="16"/>
        </w:rPr>
        <w:t xml:space="preserve"> focus on strong-arming allies into NATO contributions—while </w:t>
      </w:r>
      <w:r w:rsidRPr="009956B8">
        <w:rPr>
          <w:rStyle w:val="StyleUnderline"/>
          <w:highlight w:val="cyan"/>
        </w:rPr>
        <w:t>showing little appetite for broader Arctic engagement</w:t>
      </w:r>
      <w:r w:rsidRPr="00A87D5C">
        <w:rPr>
          <w:rStyle w:val="StyleUnderline"/>
        </w:rPr>
        <w:t>—leaves a vacuum</w:t>
      </w:r>
      <w:r w:rsidRPr="00A87D5C">
        <w:rPr>
          <w:sz w:val="16"/>
        </w:rPr>
        <w:t xml:space="preserve">. Canada, it seems, has decided to fill it, not just for itself but for the West. Three forces Three forces are propelling this shift. First, Russia’s military buildup is no abstract threat. Moscow’s recent budget hikes and exercises—like Vostok 2022, with echoes in 2025—demonstrate an intent to control the Arctic, from the Barents Sea to the Bering Strait. Second, </w:t>
      </w:r>
      <w:r w:rsidRPr="00A87D5C">
        <w:rPr>
          <w:rStyle w:val="StyleUnderline"/>
        </w:rPr>
        <w:t>U.S. engagement</w:t>
      </w:r>
      <w:r w:rsidRPr="00A87D5C">
        <w:rPr>
          <w:sz w:val="16"/>
        </w:rPr>
        <w:t xml:space="preserve">, while bolstered by North American Aerospace Defense Command (NORAD)’s binational framework, </w:t>
      </w:r>
      <w:r w:rsidRPr="00A87D5C">
        <w:rPr>
          <w:rStyle w:val="StyleUnderline"/>
        </w:rPr>
        <w:t>lacks</w:t>
      </w:r>
      <w:r w:rsidRPr="00A87D5C">
        <w:rPr>
          <w:sz w:val="16"/>
        </w:rPr>
        <w:t xml:space="preserve"> the </w:t>
      </w:r>
      <w:r w:rsidRPr="00A87D5C">
        <w:rPr>
          <w:rStyle w:val="StyleUnderline"/>
        </w:rPr>
        <w:t>urgency</w:t>
      </w:r>
      <w:r w:rsidRPr="00A87D5C">
        <w:rPr>
          <w:sz w:val="16"/>
        </w:rPr>
        <w:t xml:space="preserve"> Canada now feels. The 2022 NORAD modernization plan, with its F-35s and satellites, keeps North America vigilant, but </w:t>
      </w:r>
      <w:r w:rsidRPr="00A87D5C">
        <w:rPr>
          <w:rStyle w:val="StyleUnderline"/>
        </w:rPr>
        <w:t xml:space="preserve">Trump’s rhetoric suggests </w:t>
      </w:r>
      <w:r w:rsidRPr="009956B8">
        <w:rPr>
          <w:rStyle w:val="StyleUnderline"/>
          <w:highlight w:val="cyan"/>
        </w:rPr>
        <w:t>he’d rather Canada and Europe shoulder the load than deepen U.S. commitment.</w:t>
      </w:r>
      <w:r w:rsidRPr="00A87D5C">
        <w:rPr>
          <w:sz w:val="16"/>
        </w:rPr>
        <w:t xml:space="preserve"> </w:t>
      </w:r>
    </w:p>
    <w:p w14:paraId="6C16E0F6" w14:textId="77777777" w:rsidR="001D1353" w:rsidRDefault="001D1353" w:rsidP="001D1353">
      <w:pPr>
        <w:pStyle w:val="Heading4"/>
      </w:pPr>
      <w:r>
        <w:t xml:space="preserve">Putin sees the arctic as a key bargaining chip, they’ve already used it with China. </w:t>
      </w:r>
    </w:p>
    <w:p w14:paraId="44C1212C" w14:textId="77777777" w:rsidR="001D1353" w:rsidRPr="00E85AEE" w:rsidRDefault="001D1353" w:rsidP="001D1353">
      <w:r w:rsidRPr="00E85AEE">
        <w:rPr>
          <w:rStyle w:val="Style13ptBold"/>
        </w:rPr>
        <w:t>Gardiner 2023.</w:t>
      </w:r>
      <w:r>
        <w:t xml:space="preserve"> Barry Gardiner is the Labour MP for Brent North. “As the ice melts, a perilous Russian threat is emerging in the Arctic ” The Guardian June 13, 2023. &lt;https://www.theguardian.com/commentisfree/2023/jun/13/arctic-russia-nato-putin-climate&gt; Accessed 7/7/25. ARJSH</w:t>
      </w:r>
    </w:p>
    <w:p w14:paraId="40226CBA" w14:textId="77777777" w:rsidR="001D1353" w:rsidRDefault="001D1353" w:rsidP="001D1353">
      <w:pPr>
        <w:rPr>
          <w:sz w:val="16"/>
        </w:rPr>
      </w:pPr>
      <w:r w:rsidRPr="00FD4AC2">
        <w:rPr>
          <w:sz w:val="16"/>
        </w:rPr>
        <w:t xml:space="preserve">Recent experience in the Pacific suggests that </w:t>
      </w:r>
      <w:r w:rsidRPr="00FD4AC2">
        <w:rPr>
          <w:rStyle w:val="StyleUnderline"/>
        </w:rPr>
        <w:t>the US or Nato will seek to assert rights of navigation under the UN convention on the law of the sea. This is inherently risky. Russia could see such attempts to declare freedom of navigation as a provocation</w:t>
      </w:r>
      <w:r w:rsidRPr="00FD4AC2">
        <w:rPr>
          <w:sz w:val="16"/>
        </w:rPr>
        <w:t xml:space="preserve">. But failure to enforce these freedoms carries an opposite risk: without maintaining a presence in the region, Nato members would be allowing Russia’s new law to become normalised. A careful balancing act is essential to maintain presence and not allow Russia to close off this region of the Arctic as its private domain. </w:t>
      </w:r>
      <w:r w:rsidRPr="009956B8">
        <w:rPr>
          <w:rStyle w:val="StyleUnderline"/>
          <w:highlight w:val="cyan"/>
        </w:rPr>
        <w:t>Moscow sees Nato borders expanding</w:t>
      </w:r>
      <w:r w:rsidRPr="00FD4AC2">
        <w:rPr>
          <w:sz w:val="16"/>
        </w:rPr>
        <w:t xml:space="preserve">. It fears encirclement. Its experience of humiliation in Ukraine has increased this tension. Two Arctic brigades have been deployed to Ukraine with disastrous consequences; the Norwegian Institute for Defence Studies estimates that more than 1,000 personnel have been lost. As Russia’s conventional land forces have been depleted in the Arctic, the Kremlin will turn to its naval and submarine capacity. The potential to inflict damage to undersea cables and pipelines is a lever that Putin could use against his opponents. </w:t>
      </w:r>
      <w:r w:rsidRPr="00FD4AC2">
        <w:rPr>
          <w:rStyle w:val="StyleUnderline"/>
        </w:rPr>
        <w:t xml:space="preserve">At the moment, </w:t>
      </w:r>
      <w:r w:rsidRPr="009956B8">
        <w:rPr>
          <w:rStyle w:val="StyleUnderline"/>
          <w:highlight w:val="cyan"/>
        </w:rPr>
        <w:t>it seems our politicians are not looking beyond the Ukraine war. They need to</w:t>
      </w:r>
      <w:r w:rsidRPr="00FD4AC2">
        <w:rPr>
          <w:rStyle w:val="StyleUnderline"/>
        </w:rPr>
        <w:t xml:space="preserve">. A weakened and resentful Russia does not make for a stable global order. </w:t>
      </w:r>
      <w:r w:rsidRPr="009956B8">
        <w:rPr>
          <w:rStyle w:val="StyleUnderline"/>
          <w:highlight w:val="cyan"/>
        </w:rPr>
        <w:t>We have already seen Putin pivot to China and use the Arctic as a bargaining chip</w:t>
      </w:r>
      <w:r w:rsidRPr="00FD4AC2">
        <w:rPr>
          <w:rStyle w:val="StyleUnderline"/>
        </w:rPr>
        <w:t xml:space="preserve"> to strengthen that relationship.</w:t>
      </w:r>
      <w:r w:rsidRPr="00FD4AC2">
        <w:rPr>
          <w:sz w:val="16"/>
        </w:rPr>
        <w:t xml:space="preserve"> It is scarcely a month since the two countries’ coastguards signed a memorandum in Murmansk about cooperation in the Arctic. China’s price for providing Russia with support over Ukraine could be requesting naval access to Russian bases in the Arctic.</w:t>
      </w:r>
    </w:p>
    <w:p w14:paraId="625A8E1C" w14:textId="3B706492" w:rsidR="00A511B4" w:rsidRDefault="001D1353" w:rsidP="001D1353">
      <w:pPr>
        <w:pStyle w:val="Heading2"/>
      </w:pPr>
      <w:r>
        <w:t>Impacts</w:t>
      </w:r>
    </w:p>
    <w:p w14:paraId="61CF16BE" w14:textId="77777777" w:rsidR="00A511B4" w:rsidRDefault="00A511B4">
      <w:pPr>
        <w:rPr>
          <w:rFonts w:eastAsiaTheme="majorEastAsia" w:cstheme="majorBidi"/>
          <w:b/>
          <w:sz w:val="44"/>
          <w:szCs w:val="26"/>
          <w:u w:val="double"/>
        </w:rPr>
      </w:pPr>
      <w:r>
        <w:br w:type="page"/>
      </w:r>
    </w:p>
    <w:p w14:paraId="62719BBC" w14:textId="46BA6F6A" w:rsidR="001D1353" w:rsidRDefault="00A511B4" w:rsidP="00A511B4">
      <w:pPr>
        <w:pStyle w:val="Heading3"/>
      </w:pPr>
      <w:r>
        <w:t xml:space="preserve">2NC Prolif Impact </w:t>
      </w:r>
    </w:p>
    <w:p w14:paraId="63120DB6" w14:textId="77777777" w:rsidR="00A511B4" w:rsidRDefault="00A511B4" w:rsidP="00A511B4">
      <w:pPr>
        <w:rPr>
          <w:rFonts w:eastAsiaTheme="majorEastAsia" w:cstheme="majorBidi"/>
          <w:b/>
          <w:sz w:val="32"/>
          <w:szCs w:val="24"/>
          <w:u w:val="single"/>
        </w:rPr>
      </w:pPr>
    </w:p>
    <w:p w14:paraId="3AD53F3D" w14:textId="77777777" w:rsidR="00A511B4" w:rsidRPr="00A511B4" w:rsidRDefault="00A511B4" w:rsidP="00A511B4">
      <w:pPr>
        <w:keepNext/>
        <w:keepLines/>
        <w:spacing w:before="40" w:after="0"/>
        <w:outlineLvl w:val="3"/>
        <w:rPr>
          <w:rFonts w:eastAsiaTheme="majorEastAsia" w:cstheme="majorBidi"/>
          <w:b/>
          <w:iCs/>
          <w:sz w:val="26"/>
        </w:rPr>
      </w:pPr>
      <w:r w:rsidRPr="00A511B4">
        <w:rPr>
          <w:rFonts w:eastAsiaTheme="majorEastAsia" w:cstheme="majorBidi"/>
          <w:b/>
          <w:iCs/>
          <w:sz w:val="26"/>
        </w:rPr>
        <w:t>Prolif causes extinction.</w:t>
      </w:r>
    </w:p>
    <w:p w14:paraId="21E7ED5D" w14:textId="77777777" w:rsidR="00A511B4" w:rsidRPr="00A511B4" w:rsidRDefault="00A511B4" w:rsidP="00A511B4">
      <w:r w:rsidRPr="00A511B4">
        <w:t>Joe </w:t>
      </w:r>
      <w:r w:rsidRPr="00A511B4">
        <w:rPr>
          <w:b/>
          <w:bCs/>
          <w:sz w:val="26"/>
        </w:rPr>
        <w:t>Cirincione 20,</w:t>
      </w:r>
      <w:r w:rsidRPr="00A511B4">
        <w:t xml:space="preserve"> President of Ploughshares Fund, Former Vice President for National Security at the Center for American Progress, and Zack Brown, Policy Associate and Special Assistant to the President at Ploughshares Fund, “Why Letting Our Allies Get Nuclear Weapons Is A Bad Idea”, Responsible Statecraft, 5/20/2020, https://responsiblestatecraft.org/2020/05/20/why-letting-our-allies-get-nuclear-weapons-is-a-bad-idea/ - last accessed 7/1/2025</w:t>
      </w:r>
    </w:p>
    <w:p w14:paraId="5989D955" w14:textId="77777777" w:rsidR="00A511B4" w:rsidRPr="00A511B4" w:rsidRDefault="00A511B4" w:rsidP="00A511B4">
      <w:pPr>
        <w:rPr>
          <w:sz w:val="16"/>
        </w:rPr>
      </w:pPr>
      <w:r w:rsidRPr="00A511B4">
        <w:rPr>
          <w:sz w:val="16"/>
        </w:rPr>
        <w:t xml:space="preserve">There is nothing automatic about </w:t>
      </w:r>
      <w:r w:rsidRPr="00A511B4">
        <w:rPr>
          <w:u w:val="single"/>
        </w:rPr>
        <w:t>the nuclear</w:t>
      </w:r>
      <w:r w:rsidRPr="00A511B4">
        <w:rPr>
          <w:sz w:val="16"/>
        </w:rPr>
        <w:t xml:space="preserve"> </w:t>
      </w:r>
      <w:r w:rsidRPr="00A511B4">
        <w:rPr>
          <w:b/>
          <w:bCs/>
          <w:highlight w:val="cyan"/>
          <w:u w:val="single"/>
        </w:rPr>
        <w:t>domino theory</w:t>
      </w:r>
      <w:r w:rsidRPr="00A511B4">
        <w:rPr>
          <w:sz w:val="16"/>
        </w:rPr>
        <w:t xml:space="preserve">, and it has been successfully countered in some regions, but the theory </w:t>
      </w:r>
      <w:r w:rsidRPr="00A511B4">
        <w:rPr>
          <w:highlight w:val="cyan"/>
          <w:u w:val="single"/>
        </w:rPr>
        <w:t>is</w:t>
      </w:r>
      <w:r w:rsidRPr="00A511B4">
        <w:rPr>
          <w:sz w:val="16"/>
        </w:rPr>
        <w:t xml:space="preserve"> </w:t>
      </w:r>
      <w:r w:rsidRPr="00A511B4">
        <w:rPr>
          <w:u w:val="single"/>
        </w:rPr>
        <w:t>generally</w:t>
      </w:r>
      <w:r w:rsidRPr="00A511B4">
        <w:rPr>
          <w:sz w:val="16"/>
        </w:rPr>
        <w:t xml:space="preserve"> </w:t>
      </w:r>
      <w:r w:rsidRPr="00A511B4">
        <w:rPr>
          <w:b/>
          <w:bCs/>
          <w:highlight w:val="cyan"/>
          <w:u w:val="single"/>
        </w:rPr>
        <w:t>correct</w:t>
      </w:r>
      <w:r w:rsidRPr="00A511B4">
        <w:rPr>
          <w:u w:val="single"/>
        </w:rPr>
        <w:t xml:space="preserve">. </w:t>
      </w:r>
      <w:r w:rsidRPr="00A511B4">
        <w:rPr>
          <w:highlight w:val="cyan"/>
          <w:u w:val="single"/>
        </w:rPr>
        <w:t>The Soviet Union got the bomb because</w:t>
      </w:r>
      <w:r w:rsidRPr="00A511B4">
        <w:rPr>
          <w:sz w:val="16"/>
        </w:rPr>
        <w:t xml:space="preserve">, as Stalin told his scientists </w:t>
      </w:r>
      <w:r w:rsidRPr="00A511B4">
        <w:rPr>
          <w:u w:val="single"/>
        </w:rPr>
        <w:t xml:space="preserve">after </w:t>
      </w:r>
      <w:r w:rsidRPr="00A511B4">
        <w:rPr>
          <w:highlight w:val="cyan"/>
          <w:u w:val="single"/>
        </w:rPr>
        <w:t>Hiroshima</w:t>
      </w:r>
      <w:r w:rsidRPr="00A511B4">
        <w:rPr>
          <w:u w:val="single"/>
        </w:rPr>
        <w:t>, “The balance has been broken</w:t>
      </w:r>
      <w:r w:rsidRPr="00A511B4">
        <w:rPr>
          <w:sz w:val="16"/>
        </w:rPr>
        <w:t xml:space="preserve">. Build the bomb. It will remove the great danger from us.” </w:t>
      </w:r>
      <w:r w:rsidRPr="00A511B4">
        <w:rPr>
          <w:highlight w:val="cyan"/>
          <w:u w:val="single"/>
        </w:rPr>
        <w:t>Britain and France got the bomb because the Soviets</w:t>
      </w:r>
      <w:r w:rsidRPr="00A511B4">
        <w:rPr>
          <w:u w:val="single"/>
        </w:rPr>
        <w:t xml:space="preserve"> (and the U.S.) </w:t>
      </w:r>
      <w:r w:rsidRPr="00A511B4">
        <w:rPr>
          <w:highlight w:val="cyan"/>
          <w:u w:val="single"/>
        </w:rPr>
        <w:t>had it. China did the same, then India</w:t>
      </w:r>
      <w:r w:rsidRPr="00A511B4">
        <w:rPr>
          <w:sz w:val="16"/>
        </w:rPr>
        <w:t xml:space="preserve"> got the bomb because China did; </w:t>
      </w:r>
      <w:r w:rsidRPr="00A511B4">
        <w:rPr>
          <w:highlight w:val="cyan"/>
          <w:u w:val="single"/>
        </w:rPr>
        <w:t>Pakistan because India did</w:t>
      </w:r>
      <w:r w:rsidRPr="00A511B4">
        <w:rPr>
          <w:sz w:val="16"/>
        </w:rPr>
        <w:t>.</w:t>
      </w:r>
    </w:p>
    <w:p w14:paraId="186375D6" w14:textId="77777777" w:rsidR="00A511B4" w:rsidRPr="00A511B4" w:rsidRDefault="00A511B4" w:rsidP="00A511B4">
      <w:pPr>
        <w:rPr>
          <w:sz w:val="16"/>
        </w:rPr>
      </w:pPr>
      <w:r w:rsidRPr="00A511B4">
        <w:rPr>
          <w:sz w:val="16"/>
        </w:rPr>
        <w:t xml:space="preserve">Nuclear competition in Asia would not end if South Korea decided to build a nuclear arsenal. </w:t>
      </w:r>
      <w:r w:rsidRPr="00A511B4">
        <w:rPr>
          <w:highlight w:val="cyan"/>
          <w:u w:val="single"/>
        </w:rPr>
        <w:t>Others</w:t>
      </w:r>
      <w:r w:rsidRPr="00A511B4">
        <w:rPr>
          <w:sz w:val="16"/>
        </w:rPr>
        <w:t xml:space="preserve"> in the region </w:t>
      </w:r>
      <w:r w:rsidRPr="00A511B4">
        <w:rPr>
          <w:highlight w:val="cyan"/>
          <w:u w:val="single"/>
        </w:rPr>
        <w:t>would</w:t>
      </w:r>
      <w:r w:rsidRPr="00A511B4">
        <w:rPr>
          <w:sz w:val="16"/>
        </w:rPr>
        <w:t xml:space="preserve"> </w:t>
      </w:r>
      <w:r w:rsidRPr="00A511B4">
        <w:rPr>
          <w:u w:val="single"/>
        </w:rPr>
        <w:t>likely</w:t>
      </w:r>
      <w:r w:rsidRPr="00A511B4">
        <w:rPr>
          <w:sz w:val="16"/>
        </w:rPr>
        <w:t xml:space="preserve"> </w:t>
      </w:r>
      <w:r w:rsidRPr="00A511B4">
        <w:rPr>
          <w:b/>
          <w:bCs/>
          <w:highlight w:val="cyan"/>
          <w:u w:val="single"/>
        </w:rPr>
        <w:t>follow suit</w:t>
      </w:r>
      <w:r w:rsidRPr="00A511B4">
        <w:rPr>
          <w:sz w:val="16"/>
        </w:rPr>
        <w:t xml:space="preserve">. Japan, Taiwan, perhaps Vietnam. Similarly, a Saudi bomb would likely beget an Iranian bomb, a Turkish bomb and even an Egyptian bomb. Far from making the region — and the United States — safer, these </w:t>
      </w:r>
      <w:r w:rsidRPr="00A511B4">
        <w:rPr>
          <w:b/>
          <w:bCs/>
          <w:highlight w:val="cyan"/>
          <w:u w:val="single"/>
        </w:rPr>
        <w:t>arms races</w:t>
      </w:r>
      <w:r w:rsidRPr="00A511B4">
        <w:rPr>
          <w:sz w:val="16"/>
          <w:highlight w:val="cyan"/>
        </w:rPr>
        <w:t xml:space="preserve"> </w:t>
      </w:r>
      <w:r w:rsidRPr="00A511B4">
        <w:rPr>
          <w:highlight w:val="cyan"/>
          <w:u w:val="single"/>
        </w:rPr>
        <w:t>would</w:t>
      </w:r>
      <w:r w:rsidRPr="00A511B4">
        <w:rPr>
          <w:sz w:val="16"/>
          <w:highlight w:val="cyan"/>
        </w:rPr>
        <w:t xml:space="preserve"> </w:t>
      </w:r>
      <w:r w:rsidRPr="00A511B4">
        <w:rPr>
          <w:b/>
          <w:bCs/>
          <w:highlight w:val="cyan"/>
          <w:u w:val="single"/>
        </w:rPr>
        <w:t>blanket the globe</w:t>
      </w:r>
      <w:r w:rsidRPr="00A511B4">
        <w:rPr>
          <w:sz w:val="16"/>
        </w:rPr>
        <w:t xml:space="preserve"> </w:t>
      </w:r>
      <w:r w:rsidRPr="00A511B4">
        <w:rPr>
          <w:u w:val="single"/>
        </w:rPr>
        <w:t>with</w:t>
      </w:r>
      <w:r w:rsidRPr="00A511B4">
        <w:rPr>
          <w:sz w:val="16"/>
        </w:rPr>
        <w:t xml:space="preserve"> </w:t>
      </w:r>
      <w:r w:rsidRPr="00A511B4">
        <w:rPr>
          <w:b/>
          <w:bCs/>
          <w:u w:val="single"/>
        </w:rPr>
        <w:t>nuclear tripwires</w:t>
      </w:r>
      <w:r w:rsidRPr="00A511B4">
        <w:rPr>
          <w:u w:val="single"/>
        </w:rPr>
        <w:t>, each</w:t>
      </w:r>
      <w:r w:rsidRPr="00A511B4">
        <w:rPr>
          <w:sz w:val="16"/>
        </w:rPr>
        <w:t xml:space="preserve"> </w:t>
      </w:r>
      <w:r w:rsidRPr="00A511B4">
        <w:rPr>
          <w:b/>
          <w:bCs/>
          <w:highlight w:val="cyan"/>
          <w:u w:val="single"/>
        </w:rPr>
        <w:t>primed</w:t>
      </w:r>
      <w:r w:rsidRPr="00A511B4">
        <w:rPr>
          <w:sz w:val="16"/>
          <w:highlight w:val="cyan"/>
        </w:rPr>
        <w:t xml:space="preserve"> </w:t>
      </w:r>
      <w:r w:rsidRPr="00A511B4">
        <w:rPr>
          <w:highlight w:val="cyan"/>
          <w:u w:val="single"/>
        </w:rPr>
        <w:t>to</w:t>
      </w:r>
      <w:r w:rsidRPr="00A511B4">
        <w:rPr>
          <w:sz w:val="16"/>
          <w:highlight w:val="cyan"/>
        </w:rPr>
        <w:t xml:space="preserve"> </w:t>
      </w:r>
      <w:r w:rsidRPr="00A511B4">
        <w:rPr>
          <w:b/>
          <w:bCs/>
          <w:highlight w:val="cyan"/>
          <w:u w:val="single"/>
        </w:rPr>
        <w:t>unleash</w:t>
      </w:r>
      <w:r w:rsidRPr="00A511B4">
        <w:rPr>
          <w:sz w:val="16"/>
        </w:rPr>
        <w:t xml:space="preserve"> </w:t>
      </w:r>
      <w:r w:rsidRPr="00A511B4">
        <w:rPr>
          <w:b/>
          <w:bCs/>
          <w:u w:val="single"/>
        </w:rPr>
        <w:t>unprecedented</w:t>
      </w:r>
      <w:r w:rsidRPr="00A511B4">
        <w:rPr>
          <w:sz w:val="16"/>
        </w:rPr>
        <w:t xml:space="preserve"> </w:t>
      </w:r>
      <w:r w:rsidRPr="00A511B4">
        <w:rPr>
          <w:b/>
          <w:bCs/>
          <w:highlight w:val="cyan"/>
          <w:u w:val="single"/>
        </w:rPr>
        <w:t>destruction</w:t>
      </w:r>
      <w:r w:rsidRPr="00A511B4">
        <w:rPr>
          <w:sz w:val="16"/>
        </w:rPr>
        <w:t xml:space="preserve"> </w:t>
      </w:r>
      <w:r w:rsidRPr="00A511B4">
        <w:rPr>
          <w:u w:val="single"/>
        </w:rPr>
        <w:t>at the slightest twitch</w:t>
      </w:r>
      <w:r w:rsidRPr="00A511B4">
        <w:rPr>
          <w:sz w:val="16"/>
        </w:rPr>
        <w:t>.</w:t>
      </w:r>
    </w:p>
    <w:p w14:paraId="3AAC520F" w14:textId="77777777" w:rsidR="00A511B4" w:rsidRPr="00A511B4" w:rsidRDefault="00A511B4" w:rsidP="00A511B4">
      <w:pPr>
        <w:rPr>
          <w:sz w:val="16"/>
        </w:rPr>
      </w:pPr>
      <w:r w:rsidRPr="00A511B4">
        <w:rPr>
          <w:sz w:val="16"/>
        </w:rPr>
        <w:t xml:space="preserve">Where you stand determines what you see. Kennedy and the other </w:t>
      </w:r>
      <w:r w:rsidRPr="00A511B4">
        <w:rPr>
          <w:highlight w:val="cyan"/>
          <w:u w:val="single"/>
        </w:rPr>
        <w:t>presidents</w:t>
      </w:r>
      <w:r w:rsidRPr="00A511B4">
        <w:rPr>
          <w:sz w:val="16"/>
        </w:rPr>
        <w:t xml:space="preserve"> stood atop the chain of command, and their own experiences with that awful responsibility (particularly with the near-miss of the Cuban Missile Crisis) colored how they saw nuclear politics. They </w:t>
      </w:r>
      <w:r w:rsidRPr="00A511B4">
        <w:rPr>
          <w:highlight w:val="cyan"/>
          <w:u w:val="single"/>
        </w:rPr>
        <w:t>recognized</w:t>
      </w:r>
      <w:r w:rsidRPr="00A511B4">
        <w:rPr>
          <w:u w:val="single"/>
        </w:rPr>
        <w:t xml:space="preserve"> the </w:t>
      </w:r>
      <w:r w:rsidRPr="00A511B4">
        <w:rPr>
          <w:highlight w:val="cyan"/>
          <w:u w:val="single"/>
        </w:rPr>
        <w:t>limitations</w:t>
      </w:r>
      <w:r w:rsidRPr="00A511B4">
        <w:rPr>
          <w:u w:val="single"/>
        </w:rPr>
        <w:t xml:space="preserve"> of theory in a world characterized by</w:t>
      </w:r>
      <w:r w:rsidRPr="00A511B4">
        <w:rPr>
          <w:sz w:val="16"/>
        </w:rPr>
        <w:t xml:space="preserve"> </w:t>
      </w:r>
      <w:r w:rsidRPr="00A511B4">
        <w:rPr>
          <w:b/>
          <w:bCs/>
          <w:highlight w:val="cyan"/>
          <w:u w:val="single"/>
        </w:rPr>
        <w:t>imperfect information</w:t>
      </w:r>
      <w:r w:rsidRPr="00A511B4">
        <w:rPr>
          <w:sz w:val="16"/>
          <w:highlight w:val="cyan"/>
        </w:rPr>
        <w:t xml:space="preserve"> </w:t>
      </w:r>
      <w:r w:rsidRPr="00A511B4">
        <w:rPr>
          <w:highlight w:val="cyan"/>
          <w:u w:val="single"/>
        </w:rPr>
        <w:t>and</w:t>
      </w:r>
      <w:r w:rsidRPr="00A511B4">
        <w:rPr>
          <w:u w:val="single"/>
        </w:rPr>
        <w:t xml:space="preserve"> the</w:t>
      </w:r>
      <w:r w:rsidRPr="00A511B4">
        <w:rPr>
          <w:sz w:val="16"/>
        </w:rPr>
        <w:t xml:space="preserve"> </w:t>
      </w:r>
      <w:r w:rsidRPr="00A511B4">
        <w:rPr>
          <w:b/>
          <w:bCs/>
          <w:highlight w:val="cyan"/>
          <w:u w:val="single"/>
        </w:rPr>
        <w:t>frictions of human interaction</w:t>
      </w:r>
      <w:r w:rsidRPr="00A511B4">
        <w:rPr>
          <w:highlight w:val="cyan"/>
          <w:u w:val="single"/>
        </w:rPr>
        <w:t>.</w:t>
      </w:r>
      <w:r w:rsidRPr="00A511B4">
        <w:rPr>
          <w:u w:val="single"/>
        </w:rPr>
        <w:t xml:space="preserve"> They understood what the nuclear theorists could not — that </w:t>
      </w:r>
      <w:r w:rsidRPr="00A511B4">
        <w:rPr>
          <w:highlight w:val="cyan"/>
          <w:u w:val="single"/>
        </w:rPr>
        <w:t>more countries having</w:t>
      </w:r>
      <w:r w:rsidRPr="00A511B4">
        <w:rPr>
          <w:u w:val="single"/>
        </w:rPr>
        <w:t xml:space="preserve"> </w:t>
      </w:r>
      <w:r w:rsidRPr="00A511B4">
        <w:rPr>
          <w:b/>
          <w:iCs/>
          <w:highlight w:val="cyan"/>
          <w:u w:val="single"/>
        </w:rPr>
        <w:t>nuc</w:t>
      </w:r>
      <w:r w:rsidRPr="00A511B4">
        <w:rPr>
          <w:u w:val="single"/>
        </w:rPr>
        <w:t>lear weapon</w:t>
      </w:r>
      <w:r w:rsidRPr="00A511B4">
        <w:rPr>
          <w:highlight w:val="cyan"/>
          <w:u w:val="single"/>
        </w:rPr>
        <w:t>s</w:t>
      </w:r>
      <w:r w:rsidRPr="00A511B4">
        <w:rPr>
          <w:u w:val="single"/>
        </w:rPr>
        <w:t xml:space="preserve"> </w:t>
      </w:r>
      <w:r w:rsidRPr="00A511B4">
        <w:rPr>
          <w:highlight w:val="cyan"/>
          <w:u w:val="single"/>
        </w:rPr>
        <w:t>would</w:t>
      </w:r>
      <w:r w:rsidRPr="00A511B4">
        <w:rPr>
          <w:sz w:val="16"/>
          <w:highlight w:val="cyan"/>
        </w:rPr>
        <w:t xml:space="preserve"> </w:t>
      </w:r>
      <w:r w:rsidRPr="00A511B4">
        <w:rPr>
          <w:b/>
          <w:bCs/>
          <w:highlight w:val="cyan"/>
          <w:u w:val="single"/>
        </w:rPr>
        <w:t>only increase</w:t>
      </w:r>
      <w:r w:rsidRPr="00A511B4">
        <w:rPr>
          <w:sz w:val="16"/>
        </w:rPr>
        <w:t xml:space="preserve"> </w:t>
      </w:r>
      <w:r w:rsidRPr="00A511B4">
        <w:rPr>
          <w:u w:val="single"/>
        </w:rPr>
        <w:t xml:space="preserve">the </w:t>
      </w:r>
      <w:r w:rsidRPr="00A511B4">
        <w:rPr>
          <w:highlight w:val="cyan"/>
          <w:u w:val="single"/>
        </w:rPr>
        <w:t>risk</w:t>
      </w:r>
      <w:r w:rsidRPr="00A511B4">
        <w:rPr>
          <w:u w:val="single"/>
        </w:rPr>
        <w:t xml:space="preserve"> of their use,</w:t>
      </w:r>
      <w:r w:rsidRPr="00A511B4">
        <w:rPr>
          <w:sz w:val="16"/>
        </w:rPr>
        <w:t xml:space="preserve"> </w:t>
      </w:r>
      <w:r w:rsidRPr="00A511B4">
        <w:rPr>
          <w:b/>
          <w:bCs/>
          <w:u w:val="single"/>
        </w:rPr>
        <w:t>not lessen</w:t>
      </w:r>
      <w:r w:rsidRPr="00A511B4">
        <w:rPr>
          <w:sz w:val="16"/>
        </w:rPr>
        <w:t xml:space="preserve"> </w:t>
      </w:r>
      <w:r w:rsidRPr="00A511B4">
        <w:rPr>
          <w:u w:val="single"/>
        </w:rPr>
        <w:t>it</w:t>
      </w:r>
      <w:r w:rsidRPr="00A511B4">
        <w:rPr>
          <w:sz w:val="16"/>
        </w:rPr>
        <w:t>.</w:t>
      </w:r>
    </w:p>
    <w:p w14:paraId="7FD4CF94" w14:textId="77777777" w:rsidR="00A511B4" w:rsidRPr="00A511B4" w:rsidRDefault="00A511B4" w:rsidP="00A511B4">
      <w:pPr>
        <w:rPr>
          <w:sz w:val="16"/>
        </w:rPr>
      </w:pPr>
      <w:r w:rsidRPr="00A511B4">
        <w:rPr>
          <w:sz w:val="16"/>
        </w:rPr>
        <w:t xml:space="preserve">Three months before the Cuban Crisis, Kennedy’s Secretary of Defense, Robert McNamara, gave a speech in Ann Arbor, Michigan where he laid out this danger. “The mere fact that no nation could rationally take steps leading to nuclear war does not guarantee that a nuclear war cannot take place,” he said. “Not only do nations sometimes act in ways that are hard to explain on a rational basis, but </w:t>
      </w:r>
      <w:r w:rsidRPr="00A511B4">
        <w:rPr>
          <w:b/>
          <w:bCs/>
          <w:highlight w:val="cyan"/>
          <w:u w:val="single"/>
        </w:rPr>
        <w:t>even when</w:t>
      </w:r>
      <w:r w:rsidRPr="00A511B4">
        <w:rPr>
          <w:sz w:val="16"/>
          <w:highlight w:val="cyan"/>
        </w:rPr>
        <w:t xml:space="preserve"> </w:t>
      </w:r>
      <w:r w:rsidRPr="00A511B4">
        <w:rPr>
          <w:highlight w:val="cyan"/>
          <w:u w:val="single"/>
        </w:rPr>
        <w:t>acting</w:t>
      </w:r>
      <w:r w:rsidRPr="00A511B4">
        <w:rPr>
          <w:sz w:val="16"/>
        </w:rPr>
        <w:t xml:space="preserve"> in a </w:t>
      </w:r>
      <w:r w:rsidRPr="00A511B4">
        <w:rPr>
          <w:b/>
          <w:bCs/>
          <w:u w:val="single"/>
        </w:rPr>
        <w:t>‘</w:t>
      </w:r>
      <w:r w:rsidRPr="00A511B4">
        <w:rPr>
          <w:b/>
          <w:bCs/>
          <w:highlight w:val="cyan"/>
          <w:u w:val="single"/>
        </w:rPr>
        <w:t>rational’</w:t>
      </w:r>
      <w:r w:rsidRPr="00A511B4">
        <w:rPr>
          <w:sz w:val="16"/>
        </w:rPr>
        <w:t xml:space="preserve"> way </w:t>
      </w:r>
      <w:r w:rsidRPr="00A511B4">
        <w:rPr>
          <w:highlight w:val="cyan"/>
          <w:u w:val="single"/>
        </w:rPr>
        <w:t>they</w:t>
      </w:r>
      <w:r w:rsidRPr="00A511B4">
        <w:rPr>
          <w:sz w:val="16"/>
        </w:rPr>
        <w:t xml:space="preserve"> sometimes, indeed disturbingly </w:t>
      </w:r>
      <w:r w:rsidRPr="00A511B4">
        <w:rPr>
          <w:u w:val="single"/>
        </w:rPr>
        <w:t xml:space="preserve">often, </w:t>
      </w:r>
      <w:r w:rsidRPr="00A511B4">
        <w:rPr>
          <w:highlight w:val="cyan"/>
          <w:u w:val="single"/>
        </w:rPr>
        <w:t xml:space="preserve">act on </w:t>
      </w:r>
      <w:r w:rsidRPr="00A511B4">
        <w:rPr>
          <w:u w:val="single"/>
        </w:rPr>
        <w:t>the basis of</w:t>
      </w:r>
      <w:r w:rsidRPr="00A511B4">
        <w:rPr>
          <w:sz w:val="16"/>
        </w:rPr>
        <w:t xml:space="preserve"> </w:t>
      </w:r>
      <w:r w:rsidRPr="00A511B4">
        <w:rPr>
          <w:b/>
          <w:bCs/>
          <w:highlight w:val="cyan"/>
          <w:u w:val="single"/>
        </w:rPr>
        <w:t>misunderstandings</w:t>
      </w:r>
      <w:r w:rsidRPr="00A511B4">
        <w:rPr>
          <w:sz w:val="16"/>
        </w:rPr>
        <w:t xml:space="preserve"> of the true facts of a situation. They misjudge the way others will react, and the way others will interpret what they are doing.”</w:t>
      </w:r>
    </w:p>
    <w:p w14:paraId="222C6192" w14:textId="77777777" w:rsidR="00A511B4" w:rsidRPr="00A511B4" w:rsidRDefault="00A511B4" w:rsidP="00A511B4">
      <w:pPr>
        <w:rPr>
          <w:sz w:val="16"/>
        </w:rPr>
      </w:pPr>
      <w:r w:rsidRPr="00A511B4">
        <w:rPr>
          <w:u w:val="single"/>
        </w:rPr>
        <w:t xml:space="preserve">Any </w:t>
      </w:r>
      <w:r w:rsidRPr="00A511B4">
        <w:rPr>
          <w:highlight w:val="cyan"/>
          <w:u w:val="single"/>
        </w:rPr>
        <w:t>attempt to rationalize</w:t>
      </w:r>
      <w:r w:rsidRPr="00A511B4">
        <w:rPr>
          <w:u w:val="single"/>
        </w:rPr>
        <w:t xml:space="preserve"> nuclear relationships — treating adversaries like two sides of a balanced equation — </w:t>
      </w:r>
      <w:r w:rsidRPr="00A511B4">
        <w:rPr>
          <w:highlight w:val="cyan"/>
          <w:u w:val="single"/>
        </w:rPr>
        <w:t>removes</w:t>
      </w:r>
      <w:r w:rsidRPr="00A511B4">
        <w:rPr>
          <w:u w:val="single"/>
        </w:rPr>
        <w:t xml:space="preserve"> the</w:t>
      </w:r>
      <w:r w:rsidRPr="00A511B4">
        <w:rPr>
          <w:sz w:val="16"/>
        </w:rPr>
        <w:t xml:space="preserve"> </w:t>
      </w:r>
      <w:r w:rsidRPr="00A511B4">
        <w:rPr>
          <w:b/>
          <w:bCs/>
          <w:highlight w:val="cyan"/>
          <w:u w:val="single"/>
        </w:rPr>
        <w:t>human factor</w:t>
      </w:r>
      <w:r w:rsidRPr="00A511B4">
        <w:rPr>
          <w:u w:val="single"/>
        </w:rPr>
        <w:t xml:space="preserve">: the tendency towards irrationality and error. In a world with </w:t>
      </w:r>
      <w:r w:rsidRPr="00A511B4">
        <w:rPr>
          <w:highlight w:val="cyan"/>
          <w:u w:val="single"/>
        </w:rPr>
        <w:t>just a handful</w:t>
      </w:r>
      <w:r w:rsidRPr="00A511B4">
        <w:rPr>
          <w:u w:val="single"/>
        </w:rPr>
        <w:t xml:space="preserve"> of nuclear states, that factor has</w:t>
      </w:r>
      <w:r w:rsidRPr="00A511B4">
        <w:rPr>
          <w:sz w:val="16"/>
        </w:rPr>
        <w:t xml:space="preserve"> </w:t>
      </w:r>
      <w:r w:rsidRPr="00A511B4">
        <w:rPr>
          <w:b/>
          <w:bCs/>
          <w:u w:val="single"/>
        </w:rPr>
        <w:t>already</w:t>
      </w:r>
      <w:r w:rsidRPr="00A511B4">
        <w:rPr>
          <w:sz w:val="16"/>
        </w:rPr>
        <w:t xml:space="preserve"> </w:t>
      </w:r>
      <w:r w:rsidRPr="00A511B4">
        <w:rPr>
          <w:highlight w:val="cyan"/>
          <w:u w:val="single"/>
        </w:rPr>
        <w:t>nearly led to</w:t>
      </w:r>
      <w:r w:rsidRPr="00A511B4">
        <w:rPr>
          <w:sz w:val="16"/>
          <w:highlight w:val="cyan"/>
        </w:rPr>
        <w:t xml:space="preserve"> </w:t>
      </w:r>
      <w:r w:rsidRPr="00A511B4">
        <w:rPr>
          <w:highlight w:val="cyan"/>
          <w:u w:val="single"/>
        </w:rPr>
        <w:t>apocalypse</w:t>
      </w:r>
      <w:r w:rsidRPr="00A511B4">
        <w:rPr>
          <w:u w:val="single"/>
        </w:rPr>
        <w:t xml:space="preserve">. In a world </w:t>
      </w:r>
      <w:r w:rsidRPr="00A511B4">
        <w:rPr>
          <w:highlight w:val="cyan"/>
          <w:u w:val="single"/>
        </w:rPr>
        <w:t>with a</w:t>
      </w:r>
      <w:r w:rsidRPr="00A511B4">
        <w:rPr>
          <w:sz w:val="16"/>
          <w:highlight w:val="cyan"/>
        </w:rPr>
        <w:t xml:space="preserve"> </w:t>
      </w:r>
      <w:r w:rsidRPr="00A511B4">
        <w:rPr>
          <w:b/>
          <w:bCs/>
          <w:highlight w:val="cyan"/>
          <w:u w:val="single"/>
        </w:rPr>
        <w:t>dozen more</w:t>
      </w:r>
      <w:r w:rsidRPr="00A511B4">
        <w:rPr>
          <w:u w:val="single"/>
        </w:rPr>
        <w:t>, those</w:t>
      </w:r>
      <w:r w:rsidRPr="00A511B4">
        <w:rPr>
          <w:sz w:val="16"/>
        </w:rPr>
        <w:t xml:space="preserve"> </w:t>
      </w:r>
      <w:r w:rsidRPr="00A511B4">
        <w:rPr>
          <w:highlight w:val="cyan"/>
          <w:u w:val="single"/>
        </w:rPr>
        <w:t>risks</w:t>
      </w:r>
      <w:r w:rsidRPr="00A511B4">
        <w:rPr>
          <w:sz w:val="16"/>
        </w:rPr>
        <w:t xml:space="preserve"> </w:t>
      </w:r>
      <w:r w:rsidRPr="00A511B4">
        <w:rPr>
          <w:u w:val="single"/>
        </w:rPr>
        <w:t>would</w:t>
      </w:r>
      <w:r w:rsidRPr="00A511B4">
        <w:rPr>
          <w:sz w:val="16"/>
        </w:rPr>
        <w:t xml:space="preserve"> </w:t>
      </w:r>
      <w:r w:rsidRPr="00A511B4">
        <w:rPr>
          <w:b/>
          <w:bCs/>
          <w:highlight w:val="cyan"/>
          <w:u w:val="single"/>
        </w:rPr>
        <w:t>go up exponentially</w:t>
      </w:r>
      <w:r w:rsidRPr="00A511B4">
        <w:rPr>
          <w:sz w:val="16"/>
          <w:highlight w:val="cyan"/>
        </w:rPr>
        <w:t>.</w:t>
      </w:r>
    </w:p>
    <w:p w14:paraId="1BA7DACF" w14:textId="77777777" w:rsidR="00A511B4" w:rsidRPr="00A511B4" w:rsidRDefault="00A511B4" w:rsidP="00A511B4">
      <w:pPr>
        <w:rPr>
          <w:sz w:val="16"/>
        </w:rPr>
      </w:pPr>
      <w:r w:rsidRPr="00A511B4">
        <w:rPr>
          <w:u w:val="single"/>
        </w:rPr>
        <w:t>It does not have to be this way.</w:t>
      </w:r>
      <w:r w:rsidRPr="00A511B4">
        <w:rPr>
          <w:sz w:val="16"/>
        </w:rPr>
        <w:t xml:space="preserve"> </w:t>
      </w:r>
      <w:r w:rsidRPr="00A511B4">
        <w:rPr>
          <w:u w:val="single"/>
        </w:rPr>
        <w:t>For</w:t>
      </w:r>
      <w:r w:rsidRPr="00A511B4">
        <w:rPr>
          <w:sz w:val="16"/>
        </w:rPr>
        <w:t xml:space="preserve"> </w:t>
      </w:r>
      <w:r w:rsidRPr="00A511B4">
        <w:rPr>
          <w:u w:val="single"/>
        </w:rPr>
        <w:t>over</w:t>
      </w:r>
      <w:r w:rsidRPr="00A511B4">
        <w:rPr>
          <w:sz w:val="16"/>
        </w:rPr>
        <w:t xml:space="preserve"> </w:t>
      </w:r>
      <w:r w:rsidRPr="00A511B4">
        <w:rPr>
          <w:u w:val="single"/>
        </w:rPr>
        <w:t>50 years</w:t>
      </w:r>
      <w:r w:rsidRPr="00A511B4">
        <w:rPr>
          <w:sz w:val="16"/>
        </w:rPr>
        <w:t xml:space="preserve">, since the signing of the Nuclear Non-Proliferation Treaty, </w:t>
      </w:r>
      <w:r w:rsidRPr="00A511B4">
        <w:rPr>
          <w:u w:val="single"/>
        </w:rPr>
        <w:t xml:space="preserve">successful </w:t>
      </w:r>
      <w:r w:rsidRPr="00A511B4">
        <w:rPr>
          <w:b/>
          <w:iCs/>
          <w:highlight w:val="cyan"/>
          <w:u w:val="single"/>
        </w:rPr>
        <w:t>diplomacy,</w:t>
      </w:r>
      <w:r w:rsidRPr="00A511B4">
        <w:rPr>
          <w:sz w:val="16"/>
        </w:rPr>
        <w:t xml:space="preserve"> </w:t>
      </w:r>
      <w:r w:rsidRPr="00A511B4">
        <w:rPr>
          <w:b/>
          <w:bCs/>
          <w:u w:val="single"/>
        </w:rPr>
        <w:t>security</w:t>
      </w:r>
      <w:r w:rsidRPr="00A511B4">
        <w:rPr>
          <w:sz w:val="16"/>
        </w:rPr>
        <w:t xml:space="preserve"> </w:t>
      </w:r>
      <w:r w:rsidRPr="00A511B4">
        <w:rPr>
          <w:b/>
          <w:bCs/>
          <w:u w:val="single"/>
        </w:rPr>
        <w:t>assurances</w:t>
      </w:r>
      <w:r w:rsidRPr="00A511B4">
        <w:rPr>
          <w:u w:val="single"/>
        </w:rPr>
        <w:t xml:space="preserve">, </w:t>
      </w:r>
      <w:r w:rsidRPr="00A511B4">
        <w:rPr>
          <w:highlight w:val="cyan"/>
          <w:u w:val="single"/>
        </w:rPr>
        <w:t>and</w:t>
      </w:r>
      <w:r w:rsidRPr="00A511B4">
        <w:rPr>
          <w:sz w:val="16"/>
        </w:rPr>
        <w:t xml:space="preserve"> </w:t>
      </w:r>
      <w:r w:rsidRPr="00A511B4">
        <w:rPr>
          <w:u w:val="single"/>
        </w:rPr>
        <w:t>global</w:t>
      </w:r>
      <w:r w:rsidRPr="00A511B4">
        <w:rPr>
          <w:sz w:val="16"/>
        </w:rPr>
        <w:t xml:space="preserve"> </w:t>
      </w:r>
      <w:r w:rsidRPr="00A511B4">
        <w:rPr>
          <w:highlight w:val="cyan"/>
          <w:u w:val="single"/>
        </w:rPr>
        <w:t>norms</w:t>
      </w:r>
      <w:r w:rsidRPr="00A511B4">
        <w:rPr>
          <w:sz w:val="16"/>
          <w:highlight w:val="cyan"/>
        </w:rPr>
        <w:t xml:space="preserve"> </w:t>
      </w:r>
      <w:r w:rsidRPr="00A511B4">
        <w:rPr>
          <w:highlight w:val="cyan"/>
          <w:u w:val="single"/>
        </w:rPr>
        <w:t>have</w:t>
      </w:r>
      <w:r w:rsidRPr="00A511B4">
        <w:rPr>
          <w:u w:val="single"/>
        </w:rPr>
        <w:t xml:space="preserve"> largely</w:t>
      </w:r>
      <w:r w:rsidRPr="00A511B4">
        <w:rPr>
          <w:sz w:val="16"/>
        </w:rPr>
        <w:t xml:space="preserve"> </w:t>
      </w:r>
      <w:r w:rsidRPr="00A511B4">
        <w:rPr>
          <w:b/>
          <w:bCs/>
          <w:highlight w:val="cyan"/>
          <w:u w:val="single"/>
        </w:rPr>
        <w:t>kept</w:t>
      </w:r>
      <w:r w:rsidRPr="00A511B4">
        <w:rPr>
          <w:sz w:val="16"/>
          <w:highlight w:val="cyan"/>
        </w:rPr>
        <w:t xml:space="preserve"> </w:t>
      </w:r>
      <w:r w:rsidRPr="00A511B4">
        <w:rPr>
          <w:b/>
          <w:bCs/>
          <w:u w:val="single"/>
        </w:rPr>
        <w:t>nuclear</w:t>
      </w:r>
      <w:r w:rsidRPr="00A511B4">
        <w:rPr>
          <w:sz w:val="16"/>
        </w:rPr>
        <w:t xml:space="preserve"> </w:t>
      </w:r>
      <w:r w:rsidRPr="00A511B4">
        <w:rPr>
          <w:b/>
          <w:bCs/>
          <w:highlight w:val="cyan"/>
          <w:u w:val="single"/>
        </w:rPr>
        <w:t>proliferation</w:t>
      </w:r>
      <w:r w:rsidRPr="00A511B4">
        <w:rPr>
          <w:sz w:val="16"/>
          <w:highlight w:val="cyan"/>
        </w:rPr>
        <w:t xml:space="preserve"> </w:t>
      </w:r>
      <w:r w:rsidRPr="00A511B4">
        <w:rPr>
          <w:b/>
          <w:bCs/>
          <w:highlight w:val="cyan"/>
          <w:u w:val="single"/>
        </w:rPr>
        <w:t>at bay</w:t>
      </w:r>
      <w:r w:rsidRPr="00A511B4">
        <w:rPr>
          <w:highlight w:val="cyan"/>
          <w:u w:val="single"/>
        </w:rPr>
        <w:t>.</w:t>
      </w:r>
      <w:r w:rsidRPr="00A511B4">
        <w:rPr>
          <w:u w:val="single"/>
        </w:rPr>
        <w:t xml:space="preserve"> The </w:t>
      </w:r>
      <w:r w:rsidRPr="00A511B4">
        <w:rPr>
          <w:highlight w:val="cyan"/>
          <w:u w:val="single"/>
        </w:rPr>
        <w:t>nightmare</w:t>
      </w:r>
      <w:r w:rsidRPr="00A511B4">
        <w:rPr>
          <w:sz w:val="16"/>
        </w:rPr>
        <w:t xml:space="preserve"> </w:t>
      </w:r>
      <w:r w:rsidRPr="00A511B4">
        <w:rPr>
          <w:u w:val="single"/>
        </w:rPr>
        <w:t>scenario of dozens of nuclear states</w:t>
      </w:r>
      <w:r w:rsidRPr="00A511B4">
        <w:rPr>
          <w:sz w:val="16"/>
        </w:rPr>
        <w:t xml:space="preserve"> </w:t>
      </w:r>
      <w:r w:rsidRPr="00A511B4">
        <w:rPr>
          <w:highlight w:val="cyan"/>
          <w:u w:val="single"/>
        </w:rPr>
        <w:t>has</w:t>
      </w:r>
      <w:r w:rsidRPr="00A511B4">
        <w:rPr>
          <w:sz w:val="16"/>
          <w:highlight w:val="cyan"/>
        </w:rPr>
        <w:t xml:space="preserve"> </w:t>
      </w:r>
      <w:r w:rsidRPr="00A511B4">
        <w:rPr>
          <w:b/>
          <w:bCs/>
          <w:highlight w:val="cyan"/>
          <w:u w:val="single"/>
        </w:rPr>
        <w:t>so far</w:t>
      </w:r>
      <w:r w:rsidRPr="00A511B4">
        <w:rPr>
          <w:sz w:val="16"/>
          <w:highlight w:val="cyan"/>
        </w:rPr>
        <w:t xml:space="preserve"> </w:t>
      </w:r>
      <w:r w:rsidRPr="00A511B4">
        <w:rPr>
          <w:b/>
          <w:bCs/>
          <w:highlight w:val="cyan"/>
          <w:u w:val="single"/>
        </w:rPr>
        <w:t>been averted</w:t>
      </w:r>
      <w:r w:rsidRPr="00A511B4">
        <w:rPr>
          <w:u w:val="single"/>
        </w:rPr>
        <w:t>, in no small part</w:t>
      </w:r>
      <w:r w:rsidRPr="00A511B4">
        <w:rPr>
          <w:sz w:val="16"/>
        </w:rPr>
        <w:t xml:space="preserve"> </w:t>
      </w:r>
      <w:r w:rsidRPr="00A511B4">
        <w:rPr>
          <w:u w:val="single"/>
        </w:rPr>
        <w:t>through the conscious and continual effort of</w:t>
      </w:r>
      <w:r w:rsidRPr="00A511B4">
        <w:rPr>
          <w:sz w:val="16"/>
        </w:rPr>
        <w:t xml:space="preserve"> </w:t>
      </w:r>
      <w:r w:rsidRPr="00A511B4">
        <w:rPr>
          <w:b/>
          <w:bCs/>
          <w:u w:val="single"/>
        </w:rPr>
        <w:t>America</w:t>
      </w:r>
      <w:r w:rsidRPr="00A511B4">
        <w:rPr>
          <w:sz w:val="16"/>
        </w:rPr>
        <w:t xml:space="preserve">n presidential administrations of both parties. Yes, there will always be those who advocate for more nuclear weapons in more hands. But the forces of restraint, and with it, </w:t>
      </w:r>
      <w:r w:rsidRPr="00A511B4">
        <w:rPr>
          <w:b/>
          <w:bCs/>
          <w:highlight w:val="cyan"/>
          <w:u w:val="single"/>
        </w:rPr>
        <w:t>survival</w:t>
      </w:r>
      <w:r w:rsidRPr="00A511B4">
        <w:rPr>
          <w:sz w:val="16"/>
        </w:rPr>
        <w:t xml:space="preserve">, have prevailed and </w:t>
      </w:r>
      <w:r w:rsidRPr="00A511B4">
        <w:rPr>
          <w:highlight w:val="cyan"/>
          <w:u w:val="single"/>
        </w:rPr>
        <w:t>can</w:t>
      </w:r>
      <w:r w:rsidRPr="00A511B4">
        <w:rPr>
          <w:sz w:val="16"/>
        </w:rPr>
        <w:t xml:space="preserve"> continue to </w:t>
      </w:r>
      <w:r w:rsidRPr="00A511B4">
        <w:rPr>
          <w:highlight w:val="cyan"/>
          <w:u w:val="single"/>
        </w:rPr>
        <w:t>prevail if</w:t>
      </w:r>
      <w:r w:rsidRPr="00A511B4">
        <w:rPr>
          <w:sz w:val="16"/>
          <w:highlight w:val="cyan"/>
        </w:rPr>
        <w:t xml:space="preserve"> </w:t>
      </w:r>
      <w:r w:rsidRPr="00A511B4">
        <w:rPr>
          <w:b/>
          <w:bCs/>
          <w:highlight w:val="cyan"/>
          <w:u w:val="single"/>
        </w:rPr>
        <w:t>U.S. policy leads</w:t>
      </w:r>
      <w:r w:rsidRPr="00A511B4">
        <w:rPr>
          <w:b/>
          <w:bCs/>
          <w:u w:val="single"/>
        </w:rPr>
        <w:t xml:space="preserve"> the way</w:t>
      </w:r>
      <w:r w:rsidRPr="00A511B4">
        <w:rPr>
          <w:sz w:val="16"/>
        </w:rPr>
        <w:t>.</w:t>
      </w:r>
    </w:p>
    <w:p w14:paraId="1181F697" w14:textId="77777777" w:rsidR="00A511B4" w:rsidRPr="00A511B4" w:rsidRDefault="00A511B4" w:rsidP="00A511B4">
      <w:pPr>
        <w:rPr>
          <w:rFonts w:eastAsiaTheme="majorEastAsia" w:cstheme="majorBidi"/>
          <w:b/>
          <w:iCs/>
          <w:sz w:val="26"/>
        </w:rPr>
      </w:pPr>
      <w:r w:rsidRPr="00A511B4">
        <w:br w:type="page"/>
      </w:r>
    </w:p>
    <w:p w14:paraId="4F66C1A4" w14:textId="77777777" w:rsidR="001D1353" w:rsidRDefault="001D1353" w:rsidP="001D1353">
      <w:pPr>
        <w:pStyle w:val="Heading3"/>
      </w:pPr>
      <w:r>
        <w:t xml:space="preserve">2NC – Ukraine Key to Democracy </w:t>
      </w:r>
    </w:p>
    <w:p w14:paraId="341F8EC4" w14:textId="77777777" w:rsidR="001D1353" w:rsidRDefault="001D1353" w:rsidP="001D1353">
      <w:pPr>
        <w:pStyle w:val="Heading4"/>
      </w:pPr>
      <w:r>
        <w:t>Losing Ukraine undermines democracy world-wide. Russian victory legitimizes autocratic invasions and global conflict</w:t>
      </w:r>
    </w:p>
    <w:p w14:paraId="39B4B50B" w14:textId="77777777" w:rsidR="001D1353" w:rsidRPr="0039587F" w:rsidRDefault="001D1353" w:rsidP="001D1353">
      <w:r w:rsidRPr="00A55B2D">
        <w:rPr>
          <w:rStyle w:val="Style13ptBold"/>
        </w:rPr>
        <w:t>Acemoglu &amp; Johnson 2023.</w:t>
      </w:r>
      <w:r>
        <w:t xml:space="preserve"> Daron Acemoglu Institute Professor in the Department of Economics Massachusetts Institute of Technology (MIT) and Simon Johnson Ronald A. Kurtz Professor of Entrepreneurship, Head of the Global Economics and Management Group and Faculty Chair of the Sloan Fellows Programme Massachusetts Institute of Technology (MIT) “Democracy needs Ukraine to win” Centre for Economic Policy Research. February 24, 2023. &lt;https://cepr.org/voxeu/columns/democracy-needs-ukraine-win&gt; Accessed 7/725. ARJSH</w:t>
      </w:r>
    </w:p>
    <w:p w14:paraId="6492378B" w14:textId="77777777" w:rsidR="001D1353" w:rsidRPr="00440876" w:rsidRDefault="001D1353" w:rsidP="001D1353">
      <w:pPr>
        <w:rPr>
          <w:rStyle w:val="StyleUnderline"/>
        </w:rPr>
      </w:pPr>
      <w:r w:rsidRPr="00440876">
        <w:rPr>
          <w:sz w:val="16"/>
        </w:rPr>
        <w:t xml:space="preserve">It's time to wake up. Providing autocrats with advanced technology does not make them more peace-loving, better behaved, or mellow in any way. Autocrats stay in power by fragmenting society and by fomenting nationalist messages – to counteract the demonstration effects created by Western success. Drawing on either a religious or secular basis, autocratic rulers tell their people: we are special, we are threatened, it is us against control Russian society and to mobilise more than enough popular support. The West has helped Ukraine, but slowly – fearing the consequences of escalation, including the potential use of nuclear weapons. </w:t>
      </w:r>
      <w:r w:rsidRPr="00440876">
        <w:rPr>
          <w:rStyle w:val="StyleUnderline"/>
        </w:rPr>
        <w:t xml:space="preserve">Think what happens </w:t>
      </w:r>
      <w:r w:rsidRPr="009956B8">
        <w:rPr>
          <w:rStyle w:val="StyleUnderline"/>
          <w:highlight w:val="cyan"/>
        </w:rPr>
        <w:t>if Putin prevails</w:t>
      </w:r>
      <w:r w:rsidRPr="00440876">
        <w:rPr>
          <w:rStyle w:val="StyleUnderline"/>
        </w:rPr>
        <w:t xml:space="preserve">. This </w:t>
      </w:r>
      <w:r w:rsidRPr="009956B8">
        <w:rPr>
          <w:rStyle w:val="StyleUnderline"/>
          <w:highlight w:val="cyan"/>
        </w:rPr>
        <w:t>will send a signal that autocratic nations can invade more democratic neighbours</w:t>
      </w:r>
      <w:r w:rsidRPr="00440876">
        <w:rPr>
          <w:rStyle w:val="StyleUnderline"/>
        </w:rPr>
        <w:t xml:space="preserve"> with impunity. The </w:t>
      </w:r>
      <w:r w:rsidRPr="009956B8">
        <w:rPr>
          <w:rStyle w:val="StyleUnderline"/>
          <w:highlight w:val="cyan"/>
        </w:rPr>
        <w:t>incentive for autocrats to acquire nuclear weapons will also increase</w:t>
      </w:r>
      <w:r w:rsidRPr="00440876">
        <w:rPr>
          <w:rStyle w:val="StyleUnderline"/>
        </w:rPr>
        <w:t>, because this obviously allows them to get away with more.</w:t>
      </w:r>
      <w:r>
        <w:rPr>
          <w:rStyle w:val="StyleUnderline"/>
        </w:rPr>
        <w:t xml:space="preserve"> </w:t>
      </w:r>
      <w:r w:rsidRPr="00440876">
        <w:rPr>
          <w:sz w:val="16"/>
        </w:rPr>
        <w:t xml:space="preserve">Recent experience in Afghanistan reminds us that </w:t>
      </w:r>
      <w:r w:rsidRPr="00440876">
        <w:rPr>
          <w:rStyle w:val="StyleUnderline"/>
        </w:rPr>
        <w:t xml:space="preserve">democracy is rarely successful when imposed from the outside </w:t>
      </w:r>
      <w:r w:rsidRPr="00440876">
        <w:rPr>
          <w:sz w:val="16"/>
        </w:rPr>
        <w:t xml:space="preserve">(Brick Murtazashvili 2022). And </w:t>
      </w:r>
      <w:r w:rsidRPr="00440876">
        <w:rPr>
          <w:rStyle w:val="StyleUnderline"/>
        </w:rPr>
        <w:t>when a country chooses democracy for itself, the process can be contentious, with steps forward and back</w:t>
      </w:r>
      <w:r w:rsidRPr="00440876">
        <w:rPr>
          <w:sz w:val="16"/>
        </w:rPr>
        <w:t xml:space="preserve"> – as we have seen in many parts of Eastern Europe. </w:t>
      </w:r>
      <w:r w:rsidRPr="009956B8">
        <w:rPr>
          <w:rStyle w:val="StyleUnderline"/>
          <w:highlight w:val="cyan"/>
        </w:rPr>
        <w:t>For democracy to flourish, or even to survive, it needs to have a ‘safe haven’. This means that expansionist autocrats need to keep their hands off</w:t>
      </w:r>
      <w:r w:rsidRPr="00440876">
        <w:rPr>
          <w:rStyle w:val="StyleUnderline"/>
        </w:rPr>
        <w:t xml:space="preserve"> – and their tanks out of – countries such as Ukraine that are attempting to control corruption, eliminate the power of oligarchy, and genuinely become democratic</w:t>
      </w:r>
      <w:r w:rsidRPr="00440876">
        <w:rPr>
          <w:sz w:val="16"/>
        </w:rPr>
        <w:t xml:space="preserve">. </w:t>
      </w:r>
      <w:r w:rsidRPr="009956B8">
        <w:rPr>
          <w:rStyle w:val="StyleUnderline"/>
          <w:highlight w:val="cyan"/>
        </w:rPr>
        <w:t>We are now entering the most dangerous phase of the 21st century</w:t>
      </w:r>
      <w:r w:rsidRPr="00440876">
        <w:rPr>
          <w:rStyle w:val="StyleUnderline"/>
        </w:rPr>
        <w:t>.</w:t>
      </w:r>
      <w:r w:rsidRPr="00440876">
        <w:rPr>
          <w:sz w:val="16"/>
        </w:rPr>
        <w:t xml:space="preserve"> Based on prosperity due to its success as an exporter to industrial democracies, China has picked up its game as an inventor of technology, particularly for surveillance. The race to develop artificial intelligence is on, with two big players: the US and China. Now the autocrats have a potential source of oppressive technology being developed within their own ranks – although we should also not rule out that misguided Western companies may invent tools that can be used to undermine our own political systems (Acemoglu and Johnson 2023b). Over this century, the number of people living in today’s prosperous democracies will peak, likely around 1.5 billion. But the world’s population will continue to grow from 8 billion today, towards 10 billion (United Nations 2022) or perhaps even 12 billion. 7 India will soon become (or perhaps already is) the world’s most populous country, but </w:t>
      </w:r>
      <w:r w:rsidRPr="00440876">
        <w:rPr>
          <w:rStyle w:val="StyleUnderline"/>
        </w:rPr>
        <w:t>there is nothing secure about</w:t>
      </w:r>
      <w:r w:rsidRPr="00440876">
        <w:rPr>
          <w:sz w:val="16"/>
        </w:rPr>
        <w:t xml:space="preserve"> its vaunted democracy now, as Prime Minister Narendra Modi is reportedly using advanced surveillance technologies against opponents 8 (these allegations have been denied). 9 Much of the population growth in the coming decades will be in Africa, where the conflict between democracy and autocracy is very much alive. What technology will be invented or adopted in China, India, Latin America, and Africa, who will benefit, and how will attempts to create more democracies affect global security? Will there be a further emergence of aggressive autocrats, using AI from China, drones from Iran, and mercenaries from Russia? Much of this will be determined on the battlefields of Ukraine. </w:t>
      </w:r>
      <w:r w:rsidRPr="00440876">
        <w:rPr>
          <w:rStyle w:val="StyleUnderline"/>
        </w:rPr>
        <w:t xml:space="preserve">If </w:t>
      </w:r>
      <w:r w:rsidRPr="009956B8">
        <w:rPr>
          <w:rStyle w:val="StyleUnderline"/>
          <w:highlight w:val="cyan"/>
        </w:rPr>
        <w:t>Russia is allowed to continue occupying Ukraine and to declare success, this would send a powerful and harmful signal – autocrats can invade democratic countries and get away with murder.</w:t>
      </w:r>
    </w:p>
    <w:p w14:paraId="3189F6D6" w14:textId="77777777" w:rsidR="00A511B4" w:rsidRDefault="00A511B4" w:rsidP="00A511B4">
      <w:pPr>
        <w:pStyle w:val="Heading3"/>
      </w:pPr>
      <w:r>
        <w:t>Democracy Impact Mod</w:t>
      </w:r>
    </w:p>
    <w:p w14:paraId="14CF2F0F" w14:textId="77777777" w:rsidR="00A511B4" w:rsidRDefault="00A511B4" w:rsidP="00A511B4">
      <w:pPr>
        <w:pStyle w:val="Heading4"/>
      </w:pPr>
      <w:r>
        <w:t>Russian victory in Ukraine causes massive democratic backsliding globally. Conversely, Ukrainian victory emboldens democracy around the world</w:t>
      </w:r>
    </w:p>
    <w:p w14:paraId="6B4D1894" w14:textId="77777777" w:rsidR="00A511B4" w:rsidRPr="00506330" w:rsidRDefault="00A511B4" w:rsidP="00A511B4">
      <w:r w:rsidRPr="006F3225">
        <w:rPr>
          <w:rStyle w:val="Style13ptBold"/>
        </w:rPr>
        <w:t>Plattner 2023</w:t>
      </w:r>
      <w:r>
        <w:t>. Marc F. Plattner is a member of the National Endowment for Democracy Board of Directors, and the founding coeditor (with Larry Diamond) of the Journal of Democracy. “Why Ukraine Is Critical to Rebuilding Our Democratic Consensus” The Journal of Democracy. July 2023. &lt;https://www.journalofdemocracy.org/why-ukraine-is-critical-to-rebuilding-our-democratic-consensus/&gt; Accessed 7/7/25. ARJSH</w:t>
      </w:r>
    </w:p>
    <w:p w14:paraId="07B4E692" w14:textId="77777777" w:rsidR="00A511B4" w:rsidRPr="00EB556A" w:rsidRDefault="00A511B4" w:rsidP="00A511B4">
      <w:pPr>
        <w:rPr>
          <w:rStyle w:val="StyleUnderline"/>
        </w:rPr>
      </w:pPr>
      <w:r w:rsidRPr="006C72D1">
        <w:rPr>
          <w:sz w:val="16"/>
        </w:rPr>
        <w:t xml:space="preserve"> Yet until recently, </w:t>
      </w:r>
      <w:r w:rsidRPr="00EB556A">
        <w:rPr>
          <w:rStyle w:val="StyleUnderline"/>
        </w:rPr>
        <w:t>the passion animating democratic forces appeared to be waning, and the notion that democracy is in an irreversible crisis was beginning to take hold</w:t>
      </w:r>
      <w:r w:rsidRPr="006C72D1">
        <w:rPr>
          <w:sz w:val="16"/>
        </w:rPr>
        <w:t xml:space="preserve">. If that slide seems to have been at least partly arrested of late, I would argue that the primary cause is Ukraine’s resistance to Russia’s brutal 2022 invasion. </w:t>
      </w:r>
      <w:r w:rsidRPr="00EB556A">
        <w:rPr>
          <w:rStyle w:val="StyleUnderline"/>
        </w:rPr>
        <w:t xml:space="preserve">The bravery of </w:t>
      </w:r>
      <w:r w:rsidRPr="009956B8">
        <w:rPr>
          <w:rStyle w:val="StyleUnderline"/>
          <w:highlight w:val="cyan"/>
        </w:rPr>
        <w:t>Ukrainians</w:t>
      </w:r>
      <w:r w:rsidRPr="006C72D1">
        <w:rPr>
          <w:sz w:val="16"/>
        </w:rPr>
        <w:t xml:space="preserve"> and their resolve to defend not only their land but also their fledgling democratic institutions </w:t>
      </w:r>
      <w:r w:rsidRPr="00EB556A">
        <w:rPr>
          <w:rStyle w:val="StyleUnderline"/>
        </w:rPr>
        <w:t xml:space="preserve">have inspired defenders of freedom everywhere. They </w:t>
      </w:r>
      <w:r w:rsidRPr="009956B8">
        <w:rPr>
          <w:rStyle w:val="StyleUnderline"/>
          <w:highlight w:val="cyan"/>
        </w:rPr>
        <w:t>have renewed the sense that democracy is</w:t>
      </w:r>
      <w:r w:rsidRPr="00EB556A">
        <w:rPr>
          <w:rStyle w:val="StyleUnderline"/>
        </w:rPr>
        <w:t xml:space="preserve"> not just a worthy form of government but also makes possible a way of life </w:t>
      </w:r>
      <w:r w:rsidRPr="009956B8">
        <w:rPr>
          <w:rStyle w:val="StyleUnderline"/>
          <w:highlight w:val="cyan"/>
        </w:rPr>
        <w:t>worth fighting for</w:t>
      </w:r>
      <w:r w:rsidRPr="00EB556A">
        <w:rPr>
          <w:rStyle w:val="StyleUnderline"/>
        </w:rPr>
        <w:t>.</w:t>
      </w:r>
      <w:r w:rsidRPr="006C72D1">
        <w:rPr>
          <w:sz w:val="16"/>
        </w:rPr>
        <w:t xml:space="preserve"> President Zelensky has demonstrated that </w:t>
      </w:r>
      <w:r w:rsidRPr="00EB556A">
        <w:rPr>
          <w:rStyle w:val="StyleUnderline"/>
        </w:rPr>
        <w:t>democracy still can give birth to statesmanlike and eloquent leaders, capable of stirring and elevating the passions of their people.</w:t>
      </w:r>
      <w:r>
        <w:rPr>
          <w:rStyle w:val="StyleUnderline"/>
        </w:rPr>
        <w:t xml:space="preserve"> </w:t>
      </w:r>
      <w:r w:rsidRPr="006C72D1">
        <w:rPr>
          <w:sz w:val="16"/>
        </w:rPr>
        <w:t xml:space="preserve">Some have criticized the Ukrainians for their encouragement of nationalist feelings. I think this criticism is largely misplaced. First of all, it is hard to see how any democratic nation at war can avoid an appeal to nationalism. Second, Ukrainian nationalism has mostly taken a civic rather than an ethnic form. The patriotic passions spurred by the war are more likely to bolster than to undermine Ukraine’s ability to build a democratic future. Like any other democracy, Ukraine will need to cultivate the attachment of its citizens, and the memories of its fight for freedom and independence should make that attachment all the tighter. Let me conclude with a few words about the task of rebuilding democratic consensus abroad. </w:t>
      </w:r>
      <w:r w:rsidRPr="00EB556A">
        <w:rPr>
          <w:rStyle w:val="StyleUnderline"/>
        </w:rPr>
        <w:t>Even among democracies, alliances of sovereign states cannot be expected to attain or even to aspire to the depth of consensus that is possible within individual countries</w:t>
      </w:r>
      <w:r w:rsidRPr="006C72D1">
        <w:rPr>
          <w:sz w:val="16"/>
        </w:rPr>
        <w:t xml:space="preserve">. That is why intergovernmental organizations like NATO require in their decisionmaking unanimity among their independent member-nations. Still, </w:t>
      </w:r>
      <w:r w:rsidRPr="009956B8">
        <w:rPr>
          <w:rStyle w:val="StyleUnderline"/>
          <w:highlight w:val="cyan"/>
        </w:rPr>
        <w:t>the</w:t>
      </w:r>
      <w:r w:rsidRPr="00EB556A">
        <w:rPr>
          <w:rStyle w:val="StyleUnderline"/>
        </w:rPr>
        <w:t xml:space="preserve"> Ukraine war </w:t>
      </w:r>
      <w:r w:rsidRPr="009956B8">
        <w:rPr>
          <w:rStyle w:val="StyleUnderline"/>
          <w:highlight w:val="cyan"/>
        </w:rPr>
        <w:t>has heightened cooperation</w:t>
      </w:r>
      <w:r w:rsidRPr="00EB556A">
        <w:rPr>
          <w:rStyle w:val="StyleUnderline"/>
        </w:rPr>
        <w:t xml:space="preserve"> and comity </w:t>
      </w:r>
      <w:r w:rsidRPr="009956B8">
        <w:rPr>
          <w:rStyle w:val="StyleUnderline"/>
          <w:highlight w:val="cyan"/>
        </w:rPr>
        <w:t>among NATO countries</w:t>
      </w:r>
      <w:r w:rsidRPr="006C72D1">
        <w:rPr>
          <w:sz w:val="16"/>
        </w:rPr>
        <w:t xml:space="preserve"> and the democracies of East Asia and Oceania. </w:t>
      </w:r>
      <w:r w:rsidRPr="00EB556A">
        <w:rPr>
          <w:rStyle w:val="StyleUnderline"/>
        </w:rPr>
        <w:t xml:space="preserve">Most of these are countries that define themselves as members of the democratic world, and </w:t>
      </w:r>
      <w:r w:rsidRPr="009956B8">
        <w:rPr>
          <w:rStyle w:val="StyleUnderline"/>
          <w:highlight w:val="cyan"/>
        </w:rPr>
        <w:t>they have rallied around the goal of defending democracy</w:t>
      </w:r>
      <w:r w:rsidRPr="006C72D1">
        <w:rPr>
          <w:sz w:val="16"/>
        </w:rPr>
        <w:t xml:space="preserve">. This has not been the case, however, in what nowadays is called the Global South, where some key countries have taken an equivocal stance toward Russia’s aggression against Ukraine. While this lack of a global consensus among democracies is disappointing, I fear that it is something we will have to learn to live with, at least for a while. In the near term, </w:t>
      </w:r>
      <w:r w:rsidRPr="009956B8">
        <w:rPr>
          <w:rStyle w:val="StyleUnderline"/>
          <w:highlight w:val="cyan"/>
        </w:rPr>
        <w:t>the prospects for rebuilding democratic consensus will depend on developments on the battlefields of Ukraine. A victory for Russia would have a devastating effect on</w:t>
      </w:r>
      <w:r w:rsidRPr="00EB556A">
        <w:rPr>
          <w:rStyle w:val="StyleUnderline"/>
        </w:rPr>
        <w:t xml:space="preserve"> the morale of the </w:t>
      </w:r>
      <w:r w:rsidRPr="009956B8">
        <w:rPr>
          <w:rStyle w:val="StyleUnderline"/>
          <w:highlight w:val="cyan"/>
        </w:rPr>
        <w:t>democracies</w:t>
      </w:r>
      <w:r w:rsidRPr="00EB556A">
        <w:rPr>
          <w:rStyle w:val="StyleUnderline"/>
        </w:rPr>
        <w:t xml:space="preserve"> </w:t>
      </w:r>
      <w:r w:rsidRPr="009956B8">
        <w:rPr>
          <w:rStyle w:val="StyleUnderline"/>
          <w:highlight w:val="cyan"/>
        </w:rPr>
        <w:t>and encourage aggression by other authoritarian powers</w:t>
      </w:r>
      <w:r w:rsidRPr="006C72D1">
        <w:rPr>
          <w:sz w:val="16"/>
        </w:rPr>
        <w:t xml:space="preserve">. Conversely, </w:t>
      </w:r>
      <w:r w:rsidRPr="00EB556A">
        <w:rPr>
          <w:rStyle w:val="StyleUnderline"/>
        </w:rPr>
        <w:t xml:space="preserve">a </w:t>
      </w:r>
      <w:r w:rsidRPr="009956B8">
        <w:rPr>
          <w:rStyle w:val="StyleUnderline"/>
          <w:highlight w:val="cyan"/>
        </w:rPr>
        <w:t>Ukrainian victory would give an enormous boost to democracy’s self-confidence and discourage aggression</w:t>
      </w:r>
      <w:r w:rsidRPr="00EB556A">
        <w:rPr>
          <w:rStyle w:val="StyleUnderline"/>
        </w:rPr>
        <w:t xml:space="preserve"> elsewhere by the authoritarians.</w:t>
      </w:r>
      <w:r w:rsidRPr="006C72D1">
        <w:rPr>
          <w:sz w:val="16"/>
        </w:rPr>
        <w:t xml:space="preserve"> The effects of a mixed outcome of the war are much harder to foresee. </w:t>
      </w:r>
      <w:r w:rsidRPr="00EB556A">
        <w:rPr>
          <w:rStyle w:val="StyleUnderline"/>
        </w:rPr>
        <w:t xml:space="preserve">What is clear, however, is that </w:t>
      </w:r>
      <w:r w:rsidRPr="009956B8">
        <w:rPr>
          <w:rStyle w:val="StyleUnderline"/>
          <w:highlight w:val="cyan"/>
        </w:rPr>
        <w:t>the most urgent task</w:t>
      </w:r>
      <w:r w:rsidRPr="00EB556A">
        <w:rPr>
          <w:rStyle w:val="StyleUnderline"/>
        </w:rPr>
        <w:t xml:space="preserve"> for those seeking </w:t>
      </w:r>
      <w:r w:rsidRPr="009956B8">
        <w:rPr>
          <w:rStyle w:val="StyleUnderline"/>
          <w:highlight w:val="cyan"/>
        </w:rPr>
        <w:t>to rebuild democratic consensus</w:t>
      </w:r>
      <w:r w:rsidRPr="00EB556A">
        <w:rPr>
          <w:rStyle w:val="StyleUnderline"/>
        </w:rPr>
        <w:t xml:space="preserve"> both at home and abroad </w:t>
      </w:r>
      <w:r w:rsidRPr="009956B8">
        <w:rPr>
          <w:rStyle w:val="StyleUnderline"/>
          <w:highlight w:val="cyan"/>
        </w:rPr>
        <w:t>is to help Ukraine beat back Putin’s war of aggression.</w:t>
      </w:r>
    </w:p>
    <w:p w14:paraId="41FE2BCE" w14:textId="77777777" w:rsidR="00A511B4" w:rsidRPr="004C7E3E" w:rsidRDefault="00A511B4" w:rsidP="00A511B4">
      <w:pPr>
        <w:pStyle w:val="Heading4"/>
      </w:pPr>
      <w:r>
        <w:t>Democratic collapse is an existential threat --- controls every impact</w:t>
      </w:r>
    </w:p>
    <w:p w14:paraId="4EE36397" w14:textId="77777777" w:rsidR="00A511B4" w:rsidRDefault="00A511B4" w:rsidP="00A511B4">
      <w:r w:rsidRPr="0025784B">
        <w:rPr>
          <w:rStyle w:val="Style13ptBold"/>
        </w:rPr>
        <w:t>Kasparov 17</w:t>
      </w:r>
      <w:r>
        <w:t xml:space="preserve"> (Garry Kasparov, </w:t>
      </w:r>
      <w:r w:rsidRPr="0025784B">
        <w:t>Chairman of the Human Rights Foundation</w:t>
      </w:r>
      <w:r>
        <w:t>, former World Chess Champion, “</w:t>
      </w:r>
      <w:r w:rsidRPr="0025784B">
        <w:t>Democracy and Human Rights: The Case for U.S. Leadership</w:t>
      </w:r>
      <w:r>
        <w:t xml:space="preserve">,” Testimony Before The </w:t>
      </w:r>
      <w:r w:rsidRPr="0025784B">
        <w:t>Subcommittee on Western Hemisphere, Transnational Crime, Civilian Security, Democracy, Human Rights, and Global Women's Issues</w:t>
      </w:r>
      <w:r>
        <w:t xml:space="preserve"> of the U.S. Senate Committee on Foreign Relations, February 16</w:t>
      </w:r>
      <w:r w:rsidRPr="0025784B">
        <w:rPr>
          <w:vertAlign w:val="superscript"/>
        </w:rPr>
        <w:t>th</w:t>
      </w:r>
      <w:r>
        <w:t xml:space="preserve">, </w:t>
      </w:r>
      <w:r w:rsidRPr="0025784B">
        <w:t>https://www.foreign.senate.gov/imo/media/doc/021617_Kasparov_%20Testimony.pdf</w:t>
      </w:r>
      <w:r>
        <w:t>)</w:t>
      </w:r>
    </w:p>
    <w:p w14:paraId="047064F6" w14:textId="77777777" w:rsidR="00A511B4" w:rsidRPr="00015EC8" w:rsidRDefault="00A511B4" w:rsidP="00A511B4">
      <w:pPr>
        <w:rPr>
          <w:sz w:val="16"/>
        </w:rPr>
      </w:pPr>
      <w:r w:rsidRPr="000E08AD">
        <w:rPr>
          <w:rStyle w:val="StyleUnderline"/>
        </w:rPr>
        <w:t>As</w:t>
      </w:r>
      <w:r w:rsidRPr="00030759">
        <w:rPr>
          <w:sz w:val="16"/>
        </w:rPr>
        <w:t xml:space="preserve"> one of the </w:t>
      </w:r>
      <w:r w:rsidRPr="000E08AD">
        <w:rPr>
          <w:rStyle w:val="StyleUnderline"/>
        </w:rPr>
        <w:t>countless millions</w:t>
      </w:r>
      <w:r w:rsidRPr="00030759">
        <w:rPr>
          <w:sz w:val="16"/>
        </w:rPr>
        <w:t xml:space="preserve"> of people who </w:t>
      </w:r>
      <w:r w:rsidRPr="000E08AD">
        <w:rPr>
          <w:rStyle w:val="StyleUnderline"/>
        </w:rPr>
        <w:t>were</w:t>
      </w:r>
      <w:r w:rsidRPr="00030759">
        <w:rPr>
          <w:sz w:val="16"/>
        </w:rPr>
        <w:t xml:space="preserve"> freed or </w:t>
      </w:r>
      <w:r w:rsidRPr="000E08AD">
        <w:rPr>
          <w:rStyle w:val="StyleUnderline"/>
        </w:rPr>
        <w:t>protected from totalitarianism by the United States</w:t>
      </w:r>
      <w:r w:rsidRPr="00030759">
        <w:rPr>
          <w:sz w:val="16"/>
        </w:rPr>
        <w:t xml:space="preserve"> of America, </w:t>
      </w:r>
      <w:r w:rsidRPr="000E08AD">
        <w:rPr>
          <w:rStyle w:val="StyleUnderline"/>
        </w:rPr>
        <w:t>it is easy for me to talk about the past</w:t>
      </w:r>
      <w:r w:rsidRPr="00030759">
        <w:rPr>
          <w:sz w:val="16"/>
        </w:rPr>
        <w:t xml:space="preserve">. To talk about the belief of the American people and their leaders that this country was exceptional, and had special responsibilities to match its tremendous power. </w:t>
      </w:r>
      <w:r w:rsidRPr="000E08AD">
        <w:rPr>
          <w:rStyle w:val="StyleUnderline"/>
        </w:rPr>
        <w:t>That a nation founded on freedom was bound to defend freedom everywhere</w:t>
      </w:r>
      <w:r w:rsidRPr="00030759">
        <w:rPr>
          <w:sz w:val="16"/>
        </w:rPr>
        <w:t xml:space="preserve">. I could talk about the bipartisan legacy of this most American principle, from the Founding Fathers, to Democrats like Harry Truman, to Republicans like Ronald Reagan. I could talk about how the American people used to care deeply about human rights and dissidents in far-off places, and how this is what made America a beacon of hope, a shining city on a hill. </w:t>
      </w:r>
      <w:r w:rsidRPr="009956B8">
        <w:rPr>
          <w:rStyle w:val="StyleUnderline"/>
          <w:highlight w:val="cyan"/>
        </w:rPr>
        <w:t xml:space="preserve">America led by example and </w:t>
      </w:r>
      <w:r w:rsidRPr="000B5F5F">
        <w:rPr>
          <w:rStyle w:val="StyleUnderline"/>
        </w:rPr>
        <w:t xml:space="preserve">set a high standard, a standard that </w:t>
      </w:r>
      <w:r w:rsidRPr="009956B8">
        <w:rPr>
          <w:rStyle w:val="StyleUnderline"/>
          <w:highlight w:val="cyan"/>
        </w:rPr>
        <w:t>exposed</w:t>
      </w:r>
      <w:r w:rsidRPr="000E08AD">
        <w:rPr>
          <w:rStyle w:val="StyleUnderline"/>
        </w:rPr>
        <w:t xml:space="preserve"> the hypocrisy and cruelty of </w:t>
      </w:r>
      <w:r w:rsidRPr="009956B8">
        <w:rPr>
          <w:rStyle w:val="StyleUnderline"/>
          <w:highlight w:val="cyan"/>
        </w:rPr>
        <w:t>dictatorships</w:t>
      </w:r>
      <w:r w:rsidRPr="000E08AD">
        <w:rPr>
          <w:rStyle w:val="StyleUnderline"/>
        </w:rPr>
        <w:t xml:space="preserve"> around the world.</w:t>
      </w:r>
      <w:r>
        <w:rPr>
          <w:rStyle w:val="StyleUnderline"/>
        </w:rPr>
        <w:t xml:space="preserve"> </w:t>
      </w:r>
      <w:r w:rsidRPr="000E08AD">
        <w:rPr>
          <w:rStyle w:val="StyleUnderline"/>
        </w:rPr>
        <w:t>But there is no time for nostalgia</w:t>
      </w:r>
      <w:r w:rsidRPr="00030759">
        <w:rPr>
          <w:sz w:val="16"/>
        </w:rPr>
        <w:t xml:space="preserve">. Since the fall of the Berlin Wall, the collapse of the Soviet Union, and the end of the Cold War, </w:t>
      </w:r>
      <w:r w:rsidRPr="009956B8">
        <w:rPr>
          <w:rStyle w:val="StyleUnderline"/>
          <w:highlight w:val="cyan"/>
        </w:rPr>
        <w:t>Americans</w:t>
      </w:r>
      <w:r w:rsidRPr="00030759">
        <w:rPr>
          <w:sz w:val="16"/>
        </w:rPr>
        <w:t xml:space="preserve">, and America, </w:t>
      </w:r>
      <w:r w:rsidRPr="009956B8">
        <w:rPr>
          <w:rStyle w:val="StyleUnderline"/>
          <w:highlight w:val="cyan"/>
        </w:rPr>
        <w:t>have retreated</w:t>
      </w:r>
      <w:r w:rsidRPr="000E08AD">
        <w:rPr>
          <w:rStyle w:val="StyleUnderline"/>
        </w:rPr>
        <w:t xml:space="preserve"> from those principles, and </w:t>
      </w:r>
      <w:r w:rsidRPr="009956B8">
        <w:rPr>
          <w:rStyle w:val="Emphasis"/>
          <w:highlight w:val="cyan"/>
        </w:rPr>
        <w:t xml:space="preserve">the world has become much worse off </w:t>
      </w:r>
      <w:r w:rsidRPr="000B5F5F">
        <w:rPr>
          <w:rStyle w:val="Emphasis"/>
        </w:rPr>
        <w:t>as a result</w:t>
      </w:r>
      <w:r w:rsidRPr="00030759">
        <w:rPr>
          <w:sz w:val="16"/>
        </w:rPr>
        <w:t xml:space="preserve">.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 This result has been a tragedy for the billions of people still living under authoritarian regimes around the world, and it is based on faulty analysis. You can never guarantee a positive outcome— not in chess, not in war, and certainly not in politics. The best you can do is to do what you know is right and to try your best. I speak from experience when I say that the citizens of unfree states do not expect guarantees. They want a reason to hope and a fighting chance. </w:t>
      </w:r>
      <w:r w:rsidRPr="00842779">
        <w:rPr>
          <w:rStyle w:val="StyleUnderline"/>
        </w:rPr>
        <w:t>People living under dictatorships want the opportunity for freedom</w:t>
      </w:r>
      <w:r w:rsidRPr="00030759">
        <w:rPr>
          <w:sz w:val="16"/>
        </w:rPr>
        <w:t xml:space="preserve">, the opportunity to live in peace and to follow their dreams. From the Iraq War to the Arab Spring to the current battles for liberty from Venezuela to Eastern Ukraine, people are fighting for that opportunity, giving up their lives for freedom. </w:t>
      </w:r>
      <w:r w:rsidRPr="00842779">
        <w:rPr>
          <w:rStyle w:val="StyleUnderline"/>
        </w:rPr>
        <w:t>The United States must not abandon them.</w:t>
      </w:r>
      <w:r>
        <w:rPr>
          <w:rStyle w:val="StyleUnderline"/>
        </w:rPr>
        <w:t xml:space="preserve"> </w:t>
      </w:r>
      <w:r w:rsidRPr="00842779">
        <w:rPr>
          <w:rStyle w:val="StyleUnderline"/>
        </w:rPr>
        <w:t xml:space="preserve">The United States and the rest of the free world has an unprecedented advantage in economic and military strength today. What is lacking is the will. </w:t>
      </w:r>
      <w:r w:rsidRPr="00030759">
        <w:rPr>
          <w:sz w:val="16"/>
        </w:rPr>
        <w:t xml:space="preserve">The will to make the case to the American people, </w:t>
      </w:r>
      <w:r w:rsidRPr="00842779">
        <w:rPr>
          <w:rStyle w:val="StyleUnderline"/>
        </w:rPr>
        <w:t>the will to take risks and invest in the long-term security of the country, and the world</w:t>
      </w:r>
      <w:r w:rsidRPr="00030759">
        <w:rPr>
          <w:sz w:val="16"/>
        </w:rPr>
        <w:t xml:space="preserve">. This will require investments in aid, in education, in security that allow countries to attain the stability their people so badly need. Such investment is far more moral and far cheaper than the cycle of </w:t>
      </w:r>
      <w:r w:rsidRPr="009956B8">
        <w:rPr>
          <w:rStyle w:val="Emphasis"/>
          <w:highlight w:val="cyan"/>
        </w:rPr>
        <w:t>terror, war</w:t>
      </w:r>
      <w:r w:rsidRPr="00842779">
        <w:rPr>
          <w:rStyle w:val="StyleUnderline"/>
        </w:rPr>
        <w:t xml:space="preserve">, refugees, </w:t>
      </w:r>
      <w:r w:rsidRPr="009956B8">
        <w:rPr>
          <w:rStyle w:val="StyleUnderline"/>
          <w:highlight w:val="cyan"/>
        </w:rPr>
        <w:t>and</w:t>
      </w:r>
      <w:r w:rsidRPr="007A6A66">
        <w:rPr>
          <w:rStyle w:val="StyleUnderline"/>
        </w:rPr>
        <w:t xml:space="preserve"> </w:t>
      </w:r>
      <w:r w:rsidRPr="007A6A66">
        <w:rPr>
          <w:rStyle w:val="Emphasis"/>
        </w:rPr>
        <w:t>military i</w:t>
      </w:r>
      <w:r w:rsidRPr="009956B8">
        <w:rPr>
          <w:rStyle w:val="Emphasis"/>
          <w:highlight w:val="cyan"/>
        </w:rPr>
        <w:t>ntervention</w:t>
      </w:r>
      <w:r w:rsidRPr="00030759">
        <w:rPr>
          <w:sz w:val="16"/>
        </w:rPr>
        <w:t xml:space="preserve"> that </w:t>
      </w:r>
      <w:r w:rsidRPr="009956B8">
        <w:rPr>
          <w:rStyle w:val="StyleUnderline"/>
          <w:highlight w:val="cyan"/>
        </w:rPr>
        <w:t xml:space="preserve">results when America leaves a vacuum </w:t>
      </w:r>
      <w:r w:rsidRPr="000B5F5F">
        <w:rPr>
          <w:rStyle w:val="StyleUnderline"/>
        </w:rPr>
        <w:t>of power</w:t>
      </w:r>
      <w:r w:rsidRPr="00842779">
        <w:rPr>
          <w:rStyle w:val="StyleUnderline"/>
        </w:rPr>
        <w:t xml:space="preserve">. </w:t>
      </w:r>
      <w:r w:rsidRPr="00030759">
        <w:rPr>
          <w:sz w:val="16"/>
        </w:rPr>
        <w:t xml:space="preserve">The best way to help refugees is to prevent them from becoming refugees in the first place. The Soviet Union was an existential threat, and this focused the attention of the world, and the American people. There </w:t>
      </w:r>
      <w:r w:rsidRPr="009956B8">
        <w:rPr>
          <w:rStyle w:val="Emphasis"/>
          <w:highlight w:val="cyan"/>
        </w:rPr>
        <w:t>existential threat</w:t>
      </w:r>
      <w:r w:rsidRPr="00842779">
        <w:rPr>
          <w:rStyle w:val="StyleUnderline"/>
        </w:rPr>
        <w:t xml:space="preserve"> today is not found on a map, but it </w:t>
      </w:r>
      <w:r w:rsidRPr="009956B8">
        <w:rPr>
          <w:rStyle w:val="Emphasis"/>
          <w:highlight w:val="cyan"/>
        </w:rPr>
        <w:t>is very real</w:t>
      </w:r>
      <w:r w:rsidRPr="00842779">
        <w:rPr>
          <w:rStyle w:val="StyleUnderline"/>
        </w:rPr>
        <w:t xml:space="preserve">. </w:t>
      </w:r>
      <w:r w:rsidRPr="00030759">
        <w:rPr>
          <w:sz w:val="16"/>
        </w:rPr>
        <w:t xml:space="preserve">The </w:t>
      </w:r>
      <w:r w:rsidRPr="00DF243B">
        <w:rPr>
          <w:rStyle w:val="StyleUnderline"/>
        </w:rPr>
        <w:t xml:space="preserve">forces of the past are making steady progress </w:t>
      </w:r>
      <w:r w:rsidRPr="007A6A66">
        <w:rPr>
          <w:rStyle w:val="StyleUnderline"/>
        </w:rPr>
        <w:t xml:space="preserve">against the modern world order. </w:t>
      </w:r>
      <w:r w:rsidRPr="009956B8">
        <w:rPr>
          <w:rStyle w:val="Emphasis"/>
          <w:highlight w:val="cyan"/>
        </w:rPr>
        <w:t>Terrorist</w:t>
      </w:r>
      <w:r w:rsidRPr="00842779">
        <w:rPr>
          <w:rStyle w:val="StyleUnderline"/>
        </w:rPr>
        <w:t xml:space="preserve"> movements in the Middle East, </w:t>
      </w:r>
      <w:r w:rsidRPr="009956B8">
        <w:rPr>
          <w:rStyle w:val="StyleUnderline"/>
          <w:highlight w:val="cyan"/>
        </w:rPr>
        <w:t>extremist parties</w:t>
      </w:r>
      <w:r w:rsidRPr="00842779">
        <w:rPr>
          <w:rStyle w:val="StyleUnderline"/>
        </w:rPr>
        <w:t xml:space="preserve"> across Europe, a paranoid tyrant in </w:t>
      </w:r>
      <w:r w:rsidRPr="009956B8">
        <w:rPr>
          <w:rStyle w:val="Emphasis"/>
          <w:highlight w:val="cyan"/>
        </w:rPr>
        <w:t xml:space="preserve">North Korea </w:t>
      </w:r>
      <w:r w:rsidRPr="000B5F5F">
        <w:rPr>
          <w:rStyle w:val="Emphasis"/>
        </w:rPr>
        <w:t xml:space="preserve">threatening </w:t>
      </w:r>
      <w:r w:rsidRPr="009956B8">
        <w:rPr>
          <w:rStyle w:val="Emphasis"/>
          <w:highlight w:val="cyan"/>
        </w:rPr>
        <w:t>nuclear blackmail,</w:t>
      </w:r>
      <w:r w:rsidRPr="009956B8">
        <w:rPr>
          <w:rStyle w:val="StyleUnderline"/>
          <w:highlight w:val="cyan"/>
        </w:rPr>
        <w:t xml:space="preserve"> and</w:t>
      </w:r>
      <w:r w:rsidRPr="00030759">
        <w:rPr>
          <w:sz w:val="16"/>
        </w:rPr>
        <w:t xml:space="preserve">, at the center of the web, </w:t>
      </w:r>
      <w:r w:rsidRPr="00842779">
        <w:rPr>
          <w:rStyle w:val="StyleUnderline"/>
        </w:rPr>
        <w:t xml:space="preserve">an </w:t>
      </w:r>
      <w:r w:rsidRPr="009956B8">
        <w:rPr>
          <w:rStyle w:val="Emphasis"/>
          <w:highlight w:val="cyan"/>
        </w:rPr>
        <w:t xml:space="preserve">aggressive </w:t>
      </w:r>
      <w:r w:rsidRPr="000B5F5F">
        <w:rPr>
          <w:rStyle w:val="Emphasis"/>
        </w:rPr>
        <w:t xml:space="preserve">KGB </w:t>
      </w:r>
      <w:r w:rsidRPr="00DF243B">
        <w:rPr>
          <w:rStyle w:val="Emphasis"/>
        </w:rPr>
        <w:t xml:space="preserve">dictator in </w:t>
      </w:r>
      <w:r w:rsidRPr="009956B8">
        <w:rPr>
          <w:rStyle w:val="Emphasis"/>
          <w:highlight w:val="cyan"/>
        </w:rPr>
        <w:t>Russia</w:t>
      </w:r>
      <w:r w:rsidRPr="009956B8">
        <w:rPr>
          <w:rStyle w:val="StyleUnderline"/>
          <w:highlight w:val="cyan"/>
        </w:rPr>
        <w:t>.</w:t>
      </w:r>
      <w:r w:rsidRPr="00DF243B">
        <w:rPr>
          <w:rStyle w:val="StyleUnderline"/>
        </w:rPr>
        <w:t xml:space="preserve"> They al</w:t>
      </w:r>
      <w:r w:rsidRPr="00842779">
        <w:rPr>
          <w:rStyle w:val="StyleUnderline"/>
        </w:rPr>
        <w:t xml:space="preserve">l </w:t>
      </w:r>
      <w:r w:rsidRPr="00DF243B">
        <w:rPr>
          <w:rStyle w:val="StyleUnderline"/>
        </w:rPr>
        <w:t>want to turn the world back to a dark past because their survival is threatened by</w:t>
      </w:r>
      <w:r w:rsidRPr="00030759">
        <w:rPr>
          <w:sz w:val="16"/>
        </w:rPr>
        <w:t xml:space="preserve"> the </w:t>
      </w:r>
      <w:r w:rsidRPr="00DF243B">
        <w:rPr>
          <w:rStyle w:val="StyleUnderline"/>
        </w:rPr>
        <w:t xml:space="preserve">values of the free world, epitomized by the United States. And </w:t>
      </w:r>
      <w:r w:rsidRPr="00DF243B">
        <w:rPr>
          <w:rStyle w:val="Emphasis"/>
        </w:rPr>
        <w:t xml:space="preserve">they </w:t>
      </w:r>
      <w:r w:rsidRPr="009956B8">
        <w:rPr>
          <w:rStyle w:val="Emphasis"/>
          <w:highlight w:val="cyan"/>
        </w:rPr>
        <w:t>are thriving as the U.S. has retreated</w:t>
      </w:r>
      <w:r w:rsidRPr="00842779">
        <w:rPr>
          <w:rStyle w:val="StyleUnderline"/>
        </w:rPr>
        <w:t>.</w:t>
      </w:r>
      <w:r w:rsidRPr="00030759">
        <w:rPr>
          <w:sz w:val="16"/>
        </w:rPr>
        <w:t xml:space="preserve"> The global freedom index has declined for ten consecutive years. No one like to talk about the United States as a global policeman, but </w:t>
      </w:r>
      <w:r w:rsidRPr="00DF243B">
        <w:rPr>
          <w:rStyle w:val="Emphasis"/>
        </w:rPr>
        <w:t xml:space="preserve">this is what happens when there is no cop on the beat. </w:t>
      </w:r>
      <w:r w:rsidRPr="009956B8">
        <w:rPr>
          <w:rStyle w:val="Emphasis"/>
          <w:highlight w:val="cyan"/>
        </w:rPr>
        <w:t>American leadership begins at home</w:t>
      </w:r>
      <w:r w:rsidRPr="00842779">
        <w:rPr>
          <w:rStyle w:val="StyleUnderline"/>
        </w:rPr>
        <w:t>, right here</w:t>
      </w:r>
      <w:r w:rsidRPr="00DF243B">
        <w:rPr>
          <w:rStyle w:val="StyleUnderline"/>
        </w:rPr>
        <w:t>. America cannot lead the world on democracy and human rights if there is no unity on</w:t>
      </w:r>
      <w:r w:rsidRPr="00030759">
        <w:rPr>
          <w:sz w:val="16"/>
        </w:rPr>
        <w:t xml:space="preserve"> the </w:t>
      </w:r>
      <w:r w:rsidRPr="00DF243B">
        <w:rPr>
          <w:rStyle w:val="StyleUnderline"/>
        </w:rPr>
        <w:t>meaning and importance of these things.</w:t>
      </w:r>
      <w:r w:rsidRPr="009956B8">
        <w:rPr>
          <w:rStyle w:val="StyleUnderline"/>
          <w:highlight w:val="cyan"/>
        </w:rPr>
        <w:t xml:space="preserve"> </w:t>
      </w:r>
      <w:r w:rsidRPr="00DF243B">
        <w:rPr>
          <w:rStyle w:val="Emphasis"/>
        </w:rPr>
        <w:t>Leadership is required to make that case clearly and powerfully</w:t>
      </w:r>
      <w:r w:rsidRPr="00DF243B">
        <w:rPr>
          <w:rStyle w:val="StyleUnderline"/>
        </w:rPr>
        <w:t xml:space="preserve">. Right now, Americans are engaged in politics at a level not seen in decades. It is an opportunity for them to rediscover that making America great begins with believing America can be great. </w:t>
      </w:r>
      <w:r w:rsidRPr="00030759">
        <w:rPr>
          <w:sz w:val="16"/>
        </w:rPr>
        <w:t xml:space="preserve">The Cold War was won on American values that were shared by both parties and nearly every American. Institutions that were created by a Democrat, Truman, were triumphant forty years later thanks to the courage of a Republican, Reagan. This bipartisan consistency created the decades of strategic </w:t>
      </w:r>
      <w:r w:rsidRPr="00DF243B">
        <w:rPr>
          <w:rStyle w:val="StyleUnderline"/>
        </w:rPr>
        <w:t>stability</w:t>
      </w:r>
      <w:r w:rsidRPr="00030759">
        <w:rPr>
          <w:sz w:val="16"/>
        </w:rPr>
        <w:t xml:space="preserve"> that </w:t>
      </w:r>
      <w:r w:rsidRPr="00DF243B">
        <w:rPr>
          <w:rStyle w:val="StyleUnderline"/>
        </w:rPr>
        <w:t>is the great strength of democracies. Strong institutions that outlast politicians</w:t>
      </w:r>
      <w:r w:rsidRPr="00842779">
        <w:rPr>
          <w:rStyle w:val="StyleUnderline"/>
        </w:rPr>
        <w:t xml:space="preserve"> allow for long-range planning</w:t>
      </w:r>
      <w:r w:rsidRPr="00030759">
        <w:rPr>
          <w:sz w:val="16"/>
        </w:rPr>
        <w:t xml:space="preserve">. In contrast, dictators can operate only tactically, not strategically, because they are not constrained by the balance of powers, but cannot afford to think beyond their own survival. This is why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 </w:t>
      </w:r>
      <w:r w:rsidRPr="00842779">
        <w:rPr>
          <w:rStyle w:val="StyleUnderline"/>
        </w:rPr>
        <w:t xml:space="preserve">The spread of </w:t>
      </w:r>
      <w:r w:rsidRPr="009956B8">
        <w:rPr>
          <w:rStyle w:val="Emphasis"/>
          <w:highlight w:val="cyan"/>
        </w:rPr>
        <w:t>democracy is the only</w:t>
      </w:r>
      <w:r w:rsidRPr="00842779">
        <w:rPr>
          <w:rStyle w:val="StyleUnderline"/>
        </w:rPr>
        <w:t xml:space="preserve"> proven </w:t>
      </w:r>
      <w:r w:rsidRPr="009956B8">
        <w:rPr>
          <w:rStyle w:val="Emphasis"/>
          <w:highlight w:val="cyan"/>
        </w:rPr>
        <w:t>remedy for</w:t>
      </w:r>
      <w:r w:rsidRPr="00842779">
        <w:rPr>
          <w:rStyle w:val="StyleUnderline"/>
        </w:rPr>
        <w:t xml:space="preserve"> nearly </w:t>
      </w:r>
      <w:r w:rsidRPr="009956B8">
        <w:rPr>
          <w:rStyle w:val="Emphasis"/>
          <w:highlight w:val="cyan"/>
        </w:rPr>
        <w:t>every crisis that plagues the world today. War, famine, poverty, terrorism</w:t>
      </w:r>
      <w:r w:rsidRPr="009956B8">
        <w:rPr>
          <w:rStyle w:val="StyleUnderline"/>
          <w:highlight w:val="cyan"/>
        </w:rPr>
        <w:t>–all are generated</w:t>
      </w:r>
      <w:r w:rsidRPr="00842779">
        <w:rPr>
          <w:rStyle w:val="StyleUnderline"/>
        </w:rPr>
        <w:t xml:space="preserve"> and exacerbated </w:t>
      </w:r>
      <w:r w:rsidRPr="009956B8">
        <w:rPr>
          <w:rStyle w:val="StyleUnderline"/>
          <w:highlight w:val="cyan"/>
        </w:rPr>
        <w:t>by authoritarian regimes</w:t>
      </w:r>
      <w:r w:rsidRPr="00030759">
        <w:rPr>
          <w:sz w:val="16"/>
        </w:rPr>
        <w:t xml:space="preserve">. A policy of </w:t>
      </w:r>
      <w:r w:rsidRPr="00842779">
        <w:rPr>
          <w:rStyle w:val="StyleUnderline"/>
        </w:rPr>
        <w:t>America First inevitably puts American security last.</w:t>
      </w:r>
      <w:r>
        <w:rPr>
          <w:rStyle w:val="StyleUnderline"/>
        </w:rPr>
        <w:t xml:space="preserve"> </w:t>
      </w:r>
      <w:r w:rsidRPr="009956B8">
        <w:rPr>
          <w:rStyle w:val="Emphasis"/>
          <w:highlight w:val="cyan"/>
        </w:rPr>
        <w:t>American leadership is required because there is no one else</w:t>
      </w:r>
      <w:r w:rsidRPr="00030759">
        <w:rPr>
          <w:sz w:val="16"/>
        </w:rPr>
        <w:t xml:space="preserve">, and because it is good for America. </w:t>
      </w:r>
      <w:r w:rsidRPr="00842779">
        <w:rPr>
          <w:rStyle w:val="StyleUnderline"/>
        </w:rPr>
        <w:t>There is no weapon or wall that is more powerful for security than America being envied, imitated, and admired around the world. Admired not for being perfect, but for having the exceptional courage to always try to be better</w:t>
      </w:r>
      <w:r w:rsidRPr="00030759">
        <w:rPr>
          <w:sz w:val="16"/>
        </w:rPr>
        <w:t>. Thank you.</w:t>
      </w:r>
    </w:p>
    <w:p w14:paraId="66DDE152" w14:textId="77777777" w:rsidR="00A511B4" w:rsidRPr="006C72D1" w:rsidRDefault="00A511B4" w:rsidP="00A511B4">
      <w:pPr>
        <w:rPr>
          <w:sz w:val="16"/>
        </w:rPr>
      </w:pPr>
    </w:p>
    <w:p w14:paraId="40A47A1D" w14:textId="77777777" w:rsidR="004737DE" w:rsidRDefault="004737DE" w:rsidP="004737DE">
      <w:pPr>
        <w:pStyle w:val="Heading3"/>
      </w:pPr>
      <w:r>
        <w:t>2NC – Impact Magnifier</w:t>
      </w:r>
    </w:p>
    <w:p w14:paraId="00ED75C4" w14:textId="77777777" w:rsidR="004737DE" w:rsidRDefault="004737DE" w:rsidP="004737DE">
      <w:pPr>
        <w:pStyle w:val="Heading4"/>
      </w:pPr>
      <w:r>
        <w:t>Global democracy decreases conflict and increases isolation of authoritarian powers, decreasing the risk of global war. We control the direction of conflict escalation</w:t>
      </w:r>
    </w:p>
    <w:p w14:paraId="30CBA1C4" w14:textId="77777777" w:rsidR="004737DE" w:rsidRDefault="004737DE" w:rsidP="004737DE">
      <w:r w:rsidRPr="00006B88">
        <w:rPr>
          <w:rStyle w:val="Style13ptBold"/>
        </w:rPr>
        <w:t>Jaeger 2025</w:t>
      </w:r>
      <w:r>
        <w:t>. Markus Jaeger, Senior Fellow, Freedom and Prosperity Center, The Atlantic Council. “Executive Summary: Why democracies stick together: The theory and empirics behind alliance formation” The Atlantic Council March 24, 2025 &lt;https://www.atlanticcouncil.org/in-depth-research-reports/report/why-democracies-stick-together-the-theory-and-empirics-behind-alliance-formation/&gt; Accessed 7/7/25. ARJSH</w:t>
      </w:r>
    </w:p>
    <w:p w14:paraId="0F09B393" w14:textId="77777777" w:rsidR="004737DE" w:rsidRPr="00793D1C" w:rsidRDefault="004737DE" w:rsidP="004737DE">
      <w:pPr>
        <w:rPr>
          <w:sz w:val="16"/>
        </w:rPr>
      </w:pPr>
      <w:r w:rsidRPr="00793D1C">
        <w:rPr>
          <w:sz w:val="16"/>
        </w:rPr>
        <w:t xml:space="preserve">Domestic regime type affects both inter-state conflict and alliance formation. </w:t>
      </w:r>
      <w:r w:rsidRPr="00E52E6B">
        <w:rPr>
          <w:rStyle w:val="StyleUnderline"/>
        </w:rPr>
        <w:t xml:space="preserve">Democratic peace theory posits that </w:t>
      </w:r>
      <w:r w:rsidRPr="009956B8">
        <w:rPr>
          <w:rStyle w:val="StyleUnderline"/>
          <w:highlight w:val="cyan"/>
        </w:rPr>
        <w:t>democracies do not go to war with one another</w:t>
      </w:r>
      <w:r w:rsidRPr="00E52E6B">
        <w:rPr>
          <w:rStyle w:val="StyleUnderline"/>
        </w:rPr>
        <w:t xml:space="preserve">, while </w:t>
      </w:r>
      <w:r w:rsidRPr="009956B8">
        <w:rPr>
          <w:rStyle w:val="StyleUnderline"/>
          <w:highlight w:val="cyan"/>
        </w:rPr>
        <w:t>democratic alliance theory suggests that they rarely</w:t>
      </w:r>
      <w:r w:rsidRPr="00E52E6B">
        <w:rPr>
          <w:rStyle w:val="StyleUnderline"/>
        </w:rPr>
        <w:t xml:space="preserve">, if ever, </w:t>
      </w:r>
      <w:r w:rsidRPr="009956B8">
        <w:rPr>
          <w:rStyle w:val="StyleUnderline"/>
          <w:highlight w:val="cyan"/>
        </w:rPr>
        <w:t>join nondemocratic alliances</w:t>
      </w:r>
      <w:r w:rsidRPr="00793D1C">
        <w:rPr>
          <w:sz w:val="16"/>
        </w:rPr>
        <w:t xml:space="preserve"> (or alliances led by nondemocratic powers). </w:t>
      </w:r>
      <w:r w:rsidRPr="009956B8">
        <w:rPr>
          <w:rStyle w:val="StyleUnderline"/>
          <w:highlight w:val="cyan"/>
        </w:rPr>
        <w:t>Empirical evidence strongly supports both theories</w:t>
      </w:r>
      <w:r w:rsidRPr="00793D1C">
        <w:rPr>
          <w:sz w:val="16"/>
        </w:rPr>
        <w:t xml:space="preserve">. The Atlantic Council’s Freedom and Prosperity Indexes further reinforces the hypothesis that </w:t>
      </w:r>
      <w:r w:rsidRPr="00E52E6B">
        <w:rPr>
          <w:rStyle w:val="StyleUnderline"/>
        </w:rPr>
        <w:t>economically prosperous democracies tend to align with one another</w:t>
      </w:r>
      <w:r w:rsidRPr="00793D1C">
        <w:rPr>
          <w:sz w:val="16"/>
        </w:rPr>
        <w:t xml:space="preserve">, whereas authoritarian states gravitate toward similarly nondemocratic and less prosperous partners. If these theories hold, </w:t>
      </w:r>
      <w:r w:rsidRPr="00E52E6B">
        <w:rPr>
          <w:rStyle w:val="StyleUnderline"/>
        </w:rPr>
        <w:t>they carry significant implications for</w:t>
      </w:r>
      <w:r w:rsidRPr="00793D1C">
        <w:rPr>
          <w:sz w:val="16"/>
        </w:rPr>
        <w:t xml:space="preserve"> Western and especially </w:t>
      </w:r>
      <w:r w:rsidRPr="00E52E6B">
        <w:rPr>
          <w:rStyle w:val="StyleUnderline"/>
        </w:rPr>
        <w:t>US foreign policy.</w:t>
      </w:r>
      <w:r w:rsidRPr="00793D1C">
        <w:rPr>
          <w:sz w:val="16"/>
        </w:rPr>
        <w:t xml:space="preserve"> First, </w:t>
      </w:r>
      <w:r w:rsidRPr="009956B8">
        <w:rPr>
          <w:rStyle w:val="StyleUnderline"/>
          <w:highlight w:val="cyan"/>
        </w:rPr>
        <w:t>global democratization would reduce the number of potential conflicts</w:t>
      </w:r>
      <w:r w:rsidRPr="00793D1C">
        <w:rPr>
          <w:sz w:val="16"/>
        </w:rPr>
        <w:t xml:space="preserve">, at least among an increasing number of democracies. Second, </w:t>
      </w:r>
      <w:r w:rsidRPr="00E52E6B">
        <w:rPr>
          <w:rStyle w:val="StyleUnderline"/>
        </w:rPr>
        <w:t xml:space="preserve">it would </w:t>
      </w:r>
      <w:r w:rsidRPr="009956B8">
        <w:rPr>
          <w:rStyle w:val="StyleUnderline"/>
          <w:highlight w:val="cyan"/>
        </w:rPr>
        <w:t>expand the pool of democratic alliance partners</w:t>
      </w:r>
      <w:r w:rsidRPr="00E52E6B">
        <w:rPr>
          <w:rStyle w:val="StyleUnderline"/>
        </w:rPr>
        <w:t xml:space="preserve">, while at the same </w:t>
      </w:r>
      <w:r w:rsidRPr="009956B8">
        <w:rPr>
          <w:rStyle w:val="StyleUnderline"/>
          <w:highlight w:val="cyan"/>
        </w:rPr>
        <w:t>limiting the alliance options available to nondemocratic powers. This strategic logic underscores the importance of upholding democratic norms abroad and promoting democratization in nondemocratic states.</w:t>
      </w:r>
      <w:r>
        <w:rPr>
          <w:rStyle w:val="StyleUnderline"/>
        </w:rPr>
        <w:t xml:space="preserve"> </w:t>
      </w:r>
      <w:r w:rsidRPr="00793D1C">
        <w:rPr>
          <w:sz w:val="16"/>
        </w:rPr>
        <w:t xml:space="preserve">However, advocating for democratization of nondemocratic great powers will be perceived as both a geopolitical and domestic political challenge aimed at weakening their international position and threatening their governments’ domestic grip on power. Efforts to democratize nondemocratic great-power like Russia and China therefore provoke intense countermeasures. If such a strategy is deemed to be too high risk or too difficult to pursue successfully, a less provocative, “peripheral” strategy may focus on fostering democracy and economic development in authoritarian regimes’ weaker, less prosperous partners, thereby depriving them of potential allies. </w:t>
      </w:r>
    </w:p>
    <w:p w14:paraId="023AC571" w14:textId="77777777" w:rsidR="004737DE" w:rsidRPr="00793D1C" w:rsidRDefault="004737DE" w:rsidP="004737DE">
      <w:pPr>
        <w:rPr>
          <w:sz w:val="16"/>
        </w:rPr>
      </w:pPr>
    </w:p>
    <w:p w14:paraId="5869B373" w14:textId="77777777" w:rsidR="001D1353" w:rsidRDefault="001D1353" w:rsidP="001D1353">
      <w:pPr>
        <w:pStyle w:val="Heading3"/>
      </w:pPr>
      <w:r>
        <w:t>2NC – Democracy Solves Conflict</w:t>
      </w:r>
    </w:p>
    <w:p w14:paraId="6A162874" w14:textId="77777777" w:rsidR="001D1353" w:rsidRDefault="001D1353" w:rsidP="001D1353">
      <w:pPr>
        <w:pStyle w:val="Heading4"/>
      </w:pPr>
      <w:r>
        <w:t xml:space="preserve">There is strong empirical support for democratic peace theory. More democracies means fewer conflicts and more alliances which shuts out autocratic, revisionist nations </w:t>
      </w:r>
    </w:p>
    <w:p w14:paraId="6F1AD6A2" w14:textId="77777777" w:rsidR="001D1353" w:rsidRDefault="001D1353" w:rsidP="001D1353">
      <w:r w:rsidRPr="00006B88">
        <w:rPr>
          <w:rStyle w:val="Style13ptBold"/>
        </w:rPr>
        <w:t>Jaeger 2025</w:t>
      </w:r>
      <w:r>
        <w:t>. Markus Jaeger, Senior Fellow, Freedom and Prosperity Center, The Atlantic Council. “Why democracies stick together: The theory and empirics behind alliance formation” The Atlantic Council March 24, 2025 &lt;https://www.atlanticcouncil.org/wp-content/uploads/2025/03/Why-democracies-stick-together.pdfAccessed 7/7/25. ARJSH</w:t>
      </w:r>
    </w:p>
    <w:p w14:paraId="73A905A7" w14:textId="77777777" w:rsidR="001D1353" w:rsidRPr="009C0A24" w:rsidRDefault="001D1353" w:rsidP="001D1353">
      <w:pPr>
        <w:rPr>
          <w:sz w:val="16"/>
        </w:rPr>
      </w:pPr>
    </w:p>
    <w:p w14:paraId="364ABACD" w14:textId="77777777" w:rsidR="001D1353" w:rsidRPr="009C0A24" w:rsidRDefault="001D1353" w:rsidP="001D1353">
      <w:pPr>
        <w:rPr>
          <w:sz w:val="16"/>
        </w:rPr>
      </w:pPr>
      <w:r w:rsidRPr="009C0A24">
        <w:rPr>
          <w:sz w:val="16"/>
        </w:rPr>
        <w:t xml:space="preserve">IV. Implications for US foreign policy and strategy </w:t>
      </w:r>
      <w:r w:rsidRPr="009C0A24">
        <w:rPr>
          <w:rStyle w:val="StyleUnderline"/>
        </w:rPr>
        <w:t>Liberal thought and theories have long posited a connection</w:t>
      </w:r>
      <w:r>
        <w:rPr>
          <w:rStyle w:val="StyleUnderline"/>
        </w:rPr>
        <w:t xml:space="preserve"> </w:t>
      </w:r>
      <w:r w:rsidRPr="009C0A24">
        <w:rPr>
          <w:rStyle w:val="StyleUnderline"/>
        </w:rPr>
        <w:t>between democracy and prosperity, as well as between</w:t>
      </w:r>
      <w:r>
        <w:rPr>
          <w:rStyle w:val="StyleUnderline"/>
        </w:rPr>
        <w:t xml:space="preserve"> </w:t>
      </w:r>
      <w:r w:rsidRPr="009C0A24">
        <w:rPr>
          <w:rStyle w:val="StyleUnderline"/>
        </w:rPr>
        <w:t>democracy and peaceful international relations</w:t>
      </w:r>
      <w:r w:rsidRPr="009C0A24">
        <w:rPr>
          <w:sz w:val="16"/>
        </w:rPr>
        <w:t xml:space="preserve">. Democratic peace theory posits that </w:t>
      </w:r>
      <w:r w:rsidRPr="009C0A24">
        <w:rPr>
          <w:rStyle w:val="StyleUnderline"/>
        </w:rPr>
        <w:t>democracies do not go to war with</w:t>
      </w:r>
      <w:r>
        <w:rPr>
          <w:rStyle w:val="StyleUnderline"/>
        </w:rPr>
        <w:t xml:space="preserve"> </w:t>
      </w:r>
      <w:r w:rsidRPr="009C0A24">
        <w:rPr>
          <w:rStyle w:val="StyleUnderline"/>
        </w:rPr>
        <w:t>one another</w:t>
      </w:r>
      <w:r w:rsidRPr="009C0A24">
        <w:rPr>
          <w:sz w:val="16"/>
        </w:rPr>
        <w:t xml:space="preserve"> and attributes this empirical fact to the democratic nature of their domestic political regimes. Democratic alliance theory posits that democracies are more likely to form alliances and collations with each other rather than with nondemocracies. A corollary is that democracies rarely join alliances led by nondemocracies. If both theories are true, this has important implications for US foreign policy. If democratic peace theory and democratic alliance theory are correct, </w:t>
      </w:r>
      <w:r w:rsidRPr="009956B8">
        <w:rPr>
          <w:rStyle w:val="StyleUnderline"/>
          <w:highlight w:val="cyan"/>
        </w:rPr>
        <w:t>the larger the number of democracies, the less likely military conflict should become,</w:t>
      </w:r>
      <w:r w:rsidRPr="009C0A24">
        <w:rPr>
          <w:rStyle w:val="StyleUnderline"/>
        </w:rPr>
        <w:t xml:space="preserve"> all things being equal</w:t>
      </w:r>
      <w:r w:rsidRPr="009C0A24">
        <w:rPr>
          <w:sz w:val="16"/>
        </w:rPr>
        <w:t xml:space="preserve">. </w:t>
      </w:r>
      <w:r w:rsidRPr="009956B8">
        <w:rPr>
          <w:rStyle w:val="StyleUnderline"/>
          <w:highlight w:val="cyan"/>
        </w:rPr>
        <w:t>And the larger the number of prosperous democracies, the larger the pool of potential alliance and coalition members for democratic states and the smaller the pool of potential allies for nondemocracies</w:t>
      </w:r>
      <w:r w:rsidRPr="009C0A24">
        <w:rPr>
          <w:rStyle w:val="StyleUnderline"/>
        </w:rPr>
        <w:t>.</w:t>
      </w:r>
      <w:r w:rsidRPr="009C0A24">
        <w:rPr>
          <w:sz w:val="16"/>
        </w:rPr>
        <w:t xml:space="preserve"> Again, democratic states do not necessarily join security alliances led by a liberal power, though “High Freedom” and “High Prosperity” countries seem to do so in overwhelming numbers and are highly unlikely to join alliances led by or dominated by illiberal states. If this is so, </w:t>
      </w:r>
      <w:r w:rsidRPr="009C0A24">
        <w:rPr>
          <w:rStyle w:val="StyleUnderline"/>
        </w:rPr>
        <w:t>the United States and Europe should support</w:t>
      </w:r>
      <w:r>
        <w:rPr>
          <w:rStyle w:val="StyleUnderline"/>
        </w:rPr>
        <w:t xml:space="preserve"> </w:t>
      </w:r>
      <w:r w:rsidRPr="009C0A24">
        <w:rPr>
          <w:rStyle w:val="StyleUnderline"/>
        </w:rPr>
        <w:t>economic development and democratization</w:t>
      </w:r>
      <w:r w:rsidRPr="009C0A24">
        <w:rPr>
          <w:sz w:val="16"/>
        </w:rPr>
        <w:t xml:space="preserve">. Undoubtedly, if North Korea were to become democratic, this would lead to unification with South Korea. Similarly, a democratic Belarus would seek closer ties with the West, over time cumulating in NATO and European Union membership, just like a democratic Ukraine has been seeking to do. A democratic Iran would likely take a far less antagonistic position vis-à-vis the United States and might (again) become a major US security partner. </w:t>
      </w:r>
      <w:r w:rsidRPr="009956B8">
        <w:rPr>
          <w:rStyle w:val="StyleUnderline"/>
          <w:highlight w:val="cyan"/>
        </w:rPr>
        <w:t>Beijing and Moscow understand this</w:t>
      </w:r>
      <w:r w:rsidRPr="009C0A24">
        <w:rPr>
          <w:rStyle w:val="StyleUnderline"/>
        </w:rPr>
        <w:t>, and the very prospect of their</w:t>
      </w:r>
      <w:r>
        <w:rPr>
          <w:rStyle w:val="StyleUnderline"/>
        </w:rPr>
        <w:t xml:space="preserve"> </w:t>
      </w:r>
      <w:r w:rsidRPr="009C0A24">
        <w:rPr>
          <w:rStyle w:val="StyleUnderline"/>
        </w:rPr>
        <w:t>nondemocratic allies turning democratic represents a threat to</w:t>
      </w:r>
      <w:r>
        <w:rPr>
          <w:rStyle w:val="StyleUnderline"/>
        </w:rPr>
        <w:t xml:space="preserve"> </w:t>
      </w:r>
      <w:r w:rsidRPr="009C0A24">
        <w:rPr>
          <w:rStyle w:val="StyleUnderline"/>
        </w:rPr>
        <w:t>their geopolitical interests.</w:t>
      </w:r>
      <w:r w:rsidRPr="009C0A24">
        <w:rPr>
          <w:sz w:val="16"/>
        </w:rPr>
        <w:t xml:space="preserve"> This is why so-called color revolutions tend to trigger strong reactions from both Russia and China. </w:t>
      </w:r>
      <w:r w:rsidRPr="009956B8">
        <w:rPr>
          <w:rStyle w:val="StyleUnderline"/>
          <w:highlight w:val="cyan"/>
        </w:rPr>
        <w:t>Supporting democratic and economic development and widening the pool of potential allies is imperative</w:t>
      </w:r>
      <w:r w:rsidRPr="009C0A24">
        <w:rPr>
          <w:rStyle w:val="StyleUnderline"/>
        </w:rPr>
        <w:t xml:space="preserve"> in light of</w:t>
      </w:r>
      <w:r>
        <w:rPr>
          <w:rStyle w:val="StyleUnderline"/>
        </w:rPr>
        <w:t xml:space="preserve"> </w:t>
      </w:r>
      <w:r w:rsidRPr="009C0A24">
        <w:rPr>
          <w:rStyle w:val="StyleUnderline"/>
        </w:rPr>
        <w:t>China’s continued economic ascendance</w:t>
      </w:r>
      <w:r w:rsidRPr="009C0A24">
        <w:rPr>
          <w:sz w:val="16"/>
        </w:rPr>
        <w:t xml:space="preserve">, which requires a forward-looking, alliance-based foreign policy strategy and extensive external balancing to maintain the balance of power in the future. It is also imperative for another reason. According to the nonpartisan Freedom House, political rights and civil liberties worsened in fifty-two countries in 2023 and improved in only twenty-one, representing a democratic decline for the eighteenth consecutive year.20 If this trend is not halted and reversed, it might negatively affect the propensity of countries with weakening democratic institutions to join democratic alliances. They might even become potential members of nondemocratic alliances. However, the evidence supporting democratic peace and democratic alliance theory must not be regarded as a license for a foreign policy of assertive regime change and democratization. How best to promote democracy and prosperity sustainably is a separate question that cannot be dealt with here, except to say that establishing democracy by force has, at best, a mixed record. 21 Moreover, policymakers should be aware that Russia and China will see democracy promotion as a double threat and will likely ramp up countermeasures, as it threatens both their geopolitical position and the legitimacy of their own political systems. 22 </w:t>
      </w:r>
      <w:r w:rsidRPr="009C0A24">
        <w:rPr>
          <w:rStyle w:val="StyleUnderline"/>
        </w:rPr>
        <w:t>A strategically less confrontational approach would</w:t>
      </w:r>
      <w:r>
        <w:rPr>
          <w:rStyle w:val="StyleUnderline"/>
        </w:rPr>
        <w:t xml:space="preserve"> </w:t>
      </w:r>
      <w:r w:rsidRPr="009C0A24">
        <w:rPr>
          <w:rStyle w:val="StyleUnderline"/>
        </w:rPr>
        <w:t>be to deprive China and Russia of potential allies by supporting</w:t>
      </w:r>
      <w:r>
        <w:rPr>
          <w:rStyle w:val="StyleUnderline"/>
        </w:rPr>
        <w:t xml:space="preserve"> </w:t>
      </w:r>
      <w:r w:rsidRPr="009C0A24">
        <w:rPr>
          <w:rStyle w:val="StyleUnderline"/>
        </w:rPr>
        <w:t>democratization, particularly in countries that are somewhat</w:t>
      </w:r>
      <w:r>
        <w:rPr>
          <w:rStyle w:val="StyleUnderline"/>
        </w:rPr>
        <w:t xml:space="preserve"> </w:t>
      </w:r>
      <w:r w:rsidRPr="009C0A24">
        <w:rPr>
          <w:rStyle w:val="StyleUnderline"/>
        </w:rPr>
        <w:t>out of reach geographically for China and Russia or where their</w:t>
      </w:r>
      <w:r>
        <w:rPr>
          <w:rStyle w:val="StyleUnderline"/>
        </w:rPr>
        <w:t xml:space="preserve"> </w:t>
      </w:r>
      <w:r w:rsidRPr="009C0A24">
        <w:rPr>
          <w:rStyle w:val="StyleUnderline"/>
        </w:rPr>
        <w:t>geopolitical interests are less intensive and extensive</w:t>
      </w:r>
      <w:r w:rsidRPr="009C0A24">
        <w:rPr>
          <w:sz w:val="16"/>
        </w:rPr>
        <w:t xml:space="preserve">, such as in Latin America and Africa. But what </w:t>
      </w:r>
      <w:r w:rsidRPr="009956B8">
        <w:rPr>
          <w:rStyle w:val="StyleUnderline"/>
          <w:highlight w:val="cyan"/>
        </w:rPr>
        <w:t>if it were possible to transform China and Russia into democracies? Democratic peace theory suggests that the risk of armed conflict would decline and relations might improve</w:t>
      </w:r>
      <w:r w:rsidRPr="009C0A24">
        <w:rPr>
          <w:sz w:val="16"/>
        </w:rPr>
        <w:t xml:space="preserve">. A caveat that needs to be kept in mind, however, is that research suggests that countries transitioning toward democracy become more militarily aggressive, at least temporarily. This is attributed to the lack of accepted democratic norms or to political entrepreneurs seeking to gain votes by playing the nationalist card.23 These are not particularly novel ideas. The “China as responsible stakeholder” theory was, in part, premised on the expectation that China’s increasing prosperity would transform it into a liberal polity, while a high level of international economic interdependence would lead China to accept the international status quo.24 Similarly, liberals hoped that political and economic liberalization in Russia would end geopolitical competition in Europe. Neither was an unreasonable expectation from a liberal and a historical point of view, and China and Russia might yet become more democratic. For now, however, China has not moved toward a more liberal-democratic form of government, and it is challenging the international status quo in a variety of ways. Similarly, Russia remains a nondemocracy quite willing to pursue its interests by force. Nevertheless, US and European foreign policymakers should support democratization and prosperity in order to reduce the likelihood of armed conflict and limit the pool of potential alliance members of nondemocratic powers. However, they should bear in mind that the more such a policy’s focus moves from strategically peripheral countries to countries of greater strategic importance in the geographic vicinity of the major nondemocratic powers themselves, the stronger the geopolitical pushback of the latter will be. V. Policy recommendations • Washington should broadly lend support to democratization, from strategically peripheral countries to nondemocratic great powers, to help reduce the risk of inter-state armed conflict over the longer term. If democratic peace theory is correct, then the larger the number of democracies, the less frequent inter-state military conflict becomes, all things being equal. A caveat here is that a larger number of democracies diminishes the overall likelihood of war but might do little to prevent great-power war between democracies and nondemocracies. It could even make war more likely if nondemocracies come to view their geopolitical position as deteriorating because of a lack of allies and coalition partners. • Washington should continue to support democratization to reduce the number of countries inclined to align with nondemocratic powers and to increase the number of potential US allies and security partners. If the democratic alliance hypothesis is correct, then geopolitical competition with Russia and China is the United States’ (and its democratic allies’) to lose—provided the world does not regress in terms of democracy. The more countries become democratic, the fewer potential alliance partners nondemocracies like Russia, North Korea, Iran, and China will have. One implication of democratic alliance theory for US foreign policy is that lending support for democratization and economic prosperity would reduce the pool of countries willing to align with nondemocratic alliances and coalitions, while increasing the number and propensity of countries to align themselves security-wise with democratic alliances. • Washington might also want to consider supporting democratization in China and Russia, bearing in mind that Beijing and Moscow will consider this a direct threat, and staying cognizant of the concomitant risk of a further deterioration of relations. If democratic peace theory is correct, and if China and Russia were to become democracies, the risk of great-power war should recede once democratic norms and culture are consolidated in the previously nondemocratic countries. A caveat here is that countries in the early stages of democratization might behave more belligerently. Another caveat is that a policy aimed at democratizing the major nondemocratic powers themselves will likely make them more antagonistic, as they view such efforts as a direct threat to their regimes’ survival. This should be taken into account when designing foreign policy and strategy. </w:t>
      </w:r>
      <w:r w:rsidRPr="009956B8">
        <w:rPr>
          <w:rStyle w:val="StyleUnderline"/>
          <w:highlight w:val="cyan"/>
        </w:rPr>
        <w:t>The empirical support for democratic peace theory is strong, and the hypothesis that democracies do not go to war with other democracies can be considered a well-confirmed empirical generalization</w:t>
      </w:r>
      <w:r w:rsidRPr="009C0A24">
        <w:rPr>
          <w:sz w:val="16"/>
        </w:rPr>
        <w:t xml:space="preserve">, even if there are disagreements as to its underlying causal logic. </w:t>
      </w:r>
      <w:r w:rsidRPr="009956B8">
        <w:rPr>
          <w:rStyle w:val="StyleUnderline"/>
          <w:highlight w:val="cyan"/>
        </w:rPr>
        <w:t>The evidence in favor of democratic alliance theory is also solid.</w:t>
      </w:r>
      <w:r w:rsidRPr="009C0A24">
        <w:rPr>
          <w:rStyle w:val="StyleUnderline"/>
        </w:rPr>
        <w:t xml:space="preserve"> Both theories provide a sound</w:t>
      </w:r>
      <w:r>
        <w:rPr>
          <w:rStyle w:val="StyleUnderline"/>
        </w:rPr>
        <w:t xml:space="preserve"> </w:t>
      </w:r>
      <w:r w:rsidRPr="009C0A24">
        <w:rPr>
          <w:rStyle w:val="StyleUnderline"/>
        </w:rPr>
        <w:t>intellectual basis for a US foreign policy and strategy that support</w:t>
      </w:r>
      <w:r>
        <w:rPr>
          <w:rStyle w:val="StyleUnderline"/>
        </w:rPr>
        <w:t xml:space="preserve"> </w:t>
      </w:r>
      <w:r w:rsidRPr="009C0A24">
        <w:rPr>
          <w:rStyle w:val="StyleUnderline"/>
        </w:rPr>
        <w:t>democratization and prosperity.</w:t>
      </w:r>
      <w:r w:rsidRPr="009C0A24">
        <w:rPr>
          <w:sz w:val="16"/>
        </w:rPr>
        <w:t xml:space="preserve"> If democratic peace theory is correct, </w:t>
      </w:r>
      <w:r w:rsidRPr="009C0A24">
        <w:rPr>
          <w:rStyle w:val="StyleUnderline"/>
        </w:rPr>
        <w:t>then the larger the number of democracies, the less</w:t>
      </w:r>
      <w:r>
        <w:rPr>
          <w:rStyle w:val="StyleUnderline"/>
        </w:rPr>
        <w:t xml:space="preserve"> </w:t>
      </w:r>
      <w:r w:rsidRPr="009C0A24">
        <w:rPr>
          <w:rStyle w:val="StyleUnderline"/>
        </w:rPr>
        <w:t>frequent inter-state military conflict becomes, all other things</w:t>
      </w:r>
      <w:r>
        <w:rPr>
          <w:rStyle w:val="StyleUnderline"/>
        </w:rPr>
        <w:t xml:space="preserve"> </w:t>
      </w:r>
      <w:r w:rsidRPr="009C0A24">
        <w:rPr>
          <w:rStyle w:val="StyleUnderline"/>
        </w:rPr>
        <w:t xml:space="preserve">being equal. </w:t>
      </w:r>
      <w:r w:rsidRPr="009C0A24">
        <w:rPr>
          <w:sz w:val="16"/>
        </w:rPr>
        <w:t xml:space="preserve">If democratic alliance theory is correct, then the larger the number of democracies, the larger the potential pool of US allies and the smaller the pool of actual and potential allies of nondemocratic great powers. </w:t>
      </w:r>
      <w:r w:rsidRPr="009C0A24">
        <w:rPr>
          <w:rStyle w:val="StyleUnderline"/>
        </w:rPr>
        <w:t>If democratic peace theory is</w:t>
      </w:r>
      <w:r>
        <w:rPr>
          <w:rStyle w:val="StyleUnderline"/>
        </w:rPr>
        <w:t xml:space="preserve"> </w:t>
      </w:r>
      <w:r w:rsidRPr="009C0A24">
        <w:rPr>
          <w:rStyle w:val="StyleUnderline"/>
        </w:rPr>
        <w:t>correct, successful and sustainable democratization of China and</w:t>
      </w:r>
      <w:r>
        <w:rPr>
          <w:rStyle w:val="StyleUnderline"/>
        </w:rPr>
        <w:t xml:space="preserve"> </w:t>
      </w:r>
      <w:r w:rsidRPr="009C0A24">
        <w:rPr>
          <w:rStyle w:val="StyleUnderline"/>
        </w:rPr>
        <w:t>Russia holds the prospect of a more peaceful future—perhaps</w:t>
      </w:r>
      <w:r>
        <w:rPr>
          <w:rStyle w:val="StyleUnderline"/>
        </w:rPr>
        <w:t xml:space="preserve"> </w:t>
      </w:r>
      <w:r w:rsidRPr="009C0A24">
        <w:rPr>
          <w:rStyle w:val="StyleUnderline"/>
        </w:rPr>
        <w:t>even the sort of perpetual peace Immanuel Kant envisioned</w:t>
      </w:r>
      <w:r w:rsidRPr="009C0A24">
        <w:rPr>
          <w:sz w:val="16"/>
        </w:rPr>
        <w:t>. As Jack Levy, a prominent political scientist and leading scholar of international conflict, wrote shortly after the end of the Cold War, “[Democratic peace theory] also provides additional hope to those who believe that world politics is undergoing a fundamental transformation in which war will play a more limited role, and that activist state policies to encourage the spread of democratic institutions and attitudes on a world scale can contribute to this transformation.”25</w:t>
      </w:r>
    </w:p>
    <w:p w14:paraId="6BED09EF" w14:textId="77777777" w:rsidR="001D1353" w:rsidRDefault="001D1353" w:rsidP="001D1353">
      <w:pPr>
        <w:pStyle w:val="Heading3"/>
      </w:pPr>
      <w:r>
        <w:t xml:space="preserve">2NC – A2: Democratic Peace Theory Fails </w:t>
      </w:r>
    </w:p>
    <w:p w14:paraId="7FA31041" w14:textId="77777777" w:rsidR="001D1353" w:rsidRDefault="001D1353" w:rsidP="001D1353">
      <w:pPr>
        <w:pStyle w:val="Heading4"/>
      </w:pPr>
      <w:r>
        <w:t>Democratic Peace Theory is the most historically verifiable international relations theory and contributes to global stability</w:t>
      </w:r>
    </w:p>
    <w:p w14:paraId="2DB38653" w14:textId="77777777" w:rsidR="001D1353" w:rsidRPr="00323DD3" w:rsidRDefault="001D1353" w:rsidP="001D1353">
      <w:r w:rsidRPr="00323DD3">
        <w:rPr>
          <w:rStyle w:val="Style13ptBold"/>
        </w:rPr>
        <w:t>Doyle 2024</w:t>
      </w:r>
      <w:r>
        <w:t>. MICHAEL DOYLE is Professor of International Affairs, Law, and Political Science at Columbia University. “Why They Don't Fight: The Surprising Endurance of the Democratic Peace.” Foreign Affairs, 00157120, Jul/Aug2024, Vol. 103, Issue 4 Academic Search Complete. Accessed 7/3/24. ARJSH</w:t>
      </w:r>
    </w:p>
    <w:p w14:paraId="5B34E99B" w14:textId="77777777" w:rsidR="001D1353" w:rsidRDefault="001D1353" w:rsidP="001D1353">
      <w:pPr>
        <w:rPr>
          <w:rStyle w:val="StyleUnderline"/>
        </w:rPr>
      </w:pPr>
      <w:r w:rsidRPr="00D777D2">
        <w:rPr>
          <w:sz w:val="16"/>
        </w:rPr>
        <w:t xml:space="preserve">It was not, however, </w:t>
      </w:r>
      <w:r w:rsidRPr="00D777D2">
        <w:rPr>
          <w:rStyle w:val="StyleUnderline"/>
        </w:rPr>
        <w:t>until World War I that the full democratic peace proposition became central to foreign policy</w:t>
      </w:r>
      <w:r w:rsidRPr="00D777D2">
        <w:rPr>
          <w:sz w:val="16"/>
        </w:rPr>
        <w:t xml:space="preserve">. Wilson's war message in April 1917 -- in which he declared that the battle between autocracies and democracies would establish "the principles of peace and justice" -- was the clarion call. </w:t>
      </w:r>
      <w:r w:rsidRPr="00D777D2">
        <w:rPr>
          <w:rStyle w:val="StyleUnderline"/>
        </w:rPr>
        <w:t>The clash between democracy and autocracy continued to shape policy as the decades went on</w:t>
      </w:r>
      <w:r w:rsidRPr="00D777D2">
        <w:rPr>
          <w:sz w:val="16"/>
        </w:rPr>
        <w:t xml:space="preserve">.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 But that same month, in a powerful address at American University, Kennedy warned of the complementary dangers of ideological confrontation with the Soviet Union. "Let us not be blind to our differences -- but let us also direct attention to our common interests and the means by which those differences can be resolved," he said. "If we cannot end now our differences, at least we can help make the world safe for diversity."TIME AFTER TIME </w:t>
      </w:r>
      <w:r w:rsidRPr="009956B8">
        <w:rPr>
          <w:rStyle w:val="StyleUnderline"/>
          <w:highlight w:val="cyan"/>
        </w:rPr>
        <w:t>As liberalism endured and spread, intellectuals began empirically testing</w:t>
      </w:r>
      <w:r w:rsidRPr="00D777D2">
        <w:rPr>
          <w:rStyle w:val="StyleUnderline"/>
        </w:rPr>
        <w:t xml:space="preserve"> whether </w:t>
      </w:r>
      <w:r w:rsidRPr="009956B8">
        <w:rPr>
          <w:rStyle w:val="StyleUnderline"/>
          <w:highlight w:val="cyan"/>
        </w:rPr>
        <w:t>democratic peace theory</w:t>
      </w:r>
      <w:r w:rsidRPr="00D777D2">
        <w:rPr>
          <w:rStyle w:val="StyleUnderline"/>
        </w:rPr>
        <w:t xml:space="preserve"> actually held true</w:t>
      </w:r>
      <w:r w:rsidRPr="00D777D2">
        <w:rPr>
          <w:sz w:val="16"/>
        </w:rPr>
        <w:t xml:space="preserve">. In 1939, the American journalist Clarence Streit published a qualitative historical analysis to see whether liberal democracies tended to maintain peace among themselves. Discerning that the answer was yes, he proposed that the decade's leading democracies form a federal union, which would help protect them from fascist powers. In 1972, Dean Babst, building on Quincy Wright's magisterial^ Study of War from 30 years earlier, carried out a statistical analysis that also suggested a correlation between democracy and peace. In 1976, Melvin Small and J. David Singer confirmed this finding but demonstrated that democratic peace was limited to relations between democracies. Republics, they showed, were still prone to fight autocratic regimes. In the decades since, </w:t>
      </w:r>
      <w:r w:rsidRPr="009956B8">
        <w:rPr>
          <w:rStyle w:val="StyleUnderline"/>
          <w:highlight w:val="cyan"/>
        </w:rPr>
        <w:t>international relations scholars</w:t>
      </w:r>
      <w:r w:rsidRPr="00D777D2">
        <w:rPr>
          <w:rStyle w:val="StyleUnderline"/>
        </w:rPr>
        <w:t xml:space="preserve"> have continued to study the democratic peace paradigm. They </w:t>
      </w:r>
      <w:r w:rsidRPr="009956B8">
        <w:rPr>
          <w:rStyle w:val="StyleUnderline"/>
          <w:highlight w:val="cyan"/>
        </w:rPr>
        <w:t>have shown that the relationship between democracy and peace is statistically significant even when controlling for proximity, wealth, and trade.</w:t>
      </w:r>
      <w:r w:rsidRPr="00D777D2">
        <w:rPr>
          <w:rStyle w:val="StyleUnderline"/>
        </w:rPr>
        <w:t xml:space="preserve"> They have determined that </w:t>
      </w:r>
      <w:r w:rsidRPr="009956B8">
        <w:rPr>
          <w:rStyle w:val="StyleUnderline"/>
          <w:highlight w:val="cyan"/>
        </w:rPr>
        <w:t>the theory holds even when states attempt to constrain each other</w:t>
      </w:r>
      <w:r w:rsidRPr="00D777D2">
        <w:rPr>
          <w:rStyle w:val="StyleUnderline"/>
        </w:rPr>
        <w:t>.</w:t>
      </w:r>
      <w:r>
        <w:rPr>
          <w:rStyle w:val="StyleUnderline"/>
        </w:rPr>
        <w:t xml:space="preserve"> </w:t>
      </w:r>
      <w:r w:rsidRPr="00D777D2">
        <w:rPr>
          <w:rStyle w:val="StyleUnderline"/>
        </w:rPr>
        <w:t>Academics have advanced a wide variety of explanations for why the concept is so st</w:t>
      </w:r>
      <w:r w:rsidRPr="00D777D2">
        <w:rPr>
          <w:sz w:val="16"/>
        </w:rPr>
        <w:t xml:space="preserve">urdy. Some have argued that part of the reason lies in the disproportionate influence that international institutions have with liberal countries. Research shows that </w:t>
      </w:r>
      <w:r w:rsidRPr="009956B8">
        <w:rPr>
          <w:rStyle w:val="StyleUnderline"/>
          <w:highlight w:val="cyan"/>
        </w:rPr>
        <w:t>democracies tend to delegate a lot of policymaking to complex multilateral bodies,</w:t>
      </w:r>
      <w:r w:rsidRPr="00D777D2">
        <w:rPr>
          <w:sz w:val="16"/>
        </w:rPr>
        <w:t xml:space="preserve"> such as the European Union and the World Trade Organization, </w:t>
      </w:r>
      <w:r w:rsidRPr="00D777D2">
        <w:rPr>
          <w:rStyle w:val="StyleUnderline"/>
        </w:rPr>
        <w:t xml:space="preserve">in part because their leaders can use these groups </w:t>
      </w:r>
      <w:r w:rsidRPr="009956B8">
        <w:rPr>
          <w:rStyle w:val="StyleUnderline"/>
          <w:highlight w:val="cyan"/>
        </w:rPr>
        <w:t>to entrench policies</w:t>
      </w:r>
      <w:r w:rsidRPr="00D777D2">
        <w:rPr>
          <w:rStyle w:val="StyleUnderline"/>
        </w:rPr>
        <w:t xml:space="preserve"> before cycling out of office. </w:t>
      </w:r>
      <w:r w:rsidRPr="00DF0996">
        <w:rPr>
          <w:rStyle w:val="StyleUnderline"/>
        </w:rPr>
        <w:t xml:space="preserve">Other scholars have argued that </w:t>
      </w:r>
      <w:r w:rsidRPr="009956B8">
        <w:rPr>
          <w:rStyle w:val="StyleUnderline"/>
          <w:highlight w:val="cyan"/>
        </w:rPr>
        <w:t>liberal norms favoring peace, human rights, and respect for fellow democracies hold sway over policymakers</w:t>
      </w:r>
      <w:r w:rsidRPr="00D777D2">
        <w:rPr>
          <w:rStyle w:val="StyleUnderline"/>
        </w:rPr>
        <w:t xml:space="preserve"> and publics. And still others have pointed to </w:t>
      </w:r>
      <w:r w:rsidRPr="009956B8">
        <w:rPr>
          <w:rStyle w:val="StyleUnderline"/>
          <w:highlight w:val="cyan"/>
        </w:rPr>
        <w:t>the benefits of trade and economic interdependence associated with relations among capitalist democracies. States that frequently trade</w:t>
      </w:r>
      <w:r w:rsidRPr="00D777D2">
        <w:rPr>
          <w:rStyle w:val="StyleUnderline"/>
        </w:rPr>
        <w:t xml:space="preserve">, after all, </w:t>
      </w:r>
      <w:r w:rsidRPr="009956B8">
        <w:rPr>
          <w:rStyle w:val="StyleUnderline"/>
          <w:highlight w:val="cyan"/>
        </w:rPr>
        <w:t>will lose wealth if they fight one another</w:t>
      </w:r>
      <w:r w:rsidRPr="00D777D2">
        <w:rPr>
          <w:rStyle w:val="StyleUnderline"/>
        </w:rPr>
        <w:t>.</w:t>
      </w:r>
      <w:r>
        <w:rPr>
          <w:rStyle w:val="StyleUnderline"/>
        </w:rPr>
        <w:t xml:space="preserve"> </w:t>
      </w:r>
      <w:r w:rsidRPr="00D777D2">
        <w:rPr>
          <w:sz w:val="16"/>
        </w:rPr>
        <w:t xml:space="preserve">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 -- 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 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 But </w:t>
      </w:r>
      <w:r w:rsidRPr="009956B8">
        <w:rPr>
          <w:rStyle w:val="StyleUnderline"/>
          <w:highlight w:val="cyan"/>
        </w:rPr>
        <w:t>put all the explanatory factors together, and democratic peace theory coheres. When governments are constrained by international institutions, when political elites or the electorate are committed to norms of liberty</w:t>
      </w:r>
      <w:r w:rsidRPr="00D777D2">
        <w:rPr>
          <w:rStyle w:val="StyleUnderline"/>
        </w:rPr>
        <w:t xml:space="preserve">, when the public's views are reflected through representative institutions, </w:t>
      </w:r>
      <w:r w:rsidRPr="009956B8">
        <w:rPr>
          <w:rStyle w:val="StyleUnderline"/>
          <w:highlight w:val="cyan"/>
        </w:rPr>
        <w:t>and when democracies trade and invest in one another, conflicts among republics are peacefully resolved</w:t>
      </w:r>
      <w:r w:rsidRPr="00D777D2">
        <w:rPr>
          <w:rStyle w:val="StyleUnderline"/>
        </w:rPr>
        <w:t>.</w:t>
      </w:r>
    </w:p>
    <w:p w14:paraId="17F2B5C7" w14:textId="77777777" w:rsidR="001D1353" w:rsidRDefault="001D1353" w:rsidP="001D1353">
      <w:pPr>
        <w:pStyle w:val="Heading3"/>
      </w:pPr>
      <w:r>
        <w:t xml:space="preserve">2NC – Ukrainian Nuclear War </w:t>
      </w:r>
    </w:p>
    <w:p w14:paraId="55345E4C" w14:textId="77777777" w:rsidR="001D1353" w:rsidRDefault="001D1353" w:rsidP="001D1353">
      <w:pPr>
        <w:pStyle w:val="Heading4"/>
      </w:pPr>
      <w:r>
        <w:t xml:space="preserve">Russian nuclear posture makes nuclear escalation in Ukraine more likely. </w:t>
      </w:r>
    </w:p>
    <w:p w14:paraId="55125CA1" w14:textId="02FC094C" w:rsidR="001D1353" w:rsidRPr="00D756AD" w:rsidRDefault="001D1353" w:rsidP="001D1353">
      <w:r w:rsidRPr="009956B8">
        <w:rPr>
          <w:rStyle w:val="Style13ptBold"/>
        </w:rPr>
        <w:t>Moon 2024.</w:t>
      </w:r>
      <w:r w:rsidR="009956B8">
        <w:rPr>
          <w:rStyle w:val="Style13ptBold"/>
        </w:rPr>
        <w:t xml:space="preserve"> </w:t>
      </w:r>
      <w:r w:rsidR="009956B8" w:rsidRPr="009956B8">
        <w:t>WILLIAM M. MOON served as the Defense Threat Reduction Agency Team Lead for the U.S. European Command from 2016 to 2019.</w:t>
      </w:r>
      <w:r w:rsidR="009956B8">
        <w:rPr>
          <w:rStyle w:val="Style13ptBold"/>
        </w:rPr>
        <w:t xml:space="preserve"> </w:t>
      </w:r>
      <w:r>
        <w:t xml:space="preserve"> “How the War in Ukraine Could Go Nuclear—by Accident” Foreign Affairs. November 5, 2025. &lt;https://www.foreignaffairs.com/ukraine/how-war-ukraine-could-go-nuclear-accident&gt; Accessed 7/6/25. ARJSH</w:t>
      </w:r>
    </w:p>
    <w:p w14:paraId="3C787038" w14:textId="77777777" w:rsidR="001D1353" w:rsidRPr="00D756AD" w:rsidRDefault="001D1353" w:rsidP="001D1353">
      <w:r w:rsidRPr="00B30ABA">
        <w:rPr>
          <w:sz w:val="16"/>
        </w:rPr>
        <w:t xml:space="preserve">A nuclear state’s greatest responsibility is to keep its warheads secure. </w:t>
      </w:r>
      <w:r w:rsidRPr="009956B8">
        <w:rPr>
          <w:rStyle w:val="StyleUnderline"/>
          <w:highlight w:val="cyan"/>
        </w:rPr>
        <w:t>Since Russia invaded Ukraine</w:t>
      </w:r>
      <w:r w:rsidRPr="009073DB">
        <w:rPr>
          <w:rStyle w:val="StyleUnderline"/>
        </w:rPr>
        <w:t xml:space="preserve"> in February 2022, </w:t>
      </w:r>
      <w:r w:rsidRPr="009956B8">
        <w:rPr>
          <w:rStyle w:val="StyleUnderline"/>
          <w:highlight w:val="cyan"/>
        </w:rPr>
        <w:t>it has put</w:t>
      </w:r>
      <w:r w:rsidRPr="009073DB">
        <w:rPr>
          <w:rStyle w:val="StyleUnderline"/>
        </w:rPr>
        <w:t xml:space="preserve"> approximately </w:t>
      </w:r>
      <w:r w:rsidRPr="009956B8">
        <w:rPr>
          <w:rStyle w:val="StyleUnderline"/>
          <w:highlight w:val="cyan"/>
        </w:rPr>
        <w:t>30 percent of its</w:t>
      </w:r>
      <w:r w:rsidRPr="009073DB">
        <w:rPr>
          <w:rStyle w:val="StyleUnderline"/>
        </w:rPr>
        <w:t xml:space="preserve"> estimated 5,580 </w:t>
      </w:r>
      <w:r w:rsidRPr="009956B8">
        <w:rPr>
          <w:rStyle w:val="StyleUnderline"/>
          <w:highlight w:val="cyan"/>
        </w:rPr>
        <w:t>warheads in an untenably precarious position.</w:t>
      </w:r>
      <w:r w:rsidRPr="00B30ABA">
        <w:rPr>
          <w:sz w:val="16"/>
        </w:rPr>
        <w:t xml:space="preserve"> Early in the war, </w:t>
      </w:r>
      <w:r w:rsidRPr="009073DB">
        <w:rPr>
          <w:rStyle w:val="StyleUnderline"/>
        </w:rPr>
        <w:t>concerns that the invasion increased the danger of a nuclear detonation or accidental explosion focused on the risk to Ukraine’s four nuclear power plants and Russia’s threats to intentionally escalate the conflict past the nuclear threshold.</w:t>
      </w:r>
      <w:r w:rsidRPr="00B30ABA">
        <w:rPr>
          <w:sz w:val="16"/>
        </w:rPr>
        <w:t xml:space="preserve"> But </w:t>
      </w:r>
      <w:r w:rsidRPr="009956B8">
        <w:rPr>
          <w:rStyle w:val="StyleUnderline"/>
          <w:highlight w:val="cyan"/>
        </w:rPr>
        <w:t>the more Ukraine seeks to hit targets inside Russia, the clearer it becomes that Russia’s unwillingness to adequately secure the nuclear arsenals</w:t>
      </w:r>
      <w:r w:rsidRPr="00B30ABA">
        <w:rPr>
          <w:sz w:val="16"/>
        </w:rPr>
        <w:t xml:space="preserve"> it has stored in its west—which are now within striking distance of Ukrainian missiles and drones and even Ukrainian troops—</w:t>
      </w:r>
      <w:r w:rsidRPr="009956B8">
        <w:rPr>
          <w:rStyle w:val="StyleUnderline"/>
          <w:highlight w:val="cyan"/>
        </w:rPr>
        <w:t>poses a dire risk</w:t>
      </w:r>
      <w:r w:rsidRPr="00B30ABA">
        <w:rPr>
          <w:sz w:val="16"/>
        </w:rPr>
        <w:t xml:space="preserve">. Every week, Russia is launching up to 800 guided aerial bombs and over 500 attack drones at Ukrainian cities and energy plants. In response, Ukraine has begun launching up to hundreds of drones daily at carefully selected Russian targets. Ukraine has every right to defend itself in this manner, and there is no indication that Ukrainian forces would intentionally target nuclear warhead storage sites. Because Ukrainian drone assaults have already reached as far as Moscow, however, </w:t>
      </w:r>
      <w:r w:rsidRPr="009073DB">
        <w:rPr>
          <w:rStyle w:val="StyleUnderline"/>
        </w:rPr>
        <w:t xml:space="preserve">it is clear that at least </w:t>
      </w:r>
      <w:r w:rsidRPr="009956B8">
        <w:rPr>
          <w:rStyle w:val="StyleUnderline"/>
          <w:highlight w:val="cyan"/>
        </w:rPr>
        <w:t>14 Russian nuclear storage sites now fall within range of</w:t>
      </w:r>
      <w:r w:rsidRPr="009073DB">
        <w:rPr>
          <w:rStyle w:val="StyleUnderline"/>
        </w:rPr>
        <w:t xml:space="preserve"> </w:t>
      </w:r>
      <w:r w:rsidRPr="00B30ABA">
        <w:rPr>
          <w:sz w:val="16"/>
        </w:rPr>
        <w:t>its</w:t>
      </w:r>
      <w:r w:rsidRPr="009073DB">
        <w:rPr>
          <w:rStyle w:val="StyleUnderline"/>
        </w:rPr>
        <w:t xml:space="preserve"> </w:t>
      </w:r>
      <w:r w:rsidRPr="009956B8">
        <w:rPr>
          <w:rStyle w:val="StyleUnderline"/>
          <w:highlight w:val="cyan"/>
        </w:rPr>
        <w:t>drones</w:t>
      </w:r>
      <w:r w:rsidRPr="009073DB">
        <w:rPr>
          <w:rStyle w:val="StyleUnderline"/>
        </w:rPr>
        <w:t>. At least two of those sites are less than 100 miles from the Ukrainian border, well within striking range of the more damaging missiles Ukraine already possesses</w:t>
      </w:r>
      <w:r w:rsidRPr="00B30ABA">
        <w:rPr>
          <w:sz w:val="16"/>
        </w:rPr>
        <w:t xml:space="preserve">, and another five sites lie less than 200 miles from the border, close to or just beyond the range of the advanced Western-provided missiles that Ukraine is seeking permission to use against conventional targets in Russia. </w:t>
      </w:r>
      <w:r w:rsidRPr="009073DB">
        <w:rPr>
          <w:rStyle w:val="StyleUnderline"/>
        </w:rPr>
        <w:t>The responsibility to move its nuclear warheads out of the way of danger lies with the Russian government.</w:t>
      </w:r>
      <w:r w:rsidRPr="00B30ABA">
        <w:rPr>
          <w:sz w:val="16"/>
        </w:rPr>
        <w:t xml:space="preserve"> Russia knows that its warheads should not be positioned anywhere near conventional military operations: after Ukraine launched its first drone and missile attacks against Belgorod in the spring of 2023, Russia quickly reported that its Belgorod storage site was no longer storing nuclear warheads—acknowledging that warheads should not be stored anywhere near active fighting. But remarkably, there have been no Russian announcements about the status of the warheads it has at any of its other storage sites. </w:t>
      </w:r>
      <w:r w:rsidRPr="009073DB">
        <w:rPr>
          <w:rStyle w:val="StyleUnderline"/>
        </w:rPr>
        <w:t>There are several possible reasons for Russia’s clear dereliction of duty here</w:t>
      </w:r>
      <w:r w:rsidRPr="00B30ABA">
        <w:rPr>
          <w:sz w:val="16"/>
        </w:rPr>
        <w:t xml:space="preserve">: Russian President Vladimir </w:t>
      </w:r>
      <w:r w:rsidRPr="009956B8">
        <w:rPr>
          <w:rStyle w:val="StyleUnderline"/>
          <w:highlight w:val="cyan"/>
        </w:rPr>
        <w:t>Putin may believe that moving Russian nuclear warheads would be a sign of weakness</w:t>
      </w:r>
      <w:r w:rsidRPr="00B30ABA">
        <w:rPr>
          <w:sz w:val="16"/>
        </w:rPr>
        <w:t xml:space="preserve">; senior Russian leaders may not recognize the dangers posed to these warheads; or the Russian military may fear that the West would misconstrue moving warheads as preparations for a nuclear attack, prompting a preemptive strike by NATO. The country that likely has the most influence over Russia’s handling of its nuclear arsenal is China. In September, Beijing became coordinator of the Nuclear Nonproliferation Treaty’s P5 process, a forum of the five original nuclear weapons states—China, France, Russia, the United Kingdom, and the United States—designed so those countries could jointly discuss their responsibilities. In this capacity, the Chinese leadership can—and must—lead a collective effort to persuade Russia to secure its vulnerable warheads, drawing on its own expanding bilateral relationship with Moscow. If China does not push for this, the risk that Russian nuclear sites become entangled in its war on Ukraine will only continue to grow, with potentially catastrophic consequences both for Russia and for the rest of the world. The possibility that a Ukrainian drone or missile will strike a warhead and create an explosion that distributes fissile material is already a major risk. But it is not the only one. Even more dangerous is the possibility that a Ukrainian missile strike or territorial takeover could throw a storage site into operational chaos, allowing rogue actors to seize its nuclear warheads—or inadvertently prompt Russian nuclear escalation. WARHEAD GAMES In 1991, as the collapse of the Soviet Union appeared imminent, the U.S. Congress established the Cooperative Threat Reduction Program, which aimed to help Russia secure the vast Soviet nuclear arsenal of approximately 30,000 nuclear warheads that it inherited. Because these storage sites were no longer overseen by the Soviet police state, their locations were no longer secret, they had little or no security equipment, and their guards were not getting paid. With the CTR’s assistance, Russia reduced its number of warheads and consolidated its arsenal within 42 existing storage facilities that were equipped with modern security features. The warheads were secured at three kinds of sites: 12 large central locations that housed hundreds of strategic and nonstrategic warheads; 30 smaller storage facilities adjacent to military bases, which stored dozens of warheads that could be fitted to the missiles, submarines, ships, or aircraft at the bases; and three rail transfer points where warheads can be transferred to and from trains to trucks. Russian warheads are frequently moved for maintenance and safety checks, so these transfer points almost always have warheads at them—and these rail transfer points are where the warheads are most vulnerable, because they are not in secure bunkers and are protected only by the trucks’ and rail cars’ reinforced exteriors. In the immediate aftermath of the Cold War, most experts viewed the primary threat to Russia’s nuclear stockpiles to be a potential terrorist attack—which could even be carried out by up to 12 assailants—rather than armed conflict with another well-armed state. Over the course of 30 years leading the CTR’s bilateral effort to secure Russia’s warheads, I met more than 75 times with the leaders of the organization within Russia’s Defense Ministry responsible for maintaining and securing Russia’s nuclear arsenal. I visited dozens of Russian nuclear warhead storage sites, including those in Belgorod and Voronezh, near Russia’s border with Ukraine. And by 2008, Russia’s nuclear arsenal appeared relatively safe from such a terrorist threat. Security upgrades had been installed at all the warhead storage sites and rail transfer points. Every storage site was provided with three layers of security fencing, microwave and fence disturbance sensors, lights, video cameras, new security gates, and a fully equipped security control building. But </w:t>
      </w:r>
      <w:r w:rsidRPr="009073DB">
        <w:rPr>
          <w:rStyle w:val="StyleUnderline"/>
        </w:rPr>
        <w:t xml:space="preserve">these upgrades were not designed to protect the warheads from attacks by a well-armed military force—and they cannot </w:t>
      </w:r>
      <w:r w:rsidRPr="00934DB2">
        <w:rPr>
          <w:rStyle w:val="StyleUnderline"/>
        </w:rPr>
        <w:t xml:space="preserve">do so. </w:t>
      </w:r>
      <w:r w:rsidRPr="009956B8">
        <w:rPr>
          <w:rStyle w:val="StyleUnderline"/>
          <w:highlight w:val="cyan"/>
        </w:rPr>
        <w:t>When Russia initiated its full-scale invasion of Ukraine, it brought a conventional war near areas where hundreds of nuclear warheads are stored</w:t>
      </w:r>
      <w:r w:rsidRPr="00B30ABA">
        <w:rPr>
          <w:sz w:val="16"/>
        </w:rPr>
        <w:t xml:space="preserve">. Russia’s Belgorod central storage site, which may have stored hundreds of nuclear warheads, is located less than 30 miles from the Ukrainian border north of the city of Kharkiv, where Russia instigated heavy fighting. It is also just south of the Kursk region, where Ukrainian forces launched a major incursion into Russia in August and where fighting continues now. Russia reported that it removed all the warheads from this site, but it is not clear if that was done before or after the fighting began. Moving nuclear warheads during a conventional war is extremely dangerous behavior and would demonstrate that Russia is no longer a conscientious nuclear power. The warheads could have been struck accidentally by drones or missiles—or deliberately attacked or stolen. The major Voronezh storage site, although it is farther east, is still less than 190 miles from the Ukrainian border. Already, there have been multiple drone attacks less than 100 miles from it. </w:t>
      </w:r>
      <w:r w:rsidRPr="009956B8">
        <w:rPr>
          <w:rStyle w:val="StyleUnderline"/>
          <w:highlight w:val="cyan"/>
        </w:rPr>
        <w:t>Russia has also breached a sacred tenet of nuclear security by launching attacks against Ukraine from military bases that store nuclear warheads, thus making those bases a legitimate target for counteroffensive</w:t>
      </w:r>
      <w:r w:rsidRPr="00B30ABA">
        <w:rPr>
          <w:rStyle w:val="StyleUnderline"/>
        </w:rPr>
        <w:t>s</w:t>
      </w:r>
      <w:r w:rsidRPr="00B30ABA">
        <w:rPr>
          <w:sz w:val="16"/>
        </w:rPr>
        <w:t xml:space="preserve">. Since March 2022, for instance, Russia has been using the Engels-2 air base 500 miles southeast of Moscow to launch Kinzhal missile attacks on Ukraine. Kinzhal missiles are dual capable, meaning they can carry nuclear warheads, and there are probably dozens of nuclear warheads stored less than four miles from the Engels-2 base’s main airfields. Ukraine has allegedly repeatedly attacked this air base with drones, including as recently as mid-September. </w:t>
      </w:r>
      <w:r w:rsidRPr="00B30ABA">
        <w:rPr>
          <w:rStyle w:val="StyleUnderline"/>
        </w:rPr>
        <w:t>Russia is believed to store dozens of nuclear warheads for short-range aircraft at the Yeysk air base, an installation directly across the Sea of Azov from Mariupol.</w:t>
      </w:r>
      <w:r w:rsidRPr="00B30ABA">
        <w:rPr>
          <w:sz w:val="16"/>
        </w:rPr>
        <w:t xml:space="preserve"> Dozens more may be stored at Morozovsk, another aircraft base less than 100 miles from Luhansk, where Russian forces are fighting off Ukrainian troops to try to recapture lost territory. The longer the war continues, the more one or more of these sites risk getting caught in crossfire—an outcome that could have devastating consequences. TIME BOMB A strike on a storage site would not in itself cause warheads to detonate in a nuclear explosion. But </w:t>
      </w:r>
      <w:r w:rsidRPr="009956B8">
        <w:rPr>
          <w:rStyle w:val="StyleUnderline"/>
          <w:highlight w:val="cyan"/>
        </w:rPr>
        <w:t>if a warhead is not in its bunker</w:t>
      </w:r>
      <w:r w:rsidRPr="00B30ABA">
        <w:rPr>
          <w:rStyle w:val="StyleUnderline"/>
        </w:rPr>
        <w:t xml:space="preserve"> because it is being moved for maintenance within the storage site or at a rail transfer point, </w:t>
      </w:r>
      <w:r w:rsidRPr="009956B8">
        <w:rPr>
          <w:rStyle w:val="StyleUnderline"/>
          <w:highlight w:val="cyan"/>
        </w:rPr>
        <w:t>and it is hit by an armed</w:t>
      </w:r>
      <w:r w:rsidRPr="00B30ABA">
        <w:rPr>
          <w:rStyle w:val="StyleUnderline"/>
        </w:rPr>
        <w:t xml:space="preserve"> drone or </w:t>
      </w:r>
      <w:r w:rsidRPr="009956B8">
        <w:rPr>
          <w:rStyle w:val="StyleUnderline"/>
          <w:highlight w:val="cyan"/>
        </w:rPr>
        <w:t>missile</w:t>
      </w:r>
      <w:r w:rsidRPr="00B30ABA">
        <w:rPr>
          <w:rStyle w:val="StyleUnderline"/>
        </w:rPr>
        <w:t xml:space="preserve">, that </w:t>
      </w:r>
      <w:r w:rsidRPr="009956B8">
        <w:rPr>
          <w:rStyle w:val="StyleUnderline"/>
          <w:highlight w:val="cyan"/>
        </w:rPr>
        <w:t>could cause a major explosion that would release fissile material</w:t>
      </w:r>
      <w:r w:rsidRPr="00B30ABA">
        <w:rPr>
          <w:rStyle w:val="StyleUnderline"/>
        </w:rPr>
        <w:t xml:space="preserve"> and render a several-mile radius uninhabitable for years</w:t>
      </w:r>
      <w:r w:rsidRPr="00B30ABA">
        <w:rPr>
          <w:sz w:val="16"/>
        </w:rPr>
        <w:t xml:space="preserve">. International observers might not even be able to judge how catastrophic such a strike had been, because Russian reporting on nuclear incidents historically cannot be trusted. And </w:t>
      </w:r>
      <w:r w:rsidRPr="00B30ABA">
        <w:rPr>
          <w:rStyle w:val="StyleUnderline"/>
        </w:rPr>
        <w:t>even if an attack did not directly strike a warhead, it could damage nuclear security systems or kill guards, thus rendering the warheads vulnerable to theft.</w:t>
      </w:r>
      <w:r>
        <w:rPr>
          <w:rStyle w:val="StyleUnderline"/>
        </w:rPr>
        <w:t xml:space="preserve"> </w:t>
      </w:r>
      <w:r w:rsidRPr="00B30ABA">
        <w:rPr>
          <w:sz w:val="16"/>
        </w:rPr>
        <w:t xml:space="preserve">Nuclear warheads are especially unsafe when they are located at Russia’s rail transfer points. Although it is unclear whether Russia is currently moving warheads through any of these sites, if it is doing so, then a Ukrainian drone or debris from a bomber, Russian air defense system, or missile attack could easily hit them. Given that Russia has an inventory of thousands of warheads, there are almost always a handful that are being moved for maintenance. Ukraine, the United States, NATO, and open-source satellites may not be able to differentiate whether Russia is transporting warheads for maintenance or security—or to a military base from which they might be launched. Imagine if the United States or Ukraine detected a covert warhead movement and interpreted it to be part of an intentional operation against Ukraine or a NATO country: they would have to consider targeting that warhead shipment preemptively. Beyond </w:t>
      </w:r>
      <w:r w:rsidRPr="00B30ABA">
        <w:rPr>
          <w:rStyle w:val="StyleUnderline"/>
        </w:rPr>
        <w:t xml:space="preserve">the immediate risks, </w:t>
      </w:r>
      <w:r w:rsidRPr="009956B8">
        <w:rPr>
          <w:rStyle w:val="StyleUnderline"/>
          <w:highlight w:val="cyan"/>
        </w:rPr>
        <w:t>storing nuclear warheads in a war zone increases the likelihood of escalatory actions</w:t>
      </w:r>
      <w:r w:rsidRPr="00B30ABA">
        <w:rPr>
          <w:rStyle w:val="StyleUnderline"/>
        </w:rPr>
        <w:t xml:space="preserve"> by the Kremlin. Russia’s nuclear doctrine holds that an attack on any element of its deterrent force justifies a nuclear response. It is not clear whether an accidental strike on a nuclear warhead storage site would cross a Russian nuclear redline,</w:t>
      </w:r>
      <w:r w:rsidRPr="00B30ABA">
        <w:rPr>
          <w:sz w:val="16"/>
        </w:rPr>
        <w:t xml:space="preserve"> but Putin has recently sought to draw attention to his country’s escalation doctrine. </w:t>
      </w:r>
      <w:r w:rsidRPr="00B30ABA">
        <w:rPr>
          <w:rStyle w:val="StyleUnderline"/>
        </w:rPr>
        <w:t xml:space="preserve">The </w:t>
      </w:r>
      <w:r w:rsidRPr="009956B8">
        <w:rPr>
          <w:rStyle w:val="StyleUnderline"/>
          <w:highlight w:val="cyan"/>
        </w:rPr>
        <w:t>fact that its nuclear warheads are so close to Ukraine could</w:t>
      </w:r>
      <w:r w:rsidRPr="00B30ABA">
        <w:rPr>
          <w:rStyle w:val="StyleUnderline"/>
        </w:rPr>
        <w:t xml:space="preserve">, in fact, </w:t>
      </w:r>
      <w:r w:rsidRPr="009956B8">
        <w:rPr>
          <w:rStyle w:val="StyleUnderline"/>
          <w:highlight w:val="cyan"/>
        </w:rPr>
        <w:t>tempt Russia to conduct a false-flag operation on its own storage sites in order to justify a nuclear attack</w:t>
      </w:r>
      <w:r w:rsidRPr="00B30ABA">
        <w:rPr>
          <w:rStyle w:val="StyleUnderline"/>
        </w:rPr>
        <w:t>.</w:t>
      </w:r>
      <w:r>
        <w:rPr>
          <w:rStyle w:val="StyleUnderline"/>
        </w:rPr>
        <w:t xml:space="preserve"> </w:t>
      </w:r>
      <w:r w:rsidRPr="00B30ABA">
        <w:rPr>
          <w:sz w:val="16"/>
        </w:rPr>
        <w:t xml:space="preserve">But perhaps the greatest danger now posed by Russia’s nuclear weapons storage sites is the one that was originally envisioned after the Cold War’s end: that is, the danger that warheads could be seized by a small, rogue group of fighters. Russia still faces internal threats including terrorists, separatists, and the thousands of former Wagner fighters now scattered across Russia and Belarus. Its actions in Ukraine have greatly exacerbated the danger posed by these long-standing threats. On August 6, Ukrainian troops entered Russian territory and captured a swath of the Kursk region—an area that lies between two large Russian storage sites (in Bryansk and Voronezh) housing hundreds of warheads. The concern is not that the Ukrainian military would do something hazardous with loose nukes. But if the Ukrainian military were to attack or drive Russian security forces away from a storage site, rogue actors could enter the site and seize its warheads. Former members of the Wagner paramilitary company, for instance, might wish to use such warheads against Ukraine, or Russians fighting on Ukraine’s behalf might wish to attack a Russian city. A single Russian actor could instigate such an operation with or without direction from Russian authorities. And with its military tied up in Ukraine, Russia simply may not have military forces available to respond to an attack on a warhead storage site or convoy. RESTORING TRUST </w:t>
      </w:r>
      <w:r w:rsidRPr="00B30ABA">
        <w:rPr>
          <w:rStyle w:val="StyleUnderline"/>
        </w:rPr>
        <w:t>To truly safeguard its nuclear arsenal, Russia would need to end its onslaught against Ukraine and the increasingly complicated cross-border conflict that its invasion has generated. But with no instant end to the war in sight, more immediate steps must be urgently taken</w:t>
      </w:r>
      <w:r w:rsidRPr="00B30ABA">
        <w:rPr>
          <w:sz w:val="16"/>
        </w:rPr>
        <w:t xml:space="preserve">. In the near term, Russian nuclear warheads must be removed from any base that is close to wartime operations and bases from which Russia is launching conventional attacks. Thus far, </w:t>
      </w:r>
      <w:r w:rsidRPr="00B30ABA">
        <w:rPr>
          <w:rStyle w:val="StyleUnderline"/>
        </w:rPr>
        <w:t>Russia has failed to move its warheads out of danger</w:t>
      </w:r>
      <w:r w:rsidRPr="00B30ABA">
        <w:rPr>
          <w:sz w:val="16"/>
        </w:rPr>
        <w:t xml:space="preserve">. Russia believes that its advantage in nonstrategic nuclear weapons serves to deter Ukrainian and Western escalation against Russia. But in truth, if Russia wants to maintain that advantage, it must end the war or relocate the warheads to safer locations. </w:t>
      </w:r>
      <w:r w:rsidRPr="00B30ABA">
        <w:rPr>
          <w:rStyle w:val="StyleUnderline"/>
        </w:rPr>
        <w:t>Nuclear deterrence does not depend on warheads being located on a country’s frontlines. In fact, a country best maintains its deterrence if it stores its nuclear weapons well out of harm’s way.</w:t>
      </w:r>
      <w:r>
        <w:rPr>
          <w:rStyle w:val="StyleUnderline"/>
        </w:rPr>
        <w:t xml:space="preserve"> </w:t>
      </w:r>
      <w:r w:rsidRPr="00DC37A2">
        <w:rPr>
          <w:sz w:val="16"/>
          <w:szCs w:val="16"/>
        </w:rPr>
        <w:t>Russia must immediately facilitate the safe movements of all of its warheads located within 500 miles of the Ukraine border to storage sites east of the Ural Mountains. China, which has become a crucial partner for Russia since the war began, is in the best position to press Russia on this point. It can push Russian leaders to secure their warheads during bilateral discussions or within the P5 forum. Ultimately, China cannot view Russia as a credible nuclear power, or partner, if Russia cannot secure its nuclear warheads away from military operations. The other countries that are signatories to the Nuclear Nonproliferation Treaty as well as the members of the UN General Assembly can also pressure Russia. If Russia does not agree to move its warheads after this concern is raised by the P5 and the UN, repercussions as severe as the country’s temporary or permanent removal from the UN Security Council are warranted. As a signatory to the NPT, China may even support such an action: Beijing cannot, in fact, afford any incident involving nuclear weapons to occur as a result of the war in Ukraine, because that would draw much more scrutiny to its own nuclear buildup. The world must convince Russia that it is fundamentally endangering its reputation as a responsible nuclear power: its management of its nuclear arsenal over the past two and a half years clearly violates the basic responsibilities expected of nuclear states.</w:t>
      </w:r>
    </w:p>
    <w:p w14:paraId="0C0D5C42" w14:textId="77777777" w:rsidR="00963899" w:rsidRDefault="00963899" w:rsidP="00963899">
      <w:pPr>
        <w:pStyle w:val="Heading4"/>
      </w:pPr>
      <w:r>
        <w:t xml:space="preserve">Ukraine is holding Russia’s attention now; concessions undermine credibility and embolden Russia, causing miscalc </w:t>
      </w:r>
      <w:r w:rsidRPr="006E48DE">
        <w:rPr>
          <w:b w:val="0"/>
          <w:bCs/>
        </w:rPr>
        <w:t>– unclear red lines, decline in credibility and ambiguity</w:t>
      </w:r>
      <w:r>
        <w:t xml:space="preserve"> </w:t>
      </w:r>
    </w:p>
    <w:p w14:paraId="7798FFED" w14:textId="77777777" w:rsidR="00963899" w:rsidRPr="004F09BE" w:rsidRDefault="00963899" w:rsidP="00963899">
      <w:pPr>
        <w:pStyle w:val="ListParagraph"/>
        <w:numPr>
          <w:ilvl w:val="0"/>
          <w:numId w:val="46"/>
        </w:numPr>
      </w:pPr>
      <w:r>
        <w:t xml:space="preserve">Later attempts for NATO to re-establish credibility lock in escalation </w:t>
      </w:r>
    </w:p>
    <w:p w14:paraId="439F30E4" w14:textId="77777777" w:rsidR="00963899" w:rsidRDefault="00963899" w:rsidP="00963899">
      <w:r w:rsidRPr="006E48DE">
        <w:rPr>
          <w:rStyle w:val="Style13ptBold"/>
        </w:rPr>
        <w:t>Kendall-Taylor 24</w:t>
      </w:r>
      <w:r>
        <w:t xml:space="preserve"> (Andrea Kendall-Taylor, Senior Fellow and Director of the Transatlantic Security Program at the Center for a New American Security. She is also Distinguished Practitioner in Grand Strategy at Yale’s Jackson School of Global Affairs and Adjunct Professor at Georgetown’s School of Foreign Service.  06-01-2024, "Reverberations From Ukraine: The Rising Risk of Conflict in Europe and Eurasia The Rising Risk of Conflict in Europe and Eurasia", Council on Foreign Relations, </w:t>
      </w:r>
      <w:r w:rsidRPr="006E48DE">
        <w:t>https://www.jstor.org/stable/resrep60899</w:t>
      </w:r>
      <w:r>
        <w:t xml:space="preserve">) – DOA: 7/6/25, MoState JG </w:t>
      </w:r>
    </w:p>
    <w:p w14:paraId="4D23762A" w14:textId="77777777" w:rsidR="00963899" w:rsidRPr="00EE3DE6" w:rsidRDefault="00963899" w:rsidP="00963899">
      <w:pPr>
        <w:rPr>
          <w:sz w:val="10"/>
        </w:rPr>
      </w:pPr>
      <w:r w:rsidRPr="00EE3DE6">
        <w:rPr>
          <w:sz w:val="10"/>
        </w:rPr>
        <w:t>Conflict With NATO</w:t>
      </w:r>
    </w:p>
    <w:p w14:paraId="64791334" w14:textId="77777777" w:rsidR="00963899" w:rsidRPr="00EE3DE6" w:rsidRDefault="00963899" w:rsidP="00963899">
      <w:pPr>
        <w:rPr>
          <w:sz w:val="10"/>
        </w:rPr>
      </w:pPr>
      <w:r w:rsidRPr="004701DC">
        <w:rPr>
          <w:rStyle w:val="StyleUnderline"/>
        </w:rPr>
        <w:t>Russia will remain intent on maintaining—and expanding</w:t>
      </w:r>
      <w:r w:rsidRPr="00EE3DE6">
        <w:rPr>
          <w:sz w:val="10"/>
        </w:rPr>
        <w:t xml:space="preserve"> where possible—</w:t>
      </w:r>
      <w:r w:rsidRPr="004701DC">
        <w:rPr>
          <w:rStyle w:val="StyleUnderline"/>
        </w:rPr>
        <w:t>its influence in the former Soviet space</w:t>
      </w:r>
      <w:r w:rsidRPr="00EE3DE6">
        <w:rPr>
          <w:sz w:val="10"/>
        </w:rPr>
        <w:t xml:space="preserve">. Yet </w:t>
      </w:r>
      <w:r w:rsidRPr="004701DC">
        <w:rPr>
          <w:rStyle w:val="StyleUnderline"/>
        </w:rPr>
        <w:t>Putin’s ultimate objective is to undermine NATO and restore some semblance of its former empire</w:t>
      </w:r>
      <w:r w:rsidRPr="00EE3DE6">
        <w:rPr>
          <w:sz w:val="10"/>
        </w:rPr>
        <w:t>—an expanse that includes countries now within the NATO alliance. Putin’s specific aims within that larger vision are difficult to surmise. In December 2021, with its forces massed on Ukraine’s border, Moscow put forward a list of demands required for lowering tensions. Among its demands, the Kremlin proposed barring Ukraine’s entry into NATO, an end to NATO’s further eastward expansion, and NATO’s removal of any troops or weapons deployed to countries that joined the alliance after 1997—which would include Estonia, Latvia, Lithuania, Poland, and the Balkan countries. The demands could be seen as an extreme opening bid in Moscow’s desired negotiations with Washington, but they offer insight into how Russia would seek to reconfigure Europe.</w:t>
      </w:r>
    </w:p>
    <w:p w14:paraId="13E2ABF4" w14:textId="77777777" w:rsidR="00963899" w:rsidRPr="004F09BE" w:rsidRDefault="00963899" w:rsidP="00963899">
      <w:pPr>
        <w:rPr>
          <w:rStyle w:val="StyleUnderline"/>
        </w:rPr>
      </w:pPr>
      <w:r w:rsidRPr="00EE3DE6">
        <w:rPr>
          <w:sz w:val="10"/>
        </w:rPr>
        <w:t xml:space="preserve">Even beyond rolling NATO back and re-establishing a new version of the Russian Empire, however, </w:t>
      </w:r>
      <w:r w:rsidRPr="009956B8">
        <w:rPr>
          <w:rStyle w:val="StyleUnderline"/>
          <w:highlight w:val="cyan"/>
        </w:rPr>
        <w:t>Moscow is</w:t>
      </w:r>
      <w:r w:rsidRPr="00EE3DE6">
        <w:rPr>
          <w:sz w:val="10"/>
        </w:rPr>
        <w:t xml:space="preserve"> also likely </w:t>
      </w:r>
      <w:r w:rsidRPr="009956B8">
        <w:rPr>
          <w:rStyle w:val="StyleUnderline"/>
          <w:highlight w:val="cyan"/>
        </w:rPr>
        <w:t>looking for an opportunity to break</w:t>
      </w:r>
      <w:r w:rsidRPr="004701DC">
        <w:rPr>
          <w:rStyle w:val="StyleUnderline"/>
        </w:rPr>
        <w:t xml:space="preserve"> the </w:t>
      </w:r>
      <w:r w:rsidRPr="009956B8">
        <w:rPr>
          <w:rStyle w:val="StyleUnderline"/>
          <w:highlight w:val="cyan"/>
        </w:rPr>
        <w:t>NATO</w:t>
      </w:r>
      <w:r w:rsidRPr="004701DC">
        <w:rPr>
          <w:rStyle w:val="StyleUnderline"/>
        </w:rPr>
        <w:t xml:space="preserve"> alliance</w:t>
      </w:r>
      <w:r w:rsidRPr="00EE3DE6">
        <w:rPr>
          <w:sz w:val="10"/>
        </w:rPr>
        <w:t xml:space="preserve">—to </w:t>
      </w:r>
      <w:r w:rsidRPr="004701DC">
        <w:rPr>
          <w:rStyle w:val="StyleUnderline"/>
        </w:rPr>
        <w:t>discredit Article V</w:t>
      </w:r>
      <w:r w:rsidRPr="00EE3DE6">
        <w:rPr>
          <w:sz w:val="10"/>
        </w:rPr>
        <w:t xml:space="preserve"> and its promise of collective defense—</w:t>
      </w:r>
      <w:r w:rsidRPr="004701DC">
        <w:rPr>
          <w:rStyle w:val="StyleUnderline"/>
        </w:rPr>
        <w:t>with the goal of fracturing the West</w:t>
      </w:r>
      <w:r w:rsidRPr="00EE3DE6">
        <w:rPr>
          <w:sz w:val="10"/>
        </w:rPr>
        <w:t xml:space="preserve"> and returning Russia to what it views as its rightful role as a great power in Europe and globally. </w:t>
      </w:r>
      <w:r w:rsidRPr="009956B8">
        <w:rPr>
          <w:rStyle w:val="Emphasis"/>
          <w:highlight w:val="cyan"/>
        </w:rPr>
        <w:t>So long as the war in Ukraine continues, Russia will lack the capacity to take on NATO.</w:t>
      </w:r>
      <w:r w:rsidRPr="00EE3DE6">
        <w:rPr>
          <w:sz w:val="10"/>
        </w:rPr>
        <w:t xml:space="preserve"> </w:t>
      </w:r>
      <w:r w:rsidRPr="009956B8">
        <w:rPr>
          <w:rStyle w:val="StyleUnderline"/>
          <w:highlight w:val="cyan"/>
        </w:rPr>
        <w:t>Putin</w:t>
      </w:r>
      <w:r w:rsidRPr="00EE3DE6">
        <w:rPr>
          <w:sz w:val="10"/>
        </w:rPr>
        <w:t xml:space="preserve"> continues to view NATO as a credible deterrent and </w:t>
      </w:r>
      <w:r w:rsidRPr="009956B8">
        <w:rPr>
          <w:rStyle w:val="StyleUnderline"/>
          <w:highlight w:val="cyan"/>
        </w:rPr>
        <w:t>currently has no intent to</w:t>
      </w:r>
      <w:r w:rsidRPr="004F09BE">
        <w:rPr>
          <w:rStyle w:val="StyleUnderline"/>
        </w:rPr>
        <w:t xml:space="preserve"> </w:t>
      </w:r>
      <w:r w:rsidRPr="009956B8">
        <w:rPr>
          <w:rStyle w:val="StyleUnderline"/>
          <w:highlight w:val="cyan"/>
        </w:rPr>
        <w:t>widen the war</w:t>
      </w:r>
      <w:r w:rsidRPr="00EE3DE6">
        <w:rPr>
          <w:sz w:val="10"/>
        </w:rPr>
        <w:t xml:space="preserve"> in Ukraine </w:t>
      </w:r>
      <w:r w:rsidRPr="004F09BE">
        <w:rPr>
          <w:rStyle w:val="StyleUnderline"/>
        </w:rPr>
        <w:t>and directly challenge the alliance</w:t>
      </w:r>
      <w:r w:rsidRPr="00EE3DE6">
        <w:rPr>
          <w:sz w:val="10"/>
        </w:rPr>
        <w:t xml:space="preserve">. Yet, </w:t>
      </w:r>
      <w:r w:rsidRPr="004F09BE">
        <w:rPr>
          <w:rStyle w:val="StyleUnderline"/>
        </w:rPr>
        <w:t>even with numerous factors working to dissuade Russia from directly challenging NATO</w:t>
      </w:r>
      <w:r w:rsidRPr="00EE3DE6">
        <w:rPr>
          <w:sz w:val="10"/>
        </w:rPr>
        <w:t xml:space="preserve">, </w:t>
      </w:r>
      <w:r w:rsidRPr="004F09BE">
        <w:rPr>
          <w:rStyle w:val="StyleUnderline"/>
        </w:rPr>
        <w:t>there remain plausible pathways to conflict between NATO and Russia.</w:t>
      </w:r>
    </w:p>
    <w:p w14:paraId="79EB5EFE" w14:textId="77777777" w:rsidR="00963899" w:rsidRPr="00EE3DE6" w:rsidRDefault="00963899" w:rsidP="00963899">
      <w:pPr>
        <w:rPr>
          <w:sz w:val="10"/>
        </w:rPr>
      </w:pPr>
      <w:r w:rsidRPr="00EE3DE6">
        <w:rPr>
          <w:sz w:val="10"/>
        </w:rPr>
        <w:t>ACCIDENTAL AND UNINTENDED ESCALATION</w:t>
      </w:r>
    </w:p>
    <w:p w14:paraId="55A82EAF" w14:textId="77777777" w:rsidR="00963899" w:rsidRPr="00EE3DE6" w:rsidRDefault="00963899" w:rsidP="00963899">
      <w:pPr>
        <w:rPr>
          <w:sz w:val="10"/>
        </w:rPr>
      </w:pPr>
      <w:r w:rsidRPr="00EE3DE6">
        <w:rPr>
          <w:sz w:val="10"/>
        </w:rPr>
        <w:t xml:space="preserve">The </w:t>
      </w:r>
      <w:r w:rsidRPr="004F09BE">
        <w:rPr>
          <w:rStyle w:val="StyleUnderline"/>
        </w:rPr>
        <w:t>war in Ukraine has increased the chances of accidental escalation that could lead to a direct conflict between NATO and Russia</w:t>
      </w:r>
      <w:r w:rsidRPr="00EE3DE6">
        <w:rPr>
          <w:sz w:val="10"/>
        </w:rPr>
        <w:t xml:space="preserve">. The </w:t>
      </w:r>
      <w:r w:rsidRPr="009956B8">
        <w:rPr>
          <w:rStyle w:val="Emphasis"/>
          <w:highlight w:val="cyan"/>
        </w:rPr>
        <w:t>risk of</w:t>
      </w:r>
      <w:r w:rsidRPr="004F09BE">
        <w:rPr>
          <w:rStyle w:val="Emphasis"/>
        </w:rPr>
        <w:t xml:space="preserve"> </w:t>
      </w:r>
      <w:r w:rsidRPr="00EE3DE6">
        <w:rPr>
          <w:sz w:val="10"/>
        </w:rPr>
        <w:t xml:space="preserve">such an </w:t>
      </w:r>
      <w:r w:rsidRPr="009956B8">
        <w:rPr>
          <w:rStyle w:val="Emphasis"/>
          <w:highlight w:val="cyan"/>
        </w:rPr>
        <w:t>escalation has risen</w:t>
      </w:r>
      <w:r w:rsidRPr="00EE3DE6">
        <w:rPr>
          <w:sz w:val="10"/>
        </w:rPr>
        <w:t xml:space="preserve"> </w:t>
      </w:r>
      <w:r w:rsidRPr="004F09BE">
        <w:rPr>
          <w:rStyle w:val="StyleUnderline"/>
        </w:rPr>
        <w:t>as Russia has demonstrated its willingness to take ever-riskier actions near NATO territory</w:t>
      </w:r>
      <w:r w:rsidRPr="00EE3DE6">
        <w:rPr>
          <w:sz w:val="10"/>
        </w:rPr>
        <w:t xml:space="preserve">. Several incidents underline the risk: in </w:t>
      </w:r>
      <w:r w:rsidRPr="004F09BE">
        <w:rPr>
          <w:rStyle w:val="StyleUnderline"/>
        </w:rPr>
        <w:t>November 2022,</w:t>
      </w:r>
      <w:r w:rsidRPr="00EE3DE6">
        <w:rPr>
          <w:sz w:val="10"/>
        </w:rPr>
        <w:t xml:space="preserve"> for example, </w:t>
      </w:r>
      <w:r w:rsidRPr="004F09BE">
        <w:rPr>
          <w:rStyle w:val="StyleUnderline"/>
        </w:rPr>
        <w:t>a missile—ultimately determined to be an errant Ukrainian air defense missile launched in response to Russian strikes—landed in Poland, killing two Polish citizens</w:t>
      </w:r>
      <w:r w:rsidRPr="00EE3DE6">
        <w:rPr>
          <w:sz w:val="10"/>
        </w:rPr>
        <w:t xml:space="preserve">. In </w:t>
      </w:r>
      <w:r w:rsidRPr="004F09BE">
        <w:rPr>
          <w:rStyle w:val="StyleUnderline"/>
        </w:rPr>
        <w:t>March 2024, a Russian missile violated</w:t>
      </w:r>
      <w:r w:rsidRPr="00EE3DE6">
        <w:rPr>
          <w:sz w:val="10"/>
        </w:rPr>
        <w:t>—likely accidentally—</w:t>
      </w:r>
      <w:r w:rsidRPr="004F09BE">
        <w:rPr>
          <w:rStyle w:val="StyleUnderline"/>
        </w:rPr>
        <w:t>Polish airspace during a Russian missile attack on Ukraine</w:t>
      </w:r>
      <w:r w:rsidRPr="00EE3DE6">
        <w:rPr>
          <w:sz w:val="10"/>
        </w:rPr>
        <w:t xml:space="preserve">; Russian </w:t>
      </w:r>
      <w:r w:rsidRPr="004F09BE">
        <w:rPr>
          <w:rStyle w:val="StyleUnderline"/>
        </w:rPr>
        <w:t>drone debris has fallen inside Romania; and</w:t>
      </w:r>
      <w:r w:rsidRPr="00EE3DE6">
        <w:rPr>
          <w:sz w:val="10"/>
        </w:rPr>
        <w:t xml:space="preserve"> in </w:t>
      </w:r>
      <w:r w:rsidRPr="004F09BE">
        <w:rPr>
          <w:rStyle w:val="StyleUnderline"/>
        </w:rPr>
        <w:t>March 2024, a Russian missile exploded near a convoy carrying President Zelensky and Greek Prime Minister Kyriakos Mitsotakis in Odesa</w:t>
      </w:r>
      <w:r w:rsidRPr="00EE3DE6">
        <w:rPr>
          <w:sz w:val="10"/>
        </w:rPr>
        <w:t xml:space="preserve">.31 The </w:t>
      </w:r>
      <w:r w:rsidRPr="004F09BE">
        <w:rPr>
          <w:rStyle w:val="StyleUnderline"/>
        </w:rPr>
        <w:t>risk</w:t>
      </w:r>
      <w:r w:rsidRPr="00EE3DE6">
        <w:rPr>
          <w:sz w:val="10"/>
        </w:rPr>
        <w:t xml:space="preserve"> of accidental escalation </w:t>
      </w:r>
      <w:r w:rsidRPr="004F09BE">
        <w:rPr>
          <w:rStyle w:val="StyleUnderline"/>
        </w:rPr>
        <w:t>is highest in and around the Black Sea,</w:t>
      </w:r>
      <w:r w:rsidRPr="00EE3DE6">
        <w:rPr>
          <w:sz w:val="10"/>
        </w:rPr>
        <w:t xml:space="preserve"> which is bordered by three NATO countries and has become an “increasingly dangerous cauldron of military and geopolitical tensions.”32</w:t>
      </w:r>
    </w:p>
    <w:p w14:paraId="3013C585" w14:textId="77777777" w:rsidR="00963899" w:rsidRPr="00EE3DE6" w:rsidRDefault="00963899" w:rsidP="00963899">
      <w:pPr>
        <w:rPr>
          <w:sz w:val="10"/>
        </w:rPr>
      </w:pPr>
      <w:r w:rsidRPr="00EE3DE6">
        <w:rPr>
          <w:sz w:val="10"/>
        </w:rPr>
        <w:t xml:space="preserve">The </w:t>
      </w:r>
      <w:r w:rsidRPr="004F09BE">
        <w:rPr>
          <w:rStyle w:val="Emphasis"/>
        </w:rPr>
        <w:t>risk of unintended escalation</w:t>
      </w:r>
      <w:r w:rsidRPr="004F09BE">
        <w:rPr>
          <w:rStyle w:val="StyleUnderline"/>
        </w:rPr>
        <w:t>—</w:t>
      </w:r>
      <w:r w:rsidRPr="00EE3DE6">
        <w:rPr>
          <w:sz w:val="10"/>
        </w:rPr>
        <w:t xml:space="preserve">escalation </w:t>
      </w:r>
      <w:r w:rsidRPr="004F09BE">
        <w:rPr>
          <w:rStyle w:val="StyleUnderline"/>
        </w:rPr>
        <w:t>that stems from deliberate intimidation or coercion that the perpetrator does not view as escalatory but that its opponent interprets as such—</w:t>
      </w:r>
      <w:r w:rsidRPr="004F09BE">
        <w:rPr>
          <w:rStyle w:val="Emphasis"/>
        </w:rPr>
        <w:t>has</w:t>
      </w:r>
      <w:r w:rsidRPr="004F09BE">
        <w:rPr>
          <w:rStyle w:val="StyleUnderline"/>
        </w:rPr>
        <w:t xml:space="preserve"> also </w:t>
      </w:r>
      <w:r w:rsidRPr="004F09BE">
        <w:rPr>
          <w:rStyle w:val="Emphasis"/>
        </w:rPr>
        <w:t>risen</w:t>
      </w:r>
      <w:r w:rsidRPr="004F09BE">
        <w:rPr>
          <w:rStyle w:val="StyleUnderline"/>
        </w:rPr>
        <w:t>.</w:t>
      </w:r>
      <w:r w:rsidRPr="00EE3DE6">
        <w:rPr>
          <w:sz w:val="10"/>
        </w:rPr>
        <w:t xml:space="preserve"> This development is, in large part, </w:t>
      </w:r>
      <w:r w:rsidRPr="004F09BE">
        <w:rPr>
          <w:rStyle w:val="StyleUnderline"/>
        </w:rPr>
        <w:t>because</w:t>
      </w:r>
      <w:r w:rsidRPr="00EE3DE6">
        <w:rPr>
          <w:sz w:val="10"/>
        </w:rPr>
        <w:t xml:space="preserve"> throughout the course of the war </w:t>
      </w:r>
      <w:r w:rsidRPr="009956B8">
        <w:rPr>
          <w:rStyle w:val="Emphasis"/>
          <w:highlight w:val="cyan"/>
        </w:rPr>
        <w:t>it has become</w:t>
      </w:r>
      <w:r w:rsidRPr="004F09BE">
        <w:rPr>
          <w:rStyle w:val="StyleUnderline"/>
        </w:rPr>
        <w:t xml:space="preserve"> more </w:t>
      </w:r>
      <w:r w:rsidRPr="009956B8">
        <w:rPr>
          <w:rStyle w:val="Emphasis"/>
          <w:highlight w:val="cyan"/>
        </w:rPr>
        <w:t>difficult</w:t>
      </w:r>
      <w:r w:rsidRPr="004F09BE">
        <w:rPr>
          <w:rStyle w:val="StyleUnderline"/>
        </w:rPr>
        <w:t xml:space="preserve"> for the United States and NATO </w:t>
      </w:r>
      <w:r w:rsidRPr="009956B8">
        <w:rPr>
          <w:rStyle w:val="Emphasis"/>
          <w:highlight w:val="cyan"/>
        </w:rPr>
        <w:t>to discern</w:t>
      </w:r>
      <w:r w:rsidRPr="004F09BE">
        <w:rPr>
          <w:rStyle w:val="StyleUnderline"/>
        </w:rPr>
        <w:t xml:space="preserve"> Russia’s “</w:t>
      </w:r>
      <w:r w:rsidRPr="009956B8">
        <w:rPr>
          <w:rStyle w:val="Emphasis"/>
          <w:highlight w:val="cyan"/>
        </w:rPr>
        <w:t>red lines,</w:t>
      </w:r>
      <w:r w:rsidRPr="004F09BE">
        <w:rPr>
          <w:rStyle w:val="StyleUnderline"/>
        </w:rPr>
        <w:t>” and vice versa</w:t>
      </w:r>
      <w:r w:rsidRPr="00EE3DE6">
        <w:rPr>
          <w:sz w:val="10"/>
        </w:rPr>
        <w:t xml:space="preserve">. </w:t>
      </w:r>
      <w:r w:rsidRPr="004F09BE">
        <w:rPr>
          <w:rStyle w:val="StyleUnderline"/>
        </w:rPr>
        <w:t xml:space="preserve">Russia’s </w:t>
      </w:r>
      <w:r w:rsidRPr="009956B8">
        <w:rPr>
          <w:rStyle w:val="StyleUnderline"/>
          <w:highlight w:val="cyan"/>
        </w:rPr>
        <w:t>lack of response</w:t>
      </w:r>
      <w:r w:rsidRPr="00EE3DE6">
        <w:rPr>
          <w:sz w:val="10"/>
        </w:rPr>
        <w:t xml:space="preserve"> </w:t>
      </w:r>
      <w:r w:rsidRPr="004F09BE">
        <w:rPr>
          <w:rStyle w:val="StyleUnderline"/>
        </w:rPr>
        <w:t>to various threats previously considered to cross Russia’s red lines</w:t>
      </w:r>
      <w:r w:rsidRPr="00EE3DE6">
        <w:rPr>
          <w:sz w:val="10"/>
        </w:rPr>
        <w:t>—for example, Ukrainian strikes into Russian territory or the West’s provision of increasingly sophisticated weapons systems—</w:t>
      </w:r>
      <w:r w:rsidRPr="004F09BE">
        <w:rPr>
          <w:rStyle w:val="StyleUnderline"/>
        </w:rPr>
        <w:t xml:space="preserve">has </w:t>
      </w:r>
      <w:r w:rsidRPr="009956B8">
        <w:rPr>
          <w:rStyle w:val="StyleUnderline"/>
          <w:highlight w:val="cyan"/>
        </w:rPr>
        <w:t>increased uncertainty</w:t>
      </w:r>
      <w:r w:rsidRPr="004F09BE">
        <w:rPr>
          <w:rStyle w:val="StyleUnderline"/>
        </w:rPr>
        <w:t xml:space="preserve"> in the West about what actions would really trigger an escalatory Russian response</w:t>
      </w:r>
      <w:r w:rsidRPr="00EE3DE6">
        <w:rPr>
          <w:sz w:val="10"/>
        </w:rPr>
        <w:t xml:space="preserve">. </w:t>
      </w:r>
      <w:r w:rsidRPr="009956B8">
        <w:rPr>
          <w:rStyle w:val="StyleUnderline"/>
          <w:b/>
          <w:bCs/>
          <w:highlight w:val="cyan"/>
        </w:rPr>
        <w:t>The fact</w:t>
      </w:r>
      <w:r w:rsidRPr="004F09BE">
        <w:rPr>
          <w:rStyle w:val="StyleUnderline"/>
          <w:b/>
          <w:bCs/>
        </w:rPr>
        <w:t xml:space="preserve"> that </w:t>
      </w:r>
      <w:r w:rsidRPr="009956B8">
        <w:rPr>
          <w:rStyle w:val="StyleUnderline"/>
          <w:b/>
          <w:bCs/>
          <w:highlight w:val="cyan"/>
        </w:rPr>
        <w:t>Russia has not</w:t>
      </w:r>
      <w:r w:rsidRPr="004F09BE">
        <w:rPr>
          <w:rStyle w:val="StyleUnderline"/>
          <w:b/>
          <w:bCs/>
        </w:rPr>
        <w:t xml:space="preserve"> yet </w:t>
      </w:r>
      <w:r w:rsidRPr="009956B8">
        <w:rPr>
          <w:rStyle w:val="StyleUnderline"/>
          <w:b/>
          <w:bCs/>
          <w:highlight w:val="cyan"/>
        </w:rPr>
        <w:t>responded</w:t>
      </w:r>
      <w:r w:rsidRPr="004F09BE">
        <w:rPr>
          <w:rStyle w:val="StyleUnderline"/>
          <w:b/>
          <w:bCs/>
        </w:rPr>
        <w:t xml:space="preserve"> </w:t>
      </w:r>
      <w:r w:rsidRPr="009956B8">
        <w:rPr>
          <w:rStyle w:val="StyleUnderline"/>
          <w:b/>
          <w:bCs/>
          <w:highlight w:val="cyan"/>
        </w:rPr>
        <w:t>does not mean</w:t>
      </w:r>
      <w:r w:rsidRPr="004F09BE">
        <w:rPr>
          <w:rStyle w:val="StyleUnderline"/>
          <w:b/>
          <w:bCs/>
        </w:rPr>
        <w:t xml:space="preserve"> there are </w:t>
      </w:r>
      <w:r w:rsidRPr="009956B8">
        <w:rPr>
          <w:rStyle w:val="StyleUnderline"/>
          <w:b/>
          <w:bCs/>
          <w:highlight w:val="cyan"/>
        </w:rPr>
        <w:t>no actions</w:t>
      </w:r>
      <w:r w:rsidRPr="004F09BE">
        <w:rPr>
          <w:rStyle w:val="StyleUnderline"/>
          <w:b/>
          <w:bCs/>
        </w:rPr>
        <w:t xml:space="preserve"> by the United States and its European allies that </w:t>
      </w:r>
      <w:r w:rsidRPr="009956B8">
        <w:rPr>
          <w:rStyle w:val="StyleUnderline"/>
          <w:b/>
          <w:bCs/>
          <w:highlight w:val="cyan"/>
        </w:rPr>
        <w:t>would cause Russia to escalate</w:t>
      </w:r>
      <w:r w:rsidRPr="00EE3DE6">
        <w:rPr>
          <w:sz w:val="10"/>
        </w:rPr>
        <w:t xml:space="preserve">. In this context of increased ambiguity, </w:t>
      </w:r>
      <w:r w:rsidRPr="004F09BE">
        <w:rPr>
          <w:rStyle w:val="StyleUnderline"/>
        </w:rPr>
        <w:t>a scenario where the West misreads Russia and takes an action that the Kremlin ultimately deems escalatory is easy to imagine.33</w:t>
      </w:r>
    </w:p>
    <w:p w14:paraId="018D3FE9" w14:textId="77777777" w:rsidR="00963899" w:rsidRPr="00EE3DE6" w:rsidRDefault="00963899" w:rsidP="00963899">
      <w:pPr>
        <w:rPr>
          <w:sz w:val="10"/>
        </w:rPr>
      </w:pPr>
      <w:r w:rsidRPr="00EE3DE6">
        <w:rPr>
          <w:sz w:val="10"/>
        </w:rPr>
        <w:t xml:space="preserve">This </w:t>
      </w:r>
      <w:r w:rsidRPr="004F09BE">
        <w:rPr>
          <w:rStyle w:val="StyleUnderline"/>
        </w:rPr>
        <w:t>risk</w:t>
      </w:r>
      <w:r w:rsidRPr="00EE3DE6">
        <w:rPr>
          <w:sz w:val="10"/>
        </w:rPr>
        <w:t xml:space="preserve"> could be </w:t>
      </w:r>
      <w:r w:rsidRPr="004F09BE">
        <w:rPr>
          <w:rStyle w:val="StyleUnderline"/>
        </w:rPr>
        <w:t>amplified by</w:t>
      </w:r>
      <w:r w:rsidRPr="00EE3DE6">
        <w:rPr>
          <w:sz w:val="10"/>
        </w:rPr>
        <w:t xml:space="preserve"> possible </w:t>
      </w:r>
      <w:r w:rsidRPr="004F09BE">
        <w:rPr>
          <w:rStyle w:val="StyleUnderline"/>
        </w:rPr>
        <w:t>Kremlin concerns about a decline in the credibility of its threats</w:t>
      </w:r>
      <w:r w:rsidRPr="00EE3DE6">
        <w:rPr>
          <w:sz w:val="10"/>
        </w:rPr>
        <w:t xml:space="preserve">. As the war has continued, the </w:t>
      </w:r>
      <w:r w:rsidRPr="004F09BE">
        <w:rPr>
          <w:rStyle w:val="StyleUnderline"/>
        </w:rPr>
        <w:t>West’s initially cautious approach has given way to more assertive support</w:t>
      </w:r>
      <w:r w:rsidRPr="00EE3DE6">
        <w:rPr>
          <w:sz w:val="10"/>
        </w:rPr>
        <w:t xml:space="preserve">, including the provision of sophisticated weapons systems to Ukraine. Such </w:t>
      </w:r>
      <w:r w:rsidRPr="009956B8">
        <w:rPr>
          <w:rStyle w:val="Emphasis"/>
          <w:highlight w:val="cyan"/>
        </w:rPr>
        <w:t>concerns</w:t>
      </w:r>
      <w:r w:rsidRPr="00EE3DE6">
        <w:rPr>
          <w:sz w:val="10"/>
        </w:rPr>
        <w:t xml:space="preserve">, to the extent they exist, could </w:t>
      </w:r>
      <w:r w:rsidRPr="009956B8">
        <w:rPr>
          <w:rStyle w:val="StyleUnderline"/>
          <w:b/>
          <w:bCs/>
          <w:highlight w:val="cyan"/>
        </w:rPr>
        <w:t>lead the Kremlin to respond</w:t>
      </w:r>
      <w:r w:rsidRPr="004F09BE">
        <w:rPr>
          <w:rStyle w:val="StyleUnderline"/>
          <w:b/>
          <w:bCs/>
        </w:rPr>
        <w:t xml:space="preserve"> more </w:t>
      </w:r>
      <w:r w:rsidRPr="009956B8">
        <w:rPr>
          <w:rStyle w:val="StyleUnderline"/>
          <w:b/>
          <w:bCs/>
          <w:highlight w:val="cyan"/>
        </w:rPr>
        <w:t>harshly</w:t>
      </w:r>
      <w:r w:rsidRPr="004F09BE">
        <w:rPr>
          <w:rStyle w:val="StyleUnderline"/>
          <w:b/>
          <w:bCs/>
        </w:rPr>
        <w:t xml:space="preserve"> than expected </w:t>
      </w:r>
      <w:r w:rsidRPr="009956B8">
        <w:rPr>
          <w:rStyle w:val="StyleUnderline"/>
          <w:b/>
          <w:bCs/>
          <w:highlight w:val="cyan"/>
        </w:rPr>
        <w:t>to any</w:t>
      </w:r>
      <w:r w:rsidRPr="004F09BE">
        <w:rPr>
          <w:rStyle w:val="StyleUnderline"/>
          <w:b/>
          <w:bCs/>
        </w:rPr>
        <w:t xml:space="preserve"> given </w:t>
      </w:r>
      <w:r w:rsidRPr="009956B8">
        <w:rPr>
          <w:rStyle w:val="StyleUnderline"/>
          <w:b/>
          <w:bCs/>
          <w:highlight w:val="cyan"/>
        </w:rPr>
        <w:t>Western action to reestablish</w:t>
      </w:r>
      <w:r w:rsidRPr="004F09BE">
        <w:rPr>
          <w:rStyle w:val="StyleUnderline"/>
          <w:b/>
          <w:bCs/>
        </w:rPr>
        <w:t xml:space="preserve"> the </w:t>
      </w:r>
      <w:r w:rsidRPr="009956B8">
        <w:rPr>
          <w:rStyle w:val="StyleUnderline"/>
          <w:b/>
          <w:bCs/>
          <w:highlight w:val="cyan"/>
        </w:rPr>
        <w:t>credibility</w:t>
      </w:r>
      <w:r w:rsidRPr="004F09BE">
        <w:rPr>
          <w:rStyle w:val="StyleUnderline"/>
          <w:b/>
          <w:bCs/>
        </w:rPr>
        <w:t xml:space="preserve"> of its threats</w:t>
      </w:r>
      <w:r w:rsidRPr="00EE3DE6">
        <w:rPr>
          <w:sz w:val="10"/>
        </w:rPr>
        <w:t xml:space="preserve">, similarly </w:t>
      </w:r>
      <w:r w:rsidRPr="009956B8">
        <w:rPr>
          <w:rStyle w:val="Emphasis"/>
          <w:highlight w:val="cyan"/>
        </w:rPr>
        <w:t>setting off</w:t>
      </w:r>
      <w:r w:rsidRPr="004F09BE">
        <w:rPr>
          <w:rStyle w:val="Emphasis"/>
        </w:rPr>
        <w:t xml:space="preserve"> an </w:t>
      </w:r>
      <w:r w:rsidRPr="009956B8">
        <w:rPr>
          <w:rStyle w:val="Emphasis"/>
          <w:highlight w:val="cyan"/>
        </w:rPr>
        <w:t>escalatory spiral</w:t>
      </w:r>
      <w:r w:rsidRPr="004F09BE">
        <w:rPr>
          <w:rStyle w:val="Emphasis"/>
        </w:rPr>
        <w:t>.</w:t>
      </w:r>
      <w:r w:rsidRPr="00EE3DE6">
        <w:rPr>
          <w:sz w:val="10"/>
        </w:rPr>
        <w:t xml:space="preserve">34 </w:t>
      </w:r>
    </w:p>
    <w:p w14:paraId="22D970CA" w14:textId="77777777" w:rsidR="00963899" w:rsidRDefault="00963899" w:rsidP="00963899">
      <w:pPr>
        <w:rPr>
          <w:sz w:val="10"/>
        </w:rPr>
      </w:pPr>
      <w:r w:rsidRPr="00EE3DE6">
        <w:rPr>
          <w:sz w:val="10"/>
        </w:rPr>
        <w:t xml:space="preserve">The </w:t>
      </w:r>
      <w:r w:rsidRPr="004F09BE">
        <w:rPr>
          <w:rStyle w:val="StyleUnderline"/>
        </w:rPr>
        <w:t>Kremlin is also likely uncertain of where the West’s red lines lie</w:t>
      </w:r>
      <w:r w:rsidRPr="00EE3DE6">
        <w:rPr>
          <w:sz w:val="10"/>
        </w:rPr>
        <w:t xml:space="preserve">. As </w:t>
      </w:r>
      <w:r w:rsidRPr="009956B8">
        <w:rPr>
          <w:rStyle w:val="StyleUnderline"/>
          <w:highlight w:val="cyan"/>
        </w:rPr>
        <w:t>Putin</w:t>
      </w:r>
      <w:r w:rsidRPr="00EE3DE6">
        <w:rPr>
          <w:sz w:val="10"/>
        </w:rPr>
        <w:t xml:space="preserve"> grows more brazen in his actions to antagonize the West, he </w:t>
      </w:r>
      <w:r w:rsidRPr="009956B8">
        <w:rPr>
          <w:rStyle w:val="StyleUnderline"/>
          <w:highlight w:val="cyan"/>
        </w:rPr>
        <w:t xml:space="preserve">could misjudge </w:t>
      </w:r>
      <w:r w:rsidRPr="00EE3DE6">
        <w:rPr>
          <w:rStyle w:val="StyleUnderline"/>
        </w:rPr>
        <w:t>and</w:t>
      </w:r>
      <w:r w:rsidRPr="004F09BE">
        <w:rPr>
          <w:rStyle w:val="StyleUnderline"/>
        </w:rPr>
        <w:t xml:space="preserve"> take a </w:t>
      </w:r>
      <w:r w:rsidRPr="00EE3DE6">
        <w:rPr>
          <w:rStyle w:val="StyleUnderline"/>
        </w:rPr>
        <w:t>step too far</w:t>
      </w:r>
      <w:r w:rsidRPr="00EE3DE6">
        <w:rPr>
          <w:sz w:val="10"/>
        </w:rPr>
        <w:t xml:space="preserve"> by </w:t>
      </w:r>
      <w:r w:rsidRPr="004F09BE">
        <w:rPr>
          <w:rStyle w:val="StyleUnderline"/>
        </w:rPr>
        <w:t>pursuing an action that elicits a stronger than expected Western response</w:t>
      </w:r>
      <w:r w:rsidRPr="00EE3DE6">
        <w:rPr>
          <w:sz w:val="10"/>
        </w:rPr>
        <w:t xml:space="preserve">. Putin’s </w:t>
      </w:r>
      <w:r w:rsidRPr="004F09BE">
        <w:rPr>
          <w:rStyle w:val="StyleUnderline"/>
        </w:rPr>
        <w:t>trajectory</w:t>
      </w:r>
      <w:r w:rsidRPr="00EE3DE6">
        <w:rPr>
          <w:sz w:val="10"/>
        </w:rPr>
        <w:t xml:space="preserve"> since he returned to office in 2012 </w:t>
      </w:r>
      <w:r w:rsidRPr="004F09BE">
        <w:rPr>
          <w:rStyle w:val="StyleUnderline"/>
        </w:rPr>
        <w:t xml:space="preserve">has been one of </w:t>
      </w:r>
      <w:r w:rsidRPr="009956B8">
        <w:rPr>
          <w:rStyle w:val="StyleUnderline"/>
          <w:highlight w:val="cyan"/>
        </w:rPr>
        <w:t>increasing tolerance for risk</w:t>
      </w:r>
      <w:r w:rsidRPr="009956B8">
        <w:rPr>
          <w:rStyle w:val="Emphasis"/>
          <w:highlight w:val="cyan"/>
        </w:rPr>
        <w:t>, as he has come to judge that doing so pays off.</w:t>
      </w:r>
      <w:r w:rsidRPr="00EE3DE6">
        <w:rPr>
          <w:sz w:val="10"/>
        </w:rPr>
        <w:t xml:space="preserve">35 It is plausible that </w:t>
      </w:r>
      <w:r w:rsidRPr="004F09BE">
        <w:rPr>
          <w:rStyle w:val="StyleUnderline"/>
        </w:rPr>
        <w:t>Putin’s brazenness becomes out of control or an anxious NATO ally responds more forcefully</w:t>
      </w:r>
      <w:r w:rsidRPr="00EE3DE6">
        <w:rPr>
          <w:sz w:val="10"/>
        </w:rPr>
        <w:t xml:space="preserve"> than Putin anticipates, once again </w:t>
      </w:r>
      <w:r w:rsidRPr="004F09BE">
        <w:rPr>
          <w:rStyle w:val="StyleUnderline"/>
        </w:rPr>
        <w:t>setting off an escalatory spiral</w:t>
      </w:r>
      <w:r w:rsidRPr="00EE3DE6">
        <w:rPr>
          <w:sz w:val="10"/>
        </w:rPr>
        <w:t xml:space="preserve">. Looking forward, </w:t>
      </w:r>
      <w:r w:rsidRPr="004F09BE">
        <w:rPr>
          <w:rStyle w:val="StyleUnderline"/>
        </w:rPr>
        <w:t xml:space="preserve">an approach by NATO member states to increase strategic </w:t>
      </w:r>
      <w:r w:rsidRPr="009956B8">
        <w:rPr>
          <w:rStyle w:val="StyleUnderline"/>
          <w:highlight w:val="cyan"/>
        </w:rPr>
        <w:t>ambiguity</w:t>
      </w:r>
      <w:r w:rsidRPr="00EE3DE6">
        <w:rPr>
          <w:sz w:val="10"/>
        </w:rPr>
        <w:t xml:space="preserve">—or generate greater uncertainty about what they are willing to do to support Ukraine—could also </w:t>
      </w:r>
      <w:r w:rsidRPr="009956B8">
        <w:rPr>
          <w:rStyle w:val="StyleUnderline"/>
          <w:highlight w:val="cyan"/>
        </w:rPr>
        <w:t xml:space="preserve">raise </w:t>
      </w:r>
      <w:r w:rsidRPr="00EE3DE6">
        <w:rPr>
          <w:rStyle w:val="StyleUnderline"/>
        </w:rPr>
        <w:t xml:space="preserve">the </w:t>
      </w:r>
      <w:r w:rsidRPr="009956B8">
        <w:rPr>
          <w:rStyle w:val="StyleUnderline"/>
          <w:highlight w:val="cyan"/>
        </w:rPr>
        <w:t>risk</w:t>
      </w:r>
      <w:r w:rsidRPr="004F09BE">
        <w:rPr>
          <w:rStyle w:val="StyleUnderline"/>
        </w:rPr>
        <w:t xml:space="preserve"> of unintended escalation. </w:t>
      </w:r>
      <w:r w:rsidRPr="00EE3DE6">
        <w:rPr>
          <w:sz w:val="10"/>
        </w:rPr>
        <w:t xml:space="preserve">Increasing Western strategic ambiguity could be useful in compelling Russia to act with greater restraint, but it could also simultaneously contribute to an overall environment of uncertainty. </w:t>
      </w:r>
    </w:p>
    <w:p w14:paraId="0AC8B022" w14:textId="77777777" w:rsidR="00963899" w:rsidRPr="00963899" w:rsidRDefault="00963899" w:rsidP="00963899"/>
    <w:p w14:paraId="7375E51D" w14:textId="77777777" w:rsidR="001D1353" w:rsidRDefault="001D1353" w:rsidP="001D1353">
      <w:pPr>
        <w:pStyle w:val="Heading3"/>
      </w:pPr>
      <w:r>
        <w:t>2NC – A2: Putin Bluffing</w:t>
      </w:r>
    </w:p>
    <w:p w14:paraId="0CE38266" w14:textId="77777777" w:rsidR="001D1353" w:rsidRDefault="001D1353" w:rsidP="001D1353">
      <w:pPr>
        <w:pStyle w:val="Heading4"/>
      </w:pPr>
      <w:r>
        <w:t>While Putin bluffs now, any risk of nuclear escalation should be avoided</w:t>
      </w:r>
    </w:p>
    <w:p w14:paraId="0F0E3616" w14:textId="77777777" w:rsidR="001D1353" w:rsidRPr="00824A55" w:rsidRDefault="001D1353" w:rsidP="001D1353">
      <w:r w:rsidRPr="00D673CC">
        <w:rPr>
          <w:rStyle w:val="Style13ptBold"/>
        </w:rPr>
        <w:t>Stein 2024.</w:t>
      </w:r>
      <w:r>
        <w:t xml:space="preserve"> Janice Stein is the founding director of the Munk School of Global Affairs &amp; Public Policy and the Belzberg Professor of conflict management with the Department of Political Science at the University of Toronto. “How impossible is the risk of nuclear escalation in Ukraine?” December 20, 2024. Bulletin of the Atomic Scientists &lt;https://thebulletin.org/2024/12/how-impossible-is-the-risk-of-nuclear-escalation-in-ukraine/&gt; Accessed 6/30/25. ARJSH</w:t>
      </w:r>
    </w:p>
    <w:p w14:paraId="2F3D91DB" w14:textId="77777777" w:rsidR="001D1353" w:rsidRPr="005D18D2" w:rsidRDefault="001D1353" w:rsidP="001D1353">
      <w:pPr>
        <w:rPr>
          <w:rStyle w:val="StyleUnderline"/>
        </w:rPr>
      </w:pPr>
      <w:r w:rsidRPr="005D18D2">
        <w:rPr>
          <w:sz w:val="16"/>
        </w:rPr>
        <w:t xml:space="preserve">Context matters. If nuclear escalation through technical or political miscalculation is not a grave concern in the transition period between the Biden and Trump administrations, another pattern is concerning. From the beginning of the war in Ukraine, </w:t>
      </w:r>
      <w:r w:rsidRPr="009956B8">
        <w:rPr>
          <w:rStyle w:val="StyleUnderline"/>
          <w:highlight w:val="cyan"/>
        </w:rPr>
        <w:t>Putin has hinted that the use of a nuclear weapon is a live option</w:t>
      </w:r>
      <w:r w:rsidRPr="005D18D2">
        <w:rPr>
          <w:rStyle w:val="StyleUnderline"/>
        </w:rPr>
        <w:t>. Before</w:t>
      </w:r>
      <w:r w:rsidRPr="005D18D2">
        <w:rPr>
          <w:sz w:val="16"/>
        </w:rPr>
        <w:t xml:space="preserve"> launching </w:t>
      </w:r>
      <w:r w:rsidRPr="005D18D2">
        <w:rPr>
          <w:rStyle w:val="StyleUnderline"/>
        </w:rPr>
        <w:t>his</w:t>
      </w:r>
      <w:r w:rsidRPr="005D18D2">
        <w:rPr>
          <w:sz w:val="16"/>
        </w:rPr>
        <w:t xml:space="preserve"> full-scale </w:t>
      </w:r>
      <w:r w:rsidRPr="005D18D2">
        <w:rPr>
          <w:rStyle w:val="StyleUnderline"/>
        </w:rPr>
        <w:t>invasion</w:t>
      </w:r>
      <w:r w:rsidRPr="005D18D2">
        <w:rPr>
          <w:sz w:val="16"/>
        </w:rPr>
        <w:t xml:space="preserve"> in February 2022, </w:t>
      </w:r>
      <w:r w:rsidRPr="005D18D2">
        <w:rPr>
          <w:rStyle w:val="StyleUnderline"/>
        </w:rPr>
        <w:t>he</w:t>
      </w:r>
      <w:r w:rsidRPr="005D18D2">
        <w:rPr>
          <w:sz w:val="16"/>
        </w:rPr>
        <w:t xml:space="preserve"> ordered an unknown level of alert that proved to be no more than increased staffing of strategic command centers and </w:t>
      </w:r>
      <w:r w:rsidRPr="005D18D2">
        <w:rPr>
          <w:rStyle w:val="StyleUnderline"/>
        </w:rPr>
        <w:t>issued veiled nuclear threats if NATO were to intervene</w:t>
      </w:r>
      <w:r w:rsidRPr="005D18D2">
        <w:rPr>
          <w:sz w:val="16"/>
        </w:rPr>
        <w:t xml:space="preserve">. A few months later, </w:t>
      </w:r>
      <w:r w:rsidRPr="009956B8">
        <w:rPr>
          <w:rStyle w:val="StyleUnderline"/>
          <w:highlight w:val="cyan"/>
        </w:rPr>
        <w:t>Putin loosened operational controls on tactical nuclear weapons and</w:t>
      </w:r>
      <w:r w:rsidRPr="005D18D2">
        <w:rPr>
          <w:rStyle w:val="StyleUnderline"/>
        </w:rPr>
        <w:t xml:space="preserve"> two years later </w:t>
      </w:r>
      <w:r w:rsidRPr="009956B8">
        <w:rPr>
          <w:rStyle w:val="StyleUnderline"/>
          <w:highlight w:val="cyan"/>
        </w:rPr>
        <w:t>lowered the threshold of nuclear use</w:t>
      </w:r>
      <w:r w:rsidRPr="005D18D2">
        <w:rPr>
          <w:sz w:val="16"/>
        </w:rPr>
        <w:t xml:space="preserve">. Even though </w:t>
      </w:r>
      <w:r w:rsidRPr="005D18D2">
        <w:rPr>
          <w:rStyle w:val="StyleUnderline"/>
        </w:rPr>
        <w:t>Putin</w:t>
      </w:r>
      <w:r w:rsidRPr="005D18D2">
        <w:rPr>
          <w:sz w:val="16"/>
        </w:rPr>
        <w:t xml:space="preserve"> never appeared to approach a decision to use a nuclear weapon, he </w:t>
      </w:r>
      <w:r w:rsidRPr="005D18D2">
        <w:rPr>
          <w:rStyle w:val="StyleUnderline"/>
        </w:rPr>
        <w:t xml:space="preserve">manipulated the threat to use nuclear weapons </w:t>
      </w:r>
      <w:r w:rsidRPr="005D18D2">
        <w:rPr>
          <w:sz w:val="16"/>
        </w:rPr>
        <w:t xml:space="preserve">to deter NATO from supplying weapons to Ukraine. This strategy failed again and again. The United States and its Western allies supplied Ukraine with increasingly more sophisticated equipment over time despite the “nuclear noise.” They judged Putin’s intentions not by what he said but by the larger context in which he was making his thinly veiled threats designed to coerce. They took him seriously only once when Russian forces were in retreat. </w:t>
      </w:r>
      <w:r w:rsidRPr="005D18D2">
        <w:rPr>
          <w:rStyle w:val="StyleUnderline"/>
        </w:rPr>
        <w:t>Context always matters, even when the threats are nuclear</w:t>
      </w:r>
      <w:r w:rsidRPr="005D18D2">
        <w:rPr>
          <w:sz w:val="16"/>
        </w:rPr>
        <w:t xml:space="preserve">. Putin now has the unenviable reputation of someone who bluffs. This reputation can only encourage NATO to continue to call his bluff in the future. But </w:t>
      </w:r>
      <w:r w:rsidRPr="009956B8">
        <w:rPr>
          <w:rStyle w:val="StyleUnderline"/>
          <w:highlight w:val="cyan"/>
        </w:rPr>
        <w:t>one day Putin may not be bluffing</w:t>
      </w:r>
      <w:r w:rsidRPr="005D18D2">
        <w:rPr>
          <w:rStyle w:val="StyleUnderline"/>
        </w:rPr>
        <w:t>.</w:t>
      </w:r>
      <w:r w:rsidRPr="005D18D2">
        <w:rPr>
          <w:sz w:val="16"/>
        </w:rPr>
        <w:t xml:space="preserve"> If leaders do not pay attention to context, </w:t>
      </w:r>
      <w:r w:rsidRPr="009956B8">
        <w:rPr>
          <w:rStyle w:val="StyleUnderline"/>
          <w:highlight w:val="cyan"/>
        </w:rPr>
        <w:t>they may well miss the “signal” that,</w:t>
      </w:r>
      <w:r w:rsidRPr="005D18D2">
        <w:rPr>
          <w:rStyle w:val="StyleUnderline"/>
        </w:rPr>
        <w:t xml:space="preserve"> this time, </w:t>
      </w:r>
      <w:r w:rsidRPr="009956B8">
        <w:rPr>
          <w:rStyle w:val="StyleUnderline"/>
          <w:highlight w:val="cyan"/>
        </w:rPr>
        <w:t>Russia is serious about using a nuclear weapon to coerce an adversary.</w:t>
      </w:r>
    </w:p>
    <w:p w14:paraId="3BC7D2C0" w14:textId="77777777" w:rsidR="001D1353" w:rsidRDefault="001D1353" w:rsidP="001D1353">
      <w:pPr>
        <w:pStyle w:val="Heading3"/>
      </w:pPr>
      <w:r>
        <w:t>2NC – A2: Internal Link Turn</w:t>
      </w:r>
    </w:p>
    <w:p w14:paraId="7BECE923" w14:textId="77777777" w:rsidR="001D1353" w:rsidRDefault="001D1353" w:rsidP="001D1353">
      <w:pPr>
        <w:pStyle w:val="Heading4"/>
      </w:pPr>
      <w:r>
        <w:t>The direction of the link goes NEG. Either Trump gets worked by Putin in negotiations into giving up Ukraine or Trump just gives Putin what he wants to curry favor. Putin takes that victory and causes global instability</w:t>
      </w:r>
    </w:p>
    <w:p w14:paraId="4AB8D84E" w14:textId="77777777" w:rsidR="001D1353" w:rsidRPr="009966FD" w:rsidRDefault="001D1353" w:rsidP="001D1353">
      <w:r w:rsidRPr="009966FD">
        <w:rPr>
          <w:rStyle w:val="Style13ptBold"/>
        </w:rPr>
        <w:t>Applebaum 2025</w:t>
      </w:r>
      <w:r>
        <w:t>. Anne Applebaum, Senior fellow at the SNF Agora Institute at Johns Hopkins University and the School of Advanced International Studies. “The U.S. Is Switching Sides” The Atlantic July 4, 2025. &lt;https://www.theatlantic.com/ideas/archive/2025/07/putin-trump-russia-ukraine/683414/&gt; Accessed 7/7/25. ARJSH</w:t>
      </w:r>
    </w:p>
    <w:p w14:paraId="304EF417" w14:textId="77777777" w:rsidR="001D1353" w:rsidRPr="00286931" w:rsidRDefault="001D1353" w:rsidP="001D1353">
      <w:pPr>
        <w:rPr>
          <w:rStyle w:val="StyleUnderline"/>
        </w:rPr>
      </w:pPr>
      <w:r w:rsidRPr="009956B8">
        <w:rPr>
          <w:rStyle w:val="StyleUnderline"/>
          <w:highlight w:val="cyan"/>
        </w:rPr>
        <w:t>Putin sees</w:t>
      </w:r>
      <w:r w:rsidRPr="00286931">
        <w:rPr>
          <w:rStyle w:val="StyleUnderline"/>
        </w:rPr>
        <w:t xml:space="preserve"> what everyone else sees:</w:t>
      </w:r>
      <w:r w:rsidRPr="00286931">
        <w:rPr>
          <w:sz w:val="16"/>
        </w:rPr>
        <w:t xml:space="preserve"> Slowly, </w:t>
      </w:r>
      <w:r w:rsidRPr="009956B8">
        <w:rPr>
          <w:rStyle w:val="StyleUnderline"/>
          <w:highlight w:val="cyan"/>
        </w:rPr>
        <w:t>the U.S.</w:t>
      </w:r>
      <w:r w:rsidRPr="00286931">
        <w:rPr>
          <w:rStyle w:val="StyleUnderline"/>
        </w:rPr>
        <w:t xml:space="preserve"> is </w:t>
      </w:r>
      <w:r w:rsidRPr="009956B8">
        <w:rPr>
          <w:rStyle w:val="StyleUnderline"/>
          <w:highlight w:val="cyan"/>
        </w:rPr>
        <w:t>switching sides</w:t>
      </w:r>
      <w:r w:rsidRPr="009956B8">
        <w:rPr>
          <w:sz w:val="16"/>
          <w:highlight w:val="cyan"/>
        </w:rPr>
        <w:t>.</w:t>
      </w:r>
      <w:r w:rsidRPr="00286931">
        <w:rPr>
          <w:sz w:val="16"/>
        </w:rPr>
        <w:t xml:space="preserve"> True, Trump occasionally berates Putin, or makes sympathetic noises toward Ukrainians, as he did last week when he seemed to express interest in a Ukrainian journalist who said that her husband was in the military. Trump also appeared to enjoy being flattered at the NATO summit, where European leaders made a decision, hailed as historic, to further raise defense spending. But thanks to quieter decisions by members of his own administration, people whom he has appointed, </w:t>
      </w:r>
      <w:r w:rsidRPr="00286931">
        <w:rPr>
          <w:rStyle w:val="StyleUnderline"/>
        </w:rPr>
        <w:t>the American realignment with Russia and against Ukraine and Europe is gathering pace—not merely in rhetoric but in reality.</w:t>
      </w:r>
      <w:r>
        <w:rPr>
          <w:rStyle w:val="StyleUnderline"/>
        </w:rPr>
        <w:t xml:space="preserve"> </w:t>
      </w:r>
      <w:r w:rsidRPr="00286931">
        <w:rPr>
          <w:sz w:val="16"/>
        </w:rPr>
        <w:t xml:space="preserve">Just this week, in the middle of the worst aerial-bombing campaign since the war began, the </w:t>
      </w:r>
      <w:r w:rsidRPr="009956B8">
        <w:rPr>
          <w:rStyle w:val="StyleUnderline"/>
          <w:highlight w:val="cyan"/>
        </w:rPr>
        <w:t>Trump</w:t>
      </w:r>
      <w:r w:rsidRPr="00286931">
        <w:rPr>
          <w:rStyle w:val="StyleUnderline"/>
        </w:rPr>
        <w:t xml:space="preserve"> administration </w:t>
      </w:r>
      <w:r w:rsidRPr="009956B8">
        <w:rPr>
          <w:rStyle w:val="StyleUnderline"/>
          <w:highlight w:val="cyan"/>
        </w:rPr>
        <w:t>confirmed</w:t>
      </w:r>
      <w:r w:rsidRPr="00286931">
        <w:rPr>
          <w:rStyle w:val="StyleUnderline"/>
        </w:rPr>
        <w:t xml:space="preserve"> that a large shipment of </w:t>
      </w:r>
      <w:r w:rsidRPr="009956B8">
        <w:rPr>
          <w:rStyle w:val="StyleUnderline"/>
          <w:highlight w:val="cyan"/>
        </w:rPr>
        <w:t>weapons</w:t>
      </w:r>
      <w:r w:rsidRPr="00286931">
        <w:rPr>
          <w:rStyle w:val="StyleUnderline"/>
        </w:rPr>
        <w:t xml:space="preserve">, which had already been funded by the Biden administration, </w:t>
      </w:r>
      <w:r w:rsidRPr="009956B8">
        <w:rPr>
          <w:rStyle w:val="StyleUnderline"/>
          <w:highlight w:val="cyan"/>
        </w:rPr>
        <w:t>will not be sent to Ukraine</w:t>
      </w:r>
      <w:r w:rsidRPr="00286931">
        <w:rPr>
          <w:sz w:val="16"/>
        </w:rPr>
        <w:t xml:space="preserve">. The weapons, some of which are already in Poland, include artillery </w:t>
      </w:r>
      <w:r w:rsidRPr="00774176">
        <w:rPr>
          <w:sz w:val="16"/>
        </w:rPr>
        <w:t xml:space="preserve">shells, missiles, rockets, and, most important, interceptors for Patriot air-defense systems, the ammunition that Ukrainians need to protect civilians from missile attacks. Trump had suggested that he would supply Ukraine with more Patriot ammunition, which is an American product. “We’re going to see if we can make some available,” he said after meeting Ukrainian President Volodymyr Zelensky last week. But what he says and what his administration actually does are very different. Pentagon spokespeople have explained that this abrupt change was made because American stockpiles are insufficient, an excuse disputed both by former Biden-administration officials and by independent policy analysts. But whether true or false, this reasoning doesn’t matter to </w:t>
      </w:r>
      <w:r w:rsidRPr="00774176">
        <w:rPr>
          <w:rStyle w:val="StyleUnderline"/>
        </w:rPr>
        <w:t>the Russians</w:t>
      </w:r>
      <w:r w:rsidRPr="00774176">
        <w:rPr>
          <w:sz w:val="16"/>
        </w:rPr>
        <w:t xml:space="preserve">, who </w:t>
      </w:r>
      <w:r w:rsidRPr="00774176">
        <w:rPr>
          <w:rStyle w:val="StyleUnderline"/>
        </w:rPr>
        <w:t>have</w:t>
      </w:r>
      <w:r w:rsidRPr="00774176">
        <w:rPr>
          <w:sz w:val="16"/>
        </w:rPr>
        <w:t xml:space="preserve"> already </w:t>
      </w:r>
      <w:r w:rsidRPr="00774176">
        <w:rPr>
          <w:rStyle w:val="StyleUnderline"/>
        </w:rPr>
        <w:t xml:space="preserve">interpreted this change as a clear </w:t>
      </w:r>
      <w:r w:rsidRPr="009956B8">
        <w:rPr>
          <w:rStyle w:val="StyleUnderline"/>
          <w:highlight w:val="cyan"/>
        </w:rPr>
        <w:t>signal</w:t>
      </w:r>
      <w:r w:rsidRPr="00774176">
        <w:rPr>
          <w:rStyle w:val="StyleUnderline"/>
        </w:rPr>
        <w:t xml:space="preserve"> that </w:t>
      </w:r>
      <w:r w:rsidRPr="009956B8">
        <w:rPr>
          <w:rStyle w:val="StyleUnderline"/>
          <w:highlight w:val="cyan"/>
        </w:rPr>
        <w:t>American support for Ukraine is ending</w:t>
      </w:r>
      <w:r w:rsidRPr="00774176">
        <w:rPr>
          <w:rStyle w:val="StyleUnderline"/>
        </w:rPr>
        <w:t>: “</w:t>
      </w:r>
      <w:r w:rsidRPr="009956B8">
        <w:rPr>
          <w:rStyle w:val="StyleUnderline"/>
          <w:highlight w:val="cyan"/>
        </w:rPr>
        <w:t>The fewer</w:t>
      </w:r>
      <w:r w:rsidRPr="00774176">
        <w:rPr>
          <w:rStyle w:val="StyleUnderline"/>
        </w:rPr>
        <w:t xml:space="preserve"> the number of </w:t>
      </w:r>
      <w:r w:rsidRPr="009956B8">
        <w:rPr>
          <w:rStyle w:val="StyleUnderline"/>
          <w:highlight w:val="cyan"/>
        </w:rPr>
        <w:t>weapons</w:t>
      </w:r>
      <w:r w:rsidRPr="00774176">
        <w:rPr>
          <w:rStyle w:val="StyleUnderline"/>
        </w:rPr>
        <w:t xml:space="preserve"> that are delivered to Ukraine, </w:t>
      </w:r>
      <w:r w:rsidRPr="009956B8">
        <w:rPr>
          <w:rStyle w:val="StyleUnderline"/>
          <w:highlight w:val="cyan"/>
        </w:rPr>
        <w:t>the closer the</w:t>
      </w:r>
      <w:r w:rsidRPr="00774176">
        <w:rPr>
          <w:sz w:val="16"/>
        </w:rPr>
        <w:t xml:space="preserve"> end of the special military operation,” the Kremlin spokesman Dmitry Peskov told reporters. To be clear, by “the end of the special military operation,” he means the </w:t>
      </w:r>
      <w:r w:rsidRPr="009956B8">
        <w:rPr>
          <w:rStyle w:val="StyleUnderline"/>
          <w:highlight w:val="cyan"/>
        </w:rPr>
        <w:t>defeat of Ukraine.</w:t>
      </w:r>
      <w:r w:rsidRPr="00774176">
        <w:rPr>
          <w:sz w:val="16"/>
        </w:rPr>
        <w:t xml:space="preserve"> At the same time, and with much less publicity, </w:t>
      </w:r>
      <w:r w:rsidRPr="00774176">
        <w:rPr>
          <w:rStyle w:val="StyleUnderline"/>
        </w:rPr>
        <w:t xml:space="preserve">the U.S. is </w:t>
      </w:r>
      <w:r w:rsidRPr="009956B8">
        <w:rPr>
          <w:rStyle w:val="StyleUnderline"/>
          <w:highlight w:val="cyan"/>
        </w:rPr>
        <w:t>essentially lifting sanctions on Russia</w:t>
      </w:r>
      <w:r w:rsidRPr="00774176">
        <w:rPr>
          <w:sz w:val="16"/>
        </w:rPr>
        <w:t xml:space="preserve">. No such formal announcement has been made. But </w:t>
      </w:r>
      <w:r w:rsidRPr="00774176">
        <w:rPr>
          <w:rStyle w:val="StyleUnderline"/>
        </w:rPr>
        <w:t>the maintenance of sanctions requires constant shifts and adjustments</w:t>
      </w:r>
      <w:r w:rsidRPr="00774176">
        <w:rPr>
          <w:sz w:val="16"/>
        </w:rPr>
        <w:t xml:space="preserve">, as Russian companies and other entities change suppliers and tactics in order to acquire sanctioned products. During the Biden administration, I spoke several times with officials who followed these changes closely, and who repeatedly issued new sanctions in order to counter them. As The New York Times has reported, </w:t>
      </w:r>
      <w:r w:rsidRPr="00774176">
        <w:rPr>
          <w:rStyle w:val="StyleUnderline"/>
        </w:rPr>
        <w:t>the Trump administration has stopped following these shifts and stopped imposing new sanctions altogether.</w:t>
      </w:r>
      <w:r w:rsidRPr="00774176">
        <w:rPr>
          <w:sz w:val="16"/>
        </w:rPr>
        <w:t xml:space="preserve"> This, the Times writes, allows “new dummy companies to funnel funds and critical components to Russia, including computer chips and military equipment.” In addition to taking Russia’s side in the kinetic war and the economic war, </w:t>
      </w:r>
      <w:r w:rsidRPr="00774176">
        <w:rPr>
          <w:rStyle w:val="StyleUnderline"/>
        </w:rPr>
        <w:t>the U.S. is realigning its position in the narrative war</w:t>
      </w:r>
      <w:r w:rsidRPr="00774176">
        <w:rPr>
          <w:sz w:val="16"/>
        </w:rPr>
        <w:t>, too. During the Biden administration, the State Department’s Global Engagement Center regularly identified Russian disinformation operations around the world—exposing misleading</w:t>
      </w:r>
      <w:r w:rsidRPr="00286931">
        <w:rPr>
          <w:sz w:val="16"/>
        </w:rPr>
        <w:t xml:space="preserve"> websites or campaigns secretly run or directed by Russian operatives in Latin America and Africa, as well as in Europe. Trump appointees have not only dissolved the center; they also baselessly and bizarrely accused it of somehow harming American conservatives, even of having “actively silenced and censored the voices of Americans,” although the GEC had no operations inside the U.S. At the same time, </w:t>
      </w:r>
      <w:r w:rsidRPr="00286931">
        <w:rPr>
          <w:rStyle w:val="StyleUnderline"/>
        </w:rPr>
        <w:t>cuts to USAID and other programs have abruptly reduced funding for</w:t>
      </w:r>
      <w:r w:rsidRPr="00286931">
        <w:rPr>
          <w:sz w:val="16"/>
        </w:rPr>
        <w:t xml:space="preserve"> some independent media and </w:t>
      </w:r>
      <w:r w:rsidRPr="00286931">
        <w:rPr>
          <w:rStyle w:val="StyleUnderline"/>
        </w:rPr>
        <w:t>Russian-opposition media</w:t>
      </w:r>
      <w:r w:rsidRPr="00286931">
        <w:rPr>
          <w:sz w:val="16"/>
        </w:rPr>
        <w:t xml:space="preserve">. The planned cuts to Radio Free Europe/Radio Liberty, if not stopped by the courts, will destroy one of the few outside sources of information that reaches Russians with real news about the war. Should all of these changes become permanent, the U.S. will no longer have any tools available to communicate with the Russian public or counter Russian propaganda, either inside Russia or around the world. Inside the United States, Russian propaganda is most loudly and effectively promoted by appointees of the U.S. president. Steve Witkoff, the real-estate developer who became Trump’s main negotiator with Russia despite having no knowledge of Russian history or politics, regularly echoes false Russian talking points and propaganda. He has repeated Putin’s view, which he may have heard from the Russian president himself, that “Ukraine is just a false country, that they just patched together in this sort of mosaic, these regions.” Witkoff has also seemed to agree with Putin that Ukrainian territories that voted for independence from Moscow in 1991 are somehow “Russian.” By accepting disputed claims as fact, Witkoff is also helping Putin continue his war. In order to keep Russians onboard, to create divisions among Ukraine’s allies, and maybe even to build doubts inside Ukraine itself, Putin needs to portray the Ukrainian cause as hopeless and to describe the Ukrainian “demands” as unreasonable. </w:t>
      </w:r>
      <w:r w:rsidRPr="00286931">
        <w:rPr>
          <w:rStyle w:val="StyleUnderline"/>
        </w:rPr>
        <w:t>He has to hide the most basic facts about this war: that he began it, that he has killed hundreds of thousands of people in pursuit of it, and that his goal, again, is to destroy or decapitate all of Ukraine</w:t>
      </w:r>
      <w:r w:rsidRPr="00286931">
        <w:rPr>
          <w:sz w:val="16"/>
        </w:rPr>
        <w:t xml:space="preserve">. Witkoff helps make these falsehoods easier to sustain, in Russia, in the U.S., and in Europe. </w:t>
      </w:r>
      <w:r w:rsidRPr="00286931">
        <w:rPr>
          <w:rStyle w:val="StyleUnderline"/>
        </w:rPr>
        <w:t xml:space="preserve">Add all of </w:t>
      </w:r>
      <w:r w:rsidRPr="009956B8">
        <w:rPr>
          <w:rStyle w:val="StyleUnderline"/>
          <w:highlight w:val="cyan"/>
        </w:rPr>
        <w:t>these things</w:t>
      </w:r>
      <w:r w:rsidRPr="00286931">
        <w:rPr>
          <w:rStyle w:val="StyleUnderline"/>
        </w:rPr>
        <w:t xml:space="preserve"> together, and they </w:t>
      </w:r>
      <w:r w:rsidRPr="009956B8">
        <w:rPr>
          <w:rStyle w:val="StyleUnderline"/>
          <w:highlight w:val="cyan"/>
        </w:rPr>
        <w:t>are</w:t>
      </w:r>
      <w:r w:rsidRPr="00286931">
        <w:rPr>
          <w:rStyle w:val="StyleUnderline"/>
        </w:rPr>
        <w:t xml:space="preserve"> something </w:t>
      </w:r>
      <w:r w:rsidRPr="009956B8">
        <w:rPr>
          <w:rStyle w:val="StyleUnderline"/>
          <w:highlight w:val="cyan"/>
        </w:rPr>
        <w:t>more than just a pattern</w:t>
      </w:r>
      <w:r w:rsidRPr="00286931">
        <w:rPr>
          <w:rStyle w:val="StyleUnderline"/>
        </w:rPr>
        <w:t xml:space="preserve">. They </w:t>
      </w:r>
      <w:r w:rsidRPr="00774176">
        <w:rPr>
          <w:rStyle w:val="StyleUnderline"/>
        </w:rPr>
        <w:t>are a set of incentives that help persuade Putin to keep fighting</w:t>
      </w:r>
      <w:r w:rsidRPr="00286931">
        <w:rPr>
          <w:sz w:val="16"/>
        </w:rPr>
        <w:t xml:space="preserve">. Sanctions are disappearing, weapons are diminishing, counterpropaganda is harder to hear. </w:t>
      </w:r>
      <w:r w:rsidRPr="00286931">
        <w:rPr>
          <w:rStyle w:val="StyleUnderline"/>
        </w:rPr>
        <w:t xml:space="preserve">All of </w:t>
      </w:r>
      <w:r w:rsidRPr="009956B8">
        <w:rPr>
          <w:rStyle w:val="StyleUnderline"/>
          <w:highlight w:val="cyan"/>
        </w:rPr>
        <w:t>that will encourage Putin to go further</w:t>
      </w:r>
      <w:r w:rsidRPr="00286931">
        <w:rPr>
          <w:rStyle w:val="StyleUnderline"/>
        </w:rPr>
        <w:t xml:space="preserve">—not just to try </w:t>
      </w:r>
      <w:r w:rsidRPr="009956B8">
        <w:rPr>
          <w:rStyle w:val="StyleUnderline"/>
          <w:highlight w:val="cyan"/>
        </w:rPr>
        <w:t>to defeat Ukraine</w:t>
      </w:r>
      <w:r w:rsidRPr="00286931">
        <w:rPr>
          <w:rStyle w:val="StyleUnderline"/>
        </w:rPr>
        <w:t xml:space="preserve"> but to </w:t>
      </w:r>
      <w:r w:rsidRPr="009956B8">
        <w:rPr>
          <w:rStyle w:val="StyleUnderline"/>
          <w:highlight w:val="cyan"/>
        </w:rPr>
        <w:t>divide Europe, mortally damage NATO</w:t>
      </w:r>
      <w:r w:rsidRPr="00286931">
        <w:rPr>
          <w:rStyle w:val="StyleUnderline"/>
        </w:rPr>
        <w:t>, and reduce the power and influence of the United States around the world.</w:t>
      </w:r>
    </w:p>
    <w:p w14:paraId="5464119F" w14:textId="4ED44820" w:rsidR="001D1353" w:rsidRDefault="001D1353" w:rsidP="001D1353">
      <w:pPr>
        <w:pStyle w:val="Heading1"/>
      </w:pPr>
      <w:r>
        <w:t>Cooperation</w:t>
      </w:r>
    </w:p>
    <w:p w14:paraId="43954194" w14:textId="3F8E6276" w:rsidR="00793D1C" w:rsidRDefault="00793D1C" w:rsidP="00793D1C">
      <w:pPr>
        <w:pStyle w:val="Heading3"/>
      </w:pPr>
      <w:r>
        <w:t>Cooperation 1NC</w:t>
      </w:r>
    </w:p>
    <w:p w14:paraId="07F3508F" w14:textId="77777777" w:rsidR="00793D1C" w:rsidRDefault="00793D1C" w:rsidP="00793D1C">
      <w:pPr>
        <w:pStyle w:val="Heading4"/>
      </w:pPr>
      <w:r>
        <w:t xml:space="preserve">The Russian invasion of Ukraine in 2022 halted virtually all meaningful Arctic cooperation with Russia </w:t>
      </w:r>
    </w:p>
    <w:p w14:paraId="1C6630C1" w14:textId="77777777" w:rsidR="00793D1C" w:rsidRPr="00F4556C" w:rsidRDefault="00793D1C" w:rsidP="00793D1C">
      <w:r w:rsidRPr="00751F41">
        <w:rPr>
          <w:rStyle w:val="Style13ptBold"/>
        </w:rPr>
        <w:t>Depledge &amp; Kennedy-Pipe 2025</w:t>
      </w:r>
      <w:r>
        <w:t>. Duncan Depledge Senior Lecturer in Geopolitics and Security, Loughborough University. and Caroline Kennedy-Pipe Professor of War Studies, Loughborough University. “Growing Trump-Putin detente could spell trouble for the Arctic” The Conversation. March 5, 2025. &lt;https://theconversation.com/growing-trump-putin-detente-could-spell-trouble-for-the-arctic-251386&gt; Accessed 7/7/25. ARJSH</w:t>
      </w:r>
    </w:p>
    <w:p w14:paraId="17691570" w14:textId="77777777" w:rsidR="00793D1C" w:rsidRDefault="00793D1C" w:rsidP="00793D1C">
      <w:pPr>
        <w:rPr>
          <w:rStyle w:val="StyleUnderline"/>
        </w:rPr>
      </w:pPr>
      <w:r w:rsidRPr="004021FA">
        <w:rPr>
          <w:rStyle w:val="StyleUnderline"/>
        </w:rPr>
        <w:t xml:space="preserve">Since the Arctic Council was established in 1996, </w:t>
      </w:r>
      <w:r w:rsidRPr="009956B8">
        <w:rPr>
          <w:rStyle w:val="StyleUnderline"/>
          <w:highlight w:val="cyan"/>
        </w:rPr>
        <w:t>the A8 has worked on issues of environmental protection, sustainable development, human security and scientific collaboration</w:t>
      </w:r>
      <w:r w:rsidRPr="004021FA">
        <w:rPr>
          <w:rStyle w:val="StyleUnderline"/>
        </w:rPr>
        <w:t>. That harmony has been crucial in an era in which climate change is causing the rapid melting of Arctic ice.</w:t>
      </w:r>
      <w:r>
        <w:rPr>
          <w:rStyle w:val="StyleUnderline"/>
        </w:rPr>
        <w:t xml:space="preserve"> </w:t>
      </w:r>
      <w:r w:rsidRPr="004021FA">
        <w:rPr>
          <w:sz w:val="16"/>
        </w:rPr>
        <w:t xml:space="preserve">Notably, the Arctic Council played an instrumental role in negotiating several legally binding treaties. These include agreements on search and rescue (2011), marine oil pollution preparedness (2013) and scientific cooperation (2017). It also supported the Central Arctic Ocean fisheries agreement (CAO) signed in 2018 by the Arctic Ocean states with Iceland, the EU, China, Japan and South Korea. The Arctic Council – and more broadly, circumpolar cooperation – withstood the geopolitical aftershocks of Russia’s seizure of Crimea and parts of eastern Ukraine between 2014 and 2015. But </w:t>
      </w:r>
      <w:r w:rsidRPr="009956B8">
        <w:rPr>
          <w:rStyle w:val="StyleUnderline"/>
          <w:highlight w:val="cyan"/>
        </w:rPr>
        <w:t>Russia’s</w:t>
      </w:r>
      <w:r w:rsidRPr="004021FA">
        <w:rPr>
          <w:rStyle w:val="StyleUnderline"/>
        </w:rPr>
        <w:t xml:space="preserve"> full-scale </w:t>
      </w:r>
      <w:r w:rsidRPr="009956B8">
        <w:rPr>
          <w:rStyle w:val="StyleUnderline"/>
          <w:highlight w:val="cyan"/>
        </w:rPr>
        <w:t>invasion of Ukraine left trust teetering</w:t>
      </w:r>
      <w:r w:rsidRPr="004021FA">
        <w:rPr>
          <w:rStyle w:val="StyleUnderline"/>
        </w:rPr>
        <w:t xml:space="preserve"> on the precipice.</w:t>
      </w:r>
      <w:r>
        <w:rPr>
          <w:rStyle w:val="StyleUnderline"/>
        </w:rPr>
        <w:t xml:space="preserve"> </w:t>
      </w:r>
      <w:r w:rsidRPr="004021FA">
        <w:rPr>
          <w:sz w:val="16"/>
        </w:rPr>
        <w:t xml:space="preserve">Within a month, </w:t>
      </w:r>
      <w:r w:rsidRPr="004021FA">
        <w:rPr>
          <w:rStyle w:val="StyleUnderline"/>
        </w:rPr>
        <w:t xml:space="preserve">European and </w:t>
      </w:r>
      <w:r w:rsidRPr="009956B8">
        <w:rPr>
          <w:rStyle w:val="StyleUnderline"/>
          <w:highlight w:val="cyan"/>
        </w:rPr>
        <w:t>North American members had pressed pause on regular meetings of the Arctic Council and its scientific working groups, isolating Mosco</w:t>
      </w:r>
      <w:r w:rsidRPr="004021FA">
        <w:rPr>
          <w:rStyle w:val="StyleUnderline"/>
        </w:rPr>
        <w:t>w</w:t>
      </w:r>
      <w:r w:rsidRPr="004021FA">
        <w:rPr>
          <w:sz w:val="16"/>
        </w:rPr>
        <w:t xml:space="preserve">. Some activity eventually resumed at the working group level in virtual formats, but </w:t>
      </w:r>
      <w:r w:rsidRPr="009956B8">
        <w:rPr>
          <w:rStyle w:val="StyleUnderline"/>
          <w:highlight w:val="cyan"/>
        </w:rPr>
        <w:t>full engagement with Russia has remained conditional on a military withdrawal from Ukraine</w:t>
      </w:r>
      <w:r w:rsidRPr="004021FA">
        <w:rPr>
          <w:sz w:val="16"/>
        </w:rPr>
        <w:t xml:space="preserve">. Meanwhile, </w:t>
      </w:r>
      <w:r w:rsidRPr="009956B8">
        <w:rPr>
          <w:rStyle w:val="StyleUnderline"/>
          <w:highlight w:val="cyan"/>
        </w:rPr>
        <w:t>hefty sanctions</w:t>
      </w:r>
      <w:r w:rsidRPr="004021FA">
        <w:rPr>
          <w:rStyle w:val="StyleUnderline"/>
        </w:rPr>
        <w:t xml:space="preserve"> were imposed </w:t>
      </w:r>
      <w:r w:rsidRPr="009956B8">
        <w:rPr>
          <w:rStyle w:val="StyleUnderline"/>
          <w:highlight w:val="cyan"/>
        </w:rPr>
        <w:t>by the US</w:t>
      </w:r>
      <w:r w:rsidRPr="004021FA">
        <w:rPr>
          <w:rStyle w:val="StyleUnderline"/>
        </w:rPr>
        <w:t xml:space="preserve"> and Europe, including </w:t>
      </w:r>
      <w:r w:rsidRPr="009956B8">
        <w:rPr>
          <w:rStyle w:val="StyleUnderline"/>
          <w:highlight w:val="cyan"/>
        </w:rPr>
        <w:t>targeting Russian Arctic energy</w:t>
      </w:r>
      <w:r w:rsidRPr="004021FA">
        <w:rPr>
          <w:rStyle w:val="StyleUnderline"/>
        </w:rPr>
        <w:t xml:space="preserve"> projects.</w:t>
      </w:r>
      <w:r>
        <w:rPr>
          <w:rStyle w:val="StyleUnderline"/>
        </w:rPr>
        <w:t xml:space="preserve"> </w:t>
      </w:r>
      <w:r w:rsidRPr="004021FA">
        <w:rPr>
          <w:sz w:val="16"/>
        </w:rPr>
        <w:t xml:space="preserve">Russia’s response was to enhance its relationships with others. Countries such as Brazil, India, Turkey and Saudi Arabia now work with Russia in the Arctic on commercial and scientific projects. This pivot raised concerns among Nato allies about a stronger and challenging Russia-China presence across the Arctic. But </w:t>
      </w:r>
      <w:r w:rsidRPr="004021FA">
        <w:rPr>
          <w:rStyle w:val="StyleUnderline"/>
        </w:rPr>
        <w:t xml:space="preserve">the second </w:t>
      </w:r>
      <w:r w:rsidRPr="009956B8">
        <w:rPr>
          <w:rStyle w:val="StyleUnderline"/>
          <w:highlight w:val="cyan"/>
        </w:rPr>
        <w:t>Trump</w:t>
      </w:r>
      <w:r w:rsidRPr="004021FA">
        <w:rPr>
          <w:rStyle w:val="StyleUnderline"/>
        </w:rPr>
        <w:t xml:space="preserve"> administration </w:t>
      </w:r>
      <w:r w:rsidRPr="009956B8">
        <w:rPr>
          <w:rStyle w:val="StyleUnderline"/>
          <w:highlight w:val="cyan"/>
        </w:rPr>
        <w:t>has changed the calculus</w:t>
      </w:r>
      <w:r w:rsidRPr="004021FA">
        <w:rPr>
          <w:rStyle w:val="StyleUnderline"/>
        </w:rPr>
        <w:t xml:space="preserve">. There’s now the threat of a new Arctic order based on the primacy – not of the A8 – but on a reset of US-Russia relations. </w:t>
      </w:r>
    </w:p>
    <w:p w14:paraId="1C129DF9" w14:textId="23034859" w:rsidR="00793D1C" w:rsidRDefault="00793D1C" w:rsidP="00793D1C">
      <w:pPr>
        <w:pStyle w:val="Heading4"/>
      </w:pPr>
      <w:r>
        <w:t>Putin sees the Arctic as a bargaining chip to get concessions from Trump. Putin knows he can play Trump</w:t>
      </w:r>
      <w:r w:rsidR="00173500">
        <w:t>, so will use the Arctic to advance his global ambitions</w:t>
      </w:r>
    </w:p>
    <w:p w14:paraId="11431DF2" w14:textId="77777777" w:rsidR="00793D1C" w:rsidRPr="008E6496" w:rsidRDefault="00793D1C" w:rsidP="00793D1C">
      <w:r w:rsidRPr="00CF1A72">
        <w:rPr>
          <w:rStyle w:val="Style13ptBold"/>
        </w:rPr>
        <w:t>Komin and Hosa 2025</w:t>
      </w:r>
      <w:r>
        <w:t>. Mikhail Komin is a visiting fellow with the Wider Europe programme at the European Council on Foreign Relations and Joanna Hosa was a policy fellow with the Wider Europe programme at the European Council on Foreign Relations. “The bear beneath the ice: Russia’s ambitions in the Arctic” European Council on Foreign Relations. May 27, 2025. &lt;https://ecfr.eu/publication/the-bear-beneath-the-ice-russias-ambitions-in-the-arctic/&gt; Accessed 7/6/25. ARJSH</w:t>
      </w:r>
    </w:p>
    <w:p w14:paraId="56E08123" w14:textId="77777777" w:rsidR="00793D1C" w:rsidRDefault="00793D1C" w:rsidP="00793D1C">
      <w:pPr>
        <w:rPr>
          <w:sz w:val="16"/>
        </w:rPr>
      </w:pPr>
      <w:r w:rsidRPr="009956B8">
        <w:rPr>
          <w:rStyle w:val="StyleUnderline"/>
          <w:highlight w:val="cyan"/>
        </w:rPr>
        <w:t>The Kremlin</w:t>
      </w:r>
      <w:r w:rsidRPr="00CF1A72">
        <w:rPr>
          <w:rStyle w:val="StyleUnderline"/>
        </w:rPr>
        <w:t xml:space="preserve">’s foreign policy </w:t>
      </w:r>
      <w:r w:rsidRPr="00D0525B">
        <w:rPr>
          <w:rStyle w:val="StyleUnderline"/>
        </w:rPr>
        <w:t xml:space="preserve">in the </w:t>
      </w:r>
      <w:r w:rsidRPr="009956B8">
        <w:rPr>
          <w:rStyle w:val="StyleUnderline"/>
          <w:highlight w:val="cyan"/>
        </w:rPr>
        <w:t>Arctic</w:t>
      </w:r>
      <w:r w:rsidRPr="00CF1A72">
        <w:rPr>
          <w:rStyle w:val="StyleUnderline"/>
        </w:rPr>
        <w:t xml:space="preserve"> walks a clumsy tightrope</w:t>
      </w:r>
      <w:r w:rsidRPr="00D0525B">
        <w:rPr>
          <w:sz w:val="16"/>
        </w:rPr>
        <w:t xml:space="preserve">. It uses international law when convenient, courts China and India as symbolic partners, and flirts with building “alternative” institutions, all while fearing Beijing and </w:t>
      </w:r>
      <w:r w:rsidRPr="00CF1A72">
        <w:rPr>
          <w:rStyle w:val="StyleUnderline"/>
        </w:rPr>
        <w:t>quietly hoping for the West to resume cooperation</w:t>
      </w:r>
      <w:r w:rsidRPr="00D0525B">
        <w:rPr>
          <w:sz w:val="16"/>
        </w:rPr>
        <w:t xml:space="preserve">. Unlike its more coherent economic and military Arctic strategies, </w:t>
      </w:r>
      <w:r w:rsidRPr="00CF1A72">
        <w:rPr>
          <w:rStyle w:val="StyleUnderline"/>
        </w:rPr>
        <w:t xml:space="preserve">its </w:t>
      </w:r>
      <w:r w:rsidRPr="009956B8">
        <w:rPr>
          <w:rStyle w:val="StyleUnderline"/>
          <w:highlight w:val="cyan"/>
        </w:rPr>
        <w:t>diplomatic approach is piecemeal and opportunistic</w:t>
      </w:r>
      <w:r w:rsidRPr="00CF1A72">
        <w:rPr>
          <w:rStyle w:val="StyleUnderline"/>
        </w:rPr>
        <w:t xml:space="preserve">—less a roadmap and more </w:t>
      </w:r>
      <w:r w:rsidRPr="009956B8">
        <w:rPr>
          <w:rStyle w:val="StyleUnderline"/>
          <w:highlight w:val="cyan"/>
        </w:rPr>
        <w:t>a toolkit for tactical improvisation</w:t>
      </w:r>
      <w:r w:rsidRPr="00CF1A72">
        <w:rPr>
          <w:rStyle w:val="StyleUnderline"/>
        </w:rPr>
        <w:t>.</w:t>
      </w:r>
      <w:r>
        <w:rPr>
          <w:rStyle w:val="StyleUnderline"/>
        </w:rPr>
        <w:t xml:space="preserve"> </w:t>
      </w:r>
      <w:r w:rsidRPr="00D0525B">
        <w:rPr>
          <w:sz w:val="16"/>
        </w:rPr>
        <w:t xml:space="preserve">Still, it serves a purpose: to keep the door ajar for reintegration into international cooperation on the Arctic, while building leverage to demand it on Moscow’s terms. At the same time, its ambiguity on issues such as China allows Russia to remain open to unexpected opportunities for a full reset of Arctic geopolitics. </w:t>
      </w:r>
      <w:r w:rsidRPr="009956B8">
        <w:rPr>
          <w:rStyle w:val="StyleUnderline"/>
          <w:highlight w:val="cyan"/>
        </w:rPr>
        <w:t>Should negotiations with the US succeed Russia could leverage a commitment to reducing its (exaggerated) cooperation with China and India, for example, for tangible gains elsewhere—</w:t>
      </w:r>
      <w:r w:rsidRPr="00793D1C">
        <w:rPr>
          <w:rStyle w:val="StyleUnderline"/>
        </w:rPr>
        <w:t xml:space="preserve">most notably in Ukraine. </w:t>
      </w:r>
      <w:r w:rsidRPr="00793D1C">
        <w:rPr>
          <w:sz w:val="16"/>
        </w:rPr>
        <w:t xml:space="preserve">How Europe can freeze Russia’s ambitions </w:t>
      </w:r>
      <w:r w:rsidRPr="00793D1C">
        <w:rPr>
          <w:rStyle w:val="StyleUnderline"/>
        </w:rPr>
        <w:t>Despite the pressure of international sanctions and the war in Ukraine</w:t>
      </w:r>
      <w:r w:rsidRPr="00CF1A72">
        <w:rPr>
          <w:rStyle w:val="StyleUnderline"/>
        </w:rPr>
        <w:t xml:space="preserve">, </w:t>
      </w:r>
      <w:r w:rsidRPr="009956B8">
        <w:rPr>
          <w:rStyle w:val="StyleUnderline"/>
          <w:highlight w:val="cyan"/>
        </w:rPr>
        <w:t>Russia has not abandoned its Arctic ambitions</w:t>
      </w:r>
      <w:r w:rsidRPr="00CF1A72">
        <w:rPr>
          <w:rStyle w:val="StyleUnderline"/>
        </w:rPr>
        <w:t>.</w:t>
      </w:r>
      <w:r w:rsidRPr="00D0525B">
        <w:rPr>
          <w:sz w:val="16"/>
        </w:rPr>
        <w:t xml:space="preserve"> On the contrary, </w:t>
      </w:r>
      <w:r w:rsidRPr="00CF1A72">
        <w:rPr>
          <w:rStyle w:val="StyleUnderline"/>
        </w:rPr>
        <w:t>the Kremlin has made the region a geopolitical priority</w:t>
      </w:r>
      <w:r w:rsidRPr="00D0525B">
        <w:rPr>
          <w:sz w:val="16"/>
        </w:rPr>
        <w:t xml:space="preserve">. As this paper has laid out, it is directing significant political attention and financial resources to Arctic development that will yield results in years to come. </w:t>
      </w:r>
      <w:r w:rsidRPr="00CF1A72">
        <w:rPr>
          <w:rStyle w:val="StyleUnderline"/>
        </w:rPr>
        <w:t>Even if these efforts remain plagued by structural inefficiencies, corruption, intra-elite rivalries and the inherent difficulties of operating in extreme climates, they will nonetheless expand Russia’s presence and capabilities in ways that directly threaten Western security interests.</w:t>
      </w:r>
      <w:r>
        <w:rPr>
          <w:rStyle w:val="StyleUnderline"/>
        </w:rPr>
        <w:t xml:space="preserve"> </w:t>
      </w:r>
      <w:r w:rsidRPr="00CF1A72">
        <w:rPr>
          <w:rStyle w:val="StyleUnderline"/>
        </w:rPr>
        <w:t>Russia’s Arctic posture under Patrushev</w:t>
      </w:r>
      <w:r w:rsidRPr="00D0525B">
        <w:rPr>
          <w:sz w:val="16"/>
        </w:rPr>
        <w:t xml:space="preserve">, </w:t>
      </w:r>
      <w:r w:rsidRPr="00CF1A72">
        <w:rPr>
          <w:rStyle w:val="StyleUnderline"/>
        </w:rPr>
        <w:t>combined with America’s assertiveness, may create a new theatre of competition</w:t>
      </w:r>
      <w:r w:rsidRPr="00D0525B">
        <w:rPr>
          <w:sz w:val="16"/>
        </w:rPr>
        <w:t xml:space="preserve"> in a region where Europe risks being sidelined or worse, caught in the middle. To avoid being squeezed between two more aggressive actors, Europe’s Arctic states cannot afford to go it alone. Rather they must work together with the EU and other member states to anticipate this shift and develop contingency strategies now. This should include strengthening cooperation with like-minded Arctic and non-Arctic states and situating the Kremlin’s approach within its wider geopolitical strategy, most notably in Ukraine. Strengthen cooperation with like-minded Arctic states The EU and European governments should pursue greater collaboration with Canada—a close ally that shares European interests in sustainability and rules-based governance. Such collaboration could be especially useful in reinforcing Europeans’ voice and agency in Arctic diplomacy. To make this new cooperation more impactful, the EU and its member states should broaden their traditional agenda with Ottawa beyond climate and Indigenous issues to include more defence policy. The new Canadian government which is more focused on Europe provides strong momentum. One way to deepen collaboration would be for the members of Nordic Defence Cooperation (NORDEFCO)—a framework that currently includes Denmark, Finland, Iceland, Norway and Sweden—to push for Canada’s partial inclusion. Or, at minimum, they could develop structured defence dialogues with Ottawa focused on northern security, including more frequent joint patrols of Arctic waters. Europeans should also consider publicly backing Canada’s legal position in its shelf demarcation dispute with America, following Washington’s unilateral claim in 2023. A coordinated EU–Canada approach could prevent both sides being sidelined in the event of a US–Russia potential deal over the region’s future. Such a deal might see Washington and Moscow renew trade cooperation in the Arctic and support each other’s non-conflicting claims to the Arctic shelf, which would ignore both European and Canadian interests. In this context, EU member states should deepen defence cooperation with Greenland and Iceland, focusing on Arctic security through frameworks like NORDEFCO, rather than relying solely on NATO, whose cohesion is increasingly uncertain. Moreover, countries in the GIUK gap (Greenland, Iceland and the United Kingdom) together with EU partners should strengthen their joint capabilities, especially because the corridor is used for detecting Russian naval and submarine movements, and monitoring undersea infrastructure. To do so, a portion of the EU’s proposed €800bn defence package should be earmarked for Arctic-specific initiatives, including infrastructure and surveillance systems. Enhanced European engagement in the GIUK gap might also entice the US as the area serves as a critical buffer against Russian maritime activity. Maintain limited and structured engagement with Russia in the Arctic Council Despite the rupture in relations following Russia’s full-scale invasion of Ukraine, including the near collapse of the Arctic Council, it remains in Europeans’ interest to preserve a functional channel of communication with Russia through the council to help prevent its withdrawal. With the Kingdom of Denmark taking over the chairship in May 2025, it should aim to replicate Norway’s cautious strategy: keeping Russia engaged in selected formats without full normalisation until the war in Ukraine is over. And, given Moscow’s appointment of Nikolai Korchunov as its ambassador in Oslo, Norway is well placed to play an intermediary role between Russia and Europe on Arctic policy. More importantly, some engagement with Russia in the Arctic Council may dissuade </w:t>
      </w:r>
      <w:r w:rsidRPr="009956B8">
        <w:rPr>
          <w:rStyle w:val="StyleUnderline"/>
          <w:highlight w:val="cyan"/>
        </w:rPr>
        <w:t>Washington</w:t>
      </w:r>
      <w:r w:rsidRPr="00D0525B">
        <w:rPr>
          <w:sz w:val="16"/>
        </w:rPr>
        <w:t xml:space="preserve"> from </w:t>
      </w:r>
      <w:r w:rsidRPr="009956B8">
        <w:rPr>
          <w:rStyle w:val="StyleUnderline"/>
          <w:highlight w:val="cyan"/>
        </w:rPr>
        <w:t>establishing a parallel bilateral Arctic track with Moscow or allowing a temporary US-Russia thaw under Trump to take institutional form</w:t>
      </w:r>
      <w:r w:rsidRPr="00D0525B">
        <w:rPr>
          <w:sz w:val="16"/>
        </w:rPr>
        <w:t xml:space="preserve">. If such a channel materialised, it </w:t>
      </w:r>
      <w:r w:rsidRPr="009956B8">
        <w:rPr>
          <w:rStyle w:val="StyleUnderline"/>
          <w:highlight w:val="cyan"/>
        </w:rPr>
        <w:t xml:space="preserve">could strengthen Moscow’s efforts to </w:t>
      </w:r>
      <w:r w:rsidRPr="00F55847">
        <w:rPr>
          <w:rStyle w:val="StyleUnderline"/>
        </w:rPr>
        <w:t>build</w:t>
      </w:r>
      <w:r w:rsidRPr="00D0525B">
        <w:rPr>
          <w:rStyle w:val="StyleUnderline"/>
        </w:rPr>
        <w:t xml:space="preserve"> a real “Polar Council” that includes non-Western states and the US and excludes European countries and Canada, turning a Potemkin construct into a viable alternative</w:t>
      </w:r>
      <w:r w:rsidRPr="00D0525B">
        <w:rPr>
          <w:sz w:val="16"/>
        </w:rPr>
        <w:t xml:space="preserve">. Such a deal—driven by the imperial ambitions of both Washington and Moscow—would further erode Europe’s influence in the region and undermine the cohesion of Western Arctic strategy. Counterbalance Sino-Russian posturing by engaging non-Arctic states Although Russia frequently showcases its alignment with China on Arctic issues, the cooperation is shallow and hampered by deep strategic mistrust. Russia treats the Arctic as a national-security-dominated space and offers China only tightly controlled access to projects. In contrast, Beijing seeks a more open framework aligned with its own Arctic interests of economic dominance and expanded global influence. To avoid being boxed in, Moscow is now deliberately courting India as a balancing partner. Europeans should do the same, using their developing cooperation with India, both at the EU level and through the effective bilateral relations between Delhi and Paris and Delhi and Berlin. These efforts should focus on expanding cooperation with India in scientific research, Arctic logistics and green development could serve as a strategic hedge against Chinese and Russian ambitions and help stabilise the emerging multipolar Arctic order. The European Commission and EU member states should also build stronger ties with other Indo-Pacific actors, particularly Japan and South Korea. These countries have advanced capabilities in Arctic science, shipping and climate resilience, which makes them valuable partners in safeguarding a rules-based Arctic governance model. </w:t>
      </w:r>
      <w:r w:rsidRPr="009956B8">
        <w:rPr>
          <w:rStyle w:val="StyleUnderline"/>
          <w:highlight w:val="cyan"/>
        </w:rPr>
        <w:t>Understand the Arctic as a bargaining chip</w:t>
      </w:r>
      <w:r w:rsidRPr="00D0525B">
        <w:rPr>
          <w:rStyle w:val="StyleUnderline"/>
        </w:rPr>
        <w:t xml:space="preserve"> in the Kremlin’s wider geopolitical strategy</w:t>
      </w:r>
      <w:r>
        <w:rPr>
          <w:rStyle w:val="StyleUnderline"/>
        </w:rPr>
        <w:t xml:space="preserve"> </w:t>
      </w:r>
      <w:r w:rsidRPr="00D0525B">
        <w:rPr>
          <w:rStyle w:val="StyleUnderline"/>
        </w:rPr>
        <w:t xml:space="preserve">Moscow is </w:t>
      </w:r>
      <w:r w:rsidRPr="00793D1C">
        <w:rPr>
          <w:sz w:val="16"/>
          <w:szCs w:val="16"/>
        </w:rPr>
        <w:t>increasingly linking its Arctic diplomacy to its broader war-and-peace calculus on Ukraine</w:t>
      </w:r>
      <w:r w:rsidRPr="00793D1C">
        <w:rPr>
          <w:rStyle w:val="StyleUnderline"/>
        </w:rPr>
        <w:t xml:space="preserve">. Early signs of US attempts to broker a political resolution to the war have reignited </w:t>
      </w:r>
      <w:r w:rsidRPr="009956B8">
        <w:rPr>
          <w:rStyle w:val="StyleUnderline"/>
          <w:highlight w:val="cyan"/>
        </w:rPr>
        <w:t>the Kremlin</w:t>
      </w:r>
      <w:r w:rsidRPr="00793D1C">
        <w:rPr>
          <w:sz w:val="12"/>
          <w:szCs w:val="12"/>
        </w:rPr>
        <w:t xml:space="preserve">’s </w:t>
      </w:r>
      <w:r w:rsidRPr="009956B8">
        <w:rPr>
          <w:rStyle w:val="StyleUnderline"/>
          <w:highlight w:val="cyan"/>
        </w:rPr>
        <w:t>hopes for a “grand bargain”, in which symbolic Arctic concessions—such as</w:t>
      </w:r>
      <w:r w:rsidRPr="00D0525B">
        <w:rPr>
          <w:sz w:val="16"/>
        </w:rPr>
        <w:t xml:space="preserve"> downplaying Chinese involvement or </w:t>
      </w:r>
      <w:r w:rsidRPr="009956B8">
        <w:rPr>
          <w:rStyle w:val="StyleUnderline"/>
          <w:highlight w:val="cyan"/>
        </w:rPr>
        <w:t>reengaging with Western formats</w:t>
      </w:r>
      <w:r w:rsidRPr="00D0525B">
        <w:rPr>
          <w:rStyle w:val="StyleUnderline"/>
        </w:rPr>
        <w:t>—</w:t>
      </w:r>
      <w:r w:rsidRPr="009956B8">
        <w:rPr>
          <w:rStyle w:val="StyleUnderline"/>
          <w:highlight w:val="cyan"/>
        </w:rPr>
        <w:t>could be exchanged for more substantive gains</w:t>
      </w:r>
      <w:r w:rsidRPr="00793D1C">
        <w:rPr>
          <w:rStyle w:val="StyleUnderline"/>
        </w:rPr>
        <w:t xml:space="preserve"> </w:t>
      </w:r>
      <w:r w:rsidRPr="00793D1C">
        <w:rPr>
          <w:sz w:val="16"/>
          <w:szCs w:val="16"/>
        </w:rPr>
        <w:t>in Ukraine and beyond</w:t>
      </w:r>
      <w:r w:rsidRPr="00D0525B">
        <w:rPr>
          <w:rStyle w:val="StyleUnderline"/>
        </w:rPr>
        <w:t>.</w:t>
      </w:r>
      <w:r>
        <w:rPr>
          <w:rStyle w:val="StyleUnderline"/>
        </w:rPr>
        <w:t xml:space="preserve"> </w:t>
      </w:r>
      <w:r w:rsidRPr="00D0525B">
        <w:rPr>
          <w:sz w:val="16"/>
        </w:rPr>
        <w:t xml:space="preserve">Europeans must be ready for this tactic and </w:t>
      </w:r>
      <w:r w:rsidRPr="009956B8">
        <w:rPr>
          <w:rStyle w:val="StyleUnderline"/>
          <w:highlight w:val="cyan"/>
        </w:rPr>
        <w:t>avoid mistaking performative gestures for real policy shifts</w:t>
      </w:r>
      <w:r w:rsidRPr="00D0525B">
        <w:rPr>
          <w:sz w:val="16"/>
        </w:rPr>
        <w:t xml:space="preserve">. In particular, </w:t>
      </w:r>
      <w:r w:rsidRPr="009956B8">
        <w:rPr>
          <w:rStyle w:val="StyleUnderline"/>
          <w:highlight w:val="cyan"/>
        </w:rPr>
        <w:t>the Kremlin is likely to court</w:t>
      </w:r>
      <w:r w:rsidRPr="00D0525B">
        <w:rPr>
          <w:sz w:val="16"/>
        </w:rPr>
        <w:t xml:space="preserve"> Western—especially </w:t>
      </w:r>
      <w:r w:rsidRPr="009956B8">
        <w:rPr>
          <w:rStyle w:val="StyleUnderline"/>
          <w:highlight w:val="cyan"/>
        </w:rPr>
        <w:t>American—interest in selective Arctic cooperation</w:t>
      </w:r>
      <w:r w:rsidRPr="00D0525B">
        <w:rPr>
          <w:rStyle w:val="StyleUnderline"/>
        </w:rPr>
        <w:t>, using promises of investment access to seek sanctions relief.</w:t>
      </w:r>
      <w:r w:rsidRPr="00D0525B">
        <w:rPr>
          <w:sz w:val="16"/>
        </w:rPr>
        <w:t xml:space="preserve"> Even if Washington engages, European leaders should remain firm and sceptical of such overtures and </w:t>
      </w:r>
      <w:r w:rsidRPr="00D0525B">
        <w:rPr>
          <w:rStyle w:val="StyleUnderline"/>
        </w:rPr>
        <w:t xml:space="preserve">remind Trump that illusions of </w:t>
      </w:r>
      <w:r w:rsidRPr="009956B8">
        <w:rPr>
          <w:rStyle w:val="StyleUnderline"/>
          <w:highlight w:val="cyan"/>
        </w:rPr>
        <w:t>Russia’s flexibility in the Arctic could be used to obscure continued intransigence elsewhere</w:t>
      </w:r>
      <w:r w:rsidRPr="00D0525B">
        <w:rPr>
          <w:rStyle w:val="StyleUnderline"/>
        </w:rPr>
        <w:t>.</w:t>
      </w:r>
      <w:r>
        <w:rPr>
          <w:rStyle w:val="StyleUnderline"/>
        </w:rPr>
        <w:t xml:space="preserve"> </w:t>
      </w:r>
      <w:r w:rsidRPr="00D0525B">
        <w:rPr>
          <w:sz w:val="16"/>
        </w:rPr>
        <w:t xml:space="preserve">Even though Europeans have so far had little say in the Ukraine negotiation process compared to the US, they still hold some sway in their own right. Europeans should use this to distinguish between genuine strategic threats and the Kremlin’s performative signals intended to pressure the West into restoring cooperation. </w:t>
      </w:r>
      <w:r w:rsidRPr="005C620C">
        <w:rPr>
          <w:sz w:val="16"/>
        </w:rPr>
        <w:t xml:space="preserve">Despite its rhetoric, </w:t>
      </w:r>
      <w:r w:rsidRPr="005C620C">
        <w:rPr>
          <w:rStyle w:val="StyleUnderline"/>
        </w:rPr>
        <w:t>Russia is unlikely to withdraw from multilateral Arctic frameworks</w:t>
      </w:r>
      <w:r w:rsidRPr="00D0525B">
        <w:rPr>
          <w:rStyle w:val="StyleUnderline"/>
        </w:rPr>
        <w:t xml:space="preserve"> or abandon UNCLOS mechanisms—particularly its shelf extension claims—unless Western countries move to politicise these processes, for example by stalling Russia’s submissions due to sanctions.</w:t>
      </w:r>
      <w:r>
        <w:rPr>
          <w:rStyle w:val="StyleUnderline"/>
        </w:rPr>
        <w:t xml:space="preserve"> </w:t>
      </w:r>
      <w:r w:rsidRPr="00D0525B">
        <w:rPr>
          <w:sz w:val="16"/>
        </w:rPr>
        <w:t xml:space="preserve">Moscow’s underlying objective is likely to restore pre-2022 formats of Arctic cooperation, particularly within the Arctic Council, and thus rehabilitate its international standing without altering its behaviour in Ukraine. Europeans must therefore be clear that no return to “business as usual” in Arctic governance is acceptable without a ceasefire or durable settlement to the conflict. On thin ice </w:t>
      </w:r>
      <w:r w:rsidRPr="009956B8">
        <w:rPr>
          <w:rStyle w:val="StyleUnderline"/>
          <w:highlight w:val="cyan"/>
        </w:rPr>
        <w:t>The Kremlin is investing heavily in the Arctic and will</w:t>
      </w:r>
      <w:r w:rsidRPr="00D0525B">
        <w:rPr>
          <w:rStyle w:val="StyleUnderline"/>
        </w:rPr>
        <w:t xml:space="preserve"> continue to do so</w:t>
      </w:r>
      <w:r w:rsidRPr="00D0525B">
        <w:rPr>
          <w:sz w:val="16"/>
        </w:rPr>
        <w:t xml:space="preserve">. In the dreams of </w:t>
      </w:r>
      <w:r w:rsidRPr="00D0525B">
        <w:rPr>
          <w:rStyle w:val="StyleUnderline"/>
        </w:rPr>
        <w:t>Russia’s leaders</w:t>
      </w:r>
      <w:r w:rsidRPr="00D0525B">
        <w:rPr>
          <w:sz w:val="16"/>
        </w:rPr>
        <w:t xml:space="preserve">, they </w:t>
      </w:r>
      <w:r w:rsidRPr="00D0525B">
        <w:rPr>
          <w:rStyle w:val="StyleUnderline"/>
        </w:rPr>
        <w:t xml:space="preserve">will </w:t>
      </w:r>
      <w:r w:rsidRPr="009956B8">
        <w:rPr>
          <w:rStyle w:val="StyleUnderline"/>
          <w:highlight w:val="cyan"/>
        </w:rPr>
        <w:t>sit down with</w:t>
      </w:r>
      <w:r w:rsidRPr="00D0525B">
        <w:rPr>
          <w:sz w:val="16"/>
        </w:rPr>
        <w:t xml:space="preserve"> the West—mostly with </w:t>
      </w:r>
      <w:r w:rsidRPr="009956B8">
        <w:rPr>
          <w:rStyle w:val="StyleUnderline"/>
          <w:highlight w:val="cyan"/>
        </w:rPr>
        <w:t>the US</w:t>
      </w:r>
      <w:r w:rsidRPr="00D0525B">
        <w:rPr>
          <w:rStyle w:val="StyleUnderline"/>
        </w:rPr>
        <w:t xml:space="preserve">—and renegotiate the world order in their favour. They will likely try </w:t>
      </w:r>
      <w:r w:rsidRPr="009956B8">
        <w:rPr>
          <w:rStyle w:val="StyleUnderline"/>
          <w:highlight w:val="cyan"/>
        </w:rPr>
        <w:t>to sell illusory concessions in the Arctic</w:t>
      </w:r>
      <w:r w:rsidRPr="00D0525B">
        <w:rPr>
          <w:sz w:val="16"/>
        </w:rPr>
        <w:t xml:space="preserve">, among others, </w:t>
      </w:r>
      <w:r w:rsidRPr="00793D1C">
        <w:rPr>
          <w:rStyle w:val="StyleUnderline"/>
        </w:rPr>
        <w:t>while sacrificing nothing of principle in order to gain in Ukraine</w:t>
      </w:r>
      <w:r w:rsidRPr="00D0525B">
        <w:rPr>
          <w:sz w:val="16"/>
        </w:rPr>
        <w:t>. Europeans must not underestimate Russia’s continued military build-up in the Arctic, which—despite pressures elsewhere—remains a long-term Kremlin priority. Instead, they must track these developments and prepare a coherent NATO-based response, independent of shifting US leadership and Moscow’s thin veil of concessions.</w:t>
      </w:r>
    </w:p>
    <w:p w14:paraId="401EE087" w14:textId="57E5F0C0" w:rsidR="00B87FBC" w:rsidRDefault="00963899" w:rsidP="00B87FBC">
      <w:pPr>
        <w:pStyle w:val="Heading4"/>
      </w:pPr>
      <w:r>
        <w:t>P</w:t>
      </w:r>
      <w:r w:rsidR="00B87FBC">
        <w:t xml:space="preserve">lan’s compromise with Russia collapses US credibility and causes increased Russian aggression globally </w:t>
      </w:r>
    </w:p>
    <w:p w14:paraId="7B988464" w14:textId="77777777" w:rsidR="00B87FBC" w:rsidRDefault="00B87FBC" w:rsidP="00B87FBC">
      <w:r w:rsidRPr="00737FDE">
        <w:rPr>
          <w:rStyle w:val="Style13ptBold"/>
        </w:rPr>
        <w:t>Odarchenko 24</w:t>
      </w:r>
      <w:r>
        <w:t xml:space="preserve"> (Kateryna Odarchenko is a partner at SIC Group Ukraine, Elena Davlikanova is a fellow at CEPA., 9-19-2024, "Compromising with the Kremlin in Ukraine will only embolden Putin", Atlantic Council, </w:t>
      </w:r>
      <w:r w:rsidRPr="00737FDE">
        <w:t>https://www.atlanticcouncil.org/blogs/ukrainealert/compromising-with-the-kremlin-in-ukraine-will-only-embolden-putin/</w:t>
      </w:r>
      <w:r>
        <w:t>) – doa: 7/4/25, MoState JG</w:t>
      </w:r>
    </w:p>
    <w:p w14:paraId="251BD901" w14:textId="77777777" w:rsidR="00B87FBC" w:rsidRPr="008F7C7E" w:rsidRDefault="00B87FBC" w:rsidP="00B87FBC">
      <w:pPr>
        <w:rPr>
          <w:sz w:val="16"/>
        </w:rPr>
      </w:pPr>
      <w:r w:rsidRPr="009956B8">
        <w:rPr>
          <w:rStyle w:val="StyleUnderline"/>
          <w:highlight w:val="cyan"/>
        </w:rPr>
        <w:t>Calls for</w:t>
      </w:r>
      <w:r w:rsidRPr="008F7C7E">
        <w:rPr>
          <w:sz w:val="16"/>
        </w:rPr>
        <w:t xml:space="preserve"> some kind of </w:t>
      </w:r>
      <w:r w:rsidRPr="009956B8">
        <w:rPr>
          <w:rStyle w:val="Emphasis"/>
          <w:highlight w:val="cyan"/>
        </w:rPr>
        <w:t>compromise</w:t>
      </w:r>
      <w:r w:rsidRPr="008F7C7E">
        <w:rPr>
          <w:sz w:val="16"/>
        </w:rPr>
        <w:t xml:space="preserve"> peace with the Kremlin </w:t>
      </w:r>
      <w:r w:rsidRPr="009956B8">
        <w:rPr>
          <w:rStyle w:val="StyleUnderline"/>
          <w:highlight w:val="cyan"/>
        </w:rPr>
        <w:t>reflect</w:t>
      </w:r>
      <w:r w:rsidRPr="008F7C7E">
        <w:rPr>
          <w:sz w:val="16"/>
        </w:rPr>
        <w:t xml:space="preserve"> a </w:t>
      </w:r>
      <w:r w:rsidRPr="00737FDE">
        <w:rPr>
          <w:rStyle w:val="StyleUnderline"/>
        </w:rPr>
        <w:t xml:space="preserve">fundamental </w:t>
      </w:r>
      <w:r w:rsidRPr="009956B8">
        <w:rPr>
          <w:rStyle w:val="StyleUnderline"/>
          <w:highlight w:val="cyan"/>
        </w:rPr>
        <w:t>misunderstanding of</w:t>
      </w:r>
      <w:r w:rsidRPr="00737FDE">
        <w:rPr>
          <w:rStyle w:val="StyleUnderline"/>
        </w:rPr>
        <w:t xml:space="preserve"> the </w:t>
      </w:r>
      <w:r w:rsidRPr="009956B8">
        <w:rPr>
          <w:rStyle w:val="StyleUnderline"/>
          <w:highlight w:val="cyan"/>
        </w:rPr>
        <w:t>motives</w:t>
      </w:r>
      <w:r w:rsidRPr="00737FDE">
        <w:rPr>
          <w:rStyle w:val="StyleUnderline"/>
        </w:rPr>
        <w:t xml:space="preserve"> driving Russia’s invasion of Ukraine. </w:t>
      </w:r>
      <w:r w:rsidRPr="009956B8">
        <w:rPr>
          <w:rStyle w:val="StyleUnderline"/>
          <w:highlight w:val="cyan"/>
        </w:rPr>
        <w:t>Putin</w:t>
      </w:r>
      <w:r w:rsidRPr="00737FDE">
        <w:rPr>
          <w:rStyle w:val="StyleUnderline"/>
        </w:rPr>
        <w:t>’s primary goal is not to add yet more land to</w:t>
      </w:r>
      <w:r w:rsidRPr="008F7C7E">
        <w:rPr>
          <w:sz w:val="16"/>
        </w:rPr>
        <w:t xml:space="preserve"> the vastness of the </w:t>
      </w:r>
      <w:r w:rsidRPr="00737FDE">
        <w:rPr>
          <w:rStyle w:val="StyleUnderline"/>
        </w:rPr>
        <w:t>Russia</w:t>
      </w:r>
      <w:r w:rsidRPr="008F7C7E">
        <w:rPr>
          <w:sz w:val="16"/>
        </w:rPr>
        <w:t xml:space="preserve">n Federation </w:t>
      </w:r>
      <w:r w:rsidRPr="00737FDE">
        <w:rPr>
          <w:rStyle w:val="StyleUnderline"/>
        </w:rPr>
        <w:t>or to secure his country’s borders against military attack.</w:t>
      </w:r>
      <w:r w:rsidRPr="008F7C7E">
        <w:rPr>
          <w:sz w:val="16"/>
        </w:rPr>
        <w:t xml:space="preserve"> Instead, </w:t>
      </w:r>
      <w:r w:rsidRPr="00737FDE">
        <w:rPr>
          <w:rStyle w:val="StyleUnderline"/>
        </w:rPr>
        <w:t xml:space="preserve">he sees the war in civilizational terms, and </w:t>
      </w:r>
      <w:r w:rsidRPr="009956B8">
        <w:rPr>
          <w:rStyle w:val="StyleUnderline"/>
          <w:highlight w:val="cyan"/>
        </w:rPr>
        <w:t>aims to prevent</w:t>
      </w:r>
      <w:r w:rsidRPr="00737FDE">
        <w:rPr>
          <w:rStyle w:val="StyleUnderline"/>
        </w:rPr>
        <w:t xml:space="preserve"> the consolidation of </w:t>
      </w:r>
      <w:r w:rsidRPr="009956B8">
        <w:rPr>
          <w:rStyle w:val="StyleUnderline"/>
          <w:highlight w:val="cyan"/>
        </w:rPr>
        <w:t>a</w:t>
      </w:r>
      <w:r w:rsidRPr="00737FDE">
        <w:rPr>
          <w:rStyle w:val="StyleUnderline"/>
        </w:rPr>
        <w:t xml:space="preserve"> democratic </w:t>
      </w:r>
      <w:r w:rsidRPr="009956B8">
        <w:rPr>
          <w:rStyle w:val="StyleUnderline"/>
          <w:highlight w:val="cyan"/>
        </w:rPr>
        <w:t>Ukrainian state</w:t>
      </w:r>
      <w:r w:rsidRPr="008F7C7E">
        <w:rPr>
          <w:sz w:val="16"/>
        </w:rPr>
        <w:t xml:space="preserve"> on his doorstep that could inspire calls for similar change inside Russia itself.</w:t>
      </w:r>
    </w:p>
    <w:p w14:paraId="3860CBC3" w14:textId="77777777" w:rsidR="00B87FBC" w:rsidRPr="008F7C7E" w:rsidRDefault="00B87FBC" w:rsidP="00B87FBC">
      <w:pPr>
        <w:rPr>
          <w:sz w:val="16"/>
        </w:rPr>
      </w:pPr>
      <w:r w:rsidRPr="00737FDE">
        <w:rPr>
          <w:rStyle w:val="StyleUnderline"/>
        </w:rPr>
        <w:t>Putin</w:t>
      </w:r>
      <w:r w:rsidRPr="008F7C7E">
        <w:rPr>
          <w:sz w:val="16"/>
        </w:rPr>
        <w:t xml:space="preserve"> is haunted by the collapse of the USSR and </w:t>
      </w:r>
      <w:r w:rsidRPr="00737FDE">
        <w:rPr>
          <w:rStyle w:val="StyleUnderline"/>
        </w:rPr>
        <w:t>has spent</w:t>
      </w:r>
      <w:r w:rsidRPr="008F7C7E">
        <w:rPr>
          <w:sz w:val="16"/>
        </w:rPr>
        <w:t xml:space="preserve"> much of </w:t>
      </w:r>
      <w:r w:rsidRPr="00737FDE">
        <w:rPr>
          <w:rStyle w:val="StyleUnderline"/>
        </w:rPr>
        <w:t>his political career trying to reverse the verdict of 1991</w:t>
      </w:r>
      <w:r w:rsidRPr="008F7C7E">
        <w:rPr>
          <w:sz w:val="16"/>
        </w:rPr>
        <w:t>. As a young KGB officer in East Germany, he personally witnessed the fall of the Soviet Empire as people power movements swept across Eastern Europe. Throughout his reign, Putin has been obsessed with the idea that Ukraine’s democratic transformation could spark a new chapter in Russia’s retreat from empire.</w:t>
      </w:r>
    </w:p>
    <w:p w14:paraId="7475CDDB" w14:textId="77777777" w:rsidR="00B87FBC" w:rsidRPr="008F7C7E" w:rsidRDefault="00B87FBC" w:rsidP="00B87FBC">
      <w:pPr>
        <w:rPr>
          <w:sz w:val="16"/>
        </w:rPr>
      </w:pPr>
      <w:r w:rsidRPr="008F7C7E">
        <w:rPr>
          <w:sz w:val="16"/>
        </w:rPr>
        <w:t xml:space="preserve">With this in mind, merely claiming twenty percent of Ukrainian land will not suffice. </w:t>
      </w:r>
      <w:r w:rsidRPr="00737FDE">
        <w:rPr>
          <w:rStyle w:val="StyleUnderline"/>
        </w:rPr>
        <w:t>In order for Putin to view his invasion as a success, Ukraine must become either an obedient Russian region or a failed state.</w:t>
      </w:r>
      <w:r w:rsidRPr="008F7C7E">
        <w:rPr>
          <w:sz w:val="16"/>
        </w:rPr>
        <w:t xml:space="preserve"> It cannot be allowed to continue in its present form or advance further toward Euro-Atlantic integration.</w:t>
      </w:r>
    </w:p>
    <w:p w14:paraId="6667387A" w14:textId="77777777" w:rsidR="00B87FBC" w:rsidRPr="008F7C7E" w:rsidRDefault="00B87FBC" w:rsidP="00B87FBC">
      <w:pPr>
        <w:rPr>
          <w:sz w:val="16"/>
        </w:rPr>
      </w:pPr>
      <w:r w:rsidRPr="00737FDE">
        <w:rPr>
          <w:rStyle w:val="StyleUnderline"/>
        </w:rPr>
        <w:t xml:space="preserve">Nor is there any guarantee that Putin’s expansionist ambitions will end at the western borders of Ukraine. </w:t>
      </w:r>
      <w:r w:rsidRPr="008F7C7E">
        <w:rPr>
          <w:sz w:val="16"/>
        </w:rPr>
        <w:t xml:space="preserve">If the current invasion leads to </w:t>
      </w:r>
      <w:r w:rsidRPr="00737FDE">
        <w:rPr>
          <w:rStyle w:val="StyleUnderline"/>
        </w:rPr>
        <w:t xml:space="preserve">a Kremlin-friendly settlement, </w:t>
      </w:r>
      <w:r w:rsidRPr="009956B8">
        <w:rPr>
          <w:rStyle w:val="StyleUnderline"/>
          <w:highlight w:val="cyan"/>
        </w:rPr>
        <w:t>Putin will</w:t>
      </w:r>
      <w:r w:rsidRPr="00737FDE">
        <w:rPr>
          <w:rStyle w:val="StyleUnderline"/>
        </w:rPr>
        <w:t xml:space="preserve"> inevitably </w:t>
      </w:r>
      <w:r w:rsidRPr="009956B8">
        <w:rPr>
          <w:rStyle w:val="StyleUnderline"/>
          <w:highlight w:val="cyan"/>
        </w:rPr>
        <w:t>be encouraged to go further</w:t>
      </w:r>
      <w:r w:rsidRPr="008F7C7E">
        <w:rPr>
          <w:sz w:val="16"/>
        </w:rPr>
        <w:t xml:space="preserve">. In such circumstances, his </w:t>
      </w:r>
      <w:r w:rsidRPr="00737FDE">
        <w:rPr>
          <w:rStyle w:val="StyleUnderline"/>
        </w:rPr>
        <w:t>immediate objective would be to rearm and complete the conquest of Ukraine.</w:t>
      </w:r>
      <w:r w:rsidRPr="008F7C7E">
        <w:rPr>
          <w:sz w:val="16"/>
        </w:rPr>
        <w:t xml:space="preserve"> Within a matter of years, </w:t>
      </w:r>
      <w:r w:rsidRPr="009956B8">
        <w:rPr>
          <w:rStyle w:val="Emphasis"/>
          <w:highlight w:val="cyan"/>
        </w:rPr>
        <w:t>NATO</w:t>
      </w:r>
      <w:r w:rsidRPr="00737FDE">
        <w:rPr>
          <w:rStyle w:val="StyleUnderline"/>
        </w:rPr>
        <w:t xml:space="preserve"> countries could find themselves </w:t>
      </w:r>
      <w:r w:rsidRPr="009956B8">
        <w:rPr>
          <w:rStyle w:val="Emphasis"/>
          <w:highlight w:val="cyan"/>
        </w:rPr>
        <w:t xml:space="preserve">confronted by </w:t>
      </w:r>
      <w:r w:rsidRPr="009956B8">
        <w:rPr>
          <w:rStyle w:val="StyleUnderline"/>
          <w:highlight w:val="cyan"/>
        </w:rPr>
        <w:t>a resurgent</w:t>
      </w:r>
      <w:r w:rsidRPr="00737FDE">
        <w:rPr>
          <w:rStyle w:val="StyleUnderline"/>
        </w:rPr>
        <w:t xml:space="preserve"> and </w:t>
      </w:r>
      <w:r w:rsidRPr="009956B8">
        <w:rPr>
          <w:rStyle w:val="StyleUnderline"/>
          <w:highlight w:val="cyan"/>
        </w:rPr>
        <w:t xml:space="preserve">combat-tested </w:t>
      </w:r>
      <w:r w:rsidRPr="009956B8">
        <w:rPr>
          <w:rStyle w:val="Emphasis"/>
          <w:highlight w:val="cyan"/>
        </w:rPr>
        <w:t>Russia</w:t>
      </w:r>
      <w:r w:rsidRPr="00737FDE">
        <w:rPr>
          <w:rStyle w:val="StyleUnderline"/>
        </w:rPr>
        <w:t>n military on their eastern flank</w:t>
      </w:r>
      <w:r w:rsidRPr="008F7C7E">
        <w:rPr>
          <w:sz w:val="16"/>
        </w:rPr>
        <w:t>.</w:t>
      </w:r>
    </w:p>
    <w:p w14:paraId="20EE8C25" w14:textId="77777777" w:rsidR="00B87FBC" w:rsidRPr="008F7C7E" w:rsidRDefault="00B87FBC" w:rsidP="00B87FBC">
      <w:pPr>
        <w:rPr>
          <w:sz w:val="16"/>
        </w:rPr>
      </w:pPr>
      <w:r w:rsidRPr="008F7C7E">
        <w:rPr>
          <w:sz w:val="16"/>
        </w:rPr>
        <w:t xml:space="preserve">Putin has often spoken of his regret at the breakup of the Soviet Union, which he has referred to as “the disintegration of historical Russia.” In similar fashion, he also claims to be returning “historically Russian lands” in Ukraine. If the present invasion does not end in defeat, who can guarantee that </w:t>
      </w:r>
      <w:r w:rsidRPr="00737FDE">
        <w:rPr>
          <w:rStyle w:val="StyleUnderline"/>
        </w:rPr>
        <w:t xml:space="preserve">Putin’s </w:t>
      </w:r>
      <w:r w:rsidRPr="009956B8">
        <w:rPr>
          <w:rStyle w:val="StyleUnderline"/>
          <w:highlight w:val="cyan"/>
        </w:rPr>
        <w:t>revanchist claims will</w:t>
      </w:r>
      <w:r w:rsidRPr="008F7C7E">
        <w:rPr>
          <w:sz w:val="16"/>
        </w:rPr>
        <w:t xml:space="preserve"> not </w:t>
      </w:r>
      <w:r w:rsidRPr="009956B8">
        <w:rPr>
          <w:rStyle w:val="StyleUnderline"/>
          <w:highlight w:val="cyan"/>
        </w:rPr>
        <w:t>expand to include</w:t>
      </w:r>
      <w:r w:rsidRPr="008F7C7E">
        <w:rPr>
          <w:sz w:val="16"/>
        </w:rPr>
        <w:t xml:space="preserve"> the many </w:t>
      </w:r>
      <w:r w:rsidRPr="009956B8">
        <w:rPr>
          <w:rStyle w:val="StyleUnderline"/>
          <w:highlight w:val="cyan"/>
        </w:rPr>
        <w:t>other</w:t>
      </w:r>
      <w:r w:rsidRPr="00737FDE">
        <w:rPr>
          <w:rStyle w:val="StyleUnderline"/>
        </w:rPr>
        <w:t xml:space="preserve"> “historically Russian” </w:t>
      </w:r>
      <w:r w:rsidRPr="009956B8">
        <w:rPr>
          <w:rStyle w:val="StyleUnderline"/>
          <w:highlight w:val="cyan"/>
        </w:rPr>
        <w:t>countries</w:t>
      </w:r>
      <w:r w:rsidRPr="008F7C7E">
        <w:rPr>
          <w:sz w:val="16"/>
        </w:rPr>
        <w:t xml:space="preserve"> in the neighborhood?</w:t>
      </w:r>
    </w:p>
    <w:p w14:paraId="7A832986" w14:textId="77777777" w:rsidR="00B87FBC" w:rsidRPr="008F7C7E" w:rsidRDefault="00B87FBC" w:rsidP="00B87FBC">
      <w:pPr>
        <w:rPr>
          <w:sz w:val="16"/>
        </w:rPr>
      </w:pPr>
      <w:r w:rsidRPr="008F7C7E">
        <w:rPr>
          <w:sz w:val="16"/>
        </w:rPr>
        <w:t xml:space="preserve">The idea that the West can disengage from Ukraine without undermining international security is a dangerous fantasy. </w:t>
      </w:r>
      <w:r w:rsidRPr="009956B8">
        <w:rPr>
          <w:rStyle w:val="StyleUnderline"/>
          <w:highlight w:val="cyan"/>
        </w:rPr>
        <w:t>Signs of</w:t>
      </w:r>
      <w:r w:rsidRPr="008F7C7E">
        <w:rPr>
          <w:sz w:val="16"/>
        </w:rPr>
        <w:t xml:space="preserve"> Western </w:t>
      </w:r>
      <w:r w:rsidRPr="009956B8">
        <w:rPr>
          <w:rStyle w:val="StyleUnderline"/>
          <w:highlight w:val="cyan"/>
        </w:rPr>
        <w:t>weakness</w:t>
      </w:r>
      <w:r w:rsidRPr="00737FDE">
        <w:rPr>
          <w:rStyle w:val="StyleUnderline"/>
        </w:rPr>
        <w:t xml:space="preserve"> </w:t>
      </w:r>
      <w:r w:rsidRPr="008F7C7E">
        <w:rPr>
          <w:sz w:val="16"/>
        </w:rPr>
        <w:t xml:space="preserve">in Ukraine have already </w:t>
      </w:r>
      <w:r w:rsidRPr="00737FDE">
        <w:rPr>
          <w:rStyle w:val="StyleUnderline"/>
        </w:rPr>
        <w:t>visibly</w:t>
      </w:r>
      <w:r w:rsidRPr="008F7C7E">
        <w:rPr>
          <w:sz w:val="16"/>
        </w:rPr>
        <w:t xml:space="preserve"> </w:t>
      </w:r>
      <w:r w:rsidRPr="009956B8">
        <w:rPr>
          <w:rStyle w:val="Emphasis"/>
          <w:highlight w:val="cyan"/>
        </w:rPr>
        <w:t>embolden</w:t>
      </w:r>
      <w:r w:rsidRPr="00737FDE">
        <w:rPr>
          <w:rStyle w:val="StyleUnderline"/>
        </w:rPr>
        <w:t>ed</w:t>
      </w:r>
      <w:r w:rsidRPr="008F7C7E">
        <w:rPr>
          <w:sz w:val="16"/>
        </w:rPr>
        <w:t xml:space="preserve"> </w:t>
      </w:r>
      <w:r w:rsidRPr="009956B8">
        <w:rPr>
          <w:rStyle w:val="StyleUnderline"/>
          <w:highlight w:val="cyan"/>
        </w:rPr>
        <w:t>Russia. Other</w:t>
      </w:r>
      <w:r w:rsidRPr="00737FDE">
        <w:rPr>
          <w:rStyle w:val="StyleUnderline"/>
        </w:rPr>
        <w:t xml:space="preserve"> authoritarian </w:t>
      </w:r>
      <w:r w:rsidRPr="009956B8">
        <w:rPr>
          <w:rStyle w:val="StyleUnderline"/>
          <w:highlight w:val="cyan"/>
        </w:rPr>
        <w:t>states including China, Iran, and</w:t>
      </w:r>
      <w:r w:rsidRPr="00737FDE">
        <w:rPr>
          <w:rStyle w:val="StyleUnderline"/>
        </w:rPr>
        <w:t xml:space="preserve"> </w:t>
      </w:r>
      <w:r w:rsidRPr="009956B8">
        <w:rPr>
          <w:rStyle w:val="Emphasis"/>
          <w:highlight w:val="cyan"/>
        </w:rPr>
        <w:t>No</w:t>
      </w:r>
      <w:r w:rsidRPr="00737FDE">
        <w:rPr>
          <w:rStyle w:val="StyleUnderline"/>
        </w:rPr>
        <w:t xml:space="preserve">rth </w:t>
      </w:r>
      <w:r w:rsidRPr="009956B8">
        <w:rPr>
          <w:rStyle w:val="Emphasis"/>
          <w:highlight w:val="cyan"/>
        </w:rPr>
        <w:t>Ko</w:t>
      </w:r>
      <w:r w:rsidRPr="00737FDE">
        <w:rPr>
          <w:rStyle w:val="StyleUnderline"/>
        </w:rPr>
        <w:t xml:space="preserve">rea </w:t>
      </w:r>
      <w:r w:rsidRPr="009956B8">
        <w:rPr>
          <w:rStyle w:val="StyleUnderline"/>
          <w:highlight w:val="cyan"/>
        </w:rPr>
        <w:t xml:space="preserve">are watching </w:t>
      </w:r>
      <w:r w:rsidRPr="00E65B92">
        <w:rPr>
          <w:rStyle w:val="StyleUnderline"/>
        </w:rPr>
        <w:t>closely</w:t>
      </w:r>
      <w:r w:rsidRPr="008F7C7E">
        <w:rPr>
          <w:sz w:val="16"/>
        </w:rPr>
        <w:t>. Any attempt to push Kyiv into accepting Putin’s terms would shatter the West’s claim to global leadership, while greatly strengthening the position of Russia and its autocratic allies.</w:t>
      </w:r>
    </w:p>
    <w:p w14:paraId="14DD01D4" w14:textId="77777777" w:rsidR="00B87FBC" w:rsidRDefault="00B87FBC" w:rsidP="00B87FBC">
      <w:pPr>
        <w:rPr>
          <w:sz w:val="16"/>
        </w:rPr>
      </w:pPr>
      <w:r w:rsidRPr="008F7C7E">
        <w:rPr>
          <w:sz w:val="16"/>
        </w:rPr>
        <w:t xml:space="preserve">More than two and a half years after Moscow launched the largest European invasion since World War II, it should now be abundantly clear that </w:t>
      </w:r>
      <w:r w:rsidRPr="00E65B92">
        <w:rPr>
          <w:rStyle w:val="StyleUnderline"/>
        </w:rPr>
        <w:t>Russia will not stop</w:t>
      </w:r>
      <w:r w:rsidRPr="008F7C7E">
        <w:rPr>
          <w:sz w:val="16"/>
        </w:rPr>
        <w:t xml:space="preserve"> until it is stopped. Any shortsighted </w:t>
      </w:r>
      <w:r w:rsidRPr="00E65B92">
        <w:rPr>
          <w:rStyle w:val="StyleUnderline"/>
        </w:rPr>
        <w:t>attempts to appease</w:t>
      </w:r>
      <w:r w:rsidRPr="008F7C7E">
        <w:rPr>
          <w:sz w:val="16"/>
        </w:rPr>
        <w:t xml:space="preserve"> Putin </w:t>
      </w:r>
      <w:r w:rsidRPr="00E65B92">
        <w:rPr>
          <w:rStyle w:val="StyleUnderline"/>
        </w:rPr>
        <w:t xml:space="preserve">with </w:t>
      </w:r>
      <w:r w:rsidRPr="009956B8">
        <w:rPr>
          <w:rStyle w:val="StyleUnderline"/>
          <w:highlight w:val="cyan"/>
        </w:rPr>
        <w:t>compromises</w:t>
      </w:r>
      <w:r w:rsidRPr="008F7C7E">
        <w:rPr>
          <w:sz w:val="16"/>
        </w:rPr>
        <w:t xml:space="preserve"> that reward his invasion </w:t>
      </w:r>
      <w:r w:rsidRPr="00E65B92">
        <w:rPr>
          <w:rStyle w:val="StyleUnderline"/>
        </w:rPr>
        <w:t xml:space="preserve">will </w:t>
      </w:r>
      <w:r w:rsidRPr="009956B8">
        <w:rPr>
          <w:rStyle w:val="StyleUnderline"/>
          <w:highlight w:val="cyan"/>
        </w:rPr>
        <w:t>inevitably backfire and fuel more</w:t>
      </w:r>
      <w:r w:rsidRPr="00E65B92">
        <w:rPr>
          <w:rStyle w:val="StyleUnderline"/>
        </w:rPr>
        <w:t xml:space="preserve"> Russian </w:t>
      </w:r>
      <w:r w:rsidRPr="009956B8">
        <w:rPr>
          <w:rStyle w:val="StyleUnderline"/>
          <w:highlight w:val="cyan"/>
        </w:rPr>
        <w:t>aggression</w:t>
      </w:r>
      <w:r w:rsidRPr="00E65B92">
        <w:rPr>
          <w:rStyle w:val="StyleUnderline"/>
        </w:rPr>
        <w:t xml:space="preserve">. </w:t>
      </w:r>
      <w:r w:rsidRPr="008F7C7E">
        <w:rPr>
          <w:sz w:val="16"/>
        </w:rPr>
        <w:t>Instead, the West must recognize that the only way to achieve a sustainable peace is by committing fully to Ukrainian victory.</w:t>
      </w:r>
    </w:p>
    <w:p w14:paraId="262C6094" w14:textId="46850526" w:rsidR="00B87FBC" w:rsidRDefault="009460B1" w:rsidP="009460B1">
      <w:pPr>
        <w:pStyle w:val="Heading4"/>
      </w:pPr>
      <w:r>
        <w:t xml:space="preserve">Increased Russian aggression guarantees nuclear use. Russian nuclear doctrine </w:t>
      </w:r>
      <w:r w:rsidR="004E5CE9">
        <w:t>ensures</w:t>
      </w:r>
      <w:r>
        <w:t xml:space="preserve"> nuclear escalation</w:t>
      </w:r>
    </w:p>
    <w:p w14:paraId="0C909823" w14:textId="473BD63C" w:rsidR="009460B1" w:rsidRPr="009460B1" w:rsidRDefault="009460B1" w:rsidP="009460B1">
      <w:r w:rsidRPr="009460B1">
        <w:rPr>
          <w:rStyle w:val="Style13ptBold"/>
        </w:rPr>
        <w:t>Schneider 2025</w:t>
      </w:r>
      <w:r>
        <w:t>. Dr. Schneider is a Senior Analyst with the National Institute for Public Policy. “The Implications of Russia’s New Nuclear Doctrine” National Institute for Public Policy No. 615, February 5, 2025. &lt;https://nipp.org/information_series/mark-b-schneider-the-implications-of-russias-new-nuclear-doctrine-no-615-february-5-2025/&gt; Accessed 7/7/25. ARJSH</w:t>
      </w:r>
    </w:p>
    <w:p w14:paraId="3C1CDB59" w14:textId="1B5C7505" w:rsidR="009460B1" w:rsidRPr="004E5CE9" w:rsidRDefault="009460B1" w:rsidP="009460B1">
      <w:pPr>
        <w:rPr>
          <w:rStyle w:val="StyleUnderline"/>
        </w:rPr>
      </w:pPr>
      <w:r>
        <w:t xml:space="preserve">The </w:t>
      </w:r>
      <w:r w:rsidRPr="004E5CE9">
        <w:rPr>
          <w:sz w:val="16"/>
        </w:rPr>
        <w:t>new provisions in the 2024 version seem to reflect the changes in Russian foreign and military policy resulting from its ill-conceived 2022 invasion of Ukraine and its subsequent</w:t>
      </w:r>
      <w:r w:rsidR="004E5CE9" w:rsidRPr="004E5CE9">
        <w:rPr>
          <w:sz w:val="16"/>
        </w:rPr>
        <w:t xml:space="preserve"> </w:t>
      </w:r>
      <w:r w:rsidRPr="004E5CE9">
        <w:rPr>
          <w:sz w:val="16"/>
        </w:rPr>
        <w:t xml:space="preserve">military setbacks. Despite this, Putin has not given up. </w:t>
      </w:r>
      <w:r w:rsidRPr="009956B8">
        <w:rPr>
          <w:rStyle w:val="StyleUnderline"/>
          <w:highlight w:val="cyan"/>
        </w:rPr>
        <w:t>Russian nuclear doctrine</w:t>
      </w:r>
      <w:r w:rsidRPr="009460B1">
        <w:rPr>
          <w:rStyle w:val="StyleUnderline"/>
        </w:rPr>
        <w:t xml:space="preserve"> is important because it </w:t>
      </w:r>
      <w:r w:rsidRPr="009956B8">
        <w:rPr>
          <w:rStyle w:val="StyleUnderline"/>
          <w:highlight w:val="cyan"/>
        </w:rPr>
        <w:t>shapes Russian military planning</w:t>
      </w:r>
      <w:r w:rsidRPr="004E5CE9">
        <w:rPr>
          <w:sz w:val="16"/>
        </w:rPr>
        <w:t xml:space="preserve">. It is also </w:t>
      </w:r>
      <w:r w:rsidRPr="009460B1">
        <w:rPr>
          <w:rStyle w:val="StyleUnderline"/>
        </w:rPr>
        <w:t>intended to be intimidating to the West</w:t>
      </w:r>
      <w:r w:rsidRPr="004E5CE9">
        <w:rPr>
          <w:sz w:val="16"/>
        </w:rPr>
        <w:t xml:space="preserve"> because Putin believes that the use of nuclear threats enhances Russian political clout. Indeed, as far back as July 2014, Russian Foreign Minister Sergei Lavrov made a nuclear threat relating to Russia’s seizure of Crimea by referencing Russia’s nuclear doctrine.[5] He was apparently speaking about the real version, not what had been publicly revealed. The version made public in 2024 is clearly more consistent with what Lavrov was saying.</w:t>
      </w:r>
      <w:r w:rsidR="004E5CE9" w:rsidRPr="004E5CE9">
        <w:rPr>
          <w:sz w:val="16"/>
        </w:rPr>
        <w:t xml:space="preserve"> </w:t>
      </w:r>
      <w:r w:rsidRPr="004E5CE9">
        <w:rPr>
          <w:sz w:val="16"/>
        </w:rPr>
        <w:t>Former President Obama’s Ambassador to NATO has concluded that Russia’s nuclear threats have indeed effectively intimidated Washington.[6]</w:t>
      </w:r>
      <w:r w:rsidR="004E5CE9" w:rsidRPr="004E5CE9">
        <w:rPr>
          <w:sz w:val="16"/>
        </w:rPr>
        <w:t xml:space="preserve"> </w:t>
      </w:r>
      <w:r w:rsidRPr="004E5CE9">
        <w:rPr>
          <w:rStyle w:val="StyleUnderline"/>
        </w:rPr>
        <w:t xml:space="preserve">An important “new” element </w:t>
      </w:r>
      <w:r w:rsidRPr="009956B8">
        <w:rPr>
          <w:rStyle w:val="StyleUnderline"/>
          <w:highlight w:val="cyan"/>
        </w:rPr>
        <w:t>in</w:t>
      </w:r>
      <w:r w:rsidRPr="004E5CE9">
        <w:rPr>
          <w:rStyle w:val="StyleUnderline"/>
        </w:rPr>
        <w:t xml:space="preserve"> the Russian </w:t>
      </w:r>
      <w:r w:rsidRPr="009956B8">
        <w:rPr>
          <w:rStyle w:val="StyleUnderline"/>
          <w:highlight w:val="cyan"/>
        </w:rPr>
        <w:t>2024</w:t>
      </w:r>
      <w:r w:rsidRPr="004E5CE9">
        <w:rPr>
          <w:rStyle w:val="StyleUnderline"/>
        </w:rPr>
        <w:t xml:space="preserve"> nuclear doctrine is </w:t>
      </w:r>
      <w:r w:rsidRPr="009956B8">
        <w:rPr>
          <w:rStyle w:val="StyleUnderline"/>
          <w:highlight w:val="cyan"/>
        </w:rPr>
        <w:t>the asserted right to use nuclear weapons against a non-nuclear state</w:t>
      </w:r>
      <w:r w:rsidRPr="004E5CE9">
        <w:rPr>
          <w:rStyle w:val="StyleUnderline"/>
        </w:rPr>
        <w:t xml:space="preserve"> that is being assisted by a nuclear power</w:t>
      </w:r>
      <w:r w:rsidRPr="004E5CE9">
        <w:rPr>
          <w:sz w:val="16"/>
        </w:rPr>
        <w:t xml:space="preserve">.[7] The provision reads, </w:t>
      </w:r>
      <w:r w:rsidRPr="004E5CE9">
        <w:rPr>
          <w:rStyle w:val="StyleUnderline"/>
        </w:rPr>
        <w:t>“Aggression against the Russian Federation and (or) its allies by any non-nuclear state with the participation or support of a nuclear state is considered as their joint attack</w:t>
      </w:r>
      <w:r w:rsidRPr="004E5CE9">
        <w:rPr>
          <w:sz w:val="16"/>
        </w:rPr>
        <w:t xml:space="preserve">.”[8] Russian expatriate Pavel Podvig points out that this goes back to 1995.[9] However, what is really new is that this is now being applied to non-nuclear states that have been attacked by Russia and are being assisted by the United States, the United Kingdom, France and other NATO nations that are providing weapons to resist Russian aggression. </w:t>
      </w:r>
      <w:r w:rsidRPr="004E5CE9">
        <w:rPr>
          <w:rStyle w:val="StyleUnderline"/>
        </w:rPr>
        <w:t xml:space="preserve">This constitutes </w:t>
      </w:r>
      <w:r w:rsidRPr="009956B8">
        <w:rPr>
          <w:rStyle w:val="StyleUnderline"/>
          <w:highlight w:val="cyan"/>
        </w:rPr>
        <w:t>a major</w:t>
      </w:r>
      <w:r w:rsidRPr="004E5CE9">
        <w:rPr>
          <w:rStyle w:val="StyleUnderline"/>
        </w:rPr>
        <w:t xml:space="preserve"> de facto </w:t>
      </w:r>
      <w:r w:rsidRPr="009956B8">
        <w:rPr>
          <w:rStyle w:val="StyleUnderline"/>
          <w:highlight w:val="cyan"/>
        </w:rPr>
        <w:t>expansion</w:t>
      </w:r>
      <w:r w:rsidRPr="004E5CE9">
        <w:rPr>
          <w:rStyle w:val="StyleUnderline"/>
        </w:rPr>
        <w:t xml:space="preserve"> of what started out as an exception </w:t>
      </w:r>
      <w:r w:rsidRPr="009956B8">
        <w:rPr>
          <w:rStyle w:val="StyleUnderline"/>
          <w:highlight w:val="cyan"/>
        </w:rPr>
        <w:t>to</w:t>
      </w:r>
      <w:r w:rsidRPr="004E5CE9">
        <w:rPr>
          <w:rStyle w:val="StyleUnderline"/>
        </w:rPr>
        <w:t xml:space="preserve"> Russia’s policy of “negative assurances,” i.e., that it would not </w:t>
      </w:r>
      <w:r w:rsidRPr="009956B8">
        <w:rPr>
          <w:rStyle w:val="StyleUnderline"/>
          <w:highlight w:val="cyan"/>
        </w:rPr>
        <w:t>use nuclear weapons</w:t>
      </w:r>
      <w:r w:rsidRPr="004E5CE9">
        <w:rPr>
          <w:rStyle w:val="StyleUnderline"/>
        </w:rPr>
        <w:t xml:space="preserve"> against non-nuclear states.[10]</w:t>
      </w:r>
      <w:r w:rsidR="004E5CE9">
        <w:rPr>
          <w:rStyle w:val="StyleUnderline"/>
        </w:rPr>
        <w:t xml:space="preserve"> </w:t>
      </w:r>
      <w:r w:rsidRPr="004E5CE9">
        <w:rPr>
          <w:sz w:val="16"/>
        </w:rPr>
        <w:t>The most explicit statement of Russia’s 2024 nuclear doctrine concerning nuclear weapons first use comes in paragraph 19, which goes significantly beyond the 2020 version. It states that:</w:t>
      </w:r>
      <w:r w:rsidR="004E5CE9" w:rsidRPr="004E5CE9">
        <w:rPr>
          <w:sz w:val="16"/>
        </w:rPr>
        <w:t xml:space="preserve"> </w:t>
      </w:r>
      <w:r w:rsidRPr="004E5CE9">
        <w:rPr>
          <w:sz w:val="16"/>
        </w:rPr>
        <w:t>19. The conditions that enable the possibility of nuclear weapons employment by the Russian Federation are as follows:</w:t>
      </w:r>
      <w:r w:rsidR="004E5CE9" w:rsidRPr="004E5CE9">
        <w:rPr>
          <w:sz w:val="16"/>
        </w:rPr>
        <w:t xml:space="preserve"> </w:t>
      </w:r>
      <w:r w:rsidRPr="004E5CE9">
        <w:rPr>
          <w:sz w:val="16"/>
        </w:rPr>
        <w:t>a) receipt of reliable data on the launch of ballistic missiles attacking the territories of the Russian Federation and (or) its allies;</w:t>
      </w:r>
      <w:r w:rsidR="004E5CE9" w:rsidRPr="004E5CE9">
        <w:rPr>
          <w:sz w:val="16"/>
        </w:rPr>
        <w:t xml:space="preserve"> </w:t>
      </w:r>
      <w:r w:rsidRPr="004E5CE9">
        <w:rPr>
          <w:sz w:val="16"/>
        </w:rPr>
        <w:t>b) employment of nuclear or other types of weapons of mass destruction by an adversary against the territories of the Russian Federation and (or) its allies, against facilities and (or) military formations of the Russian Federation located outside its territory;</w:t>
      </w:r>
      <w:r w:rsidR="004E5CE9" w:rsidRPr="004E5CE9">
        <w:rPr>
          <w:sz w:val="16"/>
        </w:rPr>
        <w:t xml:space="preserve"> </w:t>
      </w:r>
      <w:r w:rsidRPr="004E5CE9">
        <w:rPr>
          <w:sz w:val="16"/>
        </w:rPr>
        <w:t>c) actions by an adversary affecting elements of critically important state or military infrastructure of the Russian Federation, the disablement of which would disrupt response actions by nuclear forces;</w:t>
      </w:r>
      <w:r w:rsidR="004E5CE9" w:rsidRPr="004E5CE9">
        <w:rPr>
          <w:sz w:val="16"/>
        </w:rPr>
        <w:t xml:space="preserve"> </w:t>
      </w:r>
      <w:r w:rsidRPr="004E5CE9">
        <w:rPr>
          <w:sz w:val="16"/>
        </w:rPr>
        <w:t>d) aggression against the Russian Federation and (or) the Republic of Belarus as participants in the Union State with the employment of conventional weapons, which creates a critical threat to their sovereignty and (or) territorial integrity;</w:t>
      </w:r>
      <w:r w:rsidR="004E5CE9" w:rsidRPr="004E5CE9">
        <w:rPr>
          <w:sz w:val="16"/>
        </w:rPr>
        <w:t xml:space="preserve"> </w:t>
      </w:r>
      <w:r w:rsidRPr="004E5CE9">
        <w:rPr>
          <w:sz w:val="16"/>
        </w:rPr>
        <w:t>e) receipt of reliable data on the massive launch (take-off) of air and space attack means (strategic and tactical aircraft, cruise missiles, unmanned, hypersonic and other aerial vehicles) and their crossing of the state border of the Russian Federation.[11]</w:t>
      </w:r>
      <w:r w:rsidR="004E5CE9" w:rsidRPr="004E5CE9">
        <w:rPr>
          <w:sz w:val="16"/>
        </w:rPr>
        <w:t xml:space="preserve"> </w:t>
      </w:r>
      <w:r w:rsidRPr="004E5CE9">
        <w:rPr>
          <w:sz w:val="16"/>
        </w:rPr>
        <w:t xml:space="preserve">An important element of Russia’s 2024 nuclear doctrine that has been largely ignored in Western commentary is the repeated assertion that </w:t>
      </w:r>
      <w:r w:rsidRPr="009956B8">
        <w:rPr>
          <w:rStyle w:val="StyleUnderline"/>
          <w:highlight w:val="cyan"/>
        </w:rPr>
        <w:t>nuclear weapons can be used first in response to “…aggression</w:t>
      </w:r>
      <w:r w:rsidRPr="004E5CE9">
        <w:rPr>
          <w:rStyle w:val="StyleUnderline"/>
        </w:rPr>
        <w:t xml:space="preserve"> against the Russian Federation</w:t>
      </w:r>
      <w:r w:rsidRPr="004E5CE9">
        <w:rPr>
          <w:sz w:val="16"/>
        </w:rPr>
        <w:t xml:space="preserve"> and (or) the Republic of Belarus as participants in the Union State with the employment of conventional weapons, which creates a critical threat to their sovereignty and (or) territorial integrity;…”[12] The overt inclusion of Belarus (which is not threatened by anyone) is new. Linking nuclear weapons first use to sovereignty and territorial integrity is not new. In 2012, Putin declared, “The nuclear weapons remain the most important guarantee of Russia’s sovereignty and territorial integrity, and play a key role in maintaining the regional balance and stability.”[13] Linking Russian nuclear weapons first use to undefined threats to Russia’s sovereignty and territorial integrity first officially appeared in paragraph 4 of the 2020 version of Russia’s nuclear doctrine.[14] Prior to 2020, this had been reported in Russian state media as part of Russian nuclear doctrine and it was included in statements by Russian leaders making nuclear threats.[15] It now appears in paragraphs 4, 18 and 19 of the new version.[16] </w:t>
      </w:r>
      <w:r w:rsidRPr="004E5CE9">
        <w:rPr>
          <w:rStyle w:val="StyleUnderline"/>
        </w:rPr>
        <w:t xml:space="preserve">The increased emphasis is significant because </w:t>
      </w:r>
      <w:r w:rsidRPr="009956B8">
        <w:rPr>
          <w:rStyle w:val="StyleUnderline"/>
          <w:highlight w:val="cyan"/>
        </w:rPr>
        <w:t>the concept is</w:t>
      </w:r>
      <w:r w:rsidRPr="004E5CE9">
        <w:rPr>
          <w:rStyle w:val="StyleUnderline"/>
        </w:rPr>
        <w:t xml:space="preserve"> potentially </w:t>
      </w:r>
      <w:r w:rsidRPr="009956B8">
        <w:rPr>
          <w:rStyle w:val="StyleUnderline"/>
          <w:highlight w:val="cyan"/>
        </w:rPr>
        <w:t>very permissive regarding nuclear weapons first use</w:t>
      </w:r>
      <w:r w:rsidRPr="004E5CE9">
        <w:rPr>
          <w:sz w:val="16"/>
        </w:rPr>
        <w:t xml:space="preserve">. Indeed, </w:t>
      </w:r>
      <w:r w:rsidRPr="004E5CE9">
        <w:rPr>
          <w:rStyle w:val="StyleUnderline"/>
        </w:rPr>
        <w:t>President Putin has characterized cyber espionage (not cyber-attack) as “a direct violation of the state’s sovereignty</w:t>
      </w:r>
      <w:r w:rsidRPr="004E5CE9">
        <w:rPr>
          <w:sz w:val="16"/>
        </w:rPr>
        <w:t>….”[17]</w:t>
      </w:r>
      <w:r w:rsidR="004E5CE9" w:rsidRPr="004E5CE9">
        <w:rPr>
          <w:sz w:val="16"/>
        </w:rPr>
        <w:t xml:space="preserve"> </w:t>
      </w:r>
      <w:r w:rsidRPr="004E5CE9">
        <w:rPr>
          <w:sz w:val="16"/>
        </w:rPr>
        <w:t>In addition, prior to 2020, treatment of nuclear first use in Russia’s military doctrine publications was very limited. The 2010 and 2014 versions of Russian military doctrine spoke about nuclear weapons first use in situations when the “very existence of the state is in jeopardy.”[18] This language was a deceptive effort to make Russian nuclear doctrine appear more benign than it actually was—perhaps in response to President Barack Obama’s vocal advocacy of “nuclear zero.”</w:t>
      </w:r>
      <w:r w:rsidR="004E5CE9" w:rsidRPr="004E5CE9">
        <w:rPr>
          <w:sz w:val="16"/>
        </w:rPr>
        <w:t xml:space="preserve"> </w:t>
      </w:r>
      <w:r w:rsidRPr="004E5CE9">
        <w:rPr>
          <w:sz w:val="16"/>
        </w:rPr>
        <w:t>Escalate-to-Deescalate</w:t>
      </w:r>
      <w:r w:rsidR="004E5CE9" w:rsidRPr="004E5CE9">
        <w:rPr>
          <w:sz w:val="16"/>
        </w:rPr>
        <w:t xml:space="preserve"> </w:t>
      </w:r>
      <w:r w:rsidRPr="004E5CE9">
        <w:rPr>
          <w:rStyle w:val="StyleUnderline"/>
        </w:rPr>
        <w:t>The critical, underlying concept that probably is elaborated in all of the classified versions of Russia’s nuclear doctrine is the so-called “</w:t>
      </w:r>
      <w:r w:rsidRPr="009956B8">
        <w:rPr>
          <w:rStyle w:val="StyleUnderline"/>
          <w:highlight w:val="cyan"/>
        </w:rPr>
        <w:t>escalate-to-deescalate</w:t>
      </w:r>
      <w:r w:rsidRPr="004E5CE9">
        <w:rPr>
          <w:sz w:val="16"/>
        </w:rPr>
        <w:t xml:space="preserve">” strategy which is based on the notion that the United States would be paralyzed in the face of Moscow’s first use threats and </w:t>
      </w:r>
      <w:r w:rsidRPr="004E5CE9">
        <w:rPr>
          <w:rStyle w:val="StyleUnderline"/>
        </w:rPr>
        <w:t>the dangerous belief that Russia would win a war if it initiated the use of nuclear weapons</w:t>
      </w:r>
      <w:r w:rsidRPr="004E5CE9">
        <w:rPr>
          <w:sz w:val="16"/>
        </w:rPr>
        <w:t>.[19] A 2003 Russian Defense Ministry publication said, “Deescalation of aggression is forcing the enemy to halt military action by a threat to deliver or by actual delivery of strikes of varying intensity with reliance on conventional and (or) nuclear weapons.”[20] In 2017, then-DIA Director Lieutenant General Vincent Stewart stated that Russia is “…the only country that I know of that has this concept of escalate to terminate or escalate to deescalate but they do have that built into their operational concept, we’ve seen them exercise that idea and it’s really kind of a dangerous idea…”[21] According to Russia expert Dr. Stephen Blank, “…</w:t>
      </w:r>
      <w:r w:rsidRPr="004E5CE9">
        <w:rPr>
          <w:rStyle w:val="StyleUnderline"/>
        </w:rPr>
        <w:t>arguably [</w:t>
      </w:r>
      <w:r w:rsidRPr="009956B8">
        <w:rPr>
          <w:rStyle w:val="StyleUnderline"/>
          <w:highlight w:val="cyan"/>
        </w:rPr>
        <w:t>escalation dominance] is merely a part of a much broader nuclear strategy</w:t>
      </w:r>
      <w:r w:rsidRPr="004E5CE9">
        <w:rPr>
          <w:rStyle w:val="StyleUnderline"/>
        </w:rPr>
        <w:t xml:space="preserve"> that relies heavily upon the psychological and intimidating component of nuclear weapons</w:t>
      </w:r>
      <w:r w:rsidRPr="004E5CE9">
        <w:rPr>
          <w:sz w:val="16"/>
        </w:rPr>
        <w:t>.”[22]</w:t>
      </w:r>
      <w:r w:rsidR="004E5CE9" w:rsidRPr="004E5CE9">
        <w:rPr>
          <w:sz w:val="16"/>
        </w:rPr>
        <w:t xml:space="preserve"> </w:t>
      </w:r>
      <w:r w:rsidRPr="004E5CE9">
        <w:rPr>
          <w:sz w:val="16"/>
        </w:rPr>
        <w:t>Nuclear Escalation in Russia’s Theater War Exercises</w:t>
      </w:r>
      <w:r w:rsidR="004E5CE9" w:rsidRPr="004E5CE9">
        <w:rPr>
          <w:sz w:val="16"/>
        </w:rPr>
        <w:t xml:space="preserve"> </w:t>
      </w:r>
      <w:r w:rsidRPr="004E5CE9">
        <w:rPr>
          <w:sz w:val="16"/>
        </w:rPr>
        <w:t>The classified Russian documents discussed by the Financial Times in</w:t>
      </w:r>
      <w:r w:rsidR="004E5CE9" w:rsidRPr="004E5CE9">
        <w:rPr>
          <w:sz w:val="16"/>
        </w:rPr>
        <w:t xml:space="preserve"> </w:t>
      </w:r>
      <w:r w:rsidRPr="004E5CE9">
        <w:rPr>
          <w:sz w:val="16"/>
        </w:rPr>
        <w:t>February 2024 (which it said dated from 2008 to 2014[23]) indicate that in its theater war exercises Russia displayed “…</w:t>
      </w:r>
      <w:r w:rsidRPr="009956B8">
        <w:rPr>
          <w:rStyle w:val="StyleUnderline"/>
          <w:highlight w:val="cyan"/>
        </w:rPr>
        <w:t>a threshold for using tactical nuclear weapons</w:t>
      </w:r>
      <w:r w:rsidRPr="004E5CE9">
        <w:rPr>
          <w:sz w:val="16"/>
        </w:rPr>
        <w:t xml:space="preserve"> that </w:t>
      </w:r>
      <w:r w:rsidRPr="009956B8">
        <w:rPr>
          <w:rStyle w:val="StyleUnderline"/>
          <w:highlight w:val="cyan"/>
        </w:rPr>
        <w:t>is</w:t>
      </w:r>
      <w:r w:rsidRPr="004E5CE9">
        <w:rPr>
          <w:rStyle w:val="StyleUnderline"/>
        </w:rPr>
        <w:t xml:space="preserve"> </w:t>
      </w:r>
      <w:r w:rsidRPr="009956B8">
        <w:rPr>
          <w:rStyle w:val="StyleUnderline"/>
          <w:highlight w:val="cyan"/>
        </w:rPr>
        <w:t>lower than</w:t>
      </w:r>
      <w:r w:rsidRPr="004E5CE9">
        <w:rPr>
          <w:rStyle w:val="StyleUnderline"/>
        </w:rPr>
        <w:t xml:space="preserve"> Russia has </w:t>
      </w:r>
      <w:r w:rsidRPr="009956B8">
        <w:rPr>
          <w:rStyle w:val="StyleUnderline"/>
          <w:highlight w:val="cyan"/>
        </w:rPr>
        <w:t>ever</w:t>
      </w:r>
      <w:r w:rsidRPr="004E5CE9">
        <w:rPr>
          <w:rStyle w:val="StyleUnderline"/>
        </w:rPr>
        <w:t xml:space="preserve"> publicly admitted</w:t>
      </w:r>
      <w:r w:rsidRPr="004E5CE9">
        <w:rPr>
          <w:sz w:val="16"/>
        </w:rPr>
        <w:t xml:space="preserve">, according to experts who reviewed and verified the documents.”[24] This </w:t>
      </w:r>
      <w:r w:rsidRPr="004E5CE9">
        <w:rPr>
          <w:rStyle w:val="StyleUnderline"/>
        </w:rPr>
        <w:t xml:space="preserve">included the use of tactical nuclear weapons for “fear inducement.” </w:t>
      </w:r>
      <w:r w:rsidRPr="004E5CE9">
        <w:rPr>
          <w:sz w:val="16"/>
        </w:rPr>
        <w:t>Nuclear targeting even included Russian allies—China, North Korea, Iran, and Azerbaijan.[25] One of the documents indicated that nuclear weapons first use was permissible if there was “…an enemy landing on Russian territory” or “the defeat of units responsible for securing border areas…”[26] This clearly goes beyond the language in the 2020 edition and seems to imply a lower nuclear first use threshold than even the language in the 2024 version.</w:t>
      </w:r>
      <w:r w:rsidR="004E5CE9" w:rsidRPr="004E5CE9">
        <w:rPr>
          <w:sz w:val="16"/>
        </w:rPr>
        <w:t xml:space="preserve"> </w:t>
      </w:r>
      <w:r w:rsidRPr="004E5CE9">
        <w:rPr>
          <w:rStyle w:val="StyleUnderline"/>
        </w:rPr>
        <w:t>Using Nuclear Escalation Threats to Deter Conventional Retaliation</w:t>
      </w:r>
      <w:r w:rsidRPr="004E5CE9">
        <w:rPr>
          <w:sz w:val="16"/>
        </w:rPr>
        <w:t xml:space="preserve"> Against Russia</w:t>
      </w:r>
      <w:r w:rsidR="004E5CE9" w:rsidRPr="004E5CE9">
        <w:rPr>
          <w:sz w:val="16"/>
        </w:rPr>
        <w:t xml:space="preserve"> </w:t>
      </w:r>
      <w:r w:rsidRPr="004E5CE9">
        <w:rPr>
          <w:sz w:val="16"/>
        </w:rPr>
        <w:t xml:space="preserve">The language in the 2024 Russian document provides further evidence that </w:t>
      </w:r>
      <w:r w:rsidRPr="004E5CE9">
        <w:rPr>
          <w:rStyle w:val="StyleUnderline"/>
        </w:rPr>
        <w:t>it is trying to establish a norm in which it can initiate a war, launch devastating conventional attacks on adversary infrastructure and expect no comparable retaliation because of the threat of Russian nuclear escalation</w:t>
      </w:r>
      <w:r w:rsidRPr="004E5CE9">
        <w:rPr>
          <w:sz w:val="16"/>
        </w:rPr>
        <w:t>. This is clearly the case in subparagraph 19(e) of Russia’s 2024 nuclear doctrine (which is new language) which states that nuclear escalation could occur in response to the “…receipt of reliable data on the massive launch (take-off) of air and space attack means (strategic and tactical aircraft, cruise missiles, unmanned, hypersonic and other aerial vehicles) and their crossing of the state border of the Russian Federation.”[27] What is described is the manner in which modern “non-contact” conventional warfare is conducted. This is the way Russia initiated its war against Ukraine in 2022.</w:t>
      </w:r>
      <w:r w:rsidR="004E5CE9" w:rsidRPr="004E5CE9">
        <w:rPr>
          <w:sz w:val="16"/>
        </w:rPr>
        <w:t xml:space="preserve"> </w:t>
      </w:r>
      <w:r w:rsidRPr="004E5CE9">
        <w:rPr>
          <w:sz w:val="16"/>
        </w:rPr>
        <w:t xml:space="preserve">The publication of the 2024 Russian nuclear doctrine is part of an orchestrated effort to deter attacks on its territory with weapons provided to Ukraine from the United States and other NATO nations. </w:t>
      </w:r>
      <w:r w:rsidRPr="004E5CE9">
        <w:rPr>
          <w:rStyle w:val="StyleUnderline"/>
        </w:rPr>
        <w:t>The main objective of the doctrine relates to a war with NATO within a decade for which Russian leaders have recently stated Russia is preparing.</w:t>
      </w:r>
      <w:r w:rsidRPr="004E5CE9">
        <w:rPr>
          <w:sz w:val="16"/>
        </w:rPr>
        <w:t xml:space="preserve">[28] </w:t>
      </w:r>
      <w:r w:rsidRPr="004E5CE9">
        <w:rPr>
          <w:rStyle w:val="StyleUnderline"/>
        </w:rPr>
        <w:t>If Russia successfully imposes such a limitation on targeting, it virtually guarantees a Russian victory, and this will likely result in its initiating a major war against the West with possible nuclear escalation.</w:t>
      </w:r>
      <w:r w:rsidR="004E5CE9">
        <w:rPr>
          <w:rStyle w:val="StyleUnderline"/>
        </w:rPr>
        <w:t xml:space="preserve"> </w:t>
      </w:r>
      <w:r w:rsidRPr="004E5CE9">
        <w:rPr>
          <w:sz w:val="16"/>
        </w:rPr>
        <w:t xml:space="preserve">This is very important because of the gradual emergence of a fascist state in Russia, the process of which is being accelerated by Putin’s war against Ukraine.[29] Right now, Putin’s Russia is closer to Mussolini’s version of fascism than Hitler’s. Both versions embraced the right of military expansion based upon supposed grievances and historical legitimacy. Lacking the utopian vision of Communism, the only rationale for Putin’s expansion of the Russian empire is historical grievance and the ability to do so. </w:t>
      </w:r>
      <w:r w:rsidRPr="004E5CE9">
        <w:rPr>
          <w:rStyle w:val="StyleUnderline"/>
        </w:rPr>
        <w:t xml:space="preserve">Since Russia’s conventional military power is limited, </w:t>
      </w:r>
      <w:r w:rsidRPr="009956B8">
        <w:rPr>
          <w:rStyle w:val="StyleUnderline"/>
          <w:highlight w:val="cyan"/>
        </w:rPr>
        <w:t>it uses nuclear coercion</w:t>
      </w:r>
      <w:r w:rsidRPr="004E5CE9">
        <w:rPr>
          <w:rStyle w:val="StyleUnderline"/>
        </w:rPr>
        <w:t xml:space="preserve"> for that purpose, and may engage in </w:t>
      </w:r>
      <w:r w:rsidRPr="009956B8">
        <w:rPr>
          <w:rStyle w:val="StyleUnderline"/>
          <w:highlight w:val="cyan"/>
        </w:rPr>
        <w:t>nuclear escalation</w:t>
      </w:r>
      <w:r w:rsidRPr="004E5CE9">
        <w:rPr>
          <w:rStyle w:val="StyleUnderline"/>
        </w:rPr>
        <w:t>.</w:t>
      </w:r>
      <w:r w:rsidRPr="004E5CE9">
        <w:rPr>
          <w:sz w:val="16"/>
        </w:rPr>
        <w:t xml:space="preserve"> Putin has recently said that </w:t>
      </w:r>
      <w:r w:rsidRPr="009956B8">
        <w:rPr>
          <w:rStyle w:val="StyleUnderline"/>
          <w:highlight w:val="cyan"/>
        </w:rPr>
        <w:t>Russia has the “largest arsenals of nuclear weapons</w:t>
      </w:r>
      <w:r w:rsidRPr="004E5CE9">
        <w:rPr>
          <w:sz w:val="16"/>
        </w:rPr>
        <w:t>.”[30]</w:t>
      </w:r>
      <w:r w:rsidR="004E5CE9" w:rsidRPr="004E5CE9">
        <w:rPr>
          <w:sz w:val="16"/>
        </w:rPr>
        <w:t xml:space="preserve"> </w:t>
      </w:r>
      <w:r w:rsidRPr="004E5CE9">
        <w:rPr>
          <w:rStyle w:val="StyleUnderline"/>
        </w:rPr>
        <w:t>Putin disguises his imperialism by advocating the creation of a “new world order” which seeks to protect the world from the evil West.31] However, this “new world order” is blatant imperialism.</w:t>
      </w:r>
      <w:r w:rsidR="004E5CE9">
        <w:rPr>
          <w:rStyle w:val="StyleUnderline"/>
        </w:rPr>
        <w:t xml:space="preserve"> </w:t>
      </w:r>
      <w:r w:rsidRPr="004E5CE9">
        <w:rPr>
          <w:sz w:val="16"/>
        </w:rPr>
        <w:t>Russian Nuclear Threats and Putin’s Confrontation with the West</w:t>
      </w:r>
      <w:r w:rsidR="004E5CE9" w:rsidRPr="004E5CE9">
        <w:rPr>
          <w:sz w:val="16"/>
        </w:rPr>
        <w:t xml:space="preserve"> </w:t>
      </w:r>
      <w:r w:rsidRPr="004E5CE9">
        <w:rPr>
          <w:rStyle w:val="StyleUnderline"/>
        </w:rPr>
        <w:t>Putin’s war against Ukraine is not isolated. It is part of a strategy of forcing the West to acquiesce to Russian imperial domination</w:t>
      </w:r>
      <w:r w:rsidRPr="004E5CE9">
        <w:rPr>
          <w:sz w:val="16"/>
        </w:rPr>
        <w:t xml:space="preserve"> of the former Soviet and Warsaw Pact states. </w:t>
      </w:r>
      <w:r w:rsidRPr="004E5CE9">
        <w:rPr>
          <w:rStyle w:val="StyleUnderline"/>
        </w:rPr>
        <w:t>Putin’s “splendid little war” against Ukraine was intended to demonstrate Russian military prowess</w:t>
      </w:r>
      <w:r w:rsidRPr="004E5CE9">
        <w:rPr>
          <w:sz w:val="16"/>
        </w:rPr>
        <w:t xml:space="preserve"> in the hope that it would result in the rupture of the NATO alliance and, ultimately, Western capitulation. The West should not forget the ultimatums concerning “security guarantees” that Putin delivered to NATO and the United States just before his invasion of Ukraine.[32] </w:t>
      </w:r>
      <w:r w:rsidRPr="004E5CE9">
        <w:rPr>
          <w:rStyle w:val="StyleUnderline"/>
        </w:rPr>
        <w:t>Associated with Putin’s ultimatums were unprecedented threats of war and nuclear war</w:t>
      </w:r>
      <w:r w:rsidRPr="004E5CE9">
        <w:rPr>
          <w:sz w:val="16"/>
        </w:rPr>
        <w:t>.[33] Former CIA officer Rob Dannenberg has summed up the implications of the “security guarantees” demanded by Putin:</w:t>
      </w:r>
      <w:r w:rsidR="004E5CE9" w:rsidRPr="004E5CE9">
        <w:rPr>
          <w:sz w:val="16"/>
        </w:rPr>
        <w:t xml:space="preserve"> </w:t>
      </w:r>
      <w:r w:rsidRPr="004E5CE9">
        <w:rPr>
          <w:sz w:val="16"/>
        </w:rPr>
        <w:t>In the aggregate, if accepted, the Russian proposals would create a massive “buffer zone” or [Russian] “sphere of influence” from Finland in the north to Turkey in the south, in some ways replicating the 1945 Yalta Agreement.</w:t>
      </w:r>
      <w:r w:rsidR="004E5CE9" w:rsidRPr="004E5CE9">
        <w:rPr>
          <w:sz w:val="16"/>
        </w:rPr>
        <w:t xml:space="preserve"> </w:t>
      </w:r>
      <w:r w:rsidRPr="004E5CE9">
        <w:rPr>
          <w:sz w:val="16"/>
        </w:rPr>
        <w:t>The manner in which the Russian proposals have been presented and subsequent comments from senior Russian officials suggest the two draft treaties are not proposals subject to negotiation and discussion but rather demands. Per Russian Foreign Minister Sergey Lavrov: “If the West does not deliver a constructive answer [to Russia’s demands] within a reasonable time frame…then Russia will be forced to use all necessary means to ensure the strategic balance and to eradicate threats to our security,” adding that “Russia will not allow never-ending discussions” on its demands.[34]</w:t>
      </w:r>
      <w:r w:rsidR="004E5CE9" w:rsidRPr="004E5CE9">
        <w:rPr>
          <w:sz w:val="16"/>
        </w:rPr>
        <w:t xml:space="preserve"> </w:t>
      </w:r>
      <w:r w:rsidRPr="004E5CE9">
        <w:rPr>
          <w:sz w:val="16"/>
        </w:rPr>
        <w:t xml:space="preserve">While Russia’s military weakness and incompetence have demonstrated the opposite of what Putin intended, Russia has learned from its failures[35] and has gradually adopted a new strategy of winning through callous disregard for casualties.[36] (The United Kingdom’s Ministry of Defence estimates that Russia has suffered 760,000 casualties in the Ukraine War.[37]) </w:t>
      </w:r>
      <w:r w:rsidRPr="004E5CE9">
        <w:rPr>
          <w:rStyle w:val="StyleUnderline"/>
        </w:rPr>
        <w:t>One of the most dangerous aspects of this bloody conflict is that the Russian people have demonstrated a willingness to allow Putin to kill and maim a generation of Russians to achieve his goal of imperial expansion</w:t>
      </w:r>
      <w:r w:rsidRPr="004E5CE9">
        <w:rPr>
          <w:sz w:val="16"/>
        </w:rPr>
        <w:t xml:space="preserve">. Additionally, </w:t>
      </w:r>
      <w:r w:rsidRPr="004E5CE9">
        <w:rPr>
          <w:rStyle w:val="StyleUnderline"/>
        </w:rPr>
        <w:t>Russia has about doubled military spending at the expense of the well-being of the Russian people.[38] This increase in military spending may well continue in the post-Ukraine war period.</w:t>
      </w:r>
      <w:r w:rsidR="004E5CE9">
        <w:rPr>
          <w:rStyle w:val="StyleUnderline"/>
        </w:rPr>
        <w:t xml:space="preserve"> </w:t>
      </w:r>
      <w:r w:rsidRPr="004E5CE9">
        <w:rPr>
          <w:sz w:val="16"/>
        </w:rPr>
        <w:t xml:space="preserve">President </w:t>
      </w:r>
      <w:r w:rsidRPr="009956B8">
        <w:rPr>
          <w:rStyle w:val="StyleUnderline"/>
          <w:highlight w:val="cyan"/>
        </w:rPr>
        <w:t>Putin will likely eventually use nuclear weapons unless he is deterred. Putin may blunder into a war with NATO given his commitment to nuclear coercion</w:t>
      </w:r>
      <w:r w:rsidRPr="004E5CE9">
        <w:rPr>
          <w:rStyle w:val="StyleUnderline"/>
        </w:rPr>
        <w:t xml:space="preserve"> and nuclear superiority</w:t>
      </w:r>
      <w:r w:rsidRPr="004E5CE9">
        <w:rPr>
          <w:sz w:val="16"/>
        </w:rPr>
        <w:t>.</w:t>
      </w:r>
      <w:r w:rsidR="004E5CE9" w:rsidRPr="004E5CE9">
        <w:rPr>
          <w:sz w:val="16"/>
        </w:rPr>
        <w:t xml:space="preserve"> </w:t>
      </w:r>
      <w:r w:rsidRPr="009956B8">
        <w:rPr>
          <w:rStyle w:val="StyleUnderline"/>
          <w:highlight w:val="cyan"/>
        </w:rPr>
        <w:t>Or, he may launch nuclear first use intentionally.</w:t>
      </w:r>
      <w:r w:rsidR="004E5CE9" w:rsidRPr="009956B8">
        <w:rPr>
          <w:rStyle w:val="StyleUnderline"/>
          <w:highlight w:val="cyan"/>
        </w:rPr>
        <w:t xml:space="preserve"> </w:t>
      </w:r>
      <w:r w:rsidRPr="009956B8">
        <w:rPr>
          <w:rStyle w:val="StyleUnderline"/>
          <w:highlight w:val="cyan"/>
        </w:rPr>
        <w:t>The temptation to use nuclear weapons may override the risks</w:t>
      </w:r>
      <w:r w:rsidRPr="004E5CE9">
        <w:rPr>
          <w:rStyle w:val="StyleUnderline"/>
        </w:rPr>
        <w:t>. Russia’s new nuclear doctrine gives us more insight into Russia’s planning, which is threatening and dangerous.</w:t>
      </w:r>
    </w:p>
    <w:p w14:paraId="2FE26A3E" w14:textId="77777777" w:rsidR="00793D1C" w:rsidRPr="004021FA" w:rsidRDefault="00793D1C" w:rsidP="00793D1C">
      <w:pPr>
        <w:rPr>
          <w:rStyle w:val="StyleUnderline"/>
        </w:rPr>
      </w:pPr>
    </w:p>
    <w:p w14:paraId="6A179DA0" w14:textId="204CF665" w:rsidR="00506330" w:rsidRDefault="00506330" w:rsidP="00F4556C">
      <w:pPr>
        <w:pStyle w:val="Heading2"/>
      </w:pPr>
      <w:r>
        <w:t>Uniqueness</w:t>
      </w:r>
    </w:p>
    <w:p w14:paraId="6269F766" w14:textId="478C76EE" w:rsidR="00F4556C" w:rsidRDefault="00963899" w:rsidP="00F4556C">
      <w:pPr>
        <w:pStyle w:val="Heading3"/>
      </w:pPr>
      <w:r>
        <w:t>2NC – No Co-Op</w:t>
      </w:r>
    </w:p>
    <w:p w14:paraId="43D0EAD0" w14:textId="77CDDE4C" w:rsidR="00C7417F" w:rsidRDefault="00306ED4" w:rsidP="00C7417F">
      <w:pPr>
        <w:pStyle w:val="Heading4"/>
      </w:pPr>
      <w:r>
        <w:t xml:space="preserve">No meaningful Western scientific cooperation with Russia now. </w:t>
      </w:r>
    </w:p>
    <w:p w14:paraId="601626A8" w14:textId="46D1C1E4" w:rsidR="00C7417F" w:rsidRPr="00C7417F" w:rsidRDefault="00C7417F" w:rsidP="00C7417F">
      <w:r w:rsidRPr="00306ED4">
        <w:rPr>
          <w:rStyle w:val="Style13ptBold"/>
        </w:rPr>
        <w:t>Andreeva</w:t>
      </w:r>
      <w:r w:rsidR="00306ED4" w:rsidRPr="00306ED4">
        <w:rPr>
          <w:rStyle w:val="Style13ptBold"/>
        </w:rPr>
        <w:t xml:space="preserve"> </w:t>
      </w:r>
      <w:r w:rsidRPr="00306ED4">
        <w:rPr>
          <w:rStyle w:val="Style13ptBold"/>
        </w:rPr>
        <w:t>&amp; Rottem 2025</w:t>
      </w:r>
      <w:r>
        <w:t>. Serafima Andreeva holds an MSc in sociology from the Norwegian University of Science and Technology and is a researcher at the Fridtjof Nansen Institute. Her research focuses on Arctic governance, science-policy interface,, Russian climate politics, and the Arctic Council.</w:t>
      </w:r>
      <w:r w:rsidR="00306ED4">
        <w:t xml:space="preserve"> </w:t>
      </w:r>
      <w:r>
        <w:t>Svein Vigeland Rottem holds a PhD in Political Science from the University of Tromsø and is a Senior Researcher at the Fridtjof Nansen Institute. “</w:t>
      </w:r>
      <w:r w:rsidR="00306ED4">
        <w:t>How and Why the Arctic Council Survived Russia’s Invasion of Ukraine” NYU Jordan Center for the Advance Study of Russia. January 30, 2025. &lt;https://jordanrussiacenter.org/blog/how-and-why-the-arctic-council-survived-russias-invasion-of-ukraine&gt; Accessed 7/7/25. ARJSH</w:t>
      </w:r>
    </w:p>
    <w:p w14:paraId="4EEB4553" w14:textId="07AEF54A" w:rsidR="00C7417F" w:rsidRPr="00306ED4" w:rsidRDefault="00C7417F" w:rsidP="00C7417F">
      <w:pPr>
        <w:rPr>
          <w:sz w:val="16"/>
        </w:rPr>
      </w:pPr>
      <w:r w:rsidRPr="00306ED4">
        <w:rPr>
          <w:sz w:val="16"/>
        </w:rPr>
        <w:t xml:space="preserve">On 24 February 2022, </w:t>
      </w:r>
      <w:r w:rsidRPr="00306ED4">
        <w:rPr>
          <w:rStyle w:val="StyleUnderline"/>
        </w:rPr>
        <w:t>Russian forces invaded Ukraine</w:t>
      </w:r>
      <w:r w:rsidRPr="00306ED4">
        <w:rPr>
          <w:sz w:val="16"/>
        </w:rPr>
        <w:t xml:space="preserve">. What Russia’s president Vladimir Putin called a “special military operation” was in fact a full-scale war </w:t>
      </w:r>
      <w:r w:rsidRPr="00306ED4">
        <w:rPr>
          <w:rStyle w:val="StyleUnderline"/>
        </w:rPr>
        <w:t>that challenged Ukraine’s sovereignty and violated international law.</w:t>
      </w:r>
      <w:r w:rsidRPr="00306ED4">
        <w:rPr>
          <w:sz w:val="16"/>
        </w:rPr>
        <w:t xml:space="preserve"> At this time, Russia was in the middle of its chairship period of the Arctic Council. As of March 2022</w:t>
      </w:r>
      <w:r w:rsidRPr="00306ED4">
        <w:rPr>
          <w:rStyle w:val="StyleUnderline"/>
        </w:rPr>
        <w:t>, the seven other member states paused their participation in the Council’s activities and its subsidiary bodies</w:t>
      </w:r>
      <w:r w:rsidRPr="00306ED4">
        <w:rPr>
          <w:sz w:val="16"/>
        </w:rPr>
        <w:t>. On 11 May 2023, under the Norwegian chairship, which succeeded the Russian one, certain cooperative activities were restored. But how, and why, did the Arctic Council survive the immediate crisis stemming from Russia’s invasion of Ukraine?</w:t>
      </w:r>
      <w:r w:rsidR="00306ED4" w:rsidRPr="00306ED4">
        <w:rPr>
          <w:sz w:val="16"/>
        </w:rPr>
        <w:t xml:space="preserve"> </w:t>
      </w:r>
      <w:r w:rsidRPr="009956B8">
        <w:rPr>
          <w:rStyle w:val="StyleUnderline"/>
          <w:highlight w:val="cyan"/>
        </w:rPr>
        <w:t>After the</w:t>
      </w:r>
      <w:r w:rsidRPr="00306ED4">
        <w:rPr>
          <w:rStyle w:val="StyleUnderline"/>
        </w:rPr>
        <w:t xml:space="preserve"> start of the </w:t>
      </w:r>
      <w:r w:rsidRPr="009956B8">
        <w:rPr>
          <w:rStyle w:val="StyleUnderline"/>
          <w:highlight w:val="cyan"/>
        </w:rPr>
        <w:t>invasion, Arctic cooperation, including scientific exchange, was significantly hampered. The crisis</w:t>
      </w:r>
      <w:r w:rsidRPr="00306ED4">
        <w:rPr>
          <w:rStyle w:val="StyleUnderline"/>
        </w:rPr>
        <w:t xml:space="preserve"> affected the translation of knowledge and </w:t>
      </w:r>
      <w:r w:rsidRPr="009956B8">
        <w:rPr>
          <w:rStyle w:val="StyleUnderline"/>
          <w:highlight w:val="cyan"/>
        </w:rPr>
        <w:t>weakened</w:t>
      </w:r>
      <w:r w:rsidRPr="00306ED4">
        <w:rPr>
          <w:rStyle w:val="StyleUnderline"/>
        </w:rPr>
        <w:t xml:space="preserve"> established </w:t>
      </w:r>
      <w:r w:rsidRPr="009956B8">
        <w:rPr>
          <w:rStyle w:val="StyleUnderline"/>
          <w:highlight w:val="cyan"/>
        </w:rPr>
        <w:t>international researcher networks</w:t>
      </w:r>
      <w:r w:rsidRPr="00306ED4">
        <w:rPr>
          <w:rStyle w:val="StyleUnderline"/>
        </w:rPr>
        <w:t xml:space="preserve"> that had taken time to develop.</w:t>
      </w:r>
      <w:r w:rsidRPr="00306ED4">
        <w:rPr>
          <w:sz w:val="16"/>
        </w:rPr>
        <w:t xml:space="preserve"> The invasion also brought back debates </w:t>
      </w:r>
      <w:r w:rsidRPr="00306ED4">
        <w:rPr>
          <w:rStyle w:val="StyleUnderline"/>
        </w:rPr>
        <w:t xml:space="preserve">about </w:t>
      </w:r>
      <w:r w:rsidRPr="009956B8">
        <w:rPr>
          <w:rStyle w:val="StyleUnderline"/>
          <w:highlight w:val="cyan"/>
        </w:rPr>
        <w:t>whether cooperating with Russia in the Arctic could continue to be an exception</w:t>
      </w:r>
      <w:r w:rsidRPr="00306ED4">
        <w:rPr>
          <w:rStyle w:val="StyleUnderline"/>
        </w:rPr>
        <w:t xml:space="preserve"> to the tense relations with the country in other realms,</w:t>
      </w:r>
      <w:r w:rsidRPr="00306ED4">
        <w:rPr>
          <w:sz w:val="16"/>
        </w:rPr>
        <w:t xml:space="preserve"> even raising the specter of the end of Arctic exceptionalism. Collaboration within the Arctic Council is built upon international laws and mutual recognition of state sovereignty. </w:t>
      </w:r>
      <w:r w:rsidRPr="00306ED4">
        <w:rPr>
          <w:rStyle w:val="StyleUnderline"/>
        </w:rPr>
        <w:t>Russia’s actions thusraised a core concern: How can the seven Arctic nations collaborate with a country that had challenged the principles on which their intergovernmental cooperation was founded?</w:t>
      </w:r>
      <w:r w:rsidR="00306ED4">
        <w:rPr>
          <w:rStyle w:val="StyleUnderline"/>
        </w:rPr>
        <w:t xml:space="preserve"> </w:t>
      </w:r>
      <w:r w:rsidRPr="00306ED4">
        <w:rPr>
          <w:sz w:val="16"/>
        </w:rPr>
        <w:t>How did the Arctic Council survive?</w:t>
      </w:r>
      <w:r w:rsidR="00306ED4" w:rsidRPr="00306ED4">
        <w:rPr>
          <w:sz w:val="16"/>
        </w:rPr>
        <w:t xml:space="preserve"> </w:t>
      </w:r>
      <w:r w:rsidRPr="00306ED4">
        <w:rPr>
          <w:sz w:val="16"/>
        </w:rPr>
        <w:t xml:space="preserve">On 3 March 2022, </w:t>
      </w:r>
      <w:r w:rsidRPr="009956B8">
        <w:rPr>
          <w:rStyle w:val="StyleUnderline"/>
          <w:highlight w:val="cyan"/>
        </w:rPr>
        <w:t>the seven Western Arctic states issued a joint statement condemning Russia’s invasion of Ukraine and temporarily paused their activities within the Council</w:t>
      </w:r>
      <w:r w:rsidRPr="00306ED4">
        <w:rPr>
          <w:sz w:val="16"/>
        </w:rPr>
        <w:t>. This disruption also found place in other fora like the Barents Euro-Arctic Council, from which Russia withdrew its participation, and the Council of the Baltic Sea States, from which Russia was suspended. The discussions within the Arctic Council at the political level were largely confidential, and did not always include permanent participants in decision-making processes.</w:t>
      </w:r>
      <w:r w:rsidR="00306ED4" w:rsidRPr="00306ED4">
        <w:rPr>
          <w:sz w:val="16"/>
        </w:rPr>
        <w:t xml:space="preserve"> </w:t>
      </w:r>
      <w:r w:rsidRPr="00306ED4">
        <w:rPr>
          <w:sz w:val="16"/>
        </w:rPr>
        <w:t xml:space="preserve">In May 2022, Norway confirmed that it would proceed with preparations for its upcoming chairship period despite the ongoing pause. </w:t>
      </w:r>
      <w:r w:rsidRPr="00306ED4">
        <w:rPr>
          <w:rStyle w:val="StyleUnderline"/>
        </w:rPr>
        <w:t>The following June, the “Arctic seven</w:t>
      </w:r>
      <w:r w:rsidRPr="00306ED4">
        <w:rPr>
          <w:sz w:val="16"/>
        </w:rPr>
        <w:t>”—the western AC member states—</w:t>
      </w:r>
      <w:r w:rsidRPr="00306ED4">
        <w:rPr>
          <w:rStyle w:val="StyleUnderline"/>
        </w:rPr>
        <w:t>issued a statement signaling partial resumption of AC work without Russian involvement</w:t>
      </w:r>
      <w:r w:rsidRPr="00306ED4">
        <w:rPr>
          <w:sz w:val="16"/>
        </w:rPr>
        <w:t xml:space="preserve">. This action attracted media attention, adding traction to debates about the Council’s prospects, which seemed bleak at the time. The Arctic Circle Assembly in October 2022 was, however, a turning point. Among those closely involved with the Arctic Council, the approach had been to avoid public discussions about its survival to prevent further speculation as to the body’s future. But after the Arctic Circle Assembly, leaders deemed it necessary to assert the Council’s relevance and demonstrate the commitment of all Arctic states to its continued survival. </w:t>
      </w:r>
    </w:p>
    <w:p w14:paraId="4B189F6F" w14:textId="7284C3B0" w:rsidR="00506330" w:rsidRDefault="00506330" w:rsidP="00506330">
      <w:pPr>
        <w:pStyle w:val="Heading2"/>
      </w:pPr>
      <w:r>
        <w:t xml:space="preserve">Links </w:t>
      </w:r>
    </w:p>
    <w:p w14:paraId="0104E648" w14:textId="09008581" w:rsidR="00B87FBC" w:rsidRDefault="00B87FBC" w:rsidP="00B87FBC">
      <w:pPr>
        <w:pStyle w:val="Heading3"/>
      </w:pPr>
      <w:r>
        <w:t xml:space="preserve">2NC – Arctic </w:t>
      </w:r>
      <w:r w:rsidR="007C76D8">
        <w:t>Bargaining Chip</w:t>
      </w:r>
    </w:p>
    <w:p w14:paraId="02518979" w14:textId="77777777" w:rsidR="00B87FBC" w:rsidRDefault="00B87FBC" w:rsidP="00B87FBC">
      <w:pPr>
        <w:pStyle w:val="Heading4"/>
      </w:pPr>
      <w:r>
        <w:t>Trump is willing to use the Arctic as a bargaining chip. He doesn’t care about it, but he’ll use it to get concessions elsewhere</w:t>
      </w:r>
    </w:p>
    <w:p w14:paraId="0D1394AB" w14:textId="77777777" w:rsidR="00B87FBC" w:rsidRPr="00A87D5C" w:rsidRDefault="00B87FBC" w:rsidP="00B87FBC">
      <w:r w:rsidRPr="00A87D5C">
        <w:rPr>
          <w:rStyle w:val="Style13ptBold"/>
        </w:rPr>
        <w:t>Qaidari 2025.</w:t>
      </w:r>
      <w:r>
        <w:t xml:space="preserve"> Abbas Qaidari, Independent International Security Researcher “Canada’s Arctic Ascendancy: Leading the West in a Shifting North” High North News. March 17, 2025 &lt;https://www.highnorthnews.com/en/canadas-arctic-ascendancy-leading-west-shifting-north&gt; Accessed 7/7/25. ARJSH</w:t>
      </w:r>
    </w:p>
    <w:p w14:paraId="433B0FF5" w14:textId="77777777" w:rsidR="00B87FBC" w:rsidRPr="00A87D5C" w:rsidRDefault="00B87FBC" w:rsidP="00B87FBC">
      <w:pPr>
        <w:rPr>
          <w:sz w:val="16"/>
        </w:rPr>
      </w:pPr>
      <w:r w:rsidRPr="00A87D5C">
        <w:rPr>
          <w:rStyle w:val="StyleUnderline"/>
        </w:rPr>
        <w:t>Trump’s rhetoric leans toward an isolationist patriotism: if a conflict doesn’t touch U.S. soil, he’s quick to sideline it, as seen with Ukraine</w:t>
      </w:r>
      <w:r w:rsidRPr="00A87D5C">
        <w:rPr>
          <w:sz w:val="16"/>
        </w:rPr>
        <w:t xml:space="preserve">, or redefine it as a domestic concern, like his Greenland and Canada gambits. </w:t>
      </w:r>
      <w:r w:rsidRPr="009956B8">
        <w:rPr>
          <w:rStyle w:val="StyleUnderline"/>
          <w:highlight w:val="cyan"/>
        </w:rPr>
        <w:t>For him, the Arctic seems less a security priority than a bargaining chip</w:t>
      </w:r>
      <w:r w:rsidRPr="00A87D5C">
        <w:rPr>
          <w:rStyle w:val="StyleUnderline"/>
        </w:rPr>
        <w:t>, even as Russia ramps up its military presence in the region</w:t>
      </w:r>
      <w:r w:rsidRPr="00A87D5C">
        <w:rPr>
          <w:sz w:val="16"/>
        </w:rPr>
        <w:t xml:space="preserve">, eyeing NATO’s northern flank with growing boldness. Canada’s actions reflect a conviction that Arctic security demands more than reliance on a distracted United States. Russia’s dominance in the region is undeniable in key areas—its fleet of over 40 icebreakers dwarfs NATO’s handful, and its network of Arctic bases, paired with hypersonic missiles and nuclear capabilities, outpaces the alliance’s northern footprint. Meanwhile, </w:t>
      </w:r>
      <w:r w:rsidRPr="00A87D5C">
        <w:rPr>
          <w:rStyle w:val="StyleUnderline"/>
        </w:rPr>
        <w:t>the U.S.,</w:t>
      </w:r>
      <w:r w:rsidRPr="00A87D5C">
        <w:rPr>
          <w:sz w:val="16"/>
        </w:rPr>
        <w:t xml:space="preserve"> despite bases in Alaska and Greenland, </w:t>
      </w:r>
      <w:r w:rsidRPr="00A87D5C">
        <w:rPr>
          <w:rStyle w:val="StyleUnderline"/>
        </w:rPr>
        <w:t>appears stretched thin</w:t>
      </w:r>
      <w:r w:rsidRPr="00A87D5C">
        <w:rPr>
          <w:sz w:val="16"/>
        </w:rPr>
        <w:t xml:space="preserve">. </w:t>
      </w:r>
      <w:r w:rsidRPr="009956B8">
        <w:rPr>
          <w:rStyle w:val="StyleUnderline"/>
          <w:highlight w:val="cyan"/>
        </w:rPr>
        <w:t>Trump’s</w:t>
      </w:r>
      <w:r w:rsidRPr="00A87D5C">
        <w:rPr>
          <w:sz w:val="16"/>
        </w:rPr>
        <w:t xml:space="preserve"> focus on strong-arming allies into NATO contributions—while </w:t>
      </w:r>
      <w:r w:rsidRPr="009956B8">
        <w:rPr>
          <w:rStyle w:val="StyleUnderline"/>
          <w:highlight w:val="cyan"/>
        </w:rPr>
        <w:t>showing little appetite for broader Arctic engagement</w:t>
      </w:r>
      <w:r w:rsidRPr="00A87D5C">
        <w:rPr>
          <w:rStyle w:val="StyleUnderline"/>
        </w:rPr>
        <w:t>—leaves a vacuum</w:t>
      </w:r>
      <w:r w:rsidRPr="00A87D5C">
        <w:rPr>
          <w:sz w:val="16"/>
        </w:rPr>
        <w:t xml:space="preserve">. Canada, it seems, has decided to fill it, not just for itself but for the West. Three forces Three forces are propelling this shift. First, Russia’s military buildup is no abstract threat. Moscow’s recent budget hikes and exercises—like Vostok 2022, with echoes in 2025—demonstrate an intent to control the Arctic, from the Barents Sea to the Bering Strait. Second, </w:t>
      </w:r>
      <w:r w:rsidRPr="00A87D5C">
        <w:rPr>
          <w:rStyle w:val="StyleUnderline"/>
        </w:rPr>
        <w:t>U.S. engagement</w:t>
      </w:r>
      <w:r w:rsidRPr="00A87D5C">
        <w:rPr>
          <w:sz w:val="16"/>
        </w:rPr>
        <w:t xml:space="preserve">, while bolstered by North American Aerospace Defense Command (NORAD)’s binational framework, </w:t>
      </w:r>
      <w:r w:rsidRPr="00A87D5C">
        <w:rPr>
          <w:rStyle w:val="StyleUnderline"/>
        </w:rPr>
        <w:t>lacks</w:t>
      </w:r>
      <w:r w:rsidRPr="00A87D5C">
        <w:rPr>
          <w:sz w:val="16"/>
        </w:rPr>
        <w:t xml:space="preserve"> the </w:t>
      </w:r>
      <w:r w:rsidRPr="00A87D5C">
        <w:rPr>
          <w:rStyle w:val="StyleUnderline"/>
        </w:rPr>
        <w:t>urgency</w:t>
      </w:r>
      <w:r w:rsidRPr="00A87D5C">
        <w:rPr>
          <w:sz w:val="16"/>
        </w:rPr>
        <w:t xml:space="preserve"> Canada now feels. The 2022 NORAD modernization plan, with its F-35s and satellites, keeps North America vigilant, but </w:t>
      </w:r>
      <w:r w:rsidRPr="00A87D5C">
        <w:rPr>
          <w:rStyle w:val="StyleUnderline"/>
        </w:rPr>
        <w:t xml:space="preserve">Trump’s rhetoric suggests </w:t>
      </w:r>
      <w:r w:rsidRPr="009956B8">
        <w:rPr>
          <w:rStyle w:val="StyleUnderline"/>
          <w:highlight w:val="cyan"/>
        </w:rPr>
        <w:t>he’d rather Canada and Europe shoulder the load than deepen U.S. commitment.</w:t>
      </w:r>
      <w:r w:rsidRPr="00A87D5C">
        <w:rPr>
          <w:sz w:val="16"/>
        </w:rPr>
        <w:t xml:space="preserve"> </w:t>
      </w:r>
    </w:p>
    <w:p w14:paraId="34031599" w14:textId="77777777" w:rsidR="00B87FBC" w:rsidRDefault="00B87FBC" w:rsidP="00B87FBC">
      <w:pPr>
        <w:pStyle w:val="Heading4"/>
      </w:pPr>
      <w:r>
        <w:t xml:space="preserve">Putin sees the arctic as a key bargaining chip, they’ve already used it with China. </w:t>
      </w:r>
    </w:p>
    <w:p w14:paraId="75606652" w14:textId="77777777" w:rsidR="00B87FBC" w:rsidRPr="00E85AEE" w:rsidRDefault="00B87FBC" w:rsidP="00B87FBC">
      <w:r w:rsidRPr="00E85AEE">
        <w:rPr>
          <w:rStyle w:val="Style13ptBold"/>
        </w:rPr>
        <w:t>Gardiner 2023.</w:t>
      </w:r>
      <w:r>
        <w:t xml:space="preserve"> Barry Gardiner is the Labour MP for Brent North. “As the ice melts, a perilous Russian threat is emerging in the Arctic ” The Guardian June 13, 2023. &lt;https://www.theguardian.com/commentisfree/2023/jun/13/arctic-russia-nato-putin-climate&gt; Accessed 7/7/25. ARJSH</w:t>
      </w:r>
    </w:p>
    <w:p w14:paraId="0E425808" w14:textId="77777777" w:rsidR="00B87FBC" w:rsidRDefault="00B87FBC" w:rsidP="00B87FBC">
      <w:pPr>
        <w:rPr>
          <w:sz w:val="16"/>
        </w:rPr>
      </w:pPr>
      <w:r w:rsidRPr="00FD4AC2">
        <w:rPr>
          <w:sz w:val="16"/>
        </w:rPr>
        <w:t xml:space="preserve">Recent experience in the Pacific suggests that </w:t>
      </w:r>
      <w:r w:rsidRPr="00FD4AC2">
        <w:rPr>
          <w:rStyle w:val="StyleUnderline"/>
        </w:rPr>
        <w:t>the US or Nato will seek to assert rights of navigation under the UN convention on the law of the sea. This is inherently risky. Russia could see such attempts to declare freedom of navigation as a provocation</w:t>
      </w:r>
      <w:r w:rsidRPr="00FD4AC2">
        <w:rPr>
          <w:sz w:val="16"/>
        </w:rPr>
        <w:t xml:space="preserve">. But failure to enforce these freedoms carries an opposite risk: without maintaining a presence in the region, Nato members would be allowing Russia’s new law to become normalised. A careful balancing act is essential to maintain presence and not allow Russia to close off this region of the Arctic as its private domain. </w:t>
      </w:r>
      <w:r w:rsidRPr="009956B8">
        <w:rPr>
          <w:rStyle w:val="StyleUnderline"/>
          <w:highlight w:val="cyan"/>
        </w:rPr>
        <w:t>Moscow sees Nato borders expanding</w:t>
      </w:r>
      <w:r w:rsidRPr="00FD4AC2">
        <w:rPr>
          <w:sz w:val="16"/>
        </w:rPr>
        <w:t xml:space="preserve">. It fears encirclement. Its experience of humiliation in Ukraine has increased this tension. Two Arctic brigades have been deployed to Ukraine with disastrous consequences; the Norwegian Institute for Defence Studies estimates that more than 1,000 personnel have been lost. As Russia’s conventional land forces have been depleted in the Arctic, the Kremlin will turn to its naval and submarine capacity. The potential to inflict damage to undersea cables and pipelines is a lever that Putin could use against his opponents. </w:t>
      </w:r>
      <w:r w:rsidRPr="00FD4AC2">
        <w:rPr>
          <w:rStyle w:val="StyleUnderline"/>
        </w:rPr>
        <w:t xml:space="preserve">At the moment, </w:t>
      </w:r>
      <w:r w:rsidRPr="009956B8">
        <w:rPr>
          <w:rStyle w:val="StyleUnderline"/>
          <w:highlight w:val="cyan"/>
        </w:rPr>
        <w:t>it seems our politicians are not looking beyond the Ukraine war. They need to</w:t>
      </w:r>
      <w:r w:rsidRPr="00FD4AC2">
        <w:rPr>
          <w:rStyle w:val="StyleUnderline"/>
        </w:rPr>
        <w:t xml:space="preserve">. A weakened and resentful Russia does not make for a stable global order. </w:t>
      </w:r>
      <w:r w:rsidRPr="009956B8">
        <w:rPr>
          <w:rStyle w:val="StyleUnderline"/>
          <w:highlight w:val="cyan"/>
        </w:rPr>
        <w:t>We have already seen Putin pivot to China and use the Arctic as a bargaining chip</w:t>
      </w:r>
      <w:r w:rsidRPr="00FD4AC2">
        <w:rPr>
          <w:rStyle w:val="StyleUnderline"/>
        </w:rPr>
        <w:t xml:space="preserve"> to strengthen that relationship.</w:t>
      </w:r>
      <w:r w:rsidRPr="00FD4AC2">
        <w:rPr>
          <w:sz w:val="16"/>
        </w:rPr>
        <w:t xml:space="preserve"> It is scarcely a month since the two countries’ coastguards signed a memorandum in Murmansk about cooperation in the Arctic. China’s price for providing Russia with support over Ukraine could be requesting naval access to Russian bases in the Arctic.</w:t>
      </w:r>
    </w:p>
    <w:p w14:paraId="618399CA" w14:textId="77777777" w:rsidR="00963899" w:rsidRDefault="00963899" w:rsidP="00963899">
      <w:pPr>
        <w:pStyle w:val="Heading3"/>
      </w:pPr>
      <w:r>
        <w:t>2NC – Appeasement</w:t>
      </w:r>
    </w:p>
    <w:p w14:paraId="10AFCC6D" w14:textId="77777777" w:rsidR="00963899" w:rsidRDefault="00963899" w:rsidP="00963899">
      <w:pPr>
        <w:pStyle w:val="Heading4"/>
      </w:pPr>
      <w:r>
        <w:t xml:space="preserve">Restraint emboldens Russia to escalate – empirics prove </w:t>
      </w:r>
    </w:p>
    <w:p w14:paraId="4342369B" w14:textId="77777777" w:rsidR="00963899" w:rsidRDefault="00963899" w:rsidP="00963899">
      <w:r w:rsidRPr="00564B10">
        <w:rPr>
          <w:rStyle w:val="Style13ptBold"/>
        </w:rPr>
        <w:t>Heinrichs et al 24</w:t>
      </w:r>
      <w:r>
        <w:t xml:space="preserve"> (REBECCAH L. HEINRICHS is a senior fellow at Hudson Institute and the director of its Keystone Defense Initiative. She specializes in US national defense policy with a focus on strategic deterrence; MATTHEW COSTLOW is a senior analyst at the National Institute for Public Policy. His areas of expertise are nuclear deterrence, missile defense policy, arms control, and Russian and Chinese nuclear doctrine; KYLE BALZER </w:t>
      </w:r>
      <w:r w:rsidRPr="002325AF">
        <w:t>is a Jeane Kirkpatrick Fellow at the American Enterprise Institute, where he focuses on great power competition, US grand strategy, long-term strategic competition, US nuclear strategy and policy, and arms control</w:t>
      </w:r>
      <w:r>
        <w:t xml:space="preserve">; RYAN TULLY </w:t>
      </w:r>
      <w:r w:rsidRPr="002325AF">
        <w:t>is a senior fellow at Hudson Institute focusing on nuclear deterrence, missile defense, space policy, and European security</w:t>
      </w:r>
      <w:r>
        <w:t>, September 2024, "</w:t>
      </w:r>
      <w:r w:rsidRPr="002325AF">
        <w:t>Relearning Escalation Dynamics to Win the New Cold War</w:t>
      </w:r>
      <w:r>
        <w:t xml:space="preserve">", </w:t>
      </w:r>
      <w:r w:rsidRPr="002325AF">
        <w:t>http://media.hudson.org.s3.amazonaws.com/Relearning+Escalation+Dynamics+to+Win+the+New+Cold+War.pdf</w:t>
      </w:r>
      <w:r>
        <w:t xml:space="preserve">) – doa: 7/4/25, MoState JG </w:t>
      </w:r>
    </w:p>
    <w:p w14:paraId="5E35BD4F" w14:textId="77777777" w:rsidR="00963899" w:rsidRPr="0012557C" w:rsidRDefault="00963899" w:rsidP="00963899">
      <w:pPr>
        <w:rPr>
          <w:sz w:val="16"/>
        </w:rPr>
      </w:pPr>
      <w:r w:rsidRPr="0012557C">
        <w:rPr>
          <w:sz w:val="16"/>
        </w:rPr>
        <w:t xml:space="preserve">2. </w:t>
      </w:r>
      <w:r w:rsidRPr="009956B8">
        <w:rPr>
          <w:rStyle w:val="Emphasis"/>
          <w:highlight w:val="cyan"/>
        </w:rPr>
        <w:t>American restraint</w:t>
      </w:r>
      <w:r w:rsidRPr="0012557C">
        <w:rPr>
          <w:rStyle w:val="Emphasis"/>
        </w:rPr>
        <w:t xml:space="preserve"> has </w:t>
      </w:r>
      <w:r w:rsidRPr="009956B8">
        <w:rPr>
          <w:rStyle w:val="Emphasis"/>
          <w:highlight w:val="cyan"/>
        </w:rPr>
        <w:t>emboldened adversaries to escalate</w:t>
      </w:r>
      <w:r w:rsidRPr="0012557C">
        <w:rPr>
          <w:rStyle w:val="Emphasis"/>
        </w:rPr>
        <w:t xml:space="preserve"> further. </w:t>
      </w:r>
      <w:r w:rsidRPr="0012557C">
        <w:rPr>
          <w:sz w:val="16"/>
        </w:rPr>
        <w:t xml:space="preserve">Kyle Balzer’s essay discusses this in the context of the Cold War arms race. </w:t>
      </w:r>
      <w:r w:rsidRPr="009956B8">
        <w:rPr>
          <w:rStyle w:val="StyleUnderline"/>
          <w:highlight w:val="cyan"/>
        </w:rPr>
        <w:t>Unilateral</w:t>
      </w:r>
      <w:r w:rsidRPr="0012557C">
        <w:rPr>
          <w:rStyle w:val="StyleUnderline"/>
        </w:rPr>
        <w:t xml:space="preserve"> American </w:t>
      </w:r>
      <w:r w:rsidRPr="009956B8">
        <w:rPr>
          <w:rStyle w:val="StyleUnderline"/>
          <w:highlight w:val="cyan"/>
        </w:rPr>
        <w:t>restraint</w:t>
      </w:r>
      <w:r w:rsidRPr="0012557C">
        <w:rPr>
          <w:rStyle w:val="StyleUnderline"/>
        </w:rPr>
        <w:t xml:space="preserve"> in the</w:t>
      </w:r>
      <w:r w:rsidRPr="0012557C">
        <w:rPr>
          <w:sz w:val="16"/>
        </w:rPr>
        <w:t xml:space="preserve"> 19</w:t>
      </w:r>
      <w:r w:rsidRPr="0012557C">
        <w:rPr>
          <w:rStyle w:val="StyleUnderline"/>
        </w:rPr>
        <w:t>60s and</w:t>
      </w:r>
      <w:r w:rsidRPr="0012557C">
        <w:rPr>
          <w:sz w:val="16"/>
        </w:rPr>
        <w:t xml:space="preserve"> early 19</w:t>
      </w:r>
      <w:r w:rsidRPr="0012557C">
        <w:rPr>
          <w:rStyle w:val="StyleUnderline"/>
        </w:rPr>
        <w:t>70s</w:t>
      </w:r>
      <w:r w:rsidRPr="0012557C">
        <w:rPr>
          <w:sz w:val="16"/>
        </w:rPr>
        <w:t xml:space="preserve"> </w:t>
      </w:r>
      <w:r w:rsidRPr="0012557C">
        <w:rPr>
          <w:rStyle w:val="StyleUnderline"/>
        </w:rPr>
        <w:t xml:space="preserve">did not convince the Soviet Union to slow its nuclear buildup. </w:t>
      </w:r>
      <w:r w:rsidRPr="0012557C">
        <w:rPr>
          <w:sz w:val="16"/>
        </w:rPr>
        <w:t xml:space="preserve">Instead, </w:t>
      </w:r>
      <w:r w:rsidRPr="0012557C">
        <w:rPr>
          <w:rStyle w:val="StyleUnderline"/>
        </w:rPr>
        <w:t xml:space="preserve">it </w:t>
      </w:r>
      <w:r w:rsidRPr="009956B8">
        <w:rPr>
          <w:rStyle w:val="StyleUnderline"/>
          <w:highlight w:val="cyan"/>
        </w:rPr>
        <w:t xml:space="preserve">allowed the Soviets </w:t>
      </w:r>
      <w:r w:rsidRPr="00F228F1">
        <w:rPr>
          <w:rStyle w:val="StyleUnderline"/>
        </w:rPr>
        <w:t xml:space="preserve">to build </w:t>
      </w:r>
      <w:r w:rsidRPr="009956B8">
        <w:rPr>
          <w:rStyle w:val="StyleUnderline"/>
          <w:highlight w:val="cyan"/>
        </w:rPr>
        <w:t>a material advantage</w:t>
      </w:r>
      <w:r w:rsidRPr="0012557C">
        <w:rPr>
          <w:rStyle w:val="StyleUnderline"/>
        </w:rPr>
        <w:t xml:space="preserve"> over the US and its allies. </w:t>
      </w:r>
      <w:r w:rsidRPr="009956B8">
        <w:rPr>
          <w:rStyle w:val="StyleUnderline"/>
          <w:highlight w:val="cyan"/>
        </w:rPr>
        <w:t>Conversely</w:t>
      </w:r>
      <w:r w:rsidRPr="0012557C">
        <w:rPr>
          <w:sz w:val="16"/>
        </w:rPr>
        <w:t xml:space="preserve">, a </w:t>
      </w:r>
      <w:r w:rsidRPr="0012557C">
        <w:rPr>
          <w:rStyle w:val="StyleUnderline"/>
        </w:rPr>
        <w:t xml:space="preserve">concerted buildup of the US nuclear </w:t>
      </w:r>
      <w:r w:rsidRPr="009956B8">
        <w:rPr>
          <w:rStyle w:val="StyleUnderline"/>
          <w:highlight w:val="cyan"/>
        </w:rPr>
        <w:t>deterrent</w:t>
      </w:r>
      <w:r w:rsidRPr="0012557C">
        <w:rPr>
          <w:rStyle w:val="StyleUnderline"/>
        </w:rPr>
        <w:t xml:space="preserve"> in</w:t>
      </w:r>
      <w:r w:rsidRPr="0012557C">
        <w:rPr>
          <w:sz w:val="16"/>
        </w:rPr>
        <w:t xml:space="preserve"> the late </w:t>
      </w:r>
      <w:r w:rsidRPr="0012557C">
        <w:rPr>
          <w:rStyle w:val="StyleUnderline"/>
        </w:rPr>
        <w:t>1970s and 1980s</w:t>
      </w:r>
      <w:r w:rsidRPr="0012557C">
        <w:rPr>
          <w:sz w:val="16"/>
        </w:rPr>
        <w:t xml:space="preserve"> </w:t>
      </w:r>
      <w:r w:rsidRPr="009956B8">
        <w:rPr>
          <w:rStyle w:val="StyleUnderline"/>
          <w:highlight w:val="cyan"/>
        </w:rPr>
        <w:t>forced</w:t>
      </w:r>
      <w:r w:rsidRPr="0012557C">
        <w:rPr>
          <w:rStyle w:val="StyleUnderline"/>
        </w:rPr>
        <w:t xml:space="preserve"> the USSR to agree to significant </w:t>
      </w:r>
      <w:r w:rsidRPr="009956B8">
        <w:rPr>
          <w:rStyle w:val="StyleUnderline"/>
          <w:highlight w:val="cyan"/>
        </w:rPr>
        <w:t>arms control</w:t>
      </w:r>
      <w:r w:rsidRPr="0012557C">
        <w:rPr>
          <w:rStyle w:val="StyleUnderline"/>
        </w:rPr>
        <w:t xml:space="preserve"> measures</w:t>
      </w:r>
      <w:r w:rsidRPr="0012557C">
        <w:rPr>
          <w:sz w:val="16"/>
        </w:rPr>
        <w:t>.</w:t>
      </w:r>
    </w:p>
    <w:p w14:paraId="4EAC7A35" w14:textId="77777777" w:rsidR="00963899" w:rsidRDefault="00963899" w:rsidP="00963899">
      <w:pPr>
        <w:rPr>
          <w:rStyle w:val="Emphasis"/>
        </w:rPr>
      </w:pPr>
      <w:r w:rsidRPr="0012557C">
        <w:rPr>
          <w:sz w:val="16"/>
        </w:rPr>
        <w:t xml:space="preserve">Ryan Tully writes about how the </w:t>
      </w:r>
      <w:r w:rsidRPr="009956B8">
        <w:rPr>
          <w:rStyle w:val="StyleUnderline"/>
          <w:highlight w:val="cyan"/>
        </w:rPr>
        <w:t>chaotic</w:t>
      </w:r>
      <w:r w:rsidRPr="0012557C">
        <w:rPr>
          <w:sz w:val="16"/>
        </w:rPr>
        <w:t xml:space="preserve"> American </w:t>
      </w:r>
      <w:r w:rsidRPr="009956B8">
        <w:rPr>
          <w:rStyle w:val="StyleUnderline"/>
          <w:highlight w:val="cyan"/>
        </w:rPr>
        <w:t>withdrawal from Afghanistan invited</w:t>
      </w:r>
      <w:r w:rsidRPr="0012557C">
        <w:rPr>
          <w:rStyle w:val="StyleUnderline"/>
        </w:rPr>
        <w:t xml:space="preserve"> the </w:t>
      </w:r>
      <w:r w:rsidRPr="009956B8">
        <w:rPr>
          <w:rStyle w:val="StyleUnderline"/>
          <w:highlight w:val="cyan"/>
        </w:rPr>
        <w:t>Russians to invade Ukraine</w:t>
      </w:r>
      <w:r w:rsidRPr="0012557C">
        <w:rPr>
          <w:sz w:val="16"/>
        </w:rPr>
        <w:t xml:space="preserve">, and how </w:t>
      </w:r>
      <w:r w:rsidRPr="0012557C">
        <w:rPr>
          <w:rStyle w:val="StyleUnderline"/>
        </w:rPr>
        <w:t xml:space="preserve">America’s </w:t>
      </w:r>
      <w:r w:rsidRPr="009956B8">
        <w:rPr>
          <w:rStyle w:val="StyleUnderline"/>
          <w:highlight w:val="cyan"/>
        </w:rPr>
        <w:t>escalation-wary posture has given Russia a</w:t>
      </w:r>
      <w:r w:rsidRPr="0012557C">
        <w:rPr>
          <w:rStyle w:val="StyleUnderline"/>
        </w:rPr>
        <w:t xml:space="preserve"> material </w:t>
      </w:r>
      <w:r w:rsidRPr="009956B8">
        <w:rPr>
          <w:rStyle w:val="StyleUnderline"/>
          <w:highlight w:val="cyan"/>
        </w:rPr>
        <w:t xml:space="preserve">advantage and prolonged </w:t>
      </w:r>
      <w:r w:rsidRPr="00F228F1">
        <w:rPr>
          <w:rStyle w:val="StyleUnderline"/>
        </w:rPr>
        <w:t xml:space="preserve">the </w:t>
      </w:r>
      <w:r w:rsidRPr="009956B8">
        <w:rPr>
          <w:rStyle w:val="StyleUnderline"/>
          <w:highlight w:val="cyan"/>
        </w:rPr>
        <w:t>conflict</w:t>
      </w:r>
      <w:r w:rsidRPr="0012557C">
        <w:rPr>
          <w:rStyle w:val="StyleUnderline"/>
        </w:rPr>
        <w:t>.</w:t>
      </w:r>
      <w:r w:rsidRPr="0012557C">
        <w:rPr>
          <w:sz w:val="16"/>
        </w:rPr>
        <w:t xml:space="preserve"> </w:t>
      </w:r>
      <w:r w:rsidRPr="009956B8">
        <w:rPr>
          <w:rStyle w:val="Emphasis"/>
          <w:highlight w:val="cyan"/>
        </w:rPr>
        <w:t>Historic parallels demonstrate</w:t>
      </w:r>
      <w:r w:rsidRPr="0012557C">
        <w:rPr>
          <w:rStyle w:val="Emphasis"/>
        </w:rPr>
        <w:t xml:space="preserve"> that a </w:t>
      </w:r>
      <w:r w:rsidRPr="009956B8">
        <w:rPr>
          <w:rStyle w:val="Emphasis"/>
          <w:highlight w:val="cyan"/>
        </w:rPr>
        <w:t>more muscular American policy</w:t>
      </w:r>
      <w:r w:rsidRPr="0012557C">
        <w:rPr>
          <w:rStyle w:val="Emphasis"/>
        </w:rPr>
        <w:t xml:space="preserve"> toward the conflict in Ukraine </w:t>
      </w:r>
      <w:r w:rsidRPr="009956B8">
        <w:rPr>
          <w:rStyle w:val="Emphasis"/>
          <w:highlight w:val="cyan"/>
        </w:rPr>
        <w:t>would</w:t>
      </w:r>
      <w:r w:rsidRPr="0012557C">
        <w:rPr>
          <w:rStyle w:val="Emphasis"/>
        </w:rPr>
        <w:t xml:space="preserve"> actually </w:t>
      </w:r>
      <w:r w:rsidRPr="009956B8">
        <w:rPr>
          <w:rStyle w:val="Emphasis"/>
          <w:highlight w:val="cyan"/>
        </w:rPr>
        <w:t>be more likely to</w:t>
      </w:r>
      <w:r w:rsidRPr="0012557C">
        <w:rPr>
          <w:rStyle w:val="Emphasis"/>
        </w:rPr>
        <w:t xml:space="preserve"> </w:t>
      </w:r>
      <w:r w:rsidRPr="009956B8">
        <w:rPr>
          <w:rStyle w:val="Emphasis"/>
          <w:highlight w:val="cyan"/>
        </w:rPr>
        <w:t>de-escalate</w:t>
      </w:r>
      <w:r w:rsidRPr="0012557C">
        <w:rPr>
          <w:rStyle w:val="Emphasis"/>
        </w:rPr>
        <w:t xml:space="preserve"> the conflict. </w:t>
      </w:r>
    </w:p>
    <w:p w14:paraId="6459F042" w14:textId="10B70711" w:rsidR="00B87FBC" w:rsidRDefault="00B87FBC" w:rsidP="005E0288">
      <w:pPr>
        <w:pStyle w:val="Heading2"/>
      </w:pPr>
      <w:r>
        <w:t xml:space="preserve">Impacts </w:t>
      </w:r>
      <w:r w:rsidR="001D1353">
        <w:t>–</w:t>
      </w:r>
      <w:r>
        <w:t xml:space="preserve"> Cooperation</w:t>
      </w:r>
    </w:p>
    <w:p w14:paraId="07FFC594" w14:textId="789CD1DB" w:rsidR="00E509A8" w:rsidRDefault="00E509A8" w:rsidP="00E509A8">
      <w:pPr>
        <w:pStyle w:val="Heading3"/>
      </w:pPr>
      <w:r>
        <w:t xml:space="preserve">2NC – </w:t>
      </w:r>
      <w:r w:rsidR="00963899">
        <w:t>Escalation</w:t>
      </w:r>
    </w:p>
    <w:p w14:paraId="4DCFD0BC" w14:textId="77777777" w:rsidR="00E509A8" w:rsidRDefault="00E509A8" w:rsidP="00E509A8">
      <w:pPr>
        <w:pStyle w:val="Heading4"/>
      </w:pPr>
      <w:r>
        <w:t xml:space="preserve">An emboldened Russia will “escalate to de-escalate,” causing nuclear war </w:t>
      </w:r>
    </w:p>
    <w:p w14:paraId="38879F94" w14:textId="77777777" w:rsidR="00E509A8" w:rsidRDefault="00E509A8" w:rsidP="00E509A8">
      <w:r w:rsidRPr="00F36EC6">
        <w:rPr>
          <w:rStyle w:val="Style13ptBold"/>
        </w:rPr>
        <w:t>Cooper 23</w:t>
      </w:r>
      <w:r>
        <w:t xml:space="preserve"> (David A. Cooper, Non-resident Senior Fellow at the Center for Strategic and Budgetary Assessments and the James V. Forrestal Professor Emeritus of National Security Affairs at the U.S. Naval War College.</w:t>
      </w:r>
      <w:r w:rsidRPr="00F36EC6">
        <w:t xml:space="preserve">, </w:t>
      </w:r>
      <w:r>
        <w:t>2023</w:t>
      </w:r>
      <w:r w:rsidRPr="00F36EC6">
        <w:t xml:space="preserve">, "Has the Forgotten “Stability-Instability Paradox” Belatedly Reared Its Ugly Head in Ukraine?", </w:t>
      </w:r>
      <w:r>
        <w:t>Orbis, vol. 67 Issue 1, pg 103-113</w:t>
      </w:r>
      <w:r w:rsidRPr="00F36EC6">
        <w:t>, https://doi.org/10.1016/j.orbis.2022.12.010</w:t>
      </w:r>
      <w:r>
        <w:t xml:space="preserve">) – doa: 7/4/25, MoState JG </w:t>
      </w:r>
    </w:p>
    <w:p w14:paraId="4601BE17" w14:textId="77777777" w:rsidR="00E509A8" w:rsidRPr="00985130" w:rsidRDefault="00E509A8" w:rsidP="00E509A8">
      <w:pPr>
        <w:rPr>
          <w:sz w:val="16"/>
        </w:rPr>
      </w:pPr>
      <w:r w:rsidRPr="00985130">
        <w:rPr>
          <w:sz w:val="16"/>
        </w:rPr>
        <w:t>Why Now? Eroding Extended Deterrence Is Likely the Key</w:t>
      </w:r>
    </w:p>
    <w:p w14:paraId="4BE66394" w14:textId="77777777" w:rsidR="00E509A8" w:rsidRPr="00985130" w:rsidRDefault="00E509A8" w:rsidP="00E509A8">
      <w:pPr>
        <w:rPr>
          <w:sz w:val="16"/>
        </w:rPr>
      </w:pPr>
      <w:r w:rsidRPr="00985130">
        <w:rPr>
          <w:sz w:val="16"/>
        </w:rPr>
        <w:t xml:space="preserve">If the stability-instability paradox has raised its ugly head in Ukraine, then the key question is, why now? </w:t>
      </w:r>
      <w:r w:rsidRPr="00985130">
        <w:rPr>
          <w:rStyle w:val="StyleUnderline"/>
        </w:rPr>
        <w:t>What has changed from previous nuclear history?</w:t>
      </w:r>
      <w:r w:rsidRPr="00985130">
        <w:rPr>
          <w:sz w:val="16"/>
        </w:rPr>
        <w:t xml:space="preserve"> After all, Washington and Moscow have the same MAD deterrence relationship as always. Moreover, while one or the other had a strategic advantage at different times during the Cold War, these </w:t>
      </w:r>
      <w:r w:rsidRPr="00985130">
        <w:rPr>
          <w:rStyle w:val="StyleUnderline"/>
        </w:rPr>
        <w:t>strategic imbalances were never sufficient to alter the fundamental MAD stalemate</w:t>
      </w:r>
      <w:r w:rsidRPr="00985130">
        <w:rPr>
          <w:sz w:val="16"/>
        </w:rPr>
        <w:t xml:space="preserve">. Putin may boast about his new strategic weapons, but MAD nonetheless prevails.13 Yes, these </w:t>
      </w:r>
      <w:r w:rsidRPr="00985130">
        <w:rPr>
          <w:rStyle w:val="StyleUnderline"/>
        </w:rPr>
        <w:t xml:space="preserve">new-fangled </w:t>
      </w:r>
      <w:r w:rsidRPr="009956B8">
        <w:rPr>
          <w:rStyle w:val="StyleUnderline"/>
          <w:highlight w:val="cyan"/>
        </w:rPr>
        <w:t>Russian doomsday systems</w:t>
      </w:r>
      <w:r w:rsidRPr="00985130">
        <w:rPr>
          <w:rStyle w:val="StyleUnderline"/>
        </w:rPr>
        <w:t xml:space="preserve"> </w:t>
      </w:r>
      <w:r w:rsidRPr="009956B8">
        <w:rPr>
          <w:rStyle w:val="StyleUnderline"/>
          <w:highlight w:val="cyan"/>
        </w:rPr>
        <w:t>can</w:t>
      </w:r>
      <w:r w:rsidRPr="00985130">
        <w:rPr>
          <w:rStyle w:val="StyleUnderline"/>
        </w:rPr>
        <w:t xml:space="preserve"> doubtless </w:t>
      </w:r>
      <w:r w:rsidRPr="009956B8">
        <w:rPr>
          <w:rStyle w:val="StyleUnderline"/>
          <w:highlight w:val="cyan"/>
        </w:rPr>
        <w:t xml:space="preserve">destroy </w:t>
      </w:r>
      <w:r w:rsidRPr="009956B8">
        <w:rPr>
          <w:rStyle w:val="Emphasis"/>
          <w:highlight w:val="cyan"/>
        </w:rPr>
        <w:t>America</w:t>
      </w:r>
      <w:r w:rsidRPr="00985130">
        <w:rPr>
          <w:rStyle w:val="StyleUnderline"/>
        </w:rPr>
        <w:t xml:space="preserve">n society </w:t>
      </w:r>
      <w:r w:rsidRPr="009956B8">
        <w:rPr>
          <w:rStyle w:val="StyleUnderline"/>
          <w:highlight w:val="cyan"/>
        </w:rPr>
        <w:t>many times over</w:t>
      </w:r>
      <w:r w:rsidRPr="00985130">
        <w:rPr>
          <w:sz w:val="16"/>
        </w:rPr>
        <w:t>, but America’s aging strategic arsenal can still pay back in kind. In this sense, nothing important has really changed vis-à-vis strategic stability relative to the situation that has prevailed since at least the mid-1960s.14</w:t>
      </w:r>
    </w:p>
    <w:p w14:paraId="6086FBD5" w14:textId="77777777" w:rsidR="00E509A8" w:rsidRPr="00985130" w:rsidRDefault="00E509A8" w:rsidP="00E509A8">
      <w:pPr>
        <w:rPr>
          <w:sz w:val="16"/>
        </w:rPr>
      </w:pPr>
      <w:r w:rsidRPr="00985130">
        <w:rPr>
          <w:rStyle w:val="StyleUnderline"/>
        </w:rPr>
        <w:t>What has changed dramatically</w:t>
      </w:r>
      <w:r w:rsidRPr="00985130">
        <w:rPr>
          <w:sz w:val="16"/>
        </w:rPr>
        <w:t xml:space="preserve"> since the Cold War’s end, however, </w:t>
      </w:r>
      <w:r w:rsidRPr="00985130">
        <w:rPr>
          <w:rStyle w:val="StyleUnderline"/>
        </w:rPr>
        <w:t>is</w:t>
      </w:r>
      <w:r w:rsidRPr="00985130">
        <w:rPr>
          <w:sz w:val="16"/>
        </w:rPr>
        <w:t xml:space="preserve"> the </w:t>
      </w:r>
      <w:r w:rsidRPr="00985130">
        <w:rPr>
          <w:rStyle w:val="StyleUnderline"/>
        </w:rPr>
        <w:t>imbalance in sub-strategic nuclear forces</w:t>
      </w:r>
      <w:r w:rsidRPr="00985130">
        <w:rPr>
          <w:sz w:val="16"/>
        </w:rPr>
        <w:t xml:space="preserve">. Unlike in the past, </w:t>
      </w:r>
      <w:r w:rsidRPr="009956B8">
        <w:rPr>
          <w:rStyle w:val="StyleUnderline"/>
          <w:highlight w:val="cyan"/>
        </w:rPr>
        <w:t>Russia</w:t>
      </w:r>
      <w:r w:rsidRPr="00985130">
        <w:rPr>
          <w:rStyle w:val="StyleUnderline"/>
        </w:rPr>
        <w:t xml:space="preserve"> now </w:t>
      </w:r>
      <w:r w:rsidRPr="009956B8">
        <w:rPr>
          <w:rStyle w:val="StyleUnderline"/>
          <w:highlight w:val="cyan"/>
        </w:rPr>
        <w:t>boasts</w:t>
      </w:r>
      <w:r w:rsidRPr="00985130">
        <w:rPr>
          <w:rStyle w:val="StyleUnderline"/>
        </w:rPr>
        <w:t xml:space="preserve"> a major quantitative and qualitative </w:t>
      </w:r>
      <w:r w:rsidRPr="009956B8">
        <w:rPr>
          <w:rStyle w:val="StyleUnderline"/>
          <w:highlight w:val="cyan"/>
        </w:rPr>
        <w:t>sub-strategic advantage</w:t>
      </w:r>
      <w:r w:rsidRPr="00985130">
        <w:rPr>
          <w:rStyle w:val="StyleUnderline"/>
        </w:rPr>
        <w:t xml:space="preserve"> over the United States.</w:t>
      </w:r>
      <w:r w:rsidRPr="00985130">
        <w:rPr>
          <w:sz w:val="16"/>
        </w:rPr>
        <w:t xml:space="preserve"> Its deployments include short-range tactical weapons to intermediate-range nuclear missiles. </w:t>
      </w:r>
      <w:r w:rsidRPr="00985130">
        <w:rPr>
          <w:rStyle w:val="Emphasis"/>
        </w:rPr>
        <w:t>Russia</w:t>
      </w:r>
      <w:r w:rsidRPr="00985130">
        <w:rPr>
          <w:rStyle w:val="StyleUnderline"/>
        </w:rPr>
        <w:t xml:space="preserve"> also has </w:t>
      </w:r>
      <w:r w:rsidRPr="009956B8">
        <w:rPr>
          <w:rStyle w:val="Emphasis"/>
          <w:highlight w:val="cyan"/>
        </w:rPr>
        <w:t>embraced</w:t>
      </w:r>
      <w:r w:rsidRPr="00985130">
        <w:rPr>
          <w:rStyle w:val="StyleUnderline"/>
        </w:rPr>
        <w:t xml:space="preserve"> an </w:t>
      </w:r>
      <w:r w:rsidRPr="009956B8">
        <w:rPr>
          <w:rStyle w:val="StyleUnderline"/>
          <w:highlight w:val="cyan"/>
        </w:rPr>
        <w:t xml:space="preserve">aggressive </w:t>
      </w:r>
      <w:r w:rsidRPr="009956B8">
        <w:rPr>
          <w:rStyle w:val="Emphasis"/>
          <w:highlight w:val="cyan"/>
        </w:rPr>
        <w:t>nuclear first-use</w:t>
      </w:r>
      <w:r w:rsidRPr="00985130">
        <w:rPr>
          <w:rStyle w:val="StyleUnderline"/>
        </w:rPr>
        <w:t xml:space="preserve"> doctrine that envisions using these sub-strategic weapons</w:t>
      </w:r>
      <w:r w:rsidRPr="009956B8">
        <w:rPr>
          <w:rStyle w:val="StyleUnderline"/>
          <w:highlight w:val="cyan"/>
        </w:rPr>
        <w:t xml:space="preserve"> to “</w:t>
      </w:r>
      <w:r w:rsidRPr="009956B8">
        <w:rPr>
          <w:rStyle w:val="Emphasis"/>
          <w:highlight w:val="cyan"/>
        </w:rPr>
        <w:t>escalate to deescalate</w:t>
      </w:r>
      <w:r w:rsidRPr="00985130">
        <w:rPr>
          <w:rStyle w:val="StyleUnderline"/>
        </w:rPr>
        <w:t>” if it ever faces defeat from NATO’s superior conventional forces</w:t>
      </w:r>
      <w:r w:rsidRPr="00985130">
        <w:rPr>
          <w:sz w:val="16"/>
        </w:rPr>
        <w:t xml:space="preserve">.15 Ironically, perhaps, this is precisely how NATO planned to use such weapons during the Cold War, when the Soviets enjoyed conventional superiority. In addition, NATO’s plan was to provide credible extended deterrence (that is, deterring aggression at lower levels, especially against US allies). In other words, sub-strategic nuclear forces have always played a key role in making deterrence credible against lower-level threats by making nuclear escalation more credible where strategic retaliation would be suicidal overkill. While historically true for both sides, now </w:t>
      </w:r>
      <w:r w:rsidRPr="009956B8">
        <w:rPr>
          <w:rStyle w:val="StyleUnderline"/>
          <w:highlight w:val="cyan"/>
        </w:rPr>
        <w:t>Russia has clear escalation dominance</w:t>
      </w:r>
      <w:r w:rsidRPr="00985130">
        <w:rPr>
          <w:rStyle w:val="StyleUnderline"/>
        </w:rPr>
        <w:t xml:space="preserve"> over the United States at these lower nuclear levels</w:t>
      </w:r>
      <w:r w:rsidRPr="00985130">
        <w:rPr>
          <w:sz w:val="16"/>
        </w:rPr>
        <w:t>. This situation is not new; however, until recently, it did not much matter in the absence of serious geopolitical and geostrategic rivalry.</w:t>
      </w:r>
    </w:p>
    <w:p w14:paraId="3577F6C4" w14:textId="77777777" w:rsidR="00E509A8" w:rsidRPr="00985130" w:rsidRDefault="00E509A8" w:rsidP="00E509A8">
      <w:pPr>
        <w:rPr>
          <w:sz w:val="16"/>
        </w:rPr>
      </w:pPr>
      <w:r w:rsidRPr="00985130">
        <w:rPr>
          <w:sz w:val="16"/>
        </w:rPr>
        <w:t>Unlike its present deterrence posture that relies mostly on conventional and strategic nuclear forces, the United States actively sought to mitigate the conditions for a stability-instability paradox in the first Cold War. Deterrence planners worried about how to deter not only a large-scale conventional attack against NATO countries, but also peripheral scenarios like the “Hamburg Grab.” In that imagined scenario, Soviets might seize and cut off a single vulnerable city.16 Again, the answer to deterring these relatively peripheral threats was to make nuclear escalation more credible by deploying non-strategic nuclear weapons, down to short-range, low-yield tactical battlefield systems. This idea amounted to a fusing of the stable MAD deterrence ideas of foreign policy expert Thomas Schelling and the escalation management deterrence ideas of Herman Kahn.17 Hence, US nuclear strategy in the Cold War embraced a hybrid over/under deterrence approach that relied on preserving a stable strategic balance, underpinned by an escalation spectrum that no longer exists for the United States.</w:t>
      </w:r>
    </w:p>
    <w:p w14:paraId="5642959E" w14:textId="77777777" w:rsidR="00E509A8" w:rsidRPr="00985130" w:rsidRDefault="00E509A8" w:rsidP="00E509A8">
      <w:pPr>
        <w:rPr>
          <w:rStyle w:val="StyleUnderline"/>
        </w:rPr>
      </w:pPr>
      <w:r w:rsidRPr="00985130">
        <w:rPr>
          <w:sz w:val="16"/>
        </w:rPr>
        <w:t xml:space="preserve">It is possible that Snyder’s worry may always have been valid, but that deliberate and effective steps were taken to avert it by using sub-strategic nuclear forces to extend the effectiveness of deterrence below the MAD standoff. Thus, the dramatic </w:t>
      </w:r>
      <w:r w:rsidRPr="009956B8">
        <w:rPr>
          <w:rStyle w:val="StyleUnderline"/>
          <w:highlight w:val="cyan"/>
        </w:rPr>
        <w:t>imbalance</w:t>
      </w:r>
      <w:r w:rsidRPr="00985130">
        <w:rPr>
          <w:rStyle w:val="StyleUnderline"/>
        </w:rPr>
        <w:t xml:space="preserve"> that now prevails </w:t>
      </w:r>
      <w:r w:rsidRPr="009956B8">
        <w:rPr>
          <w:rStyle w:val="StyleUnderline"/>
          <w:highlight w:val="cyan"/>
        </w:rPr>
        <w:t>at</w:t>
      </w:r>
      <w:r w:rsidRPr="00985130">
        <w:rPr>
          <w:rStyle w:val="StyleUnderline"/>
        </w:rPr>
        <w:t xml:space="preserve"> these </w:t>
      </w:r>
      <w:r w:rsidRPr="009956B8">
        <w:rPr>
          <w:rStyle w:val="StyleUnderline"/>
          <w:highlight w:val="cyan"/>
        </w:rPr>
        <w:t>low</w:t>
      </w:r>
      <w:r w:rsidRPr="00985130">
        <w:rPr>
          <w:rStyle w:val="StyleUnderline"/>
        </w:rPr>
        <w:t xml:space="preserve">er deterrence </w:t>
      </w:r>
      <w:r w:rsidRPr="009956B8">
        <w:rPr>
          <w:rStyle w:val="StyleUnderline"/>
          <w:highlight w:val="cyan"/>
        </w:rPr>
        <w:t>levels</w:t>
      </w:r>
      <w:r w:rsidRPr="00985130">
        <w:rPr>
          <w:rStyle w:val="StyleUnderline"/>
        </w:rPr>
        <w:t xml:space="preserve"> to Russia’s advantage could </w:t>
      </w:r>
      <w:r w:rsidRPr="009956B8">
        <w:rPr>
          <w:rStyle w:val="StyleUnderline"/>
          <w:highlight w:val="cyan"/>
        </w:rPr>
        <w:t>have been</w:t>
      </w:r>
      <w:r w:rsidRPr="00985130">
        <w:rPr>
          <w:rStyle w:val="StyleUnderline"/>
        </w:rPr>
        <w:t xml:space="preserve"> a </w:t>
      </w:r>
      <w:r w:rsidRPr="009956B8">
        <w:rPr>
          <w:rStyle w:val="StyleUnderline"/>
          <w:highlight w:val="cyan"/>
        </w:rPr>
        <w:t>key</w:t>
      </w:r>
      <w:r w:rsidRPr="00985130">
        <w:rPr>
          <w:rStyle w:val="StyleUnderline"/>
        </w:rPr>
        <w:t xml:space="preserve"> factor </w:t>
      </w:r>
      <w:r w:rsidRPr="009956B8">
        <w:rPr>
          <w:rStyle w:val="StyleUnderline"/>
          <w:highlight w:val="cyan"/>
        </w:rPr>
        <w:t>affecting</w:t>
      </w:r>
      <w:r w:rsidRPr="00985130">
        <w:rPr>
          <w:rStyle w:val="StyleUnderline"/>
        </w:rPr>
        <w:t xml:space="preserve"> Putin’s </w:t>
      </w:r>
      <w:r w:rsidRPr="009956B8">
        <w:rPr>
          <w:rStyle w:val="StyleUnderline"/>
          <w:highlight w:val="cyan"/>
        </w:rPr>
        <w:t>willingness to engage in</w:t>
      </w:r>
      <w:r w:rsidRPr="00985130">
        <w:rPr>
          <w:rStyle w:val="StyleUnderline"/>
        </w:rPr>
        <w:t xml:space="preserve"> military </w:t>
      </w:r>
      <w:r w:rsidRPr="009956B8">
        <w:rPr>
          <w:rStyle w:val="StyleUnderline"/>
          <w:highlight w:val="cyan"/>
        </w:rPr>
        <w:t>adventurism</w:t>
      </w:r>
      <w:r w:rsidRPr="00985130">
        <w:rPr>
          <w:sz w:val="16"/>
        </w:rPr>
        <w:t xml:space="preserve">. This might be the case, </w:t>
      </w:r>
      <w:r w:rsidRPr="00985130">
        <w:rPr>
          <w:rStyle w:val="StyleUnderline"/>
        </w:rPr>
        <w:t>despite NATO’s superior conventional forces</w:t>
      </w:r>
      <w:r w:rsidRPr="00985130">
        <w:rPr>
          <w:sz w:val="16"/>
        </w:rPr>
        <w:t xml:space="preserve"> and the threat of MAD afforded by the combined strategic nuclear forces of the United States, Britain, and France. In contemplating a move against Ukraine, </w:t>
      </w:r>
      <w:r w:rsidRPr="00985130">
        <w:rPr>
          <w:rStyle w:val="StyleUnderline"/>
        </w:rPr>
        <w:t>Putin</w:t>
      </w:r>
      <w:r w:rsidRPr="00985130">
        <w:rPr>
          <w:sz w:val="16"/>
        </w:rPr>
        <w:t xml:space="preserve"> may have </w:t>
      </w:r>
      <w:r w:rsidRPr="00985130">
        <w:rPr>
          <w:rStyle w:val="StyleUnderline"/>
        </w:rPr>
        <w:t>assessed</w:t>
      </w:r>
      <w:r w:rsidRPr="00985130">
        <w:rPr>
          <w:sz w:val="16"/>
        </w:rPr>
        <w:t xml:space="preserve"> that </w:t>
      </w:r>
      <w:r w:rsidRPr="00985130">
        <w:rPr>
          <w:rStyle w:val="StyleUnderline"/>
        </w:rPr>
        <w:t xml:space="preserve">Russian sub-strategic dominance put him in the catbird seat by </w:t>
      </w:r>
      <w:r w:rsidRPr="009956B8">
        <w:rPr>
          <w:rStyle w:val="StyleUnderline"/>
          <w:highlight w:val="cyan"/>
        </w:rPr>
        <w:t>allowing him to threaten nuclear reprisal from a position of</w:t>
      </w:r>
      <w:r w:rsidRPr="00985130">
        <w:rPr>
          <w:rStyle w:val="StyleUnderline"/>
        </w:rPr>
        <w:t xml:space="preserve"> clear </w:t>
      </w:r>
      <w:r w:rsidRPr="009956B8">
        <w:rPr>
          <w:rStyle w:val="Emphasis"/>
          <w:highlight w:val="cyan"/>
        </w:rPr>
        <w:t>escalation dominance</w:t>
      </w:r>
      <w:r w:rsidRPr="009956B8">
        <w:rPr>
          <w:rStyle w:val="StyleUnderline"/>
          <w:highlight w:val="cyan"/>
        </w:rPr>
        <w:t>.</w:t>
      </w:r>
      <w:r w:rsidRPr="00985130">
        <w:rPr>
          <w:sz w:val="16"/>
        </w:rPr>
        <w:t xml:space="preserve"> Russia’s conventional military difficulties notwithstanding, </w:t>
      </w:r>
      <w:r w:rsidRPr="00985130">
        <w:rPr>
          <w:rStyle w:val="StyleUnderline"/>
        </w:rPr>
        <w:t>he arguably may already have been proven correct.</w:t>
      </w:r>
    </w:p>
    <w:p w14:paraId="5372B520" w14:textId="77777777" w:rsidR="00E509A8" w:rsidRPr="00985130" w:rsidRDefault="00E509A8" w:rsidP="00E509A8">
      <w:pPr>
        <w:rPr>
          <w:sz w:val="16"/>
        </w:rPr>
      </w:pPr>
      <w:r w:rsidRPr="00985130">
        <w:rPr>
          <w:sz w:val="16"/>
        </w:rPr>
        <w:t>How extreme is today’s sub-strategic escalation imbalance? Other than nuclear-armed air-launched cruise missiles (ALCMs) carried by strategic bombers, the United States is believed to deploy only about 100 outdated nuclear gravity bombs for NATO nuclear warfighting missions.18 Russia, by contrast, is thought to deploy thousands of land- and sea-based sub-strategic nuclear bombs and missiles, ranging from short to intermediate ranges, and these numbers are growing.19 For its part, China possesses an overwhelming advantage over Russia in land-based, intermediate-range, nuclear-capable missiles—previously banned by the Intermediate Nuclear Forces (INF) Treaty between Moscow and Washington. The United States has none at all. Although China is not thought to possess a significant tactical nuclear advantage, it probably has a local advantage. Moreover, some studies suggest that China may increase the integration of tactical nuclear systems into its military doctrine and posture going forward.20 As one recent study convincingly argues, the overall sub-strategic imbalance offers escalation pathways to Russia and China that are unavailable to the United States.21</w:t>
      </w:r>
    </w:p>
    <w:p w14:paraId="729B6796" w14:textId="77777777" w:rsidR="00E509A8" w:rsidRPr="00985130" w:rsidRDefault="00E509A8" w:rsidP="00E509A8">
      <w:pPr>
        <w:rPr>
          <w:sz w:val="16"/>
        </w:rPr>
      </w:pPr>
      <w:r w:rsidRPr="00985130">
        <w:rPr>
          <w:sz w:val="16"/>
        </w:rPr>
        <w:t>In sum, American sub-strategic disarmament in conjunction with Russian and Chinese sub-strategic armament has fostered the ideal circumstances for an operative stability-instability paradox, given the recent return of virulent geopolitical, geostrategic, and ideological competition with the United States and its allies.</w:t>
      </w:r>
    </w:p>
    <w:p w14:paraId="7DEAC48D" w14:textId="77777777" w:rsidR="00BD2520" w:rsidRDefault="00BD2520" w:rsidP="00BD2520">
      <w:pPr>
        <w:pStyle w:val="Heading3"/>
      </w:pPr>
      <w:r>
        <w:t>AT: Russia’s Weak</w:t>
      </w:r>
    </w:p>
    <w:p w14:paraId="328350DB" w14:textId="77777777" w:rsidR="00BD2520" w:rsidRDefault="00BD2520" w:rsidP="00BD2520">
      <w:pPr>
        <w:pStyle w:val="Heading4"/>
      </w:pPr>
      <w:r>
        <w:t xml:space="preserve">Russian military is resilient and bouncing back – direct and indirect threat </w:t>
      </w:r>
    </w:p>
    <w:p w14:paraId="72C1B04E" w14:textId="77777777" w:rsidR="00BD2520" w:rsidRDefault="00BD2520" w:rsidP="00BD2520">
      <w:pPr>
        <w:pStyle w:val="ListParagraph"/>
        <w:numPr>
          <w:ilvl w:val="0"/>
          <w:numId w:val="45"/>
        </w:numPr>
      </w:pPr>
      <w:r>
        <w:t xml:space="preserve">Emboldens China, Iran, NoKo </w:t>
      </w:r>
    </w:p>
    <w:p w14:paraId="0B959CDF" w14:textId="77777777" w:rsidR="00BD2520" w:rsidRPr="004A4340" w:rsidRDefault="00BD2520" w:rsidP="00BD2520">
      <w:pPr>
        <w:pStyle w:val="ListParagraph"/>
        <w:numPr>
          <w:ilvl w:val="0"/>
          <w:numId w:val="45"/>
        </w:numPr>
      </w:pPr>
      <w:r>
        <w:t>Counters NATO Deterrence</w:t>
      </w:r>
    </w:p>
    <w:p w14:paraId="05AFC64C" w14:textId="77777777" w:rsidR="00BD2520" w:rsidRDefault="00BD2520" w:rsidP="00BD2520">
      <w:r w:rsidRPr="00160B27">
        <w:rPr>
          <w:rStyle w:val="Style13ptBold"/>
        </w:rPr>
        <w:t>Kendall-Taylor 24</w:t>
      </w:r>
      <w:r>
        <w:t xml:space="preserve"> (Andrea Kendall-Taylor, Senior Fellow and Director of the Transatlantic Security Program at the Center for a New American Security. She is also Distinguished Practitioner in Grand Strategy at Yale’s Jackson School of Global Affairs and Adjunct Professor at Georgetown’s School of Foreign Service. 12-18-2024, "Putin’s Point of No Return: How an Unchecked Russia Will Challenge the West", Foreign Affairs, </w:t>
      </w:r>
      <w:r w:rsidRPr="00160B27">
        <w:t>https://www.foreignaffairs.com/russia/putins-point-no-return</w:t>
      </w:r>
      <w:r>
        <w:t xml:space="preserve">) – doa: 7/5/25, MoState JG </w:t>
      </w:r>
    </w:p>
    <w:p w14:paraId="4356F653" w14:textId="77777777" w:rsidR="00BD2520" w:rsidRPr="0088173A" w:rsidRDefault="00BD2520" w:rsidP="00BD2520">
      <w:pPr>
        <w:rPr>
          <w:rStyle w:val="StyleUnderline"/>
        </w:rPr>
      </w:pPr>
      <w:r w:rsidRPr="0088173A">
        <w:rPr>
          <w:rStyle w:val="StyleUnderline"/>
        </w:rPr>
        <w:t>The question is</w:t>
      </w:r>
      <w:r w:rsidRPr="000C3DBC">
        <w:rPr>
          <w:sz w:val="10"/>
        </w:rPr>
        <w:t xml:space="preserve"> </w:t>
      </w:r>
      <w:r w:rsidRPr="0088173A">
        <w:rPr>
          <w:rStyle w:val="StyleUnderline"/>
        </w:rPr>
        <w:t xml:space="preserve">not whether </w:t>
      </w:r>
      <w:r w:rsidRPr="009956B8">
        <w:rPr>
          <w:rStyle w:val="StyleUnderline"/>
          <w:highlight w:val="cyan"/>
        </w:rPr>
        <w:t>Russia</w:t>
      </w:r>
      <w:r w:rsidRPr="0088173A">
        <w:rPr>
          <w:rStyle w:val="StyleUnderline"/>
        </w:rPr>
        <w:t xml:space="preserve"> will pose a threat</w:t>
      </w:r>
      <w:r w:rsidRPr="000C3DBC">
        <w:rPr>
          <w:sz w:val="10"/>
        </w:rPr>
        <w:t xml:space="preserve"> to the United States and its allies </w:t>
      </w:r>
      <w:r w:rsidRPr="0088173A">
        <w:rPr>
          <w:rStyle w:val="StyleUnderline"/>
        </w:rPr>
        <w:t>but how to assess the magnitude of the danger and the effort required to contain it</w:t>
      </w:r>
      <w:r w:rsidRPr="000C3DBC">
        <w:rPr>
          <w:sz w:val="10"/>
        </w:rPr>
        <w:t xml:space="preserve">. China will remain the United States’ primary competitor. But even with much of its attention called to Asia, Washington cannot ignore </w:t>
      </w:r>
      <w:r w:rsidRPr="0088173A">
        <w:rPr>
          <w:rStyle w:val="StyleUnderline"/>
        </w:rPr>
        <w:t>a recalcitrant and revanchist adversary in Europe</w:t>
      </w:r>
      <w:r w:rsidRPr="000C3DBC">
        <w:rPr>
          <w:sz w:val="10"/>
        </w:rPr>
        <w:t xml:space="preserve">, especially not one </w:t>
      </w:r>
      <w:r w:rsidRPr="0088173A">
        <w:rPr>
          <w:rStyle w:val="StyleUnderline"/>
        </w:rPr>
        <w:t xml:space="preserve">that </w:t>
      </w:r>
      <w:r w:rsidRPr="009956B8">
        <w:rPr>
          <w:rStyle w:val="StyleUnderline"/>
          <w:highlight w:val="cyan"/>
        </w:rPr>
        <w:t>will pose a direct</w:t>
      </w:r>
      <w:r w:rsidRPr="0088173A">
        <w:rPr>
          <w:rStyle w:val="StyleUnderline"/>
        </w:rPr>
        <w:t xml:space="preserve"> military </w:t>
      </w:r>
      <w:r w:rsidRPr="009956B8">
        <w:rPr>
          <w:rStyle w:val="StyleUnderline"/>
          <w:highlight w:val="cyan"/>
        </w:rPr>
        <w:t>threat</w:t>
      </w:r>
      <w:r w:rsidRPr="0088173A">
        <w:rPr>
          <w:rStyle w:val="StyleUnderline"/>
        </w:rPr>
        <w:t xml:space="preserve"> to NATO members.</w:t>
      </w:r>
    </w:p>
    <w:p w14:paraId="7A34A823" w14:textId="77777777" w:rsidR="00BD2520" w:rsidRPr="0088173A" w:rsidRDefault="00BD2520" w:rsidP="00BD2520">
      <w:pPr>
        <w:rPr>
          <w:rStyle w:val="StyleUnderline"/>
        </w:rPr>
      </w:pPr>
      <w:r w:rsidRPr="009956B8">
        <w:rPr>
          <w:rStyle w:val="StyleUnderline"/>
          <w:highlight w:val="cyan"/>
        </w:rPr>
        <w:t>The</w:t>
      </w:r>
      <w:r w:rsidRPr="0088173A">
        <w:rPr>
          <w:rStyle w:val="StyleUnderline"/>
        </w:rPr>
        <w:t xml:space="preserve"> Russian </w:t>
      </w:r>
      <w:r w:rsidRPr="009956B8">
        <w:rPr>
          <w:rStyle w:val="StyleUnderline"/>
          <w:highlight w:val="cyan"/>
        </w:rPr>
        <w:t>problem is</w:t>
      </w:r>
      <w:r w:rsidRPr="000C3DBC">
        <w:rPr>
          <w:sz w:val="10"/>
        </w:rPr>
        <w:t xml:space="preserve"> also a </w:t>
      </w:r>
      <w:r w:rsidRPr="009956B8">
        <w:rPr>
          <w:rStyle w:val="Emphasis"/>
          <w:highlight w:val="cyan"/>
        </w:rPr>
        <w:t>global</w:t>
      </w:r>
      <w:r w:rsidRPr="000C3DBC">
        <w:rPr>
          <w:sz w:val="10"/>
        </w:rPr>
        <w:t xml:space="preserve"> one. </w:t>
      </w:r>
      <w:r w:rsidRPr="0088173A">
        <w:rPr>
          <w:rStyle w:val="StyleUnderline"/>
        </w:rPr>
        <w:t>Putin’s willingness to invade a neighbor, assault democratic societies, and generally violate accepted norms</w:t>
      </w:r>
      <w:r w:rsidRPr="000C3DBC">
        <w:rPr>
          <w:sz w:val="10"/>
        </w:rPr>
        <w:t>—</w:t>
      </w:r>
      <w:r w:rsidRPr="0088173A">
        <w:rPr>
          <w:rStyle w:val="StyleUnderline"/>
        </w:rPr>
        <w:t>and</w:t>
      </w:r>
      <w:r w:rsidRPr="000C3DBC">
        <w:rPr>
          <w:sz w:val="10"/>
        </w:rPr>
        <w:t xml:space="preserve"> his seeming ability to </w:t>
      </w:r>
      <w:r w:rsidRPr="0088173A">
        <w:rPr>
          <w:rStyle w:val="StyleUnderline"/>
        </w:rPr>
        <w:t>get away with it</w:t>
      </w:r>
      <w:r w:rsidRPr="000C3DBC">
        <w:rPr>
          <w:sz w:val="10"/>
        </w:rPr>
        <w:t>—</w:t>
      </w:r>
      <w:r w:rsidRPr="0088173A">
        <w:rPr>
          <w:rStyle w:val="StyleUnderline"/>
        </w:rPr>
        <w:t>paves the way for others to do the same</w:t>
      </w:r>
      <w:r w:rsidRPr="000C3DBC">
        <w:rPr>
          <w:sz w:val="10"/>
        </w:rPr>
        <w:t xml:space="preserve">. The </w:t>
      </w:r>
      <w:r w:rsidRPr="0088173A">
        <w:rPr>
          <w:rStyle w:val="StyleUnderline"/>
        </w:rPr>
        <w:t xml:space="preserve">Kremlin’s </w:t>
      </w:r>
      <w:r w:rsidRPr="009956B8">
        <w:rPr>
          <w:rStyle w:val="StyleUnderline"/>
          <w:highlight w:val="cyan"/>
        </w:rPr>
        <w:t>provision</w:t>
      </w:r>
      <w:r w:rsidRPr="0088173A">
        <w:rPr>
          <w:rStyle w:val="StyleUnderline"/>
        </w:rPr>
        <w:t xml:space="preserve"> of military equipment and know-how </w:t>
      </w:r>
      <w:r w:rsidRPr="009956B8">
        <w:rPr>
          <w:rStyle w:val="StyleUnderline"/>
          <w:highlight w:val="cyan"/>
        </w:rPr>
        <w:t>to</w:t>
      </w:r>
      <w:r w:rsidRPr="0088173A">
        <w:rPr>
          <w:rStyle w:val="StyleUnderline"/>
        </w:rPr>
        <w:t xml:space="preserve"> current and aspiring U.S. </w:t>
      </w:r>
      <w:r w:rsidRPr="009956B8">
        <w:rPr>
          <w:rStyle w:val="StyleUnderline"/>
          <w:highlight w:val="cyan"/>
        </w:rPr>
        <w:t>adversaries will amplify</w:t>
      </w:r>
      <w:r w:rsidRPr="0088173A">
        <w:rPr>
          <w:rStyle w:val="StyleUnderline"/>
        </w:rPr>
        <w:t xml:space="preserve"> these </w:t>
      </w:r>
      <w:r w:rsidRPr="009956B8">
        <w:rPr>
          <w:rStyle w:val="StyleUnderline"/>
          <w:highlight w:val="cyan"/>
        </w:rPr>
        <w:t>threats</w:t>
      </w:r>
      <w:r w:rsidRPr="000C3DBC">
        <w:rPr>
          <w:sz w:val="10"/>
        </w:rPr>
        <w:t xml:space="preserve">, </w:t>
      </w:r>
      <w:r w:rsidRPr="009956B8">
        <w:rPr>
          <w:rStyle w:val="StyleUnderline"/>
          <w:highlight w:val="cyan"/>
        </w:rPr>
        <w:t>multiplying</w:t>
      </w:r>
      <w:r w:rsidRPr="0088173A">
        <w:rPr>
          <w:rStyle w:val="StyleUnderline"/>
        </w:rPr>
        <w:t xml:space="preserve"> the </w:t>
      </w:r>
      <w:r w:rsidRPr="009956B8">
        <w:rPr>
          <w:rStyle w:val="StyleUnderline"/>
          <w:highlight w:val="cyan"/>
        </w:rPr>
        <w:t>challenges</w:t>
      </w:r>
      <w:r w:rsidRPr="0088173A">
        <w:rPr>
          <w:rStyle w:val="StyleUnderline"/>
        </w:rPr>
        <w:t xml:space="preserve"> that Washington will face </w:t>
      </w:r>
      <w:r w:rsidRPr="009956B8">
        <w:rPr>
          <w:rStyle w:val="StyleUnderline"/>
          <w:highlight w:val="cyan"/>
        </w:rPr>
        <w:t xml:space="preserve">from </w:t>
      </w:r>
      <w:r w:rsidRPr="009956B8">
        <w:rPr>
          <w:rStyle w:val="Emphasis"/>
          <w:highlight w:val="cyan"/>
        </w:rPr>
        <w:t>China, Iran</w:t>
      </w:r>
      <w:r w:rsidRPr="009956B8">
        <w:rPr>
          <w:rStyle w:val="StyleUnderline"/>
          <w:highlight w:val="cyan"/>
        </w:rPr>
        <w:t xml:space="preserve">, </w:t>
      </w:r>
      <w:r w:rsidRPr="009956B8">
        <w:rPr>
          <w:rStyle w:val="Emphasis"/>
          <w:highlight w:val="cyan"/>
        </w:rPr>
        <w:t>No</w:t>
      </w:r>
      <w:r w:rsidRPr="0088173A">
        <w:rPr>
          <w:rStyle w:val="StyleUnderline"/>
        </w:rPr>
        <w:t xml:space="preserve">rth </w:t>
      </w:r>
      <w:r w:rsidRPr="009956B8">
        <w:rPr>
          <w:rStyle w:val="Emphasis"/>
          <w:highlight w:val="cyan"/>
        </w:rPr>
        <w:t>Ko</w:t>
      </w:r>
      <w:r w:rsidRPr="0088173A">
        <w:rPr>
          <w:rStyle w:val="StyleUnderline"/>
        </w:rPr>
        <w:t>rea, and any other country that Russia backs.</w:t>
      </w:r>
    </w:p>
    <w:p w14:paraId="51234CB0" w14:textId="77777777" w:rsidR="00BD2520" w:rsidRPr="000C3DBC" w:rsidRDefault="00BD2520" w:rsidP="00BD2520">
      <w:pPr>
        <w:rPr>
          <w:sz w:val="10"/>
        </w:rPr>
      </w:pPr>
      <w:r w:rsidRPr="0088173A">
        <w:rPr>
          <w:rStyle w:val="StyleUnderline"/>
        </w:rPr>
        <w:t xml:space="preserve">The </w:t>
      </w:r>
      <w:r w:rsidRPr="0088173A">
        <w:rPr>
          <w:rStyle w:val="Emphasis"/>
        </w:rPr>
        <w:t>U</w:t>
      </w:r>
      <w:r w:rsidRPr="000C3DBC">
        <w:rPr>
          <w:sz w:val="10"/>
        </w:rPr>
        <w:t xml:space="preserve">nited </w:t>
      </w:r>
      <w:r w:rsidRPr="0088173A">
        <w:rPr>
          <w:rStyle w:val="Emphasis"/>
        </w:rPr>
        <w:t>S</w:t>
      </w:r>
      <w:r w:rsidRPr="000C3DBC">
        <w:rPr>
          <w:sz w:val="10"/>
        </w:rPr>
        <w:t xml:space="preserve">tates </w:t>
      </w:r>
      <w:r w:rsidRPr="0088173A">
        <w:rPr>
          <w:rStyle w:val="StyleUnderline"/>
        </w:rPr>
        <w:t>and Europe</w:t>
      </w:r>
      <w:r w:rsidRPr="000C3DBC">
        <w:rPr>
          <w:sz w:val="10"/>
        </w:rPr>
        <w:t xml:space="preserve">, therefore, </w:t>
      </w:r>
      <w:r w:rsidRPr="0088173A">
        <w:rPr>
          <w:rStyle w:val="StyleUnderline"/>
        </w:rPr>
        <w:t xml:space="preserve">must invest in resisting Russia now or pay a far greater cost later. </w:t>
      </w:r>
      <w:r w:rsidRPr="008F05D9">
        <w:rPr>
          <w:rStyle w:val="StyleUnderline"/>
        </w:rPr>
        <w:t>The</w:t>
      </w:r>
      <w:r w:rsidRPr="000C3DBC">
        <w:rPr>
          <w:sz w:val="10"/>
        </w:rPr>
        <w:t xml:space="preserve"> incoming Trump </w:t>
      </w:r>
      <w:r w:rsidRPr="008F05D9">
        <w:rPr>
          <w:rStyle w:val="StyleUnderline"/>
        </w:rPr>
        <w:t>administration</w:t>
      </w:r>
      <w:r w:rsidRPr="000C3DBC">
        <w:rPr>
          <w:sz w:val="10"/>
        </w:rPr>
        <w:t xml:space="preserve">, in particular, </w:t>
      </w:r>
      <w:r w:rsidRPr="008F05D9">
        <w:rPr>
          <w:rStyle w:val="StyleUnderline"/>
        </w:rPr>
        <w:t>does not have the luxury of shoving Russia down its list of policy</w:t>
      </w:r>
      <w:r w:rsidRPr="000C3DBC">
        <w:rPr>
          <w:sz w:val="10"/>
        </w:rPr>
        <w:t xml:space="preserve"> </w:t>
      </w:r>
      <w:r w:rsidRPr="008F05D9">
        <w:rPr>
          <w:rStyle w:val="StyleUnderline"/>
        </w:rPr>
        <w:t>priorities</w:t>
      </w:r>
      <w:r w:rsidRPr="000C3DBC">
        <w:rPr>
          <w:sz w:val="10"/>
        </w:rPr>
        <w:t xml:space="preserve">. If </w:t>
      </w:r>
      <w:r w:rsidRPr="008F05D9">
        <w:rPr>
          <w:rStyle w:val="StyleUnderline"/>
        </w:rPr>
        <w:t>Putin</w:t>
      </w:r>
      <w:r w:rsidRPr="000C3DBC">
        <w:rPr>
          <w:sz w:val="10"/>
        </w:rPr>
        <w:t xml:space="preserve"> sees Washington doing so, he </w:t>
      </w:r>
      <w:r w:rsidRPr="008F05D9">
        <w:rPr>
          <w:rStyle w:val="StyleUnderline"/>
        </w:rPr>
        <w:t>will grow</w:t>
      </w:r>
      <w:r w:rsidRPr="000C3DBC">
        <w:rPr>
          <w:sz w:val="10"/>
        </w:rPr>
        <w:t xml:space="preserve"> only </w:t>
      </w:r>
      <w:r w:rsidRPr="008F05D9">
        <w:rPr>
          <w:rStyle w:val="StyleUnderline"/>
        </w:rPr>
        <w:t>more brazen and ambitious</w:t>
      </w:r>
      <w:r w:rsidRPr="000C3DBC">
        <w:rPr>
          <w:sz w:val="10"/>
        </w:rPr>
        <w:t xml:space="preserve"> in his efforts to weaken the United States and its allies, both directly and </w:t>
      </w:r>
      <w:r w:rsidRPr="008F05D9">
        <w:rPr>
          <w:rStyle w:val="StyleUnderline"/>
        </w:rPr>
        <w:t>through the axis of upheaval that Russia supports</w:t>
      </w:r>
      <w:r w:rsidRPr="000C3DBC">
        <w:rPr>
          <w:sz w:val="10"/>
        </w:rPr>
        <w:t>. To prevent that outcome, Washington and its allies must help Ukraine strengthen its position ahead of negotiations to end the current war. The United States is right to prioritize China, but in order to effectively compete with Beijing, it first needs to set European security on the right path. Washington must remain the primary enabler of that security for now, while making sure that Europe ramps up the investments required to better handle its own defense in the years ahead. By taking the steps necessary to counter Russia today, the United States and Europe can ensure that the threat they face tomorrow will be a manageable one.</w:t>
      </w:r>
    </w:p>
    <w:p w14:paraId="5241CD16" w14:textId="77777777" w:rsidR="00BD2520" w:rsidRPr="000C3DBC" w:rsidRDefault="00BD2520" w:rsidP="00BD2520">
      <w:pPr>
        <w:rPr>
          <w:sz w:val="10"/>
        </w:rPr>
      </w:pPr>
      <w:r w:rsidRPr="000C3DBC">
        <w:rPr>
          <w:sz w:val="10"/>
        </w:rPr>
        <w:t>IN TOO DEEP</w:t>
      </w:r>
    </w:p>
    <w:p w14:paraId="416593F8" w14:textId="77777777" w:rsidR="00BD2520" w:rsidRPr="000C3DBC" w:rsidRDefault="00BD2520" w:rsidP="00BD2520">
      <w:pPr>
        <w:rPr>
          <w:sz w:val="10"/>
        </w:rPr>
      </w:pPr>
      <w:r w:rsidRPr="000C3DBC">
        <w:rPr>
          <w:sz w:val="10"/>
        </w:rPr>
        <w:t>P</w:t>
      </w:r>
      <w:r w:rsidRPr="008F05D9">
        <w:rPr>
          <w:rStyle w:val="StyleUnderline"/>
        </w:rPr>
        <w:t>utin has changed Russia in ways that will ensure it remains a challenge to the West as long as he is in power and likely well beyond</w:t>
      </w:r>
      <w:r w:rsidRPr="000C3DBC">
        <w:rPr>
          <w:sz w:val="10"/>
        </w:rPr>
        <w:t xml:space="preserve">. </w:t>
      </w:r>
      <w:r w:rsidRPr="00615F2A">
        <w:rPr>
          <w:rStyle w:val="StyleUnderline"/>
        </w:rPr>
        <w:t>Confrontation is now the hallmark of Russia’s foreign policy</w:t>
      </w:r>
      <w:r w:rsidRPr="000C3DBC">
        <w:rPr>
          <w:sz w:val="10"/>
        </w:rPr>
        <w:t xml:space="preserve">, with Putin </w:t>
      </w:r>
      <w:r w:rsidRPr="00615F2A">
        <w:rPr>
          <w:rStyle w:val="StyleUnderline"/>
        </w:rPr>
        <w:t>citing</w:t>
      </w:r>
      <w:r w:rsidRPr="000C3DBC">
        <w:rPr>
          <w:sz w:val="10"/>
        </w:rPr>
        <w:t xml:space="preserve"> his country’s “</w:t>
      </w:r>
      <w:r w:rsidRPr="00615F2A">
        <w:rPr>
          <w:rStyle w:val="StyleUnderline"/>
        </w:rPr>
        <w:t xml:space="preserve">existential struggle” with the West </w:t>
      </w:r>
      <w:r w:rsidRPr="000C3DBC">
        <w:rPr>
          <w:sz w:val="10"/>
        </w:rPr>
        <w:t xml:space="preserve">to justify his regime and its actions. This idea of a </w:t>
      </w:r>
      <w:r w:rsidRPr="00615F2A">
        <w:rPr>
          <w:rStyle w:val="StyleUnderline"/>
        </w:rPr>
        <w:t>Russian civilization in constant conflict with its Western foes strengthens the ideological foundation of his rule—a source of legitimacy he now needs to safeguard his hold on power.</w:t>
      </w:r>
    </w:p>
    <w:p w14:paraId="70EA55CD" w14:textId="77777777" w:rsidR="00BD2520" w:rsidRPr="000C3DBC" w:rsidRDefault="00BD2520" w:rsidP="00BD2520">
      <w:pPr>
        <w:rPr>
          <w:sz w:val="10"/>
        </w:rPr>
      </w:pPr>
      <w:r w:rsidRPr="000C3DBC">
        <w:rPr>
          <w:sz w:val="10"/>
        </w:rPr>
        <w:t>Putin’s increased reliance on repression has generated risks to the stability of his regime. Political science research shows that repression is effective in the sense that it increases autocrats’ longevity in office. But depending too heavily on it, as Putin has done, can raise the prospect that leaders will make destabilizing mistakes. Heavy-handed tactics compel people to mask their private views and avoid sharing anything but what the government wants to hear, which means the autocrat, too, loses access to accurate information. High levels of repression also create a rising reservoir of general dissatisfaction, so that even a small outburst of discontent can quickly spiral into trouble for the regime. To mitigate these risks and reinforce his hold on power, Putin has used his control over the information environment to convince the Russian people that their country is at war with a West that wants to break it apart.</w:t>
      </w:r>
    </w:p>
    <w:p w14:paraId="68EA88F7" w14:textId="77777777" w:rsidR="00BD2520" w:rsidRPr="00615F2A" w:rsidRDefault="00BD2520" w:rsidP="00BD2520">
      <w:pPr>
        <w:rPr>
          <w:rStyle w:val="StyleUnderline"/>
        </w:rPr>
      </w:pPr>
      <w:r w:rsidRPr="009956B8">
        <w:rPr>
          <w:rStyle w:val="StyleUnderline"/>
          <w:highlight w:val="cyan"/>
        </w:rPr>
        <w:t>Putin</w:t>
      </w:r>
      <w:r w:rsidRPr="000C3DBC">
        <w:rPr>
          <w:sz w:val="10"/>
        </w:rPr>
        <w:t xml:space="preserve"> has also </w:t>
      </w:r>
      <w:r w:rsidRPr="009956B8">
        <w:rPr>
          <w:rStyle w:val="Emphasis"/>
          <w:highlight w:val="cyan"/>
        </w:rPr>
        <w:t xml:space="preserve">reoriented the </w:t>
      </w:r>
      <w:r w:rsidRPr="007E6AC8">
        <w:rPr>
          <w:rStyle w:val="StyleUnderline"/>
        </w:rPr>
        <w:t>Russian</w:t>
      </w:r>
      <w:r w:rsidRPr="009956B8">
        <w:rPr>
          <w:rStyle w:val="Emphasis"/>
          <w:highlight w:val="cyan"/>
        </w:rPr>
        <w:t xml:space="preserve"> economy around</w:t>
      </w:r>
      <w:r w:rsidRPr="00615F2A">
        <w:rPr>
          <w:rStyle w:val="StyleUnderline"/>
        </w:rPr>
        <w:t xml:space="preserve"> his </w:t>
      </w:r>
      <w:r w:rsidRPr="009956B8">
        <w:rPr>
          <w:rStyle w:val="Emphasis"/>
          <w:highlight w:val="cyan"/>
        </w:rPr>
        <w:t>war</w:t>
      </w:r>
      <w:r w:rsidRPr="000C3DBC">
        <w:rPr>
          <w:sz w:val="10"/>
        </w:rPr>
        <w:t xml:space="preserve">. </w:t>
      </w:r>
      <w:r w:rsidRPr="00615F2A">
        <w:rPr>
          <w:rStyle w:val="StyleUnderline"/>
        </w:rPr>
        <w:t>Russia’s defense spending is set to reach its highest point since the collapse of the Soviet Union, with $145 billion allocated in the 2025 budget</w:t>
      </w:r>
      <w:r w:rsidRPr="000C3DBC">
        <w:rPr>
          <w:sz w:val="10"/>
        </w:rPr>
        <w:t xml:space="preserve">—the equivalent of </w:t>
      </w:r>
      <w:r w:rsidRPr="00615F2A">
        <w:rPr>
          <w:rStyle w:val="StyleUnderline"/>
        </w:rPr>
        <w:t>6.3 percent of GDP and more than double the $66 billion Russia budgeted for defense in 2021</w:t>
      </w:r>
      <w:r w:rsidRPr="000C3DBC">
        <w:rPr>
          <w:sz w:val="10"/>
        </w:rPr>
        <w:t xml:space="preserve">, the </w:t>
      </w:r>
      <w:r w:rsidRPr="00615F2A">
        <w:rPr>
          <w:rStyle w:val="StyleUnderline"/>
        </w:rPr>
        <w:t>year before the invasion</w:t>
      </w:r>
      <w:r w:rsidRPr="000C3DBC">
        <w:rPr>
          <w:sz w:val="10"/>
        </w:rPr>
        <w:t xml:space="preserve">. And the </w:t>
      </w:r>
      <w:r w:rsidRPr="00615F2A">
        <w:rPr>
          <w:rStyle w:val="StyleUnderline"/>
        </w:rPr>
        <w:t>true amount of such spending will likely be higher,</w:t>
      </w:r>
      <w:r w:rsidRPr="000C3DBC">
        <w:rPr>
          <w:sz w:val="10"/>
        </w:rPr>
        <w:t xml:space="preserve"> possibly </w:t>
      </w:r>
      <w:r w:rsidRPr="009956B8">
        <w:rPr>
          <w:rStyle w:val="Emphasis"/>
          <w:highlight w:val="cyan"/>
        </w:rPr>
        <w:t>exceeding eight percent of GDP</w:t>
      </w:r>
      <w:r w:rsidRPr="000C3DBC">
        <w:rPr>
          <w:sz w:val="10"/>
        </w:rPr>
        <w:t xml:space="preserve">, </w:t>
      </w:r>
      <w:r w:rsidRPr="00615F2A">
        <w:rPr>
          <w:rStyle w:val="StyleUnderline"/>
        </w:rPr>
        <w:t>once other, unofficial forms of defense-related expenditures are accounted for. (</w:t>
      </w:r>
      <w:r w:rsidRPr="000C3DBC">
        <w:rPr>
          <w:sz w:val="10"/>
        </w:rPr>
        <w:t xml:space="preserve">When also adjusting for considerable differences in purchasing power parity between Russia and the United States, </w:t>
      </w:r>
      <w:r w:rsidRPr="00615F2A">
        <w:rPr>
          <w:rStyle w:val="StyleUnderline"/>
        </w:rPr>
        <w:t>Russia’s actual defense spending is much higher than $145 billion, exceeding $200 billion</w:t>
      </w:r>
      <w:r w:rsidRPr="000C3DBC">
        <w:rPr>
          <w:sz w:val="10"/>
        </w:rPr>
        <w:t xml:space="preserve">.) Russian </w:t>
      </w:r>
      <w:r w:rsidRPr="00615F2A">
        <w:rPr>
          <w:rStyle w:val="StyleUnderline"/>
        </w:rPr>
        <w:t>factories producing military equipment have added shifts to increase production; workers have moved from civilian to military sectors, where the wages are higher;</w:t>
      </w:r>
      <w:r w:rsidRPr="000C3DBC">
        <w:rPr>
          <w:sz w:val="10"/>
        </w:rPr>
        <w:t xml:space="preserve"> and </w:t>
      </w:r>
      <w:r w:rsidRPr="00615F2A">
        <w:rPr>
          <w:rStyle w:val="StyleUnderline"/>
        </w:rPr>
        <w:t>payouts for military service have skyrocketed</w:t>
      </w:r>
      <w:r w:rsidRPr="000C3DBC">
        <w:rPr>
          <w:sz w:val="10"/>
        </w:rPr>
        <w:t xml:space="preserve">. The war has become a wealth transfer mechanism channeling money to Russia’s poor regions, and many </w:t>
      </w:r>
      <w:r w:rsidRPr="00615F2A">
        <w:rPr>
          <w:rStyle w:val="StyleUnderline"/>
        </w:rPr>
        <w:t>economic elites</w:t>
      </w:r>
      <w:r w:rsidRPr="000C3DBC">
        <w:rPr>
          <w:sz w:val="10"/>
        </w:rPr>
        <w:t xml:space="preserve"> have </w:t>
      </w:r>
      <w:r w:rsidRPr="00615F2A">
        <w:rPr>
          <w:rStyle w:val="StyleUnderline"/>
        </w:rPr>
        <w:t>moved into the defense sector</w:t>
      </w:r>
      <w:r w:rsidRPr="000C3DBC">
        <w:rPr>
          <w:sz w:val="10"/>
        </w:rPr>
        <w:t xml:space="preserve"> to cash in on lucrative opportunities. </w:t>
      </w:r>
      <w:r w:rsidRPr="007E6AC8">
        <w:rPr>
          <w:rStyle w:val="StyleUnderline"/>
        </w:rPr>
        <w:t>Elites</w:t>
      </w:r>
      <w:r w:rsidRPr="000C3DBC">
        <w:rPr>
          <w:sz w:val="10"/>
        </w:rPr>
        <w:t xml:space="preserve"> have, by now, </w:t>
      </w:r>
      <w:r w:rsidRPr="007E6AC8">
        <w:rPr>
          <w:rStyle w:val="StyleUnderline"/>
        </w:rPr>
        <w:t>adjusted</w:t>
      </w:r>
      <w:r w:rsidRPr="00615F2A">
        <w:rPr>
          <w:rStyle w:val="StyleUnderline"/>
        </w:rPr>
        <w:t xml:space="preserve"> to the system’s current configuration, enabling them not just to survive but to profit from it.</w:t>
      </w:r>
    </w:p>
    <w:p w14:paraId="0895505D" w14:textId="77777777" w:rsidR="00BD2520" w:rsidRPr="000C3DBC" w:rsidRDefault="00BD2520" w:rsidP="00BD2520">
      <w:pPr>
        <w:rPr>
          <w:sz w:val="10"/>
        </w:rPr>
      </w:pPr>
      <w:r w:rsidRPr="000C3DBC">
        <w:rPr>
          <w:sz w:val="10"/>
        </w:rPr>
        <w:t xml:space="preserve">Having gone through the pain of shifting the economy to a wartime footing and feeling the pressure of new vested interests, </w:t>
      </w:r>
      <w:r w:rsidRPr="00615F2A">
        <w:rPr>
          <w:rStyle w:val="StyleUnderline"/>
        </w:rPr>
        <w:t>Putin is unlikely to undo these changes quickly</w:t>
      </w:r>
      <w:r w:rsidRPr="000C3DBC">
        <w:rPr>
          <w:sz w:val="10"/>
        </w:rPr>
        <w:t xml:space="preserve">. After the fighting in Ukraine ends, </w:t>
      </w:r>
      <w:r w:rsidRPr="00615F2A">
        <w:rPr>
          <w:rStyle w:val="StyleUnderline"/>
        </w:rPr>
        <w:t>he will</w:t>
      </w:r>
      <w:r w:rsidRPr="000C3DBC">
        <w:rPr>
          <w:sz w:val="10"/>
        </w:rPr>
        <w:t xml:space="preserve"> probably instead </w:t>
      </w:r>
      <w:r w:rsidRPr="00615F2A">
        <w:rPr>
          <w:rStyle w:val="StyleUnderline"/>
        </w:rPr>
        <w:t xml:space="preserve">look to justify </w:t>
      </w:r>
      <w:r w:rsidRPr="000C3DBC">
        <w:rPr>
          <w:sz w:val="10"/>
        </w:rPr>
        <w:t xml:space="preserve">the </w:t>
      </w:r>
      <w:r w:rsidRPr="00615F2A">
        <w:rPr>
          <w:rStyle w:val="StyleUnderline"/>
        </w:rPr>
        <w:t>continuation of the wartime economy</w:t>
      </w:r>
      <w:r w:rsidRPr="000C3DBC">
        <w:rPr>
          <w:sz w:val="10"/>
        </w:rPr>
        <w:t>. Such was the inclination of Soviet leader Joseph Stalin, who, after the Allied victory in World War II, soon began to speak of Moscow’s new five-year plans as necessary preparation for the next inevitable war.</w:t>
      </w:r>
    </w:p>
    <w:p w14:paraId="6338B116" w14:textId="77777777" w:rsidR="00BD2520" w:rsidRPr="000C3DBC" w:rsidRDefault="00BD2520" w:rsidP="00BD2520">
      <w:pPr>
        <w:rPr>
          <w:sz w:val="10"/>
        </w:rPr>
      </w:pPr>
      <w:r w:rsidRPr="000C3DBC">
        <w:rPr>
          <w:sz w:val="10"/>
        </w:rPr>
        <w:t xml:space="preserve">Russian foreign policy is also transforming in ways that will be difficult to undo. The </w:t>
      </w:r>
      <w:r w:rsidRPr="009956B8">
        <w:rPr>
          <w:rStyle w:val="Emphasis"/>
          <w:highlight w:val="cyan"/>
        </w:rPr>
        <w:t>invasion</w:t>
      </w:r>
      <w:r w:rsidRPr="00615F2A">
        <w:rPr>
          <w:rStyle w:val="Emphasis"/>
        </w:rPr>
        <w:t xml:space="preserve"> of Ukraine has </w:t>
      </w:r>
      <w:r w:rsidRPr="009956B8">
        <w:rPr>
          <w:rStyle w:val="Emphasis"/>
          <w:highlight w:val="cyan"/>
        </w:rPr>
        <w:t>made it impossible</w:t>
      </w:r>
      <w:r w:rsidRPr="00615F2A">
        <w:rPr>
          <w:rStyle w:val="Emphasis"/>
        </w:rPr>
        <w:t xml:space="preserve"> for Russia </w:t>
      </w:r>
      <w:r w:rsidRPr="009956B8">
        <w:rPr>
          <w:rStyle w:val="Emphasis"/>
          <w:highlight w:val="cyan"/>
        </w:rPr>
        <w:t>to build ties with the West</w:t>
      </w:r>
      <w:r w:rsidRPr="000C3DBC">
        <w:rPr>
          <w:sz w:val="10"/>
        </w:rPr>
        <w:t xml:space="preserve">, </w:t>
      </w:r>
      <w:r w:rsidRPr="00615F2A">
        <w:rPr>
          <w:rStyle w:val="StyleUnderline"/>
        </w:rPr>
        <w:t>and Moscow has had to look for opportunities elsewhere</w:t>
      </w:r>
      <w:r w:rsidRPr="000C3DBC">
        <w:rPr>
          <w:sz w:val="10"/>
        </w:rPr>
        <w:t xml:space="preserve">. Its </w:t>
      </w:r>
      <w:r w:rsidRPr="00615F2A">
        <w:rPr>
          <w:rStyle w:val="StyleUnderline"/>
        </w:rPr>
        <w:t>deepening partnerships with China, Iran, and North Korea may have been driven largely by necessity: Russia needs their help to sustain its economy and warfighting machine.</w:t>
      </w:r>
      <w:r w:rsidRPr="000C3DBC">
        <w:rPr>
          <w:sz w:val="10"/>
        </w:rPr>
        <w:t xml:space="preserve"> But </w:t>
      </w:r>
      <w:r w:rsidRPr="00615F2A">
        <w:rPr>
          <w:rStyle w:val="StyleUnderline"/>
        </w:rPr>
        <w:t>Moscow</w:t>
      </w:r>
      <w:r w:rsidRPr="000C3DBC">
        <w:rPr>
          <w:sz w:val="10"/>
        </w:rPr>
        <w:t xml:space="preserve"> also </w:t>
      </w:r>
      <w:r w:rsidRPr="00615F2A">
        <w:rPr>
          <w:rStyle w:val="StyleUnderline"/>
        </w:rPr>
        <w:t>understands that by working with these countries</w:t>
      </w:r>
      <w:r w:rsidRPr="000C3DBC">
        <w:rPr>
          <w:sz w:val="10"/>
        </w:rPr>
        <w:t xml:space="preserve">, </w:t>
      </w:r>
      <w:r w:rsidRPr="00615F2A">
        <w:rPr>
          <w:rStyle w:val="StyleUnderline"/>
        </w:rPr>
        <w:t>it is in a better position to sustain a long-term competition with the United States and its allies.</w:t>
      </w:r>
      <w:r w:rsidRPr="000C3DBC">
        <w:rPr>
          <w:sz w:val="10"/>
        </w:rPr>
        <w:t xml:space="preserve"> Not only does their support make Russia less isolated and less vulnerable to the United States’ tools of economic warfare; </w:t>
      </w:r>
      <w:r w:rsidRPr="009956B8">
        <w:rPr>
          <w:rStyle w:val="StyleUnderline"/>
          <w:highlight w:val="cyan"/>
        </w:rPr>
        <w:t>Russia</w:t>
      </w:r>
      <w:r w:rsidRPr="000C3DBC">
        <w:rPr>
          <w:sz w:val="10"/>
        </w:rPr>
        <w:t xml:space="preserve"> also </w:t>
      </w:r>
      <w:r w:rsidRPr="009956B8">
        <w:rPr>
          <w:rStyle w:val="StyleUnderline"/>
          <w:highlight w:val="cyan"/>
        </w:rPr>
        <w:t>benefits from</w:t>
      </w:r>
      <w:r w:rsidRPr="000C3DBC">
        <w:rPr>
          <w:sz w:val="10"/>
        </w:rPr>
        <w:t xml:space="preserve"> having </w:t>
      </w:r>
      <w:r w:rsidRPr="009956B8">
        <w:rPr>
          <w:rStyle w:val="StyleUnderline"/>
          <w:highlight w:val="cyan"/>
        </w:rPr>
        <w:t xml:space="preserve">cobelligerents </w:t>
      </w:r>
      <w:r w:rsidRPr="007E6AC8">
        <w:rPr>
          <w:rStyle w:val="StyleUnderline"/>
        </w:rPr>
        <w:t>working</w:t>
      </w:r>
      <w:r w:rsidRPr="00615F2A">
        <w:rPr>
          <w:rStyle w:val="StyleUnderline"/>
        </w:rPr>
        <w:t xml:space="preserve"> in tandem </w:t>
      </w:r>
      <w:r w:rsidRPr="007E6AC8">
        <w:rPr>
          <w:rStyle w:val="StyleUnderline"/>
        </w:rPr>
        <w:t>to weaken the West</w:t>
      </w:r>
      <w:r w:rsidRPr="000C3DBC">
        <w:rPr>
          <w:sz w:val="10"/>
        </w:rPr>
        <w:t xml:space="preserve">. The </w:t>
      </w:r>
      <w:r w:rsidRPr="00615F2A">
        <w:rPr>
          <w:rStyle w:val="StyleUnderline"/>
        </w:rPr>
        <w:t>Kremlin</w:t>
      </w:r>
      <w:r w:rsidRPr="000C3DBC">
        <w:rPr>
          <w:sz w:val="10"/>
        </w:rPr>
        <w:t xml:space="preserve"> has gone all in on these partnerships, having </w:t>
      </w:r>
      <w:r w:rsidRPr="00615F2A">
        <w:rPr>
          <w:rStyle w:val="StyleUnderline"/>
        </w:rPr>
        <w:t>abandoned caution in cooperating with North Korea</w:t>
      </w:r>
      <w:r w:rsidRPr="000C3DBC">
        <w:rPr>
          <w:sz w:val="10"/>
        </w:rPr>
        <w:t xml:space="preserve">, overcome its concern with overdependence on </w:t>
      </w:r>
      <w:r w:rsidRPr="00615F2A">
        <w:rPr>
          <w:rStyle w:val="StyleUnderline"/>
        </w:rPr>
        <w:t>China</w:t>
      </w:r>
      <w:r w:rsidRPr="000C3DBC">
        <w:rPr>
          <w:sz w:val="10"/>
        </w:rPr>
        <w:t xml:space="preserve">, </w:t>
      </w:r>
      <w:r w:rsidRPr="00615F2A">
        <w:rPr>
          <w:rStyle w:val="StyleUnderline"/>
        </w:rPr>
        <w:t>and elevated relations with Iran</w:t>
      </w:r>
      <w:r w:rsidRPr="000C3DBC">
        <w:rPr>
          <w:sz w:val="10"/>
        </w:rPr>
        <w:t xml:space="preserve"> beyond transactional engagement. All of this amounts to a new strategy for Moscow, one that will not simply disappear after the fighting in Ukraine subsides or ends.</w:t>
      </w:r>
    </w:p>
    <w:p w14:paraId="10EE86C4" w14:textId="77777777" w:rsidR="00BD2520" w:rsidRPr="000C3DBC" w:rsidRDefault="00BD2520" w:rsidP="00BD2520">
      <w:pPr>
        <w:rPr>
          <w:sz w:val="10"/>
        </w:rPr>
      </w:pPr>
      <w:r w:rsidRPr="000C3DBC">
        <w:rPr>
          <w:sz w:val="10"/>
        </w:rPr>
        <w:t>RUSSIA RELOADS</w:t>
      </w:r>
    </w:p>
    <w:p w14:paraId="29B4C4A7" w14:textId="77777777" w:rsidR="00BD2520" w:rsidRPr="000C3DBC" w:rsidRDefault="00BD2520" w:rsidP="00BD2520">
      <w:pPr>
        <w:rPr>
          <w:sz w:val="10"/>
        </w:rPr>
      </w:pPr>
      <w:r w:rsidRPr="00615F2A">
        <w:rPr>
          <w:rStyle w:val="StyleUnderline"/>
        </w:rPr>
        <w:t>Russia’s military threat is not going away</w:t>
      </w:r>
      <w:r w:rsidRPr="000C3DBC">
        <w:rPr>
          <w:sz w:val="10"/>
        </w:rPr>
        <w:t xml:space="preserve">, either. The </w:t>
      </w:r>
      <w:r w:rsidRPr="00615F2A">
        <w:rPr>
          <w:rStyle w:val="StyleUnderline"/>
        </w:rPr>
        <w:t xml:space="preserve">question of Russian </w:t>
      </w:r>
      <w:r w:rsidRPr="00615F2A">
        <w:rPr>
          <w:rStyle w:val="Emphasis"/>
        </w:rPr>
        <w:t xml:space="preserve">military </w:t>
      </w:r>
      <w:r w:rsidRPr="009956B8">
        <w:rPr>
          <w:rStyle w:val="Emphasis"/>
          <w:highlight w:val="cyan"/>
        </w:rPr>
        <w:t>reconstitution is not an if but a when</w:t>
      </w:r>
      <w:r w:rsidRPr="00615F2A">
        <w:rPr>
          <w:rStyle w:val="StyleUnderline"/>
        </w:rPr>
        <w:t>.</w:t>
      </w:r>
      <w:r w:rsidRPr="000C3DBC">
        <w:rPr>
          <w:sz w:val="10"/>
        </w:rPr>
        <w:t xml:space="preserve"> Even if Russia cannot sustain its current wartime spending, the </w:t>
      </w:r>
      <w:r w:rsidRPr="00615F2A">
        <w:rPr>
          <w:rStyle w:val="StyleUnderline"/>
        </w:rPr>
        <w:t>defense budget is likely to remain substantially above prewar levels for some time to come</w:t>
      </w:r>
      <w:r w:rsidRPr="000C3DBC">
        <w:rPr>
          <w:sz w:val="10"/>
        </w:rPr>
        <w:t xml:space="preserve">. The Russian military, too, is </w:t>
      </w:r>
      <w:r w:rsidRPr="00615F2A">
        <w:rPr>
          <w:rStyle w:val="StyleUnderline"/>
        </w:rPr>
        <w:t>unlikely to shrink back to the</w:t>
      </w:r>
      <w:r w:rsidRPr="000C3DBC">
        <w:rPr>
          <w:sz w:val="10"/>
        </w:rPr>
        <w:t xml:space="preserve"> relatively </w:t>
      </w:r>
      <w:r w:rsidRPr="00615F2A">
        <w:rPr>
          <w:rStyle w:val="StyleUnderline"/>
        </w:rPr>
        <w:t>small army</w:t>
      </w:r>
      <w:r w:rsidRPr="000C3DBC">
        <w:rPr>
          <w:sz w:val="10"/>
        </w:rPr>
        <w:t xml:space="preserve"> Russia fielded </w:t>
      </w:r>
      <w:r w:rsidRPr="00615F2A">
        <w:rPr>
          <w:rStyle w:val="StyleUnderline"/>
        </w:rPr>
        <w:t>before the war</w:t>
      </w:r>
      <w:r w:rsidRPr="000C3DBC">
        <w:rPr>
          <w:sz w:val="10"/>
        </w:rPr>
        <w:t xml:space="preserve">. One lesson that Russia’s military brass took from Ukraine is that the Russian army was not “Soviet” enough in that it lacked mass and the capacity to replace losses. In reality, the Russian military was stuck in a halfway state, having acquired some advanced or modernized capabilities but also retaining some Soviet-era characteristics, including conscription and a culture of centralized command that discouraged initiative. Now, </w:t>
      </w:r>
      <w:r w:rsidRPr="00615F2A">
        <w:rPr>
          <w:rStyle w:val="StyleUnderline"/>
        </w:rPr>
        <w:t>Russia is likely to maintain a large overall force with an expanded structure and greater manpower</w:t>
      </w:r>
      <w:r w:rsidRPr="000C3DBC">
        <w:rPr>
          <w:sz w:val="10"/>
        </w:rPr>
        <w:t xml:space="preserve"> allocation, although it will still depend on mobilization in the event of war to reduce the cost of its standing army.</w:t>
      </w:r>
    </w:p>
    <w:p w14:paraId="16E8FE08" w14:textId="77777777" w:rsidR="00BD2520" w:rsidRPr="000C3DBC" w:rsidRDefault="00BD2520" w:rsidP="00BD2520">
      <w:pPr>
        <w:rPr>
          <w:sz w:val="10"/>
        </w:rPr>
      </w:pPr>
      <w:r w:rsidRPr="00615F2A">
        <w:rPr>
          <w:rStyle w:val="StyleUnderline"/>
        </w:rPr>
        <w:t>Reconstitution is about not just materiel but also the capacity to conduct large-scale combat operations.</w:t>
      </w:r>
      <w:r>
        <w:rPr>
          <w:rStyle w:val="StyleUnderline"/>
        </w:rPr>
        <w:t xml:space="preserve"> </w:t>
      </w:r>
      <w:r w:rsidRPr="00615F2A">
        <w:rPr>
          <w:rStyle w:val="StyleUnderline"/>
        </w:rPr>
        <w:t xml:space="preserve">The </w:t>
      </w:r>
      <w:r w:rsidRPr="009956B8">
        <w:rPr>
          <w:rStyle w:val="Emphasis"/>
          <w:highlight w:val="cyan"/>
        </w:rPr>
        <w:t>Russia</w:t>
      </w:r>
      <w:r w:rsidRPr="00615F2A">
        <w:rPr>
          <w:rStyle w:val="StyleUnderline"/>
        </w:rPr>
        <w:t>n military</w:t>
      </w:r>
      <w:r w:rsidRPr="000C3DBC">
        <w:rPr>
          <w:sz w:val="10"/>
        </w:rPr>
        <w:t xml:space="preserve"> has shown that it can learn as an organization; it </w:t>
      </w:r>
      <w:r w:rsidRPr="009956B8">
        <w:rPr>
          <w:rStyle w:val="StyleUnderline"/>
          <w:b/>
          <w:bCs/>
          <w:highlight w:val="cyan"/>
        </w:rPr>
        <w:t>is capable</w:t>
      </w:r>
      <w:r w:rsidRPr="00615F2A">
        <w:rPr>
          <w:rStyle w:val="StyleUnderline"/>
          <w:b/>
          <w:bCs/>
        </w:rPr>
        <w:t xml:space="preserve"> </w:t>
      </w:r>
      <w:r w:rsidRPr="009956B8">
        <w:rPr>
          <w:rStyle w:val="StyleUnderline"/>
          <w:b/>
          <w:bCs/>
          <w:highlight w:val="cyan"/>
        </w:rPr>
        <w:t>of scaling</w:t>
      </w:r>
      <w:r w:rsidRPr="00615F2A">
        <w:rPr>
          <w:rStyle w:val="StyleUnderline"/>
          <w:b/>
          <w:bCs/>
        </w:rPr>
        <w:t xml:space="preserve"> the </w:t>
      </w:r>
      <w:r w:rsidRPr="009956B8">
        <w:rPr>
          <w:rStyle w:val="StyleUnderline"/>
          <w:b/>
          <w:bCs/>
          <w:highlight w:val="cyan"/>
        </w:rPr>
        <w:t>deployment of</w:t>
      </w:r>
      <w:r w:rsidRPr="00615F2A">
        <w:rPr>
          <w:rStyle w:val="StyleUnderline"/>
          <w:b/>
          <w:bCs/>
        </w:rPr>
        <w:t xml:space="preserve"> </w:t>
      </w:r>
      <w:r w:rsidRPr="009956B8">
        <w:rPr>
          <w:rStyle w:val="Emphasis"/>
          <w:highlight w:val="cyan"/>
        </w:rPr>
        <w:t>new tech</w:t>
      </w:r>
      <w:r w:rsidRPr="00615F2A">
        <w:rPr>
          <w:rStyle w:val="StyleUnderline"/>
          <w:b/>
          <w:bCs/>
        </w:rPr>
        <w:t xml:space="preserve">nology such as </w:t>
      </w:r>
      <w:r w:rsidRPr="009956B8">
        <w:rPr>
          <w:rStyle w:val="Emphasis"/>
          <w:highlight w:val="cyan"/>
        </w:rPr>
        <w:t>drones</w:t>
      </w:r>
      <w:r w:rsidRPr="009956B8">
        <w:rPr>
          <w:rStyle w:val="StyleUnderline"/>
          <w:b/>
          <w:bCs/>
          <w:highlight w:val="cyan"/>
        </w:rPr>
        <w:t xml:space="preserve"> and electronic</w:t>
      </w:r>
      <w:r w:rsidRPr="00615F2A">
        <w:rPr>
          <w:rStyle w:val="StyleUnderline"/>
          <w:b/>
          <w:bCs/>
        </w:rPr>
        <w:t xml:space="preserve"> warfare </w:t>
      </w:r>
      <w:r w:rsidRPr="009956B8">
        <w:rPr>
          <w:rStyle w:val="StyleUnderline"/>
          <w:b/>
          <w:bCs/>
          <w:highlight w:val="cyan"/>
        </w:rPr>
        <w:t>systems</w:t>
      </w:r>
      <w:r w:rsidRPr="00615F2A">
        <w:rPr>
          <w:rStyle w:val="StyleUnderline"/>
          <w:b/>
          <w:bCs/>
        </w:rPr>
        <w:t xml:space="preserve"> onto the battlefield, </w:t>
      </w:r>
      <w:r w:rsidRPr="009956B8">
        <w:rPr>
          <w:rStyle w:val="StyleUnderline"/>
          <w:b/>
          <w:bCs/>
          <w:highlight w:val="cyan"/>
        </w:rPr>
        <w:t>and</w:t>
      </w:r>
      <w:r w:rsidRPr="00615F2A">
        <w:rPr>
          <w:rStyle w:val="StyleUnderline"/>
          <w:b/>
          <w:bCs/>
        </w:rPr>
        <w:t xml:space="preserve"> it will be a changed force after its experience in Ukraine</w:t>
      </w:r>
      <w:r w:rsidRPr="00615F2A">
        <w:rPr>
          <w:rStyle w:val="StyleUnderline"/>
        </w:rPr>
        <w:t>.</w:t>
      </w:r>
      <w:r w:rsidRPr="000C3DBC">
        <w:rPr>
          <w:sz w:val="10"/>
        </w:rPr>
        <w:t xml:space="preserve"> Despite its initial poor showing, </w:t>
      </w:r>
      <w:r w:rsidRPr="00615F2A">
        <w:rPr>
          <w:rStyle w:val="StyleUnderline"/>
        </w:rPr>
        <w:t xml:space="preserve">the Russian military has </w:t>
      </w:r>
      <w:r w:rsidRPr="009956B8">
        <w:rPr>
          <w:rStyle w:val="StyleUnderline"/>
          <w:highlight w:val="cyan"/>
        </w:rPr>
        <w:t>demonstrated</w:t>
      </w:r>
      <w:r w:rsidRPr="00615F2A">
        <w:rPr>
          <w:rStyle w:val="StyleUnderline"/>
        </w:rPr>
        <w:t xml:space="preserve"> staying power and the </w:t>
      </w:r>
      <w:r w:rsidRPr="009956B8">
        <w:rPr>
          <w:rStyle w:val="StyleUnderline"/>
          <w:highlight w:val="cyan"/>
        </w:rPr>
        <w:t xml:space="preserve">ability to withstand </w:t>
      </w:r>
      <w:r w:rsidRPr="007E6AC8">
        <w:rPr>
          <w:rStyle w:val="StyleUnderline"/>
        </w:rPr>
        <w:t>high</w:t>
      </w:r>
      <w:r w:rsidRPr="00615F2A">
        <w:rPr>
          <w:rStyle w:val="StyleUnderline"/>
        </w:rPr>
        <w:t xml:space="preserve"> levels of </w:t>
      </w:r>
      <w:r w:rsidRPr="009956B8">
        <w:rPr>
          <w:rStyle w:val="StyleUnderline"/>
          <w:highlight w:val="cyan"/>
        </w:rPr>
        <w:t>attrition</w:t>
      </w:r>
      <w:r w:rsidRPr="00615F2A">
        <w:rPr>
          <w:rStyle w:val="StyleUnderline"/>
        </w:rPr>
        <w:t>.</w:t>
      </w:r>
    </w:p>
    <w:p w14:paraId="036637B3" w14:textId="77777777" w:rsidR="00BD2520" w:rsidRPr="000C3DBC" w:rsidRDefault="00BD2520" w:rsidP="00BD2520">
      <w:pPr>
        <w:rPr>
          <w:sz w:val="10"/>
        </w:rPr>
      </w:pPr>
      <w:r w:rsidRPr="000C3DBC">
        <w:rPr>
          <w:sz w:val="10"/>
        </w:rPr>
        <w:t>Russia’s military reconstitution will face headwinds, especially from the country’s limited defense industrial capacity and skilled labor shortage. Russian industry has not been able to significantly scale the production of major platforms and weapons systems. Labor and machine tools remain major constraints because of Western sanctions and export controls. Russia has still been able to significantly increase the production of missiles, precision-guided weapons, drones, and artillery munitions, and it has set up an effective repair and refurbishment pipeline for existing equipment. But it is also drawing from aging stocks that it inherited from the Soviet Union for much of its land force equipment. Thus, as it expands its forces and replaces losses, it is depleting its resources.</w:t>
      </w:r>
    </w:p>
    <w:p w14:paraId="037389C0" w14:textId="77777777" w:rsidR="00BD2520" w:rsidRPr="000C3DBC" w:rsidRDefault="00BD2520" w:rsidP="00BD2520">
      <w:pPr>
        <w:rPr>
          <w:sz w:val="10"/>
        </w:rPr>
      </w:pPr>
      <w:r w:rsidRPr="000C3DBC">
        <w:rPr>
          <w:sz w:val="10"/>
        </w:rPr>
        <w:t xml:space="preserve">From now on, </w:t>
      </w:r>
      <w:r w:rsidRPr="00615F2A">
        <w:rPr>
          <w:rStyle w:val="StyleUnderline"/>
        </w:rPr>
        <w:t xml:space="preserve">the Russian military </w:t>
      </w:r>
      <w:r w:rsidRPr="000C3DBC">
        <w:rPr>
          <w:sz w:val="10"/>
        </w:rPr>
        <w:t xml:space="preserve">will have a duality to it, with areas of strength but equally prominent weaknesses. On the one hand, it </w:t>
      </w:r>
      <w:r w:rsidRPr="009956B8">
        <w:rPr>
          <w:rStyle w:val="StyleUnderline"/>
          <w:highlight w:val="cyan"/>
        </w:rPr>
        <w:t>has become</w:t>
      </w:r>
      <w:r w:rsidRPr="00615F2A">
        <w:rPr>
          <w:rStyle w:val="StyleUnderline"/>
        </w:rPr>
        <w:t xml:space="preserve"> much </w:t>
      </w:r>
      <w:r w:rsidRPr="009956B8">
        <w:rPr>
          <w:rStyle w:val="StyleUnderline"/>
          <w:highlight w:val="cyan"/>
        </w:rPr>
        <w:t>better at</w:t>
      </w:r>
      <w:r w:rsidRPr="00615F2A">
        <w:rPr>
          <w:rStyle w:val="StyleUnderline"/>
        </w:rPr>
        <w:t xml:space="preserve"> dynamic </w:t>
      </w:r>
      <w:r w:rsidRPr="009956B8">
        <w:rPr>
          <w:rStyle w:val="StyleUnderline"/>
          <w:highlight w:val="cyan"/>
        </w:rPr>
        <w:t>targeting</w:t>
      </w:r>
      <w:r w:rsidRPr="00615F2A">
        <w:rPr>
          <w:rStyle w:val="StyleUnderline"/>
        </w:rPr>
        <w:t xml:space="preserve">, precision strikes, the integration of </w:t>
      </w:r>
      <w:r w:rsidRPr="009956B8">
        <w:rPr>
          <w:rStyle w:val="StyleUnderline"/>
          <w:highlight w:val="cyan"/>
        </w:rPr>
        <w:t>drones</w:t>
      </w:r>
      <w:r w:rsidRPr="00615F2A">
        <w:rPr>
          <w:rStyle w:val="StyleUnderline"/>
        </w:rPr>
        <w:t xml:space="preserve"> in combat operations, </w:t>
      </w:r>
      <w:r w:rsidRPr="009956B8">
        <w:rPr>
          <w:rStyle w:val="StyleUnderline"/>
          <w:highlight w:val="cyan"/>
        </w:rPr>
        <w:t>and</w:t>
      </w:r>
      <w:r w:rsidRPr="00615F2A">
        <w:rPr>
          <w:rStyle w:val="StyleUnderline"/>
        </w:rPr>
        <w:t xml:space="preserve"> more sophisticated methods of employing </w:t>
      </w:r>
      <w:r w:rsidRPr="009956B8">
        <w:rPr>
          <w:rStyle w:val="StyleUnderline"/>
          <w:highlight w:val="cyan"/>
        </w:rPr>
        <w:t>long-range</w:t>
      </w:r>
      <w:r w:rsidRPr="00615F2A">
        <w:rPr>
          <w:rStyle w:val="StyleUnderline"/>
        </w:rPr>
        <w:t xml:space="preserve"> precision-guided </w:t>
      </w:r>
      <w:r w:rsidRPr="009956B8">
        <w:rPr>
          <w:rStyle w:val="StyleUnderline"/>
          <w:highlight w:val="cyan"/>
        </w:rPr>
        <w:t>weapons</w:t>
      </w:r>
      <w:r w:rsidRPr="000C3DBC">
        <w:rPr>
          <w:sz w:val="10"/>
        </w:rPr>
        <w:t>. Russia has adapted to—</w:t>
      </w:r>
      <w:r w:rsidRPr="009956B8">
        <w:rPr>
          <w:rStyle w:val="StyleUnderline"/>
          <w:highlight w:val="cyan"/>
        </w:rPr>
        <w:t>and</w:t>
      </w:r>
      <w:r w:rsidRPr="000C3DBC">
        <w:rPr>
          <w:sz w:val="10"/>
        </w:rPr>
        <w:t xml:space="preserve"> in some cases </w:t>
      </w:r>
      <w:r w:rsidRPr="009956B8">
        <w:rPr>
          <w:rStyle w:val="StyleUnderline"/>
          <w:highlight w:val="cyan"/>
        </w:rPr>
        <w:t>developed effective tactics to counter</w:t>
      </w:r>
      <w:r w:rsidRPr="000C3DBC">
        <w:rPr>
          <w:sz w:val="10"/>
        </w:rPr>
        <w:t xml:space="preserve">—the </w:t>
      </w:r>
      <w:r w:rsidRPr="009956B8">
        <w:rPr>
          <w:rStyle w:val="StyleUnderline"/>
          <w:highlight w:val="cyan"/>
        </w:rPr>
        <w:t>Western capabilities</w:t>
      </w:r>
      <w:r w:rsidRPr="000C3DBC">
        <w:rPr>
          <w:sz w:val="10"/>
        </w:rPr>
        <w:t xml:space="preserve"> it confronted in Ukraine. Over time, Russian forces </w:t>
      </w:r>
      <w:r w:rsidRPr="00C61A1B">
        <w:rPr>
          <w:rStyle w:val="StyleUnderline"/>
        </w:rPr>
        <w:t>reorganized logistics and command and control, coming up with ways to reduce the efficacy of Western equipment and intercept Western munitions</w:t>
      </w:r>
      <w:r w:rsidRPr="000C3DBC">
        <w:rPr>
          <w:sz w:val="10"/>
        </w:rPr>
        <w:t xml:space="preserve">, </w:t>
      </w:r>
      <w:r w:rsidRPr="00C61A1B">
        <w:rPr>
          <w:rStyle w:val="StyleUnderline"/>
        </w:rPr>
        <w:t>and they have learned to operate with the presence of Western long-range precision-guided weapons, intelligence, and targeting</w:t>
      </w:r>
      <w:r w:rsidRPr="000C3DBC">
        <w:rPr>
          <w:sz w:val="10"/>
        </w:rPr>
        <w:t>.</w:t>
      </w:r>
    </w:p>
    <w:p w14:paraId="02783550" w14:textId="77777777" w:rsidR="00BD2520" w:rsidRPr="000C3DBC" w:rsidRDefault="00BD2520" w:rsidP="00BD2520">
      <w:pPr>
        <w:rPr>
          <w:sz w:val="12"/>
        </w:rPr>
      </w:pPr>
      <w:r w:rsidRPr="000C3DBC">
        <w:rPr>
          <w:sz w:val="10"/>
        </w:rPr>
        <w:t xml:space="preserve">For </w:t>
      </w:r>
      <w:r w:rsidRPr="009956B8">
        <w:rPr>
          <w:rStyle w:val="StyleUnderline"/>
          <w:highlight w:val="cyan"/>
        </w:rPr>
        <w:t>NATO</w:t>
      </w:r>
      <w:r w:rsidRPr="000C3DBC">
        <w:rPr>
          <w:sz w:val="10"/>
        </w:rPr>
        <w:t xml:space="preserve">, this ought to set off alarms. </w:t>
      </w:r>
      <w:r w:rsidRPr="007E6AC8">
        <w:rPr>
          <w:rStyle w:val="StyleUnderline"/>
        </w:rPr>
        <w:t>Some analysts argue that the way Ukraine is fighting now is not the way NATO would fight in a potential future war with Russia.</w:t>
      </w:r>
      <w:r>
        <w:rPr>
          <w:rStyle w:val="StyleUnderline"/>
        </w:rPr>
        <w:t xml:space="preserve"> </w:t>
      </w:r>
      <w:r w:rsidRPr="007E6AC8">
        <w:rPr>
          <w:rStyle w:val="StyleUnderline"/>
        </w:rPr>
        <w:t>They contend specifically that NATO would quickly earn and maintain air superiority, changing the nature of the conflict</w:t>
      </w:r>
      <w:r w:rsidRPr="000C3DBC">
        <w:rPr>
          <w:sz w:val="10"/>
        </w:rPr>
        <w:t xml:space="preserve">. Although this may be true, </w:t>
      </w:r>
      <w:r w:rsidRPr="009956B8">
        <w:rPr>
          <w:rStyle w:val="StyleUnderline"/>
          <w:highlight w:val="cyan"/>
        </w:rPr>
        <w:t>airpower will not solve</w:t>
      </w:r>
      <w:r w:rsidRPr="00C61A1B">
        <w:rPr>
          <w:rStyle w:val="StyleUnderline"/>
        </w:rPr>
        <w:t xml:space="preserve"> every battlefield challenge</w:t>
      </w:r>
      <w:r w:rsidRPr="000C3DBC">
        <w:rPr>
          <w:sz w:val="10"/>
        </w:rPr>
        <w:t xml:space="preserve"> NATO might face. And most </w:t>
      </w:r>
      <w:r w:rsidRPr="00C61A1B">
        <w:rPr>
          <w:rStyle w:val="StyleUnderline"/>
        </w:rPr>
        <w:t>European air forces lack munitions for a sustained conventional war</w:t>
      </w:r>
      <w:r w:rsidRPr="000C3DBC">
        <w:rPr>
          <w:sz w:val="12"/>
        </w:rPr>
        <w:t>. The time it would take to deplete their arsenals can best be measured in weeks and in many cases days.</w:t>
      </w:r>
    </w:p>
    <w:p w14:paraId="58A1F821" w14:textId="77777777" w:rsidR="00BD2520" w:rsidRPr="00C61A1B" w:rsidRDefault="00BD2520" w:rsidP="00BD2520">
      <w:pPr>
        <w:rPr>
          <w:rStyle w:val="StyleUnderline"/>
        </w:rPr>
      </w:pPr>
      <w:r w:rsidRPr="000C3DBC">
        <w:rPr>
          <w:sz w:val="12"/>
        </w:rPr>
        <w:t xml:space="preserve">On the other hand, a substantial percentage of the Russian ground force will likely continue to field dated Soviet equipment, and it will take years to rebuild force quality and replace the officers lost in Ukraine. The outlook for Russia’s defense capacity will also depend on whether its economy is running flat out and the defense sector has already maximized production or if there is still room for production to increase as new and refurbished plants and facilities come online. Overall, the Russian military will remain a patchwork, with some parts more advanced and capable than they were at the start of 2022 and other parts still using equipment from the middle of the Cold War, if not earlier. But </w:t>
      </w:r>
      <w:r w:rsidRPr="00C61A1B">
        <w:rPr>
          <w:rStyle w:val="StyleUnderline"/>
        </w:rPr>
        <w:t>the chances of the Russian armed forces being decisively knocked out and unable to pose a major threat for a prolonged period are low.</w:t>
      </w:r>
    </w:p>
    <w:p w14:paraId="58B9016D" w14:textId="77777777" w:rsidR="00BD2520" w:rsidRPr="00E509A8" w:rsidRDefault="00BD2520" w:rsidP="00BD2520"/>
    <w:p w14:paraId="4C78919B" w14:textId="77777777" w:rsidR="00BD2520" w:rsidRPr="001D1353" w:rsidRDefault="00BD2520" w:rsidP="00BD2520"/>
    <w:p w14:paraId="1AAC26C7" w14:textId="0B8EECBF" w:rsidR="007746BE" w:rsidRDefault="007746BE" w:rsidP="00E509A8">
      <w:pPr>
        <w:pStyle w:val="Heading3"/>
      </w:pPr>
      <w:r>
        <w:t xml:space="preserve">Taiwan-NATO Mod </w:t>
      </w:r>
    </w:p>
    <w:p w14:paraId="4509DA64" w14:textId="61B2522F" w:rsidR="007746BE" w:rsidRDefault="007746BE" w:rsidP="007746BE">
      <w:pPr>
        <w:pStyle w:val="Heading4"/>
      </w:pPr>
      <w:r>
        <w:t>Emboldened Russia and China coordinate strikes on Taiwan and NATO territories</w:t>
      </w:r>
    </w:p>
    <w:p w14:paraId="7890ED44" w14:textId="2DF51DBA" w:rsidR="007746BE" w:rsidRPr="007746BE" w:rsidRDefault="007746BE" w:rsidP="007746BE">
      <w:r w:rsidRPr="007746BE">
        <w:rPr>
          <w:rStyle w:val="Style13ptBold"/>
        </w:rPr>
        <w:t>Fornusek 2025.</w:t>
      </w:r>
      <w:r>
        <w:t xml:space="preserve"> Martin Fornusek is a news editor at the Kyiv Independent. “Russia striking NATO while China invades Taiwan 'plausible' scenario, experts say” Kyiv Independent. July 7, 2025. &lt;https://kyivindependent.com/russia-striking-nato-while-china-invades-taiwan-plausible-scenario-experts-say-06-2025/&gt; Accessed 7/8/25. ARJSH</w:t>
      </w:r>
    </w:p>
    <w:p w14:paraId="782A3D8D" w14:textId="49455366" w:rsidR="007746BE" w:rsidRDefault="007746BE" w:rsidP="007746BE">
      <w:r w:rsidRPr="00BD2520">
        <w:rPr>
          <w:sz w:val="16"/>
        </w:rPr>
        <w:t>If Beijing moves against Taiwan, NATO might soon find itself in a two-front war with China and Russia — or so the alliance's secretary general believes.</w:t>
      </w:r>
      <w:r w:rsidR="00BD2520" w:rsidRPr="00BD2520">
        <w:rPr>
          <w:sz w:val="16"/>
        </w:rPr>
        <w:t xml:space="preserve"> </w:t>
      </w:r>
      <w:r w:rsidRPr="00BD2520">
        <w:rPr>
          <w:sz w:val="16"/>
        </w:rPr>
        <w:t>"</w:t>
      </w:r>
      <w:r w:rsidRPr="00BD2520">
        <w:rPr>
          <w:rStyle w:val="StyleUnderline"/>
        </w:rPr>
        <w:t>If Xi Jinping would attack Taiwan, he would first make sure that he makes a call to his very junior partner in all of this, Vladimir Vladimirovich Putin… and telling him, 'Hey, I’m going to do this, and I need you to to keep them busy in Europe by attacking NATO territory</w:t>
      </w:r>
      <w:r w:rsidRPr="00BD2520">
        <w:rPr>
          <w:sz w:val="16"/>
        </w:rPr>
        <w:t>,'" Secretary General Mark Rutte said in a July 5 interview with the New York Times.</w:t>
      </w:r>
      <w:r w:rsidR="00BD2520" w:rsidRPr="00BD2520">
        <w:rPr>
          <w:sz w:val="16"/>
        </w:rPr>
        <w:t xml:space="preserve"> </w:t>
      </w:r>
      <w:r w:rsidRPr="00BD2520">
        <w:rPr>
          <w:sz w:val="16"/>
        </w:rPr>
        <w:t xml:space="preserve">Such a scenario would for all intents and purposes amount </w:t>
      </w:r>
      <w:r w:rsidRPr="00BD2520">
        <w:rPr>
          <w:rStyle w:val="StyleUnderline"/>
        </w:rPr>
        <w:t xml:space="preserve">to </w:t>
      </w:r>
      <w:r w:rsidRPr="009956B8">
        <w:rPr>
          <w:rStyle w:val="StyleUnderline"/>
          <w:highlight w:val="cyan"/>
        </w:rPr>
        <w:t>a global war between nuclear superpowers</w:t>
      </w:r>
      <w:r w:rsidRPr="00BD2520">
        <w:rPr>
          <w:sz w:val="16"/>
        </w:rPr>
        <w:t xml:space="preserve">, yet many experts agree that this scenario </w:t>
      </w:r>
      <w:r w:rsidRPr="009956B8">
        <w:rPr>
          <w:rStyle w:val="StyleUnderline"/>
          <w:highlight w:val="cyan"/>
        </w:rPr>
        <w:t>is not too far from reality.</w:t>
      </w:r>
      <w:r w:rsidR="00BD2520">
        <w:rPr>
          <w:rStyle w:val="StyleUnderline"/>
        </w:rPr>
        <w:t xml:space="preserve"> </w:t>
      </w:r>
      <w:r w:rsidRPr="00BD2520">
        <w:rPr>
          <w:sz w:val="16"/>
        </w:rPr>
        <w:t>Beijing and Moscow have tightened their alliance aimed at dethroning the U.S. as the global superpower, a cooperation nowhere else more visible than in Chinese support for Russia's war against Ukraine.</w:t>
      </w:r>
      <w:r w:rsidR="00BD2520" w:rsidRPr="00BD2520">
        <w:rPr>
          <w:sz w:val="16"/>
        </w:rPr>
        <w:t xml:space="preserve"> </w:t>
      </w:r>
      <w:r w:rsidRPr="00BD2520">
        <w:rPr>
          <w:sz w:val="16"/>
        </w:rPr>
        <w:t xml:space="preserve">In the meantime, </w:t>
      </w:r>
      <w:r w:rsidRPr="00BD2520">
        <w:rPr>
          <w:rStyle w:val="StyleUnderline"/>
        </w:rPr>
        <w:t xml:space="preserve">NATO continues to grapple with the war in Ukraine and internal divisions wrought by the Trump presidency. It would benefit China to fuel this turmoil, </w:t>
      </w:r>
      <w:r w:rsidRPr="009956B8">
        <w:rPr>
          <w:rStyle w:val="StyleUnderline"/>
          <w:highlight w:val="cyan"/>
        </w:rPr>
        <w:t>making sure the alliance's attention remains split while Beijing pursues its own territorial ambitions</w:t>
      </w:r>
      <w:r w:rsidRPr="00BD2520">
        <w:rPr>
          <w:rStyle w:val="StyleUnderline"/>
        </w:rPr>
        <w:t>.</w:t>
      </w:r>
      <w:r w:rsidR="00BD2520">
        <w:rPr>
          <w:rStyle w:val="StyleUnderline"/>
        </w:rPr>
        <w:t xml:space="preserve"> </w:t>
      </w:r>
      <w:r w:rsidRPr="00BD2520">
        <w:rPr>
          <w:sz w:val="16"/>
        </w:rPr>
        <w:t>"</w:t>
      </w:r>
      <w:r w:rsidRPr="00BD2520">
        <w:rPr>
          <w:rStyle w:val="StyleUnderline"/>
        </w:rPr>
        <w:t>If China were to decide that incorporating Taiwan into China by force was their only option, they will do all they can to ensure both Europe and America have as many dispersed challenges to deal with as possible,"</w:t>
      </w:r>
      <w:r w:rsidRPr="00BD2520">
        <w:rPr>
          <w:sz w:val="16"/>
        </w:rPr>
        <w:t xml:space="preserve"> retired Australian Army Major General Mick Ryan told the Kyiv Independent.</w:t>
      </w:r>
      <w:r w:rsidR="00BD2520" w:rsidRPr="00BD2520">
        <w:rPr>
          <w:sz w:val="16"/>
        </w:rPr>
        <w:t xml:space="preserve"> </w:t>
      </w:r>
      <w:r w:rsidRPr="00BD2520">
        <w:rPr>
          <w:sz w:val="16"/>
        </w:rPr>
        <w:t>China and Russia eye a two-front war on the West</w:t>
      </w:r>
      <w:r w:rsidR="00BD2520" w:rsidRPr="00BD2520">
        <w:rPr>
          <w:sz w:val="16"/>
        </w:rPr>
        <w:t xml:space="preserve"> </w:t>
      </w:r>
      <w:r w:rsidRPr="00BD2520">
        <w:rPr>
          <w:sz w:val="16"/>
        </w:rPr>
        <w:t xml:space="preserve">According to the South China Morning Post, China's Foreign Minister Wang Yi recently told the EU's top diplomat, Kaja Kallas, that his country </w:t>
      </w:r>
      <w:r w:rsidRPr="00BD2520">
        <w:rPr>
          <w:rStyle w:val="StyleUnderline"/>
        </w:rPr>
        <w:t>cannot afford Russia to lose its war against Ukraine, as it would allow the U.S. to shift its focus on Beijing.</w:t>
      </w:r>
      <w:r w:rsidR="00BD2520">
        <w:rPr>
          <w:rStyle w:val="StyleUnderline"/>
        </w:rPr>
        <w:t xml:space="preserve"> </w:t>
      </w:r>
      <w:r w:rsidRPr="00BD2520">
        <w:rPr>
          <w:sz w:val="16"/>
        </w:rPr>
        <w:t>This admission underscored "</w:t>
      </w:r>
      <w:r w:rsidRPr="00BD2520">
        <w:rPr>
          <w:rStyle w:val="StyleUnderline"/>
        </w:rPr>
        <w:t>China's strategic interest in depleting Western resources on the European continent</w:t>
      </w:r>
      <w:r w:rsidRPr="00BD2520">
        <w:rPr>
          <w:sz w:val="16"/>
        </w:rPr>
        <w:t>," Nataliya Butyrska, an expert on East Asia at the New Europe Center in Kyiv, told the Kyiv Independent.</w:t>
      </w:r>
      <w:r w:rsidR="00BD2520" w:rsidRPr="00BD2520">
        <w:rPr>
          <w:sz w:val="16"/>
        </w:rPr>
        <w:t xml:space="preserve"> </w:t>
      </w:r>
      <w:r w:rsidRPr="00BD2520">
        <w:rPr>
          <w:sz w:val="16"/>
        </w:rPr>
        <w:t>This goal has also been evident in China's support of Russia's aggression against Ukraine.</w:t>
      </w:r>
      <w:r w:rsidR="00BD2520" w:rsidRPr="00BD2520">
        <w:rPr>
          <w:sz w:val="16"/>
        </w:rPr>
        <w:t xml:space="preserve"> </w:t>
      </w:r>
      <w:r w:rsidRPr="00BD2520">
        <w:rPr>
          <w:sz w:val="16"/>
        </w:rPr>
        <w:t>The Asian power has been the leading source of dual-use goods feeding the Russian defense industry and has helped Moscow cushion the impact of Western sanctions.</w:t>
      </w:r>
      <w:r w:rsidR="00BD2520" w:rsidRPr="00BD2520">
        <w:rPr>
          <w:sz w:val="16"/>
        </w:rPr>
        <w:t xml:space="preserve"> </w:t>
      </w:r>
      <w:r w:rsidRPr="00BD2520">
        <w:rPr>
          <w:sz w:val="16"/>
        </w:rPr>
        <w:t>Kyiv has even accused China of directly providing arms to Russia – an allegation Beijing denied. Several Chinese nationals have also been captured fighting in Ukraine within Russian ranks.</w:t>
      </w:r>
      <w:r w:rsidR="00BD2520" w:rsidRPr="00BD2520">
        <w:rPr>
          <w:sz w:val="16"/>
        </w:rPr>
        <w:t xml:space="preserve"> </w:t>
      </w:r>
      <w:r w:rsidRPr="00BD2520">
        <w:rPr>
          <w:sz w:val="16"/>
        </w:rPr>
        <w:t>Experts have long warned that China is closely watching Russia's invasion of Ukraine to learn lessons for a potential invasion of Taiwan. But the interest is not limited to the military sphere.</w:t>
      </w:r>
      <w:r w:rsidR="00BD2520" w:rsidRPr="00BD2520">
        <w:rPr>
          <w:sz w:val="16"/>
        </w:rPr>
        <w:t xml:space="preserve"> </w:t>
      </w:r>
      <w:r w:rsidRPr="00BD2520">
        <w:rPr>
          <w:sz w:val="16"/>
        </w:rPr>
        <w:t>"China is closely observing the West’s response to Russia’s actions and sees opportunities for itself amid a potential fracture of transatlantic unity," Butyrska said.</w:t>
      </w:r>
      <w:r w:rsidR="00BD2520" w:rsidRPr="00BD2520">
        <w:rPr>
          <w:sz w:val="16"/>
        </w:rPr>
        <w:t xml:space="preserve"> </w:t>
      </w:r>
      <w:r w:rsidRPr="00BD2520">
        <w:rPr>
          <w:sz w:val="16"/>
        </w:rPr>
        <w:t>Underscoring the symbiotic nature of the Russian-Chinese relationship, a Chinese invasion of Taiwan could also present a boon to Moscow.</w:t>
      </w:r>
      <w:r w:rsidR="00BD2520" w:rsidRPr="00BD2520">
        <w:rPr>
          <w:sz w:val="16"/>
        </w:rPr>
        <w:t xml:space="preserve"> </w:t>
      </w:r>
      <w:r w:rsidRPr="00BD2520">
        <w:rPr>
          <w:sz w:val="16"/>
        </w:rPr>
        <w:t>"</w:t>
      </w:r>
      <w:r w:rsidRPr="009956B8">
        <w:rPr>
          <w:rStyle w:val="StyleUnderline"/>
          <w:highlight w:val="cyan"/>
        </w:rPr>
        <w:t>Russia</w:t>
      </w:r>
      <w:r w:rsidRPr="00BD2520">
        <w:rPr>
          <w:sz w:val="16"/>
        </w:rPr>
        <w:t xml:space="preserve"> wouldn’t need a request from China to keep NATO occupied; it </w:t>
      </w:r>
      <w:r w:rsidRPr="009956B8">
        <w:rPr>
          <w:rStyle w:val="StyleUnderline"/>
          <w:highlight w:val="cyan"/>
        </w:rPr>
        <w:t>is</w:t>
      </w:r>
      <w:r w:rsidRPr="00BD2520">
        <w:rPr>
          <w:sz w:val="16"/>
        </w:rPr>
        <w:t xml:space="preserve"> more </w:t>
      </w:r>
      <w:r w:rsidRPr="009956B8">
        <w:rPr>
          <w:rStyle w:val="StyleUnderline"/>
          <w:highlight w:val="cyan"/>
        </w:rPr>
        <w:t>likely to take advantage of a Taiwan invasion by undertaking some kind of further aggression in Europe</w:t>
      </w:r>
      <w:r w:rsidRPr="00BD2520">
        <w:rPr>
          <w:sz w:val="16"/>
        </w:rPr>
        <w:t>," Dan Hamilton, a non-resident senior fellow at the Brookings Institution, told the Kyiv Independent.</w:t>
      </w:r>
      <w:r w:rsidR="00BD2520" w:rsidRPr="00BD2520">
        <w:rPr>
          <w:sz w:val="16"/>
        </w:rPr>
        <w:t xml:space="preserve"> </w:t>
      </w:r>
      <w:r w:rsidRPr="00BD2520">
        <w:rPr>
          <w:sz w:val="16"/>
        </w:rPr>
        <w:t xml:space="preserve">Ukrainian and Western officials have been raising alarms that </w:t>
      </w:r>
      <w:r w:rsidRPr="009956B8">
        <w:rPr>
          <w:rStyle w:val="StyleUnderline"/>
          <w:highlight w:val="cyan"/>
        </w:rPr>
        <w:t>a Russian attack against NATO</w:t>
      </w:r>
      <w:r w:rsidRPr="00BD2520">
        <w:rPr>
          <w:rStyle w:val="StyleUnderline"/>
        </w:rPr>
        <w:t xml:space="preserve"> territory</w:t>
      </w:r>
      <w:r w:rsidRPr="00BD2520">
        <w:rPr>
          <w:sz w:val="16"/>
        </w:rPr>
        <w:t xml:space="preserve"> — for example, in the Baltics — </w:t>
      </w:r>
      <w:r w:rsidRPr="00BD2520">
        <w:rPr>
          <w:rStyle w:val="StyleUnderline"/>
        </w:rPr>
        <w:t xml:space="preserve">is an </w:t>
      </w:r>
      <w:r w:rsidRPr="009956B8">
        <w:rPr>
          <w:rStyle w:val="StyleUnderline"/>
          <w:highlight w:val="cyan"/>
        </w:rPr>
        <w:t>increasingly plausible</w:t>
      </w:r>
      <w:r w:rsidRPr="00BD2520">
        <w:rPr>
          <w:rStyle w:val="StyleUnderline"/>
        </w:rPr>
        <w:t xml:space="preserve"> scenario</w:t>
      </w:r>
      <w:r w:rsidRPr="00BD2520">
        <w:rPr>
          <w:sz w:val="16"/>
        </w:rPr>
        <w:t>.</w:t>
      </w:r>
      <w:r w:rsidR="00BD2520" w:rsidRPr="00BD2520">
        <w:rPr>
          <w:sz w:val="16"/>
        </w:rPr>
        <w:t xml:space="preserve"> </w:t>
      </w:r>
      <w:r w:rsidRPr="00BD2520">
        <w:rPr>
          <w:sz w:val="16"/>
        </w:rPr>
        <w:t>Camille Grand, a security and NATO expert at the European Council on Foreign Relations, concurred that in "</w:t>
      </w:r>
      <w:r w:rsidRPr="00BD2520">
        <w:rPr>
          <w:rStyle w:val="StyleUnderline"/>
        </w:rPr>
        <w:t>the event of a major crisis in Asia, the Russian Federation might indeed try to take advantage of the U.S. focused on a Taiwanese contingency to test NATO and further challenge European security."</w:t>
      </w:r>
      <w:r w:rsidR="00BD2520">
        <w:rPr>
          <w:rStyle w:val="StyleUnderline"/>
        </w:rPr>
        <w:t xml:space="preserve"> </w:t>
      </w:r>
      <w:r w:rsidRPr="00BD2520">
        <w:rPr>
          <w:sz w:val="16"/>
        </w:rPr>
        <w:t>Even the more cautious voices do not rule out a possible coordination between China and Russia in the case of an attack on Taiwan.</w:t>
      </w:r>
      <w:r w:rsidR="00BD2520" w:rsidRPr="00BD2520">
        <w:rPr>
          <w:sz w:val="16"/>
        </w:rPr>
        <w:t xml:space="preserve"> </w:t>
      </w:r>
      <w:r w:rsidRPr="00BD2520">
        <w:rPr>
          <w:sz w:val="16"/>
        </w:rPr>
        <w:t>Jan Svec, a China researcher at the Prague-based Institute of International Relations, notes that an ideal scenario for Beijing is seizing the island by non-military means without sparking a broader conflict with the West.</w:t>
      </w:r>
      <w:r w:rsidR="00BD2520" w:rsidRPr="00BD2520">
        <w:rPr>
          <w:sz w:val="16"/>
        </w:rPr>
        <w:t xml:space="preserve"> </w:t>
      </w:r>
      <w:r w:rsidRPr="00BD2520">
        <w:rPr>
          <w:sz w:val="16"/>
        </w:rPr>
        <w:t>However "</w:t>
      </w:r>
      <w:r w:rsidRPr="00BD2520">
        <w:rPr>
          <w:rStyle w:val="StyleUnderline"/>
        </w:rPr>
        <w:t xml:space="preserve">if the situation escalates and the Chinese government decides on a military invasion (which is a less likely but also possible option), then </w:t>
      </w:r>
      <w:r w:rsidRPr="009956B8">
        <w:rPr>
          <w:rStyle w:val="StyleUnderline"/>
          <w:highlight w:val="cyan"/>
        </w:rPr>
        <w:t xml:space="preserve">it would make </w:t>
      </w:r>
      <w:r w:rsidRPr="00BD2520">
        <w:rPr>
          <w:rStyle w:val="StyleUnderline"/>
        </w:rPr>
        <w:t xml:space="preserve">some </w:t>
      </w:r>
      <w:r w:rsidRPr="009956B8">
        <w:rPr>
          <w:rStyle w:val="StyleUnderline"/>
          <w:highlight w:val="cyan"/>
        </w:rPr>
        <w:t>sense to coordinate with Russia,"</w:t>
      </w:r>
      <w:r w:rsidRPr="00BD2520">
        <w:rPr>
          <w:rStyle w:val="StyleUnderline"/>
        </w:rPr>
        <w:t xml:space="preserve"> he told the Kyiv Independent.</w:t>
      </w:r>
      <w:r w:rsidR="00BD2520">
        <w:rPr>
          <w:rStyle w:val="StyleUnderline"/>
        </w:rPr>
        <w:t xml:space="preserve"> </w:t>
      </w:r>
      <w:r w:rsidRPr="00BD2520">
        <w:rPr>
          <w:sz w:val="16"/>
        </w:rPr>
        <w:t>Putin and Xi have not been shy about the ultimate goal of their "no-limits partnership" — challenging the U.S. and Western dominance on the global stage.</w:t>
      </w:r>
      <w:r w:rsidR="00BD2520" w:rsidRPr="00BD2520">
        <w:rPr>
          <w:sz w:val="16"/>
        </w:rPr>
        <w:t xml:space="preserve"> </w:t>
      </w:r>
      <w:r w:rsidRPr="00BD2520">
        <w:rPr>
          <w:sz w:val="16"/>
        </w:rPr>
        <w:t>Such clarity seems to be lacking in the NATO camp. U.S. President Donald Trump's strategy to drive a wedge between Moscow and Beijing by making overtures to Russia has been met with skepticism from experts.</w:t>
      </w:r>
      <w:r w:rsidR="00BD2520" w:rsidRPr="00BD2520">
        <w:rPr>
          <w:sz w:val="16"/>
        </w:rPr>
        <w:t xml:space="preserve"> </w:t>
      </w:r>
      <w:r w:rsidRPr="00BD2520">
        <w:rPr>
          <w:sz w:val="16"/>
        </w:rPr>
        <w:t>The new U.S. president has also signaled plans to reduce the U.S. military presence in Europe while urging European partners to take up greater responsibility for their own security, allowing Washington to shift focus to the Indo-Pacific region.</w:t>
      </w:r>
      <w:r w:rsidR="00BD2520" w:rsidRPr="00BD2520">
        <w:rPr>
          <w:sz w:val="16"/>
        </w:rPr>
        <w:t xml:space="preserve"> </w:t>
      </w:r>
      <w:r w:rsidRPr="00BD2520">
        <w:rPr>
          <w:sz w:val="16"/>
        </w:rPr>
        <w:t>But as Hamilton notes</w:t>
      </w:r>
      <w:r w:rsidRPr="009956B8">
        <w:rPr>
          <w:sz w:val="16"/>
          <w:highlight w:val="cyan"/>
        </w:rPr>
        <w:t xml:space="preserve">, </w:t>
      </w:r>
      <w:r w:rsidRPr="009956B8">
        <w:rPr>
          <w:rStyle w:val="StyleUnderline"/>
          <w:highlight w:val="cyan"/>
        </w:rPr>
        <w:t xml:space="preserve">the "North Atlantic and </w:t>
      </w:r>
      <w:r w:rsidRPr="00BD2520">
        <w:rPr>
          <w:rStyle w:val="StyleUnderline"/>
        </w:rPr>
        <w:t xml:space="preserve">the </w:t>
      </w:r>
      <w:r w:rsidRPr="009956B8">
        <w:rPr>
          <w:rStyle w:val="StyleUnderline"/>
          <w:highlight w:val="cyan"/>
        </w:rPr>
        <w:t xml:space="preserve">Indo-Pacific </w:t>
      </w:r>
      <w:r w:rsidRPr="00D34EB5">
        <w:rPr>
          <w:rStyle w:val="StyleUnderline"/>
        </w:rPr>
        <w:t xml:space="preserve">(regions) </w:t>
      </w:r>
      <w:r w:rsidRPr="009956B8">
        <w:rPr>
          <w:rStyle w:val="StyleUnderline"/>
          <w:highlight w:val="cyan"/>
        </w:rPr>
        <w:t>are strategically linked</w:t>
      </w:r>
      <w:r w:rsidRPr="00BD2520">
        <w:rPr>
          <w:rStyle w:val="StyleUnderline"/>
        </w:rPr>
        <w:t xml:space="preserve"> by the China-Russia entente</w:t>
      </w:r>
      <w:r w:rsidRPr="00BD2520">
        <w:rPr>
          <w:sz w:val="16"/>
        </w:rPr>
        <w:t>."</w:t>
      </w:r>
      <w:r w:rsidR="00BD2520" w:rsidRPr="00BD2520">
        <w:rPr>
          <w:sz w:val="16"/>
        </w:rPr>
        <w:t xml:space="preserve"> </w:t>
      </w:r>
      <w:r w:rsidRPr="00BD2520">
        <w:rPr>
          <w:sz w:val="16"/>
        </w:rPr>
        <w:t>"</w:t>
      </w:r>
      <w:r w:rsidRPr="00BD2520">
        <w:rPr>
          <w:rStyle w:val="StyleUnderline"/>
        </w:rPr>
        <w:t>NATO's best contribution to this challenge is for Europeans to do more to defend Europe so that Americans can devote more resources to the Indo-Pacific,"</w:t>
      </w:r>
      <w:r>
        <w:t xml:space="preserve"> he adds.</w:t>
      </w:r>
      <w:r w:rsidR="00BD2520">
        <w:t xml:space="preserve"> </w:t>
      </w:r>
      <w:r>
        <w:t>Allied leaders have rushed to allay Trump's concerns, agreeing to ramp up the defense spending target from 2% to 5% of GDP during a recent summit in The Hague. However, some experts say this is far from enough to counter a united Russian-Chinese threat.</w:t>
      </w:r>
      <w:r w:rsidR="00BD2520">
        <w:t xml:space="preserve"> </w:t>
      </w:r>
      <w:r>
        <w:t>Edward Lucas, a non-resident Senior Fellow at the Center for European Policy Analysis, agrees that a coordinated Chinese assault on Taiwan and a Russian assault on NATO is "all too plausible."</w:t>
      </w:r>
      <w:r w:rsidR="00BD2520">
        <w:t xml:space="preserve"> </w:t>
      </w:r>
      <w:r>
        <w:t>"What is baffling to me is that NATO, having been on edge after Trump‘s election victory… is slumping back into a posture of complacency," he told the Kyiv Independent.</w:t>
      </w:r>
      <w:r w:rsidR="00BD2520">
        <w:t xml:space="preserve"> </w:t>
      </w:r>
      <w:r>
        <w:t>Calling the new defense spending target an "aspiration" rather than a reality, Lucas says that "NATO still has its pants down when it comes to defense and deterrence."</w:t>
      </w:r>
    </w:p>
    <w:p w14:paraId="233D77DB" w14:textId="63B7666C" w:rsidR="007746BE" w:rsidRPr="00673C7A" w:rsidRDefault="007746BE" w:rsidP="007746BE">
      <w:pPr>
        <w:pStyle w:val="Heading4"/>
        <w:rPr>
          <w:rFonts w:eastAsia="MS Gothic"/>
        </w:rPr>
      </w:pPr>
      <w:r>
        <w:rPr>
          <w:rFonts w:eastAsia="MS Gothic"/>
        </w:rPr>
        <w:t xml:space="preserve">NATO-Russia Conflict goes nuclear </w:t>
      </w:r>
    </w:p>
    <w:p w14:paraId="082BD924" w14:textId="77777777" w:rsidR="007746BE" w:rsidRPr="00673C7A" w:rsidRDefault="007746BE" w:rsidP="007746BE">
      <w:pPr>
        <w:rPr>
          <w:rFonts w:eastAsia="Cambria"/>
          <w:b/>
          <w:sz w:val="24"/>
        </w:rPr>
      </w:pPr>
      <w:r w:rsidRPr="00673C7A">
        <w:rPr>
          <w:rFonts w:eastAsia="Cambria"/>
          <w:b/>
          <w:sz w:val="24"/>
        </w:rPr>
        <w:t>Mizokami 16</w:t>
      </w:r>
    </w:p>
    <w:p w14:paraId="1535DF9F" w14:textId="77777777" w:rsidR="007746BE" w:rsidRPr="00673C7A" w:rsidRDefault="007746BE" w:rsidP="007746BE">
      <w:pPr>
        <w:rPr>
          <w:rFonts w:eastAsia="Cambria"/>
        </w:rPr>
      </w:pPr>
      <w:r w:rsidRPr="00673C7A">
        <w:rPr>
          <w:rFonts w:eastAsia="Cambria"/>
        </w:rPr>
        <w:t xml:space="preserve">(Kyle, writer on defense and security issues in Asia has written for The Daily Beast, The National Interest, Foreign Policy, The Week, U.S. Naval Institute News, Medium, The Atlantic.com, Salon, The Japan Times, and The Diplomat, “How a Russia vs. NATO war would really go down”, </w:t>
      </w:r>
      <w:hyperlink r:id="rId9" w:history="1">
        <w:r w:rsidRPr="00673C7A">
          <w:rPr>
            <w:rFonts w:eastAsia="Cambria"/>
          </w:rPr>
          <w:t>http://theweek.com/articles/629092/how-russia-vs-nato-war-really-down</w:t>
        </w:r>
      </w:hyperlink>
      <w:r w:rsidRPr="00673C7A">
        <w:rPr>
          <w:rFonts w:eastAsia="Cambria"/>
        </w:rPr>
        <w:t>, Accessed 1-12-17 LKM)</w:t>
      </w:r>
    </w:p>
    <w:p w14:paraId="4ED08A50" w14:textId="77777777" w:rsidR="007746BE" w:rsidRDefault="007746BE" w:rsidP="007746BE">
      <w:pPr>
        <w:rPr>
          <w:rFonts w:eastAsia="Cambria"/>
        </w:rPr>
      </w:pPr>
      <w:r w:rsidRPr="009956B8">
        <w:rPr>
          <w:rFonts w:eastAsia="Cambria"/>
          <w:highlight w:val="cyan"/>
          <w:u w:val="single"/>
        </w:rPr>
        <w:t>The</w:t>
      </w:r>
      <w:r w:rsidRPr="00673C7A">
        <w:rPr>
          <w:rFonts w:eastAsia="Cambria"/>
          <w:u w:val="single"/>
        </w:rPr>
        <w:t xml:space="preserve"> real </w:t>
      </w:r>
      <w:r w:rsidRPr="009956B8">
        <w:rPr>
          <w:rFonts w:eastAsia="Cambria"/>
          <w:highlight w:val="cyan"/>
          <w:u w:val="single"/>
        </w:rPr>
        <w:t>danger in any NATO-Russia war isn't that NATO would lose</w:t>
      </w:r>
      <w:r w:rsidRPr="00673C7A">
        <w:rPr>
          <w:rFonts w:eastAsia="Cambria"/>
        </w:rPr>
        <w:t xml:space="preserve">: </w:t>
      </w:r>
      <w:r w:rsidRPr="009956B8">
        <w:rPr>
          <w:rFonts w:eastAsia="Cambria"/>
          <w:highlight w:val="cyan"/>
          <w:u w:val="single"/>
        </w:rPr>
        <w:t>With</w:t>
      </w:r>
      <w:r w:rsidRPr="00673C7A">
        <w:rPr>
          <w:rFonts w:eastAsia="Cambria"/>
          <w:u w:val="single"/>
        </w:rPr>
        <w:t xml:space="preserve"> </w:t>
      </w:r>
      <w:r w:rsidRPr="009956B8">
        <w:rPr>
          <w:rFonts w:eastAsia="Cambria"/>
          <w:highlight w:val="cyan"/>
          <w:u w:val="single"/>
        </w:rPr>
        <w:t>immense reserves</w:t>
      </w:r>
      <w:r w:rsidRPr="00673C7A">
        <w:rPr>
          <w:rFonts w:eastAsia="Cambria"/>
          <w:u w:val="single"/>
        </w:rPr>
        <w:t xml:space="preserve"> of air, land and sea power</w:t>
      </w:r>
      <w:r w:rsidRPr="00673C7A">
        <w:rPr>
          <w:rFonts w:eastAsia="Cambria"/>
        </w:rPr>
        <w:t xml:space="preserve"> safely </w:t>
      </w:r>
      <w:r w:rsidRPr="00673C7A">
        <w:rPr>
          <w:rFonts w:eastAsia="Cambria"/>
          <w:u w:val="single"/>
        </w:rPr>
        <w:t>outside the combat theater</w:t>
      </w:r>
      <w:r w:rsidRPr="00673C7A">
        <w:rPr>
          <w:rFonts w:eastAsia="Cambria"/>
        </w:rPr>
        <w:t xml:space="preserve">, </w:t>
      </w:r>
      <w:r w:rsidRPr="009956B8">
        <w:rPr>
          <w:rFonts w:eastAsia="Cambria"/>
          <w:highlight w:val="cyan"/>
          <w:u w:val="single"/>
        </w:rPr>
        <w:t>NATO would eventually win</w:t>
      </w:r>
      <w:r w:rsidRPr="00673C7A">
        <w:rPr>
          <w:rFonts w:eastAsia="Cambria"/>
        </w:rPr>
        <w:t xml:space="preserve">. NATO might even start winning even sooner than anyone would expect, if the Russians bungle what would necessarily be a difficult and complex campaign. </w:t>
      </w:r>
      <w:r w:rsidRPr="009956B8">
        <w:rPr>
          <w:rFonts w:eastAsia="Cambria"/>
          <w:highlight w:val="cyan"/>
          <w:u w:val="single"/>
        </w:rPr>
        <w:t>The danger is that Russia</w:t>
      </w:r>
      <w:r w:rsidRPr="00673C7A">
        <w:rPr>
          <w:rFonts w:eastAsia="Cambria"/>
          <w:u w:val="single"/>
        </w:rPr>
        <w:t xml:space="preserve">, </w:t>
      </w:r>
      <w:r w:rsidRPr="009956B8">
        <w:rPr>
          <w:rFonts w:eastAsia="Cambria"/>
          <w:highlight w:val="cyan"/>
          <w:u w:val="single"/>
        </w:rPr>
        <w:t>losing badly</w:t>
      </w:r>
      <w:r w:rsidRPr="00673C7A">
        <w:rPr>
          <w:rFonts w:eastAsia="Cambria"/>
          <w:u w:val="single"/>
        </w:rPr>
        <w:t xml:space="preserve"> to a NATO counterattack right on its borders, </w:t>
      </w:r>
      <w:r w:rsidRPr="009956B8">
        <w:rPr>
          <w:rFonts w:eastAsia="Cambria"/>
          <w:highlight w:val="cyan"/>
          <w:u w:val="single"/>
        </w:rPr>
        <w:t>could</w:t>
      </w:r>
      <w:r w:rsidRPr="00673C7A">
        <w:rPr>
          <w:rFonts w:eastAsia="Cambria"/>
          <w:u w:val="single"/>
        </w:rPr>
        <w:t xml:space="preserve"> run out conventional forces and </w:t>
      </w:r>
      <w:r w:rsidRPr="009956B8">
        <w:rPr>
          <w:rFonts w:eastAsia="Cambria"/>
          <w:highlight w:val="cyan"/>
          <w:u w:val="single"/>
        </w:rPr>
        <w:t>use tactical nuclear weapons</w:t>
      </w:r>
      <w:r w:rsidRPr="00673C7A">
        <w:rPr>
          <w:rFonts w:eastAsia="Cambria"/>
          <w:u w:val="single"/>
        </w:rPr>
        <w:t>.</w:t>
      </w:r>
      <w:r w:rsidRPr="00673C7A">
        <w:rPr>
          <w:rFonts w:eastAsia="Cambria"/>
        </w:rPr>
        <w:t xml:space="preserve"> And </w:t>
      </w:r>
      <w:r w:rsidRPr="009956B8">
        <w:rPr>
          <w:rFonts w:eastAsia="Cambria"/>
          <w:highlight w:val="cyan"/>
          <w:u w:val="single"/>
        </w:rPr>
        <w:t>that could</w:t>
      </w:r>
      <w:r w:rsidRPr="00673C7A">
        <w:rPr>
          <w:rFonts w:eastAsia="Cambria"/>
          <w:u w:val="single"/>
        </w:rPr>
        <w:t xml:space="preserve"> very well </w:t>
      </w:r>
      <w:r w:rsidRPr="009956B8">
        <w:rPr>
          <w:rFonts w:eastAsia="Cambria"/>
          <w:highlight w:val="cyan"/>
          <w:u w:val="single"/>
        </w:rPr>
        <w:t>escalate to full-scale nuclear war</w:t>
      </w:r>
      <w:r w:rsidRPr="00673C7A">
        <w:rPr>
          <w:rFonts w:eastAsia="Cambria"/>
          <w:u w:val="single"/>
        </w:rPr>
        <w:t>.</w:t>
      </w:r>
      <w:r w:rsidRPr="00673C7A">
        <w:rPr>
          <w:rFonts w:eastAsia="Cambria"/>
        </w:rPr>
        <w:t xml:space="preserve"> </w:t>
      </w:r>
      <w:r w:rsidRPr="009956B8">
        <w:rPr>
          <w:rFonts w:eastAsia="Cambria"/>
          <w:highlight w:val="cyan"/>
          <w:u w:val="single"/>
        </w:rPr>
        <w:t>NATO needs to prevent a conflict with Russia</w:t>
      </w:r>
      <w:r w:rsidRPr="00673C7A">
        <w:rPr>
          <w:rFonts w:eastAsia="Cambria"/>
        </w:rPr>
        <w:t xml:space="preserve">, but it needs to do so </w:t>
      </w:r>
      <w:r w:rsidRPr="007746BE">
        <w:rPr>
          <w:rFonts w:eastAsia="Cambria"/>
          <w:u w:val="single"/>
        </w:rPr>
        <w:t>out of strength, not weakness</w:t>
      </w:r>
      <w:r w:rsidRPr="007746BE">
        <w:rPr>
          <w:rFonts w:eastAsia="Cambria"/>
        </w:rPr>
        <w:t xml:space="preserve">. </w:t>
      </w:r>
      <w:r w:rsidRPr="007746BE">
        <w:rPr>
          <w:rFonts w:eastAsia="Cambria"/>
          <w:b/>
          <w:u w:val="single"/>
        </w:rPr>
        <w:t>If Russia understands</w:t>
      </w:r>
      <w:r w:rsidRPr="007746BE">
        <w:rPr>
          <w:rFonts w:eastAsia="Cambria"/>
        </w:rPr>
        <w:t xml:space="preserve"> that </w:t>
      </w:r>
      <w:r w:rsidRPr="007746BE">
        <w:rPr>
          <w:rFonts w:eastAsia="Cambria"/>
          <w:b/>
          <w:u w:val="single"/>
        </w:rPr>
        <w:t>NATO is united</w:t>
      </w:r>
      <w:r w:rsidRPr="007746BE">
        <w:rPr>
          <w:rFonts w:eastAsia="Cambria"/>
        </w:rPr>
        <w:t xml:space="preserve"> in the defense of the Baltics, </w:t>
      </w:r>
      <w:r w:rsidRPr="007746BE">
        <w:rPr>
          <w:rFonts w:eastAsia="Cambria"/>
          <w:u w:val="single"/>
        </w:rPr>
        <w:t>it will understand there will be nothing to gain in attacking .</w:t>
      </w:r>
      <w:r w:rsidRPr="00673C7A">
        <w:rPr>
          <w:rFonts w:eastAsia="Cambria"/>
        </w:rPr>
        <w:t xml:space="preserve"> And then NATO wins.</w:t>
      </w:r>
    </w:p>
    <w:p w14:paraId="7C3EE435" w14:textId="77777777" w:rsidR="00BD2520" w:rsidRDefault="00BD2520" w:rsidP="00BD2520">
      <w:pPr>
        <w:pStyle w:val="Heading4"/>
      </w:pPr>
      <w:r>
        <w:t xml:space="preserve">Taiwan </w:t>
      </w:r>
      <w:r w:rsidRPr="00CE5C86">
        <w:rPr>
          <w:u w:val="single"/>
        </w:rPr>
        <w:t>invasion</w:t>
      </w:r>
      <w:r>
        <w:t xml:space="preserve"> triggers a </w:t>
      </w:r>
      <w:r w:rsidRPr="007A438B">
        <w:rPr>
          <w:u w:val="single"/>
        </w:rPr>
        <w:t>war</w:t>
      </w:r>
      <w:r>
        <w:t xml:space="preserve"> with the </w:t>
      </w:r>
      <w:r w:rsidRPr="007A438B">
        <w:rPr>
          <w:u w:val="single"/>
        </w:rPr>
        <w:t>US</w:t>
      </w:r>
      <w:r>
        <w:t xml:space="preserve">. </w:t>
      </w:r>
    </w:p>
    <w:p w14:paraId="13C5B653" w14:textId="77777777" w:rsidR="00BD2520" w:rsidRPr="00D268EC" w:rsidRDefault="00BD2520" w:rsidP="00BD2520">
      <w:r w:rsidRPr="006679A8">
        <w:rPr>
          <w:rStyle w:val="Style13ptBold"/>
        </w:rPr>
        <w:t>Leben ’24</w:t>
      </w:r>
      <w:r>
        <w:t xml:space="preserve"> [William Leben, ASPI analyst specializing in future war; senior analyst at the Development Intelligence Lab; expert associate at Australian National University’s National Security College; former Australian Army Officer with operational experience; Diploma of Military Leadership, Royal Military College-Duntroon; BA, international and political studies and history, University of New South Wales-Sydney; MPhil, international development, University of Oxford. February 2024. Australian Strategic Policy Institute Special Report “Escalation risks in the Indo-Pacific: A review for practitioners” </w:t>
      </w:r>
      <w:r w:rsidRPr="00B76F53">
        <w:t>https://ad-aspi.s3.ap-southeast-2.amazonaws.com/2024-02/SR201%20Escalation%20risks%20in%20the%20Indo-Pacific.pdf</w:t>
      </w:r>
      <w:r>
        <w:t xml:space="preserve"> Accessed 6.26.2025 // </w:t>
      </w:r>
      <w:r>
        <w:rPr>
          <w:b/>
          <w:i/>
        </w:rPr>
        <w:t>mosuQ</w:t>
      </w:r>
      <w:r>
        <w:t>]</w:t>
      </w:r>
    </w:p>
    <w:p w14:paraId="22F04560" w14:textId="77777777" w:rsidR="00BD2520" w:rsidRPr="007A438B" w:rsidRDefault="00BD2520" w:rsidP="00BD2520">
      <w:pPr>
        <w:rPr>
          <w:sz w:val="12"/>
        </w:rPr>
      </w:pPr>
      <w:r w:rsidRPr="007A438B">
        <w:rPr>
          <w:sz w:val="12"/>
        </w:rPr>
        <w:t>Taiwan</w:t>
      </w:r>
    </w:p>
    <w:p w14:paraId="76A248B1" w14:textId="77777777" w:rsidR="00BD2520" w:rsidRPr="007A438B" w:rsidRDefault="00BD2520" w:rsidP="00BD2520">
      <w:pPr>
        <w:rPr>
          <w:sz w:val="12"/>
        </w:rPr>
      </w:pPr>
      <w:r w:rsidRPr="009956B8">
        <w:rPr>
          <w:rStyle w:val="StyleUnderline"/>
          <w:highlight w:val="cyan"/>
        </w:rPr>
        <w:t>Taiwan is</w:t>
      </w:r>
      <w:r w:rsidRPr="007A438B">
        <w:rPr>
          <w:rStyle w:val="StyleUnderline"/>
        </w:rPr>
        <w:t xml:space="preserve"> probably </w:t>
      </w:r>
      <w:r w:rsidRPr="009956B8">
        <w:rPr>
          <w:rStyle w:val="StyleUnderline"/>
          <w:highlight w:val="cyan"/>
        </w:rPr>
        <w:t>the most frequently cited</w:t>
      </w:r>
      <w:r w:rsidRPr="007A438B">
        <w:rPr>
          <w:rStyle w:val="StyleUnderline"/>
        </w:rPr>
        <w:t xml:space="preserve"> potential </w:t>
      </w:r>
      <w:r w:rsidRPr="009956B8">
        <w:rPr>
          <w:rStyle w:val="Emphasis"/>
          <w:highlight w:val="cyan"/>
        </w:rPr>
        <w:t>flashpoint</w:t>
      </w:r>
      <w:r w:rsidRPr="009956B8">
        <w:rPr>
          <w:rStyle w:val="StyleUnderline"/>
          <w:highlight w:val="cyan"/>
        </w:rPr>
        <w:t xml:space="preserve"> between </w:t>
      </w:r>
      <w:r w:rsidRPr="009956B8">
        <w:rPr>
          <w:rStyle w:val="Emphasis"/>
          <w:highlight w:val="cyan"/>
        </w:rPr>
        <w:t>China and the US</w:t>
      </w:r>
      <w:r w:rsidRPr="007A438B">
        <w:rPr>
          <w:sz w:val="12"/>
        </w:rPr>
        <w:t xml:space="preserve">.74 </w:t>
      </w:r>
      <w:r w:rsidRPr="009956B8">
        <w:rPr>
          <w:rStyle w:val="StyleUnderline"/>
          <w:highlight w:val="cyan"/>
        </w:rPr>
        <w:t>A range of triggers could prompt a crisis</w:t>
      </w:r>
      <w:r w:rsidRPr="007A438B">
        <w:rPr>
          <w:rStyle w:val="StyleUnderline"/>
        </w:rPr>
        <w:t xml:space="preserve"> in or around the Taiwan Strait, including a unilateral declaration of independence from Taipei</w:t>
      </w:r>
      <w:r w:rsidRPr="007A438B">
        <w:rPr>
          <w:sz w:val="12"/>
        </w:rPr>
        <w:t xml:space="preserve"> (fairly unlikely to happen), </w:t>
      </w:r>
      <w:r w:rsidRPr="007A438B">
        <w:rPr>
          <w:rStyle w:val="StyleUnderline"/>
        </w:rPr>
        <w:t xml:space="preserve">or </w:t>
      </w:r>
      <w:r w:rsidRPr="009956B8">
        <w:rPr>
          <w:rStyle w:val="StyleUnderline"/>
          <w:highlight w:val="cyan"/>
        </w:rPr>
        <w:t xml:space="preserve">a decision by </w:t>
      </w:r>
      <w:r w:rsidRPr="009956B8">
        <w:rPr>
          <w:rStyle w:val="Emphasis"/>
          <w:highlight w:val="cyan"/>
        </w:rPr>
        <w:t>Beijing</w:t>
      </w:r>
      <w:r w:rsidRPr="009956B8">
        <w:rPr>
          <w:rStyle w:val="StyleUnderline"/>
          <w:highlight w:val="cyan"/>
        </w:rPr>
        <w:t xml:space="preserve"> to ratchet up </w:t>
      </w:r>
      <w:r w:rsidRPr="009956B8">
        <w:rPr>
          <w:rStyle w:val="Emphasis"/>
          <w:highlight w:val="cyan"/>
        </w:rPr>
        <w:t>military</w:t>
      </w:r>
      <w:r w:rsidRPr="007A438B">
        <w:rPr>
          <w:rStyle w:val="StyleUnderline"/>
        </w:rPr>
        <w:t xml:space="preserve">, economic and political </w:t>
      </w:r>
      <w:r w:rsidRPr="009956B8">
        <w:rPr>
          <w:rStyle w:val="Emphasis"/>
          <w:highlight w:val="cyan"/>
        </w:rPr>
        <w:t>pressure</w:t>
      </w:r>
      <w:r w:rsidRPr="007A438B">
        <w:rPr>
          <w:rStyle w:val="StyleUnderline"/>
        </w:rPr>
        <w:t xml:space="preserve"> (including interference) </w:t>
      </w:r>
      <w:r w:rsidRPr="009956B8">
        <w:rPr>
          <w:rStyle w:val="StyleUnderline"/>
          <w:highlight w:val="cyan"/>
        </w:rPr>
        <w:t>on</w:t>
      </w:r>
      <w:r w:rsidRPr="007A438B">
        <w:rPr>
          <w:rStyle w:val="StyleUnderline"/>
        </w:rPr>
        <w:t xml:space="preserve">, </w:t>
      </w:r>
      <w:r w:rsidRPr="009956B8">
        <w:rPr>
          <w:rStyle w:val="StyleUnderline"/>
          <w:highlight w:val="cyan"/>
        </w:rPr>
        <w:t>or</w:t>
      </w:r>
      <w:r w:rsidRPr="007A438B">
        <w:rPr>
          <w:rStyle w:val="StyleUnderline"/>
        </w:rPr>
        <w:t xml:space="preserve"> even </w:t>
      </w:r>
      <w:r w:rsidRPr="009956B8">
        <w:rPr>
          <w:rStyle w:val="StyleUnderline"/>
          <w:highlight w:val="cyan"/>
        </w:rPr>
        <w:t xml:space="preserve">to </w:t>
      </w:r>
      <w:r w:rsidRPr="009956B8">
        <w:rPr>
          <w:rStyle w:val="Emphasis"/>
          <w:highlight w:val="cyan"/>
        </w:rPr>
        <w:t>invade</w:t>
      </w:r>
      <w:r w:rsidRPr="007A438B">
        <w:rPr>
          <w:rStyle w:val="StyleUnderline"/>
        </w:rPr>
        <w:t xml:space="preserve">, </w:t>
      </w:r>
      <w:r w:rsidRPr="009956B8">
        <w:rPr>
          <w:rStyle w:val="StyleUnderline"/>
          <w:highlight w:val="cyan"/>
        </w:rPr>
        <w:t>Taiwan</w:t>
      </w:r>
      <w:r w:rsidRPr="007A438B">
        <w:rPr>
          <w:sz w:val="12"/>
        </w:rPr>
        <w:t xml:space="preserve">. While some analysis of those possibilities has tended towards alarmism (given just how difficult and costly an invasion of Taiwan would be),75 </w:t>
      </w:r>
      <w:r w:rsidRPr="007A438B">
        <w:rPr>
          <w:rStyle w:val="StyleUnderline"/>
        </w:rPr>
        <w:t>war over Taiwan remains a real possibility</w:t>
      </w:r>
      <w:r w:rsidRPr="007A438B">
        <w:rPr>
          <w:sz w:val="12"/>
        </w:rPr>
        <w:t>.</w:t>
      </w:r>
    </w:p>
    <w:p w14:paraId="4ACB9FD1" w14:textId="77777777" w:rsidR="00BD2520" w:rsidRPr="007A438B" w:rsidRDefault="00BD2520" w:rsidP="00BD2520">
      <w:pPr>
        <w:rPr>
          <w:sz w:val="12"/>
        </w:rPr>
      </w:pPr>
      <w:r w:rsidRPr="007A438B">
        <w:rPr>
          <w:sz w:val="12"/>
        </w:rPr>
        <w:t xml:space="preserve">A direct attack against Taiwan would be a dramatically escalatory first move from China. </w:t>
      </w:r>
      <w:r w:rsidRPr="007A438B">
        <w:rPr>
          <w:rStyle w:val="StyleUnderline"/>
        </w:rPr>
        <w:t xml:space="preserve">Were </w:t>
      </w:r>
      <w:r w:rsidRPr="009956B8">
        <w:rPr>
          <w:rStyle w:val="StyleUnderline"/>
          <w:highlight w:val="cyan"/>
        </w:rPr>
        <w:t>China</w:t>
      </w:r>
      <w:r w:rsidRPr="007A438B">
        <w:rPr>
          <w:rStyle w:val="StyleUnderline"/>
        </w:rPr>
        <w:t xml:space="preserve"> seeking to invade and occupy Taiwan, it </w:t>
      </w:r>
      <w:r w:rsidRPr="009956B8">
        <w:rPr>
          <w:rStyle w:val="StyleUnderline"/>
          <w:highlight w:val="cyan"/>
        </w:rPr>
        <w:t>would</w:t>
      </w:r>
      <w:r w:rsidRPr="007A438B">
        <w:rPr>
          <w:rStyle w:val="StyleUnderline"/>
        </w:rPr>
        <w:t xml:space="preserve"> need to </w:t>
      </w:r>
      <w:r w:rsidRPr="009956B8">
        <w:rPr>
          <w:rStyle w:val="StyleUnderline"/>
          <w:highlight w:val="cyan"/>
        </w:rPr>
        <w:t>launch</w:t>
      </w:r>
      <w:r w:rsidRPr="007A438B">
        <w:rPr>
          <w:rStyle w:val="StyleUnderline"/>
        </w:rPr>
        <w:t xml:space="preserve"> extensive and overwhelming </w:t>
      </w:r>
      <w:r w:rsidRPr="009956B8">
        <w:rPr>
          <w:rStyle w:val="Emphasis"/>
          <w:highlight w:val="cyan"/>
        </w:rPr>
        <w:t>preliminary strikes</w:t>
      </w:r>
      <w:r w:rsidRPr="009956B8">
        <w:rPr>
          <w:rStyle w:val="StyleUnderline"/>
          <w:highlight w:val="cyan"/>
        </w:rPr>
        <w:t xml:space="preserve"> to facilitate access for </w:t>
      </w:r>
      <w:r w:rsidRPr="009956B8">
        <w:rPr>
          <w:rStyle w:val="Emphasis"/>
          <w:highlight w:val="cyan"/>
        </w:rPr>
        <w:t>amphibious transports</w:t>
      </w:r>
      <w:r w:rsidRPr="007A438B">
        <w:rPr>
          <w:rStyle w:val="StyleUnderline"/>
        </w:rPr>
        <w:t xml:space="preserve"> and major surface vessels</w:t>
      </w:r>
      <w:r w:rsidRPr="007A438B">
        <w:rPr>
          <w:sz w:val="12"/>
        </w:rPr>
        <w:t>. We could expect cyberattacks on command-and-control infrastructure and potential antisatellite attacks (using either physical or cyber means). Those attacks may extend to US systems, or even to US forces based in the region.76</w:t>
      </w:r>
    </w:p>
    <w:p w14:paraId="00BEF5F6" w14:textId="77777777" w:rsidR="00BD2520" w:rsidRPr="004F44D2" w:rsidRDefault="00BD2520" w:rsidP="00BD2520">
      <w:pPr>
        <w:rPr>
          <w:sz w:val="12"/>
        </w:rPr>
      </w:pPr>
      <w:r w:rsidRPr="007A438B">
        <w:rPr>
          <w:rStyle w:val="StyleUnderline"/>
        </w:rPr>
        <w:t xml:space="preserve">The US might respond to a direct Chinese attack on Taiwan in several ways. The US’s resolve to oppose the invasion directly would be stronger were US forces, systems or its homeland targeted, but it’s possible that </w:t>
      </w:r>
      <w:r w:rsidRPr="009956B8">
        <w:rPr>
          <w:rStyle w:val="StyleUnderline"/>
          <w:highlight w:val="cyan"/>
        </w:rPr>
        <w:t>the US</w:t>
      </w:r>
      <w:r w:rsidRPr="007A438B">
        <w:rPr>
          <w:rStyle w:val="StyleUnderline"/>
        </w:rPr>
        <w:t xml:space="preserve"> might </w:t>
      </w:r>
      <w:r w:rsidRPr="009956B8">
        <w:rPr>
          <w:rStyle w:val="Emphasis"/>
          <w:highlight w:val="cyan"/>
        </w:rPr>
        <w:t>intervene militarily</w:t>
      </w:r>
      <w:r w:rsidRPr="007A438B">
        <w:rPr>
          <w:rStyle w:val="StyleUnderline"/>
        </w:rPr>
        <w:t xml:space="preserve"> even </w:t>
      </w:r>
      <w:r w:rsidRPr="009956B8">
        <w:rPr>
          <w:rStyle w:val="StyleUnderline"/>
          <w:highlight w:val="cyan"/>
        </w:rPr>
        <w:t xml:space="preserve">if China directed its initial campaign </w:t>
      </w:r>
      <w:r w:rsidRPr="009956B8">
        <w:rPr>
          <w:rStyle w:val="Emphasis"/>
          <w:highlight w:val="cyan"/>
        </w:rPr>
        <w:t>only against Taiwan</w:t>
      </w:r>
      <w:r w:rsidRPr="007A438B">
        <w:rPr>
          <w:sz w:val="12"/>
        </w:rPr>
        <w:t>. Historically, the US has sought to maintain ambiguity about this calculation. Broadly speaking, a direct US military response would involve US maritime forces manoeuvring in the Western Pacific and striking Chinese capabilities, employing some version of DMO. Such a direct US response has been critiqued as being, in turn, highly escalatory because it’s likely to be operationally necessary for US strikes on Chinese capabilities (for example, on mainland-based command-and-control architecture, missile launch sites and so on) required to establish and maintain American freedom of manoeuvre.77</w:t>
      </w:r>
    </w:p>
    <w:p w14:paraId="2550AE5A" w14:textId="77777777" w:rsidR="007746BE" w:rsidRPr="007746BE" w:rsidRDefault="007746BE" w:rsidP="007746BE"/>
    <w:p w14:paraId="27C51F99" w14:textId="6C53C282" w:rsidR="005E0288" w:rsidRDefault="005E0288" w:rsidP="00D34EB5">
      <w:pPr>
        <w:pStyle w:val="Heading1"/>
      </w:pPr>
      <w:r>
        <w:t xml:space="preserve">AFF Answers </w:t>
      </w:r>
    </w:p>
    <w:p w14:paraId="204ECB0F" w14:textId="0800AC9C" w:rsidR="007C76D8" w:rsidRDefault="007C76D8" w:rsidP="007C76D8">
      <w:pPr>
        <w:pStyle w:val="Heading2"/>
      </w:pPr>
      <w:r>
        <w:t>Links</w:t>
      </w:r>
    </w:p>
    <w:p w14:paraId="24E1CC9B" w14:textId="0C71EF9F" w:rsidR="007C76D8" w:rsidRDefault="0095442C" w:rsidP="007C76D8">
      <w:pPr>
        <w:pStyle w:val="Heading3"/>
      </w:pPr>
      <w:r>
        <w:t xml:space="preserve">2AC – </w:t>
      </w:r>
      <w:r w:rsidR="007C76D8">
        <w:t>Trump Beats Putin</w:t>
      </w:r>
    </w:p>
    <w:p w14:paraId="05732BF5" w14:textId="77777777" w:rsidR="007C76D8" w:rsidRDefault="007C76D8" w:rsidP="007C76D8">
      <w:pPr>
        <w:pStyle w:val="Heading4"/>
      </w:pPr>
      <w:r>
        <w:t>Trump can leverage massive sanctions on Russia to get his preferred end to the Ukraine war, Putin can’t outmaneuver that</w:t>
      </w:r>
    </w:p>
    <w:p w14:paraId="2E69FAB8" w14:textId="77777777" w:rsidR="007C76D8" w:rsidRPr="0089003B" w:rsidRDefault="007C76D8" w:rsidP="007C76D8">
      <w:r w:rsidRPr="0089003B">
        <w:rPr>
          <w:rStyle w:val="Style13ptBold"/>
        </w:rPr>
        <w:t>Rajvanshi et al 2025</w:t>
      </w:r>
      <w:r>
        <w:t>. Astha Rajvanshi is a reporter for NBC News Digital, Dan De Luce is a reporter for the NBC News Investigative Unit. and Abigail Williams is a producer and reporter for NBC News covering the State Department. “Trump could inflict pain on Putin in the absence of peace progress. Here's how.” May 29, 2025. NBC News. &lt;https://www.nbcnews.com/world/russia/trump-putin-warning-two-weeks-sanctions-military-oil-economic-ukraine-rcna209468&gt; Accessed 7/8/25. ARJSH</w:t>
      </w:r>
    </w:p>
    <w:p w14:paraId="32C43ED5" w14:textId="77777777" w:rsidR="007C76D8" w:rsidRPr="0089003B" w:rsidRDefault="007C76D8" w:rsidP="007C76D8">
      <w:pPr>
        <w:rPr>
          <w:sz w:val="16"/>
        </w:rPr>
      </w:pPr>
      <w:r w:rsidRPr="0089003B">
        <w:rPr>
          <w:sz w:val="16"/>
        </w:rPr>
        <w:t>“</w:t>
      </w:r>
      <w:r w:rsidRPr="009956B8">
        <w:rPr>
          <w:rStyle w:val="StyleUnderline"/>
          <w:highlight w:val="cyan"/>
        </w:rPr>
        <w:t>Western sanctions have significantly reduced Russia’s oil export revenues</w:t>
      </w:r>
      <w:r w:rsidRPr="0089003B">
        <w:rPr>
          <w:sz w:val="16"/>
        </w:rPr>
        <w:t xml:space="preserve">,” Kennedy wrote, adding, “Nonetheless, it’s fair to say that sanctions have fallen far short of their potential for limiting Russia’s export earnings, while avoiding counterproductive market disruptions.” Even so, </w:t>
      </w:r>
      <w:r w:rsidRPr="009956B8">
        <w:rPr>
          <w:rStyle w:val="StyleUnderline"/>
          <w:highlight w:val="cyan"/>
        </w:rPr>
        <w:t>Trump has significant leverage over Russia if he chooses to use it</w:t>
      </w:r>
      <w:r w:rsidRPr="009956B8">
        <w:rPr>
          <w:sz w:val="16"/>
          <w:highlight w:val="cyan"/>
        </w:rPr>
        <w:t>,</w:t>
      </w:r>
      <w:r w:rsidRPr="0089003B">
        <w:rPr>
          <w:sz w:val="16"/>
        </w:rPr>
        <w:t xml:space="preserve"> experts say, </w:t>
      </w:r>
      <w:r w:rsidRPr="0089003B">
        <w:rPr>
          <w:rStyle w:val="StyleUnderline"/>
        </w:rPr>
        <w:t xml:space="preserve">including </w:t>
      </w:r>
      <w:r w:rsidRPr="009956B8">
        <w:rPr>
          <w:rStyle w:val="StyleUnderline"/>
          <w:highlight w:val="cyan"/>
        </w:rPr>
        <w:t>blacklisting the</w:t>
      </w:r>
      <w:r w:rsidRPr="0089003B">
        <w:rPr>
          <w:rStyle w:val="StyleUnderline"/>
        </w:rPr>
        <w:t xml:space="preserve"> rest of the </w:t>
      </w:r>
      <w:r w:rsidRPr="009956B8">
        <w:rPr>
          <w:rStyle w:val="StyleUnderline"/>
          <w:highlight w:val="cyan"/>
        </w:rPr>
        <w:t>shadow fleet,</w:t>
      </w:r>
      <w:r w:rsidRPr="0089003B">
        <w:rPr>
          <w:rStyle w:val="StyleUnderline"/>
        </w:rPr>
        <w:t xml:space="preserve"> imposing </w:t>
      </w:r>
      <w:r w:rsidRPr="009956B8">
        <w:rPr>
          <w:rStyle w:val="StyleUnderline"/>
          <w:highlight w:val="cyan"/>
        </w:rPr>
        <w:t>secondary sanctions on</w:t>
      </w:r>
      <w:r w:rsidRPr="0089003B">
        <w:rPr>
          <w:rStyle w:val="StyleUnderline"/>
        </w:rPr>
        <w:t xml:space="preserve"> buyers of Russian </w:t>
      </w:r>
      <w:r w:rsidRPr="009956B8">
        <w:rPr>
          <w:rStyle w:val="StyleUnderline"/>
          <w:highlight w:val="cyan"/>
        </w:rPr>
        <w:t>oil and gas</w:t>
      </w:r>
      <w:r w:rsidRPr="0089003B">
        <w:rPr>
          <w:rStyle w:val="StyleUnderline"/>
        </w:rPr>
        <w:t xml:space="preserve"> and even imposing </w:t>
      </w:r>
      <w:r w:rsidRPr="009956B8">
        <w:rPr>
          <w:rStyle w:val="StyleUnderline"/>
          <w:highlight w:val="cyan"/>
        </w:rPr>
        <w:t>a full U.S.</w:t>
      </w:r>
      <w:r w:rsidRPr="0089003B">
        <w:rPr>
          <w:rStyle w:val="StyleUnderline"/>
        </w:rPr>
        <w:t xml:space="preserve"> financial </w:t>
      </w:r>
      <w:r w:rsidRPr="009956B8">
        <w:rPr>
          <w:rStyle w:val="StyleUnderline"/>
          <w:highlight w:val="cyan"/>
        </w:rPr>
        <w:t>embargo</w:t>
      </w:r>
      <w:r w:rsidRPr="0089003B">
        <w:rPr>
          <w:rStyle w:val="StyleUnderline"/>
        </w:rPr>
        <w:t xml:space="preserve"> on Russia.</w:t>
      </w:r>
      <w:r>
        <w:rPr>
          <w:rStyle w:val="StyleUnderline"/>
        </w:rPr>
        <w:t xml:space="preserve"> </w:t>
      </w:r>
      <w:r w:rsidRPr="009956B8">
        <w:rPr>
          <w:rStyle w:val="StyleUnderline"/>
          <w:highlight w:val="cyan"/>
        </w:rPr>
        <w:t>That would raise doubts about how long Moscow can continue to wage a costly war in Ukraine</w:t>
      </w:r>
      <w:r w:rsidRPr="0089003B">
        <w:rPr>
          <w:sz w:val="16"/>
        </w:rPr>
        <w:t>, said Daniel Fried, a retired American diplomat who worked in Eastern Europe and helped craft sanctions on Russia during the Obama administration. Fried cited studies suggesting “</w:t>
      </w:r>
      <w:r w:rsidRPr="0089003B">
        <w:rPr>
          <w:rStyle w:val="StyleUnderline"/>
        </w:rPr>
        <w:t>Russia will have trouble continuing the war at this pace</w:t>
      </w:r>
      <w:r w:rsidRPr="0089003B">
        <w:rPr>
          <w:sz w:val="16"/>
        </w:rPr>
        <w:t xml:space="preserve"> once its [currency] reserves run out, which they’re likely to do.” “</w:t>
      </w:r>
      <w:r w:rsidRPr="0089003B">
        <w:rPr>
          <w:rStyle w:val="StyleUnderline"/>
        </w:rPr>
        <w:t>It’ll never be 100% effective. The good news is it doesn’t have to be</w:t>
      </w:r>
      <w:r w:rsidRPr="0089003B">
        <w:rPr>
          <w:sz w:val="16"/>
        </w:rPr>
        <w:t>,” he said</w:t>
      </w:r>
    </w:p>
    <w:p w14:paraId="4535A71C" w14:textId="17461B84" w:rsidR="00A511B4" w:rsidRPr="00506330" w:rsidRDefault="004737DE" w:rsidP="00A511B4">
      <w:pPr>
        <w:pStyle w:val="Heading3"/>
      </w:pPr>
      <w:r>
        <w:t>***</w:t>
      </w:r>
      <w:r w:rsidR="00A511B4">
        <w:t>2AC – Internal Link Turn</w:t>
      </w:r>
      <w:r>
        <w:t>***</w:t>
      </w:r>
    </w:p>
    <w:p w14:paraId="3658BD88" w14:textId="77777777" w:rsidR="00A511B4" w:rsidRDefault="00A511B4" w:rsidP="00A511B4">
      <w:pPr>
        <w:pStyle w:val="Heading4"/>
      </w:pPr>
      <w:r>
        <w:t xml:space="preserve">Plan gets Putin to the table to a peaceful end of the Ukraine War. </w:t>
      </w:r>
    </w:p>
    <w:p w14:paraId="056BD484" w14:textId="77777777" w:rsidR="00A511B4" w:rsidRPr="00506330" w:rsidRDefault="00A511B4" w:rsidP="00A511B4">
      <w:r w:rsidRPr="00506330">
        <w:rPr>
          <w:rStyle w:val="Style13ptBold"/>
        </w:rPr>
        <w:t>Goldstein 2024.</w:t>
      </w:r>
      <w:r>
        <w:t xml:space="preserve"> </w:t>
      </w:r>
      <w:r w:rsidRPr="00506330">
        <w:rPr>
          <w:sz w:val="20"/>
          <w:szCs w:val="20"/>
        </w:rPr>
        <w:t>Lyle Goldstein is the Director of Asia Engagement at Defense Priorities and serves concurrently as Director of the China Initiative and Senior Fellow at the Watson Institute for International and Public Affairs at Brown University. “Trump can leverage the Arctic to end Ukraine War “ Responsible Statecraft. December 20, 2024.  &lt;https://responsiblestatecraft.org/ukraine-artic/&gt; Accessed 7/7/25. ARJSH</w:t>
      </w:r>
    </w:p>
    <w:p w14:paraId="14C471B8" w14:textId="77777777" w:rsidR="00A511B4" w:rsidRPr="00506330" w:rsidRDefault="00A511B4" w:rsidP="00A511B4">
      <w:pPr>
        <w:rPr>
          <w:sz w:val="16"/>
        </w:rPr>
      </w:pPr>
      <w:r w:rsidRPr="00506330">
        <w:rPr>
          <w:sz w:val="16"/>
        </w:rPr>
        <w:t xml:space="preserve">Since Donald Trump’s reelection, his campaign promise to quickly end the Russia-Ukraine War has seemed increasingly out of reach as </w:t>
      </w:r>
      <w:r w:rsidRPr="00506330">
        <w:rPr>
          <w:rStyle w:val="StyleUnderline"/>
        </w:rPr>
        <w:t xml:space="preserve">the situation in </w:t>
      </w:r>
      <w:r w:rsidRPr="009956B8">
        <w:rPr>
          <w:rStyle w:val="StyleUnderline"/>
          <w:highlight w:val="cyan"/>
        </w:rPr>
        <w:t>Ukraine continues to deteriorate</w:t>
      </w:r>
      <w:r w:rsidRPr="00506330">
        <w:rPr>
          <w:rStyle w:val="StyleUnderline"/>
        </w:rPr>
        <w:t>.</w:t>
      </w:r>
      <w:r>
        <w:rPr>
          <w:rStyle w:val="StyleUnderline"/>
        </w:rPr>
        <w:t xml:space="preserve"> </w:t>
      </w:r>
      <w:r w:rsidRPr="00506330">
        <w:rPr>
          <w:sz w:val="16"/>
        </w:rPr>
        <w:t xml:space="preserve">It's hard to imagine that dispatching more arms to Ukraine and slapping more sanctions on Russia will be successful at achieving peace. The Russian army continues its slow but steady advance, so </w:t>
      </w:r>
      <w:r w:rsidRPr="00506330">
        <w:rPr>
          <w:rStyle w:val="StyleUnderline"/>
        </w:rPr>
        <w:t>Putin may well have concluded that his country should push for a more complete Russian military victory and defy any near-term Western peace overtures.</w:t>
      </w:r>
      <w:r>
        <w:rPr>
          <w:rStyle w:val="StyleUnderline"/>
        </w:rPr>
        <w:t xml:space="preserve"> </w:t>
      </w:r>
      <w:r w:rsidRPr="00506330">
        <w:rPr>
          <w:sz w:val="16"/>
        </w:rPr>
        <w:t xml:space="preserve">However, </w:t>
      </w:r>
      <w:r w:rsidRPr="009956B8">
        <w:rPr>
          <w:rStyle w:val="StyleUnderline"/>
          <w:highlight w:val="cyan"/>
        </w:rPr>
        <w:t>the incoming administration has an opportunity to</w:t>
      </w:r>
      <w:r w:rsidRPr="00506330">
        <w:rPr>
          <w:rStyle w:val="StyleUnderline"/>
        </w:rPr>
        <w:t xml:space="preserve"> break from the status quo and </w:t>
      </w:r>
      <w:r w:rsidRPr="009956B8">
        <w:rPr>
          <w:rStyle w:val="StyleUnderline"/>
          <w:highlight w:val="cyan"/>
        </w:rPr>
        <w:t>entice Russia to end the war. This should include incentives with respect to the Arctic</w:t>
      </w:r>
      <w:r w:rsidRPr="00506330">
        <w:rPr>
          <w:sz w:val="16"/>
        </w:rPr>
        <w:t xml:space="preserve"> — an issue </w:t>
      </w:r>
      <w:r w:rsidRPr="009956B8">
        <w:rPr>
          <w:rStyle w:val="StyleUnderline"/>
          <w:highlight w:val="cyan"/>
        </w:rPr>
        <w:t>guaranteed to capture</w:t>
      </w:r>
      <w:r w:rsidRPr="00506330">
        <w:rPr>
          <w:sz w:val="16"/>
        </w:rPr>
        <w:t xml:space="preserve"> Russian President Vladimir </w:t>
      </w:r>
      <w:r w:rsidRPr="009956B8">
        <w:rPr>
          <w:rStyle w:val="StyleUnderline"/>
          <w:highlight w:val="cyan"/>
        </w:rPr>
        <w:t>Putin’s attention</w:t>
      </w:r>
      <w:r w:rsidRPr="00506330">
        <w:rPr>
          <w:sz w:val="16"/>
        </w:rPr>
        <w:t xml:space="preserve">. Such an option could also prove attractive to Trump, who approaches the world through the lens of a businessman looking to strike big deals. Putin’s participation in a November ceremony launching the new nuclear icebreaker Chukotka elicited little notice in the West but </w:t>
      </w:r>
      <w:r w:rsidRPr="00506330">
        <w:rPr>
          <w:rStyle w:val="StyleUnderline"/>
        </w:rPr>
        <w:t>demonstrated the Russian president’s laser-like focus on developing the Arctic region</w:t>
      </w:r>
      <w:r w:rsidRPr="00506330">
        <w:rPr>
          <w:sz w:val="16"/>
        </w:rPr>
        <w:t xml:space="preserve">. The vessel is reported to be the largest and most capable icebreaker in the world at 567 feet in length and displacing 33,500 tons, with two nuclear reactors that provide 350 megawatts of power, allowing it to break through ice nearly 10 feet thick. Such ships do not come cheap, and the Chukotka is priced at about half a billion dollars. The Chukotka is the fourth in a series of nuclear icebreakers, with another of the same class, the Yakutia, also nearing completion and a fresh keel due to be laid down in 2025. In October, an even more ambitious class of nuclear icebreakers received the green light for production in a shipyard near Vladivostok, costing $1 billion, an astronomical sum in today’s Russia. The destination of the icebreakers is the Northern Sea Route (NSR), a shipping route that runs north of Russia and connects Western Europe to the Asia-Pacific. This year, a variety of new records have been set in the NSR, including for the largest ever container ship, which traversed the NSR in September, and the most oil ever transported. </w:t>
      </w:r>
      <w:r w:rsidRPr="00506330">
        <w:rPr>
          <w:rStyle w:val="StyleUnderline"/>
        </w:rPr>
        <w:t xml:space="preserve">For the Russian leader confronting both political and economic headwinds, the Arctic is always near the top of the agenda </w:t>
      </w:r>
      <w:r w:rsidRPr="00506330">
        <w:rPr>
          <w:sz w:val="16"/>
        </w:rPr>
        <w:t>because it comprises about 10% of Russian GDP and 20% of its exports. Russian energy analysts are aiming to multiply Russian resource exports over the NSR by six or seven times to 200 million tons in the next five years. According to a mid-2024 report, “</w:t>
      </w:r>
      <w:r w:rsidRPr="00506330">
        <w:rPr>
          <w:rStyle w:val="StyleUnderline"/>
        </w:rPr>
        <w:t>Russia certainly has the Arctic resources to power this enormous expansion of exports.”</w:t>
      </w:r>
      <w:r>
        <w:rPr>
          <w:rStyle w:val="StyleUnderline"/>
        </w:rPr>
        <w:t xml:space="preserve"> </w:t>
      </w:r>
      <w:r w:rsidRPr="00506330">
        <w:rPr>
          <w:sz w:val="16"/>
        </w:rPr>
        <w:t xml:space="preserve">Yet, </w:t>
      </w:r>
      <w:r w:rsidRPr="00506330">
        <w:rPr>
          <w:rStyle w:val="StyleUnderline"/>
        </w:rPr>
        <w:t>the Kremlin’s Arctic ambitions go well beyond oil and gas</w:t>
      </w:r>
      <w:r w:rsidRPr="00506330">
        <w:rPr>
          <w:sz w:val="16"/>
        </w:rPr>
        <w:t xml:space="preserve">. As all Russian leaders understand, the country’s economic growth has always been stymied by the simple fact that most of Russia’s giant rivers, such as the Ob, the Yenisei, and the Lena, all flow north into the Arctic. Thus, a functional NSR that has year-round navigation logically holds the key to unlocking major development in the country’s vast, resource-rich interior and more broadly for Siberia — a goal almost as old as the Russian state itself. Putin is well aware that building tanks and missiles alone will not in itself make Russia strong and prosperous in the future, but this mega-project could open this possibility. China has also embraced the NSR through its “Polar Silk Road” and has sought to partner closely with the Kremlin in the Arctic. A 2024 Chinese analysis argued that Beijing should ensure that Chinese and Russian corporations investing in the Arctic transit corridor are profitable. Yet despite incremental progress, </w:t>
      </w:r>
      <w:r w:rsidRPr="00506330">
        <w:rPr>
          <w:rStyle w:val="StyleUnderline"/>
        </w:rPr>
        <w:t xml:space="preserve">Chinese and </w:t>
      </w:r>
      <w:r w:rsidRPr="009956B8">
        <w:rPr>
          <w:rStyle w:val="StyleUnderline"/>
          <w:highlight w:val="cyan"/>
        </w:rPr>
        <w:t>Russian analysts are aware that the Arctic passage will never achieve its true potential without Western backing</w:t>
      </w:r>
      <w:r w:rsidRPr="00506330">
        <w:rPr>
          <w:rStyle w:val="StyleUnderline"/>
        </w:rPr>
        <w:t xml:space="preserve">. This is why </w:t>
      </w:r>
      <w:r w:rsidRPr="009956B8">
        <w:rPr>
          <w:rStyle w:val="StyleUnderline"/>
          <w:highlight w:val="cyan"/>
        </w:rPr>
        <w:t>focusing on the Arctic is likely to have the largest effect on stopping the war in Ukraine</w:t>
      </w:r>
      <w:r w:rsidRPr="009956B8">
        <w:rPr>
          <w:sz w:val="16"/>
          <w:highlight w:val="cyan"/>
        </w:rPr>
        <w:t>.</w:t>
      </w:r>
      <w:r w:rsidRPr="00506330">
        <w:rPr>
          <w:sz w:val="16"/>
        </w:rPr>
        <w:t xml:space="preserve"> The long-sought shipping route across the High North remains one of the few relatively concrete geo-economic prizes that the Kremlin prizes on par with Ukraine itself. Crucially, a newly dynamic transport corridor should apportion some percentage of the ample profits — say, 5 percent for the next five decades — to rebuilding Ukraine’s destroyed infrastructure. This consistent stream of resources would be a form of reparations payments to Kyiv that would likely amount to hundreds of billions of dollars. Undoubtedly, China would strongly support this plan. But a number of other interested countries that are currently estranged from Russia — whether Canada, Finland, Norway, and Sweden in the West, or South Korea and Japan in the East — stand to profit from the NSR as well, with the potential to ease global tensions across Eurasia. Parts of the U.S. could also economically benefit, including Alaska, most obviously, but also northern ports like Seattle and even Boston. Western countries at the table for the NSR, moreover, will likely mean sounder environmental standards. For this deal to have meaningful results, the U.S. would need to lift sanctions that have been applied against NSR projects. It would also be helpful if they acted to facilitate major European shipping companies like Hapag Lloyd and Maersk to green light the route. These steps might be sufficient, but the U.S. and Europe could further sweeten the pot with encouragement and even incentives for Western investment along the NSR. During the first Trump administration, the president made some bold gestures in foreign policy and commendably took some political risks for peace. To be sure, </w:t>
      </w:r>
      <w:r w:rsidRPr="00506330">
        <w:rPr>
          <w:rStyle w:val="StyleUnderline"/>
        </w:rPr>
        <w:t>the difficult issues with respect to separation of forces, the rights of citizens in eastern Ukraine, and the yet to be determined security architecture for Eastern Europe will remain paramount in any settlement.</w:t>
      </w:r>
      <w:r>
        <w:rPr>
          <w:rStyle w:val="StyleUnderline"/>
        </w:rPr>
        <w:t xml:space="preserve"> </w:t>
      </w:r>
      <w:r w:rsidRPr="00506330">
        <w:rPr>
          <w:sz w:val="16"/>
        </w:rPr>
        <w:t xml:space="preserve">Yet </w:t>
      </w:r>
      <w:r w:rsidRPr="00506330">
        <w:rPr>
          <w:rStyle w:val="StyleUnderline"/>
        </w:rPr>
        <w:t xml:space="preserve">by appending peace proposals with </w:t>
      </w:r>
      <w:r w:rsidRPr="009956B8">
        <w:rPr>
          <w:rStyle w:val="StyleUnderline"/>
          <w:highlight w:val="cyan"/>
        </w:rPr>
        <w:t>a carrot guaranteed to catch Putin’s attention, negotiations having a substantial Arctic component could</w:t>
      </w:r>
      <w:r w:rsidRPr="00506330">
        <w:rPr>
          <w:rStyle w:val="StyleUnderline"/>
        </w:rPr>
        <w:t xml:space="preserve"> gain Trump’s favor and </w:t>
      </w:r>
      <w:r w:rsidRPr="00286931">
        <w:rPr>
          <w:rStyle w:val="StyleUnderline"/>
        </w:rPr>
        <w:t>find success</w:t>
      </w:r>
      <w:r w:rsidRPr="00506330">
        <w:rPr>
          <w:sz w:val="16"/>
        </w:rPr>
        <w:t xml:space="preserve">. Trump’s embrace and marketing of this large-scale business deal could not only </w:t>
      </w:r>
      <w:r w:rsidRPr="009956B8">
        <w:rPr>
          <w:rStyle w:val="StyleUnderline"/>
          <w:highlight w:val="cyan"/>
        </w:rPr>
        <w:t>help bring peace back to Eastern Europe</w:t>
      </w:r>
      <w:r w:rsidRPr="00506330">
        <w:rPr>
          <w:sz w:val="16"/>
        </w:rPr>
        <w:t>, but could also revitalize the continent’s prospects more generally.</w:t>
      </w:r>
    </w:p>
    <w:p w14:paraId="4F4B684C" w14:textId="77777777" w:rsidR="00A511B4" w:rsidRPr="00506330" w:rsidRDefault="00A511B4" w:rsidP="00A511B4">
      <w:pPr>
        <w:rPr>
          <w:sz w:val="16"/>
        </w:rPr>
      </w:pPr>
    </w:p>
    <w:p w14:paraId="1AED1E41" w14:textId="77777777" w:rsidR="00A511B4" w:rsidRPr="006F3225" w:rsidRDefault="00A511B4" w:rsidP="00A511B4"/>
    <w:p w14:paraId="15AE53A5" w14:textId="77777777" w:rsidR="00A511B4" w:rsidRDefault="00A511B4" w:rsidP="00A511B4">
      <w:pPr>
        <w:rPr>
          <w:rFonts w:asciiTheme="minorHAnsi" w:hAnsiTheme="minorHAnsi" w:cstheme="minorBidi"/>
        </w:rPr>
      </w:pPr>
    </w:p>
    <w:p w14:paraId="70A57113" w14:textId="57528573" w:rsidR="007C76D8" w:rsidRDefault="007C76D8" w:rsidP="007C76D8">
      <w:pPr>
        <w:pStyle w:val="Heading2"/>
      </w:pPr>
      <w:r>
        <w:t>Ukraine</w:t>
      </w:r>
    </w:p>
    <w:p w14:paraId="014A08E4" w14:textId="1CEAA415" w:rsidR="00D34EB5" w:rsidRDefault="007C76D8" w:rsidP="005E0288">
      <w:pPr>
        <w:pStyle w:val="Heading3"/>
      </w:pPr>
      <w:r>
        <w:t>2AC</w:t>
      </w:r>
      <w:r w:rsidR="00D34EB5">
        <w:t xml:space="preserve"> – Russia Win Inevitable </w:t>
      </w:r>
    </w:p>
    <w:p w14:paraId="655568F2" w14:textId="77777777" w:rsidR="00D34EB5" w:rsidRDefault="00D34EB5" w:rsidP="00D34EB5">
      <w:pPr>
        <w:pStyle w:val="Heading4"/>
      </w:pPr>
      <w:r>
        <w:t>Russia is in for the long-haul in Ukraine. They can outlast Ukraine and massive losses</w:t>
      </w:r>
    </w:p>
    <w:p w14:paraId="45B7C5E5" w14:textId="42E0A44E" w:rsidR="00D34EB5" w:rsidRPr="00D34EB5" w:rsidRDefault="00D34EB5" w:rsidP="00D34EB5">
      <w:r w:rsidRPr="00D34EB5">
        <w:rPr>
          <w:rStyle w:val="Style13ptBold"/>
        </w:rPr>
        <w:t>Meisel &amp; Burrows 2025</w:t>
      </w:r>
      <w:r>
        <w:t xml:space="preserve">. </w:t>
      </w:r>
      <w:r w:rsidRPr="00D34EB5">
        <w:t>Collin Meisel is director of analysis at the Frederick S. Pardee Institute for International Futures in the University of Denver’s Josef Korbel School of International Studies.</w:t>
      </w:r>
      <w:r>
        <w:t xml:space="preserve"> </w:t>
      </w:r>
      <w:r w:rsidRPr="00D34EB5">
        <w:t>Mathew Burrows serves as counselor in the Executive Office at the Stimson Center and is co-author of the recent book, World to Come: Return of Trump and End of the Old Order.</w:t>
      </w:r>
      <w:r>
        <w:t xml:space="preserve"> “Russia Can Afford to Take a Beating in Ukraine” War on the Rocks May 21, 2025. &lt;https://warontherocks.com/2025/05/russia-can-afford-to-take-a-beating-in-ukraine/&gt; Accessed 7/8/25. ARJSH</w:t>
      </w:r>
    </w:p>
    <w:p w14:paraId="28D09C84" w14:textId="05F974DA" w:rsidR="00D34EB5" w:rsidRPr="006C5274" w:rsidRDefault="00D34EB5" w:rsidP="00D34EB5">
      <w:pPr>
        <w:rPr>
          <w:sz w:val="16"/>
        </w:rPr>
      </w:pPr>
      <w:r w:rsidRPr="00D34EB5">
        <w:rPr>
          <w:rStyle w:val="StyleUnderline"/>
        </w:rPr>
        <w:t>Russian forces in Ukraine are suffering casualties at more than 400,000 per year —</w:t>
      </w:r>
      <w:r w:rsidRPr="006C5274">
        <w:rPr>
          <w:sz w:val="16"/>
        </w:rPr>
        <w:t xml:space="preserve"> enough to pack the house at the world’s four largest stadiums. Losses like these have been fuel for simultaneous talk of inevitable Russian defeat or victory in the public conversation.</w:t>
      </w:r>
      <w:r w:rsidR="006C5274" w:rsidRPr="006C5274">
        <w:rPr>
          <w:sz w:val="16"/>
        </w:rPr>
        <w:t xml:space="preserve"> </w:t>
      </w:r>
      <w:r w:rsidRPr="006C5274">
        <w:rPr>
          <w:sz w:val="16"/>
        </w:rPr>
        <w:t xml:space="preserve">What should we make of this talk? </w:t>
      </w:r>
      <w:r w:rsidRPr="006C5274">
        <w:rPr>
          <w:rStyle w:val="StyleUnderline"/>
        </w:rPr>
        <w:t>Can Russian forces sustain similar losses</w:t>
      </w:r>
      <w:r w:rsidRPr="006C5274">
        <w:rPr>
          <w:sz w:val="16"/>
        </w:rPr>
        <w:t xml:space="preserve"> in its ongoing war </w:t>
      </w:r>
      <w:r w:rsidRPr="006C5274">
        <w:rPr>
          <w:rStyle w:val="StyleUnderline"/>
        </w:rPr>
        <w:t>in Ukraine</w:t>
      </w:r>
      <w:r w:rsidRPr="006C5274">
        <w:rPr>
          <w:sz w:val="16"/>
        </w:rPr>
        <w:t xml:space="preserve"> and rebuild to fight another day? The likely answer is “</w:t>
      </w:r>
      <w:r w:rsidRPr="006C5274">
        <w:rPr>
          <w:rStyle w:val="StyleUnderline"/>
        </w:rPr>
        <w:t>yes</w:t>
      </w:r>
      <w:r w:rsidRPr="006C5274">
        <w:rPr>
          <w:sz w:val="16"/>
        </w:rPr>
        <w:t xml:space="preserve">,” and it speaks to Russian President Vladimir </w:t>
      </w:r>
      <w:r w:rsidRPr="006C5274">
        <w:rPr>
          <w:rStyle w:val="StyleUnderline"/>
        </w:rPr>
        <w:t xml:space="preserve">Putin’s approach toward negotiations to end the war. In refusing to agree to an unconditional ceasefire and skipping the latest peace talks in Turkey, </w:t>
      </w:r>
      <w:r w:rsidRPr="009956B8">
        <w:rPr>
          <w:rStyle w:val="StyleUnderline"/>
          <w:highlight w:val="cyan"/>
        </w:rPr>
        <w:t>Putin is playing for time</w:t>
      </w:r>
      <w:r w:rsidRPr="006C5274">
        <w:rPr>
          <w:rStyle w:val="StyleUnderline"/>
        </w:rPr>
        <w:t xml:space="preserve"> — because time appears to be on his side.</w:t>
      </w:r>
      <w:r w:rsidR="006C5274">
        <w:rPr>
          <w:rStyle w:val="StyleUnderline"/>
        </w:rPr>
        <w:t xml:space="preserve"> </w:t>
      </w:r>
      <w:r w:rsidRPr="006C5274">
        <w:rPr>
          <w:sz w:val="16"/>
        </w:rPr>
        <w:t xml:space="preserve">While Russia could run out of quality recruits, </w:t>
      </w:r>
      <w:r w:rsidRPr="006C5274">
        <w:rPr>
          <w:rStyle w:val="StyleUnderline"/>
        </w:rPr>
        <w:t>force replenishment through 2024 was far more successful than many predicted</w:t>
      </w:r>
      <w:r w:rsidRPr="006C5274">
        <w:rPr>
          <w:sz w:val="16"/>
        </w:rPr>
        <w:t xml:space="preserve">. In April of that year, NATO Supreme Allied Commander in Europe Gen. Christopher Cavoli observed that “Russia is reconstituting that force far faster than our initial estimates suggested. </w:t>
      </w:r>
      <w:r w:rsidRPr="009956B8">
        <w:rPr>
          <w:rStyle w:val="StyleUnderline"/>
          <w:highlight w:val="cyan"/>
        </w:rPr>
        <w:t>The army is actually now larger</w:t>
      </w:r>
      <w:r w:rsidRPr="006C5274">
        <w:rPr>
          <w:rStyle w:val="StyleUnderline"/>
        </w:rPr>
        <w:t xml:space="preserve"> — by 15 percent — </w:t>
      </w:r>
      <w:r w:rsidRPr="009956B8">
        <w:rPr>
          <w:rStyle w:val="StyleUnderline"/>
          <w:highlight w:val="cyan"/>
        </w:rPr>
        <w:t>than it was when it invaded</w:t>
      </w:r>
      <w:r w:rsidRPr="006C5274">
        <w:rPr>
          <w:rStyle w:val="StyleUnderline"/>
        </w:rPr>
        <w:t xml:space="preserve"> Ukraine</w:t>
      </w:r>
      <w:r w:rsidRPr="006C5274">
        <w:rPr>
          <w:sz w:val="16"/>
        </w:rPr>
        <w:t xml:space="preserve">.” Whether Russia can maintain its ability to reconstitute and even grow its forces as its war in Ukraine progresses remains uncertain. </w:t>
      </w:r>
      <w:r w:rsidRPr="006C5274">
        <w:rPr>
          <w:rStyle w:val="StyleUnderline"/>
        </w:rPr>
        <w:t xml:space="preserve">More certain is </w:t>
      </w:r>
      <w:r w:rsidRPr="009956B8">
        <w:rPr>
          <w:rStyle w:val="StyleUnderline"/>
          <w:highlight w:val="cyan"/>
        </w:rPr>
        <w:t>its advantage over Ukraine in</w:t>
      </w:r>
      <w:r w:rsidRPr="006C5274">
        <w:rPr>
          <w:rStyle w:val="StyleUnderline"/>
        </w:rPr>
        <w:t xml:space="preserve"> terms of total </w:t>
      </w:r>
      <w:r w:rsidRPr="009956B8">
        <w:rPr>
          <w:rStyle w:val="StyleUnderline"/>
          <w:highlight w:val="cyan"/>
        </w:rPr>
        <w:t>population</w:t>
      </w:r>
      <w:r w:rsidRPr="006C5274">
        <w:rPr>
          <w:sz w:val="16"/>
        </w:rPr>
        <w:t xml:space="preserve">, with nearly four times as many people and roughly 18.9 million males aged 20–39 relative to Ukraine’s fewer than five million males of that age. </w:t>
      </w:r>
      <w:r w:rsidRPr="009956B8">
        <w:rPr>
          <w:rStyle w:val="StyleUnderline"/>
          <w:highlight w:val="cyan"/>
        </w:rPr>
        <w:t>Russia can lose three times as many troops as Ukraine and still suffer less</w:t>
      </w:r>
      <w:r w:rsidRPr="006C5274">
        <w:rPr>
          <w:rStyle w:val="StyleUnderline"/>
        </w:rPr>
        <w:t xml:space="preserve"> in relative terms.</w:t>
      </w:r>
      <w:r w:rsidR="006C5274">
        <w:rPr>
          <w:rStyle w:val="StyleUnderline"/>
        </w:rPr>
        <w:t xml:space="preserve"> </w:t>
      </w:r>
      <w:r w:rsidRPr="006C5274">
        <w:rPr>
          <w:sz w:val="16"/>
        </w:rPr>
        <w:t>By 2035, Russia will have roughly 1.22 to 3.58 million fewer military-aged males than in 2025, according to U.N. Population Division forecasts. However, even their 95 percent lower bound forecast for 2035 leaves a total population of Russian males between the ages of 20 and 44 of 20.1 million — a number that is greater than half of Ukraine’s total population as of 2023.</w:t>
      </w:r>
      <w:r w:rsidR="006C5274" w:rsidRPr="006C5274">
        <w:rPr>
          <w:sz w:val="16"/>
        </w:rPr>
        <w:t xml:space="preserve"> </w:t>
      </w:r>
      <w:r w:rsidRPr="009956B8">
        <w:rPr>
          <w:rStyle w:val="StyleUnderline"/>
          <w:highlight w:val="cyan"/>
        </w:rPr>
        <w:t>In</w:t>
      </w:r>
      <w:r w:rsidRPr="006C5274">
        <w:rPr>
          <w:rStyle w:val="StyleUnderline"/>
        </w:rPr>
        <w:t xml:space="preserve"> terms of replenishment of </w:t>
      </w:r>
      <w:r w:rsidRPr="009956B8">
        <w:rPr>
          <w:rStyle w:val="StyleUnderline"/>
          <w:highlight w:val="cyan"/>
        </w:rPr>
        <w:t>equipment</w:t>
      </w:r>
      <w:r w:rsidRPr="006C5274">
        <w:rPr>
          <w:rStyle w:val="StyleUnderline"/>
        </w:rPr>
        <w:t xml:space="preserve">, </w:t>
      </w:r>
      <w:r w:rsidRPr="009956B8">
        <w:rPr>
          <w:rStyle w:val="StyleUnderline"/>
          <w:highlight w:val="cyan"/>
        </w:rPr>
        <w:t>Russia also largely holds the upper hand</w:t>
      </w:r>
      <w:r w:rsidRPr="006C5274">
        <w:rPr>
          <w:rStyle w:val="StyleUnderline"/>
        </w:rPr>
        <w:t xml:space="preserve"> over Ukraine. </w:t>
      </w:r>
      <w:r w:rsidRPr="009956B8">
        <w:rPr>
          <w:rStyle w:val="StyleUnderline"/>
          <w:highlight w:val="cyan"/>
        </w:rPr>
        <w:t>Artillery shells have proven particularly crucial</w:t>
      </w:r>
      <w:r w:rsidRPr="006C5274">
        <w:rPr>
          <w:sz w:val="16"/>
        </w:rPr>
        <w:t xml:space="preserve"> in the attritional, positional fighting that has characterized much of the fighting after the early months following Russia’s February 2022 invasion. In March 2024, one European intelligence official estimated that 12,000 artillery shells were being fired in Ukraine each day — roughly 10,000 by Russian forces and 2,000 by Ukrainian forces. </w:t>
      </w:r>
      <w:r w:rsidRPr="009956B8">
        <w:rPr>
          <w:rStyle w:val="StyleUnderline"/>
          <w:highlight w:val="cyan"/>
        </w:rPr>
        <w:t>This gap has led to a “significant advantage on the battlefield,” and one that may be growing</w:t>
      </w:r>
      <w:r w:rsidRPr="006C5274">
        <w:rPr>
          <w:sz w:val="16"/>
        </w:rPr>
        <w:t>.</w:t>
      </w:r>
      <w:r w:rsidR="006C5274" w:rsidRPr="006C5274">
        <w:rPr>
          <w:sz w:val="16"/>
        </w:rPr>
        <w:t xml:space="preserve"> </w:t>
      </w:r>
      <w:r w:rsidRPr="006C5274">
        <w:rPr>
          <w:sz w:val="16"/>
        </w:rPr>
        <w:t xml:space="preserve">In 2024, </w:t>
      </w:r>
      <w:r w:rsidRPr="006C5274">
        <w:rPr>
          <w:rStyle w:val="StyleUnderline"/>
        </w:rPr>
        <w:t>Russian industry was producing roughly 250,000 new artillery shells each month</w:t>
      </w:r>
      <w:r w:rsidRPr="006C5274">
        <w:rPr>
          <w:sz w:val="16"/>
        </w:rPr>
        <w:t>, a pace expected to continue through 2025. This is compared to an estimated 30,000 produced by the United States each month in 2024 and another roughly 83,000 produced by E.U. member countries aiding Ukraine. Assuming Russian production rates hold constant, only by 2026 will the combined U.S. and E.U. monthly artillery shell production pass Russia, if we also assume that U.S. and E.U. targets are met. Moreover, for this to matter for Ukraine, the United States needs to continue to supply Ukraine — a questionable assumption given U.S. President Donald Trump’s stated desire to shift the burden of support for Ukraine to America’s European allies.</w:t>
      </w:r>
      <w:r w:rsidR="006C5274" w:rsidRPr="006C5274">
        <w:rPr>
          <w:sz w:val="16"/>
        </w:rPr>
        <w:t xml:space="preserve"> </w:t>
      </w:r>
      <w:r w:rsidRPr="006C5274">
        <w:rPr>
          <w:sz w:val="16"/>
        </w:rPr>
        <w:t>Russia has been relying heavily on Soviet-era stocks for medium and heavy equipment replenishment. Indeed, its stock of Soviet-era tanks are far from tapped and could be further relied upon if needed. But it is not as if the majority of Russian tanks on the battlefield have been older models pulled from storage and refurbished — Russia’s new production has been noteworthy. The U.K. Ministry of Defence assessed as of January 2024 that Russia had the ability to “produce 100 main battle tanks per month” and could likely maintain offensive armor operations for the “foreseeable future.” Testimony from Cavoli on April 3, 2025, further increased that estimate, stating that Russia is expected to produce “1,500 tanks and 3,000 armored vehicles” in 2025.</w:t>
      </w:r>
      <w:r w:rsidR="006C5274" w:rsidRPr="006C5274">
        <w:rPr>
          <w:sz w:val="16"/>
        </w:rPr>
        <w:t xml:space="preserve"> </w:t>
      </w:r>
      <w:r w:rsidRPr="006C5274">
        <w:rPr>
          <w:sz w:val="16"/>
        </w:rPr>
        <w:t>The Russian defense industry may not be able to further increase its already ramped-up T-90 tank production, for example, but it may not need to. Even if losses continue apace, some analysts assert that Russia can maintain its recent rate of losses through 2026 or 2027. This reality is apparently well appreciated by Ukrainians on the battlefield. Indicative of this is one commander in Ukraine’s 11th National Guard Brigade’s exasperated statement after fighting near Kherson in January 2024: “No matter how many times we hit the same places, [the Russians] are constantly replenished.”</w:t>
      </w:r>
      <w:r w:rsidR="006C5274" w:rsidRPr="006C5274">
        <w:rPr>
          <w:sz w:val="16"/>
        </w:rPr>
        <w:t xml:space="preserve"> </w:t>
      </w:r>
      <w:r w:rsidRPr="006C5274">
        <w:rPr>
          <w:sz w:val="16"/>
        </w:rPr>
        <w:t>In the long term, there is a question of the sustainability of Russia’s military Keynesianism. If the Kremlin spends as planned for 2025, 40 percent of Russia’s federal expenditures would go to defense and national security — a share that would exceed Russia’s combined spending on education, health, and social and economic welfare. In contrast, to maintain its global force posture, defense spending in the United States has averaged 15 percent of the total U.S. government budget over the past decade.</w:t>
      </w:r>
      <w:r w:rsidR="006C5274" w:rsidRPr="006C5274">
        <w:rPr>
          <w:sz w:val="16"/>
        </w:rPr>
        <w:t xml:space="preserve"> </w:t>
      </w:r>
      <w:r w:rsidRPr="006C5274">
        <w:rPr>
          <w:sz w:val="16"/>
        </w:rPr>
        <w:t>Such a high rate of defense and national security spending will have a toll on non-military priorities in Russia. In the classic guns-and-butter logic made famous in a 1953 speech from President Dwight Eisenhower, money spent on military operations is also money not spent on health, education, and other domestic priorities. These tradeoffs arguably led to the collapse of the Soviet Union — or at least this was part of the logic that motivated U.S. strategic competition in the Cold War with the Soviets. However, Russia’s estimated military spending levels as a percent of GDP are nowhere near estimated Soviet levels of the mid-1980s, when societal strains were reaching their peak.</w:t>
      </w:r>
      <w:r w:rsidR="006C5274" w:rsidRPr="006C5274">
        <w:rPr>
          <w:sz w:val="16"/>
        </w:rPr>
        <w:t xml:space="preserve"> </w:t>
      </w:r>
      <w:r w:rsidRPr="006C5274">
        <w:rPr>
          <w:sz w:val="16"/>
        </w:rPr>
        <w:t xml:space="preserve">Russia’s economy has and will continue to face strains. Amid these strains, we can expect some analysts to continue to make dire predictions, arguing that Russian economic collapse is imminent. It is also plausible that </w:t>
      </w:r>
      <w:r w:rsidRPr="006C5274">
        <w:rPr>
          <w:rStyle w:val="StyleUnderline"/>
        </w:rPr>
        <w:t>Russia’s economy will continue to muddle through</w:t>
      </w:r>
      <w:r w:rsidRPr="006C5274">
        <w:rPr>
          <w:sz w:val="16"/>
        </w:rPr>
        <w:t>, with faster economic growth than much of Western Europe over the next few years. If so, the Russian military menace is unlikely to disappear any time soon. As Chatham House’s Mathieu Boulègue contends, “</w:t>
      </w:r>
      <w:r w:rsidRPr="009956B8">
        <w:rPr>
          <w:rStyle w:val="StyleUnderline"/>
          <w:highlight w:val="cyan"/>
        </w:rPr>
        <w:t>the Russian military industry remains a formidable machine. It is likely to continue to be able to muddle along, producing ‘good enough’ systems that will still represent a significant threat to Ukraine</w:t>
      </w:r>
      <w:r w:rsidRPr="006C5274">
        <w:rPr>
          <w:sz w:val="16"/>
        </w:rPr>
        <w:t>, NATO and their allies. This is especially true for stand-off and asymmetric capabilities that have not yet been engaged in the war against Ukraine.”</w:t>
      </w:r>
    </w:p>
    <w:p w14:paraId="38EA74E4" w14:textId="77777777" w:rsidR="00D34EB5" w:rsidRPr="006C5274" w:rsidRDefault="00D34EB5" w:rsidP="00D34EB5">
      <w:pPr>
        <w:rPr>
          <w:sz w:val="16"/>
        </w:rPr>
      </w:pPr>
    </w:p>
    <w:p w14:paraId="3413572A" w14:textId="412B6FE1" w:rsidR="005E0288" w:rsidRDefault="007C76D8" w:rsidP="005E0288">
      <w:pPr>
        <w:pStyle w:val="Heading3"/>
      </w:pPr>
      <w:r>
        <w:t xml:space="preserve">2AC – </w:t>
      </w:r>
      <w:r w:rsidR="005E0288">
        <w:t xml:space="preserve">No Ukraine Escalation </w:t>
      </w:r>
    </w:p>
    <w:p w14:paraId="4ED01A7A" w14:textId="4BBCDFE1" w:rsidR="005E0288" w:rsidRDefault="005B282F" w:rsidP="005E0288">
      <w:pPr>
        <w:pStyle w:val="Heading4"/>
      </w:pPr>
      <w:r>
        <w:t>Multiple checks to nuclear use in Ukraine</w:t>
      </w:r>
    </w:p>
    <w:p w14:paraId="177A401B" w14:textId="0FC33970" w:rsidR="005E0288" w:rsidRPr="005E0288" w:rsidRDefault="005E0288" w:rsidP="005E0288">
      <w:r w:rsidRPr="005E0288">
        <w:rPr>
          <w:rStyle w:val="Style13ptBold"/>
        </w:rPr>
        <w:t>Massa 2025.</w:t>
      </w:r>
      <w:r>
        <w:t xml:space="preserve"> Mark J. Massa Deputy Director, Atlantic Council. “Ukraine’s drone strikes offer four big lessons for US nuclear strategists” Atlantic Council 2025. &lt;https://www.atlanticcouncil.org/blogs/new-atlanticist/ukraines-drone-strikes-offer-four-big-lessons-for-us-nuclear-strategists/&gt; Accessed 7/6/25. ARJSH</w:t>
      </w:r>
    </w:p>
    <w:p w14:paraId="4A5B20AC" w14:textId="102D8105" w:rsidR="005E0288" w:rsidRDefault="005E0288" w:rsidP="005E0288">
      <w:pPr>
        <w:rPr>
          <w:rStyle w:val="StyleUnderline"/>
        </w:rPr>
      </w:pPr>
      <w:r w:rsidRPr="005B282F">
        <w:rPr>
          <w:sz w:val="16"/>
        </w:rPr>
        <w:t xml:space="preserve">1. </w:t>
      </w:r>
      <w:r w:rsidRPr="009956B8">
        <w:rPr>
          <w:rStyle w:val="StyleUnderline"/>
          <w:highlight w:val="cyan"/>
        </w:rPr>
        <w:t xml:space="preserve">The risk of nuclear escalation </w:t>
      </w:r>
      <w:r w:rsidRPr="005B282F">
        <w:rPr>
          <w:rStyle w:val="StyleUnderline"/>
        </w:rPr>
        <w:t xml:space="preserve">over conventional attacks </w:t>
      </w:r>
      <w:r w:rsidRPr="009956B8">
        <w:rPr>
          <w:rStyle w:val="StyleUnderline"/>
          <w:highlight w:val="cyan"/>
        </w:rPr>
        <w:t>is exaggerated</w:t>
      </w:r>
      <w:r w:rsidR="005B282F" w:rsidRPr="009956B8">
        <w:rPr>
          <w:rStyle w:val="StyleUnderline"/>
          <w:highlight w:val="cyan"/>
        </w:rPr>
        <w:t xml:space="preserve"> </w:t>
      </w:r>
      <w:r w:rsidRPr="009956B8">
        <w:rPr>
          <w:rStyle w:val="StyleUnderline"/>
          <w:highlight w:val="cyan"/>
        </w:rPr>
        <w:t>Ukraine’s drone strikes were a blow to the widely held belief that nonnuclear military attacks on nuclear-relevant facilities or assets will lead automatically to uncontrollable nuclear escalation</w:t>
      </w:r>
      <w:r w:rsidRPr="005B282F">
        <w:rPr>
          <w:rStyle w:val="StyleUnderline"/>
        </w:rPr>
        <w:t>.</w:t>
      </w:r>
      <w:r w:rsidR="005B282F">
        <w:rPr>
          <w:rStyle w:val="StyleUnderline"/>
        </w:rPr>
        <w:t xml:space="preserve"> </w:t>
      </w:r>
      <w:r w:rsidRPr="005B282F">
        <w:rPr>
          <w:sz w:val="16"/>
        </w:rPr>
        <w:t xml:space="preserve">As I have argued previously, </w:t>
      </w:r>
      <w:r w:rsidRPr="005B282F">
        <w:rPr>
          <w:rStyle w:val="StyleUnderline"/>
        </w:rPr>
        <w:t>too many analysts of nuclear affairs appear to overweight the risk that if a nuclear-armed country is facing attacks on nuclear-relevant locations</w:t>
      </w:r>
      <w:r w:rsidRPr="005B282F">
        <w:rPr>
          <w:sz w:val="16"/>
        </w:rPr>
        <w:t xml:space="preserve"> or assets by conventional weapon systems or dual-capable ones (systems relevant to both nuclear and conventional missions), </w:t>
      </w:r>
      <w:r w:rsidRPr="005B282F">
        <w:rPr>
          <w:rStyle w:val="StyleUnderline"/>
        </w:rPr>
        <w:t xml:space="preserve">then that country will feel overwhelming pressure to escalate to the use of nuclear weapons, perhaps even before assessing the extent of the attacks. This logic looks convincing. But </w:t>
      </w:r>
      <w:r w:rsidRPr="009956B8">
        <w:rPr>
          <w:rStyle w:val="StyleUnderline"/>
          <w:highlight w:val="cyan"/>
        </w:rPr>
        <w:t>it is empirically unsupported</w:t>
      </w:r>
      <w:r w:rsidRPr="005B282F">
        <w:rPr>
          <w:rStyle w:val="StyleUnderline"/>
        </w:rPr>
        <w:t>.</w:t>
      </w:r>
      <w:r w:rsidR="005B282F">
        <w:rPr>
          <w:rStyle w:val="StyleUnderline"/>
        </w:rPr>
        <w:t xml:space="preserve"> </w:t>
      </w:r>
      <w:r w:rsidRPr="005B282F">
        <w:rPr>
          <w:rStyle w:val="StyleUnderline"/>
        </w:rPr>
        <w:t xml:space="preserve">Russia may yet respond to the Ukrainian attack. But </w:t>
      </w:r>
      <w:r w:rsidRPr="009956B8">
        <w:rPr>
          <w:rStyle w:val="StyleUnderline"/>
          <w:highlight w:val="cyan"/>
        </w:rPr>
        <w:t>Russian nuclear retaliation in Ukraine seems unlikely, even after Russia lowered its</w:t>
      </w:r>
      <w:r w:rsidRPr="005B282F">
        <w:rPr>
          <w:rStyle w:val="StyleUnderline"/>
        </w:rPr>
        <w:t xml:space="preserve"> stated </w:t>
      </w:r>
      <w:r w:rsidRPr="009956B8">
        <w:rPr>
          <w:rStyle w:val="StyleUnderline"/>
          <w:highlight w:val="cyan"/>
        </w:rPr>
        <w:t>threshold for nuclear use</w:t>
      </w:r>
      <w:r w:rsidRPr="005B282F">
        <w:rPr>
          <w:rStyle w:val="StyleUnderline"/>
        </w:rPr>
        <w:t xml:space="preserve"> in September 2024</w:t>
      </w:r>
      <w:r w:rsidRPr="005B282F">
        <w:rPr>
          <w:sz w:val="16"/>
        </w:rPr>
        <w:t xml:space="preserve">. Ukrainian drone strikes on multiple </w:t>
      </w:r>
      <w:r w:rsidRPr="005B282F">
        <w:rPr>
          <w:rStyle w:val="StyleUnderline"/>
        </w:rPr>
        <w:t>Russian bomber bases would seem to be exactly the sort of attack that would trigger Russia’s lower threshold for resorting to nuclear weapons. Yet no such use has materialized.</w:t>
      </w:r>
      <w:r w:rsidR="005B282F">
        <w:rPr>
          <w:rStyle w:val="StyleUnderline"/>
        </w:rPr>
        <w:t xml:space="preserve"> </w:t>
      </w:r>
      <w:r w:rsidRPr="005B282F">
        <w:rPr>
          <w:sz w:val="16"/>
        </w:rPr>
        <w:t xml:space="preserve">To be clear, </w:t>
      </w:r>
      <w:r w:rsidRPr="009956B8">
        <w:rPr>
          <w:rStyle w:val="StyleUnderline"/>
          <w:highlight w:val="cyan"/>
        </w:rPr>
        <w:t>nuclear-armed states may well resort to nuclear use to coerce an end to military</w:t>
      </w:r>
      <w:r w:rsidRPr="005B282F">
        <w:rPr>
          <w:rStyle w:val="StyleUnderline"/>
        </w:rPr>
        <w:t xml:space="preserve"> operations that could lead to unacceptable costs, </w:t>
      </w:r>
      <w:r w:rsidRPr="009956B8">
        <w:rPr>
          <w:rStyle w:val="StyleUnderline"/>
          <w:highlight w:val="cyan"/>
        </w:rPr>
        <w:t>such as the destruction of a large portion of that state’s nuclear arsenal. But last weekend’s operation is further evidence that attacks falling short of this threshold are not likely to trigger a major nuclear exchange</w:t>
      </w:r>
      <w:r w:rsidRPr="009956B8">
        <w:rPr>
          <w:sz w:val="16"/>
          <w:highlight w:val="cyan"/>
        </w:rPr>
        <w:t>.</w:t>
      </w:r>
    </w:p>
    <w:p w14:paraId="2E84E1F7" w14:textId="77777777" w:rsidR="00A511B4" w:rsidRPr="00A511B4" w:rsidRDefault="00A511B4" w:rsidP="00A511B4">
      <w:pPr>
        <w:rPr>
          <w:sz w:val="16"/>
        </w:rPr>
      </w:pPr>
    </w:p>
    <w:p w14:paraId="1D7C30A5" w14:textId="77777777" w:rsidR="00B554AB" w:rsidRDefault="00B554AB">
      <w:pPr>
        <w:rPr>
          <w:rStyle w:val="StyleUnderline"/>
        </w:rPr>
      </w:pPr>
      <w:r>
        <w:rPr>
          <w:rStyle w:val="StyleUnderline"/>
        </w:rPr>
        <w:br w:type="page"/>
      </w:r>
    </w:p>
    <w:p w14:paraId="3F91BD00" w14:textId="77777777" w:rsidR="00B554AB" w:rsidRPr="00B554AB" w:rsidRDefault="00B554AB" w:rsidP="00B554AB">
      <w:pPr>
        <w:pStyle w:val="Heading3"/>
      </w:pPr>
      <w:r w:rsidRPr="00B554AB">
        <w:t>Prolif Defense</w:t>
      </w:r>
    </w:p>
    <w:p w14:paraId="5D7FB2B4" w14:textId="77777777" w:rsidR="00B554AB" w:rsidRDefault="00B554AB" w:rsidP="00B554AB">
      <w:pPr>
        <w:rPr>
          <w:rStyle w:val="StyleUnderline"/>
          <w:rFonts w:eastAsiaTheme="majorEastAsia" w:cstheme="majorBidi"/>
          <w:b/>
          <w:szCs w:val="24"/>
        </w:rPr>
      </w:pPr>
    </w:p>
    <w:p w14:paraId="717EADEE" w14:textId="77777777" w:rsidR="00B554AB" w:rsidRDefault="00B554AB" w:rsidP="00B554AB">
      <w:pPr>
        <w:pStyle w:val="Heading4"/>
      </w:pPr>
      <w:r>
        <w:t xml:space="preserve">No prolif </w:t>
      </w:r>
      <w:r w:rsidRPr="00442ABD">
        <w:rPr>
          <w:u w:val="single"/>
        </w:rPr>
        <w:t>cascade</w:t>
      </w:r>
      <w:r>
        <w:t xml:space="preserve"> or </w:t>
      </w:r>
      <w:r>
        <w:rPr>
          <w:u w:val="single"/>
        </w:rPr>
        <w:t>escalation</w:t>
      </w:r>
      <w:r>
        <w:t>.</w:t>
      </w:r>
    </w:p>
    <w:p w14:paraId="23E379B3" w14:textId="77777777" w:rsidR="00B554AB" w:rsidRDefault="00B554AB" w:rsidP="00B554AB">
      <w:r w:rsidRPr="00442ABD">
        <w:rPr>
          <w:rStyle w:val="Style13ptBold"/>
        </w:rPr>
        <w:t>Mueller 21</w:t>
      </w:r>
      <w:r>
        <w:t xml:space="preserve"> [John Mueller (Woody Hayes Senior Research Scientist, Mershon Center for International Security Studies; adjunct professor of political science, Ohio State University), 2021, “7. </w:t>
      </w:r>
      <w:r w:rsidRPr="007312F0">
        <w:t>Proliferation, Terrorism, Humanitarian Intervention, and Other Problems</w:t>
      </w:r>
      <w:r>
        <w:t>” in The Stupidity of War: American Foreign Policy and the Case for Complacency, Cambridge University Press, njn]</w:t>
      </w:r>
    </w:p>
    <w:p w14:paraId="68C093C7" w14:textId="77777777" w:rsidR="00B554AB" w:rsidRPr="007A3009" w:rsidRDefault="00B554AB" w:rsidP="00B554AB">
      <w:pPr>
        <w:rPr>
          <w:sz w:val="16"/>
        </w:rPr>
      </w:pPr>
      <w:r w:rsidRPr="007A3009">
        <w:rPr>
          <w:sz w:val="16"/>
        </w:rPr>
        <w:t xml:space="preserve">Although we have now suffered through three-quarters of a century characterized by alarmism about the disasters inherent in nuclear proliferation, </w:t>
      </w:r>
      <w:r w:rsidRPr="007A3009">
        <w:rPr>
          <w:rStyle w:val="StyleUnderline"/>
        </w:rPr>
        <w:t xml:space="preserve">the substantive </w:t>
      </w:r>
      <w:r w:rsidRPr="007A3009">
        <w:rPr>
          <w:rStyle w:val="StyleUnderline"/>
          <w:highlight w:val="cyan"/>
        </w:rPr>
        <w:t xml:space="preserve">consequences of </w:t>
      </w:r>
      <w:r w:rsidRPr="007A3009">
        <w:rPr>
          <w:rStyle w:val="Emphasis"/>
          <w:highlight w:val="cyan"/>
        </w:rPr>
        <w:t>prolif</w:t>
      </w:r>
      <w:r w:rsidRPr="007A3009">
        <w:rPr>
          <w:sz w:val="16"/>
        </w:rPr>
        <w:t xml:space="preserve">eration </w:t>
      </w:r>
      <w:r w:rsidRPr="007A3009">
        <w:rPr>
          <w:rStyle w:val="StyleUnderline"/>
          <w:highlight w:val="cyan"/>
        </w:rPr>
        <w:t>have been</w:t>
      </w:r>
      <w:r w:rsidRPr="007A3009">
        <w:rPr>
          <w:rStyle w:val="StyleUnderline"/>
        </w:rPr>
        <w:t xml:space="preserve"> quite </w:t>
      </w:r>
      <w:r w:rsidRPr="007A3009">
        <w:rPr>
          <w:rStyle w:val="Emphasis"/>
          <w:highlight w:val="cyan"/>
        </w:rPr>
        <w:t>limited</w:t>
      </w:r>
      <w:r w:rsidRPr="007A3009">
        <w:rPr>
          <w:sz w:val="16"/>
        </w:rPr>
        <w:t xml:space="preserve">. The weapons have certainly generated obsession, and they have greatly affected military spending, diplomatic posturing, and ingenious theorizing. However, </w:t>
      </w:r>
      <w:r w:rsidRPr="007A3009">
        <w:rPr>
          <w:rStyle w:val="StyleUnderline"/>
        </w:rPr>
        <w:t xml:space="preserve">the </w:t>
      </w:r>
      <w:r w:rsidRPr="007A3009">
        <w:rPr>
          <w:rStyle w:val="Emphasis"/>
        </w:rPr>
        <w:t>few countries</w:t>
      </w:r>
      <w:r w:rsidRPr="007A3009">
        <w:rPr>
          <w:rStyle w:val="StyleUnderline"/>
        </w:rPr>
        <w:t xml:space="preserve"> to which the weapons have proliferated</w:t>
      </w:r>
      <w:r w:rsidRPr="007A3009">
        <w:rPr>
          <w:sz w:val="16"/>
        </w:rPr>
        <w:t xml:space="preserve"> have for the most part found them a notable waste of time, money, effort, and scientific talent. They have </w:t>
      </w:r>
      <w:r w:rsidRPr="007A3009">
        <w:rPr>
          <w:rStyle w:val="StyleUnderline"/>
        </w:rPr>
        <w:t xml:space="preserve">quietly kept them in </w:t>
      </w:r>
      <w:r w:rsidRPr="007A3009">
        <w:rPr>
          <w:rStyle w:val="Emphasis"/>
        </w:rPr>
        <w:t>storage</w:t>
      </w:r>
      <w:r w:rsidRPr="007A3009">
        <w:rPr>
          <w:rStyle w:val="StyleUnderline"/>
        </w:rPr>
        <w:t xml:space="preserve"> and have not even found much benefit in rattling them</w:t>
      </w:r>
      <w:r w:rsidRPr="007A3009">
        <w:rPr>
          <w:sz w:val="16"/>
        </w:rPr>
        <w:t xml:space="preserve"> from time to time. Insofar as the weapons have been “used,” it has been to stoke the national ego and to deter real or imagined threats.</w:t>
      </w:r>
    </w:p>
    <w:p w14:paraId="3EF22BA2" w14:textId="77777777" w:rsidR="00B554AB" w:rsidRPr="001174FE" w:rsidRDefault="00B554AB" w:rsidP="00B554AB">
      <w:pPr>
        <w:rPr>
          <w:sz w:val="16"/>
        </w:rPr>
      </w:pPr>
      <w:r w:rsidRPr="001174FE">
        <w:rPr>
          <w:sz w:val="16"/>
        </w:rPr>
        <w:t xml:space="preserve">It is sometimes said, or implied, that proliferation has had little consequence because the only countries to possess nuclear weapons have had rational leaders. But </w:t>
      </w:r>
      <w:r w:rsidRPr="001174FE">
        <w:rPr>
          <w:rStyle w:val="Emphasis"/>
          <w:highlight w:val="cyan"/>
        </w:rPr>
        <w:t>nuc</w:t>
      </w:r>
      <w:r w:rsidRPr="002D095A">
        <w:rPr>
          <w:rStyle w:val="Emphasis"/>
        </w:rPr>
        <w:t>lear weapon</w:t>
      </w:r>
      <w:r w:rsidRPr="001174FE">
        <w:rPr>
          <w:rStyle w:val="Emphasis"/>
          <w:highlight w:val="cyan"/>
        </w:rPr>
        <w:t>s</w:t>
      </w:r>
      <w:r w:rsidRPr="002D095A">
        <w:rPr>
          <w:rStyle w:val="StyleUnderline"/>
        </w:rPr>
        <w:t xml:space="preserve"> have </w:t>
      </w:r>
      <w:r w:rsidRPr="001174FE">
        <w:rPr>
          <w:rStyle w:val="Emphasis"/>
          <w:highlight w:val="cyan"/>
        </w:rPr>
        <w:t>proliferated</w:t>
      </w:r>
      <w:r w:rsidRPr="001174FE">
        <w:rPr>
          <w:rStyle w:val="StyleUnderline"/>
          <w:highlight w:val="cyan"/>
        </w:rPr>
        <w:t xml:space="preserve"> to</w:t>
      </w:r>
      <w:r w:rsidRPr="002D095A">
        <w:rPr>
          <w:rStyle w:val="StyleUnderline"/>
        </w:rPr>
        <w:t xml:space="preserve"> large, important countries run by unchallenged </w:t>
      </w:r>
      <w:r w:rsidRPr="001174FE">
        <w:rPr>
          <w:rStyle w:val="Emphasis"/>
          <w:highlight w:val="cyan"/>
        </w:rPr>
        <w:t>monsters</w:t>
      </w:r>
      <w:r w:rsidRPr="001174FE">
        <w:rPr>
          <w:sz w:val="16"/>
        </w:rPr>
        <w:t xml:space="preserve"> who, at the time they acquired the bombs, were certifiably deranged: Josef </w:t>
      </w:r>
      <w:r w:rsidRPr="002D095A">
        <w:rPr>
          <w:rStyle w:val="StyleUnderline"/>
        </w:rPr>
        <w:t>Stalin</w:t>
      </w:r>
      <w:r w:rsidRPr="001174FE">
        <w:rPr>
          <w:sz w:val="16"/>
        </w:rPr>
        <w:t xml:space="preserve">, who in 1949 was planning to change the climate of the Soviet Union by planting a lot of trees, </w:t>
      </w:r>
      <w:r w:rsidRPr="002D095A">
        <w:rPr>
          <w:rStyle w:val="StyleUnderline"/>
        </w:rPr>
        <w:t>and Mao</w:t>
      </w:r>
      <w:r w:rsidRPr="001174FE">
        <w:rPr>
          <w:sz w:val="16"/>
        </w:rPr>
        <w:t xml:space="preserve"> Zedong, who in 1964 had just carried out a bizarre social experiment that resulted in an artificial famine in which tens of millions of Chinese perished.6 </w:t>
      </w:r>
      <w:r w:rsidRPr="001174FE">
        <w:rPr>
          <w:rStyle w:val="StyleUnderline"/>
          <w:highlight w:val="cyan"/>
        </w:rPr>
        <w:t xml:space="preserve">Yet </w:t>
      </w:r>
      <w:r w:rsidRPr="001174FE">
        <w:rPr>
          <w:rStyle w:val="Emphasis"/>
          <w:highlight w:val="cyan"/>
        </w:rPr>
        <w:t>neither</w:t>
      </w:r>
      <w:r w:rsidRPr="001174FE">
        <w:rPr>
          <w:sz w:val="16"/>
        </w:rPr>
        <w:t xml:space="preserve"> country </w:t>
      </w:r>
      <w:r w:rsidRPr="001174FE">
        <w:rPr>
          <w:rStyle w:val="StyleUnderline"/>
          <w:highlight w:val="cyan"/>
        </w:rPr>
        <w:t>used</w:t>
      </w:r>
      <w:r w:rsidRPr="001174FE">
        <w:rPr>
          <w:rStyle w:val="StyleUnderline"/>
        </w:rPr>
        <w:t xml:space="preserve"> its nuclear weapons </w:t>
      </w:r>
      <w:r w:rsidRPr="001174FE">
        <w:rPr>
          <w:rStyle w:val="StyleUnderline"/>
          <w:highlight w:val="cyan"/>
        </w:rPr>
        <w:t xml:space="preserve">for anything other than </w:t>
      </w:r>
      <w:r w:rsidRPr="001174FE">
        <w:rPr>
          <w:rStyle w:val="Emphasis"/>
          <w:highlight w:val="cyan"/>
        </w:rPr>
        <w:t>deterrence</w:t>
      </w:r>
      <w:r w:rsidRPr="001174FE">
        <w:rPr>
          <w:sz w:val="16"/>
        </w:rPr>
        <w:t xml:space="preserve"> and ego-boosting.7</w:t>
      </w:r>
    </w:p>
    <w:p w14:paraId="6B80C6BB" w14:textId="77777777" w:rsidR="00B554AB" w:rsidRPr="00C63089" w:rsidRDefault="00B554AB" w:rsidP="00B554AB">
      <w:pPr>
        <w:rPr>
          <w:sz w:val="16"/>
        </w:rPr>
      </w:pPr>
      <w:r w:rsidRPr="003D2807">
        <w:rPr>
          <w:rStyle w:val="StyleUnderline"/>
        </w:rPr>
        <w:t xml:space="preserve">There has never been a militarily </w:t>
      </w:r>
      <w:r w:rsidRPr="003D2807">
        <w:rPr>
          <w:rStyle w:val="Emphasis"/>
        </w:rPr>
        <w:t>compelling</w:t>
      </w:r>
      <w:r w:rsidRPr="00C63089">
        <w:rPr>
          <w:sz w:val="16"/>
        </w:rPr>
        <w:t xml:space="preserve"> – or even minimally sensible – </w:t>
      </w:r>
      <w:r w:rsidRPr="003D2807">
        <w:rPr>
          <w:rStyle w:val="StyleUnderline"/>
        </w:rPr>
        <w:t xml:space="preserve">reason to use nuclear weapons, particularly due to an </w:t>
      </w:r>
      <w:r w:rsidRPr="003D2807">
        <w:rPr>
          <w:rStyle w:val="Emphasis"/>
        </w:rPr>
        <w:t>inability</w:t>
      </w:r>
      <w:r w:rsidRPr="003D2807">
        <w:rPr>
          <w:rStyle w:val="StyleUnderline"/>
        </w:rPr>
        <w:t xml:space="preserve"> to identify </w:t>
      </w:r>
      <w:r w:rsidRPr="003D2807">
        <w:rPr>
          <w:rStyle w:val="Emphasis"/>
        </w:rPr>
        <w:t>suitable targets</w:t>
      </w:r>
      <w:r w:rsidRPr="00C63089">
        <w:rPr>
          <w:sz w:val="16"/>
        </w:rPr>
        <w:t xml:space="preserve"> or ones </w:t>
      </w:r>
      <w:r w:rsidRPr="003D2807">
        <w:rPr>
          <w:rStyle w:val="StyleUnderline"/>
        </w:rPr>
        <w:t xml:space="preserve">that could not be attacked about </w:t>
      </w:r>
      <w:r w:rsidRPr="003D2807">
        <w:rPr>
          <w:rStyle w:val="Emphasis"/>
        </w:rPr>
        <w:t>as effectively</w:t>
      </w:r>
      <w:r w:rsidRPr="003D2807">
        <w:rPr>
          <w:rStyle w:val="StyleUnderline"/>
        </w:rPr>
        <w:t xml:space="preserve"> by </w:t>
      </w:r>
      <w:r w:rsidRPr="003D2807">
        <w:rPr>
          <w:rStyle w:val="Emphasis"/>
        </w:rPr>
        <w:t>conventional</w:t>
      </w:r>
      <w:r w:rsidRPr="003D2807">
        <w:rPr>
          <w:rStyle w:val="StyleUnderline"/>
        </w:rPr>
        <w:t xml:space="preserve"> munitions</w:t>
      </w:r>
      <w:r w:rsidRPr="00C63089">
        <w:rPr>
          <w:sz w:val="16"/>
        </w:rPr>
        <w:t xml:space="preserve">. And </w:t>
      </w:r>
      <w:r w:rsidRPr="00C63089">
        <w:rPr>
          <w:rStyle w:val="StyleUnderline"/>
        </w:rPr>
        <w:t xml:space="preserve">it is </w:t>
      </w:r>
      <w:r w:rsidRPr="00C63089">
        <w:rPr>
          <w:rStyle w:val="Emphasis"/>
        </w:rPr>
        <w:t>difficult to see</w:t>
      </w:r>
      <w:r w:rsidRPr="00C63089">
        <w:rPr>
          <w:rStyle w:val="StyleUnderline"/>
        </w:rPr>
        <w:t xml:space="preserve"> how nuclear weapons </w:t>
      </w:r>
      <w:r w:rsidRPr="00C63089">
        <w:rPr>
          <w:rStyle w:val="Emphasis"/>
        </w:rPr>
        <w:t>benefited</w:t>
      </w:r>
      <w:r w:rsidRPr="00C63089">
        <w:rPr>
          <w:rStyle w:val="StyleUnderline"/>
        </w:rPr>
        <w:t xml:space="preserve"> their possessors</w:t>
      </w:r>
      <w:r w:rsidRPr="00C63089">
        <w:rPr>
          <w:sz w:val="16"/>
        </w:rPr>
        <w:t xml:space="preserve"> in specific military ventures. Israel’s presumed nuclear weapons did not restrain the Arabs from attacking in 1973, nor did Britain’s prevent Argentina’s seizure of the Falklands in 1982. Similarly, the tens of thousands of nuclear weapons in the arsenals of the enveloping allied forces did not cause Saddam Hussein to order his occupying forces out of Kuwait in 1990. Nor did possession of the bomb benefit America in Korea, Vietnam, Iraq, or Afghanistan; France in Algeria; or the Soviet Union in Afghanistan.8</w:t>
      </w:r>
    </w:p>
    <w:p w14:paraId="4654EED1" w14:textId="77777777" w:rsidR="00B554AB" w:rsidRPr="00452DBB" w:rsidRDefault="00B554AB" w:rsidP="00B554AB">
      <w:pPr>
        <w:rPr>
          <w:sz w:val="16"/>
        </w:rPr>
      </w:pPr>
      <w:r w:rsidRPr="00452DBB">
        <w:rPr>
          <w:sz w:val="16"/>
        </w:rPr>
        <w:t>Proliferation alarmists may occasionally grant that countries principally obtain a nuclear arsenal to counter real or perceived threats, but many go on to argue that the newly nuclear country will then use its nuclear weapons to “dominate” the area. That argument was repeatedly used with dramatic urgency before 2003 for the dangers supposedly posed by Saddam Hussein as discussed in Chapter 4, and it is now being applied to Iran.</w:t>
      </w:r>
    </w:p>
    <w:p w14:paraId="435A9D92" w14:textId="77777777" w:rsidR="00B554AB" w:rsidRPr="00A15403" w:rsidRDefault="00B554AB" w:rsidP="00B554AB">
      <w:pPr>
        <w:rPr>
          <w:sz w:val="16"/>
        </w:rPr>
      </w:pPr>
      <w:r w:rsidRPr="00A15403">
        <w:rPr>
          <w:sz w:val="16"/>
        </w:rPr>
        <w:t xml:space="preserve">Exactly how that domination business is to be carried out is never made clear. 9 But the notion, apparently, is that should an atomic Iraq (in earlier fantasies) or North Korea or Iran (in present ones) rattle the occasional rocket, other countries in the area, suitably intimidated, would supinely bow to its demands. It seems far more likely that </w:t>
      </w:r>
      <w:r w:rsidRPr="008A3D69">
        <w:rPr>
          <w:rStyle w:val="StyleUnderline"/>
          <w:highlight w:val="cyan"/>
        </w:rPr>
        <w:t>if a</w:t>
      </w:r>
      <w:r w:rsidRPr="00A15403">
        <w:rPr>
          <w:rStyle w:val="StyleUnderline"/>
        </w:rPr>
        <w:t xml:space="preserve"> nuclear </w:t>
      </w:r>
      <w:r w:rsidRPr="00582D00">
        <w:rPr>
          <w:rStyle w:val="StyleUnderline"/>
          <w:highlight w:val="cyan"/>
        </w:rPr>
        <w:t xml:space="preserve">country </w:t>
      </w:r>
      <w:r w:rsidRPr="00582D00">
        <w:rPr>
          <w:rStyle w:val="Emphasis"/>
          <w:highlight w:val="cyan"/>
        </w:rPr>
        <w:t>brandishes</w:t>
      </w:r>
      <w:r w:rsidRPr="00A15403">
        <w:rPr>
          <w:rStyle w:val="StyleUnderline"/>
        </w:rPr>
        <w:t xml:space="preserve"> its weapons </w:t>
      </w:r>
      <w:r w:rsidRPr="008A3D69">
        <w:rPr>
          <w:rStyle w:val="StyleUnderline"/>
          <w:highlight w:val="cyan"/>
        </w:rPr>
        <w:t xml:space="preserve">to </w:t>
      </w:r>
      <w:r w:rsidRPr="008A3D69">
        <w:rPr>
          <w:rStyle w:val="Emphasis"/>
          <w:highlight w:val="cyan"/>
        </w:rPr>
        <w:t>intimidate</w:t>
      </w:r>
      <w:r w:rsidRPr="00A15403">
        <w:rPr>
          <w:rStyle w:val="Emphasis"/>
        </w:rPr>
        <w:t xml:space="preserve"> others</w:t>
      </w:r>
      <w:r w:rsidRPr="00A15403">
        <w:rPr>
          <w:rStyle w:val="StyleUnderline"/>
        </w:rPr>
        <w:t xml:space="preserve"> or to get its way</w:t>
      </w:r>
      <w:r w:rsidRPr="00A15403">
        <w:rPr>
          <w:sz w:val="16"/>
        </w:rPr>
        <w:t xml:space="preserve">, it will find that </w:t>
      </w:r>
      <w:r w:rsidRPr="008A3D69">
        <w:rPr>
          <w:rStyle w:val="StyleUnderline"/>
          <w:highlight w:val="cyan"/>
        </w:rPr>
        <w:t>those threatened</w:t>
      </w:r>
      <w:r w:rsidRPr="00A15403">
        <w:rPr>
          <w:rStyle w:val="StyleUnderline"/>
        </w:rPr>
        <w:t xml:space="preserve">, rather than </w:t>
      </w:r>
      <w:r w:rsidRPr="00A15403">
        <w:rPr>
          <w:rStyle w:val="Emphasis"/>
        </w:rPr>
        <w:t>capitulating</w:t>
      </w:r>
      <w:r w:rsidRPr="00A15403">
        <w:rPr>
          <w:sz w:val="16"/>
        </w:rPr>
        <w:t xml:space="preserve"> to its blandishments </w:t>
      </w:r>
      <w:r w:rsidRPr="00A15403">
        <w:rPr>
          <w:rStyle w:val="StyleUnderline"/>
        </w:rPr>
        <w:t xml:space="preserve">or rushing off to build a </w:t>
      </w:r>
      <w:r w:rsidRPr="00A15403">
        <w:rPr>
          <w:rStyle w:val="Emphasis"/>
        </w:rPr>
        <w:t>compensating arsenal</w:t>
      </w:r>
      <w:r w:rsidRPr="00A15403">
        <w:rPr>
          <w:sz w:val="16"/>
        </w:rPr>
        <w:t xml:space="preserve"> of their own, </w:t>
      </w:r>
      <w:r w:rsidRPr="008A3D69">
        <w:rPr>
          <w:rStyle w:val="StyleUnderline"/>
          <w:highlight w:val="cyan"/>
        </w:rPr>
        <w:t>will</w:t>
      </w:r>
      <w:r w:rsidRPr="00A15403">
        <w:rPr>
          <w:rStyle w:val="StyleUnderline"/>
        </w:rPr>
        <w:t xml:space="preserve"> </w:t>
      </w:r>
      <w:r w:rsidRPr="00A15403">
        <w:rPr>
          <w:rStyle w:val="Emphasis"/>
        </w:rPr>
        <w:t>ally</w:t>
      </w:r>
      <w:r w:rsidRPr="00A15403">
        <w:rPr>
          <w:rStyle w:val="StyleUnderline"/>
        </w:rPr>
        <w:t xml:space="preserve"> </w:t>
      </w:r>
      <w:r w:rsidRPr="008A3D69">
        <w:rPr>
          <w:rStyle w:val="StyleUnderline"/>
        </w:rPr>
        <w:t>with</w:t>
      </w:r>
      <w:r w:rsidRPr="00A15403">
        <w:rPr>
          <w:rStyle w:val="StyleUnderline"/>
        </w:rPr>
        <w:t xml:space="preserve"> others to </w:t>
      </w:r>
      <w:r w:rsidRPr="008A3D69">
        <w:rPr>
          <w:rStyle w:val="Emphasis"/>
          <w:highlight w:val="cyan"/>
        </w:rPr>
        <w:t>stand up</w:t>
      </w:r>
      <w:r w:rsidRPr="00A15403">
        <w:rPr>
          <w:rStyle w:val="StyleUnderline"/>
        </w:rPr>
        <w:t xml:space="preserve"> to the intimidation</w:t>
      </w:r>
      <w:r w:rsidRPr="00A15403">
        <w:rPr>
          <w:sz w:val="16"/>
        </w:rPr>
        <w:t xml:space="preserve"> – rather in the way they coalesced into an alliance of convenience to oppose Iraq’s invasion of Kuwait in 1990.</w:t>
      </w:r>
    </w:p>
    <w:p w14:paraId="065BB51F" w14:textId="77777777" w:rsidR="00B554AB" w:rsidRPr="00A15403" w:rsidRDefault="00B554AB" w:rsidP="00B554AB">
      <w:pPr>
        <w:rPr>
          <w:sz w:val="16"/>
        </w:rPr>
      </w:pPr>
      <w:r w:rsidRPr="00A15403">
        <w:rPr>
          <w:rStyle w:val="StyleUnderline"/>
        </w:rPr>
        <w:t xml:space="preserve">It is also argued that nuclear weapons </w:t>
      </w:r>
      <w:r w:rsidRPr="00A15403">
        <w:rPr>
          <w:rStyle w:val="Emphasis"/>
        </w:rPr>
        <w:t>embolden</w:t>
      </w:r>
      <w:r w:rsidRPr="00A15403">
        <w:rPr>
          <w:rStyle w:val="StyleUnderline"/>
        </w:rPr>
        <w:t xml:space="preserve"> a country to do mischief</w:t>
      </w:r>
      <w:r w:rsidRPr="00A15403">
        <w:rPr>
          <w:sz w:val="16"/>
        </w:rPr>
        <w:t xml:space="preserve"> with less fear of punishing consequences. However, countries like Iran already seem about as free as they need to be to do mischief (from the US standpoint) in the Middle East and </w:t>
      </w:r>
      <w:r w:rsidRPr="00A15403">
        <w:rPr>
          <w:rStyle w:val="StyleUnderline"/>
          <w:highlight w:val="cyan"/>
        </w:rPr>
        <w:t>rogue states</w:t>
      </w:r>
      <w:r w:rsidRPr="00A15403">
        <w:rPr>
          <w:sz w:val="16"/>
        </w:rPr>
        <w:t xml:space="preserve"> like the USSR, China, and North Korea </w:t>
      </w:r>
      <w:r w:rsidRPr="00A15403">
        <w:rPr>
          <w:rStyle w:val="StyleUnderline"/>
          <w:highlight w:val="cyan"/>
        </w:rPr>
        <w:t>do not</w:t>
      </w:r>
      <w:r w:rsidRPr="00A15403">
        <w:rPr>
          <w:sz w:val="16"/>
        </w:rPr>
        <w:t xml:space="preserve"> seem to have </w:t>
      </w:r>
      <w:r w:rsidRPr="00A15403">
        <w:rPr>
          <w:rStyle w:val="Emphasis"/>
          <w:highlight w:val="cyan"/>
        </w:rPr>
        <w:t>step</w:t>
      </w:r>
      <w:r w:rsidRPr="00A15403">
        <w:rPr>
          <w:sz w:val="16"/>
        </w:rPr>
        <w:t xml:space="preserve">ped </w:t>
      </w:r>
      <w:r w:rsidRPr="00A15403">
        <w:rPr>
          <w:rStyle w:val="StyleUnderline"/>
          <w:highlight w:val="cyan"/>
        </w:rPr>
        <w:t>up</w:t>
      </w:r>
      <w:r w:rsidRPr="00A15403">
        <w:rPr>
          <w:rStyle w:val="StyleUnderline"/>
        </w:rPr>
        <w:t xml:space="preserve"> their </w:t>
      </w:r>
      <w:r w:rsidRPr="00A15403">
        <w:rPr>
          <w:rStyle w:val="StyleUnderline"/>
          <w:highlight w:val="cyan"/>
        </w:rPr>
        <w:t>mischief after</w:t>
      </w:r>
      <w:r w:rsidRPr="00A15403">
        <w:rPr>
          <w:rStyle w:val="StyleUnderline"/>
        </w:rPr>
        <w:t xml:space="preserve"> gaining </w:t>
      </w:r>
      <w:r w:rsidRPr="00A15403">
        <w:rPr>
          <w:rStyle w:val="Emphasis"/>
          <w:highlight w:val="cyan"/>
        </w:rPr>
        <w:t>nuc</w:t>
      </w:r>
      <w:r w:rsidRPr="00A15403">
        <w:rPr>
          <w:rStyle w:val="Emphasis"/>
        </w:rPr>
        <w:t>lear weapon</w:t>
      </w:r>
      <w:r w:rsidRPr="00A15403">
        <w:rPr>
          <w:rStyle w:val="Emphasis"/>
          <w:highlight w:val="cyan"/>
        </w:rPr>
        <w:t>s</w:t>
      </w:r>
      <w:r w:rsidRPr="00A15403">
        <w:rPr>
          <w:sz w:val="16"/>
        </w:rPr>
        <w:t>.</w:t>
      </w:r>
    </w:p>
    <w:p w14:paraId="074019E4" w14:textId="77777777" w:rsidR="00B554AB" w:rsidRPr="00785213" w:rsidRDefault="00B554AB" w:rsidP="00B554AB">
      <w:pPr>
        <w:rPr>
          <w:sz w:val="16"/>
        </w:rPr>
      </w:pPr>
      <w:r w:rsidRPr="00785213">
        <w:rPr>
          <w:sz w:val="16"/>
        </w:rPr>
        <w:t>There are conceivable situations under which nuclear weapons could serve a deterrent function: perhaps if Iran had had them in 1980 or Kuwait had had them in 1990, Iraq would not have invaded. However, under the conditions in which we have actually lived, it is questionable whether they have yet ever done so. In particular, as discussed in Chapter 1, it is far from clear that a deterrence policy centered around nuclear weapons is what kept the Cold War from becoming a hot one. To expect countries that experienced World War III somehow to allow themselves to tumble into anything resembling a repetition – whether embellished with nuclear weapons or not – seems almost bizarre.</w:t>
      </w:r>
    </w:p>
    <w:p w14:paraId="412DF913" w14:textId="77777777" w:rsidR="00B554AB" w:rsidRPr="00691B46" w:rsidRDefault="00B554AB" w:rsidP="00B554AB">
      <w:pPr>
        <w:rPr>
          <w:sz w:val="16"/>
        </w:rPr>
      </w:pPr>
      <w:r w:rsidRPr="00691B46">
        <w:rPr>
          <w:sz w:val="16"/>
        </w:rPr>
        <w:t xml:space="preserve">Moreover, </w:t>
      </w:r>
      <w:r w:rsidRPr="003F0E9C">
        <w:rPr>
          <w:rStyle w:val="StyleUnderline"/>
        </w:rPr>
        <w:t xml:space="preserve">the </w:t>
      </w:r>
      <w:r w:rsidRPr="009C0694">
        <w:rPr>
          <w:rStyle w:val="StyleUnderline"/>
          <w:highlight w:val="cyan"/>
        </w:rPr>
        <w:t xml:space="preserve">weapons have </w:t>
      </w:r>
      <w:r w:rsidRPr="009C0694">
        <w:rPr>
          <w:rStyle w:val="Emphasis"/>
          <w:highlight w:val="cyan"/>
        </w:rPr>
        <w:t>not proved</w:t>
      </w:r>
      <w:r w:rsidRPr="003F0E9C">
        <w:rPr>
          <w:rStyle w:val="StyleUnderline"/>
        </w:rPr>
        <w:t xml:space="preserve"> to be </w:t>
      </w:r>
      <w:r w:rsidRPr="009C0694">
        <w:rPr>
          <w:rStyle w:val="StyleUnderline"/>
          <w:highlight w:val="cyan"/>
        </w:rPr>
        <w:t xml:space="preserve">crucial </w:t>
      </w:r>
      <w:r w:rsidRPr="009C0694">
        <w:rPr>
          <w:rStyle w:val="Emphasis"/>
          <w:highlight w:val="cyan"/>
        </w:rPr>
        <w:t>status</w:t>
      </w:r>
      <w:r w:rsidRPr="00691B46">
        <w:rPr>
          <w:sz w:val="16"/>
        </w:rPr>
        <w:t xml:space="preserve"> – </w:t>
      </w:r>
      <w:r w:rsidRPr="003F0E9C">
        <w:rPr>
          <w:rStyle w:val="StyleUnderline"/>
        </w:rPr>
        <w:t>or virility</w:t>
      </w:r>
      <w:r w:rsidRPr="00691B46">
        <w:rPr>
          <w:sz w:val="16"/>
        </w:rPr>
        <w:t xml:space="preserve"> – </w:t>
      </w:r>
      <w:r w:rsidRPr="009C0694">
        <w:rPr>
          <w:rStyle w:val="Emphasis"/>
          <w:highlight w:val="cyan"/>
        </w:rPr>
        <w:t>symbols</w:t>
      </w:r>
      <w:r w:rsidRPr="00691B46">
        <w:rPr>
          <w:sz w:val="16"/>
        </w:rPr>
        <w:t>. French President Charles de Gaulle did opine in 1965 that “no country without an atom bomb could properly consider itself independent,” and Robert Gilpin concluded that “the possession of nuclear weapons largely determines a nation’s rank in the hierarchy of international prestige.” 10 In that tradition, some analysts who describe themselves as “realists” have insisted for years that Germany and Japan must soon come to their senses and quest after nuclear weapons.11</w:t>
      </w:r>
    </w:p>
    <w:p w14:paraId="1BB91F0D" w14:textId="77777777" w:rsidR="00B554AB" w:rsidRPr="00691B46" w:rsidRDefault="00B554AB" w:rsidP="00B554AB">
      <w:pPr>
        <w:rPr>
          <w:sz w:val="16"/>
        </w:rPr>
      </w:pPr>
      <w:r w:rsidRPr="00691B46">
        <w:rPr>
          <w:sz w:val="16"/>
        </w:rPr>
        <w:t>But, as Robert Jervis has observed, “</w:t>
      </w:r>
      <w:r w:rsidRPr="00691B46">
        <w:rPr>
          <w:rStyle w:val="StyleUnderline"/>
        </w:rPr>
        <w:t xml:space="preserve">India, China, and Israel may have </w:t>
      </w:r>
      <w:r w:rsidRPr="00691B46">
        <w:rPr>
          <w:rStyle w:val="Emphasis"/>
        </w:rPr>
        <w:t>decreased</w:t>
      </w:r>
      <w:r w:rsidRPr="00691B46">
        <w:rPr>
          <w:rStyle w:val="StyleUnderline"/>
        </w:rPr>
        <w:t xml:space="preserve"> the chance of </w:t>
      </w:r>
      <w:r w:rsidRPr="00691B46">
        <w:rPr>
          <w:rStyle w:val="Emphasis"/>
        </w:rPr>
        <w:t>direct attack</w:t>
      </w:r>
      <w:r w:rsidRPr="00691B46">
        <w:rPr>
          <w:sz w:val="16"/>
        </w:rPr>
        <w:t xml:space="preserve"> by developing nuclear weapons, </w:t>
      </w:r>
      <w:r w:rsidRPr="00691B46">
        <w:rPr>
          <w:rStyle w:val="StyleUnderline"/>
        </w:rPr>
        <w:t xml:space="preserve">but it is </w:t>
      </w:r>
      <w:r w:rsidRPr="00691B46">
        <w:rPr>
          <w:rStyle w:val="Emphasis"/>
        </w:rPr>
        <w:t>hard to argue</w:t>
      </w:r>
      <w:r w:rsidRPr="00691B46">
        <w:rPr>
          <w:rStyle w:val="StyleUnderline"/>
        </w:rPr>
        <w:t xml:space="preserve"> that they have increased their general </w:t>
      </w:r>
      <w:r w:rsidRPr="00691B46">
        <w:rPr>
          <w:rStyle w:val="Emphasis"/>
        </w:rPr>
        <w:t>prestige</w:t>
      </w:r>
      <w:r w:rsidRPr="00691B46">
        <w:rPr>
          <w:sz w:val="16"/>
        </w:rPr>
        <w:t xml:space="preserve"> or influence.” 12 And, as Jenifer Mackby and Walter Slocombe note:</w:t>
      </w:r>
    </w:p>
    <w:p w14:paraId="27E904B3" w14:textId="77777777" w:rsidR="00B554AB" w:rsidRPr="00E87510" w:rsidRDefault="00B554AB" w:rsidP="00B554AB">
      <w:pPr>
        <w:rPr>
          <w:sz w:val="16"/>
        </w:rPr>
      </w:pPr>
      <w:r w:rsidRPr="00E87510">
        <w:rPr>
          <w:sz w:val="16"/>
        </w:rPr>
        <w:t xml:space="preserve">Undoubtedly some countries have pursued nuclear weapons more for status than for security. However, </w:t>
      </w:r>
      <w:r w:rsidRPr="00E87510">
        <w:rPr>
          <w:rStyle w:val="Emphasis"/>
        </w:rPr>
        <w:t>Germany</w:t>
      </w:r>
      <w:r w:rsidRPr="00E87510">
        <w:rPr>
          <w:rStyle w:val="StyleUnderline"/>
        </w:rPr>
        <w:t>, like</w:t>
      </w:r>
      <w:r w:rsidRPr="00E87510">
        <w:rPr>
          <w:sz w:val="16"/>
        </w:rPr>
        <w:t xml:space="preserve"> its erstwhile Axis ally, </w:t>
      </w:r>
      <w:r w:rsidRPr="00E87510">
        <w:rPr>
          <w:rStyle w:val="Emphasis"/>
        </w:rPr>
        <w:t>Japan</w:t>
      </w:r>
      <w:r w:rsidRPr="00E87510">
        <w:rPr>
          <w:sz w:val="16"/>
        </w:rPr>
        <w:t xml:space="preserve">, has </w:t>
      </w:r>
      <w:r w:rsidRPr="00E87510">
        <w:rPr>
          <w:rStyle w:val="StyleUnderline"/>
        </w:rPr>
        <w:t>become powerful because of</w:t>
      </w:r>
      <w:r w:rsidRPr="00E87510">
        <w:rPr>
          <w:sz w:val="16"/>
        </w:rPr>
        <w:t xml:space="preserve"> its </w:t>
      </w:r>
      <w:r w:rsidRPr="00E87510">
        <w:rPr>
          <w:rStyle w:val="Emphasis"/>
        </w:rPr>
        <w:t>economic</w:t>
      </w:r>
      <w:r w:rsidRPr="00E87510">
        <w:rPr>
          <w:rStyle w:val="StyleUnderline"/>
        </w:rPr>
        <w:t xml:space="preserve"> might rather than its </w:t>
      </w:r>
      <w:r w:rsidRPr="00E87510">
        <w:rPr>
          <w:rStyle w:val="Emphasis"/>
        </w:rPr>
        <w:t>military</w:t>
      </w:r>
      <w:r w:rsidRPr="00E87510">
        <w:rPr>
          <w:sz w:val="16"/>
        </w:rPr>
        <w:t xml:space="preserve"> might, </w:t>
      </w:r>
      <w:r w:rsidRPr="00E87510">
        <w:rPr>
          <w:rStyle w:val="StyleUnderline"/>
        </w:rPr>
        <w:t xml:space="preserve">and its </w:t>
      </w:r>
      <w:r w:rsidRPr="00E87510">
        <w:rPr>
          <w:rStyle w:val="Emphasis"/>
        </w:rPr>
        <w:t>renunciation</w:t>
      </w:r>
      <w:r w:rsidRPr="00E87510">
        <w:rPr>
          <w:rStyle w:val="StyleUnderline"/>
        </w:rPr>
        <w:t xml:space="preserve"> of nuclear weapons may even have </w:t>
      </w:r>
      <w:r w:rsidRPr="00E87510">
        <w:rPr>
          <w:rStyle w:val="Emphasis"/>
        </w:rPr>
        <w:t>reinforced its prestige</w:t>
      </w:r>
      <w:r w:rsidRPr="00E87510">
        <w:rPr>
          <w:sz w:val="16"/>
        </w:rPr>
        <w:t>. It has even managed to achieve its principal international objective – reunification – without becoming a nuclear state.13</w:t>
      </w:r>
    </w:p>
    <w:p w14:paraId="31660BBD" w14:textId="77777777" w:rsidR="00B554AB" w:rsidRPr="00A00357" w:rsidRDefault="00B554AB" w:rsidP="00B554AB">
      <w:pPr>
        <w:rPr>
          <w:sz w:val="16"/>
        </w:rPr>
      </w:pPr>
      <w:r w:rsidRPr="00A00357">
        <w:rPr>
          <w:sz w:val="16"/>
        </w:rPr>
        <w:t>Pakistan and Russia may garner more attention today than they would without nukes, but would Japan’s prestige be increased if it became nuclear? Would anybody have more or less interest in Britain or France if their arsenals held 5,000 nuclear weapons, or would anybody pay much less if they had none? Did China need nuclear weapons to impress the world with its economic growth? Or with its Olympics?</w:t>
      </w:r>
    </w:p>
    <w:p w14:paraId="32DD1ACB" w14:textId="77777777" w:rsidR="00B554AB" w:rsidRPr="008A3D69" w:rsidRDefault="00B554AB" w:rsidP="00B554AB">
      <w:pPr>
        <w:rPr>
          <w:sz w:val="16"/>
        </w:rPr>
      </w:pPr>
      <w:r w:rsidRPr="008A3D69">
        <w:rPr>
          <w:sz w:val="16"/>
        </w:rPr>
        <w:t xml:space="preserve">In addition, the </w:t>
      </w:r>
      <w:r w:rsidRPr="00A00357">
        <w:rPr>
          <w:rStyle w:val="Emphasis"/>
          <w:highlight w:val="cyan"/>
        </w:rPr>
        <w:t>prolif</w:t>
      </w:r>
      <w:r w:rsidRPr="00A00357">
        <w:rPr>
          <w:rStyle w:val="StyleUnderline"/>
        </w:rPr>
        <w:t xml:space="preserve">eration of nuclear weapons </w:t>
      </w:r>
      <w:r w:rsidRPr="00A00357">
        <w:rPr>
          <w:rStyle w:val="StyleUnderline"/>
          <w:highlight w:val="cyan"/>
        </w:rPr>
        <w:t xml:space="preserve">has been </w:t>
      </w:r>
      <w:r w:rsidRPr="00A00357">
        <w:rPr>
          <w:rStyle w:val="Emphasis"/>
          <w:highlight w:val="cyan"/>
        </w:rPr>
        <w:t>far slower</w:t>
      </w:r>
      <w:r w:rsidRPr="00A00357">
        <w:rPr>
          <w:rStyle w:val="StyleUnderline"/>
          <w:highlight w:val="cyan"/>
        </w:rPr>
        <w:t xml:space="preserve"> than</w:t>
      </w:r>
      <w:r w:rsidRPr="008A3D69">
        <w:rPr>
          <w:sz w:val="16"/>
        </w:rPr>
        <w:t xml:space="preserve"> has been </w:t>
      </w:r>
      <w:r w:rsidRPr="00A00357">
        <w:rPr>
          <w:rStyle w:val="StyleUnderline"/>
        </w:rPr>
        <w:t xml:space="preserve">commonly </w:t>
      </w:r>
      <w:r w:rsidRPr="00A00357">
        <w:rPr>
          <w:rStyle w:val="Emphasis"/>
          <w:highlight w:val="cyan"/>
        </w:rPr>
        <w:t>predicted</w:t>
      </w:r>
      <w:r w:rsidRPr="00A00357">
        <w:rPr>
          <w:rStyle w:val="StyleUnderline"/>
        </w:rPr>
        <w:t xml:space="preserve"> primarily because the weapons do not generally convey much advantage</w:t>
      </w:r>
      <w:r w:rsidRPr="008A3D69">
        <w:rPr>
          <w:sz w:val="16"/>
        </w:rPr>
        <w:t xml:space="preserve"> to their possessor. </w:t>
      </w:r>
      <w:r w:rsidRPr="00C82C28">
        <w:rPr>
          <w:rStyle w:val="Emphasis"/>
        </w:rPr>
        <w:t>Dozens</w:t>
      </w:r>
      <w:r w:rsidRPr="00C82C28">
        <w:rPr>
          <w:rStyle w:val="StyleUnderline"/>
        </w:rPr>
        <w:t xml:space="preserve"> of technologically </w:t>
      </w:r>
      <w:r w:rsidRPr="00C82C28">
        <w:rPr>
          <w:rStyle w:val="Emphasis"/>
        </w:rPr>
        <w:t>capable</w:t>
      </w:r>
      <w:r w:rsidRPr="00C82C28">
        <w:rPr>
          <w:rStyle w:val="StyleUnderline"/>
        </w:rPr>
        <w:t xml:space="preserve"> countries have </w:t>
      </w:r>
      <w:r w:rsidRPr="00C82C28">
        <w:rPr>
          <w:rStyle w:val="Emphasis"/>
        </w:rPr>
        <w:t>considered</w:t>
      </w:r>
      <w:r w:rsidRPr="00C82C28">
        <w:rPr>
          <w:rStyle w:val="StyleUnderline"/>
        </w:rPr>
        <w:t xml:space="preserve"> obtaining nuclear arsenals, but </w:t>
      </w:r>
      <w:r w:rsidRPr="00C82C28">
        <w:rPr>
          <w:rStyle w:val="Emphasis"/>
        </w:rPr>
        <w:t>very few have</w:t>
      </w:r>
      <w:r w:rsidRPr="008A3D69">
        <w:rPr>
          <w:sz w:val="16"/>
        </w:rPr>
        <w:t xml:space="preserve"> done so. Indeed, as Jacques Hymans has pointed out, </w:t>
      </w:r>
      <w:r w:rsidRPr="00C82C28">
        <w:rPr>
          <w:rStyle w:val="StyleUnderline"/>
        </w:rPr>
        <w:t xml:space="preserve">even </w:t>
      </w:r>
      <w:r w:rsidRPr="00C82C28">
        <w:rPr>
          <w:rStyle w:val="Emphasis"/>
        </w:rPr>
        <w:t>supposedly optimistic</w:t>
      </w:r>
      <w:r w:rsidRPr="00C82C28">
        <w:rPr>
          <w:rStyle w:val="StyleUnderline"/>
        </w:rPr>
        <w:t xml:space="preserve"> forecasts about nuclear dispersion have </w:t>
      </w:r>
      <w:r w:rsidRPr="00C82C28">
        <w:rPr>
          <w:rStyle w:val="Emphasis"/>
        </w:rPr>
        <w:t>proved</w:t>
      </w:r>
      <w:r w:rsidRPr="00C82C28">
        <w:rPr>
          <w:rStyle w:val="StyleUnderline"/>
        </w:rPr>
        <w:t xml:space="preserve"> to be </w:t>
      </w:r>
      <w:r w:rsidRPr="00C82C28">
        <w:rPr>
          <w:rStyle w:val="Emphasis"/>
        </w:rPr>
        <w:t>too pessimistic</w:t>
      </w:r>
      <w:r w:rsidRPr="00C82C28">
        <w:rPr>
          <w:rStyle w:val="StyleUnderline"/>
        </w:rPr>
        <w:t>.</w:t>
      </w:r>
      <w:r w:rsidRPr="008A3D69">
        <w:rPr>
          <w:sz w:val="16"/>
        </w:rPr>
        <w:t xml:space="preserve">14 In fact, over the decades, </w:t>
      </w:r>
      <w:r w:rsidRPr="00A2361A">
        <w:rPr>
          <w:rStyle w:val="StyleUnderline"/>
          <w:highlight w:val="cyan"/>
        </w:rPr>
        <w:t xml:space="preserve">a </w:t>
      </w:r>
      <w:r w:rsidRPr="00A2361A">
        <w:rPr>
          <w:rStyle w:val="Emphasis"/>
          <w:highlight w:val="cyan"/>
        </w:rPr>
        <w:t>huge number</w:t>
      </w:r>
      <w:r w:rsidRPr="00A2361A">
        <w:rPr>
          <w:rStyle w:val="StyleUnderline"/>
          <w:highlight w:val="cyan"/>
        </w:rPr>
        <w:t xml:space="preserve"> of countries</w:t>
      </w:r>
      <w:r w:rsidRPr="00A2361A">
        <w:rPr>
          <w:rStyle w:val="StyleUnderline"/>
        </w:rPr>
        <w:t xml:space="preserve"> </w:t>
      </w:r>
      <w:r w:rsidRPr="00A2361A">
        <w:rPr>
          <w:rStyle w:val="Emphasis"/>
        </w:rPr>
        <w:t>capable</w:t>
      </w:r>
      <w:r w:rsidRPr="00A2361A">
        <w:rPr>
          <w:rStyle w:val="StyleUnderline"/>
        </w:rPr>
        <w:t xml:space="preserve"> of developing nuclear weapons have </w:t>
      </w:r>
      <w:r w:rsidRPr="00A2361A">
        <w:rPr>
          <w:rStyle w:val="Emphasis"/>
          <w:highlight w:val="cyan"/>
        </w:rPr>
        <w:t>neglected</w:t>
      </w:r>
      <w:r w:rsidRPr="00A2361A">
        <w:rPr>
          <w:rStyle w:val="StyleUnderline"/>
        </w:rPr>
        <w:t xml:space="preserve"> even to </w:t>
      </w:r>
      <w:r w:rsidRPr="00A2361A">
        <w:rPr>
          <w:rStyle w:val="Emphasis"/>
        </w:rPr>
        <w:t>consider</w:t>
      </w:r>
      <w:r w:rsidRPr="008A3D69">
        <w:rPr>
          <w:sz w:val="16"/>
        </w:rPr>
        <w:t xml:space="preserve"> the opportunity – for example, Canada, Italy, and Norway – even as Argentina, Brazil, Libya, South Korea, and Taiwan </w:t>
      </w:r>
      <w:r w:rsidRPr="00A2361A">
        <w:rPr>
          <w:rStyle w:val="StyleUnderline"/>
        </w:rPr>
        <w:t xml:space="preserve">have backed away from </w:t>
      </w:r>
      <w:r w:rsidRPr="00A2361A">
        <w:rPr>
          <w:rStyle w:val="StyleUnderline"/>
          <w:highlight w:val="cyan"/>
        </w:rPr>
        <w:t xml:space="preserve">or </w:t>
      </w:r>
      <w:r w:rsidRPr="00A2361A">
        <w:rPr>
          <w:rStyle w:val="Emphasis"/>
          <w:highlight w:val="cyan"/>
        </w:rPr>
        <w:t>reversed</w:t>
      </w:r>
      <w:r w:rsidRPr="00A2361A">
        <w:rPr>
          <w:rStyle w:val="StyleUnderline"/>
        </w:rPr>
        <w:t xml:space="preserve"> nuclear weapons </w:t>
      </w:r>
      <w:r w:rsidRPr="00A2361A">
        <w:rPr>
          <w:rStyle w:val="StyleUnderline"/>
          <w:highlight w:val="cyan"/>
        </w:rPr>
        <w:t>programs</w:t>
      </w:r>
      <w:r w:rsidRPr="008A3D69">
        <w:rPr>
          <w:sz w:val="16"/>
        </w:rPr>
        <w:t xml:space="preserve">, and Belarus, Kazakhstan, South Africa, and Ukraine have actually </w:t>
      </w:r>
      <w:r w:rsidRPr="008A3D69">
        <w:rPr>
          <w:rStyle w:val="StyleUnderline"/>
        </w:rPr>
        <w:t xml:space="preserve">surrendered or </w:t>
      </w:r>
      <w:r w:rsidRPr="008A3D69">
        <w:rPr>
          <w:rStyle w:val="Emphasis"/>
        </w:rPr>
        <w:t>dismantled</w:t>
      </w:r>
      <w:r w:rsidRPr="008A3D69">
        <w:rPr>
          <w:rStyle w:val="StyleUnderline"/>
        </w:rPr>
        <w:t xml:space="preserve"> an existing </w:t>
      </w:r>
      <w:r w:rsidRPr="008A3D69">
        <w:rPr>
          <w:rStyle w:val="Emphasis"/>
        </w:rPr>
        <w:t>nuclear arsenal</w:t>
      </w:r>
      <w:r w:rsidRPr="008A3D69">
        <w:rPr>
          <w:sz w:val="16"/>
        </w:rPr>
        <w:t xml:space="preserve">.15 Some of that reduction is no doubt due to the hostility (and in some cases the bribery) of the nuclear nations, but experience certainly suggests, as Stephen Meyer has shown, </w:t>
      </w:r>
      <w:r w:rsidRPr="008A3D69">
        <w:rPr>
          <w:rStyle w:val="StyleUnderline"/>
          <w:highlight w:val="cyan"/>
        </w:rPr>
        <w:t>there is no “</w:t>
      </w:r>
      <w:r w:rsidRPr="008A3D69">
        <w:rPr>
          <w:rStyle w:val="Emphasis"/>
          <w:highlight w:val="cyan"/>
        </w:rPr>
        <w:t>technological imperative</w:t>
      </w:r>
      <w:r w:rsidRPr="008A3D69">
        <w:rPr>
          <w:rStyle w:val="StyleUnderline"/>
        </w:rPr>
        <w:t xml:space="preserve">” for countries </w:t>
      </w:r>
      <w:r w:rsidRPr="008A3D69">
        <w:rPr>
          <w:rStyle w:val="StyleUnderline"/>
          <w:highlight w:val="cyan"/>
        </w:rPr>
        <w:t xml:space="preserve">to obtain </w:t>
      </w:r>
      <w:r w:rsidRPr="008A3D69">
        <w:rPr>
          <w:rStyle w:val="Emphasis"/>
          <w:highlight w:val="cyan"/>
        </w:rPr>
        <w:t>nuc</w:t>
      </w:r>
      <w:r w:rsidRPr="008A3D69">
        <w:rPr>
          <w:rStyle w:val="Emphasis"/>
        </w:rPr>
        <w:t>lear weapon</w:t>
      </w:r>
      <w:r w:rsidRPr="008A3D69">
        <w:rPr>
          <w:rStyle w:val="Emphasis"/>
          <w:highlight w:val="cyan"/>
        </w:rPr>
        <w:t>s</w:t>
      </w:r>
      <w:r w:rsidRPr="008A3D69">
        <w:rPr>
          <w:rStyle w:val="StyleUnderline"/>
        </w:rPr>
        <w:t xml:space="preserve"> once they have achieved the technical capacity</w:t>
      </w:r>
      <w:r w:rsidRPr="008A3D69">
        <w:rPr>
          <w:sz w:val="16"/>
        </w:rPr>
        <w:t xml:space="preserve"> to do so.16</w:t>
      </w:r>
    </w:p>
    <w:p w14:paraId="67599C02" w14:textId="77777777" w:rsidR="00B554AB" w:rsidRPr="0089412C" w:rsidRDefault="00B554AB" w:rsidP="00B554AB">
      <w:pPr>
        <w:rPr>
          <w:sz w:val="16"/>
        </w:rPr>
      </w:pPr>
      <w:r w:rsidRPr="0089412C">
        <w:rPr>
          <w:sz w:val="16"/>
        </w:rPr>
        <w:t xml:space="preserve">In consequence, </w:t>
      </w:r>
      <w:r w:rsidRPr="00A865FC">
        <w:rPr>
          <w:rStyle w:val="Emphasis"/>
          <w:highlight w:val="cyan"/>
        </w:rPr>
        <w:t>alarmist predictions</w:t>
      </w:r>
      <w:r w:rsidRPr="00A865FC">
        <w:rPr>
          <w:rStyle w:val="StyleUnderline"/>
          <w:highlight w:val="cyan"/>
        </w:rPr>
        <w:t xml:space="preserve"> about </w:t>
      </w:r>
      <w:r w:rsidRPr="00A865FC">
        <w:rPr>
          <w:rStyle w:val="Emphasis"/>
          <w:highlight w:val="cyan"/>
        </w:rPr>
        <w:t>prolif</w:t>
      </w:r>
      <w:r w:rsidRPr="00A865FC">
        <w:rPr>
          <w:rStyle w:val="StyleUnderline"/>
        </w:rPr>
        <w:t xml:space="preserve">eration chains, </w:t>
      </w:r>
      <w:r w:rsidRPr="00A865FC">
        <w:rPr>
          <w:rStyle w:val="Emphasis"/>
          <w:highlight w:val="cyan"/>
        </w:rPr>
        <w:t>cascades</w:t>
      </w:r>
      <w:r w:rsidRPr="00A865FC">
        <w:rPr>
          <w:rStyle w:val="StyleUnderline"/>
        </w:rPr>
        <w:t xml:space="preserve">, dominoes, waves, avalanches, epidemics, </w:t>
      </w:r>
      <w:r w:rsidRPr="00A865FC">
        <w:rPr>
          <w:rStyle w:val="StyleUnderline"/>
          <w:highlight w:val="cyan"/>
        </w:rPr>
        <w:t>and</w:t>
      </w:r>
      <w:r w:rsidRPr="00A865FC">
        <w:rPr>
          <w:rStyle w:val="StyleUnderline"/>
        </w:rPr>
        <w:t xml:space="preserve"> </w:t>
      </w:r>
      <w:r w:rsidRPr="00A865FC">
        <w:rPr>
          <w:rStyle w:val="Emphasis"/>
        </w:rPr>
        <w:t xml:space="preserve">points of </w:t>
      </w:r>
      <w:r w:rsidRPr="00A865FC">
        <w:rPr>
          <w:rStyle w:val="Emphasis"/>
          <w:highlight w:val="cyan"/>
        </w:rPr>
        <w:t>no return</w:t>
      </w:r>
      <w:r w:rsidRPr="00A865FC">
        <w:rPr>
          <w:rStyle w:val="StyleUnderline"/>
        </w:rPr>
        <w:t xml:space="preserve"> have </w:t>
      </w:r>
      <w:r w:rsidRPr="00A865FC">
        <w:rPr>
          <w:rStyle w:val="StyleUnderline"/>
          <w:highlight w:val="cyan"/>
        </w:rPr>
        <w:t>proved</w:t>
      </w:r>
      <w:r w:rsidRPr="00A865FC">
        <w:rPr>
          <w:rStyle w:val="StyleUnderline"/>
        </w:rPr>
        <w:t xml:space="preserve"> to be </w:t>
      </w:r>
      <w:r w:rsidRPr="00A865FC">
        <w:rPr>
          <w:rStyle w:val="Emphasis"/>
          <w:highlight w:val="cyan"/>
        </w:rPr>
        <w:t>faulty</w:t>
      </w:r>
      <w:r w:rsidRPr="0089412C">
        <w:rPr>
          <w:sz w:val="16"/>
        </w:rPr>
        <w:t xml:space="preserve">. Insofar as most </w:t>
      </w:r>
      <w:r w:rsidRPr="009972AF">
        <w:rPr>
          <w:rStyle w:val="StyleUnderline"/>
          <w:highlight w:val="cyan"/>
        </w:rPr>
        <w:t>leaders</w:t>
      </w:r>
      <w:r w:rsidRPr="00DE3306">
        <w:rPr>
          <w:rStyle w:val="StyleUnderline"/>
        </w:rPr>
        <w:t xml:space="preserve"> of </w:t>
      </w:r>
      <w:r w:rsidRPr="00DE3306">
        <w:rPr>
          <w:rStyle w:val="Emphasis"/>
        </w:rPr>
        <w:t>most countries</w:t>
      </w:r>
      <w:r w:rsidRPr="0089412C">
        <w:rPr>
          <w:sz w:val="16"/>
        </w:rPr>
        <w:t xml:space="preserve"> (even rogue ones) have considered acquiring the weapons, they </w:t>
      </w:r>
      <w:r w:rsidRPr="00DE3306">
        <w:rPr>
          <w:rStyle w:val="StyleUnderline"/>
        </w:rPr>
        <w:t xml:space="preserve">have come to </w:t>
      </w:r>
      <w:r w:rsidRPr="009972AF">
        <w:rPr>
          <w:rStyle w:val="StyleUnderline"/>
          <w:highlight w:val="cyan"/>
        </w:rPr>
        <w:t>appreciate</w:t>
      </w:r>
      <w:r w:rsidRPr="00DE3306">
        <w:rPr>
          <w:rStyle w:val="StyleUnderline"/>
        </w:rPr>
        <w:t xml:space="preserve"> </w:t>
      </w:r>
      <w:r w:rsidRPr="00DE3306">
        <w:rPr>
          <w:rStyle w:val="Emphasis"/>
        </w:rPr>
        <w:t xml:space="preserve">several </w:t>
      </w:r>
      <w:r w:rsidRPr="009972AF">
        <w:rPr>
          <w:rStyle w:val="Emphasis"/>
          <w:highlight w:val="cyan"/>
        </w:rPr>
        <w:t>defects:</w:t>
      </w:r>
      <w:r w:rsidRPr="00DE3306">
        <w:rPr>
          <w:rStyle w:val="StyleUnderline"/>
        </w:rPr>
        <w:t xml:space="preserve"> nuclear weapons are </w:t>
      </w:r>
      <w:r w:rsidRPr="009972AF">
        <w:rPr>
          <w:rStyle w:val="Emphasis"/>
          <w:highlight w:val="cyan"/>
        </w:rPr>
        <w:t>dangerous</w:t>
      </w:r>
      <w:r w:rsidRPr="00DE3306">
        <w:rPr>
          <w:rStyle w:val="StyleUnderline"/>
        </w:rPr>
        <w:t xml:space="preserve">, distasteful, </w:t>
      </w:r>
      <w:r w:rsidRPr="009972AF">
        <w:rPr>
          <w:rStyle w:val="Emphasis"/>
          <w:highlight w:val="cyan"/>
        </w:rPr>
        <w:t>costly</w:t>
      </w:r>
      <w:r w:rsidRPr="00DE3306">
        <w:rPr>
          <w:rStyle w:val="StyleUnderline"/>
        </w:rPr>
        <w:t xml:space="preserve">, and likely to </w:t>
      </w:r>
      <w:r w:rsidRPr="009972AF">
        <w:rPr>
          <w:rStyle w:val="Emphasis"/>
          <w:highlight w:val="cyan"/>
        </w:rPr>
        <w:t>rile</w:t>
      </w:r>
      <w:r w:rsidRPr="00DE3306">
        <w:rPr>
          <w:rStyle w:val="Emphasis"/>
        </w:rPr>
        <w:t xml:space="preserve"> the </w:t>
      </w:r>
      <w:r w:rsidRPr="009972AF">
        <w:rPr>
          <w:rStyle w:val="Emphasis"/>
          <w:highlight w:val="cyan"/>
        </w:rPr>
        <w:t>neighbors</w:t>
      </w:r>
      <w:r w:rsidRPr="0089412C">
        <w:rPr>
          <w:sz w:val="16"/>
        </w:rPr>
        <w:t xml:space="preserve">. Moreover, as Hymans has demonstrated, </w:t>
      </w:r>
      <w:r w:rsidRPr="00DE3306">
        <w:rPr>
          <w:rStyle w:val="StyleUnderline"/>
        </w:rPr>
        <w:t xml:space="preserve">the weapons have </w:t>
      </w:r>
      <w:r w:rsidRPr="009972AF">
        <w:rPr>
          <w:rStyle w:val="StyleUnderline"/>
          <w:highlight w:val="cyan"/>
        </w:rPr>
        <w:t>also</w:t>
      </w:r>
      <w:r w:rsidRPr="00DE3306">
        <w:rPr>
          <w:rStyle w:val="StyleUnderline"/>
        </w:rPr>
        <w:t xml:space="preserve"> been </w:t>
      </w:r>
      <w:r w:rsidRPr="0089412C">
        <w:rPr>
          <w:rStyle w:val="Emphasis"/>
        </w:rPr>
        <w:t xml:space="preserve">exceedingly </w:t>
      </w:r>
      <w:r w:rsidRPr="009972AF">
        <w:rPr>
          <w:rStyle w:val="Emphasis"/>
          <w:highlight w:val="cyan"/>
        </w:rPr>
        <w:t>difficult</w:t>
      </w:r>
      <w:r w:rsidRPr="009972AF">
        <w:rPr>
          <w:rStyle w:val="StyleUnderline"/>
          <w:highlight w:val="cyan"/>
        </w:rPr>
        <w:t xml:space="preserve"> to obtain</w:t>
      </w:r>
      <w:r w:rsidRPr="00DE3306">
        <w:rPr>
          <w:rStyle w:val="StyleUnderline"/>
        </w:rPr>
        <w:t xml:space="preserve"> for administratively </w:t>
      </w:r>
      <w:r w:rsidRPr="00DE3306">
        <w:rPr>
          <w:rStyle w:val="Emphasis"/>
        </w:rPr>
        <w:t>dysfunctional</w:t>
      </w:r>
      <w:r w:rsidRPr="00DE3306">
        <w:rPr>
          <w:rStyle w:val="StyleUnderline"/>
        </w:rPr>
        <w:t xml:space="preserve"> countries like Iran</w:t>
      </w:r>
      <w:r w:rsidRPr="0089412C">
        <w:rPr>
          <w:sz w:val="16"/>
        </w:rPr>
        <w:t>.17</w:t>
      </w:r>
    </w:p>
    <w:p w14:paraId="216B85FF" w14:textId="77777777" w:rsidR="00B554AB" w:rsidRPr="00707902" w:rsidRDefault="00B554AB" w:rsidP="00B554AB">
      <w:pPr>
        <w:pStyle w:val="Heading4"/>
      </w:pPr>
      <w:r w:rsidRPr="00707902">
        <w:t>No prolif impact.</w:t>
      </w:r>
    </w:p>
    <w:p w14:paraId="35005437" w14:textId="77777777" w:rsidR="00B554AB" w:rsidRDefault="00B554AB" w:rsidP="00B554AB">
      <w:pPr>
        <w:spacing w:line="257" w:lineRule="auto"/>
      </w:pPr>
      <w:r w:rsidRPr="75A17943">
        <w:rPr>
          <w:rFonts w:eastAsia="Calibri"/>
          <w:b/>
          <w:bCs/>
          <w:sz w:val="26"/>
          <w:szCs w:val="26"/>
        </w:rPr>
        <w:t>Mueller 19</w:t>
      </w:r>
      <w:r w:rsidRPr="75A17943">
        <w:rPr>
          <w:rFonts w:ascii="Aptos Display" w:eastAsia="Aptos Display" w:hAnsi="Aptos Display" w:cs="Aptos Display"/>
        </w:rPr>
        <w:t xml:space="preserve"> – John, Senior Research Scientist and Adjunct Professor at Mershon Center for International Security Studies. “Exaggerated Alarm and Destructive Excursions: Antiproliferation Policy and The Case of North Korea” Prepared for presentation at the First World Congress of Security Studies Hosted by the Research Institute for National Security Affairs, Korean National Defense University, </w:t>
      </w:r>
      <w:hyperlink r:id="rId10">
        <w:r w:rsidRPr="75A17943">
          <w:rPr>
            <w:rStyle w:val="Hyperlink"/>
            <w:rFonts w:ascii="Aptos Display" w:eastAsia="Aptos Display" w:hAnsi="Aptos Display" w:cs="Aptos Display"/>
            <w:color w:val="467886"/>
          </w:rPr>
          <w:t>https://politicalscience.osu.edu/faculty/jmueller/PAKaoKorea19.pdf</w:t>
        </w:r>
      </w:hyperlink>
      <w:r w:rsidRPr="75A17943">
        <w:rPr>
          <w:rFonts w:ascii="Aptos Display" w:eastAsia="Aptos Display" w:hAnsi="Aptos Display" w:cs="Aptos Display"/>
        </w:rPr>
        <w:t>, 08-12-2019</w:t>
      </w:r>
    </w:p>
    <w:p w14:paraId="68AB8DE1" w14:textId="77777777" w:rsidR="00B554AB" w:rsidRDefault="00B554AB" w:rsidP="00B554AB">
      <w:pPr>
        <w:spacing w:line="257" w:lineRule="auto"/>
      </w:pPr>
      <w:r w:rsidRPr="75A17943">
        <w:rPr>
          <w:rFonts w:ascii="Aptos Display" w:eastAsia="Aptos Display" w:hAnsi="Aptos Display" w:cs="Aptos Display"/>
          <w:sz w:val="16"/>
          <w:szCs w:val="16"/>
        </w:rPr>
        <w:t xml:space="preserve">The </w:t>
      </w:r>
      <w:r w:rsidRPr="75A17943">
        <w:rPr>
          <w:rFonts w:ascii="Aptos Display" w:eastAsia="Aptos Display" w:hAnsi="Aptos Display" w:cs="Aptos Display"/>
          <w:b/>
          <w:bCs/>
          <w:highlight w:val="cyan"/>
          <w:u w:val="single"/>
        </w:rPr>
        <w:t>prolif</w:t>
      </w:r>
      <w:r w:rsidRPr="75A17943">
        <w:rPr>
          <w:rFonts w:ascii="Aptos Display" w:eastAsia="Aptos Display" w:hAnsi="Aptos Display" w:cs="Aptos Display"/>
          <w:sz w:val="16"/>
          <w:szCs w:val="16"/>
        </w:rPr>
        <w:t xml:space="preserve">eration </w:t>
      </w:r>
      <w:r w:rsidRPr="75A17943">
        <w:rPr>
          <w:rFonts w:ascii="Aptos Display" w:eastAsia="Aptos Display" w:hAnsi="Aptos Display" w:cs="Aptos Display"/>
          <w:b/>
          <w:bCs/>
          <w:u w:val="single"/>
        </w:rPr>
        <w:t xml:space="preserve">of nuclear weapons </w:t>
      </w:r>
      <w:r w:rsidRPr="75A17943">
        <w:rPr>
          <w:rFonts w:ascii="Aptos Display" w:eastAsia="Aptos Display" w:hAnsi="Aptos Display" w:cs="Aptos Display"/>
          <w:b/>
          <w:bCs/>
          <w:highlight w:val="cyan"/>
          <w:u w:val="single"/>
        </w:rPr>
        <w:t>has been far slower than predicted</w:t>
      </w:r>
      <w:r w:rsidRPr="75A17943">
        <w:rPr>
          <w:rFonts w:ascii="Aptos Display" w:eastAsia="Aptos Display" w:hAnsi="Aptos Display" w:cs="Aptos Display"/>
          <w:sz w:val="16"/>
          <w:szCs w:val="16"/>
        </w:rPr>
        <w:t xml:space="preserve">, and this seems to be </w:t>
      </w:r>
      <w:r w:rsidRPr="75A17943">
        <w:rPr>
          <w:rFonts w:ascii="Aptos Display" w:eastAsia="Aptos Display" w:hAnsi="Aptos Display" w:cs="Aptos Display"/>
          <w:b/>
          <w:bCs/>
          <w:highlight w:val="cyan"/>
          <w:u w:val="single"/>
        </w:rPr>
        <w:t>because</w:t>
      </w:r>
      <w:r w:rsidRPr="75A17943">
        <w:rPr>
          <w:rFonts w:ascii="Aptos Display" w:eastAsia="Aptos Display" w:hAnsi="Aptos Display" w:cs="Aptos Display"/>
          <w:b/>
          <w:bCs/>
          <w:u w:val="single"/>
        </w:rPr>
        <w:t xml:space="preserve"> the </w:t>
      </w:r>
      <w:r w:rsidRPr="75A17943">
        <w:rPr>
          <w:rFonts w:ascii="Aptos Display" w:eastAsia="Aptos Display" w:hAnsi="Aptos Display" w:cs="Aptos Display"/>
          <w:b/>
          <w:bCs/>
          <w:highlight w:val="cyan"/>
          <w:u w:val="single"/>
        </w:rPr>
        <w:t>weapons do not</w:t>
      </w:r>
      <w:r w:rsidRPr="75A17943">
        <w:rPr>
          <w:rFonts w:ascii="Aptos Display" w:eastAsia="Aptos Display" w:hAnsi="Aptos Display" w:cs="Aptos Display"/>
          <w:b/>
          <w:bCs/>
          <w:u w:val="single"/>
        </w:rPr>
        <w:t xml:space="preserve"> generally </w:t>
      </w:r>
      <w:r w:rsidRPr="75A17943">
        <w:rPr>
          <w:rFonts w:ascii="Aptos Display" w:eastAsia="Aptos Display" w:hAnsi="Aptos Display" w:cs="Aptos Display"/>
          <w:b/>
          <w:bCs/>
          <w:highlight w:val="cyan"/>
          <w:u w:val="single"/>
        </w:rPr>
        <w:t>convey</w:t>
      </w:r>
      <w:r w:rsidRPr="75A17943">
        <w:rPr>
          <w:rFonts w:ascii="Aptos Display" w:eastAsia="Aptos Display" w:hAnsi="Aptos Display" w:cs="Aptos Display"/>
          <w:b/>
          <w:bCs/>
          <w:u w:val="single"/>
        </w:rPr>
        <w:t xml:space="preserve"> much </w:t>
      </w:r>
      <w:r w:rsidRPr="75A17943">
        <w:rPr>
          <w:rFonts w:ascii="Aptos Display" w:eastAsia="Aptos Display" w:hAnsi="Aptos Display" w:cs="Aptos Display"/>
          <w:b/>
          <w:bCs/>
          <w:highlight w:val="cyan"/>
          <w:u w:val="single"/>
        </w:rPr>
        <w:t>advantage</w:t>
      </w:r>
      <w:r w:rsidRPr="75A17943">
        <w:rPr>
          <w:rFonts w:ascii="Aptos Display" w:eastAsia="Aptos Display" w:hAnsi="Aptos Display" w:cs="Aptos Display"/>
          <w:b/>
          <w:bCs/>
          <w:u w:val="single"/>
        </w:rPr>
        <w:t xml:space="preserve"> to their possessor. </w:t>
      </w:r>
      <w:r w:rsidRPr="75A17943">
        <w:rPr>
          <w:rFonts w:ascii="Aptos Display" w:eastAsia="Aptos Display" w:hAnsi="Aptos Display" w:cs="Aptos Display"/>
          <w:b/>
          <w:bCs/>
          <w:highlight w:val="cyan"/>
          <w:u w:val="single"/>
        </w:rPr>
        <w:t>Dozens of</w:t>
      </w:r>
      <w:r w:rsidRPr="75A17943">
        <w:rPr>
          <w:rFonts w:ascii="Aptos Display" w:eastAsia="Aptos Display" w:hAnsi="Aptos Display" w:cs="Aptos Display"/>
          <w:b/>
          <w:bCs/>
          <w:u w:val="single"/>
        </w:rPr>
        <w:t xml:space="preserve"> technologically </w:t>
      </w:r>
      <w:r w:rsidRPr="75A17943">
        <w:rPr>
          <w:rFonts w:ascii="Aptos Display" w:eastAsia="Aptos Display" w:hAnsi="Aptos Display" w:cs="Aptos Display"/>
          <w:b/>
          <w:bCs/>
          <w:highlight w:val="cyan"/>
          <w:u w:val="single"/>
        </w:rPr>
        <w:t>capable countries</w:t>
      </w:r>
      <w:r w:rsidRPr="75A17943">
        <w:rPr>
          <w:rFonts w:ascii="Aptos Display" w:eastAsia="Aptos Display" w:hAnsi="Aptos Display" w:cs="Aptos Display"/>
          <w:b/>
          <w:bCs/>
          <w:u w:val="single"/>
        </w:rPr>
        <w:t xml:space="preserve"> have </w:t>
      </w:r>
      <w:r w:rsidRPr="75A17943">
        <w:rPr>
          <w:rFonts w:ascii="Aptos Display" w:eastAsia="Aptos Display" w:hAnsi="Aptos Display" w:cs="Aptos Display"/>
          <w:b/>
          <w:bCs/>
          <w:highlight w:val="cyan"/>
          <w:u w:val="single"/>
        </w:rPr>
        <w:t>considered</w:t>
      </w:r>
      <w:r w:rsidRPr="75A17943">
        <w:rPr>
          <w:rFonts w:ascii="Aptos Display" w:eastAsia="Aptos Display" w:hAnsi="Aptos Display" w:cs="Aptos Display"/>
          <w:sz w:val="16"/>
          <w:szCs w:val="16"/>
        </w:rPr>
        <w:t xml:space="preserve"> obtaining </w:t>
      </w:r>
      <w:r w:rsidRPr="75A17943">
        <w:rPr>
          <w:rFonts w:ascii="Aptos Display" w:eastAsia="Aptos Display" w:hAnsi="Aptos Display" w:cs="Aptos Display"/>
          <w:b/>
          <w:bCs/>
          <w:u w:val="single"/>
        </w:rPr>
        <w:t xml:space="preserve">nuclear arsenals, </w:t>
      </w:r>
      <w:r w:rsidRPr="75A17943">
        <w:rPr>
          <w:rFonts w:ascii="Aptos Display" w:eastAsia="Aptos Display" w:hAnsi="Aptos Display" w:cs="Aptos Display"/>
          <w:b/>
          <w:bCs/>
          <w:highlight w:val="cyan"/>
          <w:u w:val="single"/>
        </w:rPr>
        <w:t>but</w:t>
      </w:r>
      <w:r w:rsidRPr="75A17943">
        <w:rPr>
          <w:rFonts w:ascii="Aptos Display" w:eastAsia="Aptos Display" w:hAnsi="Aptos Display" w:cs="Aptos Display"/>
          <w:b/>
          <w:bCs/>
          <w:u w:val="single"/>
        </w:rPr>
        <w:t xml:space="preserve"> very </w:t>
      </w:r>
      <w:r w:rsidRPr="75A17943">
        <w:rPr>
          <w:rFonts w:ascii="Aptos Display" w:eastAsia="Aptos Display" w:hAnsi="Aptos Display" w:cs="Aptos Display"/>
          <w:b/>
          <w:bCs/>
          <w:highlight w:val="cyan"/>
          <w:u w:val="single"/>
        </w:rPr>
        <w:t>few have</w:t>
      </w:r>
      <w:r w:rsidRPr="75A17943">
        <w:rPr>
          <w:rFonts w:ascii="Aptos Display" w:eastAsia="Aptos Display" w:hAnsi="Aptos Display" w:cs="Aptos Display"/>
          <w:b/>
          <w:bCs/>
          <w:u w:val="single"/>
        </w:rPr>
        <w:t xml:space="preserve"> done so.</w:t>
      </w:r>
      <w:r w:rsidRPr="75A17943">
        <w:rPr>
          <w:rFonts w:ascii="Aptos Display" w:eastAsia="Aptos Display" w:hAnsi="Aptos Display" w:cs="Aptos Display"/>
          <w:sz w:val="16"/>
          <w:szCs w:val="16"/>
        </w:rPr>
        <w:t xml:space="preserve"> A key reason for this is that the </w:t>
      </w:r>
      <w:r w:rsidRPr="75A17943">
        <w:rPr>
          <w:rFonts w:ascii="Aptos Display" w:eastAsia="Aptos Display" w:hAnsi="Aptos Display" w:cs="Aptos Display"/>
          <w:b/>
          <w:bCs/>
          <w:u w:val="single"/>
        </w:rPr>
        <w:t>possession of such expensive armaments actually conveys in almost all cases rather little advantage</w:t>
      </w:r>
      <w:r w:rsidRPr="75A17943">
        <w:rPr>
          <w:rFonts w:ascii="Aptos Display" w:eastAsia="Aptos Display" w:hAnsi="Aptos Display" w:cs="Aptos Display"/>
          <w:sz w:val="16"/>
          <w:szCs w:val="16"/>
        </w:rPr>
        <w:t xml:space="preserve"> to the possessor. In the main, </w:t>
      </w:r>
      <w:r w:rsidRPr="75A17943">
        <w:rPr>
          <w:rFonts w:ascii="Aptos Display" w:eastAsia="Aptos Display" w:hAnsi="Aptos Display" w:cs="Aptos Display"/>
          <w:b/>
          <w:bCs/>
          <w:highlight w:val="cyan"/>
          <w:u w:val="single"/>
        </w:rPr>
        <w:t>they are difficult to obtain,</w:t>
      </w:r>
      <w:r w:rsidRPr="75A17943">
        <w:rPr>
          <w:rFonts w:ascii="Aptos Display" w:eastAsia="Aptos Display" w:hAnsi="Aptos Display" w:cs="Aptos Display"/>
          <w:b/>
          <w:bCs/>
          <w:u w:val="single"/>
        </w:rPr>
        <w:t xml:space="preserve"> militarily </w:t>
      </w:r>
      <w:r w:rsidRPr="75A17943">
        <w:rPr>
          <w:rFonts w:ascii="Aptos Display" w:eastAsia="Aptos Display" w:hAnsi="Aptos Display" w:cs="Aptos Display"/>
          <w:b/>
          <w:bCs/>
          <w:highlight w:val="cyan"/>
          <w:u w:val="single"/>
        </w:rPr>
        <w:t>useless, a</w:t>
      </w:r>
      <w:r w:rsidRPr="75A17943">
        <w:rPr>
          <w:rFonts w:ascii="Aptos Display" w:eastAsia="Aptos Display" w:hAnsi="Aptos Display" w:cs="Aptos Display"/>
          <w:b/>
          <w:bCs/>
          <w:u w:val="single"/>
        </w:rPr>
        <w:t xml:space="preserve"> spectacular </w:t>
      </w:r>
      <w:r w:rsidRPr="75A17943">
        <w:rPr>
          <w:rFonts w:ascii="Aptos Display" w:eastAsia="Aptos Display" w:hAnsi="Aptos Display" w:cs="Aptos Display"/>
          <w:b/>
          <w:bCs/>
          <w:highlight w:val="cyan"/>
          <w:u w:val="single"/>
        </w:rPr>
        <w:t>waste of time, money,</w:t>
      </w:r>
      <w:r w:rsidRPr="75A17943">
        <w:rPr>
          <w:rFonts w:ascii="Aptos Display" w:eastAsia="Aptos Display" w:hAnsi="Aptos Display" w:cs="Aptos Display"/>
          <w:b/>
          <w:bCs/>
          <w:u w:val="single"/>
        </w:rPr>
        <w:t xml:space="preserve"> and scientific talent, distasteful, </w:t>
      </w:r>
      <w:r w:rsidRPr="75A17943">
        <w:rPr>
          <w:rFonts w:ascii="Aptos Display" w:eastAsia="Aptos Display" w:hAnsi="Aptos Display" w:cs="Aptos Display"/>
          <w:b/>
          <w:bCs/>
          <w:highlight w:val="cyan"/>
          <w:u w:val="single"/>
        </w:rPr>
        <w:t>and</w:t>
      </w:r>
      <w:r w:rsidRPr="75A17943">
        <w:rPr>
          <w:rFonts w:ascii="Aptos Display" w:eastAsia="Aptos Display" w:hAnsi="Aptos Display" w:cs="Aptos Display"/>
          <w:b/>
          <w:bCs/>
          <w:u w:val="single"/>
        </w:rPr>
        <w:t xml:space="preserve"> likely to </w:t>
      </w:r>
      <w:r w:rsidRPr="75A17943">
        <w:rPr>
          <w:rFonts w:ascii="Aptos Display" w:eastAsia="Aptos Display" w:hAnsi="Aptos Display" w:cs="Aptos Display"/>
          <w:b/>
          <w:bCs/>
          <w:highlight w:val="cyan"/>
          <w:u w:val="single"/>
        </w:rPr>
        <w:t>rile</w:t>
      </w:r>
      <w:r w:rsidRPr="75A17943">
        <w:rPr>
          <w:rFonts w:ascii="Aptos Display" w:eastAsia="Aptos Display" w:hAnsi="Aptos Display" w:cs="Aptos Display"/>
          <w:b/>
          <w:bCs/>
          <w:u w:val="single"/>
        </w:rPr>
        <w:t xml:space="preserve"> the </w:t>
      </w:r>
      <w:r w:rsidRPr="75A17943">
        <w:rPr>
          <w:rFonts w:ascii="Aptos Display" w:eastAsia="Aptos Display" w:hAnsi="Aptos Display" w:cs="Aptos Display"/>
          <w:b/>
          <w:bCs/>
          <w:highlight w:val="cyan"/>
          <w:u w:val="single"/>
        </w:rPr>
        <w:t>neighbors.</w:t>
      </w:r>
      <w:r w:rsidRPr="75A17943">
        <w:rPr>
          <w:rFonts w:ascii="Aptos Display" w:eastAsia="Aptos Display" w:hAnsi="Aptos Display" w:cs="Aptos Display"/>
          <w:sz w:val="16"/>
          <w:szCs w:val="16"/>
        </w:rPr>
        <w:t xml:space="preserve"> Moreover, the weapons have also been </w:t>
      </w:r>
      <w:r w:rsidRPr="75A17943">
        <w:rPr>
          <w:rFonts w:ascii="Aptos Display" w:eastAsia="Aptos Display" w:hAnsi="Aptos Display" w:cs="Aptos Display"/>
          <w:b/>
          <w:bCs/>
          <w:u w:val="single"/>
        </w:rPr>
        <w:t>exceedingly difficult to obtain for administratively dysfunctional countries.</w:t>
      </w:r>
      <w:r w:rsidRPr="75A17943">
        <w:rPr>
          <w:rFonts w:ascii="Aptos Display" w:eastAsia="Aptos Display" w:hAnsi="Aptos Display" w:cs="Aptos Display"/>
          <w:sz w:val="16"/>
          <w:szCs w:val="16"/>
        </w:rPr>
        <w:t xml:space="preserve">9 </w:t>
      </w:r>
    </w:p>
    <w:p w14:paraId="186EF105" w14:textId="77777777" w:rsidR="00B554AB" w:rsidRDefault="00B554AB" w:rsidP="00B554AB">
      <w:pPr>
        <w:spacing w:line="257" w:lineRule="auto"/>
      </w:pPr>
      <w:r w:rsidRPr="75A17943">
        <w:rPr>
          <w:rFonts w:ascii="Aptos Display" w:eastAsia="Aptos Display" w:hAnsi="Aptos Display" w:cs="Aptos Display"/>
          <w:sz w:val="16"/>
          <w:szCs w:val="16"/>
        </w:rPr>
        <w:t xml:space="preserve">Moreover, the </w:t>
      </w:r>
      <w:r w:rsidRPr="75A17943">
        <w:rPr>
          <w:rFonts w:ascii="Aptos Display" w:eastAsia="Aptos Display" w:hAnsi="Aptos Display" w:cs="Aptos Display"/>
          <w:b/>
          <w:bCs/>
          <w:u w:val="single"/>
        </w:rPr>
        <w:t xml:space="preserve">consequences of what little </w:t>
      </w:r>
      <w:r w:rsidRPr="75A17943">
        <w:rPr>
          <w:rFonts w:ascii="Aptos Display" w:eastAsia="Aptos Display" w:hAnsi="Aptos Display" w:cs="Aptos Display"/>
          <w:b/>
          <w:bCs/>
          <w:highlight w:val="cyan"/>
          <w:u w:val="single"/>
        </w:rPr>
        <w:t>prolif</w:t>
      </w:r>
      <w:r w:rsidRPr="75A17943">
        <w:rPr>
          <w:rFonts w:ascii="Aptos Display" w:eastAsia="Aptos Display" w:hAnsi="Aptos Display" w:cs="Aptos Display"/>
          <w:sz w:val="16"/>
          <w:szCs w:val="16"/>
        </w:rPr>
        <w:t xml:space="preserve">eration </w:t>
      </w:r>
      <w:r w:rsidRPr="75A17943">
        <w:rPr>
          <w:rFonts w:ascii="Aptos Display" w:eastAsia="Aptos Display" w:hAnsi="Aptos Display" w:cs="Aptos Display"/>
          <w:b/>
          <w:bCs/>
          <w:highlight w:val="cyan"/>
          <w:u w:val="single"/>
        </w:rPr>
        <w:t>has</w:t>
      </w:r>
      <w:r w:rsidRPr="75A17943">
        <w:rPr>
          <w:rFonts w:ascii="Aptos Display" w:eastAsia="Aptos Display" w:hAnsi="Aptos Display" w:cs="Aptos Display"/>
          <w:b/>
          <w:bCs/>
          <w:u w:val="single"/>
        </w:rPr>
        <w:t xml:space="preserve"> taken place have </w:t>
      </w:r>
      <w:r w:rsidRPr="75A17943">
        <w:rPr>
          <w:rFonts w:ascii="Aptos Display" w:eastAsia="Aptos Display" w:hAnsi="Aptos Display" w:cs="Aptos Display"/>
          <w:b/>
          <w:bCs/>
          <w:highlight w:val="cyan"/>
          <w:u w:val="single"/>
        </w:rPr>
        <w:t>been</w:t>
      </w:r>
      <w:r w:rsidRPr="75A17943">
        <w:rPr>
          <w:rFonts w:ascii="Aptos Display" w:eastAsia="Aptos Display" w:hAnsi="Aptos Display" w:cs="Aptos Display"/>
          <w:b/>
          <w:bCs/>
          <w:u w:val="single"/>
        </w:rPr>
        <w:t xml:space="preserve"> substantially </w:t>
      </w:r>
      <w:r w:rsidRPr="75A17943">
        <w:rPr>
          <w:rFonts w:ascii="Aptos Display" w:eastAsia="Aptos Display" w:hAnsi="Aptos Display" w:cs="Aptos Display"/>
          <w:b/>
          <w:bCs/>
          <w:highlight w:val="cyan"/>
          <w:u w:val="single"/>
        </w:rPr>
        <w:t>benign</w:t>
      </w:r>
      <w:r w:rsidRPr="75A17943">
        <w:rPr>
          <w:rFonts w:ascii="Aptos Display" w:eastAsia="Aptos Display" w:hAnsi="Aptos Display" w:cs="Aptos Display"/>
          <w:b/>
          <w:bCs/>
          <w:u w:val="single"/>
        </w:rPr>
        <w:t xml:space="preserve">. Those who have acquired the weapons have “used” them simply </w:t>
      </w:r>
      <w:r w:rsidRPr="75A17943">
        <w:rPr>
          <w:rFonts w:ascii="Aptos Display" w:eastAsia="Aptos Display" w:hAnsi="Aptos Display" w:cs="Aptos Display"/>
          <w:b/>
          <w:bCs/>
          <w:highlight w:val="cyan"/>
          <w:u w:val="single"/>
        </w:rPr>
        <w:t>to stoke</w:t>
      </w:r>
      <w:r w:rsidRPr="75A17943">
        <w:rPr>
          <w:rFonts w:ascii="Aptos Display" w:eastAsia="Aptos Display" w:hAnsi="Aptos Display" w:cs="Aptos Display"/>
          <w:b/>
          <w:bCs/>
          <w:u w:val="single"/>
        </w:rPr>
        <w:t xml:space="preserve"> their </w:t>
      </w:r>
      <w:r w:rsidRPr="75A17943">
        <w:rPr>
          <w:rFonts w:ascii="Aptos Display" w:eastAsia="Aptos Display" w:hAnsi="Aptos Display" w:cs="Aptos Display"/>
          <w:b/>
          <w:bCs/>
          <w:highlight w:val="cyan"/>
          <w:u w:val="single"/>
        </w:rPr>
        <w:t>egos or</w:t>
      </w:r>
      <w:r w:rsidRPr="75A17943">
        <w:rPr>
          <w:rFonts w:ascii="Aptos Display" w:eastAsia="Aptos Display" w:hAnsi="Aptos Display" w:cs="Aptos Display"/>
          <w:b/>
          <w:bCs/>
          <w:u w:val="single"/>
        </w:rPr>
        <w:t xml:space="preserve"> to </w:t>
      </w:r>
      <w:r w:rsidRPr="75A17943">
        <w:rPr>
          <w:rFonts w:ascii="Aptos Display" w:eastAsia="Aptos Display" w:hAnsi="Aptos Display" w:cs="Aptos Display"/>
          <w:b/>
          <w:bCs/>
          <w:highlight w:val="cyan"/>
          <w:u w:val="single"/>
        </w:rPr>
        <w:t>deter</w:t>
      </w:r>
      <w:r w:rsidRPr="75A17943">
        <w:rPr>
          <w:rFonts w:ascii="Aptos Display" w:eastAsia="Aptos Display" w:hAnsi="Aptos Display" w:cs="Aptos Display"/>
          <w:b/>
          <w:bCs/>
          <w:u w:val="single"/>
        </w:rPr>
        <w:t xml:space="preserve"> real </w:t>
      </w:r>
      <w:r w:rsidRPr="75A17943">
        <w:rPr>
          <w:rFonts w:ascii="Aptos Display" w:eastAsia="Aptos Display" w:hAnsi="Aptos Display" w:cs="Aptos Display"/>
          <w:b/>
          <w:bCs/>
          <w:highlight w:val="cyan"/>
          <w:u w:val="single"/>
        </w:rPr>
        <w:t>or</w:t>
      </w:r>
      <w:r w:rsidRPr="75A17943">
        <w:rPr>
          <w:rFonts w:ascii="Aptos Display" w:eastAsia="Aptos Display" w:hAnsi="Aptos Display" w:cs="Aptos Display"/>
          <w:b/>
          <w:bCs/>
          <w:u w:val="single"/>
        </w:rPr>
        <w:t xml:space="preserve"> imagined threats.</w:t>
      </w:r>
      <w:r w:rsidRPr="75A17943">
        <w:rPr>
          <w:rFonts w:ascii="Aptos Display" w:eastAsia="Aptos Display" w:hAnsi="Aptos Display" w:cs="Aptos Display"/>
          <w:sz w:val="16"/>
          <w:szCs w:val="16"/>
        </w:rPr>
        <w:t xml:space="preserve"> For the most part, </w:t>
      </w:r>
      <w:r w:rsidRPr="75A17943">
        <w:rPr>
          <w:rFonts w:ascii="Aptos Display" w:eastAsia="Aptos Display" w:hAnsi="Aptos Display" w:cs="Aptos Display"/>
          <w:b/>
          <w:bCs/>
          <w:u w:val="single"/>
        </w:rPr>
        <w:t xml:space="preserve">they have </w:t>
      </w:r>
      <w:r w:rsidRPr="75A17943">
        <w:rPr>
          <w:rFonts w:ascii="Aptos Display" w:eastAsia="Aptos Display" w:hAnsi="Aptos Display" w:cs="Aptos Display"/>
          <w:b/>
          <w:bCs/>
          <w:highlight w:val="cyan"/>
          <w:u w:val="single"/>
        </w:rPr>
        <w:t>quietly kept</w:t>
      </w:r>
      <w:r w:rsidRPr="75A17943">
        <w:rPr>
          <w:rFonts w:ascii="Aptos Display" w:eastAsia="Aptos Display" w:hAnsi="Aptos Display" w:cs="Aptos Display"/>
          <w:b/>
          <w:bCs/>
          <w:u w:val="single"/>
        </w:rPr>
        <w:t xml:space="preserve"> the weapons in storage and haven’t even found much benefit</w:t>
      </w:r>
      <w:r w:rsidRPr="75A17943">
        <w:rPr>
          <w:rFonts w:ascii="Aptos Display" w:eastAsia="Aptos Display" w:hAnsi="Aptos Display" w:cs="Aptos Display"/>
          <w:sz w:val="16"/>
          <w:szCs w:val="16"/>
        </w:rPr>
        <w:t xml:space="preserve"> in rattling them from time to time. </w:t>
      </w:r>
    </w:p>
    <w:p w14:paraId="7320FF17" w14:textId="77777777" w:rsidR="00B554AB" w:rsidRDefault="00B554AB" w:rsidP="00B554AB">
      <w:pPr>
        <w:spacing w:line="257" w:lineRule="auto"/>
      </w:pPr>
      <w:r w:rsidRPr="75A17943">
        <w:rPr>
          <w:rFonts w:ascii="Aptos Display" w:eastAsia="Aptos Display" w:hAnsi="Aptos Display" w:cs="Aptos Display"/>
          <w:b/>
          <w:bCs/>
          <w:highlight w:val="cyan"/>
          <w:u w:val="single"/>
        </w:rPr>
        <w:t>Nor have</w:t>
      </w:r>
      <w:r w:rsidRPr="75A17943">
        <w:rPr>
          <w:rFonts w:ascii="Aptos Display" w:eastAsia="Aptos Display" w:hAnsi="Aptos Display" w:cs="Aptos Display"/>
          <w:b/>
          <w:bCs/>
          <w:u w:val="single"/>
        </w:rPr>
        <w:t xml:space="preserve"> the </w:t>
      </w:r>
      <w:r w:rsidRPr="75A17943">
        <w:rPr>
          <w:rFonts w:ascii="Aptos Display" w:eastAsia="Aptos Display" w:hAnsi="Aptos Display" w:cs="Aptos Display"/>
          <w:b/>
          <w:bCs/>
          <w:highlight w:val="cyan"/>
          <w:u w:val="single"/>
        </w:rPr>
        <w:t>weapons proven to be</w:t>
      </w:r>
      <w:r w:rsidRPr="75A17943">
        <w:rPr>
          <w:rFonts w:ascii="Aptos Display" w:eastAsia="Aptos Display" w:hAnsi="Aptos Display" w:cs="Aptos Display"/>
          <w:b/>
          <w:bCs/>
          <w:u w:val="single"/>
        </w:rPr>
        <w:t xml:space="preserve"> crucial </w:t>
      </w:r>
      <w:r w:rsidRPr="75A17943">
        <w:rPr>
          <w:rFonts w:ascii="Aptos Display" w:eastAsia="Aptos Display" w:hAnsi="Aptos Display" w:cs="Aptos Display"/>
          <w:b/>
          <w:bCs/>
          <w:highlight w:val="cyan"/>
          <w:u w:val="single"/>
        </w:rPr>
        <w:t>status</w:t>
      </w:r>
      <w:r w:rsidRPr="75A17943">
        <w:rPr>
          <w:rFonts w:ascii="Aptos Display" w:eastAsia="Aptos Display" w:hAnsi="Aptos Display" w:cs="Aptos Display"/>
          <w:b/>
          <w:bCs/>
          <w:u w:val="single"/>
        </w:rPr>
        <w:t>—or virility—</w:t>
      </w:r>
      <w:r w:rsidRPr="75A17943">
        <w:rPr>
          <w:rFonts w:ascii="Aptos Display" w:eastAsia="Aptos Display" w:hAnsi="Aptos Display" w:cs="Aptos Display"/>
          <w:b/>
          <w:bCs/>
          <w:highlight w:val="cyan"/>
          <w:u w:val="single"/>
        </w:rPr>
        <w:t>symbols</w:t>
      </w:r>
      <w:r w:rsidRPr="75A17943">
        <w:rPr>
          <w:rFonts w:ascii="Aptos Display" w:eastAsia="Aptos Display" w:hAnsi="Aptos Display" w:cs="Aptos Display"/>
          <w:sz w:val="16"/>
          <w:szCs w:val="16"/>
        </w:rPr>
        <w:t xml:space="preserve">, although Pakistan and Russia do probably garner more attention that they would if they did not have nuclear weapons. But </w:t>
      </w:r>
      <w:r w:rsidRPr="75A17943">
        <w:rPr>
          <w:rFonts w:ascii="Aptos Display" w:eastAsia="Aptos Display" w:hAnsi="Aptos Display" w:cs="Aptos Display"/>
          <w:b/>
          <w:bCs/>
          <w:u w:val="single"/>
        </w:rPr>
        <w:t>how much more status would Japan have if it possessed nuclear weapons? Would anybody pay a great deal more attention to Britain or France if their arsenals held 5,000 nuclear weapons, or would anybody pay much less if they had none?</w:t>
      </w:r>
      <w:r w:rsidRPr="75A17943">
        <w:rPr>
          <w:rFonts w:ascii="Aptos Display" w:eastAsia="Aptos Display" w:hAnsi="Aptos Display" w:cs="Aptos Display"/>
          <w:sz w:val="16"/>
          <w:szCs w:val="16"/>
        </w:rPr>
        <w:t xml:space="preserve"> Did China need nuclear weapons to impress the world with its economic growth? Or with its Olympics? </w:t>
      </w:r>
    </w:p>
    <w:p w14:paraId="53E710FC" w14:textId="77777777" w:rsidR="00B554AB" w:rsidRDefault="00B554AB" w:rsidP="00B554AB">
      <w:pPr>
        <w:spacing w:line="257" w:lineRule="auto"/>
      </w:pPr>
      <w:r w:rsidRPr="75A17943">
        <w:rPr>
          <w:rFonts w:ascii="Aptos Display" w:eastAsia="Aptos Display" w:hAnsi="Aptos Display" w:cs="Aptos Display"/>
          <w:b/>
          <w:bCs/>
          <w:u w:val="single"/>
        </w:rPr>
        <w:t>Prolif</w:t>
      </w:r>
      <w:r w:rsidRPr="75A17943">
        <w:rPr>
          <w:rFonts w:ascii="Aptos Display" w:eastAsia="Aptos Display" w:hAnsi="Aptos Display" w:cs="Aptos Display"/>
          <w:sz w:val="16"/>
          <w:szCs w:val="16"/>
        </w:rPr>
        <w:t xml:space="preserve">eration </w:t>
      </w:r>
      <w:r w:rsidRPr="75A17943">
        <w:rPr>
          <w:rFonts w:ascii="Aptos Display" w:eastAsia="Aptos Display" w:hAnsi="Aptos Display" w:cs="Aptos Display"/>
          <w:b/>
          <w:bCs/>
          <w:highlight w:val="cyan"/>
          <w:u w:val="single"/>
        </w:rPr>
        <w:t>alarmists</w:t>
      </w:r>
      <w:r w:rsidRPr="75A17943">
        <w:rPr>
          <w:rFonts w:ascii="Aptos Display" w:eastAsia="Aptos Display" w:hAnsi="Aptos Display" w:cs="Aptos Display"/>
          <w:b/>
          <w:bCs/>
          <w:u w:val="single"/>
        </w:rPr>
        <w:t xml:space="preserve"> may occasionally grant that countries principally obtain a nuclear arsenal to counter real or perceived threats, but many go on to </w:t>
      </w:r>
      <w:r w:rsidRPr="75A17943">
        <w:rPr>
          <w:rFonts w:ascii="Aptos Display" w:eastAsia="Aptos Display" w:hAnsi="Aptos Display" w:cs="Aptos Display"/>
          <w:b/>
          <w:bCs/>
          <w:highlight w:val="cyan"/>
          <w:u w:val="single"/>
        </w:rPr>
        <w:t>argue</w:t>
      </w:r>
      <w:r w:rsidRPr="75A17943">
        <w:rPr>
          <w:rFonts w:ascii="Aptos Display" w:eastAsia="Aptos Display" w:hAnsi="Aptos Display" w:cs="Aptos Display"/>
          <w:b/>
          <w:bCs/>
          <w:u w:val="single"/>
        </w:rPr>
        <w:t xml:space="preserve"> that </w:t>
      </w:r>
      <w:r w:rsidRPr="75A17943">
        <w:rPr>
          <w:rFonts w:ascii="Aptos Display" w:eastAsia="Aptos Display" w:hAnsi="Aptos Display" w:cs="Aptos Display"/>
          <w:b/>
          <w:bCs/>
          <w:highlight w:val="cyan"/>
          <w:u w:val="single"/>
        </w:rPr>
        <w:t>the</w:t>
      </w:r>
      <w:r w:rsidRPr="75A17943">
        <w:rPr>
          <w:rFonts w:ascii="Aptos Display" w:eastAsia="Aptos Display" w:hAnsi="Aptos Display" w:cs="Aptos Display"/>
          <w:b/>
          <w:bCs/>
          <w:u w:val="single"/>
        </w:rPr>
        <w:t xml:space="preserve"> newly nuclear </w:t>
      </w:r>
      <w:r w:rsidRPr="75A17943">
        <w:rPr>
          <w:rFonts w:ascii="Aptos Display" w:eastAsia="Aptos Display" w:hAnsi="Aptos Display" w:cs="Aptos Display"/>
          <w:b/>
          <w:bCs/>
          <w:highlight w:val="cyan"/>
          <w:u w:val="single"/>
        </w:rPr>
        <w:t>country will</w:t>
      </w:r>
      <w:r w:rsidRPr="75A17943">
        <w:rPr>
          <w:rFonts w:ascii="Aptos Display" w:eastAsia="Aptos Display" w:hAnsi="Aptos Display" w:cs="Aptos Display"/>
          <w:b/>
          <w:bCs/>
          <w:u w:val="single"/>
        </w:rPr>
        <w:t xml:space="preserve"> then </w:t>
      </w:r>
      <w:r w:rsidRPr="75A17943">
        <w:rPr>
          <w:rFonts w:ascii="Aptos Display" w:eastAsia="Aptos Display" w:hAnsi="Aptos Display" w:cs="Aptos Display"/>
          <w:b/>
          <w:bCs/>
          <w:highlight w:val="cyan"/>
          <w:u w:val="single"/>
        </w:rPr>
        <w:t>use</w:t>
      </w:r>
      <w:r w:rsidRPr="75A17943">
        <w:rPr>
          <w:rFonts w:ascii="Aptos Display" w:eastAsia="Aptos Display" w:hAnsi="Aptos Display" w:cs="Aptos Display"/>
          <w:b/>
          <w:bCs/>
          <w:u w:val="single"/>
        </w:rPr>
        <w:t xml:space="preserve"> its nuclear </w:t>
      </w:r>
      <w:r w:rsidRPr="75A17943">
        <w:rPr>
          <w:rFonts w:ascii="Aptos Display" w:eastAsia="Aptos Display" w:hAnsi="Aptos Display" w:cs="Aptos Display"/>
          <w:b/>
          <w:bCs/>
          <w:highlight w:val="cyan"/>
          <w:u w:val="single"/>
        </w:rPr>
        <w:t>weapons to “dominate”</w:t>
      </w:r>
      <w:r w:rsidRPr="75A17943">
        <w:rPr>
          <w:rFonts w:ascii="Aptos Display" w:eastAsia="Aptos Display" w:hAnsi="Aptos Display" w:cs="Aptos Display"/>
          <w:b/>
          <w:bCs/>
          <w:u w:val="single"/>
        </w:rPr>
        <w:t xml:space="preserve"> </w:t>
      </w:r>
      <w:r w:rsidRPr="75A17943">
        <w:rPr>
          <w:rFonts w:ascii="Aptos Display" w:eastAsia="Aptos Display" w:hAnsi="Aptos Display" w:cs="Aptos Display"/>
          <w:sz w:val="16"/>
          <w:szCs w:val="16"/>
        </w:rPr>
        <w:t xml:space="preserve">the area. That argument was repeatedly trotted out with dramatic urgency before 2003 for the dangers supposedly posed by Saddam Hussein, and it is now being applied to Iran. Exactly </w:t>
      </w:r>
      <w:r w:rsidRPr="75A17943">
        <w:rPr>
          <w:rFonts w:ascii="Aptos Display" w:eastAsia="Aptos Display" w:hAnsi="Aptos Display" w:cs="Aptos Display"/>
          <w:b/>
          <w:bCs/>
          <w:highlight w:val="cyan"/>
          <w:u w:val="single"/>
        </w:rPr>
        <w:t>how</w:t>
      </w:r>
      <w:r w:rsidRPr="75A17943">
        <w:rPr>
          <w:rFonts w:ascii="Aptos Display" w:eastAsia="Aptos Display" w:hAnsi="Aptos Display" w:cs="Aptos Display"/>
          <w:sz w:val="16"/>
          <w:szCs w:val="16"/>
        </w:rPr>
        <w:t xml:space="preserve"> that </w:t>
      </w:r>
      <w:r w:rsidRPr="75A17943">
        <w:rPr>
          <w:rFonts w:ascii="Aptos Display" w:eastAsia="Aptos Display" w:hAnsi="Aptos Display" w:cs="Aptos Display"/>
          <w:b/>
          <w:bCs/>
          <w:u w:val="single"/>
        </w:rPr>
        <w:t>domination</w:t>
      </w:r>
      <w:r w:rsidRPr="75A17943">
        <w:rPr>
          <w:rFonts w:ascii="Aptos Display" w:eastAsia="Aptos Display" w:hAnsi="Aptos Display" w:cs="Aptos Display"/>
          <w:sz w:val="16"/>
          <w:szCs w:val="16"/>
        </w:rPr>
        <w:t xml:space="preserve"> business </w:t>
      </w:r>
      <w:r w:rsidRPr="75A17943">
        <w:rPr>
          <w:rFonts w:ascii="Aptos Display" w:eastAsia="Aptos Display" w:hAnsi="Aptos Display" w:cs="Aptos Display"/>
          <w:b/>
          <w:bCs/>
          <w:u w:val="single"/>
        </w:rPr>
        <w:t>is</w:t>
      </w:r>
      <w:r w:rsidRPr="75A17943">
        <w:rPr>
          <w:rFonts w:ascii="Aptos Display" w:eastAsia="Aptos Display" w:hAnsi="Aptos Display" w:cs="Aptos Display"/>
          <w:sz w:val="16"/>
          <w:szCs w:val="16"/>
        </w:rPr>
        <w:t xml:space="preserve"> to be </w:t>
      </w:r>
      <w:r w:rsidRPr="75A17943">
        <w:rPr>
          <w:rFonts w:ascii="Aptos Display" w:eastAsia="Aptos Display" w:hAnsi="Aptos Display" w:cs="Aptos Display"/>
          <w:b/>
          <w:bCs/>
          <w:u w:val="single"/>
        </w:rPr>
        <w:t xml:space="preserve">carried out </w:t>
      </w:r>
      <w:r w:rsidRPr="75A17943">
        <w:rPr>
          <w:rFonts w:ascii="Aptos Display" w:eastAsia="Aptos Display" w:hAnsi="Aptos Display" w:cs="Aptos Display"/>
          <w:b/>
          <w:bCs/>
          <w:highlight w:val="cyan"/>
          <w:u w:val="single"/>
        </w:rPr>
        <w:t>is never</w:t>
      </w:r>
      <w:r w:rsidRPr="75A17943">
        <w:rPr>
          <w:rFonts w:ascii="Aptos Display" w:eastAsia="Aptos Display" w:hAnsi="Aptos Display" w:cs="Aptos Display"/>
          <w:sz w:val="16"/>
          <w:szCs w:val="16"/>
        </w:rPr>
        <w:t xml:space="preserve"> made </w:t>
      </w:r>
      <w:r w:rsidRPr="75A17943">
        <w:rPr>
          <w:rFonts w:ascii="Aptos Display" w:eastAsia="Aptos Display" w:hAnsi="Aptos Display" w:cs="Aptos Display"/>
          <w:b/>
          <w:bCs/>
          <w:highlight w:val="cyan"/>
          <w:u w:val="single"/>
        </w:rPr>
        <w:t>clear.</w:t>
      </w:r>
      <w:r w:rsidRPr="75A17943">
        <w:rPr>
          <w:rFonts w:ascii="Aptos Display" w:eastAsia="Aptos Display" w:hAnsi="Aptos Display" w:cs="Aptos Display"/>
          <w:sz w:val="16"/>
          <w:szCs w:val="16"/>
        </w:rPr>
        <w:t xml:space="preserve">10 But the notion, apparently, is that should an atomic country rattle the occasional rocket, other countries in the area, suitably intimidated, would supinely bow to its demands. Far more likely, </w:t>
      </w:r>
      <w:r w:rsidRPr="75A17943">
        <w:rPr>
          <w:rFonts w:ascii="Aptos Display" w:eastAsia="Aptos Display" w:hAnsi="Aptos Display" w:cs="Aptos Display"/>
          <w:b/>
          <w:bCs/>
          <w:u w:val="single"/>
        </w:rPr>
        <w:t>any threatened states will make common cause with each other and with other concerned countries against the threatening neighbor</w:t>
      </w:r>
      <w:r w:rsidRPr="75A17943">
        <w:rPr>
          <w:rFonts w:ascii="Aptos Display" w:eastAsia="Aptos Display" w:hAnsi="Aptos Display" w:cs="Aptos Display"/>
          <w:sz w:val="16"/>
          <w:szCs w:val="16"/>
        </w:rPr>
        <w:t>—rather in the way they coalesced into an alliance of convenience to oppose Iraq’s invasion of Kuwait in 1990.</w:t>
      </w:r>
    </w:p>
    <w:p w14:paraId="64321C90" w14:textId="77777777" w:rsidR="00B554AB" w:rsidRPr="00B554AB" w:rsidRDefault="00B554AB" w:rsidP="00B554AB"/>
    <w:p w14:paraId="5E2CF680" w14:textId="7178BA58" w:rsidR="00A511B4" w:rsidRDefault="00A511B4" w:rsidP="00B554AB">
      <w:pPr>
        <w:pStyle w:val="Heading3"/>
        <w:rPr>
          <w:rStyle w:val="StyleUnderline"/>
        </w:rPr>
      </w:pPr>
      <w:r>
        <w:rPr>
          <w:rStyle w:val="StyleUnderline"/>
        </w:rPr>
        <w:br w:type="page"/>
      </w:r>
    </w:p>
    <w:p w14:paraId="72F92EED" w14:textId="77777777" w:rsidR="00A511B4" w:rsidRDefault="00A511B4" w:rsidP="00A511B4">
      <w:pPr>
        <w:pStyle w:val="Heading3"/>
      </w:pPr>
      <w:r>
        <w:t>Democracy Defense</w:t>
      </w:r>
    </w:p>
    <w:p w14:paraId="5C8A2A30" w14:textId="77777777" w:rsidR="00A511B4" w:rsidRPr="001B01CF" w:rsidRDefault="00A511B4" w:rsidP="00A511B4">
      <w:pPr>
        <w:pStyle w:val="Heading4"/>
        <w:rPr>
          <w:rFonts w:cs="Arial"/>
        </w:rPr>
      </w:pPr>
      <w:r w:rsidRPr="001B01CF">
        <w:rPr>
          <w:rFonts w:cs="Arial"/>
        </w:rPr>
        <w:t>No impact to democracy</w:t>
      </w:r>
    </w:p>
    <w:p w14:paraId="3B816973" w14:textId="77777777" w:rsidR="00A511B4" w:rsidRPr="0068428B" w:rsidRDefault="00A511B4" w:rsidP="00A511B4">
      <w:pPr>
        <w:rPr>
          <w:sz w:val="20"/>
          <w:szCs w:val="20"/>
        </w:rPr>
      </w:pPr>
      <w:r w:rsidRPr="001B01CF">
        <w:rPr>
          <w:rStyle w:val="Style13ptBold"/>
        </w:rPr>
        <w:t>Mousseau 16</w:t>
      </w:r>
      <w:r w:rsidRPr="001B01CF">
        <w:rPr>
          <w:sz w:val="20"/>
          <w:szCs w:val="20"/>
        </w:rPr>
        <w:t xml:space="preserve"> – Michael, Political Science Professor at the University of Central Florida. “Grasping the scientific evidence: The contractualist peace supersedes the democratic peace”, Conflict Management and Peace Science, pg. 1-18, </w:t>
      </w:r>
      <w:hyperlink r:id="rId11" w:history="1">
        <w:r w:rsidRPr="001B01CF">
          <w:rPr>
            <w:rStyle w:val="Hyperlink"/>
            <w:rFonts w:ascii="Arial" w:hAnsi="Arial" w:cs="Arial"/>
            <w:sz w:val="20"/>
            <w:szCs w:val="20"/>
          </w:rPr>
          <w:t>https://journals.sagepub.com/doi/abs/10.1177/0738894215616408</w:t>
        </w:r>
      </w:hyperlink>
      <w:r w:rsidRPr="001B01CF">
        <w:rPr>
          <w:sz w:val="20"/>
          <w:szCs w:val="20"/>
        </w:rPr>
        <w:t>, 01-28-2016</w:t>
      </w:r>
    </w:p>
    <w:p w14:paraId="6EB73DD6" w14:textId="77777777" w:rsidR="00A511B4" w:rsidRPr="001B01CF" w:rsidRDefault="00A511B4" w:rsidP="00A511B4">
      <w:pPr>
        <w:rPr>
          <w:sz w:val="16"/>
        </w:rPr>
      </w:pPr>
      <w:r w:rsidRPr="001B01CF">
        <w:rPr>
          <w:sz w:val="16"/>
        </w:rPr>
        <w:t xml:space="preserve">Resolution of this controversy is fundamental to the study and practice of international relations. </w:t>
      </w:r>
      <w:r w:rsidRPr="001B01CF">
        <w:rPr>
          <w:b/>
          <w:u w:val="single"/>
        </w:rPr>
        <w:t>The observation of</w:t>
      </w:r>
      <w:r w:rsidRPr="001B01CF">
        <w:rPr>
          <w:sz w:val="16"/>
        </w:rPr>
        <w:t xml:space="preserve"> </w:t>
      </w:r>
      <w:r w:rsidRPr="001B01CF">
        <w:rPr>
          <w:b/>
          <w:u w:val="single"/>
        </w:rPr>
        <w:t>democratic peace is</w:t>
      </w:r>
      <w:r w:rsidRPr="001B01CF">
        <w:rPr>
          <w:sz w:val="16"/>
        </w:rPr>
        <w:t xml:space="preserve"> </w:t>
      </w:r>
      <w:r w:rsidRPr="001B01CF">
        <w:rPr>
          <w:b/>
          <w:u w:val="single"/>
        </w:rPr>
        <w:t>‘‘the closest thing we have to an empirical law’’</w:t>
      </w:r>
      <w:r w:rsidRPr="001B01CF">
        <w:rPr>
          <w:sz w:val="16"/>
        </w:rPr>
        <w:t xml:space="preserve"> in the study of global politics (Levy, 1988: 662), </w:t>
      </w:r>
      <w:r w:rsidRPr="001B01CF">
        <w:rPr>
          <w:b/>
          <w:u w:val="single"/>
        </w:rPr>
        <w:t xml:space="preserve">and carries the </w:t>
      </w:r>
      <w:r w:rsidRPr="001B01CF">
        <w:rPr>
          <w:b/>
          <w:iCs/>
          <w:u w:val="single"/>
          <w:bdr w:val="single" w:sz="8" w:space="0" w:color="auto" w:frame="1"/>
        </w:rPr>
        <w:t>profound implication</w:t>
      </w:r>
      <w:r w:rsidRPr="001B01CF">
        <w:rPr>
          <w:b/>
          <w:u w:val="single"/>
        </w:rPr>
        <w:t xml:space="preserve"> that the </w:t>
      </w:r>
      <w:r w:rsidRPr="001B01CF">
        <w:rPr>
          <w:b/>
          <w:iCs/>
          <w:u w:val="single"/>
          <w:bdr w:val="single" w:sz="8" w:space="0" w:color="auto" w:frame="1"/>
        </w:rPr>
        <w:t>spread of democracy will end war</w:t>
      </w:r>
      <w:r w:rsidRPr="001B01CF">
        <w:rPr>
          <w:sz w:val="16"/>
        </w:rPr>
        <w:t xml:space="preserve">. </w:t>
      </w:r>
      <w:r w:rsidRPr="001B01CF">
        <w:rPr>
          <w:b/>
          <w:iCs/>
          <w:u w:val="single"/>
          <w:bdr w:val="single" w:sz="8" w:space="0" w:color="auto" w:frame="1"/>
        </w:rPr>
        <w:t>New economic norms theory</w:t>
      </w:r>
      <w:r w:rsidRPr="001B01CF">
        <w:rPr>
          <w:sz w:val="16"/>
        </w:rPr>
        <w:t xml:space="preserve">, on the other hand, </w:t>
      </w:r>
      <w:r w:rsidRPr="001B01CF">
        <w:rPr>
          <w:b/>
          <w:u w:val="single"/>
        </w:rPr>
        <w:t xml:space="preserve">yields the contrary implication that </w:t>
      </w:r>
      <w:r w:rsidRPr="001B01CF">
        <w:rPr>
          <w:b/>
          <w:iCs/>
          <w:u w:val="single"/>
          <w:bdr w:val="single" w:sz="8" w:space="0" w:color="auto" w:frame="1"/>
        </w:rPr>
        <w:t xml:space="preserve">universal </w:t>
      </w:r>
      <w:r w:rsidRPr="003F1722">
        <w:rPr>
          <w:b/>
          <w:iCs/>
          <w:highlight w:val="yellow"/>
          <w:u w:val="single"/>
          <w:bdr w:val="single" w:sz="8" w:space="0" w:color="auto" w:frame="1"/>
        </w:rPr>
        <w:t>democracy will not end war</w:t>
      </w:r>
      <w:r w:rsidRPr="001B01CF">
        <w:rPr>
          <w:sz w:val="16"/>
        </w:rPr>
        <w:t xml:space="preserve">. Instead, </w:t>
      </w:r>
      <w:r w:rsidRPr="003F1722">
        <w:rPr>
          <w:b/>
          <w:highlight w:val="yellow"/>
          <w:u w:val="single"/>
        </w:rPr>
        <w:t>it is</w:t>
      </w:r>
      <w:r w:rsidRPr="001B01CF">
        <w:rPr>
          <w:b/>
          <w:u w:val="single"/>
        </w:rPr>
        <w:t xml:space="preserve"> market-oriented </w:t>
      </w:r>
      <w:r w:rsidRPr="003F1722">
        <w:rPr>
          <w:b/>
          <w:highlight w:val="yellow"/>
          <w:u w:val="single"/>
        </w:rPr>
        <w:t>development that creates</w:t>
      </w:r>
      <w:r w:rsidRPr="001B01CF">
        <w:rPr>
          <w:b/>
          <w:u w:val="single"/>
        </w:rPr>
        <w:t xml:space="preserve"> </w:t>
      </w:r>
      <w:r w:rsidRPr="001B01CF">
        <w:rPr>
          <w:b/>
          <w:iCs/>
          <w:u w:val="single"/>
          <w:bdr w:val="single" w:sz="8" w:space="0" w:color="auto" w:frame="1"/>
        </w:rPr>
        <w:t xml:space="preserve">a culture of </w:t>
      </w:r>
      <w:r w:rsidRPr="003F1722">
        <w:rPr>
          <w:b/>
          <w:iCs/>
          <w:highlight w:val="yellow"/>
          <w:u w:val="single"/>
          <w:bdr w:val="single" w:sz="8" w:space="0" w:color="auto" w:frame="1"/>
        </w:rPr>
        <w:t>contracting</w:t>
      </w:r>
      <w:r w:rsidRPr="003F1722">
        <w:rPr>
          <w:b/>
          <w:highlight w:val="yellow"/>
          <w:u w:val="single"/>
        </w:rPr>
        <w:t>,</w:t>
      </w:r>
      <w:r w:rsidRPr="003F1722">
        <w:rPr>
          <w:sz w:val="16"/>
          <w:highlight w:val="yellow"/>
        </w:rPr>
        <w:t xml:space="preserve"> </w:t>
      </w:r>
      <w:r w:rsidRPr="003F1722">
        <w:rPr>
          <w:b/>
          <w:highlight w:val="yellow"/>
          <w:u w:val="single"/>
        </w:rPr>
        <w:t>and this</w:t>
      </w:r>
      <w:r w:rsidRPr="001B01CF">
        <w:rPr>
          <w:sz w:val="16"/>
        </w:rPr>
        <w:t xml:space="preserve"> culture </w:t>
      </w:r>
      <w:r w:rsidRPr="003F1722">
        <w:rPr>
          <w:b/>
          <w:highlight w:val="yellow"/>
          <w:u w:val="single"/>
        </w:rPr>
        <w:t>legitimates democracy</w:t>
      </w:r>
      <w:r w:rsidRPr="001B01CF">
        <w:rPr>
          <w:sz w:val="16"/>
        </w:rPr>
        <w:t xml:space="preserve"> within nations and causes peace among them. </w:t>
      </w:r>
      <w:r w:rsidRPr="001B01CF">
        <w:rPr>
          <w:b/>
          <w:iCs/>
          <w:u w:val="single"/>
          <w:bdr w:val="single" w:sz="8" w:space="0" w:color="auto" w:frame="1"/>
        </w:rPr>
        <w:t>The policy implications could hardly be more divergent:</w:t>
      </w:r>
      <w:r w:rsidRPr="001B01CF">
        <w:rPr>
          <w:sz w:val="16"/>
        </w:rPr>
        <w:t xml:space="preserve"> </w:t>
      </w:r>
      <w:r w:rsidRPr="001B01CF">
        <w:rPr>
          <w:b/>
          <w:u w:val="single"/>
        </w:rPr>
        <w:t>to end war</w:t>
      </w:r>
      <w:r w:rsidRPr="001B01CF">
        <w:rPr>
          <w:sz w:val="16"/>
        </w:rPr>
        <w:t xml:space="preserve"> (and support democracy), </w:t>
      </w:r>
      <w:r w:rsidRPr="001B01CF">
        <w:rPr>
          <w:b/>
          <w:u w:val="single"/>
        </w:rPr>
        <w:t xml:space="preserve">the contractualist democracies should </w:t>
      </w:r>
      <w:r w:rsidRPr="001B01CF">
        <w:rPr>
          <w:b/>
          <w:iCs/>
          <w:u w:val="single"/>
          <w:bdr w:val="single" w:sz="8" w:space="0" w:color="auto" w:frame="1"/>
        </w:rPr>
        <w:t>promote the economies of nations at risk</w:t>
      </w:r>
      <w:r w:rsidRPr="001B01CF">
        <w:rPr>
          <w:sz w:val="16"/>
        </w:rPr>
        <w:t xml:space="preserve"> (Krieger and Meierrieks, 2015; Meierrieks, 2012; Mousseau, 2000, 2009, 2012a, 2013; Nieman, 2015). </w:t>
      </w:r>
    </w:p>
    <w:p w14:paraId="06CC2B83" w14:textId="77777777" w:rsidR="00A511B4" w:rsidRPr="001B01CF" w:rsidRDefault="00A511B4" w:rsidP="00A511B4">
      <w:pPr>
        <w:rPr>
          <w:sz w:val="12"/>
          <w:szCs w:val="12"/>
        </w:rPr>
      </w:pPr>
      <w:r w:rsidRPr="001B01CF">
        <w:rPr>
          <w:sz w:val="12"/>
          <w:szCs w:val="12"/>
        </w:rPr>
        <w:t xml:space="preserve">In the literature are five factual claims for why we should continue to believe that democracy causes peace: (1) an assertion that in three of the five studies that overturned the democratic peace (Mousseau, 2013; Mousseau et al., 2013a, b), the insignificance of democracy controlling for contractualist economy is due to the treatment of missing data for contractualist economy (Dafoe et al., 2013, henceforth DOR); (2) a claim of error in the measure for conflict (DOR) that appears in one of the five studies that overturned the democratic peace (Mousseau, 2013); (3) an alleged misinterpretation of an interaction term that appears in one of the five studies (Mousseau, 2009) that overturned the democratic peace, along with in inference of democratic causality from an interaction of democracy with contractualist economy (Dafoe and Russett, 2013; DOR); (4) a claim of reverse causality, of democracy causing contractualist economy (Ray, 2013); and (5) a report of multiple regressions with most said to show democratic significance after controlling for contractualist economy (DOR). </w:t>
      </w:r>
    </w:p>
    <w:p w14:paraId="61AE024D" w14:textId="77777777" w:rsidR="00A511B4" w:rsidRPr="001B01CF" w:rsidRDefault="00A511B4" w:rsidP="00A511B4">
      <w:pPr>
        <w:rPr>
          <w:sz w:val="12"/>
          <w:szCs w:val="12"/>
        </w:rPr>
      </w:pPr>
      <w:r w:rsidRPr="001B01CF">
        <w:rPr>
          <w:sz w:val="12"/>
          <w:szCs w:val="12"/>
        </w:rPr>
        <w:t xml:space="preserve">This study investigates all five of these factual claims. I begin by addressing the issue of missing data by constructing two entirely new measures for contractualist economy. I then take up possible measurement error in the dependent variable by reporting tests using both my own (Mousseau, 2013) and DOR’s measures for conflict. Next, I disaggregate the data to investigate a causal interaction of democracy with contractualist economy. I then examine the evidence for reverse causality, and scrutinize the competing test models to pinpoint the exact factors that can account for differences in test outcomes. </w:t>
      </w:r>
    </w:p>
    <w:p w14:paraId="6B9B2946" w14:textId="77777777" w:rsidR="00A511B4" w:rsidRPr="001B01CF" w:rsidRDefault="00A511B4" w:rsidP="00A511B4">
      <w:pPr>
        <w:rPr>
          <w:b/>
          <w:u w:val="single"/>
        </w:rPr>
      </w:pPr>
      <w:r w:rsidRPr="001B01CF">
        <w:rPr>
          <w:sz w:val="16"/>
        </w:rPr>
        <w:t xml:space="preserve">The results are consistent across all tests: there is no credible evidence supporting democracy as a cause of peace. </w:t>
      </w:r>
      <w:r w:rsidRPr="001B01CF">
        <w:rPr>
          <w:b/>
          <w:u w:val="single"/>
        </w:rPr>
        <w:t xml:space="preserve">Using DOR’s base model, </w:t>
      </w:r>
      <w:r w:rsidRPr="003F1722">
        <w:rPr>
          <w:b/>
          <w:iCs/>
          <w:highlight w:val="yellow"/>
          <w:u w:val="single"/>
          <w:bdr w:val="single" w:sz="8" w:space="0" w:color="auto" w:frame="1"/>
        </w:rPr>
        <w:t xml:space="preserve">the impact of </w:t>
      </w:r>
      <w:r w:rsidRPr="003F1722">
        <w:rPr>
          <w:rStyle w:val="Emphasis"/>
          <w:highlight w:val="yellow"/>
        </w:rPr>
        <w:t>democracy is zero regardless</w:t>
      </w:r>
      <w:r w:rsidRPr="003F1722">
        <w:rPr>
          <w:b/>
          <w:highlight w:val="yellow"/>
          <w:u w:val="single"/>
        </w:rPr>
        <w:t xml:space="preserve"> of how </w:t>
      </w:r>
      <w:r w:rsidRPr="001B01CF">
        <w:rPr>
          <w:b/>
          <w:iCs/>
          <w:u w:val="single"/>
          <w:bdr w:val="single" w:sz="8" w:space="0" w:color="auto" w:frame="1"/>
        </w:rPr>
        <w:t>contractualist economy</w:t>
      </w:r>
      <w:r w:rsidRPr="001B01CF">
        <w:rPr>
          <w:b/>
          <w:u w:val="single"/>
        </w:rPr>
        <w:t xml:space="preserve"> or </w:t>
      </w:r>
      <w:r w:rsidRPr="003F1722">
        <w:rPr>
          <w:b/>
          <w:iCs/>
          <w:highlight w:val="yellow"/>
          <w:u w:val="single"/>
          <w:bdr w:val="single" w:sz="8" w:space="0" w:color="auto" w:frame="1"/>
        </w:rPr>
        <w:t>interstate conflict</w:t>
      </w:r>
      <w:r w:rsidRPr="003F1722">
        <w:rPr>
          <w:b/>
          <w:highlight w:val="yellow"/>
          <w:u w:val="single"/>
        </w:rPr>
        <w:t xml:space="preserve"> is measured</w:t>
      </w:r>
      <w:r w:rsidRPr="001B01CF">
        <w:rPr>
          <w:sz w:val="16"/>
        </w:rPr>
        <w:t xml:space="preserve">. </w:t>
      </w:r>
      <w:r w:rsidRPr="001B01CF">
        <w:rPr>
          <w:b/>
          <w:u w:val="single"/>
        </w:rPr>
        <w:t xml:space="preserve">There is no </w:t>
      </w:r>
      <w:r w:rsidRPr="001B01CF">
        <w:rPr>
          <w:b/>
          <w:iCs/>
          <w:u w:val="single"/>
          <w:bdr w:val="single" w:sz="8" w:space="0" w:color="auto" w:frame="1"/>
        </w:rPr>
        <w:t>misinterpreted interaction term</w:t>
      </w:r>
      <w:r w:rsidRPr="001B01CF">
        <w:rPr>
          <w:sz w:val="16"/>
        </w:rPr>
        <w:t xml:space="preserve"> in any study that has overturned the democratic peace, and the disaggregation of the data yields no support for a causal interaction of democracy with contractualist economy. </w:t>
      </w:r>
      <w:r w:rsidRPr="001B01CF">
        <w:rPr>
          <w:b/>
          <w:u w:val="single"/>
        </w:rPr>
        <w:t>Ray’s</w:t>
      </w:r>
      <w:r w:rsidRPr="001B01CF">
        <w:rPr>
          <w:sz w:val="16"/>
        </w:rPr>
        <w:t xml:space="preserve"> (2013) </w:t>
      </w:r>
      <w:r w:rsidRPr="001B01CF">
        <w:rPr>
          <w:b/>
          <w:u w:val="single"/>
        </w:rPr>
        <w:t>evidence</w:t>
      </w:r>
      <w:r w:rsidRPr="001B01CF">
        <w:rPr>
          <w:sz w:val="16"/>
        </w:rPr>
        <w:t xml:space="preserve"> for reverse causality from democracy to contractualist economy </w:t>
      </w:r>
      <w:r w:rsidRPr="001B01CF">
        <w:rPr>
          <w:b/>
          <w:u w:val="single"/>
        </w:rPr>
        <w:t xml:space="preserve">is shown to be based on an </w:t>
      </w:r>
      <w:r w:rsidRPr="001B01CF">
        <w:rPr>
          <w:b/>
          <w:iCs/>
          <w:u w:val="single"/>
          <w:bdr w:val="single" w:sz="8" w:space="0" w:color="auto" w:frame="1"/>
        </w:rPr>
        <w:t>erroneous research design</w:t>
      </w:r>
      <w:r w:rsidRPr="001B01CF">
        <w:rPr>
          <w:sz w:val="16"/>
        </w:rPr>
        <w:t xml:space="preserve">. And of DOR’s 120 separate regressions that consider contractualist economy, 116 contain controversial measurement and specification practices; the remaining four are analyses of all (fatal and non-fatal) disputes, where the correlation of democracy with peace is limited to mixedeconomic dyads, those where one state has a contractualist economy and the other does not, a subset that includes only 27% of dyads from 1951 to 2001, including only 50% of democratic dyads. It is further shown that </w:t>
      </w:r>
      <w:r w:rsidRPr="001B01CF">
        <w:rPr>
          <w:b/>
          <w:u w:val="single"/>
        </w:rPr>
        <w:t xml:space="preserve">this </w:t>
      </w:r>
      <w:r w:rsidRPr="003F1722">
        <w:rPr>
          <w:b/>
          <w:highlight w:val="yellow"/>
          <w:u w:val="single"/>
        </w:rPr>
        <w:t xml:space="preserve">marginal peace is a </w:t>
      </w:r>
      <w:r w:rsidRPr="003F1722">
        <w:rPr>
          <w:b/>
          <w:iCs/>
          <w:highlight w:val="yellow"/>
          <w:u w:val="single"/>
          <w:bdr w:val="single" w:sz="8" w:space="0" w:color="auto" w:frame="1"/>
        </w:rPr>
        <w:t>statistical artifact</w:t>
      </w:r>
      <w:r w:rsidRPr="001B01CF">
        <w:rPr>
          <w:b/>
          <w:u w:val="single"/>
        </w:rPr>
        <w:t xml:space="preserve"> since </w:t>
      </w:r>
      <w:r w:rsidRPr="003F1722">
        <w:rPr>
          <w:b/>
          <w:highlight w:val="yellow"/>
          <w:u w:val="single"/>
        </w:rPr>
        <w:t>it does not exist among neighbors</w:t>
      </w:r>
      <w:r w:rsidRPr="001B01CF">
        <w:rPr>
          <w:b/>
          <w:u w:val="single"/>
        </w:rPr>
        <w:t xml:space="preserve"> where everyone </w:t>
      </w:r>
      <w:r w:rsidRPr="001B01CF">
        <w:rPr>
          <w:b/>
          <w:iCs/>
          <w:u w:val="single"/>
          <w:bdr w:val="single" w:sz="8" w:space="0" w:color="auto" w:frame="1"/>
        </w:rPr>
        <w:t>has an equal opportunity to fight</w:t>
      </w:r>
      <w:r w:rsidRPr="001B01CF">
        <w:rPr>
          <w:b/>
          <w:u w:val="single"/>
        </w:rPr>
        <w:t>.</w:t>
      </w:r>
    </w:p>
    <w:p w14:paraId="3A8B5273" w14:textId="77777777" w:rsidR="00A511B4" w:rsidRPr="001B01CF" w:rsidRDefault="00A511B4" w:rsidP="00A511B4">
      <w:pPr>
        <w:pStyle w:val="Heading4"/>
        <w:rPr>
          <w:rFonts w:cs="Arial"/>
        </w:rPr>
      </w:pPr>
      <w:r w:rsidRPr="001B01CF">
        <w:rPr>
          <w:rFonts w:cs="Arial"/>
        </w:rPr>
        <w:t>Democracy is resilient.</w:t>
      </w:r>
    </w:p>
    <w:p w14:paraId="0DE6CE89" w14:textId="77777777" w:rsidR="00A511B4" w:rsidRPr="001B01CF" w:rsidRDefault="00A511B4" w:rsidP="00A511B4">
      <w:r w:rsidRPr="001B01CF">
        <w:t xml:space="preserve">Jason </w:t>
      </w:r>
      <w:r w:rsidRPr="001B01CF">
        <w:rPr>
          <w:rStyle w:val="Style13ptBold"/>
        </w:rPr>
        <w:t>Willick 23</w:t>
      </w:r>
      <w:r w:rsidRPr="001B01CF">
        <w:t>, Washington Post Columnist, Editorial Writer for the Wall Street Journal and American Interest, “What if the crisis of democracy is (mostly) in our heads?”, The Washington Post, 1/30/23, https://www.washingtonpost.com/opinions/2023/01/30/democratic-more-resilient-than-expected/</w:t>
      </w:r>
    </w:p>
    <w:p w14:paraId="6A8E1F8E" w14:textId="77777777" w:rsidR="00A511B4" w:rsidRPr="001B01CF" w:rsidRDefault="00A511B4" w:rsidP="00A511B4">
      <w:pPr>
        <w:rPr>
          <w:sz w:val="16"/>
        </w:rPr>
      </w:pPr>
      <w:r w:rsidRPr="001B01CF">
        <w:rPr>
          <w:sz w:val="16"/>
        </w:rPr>
        <w:t xml:space="preserve">In “Subjective and </w:t>
      </w:r>
      <w:r w:rsidRPr="003F1722">
        <w:rPr>
          <w:rStyle w:val="Emphasis"/>
          <w:highlight w:val="yellow"/>
        </w:rPr>
        <w:t>Objective Measures</w:t>
      </w:r>
      <w:r w:rsidRPr="001B01CF">
        <w:rPr>
          <w:rStyle w:val="StyleUnderline"/>
        </w:rPr>
        <w:t xml:space="preserve"> of Democratic Backsliding</w:t>
      </w:r>
      <w:r w:rsidRPr="001B01CF">
        <w:rPr>
          <w:sz w:val="16"/>
        </w:rPr>
        <w:t xml:space="preserve">,” the political scientists Andrew Little of the University of California at Berkeley and Anne Meng of the University of Virginia </w:t>
      </w:r>
      <w:r w:rsidRPr="003F1722">
        <w:rPr>
          <w:rStyle w:val="StyleUnderline"/>
          <w:highlight w:val="yellow"/>
        </w:rPr>
        <w:t>find</w:t>
      </w:r>
      <w:r w:rsidRPr="001B01CF">
        <w:rPr>
          <w:rStyle w:val="StyleUnderline"/>
        </w:rPr>
        <w:t xml:space="preserve"> that</w:t>
      </w:r>
      <w:r w:rsidRPr="001B01CF">
        <w:rPr>
          <w:sz w:val="16"/>
        </w:rPr>
        <w:t xml:space="preserve"> the post-Cold War expansion of democracy in nations around the world has, on average, held. “Recent studies that find </w:t>
      </w:r>
      <w:r w:rsidRPr="003F1722">
        <w:rPr>
          <w:rStyle w:val="StyleUnderline"/>
          <w:highlight w:val="yellow"/>
        </w:rPr>
        <w:t>evi</w:t>
      </w:r>
      <w:r w:rsidRPr="001B01CF">
        <w:rPr>
          <w:rStyle w:val="StyleUnderline"/>
        </w:rPr>
        <w:t xml:space="preserve">dence </w:t>
      </w:r>
      <w:r w:rsidRPr="003F1722">
        <w:rPr>
          <w:rStyle w:val="StyleUnderline"/>
          <w:highlight w:val="yellow"/>
        </w:rPr>
        <w:t>of</w:t>
      </w:r>
      <w:r w:rsidRPr="001B01CF">
        <w:rPr>
          <w:rStyle w:val="StyleUnderline"/>
        </w:rPr>
        <w:t xml:space="preserve"> global </w:t>
      </w:r>
      <w:r w:rsidRPr="003F1722">
        <w:rPr>
          <w:rStyle w:val="StyleUnderline"/>
          <w:highlight w:val="yellow"/>
        </w:rPr>
        <w:t>backsliding</w:t>
      </w:r>
      <w:r w:rsidRPr="001B01CF">
        <w:rPr>
          <w:sz w:val="16"/>
        </w:rPr>
        <w:t>,” they observe, “</w:t>
      </w:r>
      <w:r w:rsidRPr="001B01CF">
        <w:rPr>
          <w:rStyle w:val="StyleUnderline"/>
        </w:rPr>
        <w:t>rely</w:t>
      </w:r>
      <w:r w:rsidRPr="001B01CF">
        <w:rPr>
          <w:sz w:val="16"/>
        </w:rPr>
        <w:t xml:space="preserve"> heavily if not </w:t>
      </w:r>
      <w:r w:rsidRPr="003F1722">
        <w:rPr>
          <w:rStyle w:val="Emphasis"/>
          <w:highlight w:val="yellow"/>
        </w:rPr>
        <w:t>entirely</w:t>
      </w:r>
      <w:r w:rsidRPr="001B01CF">
        <w:rPr>
          <w:rStyle w:val="StyleUnderline"/>
        </w:rPr>
        <w:t xml:space="preserve"> on </w:t>
      </w:r>
      <w:r w:rsidRPr="003F1722">
        <w:rPr>
          <w:rStyle w:val="Emphasis"/>
          <w:highlight w:val="yellow"/>
        </w:rPr>
        <w:t>subjective</w:t>
      </w:r>
      <w:r w:rsidRPr="001B01CF">
        <w:rPr>
          <w:rStyle w:val="Emphasis"/>
        </w:rPr>
        <w:t xml:space="preserve"> indicators</w:t>
      </w:r>
      <w:r w:rsidRPr="001B01CF">
        <w:rPr>
          <w:rStyle w:val="StyleUnderline"/>
        </w:rPr>
        <w:t>”</w:t>
      </w:r>
      <w:r w:rsidRPr="001B01CF">
        <w:rPr>
          <w:sz w:val="16"/>
        </w:rPr>
        <w:t xml:space="preserve"> — such as asking experts to rate, </w:t>
      </w:r>
      <w:r w:rsidRPr="001B01CF">
        <w:rPr>
          <w:rStyle w:val="StyleUnderline"/>
        </w:rPr>
        <w:t xml:space="preserve">based on their </w:t>
      </w:r>
      <w:r w:rsidRPr="001B01CF">
        <w:rPr>
          <w:rStyle w:val="Emphasis"/>
        </w:rPr>
        <w:t>own judgment</w:t>
      </w:r>
      <w:r w:rsidRPr="001B01CF">
        <w:rPr>
          <w:sz w:val="16"/>
        </w:rPr>
        <w:t>, the extent to which an election was “free and fair.”</w:t>
      </w:r>
    </w:p>
    <w:p w14:paraId="695D76DB" w14:textId="77777777" w:rsidR="00A511B4" w:rsidRPr="001B01CF" w:rsidRDefault="00A511B4" w:rsidP="00A511B4">
      <w:pPr>
        <w:rPr>
          <w:sz w:val="16"/>
        </w:rPr>
      </w:pPr>
      <w:r w:rsidRPr="001B01CF">
        <w:rPr>
          <w:rStyle w:val="StyleUnderline"/>
        </w:rPr>
        <w:t>Little and Meng</w:t>
      </w:r>
      <w:r w:rsidRPr="001B01CF">
        <w:rPr>
          <w:sz w:val="16"/>
        </w:rPr>
        <w:t xml:space="preserve"> instead </w:t>
      </w:r>
      <w:r w:rsidRPr="001B01CF">
        <w:rPr>
          <w:rStyle w:val="StyleUnderline"/>
        </w:rPr>
        <w:t xml:space="preserve">measure democracy based on </w:t>
      </w:r>
      <w:r w:rsidRPr="003F1722">
        <w:rPr>
          <w:rStyle w:val="Emphasis"/>
          <w:highlight w:val="yellow"/>
        </w:rPr>
        <w:t>quantifiable factors</w:t>
      </w:r>
      <w:r w:rsidRPr="001B01CF">
        <w:rPr>
          <w:sz w:val="16"/>
        </w:rPr>
        <w:t xml:space="preserve"> less susceptible to individual bias. They </w:t>
      </w:r>
      <w:r w:rsidRPr="003F1722">
        <w:rPr>
          <w:rStyle w:val="StyleUnderline"/>
          <w:highlight w:val="yellow"/>
        </w:rPr>
        <w:t>find</w:t>
      </w:r>
      <w:r w:rsidRPr="001B01CF">
        <w:rPr>
          <w:sz w:val="16"/>
        </w:rPr>
        <w:t xml:space="preserve">, for example, </w:t>
      </w:r>
      <w:r w:rsidRPr="003F1722">
        <w:rPr>
          <w:rStyle w:val="Emphasis"/>
          <w:highlight w:val="yellow"/>
        </w:rPr>
        <w:t>no</w:t>
      </w:r>
      <w:r w:rsidRPr="001B01CF">
        <w:rPr>
          <w:rStyle w:val="Emphasis"/>
        </w:rPr>
        <w:t xml:space="preserve"> overall </w:t>
      </w:r>
      <w:r w:rsidRPr="003F1722">
        <w:rPr>
          <w:rStyle w:val="Emphasis"/>
          <w:highlight w:val="yellow"/>
        </w:rPr>
        <w:t>decline</w:t>
      </w:r>
      <w:r w:rsidRPr="001B01CF">
        <w:rPr>
          <w:rStyle w:val="StyleUnderline"/>
        </w:rPr>
        <w:t xml:space="preserve"> in </w:t>
      </w:r>
      <w:r w:rsidRPr="001B01CF">
        <w:rPr>
          <w:rStyle w:val="Emphasis"/>
        </w:rPr>
        <w:t>electoral competition</w:t>
      </w:r>
      <w:r w:rsidRPr="001B01CF">
        <w:rPr>
          <w:sz w:val="16"/>
        </w:rPr>
        <w:t xml:space="preserve">. Across the world, </w:t>
      </w:r>
      <w:r w:rsidRPr="001B01CF">
        <w:rPr>
          <w:rStyle w:val="StyleUnderline"/>
        </w:rPr>
        <w:t xml:space="preserve">“The </w:t>
      </w:r>
      <w:r w:rsidRPr="003F1722">
        <w:rPr>
          <w:rStyle w:val="Emphasis"/>
          <w:highlight w:val="yellow"/>
        </w:rPr>
        <w:t>rate</w:t>
      </w:r>
      <w:r w:rsidRPr="003F1722">
        <w:rPr>
          <w:rStyle w:val="StyleUnderline"/>
          <w:highlight w:val="yellow"/>
        </w:rPr>
        <w:t xml:space="preserve"> of</w:t>
      </w:r>
      <w:r w:rsidRPr="001B01CF">
        <w:rPr>
          <w:rStyle w:val="StyleUnderline"/>
        </w:rPr>
        <w:t xml:space="preserve"> leader</w:t>
      </w:r>
      <w:r w:rsidRPr="001B01CF">
        <w:rPr>
          <w:sz w:val="16"/>
        </w:rPr>
        <w:t xml:space="preserve"> and ruling party </w:t>
      </w:r>
      <w:r w:rsidRPr="003F1722">
        <w:rPr>
          <w:rStyle w:val="StyleUnderline"/>
          <w:highlight w:val="yellow"/>
        </w:rPr>
        <w:t>turnover</w:t>
      </w:r>
      <w:r w:rsidRPr="001B01CF">
        <w:rPr>
          <w:rStyle w:val="StyleUnderline"/>
        </w:rPr>
        <w:t xml:space="preserve"> has remained</w:t>
      </w:r>
      <w:r w:rsidRPr="001B01CF">
        <w:rPr>
          <w:sz w:val="16"/>
        </w:rPr>
        <w:t xml:space="preserve"> fairly </w:t>
      </w:r>
      <w:r w:rsidRPr="003F1722">
        <w:rPr>
          <w:rStyle w:val="Emphasis"/>
          <w:highlight w:val="yellow"/>
        </w:rPr>
        <w:t>constant</w:t>
      </w:r>
      <w:r w:rsidRPr="001B01CF">
        <w:rPr>
          <w:sz w:val="16"/>
        </w:rPr>
        <w:t xml:space="preserve"> since the late 1990s,” the paper says. “</w:t>
      </w:r>
      <w:r w:rsidRPr="001B01CF">
        <w:rPr>
          <w:rStyle w:val="StyleUnderline"/>
        </w:rPr>
        <w:t xml:space="preserve">If anything, the </w:t>
      </w:r>
      <w:r w:rsidRPr="003F1722">
        <w:rPr>
          <w:rStyle w:val="StyleUnderline"/>
          <w:highlight w:val="yellow"/>
        </w:rPr>
        <w:t>vote shares</w:t>
      </w:r>
      <w:r w:rsidRPr="001B01CF">
        <w:rPr>
          <w:rStyle w:val="StyleUnderline"/>
        </w:rPr>
        <w:t xml:space="preserve"> of incumbent leaders</w:t>
      </w:r>
      <w:r w:rsidRPr="001B01CF">
        <w:rPr>
          <w:sz w:val="16"/>
        </w:rPr>
        <w:t xml:space="preserve"> in executive elections and incumbent parties in legislatures </w:t>
      </w:r>
      <w:r w:rsidRPr="001B01CF">
        <w:rPr>
          <w:rStyle w:val="StyleUnderline"/>
        </w:rPr>
        <w:t xml:space="preserve">have </w:t>
      </w:r>
      <w:r w:rsidRPr="003F1722">
        <w:rPr>
          <w:rStyle w:val="Emphasis"/>
          <w:highlight w:val="yellow"/>
        </w:rPr>
        <w:t>decreased</w:t>
      </w:r>
      <w:r w:rsidRPr="001B01CF">
        <w:rPr>
          <w:sz w:val="16"/>
        </w:rPr>
        <w:t xml:space="preserve"> in recent years.”</w:t>
      </w:r>
    </w:p>
    <w:p w14:paraId="41A59B75" w14:textId="77777777" w:rsidR="00A511B4" w:rsidRPr="001B01CF" w:rsidRDefault="00A511B4" w:rsidP="00A511B4">
      <w:pPr>
        <w:rPr>
          <w:sz w:val="16"/>
        </w:rPr>
      </w:pPr>
      <w:r w:rsidRPr="001B01CF">
        <w:rPr>
          <w:sz w:val="16"/>
        </w:rPr>
        <w:t>They also measured the prevalence of constraints on national leaders, such as term limits. From 2000 to 2018, according to the paper, 60 leaders sought to evade term limits, and 34 succeeded, but the rate was “fairly constant” over time. In an attempt to objectively measure press freedom, the authors analyze data from the Committee to Protect Journalists. It’s a mixed picture: Murders of journalists have been declining since 2008, but the number of journalists imprisoned has been rising since 2000.</w:t>
      </w:r>
    </w:p>
    <w:p w14:paraId="0949A090" w14:textId="77777777" w:rsidR="00A511B4" w:rsidRPr="001B01CF" w:rsidRDefault="00A511B4" w:rsidP="00A511B4">
      <w:pPr>
        <w:rPr>
          <w:sz w:val="16"/>
        </w:rPr>
      </w:pPr>
      <w:r w:rsidRPr="001B01CF">
        <w:rPr>
          <w:rStyle w:val="StyleUnderline"/>
        </w:rPr>
        <w:t xml:space="preserve">The authors created their own democracy </w:t>
      </w:r>
      <w:r w:rsidRPr="003F1722">
        <w:rPr>
          <w:rStyle w:val="StyleUnderline"/>
          <w:highlight w:val="yellow"/>
        </w:rPr>
        <w:t>index</w:t>
      </w:r>
      <w:r w:rsidRPr="001B01CF">
        <w:rPr>
          <w:sz w:val="16"/>
        </w:rPr>
        <w:t xml:space="preserve"> reaching back to 1980, </w:t>
      </w:r>
      <w:r w:rsidRPr="003F1722">
        <w:rPr>
          <w:rStyle w:val="StyleUnderline"/>
          <w:highlight w:val="yellow"/>
        </w:rPr>
        <w:t xml:space="preserve">relying on </w:t>
      </w:r>
      <w:r w:rsidRPr="003F1722">
        <w:rPr>
          <w:rStyle w:val="Emphasis"/>
          <w:highlight w:val="yellow"/>
        </w:rPr>
        <w:t>hard inputs</w:t>
      </w:r>
      <w:r w:rsidRPr="001B01CF">
        <w:rPr>
          <w:sz w:val="16"/>
        </w:rPr>
        <w:t xml:space="preserve"> such as the share of a population eligible to vote, </w:t>
      </w:r>
      <w:r w:rsidRPr="001B01CF">
        <w:rPr>
          <w:rStyle w:val="StyleUnderline"/>
        </w:rPr>
        <w:t xml:space="preserve">rather than </w:t>
      </w:r>
      <w:r w:rsidRPr="001B01CF">
        <w:rPr>
          <w:rStyle w:val="Emphasis"/>
        </w:rPr>
        <w:t>subjective interpretation</w:t>
      </w:r>
      <w:r w:rsidRPr="001B01CF">
        <w:rPr>
          <w:sz w:val="16"/>
        </w:rPr>
        <w:t xml:space="preserve"> by experts. “The index in 2020 </w:t>
      </w:r>
      <w:r w:rsidRPr="003F1722">
        <w:rPr>
          <w:rStyle w:val="StyleUnderline"/>
          <w:highlight w:val="yellow"/>
        </w:rPr>
        <w:t>is</w:t>
      </w:r>
      <w:r w:rsidRPr="001B01CF">
        <w:rPr>
          <w:sz w:val="16"/>
        </w:rPr>
        <w:t xml:space="preserve"> nearly </w:t>
      </w:r>
      <w:r w:rsidRPr="001B01CF">
        <w:rPr>
          <w:rStyle w:val="StyleUnderline"/>
        </w:rPr>
        <w:t xml:space="preserve">as </w:t>
      </w:r>
      <w:r w:rsidRPr="003F1722">
        <w:rPr>
          <w:rStyle w:val="Emphasis"/>
          <w:highlight w:val="yellow"/>
        </w:rPr>
        <w:t>high</w:t>
      </w:r>
      <w:r w:rsidRPr="003F1722">
        <w:rPr>
          <w:rStyle w:val="StyleUnderline"/>
          <w:highlight w:val="yellow"/>
        </w:rPr>
        <w:t xml:space="preserve"> as</w:t>
      </w:r>
      <w:r w:rsidRPr="001B01CF">
        <w:rPr>
          <w:rStyle w:val="StyleUnderline"/>
        </w:rPr>
        <w:t xml:space="preserve"> it has </w:t>
      </w:r>
      <w:r w:rsidRPr="003F1722">
        <w:rPr>
          <w:rStyle w:val="Emphasis"/>
          <w:highlight w:val="yellow"/>
        </w:rPr>
        <w:t>ever</w:t>
      </w:r>
      <w:r w:rsidRPr="001B01CF">
        <w:rPr>
          <w:rStyle w:val="Emphasis"/>
        </w:rPr>
        <w:t xml:space="preserve"> been</w:t>
      </w:r>
      <w:r w:rsidRPr="001B01CF">
        <w:rPr>
          <w:sz w:val="16"/>
        </w:rPr>
        <w:t>,” they conclude.</w:t>
      </w:r>
    </w:p>
    <w:p w14:paraId="68A16B9C" w14:textId="77777777" w:rsidR="00A511B4" w:rsidRPr="001B01CF" w:rsidRDefault="00A511B4" w:rsidP="00A511B4">
      <w:pPr>
        <w:rPr>
          <w:sz w:val="16"/>
        </w:rPr>
      </w:pPr>
      <w:r w:rsidRPr="001B01CF">
        <w:rPr>
          <w:sz w:val="16"/>
        </w:rPr>
        <w:t>Some countries, such as Hungary and Venezuela, have grown more authoritarian, but those declines have been balanced by more-democratic processes in other countries. When democracy scores are weighted by a country’s population, the index does show a recent downturn, but that essentially disappears when India and China (which has hardened its authoritarianism under Xi Jinping) are excluded.</w:t>
      </w:r>
    </w:p>
    <w:p w14:paraId="13AA1B76" w14:textId="77777777" w:rsidR="00A511B4" w:rsidRPr="001B01CF" w:rsidRDefault="00A511B4" w:rsidP="00A511B4">
      <w:pPr>
        <w:rPr>
          <w:sz w:val="16"/>
        </w:rPr>
      </w:pPr>
      <w:r w:rsidRPr="003F1722">
        <w:rPr>
          <w:rStyle w:val="StyleUnderline"/>
          <w:highlight w:val="yellow"/>
        </w:rPr>
        <w:t>Reports</w:t>
      </w:r>
      <w:r w:rsidRPr="001B01CF">
        <w:rPr>
          <w:rStyle w:val="StyleUnderline"/>
        </w:rPr>
        <w:t xml:space="preserve"> of</w:t>
      </w:r>
      <w:r w:rsidRPr="001B01CF">
        <w:rPr>
          <w:sz w:val="16"/>
        </w:rPr>
        <w:t xml:space="preserve"> a global </w:t>
      </w:r>
      <w:r w:rsidRPr="001B01CF">
        <w:rPr>
          <w:rStyle w:val="StyleUnderline"/>
        </w:rPr>
        <w:t>democratic retreat</w:t>
      </w:r>
      <w:r w:rsidRPr="001B01CF">
        <w:rPr>
          <w:sz w:val="16"/>
        </w:rPr>
        <w:t xml:space="preserve"> might partly be </w:t>
      </w:r>
      <w:r w:rsidRPr="003F1722">
        <w:rPr>
          <w:rStyle w:val="StyleUnderline"/>
          <w:highlight w:val="yellow"/>
        </w:rPr>
        <w:t>driven by</w:t>
      </w:r>
      <w:r w:rsidRPr="001B01CF">
        <w:rPr>
          <w:rStyle w:val="StyleUnderline"/>
        </w:rPr>
        <w:t xml:space="preserve"> a </w:t>
      </w:r>
      <w:r w:rsidRPr="003F1722">
        <w:rPr>
          <w:rStyle w:val="Emphasis"/>
          <w:highlight w:val="yellow"/>
        </w:rPr>
        <w:t>feedback loop</w:t>
      </w:r>
      <w:r w:rsidRPr="003F1722">
        <w:rPr>
          <w:rStyle w:val="StyleUnderline"/>
          <w:highlight w:val="yellow"/>
        </w:rPr>
        <w:t xml:space="preserve"> between </w:t>
      </w:r>
      <w:r w:rsidRPr="003F1722">
        <w:rPr>
          <w:rStyle w:val="Emphasis"/>
          <w:highlight w:val="yellow"/>
        </w:rPr>
        <w:t>media</w:t>
      </w:r>
      <w:r w:rsidRPr="003F1722">
        <w:rPr>
          <w:rStyle w:val="StyleUnderline"/>
          <w:highlight w:val="yellow"/>
        </w:rPr>
        <w:t xml:space="preserve"> and </w:t>
      </w:r>
      <w:r w:rsidRPr="003F1722">
        <w:rPr>
          <w:rStyle w:val="Emphasis"/>
          <w:highlight w:val="yellow"/>
        </w:rPr>
        <w:t>experts</w:t>
      </w:r>
      <w:r w:rsidRPr="001B01CF">
        <w:rPr>
          <w:sz w:val="16"/>
        </w:rPr>
        <w:t xml:space="preserve">, </w:t>
      </w:r>
      <w:r w:rsidRPr="001B01CF">
        <w:rPr>
          <w:rStyle w:val="StyleUnderline"/>
        </w:rPr>
        <w:t>where</w:t>
      </w:r>
      <w:r w:rsidRPr="001B01CF">
        <w:rPr>
          <w:sz w:val="16"/>
        </w:rPr>
        <w:t xml:space="preserve"> Donald </w:t>
      </w:r>
      <w:r w:rsidRPr="001B01CF">
        <w:rPr>
          <w:rStyle w:val="StyleUnderline"/>
        </w:rPr>
        <w:t>Trump’s</w:t>
      </w:r>
      <w:r w:rsidRPr="001B01CF">
        <w:rPr>
          <w:sz w:val="16"/>
        </w:rPr>
        <w:t xml:space="preserve"> candidacy and </w:t>
      </w:r>
      <w:r w:rsidRPr="001B01CF">
        <w:rPr>
          <w:rStyle w:val="StyleUnderline"/>
        </w:rPr>
        <w:t xml:space="preserve">presidency prompted </w:t>
      </w:r>
      <w:r w:rsidRPr="001B01CF">
        <w:rPr>
          <w:rStyle w:val="Emphasis"/>
        </w:rPr>
        <w:t>greater attention</w:t>
      </w:r>
      <w:r w:rsidRPr="001B01CF">
        <w:rPr>
          <w:rStyle w:val="StyleUnderline"/>
        </w:rPr>
        <w:t xml:space="preserve"> to democratic health</w:t>
      </w:r>
      <w:r w:rsidRPr="001B01CF">
        <w:rPr>
          <w:sz w:val="16"/>
        </w:rPr>
        <w:t xml:space="preserve"> in the press, a focus that prompted experts to rate political systems more stringently in surveys. Those surveys, in turn, generated more media coverage.</w:t>
      </w:r>
    </w:p>
    <w:p w14:paraId="7FEC44E5" w14:textId="77777777" w:rsidR="00A511B4" w:rsidRPr="001B01CF" w:rsidRDefault="00A511B4" w:rsidP="00A511B4">
      <w:pPr>
        <w:rPr>
          <w:u w:val="single"/>
        </w:rPr>
      </w:pPr>
      <w:r w:rsidRPr="001B01CF">
        <w:rPr>
          <w:rStyle w:val="StyleUnderline"/>
        </w:rPr>
        <w:t>Another study</w:t>
      </w:r>
      <w:r w:rsidRPr="001B01CF">
        <w:rPr>
          <w:sz w:val="16"/>
        </w:rPr>
        <w:t xml:space="preserve"> out this month </w:t>
      </w:r>
      <w:r w:rsidRPr="001B01CF">
        <w:rPr>
          <w:rStyle w:val="StyleUnderline"/>
        </w:rPr>
        <w:t>helps explain the divergence between</w:t>
      </w:r>
      <w:r w:rsidRPr="001B01CF">
        <w:rPr>
          <w:sz w:val="16"/>
        </w:rPr>
        <w:t xml:space="preserve"> democratic </w:t>
      </w:r>
      <w:r w:rsidRPr="001B01CF">
        <w:rPr>
          <w:rStyle w:val="StyleUnderline"/>
        </w:rPr>
        <w:t>perceptions and realities</w:t>
      </w:r>
      <w:r w:rsidRPr="001B01CF">
        <w:rPr>
          <w:sz w:val="16"/>
        </w:rPr>
        <w:t>. The author, James D. Bryan, a doctoral candidate at American University, analyzed the World Values Survey and the European Values Survey between 2010 and 2022 to track how citizens’ understanding of democracy evolved under different political circumstances. His “</w:t>
      </w:r>
      <w:r w:rsidRPr="001B01CF">
        <w:rPr>
          <w:rStyle w:val="StyleUnderline"/>
        </w:rPr>
        <w:t xml:space="preserve">findings suggest </w:t>
      </w:r>
      <w:r w:rsidRPr="003F1722">
        <w:rPr>
          <w:rStyle w:val="StyleUnderline"/>
          <w:highlight w:val="yellow"/>
        </w:rPr>
        <w:t>one’s conception</w:t>
      </w:r>
      <w:r w:rsidRPr="001B01CF">
        <w:rPr>
          <w:sz w:val="16"/>
        </w:rPr>
        <w:t xml:space="preserve"> of democracy </w:t>
      </w:r>
      <w:r w:rsidRPr="001B01CF">
        <w:rPr>
          <w:rStyle w:val="StyleUnderline"/>
        </w:rPr>
        <w:t xml:space="preserve">can be a </w:t>
      </w:r>
      <w:r w:rsidRPr="003F1722">
        <w:rPr>
          <w:rStyle w:val="Emphasis"/>
          <w:highlight w:val="yellow"/>
        </w:rPr>
        <w:t>fluid attitude</w:t>
      </w:r>
      <w:r w:rsidRPr="001B01CF">
        <w:rPr>
          <w:rStyle w:val="StyleUnderline"/>
        </w:rPr>
        <w:t xml:space="preserve"> that </w:t>
      </w:r>
      <w:r w:rsidRPr="003F1722">
        <w:rPr>
          <w:rStyle w:val="StyleUnderline"/>
          <w:highlight w:val="yellow"/>
        </w:rPr>
        <w:t>citizens mold to match</w:t>
      </w:r>
      <w:r w:rsidRPr="001B01CF">
        <w:rPr>
          <w:rStyle w:val="StyleUnderline"/>
        </w:rPr>
        <w:t xml:space="preserve"> their </w:t>
      </w:r>
      <w:r w:rsidRPr="003F1722">
        <w:rPr>
          <w:rStyle w:val="Emphasis"/>
          <w:highlight w:val="yellow"/>
        </w:rPr>
        <w:t>partisan self-interest</w:t>
      </w:r>
      <w:r w:rsidRPr="001B01CF">
        <w:rPr>
          <w:sz w:val="16"/>
        </w:rPr>
        <w:t>.”</w:t>
      </w:r>
    </w:p>
    <w:p w14:paraId="261C0CE3" w14:textId="77777777" w:rsidR="00A511B4" w:rsidRPr="001B01CF" w:rsidRDefault="00A511B4" w:rsidP="00A511B4">
      <w:pPr>
        <w:pStyle w:val="Heading4"/>
        <w:rPr>
          <w:rFonts w:cs="Arial"/>
        </w:rPr>
      </w:pPr>
      <w:r w:rsidRPr="001B01CF">
        <w:rPr>
          <w:rFonts w:cs="Arial"/>
        </w:rPr>
        <w:t xml:space="preserve">Democracy doesn’t solve war – </w:t>
      </w:r>
      <w:r w:rsidRPr="001B01CF">
        <w:rPr>
          <w:rFonts w:cs="Arial"/>
          <w:u w:val="single"/>
        </w:rPr>
        <w:t>best models</w:t>
      </w:r>
      <w:r w:rsidRPr="001B01CF">
        <w:rPr>
          <w:rFonts w:cs="Arial"/>
        </w:rPr>
        <w:t xml:space="preserve">. </w:t>
      </w:r>
    </w:p>
    <w:p w14:paraId="1D273882" w14:textId="77777777" w:rsidR="00A511B4" w:rsidRPr="001B01CF" w:rsidRDefault="00A511B4" w:rsidP="00A511B4">
      <w:pPr>
        <w:rPr>
          <w:rFonts w:eastAsia="Calibri"/>
          <w:sz w:val="20"/>
          <w:szCs w:val="20"/>
        </w:rPr>
      </w:pPr>
      <w:r w:rsidRPr="001B01CF">
        <w:rPr>
          <w:rStyle w:val="Style13ptBold"/>
          <w:szCs w:val="20"/>
        </w:rPr>
        <w:t>Campbell et al. 18</w:t>
      </w:r>
      <w:r w:rsidRPr="001B01CF">
        <w:rPr>
          <w:rFonts w:eastAsia="Calibri"/>
          <w:sz w:val="20"/>
          <w:szCs w:val="20"/>
        </w:rPr>
        <w:t xml:space="preserve"> – Benjamin, Doctoral Candidate in Political Science, Ohio State University.  Skyler Crammer, Carter Phillips and Sue Henry Associate Professor of Political Science at the Ohio State University. Bruce A. Desmarais, Associate Professor of Political Science, Pennsylvania State University. “Triangulating War: Network Structure and the Democratic Peace”, Cornell University, </w:t>
      </w:r>
      <w:hyperlink r:id="rId12" w:history="1">
        <w:r w:rsidRPr="001B01CF">
          <w:rPr>
            <w:rFonts w:eastAsia="Calibri"/>
            <w:sz w:val="20"/>
            <w:szCs w:val="20"/>
          </w:rPr>
          <w:t>https://arxiv.org/pdf/1809.04141.pdf</w:t>
        </w:r>
      </w:hyperlink>
      <w:r w:rsidRPr="001B01CF">
        <w:rPr>
          <w:rFonts w:eastAsia="Calibri"/>
          <w:sz w:val="20"/>
          <w:szCs w:val="20"/>
        </w:rPr>
        <w:t>, 09-13-2018</w:t>
      </w:r>
    </w:p>
    <w:p w14:paraId="04AF971E" w14:textId="77777777" w:rsidR="00A511B4" w:rsidRPr="001B01CF" w:rsidRDefault="00A511B4" w:rsidP="00A511B4">
      <w:pPr>
        <w:rPr>
          <w:rFonts w:eastAsia="Calibri"/>
          <w:sz w:val="14"/>
          <w:szCs w:val="14"/>
        </w:rPr>
      </w:pPr>
      <w:r w:rsidRPr="001B01CF">
        <w:rPr>
          <w:rFonts w:eastAsia="Calibri"/>
          <w:sz w:val="14"/>
          <w:szCs w:val="14"/>
        </w:rPr>
        <w:t>Conclusion</w:t>
      </w:r>
    </w:p>
    <w:p w14:paraId="5F44FCBD" w14:textId="77777777" w:rsidR="00A511B4" w:rsidRPr="001B01CF" w:rsidRDefault="00A511B4" w:rsidP="00A511B4">
      <w:pPr>
        <w:rPr>
          <w:rFonts w:eastAsia="Calibri"/>
          <w:sz w:val="14"/>
          <w:szCs w:val="20"/>
        </w:rPr>
      </w:pPr>
      <w:r w:rsidRPr="001B01CF">
        <w:rPr>
          <w:rFonts w:eastAsia="Calibri"/>
          <w:b/>
          <w:sz w:val="20"/>
          <w:szCs w:val="20"/>
          <w:u w:val="single"/>
        </w:rPr>
        <w:t xml:space="preserve">The </w:t>
      </w:r>
      <w:r w:rsidRPr="003F1722">
        <w:rPr>
          <w:rFonts w:eastAsia="Calibri"/>
          <w:b/>
          <w:iCs/>
          <w:sz w:val="20"/>
          <w:szCs w:val="20"/>
          <w:highlight w:val="yellow"/>
          <w:u w:val="single"/>
          <w:bdr w:val="single" w:sz="8" w:space="0" w:color="auto"/>
        </w:rPr>
        <w:t>dyadic understanding</w:t>
      </w:r>
      <w:r w:rsidRPr="003F1722">
        <w:rPr>
          <w:rFonts w:eastAsia="Calibri"/>
          <w:b/>
          <w:sz w:val="20"/>
          <w:szCs w:val="20"/>
          <w:highlight w:val="yellow"/>
          <w:u w:val="single"/>
        </w:rPr>
        <w:t xml:space="preserve"> of </w:t>
      </w:r>
      <w:r w:rsidRPr="001B01CF">
        <w:rPr>
          <w:rFonts w:eastAsia="Calibri"/>
          <w:b/>
          <w:sz w:val="20"/>
          <w:szCs w:val="20"/>
          <w:u w:val="single"/>
        </w:rPr>
        <w:t xml:space="preserve">the </w:t>
      </w:r>
      <w:r w:rsidRPr="003F1722">
        <w:rPr>
          <w:rFonts w:eastAsia="Calibri"/>
          <w:b/>
          <w:sz w:val="20"/>
          <w:szCs w:val="20"/>
          <w:highlight w:val="yellow"/>
          <w:u w:val="single"/>
        </w:rPr>
        <w:t>dem</w:t>
      </w:r>
      <w:r w:rsidRPr="001B01CF">
        <w:rPr>
          <w:rFonts w:eastAsia="Calibri"/>
          <w:b/>
          <w:sz w:val="20"/>
          <w:szCs w:val="20"/>
          <w:u w:val="single"/>
        </w:rPr>
        <w:t xml:space="preserve">ocratic </w:t>
      </w:r>
      <w:r w:rsidRPr="003F1722">
        <w:rPr>
          <w:rFonts w:eastAsia="Calibri"/>
          <w:b/>
          <w:sz w:val="20"/>
          <w:szCs w:val="20"/>
          <w:highlight w:val="yellow"/>
          <w:u w:val="single"/>
        </w:rPr>
        <w:t xml:space="preserve">peace has become </w:t>
      </w:r>
      <w:r w:rsidRPr="003F1722">
        <w:rPr>
          <w:rFonts w:eastAsia="Calibri"/>
          <w:b/>
          <w:iCs/>
          <w:sz w:val="20"/>
          <w:szCs w:val="20"/>
          <w:highlight w:val="yellow"/>
          <w:u w:val="single"/>
          <w:bdr w:val="single" w:sz="8" w:space="0" w:color="auto"/>
        </w:rPr>
        <w:t>ubiquitous</w:t>
      </w:r>
      <w:r w:rsidRPr="001B01CF">
        <w:rPr>
          <w:rFonts w:eastAsia="Calibri"/>
          <w:sz w:val="14"/>
          <w:szCs w:val="20"/>
        </w:rPr>
        <w:t xml:space="preserve"> in International Relations. </w:t>
      </w:r>
      <w:r w:rsidRPr="003F1722">
        <w:rPr>
          <w:rFonts w:eastAsia="Calibri"/>
          <w:b/>
          <w:sz w:val="20"/>
          <w:szCs w:val="20"/>
          <w:highlight w:val="yellow"/>
          <w:u w:val="single"/>
        </w:rPr>
        <w:t xml:space="preserve">By looking beyond </w:t>
      </w:r>
      <w:r w:rsidRPr="003F1722">
        <w:rPr>
          <w:rFonts w:eastAsia="Calibri"/>
          <w:b/>
          <w:iCs/>
          <w:sz w:val="20"/>
          <w:szCs w:val="20"/>
          <w:highlight w:val="yellow"/>
          <w:u w:val="single"/>
          <w:bdr w:val="single" w:sz="8" w:space="0" w:color="auto"/>
        </w:rPr>
        <w:t>simple dyadic analysis</w:t>
      </w:r>
      <w:r w:rsidRPr="003F1722">
        <w:rPr>
          <w:rFonts w:eastAsia="Calibri"/>
          <w:b/>
          <w:sz w:val="20"/>
          <w:szCs w:val="20"/>
          <w:highlight w:val="yellow"/>
          <w:u w:val="single"/>
        </w:rPr>
        <w:t>, accounting for</w:t>
      </w:r>
      <w:r w:rsidRPr="001B01CF">
        <w:rPr>
          <w:rFonts w:eastAsia="Calibri"/>
          <w:b/>
          <w:sz w:val="20"/>
          <w:szCs w:val="20"/>
          <w:u w:val="single"/>
        </w:rPr>
        <w:t xml:space="preserve"> the </w:t>
      </w:r>
      <w:r w:rsidRPr="001B01CF">
        <w:rPr>
          <w:rFonts w:eastAsia="Calibri"/>
          <w:b/>
          <w:iCs/>
          <w:sz w:val="20"/>
          <w:szCs w:val="20"/>
          <w:u w:val="single"/>
          <w:bdr w:val="single" w:sz="8" w:space="0" w:color="auto"/>
        </w:rPr>
        <w:t>embededness</w:t>
      </w:r>
      <w:r w:rsidRPr="001B01CF">
        <w:rPr>
          <w:rFonts w:eastAsia="Calibri"/>
          <w:b/>
          <w:sz w:val="20"/>
          <w:szCs w:val="20"/>
          <w:u w:val="single"/>
        </w:rPr>
        <w:t xml:space="preserve"> of </w:t>
      </w:r>
      <w:r w:rsidRPr="003F1722">
        <w:rPr>
          <w:rFonts w:eastAsia="Calibri"/>
          <w:b/>
          <w:sz w:val="20"/>
          <w:szCs w:val="20"/>
          <w:highlight w:val="yellow"/>
          <w:u w:val="single"/>
        </w:rPr>
        <w:t>states in a</w:t>
      </w:r>
      <w:r w:rsidRPr="001B01CF">
        <w:rPr>
          <w:rFonts w:eastAsia="Calibri"/>
          <w:b/>
          <w:sz w:val="20"/>
          <w:szCs w:val="20"/>
          <w:u w:val="single"/>
        </w:rPr>
        <w:t xml:space="preserve"> </w:t>
      </w:r>
      <w:r w:rsidRPr="001B01CF">
        <w:rPr>
          <w:rFonts w:eastAsia="Calibri"/>
          <w:b/>
          <w:iCs/>
          <w:sz w:val="20"/>
          <w:szCs w:val="20"/>
          <w:u w:val="single"/>
          <w:bdr w:val="single" w:sz="8" w:space="0" w:color="auto"/>
        </w:rPr>
        <w:t xml:space="preserve">much more </w:t>
      </w:r>
      <w:r w:rsidRPr="003F1722">
        <w:rPr>
          <w:rFonts w:eastAsia="Calibri"/>
          <w:b/>
          <w:iCs/>
          <w:sz w:val="20"/>
          <w:szCs w:val="20"/>
          <w:highlight w:val="yellow"/>
          <w:u w:val="single"/>
          <w:bdr w:val="single" w:sz="8" w:space="0" w:color="auto"/>
        </w:rPr>
        <w:t>complex network</w:t>
      </w:r>
      <w:r w:rsidRPr="001B01CF">
        <w:rPr>
          <w:rFonts w:eastAsia="Calibri"/>
          <w:b/>
          <w:sz w:val="20"/>
          <w:szCs w:val="20"/>
          <w:u w:val="single"/>
        </w:rPr>
        <w:t>, we found the democratic peace may not be</w:t>
      </w:r>
      <w:r w:rsidRPr="001B01CF">
        <w:rPr>
          <w:rFonts w:eastAsia="Calibri"/>
          <w:sz w:val="14"/>
          <w:szCs w:val="20"/>
        </w:rPr>
        <w:t xml:space="preserve"> as </w:t>
      </w:r>
      <w:r w:rsidRPr="001B01CF">
        <w:rPr>
          <w:rFonts w:eastAsia="Calibri"/>
          <w:b/>
          <w:iCs/>
          <w:sz w:val="20"/>
          <w:szCs w:val="20"/>
          <w:u w:val="single"/>
          <w:bdr w:val="single" w:sz="8" w:space="0" w:color="auto"/>
        </w:rPr>
        <w:t>robust</w:t>
      </w:r>
      <w:r w:rsidRPr="001B01CF">
        <w:rPr>
          <w:rFonts w:eastAsia="Calibri"/>
          <w:sz w:val="14"/>
          <w:szCs w:val="20"/>
        </w:rPr>
        <w:t xml:space="preserve"> as previously thought. Our results demonstrate that </w:t>
      </w:r>
      <w:r w:rsidRPr="001B01CF">
        <w:rPr>
          <w:rFonts w:eastAsia="Calibri"/>
          <w:b/>
          <w:iCs/>
          <w:sz w:val="20"/>
          <w:szCs w:val="20"/>
          <w:u w:val="single"/>
          <w:bdr w:val="single" w:sz="8" w:space="0" w:color="auto"/>
        </w:rPr>
        <w:t>after</w:t>
      </w:r>
      <w:r w:rsidRPr="001B01CF">
        <w:rPr>
          <w:rFonts w:eastAsia="Calibri"/>
          <w:b/>
          <w:sz w:val="20"/>
          <w:szCs w:val="20"/>
          <w:u w:val="single"/>
        </w:rPr>
        <w:t xml:space="preserve"> accounting for the tendency for </w:t>
      </w:r>
      <w:r w:rsidRPr="001B01CF">
        <w:rPr>
          <w:rFonts w:eastAsia="Calibri"/>
          <w:b/>
          <w:iCs/>
          <w:sz w:val="20"/>
          <w:szCs w:val="20"/>
          <w:u w:val="single"/>
          <w:bdr w:val="single" w:sz="8" w:space="0" w:color="auto"/>
        </w:rPr>
        <w:t>like-regime states</w:t>
      </w:r>
      <w:r w:rsidRPr="001B01CF">
        <w:rPr>
          <w:rFonts w:eastAsia="Calibri"/>
          <w:b/>
          <w:sz w:val="20"/>
          <w:szCs w:val="20"/>
          <w:u w:val="single"/>
        </w:rPr>
        <w:t xml:space="preserve"> with common enemies </w:t>
      </w:r>
      <w:r w:rsidRPr="001B01CF">
        <w:rPr>
          <w:rFonts w:eastAsia="Calibri"/>
          <w:b/>
          <w:iCs/>
          <w:sz w:val="20"/>
          <w:szCs w:val="20"/>
          <w:u w:val="single"/>
          <w:bdr w:val="single" w:sz="8" w:space="0" w:color="auto"/>
        </w:rPr>
        <w:t>not to fight one another</w:t>
      </w:r>
      <w:r w:rsidRPr="001B01CF">
        <w:rPr>
          <w:rFonts w:eastAsia="Calibri"/>
          <w:b/>
          <w:sz w:val="20"/>
          <w:szCs w:val="20"/>
          <w:u w:val="single"/>
        </w:rPr>
        <w:t xml:space="preserve">, the effect of </w:t>
      </w:r>
      <w:r w:rsidRPr="003F1722">
        <w:rPr>
          <w:rFonts w:eastAsia="Calibri"/>
          <w:b/>
          <w:sz w:val="20"/>
          <w:szCs w:val="20"/>
          <w:highlight w:val="yellow"/>
          <w:u w:val="single"/>
        </w:rPr>
        <w:t xml:space="preserve">the </w:t>
      </w:r>
      <w:r w:rsidRPr="003F1722">
        <w:rPr>
          <w:rFonts w:eastAsia="Calibri"/>
          <w:b/>
          <w:iCs/>
          <w:sz w:val="20"/>
          <w:szCs w:val="20"/>
          <w:highlight w:val="yellow"/>
          <w:u w:val="single"/>
          <w:bdr w:val="single" w:sz="8" w:space="0" w:color="auto"/>
        </w:rPr>
        <w:t>democratic peace</w:t>
      </w:r>
      <w:r w:rsidRPr="001B01CF">
        <w:rPr>
          <w:rFonts w:eastAsia="Calibri"/>
          <w:b/>
          <w:sz w:val="20"/>
          <w:szCs w:val="20"/>
          <w:u w:val="single"/>
        </w:rPr>
        <w:t xml:space="preserve"> </w:t>
      </w:r>
      <w:r w:rsidRPr="003F1722">
        <w:rPr>
          <w:rFonts w:eastAsia="Calibri"/>
          <w:b/>
          <w:sz w:val="20"/>
          <w:szCs w:val="20"/>
          <w:highlight w:val="yellow"/>
          <w:u w:val="single"/>
        </w:rPr>
        <w:t xml:space="preserve">not </w:t>
      </w:r>
      <w:r w:rsidRPr="003F1722">
        <w:rPr>
          <w:rFonts w:eastAsia="Calibri"/>
          <w:b/>
          <w:iCs/>
          <w:sz w:val="20"/>
          <w:szCs w:val="20"/>
          <w:highlight w:val="yellow"/>
          <w:u w:val="single"/>
          <w:bdr w:val="single" w:sz="8" w:space="0" w:color="auto"/>
        </w:rPr>
        <w:t>only vanishes</w:t>
      </w:r>
      <w:r w:rsidRPr="003F1722">
        <w:rPr>
          <w:rFonts w:eastAsia="Calibri"/>
          <w:b/>
          <w:sz w:val="20"/>
          <w:szCs w:val="20"/>
          <w:highlight w:val="yellow"/>
          <w:u w:val="single"/>
        </w:rPr>
        <w:t>, but</w:t>
      </w:r>
      <w:r w:rsidRPr="001B01CF">
        <w:rPr>
          <w:rFonts w:eastAsia="Calibri"/>
          <w:sz w:val="14"/>
          <w:szCs w:val="20"/>
        </w:rPr>
        <w:t xml:space="preserve"> jointly </w:t>
      </w:r>
      <w:r w:rsidRPr="003F1722">
        <w:rPr>
          <w:rFonts w:eastAsia="Calibri"/>
          <w:b/>
          <w:iCs/>
          <w:sz w:val="20"/>
          <w:szCs w:val="20"/>
          <w:highlight w:val="yellow"/>
          <w:u w:val="single"/>
          <w:bdr w:val="single" w:sz="8" w:space="0" w:color="auto"/>
        </w:rPr>
        <w:t>democratic dyads</w:t>
      </w:r>
      <w:r w:rsidRPr="003F1722">
        <w:rPr>
          <w:rFonts w:eastAsia="Calibri"/>
          <w:b/>
          <w:sz w:val="20"/>
          <w:szCs w:val="20"/>
          <w:highlight w:val="yellow"/>
          <w:u w:val="single"/>
        </w:rPr>
        <w:t xml:space="preserve"> seem</w:t>
      </w:r>
      <w:r w:rsidRPr="001B01CF">
        <w:rPr>
          <w:rFonts w:eastAsia="Calibri"/>
          <w:sz w:val="14"/>
          <w:szCs w:val="20"/>
        </w:rPr>
        <w:t xml:space="preserve"> to be </w:t>
      </w:r>
      <w:r w:rsidRPr="003F1722">
        <w:rPr>
          <w:rFonts w:eastAsia="Calibri"/>
          <w:b/>
          <w:i/>
          <w:iCs/>
          <w:sz w:val="20"/>
          <w:szCs w:val="20"/>
          <w:highlight w:val="yellow"/>
          <w:u w:val="single"/>
          <w:bdr w:val="single" w:sz="8" w:space="0" w:color="auto"/>
        </w:rPr>
        <w:t>more</w:t>
      </w:r>
      <w:r w:rsidRPr="003F1722">
        <w:rPr>
          <w:rFonts w:eastAsia="Calibri"/>
          <w:b/>
          <w:sz w:val="20"/>
          <w:szCs w:val="20"/>
          <w:highlight w:val="yellow"/>
          <w:u w:val="single"/>
        </w:rPr>
        <w:t xml:space="preserve"> </w:t>
      </w:r>
      <w:r w:rsidRPr="003F1722">
        <w:rPr>
          <w:rFonts w:eastAsia="Calibri"/>
          <w:b/>
          <w:iCs/>
          <w:sz w:val="20"/>
          <w:szCs w:val="20"/>
          <w:highlight w:val="yellow"/>
          <w:u w:val="single"/>
          <w:bdr w:val="single" w:sz="8" w:space="0" w:color="auto"/>
        </w:rPr>
        <w:t>conflict prone</w:t>
      </w:r>
      <w:r w:rsidRPr="001B01CF">
        <w:rPr>
          <w:rFonts w:eastAsia="Calibri"/>
          <w:sz w:val="14"/>
          <w:szCs w:val="20"/>
        </w:rPr>
        <w:t xml:space="preserve"> than mixed dyads. </w:t>
      </w:r>
      <w:r w:rsidRPr="003F1722">
        <w:rPr>
          <w:rFonts w:eastAsia="Calibri"/>
          <w:b/>
          <w:sz w:val="20"/>
          <w:szCs w:val="20"/>
          <w:highlight w:val="yellow"/>
          <w:u w:val="single"/>
        </w:rPr>
        <w:t xml:space="preserve">These results are </w:t>
      </w:r>
      <w:r w:rsidRPr="003F1722">
        <w:rPr>
          <w:rFonts w:eastAsia="Calibri"/>
          <w:b/>
          <w:iCs/>
          <w:sz w:val="20"/>
          <w:szCs w:val="20"/>
          <w:highlight w:val="yellow"/>
          <w:u w:val="single"/>
          <w:bdr w:val="single" w:sz="8" w:space="0" w:color="auto"/>
        </w:rPr>
        <w:t>consistent</w:t>
      </w:r>
      <w:r w:rsidRPr="003F1722">
        <w:rPr>
          <w:rFonts w:eastAsia="Calibri"/>
          <w:b/>
          <w:sz w:val="20"/>
          <w:szCs w:val="20"/>
          <w:highlight w:val="yellow"/>
          <w:u w:val="single"/>
        </w:rPr>
        <w:t xml:space="preserve"> across</w:t>
      </w:r>
      <w:r w:rsidRPr="001B01CF">
        <w:rPr>
          <w:rFonts w:eastAsia="Calibri"/>
          <w:b/>
          <w:sz w:val="20"/>
          <w:szCs w:val="20"/>
          <w:u w:val="single"/>
        </w:rPr>
        <w:t xml:space="preserve"> operationalizations of the </w:t>
      </w:r>
      <w:r w:rsidRPr="001B01CF">
        <w:rPr>
          <w:rFonts w:eastAsia="Calibri"/>
          <w:b/>
          <w:iCs/>
          <w:sz w:val="20"/>
          <w:szCs w:val="20"/>
          <w:u w:val="single"/>
          <w:bdr w:val="single" w:sz="8" w:space="0" w:color="auto"/>
        </w:rPr>
        <w:t>outcome variable</w:t>
      </w:r>
      <w:r w:rsidRPr="001B01CF">
        <w:rPr>
          <w:rFonts w:eastAsia="Calibri"/>
          <w:b/>
          <w:sz w:val="20"/>
          <w:szCs w:val="20"/>
          <w:u w:val="single"/>
        </w:rPr>
        <w:t xml:space="preserve">, our </w:t>
      </w:r>
      <w:r w:rsidRPr="001B01CF">
        <w:rPr>
          <w:rFonts w:eastAsia="Calibri"/>
          <w:b/>
          <w:iCs/>
          <w:sz w:val="20"/>
          <w:szCs w:val="20"/>
          <w:u w:val="single"/>
          <w:bdr w:val="single" w:sz="8" w:space="0" w:color="auto"/>
        </w:rPr>
        <w:t>triadic closure predictor</w:t>
      </w:r>
      <w:r w:rsidRPr="001B01CF">
        <w:rPr>
          <w:rFonts w:eastAsia="Calibri"/>
          <w:b/>
          <w:sz w:val="20"/>
          <w:szCs w:val="20"/>
          <w:u w:val="single"/>
        </w:rPr>
        <w:t xml:space="preserve">, measurements of </w:t>
      </w:r>
      <w:r w:rsidRPr="001B01CF">
        <w:rPr>
          <w:rFonts w:eastAsia="Calibri"/>
          <w:b/>
          <w:iCs/>
          <w:sz w:val="20"/>
          <w:szCs w:val="20"/>
          <w:u w:val="single"/>
          <w:bdr w:val="single" w:sz="8" w:space="0" w:color="auto"/>
        </w:rPr>
        <w:t>joint democracy</w:t>
      </w:r>
      <w:r w:rsidRPr="001B01CF">
        <w:rPr>
          <w:rFonts w:eastAsia="Calibri"/>
          <w:b/>
          <w:sz w:val="20"/>
          <w:szCs w:val="20"/>
          <w:u w:val="single"/>
        </w:rPr>
        <w:t xml:space="preserve">, and </w:t>
      </w:r>
      <w:r w:rsidRPr="003F1722">
        <w:rPr>
          <w:rFonts w:eastAsia="Calibri"/>
          <w:b/>
          <w:sz w:val="20"/>
          <w:szCs w:val="20"/>
          <w:highlight w:val="yellow"/>
          <w:u w:val="single"/>
        </w:rPr>
        <w:t xml:space="preserve">a </w:t>
      </w:r>
      <w:r w:rsidRPr="003F1722">
        <w:rPr>
          <w:rFonts w:eastAsia="Calibri"/>
          <w:b/>
          <w:iCs/>
          <w:sz w:val="20"/>
          <w:szCs w:val="20"/>
          <w:highlight w:val="yellow"/>
          <w:u w:val="single"/>
          <w:bdr w:val="single" w:sz="8" w:space="0" w:color="auto"/>
        </w:rPr>
        <w:t>variety of other factors</w:t>
      </w:r>
      <w:r w:rsidRPr="001B01CF">
        <w:rPr>
          <w:rFonts w:eastAsia="Calibri"/>
          <w:sz w:val="14"/>
          <w:szCs w:val="20"/>
        </w:rPr>
        <w:t xml:space="preserve">. We believe this explanation for the democratic peace is not a mechanism for understanding the democratic peace, but instead, an alternative. What we have shown here is that </w:t>
      </w:r>
      <w:r w:rsidRPr="001B01CF">
        <w:rPr>
          <w:rFonts w:eastAsia="Calibri"/>
          <w:b/>
          <w:sz w:val="20"/>
          <w:szCs w:val="20"/>
          <w:u w:val="single"/>
        </w:rPr>
        <w:t xml:space="preserve">conflict between democracies indeed exists and the peaceful relations occasionally found are </w:t>
      </w:r>
      <w:r w:rsidRPr="001B01CF">
        <w:rPr>
          <w:rFonts w:eastAsia="Calibri"/>
          <w:b/>
          <w:iCs/>
          <w:sz w:val="20"/>
          <w:szCs w:val="20"/>
          <w:u w:val="single"/>
          <w:bdr w:val="single" w:sz="8" w:space="0" w:color="auto"/>
        </w:rPr>
        <w:t>not necessarily</w:t>
      </w:r>
      <w:r w:rsidRPr="001B01CF">
        <w:rPr>
          <w:rFonts w:eastAsia="Calibri"/>
          <w:b/>
          <w:sz w:val="20"/>
          <w:szCs w:val="20"/>
          <w:u w:val="single"/>
        </w:rPr>
        <w:t xml:space="preserve"> a function of the </w:t>
      </w:r>
      <w:r w:rsidRPr="001B01CF">
        <w:rPr>
          <w:rFonts w:eastAsia="Calibri"/>
          <w:b/>
          <w:iCs/>
          <w:sz w:val="20"/>
          <w:szCs w:val="20"/>
          <w:u w:val="single"/>
          <w:bdr w:val="single" w:sz="8" w:space="0" w:color="auto"/>
        </w:rPr>
        <w:t>affinity of democratic states</w:t>
      </w:r>
      <w:r w:rsidRPr="001B01CF">
        <w:rPr>
          <w:rFonts w:eastAsia="Calibri"/>
          <w:b/>
          <w:sz w:val="20"/>
          <w:szCs w:val="20"/>
          <w:u w:val="single"/>
        </w:rPr>
        <w:t xml:space="preserve">, or </w:t>
      </w:r>
      <w:r w:rsidRPr="001B01CF">
        <w:rPr>
          <w:rFonts w:eastAsia="Calibri"/>
          <w:b/>
          <w:iCs/>
          <w:sz w:val="20"/>
          <w:szCs w:val="20"/>
          <w:u w:val="single"/>
          <w:bdr w:val="single" w:sz="8" w:space="0" w:color="auto"/>
        </w:rPr>
        <w:t>intrinsic attributes</w:t>
      </w:r>
      <w:r w:rsidRPr="001B01CF">
        <w:rPr>
          <w:rFonts w:eastAsia="Calibri"/>
          <w:b/>
          <w:sz w:val="20"/>
          <w:szCs w:val="20"/>
          <w:u w:val="single"/>
        </w:rPr>
        <w:t xml:space="preserve"> of </w:t>
      </w:r>
      <w:r w:rsidRPr="001B01CF">
        <w:rPr>
          <w:rFonts w:eastAsia="Calibri"/>
          <w:b/>
          <w:iCs/>
          <w:sz w:val="20"/>
          <w:szCs w:val="20"/>
          <w:u w:val="single"/>
          <w:bdr w:val="single" w:sz="8" w:space="0" w:color="auto"/>
        </w:rPr>
        <w:t>democratic states</w:t>
      </w:r>
      <w:r w:rsidRPr="001B01CF">
        <w:rPr>
          <w:rFonts w:eastAsia="Calibri"/>
          <w:b/>
          <w:sz w:val="20"/>
          <w:szCs w:val="20"/>
          <w:u w:val="single"/>
        </w:rPr>
        <w:t xml:space="preserve">, but instead, a function of the </w:t>
      </w:r>
      <w:r w:rsidRPr="001B01CF">
        <w:rPr>
          <w:rFonts w:eastAsia="Calibri"/>
          <w:b/>
          <w:iCs/>
          <w:sz w:val="20"/>
          <w:szCs w:val="20"/>
          <w:u w:val="single"/>
          <w:bdr w:val="single" w:sz="8" w:space="0" w:color="auto"/>
        </w:rPr>
        <w:t>strategic inefficiencies</w:t>
      </w:r>
      <w:r w:rsidRPr="001B01CF">
        <w:rPr>
          <w:rFonts w:eastAsia="Calibri"/>
          <w:b/>
          <w:sz w:val="20"/>
          <w:szCs w:val="20"/>
          <w:u w:val="single"/>
        </w:rPr>
        <w:t xml:space="preserve"> of fighting a state with a </w:t>
      </w:r>
      <w:r w:rsidRPr="001B01CF">
        <w:rPr>
          <w:rFonts w:eastAsia="Calibri"/>
          <w:b/>
          <w:iCs/>
          <w:sz w:val="20"/>
          <w:szCs w:val="20"/>
          <w:u w:val="single"/>
          <w:bdr w:val="single" w:sz="8" w:space="0" w:color="auto"/>
        </w:rPr>
        <w:t>shared enemy</w:t>
      </w:r>
      <w:r w:rsidRPr="001B01CF">
        <w:rPr>
          <w:rFonts w:eastAsia="Calibri"/>
          <w:sz w:val="14"/>
          <w:szCs w:val="20"/>
        </w:rPr>
        <w:t>. While regime type may influence the interests of states, we find that it does not directly influence the probability that any two states fight one another.</w:t>
      </w:r>
    </w:p>
    <w:p w14:paraId="74A0CA41" w14:textId="77777777" w:rsidR="00A511B4" w:rsidRPr="001B01CF" w:rsidRDefault="00A511B4" w:rsidP="00A511B4">
      <w:pPr>
        <w:rPr>
          <w:rFonts w:eastAsia="Calibri"/>
          <w:b/>
          <w:iCs/>
          <w:sz w:val="20"/>
          <w:szCs w:val="20"/>
          <w:u w:val="single"/>
          <w:bdr w:val="single" w:sz="8" w:space="0" w:color="auto"/>
        </w:rPr>
      </w:pPr>
      <w:r w:rsidRPr="001B01CF">
        <w:rPr>
          <w:rFonts w:eastAsia="Calibri"/>
          <w:sz w:val="14"/>
          <w:szCs w:val="20"/>
        </w:rPr>
        <w:t xml:space="preserve">There are three major implications to our research. First, </w:t>
      </w:r>
      <w:r w:rsidRPr="003F1722">
        <w:rPr>
          <w:rFonts w:eastAsia="Calibri"/>
          <w:b/>
          <w:sz w:val="20"/>
          <w:szCs w:val="20"/>
          <w:highlight w:val="yellow"/>
          <w:u w:val="single"/>
        </w:rPr>
        <w:t xml:space="preserve">scholars should be </w:t>
      </w:r>
      <w:r w:rsidRPr="003F1722">
        <w:rPr>
          <w:rFonts w:eastAsia="Calibri"/>
          <w:b/>
          <w:iCs/>
          <w:sz w:val="20"/>
          <w:szCs w:val="20"/>
          <w:highlight w:val="yellow"/>
          <w:u w:val="single"/>
          <w:bdr w:val="single" w:sz="8" w:space="0" w:color="auto"/>
        </w:rPr>
        <w:t>hesitant to consider dyadic conflict in isolation</w:t>
      </w:r>
      <w:r w:rsidRPr="001B01CF">
        <w:rPr>
          <w:rFonts w:eastAsia="Calibri"/>
          <w:b/>
          <w:sz w:val="20"/>
          <w:szCs w:val="20"/>
          <w:u w:val="single"/>
        </w:rPr>
        <w:t xml:space="preserve">, as </w:t>
      </w:r>
      <w:r w:rsidRPr="003F1722">
        <w:rPr>
          <w:rFonts w:eastAsia="Calibri"/>
          <w:b/>
          <w:sz w:val="20"/>
          <w:szCs w:val="20"/>
          <w:highlight w:val="yellow"/>
          <w:u w:val="single"/>
        </w:rPr>
        <w:t xml:space="preserve">there are </w:t>
      </w:r>
      <w:r w:rsidRPr="003F1722">
        <w:rPr>
          <w:rFonts w:eastAsia="Calibri"/>
          <w:b/>
          <w:iCs/>
          <w:sz w:val="20"/>
          <w:szCs w:val="20"/>
          <w:highlight w:val="yellow"/>
          <w:u w:val="single"/>
          <w:bdr w:val="single" w:sz="8" w:space="0" w:color="auto"/>
        </w:rPr>
        <w:t>network dependencies</w:t>
      </w:r>
      <w:r w:rsidRPr="001B01CF">
        <w:rPr>
          <w:rFonts w:eastAsia="Calibri"/>
          <w:b/>
          <w:sz w:val="20"/>
          <w:szCs w:val="20"/>
          <w:u w:val="single"/>
        </w:rPr>
        <w:t xml:space="preserve"> informing whether a state </w:t>
      </w:r>
      <w:r w:rsidRPr="001B01CF">
        <w:rPr>
          <w:rFonts w:eastAsia="Calibri"/>
          <w:b/>
          <w:iCs/>
          <w:sz w:val="20"/>
          <w:szCs w:val="20"/>
          <w:u w:val="single"/>
          <w:bdr w:val="single" w:sz="8" w:space="0" w:color="auto"/>
        </w:rPr>
        <w:t>engages</w:t>
      </w:r>
      <w:r w:rsidRPr="001B01CF">
        <w:rPr>
          <w:rFonts w:eastAsia="Calibri"/>
          <w:b/>
          <w:sz w:val="20"/>
          <w:szCs w:val="20"/>
          <w:u w:val="single"/>
        </w:rPr>
        <w:t xml:space="preserve"> or </w:t>
      </w:r>
      <w:r w:rsidRPr="001B01CF">
        <w:rPr>
          <w:rFonts w:eastAsia="Calibri"/>
          <w:b/>
          <w:iCs/>
          <w:sz w:val="20"/>
          <w:szCs w:val="20"/>
          <w:u w:val="single"/>
          <w:bdr w:val="single" w:sz="8" w:space="0" w:color="auto"/>
        </w:rPr>
        <w:t>joins a MID</w:t>
      </w:r>
      <w:r w:rsidRPr="001B01CF">
        <w:rPr>
          <w:rFonts w:eastAsia="Calibri"/>
          <w:sz w:val="14"/>
          <w:szCs w:val="20"/>
        </w:rPr>
        <w:t xml:space="preserve">. Second, </w:t>
      </w:r>
      <w:r w:rsidRPr="001B01CF">
        <w:rPr>
          <w:rFonts w:eastAsia="Calibri"/>
          <w:b/>
          <w:sz w:val="20"/>
          <w:szCs w:val="20"/>
          <w:u w:val="single"/>
        </w:rPr>
        <w:t xml:space="preserve">preferences operating in </w:t>
      </w:r>
      <w:r w:rsidRPr="001B01CF">
        <w:rPr>
          <w:rFonts w:eastAsia="Calibri"/>
          <w:b/>
          <w:iCs/>
          <w:sz w:val="20"/>
          <w:szCs w:val="20"/>
          <w:u w:val="single"/>
          <w:bdr w:val="single" w:sz="8" w:space="0" w:color="auto"/>
        </w:rPr>
        <w:t>addition to network interdependencies</w:t>
      </w:r>
      <w:r w:rsidRPr="001B01CF">
        <w:rPr>
          <w:rFonts w:eastAsia="Calibri"/>
          <w:b/>
          <w:sz w:val="20"/>
          <w:szCs w:val="20"/>
          <w:u w:val="single"/>
        </w:rPr>
        <w:t xml:space="preserve"> and </w:t>
      </w:r>
      <w:r w:rsidRPr="001B01CF">
        <w:rPr>
          <w:rFonts w:eastAsia="Calibri"/>
          <w:b/>
          <w:iCs/>
          <w:sz w:val="20"/>
          <w:szCs w:val="20"/>
          <w:u w:val="single"/>
          <w:bdr w:val="single" w:sz="8" w:space="0" w:color="auto"/>
        </w:rPr>
        <w:t>collaboration</w:t>
      </w:r>
      <w:r w:rsidRPr="001B01CF">
        <w:rPr>
          <w:rFonts w:eastAsia="Calibri"/>
          <w:b/>
          <w:sz w:val="20"/>
          <w:szCs w:val="20"/>
          <w:u w:val="single"/>
        </w:rPr>
        <w:t xml:space="preserve"> explain </w:t>
      </w:r>
      <w:r w:rsidRPr="001B01CF">
        <w:rPr>
          <w:rFonts w:eastAsia="Calibri"/>
          <w:b/>
          <w:iCs/>
          <w:sz w:val="20"/>
          <w:szCs w:val="20"/>
          <w:u w:val="single"/>
          <w:bdr w:val="single" w:sz="8" w:space="0" w:color="auto"/>
        </w:rPr>
        <w:t>much</w:t>
      </w:r>
      <w:r w:rsidRPr="001B01CF">
        <w:rPr>
          <w:rFonts w:eastAsia="Calibri"/>
          <w:b/>
          <w:sz w:val="20"/>
          <w:szCs w:val="20"/>
          <w:u w:val="single"/>
        </w:rPr>
        <w:t xml:space="preserve"> of the democratic peace</w:t>
      </w:r>
      <w:r w:rsidRPr="001B01CF">
        <w:rPr>
          <w:rFonts w:eastAsia="Calibri"/>
          <w:sz w:val="14"/>
          <w:szCs w:val="20"/>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1B01CF">
        <w:rPr>
          <w:rFonts w:eastAsia="Calibri"/>
          <w:b/>
          <w:sz w:val="20"/>
          <w:szCs w:val="20"/>
          <w:u w:val="single"/>
        </w:rPr>
        <w:t xml:space="preserve">What the existing literature seems to have </w:t>
      </w:r>
      <w:r w:rsidRPr="001B01CF">
        <w:rPr>
          <w:rFonts w:eastAsia="Calibri"/>
          <w:b/>
          <w:iCs/>
          <w:sz w:val="20"/>
          <w:szCs w:val="20"/>
          <w:u w:val="single"/>
          <w:bdr w:val="single" w:sz="8" w:space="0" w:color="auto"/>
        </w:rPr>
        <w:t>missed</w:t>
      </w:r>
      <w:r w:rsidRPr="001B01CF">
        <w:rPr>
          <w:rFonts w:eastAsia="Calibri"/>
          <w:sz w:val="14"/>
          <w:szCs w:val="20"/>
        </w:rPr>
        <w:t xml:space="preserve">, usually theoretically and almost always empirically, </w:t>
      </w:r>
      <w:r w:rsidRPr="001B01CF">
        <w:rPr>
          <w:rFonts w:eastAsia="Calibri"/>
          <w:b/>
          <w:sz w:val="20"/>
          <w:szCs w:val="20"/>
          <w:u w:val="single"/>
        </w:rPr>
        <w:t xml:space="preserve">is that </w:t>
      </w:r>
      <w:r w:rsidRPr="003F1722">
        <w:rPr>
          <w:rFonts w:eastAsia="Calibri"/>
          <w:b/>
          <w:iCs/>
          <w:sz w:val="20"/>
          <w:szCs w:val="20"/>
          <w:highlight w:val="yellow"/>
          <w:u w:val="single"/>
          <w:bdr w:val="single" w:sz="8" w:space="0" w:color="auto"/>
        </w:rPr>
        <w:t>dyadic conflicts</w:t>
      </w:r>
      <w:r w:rsidRPr="003F1722">
        <w:rPr>
          <w:rFonts w:eastAsia="Calibri"/>
          <w:b/>
          <w:sz w:val="20"/>
          <w:szCs w:val="20"/>
          <w:highlight w:val="yellow"/>
          <w:u w:val="single"/>
        </w:rPr>
        <w:t xml:space="preserve"> do not occur in </w:t>
      </w:r>
      <w:r w:rsidRPr="003F1722">
        <w:rPr>
          <w:rFonts w:eastAsia="Calibri"/>
          <w:b/>
          <w:iCs/>
          <w:sz w:val="20"/>
          <w:szCs w:val="20"/>
          <w:highlight w:val="yellow"/>
          <w:u w:val="single"/>
          <w:bdr w:val="single" w:sz="8" w:space="0" w:color="auto"/>
        </w:rPr>
        <w:t>isolation</w:t>
      </w:r>
      <w:r w:rsidRPr="003F1722">
        <w:rPr>
          <w:rFonts w:eastAsia="Calibri"/>
          <w:b/>
          <w:sz w:val="20"/>
          <w:szCs w:val="20"/>
          <w:highlight w:val="yellow"/>
          <w:u w:val="single"/>
        </w:rPr>
        <w:t xml:space="preserve">, but in </w:t>
      </w:r>
      <w:r w:rsidRPr="001B01CF">
        <w:rPr>
          <w:rFonts w:eastAsia="Calibri"/>
          <w:b/>
          <w:sz w:val="20"/>
          <w:szCs w:val="20"/>
          <w:u w:val="single"/>
        </w:rPr>
        <w:t xml:space="preserve">the context of </w:t>
      </w:r>
      <w:r w:rsidRPr="003F1722">
        <w:rPr>
          <w:rFonts w:eastAsia="Calibri"/>
          <w:b/>
          <w:sz w:val="20"/>
          <w:szCs w:val="20"/>
          <w:highlight w:val="yellow"/>
          <w:u w:val="single"/>
        </w:rPr>
        <w:t xml:space="preserve">a </w:t>
      </w:r>
      <w:r w:rsidRPr="003F1722">
        <w:rPr>
          <w:rFonts w:eastAsia="Calibri"/>
          <w:b/>
          <w:iCs/>
          <w:sz w:val="20"/>
          <w:szCs w:val="20"/>
          <w:highlight w:val="yellow"/>
          <w:u w:val="single"/>
          <w:bdr w:val="single" w:sz="8" w:space="0" w:color="auto"/>
        </w:rPr>
        <w:t>complex network of relations.</w:t>
      </w:r>
    </w:p>
    <w:p w14:paraId="0C9FC8C7" w14:textId="314A146A" w:rsidR="00A511B4" w:rsidRDefault="00A511B4" w:rsidP="00A511B4">
      <w:pPr>
        <w:pStyle w:val="Heading2"/>
      </w:pPr>
      <w:r>
        <w:t>Cooperation</w:t>
      </w:r>
    </w:p>
    <w:p w14:paraId="01FDF03E" w14:textId="77777777" w:rsidR="00A511B4" w:rsidRDefault="00A511B4">
      <w:pPr>
        <w:rPr>
          <w:rFonts w:eastAsiaTheme="majorEastAsia" w:cstheme="majorBidi"/>
          <w:b/>
          <w:sz w:val="44"/>
          <w:szCs w:val="26"/>
          <w:u w:val="double"/>
        </w:rPr>
      </w:pPr>
      <w:r>
        <w:br w:type="page"/>
      </w:r>
    </w:p>
    <w:p w14:paraId="7596128E" w14:textId="56DA6FE5" w:rsidR="00A511B4" w:rsidRDefault="00A511B4" w:rsidP="00A511B4">
      <w:pPr>
        <w:pStyle w:val="Heading3"/>
      </w:pPr>
      <w:r>
        <w:br w:type="page"/>
        <w:t>NATO Internal Link/Impact Defense</w:t>
      </w:r>
    </w:p>
    <w:p w14:paraId="56D784C3" w14:textId="77777777" w:rsidR="00A511B4" w:rsidRPr="00FC77A9" w:rsidRDefault="00A511B4" w:rsidP="00A511B4">
      <w:pPr>
        <w:pStyle w:val="Heading4"/>
        <w:rPr>
          <w:rFonts w:eastAsia="Times New Roman"/>
        </w:rPr>
      </w:pPr>
      <w:r w:rsidRPr="00FC77A9">
        <w:rPr>
          <w:rFonts w:eastAsia="Times New Roman"/>
        </w:rPr>
        <w:t xml:space="preserve">No </w:t>
      </w:r>
      <w:r w:rsidRPr="00FC77A9">
        <w:rPr>
          <w:rFonts w:eastAsia="Times New Roman"/>
          <w:u w:val="single"/>
        </w:rPr>
        <w:t>Russian</w:t>
      </w:r>
      <w:r w:rsidRPr="00FC77A9">
        <w:rPr>
          <w:rFonts w:eastAsia="Times New Roman"/>
        </w:rPr>
        <w:t xml:space="preserve"> nuclear use. </w:t>
      </w:r>
    </w:p>
    <w:p w14:paraId="250D076E" w14:textId="77777777" w:rsidR="00A511B4" w:rsidRPr="00FC77A9" w:rsidRDefault="00A511B4" w:rsidP="00A511B4">
      <w:pPr>
        <w:rPr>
          <w:rFonts w:eastAsia="Calibri"/>
        </w:rPr>
      </w:pPr>
      <w:r w:rsidRPr="00FC77A9">
        <w:rPr>
          <w:b/>
          <w:bCs/>
          <w:u w:val="single"/>
        </w:rPr>
        <w:t>Shinkman 23’</w:t>
      </w:r>
      <w:r w:rsidRPr="00FC77A9">
        <w:rPr>
          <w:rFonts w:eastAsia="Calibri"/>
        </w:rPr>
        <w:t xml:space="preserve"> – Paul, Senior Writer of National Security at U.S. News.  “Putin’s Hollow Nuclear Threat”, U.S. News, https://www.usnews.com/news/the-report/articles/2023-02-24/why-ukraine-wont-lead-putin-to-nuclear-war, 02-24-2023</w:t>
      </w:r>
    </w:p>
    <w:p w14:paraId="7FE2D196" w14:textId="77777777" w:rsidR="00A511B4" w:rsidRPr="00FC77A9" w:rsidRDefault="00A511B4" w:rsidP="00A511B4">
      <w:pPr>
        <w:rPr>
          <w:rFonts w:eastAsia="Calibri"/>
          <w:sz w:val="16"/>
          <w:szCs w:val="20"/>
        </w:rPr>
      </w:pPr>
      <w:r w:rsidRPr="00FC77A9">
        <w:rPr>
          <w:rFonts w:eastAsia="Calibri"/>
          <w:sz w:val="16"/>
        </w:rPr>
        <w:t>“</w:t>
      </w:r>
      <w:r w:rsidRPr="00FC77A9">
        <w:rPr>
          <w:rFonts w:eastAsia="Calibri"/>
          <w:u w:val="single"/>
        </w:rPr>
        <w:t xml:space="preserve">The </w:t>
      </w:r>
      <w:r w:rsidRPr="002479E1">
        <w:rPr>
          <w:rFonts w:eastAsia="Calibri"/>
          <w:highlight w:val="lightGray"/>
          <w:u w:val="single"/>
        </w:rPr>
        <w:t>likelihood of Russia</w:t>
      </w:r>
      <w:r w:rsidRPr="00FC77A9">
        <w:rPr>
          <w:rFonts w:eastAsia="Calibri"/>
          <w:u w:val="single"/>
        </w:rPr>
        <w:t xml:space="preserve"> choosing</w:t>
      </w:r>
      <w:r w:rsidRPr="00FC77A9">
        <w:rPr>
          <w:rFonts w:eastAsia="Calibri"/>
          <w:sz w:val="16"/>
        </w:rPr>
        <w:t xml:space="preserve"> – or Putin choosing – </w:t>
      </w:r>
      <w:r w:rsidRPr="002479E1">
        <w:rPr>
          <w:rFonts w:eastAsia="Calibri"/>
          <w:highlight w:val="lightGray"/>
          <w:u w:val="single"/>
        </w:rPr>
        <w:t xml:space="preserve">to use </w:t>
      </w:r>
      <w:r w:rsidRPr="002479E1">
        <w:rPr>
          <w:b/>
          <w:iCs/>
          <w:highlight w:val="lightGray"/>
          <w:u w:val="single"/>
          <w:bdr w:val="single" w:sz="8" w:space="0" w:color="auto"/>
        </w:rPr>
        <w:t>nuc</w:t>
      </w:r>
      <w:r w:rsidRPr="00FC77A9">
        <w:rPr>
          <w:rFonts w:eastAsia="Calibri"/>
          <w:u w:val="single"/>
        </w:rPr>
        <w:t>lear weapon</w:t>
      </w:r>
      <w:r w:rsidRPr="002479E1">
        <w:rPr>
          <w:b/>
          <w:iCs/>
          <w:highlight w:val="lightGray"/>
          <w:u w:val="single"/>
          <w:bdr w:val="single" w:sz="8" w:space="0" w:color="auto"/>
        </w:rPr>
        <w:t>s</w:t>
      </w:r>
      <w:r w:rsidRPr="00FC77A9">
        <w:rPr>
          <w:rFonts w:eastAsia="Calibri"/>
          <w:u w:val="single"/>
        </w:rPr>
        <w:t xml:space="preserve"> directly against the West </w:t>
      </w:r>
      <w:r w:rsidRPr="002479E1">
        <w:rPr>
          <w:rFonts w:eastAsia="Calibri"/>
          <w:highlight w:val="lightGray"/>
          <w:u w:val="single"/>
        </w:rPr>
        <w:t xml:space="preserve">is </w:t>
      </w:r>
      <w:r w:rsidRPr="002479E1">
        <w:rPr>
          <w:b/>
          <w:iCs/>
          <w:szCs w:val="28"/>
          <w:highlight w:val="lightGray"/>
          <w:u w:val="single"/>
          <w:bdr w:val="single" w:sz="8" w:space="0" w:color="auto"/>
        </w:rPr>
        <w:t>astronomically low</w:t>
      </w:r>
      <w:r w:rsidRPr="00FC77A9">
        <w:rPr>
          <w:rFonts w:eastAsia="Calibri"/>
          <w:u w:val="single"/>
        </w:rPr>
        <w:t xml:space="preserve">. </w:t>
      </w:r>
      <w:r w:rsidRPr="00FC77A9">
        <w:rPr>
          <w:b/>
          <w:iCs/>
          <w:u w:val="single"/>
          <w:bdr w:val="single" w:sz="8" w:space="0" w:color="auto"/>
        </w:rPr>
        <w:t xml:space="preserve">It </w:t>
      </w:r>
      <w:r w:rsidRPr="002479E1">
        <w:rPr>
          <w:b/>
          <w:iCs/>
          <w:highlight w:val="lightGray"/>
          <w:u w:val="single"/>
          <w:bdr w:val="single" w:sz="8" w:space="0" w:color="auto"/>
        </w:rPr>
        <w:t>should not even be seriously considered</w:t>
      </w:r>
      <w:r w:rsidRPr="00FC77A9">
        <w:rPr>
          <w:b/>
          <w:iCs/>
          <w:u w:val="single"/>
          <w:bdr w:val="single" w:sz="8" w:space="0" w:color="auto"/>
        </w:rPr>
        <w:t xml:space="preserve"> at this stage</w:t>
      </w:r>
      <w:r w:rsidRPr="00FC77A9">
        <w:rPr>
          <w:rFonts w:eastAsia="Calibri"/>
          <w:u w:val="single"/>
        </w:rPr>
        <w:t>,” says Katherine Lawlor, senior intelligence analyst at the independent Institute for the Study of War</w:t>
      </w:r>
      <w:r w:rsidRPr="00FC77A9">
        <w:rPr>
          <w:rFonts w:eastAsia="Calibri"/>
          <w:sz w:val="16"/>
        </w:rPr>
        <w:t>, which has fastidiously tracked Russia’s military movements since it first invaded Ukraine. “</w:t>
      </w:r>
      <w:r w:rsidRPr="002479E1">
        <w:rPr>
          <w:rFonts w:eastAsia="Calibri"/>
          <w:highlight w:val="lightGray"/>
          <w:u w:val="single"/>
        </w:rPr>
        <w:t>Putin would love</w:t>
      </w:r>
      <w:r w:rsidRPr="00FC77A9">
        <w:rPr>
          <w:rFonts w:eastAsia="Calibri"/>
          <w:u w:val="single"/>
        </w:rPr>
        <w:t xml:space="preserve"> it </w:t>
      </w:r>
      <w:r w:rsidRPr="002479E1">
        <w:rPr>
          <w:rFonts w:eastAsia="Calibri"/>
          <w:highlight w:val="lightGray"/>
          <w:u w:val="single"/>
        </w:rPr>
        <w:t>if</w:t>
      </w:r>
      <w:r w:rsidRPr="00FC77A9">
        <w:rPr>
          <w:rFonts w:eastAsia="Calibri"/>
          <w:u w:val="single"/>
        </w:rPr>
        <w:t xml:space="preserve"> Western </w:t>
      </w:r>
      <w:r w:rsidRPr="002479E1">
        <w:rPr>
          <w:rFonts w:eastAsia="Calibri"/>
          <w:highlight w:val="lightGray"/>
          <w:u w:val="single"/>
        </w:rPr>
        <w:t xml:space="preserve">leaders </w:t>
      </w:r>
      <w:r w:rsidRPr="002479E1">
        <w:rPr>
          <w:b/>
          <w:iCs/>
          <w:highlight w:val="lightGray"/>
          <w:u w:val="single"/>
          <w:bdr w:val="single" w:sz="8" w:space="0" w:color="auto"/>
        </w:rPr>
        <w:t>believed</w:t>
      </w:r>
      <w:r w:rsidRPr="00FC77A9">
        <w:rPr>
          <w:rFonts w:eastAsia="Calibri"/>
          <w:u w:val="single"/>
        </w:rPr>
        <w:t xml:space="preserve"> that </w:t>
      </w:r>
      <w:r w:rsidRPr="002479E1">
        <w:rPr>
          <w:rFonts w:eastAsia="Calibri"/>
          <w:highlight w:val="lightGray"/>
          <w:u w:val="single"/>
        </w:rPr>
        <w:t>he might</w:t>
      </w:r>
      <w:r w:rsidRPr="00FC77A9">
        <w:rPr>
          <w:rFonts w:eastAsia="Calibri"/>
          <w:u w:val="single"/>
        </w:rPr>
        <w:t xml:space="preserve">. He is many things, </w:t>
      </w:r>
      <w:r w:rsidRPr="002479E1">
        <w:rPr>
          <w:rFonts w:eastAsia="Calibri"/>
          <w:highlight w:val="lightGray"/>
          <w:u w:val="single"/>
        </w:rPr>
        <w:t xml:space="preserve">but </w:t>
      </w:r>
      <w:r w:rsidRPr="002479E1">
        <w:rPr>
          <w:b/>
          <w:iCs/>
          <w:highlight w:val="lightGray"/>
          <w:u w:val="single"/>
          <w:bdr w:val="single" w:sz="8" w:space="0" w:color="auto"/>
        </w:rPr>
        <w:t>he is not suicidal</w:t>
      </w:r>
      <w:r w:rsidRPr="00FC77A9">
        <w:rPr>
          <w:rFonts w:eastAsia="Calibri"/>
          <w:sz w:val="16"/>
        </w:rPr>
        <w:t>,” Lawlor says. She adds that Putin ultimately does not want war with NATO – particularly given the current state of the Russian army. “</w:t>
      </w:r>
      <w:r w:rsidRPr="00FC77A9">
        <w:rPr>
          <w:rFonts w:eastAsia="Calibri"/>
          <w:u w:val="single"/>
        </w:rPr>
        <w:t>He couldn’t even win a conventional war in Ukraine</w:t>
      </w:r>
      <w:r w:rsidRPr="00FC77A9">
        <w:rPr>
          <w:rFonts w:eastAsia="Calibri"/>
          <w:sz w:val="16"/>
        </w:rPr>
        <w:t xml:space="preserve">.” </w:t>
      </w:r>
      <w:r w:rsidRPr="002479E1">
        <w:rPr>
          <w:rFonts w:eastAsia="Calibri"/>
          <w:highlight w:val="lightGray"/>
          <w:u w:val="single"/>
        </w:rPr>
        <w:t xml:space="preserve">Putin’s </w:t>
      </w:r>
      <w:r w:rsidRPr="002479E1">
        <w:rPr>
          <w:b/>
          <w:iCs/>
          <w:highlight w:val="lightGray"/>
          <w:u w:val="single"/>
          <w:bdr w:val="single" w:sz="8" w:space="0" w:color="auto"/>
        </w:rPr>
        <w:t>references</w:t>
      </w:r>
      <w:r w:rsidRPr="002479E1">
        <w:rPr>
          <w:rFonts w:eastAsia="Calibri"/>
          <w:highlight w:val="lightGray"/>
          <w:u w:val="single"/>
        </w:rPr>
        <w:t xml:space="preserve"> to potential nuclear war</w:t>
      </w:r>
      <w:r w:rsidRPr="00FC77A9">
        <w:rPr>
          <w:rFonts w:eastAsia="Calibri"/>
          <w:u w:val="single"/>
        </w:rPr>
        <w:t xml:space="preserve"> serve as an extension of capitalizing on Russia’s limited economic and military resources to bend others’ will. It’s </w:t>
      </w:r>
      <w:r w:rsidRPr="002479E1">
        <w:rPr>
          <w:rFonts w:eastAsia="Calibri"/>
          <w:highlight w:val="lightGray"/>
          <w:u w:val="single"/>
        </w:rPr>
        <w:t xml:space="preserve">a </w:t>
      </w:r>
      <w:r w:rsidRPr="002479E1">
        <w:rPr>
          <w:b/>
          <w:iCs/>
          <w:highlight w:val="lightGray"/>
          <w:u w:val="single"/>
          <w:bdr w:val="single" w:sz="8" w:space="0" w:color="auto"/>
        </w:rPr>
        <w:t>tactic</w:t>
      </w:r>
      <w:r w:rsidRPr="00FC77A9">
        <w:rPr>
          <w:rFonts w:eastAsia="Calibri"/>
          <w:u w:val="single"/>
        </w:rPr>
        <w:t xml:space="preserve"> the Russian leader has </w:t>
      </w:r>
      <w:r w:rsidRPr="00FC77A9">
        <w:rPr>
          <w:rFonts w:eastAsia="Calibri"/>
          <w:b/>
          <w:iCs/>
          <w:u w:val="single"/>
          <w:bdr w:val="single" w:sz="8" w:space="0" w:color="auto"/>
        </w:rPr>
        <w:t>accelerated</w:t>
      </w:r>
      <w:r w:rsidRPr="00FC77A9">
        <w:rPr>
          <w:rFonts w:eastAsia="Calibri"/>
          <w:sz w:val="16"/>
          <w:szCs w:val="10"/>
        </w:rPr>
        <w:t xml:space="preserve"> since first invading Ukraine in 2014, shortly before Obama dismissed the former core of the Soviet Union as nothing more than a “regional power.” The method has worked to some degree, most visibly by isolating Germany from its traditional ironclad allies in the West due to Berlin’s protracted reluctance to send new forms of military aid to Ukraine’s military. And it has effectively raised concern among experts who specialize in the potential for nuclear war. “It would be dangerous to assume that Putin would never use nuclear weapons,” says Jon Wolfsthal, a senior adviser to nuclear disarmament advocacy group Global Zero and a member of the Bulletin of the Atomic Scientists, which annually publishes its “Doomsday Clock” marking the potential threat of nuclear war. He notes that approach “has not been adopted by the United States Government, by NATO nor by the Bulletin.” “Blind faith in deterrence does not guarantee stability, nor does it take heed of the lessons of history – recent and more distant – that deterrence is fragile and can fail,” he says. “As financial and military pressures on Putin grow, the concern is that he will not think clearly or may put more emphasis on survival and the destruction of Ukraine than he does on alliances or friends.” The Bulletin advanced the Doomsday Clock to 90 seconds to midnight in late January – closer to “midnight,” or theoretical annihilation, than ever before – citing not only the threat of nuclear war from Russia with regard to Ukraine but also the spread of disease and climate volatility that its invasion has exacerbated. Wolfsthal adds that the primary tools Western leaders have used to deter Russia – chiefly economic isolation – have not yet materialized to a level Putin takes seriously. “He has invaded a sovereign country, committed war crimes and is engaged in random bombing of civilians, and yet trade with a number of countries in Europe and elsewhere has increased,” he says. “If there is a major effort to use economic threats to deter Putin’s possible use of nuclear weapons, we have not seen it, and it has not been visibly communicated to Russia as far as our research indicates.” Others believe that </w:t>
      </w:r>
      <w:r w:rsidRPr="00FC77A9">
        <w:rPr>
          <w:rFonts w:eastAsia="Calibri"/>
          <w:u w:val="single"/>
        </w:rPr>
        <w:t xml:space="preserve">Putin’s most ferocious </w:t>
      </w:r>
      <w:r w:rsidRPr="002479E1">
        <w:rPr>
          <w:rFonts w:eastAsia="Calibri"/>
          <w:highlight w:val="lightGray"/>
          <w:u w:val="single"/>
        </w:rPr>
        <w:t>nuclear rhetoric</w:t>
      </w:r>
      <w:r w:rsidRPr="00FC77A9">
        <w:rPr>
          <w:rFonts w:eastAsia="Calibri"/>
          <w:sz w:val="16"/>
        </w:rPr>
        <w:t xml:space="preserve"> mostly </w:t>
      </w:r>
      <w:r w:rsidRPr="002479E1">
        <w:rPr>
          <w:rFonts w:eastAsia="Calibri"/>
          <w:highlight w:val="lightGray"/>
          <w:u w:val="single"/>
        </w:rPr>
        <w:t>exposes the extent to which the</w:t>
      </w:r>
      <w:r w:rsidRPr="00FC77A9">
        <w:rPr>
          <w:rFonts w:eastAsia="Calibri"/>
          <w:u w:val="single"/>
        </w:rPr>
        <w:t xml:space="preserve"> embattled Russian </w:t>
      </w:r>
      <w:r w:rsidRPr="002479E1">
        <w:rPr>
          <w:rFonts w:eastAsia="Calibri"/>
          <w:highlight w:val="lightGray"/>
          <w:u w:val="single"/>
        </w:rPr>
        <w:t xml:space="preserve">leader feels </w:t>
      </w:r>
      <w:r w:rsidRPr="002479E1">
        <w:rPr>
          <w:rFonts w:eastAsia="Calibri"/>
          <w:b/>
          <w:iCs/>
          <w:highlight w:val="lightGray"/>
          <w:u w:val="single"/>
          <w:bdr w:val="single" w:sz="8" w:space="0" w:color="auto"/>
        </w:rPr>
        <w:t>desperate</w:t>
      </w:r>
      <w:r w:rsidRPr="002479E1">
        <w:rPr>
          <w:rFonts w:eastAsia="Calibri"/>
          <w:highlight w:val="lightGray"/>
          <w:u w:val="single"/>
        </w:rPr>
        <w:t xml:space="preserve"> for</w:t>
      </w:r>
      <w:r w:rsidRPr="00FC77A9">
        <w:rPr>
          <w:rFonts w:eastAsia="Calibri"/>
          <w:u w:val="single"/>
        </w:rPr>
        <w:t xml:space="preserve"> </w:t>
      </w:r>
      <w:r w:rsidRPr="00FC77A9">
        <w:rPr>
          <w:b/>
          <w:iCs/>
          <w:u w:val="single"/>
          <w:bdr w:val="single" w:sz="8" w:space="0" w:color="auto"/>
        </w:rPr>
        <w:t xml:space="preserve">new sources of </w:t>
      </w:r>
      <w:r w:rsidRPr="002479E1">
        <w:rPr>
          <w:b/>
          <w:iCs/>
          <w:highlight w:val="lightGray"/>
          <w:u w:val="single"/>
          <w:bdr w:val="single" w:sz="8" w:space="0" w:color="auto"/>
        </w:rPr>
        <w:t>leve</w:t>
      </w:r>
      <w:r w:rsidRPr="002479E1">
        <w:rPr>
          <w:rFonts w:eastAsia="Calibri"/>
          <w:b/>
          <w:iCs/>
          <w:highlight w:val="lightGray"/>
          <w:u w:val="single"/>
          <w:bdr w:val="single" w:sz="8" w:space="0" w:color="auto"/>
        </w:rPr>
        <w:t>rage</w:t>
      </w:r>
      <w:r w:rsidRPr="00FC77A9">
        <w:rPr>
          <w:rFonts w:eastAsia="Calibri"/>
          <w:sz w:val="16"/>
        </w:rPr>
        <w:t xml:space="preserve">. They suggest that leverage is what he was seeking this week with a sudden announcement that he would suspend Russia’s involvement in the New START treaty, the last nuclear arms control treaty between the U.S. and Russia. “What </w:t>
      </w:r>
      <w:r w:rsidRPr="00FC77A9">
        <w:rPr>
          <w:rFonts w:eastAsia="Calibri"/>
          <w:u w:val="single"/>
        </w:rPr>
        <w:t>this is</w:t>
      </w:r>
      <w:r w:rsidRPr="00FC77A9">
        <w:rPr>
          <w:rFonts w:eastAsia="Calibri"/>
          <w:sz w:val="16"/>
        </w:rPr>
        <w:t xml:space="preserve">, is </w:t>
      </w:r>
      <w:r w:rsidRPr="00FC77A9">
        <w:rPr>
          <w:rFonts w:eastAsia="Calibri"/>
          <w:u w:val="single"/>
        </w:rPr>
        <w:t>a message</w:t>
      </w:r>
      <w:r w:rsidRPr="00FC77A9">
        <w:rPr>
          <w:rFonts w:eastAsia="Calibri"/>
          <w:sz w:val="16"/>
        </w:rPr>
        <w:t xml:space="preserve">,” says John Erath, a former top National Security Council official for European affairs, now senior policy director for the Center for Arms Control and Non-Proliferation. “For the last six months and more, </w:t>
      </w:r>
      <w:r w:rsidRPr="00FC77A9">
        <w:rPr>
          <w:rFonts w:eastAsia="Calibri"/>
          <w:u w:val="single"/>
        </w:rPr>
        <w:t>Russia's strategy has been to seek leverage on the West to end its support to Ukraine</w:t>
      </w:r>
      <w:r w:rsidRPr="00FC77A9">
        <w:rPr>
          <w:rFonts w:eastAsia="Calibri"/>
          <w:sz w:val="16"/>
        </w:rPr>
        <w:t xml:space="preserve"> and suspend the hostilities on terms favorable to Russia.” “This is another ingredient in that stew,” he adds. “And like much Russian food, it is lacking in nutritional value.” Erath suggests that Putin thinks he can trade on the promise of resuming Russia’s obligations to the treaty to convince the U.S. to cease its support for Ukraine’s goals in the war and to acknowledge the Russian army’s gains. “In that sense, </w:t>
      </w:r>
      <w:r w:rsidRPr="00FC77A9">
        <w:rPr>
          <w:rFonts w:eastAsia="Calibri"/>
          <w:u w:val="single"/>
        </w:rPr>
        <w:t>the announcement is a big deal symbolically</w:t>
      </w:r>
      <w:r w:rsidRPr="00FC77A9">
        <w:rPr>
          <w:rFonts w:eastAsia="Calibri"/>
          <w:sz w:val="16"/>
        </w:rPr>
        <w:t xml:space="preserve">,” Erath says, adding that Secretary of State Antony Blinken was right to call the statement “unfortunate and irresponsible.” </w:t>
      </w:r>
      <w:r w:rsidRPr="00FC77A9">
        <w:rPr>
          <w:rFonts w:eastAsia="Calibri"/>
          <w:u w:val="single"/>
        </w:rPr>
        <w:t xml:space="preserve">Since Putin’s decision to invade Ukraine, </w:t>
      </w:r>
      <w:r w:rsidRPr="002479E1">
        <w:rPr>
          <w:rFonts w:eastAsia="Calibri"/>
          <w:highlight w:val="lightGray"/>
          <w:u w:val="single"/>
        </w:rPr>
        <w:t>Russia’s</w:t>
      </w:r>
      <w:r w:rsidRPr="00FC77A9">
        <w:rPr>
          <w:rFonts w:eastAsia="Calibri"/>
          <w:u w:val="single"/>
        </w:rPr>
        <w:t xml:space="preserve"> other </w:t>
      </w:r>
      <w:r w:rsidRPr="002479E1">
        <w:rPr>
          <w:rFonts w:eastAsia="Calibri"/>
          <w:highlight w:val="lightGray"/>
          <w:u w:val="single"/>
        </w:rPr>
        <w:t>sources of influence are</w:t>
      </w:r>
      <w:r w:rsidRPr="00FC77A9">
        <w:rPr>
          <w:rFonts w:eastAsia="Calibri"/>
          <w:u w:val="single"/>
        </w:rPr>
        <w:t xml:space="preserve"> </w:t>
      </w:r>
      <w:r w:rsidRPr="00FC77A9">
        <w:rPr>
          <w:rFonts w:eastAsia="Calibri"/>
          <w:b/>
          <w:iCs/>
          <w:u w:val="single"/>
          <w:bdr w:val="single" w:sz="8" w:space="0" w:color="auto"/>
        </w:rPr>
        <w:t xml:space="preserve">rapidly </w:t>
      </w:r>
      <w:r w:rsidRPr="002479E1">
        <w:rPr>
          <w:rFonts w:eastAsia="Calibri"/>
          <w:b/>
          <w:iCs/>
          <w:highlight w:val="lightGray"/>
          <w:u w:val="single"/>
          <w:bdr w:val="single" w:sz="8" w:space="0" w:color="auto"/>
        </w:rPr>
        <w:t>dwindling</w:t>
      </w:r>
      <w:r w:rsidRPr="00FC77A9">
        <w:rPr>
          <w:rFonts w:eastAsia="Calibri"/>
          <w:sz w:val="16"/>
        </w:rPr>
        <w:t xml:space="preserve"> or, more surprisingly, are now exposed as ineffectual. European countries that previously relied heavily on flows of Russian energy – particularly natural gas – have defied expectations and survived winter so far without supplies from Moscow. The endemic rot of corruption within its Ministry of Defense has become widely exposed. Its conventional military has suffered a string of embarrassing defeats on the battlefield, including during the beginning of an ongoing offensive that Russia believed would shift momentum in its favor. The Institute for the Study of War, like several other private intelligence firms, believes Putin’s nuclear saber-rattling serves more as an information operation designed to prevent the U.S. and Ukraine’s partners in Europe from providing additional military aid that could be considered escalatory, such as long-range rockets or sophisticated tanks. He has had some success, chiefly in Germany’s initial hesitancy to provide Leopard tanks. A year into the war, some things appear to remain off the table: The U.S. is firmly and vocally opposed to a no-fly zone, which Ukraine has sought since Day One of the invasion to limit Russia’s ability to attack its defenses and its civilian centers from the skies. And while American officials publicly say the course of the war is up to the Ukrainians, they have reportedly bristled at the suggestion that Kyiv would seek to reclaim the Crimean Peninsula, seized by Russia in 2014. Similarly, the U.S. has balked at the possibility of providing weapons that could carry the war into Russia itself. What Putin also has in his favor is a dramatic reversal in the outlook of some key figures in the Republican Party, who have inexplicably changed their perspective on Russia under the leadership of Trump in recent years. With Moscow once the center of Ronald Reagan’s “evil empire” and more recently viewed as an autocratic state seeking to reestablish an empire by force at the cost of newly democratic nations, the party of Trump finds itself with an estimated 97% percent of the Russian army engaged in a ground war and being routed by a foreign army without the loss of a single American life – yet questioning the financial cost of the commitment. What that means in the course of a presidential campaign that prominently features Trump and a host of similar-minded Republicans competing for the base he secured remains to be seen. The 70-year-old Putin, in office since 1999 and frequently referred to as “president for life,” may conclude he has only to wait out Biden’s promises of steadfast support for Ukraine. But for Putin to follow through on launching a nuclear attack, he would have to believe that doing so would achieve a military objective that outweighs the surefire response of a conventional military response from NATO, as well as the ensured international isolation from what few partners Russia has left – chiefly in China and India, where leaders have warned Putin against nuclear weapons use. </w:t>
      </w:r>
      <w:r w:rsidRPr="00FC77A9">
        <w:rPr>
          <w:rFonts w:eastAsia="Calibri"/>
          <w:u w:val="single"/>
        </w:rPr>
        <w:t>With</w:t>
      </w:r>
      <w:r w:rsidRPr="002479E1">
        <w:rPr>
          <w:b/>
          <w:iCs/>
          <w:highlight w:val="lightGray"/>
          <w:u w:val="single"/>
          <w:bdr w:val="single" w:sz="8" w:space="0" w:color="auto"/>
        </w:rPr>
        <w:t>in</w:t>
      </w:r>
      <w:r w:rsidRPr="002479E1">
        <w:rPr>
          <w:rFonts w:eastAsia="Calibri"/>
          <w:highlight w:val="lightGray"/>
          <w:u w:val="single"/>
        </w:rPr>
        <w:t xml:space="preserve"> Russia</w:t>
      </w:r>
      <w:r w:rsidRPr="00FC77A9">
        <w:rPr>
          <w:rFonts w:eastAsia="Calibri"/>
          <w:u w:val="single"/>
        </w:rPr>
        <w:t xml:space="preserve">, the </w:t>
      </w:r>
      <w:r w:rsidRPr="002479E1">
        <w:rPr>
          <w:rFonts w:eastAsia="Calibri"/>
          <w:b/>
          <w:iCs/>
          <w:highlight w:val="lightGray"/>
          <w:u w:val="single"/>
          <w:bdr w:val="single" w:sz="8" w:space="0" w:color="auto"/>
        </w:rPr>
        <w:t>war is not popular</w:t>
      </w:r>
      <w:r w:rsidRPr="00FC77A9">
        <w:rPr>
          <w:rFonts w:eastAsia="Calibri"/>
          <w:sz w:val="16"/>
        </w:rPr>
        <w:t xml:space="preserve">, though polling suggests Putin has not yet lost the faith of the majority of ordinary Russians. Still, </w:t>
      </w:r>
      <w:r w:rsidRPr="002479E1">
        <w:rPr>
          <w:rFonts w:eastAsia="Calibri"/>
          <w:highlight w:val="lightGray"/>
          <w:u w:val="single"/>
        </w:rPr>
        <w:t>reports emerge</w:t>
      </w:r>
      <w:r w:rsidRPr="00FC77A9">
        <w:rPr>
          <w:rFonts w:eastAsia="Calibri"/>
          <w:u w:val="single"/>
        </w:rPr>
        <w:t xml:space="preserve"> regularly </w:t>
      </w:r>
      <w:r w:rsidRPr="002479E1">
        <w:rPr>
          <w:rFonts w:eastAsia="Calibri"/>
          <w:highlight w:val="lightGray"/>
          <w:u w:val="single"/>
        </w:rPr>
        <w:t>about</w:t>
      </w:r>
      <w:r w:rsidRPr="00FC77A9">
        <w:rPr>
          <w:rFonts w:eastAsia="Calibri"/>
          <w:u w:val="single"/>
        </w:rPr>
        <w:t xml:space="preserve"> the </w:t>
      </w:r>
      <w:r w:rsidRPr="002479E1">
        <w:rPr>
          <w:b/>
          <w:iCs/>
          <w:highlight w:val="lightGray"/>
          <w:u w:val="single"/>
          <w:bdr w:val="single" w:sz="8" w:space="0" w:color="auto"/>
        </w:rPr>
        <w:t>lack of confidence</w:t>
      </w:r>
      <w:r w:rsidRPr="00FC77A9">
        <w:rPr>
          <w:rFonts w:eastAsia="Calibri"/>
          <w:u w:val="single"/>
        </w:rPr>
        <w:t xml:space="preserve"> Russian </w:t>
      </w:r>
      <w:r w:rsidRPr="002479E1">
        <w:rPr>
          <w:rFonts w:eastAsia="Calibri"/>
          <w:highlight w:val="lightGray"/>
          <w:u w:val="single"/>
        </w:rPr>
        <w:t>troops have in</w:t>
      </w:r>
      <w:r w:rsidRPr="00FC77A9">
        <w:rPr>
          <w:rFonts w:eastAsia="Calibri"/>
          <w:u w:val="single"/>
        </w:rPr>
        <w:t xml:space="preserve"> their </w:t>
      </w:r>
      <w:r w:rsidRPr="002479E1">
        <w:rPr>
          <w:rFonts w:eastAsia="Calibri"/>
          <w:highlight w:val="lightGray"/>
          <w:u w:val="single"/>
        </w:rPr>
        <w:t>leaders</w:t>
      </w:r>
      <w:r w:rsidRPr="00FC77A9">
        <w:rPr>
          <w:rFonts w:eastAsia="Calibri"/>
          <w:u w:val="single"/>
        </w:rPr>
        <w:t xml:space="preserve"> up the chain of command</w:t>
      </w:r>
      <w:r w:rsidRPr="00FC77A9">
        <w:rPr>
          <w:rFonts w:eastAsia="Calibri"/>
          <w:sz w:val="16"/>
        </w:rPr>
        <w:t xml:space="preserve"> – leading some analysts to even speculate whether generals charged with executing nuclear launch orders would comply with their directives. </w:t>
      </w:r>
      <w:r w:rsidRPr="00FC77A9">
        <w:rPr>
          <w:rFonts w:eastAsia="Calibri"/>
          <w:u w:val="single"/>
        </w:rPr>
        <w:t xml:space="preserve">Using </w:t>
      </w:r>
      <w:r w:rsidRPr="002479E1">
        <w:rPr>
          <w:b/>
          <w:iCs/>
          <w:highlight w:val="lightGray"/>
          <w:u w:val="single"/>
          <w:bdr w:val="single" w:sz="8" w:space="0" w:color="auto"/>
        </w:rPr>
        <w:t>nuc</w:t>
      </w:r>
      <w:r w:rsidRPr="00FC77A9">
        <w:rPr>
          <w:rFonts w:eastAsia="Calibri"/>
          <w:u w:val="single"/>
        </w:rPr>
        <w:t>lear weapon</w:t>
      </w:r>
      <w:r w:rsidRPr="002479E1">
        <w:rPr>
          <w:b/>
          <w:iCs/>
          <w:highlight w:val="lightGray"/>
          <w:u w:val="single"/>
          <w:bdr w:val="single" w:sz="8" w:space="0" w:color="auto"/>
        </w:rPr>
        <w:t>s</w:t>
      </w:r>
      <w:r w:rsidRPr="00FC77A9">
        <w:rPr>
          <w:rFonts w:eastAsia="Calibri"/>
          <w:u w:val="single"/>
        </w:rPr>
        <w:t xml:space="preserve"> also </w:t>
      </w:r>
      <w:r w:rsidRPr="002479E1">
        <w:rPr>
          <w:rFonts w:eastAsia="Calibri"/>
          <w:b/>
          <w:iCs/>
          <w:highlight w:val="lightGray"/>
          <w:u w:val="single"/>
          <w:bdr w:val="single" w:sz="8" w:space="0" w:color="auto"/>
        </w:rPr>
        <w:t>wouldn’t achieve Putin’s</w:t>
      </w:r>
      <w:r w:rsidRPr="00FC77A9">
        <w:rPr>
          <w:rFonts w:eastAsia="Calibri"/>
          <w:b/>
          <w:iCs/>
          <w:u w:val="single"/>
          <w:bdr w:val="single" w:sz="8" w:space="0" w:color="auto"/>
        </w:rPr>
        <w:t xml:space="preserve"> battlefield </w:t>
      </w:r>
      <w:r w:rsidRPr="002479E1">
        <w:rPr>
          <w:rFonts w:eastAsia="Calibri"/>
          <w:b/>
          <w:iCs/>
          <w:highlight w:val="lightGray"/>
          <w:u w:val="single"/>
          <w:bdr w:val="single" w:sz="8" w:space="0" w:color="auto"/>
        </w:rPr>
        <w:t>aims</w:t>
      </w:r>
      <w:r w:rsidRPr="00FC77A9">
        <w:rPr>
          <w:rFonts w:eastAsia="Calibri"/>
          <w:u w:val="single"/>
        </w:rPr>
        <w:t xml:space="preserve">. Russian military </w:t>
      </w:r>
      <w:r w:rsidRPr="002479E1">
        <w:rPr>
          <w:rFonts w:eastAsia="Calibri"/>
          <w:highlight w:val="lightGray"/>
          <w:u w:val="single"/>
        </w:rPr>
        <w:t>doctrine calls for</w:t>
      </w:r>
      <w:r w:rsidRPr="00FC77A9">
        <w:rPr>
          <w:rFonts w:eastAsia="Calibri"/>
          <w:u w:val="single"/>
        </w:rPr>
        <w:t xml:space="preserve"> the use of low-yield nuclear </w:t>
      </w:r>
      <w:r w:rsidRPr="002479E1">
        <w:rPr>
          <w:rFonts w:eastAsia="Calibri"/>
          <w:highlight w:val="lightGray"/>
          <w:u w:val="single"/>
        </w:rPr>
        <w:t>warheads as a</w:t>
      </w:r>
      <w:r w:rsidRPr="00FC77A9">
        <w:rPr>
          <w:rFonts w:eastAsia="Calibri"/>
          <w:u w:val="single"/>
        </w:rPr>
        <w:t xml:space="preserve"> </w:t>
      </w:r>
      <w:r w:rsidRPr="00FC77A9">
        <w:rPr>
          <w:b/>
          <w:iCs/>
          <w:u w:val="single"/>
          <w:bdr w:val="single" w:sz="8" w:space="0" w:color="auto"/>
        </w:rPr>
        <w:t xml:space="preserve">last-ditch </w:t>
      </w:r>
      <w:r w:rsidRPr="002479E1">
        <w:rPr>
          <w:b/>
          <w:iCs/>
          <w:highlight w:val="lightGray"/>
          <w:u w:val="single"/>
          <w:bdr w:val="single" w:sz="8" w:space="0" w:color="auto"/>
        </w:rPr>
        <w:t>tactic</w:t>
      </w:r>
      <w:r w:rsidRPr="00FC77A9">
        <w:rPr>
          <w:rFonts w:eastAsia="Calibri"/>
          <w:sz w:val="16"/>
        </w:rPr>
        <w:t xml:space="preserve"> to punch a hole in enemy lines that mechanized infantry could then exploit. “</w:t>
      </w:r>
      <w:r w:rsidRPr="00FC77A9">
        <w:rPr>
          <w:rFonts w:eastAsia="Calibri"/>
          <w:u w:val="single"/>
        </w:rPr>
        <w:t xml:space="preserve">The problem is </w:t>
      </w:r>
      <w:r w:rsidRPr="002479E1">
        <w:rPr>
          <w:rFonts w:eastAsia="Calibri"/>
          <w:highlight w:val="lightGray"/>
          <w:u w:val="single"/>
        </w:rPr>
        <w:t xml:space="preserve">Russian forces are </w:t>
      </w:r>
      <w:r w:rsidRPr="002479E1">
        <w:rPr>
          <w:rFonts w:eastAsia="Calibri"/>
          <w:b/>
          <w:iCs/>
          <w:highlight w:val="lightGray"/>
          <w:u w:val="single"/>
          <w:bdr w:val="single" w:sz="8" w:space="0" w:color="auto"/>
        </w:rPr>
        <w:t>utterly degraded</w:t>
      </w:r>
      <w:r w:rsidRPr="00FC77A9">
        <w:rPr>
          <w:rFonts w:eastAsia="Calibri"/>
          <w:u w:val="single"/>
        </w:rPr>
        <w:t>, absolutely shattered</w:t>
      </w:r>
      <w:r w:rsidRPr="00FC77A9">
        <w:rPr>
          <w:rFonts w:eastAsia="Calibri"/>
          <w:sz w:val="16"/>
        </w:rPr>
        <w:t>,” Lawlor says. She notes the same is true of the Ukrainian military but adds that Russia does not currently have a single deployable division of troops that could carry out that level of operations. “</w:t>
      </w:r>
      <w:r w:rsidRPr="00FC77A9">
        <w:rPr>
          <w:rFonts w:eastAsia="Calibri"/>
          <w:u w:val="single"/>
        </w:rPr>
        <w:t xml:space="preserve">Then </w:t>
      </w:r>
      <w:r w:rsidRPr="002479E1">
        <w:rPr>
          <w:rFonts w:eastAsia="Calibri"/>
          <w:highlight w:val="lightGray"/>
          <w:u w:val="single"/>
        </w:rPr>
        <w:t>factor in NATO retaliation</w:t>
      </w:r>
      <w:r w:rsidRPr="00FC77A9">
        <w:rPr>
          <w:rFonts w:eastAsia="Calibri"/>
          <w:u w:val="single"/>
        </w:rPr>
        <w:t xml:space="preserve"> for violating the nuclear taboo</w:t>
      </w:r>
      <w:r w:rsidRPr="00FC77A9">
        <w:rPr>
          <w:rFonts w:eastAsia="Calibri"/>
          <w:sz w:val="16"/>
        </w:rPr>
        <w:t>, likely to include conventional missile strikes on Russian headquarters, ammunition depots and storage facilities within Ukraine,” she says. “</w:t>
      </w:r>
      <w:r w:rsidRPr="002479E1">
        <w:rPr>
          <w:rFonts w:eastAsia="Calibri"/>
          <w:highlight w:val="lightGray"/>
          <w:u w:val="single"/>
        </w:rPr>
        <w:t>You’ve</w:t>
      </w:r>
      <w:r w:rsidRPr="00FC77A9">
        <w:rPr>
          <w:rFonts w:eastAsia="Calibri"/>
          <w:u w:val="single"/>
        </w:rPr>
        <w:t xml:space="preserve"> just </w:t>
      </w:r>
      <w:r w:rsidRPr="002479E1">
        <w:rPr>
          <w:rFonts w:eastAsia="Calibri"/>
          <w:b/>
          <w:iCs/>
          <w:highlight w:val="lightGray"/>
          <w:u w:val="single"/>
          <w:bdr w:val="single" w:sz="8" w:space="0" w:color="auto"/>
        </w:rPr>
        <w:t>lost</w:t>
      </w:r>
      <w:r w:rsidRPr="002479E1">
        <w:rPr>
          <w:rFonts w:eastAsia="Calibri"/>
          <w:highlight w:val="lightGray"/>
          <w:u w:val="single"/>
        </w:rPr>
        <w:t xml:space="preserve"> the operational advantage</w:t>
      </w:r>
      <w:r w:rsidRPr="00FC77A9">
        <w:rPr>
          <w:rFonts w:eastAsia="Calibri"/>
          <w:u w:val="single"/>
        </w:rPr>
        <w:t xml:space="preserve"> you might have gained by using low-yield nuclear weapons</w:t>
      </w:r>
      <w:r w:rsidRPr="00FC77A9">
        <w:rPr>
          <w:rFonts w:eastAsia="Calibri"/>
          <w:sz w:val="16"/>
          <w:szCs w:val="16"/>
        </w:rPr>
        <w:t xml:space="preserve"> – eve</w:t>
      </w:r>
      <w:r w:rsidRPr="00FC77A9">
        <w:rPr>
          <w:sz w:val="16"/>
          <w:szCs w:val="16"/>
        </w:rPr>
        <w:t xml:space="preserve">n if you use 10 or 15.” This scenario, however, exists within Russian offensive operations. Lawlor adds these circumstances could change if Russia feels it is squarely in a defensive position and needs to prevent “all-out disaster.” “You have to think about the human response to nuclear use,” she says, describing the effect on a Ukrainian soldier who witnesses a rising mushroom cloud several miles away toward the front lines. “The symbolism is really important in that the Russians may assume it would have a devastating effect on the morale of the surviving Ukrainian forces,” Lawlor says. “At this stage in the war, though, it’s not even under consideration because the Russians are still conducting offensive operations.” At least some of those who have engaged with Putin directly agree. Former Prime Minister Boris Johnson revealed earlier this month that he had received direct warnings from Putin of nuclear war. “He threatened me at one point, and he said, 'Boris, I don't want to hurt you, but with a missile, it would only take a minute,' or something like that. Jolly,” the conservative politician told the BBC. Johnson later explained to Fox News that he believed that what Putin was “trying to do was creep me out … trying to reduce it to a story about a nuclear standoff between Russia and NATO.” He </w:t>
      </w:r>
      <w:r w:rsidRPr="002479E1">
        <w:rPr>
          <w:rFonts w:eastAsia="Calibri"/>
          <w:highlight w:val="lightGray"/>
          <w:u w:val="single"/>
        </w:rPr>
        <w:t>argued</w:t>
      </w:r>
      <w:r w:rsidRPr="00FC77A9">
        <w:rPr>
          <w:rFonts w:eastAsia="Calibri"/>
          <w:u w:val="single"/>
        </w:rPr>
        <w:t xml:space="preserve"> that </w:t>
      </w:r>
      <w:r w:rsidRPr="002479E1">
        <w:rPr>
          <w:rFonts w:eastAsia="Calibri"/>
          <w:b/>
          <w:iCs/>
          <w:highlight w:val="lightGray"/>
          <w:u w:val="single"/>
          <w:bdr w:val="single" w:sz="8" w:space="0" w:color="auto"/>
        </w:rPr>
        <w:t>Putin understands</w:t>
      </w:r>
      <w:r w:rsidRPr="002479E1">
        <w:rPr>
          <w:rFonts w:eastAsia="Calibri"/>
          <w:highlight w:val="lightGray"/>
          <w:u w:val="single"/>
        </w:rPr>
        <w:t xml:space="preserve"> the </w:t>
      </w:r>
      <w:r w:rsidRPr="002479E1">
        <w:rPr>
          <w:rFonts w:eastAsia="Calibri"/>
          <w:b/>
          <w:iCs/>
          <w:highlight w:val="lightGray"/>
          <w:u w:val="single"/>
          <w:bdr w:val="single" w:sz="8" w:space="0" w:color="auto"/>
        </w:rPr>
        <w:t>devastating effect</w:t>
      </w:r>
      <w:r w:rsidRPr="002479E1">
        <w:rPr>
          <w:rFonts w:eastAsia="Calibri"/>
          <w:highlight w:val="lightGray"/>
          <w:u w:val="single"/>
        </w:rPr>
        <w:t xml:space="preserve"> on </w:t>
      </w:r>
      <w:r w:rsidRPr="002479E1">
        <w:rPr>
          <w:rFonts w:eastAsia="Calibri"/>
          <w:b/>
          <w:iCs/>
          <w:highlight w:val="lightGray"/>
          <w:u w:val="single"/>
          <w:bdr w:val="single" w:sz="8" w:space="0" w:color="auto"/>
        </w:rPr>
        <w:t>Russia</w:t>
      </w:r>
      <w:r w:rsidRPr="002479E1">
        <w:rPr>
          <w:rFonts w:eastAsia="Calibri"/>
          <w:highlight w:val="lightGray"/>
          <w:u w:val="single"/>
        </w:rPr>
        <w:t xml:space="preserve"> if it were to launch nuclear weapons</w:t>
      </w:r>
      <w:r w:rsidRPr="00FC77A9">
        <w:rPr>
          <w:rFonts w:eastAsia="Calibri"/>
          <w:sz w:val="16"/>
          <w:szCs w:val="20"/>
        </w:rPr>
        <w:t>.</w:t>
      </w:r>
    </w:p>
    <w:p w14:paraId="3B8F6466" w14:textId="77777777" w:rsidR="00A511B4" w:rsidRPr="00EF0A05" w:rsidRDefault="00A511B4" w:rsidP="00A511B4">
      <w:pPr>
        <w:pStyle w:val="Heading4"/>
      </w:pPr>
      <w:r w:rsidRPr="00EF0A05">
        <w:t xml:space="preserve">Both sides want to </w:t>
      </w:r>
      <w:r w:rsidRPr="00EF0A05">
        <w:rPr>
          <w:u w:val="single"/>
        </w:rPr>
        <w:t>avoid escalation</w:t>
      </w:r>
      <w:r w:rsidRPr="00EF0A05">
        <w:t>.</w:t>
      </w:r>
    </w:p>
    <w:p w14:paraId="070B6F1B" w14:textId="77777777" w:rsidR="00A511B4" w:rsidRPr="00EF0A05" w:rsidRDefault="00A511B4" w:rsidP="00A511B4">
      <w:r w:rsidRPr="00EF0A05">
        <w:rPr>
          <w:b/>
          <w:bCs/>
          <w:u w:val="single"/>
        </w:rPr>
        <w:t>D'Anieri 23’</w:t>
      </w:r>
      <w:r w:rsidRPr="00EF0A05">
        <w:t xml:space="preserve"> – Paul, Professor of Public Policy and Political Science and former Executive Vice Chancellor and Provost of University of California, Riverside, received a Fulbright Grant, a Fellowship from the Smith-Richardson Foundation to study Ukraine.  Interviewed by J.D. Warren.  “Stepped-up U.S. military aid doesn't equal U.S.-Russia war”, UC Riverside News, https://news.ucr.edu/articles/2023/05/08/stepped-us-military-aid-doesnt-equal-us-russia-war, 05-08-2023</w:t>
      </w:r>
    </w:p>
    <w:p w14:paraId="5CB20E50" w14:textId="77777777" w:rsidR="00A511B4" w:rsidRPr="00EF0A05" w:rsidRDefault="00A511B4" w:rsidP="00A511B4">
      <w:pPr>
        <w:rPr>
          <w:u w:val="single"/>
        </w:rPr>
      </w:pPr>
      <w:r w:rsidRPr="00EF0A05">
        <w:rPr>
          <w:u w:val="single"/>
        </w:rPr>
        <w:t xml:space="preserve">Q: Is the U.S. effectively at war with Russia? </w:t>
      </w:r>
      <w:r w:rsidRPr="00EF0A05">
        <w:rPr>
          <w:sz w:val="16"/>
        </w:rPr>
        <w:t>D'Anieri</w:t>
      </w:r>
      <w:r w:rsidRPr="00EF0A05">
        <w:rPr>
          <w:b/>
          <w:iCs/>
          <w:u w:val="single"/>
          <w:bdr w:val="single" w:sz="8" w:space="0" w:color="auto"/>
        </w:rPr>
        <w:t>: No. There is a big gap</w:t>
      </w:r>
      <w:r w:rsidRPr="00EF0A05">
        <w:rPr>
          <w:sz w:val="16"/>
        </w:rPr>
        <w:t xml:space="preserve">, </w:t>
      </w:r>
      <w:r w:rsidRPr="00EF0A05">
        <w:rPr>
          <w:u w:val="single"/>
        </w:rPr>
        <w:t>well-understood on all sides, between arming an ally and directly engaging with Russia.</w:t>
      </w:r>
      <w:r w:rsidRPr="00EF0A05">
        <w:rPr>
          <w:sz w:val="16"/>
        </w:rPr>
        <w:t xml:space="preserve"> There were many parallel examples during the Cold War when the U.S. and Soviet Union (Russia) aided each other’s enemies without directly getting involved, and while this didn’t always make the other side happy, it was never seen as direct attack</w:t>
      </w:r>
      <w:r w:rsidRPr="00EF0A05">
        <w:rPr>
          <w:u w:val="single"/>
        </w:rPr>
        <w:t xml:space="preserve">. In fact, the </w:t>
      </w:r>
      <w:r w:rsidRPr="002479E1">
        <w:rPr>
          <w:highlight w:val="lightGray"/>
          <w:u w:val="single"/>
        </w:rPr>
        <w:t>U.S. and Russia</w:t>
      </w:r>
      <w:r w:rsidRPr="00EF0A05">
        <w:rPr>
          <w:u w:val="single"/>
        </w:rPr>
        <w:t xml:space="preserve">n militaries have </w:t>
      </w:r>
      <w:r w:rsidRPr="00EF0A05">
        <w:rPr>
          <w:b/>
          <w:iCs/>
          <w:u w:val="single"/>
          <w:bdr w:val="single" w:sz="8" w:space="0" w:color="auto"/>
        </w:rPr>
        <w:t>for decades</w:t>
      </w:r>
      <w:r w:rsidRPr="00EF0A05">
        <w:rPr>
          <w:sz w:val="16"/>
        </w:rPr>
        <w:t xml:space="preserve"> </w:t>
      </w:r>
      <w:r w:rsidRPr="002479E1">
        <w:rPr>
          <w:highlight w:val="lightGray"/>
          <w:u w:val="single"/>
        </w:rPr>
        <w:t>been</w:t>
      </w:r>
      <w:r w:rsidRPr="00EF0A05">
        <w:rPr>
          <w:sz w:val="16"/>
        </w:rPr>
        <w:t xml:space="preserve"> </w:t>
      </w:r>
      <w:r w:rsidRPr="00EF0A05">
        <w:rPr>
          <w:b/>
          <w:iCs/>
          <w:u w:val="single"/>
          <w:bdr w:val="single" w:sz="8" w:space="0" w:color="auto"/>
        </w:rPr>
        <w:t xml:space="preserve">very </w:t>
      </w:r>
      <w:r w:rsidRPr="002479E1">
        <w:rPr>
          <w:b/>
          <w:iCs/>
          <w:highlight w:val="lightGray"/>
          <w:u w:val="single"/>
          <w:bdr w:val="single" w:sz="8" w:space="0" w:color="auto"/>
        </w:rPr>
        <w:t>careful</w:t>
      </w:r>
      <w:r w:rsidRPr="002479E1">
        <w:rPr>
          <w:sz w:val="16"/>
          <w:highlight w:val="lightGray"/>
        </w:rPr>
        <w:t xml:space="preserve"> </w:t>
      </w:r>
      <w:r w:rsidRPr="002479E1">
        <w:rPr>
          <w:highlight w:val="lightGray"/>
          <w:u w:val="single"/>
        </w:rPr>
        <w:t>to avoid</w:t>
      </w:r>
      <w:r w:rsidRPr="00EF0A05">
        <w:rPr>
          <w:u w:val="single"/>
        </w:rPr>
        <w:t xml:space="preserve"> </w:t>
      </w:r>
      <w:r w:rsidRPr="002479E1">
        <w:rPr>
          <w:highlight w:val="lightGray"/>
          <w:u w:val="single"/>
        </w:rPr>
        <w:t>direct</w:t>
      </w:r>
      <w:r w:rsidRPr="00EF0A05">
        <w:rPr>
          <w:u w:val="single"/>
        </w:rPr>
        <w:t xml:space="preserve">ly </w:t>
      </w:r>
      <w:r w:rsidRPr="002479E1">
        <w:rPr>
          <w:highlight w:val="lightGray"/>
          <w:u w:val="single"/>
        </w:rPr>
        <w:t>shooting</w:t>
      </w:r>
      <w:r w:rsidRPr="00EF0A05">
        <w:rPr>
          <w:u w:val="single"/>
        </w:rPr>
        <w:t xml:space="preserve"> at one another,</w:t>
      </w:r>
      <w:r w:rsidRPr="00EF0A05">
        <w:rPr>
          <w:sz w:val="16"/>
        </w:rPr>
        <w:t xml:space="preserve"> </w:t>
      </w:r>
      <w:r w:rsidRPr="00EF0A05">
        <w:rPr>
          <w:b/>
          <w:iCs/>
          <w:u w:val="single"/>
          <w:bdr w:val="single" w:sz="8" w:space="0" w:color="auto"/>
        </w:rPr>
        <w:t>for fear of where it might end.</w:t>
      </w:r>
      <w:r w:rsidRPr="00EF0A05">
        <w:rPr>
          <w:sz w:val="16"/>
        </w:rPr>
        <w:t xml:space="preserve"> Q:</w:t>
      </w:r>
      <w:r w:rsidRPr="00EF0A05">
        <w:rPr>
          <w:u w:val="single"/>
        </w:rPr>
        <w:t xml:space="preserve"> Are we close to full-scale world war? </w:t>
      </w:r>
      <w:r w:rsidRPr="00EF0A05">
        <w:rPr>
          <w:sz w:val="16"/>
        </w:rPr>
        <w:t xml:space="preserve">D'Anieri: </w:t>
      </w:r>
      <w:r w:rsidRPr="00EF0A05">
        <w:rPr>
          <w:u w:val="single"/>
        </w:rPr>
        <w:t xml:space="preserve">No. The U.S. has </w:t>
      </w:r>
      <w:r w:rsidRPr="00EF0A05">
        <w:rPr>
          <w:b/>
          <w:iCs/>
          <w:u w:val="single"/>
          <w:bdr w:val="single" w:sz="8" w:space="0" w:color="auto"/>
        </w:rPr>
        <w:t>not attacked</w:t>
      </w:r>
      <w:r w:rsidRPr="00EF0A05">
        <w:rPr>
          <w:sz w:val="16"/>
        </w:rPr>
        <w:t xml:space="preserve"> </w:t>
      </w:r>
      <w:r w:rsidRPr="00EF0A05">
        <w:rPr>
          <w:u w:val="single"/>
        </w:rPr>
        <w:t xml:space="preserve">Russia and Russia has </w:t>
      </w:r>
      <w:r w:rsidRPr="00EF0A05">
        <w:rPr>
          <w:b/>
          <w:iCs/>
          <w:u w:val="single"/>
          <w:bdr w:val="single" w:sz="8" w:space="0" w:color="auto"/>
        </w:rPr>
        <w:t xml:space="preserve">not attacked </w:t>
      </w:r>
      <w:r w:rsidRPr="00EF0A05">
        <w:rPr>
          <w:u w:val="single"/>
        </w:rPr>
        <w:t xml:space="preserve">the U.S., and neither of those things is </w:t>
      </w:r>
      <w:r w:rsidRPr="00EF0A05">
        <w:rPr>
          <w:b/>
          <w:iCs/>
          <w:u w:val="single"/>
          <w:bdr w:val="single" w:sz="8" w:space="0" w:color="auto"/>
        </w:rPr>
        <w:t>even remotely likely at this point.</w:t>
      </w:r>
      <w:r w:rsidRPr="00EF0A05">
        <w:rPr>
          <w:sz w:val="16"/>
        </w:rPr>
        <w:t xml:space="preserve"> Q: </w:t>
      </w:r>
      <w:r w:rsidRPr="00EF0A05">
        <w:rPr>
          <w:u w:val="single"/>
        </w:rPr>
        <w:t xml:space="preserve">What is the price of </w:t>
      </w:r>
      <w:r w:rsidRPr="002479E1">
        <w:rPr>
          <w:highlight w:val="lightGray"/>
          <w:u w:val="single"/>
        </w:rPr>
        <w:t>Russian</w:t>
      </w:r>
      <w:r w:rsidRPr="00EF0A05">
        <w:rPr>
          <w:u w:val="single"/>
        </w:rPr>
        <w:t xml:space="preserve"> military </w:t>
      </w:r>
      <w:r w:rsidRPr="002479E1">
        <w:rPr>
          <w:highlight w:val="lightGray"/>
          <w:u w:val="single"/>
        </w:rPr>
        <w:t>strikes</w:t>
      </w:r>
      <w:r w:rsidRPr="00EF0A05">
        <w:rPr>
          <w:u w:val="single"/>
        </w:rPr>
        <w:t xml:space="preserve"> on U.S. soil?</w:t>
      </w:r>
      <w:r w:rsidRPr="00EF0A05">
        <w:rPr>
          <w:sz w:val="16"/>
        </w:rPr>
        <w:t xml:space="preserve"> Is there a more likely course of Russian retaliation against the U.S.? D'Anieri: </w:t>
      </w:r>
      <w:r w:rsidRPr="00EF0A05">
        <w:rPr>
          <w:u w:val="single"/>
        </w:rPr>
        <w:t xml:space="preserve">Such an attack must be regarded as </w:t>
      </w:r>
      <w:r w:rsidRPr="002479E1">
        <w:rPr>
          <w:b/>
          <w:iCs/>
          <w:highlight w:val="lightGray"/>
          <w:u w:val="single"/>
          <w:bdr w:val="single" w:sz="8" w:space="0" w:color="auto"/>
        </w:rPr>
        <w:t>extremely unlikely</w:t>
      </w:r>
      <w:r w:rsidRPr="002479E1">
        <w:rPr>
          <w:sz w:val="16"/>
          <w:highlight w:val="lightGray"/>
        </w:rPr>
        <w:t>.</w:t>
      </w:r>
      <w:r w:rsidRPr="00EF0A05">
        <w:rPr>
          <w:sz w:val="16"/>
        </w:rPr>
        <w:t xml:space="preserve"> </w:t>
      </w:r>
      <w:r w:rsidRPr="00EF0A05">
        <w:rPr>
          <w:u w:val="single"/>
        </w:rPr>
        <w:t xml:space="preserve">If such an attack were to take place, the </w:t>
      </w:r>
      <w:r w:rsidRPr="002479E1">
        <w:rPr>
          <w:highlight w:val="lightGray"/>
          <w:u w:val="single"/>
        </w:rPr>
        <w:t>U.S. would</w:t>
      </w:r>
      <w:r w:rsidRPr="00EF0A05">
        <w:rPr>
          <w:sz w:val="16"/>
        </w:rPr>
        <w:t xml:space="preserve"> </w:t>
      </w:r>
      <w:r w:rsidRPr="00EF0A05">
        <w:rPr>
          <w:b/>
          <w:iCs/>
          <w:u w:val="single"/>
          <w:bdr w:val="single" w:sz="8" w:space="0" w:color="auto"/>
        </w:rPr>
        <w:t xml:space="preserve">likely seek to </w:t>
      </w:r>
      <w:r w:rsidRPr="002479E1">
        <w:rPr>
          <w:b/>
          <w:iCs/>
          <w:highlight w:val="lightGray"/>
          <w:u w:val="single"/>
          <w:bdr w:val="single" w:sz="8" w:space="0" w:color="auto"/>
        </w:rPr>
        <w:t>respond</w:t>
      </w:r>
      <w:r w:rsidRPr="00EF0A05">
        <w:rPr>
          <w:sz w:val="16"/>
        </w:rPr>
        <w:t xml:space="preserve"> </w:t>
      </w:r>
      <w:r w:rsidRPr="00EF0A05">
        <w:rPr>
          <w:u w:val="single"/>
        </w:rPr>
        <w:t xml:space="preserve">in a way that is </w:t>
      </w:r>
      <w:r w:rsidRPr="00EF0A05">
        <w:rPr>
          <w:b/>
          <w:iCs/>
          <w:u w:val="single"/>
          <w:bdr w:val="single" w:sz="8" w:space="0" w:color="auto"/>
        </w:rPr>
        <w:t>proportional</w:t>
      </w:r>
      <w:r w:rsidRPr="00EF0A05">
        <w:rPr>
          <w:sz w:val="16"/>
        </w:rPr>
        <w:t xml:space="preserve"> </w:t>
      </w:r>
      <w:r w:rsidRPr="00EF0A05">
        <w:rPr>
          <w:u w:val="single"/>
        </w:rPr>
        <w:t xml:space="preserve">but </w:t>
      </w:r>
      <w:r w:rsidRPr="00EF0A05">
        <w:rPr>
          <w:b/>
          <w:iCs/>
          <w:u w:val="single"/>
          <w:bdr w:val="single" w:sz="8" w:space="0" w:color="auto"/>
        </w:rPr>
        <w:t>not escalatory.</w:t>
      </w:r>
      <w:r w:rsidRPr="00EF0A05">
        <w:rPr>
          <w:sz w:val="16"/>
        </w:rPr>
        <w:t xml:space="preserve"> </w:t>
      </w:r>
      <w:r w:rsidRPr="002479E1">
        <w:rPr>
          <w:b/>
          <w:iCs/>
          <w:highlight w:val="lightGray"/>
          <w:u w:val="single"/>
          <w:bdr w:val="single" w:sz="8" w:space="0" w:color="auto"/>
        </w:rPr>
        <w:t>Uncertainty</w:t>
      </w:r>
      <w:r w:rsidRPr="002479E1">
        <w:rPr>
          <w:highlight w:val="lightGray"/>
          <w:u w:val="single"/>
        </w:rPr>
        <w:t xml:space="preserve"> about</w:t>
      </w:r>
      <w:r w:rsidRPr="00EF0A05">
        <w:rPr>
          <w:u w:val="single"/>
        </w:rPr>
        <w:t xml:space="preserve"> what would lead to</w:t>
      </w:r>
      <w:r w:rsidRPr="00EF0A05">
        <w:rPr>
          <w:sz w:val="16"/>
        </w:rPr>
        <w:t xml:space="preserve"> </w:t>
      </w:r>
      <w:r w:rsidRPr="002479E1">
        <w:rPr>
          <w:b/>
          <w:iCs/>
          <w:highlight w:val="lightGray"/>
          <w:u w:val="single"/>
          <w:bdr w:val="single" w:sz="8" w:space="0" w:color="auto"/>
        </w:rPr>
        <w:t>escalation</w:t>
      </w:r>
      <w:r w:rsidRPr="002479E1">
        <w:rPr>
          <w:sz w:val="16"/>
          <w:highlight w:val="lightGray"/>
        </w:rPr>
        <w:t xml:space="preserve"> </w:t>
      </w:r>
      <w:r w:rsidRPr="002479E1">
        <w:rPr>
          <w:highlight w:val="lightGray"/>
          <w:u w:val="single"/>
        </w:rPr>
        <w:t>explains</w:t>
      </w:r>
      <w:r w:rsidRPr="00EF0A05">
        <w:rPr>
          <w:u w:val="single"/>
        </w:rPr>
        <w:t xml:space="preserve"> </w:t>
      </w:r>
      <w:r w:rsidRPr="002479E1">
        <w:rPr>
          <w:highlight w:val="lightGray"/>
          <w:u w:val="single"/>
        </w:rPr>
        <w:t>why</w:t>
      </w:r>
      <w:r w:rsidRPr="00EF0A05">
        <w:rPr>
          <w:u w:val="single"/>
        </w:rPr>
        <w:t xml:space="preserve"> the </w:t>
      </w:r>
      <w:r w:rsidRPr="002479E1">
        <w:rPr>
          <w:highlight w:val="lightGray"/>
          <w:u w:val="single"/>
        </w:rPr>
        <w:t>U.S. and Russia take</w:t>
      </w:r>
      <w:r w:rsidRPr="00EF0A05">
        <w:rPr>
          <w:sz w:val="16"/>
        </w:rPr>
        <w:t xml:space="preserve"> </w:t>
      </w:r>
      <w:r w:rsidRPr="00EF0A05">
        <w:rPr>
          <w:b/>
          <w:iCs/>
          <w:u w:val="single"/>
          <w:bdr w:val="single" w:sz="8" w:space="0" w:color="auto"/>
        </w:rPr>
        <w:t xml:space="preserve">such </w:t>
      </w:r>
      <w:r w:rsidRPr="002479E1">
        <w:rPr>
          <w:b/>
          <w:iCs/>
          <w:highlight w:val="lightGray"/>
          <w:u w:val="single"/>
          <w:bdr w:val="single" w:sz="8" w:space="0" w:color="auto"/>
        </w:rPr>
        <w:t>care</w:t>
      </w:r>
      <w:r w:rsidRPr="002479E1">
        <w:rPr>
          <w:sz w:val="16"/>
          <w:highlight w:val="lightGray"/>
        </w:rPr>
        <w:t xml:space="preserve"> </w:t>
      </w:r>
      <w:r w:rsidRPr="002479E1">
        <w:rPr>
          <w:highlight w:val="lightGray"/>
          <w:u w:val="single"/>
        </w:rPr>
        <w:t>to avoid</w:t>
      </w:r>
      <w:r w:rsidRPr="00EF0A05">
        <w:rPr>
          <w:u w:val="single"/>
        </w:rPr>
        <w:t xml:space="preserve"> direct </w:t>
      </w:r>
      <w:r w:rsidRPr="002479E1">
        <w:rPr>
          <w:highlight w:val="lightGray"/>
          <w:u w:val="single"/>
        </w:rPr>
        <w:t>combat</w:t>
      </w:r>
      <w:r w:rsidRPr="00EF0A05">
        <w:rPr>
          <w:sz w:val="16"/>
        </w:rPr>
        <w:t xml:space="preserve">, </w:t>
      </w:r>
      <w:r w:rsidRPr="00EF0A05">
        <w:rPr>
          <w:u w:val="single"/>
        </w:rPr>
        <w:t xml:space="preserve">even as they </w:t>
      </w:r>
      <w:r w:rsidRPr="00EF0A05">
        <w:rPr>
          <w:b/>
          <w:iCs/>
          <w:u w:val="single"/>
          <w:bdr w:val="single" w:sz="8" w:space="0" w:color="auto"/>
        </w:rPr>
        <w:t>support competing sides</w:t>
      </w:r>
      <w:r w:rsidRPr="00EF0A05">
        <w:rPr>
          <w:sz w:val="16"/>
        </w:rPr>
        <w:t xml:space="preserve"> in some conflicts. Russia has sought to intervene in U.S. elections in the past, and likely will continue to do so. One might also expect cyber attacks, but we have not seen them thus far in this war. That suggests the </w:t>
      </w:r>
      <w:r w:rsidRPr="002479E1">
        <w:rPr>
          <w:highlight w:val="lightGray"/>
          <w:u w:val="single"/>
        </w:rPr>
        <w:t>Russians understand</w:t>
      </w:r>
      <w:r w:rsidRPr="00EF0A05">
        <w:rPr>
          <w:u w:val="single"/>
        </w:rPr>
        <w:t xml:space="preserve"> that </w:t>
      </w:r>
      <w:r w:rsidRPr="002479E1">
        <w:rPr>
          <w:highlight w:val="lightGray"/>
          <w:u w:val="single"/>
        </w:rPr>
        <w:t>they</w:t>
      </w:r>
      <w:r w:rsidRPr="00EF0A05">
        <w:rPr>
          <w:u w:val="single"/>
        </w:rPr>
        <w:t xml:space="preserve"> </w:t>
      </w:r>
      <w:r w:rsidRPr="00EF0A05">
        <w:rPr>
          <w:b/>
          <w:iCs/>
          <w:u w:val="single"/>
          <w:bdr w:val="single" w:sz="8" w:space="0" w:color="auto"/>
        </w:rPr>
        <w:t xml:space="preserve">too </w:t>
      </w:r>
      <w:r w:rsidRPr="002479E1">
        <w:rPr>
          <w:b/>
          <w:iCs/>
          <w:highlight w:val="lightGray"/>
          <w:u w:val="single"/>
          <w:bdr w:val="single" w:sz="8" w:space="0" w:color="auto"/>
        </w:rPr>
        <w:t>are vulnerable</w:t>
      </w:r>
      <w:r w:rsidRPr="00EF0A05">
        <w:rPr>
          <w:sz w:val="16"/>
        </w:rPr>
        <w:t xml:space="preserve">. It is also quite likely that </w:t>
      </w:r>
      <w:r w:rsidRPr="00EF0A05">
        <w:rPr>
          <w:u w:val="single"/>
        </w:rPr>
        <w:t xml:space="preserve">with Russian forces already </w:t>
      </w:r>
      <w:r w:rsidRPr="00EF0A05">
        <w:rPr>
          <w:b/>
          <w:iCs/>
          <w:u w:val="single"/>
          <w:bdr w:val="single" w:sz="8" w:space="0" w:color="auto"/>
        </w:rPr>
        <w:t>overextended</w:t>
      </w:r>
      <w:r w:rsidRPr="00EF0A05">
        <w:rPr>
          <w:u w:val="single"/>
        </w:rPr>
        <w:t xml:space="preserve"> fighting against </w:t>
      </w:r>
      <w:r w:rsidRPr="00EF0A05">
        <w:rPr>
          <w:b/>
          <w:iCs/>
          <w:u w:val="single"/>
          <w:bdr w:val="single" w:sz="8" w:space="0" w:color="auto"/>
        </w:rPr>
        <w:t>Ukraine</w:t>
      </w:r>
      <w:r w:rsidRPr="00EF0A05">
        <w:rPr>
          <w:u w:val="single"/>
        </w:rPr>
        <w:t xml:space="preserve">, </w:t>
      </w:r>
      <w:r w:rsidRPr="002479E1">
        <w:rPr>
          <w:highlight w:val="lightGray"/>
          <w:u w:val="single"/>
        </w:rPr>
        <w:t>Russian leaders realize</w:t>
      </w:r>
      <w:r w:rsidRPr="00EF0A05">
        <w:rPr>
          <w:u w:val="single"/>
        </w:rPr>
        <w:t xml:space="preserve"> that a </w:t>
      </w:r>
      <w:r w:rsidRPr="002479E1">
        <w:rPr>
          <w:b/>
          <w:iCs/>
          <w:highlight w:val="lightGray"/>
          <w:u w:val="single"/>
          <w:bdr w:val="single" w:sz="8" w:space="0" w:color="auto"/>
        </w:rPr>
        <w:t>second major conflict</w:t>
      </w:r>
      <w:r w:rsidRPr="002479E1">
        <w:rPr>
          <w:highlight w:val="lightGray"/>
          <w:u w:val="single"/>
        </w:rPr>
        <w:t xml:space="preserve"> is not in their interest</w:t>
      </w:r>
      <w:r w:rsidRPr="00EF0A05">
        <w:rPr>
          <w:u w:val="single"/>
        </w:rPr>
        <w:t xml:space="preserve">. </w:t>
      </w:r>
      <w:r w:rsidRPr="00EF0A05">
        <w:rPr>
          <w:sz w:val="16"/>
        </w:rPr>
        <w:t xml:space="preserve">Q: Checking in at 14 months, how heavy is the cost of war for Russia, in terms of the human toll and economics? Has Russia made resource and allocation adjustments in the past months that will allow it to sustain these losses? D'Anieri: Russia’s recent war efforts appear to be unsustainable. They have lost large numbers of soldiers and expended significant amounts of ammunition, such that commanders in the field are complaining about shortages and are suggesting that they may soon have to switch from offense to defense, which is less costly in terms of people and materiel. Overall, the Russian economy is holding up. Growth is very slow, and shortages of various imported goods are mounting, but there are no signs that economic factors will severely constrain the war effort any time soon. However, it would appear that </w:t>
      </w:r>
      <w:r w:rsidRPr="00EF0A05">
        <w:rPr>
          <w:u w:val="single"/>
        </w:rPr>
        <w:t xml:space="preserve">before the Russian military could undertake </w:t>
      </w:r>
      <w:r w:rsidRPr="00EF0A05">
        <w:rPr>
          <w:b/>
          <w:iCs/>
          <w:u w:val="single"/>
          <w:bdr w:val="single" w:sz="8" w:space="0" w:color="auto"/>
        </w:rPr>
        <w:t>another large-scale offensive</w:t>
      </w:r>
      <w:r w:rsidRPr="00EF0A05">
        <w:rPr>
          <w:sz w:val="16"/>
        </w:rPr>
        <w:t xml:space="preserve">, </w:t>
      </w:r>
      <w:r w:rsidRPr="00EF0A05">
        <w:rPr>
          <w:u w:val="single"/>
        </w:rPr>
        <w:t xml:space="preserve">a significant </w:t>
      </w:r>
      <w:r w:rsidRPr="00EF0A05">
        <w:rPr>
          <w:b/>
          <w:iCs/>
          <w:u w:val="single"/>
          <w:bdr w:val="single" w:sz="8" w:space="0" w:color="auto"/>
        </w:rPr>
        <w:t>program of recruitment</w:t>
      </w:r>
      <w:r w:rsidRPr="00EF0A05">
        <w:rPr>
          <w:u w:val="single"/>
        </w:rPr>
        <w:t>,</w:t>
      </w:r>
      <w:r w:rsidRPr="00EF0A05">
        <w:rPr>
          <w:sz w:val="16"/>
        </w:rPr>
        <w:t xml:space="preserve"> </w:t>
      </w:r>
      <w:r w:rsidRPr="00EF0A05">
        <w:rPr>
          <w:b/>
          <w:iCs/>
          <w:u w:val="single"/>
          <w:bdr w:val="single" w:sz="8" w:space="0" w:color="auto"/>
        </w:rPr>
        <w:t>training</w:t>
      </w:r>
      <w:r w:rsidRPr="00EF0A05">
        <w:rPr>
          <w:sz w:val="16"/>
        </w:rPr>
        <w:t xml:space="preserve">, </w:t>
      </w:r>
      <w:r w:rsidRPr="00EF0A05">
        <w:rPr>
          <w:u w:val="single"/>
        </w:rPr>
        <w:t>and</w:t>
      </w:r>
      <w:r w:rsidRPr="00EF0A05">
        <w:rPr>
          <w:b/>
          <w:iCs/>
          <w:u w:val="single"/>
          <w:bdr w:val="single" w:sz="8" w:space="0" w:color="auto"/>
        </w:rPr>
        <w:t xml:space="preserve"> re-arming</w:t>
      </w:r>
      <w:r w:rsidRPr="00EF0A05">
        <w:rPr>
          <w:sz w:val="16"/>
        </w:rPr>
        <w:t xml:space="preserve"> </w:t>
      </w:r>
      <w:r w:rsidRPr="00EF0A05">
        <w:rPr>
          <w:u w:val="single"/>
        </w:rPr>
        <w:t>would need to take place</w:t>
      </w:r>
      <w:r w:rsidRPr="00EF0A05">
        <w:rPr>
          <w:sz w:val="16"/>
        </w:rPr>
        <w:t xml:space="preserve">. </w:t>
      </w:r>
      <w:r w:rsidRPr="00EF0A05">
        <w:rPr>
          <w:u w:val="single"/>
        </w:rPr>
        <w:t xml:space="preserve">It appears that </w:t>
      </w:r>
      <w:r w:rsidRPr="002479E1">
        <w:rPr>
          <w:highlight w:val="lightGray"/>
          <w:u w:val="single"/>
        </w:rPr>
        <w:t xml:space="preserve">Russia </w:t>
      </w:r>
      <w:r w:rsidRPr="002479E1">
        <w:rPr>
          <w:b/>
          <w:iCs/>
          <w:highlight w:val="lightGray"/>
          <w:u w:val="single"/>
          <w:bdr w:val="single" w:sz="8" w:space="0" w:color="auto"/>
        </w:rPr>
        <w:t>cannot retake</w:t>
      </w:r>
      <w:r w:rsidRPr="002479E1">
        <w:rPr>
          <w:sz w:val="16"/>
          <w:highlight w:val="lightGray"/>
        </w:rPr>
        <w:t xml:space="preserve"> </w:t>
      </w:r>
      <w:r w:rsidRPr="002479E1">
        <w:rPr>
          <w:highlight w:val="lightGray"/>
          <w:u w:val="single"/>
        </w:rPr>
        <w:t>the offensive</w:t>
      </w:r>
      <w:r w:rsidRPr="00EF0A05">
        <w:rPr>
          <w:u w:val="single"/>
        </w:rPr>
        <w:t xml:space="preserve"> in 2023. </w:t>
      </w:r>
    </w:p>
    <w:p w14:paraId="35DBF30C" w14:textId="77777777" w:rsidR="00A511B4" w:rsidRPr="008C12AE" w:rsidRDefault="00A511B4" w:rsidP="00A511B4">
      <w:pPr>
        <w:pStyle w:val="Heading4"/>
      </w:pPr>
      <w:bookmarkStart w:id="0" w:name="_Hlk172711736"/>
      <w:r w:rsidRPr="008C12AE">
        <w:t>Russia is highly deterred.</w:t>
      </w:r>
    </w:p>
    <w:p w14:paraId="5207E0FC" w14:textId="77777777" w:rsidR="00A511B4" w:rsidRPr="008C12AE" w:rsidRDefault="00A511B4" w:rsidP="00A511B4">
      <w:pPr>
        <w:rPr>
          <w:i/>
          <w:iCs/>
        </w:rPr>
      </w:pPr>
      <w:r w:rsidRPr="008C12AE">
        <w:rPr>
          <w:b/>
          <w:bCs/>
          <w:u w:val="single"/>
        </w:rPr>
        <w:t>Wolfsthal 23’</w:t>
      </w:r>
      <w:r w:rsidRPr="008C12AE">
        <w:t xml:space="preserve"> – Jon, Director of Global Risk at the Federation of American Scientists, Member of the U.S. Department of State International Security Advisory Board, former Special Assistant to the President and Senior Director for Arms Control and Nonproliferation at the National Security Council.  “The Challenges of Deterrence, Reassurance, and Stability in a World of Growing Nuclear Competition” in “Project Atom 2023: A Competitive Strategies Approach for U.S. Nuclear Posture through 2035”, pg. 61-76, Center for Strategic and International Studies, 09-xx-2023</w:t>
      </w:r>
    </w:p>
    <w:p w14:paraId="134F0448" w14:textId="77777777" w:rsidR="00A511B4" w:rsidRPr="008C12AE" w:rsidRDefault="00A511B4" w:rsidP="00A511B4">
      <w:pPr>
        <w:rPr>
          <w:sz w:val="16"/>
        </w:rPr>
      </w:pPr>
      <w:r w:rsidRPr="002479E1">
        <w:rPr>
          <w:highlight w:val="lightGray"/>
          <w:u w:val="single"/>
        </w:rPr>
        <w:t>Deterring Russian</w:t>
      </w:r>
      <w:r w:rsidRPr="008C12AE">
        <w:rPr>
          <w:u w:val="single"/>
        </w:rPr>
        <w:t xml:space="preserve"> nuclear </w:t>
      </w:r>
      <w:r w:rsidRPr="002479E1">
        <w:rPr>
          <w:highlight w:val="lightGray"/>
          <w:u w:val="single"/>
        </w:rPr>
        <w:t>attack</w:t>
      </w:r>
      <w:r w:rsidRPr="008C12AE">
        <w:rPr>
          <w:sz w:val="16"/>
        </w:rPr>
        <w:t xml:space="preserve"> against the United States or its allies and partners </w:t>
      </w:r>
      <w:r w:rsidRPr="002479E1">
        <w:rPr>
          <w:highlight w:val="lightGray"/>
          <w:u w:val="single"/>
        </w:rPr>
        <w:t>remains a major</w:t>
      </w:r>
      <w:r w:rsidRPr="008C12AE">
        <w:rPr>
          <w:u w:val="single"/>
        </w:rPr>
        <w:t xml:space="preserve"> U.S. </w:t>
      </w:r>
      <w:r w:rsidRPr="002479E1">
        <w:rPr>
          <w:highlight w:val="lightGray"/>
          <w:u w:val="single"/>
        </w:rPr>
        <w:t>objective</w:t>
      </w:r>
      <w:r w:rsidRPr="008C12AE">
        <w:rPr>
          <w:u w:val="single"/>
        </w:rPr>
        <w:t xml:space="preserve">, but one </w:t>
      </w:r>
      <w:r w:rsidRPr="002479E1">
        <w:rPr>
          <w:highlight w:val="lightGray"/>
          <w:u w:val="single"/>
        </w:rPr>
        <w:t xml:space="preserve">the </w:t>
      </w:r>
      <w:r w:rsidRPr="002479E1">
        <w:rPr>
          <w:b/>
          <w:iCs/>
          <w:highlight w:val="lightGray"/>
          <w:u w:val="single"/>
          <w:bdr w:val="single" w:sz="8" w:space="0" w:color="auto"/>
        </w:rPr>
        <w:t>U</w:t>
      </w:r>
      <w:r w:rsidRPr="008C12AE">
        <w:rPr>
          <w:u w:val="single"/>
        </w:rPr>
        <w:t xml:space="preserve">nited </w:t>
      </w:r>
      <w:r w:rsidRPr="002479E1">
        <w:rPr>
          <w:b/>
          <w:iCs/>
          <w:highlight w:val="lightGray"/>
          <w:u w:val="single"/>
          <w:bdr w:val="single" w:sz="8" w:space="0" w:color="auto"/>
        </w:rPr>
        <w:t>S</w:t>
      </w:r>
      <w:r w:rsidRPr="008C12AE">
        <w:rPr>
          <w:u w:val="single"/>
        </w:rPr>
        <w:t xml:space="preserve">tates </w:t>
      </w:r>
      <w:r w:rsidRPr="002479E1">
        <w:rPr>
          <w:b/>
          <w:iCs/>
          <w:highlight w:val="lightGray"/>
          <w:u w:val="single"/>
          <w:bdr w:val="single" w:sz="8" w:space="0" w:color="auto"/>
        </w:rPr>
        <w:t>understands</w:t>
      </w:r>
      <w:r w:rsidRPr="008C12AE">
        <w:rPr>
          <w:b/>
          <w:iCs/>
          <w:u w:val="single"/>
          <w:bdr w:val="single" w:sz="8" w:space="0" w:color="auto"/>
        </w:rPr>
        <w:t xml:space="preserve"> well</w:t>
      </w:r>
      <w:r w:rsidRPr="008C12AE">
        <w:rPr>
          <w:u w:val="single"/>
        </w:rPr>
        <w:t xml:space="preserve"> </w:t>
      </w:r>
      <w:r w:rsidRPr="002479E1">
        <w:rPr>
          <w:highlight w:val="lightGray"/>
          <w:u w:val="single"/>
        </w:rPr>
        <w:t xml:space="preserve">and remains </w:t>
      </w:r>
      <w:r w:rsidRPr="002479E1">
        <w:rPr>
          <w:b/>
          <w:iCs/>
          <w:highlight w:val="lightGray"/>
          <w:u w:val="single"/>
          <w:bdr w:val="single" w:sz="8" w:space="0" w:color="auto"/>
        </w:rPr>
        <w:t>highly capable of</w:t>
      </w:r>
      <w:r w:rsidRPr="008C12AE">
        <w:rPr>
          <w:b/>
          <w:iCs/>
          <w:u w:val="single"/>
          <w:bdr w:val="single" w:sz="8" w:space="0" w:color="auto"/>
        </w:rPr>
        <w:t xml:space="preserve"> achieving</w:t>
      </w:r>
      <w:r w:rsidRPr="008C12AE">
        <w:rPr>
          <w:sz w:val="16"/>
        </w:rPr>
        <w:t xml:space="preserve">. Indeed, </w:t>
      </w:r>
      <w:r w:rsidRPr="002479E1">
        <w:rPr>
          <w:highlight w:val="lightGray"/>
          <w:u w:val="single"/>
        </w:rPr>
        <w:t xml:space="preserve">empirical </w:t>
      </w:r>
      <w:r w:rsidRPr="002479E1">
        <w:rPr>
          <w:b/>
          <w:iCs/>
          <w:highlight w:val="lightGray"/>
          <w:u w:val="single"/>
          <w:bdr w:val="single" w:sz="8" w:space="0" w:color="auto"/>
        </w:rPr>
        <w:t>ev</w:t>
      </w:r>
      <w:r w:rsidRPr="008C12AE">
        <w:rPr>
          <w:u w:val="single"/>
        </w:rPr>
        <w:t xml:space="preserve">idence </w:t>
      </w:r>
      <w:r w:rsidRPr="002479E1">
        <w:rPr>
          <w:highlight w:val="lightGray"/>
          <w:u w:val="single"/>
        </w:rPr>
        <w:t>suggests</w:t>
      </w:r>
      <w:r w:rsidRPr="008C12AE">
        <w:rPr>
          <w:sz w:val="16"/>
        </w:rPr>
        <w:t xml:space="preserve"> that </w:t>
      </w:r>
      <w:r w:rsidRPr="002479E1">
        <w:rPr>
          <w:highlight w:val="lightGray"/>
          <w:u w:val="single"/>
        </w:rPr>
        <w:t xml:space="preserve">Russia remains </w:t>
      </w:r>
      <w:r w:rsidRPr="002479E1">
        <w:rPr>
          <w:b/>
          <w:iCs/>
          <w:highlight w:val="lightGray"/>
          <w:u w:val="single"/>
          <w:bdr w:val="single" w:sz="8" w:space="0" w:color="auto"/>
        </w:rPr>
        <w:t>highly deterred</w:t>
      </w:r>
      <w:r w:rsidRPr="002479E1">
        <w:rPr>
          <w:highlight w:val="lightGray"/>
          <w:u w:val="single"/>
        </w:rPr>
        <w:t xml:space="preserve"> from</w:t>
      </w:r>
      <w:r w:rsidRPr="008C12AE">
        <w:rPr>
          <w:u w:val="single"/>
        </w:rPr>
        <w:t xml:space="preserve"> </w:t>
      </w:r>
      <w:r w:rsidRPr="008C12AE">
        <w:rPr>
          <w:sz w:val="16"/>
        </w:rPr>
        <w:t xml:space="preserve">taking </w:t>
      </w:r>
      <w:r w:rsidRPr="008C12AE">
        <w:rPr>
          <w:u w:val="single"/>
        </w:rPr>
        <w:t xml:space="preserve">action against the </w:t>
      </w:r>
      <w:r w:rsidRPr="008C12AE">
        <w:rPr>
          <w:b/>
          <w:iCs/>
          <w:u w:val="single"/>
          <w:bdr w:val="single" w:sz="8" w:space="0" w:color="auto"/>
        </w:rPr>
        <w:t>U</w:t>
      </w:r>
      <w:r w:rsidRPr="008C12AE">
        <w:rPr>
          <w:u w:val="single"/>
        </w:rPr>
        <w:t xml:space="preserve">nited </w:t>
      </w:r>
      <w:r w:rsidRPr="008C12AE">
        <w:rPr>
          <w:b/>
          <w:iCs/>
          <w:u w:val="single"/>
          <w:bdr w:val="single" w:sz="8" w:space="0" w:color="auto"/>
        </w:rPr>
        <w:t>S</w:t>
      </w:r>
      <w:r w:rsidRPr="008C12AE">
        <w:rPr>
          <w:u w:val="single"/>
        </w:rPr>
        <w:t>tates and its allies</w:t>
      </w:r>
      <w:r w:rsidRPr="008C12AE">
        <w:rPr>
          <w:sz w:val="16"/>
        </w:rPr>
        <w:t xml:space="preserve">, and </w:t>
      </w:r>
      <w:r w:rsidRPr="008C12AE">
        <w:rPr>
          <w:b/>
          <w:iCs/>
          <w:u w:val="single"/>
          <w:bdr w:val="single" w:sz="8" w:space="0" w:color="auto"/>
        </w:rPr>
        <w:t xml:space="preserve">especially </w:t>
      </w:r>
      <w:r w:rsidRPr="002479E1">
        <w:rPr>
          <w:b/>
          <w:iCs/>
          <w:highlight w:val="lightGray"/>
          <w:u w:val="single"/>
          <w:bdr w:val="single" w:sz="8" w:space="0" w:color="auto"/>
        </w:rPr>
        <w:t>nuclear action</w:t>
      </w:r>
      <w:r w:rsidRPr="008C12AE">
        <w:rPr>
          <w:sz w:val="16"/>
        </w:rPr>
        <w:t xml:space="preserve">. If one assumes that Russia leaders will remain rational, </w:t>
      </w:r>
      <w:r w:rsidRPr="002479E1">
        <w:rPr>
          <w:highlight w:val="lightGray"/>
          <w:u w:val="single"/>
        </w:rPr>
        <w:t>holding Russian</w:t>
      </w:r>
      <w:r w:rsidRPr="008C12AE">
        <w:rPr>
          <w:u w:val="single"/>
        </w:rPr>
        <w:t xml:space="preserve"> nuclear </w:t>
      </w:r>
      <w:r w:rsidRPr="002479E1">
        <w:rPr>
          <w:highlight w:val="lightGray"/>
          <w:u w:val="single"/>
        </w:rPr>
        <w:t>forces and</w:t>
      </w:r>
      <w:r w:rsidRPr="008C12AE">
        <w:rPr>
          <w:u w:val="single"/>
        </w:rPr>
        <w:t xml:space="preserve"> other </w:t>
      </w:r>
      <w:r w:rsidRPr="002479E1">
        <w:rPr>
          <w:highlight w:val="lightGray"/>
          <w:u w:val="single"/>
        </w:rPr>
        <w:t>means of</w:t>
      </w:r>
      <w:r w:rsidRPr="008C12AE">
        <w:rPr>
          <w:sz w:val="16"/>
        </w:rPr>
        <w:t xml:space="preserve"> military and state </w:t>
      </w:r>
      <w:r w:rsidRPr="002479E1">
        <w:rPr>
          <w:highlight w:val="lightGray"/>
          <w:u w:val="single"/>
        </w:rPr>
        <w:t>control at risk, combined with</w:t>
      </w:r>
      <w:r w:rsidRPr="008C12AE">
        <w:rPr>
          <w:sz w:val="16"/>
        </w:rPr>
        <w:t xml:space="preserve"> other </w:t>
      </w:r>
      <w:r w:rsidRPr="002479E1">
        <w:rPr>
          <w:highlight w:val="lightGray"/>
          <w:u w:val="single"/>
        </w:rPr>
        <w:t>non-nuclear</w:t>
      </w:r>
      <w:r w:rsidRPr="008C12AE">
        <w:rPr>
          <w:sz w:val="16"/>
        </w:rPr>
        <w:t xml:space="preserve"> means of state </w:t>
      </w:r>
      <w:r w:rsidRPr="002479E1">
        <w:rPr>
          <w:highlight w:val="lightGray"/>
          <w:u w:val="single"/>
        </w:rPr>
        <w:t>influence</w:t>
      </w:r>
      <w:r w:rsidRPr="008C12AE">
        <w:rPr>
          <w:u w:val="single"/>
        </w:rPr>
        <w:t xml:space="preserve">, should </w:t>
      </w:r>
      <w:r w:rsidRPr="002479E1">
        <w:rPr>
          <w:b/>
          <w:iCs/>
          <w:highlight w:val="lightGray"/>
          <w:u w:val="single"/>
          <w:bdr w:val="single" w:sz="8" w:space="0" w:color="auto"/>
        </w:rPr>
        <w:t>continue to be sufficient</w:t>
      </w:r>
      <w:r w:rsidRPr="008C12AE">
        <w:rPr>
          <w:b/>
          <w:iCs/>
          <w:u w:val="single"/>
          <w:bdr w:val="single" w:sz="8" w:space="0" w:color="auto"/>
        </w:rPr>
        <w:t xml:space="preserve"> to deter nuclear attack</w:t>
      </w:r>
      <w:r w:rsidRPr="008C12AE">
        <w:rPr>
          <w:u w:val="single"/>
        </w:rPr>
        <w:t xml:space="preserve"> on the </w:t>
      </w:r>
      <w:r w:rsidRPr="008C12AE">
        <w:rPr>
          <w:b/>
          <w:iCs/>
          <w:u w:val="single"/>
          <w:bdr w:val="single" w:sz="8" w:space="0" w:color="auto"/>
        </w:rPr>
        <w:t>U</w:t>
      </w:r>
      <w:r w:rsidRPr="008C12AE">
        <w:rPr>
          <w:u w:val="single"/>
        </w:rPr>
        <w:t xml:space="preserve">nited </w:t>
      </w:r>
      <w:r w:rsidRPr="008C12AE">
        <w:rPr>
          <w:b/>
          <w:iCs/>
          <w:u w:val="single"/>
          <w:bdr w:val="single" w:sz="8" w:space="0" w:color="auto"/>
        </w:rPr>
        <w:t>S</w:t>
      </w:r>
      <w:r w:rsidRPr="008C12AE">
        <w:rPr>
          <w:u w:val="single"/>
        </w:rPr>
        <w:t>tates and its allies</w:t>
      </w:r>
      <w:r w:rsidRPr="008C12AE">
        <w:rPr>
          <w:sz w:val="16"/>
        </w:rPr>
        <w:t xml:space="preserve">.186 Moreover, </w:t>
      </w:r>
      <w:r w:rsidRPr="002479E1">
        <w:rPr>
          <w:highlight w:val="lightGray"/>
          <w:u w:val="single"/>
        </w:rPr>
        <w:t>while Russia is likely to value</w:t>
      </w:r>
      <w:r w:rsidRPr="008C12AE">
        <w:rPr>
          <w:u w:val="single"/>
        </w:rPr>
        <w:t xml:space="preserve"> its </w:t>
      </w:r>
      <w:r w:rsidRPr="002479E1">
        <w:rPr>
          <w:highlight w:val="lightGray"/>
          <w:u w:val="single"/>
        </w:rPr>
        <w:t>nuclear forces more</w:t>
      </w:r>
      <w:r w:rsidRPr="008C12AE">
        <w:rPr>
          <w:sz w:val="16"/>
        </w:rPr>
        <w:t xml:space="preserve"> in the decades to come, especially now that its conventional forces have proven to be ineffective in Ukraine and elsewhere, </w:t>
      </w:r>
      <w:r w:rsidRPr="002479E1">
        <w:rPr>
          <w:highlight w:val="lightGray"/>
          <w:u w:val="single"/>
        </w:rPr>
        <w:t xml:space="preserve">it remains </w:t>
      </w:r>
      <w:r w:rsidRPr="002479E1">
        <w:rPr>
          <w:b/>
          <w:iCs/>
          <w:highlight w:val="lightGray"/>
          <w:u w:val="single"/>
          <w:bdr w:val="single" w:sz="8" w:space="0" w:color="auto"/>
        </w:rPr>
        <w:t>far from certain</w:t>
      </w:r>
      <w:r w:rsidRPr="008C12AE">
        <w:rPr>
          <w:sz w:val="16"/>
        </w:rPr>
        <w:t xml:space="preserve"> that </w:t>
      </w:r>
      <w:r w:rsidRPr="008C12AE">
        <w:rPr>
          <w:u w:val="single"/>
        </w:rPr>
        <w:t xml:space="preserve">Putin and </w:t>
      </w:r>
      <w:r w:rsidRPr="002479E1">
        <w:rPr>
          <w:highlight w:val="lightGray"/>
          <w:u w:val="single"/>
        </w:rPr>
        <w:t>Russian leaders value nuclear force above financial or other means</w:t>
      </w:r>
      <w:r w:rsidRPr="008C12AE">
        <w:rPr>
          <w:u w:val="single"/>
        </w:rPr>
        <w:t xml:space="preserve"> of</w:t>
      </w:r>
      <w:r w:rsidRPr="008C12AE">
        <w:rPr>
          <w:sz w:val="16"/>
        </w:rPr>
        <w:t xml:space="preserve"> political and state </w:t>
      </w:r>
      <w:r w:rsidRPr="008C12AE">
        <w:rPr>
          <w:u w:val="single"/>
        </w:rPr>
        <w:t>control</w:t>
      </w:r>
      <w:r w:rsidRPr="008C12AE">
        <w:rPr>
          <w:sz w:val="16"/>
        </w:rPr>
        <w:t xml:space="preserve">. As such, </w:t>
      </w:r>
      <w:r w:rsidRPr="002479E1">
        <w:rPr>
          <w:highlight w:val="lightGray"/>
          <w:u w:val="single"/>
        </w:rPr>
        <w:t>nuclear weapons</w:t>
      </w:r>
      <w:r w:rsidRPr="008C12AE">
        <w:rPr>
          <w:u w:val="single"/>
        </w:rPr>
        <w:t xml:space="preserve"> will </w:t>
      </w:r>
      <w:r w:rsidRPr="002479E1">
        <w:rPr>
          <w:highlight w:val="lightGray"/>
          <w:u w:val="single"/>
        </w:rPr>
        <w:t>remain</w:t>
      </w:r>
      <w:r w:rsidRPr="008C12AE">
        <w:rPr>
          <w:u w:val="single"/>
        </w:rPr>
        <w:t xml:space="preserve"> a </w:t>
      </w:r>
      <w:r w:rsidRPr="002479E1">
        <w:rPr>
          <w:highlight w:val="lightGray"/>
          <w:u w:val="single"/>
        </w:rPr>
        <w:t xml:space="preserve">part of but </w:t>
      </w:r>
      <w:r w:rsidRPr="002479E1">
        <w:rPr>
          <w:b/>
          <w:iCs/>
          <w:highlight w:val="lightGray"/>
          <w:u w:val="single"/>
          <w:bdr w:val="single" w:sz="8" w:space="0" w:color="auto"/>
        </w:rPr>
        <w:t>by no means the most important</w:t>
      </w:r>
      <w:r w:rsidRPr="008C12AE">
        <w:rPr>
          <w:u w:val="single"/>
        </w:rPr>
        <w:t xml:space="preserve"> or most dominant </w:t>
      </w:r>
      <w:r w:rsidRPr="002479E1">
        <w:rPr>
          <w:highlight w:val="lightGray"/>
          <w:u w:val="single"/>
        </w:rPr>
        <w:t>feature of U.S. deterrence</w:t>
      </w:r>
      <w:r w:rsidRPr="008C12AE">
        <w:rPr>
          <w:u w:val="single"/>
        </w:rPr>
        <w:t xml:space="preserve"> and reassurance</w:t>
      </w:r>
      <w:r w:rsidRPr="008C12AE">
        <w:rPr>
          <w:sz w:val="16"/>
        </w:rPr>
        <w:t xml:space="preserve"> strategy.</w:t>
      </w:r>
    </w:p>
    <w:bookmarkEnd w:id="0"/>
    <w:p w14:paraId="7ACC7800" w14:textId="77777777" w:rsidR="00A511B4" w:rsidRDefault="00A511B4" w:rsidP="00A511B4">
      <w:pPr>
        <w:rPr>
          <w:rFonts w:eastAsiaTheme="majorEastAsia" w:cstheme="majorBidi"/>
          <w:b/>
          <w:sz w:val="32"/>
          <w:szCs w:val="24"/>
          <w:u w:val="single"/>
        </w:rPr>
      </w:pPr>
    </w:p>
    <w:p w14:paraId="446E4EF2" w14:textId="77777777" w:rsidR="00A511B4" w:rsidRPr="00A511B4" w:rsidRDefault="00A511B4" w:rsidP="00A511B4"/>
    <w:p w14:paraId="5C9D067F" w14:textId="0E47CDB4" w:rsidR="00A511B4" w:rsidRDefault="00A511B4" w:rsidP="00A511B4">
      <w:pPr>
        <w:pStyle w:val="Heading3"/>
      </w:pPr>
      <w:r>
        <w:t>Taiwan Impact Defense - No Taiwan Invasion</w:t>
      </w:r>
    </w:p>
    <w:p w14:paraId="0F0F293B" w14:textId="77777777" w:rsidR="00A511B4" w:rsidRDefault="00A511B4" w:rsidP="00A511B4">
      <w:pPr>
        <w:pStyle w:val="Heading4"/>
      </w:pPr>
      <w:r>
        <w:t xml:space="preserve">No </w:t>
      </w:r>
      <w:r w:rsidRPr="00FC13DA">
        <w:rPr>
          <w:u w:val="single"/>
        </w:rPr>
        <w:t>Taiwan</w:t>
      </w:r>
      <w:r>
        <w:t xml:space="preserve"> invasion and it </w:t>
      </w:r>
      <w:r w:rsidRPr="00FC13DA">
        <w:rPr>
          <w:u w:val="single"/>
        </w:rPr>
        <w:t>fails</w:t>
      </w:r>
      <w:r>
        <w:t xml:space="preserve"> even if it’s </w:t>
      </w:r>
      <w:r w:rsidRPr="00FC13DA">
        <w:rPr>
          <w:u w:val="single"/>
        </w:rPr>
        <w:t>launched</w:t>
      </w:r>
      <w:r>
        <w:t xml:space="preserve">. </w:t>
      </w:r>
    </w:p>
    <w:p w14:paraId="53AD6FE9" w14:textId="77777777" w:rsidR="00A511B4" w:rsidRDefault="00A511B4" w:rsidP="00A511B4">
      <w:r w:rsidRPr="00FC13DA">
        <w:rPr>
          <w:rStyle w:val="Style13ptBold"/>
        </w:rPr>
        <w:t>Sacks 24</w:t>
      </w:r>
      <w:r>
        <w:t xml:space="preserve"> [David Sacks (fellow for Asia studies, Council on Foreign Relations), 6-12-2024, “Why China Would Struggle to Invade Taiwan,” Council on Foreign Relations, https://www.cfr.org/article/why-china-would-struggle-invade-taiwan, njn,</w:t>
      </w:r>
      <w:r w:rsidRPr="0019674D">
        <w:t xml:space="preserve"> </w:t>
      </w:r>
      <w:r>
        <w:t>accessed 6-27-2025</w:t>
      </w:r>
      <w:r w:rsidRPr="009C0164">
        <w:t>]</w:t>
      </w:r>
    </w:p>
    <w:p w14:paraId="3FAB0F51" w14:textId="77777777" w:rsidR="00A511B4" w:rsidRPr="00FC13DA" w:rsidRDefault="00A511B4" w:rsidP="00A511B4">
      <w:pPr>
        <w:rPr>
          <w:sz w:val="16"/>
        </w:rPr>
      </w:pPr>
      <w:r w:rsidRPr="00FC13DA">
        <w:rPr>
          <w:sz w:val="16"/>
        </w:rPr>
        <w:t>A Treacherous Crossing</w:t>
      </w:r>
    </w:p>
    <w:p w14:paraId="20776FD1" w14:textId="77777777" w:rsidR="00A511B4" w:rsidRPr="00FC13DA" w:rsidRDefault="00A511B4" w:rsidP="00A511B4">
      <w:pPr>
        <w:rPr>
          <w:sz w:val="16"/>
        </w:rPr>
      </w:pPr>
      <w:r w:rsidRPr="00FC13DA">
        <w:rPr>
          <w:rStyle w:val="StyleUnderline"/>
          <w:highlight w:val="cyan"/>
        </w:rPr>
        <w:t>To invade Taiwan</w:t>
      </w:r>
      <w:r w:rsidRPr="00FC13DA">
        <w:rPr>
          <w:rStyle w:val="StyleUnderline"/>
        </w:rPr>
        <w:t xml:space="preserve">, China would have to conduct </w:t>
      </w:r>
      <w:r w:rsidRPr="00FC13DA">
        <w:rPr>
          <w:rStyle w:val="StyleUnderline"/>
          <w:highlight w:val="cyan"/>
        </w:rPr>
        <w:t xml:space="preserve">an </w:t>
      </w:r>
      <w:r w:rsidRPr="00FC13DA">
        <w:rPr>
          <w:rStyle w:val="Emphasis"/>
          <w:highlight w:val="cyan"/>
        </w:rPr>
        <w:t>extraordinarily complex</w:t>
      </w:r>
      <w:r w:rsidRPr="00FC13DA">
        <w:rPr>
          <w:rStyle w:val="StyleUnderline"/>
        </w:rPr>
        <w:t xml:space="preserve"> military </w:t>
      </w:r>
      <w:r w:rsidRPr="00FC13DA">
        <w:rPr>
          <w:rStyle w:val="StyleUnderline"/>
          <w:highlight w:val="cyan"/>
        </w:rPr>
        <w:t>operation</w:t>
      </w:r>
      <w:r w:rsidRPr="00FC13DA">
        <w:rPr>
          <w:sz w:val="16"/>
        </w:rPr>
        <w:t>, synchronizing air, land, and sea power as well as electronic and cyberwarfare.</w:t>
      </w:r>
    </w:p>
    <w:p w14:paraId="21097327" w14:textId="77777777" w:rsidR="00A511B4" w:rsidRPr="00FC13DA" w:rsidRDefault="00A511B4" w:rsidP="00A511B4">
      <w:pPr>
        <w:rPr>
          <w:sz w:val="14"/>
        </w:rPr>
      </w:pPr>
      <w:r w:rsidRPr="001A1F53">
        <w:rPr>
          <w:rStyle w:val="StyleUnderline"/>
        </w:rPr>
        <w:t>The Taiwan Strait</w:t>
      </w:r>
      <w:r w:rsidRPr="00FC13DA">
        <w:rPr>
          <w:rStyle w:val="StyleUnderline"/>
        </w:rPr>
        <w:t xml:space="preserve">, over ninety miles wide, is incredibly </w:t>
      </w:r>
      <w:r w:rsidRPr="00FC13DA">
        <w:rPr>
          <w:rStyle w:val="Emphasis"/>
        </w:rPr>
        <w:t>choppy</w:t>
      </w:r>
      <w:r w:rsidRPr="00FC13DA">
        <w:rPr>
          <w:sz w:val="14"/>
        </w:rPr>
        <w:t xml:space="preserve">, and due to two monsoon seasons and other extreme weather events, a seaborne </w:t>
      </w:r>
      <w:r w:rsidRPr="00FC13DA">
        <w:rPr>
          <w:rStyle w:val="StyleUnderline"/>
        </w:rPr>
        <w:t xml:space="preserve">invasion is only viable a </w:t>
      </w:r>
      <w:r w:rsidRPr="00FC13DA">
        <w:rPr>
          <w:rStyle w:val="Emphasis"/>
        </w:rPr>
        <w:t>few months</w:t>
      </w:r>
      <w:r w:rsidRPr="00FC13DA">
        <w:rPr>
          <w:rStyle w:val="StyleUnderline"/>
        </w:rPr>
        <w:t xml:space="preserve"> out of the year.</w:t>
      </w:r>
    </w:p>
    <w:p w14:paraId="02936AED" w14:textId="77777777" w:rsidR="00A511B4" w:rsidRPr="00FC13DA" w:rsidRDefault="00A511B4" w:rsidP="00A511B4">
      <w:pPr>
        <w:rPr>
          <w:rStyle w:val="StyleUnderline"/>
        </w:rPr>
      </w:pPr>
      <w:r w:rsidRPr="001A1F53">
        <w:rPr>
          <w:rStyle w:val="StyleUnderline"/>
          <w:highlight w:val="cyan"/>
        </w:rPr>
        <w:t>Transporting</w:t>
      </w:r>
      <w:r w:rsidRPr="00FC13DA">
        <w:rPr>
          <w:rStyle w:val="StyleUnderline"/>
        </w:rPr>
        <w:t xml:space="preserve"> hundreds of thousands of </w:t>
      </w:r>
      <w:r w:rsidRPr="001A1F53">
        <w:rPr>
          <w:rStyle w:val="StyleUnderline"/>
          <w:highlight w:val="cyan"/>
        </w:rPr>
        <w:t>soldiers</w:t>
      </w:r>
      <w:r w:rsidRPr="00FC13DA">
        <w:rPr>
          <w:rStyle w:val="StyleUnderline"/>
        </w:rPr>
        <w:t xml:space="preserve"> across the Taiwan Strait </w:t>
      </w:r>
      <w:r w:rsidRPr="001A1F53">
        <w:rPr>
          <w:rStyle w:val="StyleUnderline"/>
          <w:highlight w:val="cyan"/>
        </w:rPr>
        <w:t xml:space="preserve">would take </w:t>
      </w:r>
      <w:r w:rsidRPr="001A1F53">
        <w:rPr>
          <w:rStyle w:val="Emphasis"/>
          <w:highlight w:val="cyan"/>
        </w:rPr>
        <w:t>weeks</w:t>
      </w:r>
      <w:r w:rsidRPr="001A1F53">
        <w:rPr>
          <w:rStyle w:val="StyleUnderline"/>
          <w:highlight w:val="cyan"/>
        </w:rPr>
        <w:t xml:space="preserve"> and</w:t>
      </w:r>
      <w:r w:rsidRPr="00FC13DA">
        <w:rPr>
          <w:rStyle w:val="StyleUnderline"/>
        </w:rPr>
        <w:t xml:space="preserve"> </w:t>
      </w:r>
      <w:r w:rsidRPr="001A1F53">
        <w:rPr>
          <w:rStyle w:val="StyleUnderline"/>
        </w:rPr>
        <w:t xml:space="preserve">require </w:t>
      </w:r>
      <w:r w:rsidRPr="001A1F53">
        <w:rPr>
          <w:rStyle w:val="Emphasis"/>
          <w:highlight w:val="cyan"/>
        </w:rPr>
        <w:t>thousands</w:t>
      </w:r>
      <w:r w:rsidRPr="001A1F53">
        <w:rPr>
          <w:rStyle w:val="StyleUnderline"/>
          <w:highlight w:val="cyan"/>
        </w:rPr>
        <w:t xml:space="preserve"> of ships</w:t>
      </w:r>
      <w:r w:rsidRPr="00FC13DA">
        <w:rPr>
          <w:rStyle w:val="StyleUnderline"/>
        </w:rPr>
        <w:t xml:space="preserve">. Each crossing would take </w:t>
      </w:r>
      <w:r w:rsidRPr="00FC13DA">
        <w:rPr>
          <w:rStyle w:val="Emphasis"/>
        </w:rPr>
        <w:t>hours</w:t>
      </w:r>
      <w:r w:rsidRPr="00FC13DA">
        <w:rPr>
          <w:rStyle w:val="StyleUnderline"/>
        </w:rPr>
        <w:t xml:space="preserve">, allowing Taiwan to </w:t>
      </w:r>
      <w:r w:rsidRPr="00FC13DA">
        <w:rPr>
          <w:rStyle w:val="Emphasis"/>
        </w:rPr>
        <w:t>target</w:t>
      </w:r>
      <w:r w:rsidRPr="00FC13DA">
        <w:rPr>
          <w:rStyle w:val="StyleUnderline"/>
        </w:rPr>
        <w:t xml:space="preserve"> the ships</w:t>
      </w:r>
      <w:r w:rsidRPr="00FC13DA">
        <w:rPr>
          <w:sz w:val="14"/>
        </w:rPr>
        <w:t xml:space="preserve">, mass troops on potential landing sites, </w:t>
      </w:r>
      <w:r w:rsidRPr="00FC13DA">
        <w:rPr>
          <w:rStyle w:val="StyleUnderline"/>
        </w:rPr>
        <w:t xml:space="preserve">and erect </w:t>
      </w:r>
      <w:r w:rsidRPr="00FC13DA">
        <w:rPr>
          <w:rStyle w:val="Emphasis"/>
        </w:rPr>
        <w:t>barriers</w:t>
      </w:r>
      <w:r w:rsidRPr="00FC13DA">
        <w:rPr>
          <w:rStyle w:val="StyleUnderline"/>
        </w:rPr>
        <w:t>.</w:t>
      </w:r>
    </w:p>
    <w:p w14:paraId="6C79ABB6" w14:textId="77777777" w:rsidR="00A511B4" w:rsidRPr="00FC13DA" w:rsidRDefault="00A511B4" w:rsidP="00A511B4">
      <w:pPr>
        <w:rPr>
          <w:rStyle w:val="StyleUnderline"/>
        </w:rPr>
      </w:pPr>
      <w:r w:rsidRPr="00FC13DA">
        <w:rPr>
          <w:rStyle w:val="StyleUnderline"/>
        </w:rPr>
        <w:t xml:space="preserve">China would need to </w:t>
      </w:r>
      <w:r w:rsidRPr="00FC13DA">
        <w:rPr>
          <w:rStyle w:val="Emphasis"/>
        </w:rPr>
        <w:t>shift</w:t>
      </w:r>
      <w:r w:rsidRPr="00FC13DA">
        <w:rPr>
          <w:rStyle w:val="StyleUnderline"/>
        </w:rPr>
        <w:t xml:space="preserve"> military assets</w:t>
      </w:r>
      <w:r w:rsidRPr="00FC13DA">
        <w:rPr>
          <w:sz w:val="14"/>
        </w:rPr>
        <w:t xml:space="preserve"> to its eastern coast and undertake other visible preparations for an invasion, </w:t>
      </w:r>
      <w:r w:rsidRPr="00FC13DA">
        <w:rPr>
          <w:rStyle w:val="StyleUnderline"/>
        </w:rPr>
        <w:t xml:space="preserve">which Taiwan and the United States would likely be able to </w:t>
      </w:r>
      <w:r w:rsidRPr="00FC13DA">
        <w:rPr>
          <w:rStyle w:val="Emphasis"/>
        </w:rPr>
        <w:t>detect</w:t>
      </w:r>
      <w:r w:rsidRPr="00FC13DA">
        <w:rPr>
          <w:rStyle w:val="StyleUnderline"/>
        </w:rPr>
        <w:t>.</w:t>
      </w:r>
    </w:p>
    <w:p w14:paraId="12BD4601" w14:textId="77777777" w:rsidR="00A511B4" w:rsidRPr="00FC13DA" w:rsidRDefault="00A511B4" w:rsidP="00A511B4">
      <w:pPr>
        <w:rPr>
          <w:sz w:val="14"/>
        </w:rPr>
      </w:pPr>
      <w:r w:rsidRPr="00FC13DA">
        <w:rPr>
          <w:sz w:val="14"/>
        </w:rPr>
        <w:t xml:space="preserve">Some </w:t>
      </w:r>
      <w:r w:rsidRPr="001A1F53">
        <w:rPr>
          <w:rStyle w:val="StyleUnderline"/>
        </w:rPr>
        <w:t>questions remains about whether China has</w:t>
      </w:r>
      <w:r w:rsidRPr="00FC13DA">
        <w:rPr>
          <w:rStyle w:val="StyleUnderline"/>
        </w:rPr>
        <w:t xml:space="preserve"> the </w:t>
      </w:r>
      <w:r w:rsidRPr="00FC13DA">
        <w:rPr>
          <w:rStyle w:val="Emphasis"/>
        </w:rPr>
        <w:t>naval vessels</w:t>
      </w:r>
      <w:r w:rsidRPr="00FC13DA">
        <w:rPr>
          <w:rStyle w:val="StyleUnderline"/>
        </w:rPr>
        <w:t xml:space="preserve"> it would </w:t>
      </w:r>
      <w:r w:rsidRPr="00FC13DA">
        <w:rPr>
          <w:rStyle w:val="Emphasis"/>
        </w:rPr>
        <w:t>need</w:t>
      </w:r>
      <w:r w:rsidRPr="00FC13DA">
        <w:rPr>
          <w:sz w:val="14"/>
        </w:rPr>
        <w:t xml:space="preserve"> to invade Taiwan successfully. </w:t>
      </w:r>
      <w:r w:rsidRPr="001A1F53">
        <w:rPr>
          <w:rStyle w:val="StyleUnderline"/>
          <w:highlight w:val="cyan"/>
        </w:rPr>
        <w:t>China’s</w:t>
      </w:r>
      <w:r w:rsidRPr="00FC13DA">
        <w:rPr>
          <w:rStyle w:val="StyleUnderline"/>
        </w:rPr>
        <w:t xml:space="preserve"> amphibious </w:t>
      </w:r>
      <w:r w:rsidRPr="001A1F53">
        <w:rPr>
          <w:rStyle w:val="StyleUnderline"/>
          <w:highlight w:val="cyan"/>
        </w:rPr>
        <w:t xml:space="preserve">fleet is </w:t>
      </w:r>
      <w:r w:rsidRPr="001A1F53">
        <w:rPr>
          <w:rStyle w:val="Emphasis"/>
          <w:highlight w:val="cyan"/>
        </w:rPr>
        <w:t>relatively small</w:t>
      </w:r>
      <w:r w:rsidRPr="00FC13DA">
        <w:rPr>
          <w:sz w:val="14"/>
        </w:rPr>
        <w:t>, and although Beijing will likely turn to civilian ships to sustain and supplement an invading force, those take longer to unload and would be more vulnerable to Taiwanese missiles.</w:t>
      </w:r>
    </w:p>
    <w:p w14:paraId="02335987" w14:textId="77777777" w:rsidR="00A511B4" w:rsidRPr="00FC13DA" w:rsidRDefault="00A511B4" w:rsidP="00A511B4">
      <w:pPr>
        <w:rPr>
          <w:sz w:val="14"/>
        </w:rPr>
      </w:pPr>
      <w:r w:rsidRPr="00FC13DA">
        <w:rPr>
          <w:sz w:val="14"/>
        </w:rPr>
        <w:t>Few Places to Land</w:t>
      </w:r>
    </w:p>
    <w:p w14:paraId="06FE3643" w14:textId="77777777" w:rsidR="00A511B4" w:rsidRPr="00FC13DA" w:rsidRDefault="00A511B4" w:rsidP="00A511B4">
      <w:pPr>
        <w:rPr>
          <w:rStyle w:val="Emphasis"/>
        </w:rPr>
      </w:pPr>
      <w:r w:rsidRPr="00FC13DA">
        <w:rPr>
          <w:sz w:val="16"/>
        </w:rPr>
        <w:t xml:space="preserve">Even if Chinese troops successfully cross the strait, </w:t>
      </w:r>
      <w:r w:rsidRPr="00FC13DA">
        <w:rPr>
          <w:rStyle w:val="Emphasis"/>
        </w:rPr>
        <w:t>few</w:t>
      </w:r>
      <w:r w:rsidRPr="00FC13DA">
        <w:rPr>
          <w:rStyle w:val="StyleUnderline"/>
        </w:rPr>
        <w:t xml:space="preserve"> deep-water </w:t>
      </w:r>
      <w:r w:rsidRPr="00FC13DA">
        <w:rPr>
          <w:rStyle w:val="Emphasis"/>
        </w:rPr>
        <w:t>ports and beaches</w:t>
      </w:r>
      <w:r w:rsidRPr="00FC13DA">
        <w:rPr>
          <w:rStyle w:val="StyleUnderline"/>
        </w:rPr>
        <w:t xml:space="preserve"> in Taiwan could </w:t>
      </w:r>
      <w:r w:rsidRPr="00FC13DA">
        <w:rPr>
          <w:rStyle w:val="Emphasis"/>
        </w:rPr>
        <w:t>accommodate</w:t>
      </w:r>
      <w:r w:rsidRPr="00FC13DA">
        <w:rPr>
          <w:rStyle w:val="StyleUnderline"/>
        </w:rPr>
        <w:t xml:space="preserve"> a large </w:t>
      </w:r>
      <w:r w:rsidRPr="00FC13DA">
        <w:rPr>
          <w:rStyle w:val="Emphasis"/>
        </w:rPr>
        <w:t>landing force.</w:t>
      </w:r>
    </w:p>
    <w:p w14:paraId="61744DE1" w14:textId="77777777" w:rsidR="00A511B4" w:rsidRPr="00FC13DA" w:rsidRDefault="00A511B4" w:rsidP="00A511B4">
      <w:pPr>
        <w:rPr>
          <w:sz w:val="16"/>
        </w:rPr>
      </w:pPr>
      <w:r w:rsidRPr="00FC13DA">
        <w:rPr>
          <w:sz w:val="16"/>
        </w:rPr>
        <w:t xml:space="preserve">Beijing would also have to assume </w:t>
      </w:r>
      <w:r w:rsidRPr="001A1F53">
        <w:rPr>
          <w:rStyle w:val="StyleUnderline"/>
          <w:highlight w:val="cyan"/>
        </w:rPr>
        <w:t xml:space="preserve">Taiwan could </w:t>
      </w:r>
      <w:r w:rsidRPr="001A1F53">
        <w:rPr>
          <w:rStyle w:val="Emphasis"/>
          <w:highlight w:val="cyan"/>
        </w:rPr>
        <w:t>destroy</w:t>
      </w:r>
      <w:r w:rsidRPr="00FC13DA">
        <w:rPr>
          <w:rStyle w:val="StyleUnderline"/>
        </w:rPr>
        <w:t xml:space="preserve"> its major </w:t>
      </w:r>
      <w:r w:rsidRPr="001A1F53">
        <w:rPr>
          <w:rStyle w:val="Emphasis"/>
          <w:highlight w:val="cyan"/>
        </w:rPr>
        <w:t>ports</w:t>
      </w:r>
      <w:r w:rsidRPr="00FC13DA">
        <w:rPr>
          <w:rStyle w:val="StyleUnderline"/>
        </w:rPr>
        <w:t xml:space="preserve"> at a conflict’s outset </w:t>
      </w:r>
      <w:r w:rsidRPr="001A1F53">
        <w:rPr>
          <w:rStyle w:val="StyleUnderline"/>
          <w:highlight w:val="cyan"/>
        </w:rPr>
        <w:t xml:space="preserve">to </w:t>
      </w:r>
      <w:r w:rsidRPr="001A1F53">
        <w:rPr>
          <w:rStyle w:val="Emphasis"/>
          <w:highlight w:val="cyan"/>
        </w:rPr>
        <w:t>prevent</w:t>
      </w:r>
      <w:r w:rsidRPr="001A1F53">
        <w:rPr>
          <w:rStyle w:val="StyleUnderline"/>
          <w:highlight w:val="cyan"/>
        </w:rPr>
        <w:t xml:space="preserve"> an </w:t>
      </w:r>
      <w:r w:rsidRPr="001A1F53">
        <w:rPr>
          <w:rStyle w:val="Emphasis"/>
          <w:highlight w:val="cyan"/>
        </w:rPr>
        <w:t>invader</w:t>
      </w:r>
      <w:r w:rsidRPr="00FC13DA">
        <w:rPr>
          <w:sz w:val="16"/>
        </w:rPr>
        <w:t xml:space="preserve"> from using them.</w:t>
      </w:r>
    </w:p>
    <w:p w14:paraId="45DCA1A5" w14:textId="77777777" w:rsidR="00A511B4" w:rsidRPr="00FC13DA" w:rsidRDefault="00A511B4" w:rsidP="00A511B4">
      <w:pPr>
        <w:rPr>
          <w:rStyle w:val="StyleUnderline"/>
        </w:rPr>
      </w:pPr>
      <w:r w:rsidRPr="00FC13DA">
        <w:rPr>
          <w:rStyle w:val="StyleUnderline"/>
        </w:rPr>
        <w:t>Taiwan’s west coast</w:t>
      </w:r>
      <w:r w:rsidRPr="00FC13DA">
        <w:rPr>
          <w:sz w:val="16"/>
        </w:rPr>
        <w:t xml:space="preserve"> has shallow waters extending from most of its beaches, meaning they </w:t>
      </w:r>
      <w:r w:rsidRPr="00FC13DA">
        <w:rPr>
          <w:rStyle w:val="StyleUnderline"/>
        </w:rPr>
        <w:t xml:space="preserve">are </w:t>
      </w:r>
      <w:r w:rsidRPr="00FC13DA">
        <w:rPr>
          <w:rStyle w:val="Emphasis"/>
        </w:rPr>
        <w:t>not ideal</w:t>
      </w:r>
      <w:r w:rsidRPr="00FC13DA">
        <w:rPr>
          <w:rStyle w:val="StyleUnderline"/>
        </w:rPr>
        <w:t xml:space="preserve"> for an invading force.</w:t>
      </w:r>
    </w:p>
    <w:p w14:paraId="3C321D98" w14:textId="77777777" w:rsidR="00A511B4" w:rsidRPr="00FC13DA" w:rsidRDefault="00A511B4" w:rsidP="00A511B4">
      <w:pPr>
        <w:rPr>
          <w:sz w:val="16"/>
        </w:rPr>
      </w:pPr>
      <w:r w:rsidRPr="00FC13DA">
        <w:rPr>
          <w:rStyle w:val="StyleUnderline"/>
        </w:rPr>
        <w:t>Taiwan’s east coast</w:t>
      </w:r>
      <w:r w:rsidRPr="00FC13DA">
        <w:rPr>
          <w:sz w:val="16"/>
        </w:rPr>
        <w:t xml:space="preserve"> is lined by cliffs that </w:t>
      </w:r>
      <w:r w:rsidRPr="00FC13DA">
        <w:rPr>
          <w:rStyle w:val="StyleUnderline"/>
        </w:rPr>
        <w:t>are too steep for an invading force to scale.</w:t>
      </w:r>
      <w:r w:rsidRPr="00FC13DA">
        <w:rPr>
          <w:sz w:val="16"/>
        </w:rPr>
        <w:t xml:space="preserve"> Moving to Taiwan’s major population centers is only possible via a few narrow passes and tunnels, which Taiwan can destroy or defend.</w:t>
      </w:r>
    </w:p>
    <w:p w14:paraId="69A62436" w14:textId="77777777" w:rsidR="00A511B4" w:rsidRPr="00FC13DA" w:rsidRDefault="00A511B4" w:rsidP="00A511B4">
      <w:pPr>
        <w:rPr>
          <w:rStyle w:val="StyleUnderline"/>
        </w:rPr>
      </w:pPr>
      <w:r w:rsidRPr="00FC13DA">
        <w:rPr>
          <w:sz w:val="16"/>
        </w:rPr>
        <w:t xml:space="preserve">The D-Day operation in World War II was the largest amphibious invasion in military history, involving seven thousand ships and almost two hundred thousand troops who crossed the nearly one-hundred-mile English Channel. Over a period of three-plus weeks, 850,000 troops landed on the beaches of Normandy to liberate France. </w:t>
      </w:r>
      <w:r w:rsidRPr="00FC13DA">
        <w:rPr>
          <w:rStyle w:val="StyleUnderline"/>
        </w:rPr>
        <w:t xml:space="preserve">A Chinese </w:t>
      </w:r>
      <w:r w:rsidRPr="00FC13DA">
        <w:rPr>
          <w:rStyle w:val="Emphasis"/>
        </w:rPr>
        <w:t>amphibious invasion</w:t>
      </w:r>
      <w:r w:rsidRPr="00FC13DA">
        <w:rPr>
          <w:rStyle w:val="StyleUnderline"/>
        </w:rPr>
        <w:t xml:space="preserve"> of Taiwan would likely have to </w:t>
      </w:r>
      <w:r w:rsidRPr="00FC13DA">
        <w:rPr>
          <w:rStyle w:val="Emphasis"/>
        </w:rPr>
        <w:t>dwarf</w:t>
      </w:r>
      <w:r w:rsidRPr="00FC13DA">
        <w:rPr>
          <w:rStyle w:val="StyleUnderline"/>
        </w:rPr>
        <w:t xml:space="preserve"> D-Day in scale.</w:t>
      </w:r>
    </w:p>
    <w:p w14:paraId="25C81D36" w14:textId="77777777" w:rsidR="00A511B4" w:rsidRPr="00FC13DA" w:rsidRDefault="00A511B4" w:rsidP="00A511B4">
      <w:pPr>
        <w:rPr>
          <w:rStyle w:val="StyleUnderline"/>
        </w:rPr>
      </w:pPr>
      <w:r w:rsidRPr="001A1F53">
        <w:rPr>
          <w:sz w:val="16"/>
        </w:rPr>
        <w:t xml:space="preserve">Due to the shallow water, </w:t>
      </w:r>
      <w:r w:rsidRPr="001A1F53">
        <w:rPr>
          <w:rStyle w:val="StyleUnderline"/>
          <w:highlight w:val="cyan"/>
        </w:rPr>
        <w:t>China would have to</w:t>
      </w:r>
      <w:r w:rsidRPr="00FC13DA">
        <w:rPr>
          <w:rStyle w:val="StyleUnderline"/>
        </w:rPr>
        <w:t xml:space="preserve"> anchor ships </w:t>
      </w:r>
      <w:r w:rsidRPr="00FC13DA">
        <w:rPr>
          <w:rStyle w:val="Emphasis"/>
        </w:rPr>
        <w:t>far from Taiwan’s coast</w:t>
      </w:r>
      <w:r w:rsidRPr="00FC13DA">
        <w:rPr>
          <w:rStyle w:val="StyleUnderline"/>
        </w:rPr>
        <w:t xml:space="preserve"> and </w:t>
      </w:r>
      <w:r w:rsidRPr="001A1F53">
        <w:rPr>
          <w:rStyle w:val="StyleUnderline"/>
          <w:highlight w:val="cyan"/>
        </w:rPr>
        <w:t>move equipment</w:t>
      </w:r>
      <w:r w:rsidRPr="001A1F53">
        <w:rPr>
          <w:sz w:val="16"/>
        </w:rPr>
        <w:t xml:space="preserve"> to the shores </w:t>
      </w:r>
      <w:r w:rsidRPr="00FC13DA">
        <w:rPr>
          <w:rStyle w:val="Emphasis"/>
        </w:rPr>
        <w:t>slo</w:t>
      </w:r>
      <w:r w:rsidRPr="001A1F53">
        <w:rPr>
          <w:rStyle w:val="Emphasis"/>
          <w:highlight w:val="cyan"/>
        </w:rPr>
        <w:t>wly</w:t>
      </w:r>
      <w:r w:rsidRPr="001A1F53">
        <w:rPr>
          <w:rStyle w:val="StyleUnderline"/>
          <w:highlight w:val="cyan"/>
        </w:rPr>
        <w:t xml:space="preserve">, making the ships </w:t>
      </w:r>
      <w:r w:rsidRPr="001A1F53">
        <w:rPr>
          <w:rStyle w:val="Emphasis"/>
          <w:highlight w:val="cyan"/>
        </w:rPr>
        <w:t>vulnerable</w:t>
      </w:r>
      <w:r w:rsidRPr="00FC13DA">
        <w:rPr>
          <w:rStyle w:val="StyleUnderline"/>
        </w:rPr>
        <w:t xml:space="preserve"> to Taiwanese missiles and artillery.</w:t>
      </w:r>
    </w:p>
    <w:p w14:paraId="0915622F" w14:textId="77777777" w:rsidR="00A511B4" w:rsidRPr="00FC13DA" w:rsidRDefault="00A511B4" w:rsidP="00A511B4">
      <w:pPr>
        <w:rPr>
          <w:rStyle w:val="StyleUnderline"/>
        </w:rPr>
      </w:pPr>
      <w:r w:rsidRPr="001A1F53">
        <w:rPr>
          <w:rStyle w:val="StyleUnderline"/>
          <w:highlight w:val="cyan"/>
        </w:rPr>
        <w:t>Taiwan</w:t>
      </w:r>
      <w:r w:rsidRPr="00FC13DA">
        <w:rPr>
          <w:rStyle w:val="StyleUnderline"/>
        </w:rPr>
        <w:t xml:space="preserve"> has also </w:t>
      </w:r>
      <w:r w:rsidRPr="001A1F53">
        <w:rPr>
          <w:rStyle w:val="StyleUnderline"/>
          <w:highlight w:val="cyan"/>
        </w:rPr>
        <w:t xml:space="preserve">invested in </w:t>
      </w:r>
      <w:r w:rsidRPr="001A1F53">
        <w:rPr>
          <w:rStyle w:val="Emphasis"/>
          <w:highlight w:val="cyan"/>
        </w:rPr>
        <w:t>defenses</w:t>
      </w:r>
      <w:r w:rsidRPr="001A1F53">
        <w:rPr>
          <w:rStyle w:val="StyleUnderline"/>
          <w:highlight w:val="cyan"/>
        </w:rPr>
        <w:t xml:space="preserve">, from </w:t>
      </w:r>
      <w:r w:rsidRPr="001A1F53">
        <w:rPr>
          <w:rStyle w:val="Emphasis"/>
          <w:highlight w:val="cyan"/>
        </w:rPr>
        <w:t>mines</w:t>
      </w:r>
      <w:r w:rsidRPr="001A1F53">
        <w:rPr>
          <w:rStyle w:val="StyleUnderline"/>
          <w:highlight w:val="cyan"/>
        </w:rPr>
        <w:t xml:space="preserve"> to</w:t>
      </w:r>
      <w:r w:rsidRPr="00FC13DA">
        <w:rPr>
          <w:rStyle w:val="StyleUnderline"/>
        </w:rPr>
        <w:t xml:space="preserve"> anti-landing </w:t>
      </w:r>
      <w:r w:rsidRPr="00FC13DA">
        <w:rPr>
          <w:rStyle w:val="Emphasis"/>
        </w:rPr>
        <w:t>spikes</w:t>
      </w:r>
      <w:r w:rsidRPr="00FC13DA">
        <w:rPr>
          <w:rStyle w:val="StyleUnderline"/>
        </w:rPr>
        <w:t xml:space="preserve">, and mobile </w:t>
      </w:r>
      <w:r w:rsidRPr="001A1F53">
        <w:rPr>
          <w:rStyle w:val="StyleUnderline"/>
          <w:highlight w:val="cyan"/>
        </w:rPr>
        <w:t xml:space="preserve">missile </w:t>
      </w:r>
      <w:r w:rsidRPr="001A1F53">
        <w:rPr>
          <w:rStyle w:val="Emphasis"/>
          <w:highlight w:val="cyan"/>
        </w:rPr>
        <w:t>launchers</w:t>
      </w:r>
      <w:r w:rsidRPr="00FC13DA">
        <w:rPr>
          <w:rStyle w:val="StyleUnderline"/>
        </w:rPr>
        <w:t>.</w:t>
      </w:r>
    </w:p>
    <w:p w14:paraId="14645615" w14:textId="77777777" w:rsidR="00A511B4" w:rsidRPr="001A1F53" w:rsidRDefault="00A511B4" w:rsidP="00A511B4">
      <w:pPr>
        <w:rPr>
          <w:sz w:val="16"/>
        </w:rPr>
      </w:pPr>
      <w:r w:rsidRPr="00FC13DA">
        <w:rPr>
          <w:rStyle w:val="StyleUnderline"/>
        </w:rPr>
        <w:t xml:space="preserve">Despite China’s rapid military </w:t>
      </w:r>
      <w:r w:rsidRPr="00FC13DA">
        <w:rPr>
          <w:rStyle w:val="Emphasis"/>
        </w:rPr>
        <w:t>modernization</w:t>
      </w:r>
      <w:r w:rsidRPr="001A1F53">
        <w:rPr>
          <w:sz w:val="16"/>
        </w:rPr>
        <w:t xml:space="preserve"> and its focus on preparing for military scenarios in the Taiwan Strait, </w:t>
      </w:r>
      <w:r w:rsidRPr="001A1F53">
        <w:rPr>
          <w:rStyle w:val="StyleUnderline"/>
          <w:highlight w:val="cyan"/>
        </w:rPr>
        <w:t>Taiwan has inherent</w:t>
      </w:r>
      <w:r w:rsidRPr="00FC13DA">
        <w:rPr>
          <w:rStyle w:val="StyleUnderline"/>
        </w:rPr>
        <w:t xml:space="preserve"> defensive </w:t>
      </w:r>
      <w:r w:rsidRPr="001A1F53">
        <w:rPr>
          <w:rStyle w:val="Emphasis"/>
          <w:highlight w:val="cyan"/>
        </w:rPr>
        <w:t>advantages</w:t>
      </w:r>
      <w:r w:rsidRPr="001A1F53">
        <w:rPr>
          <w:sz w:val="16"/>
        </w:rPr>
        <w:t xml:space="preserve"> that China will find difficult to overcome.</w:t>
      </w:r>
    </w:p>
    <w:p w14:paraId="68470F29" w14:textId="77777777" w:rsidR="00A511B4" w:rsidRPr="001A1F53" w:rsidRDefault="00A511B4" w:rsidP="00A511B4">
      <w:pPr>
        <w:rPr>
          <w:sz w:val="16"/>
        </w:rPr>
      </w:pPr>
      <w:r w:rsidRPr="001A1F53">
        <w:rPr>
          <w:sz w:val="16"/>
        </w:rPr>
        <w:t>Mountainous and Unforgiving Terrain</w:t>
      </w:r>
    </w:p>
    <w:p w14:paraId="091D8631" w14:textId="77777777" w:rsidR="00A511B4" w:rsidRPr="001A1F53" w:rsidRDefault="00A511B4" w:rsidP="00A511B4">
      <w:pPr>
        <w:rPr>
          <w:sz w:val="16"/>
        </w:rPr>
      </w:pPr>
      <w:r w:rsidRPr="001A1F53">
        <w:rPr>
          <w:sz w:val="16"/>
        </w:rPr>
        <w:t>Even if China’s military successfully established a beachhead on Taiwan, it would struggle to navigate the mountainous terrain to secure the island.</w:t>
      </w:r>
    </w:p>
    <w:p w14:paraId="4CB1C7AA" w14:textId="77777777" w:rsidR="00A511B4" w:rsidRPr="001A1F53" w:rsidRDefault="00A511B4" w:rsidP="00A511B4">
      <w:pPr>
        <w:rPr>
          <w:sz w:val="16"/>
        </w:rPr>
      </w:pPr>
      <w:r w:rsidRPr="001A1F53">
        <w:rPr>
          <w:sz w:val="16"/>
        </w:rPr>
        <w:t>Taiwan’s military, by contrast, has the advantage of knowing the land and terrain and how to defend it.</w:t>
      </w:r>
    </w:p>
    <w:p w14:paraId="5B4591A2" w14:textId="77777777" w:rsidR="00A511B4" w:rsidRPr="001A1F53" w:rsidRDefault="00A511B4" w:rsidP="00A511B4">
      <w:pPr>
        <w:rPr>
          <w:sz w:val="16"/>
        </w:rPr>
      </w:pPr>
      <w:r w:rsidRPr="001A1F53">
        <w:rPr>
          <w:sz w:val="16"/>
        </w:rPr>
        <w:t>Taiwan has mountain peaks reaching over twelve thousand feet. Taiwanese troops could hide in those mountains and wage a guerrilla warfare campaign.</w:t>
      </w:r>
    </w:p>
    <w:p w14:paraId="16F0DBA1" w14:textId="77777777" w:rsidR="00A511B4" w:rsidRPr="001A1F53" w:rsidRDefault="00A511B4" w:rsidP="00A511B4">
      <w:pPr>
        <w:rPr>
          <w:rStyle w:val="StyleUnderline"/>
        </w:rPr>
      </w:pPr>
      <w:r w:rsidRPr="001A1F53">
        <w:rPr>
          <w:rStyle w:val="StyleUnderline"/>
        </w:rPr>
        <w:t>Traversing</w:t>
      </w:r>
      <w:r w:rsidRPr="001A1F53">
        <w:rPr>
          <w:sz w:val="16"/>
        </w:rPr>
        <w:t xml:space="preserve"> those </w:t>
      </w:r>
      <w:r w:rsidRPr="001A1F53">
        <w:rPr>
          <w:rStyle w:val="StyleUnderline"/>
        </w:rPr>
        <w:t xml:space="preserve">mountains to move </w:t>
      </w:r>
      <w:r w:rsidRPr="001A1F53">
        <w:rPr>
          <w:rStyle w:val="Emphasis"/>
        </w:rPr>
        <w:t>inland</w:t>
      </w:r>
      <w:r w:rsidRPr="001A1F53">
        <w:rPr>
          <w:rStyle w:val="StyleUnderline"/>
        </w:rPr>
        <w:t xml:space="preserve"> would be </w:t>
      </w:r>
      <w:r w:rsidRPr="001A1F53">
        <w:rPr>
          <w:rStyle w:val="Emphasis"/>
        </w:rPr>
        <w:t>challenging</w:t>
      </w:r>
      <w:r w:rsidRPr="001A1F53">
        <w:rPr>
          <w:rStyle w:val="StyleUnderline"/>
        </w:rPr>
        <w:t xml:space="preserve">, rendering Taiwan’s east coast </w:t>
      </w:r>
      <w:r w:rsidRPr="001A1F53">
        <w:rPr>
          <w:rStyle w:val="Emphasis"/>
        </w:rPr>
        <w:t>far less useful</w:t>
      </w:r>
      <w:r w:rsidRPr="001A1F53">
        <w:rPr>
          <w:sz w:val="16"/>
        </w:rPr>
        <w:t xml:space="preserve"> and forcing invaders to focus on attacking the island’s west coast. In addition, although Taiwan has major ports located in the south, moving to the north is also hard because there are few major roadways and many river crossings. As a result, </w:t>
      </w:r>
      <w:r w:rsidRPr="001A1F53">
        <w:rPr>
          <w:rStyle w:val="StyleUnderline"/>
        </w:rPr>
        <w:t xml:space="preserve">a Chinese </w:t>
      </w:r>
      <w:r w:rsidRPr="001A1F53">
        <w:rPr>
          <w:rStyle w:val="StyleUnderline"/>
          <w:highlight w:val="cyan"/>
        </w:rPr>
        <w:t>invasion would</w:t>
      </w:r>
      <w:r w:rsidRPr="001A1F53">
        <w:rPr>
          <w:rStyle w:val="StyleUnderline"/>
        </w:rPr>
        <w:t xml:space="preserve"> likely </w:t>
      </w:r>
      <w:r w:rsidRPr="001A1F53">
        <w:rPr>
          <w:rStyle w:val="StyleUnderline"/>
          <w:highlight w:val="cyan"/>
        </w:rPr>
        <w:t xml:space="preserve">have to </w:t>
      </w:r>
      <w:r w:rsidRPr="001A1F53">
        <w:rPr>
          <w:rStyle w:val="Emphasis"/>
          <w:highlight w:val="cyan"/>
        </w:rPr>
        <w:t>focus</w:t>
      </w:r>
      <w:r w:rsidRPr="001A1F53">
        <w:rPr>
          <w:rStyle w:val="StyleUnderline"/>
          <w:highlight w:val="cyan"/>
        </w:rPr>
        <w:t xml:space="preserve"> squarely on</w:t>
      </w:r>
      <w:r w:rsidRPr="001A1F53">
        <w:rPr>
          <w:rStyle w:val="StyleUnderline"/>
        </w:rPr>
        <w:t xml:space="preserve"> the ports and beaches located near </w:t>
      </w:r>
      <w:r w:rsidRPr="001A1F53">
        <w:rPr>
          <w:rStyle w:val="Emphasis"/>
          <w:highlight w:val="cyan"/>
        </w:rPr>
        <w:t>Taipei</w:t>
      </w:r>
      <w:r w:rsidRPr="001A1F53">
        <w:rPr>
          <w:rStyle w:val="StyleUnderline"/>
        </w:rPr>
        <w:t>.</w:t>
      </w:r>
    </w:p>
    <w:p w14:paraId="312678EB" w14:textId="77777777" w:rsidR="00A511B4" w:rsidRPr="001A1F53" w:rsidRDefault="00A511B4" w:rsidP="00A511B4">
      <w:pPr>
        <w:rPr>
          <w:sz w:val="16"/>
        </w:rPr>
      </w:pPr>
      <w:r w:rsidRPr="001A1F53">
        <w:rPr>
          <w:sz w:val="16"/>
        </w:rPr>
        <w:t>Strategic Chokepoints</w:t>
      </w:r>
    </w:p>
    <w:p w14:paraId="2BF9A983" w14:textId="77777777" w:rsidR="00A511B4" w:rsidRPr="001A1F53" w:rsidRDefault="00A511B4" w:rsidP="00A511B4">
      <w:pPr>
        <w:rPr>
          <w:sz w:val="16"/>
        </w:rPr>
      </w:pPr>
      <w:r w:rsidRPr="001A1F53">
        <w:rPr>
          <w:rStyle w:val="StyleUnderline"/>
        </w:rPr>
        <w:t>With few viable beaches and ports to choose from and the difficulty of moving forces</w:t>
      </w:r>
      <w:r w:rsidRPr="001A1F53">
        <w:rPr>
          <w:sz w:val="16"/>
        </w:rPr>
        <w:t xml:space="preserve"> across the island, </w:t>
      </w:r>
      <w:r w:rsidRPr="001A1F53">
        <w:rPr>
          <w:rStyle w:val="StyleUnderline"/>
        </w:rPr>
        <w:t xml:space="preserve">China’s concentration would turn to </w:t>
      </w:r>
      <w:r w:rsidRPr="001A1F53">
        <w:rPr>
          <w:rStyle w:val="Emphasis"/>
        </w:rPr>
        <w:t>Taiwan’s capital</w:t>
      </w:r>
      <w:r w:rsidRPr="001A1F53">
        <w:rPr>
          <w:rStyle w:val="StyleUnderline"/>
        </w:rPr>
        <w:t xml:space="preserve"> region</w:t>
      </w:r>
      <w:r w:rsidRPr="001A1F53">
        <w:rPr>
          <w:sz w:val="16"/>
        </w:rPr>
        <w:t xml:space="preserve">, home to over one-fourth of its population. </w:t>
      </w:r>
      <w:r w:rsidRPr="001A1F53">
        <w:rPr>
          <w:rStyle w:val="StyleUnderline"/>
        </w:rPr>
        <w:t xml:space="preserve">China’s military would seek to </w:t>
      </w:r>
      <w:r w:rsidRPr="001A1F53">
        <w:rPr>
          <w:rStyle w:val="Emphasis"/>
        </w:rPr>
        <w:t>seize control</w:t>
      </w:r>
      <w:r w:rsidRPr="001A1F53">
        <w:rPr>
          <w:rStyle w:val="StyleUnderline"/>
        </w:rPr>
        <w:t xml:space="preserve"> of Taipei</w:t>
      </w:r>
      <w:r w:rsidRPr="001A1F53">
        <w:rPr>
          <w:sz w:val="16"/>
        </w:rPr>
        <w:t xml:space="preserve"> and depose Taiwan’s government.</w:t>
      </w:r>
    </w:p>
    <w:p w14:paraId="23E8CDC6" w14:textId="77777777" w:rsidR="00A511B4" w:rsidRPr="001A1F53" w:rsidRDefault="00A511B4" w:rsidP="00A511B4">
      <w:pPr>
        <w:rPr>
          <w:rStyle w:val="StyleUnderline"/>
        </w:rPr>
      </w:pPr>
      <w:r w:rsidRPr="001A1F53">
        <w:rPr>
          <w:sz w:val="16"/>
        </w:rPr>
        <w:t xml:space="preserve">Driven by the political objective of establishing full control over Taiwan, </w:t>
      </w:r>
      <w:r w:rsidRPr="001A1F53">
        <w:rPr>
          <w:rStyle w:val="StyleUnderline"/>
        </w:rPr>
        <w:t xml:space="preserve">China would </w:t>
      </w:r>
      <w:r w:rsidRPr="001A1F53">
        <w:rPr>
          <w:rStyle w:val="Emphasis"/>
        </w:rPr>
        <w:t>need to seize control</w:t>
      </w:r>
      <w:r w:rsidRPr="001A1F53">
        <w:rPr>
          <w:rStyle w:val="StyleUnderline"/>
        </w:rPr>
        <w:t xml:space="preserve"> of Taiwan’s capital of </w:t>
      </w:r>
      <w:r w:rsidRPr="001A1F53">
        <w:rPr>
          <w:rStyle w:val="Emphasis"/>
        </w:rPr>
        <w:t>Taipei</w:t>
      </w:r>
      <w:r w:rsidRPr="001A1F53">
        <w:rPr>
          <w:rStyle w:val="StyleUnderline"/>
        </w:rPr>
        <w:t>.</w:t>
      </w:r>
    </w:p>
    <w:p w14:paraId="352AEDD6" w14:textId="77777777" w:rsidR="00A511B4" w:rsidRPr="001A1F53" w:rsidRDefault="00A511B4" w:rsidP="00A511B4">
      <w:pPr>
        <w:rPr>
          <w:sz w:val="16"/>
        </w:rPr>
      </w:pPr>
      <w:r w:rsidRPr="001A1F53">
        <w:rPr>
          <w:rStyle w:val="StyleUnderline"/>
          <w:highlight w:val="cyan"/>
        </w:rPr>
        <w:t xml:space="preserve">However, gaining </w:t>
      </w:r>
      <w:r w:rsidRPr="001A1F53">
        <w:rPr>
          <w:rStyle w:val="Emphasis"/>
          <w:highlight w:val="cyan"/>
        </w:rPr>
        <w:t>control</w:t>
      </w:r>
      <w:r w:rsidRPr="001A1F53">
        <w:rPr>
          <w:rStyle w:val="StyleUnderline"/>
          <w:highlight w:val="cyan"/>
        </w:rPr>
        <w:t xml:space="preserve"> of Taipei</w:t>
      </w:r>
      <w:r w:rsidRPr="001A1F53">
        <w:rPr>
          <w:rStyle w:val="StyleUnderline"/>
        </w:rPr>
        <w:t xml:space="preserve"> to establish </w:t>
      </w:r>
      <w:r w:rsidRPr="001A1F53">
        <w:rPr>
          <w:rStyle w:val="Emphasis"/>
        </w:rPr>
        <w:t>full control</w:t>
      </w:r>
      <w:r w:rsidRPr="001A1F53">
        <w:rPr>
          <w:rStyle w:val="StyleUnderline"/>
        </w:rPr>
        <w:t xml:space="preserve"> over Taiwan </w:t>
      </w:r>
      <w:r w:rsidRPr="001A1F53">
        <w:rPr>
          <w:rStyle w:val="StyleUnderline"/>
          <w:highlight w:val="cyan"/>
        </w:rPr>
        <w:t xml:space="preserve">would be </w:t>
      </w:r>
      <w:r w:rsidRPr="001A1F53">
        <w:rPr>
          <w:rStyle w:val="Emphasis"/>
          <w:highlight w:val="cyan"/>
        </w:rPr>
        <w:t>enormously difficult</w:t>
      </w:r>
      <w:r w:rsidRPr="001A1F53">
        <w:rPr>
          <w:sz w:val="16"/>
        </w:rPr>
        <w:t>. Few routes lead into the city, which sits in a bowl, ringed by mountains that defenders can utilize to target an invading force.</w:t>
      </w:r>
    </w:p>
    <w:p w14:paraId="4AF2FA77" w14:textId="77777777" w:rsidR="00A511B4" w:rsidRPr="001A1F53" w:rsidRDefault="00A511B4" w:rsidP="00A511B4">
      <w:pPr>
        <w:rPr>
          <w:sz w:val="16"/>
        </w:rPr>
      </w:pPr>
      <w:r w:rsidRPr="001A1F53">
        <w:rPr>
          <w:sz w:val="16"/>
        </w:rPr>
        <w:t xml:space="preserve">To prevent China’s military from seizing the capital, </w:t>
      </w:r>
      <w:r w:rsidRPr="001A1F53">
        <w:rPr>
          <w:rStyle w:val="StyleUnderline"/>
          <w:highlight w:val="cyan"/>
        </w:rPr>
        <w:t>Taiwan can</w:t>
      </w:r>
      <w:r w:rsidRPr="001A1F53">
        <w:rPr>
          <w:rStyle w:val="StyleUnderline"/>
        </w:rPr>
        <w:t xml:space="preserve"> choose to </w:t>
      </w:r>
      <w:r w:rsidRPr="001A1F53">
        <w:rPr>
          <w:rStyle w:val="Emphasis"/>
          <w:highlight w:val="cyan"/>
        </w:rPr>
        <w:t>destroy</w:t>
      </w:r>
      <w:r w:rsidRPr="001A1F53">
        <w:rPr>
          <w:rStyle w:val="StyleUnderline"/>
          <w:highlight w:val="cyan"/>
        </w:rPr>
        <w:t xml:space="preserve"> the</w:t>
      </w:r>
      <w:r w:rsidRPr="001A1F53">
        <w:rPr>
          <w:rStyle w:val="StyleUnderline"/>
        </w:rPr>
        <w:t xml:space="preserve"> city’s major </w:t>
      </w:r>
      <w:r w:rsidRPr="001A1F53">
        <w:rPr>
          <w:rStyle w:val="Emphasis"/>
          <w:highlight w:val="cyan"/>
        </w:rPr>
        <w:t>port</w:t>
      </w:r>
      <w:r w:rsidRPr="001A1F53">
        <w:rPr>
          <w:rStyle w:val="StyleUnderline"/>
          <w:highlight w:val="cyan"/>
        </w:rPr>
        <w:t xml:space="preserve"> and</w:t>
      </w:r>
      <w:r w:rsidRPr="001A1F53">
        <w:rPr>
          <w:rStyle w:val="StyleUnderline"/>
        </w:rPr>
        <w:t xml:space="preserve"> the tunnels and </w:t>
      </w:r>
      <w:r w:rsidRPr="001A1F53">
        <w:rPr>
          <w:rStyle w:val="StyleUnderline"/>
          <w:highlight w:val="cyan"/>
        </w:rPr>
        <w:t>highways</w:t>
      </w:r>
      <w:r w:rsidRPr="001A1F53">
        <w:rPr>
          <w:sz w:val="16"/>
        </w:rPr>
        <w:t xml:space="preserve"> leading into the city.</w:t>
      </w:r>
    </w:p>
    <w:p w14:paraId="667F8B42" w14:textId="77777777" w:rsidR="00A511B4" w:rsidRPr="001A1F53" w:rsidRDefault="00A511B4" w:rsidP="00A511B4">
      <w:pPr>
        <w:rPr>
          <w:sz w:val="16"/>
        </w:rPr>
      </w:pPr>
      <w:r w:rsidRPr="001A1F53">
        <w:rPr>
          <w:sz w:val="16"/>
        </w:rPr>
        <w:t>Even if China’s military entered Taipei, it would have to consider conducting urban warfare.</w:t>
      </w:r>
    </w:p>
    <w:p w14:paraId="460E4F9F" w14:textId="77777777" w:rsidR="00A511B4" w:rsidRPr="001A1F53" w:rsidRDefault="00A511B4" w:rsidP="00A511B4">
      <w:pPr>
        <w:rPr>
          <w:sz w:val="16"/>
        </w:rPr>
      </w:pPr>
      <w:r w:rsidRPr="001A1F53">
        <w:rPr>
          <w:sz w:val="16"/>
        </w:rPr>
        <w:t>Costly Urban Warfare</w:t>
      </w:r>
    </w:p>
    <w:p w14:paraId="2E116F23" w14:textId="77777777" w:rsidR="00A511B4" w:rsidRPr="001A1F53" w:rsidRDefault="00A511B4" w:rsidP="00A511B4">
      <w:pPr>
        <w:rPr>
          <w:sz w:val="16"/>
        </w:rPr>
      </w:pPr>
      <w:r w:rsidRPr="001A1F53">
        <w:rPr>
          <w:sz w:val="16"/>
        </w:rPr>
        <w:t>Given the island’s terrain, most of Taiwan’s twenty-three million people live in a handful of cities, with seven million residing in Taipei.</w:t>
      </w:r>
    </w:p>
    <w:p w14:paraId="6DE16C87" w14:textId="77777777" w:rsidR="00A511B4" w:rsidRPr="001A1F53" w:rsidRDefault="00A511B4" w:rsidP="00A511B4">
      <w:pPr>
        <w:rPr>
          <w:rStyle w:val="StyleUnderline"/>
        </w:rPr>
      </w:pPr>
      <w:r w:rsidRPr="001A1F53">
        <w:rPr>
          <w:sz w:val="16"/>
        </w:rPr>
        <w:t xml:space="preserve">To conquer Taiwan, </w:t>
      </w:r>
      <w:r w:rsidRPr="001A1F53">
        <w:rPr>
          <w:rStyle w:val="StyleUnderline"/>
          <w:highlight w:val="cyan"/>
        </w:rPr>
        <w:t>China would</w:t>
      </w:r>
      <w:r w:rsidRPr="001A1F53">
        <w:rPr>
          <w:rStyle w:val="StyleUnderline"/>
        </w:rPr>
        <w:t xml:space="preserve"> therefore </w:t>
      </w:r>
      <w:r w:rsidRPr="001A1F53">
        <w:rPr>
          <w:rStyle w:val="StyleUnderline"/>
          <w:highlight w:val="cyan"/>
        </w:rPr>
        <w:t xml:space="preserve">be forced into </w:t>
      </w:r>
      <w:r w:rsidRPr="001A1F53">
        <w:rPr>
          <w:rStyle w:val="Emphasis"/>
          <w:highlight w:val="cyan"/>
        </w:rPr>
        <w:t>urban combat</w:t>
      </w:r>
      <w:r w:rsidRPr="001A1F53">
        <w:rPr>
          <w:rStyle w:val="StyleUnderline"/>
        </w:rPr>
        <w:t>, fighting street by street.</w:t>
      </w:r>
    </w:p>
    <w:p w14:paraId="7C0D5693" w14:textId="77777777" w:rsidR="00A511B4" w:rsidRPr="001A1F53" w:rsidRDefault="00A511B4" w:rsidP="00A511B4">
      <w:pPr>
        <w:rPr>
          <w:rStyle w:val="StyleUnderline"/>
        </w:rPr>
      </w:pPr>
      <w:r w:rsidRPr="001A1F53">
        <w:rPr>
          <w:rStyle w:val="StyleUnderline"/>
          <w:highlight w:val="cyan"/>
        </w:rPr>
        <w:t>That</w:t>
      </w:r>
      <w:r w:rsidRPr="001A1F53">
        <w:rPr>
          <w:rStyle w:val="StyleUnderline"/>
        </w:rPr>
        <w:t xml:space="preserve"> approach </w:t>
      </w:r>
      <w:r w:rsidRPr="001A1F53">
        <w:rPr>
          <w:rStyle w:val="StyleUnderline"/>
          <w:highlight w:val="cyan"/>
        </w:rPr>
        <w:t>would mean a</w:t>
      </w:r>
      <w:r w:rsidRPr="001A1F53">
        <w:rPr>
          <w:rStyle w:val="StyleUnderline"/>
        </w:rPr>
        <w:t xml:space="preserve"> slow, </w:t>
      </w:r>
      <w:r w:rsidRPr="001A1F53">
        <w:rPr>
          <w:rStyle w:val="Emphasis"/>
          <w:highlight w:val="cyan"/>
        </w:rPr>
        <w:t>costly invasion</w:t>
      </w:r>
      <w:r w:rsidRPr="001A1F53">
        <w:rPr>
          <w:rStyle w:val="StyleUnderline"/>
        </w:rPr>
        <w:t>.</w:t>
      </w:r>
    </w:p>
    <w:p w14:paraId="26BF3605" w14:textId="77777777" w:rsidR="00A511B4" w:rsidRDefault="00A511B4" w:rsidP="00A511B4">
      <w:pPr>
        <w:rPr>
          <w:rStyle w:val="StyleUnderline"/>
        </w:rPr>
      </w:pPr>
      <w:r w:rsidRPr="001A1F53">
        <w:rPr>
          <w:rStyle w:val="StyleUnderline"/>
        </w:rPr>
        <w:t xml:space="preserve">Taiwan has </w:t>
      </w:r>
      <w:r w:rsidRPr="001A1F53">
        <w:rPr>
          <w:rStyle w:val="Emphasis"/>
        </w:rPr>
        <w:t>inherent advantages</w:t>
      </w:r>
      <w:r w:rsidRPr="001A1F53">
        <w:rPr>
          <w:rStyle w:val="StyleUnderline"/>
        </w:rPr>
        <w:t xml:space="preserve"> that will make an invasion difficult, expensive, and uncertain.</w:t>
      </w:r>
      <w:r w:rsidRPr="001A1F53">
        <w:rPr>
          <w:sz w:val="16"/>
        </w:rPr>
        <w:t xml:space="preserve"> Still, the Taiwanese people’s will to fight and resist will likely prove more decisive than mountains, ports, roads, or the ocean. If China conducts the operation with little opposition, it can probably navigate and overcome those obstacles. However, </w:t>
      </w:r>
      <w:r w:rsidRPr="001A1F53">
        <w:rPr>
          <w:rStyle w:val="StyleUnderline"/>
          <w:highlight w:val="cyan"/>
        </w:rPr>
        <w:t xml:space="preserve">if confronted with </w:t>
      </w:r>
      <w:r w:rsidRPr="001A1F53">
        <w:rPr>
          <w:rStyle w:val="Emphasis"/>
          <w:highlight w:val="cyan"/>
        </w:rPr>
        <w:t>millions</w:t>
      </w:r>
      <w:r w:rsidRPr="001A1F53">
        <w:rPr>
          <w:rStyle w:val="Emphasis"/>
        </w:rPr>
        <w:t xml:space="preserve"> of people</w:t>
      </w:r>
      <w:r w:rsidRPr="001A1F53">
        <w:rPr>
          <w:rStyle w:val="StyleUnderline"/>
        </w:rPr>
        <w:t xml:space="preserve"> </w:t>
      </w:r>
      <w:r w:rsidRPr="001A1F53">
        <w:rPr>
          <w:rStyle w:val="StyleUnderline"/>
          <w:highlight w:val="cyan"/>
        </w:rPr>
        <w:t>determined to repel</w:t>
      </w:r>
      <w:r w:rsidRPr="001A1F53">
        <w:rPr>
          <w:rStyle w:val="StyleUnderline"/>
        </w:rPr>
        <w:t xml:space="preserve"> an </w:t>
      </w:r>
      <w:r w:rsidRPr="001A1F53">
        <w:rPr>
          <w:rStyle w:val="StyleUnderline"/>
          <w:highlight w:val="cyan"/>
        </w:rPr>
        <w:t>invasion, China will face a</w:t>
      </w:r>
      <w:r w:rsidRPr="001A1F53">
        <w:rPr>
          <w:rStyle w:val="StyleUnderline"/>
        </w:rPr>
        <w:t xml:space="preserve"> much </w:t>
      </w:r>
      <w:r w:rsidRPr="001A1F53">
        <w:rPr>
          <w:rStyle w:val="Emphasis"/>
          <w:highlight w:val="cyan"/>
        </w:rPr>
        <w:t>tougher task</w:t>
      </w:r>
      <w:r w:rsidRPr="001A1F53">
        <w:rPr>
          <w:rStyle w:val="StyleUnderline"/>
        </w:rPr>
        <w:t>.</w:t>
      </w:r>
    </w:p>
    <w:p w14:paraId="54D7792F" w14:textId="77777777" w:rsidR="00A511B4" w:rsidRPr="003E7593" w:rsidRDefault="00A511B4" w:rsidP="00A511B4">
      <w:pPr>
        <w:pStyle w:val="Heading4"/>
        <w:rPr>
          <w:rFonts w:cs="Calibri"/>
        </w:rPr>
      </w:pPr>
      <w:r w:rsidRPr="003E7593">
        <w:rPr>
          <w:rFonts w:cs="Calibri"/>
        </w:rPr>
        <w:t xml:space="preserve">No </w:t>
      </w:r>
      <w:r w:rsidRPr="003E7593">
        <w:rPr>
          <w:rFonts w:cs="Calibri"/>
          <w:u w:val="single"/>
        </w:rPr>
        <w:t>Taiwan</w:t>
      </w:r>
      <w:r w:rsidRPr="003E7593">
        <w:rPr>
          <w:rFonts w:cs="Calibri"/>
        </w:rPr>
        <w:t xml:space="preserve"> war.</w:t>
      </w:r>
    </w:p>
    <w:p w14:paraId="6950EF57" w14:textId="77777777" w:rsidR="00A511B4" w:rsidRPr="003E7593" w:rsidRDefault="00A511B4" w:rsidP="00A511B4">
      <w:r w:rsidRPr="003E7593">
        <w:rPr>
          <w:rStyle w:val="Style13ptBold"/>
        </w:rPr>
        <w:t>Bremmer 23’</w:t>
      </w:r>
      <w:r w:rsidRPr="003E7593">
        <w:t xml:space="preserve"> – Ian, President of Eurasia Group, Foreign Affairs Columnist and Editor-at-Large at TIME, Ph.D. in Political Science from Stanford University.  “Why China Won't Invade Taiwan Anytime Soon”, TIME, https://time.com/6270599/china-invade-taiwan, 04-12-2023</w:t>
      </w:r>
    </w:p>
    <w:p w14:paraId="60FAD2B1" w14:textId="77777777" w:rsidR="00A511B4" w:rsidRPr="003E7593" w:rsidRDefault="00A511B4" w:rsidP="00A511B4">
      <w:pPr>
        <w:rPr>
          <w:sz w:val="16"/>
        </w:rPr>
      </w:pPr>
      <w:r w:rsidRPr="003E7593">
        <w:rPr>
          <w:sz w:val="16"/>
        </w:rPr>
        <w:t xml:space="preserve">All that said, </w:t>
      </w:r>
      <w:r w:rsidRPr="003E7593">
        <w:rPr>
          <w:rStyle w:val="StyleUnderline"/>
        </w:rPr>
        <w:t xml:space="preserve">the actual </w:t>
      </w:r>
      <w:r w:rsidRPr="003E7593">
        <w:rPr>
          <w:rStyle w:val="StyleUnderline"/>
          <w:highlight w:val="cyan"/>
        </w:rPr>
        <w:t>risk of</w:t>
      </w:r>
      <w:r w:rsidRPr="003E7593">
        <w:rPr>
          <w:rStyle w:val="StyleUnderline"/>
        </w:rPr>
        <w:t xml:space="preserve"> imminent </w:t>
      </w:r>
      <w:r w:rsidRPr="003E7593">
        <w:rPr>
          <w:rStyle w:val="StyleUnderline"/>
          <w:highlight w:val="cyan"/>
        </w:rPr>
        <w:t>Chinese military action against Taiwan</w:t>
      </w:r>
      <w:r w:rsidRPr="003E7593">
        <w:rPr>
          <w:rStyle w:val="StyleUnderline"/>
        </w:rPr>
        <w:t xml:space="preserve"> remains </w:t>
      </w:r>
      <w:r w:rsidRPr="003E7593">
        <w:rPr>
          <w:rStyle w:val="Emphasis"/>
          <w:highlight w:val="cyan"/>
        </w:rPr>
        <w:t>low</w:t>
      </w:r>
      <w:r w:rsidRPr="003E7593">
        <w:rPr>
          <w:rStyle w:val="StyleUnderline"/>
          <w:highlight w:val="cyan"/>
        </w:rPr>
        <w:t xml:space="preserve">. Beijing </w:t>
      </w:r>
      <w:r w:rsidRPr="003E7593">
        <w:rPr>
          <w:rStyle w:val="Emphasis"/>
          <w:highlight w:val="cyan"/>
        </w:rPr>
        <w:t>always flexes</w:t>
      </w:r>
      <w:r w:rsidRPr="003E7593">
        <w:rPr>
          <w:rStyle w:val="StyleUnderline"/>
        </w:rPr>
        <w:t xml:space="preserve"> military muscle</w:t>
      </w:r>
      <w:r w:rsidRPr="003E7593">
        <w:rPr>
          <w:sz w:val="16"/>
        </w:rPr>
        <w:t xml:space="preserve"> when highest-level U.S. and Taiwanese officials meet face to face. Yet, though Speaker McCarthy’s visit with Taiwan’s president marks the highest-level U.S.-Taiwan meeting on US soil since 1979, China’s latest response was less militarily threatening than its reaction to last summer’s visit to Taiwan by then-Speaker Nancy Pelosi – and Beijing is well aware that Washington will notice that.</w:t>
      </w:r>
    </w:p>
    <w:p w14:paraId="1171B455" w14:textId="77777777" w:rsidR="00A511B4" w:rsidRPr="003E7593" w:rsidRDefault="00A511B4" w:rsidP="00A511B4">
      <w:pPr>
        <w:rPr>
          <w:sz w:val="16"/>
        </w:rPr>
      </w:pPr>
      <w:r w:rsidRPr="003E7593">
        <w:rPr>
          <w:sz w:val="16"/>
        </w:rPr>
        <w:t xml:space="preserve">More importantly, </w:t>
      </w:r>
      <w:r w:rsidRPr="003E7593">
        <w:rPr>
          <w:rStyle w:val="StyleUnderline"/>
          <w:highlight w:val="cyan"/>
        </w:rPr>
        <w:t>Xi is spending</w:t>
      </w:r>
      <w:r w:rsidRPr="003E7593">
        <w:rPr>
          <w:rStyle w:val="StyleUnderline"/>
        </w:rPr>
        <w:t xml:space="preserve"> considerable </w:t>
      </w:r>
      <w:r w:rsidRPr="003E7593">
        <w:rPr>
          <w:rStyle w:val="StyleUnderline"/>
          <w:highlight w:val="cyan"/>
        </w:rPr>
        <w:t>energy</w:t>
      </w:r>
      <w:r w:rsidRPr="003E7593">
        <w:rPr>
          <w:sz w:val="16"/>
        </w:rPr>
        <w:t xml:space="preserve"> these days </w:t>
      </w:r>
      <w:r w:rsidRPr="003E7593">
        <w:rPr>
          <w:rStyle w:val="StyleUnderline"/>
        </w:rPr>
        <w:t>on playing a larger role on the global stage</w:t>
      </w:r>
      <w:r w:rsidRPr="003E7593">
        <w:rPr>
          <w:sz w:val="16"/>
        </w:rPr>
        <w:t xml:space="preserve">, particularly </w:t>
      </w:r>
      <w:r w:rsidRPr="003E7593">
        <w:rPr>
          <w:rStyle w:val="StyleUnderline"/>
          <w:highlight w:val="cyan"/>
        </w:rPr>
        <w:t xml:space="preserve">as a </w:t>
      </w:r>
      <w:r w:rsidRPr="003E7593">
        <w:rPr>
          <w:rStyle w:val="Emphasis"/>
          <w:highlight w:val="cyan"/>
        </w:rPr>
        <w:t>peacemaker</w:t>
      </w:r>
      <w:r w:rsidRPr="003E7593">
        <w:rPr>
          <w:rStyle w:val="StyleUnderline"/>
        </w:rPr>
        <w:t>. He</w:t>
      </w:r>
      <w:r w:rsidRPr="003E7593">
        <w:rPr>
          <w:sz w:val="16"/>
        </w:rPr>
        <w:t xml:space="preserve"> has </w:t>
      </w:r>
      <w:r w:rsidRPr="003E7593">
        <w:rPr>
          <w:rStyle w:val="StyleUnderline"/>
        </w:rPr>
        <w:t>offered a 12-point peace plan for Ukraine</w:t>
      </w:r>
      <w:r w:rsidRPr="003E7593">
        <w:rPr>
          <w:sz w:val="16"/>
        </w:rPr>
        <w:t xml:space="preserve"> he hopes will encourage others to see China as a global mediator, even if this particular plan has no chance of success. This past weekend, </w:t>
      </w:r>
      <w:r w:rsidRPr="003E7593">
        <w:rPr>
          <w:rStyle w:val="StyleUnderline"/>
        </w:rPr>
        <w:t xml:space="preserve">Xi </w:t>
      </w:r>
      <w:r w:rsidRPr="003E7593">
        <w:rPr>
          <w:rStyle w:val="StyleUnderline"/>
          <w:highlight w:val="cyan"/>
        </w:rPr>
        <w:t>welcomed</w:t>
      </w:r>
      <w:r w:rsidRPr="003E7593">
        <w:rPr>
          <w:sz w:val="16"/>
        </w:rPr>
        <w:t xml:space="preserve"> French President Emmanuel </w:t>
      </w:r>
      <w:r w:rsidRPr="003E7593">
        <w:rPr>
          <w:rStyle w:val="StyleUnderline"/>
          <w:highlight w:val="cyan"/>
        </w:rPr>
        <w:t>Macron</w:t>
      </w:r>
      <w:r w:rsidRPr="003E7593">
        <w:rPr>
          <w:sz w:val="16"/>
        </w:rPr>
        <w:t xml:space="preserve"> and European Commission Chairman Ursula Von der Leyen to Beijing for discussion of the Ukraine war and the future of China’s relations with Europe more broadly. Though Xi didn’t promise his European guests to lean harder on Russia, </w:t>
      </w:r>
      <w:r w:rsidRPr="003E7593">
        <w:rPr>
          <w:rStyle w:val="StyleUnderline"/>
        </w:rPr>
        <w:t>the Chinese and French governments issued a joint statement pledging they would work together to bring Russian and Ukrainian negotiators to the</w:t>
      </w:r>
      <w:r w:rsidRPr="003E7593">
        <w:rPr>
          <w:sz w:val="16"/>
        </w:rPr>
        <w:t xml:space="preserve"> bargaining </w:t>
      </w:r>
      <w:r w:rsidRPr="003E7593">
        <w:rPr>
          <w:rStyle w:val="StyleUnderline"/>
        </w:rPr>
        <w:t>table</w:t>
      </w:r>
      <w:r w:rsidRPr="003E7593">
        <w:rPr>
          <w:sz w:val="16"/>
        </w:rPr>
        <w:t>.</w:t>
      </w:r>
    </w:p>
    <w:p w14:paraId="521FE729" w14:textId="77777777" w:rsidR="00A511B4" w:rsidRPr="003E7593" w:rsidRDefault="00A511B4" w:rsidP="00A511B4">
      <w:pPr>
        <w:rPr>
          <w:sz w:val="16"/>
        </w:rPr>
      </w:pPr>
      <w:r w:rsidRPr="003E7593">
        <w:rPr>
          <w:rStyle w:val="StyleUnderline"/>
        </w:rPr>
        <w:t xml:space="preserve">This </w:t>
      </w:r>
      <w:r w:rsidRPr="003E7593">
        <w:rPr>
          <w:rStyle w:val="StyleUnderline"/>
          <w:highlight w:val="cyan"/>
        </w:rPr>
        <w:t>follows</w:t>
      </w:r>
      <w:r w:rsidRPr="003E7593">
        <w:rPr>
          <w:rStyle w:val="StyleUnderline"/>
        </w:rPr>
        <w:t xml:space="preserve"> the</w:t>
      </w:r>
      <w:r w:rsidRPr="003E7593">
        <w:rPr>
          <w:sz w:val="16"/>
        </w:rPr>
        <w:t xml:space="preserve"> remarkable </w:t>
      </w:r>
      <w:r w:rsidRPr="003E7593">
        <w:rPr>
          <w:rStyle w:val="StyleUnderline"/>
          <w:highlight w:val="cyan"/>
        </w:rPr>
        <w:t>visit</w:t>
      </w:r>
      <w:r w:rsidRPr="003E7593">
        <w:rPr>
          <w:rStyle w:val="StyleUnderline"/>
        </w:rPr>
        <w:t xml:space="preserve"> to China of the foreign ministers </w:t>
      </w:r>
      <w:r w:rsidRPr="003E7593">
        <w:rPr>
          <w:rStyle w:val="StyleUnderline"/>
          <w:highlight w:val="cyan"/>
        </w:rPr>
        <w:t>of</w:t>
      </w:r>
      <w:r w:rsidRPr="003E7593">
        <w:rPr>
          <w:sz w:val="16"/>
        </w:rPr>
        <w:t xml:space="preserve"> Middle East rivals </w:t>
      </w:r>
      <w:r w:rsidRPr="003E7593">
        <w:rPr>
          <w:rStyle w:val="StyleUnderline"/>
          <w:highlight w:val="cyan"/>
        </w:rPr>
        <w:t>Iran and Saudi Arabia</w:t>
      </w:r>
      <w:r w:rsidRPr="003E7593">
        <w:rPr>
          <w:sz w:val="16"/>
        </w:rPr>
        <w:t>, where they agreed under China’s mediation to improve their historically contentious relationship. Most importantly, just days ago</w:t>
      </w:r>
      <w:r w:rsidRPr="003E7593">
        <w:rPr>
          <w:rStyle w:val="StyleUnderline"/>
        </w:rPr>
        <w:t xml:space="preserve">, Taiwan’s former president </w:t>
      </w:r>
      <w:r w:rsidRPr="003E7593">
        <w:rPr>
          <w:rStyle w:val="StyleUnderline"/>
          <w:highlight w:val="cyan"/>
        </w:rPr>
        <w:t>Ma</w:t>
      </w:r>
      <w:r w:rsidRPr="003E7593">
        <w:rPr>
          <w:rStyle w:val="StyleUnderline"/>
        </w:rPr>
        <w:t xml:space="preserve"> Ying-jeou became the first current or former Taiwanese leader to </w:t>
      </w:r>
      <w:r w:rsidRPr="003E7593">
        <w:rPr>
          <w:rStyle w:val="StyleUnderline"/>
          <w:highlight w:val="cyan"/>
        </w:rPr>
        <w:t>visit the mainland</w:t>
      </w:r>
      <w:r w:rsidRPr="003E7593">
        <w:rPr>
          <w:sz w:val="16"/>
        </w:rPr>
        <w:t xml:space="preserve"> since Taiwan broke away in 1949, and during his visit he spoke of the “common inheritance of blood, language, history and culture” between the two sides, raising hopes in Beijing that reunification can still be achieved without risking a potentially catastrophic conflict. In short, </w:t>
      </w:r>
      <w:r w:rsidRPr="003E7593">
        <w:rPr>
          <w:rStyle w:val="StyleUnderline"/>
          <w:highlight w:val="cyan"/>
        </w:rPr>
        <w:t>Xi</w:t>
      </w:r>
      <w:r w:rsidRPr="003E7593">
        <w:rPr>
          <w:sz w:val="16"/>
        </w:rPr>
        <w:t xml:space="preserve"> Jinping </w:t>
      </w:r>
      <w:r w:rsidRPr="003E7593">
        <w:rPr>
          <w:rStyle w:val="StyleUnderline"/>
        </w:rPr>
        <w:t>wants to be</w:t>
      </w:r>
      <w:r w:rsidRPr="003E7593">
        <w:rPr>
          <w:sz w:val="16"/>
        </w:rPr>
        <w:t xml:space="preserve"> (at least perceived as) </w:t>
      </w:r>
      <w:r w:rsidRPr="003E7593">
        <w:rPr>
          <w:rStyle w:val="Emphasis"/>
        </w:rPr>
        <w:t>a peacemaker</w:t>
      </w:r>
      <w:r w:rsidRPr="003E7593">
        <w:rPr>
          <w:sz w:val="16"/>
        </w:rPr>
        <w:t xml:space="preserve">, and though Taiwan’s future remains of far more importance to him that any of these issues, </w:t>
      </w:r>
      <w:r w:rsidRPr="003E7593">
        <w:rPr>
          <w:rStyle w:val="StyleUnderline"/>
        </w:rPr>
        <w:t xml:space="preserve">China’s president is </w:t>
      </w:r>
      <w:r w:rsidRPr="003E7593">
        <w:rPr>
          <w:rStyle w:val="Emphasis"/>
          <w:highlight w:val="cyan"/>
        </w:rPr>
        <w:t>unlikely to reverse</w:t>
      </w:r>
      <w:r w:rsidRPr="003E7593">
        <w:rPr>
          <w:sz w:val="16"/>
        </w:rPr>
        <w:t xml:space="preserve"> all these </w:t>
      </w:r>
      <w:r w:rsidRPr="003E7593">
        <w:rPr>
          <w:rStyle w:val="Emphasis"/>
          <w:highlight w:val="cyan"/>
        </w:rPr>
        <w:t>diplomatic victories</w:t>
      </w:r>
      <w:r w:rsidRPr="003E7593">
        <w:rPr>
          <w:rStyle w:val="StyleUnderline"/>
        </w:rPr>
        <w:t xml:space="preserve"> by stumbling into a costly war</w:t>
      </w:r>
      <w:r w:rsidRPr="003E7593">
        <w:rPr>
          <w:sz w:val="16"/>
        </w:rPr>
        <w:t>.</w:t>
      </w:r>
    </w:p>
    <w:p w14:paraId="2CF3F845" w14:textId="77777777" w:rsidR="00A511B4" w:rsidRPr="003E7593" w:rsidRDefault="00A511B4" w:rsidP="00A511B4">
      <w:pPr>
        <w:rPr>
          <w:sz w:val="16"/>
        </w:rPr>
      </w:pPr>
      <w:r w:rsidRPr="003E7593">
        <w:rPr>
          <w:sz w:val="16"/>
        </w:rPr>
        <w:t xml:space="preserve">There are more basic reasons why China is unlikely to move against Taiwan soon. </w:t>
      </w:r>
      <w:r w:rsidRPr="003E7593">
        <w:rPr>
          <w:rStyle w:val="StyleUnderline"/>
        </w:rPr>
        <w:t xml:space="preserve">Xi has </w:t>
      </w:r>
      <w:r w:rsidRPr="003E7593">
        <w:rPr>
          <w:rStyle w:val="StyleUnderline"/>
          <w:highlight w:val="cyan"/>
        </w:rPr>
        <w:t>watched</w:t>
      </w:r>
      <w:r w:rsidRPr="003E7593">
        <w:rPr>
          <w:sz w:val="16"/>
        </w:rPr>
        <w:t xml:space="preserve"> carefully </w:t>
      </w:r>
      <w:r w:rsidRPr="003E7593">
        <w:rPr>
          <w:rStyle w:val="StyleUnderline"/>
        </w:rPr>
        <w:t>as</w:t>
      </w:r>
      <w:r w:rsidRPr="003E7593">
        <w:rPr>
          <w:sz w:val="16"/>
        </w:rPr>
        <w:t xml:space="preserve"> Russia’s President Vladimir </w:t>
      </w:r>
      <w:r w:rsidRPr="003E7593">
        <w:rPr>
          <w:rStyle w:val="StyleUnderline"/>
          <w:highlight w:val="cyan"/>
        </w:rPr>
        <w:t>Putin</w:t>
      </w:r>
      <w:r w:rsidRPr="003E7593">
        <w:rPr>
          <w:sz w:val="16"/>
        </w:rPr>
        <w:t xml:space="preserve"> has </w:t>
      </w:r>
      <w:r w:rsidRPr="003E7593">
        <w:rPr>
          <w:rStyle w:val="StyleUnderline"/>
        </w:rPr>
        <w:t>provided a vivid demonstration of</w:t>
      </w:r>
      <w:r w:rsidRPr="003E7593">
        <w:rPr>
          <w:sz w:val="16"/>
        </w:rPr>
        <w:t xml:space="preserve"> just </w:t>
      </w:r>
      <w:r w:rsidRPr="003E7593">
        <w:rPr>
          <w:rStyle w:val="StyleUnderline"/>
        </w:rPr>
        <w:t xml:space="preserve">how </w:t>
      </w:r>
      <w:r w:rsidRPr="003E7593">
        <w:rPr>
          <w:rStyle w:val="Emphasis"/>
          <w:highlight w:val="cyan"/>
        </w:rPr>
        <w:t>unpredictable, costly</w:t>
      </w:r>
      <w:r w:rsidRPr="003E7593">
        <w:rPr>
          <w:rStyle w:val="StyleUnderline"/>
          <w:highlight w:val="cyan"/>
        </w:rPr>
        <w:t xml:space="preserve">, and </w:t>
      </w:r>
      <w:r w:rsidRPr="003E7593">
        <w:rPr>
          <w:rStyle w:val="Emphasis"/>
          <w:highlight w:val="cyan"/>
        </w:rPr>
        <w:t>humiliating</w:t>
      </w:r>
      <w:r w:rsidRPr="003E7593">
        <w:rPr>
          <w:rStyle w:val="StyleUnderline"/>
        </w:rPr>
        <w:t xml:space="preserve"> an ill-conceived </w:t>
      </w:r>
      <w:r w:rsidRPr="003E7593">
        <w:rPr>
          <w:rStyle w:val="StyleUnderline"/>
          <w:highlight w:val="cyan"/>
        </w:rPr>
        <w:t>war</w:t>
      </w:r>
      <w:r w:rsidRPr="003E7593">
        <w:rPr>
          <w:rStyle w:val="StyleUnderline"/>
        </w:rPr>
        <w:t xml:space="preserve"> can be. Taiwan, backed with generations of</w:t>
      </w:r>
      <w:r w:rsidRPr="003E7593">
        <w:rPr>
          <w:sz w:val="16"/>
        </w:rPr>
        <w:t xml:space="preserve"> sophisticated and powerful </w:t>
      </w:r>
      <w:r w:rsidRPr="003E7593">
        <w:rPr>
          <w:rStyle w:val="StyleUnderline"/>
        </w:rPr>
        <w:t>American weapons, has been preparing</w:t>
      </w:r>
      <w:r w:rsidRPr="003E7593">
        <w:rPr>
          <w:sz w:val="16"/>
        </w:rPr>
        <w:t xml:space="preserve"> for a possible Chinese invasion </w:t>
      </w:r>
      <w:r w:rsidRPr="003E7593">
        <w:rPr>
          <w:rStyle w:val="StyleUnderline"/>
        </w:rPr>
        <w:t>even longer than Ukraine</w:t>
      </w:r>
      <w:r w:rsidRPr="003E7593">
        <w:rPr>
          <w:sz w:val="16"/>
        </w:rPr>
        <w:t xml:space="preserve"> has prepped for a full-frontal assault from Russia, and </w:t>
      </w:r>
      <w:r w:rsidRPr="003E7593">
        <w:rPr>
          <w:rStyle w:val="StyleUnderline"/>
          <w:highlight w:val="cyan"/>
        </w:rPr>
        <w:t>given</w:t>
      </w:r>
      <w:r w:rsidRPr="003E7593">
        <w:rPr>
          <w:rStyle w:val="StyleUnderline"/>
        </w:rPr>
        <w:t xml:space="preserve"> the </w:t>
      </w:r>
      <w:r w:rsidRPr="003E7593">
        <w:rPr>
          <w:sz w:val="16"/>
        </w:rPr>
        <w:t xml:space="preserve">complete </w:t>
      </w:r>
      <w:r w:rsidRPr="003E7593">
        <w:rPr>
          <w:rStyle w:val="StyleUnderline"/>
          <w:highlight w:val="cyan"/>
        </w:rPr>
        <w:t>lack of</w:t>
      </w:r>
      <w:r w:rsidRPr="003E7593">
        <w:rPr>
          <w:rStyle w:val="StyleUnderline"/>
        </w:rPr>
        <w:t xml:space="preserve"> Chinese </w:t>
      </w:r>
      <w:r w:rsidRPr="003E7593">
        <w:rPr>
          <w:rStyle w:val="StyleUnderline"/>
          <w:highlight w:val="cyan"/>
        </w:rPr>
        <w:t>combat experience</w:t>
      </w:r>
      <w:r w:rsidRPr="003E7593">
        <w:rPr>
          <w:rStyle w:val="StyleUnderline"/>
        </w:rPr>
        <w:t xml:space="preserve"> over</w:t>
      </w:r>
      <w:r w:rsidRPr="003E7593">
        <w:rPr>
          <w:sz w:val="16"/>
        </w:rPr>
        <w:t xml:space="preserve"> the past </w:t>
      </w:r>
      <w:r w:rsidRPr="003E7593">
        <w:rPr>
          <w:rStyle w:val="StyleUnderline"/>
        </w:rPr>
        <w:t xml:space="preserve">44 years, </w:t>
      </w:r>
      <w:r w:rsidRPr="003E7593">
        <w:rPr>
          <w:rStyle w:val="StyleUnderline"/>
          <w:highlight w:val="cyan"/>
        </w:rPr>
        <w:t>Xi</w:t>
      </w:r>
      <w:r w:rsidRPr="003E7593">
        <w:rPr>
          <w:rStyle w:val="StyleUnderline"/>
        </w:rPr>
        <w:t xml:space="preserve"> </w:t>
      </w:r>
      <w:r w:rsidRPr="003E7593">
        <w:rPr>
          <w:rStyle w:val="StyleUnderline"/>
          <w:highlight w:val="cyan"/>
        </w:rPr>
        <w:t>understands</w:t>
      </w:r>
      <w:r w:rsidRPr="003E7593">
        <w:rPr>
          <w:sz w:val="16"/>
        </w:rPr>
        <w:t xml:space="preserve"> that </w:t>
      </w:r>
      <w:r w:rsidRPr="003E7593">
        <w:rPr>
          <w:rStyle w:val="Emphasis"/>
        </w:rPr>
        <w:t xml:space="preserve">the risks of </w:t>
      </w:r>
      <w:r w:rsidRPr="003E7593">
        <w:rPr>
          <w:rStyle w:val="Emphasis"/>
          <w:highlight w:val="cyan"/>
        </w:rPr>
        <w:t>Pyrrhic victory</w:t>
      </w:r>
      <w:r w:rsidRPr="003E7593">
        <w:rPr>
          <w:sz w:val="16"/>
        </w:rPr>
        <w:t xml:space="preserve"> – </w:t>
      </w:r>
      <w:r w:rsidRPr="003E7593">
        <w:rPr>
          <w:rStyle w:val="Emphasis"/>
        </w:rPr>
        <w:t>or</w:t>
      </w:r>
      <w:r w:rsidRPr="003E7593">
        <w:rPr>
          <w:sz w:val="16"/>
        </w:rPr>
        <w:t xml:space="preserve"> even of </w:t>
      </w:r>
      <w:r w:rsidRPr="003E7593">
        <w:rPr>
          <w:rStyle w:val="Emphasis"/>
        </w:rPr>
        <w:t>defeat</w:t>
      </w:r>
      <w:r w:rsidRPr="003E7593">
        <w:rPr>
          <w:sz w:val="16"/>
        </w:rPr>
        <w:t xml:space="preserve"> – </w:t>
      </w:r>
      <w:r w:rsidRPr="003E7593">
        <w:rPr>
          <w:rStyle w:val="Emphasis"/>
        </w:rPr>
        <w:t>are real</w:t>
      </w:r>
      <w:r w:rsidRPr="003E7593">
        <w:rPr>
          <w:sz w:val="16"/>
        </w:rPr>
        <w:t xml:space="preserve">. At a time </w:t>
      </w:r>
      <w:r w:rsidRPr="003E7593">
        <w:rPr>
          <w:rStyle w:val="StyleUnderline"/>
        </w:rPr>
        <w:t xml:space="preserve">when China is </w:t>
      </w:r>
      <w:r w:rsidRPr="003E7593">
        <w:rPr>
          <w:rStyle w:val="StyleUnderline"/>
          <w:highlight w:val="cyan"/>
        </w:rPr>
        <w:t>emerging from</w:t>
      </w:r>
      <w:r w:rsidRPr="003E7593">
        <w:rPr>
          <w:sz w:val="16"/>
        </w:rPr>
        <w:t xml:space="preserve"> the world’s most draconian lockdown and </w:t>
      </w:r>
      <w:r w:rsidRPr="003E7593">
        <w:rPr>
          <w:rStyle w:val="StyleUnderline"/>
        </w:rPr>
        <w:t xml:space="preserve">its worst economic </w:t>
      </w:r>
      <w:r w:rsidRPr="003E7593">
        <w:rPr>
          <w:rStyle w:val="StyleUnderline"/>
          <w:highlight w:val="cyan"/>
        </w:rPr>
        <w:t>slowdown</w:t>
      </w:r>
      <w:r w:rsidRPr="003E7593">
        <w:rPr>
          <w:rStyle w:val="StyleUnderline"/>
        </w:rPr>
        <w:t xml:space="preserve"> in decades, Xi is </w:t>
      </w:r>
      <w:r w:rsidRPr="003E7593">
        <w:rPr>
          <w:rStyle w:val="StyleUnderline"/>
          <w:highlight w:val="cyan"/>
        </w:rPr>
        <w:t xml:space="preserve">likely to be </w:t>
      </w:r>
      <w:r w:rsidRPr="003E7593">
        <w:rPr>
          <w:rStyle w:val="Emphasis"/>
          <w:highlight w:val="cyan"/>
        </w:rPr>
        <w:t>extra careful</w:t>
      </w:r>
      <w:r w:rsidRPr="003E7593">
        <w:rPr>
          <w:rStyle w:val="Emphasis"/>
        </w:rPr>
        <w:t xml:space="preserve"> about the fights he picks</w:t>
      </w:r>
      <w:r w:rsidRPr="003E7593">
        <w:rPr>
          <w:sz w:val="16"/>
        </w:rPr>
        <w:t>. At least for now.</w:t>
      </w:r>
    </w:p>
    <w:p w14:paraId="268849E2" w14:textId="77777777" w:rsidR="00A511B4" w:rsidRPr="003E7593" w:rsidRDefault="00A511B4" w:rsidP="00A511B4">
      <w:pPr>
        <w:rPr>
          <w:sz w:val="16"/>
        </w:rPr>
      </w:pPr>
      <w:r w:rsidRPr="003E7593">
        <w:rPr>
          <w:sz w:val="16"/>
        </w:rPr>
        <w:t xml:space="preserve">There’s also the critical issue of semiconductors. About </w:t>
      </w:r>
      <w:r w:rsidRPr="003E7593">
        <w:rPr>
          <w:rStyle w:val="StyleUnderline"/>
        </w:rPr>
        <w:t>90 percent of</w:t>
      </w:r>
      <w:r w:rsidRPr="003E7593">
        <w:rPr>
          <w:sz w:val="16"/>
        </w:rPr>
        <w:t xml:space="preserve"> the world’s most sophisticated </w:t>
      </w:r>
      <w:r w:rsidRPr="003E7593">
        <w:rPr>
          <w:rStyle w:val="StyleUnderline"/>
        </w:rPr>
        <w:t>computer chips are made in Taiwan</w:t>
      </w:r>
      <w:r w:rsidRPr="003E7593">
        <w:rPr>
          <w:sz w:val="16"/>
        </w:rPr>
        <w:t xml:space="preserve">. Aware of the risk this creates, China, the U.S., and others are working as quickly as possible to lessen the risk of economic catastrophe that would result if that production were dramatically slowed or even halted, but self-sufficiency in chip production is years away for every country. </w:t>
      </w:r>
      <w:r w:rsidRPr="003E7593">
        <w:rPr>
          <w:rStyle w:val="StyleUnderline"/>
        </w:rPr>
        <w:t xml:space="preserve">China is </w:t>
      </w:r>
      <w:r w:rsidRPr="003E7593">
        <w:rPr>
          <w:rStyle w:val="StyleUnderline"/>
          <w:highlight w:val="cyan"/>
        </w:rPr>
        <w:t>loath to risk</w:t>
      </w:r>
      <w:r w:rsidRPr="003E7593">
        <w:rPr>
          <w:rStyle w:val="StyleUnderline"/>
        </w:rPr>
        <w:t xml:space="preserve"> conflict that would leave </w:t>
      </w:r>
      <w:r w:rsidRPr="003E7593">
        <w:rPr>
          <w:rStyle w:val="StyleUnderline"/>
          <w:highlight w:val="cyan"/>
        </w:rPr>
        <w:t>its economy</w:t>
      </w:r>
      <w:r w:rsidRPr="003E7593">
        <w:rPr>
          <w:rStyle w:val="StyleUnderline"/>
        </w:rPr>
        <w:t xml:space="preserve"> without access to the</w:t>
      </w:r>
      <w:r w:rsidRPr="003E7593">
        <w:rPr>
          <w:sz w:val="16"/>
        </w:rPr>
        <w:t xml:space="preserve"> 21st century’s </w:t>
      </w:r>
      <w:r w:rsidRPr="003E7593">
        <w:rPr>
          <w:rStyle w:val="StyleUnderline"/>
        </w:rPr>
        <w:t>most important economic resource</w:t>
      </w:r>
      <w:r w:rsidRPr="003E7593">
        <w:rPr>
          <w:sz w:val="16"/>
        </w:rPr>
        <w:t>.</w:t>
      </w:r>
    </w:p>
    <w:p w14:paraId="65D4B262" w14:textId="2AA951B8" w:rsidR="00A511B4" w:rsidRPr="00A511B4" w:rsidRDefault="00A511B4" w:rsidP="00A511B4">
      <w:pPr>
        <w:rPr>
          <w:sz w:val="16"/>
        </w:rPr>
      </w:pPr>
      <w:r w:rsidRPr="003E7593">
        <w:rPr>
          <w:sz w:val="16"/>
        </w:rPr>
        <w:t xml:space="preserve">One day, China may invade Taiwan, triggering a war with global implications. But that day isn’t soon. When and if it does, the </w:t>
      </w:r>
      <w:r w:rsidRPr="003E7593">
        <w:rPr>
          <w:rStyle w:val="StyleUnderline"/>
        </w:rPr>
        <w:t>timing will be determined by</w:t>
      </w:r>
      <w:r w:rsidRPr="003E7593">
        <w:rPr>
          <w:sz w:val="16"/>
        </w:rPr>
        <w:t xml:space="preserve"> China’s leader, not as the result of any diplomatic provocation, but by his own calculation of </w:t>
      </w:r>
      <w:r w:rsidRPr="003E7593">
        <w:rPr>
          <w:rStyle w:val="StyleUnderline"/>
        </w:rPr>
        <w:t>benefit and cost</w:t>
      </w:r>
      <w:r w:rsidRPr="003E7593">
        <w:rPr>
          <w:sz w:val="16"/>
        </w:rPr>
        <w:t xml:space="preserve">. For now, it’s still possible to hope that </w:t>
      </w:r>
      <w:r w:rsidRPr="003E7593">
        <w:rPr>
          <w:rStyle w:val="Emphasis"/>
          <w:highlight w:val="cyan"/>
        </w:rPr>
        <w:t>cooler heads</w:t>
      </w:r>
      <w:r w:rsidRPr="003E7593">
        <w:rPr>
          <w:rStyle w:val="Emphasis"/>
        </w:rPr>
        <w:t xml:space="preserve"> can</w:t>
      </w:r>
      <w:r w:rsidRPr="003E7593">
        <w:rPr>
          <w:sz w:val="16"/>
        </w:rPr>
        <w:t xml:space="preserve"> one day </w:t>
      </w:r>
      <w:r w:rsidRPr="003E7593">
        <w:rPr>
          <w:rStyle w:val="Emphasis"/>
          <w:highlight w:val="cyan"/>
        </w:rPr>
        <w:t>find a diplomatic solution</w:t>
      </w:r>
      <w:r w:rsidRPr="003E7593">
        <w:rPr>
          <w:sz w:val="16"/>
        </w:rPr>
        <w:t xml:space="preserve"> to avert a war that would have disastrous implications far beyond Asia.</w:t>
      </w:r>
    </w:p>
    <w:sectPr w:rsidR="00A511B4" w:rsidRPr="00A511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FA213" w14:textId="77777777" w:rsidR="00D85A12" w:rsidRDefault="00D85A12" w:rsidP="00066D2C">
      <w:pPr>
        <w:spacing w:after="0" w:line="240" w:lineRule="auto"/>
      </w:pPr>
      <w:r>
        <w:separator/>
      </w:r>
    </w:p>
  </w:endnote>
  <w:endnote w:type="continuationSeparator" w:id="0">
    <w:p w14:paraId="609BE135" w14:textId="77777777" w:rsidR="00D85A12" w:rsidRDefault="00D85A1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5F26F" w14:textId="77777777" w:rsidR="00D85A12" w:rsidRDefault="00D85A12" w:rsidP="00066D2C">
      <w:pPr>
        <w:spacing w:after="0" w:line="240" w:lineRule="auto"/>
      </w:pPr>
      <w:r>
        <w:separator/>
      </w:r>
    </w:p>
  </w:footnote>
  <w:footnote w:type="continuationSeparator" w:id="0">
    <w:p w14:paraId="6DA08624" w14:textId="77777777" w:rsidR="00D85A12" w:rsidRDefault="00D85A1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A61FA0"/>
    <w:multiLevelType w:val="hybridMultilevel"/>
    <w:tmpl w:val="605E71CA"/>
    <w:lvl w:ilvl="0" w:tplc="4AB0D9F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050526"/>
    <w:multiLevelType w:val="hybridMultilevel"/>
    <w:tmpl w:val="B52260F2"/>
    <w:lvl w:ilvl="0" w:tplc="08D04F5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09819066">
    <w:abstractNumId w:val="14"/>
  </w:num>
  <w:num w:numId="46" w16cid:durableId="18700973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98311102832"/>
    <w:docVar w:name="VerbatimVersion" w:val="6.0.0"/>
    <w:docVar w:name="WordVersion" w:val="16.0"/>
  </w:docVars>
  <w:rsids>
    <w:rsidRoot w:val="008E6496"/>
    <w:rsid w:val="00001C7E"/>
    <w:rsid w:val="0000487C"/>
    <w:rsid w:val="00006B88"/>
    <w:rsid w:val="00011FEF"/>
    <w:rsid w:val="00013C8B"/>
    <w:rsid w:val="00023AEF"/>
    <w:rsid w:val="000250CA"/>
    <w:rsid w:val="00032119"/>
    <w:rsid w:val="00041A21"/>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321"/>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F5F"/>
    <w:rsid w:val="001218F5"/>
    <w:rsid w:val="00122202"/>
    <w:rsid w:val="00123D6A"/>
    <w:rsid w:val="00127061"/>
    <w:rsid w:val="00131B53"/>
    <w:rsid w:val="001327C1"/>
    <w:rsid w:val="001329A3"/>
    <w:rsid w:val="00134120"/>
    <w:rsid w:val="001356C8"/>
    <w:rsid w:val="001378C8"/>
    <w:rsid w:val="00140A6B"/>
    <w:rsid w:val="00144AD4"/>
    <w:rsid w:val="00146731"/>
    <w:rsid w:val="00146F2E"/>
    <w:rsid w:val="00150A2E"/>
    <w:rsid w:val="00152BF7"/>
    <w:rsid w:val="00163330"/>
    <w:rsid w:val="00163574"/>
    <w:rsid w:val="001645D4"/>
    <w:rsid w:val="0016567B"/>
    <w:rsid w:val="0016568A"/>
    <w:rsid w:val="00170A72"/>
    <w:rsid w:val="00171A2A"/>
    <w:rsid w:val="001723BA"/>
    <w:rsid w:val="00173500"/>
    <w:rsid w:val="00175A0C"/>
    <w:rsid w:val="00180A4E"/>
    <w:rsid w:val="00181F58"/>
    <w:rsid w:val="001853A6"/>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353"/>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0D8"/>
    <w:rsid w:val="002263A1"/>
    <w:rsid w:val="00232746"/>
    <w:rsid w:val="00236707"/>
    <w:rsid w:val="00241116"/>
    <w:rsid w:val="0024328E"/>
    <w:rsid w:val="002508CB"/>
    <w:rsid w:val="002514A7"/>
    <w:rsid w:val="00253733"/>
    <w:rsid w:val="00256AC0"/>
    <w:rsid w:val="002573AF"/>
    <w:rsid w:val="00260DCD"/>
    <w:rsid w:val="00263CC5"/>
    <w:rsid w:val="00271866"/>
    <w:rsid w:val="00276E12"/>
    <w:rsid w:val="00277BB1"/>
    <w:rsid w:val="00281B05"/>
    <w:rsid w:val="00282932"/>
    <w:rsid w:val="00282FFC"/>
    <w:rsid w:val="00286931"/>
    <w:rsid w:val="002878D0"/>
    <w:rsid w:val="00290F1B"/>
    <w:rsid w:val="00291C09"/>
    <w:rsid w:val="002A3018"/>
    <w:rsid w:val="002A4DA5"/>
    <w:rsid w:val="002A57B1"/>
    <w:rsid w:val="002B2116"/>
    <w:rsid w:val="002B3050"/>
    <w:rsid w:val="002B5F0C"/>
    <w:rsid w:val="002C0731"/>
    <w:rsid w:val="002C0B33"/>
    <w:rsid w:val="002C30D9"/>
    <w:rsid w:val="002C5100"/>
    <w:rsid w:val="002C6C7D"/>
    <w:rsid w:val="002C769C"/>
    <w:rsid w:val="002D2594"/>
    <w:rsid w:val="002D3647"/>
    <w:rsid w:val="002D418C"/>
    <w:rsid w:val="002E663F"/>
    <w:rsid w:val="002F0384"/>
    <w:rsid w:val="002F276B"/>
    <w:rsid w:val="002F28CE"/>
    <w:rsid w:val="002F2CFC"/>
    <w:rsid w:val="002F37D1"/>
    <w:rsid w:val="002F5A47"/>
    <w:rsid w:val="002F636E"/>
    <w:rsid w:val="002F79D4"/>
    <w:rsid w:val="00300F2F"/>
    <w:rsid w:val="00304257"/>
    <w:rsid w:val="00304A78"/>
    <w:rsid w:val="00306ED4"/>
    <w:rsid w:val="00306FDE"/>
    <w:rsid w:val="00307FBA"/>
    <w:rsid w:val="003106D9"/>
    <w:rsid w:val="00311112"/>
    <w:rsid w:val="00311C1F"/>
    <w:rsid w:val="0031266A"/>
    <w:rsid w:val="0031761F"/>
    <w:rsid w:val="00323E50"/>
    <w:rsid w:val="003264E7"/>
    <w:rsid w:val="00333A69"/>
    <w:rsid w:val="003352D6"/>
    <w:rsid w:val="0034348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5A7"/>
    <w:rsid w:val="0039157C"/>
    <w:rsid w:val="00392D93"/>
    <w:rsid w:val="00393EF2"/>
    <w:rsid w:val="00394F71"/>
    <w:rsid w:val="0039587F"/>
    <w:rsid w:val="00396D52"/>
    <w:rsid w:val="003A46B4"/>
    <w:rsid w:val="003A5CE8"/>
    <w:rsid w:val="003A698D"/>
    <w:rsid w:val="003B17B3"/>
    <w:rsid w:val="003B4705"/>
    <w:rsid w:val="003B4F86"/>
    <w:rsid w:val="003B734D"/>
    <w:rsid w:val="003C177C"/>
    <w:rsid w:val="003C251E"/>
    <w:rsid w:val="003C3CCA"/>
    <w:rsid w:val="003C6CA9"/>
    <w:rsid w:val="003D0EF7"/>
    <w:rsid w:val="003D3B44"/>
    <w:rsid w:val="003D4150"/>
    <w:rsid w:val="003D5367"/>
    <w:rsid w:val="003F3920"/>
    <w:rsid w:val="003F4D5F"/>
    <w:rsid w:val="004021FA"/>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0876"/>
    <w:rsid w:val="004433A0"/>
    <w:rsid w:val="004436F8"/>
    <w:rsid w:val="00447BAE"/>
    <w:rsid w:val="00450DA4"/>
    <w:rsid w:val="00457F13"/>
    <w:rsid w:val="004604DA"/>
    <w:rsid w:val="00462267"/>
    <w:rsid w:val="00462B60"/>
    <w:rsid w:val="004737DE"/>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2CE"/>
    <w:rsid w:val="004D73E6"/>
    <w:rsid w:val="004D7907"/>
    <w:rsid w:val="004E5CE9"/>
    <w:rsid w:val="004E6CD8"/>
    <w:rsid w:val="004E6F12"/>
    <w:rsid w:val="004E746C"/>
    <w:rsid w:val="004E7533"/>
    <w:rsid w:val="004F16CA"/>
    <w:rsid w:val="004F4139"/>
    <w:rsid w:val="004F682B"/>
    <w:rsid w:val="004F790C"/>
    <w:rsid w:val="00500F93"/>
    <w:rsid w:val="005015BF"/>
    <w:rsid w:val="00503593"/>
    <w:rsid w:val="005036B1"/>
    <w:rsid w:val="00506330"/>
    <w:rsid w:val="00511177"/>
    <w:rsid w:val="005125C9"/>
    <w:rsid w:val="00515BDD"/>
    <w:rsid w:val="00521B9F"/>
    <w:rsid w:val="005268F8"/>
    <w:rsid w:val="0053626E"/>
    <w:rsid w:val="00544936"/>
    <w:rsid w:val="005449A8"/>
    <w:rsid w:val="0055242A"/>
    <w:rsid w:val="005525AE"/>
    <w:rsid w:val="005546C5"/>
    <w:rsid w:val="005558FC"/>
    <w:rsid w:val="00557B59"/>
    <w:rsid w:val="00560567"/>
    <w:rsid w:val="00565142"/>
    <w:rsid w:val="00567D6A"/>
    <w:rsid w:val="00567D90"/>
    <w:rsid w:val="00575723"/>
    <w:rsid w:val="00583644"/>
    <w:rsid w:val="00585F11"/>
    <w:rsid w:val="005906F9"/>
    <w:rsid w:val="005932B4"/>
    <w:rsid w:val="005A3550"/>
    <w:rsid w:val="005A4DE4"/>
    <w:rsid w:val="005A6204"/>
    <w:rsid w:val="005A6D5A"/>
    <w:rsid w:val="005B282F"/>
    <w:rsid w:val="005B41CE"/>
    <w:rsid w:val="005B5126"/>
    <w:rsid w:val="005B566C"/>
    <w:rsid w:val="005B5DC5"/>
    <w:rsid w:val="005B6286"/>
    <w:rsid w:val="005C1630"/>
    <w:rsid w:val="005C2AEB"/>
    <w:rsid w:val="005C5B70"/>
    <w:rsid w:val="005C620C"/>
    <w:rsid w:val="005D027B"/>
    <w:rsid w:val="005D18D2"/>
    <w:rsid w:val="005D3400"/>
    <w:rsid w:val="005D3778"/>
    <w:rsid w:val="005D388F"/>
    <w:rsid w:val="005D45F4"/>
    <w:rsid w:val="005D700C"/>
    <w:rsid w:val="005E0288"/>
    <w:rsid w:val="005E0F22"/>
    <w:rsid w:val="005E43F7"/>
    <w:rsid w:val="005E5941"/>
    <w:rsid w:val="005E6BFB"/>
    <w:rsid w:val="005E78A2"/>
    <w:rsid w:val="005F5E14"/>
    <w:rsid w:val="00622773"/>
    <w:rsid w:val="00622C58"/>
    <w:rsid w:val="0062614B"/>
    <w:rsid w:val="006266E2"/>
    <w:rsid w:val="0063037B"/>
    <w:rsid w:val="00632C54"/>
    <w:rsid w:val="00635616"/>
    <w:rsid w:val="00641E99"/>
    <w:rsid w:val="006463F8"/>
    <w:rsid w:val="00647D41"/>
    <w:rsid w:val="00650C88"/>
    <w:rsid w:val="0065258E"/>
    <w:rsid w:val="00655035"/>
    <w:rsid w:val="00656438"/>
    <w:rsid w:val="00656814"/>
    <w:rsid w:val="00657A00"/>
    <w:rsid w:val="0066323D"/>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573"/>
    <w:rsid w:val="006A5B27"/>
    <w:rsid w:val="006B1653"/>
    <w:rsid w:val="006B4E4E"/>
    <w:rsid w:val="006B5952"/>
    <w:rsid w:val="006B6C5F"/>
    <w:rsid w:val="006B7E39"/>
    <w:rsid w:val="006C2072"/>
    <w:rsid w:val="006C43E7"/>
    <w:rsid w:val="006C4820"/>
    <w:rsid w:val="006C5274"/>
    <w:rsid w:val="006C5872"/>
    <w:rsid w:val="006C60E0"/>
    <w:rsid w:val="006C676D"/>
    <w:rsid w:val="006C69E2"/>
    <w:rsid w:val="006C72D1"/>
    <w:rsid w:val="006C7825"/>
    <w:rsid w:val="006D767A"/>
    <w:rsid w:val="006E2A45"/>
    <w:rsid w:val="006E37D4"/>
    <w:rsid w:val="006E5F80"/>
    <w:rsid w:val="006F3225"/>
    <w:rsid w:val="006F3768"/>
    <w:rsid w:val="006F71DE"/>
    <w:rsid w:val="00704573"/>
    <w:rsid w:val="007072CC"/>
    <w:rsid w:val="0071254A"/>
    <w:rsid w:val="007131D2"/>
    <w:rsid w:val="0071329A"/>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1F41"/>
    <w:rsid w:val="00754ABD"/>
    <w:rsid w:val="00754D3B"/>
    <w:rsid w:val="00760D6A"/>
    <w:rsid w:val="0076343C"/>
    <w:rsid w:val="00764C12"/>
    <w:rsid w:val="00773B96"/>
    <w:rsid w:val="00774176"/>
    <w:rsid w:val="007746BE"/>
    <w:rsid w:val="007750DF"/>
    <w:rsid w:val="00777C19"/>
    <w:rsid w:val="00782487"/>
    <w:rsid w:val="00784C8D"/>
    <w:rsid w:val="00785E47"/>
    <w:rsid w:val="007873F5"/>
    <w:rsid w:val="0078760F"/>
    <w:rsid w:val="0079136A"/>
    <w:rsid w:val="00792AD8"/>
    <w:rsid w:val="00792D84"/>
    <w:rsid w:val="00793D1C"/>
    <w:rsid w:val="00795030"/>
    <w:rsid w:val="00795A26"/>
    <w:rsid w:val="0079615F"/>
    <w:rsid w:val="007962FB"/>
    <w:rsid w:val="007A00CB"/>
    <w:rsid w:val="007A312F"/>
    <w:rsid w:val="007A7EAB"/>
    <w:rsid w:val="007B5238"/>
    <w:rsid w:val="007C0AED"/>
    <w:rsid w:val="007C0BEE"/>
    <w:rsid w:val="007C42F3"/>
    <w:rsid w:val="007C4FA7"/>
    <w:rsid w:val="007C5531"/>
    <w:rsid w:val="007C63A0"/>
    <w:rsid w:val="007C6D52"/>
    <w:rsid w:val="007C6F91"/>
    <w:rsid w:val="007C72C0"/>
    <w:rsid w:val="007C76D8"/>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4A55"/>
    <w:rsid w:val="00825D47"/>
    <w:rsid w:val="008272A6"/>
    <w:rsid w:val="0083258C"/>
    <w:rsid w:val="00833D6C"/>
    <w:rsid w:val="00841328"/>
    <w:rsid w:val="00841CCC"/>
    <w:rsid w:val="00844377"/>
    <w:rsid w:val="008443EF"/>
    <w:rsid w:val="008448B2"/>
    <w:rsid w:val="00846F90"/>
    <w:rsid w:val="00852FB9"/>
    <w:rsid w:val="008536B7"/>
    <w:rsid w:val="00853738"/>
    <w:rsid w:val="00860F28"/>
    <w:rsid w:val="00860F34"/>
    <w:rsid w:val="00862AC4"/>
    <w:rsid w:val="0086319B"/>
    <w:rsid w:val="008674A6"/>
    <w:rsid w:val="0087210F"/>
    <w:rsid w:val="0087564D"/>
    <w:rsid w:val="00876000"/>
    <w:rsid w:val="0089003B"/>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1E64"/>
    <w:rsid w:val="008E30D8"/>
    <w:rsid w:val="008E447C"/>
    <w:rsid w:val="008E596E"/>
    <w:rsid w:val="008E6496"/>
    <w:rsid w:val="008E6741"/>
    <w:rsid w:val="008F04C5"/>
    <w:rsid w:val="008F125D"/>
    <w:rsid w:val="00901E9C"/>
    <w:rsid w:val="00906F79"/>
    <w:rsid w:val="00907369"/>
    <w:rsid w:val="009073DB"/>
    <w:rsid w:val="00910B12"/>
    <w:rsid w:val="00912404"/>
    <w:rsid w:val="00920B9A"/>
    <w:rsid w:val="009249C5"/>
    <w:rsid w:val="00925558"/>
    <w:rsid w:val="00925B25"/>
    <w:rsid w:val="009263C9"/>
    <w:rsid w:val="00930B2A"/>
    <w:rsid w:val="00934DB2"/>
    <w:rsid w:val="00936F03"/>
    <w:rsid w:val="0094018B"/>
    <w:rsid w:val="009418E3"/>
    <w:rsid w:val="009435BB"/>
    <w:rsid w:val="00943B02"/>
    <w:rsid w:val="009460B1"/>
    <w:rsid w:val="00953429"/>
    <w:rsid w:val="009539A4"/>
    <w:rsid w:val="0095442C"/>
    <w:rsid w:val="009569E3"/>
    <w:rsid w:val="00960035"/>
    <w:rsid w:val="0096040F"/>
    <w:rsid w:val="0096145A"/>
    <w:rsid w:val="009632EF"/>
    <w:rsid w:val="00963463"/>
    <w:rsid w:val="00963899"/>
    <w:rsid w:val="00973D8A"/>
    <w:rsid w:val="009804B4"/>
    <w:rsid w:val="00980709"/>
    <w:rsid w:val="0098278C"/>
    <w:rsid w:val="00991819"/>
    <w:rsid w:val="00992BBB"/>
    <w:rsid w:val="009956B8"/>
    <w:rsid w:val="009966FD"/>
    <w:rsid w:val="00996B34"/>
    <w:rsid w:val="009A0FC8"/>
    <w:rsid w:val="009A2372"/>
    <w:rsid w:val="009A42F1"/>
    <w:rsid w:val="009A5571"/>
    <w:rsid w:val="009A7878"/>
    <w:rsid w:val="009B0CDC"/>
    <w:rsid w:val="009B1729"/>
    <w:rsid w:val="009C01EF"/>
    <w:rsid w:val="009C050D"/>
    <w:rsid w:val="009C06D3"/>
    <w:rsid w:val="009C0A24"/>
    <w:rsid w:val="009C1312"/>
    <w:rsid w:val="009C6DFD"/>
    <w:rsid w:val="009C7060"/>
    <w:rsid w:val="009D0667"/>
    <w:rsid w:val="009D399A"/>
    <w:rsid w:val="009D4A50"/>
    <w:rsid w:val="009D5FD0"/>
    <w:rsid w:val="009D66BC"/>
    <w:rsid w:val="009E2D01"/>
    <w:rsid w:val="009E53AF"/>
    <w:rsid w:val="009E6D4B"/>
    <w:rsid w:val="009E6DF5"/>
    <w:rsid w:val="009F02C5"/>
    <w:rsid w:val="009F076C"/>
    <w:rsid w:val="009F123F"/>
    <w:rsid w:val="009F34CC"/>
    <w:rsid w:val="009F3C4D"/>
    <w:rsid w:val="009F479E"/>
    <w:rsid w:val="009F66D9"/>
    <w:rsid w:val="00A02A78"/>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1B4"/>
    <w:rsid w:val="00A51D29"/>
    <w:rsid w:val="00A54D46"/>
    <w:rsid w:val="00A55B2D"/>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BDE"/>
    <w:rsid w:val="00A87D5C"/>
    <w:rsid w:val="00A90163"/>
    <w:rsid w:val="00AA1AC0"/>
    <w:rsid w:val="00AA3B66"/>
    <w:rsid w:val="00AA4AAB"/>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A9A"/>
    <w:rsid w:val="00B1231F"/>
    <w:rsid w:val="00B17927"/>
    <w:rsid w:val="00B2113E"/>
    <w:rsid w:val="00B2123B"/>
    <w:rsid w:val="00B2410E"/>
    <w:rsid w:val="00B2727D"/>
    <w:rsid w:val="00B301A2"/>
    <w:rsid w:val="00B30ABA"/>
    <w:rsid w:val="00B31350"/>
    <w:rsid w:val="00B315A8"/>
    <w:rsid w:val="00B32C3E"/>
    <w:rsid w:val="00B41D37"/>
    <w:rsid w:val="00B45128"/>
    <w:rsid w:val="00B53DB3"/>
    <w:rsid w:val="00B554AB"/>
    <w:rsid w:val="00B622DC"/>
    <w:rsid w:val="00B66AF2"/>
    <w:rsid w:val="00B72848"/>
    <w:rsid w:val="00B74544"/>
    <w:rsid w:val="00B77754"/>
    <w:rsid w:val="00B81054"/>
    <w:rsid w:val="00B820DB"/>
    <w:rsid w:val="00B837F0"/>
    <w:rsid w:val="00B83896"/>
    <w:rsid w:val="00B860A9"/>
    <w:rsid w:val="00B87FBC"/>
    <w:rsid w:val="00B97264"/>
    <w:rsid w:val="00BA0143"/>
    <w:rsid w:val="00BA227A"/>
    <w:rsid w:val="00BA4C69"/>
    <w:rsid w:val="00BA61AF"/>
    <w:rsid w:val="00BB1630"/>
    <w:rsid w:val="00BB6860"/>
    <w:rsid w:val="00BC3256"/>
    <w:rsid w:val="00BC3592"/>
    <w:rsid w:val="00BC36DF"/>
    <w:rsid w:val="00BC4B41"/>
    <w:rsid w:val="00BC66ED"/>
    <w:rsid w:val="00BD11D3"/>
    <w:rsid w:val="00BD2154"/>
    <w:rsid w:val="00BD2520"/>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17F"/>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7F4"/>
    <w:rsid w:val="00CA5FFF"/>
    <w:rsid w:val="00CA74E3"/>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A72"/>
    <w:rsid w:val="00CF24CD"/>
    <w:rsid w:val="00CF2B03"/>
    <w:rsid w:val="00D01F0A"/>
    <w:rsid w:val="00D0525B"/>
    <w:rsid w:val="00D13012"/>
    <w:rsid w:val="00D14159"/>
    <w:rsid w:val="00D14990"/>
    <w:rsid w:val="00D24268"/>
    <w:rsid w:val="00D25BE6"/>
    <w:rsid w:val="00D321DB"/>
    <w:rsid w:val="00D32460"/>
    <w:rsid w:val="00D32EBF"/>
    <w:rsid w:val="00D343B3"/>
    <w:rsid w:val="00D34EB5"/>
    <w:rsid w:val="00D35073"/>
    <w:rsid w:val="00D36085"/>
    <w:rsid w:val="00D40D89"/>
    <w:rsid w:val="00D421D9"/>
    <w:rsid w:val="00D47529"/>
    <w:rsid w:val="00D47713"/>
    <w:rsid w:val="00D51103"/>
    <w:rsid w:val="00D53B1C"/>
    <w:rsid w:val="00D53CC4"/>
    <w:rsid w:val="00D55A7A"/>
    <w:rsid w:val="00D568D5"/>
    <w:rsid w:val="00D56B6F"/>
    <w:rsid w:val="00D57878"/>
    <w:rsid w:val="00D60AB7"/>
    <w:rsid w:val="00D6226F"/>
    <w:rsid w:val="00D673CC"/>
    <w:rsid w:val="00D70E15"/>
    <w:rsid w:val="00D714E5"/>
    <w:rsid w:val="00D7546D"/>
    <w:rsid w:val="00D756AD"/>
    <w:rsid w:val="00D75C54"/>
    <w:rsid w:val="00D839C5"/>
    <w:rsid w:val="00D84043"/>
    <w:rsid w:val="00D85A12"/>
    <w:rsid w:val="00D91348"/>
    <w:rsid w:val="00D9566D"/>
    <w:rsid w:val="00DA0EF7"/>
    <w:rsid w:val="00DA4B3F"/>
    <w:rsid w:val="00DA4EB6"/>
    <w:rsid w:val="00DA5F0C"/>
    <w:rsid w:val="00DB20EB"/>
    <w:rsid w:val="00DB33F6"/>
    <w:rsid w:val="00DB38CC"/>
    <w:rsid w:val="00DC08B6"/>
    <w:rsid w:val="00DC277F"/>
    <w:rsid w:val="00DC37A2"/>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6DE9"/>
    <w:rsid w:val="00E3771A"/>
    <w:rsid w:val="00E40B45"/>
    <w:rsid w:val="00E41637"/>
    <w:rsid w:val="00E4579B"/>
    <w:rsid w:val="00E509A8"/>
    <w:rsid w:val="00E50C30"/>
    <w:rsid w:val="00E51410"/>
    <w:rsid w:val="00E515E7"/>
    <w:rsid w:val="00E52E6B"/>
    <w:rsid w:val="00E5580D"/>
    <w:rsid w:val="00E56402"/>
    <w:rsid w:val="00E56CB5"/>
    <w:rsid w:val="00E61828"/>
    <w:rsid w:val="00E65E56"/>
    <w:rsid w:val="00E664D0"/>
    <w:rsid w:val="00E66F94"/>
    <w:rsid w:val="00E670E5"/>
    <w:rsid w:val="00E6767D"/>
    <w:rsid w:val="00E717C1"/>
    <w:rsid w:val="00E71E63"/>
    <w:rsid w:val="00E76D4C"/>
    <w:rsid w:val="00E81786"/>
    <w:rsid w:val="00E85AEE"/>
    <w:rsid w:val="00E85DE5"/>
    <w:rsid w:val="00E90EC0"/>
    <w:rsid w:val="00E944C1"/>
    <w:rsid w:val="00E97D8B"/>
    <w:rsid w:val="00EA517C"/>
    <w:rsid w:val="00EA5878"/>
    <w:rsid w:val="00EA7F55"/>
    <w:rsid w:val="00EB1CE6"/>
    <w:rsid w:val="00EB1F19"/>
    <w:rsid w:val="00EB556A"/>
    <w:rsid w:val="00EB7375"/>
    <w:rsid w:val="00EC06EA"/>
    <w:rsid w:val="00EC2660"/>
    <w:rsid w:val="00EC2E4C"/>
    <w:rsid w:val="00EC3057"/>
    <w:rsid w:val="00EC47C5"/>
    <w:rsid w:val="00ED087B"/>
    <w:rsid w:val="00ED5626"/>
    <w:rsid w:val="00ED5EB9"/>
    <w:rsid w:val="00ED6BFE"/>
    <w:rsid w:val="00ED7588"/>
    <w:rsid w:val="00ED7FE5"/>
    <w:rsid w:val="00EE0176"/>
    <w:rsid w:val="00EE17BD"/>
    <w:rsid w:val="00EE27D8"/>
    <w:rsid w:val="00EE32BD"/>
    <w:rsid w:val="00EE5542"/>
    <w:rsid w:val="00EE6872"/>
    <w:rsid w:val="00EF0191"/>
    <w:rsid w:val="00EF09CC"/>
    <w:rsid w:val="00EF0F91"/>
    <w:rsid w:val="00EF175E"/>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56C"/>
    <w:rsid w:val="00F45C61"/>
    <w:rsid w:val="00F51138"/>
    <w:rsid w:val="00F5306F"/>
    <w:rsid w:val="00F532A6"/>
    <w:rsid w:val="00F55847"/>
    <w:rsid w:val="00F569D6"/>
    <w:rsid w:val="00F57FCC"/>
    <w:rsid w:val="00F61907"/>
    <w:rsid w:val="00F61AB2"/>
    <w:rsid w:val="00F65464"/>
    <w:rsid w:val="00F654D7"/>
    <w:rsid w:val="00F70E1C"/>
    <w:rsid w:val="00F72FCE"/>
    <w:rsid w:val="00F734F9"/>
    <w:rsid w:val="00F73F90"/>
    <w:rsid w:val="00F74D13"/>
    <w:rsid w:val="00F77530"/>
    <w:rsid w:val="00F80FBD"/>
    <w:rsid w:val="00F849FF"/>
    <w:rsid w:val="00F86F58"/>
    <w:rsid w:val="00F9140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4AC2"/>
    <w:rsid w:val="00FD73C3"/>
    <w:rsid w:val="00FE2FD3"/>
    <w:rsid w:val="00FE5699"/>
    <w:rsid w:val="00FE57BD"/>
    <w:rsid w:val="00FE6C95"/>
    <w:rsid w:val="00FE6DE0"/>
    <w:rsid w:val="00FF06B2"/>
    <w:rsid w:val="00FF2542"/>
    <w:rsid w:val="00FF29EF"/>
    <w:rsid w:val="00FF3D23"/>
    <w:rsid w:val="00FF530C"/>
    <w:rsid w:val="00FF7F00"/>
    <w:rsid w:val="5B21C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B4DAA4"/>
  <w15:chartTrackingRefBased/>
  <w15:docId w15:val="{D0F62D15-68E6-4D88-A2D4-94AE3BF5E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4579B"/>
    <w:rPr>
      <w:rFonts w:ascii="Calibri" w:hAnsi="Calibri" w:cs="Calibri"/>
    </w:rPr>
  </w:style>
  <w:style w:type="paragraph" w:styleId="Heading1">
    <w:name w:val="heading 1"/>
    <w:aliases w:val="Pocket"/>
    <w:basedOn w:val="Normal"/>
    <w:next w:val="Normal"/>
    <w:link w:val="Heading1Char"/>
    <w:qFormat/>
    <w:rsid w:val="00E4579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4579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No Underline,Text 7,unread card,Char1,Char,Block Writing,n"/>
    <w:basedOn w:val="Normal"/>
    <w:next w:val="Normal"/>
    <w:link w:val="Heading3Char"/>
    <w:uiPriority w:val="2"/>
    <w:qFormat/>
    <w:rsid w:val="00E4579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E4579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4579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457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579B"/>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E4579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4579B"/>
    <w:rPr>
      <w:color w:val="auto"/>
      <w:u w:val="none"/>
    </w:rPr>
  </w:style>
  <w:style w:type="character" w:customStyle="1" w:styleId="Heading1Char">
    <w:name w:val="Heading 1 Char"/>
    <w:aliases w:val="Pocket Char"/>
    <w:basedOn w:val="DefaultParagraphFont"/>
    <w:link w:val="Heading1"/>
    <w:rsid w:val="00E4579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4579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Heading 3 Char1 Char Char Char,Citation Char,Text 7 Char"/>
    <w:basedOn w:val="DefaultParagraphFont"/>
    <w:link w:val="Heading3"/>
    <w:uiPriority w:val="2"/>
    <w:rsid w:val="00E4579B"/>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E4579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E4579B"/>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E4579B"/>
    <w:rPr>
      <w:b w:val="0"/>
      <w:sz w:val="22"/>
      <w:u w:val="single"/>
    </w:rPr>
  </w:style>
  <w:style w:type="character" w:styleId="Strong">
    <w:name w:val="Strong"/>
    <w:basedOn w:val="DefaultParagraphFont"/>
    <w:uiPriority w:val="22"/>
    <w:semiHidden/>
    <w:qFormat/>
    <w:rsid w:val="00E4579B"/>
    <w:rPr>
      <w:b/>
      <w:bCs/>
    </w:rPr>
  </w:style>
  <w:style w:type="character" w:styleId="BookTitle">
    <w:name w:val="Book Title"/>
    <w:basedOn w:val="DefaultParagraphFont"/>
    <w:uiPriority w:val="33"/>
    <w:semiHidden/>
    <w:qFormat/>
    <w:rsid w:val="00E4579B"/>
    <w:rPr>
      <w:b/>
      <w:bCs/>
      <w:i/>
      <w:iCs/>
      <w:spacing w:val="5"/>
    </w:rPr>
  </w:style>
  <w:style w:type="character" w:customStyle="1" w:styleId="Heading5Char">
    <w:name w:val="Heading 5 Char"/>
    <w:basedOn w:val="DefaultParagraphFont"/>
    <w:link w:val="Heading5"/>
    <w:uiPriority w:val="9"/>
    <w:semiHidden/>
    <w:rsid w:val="00E4579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4579B"/>
  </w:style>
  <w:style w:type="paragraph" w:styleId="Header">
    <w:name w:val="header"/>
    <w:basedOn w:val="Normal"/>
    <w:link w:val="HeaderChar"/>
    <w:uiPriority w:val="99"/>
    <w:semiHidden/>
    <w:rsid w:val="00E4579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4579B"/>
    <w:rPr>
      <w:rFonts w:ascii="Calibri" w:hAnsi="Calibri" w:cs="Calibri"/>
    </w:rPr>
  </w:style>
  <w:style w:type="paragraph" w:styleId="Footer">
    <w:name w:val="footer"/>
    <w:basedOn w:val="Normal"/>
    <w:link w:val="FooterChar"/>
    <w:uiPriority w:val="99"/>
    <w:semiHidden/>
    <w:rsid w:val="00E4579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579B"/>
    <w:rPr>
      <w:rFonts w:ascii="Calibri" w:hAnsi="Calibri" w:cs="Calibri"/>
    </w:rPr>
  </w:style>
  <w:style w:type="paragraph" w:styleId="BodyText">
    <w:name w:val="Body Text"/>
    <w:basedOn w:val="Normal"/>
    <w:link w:val="BodyTextChar"/>
    <w:uiPriority w:val="99"/>
    <w:semiHidden/>
    <w:unhideWhenUsed/>
    <w:rsid w:val="00E4579B"/>
    <w:pPr>
      <w:spacing w:after="120"/>
    </w:pPr>
  </w:style>
  <w:style w:type="character" w:customStyle="1" w:styleId="BodyTextChar">
    <w:name w:val="Body Text Char"/>
    <w:basedOn w:val="DefaultParagraphFont"/>
    <w:link w:val="BodyText"/>
    <w:uiPriority w:val="99"/>
    <w:semiHidden/>
    <w:rsid w:val="00E4579B"/>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E4579B"/>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E4579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uiPriority w:val="99"/>
    <w:unhideWhenUsed/>
    <w:rsid w:val="00E4579B"/>
    <w:rPr>
      <w:color w:val="0563C1" w:themeColor="hyperlink"/>
      <w:u w:val="single"/>
    </w:rPr>
  </w:style>
  <w:style w:type="character" w:styleId="UnresolvedMention">
    <w:name w:val="Unresolved Mention"/>
    <w:basedOn w:val="DefaultParagraphFont"/>
    <w:uiPriority w:val="99"/>
    <w:semiHidden/>
    <w:unhideWhenUsed/>
    <w:rsid w:val="00E4579B"/>
    <w:rPr>
      <w:color w:val="605E5C"/>
      <w:shd w:val="clear" w:color="auto" w:fill="E1DFDD"/>
    </w:rPr>
  </w:style>
  <w:style w:type="paragraph" w:styleId="ListParagraph">
    <w:name w:val="List Paragraph"/>
    <w:basedOn w:val="Normal"/>
    <w:uiPriority w:val="34"/>
    <w:unhideWhenUsed/>
    <w:qFormat/>
    <w:rsid w:val="00506330"/>
    <w:pPr>
      <w:ind w:left="720"/>
      <w:contextualSpacing/>
    </w:pPr>
  </w:style>
  <w:style w:type="paragraph" w:customStyle="1" w:styleId="Emphasis1">
    <w:name w:val="Emphasis1"/>
    <w:basedOn w:val="Normal"/>
    <w:link w:val="Emphasis"/>
    <w:autoRedefine/>
    <w:uiPriority w:val="8"/>
    <w:qFormat/>
    <w:rsid w:val="00BD2520"/>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9956B8"/>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262841119">
      <w:bodyDiv w:val="1"/>
      <w:marLeft w:val="0"/>
      <w:marRight w:val="0"/>
      <w:marTop w:val="0"/>
      <w:marBottom w:val="0"/>
      <w:divBdr>
        <w:top w:val="none" w:sz="0" w:space="0" w:color="auto"/>
        <w:left w:val="none" w:sz="0" w:space="0" w:color="auto"/>
        <w:bottom w:val="none" w:sz="0" w:space="0" w:color="auto"/>
        <w:right w:val="none" w:sz="0" w:space="0" w:color="auto"/>
      </w:divBdr>
    </w:div>
    <w:div w:id="1486386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pdf/1809.04141.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sagepub.com/doi/abs/10.1177/0738894215616408" TargetMode="External"/><Relationship Id="rId5" Type="http://schemas.openxmlformats.org/officeDocument/2006/relationships/webSettings" Target="webSettings.xml"/><Relationship Id="rId10" Type="http://schemas.openxmlformats.org/officeDocument/2006/relationships/hyperlink" Target="https://politicalscience.osu.edu/faculty/jmueller/PAKaoKorea19.pdf" TargetMode="External"/><Relationship Id="rId4" Type="http://schemas.openxmlformats.org/officeDocument/2006/relationships/settings" Target="settings.xml"/><Relationship Id="rId9" Type="http://schemas.openxmlformats.org/officeDocument/2006/relationships/hyperlink" Target="http://theweek.com/articles/629092/how-russia-vs-nato-war-really-down"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37738</Words>
  <Characters>215109</Characters>
  <Application>Microsoft Office Word</Application>
  <DocSecurity>0</DocSecurity>
  <Lines>1792</Lines>
  <Paragraphs>504</Paragraphs>
  <ScaleCrop>false</ScaleCrop>
  <Company/>
  <LinksUpToDate>false</LinksUpToDate>
  <CharactersWithSpaces>252343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Andrew Hart</dc:creator>
  <cp:keywords>6.0.0</cp:keywords>
  <dc:description/>
  <cp:lastModifiedBy>Morris, Eric R</cp:lastModifiedBy>
  <cp:revision>4</cp:revision>
  <dcterms:created xsi:type="dcterms:W3CDTF">2025-07-08T13:49:00Z</dcterms:created>
  <dcterms:modified xsi:type="dcterms:W3CDTF">2025-07-31T18:36:00Z</dcterms:modified>
</cp:coreProperties>
</file>