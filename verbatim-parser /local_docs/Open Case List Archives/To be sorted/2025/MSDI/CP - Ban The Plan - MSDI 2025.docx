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7F554" w14:textId="1281F663" w:rsidR="00CF0D03" w:rsidRDefault="00CF0D03" w:rsidP="00CF0D03">
      <w:pPr>
        <w:pStyle w:val="Heading1"/>
      </w:pPr>
      <w:r>
        <w:t>CP---Ban the Plan</w:t>
      </w:r>
      <w:r w:rsidR="00282E0C">
        <w:t xml:space="preserve"> / Indo-Pacific Tradeoff</w:t>
      </w:r>
      <w:r>
        <w:t xml:space="preserve"> (Q, MSDI)</w:t>
      </w:r>
    </w:p>
    <w:p w14:paraId="068716E2" w14:textId="07858338" w:rsidR="00197FA1" w:rsidRPr="00197FA1" w:rsidRDefault="00197FA1" w:rsidP="00197FA1">
      <w:pPr>
        <w:jc w:val="center"/>
      </w:pPr>
      <w:r>
        <w:rPr>
          <w:noProof/>
        </w:rPr>
        <w:drawing>
          <wp:inline distT="0" distB="0" distL="0" distR="0" wp14:anchorId="2807A7C7" wp14:editId="48BC4C1E">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5"/>
                    <a:srcRect/>
                    <a:stretch>
                      <a:fillRect/>
                    </a:stretch>
                  </pic:blipFill>
                  <pic:spPr>
                    <a:xfrm>
                      <a:off x="0" y="0"/>
                      <a:ext cx="3571875" cy="5886450"/>
                    </a:xfrm>
                    <a:prstGeom prst="rect">
                      <a:avLst/>
                    </a:prstGeom>
                    <a:ln/>
                  </pic:spPr>
                </pic:pic>
              </a:graphicData>
            </a:graphic>
          </wp:inline>
        </w:drawing>
      </w:r>
    </w:p>
    <w:p w14:paraId="5B68C67D" w14:textId="5361F076" w:rsidR="00427D6C" w:rsidRDefault="00427D6C" w:rsidP="00264625">
      <w:pPr>
        <w:pStyle w:val="Heading2"/>
      </w:pPr>
      <w:r>
        <w:t>Notes</w:t>
      </w:r>
    </w:p>
    <w:p w14:paraId="5788800F" w14:textId="52759FA2" w:rsidR="0091591C" w:rsidRDefault="0091591C" w:rsidP="0091591C">
      <w:pPr>
        <w:pStyle w:val="FileNote"/>
      </w:pPr>
      <w:r>
        <w:t xml:space="preserve">This is a tradeoff DA inside a mutually exclusive counterplan! </w:t>
      </w:r>
    </w:p>
    <w:p w14:paraId="30D306F5" w14:textId="7E2692BB" w:rsidR="0091591C" w:rsidRPr="0091591C" w:rsidRDefault="0091591C" w:rsidP="0091591C">
      <w:pPr>
        <w:pStyle w:val="FileNote"/>
      </w:pPr>
      <w:r>
        <w:t xml:space="preserve">The </w:t>
      </w:r>
      <w:r w:rsidRPr="0091591C">
        <w:rPr>
          <w:u w:val="single"/>
        </w:rPr>
        <w:t>internal net-benefit</w:t>
      </w:r>
      <w:r>
        <w:t xml:space="preserve"> is US-China war. The story goes that China is waiting for us to turn our backs to get even more aggressive in the Indo-Pacific region, so if we invest time, resources, and attention into the Arctic through the plan, that triggers China’s confidence. The resulting war goes nuclear, etc. The CP avoids that by NOT doing the Aff and banning any Arctic movement that would distract the US and link to the Indo-Pacific scenario. </w:t>
      </w:r>
    </w:p>
    <w:p w14:paraId="54A9FC3C" w14:textId="28BE290D" w:rsidR="00427D6C" w:rsidRDefault="0091591C" w:rsidP="00742CFC">
      <w:pPr>
        <w:pStyle w:val="FileNote"/>
      </w:pPr>
      <w:r>
        <w:t xml:space="preserve">Additionally, any case turns you read are </w:t>
      </w:r>
      <w:r w:rsidRPr="0091591C">
        <w:rPr>
          <w:u w:val="single"/>
        </w:rPr>
        <w:t>net-benefits</w:t>
      </w:r>
      <w:r>
        <w:t xml:space="preserve"> to the CP since it bans the Aff. </w:t>
      </w:r>
    </w:p>
    <w:p w14:paraId="3D3F26C7" w14:textId="24D44BC7" w:rsidR="00264625" w:rsidRDefault="00264625" w:rsidP="00742CFC">
      <w:pPr>
        <w:pStyle w:val="FileNote"/>
      </w:pPr>
      <w:r>
        <w:t xml:space="preserve">The CP </w:t>
      </w:r>
      <w:r w:rsidRPr="00264625">
        <w:rPr>
          <w:u w:val="single"/>
        </w:rPr>
        <w:t>solves the Aff</w:t>
      </w:r>
      <w:r>
        <w:t xml:space="preserve"> via NATO fill in. Duffy, et al., advocates for Nordic NATO countries taking over the Arctic burden so that the US can turn its attention back to the Indo-Pacific. The idea is that if the US prohibited Arctic development, that would send signals that cause other NATO countries to fill in (as they already sort of are.)</w:t>
      </w:r>
    </w:p>
    <w:p w14:paraId="0120B1B8" w14:textId="189C86E1" w:rsidR="0091591C" w:rsidRDefault="0091591C" w:rsidP="00742CFC">
      <w:pPr>
        <w:pStyle w:val="FileNote"/>
      </w:pPr>
      <w:r>
        <w:t xml:space="preserve">If the Aff has any scenarios on constraining / checking Russia in the Arctic, there is a little solvency trick contained in the 1NC. </w:t>
      </w:r>
      <w:r w:rsidR="00264625">
        <w:t xml:space="preserve">The Duffy, et al., card specifies that Nordic NATO countries are best suited for Arctic moves because the US is really unprepared and incapable of doing much of anything. Sort of a hidden solvency argument that might go unaddressed. </w:t>
      </w:r>
    </w:p>
    <w:p w14:paraId="16BA5CE4" w14:textId="77777777" w:rsidR="0091591C" w:rsidRDefault="0091591C" w:rsidP="00742CFC">
      <w:pPr>
        <w:pStyle w:val="FileNote"/>
      </w:pPr>
    </w:p>
    <w:p w14:paraId="4D635DDE" w14:textId="77777777" w:rsidR="004F464E" w:rsidRDefault="004F464E" w:rsidP="00E77A28">
      <w:pPr>
        <w:pStyle w:val="Heading2"/>
      </w:pPr>
    </w:p>
    <w:p w14:paraId="227ED084" w14:textId="4AD7A1B4" w:rsidR="00E77A28" w:rsidRDefault="00E77A28" w:rsidP="00E77A28">
      <w:pPr>
        <w:pStyle w:val="Heading2"/>
      </w:pPr>
      <w:r>
        <w:t>1NC---</w:t>
      </w:r>
      <w:r w:rsidR="00282E0C">
        <w:t>Ban the Plan / Indo-Pacific Tradeoff</w:t>
      </w:r>
    </w:p>
    <w:p w14:paraId="54374B2B" w14:textId="11584528" w:rsidR="00E77A28" w:rsidRDefault="00E77A28" w:rsidP="00E77A28">
      <w:pPr>
        <w:pStyle w:val="Heading3"/>
      </w:pPr>
      <w:r>
        <w:t>1NC---OFF</w:t>
      </w:r>
    </w:p>
    <w:p w14:paraId="7D184329" w14:textId="0285D656" w:rsidR="00E77A28" w:rsidRPr="00E77A28" w:rsidRDefault="00E77A28" w:rsidP="00E77A28">
      <w:pPr>
        <w:pStyle w:val="Heading4"/>
      </w:pPr>
      <w:r>
        <w:t>The United States federal government should strictly prohibit current and future exploration and development of the Arctic, including [</w:t>
      </w:r>
      <w:r w:rsidRPr="00B54371">
        <w:rPr>
          <w:highlight w:val="cyan"/>
        </w:rPr>
        <w:t>the plan</w:t>
      </w:r>
      <w:r>
        <w:t>].</w:t>
      </w:r>
    </w:p>
    <w:p w14:paraId="0D9DC063" w14:textId="5AF22078" w:rsidR="004D548F" w:rsidRDefault="00C03230" w:rsidP="004D548F">
      <w:pPr>
        <w:pStyle w:val="Heading4"/>
      </w:pPr>
      <w:r>
        <w:t>Arctic engagement</w:t>
      </w:r>
      <w:r w:rsidR="004D548F">
        <w:t xml:space="preserve"> </w:t>
      </w:r>
      <w:r w:rsidR="004D548F" w:rsidRPr="00E54492">
        <w:rPr>
          <w:u w:val="single"/>
        </w:rPr>
        <w:t>draws</w:t>
      </w:r>
      <w:r w:rsidR="004D548F">
        <w:t xml:space="preserve"> US </w:t>
      </w:r>
      <w:r w:rsidR="00E54492">
        <w:t xml:space="preserve">focus </w:t>
      </w:r>
      <w:r w:rsidR="00E54492" w:rsidRPr="00E54492">
        <w:rPr>
          <w:u w:val="single"/>
        </w:rPr>
        <w:t>away</w:t>
      </w:r>
      <w:r w:rsidR="004D548F">
        <w:t xml:space="preserve"> from the </w:t>
      </w:r>
      <w:r w:rsidR="004D548F" w:rsidRPr="00E54492">
        <w:rPr>
          <w:u w:val="single"/>
        </w:rPr>
        <w:t>Indo</w:t>
      </w:r>
      <w:r w:rsidR="004D548F">
        <w:t>-</w:t>
      </w:r>
      <w:r w:rsidR="004D548F" w:rsidRPr="00E54492">
        <w:rPr>
          <w:u w:val="single"/>
        </w:rPr>
        <w:t>Pacific</w:t>
      </w:r>
      <w:r w:rsidR="004D548F">
        <w:t>.</w:t>
      </w:r>
    </w:p>
    <w:p w14:paraId="38A0EEC7" w14:textId="28312D16" w:rsidR="004D548F" w:rsidRPr="004D548F" w:rsidRDefault="004D548F" w:rsidP="004D548F">
      <w:r w:rsidRPr="004D548F">
        <w:rPr>
          <w:rStyle w:val="Style13ptBold"/>
        </w:rPr>
        <w:t>Duffy, et al., ’24</w:t>
      </w:r>
      <w:r>
        <w:t xml:space="preserve"> [Ryan R. Duffy, </w:t>
      </w:r>
      <w:r w:rsidR="00BB5E19">
        <w:t>retired US Army infantry officer;</w:t>
      </w:r>
      <w:r>
        <w:t xml:space="preserve"> Jahara Matisek, </w:t>
      </w:r>
      <w:r w:rsidR="00BB5E19" w:rsidRPr="00BB5E19">
        <w:t xml:space="preserve">active-duty U.S. Air Force command pilot serving as a military professor </w:t>
      </w:r>
      <w:r w:rsidR="00C03230">
        <w:t xml:space="preserve">of National Security Affairs </w:t>
      </w:r>
      <w:r w:rsidR="00BB5E19" w:rsidRPr="00BB5E19">
        <w:t>at the U.S. Naval War College</w:t>
      </w:r>
      <w:r w:rsidR="00C03230">
        <w:t xml:space="preserve">; </w:t>
      </w:r>
      <w:r w:rsidR="00BB5E19" w:rsidRPr="00BB5E19">
        <w:t>fellow at the Payne Institute for Public Policy and the European Resilience Initiative Center</w:t>
      </w:r>
      <w:r>
        <w:t xml:space="preserve">; </w:t>
      </w:r>
      <w:r w:rsidR="00C03230">
        <w:t xml:space="preserve">BS, behavioral science, US Air Force Academy; MPA, public administration, University of Oklahoma; MS, international relations, Troy University; MA, PhD, political science, Northwestern University; </w:t>
      </w:r>
      <w:r>
        <w:t xml:space="preserve">Jeremy M. McKenzie, </w:t>
      </w:r>
      <w:r w:rsidR="00BB5E19">
        <w:t>retired US Coast Guard officer; former researcher at the US Coast Guard Academy’s Center for Arctic Study and Policy; MA, public policy, Brown University; MA, social science, Syracuse University</w:t>
      </w:r>
      <w:r>
        <w:t xml:space="preserve">; and Chad Pillai, </w:t>
      </w:r>
      <w:r w:rsidR="00C03230">
        <w:t>US Army strategist; MA, international public policy, Johns Hopkins University School of Advanced International Studies</w:t>
      </w:r>
      <w:r>
        <w:t>. November 21, 2024.</w:t>
      </w:r>
      <w:r w:rsidR="00C03230">
        <w:t xml:space="preserve"> </w:t>
      </w:r>
      <w:r>
        <w:t>War on the Rocks “</w:t>
      </w:r>
      <w:r w:rsidRPr="004D548F">
        <w:t>More NATO in the Arctic Could Free the United States Up to Focus on China</w:t>
      </w:r>
      <w:r>
        <w:t xml:space="preserve">” </w:t>
      </w:r>
      <w:r w:rsidRPr="00B76F53">
        <w:t>https://warontherocks.com/2024/11/more-nato-in-the-arctic-could-free-the-united-states-up-to-focus-on-china/</w:t>
      </w:r>
      <w:r>
        <w:t xml:space="preserve"> </w:t>
      </w:r>
      <w:r w:rsidR="00B76F53">
        <w:t xml:space="preserve">Accessed 6.26.2025 </w:t>
      </w:r>
      <w:r>
        <w:t xml:space="preserve">// </w:t>
      </w:r>
      <w:r>
        <w:rPr>
          <w:b/>
          <w:i/>
        </w:rPr>
        <w:t>mosuQ</w:t>
      </w:r>
      <w:r>
        <w:t>]</w:t>
      </w:r>
    </w:p>
    <w:p w14:paraId="2CE589E4" w14:textId="77777777" w:rsidR="004D548F" w:rsidRPr="004B076D" w:rsidRDefault="004D548F" w:rsidP="004D548F">
      <w:pPr>
        <w:rPr>
          <w:sz w:val="12"/>
        </w:rPr>
      </w:pPr>
      <w:r w:rsidRPr="004B076D">
        <w:rPr>
          <w:sz w:val="12"/>
        </w:rPr>
        <w:t xml:space="preserve">The Arctic becoming a strategic battleground was explicitly acknowledged in June 2024 through the U.S. Department of Defense’s Arctic Strategy, noting growing Russian-Chinese collaboration. Despite major combat losses in Ukraine, Russia continues to expand its Arctic military presence and activities. </w:t>
      </w:r>
      <w:r w:rsidRPr="00B54371">
        <w:rPr>
          <w:rStyle w:val="StyleUnderline"/>
          <w:highlight w:val="cyan"/>
        </w:rPr>
        <w:t>The Arctic’s</w:t>
      </w:r>
      <w:r w:rsidRPr="004D548F">
        <w:rPr>
          <w:rStyle w:val="StyleUnderline"/>
        </w:rPr>
        <w:t xml:space="preserve"> unique </w:t>
      </w:r>
      <w:r w:rsidRPr="00B54371">
        <w:rPr>
          <w:rStyle w:val="StyleUnderline"/>
          <w:highlight w:val="cyan"/>
        </w:rPr>
        <w:t xml:space="preserve">environment requires </w:t>
      </w:r>
      <w:r w:rsidRPr="00B54371">
        <w:rPr>
          <w:rStyle w:val="Emphasis"/>
          <w:highlight w:val="cyan"/>
        </w:rPr>
        <w:t>specialized training</w:t>
      </w:r>
      <w:r w:rsidRPr="00B54371">
        <w:rPr>
          <w:rStyle w:val="StyleUnderline"/>
          <w:highlight w:val="cyan"/>
        </w:rPr>
        <w:t xml:space="preserve"> and </w:t>
      </w:r>
      <w:r w:rsidRPr="00B54371">
        <w:rPr>
          <w:rStyle w:val="Emphasis"/>
          <w:highlight w:val="cyan"/>
        </w:rPr>
        <w:t>equipment</w:t>
      </w:r>
      <w:r w:rsidRPr="00B54371">
        <w:rPr>
          <w:rStyle w:val="StyleUnderline"/>
          <w:highlight w:val="cyan"/>
        </w:rPr>
        <w:t xml:space="preserve">, posing </w:t>
      </w:r>
      <w:r w:rsidRPr="00B54371">
        <w:rPr>
          <w:rStyle w:val="Emphasis"/>
          <w:highlight w:val="cyan"/>
        </w:rPr>
        <w:t>challenges for the U</w:t>
      </w:r>
      <w:r w:rsidRPr="004B076D">
        <w:rPr>
          <w:rStyle w:val="Emphasis"/>
        </w:rPr>
        <w:t xml:space="preserve">nited </w:t>
      </w:r>
      <w:r w:rsidRPr="00B54371">
        <w:rPr>
          <w:rStyle w:val="Emphasis"/>
          <w:highlight w:val="cyan"/>
        </w:rPr>
        <w:t>S</w:t>
      </w:r>
      <w:r w:rsidRPr="004B076D">
        <w:rPr>
          <w:rStyle w:val="Emphasis"/>
        </w:rPr>
        <w:t>tates</w:t>
      </w:r>
      <w:r w:rsidRPr="004D548F">
        <w:rPr>
          <w:rStyle w:val="StyleUnderline"/>
        </w:rPr>
        <w:t xml:space="preserve"> in projecting and sustaining military forces in the region. </w:t>
      </w:r>
      <w:r w:rsidRPr="00B54371">
        <w:rPr>
          <w:rStyle w:val="StyleUnderline"/>
          <w:highlight w:val="cyan"/>
        </w:rPr>
        <w:t xml:space="preserve">This task is further complicated by the American </w:t>
      </w:r>
      <w:r w:rsidRPr="00B54371">
        <w:rPr>
          <w:rStyle w:val="Emphasis"/>
          <w:highlight w:val="cyan"/>
        </w:rPr>
        <w:t>strategic focus on countering China</w:t>
      </w:r>
      <w:r w:rsidRPr="004D548F">
        <w:rPr>
          <w:rStyle w:val="StyleUnderline"/>
        </w:rPr>
        <w:t xml:space="preserve"> in the Indo-Pacific</w:t>
      </w:r>
      <w:r w:rsidRPr="004B076D">
        <w:rPr>
          <w:sz w:val="12"/>
        </w:rPr>
        <w:t xml:space="preserve">. </w:t>
      </w:r>
      <w:r w:rsidRPr="00B54371">
        <w:rPr>
          <w:rStyle w:val="StyleUnderline"/>
          <w:highlight w:val="cyan"/>
        </w:rPr>
        <w:t>NATO represents an ideal form of Arctic burden-sharing, allowing the U</w:t>
      </w:r>
      <w:r w:rsidRPr="004D548F">
        <w:rPr>
          <w:rStyle w:val="StyleUnderline"/>
        </w:rPr>
        <w:t xml:space="preserve">nited </w:t>
      </w:r>
      <w:r w:rsidRPr="00B54371">
        <w:rPr>
          <w:rStyle w:val="StyleUnderline"/>
          <w:highlight w:val="cyan"/>
        </w:rPr>
        <w:t>S</w:t>
      </w:r>
      <w:r w:rsidRPr="004D548F">
        <w:rPr>
          <w:rStyle w:val="StyleUnderline"/>
        </w:rPr>
        <w:t xml:space="preserve">tates </w:t>
      </w:r>
      <w:r w:rsidRPr="00B54371">
        <w:rPr>
          <w:rStyle w:val="StyleUnderline"/>
          <w:highlight w:val="cyan"/>
        </w:rPr>
        <w:t xml:space="preserve">to </w:t>
      </w:r>
      <w:r w:rsidRPr="00B54371">
        <w:rPr>
          <w:rStyle w:val="Emphasis"/>
          <w:highlight w:val="cyan"/>
        </w:rPr>
        <w:t>concentrate elsewhere</w:t>
      </w:r>
      <w:r w:rsidRPr="004B076D">
        <w:rPr>
          <w:sz w:val="12"/>
        </w:rPr>
        <w:t>.</w:t>
      </w:r>
    </w:p>
    <w:p w14:paraId="7D120623" w14:textId="2E8E8733" w:rsidR="004D548F" w:rsidRPr="004B076D" w:rsidRDefault="004D548F" w:rsidP="004D548F">
      <w:pPr>
        <w:rPr>
          <w:sz w:val="12"/>
        </w:rPr>
      </w:pPr>
      <w:r w:rsidRPr="00B54371">
        <w:rPr>
          <w:rStyle w:val="StyleUnderline"/>
          <w:highlight w:val="cyan"/>
        </w:rPr>
        <w:t>As the Trump admin</w:t>
      </w:r>
      <w:r w:rsidRPr="004D548F">
        <w:rPr>
          <w:rStyle w:val="StyleUnderline"/>
        </w:rPr>
        <w:t xml:space="preserve">istration </w:t>
      </w:r>
      <w:r w:rsidRPr="00B54371">
        <w:rPr>
          <w:rStyle w:val="Emphasis"/>
          <w:highlight w:val="cyan"/>
        </w:rPr>
        <w:t>pivots back to Asia</w:t>
      </w:r>
      <w:r w:rsidRPr="004B076D">
        <w:rPr>
          <w:sz w:val="12"/>
        </w:rPr>
        <w:t xml:space="preserve">, maintaining strong NATO ties is crucial, despite rhetoric to the contrary. NATO has been tying its strategic survival to an Indo-Pacific pivot since 2019, and the Trump administration will need to rely more on Arctic-minded NATO allies to deter Russian and Chinese ambitions. </w:t>
      </w:r>
      <w:r w:rsidRPr="00B54371">
        <w:rPr>
          <w:rStyle w:val="StyleUnderline"/>
          <w:highlight w:val="cyan"/>
        </w:rPr>
        <w:t>The</w:t>
      </w:r>
      <w:r w:rsidRPr="004D548F">
        <w:rPr>
          <w:rStyle w:val="StyleUnderline"/>
        </w:rPr>
        <w:t xml:space="preserve"> U.S. </w:t>
      </w:r>
      <w:r w:rsidRPr="00B54371">
        <w:rPr>
          <w:rStyle w:val="StyleUnderline"/>
          <w:highlight w:val="cyan"/>
        </w:rPr>
        <w:t xml:space="preserve">military has </w:t>
      </w:r>
      <w:r w:rsidRPr="00B54371">
        <w:rPr>
          <w:rStyle w:val="Emphasis"/>
          <w:highlight w:val="cyan"/>
        </w:rPr>
        <w:t>minimal</w:t>
      </w:r>
      <w:r w:rsidRPr="00B54371">
        <w:rPr>
          <w:rStyle w:val="StyleUnderline"/>
          <w:highlight w:val="cyan"/>
        </w:rPr>
        <w:t xml:space="preserve"> forces capable of operating in the Arctic</w:t>
      </w:r>
      <w:r w:rsidRPr="004B076D">
        <w:rPr>
          <w:sz w:val="12"/>
        </w:rPr>
        <w:t xml:space="preserve"> but also needs to defend its space-based infrastructure around the region. By leveraging NATO, particularly the Arctic expertise of British, Canadian, and Nordic allies, the United States can ensure a stable Arctic presence, enabling a robust military posture in the Indo-Pacific.</w:t>
      </w:r>
    </w:p>
    <w:p w14:paraId="6386B2E9" w14:textId="77777777" w:rsidR="004D548F" w:rsidRPr="004B076D" w:rsidRDefault="004D548F" w:rsidP="004D548F">
      <w:pPr>
        <w:rPr>
          <w:sz w:val="12"/>
        </w:rPr>
      </w:pPr>
      <w:r w:rsidRPr="004B076D">
        <w:rPr>
          <w:sz w:val="12"/>
        </w:rPr>
        <w:t>The Strategic Importance of the Arctic</w:t>
      </w:r>
    </w:p>
    <w:p w14:paraId="7B242A05" w14:textId="77777777" w:rsidR="004D548F" w:rsidRPr="004B076D" w:rsidRDefault="004D548F" w:rsidP="004D548F">
      <w:pPr>
        <w:rPr>
          <w:sz w:val="12"/>
        </w:rPr>
      </w:pPr>
      <w:r w:rsidRPr="004B076D">
        <w:rPr>
          <w:sz w:val="12"/>
        </w:rPr>
        <w:t>The Arctic has become a unique arena of global competition. It is the sole area of the world where both Russia and China operate in close proximity to North America across various domains. Melting sea ice and technological advances have increased accessibility, transforming the Arctic from a “strategic buffer” to a hotspot for valuable resources like oil, gas, rare earth minerals, and new fisheries, as well as opening shorter sea routes between Europe and Asia. This increased accessibility unlocks immense economic potential, including an estimated 90 billion barrels of undiscovered oil, 30 percent of the world’s undiscovered natural gas, and $1 trillion in rare earth minerals. However, these opportunities bring heightened competition, where the growing Chinese and Russian presence directly challenges U.S. and NATO interests.</w:t>
      </w:r>
    </w:p>
    <w:p w14:paraId="31411395" w14:textId="77777777" w:rsidR="004D548F" w:rsidRPr="004B076D" w:rsidRDefault="004D548F" w:rsidP="004D548F">
      <w:pPr>
        <w:rPr>
          <w:sz w:val="12"/>
        </w:rPr>
      </w:pPr>
      <w:r w:rsidRPr="004B076D">
        <w:rPr>
          <w:sz w:val="12"/>
        </w:rPr>
        <w:t>The Arctic has long been central to Russia’s identity and security, controlling 53 percent of Arctic coastline, and its Arctic policy identifies its economic and security needs. As the ice melts, the region becomes a real security concern for both Russia and the United States. The Arctic is crucial to Russia’s economy, accounting for 10 percent of Russian GDP and 20 percent of exports. Russia has expanded its military footprint, reopening Soviet-era bases, deploying advanced missile systems, and investing in nuclear-powered icebreakers. The Kola Peninsula, home to most of Russia’s ballistic missile submarines, underscores the Arctic’s role in Russia’s nuclear deterrence strategy. Moreover, Russia attempts to control the Northern Sea Route, challenging international norms of freedom of navigation, posing a direct threat to NATO’s Northern Flank and member states’ economic interests.</w:t>
      </w:r>
    </w:p>
    <w:p w14:paraId="12CC2B05" w14:textId="77777777" w:rsidR="004D548F" w:rsidRPr="004B076D" w:rsidRDefault="004D548F" w:rsidP="004D548F">
      <w:pPr>
        <w:rPr>
          <w:sz w:val="12"/>
        </w:rPr>
      </w:pPr>
      <w:r w:rsidRPr="004B076D">
        <w:rPr>
          <w:sz w:val="12"/>
        </w:rPr>
        <w:t>China’s Arctic activities further complicate the security landscape. Despite not being an Arctic nation, China has declared itself a “near-Arctic state” and seeks influence through its Polar Silk Road initiative. These efforts, often dual-use, support military objectives. Sino-Russian joint Arctic exercises, including coast guard and naval patrols as well as joint bomber patrols, demonstrate increased military alignment against the United States. They pose a strategic challenge to NATO and the defense of the American homeland, by combining Russia’s military presence with China’s economic and technological capabilities.</w:t>
      </w:r>
    </w:p>
    <w:p w14:paraId="030522CF" w14:textId="77777777" w:rsidR="004D548F" w:rsidRPr="004B076D" w:rsidRDefault="004D548F" w:rsidP="004D548F">
      <w:pPr>
        <w:rPr>
          <w:sz w:val="12"/>
        </w:rPr>
      </w:pPr>
      <w:r w:rsidRPr="004B076D">
        <w:rPr>
          <w:sz w:val="12"/>
        </w:rPr>
        <w:t>NATO’s Valuable Arctic Expertise</w:t>
      </w:r>
    </w:p>
    <w:p w14:paraId="7C49C1BD" w14:textId="77777777" w:rsidR="004D548F" w:rsidRPr="004B076D" w:rsidRDefault="004D548F" w:rsidP="004D548F">
      <w:pPr>
        <w:rPr>
          <w:sz w:val="12"/>
        </w:rPr>
      </w:pPr>
      <w:r w:rsidRPr="004B076D">
        <w:rPr>
          <w:sz w:val="12"/>
        </w:rPr>
        <w:t xml:space="preserve">Converging Russian and Chinese interests both in and beyond the Arctic requires the United States to work by, with, and through allies to counter threats in the region. </w:t>
      </w:r>
      <w:r w:rsidRPr="004B076D">
        <w:rPr>
          <w:rStyle w:val="StyleUnderline"/>
        </w:rPr>
        <w:t xml:space="preserve">Traditionally, the United States has enjoyed unrivaled military dominance, but in the Arctic, it now faces an </w:t>
      </w:r>
      <w:r w:rsidRPr="004B076D">
        <w:rPr>
          <w:rStyle w:val="Emphasis"/>
        </w:rPr>
        <w:t>emerging alliance</w:t>
      </w:r>
      <w:r w:rsidRPr="004B076D">
        <w:rPr>
          <w:rStyle w:val="StyleUnderline"/>
        </w:rPr>
        <w:t xml:space="preserve"> between two formidable competitors</w:t>
      </w:r>
      <w:r w:rsidRPr="004B076D">
        <w:rPr>
          <w:sz w:val="12"/>
        </w:rPr>
        <w:t xml:space="preserve">. This situation underscores the need for a collaborative approach with NATO allies to ensure preparedness for a crisis in the Arctic. American dominance cannot be taken for granted. </w:t>
      </w:r>
      <w:r w:rsidRPr="00720456">
        <w:rPr>
          <w:rStyle w:val="StyleUnderline"/>
        </w:rPr>
        <w:t xml:space="preserve">In the Arctic, </w:t>
      </w:r>
      <w:r w:rsidRPr="00B54371">
        <w:rPr>
          <w:rStyle w:val="StyleUnderline"/>
          <w:highlight w:val="cyan"/>
        </w:rPr>
        <w:t xml:space="preserve">U.S. capabilities are </w:t>
      </w:r>
      <w:r w:rsidRPr="00B54371">
        <w:rPr>
          <w:rStyle w:val="Emphasis"/>
          <w:highlight w:val="cyan"/>
        </w:rPr>
        <w:t>not enough</w:t>
      </w:r>
      <w:r w:rsidRPr="00B54371">
        <w:rPr>
          <w:rStyle w:val="StyleUnderline"/>
          <w:highlight w:val="cyan"/>
        </w:rPr>
        <w:t xml:space="preserve"> to counter Russia, let alone a Sino-Russian alliance</w:t>
      </w:r>
      <w:r w:rsidRPr="004B076D">
        <w:rPr>
          <w:sz w:val="12"/>
        </w:rPr>
        <w:t>.</w:t>
      </w:r>
    </w:p>
    <w:p w14:paraId="211621D0" w14:textId="77777777" w:rsidR="004D548F" w:rsidRPr="004B076D" w:rsidRDefault="004D548F" w:rsidP="004D548F">
      <w:pPr>
        <w:rPr>
          <w:sz w:val="12"/>
        </w:rPr>
      </w:pPr>
      <w:r w:rsidRPr="004B076D">
        <w:rPr>
          <w:sz w:val="12"/>
        </w:rPr>
        <w:t xml:space="preserve">Per our recently published research, </w:t>
      </w:r>
      <w:r w:rsidRPr="004B076D">
        <w:rPr>
          <w:rStyle w:val="StyleUnderline"/>
        </w:rPr>
        <w:t xml:space="preserve">successful military operations in the Arctic require not only </w:t>
      </w:r>
      <w:r w:rsidRPr="004B076D">
        <w:rPr>
          <w:rStyle w:val="Emphasis"/>
        </w:rPr>
        <w:t>specialized equipment</w:t>
      </w:r>
      <w:r w:rsidRPr="004B076D">
        <w:rPr>
          <w:rStyle w:val="StyleUnderline"/>
        </w:rPr>
        <w:t xml:space="preserve"> but also </w:t>
      </w:r>
      <w:r w:rsidRPr="004B076D">
        <w:rPr>
          <w:rStyle w:val="Emphasis"/>
        </w:rPr>
        <w:t>dedicated training</w:t>
      </w:r>
      <w:r w:rsidRPr="004B076D">
        <w:rPr>
          <w:rStyle w:val="StyleUnderline"/>
        </w:rPr>
        <w:t xml:space="preserve"> and doctrine for polar warfare. </w:t>
      </w:r>
      <w:r w:rsidRPr="00B54371">
        <w:rPr>
          <w:rStyle w:val="StyleUnderline"/>
          <w:highlight w:val="cyan"/>
        </w:rPr>
        <w:t xml:space="preserve">Arctic operations are </w:t>
      </w:r>
      <w:r w:rsidRPr="00B54371">
        <w:rPr>
          <w:rStyle w:val="Emphasis"/>
          <w:highlight w:val="cyan"/>
        </w:rPr>
        <w:t>uniquely challenging</w:t>
      </w:r>
      <w:r w:rsidRPr="004B076D">
        <w:rPr>
          <w:rStyle w:val="StyleUnderline"/>
        </w:rPr>
        <w:t>, with complex logistics, extreme weather, and seasonal shifts like polar days and nights. Accordingly, building Arctic-ready forces requires “the deliberate education and development of Arctic-minded leaders alongside collaboration with allies and partners to foster enhanced cold weather war-fighting capabilities across the spectrum.” Arctic warfighting requires more than just specialized equipment — rather, it demands the dedicated attention of those troops who will be assigned to conduct it</w:t>
      </w:r>
      <w:r w:rsidRPr="004B076D">
        <w:rPr>
          <w:sz w:val="12"/>
        </w:rPr>
        <w:t>. Lessons learned from previous Arctic conflicts include the need for cold weather warfare training and equipment, dedicated polar war-fighting doctrine, joint operations, interoperability, mobility in Arctic conditions, planning for increased supplies and unique logistics, Arctic domain awareness and intelligence, space weather disrupting command and control, inimitable polar weather issues associated with polar days and nights, controlling Arctic sea lines of communication, and ensuring unity of command.</w:t>
      </w:r>
    </w:p>
    <w:p w14:paraId="7110EC8C" w14:textId="77777777" w:rsidR="004D548F" w:rsidRPr="004B076D" w:rsidRDefault="004D548F" w:rsidP="004D548F">
      <w:pPr>
        <w:rPr>
          <w:sz w:val="12"/>
        </w:rPr>
      </w:pPr>
      <w:r w:rsidRPr="004B076D">
        <w:rPr>
          <w:sz w:val="12"/>
        </w:rPr>
        <w:t xml:space="preserve">Fortunately, </w:t>
      </w:r>
      <w:r w:rsidRPr="00B54371">
        <w:rPr>
          <w:rStyle w:val="Emphasis"/>
          <w:highlight w:val="cyan"/>
        </w:rPr>
        <w:t>NATO</w:t>
      </w:r>
      <w:r w:rsidRPr="00B54371">
        <w:rPr>
          <w:rStyle w:val="StyleUnderline"/>
          <w:highlight w:val="cyan"/>
        </w:rPr>
        <w:t xml:space="preserve"> already has much of the necessary infrastructure in place</w:t>
      </w:r>
      <w:r w:rsidRPr="004B076D">
        <w:rPr>
          <w:rStyle w:val="StyleUnderline"/>
        </w:rPr>
        <w:t xml:space="preserve"> with the </w:t>
      </w:r>
      <w:r w:rsidRPr="004B076D">
        <w:rPr>
          <w:rStyle w:val="Emphasis"/>
        </w:rPr>
        <w:t>Nordics</w:t>
      </w:r>
      <w:r w:rsidRPr="004B076D">
        <w:rPr>
          <w:sz w:val="12"/>
        </w:rPr>
        <w:t>. For instance, the British-led Joint Expeditionary Force was established in 2014 and emphasized Arctic warfare capabilities with Nordic military forces in the High North. More recent developments include the establishment of a NATO Multi-Corps Land Component Command in Finland, the formation of a Nordic Air Force, and the creation of a NATO Commander Task Force Baltic in the German port city of Rostock. All reflect a boost in NATO’s cohesion, capability, and communication, helping establish the “3 Cs of Deterrence” around the Arctic Circle.</w:t>
      </w:r>
    </w:p>
    <w:p w14:paraId="57407463" w14:textId="77777777" w:rsidR="004D548F" w:rsidRPr="004B076D" w:rsidRDefault="004D548F" w:rsidP="004D548F">
      <w:pPr>
        <w:rPr>
          <w:sz w:val="12"/>
        </w:rPr>
      </w:pPr>
      <w:r w:rsidRPr="00B54371">
        <w:rPr>
          <w:rStyle w:val="StyleUnderline"/>
          <w:highlight w:val="cyan"/>
        </w:rPr>
        <w:t>NATO’s role in defending the Arctic</w:t>
      </w:r>
      <w:r w:rsidRPr="004B076D">
        <w:rPr>
          <w:rStyle w:val="StyleUnderline"/>
        </w:rPr>
        <w:t xml:space="preserve"> has grown increasingly vital, and the alliance </w:t>
      </w:r>
      <w:r w:rsidRPr="00B54371">
        <w:rPr>
          <w:rStyle w:val="StyleUnderline"/>
          <w:highlight w:val="cyan"/>
        </w:rPr>
        <w:t xml:space="preserve">can capitalize on the polar expertise of its </w:t>
      </w:r>
      <w:r w:rsidRPr="00B54371">
        <w:rPr>
          <w:rStyle w:val="Emphasis"/>
          <w:highlight w:val="cyan"/>
        </w:rPr>
        <w:t>Arctic countries</w:t>
      </w:r>
      <w:r w:rsidRPr="004B076D">
        <w:rPr>
          <w:rStyle w:val="StyleUnderline"/>
        </w:rPr>
        <w:t xml:space="preserve">. </w:t>
      </w:r>
      <w:r w:rsidRPr="00B54371">
        <w:rPr>
          <w:rStyle w:val="StyleUnderline"/>
          <w:highlight w:val="cyan"/>
        </w:rPr>
        <w:t>Canada, Denmark</w:t>
      </w:r>
      <w:r w:rsidRPr="004B076D">
        <w:rPr>
          <w:rStyle w:val="StyleUnderline"/>
        </w:rPr>
        <w:t xml:space="preserve"> (Greenland), </w:t>
      </w:r>
      <w:r w:rsidRPr="00B54371">
        <w:rPr>
          <w:rStyle w:val="StyleUnderline"/>
          <w:highlight w:val="cyan"/>
        </w:rPr>
        <w:t>Norway, Sweden,</w:t>
      </w:r>
      <w:r w:rsidRPr="00720456">
        <w:rPr>
          <w:rStyle w:val="StyleUnderline"/>
        </w:rPr>
        <w:t xml:space="preserve"> and </w:t>
      </w:r>
      <w:r w:rsidRPr="00B54371">
        <w:rPr>
          <w:rStyle w:val="StyleUnderline"/>
          <w:highlight w:val="cyan"/>
        </w:rPr>
        <w:t>Finland</w:t>
      </w:r>
      <w:r w:rsidRPr="004B076D">
        <w:rPr>
          <w:rStyle w:val="StyleUnderline"/>
        </w:rPr>
        <w:t xml:space="preserve"> are highly trained in cold-weather warfare, have a deep understanding of Arctic operations, and are geographically positioned to respond quickly to threats in the region. Moreover, the Nordic countries are jointly negotiating the procurement of an infantry fighting vehicle specifically for the subarctic climate</w:t>
      </w:r>
      <w:r w:rsidRPr="004B076D">
        <w:rPr>
          <w:sz w:val="12"/>
        </w:rPr>
        <w:t>.</w:t>
      </w:r>
    </w:p>
    <w:p w14:paraId="58372A02" w14:textId="314FA382" w:rsidR="004D548F" w:rsidRPr="004B076D" w:rsidRDefault="004D548F" w:rsidP="004D548F">
      <w:pPr>
        <w:rPr>
          <w:sz w:val="12"/>
        </w:rPr>
      </w:pPr>
      <w:r w:rsidRPr="004B076D">
        <w:rPr>
          <w:sz w:val="12"/>
        </w:rPr>
        <w:t>Finland’s expertise in Arctic warfare can be traced to the Winter War (1939–1940), when it held off a numerically superior Soviet invasion force longer and better than expected due to superior tactics adapted to its unique Arctic environment, before ultimately losing. Finland’s contributions to NATO include substantial ground forces and long-range fires. Likewise, Norway hosts the NATO Centre of Excellence for Cold Weather Operations. Sweden’s recent ascension to NATO bolsters the air capabilities and industrial base of the alliance while Denmark’s Joint Arctic Command provides critical presence, experience, and capability. Canada has long been a key U.S. partner in the Arctic as a part of the bi-national North American Air Defense Command.</w:t>
      </w:r>
    </w:p>
    <w:p w14:paraId="35AF5DC6" w14:textId="77777777" w:rsidR="004D548F" w:rsidRPr="004B076D" w:rsidRDefault="004D548F" w:rsidP="004D548F">
      <w:pPr>
        <w:rPr>
          <w:sz w:val="12"/>
        </w:rPr>
      </w:pPr>
      <w:r w:rsidRPr="004B076D">
        <w:rPr>
          <w:sz w:val="12"/>
        </w:rPr>
        <w:t>Filling Gaps in the Ice</w:t>
      </w:r>
    </w:p>
    <w:p w14:paraId="4877A6F9" w14:textId="77777777" w:rsidR="004D548F" w:rsidRPr="004B076D" w:rsidRDefault="004D548F" w:rsidP="004D548F">
      <w:pPr>
        <w:rPr>
          <w:sz w:val="12"/>
        </w:rPr>
      </w:pPr>
      <w:r w:rsidRPr="004B076D">
        <w:rPr>
          <w:sz w:val="12"/>
        </w:rPr>
        <w:t>While Canada and the Nordics specialize more in Arctic warfighting, NATO still faces significant military capability gaps in the Arctic. To effectively counter potential aggression from Russia and China in the Arctic, NATO needs to strengthen its ability to conduct a range of specialized military operations in the Arctic including long-range fires, multi-domain awareness, air and missile defense, attack aviation, amphibious operations, and the logistical sustainment of resilient forces capable of enduring prolonged engagements in harsh polar conditions.</w:t>
      </w:r>
    </w:p>
    <w:p w14:paraId="0626551A" w14:textId="77777777" w:rsidR="004D548F" w:rsidRPr="004B076D" w:rsidRDefault="004D548F" w:rsidP="004D548F">
      <w:pPr>
        <w:rPr>
          <w:sz w:val="12"/>
        </w:rPr>
      </w:pPr>
      <w:r w:rsidRPr="004B076D">
        <w:rPr>
          <w:sz w:val="12"/>
        </w:rPr>
        <w:t>NATO faces specific challenges in Arctic naval readiness, particularly in ice-capable vessels and icebreakers, which are an “important element of Arctic sovereignty.” Russia holds a clear advantage with 46 icebreakers, Project 22100 Ocean Patrol Vessels, and its new ice-capable Project 23550 ships. These vessels offer Russia a massive Arctic advantage enabling superior presence and mobility. NATO should focus on building additional vessels like Canada’s Harry DeWolf Arctic Offshore Patrol Ships and an updated version of Denmark’s Thetis-class frigates. The recently penned collaborative ICE Pact between the United States, Canada, and Finland is a step in the right direction for bolstering their respective industrial bases to build more icebreakers. Additionally, partnerships with non-NATO allies that have icebreakers, such as Japan, South Korea, and Australia, could support NATO operations in the Arctic if needed in a crisis. For current gaps in Arctic coverage, NATO needs more anti-access and area denial capabilities to pose a credible threat to Russian operations. NATO needs to embark on a sustained investment campaign to bolster its Arctic deterrence capabilities both on land and at sea in the Arctic.</w:t>
      </w:r>
    </w:p>
    <w:p w14:paraId="720E8B00" w14:textId="77777777" w:rsidR="004D548F" w:rsidRPr="004B076D" w:rsidRDefault="004D548F" w:rsidP="004D548F">
      <w:pPr>
        <w:rPr>
          <w:sz w:val="12"/>
        </w:rPr>
      </w:pPr>
      <w:r w:rsidRPr="004B076D">
        <w:rPr>
          <w:sz w:val="12"/>
        </w:rPr>
        <w:t>Minimal Arctic Capabilities</w:t>
      </w:r>
    </w:p>
    <w:p w14:paraId="58C70304" w14:textId="77777777" w:rsidR="004D548F" w:rsidRPr="004B076D" w:rsidRDefault="004D548F" w:rsidP="004D548F">
      <w:pPr>
        <w:rPr>
          <w:sz w:val="12"/>
        </w:rPr>
      </w:pPr>
      <w:r w:rsidRPr="004B076D">
        <w:rPr>
          <w:sz w:val="12"/>
        </w:rPr>
        <w:t>The United States needs NATO for Arctic stability, due to struggles in committing tangible resources to the Arctic besides more hollow strategies. Increasing Arctic-specific training, expanding icebreaking capabilities, and enhancing interoperability with Canada, the Nordics, and Arctic-minded countries (such as the United Kingdom) are essential steps for projecting force in the Arctic. Training exercises like Arctic Edge and the Joint Pacific Multinational Readiness Center Rotation 24-02 demonstrate progress but should be scaled up to counter the threat posed by the growing Sino-Russian alliance. The United States also maintains critical Arctic installations — including Pituffik Space Base in Greenland, which serves as a critical hub for missile defense and satellite communications — but more Arctic bases are needed to effectively compete in the region. Similarly, the U.S. Army established the 11th Airborne Division “Arctic Angels” in 2022 at Anchorage, Alaska, with 11,000 soldiers focused on extreme cold weather operations. However, it is problematic that this unit maintains “readiness for global deployments … [and] for large-scale combat operations” when it should be wholly focused on polar warfare. Worse, the unit struggles with numerous internal morale issues.</w:t>
      </w:r>
    </w:p>
    <w:p w14:paraId="506AA40B" w14:textId="77777777" w:rsidR="004D548F" w:rsidRPr="004B076D" w:rsidRDefault="004D548F" w:rsidP="004D548F">
      <w:pPr>
        <w:rPr>
          <w:sz w:val="12"/>
        </w:rPr>
      </w:pPr>
      <w:r w:rsidRPr="004B076D">
        <w:rPr>
          <w:sz w:val="12"/>
        </w:rPr>
        <w:t>The United States ought to go further in building its Arctic capabilities, by ramping up its Arctic-specific training programs and investing in research and development aimed at enhancing cold-weather operational capabilities. This includes expanding its fleet of icebreakers, which is currently insufficient to conduct the necessary peacetime missions, let alone support a potential conflict in the region. However, these initiatives are unlikely due to the Arctic being a low priority under current global force management postures. Ruthless defense prioritization means the Arctic will likely continue to be neglected, despite growing risks. Thus, the United States should foster greater cooperation with its NATO Arctic allies, particularly Canada and the Nordics, to ensure a coordinated and effective response to any potential crisis in the region. Undergirding that should be civil society engagement with indigenous populations around the Arctic Circle in a mutually beneficial way to ensure their security and to partner with them to increase Arctic domain awareness.</w:t>
      </w:r>
    </w:p>
    <w:p w14:paraId="4F733D6D" w14:textId="77777777" w:rsidR="004D548F" w:rsidRPr="004B076D" w:rsidRDefault="004D548F" w:rsidP="004D548F">
      <w:pPr>
        <w:rPr>
          <w:sz w:val="12"/>
        </w:rPr>
      </w:pPr>
      <w:r w:rsidRPr="004B076D">
        <w:rPr>
          <w:sz w:val="12"/>
        </w:rPr>
        <w:t>A Combined Joint Expeditionary Force for the Arctic</w:t>
      </w:r>
    </w:p>
    <w:p w14:paraId="40F0C0F9" w14:textId="77777777" w:rsidR="004D548F" w:rsidRPr="004B076D" w:rsidRDefault="004D548F" w:rsidP="004D548F">
      <w:pPr>
        <w:rPr>
          <w:sz w:val="12"/>
        </w:rPr>
      </w:pPr>
      <w:r w:rsidRPr="004D548F">
        <w:rPr>
          <w:rStyle w:val="StyleUnderline"/>
        </w:rPr>
        <w:t xml:space="preserve">Canada, the Nordics, </w:t>
      </w:r>
      <w:r w:rsidRPr="00B54371">
        <w:rPr>
          <w:rStyle w:val="StyleUnderline"/>
          <w:highlight w:val="cyan"/>
        </w:rPr>
        <w:t xml:space="preserve">and other Arctic-minded allies should </w:t>
      </w:r>
      <w:r w:rsidRPr="00B54371">
        <w:rPr>
          <w:rStyle w:val="Emphasis"/>
          <w:highlight w:val="cyan"/>
        </w:rPr>
        <w:t>lead NATO in Arctic defense as the U</w:t>
      </w:r>
      <w:r w:rsidRPr="004B076D">
        <w:rPr>
          <w:rStyle w:val="Emphasis"/>
        </w:rPr>
        <w:t xml:space="preserve">nited </w:t>
      </w:r>
      <w:r w:rsidRPr="00B54371">
        <w:rPr>
          <w:rStyle w:val="Emphasis"/>
          <w:highlight w:val="cyan"/>
        </w:rPr>
        <w:t>S</w:t>
      </w:r>
      <w:r w:rsidRPr="004B076D">
        <w:rPr>
          <w:rStyle w:val="Emphasis"/>
        </w:rPr>
        <w:t xml:space="preserve">tates </w:t>
      </w:r>
      <w:r w:rsidRPr="00B54371">
        <w:rPr>
          <w:rStyle w:val="Emphasis"/>
          <w:highlight w:val="cyan"/>
        </w:rPr>
        <w:t>pivots to counter China</w:t>
      </w:r>
      <w:r w:rsidRPr="00720456">
        <w:rPr>
          <w:rStyle w:val="StyleUnderline"/>
        </w:rPr>
        <w:t xml:space="preserve"> in the Indo-Pacific</w:t>
      </w:r>
      <w:r w:rsidRPr="004B076D">
        <w:rPr>
          <w:sz w:val="12"/>
        </w:rPr>
        <w:t xml:space="preserve">. </w:t>
      </w:r>
      <w:r w:rsidRPr="004D548F">
        <w:rPr>
          <w:rStyle w:val="StyleUnderline"/>
        </w:rPr>
        <w:t>The combined Sino-Russian threat is global, and the United States needs allies to share the burden of defense</w:t>
      </w:r>
      <w:r w:rsidRPr="004B076D">
        <w:rPr>
          <w:sz w:val="12"/>
        </w:rPr>
        <w:t>. The United States and NATO should leverage the expertise of Arctic allies to establish a Nordic-led Arctic-focused Combined Joint Expeditionary Force within NATO, allowing the alliance to establish a dedicated force as a credible deterrent in the Arctic.</w:t>
      </w:r>
    </w:p>
    <w:p w14:paraId="63965035" w14:textId="13084FF9" w:rsidR="004D548F" w:rsidRDefault="004D548F" w:rsidP="004D548F">
      <w:pPr>
        <w:rPr>
          <w:sz w:val="12"/>
        </w:rPr>
      </w:pPr>
      <w:r w:rsidRPr="004B076D">
        <w:rPr>
          <w:sz w:val="12"/>
        </w:rPr>
        <w:t xml:space="preserve">Forming a Nordic-led Combined Joint Expeditionary Force for the Arctic would reduce the strain on U.S. forces. NATO lacks an Arctic strategy other than an October 2024 statement about defending “Allied interests in the Arctic.” NATO needs a comprehensive Arctic strategy that leads to investments in infrastructure, training, and equipment to match Russian power in the Arctic. Without proper resourcing, Russia will keep dominating the Arctic, making it less safe for international trade, freedom of navigation, and rule of law. Sino-Russian dominance of the Arctic has severe implications for global security and economic stability. Through collective action and improved Arctic-specific readiness, </w:t>
      </w:r>
      <w:r w:rsidRPr="00B54371">
        <w:rPr>
          <w:rStyle w:val="StyleUnderline"/>
          <w:highlight w:val="cyan"/>
        </w:rPr>
        <w:t>NATO can deter</w:t>
      </w:r>
      <w:r w:rsidRPr="004D548F">
        <w:rPr>
          <w:rStyle w:val="StyleUnderline"/>
        </w:rPr>
        <w:t xml:space="preserve"> Sino-</w:t>
      </w:r>
      <w:r w:rsidRPr="00B54371">
        <w:rPr>
          <w:rStyle w:val="StyleUnderline"/>
          <w:highlight w:val="cyan"/>
        </w:rPr>
        <w:t xml:space="preserve">Russian aggression in the Arctic while supporting a </w:t>
      </w:r>
      <w:r w:rsidRPr="00B54371">
        <w:rPr>
          <w:rStyle w:val="Emphasis"/>
          <w:highlight w:val="cyan"/>
        </w:rPr>
        <w:t>U.S. shift</w:t>
      </w:r>
      <w:r w:rsidRPr="00B54371">
        <w:rPr>
          <w:rStyle w:val="StyleUnderline"/>
          <w:highlight w:val="cyan"/>
        </w:rPr>
        <w:t xml:space="preserve"> to the Indo-Pacific</w:t>
      </w:r>
      <w:r w:rsidRPr="004B076D">
        <w:rPr>
          <w:sz w:val="12"/>
        </w:rPr>
        <w:t>.</w:t>
      </w:r>
    </w:p>
    <w:p w14:paraId="2389366D" w14:textId="46BEAEF5" w:rsidR="00C17C3E" w:rsidRDefault="00C17C3E" w:rsidP="00C17C3E">
      <w:pPr>
        <w:pStyle w:val="Heading4"/>
      </w:pPr>
      <w:r>
        <w:t xml:space="preserve">That causes </w:t>
      </w:r>
      <w:r w:rsidRPr="00E54492">
        <w:rPr>
          <w:u w:val="single"/>
        </w:rPr>
        <w:t>US</w:t>
      </w:r>
      <w:r>
        <w:t>-</w:t>
      </w:r>
      <w:r w:rsidRPr="00E54492">
        <w:rPr>
          <w:u w:val="single"/>
        </w:rPr>
        <w:t>China</w:t>
      </w:r>
      <w:r>
        <w:t xml:space="preserve"> </w:t>
      </w:r>
      <w:r w:rsidRPr="00E54492">
        <w:rPr>
          <w:u w:val="single"/>
        </w:rPr>
        <w:t>war</w:t>
      </w:r>
      <w:r>
        <w:t xml:space="preserve">. </w:t>
      </w:r>
    </w:p>
    <w:p w14:paraId="09E13B3F" w14:textId="5164E1A7" w:rsidR="00C17C3E" w:rsidRPr="00C17C3E" w:rsidRDefault="00C17C3E" w:rsidP="00C17C3E">
      <w:r w:rsidRPr="00C17C3E">
        <w:rPr>
          <w:rStyle w:val="Style13ptBold"/>
        </w:rPr>
        <w:t>Kerg ’25</w:t>
      </w:r>
      <w:r>
        <w:t xml:space="preserve"> [Brian Kerg, </w:t>
      </w:r>
      <w:r w:rsidR="00C03230" w:rsidRPr="00C03230">
        <w:t>nonresident fellow in the Indo-Pacific Security Initiative at the Atlantic Council’s Scowcroft Center for Strategy and Security</w:t>
      </w:r>
      <w:r w:rsidR="00C03230">
        <w:t xml:space="preserve">; </w:t>
      </w:r>
      <w:r w:rsidR="00C03230" w:rsidRPr="00C03230">
        <w:t>active-duty US Marine Corps operational planner</w:t>
      </w:r>
      <w:r w:rsidR="00C03230">
        <w:t>; BA, history, Wright State University; MS, military operational art and science/studies, USAF Air Command and Staff College; MS, operational studies, Marine Corps University; MA, military history, Norwich University; MS, information, University of Michigan; MS, strategic information and cyberspace studies, National Defense University; Wargaming Certificate, Marine Corps University</w:t>
      </w:r>
      <w:r>
        <w:t>. April 29, 2025. The Atlantic Council “</w:t>
      </w:r>
      <w:r w:rsidRPr="00C17C3E">
        <w:t>The United States needs a victory plan for the Indo-Pacific</w:t>
      </w:r>
      <w:r>
        <w:t xml:space="preserve">” </w:t>
      </w:r>
      <w:r w:rsidRPr="00B76F53">
        <w:t>https://www.atlanticcouncil.org/in-depth-research-reports/issue-brief/the-united-states-needs-a-victory-plan-for-the-indo-pacific/</w:t>
      </w:r>
      <w:r>
        <w:t xml:space="preserve"> </w:t>
      </w:r>
      <w:r w:rsidR="00B76F53">
        <w:t xml:space="preserve">Accessed 6.26.2025 // </w:t>
      </w:r>
      <w:r w:rsidR="00B76F53">
        <w:rPr>
          <w:b/>
          <w:i/>
        </w:rPr>
        <w:t>mosuQ</w:t>
      </w:r>
      <w:r w:rsidR="00B76F53">
        <w:t>]</w:t>
      </w:r>
    </w:p>
    <w:p w14:paraId="2975B223" w14:textId="77777777" w:rsidR="00C17C3E" w:rsidRPr="00720456" w:rsidRDefault="00C17C3E" w:rsidP="00C17C3E">
      <w:pPr>
        <w:rPr>
          <w:sz w:val="12"/>
        </w:rPr>
      </w:pPr>
      <w:r w:rsidRPr="00B54371">
        <w:rPr>
          <w:rStyle w:val="StyleUnderline"/>
          <w:highlight w:val="cyan"/>
        </w:rPr>
        <w:t>The U</w:t>
      </w:r>
      <w:r w:rsidRPr="00720456">
        <w:rPr>
          <w:rStyle w:val="StyleUnderline"/>
        </w:rPr>
        <w:t xml:space="preserve">nited </w:t>
      </w:r>
      <w:r w:rsidRPr="00B54371">
        <w:rPr>
          <w:rStyle w:val="StyleUnderline"/>
          <w:highlight w:val="cyan"/>
        </w:rPr>
        <w:t>S</w:t>
      </w:r>
      <w:r w:rsidRPr="00720456">
        <w:rPr>
          <w:rStyle w:val="StyleUnderline"/>
        </w:rPr>
        <w:t xml:space="preserve">tates desperately </w:t>
      </w:r>
      <w:r w:rsidRPr="00B54371">
        <w:rPr>
          <w:rStyle w:val="StyleUnderline"/>
          <w:highlight w:val="cyan"/>
        </w:rPr>
        <w:t xml:space="preserve">needs to plan for a </w:t>
      </w:r>
      <w:r w:rsidRPr="00B54371">
        <w:rPr>
          <w:rStyle w:val="Emphasis"/>
          <w:highlight w:val="cyan"/>
        </w:rPr>
        <w:t>long war in the Indo-Pacific</w:t>
      </w:r>
      <w:r w:rsidRPr="00720456">
        <w:rPr>
          <w:rStyle w:val="Emphasis"/>
        </w:rPr>
        <w:t xml:space="preserve"> region</w:t>
      </w:r>
      <w:r w:rsidRPr="00720456">
        <w:rPr>
          <w:sz w:val="12"/>
        </w:rPr>
        <w:t>.</w:t>
      </w:r>
    </w:p>
    <w:p w14:paraId="5DDB3105" w14:textId="77777777" w:rsidR="00C17C3E" w:rsidRPr="00720456" w:rsidRDefault="00C17C3E" w:rsidP="00C17C3E">
      <w:pPr>
        <w:rPr>
          <w:sz w:val="12"/>
        </w:rPr>
      </w:pPr>
      <w:r w:rsidRPr="00720456">
        <w:rPr>
          <w:sz w:val="12"/>
        </w:rPr>
        <w:t>A troubling gap exists between US industrial capacity and the production requirements to sustain and win a war with China. While such assessments generally focus on shipbuilding due to the maritime focus of conflict scenarios, the same disparity exists in military platforms across all domains of warfare, such as aircraft, armor, ground-based air defense systems, and others. Defense analysis on these myriad gaps is abundant, but most evaluations are piecemeal in nature, focusing only on a single platform or domain, rather than taking a holistic approach to the problem.</w:t>
      </w:r>
    </w:p>
    <w:p w14:paraId="0681E346" w14:textId="77777777" w:rsidR="00C17C3E" w:rsidRPr="00720456" w:rsidRDefault="00C17C3E" w:rsidP="00C17C3E">
      <w:pPr>
        <w:rPr>
          <w:sz w:val="12"/>
        </w:rPr>
      </w:pPr>
      <w:r w:rsidRPr="00720456">
        <w:rPr>
          <w:sz w:val="12"/>
        </w:rPr>
        <w:t>This disjointed assessment is compounded by the lack of a rigorous analysis of the wartime manpower requirements to operate new platforms. Producing the ships, aircraft, and fighting vehicles to sustain a war against China—which would almost certainly be protracted—isn’t enough. The platforms must also be manned and supported. A guided missile destroyer, for example, requires a crew of more than three hundred sailors. A single squadron of F-35B Joint Strike Fighters requires hundreds of maintainers, air controllers, fuelers, and other support personnel to remain operational. And while opening phases of a war with China would predominantly be an air and maritime fight involving ships, aircraft, and precision munitions, a long conflict fought for years would likely require nearly one hundred divisions of ground and amphibious forces from the US Army and Marine Corps.</w:t>
      </w:r>
    </w:p>
    <w:p w14:paraId="4433DF96" w14:textId="77777777" w:rsidR="00C17C3E" w:rsidRPr="00720456" w:rsidRDefault="00C17C3E" w:rsidP="00C17C3E">
      <w:pPr>
        <w:rPr>
          <w:sz w:val="12"/>
        </w:rPr>
      </w:pPr>
      <w:r w:rsidRPr="00720456">
        <w:rPr>
          <w:sz w:val="12"/>
        </w:rPr>
        <w:t>Generating the personnel to man such a force would almost certainly require a draft—and getting the numbers right is itself a complex challenge that demands a delicate touch. The skill sets required for the force must be balanced against the domestic workforce’s nonmilitary needs. Skilled laborers and trained knowledge workers will be needed in abundance to sustain the production of a US war machine. In short, properly planning a national mobilization for a long war with China is a daunting task that has not yet been engaged in detail by the national security community. Developing even a “plan to plan” for mobilization can be overwhelming. Where should analysts start? Thankfully, history provides a road map.</w:t>
      </w:r>
    </w:p>
    <w:p w14:paraId="2526C9D7" w14:textId="3FF8BB3D" w:rsidR="00C17C3E" w:rsidRPr="00720456" w:rsidRDefault="00C17C3E" w:rsidP="00C17C3E">
      <w:pPr>
        <w:rPr>
          <w:sz w:val="12"/>
        </w:rPr>
      </w:pPr>
      <w:r w:rsidRPr="00720456">
        <w:rPr>
          <w:sz w:val="12"/>
        </w:rPr>
        <w:t>Lessons forged in war</w:t>
      </w:r>
    </w:p>
    <w:p w14:paraId="70569771" w14:textId="77777777" w:rsidR="00C17C3E" w:rsidRPr="00720456" w:rsidRDefault="00C17C3E" w:rsidP="00C17C3E">
      <w:pPr>
        <w:rPr>
          <w:sz w:val="12"/>
        </w:rPr>
      </w:pPr>
      <w:r w:rsidRPr="00720456">
        <w:rPr>
          <w:sz w:val="12"/>
        </w:rPr>
        <w:t>In the final months leading up to the United States’ involvement in World War II, senior US policymakers noted a similar disparity between military-industrial capacity and the requirements to mobilize the nation for a war with Germany. After identifying US objectives in such a war and the combat power of the enemy, planners calculated the number of US combat divisions required to fight and win. This, in turn, enabled estimates of matériel production and the skilled laborers needed for military manufacturing. Comparing this to existing, peacetime US industry, its labor force, and its draftable population, a program was written for scaling up production while executing a military draft. The result was the Victory Program, which forecasted the military forces, their missions, and matériel requirements the United States would need to defeat Germany with uncanny precision.</w:t>
      </w:r>
    </w:p>
    <w:p w14:paraId="309D34B9" w14:textId="77777777" w:rsidR="00C17C3E" w:rsidRPr="00720456" w:rsidRDefault="00C17C3E" w:rsidP="00C17C3E">
      <w:pPr>
        <w:rPr>
          <w:sz w:val="12"/>
        </w:rPr>
      </w:pPr>
      <w:r w:rsidRPr="00720456">
        <w:rPr>
          <w:sz w:val="12"/>
        </w:rPr>
        <w:t>Quite simply, the United States needs a modern victory plan for a war against China in the Indo-Pacific. Like its predecessor, this plan must account for all requirements to win a protracted war and tap into all forms of power available to the United States. For this plan to serve as an effective deterrent, the plan and its rigor should be clearly communicated to key leaders within the Chinese Communist Party (CCP). While the scope of such a document would be wide and deep, the following considerations are essential.</w:t>
      </w:r>
    </w:p>
    <w:p w14:paraId="2656FE70" w14:textId="44FCC84E" w:rsidR="00C17C3E" w:rsidRPr="00720456" w:rsidRDefault="00C17C3E" w:rsidP="00C17C3E">
      <w:pPr>
        <w:rPr>
          <w:sz w:val="12"/>
        </w:rPr>
      </w:pPr>
      <w:r w:rsidRPr="00720456">
        <w:rPr>
          <w:sz w:val="12"/>
        </w:rPr>
        <w:t>Good strategy starts with clear objectives</w:t>
      </w:r>
    </w:p>
    <w:p w14:paraId="05393B7E" w14:textId="77777777" w:rsidR="00C17C3E" w:rsidRPr="00720456" w:rsidRDefault="00C17C3E" w:rsidP="00C17C3E">
      <w:pPr>
        <w:rPr>
          <w:sz w:val="12"/>
        </w:rPr>
      </w:pPr>
      <w:r w:rsidRPr="00720456">
        <w:rPr>
          <w:sz w:val="12"/>
        </w:rPr>
        <w:t>With the WWII Victory Program, lead planners first took care to determine the nature of the problem they were trying to solve. This enabled the identification of a national policy objective, facilitating the development of an appropriate military strategy. It was only then that planners were postured to estimate the military forces needed to pursue that strategy and reach the determined objective. The Victory Program took as its core assumption that US policy, should it be pulled into the war, would be to eliminate totalitarianism from Europe and deny imperial Japan control of the western Pacific. All other planning flowed to support this core objective and anticipated US participation in a long, global conflict.</w:t>
      </w:r>
    </w:p>
    <w:p w14:paraId="0556FAFC" w14:textId="77777777" w:rsidR="00C17C3E" w:rsidRPr="00720456" w:rsidRDefault="00C17C3E" w:rsidP="00C17C3E">
      <w:pPr>
        <w:rPr>
          <w:sz w:val="12"/>
        </w:rPr>
      </w:pPr>
      <w:r w:rsidRPr="00720456">
        <w:rPr>
          <w:sz w:val="12"/>
        </w:rPr>
        <w:t xml:space="preserve">In planning for a long war with China, US planners must frame the problem appropriately. Too often, national security practitioners frame war-games and exercises as short, decisive conflicts focused primarily around Taiwan and in the “first island chain.” But </w:t>
      </w:r>
      <w:r w:rsidRPr="00B54371">
        <w:rPr>
          <w:rStyle w:val="StyleUnderline"/>
          <w:highlight w:val="cyan"/>
        </w:rPr>
        <w:t xml:space="preserve">wars between </w:t>
      </w:r>
      <w:r w:rsidRPr="00B54371">
        <w:rPr>
          <w:rStyle w:val="Emphasis"/>
          <w:highlight w:val="cyan"/>
        </w:rPr>
        <w:t>great powers</w:t>
      </w:r>
      <w:r w:rsidRPr="00B54371">
        <w:rPr>
          <w:rStyle w:val="StyleUnderline"/>
          <w:highlight w:val="cyan"/>
        </w:rPr>
        <w:t xml:space="preserve"> are rarely </w:t>
      </w:r>
      <w:r w:rsidRPr="00B54371">
        <w:rPr>
          <w:rStyle w:val="Emphasis"/>
          <w:highlight w:val="cyan"/>
        </w:rPr>
        <w:t>short</w:t>
      </w:r>
      <w:r w:rsidRPr="00720456">
        <w:rPr>
          <w:rStyle w:val="StyleUnderline"/>
        </w:rPr>
        <w:t xml:space="preserve"> affairs and instead tend to expand horizontally while grinding on for </w:t>
      </w:r>
      <w:r w:rsidRPr="00720456">
        <w:rPr>
          <w:rStyle w:val="Emphasis"/>
        </w:rPr>
        <w:t>years</w:t>
      </w:r>
      <w:r w:rsidRPr="00720456">
        <w:rPr>
          <w:rStyle w:val="StyleUnderline"/>
        </w:rPr>
        <w:t>. The hot wars raging today in Ukraine and the Middle East bear testament to this brutal reality</w:t>
      </w:r>
      <w:r w:rsidRPr="00720456">
        <w:rPr>
          <w:sz w:val="12"/>
        </w:rPr>
        <w:t>.</w:t>
      </w:r>
    </w:p>
    <w:p w14:paraId="6A16E3C3" w14:textId="77777777" w:rsidR="00C17C3E" w:rsidRPr="00720456" w:rsidRDefault="00C17C3E" w:rsidP="00C17C3E">
      <w:pPr>
        <w:rPr>
          <w:sz w:val="12"/>
        </w:rPr>
      </w:pPr>
      <w:r w:rsidRPr="00720456">
        <w:rPr>
          <w:sz w:val="12"/>
        </w:rPr>
        <w:t xml:space="preserve">As such, </w:t>
      </w:r>
      <w:r w:rsidRPr="00720456">
        <w:rPr>
          <w:rStyle w:val="StyleUnderline"/>
        </w:rPr>
        <w:t xml:space="preserve">a victory plan for a war against China demands framing the problem in terms of a </w:t>
      </w:r>
      <w:r w:rsidRPr="00720456">
        <w:rPr>
          <w:rStyle w:val="Emphasis"/>
        </w:rPr>
        <w:t>global war</w:t>
      </w:r>
      <w:r w:rsidRPr="00720456">
        <w:rPr>
          <w:rStyle w:val="StyleUnderline"/>
        </w:rPr>
        <w:t xml:space="preserve">, with </w:t>
      </w:r>
      <w:r w:rsidRPr="00720456">
        <w:rPr>
          <w:rStyle w:val="Emphasis"/>
        </w:rPr>
        <w:t>several theaters</w:t>
      </w:r>
      <w:r w:rsidRPr="00720456">
        <w:rPr>
          <w:rStyle w:val="StyleUnderline"/>
        </w:rPr>
        <w:t xml:space="preserve"> and </w:t>
      </w:r>
      <w:r w:rsidRPr="00720456">
        <w:rPr>
          <w:rStyle w:val="Emphasis"/>
        </w:rPr>
        <w:t>multiple adversaries</w:t>
      </w:r>
      <w:r w:rsidRPr="00720456">
        <w:rPr>
          <w:rStyle w:val="StyleUnderline"/>
        </w:rPr>
        <w:t>, focused on destroying the military capabilities of the CCP and its cobelligerents wherever they may be encountered</w:t>
      </w:r>
      <w:r w:rsidRPr="00720456">
        <w:rPr>
          <w:sz w:val="12"/>
        </w:rPr>
        <w:t>. The Victory Program was careful to consider the “potential enemies” of the United States in its calculations, and a modern victory plan must similarly consider horizontal escalation and simultaneous fights against forces from Russia, Iran, and North Korea.</w:t>
      </w:r>
    </w:p>
    <w:p w14:paraId="23A06F06" w14:textId="74E7578E" w:rsidR="00C17C3E" w:rsidRPr="00720456" w:rsidRDefault="00C17C3E" w:rsidP="00C17C3E">
      <w:pPr>
        <w:rPr>
          <w:sz w:val="12"/>
        </w:rPr>
      </w:pPr>
      <w:r w:rsidRPr="00720456">
        <w:rPr>
          <w:sz w:val="12"/>
        </w:rPr>
        <w:t>Sea power is essential—but not sufficient</w:t>
      </w:r>
    </w:p>
    <w:p w14:paraId="4785200E" w14:textId="77777777" w:rsidR="00C17C3E" w:rsidRPr="00720456" w:rsidRDefault="00C17C3E" w:rsidP="00C17C3E">
      <w:pPr>
        <w:rPr>
          <w:sz w:val="12"/>
        </w:rPr>
      </w:pPr>
      <w:r w:rsidRPr="00720456">
        <w:rPr>
          <w:sz w:val="12"/>
        </w:rPr>
        <w:t>The Victory Program was focused on building the army that the United States would need, and it consequently assessed the number and types of US Army divisions needed to fight per the plan’s strategy. This task was also scoped in terms of three key missions, described as hemispheric defense, defending outlying possessions, and overseas task forces. An Indo-Pacific victory plan would similarly need to identify the right forces for the right missions.</w:t>
      </w:r>
    </w:p>
    <w:p w14:paraId="76ADAB68" w14:textId="77777777" w:rsidR="00C17C3E" w:rsidRPr="00720456" w:rsidRDefault="00C17C3E" w:rsidP="00C17C3E">
      <w:pPr>
        <w:rPr>
          <w:sz w:val="12"/>
        </w:rPr>
      </w:pPr>
      <w:r w:rsidRPr="00720456">
        <w:rPr>
          <w:sz w:val="12"/>
        </w:rPr>
        <w:t>While defeating the CCP’s island-landing campaign against Taiwan will be one mission, hemispheric defense, regional air defense, theater sustainment, and other global missions will also inform US force structure. Premier naval and amphibious forces will certainly be required as more regionally focused war-games suggest, but the military will also need forces capable of achieving dominance in all domains and against other probable enemies of the United States.</w:t>
      </w:r>
    </w:p>
    <w:p w14:paraId="2B53100E" w14:textId="77777777" w:rsidR="00C17C3E" w:rsidRPr="00720456" w:rsidRDefault="00C17C3E" w:rsidP="00C17C3E">
      <w:pPr>
        <w:rPr>
          <w:sz w:val="12"/>
        </w:rPr>
      </w:pPr>
      <w:r w:rsidRPr="00720456">
        <w:rPr>
          <w:sz w:val="12"/>
        </w:rPr>
        <w:t>At the same time, the types of forces and platforms needed will shift depending on the phase of the war, enemy action, and the level of support from allies and partners. For example, missile defense will see more demand so long as the enemy maintains robust long-range strike capabilities, but this may change if the enemy’s precision munitions begin to dwindle and its ability to replenish its magazines is denied. Similarly, naval forces might be the nation’s priority at the beginning of the war, but ground forces that can seize, hold, and defend terrain may become a greater requirement later in the war.</w:t>
      </w:r>
    </w:p>
    <w:p w14:paraId="137A280E" w14:textId="7F95A7CB" w:rsidR="00C17C3E" w:rsidRPr="00720456" w:rsidRDefault="00C17C3E" w:rsidP="00C17C3E">
      <w:pPr>
        <w:rPr>
          <w:sz w:val="12"/>
        </w:rPr>
      </w:pPr>
      <w:r w:rsidRPr="00720456">
        <w:rPr>
          <w:sz w:val="12"/>
        </w:rPr>
        <w:t>Achieving economic and industrial balance</w:t>
      </w:r>
    </w:p>
    <w:p w14:paraId="6F04CA98" w14:textId="77777777" w:rsidR="00C17C3E" w:rsidRPr="00720456" w:rsidRDefault="00C17C3E" w:rsidP="00C17C3E">
      <w:pPr>
        <w:rPr>
          <w:sz w:val="12"/>
        </w:rPr>
      </w:pPr>
      <w:r w:rsidRPr="00720456">
        <w:rPr>
          <w:sz w:val="12"/>
        </w:rPr>
        <w:t>Generating such forces doesn’t just happen. In preparation for World War II, a balance had to be sought to avoid undercutting the industrial and farming base to keep the nation in the fight and on its feet, while also conducting a draft of unprecedented scale to fill out the formations needed to win. Notably, the first round of this draft occurred well before the United States was itself involved in the hostilities raging in Europe and the Pacific.</w:t>
      </w:r>
    </w:p>
    <w:p w14:paraId="2EC4BA6A" w14:textId="77777777" w:rsidR="00C17C3E" w:rsidRPr="00720456" w:rsidRDefault="00C17C3E" w:rsidP="00C17C3E">
      <w:pPr>
        <w:rPr>
          <w:sz w:val="12"/>
        </w:rPr>
      </w:pPr>
      <w:r w:rsidRPr="00720456">
        <w:rPr>
          <w:sz w:val="12"/>
        </w:rPr>
        <w:t>Similarly, the formations required for an Indo-Pacific victory plan could only be filled by a large draft. Additionally, the warfighting platforms, munitions, and other matériel needed for a protracted struggle can only be produced by an informational and industrial base manned by a critical mass of skilled workers. This poses the risk that indiscriminate drafting could strip the work force of the skilled workers essential to matérial production.</w:t>
      </w:r>
    </w:p>
    <w:p w14:paraId="750C548F" w14:textId="77777777" w:rsidR="00C17C3E" w:rsidRPr="00720456" w:rsidRDefault="00C17C3E" w:rsidP="00C17C3E">
      <w:pPr>
        <w:rPr>
          <w:sz w:val="12"/>
        </w:rPr>
      </w:pPr>
      <w:r w:rsidRPr="00720456">
        <w:rPr>
          <w:sz w:val="12"/>
        </w:rPr>
        <w:t>Planners must identify the key industrial bases the government needs to mobilize and in turn determine which skilled workers should be retained to support these bases, to avoid impairing US war-making potential. Deliberate thought must be put into determining whether an individual is more valuable to the war effort with a rifle in hand or on the production line for munitions, ships, aircraft, and other essential matérial.</w:t>
      </w:r>
    </w:p>
    <w:p w14:paraId="7BD8779E" w14:textId="4C3053D1" w:rsidR="00C17C3E" w:rsidRPr="00720456" w:rsidRDefault="00C17C3E" w:rsidP="00C17C3E">
      <w:pPr>
        <w:rPr>
          <w:sz w:val="12"/>
        </w:rPr>
      </w:pPr>
      <w:r w:rsidRPr="00720456">
        <w:rPr>
          <w:sz w:val="12"/>
        </w:rPr>
        <w:t>Open discourse as a deterrent</w:t>
      </w:r>
    </w:p>
    <w:p w14:paraId="40722A4A" w14:textId="77777777" w:rsidR="00C17C3E" w:rsidRPr="00720456" w:rsidRDefault="00C17C3E" w:rsidP="00C17C3E">
      <w:pPr>
        <w:rPr>
          <w:sz w:val="12"/>
        </w:rPr>
      </w:pPr>
      <w:r w:rsidRPr="00B54371">
        <w:rPr>
          <w:rStyle w:val="StyleUnderline"/>
          <w:highlight w:val="cyan"/>
        </w:rPr>
        <w:t>While</w:t>
      </w:r>
      <w:r w:rsidRPr="00720456">
        <w:rPr>
          <w:rStyle w:val="StyleUnderline"/>
        </w:rPr>
        <w:t xml:space="preserve"> such </w:t>
      </w:r>
      <w:r w:rsidRPr="00B54371">
        <w:rPr>
          <w:rStyle w:val="StyleUnderline"/>
          <w:highlight w:val="cyan"/>
        </w:rPr>
        <w:t xml:space="preserve">a planning effort is critical should a war occur, it offers its greatest </w:t>
      </w:r>
      <w:r w:rsidRPr="00B54371">
        <w:rPr>
          <w:rStyle w:val="Emphasis"/>
          <w:highlight w:val="cyan"/>
        </w:rPr>
        <w:t>deterrent</w:t>
      </w:r>
      <w:r w:rsidRPr="00B54371">
        <w:rPr>
          <w:rStyle w:val="StyleUnderline"/>
          <w:highlight w:val="cyan"/>
        </w:rPr>
        <w:t xml:space="preserve"> value if the CCP is </w:t>
      </w:r>
      <w:r w:rsidRPr="00B54371">
        <w:rPr>
          <w:rStyle w:val="Emphasis"/>
          <w:highlight w:val="cyan"/>
        </w:rPr>
        <w:t>aware</w:t>
      </w:r>
      <w:r w:rsidRPr="00B54371">
        <w:rPr>
          <w:rStyle w:val="StyleUnderline"/>
          <w:highlight w:val="cyan"/>
        </w:rPr>
        <w:t xml:space="preserve"> of its existence</w:t>
      </w:r>
      <w:r w:rsidRPr="00720456">
        <w:rPr>
          <w:sz w:val="12"/>
        </w:rPr>
        <w:t>.</w:t>
      </w:r>
    </w:p>
    <w:p w14:paraId="3AD4A139" w14:textId="77777777" w:rsidR="00C17C3E" w:rsidRPr="00720456" w:rsidRDefault="00C17C3E" w:rsidP="00C17C3E">
      <w:pPr>
        <w:rPr>
          <w:sz w:val="12"/>
        </w:rPr>
      </w:pPr>
      <w:r w:rsidRPr="00720456">
        <w:rPr>
          <w:sz w:val="12"/>
        </w:rPr>
        <w:t xml:space="preserve">The gaps in US readiness for a protracted war are many, known, and widely discussed within US policy circles. While such open discourse is a key strength of the US system and enables more honest assessments of gaps and in turn a path for improvement, it could also exaggerate CCP assessments of its own capability and will vis-à-vis the United States. Put another way, the frequent and grim </w:t>
      </w:r>
      <w:r w:rsidRPr="00B54371">
        <w:rPr>
          <w:rStyle w:val="StyleUnderline"/>
          <w:highlight w:val="cyan"/>
        </w:rPr>
        <w:t>assessments by the U</w:t>
      </w:r>
      <w:r w:rsidRPr="00720456">
        <w:rPr>
          <w:rStyle w:val="StyleUnderline"/>
        </w:rPr>
        <w:t xml:space="preserve">nited </w:t>
      </w:r>
      <w:r w:rsidRPr="00B54371">
        <w:rPr>
          <w:rStyle w:val="StyleUnderline"/>
          <w:highlight w:val="cyan"/>
        </w:rPr>
        <w:t>S</w:t>
      </w:r>
      <w:r w:rsidRPr="00720456">
        <w:rPr>
          <w:rStyle w:val="StyleUnderline"/>
        </w:rPr>
        <w:t xml:space="preserve">tates </w:t>
      </w:r>
      <w:r w:rsidRPr="00B54371">
        <w:rPr>
          <w:rStyle w:val="StyleUnderline"/>
          <w:highlight w:val="cyan"/>
        </w:rPr>
        <w:t>of its</w:t>
      </w:r>
      <w:r w:rsidRPr="00720456">
        <w:rPr>
          <w:sz w:val="12"/>
        </w:rPr>
        <w:t xml:space="preserve"> warfighting </w:t>
      </w:r>
      <w:r w:rsidRPr="00B54371">
        <w:rPr>
          <w:rStyle w:val="StyleUnderline"/>
          <w:highlight w:val="cyan"/>
        </w:rPr>
        <w:t>shortfalls could</w:t>
      </w:r>
      <w:r w:rsidRPr="00720456">
        <w:rPr>
          <w:rStyle w:val="StyleUnderline"/>
        </w:rPr>
        <w:t xml:space="preserve"> feed into China’s own campaign of public opinion warfare, and </w:t>
      </w:r>
      <w:r w:rsidRPr="00B54371">
        <w:rPr>
          <w:rStyle w:val="StyleUnderline"/>
          <w:highlight w:val="cyan"/>
        </w:rPr>
        <w:t xml:space="preserve">inflate China’s </w:t>
      </w:r>
      <w:r w:rsidRPr="00B54371">
        <w:rPr>
          <w:rStyle w:val="Emphasis"/>
          <w:highlight w:val="cyan"/>
        </w:rPr>
        <w:t>confidence</w:t>
      </w:r>
      <w:r w:rsidRPr="00B54371">
        <w:rPr>
          <w:rStyle w:val="StyleUnderline"/>
          <w:highlight w:val="cyan"/>
        </w:rPr>
        <w:t xml:space="preserve"> in its ability to </w:t>
      </w:r>
      <w:r w:rsidRPr="00B54371">
        <w:rPr>
          <w:rStyle w:val="Emphasis"/>
          <w:highlight w:val="cyan"/>
        </w:rPr>
        <w:t>win</w:t>
      </w:r>
      <w:r w:rsidRPr="00720456">
        <w:rPr>
          <w:sz w:val="12"/>
        </w:rPr>
        <w:t>.</w:t>
      </w:r>
    </w:p>
    <w:p w14:paraId="67A01FC6" w14:textId="77777777" w:rsidR="00C17C3E" w:rsidRPr="00720456" w:rsidRDefault="00C17C3E" w:rsidP="00C17C3E">
      <w:pPr>
        <w:rPr>
          <w:sz w:val="12"/>
        </w:rPr>
      </w:pPr>
      <w:r w:rsidRPr="00720456">
        <w:rPr>
          <w:rStyle w:val="StyleUnderline"/>
        </w:rPr>
        <w:t xml:space="preserve">The </w:t>
      </w:r>
      <w:r w:rsidRPr="00720456">
        <w:rPr>
          <w:rStyle w:val="Emphasis"/>
        </w:rPr>
        <w:t>deterrent effect</w:t>
      </w:r>
      <w:r w:rsidRPr="00720456">
        <w:rPr>
          <w:rStyle w:val="StyleUnderline"/>
        </w:rPr>
        <w:t xml:space="preserve"> of any capability or redline is muted if the adversary is ignorant of its existence. </w:t>
      </w:r>
      <w:r w:rsidRPr="00B54371">
        <w:rPr>
          <w:rStyle w:val="StyleUnderline"/>
          <w:highlight w:val="cyan"/>
        </w:rPr>
        <w:t>The rigor and utility of a</w:t>
      </w:r>
      <w:r w:rsidRPr="00720456">
        <w:rPr>
          <w:rStyle w:val="StyleUnderline"/>
        </w:rPr>
        <w:t xml:space="preserve"> new </w:t>
      </w:r>
      <w:r w:rsidRPr="00B54371">
        <w:rPr>
          <w:rStyle w:val="StyleUnderline"/>
          <w:highlight w:val="cyan"/>
        </w:rPr>
        <w:t>US</w:t>
      </w:r>
      <w:r w:rsidRPr="00720456">
        <w:rPr>
          <w:rStyle w:val="StyleUnderline"/>
        </w:rPr>
        <w:t xml:space="preserve"> victory </w:t>
      </w:r>
      <w:r w:rsidRPr="00B54371">
        <w:rPr>
          <w:rStyle w:val="StyleUnderline"/>
          <w:highlight w:val="cyan"/>
        </w:rPr>
        <w:t>plan for the Indo-Pacific</w:t>
      </w:r>
      <w:r w:rsidRPr="00720456">
        <w:rPr>
          <w:rStyle w:val="StyleUnderline"/>
        </w:rPr>
        <w:t xml:space="preserve"> region </w:t>
      </w:r>
      <w:r w:rsidRPr="00B54371">
        <w:rPr>
          <w:rStyle w:val="StyleUnderline"/>
          <w:highlight w:val="cyan"/>
        </w:rPr>
        <w:t>should</w:t>
      </w:r>
      <w:r w:rsidRPr="00720456">
        <w:rPr>
          <w:rStyle w:val="StyleUnderline"/>
        </w:rPr>
        <w:t xml:space="preserve"> not </w:t>
      </w:r>
      <w:r w:rsidRPr="00B54371">
        <w:rPr>
          <w:rStyle w:val="StyleUnderline"/>
          <w:highlight w:val="cyan"/>
        </w:rPr>
        <w:t>be</w:t>
      </w:r>
      <w:r w:rsidRPr="00720456">
        <w:rPr>
          <w:rStyle w:val="StyleUnderline"/>
        </w:rPr>
        <w:t xml:space="preserve"> a hand of cards held close to the vest, but </w:t>
      </w:r>
      <w:r w:rsidRPr="00B54371">
        <w:rPr>
          <w:rStyle w:val="Emphasis"/>
          <w:highlight w:val="cyan"/>
        </w:rPr>
        <w:t>laid out</w:t>
      </w:r>
      <w:r w:rsidRPr="00B54371">
        <w:rPr>
          <w:rStyle w:val="StyleUnderline"/>
          <w:highlight w:val="cyan"/>
        </w:rPr>
        <w:t xml:space="preserve"> on the table to demonstrate US resolve and </w:t>
      </w:r>
      <w:r w:rsidRPr="00B54371">
        <w:rPr>
          <w:rStyle w:val="Emphasis"/>
          <w:highlight w:val="cyan"/>
        </w:rPr>
        <w:t>long-term commitment</w:t>
      </w:r>
      <w:r w:rsidRPr="00720456">
        <w:rPr>
          <w:rStyle w:val="StyleUnderline"/>
        </w:rPr>
        <w:t xml:space="preserve"> to such a struggle should it break out. In this way, </w:t>
      </w:r>
      <w:r w:rsidRPr="00B54371">
        <w:rPr>
          <w:rStyle w:val="StyleUnderline"/>
          <w:highlight w:val="cyan"/>
        </w:rPr>
        <w:t>the plan</w:t>
      </w:r>
      <w:r w:rsidRPr="006679A8">
        <w:rPr>
          <w:rStyle w:val="StyleUnderline"/>
        </w:rPr>
        <w:t xml:space="preserve"> could</w:t>
      </w:r>
      <w:r w:rsidRPr="00720456">
        <w:rPr>
          <w:rStyle w:val="StyleUnderline"/>
        </w:rPr>
        <w:t xml:space="preserve"> help </w:t>
      </w:r>
      <w:r w:rsidRPr="00B54371">
        <w:rPr>
          <w:rStyle w:val="StyleUnderline"/>
          <w:highlight w:val="cyan"/>
        </w:rPr>
        <w:t xml:space="preserve">tip the scales of deterrence and </w:t>
      </w:r>
      <w:r w:rsidRPr="00B54371">
        <w:rPr>
          <w:rStyle w:val="Emphasis"/>
          <w:highlight w:val="cyan"/>
        </w:rPr>
        <w:t>prevent</w:t>
      </w:r>
      <w:r w:rsidRPr="00B54371">
        <w:rPr>
          <w:rStyle w:val="StyleUnderline"/>
          <w:highlight w:val="cyan"/>
        </w:rPr>
        <w:t xml:space="preserve"> such a war from </w:t>
      </w:r>
      <w:r w:rsidRPr="00B54371">
        <w:rPr>
          <w:rStyle w:val="Emphasis"/>
          <w:highlight w:val="cyan"/>
        </w:rPr>
        <w:t>breaking out at all</w:t>
      </w:r>
      <w:r w:rsidRPr="00720456">
        <w:rPr>
          <w:sz w:val="12"/>
        </w:rPr>
        <w:t>.</w:t>
      </w:r>
    </w:p>
    <w:p w14:paraId="3160F29F" w14:textId="0A39D4A9" w:rsidR="00C17C3E" w:rsidRPr="00720456" w:rsidRDefault="00C17C3E" w:rsidP="00C17C3E">
      <w:pPr>
        <w:rPr>
          <w:sz w:val="12"/>
        </w:rPr>
      </w:pPr>
      <w:r w:rsidRPr="00720456">
        <w:rPr>
          <w:sz w:val="12"/>
        </w:rPr>
        <w:t>Writing the victory plan</w:t>
      </w:r>
    </w:p>
    <w:p w14:paraId="7EA900A8" w14:textId="6F487BE0" w:rsidR="00C17C3E" w:rsidRDefault="00C17C3E" w:rsidP="00C17C3E">
      <w:pPr>
        <w:rPr>
          <w:sz w:val="12"/>
        </w:rPr>
      </w:pPr>
      <w:r w:rsidRPr="00720456">
        <w:rPr>
          <w:sz w:val="12"/>
        </w:rPr>
        <w:t xml:space="preserve">The US national security establishment remains focused on planning for a short, sharp war with China conducted around Taiwan in the first island chain. But such a war between two great powers, like so many before, will almost certainly become a long war of attrition. In planning for such a conflict, the United States needs a new victory plan. In writing this, planners should look to the Victory Program of World War II as a model. This process began with problem framing at the global scale, enabled estimates of the forces needed to win, and maintained the industrial base and work force needed for matériel production. In following this process, the United States could develop a credible plan to win a protracted war in the Indo-Pacific region. </w:t>
      </w:r>
      <w:r w:rsidRPr="00590FA2">
        <w:rPr>
          <w:rStyle w:val="StyleUnderline"/>
        </w:rPr>
        <w:t xml:space="preserve">And </w:t>
      </w:r>
      <w:r w:rsidRPr="00282E0C">
        <w:rPr>
          <w:rStyle w:val="StyleUnderline"/>
        </w:rPr>
        <w:t xml:space="preserve">in </w:t>
      </w:r>
      <w:r w:rsidRPr="00B54371">
        <w:rPr>
          <w:rStyle w:val="Emphasis"/>
          <w:highlight w:val="cyan"/>
        </w:rPr>
        <w:t>strategically communicating</w:t>
      </w:r>
      <w:r w:rsidRPr="00B54371">
        <w:rPr>
          <w:rStyle w:val="StyleUnderline"/>
          <w:highlight w:val="cyan"/>
        </w:rPr>
        <w:t xml:space="preserve"> this plan</w:t>
      </w:r>
      <w:r w:rsidRPr="00590FA2">
        <w:rPr>
          <w:rStyle w:val="StyleUnderline"/>
        </w:rPr>
        <w:t xml:space="preserve"> to China, </w:t>
      </w:r>
      <w:r w:rsidRPr="00282E0C">
        <w:rPr>
          <w:rStyle w:val="StyleUnderline"/>
        </w:rPr>
        <w:t>the United Stat</w:t>
      </w:r>
      <w:r w:rsidRPr="00590FA2">
        <w:rPr>
          <w:rStyle w:val="StyleUnderline"/>
        </w:rPr>
        <w:t xml:space="preserve">es may </w:t>
      </w:r>
      <w:r w:rsidRPr="00B54371">
        <w:rPr>
          <w:rStyle w:val="Emphasis"/>
          <w:highlight w:val="cyan"/>
        </w:rPr>
        <w:t>prevent</w:t>
      </w:r>
      <w:r w:rsidRPr="00720456">
        <w:rPr>
          <w:rStyle w:val="Emphasis"/>
        </w:rPr>
        <w:t xml:space="preserve"> such </w:t>
      </w:r>
      <w:r w:rsidRPr="00B54371">
        <w:rPr>
          <w:rStyle w:val="Emphasis"/>
          <w:highlight w:val="cyan"/>
        </w:rPr>
        <w:t>a catastrophic war from occurring</w:t>
      </w:r>
      <w:r w:rsidRPr="00590FA2">
        <w:rPr>
          <w:rStyle w:val="StyleUnderline"/>
        </w:rPr>
        <w:t xml:space="preserve"> in the first place</w:t>
      </w:r>
      <w:r w:rsidRPr="00720456">
        <w:rPr>
          <w:sz w:val="12"/>
        </w:rPr>
        <w:t>.</w:t>
      </w:r>
    </w:p>
    <w:p w14:paraId="618DEBBE" w14:textId="61EB1519" w:rsidR="001C0FA6" w:rsidRDefault="00F705DB" w:rsidP="001C0FA6">
      <w:pPr>
        <w:pStyle w:val="Heading4"/>
      </w:pPr>
      <w:r>
        <w:t xml:space="preserve">Goes </w:t>
      </w:r>
      <w:r w:rsidRPr="00F705DB">
        <w:rPr>
          <w:u w:val="single"/>
        </w:rPr>
        <w:t>nuclear</w:t>
      </w:r>
      <w:r>
        <w:t xml:space="preserve">. </w:t>
      </w:r>
    </w:p>
    <w:p w14:paraId="24057218" w14:textId="56D388A6" w:rsidR="00D268EC" w:rsidRPr="00D268EC" w:rsidRDefault="00D268EC" w:rsidP="00D268EC">
      <w:r w:rsidRPr="006679A8">
        <w:rPr>
          <w:rStyle w:val="Style13ptBold"/>
        </w:rPr>
        <w:t>Leben ’24</w:t>
      </w:r>
      <w:r>
        <w:t xml:space="preserve"> [William Leben, ASPI analyst specializing in future war; senior analyst at the Development Intelligence Lab; expert associate at Australian National University’s National Security College; former Australian Army Officer with operational experience; Diploma of Military Leadership, Royal Military College-Duntroon; BA, international and political studies and history, University of New South Wales-Sydney; MPhil, international development, University of Oxford. February 2024. Australian Strategic Policy Institute Special Report “Escalation risks in the Indo-Pacific: A review for practitioners” </w:t>
      </w:r>
      <w:r w:rsidRPr="00B76F53">
        <w:t>https://ad-aspi.s3.ap-southeast-2.amazonaws.com/2024-02/SR201%20Escalation%20risks%20in%20the%20Indo-Pacific.pdf</w:t>
      </w:r>
      <w:r>
        <w:t xml:space="preserve"> </w:t>
      </w:r>
      <w:r w:rsidR="00B76F53">
        <w:t xml:space="preserve">Accessed 6.26.2025 // </w:t>
      </w:r>
      <w:r w:rsidR="00B76F53">
        <w:rPr>
          <w:b/>
          <w:i/>
        </w:rPr>
        <w:t>mosuQ</w:t>
      </w:r>
      <w:r w:rsidR="00B76F53">
        <w:t>]</w:t>
      </w:r>
    </w:p>
    <w:p w14:paraId="4AFBF99B" w14:textId="0001F6D4" w:rsidR="001C0FA6" w:rsidRPr="00F93261" w:rsidRDefault="001C0FA6" w:rsidP="001C0FA6">
      <w:pPr>
        <w:rPr>
          <w:rStyle w:val="Emphasis"/>
        </w:rPr>
      </w:pPr>
      <w:r w:rsidRPr="00F93261">
        <w:rPr>
          <w:rStyle w:val="Emphasis"/>
        </w:rPr>
        <w:t>Potential war and the US–China balance in the Western Pacific</w:t>
      </w:r>
    </w:p>
    <w:p w14:paraId="7F94EB30" w14:textId="2AA6CF47" w:rsidR="001C0FA6" w:rsidRPr="00F705DB" w:rsidRDefault="001C0FA6" w:rsidP="001C0FA6">
      <w:pPr>
        <w:rPr>
          <w:sz w:val="12"/>
        </w:rPr>
      </w:pPr>
      <w:r w:rsidRPr="00F705DB">
        <w:rPr>
          <w:sz w:val="12"/>
        </w:rPr>
        <w:t>The first step towards improving crisis management in the Western Pacific is understanding the relevant features of US–China strategic dynamics.</w:t>
      </w:r>
    </w:p>
    <w:p w14:paraId="20811640" w14:textId="2C4FAB89" w:rsidR="001C0FA6" w:rsidRPr="00F705DB" w:rsidRDefault="001C0FA6" w:rsidP="001C0FA6">
      <w:pPr>
        <w:rPr>
          <w:sz w:val="12"/>
        </w:rPr>
      </w:pPr>
      <w:r w:rsidRPr="00F705DB">
        <w:rPr>
          <w:sz w:val="12"/>
        </w:rPr>
        <w:t>Russia’s disastrous experience in the early phases of its invasion of Ukraine since February 2022, the problems that Ukraine has experienced in retaking territory and the current effective stalemate in that theatre have strengthened the view that we live in a world of defence dominance. In that view, the incentives for war are restrained because successfully executing an offensive campaign (such as a territorial conquest) seems very difficult or costly.19 The idea of an offence–defence balance is a contested one among strategic studies scholars (for instance, it isn’t really possible to categorise specific weapons as offensive or defensive), and it has to be emphasised that the balance is a constantly evolving one.20 But it’s nonetheless useful to think about whether it’s easier to take or defend territory at a particular point in time.</w:t>
      </w:r>
    </w:p>
    <w:p w14:paraId="4EFC3C8F" w14:textId="086CCBBD" w:rsidR="001C0FA6" w:rsidRPr="00F705DB" w:rsidRDefault="001C0FA6" w:rsidP="001C0FA6">
      <w:pPr>
        <w:rPr>
          <w:sz w:val="12"/>
        </w:rPr>
      </w:pPr>
      <w:r w:rsidRPr="00F705DB">
        <w:rPr>
          <w:sz w:val="12"/>
        </w:rPr>
        <w:t>The first reason for thinking that defence presently has an edge is the continuing existence of nuclear weapons as part of the international order. Put simply: some academics and strategists think that the risk of escalation to nuclear exchange has permanently disincentivised offensive action between nuclear-armed countries or blocs, although Cold War strategists constantly debated the credibility of nuclear threats and the possibility for conventional war below the nuclear threshold.21</w:t>
      </w:r>
    </w:p>
    <w:p w14:paraId="05722499" w14:textId="11918595" w:rsidR="001C0FA6" w:rsidRPr="00F705DB" w:rsidRDefault="001C0FA6" w:rsidP="001C0FA6">
      <w:pPr>
        <w:rPr>
          <w:sz w:val="12"/>
        </w:rPr>
      </w:pPr>
      <w:r w:rsidRPr="00F705DB">
        <w:rPr>
          <w:sz w:val="12"/>
        </w:rPr>
        <w:t>Second, recent improvements in and proliferation of long-range sensors and weapons appear to have significantly raised the cost of power projection.22 In the air and sea domains, this is typically referred to by the shorthand term ‘anti-access/area-denial’ (A2/AD). Recent experiences have also shown the potential levels of lethality offered by relatively cheap sensors such as small drones combined with massed long-range surface fires in support of land manoeuvre.23 Australian authors have written about this situation extensively, and acquisitions across all three services reflect an appreciation of this problem set.24</w:t>
      </w:r>
    </w:p>
    <w:p w14:paraId="4FD87044" w14:textId="32BB1DF7" w:rsidR="001C0FA6" w:rsidRPr="00F705DB" w:rsidRDefault="001C0FA6" w:rsidP="001C0FA6">
      <w:pPr>
        <w:rPr>
          <w:sz w:val="12"/>
        </w:rPr>
      </w:pPr>
      <w:r w:rsidRPr="00F705DB">
        <w:rPr>
          <w:sz w:val="12"/>
        </w:rPr>
        <w:t xml:space="preserve">At first glance, these fundamentals might seem reassuring. </w:t>
      </w:r>
      <w:r w:rsidRPr="00F93261">
        <w:rPr>
          <w:rStyle w:val="StyleUnderline"/>
        </w:rPr>
        <w:t xml:space="preserve">The </w:t>
      </w:r>
      <w:r w:rsidRPr="00B54371">
        <w:rPr>
          <w:rStyle w:val="Emphasis"/>
          <w:highlight w:val="cyan"/>
        </w:rPr>
        <w:t>US–China</w:t>
      </w:r>
      <w:r w:rsidRPr="00F93261">
        <w:rPr>
          <w:rStyle w:val="StyleUnderline"/>
        </w:rPr>
        <w:t xml:space="preserve"> relationship </w:t>
      </w:r>
      <w:r w:rsidRPr="00B54371">
        <w:rPr>
          <w:rStyle w:val="StyleUnderline"/>
          <w:highlight w:val="cyan"/>
        </w:rPr>
        <w:t>is framed by</w:t>
      </w:r>
      <w:r w:rsidRPr="00F705DB">
        <w:rPr>
          <w:sz w:val="12"/>
        </w:rPr>
        <w:t xml:space="preserve"> both the mutual possession of nuclear weapons, even if the US stockpile is substantially larger at present,25 and the Western Pacific is an operating environment conducive to the employment of A2/AD systems.</w:t>
      </w:r>
    </w:p>
    <w:p w14:paraId="51EE2419" w14:textId="5088C164" w:rsidR="001C0FA6" w:rsidRPr="00F705DB" w:rsidRDefault="001C0FA6" w:rsidP="001C0FA6">
      <w:pPr>
        <w:rPr>
          <w:sz w:val="12"/>
        </w:rPr>
      </w:pPr>
      <w:r w:rsidRPr="00F705DB">
        <w:rPr>
          <w:sz w:val="12"/>
        </w:rPr>
        <w:t xml:space="preserve">There are, however, </w:t>
      </w:r>
      <w:r w:rsidRPr="00F93261">
        <w:rPr>
          <w:rStyle w:val="StyleUnderline"/>
        </w:rPr>
        <w:t xml:space="preserve">at least four important reasons to be </w:t>
      </w:r>
      <w:r w:rsidRPr="00B54371">
        <w:rPr>
          <w:rStyle w:val="Emphasis"/>
          <w:highlight w:val="cyan"/>
        </w:rPr>
        <w:t>concern</w:t>
      </w:r>
      <w:r w:rsidRPr="00F705DB">
        <w:rPr>
          <w:rStyle w:val="Emphasis"/>
        </w:rPr>
        <w:t>ed</w:t>
      </w:r>
      <w:r w:rsidRPr="00F93261">
        <w:rPr>
          <w:rStyle w:val="StyleUnderline"/>
        </w:rPr>
        <w:t xml:space="preserve"> </w:t>
      </w:r>
      <w:r w:rsidRPr="00E54492">
        <w:rPr>
          <w:rStyle w:val="StyleUnderline"/>
        </w:rPr>
        <w:t xml:space="preserve">about the potential </w:t>
      </w:r>
      <w:r w:rsidRPr="00B54371">
        <w:rPr>
          <w:rStyle w:val="StyleUnderline"/>
          <w:highlight w:val="cyan"/>
        </w:rPr>
        <w:t>for</w:t>
      </w:r>
      <w:r w:rsidRPr="00F93261">
        <w:rPr>
          <w:rStyle w:val="StyleUnderline"/>
        </w:rPr>
        <w:t xml:space="preserve"> inadvertent and accidental </w:t>
      </w:r>
      <w:r w:rsidRPr="00B54371">
        <w:rPr>
          <w:rStyle w:val="Emphasis"/>
          <w:highlight w:val="cyan"/>
        </w:rPr>
        <w:t>escalation</w:t>
      </w:r>
      <w:r w:rsidRPr="00E54492">
        <w:rPr>
          <w:rStyle w:val="StyleUnderline"/>
        </w:rPr>
        <w:t xml:space="preserve">, as well as </w:t>
      </w:r>
      <w:r w:rsidRPr="00E54492">
        <w:rPr>
          <w:rStyle w:val="Emphasis"/>
        </w:rPr>
        <w:t>pre-emption</w:t>
      </w:r>
      <w:r w:rsidRPr="00E54492">
        <w:rPr>
          <w:rStyle w:val="StyleUnderline"/>
        </w:rPr>
        <w:t xml:space="preserve">, </w:t>
      </w:r>
      <w:r w:rsidRPr="00B54371">
        <w:rPr>
          <w:rStyle w:val="StyleUnderline"/>
          <w:highlight w:val="cyan"/>
        </w:rPr>
        <w:t xml:space="preserve">in </w:t>
      </w:r>
      <w:r w:rsidRPr="00B54371">
        <w:rPr>
          <w:rStyle w:val="Emphasis"/>
          <w:highlight w:val="cyan"/>
        </w:rPr>
        <w:t>regional crises</w:t>
      </w:r>
      <w:r w:rsidRPr="00F93261">
        <w:rPr>
          <w:rStyle w:val="StyleUnderline"/>
        </w:rPr>
        <w:t>. In sum, they suggest that an overoptimistic view of regional escalation pressures would be in error</w:t>
      </w:r>
      <w:r w:rsidRPr="00F705DB">
        <w:rPr>
          <w:sz w:val="12"/>
        </w:rPr>
        <w:t>.</w:t>
      </w:r>
    </w:p>
    <w:p w14:paraId="37EBC580" w14:textId="77777777" w:rsidR="001C0FA6" w:rsidRPr="00F705DB" w:rsidRDefault="001C0FA6" w:rsidP="001C0FA6">
      <w:pPr>
        <w:rPr>
          <w:sz w:val="12"/>
        </w:rPr>
      </w:pPr>
      <w:r w:rsidRPr="00F705DB">
        <w:rPr>
          <w:sz w:val="12"/>
        </w:rPr>
        <w:t>Uncertainty and the maritime domain</w:t>
      </w:r>
    </w:p>
    <w:p w14:paraId="512879FF" w14:textId="52B6FAEF" w:rsidR="001C0FA6" w:rsidRPr="00F705DB" w:rsidRDefault="001C0FA6" w:rsidP="001C0FA6">
      <w:pPr>
        <w:rPr>
          <w:sz w:val="12"/>
        </w:rPr>
      </w:pPr>
      <w:r w:rsidRPr="00F93261">
        <w:rPr>
          <w:rStyle w:val="StyleUnderline"/>
        </w:rPr>
        <w:t xml:space="preserve">The first reason for concern is </w:t>
      </w:r>
      <w:r w:rsidRPr="00B54371">
        <w:rPr>
          <w:rStyle w:val="StyleUnderline"/>
          <w:highlight w:val="cyan"/>
        </w:rPr>
        <w:t xml:space="preserve">the nature of the </w:t>
      </w:r>
      <w:r w:rsidRPr="00B54371">
        <w:rPr>
          <w:rStyle w:val="Emphasis"/>
          <w:highlight w:val="cyan"/>
        </w:rPr>
        <w:t>Indo-Pacific</w:t>
      </w:r>
      <w:r w:rsidRPr="00F93261">
        <w:rPr>
          <w:rStyle w:val="StyleUnderline"/>
        </w:rPr>
        <w:t>, and specially the Western Pacific</w:t>
      </w:r>
      <w:r w:rsidRPr="00F705DB">
        <w:rPr>
          <w:sz w:val="12"/>
        </w:rPr>
        <w:t xml:space="preserve">. Most thinking on crisis stability and deterrence has focused on the Cold War confrontation between NATO and the Warsaw Pact along a European land border and the associated contours of the US–USSR nuclear relationship. But </w:t>
      </w:r>
      <w:r w:rsidRPr="00F93261">
        <w:rPr>
          <w:rStyle w:val="StyleUnderline"/>
        </w:rPr>
        <w:t>the Indo-Pacific is principally a maritime theatre</w:t>
      </w:r>
      <w:r w:rsidRPr="00F705DB">
        <w:rPr>
          <w:sz w:val="12"/>
        </w:rPr>
        <w:t>. It’s been argued that the maritime domain may be less prone to inadvertent escalation and disastrous miscalculation. Ships are inherently mobile, and when they withdraw from a confrontation that doesn’t ipso facto represent the ceding of ground, making a backdown more politically palatable.26 Another example is submarine deployment, which is something rarely publicly signalled and therefore withdrawable without loss of face. In other words, a level of ambiguity about forces in the maritime domain, or an ability to shift intent and narrative or maintain deniability, may offer opportunities for maintaining stability.</w:t>
      </w:r>
    </w:p>
    <w:p w14:paraId="1EE69C93" w14:textId="620A327B" w:rsidR="001C0FA6" w:rsidRPr="00F705DB" w:rsidRDefault="001C0FA6" w:rsidP="001C0FA6">
      <w:pPr>
        <w:rPr>
          <w:sz w:val="12"/>
        </w:rPr>
      </w:pPr>
      <w:r w:rsidRPr="00F705DB">
        <w:rPr>
          <w:sz w:val="12"/>
        </w:rPr>
        <w:t xml:space="preserve">But those same attributes of the maritime domain could also be interpreted as reasons for concern. To begin with, </w:t>
      </w:r>
      <w:r w:rsidRPr="00F93261">
        <w:rPr>
          <w:rStyle w:val="StyleUnderline"/>
        </w:rPr>
        <w:t>o</w:t>
      </w:r>
      <w:r w:rsidR="00F93261" w:rsidRPr="00F93261">
        <w:rPr>
          <w:rStyle w:val="StyleUnderline"/>
        </w:rPr>
        <w:t>ff</w:t>
      </w:r>
      <w:r w:rsidRPr="00F93261">
        <w:rPr>
          <w:rStyle w:val="StyleUnderline"/>
        </w:rPr>
        <w:t xml:space="preserve">ence–defence </w:t>
      </w:r>
      <w:r w:rsidRPr="00B54371">
        <w:rPr>
          <w:rStyle w:val="Emphasis"/>
          <w:highlight w:val="cyan"/>
        </w:rPr>
        <w:t>distinguishability is very low</w:t>
      </w:r>
      <w:r w:rsidRPr="00F93261">
        <w:rPr>
          <w:rStyle w:val="StyleUnderline"/>
        </w:rPr>
        <w:t xml:space="preserve"> at sea</w:t>
      </w:r>
      <w:r w:rsidRPr="00F705DB">
        <w:rPr>
          <w:sz w:val="12"/>
        </w:rPr>
        <w:t>.27 For instance, the Washington Conference in 1921–22, which was an attempt by the major powers to limit the naval arms race, struggled to define o</w:t>
      </w:r>
      <w:r w:rsidR="00F93261" w:rsidRPr="00F705DB">
        <w:rPr>
          <w:sz w:val="12"/>
        </w:rPr>
        <w:t>ff</w:t>
      </w:r>
      <w:r w:rsidRPr="00F705DB">
        <w:rPr>
          <w:sz w:val="12"/>
        </w:rPr>
        <w:t>ensive capability. The vertical launching system (VLS) ubiquitous on Western warships is a prime contemporary example of this problem. An adversary doesn’t know whether VLS cells contain anti-air missiles for self-defence, land-attack missiles for long-range strike, or the next-generation stealthy anti-ship missile currently under development for the US military. Submarines and the contents of their magazines pose a similar problem.</w:t>
      </w:r>
    </w:p>
    <w:p w14:paraId="186F5D49" w14:textId="77F545AF" w:rsidR="001C0FA6" w:rsidRPr="00F705DB" w:rsidRDefault="001C0FA6" w:rsidP="001C0FA6">
      <w:pPr>
        <w:rPr>
          <w:sz w:val="12"/>
        </w:rPr>
      </w:pPr>
      <w:r w:rsidRPr="00F93261">
        <w:rPr>
          <w:rStyle w:val="StyleUnderline"/>
        </w:rPr>
        <w:t>And some analysts have noted that ‘modern warships have glass jaws’—that is, they’re vulnerable, if not to sinking, then to being put out of action by even a single missile or torpedo hit</w:t>
      </w:r>
      <w:r w:rsidRPr="00F705DB">
        <w:rPr>
          <w:sz w:val="12"/>
        </w:rPr>
        <w:t xml:space="preserve">.28 </w:t>
      </w:r>
      <w:r w:rsidRPr="00F93261">
        <w:rPr>
          <w:rStyle w:val="StyleUnderline"/>
        </w:rPr>
        <w:t xml:space="preserve">This arguably leads to a dynamic in which ‘whichever side completes the targeting chain first and fires first almost always wins’, and </w:t>
      </w:r>
      <w:r w:rsidRPr="00E54492">
        <w:rPr>
          <w:rStyle w:val="StyleUnderline"/>
        </w:rPr>
        <w:t xml:space="preserve">creates a </w:t>
      </w:r>
      <w:r w:rsidRPr="00E54492">
        <w:rPr>
          <w:rStyle w:val="Emphasis"/>
        </w:rPr>
        <w:t>powerful incentive to pre-empt</w:t>
      </w:r>
      <w:r w:rsidRPr="00E54492">
        <w:rPr>
          <w:sz w:val="12"/>
        </w:rPr>
        <w:t xml:space="preserve">.29 In other words, ships that can be discovered are very vulnerable. There can, therefore, be a major advantage in shooting first when conflict seems imminent. </w:t>
      </w:r>
      <w:r w:rsidRPr="00E54492">
        <w:rPr>
          <w:rStyle w:val="StyleUnderline"/>
        </w:rPr>
        <w:t xml:space="preserve">This suggests the potential for maritime scenarios in which </w:t>
      </w:r>
      <w:r w:rsidRPr="00E54492">
        <w:rPr>
          <w:rStyle w:val="Emphasis"/>
        </w:rPr>
        <w:t>escalation pressures are very strong</w:t>
      </w:r>
      <w:r w:rsidRPr="00F705DB">
        <w:rPr>
          <w:sz w:val="12"/>
        </w:rPr>
        <w:t>.</w:t>
      </w:r>
    </w:p>
    <w:p w14:paraId="42B79A68" w14:textId="3EF08806" w:rsidR="001C0FA6" w:rsidRPr="00F705DB" w:rsidRDefault="001C0FA6" w:rsidP="001C0FA6">
      <w:pPr>
        <w:rPr>
          <w:sz w:val="12"/>
        </w:rPr>
      </w:pPr>
      <w:r w:rsidRPr="00F705DB">
        <w:rPr>
          <w:rStyle w:val="StyleUnderline"/>
        </w:rPr>
        <w:t xml:space="preserve">The longstanding naval preoccupation with presence can also be read as the capacity to act with little warning, and sea power has specific characteristics that produce </w:t>
      </w:r>
      <w:r w:rsidRPr="00F705DB">
        <w:rPr>
          <w:rStyle w:val="Emphasis"/>
        </w:rPr>
        <w:t>uncertainty and ambiguity</w:t>
      </w:r>
      <w:r w:rsidRPr="00F705DB">
        <w:rPr>
          <w:sz w:val="12"/>
        </w:rPr>
        <w:t>.30</w:t>
      </w:r>
    </w:p>
    <w:p w14:paraId="12F52633" w14:textId="6A07E59E" w:rsidR="001C0FA6" w:rsidRPr="00F705DB" w:rsidRDefault="001C0FA6" w:rsidP="001C0FA6">
      <w:pPr>
        <w:rPr>
          <w:sz w:val="12"/>
        </w:rPr>
      </w:pPr>
      <w:r w:rsidRPr="00F705DB">
        <w:rPr>
          <w:sz w:val="12"/>
        </w:rPr>
        <w:t>The doctrine and concepts underwriting the employment of naval platforms reflect those features. The various iterations of US maritime doctrine—air–sea battle, joint concept for access and manoeuvre in the global commons (JAM-GC), now distributed maritime operations (DMO)—are highly o</w:t>
      </w:r>
      <w:r w:rsidR="00F93261" w:rsidRPr="00F705DB">
        <w:rPr>
          <w:sz w:val="12"/>
        </w:rPr>
        <w:t>ff</w:t>
      </w:r>
      <w:r w:rsidRPr="00F705DB">
        <w:rPr>
          <w:sz w:val="12"/>
        </w:rPr>
        <w:t>ensive ways of operating. Some analysts have rightly noted this doctrine as escalatory. As Jonathan Caverley and Peter Dombrowski have argued:</w:t>
      </w:r>
    </w:p>
    <w:p w14:paraId="2276F8B3" w14:textId="1D4D80B2" w:rsidR="001C0FA6" w:rsidRPr="00F705DB" w:rsidRDefault="001C0FA6" w:rsidP="001C0FA6">
      <w:pPr>
        <w:rPr>
          <w:sz w:val="12"/>
        </w:rPr>
      </w:pPr>
      <w:r w:rsidRPr="00F705DB">
        <w:rPr>
          <w:sz w:val="12"/>
        </w:rPr>
        <w:t>[A]t the minimum, it appears the USN will focus on destroying the PLAN fleet and associated island bases in the South China Sea should a conflict erupt. At the maximum, it, along with the [US] Air Force, is preparing for a rapid, blinding assault on the Chinese mainland to remove any Chinese capability for denying US access beyond the twelve nautical miles of the territory the United States recognises as Chinese …31</w:t>
      </w:r>
    </w:p>
    <w:p w14:paraId="19BC03F4" w14:textId="5313290C" w:rsidR="001C0FA6" w:rsidRPr="00F705DB" w:rsidRDefault="001C0FA6" w:rsidP="001C0FA6">
      <w:pPr>
        <w:rPr>
          <w:sz w:val="12"/>
        </w:rPr>
      </w:pPr>
      <w:r w:rsidRPr="00F705DB">
        <w:rPr>
          <w:sz w:val="12"/>
        </w:rPr>
        <w:t>It isn’t surprising that these concepts are so o</w:t>
      </w:r>
      <w:r w:rsidR="00F93261" w:rsidRPr="00F705DB">
        <w:rPr>
          <w:sz w:val="12"/>
        </w:rPr>
        <w:t>ff</w:t>
      </w:r>
      <w:r w:rsidRPr="00F705DB">
        <w:rPr>
          <w:sz w:val="12"/>
        </w:rPr>
        <w:t>ensive in nature: the US military is expected to develop options that o</w:t>
      </w:r>
      <w:r w:rsidR="00F93261" w:rsidRPr="00F705DB">
        <w:rPr>
          <w:sz w:val="12"/>
        </w:rPr>
        <w:t>ff</w:t>
      </w:r>
      <w:r w:rsidRPr="00F705DB">
        <w:rPr>
          <w:sz w:val="12"/>
        </w:rPr>
        <w:t>er the prospect of military victory in a US–China conflict. Assuming that neither side wishes to engage in nuclear war, the focus for analysis should be on whether US and Chinese force structures and plans increase the risks of inadvertent or accidental escalation, pre-emption and loss of control. In other words, which features of the strategic dynamic between the US and China raise the risk of escalation?</w:t>
      </w:r>
    </w:p>
    <w:p w14:paraId="53525A89" w14:textId="785CF49E" w:rsidR="001C0FA6" w:rsidRPr="00F705DB" w:rsidRDefault="001C0FA6" w:rsidP="001C0FA6">
      <w:pPr>
        <w:rPr>
          <w:sz w:val="12"/>
        </w:rPr>
      </w:pPr>
      <w:r w:rsidRPr="00F705DB">
        <w:rPr>
          <w:sz w:val="12"/>
        </w:rPr>
        <w:t xml:space="preserve">In short, </w:t>
      </w:r>
      <w:r w:rsidRPr="00B54371">
        <w:rPr>
          <w:rStyle w:val="StyleUnderline"/>
          <w:highlight w:val="cyan"/>
        </w:rPr>
        <w:t xml:space="preserve">contemporary naval capabilities are </w:t>
      </w:r>
      <w:r w:rsidRPr="00B54371">
        <w:rPr>
          <w:rStyle w:val="Emphasis"/>
          <w:highlight w:val="cyan"/>
        </w:rPr>
        <w:t>ambiguous in intent and nature</w:t>
      </w:r>
      <w:r w:rsidRPr="00B54371">
        <w:rPr>
          <w:rStyle w:val="StyleUnderline"/>
          <w:highlight w:val="cyan"/>
        </w:rPr>
        <w:t>, creating the possibilities for</w:t>
      </w:r>
      <w:r w:rsidRPr="00F93261">
        <w:rPr>
          <w:rStyle w:val="StyleUnderline"/>
        </w:rPr>
        <w:t xml:space="preserve"> inadvertent and accidental </w:t>
      </w:r>
      <w:r w:rsidRPr="00B54371">
        <w:rPr>
          <w:rStyle w:val="Emphasis"/>
          <w:highlight w:val="cyan"/>
        </w:rPr>
        <w:t>escalation</w:t>
      </w:r>
      <w:r w:rsidRPr="00B54371">
        <w:rPr>
          <w:rStyle w:val="StyleUnderline"/>
          <w:highlight w:val="cyan"/>
        </w:rPr>
        <w:t>, and</w:t>
      </w:r>
      <w:r w:rsidRPr="00F93261">
        <w:rPr>
          <w:rStyle w:val="StyleUnderline"/>
        </w:rPr>
        <w:t xml:space="preserve"> the </w:t>
      </w:r>
      <w:r w:rsidRPr="00E54492">
        <w:rPr>
          <w:rStyle w:val="StyleUnderline"/>
        </w:rPr>
        <w:t>vulnerability</w:t>
      </w:r>
      <w:r w:rsidRPr="00F93261">
        <w:rPr>
          <w:rStyle w:val="StyleUnderline"/>
        </w:rPr>
        <w:t xml:space="preserve"> of critical capabilities in a missile exchange </w:t>
      </w:r>
      <w:r w:rsidRPr="00E54492">
        <w:rPr>
          <w:rStyle w:val="StyleUnderline"/>
        </w:rPr>
        <w:t xml:space="preserve">creates </w:t>
      </w:r>
      <w:r w:rsidRPr="00B54371">
        <w:rPr>
          <w:rStyle w:val="Emphasis"/>
          <w:highlight w:val="cyan"/>
        </w:rPr>
        <w:t>pressures for pre-emption</w:t>
      </w:r>
      <w:r w:rsidRPr="00F705DB">
        <w:rPr>
          <w:sz w:val="12"/>
        </w:rPr>
        <w:t>.</w:t>
      </w:r>
    </w:p>
    <w:p w14:paraId="19681602" w14:textId="77777777" w:rsidR="001C0FA6" w:rsidRPr="00F93261" w:rsidRDefault="001C0FA6" w:rsidP="001C0FA6">
      <w:pPr>
        <w:rPr>
          <w:rStyle w:val="Emphasis"/>
        </w:rPr>
      </w:pPr>
      <w:r w:rsidRPr="00F93261">
        <w:rPr>
          <w:rStyle w:val="Emphasis"/>
        </w:rPr>
        <w:t>New domains and novel technologies</w:t>
      </w:r>
    </w:p>
    <w:p w14:paraId="73CB00DD" w14:textId="41234FD1" w:rsidR="001C0FA6" w:rsidRPr="00F705DB" w:rsidRDefault="001C0FA6" w:rsidP="001C0FA6">
      <w:pPr>
        <w:rPr>
          <w:sz w:val="12"/>
        </w:rPr>
      </w:pPr>
      <w:r w:rsidRPr="00F705DB">
        <w:rPr>
          <w:sz w:val="12"/>
        </w:rPr>
        <w:t>There’s a great deal that we simply don’t understand about space, cyberspace, the contemporary information environment and a whole ra</w:t>
      </w:r>
      <w:r w:rsidR="00F93261" w:rsidRPr="00F705DB">
        <w:rPr>
          <w:sz w:val="12"/>
        </w:rPr>
        <w:t>ft</w:t>
      </w:r>
      <w:r w:rsidRPr="00F705DB">
        <w:rPr>
          <w:sz w:val="12"/>
        </w:rPr>
        <w:t xml:space="preserve"> of emerging technologies. Classic case studies like the July crisis of 1914 are richly instructive in some ways but have their limits in the 2020s; knowing what to heed and what to ignore is tough at the best of times.</w:t>
      </w:r>
    </w:p>
    <w:p w14:paraId="210EF053" w14:textId="00869EF6" w:rsidR="001C0FA6" w:rsidRPr="00F705DB" w:rsidRDefault="001C0FA6" w:rsidP="001C0FA6">
      <w:pPr>
        <w:rPr>
          <w:sz w:val="12"/>
        </w:rPr>
      </w:pPr>
      <w:r w:rsidRPr="00F705DB">
        <w:rPr>
          <w:sz w:val="12"/>
        </w:rPr>
        <w:t>For example, would the targeting of space-based systems inevitably lead to terrestrial escalation? Or, more specifically, what level of degradation to space-based systems would each power be willing to tolerate? To what extent do innovations such as autonomous weapon systems and hypersonics further incentivise first strike? How will a di</w:t>
      </w:r>
      <w:r w:rsidR="00F93261" w:rsidRPr="00F705DB">
        <w:rPr>
          <w:sz w:val="12"/>
        </w:rPr>
        <w:t>ff</w:t>
      </w:r>
      <w:r w:rsidRPr="00F705DB">
        <w:rPr>
          <w:sz w:val="12"/>
        </w:rPr>
        <w:t>used, controlled and manipulated information environment inhibit coherent and trusted communication between crisis actors? A complete treatment of any one of those issues is beyond my scope here. Several tentative implications will have to su</w:t>
      </w:r>
      <w:r w:rsidR="00F93261" w:rsidRPr="00F705DB">
        <w:rPr>
          <w:sz w:val="12"/>
        </w:rPr>
        <w:t>ff</w:t>
      </w:r>
      <w:r w:rsidRPr="00F705DB">
        <w:rPr>
          <w:sz w:val="12"/>
        </w:rPr>
        <w:t>ice.</w:t>
      </w:r>
    </w:p>
    <w:p w14:paraId="01396FEE" w14:textId="07C0D8CF" w:rsidR="001C0FA6" w:rsidRPr="00F705DB" w:rsidRDefault="001C0FA6" w:rsidP="001C0FA6">
      <w:pPr>
        <w:rPr>
          <w:sz w:val="12"/>
        </w:rPr>
      </w:pPr>
      <w:r w:rsidRPr="00F705DB">
        <w:rPr>
          <w:sz w:val="12"/>
        </w:rPr>
        <w:t>There are some limited reasons for optimism. For instance, experience thus far with uncrewed platforms seems to suggest that the targeting of uncrewed systems isn’t viewed with the same weight as the targeting of a crewed platform.32 Even that norm, however, could (perversely) increase the risk of escalation if it lowers the threshold for the use of force, or if the two combatants have di</w:t>
      </w:r>
      <w:r w:rsidR="00F93261" w:rsidRPr="00F705DB">
        <w:rPr>
          <w:sz w:val="12"/>
        </w:rPr>
        <w:t>ff</w:t>
      </w:r>
      <w:r w:rsidRPr="00F705DB">
        <w:rPr>
          <w:sz w:val="12"/>
        </w:rPr>
        <w:t>erent assessments of the significance of an attack on an uncrewed platform. And, as such systems proliferate further and their spectrum of cost and capability grows, calculations will change.</w:t>
      </w:r>
    </w:p>
    <w:p w14:paraId="7EEC43AA" w14:textId="1B5BCF9C" w:rsidR="001C0FA6" w:rsidRPr="00F705DB" w:rsidRDefault="001C0FA6" w:rsidP="001C0FA6">
      <w:pPr>
        <w:rPr>
          <w:sz w:val="12"/>
        </w:rPr>
      </w:pPr>
      <w:r w:rsidRPr="00F93261">
        <w:rPr>
          <w:rStyle w:val="StyleUnderline"/>
        </w:rPr>
        <w:t xml:space="preserve">There are, however, more substantive grounds for concern. Considering </w:t>
      </w:r>
      <w:r w:rsidRPr="00F705DB">
        <w:rPr>
          <w:rStyle w:val="StyleUnderline"/>
        </w:rPr>
        <w:t>cyber capabilities as an example, is it possible to target critical parts of a nation’s command-and-control architecture in a limited fashion?33 How reliant are both the US and China on vulnerable space-based command-and-control assets? Do the US and China adequately understand potential linkages between their nuclear and conventional command architectures?</w:t>
      </w:r>
      <w:r w:rsidRPr="00F705DB">
        <w:rPr>
          <w:sz w:val="12"/>
        </w:rPr>
        <w:t xml:space="preserve">34 If autonomous weapon systems facilitate fighting ‘at machine speed’, that seems </w:t>
      </w:r>
      <w:r w:rsidRPr="00F705DB">
        <w:rPr>
          <w:rStyle w:val="StyleUnderline"/>
        </w:rPr>
        <w:t xml:space="preserve">likely to generate </w:t>
      </w:r>
      <w:r w:rsidRPr="00F705DB">
        <w:rPr>
          <w:rStyle w:val="Emphasis"/>
        </w:rPr>
        <w:t>escalation pressures and incentivise first (and multiple) strike</w:t>
      </w:r>
      <w:r w:rsidRPr="00F705DB">
        <w:rPr>
          <w:sz w:val="12"/>
        </w:rPr>
        <w:t>.35</w:t>
      </w:r>
    </w:p>
    <w:p w14:paraId="48B2F1F6" w14:textId="406DD695" w:rsidR="001C0FA6" w:rsidRPr="00F705DB" w:rsidRDefault="001C0FA6" w:rsidP="001C0FA6">
      <w:pPr>
        <w:rPr>
          <w:sz w:val="12"/>
        </w:rPr>
      </w:pPr>
      <w:r w:rsidRPr="00F705DB">
        <w:rPr>
          <w:sz w:val="12"/>
        </w:rPr>
        <w:t xml:space="preserve">Moreover, our understanding of how accidents happen points to a linked concern. </w:t>
      </w:r>
      <w:r w:rsidRPr="00F705DB">
        <w:rPr>
          <w:rStyle w:val="StyleUnderline"/>
        </w:rPr>
        <w:t xml:space="preserve">As the complexity of the weapons systems involved in the military balance soars, we should expect more things to </w:t>
      </w:r>
      <w:r w:rsidRPr="00F705DB">
        <w:rPr>
          <w:rStyle w:val="Emphasis"/>
        </w:rPr>
        <w:t>go wrong</w:t>
      </w:r>
      <w:r w:rsidRPr="00F705DB">
        <w:rPr>
          <w:sz w:val="12"/>
        </w:rPr>
        <w:t xml:space="preserve">.36 </w:t>
      </w:r>
      <w:r w:rsidRPr="00F93261">
        <w:rPr>
          <w:rStyle w:val="StyleUnderline"/>
        </w:rPr>
        <w:t xml:space="preserve">More so-called ‘normal </w:t>
      </w:r>
      <w:r w:rsidRPr="00F705DB">
        <w:rPr>
          <w:rStyle w:val="Emphasis"/>
        </w:rPr>
        <w:t>accidents’</w:t>
      </w:r>
      <w:r w:rsidRPr="00F93261">
        <w:rPr>
          <w:rStyle w:val="StyleUnderline"/>
        </w:rPr>
        <w:t xml:space="preserve"> will indeed be normal</w:t>
      </w:r>
      <w:r w:rsidRPr="00F705DB">
        <w:rPr>
          <w:sz w:val="12"/>
        </w:rPr>
        <w:t>.37</w:t>
      </w:r>
    </w:p>
    <w:p w14:paraId="7162A2F9" w14:textId="12B64B7E" w:rsidR="001C0FA6" w:rsidRPr="00F705DB" w:rsidRDefault="001C0FA6" w:rsidP="001C0FA6">
      <w:pPr>
        <w:rPr>
          <w:sz w:val="12"/>
        </w:rPr>
      </w:pPr>
      <w:r w:rsidRPr="00F705DB">
        <w:rPr>
          <w:rStyle w:val="Emphasis"/>
        </w:rPr>
        <w:t>Hypersonics</w:t>
      </w:r>
      <w:r w:rsidRPr="00F93261">
        <w:rPr>
          <w:rStyle w:val="StyleUnderline"/>
        </w:rPr>
        <w:t xml:space="preserve"> are another important development</w:t>
      </w:r>
      <w:r w:rsidRPr="00F705DB">
        <w:rPr>
          <w:sz w:val="12"/>
        </w:rPr>
        <w:t>. Russia, China and the AUKUS partners (in Pillar 2 e</w:t>
      </w:r>
      <w:r w:rsidR="00F93261" w:rsidRPr="00F705DB">
        <w:rPr>
          <w:sz w:val="12"/>
        </w:rPr>
        <w:t>ff</w:t>
      </w:r>
      <w:r w:rsidRPr="00F705DB">
        <w:rPr>
          <w:sz w:val="12"/>
        </w:rPr>
        <w:t xml:space="preserve">orts, which complement existing bilateral programs) are all in the process of developing and deploying hypersonic weapon systems,38 and a test by the People’s Liberation Army (PLA) in 2021 reportedly surprised American analysts.39 </w:t>
      </w:r>
      <w:r w:rsidRPr="00F93261">
        <w:rPr>
          <w:rStyle w:val="StyleUnderline"/>
        </w:rPr>
        <w:t xml:space="preserve">The significant launch signature of </w:t>
      </w:r>
      <w:r w:rsidRPr="00B54371">
        <w:rPr>
          <w:rStyle w:val="Emphasis"/>
          <w:highlight w:val="cyan"/>
        </w:rPr>
        <w:t>hypersonic weapons</w:t>
      </w:r>
      <w:r w:rsidRPr="00F93261">
        <w:rPr>
          <w:rStyle w:val="StyleUnderline"/>
        </w:rPr>
        <w:t xml:space="preserve"> means warning will be still possible, as with traditional ballistic missiles. But, depending on launch platform and location</w:t>
      </w:r>
      <w:r w:rsidRPr="00F705DB">
        <w:rPr>
          <w:sz w:val="12"/>
        </w:rPr>
        <w:t xml:space="preserve"> (potentially VLS systems at sea), </w:t>
      </w:r>
      <w:r w:rsidRPr="00F93261">
        <w:rPr>
          <w:rStyle w:val="StyleUnderline"/>
        </w:rPr>
        <w:t xml:space="preserve">the </w:t>
      </w:r>
      <w:r w:rsidRPr="00F705DB">
        <w:rPr>
          <w:rStyle w:val="Emphasis"/>
        </w:rPr>
        <w:t>time</w:t>
      </w:r>
      <w:r w:rsidRPr="00F93261">
        <w:rPr>
          <w:rStyle w:val="StyleUnderline"/>
        </w:rPr>
        <w:t xml:space="preserve"> from launch to target may be </w:t>
      </w:r>
      <w:r w:rsidRPr="00F705DB">
        <w:rPr>
          <w:rStyle w:val="Emphasis"/>
        </w:rPr>
        <w:t>very short</w:t>
      </w:r>
      <w:r w:rsidRPr="00F705DB">
        <w:rPr>
          <w:sz w:val="12"/>
        </w:rPr>
        <w:t>.</w:t>
      </w:r>
    </w:p>
    <w:p w14:paraId="12072604" w14:textId="6178298F" w:rsidR="001C0FA6" w:rsidRPr="00F705DB" w:rsidRDefault="001C0FA6" w:rsidP="001C0FA6">
      <w:pPr>
        <w:rPr>
          <w:sz w:val="12"/>
        </w:rPr>
      </w:pPr>
      <w:r w:rsidRPr="00F93261">
        <w:rPr>
          <w:rStyle w:val="StyleUnderline"/>
        </w:rPr>
        <w:t xml:space="preserve">Furthermore, because those weapons </w:t>
      </w:r>
      <w:r w:rsidRPr="00B54371">
        <w:rPr>
          <w:rStyle w:val="StyleUnderline"/>
          <w:highlight w:val="cyan"/>
        </w:rPr>
        <w:t xml:space="preserve">are </w:t>
      </w:r>
      <w:r w:rsidRPr="00B54371">
        <w:rPr>
          <w:rStyle w:val="Emphasis"/>
          <w:highlight w:val="cyan"/>
        </w:rPr>
        <w:t>manoeuvrable</w:t>
      </w:r>
      <w:r w:rsidRPr="00F93261">
        <w:rPr>
          <w:rStyle w:val="StyleUnderline"/>
        </w:rPr>
        <w:t xml:space="preserve"> in flight, </w:t>
      </w:r>
      <w:r w:rsidRPr="00B54371">
        <w:rPr>
          <w:rStyle w:val="StyleUnderline"/>
          <w:highlight w:val="cyan"/>
        </w:rPr>
        <w:t>assessment of</w:t>
      </w:r>
      <w:r w:rsidRPr="00F93261">
        <w:rPr>
          <w:rStyle w:val="StyleUnderline"/>
        </w:rPr>
        <w:t xml:space="preserve"> their </w:t>
      </w:r>
      <w:r w:rsidRPr="00B54371">
        <w:rPr>
          <w:rStyle w:val="Emphasis"/>
          <w:highlight w:val="cyan"/>
        </w:rPr>
        <w:t>intended target</w:t>
      </w:r>
      <w:r w:rsidRPr="00F93261">
        <w:rPr>
          <w:rStyle w:val="StyleUnderline"/>
        </w:rPr>
        <w:t xml:space="preserve"> will be very </w:t>
      </w:r>
      <w:r w:rsidRPr="00B54371">
        <w:rPr>
          <w:rStyle w:val="StyleUnderline"/>
          <w:highlight w:val="cyan"/>
        </w:rPr>
        <w:t>di</w:t>
      </w:r>
      <w:r w:rsidR="00F93261" w:rsidRPr="00B54371">
        <w:rPr>
          <w:rStyle w:val="StyleUnderline"/>
          <w:highlight w:val="cyan"/>
        </w:rPr>
        <w:t>ff</w:t>
      </w:r>
      <w:r w:rsidRPr="00B54371">
        <w:rPr>
          <w:rStyle w:val="StyleUnderline"/>
          <w:highlight w:val="cyan"/>
        </w:rPr>
        <w:t>icult</w:t>
      </w:r>
      <w:r w:rsidRPr="00F705DB">
        <w:rPr>
          <w:sz w:val="12"/>
        </w:rPr>
        <w:t xml:space="preserve">. </w:t>
      </w:r>
      <w:r w:rsidRPr="00F93261">
        <w:rPr>
          <w:rStyle w:val="StyleUnderline"/>
        </w:rPr>
        <w:t xml:space="preserve">This could </w:t>
      </w:r>
      <w:r w:rsidRPr="00B54371">
        <w:rPr>
          <w:rStyle w:val="StyleUnderline"/>
          <w:highlight w:val="cyan"/>
        </w:rPr>
        <w:t xml:space="preserve">raise concerns about </w:t>
      </w:r>
      <w:r w:rsidRPr="00B54371">
        <w:rPr>
          <w:rStyle w:val="Emphasis"/>
          <w:highlight w:val="cyan"/>
        </w:rPr>
        <w:t>decapitation strikes</w:t>
      </w:r>
      <w:r w:rsidRPr="00F93261">
        <w:rPr>
          <w:rStyle w:val="StyleUnderline"/>
        </w:rPr>
        <w:t xml:space="preserve"> against national leadership or critical military infrastructure, for example, </w:t>
      </w:r>
      <w:r w:rsidRPr="00B54371">
        <w:rPr>
          <w:rStyle w:val="Emphasis"/>
          <w:highlight w:val="cyan"/>
        </w:rPr>
        <w:t>incentivising ‘hair trigger’ retaliatory postures</w:t>
      </w:r>
      <w:r w:rsidRPr="00F93261">
        <w:rPr>
          <w:rStyle w:val="StyleUnderline"/>
        </w:rPr>
        <w:t xml:space="preserve">, potentially </w:t>
      </w:r>
      <w:r w:rsidRPr="00B54371">
        <w:rPr>
          <w:rStyle w:val="StyleUnderline"/>
          <w:highlight w:val="cyan"/>
        </w:rPr>
        <w:t xml:space="preserve">including </w:t>
      </w:r>
      <w:r w:rsidRPr="00B54371">
        <w:rPr>
          <w:rStyle w:val="Emphasis"/>
          <w:highlight w:val="cyan"/>
        </w:rPr>
        <w:t>nuc</w:t>
      </w:r>
      <w:r w:rsidRPr="00F705DB">
        <w:rPr>
          <w:rStyle w:val="Emphasis"/>
        </w:rPr>
        <w:t>lear force</w:t>
      </w:r>
      <w:r w:rsidRPr="00B54371">
        <w:rPr>
          <w:rStyle w:val="Emphasis"/>
          <w:highlight w:val="cyan"/>
        </w:rPr>
        <w:t>s</w:t>
      </w:r>
      <w:r w:rsidRPr="00F705DB">
        <w:rPr>
          <w:sz w:val="12"/>
        </w:rPr>
        <w:t xml:space="preserve">. </w:t>
      </w:r>
      <w:r w:rsidRPr="00B54371">
        <w:rPr>
          <w:rStyle w:val="StyleUnderline"/>
          <w:highlight w:val="cyan"/>
        </w:rPr>
        <w:t>The risks are accentuated by</w:t>
      </w:r>
      <w:r w:rsidRPr="00F93261">
        <w:rPr>
          <w:rStyle w:val="StyleUnderline"/>
        </w:rPr>
        <w:t xml:space="preserve"> potential </w:t>
      </w:r>
      <w:r w:rsidRPr="00F705DB">
        <w:rPr>
          <w:rStyle w:val="Emphasis"/>
        </w:rPr>
        <w:t>ambiguity</w:t>
      </w:r>
      <w:r w:rsidRPr="00F93261">
        <w:rPr>
          <w:rStyle w:val="StyleUnderline"/>
        </w:rPr>
        <w:t xml:space="preserve"> over whether new platforms such as hypersonic glide vehicles carry </w:t>
      </w:r>
      <w:r w:rsidRPr="00F705DB">
        <w:rPr>
          <w:rStyle w:val="Emphasis"/>
        </w:rPr>
        <w:t>conventional or nuclear payloads</w:t>
      </w:r>
      <w:r w:rsidRPr="00F93261">
        <w:rPr>
          <w:rStyle w:val="StyleUnderline"/>
        </w:rPr>
        <w:t xml:space="preserve"> (referred to as ‘</w:t>
      </w:r>
      <w:r w:rsidRPr="00B54371">
        <w:rPr>
          <w:rStyle w:val="Emphasis"/>
          <w:highlight w:val="cyan"/>
        </w:rPr>
        <w:t>warhead ambiguity</w:t>
      </w:r>
      <w:r w:rsidRPr="00F705DB">
        <w:rPr>
          <w:rStyle w:val="StyleUnderline"/>
        </w:rPr>
        <w:t>’</w:t>
      </w:r>
      <w:r w:rsidRPr="00F93261">
        <w:rPr>
          <w:rStyle w:val="StyleUnderline"/>
        </w:rPr>
        <w:t>)</w:t>
      </w:r>
      <w:r w:rsidRPr="00F705DB">
        <w:rPr>
          <w:sz w:val="12"/>
        </w:rPr>
        <w:t xml:space="preserve">. As James Acton has written, </w:t>
      </w:r>
      <w:r w:rsidRPr="00B54371">
        <w:rPr>
          <w:rStyle w:val="Emphasis"/>
          <w:highlight w:val="cyan"/>
        </w:rPr>
        <w:t>‘Is it a nuke?’</w:t>
      </w:r>
      <w:r w:rsidRPr="00F93261">
        <w:rPr>
          <w:rStyle w:val="StyleUnderline"/>
        </w:rPr>
        <w:t xml:space="preserve"> once again becomes a key </w:t>
      </w:r>
      <w:r w:rsidRPr="00B54371">
        <w:rPr>
          <w:rStyle w:val="StyleUnderline"/>
          <w:highlight w:val="cyan"/>
        </w:rPr>
        <w:t>question</w:t>
      </w:r>
      <w:r w:rsidRPr="00F705DB">
        <w:rPr>
          <w:sz w:val="12"/>
        </w:rPr>
        <w:t xml:space="preserve">.40 </w:t>
      </w:r>
      <w:r w:rsidRPr="00F93261">
        <w:rPr>
          <w:rStyle w:val="StyleUnderline"/>
        </w:rPr>
        <w:t xml:space="preserve">And that question might be </w:t>
      </w:r>
      <w:r w:rsidRPr="00B54371">
        <w:rPr>
          <w:rStyle w:val="StyleUnderline"/>
          <w:highlight w:val="cyan"/>
        </w:rPr>
        <w:t xml:space="preserve">asked under </w:t>
      </w:r>
      <w:r w:rsidRPr="00B54371">
        <w:rPr>
          <w:rStyle w:val="Emphasis"/>
          <w:highlight w:val="cyan"/>
        </w:rPr>
        <w:t>great pressure</w:t>
      </w:r>
      <w:r w:rsidRPr="00F93261">
        <w:rPr>
          <w:rStyle w:val="StyleUnderline"/>
        </w:rPr>
        <w:t xml:space="preserve"> and </w:t>
      </w:r>
      <w:r w:rsidRPr="00B54371">
        <w:rPr>
          <w:rStyle w:val="StyleUnderline"/>
          <w:highlight w:val="cyan"/>
        </w:rPr>
        <w:t>with</w:t>
      </w:r>
      <w:r w:rsidRPr="00F93261">
        <w:rPr>
          <w:rStyle w:val="StyleUnderline"/>
        </w:rPr>
        <w:t xml:space="preserve"> </w:t>
      </w:r>
      <w:r w:rsidRPr="00F705DB">
        <w:rPr>
          <w:rStyle w:val="StyleUnderline"/>
        </w:rPr>
        <w:t xml:space="preserve">precious </w:t>
      </w:r>
      <w:r w:rsidRPr="00B54371">
        <w:rPr>
          <w:rStyle w:val="Emphasis"/>
          <w:highlight w:val="cyan"/>
        </w:rPr>
        <w:t>little time</w:t>
      </w:r>
      <w:r w:rsidRPr="00F705DB">
        <w:rPr>
          <w:sz w:val="12"/>
        </w:rPr>
        <w:t>.</w:t>
      </w:r>
    </w:p>
    <w:p w14:paraId="0C24E06D" w14:textId="1ED43FD3" w:rsidR="001C0FA6" w:rsidRPr="00F705DB" w:rsidRDefault="001C0FA6" w:rsidP="001C0FA6">
      <w:pPr>
        <w:rPr>
          <w:sz w:val="12"/>
        </w:rPr>
      </w:pPr>
      <w:r w:rsidRPr="00F705DB">
        <w:rPr>
          <w:sz w:val="12"/>
        </w:rPr>
        <w:t>Even ignoring nuclear concerns, as another analyst has observed, ‘hypersonic weapons may be so di</w:t>
      </w:r>
      <w:r w:rsidR="00F93261" w:rsidRPr="00F705DB">
        <w:rPr>
          <w:sz w:val="12"/>
        </w:rPr>
        <w:t>ff</w:t>
      </w:r>
      <w:r w:rsidRPr="00F705DB">
        <w:rPr>
          <w:sz w:val="12"/>
        </w:rPr>
        <w:t>icult to intercept that they may usher in an era of o</w:t>
      </w:r>
      <w:r w:rsidR="00F93261" w:rsidRPr="00F705DB">
        <w:rPr>
          <w:sz w:val="12"/>
        </w:rPr>
        <w:t>ff</w:t>
      </w:r>
      <w:r w:rsidRPr="00F705DB">
        <w:rPr>
          <w:sz w:val="12"/>
        </w:rPr>
        <w:t xml:space="preserve">ence dominance in conventional-strike warfare’.41 </w:t>
      </w:r>
      <w:r w:rsidRPr="00B54371">
        <w:rPr>
          <w:rStyle w:val="StyleUnderline"/>
          <w:highlight w:val="cyan"/>
        </w:rPr>
        <w:t xml:space="preserve">The incentive to </w:t>
      </w:r>
      <w:r w:rsidRPr="00B54371">
        <w:rPr>
          <w:rStyle w:val="Emphasis"/>
          <w:highlight w:val="cyan"/>
        </w:rPr>
        <w:t>launch first</w:t>
      </w:r>
      <w:r w:rsidRPr="00F93261">
        <w:rPr>
          <w:rStyle w:val="StyleUnderline"/>
        </w:rPr>
        <w:t xml:space="preserve"> might therefore be </w:t>
      </w:r>
      <w:r w:rsidRPr="00B54371">
        <w:rPr>
          <w:rStyle w:val="StyleUnderline"/>
          <w:highlight w:val="cyan"/>
        </w:rPr>
        <w:t xml:space="preserve">very strong under </w:t>
      </w:r>
      <w:r w:rsidRPr="00B54371">
        <w:rPr>
          <w:rStyle w:val="Emphasis"/>
          <w:highlight w:val="cyan"/>
        </w:rPr>
        <w:t>crisis conditions</w:t>
      </w:r>
      <w:r w:rsidRPr="00F93261">
        <w:rPr>
          <w:rStyle w:val="StyleUnderline"/>
        </w:rPr>
        <w:t xml:space="preserve"> in which war is widely believed to be imminent</w:t>
      </w:r>
      <w:r w:rsidRPr="00F705DB">
        <w:rPr>
          <w:sz w:val="12"/>
        </w:rPr>
        <w:t>.</w:t>
      </w:r>
    </w:p>
    <w:p w14:paraId="19DC482D" w14:textId="2C0F9EF8" w:rsidR="001C0FA6" w:rsidRPr="00F705DB" w:rsidRDefault="001C0FA6" w:rsidP="001C0FA6">
      <w:pPr>
        <w:rPr>
          <w:sz w:val="12"/>
        </w:rPr>
      </w:pPr>
      <w:r w:rsidRPr="00F705DB">
        <w:rPr>
          <w:sz w:val="12"/>
        </w:rPr>
        <w:t xml:space="preserve">In sum, </w:t>
      </w:r>
      <w:r w:rsidRPr="00F93261">
        <w:rPr>
          <w:rStyle w:val="StyleUnderline"/>
        </w:rPr>
        <w:t xml:space="preserve">the interaction of newly prevalent domains and emergent technologies under crisis conditions introduces a set of significant unknowns into the mix, and technologies such as hypersonic glide vehicles are likely to introduce strong </w:t>
      </w:r>
      <w:r w:rsidRPr="00F705DB">
        <w:rPr>
          <w:rStyle w:val="Emphasis"/>
        </w:rPr>
        <w:t>pre-emption pressures</w:t>
      </w:r>
      <w:r w:rsidRPr="00F705DB">
        <w:rPr>
          <w:sz w:val="12"/>
        </w:rPr>
        <w:t>.</w:t>
      </w:r>
    </w:p>
    <w:p w14:paraId="00610EF1" w14:textId="77777777" w:rsidR="00E77A28" w:rsidRDefault="00E77A28" w:rsidP="005B69BE">
      <w:pPr>
        <w:pStyle w:val="Heading2"/>
      </w:pPr>
    </w:p>
    <w:p w14:paraId="26306E8E" w14:textId="50E7D312" w:rsidR="0005459B" w:rsidRDefault="00E54492" w:rsidP="0005459B">
      <w:pPr>
        <w:pStyle w:val="Heading2"/>
      </w:pPr>
      <w:r>
        <w:t xml:space="preserve">Overview &amp; </w:t>
      </w:r>
      <w:r w:rsidR="00282E0C">
        <w:t>Perms</w:t>
      </w:r>
    </w:p>
    <w:p w14:paraId="7C01709D" w14:textId="170C3C8C" w:rsidR="0005459B" w:rsidRDefault="0005459B" w:rsidP="0005459B">
      <w:pPr>
        <w:pStyle w:val="Heading3"/>
      </w:pPr>
      <w:r>
        <w:t>2NC---O/V</w:t>
      </w:r>
    </w:p>
    <w:p w14:paraId="227F42E7" w14:textId="429B1F76" w:rsidR="00A77ED8" w:rsidRDefault="00DD532C" w:rsidP="00A77ED8">
      <w:pPr>
        <w:pStyle w:val="Analytic"/>
      </w:pPr>
      <w:r>
        <w:t>The US needs to put 100% focus on the Indo-Pacific to check China’s aggression. The plan draws attention and resources away from this hotspot, building China’s confidence in taking action because of a United States that’s spread too thin. They’re not afraid to sucker punch us, and that conflict eventually goes nuclear. Hypersonic weapons and the inherent ambiguity of the region means that first strike, retaliation, and escalation pressures are high. That’s the Duffy, Kerg, and Dean evidence from the 1NC.</w:t>
      </w:r>
    </w:p>
    <w:p w14:paraId="60403560" w14:textId="6F5E7DC7" w:rsidR="00A77ED8" w:rsidRPr="00A77ED8" w:rsidRDefault="00DD532C" w:rsidP="00A77ED8">
      <w:pPr>
        <w:pStyle w:val="Analytic"/>
      </w:pPr>
      <w:r>
        <w:t>The counterplan solves by banning US development and exploration of the Arctic. That evades the tradeoff link entirely</w:t>
      </w:r>
      <w:r w:rsidR="0091591C">
        <w:t>. The US focus on the Indo-Pacific</w:t>
      </w:r>
      <w:r>
        <w:t xml:space="preserve"> sends strategic signals to China that prevent </w:t>
      </w:r>
      <w:r w:rsidR="0091591C">
        <w:t xml:space="preserve">war from breaking out. That’s Kerg. The resulting NATO fill in in the Arctic solves the Aff---Nordic countries are better suited for checking the geopolitical issues in the region, including Russia’s expansion. That’s Duffy. </w:t>
      </w:r>
    </w:p>
    <w:p w14:paraId="1634332F" w14:textId="77777777" w:rsidR="00E2220C" w:rsidRPr="00E2220C" w:rsidRDefault="00E2220C" w:rsidP="00E2220C">
      <w:pPr>
        <w:pStyle w:val="Heading4"/>
      </w:pPr>
      <w:r>
        <w:t xml:space="preserve">The </w:t>
      </w:r>
      <w:r w:rsidRPr="00B4739B">
        <w:rPr>
          <w:u w:val="single"/>
        </w:rPr>
        <w:t>Indo</w:t>
      </w:r>
      <w:r>
        <w:t>-</w:t>
      </w:r>
      <w:r w:rsidRPr="00B4739B">
        <w:rPr>
          <w:u w:val="single"/>
        </w:rPr>
        <w:t>Pacific</w:t>
      </w:r>
      <w:r>
        <w:t xml:space="preserve"> is the Dept of Defense’s </w:t>
      </w:r>
      <w:r w:rsidRPr="00E2220C">
        <w:rPr>
          <w:u w:val="single"/>
        </w:rPr>
        <w:t>main</w:t>
      </w:r>
      <w:r>
        <w:t xml:space="preserve"> </w:t>
      </w:r>
      <w:r w:rsidRPr="00E2220C">
        <w:rPr>
          <w:u w:val="single"/>
        </w:rPr>
        <w:t>priority</w:t>
      </w:r>
      <w:r>
        <w:t xml:space="preserve">---timeframe is </w:t>
      </w:r>
      <w:r w:rsidRPr="00E2220C">
        <w:rPr>
          <w:u w:val="single"/>
        </w:rPr>
        <w:t>now</w:t>
      </w:r>
      <w:r>
        <w:t xml:space="preserve"> for NATO to </w:t>
      </w:r>
      <w:r w:rsidRPr="00E2220C">
        <w:rPr>
          <w:u w:val="single"/>
        </w:rPr>
        <w:t>step</w:t>
      </w:r>
      <w:r>
        <w:t xml:space="preserve"> </w:t>
      </w:r>
      <w:r w:rsidRPr="00E2220C">
        <w:rPr>
          <w:u w:val="single"/>
        </w:rPr>
        <w:t>up</w:t>
      </w:r>
      <w:r>
        <w:t xml:space="preserve"> elsewhere, </w:t>
      </w:r>
      <w:r>
        <w:rPr>
          <w:b w:val="0"/>
          <w:bCs/>
        </w:rPr>
        <w:t xml:space="preserve">like in the </w:t>
      </w:r>
      <w:r w:rsidRPr="00E2220C">
        <w:rPr>
          <w:b w:val="0"/>
          <w:bCs/>
          <w:u w:val="single"/>
        </w:rPr>
        <w:t>Arctic</w:t>
      </w:r>
      <w:r>
        <w:rPr>
          <w:b w:val="0"/>
          <w:bCs/>
        </w:rPr>
        <w:t xml:space="preserve">, </w:t>
      </w:r>
      <w:r>
        <w:t xml:space="preserve">so that the </w:t>
      </w:r>
      <w:r w:rsidRPr="00E2220C">
        <w:rPr>
          <w:u w:val="single"/>
        </w:rPr>
        <w:t>US</w:t>
      </w:r>
      <w:r>
        <w:t xml:space="preserve"> can </w:t>
      </w:r>
      <w:r w:rsidRPr="00E2220C">
        <w:rPr>
          <w:u w:val="single"/>
        </w:rPr>
        <w:t>focus</w:t>
      </w:r>
      <w:r>
        <w:t xml:space="preserve"> on </w:t>
      </w:r>
      <w:r w:rsidRPr="00E2220C">
        <w:rPr>
          <w:u w:val="single"/>
        </w:rPr>
        <w:t>China</w:t>
      </w:r>
      <w:r>
        <w:t xml:space="preserve">. </w:t>
      </w:r>
    </w:p>
    <w:p w14:paraId="6B9C3D01" w14:textId="641F71BC" w:rsidR="00E2220C" w:rsidRPr="00967758" w:rsidRDefault="00E2220C" w:rsidP="00E2220C">
      <w:r w:rsidRPr="00967758">
        <w:rPr>
          <w:rStyle w:val="Style13ptBold"/>
        </w:rPr>
        <w:t>Olay ’25</w:t>
      </w:r>
      <w:r>
        <w:t xml:space="preserve"> [Matthew Olay, news writer at the Dept of Defense; BA, University of California-Los Angeles; Writing and Broadcasting / Mass Communication and Media Studies certification, Defense Information School. May 30, 2025. United States Department of Defense, DOD News “</w:t>
      </w:r>
      <w:r w:rsidRPr="00967758">
        <w:t>Hegseth Outlines U.S. Vision for Indo-Pacific, Addresses China Threat</w:t>
      </w:r>
      <w:r>
        <w:t xml:space="preserve">” </w:t>
      </w:r>
      <w:r w:rsidRPr="00B76F53">
        <w:t>https://www.defense.gov/News/News-Stories/Article/Article/4202504/hegseth-outlines-us-vision-for-indo-pacific-addresses-china-threat/</w:t>
      </w:r>
      <w:r>
        <w:t xml:space="preserve"> </w:t>
      </w:r>
      <w:r w:rsidR="00B76F53">
        <w:t xml:space="preserve">Accessed 6.26.2025 // </w:t>
      </w:r>
      <w:r w:rsidR="00B76F53">
        <w:rPr>
          <w:b/>
          <w:i/>
        </w:rPr>
        <w:t>mosuQ</w:t>
      </w:r>
      <w:r w:rsidR="00B76F53">
        <w:t>]</w:t>
      </w:r>
    </w:p>
    <w:p w14:paraId="63DD52A3" w14:textId="77777777" w:rsidR="00E2220C" w:rsidRPr="00E2220C" w:rsidRDefault="00E2220C" w:rsidP="00E2220C">
      <w:pPr>
        <w:rPr>
          <w:sz w:val="12"/>
        </w:rPr>
      </w:pPr>
      <w:r w:rsidRPr="00E2220C">
        <w:rPr>
          <w:rStyle w:val="StyleUnderline"/>
        </w:rPr>
        <w:t xml:space="preserve">While delivering plenary remarks at a Singaporean security summit today, </w:t>
      </w:r>
      <w:r w:rsidRPr="00B54371">
        <w:rPr>
          <w:rStyle w:val="Emphasis"/>
          <w:highlight w:val="cyan"/>
        </w:rPr>
        <w:t>Defense Secretary</w:t>
      </w:r>
      <w:r w:rsidRPr="00A26DEC">
        <w:rPr>
          <w:rStyle w:val="Emphasis"/>
        </w:rPr>
        <w:t xml:space="preserve"> Pete </w:t>
      </w:r>
      <w:r w:rsidRPr="00B54371">
        <w:rPr>
          <w:rStyle w:val="Emphasis"/>
          <w:highlight w:val="cyan"/>
        </w:rPr>
        <w:t>Hegseth</w:t>
      </w:r>
      <w:r w:rsidRPr="00B54371">
        <w:rPr>
          <w:rStyle w:val="StyleUnderline"/>
          <w:highlight w:val="cyan"/>
        </w:rPr>
        <w:t xml:space="preserve"> outlined</w:t>
      </w:r>
      <w:r w:rsidRPr="00E2220C">
        <w:rPr>
          <w:rStyle w:val="StyleUnderline"/>
        </w:rPr>
        <w:t xml:space="preserve"> to numerous Asian ally countries </w:t>
      </w:r>
      <w:r w:rsidRPr="00B54371">
        <w:rPr>
          <w:rStyle w:val="StyleUnderline"/>
          <w:highlight w:val="cyan"/>
        </w:rPr>
        <w:t xml:space="preserve">DOD's vision for the </w:t>
      </w:r>
      <w:r w:rsidRPr="00B54371">
        <w:rPr>
          <w:rStyle w:val="Emphasis"/>
          <w:highlight w:val="cyan"/>
        </w:rPr>
        <w:t>Indo-Pacific</w:t>
      </w:r>
      <w:r w:rsidRPr="00E2220C">
        <w:rPr>
          <w:rStyle w:val="StyleUnderline"/>
        </w:rPr>
        <w:t xml:space="preserve"> region, while also </w:t>
      </w:r>
      <w:r w:rsidRPr="00B54371">
        <w:rPr>
          <w:rStyle w:val="StyleUnderline"/>
          <w:highlight w:val="cyan"/>
        </w:rPr>
        <w:t>addressing the</w:t>
      </w:r>
      <w:r w:rsidRPr="00E2220C">
        <w:rPr>
          <w:rStyle w:val="StyleUnderline"/>
        </w:rPr>
        <w:t xml:space="preserve"> strategic </w:t>
      </w:r>
      <w:r w:rsidRPr="00B54371">
        <w:rPr>
          <w:rStyle w:val="StyleUnderline"/>
          <w:highlight w:val="cyan"/>
        </w:rPr>
        <w:t xml:space="preserve">threat posed by </w:t>
      </w:r>
      <w:r w:rsidRPr="00B54371">
        <w:rPr>
          <w:rStyle w:val="Emphasis"/>
          <w:highlight w:val="cyan"/>
        </w:rPr>
        <w:t>China</w:t>
      </w:r>
      <w:r w:rsidRPr="00E2220C">
        <w:rPr>
          <w:sz w:val="12"/>
        </w:rPr>
        <w:t>.</w:t>
      </w:r>
    </w:p>
    <w:p w14:paraId="3CB81A0C" w14:textId="77777777" w:rsidR="00E2220C" w:rsidRPr="00E2220C" w:rsidRDefault="00E2220C" w:rsidP="00E2220C">
      <w:pPr>
        <w:rPr>
          <w:sz w:val="12"/>
        </w:rPr>
      </w:pPr>
      <w:r w:rsidRPr="00E2220C">
        <w:rPr>
          <w:sz w:val="12"/>
        </w:rPr>
        <w:t xml:space="preserve">Speaking at the International Institute for Strategic Studies Shangri-La Dialogue, </w:t>
      </w:r>
      <w:r w:rsidRPr="00B54371">
        <w:rPr>
          <w:rStyle w:val="StyleUnderline"/>
          <w:highlight w:val="cyan"/>
        </w:rPr>
        <w:t>Hegseth began</w:t>
      </w:r>
      <w:r w:rsidRPr="00E2220C">
        <w:rPr>
          <w:rStyle w:val="StyleUnderline"/>
        </w:rPr>
        <w:t xml:space="preserve"> his remarks </w:t>
      </w:r>
      <w:r w:rsidRPr="00B54371">
        <w:rPr>
          <w:rStyle w:val="StyleUnderline"/>
          <w:highlight w:val="cyan"/>
        </w:rPr>
        <w:t xml:space="preserve">by </w:t>
      </w:r>
      <w:r w:rsidRPr="00B54371">
        <w:rPr>
          <w:rStyle w:val="Emphasis"/>
          <w:highlight w:val="cyan"/>
        </w:rPr>
        <w:t>underscoring</w:t>
      </w:r>
      <w:r w:rsidRPr="00B54371">
        <w:rPr>
          <w:rStyle w:val="StyleUnderline"/>
          <w:highlight w:val="cyan"/>
        </w:rPr>
        <w:t xml:space="preserve"> the</w:t>
      </w:r>
      <w:r w:rsidRPr="00E2220C">
        <w:rPr>
          <w:rStyle w:val="StyleUnderline"/>
        </w:rPr>
        <w:t xml:space="preserve"> Defense </w:t>
      </w:r>
      <w:r w:rsidRPr="00B54371">
        <w:rPr>
          <w:rStyle w:val="StyleUnderline"/>
          <w:highlight w:val="cyan"/>
        </w:rPr>
        <w:t xml:space="preserve">Department's </w:t>
      </w:r>
      <w:r w:rsidRPr="00B54371">
        <w:rPr>
          <w:rStyle w:val="Emphasis"/>
          <w:highlight w:val="cyan"/>
        </w:rPr>
        <w:t>priorities</w:t>
      </w:r>
      <w:r w:rsidRPr="00B54371">
        <w:rPr>
          <w:rStyle w:val="StyleUnderline"/>
          <w:highlight w:val="cyan"/>
        </w:rPr>
        <w:t xml:space="preserve"> of</w:t>
      </w:r>
      <w:r w:rsidRPr="00E2220C">
        <w:rPr>
          <w:rStyle w:val="StyleUnderline"/>
        </w:rPr>
        <w:t xml:space="preserve"> achieving peace through strength by focusing on restoring the warrior ethos, rebuilding the military and </w:t>
      </w:r>
      <w:r w:rsidRPr="00B54371">
        <w:rPr>
          <w:rStyle w:val="Emphasis"/>
          <w:highlight w:val="cyan"/>
        </w:rPr>
        <w:t>reestablishing deterrence</w:t>
      </w:r>
      <w:r w:rsidRPr="00E2220C">
        <w:rPr>
          <w:sz w:val="12"/>
        </w:rPr>
        <w:t xml:space="preserve">. </w:t>
      </w:r>
    </w:p>
    <w:p w14:paraId="7DCC083C" w14:textId="77777777" w:rsidR="00E2220C" w:rsidRPr="00E2220C" w:rsidRDefault="00E2220C" w:rsidP="00E2220C">
      <w:pPr>
        <w:rPr>
          <w:sz w:val="12"/>
        </w:rPr>
      </w:pPr>
      <w:r w:rsidRPr="00E2220C">
        <w:rPr>
          <w:rStyle w:val="StyleUnderline"/>
        </w:rPr>
        <w:t xml:space="preserve">The secretary then used the topic of deterrence — noting, specifically, that our allies around the world are beginning to invest more in their self-defense — to segue into speaking about the </w:t>
      </w:r>
      <w:r w:rsidRPr="00A26DEC">
        <w:rPr>
          <w:rStyle w:val="Emphasis"/>
        </w:rPr>
        <w:t>Indo-Pacific</w:t>
      </w:r>
      <w:r w:rsidRPr="00E2220C">
        <w:rPr>
          <w:rStyle w:val="StyleUnderline"/>
        </w:rPr>
        <w:t xml:space="preserve"> region</w:t>
      </w:r>
      <w:r w:rsidRPr="00E2220C">
        <w:rPr>
          <w:sz w:val="12"/>
        </w:rPr>
        <w:t xml:space="preserve">. </w:t>
      </w:r>
    </w:p>
    <w:p w14:paraId="1764E9C0" w14:textId="77777777" w:rsidR="00E2220C" w:rsidRPr="00E2220C" w:rsidRDefault="00E2220C" w:rsidP="00E2220C">
      <w:pPr>
        <w:rPr>
          <w:sz w:val="12"/>
        </w:rPr>
      </w:pPr>
      <w:r w:rsidRPr="00E2220C">
        <w:rPr>
          <w:sz w:val="12"/>
        </w:rPr>
        <w:t>"</w:t>
      </w:r>
      <w:r w:rsidRPr="00B54371">
        <w:rPr>
          <w:rStyle w:val="StyleUnderline"/>
          <w:highlight w:val="cyan"/>
        </w:rPr>
        <w:t xml:space="preserve">As our allies </w:t>
      </w:r>
      <w:r w:rsidRPr="00B54371">
        <w:rPr>
          <w:rStyle w:val="Emphasis"/>
          <w:highlight w:val="cyan"/>
        </w:rPr>
        <w:t>share the burden</w:t>
      </w:r>
      <w:r w:rsidRPr="00B54371">
        <w:rPr>
          <w:rStyle w:val="StyleUnderline"/>
          <w:highlight w:val="cyan"/>
        </w:rPr>
        <w:t>, we</w:t>
      </w:r>
      <w:r w:rsidRPr="00E2220C">
        <w:rPr>
          <w:rStyle w:val="StyleUnderline"/>
        </w:rPr>
        <w:t xml:space="preserve"> can </w:t>
      </w:r>
      <w:r w:rsidRPr="00B54371">
        <w:rPr>
          <w:rStyle w:val="Emphasis"/>
          <w:highlight w:val="cyan"/>
        </w:rPr>
        <w:t>increase our focus on the Indo-Pacific: our priority theater</w:t>
      </w:r>
      <w:r w:rsidRPr="00E2220C">
        <w:rPr>
          <w:sz w:val="12"/>
        </w:rPr>
        <w:t xml:space="preserve">," Hegseth said. </w:t>
      </w:r>
    </w:p>
    <w:p w14:paraId="15681949" w14:textId="77777777" w:rsidR="00E2220C" w:rsidRPr="00E2220C" w:rsidRDefault="00E2220C" w:rsidP="00E2220C">
      <w:pPr>
        <w:rPr>
          <w:sz w:val="12"/>
        </w:rPr>
      </w:pPr>
      <w:r w:rsidRPr="00E2220C">
        <w:rPr>
          <w:sz w:val="12"/>
        </w:rPr>
        <w:t xml:space="preserve">Stating the futures of the U.S. and its Indo-Pacific allies are "bound together," Hegseth said the security and prosperity of Americans are linked to the security and prosperity of U.S. ally countries' citizens. </w:t>
      </w:r>
    </w:p>
    <w:p w14:paraId="559EB147" w14:textId="77777777" w:rsidR="00E2220C" w:rsidRPr="00E2220C" w:rsidRDefault="00E2220C" w:rsidP="00E2220C">
      <w:pPr>
        <w:rPr>
          <w:sz w:val="12"/>
        </w:rPr>
      </w:pPr>
      <w:r w:rsidRPr="00E2220C">
        <w:rPr>
          <w:sz w:val="12"/>
        </w:rPr>
        <w:t xml:space="preserve">"We share your vision of peace and stability, of prosperity and security and we are here to stay," he said. </w:t>
      </w:r>
    </w:p>
    <w:p w14:paraId="4403CDA1" w14:textId="77777777" w:rsidR="00E2220C" w:rsidRPr="00E2220C" w:rsidRDefault="00E2220C" w:rsidP="00E2220C">
      <w:pPr>
        <w:rPr>
          <w:sz w:val="12"/>
        </w:rPr>
      </w:pPr>
      <w:r w:rsidRPr="00E2220C">
        <w:rPr>
          <w:sz w:val="12"/>
        </w:rPr>
        <w:t xml:space="preserve">The future vision for the Indo-Pacific is one "grounded in common sense and national interests," Hegseth said, where the U.S. and its allies work together while respecting their mutual self-interests and engaging on the basis of sovereignty and commerce, as opposed to war. </w:t>
      </w:r>
    </w:p>
    <w:p w14:paraId="60F47559" w14:textId="77777777" w:rsidR="00E2220C" w:rsidRPr="00E2220C" w:rsidRDefault="00E2220C" w:rsidP="00E2220C">
      <w:pPr>
        <w:rPr>
          <w:sz w:val="12"/>
        </w:rPr>
      </w:pPr>
      <w:r w:rsidRPr="00E2220C">
        <w:rPr>
          <w:sz w:val="12"/>
        </w:rPr>
        <w:t xml:space="preserve">The secretary pointed out, </w:t>
      </w:r>
      <w:r w:rsidRPr="00B54371">
        <w:rPr>
          <w:rStyle w:val="StyleUnderline"/>
          <w:highlight w:val="cyan"/>
        </w:rPr>
        <w:t>as</w:t>
      </w:r>
      <w:r w:rsidRPr="00A26DEC">
        <w:rPr>
          <w:rStyle w:val="StyleUnderline"/>
        </w:rPr>
        <w:t xml:space="preserve"> President Donald J.</w:t>
      </w:r>
      <w:r w:rsidRPr="00E2220C">
        <w:rPr>
          <w:rStyle w:val="StyleUnderline"/>
        </w:rPr>
        <w:t xml:space="preserve"> Trump continues to lead </w:t>
      </w:r>
      <w:r w:rsidRPr="00B54371">
        <w:rPr>
          <w:rStyle w:val="Emphasis"/>
          <w:highlight w:val="cyan"/>
        </w:rPr>
        <w:t>European</w:t>
      </w:r>
      <w:r w:rsidRPr="00B54371">
        <w:rPr>
          <w:rStyle w:val="StyleUnderline"/>
          <w:highlight w:val="cyan"/>
        </w:rPr>
        <w:t xml:space="preserve"> allies</w:t>
      </w:r>
      <w:r w:rsidRPr="00E2220C">
        <w:rPr>
          <w:rStyle w:val="StyleUnderline"/>
        </w:rPr>
        <w:t xml:space="preserve"> to </w:t>
      </w:r>
      <w:r w:rsidRPr="00B54371">
        <w:rPr>
          <w:rStyle w:val="Emphasis"/>
          <w:highlight w:val="cyan"/>
        </w:rPr>
        <w:t>step up</w:t>
      </w:r>
      <w:r w:rsidRPr="00E2220C">
        <w:rPr>
          <w:rStyle w:val="StyleUnderline"/>
        </w:rPr>
        <w:t xml:space="preserve"> in </w:t>
      </w:r>
      <w:r w:rsidRPr="00B54371">
        <w:rPr>
          <w:rStyle w:val="StyleUnderline"/>
          <w:highlight w:val="cyan"/>
        </w:rPr>
        <w:t xml:space="preserve">their self-defense, the U.S. can </w:t>
      </w:r>
      <w:r w:rsidRPr="00B54371">
        <w:rPr>
          <w:rStyle w:val="Emphasis"/>
          <w:highlight w:val="cyan"/>
        </w:rPr>
        <w:t>then focus more resources on the</w:t>
      </w:r>
      <w:r w:rsidRPr="00A26DEC">
        <w:rPr>
          <w:rStyle w:val="Emphasis"/>
        </w:rPr>
        <w:t xml:space="preserve"> Indo-Pacific</w:t>
      </w:r>
      <w:r w:rsidRPr="00E2220C">
        <w:rPr>
          <w:rStyle w:val="StyleUnderline"/>
        </w:rPr>
        <w:t xml:space="preserve"> </w:t>
      </w:r>
      <w:r w:rsidRPr="00B54371">
        <w:rPr>
          <w:rStyle w:val="StyleUnderline"/>
          <w:highlight w:val="cyan"/>
        </w:rPr>
        <w:t>region</w:t>
      </w:r>
      <w:r w:rsidRPr="00E2220C">
        <w:rPr>
          <w:sz w:val="12"/>
        </w:rPr>
        <w:t xml:space="preserve">. </w:t>
      </w:r>
    </w:p>
    <w:p w14:paraId="1D46CBB3" w14:textId="77777777" w:rsidR="00E2220C" w:rsidRPr="00E2220C" w:rsidRDefault="00E2220C" w:rsidP="00E2220C">
      <w:pPr>
        <w:rPr>
          <w:sz w:val="12"/>
        </w:rPr>
      </w:pPr>
      <w:r w:rsidRPr="00E2220C">
        <w:rPr>
          <w:sz w:val="12"/>
        </w:rPr>
        <w:t xml:space="preserve">"This enables all of us to benefit from the peace and stability that comes with a lasting and strong American presence here in the Indo-Pacific," Hegseth said. </w:t>
      </w:r>
    </w:p>
    <w:p w14:paraId="400148E0" w14:textId="77777777" w:rsidR="00E2220C" w:rsidRPr="00E2220C" w:rsidRDefault="00E2220C" w:rsidP="00E2220C">
      <w:pPr>
        <w:rPr>
          <w:sz w:val="12"/>
        </w:rPr>
      </w:pPr>
      <w:r w:rsidRPr="00E2220C">
        <w:rPr>
          <w:sz w:val="12"/>
        </w:rPr>
        <w:t xml:space="preserve">"These benefits, they only multiply when our allies and partners are also strong," he added. </w:t>
      </w:r>
    </w:p>
    <w:p w14:paraId="0C5591B8" w14:textId="77777777" w:rsidR="00E2220C" w:rsidRPr="00E2220C" w:rsidRDefault="00E2220C" w:rsidP="00E2220C">
      <w:pPr>
        <w:rPr>
          <w:sz w:val="12"/>
        </w:rPr>
      </w:pPr>
      <w:r w:rsidRPr="00E2220C">
        <w:rPr>
          <w:sz w:val="12"/>
        </w:rPr>
        <w:t xml:space="preserve">Regarding American influence in the region, Hegseth said the U.S. isn't interested in the approach to foreign policy of the past. </w:t>
      </w:r>
    </w:p>
    <w:p w14:paraId="49C3F93D" w14:textId="77777777" w:rsidR="00E2220C" w:rsidRPr="00E2220C" w:rsidRDefault="00E2220C" w:rsidP="00E2220C">
      <w:pPr>
        <w:rPr>
          <w:sz w:val="12"/>
        </w:rPr>
      </w:pPr>
      <w:r w:rsidRPr="00E2220C">
        <w:rPr>
          <w:sz w:val="12"/>
        </w:rPr>
        <w:t xml:space="preserve">"We are not here to pressure other countries to embrace and adopt our politics or ideology; we are not here to preach to you about climate change or cultural issues; [and] we are not here to impose our will on you. We are all sovereign nations," Hegseth said, adding the U.S. seeks to work with its allies in areas where mutual interests align for peace and prosperity. </w:t>
      </w:r>
    </w:p>
    <w:p w14:paraId="7E3D783E" w14:textId="77777777" w:rsidR="00E2220C" w:rsidRPr="00E2220C" w:rsidRDefault="00E2220C" w:rsidP="00E2220C">
      <w:pPr>
        <w:rPr>
          <w:sz w:val="12"/>
        </w:rPr>
      </w:pPr>
      <w:r w:rsidRPr="00E2220C">
        <w:rPr>
          <w:sz w:val="12"/>
        </w:rPr>
        <w:t xml:space="preserve">"On this sure foundation of mutual interests and common sense, we will build and strengthen our defense partnerships to preserve peace and increase prosperity," he said. </w:t>
      </w:r>
    </w:p>
    <w:p w14:paraId="173ACF9F" w14:textId="77777777" w:rsidR="00E2220C" w:rsidRPr="00E2220C" w:rsidRDefault="00E2220C" w:rsidP="00E2220C">
      <w:pPr>
        <w:rPr>
          <w:sz w:val="12"/>
        </w:rPr>
      </w:pPr>
      <w:r w:rsidRPr="00E2220C">
        <w:rPr>
          <w:sz w:val="12"/>
        </w:rPr>
        <w:t xml:space="preserve">Pivoting to the threat China poses to the region, Hegseth made clear the U.S. is not actively seeking conflict. </w:t>
      </w:r>
    </w:p>
    <w:p w14:paraId="463BCC38" w14:textId="77777777" w:rsidR="00E2220C" w:rsidRPr="00E2220C" w:rsidRDefault="00E2220C" w:rsidP="00E2220C">
      <w:pPr>
        <w:rPr>
          <w:sz w:val="12"/>
        </w:rPr>
      </w:pPr>
      <w:r w:rsidRPr="00E2220C">
        <w:rPr>
          <w:sz w:val="12"/>
        </w:rPr>
        <w:t xml:space="preserve">"We do not seek conflict with communist China. … But we will not be pushed out of this critical region and we will not let our allies and partners be subordinated and intimidated" he said. </w:t>
      </w:r>
    </w:p>
    <w:p w14:paraId="7F1668CA" w14:textId="77777777" w:rsidR="00E2220C" w:rsidRPr="00E2220C" w:rsidRDefault="00E2220C" w:rsidP="00E2220C">
      <w:pPr>
        <w:rPr>
          <w:sz w:val="12"/>
        </w:rPr>
      </w:pPr>
      <w:r w:rsidRPr="00E2220C">
        <w:rPr>
          <w:rStyle w:val="StyleUnderline"/>
        </w:rPr>
        <w:t xml:space="preserve">Noting </w:t>
      </w:r>
      <w:r w:rsidRPr="00B54371">
        <w:rPr>
          <w:rStyle w:val="StyleUnderline"/>
          <w:highlight w:val="cyan"/>
        </w:rPr>
        <w:t>China is</w:t>
      </w:r>
      <w:r w:rsidRPr="00E2220C">
        <w:rPr>
          <w:rStyle w:val="StyleUnderline"/>
        </w:rPr>
        <w:t xml:space="preserve"> "</w:t>
      </w:r>
      <w:r w:rsidRPr="00B54371">
        <w:rPr>
          <w:rStyle w:val="StyleUnderline"/>
          <w:highlight w:val="cyan"/>
        </w:rPr>
        <w:t xml:space="preserve">credibly </w:t>
      </w:r>
      <w:r w:rsidRPr="00B54371">
        <w:rPr>
          <w:rStyle w:val="Emphasis"/>
          <w:highlight w:val="cyan"/>
        </w:rPr>
        <w:t>preparing</w:t>
      </w:r>
      <w:r w:rsidRPr="00B54371">
        <w:rPr>
          <w:rStyle w:val="StyleUnderline"/>
          <w:highlight w:val="cyan"/>
        </w:rPr>
        <w:t xml:space="preserve"> to use </w:t>
      </w:r>
      <w:r w:rsidRPr="00B54371">
        <w:rPr>
          <w:rStyle w:val="Emphasis"/>
          <w:highlight w:val="cyan"/>
        </w:rPr>
        <w:t>military force</w:t>
      </w:r>
      <w:r w:rsidRPr="00B54371">
        <w:rPr>
          <w:rStyle w:val="StyleUnderline"/>
          <w:highlight w:val="cyan"/>
        </w:rPr>
        <w:t xml:space="preserve"> to alter the </w:t>
      </w:r>
      <w:r w:rsidRPr="00B54371">
        <w:rPr>
          <w:rStyle w:val="Emphasis"/>
          <w:highlight w:val="cyan"/>
        </w:rPr>
        <w:t>balance of power</w:t>
      </w:r>
      <w:r w:rsidRPr="00E2220C">
        <w:rPr>
          <w:rStyle w:val="StyleUnderline"/>
        </w:rPr>
        <w:t xml:space="preserve"> in the Indo-Pacific," Hegseth said any attempt by China to </w:t>
      </w:r>
      <w:r w:rsidRPr="00A26DEC">
        <w:rPr>
          <w:rStyle w:val="Emphasis"/>
        </w:rPr>
        <w:t>conquer</w:t>
      </w:r>
      <w:r w:rsidRPr="00E2220C">
        <w:rPr>
          <w:rStyle w:val="StyleUnderline"/>
        </w:rPr>
        <w:t xml:space="preserve"> neighboring </w:t>
      </w:r>
      <w:r w:rsidRPr="00A26DEC">
        <w:rPr>
          <w:rStyle w:val="Emphasis"/>
        </w:rPr>
        <w:t>Taiwan</w:t>
      </w:r>
      <w:r w:rsidRPr="00E2220C">
        <w:rPr>
          <w:rStyle w:val="StyleUnderline"/>
        </w:rPr>
        <w:t xml:space="preserve"> would result in "devastating consequences" not just for the Indo-Pacific, but the entire world</w:t>
      </w:r>
      <w:r w:rsidRPr="00E2220C">
        <w:rPr>
          <w:sz w:val="12"/>
        </w:rPr>
        <w:t>.</w:t>
      </w:r>
    </w:p>
    <w:p w14:paraId="19BF1588" w14:textId="77777777" w:rsidR="00E2220C" w:rsidRPr="00E2220C" w:rsidRDefault="00E2220C" w:rsidP="00E2220C">
      <w:pPr>
        <w:rPr>
          <w:sz w:val="12"/>
        </w:rPr>
      </w:pPr>
      <w:r w:rsidRPr="00E2220C">
        <w:rPr>
          <w:sz w:val="12"/>
        </w:rPr>
        <w:t xml:space="preserve">"There's no reason to sugarcoat it: the threat China poses is real, and it could be imminent," Hegseth said, adding while nobody truly knows what China might ultimately do, the U.S. and its allies must nonetheless be ready with "urgency and vigilance." </w:t>
      </w:r>
    </w:p>
    <w:p w14:paraId="52A9B788" w14:textId="77777777" w:rsidR="00E2220C" w:rsidRPr="00E2220C" w:rsidRDefault="00E2220C" w:rsidP="00E2220C">
      <w:pPr>
        <w:rPr>
          <w:sz w:val="12"/>
        </w:rPr>
      </w:pPr>
      <w:r w:rsidRPr="00E2220C">
        <w:rPr>
          <w:rStyle w:val="StyleUnderline"/>
        </w:rPr>
        <w:t xml:space="preserve">While once again reiterating the U.S. seeks peace as opposed to war, </w:t>
      </w:r>
      <w:r w:rsidRPr="00B54371">
        <w:rPr>
          <w:rStyle w:val="StyleUnderline"/>
          <w:highlight w:val="cyan"/>
        </w:rPr>
        <w:t>Hegseth said the U.S. must</w:t>
      </w:r>
      <w:r w:rsidRPr="00E2220C">
        <w:rPr>
          <w:rStyle w:val="StyleUnderline"/>
        </w:rPr>
        <w:t xml:space="preserve"> also </w:t>
      </w:r>
      <w:r w:rsidRPr="00B54371">
        <w:rPr>
          <w:rStyle w:val="StyleUnderline"/>
          <w:highlight w:val="cyan"/>
        </w:rPr>
        <w:t xml:space="preserve">be </w:t>
      </w:r>
      <w:r w:rsidRPr="00B54371">
        <w:rPr>
          <w:rStyle w:val="Emphasis"/>
          <w:highlight w:val="cyan"/>
        </w:rPr>
        <w:t>prepared for armed conflict</w:t>
      </w:r>
      <w:r w:rsidRPr="00E2220C">
        <w:rPr>
          <w:sz w:val="12"/>
        </w:rPr>
        <w:t xml:space="preserve">. </w:t>
      </w:r>
    </w:p>
    <w:p w14:paraId="53F2ADED" w14:textId="77777777" w:rsidR="00E2220C" w:rsidRPr="00E2220C" w:rsidRDefault="00E2220C" w:rsidP="00E2220C">
      <w:pPr>
        <w:rPr>
          <w:sz w:val="12"/>
        </w:rPr>
      </w:pPr>
      <w:r w:rsidRPr="00E2220C">
        <w:rPr>
          <w:sz w:val="12"/>
        </w:rPr>
        <w:t xml:space="preserve">"If deterrence fails — and if called upon by [the] commander in chief — we are prepared to do what the Department of Defense does best: to fight and win, decisively," he said. </w:t>
      </w:r>
    </w:p>
    <w:p w14:paraId="20074EEA" w14:textId="77777777" w:rsidR="00E2220C" w:rsidRPr="00E2220C" w:rsidRDefault="00E2220C" w:rsidP="00E2220C">
      <w:pPr>
        <w:rPr>
          <w:sz w:val="12"/>
        </w:rPr>
      </w:pPr>
      <w:r w:rsidRPr="00E2220C">
        <w:rPr>
          <w:sz w:val="12"/>
        </w:rPr>
        <w:t xml:space="preserve">Hegseth then revisited the topic of reestablishing deterrence in the region. </w:t>
      </w:r>
    </w:p>
    <w:p w14:paraId="536B3D79" w14:textId="77777777" w:rsidR="00E2220C" w:rsidRPr="00E2220C" w:rsidRDefault="00E2220C" w:rsidP="00E2220C">
      <w:pPr>
        <w:rPr>
          <w:sz w:val="12"/>
        </w:rPr>
      </w:pPr>
      <w:r w:rsidRPr="00E2220C">
        <w:rPr>
          <w:sz w:val="12"/>
        </w:rPr>
        <w:t xml:space="preserve">The U.S. is working that line of effort in three ways, he said: improving DOD's forward force posture, helping allies and partners strengthen their defense capabilities and rebuilding U.S. and ally countries' defense industrial bases. </w:t>
      </w:r>
    </w:p>
    <w:p w14:paraId="54223C53" w14:textId="77777777" w:rsidR="00E2220C" w:rsidRPr="00E2220C" w:rsidRDefault="00E2220C" w:rsidP="00E2220C">
      <w:pPr>
        <w:rPr>
          <w:sz w:val="12"/>
        </w:rPr>
      </w:pPr>
      <w:r w:rsidRPr="00E2220C">
        <w:rPr>
          <w:sz w:val="12"/>
        </w:rPr>
        <w:t xml:space="preserve">"Across the board, the United States, our allies and our partners have made great progress in these — and many other — areas toward achieving peace through strength," Hegseth said. </w:t>
      </w:r>
    </w:p>
    <w:p w14:paraId="40710F2C" w14:textId="77777777" w:rsidR="00E2220C" w:rsidRPr="00E2220C" w:rsidRDefault="00E2220C" w:rsidP="00E2220C">
      <w:pPr>
        <w:rPr>
          <w:sz w:val="12"/>
        </w:rPr>
      </w:pPr>
      <w:r w:rsidRPr="00E2220C">
        <w:rPr>
          <w:sz w:val="12"/>
        </w:rPr>
        <w:t xml:space="preserve">"But </w:t>
      </w:r>
      <w:r w:rsidRPr="00B54371">
        <w:rPr>
          <w:rStyle w:val="StyleUnderline"/>
          <w:highlight w:val="cyan"/>
        </w:rPr>
        <w:t xml:space="preserve">we have to do this </w:t>
      </w:r>
      <w:r w:rsidRPr="00B54371">
        <w:rPr>
          <w:rStyle w:val="Emphasis"/>
          <w:highlight w:val="cyan"/>
        </w:rPr>
        <w:t>quickly</w:t>
      </w:r>
      <w:r w:rsidRPr="00E2220C">
        <w:rPr>
          <w:rStyle w:val="StyleUnderline"/>
        </w:rPr>
        <w:t xml:space="preserve">, and </w:t>
      </w:r>
      <w:r w:rsidRPr="00B54371">
        <w:rPr>
          <w:rStyle w:val="StyleUnderline"/>
          <w:highlight w:val="cyan"/>
        </w:rPr>
        <w:t xml:space="preserve">we have </w:t>
      </w:r>
      <w:r w:rsidRPr="00B54371">
        <w:rPr>
          <w:rStyle w:val="Emphasis"/>
          <w:highlight w:val="cyan"/>
        </w:rPr>
        <w:t>no time to waste</w:t>
      </w:r>
      <w:r w:rsidRPr="00E2220C">
        <w:rPr>
          <w:sz w:val="12"/>
        </w:rPr>
        <w:t xml:space="preserve">," he added. </w:t>
      </w:r>
    </w:p>
    <w:p w14:paraId="4C5FEEB7" w14:textId="77777777" w:rsidR="00E2220C" w:rsidRPr="00E2220C" w:rsidRDefault="00E2220C" w:rsidP="00E2220C">
      <w:pPr>
        <w:rPr>
          <w:sz w:val="12"/>
        </w:rPr>
      </w:pPr>
      <w:r w:rsidRPr="00E2220C">
        <w:rPr>
          <w:sz w:val="12"/>
        </w:rPr>
        <w:t xml:space="preserve">Hegseth wound down his remarks by emphasizing those who long for peace must prepare for war, and the U.S. is looking to its partners and allies in the Indo-Pacific to do just that. </w:t>
      </w:r>
    </w:p>
    <w:p w14:paraId="1755B342" w14:textId="77777777" w:rsidR="00E2220C" w:rsidRPr="00E2220C" w:rsidRDefault="00E2220C" w:rsidP="00E2220C">
      <w:pPr>
        <w:rPr>
          <w:sz w:val="12"/>
        </w:rPr>
      </w:pPr>
      <w:r w:rsidRPr="00E2220C">
        <w:rPr>
          <w:sz w:val="12"/>
        </w:rPr>
        <w:t>"</w:t>
      </w:r>
      <w:r w:rsidRPr="00E2220C">
        <w:rPr>
          <w:rStyle w:val="StyleUnderline"/>
        </w:rPr>
        <w:t xml:space="preserve">Our </w:t>
      </w:r>
      <w:r w:rsidRPr="00B54371">
        <w:rPr>
          <w:rStyle w:val="Emphasis"/>
          <w:highlight w:val="cyan"/>
        </w:rPr>
        <w:t>time is now</w:t>
      </w:r>
      <w:r w:rsidRPr="00E2220C">
        <w:rPr>
          <w:sz w:val="12"/>
        </w:rPr>
        <w:t xml:space="preserve">," Hegseth said, adding </w:t>
      </w:r>
      <w:r w:rsidRPr="00B54371">
        <w:rPr>
          <w:rStyle w:val="StyleUnderline"/>
          <w:highlight w:val="cyan"/>
        </w:rPr>
        <w:t xml:space="preserve">the </w:t>
      </w:r>
      <w:r w:rsidRPr="00B54371">
        <w:rPr>
          <w:rStyle w:val="Emphasis"/>
          <w:highlight w:val="cyan"/>
        </w:rPr>
        <w:t>threats</w:t>
      </w:r>
      <w:r w:rsidRPr="00B54371">
        <w:rPr>
          <w:rStyle w:val="StyleUnderline"/>
          <w:highlight w:val="cyan"/>
        </w:rPr>
        <w:t xml:space="preserve"> the U.S. and</w:t>
      </w:r>
      <w:r w:rsidRPr="00E2220C">
        <w:rPr>
          <w:rStyle w:val="StyleUnderline"/>
        </w:rPr>
        <w:t xml:space="preserve"> its </w:t>
      </w:r>
      <w:r w:rsidRPr="00B54371">
        <w:rPr>
          <w:rStyle w:val="StyleUnderline"/>
          <w:highlight w:val="cyan"/>
        </w:rPr>
        <w:t xml:space="preserve">allies are facing </w:t>
      </w:r>
      <w:r w:rsidRPr="00B54371">
        <w:rPr>
          <w:rStyle w:val="Emphasis"/>
          <w:highlight w:val="cyan"/>
        </w:rPr>
        <w:t>will not wait</w:t>
      </w:r>
      <w:r w:rsidRPr="00E2220C">
        <w:rPr>
          <w:sz w:val="12"/>
        </w:rPr>
        <w:t xml:space="preserve">. </w:t>
      </w:r>
    </w:p>
    <w:p w14:paraId="4DCA971C" w14:textId="77777777" w:rsidR="00E2220C" w:rsidRPr="00E2220C" w:rsidRDefault="00E2220C" w:rsidP="00E2220C">
      <w:pPr>
        <w:rPr>
          <w:sz w:val="12"/>
        </w:rPr>
      </w:pPr>
      <w:r w:rsidRPr="00E2220C">
        <w:rPr>
          <w:sz w:val="12"/>
        </w:rPr>
        <w:t xml:space="preserve">"And </w:t>
      </w:r>
      <w:r w:rsidRPr="00A26DEC">
        <w:rPr>
          <w:rStyle w:val="Emphasis"/>
        </w:rPr>
        <w:t>nor can we</w:t>
      </w:r>
      <w:r w:rsidRPr="00E2220C">
        <w:rPr>
          <w:sz w:val="12"/>
        </w:rPr>
        <w:t>," he concluded.</w:t>
      </w:r>
    </w:p>
    <w:p w14:paraId="2B0DFF86" w14:textId="2DD5B4CF" w:rsidR="0005459B" w:rsidRDefault="0005459B" w:rsidP="0005459B">
      <w:pPr>
        <w:pStyle w:val="Heading3"/>
      </w:pPr>
      <w:r>
        <w:t xml:space="preserve">2NC---AT: </w:t>
      </w:r>
      <w:r w:rsidR="003306A6">
        <w:t xml:space="preserve">Perm, </w:t>
      </w:r>
      <w:r>
        <w:t>Do Both</w:t>
      </w:r>
    </w:p>
    <w:p w14:paraId="53108B86" w14:textId="0BCFAE64" w:rsidR="0005459B" w:rsidRDefault="0005459B" w:rsidP="0005459B">
      <w:pPr>
        <w:pStyle w:val="Analytic"/>
      </w:pPr>
      <w:r>
        <w:t xml:space="preserve">The counterplan competes on mutual exclusivity---you cannot both </w:t>
      </w:r>
      <w:r>
        <w:rPr>
          <w:i/>
          <w:iCs w:val="0"/>
        </w:rPr>
        <w:t xml:space="preserve">do </w:t>
      </w:r>
      <w:r>
        <w:t xml:space="preserve">the plan </w:t>
      </w:r>
      <w:r w:rsidRPr="00863882">
        <w:rPr>
          <w:u w:val="single"/>
        </w:rPr>
        <w:t>and</w:t>
      </w:r>
      <w:r>
        <w:t xml:space="preserve"> </w:t>
      </w:r>
      <w:r>
        <w:rPr>
          <w:i/>
          <w:iCs w:val="0"/>
        </w:rPr>
        <w:t>prohibit</w:t>
      </w:r>
      <w:r>
        <w:t xml:space="preserve"> it. </w:t>
      </w:r>
    </w:p>
    <w:p w14:paraId="3CC57756" w14:textId="5F2E16DA" w:rsidR="0005459B" w:rsidRDefault="0005459B" w:rsidP="0005459B">
      <w:pPr>
        <w:pStyle w:val="Analytic"/>
      </w:pPr>
      <w:r>
        <w:t>Perm, do both links to the net benefit(s)---</w:t>
      </w:r>
      <w:r w:rsidRPr="00863882">
        <w:rPr>
          <w:u w:val="single"/>
        </w:rPr>
        <w:t>any</w:t>
      </w:r>
      <w:r>
        <w:t xml:space="preserve"> inclusion of the Aff triggers the link(s). </w:t>
      </w:r>
    </w:p>
    <w:p w14:paraId="7E7FE80B" w14:textId="7A863ACB" w:rsidR="0005459B" w:rsidRDefault="0005459B" w:rsidP="0005459B">
      <w:pPr>
        <w:pStyle w:val="Heading3"/>
      </w:pPr>
      <w:r>
        <w:t>2NC</w:t>
      </w:r>
      <w:r w:rsidR="00E54492">
        <w:t>---</w:t>
      </w:r>
      <w:r>
        <w:t xml:space="preserve">AT: </w:t>
      </w:r>
      <w:r w:rsidR="003306A6">
        <w:t xml:space="preserve">Perm, </w:t>
      </w:r>
      <w:r>
        <w:t>Do the CP</w:t>
      </w:r>
    </w:p>
    <w:p w14:paraId="65B32B7A" w14:textId="74E5C579" w:rsidR="00A77ED8" w:rsidRPr="00A77ED8" w:rsidRDefault="00A77ED8" w:rsidP="00A77ED8">
      <w:pPr>
        <w:pStyle w:val="Analytic"/>
      </w:pPr>
      <w:r>
        <w:t xml:space="preserve">Severs </w:t>
      </w:r>
      <w:r w:rsidR="009A5208">
        <w:t xml:space="preserve">the 1AC </w:t>
      </w:r>
      <w:r>
        <w:t>entirely</w:t>
      </w:r>
      <w:r w:rsidR="009A5208">
        <w:t xml:space="preserve">. That’s a voting issue for fairness and clash. </w:t>
      </w:r>
    </w:p>
    <w:p w14:paraId="559AA12F" w14:textId="07A52193" w:rsidR="00E54492" w:rsidRDefault="00E54492" w:rsidP="00E54492">
      <w:pPr>
        <w:pStyle w:val="Heading3"/>
      </w:pPr>
      <w:r>
        <w:t xml:space="preserve">2NC---AT: </w:t>
      </w:r>
      <w:r w:rsidR="003306A6">
        <w:t>Perm, Do the Plan then CP / Ban Except the Plan</w:t>
      </w:r>
    </w:p>
    <w:p w14:paraId="52ABC0E1" w14:textId="50D49D58" w:rsidR="00A77ED8" w:rsidRPr="00A77ED8" w:rsidRDefault="009A5208" w:rsidP="00A77ED8">
      <w:pPr>
        <w:pStyle w:val="Analytic"/>
      </w:pPr>
      <w:r>
        <w:t xml:space="preserve">Any inclusion of the Aff links to the net benefit(s). Banning Arctic development except for the plan still draws US attention and resources away from the Indo-Pacific---that’s the link. </w:t>
      </w:r>
    </w:p>
    <w:p w14:paraId="0BF5EAFB" w14:textId="77777777" w:rsidR="0005459B" w:rsidRPr="005B69BE" w:rsidRDefault="0005459B" w:rsidP="0005459B">
      <w:pPr>
        <w:rPr>
          <w:sz w:val="12"/>
        </w:rPr>
      </w:pPr>
    </w:p>
    <w:p w14:paraId="715AFE38" w14:textId="77777777" w:rsidR="004F464E" w:rsidRDefault="004F464E" w:rsidP="005B69BE">
      <w:pPr>
        <w:pStyle w:val="Heading2"/>
      </w:pPr>
    </w:p>
    <w:p w14:paraId="6F1DA4FF" w14:textId="6EB00274" w:rsidR="0005459B" w:rsidRDefault="00802B9F" w:rsidP="005B69BE">
      <w:pPr>
        <w:pStyle w:val="Heading2"/>
      </w:pPr>
      <w:r>
        <w:t>Net Benefit</w:t>
      </w:r>
      <w:r w:rsidR="000F6DF2">
        <w:t xml:space="preserve"> / Impact</w:t>
      </w:r>
    </w:p>
    <w:p w14:paraId="5E7357AF" w14:textId="4B7B8713" w:rsidR="006679A8" w:rsidRDefault="006679A8" w:rsidP="006679A8">
      <w:pPr>
        <w:pStyle w:val="Heading3"/>
      </w:pPr>
      <w:r>
        <w:t>2NC---</w:t>
      </w:r>
      <w:r w:rsidR="00CF0D03">
        <w:t>!</w:t>
      </w:r>
    </w:p>
    <w:p w14:paraId="47AB50E0" w14:textId="7ABFBA61" w:rsidR="0080179F" w:rsidRDefault="007A438B" w:rsidP="0080179F">
      <w:pPr>
        <w:pStyle w:val="Heading4"/>
      </w:pPr>
      <w:r>
        <w:t xml:space="preserve">China is </w:t>
      </w:r>
      <w:r w:rsidRPr="007A438B">
        <w:rPr>
          <w:u w:val="single"/>
        </w:rPr>
        <w:t>growing</w:t>
      </w:r>
      <w:r>
        <w:t xml:space="preserve"> </w:t>
      </w:r>
      <w:r w:rsidRPr="007A438B">
        <w:rPr>
          <w:u w:val="single"/>
        </w:rPr>
        <w:t>bold</w:t>
      </w:r>
      <w:r>
        <w:t>---</w:t>
      </w:r>
      <w:r w:rsidRPr="007A438B">
        <w:rPr>
          <w:u w:val="single"/>
        </w:rPr>
        <w:t>rehearsing</w:t>
      </w:r>
      <w:r>
        <w:t xml:space="preserve"> an </w:t>
      </w:r>
      <w:r w:rsidRPr="007A438B">
        <w:rPr>
          <w:u w:val="single"/>
        </w:rPr>
        <w:t>invasion</w:t>
      </w:r>
      <w:r>
        <w:t xml:space="preserve"> of </w:t>
      </w:r>
      <w:r w:rsidRPr="007A438B">
        <w:rPr>
          <w:u w:val="single"/>
        </w:rPr>
        <w:t>Taiwan</w:t>
      </w:r>
      <w:r>
        <w:t xml:space="preserve">. We are on the </w:t>
      </w:r>
      <w:r w:rsidRPr="007A438B">
        <w:rPr>
          <w:u w:val="single"/>
        </w:rPr>
        <w:t>brink</w:t>
      </w:r>
      <w:r>
        <w:t xml:space="preserve">. </w:t>
      </w:r>
    </w:p>
    <w:p w14:paraId="124A6EB4" w14:textId="376658EC" w:rsidR="0080179F" w:rsidRPr="00534A92" w:rsidRDefault="0080179F" w:rsidP="0080179F">
      <w:r w:rsidRPr="00534A92">
        <w:rPr>
          <w:rStyle w:val="Style13ptBold"/>
        </w:rPr>
        <w:t>Froman ’25</w:t>
      </w:r>
      <w:r>
        <w:t xml:space="preserve"> [Michael Froman, </w:t>
      </w:r>
      <w:r w:rsidR="00C03230">
        <w:t xml:space="preserve">president of the Council on Foreign Relations; former US trade representative in President Obama’s cabinet; former </w:t>
      </w:r>
      <w:r w:rsidR="00C03230" w:rsidRPr="00C03230">
        <w:t>assistant to the president and deputy national security advisor for international economic affairs</w:t>
      </w:r>
      <w:r w:rsidR="00C03230">
        <w:t xml:space="preserve">; former </w:t>
      </w:r>
      <w:r w:rsidR="00C03230" w:rsidRPr="00C03230">
        <w:t>chief of staff and deputy assistant secretary for Eurasia and the Middle East at the U.S. Department of Treasury</w:t>
      </w:r>
      <w:r w:rsidR="00C03230">
        <w:t xml:space="preserve">; </w:t>
      </w:r>
      <w:r w:rsidR="007A438B">
        <w:t xml:space="preserve">former </w:t>
      </w:r>
      <w:r w:rsidR="007A438B" w:rsidRPr="007A438B">
        <w:t>director for international economic affairs at the National Security Council and National Economic Council</w:t>
      </w:r>
      <w:r w:rsidR="007A438B">
        <w:t>; BA, public and international affairs, Princeton University; PhD, international relations, Oxford University; JD, Harvard Law School</w:t>
      </w:r>
      <w:r>
        <w:t>. May 2, 2025. Council on Foreign Relations “</w:t>
      </w:r>
      <w:r w:rsidRPr="00534A92">
        <w:t>The Indo-Pacific: Where Scale Matters</w:t>
      </w:r>
      <w:r>
        <w:t xml:space="preserve">” </w:t>
      </w:r>
      <w:r w:rsidRPr="00B76F53">
        <w:t>https://www.cfr.org/article/indo-pacific-where-scale-matters</w:t>
      </w:r>
      <w:r>
        <w:t xml:space="preserve"> </w:t>
      </w:r>
      <w:r w:rsidR="00B76F53">
        <w:t xml:space="preserve">Accessed 6.26.2025 // </w:t>
      </w:r>
      <w:r w:rsidR="00B76F53">
        <w:rPr>
          <w:b/>
          <w:i/>
        </w:rPr>
        <w:t>mosuQ</w:t>
      </w:r>
      <w:r w:rsidR="00B76F53">
        <w:t>]</w:t>
      </w:r>
    </w:p>
    <w:p w14:paraId="4C85B440" w14:textId="77777777" w:rsidR="0080179F" w:rsidRPr="00A7473B" w:rsidRDefault="0080179F" w:rsidP="0080179F">
      <w:pPr>
        <w:rPr>
          <w:sz w:val="12"/>
        </w:rPr>
      </w:pPr>
      <w:r w:rsidRPr="00A7473B">
        <w:rPr>
          <w:rStyle w:val="StyleUnderline"/>
        </w:rPr>
        <w:t xml:space="preserve">Concurrent with this military buildup, </w:t>
      </w:r>
      <w:r w:rsidRPr="00B54371">
        <w:rPr>
          <w:rStyle w:val="StyleUnderline"/>
          <w:highlight w:val="cyan"/>
        </w:rPr>
        <w:t>China has ratcheted up pressure</w:t>
      </w:r>
      <w:r w:rsidRPr="00A7473B">
        <w:rPr>
          <w:rStyle w:val="StyleUnderline"/>
        </w:rPr>
        <w:t xml:space="preserve"> on long-time U.S. allies and partners in the region </w:t>
      </w:r>
      <w:r w:rsidRPr="00B54371">
        <w:rPr>
          <w:rStyle w:val="StyleUnderline"/>
          <w:highlight w:val="cyan"/>
        </w:rPr>
        <w:t xml:space="preserve">by </w:t>
      </w:r>
      <w:r w:rsidRPr="00B54371">
        <w:rPr>
          <w:rStyle w:val="Emphasis"/>
          <w:highlight w:val="cyan"/>
        </w:rPr>
        <w:t>militarizing contested territories</w:t>
      </w:r>
      <w:r w:rsidRPr="00B54371">
        <w:rPr>
          <w:rStyle w:val="StyleUnderline"/>
          <w:highlight w:val="cyan"/>
        </w:rPr>
        <w:t xml:space="preserve"> in the </w:t>
      </w:r>
      <w:r w:rsidRPr="00B54371">
        <w:rPr>
          <w:rStyle w:val="Emphasis"/>
          <w:highlight w:val="cyan"/>
        </w:rPr>
        <w:t>South and East China Seas</w:t>
      </w:r>
      <w:r w:rsidRPr="00B54371">
        <w:rPr>
          <w:rStyle w:val="StyleUnderline"/>
          <w:highlight w:val="cyan"/>
        </w:rPr>
        <w:t xml:space="preserve"> and increasing its</w:t>
      </w:r>
      <w:r w:rsidRPr="00A7473B">
        <w:rPr>
          <w:rStyle w:val="StyleUnderline"/>
        </w:rPr>
        <w:t xml:space="preserve"> long-time pressure </w:t>
      </w:r>
      <w:r w:rsidRPr="00B54371">
        <w:rPr>
          <w:rStyle w:val="StyleUnderline"/>
          <w:highlight w:val="cyan"/>
        </w:rPr>
        <w:t xml:space="preserve">campaign on </w:t>
      </w:r>
      <w:r w:rsidRPr="00B54371">
        <w:rPr>
          <w:rStyle w:val="Emphasis"/>
          <w:highlight w:val="cyan"/>
        </w:rPr>
        <w:t>Taiwan</w:t>
      </w:r>
      <w:r w:rsidRPr="00A7473B">
        <w:rPr>
          <w:sz w:val="12"/>
        </w:rPr>
        <w:t>. These actions include China’s recent attempts to create facts on the ground to claim the Philippines’ Second Thomas Shoal and its move last week to plant a flag on Sandy Cay, which the Philippines also claims.</w:t>
      </w:r>
    </w:p>
    <w:p w14:paraId="4060D251" w14:textId="77777777" w:rsidR="0080179F" w:rsidRPr="00A7473B" w:rsidRDefault="0080179F" w:rsidP="0080179F">
      <w:pPr>
        <w:rPr>
          <w:sz w:val="12"/>
        </w:rPr>
      </w:pPr>
      <w:r w:rsidRPr="00A7473B">
        <w:rPr>
          <w:sz w:val="12"/>
        </w:rPr>
        <w:t xml:space="preserve">On the issue of Taiwan, </w:t>
      </w:r>
      <w:r w:rsidRPr="00A7473B">
        <w:rPr>
          <w:rStyle w:val="StyleUnderline"/>
        </w:rPr>
        <w:t xml:space="preserve">China has begun to ramp up large, </w:t>
      </w:r>
      <w:r w:rsidRPr="00B54371">
        <w:rPr>
          <w:rStyle w:val="StyleUnderline"/>
          <w:highlight w:val="cyan"/>
        </w:rPr>
        <w:t xml:space="preserve">live-fire </w:t>
      </w:r>
      <w:r w:rsidRPr="00B54371">
        <w:rPr>
          <w:rStyle w:val="Emphasis"/>
          <w:highlight w:val="cyan"/>
        </w:rPr>
        <w:t>military drills</w:t>
      </w:r>
      <w:r w:rsidRPr="00B54371">
        <w:rPr>
          <w:rStyle w:val="StyleUnderline"/>
          <w:highlight w:val="cyan"/>
        </w:rPr>
        <w:t xml:space="preserve"> in </w:t>
      </w:r>
      <w:r w:rsidRPr="00B54371">
        <w:rPr>
          <w:rStyle w:val="Emphasis"/>
          <w:highlight w:val="cyan"/>
        </w:rPr>
        <w:t>close proximity</w:t>
      </w:r>
      <w:r w:rsidRPr="00B54371">
        <w:rPr>
          <w:rStyle w:val="StyleUnderline"/>
          <w:highlight w:val="cyan"/>
        </w:rPr>
        <w:t xml:space="preserve"> to the island</w:t>
      </w:r>
      <w:r w:rsidRPr="00A7473B">
        <w:rPr>
          <w:rStyle w:val="StyleUnderline"/>
        </w:rPr>
        <w:t xml:space="preserve">, akin to </w:t>
      </w:r>
      <w:r w:rsidRPr="00B54371">
        <w:rPr>
          <w:rStyle w:val="Emphasis"/>
          <w:highlight w:val="cyan"/>
        </w:rPr>
        <w:t>dress rehearsals</w:t>
      </w:r>
      <w:r w:rsidRPr="00B54371">
        <w:rPr>
          <w:rStyle w:val="StyleUnderline"/>
          <w:highlight w:val="cyan"/>
        </w:rPr>
        <w:t xml:space="preserve"> for</w:t>
      </w:r>
      <w:r w:rsidRPr="00A7473B">
        <w:rPr>
          <w:rStyle w:val="StyleUnderline"/>
        </w:rPr>
        <w:t xml:space="preserve"> blockades, </w:t>
      </w:r>
      <w:r w:rsidRPr="00B54371">
        <w:rPr>
          <w:rStyle w:val="Emphasis"/>
          <w:highlight w:val="cyan"/>
        </w:rPr>
        <w:t>missile strikes</w:t>
      </w:r>
      <w:r w:rsidRPr="00B54371">
        <w:rPr>
          <w:rStyle w:val="StyleUnderline"/>
          <w:highlight w:val="cyan"/>
        </w:rPr>
        <w:t xml:space="preserve">, air </w:t>
      </w:r>
      <w:r w:rsidRPr="00B54371">
        <w:rPr>
          <w:rStyle w:val="Emphasis"/>
          <w:highlight w:val="cyan"/>
        </w:rPr>
        <w:t>raids</w:t>
      </w:r>
      <w:r w:rsidRPr="00B54371">
        <w:rPr>
          <w:rStyle w:val="StyleUnderline"/>
          <w:highlight w:val="cyan"/>
        </w:rPr>
        <w:t xml:space="preserve">, </w:t>
      </w:r>
      <w:r w:rsidRPr="00B54371">
        <w:rPr>
          <w:rStyle w:val="Emphasis"/>
          <w:highlight w:val="cyan"/>
        </w:rPr>
        <w:t>amphibious assaults</w:t>
      </w:r>
      <w:r w:rsidRPr="00A7473B">
        <w:rPr>
          <w:rStyle w:val="StyleUnderline"/>
        </w:rPr>
        <w:t>, and other offensive military operations</w:t>
      </w:r>
      <w:r w:rsidRPr="00A7473B">
        <w:rPr>
          <w:sz w:val="12"/>
        </w:rPr>
        <w:t xml:space="preserve">. </w:t>
      </w:r>
      <w:r w:rsidRPr="00B54371">
        <w:rPr>
          <w:rStyle w:val="StyleUnderline"/>
          <w:highlight w:val="cyan"/>
        </w:rPr>
        <w:t>It has</w:t>
      </w:r>
      <w:r w:rsidRPr="00A7473B">
        <w:rPr>
          <w:rStyle w:val="StyleUnderline"/>
        </w:rPr>
        <w:t xml:space="preserve"> also </w:t>
      </w:r>
      <w:r w:rsidRPr="00B54371">
        <w:rPr>
          <w:rStyle w:val="Emphasis"/>
          <w:highlight w:val="cyan"/>
        </w:rPr>
        <w:t>severed</w:t>
      </w:r>
      <w:r w:rsidRPr="00A7473B">
        <w:rPr>
          <w:rStyle w:val="StyleUnderline"/>
        </w:rPr>
        <w:t xml:space="preserve"> a number of </w:t>
      </w:r>
      <w:r w:rsidRPr="00B54371">
        <w:rPr>
          <w:rStyle w:val="StyleUnderline"/>
          <w:highlight w:val="cyan"/>
        </w:rPr>
        <w:t xml:space="preserve">critical </w:t>
      </w:r>
      <w:r w:rsidRPr="00B54371">
        <w:rPr>
          <w:rStyle w:val="Emphasis"/>
          <w:highlight w:val="cyan"/>
        </w:rPr>
        <w:t>undersea cables</w:t>
      </w:r>
      <w:r w:rsidRPr="00B54371">
        <w:rPr>
          <w:rStyle w:val="StyleUnderline"/>
          <w:highlight w:val="cyan"/>
        </w:rPr>
        <w:t xml:space="preserve"> connected to Taiwan’s</w:t>
      </w:r>
      <w:r w:rsidRPr="00A7473B">
        <w:rPr>
          <w:rStyle w:val="StyleUnderline"/>
        </w:rPr>
        <w:t xml:space="preserve"> outlying </w:t>
      </w:r>
      <w:r w:rsidRPr="00B54371">
        <w:rPr>
          <w:rStyle w:val="StyleUnderline"/>
          <w:highlight w:val="cyan"/>
        </w:rPr>
        <w:t xml:space="preserve">islands and </w:t>
      </w:r>
      <w:r w:rsidRPr="00B54371">
        <w:rPr>
          <w:rStyle w:val="Emphasis"/>
          <w:highlight w:val="cyan"/>
        </w:rPr>
        <w:t>probed</w:t>
      </w:r>
      <w:r w:rsidRPr="00A7473B">
        <w:rPr>
          <w:rStyle w:val="Emphasis"/>
        </w:rPr>
        <w:t xml:space="preserve"> Taiwan’s </w:t>
      </w:r>
      <w:r w:rsidRPr="00B54371">
        <w:rPr>
          <w:rStyle w:val="Emphasis"/>
          <w:highlight w:val="cyan"/>
        </w:rPr>
        <w:t>defenses</w:t>
      </w:r>
      <w:r w:rsidRPr="00A7473B">
        <w:rPr>
          <w:sz w:val="12"/>
        </w:rPr>
        <w:t xml:space="preserve"> with a steady stream of incursions into air and water around Taiwan. Admiral Samuel J. Paparo, commander of INDOPACOM, told the Senate Committee on Armed Services last month that China’s People’s Liberation Army increased its military pressure against Taiwan by 300 percent in 2024. </w:t>
      </w:r>
      <w:r w:rsidRPr="00B54371">
        <w:rPr>
          <w:rStyle w:val="StyleUnderline"/>
          <w:highlight w:val="cyan"/>
        </w:rPr>
        <w:t>In recent months, China</w:t>
      </w:r>
      <w:r w:rsidRPr="00A7473B">
        <w:rPr>
          <w:rStyle w:val="StyleUnderline"/>
        </w:rPr>
        <w:t xml:space="preserve"> has also </w:t>
      </w:r>
      <w:r w:rsidRPr="00B54371">
        <w:rPr>
          <w:rStyle w:val="StyleUnderline"/>
          <w:highlight w:val="cyan"/>
        </w:rPr>
        <w:t>debuted</w:t>
      </w:r>
      <w:r w:rsidRPr="00A7473B">
        <w:rPr>
          <w:rStyle w:val="StyleUnderline"/>
        </w:rPr>
        <w:t xml:space="preserve"> its formidable </w:t>
      </w:r>
      <w:r w:rsidRPr="00A7473B">
        <w:rPr>
          <w:rStyle w:val="Emphasis"/>
        </w:rPr>
        <w:t>amphibious assault capabilities</w:t>
      </w:r>
      <w:r w:rsidRPr="00A7473B">
        <w:rPr>
          <w:rStyle w:val="StyleUnderline"/>
        </w:rPr>
        <w:t xml:space="preserve">, including </w:t>
      </w:r>
      <w:r w:rsidRPr="00B54371">
        <w:rPr>
          <w:rStyle w:val="Emphasis"/>
          <w:highlight w:val="cyan"/>
        </w:rPr>
        <w:t>massive floating bridges</w:t>
      </w:r>
      <w:r w:rsidRPr="00B54371">
        <w:rPr>
          <w:rStyle w:val="StyleUnderline"/>
          <w:highlight w:val="cyan"/>
        </w:rPr>
        <w:t xml:space="preserve"> and amphibious assault craft</w:t>
      </w:r>
      <w:r w:rsidRPr="00A7473B">
        <w:rPr>
          <w:rStyle w:val="StyleUnderline"/>
        </w:rPr>
        <w:t xml:space="preserve">, which </w:t>
      </w:r>
      <w:r w:rsidRPr="00B54371">
        <w:rPr>
          <w:rStyle w:val="StyleUnderline"/>
          <w:highlight w:val="cyan"/>
        </w:rPr>
        <w:t xml:space="preserve">it could </w:t>
      </w:r>
      <w:r w:rsidRPr="00B54371">
        <w:rPr>
          <w:rStyle w:val="Emphasis"/>
          <w:highlight w:val="cyan"/>
        </w:rPr>
        <w:t>utilize</w:t>
      </w:r>
      <w:r w:rsidRPr="00B54371">
        <w:rPr>
          <w:rStyle w:val="StyleUnderline"/>
          <w:highlight w:val="cyan"/>
        </w:rPr>
        <w:t xml:space="preserve"> in</w:t>
      </w:r>
      <w:r w:rsidRPr="00A7473B">
        <w:rPr>
          <w:rStyle w:val="StyleUnderline"/>
        </w:rPr>
        <w:t xml:space="preserve"> a </w:t>
      </w:r>
      <w:r w:rsidRPr="00B54371">
        <w:rPr>
          <w:rStyle w:val="Emphasis"/>
          <w:highlight w:val="cyan"/>
        </w:rPr>
        <w:t>Taiwan invasion</w:t>
      </w:r>
      <w:r w:rsidRPr="00A7473B">
        <w:rPr>
          <w:rStyle w:val="StyleUnderline"/>
        </w:rPr>
        <w:t xml:space="preserve"> scenario</w:t>
      </w:r>
      <w:r w:rsidRPr="00A7473B">
        <w:rPr>
          <w:sz w:val="12"/>
        </w:rPr>
        <w:t>.</w:t>
      </w:r>
    </w:p>
    <w:p w14:paraId="47845099" w14:textId="5541A9A5" w:rsidR="00CF0D03" w:rsidRDefault="007A438B" w:rsidP="00CF0D03">
      <w:pPr>
        <w:pStyle w:val="Heading4"/>
      </w:pPr>
      <w:r>
        <w:t xml:space="preserve">Its </w:t>
      </w:r>
      <w:r w:rsidRPr="007A438B">
        <w:rPr>
          <w:u w:val="single"/>
        </w:rPr>
        <w:t>military</w:t>
      </w:r>
      <w:r>
        <w:t xml:space="preserve"> and nuclear </w:t>
      </w:r>
      <w:r w:rsidRPr="007A438B">
        <w:rPr>
          <w:u w:val="single"/>
        </w:rPr>
        <w:t>buildup</w:t>
      </w:r>
      <w:r>
        <w:t xml:space="preserve"> points towards an </w:t>
      </w:r>
      <w:r w:rsidRPr="007A438B">
        <w:rPr>
          <w:u w:val="single"/>
        </w:rPr>
        <w:t>invasion</w:t>
      </w:r>
      <w:r>
        <w:t xml:space="preserve"> by </w:t>
      </w:r>
      <w:r w:rsidRPr="007A438B">
        <w:rPr>
          <w:u w:val="single"/>
        </w:rPr>
        <w:t>2027</w:t>
      </w:r>
      <w:r>
        <w:t xml:space="preserve">. </w:t>
      </w:r>
    </w:p>
    <w:p w14:paraId="3A14D76C" w14:textId="5ABC4538" w:rsidR="00CF0D03" w:rsidRPr="00534A92" w:rsidRDefault="00CF0D03" w:rsidP="00CF0D03">
      <w:r w:rsidRPr="00534A92">
        <w:rPr>
          <w:rStyle w:val="Style13ptBold"/>
        </w:rPr>
        <w:t>Vergun ’25</w:t>
      </w:r>
      <w:r>
        <w:t xml:space="preserve"> [David Vergun, </w:t>
      </w:r>
      <w:r w:rsidR="007A438B">
        <w:t>associate writer and editor at the US Dept of Defense; MA, George Mason University</w:t>
      </w:r>
      <w:r>
        <w:t>. April 9, 2025. United States Department of Defense</w:t>
      </w:r>
      <w:r w:rsidR="007A438B">
        <w:t>, DOD News</w:t>
      </w:r>
      <w:r>
        <w:t xml:space="preserve"> “</w:t>
      </w:r>
      <w:r w:rsidRPr="00534A92">
        <w:t>China's Military Buildup Threatens Indo-Pacific Region Security</w:t>
      </w:r>
      <w:r>
        <w:t xml:space="preserve">” </w:t>
      </w:r>
      <w:r w:rsidRPr="00B76F53">
        <w:t>https://www.defense.gov/News/News-Stories/Article/article/4150802/chinas-military-buildup-threatens-indo-pacific-region-security/</w:t>
      </w:r>
      <w:r>
        <w:t xml:space="preserve"> </w:t>
      </w:r>
      <w:r w:rsidR="00B76F53">
        <w:t xml:space="preserve">Accessed 6.26.2025 // </w:t>
      </w:r>
      <w:r w:rsidR="00B76F53">
        <w:rPr>
          <w:b/>
          <w:i/>
        </w:rPr>
        <w:t>mosuQ</w:t>
      </w:r>
      <w:r w:rsidR="00B76F53">
        <w:t>]</w:t>
      </w:r>
    </w:p>
    <w:p w14:paraId="4C991BE8" w14:textId="77777777" w:rsidR="00CF0D03" w:rsidRPr="00DC6349" w:rsidRDefault="00CF0D03" w:rsidP="00CF0D03">
      <w:pPr>
        <w:rPr>
          <w:sz w:val="12"/>
        </w:rPr>
      </w:pPr>
      <w:r w:rsidRPr="00B54371">
        <w:rPr>
          <w:rStyle w:val="StyleUnderline"/>
          <w:highlight w:val="cyan"/>
        </w:rPr>
        <w:t xml:space="preserve">China is undertaking an unprecedented </w:t>
      </w:r>
      <w:r w:rsidRPr="00B54371">
        <w:rPr>
          <w:rStyle w:val="Emphasis"/>
          <w:highlight w:val="cyan"/>
        </w:rPr>
        <w:t>military buildup</w:t>
      </w:r>
      <w:r w:rsidRPr="00B54371">
        <w:rPr>
          <w:rStyle w:val="StyleUnderline"/>
          <w:highlight w:val="cyan"/>
        </w:rPr>
        <w:t>, developing a large</w:t>
      </w:r>
      <w:r w:rsidRPr="00DC6349">
        <w:rPr>
          <w:rStyle w:val="StyleUnderline"/>
        </w:rPr>
        <w:t xml:space="preserve"> and </w:t>
      </w:r>
      <w:r w:rsidRPr="00B54371">
        <w:rPr>
          <w:rStyle w:val="StyleUnderline"/>
          <w:highlight w:val="cyan"/>
        </w:rPr>
        <w:t xml:space="preserve">advanced arsenal of </w:t>
      </w:r>
      <w:r w:rsidRPr="00B54371">
        <w:rPr>
          <w:rStyle w:val="Emphasis"/>
          <w:highlight w:val="cyan"/>
        </w:rPr>
        <w:t>nuclear</w:t>
      </w:r>
      <w:r w:rsidRPr="00DC6349">
        <w:rPr>
          <w:rStyle w:val="StyleUnderline"/>
        </w:rPr>
        <w:t xml:space="preserve">, conventional, cyber and space </w:t>
      </w:r>
      <w:r w:rsidRPr="00B54371">
        <w:rPr>
          <w:rStyle w:val="StyleUnderline"/>
          <w:highlight w:val="cyan"/>
        </w:rPr>
        <w:t>capabilities</w:t>
      </w:r>
      <w:r w:rsidRPr="00DC6349">
        <w:rPr>
          <w:rStyle w:val="StyleUnderline"/>
        </w:rPr>
        <w:t>, said John Noh</w:t>
      </w:r>
      <w:r w:rsidRPr="00DC6349">
        <w:rPr>
          <w:sz w:val="12"/>
        </w:rPr>
        <w:t xml:space="preserve">, performing the duties of </w:t>
      </w:r>
      <w:r w:rsidRPr="00DC6349">
        <w:rPr>
          <w:rStyle w:val="StyleUnderline"/>
        </w:rPr>
        <w:t>assistant secretary of defense for Indo-Pacific security affairs</w:t>
      </w:r>
      <w:r w:rsidRPr="00DC6349">
        <w:rPr>
          <w:sz w:val="12"/>
        </w:rPr>
        <w:t>, who testified today at a House Armed Services Committee hearing in Washington.</w:t>
      </w:r>
    </w:p>
    <w:p w14:paraId="28D06CAC" w14:textId="77777777" w:rsidR="00CF0D03" w:rsidRPr="00DC6349" w:rsidRDefault="00CF0D03" w:rsidP="00CF0D03">
      <w:pPr>
        <w:rPr>
          <w:sz w:val="12"/>
        </w:rPr>
      </w:pPr>
      <w:r w:rsidRPr="00B54371">
        <w:rPr>
          <w:rStyle w:val="StyleUnderline"/>
          <w:highlight w:val="cyan"/>
        </w:rPr>
        <w:t xml:space="preserve">China aims to dominate the </w:t>
      </w:r>
      <w:r w:rsidRPr="00B54371">
        <w:rPr>
          <w:rStyle w:val="Emphasis"/>
          <w:highlight w:val="cyan"/>
        </w:rPr>
        <w:t>Indo-Pacific</w:t>
      </w:r>
      <w:r w:rsidRPr="00B54371">
        <w:rPr>
          <w:rStyle w:val="StyleUnderline"/>
          <w:highlight w:val="cyan"/>
        </w:rPr>
        <w:t xml:space="preserve"> region</w:t>
      </w:r>
      <w:r w:rsidRPr="00DC6349">
        <w:rPr>
          <w:rStyle w:val="StyleUnderline"/>
        </w:rPr>
        <w:t xml:space="preserve"> and displace the United States as the world's most powerful nation</w:t>
      </w:r>
      <w:r w:rsidRPr="00DC6349">
        <w:rPr>
          <w:sz w:val="12"/>
        </w:rPr>
        <w:t xml:space="preserve">, Noh said, </w:t>
      </w:r>
      <w:r w:rsidRPr="00DC6349">
        <w:rPr>
          <w:rStyle w:val="StyleUnderline"/>
        </w:rPr>
        <w:t xml:space="preserve">noting Chinese President </w:t>
      </w:r>
      <w:r w:rsidRPr="00B54371">
        <w:rPr>
          <w:rStyle w:val="Emphasis"/>
          <w:highlight w:val="cyan"/>
        </w:rPr>
        <w:t>Xi Jinping</w:t>
      </w:r>
      <w:r w:rsidRPr="00B54371">
        <w:rPr>
          <w:rStyle w:val="StyleUnderline"/>
          <w:highlight w:val="cyan"/>
        </w:rPr>
        <w:t xml:space="preserve"> has ordered the </w:t>
      </w:r>
      <w:r w:rsidRPr="00B54371">
        <w:rPr>
          <w:rStyle w:val="Emphasis"/>
          <w:highlight w:val="cyan"/>
        </w:rPr>
        <w:t>P</w:t>
      </w:r>
      <w:r w:rsidRPr="00DC6349">
        <w:rPr>
          <w:rStyle w:val="Emphasis"/>
        </w:rPr>
        <w:t xml:space="preserve">eople's </w:t>
      </w:r>
      <w:r w:rsidRPr="00B54371">
        <w:rPr>
          <w:rStyle w:val="Emphasis"/>
          <w:highlight w:val="cyan"/>
        </w:rPr>
        <w:t>L</w:t>
      </w:r>
      <w:r w:rsidRPr="00DC6349">
        <w:rPr>
          <w:rStyle w:val="Emphasis"/>
        </w:rPr>
        <w:t xml:space="preserve">iberation </w:t>
      </w:r>
      <w:r w:rsidRPr="00B54371">
        <w:rPr>
          <w:rStyle w:val="Emphasis"/>
          <w:highlight w:val="cyan"/>
        </w:rPr>
        <w:t>A</w:t>
      </w:r>
      <w:r w:rsidRPr="00DC6349">
        <w:rPr>
          <w:rStyle w:val="Emphasis"/>
        </w:rPr>
        <w:t>rmy</w:t>
      </w:r>
      <w:r w:rsidRPr="00DC6349">
        <w:rPr>
          <w:rStyle w:val="StyleUnderline"/>
        </w:rPr>
        <w:t xml:space="preserve"> </w:t>
      </w:r>
      <w:r w:rsidRPr="00B54371">
        <w:rPr>
          <w:rStyle w:val="StyleUnderline"/>
          <w:highlight w:val="cyan"/>
        </w:rPr>
        <w:t xml:space="preserve">to be ready to </w:t>
      </w:r>
      <w:r w:rsidRPr="00B54371">
        <w:rPr>
          <w:rStyle w:val="Emphasis"/>
          <w:highlight w:val="cyan"/>
        </w:rPr>
        <w:t>invade Taiwan by 2027</w:t>
      </w:r>
      <w:r w:rsidRPr="00DC6349">
        <w:rPr>
          <w:sz w:val="12"/>
        </w:rPr>
        <w:t xml:space="preserve">. </w:t>
      </w:r>
    </w:p>
    <w:p w14:paraId="5EE5D0B5" w14:textId="77777777" w:rsidR="00CF0D03" w:rsidRPr="00DC6349" w:rsidRDefault="00CF0D03" w:rsidP="00CF0D03">
      <w:pPr>
        <w:rPr>
          <w:sz w:val="12"/>
        </w:rPr>
      </w:pPr>
      <w:r w:rsidRPr="00DC6349">
        <w:rPr>
          <w:rStyle w:val="StyleUnderline"/>
        </w:rPr>
        <w:t xml:space="preserve">Noh said </w:t>
      </w:r>
      <w:r w:rsidRPr="00B54371">
        <w:rPr>
          <w:rStyle w:val="StyleUnderline"/>
          <w:highlight w:val="cyan"/>
        </w:rPr>
        <w:t xml:space="preserve">to </w:t>
      </w:r>
      <w:r w:rsidRPr="00B54371">
        <w:rPr>
          <w:rStyle w:val="Emphasis"/>
          <w:highlight w:val="cyan"/>
        </w:rPr>
        <w:t>counter</w:t>
      </w:r>
      <w:r w:rsidRPr="00B54371">
        <w:rPr>
          <w:rStyle w:val="StyleUnderline"/>
          <w:highlight w:val="cyan"/>
        </w:rPr>
        <w:t xml:space="preserve"> this</w:t>
      </w:r>
      <w:r w:rsidRPr="00DC6349">
        <w:rPr>
          <w:rStyle w:val="StyleUnderline"/>
        </w:rPr>
        <w:t xml:space="preserve"> growing threat, </w:t>
      </w:r>
      <w:r w:rsidRPr="00B54371">
        <w:rPr>
          <w:rStyle w:val="StyleUnderline"/>
          <w:highlight w:val="cyan"/>
        </w:rPr>
        <w:t xml:space="preserve">the U.S. must </w:t>
      </w:r>
      <w:r w:rsidRPr="00B54371">
        <w:rPr>
          <w:rStyle w:val="Emphasis"/>
          <w:highlight w:val="cyan"/>
        </w:rPr>
        <w:t>reestablish deterrence in the Indo-Pacific</w:t>
      </w:r>
      <w:r w:rsidRPr="00DC6349">
        <w:rPr>
          <w:rStyle w:val="Emphasis"/>
        </w:rPr>
        <w:t xml:space="preserve"> region </w:t>
      </w:r>
      <w:r w:rsidRPr="00B54371">
        <w:rPr>
          <w:rStyle w:val="Emphasis"/>
          <w:highlight w:val="cyan"/>
        </w:rPr>
        <w:t>with combat-credible military forces</w:t>
      </w:r>
      <w:r w:rsidRPr="00DC6349">
        <w:rPr>
          <w:sz w:val="12"/>
        </w:rPr>
        <w:t xml:space="preserve">, rebalance burden sharing with allies and partners and invest in the U.S. defense industrial base. </w:t>
      </w:r>
    </w:p>
    <w:p w14:paraId="3184A1DF" w14:textId="77777777" w:rsidR="00CF0D03" w:rsidRPr="00DC6349" w:rsidRDefault="00CF0D03" w:rsidP="00CF0D03">
      <w:pPr>
        <w:rPr>
          <w:sz w:val="12"/>
        </w:rPr>
      </w:pPr>
      <w:r w:rsidRPr="00DC6349">
        <w:rPr>
          <w:sz w:val="12"/>
        </w:rPr>
        <w:t xml:space="preserve">"Stronger allies lead to stronger alliances, and stronger alliances deter aggression and create dilemmas for our adversaries," he said. </w:t>
      </w:r>
    </w:p>
    <w:p w14:paraId="4842B3FD" w14:textId="77777777" w:rsidR="00CF0D03" w:rsidRPr="00DC6349" w:rsidRDefault="00CF0D03" w:rsidP="00CF0D03">
      <w:pPr>
        <w:rPr>
          <w:sz w:val="12"/>
        </w:rPr>
      </w:pPr>
      <w:r w:rsidRPr="00DC6349">
        <w:rPr>
          <w:sz w:val="12"/>
        </w:rPr>
        <w:t xml:space="preserve">Navy Adm. Samuel Paparo, commander of U.S. Indo-Pacific Command, said </w:t>
      </w:r>
      <w:r w:rsidRPr="00B54371">
        <w:rPr>
          <w:rStyle w:val="StyleUnderline"/>
          <w:highlight w:val="cyan"/>
        </w:rPr>
        <w:t xml:space="preserve">Indo-Pacom faces a confluence of </w:t>
      </w:r>
      <w:r w:rsidRPr="00B54371">
        <w:rPr>
          <w:rStyle w:val="Emphasis"/>
          <w:highlight w:val="cyan"/>
        </w:rPr>
        <w:t>challenges</w:t>
      </w:r>
      <w:r w:rsidRPr="00DC6349">
        <w:rPr>
          <w:sz w:val="12"/>
        </w:rPr>
        <w:t xml:space="preserve">. </w:t>
      </w:r>
    </w:p>
    <w:p w14:paraId="41FFD1CB" w14:textId="77777777" w:rsidR="00CF0D03" w:rsidRPr="00DC6349" w:rsidRDefault="00CF0D03" w:rsidP="00CF0D03">
      <w:pPr>
        <w:rPr>
          <w:sz w:val="12"/>
        </w:rPr>
      </w:pPr>
      <w:r w:rsidRPr="00DC6349">
        <w:rPr>
          <w:sz w:val="12"/>
        </w:rPr>
        <w:t>"</w:t>
      </w:r>
      <w:r w:rsidRPr="00B54371">
        <w:rPr>
          <w:rStyle w:val="StyleUnderline"/>
          <w:highlight w:val="cyan"/>
        </w:rPr>
        <w:t>Foremost</w:t>
      </w:r>
      <w:r w:rsidRPr="00DC6349">
        <w:rPr>
          <w:rStyle w:val="StyleUnderline"/>
        </w:rPr>
        <w:t xml:space="preserve"> among them </w:t>
      </w:r>
      <w:r w:rsidRPr="00B54371">
        <w:rPr>
          <w:rStyle w:val="StyleUnderline"/>
          <w:highlight w:val="cyan"/>
        </w:rPr>
        <w:t>is China's</w:t>
      </w:r>
      <w:r w:rsidRPr="00DC6349">
        <w:rPr>
          <w:rStyle w:val="StyleUnderline"/>
        </w:rPr>
        <w:t xml:space="preserve"> increasingly aggressive and assertive behavior. Their </w:t>
      </w:r>
      <w:r w:rsidRPr="00B54371">
        <w:rPr>
          <w:rStyle w:val="StyleUnderline"/>
          <w:highlight w:val="cyan"/>
        </w:rPr>
        <w:t>unprecedented military modernization</w:t>
      </w:r>
      <w:r w:rsidRPr="00DC6349">
        <w:rPr>
          <w:rStyle w:val="StyleUnderline"/>
        </w:rPr>
        <w:t xml:space="preserve"> encompassing advancements in artificial intelligence, [</w:t>
      </w:r>
      <w:r w:rsidRPr="00B54371">
        <w:rPr>
          <w:rStyle w:val="Emphasis"/>
          <w:highlight w:val="cyan"/>
        </w:rPr>
        <w:t>hypersonic missiles</w:t>
      </w:r>
      <w:r w:rsidRPr="00DC6349">
        <w:rPr>
          <w:rStyle w:val="StyleUnderline"/>
        </w:rPr>
        <w:t xml:space="preserve">], space-based capabilities, among others, </w:t>
      </w:r>
      <w:r w:rsidRPr="00B54371">
        <w:rPr>
          <w:rStyle w:val="StyleUnderline"/>
          <w:highlight w:val="cyan"/>
        </w:rPr>
        <w:t>pose</w:t>
      </w:r>
      <w:r w:rsidRPr="00DC6349">
        <w:rPr>
          <w:rStyle w:val="StyleUnderline"/>
        </w:rPr>
        <w:t xml:space="preserve">s </w:t>
      </w:r>
      <w:r w:rsidRPr="00B54371">
        <w:rPr>
          <w:rStyle w:val="StyleUnderline"/>
          <w:highlight w:val="cyan"/>
        </w:rPr>
        <w:t>a</w:t>
      </w:r>
      <w:r w:rsidRPr="00DC6349">
        <w:rPr>
          <w:rStyle w:val="StyleUnderline"/>
        </w:rPr>
        <w:t xml:space="preserve"> real and </w:t>
      </w:r>
      <w:r w:rsidRPr="00B54371">
        <w:rPr>
          <w:rStyle w:val="Emphasis"/>
          <w:highlight w:val="cyan"/>
        </w:rPr>
        <w:t>serious threat</w:t>
      </w:r>
      <w:r w:rsidRPr="00DC6349">
        <w:rPr>
          <w:rStyle w:val="StyleUnderline"/>
        </w:rPr>
        <w:t xml:space="preserve"> to our homeland</w:t>
      </w:r>
      <w:r w:rsidRPr="00DC6349">
        <w:rPr>
          <w:sz w:val="12"/>
        </w:rPr>
        <w:t xml:space="preserve">, to our allies and to our partners," he said. </w:t>
      </w:r>
    </w:p>
    <w:p w14:paraId="0E202D45" w14:textId="77777777" w:rsidR="00CF0D03" w:rsidRPr="00DC6349" w:rsidRDefault="00CF0D03" w:rsidP="00CF0D03">
      <w:pPr>
        <w:rPr>
          <w:sz w:val="12"/>
        </w:rPr>
      </w:pPr>
      <w:r w:rsidRPr="00DC6349">
        <w:rPr>
          <w:rStyle w:val="StyleUnderline"/>
        </w:rPr>
        <w:t xml:space="preserve">In </w:t>
      </w:r>
      <w:r w:rsidRPr="00B54371">
        <w:rPr>
          <w:rStyle w:val="StyleUnderline"/>
          <w:highlight w:val="cyan"/>
        </w:rPr>
        <w:t>2024</w:t>
      </w:r>
      <w:r w:rsidRPr="00DC6349">
        <w:rPr>
          <w:rStyle w:val="StyleUnderline"/>
        </w:rPr>
        <w:t xml:space="preserve">, the </w:t>
      </w:r>
      <w:r w:rsidRPr="00B54371">
        <w:rPr>
          <w:rStyle w:val="StyleUnderline"/>
          <w:highlight w:val="cyan"/>
        </w:rPr>
        <w:t>PLA</w:t>
      </w:r>
      <w:r w:rsidRPr="00DC6349">
        <w:rPr>
          <w:rStyle w:val="StyleUnderline"/>
        </w:rPr>
        <w:t xml:space="preserve"> demonstrated growing capabilities through persistent </w:t>
      </w:r>
      <w:r w:rsidRPr="00B54371">
        <w:rPr>
          <w:rStyle w:val="Emphasis"/>
          <w:highlight w:val="cyan"/>
        </w:rPr>
        <w:t>operations against Taiwan</w:t>
      </w:r>
      <w:r w:rsidRPr="00DC6349">
        <w:rPr>
          <w:rStyle w:val="StyleUnderline"/>
        </w:rPr>
        <w:t xml:space="preserve">, </w:t>
      </w:r>
      <w:r w:rsidRPr="00B54371">
        <w:rPr>
          <w:rStyle w:val="StyleUnderline"/>
          <w:highlight w:val="cyan"/>
        </w:rPr>
        <w:t>escalat</w:t>
      </w:r>
      <w:r w:rsidRPr="00DC6349">
        <w:rPr>
          <w:rStyle w:val="StyleUnderline"/>
        </w:rPr>
        <w:t xml:space="preserve">ing by </w:t>
      </w:r>
      <w:r w:rsidRPr="00B54371">
        <w:rPr>
          <w:rStyle w:val="Emphasis"/>
          <w:highlight w:val="cyan"/>
        </w:rPr>
        <w:t>300%</w:t>
      </w:r>
      <w:r w:rsidRPr="00DC6349">
        <w:rPr>
          <w:rStyle w:val="StyleUnderline"/>
        </w:rPr>
        <w:t>,</w:t>
      </w:r>
      <w:r w:rsidRPr="00DC6349">
        <w:rPr>
          <w:sz w:val="12"/>
        </w:rPr>
        <w:t xml:space="preserve"> Paparo said. </w:t>
      </w:r>
      <w:r w:rsidRPr="00B54371">
        <w:rPr>
          <w:rStyle w:val="StyleUnderline"/>
          <w:highlight w:val="cyan"/>
        </w:rPr>
        <w:t>China's aggressive military actions near Taiwan are</w:t>
      </w:r>
      <w:r w:rsidRPr="00DC6349">
        <w:rPr>
          <w:rStyle w:val="StyleUnderline"/>
        </w:rPr>
        <w:t xml:space="preserve"> not just exercises; they are </w:t>
      </w:r>
      <w:r w:rsidRPr="00B54371">
        <w:rPr>
          <w:rStyle w:val="Emphasis"/>
          <w:highlight w:val="cyan"/>
        </w:rPr>
        <w:t>rehearsals</w:t>
      </w:r>
      <w:r w:rsidRPr="00DC6349">
        <w:rPr>
          <w:rStyle w:val="StyleUnderline"/>
        </w:rPr>
        <w:t>.</w:t>
      </w:r>
      <w:r w:rsidRPr="00DC6349">
        <w:rPr>
          <w:sz w:val="12"/>
        </w:rPr>
        <w:t xml:space="preserve"> </w:t>
      </w:r>
    </w:p>
    <w:p w14:paraId="61F6B1D0" w14:textId="4FD53C74" w:rsidR="0080179F" w:rsidRDefault="007A438B" w:rsidP="0080179F">
      <w:pPr>
        <w:pStyle w:val="Heading4"/>
      </w:pPr>
      <w:r>
        <w:t xml:space="preserve">Taiwan </w:t>
      </w:r>
      <w:r w:rsidRPr="00CE5C86">
        <w:rPr>
          <w:u w:val="single"/>
        </w:rPr>
        <w:t>invasion</w:t>
      </w:r>
      <w:r>
        <w:t xml:space="preserve"> triggers a </w:t>
      </w:r>
      <w:r w:rsidRPr="007A438B">
        <w:rPr>
          <w:u w:val="single"/>
        </w:rPr>
        <w:t>war</w:t>
      </w:r>
      <w:r>
        <w:t xml:space="preserve"> with the </w:t>
      </w:r>
      <w:r w:rsidRPr="007A438B">
        <w:rPr>
          <w:u w:val="single"/>
        </w:rPr>
        <w:t>US</w:t>
      </w:r>
      <w:r>
        <w:t xml:space="preserve">. </w:t>
      </w:r>
    </w:p>
    <w:p w14:paraId="50105F83" w14:textId="52777C16" w:rsidR="0080179F" w:rsidRPr="00D268EC" w:rsidRDefault="0080179F" w:rsidP="0080179F">
      <w:r w:rsidRPr="006679A8">
        <w:rPr>
          <w:rStyle w:val="Style13ptBold"/>
        </w:rPr>
        <w:t>Leben ’24</w:t>
      </w:r>
      <w:r>
        <w:t xml:space="preserve"> [William Leben, ASPI analyst specializing in future war; senior analyst at the Development Intelligence Lab; expert associate at Australian National University’s National Security College; former Australian Army Officer with operational experience; Diploma of Military Leadership, Royal Military College-Duntroon; BA, international and political studies and history, University of New South Wales-Sydney; MPhil, international development, University of Oxford. February 2024. Australian Strategic Policy Institute Special Report “Escalation risks in the Indo-Pacific: A review for practitioners” </w:t>
      </w:r>
      <w:r w:rsidRPr="00B76F53">
        <w:t>https://ad-aspi.s3.ap-southeast-2.amazonaws.com/2024-02/SR201%20Escalation%20risks%20in%20the%20Indo-Pacific.pdf</w:t>
      </w:r>
      <w:r>
        <w:t xml:space="preserve"> </w:t>
      </w:r>
      <w:r w:rsidR="00B76F53">
        <w:t xml:space="preserve">Accessed 6.26.2025 // </w:t>
      </w:r>
      <w:r w:rsidR="00B76F53">
        <w:rPr>
          <w:b/>
          <w:i/>
        </w:rPr>
        <w:t>mosuQ</w:t>
      </w:r>
      <w:r w:rsidR="00B76F53">
        <w:t>]</w:t>
      </w:r>
    </w:p>
    <w:p w14:paraId="1F2D1476" w14:textId="77777777" w:rsidR="0080179F" w:rsidRPr="007A438B" w:rsidRDefault="0080179F" w:rsidP="0080179F">
      <w:pPr>
        <w:rPr>
          <w:sz w:val="12"/>
        </w:rPr>
      </w:pPr>
      <w:r w:rsidRPr="007A438B">
        <w:rPr>
          <w:sz w:val="12"/>
        </w:rPr>
        <w:t>Taiwan</w:t>
      </w:r>
    </w:p>
    <w:p w14:paraId="1F76AD9D" w14:textId="77777777" w:rsidR="0080179F" w:rsidRPr="007A438B" w:rsidRDefault="0080179F" w:rsidP="0080179F">
      <w:pPr>
        <w:rPr>
          <w:sz w:val="12"/>
        </w:rPr>
      </w:pPr>
      <w:r w:rsidRPr="00B54371">
        <w:rPr>
          <w:rStyle w:val="StyleUnderline"/>
          <w:highlight w:val="cyan"/>
        </w:rPr>
        <w:t>Taiwan is</w:t>
      </w:r>
      <w:r w:rsidRPr="007A438B">
        <w:rPr>
          <w:rStyle w:val="StyleUnderline"/>
        </w:rPr>
        <w:t xml:space="preserve"> probably </w:t>
      </w:r>
      <w:r w:rsidRPr="00B54371">
        <w:rPr>
          <w:rStyle w:val="StyleUnderline"/>
          <w:highlight w:val="cyan"/>
        </w:rPr>
        <w:t>the most frequently cited</w:t>
      </w:r>
      <w:r w:rsidRPr="007A438B">
        <w:rPr>
          <w:rStyle w:val="StyleUnderline"/>
        </w:rPr>
        <w:t xml:space="preserve"> potential </w:t>
      </w:r>
      <w:r w:rsidRPr="00B54371">
        <w:rPr>
          <w:rStyle w:val="Emphasis"/>
          <w:highlight w:val="cyan"/>
        </w:rPr>
        <w:t>flashpoint</w:t>
      </w:r>
      <w:r w:rsidRPr="00B54371">
        <w:rPr>
          <w:rStyle w:val="StyleUnderline"/>
          <w:highlight w:val="cyan"/>
        </w:rPr>
        <w:t xml:space="preserve"> between </w:t>
      </w:r>
      <w:r w:rsidRPr="00B54371">
        <w:rPr>
          <w:rStyle w:val="Emphasis"/>
          <w:highlight w:val="cyan"/>
        </w:rPr>
        <w:t>China and the US</w:t>
      </w:r>
      <w:r w:rsidRPr="007A438B">
        <w:rPr>
          <w:sz w:val="12"/>
        </w:rPr>
        <w:t xml:space="preserve">.74 </w:t>
      </w:r>
      <w:r w:rsidRPr="00B54371">
        <w:rPr>
          <w:rStyle w:val="StyleUnderline"/>
          <w:highlight w:val="cyan"/>
        </w:rPr>
        <w:t>A range of triggers could prompt a crisis</w:t>
      </w:r>
      <w:r w:rsidRPr="007A438B">
        <w:rPr>
          <w:rStyle w:val="StyleUnderline"/>
        </w:rPr>
        <w:t xml:space="preserve"> in or around the Taiwan Strait, including a unilateral declaration of independence from Taipei</w:t>
      </w:r>
      <w:r w:rsidRPr="007A438B">
        <w:rPr>
          <w:sz w:val="12"/>
        </w:rPr>
        <w:t xml:space="preserve"> (fairly unlikely to happen), </w:t>
      </w:r>
      <w:r w:rsidRPr="007A438B">
        <w:rPr>
          <w:rStyle w:val="StyleUnderline"/>
        </w:rPr>
        <w:t xml:space="preserve">or </w:t>
      </w:r>
      <w:r w:rsidRPr="00B54371">
        <w:rPr>
          <w:rStyle w:val="StyleUnderline"/>
          <w:highlight w:val="cyan"/>
        </w:rPr>
        <w:t xml:space="preserve">a decision by </w:t>
      </w:r>
      <w:r w:rsidRPr="00B54371">
        <w:rPr>
          <w:rStyle w:val="Emphasis"/>
          <w:highlight w:val="cyan"/>
        </w:rPr>
        <w:t>Beijing</w:t>
      </w:r>
      <w:r w:rsidRPr="00B54371">
        <w:rPr>
          <w:rStyle w:val="StyleUnderline"/>
          <w:highlight w:val="cyan"/>
        </w:rPr>
        <w:t xml:space="preserve"> to ratchet up </w:t>
      </w:r>
      <w:r w:rsidRPr="00B54371">
        <w:rPr>
          <w:rStyle w:val="Emphasis"/>
          <w:highlight w:val="cyan"/>
        </w:rPr>
        <w:t>military</w:t>
      </w:r>
      <w:r w:rsidRPr="007A438B">
        <w:rPr>
          <w:rStyle w:val="StyleUnderline"/>
        </w:rPr>
        <w:t xml:space="preserve">, economic and political </w:t>
      </w:r>
      <w:r w:rsidRPr="00B54371">
        <w:rPr>
          <w:rStyle w:val="Emphasis"/>
          <w:highlight w:val="cyan"/>
        </w:rPr>
        <w:t>pressure</w:t>
      </w:r>
      <w:r w:rsidRPr="007A438B">
        <w:rPr>
          <w:rStyle w:val="StyleUnderline"/>
        </w:rPr>
        <w:t xml:space="preserve"> (including interference) </w:t>
      </w:r>
      <w:r w:rsidRPr="00B54371">
        <w:rPr>
          <w:rStyle w:val="StyleUnderline"/>
          <w:highlight w:val="cyan"/>
        </w:rPr>
        <w:t>on</w:t>
      </w:r>
      <w:r w:rsidRPr="007A438B">
        <w:rPr>
          <w:rStyle w:val="StyleUnderline"/>
        </w:rPr>
        <w:t xml:space="preserve">, </w:t>
      </w:r>
      <w:r w:rsidRPr="00B54371">
        <w:rPr>
          <w:rStyle w:val="StyleUnderline"/>
          <w:highlight w:val="cyan"/>
        </w:rPr>
        <w:t>or</w:t>
      </w:r>
      <w:r w:rsidRPr="007A438B">
        <w:rPr>
          <w:rStyle w:val="StyleUnderline"/>
        </w:rPr>
        <w:t xml:space="preserve"> even </w:t>
      </w:r>
      <w:r w:rsidRPr="00B54371">
        <w:rPr>
          <w:rStyle w:val="StyleUnderline"/>
          <w:highlight w:val="cyan"/>
        </w:rPr>
        <w:t xml:space="preserve">to </w:t>
      </w:r>
      <w:r w:rsidRPr="00B54371">
        <w:rPr>
          <w:rStyle w:val="Emphasis"/>
          <w:highlight w:val="cyan"/>
        </w:rPr>
        <w:t>invade</w:t>
      </w:r>
      <w:r w:rsidRPr="007A438B">
        <w:rPr>
          <w:rStyle w:val="StyleUnderline"/>
        </w:rPr>
        <w:t xml:space="preserve">, </w:t>
      </w:r>
      <w:r w:rsidRPr="00B54371">
        <w:rPr>
          <w:rStyle w:val="StyleUnderline"/>
          <w:highlight w:val="cyan"/>
        </w:rPr>
        <w:t>Taiwan</w:t>
      </w:r>
      <w:r w:rsidRPr="007A438B">
        <w:rPr>
          <w:sz w:val="12"/>
        </w:rPr>
        <w:t xml:space="preserve">. While some analysis of those possibilities has tended towards alarmism (given just how difficult and costly an invasion of Taiwan would be),75 </w:t>
      </w:r>
      <w:r w:rsidRPr="007A438B">
        <w:rPr>
          <w:rStyle w:val="StyleUnderline"/>
        </w:rPr>
        <w:t>war over Taiwan remains a real possibility</w:t>
      </w:r>
      <w:r w:rsidRPr="007A438B">
        <w:rPr>
          <w:sz w:val="12"/>
        </w:rPr>
        <w:t>.</w:t>
      </w:r>
    </w:p>
    <w:p w14:paraId="26EF2319" w14:textId="77777777" w:rsidR="0080179F" w:rsidRPr="007A438B" w:rsidRDefault="0080179F" w:rsidP="0080179F">
      <w:pPr>
        <w:rPr>
          <w:sz w:val="12"/>
        </w:rPr>
      </w:pPr>
      <w:r w:rsidRPr="007A438B">
        <w:rPr>
          <w:sz w:val="12"/>
        </w:rPr>
        <w:t xml:space="preserve">A direct attack against Taiwan would be a dramatically escalatory first move from China. </w:t>
      </w:r>
      <w:r w:rsidRPr="007A438B">
        <w:rPr>
          <w:rStyle w:val="StyleUnderline"/>
        </w:rPr>
        <w:t xml:space="preserve">Were </w:t>
      </w:r>
      <w:r w:rsidRPr="00B54371">
        <w:rPr>
          <w:rStyle w:val="StyleUnderline"/>
          <w:highlight w:val="cyan"/>
        </w:rPr>
        <w:t>China</w:t>
      </w:r>
      <w:r w:rsidRPr="007A438B">
        <w:rPr>
          <w:rStyle w:val="StyleUnderline"/>
        </w:rPr>
        <w:t xml:space="preserve"> seeking to invade and occupy Taiwan, it </w:t>
      </w:r>
      <w:r w:rsidRPr="00B54371">
        <w:rPr>
          <w:rStyle w:val="StyleUnderline"/>
          <w:highlight w:val="cyan"/>
        </w:rPr>
        <w:t>would</w:t>
      </w:r>
      <w:r w:rsidRPr="007A438B">
        <w:rPr>
          <w:rStyle w:val="StyleUnderline"/>
        </w:rPr>
        <w:t xml:space="preserve"> need to </w:t>
      </w:r>
      <w:r w:rsidRPr="00B54371">
        <w:rPr>
          <w:rStyle w:val="StyleUnderline"/>
          <w:highlight w:val="cyan"/>
        </w:rPr>
        <w:t>launch</w:t>
      </w:r>
      <w:r w:rsidRPr="007A438B">
        <w:rPr>
          <w:rStyle w:val="StyleUnderline"/>
        </w:rPr>
        <w:t xml:space="preserve"> extensive and overwhelming </w:t>
      </w:r>
      <w:r w:rsidRPr="00B54371">
        <w:rPr>
          <w:rStyle w:val="Emphasis"/>
          <w:highlight w:val="cyan"/>
        </w:rPr>
        <w:t>preliminary strikes</w:t>
      </w:r>
      <w:r w:rsidRPr="00B54371">
        <w:rPr>
          <w:rStyle w:val="StyleUnderline"/>
          <w:highlight w:val="cyan"/>
        </w:rPr>
        <w:t xml:space="preserve"> to facilitate access for </w:t>
      </w:r>
      <w:r w:rsidRPr="00B54371">
        <w:rPr>
          <w:rStyle w:val="Emphasis"/>
          <w:highlight w:val="cyan"/>
        </w:rPr>
        <w:t>amphibious transports</w:t>
      </w:r>
      <w:r w:rsidRPr="007A438B">
        <w:rPr>
          <w:rStyle w:val="StyleUnderline"/>
        </w:rPr>
        <w:t xml:space="preserve"> and major surface vessels</w:t>
      </w:r>
      <w:r w:rsidRPr="007A438B">
        <w:rPr>
          <w:sz w:val="12"/>
        </w:rPr>
        <w:t>. We could expect cyberattacks on command-and-control infrastructure and potential antisatellite attacks (using either physical or cyber means). Those attacks may extend to US systems, or even to US forces based in the region.76</w:t>
      </w:r>
    </w:p>
    <w:p w14:paraId="3F223F5D" w14:textId="77777777" w:rsidR="0080179F" w:rsidRPr="007A438B" w:rsidRDefault="0080179F" w:rsidP="0080179F">
      <w:pPr>
        <w:rPr>
          <w:sz w:val="12"/>
        </w:rPr>
      </w:pPr>
      <w:r w:rsidRPr="007A438B">
        <w:rPr>
          <w:rStyle w:val="StyleUnderline"/>
        </w:rPr>
        <w:t xml:space="preserve">The US might respond to a direct Chinese attack on Taiwan in several ways. The US’s resolve to oppose the invasion directly would be stronger were US forces, systems or its homeland targeted, but it’s possible that </w:t>
      </w:r>
      <w:r w:rsidRPr="00B54371">
        <w:rPr>
          <w:rStyle w:val="StyleUnderline"/>
          <w:highlight w:val="cyan"/>
        </w:rPr>
        <w:t>the US</w:t>
      </w:r>
      <w:r w:rsidRPr="007A438B">
        <w:rPr>
          <w:rStyle w:val="StyleUnderline"/>
        </w:rPr>
        <w:t xml:space="preserve"> might </w:t>
      </w:r>
      <w:r w:rsidRPr="00B54371">
        <w:rPr>
          <w:rStyle w:val="Emphasis"/>
          <w:highlight w:val="cyan"/>
        </w:rPr>
        <w:t>intervene militarily</w:t>
      </w:r>
      <w:r w:rsidRPr="007A438B">
        <w:rPr>
          <w:rStyle w:val="StyleUnderline"/>
        </w:rPr>
        <w:t xml:space="preserve"> even </w:t>
      </w:r>
      <w:r w:rsidRPr="00B54371">
        <w:rPr>
          <w:rStyle w:val="StyleUnderline"/>
          <w:highlight w:val="cyan"/>
        </w:rPr>
        <w:t xml:space="preserve">if China directed its initial campaign </w:t>
      </w:r>
      <w:r w:rsidRPr="00B54371">
        <w:rPr>
          <w:rStyle w:val="Emphasis"/>
          <w:highlight w:val="cyan"/>
        </w:rPr>
        <w:t>only against Taiwan</w:t>
      </w:r>
      <w:r w:rsidRPr="007A438B">
        <w:rPr>
          <w:sz w:val="12"/>
        </w:rPr>
        <w:t>. Historically, the US has sought to maintain ambiguity about this calculation. Broadly speaking, a direct US military response would involve US maritime forces manoeuvring in the Western Pacific and striking Chinese capabilities, employing some version of DMO. Such a direct US response has been critiqued as being, in turn, highly escalatory because it’s likely to be operationally necessary for US strikes on Chinese capabilities (for example, on mainland-based command-and-control architecture, missile launch sites and so on) required to establish and maintain American freedom of manoeuvre.77</w:t>
      </w:r>
    </w:p>
    <w:p w14:paraId="074E6096" w14:textId="71F64C62" w:rsidR="00E54492" w:rsidRDefault="00E54492" w:rsidP="00E54492">
      <w:pPr>
        <w:pStyle w:val="Heading3"/>
      </w:pPr>
      <w:r>
        <w:t>2NC---</w:t>
      </w:r>
      <w:r w:rsidR="00CF0D03">
        <w:t>!</w:t>
      </w:r>
      <w:r>
        <w:t>---!/D---AT: No China War</w:t>
      </w:r>
    </w:p>
    <w:p w14:paraId="29E9EB85" w14:textId="52C84D53" w:rsidR="00E54492" w:rsidRDefault="00D164A5" w:rsidP="00E54492">
      <w:pPr>
        <w:pStyle w:val="Heading4"/>
      </w:pPr>
      <w:r>
        <w:t xml:space="preserve">The </w:t>
      </w:r>
      <w:r w:rsidRPr="00D164A5">
        <w:rPr>
          <w:u w:val="single"/>
        </w:rPr>
        <w:t>human</w:t>
      </w:r>
      <w:r>
        <w:t xml:space="preserve"> </w:t>
      </w:r>
      <w:r w:rsidRPr="00D164A5">
        <w:rPr>
          <w:u w:val="single"/>
        </w:rPr>
        <w:t>factor</w:t>
      </w:r>
      <w:r>
        <w:t xml:space="preserve"> makes </w:t>
      </w:r>
      <w:r w:rsidRPr="00D164A5">
        <w:rPr>
          <w:u w:val="single"/>
        </w:rPr>
        <w:t>escalation</w:t>
      </w:r>
      <w:r>
        <w:t xml:space="preserve"> an </w:t>
      </w:r>
      <w:r w:rsidRPr="00D164A5">
        <w:rPr>
          <w:u w:val="single"/>
        </w:rPr>
        <w:t>ever</w:t>
      </w:r>
      <w:r>
        <w:t>-</w:t>
      </w:r>
      <w:r w:rsidRPr="00D164A5">
        <w:rPr>
          <w:u w:val="single"/>
        </w:rPr>
        <w:t>present</w:t>
      </w:r>
      <w:r>
        <w:t xml:space="preserve"> </w:t>
      </w:r>
      <w:r w:rsidRPr="00D164A5">
        <w:rPr>
          <w:u w:val="single"/>
        </w:rPr>
        <w:t>threat</w:t>
      </w:r>
      <w:r>
        <w:t xml:space="preserve">, </w:t>
      </w:r>
      <w:r w:rsidRPr="00D164A5">
        <w:rPr>
          <w:u w:val="single"/>
        </w:rPr>
        <w:t>especially</w:t>
      </w:r>
      <w:r>
        <w:t xml:space="preserve"> with the introduction of </w:t>
      </w:r>
      <w:r w:rsidRPr="00D164A5">
        <w:rPr>
          <w:u w:val="single"/>
        </w:rPr>
        <w:t>new</w:t>
      </w:r>
      <w:r>
        <w:t xml:space="preserve"> </w:t>
      </w:r>
      <w:r w:rsidRPr="00D164A5">
        <w:rPr>
          <w:u w:val="single"/>
        </w:rPr>
        <w:t>tech</w:t>
      </w:r>
      <w:r>
        <w:t xml:space="preserve">. </w:t>
      </w:r>
    </w:p>
    <w:p w14:paraId="0DFD042B" w14:textId="53B01E56" w:rsidR="00E54492" w:rsidRPr="00D268EC" w:rsidRDefault="00E54492" w:rsidP="00E54492">
      <w:r w:rsidRPr="006679A8">
        <w:rPr>
          <w:rStyle w:val="Style13ptBold"/>
        </w:rPr>
        <w:t>Leben ’24</w:t>
      </w:r>
      <w:r>
        <w:t xml:space="preserve"> [William Leben, ASPI analyst specializing in future war; senior analyst at the Development Intelligence Lab; expert associate at Australian National University’s National Security College; former Australian Army Officer with operational experience; Diploma of Military Leadership, Royal Military College-Duntroon; BA, international and political studies and history, University of New South Wales-Sydney; MPhil, international development, University of Oxford. February 2024. Australian Strategic Policy Institute Special Report “Escalation risks in the Indo-Pacific: A review for practitioners” </w:t>
      </w:r>
      <w:r w:rsidRPr="00B76F53">
        <w:t>https://ad-aspi.s3.ap-southeast-2.amazonaws.com/2024-02/SR201%20Escalation%20risks%20in%20the%20Indo-Pacific.pdf</w:t>
      </w:r>
      <w:r>
        <w:t xml:space="preserve"> </w:t>
      </w:r>
      <w:r w:rsidR="00B76F53">
        <w:t xml:space="preserve">Accessed 6.26.2025 // </w:t>
      </w:r>
      <w:r w:rsidR="00B76F53">
        <w:rPr>
          <w:b/>
          <w:i/>
        </w:rPr>
        <w:t>mosuQ</w:t>
      </w:r>
      <w:r w:rsidR="00B76F53">
        <w:t>]</w:t>
      </w:r>
    </w:p>
    <w:p w14:paraId="3E959799" w14:textId="77777777" w:rsidR="00E54492" w:rsidRPr="00D164A5" w:rsidRDefault="00E54492" w:rsidP="00E54492">
      <w:pPr>
        <w:rPr>
          <w:sz w:val="12"/>
        </w:rPr>
      </w:pPr>
      <w:r w:rsidRPr="00D164A5">
        <w:rPr>
          <w:sz w:val="12"/>
        </w:rPr>
        <w:t>Human frailty</w:t>
      </w:r>
    </w:p>
    <w:p w14:paraId="0BE5A858" w14:textId="77777777" w:rsidR="00E54492" w:rsidRPr="00D164A5" w:rsidRDefault="00E54492" w:rsidP="00E54492">
      <w:pPr>
        <w:rPr>
          <w:sz w:val="12"/>
        </w:rPr>
      </w:pPr>
      <w:r w:rsidRPr="00D164A5">
        <w:rPr>
          <w:sz w:val="12"/>
        </w:rPr>
        <w:t xml:space="preserve">Finally, </w:t>
      </w:r>
      <w:r w:rsidRPr="00D164A5">
        <w:rPr>
          <w:rStyle w:val="StyleUnderline"/>
        </w:rPr>
        <w:t xml:space="preserve">because </w:t>
      </w:r>
      <w:r w:rsidRPr="00B54371">
        <w:rPr>
          <w:rStyle w:val="Emphasis"/>
          <w:highlight w:val="cyan"/>
        </w:rPr>
        <w:t>human error</w:t>
      </w:r>
      <w:r w:rsidRPr="00B54371">
        <w:rPr>
          <w:rStyle w:val="StyleUnderline"/>
          <w:highlight w:val="cyan"/>
        </w:rPr>
        <w:t xml:space="preserve"> is an </w:t>
      </w:r>
      <w:r w:rsidRPr="00B54371">
        <w:rPr>
          <w:rStyle w:val="Emphasis"/>
          <w:highlight w:val="cyan"/>
        </w:rPr>
        <w:t>ever-present risk</w:t>
      </w:r>
      <w:r w:rsidRPr="00D164A5">
        <w:rPr>
          <w:rStyle w:val="StyleUnderline"/>
        </w:rPr>
        <w:t xml:space="preserve">, we must not reduce any analysis of escalation risks to schematic </w:t>
      </w:r>
      <w:r w:rsidRPr="00D164A5">
        <w:rPr>
          <w:rStyle w:val="Emphasis"/>
        </w:rPr>
        <w:t>rational calculations</w:t>
      </w:r>
      <w:r w:rsidRPr="00D164A5">
        <w:rPr>
          <w:sz w:val="12"/>
        </w:rPr>
        <w:t>.55</w:t>
      </w:r>
    </w:p>
    <w:p w14:paraId="0477F0B2" w14:textId="77777777" w:rsidR="00E54492" w:rsidRPr="00D164A5" w:rsidRDefault="00E54492" w:rsidP="00E54492">
      <w:pPr>
        <w:rPr>
          <w:sz w:val="12"/>
        </w:rPr>
      </w:pPr>
      <w:r w:rsidRPr="00B54371">
        <w:rPr>
          <w:rStyle w:val="StyleUnderline"/>
          <w:highlight w:val="cyan"/>
        </w:rPr>
        <w:t>Leaders are</w:t>
      </w:r>
      <w:r w:rsidRPr="00D164A5">
        <w:rPr>
          <w:rStyle w:val="StyleUnderline"/>
        </w:rPr>
        <w:t xml:space="preserve"> often </w:t>
      </w:r>
      <w:r w:rsidRPr="00B54371">
        <w:rPr>
          <w:rStyle w:val="Emphasis"/>
          <w:highlight w:val="cyan"/>
        </w:rPr>
        <w:t>ego-driven</w:t>
      </w:r>
      <w:r w:rsidRPr="00D164A5">
        <w:rPr>
          <w:rStyle w:val="StyleUnderline"/>
        </w:rPr>
        <w:t xml:space="preserve">, and </w:t>
      </w:r>
      <w:r w:rsidRPr="00B54371">
        <w:rPr>
          <w:rStyle w:val="StyleUnderline"/>
          <w:highlight w:val="cyan"/>
        </w:rPr>
        <w:t xml:space="preserve">public sentiment and </w:t>
      </w:r>
      <w:r w:rsidRPr="00B54371">
        <w:rPr>
          <w:rStyle w:val="Emphasis"/>
          <w:highlight w:val="cyan"/>
        </w:rPr>
        <w:t>emotions</w:t>
      </w:r>
      <w:r w:rsidRPr="00B54371">
        <w:rPr>
          <w:rStyle w:val="StyleUnderline"/>
          <w:highlight w:val="cyan"/>
        </w:rPr>
        <w:t xml:space="preserve"> shape</w:t>
      </w:r>
      <w:r w:rsidRPr="00D164A5">
        <w:rPr>
          <w:rStyle w:val="StyleUnderline"/>
        </w:rPr>
        <w:t xml:space="preserve"> individual </w:t>
      </w:r>
      <w:r w:rsidRPr="00B54371">
        <w:rPr>
          <w:rStyle w:val="StyleUnderline"/>
          <w:highlight w:val="cyan"/>
        </w:rPr>
        <w:t>decision-makers’ environments</w:t>
      </w:r>
      <w:r w:rsidRPr="00D164A5">
        <w:rPr>
          <w:rStyle w:val="StyleUnderline"/>
        </w:rPr>
        <w:t xml:space="preserve">. Analysts must make </w:t>
      </w:r>
      <w:r w:rsidRPr="00B54371">
        <w:rPr>
          <w:rStyle w:val="StyleUnderline"/>
          <w:highlight w:val="cyan"/>
        </w:rPr>
        <w:t xml:space="preserve">shaky deductions from </w:t>
      </w:r>
      <w:r w:rsidRPr="00B54371">
        <w:rPr>
          <w:rStyle w:val="Emphasis"/>
          <w:highlight w:val="cyan"/>
        </w:rPr>
        <w:t>partial information</w:t>
      </w:r>
      <w:r w:rsidRPr="00D164A5">
        <w:rPr>
          <w:rStyle w:val="StyleUnderline"/>
        </w:rPr>
        <w:t xml:space="preserve">. </w:t>
      </w:r>
      <w:r w:rsidRPr="00B54371">
        <w:rPr>
          <w:rStyle w:val="StyleUnderline"/>
          <w:highlight w:val="cyan"/>
        </w:rPr>
        <w:t>Commanders</w:t>
      </w:r>
      <w:r w:rsidRPr="00D164A5">
        <w:rPr>
          <w:rStyle w:val="StyleUnderline"/>
        </w:rPr>
        <w:t xml:space="preserve"> sometimes </w:t>
      </w:r>
      <w:r w:rsidRPr="00B54371">
        <w:rPr>
          <w:rStyle w:val="StyleUnderline"/>
          <w:highlight w:val="cyan"/>
        </w:rPr>
        <w:t xml:space="preserve">do downright </w:t>
      </w:r>
      <w:r w:rsidRPr="00B54371">
        <w:rPr>
          <w:rStyle w:val="Emphasis"/>
          <w:highlight w:val="cyan"/>
        </w:rPr>
        <w:t>dangerous things</w:t>
      </w:r>
      <w:r w:rsidRPr="00D164A5">
        <w:rPr>
          <w:sz w:val="12"/>
        </w:rPr>
        <w:t>. During the Cuban missile crisis, Kennedy perceived Soviet actions in a highly personalised way. In his mind, this was an attack on the President himself: ‘He can’t do that to me!’56</w:t>
      </w:r>
    </w:p>
    <w:p w14:paraId="08597D09" w14:textId="77777777" w:rsidR="00E54492" w:rsidRPr="00D164A5" w:rsidRDefault="00E54492" w:rsidP="00E54492">
      <w:pPr>
        <w:rPr>
          <w:sz w:val="12"/>
        </w:rPr>
      </w:pPr>
      <w:r w:rsidRPr="00D164A5">
        <w:rPr>
          <w:rStyle w:val="StyleUnderline"/>
        </w:rPr>
        <w:t xml:space="preserve">Sometimes things are done </w:t>
      </w:r>
      <w:r w:rsidRPr="00B54371">
        <w:rPr>
          <w:rStyle w:val="Emphasis"/>
          <w:highlight w:val="cyan"/>
        </w:rPr>
        <w:t>without authorisation</w:t>
      </w:r>
      <w:r w:rsidRPr="00D164A5">
        <w:rPr>
          <w:sz w:val="12"/>
        </w:rPr>
        <w:t>. During the crisis precipitated by the Soviet shootdown of KAL 007 in 1983, relatively junior US Air Force officers dispatched combat aircraft from Japan to near the Soviet island of Sakhalin, apparently with the unauthorised intention of provoking an incident.57</w:t>
      </w:r>
    </w:p>
    <w:p w14:paraId="6C1E87BA" w14:textId="77777777" w:rsidR="00E54492" w:rsidRPr="00D164A5" w:rsidRDefault="00E54492" w:rsidP="00E54492">
      <w:pPr>
        <w:rPr>
          <w:sz w:val="12"/>
        </w:rPr>
      </w:pPr>
      <w:r w:rsidRPr="00D164A5">
        <w:rPr>
          <w:sz w:val="12"/>
        </w:rPr>
        <w:t>The Cold War also saw a terrifying number of near-miss accidents with nuclear weapons for other reasons, including many subjective decisions to ignore early-warning systems, precipitated by anything from reflected sunlight in satellite sensors to the mistaken use of exercise simulation tapes in live systems.58</w:t>
      </w:r>
    </w:p>
    <w:p w14:paraId="6A49D305" w14:textId="77777777" w:rsidR="00E54492" w:rsidRPr="00D164A5" w:rsidRDefault="00E54492" w:rsidP="00E54492">
      <w:pPr>
        <w:rPr>
          <w:sz w:val="12"/>
        </w:rPr>
      </w:pPr>
      <w:r w:rsidRPr="00D164A5">
        <w:rPr>
          <w:rStyle w:val="StyleUnderline"/>
        </w:rPr>
        <w:t xml:space="preserve">The potential </w:t>
      </w:r>
      <w:r w:rsidRPr="00B54371">
        <w:rPr>
          <w:rStyle w:val="StyleUnderline"/>
          <w:highlight w:val="cyan"/>
        </w:rPr>
        <w:t xml:space="preserve">integration of new forms of </w:t>
      </w:r>
      <w:r w:rsidRPr="00B54371">
        <w:rPr>
          <w:rStyle w:val="Emphasis"/>
          <w:highlight w:val="cyan"/>
        </w:rPr>
        <w:t>automation</w:t>
      </w:r>
      <w:r w:rsidRPr="00B54371">
        <w:rPr>
          <w:rStyle w:val="StyleUnderline"/>
          <w:highlight w:val="cyan"/>
        </w:rPr>
        <w:t xml:space="preserve"> and</w:t>
      </w:r>
      <w:r w:rsidRPr="00D164A5">
        <w:rPr>
          <w:rStyle w:val="StyleUnderline"/>
        </w:rPr>
        <w:t xml:space="preserve"> artificial intelligence (</w:t>
      </w:r>
      <w:r w:rsidRPr="00B54371">
        <w:rPr>
          <w:rStyle w:val="Emphasis"/>
          <w:highlight w:val="cyan"/>
        </w:rPr>
        <w:t>AI</w:t>
      </w:r>
      <w:r w:rsidRPr="00D164A5">
        <w:rPr>
          <w:rStyle w:val="StyleUnderline"/>
        </w:rPr>
        <w:t xml:space="preserve">) into command-and-control </w:t>
      </w:r>
      <w:r w:rsidRPr="00B54371">
        <w:rPr>
          <w:rStyle w:val="StyleUnderline"/>
          <w:highlight w:val="cyan"/>
        </w:rPr>
        <w:t>systems</w:t>
      </w:r>
      <w:r w:rsidRPr="00D164A5">
        <w:rPr>
          <w:rStyle w:val="StyleUnderline"/>
        </w:rPr>
        <w:t xml:space="preserve">, both </w:t>
      </w:r>
      <w:r w:rsidRPr="00B54371">
        <w:rPr>
          <w:rStyle w:val="Emphasis"/>
          <w:highlight w:val="cyan"/>
        </w:rPr>
        <w:t>nuclear</w:t>
      </w:r>
      <w:r w:rsidRPr="00B54371">
        <w:rPr>
          <w:rStyle w:val="StyleUnderline"/>
          <w:highlight w:val="cyan"/>
        </w:rPr>
        <w:t xml:space="preserve"> and conventional</w:t>
      </w:r>
      <w:r w:rsidRPr="00D164A5">
        <w:rPr>
          <w:rStyle w:val="StyleUnderline"/>
        </w:rPr>
        <w:t xml:space="preserve">, would </w:t>
      </w:r>
      <w:r w:rsidRPr="00B54371">
        <w:rPr>
          <w:rStyle w:val="StyleUnderline"/>
          <w:highlight w:val="cyan"/>
        </w:rPr>
        <w:t>affect</w:t>
      </w:r>
      <w:r w:rsidRPr="00D164A5">
        <w:rPr>
          <w:rStyle w:val="StyleUnderline"/>
        </w:rPr>
        <w:t xml:space="preserve"> those </w:t>
      </w:r>
      <w:r w:rsidRPr="00B54371">
        <w:rPr>
          <w:rStyle w:val="StyleUnderline"/>
          <w:highlight w:val="cyan"/>
        </w:rPr>
        <w:t>decision-making processes</w:t>
      </w:r>
      <w:r w:rsidRPr="00D164A5">
        <w:rPr>
          <w:rStyle w:val="StyleUnderline"/>
        </w:rPr>
        <w:t xml:space="preserve"> in complex ways</w:t>
      </w:r>
      <w:r w:rsidRPr="00D164A5">
        <w:rPr>
          <w:sz w:val="12"/>
        </w:rPr>
        <w:t xml:space="preserve">. While this impact will be (and probably already is) nuanced, one likely possibility seems to be the further compression of decision-making time frames.59 The US has already publicly rejected so-called ‘dead hand’ systems, which automate nuclear retaliation, and which according to old Soviet theory strengthen deterrence.60 </w:t>
      </w:r>
      <w:r w:rsidRPr="00D164A5">
        <w:rPr>
          <w:sz w:val="12"/>
          <w:szCs w:val="10"/>
        </w:rPr>
        <w:t>The US doesn’t share that view and has committed to a human in the loop in all nuclear command and control. Discussion about the inclusion of greater automation and AI in nuclear forces is only growing, though, especially while there are concerns that one side might gain a significant advantage by incorporating those technologies firs</w:t>
      </w:r>
      <w:r w:rsidRPr="00D164A5">
        <w:rPr>
          <w:sz w:val="12"/>
        </w:rPr>
        <w:t>t.</w:t>
      </w:r>
    </w:p>
    <w:p w14:paraId="2D3148C0" w14:textId="77777777" w:rsidR="00E54492" w:rsidRPr="00D164A5" w:rsidRDefault="00E54492" w:rsidP="00E54492">
      <w:pPr>
        <w:rPr>
          <w:sz w:val="12"/>
        </w:rPr>
      </w:pPr>
      <w:r w:rsidRPr="00D164A5">
        <w:rPr>
          <w:sz w:val="12"/>
        </w:rPr>
        <w:t xml:space="preserve">There are whole libraries on the flaws and pitfalls of nuclear decision-making under suboptimal, real-world conditions.61 The point here is simply that </w:t>
      </w:r>
      <w:r w:rsidRPr="00D164A5">
        <w:rPr>
          <w:rStyle w:val="StyleUnderline"/>
        </w:rPr>
        <w:t xml:space="preserve">nothing has changed about the potential for the </w:t>
      </w:r>
      <w:r w:rsidRPr="00B54371">
        <w:rPr>
          <w:rStyle w:val="StyleUnderline"/>
          <w:highlight w:val="cyan"/>
        </w:rPr>
        <w:t>humans involved in</w:t>
      </w:r>
      <w:r w:rsidRPr="00D164A5">
        <w:rPr>
          <w:rStyle w:val="StyleUnderline"/>
        </w:rPr>
        <w:t xml:space="preserve"> such </w:t>
      </w:r>
      <w:r w:rsidRPr="00B54371">
        <w:rPr>
          <w:rStyle w:val="StyleUnderline"/>
          <w:highlight w:val="cyan"/>
        </w:rPr>
        <w:t>high-stakes decisions</w:t>
      </w:r>
      <w:r w:rsidRPr="00D164A5">
        <w:rPr>
          <w:rStyle w:val="StyleUnderline"/>
        </w:rPr>
        <w:t xml:space="preserve"> to </w:t>
      </w:r>
      <w:r w:rsidRPr="00B54371">
        <w:rPr>
          <w:rStyle w:val="StyleUnderline"/>
          <w:highlight w:val="cyan"/>
        </w:rPr>
        <w:t>do terribly dangerous and ill-considered things</w:t>
      </w:r>
      <w:r w:rsidRPr="00D164A5">
        <w:rPr>
          <w:rStyle w:val="StyleUnderline"/>
        </w:rPr>
        <w:t xml:space="preserve">. And there’s a good chance that </w:t>
      </w:r>
      <w:r w:rsidRPr="00B54371">
        <w:rPr>
          <w:rStyle w:val="StyleUnderline"/>
          <w:highlight w:val="cyan"/>
        </w:rPr>
        <w:t xml:space="preserve">technological </w:t>
      </w:r>
      <w:r w:rsidRPr="00B54371">
        <w:rPr>
          <w:rStyle w:val="Emphasis"/>
          <w:highlight w:val="cyan"/>
        </w:rPr>
        <w:t>innovations</w:t>
      </w:r>
      <w:r w:rsidRPr="00D164A5">
        <w:rPr>
          <w:rStyle w:val="StyleUnderline"/>
        </w:rPr>
        <w:t xml:space="preserve"> could </w:t>
      </w:r>
      <w:r w:rsidRPr="00B54371">
        <w:rPr>
          <w:rStyle w:val="Emphasis"/>
          <w:highlight w:val="cyan"/>
        </w:rPr>
        <w:t>exacerbate</w:t>
      </w:r>
      <w:r w:rsidRPr="00B54371">
        <w:rPr>
          <w:rStyle w:val="StyleUnderline"/>
          <w:highlight w:val="cyan"/>
        </w:rPr>
        <w:t xml:space="preserve"> rather than mitigate</w:t>
      </w:r>
      <w:r w:rsidRPr="00F1068F">
        <w:rPr>
          <w:rStyle w:val="StyleUnderline"/>
        </w:rPr>
        <w:t xml:space="preserve"> those </w:t>
      </w:r>
      <w:r w:rsidRPr="00B54371">
        <w:rPr>
          <w:rStyle w:val="Emphasis"/>
          <w:highlight w:val="cyan"/>
        </w:rPr>
        <w:t>human frailties</w:t>
      </w:r>
      <w:r w:rsidRPr="00D164A5">
        <w:rPr>
          <w:sz w:val="12"/>
        </w:rPr>
        <w:t>.</w:t>
      </w:r>
    </w:p>
    <w:p w14:paraId="56C0B0BC" w14:textId="77777777" w:rsidR="00E54492" w:rsidRPr="00D164A5" w:rsidRDefault="00E54492" w:rsidP="00E54492">
      <w:pPr>
        <w:rPr>
          <w:sz w:val="12"/>
        </w:rPr>
      </w:pPr>
      <w:r w:rsidRPr="00D164A5">
        <w:rPr>
          <w:sz w:val="12"/>
        </w:rPr>
        <w:t xml:space="preserve">In summary, the ambiguity built into the maritime domain, </w:t>
      </w:r>
      <w:r w:rsidRPr="00D164A5">
        <w:rPr>
          <w:rStyle w:val="StyleUnderline"/>
        </w:rPr>
        <w:t xml:space="preserve">the </w:t>
      </w:r>
      <w:r w:rsidRPr="00B54371">
        <w:rPr>
          <w:rStyle w:val="StyleUnderline"/>
          <w:highlight w:val="cyan"/>
        </w:rPr>
        <w:t xml:space="preserve">uncertainty introduced by </w:t>
      </w:r>
      <w:r w:rsidRPr="00B54371">
        <w:rPr>
          <w:rStyle w:val="Emphasis"/>
          <w:highlight w:val="cyan"/>
        </w:rPr>
        <w:t>new tech</w:t>
      </w:r>
      <w:r w:rsidRPr="00D164A5">
        <w:rPr>
          <w:rStyle w:val="StyleUnderline"/>
        </w:rPr>
        <w:t>nologies</w:t>
      </w:r>
      <w:r w:rsidRPr="00D164A5">
        <w:rPr>
          <w:sz w:val="12"/>
        </w:rPr>
        <w:t xml:space="preserve">, ongoing unknowns in the US–China nuclear balance, </w:t>
      </w:r>
      <w:r w:rsidRPr="00B54371">
        <w:rPr>
          <w:rStyle w:val="StyleUnderline"/>
          <w:highlight w:val="cyan"/>
        </w:rPr>
        <w:t>and the</w:t>
      </w:r>
      <w:r w:rsidRPr="00D164A5">
        <w:rPr>
          <w:rStyle w:val="StyleUnderline"/>
        </w:rPr>
        <w:t xml:space="preserve"> ever-present </w:t>
      </w:r>
      <w:r w:rsidRPr="00B54371">
        <w:rPr>
          <w:rStyle w:val="StyleUnderline"/>
          <w:highlight w:val="cyan"/>
        </w:rPr>
        <w:t xml:space="preserve">potential for </w:t>
      </w:r>
      <w:r w:rsidRPr="00B54371">
        <w:rPr>
          <w:rStyle w:val="Emphasis"/>
          <w:highlight w:val="cyan"/>
        </w:rPr>
        <w:t>human error</w:t>
      </w:r>
      <w:r w:rsidRPr="00D164A5">
        <w:rPr>
          <w:rStyle w:val="StyleUnderline"/>
        </w:rPr>
        <w:t xml:space="preserve"> should </w:t>
      </w:r>
      <w:r w:rsidRPr="00B54371">
        <w:rPr>
          <w:rStyle w:val="StyleUnderline"/>
          <w:highlight w:val="cyan"/>
        </w:rPr>
        <w:t>all</w:t>
      </w:r>
      <w:r w:rsidRPr="00D164A5">
        <w:rPr>
          <w:rStyle w:val="StyleUnderline"/>
        </w:rPr>
        <w:t xml:space="preserve"> be </w:t>
      </w:r>
      <w:r w:rsidRPr="00B54371">
        <w:rPr>
          <w:rStyle w:val="StyleUnderline"/>
          <w:highlight w:val="cyan"/>
        </w:rPr>
        <w:t xml:space="preserve">cause for </w:t>
      </w:r>
      <w:r w:rsidRPr="00B54371">
        <w:rPr>
          <w:rStyle w:val="Emphasis"/>
          <w:highlight w:val="cyan"/>
        </w:rPr>
        <w:t>great and ongoing concern</w:t>
      </w:r>
      <w:r w:rsidRPr="00D164A5">
        <w:rPr>
          <w:rStyle w:val="StyleUnderline"/>
        </w:rPr>
        <w:t xml:space="preserve">. </w:t>
      </w:r>
      <w:r w:rsidRPr="00B54371">
        <w:rPr>
          <w:rStyle w:val="StyleUnderline"/>
          <w:highlight w:val="cyan"/>
        </w:rPr>
        <w:t xml:space="preserve">Nothing about the </w:t>
      </w:r>
      <w:r w:rsidRPr="00B54371">
        <w:rPr>
          <w:rStyle w:val="Emphasis"/>
          <w:highlight w:val="cyan"/>
        </w:rPr>
        <w:t>nuclear</w:t>
      </w:r>
      <w:r w:rsidRPr="00B54371">
        <w:rPr>
          <w:rStyle w:val="StyleUnderline"/>
          <w:highlight w:val="cyan"/>
        </w:rPr>
        <w:t xml:space="preserve"> or broader military balance should be </w:t>
      </w:r>
      <w:r w:rsidRPr="00B54371">
        <w:rPr>
          <w:rStyle w:val="Emphasis"/>
          <w:highlight w:val="cyan"/>
        </w:rPr>
        <w:t>assumed to be stable</w:t>
      </w:r>
      <w:r w:rsidRPr="00D164A5">
        <w:rPr>
          <w:sz w:val="12"/>
        </w:rPr>
        <w:t>.</w:t>
      </w:r>
    </w:p>
    <w:p w14:paraId="394904F9" w14:textId="77777777" w:rsidR="00E54492" w:rsidRPr="00D164A5" w:rsidRDefault="00E54492" w:rsidP="00E54492">
      <w:pPr>
        <w:rPr>
          <w:sz w:val="12"/>
        </w:rPr>
      </w:pPr>
      <w:r w:rsidRPr="00D164A5">
        <w:rPr>
          <w:rStyle w:val="StyleUnderline"/>
        </w:rPr>
        <w:t xml:space="preserve">Particular concerns include the preference of some military planners for </w:t>
      </w:r>
      <w:r w:rsidRPr="00D164A5">
        <w:rPr>
          <w:rStyle w:val="Emphasis"/>
        </w:rPr>
        <w:t>offensive action</w:t>
      </w:r>
      <w:r w:rsidRPr="00D164A5">
        <w:rPr>
          <w:sz w:val="12"/>
        </w:rPr>
        <w:t xml:space="preserve">,62 </w:t>
      </w:r>
      <w:r w:rsidRPr="00D164A5">
        <w:rPr>
          <w:rStyle w:val="StyleUnderline"/>
        </w:rPr>
        <w:t xml:space="preserve">as well as the faith that analysts believe </w:t>
      </w:r>
      <w:r w:rsidRPr="00D164A5">
        <w:rPr>
          <w:rStyle w:val="Emphasis"/>
        </w:rPr>
        <w:t>China</w:t>
      </w:r>
      <w:r w:rsidRPr="00D164A5">
        <w:rPr>
          <w:rStyle w:val="StyleUnderline"/>
        </w:rPr>
        <w:t xml:space="preserve"> places in the </w:t>
      </w:r>
      <w:r w:rsidRPr="00D164A5">
        <w:rPr>
          <w:rStyle w:val="Emphasis"/>
        </w:rPr>
        <w:t>controllability of escalation</w:t>
      </w:r>
      <w:r w:rsidRPr="00D164A5">
        <w:rPr>
          <w:rStyle w:val="StyleUnderline"/>
        </w:rPr>
        <w:t>, including below the level of ‘war’</w:t>
      </w:r>
      <w:r w:rsidRPr="00D164A5">
        <w:rPr>
          <w:sz w:val="12"/>
        </w:rPr>
        <w:t>.63 Understanding those risks is important for policymakers in countries like Australia.</w:t>
      </w:r>
    </w:p>
    <w:p w14:paraId="44B97AAA" w14:textId="1A1F00B0" w:rsidR="00802B9F" w:rsidRDefault="00D164A5" w:rsidP="00802B9F">
      <w:pPr>
        <w:pStyle w:val="Heading4"/>
      </w:pPr>
      <w:r>
        <w:t xml:space="preserve">Escalation is </w:t>
      </w:r>
      <w:r w:rsidRPr="00D164A5">
        <w:rPr>
          <w:u w:val="single"/>
        </w:rPr>
        <w:t>possible</w:t>
      </w:r>
      <w:r>
        <w:t xml:space="preserve"> and </w:t>
      </w:r>
      <w:r w:rsidRPr="00D164A5">
        <w:rPr>
          <w:u w:val="single"/>
        </w:rPr>
        <w:t>dangerous</w:t>
      </w:r>
      <w:r>
        <w:t xml:space="preserve">---there’s a </w:t>
      </w:r>
      <w:r w:rsidRPr="00D164A5">
        <w:rPr>
          <w:u w:val="single"/>
        </w:rPr>
        <w:t>laundry</w:t>
      </w:r>
      <w:r>
        <w:t xml:space="preserve"> </w:t>
      </w:r>
      <w:r w:rsidRPr="00D164A5">
        <w:rPr>
          <w:u w:val="single"/>
        </w:rPr>
        <w:t>list</w:t>
      </w:r>
      <w:r>
        <w:t xml:space="preserve"> of </w:t>
      </w:r>
      <w:r w:rsidRPr="00D164A5">
        <w:rPr>
          <w:u w:val="single"/>
        </w:rPr>
        <w:t>thresholds</w:t>
      </w:r>
      <w:r>
        <w:t xml:space="preserve"> that could be crossed. </w:t>
      </w:r>
    </w:p>
    <w:p w14:paraId="74E60B4F" w14:textId="77777777" w:rsidR="00B76F53" w:rsidRPr="00D268EC" w:rsidRDefault="00B76F53" w:rsidP="00B76F53">
      <w:r w:rsidRPr="006679A8">
        <w:rPr>
          <w:rStyle w:val="Style13ptBold"/>
        </w:rPr>
        <w:t>Leben ’24</w:t>
      </w:r>
      <w:r>
        <w:t xml:space="preserve"> [William Leben, ASPI analyst specializing in future war; senior analyst at the Development Intelligence Lab; expert associate at Australian National University’s National Security College; former Australian Army Officer with operational experience; Diploma of Military Leadership, Royal Military College-Duntroon; BA, international and political studies and history, University of New South Wales-Sydney; MPhil, international development, University of Oxford. February 2024. Australian Strategic Policy Institute Special Report “Escalation risks in the Indo-Pacific: A review for practitioners” </w:t>
      </w:r>
      <w:r w:rsidRPr="00B76F53">
        <w:t>https://ad-aspi.s3.ap-southeast-2.amazonaws.com/2024-02/SR201%20Escalation%20risks%20in%20the%20Indo-Pacific.pdf</w:t>
      </w:r>
      <w:r>
        <w:t xml:space="preserve"> Accessed 6.26.2025 // </w:t>
      </w:r>
      <w:r>
        <w:rPr>
          <w:b/>
          <w:i/>
        </w:rPr>
        <w:t>mosuQ</w:t>
      </w:r>
      <w:r>
        <w:t>]</w:t>
      </w:r>
    </w:p>
    <w:p w14:paraId="142E6395" w14:textId="77777777" w:rsidR="00802B9F" w:rsidRPr="00D164A5" w:rsidRDefault="00802B9F" w:rsidP="00802B9F">
      <w:pPr>
        <w:rPr>
          <w:sz w:val="12"/>
        </w:rPr>
      </w:pPr>
      <w:r w:rsidRPr="00D164A5">
        <w:rPr>
          <w:sz w:val="12"/>
        </w:rPr>
        <w:t>Salient thresholds</w:t>
      </w:r>
    </w:p>
    <w:p w14:paraId="52AF1049" w14:textId="77777777" w:rsidR="00802B9F" w:rsidRPr="00D164A5" w:rsidRDefault="00802B9F" w:rsidP="00802B9F">
      <w:pPr>
        <w:rPr>
          <w:sz w:val="12"/>
        </w:rPr>
      </w:pPr>
      <w:r w:rsidRPr="00D164A5">
        <w:rPr>
          <w:sz w:val="12"/>
        </w:rPr>
        <w:t xml:space="preserve">A range of thresholds might apply across these scenarios. The </w:t>
      </w:r>
      <w:r w:rsidRPr="00B54371">
        <w:rPr>
          <w:rStyle w:val="Emphasis"/>
          <w:highlight w:val="cyan"/>
        </w:rPr>
        <w:t>thresholds</w:t>
      </w:r>
      <w:r w:rsidRPr="00B54371">
        <w:rPr>
          <w:rStyle w:val="StyleUnderline"/>
          <w:highlight w:val="cyan"/>
        </w:rPr>
        <w:t xml:space="preserve"> could be crossed deliberately or through </w:t>
      </w:r>
      <w:r w:rsidRPr="00B54371">
        <w:rPr>
          <w:rStyle w:val="Emphasis"/>
          <w:highlight w:val="cyan"/>
        </w:rPr>
        <w:t>inadvertent escalation</w:t>
      </w:r>
      <w:r w:rsidRPr="00D164A5">
        <w:rPr>
          <w:sz w:val="12"/>
        </w:rPr>
        <w:t>. Salient thresholds include:</w:t>
      </w:r>
    </w:p>
    <w:p w14:paraId="2110B376" w14:textId="77777777" w:rsidR="00802B9F" w:rsidRPr="00D164A5" w:rsidRDefault="00802B9F" w:rsidP="00802B9F">
      <w:pPr>
        <w:rPr>
          <w:sz w:val="12"/>
        </w:rPr>
      </w:pPr>
      <w:r w:rsidRPr="00D164A5">
        <w:rPr>
          <w:sz w:val="12"/>
        </w:rPr>
        <w:t>• targeting of mainland Chinese command-and-control architecture, especially where those assets are entangled with China’s nuclear deterrent</w:t>
      </w:r>
    </w:p>
    <w:p w14:paraId="18C181C6" w14:textId="77777777" w:rsidR="00802B9F" w:rsidRPr="00D164A5" w:rsidRDefault="00802B9F" w:rsidP="00802B9F">
      <w:pPr>
        <w:rPr>
          <w:sz w:val="12"/>
        </w:rPr>
      </w:pPr>
      <w:r w:rsidRPr="00D164A5">
        <w:rPr>
          <w:sz w:val="12"/>
        </w:rPr>
        <w:t>• targeting of space-based capabilities, of either the US or China, when the true significance or perceived value of a particular asset is not appreciated (this is probably well understood for military assets, but uncertainty might be significant for commercial assets that have military utility, for example)</w:t>
      </w:r>
    </w:p>
    <w:p w14:paraId="529C3C7B" w14:textId="77777777" w:rsidR="00802B9F" w:rsidRPr="00D164A5" w:rsidRDefault="00802B9F" w:rsidP="00802B9F">
      <w:pPr>
        <w:rPr>
          <w:sz w:val="12"/>
        </w:rPr>
      </w:pPr>
      <w:r w:rsidRPr="00D164A5">
        <w:rPr>
          <w:sz w:val="12"/>
        </w:rPr>
        <w:t>• targeting of mainland Chinese missile sites, particularly those that house dual-use systems</w:t>
      </w:r>
    </w:p>
    <w:p w14:paraId="4EC91353" w14:textId="77777777" w:rsidR="00802B9F" w:rsidRPr="00D164A5" w:rsidRDefault="00802B9F" w:rsidP="00802B9F">
      <w:pPr>
        <w:rPr>
          <w:sz w:val="12"/>
        </w:rPr>
      </w:pPr>
      <w:r w:rsidRPr="00D164A5">
        <w:rPr>
          <w:sz w:val="12"/>
        </w:rPr>
        <w:t xml:space="preserve">• </w:t>
      </w:r>
      <w:r w:rsidRPr="00B54371">
        <w:rPr>
          <w:rStyle w:val="Emphasis"/>
          <w:highlight w:val="cyan"/>
        </w:rPr>
        <w:t>cyberattacks</w:t>
      </w:r>
      <w:r w:rsidRPr="00D164A5">
        <w:rPr>
          <w:sz w:val="12"/>
        </w:rPr>
        <w:t xml:space="preserve"> on critical infrastructure of a regional country, perceived as the preliminary action to a broader offensive</w:t>
      </w:r>
    </w:p>
    <w:p w14:paraId="12F72C6C" w14:textId="77777777" w:rsidR="00802B9F" w:rsidRPr="00D164A5" w:rsidRDefault="00802B9F" w:rsidP="00802B9F">
      <w:pPr>
        <w:rPr>
          <w:sz w:val="12"/>
        </w:rPr>
      </w:pPr>
      <w:r w:rsidRPr="00D164A5">
        <w:rPr>
          <w:sz w:val="12"/>
        </w:rPr>
        <w:t xml:space="preserve">• </w:t>
      </w:r>
      <w:r w:rsidRPr="00B54371">
        <w:rPr>
          <w:rStyle w:val="StyleUnderline"/>
          <w:highlight w:val="cyan"/>
        </w:rPr>
        <w:t xml:space="preserve">establishment of a </w:t>
      </w:r>
      <w:r w:rsidRPr="00B54371">
        <w:rPr>
          <w:rStyle w:val="Emphasis"/>
          <w:highlight w:val="cyan"/>
        </w:rPr>
        <w:t>blockade</w:t>
      </w:r>
      <w:r w:rsidRPr="00B54371">
        <w:rPr>
          <w:rStyle w:val="StyleUnderline"/>
          <w:highlight w:val="cyan"/>
        </w:rPr>
        <w:t>, by</w:t>
      </w:r>
      <w:r w:rsidRPr="00D164A5">
        <w:rPr>
          <w:rStyle w:val="StyleUnderline"/>
        </w:rPr>
        <w:t xml:space="preserve"> either the US or </w:t>
      </w:r>
      <w:r w:rsidRPr="00B54371">
        <w:rPr>
          <w:rStyle w:val="StyleUnderline"/>
          <w:highlight w:val="cyan"/>
        </w:rPr>
        <w:t>China, and subsequent</w:t>
      </w:r>
      <w:r w:rsidRPr="00D164A5">
        <w:rPr>
          <w:rStyle w:val="StyleUnderline"/>
        </w:rPr>
        <w:t xml:space="preserve"> decisions about the </w:t>
      </w:r>
      <w:r w:rsidRPr="00B54371">
        <w:rPr>
          <w:rStyle w:val="Emphasis"/>
          <w:highlight w:val="cyan"/>
        </w:rPr>
        <w:t>enforcement</w:t>
      </w:r>
      <w:r w:rsidRPr="00D164A5">
        <w:rPr>
          <w:rStyle w:val="StyleUnderline"/>
        </w:rPr>
        <w:t xml:space="preserve"> of any such blockade</w:t>
      </w:r>
    </w:p>
    <w:p w14:paraId="2F6FF9D6" w14:textId="77777777" w:rsidR="00802B9F" w:rsidRPr="00D164A5" w:rsidRDefault="00802B9F" w:rsidP="00802B9F">
      <w:pPr>
        <w:rPr>
          <w:sz w:val="12"/>
        </w:rPr>
      </w:pPr>
      <w:r w:rsidRPr="00D164A5">
        <w:rPr>
          <w:sz w:val="12"/>
        </w:rPr>
        <w:t xml:space="preserve">• </w:t>
      </w:r>
      <w:r w:rsidRPr="00B54371">
        <w:rPr>
          <w:rStyle w:val="Emphasis"/>
          <w:highlight w:val="cyan"/>
        </w:rPr>
        <w:t>movements of troops</w:t>
      </w:r>
      <w:r w:rsidRPr="00D164A5">
        <w:rPr>
          <w:rStyle w:val="StyleUnderline"/>
        </w:rPr>
        <w:t xml:space="preserve"> and other relevant assets </w:t>
      </w:r>
      <w:r w:rsidRPr="00B54371">
        <w:rPr>
          <w:rStyle w:val="StyleUnderline"/>
          <w:highlight w:val="cyan"/>
        </w:rPr>
        <w:t>by China</w:t>
      </w:r>
      <w:r w:rsidRPr="00D164A5">
        <w:rPr>
          <w:rStyle w:val="StyleUnderline"/>
        </w:rPr>
        <w:t xml:space="preserve"> or by Taiwan, the US and allies, and </w:t>
      </w:r>
      <w:r w:rsidRPr="00B54371">
        <w:rPr>
          <w:rStyle w:val="StyleUnderline"/>
          <w:highlight w:val="cyan"/>
        </w:rPr>
        <w:t xml:space="preserve">perceived to be preliminary movements for </w:t>
      </w:r>
      <w:r w:rsidRPr="00B54371">
        <w:rPr>
          <w:rStyle w:val="Emphasis"/>
          <w:highlight w:val="cyan"/>
        </w:rPr>
        <w:t>active military operational purposes</w:t>
      </w:r>
      <w:r w:rsidRPr="00D164A5">
        <w:rPr>
          <w:sz w:val="12"/>
        </w:rPr>
        <w:t xml:space="preserve"> (noting that the cover of exercises can be highly destabilising where there is no trust); this could include </w:t>
      </w:r>
      <w:r w:rsidRPr="00B54371">
        <w:rPr>
          <w:rStyle w:val="StyleUnderline"/>
          <w:highlight w:val="cyan"/>
        </w:rPr>
        <w:t xml:space="preserve">preliminary movements for action </w:t>
      </w:r>
      <w:r w:rsidRPr="00B54371">
        <w:rPr>
          <w:rStyle w:val="Emphasis"/>
          <w:highlight w:val="cyan"/>
        </w:rPr>
        <w:t>against Taiwan</w:t>
      </w:r>
      <w:r w:rsidRPr="00D164A5">
        <w:rPr>
          <w:rStyle w:val="Emphasis"/>
        </w:rPr>
        <w:t xml:space="preserve"> by China</w:t>
      </w:r>
    </w:p>
    <w:p w14:paraId="53728431" w14:textId="6BB45A7E" w:rsidR="00802B9F" w:rsidRPr="00D164A5" w:rsidRDefault="00802B9F" w:rsidP="00802B9F">
      <w:pPr>
        <w:rPr>
          <w:sz w:val="12"/>
        </w:rPr>
      </w:pPr>
      <w:r w:rsidRPr="00D164A5">
        <w:rPr>
          <w:sz w:val="12"/>
        </w:rPr>
        <w:t>• the movement of some certain configuration of strike assets into the theatre by the US and allies,</w:t>
      </w:r>
      <w:r w:rsidR="00D164A5" w:rsidRPr="00D164A5">
        <w:rPr>
          <w:sz w:val="12"/>
        </w:rPr>
        <w:t xml:space="preserve"> </w:t>
      </w:r>
      <w:r w:rsidRPr="00D164A5">
        <w:rPr>
          <w:sz w:val="12"/>
        </w:rPr>
        <w:t>perceived by Beijing to be setting the conditions for an offensive campaign; for example:</w:t>
      </w:r>
    </w:p>
    <w:p w14:paraId="6B462EA1" w14:textId="77777777" w:rsidR="00802B9F" w:rsidRPr="00D164A5" w:rsidRDefault="00802B9F" w:rsidP="00802B9F">
      <w:pPr>
        <w:rPr>
          <w:sz w:val="12"/>
        </w:rPr>
      </w:pPr>
      <w:r w:rsidRPr="00D164A5">
        <w:rPr>
          <w:sz w:val="12"/>
        </w:rPr>
        <w:t>– movement forward of strike aviation to the Philippines, Japan or another location in the Western Pacific</w:t>
      </w:r>
    </w:p>
    <w:p w14:paraId="7E77C6BA" w14:textId="77777777" w:rsidR="00802B9F" w:rsidRPr="00D164A5" w:rsidRDefault="00802B9F" w:rsidP="00802B9F">
      <w:pPr>
        <w:rPr>
          <w:sz w:val="12"/>
        </w:rPr>
      </w:pPr>
      <w:r w:rsidRPr="00D164A5">
        <w:rPr>
          <w:sz w:val="12"/>
        </w:rPr>
        <w:t>– movement forward of additional aircraft carriers or attack submarines into the region well above peacetime baselines; the latter would surely not be unambiguous, although Chinese subsurface detection capabilities or broader intelligence collection could make this relevant to decision-making</w:t>
      </w:r>
    </w:p>
    <w:p w14:paraId="540FD1AB" w14:textId="77777777" w:rsidR="00802B9F" w:rsidRPr="00D164A5" w:rsidRDefault="00802B9F" w:rsidP="00802B9F">
      <w:pPr>
        <w:rPr>
          <w:sz w:val="12"/>
        </w:rPr>
      </w:pPr>
      <w:r w:rsidRPr="00D164A5">
        <w:rPr>
          <w:sz w:val="12"/>
        </w:rPr>
        <w:t>• US-led forces crossing some geographical threshold on the Korean Peninsula, should a crisis have evolved to conflict or should humanitarian intervention be occurring following a regime collapse</w:t>
      </w:r>
    </w:p>
    <w:p w14:paraId="7DEB6FF3" w14:textId="77777777" w:rsidR="00802B9F" w:rsidRPr="00D164A5" w:rsidRDefault="00802B9F" w:rsidP="00802B9F">
      <w:pPr>
        <w:rPr>
          <w:sz w:val="12"/>
        </w:rPr>
      </w:pPr>
      <w:r w:rsidRPr="00D164A5">
        <w:rPr>
          <w:sz w:val="12"/>
        </w:rPr>
        <w:t>• the loss of a ship or ships with loss of life, by any involved state. While regional strategists should be able to readily list scenarios like these, they can’t be confident about how either the US or China would interpret such events as a threshold for a pre-emptive strike or other forms of purposeful escalation.</w:t>
      </w:r>
    </w:p>
    <w:p w14:paraId="4C32AD85" w14:textId="77777777" w:rsidR="00802B9F" w:rsidRPr="00D164A5" w:rsidRDefault="00802B9F" w:rsidP="00802B9F">
      <w:pPr>
        <w:rPr>
          <w:sz w:val="12"/>
        </w:rPr>
      </w:pPr>
      <w:r w:rsidRPr="00B54371">
        <w:rPr>
          <w:rStyle w:val="Emphasis"/>
          <w:highlight w:val="cyan"/>
        </w:rPr>
        <w:t>Accidental escalation</w:t>
      </w:r>
      <w:r w:rsidRPr="00B54371">
        <w:rPr>
          <w:rStyle w:val="StyleUnderline"/>
          <w:highlight w:val="cyan"/>
        </w:rPr>
        <w:t xml:space="preserve"> is</w:t>
      </w:r>
      <w:r w:rsidRPr="00D164A5">
        <w:rPr>
          <w:rStyle w:val="StyleUnderline"/>
        </w:rPr>
        <w:t xml:space="preserve"> also </w:t>
      </w:r>
      <w:r w:rsidRPr="00B54371">
        <w:rPr>
          <w:rStyle w:val="StyleUnderline"/>
          <w:highlight w:val="cyan"/>
        </w:rPr>
        <w:t>a possibility</w:t>
      </w:r>
      <w:r w:rsidRPr="00D164A5">
        <w:rPr>
          <w:rStyle w:val="StyleUnderline"/>
        </w:rPr>
        <w:t>, including via</w:t>
      </w:r>
      <w:r w:rsidRPr="00D164A5">
        <w:rPr>
          <w:sz w:val="12"/>
        </w:rPr>
        <w:t>:</w:t>
      </w:r>
    </w:p>
    <w:p w14:paraId="4F37A50D" w14:textId="77777777" w:rsidR="00802B9F" w:rsidRPr="00D164A5" w:rsidRDefault="00802B9F" w:rsidP="00802B9F">
      <w:pPr>
        <w:rPr>
          <w:sz w:val="12"/>
        </w:rPr>
      </w:pPr>
      <w:r w:rsidRPr="00D164A5">
        <w:rPr>
          <w:sz w:val="12"/>
        </w:rPr>
        <w:t xml:space="preserve">• </w:t>
      </w:r>
      <w:r w:rsidRPr="00B54371">
        <w:rPr>
          <w:rStyle w:val="StyleUnderline"/>
          <w:highlight w:val="cyan"/>
        </w:rPr>
        <w:t xml:space="preserve">an </w:t>
      </w:r>
      <w:r w:rsidRPr="00B54371">
        <w:rPr>
          <w:rStyle w:val="Emphasis"/>
          <w:highlight w:val="cyan"/>
        </w:rPr>
        <w:t>accident at sea</w:t>
      </w:r>
      <w:r w:rsidRPr="00D164A5">
        <w:rPr>
          <w:sz w:val="12"/>
        </w:rPr>
        <w:t xml:space="preserve"> between warships that seriously damages a major surface combatant or combatants</w:t>
      </w:r>
    </w:p>
    <w:p w14:paraId="24C3C67B" w14:textId="77777777" w:rsidR="00802B9F" w:rsidRPr="00D164A5" w:rsidRDefault="00802B9F" w:rsidP="00802B9F">
      <w:pPr>
        <w:rPr>
          <w:sz w:val="12"/>
        </w:rPr>
      </w:pPr>
      <w:r w:rsidRPr="00D164A5">
        <w:rPr>
          <w:sz w:val="12"/>
        </w:rPr>
        <w:t xml:space="preserve">• </w:t>
      </w:r>
      <w:r w:rsidRPr="00B54371">
        <w:rPr>
          <w:rStyle w:val="Emphasis"/>
          <w:highlight w:val="cyan"/>
        </w:rPr>
        <w:t>loss of a sub</w:t>
      </w:r>
      <w:r w:rsidRPr="00D164A5">
        <w:rPr>
          <w:rStyle w:val="Emphasis"/>
        </w:rPr>
        <w:t>marine</w:t>
      </w:r>
      <w:r w:rsidRPr="00D164A5">
        <w:rPr>
          <w:rStyle w:val="StyleUnderline"/>
        </w:rPr>
        <w:t xml:space="preserve"> in ambiguous circumstances</w:t>
      </w:r>
    </w:p>
    <w:p w14:paraId="05A21F99" w14:textId="77777777" w:rsidR="00802B9F" w:rsidRPr="00D164A5" w:rsidRDefault="00802B9F" w:rsidP="00802B9F">
      <w:pPr>
        <w:rPr>
          <w:sz w:val="12"/>
        </w:rPr>
      </w:pPr>
      <w:r w:rsidRPr="00D164A5">
        <w:rPr>
          <w:sz w:val="12"/>
        </w:rPr>
        <w:t>• an accident involving nuclear weapons, which might occur in third countries or at sea if nuclear weapons systems have been forward deployed</w:t>
      </w:r>
    </w:p>
    <w:p w14:paraId="37A2EBED" w14:textId="77777777" w:rsidR="00802B9F" w:rsidRPr="00D164A5" w:rsidRDefault="00802B9F" w:rsidP="00802B9F">
      <w:pPr>
        <w:rPr>
          <w:sz w:val="12"/>
        </w:rPr>
      </w:pPr>
      <w:r w:rsidRPr="00D164A5">
        <w:rPr>
          <w:sz w:val="12"/>
        </w:rPr>
        <w:t>• sensor and computer errors, akin to the ‘sunlight in satellites’ and similar cases experienced during the Cold War, leading military commanders or national leaders to erroneously believe an attack is taking place.86</w:t>
      </w:r>
    </w:p>
    <w:p w14:paraId="0041B78C" w14:textId="77777777" w:rsidR="00802B9F" w:rsidRPr="00D164A5" w:rsidRDefault="00802B9F" w:rsidP="00802B9F">
      <w:pPr>
        <w:rPr>
          <w:sz w:val="12"/>
        </w:rPr>
      </w:pPr>
      <w:r w:rsidRPr="00D164A5">
        <w:rPr>
          <w:rStyle w:val="StyleUnderline"/>
        </w:rPr>
        <w:t xml:space="preserve">The </w:t>
      </w:r>
      <w:r w:rsidRPr="00B54371">
        <w:rPr>
          <w:rStyle w:val="StyleUnderline"/>
          <w:highlight w:val="cyan"/>
        </w:rPr>
        <w:t>complex interactions between the sequence of events</w:t>
      </w:r>
      <w:r w:rsidRPr="00D164A5">
        <w:rPr>
          <w:rStyle w:val="StyleUnderline"/>
        </w:rPr>
        <w:t xml:space="preserve">, the </w:t>
      </w:r>
      <w:r w:rsidRPr="00B54371">
        <w:rPr>
          <w:rStyle w:val="Emphasis"/>
          <w:highlight w:val="cyan"/>
        </w:rPr>
        <w:t>imperfect flow of info</w:t>
      </w:r>
      <w:r w:rsidRPr="00D164A5">
        <w:rPr>
          <w:rStyle w:val="Emphasis"/>
        </w:rPr>
        <w:t>rmation</w:t>
      </w:r>
      <w:r w:rsidRPr="00D164A5">
        <w:rPr>
          <w:rStyle w:val="StyleUnderline"/>
        </w:rPr>
        <w:t xml:space="preserve"> </w:t>
      </w:r>
      <w:r w:rsidRPr="00B54371">
        <w:rPr>
          <w:rStyle w:val="StyleUnderline"/>
          <w:highlight w:val="cyan"/>
        </w:rPr>
        <w:t>and</w:t>
      </w:r>
      <w:r w:rsidRPr="00D164A5">
        <w:rPr>
          <w:rStyle w:val="StyleUnderline"/>
        </w:rPr>
        <w:t xml:space="preserve"> the </w:t>
      </w:r>
      <w:r w:rsidRPr="00B54371">
        <w:rPr>
          <w:rStyle w:val="Emphasis"/>
          <w:highlight w:val="cyan"/>
        </w:rPr>
        <w:t>pressures on decision-makers</w:t>
      </w:r>
      <w:r w:rsidRPr="00B54371">
        <w:rPr>
          <w:rStyle w:val="StyleUnderline"/>
          <w:highlight w:val="cyan"/>
        </w:rPr>
        <w:t xml:space="preserve"> mean</w:t>
      </w:r>
      <w:r w:rsidRPr="00D164A5">
        <w:rPr>
          <w:rStyle w:val="StyleUnderline"/>
        </w:rPr>
        <w:t xml:space="preserve"> that </w:t>
      </w:r>
      <w:r w:rsidRPr="00B54371">
        <w:rPr>
          <w:rStyle w:val="StyleUnderline"/>
          <w:highlight w:val="cyan"/>
        </w:rPr>
        <w:t xml:space="preserve">we can’t be certain </w:t>
      </w:r>
      <w:r w:rsidRPr="00B54371">
        <w:rPr>
          <w:rStyle w:val="Emphasis"/>
          <w:highlight w:val="cyan"/>
        </w:rPr>
        <w:t>where</w:t>
      </w:r>
      <w:r w:rsidRPr="00D164A5">
        <w:rPr>
          <w:rStyle w:val="StyleUnderline"/>
        </w:rPr>
        <w:t xml:space="preserve"> specific </w:t>
      </w:r>
      <w:r w:rsidRPr="00B54371">
        <w:rPr>
          <w:rStyle w:val="StyleUnderline"/>
          <w:highlight w:val="cyan"/>
        </w:rPr>
        <w:t>thresholds</w:t>
      </w:r>
      <w:r w:rsidRPr="00D164A5">
        <w:rPr>
          <w:rStyle w:val="StyleUnderline"/>
        </w:rPr>
        <w:t xml:space="preserve"> for escalation </w:t>
      </w:r>
      <w:r w:rsidRPr="00B54371">
        <w:rPr>
          <w:rStyle w:val="StyleUnderline"/>
          <w:highlight w:val="cyan"/>
        </w:rPr>
        <w:t>lie</w:t>
      </w:r>
      <w:r w:rsidRPr="00D164A5">
        <w:rPr>
          <w:rStyle w:val="StyleUnderline"/>
        </w:rPr>
        <w:t xml:space="preserve">. The point is that </w:t>
      </w:r>
      <w:r w:rsidRPr="00B54371">
        <w:rPr>
          <w:rStyle w:val="StyleUnderline"/>
          <w:highlight w:val="cyan"/>
        </w:rPr>
        <w:t>escalation</w:t>
      </w:r>
      <w:r w:rsidRPr="00D164A5">
        <w:rPr>
          <w:rStyle w:val="StyleUnderline"/>
        </w:rPr>
        <w:t xml:space="preserve">, whether </w:t>
      </w:r>
      <w:r w:rsidRPr="00B54371">
        <w:rPr>
          <w:rStyle w:val="StyleUnderline"/>
          <w:highlight w:val="cyan"/>
        </w:rPr>
        <w:t>controlled or accidental</w:t>
      </w:r>
      <w:r w:rsidRPr="00D164A5">
        <w:rPr>
          <w:rStyle w:val="StyleUnderline"/>
        </w:rPr>
        <w:t xml:space="preserve">, </w:t>
      </w:r>
      <w:r w:rsidRPr="00B54371">
        <w:rPr>
          <w:rStyle w:val="StyleUnderline"/>
          <w:highlight w:val="cyan"/>
        </w:rPr>
        <w:t xml:space="preserve">is a </w:t>
      </w:r>
      <w:r w:rsidRPr="00B54371">
        <w:rPr>
          <w:rStyle w:val="Emphasis"/>
          <w:highlight w:val="cyan"/>
        </w:rPr>
        <w:t>serious risk</w:t>
      </w:r>
      <w:r w:rsidRPr="00D164A5">
        <w:rPr>
          <w:sz w:val="12"/>
        </w:rPr>
        <w:t xml:space="preserve">. And, as the late American academic Thomas Schelling, one of the most influential postwar deterrence theorists, argued, </w:t>
      </w:r>
      <w:r w:rsidRPr="00D164A5">
        <w:rPr>
          <w:rStyle w:val="StyleUnderline"/>
        </w:rPr>
        <w:t>decision-makers may try to exploit uncertainties about the control of escalation to pressure their adversaries into backing down</w:t>
      </w:r>
      <w:r w:rsidRPr="00D164A5">
        <w:rPr>
          <w:sz w:val="12"/>
        </w:rPr>
        <w:t>.87</w:t>
      </w:r>
    </w:p>
    <w:p w14:paraId="5335C33E" w14:textId="14A94FE6" w:rsidR="00496D36" w:rsidRDefault="00496D36" w:rsidP="00E54492">
      <w:pPr>
        <w:pStyle w:val="Heading3"/>
      </w:pPr>
      <w:r>
        <w:t>2NC---</w:t>
      </w:r>
      <w:r w:rsidR="00CF0D03">
        <w:t>!</w:t>
      </w:r>
      <w:r>
        <w:t>---!/D------AT: Bowers ‘18</w:t>
      </w:r>
    </w:p>
    <w:p w14:paraId="00F0BE4F" w14:textId="4E4AFBDD" w:rsidR="00496D36" w:rsidRDefault="00F12D5D" w:rsidP="00496D36">
      <w:pPr>
        <w:pStyle w:val="Heading4"/>
      </w:pPr>
      <w:r>
        <w:t xml:space="preserve">Bowers is </w:t>
      </w:r>
      <w:r w:rsidRPr="00F12D5D">
        <w:rPr>
          <w:u w:val="single"/>
        </w:rPr>
        <w:t>clear</w:t>
      </w:r>
      <w:r>
        <w:t xml:space="preserve"> that there are </w:t>
      </w:r>
      <w:r w:rsidRPr="00F12D5D">
        <w:rPr>
          <w:u w:val="single"/>
        </w:rPr>
        <w:t>exceptions</w:t>
      </w:r>
      <w:r>
        <w:t xml:space="preserve">, including </w:t>
      </w:r>
      <w:r w:rsidRPr="00F12D5D">
        <w:rPr>
          <w:u w:val="single"/>
        </w:rPr>
        <w:t>our</w:t>
      </w:r>
      <w:r>
        <w:t xml:space="preserve"> </w:t>
      </w:r>
      <w:r w:rsidRPr="00F12D5D">
        <w:rPr>
          <w:u w:val="single"/>
        </w:rPr>
        <w:t>scenarios</w:t>
      </w:r>
      <w:r>
        <w:t xml:space="preserve">. </w:t>
      </w:r>
    </w:p>
    <w:p w14:paraId="2C996AF2" w14:textId="79E74EE2" w:rsidR="00C574D1" w:rsidRPr="00C574D1" w:rsidRDefault="00C574D1" w:rsidP="00C574D1">
      <w:r w:rsidRPr="00802B9F">
        <w:rPr>
          <w:rStyle w:val="Style13ptBold"/>
        </w:rPr>
        <w:t>Bowers ’18</w:t>
      </w:r>
      <w:r>
        <w:t xml:space="preserve"> [Ian Bowers, senior researcher at the Centre for International Security at the Norwegian Defence University College where he focuses on sea power and deterrence; former associate professor at the Institute for Military Operations at the Royal Danish Defence College; BA, history, University College Dublin; MA, PhD, war studies, King’s College London. Autumn 2018. </w:t>
      </w:r>
      <w:r>
        <w:rPr>
          <w:i/>
          <w:iCs/>
        </w:rPr>
        <w:t>Naval War College Review</w:t>
      </w:r>
      <w:r>
        <w:t xml:space="preserve">, Vol. 71, No. 4 “Escalation at Sea: Stability and Instability in Maritime East Asia” </w:t>
      </w:r>
      <w:r w:rsidRPr="00B76F53">
        <w:t>https://digital-commons.usnwc.edu/cgi/viewcontent.cgi?article=7672&amp;context=nwc-review</w:t>
      </w:r>
      <w:r>
        <w:t xml:space="preserve"> </w:t>
      </w:r>
      <w:r w:rsidR="00B76F53">
        <w:t xml:space="preserve">Accessed 6.26.2025 // </w:t>
      </w:r>
      <w:r w:rsidR="00B76F53">
        <w:rPr>
          <w:b/>
          <w:i/>
        </w:rPr>
        <w:t>mosuQ</w:t>
      </w:r>
      <w:r w:rsidR="00B76F53">
        <w:t>]</w:t>
      </w:r>
    </w:p>
    <w:p w14:paraId="1227A0D0" w14:textId="546F017E" w:rsidR="00496D36" w:rsidRPr="00C574D1" w:rsidRDefault="00496D36" w:rsidP="00496D36">
      <w:pPr>
        <w:rPr>
          <w:sz w:val="12"/>
        </w:rPr>
      </w:pPr>
      <w:r w:rsidRPr="00C574D1">
        <w:rPr>
          <w:rStyle w:val="StyleUnderline"/>
        </w:rPr>
        <w:t xml:space="preserve">However, </w:t>
      </w:r>
      <w:r w:rsidRPr="00B54371">
        <w:rPr>
          <w:rStyle w:val="StyleUnderline"/>
          <w:highlight w:val="cyan"/>
        </w:rPr>
        <w:t xml:space="preserve">East Asia has a </w:t>
      </w:r>
      <w:r w:rsidRPr="00B54371">
        <w:rPr>
          <w:rStyle w:val="Emphasis"/>
          <w:highlight w:val="cyan"/>
        </w:rPr>
        <w:t>unique characteristic</w:t>
      </w:r>
      <w:r w:rsidRPr="00B54371">
        <w:rPr>
          <w:rStyle w:val="StyleUnderline"/>
          <w:highlight w:val="cyan"/>
        </w:rPr>
        <w:t xml:space="preserve"> when it comes to strategic-level</w:t>
      </w:r>
      <w:r w:rsidR="00C574D1" w:rsidRPr="00B54371">
        <w:rPr>
          <w:rStyle w:val="StyleUnderline"/>
          <w:highlight w:val="cyan"/>
        </w:rPr>
        <w:t xml:space="preserve"> </w:t>
      </w:r>
      <w:r w:rsidRPr="00B54371">
        <w:rPr>
          <w:rStyle w:val="StyleUnderline"/>
          <w:highlight w:val="cyan"/>
        </w:rPr>
        <w:t>interactions</w:t>
      </w:r>
      <w:r w:rsidRPr="00C574D1">
        <w:rPr>
          <w:rStyle w:val="StyleUnderline"/>
        </w:rPr>
        <w:t>. Unlike during the Cold War and the case of the Korean Peninsula, in</w:t>
      </w:r>
      <w:r w:rsidR="00C574D1" w:rsidRPr="00C574D1">
        <w:rPr>
          <w:rStyle w:val="StyleUnderline"/>
        </w:rPr>
        <w:t xml:space="preserve"> </w:t>
      </w:r>
      <w:r w:rsidRPr="00C574D1">
        <w:rPr>
          <w:rStyle w:val="StyleUnderline"/>
        </w:rPr>
        <w:t>East Asia the main crucible of interaction is located at sea. China and the United</w:t>
      </w:r>
      <w:r w:rsidR="00C574D1" w:rsidRPr="00C574D1">
        <w:rPr>
          <w:rStyle w:val="StyleUnderline"/>
        </w:rPr>
        <w:t xml:space="preserve"> </w:t>
      </w:r>
      <w:r w:rsidRPr="00C574D1">
        <w:rPr>
          <w:rStyle w:val="StyleUnderline"/>
        </w:rPr>
        <w:t>States have no forces opposing each other on land, and with the exception of</w:t>
      </w:r>
      <w:r w:rsidR="00C574D1" w:rsidRPr="00C574D1">
        <w:rPr>
          <w:rStyle w:val="StyleUnderline"/>
        </w:rPr>
        <w:t xml:space="preserve"> </w:t>
      </w:r>
      <w:r w:rsidRPr="00C574D1">
        <w:rPr>
          <w:rStyle w:val="StyleUnderline"/>
        </w:rPr>
        <w:t>Taiwan there are no arenas where the United States and China could clash that</w:t>
      </w:r>
      <w:r w:rsidR="00C574D1" w:rsidRPr="00C574D1">
        <w:rPr>
          <w:rStyle w:val="StyleUnderline"/>
        </w:rPr>
        <w:t xml:space="preserve"> </w:t>
      </w:r>
      <w:r w:rsidRPr="00C574D1">
        <w:rPr>
          <w:rStyle w:val="StyleUnderline"/>
        </w:rPr>
        <w:t xml:space="preserve">have significant populated areas. This arguably </w:t>
      </w:r>
      <w:r w:rsidRPr="00F12D5D">
        <w:rPr>
          <w:rStyle w:val="Emphasis"/>
        </w:rPr>
        <w:t>reduces the risk of a clash</w:t>
      </w:r>
      <w:r w:rsidRPr="00C574D1">
        <w:rPr>
          <w:rStyle w:val="StyleUnderline"/>
        </w:rPr>
        <w:t xml:space="preserve"> at sea</w:t>
      </w:r>
      <w:r w:rsidR="00C574D1" w:rsidRPr="00C574D1">
        <w:rPr>
          <w:rStyle w:val="StyleUnderline"/>
        </w:rPr>
        <w:t xml:space="preserve"> </w:t>
      </w:r>
      <w:r w:rsidRPr="00C574D1">
        <w:rPr>
          <w:rStyle w:val="StyleUnderline"/>
        </w:rPr>
        <w:t xml:space="preserve">spilling over onto land; therefore, </w:t>
      </w:r>
      <w:r w:rsidRPr="00B54371">
        <w:rPr>
          <w:rStyle w:val="StyleUnderline"/>
          <w:highlight w:val="cyan"/>
        </w:rPr>
        <w:t xml:space="preserve">the </w:t>
      </w:r>
      <w:r w:rsidRPr="00B54371">
        <w:rPr>
          <w:rStyle w:val="Emphasis"/>
          <w:highlight w:val="cyan"/>
        </w:rPr>
        <w:t>restraining effect</w:t>
      </w:r>
      <w:r w:rsidRPr="00C574D1">
        <w:rPr>
          <w:rStyle w:val="StyleUnderline"/>
        </w:rPr>
        <w:t xml:space="preserve"> of devastating war </w:t>
      </w:r>
      <w:r w:rsidRPr="00B54371">
        <w:rPr>
          <w:rStyle w:val="StyleUnderline"/>
          <w:highlight w:val="cyan"/>
        </w:rPr>
        <w:t>that</w:t>
      </w:r>
      <w:r w:rsidR="00C574D1" w:rsidRPr="00B54371">
        <w:rPr>
          <w:rStyle w:val="StyleUnderline"/>
          <w:highlight w:val="cyan"/>
        </w:rPr>
        <w:t xml:space="preserve"> </w:t>
      </w:r>
      <w:r w:rsidRPr="00B54371">
        <w:rPr>
          <w:rStyle w:val="StyleUnderline"/>
          <w:highlight w:val="cyan"/>
        </w:rPr>
        <w:t xml:space="preserve">was operative during the Cold War may be </w:t>
      </w:r>
      <w:r w:rsidRPr="00B54371">
        <w:rPr>
          <w:rStyle w:val="Emphasis"/>
          <w:highlight w:val="cyan"/>
        </w:rPr>
        <w:t>weaker</w:t>
      </w:r>
      <w:r w:rsidRPr="00C574D1">
        <w:rPr>
          <w:rStyle w:val="StyleUnderline"/>
        </w:rPr>
        <w:t xml:space="preserve">. </w:t>
      </w:r>
      <w:r w:rsidRPr="00B54371">
        <w:rPr>
          <w:rStyle w:val="StyleUnderline"/>
          <w:highlight w:val="cyan"/>
        </w:rPr>
        <w:t>This</w:t>
      </w:r>
      <w:r w:rsidRPr="00C574D1">
        <w:rPr>
          <w:rStyle w:val="StyleUnderline"/>
        </w:rPr>
        <w:t xml:space="preserve"> may </w:t>
      </w:r>
      <w:r w:rsidRPr="00B54371">
        <w:rPr>
          <w:rStyle w:val="Emphasis"/>
          <w:highlight w:val="cyan"/>
        </w:rPr>
        <w:t>allow</w:t>
      </w:r>
      <w:r w:rsidRPr="00B54371">
        <w:rPr>
          <w:rStyle w:val="StyleUnderline"/>
          <w:highlight w:val="cyan"/>
        </w:rPr>
        <w:t xml:space="preserve"> Chinese or</w:t>
      </w:r>
      <w:r w:rsidR="00C574D1" w:rsidRPr="00B54371">
        <w:rPr>
          <w:rStyle w:val="StyleUnderline"/>
          <w:highlight w:val="cyan"/>
        </w:rPr>
        <w:t xml:space="preserve"> </w:t>
      </w:r>
      <w:r w:rsidRPr="00B54371">
        <w:rPr>
          <w:rStyle w:val="StyleUnderline"/>
          <w:highlight w:val="cyan"/>
        </w:rPr>
        <w:t xml:space="preserve">U.S. commanders the </w:t>
      </w:r>
      <w:r w:rsidRPr="00B54371">
        <w:rPr>
          <w:rStyle w:val="Emphasis"/>
          <w:highlight w:val="cyan"/>
        </w:rPr>
        <w:t>freedom to escalate</w:t>
      </w:r>
      <w:r w:rsidRPr="00B54371">
        <w:rPr>
          <w:rStyle w:val="StyleUnderline"/>
          <w:highlight w:val="cyan"/>
        </w:rPr>
        <w:t xml:space="preserve"> a</w:t>
      </w:r>
      <w:r w:rsidRPr="00C574D1">
        <w:rPr>
          <w:rStyle w:val="StyleUnderline"/>
        </w:rPr>
        <w:t xml:space="preserve"> clash, given that the potential strategic costs resulting therefrom would be lessened</w:t>
      </w:r>
      <w:r w:rsidRPr="00C574D1">
        <w:rPr>
          <w:sz w:val="12"/>
        </w:rPr>
        <w:t>.</w:t>
      </w:r>
      <w:r w:rsidR="00C574D1" w:rsidRPr="00C574D1">
        <w:rPr>
          <w:sz w:val="12"/>
        </w:rPr>
        <w:t xml:space="preserve"> </w:t>
      </w:r>
      <w:r w:rsidRPr="00C574D1">
        <w:rPr>
          <w:sz w:val="12"/>
        </w:rPr>
        <w:t>74</w:t>
      </w:r>
    </w:p>
    <w:p w14:paraId="3BD1835D" w14:textId="68F8D5C7" w:rsidR="00496D36" w:rsidRPr="00C574D1" w:rsidRDefault="00496D36" w:rsidP="00496D36">
      <w:pPr>
        <w:rPr>
          <w:sz w:val="12"/>
        </w:rPr>
      </w:pPr>
      <w:r w:rsidRPr="00C574D1">
        <w:rPr>
          <w:sz w:val="12"/>
        </w:rPr>
        <w:t xml:space="preserve">However, while there is no existential threat, </w:t>
      </w:r>
      <w:r w:rsidRPr="00B54371">
        <w:rPr>
          <w:rStyle w:val="StyleUnderline"/>
          <w:highlight w:val="cyan"/>
        </w:rPr>
        <w:t>conflict between</w:t>
      </w:r>
      <w:r w:rsidRPr="00C574D1">
        <w:rPr>
          <w:rStyle w:val="StyleUnderline"/>
        </w:rPr>
        <w:t xml:space="preserve"> the United</w:t>
      </w:r>
      <w:r w:rsidR="00C574D1" w:rsidRPr="00C574D1">
        <w:rPr>
          <w:rStyle w:val="StyleUnderline"/>
        </w:rPr>
        <w:t xml:space="preserve"> </w:t>
      </w:r>
      <w:r w:rsidRPr="00C574D1">
        <w:rPr>
          <w:rStyle w:val="StyleUnderline"/>
        </w:rPr>
        <w:t xml:space="preserve">States and China would mean conflict between </w:t>
      </w:r>
      <w:r w:rsidRPr="00B54371">
        <w:rPr>
          <w:rStyle w:val="StyleUnderline"/>
          <w:highlight w:val="cyan"/>
        </w:rPr>
        <w:t xml:space="preserve">the world’s </w:t>
      </w:r>
      <w:r w:rsidRPr="00B54371">
        <w:rPr>
          <w:rStyle w:val="Emphasis"/>
          <w:highlight w:val="cyan"/>
        </w:rPr>
        <w:t>two biggest economies</w:t>
      </w:r>
      <w:r w:rsidR="00C574D1" w:rsidRPr="00C574D1">
        <w:rPr>
          <w:rStyle w:val="StyleUnderline"/>
        </w:rPr>
        <w:t xml:space="preserve"> </w:t>
      </w:r>
      <w:r w:rsidRPr="00C574D1">
        <w:rPr>
          <w:rStyle w:val="StyleUnderline"/>
        </w:rPr>
        <w:t>in some of the world’s most economically vital seas</w:t>
      </w:r>
      <w:r w:rsidRPr="00C574D1">
        <w:rPr>
          <w:sz w:val="12"/>
        </w:rPr>
        <w:t>. This places pressure on both</w:t>
      </w:r>
      <w:r w:rsidR="00C574D1" w:rsidRPr="00C574D1">
        <w:rPr>
          <w:sz w:val="12"/>
        </w:rPr>
        <w:t xml:space="preserve"> </w:t>
      </w:r>
      <w:r w:rsidRPr="00C574D1">
        <w:rPr>
          <w:sz w:val="12"/>
        </w:rPr>
        <w:t>sides to manage the instability caused by conflictual interactions. As Chinese foreign minister Wang Yi stated in 2017, “There cannot be conflict between China</w:t>
      </w:r>
      <w:r w:rsidR="00C574D1" w:rsidRPr="00C574D1">
        <w:rPr>
          <w:sz w:val="12"/>
        </w:rPr>
        <w:t xml:space="preserve"> </w:t>
      </w:r>
      <w:r w:rsidRPr="00C574D1">
        <w:rPr>
          <w:sz w:val="12"/>
        </w:rPr>
        <w:t>and the United States, as both sides will lose and both sides cannot afford that.”</w:t>
      </w:r>
      <w:r w:rsidR="00C574D1" w:rsidRPr="00C574D1">
        <w:rPr>
          <w:sz w:val="12"/>
        </w:rPr>
        <w:t xml:space="preserve"> </w:t>
      </w:r>
      <w:r w:rsidRPr="00C574D1">
        <w:rPr>
          <w:sz w:val="12"/>
        </w:rPr>
        <w:t>75</w:t>
      </w:r>
    </w:p>
    <w:p w14:paraId="1A41C273" w14:textId="08E3602D" w:rsidR="00496D36" w:rsidRPr="00C574D1" w:rsidRDefault="00496D36" w:rsidP="00496D36">
      <w:pPr>
        <w:rPr>
          <w:sz w:val="12"/>
        </w:rPr>
      </w:pPr>
      <w:r w:rsidRPr="00C574D1">
        <w:rPr>
          <w:rStyle w:val="StyleUnderline"/>
        </w:rPr>
        <w:t xml:space="preserve">Operationally, </w:t>
      </w:r>
      <w:r w:rsidRPr="00B54371">
        <w:rPr>
          <w:rStyle w:val="StyleUnderline"/>
          <w:highlight w:val="cyan"/>
        </w:rPr>
        <w:t>the increasing presence</w:t>
      </w:r>
      <w:r w:rsidRPr="00C574D1">
        <w:rPr>
          <w:rStyle w:val="StyleUnderline"/>
        </w:rPr>
        <w:t xml:space="preserve"> and prominence </w:t>
      </w:r>
      <w:r w:rsidRPr="00B54371">
        <w:rPr>
          <w:rStyle w:val="StyleUnderline"/>
          <w:highlight w:val="cyan"/>
        </w:rPr>
        <w:t>of</w:t>
      </w:r>
      <w:r w:rsidRPr="00C574D1">
        <w:rPr>
          <w:rStyle w:val="StyleUnderline"/>
        </w:rPr>
        <w:t xml:space="preserve"> civilian </w:t>
      </w:r>
      <w:r w:rsidRPr="00B54371">
        <w:rPr>
          <w:rStyle w:val="StyleUnderline"/>
          <w:highlight w:val="cyan"/>
        </w:rPr>
        <w:t>law</w:t>
      </w:r>
      <w:r w:rsidR="00C574D1" w:rsidRPr="00B54371">
        <w:rPr>
          <w:rStyle w:val="StyleUnderline"/>
          <w:highlight w:val="cyan"/>
        </w:rPr>
        <w:t>-</w:t>
      </w:r>
      <w:r w:rsidRPr="00B54371">
        <w:rPr>
          <w:rStyle w:val="StyleUnderline"/>
          <w:highlight w:val="cyan"/>
        </w:rPr>
        <w:t>enforcement actors</w:t>
      </w:r>
      <w:r w:rsidRPr="00C574D1">
        <w:rPr>
          <w:rStyle w:val="StyleUnderline"/>
        </w:rPr>
        <w:t xml:space="preserve"> such as coast guards and the role of paramilitary maritime</w:t>
      </w:r>
      <w:r w:rsidR="00C574D1" w:rsidRPr="00C574D1">
        <w:rPr>
          <w:rStyle w:val="StyleUnderline"/>
        </w:rPr>
        <w:t xml:space="preserve"> </w:t>
      </w:r>
      <w:r w:rsidRPr="00C574D1">
        <w:rPr>
          <w:rStyle w:val="StyleUnderline"/>
        </w:rPr>
        <w:t xml:space="preserve">militias are new phenomena. This </w:t>
      </w:r>
      <w:r w:rsidRPr="00B54371">
        <w:rPr>
          <w:rStyle w:val="Emphasis"/>
          <w:highlight w:val="cyan"/>
        </w:rPr>
        <w:t>introduces a variable</w:t>
      </w:r>
      <w:r w:rsidRPr="00C574D1">
        <w:rPr>
          <w:rStyle w:val="StyleUnderline"/>
        </w:rPr>
        <w:t xml:space="preserve"> that has </w:t>
      </w:r>
      <w:r w:rsidRPr="00B54371">
        <w:rPr>
          <w:rStyle w:val="Emphasis"/>
          <w:highlight w:val="cyan"/>
        </w:rPr>
        <w:t>not</w:t>
      </w:r>
      <w:r w:rsidRPr="00F12D5D">
        <w:rPr>
          <w:rStyle w:val="Emphasis"/>
        </w:rPr>
        <w:t xml:space="preserve"> been </w:t>
      </w:r>
      <w:r w:rsidRPr="00B54371">
        <w:rPr>
          <w:rStyle w:val="Emphasis"/>
          <w:highlight w:val="cyan"/>
        </w:rPr>
        <w:t>seen</w:t>
      </w:r>
      <w:r w:rsidR="00C574D1" w:rsidRPr="00B54371">
        <w:rPr>
          <w:rStyle w:val="Emphasis"/>
          <w:highlight w:val="cyan"/>
        </w:rPr>
        <w:t xml:space="preserve"> </w:t>
      </w:r>
      <w:r w:rsidRPr="00B54371">
        <w:rPr>
          <w:rStyle w:val="Emphasis"/>
          <w:highlight w:val="cyan"/>
        </w:rPr>
        <w:t>previously</w:t>
      </w:r>
      <w:r w:rsidRPr="00C574D1">
        <w:rPr>
          <w:rStyle w:val="StyleUnderline"/>
        </w:rPr>
        <w:t xml:space="preserve">. A clash between coast guard or militia vessels </w:t>
      </w:r>
      <w:r w:rsidRPr="00B54371">
        <w:rPr>
          <w:rStyle w:val="StyleUnderline"/>
          <w:highlight w:val="cyan"/>
        </w:rPr>
        <w:t xml:space="preserve">may </w:t>
      </w:r>
      <w:r w:rsidRPr="00B54371">
        <w:rPr>
          <w:rStyle w:val="Emphasis"/>
          <w:highlight w:val="cyan"/>
        </w:rPr>
        <w:t>escalate</w:t>
      </w:r>
      <w:r w:rsidRPr="00B54371">
        <w:rPr>
          <w:rStyle w:val="StyleUnderline"/>
          <w:highlight w:val="cyan"/>
        </w:rPr>
        <w:t xml:space="preserve"> to the</w:t>
      </w:r>
      <w:r w:rsidR="00C574D1" w:rsidRPr="00B54371">
        <w:rPr>
          <w:rStyle w:val="StyleUnderline"/>
          <w:highlight w:val="cyan"/>
        </w:rPr>
        <w:t xml:space="preserve"> </w:t>
      </w:r>
      <w:r w:rsidRPr="00B54371">
        <w:rPr>
          <w:rStyle w:val="Emphasis"/>
          <w:highlight w:val="cyan"/>
        </w:rPr>
        <w:t>involvement of naval vessels</w:t>
      </w:r>
      <w:r w:rsidRPr="00C574D1">
        <w:rPr>
          <w:sz w:val="12"/>
        </w:rPr>
        <w:t>. However, so far—despite substantial clashes at sea</w:t>
      </w:r>
      <w:r w:rsidR="00C574D1" w:rsidRPr="00C574D1">
        <w:rPr>
          <w:sz w:val="12"/>
        </w:rPr>
        <w:t xml:space="preserve"> </w:t>
      </w:r>
      <w:r w:rsidRPr="00C574D1">
        <w:rPr>
          <w:sz w:val="12"/>
        </w:rPr>
        <w:t>between maritime law-enforcement actors—such escalation has not occurred.</w:t>
      </w:r>
      <w:r w:rsidR="00C574D1" w:rsidRPr="00C574D1">
        <w:rPr>
          <w:sz w:val="12"/>
        </w:rPr>
        <w:t xml:space="preserve"> </w:t>
      </w:r>
      <w:r w:rsidRPr="00C574D1">
        <w:rPr>
          <w:sz w:val="12"/>
        </w:rPr>
        <w:t>76</w:t>
      </w:r>
    </w:p>
    <w:p w14:paraId="655B3B17" w14:textId="7B9FD6E0" w:rsidR="00C574D1" w:rsidRPr="00C574D1" w:rsidRDefault="00496D36" w:rsidP="00C574D1">
      <w:pPr>
        <w:rPr>
          <w:sz w:val="12"/>
        </w:rPr>
      </w:pPr>
      <w:r w:rsidRPr="00C574D1">
        <w:rPr>
          <w:rStyle w:val="StyleUnderline"/>
        </w:rPr>
        <w:t xml:space="preserve">A further issue arising from competing maritime claims in Asia is their linkage with nationalism and history. </w:t>
      </w:r>
      <w:r w:rsidRPr="00B54371">
        <w:rPr>
          <w:rStyle w:val="StyleUnderline"/>
          <w:highlight w:val="cyan"/>
        </w:rPr>
        <w:t xml:space="preserve">Contested claims over the </w:t>
      </w:r>
      <w:r w:rsidRPr="00B54371">
        <w:rPr>
          <w:rStyle w:val="Emphasis"/>
          <w:highlight w:val="cyan"/>
        </w:rPr>
        <w:t>sovereign control of</w:t>
      </w:r>
      <w:r w:rsidR="00C574D1" w:rsidRPr="00B54371">
        <w:rPr>
          <w:rStyle w:val="Emphasis"/>
          <w:highlight w:val="cyan"/>
        </w:rPr>
        <w:t xml:space="preserve"> </w:t>
      </w:r>
      <w:r w:rsidRPr="00B54371">
        <w:rPr>
          <w:rStyle w:val="Emphasis"/>
          <w:highlight w:val="cyan"/>
        </w:rPr>
        <w:t>islands</w:t>
      </w:r>
      <w:r w:rsidRPr="00C574D1">
        <w:rPr>
          <w:rStyle w:val="StyleUnderline"/>
        </w:rPr>
        <w:t xml:space="preserve"> and operations in contested waters have </w:t>
      </w:r>
      <w:r w:rsidRPr="00B54371">
        <w:rPr>
          <w:rStyle w:val="StyleUnderline"/>
          <w:highlight w:val="cyan"/>
        </w:rPr>
        <w:t>provoke</w:t>
      </w:r>
      <w:r w:rsidRPr="00C574D1">
        <w:rPr>
          <w:rStyle w:val="StyleUnderline"/>
        </w:rPr>
        <w:t xml:space="preserve">d </w:t>
      </w:r>
      <w:r w:rsidRPr="00B54371">
        <w:rPr>
          <w:rStyle w:val="StyleUnderline"/>
          <w:highlight w:val="cyan"/>
        </w:rPr>
        <w:t xml:space="preserve">significant </w:t>
      </w:r>
      <w:r w:rsidRPr="00B54371">
        <w:rPr>
          <w:rStyle w:val="Emphasis"/>
          <w:highlight w:val="cyan"/>
        </w:rPr>
        <w:t>public reaction</w:t>
      </w:r>
      <w:r w:rsidRPr="00B54371">
        <w:rPr>
          <w:rStyle w:val="StyleUnderline"/>
          <w:highlight w:val="cyan"/>
        </w:rPr>
        <w:t xml:space="preserve"> in</w:t>
      </w:r>
      <w:r w:rsidRPr="00C574D1">
        <w:rPr>
          <w:rStyle w:val="StyleUnderline"/>
        </w:rPr>
        <w:t xml:space="preserve"> countries across the region, including </w:t>
      </w:r>
      <w:r w:rsidRPr="00B54371">
        <w:rPr>
          <w:rStyle w:val="StyleUnderline"/>
          <w:highlight w:val="cyan"/>
        </w:rPr>
        <w:t>China</w:t>
      </w:r>
      <w:r w:rsidRPr="00C574D1">
        <w:rPr>
          <w:rStyle w:val="StyleUnderline"/>
        </w:rPr>
        <w:t>, Vietnam, and the Philippines.</w:t>
      </w:r>
      <w:r w:rsidR="00C574D1" w:rsidRPr="00C574D1">
        <w:rPr>
          <w:rStyle w:val="StyleUnderline"/>
        </w:rPr>
        <w:t xml:space="preserve"> </w:t>
      </w:r>
      <w:r w:rsidRPr="00B54371">
        <w:rPr>
          <w:rStyle w:val="StyleUnderline"/>
          <w:highlight w:val="cyan"/>
        </w:rPr>
        <w:t>Clashes</w:t>
      </w:r>
      <w:r w:rsidRPr="00C574D1">
        <w:rPr>
          <w:rStyle w:val="StyleUnderline"/>
        </w:rPr>
        <w:t xml:space="preserve"> that occur at sea increasingly are portrayed on social media, and while </w:t>
      </w:r>
      <w:r w:rsidRPr="00C574D1">
        <w:rPr>
          <w:rStyle w:val="StyleUnderline"/>
        </w:rPr>
        <w:cr/>
      </w:r>
      <w:r w:rsidR="00C574D1" w:rsidRPr="00C574D1">
        <w:rPr>
          <w:rStyle w:val="StyleUnderline"/>
        </w:rPr>
        <w:t xml:space="preserve">that might constrain maritime actors from acting aggressively, it also could </w:t>
      </w:r>
      <w:r w:rsidR="00C574D1" w:rsidRPr="00B54371">
        <w:rPr>
          <w:rStyle w:val="Emphasis"/>
          <w:highlight w:val="cyan"/>
        </w:rPr>
        <w:t>stoke protests</w:t>
      </w:r>
      <w:r w:rsidR="00C574D1" w:rsidRPr="00B54371">
        <w:rPr>
          <w:rStyle w:val="StyleUnderline"/>
          <w:highlight w:val="cyan"/>
        </w:rPr>
        <w:t xml:space="preserve"> to which governments might feel the need to respond</w:t>
      </w:r>
      <w:r w:rsidR="00C574D1" w:rsidRPr="00C574D1">
        <w:rPr>
          <w:rStyle w:val="StyleUnderline"/>
        </w:rPr>
        <w:t xml:space="preserve">, </w:t>
      </w:r>
      <w:r w:rsidR="00C574D1" w:rsidRPr="00B54371">
        <w:rPr>
          <w:rStyle w:val="StyleUnderline"/>
          <w:highlight w:val="cyan"/>
        </w:rPr>
        <w:t xml:space="preserve">to </w:t>
      </w:r>
      <w:r w:rsidR="00C574D1" w:rsidRPr="00B54371">
        <w:rPr>
          <w:rStyle w:val="Emphasis"/>
          <w:highlight w:val="cyan"/>
        </w:rPr>
        <w:t>assuage</w:t>
      </w:r>
      <w:r w:rsidR="00C574D1" w:rsidRPr="00F12D5D">
        <w:rPr>
          <w:rStyle w:val="Emphasis"/>
        </w:rPr>
        <w:t xml:space="preserve"> their </w:t>
      </w:r>
      <w:r w:rsidR="00C574D1" w:rsidRPr="00B54371">
        <w:rPr>
          <w:rStyle w:val="Emphasis"/>
          <w:highlight w:val="cyan"/>
        </w:rPr>
        <w:t>publics</w:t>
      </w:r>
      <w:r w:rsidR="00C574D1" w:rsidRPr="00C574D1">
        <w:rPr>
          <w:sz w:val="12"/>
        </w:rPr>
        <w:t xml:space="preserve">. Significant protests occurred in China following Japan’s nationalization of the Senkaku Islands and in Vietnam following China’s exploration activities near the Paracel Islands, but these did not result in escalatory processes and the governments in question eventually acted to quell public displays of dissatisfaction. 77 However, it should be acknowledged that </w:t>
      </w:r>
      <w:r w:rsidR="00C574D1" w:rsidRPr="00B54371">
        <w:rPr>
          <w:rStyle w:val="StyleUnderline"/>
          <w:highlight w:val="cyan"/>
        </w:rPr>
        <w:t xml:space="preserve">even a </w:t>
      </w:r>
      <w:r w:rsidR="00C574D1" w:rsidRPr="00B54371">
        <w:rPr>
          <w:rStyle w:val="Emphasis"/>
          <w:highlight w:val="cyan"/>
        </w:rPr>
        <w:t>single</w:t>
      </w:r>
      <w:r w:rsidR="00C574D1" w:rsidRPr="00F12D5D">
        <w:rPr>
          <w:rStyle w:val="Emphasis"/>
        </w:rPr>
        <w:t xml:space="preserve"> future </w:t>
      </w:r>
      <w:r w:rsidR="00C574D1" w:rsidRPr="00B54371">
        <w:rPr>
          <w:rStyle w:val="Emphasis"/>
          <w:highlight w:val="cyan"/>
        </w:rPr>
        <w:t>clash</w:t>
      </w:r>
      <w:r w:rsidR="00C574D1" w:rsidRPr="00C574D1">
        <w:rPr>
          <w:rStyle w:val="StyleUnderline"/>
        </w:rPr>
        <w:t xml:space="preserve"> at sea </w:t>
      </w:r>
      <w:r w:rsidR="00C574D1" w:rsidRPr="00B54371">
        <w:rPr>
          <w:rStyle w:val="StyleUnderline"/>
          <w:highlight w:val="cyan"/>
        </w:rPr>
        <w:t>may</w:t>
      </w:r>
      <w:r w:rsidR="00C574D1" w:rsidRPr="00C574D1">
        <w:rPr>
          <w:rStyle w:val="StyleUnderline"/>
        </w:rPr>
        <w:t xml:space="preserve"> act as a </w:t>
      </w:r>
      <w:r w:rsidR="00C574D1" w:rsidRPr="00B54371">
        <w:rPr>
          <w:rStyle w:val="StyleUnderline"/>
          <w:highlight w:val="cyan"/>
        </w:rPr>
        <w:t>trigger</w:t>
      </w:r>
      <w:r w:rsidR="00C574D1" w:rsidRPr="00C574D1">
        <w:rPr>
          <w:rStyle w:val="StyleUnderline"/>
        </w:rPr>
        <w:t xml:space="preserve"> for </w:t>
      </w:r>
      <w:r w:rsidR="00C574D1" w:rsidRPr="00B54371">
        <w:rPr>
          <w:rStyle w:val="Emphasis"/>
          <w:highlight w:val="cyan"/>
        </w:rPr>
        <w:t>nationalist sentiment</w:t>
      </w:r>
      <w:r w:rsidR="00C574D1" w:rsidRPr="00C574D1">
        <w:rPr>
          <w:rStyle w:val="StyleUnderline"/>
        </w:rPr>
        <w:t xml:space="preserve">, </w:t>
      </w:r>
      <w:r w:rsidR="00C574D1" w:rsidRPr="00B54371">
        <w:rPr>
          <w:rStyle w:val="StyleUnderline"/>
          <w:highlight w:val="cyan"/>
        </w:rPr>
        <w:t>which</w:t>
      </w:r>
      <w:r w:rsidR="00C574D1" w:rsidRPr="00C574D1">
        <w:rPr>
          <w:rStyle w:val="StyleUnderline"/>
        </w:rPr>
        <w:t xml:space="preserve"> could </w:t>
      </w:r>
      <w:r w:rsidR="00C574D1" w:rsidRPr="00B54371">
        <w:rPr>
          <w:rStyle w:val="Emphasis"/>
          <w:highlight w:val="cyan"/>
        </w:rPr>
        <w:t>elevate an incident</w:t>
      </w:r>
      <w:r w:rsidR="00C574D1" w:rsidRPr="00C574D1">
        <w:rPr>
          <w:rStyle w:val="StyleUnderline"/>
        </w:rPr>
        <w:t xml:space="preserve"> beyond its objective political or strategic value </w:t>
      </w:r>
      <w:r w:rsidR="00C574D1" w:rsidRPr="00B54371">
        <w:rPr>
          <w:rStyle w:val="StyleUnderline"/>
          <w:highlight w:val="cyan"/>
        </w:rPr>
        <w:t xml:space="preserve">and result in </w:t>
      </w:r>
      <w:r w:rsidR="00C574D1" w:rsidRPr="00B54371">
        <w:rPr>
          <w:rStyle w:val="Emphasis"/>
          <w:highlight w:val="cyan"/>
        </w:rPr>
        <w:t>unforeseen escalation</w:t>
      </w:r>
      <w:r w:rsidR="00C574D1" w:rsidRPr="00C574D1">
        <w:rPr>
          <w:sz w:val="12"/>
        </w:rPr>
        <w:t>.</w:t>
      </w:r>
    </w:p>
    <w:p w14:paraId="40E0D479" w14:textId="7B7A1A6C" w:rsidR="00C574D1" w:rsidRPr="00C574D1" w:rsidRDefault="00C574D1" w:rsidP="00C574D1">
      <w:pPr>
        <w:rPr>
          <w:sz w:val="12"/>
        </w:rPr>
      </w:pPr>
      <w:r w:rsidRPr="00C574D1">
        <w:rPr>
          <w:sz w:val="12"/>
        </w:rPr>
        <w:t>As with the Cold War, tensions have produced some positive outcomes, particularly in managing interactions at sea and reducing the risk of miscalculation. The 2014 multinational Code for Unplanned Encounters at Sea (CUES) agreement indicated a desire to manage interactions at sea. Similarly, the 2016 agreement between China and the Association of Southeast Asian Nations (ASEAN) on CUES and ongoing negotiations over a code of conduct for the South China Sea should be seen as starting points to mitigate further the potential for unintended escalation at sea. 78</w:t>
      </w:r>
    </w:p>
    <w:p w14:paraId="4B552839" w14:textId="3212FD69" w:rsidR="00C574D1" w:rsidRPr="00C574D1" w:rsidRDefault="00C574D1" w:rsidP="00C574D1">
      <w:pPr>
        <w:rPr>
          <w:sz w:val="12"/>
        </w:rPr>
      </w:pPr>
      <w:r w:rsidRPr="00C574D1">
        <w:rPr>
          <w:sz w:val="12"/>
        </w:rPr>
        <w:t>Given the concerns that the Soviet Union highlighted in the 1970s regarding the escalatory potential of inexperienced officers, the rapid expansion of Asian coast guards should be noted. The circumstances of East Asia, where coast guards are taking the lead in enforcing maritime claims, suggest a need for similar agreements within this context. Such agreements should be tailored to the specific roles that coast guards undertake. 79 As with naval agreements during the Cold War, for such agreements to be successful it is vital that all sides perceive their operational and political benefits.</w:t>
      </w:r>
    </w:p>
    <w:p w14:paraId="6FD7646D" w14:textId="7ADCE289" w:rsidR="00C574D1" w:rsidRPr="00C574D1" w:rsidRDefault="00C574D1" w:rsidP="00C574D1">
      <w:pPr>
        <w:rPr>
          <w:sz w:val="12"/>
        </w:rPr>
      </w:pPr>
      <w:r w:rsidRPr="00C574D1">
        <w:rPr>
          <w:sz w:val="12"/>
        </w:rPr>
        <w:t>Hotlines also are present in Northeast Asia, most notably between the military services of South Korea and Japan and those of South Korea and China. 80 There also are moves toward a working-level hotline between China and ASEAN. Further, there is a South Korea–China coast guard hotline, which soon could be replicated between China and the Philippines. 81 However, hotlines are effective only when both sides agree to use them. There is some evidence that in times of crisis China has not used hotlines effectively. In January 2017, a fleet of Chinese military aircraft entered the South Korean air-defense identification zone. Reports suggest that the Chinese did not answer the hotline when South Korean officials attempted to contact them to clarify the fleet’s intentions. Nevertheless, Japan and China also are in the process of agreeing on a communication mechanism to de-escalate unintended incidents in the East China Sea. 82</w:t>
      </w:r>
    </w:p>
    <w:p w14:paraId="21F355D2" w14:textId="6E5F473A" w:rsidR="00C574D1" w:rsidRPr="00C574D1" w:rsidRDefault="00C574D1" w:rsidP="00C574D1">
      <w:pPr>
        <w:rPr>
          <w:sz w:val="12"/>
        </w:rPr>
      </w:pPr>
      <w:r w:rsidRPr="00C574D1">
        <w:rPr>
          <w:sz w:val="12"/>
        </w:rPr>
        <w:t>This analysis suggests that the fear that escalation will result from an incident at sea is, by and large, overemphasized. Clashes in areas of strategic tension or contested maritime boundaries are to be expected; however, there is little evidence that such clashes lead to escalatory cycles or sustained violence.</w:t>
      </w:r>
    </w:p>
    <w:p w14:paraId="50CE9916" w14:textId="16F0B33C" w:rsidR="00C574D1" w:rsidRPr="00C574D1" w:rsidRDefault="00C574D1" w:rsidP="00C574D1">
      <w:pPr>
        <w:rPr>
          <w:sz w:val="12"/>
        </w:rPr>
      </w:pPr>
      <w:r w:rsidRPr="00C574D1">
        <w:rPr>
          <w:sz w:val="12"/>
        </w:rPr>
        <w:t>This absence of escalatory behavior can be attributed to several factors that maritime strategic geography imposes. Historically, the strategic or political benefits of escalation at sea rarely have outweighed the potential costs. The bottom line is that what happens at sea rarely materially affects populations on land, and therefore a costly war over maritime issues is less likely to occur.</w:t>
      </w:r>
    </w:p>
    <w:p w14:paraId="1EAABDA9" w14:textId="74130096" w:rsidR="00C574D1" w:rsidRPr="00C574D1" w:rsidRDefault="00C574D1" w:rsidP="00C574D1">
      <w:pPr>
        <w:rPr>
          <w:sz w:val="12"/>
        </w:rPr>
      </w:pPr>
      <w:r w:rsidRPr="00C574D1">
        <w:rPr>
          <w:sz w:val="12"/>
        </w:rPr>
        <w:t>De-escalation after an incident is facilitated by the fact that the sea cannot be controlled permanently, so the costs of withdrawal are reduced, as such a move does not result automatically in the loss of territory. Further, the size of the maritime environment, coupled with the speed of clashes at sea, allows for easier de-escalation, as time is needed to concentrate often-dispersed maritime forces. Organic escalation therefore is less likely to occur, since political and military elites would be required to commit expensive assets intentionally to continue a clash. Equally, information gathering also is hindered by the nature of operations at sea. Time often is required to ascertain facts fully, and this gap allows for political and strategic tensions to cool.</w:t>
      </w:r>
    </w:p>
    <w:p w14:paraId="62C70F26" w14:textId="1ECFD2EC" w:rsidR="00496D36" w:rsidRPr="00C574D1" w:rsidRDefault="00C574D1" w:rsidP="00C574D1">
      <w:pPr>
        <w:rPr>
          <w:sz w:val="12"/>
        </w:rPr>
      </w:pPr>
      <w:r w:rsidRPr="00B54371">
        <w:rPr>
          <w:rStyle w:val="Emphasis"/>
          <w:highlight w:val="cyan"/>
        </w:rPr>
        <w:t>It would be wrong to suggest that it is impossible for an outbreak of sustained violence at sea in Asia to occur</w:t>
      </w:r>
      <w:r w:rsidRPr="00C574D1">
        <w:rPr>
          <w:rStyle w:val="StyleUnderline"/>
        </w:rPr>
        <w:t xml:space="preserve">. Decision makers could choose to escalate following a clash at sea, or they might feel they had no other option. Further, the </w:t>
      </w:r>
      <w:r w:rsidRPr="00F12D5D">
        <w:rPr>
          <w:rStyle w:val="Emphasis"/>
        </w:rPr>
        <w:t>geostrategic situation</w:t>
      </w:r>
      <w:r w:rsidRPr="00C574D1">
        <w:rPr>
          <w:rStyle w:val="StyleUnderline"/>
        </w:rPr>
        <w:t xml:space="preserve"> in East Asia</w:t>
      </w:r>
      <w:r w:rsidRPr="00C574D1">
        <w:rPr>
          <w:sz w:val="12"/>
        </w:rPr>
        <w:t xml:space="preserve">, where the stakes are not existential, </w:t>
      </w:r>
      <w:r w:rsidRPr="00C574D1">
        <w:rPr>
          <w:rStyle w:val="StyleUnderline"/>
        </w:rPr>
        <w:t xml:space="preserve">may increase the risk of one side seeing a strategic or political </w:t>
      </w:r>
      <w:r w:rsidRPr="00F12D5D">
        <w:rPr>
          <w:rStyle w:val="Emphasis"/>
        </w:rPr>
        <w:t>benefit from escalating</w:t>
      </w:r>
      <w:r w:rsidRPr="00C574D1">
        <w:rPr>
          <w:rStyle w:val="StyleUnderline"/>
        </w:rPr>
        <w:t xml:space="preserve"> such a clash deliberately</w:t>
      </w:r>
      <w:r w:rsidRPr="00C574D1">
        <w:rPr>
          <w:sz w:val="12"/>
        </w:rPr>
        <w:t>. However, to date, incidents at sea in the region have not resulted in substantial escalation; instead, they have conformed to the patterns outlined in this analysis.</w:t>
      </w:r>
    </w:p>
    <w:p w14:paraId="3157D14A" w14:textId="269DB604" w:rsidR="00E54492" w:rsidRDefault="00E54492" w:rsidP="00E54492">
      <w:pPr>
        <w:pStyle w:val="Heading3"/>
      </w:pPr>
      <w:r>
        <w:t>2NC---</w:t>
      </w:r>
      <w:r w:rsidR="00CF0D03">
        <w:t>!</w:t>
      </w:r>
      <w:r>
        <w:t>---!/D---AT: No Nuclear War</w:t>
      </w:r>
    </w:p>
    <w:p w14:paraId="38406D2E" w14:textId="35AAFD1A" w:rsidR="00E54492" w:rsidRDefault="009F26CC" w:rsidP="00E54492">
      <w:pPr>
        <w:pStyle w:val="Heading4"/>
      </w:pPr>
      <w:r>
        <w:t xml:space="preserve">Yes, US-China goes </w:t>
      </w:r>
      <w:r w:rsidRPr="009F26CC">
        <w:rPr>
          <w:u w:val="single"/>
        </w:rPr>
        <w:t>nuclear</w:t>
      </w:r>
      <w:r>
        <w:t xml:space="preserve">---conflict would be a </w:t>
      </w:r>
      <w:r w:rsidRPr="009F26CC">
        <w:rPr>
          <w:u w:val="single"/>
        </w:rPr>
        <w:t>cocktail</w:t>
      </w:r>
      <w:r>
        <w:t xml:space="preserve"> of </w:t>
      </w:r>
      <w:r w:rsidRPr="009F26CC">
        <w:rPr>
          <w:u w:val="single"/>
        </w:rPr>
        <w:t>escalation</w:t>
      </w:r>
      <w:r>
        <w:t xml:space="preserve"> </w:t>
      </w:r>
      <w:r w:rsidRPr="009F26CC">
        <w:rPr>
          <w:u w:val="single"/>
        </w:rPr>
        <w:t>threats</w:t>
      </w:r>
      <w:r>
        <w:t xml:space="preserve"> due to </w:t>
      </w:r>
      <w:r w:rsidRPr="009F26CC">
        <w:rPr>
          <w:u w:val="single"/>
        </w:rPr>
        <w:t>assets</w:t>
      </w:r>
      <w:r>
        <w:t xml:space="preserve">, </w:t>
      </w:r>
      <w:r w:rsidRPr="009F26CC">
        <w:rPr>
          <w:u w:val="single"/>
        </w:rPr>
        <w:t>ambiguity</w:t>
      </w:r>
      <w:r w:rsidRPr="009F26CC">
        <w:t>,</w:t>
      </w:r>
      <w:r>
        <w:t xml:space="preserve"> and </w:t>
      </w:r>
      <w:r w:rsidRPr="009F26CC">
        <w:rPr>
          <w:u w:val="single"/>
        </w:rPr>
        <w:t>entanglement</w:t>
      </w:r>
      <w:r>
        <w:t xml:space="preserve">. </w:t>
      </w:r>
    </w:p>
    <w:p w14:paraId="1AA955E7" w14:textId="1E4DDA30" w:rsidR="00E54492" w:rsidRPr="00D268EC" w:rsidRDefault="00E54492" w:rsidP="00E54492">
      <w:r w:rsidRPr="006679A8">
        <w:rPr>
          <w:rStyle w:val="Style13ptBold"/>
        </w:rPr>
        <w:t>Leben ’24</w:t>
      </w:r>
      <w:r>
        <w:t xml:space="preserve"> [William Leben, ASPI analyst specializing in future war; senior analyst at the Development Intelligence Lab; expert associate at Australian National University’s National Security College; former Australian Army Officer with operational experience; Diploma of Military Leadership, Royal Military College-Duntroon; BA, international and political studies and history, University of New South Wales-Sydney; MPhil, international development, University of Oxford. February 2024. Australian Strategic Policy Institute Special Report “Escalation risks in the Indo-Pacific: A review for practitioners” </w:t>
      </w:r>
      <w:r w:rsidRPr="00B76F53">
        <w:t>https://ad-aspi.s3.ap-southeast-2.amazonaws.com/2024-02/SR201%20Escalation%20risks%20in%20the%20Indo-Pacific.pdf</w:t>
      </w:r>
      <w:r>
        <w:t xml:space="preserve"> </w:t>
      </w:r>
      <w:r w:rsidR="00B76F53">
        <w:t xml:space="preserve">Accessed 6.26.2025 // </w:t>
      </w:r>
      <w:r w:rsidR="00B76F53">
        <w:rPr>
          <w:b/>
          <w:i/>
        </w:rPr>
        <w:t>mosuQ</w:t>
      </w:r>
      <w:r w:rsidR="00B76F53">
        <w:t>]</w:t>
      </w:r>
    </w:p>
    <w:p w14:paraId="6D5150BD" w14:textId="77777777" w:rsidR="00E54492" w:rsidRPr="00F93261" w:rsidRDefault="00E54492" w:rsidP="00E54492">
      <w:pPr>
        <w:rPr>
          <w:rStyle w:val="Emphasis"/>
        </w:rPr>
      </w:pPr>
      <w:r w:rsidRPr="00F93261">
        <w:rPr>
          <w:rStyle w:val="Emphasis"/>
        </w:rPr>
        <w:t>Unknowns in the nuclear balance</w:t>
      </w:r>
    </w:p>
    <w:p w14:paraId="639349FC" w14:textId="77777777" w:rsidR="00E54492" w:rsidRPr="00A26DEC" w:rsidRDefault="00E54492" w:rsidP="00E54492">
      <w:pPr>
        <w:rPr>
          <w:sz w:val="12"/>
        </w:rPr>
      </w:pPr>
      <w:r w:rsidRPr="00F93261">
        <w:rPr>
          <w:rStyle w:val="StyleUnderline"/>
        </w:rPr>
        <w:t xml:space="preserve">There remains </w:t>
      </w:r>
      <w:r w:rsidRPr="00B54371">
        <w:rPr>
          <w:rStyle w:val="Emphasis"/>
          <w:highlight w:val="cyan"/>
        </w:rPr>
        <w:t>uncertainty</w:t>
      </w:r>
      <w:r w:rsidRPr="00B54371">
        <w:rPr>
          <w:rStyle w:val="StyleUnderline"/>
          <w:highlight w:val="cyan"/>
        </w:rPr>
        <w:t xml:space="preserve"> about </w:t>
      </w:r>
      <w:r w:rsidRPr="00B54371">
        <w:rPr>
          <w:rStyle w:val="Emphasis"/>
          <w:highlight w:val="cyan"/>
        </w:rPr>
        <w:t>nuclear deterrence</w:t>
      </w:r>
      <w:r w:rsidRPr="00B54371">
        <w:rPr>
          <w:rStyle w:val="StyleUnderline"/>
          <w:highlight w:val="cyan"/>
        </w:rPr>
        <w:t xml:space="preserve"> dynamics between the </w:t>
      </w:r>
      <w:r w:rsidRPr="00B54371">
        <w:rPr>
          <w:rStyle w:val="Emphasis"/>
          <w:highlight w:val="cyan"/>
        </w:rPr>
        <w:t>US and China</w:t>
      </w:r>
      <w:r w:rsidRPr="00A26DEC">
        <w:rPr>
          <w:sz w:val="12"/>
        </w:rPr>
        <w:t>.</w:t>
      </w:r>
    </w:p>
    <w:p w14:paraId="248A34F8" w14:textId="77777777" w:rsidR="00E54492" w:rsidRPr="00A26DEC" w:rsidRDefault="00E54492" w:rsidP="00E54492">
      <w:pPr>
        <w:rPr>
          <w:sz w:val="12"/>
        </w:rPr>
      </w:pPr>
      <w:r w:rsidRPr="00F93261">
        <w:rPr>
          <w:rStyle w:val="StyleUnderline"/>
        </w:rPr>
        <w:t xml:space="preserve">The concept of ‘entanglement’ in this context refers to the </w:t>
      </w:r>
      <w:r w:rsidRPr="00B54371">
        <w:rPr>
          <w:rStyle w:val="Emphasis"/>
          <w:highlight w:val="cyan"/>
        </w:rPr>
        <w:t>overlap of nuclear and conventional force structures and operations</w:t>
      </w:r>
      <w:r w:rsidRPr="00A26DEC">
        <w:rPr>
          <w:sz w:val="12"/>
        </w:rPr>
        <w:t xml:space="preserve">. A range of analyses have highlighted the </w:t>
      </w:r>
      <w:r w:rsidRPr="00A26DEC">
        <w:rPr>
          <w:rStyle w:val="StyleUnderline"/>
        </w:rPr>
        <w:t>entanglement between China’s conventional and nuclear force structures</w:t>
      </w:r>
      <w:r w:rsidRPr="00A26DEC">
        <w:rPr>
          <w:sz w:val="12"/>
        </w:rPr>
        <w:t xml:space="preserve">.42 While analysts hold different views, it’s possible that entanglement in China’s forces may reflect efficiency measures and bureaucratic infighting more than a clear strategic rationale, such as deterring attacks against Chinese conventional forces.43 Whatever the cause, </w:t>
      </w:r>
      <w:r w:rsidRPr="00A26DEC">
        <w:rPr>
          <w:rStyle w:val="StyleUnderline"/>
        </w:rPr>
        <w:t xml:space="preserve">the physical reality of entanglement remains the same. </w:t>
      </w:r>
      <w:r w:rsidRPr="00B54371">
        <w:rPr>
          <w:rStyle w:val="StyleUnderline"/>
          <w:highlight w:val="cyan"/>
        </w:rPr>
        <w:t xml:space="preserve">Key </w:t>
      </w:r>
      <w:r w:rsidRPr="00B54371">
        <w:rPr>
          <w:rStyle w:val="Emphasis"/>
          <w:highlight w:val="cyan"/>
        </w:rPr>
        <w:t>new PLA weapons systems are dual-use</w:t>
      </w:r>
      <w:r w:rsidRPr="00A26DEC">
        <w:rPr>
          <w:sz w:val="12"/>
        </w:rPr>
        <w:t xml:space="preserve">, such as the DF-26 missile, and there have apparently been growing efforts to integrate Rocket Force formations into China’s nascent, integrated theatre commands.44 </w:t>
      </w:r>
      <w:r w:rsidRPr="00B54371">
        <w:rPr>
          <w:rStyle w:val="Emphasis"/>
          <w:highlight w:val="cyan"/>
        </w:rPr>
        <w:t>Inadvertent entanglement</w:t>
      </w:r>
      <w:r w:rsidRPr="00A26DEC">
        <w:rPr>
          <w:rStyle w:val="StyleUnderline"/>
        </w:rPr>
        <w:t xml:space="preserve"> of systems would </w:t>
      </w:r>
      <w:r w:rsidRPr="00B54371">
        <w:rPr>
          <w:rStyle w:val="StyleUnderline"/>
          <w:highlight w:val="cyan"/>
        </w:rPr>
        <w:t xml:space="preserve">indicate dangerous </w:t>
      </w:r>
      <w:r w:rsidRPr="00B54371">
        <w:rPr>
          <w:rStyle w:val="Emphasis"/>
          <w:highlight w:val="cyan"/>
        </w:rPr>
        <w:t>complacency</w:t>
      </w:r>
      <w:r w:rsidRPr="00A26DEC">
        <w:rPr>
          <w:rStyle w:val="StyleUnderline"/>
        </w:rPr>
        <w:t xml:space="preserve"> by Chinese military planners, implying that </w:t>
      </w:r>
      <w:r w:rsidRPr="00B54371">
        <w:rPr>
          <w:rStyle w:val="Emphasis"/>
          <w:highlight w:val="cyan"/>
        </w:rPr>
        <w:t>nuclear risks</w:t>
      </w:r>
      <w:r w:rsidRPr="00B54371">
        <w:rPr>
          <w:rStyle w:val="StyleUnderline"/>
          <w:highlight w:val="cyan"/>
        </w:rPr>
        <w:t xml:space="preserve"> aren’t being taken</w:t>
      </w:r>
      <w:r w:rsidRPr="00A26DEC">
        <w:rPr>
          <w:rStyle w:val="StyleUnderline"/>
        </w:rPr>
        <w:t xml:space="preserve"> sufficiently </w:t>
      </w:r>
      <w:r w:rsidRPr="00B54371">
        <w:rPr>
          <w:rStyle w:val="StyleUnderline"/>
          <w:highlight w:val="cyan"/>
        </w:rPr>
        <w:t>seriously</w:t>
      </w:r>
      <w:r w:rsidRPr="00A26DEC">
        <w:rPr>
          <w:sz w:val="12"/>
        </w:rPr>
        <w:t>.</w:t>
      </w:r>
    </w:p>
    <w:p w14:paraId="651EE190" w14:textId="77777777" w:rsidR="00E54492" w:rsidRPr="00A26DEC" w:rsidRDefault="00E54492" w:rsidP="00E54492">
      <w:pPr>
        <w:rPr>
          <w:sz w:val="12"/>
        </w:rPr>
      </w:pPr>
      <w:r w:rsidRPr="00A26DEC">
        <w:rPr>
          <w:sz w:val="12"/>
        </w:rPr>
        <w:t xml:space="preserve">Some assessments, including from the US Government,45 and open-source satellite imagery46 indicate that </w:t>
      </w:r>
      <w:r w:rsidRPr="00A26DEC">
        <w:rPr>
          <w:rStyle w:val="StyleUnderline"/>
        </w:rPr>
        <w:t xml:space="preserve">China’s nuclear arsenal is now on a substantial and accelerating </w:t>
      </w:r>
      <w:r w:rsidRPr="009F26CC">
        <w:rPr>
          <w:rStyle w:val="Emphasis"/>
        </w:rPr>
        <w:t>growth trajectory</w:t>
      </w:r>
      <w:r w:rsidRPr="00A26DEC">
        <w:rPr>
          <w:rStyle w:val="StyleUnderline"/>
        </w:rPr>
        <w:t>, narrowing the gap with the US arsenal</w:t>
      </w:r>
      <w:r w:rsidRPr="00A26DEC">
        <w:rPr>
          <w:sz w:val="12"/>
        </w:rPr>
        <w:t xml:space="preserve">, although it should be noted that doubts have been raised about whether PLA corruption is degrading some capabilities.47 Whatever the pace of the expansion in Chinese nuclear forces, the command-and-control arrangements and operational employment of China’s deterrent demand close observation and analysis. For example, what are China’s launch policies? What positive and negative controls are in place on different launch platforms? Western intelligence agencies will already be focused on those questions, but reliable assessments will be complicated by the opacity of the Chinese system. </w:t>
      </w:r>
      <w:r w:rsidRPr="00A26DEC">
        <w:rPr>
          <w:rStyle w:val="StyleUnderline"/>
        </w:rPr>
        <w:t xml:space="preserve">The </w:t>
      </w:r>
      <w:r w:rsidRPr="00B54371">
        <w:rPr>
          <w:rStyle w:val="Emphasis"/>
          <w:highlight w:val="cyan"/>
        </w:rPr>
        <w:t>lack of transparency</w:t>
      </w:r>
      <w:r w:rsidRPr="00B54371">
        <w:rPr>
          <w:rStyle w:val="StyleUnderline"/>
          <w:highlight w:val="cyan"/>
        </w:rPr>
        <w:t xml:space="preserve"> over Chinese </w:t>
      </w:r>
      <w:r w:rsidRPr="00B54371">
        <w:rPr>
          <w:rStyle w:val="Emphasis"/>
          <w:highlight w:val="cyan"/>
        </w:rPr>
        <w:t>nuclear doctrine</w:t>
      </w:r>
      <w:r w:rsidRPr="00A26DEC">
        <w:rPr>
          <w:rStyle w:val="StyleUnderline"/>
        </w:rPr>
        <w:t xml:space="preserve"> is exacerbated by Beijing eschewing participation in arms-control negotiations and </w:t>
      </w:r>
      <w:r w:rsidRPr="009F26CC">
        <w:rPr>
          <w:rStyle w:val="Emphasis"/>
        </w:rPr>
        <w:t>restricting</w:t>
      </w:r>
      <w:r w:rsidRPr="00A26DEC">
        <w:rPr>
          <w:rStyle w:val="StyleUnderline"/>
        </w:rPr>
        <w:t xml:space="preserve"> channels of </w:t>
      </w:r>
      <w:r w:rsidRPr="009F26CC">
        <w:rPr>
          <w:rStyle w:val="Emphasis"/>
        </w:rPr>
        <w:t>military-to-military dialogue</w:t>
      </w:r>
      <w:r w:rsidRPr="00A26DEC">
        <w:rPr>
          <w:sz w:val="12"/>
        </w:rPr>
        <w:t>.</w:t>
      </w:r>
    </w:p>
    <w:p w14:paraId="6CC0387D" w14:textId="77777777" w:rsidR="00E54492" w:rsidRPr="00A26DEC" w:rsidRDefault="00E54492" w:rsidP="00E54492">
      <w:pPr>
        <w:rPr>
          <w:sz w:val="12"/>
        </w:rPr>
      </w:pPr>
      <w:r w:rsidRPr="00A26DEC">
        <w:rPr>
          <w:sz w:val="12"/>
        </w:rPr>
        <w:t xml:space="preserve">Many analysts have argued that China’s nuclear doctrine may be influenced by a sense of vulnerability to a US first strike. Those analysts often point to the putative vulnerability of China’s small fleet of ballistic missile submarines (SSBNs), which it’s in the process of upgrading.48 </w:t>
      </w:r>
      <w:r w:rsidRPr="00A26DEC">
        <w:rPr>
          <w:rStyle w:val="StyleUnderline"/>
        </w:rPr>
        <w:t xml:space="preserve">While China is also strengthening the airborne leg of its nuclear triad, the weight of its nuclear strategic deterrent currently rests on its </w:t>
      </w:r>
      <w:r w:rsidRPr="009F26CC">
        <w:rPr>
          <w:rStyle w:val="Emphasis"/>
        </w:rPr>
        <w:t>land-based missiles</w:t>
      </w:r>
      <w:r w:rsidRPr="00A26DEC">
        <w:rPr>
          <w:sz w:val="12"/>
        </w:rPr>
        <w:t>.</w:t>
      </w:r>
    </w:p>
    <w:p w14:paraId="2543F1D2" w14:textId="77777777" w:rsidR="00E54492" w:rsidRPr="00A26DEC" w:rsidRDefault="00E54492" w:rsidP="00E54492">
      <w:pPr>
        <w:rPr>
          <w:sz w:val="12"/>
        </w:rPr>
      </w:pPr>
      <w:r w:rsidRPr="00B54371">
        <w:rPr>
          <w:rStyle w:val="StyleUnderline"/>
          <w:highlight w:val="cyan"/>
        </w:rPr>
        <w:t>In a war</w:t>
      </w:r>
      <w:r w:rsidRPr="00A26DEC">
        <w:rPr>
          <w:rStyle w:val="StyleUnderline"/>
        </w:rPr>
        <w:t xml:space="preserve"> between China and the US, </w:t>
      </w:r>
      <w:r w:rsidRPr="00B54371">
        <w:rPr>
          <w:rStyle w:val="StyleUnderline"/>
          <w:highlight w:val="cyan"/>
        </w:rPr>
        <w:t xml:space="preserve">a key question would be how much </w:t>
      </w:r>
      <w:r w:rsidRPr="00B54371">
        <w:rPr>
          <w:rStyle w:val="Emphasis"/>
          <w:highlight w:val="cyan"/>
        </w:rPr>
        <w:t>degradation</w:t>
      </w:r>
      <w:r w:rsidRPr="00B54371">
        <w:rPr>
          <w:rStyle w:val="StyleUnderline"/>
          <w:highlight w:val="cyan"/>
        </w:rPr>
        <w:t xml:space="preserve"> Beijing would be willing to </w:t>
      </w:r>
      <w:r w:rsidRPr="00B54371">
        <w:rPr>
          <w:rStyle w:val="Emphasis"/>
          <w:highlight w:val="cyan"/>
        </w:rPr>
        <w:t>accept</w:t>
      </w:r>
      <w:r w:rsidRPr="00B54371">
        <w:rPr>
          <w:rStyle w:val="StyleUnderline"/>
          <w:highlight w:val="cyan"/>
        </w:rPr>
        <w:t xml:space="preserve"> in</w:t>
      </w:r>
      <w:r w:rsidRPr="00A26DEC">
        <w:rPr>
          <w:rStyle w:val="StyleUnderline"/>
        </w:rPr>
        <w:t xml:space="preserve"> its rocket forces with regional range, such as the </w:t>
      </w:r>
      <w:r w:rsidRPr="00B54371">
        <w:rPr>
          <w:rStyle w:val="Emphasis"/>
          <w:highlight w:val="cyan"/>
        </w:rPr>
        <w:t>DF-21 and</w:t>
      </w:r>
      <w:r w:rsidRPr="009F26CC">
        <w:rPr>
          <w:rStyle w:val="Emphasis"/>
        </w:rPr>
        <w:t xml:space="preserve"> DF-</w:t>
      </w:r>
      <w:r w:rsidRPr="00B54371">
        <w:rPr>
          <w:rStyle w:val="Emphasis"/>
          <w:highlight w:val="cyan"/>
        </w:rPr>
        <w:t>26</w:t>
      </w:r>
      <w:r w:rsidRPr="00A26DEC">
        <w:rPr>
          <w:rStyle w:val="StyleUnderline"/>
        </w:rPr>
        <w:t xml:space="preserve">.49 Those are </w:t>
      </w:r>
      <w:r w:rsidRPr="00B54371">
        <w:rPr>
          <w:rStyle w:val="StyleUnderline"/>
          <w:highlight w:val="cyan"/>
        </w:rPr>
        <w:t xml:space="preserve">the </w:t>
      </w:r>
      <w:r w:rsidRPr="00B54371">
        <w:rPr>
          <w:rStyle w:val="Emphasis"/>
          <w:highlight w:val="cyan"/>
        </w:rPr>
        <w:t>crux of entanglement</w:t>
      </w:r>
      <w:r w:rsidRPr="00A26DEC">
        <w:rPr>
          <w:rStyle w:val="StyleUnderline"/>
        </w:rPr>
        <w:t xml:space="preserve"> in China’s rocket forces</w:t>
      </w:r>
      <w:r w:rsidRPr="00A26DEC">
        <w:rPr>
          <w:sz w:val="12"/>
        </w:rPr>
        <w:t xml:space="preserve">. Given that the intermediate-range missiles threaten US bases and warships in the region, </w:t>
      </w:r>
      <w:r w:rsidRPr="00B54371">
        <w:rPr>
          <w:rStyle w:val="StyleUnderline"/>
          <w:highlight w:val="cyan"/>
        </w:rPr>
        <w:t xml:space="preserve">they would be </w:t>
      </w:r>
      <w:r w:rsidRPr="00B54371">
        <w:rPr>
          <w:rStyle w:val="Emphasis"/>
          <w:highlight w:val="cyan"/>
        </w:rPr>
        <w:t>high-priority targets</w:t>
      </w:r>
      <w:r w:rsidRPr="00B54371">
        <w:rPr>
          <w:rStyle w:val="StyleUnderline"/>
          <w:highlight w:val="cyan"/>
        </w:rPr>
        <w:t xml:space="preserve"> for the US</w:t>
      </w:r>
      <w:r w:rsidRPr="00A26DEC">
        <w:rPr>
          <w:rStyle w:val="StyleUnderline"/>
        </w:rPr>
        <w:t xml:space="preserve"> and any allied forces in a war</w:t>
      </w:r>
      <w:r w:rsidRPr="00A26DEC">
        <w:rPr>
          <w:sz w:val="12"/>
        </w:rPr>
        <w:t xml:space="preserve">. </w:t>
      </w:r>
      <w:r w:rsidRPr="00B54371">
        <w:rPr>
          <w:rStyle w:val="StyleUnderline"/>
          <w:highlight w:val="cyan"/>
        </w:rPr>
        <w:t xml:space="preserve">Because of </w:t>
      </w:r>
      <w:r w:rsidRPr="00B54371">
        <w:rPr>
          <w:rStyle w:val="Emphasis"/>
          <w:highlight w:val="cyan"/>
        </w:rPr>
        <w:t>warhead ambiguity</w:t>
      </w:r>
      <w:r w:rsidRPr="00B54371">
        <w:rPr>
          <w:rStyle w:val="StyleUnderline"/>
          <w:highlight w:val="cyan"/>
        </w:rPr>
        <w:t>, the US might</w:t>
      </w:r>
      <w:r w:rsidRPr="00A26DEC">
        <w:rPr>
          <w:rStyle w:val="StyleUnderline"/>
        </w:rPr>
        <w:t xml:space="preserve"> unintentionally </w:t>
      </w:r>
      <w:r w:rsidRPr="00B54371">
        <w:rPr>
          <w:rStyle w:val="StyleUnderline"/>
          <w:highlight w:val="cyan"/>
        </w:rPr>
        <w:t>destroy</w:t>
      </w:r>
      <w:r w:rsidRPr="00A26DEC">
        <w:rPr>
          <w:rStyle w:val="StyleUnderline"/>
        </w:rPr>
        <w:t xml:space="preserve"> Chinese </w:t>
      </w:r>
      <w:r w:rsidRPr="00B54371">
        <w:rPr>
          <w:rStyle w:val="Emphasis"/>
          <w:highlight w:val="cyan"/>
        </w:rPr>
        <w:t>nuclear-armed missiles</w:t>
      </w:r>
      <w:r w:rsidRPr="00B54371">
        <w:rPr>
          <w:rStyle w:val="StyleUnderline"/>
          <w:highlight w:val="cyan"/>
        </w:rPr>
        <w:t>, which Beijing</w:t>
      </w:r>
      <w:r w:rsidRPr="00A26DEC">
        <w:rPr>
          <w:rStyle w:val="StyleUnderline"/>
        </w:rPr>
        <w:t xml:space="preserve"> might </w:t>
      </w:r>
      <w:r w:rsidRPr="00B54371">
        <w:rPr>
          <w:rStyle w:val="StyleUnderline"/>
          <w:highlight w:val="cyan"/>
        </w:rPr>
        <w:t xml:space="preserve">interpret as a </w:t>
      </w:r>
      <w:r w:rsidRPr="00B54371">
        <w:rPr>
          <w:rStyle w:val="Emphasis"/>
          <w:highlight w:val="cyan"/>
        </w:rPr>
        <w:t>significant threat to its</w:t>
      </w:r>
      <w:r w:rsidRPr="009F26CC">
        <w:rPr>
          <w:rStyle w:val="Emphasis"/>
        </w:rPr>
        <w:t xml:space="preserve"> overall </w:t>
      </w:r>
      <w:r w:rsidRPr="00B54371">
        <w:rPr>
          <w:rStyle w:val="Emphasis"/>
          <w:highlight w:val="cyan"/>
        </w:rPr>
        <w:t>deterrent</w:t>
      </w:r>
      <w:r w:rsidRPr="00A26DEC">
        <w:rPr>
          <w:sz w:val="12"/>
        </w:rPr>
        <w:t>.</w:t>
      </w:r>
    </w:p>
    <w:p w14:paraId="3AA0DA09" w14:textId="77777777" w:rsidR="00E54492" w:rsidRPr="00A26DEC" w:rsidRDefault="00E54492" w:rsidP="00E54492">
      <w:pPr>
        <w:rPr>
          <w:sz w:val="12"/>
        </w:rPr>
      </w:pPr>
      <w:r w:rsidRPr="00A26DEC">
        <w:rPr>
          <w:sz w:val="12"/>
        </w:rPr>
        <w:t xml:space="preserve">China’s nuclear intercontinental ballistic missile (ICBM) arsenal, on the other hand, is clearly distinguishable, at least for the time being.50 Escalation may be avoided if Beijing remains confident that it has adequate warning to launch a second strike using its ICBM force. But that makes assumptions about Chinese perceptions and nuclear doctrine. </w:t>
      </w:r>
      <w:r w:rsidRPr="00A26DEC">
        <w:rPr>
          <w:rStyle w:val="StyleUnderline"/>
        </w:rPr>
        <w:t xml:space="preserve">If Beijing’s </w:t>
      </w:r>
      <w:r w:rsidRPr="009F26CC">
        <w:rPr>
          <w:rStyle w:val="Emphasis"/>
        </w:rPr>
        <w:t>threshold</w:t>
      </w:r>
      <w:r w:rsidRPr="00A26DEC">
        <w:rPr>
          <w:rStyle w:val="StyleUnderline"/>
        </w:rPr>
        <w:t xml:space="preserve"> for escalation lies elsewhere, and we don’t know whether it does, there’s cause for </w:t>
      </w:r>
      <w:r w:rsidRPr="009F26CC">
        <w:rPr>
          <w:rStyle w:val="Emphasis"/>
        </w:rPr>
        <w:t>grave concern</w:t>
      </w:r>
      <w:r w:rsidRPr="00A26DEC">
        <w:rPr>
          <w:sz w:val="12"/>
        </w:rPr>
        <w:t>.51</w:t>
      </w:r>
    </w:p>
    <w:p w14:paraId="47D94F74" w14:textId="77777777" w:rsidR="00E54492" w:rsidRPr="00A26DEC" w:rsidRDefault="00E54492" w:rsidP="00E54492">
      <w:pPr>
        <w:rPr>
          <w:sz w:val="12"/>
        </w:rPr>
      </w:pPr>
      <w:r w:rsidRPr="00B54371">
        <w:rPr>
          <w:rStyle w:val="StyleUnderline"/>
          <w:highlight w:val="cyan"/>
        </w:rPr>
        <w:t xml:space="preserve">The </w:t>
      </w:r>
      <w:r w:rsidRPr="00B54371">
        <w:rPr>
          <w:rStyle w:val="Emphasis"/>
          <w:highlight w:val="cyan"/>
        </w:rPr>
        <w:t>escalation risk</w:t>
      </w:r>
      <w:r w:rsidRPr="009F26CC">
        <w:rPr>
          <w:rStyle w:val="StyleUnderline"/>
        </w:rPr>
        <w:t xml:space="preserve"> of targeting</w:t>
      </w:r>
      <w:r w:rsidRPr="00A26DEC">
        <w:rPr>
          <w:rStyle w:val="StyleUnderline"/>
        </w:rPr>
        <w:t xml:space="preserve"> early-warning and command-and-control systems, including satellites, </w:t>
      </w:r>
      <w:r w:rsidRPr="00B54371">
        <w:rPr>
          <w:rStyle w:val="StyleUnderline"/>
          <w:highlight w:val="cyan"/>
        </w:rPr>
        <w:t xml:space="preserve">is </w:t>
      </w:r>
      <w:r w:rsidRPr="00B54371">
        <w:rPr>
          <w:rStyle w:val="Emphasis"/>
          <w:highlight w:val="cyan"/>
        </w:rPr>
        <w:t>significant</w:t>
      </w:r>
      <w:r w:rsidRPr="00A26DEC">
        <w:rPr>
          <w:sz w:val="12"/>
        </w:rPr>
        <w:t xml:space="preserve">.52 </w:t>
      </w:r>
      <w:r w:rsidRPr="00A26DEC">
        <w:rPr>
          <w:rStyle w:val="StyleUnderline"/>
        </w:rPr>
        <w:t xml:space="preserve">The problem of </w:t>
      </w:r>
      <w:r w:rsidRPr="00B54371">
        <w:rPr>
          <w:rStyle w:val="Emphasis"/>
          <w:highlight w:val="cyan"/>
        </w:rPr>
        <w:t>entangleme</w:t>
      </w:r>
      <w:r w:rsidRPr="009F26CC">
        <w:rPr>
          <w:rStyle w:val="Emphasis"/>
        </w:rPr>
        <w:t>nt</w:t>
      </w:r>
      <w:r w:rsidRPr="00A26DEC">
        <w:rPr>
          <w:rStyle w:val="StyleUnderline"/>
        </w:rPr>
        <w:t xml:space="preserve"> is also relevant in this context. </w:t>
      </w:r>
      <w:r w:rsidRPr="00B54371">
        <w:rPr>
          <w:rStyle w:val="Emphasis"/>
          <w:highlight w:val="cyan"/>
        </w:rPr>
        <w:t>Space-based systems</w:t>
      </w:r>
      <w:r w:rsidRPr="00A26DEC">
        <w:rPr>
          <w:rStyle w:val="StyleUnderline"/>
        </w:rPr>
        <w:t xml:space="preserve"> will be critical at all stages of a conflict, across hybrid, conventional and nuclear thresholds. Even if space-based assets were able to be ring fenced for nuclear or non-nuclear use, which is questionable, it’s </w:t>
      </w:r>
      <w:r w:rsidRPr="00B54371">
        <w:rPr>
          <w:rStyle w:val="StyleUnderline"/>
          <w:highlight w:val="cyan"/>
        </w:rPr>
        <w:t>unlikely that</w:t>
      </w:r>
      <w:r w:rsidRPr="00A26DEC">
        <w:rPr>
          <w:rStyle w:val="StyleUnderline"/>
        </w:rPr>
        <w:t xml:space="preserve"> the </w:t>
      </w:r>
      <w:r w:rsidRPr="00B54371">
        <w:rPr>
          <w:rStyle w:val="StyleUnderline"/>
          <w:highlight w:val="cyan"/>
        </w:rPr>
        <w:t>targeting country could make</w:t>
      </w:r>
      <w:r w:rsidRPr="00A26DEC">
        <w:rPr>
          <w:rStyle w:val="StyleUnderline"/>
        </w:rPr>
        <w:t xml:space="preserve"> that </w:t>
      </w:r>
      <w:r w:rsidRPr="00B54371">
        <w:rPr>
          <w:rStyle w:val="Emphasis"/>
          <w:highlight w:val="cyan"/>
        </w:rPr>
        <w:t>distinction confidently</w:t>
      </w:r>
      <w:r w:rsidRPr="00B54371">
        <w:rPr>
          <w:rStyle w:val="StyleUnderline"/>
          <w:highlight w:val="cyan"/>
        </w:rPr>
        <w:t xml:space="preserve"> in wartime</w:t>
      </w:r>
      <w:r w:rsidRPr="00A26DEC">
        <w:rPr>
          <w:sz w:val="12"/>
        </w:rPr>
        <w:t xml:space="preserve">. Equally, </w:t>
      </w:r>
      <w:r w:rsidRPr="00A26DEC">
        <w:rPr>
          <w:rStyle w:val="StyleUnderline"/>
        </w:rPr>
        <w:t xml:space="preserve">direct ascent ‘kinetic’ kill </w:t>
      </w:r>
      <w:r w:rsidRPr="00B54371">
        <w:rPr>
          <w:rStyle w:val="StyleUnderline"/>
          <w:highlight w:val="cyan"/>
        </w:rPr>
        <w:t xml:space="preserve">antisatellite capabilities produce </w:t>
      </w:r>
      <w:r w:rsidRPr="00B54371">
        <w:rPr>
          <w:rStyle w:val="Emphasis"/>
          <w:highlight w:val="cyan"/>
        </w:rPr>
        <w:t>debris fields</w:t>
      </w:r>
      <w:r w:rsidRPr="00B54371">
        <w:rPr>
          <w:rStyle w:val="StyleUnderline"/>
          <w:highlight w:val="cyan"/>
        </w:rPr>
        <w:t xml:space="preserve"> that may</w:t>
      </w:r>
      <w:r w:rsidRPr="00A26DEC">
        <w:rPr>
          <w:rStyle w:val="StyleUnderline"/>
        </w:rPr>
        <w:t xml:space="preserve"> indiscriminately </w:t>
      </w:r>
      <w:r w:rsidRPr="00B54371">
        <w:rPr>
          <w:rStyle w:val="StyleUnderline"/>
          <w:highlight w:val="cyan"/>
        </w:rPr>
        <w:t xml:space="preserve">destroy a wide array of </w:t>
      </w:r>
      <w:r w:rsidRPr="00B54371">
        <w:rPr>
          <w:rStyle w:val="Emphasis"/>
          <w:highlight w:val="cyan"/>
        </w:rPr>
        <w:t>space-based assets</w:t>
      </w:r>
      <w:r w:rsidRPr="00A26DEC">
        <w:rPr>
          <w:rStyle w:val="StyleUnderline"/>
        </w:rPr>
        <w:t xml:space="preserve">, potentially </w:t>
      </w:r>
      <w:r w:rsidRPr="00B54371">
        <w:rPr>
          <w:rStyle w:val="StyleUnderline"/>
          <w:highlight w:val="cyan"/>
        </w:rPr>
        <w:t>including those of nuclear powers that weren’t</w:t>
      </w:r>
      <w:r w:rsidRPr="00A26DEC">
        <w:rPr>
          <w:rStyle w:val="StyleUnderline"/>
        </w:rPr>
        <w:t xml:space="preserve"> at that point </w:t>
      </w:r>
      <w:r w:rsidRPr="00B54371">
        <w:rPr>
          <w:rStyle w:val="Emphasis"/>
          <w:highlight w:val="cyan"/>
        </w:rPr>
        <w:t>parties to the conflict</w:t>
      </w:r>
      <w:r w:rsidRPr="00A26DEC">
        <w:rPr>
          <w:rStyle w:val="StyleUnderline"/>
        </w:rPr>
        <w:t xml:space="preserve">. </w:t>
      </w:r>
      <w:r w:rsidRPr="00B54371">
        <w:rPr>
          <w:rStyle w:val="StyleUnderline"/>
          <w:highlight w:val="cyan"/>
        </w:rPr>
        <w:t xml:space="preserve">This </w:t>
      </w:r>
      <w:r w:rsidRPr="00B54371">
        <w:rPr>
          <w:rStyle w:val="Emphasis"/>
          <w:highlight w:val="cyan"/>
        </w:rPr>
        <w:t>cocktail of variables has highly escalatory implications</w:t>
      </w:r>
      <w:r w:rsidRPr="00A26DEC">
        <w:rPr>
          <w:sz w:val="12"/>
        </w:rPr>
        <w:t>.53</w:t>
      </w:r>
    </w:p>
    <w:p w14:paraId="76C9FA37" w14:textId="77777777" w:rsidR="00E54492" w:rsidRPr="00A26DEC" w:rsidRDefault="00E54492" w:rsidP="00E54492">
      <w:pPr>
        <w:rPr>
          <w:sz w:val="12"/>
        </w:rPr>
      </w:pPr>
      <w:r w:rsidRPr="00A26DEC">
        <w:rPr>
          <w:sz w:val="12"/>
        </w:rPr>
        <w:t>Uncertainty over the targeting of early-warning and command-and-control systems is particularly relevant to Australia, which hosts capabilities that support US extended deterrence, including the Australian Defence Satellite Communication Station.54</w:t>
      </w:r>
    </w:p>
    <w:p w14:paraId="152E6E4E" w14:textId="1848D487" w:rsidR="00E54492" w:rsidRPr="00E54492" w:rsidRDefault="00E54492" w:rsidP="00E54492">
      <w:pPr>
        <w:pStyle w:val="Heading3"/>
      </w:pPr>
      <w:r>
        <w:t>2NC---</w:t>
      </w:r>
      <w:r w:rsidR="00CF0D03">
        <w:t>!</w:t>
      </w:r>
      <w:r>
        <w:t>---!/D---AT: Indo-Pacific Doesn’t Escalate</w:t>
      </w:r>
    </w:p>
    <w:p w14:paraId="78011117" w14:textId="5F74CAC6" w:rsidR="00E54492" w:rsidRDefault="00CE5C86" w:rsidP="00E54492">
      <w:pPr>
        <w:pStyle w:val="Heading4"/>
      </w:pPr>
      <w:r>
        <w:t xml:space="preserve">Yes, </w:t>
      </w:r>
      <w:r w:rsidRPr="00CE5C86">
        <w:rPr>
          <w:u w:val="single"/>
        </w:rPr>
        <w:t>escalation</w:t>
      </w:r>
      <w:r>
        <w:t xml:space="preserve">---China might use </w:t>
      </w:r>
      <w:r w:rsidRPr="00CE5C86">
        <w:rPr>
          <w:u w:val="single"/>
        </w:rPr>
        <w:t>limited</w:t>
      </w:r>
      <w:r>
        <w:t xml:space="preserve"> </w:t>
      </w:r>
      <w:r w:rsidRPr="00CE5C86">
        <w:rPr>
          <w:u w:val="single"/>
        </w:rPr>
        <w:t>force</w:t>
      </w:r>
      <w:r>
        <w:t xml:space="preserve"> against a </w:t>
      </w:r>
      <w:r w:rsidRPr="00CE5C86">
        <w:rPr>
          <w:u w:val="single"/>
        </w:rPr>
        <w:t>regional</w:t>
      </w:r>
      <w:r>
        <w:t xml:space="preserve"> </w:t>
      </w:r>
      <w:r w:rsidRPr="00CE5C86">
        <w:rPr>
          <w:u w:val="single"/>
        </w:rPr>
        <w:t>ally</w:t>
      </w:r>
      <w:r w:rsidRPr="00CE5C86">
        <w:t xml:space="preserve"> with US </w:t>
      </w:r>
      <w:r w:rsidRPr="00CE5C86">
        <w:rPr>
          <w:u w:val="single"/>
        </w:rPr>
        <w:t>security</w:t>
      </w:r>
      <w:r w:rsidRPr="00CE5C86">
        <w:t xml:space="preserve"> </w:t>
      </w:r>
      <w:r w:rsidRPr="00CE5C86">
        <w:rPr>
          <w:u w:val="single"/>
        </w:rPr>
        <w:t>treaties</w:t>
      </w:r>
      <w:r>
        <w:t xml:space="preserve">. </w:t>
      </w:r>
    </w:p>
    <w:p w14:paraId="0F4E1A88" w14:textId="77777777" w:rsidR="00B76F53" w:rsidRPr="00D268EC" w:rsidRDefault="00B76F53" w:rsidP="00B76F53">
      <w:r w:rsidRPr="006679A8">
        <w:rPr>
          <w:rStyle w:val="Style13ptBold"/>
        </w:rPr>
        <w:t>Leben ’24</w:t>
      </w:r>
      <w:r>
        <w:t xml:space="preserve"> [William Leben, ASPI analyst specializing in future war; senior analyst at the Development Intelligence Lab; expert associate at Australian National University’s National Security College; former Australian Army Officer with operational experience; Diploma of Military Leadership, Royal Military College-Duntroon; BA, international and political studies and history, University of New South Wales-Sydney; MPhil, international development, University of Oxford. February 2024. Australian Strategic Policy Institute Special Report “Escalation risks in the Indo-Pacific: A review for practitioners” </w:t>
      </w:r>
      <w:r w:rsidRPr="00B76F53">
        <w:t>https://ad-aspi.s3.ap-southeast-2.amazonaws.com/2024-02/SR201%20Escalation%20risks%20in%20the%20Indo-Pacific.pdf</w:t>
      </w:r>
      <w:r>
        <w:t xml:space="preserve"> Accessed 6.26.2025 // </w:t>
      </w:r>
      <w:r>
        <w:rPr>
          <w:b/>
          <w:i/>
        </w:rPr>
        <w:t>mosuQ</w:t>
      </w:r>
      <w:r>
        <w:t>]</w:t>
      </w:r>
    </w:p>
    <w:p w14:paraId="10B0569E" w14:textId="77777777" w:rsidR="00E54492" w:rsidRPr="00CE5C86" w:rsidRDefault="00E54492" w:rsidP="00E54492">
      <w:pPr>
        <w:rPr>
          <w:sz w:val="12"/>
        </w:rPr>
      </w:pPr>
      <w:r w:rsidRPr="00CE5C86">
        <w:rPr>
          <w:sz w:val="12"/>
        </w:rPr>
        <w:t>A militarised dispute in the Western Pacific</w:t>
      </w:r>
    </w:p>
    <w:p w14:paraId="57F793DC" w14:textId="77777777" w:rsidR="00E54492" w:rsidRPr="00CE5C86" w:rsidRDefault="00E54492" w:rsidP="00E54492">
      <w:pPr>
        <w:rPr>
          <w:sz w:val="12"/>
        </w:rPr>
      </w:pPr>
      <w:r w:rsidRPr="00B54371">
        <w:rPr>
          <w:rStyle w:val="StyleUnderline"/>
          <w:highlight w:val="cyan"/>
        </w:rPr>
        <w:t>A</w:t>
      </w:r>
      <w:r w:rsidRPr="00CE5C86">
        <w:rPr>
          <w:rStyle w:val="StyleUnderline"/>
        </w:rPr>
        <w:t xml:space="preserve"> crisis or </w:t>
      </w:r>
      <w:r w:rsidRPr="00B54371">
        <w:rPr>
          <w:rStyle w:val="StyleUnderline"/>
          <w:highlight w:val="cyan"/>
        </w:rPr>
        <w:t xml:space="preserve">conflict could start between </w:t>
      </w:r>
      <w:r w:rsidRPr="00B54371">
        <w:rPr>
          <w:rStyle w:val="Emphasis"/>
          <w:highlight w:val="cyan"/>
        </w:rPr>
        <w:t>China</w:t>
      </w:r>
      <w:r w:rsidRPr="00B54371">
        <w:rPr>
          <w:rStyle w:val="StyleUnderline"/>
          <w:highlight w:val="cyan"/>
        </w:rPr>
        <w:t xml:space="preserve"> and one of the countries</w:t>
      </w:r>
      <w:r w:rsidRPr="00CE5C86">
        <w:rPr>
          <w:rStyle w:val="StyleUnderline"/>
        </w:rPr>
        <w:t xml:space="preserve"> with which </w:t>
      </w:r>
      <w:r w:rsidRPr="00B54371">
        <w:rPr>
          <w:rStyle w:val="StyleUnderline"/>
          <w:highlight w:val="cyan"/>
        </w:rPr>
        <w:t xml:space="preserve">it has a </w:t>
      </w:r>
      <w:r w:rsidRPr="00B54371">
        <w:rPr>
          <w:rStyle w:val="Emphasis"/>
          <w:highlight w:val="cyan"/>
        </w:rPr>
        <w:t>sovereignty dispute</w:t>
      </w:r>
      <w:r w:rsidRPr="00CE5C86">
        <w:rPr>
          <w:rStyle w:val="StyleUnderline"/>
        </w:rPr>
        <w:t xml:space="preserve"> in the Western Pacific, </w:t>
      </w:r>
      <w:r w:rsidRPr="00B54371">
        <w:rPr>
          <w:rStyle w:val="StyleUnderline"/>
          <w:highlight w:val="cyan"/>
        </w:rPr>
        <w:t xml:space="preserve">such as </w:t>
      </w:r>
      <w:r w:rsidRPr="00B54371">
        <w:rPr>
          <w:rStyle w:val="Emphasis"/>
          <w:highlight w:val="cyan"/>
        </w:rPr>
        <w:t>Japan</w:t>
      </w:r>
      <w:r w:rsidRPr="00CE5C86">
        <w:rPr>
          <w:rStyle w:val="StyleUnderline"/>
        </w:rPr>
        <w:t xml:space="preserve">, </w:t>
      </w:r>
      <w:r w:rsidRPr="00B54371">
        <w:rPr>
          <w:rStyle w:val="StyleUnderline"/>
          <w:highlight w:val="cyan"/>
        </w:rPr>
        <w:t xml:space="preserve">the </w:t>
      </w:r>
      <w:r w:rsidRPr="00B54371">
        <w:rPr>
          <w:rStyle w:val="Emphasis"/>
          <w:highlight w:val="cyan"/>
        </w:rPr>
        <w:t>Philippines</w:t>
      </w:r>
      <w:r w:rsidRPr="00CE5C86">
        <w:rPr>
          <w:rStyle w:val="StyleUnderline"/>
        </w:rPr>
        <w:t xml:space="preserve"> or Vietnam</w:t>
      </w:r>
      <w:r w:rsidRPr="00CE5C86">
        <w:rPr>
          <w:sz w:val="12"/>
        </w:rPr>
        <w:t xml:space="preserve">. </w:t>
      </w:r>
      <w:r w:rsidRPr="00B54371">
        <w:rPr>
          <w:rStyle w:val="StyleUnderline"/>
          <w:highlight w:val="cyan"/>
        </w:rPr>
        <w:t xml:space="preserve">That could </w:t>
      </w:r>
      <w:r w:rsidRPr="00B54371">
        <w:rPr>
          <w:rStyle w:val="Emphasis"/>
          <w:highlight w:val="cyan"/>
        </w:rPr>
        <w:t>involve the US</w:t>
      </w:r>
      <w:r w:rsidRPr="00CE5C86">
        <w:rPr>
          <w:rStyle w:val="StyleUnderline"/>
        </w:rPr>
        <w:t xml:space="preserve"> if Washington intervenes to support China’s adversary (note that </w:t>
      </w:r>
      <w:r w:rsidRPr="00B54371">
        <w:rPr>
          <w:rStyle w:val="StyleUnderline"/>
          <w:highlight w:val="cyan"/>
        </w:rPr>
        <w:t xml:space="preserve">it has </w:t>
      </w:r>
      <w:r w:rsidRPr="00B54371">
        <w:rPr>
          <w:rStyle w:val="Emphasis"/>
          <w:highlight w:val="cyan"/>
        </w:rPr>
        <w:t>security treaties</w:t>
      </w:r>
      <w:r w:rsidRPr="00CE5C86">
        <w:rPr>
          <w:rStyle w:val="Emphasis"/>
        </w:rPr>
        <w:t xml:space="preserve"> with Japan and the Philippines</w:t>
      </w:r>
      <w:r w:rsidRPr="00CE5C86">
        <w:rPr>
          <w:rStyle w:val="StyleUnderline"/>
        </w:rPr>
        <w:t>)</w:t>
      </w:r>
      <w:r w:rsidRPr="00CE5C86">
        <w:rPr>
          <w:sz w:val="12"/>
        </w:rPr>
        <w:t>.82</w:t>
      </w:r>
    </w:p>
    <w:p w14:paraId="4FF03C0F" w14:textId="77777777" w:rsidR="00E54492" w:rsidRPr="00CE5C86" w:rsidRDefault="00E54492" w:rsidP="00E54492">
      <w:pPr>
        <w:rPr>
          <w:sz w:val="12"/>
        </w:rPr>
      </w:pPr>
      <w:r w:rsidRPr="00CE5C86">
        <w:rPr>
          <w:rStyle w:val="StyleUnderline"/>
        </w:rPr>
        <w:t xml:space="preserve">China’s expansion in the East and South China seas is about more than just the disputed features. Some sovereignty claims engage </w:t>
      </w:r>
      <w:r w:rsidRPr="00CE5C86">
        <w:rPr>
          <w:rStyle w:val="Emphasis"/>
        </w:rPr>
        <w:t>natural resources</w:t>
      </w:r>
      <w:r w:rsidRPr="00CE5C86">
        <w:rPr>
          <w:rStyle w:val="StyleUnderline"/>
        </w:rPr>
        <w:t xml:space="preserve"> and </w:t>
      </w:r>
      <w:r w:rsidRPr="00CE5C86">
        <w:rPr>
          <w:rStyle w:val="Emphasis"/>
        </w:rPr>
        <w:t>military access</w:t>
      </w:r>
      <w:r w:rsidRPr="00CE5C86">
        <w:rPr>
          <w:sz w:val="12"/>
        </w:rPr>
        <w:t>, and China may be attempting to create a so-called ‘bastion’ to defend its ballistic-missile submarines.83 The occupation of islands and features provides potential military advantages but also engages wider interests in national influence and sovereignty.</w:t>
      </w:r>
    </w:p>
    <w:p w14:paraId="4E3CDCD2" w14:textId="77777777" w:rsidR="00E54492" w:rsidRPr="00CE5C86" w:rsidRDefault="00E54492" w:rsidP="00E54492">
      <w:pPr>
        <w:rPr>
          <w:sz w:val="12"/>
        </w:rPr>
      </w:pPr>
      <w:r w:rsidRPr="00CE5C86">
        <w:rPr>
          <w:sz w:val="12"/>
        </w:rPr>
        <w:t>Brendan Taylor’s work provides a useful summary of the different risks present in the East and South China seas. He argues that the East China Sea and the China–Japan relationship are of greater concern than the well-covered tensions in the South China Sea. That assessment reflects domestic politics in China and Japan, clearer US commitments to Japanese defence, and Japan’s own capabilities.84</w:t>
      </w:r>
    </w:p>
    <w:p w14:paraId="0FF0482C" w14:textId="77777777" w:rsidR="00E54492" w:rsidRPr="00CE5C86" w:rsidRDefault="00E54492" w:rsidP="00E54492">
      <w:pPr>
        <w:rPr>
          <w:sz w:val="12"/>
        </w:rPr>
      </w:pPr>
      <w:r w:rsidRPr="00CE5C86">
        <w:rPr>
          <w:sz w:val="12"/>
        </w:rPr>
        <w:t xml:space="preserve">Were conflict to be initiated unintentionally, such as by an accident at sea, then fighting may be limited, without strong pressure to escalate, even if the US becomes involved. However, </w:t>
      </w:r>
      <w:r w:rsidRPr="00B54371">
        <w:rPr>
          <w:rStyle w:val="StyleUnderline"/>
          <w:highlight w:val="cyan"/>
        </w:rPr>
        <w:t xml:space="preserve">China might </w:t>
      </w:r>
      <w:r w:rsidRPr="00B54371">
        <w:rPr>
          <w:rStyle w:val="Emphasis"/>
          <w:highlight w:val="cyan"/>
        </w:rPr>
        <w:t>intentionally</w:t>
      </w:r>
      <w:r w:rsidRPr="00B54371">
        <w:rPr>
          <w:rStyle w:val="StyleUnderline"/>
          <w:highlight w:val="cyan"/>
        </w:rPr>
        <w:t xml:space="preserve"> use limited use of force against a </w:t>
      </w:r>
      <w:r w:rsidRPr="00B54371">
        <w:rPr>
          <w:rStyle w:val="Emphasis"/>
          <w:highlight w:val="cyan"/>
        </w:rPr>
        <w:t>regional state</w:t>
      </w:r>
      <w:r w:rsidRPr="00B54371">
        <w:rPr>
          <w:rStyle w:val="StyleUnderline"/>
          <w:highlight w:val="cyan"/>
        </w:rPr>
        <w:t>, anticipating</w:t>
      </w:r>
      <w:r w:rsidRPr="00CE5C86">
        <w:rPr>
          <w:rStyle w:val="StyleUnderline"/>
        </w:rPr>
        <w:t xml:space="preserve"> that its adversary will </w:t>
      </w:r>
      <w:r w:rsidRPr="00B54371">
        <w:rPr>
          <w:rStyle w:val="Emphasis"/>
          <w:highlight w:val="cyan"/>
        </w:rPr>
        <w:t>back down</w:t>
      </w:r>
      <w:r w:rsidRPr="00B54371">
        <w:rPr>
          <w:rStyle w:val="StyleUnderline"/>
          <w:highlight w:val="cyan"/>
        </w:rPr>
        <w:t xml:space="preserve"> due to</w:t>
      </w:r>
      <w:r w:rsidRPr="00CE5C86">
        <w:rPr>
          <w:rStyle w:val="StyleUnderline"/>
        </w:rPr>
        <w:t xml:space="preserve"> real or perceived </w:t>
      </w:r>
      <w:r w:rsidRPr="00B54371">
        <w:rPr>
          <w:rStyle w:val="Emphasis"/>
          <w:highlight w:val="cyan"/>
        </w:rPr>
        <w:t>risk aversion</w:t>
      </w:r>
      <w:r w:rsidRPr="00CE5C86">
        <w:rPr>
          <w:sz w:val="12"/>
        </w:rPr>
        <w:t>.85</w:t>
      </w:r>
    </w:p>
    <w:p w14:paraId="68910D84" w14:textId="4A8F03F9" w:rsidR="00CE5C86" w:rsidRDefault="00CE5C86" w:rsidP="00CE5C86">
      <w:pPr>
        <w:pStyle w:val="Heading4"/>
      </w:pPr>
      <w:r>
        <w:t xml:space="preserve">Err </w:t>
      </w:r>
      <w:r w:rsidRPr="00CA373A">
        <w:rPr>
          <w:u w:val="single"/>
        </w:rPr>
        <w:t>Neg</w:t>
      </w:r>
      <w:r>
        <w:t xml:space="preserve"> to </w:t>
      </w:r>
      <w:r w:rsidRPr="00CA373A">
        <w:rPr>
          <w:u w:val="single"/>
        </w:rPr>
        <w:t>avoid</w:t>
      </w:r>
      <w:r>
        <w:t xml:space="preserve"> </w:t>
      </w:r>
      <w:r w:rsidRPr="00CA373A">
        <w:rPr>
          <w:u w:val="single"/>
        </w:rPr>
        <w:t>risk</w:t>
      </w:r>
      <w:r>
        <w:t xml:space="preserve">---there is no </w:t>
      </w:r>
      <w:r w:rsidR="00CA373A" w:rsidRPr="00CA373A">
        <w:rPr>
          <w:u w:val="single"/>
        </w:rPr>
        <w:t>communication</w:t>
      </w:r>
      <w:r w:rsidR="00CA373A">
        <w:t xml:space="preserve"> or </w:t>
      </w:r>
      <w:r>
        <w:t xml:space="preserve">clear </w:t>
      </w:r>
      <w:r w:rsidRPr="00CA373A">
        <w:rPr>
          <w:u w:val="single"/>
        </w:rPr>
        <w:t>understanding</w:t>
      </w:r>
      <w:r>
        <w:t xml:space="preserve"> of </w:t>
      </w:r>
      <w:r w:rsidRPr="00CA373A">
        <w:rPr>
          <w:u w:val="single"/>
        </w:rPr>
        <w:t>escalation</w:t>
      </w:r>
      <w:r>
        <w:t xml:space="preserve"> </w:t>
      </w:r>
      <w:r w:rsidRPr="00CA373A">
        <w:rPr>
          <w:u w:val="single"/>
        </w:rPr>
        <w:t>threshold</w:t>
      </w:r>
      <w:r w:rsidR="00CA373A" w:rsidRPr="00CA373A">
        <w:rPr>
          <w:u w:val="single"/>
        </w:rPr>
        <w:t>s</w:t>
      </w:r>
      <w:r w:rsidR="00CA373A">
        <w:t xml:space="preserve">, making </w:t>
      </w:r>
      <w:r w:rsidR="00CA373A" w:rsidRPr="00CA373A">
        <w:rPr>
          <w:u w:val="single"/>
        </w:rPr>
        <w:t>accurate</w:t>
      </w:r>
      <w:r w:rsidR="00CA373A">
        <w:t xml:space="preserve"> risk calc </w:t>
      </w:r>
      <w:r w:rsidR="00CA373A" w:rsidRPr="00CA373A">
        <w:rPr>
          <w:u w:val="single"/>
        </w:rPr>
        <w:t>difficult</w:t>
      </w:r>
      <w:r w:rsidR="00CA373A">
        <w:t xml:space="preserve">. </w:t>
      </w:r>
    </w:p>
    <w:p w14:paraId="425C8BFA" w14:textId="77777777" w:rsidR="00B76F53" w:rsidRPr="00D268EC" w:rsidRDefault="00B76F53" w:rsidP="00B76F53">
      <w:r w:rsidRPr="006679A8">
        <w:rPr>
          <w:rStyle w:val="Style13ptBold"/>
        </w:rPr>
        <w:t>Leben ’24</w:t>
      </w:r>
      <w:r>
        <w:t xml:space="preserve"> [William Leben, ASPI analyst specializing in future war; senior analyst at the Development Intelligence Lab; expert associate at Australian National University’s National Security College; former Australian Army Officer with operational experience; Diploma of Military Leadership, Royal Military College-Duntroon; BA, international and political studies and history, University of New South Wales-Sydney; MPhil, international development, University of Oxford. February 2024. Australian Strategic Policy Institute Special Report “Escalation risks in the Indo-Pacific: A review for practitioners” </w:t>
      </w:r>
      <w:r w:rsidRPr="00B76F53">
        <w:t>https://ad-aspi.s3.ap-southeast-2.amazonaws.com/2024-02/SR201%20Escalation%20risks%20in%20the%20Indo-Pacific.pdf</w:t>
      </w:r>
      <w:r>
        <w:t xml:space="preserve"> Accessed 6.26.2025 // </w:t>
      </w:r>
      <w:r>
        <w:rPr>
          <w:b/>
          <w:i/>
        </w:rPr>
        <w:t>mosuQ</w:t>
      </w:r>
      <w:r>
        <w:t>]</w:t>
      </w:r>
    </w:p>
    <w:p w14:paraId="6FCE1F21" w14:textId="2D1DBAB9" w:rsidR="00E54492" w:rsidRPr="00CE5C86" w:rsidRDefault="00E54492" w:rsidP="00E54492">
      <w:pPr>
        <w:rPr>
          <w:sz w:val="12"/>
        </w:rPr>
      </w:pPr>
      <w:r w:rsidRPr="00B54371">
        <w:rPr>
          <w:rStyle w:val="StyleUnderline"/>
          <w:highlight w:val="cyan"/>
        </w:rPr>
        <w:t>In</w:t>
      </w:r>
      <w:r w:rsidRPr="00CE5C86">
        <w:rPr>
          <w:rStyle w:val="StyleUnderline"/>
        </w:rPr>
        <w:t xml:space="preserve"> either a prima facie </w:t>
      </w:r>
      <w:r w:rsidRPr="00CE5C86">
        <w:rPr>
          <w:rStyle w:val="Emphasis"/>
        </w:rPr>
        <w:t>containable accident</w:t>
      </w:r>
      <w:r w:rsidRPr="00CE5C86">
        <w:rPr>
          <w:rStyle w:val="StyleUnderline"/>
        </w:rPr>
        <w:t xml:space="preserve"> or </w:t>
      </w:r>
      <w:r w:rsidRPr="00B54371">
        <w:rPr>
          <w:rStyle w:val="StyleUnderline"/>
          <w:highlight w:val="cyan"/>
        </w:rPr>
        <w:t>a</w:t>
      </w:r>
      <w:r w:rsidRPr="00CE5C86">
        <w:rPr>
          <w:rStyle w:val="StyleUnderline"/>
        </w:rPr>
        <w:t xml:space="preserve">n </w:t>
      </w:r>
      <w:r w:rsidRPr="00CE5C86">
        <w:rPr>
          <w:rStyle w:val="Emphasis"/>
        </w:rPr>
        <w:t xml:space="preserve">overt </w:t>
      </w:r>
      <w:r w:rsidRPr="00B54371">
        <w:rPr>
          <w:rStyle w:val="Emphasis"/>
          <w:highlight w:val="cyan"/>
        </w:rPr>
        <w:t>use of force against a</w:t>
      </w:r>
      <w:r w:rsidRPr="00CE5C86">
        <w:rPr>
          <w:rStyle w:val="Emphasis"/>
        </w:rPr>
        <w:t xml:space="preserve"> regional </w:t>
      </w:r>
      <w:r w:rsidRPr="00B54371">
        <w:rPr>
          <w:rStyle w:val="Emphasis"/>
          <w:highlight w:val="cyan"/>
        </w:rPr>
        <w:t>US ally</w:t>
      </w:r>
      <w:r w:rsidRPr="00B54371">
        <w:rPr>
          <w:rStyle w:val="StyleUnderline"/>
          <w:highlight w:val="cyan"/>
        </w:rPr>
        <w:t xml:space="preserve"> by China, the question of where each state’s </w:t>
      </w:r>
      <w:r w:rsidRPr="00B54371">
        <w:rPr>
          <w:rStyle w:val="Emphasis"/>
          <w:highlight w:val="cyan"/>
        </w:rPr>
        <w:t>thresholds for escalation</w:t>
      </w:r>
      <w:r w:rsidRPr="00B54371">
        <w:rPr>
          <w:rStyle w:val="StyleUnderline"/>
          <w:highlight w:val="cyan"/>
        </w:rPr>
        <w:t xml:space="preserve"> lie would be the key to determining how</w:t>
      </w:r>
      <w:r w:rsidRPr="00CE5C86">
        <w:rPr>
          <w:rStyle w:val="StyleUnderline"/>
        </w:rPr>
        <w:t xml:space="preserve"> such a </w:t>
      </w:r>
      <w:r w:rsidRPr="00B54371">
        <w:rPr>
          <w:rStyle w:val="StyleUnderline"/>
          <w:highlight w:val="cyan"/>
        </w:rPr>
        <w:t>crisis</w:t>
      </w:r>
      <w:r w:rsidRPr="00CE5C86">
        <w:rPr>
          <w:rStyle w:val="StyleUnderline"/>
        </w:rPr>
        <w:t xml:space="preserve"> might </w:t>
      </w:r>
      <w:r w:rsidRPr="00B54371">
        <w:rPr>
          <w:rStyle w:val="StyleUnderline"/>
          <w:highlight w:val="cyan"/>
        </w:rPr>
        <w:t>play out</w:t>
      </w:r>
      <w:r w:rsidRPr="00CE5C86">
        <w:rPr>
          <w:rStyle w:val="StyleUnderline"/>
        </w:rPr>
        <w:t xml:space="preserve">. It’s important to note that </w:t>
      </w:r>
      <w:r w:rsidRPr="00B54371">
        <w:rPr>
          <w:rStyle w:val="StyleUnderline"/>
          <w:highlight w:val="cyan"/>
        </w:rPr>
        <w:t>there’s a</w:t>
      </w:r>
      <w:r w:rsidRPr="00CE5C86">
        <w:rPr>
          <w:rStyle w:val="StyleUnderline"/>
        </w:rPr>
        <w:t xml:space="preserve"> current </w:t>
      </w:r>
      <w:r w:rsidRPr="00B54371">
        <w:rPr>
          <w:rStyle w:val="Emphasis"/>
          <w:highlight w:val="cyan"/>
        </w:rPr>
        <w:t>lack of engagement and communication</w:t>
      </w:r>
      <w:r w:rsidRPr="00B54371">
        <w:rPr>
          <w:rStyle w:val="StyleUnderline"/>
          <w:highlight w:val="cyan"/>
        </w:rPr>
        <w:t xml:space="preserve"> on these issues between the </w:t>
      </w:r>
      <w:r w:rsidRPr="00B54371">
        <w:rPr>
          <w:rStyle w:val="Emphasis"/>
          <w:highlight w:val="cyan"/>
        </w:rPr>
        <w:t>US and China</w:t>
      </w:r>
      <w:r w:rsidRPr="00CE5C86">
        <w:rPr>
          <w:sz w:val="12"/>
        </w:rPr>
        <w:t xml:space="preserve"> (although there are also encouraging signs that those may be opening), </w:t>
      </w:r>
      <w:r w:rsidRPr="00CE5C86">
        <w:rPr>
          <w:rStyle w:val="StyleUnderline"/>
        </w:rPr>
        <w:t xml:space="preserve">so </w:t>
      </w:r>
      <w:r w:rsidRPr="00B54371">
        <w:rPr>
          <w:rStyle w:val="Emphasis"/>
          <w:highlight w:val="cyan"/>
        </w:rPr>
        <w:t>accurately understanding thresholds</w:t>
      </w:r>
      <w:r w:rsidRPr="00B54371">
        <w:rPr>
          <w:rStyle w:val="StyleUnderline"/>
          <w:highlight w:val="cyan"/>
        </w:rPr>
        <w:t xml:space="preserve"> and how they</w:t>
      </w:r>
      <w:r w:rsidRPr="00CE5C86">
        <w:rPr>
          <w:rStyle w:val="StyleUnderline"/>
        </w:rPr>
        <w:t xml:space="preserve"> may </w:t>
      </w:r>
      <w:r w:rsidRPr="00B54371">
        <w:rPr>
          <w:rStyle w:val="StyleUnderline"/>
          <w:highlight w:val="cyan"/>
        </w:rPr>
        <w:t xml:space="preserve">change in specific contexts is </w:t>
      </w:r>
      <w:r w:rsidRPr="00B54371">
        <w:rPr>
          <w:rStyle w:val="Emphasis"/>
          <w:highlight w:val="cyan"/>
        </w:rPr>
        <w:t>extremely difficult</w:t>
      </w:r>
      <w:r w:rsidRPr="00CE5C86">
        <w:rPr>
          <w:sz w:val="12"/>
        </w:rPr>
        <w:t>.</w:t>
      </w:r>
    </w:p>
    <w:p w14:paraId="5C105086" w14:textId="041A4A5E" w:rsidR="00E54492" w:rsidRDefault="00CA373A" w:rsidP="00E54492">
      <w:pPr>
        <w:pStyle w:val="Heading4"/>
      </w:pPr>
      <w:r>
        <w:t xml:space="preserve">Yes, </w:t>
      </w:r>
      <w:r w:rsidRPr="00CA373A">
        <w:rPr>
          <w:u w:val="single"/>
        </w:rPr>
        <w:t>escalation</w:t>
      </w:r>
      <w:r>
        <w:t>---</w:t>
      </w:r>
      <w:r w:rsidRPr="00CA373A">
        <w:rPr>
          <w:u w:val="single"/>
        </w:rPr>
        <w:t>North</w:t>
      </w:r>
      <w:r>
        <w:t xml:space="preserve"> </w:t>
      </w:r>
      <w:r w:rsidRPr="00CA373A">
        <w:rPr>
          <w:u w:val="single"/>
        </w:rPr>
        <w:t>Korean</w:t>
      </w:r>
      <w:r>
        <w:t xml:space="preserve"> </w:t>
      </w:r>
      <w:r w:rsidRPr="00CA373A">
        <w:rPr>
          <w:u w:val="single"/>
        </w:rPr>
        <w:t>instability</w:t>
      </w:r>
      <w:r>
        <w:t xml:space="preserve"> provides a possible internal link to US-China</w:t>
      </w:r>
      <w:r w:rsidR="00B47E26">
        <w:t xml:space="preserve"> </w:t>
      </w:r>
      <w:r w:rsidR="00B47E26" w:rsidRPr="00B47E26">
        <w:rPr>
          <w:u w:val="single"/>
        </w:rPr>
        <w:t>nuclear</w:t>
      </w:r>
      <w:r>
        <w:t xml:space="preserve"> </w:t>
      </w:r>
      <w:r w:rsidRPr="00CA373A">
        <w:rPr>
          <w:u w:val="single"/>
        </w:rPr>
        <w:t>war</w:t>
      </w:r>
      <w:r>
        <w:t xml:space="preserve">. </w:t>
      </w:r>
    </w:p>
    <w:p w14:paraId="7372D4FA" w14:textId="77777777" w:rsidR="00B76F53" w:rsidRPr="00D268EC" w:rsidRDefault="00B76F53" w:rsidP="00B76F53">
      <w:r w:rsidRPr="006679A8">
        <w:rPr>
          <w:rStyle w:val="Style13ptBold"/>
        </w:rPr>
        <w:t>Leben ’24</w:t>
      </w:r>
      <w:r>
        <w:t xml:space="preserve"> [William Leben, ASPI analyst specializing in future war; senior analyst at the Development Intelligence Lab; expert associate at Australian National University’s National Security College; former Australian Army Officer with operational experience; Diploma of Military Leadership, Royal Military College-Duntroon; BA, international and political studies and history, University of New South Wales-Sydney; MPhil, international development, University of Oxford. February 2024. Australian Strategic Policy Institute Special Report “Escalation risks in the Indo-Pacific: A review for practitioners” </w:t>
      </w:r>
      <w:r w:rsidRPr="00B76F53">
        <w:t>https://ad-aspi.s3.ap-southeast-2.amazonaws.com/2024-02/SR201%20Escalation%20risks%20in%20the%20Indo-Pacific.pdf</w:t>
      </w:r>
      <w:r>
        <w:t xml:space="preserve"> Accessed 6.26.2025 // </w:t>
      </w:r>
      <w:r>
        <w:rPr>
          <w:b/>
          <w:i/>
        </w:rPr>
        <w:t>mosuQ</w:t>
      </w:r>
      <w:r>
        <w:t>]</w:t>
      </w:r>
    </w:p>
    <w:p w14:paraId="5D108893" w14:textId="77777777" w:rsidR="00E54492" w:rsidRPr="00CA373A" w:rsidRDefault="00E54492" w:rsidP="00E54492">
      <w:pPr>
        <w:rPr>
          <w:sz w:val="12"/>
        </w:rPr>
      </w:pPr>
      <w:r w:rsidRPr="00CA373A">
        <w:rPr>
          <w:sz w:val="12"/>
        </w:rPr>
        <w:t>Crisis scenarios</w:t>
      </w:r>
    </w:p>
    <w:p w14:paraId="5E544EA2" w14:textId="77777777" w:rsidR="00E54492" w:rsidRPr="00CA373A" w:rsidRDefault="00E54492" w:rsidP="00E54492">
      <w:pPr>
        <w:rPr>
          <w:sz w:val="12"/>
        </w:rPr>
      </w:pPr>
      <w:r w:rsidRPr="00CA373A">
        <w:rPr>
          <w:rStyle w:val="StyleUnderline"/>
        </w:rPr>
        <w:t xml:space="preserve">There are </w:t>
      </w:r>
      <w:r w:rsidRPr="00CA373A">
        <w:rPr>
          <w:rStyle w:val="Emphasis"/>
        </w:rPr>
        <w:t>three key sources of potential crisis</w:t>
      </w:r>
      <w:r w:rsidRPr="00CA373A">
        <w:rPr>
          <w:rStyle w:val="StyleUnderline"/>
        </w:rPr>
        <w:t xml:space="preserve"> in the Western Pacific that could involve both the </w:t>
      </w:r>
      <w:r w:rsidRPr="00CA373A">
        <w:rPr>
          <w:rStyle w:val="Emphasis"/>
        </w:rPr>
        <w:t>US and China</w:t>
      </w:r>
      <w:r w:rsidRPr="00CA373A">
        <w:rPr>
          <w:rStyle w:val="StyleUnderline"/>
        </w:rPr>
        <w:t xml:space="preserve"> in a conflict: the </w:t>
      </w:r>
      <w:r w:rsidRPr="00CA373A">
        <w:rPr>
          <w:rStyle w:val="Emphasis"/>
        </w:rPr>
        <w:t>Korean Peninsula</w:t>
      </w:r>
      <w:r w:rsidRPr="00CA373A">
        <w:rPr>
          <w:rStyle w:val="StyleUnderline"/>
        </w:rPr>
        <w:t xml:space="preserve">; </w:t>
      </w:r>
      <w:r w:rsidRPr="00CA373A">
        <w:rPr>
          <w:rStyle w:val="Emphasis"/>
        </w:rPr>
        <w:t>Taiwan</w:t>
      </w:r>
      <w:r w:rsidRPr="00CA373A">
        <w:rPr>
          <w:rStyle w:val="StyleUnderline"/>
        </w:rPr>
        <w:t xml:space="preserve">; and a militarised </w:t>
      </w:r>
      <w:r w:rsidRPr="00CA373A">
        <w:rPr>
          <w:rStyle w:val="Emphasis"/>
        </w:rPr>
        <w:t>dispute between China</w:t>
      </w:r>
      <w:r w:rsidRPr="00CA373A">
        <w:rPr>
          <w:rStyle w:val="StyleUnderline"/>
        </w:rPr>
        <w:t xml:space="preserve"> and another claimant state in either the </w:t>
      </w:r>
      <w:r w:rsidRPr="00CA373A">
        <w:rPr>
          <w:rStyle w:val="Emphasis"/>
        </w:rPr>
        <w:t>South or the East China Sea</w:t>
      </w:r>
      <w:r w:rsidRPr="00CA373A">
        <w:rPr>
          <w:sz w:val="12"/>
        </w:rPr>
        <w:t>. This is far from an exhaustive list, and other flashpoints, such as the China–India border, bear noting.65</w:t>
      </w:r>
    </w:p>
    <w:p w14:paraId="635997E2" w14:textId="77777777" w:rsidR="00E54492" w:rsidRPr="00CA373A" w:rsidRDefault="00E54492" w:rsidP="00E54492">
      <w:pPr>
        <w:rPr>
          <w:sz w:val="12"/>
        </w:rPr>
      </w:pPr>
      <w:r w:rsidRPr="00CA373A">
        <w:rPr>
          <w:sz w:val="12"/>
        </w:rPr>
        <w:t>This threefold formulation bears resemblance to Canberra-based strategic studies academic Brendan Taylor’s The four flashpoints, which remains an excellent primer on regional risks from a political perspective. I don’t discuss the details of East and South China Sea politics and capabilities in any depth in this report. Taylor’s work is also instructive in referring to the late and well-known Australian scholar Coral Bell’s idea of a ‘crisis slide’,66 which is important because those potential flashpoints are deeply interrelated. To paraphrase Coral Bell, crises may well come not as discrete ‘boulders’ but instead as a crumbling mountainside.67</w:t>
      </w:r>
    </w:p>
    <w:p w14:paraId="7F249CAD" w14:textId="77777777" w:rsidR="00E54492" w:rsidRPr="00CA373A" w:rsidRDefault="00E54492" w:rsidP="00E54492">
      <w:pPr>
        <w:rPr>
          <w:sz w:val="12"/>
        </w:rPr>
      </w:pPr>
      <w:r w:rsidRPr="00CA373A">
        <w:rPr>
          <w:sz w:val="12"/>
        </w:rPr>
        <w:t>Below, I outline these potential sources of crisis, then provide a schematic list of the thresholds that might be involved in escalation. Finally, I suggest some broad ways that Australian decision-makers might consider contributing militarily to those scenarios, highlighting the relevance of such responses to the trajectory of a given crisis.</w:t>
      </w:r>
    </w:p>
    <w:p w14:paraId="3A9BA869" w14:textId="77777777" w:rsidR="00E54492" w:rsidRPr="00CA373A" w:rsidRDefault="00E54492" w:rsidP="00E54492">
      <w:pPr>
        <w:rPr>
          <w:sz w:val="12"/>
        </w:rPr>
      </w:pPr>
      <w:r w:rsidRPr="00CA373A">
        <w:rPr>
          <w:sz w:val="12"/>
        </w:rPr>
        <w:t>The Korean Peninsula</w:t>
      </w:r>
    </w:p>
    <w:p w14:paraId="00989EE3" w14:textId="77777777" w:rsidR="00E54492" w:rsidRPr="00CA373A" w:rsidRDefault="00E54492" w:rsidP="00E54492">
      <w:pPr>
        <w:rPr>
          <w:sz w:val="12"/>
        </w:rPr>
      </w:pPr>
      <w:r w:rsidRPr="00B54371">
        <w:rPr>
          <w:rStyle w:val="StyleUnderline"/>
          <w:highlight w:val="cyan"/>
        </w:rPr>
        <w:t>A</w:t>
      </w:r>
      <w:r w:rsidRPr="00CA373A">
        <w:rPr>
          <w:rStyle w:val="StyleUnderline"/>
        </w:rPr>
        <w:t xml:space="preserve"> very serious </w:t>
      </w:r>
      <w:r w:rsidRPr="00B54371">
        <w:rPr>
          <w:rStyle w:val="StyleUnderline"/>
          <w:highlight w:val="cyan"/>
        </w:rPr>
        <w:t xml:space="preserve">crisis centred on </w:t>
      </w:r>
      <w:r w:rsidRPr="00B54371">
        <w:rPr>
          <w:rStyle w:val="Emphasis"/>
          <w:highlight w:val="cyan"/>
        </w:rPr>
        <w:t>North Korea</w:t>
      </w:r>
      <w:r w:rsidRPr="00B54371">
        <w:rPr>
          <w:rStyle w:val="StyleUnderline"/>
          <w:highlight w:val="cyan"/>
        </w:rPr>
        <w:t xml:space="preserve"> remains a</w:t>
      </w:r>
      <w:r w:rsidRPr="00CA373A">
        <w:rPr>
          <w:rStyle w:val="StyleUnderline"/>
        </w:rPr>
        <w:t xml:space="preserve"> real </w:t>
      </w:r>
      <w:r w:rsidRPr="00B54371">
        <w:rPr>
          <w:rStyle w:val="StyleUnderline"/>
          <w:highlight w:val="cyan"/>
        </w:rPr>
        <w:t>possibility</w:t>
      </w:r>
      <w:r w:rsidRPr="00CA373A">
        <w:rPr>
          <w:rStyle w:val="StyleUnderline"/>
        </w:rPr>
        <w:t xml:space="preserve">. The drivers </w:t>
      </w:r>
      <w:r w:rsidRPr="00B54371">
        <w:rPr>
          <w:rStyle w:val="StyleUnderline"/>
          <w:highlight w:val="cyan"/>
        </w:rPr>
        <w:t xml:space="preserve">could come from </w:t>
      </w:r>
      <w:r w:rsidRPr="00B54371">
        <w:rPr>
          <w:rStyle w:val="Emphasis"/>
          <w:highlight w:val="cyan"/>
        </w:rPr>
        <w:t>within</w:t>
      </w:r>
      <w:r w:rsidRPr="00CA373A">
        <w:rPr>
          <w:rStyle w:val="StyleUnderline"/>
        </w:rPr>
        <w:t xml:space="preserve"> North Korea, </w:t>
      </w:r>
      <w:r w:rsidRPr="00B54371">
        <w:rPr>
          <w:rStyle w:val="StyleUnderline"/>
          <w:highlight w:val="cyan"/>
        </w:rPr>
        <w:t xml:space="preserve">through </w:t>
      </w:r>
      <w:r w:rsidRPr="00B54371">
        <w:rPr>
          <w:rStyle w:val="Emphasis"/>
          <w:highlight w:val="cyan"/>
        </w:rPr>
        <w:t>international tension</w:t>
      </w:r>
      <w:r w:rsidRPr="00B54371">
        <w:rPr>
          <w:rStyle w:val="StyleUnderline"/>
          <w:highlight w:val="cyan"/>
        </w:rPr>
        <w:t xml:space="preserve">, or some </w:t>
      </w:r>
      <w:r w:rsidRPr="00B54371">
        <w:rPr>
          <w:rStyle w:val="Emphasis"/>
          <w:highlight w:val="cyan"/>
        </w:rPr>
        <w:t>combination</w:t>
      </w:r>
      <w:r w:rsidRPr="00CA373A">
        <w:rPr>
          <w:rStyle w:val="StyleUnderline"/>
        </w:rPr>
        <w:t xml:space="preserve"> of both</w:t>
      </w:r>
      <w:r w:rsidRPr="00CA373A">
        <w:rPr>
          <w:sz w:val="12"/>
        </w:rPr>
        <w:t>.</w:t>
      </w:r>
    </w:p>
    <w:p w14:paraId="7A141CAA" w14:textId="77777777" w:rsidR="00E54492" w:rsidRPr="00CA373A" w:rsidRDefault="00E54492" w:rsidP="00E54492">
      <w:pPr>
        <w:rPr>
          <w:sz w:val="12"/>
        </w:rPr>
      </w:pPr>
      <w:r w:rsidRPr="00CA373A">
        <w:rPr>
          <w:sz w:val="12"/>
        </w:rPr>
        <w:t xml:space="preserve">In 2015, Peter Varghese, while Secretary of the Department of Foreign Affairs and Trade, speculated that </w:t>
      </w:r>
      <w:r w:rsidRPr="00B54371">
        <w:rPr>
          <w:rStyle w:val="StyleUnderline"/>
          <w:highlight w:val="cyan"/>
        </w:rPr>
        <w:t>No</w:t>
      </w:r>
      <w:r w:rsidRPr="00CA373A">
        <w:rPr>
          <w:rStyle w:val="StyleUnderline"/>
        </w:rPr>
        <w:t xml:space="preserve">rth </w:t>
      </w:r>
      <w:r w:rsidRPr="00B54371">
        <w:rPr>
          <w:rStyle w:val="StyleUnderline"/>
          <w:highlight w:val="cyan"/>
        </w:rPr>
        <w:t>Ko</w:t>
      </w:r>
      <w:r w:rsidRPr="00CA373A">
        <w:rPr>
          <w:rStyle w:val="StyleUnderline"/>
        </w:rPr>
        <w:t xml:space="preserve">rea </w:t>
      </w:r>
      <w:r w:rsidRPr="00B54371">
        <w:rPr>
          <w:rStyle w:val="StyleUnderline"/>
          <w:highlight w:val="cyan"/>
        </w:rPr>
        <w:t xml:space="preserve">might </w:t>
      </w:r>
      <w:r w:rsidRPr="00B54371">
        <w:rPr>
          <w:rStyle w:val="Emphasis"/>
          <w:highlight w:val="cyan"/>
        </w:rPr>
        <w:t>collapse</w:t>
      </w:r>
      <w:r w:rsidRPr="00CA373A">
        <w:rPr>
          <w:rStyle w:val="StyleUnderline"/>
        </w:rPr>
        <w:t xml:space="preserve"> under the weight of its own economic gravity and contemplated the future of the Korean Peninsula in terms of </w:t>
      </w:r>
      <w:r w:rsidRPr="00CA373A">
        <w:rPr>
          <w:rStyle w:val="Emphasis"/>
        </w:rPr>
        <w:t>when</w:t>
      </w:r>
      <w:r w:rsidRPr="00CA373A">
        <w:rPr>
          <w:rStyle w:val="StyleUnderline"/>
        </w:rPr>
        <w:t xml:space="preserve">, rather than whether, </w:t>
      </w:r>
      <w:r w:rsidRPr="00CA373A">
        <w:rPr>
          <w:rStyle w:val="Emphasis"/>
        </w:rPr>
        <w:t>reunification</w:t>
      </w:r>
      <w:r w:rsidRPr="00CA373A">
        <w:rPr>
          <w:rStyle w:val="StyleUnderline"/>
        </w:rPr>
        <w:t xml:space="preserve"> will occur</w:t>
      </w:r>
      <w:r w:rsidRPr="00CA373A">
        <w:rPr>
          <w:sz w:val="12"/>
        </w:rPr>
        <w:t xml:space="preserve">.68 </w:t>
      </w:r>
      <w:r w:rsidRPr="00B54371">
        <w:rPr>
          <w:rStyle w:val="StyleUnderline"/>
          <w:highlight w:val="cyan"/>
        </w:rPr>
        <w:t>Even if</w:t>
      </w:r>
      <w:r w:rsidRPr="00CA373A">
        <w:rPr>
          <w:rStyle w:val="StyleUnderline"/>
        </w:rPr>
        <w:t xml:space="preserve"> the North Korean regime </w:t>
      </w:r>
      <w:r w:rsidRPr="00B54371">
        <w:rPr>
          <w:rStyle w:val="StyleUnderline"/>
          <w:highlight w:val="cyan"/>
        </w:rPr>
        <w:t>doesn’t</w:t>
      </w:r>
      <w:r w:rsidRPr="00CA373A">
        <w:rPr>
          <w:rStyle w:val="StyleUnderline"/>
        </w:rPr>
        <w:t xml:space="preserve"> collapse, </w:t>
      </w:r>
      <w:r w:rsidRPr="00B54371">
        <w:rPr>
          <w:rStyle w:val="StyleUnderline"/>
          <w:highlight w:val="cyan"/>
        </w:rPr>
        <w:t xml:space="preserve">there’s potential for a </w:t>
      </w:r>
      <w:r w:rsidRPr="00B54371">
        <w:rPr>
          <w:rStyle w:val="Emphasis"/>
          <w:highlight w:val="cyan"/>
        </w:rPr>
        <w:t>succession crisis</w:t>
      </w:r>
      <w:r w:rsidRPr="00CA373A">
        <w:rPr>
          <w:rStyle w:val="StyleUnderline"/>
        </w:rPr>
        <w:t xml:space="preserve"> within the regime, in which the alignment and conduct of the military could be crucial</w:t>
      </w:r>
      <w:r w:rsidRPr="00CA373A">
        <w:rPr>
          <w:sz w:val="12"/>
        </w:rPr>
        <w:t>.69</w:t>
      </w:r>
    </w:p>
    <w:p w14:paraId="709C9A6B" w14:textId="77777777" w:rsidR="00E54492" w:rsidRPr="00CA373A" w:rsidRDefault="00E54492" w:rsidP="00E54492">
      <w:pPr>
        <w:rPr>
          <w:sz w:val="12"/>
        </w:rPr>
      </w:pPr>
      <w:r w:rsidRPr="00CA373A">
        <w:rPr>
          <w:sz w:val="12"/>
        </w:rPr>
        <w:t xml:space="preserve">Domestic instability in North Korea would pose a range of problems for the international community. </w:t>
      </w:r>
      <w:r w:rsidRPr="00CA373A">
        <w:rPr>
          <w:rStyle w:val="StyleUnderline"/>
        </w:rPr>
        <w:t xml:space="preserve">The safety of </w:t>
      </w:r>
      <w:r w:rsidRPr="00CA373A">
        <w:rPr>
          <w:rStyle w:val="Emphasis"/>
        </w:rPr>
        <w:t>North Korean nuclear weapons</w:t>
      </w:r>
      <w:r w:rsidRPr="00CA373A">
        <w:rPr>
          <w:rStyle w:val="StyleUnderline"/>
        </w:rPr>
        <w:t xml:space="preserve"> would be a </w:t>
      </w:r>
      <w:r w:rsidRPr="00CA373A">
        <w:rPr>
          <w:rStyle w:val="Emphasis"/>
        </w:rPr>
        <w:t>pre-eminent concern</w:t>
      </w:r>
      <w:r w:rsidRPr="00CA373A">
        <w:rPr>
          <w:sz w:val="12"/>
        </w:rPr>
        <w:t xml:space="preserve">.70 </w:t>
      </w:r>
      <w:r w:rsidRPr="00B54371">
        <w:rPr>
          <w:rStyle w:val="StyleUnderline"/>
          <w:highlight w:val="cyan"/>
        </w:rPr>
        <w:t>A</w:t>
      </w:r>
      <w:r w:rsidRPr="00CA373A">
        <w:rPr>
          <w:rStyle w:val="StyleUnderline"/>
        </w:rPr>
        <w:t xml:space="preserve"> large-scale </w:t>
      </w:r>
      <w:r w:rsidRPr="00B54371">
        <w:rPr>
          <w:rStyle w:val="Emphasis"/>
          <w:highlight w:val="cyan"/>
        </w:rPr>
        <w:t>humanitarian catastrophe</w:t>
      </w:r>
      <w:r w:rsidRPr="00CA373A">
        <w:rPr>
          <w:rStyle w:val="StyleUnderline"/>
        </w:rPr>
        <w:t xml:space="preserve">, which </w:t>
      </w:r>
      <w:r w:rsidRPr="00B54371">
        <w:rPr>
          <w:rStyle w:val="StyleUnderline"/>
          <w:highlight w:val="cyan"/>
        </w:rPr>
        <w:t xml:space="preserve">could drive </w:t>
      </w:r>
      <w:r w:rsidRPr="00B54371">
        <w:rPr>
          <w:rStyle w:val="Emphasis"/>
          <w:highlight w:val="cyan"/>
        </w:rPr>
        <w:t>migrants</w:t>
      </w:r>
      <w:r w:rsidRPr="00B54371">
        <w:rPr>
          <w:rStyle w:val="StyleUnderline"/>
          <w:highlight w:val="cyan"/>
        </w:rPr>
        <w:t xml:space="preserve"> across the </w:t>
      </w:r>
      <w:r w:rsidRPr="00B54371">
        <w:rPr>
          <w:rStyle w:val="Emphasis"/>
          <w:highlight w:val="cyan"/>
        </w:rPr>
        <w:t>Chinese border</w:t>
      </w:r>
      <w:r w:rsidRPr="00CA373A">
        <w:rPr>
          <w:rStyle w:val="StyleUnderline"/>
        </w:rPr>
        <w:t>, would be another concern</w:t>
      </w:r>
      <w:r w:rsidRPr="00CA373A">
        <w:rPr>
          <w:sz w:val="12"/>
        </w:rPr>
        <w:t xml:space="preserve">, and the regional and international community would need to be mindful of Beijing’s equities in how the crisis were handled. </w:t>
      </w:r>
      <w:r w:rsidRPr="00CA373A">
        <w:rPr>
          <w:rStyle w:val="StyleUnderline"/>
        </w:rPr>
        <w:t xml:space="preserve">The </w:t>
      </w:r>
      <w:r w:rsidRPr="00B54371">
        <w:rPr>
          <w:rStyle w:val="StyleUnderline"/>
          <w:highlight w:val="cyan"/>
        </w:rPr>
        <w:t>US, So</w:t>
      </w:r>
      <w:r w:rsidRPr="00CA373A">
        <w:rPr>
          <w:rStyle w:val="StyleUnderline"/>
        </w:rPr>
        <w:t xml:space="preserve">uth </w:t>
      </w:r>
      <w:r w:rsidRPr="00B54371">
        <w:rPr>
          <w:rStyle w:val="StyleUnderline"/>
          <w:highlight w:val="cyan"/>
        </w:rPr>
        <w:t>Ko</w:t>
      </w:r>
      <w:r w:rsidRPr="00CA373A">
        <w:rPr>
          <w:rStyle w:val="StyleUnderline"/>
        </w:rPr>
        <w:t xml:space="preserve">rean </w:t>
      </w:r>
      <w:r w:rsidRPr="00B54371">
        <w:rPr>
          <w:rStyle w:val="StyleUnderline"/>
          <w:highlight w:val="cyan"/>
        </w:rPr>
        <w:t>and Chinese militaries would</w:t>
      </w:r>
      <w:r w:rsidRPr="00CA373A">
        <w:rPr>
          <w:rStyle w:val="StyleUnderline"/>
        </w:rPr>
        <w:t xml:space="preserve"> probably need to </w:t>
      </w:r>
      <w:r w:rsidRPr="00B54371">
        <w:rPr>
          <w:rStyle w:val="StyleUnderline"/>
          <w:highlight w:val="cyan"/>
        </w:rPr>
        <w:t>be involved in managing</w:t>
      </w:r>
      <w:r w:rsidRPr="00CA373A">
        <w:rPr>
          <w:rStyle w:val="StyleUnderline"/>
        </w:rPr>
        <w:t xml:space="preserve"> such eventualities </w:t>
      </w:r>
      <w:r w:rsidRPr="00B54371">
        <w:rPr>
          <w:rStyle w:val="StyleUnderline"/>
          <w:highlight w:val="cyan"/>
        </w:rPr>
        <w:t>and</w:t>
      </w:r>
      <w:r w:rsidRPr="00CA373A">
        <w:rPr>
          <w:rStyle w:val="StyleUnderline"/>
        </w:rPr>
        <w:t xml:space="preserve"> could potentially be </w:t>
      </w:r>
      <w:r w:rsidRPr="00B54371">
        <w:rPr>
          <w:rStyle w:val="StyleUnderline"/>
          <w:highlight w:val="cyan"/>
        </w:rPr>
        <w:t xml:space="preserve">acting in </w:t>
      </w:r>
      <w:r w:rsidRPr="00B54371">
        <w:rPr>
          <w:rStyle w:val="Emphasis"/>
          <w:highlight w:val="cyan"/>
        </w:rPr>
        <w:t>close proximately</w:t>
      </w:r>
      <w:r w:rsidRPr="00CA373A">
        <w:rPr>
          <w:rStyle w:val="StyleUnderline"/>
        </w:rPr>
        <w:t xml:space="preserve"> to each other </w:t>
      </w:r>
      <w:r w:rsidRPr="00B54371">
        <w:rPr>
          <w:rStyle w:val="StyleUnderline"/>
          <w:highlight w:val="cyan"/>
        </w:rPr>
        <w:t>inside No</w:t>
      </w:r>
      <w:r w:rsidRPr="00CA373A">
        <w:rPr>
          <w:rStyle w:val="StyleUnderline"/>
        </w:rPr>
        <w:t xml:space="preserve">rth </w:t>
      </w:r>
      <w:r w:rsidRPr="00B54371">
        <w:rPr>
          <w:rStyle w:val="StyleUnderline"/>
          <w:highlight w:val="cyan"/>
        </w:rPr>
        <w:t>Ko</w:t>
      </w:r>
      <w:r w:rsidRPr="00CA373A">
        <w:rPr>
          <w:rStyle w:val="StyleUnderline"/>
        </w:rPr>
        <w:t xml:space="preserve">rea in the event of a regime collapse. In such situations, the </w:t>
      </w:r>
      <w:r w:rsidRPr="00B54371">
        <w:rPr>
          <w:rStyle w:val="Emphasis"/>
          <w:highlight w:val="cyan"/>
        </w:rPr>
        <w:t>potential for misunderstanding</w:t>
      </w:r>
      <w:r w:rsidRPr="00B54371">
        <w:rPr>
          <w:rStyle w:val="StyleUnderline"/>
          <w:highlight w:val="cyan"/>
        </w:rPr>
        <w:t xml:space="preserve"> resulting in</w:t>
      </w:r>
      <w:r w:rsidRPr="00CA373A">
        <w:rPr>
          <w:rStyle w:val="StyleUnderline"/>
        </w:rPr>
        <w:t xml:space="preserve"> either </w:t>
      </w:r>
      <w:r w:rsidRPr="00B54371">
        <w:rPr>
          <w:rStyle w:val="Emphasis"/>
          <w:highlight w:val="cyan"/>
        </w:rPr>
        <w:t>accidental escalation</w:t>
      </w:r>
      <w:r w:rsidRPr="00B54371">
        <w:rPr>
          <w:rStyle w:val="StyleUnderline"/>
          <w:highlight w:val="cyan"/>
        </w:rPr>
        <w:t xml:space="preserve"> or </w:t>
      </w:r>
      <w:r w:rsidRPr="00B54371">
        <w:rPr>
          <w:rStyle w:val="Emphasis"/>
          <w:highlight w:val="cyan"/>
        </w:rPr>
        <w:t>pressure to pre-empt</w:t>
      </w:r>
      <w:r w:rsidRPr="00CA373A">
        <w:rPr>
          <w:rStyle w:val="StyleUnderline"/>
        </w:rPr>
        <w:t xml:space="preserve"> could be very real</w:t>
      </w:r>
      <w:r w:rsidRPr="00CA373A">
        <w:rPr>
          <w:sz w:val="12"/>
        </w:rPr>
        <w:t>.</w:t>
      </w:r>
    </w:p>
    <w:p w14:paraId="42DCFF92" w14:textId="77777777" w:rsidR="00E54492" w:rsidRPr="00CA373A" w:rsidRDefault="00E54492" w:rsidP="00E54492">
      <w:pPr>
        <w:rPr>
          <w:sz w:val="12"/>
        </w:rPr>
      </w:pPr>
      <w:r w:rsidRPr="00B54371">
        <w:rPr>
          <w:rStyle w:val="StyleUnderline"/>
          <w:highlight w:val="cyan"/>
        </w:rPr>
        <w:t>A crisis</w:t>
      </w:r>
      <w:r w:rsidRPr="00CA373A">
        <w:rPr>
          <w:rStyle w:val="StyleUnderline"/>
        </w:rPr>
        <w:t xml:space="preserve"> on the Korean Peninsula </w:t>
      </w:r>
      <w:r w:rsidRPr="00B54371">
        <w:rPr>
          <w:rStyle w:val="StyleUnderline"/>
          <w:highlight w:val="cyan"/>
        </w:rPr>
        <w:t>could</w:t>
      </w:r>
      <w:r w:rsidRPr="00CA373A">
        <w:rPr>
          <w:rStyle w:val="StyleUnderline"/>
        </w:rPr>
        <w:t xml:space="preserve"> also </w:t>
      </w:r>
      <w:r w:rsidRPr="00B54371">
        <w:rPr>
          <w:rStyle w:val="StyleUnderline"/>
          <w:highlight w:val="cyan"/>
        </w:rPr>
        <w:t xml:space="preserve">be more </w:t>
      </w:r>
      <w:r w:rsidRPr="00B54371">
        <w:rPr>
          <w:rStyle w:val="Emphasis"/>
          <w:highlight w:val="cyan"/>
        </w:rPr>
        <w:t>immediately international</w:t>
      </w:r>
      <w:r w:rsidRPr="00CA373A">
        <w:rPr>
          <w:rStyle w:val="StyleUnderline"/>
        </w:rPr>
        <w:t xml:space="preserve"> rather than domestic. For instance, the </w:t>
      </w:r>
      <w:r w:rsidRPr="00B54371">
        <w:rPr>
          <w:rStyle w:val="StyleUnderline"/>
          <w:highlight w:val="cyan"/>
        </w:rPr>
        <w:t>No</w:t>
      </w:r>
      <w:r w:rsidRPr="00CA373A">
        <w:rPr>
          <w:rStyle w:val="StyleUnderline"/>
        </w:rPr>
        <w:t xml:space="preserve">rth </w:t>
      </w:r>
      <w:r w:rsidRPr="00B54371">
        <w:rPr>
          <w:rStyle w:val="StyleUnderline"/>
          <w:highlight w:val="cyan"/>
        </w:rPr>
        <w:t>Ko</w:t>
      </w:r>
      <w:r w:rsidRPr="00CA373A">
        <w:rPr>
          <w:rStyle w:val="StyleUnderline"/>
        </w:rPr>
        <w:t xml:space="preserve">rean regime </w:t>
      </w:r>
      <w:r w:rsidRPr="00B54371">
        <w:rPr>
          <w:rStyle w:val="StyleUnderline"/>
          <w:highlight w:val="cyan"/>
        </w:rPr>
        <w:t xml:space="preserve">might </w:t>
      </w:r>
      <w:r w:rsidRPr="00B54371">
        <w:rPr>
          <w:rStyle w:val="Emphasis"/>
          <w:highlight w:val="cyan"/>
        </w:rPr>
        <w:t>miscalculate</w:t>
      </w:r>
      <w:r w:rsidRPr="00B54371">
        <w:rPr>
          <w:rStyle w:val="StyleUnderline"/>
          <w:highlight w:val="cyan"/>
        </w:rPr>
        <w:t xml:space="preserve"> the </w:t>
      </w:r>
      <w:r w:rsidRPr="00B54371">
        <w:rPr>
          <w:rStyle w:val="Emphasis"/>
          <w:highlight w:val="cyan"/>
        </w:rPr>
        <w:t>tolerance</w:t>
      </w:r>
      <w:r w:rsidRPr="00B54371">
        <w:rPr>
          <w:rStyle w:val="StyleUnderline"/>
          <w:highlight w:val="cyan"/>
        </w:rPr>
        <w:t xml:space="preserve"> of a</w:t>
      </w:r>
      <w:r w:rsidRPr="00CA373A">
        <w:rPr>
          <w:rStyle w:val="StyleUnderline"/>
        </w:rPr>
        <w:t xml:space="preserve"> future </w:t>
      </w:r>
      <w:r w:rsidRPr="00B54371">
        <w:rPr>
          <w:rStyle w:val="StyleUnderline"/>
          <w:highlight w:val="cyan"/>
        </w:rPr>
        <w:t>US admin</w:t>
      </w:r>
      <w:r w:rsidRPr="00CA373A">
        <w:rPr>
          <w:rStyle w:val="StyleUnderline"/>
        </w:rPr>
        <w:t xml:space="preserve">istration </w:t>
      </w:r>
      <w:r w:rsidRPr="00B54371">
        <w:rPr>
          <w:rStyle w:val="StyleUnderline"/>
          <w:highlight w:val="cyan"/>
        </w:rPr>
        <w:t xml:space="preserve">for </w:t>
      </w:r>
      <w:r w:rsidRPr="00B54371">
        <w:rPr>
          <w:rStyle w:val="Emphasis"/>
          <w:highlight w:val="cyan"/>
        </w:rPr>
        <w:t>nuclear brinksmanship</w:t>
      </w:r>
      <w:r w:rsidRPr="00B54371">
        <w:rPr>
          <w:rStyle w:val="StyleUnderline"/>
          <w:highlight w:val="cyan"/>
        </w:rPr>
        <w:t>, or</w:t>
      </w:r>
      <w:r w:rsidRPr="00CA373A">
        <w:rPr>
          <w:rStyle w:val="StyleUnderline"/>
        </w:rPr>
        <w:t xml:space="preserve"> a </w:t>
      </w:r>
      <w:r w:rsidRPr="00B54371">
        <w:rPr>
          <w:rStyle w:val="StyleUnderline"/>
          <w:highlight w:val="cyan"/>
        </w:rPr>
        <w:t>US</w:t>
      </w:r>
      <w:r w:rsidRPr="00CA373A">
        <w:rPr>
          <w:rStyle w:val="StyleUnderline"/>
        </w:rPr>
        <w:t xml:space="preserve"> administration might </w:t>
      </w:r>
      <w:r w:rsidRPr="00B54371">
        <w:rPr>
          <w:rStyle w:val="Emphasis"/>
          <w:highlight w:val="cyan"/>
        </w:rPr>
        <w:t>miscalculate the regime’s</w:t>
      </w:r>
      <w:r w:rsidRPr="00CA373A">
        <w:rPr>
          <w:rStyle w:val="Emphasis"/>
        </w:rPr>
        <w:t xml:space="preserve"> own </w:t>
      </w:r>
      <w:r w:rsidRPr="00B54371">
        <w:rPr>
          <w:rStyle w:val="Emphasis"/>
          <w:highlight w:val="cyan"/>
        </w:rPr>
        <w:t>thresholds</w:t>
      </w:r>
      <w:r w:rsidRPr="00CA373A">
        <w:rPr>
          <w:sz w:val="12"/>
        </w:rPr>
        <w:t xml:space="preserve">.71 </w:t>
      </w:r>
      <w:r w:rsidRPr="00CA373A">
        <w:rPr>
          <w:rStyle w:val="StyleUnderline"/>
        </w:rPr>
        <w:t xml:space="preserve">Some research suggests that the North Korean regime consistently responds to US – South Korea joint military exercises as a serious security threat, not mere theatre, providing a </w:t>
      </w:r>
      <w:r w:rsidRPr="00CA373A">
        <w:rPr>
          <w:rStyle w:val="Emphasis"/>
        </w:rPr>
        <w:t>regular basis for miscalculation</w:t>
      </w:r>
      <w:r w:rsidRPr="00CA373A">
        <w:rPr>
          <w:sz w:val="12"/>
        </w:rPr>
        <w:t xml:space="preserve">.72 And there’s </w:t>
      </w:r>
      <w:r w:rsidRPr="00CA373A">
        <w:rPr>
          <w:rStyle w:val="StyleUnderline"/>
        </w:rPr>
        <w:t xml:space="preserve">plentiful space for </w:t>
      </w:r>
      <w:r w:rsidRPr="00CA373A">
        <w:rPr>
          <w:rStyle w:val="Emphasis"/>
        </w:rPr>
        <w:t>accidents</w:t>
      </w:r>
      <w:r w:rsidRPr="00CA373A">
        <w:rPr>
          <w:sz w:val="12"/>
        </w:rPr>
        <w:t xml:space="preserve"> with tragic outcomes, including involving third countries. For instance, </w:t>
      </w:r>
      <w:r w:rsidRPr="00B54371">
        <w:rPr>
          <w:rStyle w:val="StyleUnderline"/>
          <w:highlight w:val="cyan"/>
        </w:rPr>
        <w:t>a</w:t>
      </w:r>
      <w:r w:rsidRPr="00CA373A">
        <w:rPr>
          <w:rStyle w:val="StyleUnderline"/>
        </w:rPr>
        <w:t xml:space="preserve"> North Korean </w:t>
      </w:r>
      <w:r w:rsidRPr="00B54371">
        <w:rPr>
          <w:rStyle w:val="Emphasis"/>
          <w:highlight w:val="cyan"/>
        </w:rPr>
        <w:t>missile test</w:t>
      </w:r>
      <w:r w:rsidRPr="00B54371">
        <w:rPr>
          <w:rStyle w:val="StyleUnderline"/>
          <w:highlight w:val="cyan"/>
        </w:rPr>
        <w:t xml:space="preserve"> over Japan could </w:t>
      </w:r>
      <w:r w:rsidRPr="00B54371">
        <w:rPr>
          <w:rStyle w:val="Emphasis"/>
          <w:highlight w:val="cyan"/>
        </w:rPr>
        <w:t>misfire</w:t>
      </w:r>
      <w:r w:rsidRPr="00B54371">
        <w:rPr>
          <w:rStyle w:val="StyleUnderline"/>
          <w:highlight w:val="cyan"/>
        </w:rPr>
        <w:t xml:space="preserve"> and hit a populated area, </w:t>
      </w:r>
      <w:r w:rsidRPr="00B54371">
        <w:rPr>
          <w:rStyle w:val="Emphasis"/>
          <w:highlight w:val="cyan"/>
        </w:rPr>
        <w:t>dramatically escalating tensions</w:t>
      </w:r>
      <w:r w:rsidRPr="00CA373A">
        <w:rPr>
          <w:rStyle w:val="StyleUnderline"/>
        </w:rPr>
        <w:t>.</w:t>
      </w:r>
      <w:r w:rsidRPr="00CA373A">
        <w:rPr>
          <w:sz w:val="12"/>
        </w:rPr>
        <w:t xml:space="preserve"> Whatever its cause, </w:t>
      </w:r>
      <w:r w:rsidRPr="00B54371">
        <w:rPr>
          <w:rStyle w:val="StyleUnderline"/>
          <w:highlight w:val="cyan"/>
        </w:rPr>
        <w:t>a crisis</w:t>
      </w:r>
      <w:r w:rsidRPr="00CA373A">
        <w:rPr>
          <w:rStyle w:val="StyleUnderline"/>
        </w:rPr>
        <w:t xml:space="preserve"> on the Korean Peninsula </w:t>
      </w:r>
      <w:r w:rsidRPr="00B54371">
        <w:rPr>
          <w:rStyle w:val="StyleUnderline"/>
          <w:highlight w:val="cyan"/>
        </w:rPr>
        <w:t>would</w:t>
      </w:r>
      <w:r w:rsidRPr="00CA373A">
        <w:rPr>
          <w:rStyle w:val="StyleUnderline"/>
        </w:rPr>
        <w:t xml:space="preserve"> almost certainly </w:t>
      </w:r>
      <w:r w:rsidRPr="00B54371">
        <w:rPr>
          <w:rStyle w:val="StyleUnderline"/>
          <w:highlight w:val="cyan"/>
        </w:rPr>
        <w:t>involve</w:t>
      </w:r>
      <w:r w:rsidRPr="00CA373A">
        <w:rPr>
          <w:rStyle w:val="StyleUnderline"/>
        </w:rPr>
        <w:t xml:space="preserve"> both </w:t>
      </w:r>
      <w:r w:rsidRPr="00B54371">
        <w:rPr>
          <w:rStyle w:val="StyleUnderline"/>
          <w:highlight w:val="cyan"/>
        </w:rPr>
        <w:t xml:space="preserve">the </w:t>
      </w:r>
      <w:r w:rsidRPr="00B54371">
        <w:rPr>
          <w:rStyle w:val="Emphasis"/>
          <w:highlight w:val="cyan"/>
        </w:rPr>
        <w:t>US and China</w:t>
      </w:r>
      <w:r w:rsidRPr="00CA373A">
        <w:rPr>
          <w:rStyle w:val="StyleUnderline"/>
        </w:rPr>
        <w:t xml:space="preserve">. Any crisis or conflict could </w:t>
      </w:r>
      <w:r w:rsidRPr="00B54371">
        <w:rPr>
          <w:rStyle w:val="StyleUnderline"/>
          <w:highlight w:val="cyan"/>
        </w:rPr>
        <w:t>involve heavy fighting</w:t>
      </w:r>
      <w:r w:rsidRPr="00CA373A">
        <w:rPr>
          <w:rStyle w:val="StyleUnderline"/>
        </w:rPr>
        <w:t xml:space="preserve">, potentially </w:t>
      </w:r>
      <w:r w:rsidRPr="00B54371">
        <w:rPr>
          <w:rStyle w:val="StyleUnderline"/>
          <w:highlight w:val="cyan"/>
        </w:rPr>
        <w:t xml:space="preserve">including the use of </w:t>
      </w:r>
      <w:r w:rsidRPr="00B54371">
        <w:rPr>
          <w:rStyle w:val="Emphasis"/>
          <w:highlight w:val="cyan"/>
        </w:rPr>
        <w:t>nuclear weapons</w:t>
      </w:r>
      <w:r w:rsidRPr="00CA373A">
        <w:rPr>
          <w:rStyle w:val="StyleUnderline"/>
        </w:rPr>
        <w:t>, close to the Chinese border</w:t>
      </w:r>
      <w:r w:rsidRPr="00CA373A">
        <w:rPr>
          <w:sz w:val="12"/>
        </w:rPr>
        <w:t>. The need to avoid inadvertent or accidental escalation with China because of allied actions on the peninsula would clearly be a pre-eminent concern.</w:t>
      </w:r>
    </w:p>
    <w:p w14:paraId="7E7C0FF5" w14:textId="0A4CF0B0" w:rsidR="006679A8" w:rsidRDefault="006679A8" w:rsidP="006679A8">
      <w:pPr>
        <w:pStyle w:val="Heading3"/>
      </w:pPr>
      <w:r>
        <w:t>2NC---</w:t>
      </w:r>
      <w:r w:rsidR="00CF0D03">
        <w:t>!</w:t>
      </w:r>
      <w:r w:rsidR="001C0FA6">
        <w:t>---</w:t>
      </w:r>
      <w:r>
        <w:t xml:space="preserve">!/D---AT: </w:t>
      </w:r>
      <w:r w:rsidR="00E54492">
        <w:t xml:space="preserve">Indo-Pacific Doesn’t </w:t>
      </w:r>
      <w:r>
        <w:t>Escalat</w:t>
      </w:r>
      <w:r w:rsidR="00E54492">
        <w:t>e---Maritime Theory</w:t>
      </w:r>
    </w:p>
    <w:p w14:paraId="09795458" w14:textId="69354B62" w:rsidR="006679A8" w:rsidRDefault="00B76F53" w:rsidP="006679A8">
      <w:pPr>
        <w:pStyle w:val="Heading4"/>
      </w:pPr>
      <w:r>
        <w:t xml:space="preserve">Maritime peace theory is </w:t>
      </w:r>
      <w:r w:rsidRPr="00B76F53">
        <w:rPr>
          <w:u w:val="single"/>
        </w:rPr>
        <w:t>wrong</w:t>
      </w:r>
      <w:r>
        <w:t>---</w:t>
      </w:r>
      <w:r w:rsidRPr="00B76F53">
        <w:rPr>
          <w:u w:val="single"/>
        </w:rPr>
        <w:t>ambiguity</w:t>
      </w:r>
      <w:r>
        <w:t xml:space="preserve"> provides a strong </w:t>
      </w:r>
      <w:r w:rsidRPr="00B76F53">
        <w:rPr>
          <w:u w:val="single"/>
        </w:rPr>
        <w:t>incentive</w:t>
      </w:r>
      <w:r>
        <w:t xml:space="preserve"> to </w:t>
      </w:r>
      <w:r w:rsidRPr="00B76F53">
        <w:rPr>
          <w:u w:val="single"/>
        </w:rPr>
        <w:t>first</w:t>
      </w:r>
      <w:r>
        <w:t xml:space="preserve"> </w:t>
      </w:r>
      <w:r w:rsidRPr="00B76F53">
        <w:rPr>
          <w:u w:val="single"/>
        </w:rPr>
        <w:t>strike</w:t>
      </w:r>
      <w:r>
        <w:t xml:space="preserve"> and </w:t>
      </w:r>
      <w:r w:rsidRPr="00B76F53">
        <w:rPr>
          <w:u w:val="single"/>
        </w:rPr>
        <w:t>escalate</w:t>
      </w:r>
      <w:r>
        <w:t>.</w:t>
      </w:r>
    </w:p>
    <w:p w14:paraId="17616EE3" w14:textId="77777777" w:rsidR="00B76F53" w:rsidRPr="00D268EC" w:rsidRDefault="00B76F53" w:rsidP="00B76F53">
      <w:r w:rsidRPr="006679A8">
        <w:rPr>
          <w:rStyle w:val="Style13ptBold"/>
        </w:rPr>
        <w:t>Leben ’24</w:t>
      </w:r>
      <w:r>
        <w:t xml:space="preserve"> [William Leben, ASPI analyst specializing in future war; senior analyst at the Development Intelligence Lab; expert associate at Australian National University’s National Security College; former Australian Army Officer with operational experience; Diploma of Military Leadership, Royal Military College-Duntroon; BA, international and political studies and history, University of New South Wales-Sydney; MPhil, international development, University of Oxford. February 2024. Australian Strategic Policy Institute Special Report “Escalation risks in the Indo-Pacific: A review for practitioners” </w:t>
      </w:r>
      <w:r w:rsidRPr="00B76F53">
        <w:t>https://ad-aspi.s3.ap-southeast-2.amazonaws.com/2024-02/SR201%20Escalation%20risks%20in%20the%20Indo-Pacific.pdf</w:t>
      </w:r>
      <w:r>
        <w:t xml:space="preserve"> Accessed 6.26.2025 // </w:t>
      </w:r>
      <w:r>
        <w:rPr>
          <w:b/>
          <w:i/>
        </w:rPr>
        <w:t>mosuQ</w:t>
      </w:r>
      <w:r>
        <w:t>]</w:t>
      </w:r>
    </w:p>
    <w:p w14:paraId="3379AD75" w14:textId="77777777" w:rsidR="006679A8" w:rsidRPr="00B47E26" w:rsidRDefault="006679A8" w:rsidP="006679A8">
      <w:pPr>
        <w:rPr>
          <w:sz w:val="12"/>
        </w:rPr>
      </w:pPr>
      <w:r w:rsidRPr="00B47E26">
        <w:rPr>
          <w:sz w:val="12"/>
        </w:rPr>
        <w:t>Uncertainty and the maritime domain</w:t>
      </w:r>
    </w:p>
    <w:p w14:paraId="51307DEA" w14:textId="406E82BF" w:rsidR="006679A8" w:rsidRPr="00B47E26" w:rsidRDefault="006679A8" w:rsidP="006679A8">
      <w:pPr>
        <w:rPr>
          <w:sz w:val="12"/>
        </w:rPr>
      </w:pPr>
      <w:r w:rsidRPr="00B47E26">
        <w:rPr>
          <w:sz w:val="12"/>
        </w:rPr>
        <w:t xml:space="preserve">The first reason for concern is the nature of the Indo-Pacific, and specially the Western Pacific. Most thinking on crisis stability and deterrence has focused on the Cold War confrontation between NATO and the Warsaw Pact along a European land border and the associated contours of the US–USSR nuclear relationship. But </w:t>
      </w:r>
      <w:r w:rsidRPr="00B54371">
        <w:rPr>
          <w:rStyle w:val="StyleUnderline"/>
          <w:highlight w:val="cyan"/>
        </w:rPr>
        <w:t>the Indo-Pacific is</w:t>
      </w:r>
      <w:r w:rsidRPr="00B47E26">
        <w:rPr>
          <w:rStyle w:val="StyleUnderline"/>
        </w:rPr>
        <w:t xml:space="preserve"> principally </w:t>
      </w:r>
      <w:r w:rsidRPr="00B54371">
        <w:rPr>
          <w:rStyle w:val="StyleUnderline"/>
          <w:highlight w:val="cyan"/>
        </w:rPr>
        <w:t xml:space="preserve">a </w:t>
      </w:r>
      <w:r w:rsidRPr="00B54371">
        <w:rPr>
          <w:rStyle w:val="Emphasis"/>
          <w:highlight w:val="cyan"/>
        </w:rPr>
        <w:t>maritime theatre</w:t>
      </w:r>
      <w:r w:rsidRPr="00B47E26">
        <w:rPr>
          <w:rStyle w:val="StyleUnderline"/>
        </w:rPr>
        <w:t xml:space="preserve">. </w:t>
      </w:r>
      <w:r w:rsidRPr="00B54371">
        <w:rPr>
          <w:rStyle w:val="StyleUnderline"/>
          <w:highlight w:val="cyan"/>
        </w:rPr>
        <w:t>It’s been argued that</w:t>
      </w:r>
      <w:r w:rsidRPr="00B47E26">
        <w:rPr>
          <w:rStyle w:val="StyleUnderline"/>
        </w:rPr>
        <w:t xml:space="preserve"> the </w:t>
      </w:r>
      <w:r w:rsidRPr="00B54371">
        <w:rPr>
          <w:rStyle w:val="StyleUnderline"/>
          <w:highlight w:val="cyan"/>
        </w:rPr>
        <w:t>maritime domain</w:t>
      </w:r>
      <w:r w:rsidRPr="00B47E26">
        <w:rPr>
          <w:rStyle w:val="StyleUnderline"/>
        </w:rPr>
        <w:t xml:space="preserve"> may be </w:t>
      </w:r>
      <w:r w:rsidRPr="00B54371">
        <w:rPr>
          <w:rStyle w:val="Emphasis"/>
          <w:highlight w:val="cyan"/>
        </w:rPr>
        <w:t>less prone</w:t>
      </w:r>
      <w:r w:rsidRPr="00B54371">
        <w:rPr>
          <w:rStyle w:val="StyleUnderline"/>
          <w:highlight w:val="cyan"/>
        </w:rPr>
        <w:t xml:space="preserve"> to</w:t>
      </w:r>
      <w:r w:rsidRPr="00B47E26">
        <w:rPr>
          <w:rStyle w:val="StyleUnderline"/>
        </w:rPr>
        <w:t xml:space="preserve"> inadvertent </w:t>
      </w:r>
      <w:r w:rsidRPr="00B54371">
        <w:rPr>
          <w:rStyle w:val="StyleUnderline"/>
          <w:highlight w:val="cyan"/>
        </w:rPr>
        <w:t>escalation and</w:t>
      </w:r>
      <w:r w:rsidRPr="00B47E26">
        <w:rPr>
          <w:rStyle w:val="StyleUnderline"/>
        </w:rPr>
        <w:t xml:space="preserve"> disastrous </w:t>
      </w:r>
      <w:r w:rsidRPr="00B54371">
        <w:rPr>
          <w:rStyle w:val="StyleUnderline"/>
          <w:highlight w:val="cyan"/>
        </w:rPr>
        <w:t>miscalc</w:t>
      </w:r>
      <w:r w:rsidRPr="00B47E26">
        <w:rPr>
          <w:rStyle w:val="StyleUnderline"/>
        </w:rPr>
        <w:t>ulation</w:t>
      </w:r>
      <w:r w:rsidRPr="00B47E26">
        <w:rPr>
          <w:sz w:val="12"/>
        </w:rPr>
        <w:t>. Ships are inherently mobile, and when they withdraw from a confrontation that doesn’t ipso facto represent the ceding of ground, making a backdown more politically palatable.26 Another example is submarine deployment, which is something rarely publicly signalled and therefore withdrawable without loss of face. In other words, a level of ambiguity about forces in the maritime domain, or an ability to shift intent and narrative or maintain deniability, may offer opportunities for maintaining stability.</w:t>
      </w:r>
    </w:p>
    <w:p w14:paraId="4967E5EF" w14:textId="01140286" w:rsidR="006679A8" w:rsidRPr="00B47E26" w:rsidRDefault="006679A8" w:rsidP="006679A8">
      <w:pPr>
        <w:rPr>
          <w:sz w:val="12"/>
        </w:rPr>
      </w:pPr>
      <w:r w:rsidRPr="00B47E26">
        <w:rPr>
          <w:sz w:val="12"/>
        </w:rPr>
        <w:t xml:space="preserve">But </w:t>
      </w:r>
      <w:r w:rsidRPr="00B47E26">
        <w:rPr>
          <w:rStyle w:val="StyleUnderline"/>
        </w:rPr>
        <w:t xml:space="preserve">those same </w:t>
      </w:r>
      <w:r w:rsidRPr="00B47E26">
        <w:rPr>
          <w:rStyle w:val="Emphasis"/>
        </w:rPr>
        <w:t>attributes</w:t>
      </w:r>
      <w:r w:rsidRPr="00B47E26">
        <w:rPr>
          <w:rStyle w:val="StyleUnderline"/>
        </w:rPr>
        <w:t xml:space="preserve"> of the maritime domain could also be interpreted as reasons for concern.</w:t>
      </w:r>
      <w:r w:rsidRPr="00B47E26">
        <w:rPr>
          <w:sz w:val="12"/>
        </w:rPr>
        <w:t xml:space="preserve"> To begin with, </w:t>
      </w:r>
      <w:r w:rsidRPr="00B54371">
        <w:rPr>
          <w:rStyle w:val="Emphasis"/>
          <w:highlight w:val="cyan"/>
        </w:rPr>
        <w:t>offence–defence distinguishability is very low at sea</w:t>
      </w:r>
      <w:r w:rsidRPr="00B47E26">
        <w:rPr>
          <w:sz w:val="12"/>
        </w:rPr>
        <w:t xml:space="preserve">.27 For instance, the Washington Conference in 1921–22, which was an attempt by the major powers to limit the naval arms race, struggled to define offensive capability. </w:t>
      </w:r>
      <w:r w:rsidRPr="00B47E26">
        <w:rPr>
          <w:rStyle w:val="StyleUnderline"/>
        </w:rPr>
        <w:t>The vertical launching system (</w:t>
      </w:r>
      <w:r w:rsidRPr="00B54371">
        <w:rPr>
          <w:rStyle w:val="Emphasis"/>
          <w:highlight w:val="cyan"/>
        </w:rPr>
        <w:t>VLS</w:t>
      </w:r>
      <w:r w:rsidRPr="00B47E26">
        <w:rPr>
          <w:rStyle w:val="StyleUnderline"/>
        </w:rPr>
        <w:t xml:space="preserve">) </w:t>
      </w:r>
      <w:r w:rsidRPr="00B54371">
        <w:rPr>
          <w:rStyle w:val="StyleUnderline"/>
          <w:highlight w:val="cyan"/>
        </w:rPr>
        <w:t xml:space="preserve">ubiquitous on </w:t>
      </w:r>
      <w:r w:rsidRPr="00B54371">
        <w:rPr>
          <w:rStyle w:val="Emphasis"/>
          <w:highlight w:val="cyan"/>
        </w:rPr>
        <w:t>Western warships</w:t>
      </w:r>
      <w:r w:rsidRPr="00B47E26">
        <w:rPr>
          <w:rStyle w:val="StyleUnderline"/>
        </w:rPr>
        <w:t xml:space="preserve"> is a prime contemporary example of this problem</w:t>
      </w:r>
      <w:r w:rsidRPr="00B47E26">
        <w:rPr>
          <w:sz w:val="12"/>
        </w:rPr>
        <w:t xml:space="preserve">. </w:t>
      </w:r>
      <w:r w:rsidRPr="00B54371">
        <w:rPr>
          <w:rStyle w:val="StyleUnderline"/>
          <w:highlight w:val="cyan"/>
        </w:rPr>
        <w:t xml:space="preserve">An adversary doesn’t know whether VLS cells contain </w:t>
      </w:r>
      <w:r w:rsidRPr="00B54371">
        <w:rPr>
          <w:rStyle w:val="Emphasis"/>
          <w:highlight w:val="cyan"/>
        </w:rPr>
        <w:t>anti-air missiles for self-defence</w:t>
      </w:r>
      <w:r w:rsidRPr="00B47E26">
        <w:rPr>
          <w:rStyle w:val="StyleUnderline"/>
        </w:rPr>
        <w:t xml:space="preserve">, </w:t>
      </w:r>
      <w:r w:rsidRPr="00B54371">
        <w:rPr>
          <w:rStyle w:val="Emphasis"/>
          <w:highlight w:val="cyan"/>
        </w:rPr>
        <w:t>land-attack missiles</w:t>
      </w:r>
      <w:r w:rsidRPr="00B54371">
        <w:rPr>
          <w:rStyle w:val="StyleUnderline"/>
          <w:highlight w:val="cyan"/>
        </w:rPr>
        <w:t xml:space="preserve"> for long-range strike, or</w:t>
      </w:r>
      <w:r w:rsidRPr="00B47E26">
        <w:rPr>
          <w:rStyle w:val="StyleUnderline"/>
        </w:rPr>
        <w:t xml:space="preserve"> the </w:t>
      </w:r>
      <w:r w:rsidRPr="00B54371">
        <w:rPr>
          <w:rStyle w:val="Emphasis"/>
          <w:highlight w:val="cyan"/>
        </w:rPr>
        <w:t>next-gen</w:t>
      </w:r>
      <w:r w:rsidRPr="00B47E26">
        <w:rPr>
          <w:rStyle w:val="Emphasis"/>
        </w:rPr>
        <w:t>eration</w:t>
      </w:r>
      <w:r w:rsidRPr="00B47E26">
        <w:rPr>
          <w:rStyle w:val="StyleUnderline"/>
        </w:rPr>
        <w:t xml:space="preserve"> stealthy </w:t>
      </w:r>
      <w:r w:rsidRPr="00B54371">
        <w:rPr>
          <w:rStyle w:val="StyleUnderline"/>
          <w:highlight w:val="cyan"/>
        </w:rPr>
        <w:t>anti-ship missile</w:t>
      </w:r>
      <w:r w:rsidRPr="00B47E26">
        <w:rPr>
          <w:rStyle w:val="StyleUnderline"/>
        </w:rPr>
        <w:t xml:space="preserve"> currently under development</w:t>
      </w:r>
      <w:r w:rsidRPr="00B47E26">
        <w:rPr>
          <w:sz w:val="12"/>
        </w:rPr>
        <w:t xml:space="preserve"> for the US military. </w:t>
      </w:r>
      <w:r w:rsidRPr="00B54371">
        <w:rPr>
          <w:rStyle w:val="Emphasis"/>
          <w:highlight w:val="cyan"/>
        </w:rPr>
        <w:t>Sub</w:t>
      </w:r>
      <w:r w:rsidRPr="00B47E26">
        <w:rPr>
          <w:rStyle w:val="Emphasis"/>
        </w:rPr>
        <w:t>marine</w:t>
      </w:r>
      <w:r w:rsidRPr="00B54371">
        <w:rPr>
          <w:rStyle w:val="Emphasis"/>
          <w:highlight w:val="cyan"/>
        </w:rPr>
        <w:t>s</w:t>
      </w:r>
      <w:r w:rsidRPr="00B47E26">
        <w:rPr>
          <w:rStyle w:val="StyleUnderline"/>
        </w:rPr>
        <w:t xml:space="preserve"> </w:t>
      </w:r>
      <w:r w:rsidRPr="00B54371">
        <w:rPr>
          <w:rStyle w:val="StyleUnderline"/>
          <w:highlight w:val="cyan"/>
        </w:rPr>
        <w:t>and the contents of their magazines pose a similar problem</w:t>
      </w:r>
      <w:r w:rsidRPr="00B47E26">
        <w:rPr>
          <w:sz w:val="12"/>
        </w:rPr>
        <w:t>.</w:t>
      </w:r>
    </w:p>
    <w:p w14:paraId="4431A46C" w14:textId="61D32759" w:rsidR="001C0FA6" w:rsidRPr="00B47E26" w:rsidRDefault="001C0FA6" w:rsidP="001C0FA6">
      <w:pPr>
        <w:rPr>
          <w:sz w:val="12"/>
        </w:rPr>
      </w:pPr>
      <w:r w:rsidRPr="00B47E26">
        <w:rPr>
          <w:sz w:val="12"/>
        </w:rPr>
        <w:t xml:space="preserve">And some analysts have noted that </w:t>
      </w:r>
      <w:r w:rsidRPr="00B47E26">
        <w:rPr>
          <w:rStyle w:val="StyleUnderline"/>
        </w:rPr>
        <w:t xml:space="preserve">‘modern </w:t>
      </w:r>
      <w:r w:rsidRPr="00B54371">
        <w:rPr>
          <w:rStyle w:val="StyleUnderline"/>
          <w:highlight w:val="cyan"/>
        </w:rPr>
        <w:t xml:space="preserve">warships have </w:t>
      </w:r>
      <w:r w:rsidRPr="00B54371">
        <w:rPr>
          <w:rStyle w:val="Emphasis"/>
          <w:highlight w:val="cyan"/>
        </w:rPr>
        <w:t>glass jaws</w:t>
      </w:r>
      <w:r w:rsidRPr="00B76F53">
        <w:rPr>
          <w:rStyle w:val="StyleUnderline"/>
        </w:rPr>
        <w:t>’</w:t>
      </w:r>
      <w:r w:rsidRPr="00B47E26">
        <w:rPr>
          <w:sz w:val="12"/>
        </w:rPr>
        <w:t xml:space="preserve">—that is, </w:t>
      </w:r>
      <w:r w:rsidRPr="00B47E26">
        <w:rPr>
          <w:rStyle w:val="StyleUnderline"/>
        </w:rPr>
        <w:t xml:space="preserve">they’re vulnerable, if not to sinking, then to being </w:t>
      </w:r>
      <w:r w:rsidRPr="00B54371">
        <w:rPr>
          <w:rStyle w:val="StyleUnderline"/>
          <w:highlight w:val="cyan"/>
        </w:rPr>
        <w:t>put out of action by</w:t>
      </w:r>
      <w:r w:rsidRPr="00B47E26">
        <w:rPr>
          <w:rStyle w:val="StyleUnderline"/>
        </w:rPr>
        <w:t xml:space="preserve"> even </w:t>
      </w:r>
      <w:r w:rsidRPr="00B54371">
        <w:rPr>
          <w:rStyle w:val="StyleUnderline"/>
          <w:highlight w:val="cyan"/>
        </w:rPr>
        <w:t xml:space="preserve">a </w:t>
      </w:r>
      <w:r w:rsidRPr="00B54371">
        <w:rPr>
          <w:rStyle w:val="Emphasis"/>
          <w:highlight w:val="cyan"/>
        </w:rPr>
        <w:t>single</w:t>
      </w:r>
      <w:r w:rsidRPr="00B47E26">
        <w:rPr>
          <w:rStyle w:val="StyleUnderline"/>
        </w:rPr>
        <w:t xml:space="preserve"> missile or torpedo </w:t>
      </w:r>
      <w:r w:rsidRPr="00B54371">
        <w:rPr>
          <w:rStyle w:val="StyleUnderline"/>
          <w:highlight w:val="cyan"/>
        </w:rPr>
        <w:t>hit</w:t>
      </w:r>
      <w:r w:rsidRPr="00B47E26">
        <w:rPr>
          <w:sz w:val="12"/>
        </w:rPr>
        <w:t xml:space="preserve">.28 </w:t>
      </w:r>
      <w:r w:rsidRPr="00B47E26">
        <w:rPr>
          <w:rStyle w:val="StyleUnderline"/>
        </w:rPr>
        <w:t xml:space="preserve">This arguably leads to a dynamic in which ‘whichever side completes the targeting chain first and fires first almost </w:t>
      </w:r>
      <w:r w:rsidRPr="00B47E26">
        <w:rPr>
          <w:rStyle w:val="Emphasis"/>
        </w:rPr>
        <w:t>always wins</w:t>
      </w:r>
      <w:r w:rsidRPr="00B47E26">
        <w:rPr>
          <w:rStyle w:val="StyleUnderline"/>
        </w:rPr>
        <w:t xml:space="preserve">’, and </w:t>
      </w:r>
      <w:r w:rsidRPr="00B54371">
        <w:rPr>
          <w:rStyle w:val="StyleUnderline"/>
          <w:highlight w:val="cyan"/>
        </w:rPr>
        <w:t xml:space="preserve">creates a </w:t>
      </w:r>
      <w:r w:rsidRPr="00B54371">
        <w:rPr>
          <w:rStyle w:val="Emphasis"/>
          <w:highlight w:val="cyan"/>
        </w:rPr>
        <w:t>powerful incentive to pre-empt</w:t>
      </w:r>
      <w:r w:rsidRPr="00B47E26">
        <w:rPr>
          <w:sz w:val="12"/>
        </w:rPr>
        <w:t xml:space="preserve">.29 In other words, ships that can be discovered are very vulnerable. </w:t>
      </w:r>
      <w:r w:rsidRPr="00B47E26">
        <w:rPr>
          <w:rStyle w:val="StyleUnderline"/>
        </w:rPr>
        <w:t xml:space="preserve">There can, </w:t>
      </w:r>
      <w:r w:rsidRPr="00B54371">
        <w:rPr>
          <w:rStyle w:val="StyleUnderline"/>
          <w:highlight w:val="cyan"/>
        </w:rPr>
        <w:t>therefore</w:t>
      </w:r>
      <w:r w:rsidRPr="00B47E26">
        <w:rPr>
          <w:rStyle w:val="StyleUnderline"/>
        </w:rPr>
        <w:t xml:space="preserve">, be </w:t>
      </w:r>
      <w:r w:rsidRPr="00B54371">
        <w:rPr>
          <w:rStyle w:val="StyleUnderline"/>
          <w:highlight w:val="cyan"/>
        </w:rPr>
        <w:t xml:space="preserve">a </w:t>
      </w:r>
      <w:r w:rsidRPr="00B54371">
        <w:rPr>
          <w:rStyle w:val="Emphasis"/>
          <w:highlight w:val="cyan"/>
        </w:rPr>
        <w:t>major advantage in shooting first</w:t>
      </w:r>
      <w:r w:rsidRPr="00B47E26">
        <w:rPr>
          <w:sz w:val="12"/>
        </w:rPr>
        <w:t xml:space="preserve"> when conflict seems imminent. </w:t>
      </w:r>
      <w:r w:rsidRPr="00B47E26">
        <w:rPr>
          <w:rStyle w:val="StyleUnderline"/>
        </w:rPr>
        <w:t xml:space="preserve">This suggests the potential for </w:t>
      </w:r>
      <w:r w:rsidRPr="00B54371">
        <w:rPr>
          <w:rStyle w:val="StyleUnderline"/>
          <w:highlight w:val="cyan"/>
        </w:rPr>
        <w:t>maritime scenarios</w:t>
      </w:r>
      <w:r w:rsidRPr="00B47E26">
        <w:rPr>
          <w:rStyle w:val="StyleUnderline"/>
        </w:rPr>
        <w:t xml:space="preserve"> in which </w:t>
      </w:r>
      <w:r w:rsidRPr="00B54371">
        <w:rPr>
          <w:rStyle w:val="Emphasis"/>
          <w:highlight w:val="cyan"/>
        </w:rPr>
        <w:t>escalation pressures</w:t>
      </w:r>
      <w:r w:rsidRPr="00B54371">
        <w:rPr>
          <w:rStyle w:val="StyleUnderline"/>
          <w:highlight w:val="cyan"/>
        </w:rPr>
        <w:t xml:space="preserve"> are </w:t>
      </w:r>
      <w:r w:rsidRPr="00B54371">
        <w:rPr>
          <w:rStyle w:val="Emphasis"/>
          <w:highlight w:val="cyan"/>
        </w:rPr>
        <w:t>very strong</w:t>
      </w:r>
      <w:r w:rsidRPr="00B47E26">
        <w:rPr>
          <w:sz w:val="12"/>
        </w:rPr>
        <w:t>.</w:t>
      </w:r>
    </w:p>
    <w:p w14:paraId="2FD4028A" w14:textId="24650079" w:rsidR="001C0FA6" w:rsidRPr="00B47E26" w:rsidRDefault="001C0FA6" w:rsidP="001C0FA6">
      <w:pPr>
        <w:rPr>
          <w:sz w:val="12"/>
        </w:rPr>
      </w:pPr>
      <w:r w:rsidRPr="00B47E26">
        <w:rPr>
          <w:rStyle w:val="StyleUnderline"/>
        </w:rPr>
        <w:t xml:space="preserve">The longstanding </w:t>
      </w:r>
      <w:r w:rsidRPr="00B54371">
        <w:rPr>
          <w:rStyle w:val="StyleUnderline"/>
          <w:highlight w:val="cyan"/>
        </w:rPr>
        <w:t xml:space="preserve">naval preoccupation with </w:t>
      </w:r>
      <w:r w:rsidRPr="00B54371">
        <w:rPr>
          <w:rStyle w:val="Emphasis"/>
          <w:highlight w:val="cyan"/>
        </w:rPr>
        <w:t>presence</w:t>
      </w:r>
      <w:r w:rsidRPr="00B54371">
        <w:rPr>
          <w:rStyle w:val="StyleUnderline"/>
          <w:highlight w:val="cyan"/>
        </w:rPr>
        <w:t xml:space="preserve"> can</w:t>
      </w:r>
      <w:r w:rsidRPr="00B47E26">
        <w:rPr>
          <w:rStyle w:val="StyleUnderline"/>
        </w:rPr>
        <w:t xml:space="preserve"> also </w:t>
      </w:r>
      <w:r w:rsidRPr="00B54371">
        <w:rPr>
          <w:rStyle w:val="StyleUnderline"/>
          <w:highlight w:val="cyan"/>
        </w:rPr>
        <w:t>be read as</w:t>
      </w:r>
      <w:r w:rsidRPr="00B47E26">
        <w:rPr>
          <w:rStyle w:val="StyleUnderline"/>
        </w:rPr>
        <w:t xml:space="preserve"> the </w:t>
      </w:r>
      <w:r w:rsidRPr="00B54371">
        <w:rPr>
          <w:rStyle w:val="Emphasis"/>
          <w:highlight w:val="cyan"/>
        </w:rPr>
        <w:t>capacity to act with little warning</w:t>
      </w:r>
      <w:r w:rsidRPr="00B47E26">
        <w:rPr>
          <w:rStyle w:val="StyleUnderline"/>
        </w:rPr>
        <w:t xml:space="preserve">, and sea power has specific characteristics that </w:t>
      </w:r>
      <w:r w:rsidRPr="00B54371">
        <w:rPr>
          <w:rStyle w:val="StyleUnderline"/>
          <w:highlight w:val="cyan"/>
        </w:rPr>
        <w:t xml:space="preserve">produce </w:t>
      </w:r>
      <w:r w:rsidRPr="00B54371">
        <w:rPr>
          <w:rStyle w:val="Emphasis"/>
          <w:highlight w:val="cyan"/>
        </w:rPr>
        <w:t>uncertainty and ambiguity</w:t>
      </w:r>
      <w:r w:rsidRPr="00B47E26">
        <w:rPr>
          <w:sz w:val="12"/>
        </w:rPr>
        <w:t>.30</w:t>
      </w:r>
    </w:p>
    <w:p w14:paraId="4FA17714" w14:textId="77777777" w:rsidR="00CE5C86" w:rsidRDefault="00CE5C86" w:rsidP="00CE5C86">
      <w:pPr>
        <w:pStyle w:val="Heading3"/>
      </w:pPr>
      <w:r>
        <w:t>2NC---!---!/D---AT: Stays Limited---1982 Falklands War</w:t>
      </w:r>
    </w:p>
    <w:p w14:paraId="00622485" w14:textId="77777777" w:rsidR="00CE5C86" w:rsidRPr="00CE5C86" w:rsidRDefault="00CE5C86" w:rsidP="00CE5C86">
      <w:pPr>
        <w:pStyle w:val="Heading4"/>
      </w:pPr>
      <w:r w:rsidRPr="00CE5C86">
        <w:rPr>
          <w:u w:val="single"/>
        </w:rPr>
        <w:t>Containment</w:t>
      </w:r>
      <w:r>
        <w:t xml:space="preserve"> like ’82 Falklands War is </w:t>
      </w:r>
      <w:r w:rsidRPr="00CE5C86">
        <w:rPr>
          <w:u w:val="single"/>
        </w:rPr>
        <w:t>unlikely</w:t>
      </w:r>
      <w:r>
        <w:t xml:space="preserve"> in the squo. </w:t>
      </w:r>
    </w:p>
    <w:p w14:paraId="0FE7BBE1" w14:textId="77777777" w:rsidR="00B76F53" w:rsidRPr="00D268EC" w:rsidRDefault="00B76F53" w:rsidP="00B76F53">
      <w:r w:rsidRPr="006679A8">
        <w:rPr>
          <w:rStyle w:val="Style13ptBold"/>
        </w:rPr>
        <w:t>Leben ’24</w:t>
      </w:r>
      <w:r>
        <w:t xml:space="preserve"> [William Leben, ASPI analyst specializing in future war; senior analyst at the Development Intelligence Lab; expert associate at Australian National University’s National Security College; former Australian Army Officer with operational experience; Diploma of Military Leadership, Royal Military College-Duntroon; BA, international and political studies and history, University of New South Wales-Sydney; MPhil, international development, University of Oxford. February 2024. Australian Strategic Policy Institute Special Report “Escalation risks in the Indo-Pacific: A review for practitioners” </w:t>
      </w:r>
      <w:r w:rsidRPr="00B76F53">
        <w:t>https://ad-aspi.s3.ap-southeast-2.amazonaws.com/2024-02/SR201%20Escalation%20risks%20in%20the%20Indo-Pacific.pdf</w:t>
      </w:r>
      <w:r>
        <w:t xml:space="preserve"> Accessed 6.26.2025 // </w:t>
      </w:r>
      <w:r>
        <w:rPr>
          <w:b/>
          <w:i/>
        </w:rPr>
        <w:t>mosuQ</w:t>
      </w:r>
      <w:r>
        <w:t>]</w:t>
      </w:r>
    </w:p>
    <w:p w14:paraId="690FDB21" w14:textId="77777777" w:rsidR="00CE5C86" w:rsidRPr="00CE5C86" w:rsidRDefault="00CE5C86" w:rsidP="00CE5C86">
      <w:pPr>
        <w:rPr>
          <w:sz w:val="12"/>
        </w:rPr>
      </w:pPr>
      <w:r w:rsidRPr="00CE5C86">
        <w:rPr>
          <w:rStyle w:val="StyleUnderline"/>
        </w:rPr>
        <w:t>Were conflict to be initiated unintentionally, such as by an accident at sea, then fighting may be limited, without strong pressure to escalate, even if the US becomes involved. However, China might intentionally use limited use of force against a regional state, anticipating that its adversary will back down due to real or perceived risk aversion</w:t>
      </w:r>
      <w:r w:rsidRPr="00CE5C86">
        <w:rPr>
          <w:sz w:val="12"/>
        </w:rPr>
        <w:t>.85</w:t>
      </w:r>
    </w:p>
    <w:p w14:paraId="205662EC" w14:textId="77777777" w:rsidR="00CE5C86" w:rsidRPr="00CE5C86" w:rsidRDefault="00CE5C86" w:rsidP="00CE5C86">
      <w:pPr>
        <w:rPr>
          <w:sz w:val="12"/>
        </w:rPr>
      </w:pPr>
      <w:r w:rsidRPr="00CE5C86">
        <w:rPr>
          <w:sz w:val="12"/>
        </w:rPr>
        <w:t xml:space="preserve">The US response in such a scenario would depend on a range of factors, including the extent to which the conflict started as a clear result of Chinese aggression and US security obligations to China’s adversary. </w:t>
      </w:r>
      <w:r w:rsidRPr="00CE5C86">
        <w:rPr>
          <w:rStyle w:val="StyleUnderline"/>
        </w:rPr>
        <w:t xml:space="preserve">If </w:t>
      </w:r>
      <w:r w:rsidRPr="00B54371">
        <w:rPr>
          <w:rStyle w:val="Emphasis"/>
          <w:highlight w:val="cyan"/>
        </w:rPr>
        <w:t>both sides</w:t>
      </w:r>
      <w:r w:rsidRPr="00CE5C86">
        <w:rPr>
          <w:rStyle w:val="StyleUnderline"/>
        </w:rPr>
        <w:t xml:space="preserve"> were </w:t>
      </w:r>
      <w:r w:rsidRPr="00B54371">
        <w:rPr>
          <w:rStyle w:val="StyleUnderline"/>
          <w:highlight w:val="cyan"/>
        </w:rPr>
        <w:t xml:space="preserve">committed to </w:t>
      </w:r>
      <w:r w:rsidRPr="00B54371">
        <w:rPr>
          <w:rStyle w:val="Emphasis"/>
          <w:highlight w:val="cyan"/>
        </w:rPr>
        <w:t>limiting conflict</w:t>
      </w:r>
      <w:r w:rsidRPr="00B54371">
        <w:rPr>
          <w:rStyle w:val="StyleUnderline"/>
          <w:highlight w:val="cyan"/>
        </w:rPr>
        <w:t xml:space="preserve"> to a confined</w:t>
      </w:r>
      <w:r w:rsidRPr="00CE5C86">
        <w:rPr>
          <w:rStyle w:val="StyleUnderline"/>
        </w:rPr>
        <w:t xml:space="preserve"> geographical </w:t>
      </w:r>
      <w:r w:rsidRPr="00B54371">
        <w:rPr>
          <w:rStyle w:val="StyleUnderline"/>
          <w:highlight w:val="cyan"/>
        </w:rPr>
        <w:t>area, as was</w:t>
      </w:r>
      <w:r w:rsidRPr="00CE5C86">
        <w:rPr>
          <w:rStyle w:val="StyleUnderline"/>
        </w:rPr>
        <w:t xml:space="preserve"> largely </w:t>
      </w:r>
      <w:r w:rsidRPr="00B54371">
        <w:rPr>
          <w:rStyle w:val="StyleUnderline"/>
          <w:highlight w:val="cyan"/>
        </w:rPr>
        <w:t xml:space="preserve">the case with the </w:t>
      </w:r>
      <w:r w:rsidRPr="00B54371">
        <w:rPr>
          <w:rStyle w:val="Emphasis"/>
          <w:highlight w:val="cyan"/>
        </w:rPr>
        <w:t>exclusion zones</w:t>
      </w:r>
      <w:r w:rsidRPr="00B54371">
        <w:rPr>
          <w:rStyle w:val="StyleUnderline"/>
          <w:highlight w:val="cyan"/>
        </w:rPr>
        <w:t xml:space="preserve"> announced in the </w:t>
      </w:r>
      <w:r w:rsidRPr="00B54371">
        <w:rPr>
          <w:rStyle w:val="Emphasis"/>
          <w:highlight w:val="cyan"/>
        </w:rPr>
        <w:t>1982 Falklands War</w:t>
      </w:r>
      <w:r w:rsidRPr="00CE5C86">
        <w:rPr>
          <w:rStyle w:val="StyleUnderline"/>
        </w:rPr>
        <w:t xml:space="preserve">, then </w:t>
      </w:r>
      <w:r w:rsidRPr="00B54371">
        <w:rPr>
          <w:rStyle w:val="StyleUnderline"/>
          <w:highlight w:val="cyan"/>
        </w:rPr>
        <w:t xml:space="preserve">it’s </w:t>
      </w:r>
      <w:r w:rsidRPr="00B54371">
        <w:rPr>
          <w:rStyle w:val="Emphasis"/>
          <w:highlight w:val="cyan"/>
        </w:rPr>
        <w:t>theoretically</w:t>
      </w:r>
      <w:r w:rsidRPr="00B54371">
        <w:rPr>
          <w:rStyle w:val="StyleUnderline"/>
          <w:highlight w:val="cyan"/>
        </w:rPr>
        <w:t xml:space="preserve"> possible that the war wouldn’t escalate</w:t>
      </w:r>
      <w:r w:rsidRPr="00CE5C86">
        <w:rPr>
          <w:rStyle w:val="StyleUnderline"/>
        </w:rPr>
        <w:t xml:space="preserve"> even if the US became involved, </w:t>
      </w:r>
      <w:r w:rsidRPr="00B54371">
        <w:rPr>
          <w:rStyle w:val="Emphasis"/>
          <w:highlight w:val="cyan"/>
        </w:rPr>
        <w:t>but that could be difficult to achieve in practice</w:t>
      </w:r>
      <w:r w:rsidRPr="00CE5C86">
        <w:rPr>
          <w:sz w:val="12"/>
        </w:rPr>
        <w:t>.</w:t>
      </w:r>
    </w:p>
    <w:p w14:paraId="4A734BFB" w14:textId="77777777" w:rsidR="000F6DF2" w:rsidRDefault="000F6DF2" w:rsidP="000F6DF2">
      <w:pPr>
        <w:pStyle w:val="Heading3"/>
      </w:pPr>
      <w:r>
        <w:t>2NC---!---T/C---Econ</w:t>
      </w:r>
    </w:p>
    <w:p w14:paraId="4436C3BC" w14:textId="29F25C02" w:rsidR="000F6DF2" w:rsidRPr="00F1068F" w:rsidRDefault="00F1068F" w:rsidP="000F6DF2">
      <w:pPr>
        <w:pStyle w:val="Heading4"/>
      </w:pPr>
      <w:r>
        <w:t xml:space="preserve">An </w:t>
      </w:r>
      <w:r w:rsidRPr="00F1068F">
        <w:rPr>
          <w:u w:val="single"/>
        </w:rPr>
        <w:t>Indo</w:t>
      </w:r>
      <w:r>
        <w:t>-</w:t>
      </w:r>
      <w:r w:rsidRPr="00F1068F">
        <w:rPr>
          <w:u w:val="single"/>
        </w:rPr>
        <w:t>Pacific</w:t>
      </w:r>
      <w:r>
        <w:t xml:space="preserve"> conflict could reduce </w:t>
      </w:r>
      <w:r w:rsidRPr="00F1068F">
        <w:rPr>
          <w:u w:val="single"/>
        </w:rPr>
        <w:t>global</w:t>
      </w:r>
      <w:r>
        <w:t xml:space="preserve"> </w:t>
      </w:r>
      <w:r w:rsidRPr="00F1068F">
        <w:rPr>
          <w:u w:val="single"/>
        </w:rPr>
        <w:t>GDP</w:t>
      </w:r>
      <w:r>
        <w:t xml:space="preserve"> by $</w:t>
      </w:r>
      <w:r w:rsidRPr="00F1068F">
        <w:rPr>
          <w:u w:val="single"/>
        </w:rPr>
        <w:t>10</w:t>
      </w:r>
      <w:r>
        <w:t xml:space="preserve"> </w:t>
      </w:r>
      <w:r w:rsidRPr="00F1068F">
        <w:rPr>
          <w:u w:val="single"/>
        </w:rPr>
        <w:t>trillion</w:t>
      </w:r>
      <w:r>
        <w:t xml:space="preserve"> </w:t>
      </w:r>
      <w:r>
        <w:rPr>
          <w:b w:val="0"/>
          <w:bCs/>
        </w:rPr>
        <w:t>(~10%)</w:t>
      </w:r>
      <w:r>
        <w:t xml:space="preserve">. </w:t>
      </w:r>
    </w:p>
    <w:p w14:paraId="03FFDE30" w14:textId="34AD2F06" w:rsidR="000F6DF2" w:rsidRPr="007E1A27" w:rsidRDefault="000F6DF2" w:rsidP="000F6DF2">
      <w:r w:rsidRPr="007E1A27">
        <w:rPr>
          <w:rStyle w:val="Style13ptBold"/>
        </w:rPr>
        <w:t>Sacks ’24</w:t>
      </w:r>
      <w:r>
        <w:t xml:space="preserve"> [David Sacks, </w:t>
      </w:r>
      <w:r w:rsidR="00F1068F" w:rsidRPr="00F1068F">
        <w:t xml:space="preserve">fellow for Asia studies at the Council on Foreign Relations, where his work focuses on U.S.-China relations, U.S.-Taiwan relations, Chinese foreign policy, </w:t>
      </w:r>
      <w:r w:rsidR="00F1068F">
        <w:t xml:space="preserve">and </w:t>
      </w:r>
      <w:r w:rsidR="00F1068F" w:rsidRPr="00F1068F">
        <w:t>cross-Strait relations</w:t>
      </w:r>
      <w:r w:rsidR="00F1068F">
        <w:t>; former political military affairs analyst at the American Institute in Taiwan; BA, political science, Carleton College; MA, international relations and international economics, Johns Hopkins School of Advanced International Studies</w:t>
      </w:r>
      <w:r>
        <w:t>. October 10, 2024. Council on Foreign Relations “</w:t>
      </w:r>
      <w:r w:rsidRPr="007E1A27">
        <w:t>NATO’s Indo-Pacific Aspirations</w:t>
      </w:r>
      <w:r>
        <w:t xml:space="preserve">” </w:t>
      </w:r>
      <w:r w:rsidRPr="00B76F53">
        <w:t>https://www.cfr.org/blog/natos-indo-pacific-aspirations</w:t>
      </w:r>
      <w:r>
        <w:t xml:space="preserve"> </w:t>
      </w:r>
      <w:r w:rsidR="00B76F53">
        <w:t xml:space="preserve">Accessed 6.26.2025 // </w:t>
      </w:r>
      <w:r w:rsidR="00B76F53">
        <w:rPr>
          <w:b/>
          <w:i/>
        </w:rPr>
        <w:t>mosuQ</w:t>
      </w:r>
      <w:r w:rsidR="00B76F53">
        <w:t>]</w:t>
      </w:r>
    </w:p>
    <w:p w14:paraId="09FB9794" w14:textId="77777777" w:rsidR="000F6DF2" w:rsidRPr="00F1068F" w:rsidRDefault="000F6DF2" w:rsidP="000F6DF2">
      <w:pPr>
        <w:rPr>
          <w:sz w:val="12"/>
        </w:rPr>
      </w:pPr>
      <w:r w:rsidRPr="00F1068F">
        <w:rPr>
          <w:sz w:val="12"/>
        </w:rPr>
        <w:t>When Two Become One</w:t>
      </w:r>
    </w:p>
    <w:p w14:paraId="13F2CED4" w14:textId="77777777" w:rsidR="000F6DF2" w:rsidRPr="00F1068F" w:rsidRDefault="000F6DF2" w:rsidP="000F6DF2">
      <w:pPr>
        <w:rPr>
          <w:sz w:val="12"/>
        </w:rPr>
      </w:pPr>
      <w:r w:rsidRPr="00F1068F">
        <w:rPr>
          <w:rStyle w:val="StyleUnderline"/>
        </w:rPr>
        <w:t xml:space="preserve">Two </w:t>
      </w:r>
      <w:r w:rsidRPr="00B54371">
        <w:rPr>
          <w:rStyle w:val="StyleUnderline"/>
          <w:highlight w:val="cyan"/>
        </w:rPr>
        <w:t xml:space="preserve">potential </w:t>
      </w:r>
      <w:r w:rsidRPr="00B54371">
        <w:rPr>
          <w:rStyle w:val="Emphasis"/>
          <w:highlight w:val="cyan"/>
        </w:rPr>
        <w:t>flashpoints</w:t>
      </w:r>
      <w:r w:rsidRPr="00B54371">
        <w:rPr>
          <w:rStyle w:val="StyleUnderline"/>
          <w:highlight w:val="cyan"/>
        </w:rPr>
        <w:t xml:space="preserve"> in the </w:t>
      </w:r>
      <w:r w:rsidRPr="00B54371">
        <w:rPr>
          <w:rStyle w:val="Emphasis"/>
          <w:highlight w:val="cyan"/>
        </w:rPr>
        <w:t>Indo-Pacific</w:t>
      </w:r>
      <w:r w:rsidRPr="00B54371">
        <w:rPr>
          <w:rStyle w:val="StyleUnderline"/>
          <w:highlight w:val="cyan"/>
        </w:rPr>
        <w:t xml:space="preserve"> are animating</w:t>
      </w:r>
      <w:r w:rsidRPr="00F1068F">
        <w:rPr>
          <w:rStyle w:val="StyleUnderline"/>
        </w:rPr>
        <w:t xml:space="preserve"> NATO’s </w:t>
      </w:r>
      <w:r w:rsidRPr="00B54371">
        <w:rPr>
          <w:rStyle w:val="StyleUnderline"/>
          <w:highlight w:val="cyan"/>
        </w:rPr>
        <w:t>focus</w:t>
      </w:r>
      <w:r w:rsidRPr="00F1068F">
        <w:rPr>
          <w:rStyle w:val="StyleUnderline"/>
        </w:rPr>
        <w:t xml:space="preserve"> on the region</w:t>
      </w:r>
      <w:r w:rsidRPr="00F1068F">
        <w:rPr>
          <w:sz w:val="12"/>
        </w:rPr>
        <w:t xml:space="preserve">. First, NATO members are concerned that if China uses force against Taiwan and the United States comes to its direct defense, Washington would have to make difficult trade-offs that would compel its NATO allies to shoulder more of the burden in deterring Russia. In addition, </w:t>
      </w:r>
      <w:r w:rsidRPr="00B54371">
        <w:rPr>
          <w:rStyle w:val="StyleUnderline"/>
          <w:highlight w:val="cyan"/>
        </w:rPr>
        <w:t>if deterrence in</w:t>
      </w:r>
      <w:r w:rsidRPr="00F1068F">
        <w:rPr>
          <w:rStyle w:val="StyleUnderline"/>
        </w:rPr>
        <w:t xml:space="preserve"> the </w:t>
      </w:r>
      <w:r w:rsidRPr="00B54371">
        <w:rPr>
          <w:rStyle w:val="StyleUnderline"/>
          <w:highlight w:val="cyan"/>
        </w:rPr>
        <w:t>Taiwan</w:t>
      </w:r>
      <w:r w:rsidRPr="00F1068F">
        <w:rPr>
          <w:rStyle w:val="StyleUnderline"/>
        </w:rPr>
        <w:t xml:space="preserve"> Strait </w:t>
      </w:r>
      <w:r w:rsidRPr="00B54371">
        <w:rPr>
          <w:rStyle w:val="StyleUnderline"/>
          <w:highlight w:val="cyan"/>
        </w:rPr>
        <w:t xml:space="preserve">fails, the </w:t>
      </w:r>
      <w:r w:rsidRPr="00B54371">
        <w:rPr>
          <w:rStyle w:val="Emphasis"/>
          <w:highlight w:val="cyan"/>
        </w:rPr>
        <w:t>economic consequences</w:t>
      </w:r>
      <w:r w:rsidRPr="00F1068F">
        <w:rPr>
          <w:rStyle w:val="StyleUnderline"/>
        </w:rPr>
        <w:t xml:space="preserve"> for Europe </w:t>
      </w:r>
      <w:r w:rsidRPr="00B54371">
        <w:rPr>
          <w:rStyle w:val="StyleUnderline"/>
          <w:highlight w:val="cyan"/>
        </w:rPr>
        <w:t xml:space="preserve">would be </w:t>
      </w:r>
      <w:r w:rsidRPr="00B54371">
        <w:rPr>
          <w:rStyle w:val="Emphasis"/>
          <w:highlight w:val="cyan"/>
        </w:rPr>
        <w:t>devastating</w:t>
      </w:r>
      <w:r w:rsidRPr="00F1068F">
        <w:rPr>
          <w:rStyle w:val="StyleUnderline"/>
        </w:rPr>
        <w:t xml:space="preserve">. </w:t>
      </w:r>
      <w:r w:rsidRPr="00B54371">
        <w:rPr>
          <w:rStyle w:val="StyleUnderline"/>
          <w:highlight w:val="cyan"/>
        </w:rPr>
        <w:t>Supply chains</w:t>
      </w:r>
      <w:r w:rsidRPr="00F1068F">
        <w:rPr>
          <w:rStyle w:val="StyleUnderline"/>
        </w:rPr>
        <w:t xml:space="preserve"> across Europe </w:t>
      </w:r>
      <w:r w:rsidRPr="00B54371">
        <w:rPr>
          <w:rStyle w:val="StyleUnderline"/>
          <w:highlight w:val="cyan"/>
        </w:rPr>
        <w:t xml:space="preserve">would be severely </w:t>
      </w:r>
      <w:r w:rsidRPr="00B54371">
        <w:rPr>
          <w:rStyle w:val="Emphasis"/>
          <w:highlight w:val="cyan"/>
        </w:rPr>
        <w:t>disrupted</w:t>
      </w:r>
      <w:r w:rsidRPr="00F1068F">
        <w:rPr>
          <w:rStyle w:val="StyleUnderline"/>
        </w:rPr>
        <w:t xml:space="preserve">, with a </w:t>
      </w:r>
      <w:r w:rsidRPr="00B54371">
        <w:rPr>
          <w:rStyle w:val="Emphasis"/>
          <w:highlight w:val="cyan"/>
        </w:rPr>
        <w:t>conflict over Taiwan</w:t>
      </w:r>
      <w:r w:rsidRPr="00B54371">
        <w:rPr>
          <w:rStyle w:val="StyleUnderline"/>
          <w:highlight w:val="cyan"/>
        </w:rPr>
        <w:t xml:space="preserve"> estimated to shave</w:t>
      </w:r>
      <w:r w:rsidRPr="00F1068F">
        <w:rPr>
          <w:rStyle w:val="StyleUnderline"/>
        </w:rPr>
        <w:t xml:space="preserve"> up to </w:t>
      </w:r>
      <w:r w:rsidRPr="00B54371">
        <w:rPr>
          <w:rStyle w:val="Emphasis"/>
          <w:highlight w:val="cyan"/>
        </w:rPr>
        <w:t>$10 trillion off global GDP</w:t>
      </w:r>
      <w:r w:rsidRPr="00F1068F">
        <w:rPr>
          <w:sz w:val="12"/>
        </w:rPr>
        <w:t xml:space="preserve">. </w:t>
      </w:r>
    </w:p>
    <w:p w14:paraId="64F5481F" w14:textId="77777777" w:rsidR="000F6DF2" w:rsidRPr="00F1068F" w:rsidRDefault="000F6DF2" w:rsidP="000F6DF2">
      <w:pPr>
        <w:rPr>
          <w:sz w:val="12"/>
        </w:rPr>
      </w:pPr>
      <w:r w:rsidRPr="00F1068F">
        <w:rPr>
          <w:sz w:val="12"/>
        </w:rPr>
        <w:t xml:space="preserve">Second, </w:t>
      </w:r>
      <w:r w:rsidRPr="00B54371">
        <w:rPr>
          <w:rStyle w:val="StyleUnderline"/>
          <w:highlight w:val="cyan"/>
        </w:rPr>
        <w:t xml:space="preserve">a conflict on the </w:t>
      </w:r>
      <w:r w:rsidRPr="00B54371">
        <w:rPr>
          <w:rStyle w:val="Emphasis"/>
          <w:highlight w:val="cyan"/>
        </w:rPr>
        <w:t>Korean Peninsula</w:t>
      </w:r>
      <w:r w:rsidRPr="00B54371">
        <w:rPr>
          <w:rStyle w:val="StyleUnderline"/>
          <w:highlight w:val="cyan"/>
        </w:rPr>
        <w:t xml:space="preserve"> would bring about similar dynamics</w:t>
      </w:r>
      <w:r w:rsidRPr="00F1068F">
        <w:rPr>
          <w:sz w:val="12"/>
        </w:rPr>
        <w:t xml:space="preserve">. Whereas it remains unknown whether the United States would defend Taiwan, there is no doubt that it would defend South Korea against North Korean aggression. Such a contingency would likely draw U.S. forces from Europe and harm European economies, with </w:t>
      </w:r>
      <w:r w:rsidRPr="00F1068F">
        <w:rPr>
          <w:rStyle w:val="StyleUnderline"/>
        </w:rPr>
        <w:t xml:space="preserve">a recent analysis estimating that a war on the Korean Peninsula would </w:t>
      </w:r>
      <w:r w:rsidRPr="00B54371">
        <w:rPr>
          <w:rStyle w:val="Emphasis"/>
          <w:highlight w:val="cyan"/>
        </w:rPr>
        <w:t>reduce global GDP by $4 trillion</w:t>
      </w:r>
      <w:r w:rsidRPr="00F1068F">
        <w:rPr>
          <w:sz w:val="12"/>
        </w:rPr>
        <w:t>.</w:t>
      </w:r>
    </w:p>
    <w:p w14:paraId="0993B6A7" w14:textId="77777777" w:rsidR="000F6DF2" w:rsidRDefault="000F6DF2" w:rsidP="000F6DF2">
      <w:pPr>
        <w:pStyle w:val="Heading3"/>
      </w:pPr>
      <w:r>
        <w:t>2NC---!---T/C---Grids</w:t>
      </w:r>
    </w:p>
    <w:p w14:paraId="6272D967" w14:textId="77777777" w:rsidR="00846CC1" w:rsidRDefault="00846CC1" w:rsidP="00846CC1">
      <w:pPr>
        <w:pStyle w:val="Heading4"/>
      </w:pPr>
      <w:r>
        <w:t xml:space="preserve">Indo-Pacific actions could make China </w:t>
      </w:r>
      <w:r>
        <w:rPr>
          <w:u w:val="single"/>
        </w:rPr>
        <w:t>shut</w:t>
      </w:r>
      <w:r>
        <w:t xml:space="preserve"> </w:t>
      </w:r>
      <w:r>
        <w:rPr>
          <w:u w:val="single"/>
        </w:rPr>
        <w:t>down</w:t>
      </w:r>
      <w:r>
        <w:t xml:space="preserve"> our </w:t>
      </w:r>
      <w:r w:rsidRPr="00BE7F9D">
        <w:rPr>
          <w:u w:val="single"/>
        </w:rPr>
        <w:t>grid</w:t>
      </w:r>
      <w:r>
        <w:t xml:space="preserve">---they’re </w:t>
      </w:r>
      <w:r w:rsidRPr="00BE7F9D">
        <w:rPr>
          <w:u w:val="single"/>
        </w:rPr>
        <w:t>capable</w:t>
      </w:r>
      <w:r>
        <w:t xml:space="preserve">. </w:t>
      </w:r>
    </w:p>
    <w:p w14:paraId="6B0B2C44" w14:textId="3FB55575" w:rsidR="00846CC1" w:rsidRDefault="00846CC1" w:rsidP="00846CC1">
      <w:r w:rsidRPr="00BE7F9D">
        <w:rPr>
          <w:rStyle w:val="Style13ptBold"/>
        </w:rPr>
        <w:t>Knake ’17</w:t>
      </w:r>
      <w:r>
        <w:t xml:space="preserve"> [Robert K. Knake, </w:t>
      </w:r>
      <w:r w:rsidRPr="00846CC1">
        <w:t>Whitney Shepardson senior fellow at the Council on Foreign Relations</w:t>
      </w:r>
      <w:r>
        <w:t xml:space="preserve"> where he focuses on cyber conflict; former director for cybersecurity conflict at the National Security Council; adjunct lecturer at Georgetown University in the McCourt School of Public Policy; BA, history and government, Connecticut College; MA, public policy, Harvard University’s Kennedy School of Government. April 2017. Council on Foreign Relations “</w:t>
      </w:r>
      <w:r w:rsidRPr="00BE7F9D">
        <w:t>A Cyberattack on the U.S. Power Grid</w:t>
      </w:r>
      <w:r>
        <w:t xml:space="preserve">” </w:t>
      </w:r>
      <w:r w:rsidRPr="00B76F53">
        <w:t>https://www.cfr.org/report/cyberattack-us-power-grid</w:t>
      </w:r>
      <w:r>
        <w:t xml:space="preserve"> </w:t>
      </w:r>
      <w:r w:rsidR="00B76F53">
        <w:t xml:space="preserve">Accessed 6.26.2025 // </w:t>
      </w:r>
      <w:r w:rsidR="00B76F53">
        <w:rPr>
          <w:b/>
          <w:i/>
        </w:rPr>
        <w:t>mosuQ</w:t>
      </w:r>
      <w:r w:rsidR="00B76F53">
        <w:t>]</w:t>
      </w:r>
    </w:p>
    <w:p w14:paraId="26AE2377" w14:textId="77777777" w:rsidR="00846CC1" w:rsidRPr="00BE7F9D" w:rsidRDefault="00846CC1" w:rsidP="00846CC1">
      <w:pPr>
        <w:rPr>
          <w:sz w:val="12"/>
          <w:szCs w:val="10"/>
        </w:rPr>
      </w:pPr>
      <w:r w:rsidRPr="00BE7F9D">
        <w:rPr>
          <w:sz w:val="12"/>
          <w:szCs w:val="10"/>
        </w:rPr>
        <w:t xml:space="preserve">Attacks on power grids are no longer a theoretical concern. In 2015, an attacker took down parts of a power grid in Ukraine. Although attribution was not definitive, geopolitical circumstances and forensic evidence suggest Russian involvement. A year later, Russian hackers targeted a transmission level substation, blacking out part of Kiev. In 2014, Admiral Michael Rogers, director of the National Security Agency, testified before the U.S. Congress that </w:t>
      </w:r>
      <w:r w:rsidRPr="00B54371">
        <w:rPr>
          <w:rStyle w:val="Emphasis"/>
          <w:highlight w:val="cyan"/>
        </w:rPr>
        <w:t>China</w:t>
      </w:r>
      <w:r w:rsidRPr="00BE7F9D">
        <w:rPr>
          <w:rStyle w:val="StyleUnderline"/>
        </w:rPr>
        <w:t xml:space="preserve"> and a few other countries likely </w:t>
      </w:r>
      <w:r w:rsidRPr="00B54371">
        <w:rPr>
          <w:rStyle w:val="StyleUnderline"/>
          <w:highlight w:val="cyan"/>
        </w:rPr>
        <w:t xml:space="preserve">had the </w:t>
      </w:r>
      <w:r w:rsidRPr="00B54371">
        <w:rPr>
          <w:rStyle w:val="Emphasis"/>
          <w:highlight w:val="cyan"/>
        </w:rPr>
        <w:t>capability</w:t>
      </w:r>
      <w:r w:rsidRPr="00B54371">
        <w:rPr>
          <w:rStyle w:val="StyleUnderline"/>
          <w:highlight w:val="cyan"/>
        </w:rPr>
        <w:t xml:space="preserve"> to </w:t>
      </w:r>
      <w:r w:rsidRPr="00B54371">
        <w:rPr>
          <w:rStyle w:val="Emphasis"/>
          <w:highlight w:val="cyan"/>
        </w:rPr>
        <w:t>shut down</w:t>
      </w:r>
      <w:r w:rsidRPr="00B54371">
        <w:rPr>
          <w:rStyle w:val="StyleUnderline"/>
          <w:highlight w:val="cyan"/>
        </w:rPr>
        <w:t xml:space="preserve"> the U.S. power grid</w:t>
      </w:r>
      <w:r w:rsidRPr="00BE7F9D">
        <w:rPr>
          <w:sz w:val="12"/>
          <w:szCs w:val="10"/>
        </w:rPr>
        <w:t>. Iran, as an emergent cyber actor, could acquire such capability. Rapid digitization combined with low levels of investment in cybersecurity and a weak regulatory regime suggest that the U.S. power system is as vulnerable—if not more vulnerable—to a cyberattack as systems in other parts of the world.</w:t>
      </w:r>
    </w:p>
    <w:p w14:paraId="01936254" w14:textId="77777777" w:rsidR="00846CC1" w:rsidRPr="00BE7F9D" w:rsidRDefault="00846CC1" w:rsidP="00846CC1">
      <w:pPr>
        <w:rPr>
          <w:sz w:val="12"/>
        </w:rPr>
      </w:pPr>
      <w:r w:rsidRPr="00BE7F9D">
        <w:rPr>
          <w:rStyle w:val="StyleUnderline"/>
        </w:rPr>
        <w:t xml:space="preserve">An adversary with the capability to </w:t>
      </w:r>
      <w:r w:rsidRPr="00BE7F9D">
        <w:rPr>
          <w:rStyle w:val="Emphasis"/>
        </w:rPr>
        <w:t>exploit vulnerabilities</w:t>
      </w:r>
      <w:r w:rsidRPr="00BE7F9D">
        <w:rPr>
          <w:rStyle w:val="StyleUnderline"/>
        </w:rPr>
        <w:t xml:space="preserve"> within the U.S. </w:t>
      </w:r>
      <w:r w:rsidRPr="00BE7F9D">
        <w:rPr>
          <w:rStyle w:val="Emphasis"/>
        </w:rPr>
        <w:t>power grid</w:t>
      </w:r>
      <w:r w:rsidRPr="00BE7F9D">
        <w:rPr>
          <w:rStyle w:val="StyleUnderline"/>
        </w:rPr>
        <w:t xml:space="preserve"> </w:t>
      </w:r>
      <w:r w:rsidRPr="00B54371">
        <w:rPr>
          <w:rStyle w:val="StyleUnderline"/>
          <w:highlight w:val="cyan"/>
        </w:rPr>
        <w:t>might be motivated</w:t>
      </w:r>
      <w:r w:rsidRPr="00BE7F9D">
        <w:rPr>
          <w:rStyle w:val="StyleUnderline"/>
        </w:rPr>
        <w:t xml:space="preserve"> to carry out such an attack </w:t>
      </w:r>
      <w:r w:rsidRPr="00B54371">
        <w:rPr>
          <w:rStyle w:val="StyleUnderline"/>
          <w:highlight w:val="cyan"/>
        </w:rPr>
        <w:t>under</w:t>
      </w:r>
      <w:r w:rsidRPr="00BE7F9D">
        <w:rPr>
          <w:rStyle w:val="StyleUnderline"/>
        </w:rPr>
        <w:t xml:space="preserve"> a variety of circumstances. An attack on the power grid could be part of </w:t>
      </w:r>
      <w:r w:rsidRPr="00B54371">
        <w:rPr>
          <w:rStyle w:val="StyleUnderline"/>
          <w:highlight w:val="cyan"/>
        </w:rPr>
        <w:t xml:space="preserve">a </w:t>
      </w:r>
      <w:r w:rsidRPr="00B54371">
        <w:rPr>
          <w:rStyle w:val="Emphasis"/>
          <w:highlight w:val="cyan"/>
        </w:rPr>
        <w:t>coordinated military action</w:t>
      </w:r>
      <w:r w:rsidRPr="00BE7F9D">
        <w:rPr>
          <w:rStyle w:val="StyleUnderline"/>
        </w:rPr>
        <w:t xml:space="preserve">, intended as </w:t>
      </w:r>
      <w:r w:rsidRPr="00B54371">
        <w:rPr>
          <w:rStyle w:val="StyleUnderline"/>
          <w:highlight w:val="cyan"/>
        </w:rPr>
        <w:t xml:space="preserve">a </w:t>
      </w:r>
      <w:r w:rsidRPr="00B54371">
        <w:rPr>
          <w:rStyle w:val="Emphasis"/>
          <w:highlight w:val="cyan"/>
        </w:rPr>
        <w:t>signaling mechanism</w:t>
      </w:r>
      <w:r w:rsidRPr="00B54371">
        <w:rPr>
          <w:rStyle w:val="StyleUnderline"/>
          <w:highlight w:val="cyan"/>
        </w:rPr>
        <w:t xml:space="preserve"> during</w:t>
      </w:r>
      <w:r w:rsidRPr="00BE7F9D">
        <w:rPr>
          <w:rStyle w:val="StyleUnderline"/>
        </w:rPr>
        <w:t xml:space="preserve"> a </w:t>
      </w:r>
      <w:r w:rsidRPr="00B54371">
        <w:rPr>
          <w:rStyle w:val="StyleUnderline"/>
          <w:highlight w:val="cyan"/>
        </w:rPr>
        <w:t xml:space="preserve">crisis, or as a </w:t>
      </w:r>
      <w:r w:rsidRPr="00B54371">
        <w:rPr>
          <w:rStyle w:val="Emphasis"/>
          <w:highlight w:val="cyan"/>
        </w:rPr>
        <w:t>punitive measure in response to U.S. actions in some other arena</w:t>
      </w:r>
      <w:r w:rsidRPr="00BE7F9D">
        <w:rPr>
          <w:sz w:val="12"/>
        </w:rPr>
        <w:t>. In each case, the United States should consider not only the potential damage and disruption caused by a cyberattack but also its broader effects on U.S. actions at the time it occurs. With respect to the former, a cyberattack could cause power losses in large portions of the United States that could last days in most places and up to several weeks in others. The economic costs would be substantial. As for the latter concern, the U.S. response or non-response could harm U.S. interests. Thus, the United States should take measures to prevent a cyberattack on its power grid and mitigate the potential harm should preventive efforts fail.</w:t>
      </w:r>
    </w:p>
    <w:p w14:paraId="00047140" w14:textId="469A5693" w:rsidR="00816541" w:rsidRDefault="00846CC1" w:rsidP="00816541">
      <w:pPr>
        <w:pStyle w:val="Heading4"/>
      </w:pPr>
      <w:r w:rsidRPr="00846CC1">
        <w:rPr>
          <w:u w:val="single"/>
        </w:rPr>
        <w:t>Grid</w:t>
      </w:r>
      <w:r>
        <w:t xml:space="preserve"> </w:t>
      </w:r>
      <w:r w:rsidRPr="00846CC1">
        <w:rPr>
          <w:u w:val="single"/>
        </w:rPr>
        <w:t>attacks</w:t>
      </w:r>
      <w:r>
        <w:t xml:space="preserve"> are part of China’s buildup to </w:t>
      </w:r>
      <w:r w:rsidRPr="00846CC1">
        <w:rPr>
          <w:u w:val="single"/>
        </w:rPr>
        <w:t>invasion</w:t>
      </w:r>
      <w:r>
        <w:t xml:space="preserve"> </w:t>
      </w:r>
      <w:r w:rsidRPr="00846CC1">
        <w:rPr>
          <w:u w:val="single"/>
        </w:rPr>
        <w:t>strategy</w:t>
      </w:r>
      <w:r>
        <w:t>---</w:t>
      </w:r>
      <w:r w:rsidRPr="00846CC1">
        <w:rPr>
          <w:u w:val="single"/>
        </w:rPr>
        <w:t>prevent</w:t>
      </w:r>
      <w:r>
        <w:rPr>
          <w:u w:val="single"/>
        </w:rPr>
        <w:t>s</w:t>
      </w:r>
      <w:r>
        <w:t xml:space="preserve"> US intrusion. </w:t>
      </w:r>
    </w:p>
    <w:p w14:paraId="4F96978C" w14:textId="4820D505" w:rsidR="00816541" w:rsidRPr="00816541" w:rsidRDefault="00816541" w:rsidP="00816541">
      <w:r w:rsidRPr="00816541">
        <w:rPr>
          <w:rStyle w:val="Style13ptBold"/>
        </w:rPr>
        <w:t>FBI ’24</w:t>
      </w:r>
      <w:r>
        <w:t xml:space="preserve"> [Federal Bureau of Investigation. April 18, 2024. FBI News “</w:t>
      </w:r>
      <w:r w:rsidRPr="00816541">
        <w:t>Chinese Government Poses 'Broad and Unrelenting' Threat to U.S. Critical Infrastructure, FBI Director Says</w:t>
      </w:r>
      <w:r>
        <w:t xml:space="preserve">” </w:t>
      </w:r>
      <w:r w:rsidRPr="00B76F53">
        <w:t>https://www.fbi.gov/news/stories/chinese-government-poses-broad-and-unrelenting-threat-to-u-s-critical-infrastructure-fbi-director-says</w:t>
      </w:r>
      <w:r>
        <w:t xml:space="preserve"> </w:t>
      </w:r>
      <w:r w:rsidR="00B76F53">
        <w:t xml:space="preserve">Accessed 6.26.2025 // </w:t>
      </w:r>
      <w:r w:rsidR="00B76F53">
        <w:rPr>
          <w:b/>
          <w:i/>
        </w:rPr>
        <w:t>mosuQ</w:t>
      </w:r>
      <w:r w:rsidR="00B76F53">
        <w:t>]</w:t>
      </w:r>
    </w:p>
    <w:p w14:paraId="64171A36" w14:textId="77777777" w:rsidR="00816541" w:rsidRPr="00BE7F9D" w:rsidRDefault="00816541" w:rsidP="00816541">
      <w:pPr>
        <w:rPr>
          <w:sz w:val="12"/>
        </w:rPr>
      </w:pPr>
      <w:r w:rsidRPr="00816541">
        <w:rPr>
          <w:rStyle w:val="StyleUnderline"/>
        </w:rPr>
        <w:t>FBI Director Christopher Wray on April 18 warned national security and intelligence experts</w:t>
      </w:r>
      <w:r w:rsidRPr="00BE7F9D">
        <w:rPr>
          <w:sz w:val="12"/>
        </w:rPr>
        <w:t xml:space="preserve">, as well as students, </w:t>
      </w:r>
      <w:r w:rsidRPr="00816541">
        <w:rPr>
          <w:rStyle w:val="StyleUnderline"/>
        </w:rPr>
        <w:t xml:space="preserve">that </w:t>
      </w:r>
      <w:r w:rsidRPr="00B54371">
        <w:rPr>
          <w:rStyle w:val="StyleUnderline"/>
          <w:highlight w:val="cyan"/>
        </w:rPr>
        <w:t>risks</w:t>
      </w:r>
      <w:r w:rsidRPr="00BE7F9D">
        <w:rPr>
          <w:rStyle w:val="StyleUnderline"/>
        </w:rPr>
        <w:t xml:space="preserve"> the</w:t>
      </w:r>
      <w:r w:rsidRPr="00816541">
        <w:rPr>
          <w:rStyle w:val="StyleUnderline"/>
        </w:rPr>
        <w:t xml:space="preserve"> government of </w:t>
      </w:r>
      <w:r w:rsidRPr="00B54371">
        <w:rPr>
          <w:rStyle w:val="StyleUnderline"/>
          <w:highlight w:val="cyan"/>
        </w:rPr>
        <w:t>China poses to U.S.</w:t>
      </w:r>
      <w:r w:rsidRPr="00816541">
        <w:rPr>
          <w:rStyle w:val="StyleUnderline"/>
        </w:rPr>
        <w:t xml:space="preserve"> national and economic security </w:t>
      </w:r>
      <w:r w:rsidRPr="00B54371">
        <w:rPr>
          <w:rStyle w:val="StyleUnderline"/>
          <w:highlight w:val="cyan"/>
        </w:rPr>
        <w:t>are “upon us</w:t>
      </w:r>
      <w:r w:rsidRPr="00816541">
        <w:rPr>
          <w:rStyle w:val="StyleUnderline"/>
        </w:rPr>
        <w:t xml:space="preserve"> now”—and that </w:t>
      </w:r>
      <w:r w:rsidRPr="00B54371">
        <w:rPr>
          <w:rStyle w:val="StyleUnderline"/>
          <w:highlight w:val="cyan"/>
        </w:rPr>
        <w:t xml:space="preserve">U.S. </w:t>
      </w:r>
      <w:r w:rsidRPr="00B54371">
        <w:rPr>
          <w:rStyle w:val="Emphasis"/>
          <w:highlight w:val="cyan"/>
        </w:rPr>
        <w:t>critical infrastructure</w:t>
      </w:r>
      <w:r w:rsidRPr="00B54371">
        <w:rPr>
          <w:rStyle w:val="StyleUnderline"/>
          <w:highlight w:val="cyan"/>
        </w:rPr>
        <w:t xml:space="preserve"> is a prime target</w:t>
      </w:r>
      <w:r w:rsidRPr="00BE7F9D">
        <w:rPr>
          <w:sz w:val="12"/>
        </w:rPr>
        <w:t xml:space="preserve">. </w:t>
      </w:r>
    </w:p>
    <w:p w14:paraId="1BA3C556" w14:textId="77777777" w:rsidR="00816541" w:rsidRPr="00BE7F9D" w:rsidRDefault="00816541" w:rsidP="00816541">
      <w:pPr>
        <w:rPr>
          <w:sz w:val="12"/>
        </w:rPr>
      </w:pPr>
      <w:r w:rsidRPr="00BE7F9D">
        <w:rPr>
          <w:sz w:val="12"/>
        </w:rPr>
        <w:t xml:space="preserve">“The PRC [People’s Republic of </w:t>
      </w:r>
      <w:r w:rsidRPr="00816541">
        <w:rPr>
          <w:rStyle w:val="StyleUnderline"/>
        </w:rPr>
        <w:t>China</w:t>
      </w:r>
      <w:r w:rsidRPr="00BE7F9D">
        <w:rPr>
          <w:sz w:val="12"/>
        </w:rPr>
        <w:t xml:space="preserve">] </w:t>
      </w:r>
      <w:r w:rsidRPr="00816541">
        <w:rPr>
          <w:rStyle w:val="StyleUnderline"/>
        </w:rPr>
        <w:t xml:space="preserve">has made it clear that it considers </w:t>
      </w:r>
      <w:r w:rsidRPr="00BE7F9D">
        <w:rPr>
          <w:rStyle w:val="Emphasis"/>
        </w:rPr>
        <w:t>every sector</w:t>
      </w:r>
      <w:r w:rsidRPr="00816541">
        <w:rPr>
          <w:rStyle w:val="StyleUnderline"/>
        </w:rPr>
        <w:t xml:space="preserve"> that makes our society run as fair game in its bid to dominate on the world stage, and that </w:t>
      </w:r>
      <w:r w:rsidRPr="00B54371">
        <w:rPr>
          <w:rStyle w:val="StyleUnderline"/>
          <w:highlight w:val="cyan"/>
        </w:rPr>
        <w:t>its plan is to land</w:t>
      </w:r>
      <w:r w:rsidRPr="00816541">
        <w:rPr>
          <w:rStyle w:val="StyleUnderline"/>
        </w:rPr>
        <w:t xml:space="preserve"> low </w:t>
      </w:r>
      <w:r w:rsidRPr="00B54371">
        <w:rPr>
          <w:rStyle w:val="StyleUnderline"/>
          <w:highlight w:val="cyan"/>
        </w:rPr>
        <w:t xml:space="preserve">blows against </w:t>
      </w:r>
      <w:r w:rsidRPr="00B54371">
        <w:rPr>
          <w:rStyle w:val="Emphasis"/>
          <w:highlight w:val="cyan"/>
        </w:rPr>
        <w:t>civilian infrastructure</w:t>
      </w:r>
      <w:r w:rsidRPr="00816541">
        <w:rPr>
          <w:rStyle w:val="StyleUnderline"/>
        </w:rPr>
        <w:t xml:space="preserve"> to try to </w:t>
      </w:r>
      <w:r w:rsidRPr="00BE7F9D">
        <w:rPr>
          <w:rStyle w:val="Emphasis"/>
        </w:rPr>
        <w:t>induce panic</w:t>
      </w:r>
      <w:r w:rsidRPr="00816541">
        <w:rPr>
          <w:rStyle w:val="StyleUnderline"/>
        </w:rPr>
        <w:t xml:space="preserve"> and break America’s will to resist</w:t>
      </w:r>
      <w:r w:rsidRPr="00BE7F9D">
        <w:rPr>
          <w:sz w:val="12"/>
        </w:rPr>
        <w:t xml:space="preserve">,” he said in remarks at the Vanderbilt Summit on Modern Conflict and Emerging Threats in Nashville. </w:t>
      </w:r>
    </w:p>
    <w:p w14:paraId="5A14FA66" w14:textId="77777777" w:rsidR="00816541" w:rsidRPr="00BE7F9D" w:rsidRDefault="00816541" w:rsidP="00816541">
      <w:pPr>
        <w:rPr>
          <w:sz w:val="12"/>
        </w:rPr>
      </w:pPr>
      <w:r w:rsidRPr="00BE7F9D">
        <w:rPr>
          <w:sz w:val="12"/>
        </w:rPr>
        <w:t xml:space="preserve">But he suggested that partnerships with both the private sector and academia can be powerful tools in the quest to neutralize this threat. </w:t>
      </w:r>
    </w:p>
    <w:p w14:paraId="548436E3" w14:textId="404CB6FE" w:rsidR="00816541" w:rsidRPr="00BE7F9D" w:rsidRDefault="00816541" w:rsidP="00816541">
      <w:pPr>
        <w:rPr>
          <w:sz w:val="12"/>
        </w:rPr>
      </w:pPr>
      <w:r w:rsidRPr="00BE7F9D">
        <w:rPr>
          <w:sz w:val="12"/>
        </w:rPr>
        <w:t xml:space="preserve">Understanding the Threat </w:t>
      </w:r>
    </w:p>
    <w:p w14:paraId="4482ACEC" w14:textId="77777777" w:rsidR="00816541" w:rsidRPr="00BE7F9D" w:rsidRDefault="00816541" w:rsidP="00816541">
      <w:pPr>
        <w:rPr>
          <w:sz w:val="12"/>
        </w:rPr>
      </w:pPr>
      <w:r w:rsidRPr="00BE7F9D">
        <w:rPr>
          <w:sz w:val="12"/>
        </w:rPr>
        <w:t xml:space="preserve">The overall threat from the Chinese Communist Party (CCP) is a hybrid one that involves crime, counterintelligence, and cybersecurity—and which the FBI is countering with resources from all three missional spheres, Wray said. </w:t>
      </w:r>
    </w:p>
    <w:p w14:paraId="3CFB2DD7" w14:textId="77777777" w:rsidR="00816541" w:rsidRPr="00BE7F9D" w:rsidRDefault="00816541" w:rsidP="00816541">
      <w:pPr>
        <w:rPr>
          <w:sz w:val="12"/>
        </w:rPr>
      </w:pPr>
      <w:r w:rsidRPr="00BE7F9D">
        <w:rPr>
          <w:sz w:val="12"/>
        </w:rPr>
        <w:t xml:space="preserve">The threat is partially “driven by the CCP’s aspirations to wealth and power,” Wray said, adding that China wants to “seize economic development in the areas most critical to tomorrow’s economy,” even if doing so requires theft. The Chinese government has tried to pilfer “intellectual property, technology, and research” from nearly every industry in the U.S. economy, he noted. </w:t>
      </w:r>
    </w:p>
    <w:p w14:paraId="0E9CC211" w14:textId="61A2A2A6" w:rsidR="00816541" w:rsidRPr="00BE7F9D" w:rsidRDefault="00816541" w:rsidP="00816541">
      <w:pPr>
        <w:rPr>
          <w:sz w:val="12"/>
        </w:rPr>
      </w:pPr>
      <w:r w:rsidRPr="00BE7F9D">
        <w:rPr>
          <w:sz w:val="12"/>
        </w:rPr>
        <w:t xml:space="preserve">But </w:t>
      </w:r>
      <w:r w:rsidRPr="00816541">
        <w:rPr>
          <w:rStyle w:val="StyleUnderline"/>
        </w:rPr>
        <w:t xml:space="preserve">the CCP also wants </w:t>
      </w:r>
      <w:r w:rsidRPr="00B54371">
        <w:rPr>
          <w:rStyle w:val="StyleUnderline"/>
          <w:highlight w:val="cyan"/>
        </w:rPr>
        <w:t xml:space="preserve">to </w:t>
      </w:r>
      <w:r w:rsidRPr="00B54371">
        <w:rPr>
          <w:rStyle w:val="Emphasis"/>
          <w:highlight w:val="cyan"/>
        </w:rPr>
        <w:t>prevent</w:t>
      </w:r>
      <w:r w:rsidRPr="00B54371">
        <w:rPr>
          <w:rStyle w:val="StyleUnderline"/>
          <w:highlight w:val="cyan"/>
        </w:rPr>
        <w:t xml:space="preserve"> the U</w:t>
      </w:r>
      <w:r w:rsidRPr="00816541">
        <w:rPr>
          <w:rStyle w:val="StyleUnderline"/>
        </w:rPr>
        <w:t xml:space="preserve">nited </w:t>
      </w:r>
      <w:r w:rsidRPr="00B54371">
        <w:rPr>
          <w:rStyle w:val="StyleUnderline"/>
          <w:highlight w:val="cyan"/>
        </w:rPr>
        <w:t>S</w:t>
      </w:r>
      <w:r w:rsidRPr="00816541">
        <w:rPr>
          <w:rStyle w:val="StyleUnderline"/>
        </w:rPr>
        <w:t xml:space="preserve">tates </w:t>
      </w:r>
      <w:r w:rsidRPr="00B54371">
        <w:rPr>
          <w:rStyle w:val="StyleUnderline"/>
          <w:highlight w:val="cyan"/>
        </w:rPr>
        <w:t xml:space="preserve">from being able to </w:t>
      </w:r>
      <w:r w:rsidRPr="00B54371">
        <w:rPr>
          <w:rStyle w:val="Emphasis"/>
          <w:highlight w:val="cyan"/>
        </w:rPr>
        <w:t>get in the way</w:t>
      </w:r>
      <w:r w:rsidRPr="00B54371">
        <w:rPr>
          <w:rStyle w:val="StyleUnderline"/>
          <w:highlight w:val="cyan"/>
        </w:rPr>
        <w:t xml:space="preserve"> of a</w:t>
      </w:r>
      <w:r w:rsidRPr="00816541">
        <w:rPr>
          <w:rStyle w:val="StyleUnderline"/>
        </w:rPr>
        <w:t xml:space="preserve"> potential future “crisis between </w:t>
      </w:r>
      <w:r w:rsidRPr="00BE7F9D">
        <w:rPr>
          <w:rStyle w:val="Emphasis"/>
        </w:rPr>
        <w:t xml:space="preserve">China and </w:t>
      </w:r>
      <w:r w:rsidRPr="00B54371">
        <w:rPr>
          <w:rStyle w:val="Emphasis"/>
          <w:highlight w:val="cyan"/>
        </w:rPr>
        <w:t>Taiwan by 2027</w:t>
      </w:r>
      <w:r w:rsidRPr="00816541">
        <w:rPr>
          <w:rStyle w:val="StyleUnderline"/>
        </w:rPr>
        <w:t>,”</w:t>
      </w:r>
      <w:r w:rsidRPr="00BE7F9D">
        <w:rPr>
          <w:sz w:val="12"/>
        </w:rPr>
        <w:t xml:space="preserve"> he said. Americans are starting to feel the effects of this sprint, he said, pointing to “cyber intrusions and criminal activity” as early deterrence efforts by the CCP. </w:t>
      </w:r>
    </w:p>
    <w:p w14:paraId="238F01E8" w14:textId="77777777" w:rsidR="00816541" w:rsidRPr="00BE7F9D" w:rsidRDefault="00816541" w:rsidP="00816541">
      <w:pPr>
        <w:rPr>
          <w:sz w:val="12"/>
        </w:rPr>
      </w:pPr>
      <w:r w:rsidRPr="00BE7F9D">
        <w:rPr>
          <w:sz w:val="12"/>
        </w:rPr>
        <w:t xml:space="preserve">Budgets currently being crafted will determine what resources the U.S. government will have available to fight back three years from now. “In the private sector and academia, too, the investments, partnerships, security, and capabilities you’re building today will dictate how those sectors are prepared—or not—three short years from now,” he added. </w:t>
      </w:r>
    </w:p>
    <w:p w14:paraId="05065AE8" w14:textId="2ECDADBD" w:rsidR="00816541" w:rsidRPr="00BE7F9D" w:rsidRDefault="00816541" w:rsidP="00816541">
      <w:pPr>
        <w:rPr>
          <w:sz w:val="12"/>
        </w:rPr>
      </w:pPr>
      <w:r w:rsidRPr="00BE7F9D">
        <w:rPr>
          <w:sz w:val="12"/>
        </w:rPr>
        <w:t xml:space="preserve">Protecting Critical Infrastructure </w:t>
      </w:r>
    </w:p>
    <w:p w14:paraId="457B839F" w14:textId="2EEF6497" w:rsidR="00816541" w:rsidRPr="00816541" w:rsidRDefault="00816541" w:rsidP="00816541">
      <w:pPr>
        <w:rPr>
          <w:rStyle w:val="StyleUnderline"/>
        </w:rPr>
      </w:pPr>
      <w:r w:rsidRPr="00816541">
        <w:rPr>
          <w:rStyle w:val="StyleUnderline"/>
        </w:rPr>
        <w:t xml:space="preserve">The FBI worries what </w:t>
      </w:r>
      <w:r w:rsidRPr="00B54371">
        <w:rPr>
          <w:rStyle w:val="StyleUnderline"/>
          <w:highlight w:val="cyan"/>
        </w:rPr>
        <w:t>this</w:t>
      </w:r>
      <w:r w:rsidRPr="00816541">
        <w:rPr>
          <w:rStyle w:val="StyleUnderline"/>
        </w:rPr>
        <w:t xml:space="preserve"> sprint </w:t>
      </w:r>
      <w:r w:rsidRPr="00B54371">
        <w:rPr>
          <w:rStyle w:val="StyleUnderline"/>
          <w:highlight w:val="cyan"/>
        </w:rPr>
        <w:t>means</w:t>
      </w:r>
      <w:r w:rsidRPr="00816541">
        <w:rPr>
          <w:rStyle w:val="StyleUnderline"/>
        </w:rPr>
        <w:t xml:space="preserve"> for our country's critical infrastructure, since “these vital sectors—</w:t>
      </w:r>
      <w:r w:rsidRPr="00B54371">
        <w:rPr>
          <w:rStyle w:val="StyleUnderline"/>
          <w:highlight w:val="cyan"/>
        </w:rPr>
        <w:t xml:space="preserve">everything from water treatment facilities and </w:t>
      </w:r>
      <w:r w:rsidRPr="00B54371">
        <w:rPr>
          <w:rStyle w:val="Emphasis"/>
          <w:highlight w:val="cyan"/>
        </w:rPr>
        <w:t>energy grids</w:t>
      </w:r>
      <w:r w:rsidRPr="00816541">
        <w:rPr>
          <w:rStyle w:val="StyleUnderline"/>
        </w:rPr>
        <w:t xml:space="preserve"> to transportation and information technology—form the backbone of our society.” </w:t>
      </w:r>
    </w:p>
    <w:p w14:paraId="6525EA7C" w14:textId="77777777" w:rsidR="00816541" w:rsidRPr="00BE7F9D" w:rsidRDefault="00816541" w:rsidP="00816541">
      <w:pPr>
        <w:rPr>
          <w:sz w:val="12"/>
        </w:rPr>
      </w:pPr>
      <w:r w:rsidRPr="00816541">
        <w:rPr>
          <w:rStyle w:val="StyleUnderline"/>
        </w:rPr>
        <w:t xml:space="preserve">“The fact is, </w:t>
      </w:r>
      <w:r w:rsidRPr="00B54371">
        <w:rPr>
          <w:rStyle w:val="StyleUnderline"/>
          <w:highlight w:val="cyan"/>
        </w:rPr>
        <w:t>the PRC’s targeting of our critical infrastructure is</w:t>
      </w:r>
      <w:r w:rsidRPr="00816541">
        <w:rPr>
          <w:rStyle w:val="StyleUnderline"/>
        </w:rPr>
        <w:t xml:space="preserve"> both </w:t>
      </w:r>
      <w:r w:rsidRPr="00B54371">
        <w:rPr>
          <w:rStyle w:val="StyleUnderline"/>
          <w:highlight w:val="cyan"/>
        </w:rPr>
        <w:t>broad and unrelenting</w:t>
      </w:r>
      <w:r w:rsidRPr="00816541">
        <w:rPr>
          <w:rStyle w:val="StyleUnderline"/>
        </w:rPr>
        <w:t>,”</w:t>
      </w:r>
      <w:r w:rsidRPr="00BE7F9D">
        <w:rPr>
          <w:sz w:val="12"/>
        </w:rPr>
        <w:t xml:space="preserve"> he said. And, he added, </w:t>
      </w:r>
      <w:r w:rsidRPr="00816541">
        <w:rPr>
          <w:rStyle w:val="StyleUnderline"/>
        </w:rPr>
        <w:t>the immense size—and expanding nature—of the CCP’s hacking program isn’t just aimed at stealing American intellectual property. “It’s using that mass, those numbers, to give itself the ability to physically wreak havoc on our critical infrastructure at a time of its choosing,”</w:t>
      </w:r>
      <w:r w:rsidRPr="00BE7F9D">
        <w:rPr>
          <w:sz w:val="12"/>
        </w:rPr>
        <w:t xml:space="preserve"> he said. </w:t>
      </w:r>
    </w:p>
    <w:p w14:paraId="20DE8A55" w14:textId="6C4CA737" w:rsidR="00816541" w:rsidRDefault="00816541" w:rsidP="00816541">
      <w:pPr>
        <w:rPr>
          <w:sz w:val="12"/>
        </w:rPr>
      </w:pPr>
      <w:r w:rsidRPr="00BE7F9D">
        <w:rPr>
          <w:sz w:val="12"/>
        </w:rPr>
        <w:t xml:space="preserve">This risk isn’t new, he said. </w:t>
      </w:r>
      <w:r w:rsidRPr="00B54371">
        <w:rPr>
          <w:rStyle w:val="StyleUnderline"/>
          <w:highlight w:val="cyan"/>
        </w:rPr>
        <w:t xml:space="preserve">CCP-sponsored cyber actors </w:t>
      </w:r>
      <w:r w:rsidRPr="00B54371">
        <w:rPr>
          <w:rStyle w:val="Emphasis"/>
          <w:highlight w:val="cyan"/>
        </w:rPr>
        <w:t>"pre-positioned”</w:t>
      </w:r>
      <w:r w:rsidRPr="00B54371">
        <w:rPr>
          <w:rStyle w:val="StyleUnderline"/>
          <w:highlight w:val="cyan"/>
        </w:rPr>
        <w:t xml:space="preserve"> themselves to</w:t>
      </w:r>
      <w:r w:rsidRPr="00816541">
        <w:rPr>
          <w:rStyle w:val="StyleUnderline"/>
        </w:rPr>
        <w:t xml:space="preserve"> potentially </w:t>
      </w:r>
      <w:r w:rsidRPr="00B54371">
        <w:rPr>
          <w:rStyle w:val="StyleUnderline"/>
          <w:highlight w:val="cyan"/>
        </w:rPr>
        <w:t xml:space="preserve">mount </w:t>
      </w:r>
      <w:r w:rsidRPr="00B54371">
        <w:rPr>
          <w:rStyle w:val="Emphasis"/>
          <w:highlight w:val="cyan"/>
        </w:rPr>
        <w:t>cyber offenses</w:t>
      </w:r>
      <w:r w:rsidRPr="00B54371">
        <w:rPr>
          <w:rStyle w:val="StyleUnderline"/>
          <w:highlight w:val="cyan"/>
        </w:rPr>
        <w:t xml:space="preserve"> against American energy companies</w:t>
      </w:r>
      <w:r w:rsidRPr="00816541">
        <w:rPr>
          <w:rStyle w:val="StyleUnderline"/>
        </w:rPr>
        <w:t xml:space="preserve"> in 2011</w:t>
      </w:r>
      <w:r w:rsidRPr="00BE7F9D">
        <w:rPr>
          <w:sz w:val="12"/>
        </w:rPr>
        <w:t xml:space="preserve">—targeting 23 different pipeline operators. </w:t>
      </w:r>
    </w:p>
    <w:p w14:paraId="5EA9F0C2" w14:textId="190F46FD" w:rsidR="00846CC1" w:rsidRDefault="00846CC1" w:rsidP="00846CC1">
      <w:pPr>
        <w:pStyle w:val="Heading4"/>
      </w:pPr>
      <w:r>
        <w:t xml:space="preserve">If not in advance, an invasion of </w:t>
      </w:r>
      <w:r w:rsidRPr="00846CC1">
        <w:rPr>
          <w:u w:val="single"/>
        </w:rPr>
        <w:t>Taiwan</w:t>
      </w:r>
      <w:r>
        <w:t xml:space="preserve"> leads to </w:t>
      </w:r>
      <w:r w:rsidRPr="00846CC1">
        <w:rPr>
          <w:u w:val="single"/>
        </w:rPr>
        <w:t>cyberattacks</w:t>
      </w:r>
      <w:r>
        <w:t xml:space="preserve"> on </w:t>
      </w:r>
      <w:r w:rsidRPr="00846CC1">
        <w:rPr>
          <w:u w:val="single"/>
        </w:rPr>
        <w:t>US</w:t>
      </w:r>
      <w:r>
        <w:t xml:space="preserve"> </w:t>
      </w:r>
      <w:r w:rsidRPr="00846CC1">
        <w:rPr>
          <w:u w:val="single"/>
        </w:rPr>
        <w:t>infrastructure</w:t>
      </w:r>
      <w:r>
        <w:t xml:space="preserve"> afterwards. </w:t>
      </w:r>
    </w:p>
    <w:p w14:paraId="38861C9E" w14:textId="3DB811FF" w:rsidR="00846CC1" w:rsidRPr="00D268EC" w:rsidRDefault="00846CC1" w:rsidP="00846CC1">
      <w:r w:rsidRPr="006679A8">
        <w:rPr>
          <w:rStyle w:val="Style13ptBold"/>
        </w:rPr>
        <w:t>Leben ’24</w:t>
      </w:r>
      <w:r>
        <w:t xml:space="preserve"> [William Leben, ASPI analyst specializing in future war; senior analyst at the Development Intelligence Lab; expert associate at Australian National University’s National Security College; former Australian Army Officer with operational experience; Diploma of Military Leadership, Royal Military College-Duntroon; BA, international and political studies and history, University of New South Wales-Sydney; MPhil, international development, University of Oxford. February 2024. Australian Strategic Policy Institute Special Report “Escalation risks in the Indo-Pacific: A review for practitioners” </w:t>
      </w:r>
      <w:r w:rsidRPr="00B76F53">
        <w:t>https://ad-aspi.s3.ap-southeast-2.amazonaws.com/2024-02/SR201%20Escalation%20risks%20in%20the%20Indo-Pacific.pdf</w:t>
      </w:r>
      <w:r>
        <w:t xml:space="preserve"> </w:t>
      </w:r>
      <w:r w:rsidR="00B76F53">
        <w:t xml:space="preserve">Accessed 6.26.2025 // </w:t>
      </w:r>
      <w:r w:rsidR="00B76F53">
        <w:rPr>
          <w:b/>
          <w:i/>
        </w:rPr>
        <w:t>mosuQ</w:t>
      </w:r>
      <w:r w:rsidR="00B76F53">
        <w:t>]</w:t>
      </w:r>
    </w:p>
    <w:p w14:paraId="0C04A095" w14:textId="77777777" w:rsidR="00846CC1" w:rsidRPr="007A438B" w:rsidRDefault="00846CC1" w:rsidP="00846CC1">
      <w:pPr>
        <w:rPr>
          <w:sz w:val="12"/>
        </w:rPr>
      </w:pPr>
      <w:r w:rsidRPr="007A438B">
        <w:rPr>
          <w:sz w:val="12"/>
        </w:rPr>
        <w:t>Taiwan</w:t>
      </w:r>
    </w:p>
    <w:p w14:paraId="28913D09" w14:textId="77777777" w:rsidR="00846CC1" w:rsidRPr="007A438B" w:rsidRDefault="00846CC1" w:rsidP="00846CC1">
      <w:pPr>
        <w:rPr>
          <w:sz w:val="12"/>
        </w:rPr>
      </w:pPr>
      <w:r w:rsidRPr="00846CC1">
        <w:rPr>
          <w:rStyle w:val="StyleUnderline"/>
        </w:rPr>
        <w:t xml:space="preserve">Taiwan is probably the most frequently cited potential </w:t>
      </w:r>
      <w:r w:rsidRPr="00846CC1">
        <w:rPr>
          <w:rStyle w:val="Emphasis"/>
        </w:rPr>
        <w:t>flashpoint</w:t>
      </w:r>
      <w:r w:rsidRPr="00846CC1">
        <w:rPr>
          <w:rStyle w:val="StyleUnderline"/>
        </w:rPr>
        <w:t xml:space="preserve"> between </w:t>
      </w:r>
      <w:r w:rsidRPr="00846CC1">
        <w:rPr>
          <w:rStyle w:val="Emphasis"/>
        </w:rPr>
        <w:t>China and the US</w:t>
      </w:r>
      <w:r w:rsidRPr="00846CC1">
        <w:rPr>
          <w:sz w:val="12"/>
        </w:rPr>
        <w:t xml:space="preserve">.74 </w:t>
      </w:r>
      <w:r w:rsidRPr="00846CC1">
        <w:rPr>
          <w:rStyle w:val="StyleUnderline"/>
        </w:rPr>
        <w:t>A range of triggers could prompt a crisis in or</w:t>
      </w:r>
      <w:r w:rsidRPr="007A438B">
        <w:rPr>
          <w:rStyle w:val="StyleUnderline"/>
        </w:rPr>
        <w:t xml:space="preserve"> around the Taiwan Strait, including a unilateral declaration of independence from Taipei</w:t>
      </w:r>
      <w:r w:rsidRPr="007A438B">
        <w:rPr>
          <w:sz w:val="12"/>
        </w:rPr>
        <w:t xml:space="preserve"> (fairly unlikely to happen), </w:t>
      </w:r>
      <w:r w:rsidRPr="007A438B">
        <w:rPr>
          <w:rStyle w:val="StyleUnderline"/>
        </w:rPr>
        <w:t xml:space="preserve">or </w:t>
      </w:r>
      <w:r w:rsidRPr="00846CC1">
        <w:rPr>
          <w:rStyle w:val="StyleUnderline"/>
        </w:rPr>
        <w:t xml:space="preserve">a decision by </w:t>
      </w:r>
      <w:r w:rsidRPr="00846CC1">
        <w:rPr>
          <w:rStyle w:val="Emphasis"/>
        </w:rPr>
        <w:t>Beijing</w:t>
      </w:r>
      <w:r w:rsidRPr="00846CC1">
        <w:rPr>
          <w:rStyle w:val="StyleUnderline"/>
        </w:rPr>
        <w:t xml:space="preserve"> to ratchet up </w:t>
      </w:r>
      <w:r w:rsidRPr="00846CC1">
        <w:rPr>
          <w:rStyle w:val="Emphasis"/>
        </w:rPr>
        <w:t>military</w:t>
      </w:r>
      <w:r w:rsidRPr="00846CC1">
        <w:rPr>
          <w:rStyle w:val="StyleUnderline"/>
        </w:rPr>
        <w:t xml:space="preserve">, economic and political </w:t>
      </w:r>
      <w:r w:rsidRPr="00846CC1">
        <w:rPr>
          <w:rStyle w:val="Emphasis"/>
        </w:rPr>
        <w:t>pressure</w:t>
      </w:r>
      <w:r w:rsidRPr="00846CC1">
        <w:rPr>
          <w:rStyle w:val="StyleUnderline"/>
        </w:rPr>
        <w:t xml:space="preserve"> (including interference) on, or eve</w:t>
      </w:r>
      <w:r w:rsidRPr="007A438B">
        <w:rPr>
          <w:rStyle w:val="StyleUnderline"/>
        </w:rPr>
        <w:t xml:space="preserve">n </w:t>
      </w:r>
      <w:r w:rsidRPr="00B54371">
        <w:rPr>
          <w:rStyle w:val="StyleUnderline"/>
          <w:highlight w:val="cyan"/>
        </w:rPr>
        <w:t xml:space="preserve">to </w:t>
      </w:r>
      <w:r w:rsidRPr="00B54371">
        <w:rPr>
          <w:rStyle w:val="Emphasis"/>
          <w:highlight w:val="cyan"/>
        </w:rPr>
        <w:t>invade</w:t>
      </w:r>
      <w:r w:rsidRPr="007A438B">
        <w:rPr>
          <w:rStyle w:val="StyleUnderline"/>
        </w:rPr>
        <w:t xml:space="preserve">, </w:t>
      </w:r>
      <w:r w:rsidRPr="00B54371">
        <w:rPr>
          <w:rStyle w:val="StyleUnderline"/>
          <w:highlight w:val="cyan"/>
        </w:rPr>
        <w:t>Taiwan</w:t>
      </w:r>
      <w:r w:rsidRPr="007A438B">
        <w:rPr>
          <w:sz w:val="12"/>
        </w:rPr>
        <w:t xml:space="preserve">. While some analysis of those possibilities has tended towards alarmism (given just how difficult and costly an invasion of Taiwan would be),75 </w:t>
      </w:r>
      <w:r w:rsidRPr="007A438B">
        <w:rPr>
          <w:rStyle w:val="StyleUnderline"/>
        </w:rPr>
        <w:t>war over Taiwan remains a real possibility</w:t>
      </w:r>
      <w:r w:rsidRPr="007A438B">
        <w:rPr>
          <w:sz w:val="12"/>
        </w:rPr>
        <w:t>.</w:t>
      </w:r>
    </w:p>
    <w:p w14:paraId="66DF51FE" w14:textId="77777777" w:rsidR="00846CC1" w:rsidRPr="007A438B" w:rsidRDefault="00846CC1" w:rsidP="00846CC1">
      <w:pPr>
        <w:rPr>
          <w:sz w:val="12"/>
        </w:rPr>
      </w:pPr>
      <w:r w:rsidRPr="007A438B">
        <w:rPr>
          <w:sz w:val="12"/>
        </w:rPr>
        <w:t xml:space="preserve">A direct attack against Taiwan would be a dramatically escalatory first move from China. </w:t>
      </w:r>
      <w:r w:rsidRPr="007A438B">
        <w:rPr>
          <w:rStyle w:val="StyleUnderline"/>
        </w:rPr>
        <w:t xml:space="preserve">Were </w:t>
      </w:r>
      <w:r w:rsidRPr="00B54371">
        <w:rPr>
          <w:rStyle w:val="StyleUnderline"/>
          <w:highlight w:val="cyan"/>
        </w:rPr>
        <w:t>China</w:t>
      </w:r>
      <w:r w:rsidRPr="00846CC1">
        <w:rPr>
          <w:rStyle w:val="StyleUnderline"/>
        </w:rPr>
        <w:t xml:space="preserve"> seeking</w:t>
      </w:r>
      <w:r w:rsidRPr="007A438B">
        <w:rPr>
          <w:rStyle w:val="StyleUnderline"/>
        </w:rPr>
        <w:t xml:space="preserve"> to invade and occupy Taiwan, </w:t>
      </w:r>
      <w:r w:rsidRPr="00846CC1">
        <w:rPr>
          <w:rStyle w:val="StyleUnderline"/>
        </w:rPr>
        <w:t xml:space="preserve">it </w:t>
      </w:r>
      <w:r w:rsidRPr="00B54371">
        <w:rPr>
          <w:rStyle w:val="StyleUnderline"/>
          <w:highlight w:val="cyan"/>
        </w:rPr>
        <w:t>would</w:t>
      </w:r>
      <w:r w:rsidRPr="007A438B">
        <w:rPr>
          <w:rStyle w:val="StyleUnderline"/>
        </w:rPr>
        <w:t xml:space="preserve"> need to </w:t>
      </w:r>
      <w:r w:rsidRPr="00B54371">
        <w:rPr>
          <w:rStyle w:val="StyleUnderline"/>
          <w:highlight w:val="cyan"/>
        </w:rPr>
        <w:t>launch</w:t>
      </w:r>
      <w:r w:rsidRPr="007A438B">
        <w:rPr>
          <w:rStyle w:val="StyleUnderline"/>
        </w:rPr>
        <w:t xml:space="preserve"> extensive and overwhelming </w:t>
      </w:r>
      <w:r w:rsidRPr="00B54371">
        <w:rPr>
          <w:rStyle w:val="Emphasis"/>
          <w:highlight w:val="cyan"/>
        </w:rPr>
        <w:t>preliminary strikes</w:t>
      </w:r>
      <w:r w:rsidRPr="00846CC1">
        <w:rPr>
          <w:rStyle w:val="StyleUnderline"/>
        </w:rPr>
        <w:t xml:space="preserve"> to facilitate access for </w:t>
      </w:r>
      <w:r w:rsidRPr="00846CC1">
        <w:rPr>
          <w:rStyle w:val="Emphasis"/>
        </w:rPr>
        <w:t>amphibious transports</w:t>
      </w:r>
      <w:r w:rsidRPr="007A438B">
        <w:rPr>
          <w:rStyle w:val="StyleUnderline"/>
        </w:rPr>
        <w:t xml:space="preserve"> and major surface vessels</w:t>
      </w:r>
      <w:r w:rsidRPr="007A438B">
        <w:rPr>
          <w:sz w:val="12"/>
        </w:rPr>
        <w:t>.</w:t>
      </w:r>
      <w:r w:rsidRPr="00846CC1">
        <w:rPr>
          <w:rStyle w:val="StyleUnderline"/>
        </w:rPr>
        <w:t xml:space="preserve"> </w:t>
      </w:r>
      <w:r w:rsidRPr="00B54371">
        <w:rPr>
          <w:rStyle w:val="StyleUnderline"/>
          <w:highlight w:val="cyan"/>
        </w:rPr>
        <w:t xml:space="preserve">We could expect </w:t>
      </w:r>
      <w:r w:rsidRPr="00B54371">
        <w:rPr>
          <w:rStyle w:val="Emphasis"/>
          <w:highlight w:val="cyan"/>
        </w:rPr>
        <w:t>cyberattacks</w:t>
      </w:r>
      <w:r w:rsidRPr="00B54371">
        <w:rPr>
          <w:rStyle w:val="StyleUnderline"/>
          <w:highlight w:val="cyan"/>
        </w:rPr>
        <w:t xml:space="preserve"> on</w:t>
      </w:r>
      <w:r w:rsidRPr="00846CC1">
        <w:rPr>
          <w:rStyle w:val="StyleUnderline"/>
        </w:rPr>
        <w:t xml:space="preserve"> command-and-control </w:t>
      </w:r>
      <w:r w:rsidRPr="00B54371">
        <w:rPr>
          <w:rStyle w:val="Emphasis"/>
          <w:highlight w:val="cyan"/>
        </w:rPr>
        <w:t>infrastructure</w:t>
      </w:r>
      <w:r w:rsidRPr="00B54371">
        <w:rPr>
          <w:rStyle w:val="StyleUnderline"/>
          <w:highlight w:val="cyan"/>
        </w:rPr>
        <w:t xml:space="preserve"> and</w:t>
      </w:r>
      <w:r w:rsidRPr="00846CC1">
        <w:rPr>
          <w:rStyle w:val="StyleUnderline"/>
        </w:rPr>
        <w:t xml:space="preserve"> potential </w:t>
      </w:r>
      <w:r w:rsidRPr="00B54371">
        <w:rPr>
          <w:rStyle w:val="StyleUnderline"/>
          <w:highlight w:val="cyan"/>
        </w:rPr>
        <w:t>antisatellite attacks</w:t>
      </w:r>
      <w:r w:rsidRPr="00846CC1">
        <w:rPr>
          <w:rStyle w:val="StyleUnderline"/>
        </w:rPr>
        <w:t xml:space="preserve"> (using either physical or cyber means). </w:t>
      </w:r>
      <w:r w:rsidRPr="00B54371">
        <w:rPr>
          <w:rStyle w:val="StyleUnderline"/>
          <w:highlight w:val="cyan"/>
        </w:rPr>
        <w:t xml:space="preserve">Those attacks may </w:t>
      </w:r>
      <w:r w:rsidRPr="00B54371">
        <w:rPr>
          <w:rStyle w:val="Emphasis"/>
          <w:highlight w:val="cyan"/>
        </w:rPr>
        <w:t>extend to US systems</w:t>
      </w:r>
      <w:r w:rsidRPr="00B54371">
        <w:rPr>
          <w:rStyle w:val="StyleUnderline"/>
          <w:highlight w:val="cyan"/>
        </w:rPr>
        <w:t>, or</w:t>
      </w:r>
      <w:r w:rsidRPr="00846CC1">
        <w:rPr>
          <w:rStyle w:val="StyleUnderline"/>
        </w:rPr>
        <w:t xml:space="preserve"> even to </w:t>
      </w:r>
      <w:r w:rsidRPr="00B54371">
        <w:rPr>
          <w:rStyle w:val="Emphasis"/>
          <w:highlight w:val="cyan"/>
        </w:rPr>
        <w:t>US forces</w:t>
      </w:r>
      <w:r w:rsidRPr="00B54371">
        <w:rPr>
          <w:rStyle w:val="StyleUnderline"/>
          <w:highlight w:val="cyan"/>
        </w:rPr>
        <w:t xml:space="preserve"> based in the region</w:t>
      </w:r>
      <w:r w:rsidRPr="00846CC1">
        <w:rPr>
          <w:rStyle w:val="StyleUnderline"/>
        </w:rPr>
        <w:t>.</w:t>
      </w:r>
      <w:r w:rsidRPr="007A438B">
        <w:rPr>
          <w:sz w:val="12"/>
        </w:rPr>
        <w:t>76</w:t>
      </w:r>
    </w:p>
    <w:p w14:paraId="2D2E2764" w14:textId="1FF6B39F" w:rsidR="00846CC1" w:rsidRDefault="00846CC1" w:rsidP="00816541">
      <w:pPr>
        <w:rPr>
          <w:sz w:val="12"/>
        </w:rPr>
      </w:pPr>
      <w:r w:rsidRPr="007A438B">
        <w:rPr>
          <w:rStyle w:val="StyleUnderline"/>
        </w:rPr>
        <w:t xml:space="preserve">The US might respond to a direct Chinese attack on Taiwan in several ways. The US’s resolve to oppose the invasion directly would be stronger were US forces, systems or its homeland targeted, but it’s possible that </w:t>
      </w:r>
      <w:r w:rsidRPr="00846CC1">
        <w:rPr>
          <w:rStyle w:val="StyleUnderline"/>
        </w:rPr>
        <w:t xml:space="preserve">the US might </w:t>
      </w:r>
      <w:r w:rsidRPr="00846CC1">
        <w:rPr>
          <w:rStyle w:val="Emphasis"/>
        </w:rPr>
        <w:t>intervene militarily</w:t>
      </w:r>
      <w:r w:rsidRPr="00846CC1">
        <w:rPr>
          <w:rStyle w:val="StyleUnderline"/>
        </w:rPr>
        <w:t xml:space="preserve"> even if China directed its initial campaign </w:t>
      </w:r>
      <w:r w:rsidRPr="00846CC1">
        <w:rPr>
          <w:rStyle w:val="Emphasis"/>
        </w:rPr>
        <w:t>only against Taiwan</w:t>
      </w:r>
      <w:r w:rsidRPr="00846CC1">
        <w:rPr>
          <w:sz w:val="12"/>
        </w:rPr>
        <w:t>. Historically, the US has sough</w:t>
      </w:r>
      <w:r w:rsidRPr="007A438B">
        <w:rPr>
          <w:sz w:val="12"/>
        </w:rPr>
        <w:t>t to maintain ambiguity about this calculation. Broadly speaking, a direct US military response would involve US maritime forces manoeuvring in the Western Pacific and striking Chinese capabilities, employing some version of DMO. Such a direct US response has been critiqued as being, in turn, highly escalatory because it’s likely to be operationally necessary for US strikes on Chinese capabilities (for example, on mainland-based command-and-control architecture, missile launch sites and so on) required to establish and maintain American freedom of manoeuvre.77</w:t>
      </w:r>
    </w:p>
    <w:p w14:paraId="09A83DF8" w14:textId="77777777" w:rsidR="000F6DF2" w:rsidRDefault="000F6DF2" w:rsidP="000F6DF2">
      <w:pPr>
        <w:pStyle w:val="Heading3"/>
      </w:pPr>
      <w:r>
        <w:t>2NC---!---T/C---Rare Earths</w:t>
      </w:r>
    </w:p>
    <w:p w14:paraId="03AAFCFD" w14:textId="46B6289A" w:rsidR="00431400" w:rsidRDefault="00431400" w:rsidP="00431400">
      <w:pPr>
        <w:pStyle w:val="Heading4"/>
      </w:pPr>
      <w:r>
        <w:t xml:space="preserve">China uses </w:t>
      </w:r>
      <w:r w:rsidRPr="00431400">
        <w:rPr>
          <w:u w:val="single"/>
        </w:rPr>
        <w:t>rare</w:t>
      </w:r>
      <w:r>
        <w:t xml:space="preserve"> </w:t>
      </w:r>
      <w:r w:rsidRPr="00431400">
        <w:rPr>
          <w:u w:val="single"/>
        </w:rPr>
        <w:t>earth</w:t>
      </w:r>
      <w:r>
        <w:t xml:space="preserve"> exports as </w:t>
      </w:r>
      <w:r w:rsidRPr="00431400">
        <w:rPr>
          <w:u w:val="single"/>
        </w:rPr>
        <w:t>leverage</w:t>
      </w:r>
      <w:r>
        <w:t>---trade war proves.</w:t>
      </w:r>
    </w:p>
    <w:p w14:paraId="77C6F0E6" w14:textId="1A7A3EDB" w:rsidR="00431400" w:rsidRPr="00431400" w:rsidRDefault="00431400" w:rsidP="00431400">
      <w:r w:rsidRPr="00431400">
        <w:rPr>
          <w:rStyle w:val="Style13ptBold"/>
        </w:rPr>
        <w:t>Jackson, et al., ’25</w:t>
      </w:r>
      <w:r>
        <w:t xml:space="preserve"> [Lewis Jackson, </w:t>
      </w:r>
      <w:r w:rsidR="00F1068F">
        <w:t xml:space="preserve">Chief Correspondent of China Commodities and Energy at Reuters; BA, international and global studies/government and international relations &amp; Chinese, University of Sydney; MA, public policy and international development, International Institute of Social Studies of Erasmus University-Rotterdam; MA, public policy, political economy, and sustainable finance, </w:t>
      </w:r>
      <w:r w:rsidR="00761A69" w:rsidRPr="00761A69">
        <w:t>Barcelona Institute of International Studies</w:t>
      </w:r>
      <w:r>
        <w:t xml:space="preserve">; Amy Lv, </w:t>
      </w:r>
      <w:r w:rsidR="00761A69">
        <w:t>China Metals Correspondent at Reuters; MA, Providence University; MA, Southwest University of Science and Technology</w:t>
      </w:r>
      <w:r>
        <w:t xml:space="preserve">; Eric Onstad, </w:t>
      </w:r>
      <w:r w:rsidR="00761A69">
        <w:t>Specialist Correspondent of Commodities, EMEA, at Reuters; BA, international relations and journalism, University of Southern California; MA, history, University of Nairobi</w:t>
      </w:r>
      <w:r>
        <w:t xml:space="preserve">; and Ernest Scheyder, </w:t>
      </w:r>
      <w:r w:rsidR="00761A69">
        <w:t>Senior Correspondent reporting on the green energy transition and rare earth minerals at Reuters; BA, English, University of Maine; MS, journalism, Columbia University</w:t>
      </w:r>
      <w:r>
        <w:t>. April 4, 2025. Reuters “</w:t>
      </w:r>
      <w:r w:rsidRPr="00431400">
        <w:t>China hits back at US tariffs with export controls on key rare earths</w:t>
      </w:r>
      <w:r>
        <w:t xml:space="preserve">” </w:t>
      </w:r>
      <w:r w:rsidRPr="00B76F53">
        <w:t>https://www.reuters.com/world/china-hits-back-us-tariffs-with-rare-earth-export-controls-2025-04-04/</w:t>
      </w:r>
      <w:r>
        <w:t xml:space="preserve"> </w:t>
      </w:r>
      <w:r w:rsidR="00B76F53">
        <w:t xml:space="preserve">Accessed 6.26.2025 // </w:t>
      </w:r>
      <w:r w:rsidR="00B76F53">
        <w:rPr>
          <w:b/>
          <w:i/>
        </w:rPr>
        <w:t>mosuQ</w:t>
      </w:r>
      <w:r w:rsidR="00B76F53">
        <w:t>]</w:t>
      </w:r>
    </w:p>
    <w:p w14:paraId="3C238F94" w14:textId="77777777" w:rsidR="00431400" w:rsidRPr="00431400" w:rsidRDefault="00431400" w:rsidP="00431400">
      <w:pPr>
        <w:rPr>
          <w:sz w:val="12"/>
        </w:rPr>
      </w:pPr>
      <w:r w:rsidRPr="00431400">
        <w:rPr>
          <w:sz w:val="12"/>
        </w:rPr>
        <w:t xml:space="preserve">BEIJING/LONDON, April 4 (Reuters) - </w:t>
      </w:r>
      <w:r w:rsidRPr="00B54371">
        <w:rPr>
          <w:rStyle w:val="StyleUnderline"/>
          <w:highlight w:val="cyan"/>
        </w:rPr>
        <w:t xml:space="preserve">China placed </w:t>
      </w:r>
      <w:r w:rsidRPr="00B54371">
        <w:rPr>
          <w:rStyle w:val="Emphasis"/>
          <w:highlight w:val="cyan"/>
        </w:rPr>
        <w:t>export restrictions</w:t>
      </w:r>
      <w:r w:rsidRPr="00B54371">
        <w:rPr>
          <w:rStyle w:val="StyleUnderline"/>
          <w:highlight w:val="cyan"/>
        </w:rPr>
        <w:t xml:space="preserve"> on </w:t>
      </w:r>
      <w:r w:rsidRPr="00B54371">
        <w:rPr>
          <w:rStyle w:val="Emphasis"/>
          <w:highlight w:val="cyan"/>
        </w:rPr>
        <w:t>rare earth elements</w:t>
      </w:r>
      <w:r w:rsidRPr="00431400">
        <w:rPr>
          <w:rStyle w:val="StyleUnderline"/>
        </w:rPr>
        <w:t xml:space="preserve"> on Friday </w:t>
      </w:r>
      <w:r w:rsidRPr="00B54371">
        <w:rPr>
          <w:rStyle w:val="StyleUnderline"/>
          <w:highlight w:val="cyan"/>
        </w:rPr>
        <w:t>as part of its</w:t>
      </w:r>
      <w:r w:rsidRPr="00431400">
        <w:rPr>
          <w:rStyle w:val="StyleUnderline"/>
        </w:rPr>
        <w:t xml:space="preserve"> sweeping </w:t>
      </w:r>
      <w:r w:rsidRPr="00B54371">
        <w:rPr>
          <w:rStyle w:val="Emphasis"/>
          <w:highlight w:val="cyan"/>
        </w:rPr>
        <w:t>response</w:t>
      </w:r>
      <w:r w:rsidRPr="00B54371">
        <w:rPr>
          <w:rStyle w:val="StyleUnderline"/>
          <w:highlight w:val="cyan"/>
        </w:rPr>
        <w:t xml:space="preserve"> to</w:t>
      </w:r>
      <w:r w:rsidRPr="00431400">
        <w:rPr>
          <w:rStyle w:val="StyleUnderline"/>
        </w:rPr>
        <w:t xml:space="preserve"> U.S. President Donald </w:t>
      </w:r>
      <w:r w:rsidRPr="00B54371">
        <w:rPr>
          <w:rStyle w:val="StyleUnderline"/>
          <w:highlight w:val="cyan"/>
        </w:rPr>
        <w:t xml:space="preserve">Trump's </w:t>
      </w:r>
      <w:r w:rsidRPr="00B54371">
        <w:rPr>
          <w:rStyle w:val="Emphasis"/>
          <w:highlight w:val="cyan"/>
        </w:rPr>
        <w:t>tariffs</w:t>
      </w:r>
      <w:r w:rsidRPr="00431400">
        <w:rPr>
          <w:rStyle w:val="StyleUnderline"/>
        </w:rPr>
        <w:t>, squeezing supply to the West of minerals used to make weapons, electronics and a range of consumer goods</w:t>
      </w:r>
      <w:r w:rsidRPr="00431400">
        <w:rPr>
          <w:sz w:val="12"/>
        </w:rPr>
        <w:t>.</w:t>
      </w:r>
    </w:p>
    <w:p w14:paraId="2CB7D5A2" w14:textId="3B47F390" w:rsidR="00431400" w:rsidRPr="00431400" w:rsidRDefault="00431400" w:rsidP="00431400">
      <w:pPr>
        <w:rPr>
          <w:sz w:val="12"/>
        </w:rPr>
      </w:pPr>
      <w:r w:rsidRPr="00431400">
        <w:rPr>
          <w:rStyle w:val="StyleUnderline"/>
        </w:rPr>
        <w:t xml:space="preserve">The move, which Beijing had long hinted was possible, further ratchets up trade tensions between the world's two largest economies and leaves American manufacturers </w:t>
      </w:r>
      <w:r w:rsidRPr="00431400">
        <w:rPr>
          <w:rStyle w:val="Emphasis"/>
        </w:rPr>
        <w:t>scrambling</w:t>
      </w:r>
      <w:r w:rsidRPr="00431400">
        <w:rPr>
          <w:rStyle w:val="StyleUnderline"/>
        </w:rPr>
        <w:t xml:space="preserve"> for fresh supplies of the critical minerals they have </w:t>
      </w:r>
      <w:r w:rsidRPr="00431400">
        <w:rPr>
          <w:rStyle w:val="Emphasis"/>
        </w:rPr>
        <w:t>relied upon</w:t>
      </w:r>
      <w:r w:rsidRPr="00431400">
        <w:rPr>
          <w:rStyle w:val="StyleUnderline"/>
        </w:rPr>
        <w:t xml:space="preserve"> for decades</w:t>
      </w:r>
      <w:r w:rsidRPr="00431400">
        <w:rPr>
          <w:sz w:val="12"/>
        </w:rPr>
        <w:t>.</w:t>
      </w:r>
    </w:p>
    <w:p w14:paraId="26AFE1F9" w14:textId="77777777" w:rsidR="00431400" w:rsidRPr="00431400" w:rsidRDefault="00431400" w:rsidP="00431400">
      <w:pPr>
        <w:rPr>
          <w:sz w:val="12"/>
        </w:rPr>
      </w:pPr>
      <w:r w:rsidRPr="00431400">
        <w:rPr>
          <w:sz w:val="12"/>
        </w:rPr>
        <w:t xml:space="preserve">China produces around 90% of the world's rare earths, a group of 17 elements used across the defense, electric vehicle, energy and electronics industries. </w:t>
      </w:r>
      <w:r w:rsidRPr="00B54371">
        <w:rPr>
          <w:rStyle w:val="StyleUnderline"/>
          <w:highlight w:val="cyan"/>
        </w:rPr>
        <w:t>The U</w:t>
      </w:r>
      <w:r w:rsidRPr="00431400">
        <w:rPr>
          <w:rStyle w:val="StyleUnderline"/>
        </w:rPr>
        <w:t xml:space="preserve">nited </w:t>
      </w:r>
      <w:r w:rsidRPr="00B54371">
        <w:rPr>
          <w:rStyle w:val="StyleUnderline"/>
          <w:highlight w:val="cyan"/>
        </w:rPr>
        <w:t>S</w:t>
      </w:r>
      <w:r w:rsidRPr="00431400">
        <w:rPr>
          <w:rStyle w:val="StyleUnderline"/>
        </w:rPr>
        <w:t xml:space="preserve">tates </w:t>
      </w:r>
      <w:r w:rsidRPr="00B54371">
        <w:rPr>
          <w:rStyle w:val="StyleUnderline"/>
          <w:highlight w:val="cyan"/>
        </w:rPr>
        <w:t xml:space="preserve">has only </w:t>
      </w:r>
      <w:r w:rsidRPr="00B54371">
        <w:rPr>
          <w:rStyle w:val="Emphasis"/>
          <w:highlight w:val="cyan"/>
        </w:rPr>
        <w:t>one</w:t>
      </w:r>
      <w:r w:rsidRPr="00431400">
        <w:rPr>
          <w:rStyle w:val="StyleUnderline"/>
        </w:rPr>
        <w:t xml:space="preserve"> rare earths </w:t>
      </w:r>
      <w:r w:rsidRPr="00B54371">
        <w:rPr>
          <w:rStyle w:val="StyleUnderline"/>
          <w:highlight w:val="cyan"/>
        </w:rPr>
        <w:t>mine</w:t>
      </w:r>
      <w:r w:rsidRPr="00431400">
        <w:rPr>
          <w:rStyle w:val="StyleUnderline"/>
        </w:rPr>
        <w:t xml:space="preserve"> and </w:t>
      </w:r>
      <w:r w:rsidRPr="00B54371">
        <w:rPr>
          <w:rStyle w:val="Emphasis"/>
          <w:highlight w:val="cyan"/>
        </w:rPr>
        <w:t>most of its supply comes from China</w:t>
      </w:r>
      <w:r w:rsidRPr="00431400">
        <w:rPr>
          <w:sz w:val="12"/>
        </w:rPr>
        <w:t>.</w:t>
      </w:r>
    </w:p>
    <w:p w14:paraId="447CCA7C" w14:textId="77777777" w:rsidR="00431400" w:rsidRPr="00431400" w:rsidRDefault="00431400" w:rsidP="00431400">
      <w:pPr>
        <w:rPr>
          <w:sz w:val="12"/>
        </w:rPr>
      </w:pPr>
      <w:r w:rsidRPr="00431400">
        <w:rPr>
          <w:sz w:val="12"/>
        </w:rPr>
        <w:t>Beijing announced the controls late on Friday as part of a broader package of tariffs and company restrictions in retaliation for Trump's decision to hike tariffs against most Chinese products to 54%.</w:t>
      </w:r>
    </w:p>
    <w:p w14:paraId="0270E203" w14:textId="77777777" w:rsidR="00431400" w:rsidRPr="00431400" w:rsidRDefault="00431400" w:rsidP="00431400">
      <w:pPr>
        <w:rPr>
          <w:sz w:val="12"/>
        </w:rPr>
      </w:pPr>
      <w:r w:rsidRPr="00431400">
        <w:rPr>
          <w:sz w:val="12"/>
        </w:rPr>
        <w:t>The export curbs include not only mined minerals but permanent magnets and other finished products that will be difficult to replace, analysts said.</w:t>
      </w:r>
    </w:p>
    <w:p w14:paraId="3F9B388C" w14:textId="77777777" w:rsidR="00431400" w:rsidRPr="00431400" w:rsidRDefault="00431400" w:rsidP="00431400">
      <w:pPr>
        <w:rPr>
          <w:sz w:val="12"/>
        </w:rPr>
      </w:pPr>
      <w:r w:rsidRPr="00B54371">
        <w:rPr>
          <w:rStyle w:val="StyleUnderline"/>
          <w:highlight w:val="cyan"/>
        </w:rPr>
        <w:t>The move</w:t>
      </w:r>
      <w:r w:rsidRPr="00431400">
        <w:rPr>
          <w:sz w:val="12"/>
        </w:rPr>
        <w:t xml:space="preserve">, which affects exports to all countries, not just the U.S., </w:t>
      </w:r>
      <w:r w:rsidRPr="00B54371">
        <w:rPr>
          <w:rStyle w:val="StyleUnderline"/>
          <w:highlight w:val="cyan"/>
        </w:rPr>
        <w:t xml:space="preserve">is the </w:t>
      </w:r>
      <w:r w:rsidRPr="00B54371">
        <w:rPr>
          <w:rStyle w:val="Emphasis"/>
          <w:highlight w:val="cyan"/>
        </w:rPr>
        <w:t>latest demonstration</w:t>
      </w:r>
      <w:r w:rsidRPr="00B54371">
        <w:rPr>
          <w:rStyle w:val="StyleUnderline"/>
          <w:highlight w:val="cyan"/>
        </w:rPr>
        <w:t xml:space="preserve"> of China's ability to </w:t>
      </w:r>
      <w:r w:rsidRPr="00B54371">
        <w:rPr>
          <w:rStyle w:val="Emphasis"/>
          <w:highlight w:val="cyan"/>
        </w:rPr>
        <w:t>weaponize its dominance</w:t>
      </w:r>
      <w:r w:rsidRPr="00431400">
        <w:rPr>
          <w:rStyle w:val="StyleUnderline"/>
        </w:rPr>
        <w:t xml:space="preserve"> over the mining and processing of the critical minerals</w:t>
      </w:r>
      <w:r w:rsidRPr="00431400">
        <w:rPr>
          <w:sz w:val="12"/>
        </w:rPr>
        <w:t>.</w:t>
      </w:r>
    </w:p>
    <w:p w14:paraId="40D53A30" w14:textId="77777777" w:rsidR="00431400" w:rsidRPr="00431400" w:rsidRDefault="00431400" w:rsidP="00431400">
      <w:pPr>
        <w:rPr>
          <w:sz w:val="12"/>
        </w:rPr>
      </w:pPr>
      <w:r w:rsidRPr="00431400">
        <w:rPr>
          <w:sz w:val="12"/>
        </w:rPr>
        <w:t>Seven categories of medium and heavy rare earths, including samarium, gadolinium, terbium, dysprosium, lutetium, scandium and yttrium-related items, will be placed on an export control list as of April 4, according to a Ministry of Commerce release.</w:t>
      </w:r>
    </w:p>
    <w:p w14:paraId="4F26206C" w14:textId="77777777" w:rsidR="00431400" w:rsidRPr="00431400" w:rsidRDefault="00431400" w:rsidP="00431400">
      <w:pPr>
        <w:rPr>
          <w:sz w:val="12"/>
        </w:rPr>
      </w:pPr>
      <w:r w:rsidRPr="00431400">
        <w:rPr>
          <w:sz w:val="12"/>
        </w:rPr>
        <w:t>Lockheed Martin (LMT.N), opens new tab, Tesla (TSLA.O), opens new tab and Apple (AAPL.O), opens new tab are among the U.S. companies that use Chinese rare earths in their supply chains.</w:t>
      </w:r>
    </w:p>
    <w:p w14:paraId="04B6B909" w14:textId="77777777" w:rsidR="00431400" w:rsidRPr="00431400" w:rsidRDefault="00431400" w:rsidP="00431400">
      <w:pPr>
        <w:rPr>
          <w:sz w:val="12"/>
        </w:rPr>
      </w:pPr>
      <w:r w:rsidRPr="00431400">
        <w:rPr>
          <w:sz w:val="12"/>
        </w:rPr>
        <w:t>"China made that list strategically," said Mel Sanderson, a director at American Rare Earths (ARR.AX), opens new tab, which is building a Wyoming rare earths mine it hopes to open by 2029, and co-chair of the Critical Minerals Institute trade group. "</w:t>
      </w:r>
      <w:r w:rsidRPr="00431400">
        <w:rPr>
          <w:rStyle w:val="StyleUnderline"/>
        </w:rPr>
        <w:t xml:space="preserve">They picked the things that are </w:t>
      </w:r>
      <w:r w:rsidRPr="00431400">
        <w:rPr>
          <w:rStyle w:val="Emphasis"/>
        </w:rPr>
        <w:t>crucial</w:t>
      </w:r>
      <w:r w:rsidRPr="00431400">
        <w:rPr>
          <w:rStyle w:val="StyleUnderline"/>
        </w:rPr>
        <w:t xml:space="preserve"> for the </w:t>
      </w:r>
      <w:r w:rsidRPr="00431400">
        <w:rPr>
          <w:rStyle w:val="Emphasis"/>
        </w:rPr>
        <w:t>U.S. economy</w:t>
      </w:r>
      <w:r w:rsidRPr="00431400">
        <w:rPr>
          <w:sz w:val="12"/>
        </w:rPr>
        <w:t>."</w:t>
      </w:r>
    </w:p>
    <w:p w14:paraId="70E55406" w14:textId="77777777" w:rsidR="00431400" w:rsidRPr="00431400" w:rsidRDefault="00431400" w:rsidP="00431400">
      <w:pPr>
        <w:rPr>
          <w:sz w:val="12"/>
        </w:rPr>
      </w:pPr>
      <w:r w:rsidRPr="00431400">
        <w:rPr>
          <w:sz w:val="12"/>
        </w:rPr>
        <w:t>While the export controls stop short of an outright ban, Beijing can throttle shipments by restricting the number of export licenses it issues.</w:t>
      </w:r>
    </w:p>
    <w:p w14:paraId="28D56E81" w14:textId="77777777" w:rsidR="00431400" w:rsidRPr="00431400" w:rsidRDefault="00431400" w:rsidP="00431400">
      <w:pPr>
        <w:rPr>
          <w:sz w:val="12"/>
        </w:rPr>
      </w:pPr>
      <w:r w:rsidRPr="00431400">
        <w:rPr>
          <w:sz w:val="12"/>
        </w:rPr>
        <w:t>China's move will create "a scramble for access to the limited sources of alternative supply – namely in Japan and South Korea," said Ryan Castilloux, founder of consultancy Adamas Intelligence.</w:t>
      </w:r>
    </w:p>
    <w:p w14:paraId="1EFD1C50" w14:textId="77777777" w:rsidR="00431400" w:rsidRPr="00431400" w:rsidRDefault="00431400" w:rsidP="00431400">
      <w:pPr>
        <w:rPr>
          <w:sz w:val="12"/>
        </w:rPr>
      </w:pPr>
      <w:r w:rsidRPr="00431400">
        <w:rPr>
          <w:sz w:val="12"/>
        </w:rPr>
        <w:t>'WILLING TO ESCALATE'</w:t>
      </w:r>
    </w:p>
    <w:p w14:paraId="6F33ED8B" w14:textId="77777777" w:rsidR="00431400" w:rsidRPr="00431400" w:rsidRDefault="00431400" w:rsidP="00431400">
      <w:pPr>
        <w:rPr>
          <w:sz w:val="12"/>
        </w:rPr>
      </w:pPr>
      <w:r w:rsidRPr="00431400">
        <w:rPr>
          <w:sz w:val="12"/>
        </w:rPr>
        <w:t>Two industry sources said Chinese export restrictions on some rare earths are a concern for some U.S. aerospace manufacturers because they are sole-sourced from China for use in avionics.</w:t>
      </w:r>
    </w:p>
    <w:p w14:paraId="362CEE73" w14:textId="77777777" w:rsidR="00431400" w:rsidRPr="00431400" w:rsidRDefault="00431400" w:rsidP="00431400">
      <w:pPr>
        <w:rPr>
          <w:sz w:val="12"/>
        </w:rPr>
      </w:pPr>
      <w:r w:rsidRPr="00431400">
        <w:rPr>
          <w:sz w:val="12"/>
        </w:rPr>
        <w:t>RTX (RTX.N), opens new tab and Honeywell (HON.O), opens new tab declined to comment. Boeing (BA.N), opens new tab and GE (GE.N), opens new tab did not respond to requests for comment.</w:t>
      </w:r>
    </w:p>
    <w:p w14:paraId="74C47C7A" w14:textId="77777777" w:rsidR="00431400" w:rsidRPr="00431400" w:rsidRDefault="00431400" w:rsidP="00431400">
      <w:pPr>
        <w:rPr>
          <w:sz w:val="12"/>
        </w:rPr>
      </w:pPr>
      <w:r w:rsidRPr="00431400">
        <w:rPr>
          <w:sz w:val="12"/>
        </w:rPr>
        <w:t>The U.S. government has stockpiles of some rare earths, but not enough to supply its defense contractors in perpetuity.</w:t>
      </w:r>
    </w:p>
    <w:p w14:paraId="30E85832" w14:textId="77777777" w:rsidR="00431400" w:rsidRPr="00431400" w:rsidRDefault="00431400" w:rsidP="00431400">
      <w:pPr>
        <w:rPr>
          <w:sz w:val="12"/>
        </w:rPr>
      </w:pPr>
      <w:r w:rsidRPr="00431400">
        <w:rPr>
          <w:sz w:val="12"/>
        </w:rPr>
        <w:t>Beijing has already imposed outright bans on the export of three metals to the U.S. and slapped export controls on many others.</w:t>
      </w:r>
    </w:p>
    <w:p w14:paraId="5C8C4403" w14:textId="77777777" w:rsidR="00431400" w:rsidRPr="00431400" w:rsidRDefault="00431400" w:rsidP="00431400">
      <w:pPr>
        <w:rPr>
          <w:sz w:val="12"/>
        </w:rPr>
      </w:pPr>
      <w:r w:rsidRPr="00431400">
        <w:rPr>
          <w:sz w:val="12"/>
        </w:rPr>
        <w:t>The moves to restrict heavy rare earths are especially important because China has even tighter control over these elements, said David Merriman at consultancy Project Blue.</w:t>
      </w:r>
    </w:p>
    <w:p w14:paraId="0C1A1CBB" w14:textId="77777777" w:rsidR="00431400" w:rsidRDefault="00431400" w:rsidP="00431400">
      <w:pPr>
        <w:rPr>
          <w:sz w:val="12"/>
        </w:rPr>
      </w:pPr>
      <w:r w:rsidRPr="00431400">
        <w:rPr>
          <w:rStyle w:val="StyleUnderline"/>
        </w:rPr>
        <w:t>"</w:t>
      </w:r>
      <w:r w:rsidRPr="00B54371">
        <w:rPr>
          <w:rStyle w:val="StyleUnderline"/>
          <w:highlight w:val="cyan"/>
        </w:rPr>
        <w:t xml:space="preserve">There is currently only </w:t>
      </w:r>
      <w:r w:rsidRPr="00B54371">
        <w:rPr>
          <w:rStyle w:val="Emphasis"/>
          <w:highlight w:val="cyan"/>
        </w:rPr>
        <w:t>one</w:t>
      </w:r>
      <w:r w:rsidRPr="00431400">
        <w:rPr>
          <w:rStyle w:val="StyleUnderline"/>
        </w:rPr>
        <w:t xml:space="preserve"> HREE (heavy rare earth element) </w:t>
      </w:r>
      <w:r w:rsidRPr="00B54371">
        <w:rPr>
          <w:rStyle w:val="StyleUnderline"/>
          <w:highlight w:val="cyan"/>
        </w:rPr>
        <w:t xml:space="preserve">focused operation </w:t>
      </w:r>
      <w:r w:rsidRPr="00B54371">
        <w:rPr>
          <w:rStyle w:val="Emphasis"/>
          <w:highlight w:val="cyan"/>
        </w:rPr>
        <w:t>outside of China</w:t>
      </w:r>
      <w:r w:rsidRPr="00431400">
        <w:rPr>
          <w:rStyle w:val="StyleUnderline"/>
        </w:rPr>
        <w:t>, Myanmar and Laos,"</w:t>
      </w:r>
      <w:r w:rsidRPr="00431400">
        <w:rPr>
          <w:sz w:val="12"/>
        </w:rPr>
        <w:t xml:space="preserve"> he said, adding that </w:t>
      </w:r>
      <w:r w:rsidRPr="00431400">
        <w:rPr>
          <w:rStyle w:val="StyleUnderline"/>
        </w:rPr>
        <w:t>China has close involvement in supply chains from Myanmar and Laos</w:t>
      </w:r>
      <w:r w:rsidRPr="00431400">
        <w:rPr>
          <w:sz w:val="12"/>
        </w:rPr>
        <w:t>.</w:t>
      </w:r>
    </w:p>
    <w:p w14:paraId="029BE788" w14:textId="546AADCF" w:rsidR="00431400" w:rsidRDefault="00431400" w:rsidP="00431400">
      <w:pPr>
        <w:pStyle w:val="Heading4"/>
        <w:rPr>
          <w:b w:val="0"/>
          <w:bCs/>
        </w:rPr>
      </w:pPr>
      <w:r>
        <w:t xml:space="preserve">Turns case---China </w:t>
      </w:r>
      <w:r w:rsidRPr="00816541">
        <w:rPr>
          <w:u w:val="single"/>
        </w:rPr>
        <w:t>owns</w:t>
      </w:r>
      <w:r>
        <w:t xml:space="preserve"> the </w:t>
      </w:r>
      <w:r w:rsidRPr="00816541">
        <w:rPr>
          <w:u w:val="single"/>
        </w:rPr>
        <w:t>supply</w:t>
      </w:r>
      <w:r>
        <w:t xml:space="preserve"> </w:t>
      </w:r>
      <w:r w:rsidRPr="00816541">
        <w:rPr>
          <w:u w:val="single"/>
        </w:rPr>
        <w:t>chain</w:t>
      </w:r>
      <w:r>
        <w:t xml:space="preserve"> and </w:t>
      </w:r>
      <w:r w:rsidRPr="00816541">
        <w:rPr>
          <w:u w:val="single"/>
        </w:rPr>
        <w:t>processing</w:t>
      </w:r>
      <w:r>
        <w:t xml:space="preserve">. The US can’t decouple </w:t>
      </w:r>
      <w:r w:rsidRPr="00816541">
        <w:rPr>
          <w:u w:val="single"/>
        </w:rPr>
        <w:t>fast</w:t>
      </w:r>
      <w:r>
        <w:t xml:space="preserve"> </w:t>
      </w:r>
      <w:r w:rsidRPr="00816541">
        <w:rPr>
          <w:u w:val="single"/>
        </w:rPr>
        <w:t>enough</w:t>
      </w:r>
      <w:r>
        <w:t xml:space="preserve">. </w:t>
      </w:r>
      <w:r>
        <w:rPr>
          <w:b w:val="0"/>
          <w:bCs/>
        </w:rPr>
        <w:t xml:space="preserve">Even if we mine in the Arctic, China can restrict processing. </w:t>
      </w:r>
    </w:p>
    <w:p w14:paraId="4CB687D0" w14:textId="0B40C57A" w:rsidR="00431400" w:rsidRPr="00431400" w:rsidRDefault="00431400" w:rsidP="00431400">
      <w:r w:rsidRPr="00431400">
        <w:rPr>
          <w:rStyle w:val="Style13ptBold"/>
        </w:rPr>
        <w:t>Rostoum ’25</w:t>
      </w:r>
      <w:r>
        <w:t xml:space="preserve"> [Elly Rostoum, </w:t>
      </w:r>
      <w:r w:rsidR="00761A69">
        <w:t xml:space="preserve">lecturer for the Global Security Studies program and adjunct professor at the School of Advanced International Studies at Johns Hopkins University where she teaches </w:t>
      </w:r>
      <w:r w:rsidR="00761A69" w:rsidRPr="00761A69">
        <w:t>courses on national security vulnerabilities of critical and emerging technologies, public policy, strategic studies, and energy markets</w:t>
      </w:r>
      <w:r w:rsidR="00761A69">
        <w:t xml:space="preserve">, </w:t>
      </w:r>
      <w:r w:rsidR="00761A69" w:rsidRPr="00761A69">
        <w:t>with a regional expertise covering China and the Middle East</w:t>
      </w:r>
      <w:r w:rsidR="00761A69">
        <w:t xml:space="preserve">; </w:t>
      </w:r>
      <w:r w:rsidR="00761A69" w:rsidRPr="00761A69">
        <w:t>former U.S. Intelligence Analyst and National Security Council staffer</w:t>
      </w:r>
      <w:r w:rsidR="00761A69">
        <w:t>; BA, political science, Bates College; MA, government, Harvard University; Decision Analysis and Risk Management studies, Stanford University; PhD, global governance and human security, University of Massachusetts-Boston</w:t>
      </w:r>
      <w:r>
        <w:t>. June 25, 2025. Center for European Policy Analysis “</w:t>
      </w:r>
      <w:r w:rsidRPr="00431400">
        <w:t>Rare Earths: Can We De-Risk From China?</w:t>
      </w:r>
      <w:r>
        <w:t xml:space="preserve">” </w:t>
      </w:r>
      <w:r w:rsidRPr="00B76F53">
        <w:t>https://cepa.org/article/rare-earths-can-we-de-risk-from-china/</w:t>
      </w:r>
      <w:r>
        <w:t xml:space="preserve"> </w:t>
      </w:r>
      <w:r w:rsidR="00B76F53">
        <w:t xml:space="preserve">Accessed 6.26.2025 // </w:t>
      </w:r>
      <w:r w:rsidR="00B76F53">
        <w:rPr>
          <w:b/>
          <w:i/>
        </w:rPr>
        <w:t>mosuQ</w:t>
      </w:r>
      <w:r w:rsidR="00B76F53">
        <w:t>]</w:t>
      </w:r>
    </w:p>
    <w:p w14:paraId="134FE18A" w14:textId="77777777" w:rsidR="00431400" w:rsidRPr="00816541" w:rsidRDefault="00431400" w:rsidP="00431400">
      <w:pPr>
        <w:rPr>
          <w:sz w:val="12"/>
        </w:rPr>
      </w:pPr>
      <w:r w:rsidRPr="00816541">
        <w:rPr>
          <w:rStyle w:val="StyleUnderline"/>
        </w:rPr>
        <w:t xml:space="preserve">When President Donald Trump launched a </w:t>
      </w:r>
      <w:r w:rsidRPr="00816541">
        <w:rPr>
          <w:rStyle w:val="Emphasis"/>
        </w:rPr>
        <w:t>trade war</w:t>
      </w:r>
      <w:r w:rsidRPr="00816541">
        <w:rPr>
          <w:rStyle w:val="StyleUnderline"/>
        </w:rPr>
        <w:t xml:space="preserve">, China hit back by imposing </w:t>
      </w:r>
      <w:r w:rsidRPr="00816541">
        <w:rPr>
          <w:rStyle w:val="Emphasis"/>
        </w:rPr>
        <w:t>export restrictions</w:t>
      </w:r>
      <w:r w:rsidRPr="00816541">
        <w:rPr>
          <w:rStyle w:val="StyleUnderline"/>
        </w:rPr>
        <w:t xml:space="preserve"> on seven heavy </w:t>
      </w:r>
      <w:r w:rsidRPr="00816541">
        <w:rPr>
          <w:rStyle w:val="Emphasis"/>
        </w:rPr>
        <w:t>rare earth</w:t>
      </w:r>
      <w:r w:rsidRPr="00816541">
        <w:rPr>
          <w:rStyle w:val="StyleUnderline"/>
        </w:rPr>
        <w:t xml:space="preserve"> elements</w:t>
      </w:r>
      <w:r w:rsidRPr="00816541">
        <w:rPr>
          <w:sz w:val="12"/>
        </w:rPr>
        <w:t xml:space="preserve"> vital for manufacturing advanced semiconductors and other key technologies, particularly for aerospace and defense. </w:t>
      </w:r>
    </w:p>
    <w:p w14:paraId="6B0F28E5" w14:textId="77777777" w:rsidR="00431400" w:rsidRPr="00816541" w:rsidRDefault="00431400" w:rsidP="00431400">
      <w:pPr>
        <w:rPr>
          <w:sz w:val="12"/>
        </w:rPr>
      </w:pPr>
      <w:r w:rsidRPr="00B54371">
        <w:rPr>
          <w:rStyle w:val="StyleUnderline"/>
          <w:highlight w:val="cyan"/>
        </w:rPr>
        <w:t xml:space="preserve">China’s ability to </w:t>
      </w:r>
      <w:r w:rsidRPr="00B54371">
        <w:rPr>
          <w:rStyle w:val="Emphasis"/>
          <w:highlight w:val="cyan"/>
        </w:rPr>
        <w:t>shut down</w:t>
      </w:r>
      <w:r w:rsidRPr="00B54371">
        <w:rPr>
          <w:rStyle w:val="StyleUnderline"/>
          <w:highlight w:val="cyan"/>
        </w:rPr>
        <w:t xml:space="preserve"> the</w:t>
      </w:r>
      <w:r w:rsidRPr="00816541">
        <w:rPr>
          <w:rStyle w:val="StyleUnderline"/>
        </w:rPr>
        <w:t xml:space="preserve"> heavy </w:t>
      </w:r>
      <w:r w:rsidRPr="00B54371">
        <w:rPr>
          <w:rStyle w:val="StyleUnderline"/>
          <w:highlight w:val="cyan"/>
        </w:rPr>
        <w:t>rare earth</w:t>
      </w:r>
      <w:r w:rsidRPr="00816541">
        <w:rPr>
          <w:rStyle w:val="StyleUnderline"/>
        </w:rPr>
        <w:t xml:space="preserve"> element </w:t>
      </w:r>
      <w:r w:rsidRPr="00B54371">
        <w:rPr>
          <w:rStyle w:val="Emphasis"/>
          <w:highlight w:val="cyan"/>
        </w:rPr>
        <w:t>supply chain</w:t>
      </w:r>
      <w:r w:rsidRPr="00B54371">
        <w:rPr>
          <w:rStyle w:val="StyleUnderline"/>
          <w:highlight w:val="cyan"/>
        </w:rPr>
        <w:t xml:space="preserve"> demonstrates the difficulty of decoupling. The </w:t>
      </w:r>
      <w:r w:rsidRPr="00B54371">
        <w:rPr>
          <w:rStyle w:val="Emphasis"/>
          <w:highlight w:val="cyan"/>
        </w:rPr>
        <w:t>US cannot find domestic substitutes</w:t>
      </w:r>
      <w:r w:rsidRPr="00816541">
        <w:rPr>
          <w:rStyle w:val="StyleUnderline"/>
        </w:rPr>
        <w:t xml:space="preserve">, at least </w:t>
      </w:r>
      <w:r w:rsidRPr="00B54371">
        <w:rPr>
          <w:rStyle w:val="StyleUnderline"/>
          <w:highlight w:val="cyan"/>
        </w:rPr>
        <w:t xml:space="preserve">in the </w:t>
      </w:r>
      <w:r w:rsidRPr="00B54371">
        <w:rPr>
          <w:rStyle w:val="Emphasis"/>
          <w:highlight w:val="cyan"/>
        </w:rPr>
        <w:t>short term</w:t>
      </w:r>
      <w:r w:rsidRPr="00816541">
        <w:rPr>
          <w:rStyle w:val="StyleUnderline"/>
        </w:rPr>
        <w:t xml:space="preserve">. And it must compete with China to find </w:t>
      </w:r>
      <w:r w:rsidRPr="00816541">
        <w:rPr>
          <w:rStyle w:val="Emphasis"/>
        </w:rPr>
        <w:t>alternative suppliers</w:t>
      </w:r>
      <w:r w:rsidRPr="00816541">
        <w:rPr>
          <w:sz w:val="12"/>
        </w:rPr>
        <w:t xml:space="preserve">, most of whom are located in the Global South. </w:t>
      </w:r>
    </w:p>
    <w:p w14:paraId="46E8054C" w14:textId="5BB7C425" w:rsidR="00431400" w:rsidRPr="00816541" w:rsidRDefault="00431400" w:rsidP="00431400">
      <w:pPr>
        <w:rPr>
          <w:sz w:val="12"/>
        </w:rPr>
      </w:pPr>
      <w:r w:rsidRPr="00816541">
        <w:rPr>
          <w:rStyle w:val="StyleUnderline"/>
        </w:rPr>
        <w:t xml:space="preserve">China dominates the heavy rare earth element </w:t>
      </w:r>
      <w:r w:rsidRPr="00816541">
        <w:rPr>
          <w:rStyle w:val="Emphasis"/>
        </w:rPr>
        <w:t>supply chain</w:t>
      </w:r>
      <w:r w:rsidRPr="00816541">
        <w:rPr>
          <w:sz w:val="12"/>
        </w:rPr>
        <w:t xml:space="preserve">. The world’s richest deposits are located in Jiangxi Province. </w:t>
      </w:r>
      <w:r w:rsidRPr="00816541">
        <w:rPr>
          <w:rStyle w:val="StyleUnderline"/>
        </w:rPr>
        <w:t xml:space="preserve">Until 2023, </w:t>
      </w:r>
      <w:r w:rsidRPr="00B54371">
        <w:rPr>
          <w:rStyle w:val="StyleUnderline"/>
          <w:highlight w:val="cyan"/>
        </w:rPr>
        <w:t xml:space="preserve">China </w:t>
      </w:r>
      <w:r w:rsidRPr="00B54371">
        <w:rPr>
          <w:rStyle w:val="Emphasis"/>
          <w:highlight w:val="cyan"/>
        </w:rPr>
        <w:t>produced 99%</w:t>
      </w:r>
      <w:r w:rsidRPr="00B54371">
        <w:rPr>
          <w:rStyle w:val="StyleUnderline"/>
          <w:highlight w:val="cyan"/>
        </w:rPr>
        <w:t xml:space="preserve"> of global heavy rare earth elements</w:t>
      </w:r>
      <w:r w:rsidRPr="00816541">
        <w:rPr>
          <w:rStyle w:val="StyleUnderline"/>
        </w:rPr>
        <w:t>, and it still produces 90% of the global rare earth magnets</w:t>
      </w:r>
      <w:r w:rsidRPr="00816541">
        <w:rPr>
          <w:sz w:val="12"/>
        </w:rPr>
        <w:t xml:space="preserve"> (a critical input in defense manufacturing). At the same time, </w:t>
      </w:r>
      <w:r w:rsidRPr="00816541">
        <w:rPr>
          <w:rStyle w:val="StyleUnderline"/>
        </w:rPr>
        <w:t xml:space="preserve">rare earths </w:t>
      </w:r>
      <w:r w:rsidRPr="00B54371">
        <w:rPr>
          <w:rStyle w:val="StyleUnderline"/>
          <w:highlight w:val="cyan"/>
        </w:rPr>
        <w:t xml:space="preserve">comprise a </w:t>
      </w:r>
      <w:r w:rsidRPr="00B54371">
        <w:rPr>
          <w:rStyle w:val="Emphasis"/>
          <w:highlight w:val="cyan"/>
        </w:rPr>
        <w:t>small</w:t>
      </w:r>
      <w:r w:rsidRPr="00B54371">
        <w:rPr>
          <w:rStyle w:val="StyleUnderline"/>
          <w:highlight w:val="cyan"/>
        </w:rPr>
        <w:t xml:space="preserve"> share of China’s total exports, allowing Beijing to sustain </w:t>
      </w:r>
      <w:r w:rsidRPr="00B54371">
        <w:rPr>
          <w:rStyle w:val="Emphasis"/>
          <w:highlight w:val="cyan"/>
        </w:rPr>
        <w:t>minimal economic damage</w:t>
      </w:r>
      <w:r w:rsidRPr="00816541">
        <w:rPr>
          <w:rStyle w:val="StyleUnderline"/>
        </w:rPr>
        <w:t xml:space="preserve"> – while causing a giant pain for the US</w:t>
      </w:r>
      <w:r w:rsidRPr="00816541">
        <w:rPr>
          <w:sz w:val="12"/>
        </w:rPr>
        <w:t>.</w:t>
      </w:r>
    </w:p>
    <w:p w14:paraId="17455A83" w14:textId="77777777" w:rsidR="00431400" w:rsidRPr="00816541" w:rsidRDefault="00431400" w:rsidP="00431400">
      <w:pPr>
        <w:rPr>
          <w:sz w:val="12"/>
        </w:rPr>
      </w:pPr>
      <w:r w:rsidRPr="00B54371">
        <w:rPr>
          <w:rStyle w:val="StyleUnderline"/>
          <w:highlight w:val="cyan"/>
        </w:rPr>
        <w:t xml:space="preserve">The US has </w:t>
      </w:r>
      <w:r w:rsidRPr="00B54371">
        <w:rPr>
          <w:rStyle w:val="Emphasis"/>
          <w:highlight w:val="cyan"/>
        </w:rPr>
        <w:t>no</w:t>
      </w:r>
      <w:r w:rsidRPr="00816541">
        <w:rPr>
          <w:rStyle w:val="StyleUnderline"/>
        </w:rPr>
        <w:t xml:space="preserve"> heavy rare earth </w:t>
      </w:r>
      <w:r w:rsidRPr="00B54371">
        <w:rPr>
          <w:rStyle w:val="Emphasis"/>
          <w:highlight w:val="cyan"/>
        </w:rPr>
        <w:t>refining</w:t>
      </w:r>
      <w:r w:rsidRPr="00816541">
        <w:rPr>
          <w:sz w:val="12"/>
        </w:rPr>
        <w:t xml:space="preserve">. In its 2024 National Defense Industrial Strategy, the Department of Defense set a target to establish a fully integrated mine-to-magnet rare earth supply chain capable of meeting American defense requirements by 2027. It has invested more than $439 million over the past five years, awarding almost $45 million to MP Materials, which owns the only rare earths mine in the US, the Mountain Pass mine in California. Ironically, China’s Shenghe Resources owns 7.7% of the Mountain Pass Mine, underscoring just how deep China has drilled down into critical minerals. </w:t>
      </w:r>
    </w:p>
    <w:p w14:paraId="670FF590" w14:textId="1867BDD2" w:rsidR="00431400" w:rsidRPr="00816541" w:rsidRDefault="00431400" w:rsidP="00431400">
      <w:pPr>
        <w:rPr>
          <w:sz w:val="12"/>
        </w:rPr>
      </w:pPr>
      <w:r w:rsidRPr="00816541">
        <w:rPr>
          <w:sz w:val="12"/>
        </w:rPr>
        <w:t xml:space="preserve">Under President Joseph Biden, the US championed several initiatives to counter China’s critical mineral dominance. It launched the Partnership for Global Infrastructure and Investment in June 2022, which aimed to invest $600 billion in infrastructure projects. One of its landmark projects, the Lobito Corridor, connecting Angola, Zambia, and the Democratic Republic of Congo, facilitates the transport of critical minerals to the US and Europe. The Minerals Security Partnership is another G7 initiative that aims to fund strategic minerals projects jointly with India, South Korea, and Estonia, among others. These initiatives depend on pooled funding and aligning differing interests. </w:t>
      </w:r>
    </w:p>
    <w:p w14:paraId="635471B2" w14:textId="77777777" w:rsidR="00431400" w:rsidRPr="00816541" w:rsidRDefault="00431400" w:rsidP="00431400">
      <w:pPr>
        <w:rPr>
          <w:sz w:val="12"/>
        </w:rPr>
      </w:pPr>
      <w:r w:rsidRPr="00816541">
        <w:rPr>
          <w:sz w:val="12"/>
        </w:rPr>
        <w:t xml:space="preserve">So far, </w:t>
      </w:r>
      <w:r w:rsidRPr="00816541">
        <w:rPr>
          <w:rStyle w:val="StyleUnderline"/>
        </w:rPr>
        <w:t xml:space="preserve">US investments are </w:t>
      </w:r>
      <w:r w:rsidRPr="00816541">
        <w:rPr>
          <w:rStyle w:val="Emphasis"/>
        </w:rPr>
        <w:t>far less than required to de-risk</w:t>
      </w:r>
      <w:r w:rsidRPr="00816541">
        <w:rPr>
          <w:sz w:val="12"/>
        </w:rPr>
        <w:t xml:space="preserve">. According to the International Energy Agency, the cost of mineral investment required for the energy sector alone ranges from $590 billion to more than $2 trillion by 2040. </w:t>
      </w:r>
      <w:r w:rsidRPr="00816541">
        <w:rPr>
          <w:rStyle w:val="StyleUnderline"/>
        </w:rPr>
        <w:t>The US is unlikely to be able to shoulder such exorbitant costs. Pouring huge sums into far-flung mines might not be the wisest approach, either</w:t>
      </w:r>
      <w:r w:rsidRPr="00816541">
        <w:rPr>
          <w:sz w:val="12"/>
        </w:rPr>
        <w:t xml:space="preserve">. </w:t>
      </w:r>
    </w:p>
    <w:p w14:paraId="7E77BB39" w14:textId="77777777" w:rsidR="00431400" w:rsidRPr="00816541" w:rsidRDefault="00431400" w:rsidP="00431400">
      <w:pPr>
        <w:rPr>
          <w:sz w:val="12"/>
        </w:rPr>
      </w:pPr>
      <w:r w:rsidRPr="00816541">
        <w:rPr>
          <w:sz w:val="12"/>
        </w:rPr>
        <w:t xml:space="preserve">An alternative strategy would be to encourage and incentivize investment in mineral-rich countries. Here, too, US companies are at a disadvantage. China takes a strictly business approach to investment, ignoring human rights and corruption concerns. American companies, on the other hand, need to abide by prohibitions around investing in authoritarian or democratically challenged countries. </w:t>
      </w:r>
    </w:p>
    <w:p w14:paraId="24B04EA1" w14:textId="399AB0A7" w:rsidR="00431400" w:rsidRPr="00816541" w:rsidRDefault="00431400" w:rsidP="00431400">
      <w:pPr>
        <w:rPr>
          <w:sz w:val="12"/>
        </w:rPr>
      </w:pPr>
      <w:r w:rsidRPr="00B54371">
        <w:rPr>
          <w:rStyle w:val="StyleUnderline"/>
          <w:highlight w:val="cyan"/>
        </w:rPr>
        <w:t xml:space="preserve">China has a </w:t>
      </w:r>
      <w:r w:rsidRPr="00B54371">
        <w:rPr>
          <w:rStyle w:val="Emphasis"/>
          <w:highlight w:val="cyan"/>
        </w:rPr>
        <w:t>tolerance</w:t>
      </w:r>
      <w:r w:rsidRPr="00B54371">
        <w:rPr>
          <w:rStyle w:val="StyleUnderline"/>
          <w:highlight w:val="cyan"/>
        </w:rPr>
        <w:t xml:space="preserve"> for high-risk investment</w:t>
      </w:r>
      <w:r w:rsidRPr="00816541">
        <w:rPr>
          <w:sz w:val="12"/>
        </w:rPr>
        <w:t xml:space="preserve">. Since 2005, the country has poured more than $391 billion into troubled loans that may never be paid back. While this could be seen as a miscalculation in investment decision-making, </w:t>
      </w:r>
      <w:r w:rsidRPr="00816541">
        <w:rPr>
          <w:rStyle w:val="StyleUnderline"/>
        </w:rPr>
        <w:t xml:space="preserve">it has </w:t>
      </w:r>
      <w:r w:rsidRPr="00B54371">
        <w:rPr>
          <w:rStyle w:val="StyleUnderline"/>
          <w:highlight w:val="cyan"/>
        </w:rPr>
        <w:t>allow</w:t>
      </w:r>
      <w:r w:rsidRPr="00816541">
        <w:rPr>
          <w:rStyle w:val="StyleUnderline"/>
        </w:rPr>
        <w:t xml:space="preserve">ed </w:t>
      </w:r>
      <w:r w:rsidRPr="00B54371">
        <w:rPr>
          <w:rStyle w:val="StyleUnderline"/>
          <w:highlight w:val="cyan"/>
        </w:rPr>
        <w:t xml:space="preserve">the country to gain a </w:t>
      </w:r>
      <w:r w:rsidRPr="00B54371">
        <w:rPr>
          <w:rStyle w:val="Emphasis"/>
          <w:highlight w:val="cyan"/>
        </w:rPr>
        <w:t>foothold in new markets</w:t>
      </w:r>
      <w:r w:rsidRPr="00B54371">
        <w:rPr>
          <w:rStyle w:val="StyleUnderline"/>
          <w:highlight w:val="cyan"/>
        </w:rPr>
        <w:t xml:space="preserve"> and build</w:t>
      </w:r>
      <w:r w:rsidRPr="00816541">
        <w:rPr>
          <w:rStyle w:val="StyleUnderline"/>
        </w:rPr>
        <w:t xml:space="preserve"> the </w:t>
      </w:r>
      <w:r w:rsidRPr="00B54371">
        <w:rPr>
          <w:rStyle w:val="StyleUnderline"/>
          <w:highlight w:val="cyan"/>
        </w:rPr>
        <w:t>infrastructure</w:t>
      </w:r>
      <w:r w:rsidRPr="00816541">
        <w:rPr>
          <w:rStyle w:val="StyleUnderline"/>
        </w:rPr>
        <w:t xml:space="preserve"> and networks needed </w:t>
      </w:r>
      <w:r w:rsidRPr="00B54371">
        <w:rPr>
          <w:rStyle w:val="StyleUnderline"/>
          <w:highlight w:val="cyan"/>
        </w:rPr>
        <w:t xml:space="preserve">to dominate </w:t>
      </w:r>
      <w:r w:rsidRPr="00B54371">
        <w:rPr>
          <w:rStyle w:val="Emphasis"/>
          <w:highlight w:val="cyan"/>
        </w:rPr>
        <w:t>future</w:t>
      </w:r>
      <w:r w:rsidRPr="00B54371">
        <w:rPr>
          <w:rStyle w:val="StyleUnderline"/>
          <w:highlight w:val="cyan"/>
        </w:rPr>
        <w:t xml:space="preserve"> supply chains</w:t>
      </w:r>
      <w:r w:rsidRPr="00816541">
        <w:rPr>
          <w:sz w:val="12"/>
        </w:rPr>
        <w:t>.</w:t>
      </w:r>
    </w:p>
    <w:p w14:paraId="61F928B5" w14:textId="3A82169E" w:rsidR="00CF0D03" w:rsidRDefault="00CF0D03" w:rsidP="00CF0D03">
      <w:pPr>
        <w:pStyle w:val="Heading3"/>
      </w:pPr>
      <w:r>
        <w:t>2NC---!---T/C---Russia War</w:t>
      </w:r>
    </w:p>
    <w:p w14:paraId="2E9B8710" w14:textId="1396AE0F" w:rsidR="00CF0D03" w:rsidRDefault="00761A69" w:rsidP="00CF0D03">
      <w:pPr>
        <w:pStyle w:val="Heading4"/>
      </w:pPr>
      <w:r>
        <w:t xml:space="preserve">Conflict in the </w:t>
      </w:r>
      <w:r w:rsidRPr="00761A69">
        <w:rPr>
          <w:u w:val="single"/>
        </w:rPr>
        <w:t>Indo</w:t>
      </w:r>
      <w:r>
        <w:t>-</w:t>
      </w:r>
      <w:r w:rsidRPr="00761A69">
        <w:rPr>
          <w:u w:val="single"/>
        </w:rPr>
        <w:t>Pacific</w:t>
      </w:r>
      <w:r>
        <w:t xml:space="preserve"> triggers further </w:t>
      </w:r>
      <w:r w:rsidRPr="00761A69">
        <w:rPr>
          <w:u w:val="single"/>
        </w:rPr>
        <w:t>Russian</w:t>
      </w:r>
      <w:r>
        <w:t xml:space="preserve"> </w:t>
      </w:r>
      <w:r w:rsidRPr="00761A69">
        <w:rPr>
          <w:u w:val="single"/>
        </w:rPr>
        <w:t>aggression</w:t>
      </w:r>
      <w:r>
        <w:t xml:space="preserve"> against the </w:t>
      </w:r>
      <w:r w:rsidRPr="00761A69">
        <w:rPr>
          <w:u w:val="single"/>
        </w:rPr>
        <w:t>US</w:t>
      </w:r>
      <w:r>
        <w:t xml:space="preserve">. </w:t>
      </w:r>
    </w:p>
    <w:p w14:paraId="44D174E2" w14:textId="2F39D3F5" w:rsidR="00761A69" w:rsidRPr="007E1A27" w:rsidRDefault="00761A69" w:rsidP="00761A69">
      <w:r w:rsidRPr="007E1A27">
        <w:rPr>
          <w:rStyle w:val="Style13ptBold"/>
        </w:rPr>
        <w:t>Sacks ’24</w:t>
      </w:r>
      <w:r>
        <w:t xml:space="preserve"> [David Sacks, </w:t>
      </w:r>
      <w:r w:rsidRPr="00F1068F">
        <w:t xml:space="preserve">fellow for Asia studies at the Council on Foreign Relations, where his work focuses on U.S.-China relations, U.S.-Taiwan relations, Chinese foreign policy, </w:t>
      </w:r>
      <w:r>
        <w:t xml:space="preserve">and </w:t>
      </w:r>
      <w:r w:rsidRPr="00F1068F">
        <w:t>cross-Strait relations</w:t>
      </w:r>
      <w:r>
        <w:t>; former political military affairs analyst at the American Institute in Taiwan; BA, political science, Carleton College; MA, international relations and international economics, Johns Hopkins School of Advanced International Studies. October 10, 2024. Council on Foreign Relations “</w:t>
      </w:r>
      <w:r w:rsidRPr="007E1A27">
        <w:t>NATO’s Indo-Pacific Aspirations</w:t>
      </w:r>
      <w:r>
        <w:t xml:space="preserve">” </w:t>
      </w:r>
      <w:r w:rsidRPr="00B76F53">
        <w:t>https://www.cfr.org/blog/natos-indo-pacific-aspirations</w:t>
      </w:r>
      <w:r>
        <w:t xml:space="preserve"> </w:t>
      </w:r>
      <w:r w:rsidR="00B76F53">
        <w:t xml:space="preserve">Accessed 6.26.2025 // </w:t>
      </w:r>
      <w:r w:rsidR="00B76F53">
        <w:rPr>
          <w:b/>
          <w:i/>
        </w:rPr>
        <w:t>mosuQ</w:t>
      </w:r>
      <w:r w:rsidR="00B76F53">
        <w:t>]</w:t>
      </w:r>
    </w:p>
    <w:p w14:paraId="5716B73C" w14:textId="77777777" w:rsidR="00CF0D03" w:rsidRPr="006D5AE7" w:rsidRDefault="00CF0D03" w:rsidP="00CF0D03">
      <w:pPr>
        <w:rPr>
          <w:sz w:val="12"/>
        </w:rPr>
      </w:pPr>
      <w:r w:rsidRPr="00B54371">
        <w:rPr>
          <w:rStyle w:val="StyleUnderline"/>
          <w:highlight w:val="cyan"/>
        </w:rPr>
        <w:t xml:space="preserve">With </w:t>
      </w:r>
      <w:r w:rsidRPr="00B54371">
        <w:rPr>
          <w:rStyle w:val="Emphasis"/>
          <w:highlight w:val="cyan"/>
        </w:rPr>
        <w:t>China, No</w:t>
      </w:r>
      <w:r w:rsidRPr="006D5AE7">
        <w:rPr>
          <w:rStyle w:val="Emphasis"/>
        </w:rPr>
        <w:t xml:space="preserve">rth </w:t>
      </w:r>
      <w:r w:rsidRPr="00B54371">
        <w:rPr>
          <w:rStyle w:val="Emphasis"/>
          <w:highlight w:val="cyan"/>
        </w:rPr>
        <w:t>Ko</w:t>
      </w:r>
      <w:r w:rsidRPr="006D5AE7">
        <w:rPr>
          <w:rStyle w:val="Emphasis"/>
        </w:rPr>
        <w:t xml:space="preserve">rea, </w:t>
      </w:r>
      <w:r w:rsidRPr="00B54371">
        <w:rPr>
          <w:rStyle w:val="Emphasis"/>
          <w:highlight w:val="cyan"/>
        </w:rPr>
        <w:t>and Russia</w:t>
      </w:r>
      <w:r w:rsidRPr="00B54371">
        <w:rPr>
          <w:rStyle w:val="StyleUnderline"/>
          <w:highlight w:val="cyan"/>
        </w:rPr>
        <w:t xml:space="preserve"> moving into</w:t>
      </w:r>
      <w:r w:rsidRPr="006D5AE7">
        <w:rPr>
          <w:rStyle w:val="StyleUnderline"/>
        </w:rPr>
        <w:t xml:space="preserve"> closer </w:t>
      </w:r>
      <w:r w:rsidRPr="00B54371">
        <w:rPr>
          <w:rStyle w:val="Emphasis"/>
          <w:highlight w:val="cyan"/>
        </w:rPr>
        <w:t>alignment</w:t>
      </w:r>
      <w:r w:rsidRPr="006D5AE7">
        <w:rPr>
          <w:sz w:val="12"/>
        </w:rPr>
        <w:t xml:space="preserve">, members of the North Atlantic Treaty Organization (NATO) have concluded that European and </w:t>
      </w:r>
      <w:r w:rsidRPr="00B54371">
        <w:rPr>
          <w:rStyle w:val="Emphasis"/>
          <w:highlight w:val="cyan"/>
        </w:rPr>
        <w:t>Indo-Pacific security</w:t>
      </w:r>
      <w:r w:rsidRPr="006D5AE7">
        <w:rPr>
          <w:rStyle w:val="StyleUnderline"/>
        </w:rPr>
        <w:t xml:space="preserve"> are </w:t>
      </w:r>
      <w:r w:rsidRPr="00B54371">
        <w:rPr>
          <w:rStyle w:val="StyleUnderline"/>
          <w:highlight w:val="cyan"/>
        </w:rPr>
        <w:t>not divisible</w:t>
      </w:r>
      <w:r w:rsidRPr="006D5AE7">
        <w:rPr>
          <w:sz w:val="12"/>
        </w:rPr>
        <w:t>. China’s provision of dual-use items to Russia has provided a vital lifeline to its defense industrial base, while North Korea’s shipment of munitions and ballistic missiles has helped Russia replenish its weapons stocks. Countries in the Indo-Pacific are thus enabling Russia to prosecute the largest war in Europe since World War II.</w:t>
      </w:r>
    </w:p>
    <w:p w14:paraId="1D806260" w14:textId="77777777" w:rsidR="00CF0D03" w:rsidRPr="006D5AE7" w:rsidRDefault="00CF0D03" w:rsidP="00CF0D03">
      <w:pPr>
        <w:rPr>
          <w:sz w:val="12"/>
        </w:rPr>
      </w:pPr>
      <w:r w:rsidRPr="006D5AE7">
        <w:rPr>
          <w:rStyle w:val="StyleUnderline"/>
        </w:rPr>
        <w:t xml:space="preserve">These dynamics will, in turn, affect Indo-Pacific security. In exchange for the support it has received, </w:t>
      </w:r>
      <w:r w:rsidRPr="00B54371">
        <w:rPr>
          <w:rStyle w:val="StyleUnderline"/>
          <w:highlight w:val="cyan"/>
        </w:rPr>
        <w:t>Russia will</w:t>
      </w:r>
      <w:r w:rsidRPr="00761A69">
        <w:rPr>
          <w:rStyle w:val="StyleUnderline"/>
        </w:rPr>
        <w:t xml:space="preserve"> likely </w:t>
      </w:r>
      <w:r w:rsidRPr="00B54371">
        <w:rPr>
          <w:rStyle w:val="StyleUnderline"/>
          <w:highlight w:val="cyan"/>
        </w:rPr>
        <w:t>provide</w:t>
      </w:r>
      <w:r w:rsidRPr="00761A69">
        <w:rPr>
          <w:rStyle w:val="StyleUnderline"/>
        </w:rPr>
        <w:t xml:space="preserve"> technical </w:t>
      </w:r>
      <w:r w:rsidRPr="00B54371">
        <w:rPr>
          <w:rStyle w:val="StyleUnderline"/>
          <w:highlight w:val="cyan"/>
        </w:rPr>
        <w:t>assistance to</w:t>
      </w:r>
      <w:r w:rsidRPr="00761A69">
        <w:rPr>
          <w:rStyle w:val="StyleUnderline"/>
        </w:rPr>
        <w:t xml:space="preserve"> </w:t>
      </w:r>
      <w:r w:rsidRPr="00761A69">
        <w:rPr>
          <w:rStyle w:val="Emphasis"/>
        </w:rPr>
        <w:t>North Korea’s nuclear and ballistic missile programs</w:t>
      </w:r>
      <w:r w:rsidRPr="006D5AE7">
        <w:rPr>
          <w:rStyle w:val="StyleUnderline"/>
        </w:rPr>
        <w:t xml:space="preserve">, closely back </w:t>
      </w:r>
      <w:r w:rsidRPr="00B54371">
        <w:rPr>
          <w:rStyle w:val="Emphasis"/>
          <w:highlight w:val="cyan"/>
        </w:rPr>
        <w:t>Beijing</w:t>
      </w:r>
      <w:r w:rsidRPr="00B54371">
        <w:rPr>
          <w:rStyle w:val="StyleUnderline"/>
          <w:highlight w:val="cyan"/>
        </w:rPr>
        <w:t xml:space="preserve"> and </w:t>
      </w:r>
      <w:r w:rsidRPr="00B54371">
        <w:rPr>
          <w:rStyle w:val="Emphasis"/>
          <w:highlight w:val="cyan"/>
        </w:rPr>
        <w:t>Pyongyang</w:t>
      </w:r>
      <w:r w:rsidRPr="006D5AE7">
        <w:rPr>
          <w:rStyle w:val="StyleUnderline"/>
        </w:rPr>
        <w:t xml:space="preserve">’s positions on the main geopolitical fault lines in Asia, </w:t>
      </w:r>
      <w:r w:rsidRPr="00B54371">
        <w:rPr>
          <w:rStyle w:val="StyleUnderline"/>
          <w:highlight w:val="cyan"/>
        </w:rPr>
        <w:t>and may even intervene directly</w:t>
      </w:r>
      <w:r w:rsidRPr="006D5AE7">
        <w:rPr>
          <w:rStyle w:val="StyleUnderline"/>
        </w:rPr>
        <w:t xml:space="preserve"> on behalf of its partners </w:t>
      </w:r>
      <w:r w:rsidRPr="00B54371">
        <w:rPr>
          <w:rStyle w:val="StyleUnderline"/>
          <w:highlight w:val="cyan"/>
        </w:rPr>
        <w:t>during a contingency</w:t>
      </w:r>
      <w:r w:rsidRPr="006D5AE7">
        <w:rPr>
          <w:sz w:val="12"/>
        </w:rPr>
        <w:t>.</w:t>
      </w:r>
    </w:p>
    <w:p w14:paraId="614AADBA" w14:textId="77777777" w:rsidR="00CF0D03" w:rsidRPr="006D5AE7" w:rsidRDefault="00CF0D03" w:rsidP="00CF0D03">
      <w:pPr>
        <w:rPr>
          <w:sz w:val="12"/>
        </w:rPr>
      </w:pPr>
      <w:r w:rsidRPr="00761A69">
        <w:rPr>
          <w:rStyle w:val="StyleUnderline"/>
        </w:rPr>
        <w:t xml:space="preserve">If a </w:t>
      </w:r>
      <w:r w:rsidRPr="00B54371">
        <w:rPr>
          <w:rStyle w:val="Emphasis"/>
          <w:highlight w:val="cyan"/>
        </w:rPr>
        <w:t>war</w:t>
      </w:r>
      <w:r w:rsidRPr="00761A69">
        <w:rPr>
          <w:rStyle w:val="StyleUnderline"/>
        </w:rPr>
        <w:t xml:space="preserve"> breaks out </w:t>
      </w:r>
      <w:r w:rsidRPr="00B54371">
        <w:rPr>
          <w:rStyle w:val="StyleUnderline"/>
          <w:highlight w:val="cyan"/>
        </w:rPr>
        <w:t xml:space="preserve">in the </w:t>
      </w:r>
      <w:r w:rsidRPr="00B54371">
        <w:rPr>
          <w:rStyle w:val="Emphasis"/>
          <w:highlight w:val="cyan"/>
        </w:rPr>
        <w:t>Indo-Pacific</w:t>
      </w:r>
      <w:r w:rsidRPr="006D5AE7">
        <w:rPr>
          <w:sz w:val="12"/>
        </w:rPr>
        <w:t xml:space="preserve">, the economic costs to NATO members would likely surpass those associated with the war in Ukraine. In addition, </w:t>
      </w:r>
      <w:r w:rsidRPr="006D5AE7">
        <w:rPr>
          <w:rStyle w:val="StyleUnderline"/>
        </w:rPr>
        <w:t xml:space="preserve">direct involvement in a regional contingency </w:t>
      </w:r>
      <w:r w:rsidRPr="00B54371">
        <w:rPr>
          <w:rStyle w:val="StyleUnderline"/>
          <w:highlight w:val="cyan"/>
        </w:rPr>
        <w:t>would force the U</w:t>
      </w:r>
      <w:r w:rsidRPr="006D5AE7">
        <w:rPr>
          <w:rStyle w:val="StyleUnderline"/>
        </w:rPr>
        <w:t xml:space="preserve">nited </w:t>
      </w:r>
      <w:r w:rsidRPr="00B54371">
        <w:rPr>
          <w:rStyle w:val="StyleUnderline"/>
          <w:highlight w:val="cyan"/>
        </w:rPr>
        <w:t>S</w:t>
      </w:r>
      <w:r w:rsidRPr="006D5AE7">
        <w:rPr>
          <w:rStyle w:val="StyleUnderline"/>
        </w:rPr>
        <w:t xml:space="preserve">tates </w:t>
      </w:r>
      <w:r w:rsidRPr="00B54371">
        <w:rPr>
          <w:rStyle w:val="StyleUnderline"/>
          <w:highlight w:val="cyan"/>
        </w:rPr>
        <w:t>to draw down its forces in Europe, which</w:t>
      </w:r>
      <w:r w:rsidRPr="006D5AE7">
        <w:rPr>
          <w:rStyle w:val="StyleUnderline"/>
        </w:rPr>
        <w:t xml:space="preserve"> may </w:t>
      </w:r>
      <w:r w:rsidRPr="00B54371">
        <w:rPr>
          <w:rStyle w:val="StyleUnderline"/>
          <w:highlight w:val="cyan"/>
        </w:rPr>
        <w:t xml:space="preserve">court </w:t>
      </w:r>
      <w:r w:rsidRPr="00B54371">
        <w:rPr>
          <w:rStyle w:val="Emphasis"/>
          <w:highlight w:val="cyan"/>
        </w:rPr>
        <w:t>further Russian aggression</w:t>
      </w:r>
      <w:r w:rsidRPr="006D5AE7">
        <w:rPr>
          <w:sz w:val="12"/>
        </w:rPr>
        <w:t>. Thus, NATO has an interest in contributing to deterrence in the Indo-Pacific and preventing China from providing even greater military assistance to Russia.</w:t>
      </w:r>
    </w:p>
    <w:p w14:paraId="5AE9A088" w14:textId="5CF9B0ED" w:rsidR="00C574D1" w:rsidRDefault="00C574D1" w:rsidP="00C574D1">
      <w:pPr>
        <w:pStyle w:val="Heading3"/>
      </w:pPr>
      <w:r>
        <w:t>2NC---</w:t>
      </w:r>
      <w:r w:rsidR="00CF0D03">
        <w:t>!</w:t>
      </w:r>
      <w:r>
        <w:t>---Link</w:t>
      </w:r>
    </w:p>
    <w:p w14:paraId="1D1EB3AC" w14:textId="7A1D18A8" w:rsidR="00CF0D03" w:rsidRDefault="006F1D10" w:rsidP="00CF0D03">
      <w:pPr>
        <w:pStyle w:val="Heading4"/>
      </w:pPr>
      <w:r>
        <w:t xml:space="preserve">The DoD’s </w:t>
      </w:r>
      <w:r w:rsidRPr="006F1D10">
        <w:rPr>
          <w:u w:val="single"/>
        </w:rPr>
        <w:t>Arctic</w:t>
      </w:r>
      <w:r>
        <w:t xml:space="preserve"> </w:t>
      </w:r>
      <w:r w:rsidRPr="006F1D10">
        <w:rPr>
          <w:u w:val="single"/>
        </w:rPr>
        <w:t>Strategy</w:t>
      </w:r>
      <w:r>
        <w:t xml:space="preserve"> makes the </w:t>
      </w:r>
      <w:r w:rsidRPr="006F1D10">
        <w:rPr>
          <w:u w:val="single"/>
        </w:rPr>
        <w:t>risk</w:t>
      </w:r>
      <w:r>
        <w:t xml:space="preserve"> of Indo-Pacific </w:t>
      </w:r>
      <w:r w:rsidRPr="006F1D10">
        <w:rPr>
          <w:u w:val="single"/>
        </w:rPr>
        <w:t>vulnerabilities</w:t>
      </w:r>
      <w:r>
        <w:t xml:space="preserve"> </w:t>
      </w:r>
      <w:r w:rsidRPr="006F1D10">
        <w:rPr>
          <w:u w:val="single"/>
        </w:rPr>
        <w:t>clear</w:t>
      </w:r>
      <w:r>
        <w:t xml:space="preserve">. </w:t>
      </w:r>
    </w:p>
    <w:p w14:paraId="43BEFF64" w14:textId="76D60385" w:rsidR="00CF0D03" w:rsidRPr="00CF0D03" w:rsidRDefault="00CF0D03" w:rsidP="00CF0D03">
      <w:r w:rsidRPr="00CF0D03">
        <w:rPr>
          <w:rStyle w:val="Style13ptBold"/>
        </w:rPr>
        <w:t>Dean ’24</w:t>
      </w:r>
      <w:r w:rsidRPr="00CF0D03">
        <w:t xml:space="preserve"> [Ryan Dean, </w:t>
      </w:r>
      <w:r w:rsidR="00846CC1">
        <w:t xml:space="preserve">network coordinator at the NAADSN; former assistant professor in the Public Policy and Governance program at St. Francis Xavier University; </w:t>
      </w:r>
      <w:r w:rsidR="006F1D10">
        <w:t>BA, Carleton University; MA, Queen’s University; PhD, University of Calgary</w:t>
      </w:r>
      <w:r w:rsidRPr="00CF0D03">
        <w:t xml:space="preserve">; and P. Whitney Lackenbauer, </w:t>
      </w:r>
      <w:r w:rsidR="006F1D10">
        <w:t xml:space="preserve">network lead at the NAASDN and one of Canada’s leading experts on Arctic security and contemporary policy; adjunct professor in the department of Homeland Security and Emergency Management at the University of Alaska-Fairbanks; former </w:t>
      </w:r>
      <w:r w:rsidR="006F1D10" w:rsidRPr="006F1D10">
        <w:t>Fulbright Fellow at the School for Advanced International Studies</w:t>
      </w:r>
      <w:r w:rsidR="006F1D10">
        <w:t xml:space="preserve"> at</w:t>
      </w:r>
      <w:r w:rsidR="006F1D10" w:rsidRPr="006F1D10">
        <w:t xml:space="preserve"> Johns Hopkins University</w:t>
      </w:r>
      <w:r w:rsidR="006F1D10">
        <w:t>; BA, applied studies and history, University of Waterloo; MA, PhD, history, University of Calgary</w:t>
      </w:r>
      <w:r w:rsidRPr="00CF0D03">
        <w:t>. November 24, 2024. North American and Arctic Defence and Security Network, Strategic Perspectives “Doing it Right: An IN, TO, THOUGH Analysis of the</w:t>
      </w:r>
      <w:r w:rsidR="004F42BA">
        <w:t xml:space="preserve"> </w:t>
      </w:r>
      <w:r w:rsidRPr="00CF0D03">
        <w:t xml:space="preserve">U.S. 2024 Department of Defense Arctic Strategy” </w:t>
      </w:r>
      <w:r w:rsidRPr="00B76F53">
        <w:t>https://www.naadsn.ca/wp-content/uploads/2025/01/Strategic-Perspectives-DoDStrat2024INTOTHROUGH.pdf</w:t>
      </w:r>
      <w:r w:rsidRPr="00CF0D03">
        <w:t xml:space="preserve"> </w:t>
      </w:r>
      <w:r w:rsidR="00B76F53">
        <w:t xml:space="preserve">Accessed 6.26.2025 // </w:t>
      </w:r>
      <w:r w:rsidR="00B76F53">
        <w:rPr>
          <w:b/>
          <w:i/>
        </w:rPr>
        <w:t>mosuQ</w:t>
      </w:r>
      <w:r w:rsidR="00B76F53">
        <w:t>]</w:t>
      </w:r>
    </w:p>
    <w:p w14:paraId="115878CC" w14:textId="77777777" w:rsidR="00CF0D03" w:rsidRPr="00CF0D03" w:rsidRDefault="00CF0D03" w:rsidP="00CF0D03">
      <w:pPr>
        <w:rPr>
          <w:sz w:val="12"/>
        </w:rPr>
      </w:pPr>
      <w:r w:rsidRPr="00B54371">
        <w:rPr>
          <w:rStyle w:val="StyleUnderline"/>
          <w:highlight w:val="cyan"/>
        </w:rPr>
        <w:t xml:space="preserve">The </w:t>
      </w:r>
      <w:r w:rsidRPr="00B54371">
        <w:rPr>
          <w:rStyle w:val="Emphasis"/>
          <w:highlight w:val="cyan"/>
        </w:rPr>
        <w:t>DoD Arctic Strategy</w:t>
      </w:r>
      <w:r w:rsidRPr="00B54371">
        <w:rPr>
          <w:rStyle w:val="StyleUnderline"/>
          <w:highlight w:val="cyan"/>
        </w:rPr>
        <w:t xml:space="preserve"> deliberately and effectively</w:t>
      </w:r>
      <w:r w:rsidRPr="00CF0D03">
        <w:rPr>
          <w:rStyle w:val="StyleUnderline"/>
        </w:rPr>
        <w:t xml:space="preserve"> nests the region within the </w:t>
      </w:r>
      <w:r w:rsidRPr="00CF0D03">
        <w:rPr>
          <w:rStyle w:val="Emphasis"/>
        </w:rPr>
        <w:t>larger international perspective</w:t>
      </w:r>
      <w:r w:rsidRPr="00CF0D03">
        <w:rPr>
          <w:sz w:val="12"/>
        </w:rPr>
        <w:t xml:space="preserve">.5 </w:t>
      </w:r>
      <w:r w:rsidRPr="00CF0D03">
        <w:rPr>
          <w:rStyle w:val="StyleUnderline"/>
        </w:rPr>
        <w:t xml:space="preserve">The region itself is not defined as </w:t>
      </w:r>
      <w:r w:rsidRPr="00CF0D03">
        <w:rPr>
          <w:rStyle w:val="Emphasis"/>
        </w:rPr>
        <w:t>“exceptional”</w:t>
      </w:r>
      <w:r w:rsidRPr="00CF0D03">
        <w:rPr>
          <w:rStyle w:val="StyleUnderline"/>
        </w:rPr>
        <w:t xml:space="preserve"> or somehow different</w:t>
      </w:r>
      <w:r w:rsidRPr="00CF0D03">
        <w:rPr>
          <w:sz w:val="12"/>
        </w:rPr>
        <w:t xml:space="preserve"> from the rest of the world.6 Global policy drivers like geopolitics and climate change that were identified in the NSS7 and its ecosystem of supporting documents are applied to the Arctic, with the region inextricably linked to implementing global defence goals like achieving integrated deterrence.8 Thus the DoD Arctic Strategy seeks a status-quo end state for the Arctic, aiming to preserve it “as a stable region” for American interests in the face of geopolitical competition and global warming. </w:t>
      </w:r>
      <w:r w:rsidRPr="00CF0D03">
        <w:rPr>
          <w:rStyle w:val="StyleUnderline"/>
        </w:rPr>
        <w:t xml:space="preserve">The document also </w:t>
      </w:r>
      <w:r w:rsidRPr="00B54371">
        <w:rPr>
          <w:rStyle w:val="StyleUnderline"/>
          <w:highlight w:val="cyan"/>
        </w:rPr>
        <w:t xml:space="preserve">makes clear that “a </w:t>
      </w:r>
      <w:r w:rsidRPr="00B54371">
        <w:rPr>
          <w:rStyle w:val="Emphasis"/>
          <w:highlight w:val="cyan"/>
        </w:rPr>
        <w:t>primary risk</w:t>
      </w:r>
      <w:r w:rsidRPr="00CF0D03">
        <w:rPr>
          <w:rStyle w:val="StyleUnderline"/>
        </w:rPr>
        <w:t xml:space="preserve"> to the successful implementation of this strategy </w:t>
      </w:r>
      <w:r w:rsidRPr="00B54371">
        <w:rPr>
          <w:rStyle w:val="StyleUnderline"/>
          <w:highlight w:val="cyan"/>
        </w:rPr>
        <w:t xml:space="preserve">stems from the need to </w:t>
      </w:r>
      <w:r w:rsidRPr="00B54371">
        <w:rPr>
          <w:rStyle w:val="Emphasis"/>
          <w:highlight w:val="cyan"/>
        </w:rPr>
        <w:t>balance</w:t>
      </w:r>
      <w:r w:rsidRPr="00B54371">
        <w:rPr>
          <w:rStyle w:val="StyleUnderline"/>
          <w:highlight w:val="cyan"/>
        </w:rPr>
        <w:t xml:space="preserve"> against other </w:t>
      </w:r>
      <w:r w:rsidRPr="00B54371">
        <w:rPr>
          <w:rStyle w:val="Emphasis"/>
          <w:highlight w:val="cyan"/>
        </w:rPr>
        <w:t>global priorities</w:t>
      </w:r>
      <w:r w:rsidRPr="00CF0D03">
        <w:rPr>
          <w:rStyle w:val="StyleUnderline"/>
        </w:rPr>
        <w:t>.”</w:t>
      </w:r>
      <w:r w:rsidRPr="00CF0D03">
        <w:rPr>
          <w:sz w:val="12"/>
        </w:rPr>
        <w:t xml:space="preserve"> 9 In short, </w:t>
      </w:r>
      <w:r w:rsidRPr="00B54371">
        <w:rPr>
          <w:rStyle w:val="StyleUnderline"/>
          <w:highlight w:val="cyan"/>
        </w:rPr>
        <w:t xml:space="preserve">the U.S. cannot </w:t>
      </w:r>
      <w:r w:rsidRPr="00B54371">
        <w:rPr>
          <w:rStyle w:val="Emphasis"/>
          <w:highlight w:val="cyan"/>
        </w:rPr>
        <w:t>overmatch capabilities</w:t>
      </w:r>
      <w:r w:rsidRPr="00B54371">
        <w:rPr>
          <w:rStyle w:val="StyleUnderline"/>
          <w:highlight w:val="cyan"/>
        </w:rPr>
        <w:t xml:space="preserve"> to the </w:t>
      </w:r>
      <w:r w:rsidRPr="00B54371">
        <w:rPr>
          <w:rStyle w:val="Emphasis"/>
          <w:highlight w:val="cyan"/>
        </w:rPr>
        <w:t>Arctic</w:t>
      </w:r>
      <w:r w:rsidRPr="00CF0D03">
        <w:rPr>
          <w:rStyle w:val="StyleUnderline"/>
        </w:rPr>
        <w:t xml:space="preserve"> region </w:t>
      </w:r>
      <w:r w:rsidRPr="00B54371">
        <w:rPr>
          <w:rStyle w:val="StyleUnderline"/>
          <w:highlight w:val="cyan"/>
        </w:rPr>
        <w:t xml:space="preserve">that could leave </w:t>
      </w:r>
      <w:r w:rsidRPr="00B54371">
        <w:rPr>
          <w:rStyle w:val="Emphasis"/>
          <w:highlight w:val="cyan"/>
        </w:rPr>
        <w:t>somewhere else more vulnerable</w:t>
      </w:r>
      <w:r w:rsidRPr="00CF0D03">
        <w:rPr>
          <w:rStyle w:val="StyleUnderline"/>
        </w:rPr>
        <w:t xml:space="preserve"> (</w:t>
      </w:r>
      <w:r w:rsidRPr="00B54371">
        <w:rPr>
          <w:rStyle w:val="StyleUnderline"/>
          <w:highlight w:val="cyan"/>
        </w:rPr>
        <w:t xml:space="preserve">such as the </w:t>
      </w:r>
      <w:r w:rsidRPr="00B54371">
        <w:rPr>
          <w:rStyle w:val="Emphasis"/>
          <w:highlight w:val="cyan"/>
        </w:rPr>
        <w:t>Indo-Pacific</w:t>
      </w:r>
      <w:r w:rsidRPr="00CF0D03">
        <w:rPr>
          <w:rStyle w:val="StyleUnderline"/>
        </w:rPr>
        <w:t xml:space="preserve"> region)</w:t>
      </w:r>
      <w:r w:rsidRPr="00CF0D03">
        <w:rPr>
          <w:sz w:val="12"/>
        </w:rPr>
        <w:t>.10 Not only does this balance the region with the United States’ broader global commitments, it also ensures that concerns within the Arctic do not dilute from global defence and integrated deterrence.11</w:t>
      </w:r>
    </w:p>
    <w:p w14:paraId="510F00CF" w14:textId="1B08053C" w:rsidR="00CF0D03" w:rsidRDefault="006F1D10" w:rsidP="00CF0D03">
      <w:pPr>
        <w:pStyle w:val="Heading4"/>
      </w:pPr>
      <w:r w:rsidRPr="006F1D10">
        <w:rPr>
          <w:u w:val="single"/>
        </w:rPr>
        <w:t>Scale</w:t>
      </w:r>
      <w:r>
        <w:t xml:space="preserve"> </w:t>
      </w:r>
      <w:r w:rsidRPr="006F1D10">
        <w:rPr>
          <w:u w:val="single"/>
        </w:rPr>
        <w:t>matters</w:t>
      </w:r>
      <w:r>
        <w:t xml:space="preserve">---the United States cannot </w:t>
      </w:r>
      <w:r w:rsidRPr="006F1D10">
        <w:rPr>
          <w:u w:val="single"/>
        </w:rPr>
        <w:t>match</w:t>
      </w:r>
      <w:r>
        <w:t xml:space="preserve"> </w:t>
      </w:r>
      <w:r w:rsidRPr="006F1D10">
        <w:rPr>
          <w:u w:val="single"/>
        </w:rPr>
        <w:t>China</w:t>
      </w:r>
      <w:r>
        <w:t xml:space="preserve"> in the </w:t>
      </w:r>
      <w:r w:rsidRPr="006F1D10">
        <w:rPr>
          <w:u w:val="single"/>
        </w:rPr>
        <w:t>Indo</w:t>
      </w:r>
      <w:r>
        <w:t>-</w:t>
      </w:r>
      <w:r w:rsidRPr="006F1D10">
        <w:rPr>
          <w:u w:val="single"/>
        </w:rPr>
        <w:t>Pacific</w:t>
      </w:r>
      <w:r>
        <w:t xml:space="preserve"> when it is </w:t>
      </w:r>
      <w:r w:rsidRPr="006F1D10">
        <w:rPr>
          <w:u w:val="single"/>
        </w:rPr>
        <w:t>stretched</w:t>
      </w:r>
      <w:r>
        <w:t xml:space="preserve"> </w:t>
      </w:r>
      <w:r w:rsidRPr="006F1D10">
        <w:rPr>
          <w:u w:val="single"/>
        </w:rPr>
        <w:t>thin</w:t>
      </w:r>
      <w:r>
        <w:t xml:space="preserve">. </w:t>
      </w:r>
    </w:p>
    <w:p w14:paraId="66713DB2" w14:textId="1EAF5876" w:rsidR="006F1D10" w:rsidRPr="00534A92" w:rsidRDefault="006F1D10" w:rsidP="006F1D10">
      <w:r w:rsidRPr="00534A92">
        <w:rPr>
          <w:rStyle w:val="Style13ptBold"/>
        </w:rPr>
        <w:t>Froman ’25</w:t>
      </w:r>
      <w:r>
        <w:t xml:space="preserve"> [Michael Froman, president of the Council on Foreign Relations; former US trade representative in President Obama’s cabinet; former </w:t>
      </w:r>
      <w:r w:rsidRPr="00C03230">
        <w:t>assistant to the president and deputy national security advisor for international economic affairs</w:t>
      </w:r>
      <w:r>
        <w:t xml:space="preserve">; former </w:t>
      </w:r>
      <w:r w:rsidRPr="00C03230">
        <w:t>chief of staff and deputy assistant secretary for Eurasia and the Middle East at the U.S. Department of Treasury</w:t>
      </w:r>
      <w:r>
        <w:t xml:space="preserve">; former </w:t>
      </w:r>
      <w:r w:rsidRPr="007A438B">
        <w:t>director for international economic affairs at the National Security Council and National Economic Council</w:t>
      </w:r>
      <w:r>
        <w:t>; BA, public and international affairs, Princeton University; PhD, international relations, Oxford University; JD, Harvard Law School. May 2, 2025. Council on Foreign Relations “</w:t>
      </w:r>
      <w:r w:rsidRPr="00534A92">
        <w:t>The Indo-Pacific: Where Scale Matters</w:t>
      </w:r>
      <w:r>
        <w:t xml:space="preserve">” </w:t>
      </w:r>
      <w:r w:rsidRPr="00B76F53">
        <w:t>https://www.cfr.org/article/indo-pacific-where-scale-matters</w:t>
      </w:r>
      <w:r>
        <w:t xml:space="preserve"> </w:t>
      </w:r>
      <w:r w:rsidR="00B76F53">
        <w:t xml:space="preserve">Accessed 6.26.2025 // </w:t>
      </w:r>
      <w:r w:rsidR="00B76F53">
        <w:rPr>
          <w:b/>
          <w:i/>
        </w:rPr>
        <w:t>mosuQ</w:t>
      </w:r>
      <w:r w:rsidR="00B76F53">
        <w:t>]</w:t>
      </w:r>
    </w:p>
    <w:p w14:paraId="34A5D6E4" w14:textId="77777777" w:rsidR="00CF0D03" w:rsidRPr="00AB143D" w:rsidRDefault="00CF0D03" w:rsidP="00CF0D03">
      <w:pPr>
        <w:rPr>
          <w:sz w:val="12"/>
        </w:rPr>
      </w:pPr>
      <w:r w:rsidRPr="00AB143D">
        <w:rPr>
          <w:sz w:val="12"/>
        </w:rPr>
        <w:t xml:space="preserve">Greetings from Honolulu, where a delegation of CFR members is just finishing up a fact-finding visit to the U.S. Indo-Pacific Command (INDOPACOM) and some of its components. </w:t>
      </w:r>
      <w:r w:rsidRPr="00B54371">
        <w:rPr>
          <w:rStyle w:val="Emphasis"/>
          <w:highlight w:val="cyan"/>
        </w:rPr>
        <w:t>INDOPACOM</w:t>
      </w:r>
      <w:r w:rsidRPr="00AB143D">
        <w:rPr>
          <w:rStyle w:val="StyleUnderline"/>
        </w:rPr>
        <w:t xml:space="preserve"> is the combatant command for more than half the world</w:t>
      </w:r>
      <w:r w:rsidRPr="00AB143D">
        <w:rPr>
          <w:sz w:val="12"/>
        </w:rPr>
        <w:t xml:space="preserve">—from Hollywood to Bollywood and from polar bears to penguins, as they say. </w:t>
      </w:r>
      <w:r w:rsidRPr="00AB143D">
        <w:rPr>
          <w:rStyle w:val="StyleUnderline"/>
        </w:rPr>
        <w:t xml:space="preserve">It faces multiple challenges, including </w:t>
      </w:r>
      <w:r w:rsidRPr="00AB143D">
        <w:rPr>
          <w:rStyle w:val="Emphasis"/>
        </w:rPr>
        <w:t>North Korea’s growing nuclear</w:t>
      </w:r>
      <w:r w:rsidRPr="00AB143D">
        <w:rPr>
          <w:rStyle w:val="StyleUnderline"/>
        </w:rPr>
        <w:t xml:space="preserve"> and missile activity and the increasing activity of Russia’s Pacific forces, but its </w:t>
      </w:r>
      <w:r w:rsidRPr="00B54371">
        <w:rPr>
          <w:rStyle w:val="Emphasis"/>
          <w:highlight w:val="cyan"/>
        </w:rPr>
        <w:t>overwhelming focus is on China</w:t>
      </w:r>
      <w:r w:rsidRPr="00AB143D">
        <w:rPr>
          <w:rStyle w:val="StyleUnderline"/>
        </w:rPr>
        <w:t xml:space="preserve">—which </w:t>
      </w:r>
      <w:r w:rsidRPr="00B54371">
        <w:rPr>
          <w:rStyle w:val="StyleUnderline"/>
          <w:highlight w:val="cyan"/>
        </w:rPr>
        <w:t>the</w:t>
      </w:r>
      <w:r w:rsidRPr="00AB143D">
        <w:rPr>
          <w:rStyle w:val="StyleUnderline"/>
        </w:rPr>
        <w:t xml:space="preserve"> military calls the </w:t>
      </w:r>
      <w:r w:rsidRPr="00B54371">
        <w:rPr>
          <w:rStyle w:val="StyleUnderline"/>
          <w:highlight w:val="cyan"/>
        </w:rPr>
        <w:t>“</w:t>
      </w:r>
      <w:r w:rsidRPr="00B54371">
        <w:rPr>
          <w:rStyle w:val="Emphasis"/>
          <w:highlight w:val="cyan"/>
        </w:rPr>
        <w:t>pacing threat</w:t>
      </w:r>
      <w:r w:rsidRPr="00B54371">
        <w:rPr>
          <w:rStyle w:val="StyleUnderline"/>
          <w:highlight w:val="cyan"/>
        </w:rPr>
        <w:t>” for the U</w:t>
      </w:r>
      <w:r w:rsidRPr="00AB143D">
        <w:rPr>
          <w:rStyle w:val="StyleUnderline"/>
        </w:rPr>
        <w:t xml:space="preserve">nited </w:t>
      </w:r>
      <w:r w:rsidRPr="00B54371">
        <w:rPr>
          <w:rStyle w:val="StyleUnderline"/>
          <w:highlight w:val="cyan"/>
        </w:rPr>
        <w:t>S</w:t>
      </w:r>
      <w:r w:rsidRPr="00AB143D">
        <w:rPr>
          <w:rStyle w:val="StyleUnderline"/>
        </w:rPr>
        <w:t>tates</w:t>
      </w:r>
      <w:r w:rsidRPr="00AB143D">
        <w:rPr>
          <w:sz w:val="12"/>
        </w:rPr>
        <w:t>.</w:t>
      </w:r>
    </w:p>
    <w:p w14:paraId="5931C7E9" w14:textId="77777777" w:rsidR="00CF0D03" w:rsidRPr="00AB143D" w:rsidRDefault="00CF0D03" w:rsidP="00CF0D03">
      <w:pPr>
        <w:rPr>
          <w:sz w:val="12"/>
        </w:rPr>
      </w:pPr>
      <w:r w:rsidRPr="00B54371">
        <w:rPr>
          <w:rStyle w:val="StyleUnderline"/>
          <w:highlight w:val="cyan"/>
        </w:rPr>
        <w:t>The C</w:t>
      </w:r>
      <w:r w:rsidRPr="00AB143D">
        <w:rPr>
          <w:rStyle w:val="StyleUnderline"/>
        </w:rPr>
        <w:t xml:space="preserve">hinese </w:t>
      </w:r>
      <w:r w:rsidRPr="00B54371">
        <w:rPr>
          <w:rStyle w:val="StyleUnderline"/>
          <w:highlight w:val="cyan"/>
        </w:rPr>
        <w:t>C</w:t>
      </w:r>
      <w:r w:rsidRPr="00AB143D">
        <w:rPr>
          <w:rStyle w:val="StyleUnderline"/>
        </w:rPr>
        <w:t xml:space="preserve">ommunist </w:t>
      </w:r>
      <w:r w:rsidRPr="00B54371">
        <w:rPr>
          <w:rStyle w:val="StyleUnderline"/>
          <w:highlight w:val="cyan"/>
        </w:rPr>
        <w:t>P</w:t>
      </w:r>
      <w:r w:rsidRPr="00AB143D">
        <w:rPr>
          <w:rStyle w:val="StyleUnderline"/>
        </w:rPr>
        <w:t xml:space="preserve">arty, with President Xi Jinping at its helm, appears </w:t>
      </w:r>
      <w:r w:rsidRPr="00B54371">
        <w:rPr>
          <w:rStyle w:val="StyleUnderline"/>
          <w:highlight w:val="cyan"/>
        </w:rPr>
        <w:t xml:space="preserve">keen to achieve </w:t>
      </w:r>
      <w:r w:rsidRPr="00B54371">
        <w:rPr>
          <w:rStyle w:val="Emphasis"/>
          <w:highlight w:val="cyan"/>
        </w:rPr>
        <w:t>regional hegemony</w:t>
      </w:r>
      <w:r w:rsidRPr="00AB143D">
        <w:rPr>
          <w:rStyle w:val="StyleUnderline"/>
        </w:rPr>
        <w:t xml:space="preserve"> and redraw longstanding borders </w:t>
      </w:r>
      <w:r w:rsidRPr="00B54371">
        <w:rPr>
          <w:rStyle w:val="StyleUnderline"/>
          <w:highlight w:val="cyan"/>
        </w:rPr>
        <w:t xml:space="preserve">in the </w:t>
      </w:r>
      <w:r w:rsidRPr="00B54371">
        <w:rPr>
          <w:rStyle w:val="Emphasis"/>
          <w:highlight w:val="cyan"/>
        </w:rPr>
        <w:t>Indo-Pacific</w:t>
      </w:r>
      <w:r w:rsidRPr="00B54371">
        <w:rPr>
          <w:rStyle w:val="StyleUnderline"/>
          <w:highlight w:val="cyan"/>
        </w:rPr>
        <w:t xml:space="preserve"> by “unifying” with</w:t>
      </w:r>
      <w:r w:rsidRPr="00AB143D">
        <w:rPr>
          <w:rStyle w:val="StyleUnderline"/>
        </w:rPr>
        <w:t xml:space="preserve"> the island of </w:t>
      </w:r>
      <w:r w:rsidRPr="00B54371">
        <w:rPr>
          <w:rStyle w:val="Emphasis"/>
          <w:highlight w:val="cyan"/>
        </w:rPr>
        <w:t>Taiwan</w:t>
      </w:r>
      <w:r w:rsidRPr="00B54371">
        <w:rPr>
          <w:rStyle w:val="StyleUnderline"/>
          <w:highlight w:val="cyan"/>
        </w:rPr>
        <w:t xml:space="preserve"> and solidifying its</w:t>
      </w:r>
      <w:r w:rsidRPr="00AB143D">
        <w:rPr>
          <w:rStyle w:val="StyleUnderline"/>
        </w:rPr>
        <w:t xml:space="preserve"> expansive territorial </w:t>
      </w:r>
      <w:r w:rsidRPr="00B54371">
        <w:rPr>
          <w:rStyle w:val="StyleUnderline"/>
          <w:highlight w:val="cyan"/>
        </w:rPr>
        <w:t xml:space="preserve">claims in the </w:t>
      </w:r>
      <w:r w:rsidRPr="00B54371">
        <w:rPr>
          <w:rStyle w:val="Emphasis"/>
          <w:highlight w:val="cyan"/>
        </w:rPr>
        <w:t>South and East China Seas</w:t>
      </w:r>
      <w:r w:rsidRPr="00AB143D">
        <w:rPr>
          <w:sz w:val="12"/>
        </w:rPr>
        <w:t>.</w:t>
      </w:r>
    </w:p>
    <w:p w14:paraId="65CF22BD" w14:textId="77777777" w:rsidR="00CF0D03" w:rsidRPr="00AB143D" w:rsidRDefault="00CF0D03" w:rsidP="00CF0D03">
      <w:pPr>
        <w:rPr>
          <w:sz w:val="12"/>
        </w:rPr>
      </w:pPr>
      <w:r w:rsidRPr="00AB143D">
        <w:rPr>
          <w:sz w:val="12"/>
        </w:rPr>
        <w:t xml:space="preserve">Over the last two decades, </w:t>
      </w:r>
      <w:r w:rsidRPr="00B54371">
        <w:rPr>
          <w:rStyle w:val="StyleUnderline"/>
          <w:highlight w:val="cyan"/>
        </w:rPr>
        <w:t>China has undertaken the largest</w:t>
      </w:r>
      <w:r w:rsidRPr="00AB143D">
        <w:rPr>
          <w:rStyle w:val="StyleUnderline"/>
        </w:rPr>
        <w:t xml:space="preserve"> peacetime </w:t>
      </w:r>
      <w:r w:rsidRPr="00B54371">
        <w:rPr>
          <w:rStyle w:val="Emphasis"/>
          <w:highlight w:val="cyan"/>
        </w:rPr>
        <w:t>military buildup</w:t>
      </w:r>
      <w:r w:rsidRPr="00B54371">
        <w:rPr>
          <w:rStyle w:val="StyleUnderline"/>
          <w:highlight w:val="cyan"/>
        </w:rPr>
        <w:t xml:space="preserve"> in recent history</w:t>
      </w:r>
      <w:r w:rsidRPr="00AB143D">
        <w:rPr>
          <w:rStyle w:val="StyleUnderline"/>
        </w:rPr>
        <w:t xml:space="preserve">, enabling it to project power far beyond its land borders and littoral waters, as well as </w:t>
      </w:r>
      <w:r w:rsidRPr="00B54371">
        <w:rPr>
          <w:rStyle w:val="StyleUnderline"/>
          <w:highlight w:val="cyan"/>
        </w:rPr>
        <w:t>to challenge U.S.</w:t>
      </w:r>
      <w:r w:rsidRPr="00AB143D">
        <w:rPr>
          <w:sz w:val="12"/>
        </w:rPr>
        <w:t xml:space="preserve"> and allied </w:t>
      </w:r>
      <w:r w:rsidRPr="00B54371">
        <w:rPr>
          <w:rStyle w:val="Emphasis"/>
          <w:highlight w:val="cyan"/>
        </w:rPr>
        <w:t>military primacy in the Indo-Pacific</w:t>
      </w:r>
      <w:r w:rsidRPr="00AB143D">
        <w:rPr>
          <w:sz w:val="12"/>
        </w:rPr>
        <w:t xml:space="preserve">. By mobilizing its immense industrial base, </w:t>
      </w:r>
      <w:r w:rsidRPr="00AB143D">
        <w:rPr>
          <w:rStyle w:val="StyleUnderline"/>
        </w:rPr>
        <w:t xml:space="preserve">China has built </w:t>
      </w:r>
      <w:r w:rsidRPr="00B54371">
        <w:rPr>
          <w:rStyle w:val="StyleUnderline"/>
          <w:highlight w:val="cyan"/>
        </w:rPr>
        <w:t>a</w:t>
      </w:r>
      <w:r w:rsidRPr="00AB143D">
        <w:rPr>
          <w:rStyle w:val="StyleUnderline"/>
        </w:rPr>
        <w:t xml:space="preserve"> substantial </w:t>
      </w:r>
      <w:r w:rsidRPr="00B54371">
        <w:rPr>
          <w:rStyle w:val="StyleUnderline"/>
          <w:highlight w:val="cyan"/>
        </w:rPr>
        <w:t>maritime fighting force</w:t>
      </w:r>
      <w:r w:rsidRPr="00AB143D">
        <w:rPr>
          <w:rStyle w:val="StyleUnderline"/>
        </w:rPr>
        <w:t>—</w:t>
      </w:r>
      <w:r w:rsidRPr="00B54371">
        <w:rPr>
          <w:rStyle w:val="StyleUnderline"/>
          <w:highlight w:val="cyan"/>
        </w:rPr>
        <w:t xml:space="preserve">now the </w:t>
      </w:r>
      <w:r w:rsidRPr="00B54371">
        <w:rPr>
          <w:rStyle w:val="Emphasis"/>
          <w:highlight w:val="cyan"/>
        </w:rPr>
        <w:t>largest in the world</w:t>
      </w:r>
      <w:r w:rsidRPr="00AB143D">
        <w:rPr>
          <w:rStyle w:val="StyleUnderline"/>
        </w:rPr>
        <w:t xml:space="preserve"> by some measures, with </w:t>
      </w:r>
      <w:r w:rsidRPr="00B54371">
        <w:rPr>
          <w:rStyle w:val="Emphasis"/>
          <w:highlight w:val="cyan"/>
        </w:rPr>
        <w:t>more warships</w:t>
      </w:r>
      <w:r w:rsidRPr="00AB143D">
        <w:rPr>
          <w:rStyle w:val="Emphasis"/>
        </w:rPr>
        <w:t xml:space="preserve"> (370) </w:t>
      </w:r>
      <w:r w:rsidRPr="00B54371">
        <w:rPr>
          <w:rStyle w:val="Emphasis"/>
          <w:highlight w:val="cyan"/>
        </w:rPr>
        <w:t>than the entire U.S. Navy</w:t>
      </w:r>
      <w:r w:rsidRPr="00AB143D">
        <w:rPr>
          <w:rStyle w:val="Emphasis"/>
        </w:rPr>
        <w:t xml:space="preserve"> (296)</w:t>
      </w:r>
      <w:r w:rsidRPr="00AB143D">
        <w:rPr>
          <w:rStyle w:val="StyleUnderline"/>
        </w:rPr>
        <w:t xml:space="preserve">. And China’s navy is </w:t>
      </w:r>
      <w:r w:rsidRPr="00B54371">
        <w:rPr>
          <w:rStyle w:val="StyleUnderline"/>
          <w:highlight w:val="cyan"/>
        </w:rPr>
        <w:t>focused on</w:t>
      </w:r>
      <w:r w:rsidRPr="00AB143D">
        <w:rPr>
          <w:rStyle w:val="StyleUnderline"/>
        </w:rPr>
        <w:t xml:space="preserve"> largely just </w:t>
      </w:r>
      <w:r w:rsidRPr="00B54371">
        <w:rPr>
          <w:rStyle w:val="Emphasis"/>
          <w:highlight w:val="cyan"/>
        </w:rPr>
        <w:t>one region</w:t>
      </w:r>
      <w:r w:rsidRPr="00B54371">
        <w:rPr>
          <w:rStyle w:val="StyleUnderline"/>
          <w:highlight w:val="cyan"/>
        </w:rPr>
        <w:t xml:space="preserve">, while the </w:t>
      </w:r>
      <w:r w:rsidRPr="00B54371">
        <w:rPr>
          <w:rStyle w:val="Emphasis"/>
          <w:highlight w:val="cyan"/>
        </w:rPr>
        <w:t>U.S.</w:t>
      </w:r>
      <w:r w:rsidRPr="00AB143D">
        <w:rPr>
          <w:rStyle w:val="Emphasis"/>
        </w:rPr>
        <w:t xml:space="preserve"> Navy </w:t>
      </w:r>
      <w:r w:rsidRPr="00B54371">
        <w:rPr>
          <w:rStyle w:val="Emphasis"/>
          <w:highlight w:val="cyan"/>
        </w:rPr>
        <w:t>is stretched</w:t>
      </w:r>
      <w:r w:rsidRPr="00B54371">
        <w:rPr>
          <w:rStyle w:val="StyleUnderline"/>
          <w:highlight w:val="cyan"/>
        </w:rPr>
        <w:t xml:space="preserve"> across the globe</w:t>
      </w:r>
      <w:r w:rsidRPr="00AB143D">
        <w:rPr>
          <w:sz w:val="12"/>
        </w:rPr>
        <w:t xml:space="preserve">. </w:t>
      </w:r>
    </w:p>
    <w:p w14:paraId="5674987B" w14:textId="77777777" w:rsidR="00CF0D03" w:rsidRPr="00AB143D" w:rsidRDefault="00CF0D03" w:rsidP="00CF0D03">
      <w:pPr>
        <w:rPr>
          <w:sz w:val="12"/>
        </w:rPr>
      </w:pPr>
      <w:r w:rsidRPr="00AB143D">
        <w:rPr>
          <w:rStyle w:val="StyleUnderline"/>
        </w:rPr>
        <w:t>China’s military continues to grow at breakneck production rates that the United States and its combined regional allies have yet to match</w:t>
      </w:r>
      <w:r w:rsidRPr="00AB143D">
        <w:rPr>
          <w:sz w:val="12"/>
        </w:rPr>
        <w:t xml:space="preserve">. Indeed, according to the U.S. Office of Naval Intelligence, </w:t>
      </w:r>
      <w:r w:rsidRPr="00B54371">
        <w:rPr>
          <w:rStyle w:val="StyleUnderline"/>
          <w:highlight w:val="cyan"/>
        </w:rPr>
        <w:t>China</w:t>
      </w:r>
      <w:r w:rsidRPr="00AB143D">
        <w:rPr>
          <w:rStyle w:val="StyleUnderline"/>
        </w:rPr>
        <w:t xml:space="preserve"> now </w:t>
      </w:r>
      <w:r w:rsidRPr="00B54371">
        <w:rPr>
          <w:rStyle w:val="StyleUnderline"/>
          <w:highlight w:val="cyan"/>
        </w:rPr>
        <w:t xml:space="preserve">possesses more than </w:t>
      </w:r>
      <w:r w:rsidRPr="00B54371">
        <w:rPr>
          <w:rStyle w:val="Emphasis"/>
          <w:highlight w:val="cyan"/>
        </w:rPr>
        <w:t>two hundred times</w:t>
      </w:r>
      <w:r w:rsidRPr="00B54371">
        <w:rPr>
          <w:rStyle w:val="StyleUnderline"/>
          <w:highlight w:val="cyan"/>
        </w:rPr>
        <w:t xml:space="preserve"> the shipbuilding </w:t>
      </w:r>
      <w:r w:rsidRPr="00B54371">
        <w:rPr>
          <w:rStyle w:val="Emphasis"/>
          <w:highlight w:val="cyan"/>
        </w:rPr>
        <w:t>capacity</w:t>
      </w:r>
      <w:r w:rsidRPr="00B54371">
        <w:rPr>
          <w:rStyle w:val="StyleUnderline"/>
          <w:highlight w:val="cyan"/>
        </w:rPr>
        <w:t xml:space="preserve"> of the</w:t>
      </w:r>
      <w:r w:rsidRPr="00AB143D">
        <w:rPr>
          <w:rStyle w:val="StyleUnderline"/>
        </w:rPr>
        <w:t xml:space="preserve"> United </w:t>
      </w:r>
      <w:r w:rsidRPr="00B54371">
        <w:rPr>
          <w:rStyle w:val="StyleUnderline"/>
          <w:highlight w:val="cyan"/>
        </w:rPr>
        <w:t>States.</w:t>
      </w:r>
      <w:r w:rsidRPr="00CF0D03">
        <w:rPr>
          <w:rStyle w:val="StyleUnderline"/>
        </w:rPr>
        <w:t xml:space="preserve"> Its </w:t>
      </w:r>
      <w:r w:rsidRPr="00CF0D03">
        <w:rPr>
          <w:rStyle w:val="Emphasis"/>
        </w:rPr>
        <w:t>air force</w:t>
      </w:r>
      <w:r w:rsidRPr="00CF0D03">
        <w:rPr>
          <w:rStyle w:val="StyleUnderline"/>
        </w:rPr>
        <w:t xml:space="preserve"> and strategic </w:t>
      </w:r>
      <w:r w:rsidRPr="00CF0D03">
        <w:rPr>
          <w:rStyle w:val="Emphasis"/>
        </w:rPr>
        <w:t>nuclear forces</w:t>
      </w:r>
      <w:r w:rsidRPr="00CF0D03">
        <w:rPr>
          <w:rStyle w:val="StyleUnderline"/>
        </w:rPr>
        <w:t xml:space="preserve"> have also </w:t>
      </w:r>
      <w:r w:rsidRPr="00CF0D03">
        <w:rPr>
          <w:rStyle w:val="Emphasis"/>
        </w:rPr>
        <w:t>surged</w:t>
      </w:r>
      <w:r w:rsidRPr="00CF0D03">
        <w:rPr>
          <w:rStyle w:val="StyleUnderline"/>
        </w:rPr>
        <w:t xml:space="preserve">. Its missile capabilities are worrisome, as is its determination to build out its nuclear arsenal, with the goal of fielding more than </w:t>
      </w:r>
      <w:r w:rsidRPr="00CF0D03">
        <w:rPr>
          <w:rStyle w:val="Emphasis"/>
        </w:rPr>
        <w:t>1,500 warheads by the mid-2030s</w:t>
      </w:r>
      <w:r w:rsidRPr="00AB143D">
        <w:rPr>
          <w:sz w:val="12"/>
        </w:rPr>
        <w:t>.</w:t>
      </w:r>
    </w:p>
    <w:p w14:paraId="520A8F22" w14:textId="77777777" w:rsidR="00CF0D03" w:rsidRPr="00AB143D" w:rsidRDefault="00CF0D03" w:rsidP="00CF0D03">
      <w:pPr>
        <w:rPr>
          <w:sz w:val="12"/>
        </w:rPr>
      </w:pPr>
      <w:r w:rsidRPr="00AB143D">
        <w:rPr>
          <w:sz w:val="12"/>
        </w:rPr>
        <w:t xml:space="preserve">The U.S. maintains a significant qualitative advantage in a number of critical areas. For example, the CFR delegation spent a day out at sea on a nuclear-powered fast-attack submarine. And there seemed to be a consensus—from the sailors on board to the admirals back in headquarters—that </w:t>
      </w:r>
      <w:r w:rsidRPr="00A7473B">
        <w:rPr>
          <w:rStyle w:val="StyleUnderline"/>
        </w:rPr>
        <w:t xml:space="preserve">U.S. </w:t>
      </w:r>
      <w:r w:rsidRPr="00CF0D03">
        <w:rPr>
          <w:rStyle w:val="StyleUnderline"/>
        </w:rPr>
        <w:t xml:space="preserve">superiority undersea gives the United States a significant </w:t>
      </w:r>
      <w:r w:rsidRPr="00CF0D03">
        <w:rPr>
          <w:rStyle w:val="Emphasis"/>
        </w:rPr>
        <w:t>edge</w:t>
      </w:r>
      <w:r w:rsidRPr="00CF0D03">
        <w:rPr>
          <w:rStyle w:val="StyleUnderline"/>
        </w:rPr>
        <w:t xml:space="preserve"> in any potential conflict</w:t>
      </w:r>
      <w:r w:rsidRPr="00CF0D03">
        <w:rPr>
          <w:sz w:val="12"/>
        </w:rPr>
        <w:t xml:space="preserve">. </w:t>
      </w:r>
      <w:r w:rsidRPr="00CF0D03">
        <w:rPr>
          <w:rStyle w:val="StyleUnderline"/>
        </w:rPr>
        <w:t>But</w:t>
      </w:r>
      <w:r w:rsidRPr="00CF0D03">
        <w:rPr>
          <w:sz w:val="12"/>
        </w:rPr>
        <w:t xml:space="preserve"> the d</w:t>
      </w:r>
      <w:r w:rsidRPr="00AB143D">
        <w:rPr>
          <w:sz w:val="12"/>
        </w:rPr>
        <w:t xml:space="preserve">elegation heard repeatedly that </w:t>
      </w:r>
      <w:r w:rsidRPr="00B54371">
        <w:rPr>
          <w:rStyle w:val="Emphasis"/>
          <w:highlight w:val="cyan"/>
        </w:rPr>
        <w:t>scale</w:t>
      </w:r>
      <w:r w:rsidRPr="00AB143D">
        <w:rPr>
          <w:rStyle w:val="StyleUnderline"/>
        </w:rPr>
        <w:t>, and the military axiom that “</w:t>
      </w:r>
      <w:r w:rsidRPr="00AB143D">
        <w:rPr>
          <w:rStyle w:val="Emphasis"/>
        </w:rPr>
        <w:t>quantity</w:t>
      </w:r>
      <w:r w:rsidRPr="00AB143D">
        <w:rPr>
          <w:rStyle w:val="StyleUnderline"/>
        </w:rPr>
        <w:t xml:space="preserve"> has a quality all to its own,” </w:t>
      </w:r>
      <w:r w:rsidRPr="00B54371">
        <w:rPr>
          <w:rStyle w:val="StyleUnderline"/>
          <w:highlight w:val="cyan"/>
        </w:rPr>
        <w:t xml:space="preserve">is the </w:t>
      </w:r>
      <w:r w:rsidRPr="00B54371">
        <w:rPr>
          <w:rStyle w:val="Emphasis"/>
          <w:highlight w:val="cyan"/>
        </w:rPr>
        <w:t>crux</w:t>
      </w:r>
      <w:r w:rsidRPr="00B54371">
        <w:rPr>
          <w:rStyle w:val="StyleUnderline"/>
          <w:highlight w:val="cyan"/>
        </w:rPr>
        <w:t xml:space="preserve"> of China’s strategy to achieve </w:t>
      </w:r>
      <w:r w:rsidRPr="00B54371">
        <w:rPr>
          <w:rStyle w:val="Emphasis"/>
          <w:highlight w:val="cyan"/>
        </w:rPr>
        <w:t>military supremacy</w:t>
      </w:r>
      <w:r w:rsidRPr="00AB143D">
        <w:rPr>
          <w:rStyle w:val="Emphasis"/>
        </w:rPr>
        <w:t xml:space="preserve"> in the Indo-Pacific</w:t>
      </w:r>
      <w:r w:rsidRPr="00AB143D">
        <w:rPr>
          <w:sz w:val="12"/>
        </w:rPr>
        <w:t xml:space="preserve">. And </w:t>
      </w:r>
      <w:r w:rsidRPr="00AB143D">
        <w:rPr>
          <w:rStyle w:val="StyleUnderline"/>
        </w:rPr>
        <w:t xml:space="preserve">on that score, </w:t>
      </w:r>
      <w:r w:rsidRPr="00B54371">
        <w:rPr>
          <w:rStyle w:val="StyleUnderline"/>
          <w:highlight w:val="cyan"/>
        </w:rPr>
        <w:t xml:space="preserve">the </w:t>
      </w:r>
      <w:r w:rsidRPr="00B54371">
        <w:rPr>
          <w:rStyle w:val="Emphasis"/>
          <w:highlight w:val="cyan"/>
        </w:rPr>
        <w:t>United States is lagging far behind</w:t>
      </w:r>
      <w:r w:rsidRPr="00AB143D">
        <w:rPr>
          <w:sz w:val="12"/>
        </w:rPr>
        <w:t xml:space="preserve">. </w:t>
      </w:r>
    </w:p>
    <w:p w14:paraId="7A21ED21" w14:textId="77777777" w:rsidR="00CF0D03" w:rsidRPr="00AB143D" w:rsidRDefault="00CF0D03" w:rsidP="00CF0D03">
      <w:pPr>
        <w:rPr>
          <w:sz w:val="12"/>
        </w:rPr>
      </w:pPr>
      <w:r w:rsidRPr="00AB143D">
        <w:rPr>
          <w:sz w:val="12"/>
        </w:rPr>
        <w:t xml:space="preserve">Concurrent with this military buildup, </w:t>
      </w:r>
      <w:r w:rsidRPr="00A7473B">
        <w:rPr>
          <w:sz w:val="12"/>
          <w:szCs w:val="10"/>
        </w:rPr>
        <w:t>China has ratcheted up pressure on long-time U.S. allies and partners in the region by militarizing contested territories in the South and East China Seas and increasing its long-time pressure campaign on Taiwan</w:t>
      </w:r>
      <w:r w:rsidRPr="00AB143D">
        <w:rPr>
          <w:sz w:val="12"/>
        </w:rPr>
        <w:t>. These actions include China’s recent attempts to create facts on the ground to claim the Philippines’ Second Thomas Shoal and its move last week to plant a flag on Sandy Cay, which the Philippines also claims.</w:t>
      </w:r>
    </w:p>
    <w:p w14:paraId="02930CC5" w14:textId="77777777" w:rsidR="00CF0D03" w:rsidRPr="00AB143D" w:rsidRDefault="00CF0D03" w:rsidP="00CF0D03">
      <w:pPr>
        <w:rPr>
          <w:sz w:val="12"/>
        </w:rPr>
      </w:pPr>
      <w:r w:rsidRPr="00AB143D">
        <w:rPr>
          <w:sz w:val="12"/>
        </w:rPr>
        <w:t xml:space="preserve">On the issue of Taiwan, China has begun to ramp up large, live-fire military drills in close proximity to the island, akin to dress rehearsals for blockades, missile strikes, air raids, amphibious assaults, and other offensive military operations. It has also severed a number of critical undersea cables connected to Taiwan’s outlying islands and probed Taiwan’s defenses with a steady stream of incursions into air and water around Taiwan. Admiral Samuel J. Paparo, commander of INDOPACOM, told the Senate Committee on Armed Services last month that China’s People’s Liberation Army increased its military pressure against Taiwan by 300 percent in 2024. In recent months, China has also debuted its formidable amphibious assault capabilities, including massive floating bridges and amphibious assault craft, which it could utilize in a Taiwan invasion scenario. </w:t>
      </w:r>
    </w:p>
    <w:p w14:paraId="5E5D85C1" w14:textId="77777777" w:rsidR="00CF0D03" w:rsidRPr="00AB143D" w:rsidRDefault="00CF0D03" w:rsidP="00CF0D03">
      <w:pPr>
        <w:rPr>
          <w:sz w:val="12"/>
        </w:rPr>
      </w:pPr>
      <w:r w:rsidRPr="00AB143D">
        <w:rPr>
          <w:sz w:val="12"/>
        </w:rPr>
        <w:t xml:space="preserve">The United States has watched as Beijing mobilized capital and manipulated its investment policy, even as China’s gross domestic product (GDP) growth has slowed, in pursuit of its long-term economic and security goals. Needless to say, </w:t>
      </w:r>
      <w:r w:rsidRPr="00B54371">
        <w:rPr>
          <w:rStyle w:val="Emphasis"/>
          <w:highlight w:val="cyan"/>
        </w:rPr>
        <w:t>Beijing’s scale advantage</w:t>
      </w:r>
      <w:r w:rsidRPr="00B54371">
        <w:rPr>
          <w:rStyle w:val="StyleUnderline"/>
          <w:highlight w:val="cyan"/>
        </w:rPr>
        <w:t xml:space="preserve"> may</w:t>
      </w:r>
      <w:r w:rsidRPr="00AB143D">
        <w:rPr>
          <w:rStyle w:val="StyleUnderline"/>
        </w:rPr>
        <w:t xml:space="preserve"> prove to </w:t>
      </w:r>
      <w:r w:rsidRPr="00B54371">
        <w:rPr>
          <w:rStyle w:val="StyleUnderline"/>
          <w:highlight w:val="cyan"/>
        </w:rPr>
        <w:t xml:space="preserve">be the </w:t>
      </w:r>
      <w:r w:rsidRPr="00B54371">
        <w:rPr>
          <w:rStyle w:val="Emphasis"/>
          <w:highlight w:val="cyan"/>
        </w:rPr>
        <w:t>decisive factor</w:t>
      </w:r>
      <w:r w:rsidRPr="00B54371">
        <w:rPr>
          <w:rStyle w:val="StyleUnderline"/>
          <w:highlight w:val="cyan"/>
        </w:rPr>
        <w:t xml:space="preserve"> in</w:t>
      </w:r>
      <w:r w:rsidRPr="00AB143D">
        <w:rPr>
          <w:rStyle w:val="StyleUnderline"/>
        </w:rPr>
        <w:t xml:space="preserve"> determining </w:t>
      </w:r>
      <w:r w:rsidRPr="00B54371">
        <w:rPr>
          <w:rStyle w:val="StyleUnderline"/>
          <w:highlight w:val="cyan"/>
        </w:rPr>
        <w:t xml:space="preserve">the </w:t>
      </w:r>
      <w:r w:rsidRPr="00B54371">
        <w:rPr>
          <w:rStyle w:val="Emphasis"/>
          <w:highlight w:val="cyan"/>
        </w:rPr>
        <w:t>balance of power</w:t>
      </w:r>
      <w:r w:rsidRPr="00B54371">
        <w:rPr>
          <w:rStyle w:val="StyleUnderline"/>
          <w:highlight w:val="cyan"/>
        </w:rPr>
        <w:t xml:space="preserve"> in the Indo-Pacific and </w:t>
      </w:r>
      <w:r w:rsidRPr="00B54371">
        <w:rPr>
          <w:rStyle w:val="Emphasis"/>
          <w:highlight w:val="cyan"/>
        </w:rPr>
        <w:t>beyond</w:t>
      </w:r>
      <w:r w:rsidRPr="00AB143D">
        <w:rPr>
          <w:sz w:val="12"/>
        </w:rPr>
        <w:t xml:space="preserve">. </w:t>
      </w:r>
    </w:p>
    <w:p w14:paraId="03424F98" w14:textId="2C2EACBF" w:rsidR="00CF0D03" w:rsidRDefault="00DA6894" w:rsidP="00CF0D03">
      <w:pPr>
        <w:pStyle w:val="Heading4"/>
      </w:pPr>
      <w:r>
        <w:t xml:space="preserve">Indo-Pacific </w:t>
      </w:r>
      <w:r w:rsidRPr="00DA6894">
        <w:rPr>
          <w:u w:val="single"/>
        </w:rPr>
        <w:t>deterrence</w:t>
      </w:r>
      <w:r>
        <w:t xml:space="preserve"> </w:t>
      </w:r>
      <w:r w:rsidRPr="00DA6894">
        <w:t>requires</w:t>
      </w:r>
      <w:r>
        <w:t xml:space="preserve"> </w:t>
      </w:r>
      <w:r w:rsidRPr="00DA6894">
        <w:rPr>
          <w:u w:val="single"/>
        </w:rPr>
        <w:t>long</w:t>
      </w:r>
      <w:r>
        <w:t>-</w:t>
      </w:r>
      <w:r w:rsidRPr="00DA6894">
        <w:rPr>
          <w:u w:val="single"/>
        </w:rPr>
        <w:t>term</w:t>
      </w:r>
      <w:r>
        <w:t xml:space="preserve"> </w:t>
      </w:r>
      <w:r w:rsidRPr="00DA6894">
        <w:rPr>
          <w:u w:val="single"/>
        </w:rPr>
        <w:t>commitment</w:t>
      </w:r>
      <w:r>
        <w:t xml:space="preserve">---retrenchment sends </w:t>
      </w:r>
      <w:r w:rsidRPr="00DA6894">
        <w:rPr>
          <w:u w:val="single"/>
        </w:rPr>
        <w:t>signals</w:t>
      </w:r>
      <w:r>
        <w:t xml:space="preserve">. </w:t>
      </w:r>
    </w:p>
    <w:p w14:paraId="21F42169" w14:textId="2E954E23" w:rsidR="00CF0D03" w:rsidRPr="006158F2" w:rsidRDefault="00CF0D03" w:rsidP="00CF0D03">
      <w:r w:rsidRPr="006D5AE7">
        <w:rPr>
          <w:rStyle w:val="Style13ptBold"/>
        </w:rPr>
        <w:t>Lee ’25</w:t>
      </w:r>
      <w:r>
        <w:t xml:space="preserve"> [Brice Tseen Fu Lee, </w:t>
      </w:r>
      <w:r w:rsidR="006F1D10">
        <w:t xml:space="preserve">senior researcher of international affairs and security studies at the University of </w:t>
      </w:r>
      <w:r w:rsidR="006F1D10" w:rsidRPr="006F1D10">
        <w:t>Desarrollo</w:t>
      </w:r>
      <w:r w:rsidR="006F1D10">
        <w:t>; BA, international business/trade/commerce, University of Brunei Darussalam; MS, management and technology/business policy, University of Technology Brunei; MA, politics, governance, and public policy, University of Sheffield; PhD, international politics, Fudan University</w:t>
      </w:r>
      <w:r>
        <w:t xml:space="preserve">; and Juan Pablo Sims, </w:t>
      </w:r>
      <w:r w:rsidR="006F1D10">
        <w:t>associate professor at the University of Desarrollo; BA, political science and public policy, University of Desarrollo; MA, political science and international relations, University of Melbourne; PhD, international politics, Fudan University</w:t>
      </w:r>
      <w:r>
        <w:t>. June 23, 2025. The Diplomat “</w:t>
      </w:r>
      <w:r w:rsidRPr="006158F2">
        <w:t>How President Trump Lost the Indo-Pacific</w:t>
      </w:r>
      <w:r>
        <w:t xml:space="preserve">” </w:t>
      </w:r>
      <w:r w:rsidRPr="00B76F53">
        <w:t>https://thediplomat.com/2025/06/how-president-trump-lost-the-indo-pacific/</w:t>
      </w:r>
      <w:r>
        <w:t xml:space="preserve"> </w:t>
      </w:r>
      <w:r w:rsidR="00B76F53">
        <w:t xml:space="preserve">Accessed 6.26.2025 // </w:t>
      </w:r>
      <w:r w:rsidR="00B76F53">
        <w:rPr>
          <w:b/>
          <w:i/>
        </w:rPr>
        <w:t>mosuQ</w:t>
      </w:r>
      <w:r w:rsidR="00B76F53">
        <w:t>]</w:t>
      </w:r>
    </w:p>
    <w:p w14:paraId="71D27FB2" w14:textId="5A65D594" w:rsidR="00115F55" w:rsidRPr="00282E0C" w:rsidRDefault="00CF0D03" w:rsidP="00282E0C">
      <w:pPr>
        <w:rPr>
          <w:sz w:val="12"/>
        </w:rPr>
      </w:pPr>
      <w:r w:rsidRPr="006D5AE7">
        <w:rPr>
          <w:sz w:val="12"/>
        </w:rPr>
        <w:t xml:space="preserve">Strategic concerns are also growing. </w:t>
      </w:r>
      <w:r w:rsidRPr="00B54371">
        <w:rPr>
          <w:rStyle w:val="StyleUnderline"/>
          <w:highlight w:val="cyan"/>
        </w:rPr>
        <w:t xml:space="preserve">The Pentagon’s review of AUKUS has </w:t>
      </w:r>
      <w:r w:rsidRPr="00B54371">
        <w:rPr>
          <w:rStyle w:val="Emphasis"/>
          <w:highlight w:val="cyan"/>
        </w:rPr>
        <w:t>stirred anxiety</w:t>
      </w:r>
      <w:r w:rsidRPr="006D5AE7">
        <w:rPr>
          <w:rStyle w:val="StyleUnderline"/>
        </w:rPr>
        <w:t xml:space="preserve"> among regional governments. </w:t>
      </w:r>
      <w:r w:rsidRPr="00B54371">
        <w:rPr>
          <w:rStyle w:val="StyleUnderline"/>
          <w:highlight w:val="cyan"/>
        </w:rPr>
        <w:t>While officials insist the review is routine</w:t>
      </w:r>
      <w:r w:rsidRPr="006D5AE7">
        <w:rPr>
          <w:rStyle w:val="StyleUnderline"/>
        </w:rPr>
        <w:t xml:space="preserve">, it is difficult to separate it from Trump’s broader skepticism of alliances. </w:t>
      </w:r>
      <w:r w:rsidRPr="00B54371">
        <w:rPr>
          <w:rStyle w:val="StyleUnderline"/>
          <w:highlight w:val="cyan"/>
        </w:rPr>
        <w:t xml:space="preserve">In a </w:t>
      </w:r>
      <w:r w:rsidRPr="00B54371">
        <w:rPr>
          <w:rStyle w:val="Emphasis"/>
          <w:highlight w:val="cyan"/>
        </w:rPr>
        <w:t>region where deterrence depends on long-term commitments</w:t>
      </w:r>
      <w:r w:rsidRPr="00B54371">
        <w:rPr>
          <w:rStyle w:val="StyleUnderline"/>
          <w:highlight w:val="cyan"/>
        </w:rPr>
        <w:t xml:space="preserve">, even a </w:t>
      </w:r>
      <w:r w:rsidRPr="00B54371">
        <w:rPr>
          <w:rStyle w:val="Emphasis"/>
          <w:highlight w:val="cyan"/>
        </w:rPr>
        <w:t>hint of retrenchment</w:t>
      </w:r>
      <w:r w:rsidRPr="00B54371">
        <w:rPr>
          <w:rStyle w:val="StyleUnderline"/>
          <w:highlight w:val="cyan"/>
        </w:rPr>
        <w:t xml:space="preserve"> invites uncertainty. Many in Southeast Asia</w:t>
      </w:r>
      <w:r w:rsidRPr="006D5AE7">
        <w:rPr>
          <w:sz w:val="12"/>
        </w:rPr>
        <w:t xml:space="preserve"> are </w:t>
      </w:r>
      <w:r w:rsidRPr="006D5AE7">
        <w:rPr>
          <w:rStyle w:val="StyleUnderline"/>
        </w:rPr>
        <w:t xml:space="preserve">quietly </w:t>
      </w:r>
      <w:r w:rsidRPr="00B54371">
        <w:rPr>
          <w:rStyle w:val="StyleUnderline"/>
          <w:highlight w:val="cyan"/>
        </w:rPr>
        <w:t>ask</w:t>
      </w:r>
      <w:r w:rsidRPr="006D5AE7">
        <w:rPr>
          <w:rStyle w:val="StyleUnderline"/>
        </w:rPr>
        <w:t xml:space="preserve">ing: </w:t>
      </w:r>
      <w:r w:rsidRPr="00B54371">
        <w:rPr>
          <w:rStyle w:val="StyleUnderline"/>
          <w:highlight w:val="cyan"/>
        </w:rPr>
        <w:t>if the U</w:t>
      </w:r>
      <w:r w:rsidRPr="006D5AE7">
        <w:rPr>
          <w:rStyle w:val="StyleUnderline"/>
        </w:rPr>
        <w:t xml:space="preserve">nited </w:t>
      </w:r>
      <w:r w:rsidRPr="00B54371">
        <w:rPr>
          <w:rStyle w:val="StyleUnderline"/>
          <w:highlight w:val="cyan"/>
        </w:rPr>
        <w:t>S</w:t>
      </w:r>
      <w:r w:rsidRPr="006D5AE7">
        <w:rPr>
          <w:rStyle w:val="StyleUnderline"/>
        </w:rPr>
        <w:t xml:space="preserve">tates </w:t>
      </w:r>
      <w:r w:rsidRPr="00B54371">
        <w:rPr>
          <w:rStyle w:val="StyleUnderline"/>
          <w:highlight w:val="cyan"/>
        </w:rPr>
        <w:t>is reconsidering</w:t>
      </w:r>
      <w:r w:rsidRPr="006D5AE7">
        <w:rPr>
          <w:rStyle w:val="StyleUnderline"/>
        </w:rPr>
        <w:t xml:space="preserve"> its </w:t>
      </w:r>
      <w:r w:rsidRPr="00B54371">
        <w:rPr>
          <w:rStyle w:val="Emphasis"/>
          <w:highlight w:val="cyan"/>
        </w:rPr>
        <w:t>security priorities</w:t>
      </w:r>
      <w:r w:rsidRPr="00CF0D03">
        <w:rPr>
          <w:rStyle w:val="StyleUnderline"/>
        </w:rPr>
        <w:t>, what will it still defend?</w:t>
      </w:r>
    </w:p>
    <w:p w14:paraId="76732066" w14:textId="720569CF" w:rsidR="00D6199C" w:rsidRPr="00D6199C" w:rsidRDefault="000F6DF2" w:rsidP="00DA6894">
      <w:pPr>
        <w:pStyle w:val="Heading3"/>
      </w:pPr>
      <w:r>
        <w:t>2NC---!---UQ</w:t>
      </w:r>
    </w:p>
    <w:p w14:paraId="348F8C9C" w14:textId="14398917" w:rsidR="0080179F" w:rsidRDefault="001C04C6" w:rsidP="0080179F">
      <w:pPr>
        <w:pStyle w:val="Heading4"/>
      </w:pPr>
      <w:r w:rsidRPr="001C04C6">
        <w:rPr>
          <w:u w:val="single"/>
        </w:rPr>
        <w:t>Deterring</w:t>
      </w:r>
      <w:r>
        <w:t xml:space="preserve"> </w:t>
      </w:r>
      <w:r w:rsidRPr="001C04C6">
        <w:rPr>
          <w:u w:val="single"/>
        </w:rPr>
        <w:t>China</w:t>
      </w:r>
      <w:r>
        <w:t xml:space="preserve"> in the Indo-Pacific is the </w:t>
      </w:r>
      <w:r w:rsidRPr="001C04C6">
        <w:rPr>
          <w:u w:val="single"/>
        </w:rPr>
        <w:t>main</w:t>
      </w:r>
      <w:r>
        <w:t xml:space="preserve"> </w:t>
      </w:r>
      <w:r w:rsidRPr="001C04C6">
        <w:rPr>
          <w:u w:val="single"/>
        </w:rPr>
        <w:t>priority</w:t>
      </w:r>
      <w:r>
        <w:t xml:space="preserve"> of US strategic </w:t>
      </w:r>
      <w:r w:rsidRPr="001C04C6">
        <w:rPr>
          <w:u w:val="single"/>
        </w:rPr>
        <w:t>deployments</w:t>
      </w:r>
      <w:r>
        <w:t xml:space="preserve">. </w:t>
      </w:r>
    </w:p>
    <w:p w14:paraId="561B7C29" w14:textId="1F239A20" w:rsidR="0080179F" w:rsidRPr="0080179F" w:rsidRDefault="0080179F" w:rsidP="0080179F">
      <w:r w:rsidRPr="0080179F">
        <w:rPr>
          <w:rStyle w:val="Style13ptBold"/>
        </w:rPr>
        <w:t>Focus Taiwan ’25</w:t>
      </w:r>
      <w:r>
        <w:t xml:space="preserve"> [Focus Taiwan, </w:t>
      </w:r>
      <w:r w:rsidR="00DA6894">
        <w:t>the central news agency of Taiwan</w:t>
      </w:r>
      <w:r>
        <w:t>. April 5, 2025. Focus Taiwan “</w:t>
      </w:r>
      <w:r w:rsidRPr="0080179F">
        <w:t>Increased U.S. military presence in Indo-Pacific 'deterrence' to China: Analysts</w:t>
      </w:r>
      <w:r>
        <w:t xml:space="preserve">” </w:t>
      </w:r>
      <w:r w:rsidRPr="00B76F53">
        <w:t>https://focustaiwan.tw/politics/202504050008</w:t>
      </w:r>
      <w:r>
        <w:t xml:space="preserve"> </w:t>
      </w:r>
      <w:r w:rsidR="00B76F53">
        <w:t xml:space="preserve">Accessed 6.26.2025 // </w:t>
      </w:r>
      <w:r w:rsidR="00B76F53">
        <w:rPr>
          <w:b/>
          <w:i/>
        </w:rPr>
        <w:t>mosuQ</w:t>
      </w:r>
      <w:r w:rsidR="00B76F53">
        <w:t>]</w:t>
      </w:r>
    </w:p>
    <w:p w14:paraId="17CCB332" w14:textId="77777777" w:rsidR="0080179F" w:rsidRPr="00DA6894" w:rsidRDefault="0080179F" w:rsidP="0080179F">
      <w:pPr>
        <w:rPr>
          <w:sz w:val="12"/>
        </w:rPr>
      </w:pPr>
      <w:r w:rsidRPr="00DA6894">
        <w:rPr>
          <w:sz w:val="12"/>
        </w:rPr>
        <w:t xml:space="preserve">Taipei, April 5 (CNA) </w:t>
      </w:r>
      <w:r w:rsidRPr="00B54371">
        <w:rPr>
          <w:rStyle w:val="StyleUnderline"/>
          <w:highlight w:val="cyan"/>
        </w:rPr>
        <w:t>The U</w:t>
      </w:r>
      <w:r w:rsidRPr="00DA6894">
        <w:rPr>
          <w:rStyle w:val="StyleUnderline"/>
        </w:rPr>
        <w:t xml:space="preserve">nited </w:t>
      </w:r>
      <w:r w:rsidRPr="00B54371">
        <w:rPr>
          <w:rStyle w:val="StyleUnderline"/>
          <w:highlight w:val="cyan"/>
        </w:rPr>
        <w:t>S</w:t>
      </w:r>
      <w:r w:rsidRPr="00DA6894">
        <w:rPr>
          <w:rStyle w:val="StyleUnderline"/>
        </w:rPr>
        <w:t xml:space="preserve">tates' </w:t>
      </w:r>
      <w:r w:rsidRPr="00B54371">
        <w:rPr>
          <w:rStyle w:val="StyleUnderline"/>
          <w:highlight w:val="cyan"/>
        </w:rPr>
        <w:t xml:space="preserve">recent </w:t>
      </w:r>
      <w:r w:rsidRPr="00B54371">
        <w:rPr>
          <w:rStyle w:val="Emphasis"/>
          <w:highlight w:val="cyan"/>
        </w:rPr>
        <w:t>military activities</w:t>
      </w:r>
      <w:r w:rsidRPr="00B54371">
        <w:rPr>
          <w:rStyle w:val="StyleUnderline"/>
          <w:highlight w:val="cyan"/>
        </w:rPr>
        <w:t xml:space="preserve"> in the </w:t>
      </w:r>
      <w:r w:rsidRPr="00B54371">
        <w:rPr>
          <w:rStyle w:val="Emphasis"/>
          <w:highlight w:val="cyan"/>
        </w:rPr>
        <w:t>Indo-Pacific</w:t>
      </w:r>
      <w:r w:rsidRPr="00DA6894">
        <w:rPr>
          <w:rStyle w:val="StyleUnderline"/>
        </w:rPr>
        <w:t xml:space="preserve"> region </w:t>
      </w:r>
      <w:r w:rsidRPr="00B54371">
        <w:rPr>
          <w:rStyle w:val="StyleUnderline"/>
          <w:highlight w:val="cyan"/>
        </w:rPr>
        <w:t xml:space="preserve">are aimed at </w:t>
      </w:r>
      <w:r w:rsidRPr="00B54371">
        <w:rPr>
          <w:rStyle w:val="Emphasis"/>
          <w:highlight w:val="cyan"/>
        </w:rPr>
        <w:t>deterring China</w:t>
      </w:r>
      <w:r w:rsidRPr="00DA6894">
        <w:rPr>
          <w:rStyle w:val="StyleUnderline"/>
        </w:rPr>
        <w:t>, two analysts from a Taiwanese military-backed think tank told CNA</w:t>
      </w:r>
      <w:r w:rsidRPr="00DA6894">
        <w:rPr>
          <w:sz w:val="12"/>
        </w:rPr>
        <w:t>.</w:t>
      </w:r>
    </w:p>
    <w:p w14:paraId="4C75CAB3" w14:textId="77777777" w:rsidR="0080179F" w:rsidRPr="00DA6894" w:rsidRDefault="0080179F" w:rsidP="0080179F">
      <w:pPr>
        <w:rPr>
          <w:sz w:val="12"/>
        </w:rPr>
      </w:pPr>
      <w:r w:rsidRPr="00DA6894">
        <w:rPr>
          <w:rStyle w:val="StyleUnderline"/>
        </w:rPr>
        <w:t>The U.S. military exercises in the Indo-Pacific in recent years are clearly directed at China, said Shu Hsiao-huang (</w:t>
      </w:r>
      <w:r w:rsidRPr="00DA6894">
        <w:rPr>
          <w:rStyle w:val="StyleUnderline"/>
          <w:rFonts w:ascii="MS Gothic" w:eastAsia="MS Gothic" w:hAnsi="MS Gothic" w:cs="MS Gothic" w:hint="eastAsia"/>
        </w:rPr>
        <w:t>舒孝煌</w:t>
      </w:r>
      <w:r w:rsidRPr="00DA6894">
        <w:rPr>
          <w:rStyle w:val="StyleUnderline"/>
        </w:rPr>
        <w:t>), an associate research fellow at the Institute for National Defense and Security Research (INDSR), a Taipei-based think tank supported by Taiwan's Ministry of National Defense</w:t>
      </w:r>
      <w:r w:rsidRPr="00DA6894">
        <w:rPr>
          <w:sz w:val="12"/>
        </w:rPr>
        <w:t>.</w:t>
      </w:r>
    </w:p>
    <w:p w14:paraId="11A8E1B8" w14:textId="77777777" w:rsidR="0080179F" w:rsidRPr="00DA6894" w:rsidRDefault="0080179F" w:rsidP="0080179F">
      <w:pPr>
        <w:rPr>
          <w:sz w:val="12"/>
        </w:rPr>
      </w:pPr>
      <w:r w:rsidRPr="00DA6894">
        <w:rPr>
          <w:sz w:val="12"/>
        </w:rPr>
        <w:t>The U.S. has developed new military operational concepts in response to China's military expansion and potential military actions in the Indo-Pacific, such as the Marine's Expeditionary Advanced Base Operations (EABO), he said.</w:t>
      </w:r>
    </w:p>
    <w:p w14:paraId="5EDCA690" w14:textId="77777777" w:rsidR="0080179F" w:rsidRPr="00DA6894" w:rsidRDefault="0080179F" w:rsidP="0080179F">
      <w:pPr>
        <w:rPr>
          <w:sz w:val="12"/>
        </w:rPr>
      </w:pPr>
      <w:r w:rsidRPr="00DA6894">
        <w:rPr>
          <w:sz w:val="12"/>
        </w:rPr>
        <w:t xml:space="preserve">According to the Marine Corps website, </w:t>
      </w:r>
      <w:r w:rsidRPr="00DA6894">
        <w:rPr>
          <w:rStyle w:val="StyleUnderline"/>
        </w:rPr>
        <w:t xml:space="preserve">the EABO involves the </w:t>
      </w:r>
      <w:r w:rsidRPr="00B54371">
        <w:rPr>
          <w:rStyle w:val="StyleUnderline"/>
          <w:highlight w:val="cyan"/>
        </w:rPr>
        <w:t>employment of naval</w:t>
      </w:r>
      <w:r w:rsidRPr="00DA6894">
        <w:rPr>
          <w:rStyle w:val="StyleUnderline"/>
        </w:rPr>
        <w:t xml:space="preserve"> expeditionary </w:t>
      </w:r>
      <w:r w:rsidRPr="00B54371">
        <w:rPr>
          <w:rStyle w:val="StyleUnderline"/>
          <w:highlight w:val="cyan"/>
        </w:rPr>
        <w:t>forces</w:t>
      </w:r>
      <w:r w:rsidRPr="00DA6894">
        <w:rPr>
          <w:rStyle w:val="StyleUnderline"/>
        </w:rPr>
        <w:t xml:space="preserve"> from a series of locations ashore or inshore </w:t>
      </w:r>
      <w:r w:rsidRPr="00B54371">
        <w:rPr>
          <w:rStyle w:val="StyleUnderline"/>
          <w:highlight w:val="cyan"/>
        </w:rPr>
        <w:t>within a</w:t>
      </w:r>
      <w:r w:rsidRPr="00DA6894">
        <w:rPr>
          <w:rStyle w:val="StyleUnderline"/>
        </w:rPr>
        <w:t xml:space="preserve"> </w:t>
      </w:r>
      <w:r w:rsidRPr="00DA6894">
        <w:rPr>
          <w:rStyle w:val="Emphasis"/>
        </w:rPr>
        <w:t xml:space="preserve">contested or </w:t>
      </w:r>
      <w:r w:rsidRPr="00B54371">
        <w:rPr>
          <w:rStyle w:val="Emphasis"/>
          <w:highlight w:val="cyan"/>
        </w:rPr>
        <w:t>potentially contested maritime area</w:t>
      </w:r>
      <w:r w:rsidRPr="00DA6894">
        <w:rPr>
          <w:rStyle w:val="StyleUnderline"/>
        </w:rPr>
        <w:t xml:space="preserve"> in order </w:t>
      </w:r>
      <w:r w:rsidRPr="00B54371">
        <w:rPr>
          <w:rStyle w:val="StyleUnderline"/>
          <w:highlight w:val="cyan"/>
        </w:rPr>
        <w:t xml:space="preserve">to conduct </w:t>
      </w:r>
      <w:r w:rsidRPr="00B54371">
        <w:rPr>
          <w:rStyle w:val="Emphasis"/>
          <w:highlight w:val="cyan"/>
        </w:rPr>
        <w:t>sea denial</w:t>
      </w:r>
      <w:r w:rsidRPr="00B54371">
        <w:rPr>
          <w:rStyle w:val="StyleUnderline"/>
          <w:highlight w:val="cyan"/>
        </w:rPr>
        <w:t xml:space="preserve">, support </w:t>
      </w:r>
      <w:r w:rsidRPr="00B54371">
        <w:rPr>
          <w:rStyle w:val="Emphasis"/>
          <w:highlight w:val="cyan"/>
        </w:rPr>
        <w:t>sea control</w:t>
      </w:r>
      <w:r w:rsidRPr="00B54371">
        <w:rPr>
          <w:rStyle w:val="StyleUnderline"/>
          <w:highlight w:val="cyan"/>
        </w:rPr>
        <w:t xml:space="preserve">, or enable </w:t>
      </w:r>
      <w:r w:rsidRPr="00B54371">
        <w:rPr>
          <w:rStyle w:val="Emphasis"/>
          <w:highlight w:val="cyan"/>
        </w:rPr>
        <w:t>fleet sustainment</w:t>
      </w:r>
      <w:r w:rsidRPr="00DA6894">
        <w:rPr>
          <w:sz w:val="12"/>
        </w:rPr>
        <w:t>.</w:t>
      </w:r>
    </w:p>
    <w:p w14:paraId="4F502EDB" w14:textId="77777777" w:rsidR="0080179F" w:rsidRPr="00DA6894" w:rsidRDefault="0080179F" w:rsidP="0080179F">
      <w:pPr>
        <w:rPr>
          <w:sz w:val="12"/>
        </w:rPr>
      </w:pPr>
      <w:r w:rsidRPr="00DA6894">
        <w:rPr>
          <w:sz w:val="12"/>
        </w:rPr>
        <w:t xml:space="preserve">Shu said that </w:t>
      </w:r>
      <w:r w:rsidRPr="00DA6894">
        <w:rPr>
          <w:rStyle w:val="StyleUnderline"/>
        </w:rPr>
        <w:t xml:space="preserve">in addition to the U.S. forces stationed in Japan, its </w:t>
      </w:r>
      <w:r w:rsidRPr="00B54371">
        <w:rPr>
          <w:rStyle w:val="StyleUnderline"/>
          <w:highlight w:val="cyan"/>
        </w:rPr>
        <w:t xml:space="preserve">deployments in South Korea have also seen a </w:t>
      </w:r>
      <w:r w:rsidRPr="00B54371">
        <w:rPr>
          <w:rStyle w:val="Emphasis"/>
          <w:highlight w:val="cyan"/>
        </w:rPr>
        <w:t>"shift" of focus with the aim of countering China</w:t>
      </w:r>
      <w:r w:rsidRPr="00DA6894">
        <w:rPr>
          <w:sz w:val="12"/>
        </w:rPr>
        <w:t>.</w:t>
      </w:r>
    </w:p>
    <w:p w14:paraId="0D134B51" w14:textId="77777777" w:rsidR="0080179F" w:rsidRPr="00DA6894" w:rsidRDefault="0080179F" w:rsidP="0080179F">
      <w:pPr>
        <w:rPr>
          <w:sz w:val="12"/>
        </w:rPr>
      </w:pPr>
      <w:r w:rsidRPr="00DA6894">
        <w:rPr>
          <w:sz w:val="12"/>
        </w:rPr>
        <w:t xml:space="preserve">These developments show that the </w:t>
      </w:r>
      <w:r w:rsidRPr="00B54371">
        <w:rPr>
          <w:rStyle w:val="StyleUnderline"/>
          <w:highlight w:val="cyan"/>
        </w:rPr>
        <w:t xml:space="preserve">U.S. strategic deployment is concentrated on </w:t>
      </w:r>
      <w:r w:rsidRPr="00B54371">
        <w:rPr>
          <w:rStyle w:val="Emphasis"/>
          <w:highlight w:val="cyan"/>
        </w:rPr>
        <w:t>responding</w:t>
      </w:r>
      <w:r w:rsidRPr="00B54371">
        <w:rPr>
          <w:rStyle w:val="StyleUnderline"/>
          <w:highlight w:val="cyan"/>
        </w:rPr>
        <w:t xml:space="preserve"> to</w:t>
      </w:r>
      <w:r w:rsidRPr="00DA6894">
        <w:rPr>
          <w:rStyle w:val="StyleUnderline"/>
        </w:rPr>
        <w:t xml:space="preserve"> "potential threats from China" and potential People's Liberation Army's </w:t>
      </w:r>
      <w:r w:rsidRPr="00B54371">
        <w:rPr>
          <w:rStyle w:val="StyleUnderline"/>
          <w:highlight w:val="cyan"/>
        </w:rPr>
        <w:t xml:space="preserve">actions in the </w:t>
      </w:r>
      <w:r w:rsidRPr="00B54371">
        <w:rPr>
          <w:rStyle w:val="Emphasis"/>
          <w:highlight w:val="cyan"/>
        </w:rPr>
        <w:t>Taiwan Strait</w:t>
      </w:r>
      <w:r w:rsidRPr="00DA6894">
        <w:rPr>
          <w:rStyle w:val="StyleUnderline"/>
        </w:rPr>
        <w:t xml:space="preserve">, </w:t>
      </w:r>
      <w:r w:rsidRPr="00B54371">
        <w:rPr>
          <w:rStyle w:val="StyleUnderline"/>
          <w:highlight w:val="cyan"/>
        </w:rPr>
        <w:t xml:space="preserve">and the </w:t>
      </w:r>
      <w:r w:rsidRPr="00B54371">
        <w:rPr>
          <w:rStyle w:val="Emphasis"/>
          <w:highlight w:val="cyan"/>
        </w:rPr>
        <w:t>East and South China seas</w:t>
      </w:r>
      <w:r w:rsidRPr="00DA6894">
        <w:rPr>
          <w:sz w:val="12"/>
        </w:rPr>
        <w:t>, he added.</w:t>
      </w:r>
    </w:p>
    <w:p w14:paraId="18A0E610" w14:textId="77777777" w:rsidR="0080179F" w:rsidRPr="00DA6894" w:rsidRDefault="0080179F" w:rsidP="0080179F">
      <w:pPr>
        <w:rPr>
          <w:sz w:val="12"/>
        </w:rPr>
      </w:pPr>
      <w:r w:rsidRPr="00DA6894">
        <w:rPr>
          <w:sz w:val="12"/>
        </w:rPr>
        <w:t>Shu made the comments</w:t>
      </w:r>
      <w:r w:rsidRPr="00DA6894">
        <w:t xml:space="preserve"> </w:t>
      </w:r>
      <w:r w:rsidRPr="00DA6894">
        <w:rPr>
          <w:rStyle w:val="StyleUnderline"/>
        </w:rPr>
        <w:t xml:space="preserve">shortly after </w:t>
      </w:r>
      <w:r w:rsidRPr="00B54371">
        <w:rPr>
          <w:rStyle w:val="Emphasis"/>
          <w:highlight w:val="cyan"/>
        </w:rPr>
        <w:t>U.S. Defense Secretary Pete Hegseth</w:t>
      </w:r>
      <w:r w:rsidRPr="00DA6894">
        <w:rPr>
          <w:rStyle w:val="StyleUnderline"/>
        </w:rPr>
        <w:t xml:space="preserve"> stressed the Pentagon's efforts to "</w:t>
      </w:r>
      <w:r w:rsidRPr="00DA6894">
        <w:rPr>
          <w:rStyle w:val="Emphasis"/>
        </w:rPr>
        <w:t>reestablish deterrence</w:t>
      </w:r>
      <w:r w:rsidRPr="00DA6894">
        <w:rPr>
          <w:rStyle w:val="StyleUnderline"/>
        </w:rPr>
        <w:t>" in the Indo-Pacific region</w:t>
      </w:r>
      <w:r w:rsidRPr="00DA6894">
        <w:rPr>
          <w:sz w:val="12"/>
        </w:rPr>
        <w:t xml:space="preserve"> while strengthening its cooperation with allies, during his visits to Japan and the Philippines last week.</w:t>
      </w:r>
    </w:p>
    <w:p w14:paraId="66641F73" w14:textId="77777777" w:rsidR="0080179F" w:rsidRPr="00DA6894" w:rsidRDefault="0080179F" w:rsidP="0080179F">
      <w:pPr>
        <w:rPr>
          <w:sz w:val="12"/>
        </w:rPr>
      </w:pPr>
      <w:r w:rsidRPr="00DA6894">
        <w:rPr>
          <w:sz w:val="12"/>
        </w:rPr>
        <w:t xml:space="preserve">At the same time, the Washington Post reported at the end of March that </w:t>
      </w:r>
      <w:r w:rsidRPr="00DA6894">
        <w:rPr>
          <w:rStyle w:val="StyleUnderline"/>
        </w:rPr>
        <w:t xml:space="preserve">a secret interim internal guidance memo signed by Hegseth had </w:t>
      </w:r>
      <w:r w:rsidRPr="00B54371">
        <w:rPr>
          <w:rStyle w:val="StyleUnderline"/>
          <w:highlight w:val="cyan"/>
        </w:rPr>
        <w:t xml:space="preserve">called for the U.S. military to </w:t>
      </w:r>
      <w:r w:rsidRPr="00B54371">
        <w:rPr>
          <w:rStyle w:val="Emphasis"/>
          <w:highlight w:val="cyan"/>
        </w:rPr>
        <w:t>prioritize deterring a Chinese takeover</w:t>
      </w:r>
      <w:r w:rsidRPr="00DA6894">
        <w:rPr>
          <w:rStyle w:val="Emphasis"/>
        </w:rPr>
        <w:t xml:space="preserve"> of Taiwan</w:t>
      </w:r>
      <w:r w:rsidRPr="00DA6894">
        <w:rPr>
          <w:sz w:val="12"/>
        </w:rPr>
        <w:t>.</w:t>
      </w:r>
    </w:p>
    <w:p w14:paraId="61B73D21" w14:textId="77777777" w:rsidR="0080179F" w:rsidRPr="00DA6894" w:rsidRDefault="0080179F" w:rsidP="0080179F">
      <w:pPr>
        <w:rPr>
          <w:sz w:val="12"/>
        </w:rPr>
      </w:pPr>
      <w:r w:rsidRPr="00DA6894">
        <w:rPr>
          <w:sz w:val="12"/>
        </w:rPr>
        <w:t>Speaking with CNA, Su Tzu-yun (</w:t>
      </w:r>
      <w:r w:rsidRPr="00DA6894">
        <w:rPr>
          <w:rFonts w:ascii="MS Gothic" w:eastAsia="MS Gothic" w:hAnsi="MS Gothic" w:cs="MS Gothic" w:hint="eastAsia"/>
          <w:sz w:val="12"/>
        </w:rPr>
        <w:t>蘇紫雲</w:t>
      </w:r>
      <w:r w:rsidRPr="00DA6894">
        <w:rPr>
          <w:sz w:val="12"/>
        </w:rPr>
        <w:t>), director of INDSR's division of defense strategy and resources, said U.S. President Donald Trump has placed much less emphasis on Europe after returning to office in January and concentrated American resources in the Indo-Pacific region.</w:t>
      </w:r>
    </w:p>
    <w:p w14:paraId="096AA879" w14:textId="2A177A30" w:rsidR="0080179F" w:rsidRPr="00DA6894" w:rsidRDefault="0080179F" w:rsidP="0080179F">
      <w:pPr>
        <w:rPr>
          <w:sz w:val="12"/>
        </w:rPr>
      </w:pPr>
      <w:r w:rsidRPr="00B54371">
        <w:rPr>
          <w:rStyle w:val="StyleUnderline"/>
          <w:highlight w:val="cyan"/>
        </w:rPr>
        <w:t>The U.S. military is</w:t>
      </w:r>
      <w:r w:rsidRPr="00DA6894">
        <w:rPr>
          <w:rStyle w:val="StyleUnderline"/>
        </w:rPr>
        <w:t xml:space="preserve"> "</w:t>
      </w:r>
      <w:r w:rsidRPr="00B54371">
        <w:rPr>
          <w:rStyle w:val="Emphasis"/>
          <w:highlight w:val="cyan"/>
        </w:rPr>
        <w:t>preparing</w:t>
      </w:r>
      <w:r w:rsidRPr="00B54371">
        <w:rPr>
          <w:rStyle w:val="StyleUnderline"/>
          <w:highlight w:val="cyan"/>
        </w:rPr>
        <w:t xml:space="preserve"> for</w:t>
      </w:r>
      <w:r w:rsidRPr="00DA6894">
        <w:rPr>
          <w:rStyle w:val="StyleUnderline"/>
        </w:rPr>
        <w:t xml:space="preserve"> potential </w:t>
      </w:r>
      <w:r w:rsidRPr="00B54371">
        <w:rPr>
          <w:rStyle w:val="StyleUnderline"/>
          <w:highlight w:val="cyan"/>
        </w:rPr>
        <w:t>Chinese maneuvers</w:t>
      </w:r>
      <w:r w:rsidRPr="00DA6894">
        <w:rPr>
          <w:rStyle w:val="StyleUnderline"/>
        </w:rPr>
        <w:t xml:space="preserve"> in </w:t>
      </w:r>
      <w:r w:rsidRPr="00DA6894">
        <w:rPr>
          <w:rStyle w:val="Emphasis"/>
        </w:rPr>
        <w:t>2027</w:t>
      </w:r>
      <w:r w:rsidRPr="00DA6894">
        <w:rPr>
          <w:rStyle w:val="StyleUnderline"/>
        </w:rPr>
        <w:t>,"</w:t>
      </w:r>
      <w:r w:rsidRPr="00DA6894">
        <w:rPr>
          <w:sz w:val="12"/>
        </w:rPr>
        <w:t xml:space="preserve"> Su argued, adding Taiwan must also strengthen its own defense capabilities to "offset" the PLA's military advantage.</w:t>
      </w:r>
    </w:p>
    <w:p w14:paraId="6F17EC5B" w14:textId="6D738787" w:rsidR="00D6199C" w:rsidRDefault="001C04C6" w:rsidP="00D6199C">
      <w:pPr>
        <w:pStyle w:val="Heading4"/>
      </w:pPr>
      <w:r>
        <w:t xml:space="preserve">The region has </w:t>
      </w:r>
      <w:r w:rsidRPr="001C04C6">
        <w:rPr>
          <w:u w:val="single"/>
        </w:rPr>
        <w:t>NATO</w:t>
      </w:r>
      <w:r>
        <w:t xml:space="preserve">’s focus. </w:t>
      </w:r>
    </w:p>
    <w:p w14:paraId="6BB3B2B1" w14:textId="2AFD0358" w:rsidR="001C04C6" w:rsidRPr="00D6199C" w:rsidRDefault="001C04C6" w:rsidP="001C04C6">
      <w:r w:rsidRPr="00D6199C">
        <w:rPr>
          <w:rStyle w:val="Style13ptBold"/>
        </w:rPr>
        <w:t>Dominguez ’25</w:t>
      </w:r>
      <w:r>
        <w:t xml:space="preserve"> [Gabriel Dominguez, Asia Pacific and Defense Reporter for The Japan Times; BA, political and communications science, University of Munster. April 7, 2025. The Japan Times “</w:t>
      </w:r>
      <w:r w:rsidRPr="00D6199C">
        <w:t>With focus on ‘projecting power,’ NATO eyes greater Indo-Pacific role</w:t>
      </w:r>
      <w:r>
        <w:t xml:space="preserve">” </w:t>
      </w:r>
      <w:r w:rsidRPr="00B76F53">
        <w:t>https://www.japantimes.co.jp/news/2025/04/07/asia-pacific/politics/nato-mark-rutte-asia/</w:t>
      </w:r>
      <w:r>
        <w:t xml:space="preserve"> </w:t>
      </w:r>
      <w:r w:rsidR="00B76F53">
        <w:t xml:space="preserve">Accessed 6.26.2025 // </w:t>
      </w:r>
      <w:r w:rsidR="00B76F53">
        <w:rPr>
          <w:b/>
          <w:i/>
        </w:rPr>
        <w:t>mosuQ</w:t>
      </w:r>
      <w:r w:rsidR="00B76F53">
        <w:t>]</w:t>
      </w:r>
    </w:p>
    <w:p w14:paraId="5E7C761D" w14:textId="77777777" w:rsidR="00D6199C" w:rsidRPr="001C04C6" w:rsidRDefault="00D6199C" w:rsidP="00D6199C">
      <w:pPr>
        <w:rPr>
          <w:sz w:val="12"/>
        </w:rPr>
      </w:pPr>
      <w:r w:rsidRPr="001C04C6">
        <w:rPr>
          <w:sz w:val="12"/>
        </w:rPr>
        <w:t xml:space="preserve">Brussels – </w:t>
      </w:r>
      <w:r w:rsidRPr="00B54371">
        <w:rPr>
          <w:rStyle w:val="StyleUnderline"/>
          <w:highlight w:val="cyan"/>
        </w:rPr>
        <w:t>As the U</w:t>
      </w:r>
      <w:r w:rsidRPr="001C04C6">
        <w:rPr>
          <w:rStyle w:val="StyleUnderline"/>
        </w:rPr>
        <w:t xml:space="preserve">nited </w:t>
      </w:r>
      <w:r w:rsidRPr="00B54371">
        <w:rPr>
          <w:rStyle w:val="StyleUnderline"/>
          <w:highlight w:val="cyan"/>
        </w:rPr>
        <w:t>S</w:t>
      </w:r>
      <w:r w:rsidRPr="001C04C6">
        <w:rPr>
          <w:rStyle w:val="StyleUnderline"/>
        </w:rPr>
        <w:t xml:space="preserve">tates </w:t>
      </w:r>
      <w:r w:rsidRPr="00B54371">
        <w:rPr>
          <w:rStyle w:val="StyleUnderline"/>
          <w:highlight w:val="cyan"/>
        </w:rPr>
        <w:t xml:space="preserve">steps up its </w:t>
      </w:r>
      <w:r w:rsidRPr="00B54371">
        <w:rPr>
          <w:rStyle w:val="Emphasis"/>
          <w:highlight w:val="cyan"/>
        </w:rPr>
        <w:t>security engagement</w:t>
      </w:r>
      <w:r w:rsidRPr="00B54371">
        <w:rPr>
          <w:rStyle w:val="StyleUnderline"/>
          <w:highlight w:val="cyan"/>
        </w:rPr>
        <w:t xml:space="preserve"> in the Indo-Pacific, </w:t>
      </w:r>
      <w:r w:rsidRPr="00B54371">
        <w:rPr>
          <w:rStyle w:val="Emphasis"/>
          <w:highlight w:val="cyan"/>
        </w:rPr>
        <w:t>NATO</w:t>
      </w:r>
      <w:r w:rsidRPr="001C04C6">
        <w:rPr>
          <w:rStyle w:val="StyleUnderline"/>
        </w:rPr>
        <w:t xml:space="preserve"> Secretary-General Mark Rutte expects the </w:t>
      </w:r>
      <w:r w:rsidRPr="001C04C6">
        <w:rPr>
          <w:rStyle w:val="Emphasis"/>
        </w:rPr>
        <w:t>military alliance</w:t>
      </w:r>
      <w:r w:rsidRPr="001C04C6">
        <w:rPr>
          <w:rStyle w:val="StyleUnderline"/>
        </w:rPr>
        <w:t xml:space="preserve"> to </w:t>
      </w:r>
      <w:r w:rsidRPr="00B54371">
        <w:rPr>
          <w:rStyle w:val="StyleUnderline"/>
          <w:highlight w:val="cyan"/>
        </w:rPr>
        <w:t xml:space="preserve">also </w:t>
      </w:r>
      <w:r w:rsidRPr="00B54371">
        <w:rPr>
          <w:rStyle w:val="Emphasis"/>
          <w:highlight w:val="cyan"/>
        </w:rPr>
        <w:t>ramp up engagement</w:t>
      </w:r>
      <w:r w:rsidRPr="001C04C6">
        <w:rPr>
          <w:sz w:val="12"/>
        </w:rPr>
        <w:t xml:space="preserve"> by supporting Washington in "projecting collective power" </w:t>
      </w:r>
      <w:r w:rsidRPr="001C04C6">
        <w:rPr>
          <w:rStyle w:val="StyleUnderline"/>
        </w:rPr>
        <w:t xml:space="preserve">into the strategically important </w:t>
      </w:r>
      <w:r w:rsidRPr="001C04C6">
        <w:rPr>
          <w:rStyle w:val="Emphasis"/>
        </w:rPr>
        <w:t>region</w:t>
      </w:r>
      <w:r w:rsidRPr="001C04C6">
        <w:rPr>
          <w:sz w:val="12"/>
        </w:rPr>
        <w:t xml:space="preserve"> as threats become increasingly interconnected.</w:t>
      </w:r>
    </w:p>
    <w:p w14:paraId="732A9B3B" w14:textId="77777777" w:rsidR="00D6199C" w:rsidRPr="001C04C6" w:rsidRDefault="00D6199C" w:rsidP="00D6199C">
      <w:pPr>
        <w:rPr>
          <w:sz w:val="12"/>
        </w:rPr>
      </w:pPr>
      <w:r w:rsidRPr="001C04C6">
        <w:rPr>
          <w:sz w:val="12"/>
        </w:rPr>
        <w:t>While NATO has no plans to extend Article 5 — its mutual security commitment — to Asia, "the U.S. wants NATO to be more involved (in the region) ... in a sense of projecting power," Rutte told The Japan Times ahead of a planned trip to Japan on Tuesday and Wednesday, his first to the Indo-Pacific since taking office last October.</w:t>
      </w:r>
    </w:p>
    <w:p w14:paraId="33ECE377" w14:textId="77777777" w:rsidR="00D6199C" w:rsidRPr="001C04C6" w:rsidRDefault="00D6199C" w:rsidP="00D6199C">
      <w:pPr>
        <w:rPr>
          <w:sz w:val="12"/>
        </w:rPr>
      </w:pPr>
      <w:r w:rsidRPr="001C04C6">
        <w:rPr>
          <w:sz w:val="12"/>
        </w:rPr>
        <w:t>"</w:t>
      </w:r>
      <w:r w:rsidRPr="001C04C6">
        <w:rPr>
          <w:rStyle w:val="StyleUnderline"/>
        </w:rPr>
        <w:t xml:space="preserve">When it comes to </w:t>
      </w:r>
      <w:r w:rsidRPr="00B54371">
        <w:rPr>
          <w:rStyle w:val="StyleUnderline"/>
          <w:highlight w:val="cyan"/>
        </w:rPr>
        <w:t xml:space="preserve">NATO as an </w:t>
      </w:r>
      <w:r w:rsidRPr="00B54371">
        <w:rPr>
          <w:rStyle w:val="Emphasis"/>
          <w:highlight w:val="cyan"/>
        </w:rPr>
        <w:t>alliance</w:t>
      </w:r>
      <w:r w:rsidRPr="00B54371">
        <w:rPr>
          <w:rStyle w:val="StyleUnderline"/>
          <w:highlight w:val="cyan"/>
        </w:rPr>
        <w:t xml:space="preserve"> becoming </w:t>
      </w:r>
      <w:r w:rsidRPr="00B54371">
        <w:rPr>
          <w:rStyle w:val="Emphasis"/>
          <w:highlight w:val="cyan"/>
        </w:rPr>
        <w:t>more involved</w:t>
      </w:r>
      <w:r w:rsidRPr="00B54371">
        <w:rPr>
          <w:rStyle w:val="StyleUnderline"/>
          <w:highlight w:val="cyan"/>
        </w:rPr>
        <w:t xml:space="preserve"> in the Indo-Pacific</w:t>
      </w:r>
      <w:r w:rsidRPr="001C04C6">
        <w:rPr>
          <w:rStyle w:val="StyleUnderline"/>
        </w:rPr>
        <w:t xml:space="preserve">, </w:t>
      </w:r>
      <w:r w:rsidRPr="00B54371">
        <w:rPr>
          <w:rStyle w:val="StyleUnderline"/>
          <w:highlight w:val="cyan"/>
        </w:rPr>
        <w:t xml:space="preserve">there is </w:t>
      </w:r>
      <w:r w:rsidRPr="00B54371">
        <w:rPr>
          <w:rStyle w:val="Emphasis"/>
          <w:highlight w:val="cyan"/>
        </w:rPr>
        <w:t>general agreement</w:t>
      </w:r>
      <w:r w:rsidRPr="001C04C6">
        <w:rPr>
          <w:rStyle w:val="StyleUnderline"/>
        </w:rPr>
        <w:t xml:space="preserve"> on this</w:t>
      </w:r>
      <w:r w:rsidRPr="001C04C6">
        <w:rPr>
          <w:sz w:val="12"/>
        </w:rPr>
        <w:t>," the chief of the 32-member alliance said in an exclusive interview. He did not offer further details of what this would entail.</w:t>
      </w:r>
    </w:p>
    <w:p w14:paraId="2E3E1AEC" w14:textId="44921999" w:rsidR="00D6199C" w:rsidRPr="001C04C6" w:rsidRDefault="00D6199C" w:rsidP="00D6199C">
      <w:pPr>
        <w:rPr>
          <w:sz w:val="12"/>
        </w:rPr>
      </w:pPr>
      <w:r w:rsidRPr="001C04C6">
        <w:rPr>
          <w:rStyle w:val="StyleUnderline"/>
        </w:rPr>
        <w:t xml:space="preserve">The U.S. accounts for about half of the NATO allies' combined gross domestic product, so by working with the remaining </w:t>
      </w:r>
      <w:r w:rsidRPr="00B54371">
        <w:rPr>
          <w:rStyle w:val="Emphasis"/>
          <w:highlight w:val="cyan"/>
        </w:rPr>
        <w:t>31 members</w:t>
      </w:r>
      <w:r w:rsidRPr="001C04C6">
        <w:rPr>
          <w:rStyle w:val="StyleUnderline"/>
        </w:rPr>
        <w:t>, this will "</w:t>
      </w:r>
      <w:r w:rsidRPr="00B54371">
        <w:rPr>
          <w:rStyle w:val="Emphasis"/>
          <w:highlight w:val="cyan"/>
        </w:rPr>
        <w:t>double the impact</w:t>
      </w:r>
      <w:r w:rsidRPr="001C04C6">
        <w:rPr>
          <w:rStyle w:val="StyleUnderline"/>
        </w:rPr>
        <w:t xml:space="preserve"> you have ... in terms </w:t>
      </w:r>
      <w:r w:rsidRPr="00B54371">
        <w:rPr>
          <w:rStyle w:val="StyleUnderline"/>
          <w:highlight w:val="cyan"/>
        </w:rPr>
        <w:t xml:space="preserve">of </w:t>
      </w:r>
      <w:r w:rsidRPr="00B54371">
        <w:rPr>
          <w:rStyle w:val="Emphasis"/>
          <w:highlight w:val="cyan"/>
        </w:rPr>
        <w:t>projecting power</w:t>
      </w:r>
      <w:r w:rsidRPr="001C04C6">
        <w:rPr>
          <w:rStyle w:val="StyleUnderline"/>
        </w:rPr>
        <w:t xml:space="preserve"> on the world stage, including </w:t>
      </w:r>
      <w:r w:rsidRPr="00B54371">
        <w:rPr>
          <w:rStyle w:val="StyleUnderline"/>
          <w:highlight w:val="cyan"/>
        </w:rPr>
        <w:t xml:space="preserve">in the </w:t>
      </w:r>
      <w:r w:rsidRPr="00B54371">
        <w:rPr>
          <w:rStyle w:val="Emphasis"/>
          <w:highlight w:val="cyan"/>
        </w:rPr>
        <w:t>Indo-Pacific</w:t>
      </w:r>
      <w:r w:rsidRPr="001C04C6">
        <w:rPr>
          <w:rStyle w:val="StyleUnderline"/>
        </w:rPr>
        <w:t>,"</w:t>
      </w:r>
      <w:r w:rsidRPr="001C04C6">
        <w:rPr>
          <w:sz w:val="12"/>
        </w:rPr>
        <w:t xml:space="preserve"> Rutte said.</w:t>
      </w:r>
    </w:p>
    <w:p w14:paraId="3D8C3803" w14:textId="0390B4ED" w:rsidR="003306A6" w:rsidRDefault="003306A6" w:rsidP="003306A6">
      <w:pPr>
        <w:pStyle w:val="Heading3"/>
      </w:pPr>
      <w:r>
        <w:t>2NC---</w:t>
      </w:r>
      <w:r w:rsidR="00CF0D03">
        <w:t>!</w:t>
      </w:r>
      <w:r>
        <w:t xml:space="preserve">---UQ---AT: US </w:t>
      </w:r>
      <w:r w:rsidR="006158F2">
        <w:t>Lost Focus in the Squo</w:t>
      </w:r>
    </w:p>
    <w:p w14:paraId="2A9635A5" w14:textId="71AF1E39" w:rsidR="00967758" w:rsidRPr="00A26DEC" w:rsidRDefault="00A26DEC" w:rsidP="00967758">
      <w:pPr>
        <w:pStyle w:val="Heading4"/>
      </w:pPr>
      <w:r>
        <w:t xml:space="preserve">Defense Dept is making foreign policy </w:t>
      </w:r>
      <w:r w:rsidRPr="00A26DEC">
        <w:rPr>
          <w:u w:val="single"/>
        </w:rPr>
        <w:t>strategy</w:t>
      </w:r>
      <w:r>
        <w:t xml:space="preserve"> </w:t>
      </w:r>
      <w:r w:rsidRPr="00A26DEC">
        <w:rPr>
          <w:u w:val="single"/>
        </w:rPr>
        <w:t>changes</w:t>
      </w:r>
      <w:r>
        <w:t>---</w:t>
      </w:r>
      <w:r w:rsidRPr="00A26DEC">
        <w:rPr>
          <w:u w:val="single"/>
        </w:rPr>
        <w:t>aid</w:t>
      </w:r>
      <w:r>
        <w:t xml:space="preserve">, staff, and </w:t>
      </w:r>
      <w:r w:rsidRPr="00A26DEC">
        <w:rPr>
          <w:u w:val="single"/>
        </w:rPr>
        <w:t>info</w:t>
      </w:r>
      <w:r>
        <w:t xml:space="preserve"> </w:t>
      </w:r>
      <w:r w:rsidRPr="00A26DEC">
        <w:rPr>
          <w:u w:val="single"/>
        </w:rPr>
        <w:t>programs</w:t>
      </w:r>
      <w:r>
        <w:t xml:space="preserve"> </w:t>
      </w:r>
      <w:r w:rsidRPr="00A26DEC">
        <w:t>don’t</w:t>
      </w:r>
      <w:r>
        <w:t xml:space="preserve"> reflect mutual interest </w:t>
      </w:r>
      <w:r w:rsidRPr="00A26DEC">
        <w:rPr>
          <w:u w:val="single"/>
        </w:rPr>
        <w:t>focus</w:t>
      </w:r>
      <w:r>
        <w:t xml:space="preserve">. </w:t>
      </w:r>
    </w:p>
    <w:p w14:paraId="088B16E5" w14:textId="160FA254" w:rsidR="00DA6894" w:rsidRPr="00967758" w:rsidRDefault="00DA6894" w:rsidP="00DA6894">
      <w:r w:rsidRPr="00967758">
        <w:rPr>
          <w:rStyle w:val="Style13ptBold"/>
        </w:rPr>
        <w:t>Olay ’25</w:t>
      </w:r>
      <w:r>
        <w:t xml:space="preserve"> [Matthew Olay, news writer at the Dept of Defense; BA, University of California-Los Angeles; Writing and Broadcasting / Mass Communication and Media Studies certification, Defense Information School. May 30, 2025. United States Department of Defense, DOD News “</w:t>
      </w:r>
      <w:r w:rsidRPr="00967758">
        <w:t>Hegseth Outlines U.S. Vision for Indo-Pacific, Addresses China Threat</w:t>
      </w:r>
      <w:r>
        <w:t xml:space="preserve">” </w:t>
      </w:r>
      <w:r w:rsidRPr="00B76F53">
        <w:t>https://www.defense.gov/News/News-Stories/Article/Article/4202504/hegseth-outlines-us-vision-for-indo-pacific-addresses-china-threat/</w:t>
      </w:r>
      <w:r>
        <w:t xml:space="preserve"> </w:t>
      </w:r>
      <w:r w:rsidR="00B76F53">
        <w:t xml:space="preserve">Accessed 6.26.2025 // </w:t>
      </w:r>
      <w:r w:rsidR="00B76F53">
        <w:rPr>
          <w:b/>
          <w:i/>
        </w:rPr>
        <w:t>mosuQ</w:t>
      </w:r>
      <w:r w:rsidR="00B76F53">
        <w:t>]</w:t>
      </w:r>
    </w:p>
    <w:p w14:paraId="51381094" w14:textId="2F97E238" w:rsidR="00967758" w:rsidRPr="00A26DEC" w:rsidRDefault="00967758" w:rsidP="00967758">
      <w:pPr>
        <w:rPr>
          <w:sz w:val="12"/>
        </w:rPr>
      </w:pPr>
      <w:r w:rsidRPr="00B54371">
        <w:rPr>
          <w:rStyle w:val="StyleUnderline"/>
          <w:highlight w:val="cyan"/>
        </w:rPr>
        <w:t xml:space="preserve">Regarding </w:t>
      </w:r>
      <w:r w:rsidRPr="00B54371">
        <w:rPr>
          <w:rStyle w:val="Emphasis"/>
          <w:highlight w:val="cyan"/>
        </w:rPr>
        <w:t>American influence</w:t>
      </w:r>
      <w:r w:rsidRPr="00A26DEC">
        <w:rPr>
          <w:rStyle w:val="StyleUnderline"/>
        </w:rPr>
        <w:t xml:space="preserve"> in the region, </w:t>
      </w:r>
      <w:r w:rsidRPr="00B54371">
        <w:rPr>
          <w:rStyle w:val="Emphasis"/>
          <w:highlight w:val="cyan"/>
        </w:rPr>
        <w:t>Hegseth</w:t>
      </w:r>
      <w:r w:rsidRPr="00B54371">
        <w:rPr>
          <w:rStyle w:val="StyleUnderline"/>
          <w:highlight w:val="cyan"/>
        </w:rPr>
        <w:t xml:space="preserve"> said the </w:t>
      </w:r>
      <w:r w:rsidRPr="00B54371">
        <w:rPr>
          <w:rStyle w:val="Emphasis"/>
          <w:highlight w:val="cyan"/>
        </w:rPr>
        <w:t>U.S. isn't interested in the approach to foreign policy of the past</w:t>
      </w:r>
      <w:r w:rsidRPr="00A26DEC">
        <w:rPr>
          <w:sz w:val="12"/>
        </w:rPr>
        <w:t xml:space="preserve">. </w:t>
      </w:r>
    </w:p>
    <w:p w14:paraId="4337C16B" w14:textId="34ACF0AE" w:rsidR="00967758" w:rsidRPr="00A26DEC" w:rsidRDefault="00967758" w:rsidP="00967758">
      <w:pPr>
        <w:rPr>
          <w:sz w:val="12"/>
        </w:rPr>
      </w:pPr>
      <w:r w:rsidRPr="00A26DEC">
        <w:rPr>
          <w:sz w:val="12"/>
        </w:rPr>
        <w:t>"</w:t>
      </w:r>
      <w:r w:rsidRPr="00B54371">
        <w:rPr>
          <w:rStyle w:val="StyleUnderline"/>
          <w:highlight w:val="cyan"/>
        </w:rPr>
        <w:t>We are not here to pressure</w:t>
      </w:r>
      <w:r w:rsidRPr="00A26DEC">
        <w:rPr>
          <w:rStyle w:val="StyleUnderline"/>
        </w:rPr>
        <w:t xml:space="preserve"> other </w:t>
      </w:r>
      <w:r w:rsidRPr="00B54371">
        <w:rPr>
          <w:rStyle w:val="StyleUnderline"/>
          <w:highlight w:val="cyan"/>
        </w:rPr>
        <w:t xml:space="preserve">countries to embrace and adopt our </w:t>
      </w:r>
      <w:r w:rsidRPr="00B54371">
        <w:rPr>
          <w:rStyle w:val="Emphasis"/>
          <w:highlight w:val="cyan"/>
        </w:rPr>
        <w:t>politics or ideology</w:t>
      </w:r>
      <w:r w:rsidRPr="00A26DEC">
        <w:rPr>
          <w:rStyle w:val="StyleUnderline"/>
        </w:rPr>
        <w:t xml:space="preserve">; we are not here </w:t>
      </w:r>
      <w:r w:rsidRPr="00B54371">
        <w:rPr>
          <w:rStyle w:val="StyleUnderline"/>
          <w:highlight w:val="cyan"/>
        </w:rPr>
        <w:t>to preach</w:t>
      </w:r>
      <w:r w:rsidRPr="00A26DEC">
        <w:rPr>
          <w:rStyle w:val="StyleUnderline"/>
        </w:rPr>
        <w:t xml:space="preserve"> to you </w:t>
      </w:r>
      <w:r w:rsidRPr="00B54371">
        <w:rPr>
          <w:rStyle w:val="StyleUnderline"/>
          <w:highlight w:val="cyan"/>
        </w:rPr>
        <w:t>about</w:t>
      </w:r>
      <w:r w:rsidRPr="00A26DEC">
        <w:rPr>
          <w:rStyle w:val="StyleUnderline"/>
        </w:rPr>
        <w:t xml:space="preserve"> climate change or </w:t>
      </w:r>
      <w:r w:rsidRPr="00B54371">
        <w:rPr>
          <w:rStyle w:val="Emphasis"/>
          <w:highlight w:val="cyan"/>
        </w:rPr>
        <w:t>cultural issues</w:t>
      </w:r>
      <w:r w:rsidRPr="00A26DEC">
        <w:rPr>
          <w:rStyle w:val="StyleUnderline"/>
        </w:rPr>
        <w:t xml:space="preserve">; [and] we are not here </w:t>
      </w:r>
      <w:r w:rsidRPr="00B54371">
        <w:rPr>
          <w:rStyle w:val="StyleUnderline"/>
          <w:highlight w:val="cyan"/>
        </w:rPr>
        <w:t xml:space="preserve">to </w:t>
      </w:r>
      <w:r w:rsidRPr="00B54371">
        <w:rPr>
          <w:rStyle w:val="Emphasis"/>
          <w:highlight w:val="cyan"/>
        </w:rPr>
        <w:t>impose our will</w:t>
      </w:r>
      <w:r w:rsidRPr="00A26DEC">
        <w:rPr>
          <w:rStyle w:val="StyleUnderline"/>
        </w:rPr>
        <w:t xml:space="preserve"> on you</w:t>
      </w:r>
      <w:r w:rsidRPr="00A26DEC">
        <w:rPr>
          <w:sz w:val="12"/>
        </w:rPr>
        <w:t xml:space="preserve">. We are all sovereign nations," Hegseth said, adding the U.S. seeks to work with its allies in areas where mutual interests align for peace and prosperity. </w:t>
      </w:r>
    </w:p>
    <w:p w14:paraId="19188DD2" w14:textId="6EE0DAD3" w:rsidR="00967758" w:rsidRPr="00A26DEC" w:rsidRDefault="00967758" w:rsidP="00967758">
      <w:pPr>
        <w:rPr>
          <w:sz w:val="12"/>
        </w:rPr>
      </w:pPr>
      <w:r w:rsidRPr="00A26DEC">
        <w:rPr>
          <w:sz w:val="12"/>
        </w:rPr>
        <w:t>"</w:t>
      </w:r>
      <w:r w:rsidRPr="00A26DEC">
        <w:rPr>
          <w:rStyle w:val="StyleUnderline"/>
        </w:rPr>
        <w:t xml:space="preserve">On this sure </w:t>
      </w:r>
      <w:r w:rsidRPr="00B54371">
        <w:rPr>
          <w:rStyle w:val="StyleUnderline"/>
          <w:highlight w:val="cyan"/>
        </w:rPr>
        <w:t>foundation of mutual interests</w:t>
      </w:r>
      <w:r w:rsidRPr="00A26DEC">
        <w:rPr>
          <w:rStyle w:val="StyleUnderline"/>
        </w:rPr>
        <w:t xml:space="preserve"> and common sense, we </w:t>
      </w:r>
      <w:r w:rsidRPr="00B54371">
        <w:rPr>
          <w:rStyle w:val="StyleUnderline"/>
          <w:highlight w:val="cyan"/>
        </w:rPr>
        <w:t>will build and strengthen</w:t>
      </w:r>
      <w:r w:rsidRPr="00A26DEC">
        <w:rPr>
          <w:rStyle w:val="StyleUnderline"/>
        </w:rPr>
        <w:t xml:space="preserve"> our </w:t>
      </w:r>
      <w:r w:rsidRPr="00B54371">
        <w:rPr>
          <w:rStyle w:val="Emphasis"/>
          <w:highlight w:val="cyan"/>
        </w:rPr>
        <w:t>defense partnerships</w:t>
      </w:r>
      <w:r w:rsidRPr="00B54371">
        <w:rPr>
          <w:rStyle w:val="StyleUnderline"/>
          <w:highlight w:val="cyan"/>
        </w:rPr>
        <w:t xml:space="preserve"> to preserve </w:t>
      </w:r>
      <w:r w:rsidRPr="00B54371">
        <w:rPr>
          <w:rStyle w:val="Emphasis"/>
          <w:highlight w:val="cyan"/>
        </w:rPr>
        <w:t>peace</w:t>
      </w:r>
      <w:r w:rsidRPr="00A26DEC">
        <w:rPr>
          <w:rStyle w:val="StyleUnderline"/>
        </w:rPr>
        <w:t xml:space="preserve"> and increase </w:t>
      </w:r>
      <w:r w:rsidRPr="00A26DEC">
        <w:rPr>
          <w:rStyle w:val="Emphasis"/>
        </w:rPr>
        <w:t>prosperity</w:t>
      </w:r>
      <w:r w:rsidRPr="00A26DEC">
        <w:rPr>
          <w:rStyle w:val="StyleUnderline"/>
        </w:rPr>
        <w:t>," he said</w:t>
      </w:r>
      <w:r w:rsidRPr="00A26DEC">
        <w:rPr>
          <w:sz w:val="12"/>
        </w:rPr>
        <w:t>.</w:t>
      </w:r>
    </w:p>
    <w:p w14:paraId="6FB22F31" w14:textId="7BB7757E" w:rsidR="006158F2" w:rsidRDefault="006158F2" w:rsidP="006158F2">
      <w:pPr>
        <w:pStyle w:val="Heading3"/>
      </w:pPr>
      <w:r>
        <w:t>2NC---</w:t>
      </w:r>
      <w:r w:rsidR="00CF0D03">
        <w:t>!</w:t>
      </w:r>
      <w:r>
        <w:t>---UQ---AT: US Lost Focus in the Squo---Iran</w:t>
      </w:r>
    </w:p>
    <w:p w14:paraId="5E2988FA" w14:textId="3AA3FD35" w:rsidR="0080179F" w:rsidRDefault="0080179F" w:rsidP="0080179F">
      <w:pPr>
        <w:pStyle w:val="Heading4"/>
      </w:pPr>
      <w:r>
        <w:t>Iran won’t hold our attention long---</w:t>
      </w:r>
      <w:r w:rsidRPr="00E2220C">
        <w:rPr>
          <w:u w:val="single"/>
        </w:rPr>
        <w:t>Indo</w:t>
      </w:r>
      <w:r>
        <w:t>-</w:t>
      </w:r>
      <w:r w:rsidRPr="00E2220C">
        <w:rPr>
          <w:u w:val="single"/>
        </w:rPr>
        <w:t>Pacific</w:t>
      </w:r>
      <w:r>
        <w:t xml:space="preserve"> is still the </w:t>
      </w:r>
      <w:r w:rsidRPr="00E2220C">
        <w:rPr>
          <w:u w:val="single"/>
        </w:rPr>
        <w:t>main</w:t>
      </w:r>
      <w:r>
        <w:t xml:space="preserve"> </w:t>
      </w:r>
      <w:r w:rsidRPr="00E2220C">
        <w:rPr>
          <w:u w:val="single"/>
        </w:rPr>
        <w:t>focus</w:t>
      </w:r>
      <w:r>
        <w:t xml:space="preserve"> of the US</w:t>
      </w:r>
      <w:r w:rsidR="00E2220C">
        <w:t xml:space="preserve">, despite a </w:t>
      </w:r>
      <w:r w:rsidR="00E2220C" w:rsidRPr="00E2220C">
        <w:rPr>
          <w:u w:val="single"/>
        </w:rPr>
        <w:t>short</w:t>
      </w:r>
      <w:r w:rsidR="00E2220C">
        <w:t>-</w:t>
      </w:r>
      <w:r w:rsidR="00E2220C" w:rsidRPr="00E2220C">
        <w:rPr>
          <w:u w:val="single"/>
        </w:rPr>
        <w:t>term</w:t>
      </w:r>
      <w:r w:rsidR="00E2220C">
        <w:t xml:space="preserve"> </w:t>
      </w:r>
      <w:r w:rsidR="00E2220C" w:rsidRPr="00E2220C">
        <w:rPr>
          <w:u w:val="single"/>
        </w:rPr>
        <w:t>strategic</w:t>
      </w:r>
      <w:r w:rsidR="00E2220C">
        <w:t xml:space="preserve"> </w:t>
      </w:r>
      <w:r w:rsidR="00E2220C" w:rsidRPr="00E2220C">
        <w:rPr>
          <w:u w:val="single"/>
        </w:rPr>
        <w:t>change</w:t>
      </w:r>
      <w:r w:rsidR="00E2220C">
        <w:t xml:space="preserve">. </w:t>
      </w:r>
    </w:p>
    <w:p w14:paraId="1B08A1F5" w14:textId="6F915383" w:rsidR="0080179F" w:rsidRPr="00BB5E19" w:rsidRDefault="0080179F" w:rsidP="0080179F">
      <w:r w:rsidRPr="00BB5E19">
        <w:rPr>
          <w:rStyle w:val="Style13ptBold"/>
        </w:rPr>
        <w:t>Wang 6-22</w:t>
      </w:r>
      <w:r>
        <w:t xml:space="preserve"> [Amber Wang, </w:t>
      </w:r>
      <w:r w:rsidR="001C04C6">
        <w:t>reporter for the China desk at the South China Morning Post where she focuses on Chinese politics and diplomacy</w:t>
      </w:r>
      <w:r>
        <w:t xml:space="preserve">. June 22, 2025. </w:t>
      </w:r>
      <w:r w:rsidR="00BB5E19">
        <w:t>South</w:t>
      </w:r>
      <w:r w:rsidR="001C04C6">
        <w:t xml:space="preserve"> </w:t>
      </w:r>
      <w:r w:rsidR="00BB5E19">
        <w:t>China Morning Post “</w:t>
      </w:r>
      <w:r w:rsidR="00BB5E19" w:rsidRPr="00BB5E19">
        <w:t>Mideast distractions won’t shift US’ long-term focus on China: analysts</w:t>
      </w:r>
      <w:r w:rsidR="00BB5E19">
        <w:t xml:space="preserve">” </w:t>
      </w:r>
      <w:r w:rsidR="00BB5E19" w:rsidRPr="00B76F53">
        <w:t>https://www.scmp.com/news/china/military/article/3315385/mideast-distractions-wont-shift-us-long-term-focus-china-analysts</w:t>
      </w:r>
      <w:r w:rsidR="00BB5E19">
        <w:t xml:space="preserve"> </w:t>
      </w:r>
      <w:r w:rsidR="00B76F53">
        <w:t xml:space="preserve">Accessed 6.26.2025 // </w:t>
      </w:r>
      <w:r w:rsidR="00B76F53">
        <w:rPr>
          <w:b/>
          <w:i/>
        </w:rPr>
        <w:t>mosuQ</w:t>
      </w:r>
      <w:r w:rsidR="00B76F53">
        <w:t>]</w:t>
      </w:r>
    </w:p>
    <w:p w14:paraId="0551B0BA" w14:textId="77777777" w:rsidR="0080179F" w:rsidRPr="001C04C6" w:rsidRDefault="0080179F" w:rsidP="0080179F">
      <w:pPr>
        <w:rPr>
          <w:rStyle w:val="StyleUnderline"/>
        </w:rPr>
      </w:pPr>
      <w:r w:rsidRPr="00B54371">
        <w:rPr>
          <w:rStyle w:val="StyleUnderline"/>
          <w:highlight w:val="cyan"/>
        </w:rPr>
        <w:t xml:space="preserve">The US will </w:t>
      </w:r>
      <w:r w:rsidRPr="00B54371">
        <w:rPr>
          <w:rStyle w:val="Emphasis"/>
          <w:highlight w:val="cyan"/>
        </w:rPr>
        <w:t>remain focused</w:t>
      </w:r>
      <w:r w:rsidRPr="00B54371">
        <w:rPr>
          <w:rStyle w:val="StyleUnderline"/>
          <w:highlight w:val="cyan"/>
        </w:rPr>
        <w:t xml:space="preserve"> on containing China in the </w:t>
      </w:r>
      <w:r w:rsidRPr="00B54371">
        <w:rPr>
          <w:rStyle w:val="Emphasis"/>
          <w:highlight w:val="cyan"/>
        </w:rPr>
        <w:t>Indo-Pacific</w:t>
      </w:r>
      <w:r w:rsidRPr="00B54371">
        <w:rPr>
          <w:rStyle w:val="StyleUnderline"/>
          <w:highlight w:val="cyan"/>
        </w:rPr>
        <w:t xml:space="preserve">, despite </w:t>
      </w:r>
      <w:r w:rsidRPr="00B54371">
        <w:rPr>
          <w:rStyle w:val="Emphasis"/>
          <w:highlight w:val="cyan"/>
        </w:rPr>
        <w:t>short-term deployment distractions</w:t>
      </w:r>
      <w:r w:rsidRPr="001C04C6">
        <w:rPr>
          <w:rStyle w:val="StyleUnderline"/>
        </w:rPr>
        <w:t xml:space="preserve"> caused by its direct involvement </w:t>
      </w:r>
      <w:r w:rsidRPr="00B54371">
        <w:rPr>
          <w:rStyle w:val="StyleUnderline"/>
          <w:highlight w:val="cyan"/>
        </w:rPr>
        <w:t xml:space="preserve">in the </w:t>
      </w:r>
      <w:r w:rsidRPr="00B54371">
        <w:rPr>
          <w:rStyle w:val="Emphasis"/>
          <w:highlight w:val="cyan"/>
        </w:rPr>
        <w:t>Israel-Iran</w:t>
      </w:r>
      <w:r w:rsidRPr="00B54371">
        <w:rPr>
          <w:rStyle w:val="StyleUnderline"/>
          <w:highlight w:val="cyan"/>
        </w:rPr>
        <w:t xml:space="preserve"> conflict</w:t>
      </w:r>
      <w:r w:rsidRPr="001C04C6">
        <w:rPr>
          <w:rStyle w:val="StyleUnderline"/>
        </w:rPr>
        <w:t>, according to analysts.</w:t>
      </w:r>
    </w:p>
    <w:p w14:paraId="29F58200" w14:textId="77777777" w:rsidR="0080179F" w:rsidRPr="001C04C6" w:rsidRDefault="0080179F" w:rsidP="0080179F">
      <w:pPr>
        <w:rPr>
          <w:sz w:val="12"/>
        </w:rPr>
      </w:pPr>
      <w:r w:rsidRPr="001C04C6">
        <w:rPr>
          <w:sz w:val="12"/>
        </w:rPr>
        <w:t>US President Donald Trump announced on Saturday that the American military had “totally obliterated” three of Iran’s nuclear sites, making Washington a direct participant in Israel’s conflict with its long-time regional rival.</w:t>
      </w:r>
    </w:p>
    <w:p w14:paraId="4A88F6D7" w14:textId="77777777" w:rsidR="0080179F" w:rsidRPr="001C04C6" w:rsidRDefault="0080179F" w:rsidP="0080179F">
      <w:pPr>
        <w:rPr>
          <w:sz w:val="12"/>
        </w:rPr>
      </w:pPr>
      <w:r w:rsidRPr="001C04C6">
        <w:rPr>
          <w:rStyle w:val="StyleUnderline"/>
        </w:rPr>
        <w:t>Before the strikes, the United States had repositioned forces for the conflict, including shifting assets away from the Indo-Pacific</w:t>
      </w:r>
      <w:r w:rsidRPr="001C04C6">
        <w:rPr>
          <w:sz w:val="12"/>
        </w:rPr>
        <w:t>.</w:t>
      </w:r>
    </w:p>
    <w:p w14:paraId="037282D5" w14:textId="77777777" w:rsidR="0080179F" w:rsidRPr="001C04C6" w:rsidRDefault="0080179F" w:rsidP="0080179F">
      <w:pPr>
        <w:rPr>
          <w:sz w:val="12"/>
        </w:rPr>
      </w:pPr>
      <w:r w:rsidRPr="001C04C6">
        <w:rPr>
          <w:sz w:val="12"/>
        </w:rPr>
        <w:t>Last week, the aircraft carrier USS Nimitz cancelled a planned port call in Vietnam to support the USS Carl Vinson carrier strike group in the Middle East.</w:t>
      </w:r>
    </w:p>
    <w:p w14:paraId="0117234F" w14:textId="5B11C7FF" w:rsidR="006158F2" w:rsidRPr="001C04C6" w:rsidRDefault="0080179F" w:rsidP="0080179F">
      <w:pPr>
        <w:rPr>
          <w:sz w:val="12"/>
        </w:rPr>
      </w:pPr>
      <w:r w:rsidRPr="001C04C6">
        <w:rPr>
          <w:sz w:val="12"/>
        </w:rPr>
        <w:t>The redeployment of the Nimitz is the fourth of its kind in the past year, prompting caution from Taiwan, which relies heavily on the US military presence in the region to deter the People’s Liberation Army.</w:t>
      </w:r>
    </w:p>
    <w:p w14:paraId="1B42F13E" w14:textId="77777777" w:rsidR="0080179F" w:rsidRPr="001C04C6" w:rsidRDefault="0080179F" w:rsidP="0080179F">
      <w:pPr>
        <w:rPr>
          <w:sz w:val="12"/>
        </w:rPr>
      </w:pPr>
      <w:r w:rsidRPr="001C04C6">
        <w:rPr>
          <w:sz w:val="12"/>
        </w:rPr>
        <w:t xml:space="preserve">Observers said that </w:t>
      </w:r>
      <w:r w:rsidRPr="001C04C6">
        <w:rPr>
          <w:rStyle w:val="StyleUnderline"/>
        </w:rPr>
        <w:t xml:space="preserve">while the decision to strike Iran expanded US military engagement in Middle Eastern warfare, </w:t>
      </w:r>
      <w:r w:rsidRPr="00B54371">
        <w:rPr>
          <w:rStyle w:val="Emphasis"/>
          <w:highlight w:val="cyan"/>
        </w:rPr>
        <w:t>Washington</w:t>
      </w:r>
      <w:r w:rsidRPr="001C04C6">
        <w:rPr>
          <w:rStyle w:val="Emphasis"/>
        </w:rPr>
        <w:t xml:space="preserve"> had </w:t>
      </w:r>
      <w:r w:rsidRPr="00B54371">
        <w:rPr>
          <w:rStyle w:val="Emphasis"/>
          <w:highlight w:val="cyan"/>
        </w:rPr>
        <w:t>pledged repeatedly</w:t>
      </w:r>
      <w:r w:rsidRPr="00B54371">
        <w:rPr>
          <w:rStyle w:val="StyleUnderline"/>
          <w:highlight w:val="cyan"/>
        </w:rPr>
        <w:t xml:space="preserve"> to keep the </w:t>
      </w:r>
      <w:r w:rsidRPr="00B54371">
        <w:rPr>
          <w:rStyle w:val="Emphasis"/>
          <w:highlight w:val="cyan"/>
        </w:rPr>
        <w:t>main focus</w:t>
      </w:r>
      <w:r w:rsidRPr="00B54371">
        <w:rPr>
          <w:rStyle w:val="StyleUnderline"/>
          <w:highlight w:val="cyan"/>
        </w:rPr>
        <w:t xml:space="preserve"> of strategic resources on </w:t>
      </w:r>
      <w:r w:rsidRPr="00B54371">
        <w:rPr>
          <w:rStyle w:val="Emphasis"/>
          <w:highlight w:val="cyan"/>
        </w:rPr>
        <w:t>China</w:t>
      </w:r>
      <w:r w:rsidRPr="001C04C6">
        <w:rPr>
          <w:sz w:val="12"/>
        </w:rPr>
        <w:t>.</w:t>
      </w:r>
    </w:p>
    <w:p w14:paraId="722D9197" w14:textId="77777777" w:rsidR="0080179F" w:rsidRPr="001C04C6" w:rsidRDefault="0080179F" w:rsidP="0080179F">
      <w:pPr>
        <w:rPr>
          <w:sz w:val="12"/>
        </w:rPr>
      </w:pPr>
      <w:r w:rsidRPr="001C04C6">
        <w:rPr>
          <w:rStyle w:val="StyleUnderline"/>
        </w:rPr>
        <w:t xml:space="preserve">Hu Bo, director of the Centre for Maritime Strategy Studies at Peking University, said that while the US had shifted substantial naval and air forces to </w:t>
      </w:r>
      <w:r w:rsidRPr="00B54371">
        <w:rPr>
          <w:rStyle w:val="StyleUnderline"/>
          <w:highlight w:val="cyan"/>
        </w:rPr>
        <w:t>the Middle East</w:t>
      </w:r>
      <w:r w:rsidRPr="001C04C6">
        <w:rPr>
          <w:rStyle w:val="StyleUnderline"/>
        </w:rPr>
        <w:t xml:space="preserve">, it did </w:t>
      </w:r>
      <w:r w:rsidRPr="00B54371">
        <w:rPr>
          <w:rStyle w:val="StyleUnderline"/>
          <w:highlight w:val="cyan"/>
        </w:rPr>
        <w:t xml:space="preserve">not signal a </w:t>
      </w:r>
      <w:r w:rsidRPr="00B54371">
        <w:rPr>
          <w:rStyle w:val="Emphasis"/>
          <w:highlight w:val="cyan"/>
        </w:rPr>
        <w:t>long-term strategic change</w:t>
      </w:r>
      <w:r w:rsidRPr="001C04C6">
        <w:rPr>
          <w:sz w:val="12"/>
        </w:rPr>
        <w:t>.</w:t>
      </w:r>
    </w:p>
    <w:p w14:paraId="5937454A" w14:textId="77777777" w:rsidR="0080179F" w:rsidRPr="001C04C6" w:rsidRDefault="0080179F" w:rsidP="0080179F">
      <w:pPr>
        <w:rPr>
          <w:sz w:val="12"/>
        </w:rPr>
      </w:pPr>
      <w:r w:rsidRPr="001C04C6">
        <w:rPr>
          <w:sz w:val="12"/>
        </w:rPr>
        <w:t>“About 50 per cent of the US’ deployable overseas naval and air forces have been concentrated in the area of responsibility of Central Command and the adjacent European Command, which has indirectly affected deployments in the Indo-Pacific,” Hu said.</w:t>
      </w:r>
    </w:p>
    <w:p w14:paraId="386A1667" w14:textId="77777777" w:rsidR="0080179F" w:rsidRPr="001C04C6" w:rsidRDefault="0080179F" w:rsidP="0080179F">
      <w:pPr>
        <w:rPr>
          <w:sz w:val="12"/>
        </w:rPr>
      </w:pPr>
      <w:r w:rsidRPr="001C04C6">
        <w:rPr>
          <w:sz w:val="12"/>
        </w:rPr>
        <w:t>“</w:t>
      </w:r>
      <w:r w:rsidRPr="001C04C6">
        <w:rPr>
          <w:rStyle w:val="StyleUnderline"/>
        </w:rPr>
        <w:t xml:space="preserve">US forces in the Indo-Pacific are currently under-resourced, but whether that situation continues depends on </w:t>
      </w:r>
      <w:r w:rsidRPr="001C04C6">
        <w:rPr>
          <w:rStyle w:val="Emphasis"/>
        </w:rPr>
        <w:t>how long</w:t>
      </w:r>
      <w:r w:rsidRPr="001C04C6">
        <w:rPr>
          <w:rStyle w:val="StyleUnderline"/>
        </w:rPr>
        <w:t xml:space="preserve"> the war in the Middle East lasts</w:t>
      </w:r>
      <w:r w:rsidRPr="001C04C6">
        <w:rPr>
          <w:sz w:val="12"/>
        </w:rPr>
        <w:t>,” he added. “</w:t>
      </w:r>
      <w:r w:rsidRPr="001C04C6">
        <w:rPr>
          <w:rStyle w:val="StyleUnderline"/>
        </w:rPr>
        <w:t>In the long run, the Indo-Pacific will remain Washington’s primary strategic focus</w:t>
      </w:r>
      <w:r w:rsidRPr="001C04C6">
        <w:rPr>
          <w:sz w:val="12"/>
        </w:rPr>
        <w:t>.”</w:t>
      </w:r>
    </w:p>
    <w:p w14:paraId="58EA442F" w14:textId="77777777" w:rsidR="0080179F" w:rsidRPr="001C04C6" w:rsidRDefault="0080179F" w:rsidP="0080179F">
      <w:pPr>
        <w:rPr>
          <w:sz w:val="12"/>
        </w:rPr>
      </w:pPr>
      <w:r w:rsidRPr="001C04C6">
        <w:rPr>
          <w:sz w:val="12"/>
        </w:rPr>
        <w:t>The strikes on Iran targeted key nuclear facilities in Fordow, Isfahan, and Natanz, centres critical to Iran’s nuclear programme. The escalation followed Israel’s airstrikes on Iran on June 13, with Tehran responding with its own strikes on Israel.</w:t>
      </w:r>
    </w:p>
    <w:p w14:paraId="2A736E6D" w14:textId="2E46A5F4" w:rsidR="0080179F" w:rsidRPr="001C04C6" w:rsidRDefault="0080179F" w:rsidP="0080179F">
      <w:pPr>
        <w:rPr>
          <w:sz w:val="12"/>
        </w:rPr>
      </w:pPr>
      <w:r w:rsidRPr="001C04C6">
        <w:rPr>
          <w:sz w:val="12"/>
        </w:rPr>
        <w:t>In a televised address from the White House, Trump described the strikes as a “spectacular military success”, warning of further action “if peace does not come quickly”.</w:t>
      </w:r>
    </w:p>
    <w:p w14:paraId="4EF4C428" w14:textId="77777777" w:rsidR="0080179F" w:rsidRPr="001C04C6" w:rsidRDefault="0080179F" w:rsidP="0080179F">
      <w:pPr>
        <w:rPr>
          <w:sz w:val="12"/>
        </w:rPr>
      </w:pPr>
      <w:r w:rsidRPr="001C04C6">
        <w:rPr>
          <w:sz w:val="12"/>
        </w:rPr>
        <w:t>Diao Daming, a professor at Renmin University’s school of international studies, said the strikes on Iran highlighted Israel’s sway over the Trump administration’s Middle East policy.</w:t>
      </w:r>
    </w:p>
    <w:p w14:paraId="1F161105" w14:textId="77777777" w:rsidR="0080179F" w:rsidRPr="001C04C6" w:rsidRDefault="0080179F" w:rsidP="0080179F">
      <w:pPr>
        <w:rPr>
          <w:sz w:val="12"/>
        </w:rPr>
      </w:pPr>
      <w:r w:rsidRPr="001C04C6">
        <w:rPr>
          <w:sz w:val="12"/>
        </w:rPr>
        <w:t>“[It also] reinforces the clear pro-Israel stance seen during Trump’s first term, which has continued into his second,” he said, adding that the US’ long-term focus was still on China.</w:t>
      </w:r>
    </w:p>
    <w:p w14:paraId="2C97A22B" w14:textId="77777777" w:rsidR="0080179F" w:rsidRPr="001C04C6" w:rsidRDefault="0080179F" w:rsidP="0080179F">
      <w:pPr>
        <w:rPr>
          <w:sz w:val="12"/>
        </w:rPr>
      </w:pPr>
      <w:r w:rsidRPr="001C04C6">
        <w:rPr>
          <w:sz w:val="12"/>
        </w:rPr>
        <w:t>Diao said the US started pivoting from the Middle East to the Indo-Pacific during the administration of former president Barack Obama, while formal strategic competition with China started during Trump’s first term.</w:t>
      </w:r>
    </w:p>
    <w:p w14:paraId="50350BAF" w14:textId="77777777" w:rsidR="0080179F" w:rsidRPr="001C04C6" w:rsidRDefault="0080179F" w:rsidP="0080179F">
      <w:pPr>
        <w:rPr>
          <w:sz w:val="12"/>
        </w:rPr>
      </w:pPr>
      <w:r w:rsidRPr="001C04C6">
        <w:rPr>
          <w:sz w:val="12"/>
        </w:rPr>
        <w:t>“</w:t>
      </w:r>
      <w:r w:rsidRPr="00B54371">
        <w:rPr>
          <w:rStyle w:val="StyleUnderline"/>
          <w:highlight w:val="cyan"/>
        </w:rPr>
        <w:t xml:space="preserve">This shift represents a </w:t>
      </w:r>
      <w:r w:rsidRPr="00B54371">
        <w:rPr>
          <w:rStyle w:val="Emphasis"/>
          <w:highlight w:val="cyan"/>
        </w:rPr>
        <w:t>long-term, directional change in US fo</w:t>
      </w:r>
      <w:r w:rsidRPr="001C04C6">
        <w:rPr>
          <w:rStyle w:val="Emphasis"/>
        </w:rPr>
        <w:t xml:space="preserve">reign </w:t>
      </w:r>
      <w:r w:rsidRPr="00B54371">
        <w:rPr>
          <w:rStyle w:val="Emphasis"/>
          <w:highlight w:val="cyan"/>
        </w:rPr>
        <w:t>po</w:t>
      </w:r>
      <w:r w:rsidRPr="001C04C6">
        <w:rPr>
          <w:rStyle w:val="Emphasis"/>
        </w:rPr>
        <w:t>licy</w:t>
      </w:r>
      <w:r w:rsidRPr="001C04C6">
        <w:rPr>
          <w:rStyle w:val="StyleUnderline"/>
        </w:rPr>
        <w:t xml:space="preserve">. Given that, </w:t>
      </w:r>
      <w:r w:rsidRPr="00B54371">
        <w:rPr>
          <w:rStyle w:val="StyleUnderline"/>
          <w:highlight w:val="cyan"/>
        </w:rPr>
        <w:t xml:space="preserve">it’s hard to view a </w:t>
      </w:r>
      <w:r w:rsidRPr="00B54371">
        <w:rPr>
          <w:rStyle w:val="Emphasis"/>
          <w:highlight w:val="cyan"/>
        </w:rPr>
        <w:t>single military operation</w:t>
      </w:r>
      <w:r w:rsidRPr="00B54371">
        <w:rPr>
          <w:rStyle w:val="StyleUnderline"/>
          <w:highlight w:val="cyan"/>
        </w:rPr>
        <w:t xml:space="preserve"> as a reversal</w:t>
      </w:r>
      <w:r w:rsidRPr="001C04C6">
        <w:rPr>
          <w:rStyle w:val="StyleUnderline"/>
        </w:rPr>
        <w:t xml:space="preserve"> of that broader strategic adjustment</w:t>
      </w:r>
      <w:r w:rsidRPr="001C04C6">
        <w:rPr>
          <w:sz w:val="12"/>
        </w:rPr>
        <w:t>,” he added.</w:t>
      </w:r>
    </w:p>
    <w:p w14:paraId="1E0E1E08" w14:textId="77777777" w:rsidR="0080179F" w:rsidRPr="001C04C6" w:rsidRDefault="0080179F" w:rsidP="0080179F">
      <w:pPr>
        <w:rPr>
          <w:sz w:val="12"/>
        </w:rPr>
      </w:pPr>
      <w:r w:rsidRPr="001C04C6">
        <w:rPr>
          <w:sz w:val="12"/>
        </w:rPr>
        <w:t xml:space="preserve">Although it was not clear what effect the direct US involvement would have on the scale and length of the Israel-Iran conflict, Chinese analysts said </w:t>
      </w:r>
      <w:r w:rsidRPr="00B54371">
        <w:rPr>
          <w:rStyle w:val="StyleUnderline"/>
          <w:highlight w:val="cyan"/>
        </w:rPr>
        <w:t xml:space="preserve">a </w:t>
      </w:r>
      <w:r w:rsidRPr="00B54371">
        <w:rPr>
          <w:rStyle w:val="Emphasis"/>
          <w:highlight w:val="cyan"/>
        </w:rPr>
        <w:t>prolonged war</w:t>
      </w:r>
      <w:r w:rsidRPr="001C04C6">
        <w:rPr>
          <w:rStyle w:val="StyleUnderline"/>
        </w:rPr>
        <w:t xml:space="preserve"> was </w:t>
      </w:r>
      <w:r w:rsidRPr="00B54371">
        <w:rPr>
          <w:rStyle w:val="Emphasis"/>
          <w:highlight w:val="cyan"/>
        </w:rPr>
        <w:t>unlikely</w:t>
      </w:r>
      <w:r w:rsidRPr="001C04C6">
        <w:rPr>
          <w:sz w:val="12"/>
        </w:rPr>
        <w:t>.</w:t>
      </w:r>
    </w:p>
    <w:p w14:paraId="66995793" w14:textId="1EA2CA23" w:rsidR="0080179F" w:rsidRPr="001C04C6" w:rsidRDefault="0080179F" w:rsidP="0080179F">
      <w:pPr>
        <w:rPr>
          <w:sz w:val="12"/>
        </w:rPr>
      </w:pPr>
      <w:r w:rsidRPr="001C04C6">
        <w:rPr>
          <w:sz w:val="12"/>
        </w:rPr>
        <w:t>On Sunday, Iranian Foreign Minister Abbas Araghchi condemned the US strikes, warning on social media that they would have “everlasting consequences” and Iran “reserves all options to defend its sovereignty, interests, and people”.</w:t>
      </w:r>
    </w:p>
    <w:p w14:paraId="7F54F3CE" w14:textId="77777777" w:rsidR="0080179F" w:rsidRPr="001C04C6" w:rsidRDefault="0080179F" w:rsidP="0080179F">
      <w:pPr>
        <w:rPr>
          <w:sz w:val="12"/>
        </w:rPr>
      </w:pPr>
      <w:r w:rsidRPr="001C04C6">
        <w:rPr>
          <w:rStyle w:val="StyleUnderline"/>
        </w:rPr>
        <w:t>Nanjing university professor Zhu Feng</w:t>
      </w:r>
      <w:r w:rsidRPr="001C04C6">
        <w:rPr>
          <w:sz w:val="12"/>
        </w:rPr>
        <w:t xml:space="preserve"> said the US launched the strikes on the assumption that Iran’s capacity for retaliation was limited due to severe economic and social instability.</w:t>
      </w:r>
    </w:p>
    <w:p w14:paraId="791A1421" w14:textId="77777777" w:rsidR="0080179F" w:rsidRPr="001C04C6" w:rsidRDefault="0080179F" w:rsidP="0080179F">
      <w:pPr>
        <w:rPr>
          <w:sz w:val="12"/>
        </w:rPr>
      </w:pPr>
      <w:r w:rsidRPr="001C04C6">
        <w:rPr>
          <w:sz w:val="12"/>
        </w:rPr>
        <w:t>“</w:t>
      </w:r>
      <w:r w:rsidRPr="001C04C6">
        <w:rPr>
          <w:rStyle w:val="StyleUnderline"/>
        </w:rPr>
        <w:t xml:space="preserve">The </w:t>
      </w:r>
      <w:r w:rsidRPr="00B54371">
        <w:rPr>
          <w:rStyle w:val="StyleUnderline"/>
          <w:highlight w:val="cyan"/>
        </w:rPr>
        <w:t xml:space="preserve">US’ </w:t>
      </w:r>
      <w:r w:rsidRPr="00B54371">
        <w:rPr>
          <w:rStyle w:val="Emphasis"/>
          <w:highlight w:val="cyan"/>
        </w:rPr>
        <w:t>selective intervention does not amount to full-scale involvement</w:t>
      </w:r>
      <w:r w:rsidRPr="001C04C6">
        <w:rPr>
          <w:rStyle w:val="StyleUnderline"/>
        </w:rPr>
        <w:t xml:space="preserve">. I don’t believe this will </w:t>
      </w:r>
      <w:r w:rsidRPr="001C04C6">
        <w:rPr>
          <w:rStyle w:val="Emphasis"/>
        </w:rPr>
        <w:t>delay or weaken</w:t>
      </w:r>
      <w:r w:rsidRPr="001C04C6">
        <w:rPr>
          <w:rStyle w:val="StyleUnderline"/>
        </w:rPr>
        <w:t xml:space="preserve"> Washington’s strategic pressure on China</w:t>
      </w:r>
      <w:r w:rsidRPr="001C04C6">
        <w:rPr>
          <w:sz w:val="12"/>
        </w:rPr>
        <w:t>,” Zhu said.</w:t>
      </w:r>
    </w:p>
    <w:p w14:paraId="78831E36" w14:textId="77777777" w:rsidR="0080179F" w:rsidRPr="001C04C6" w:rsidRDefault="0080179F" w:rsidP="0080179F">
      <w:pPr>
        <w:rPr>
          <w:sz w:val="12"/>
        </w:rPr>
      </w:pPr>
      <w:r w:rsidRPr="001C04C6">
        <w:rPr>
          <w:rStyle w:val="StyleUnderline"/>
        </w:rPr>
        <w:t>Shi Yinhong, a professor of international relations at Renmin University, echoed that view</w:t>
      </w:r>
      <w:r w:rsidRPr="001C04C6">
        <w:rPr>
          <w:sz w:val="12"/>
        </w:rPr>
        <w:t>.</w:t>
      </w:r>
    </w:p>
    <w:p w14:paraId="592AF0EE" w14:textId="77777777" w:rsidR="0080179F" w:rsidRPr="001C04C6" w:rsidRDefault="0080179F" w:rsidP="0080179F">
      <w:pPr>
        <w:rPr>
          <w:sz w:val="12"/>
        </w:rPr>
      </w:pPr>
      <w:r w:rsidRPr="001C04C6">
        <w:rPr>
          <w:sz w:val="12"/>
        </w:rPr>
        <w:t>“</w:t>
      </w:r>
      <w:r w:rsidRPr="00B54371">
        <w:rPr>
          <w:rStyle w:val="StyleUnderline"/>
          <w:highlight w:val="cyan"/>
        </w:rPr>
        <w:t>The distraction posed by the Middle East</w:t>
      </w:r>
      <w:r w:rsidRPr="001C04C6">
        <w:rPr>
          <w:rStyle w:val="StyleUnderline"/>
        </w:rPr>
        <w:t xml:space="preserve"> war </w:t>
      </w:r>
      <w:r w:rsidRPr="00B54371">
        <w:rPr>
          <w:rStyle w:val="StyleUnderline"/>
          <w:highlight w:val="cyan"/>
        </w:rPr>
        <w:t>to</w:t>
      </w:r>
      <w:r w:rsidRPr="001C04C6">
        <w:rPr>
          <w:rStyle w:val="StyleUnderline"/>
        </w:rPr>
        <w:t xml:space="preserve"> US </w:t>
      </w:r>
      <w:r w:rsidRPr="00B54371">
        <w:rPr>
          <w:rStyle w:val="StyleUnderline"/>
          <w:highlight w:val="cyan"/>
        </w:rPr>
        <w:t xml:space="preserve">attention on the Indo-Pacific is </w:t>
      </w:r>
      <w:r w:rsidRPr="00B54371">
        <w:rPr>
          <w:rStyle w:val="Emphasis"/>
          <w:highlight w:val="cyan"/>
        </w:rPr>
        <w:t>nearing its end</w:t>
      </w:r>
      <w:r w:rsidRPr="001C04C6">
        <w:rPr>
          <w:sz w:val="12"/>
        </w:rPr>
        <w:t>,” Shi said.</w:t>
      </w:r>
    </w:p>
    <w:p w14:paraId="5F69C947" w14:textId="77777777" w:rsidR="0080179F" w:rsidRPr="001C04C6" w:rsidRDefault="0080179F" w:rsidP="0080179F">
      <w:pPr>
        <w:rPr>
          <w:sz w:val="12"/>
        </w:rPr>
      </w:pPr>
      <w:r w:rsidRPr="001C04C6">
        <w:rPr>
          <w:sz w:val="12"/>
        </w:rPr>
        <w:t>“If Iran’s underground uranium enrichment facilities are confirmed to have been destroyed, then Israel has achieved its primary war objective.</w:t>
      </w:r>
    </w:p>
    <w:p w14:paraId="0F68F71A" w14:textId="785B9B6E" w:rsidR="0080179F" w:rsidRPr="001C04C6" w:rsidRDefault="0080179F" w:rsidP="0080179F">
      <w:pPr>
        <w:rPr>
          <w:sz w:val="12"/>
        </w:rPr>
      </w:pPr>
      <w:r w:rsidRPr="001C04C6">
        <w:rPr>
          <w:sz w:val="12"/>
        </w:rPr>
        <w:t>“</w:t>
      </w:r>
      <w:r w:rsidRPr="001C04C6">
        <w:rPr>
          <w:rStyle w:val="StyleUnderline"/>
        </w:rPr>
        <w:t xml:space="preserve">With Iran’s </w:t>
      </w:r>
      <w:r w:rsidRPr="001C04C6">
        <w:rPr>
          <w:rStyle w:val="Emphasis"/>
        </w:rPr>
        <w:t>air defence systems dismantled</w:t>
      </w:r>
      <w:r w:rsidRPr="001C04C6">
        <w:rPr>
          <w:rStyle w:val="StyleUnderline"/>
        </w:rPr>
        <w:t xml:space="preserve"> and its ballistic missile and long-range drone capabilities severely </w:t>
      </w:r>
      <w:r w:rsidRPr="001C04C6">
        <w:rPr>
          <w:rStyle w:val="Emphasis"/>
        </w:rPr>
        <w:t>diminished</w:t>
      </w:r>
      <w:r w:rsidRPr="001C04C6">
        <w:rPr>
          <w:rStyle w:val="StyleUnderline"/>
        </w:rPr>
        <w:t xml:space="preserve">, it is now largely </w:t>
      </w:r>
      <w:r w:rsidRPr="001C04C6">
        <w:rPr>
          <w:rStyle w:val="Emphasis"/>
        </w:rPr>
        <w:t>incapable</w:t>
      </w:r>
      <w:r w:rsidRPr="001C04C6">
        <w:rPr>
          <w:rStyle w:val="StyleUnderline"/>
        </w:rPr>
        <w:t xml:space="preserve"> of conducting effective offensive or defensive operations</w:t>
      </w:r>
      <w:r w:rsidRPr="001C04C6">
        <w:rPr>
          <w:sz w:val="12"/>
        </w:rPr>
        <w:t>.”</w:t>
      </w:r>
    </w:p>
    <w:p w14:paraId="3D30F313" w14:textId="77777777" w:rsidR="00282E0C" w:rsidRDefault="00282E0C" w:rsidP="00282E0C">
      <w:pPr>
        <w:pStyle w:val="Heading2"/>
      </w:pPr>
    </w:p>
    <w:p w14:paraId="3B06F8DB" w14:textId="0FBF6922" w:rsidR="006679A8" w:rsidRDefault="006679A8" w:rsidP="006679A8">
      <w:pPr>
        <w:pStyle w:val="Heading1"/>
      </w:pPr>
      <w:r>
        <w:t>Aff Answers</w:t>
      </w:r>
    </w:p>
    <w:p w14:paraId="7EBDE988" w14:textId="03DB0C81" w:rsidR="003306A6" w:rsidRDefault="00282E0C" w:rsidP="003306A6">
      <w:pPr>
        <w:pStyle w:val="Heading2"/>
      </w:pPr>
      <w:r>
        <w:t>AT CP---Ban the Plan---</w:t>
      </w:r>
      <w:r w:rsidR="003306A6">
        <w:t>2AC</w:t>
      </w:r>
    </w:p>
    <w:p w14:paraId="61F55765" w14:textId="5381C473" w:rsidR="003306A6" w:rsidRDefault="003306A6" w:rsidP="003306A6">
      <w:pPr>
        <w:pStyle w:val="Heading3"/>
      </w:pPr>
      <w:r>
        <w:t>CP---Ban the Plan---2AC</w:t>
      </w:r>
    </w:p>
    <w:p w14:paraId="4FD70238" w14:textId="3ED9C5D3" w:rsidR="00CA38EE" w:rsidRDefault="00CA38EE" w:rsidP="00CA38EE">
      <w:pPr>
        <w:pStyle w:val="Heading4"/>
      </w:pPr>
      <w:r>
        <w:t xml:space="preserve">Every aff advantage is a solvency deficit – if the CP is the opposite of plan it solves NONE of the aff. </w:t>
      </w:r>
    </w:p>
    <w:p w14:paraId="29406884" w14:textId="2799BC3C" w:rsidR="00D6199C" w:rsidRDefault="00D6199C" w:rsidP="00D6199C">
      <w:pPr>
        <w:pStyle w:val="Heading4"/>
      </w:pPr>
      <w:r>
        <w:rPr>
          <w:b w:val="0"/>
          <w:bCs/>
        </w:rPr>
        <w:t xml:space="preserve">[Renewable Development Aff] </w:t>
      </w:r>
      <w:r>
        <w:t xml:space="preserve">China aggression is </w:t>
      </w:r>
      <w:r w:rsidRPr="007A438B">
        <w:rPr>
          <w:u w:val="single"/>
        </w:rPr>
        <w:t>inevitable</w:t>
      </w:r>
      <w:r>
        <w:t xml:space="preserve"> without a </w:t>
      </w:r>
      <w:r w:rsidRPr="007A438B">
        <w:rPr>
          <w:u w:val="single"/>
        </w:rPr>
        <w:t>resolution</w:t>
      </w:r>
      <w:r>
        <w:t xml:space="preserve"> in </w:t>
      </w:r>
      <w:r w:rsidRPr="007A438B">
        <w:rPr>
          <w:u w:val="single"/>
        </w:rPr>
        <w:t>Ukraine</w:t>
      </w:r>
      <w:r>
        <w:t>.</w:t>
      </w:r>
    </w:p>
    <w:p w14:paraId="5906BED3" w14:textId="1B4A8828" w:rsidR="00D6199C" w:rsidRPr="00D6199C" w:rsidRDefault="00D6199C" w:rsidP="00D6199C">
      <w:r w:rsidRPr="00D6199C">
        <w:rPr>
          <w:rStyle w:val="Style13ptBold"/>
        </w:rPr>
        <w:t>Dominguez ’25</w:t>
      </w:r>
      <w:r>
        <w:t xml:space="preserve"> [Gabriel Dominguez, </w:t>
      </w:r>
      <w:r w:rsidR="007A438B">
        <w:t>Asia Pacific and Defense Reporter for The Japan Times; BA, political and communications science, University of Munster</w:t>
      </w:r>
      <w:r>
        <w:t>. April 7, 2025. The Japan Times “</w:t>
      </w:r>
      <w:r w:rsidRPr="00D6199C">
        <w:t>With focus on ‘projecting power,’ NATO eyes greater Indo-Pacific role</w:t>
      </w:r>
      <w:r>
        <w:t xml:space="preserve">” </w:t>
      </w:r>
      <w:r w:rsidRPr="00B76F53">
        <w:t>https://www.japantimes.co.jp/news/2025/04/07/asia-pacific/politics/nato-mark-rutte-asia/</w:t>
      </w:r>
      <w:r>
        <w:t xml:space="preserve"> </w:t>
      </w:r>
      <w:r w:rsidR="00B76F53">
        <w:t xml:space="preserve">Accessed 6.26.2025 // </w:t>
      </w:r>
      <w:r w:rsidR="00B76F53">
        <w:rPr>
          <w:b/>
          <w:i/>
        </w:rPr>
        <w:t>mosuQ</w:t>
      </w:r>
      <w:r w:rsidR="00B76F53">
        <w:t>]</w:t>
      </w:r>
    </w:p>
    <w:p w14:paraId="4D125102" w14:textId="233EA489" w:rsidR="00D6199C" w:rsidRPr="007A438B" w:rsidRDefault="00D6199C" w:rsidP="00D6199C">
      <w:pPr>
        <w:rPr>
          <w:sz w:val="12"/>
        </w:rPr>
      </w:pPr>
      <w:r w:rsidRPr="007A438B">
        <w:rPr>
          <w:sz w:val="12"/>
        </w:rPr>
        <w:t xml:space="preserve">This is significant as </w:t>
      </w:r>
      <w:r w:rsidRPr="006E4BCB">
        <w:rPr>
          <w:rStyle w:val="Emphasis"/>
        </w:rPr>
        <w:t>security links</w:t>
      </w:r>
      <w:r w:rsidRPr="006E4BCB">
        <w:rPr>
          <w:rStyle w:val="StyleUnderline"/>
        </w:rPr>
        <w:t xml:space="preserve"> between</w:t>
      </w:r>
      <w:r w:rsidRPr="007A438B">
        <w:rPr>
          <w:rStyle w:val="StyleUnderline"/>
        </w:rPr>
        <w:t xml:space="preserve"> the two regions could also be felt in other areas</w:t>
      </w:r>
      <w:r w:rsidRPr="007A438B">
        <w:rPr>
          <w:sz w:val="12"/>
        </w:rPr>
        <w:t xml:space="preserve">, Rutte warned, </w:t>
      </w:r>
      <w:r w:rsidRPr="007A438B">
        <w:rPr>
          <w:rStyle w:val="StyleUnderline"/>
        </w:rPr>
        <w:t xml:space="preserve">suggesting that </w:t>
      </w:r>
      <w:r w:rsidRPr="00B54371">
        <w:rPr>
          <w:rStyle w:val="StyleUnderline"/>
          <w:highlight w:val="cyan"/>
        </w:rPr>
        <w:t xml:space="preserve">any potential deal to end the </w:t>
      </w:r>
      <w:r w:rsidRPr="00B54371">
        <w:rPr>
          <w:rStyle w:val="Emphasis"/>
          <w:highlight w:val="cyan"/>
        </w:rPr>
        <w:t>Ukraine war</w:t>
      </w:r>
      <w:r w:rsidRPr="00B54371">
        <w:rPr>
          <w:rStyle w:val="StyleUnderline"/>
          <w:highlight w:val="cyan"/>
        </w:rPr>
        <w:t xml:space="preserve"> would</w:t>
      </w:r>
      <w:r w:rsidRPr="007A438B">
        <w:rPr>
          <w:rStyle w:val="StyleUnderline"/>
        </w:rPr>
        <w:t xml:space="preserve"> also </w:t>
      </w:r>
      <w:r w:rsidRPr="00B54371">
        <w:rPr>
          <w:rStyle w:val="StyleUnderline"/>
          <w:highlight w:val="cyan"/>
        </w:rPr>
        <w:t xml:space="preserve">have repercussions for the </w:t>
      </w:r>
      <w:r w:rsidRPr="00B54371">
        <w:rPr>
          <w:rStyle w:val="Emphasis"/>
          <w:highlight w:val="cyan"/>
        </w:rPr>
        <w:t>Indo-Pacific</w:t>
      </w:r>
      <w:r w:rsidRPr="007A438B">
        <w:rPr>
          <w:rStyle w:val="StyleUnderline"/>
        </w:rPr>
        <w:t xml:space="preserve">. Peace </w:t>
      </w:r>
      <w:r w:rsidRPr="00B54371">
        <w:rPr>
          <w:rStyle w:val="StyleUnderline"/>
          <w:highlight w:val="cyan"/>
        </w:rPr>
        <w:t>negotiations</w:t>
      </w:r>
      <w:r w:rsidRPr="007A438B">
        <w:rPr>
          <w:rStyle w:val="StyleUnderline"/>
        </w:rPr>
        <w:t xml:space="preserve"> in Europe, for example, would also be </w:t>
      </w:r>
      <w:r w:rsidRPr="00B54371">
        <w:rPr>
          <w:rStyle w:val="Emphasis"/>
          <w:highlight w:val="cyan"/>
        </w:rPr>
        <w:t>watched closely</w:t>
      </w:r>
      <w:r w:rsidRPr="00B54371">
        <w:rPr>
          <w:rStyle w:val="StyleUnderline"/>
          <w:highlight w:val="cyan"/>
        </w:rPr>
        <w:t xml:space="preserve"> by</w:t>
      </w:r>
      <w:r w:rsidRPr="007A438B">
        <w:rPr>
          <w:rStyle w:val="StyleUnderline"/>
        </w:rPr>
        <w:t xml:space="preserve"> Chinese leader </w:t>
      </w:r>
      <w:r w:rsidRPr="00B54371">
        <w:rPr>
          <w:rStyle w:val="Emphasis"/>
          <w:highlight w:val="cyan"/>
        </w:rPr>
        <w:t>Xi Jinping</w:t>
      </w:r>
      <w:r w:rsidRPr="007A438B">
        <w:rPr>
          <w:sz w:val="12"/>
        </w:rPr>
        <w:t>.</w:t>
      </w:r>
    </w:p>
    <w:p w14:paraId="1A9AC8BC" w14:textId="77777777" w:rsidR="00D6199C" w:rsidRPr="007A438B" w:rsidRDefault="00D6199C" w:rsidP="00D6199C">
      <w:pPr>
        <w:rPr>
          <w:sz w:val="12"/>
        </w:rPr>
      </w:pPr>
      <w:r w:rsidRPr="00B54371">
        <w:rPr>
          <w:rStyle w:val="StyleUnderline"/>
          <w:highlight w:val="cyan"/>
        </w:rPr>
        <w:t xml:space="preserve">Xi “will </w:t>
      </w:r>
      <w:r w:rsidRPr="00B54371">
        <w:rPr>
          <w:rStyle w:val="Emphasis"/>
          <w:highlight w:val="cyan"/>
        </w:rPr>
        <w:t>assess</w:t>
      </w:r>
      <w:r w:rsidRPr="007A438B">
        <w:rPr>
          <w:rStyle w:val="StyleUnderline"/>
        </w:rPr>
        <w:t xml:space="preserve"> ... </w:t>
      </w:r>
      <w:r w:rsidRPr="00B54371">
        <w:rPr>
          <w:rStyle w:val="StyleUnderline"/>
          <w:highlight w:val="cyan"/>
        </w:rPr>
        <w:t>who is going to come out on top</w:t>
      </w:r>
      <w:r w:rsidRPr="007A438B">
        <w:rPr>
          <w:rStyle w:val="StyleUnderline"/>
        </w:rPr>
        <w:t xml:space="preserve">, whether it will be </w:t>
      </w:r>
      <w:r w:rsidRPr="00B54371">
        <w:rPr>
          <w:rStyle w:val="StyleUnderline"/>
          <w:highlight w:val="cyan"/>
        </w:rPr>
        <w:t xml:space="preserve">the </w:t>
      </w:r>
      <w:r w:rsidRPr="00B54371">
        <w:rPr>
          <w:rStyle w:val="Emphasis"/>
          <w:highlight w:val="cyan"/>
        </w:rPr>
        <w:t>West or Russia</w:t>
      </w:r>
      <w:r w:rsidRPr="007A438B">
        <w:rPr>
          <w:rStyle w:val="StyleUnderline"/>
        </w:rPr>
        <w:t>,"</w:t>
      </w:r>
      <w:r w:rsidRPr="007A438B">
        <w:rPr>
          <w:sz w:val="12"/>
        </w:rPr>
        <w:t xml:space="preserve"> Rutte said.</w:t>
      </w:r>
    </w:p>
    <w:p w14:paraId="2C5B737E" w14:textId="467BE8B2" w:rsidR="00D6199C" w:rsidRPr="007A438B" w:rsidRDefault="00D6199C" w:rsidP="00D6199C">
      <w:pPr>
        <w:rPr>
          <w:sz w:val="12"/>
        </w:rPr>
      </w:pPr>
      <w:r w:rsidRPr="00B54371">
        <w:rPr>
          <w:rStyle w:val="StyleUnderline"/>
          <w:highlight w:val="cyan"/>
        </w:rPr>
        <w:t>If</w:t>
      </w:r>
      <w:r w:rsidRPr="007A438B">
        <w:rPr>
          <w:rStyle w:val="StyleUnderline"/>
        </w:rPr>
        <w:t xml:space="preserve"> it is </w:t>
      </w:r>
      <w:r w:rsidRPr="00B54371">
        <w:rPr>
          <w:rStyle w:val="StyleUnderline"/>
          <w:highlight w:val="cyan"/>
        </w:rPr>
        <w:t>Russia</w:t>
      </w:r>
      <w:r w:rsidRPr="007A438B">
        <w:rPr>
          <w:rStyle w:val="StyleUnderline"/>
        </w:rPr>
        <w:t xml:space="preserve">, then this might </w:t>
      </w:r>
      <w:r w:rsidRPr="00B54371">
        <w:rPr>
          <w:rStyle w:val="StyleUnderline"/>
          <w:highlight w:val="cyan"/>
        </w:rPr>
        <w:t>give Xi "</w:t>
      </w:r>
      <w:r w:rsidRPr="00B54371">
        <w:rPr>
          <w:rStyle w:val="Emphasis"/>
          <w:highlight w:val="cyan"/>
        </w:rPr>
        <w:t>inspiration to pursue some of his own territorial ambitions</w:t>
      </w:r>
      <w:r w:rsidRPr="00B54371">
        <w:rPr>
          <w:rStyle w:val="StyleUnderline"/>
          <w:highlight w:val="cyan"/>
        </w:rPr>
        <w:t>,"</w:t>
      </w:r>
      <w:r w:rsidRPr="007A438B">
        <w:rPr>
          <w:sz w:val="12"/>
        </w:rPr>
        <w:t xml:space="preserve"> the NATO chief warned.</w:t>
      </w:r>
    </w:p>
    <w:p w14:paraId="264A21E6" w14:textId="4C6E12A2" w:rsidR="005226B2" w:rsidRDefault="00A77ED8" w:rsidP="005226B2">
      <w:pPr>
        <w:pStyle w:val="Heading4"/>
      </w:pPr>
      <w:r w:rsidRPr="00A77ED8">
        <w:rPr>
          <w:u w:val="single"/>
        </w:rPr>
        <w:t>Aff</w:t>
      </w:r>
      <w:r>
        <w:t xml:space="preserve"> </w:t>
      </w:r>
      <w:r w:rsidRPr="00A77ED8">
        <w:rPr>
          <w:u w:val="single"/>
        </w:rPr>
        <w:t>solves</w:t>
      </w:r>
      <w:r>
        <w:t xml:space="preserve">---Arctic </w:t>
      </w:r>
      <w:r w:rsidRPr="00A77ED8">
        <w:rPr>
          <w:u w:val="single"/>
        </w:rPr>
        <w:t>key</w:t>
      </w:r>
      <w:r>
        <w:t xml:space="preserve"> to Indo-Pacific </w:t>
      </w:r>
      <w:r w:rsidRPr="00A77ED8">
        <w:rPr>
          <w:u w:val="single"/>
        </w:rPr>
        <w:t>response</w:t>
      </w:r>
      <w:r>
        <w:t xml:space="preserve">. </w:t>
      </w:r>
    </w:p>
    <w:p w14:paraId="050344CF" w14:textId="22F4331E" w:rsidR="005226B2" w:rsidRPr="00534A92" w:rsidRDefault="005226B2" w:rsidP="005226B2">
      <w:r w:rsidRPr="00534A92">
        <w:rPr>
          <w:rStyle w:val="Style13ptBold"/>
        </w:rPr>
        <w:t>Rierson ’24</w:t>
      </w:r>
      <w:r>
        <w:t xml:space="preserve"> [Captain Christopher Rierson</w:t>
      </w:r>
      <w:r w:rsidR="006E4BCB">
        <w:t>, Director of Operations for the Special Operations Command North; BS, criminal justice and corrections, University of Nebraska-Lincoln; MA, international relations and affairs, University of Kansas</w:t>
      </w:r>
      <w:r>
        <w:t>. December 12, 2024. Indo-Pacific Defense Forum “</w:t>
      </w:r>
      <w:r w:rsidRPr="00534A92">
        <w:t>North American Arctic defense could shape outcome of Indo-Pacific conflict</w:t>
      </w:r>
      <w:r>
        <w:t xml:space="preserve">” </w:t>
      </w:r>
      <w:r w:rsidRPr="00B76F53">
        <w:t>https://ipdefenseforum.com/2024/12/north-american-arctic-defense-could-shape-outcome-of-indo-pacific-conflict/</w:t>
      </w:r>
      <w:r>
        <w:t xml:space="preserve"> </w:t>
      </w:r>
      <w:r w:rsidR="00B76F53">
        <w:t xml:space="preserve">Accessed 6.26.2025 // </w:t>
      </w:r>
      <w:r w:rsidR="00B76F53">
        <w:rPr>
          <w:b/>
          <w:i/>
        </w:rPr>
        <w:t>mosuQ</w:t>
      </w:r>
      <w:r w:rsidR="00B76F53">
        <w:t>]</w:t>
      </w:r>
    </w:p>
    <w:p w14:paraId="69735AEA" w14:textId="77777777" w:rsidR="005226B2" w:rsidRPr="007A0E31" w:rsidRDefault="005226B2" w:rsidP="005226B2">
      <w:pPr>
        <w:rPr>
          <w:rStyle w:val="StyleUnderline"/>
        </w:rPr>
      </w:pPr>
      <w:r w:rsidRPr="00B54371">
        <w:rPr>
          <w:rStyle w:val="StyleUnderline"/>
          <w:highlight w:val="cyan"/>
        </w:rPr>
        <w:t>The</w:t>
      </w:r>
      <w:r w:rsidRPr="007A0E31">
        <w:rPr>
          <w:rStyle w:val="StyleUnderline"/>
        </w:rPr>
        <w:t xml:space="preserve"> North American </w:t>
      </w:r>
      <w:r w:rsidRPr="00B54371">
        <w:rPr>
          <w:rStyle w:val="Emphasis"/>
          <w:highlight w:val="cyan"/>
        </w:rPr>
        <w:t>Arctic</w:t>
      </w:r>
      <w:r w:rsidRPr="00B54371">
        <w:rPr>
          <w:rStyle w:val="StyleUnderline"/>
          <w:highlight w:val="cyan"/>
        </w:rPr>
        <w:t xml:space="preserve"> is emerging as a </w:t>
      </w:r>
      <w:r w:rsidRPr="00B54371">
        <w:rPr>
          <w:rStyle w:val="Emphasis"/>
          <w:highlight w:val="cyan"/>
        </w:rPr>
        <w:t>key strategic space</w:t>
      </w:r>
      <w:r w:rsidRPr="007A0E31">
        <w:rPr>
          <w:rStyle w:val="StyleUnderline"/>
        </w:rPr>
        <w:t xml:space="preserve"> for the United States and its Allies and Partners. </w:t>
      </w:r>
      <w:r w:rsidRPr="00B54371">
        <w:rPr>
          <w:rStyle w:val="StyleUnderline"/>
          <w:highlight w:val="cyan"/>
        </w:rPr>
        <w:t xml:space="preserve">Protecting the focal point could determine the outcome of any potential conflict in the </w:t>
      </w:r>
      <w:r w:rsidRPr="00B54371">
        <w:rPr>
          <w:rStyle w:val="Emphasis"/>
          <w:highlight w:val="cyan"/>
        </w:rPr>
        <w:t>Indo-Pacific</w:t>
      </w:r>
      <w:r w:rsidRPr="007A0E31">
        <w:rPr>
          <w:rStyle w:val="StyleUnderline"/>
        </w:rPr>
        <w:t>.</w:t>
      </w:r>
    </w:p>
    <w:p w14:paraId="0973B92C" w14:textId="77777777" w:rsidR="005226B2" w:rsidRPr="007A0E31" w:rsidRDefault="005226B2" w:rsidP="005226B2">
      <w:pPr>
        <w:rPr>
          <w:sz w:val="12"/>
        </w:rPr>
      </w:pPr>
      <w:r w:rsidRPr="007A0E31">
        <w:rPr>
          <w:sz w:val="12"/>
        </w:rPr>
        <w:t>The People’s Republic of China (PRC) and Russia seek to contain and isolate the U.S. to prevent it from projecting power abroad.</w:t>
      </w:r>
    </w:p>
    <w:p w14:paraId="3793919F" w14:textId="77777777" w:rsidR="005226B2" w:rsidRPr="007A0E31" w:rsidRDefault="005226B2" w:rsidP="005226B2">
      <w:pPr>
        <w:rPr>
          <w:sz w:val="12"/>
        </w:rPr>
      </w:pPr>
      <w:r w:rsidRPr="007A0E31">
        <w:rPr>
          <w:sz w:val="12"/>
        </w:rPr>
        <w:t>The North American Arctic is a focus for geopolitical competition, with the PRC and Russia asserting their interests in the region. The PRC, although not an Arctic nation, is investing in capabilities to exploit the region for strategic purposes and seeks to participate in its governance and economy.</w:t>
      </w:r>
    </w:p>
    <w:p w14:paraId="334642ED" w14:textId="77777777" w:rsidR="005226B2" w:rsidRPr="007A0E31" w:rsidRDefault="005226B2" w:rsidP="005226B2">
      <w:pPr>
        <w:rPr>
          <w:sz w:val="12"/>
        </w:rPr>
      </w:pPr>
      <w:r w:rsidRPr="007A0E31">
        <w:rPr>
          <w:sz w:val="12"/>
        </w:rPr>
        <w:t>The Arctic focus is heightened by a steady melting of the polar ice cap, enhancing shipping access to the resource-rich and strategically critical region that once was largely ignored, hidden beneath frozen terrain. Arctic temperatures are rising as much as four times faster than the global average, studies show.</w:t>
      </w:r>
    </w:p>
    <w:p w14:paraId="2982407C" w14:textId="77777777" w:rsidR="005226B2" w:rsidRPr="007A0E31" w:rsidRDefault="005226B2" w:rsidP="005226B2">
      <w:pPr>
        <w:rPr>
          <w:sz w:val="12"/>
        </w:rPr>
      </w:pPr>
      <w:r w:rsidRPr="007A0E31">
        <w:rPr>
          <w:sz w:val="12"/>
        </w:rPr>
        <w:t>As part of its One Belt, One Road infrastructure scheme, the PRC is expanding naval operations in an attempt to secure sea lanes for a growing shipping industry, leveraging dual-use military and research vessels to increase Chinese Communist Party military engagement and Arctic domain awareness. Growing cooperation between the PRC and Russia, as evidenced by recent combined maritime and bomber patrols, could undermine Arctic stability, potentially leading to misunderstandings and miscalculations.</w:t>
      </w:r>
    </w:p>
    <w:p w14:paraId="04F0AC58" w14:textId="77777777" w:rsidR="005226B2" w:rsidRPr="007A0E31" w:rsidRDefault="005226B2" w:rsidP="005226B2">
      <w:pPr>
        <w:rPr>
          <w:sz w:val="12"/>
        </w:rPr>
      </w:pPr>
      <w:r w:rsidRPr="00B54371">
        <w:rPr>
          <w:rStyle w:val="StyleUnderline"/>
          <w:highlight w:val="cyan"/>
        </w:rPr>
        <w:t>The</w:t>
      </w:r>
      <w:r w:rsidRPr="007A0E31">
        <w:rPr>
          <w:rStyle w:val="StyleUnderline"/>
        </w:rPr>
        <w:t xml:space="preserve"> North American </w:t>
      </w:r>
      <w:r w:rsidRPr="00B54371">
        <w:rPr>
          <w:rStyle w:val="StyleUnderline"/>
          <w:highlight w:val="cyan"/>
        </w:rPr>
        <w:t xml:space="preserve">Arctic holds </w:t>
      </w:r>
      <w:r w:rsidRPr="00B54371">
        <w:rPr>
          <w:rStyle w:val="Emphasis"/>
          <w:highlight w:val="cyan"/>
        </w:rPr>
        <w:t>critical defense infrastructure</w:t>
      </w:r>
      <w:r w:rsidRPr="007A0E31">
        <w:rPr>
          <w:rStyle w:val="StyleUnderline"/>
        </w:rPr>
        <w:t xml:space="preserve"> for the U.S. and its Allies and Partners, </w:t>
      </w:r>
      <w:r w:rsidRPr="00B54371">
        <w:rPr>
          <w:rStyle w:val="StyleUnderline"/>
          <w:highlight w:val="cyan"/>
        </w:rPr>
        <w:t xml:space="preserve">including </w:t>
      </w:r>
      <w:r w:rsidRPr="00B54371">
        <w:rPr>
          <w:rStyle w:val="Emphasis"/>
          <w:highlight w:val="cyan"/>
        </w:rPr>
        <w:t>long-range radars</w:t>
      </w:r>
      <w:r w:rsidRPr="00B54371">
        <w:rPr>
          <w:rStyle w:val="StyleUnderline"/>
          <w:highlight w:val="cyan"/>
        </w:rPr>
        <w:t xml:space="preserve"> essential to domain awareness and </w:t>
      </w:r>
      <w:r w:rsidRPr="00B54371">
        <w:rPr>
          <w:rStyle w:val="Emphasis"/>
          <w:highlight w:val="cyan"/>
        </w:rPr>
        <w:t>Indo-Pacific capabilities</w:t>
      </w:r>
      <w:r w:rsidRPr="007A0E31">
        <w:rPr>
          <w:rStyle w:val="StyleUnderline"/>
        </w:rPr>
        <w:t xml:space="preserve"> positioned in Alaska. </w:t>
      </w:r>
      <w:r w:rsidRPr="00B54371">
        <w:rPr>
          <w:rStyle w:val="StyleUnderline"/>
          <w:highlight w:val="cyan"/>
        </w:rPr>
        <w:t xml:space="preserve">Should a </w:t>
      </w:r>
      <w:r w:rsidRPr="00B54371">
        <w:rPr>
          <w:rStyle w:val="Emphasis"/>
          <w:highlight w:val="cyan"/>
        </w:rPr>
        <w:t>regional conflict</w:t>
      </w:r>
      <w:r w:rsidRPr="00B54371">
        <w:rPr>
          <w:rStyle w:val="StyleUnderline"/>
          <w:highlight w:val="cyan"/>
        </w:rPr>
        <w:t xml:space="preserve"> expand into the Arctic, the U.S. could face</w:t>
      </w:r>
      <w:r w:rsidRPr="007A0E31">
        <w:rPr>
          <w:rStyle w:val="StyleUnderline"/>
        </w:rPr>
        <w:t xml:space="preserve"> domain awareness </w:t>
      </w:r>
      <w:r w:rsidRPr="00B54371">
        <w:rPr>
          <w:rStyle w:val="Emphasis"/>
          <w:highlight w:val="cyan"/>
        </w:rPr>
        <w:t>disruption</w:t>
      </w:r>
      <w:r w:rsidRPr="007A0E31">
        <w:rPr>
          <w:rStyle w:val="StyleUnderline"/>
        </w:rPr>
        <w:t xml:space="preserve"> across Alaska, and disruption of power projection infrastructure </w:t>
      </w:r>
      <w:r w:rsidRPr="00B54371">
        <w:rPr>
          <w:rStyle w:val="StyleUnderline"/>
          <w:highlight w:val="cyan"/>
        </w:rPr>
        <w:t xml:space="preserve">that could </w:t>
      </w:r>
      <w:r w:rsidRPr="00B54371">
        <w:rPr>
          <w:rStyle w:val="Emphasis"/>
          <w:highlight w:val="cyan"/>
        </w:rPr>
        <w:t>compromise deployment</w:t>
      </w:r>
      <w:r w:rsidRPr="00B54371">
        <w:rPr>
          <w:rStyle w:val="StyleUnderline"/>
          <w:highlight w:val="cyan"/>
        </w:rPr>
        <w:t xml:space="preserve"> of advanced capabilities to the </w:t>
      </w:r>
      <w:r w:rsidRPr="00B54371">
        <w:rPr>
          <w:rStyle w:val="Emphasis"/>
          <w:highlight w:val="cyan"/>
        </w:rPr>
        <w:t>Indo-Pacific</w:t>
      </w:r>
      <w:r w:rsidRPr="007A0E31">
        <w:rPr>
          <w:rStyle w:val="StyleUnderline"/>
        </w:rPr>
        <w:t xml:space="preserve"> and other theaters</w:t>
      </w:r>
      <w:r w:rsidRPr="007A0E31">
        <w:rPr>
          <w:sz w:val="12"/>
        </w:rPr>
        <w:t>.</w:t>
      </w:r>
    </w:p>
    <w:p w14:paraId="20105089" w14:textId="77777777" w:rsidR="005226B2" w:rsidRPr="007A0E31" w:rsidRDefault="005226B2" w:rsidP="005226B2">
      <w:pPr>
        <w:rPr>
          <w:sz w:val="12"/>
        </w:rPr>
      </w:pPr>
      <w:r w:rsidRPr="007A0E31">
        <w:rPr>
          <w:sz w:val="12"/>
        </w:rPr>
        <w:t>Such scenarios are driving a resurgence of the U.S. Department of Defense’s (DOD) focus on the North American Arctic. As outlined in the DOD’s 2024 Arctic Strategy, U.S. Special Operations Forces (USSOF) are critical to advancing capabilities and mitigating threats to defense infrastructure.</w:t>
      </w:r>
    </w:p>
    <w:p w14:paraId="2CEE63D3" w14:textId="77777777" w:rsidR="005226B2" w:rsidRPr="007A0E31" w:rsidRDefault="005226B2" w:rsidP="005226B2">
      <w:pPr>
        <w:rPr>
          <w:sz w:val="12"/>
        </w:rPr>
      </w:pPr>
      <w:r w:rsidRPr="007A0E31">
        <w:rPr>
          <w:sz w:val="12"/>
        </w:rPr>
        <w:t>U.S. Special Operations Command North (SOCNORTH) plans and executes USSOF missions in North America. SOCNORTH focuses on identifying malign activity, contesting global chokepoints, enhancing all-domain awareness and enabling integrated deterrence in cooperation with U.S. Indo-Pacific Command and other combatant and special operations commands.</w:t>
      </w:r>
    </w:p>
    <w:p w14:paraId="50785724" w14:textId="77777777" w:rsidR="005226B2" w:rsidRPr="007A0E31" w:rsidRDefault="005226B2" w:rsidP="005226B2">
      <w:pPr>
        <w:rPr>
          <w:sz w:val="12"/>
        </w:rPr>
      </w:pPr>
      <w:r w:rsidRPr="007A0E31">
        <w:rPr>
          <w:sz w:val="12"/>
        </w:rPr>
        <w:t>To address growing concerns in the Arctic, SOCNORTH recently executed two phases of Operation Polar Dagger, an operational series that demonstrates rapidly deployable, joint SOF capabilities throughout the North American Arctic. It forms the basis of options to deter, disrupt and deny adversary activity in support of U.S. Northern Command’s (USNORTHCOM) layered defense of the U.S. homeland.</w:t>
      </w:r>
    </w:p>
    <w:p w14:paraId="33B3D07A" w14:textId="77777777" w:rsidR="005226B2" w:rsidRPr="007A0E31" w:rsidRDefault="005226B2" w:rsidP="005226B2">
      <w:pPr>
        <w:rPr>
          <w:sz w:val="12"/>
        </w:rPr>
      </w:pPr>
      <w:r w:rsidRPr="007A0E31">
        <w:rPr>
          <w:sz w:val="12"/>
        </w:rPr>
        <w:t>More than 200 USSOF and conventional forces deployed across the North American Arctic in mid-2024 to operate in the maritime, air and land domains. The operations enhance USNORTHCOM’s deterrence posture and domain awareness, while also validating USSOF proficiency in cold weather and austere environments.</w:t>
      </w:r>
    </w:p>
    <w:p w14:paraId="1451AE57" w14:textId="77777777" w:rsidR="005226B2" w:rsidRPr="007A0E31" w:rsidRDefault="005226B2" w:rsidP="005226B2">
      <w:pPr>
        <w:rPr>
          <w:sz w:val="12"/>
        </w:rPr>
      </w:pPr>
      <w:r w:rsidRPr="007A0E31">
        <w:rPr>
          <w:sz w:val="12"/>
        </w:rPr>
        <w:t>In 2023 and 2024, SOCNORTH and the U.S. Navy partnered to deploy the amphibious transport dock ship USS John P. Murtha and the USS John L. Canley, an expeditionary sea base vessel that supports SOF operations and other maritime missions, to the Bering Sea and the Arctic Circle to support Operation Polar Dagger. USSOF is enhancing its navigation expertise in Arctic terrain and has demonstrated the ability to thrive in the region by executing long-range movements, maritime interdiction operations, rapid infiltration/exfiltration, air-to-ground integration, critical infrastructure defense, domain awareness, and medical evacuation validation, among other engagements.</w:t>
      </w:r>
    </w:p>
    <w:p w14:paraId="1C9A072A" w14:textId="77777777" w:rsidR="005226B2" w:rsidRPr="007A0E31" w:rsidRDefault="005226B2" w:rsidP="005226B2">
      <w:pPr>
        <w:rPr>
          <w:sz w:val="12"/>
        </w:rPr>
      </w:pPr>
      <w:r w:rsidRPr="007A0E31">
        <w:rPr>
          <w:sz w:val="12"/>
        </w:rPr>
        <w:t xml:space="preserve">As home to capabilities such as aerospace and maritime control and warning systems, as well as strategically significant maritime chokepoints, </w:t>
      </w:r>
      <w:r w:rsidRPr="007A0E31">
        <w:rPr>
          <w:rStyle w:val="StyleUnderline"/>
        </w:rPr>
        <w:t xml:space="preserve">the North American Arctic is vital to homeland defense, according to the DOD’s 2024 strategy. </w:t>
      </w:r>
      <w:r w:rsidRPr="00B54371">
        <w:rPr>
          <w:rStyle w:val="StyleUnderline"/>
          <w:highlight w:val="cyan"/>
        </w:rPr>
        <w:t>The region</w:t>
      </w:r>
      <w:r w:rsidRPr="007A0E31">
        <w:rPr>
          <w:rStyle w:val="StyleUnderline"/>
        </w:rPr>
        <w:t xml:space="preserve"> also </w:t>
      </w:r>
      <w:r w:rsidRPr="00B54371">
        <w:rPr>
          <w:rStyle w:val="StyleUnderline"/>
          <w:highlight w:val="cyan"/>
        </w:rPr>
        <w:t xml:space="preserve">is </w:t>
      </w:r>
      <w:r w:rsidRPr="00B54371">
        <w:rPr>
          <w:rStyle w:val="Emphasis"/>
          <w:highlight w:val="cyan"/>
        </w:rPr>
        <w:t>integral</w:t>
      </w:r>
      <w:r w:rsidRPr="007A0E31">
        <w:rPr>
          <w:rStyle w:val="StyleUnderline"/>
        </w:rPr>
        <w:t xml:space="preserve"> to Indo-Pacific operations as the northern flank for force projection from the U.S. homeland</w:t>
      </w:r>
      <w:r w:rsidRPr="007A0E31">
        <w:rPr>
          <w:sz w:val="12"/>
        </w:rPr>
        <w:t>.</w:t>
      </w:r>
    </w:p>
    <w:p w14:paraId="5C119BA4" w14:textId="77777777" w:rsidR="005226B2" w:rsidRPr="007A0E31" w:rsidRDefault="005226B2" w:rsidP="005226B2">
      <w:pPr>
        <w:rPr>
          <w:sz w:val="12"/>
        </w:rPr>
      </w:pPr>
      <w:r w:rsidRPr="007A0E31">
        <w:rPr>
          <w:sz w:val="12"/>
        </w:rPr>
        <w:t xml:space="preserve">Through operations such as Polar Dagger, SOCNORTH iteratively evaluates and integrates capabilities that underpin homeland defense and enable forward operations. </w:t>
      </w:r>
      <w:r w:rsidRPr="00B54371">
        <w:rPr>
          <w:rStyle w:val="StyleUnderline"/>
          <w:highlight w:val="cyan"/>
        </w:rPr>
        <w:t>With highly proficient</w:t>
      </w:r>
      <w:r w:rsidRPr="007A0E31">
        <w:rPr>
          <w:rStyle w:val="StyleUnderline"/>
        </w:rPr>
        <w:t xml:space="preserve"> multidomain SOF and conventional forces conducting </w:t>
      </w:r>
      <w:r w:rsidRPr="00B54371">
        <w:rPr>
          <w:rStyle w:val="StyleUnderline"/>
          <w:highlight w:val="cyan"/>
        </w:rPr>
        <w:t>operations in the</w:t>
      </w:r>
      <w:r w:rsidRPr="007A0E31">
        <w:rPr>
          <w:rStyle w:val="StyleUnderline"/>
        </w:rPr>
        <w:t xml:space="preserve"> North American </w:t>
      </w:r>
      <w:r w:rsidRPr="00B54371">
        <w:rPr>
          <w:rStyle w:val="StyleUnderline"/>
          <w:highlight w:val="cyan"/>
        </w:rPr>
        <w:t xml:space="preserve">Arctic, the U.S. can deploy at-will capabilities to </w:t>
      </w:r>
      <w:r w:rsidRPr="00B54371">
        <w:rPr>
          <w:rStyle w:val="Emphasis"/>
          <w:highlight w:val="cyan"/>
        </w:rPr>
        <w:t>operate effectively</w:t>
      </w:r>
      <w:r w:rsidRPr="007A0E31">
        <w:rPr>
          <w:rStyle w:val="StyleUnderline"/>
        </w:rPr>
        <w:t xml:space="preserve"> in the Arctic </w:t>
      </w:r>
      <w:r w:rsidRPr="00B54371">
        <w:rPr>
          <w:rStyle w:val="StyleUnderline"/>
          <w:highlight w:val="cyan"/>
        </w:rPr>
        <w:t xml:space="preserve">while </w:t>
      </w:r>
      <w:r w:rsidRPr="00B54371">
        <w:rPr>
          <w:rStyle w:val="Emphasis"/>
          <w:highlight w:val="cyan"/>
        </w:rPr>
        <w:t>securing</w:t>
      </w:r>
      <w:r w:rsidRPr="007A0E31">
        <w:rPr>
          <w:rStyle w:val="StyleUnderline"/>
        </w:rPr>
        <w:t xml:space="preserve"> U.S. strategic interests in </w:t>
      </w:r>
      <w:r w:rsidRPr="00B54371">
        <w:rPr>
          <w:rStyle w:val="StyleUnderline"/>
          <w:highlight w:val="cyan"/>
        </w:rPr>
        <w:t xml:space="preserve">the </w:t>
      </w:r>
      <w:r w:rsidRPr="00B54371">
        <w:rPr>
          <w:rStyle w:val="Emphasis"/>
          <w:highlight w:val="cyan"/>
        </w:rPr>
        <w:t>Indo-Pacific</w:t>
      </w:r>
      <w:r w:rsidRPr="007A0E31">
        <w:rPr>
          <w:sz w:val="12"/>
        </w:rPr>
        <w:t>.</w:t>
      </w:r>
    </w:p>
    <w:p w14:paraId="4E7672E0" w14:textId="7ED82E6B" w:rsidR="005226B2" w:rsidRDefault="005226B2" w:rsidP="005226B2">
      <w:pPr>
        <w:pStyle w:val="Analytic"/>
      </w:pPr>
      <w:r>
        <w:t>Perm, do both.</w:t>
      </w:r>
    </w:p>
    <w:p w14:paraId="48CC2067" w14:textId="6A8E4E32" w:rsidR="005226B2" w:rsidRDefault="005226B2" w:rsidP="005226B2">
      <w:pPr>
        <w:pStyle w:val="Analytic"/>
      </w:pPr>
      <w:r>
        <w:t>Perm, do the counterplan.</w:t>
      </w:r>
    </w:p>
    <w:p w14:paraId="66D1547C" w14:textId="382E1206" w:rsidR="005226B2" w:rsidRDefault="005226B2" w:rsidP="005226B2">
      <w:pPr>
        <w:pStyle w:val="Analytic"/>
      </w:pPr>
      <w:r>
        <w:t xml:space="preserve">Perm, do the Aff </w:t>
      </w:r>
      <w:r>
        <w:rPr>
          <w:i/>
          <w:iCs w:val="0"/>
        </w:rPr>
        <w:t>then</w:t>
      </w:r>
      <w:r>
        <w:t xml:space="preserve"> the counterplan. </w:t>
      </w:r>
    </w:p>
    <w:p w14:paraId="051F8938" w14:textId="52C8CC49" w:rsidR="005226B2" w:rsidRPr="005226B2" w:rsidRDefault="005226B2" w:rsidP="005226B2">
      <w:pPr>
        <w:pStyle w:val="Analytic"/>
      </w:pPr>
      <w:r>
        <w:t xml:space="preserve">Perm, do the counterplan except for the Aff. </w:t>
      </w:r>
    </w:p>
    <w:p w14:paraId="4892DB5A" w14:textId="6A951AF7" w:rsidR="00EB5FEC" w:rsidRDefault="006E4BCB" w:rsidP="00EB5FEC">
      <w:pPr>
        <w:pStyle w:val="Heading4"/>
      </w:pPr>
      <w:r>
        <w:t xml:space="preserve">No US focus on the Indo-Pacific in the </w:t>
      </w:r>
      <w:r w:rsidRPr="006E4BCB">
        <w:rPr>
          <w:u w:val="single"/>
        </w:rPr>
        <w:t>squo</w:t>
      </w:r>
      <w:r w:rsidR="00EB5FEC">
        <w:t>---</w:t>
      </w:r>
      <w:r w:rsidR="00EB5FEC" w:rsidRPr="006E4BCB">
        <w:rPr>
          <w:u w:val="single"/>
        </w:rPr>
        <w:t>Iran</w:t>
      </w:r>
      <w:r w:rsidR="00EB5FEC">
        <w:t xml:space="preserve">, cuts to </w:t>
      </w:r>
      <w:r w:rsidR="00EB5FEC" w:rsidRPr="006E4BCB">
        <w:rPr>
          <w:u w:val="single"/>
        </w:rPr>
        <w:t>foreign</w:t>
      </w:r>
      <w:r w:rsidR="00EB5FEC">
        <w:t xml:space="preserve"> </w:t>
      </w:r>
      <w:r w:rsidR="00EB5FEC" w:rsidRPr="006E4BCB">
        <w:rPr>
          <w:u w:val="single"/>
        </w:rPr>
        <w:t>aid</w:t>
      </w:r>
      <w:r w:rsidR="00EB5FEC">
        <w:t xml:space="preserve">, information programs, and </w:t>
      </w:r>
      <w:r w:rsidR="00EB5FEC" w:rsidRPr="006E4BCB">
        <w:rPr>
          <w:u w:val="single"/>
        </w:rPr>
        <w:t>key</w:t>
      </w:r>
      <w:r w:rsidR="00EB5FEC">
        <w:t xml:space="preserve"> </w:t>
      </w:r>
      <w:r w:rsidR="00EB5FEC" w:rsidRPr="006E4BCB">
        <w:rPr>
          <w:u w:val="single"/>
        </w:rPr>
        <w:t>staff</w:t>
      </w:r>
      <w:r w:rsidR="00EB5FEC">
        <w:t xml:space="preserve">. </w:t>
      </w:r>
    </w:p>
    <w:p w14:paraId="57969E6F" w14:textId="4790B962" w:rsidR="00EB5FEC" w:rsidRDefault="00EB5FEC" w:rsidP="00EB5FEC">
      <w:r w:rsidRPr="00EB5FEC">
        <w:rPr>
          <w:rStyle w:val="Style13ptBold"/>
        </w:rPr>
        <w:t>Sahloul 6-25</w:t>
      </w:r>
      <w:r>
        <w:t xml:space="preserve"> [Adham Sahloul</w:t>
      </w:r>
      <w:r w:rsidR="006E4BCB">
        <w:t xml:space="preserve">, </w:t>
      </w:r>
      <w:r w:rsidR="006E4BCB" w:rsidRPr="006E4BCB">
        <w:t>adjunct senior fellow with the Middle East Security Program at the Center for a New American Security</w:t>
      </w:r>
      <w:r w:rsidR="006E4BCB">
        <w:t xml:space="preserve">; </w:t>
      </w:r>
      <w:r w:rsidR="006E4BCB" w:rsidRPr="006E4BCB">
        <w:t>former U.S. national security official and served as a special advisor in the Biden-Harris Administration from 2022-2025 at the Department of Defense and U.S. Agency for International Development</w:t>
      </w:r>
      <w:r w:rsidR="006E4BCB">
        <w:t>; BA, international relations and affairs, University of Illinois-Urbana Champaign; MA, international relations and affairs, The Fletcher School at Tufts University</w:t>
      </w:r>
      <w:r>
        <w:t>. June 25, 2025. The Diplomat “</w:t>
      </w:r>
      <w:r w:rsidRPr="00EB5FEC">
        <w:t>What Happened to the US ‘Asia First’ Doctrine?</w:t>
      </w:r>
      <w:r>
        <w:t xml:space="preserve">” </w:t>
      </w:r>
      <w:r w:rsidRPr="00B76F53">
        <w:t>https://thediplomat.com/2025/06/what-happened-to-the-us-asia-first-doctrine/</w:t>
      </w:r>
      <w:r>
        <w:t xml:space="preserve"> </w:t>
      </w:r>
      <w:r w:rsidR="00B76F53">
        <w:t xml:space="preserve">Accessed 6.26.2025 // </w:t>
      </w:r>
      <w:r w:rsidR="00B76F53">
        <w:rPr>
          <w:b/>
          <w:i/>
        </w:rPr>
        <w:t>mosuQ</w:t>
      </w:r>
      <w:r w:rsidR="00B76F53">
        <w:t>]</w:t>
      </w:r>
    </w:p>
    <w:p w14:paraId="16B1B4A2" w14:textId="77777777" w:rsidR="00EB5FEC" w:rsidRPr="005226B2" w:rsidRDefault="00EB5FEC" w:rsidP="00EB5FEC">
      <w:pPr>
        <w:rPr>
          <w:sz w:val="12"/>
        </w:rPr>
      </w:pPr>
      <w:r w:rsidRPr="005226B2">
        <w:rPr>
          <w:sz w:val="12"/>
        </w:rPr>
        <w:t xml:space="preserve">President Donald </w:t>
      </w:r>
      <w:r w:rsidRPr="00B54371">
        <w:rPr>
          <w:rStyle w:val="StyleUnderline"/>
          <w:highlight w:val="cyan"/>
        </w:rPr>
        <w:t>Trump made the U</w:t>
      </w:r>
      <w:r w:rsidRPr="005226B2">
        <w:rPr>
          <w:rStyle w:val="StyleUnderline"/>
        </w:rPr>
        <w:t xml:space="preserve">nited </w:t>
      </w:r>
      <w:r w:rsidRPr="00B54371">
        <w:rPr>
          <w:rStyle w:val="StyleUnderline"/>
          <w:highlight w:val="cyan"/>
        </w:rPr>
        <w:t>S</w:t>
      </w:r>
      <w:r w:rsidRPr="005226B2">
        <w:rPr>
          <w:rStyle w:val="StyleUnderline"/>
        </w:rPr>
        <w:t xml:space="preserve">tates </w:t>
      </w:r>
      <w:r w:rsidRPr="00B54371">
        <w:rPr>
          <w:rStyle w:val="StyleUnderline"/>
          <w:highlight w:val="cyan"/>
        </w:rPr>
        <w:t xml:space="preserve">a direct party to the </w:t>
      </w:r>
      <w:r w:rsidRPr="00B54371">
        <w:rPr>
          <w:rStyle w:val="Emphasis"/>
          <w:highlight w:val="cyan"/>
        </w:rPr>
        <w:t>Iran-Israel</w:t>
      </w:r>
      <w:r w:rsidRPr="00B54371">
        <w:rPr>
          <w:rStyle w:val="StyleUnderline"/>
          <w:highlight w:val="cyan"/>
        </w:rPr>
        <w:t xml:space="preserve"> conflict through</w:t>
      </w:r>
      <w:r w:rsidRPr="005226B2">
        <w:rPr>
          <w:rStyle w:val="StyleUnderline"/>
        </w:rPr>
        <w:t xml:space="preserve"> a series of </w:t>
      </w:r>
      <w:r w:rsidRPr="00B54371">
        <w:rPr>
          <w:rStyle w:val="Emphasis"/>
          <w:highlight w:val="cyan"/>
        </w:rPr>
        <w:t>strikes</w:t>
      </w:r>
      <w:r w:rsidRPr="00B54371">
        <w:rPr>
          <w:rStyle w:val="StyleUnderline"/>
          <w:highlight w:val="cyan"/>
        </w:rPr>
        <w:t xml:space="preserve"> on </w:t>
      </w:r>
      <w:r w:rsidRPr="00B54371">
        <w:rPr>
          <w:rStyle w:val="Emphasis"/>
          <w:highlight w:val="cyan"/>
        </w:rPr>
        <w:t>Iranian nuclear facilities</w:t>
      </w:r>
      <w:r w:rsidRPr="005226B2">
        <w:rPr>
          <w:rStyle w:val="StyleUnderline"/>
        </w:rPr>
        <w:t xml:space="preserve"> on June 21</w:t>
      </w:r>
      <w:r w:rsidRPr="005226B2">
        <w:rPr>
          <w:sz w:val="12"/>
        </w:rPr>
        <w:t xml:space="preserve">. </w:t>
      </w:r>
      <w:r w:rsidRPr="00B54371">
        <w:rPr>
          <w:rStyle w:val="StyleUnderline"/>
          <w:highlight w:val="cyan"/>
        </w:rPr>
        <w:t>That decision has forced the Asia policy community</w:t>
      </w:r>
      <w:r w:rsidRPr="005226B2">
        <w:rPr>
          <w:rStyle w:val="StyleUnderline"/>
        </w:rPr>
        <w:t xml:space="preserve"> on both sides of the Pacific </w:t>
      </w:r>
      <w:r w:rsidRPr="00B54371">
        <w:rPr>
          <w:rStyle w:val="StyleUnderline"/>
          <w:highlight w:val="cyan"/>
        </w:rPr>
        <w:t>to ask whether</w:t>
      </w:r>
      <w:r w:rsidRPr="005226B2">
        <w:rPr>
          <w:rStyle w:val="StyleUnderline"/>
        </w:rPr>
        <w:t xml:space="preserve"> the </w:t>
      </w:r>
      <w:r w:rsidRPr="00B54371">
        <w:rPr>
          <w:rStyle w:val="StyleUnderline"/>
          <w:highlight w:val="cyan"/>
        </w:rPr>
        <w:t>Trump</w:t>
      </w:r>
      <w:r w:rsidRPr="005226B2">
        <w:rPr>
          <w:rStyle w:val="StyleUnderline"/>
        </w:rPr>
        <w:t xml:space="preserve"> administration </w:t>
      </w:r>
      <w:r w:rsidRPr="00B54371">
        <w:rPr>
          <w:rStyle w:val="StyleUnderline"/>
          <w:highlight w:val="cyan"/>
        </w:rPr>
        <w:t>is</w:t>
      </w:r>
      <w:r w:rsidRPr="005226B2">
        <w:rPr>
          <w:rStyle w:val="StyleUnderline"/>
        </w:rPr>
        <w:t xml:space="preserve"> truly </w:t>
      </w:r>
      <w:r w:rsidRPr="00B54371">
        <w:rPr>
          <w:rStyle w:val="Emphasis"/>
          <w:highlight w:val="cyan"/>
        </w:rPr>
        <w:t>committed</w:t>
      </w:r>
      <w:r w:rsidRPr="00B54371">
        <w:rPr>
          <w:rStyle w:val="StyleUnderline"/>
          <w:highlight w:val="cyan"/>
        </w:rPr>
        <w:t xml:space="preserve"> to</w:t>
      </w:r>
      <w:r w:rsidRPr="005226B2">
        <w:rPr>
          <w:rStyle w:val="StyleUnderline"/>
        </w:rPr>
        <w:t xml:space="preserve"> an </w:t>
      </w:r>
      <w:r w:rsidRPr="00B54371">
        <w:rPr>
          <w:rStyle w:val="Emphasis"/>
          <w:highlight w:val="cyan"/>
        </w:rPr>
        <w:t>“Asia First” approach</w:t>
      </w:r>
      <w:r w:rsidRPr="005226B2">
        <w:rPr>
          <w:rStyle w:val="StyleUnderline"/>
        </w:rPr>
        <w:t xml:space="preserve"> to U.S. national security strategy</w:t>
      </w:r>
      <w:r w:rsidRPr="005226B2">
        <w:rPr>
          <w:sz w:val="12"/>
        </w:rPr>
        <w:t xml:space="preserve">. The U.S. is deepening its engagement in the over 16-month-long Middle East conflict even as Trump is straining its network of allies and partners over trade and pressuring its Indo-Pacific allies on defense spending. </w:t>
      </w:r>
      <w:r w:rsidRPr="00B54371">
        <w:rPr>
          <w:rStyle w:val="StyleUnderline"/>
          <w:highlight w:val="cyan"/>
        </w:rPr>
        <w:t xml:space="preserve">This </w:t>
      </w:r>
      <w:r w:rsidRPr="00B54371">
        <w:rPr>
          <w:rStyle w:val="Emphasis"/>
          <w:highlight w:val="cyan"/>
        </w:rPr>
        <w:t>backsliding on prioritizing the Indo-Pacific theater</w:t>
      </w:r>
      <w:r w:rsidRPr="00B54371">
        <w:rPr>
          <w:rStyle w:val="StyleUnderline"/>
          <w:highlight w:val="cyan"/>
        </w:rPr>
        <w:t xml:space="preserve"> is compounded by </w:t>
      </w:r>
      <w:r w:rsidRPr="00B54371">
        <w:rPr>
          <w:rStyle w:val="Emphasis"/>
          <w:highlight w:val="cyan"/>
        </w:rPr>
        <w:t>cuts to foreign assistance offices</w:t>
      </w:r>
      <w:r w:rsidRPr="005226B2">
        <w:rPr>
          <w:rStyle w:val="StyleUnderline"/>
        </w:rPr>
        <w:t xml:space="preserve">, U.S. information and media programs, </w:t>
      </w:r>
      <w:r w:rsidRPr="00B54371">
        <w:rPr>
          <w:rStyle w:val="StyleUnderline"/>
          <w:highlight w:val="cyan"/>
        </w:rPr>
        <w:t xml:space="preserve">and </w:t>
      </w:r>
      <w:r w:rsidRPr="00B54371">
        <w:rPr>
          <w:rStyle w:val="Emphasis"/>
          <w:highlight w:val="cyan"/>
        </w:rPr>
        <w:t>key China staff at the N</w:t>
      </w:r>
      <w:r w:rsidRPr="005226B2">
        <w:rPr>
          <w:rStyle w:val="StyleUnderline"/>
        </w:rPr>
        <w:t xml:space="preserve">ational </w:t>
      </w:r>
      <w:r w:rsidRPr="00B54371">
        <w:rPr>
          <w:rStyle w:val="Emphasis"/>
          <w:highlight w:val="cyan"/>
        </w:rPr>
        <w:t>S</w:t>
      </w:r>
      <w:r w:rsidRPr="005226B2">
        <w:rPr>
          <w:rStyle w:val="StyleUnderline"/>
        </w:rPr>
        <w:t xml:space="preserve">ecurity </w:t>
      </w:r>
      <w:r w:rsidRPr="00B54371">
        <w:rPr>
          <w:rStyle w:val="Emphasis"/>
          <w:highlight w:val="cyan"/>
        </w:rPr>
        <w:t>C</w:t>
      </w:r>
      <w:r w:rsidRPr="005226B2">
        <w:rPr>
          <w:rStyle w:val="StyleUnderline"/>
        </w:rPr>
        <w:t>ouncil</w:t>
      </w:r>
      <w:r w:rsidRPr="005226B2">
        <w:rPr>
          <w:sz w:val="12"/>
        </w:rPr>
        <w:t>.</w:t>
      </w:r>
    </w:p>
    <w:p w14:paraId="45D799A0" w14:textId="77777777" w:rsidR="00EB5FEC" w:rsidRPr="005226B2" w:rsidRDefault="00EB5FEC" w:rsidP="00EB5FEC">
      <w:pPr>
        <w:rPr>
          <w:sz w:val="12"/>
        </w:rPr>
      </w:pPr>
      <w:r w:rsidRPr="005226B2">
        <w:rPr>
          <w:rStyle w:val="StyleUnderline"/>
        </w:rPr>
        <w:t xml:space="preserve">U.S. policy in the Middle East has impacted Washington’s alliance </w:t>
      </w:r>
      <w:r w:rsidRPr="005226B2">
        <w:rPr>
          <w:rStyle w:val="Emphasis"/>
        </w:rPr>
        <w:t>management in the Indo-Pacific and beyond</w:t>
      </w:r>
      <w:r w:rsidRPr="005226B2">
        <w:rPr>
          <w:sz w:val="12"/>
        </w:rPr>
        <w:t xml:space="preserve">. Japan’s Prime Minister Ishiba Shigeru’s decision to skip the NATO Summit can be read as linked to the escalation in Iran. This, along with reports that Tokyo is rescheduling July 2+2 talks with U.S. Secretary of State Marco Rubio and Secretary of Defense Pete Hegseth over the Trump administration’s mixed messaging on Japan’s defense spending, suggests that Trump’s call sheet should include leaders well beyond the Middle East and Europe. </w:t>
      </w:r>
    </w:p>
    <w:p w14:paraId="1799837C" w14:textId="77777777" w:rsidR="00EB5FEC" w:rsidRPr="005226B2" w:rsidRDefault="00EB5FEC" w:rsidP="00EB5FEC">
      <w:pPr>
        <w:rPr>
          <w:sz w:val="12"/>
        </w:rPr>
      </w:pPr>
      <w:r w:rsidRPr="005226B2">
        <w:rPr>
          <w:sz w:val="12"/>
        </w:rPr>
        <w:t xml:space="preserve">What happens in the Middle East has historically yielded global ripple effects, from oil shocks and mass migration to spikes in terrorist attacks. U.S. allies Japan, Australia, and South Korea and burgeoning partner India – to say nothing about China – will be directly impacted by any strain on oil and liquified natural gas (LNG) exports caused by a prolonged conflict. More broadly, </w:t>
      </w:r>
      <w:r w:rsidRPr="005226B2">
        <w:rPr>
          <w:rStyle w:val="StyleUnderline"/>
        </w:rPr>
        <w:t xml:space="preserve">it is well recognized by both sides of the political aisle – albeit ignored by policymakers in successive U.S. administrations – that U.S. </w:t>
      </w:r>
      <w:r w:rsidRPr="00B54371">
        <w:rPr>
          <w:rStyle w:val="Emphasis"/>
          <w:highlight w:val="cyan"/>
        </w:rPr>
        <w:t>overextension</w:t>
      </w:r>
      <w:r w:rsidRPr="00B54371">
        <w:rPr>
          <w:rStyle w:val="StyleUnderline"/>
          <w:highlight w:val="cyan"/>
        </w:rPr>
        <w:t xml:space="preserve"> in the </w:t>
      </w:r>
      <w:r w:rsidRPr="00B54371">
        <w:rPr>
          <w:rStyle w:val="Emphasis"/>
          <w:highlight w:val="cyan"/>
        </w:rPr>
        <w:t>Middle East</w:t>
      </w:r>
      <w:r w:rsidRPr="00B54371">
        <w:rPr>
          <w:rStyle w:val="StyleUnderline"/>
          <w:highlight w:val="cyan"/>
        </w:rPr>
        <w:t xml:space="preserve"> comes at the </w:t>
      </w:r>
      <w:r w:rsidRPr="00B54371">
        <w:rPr>
          <w:rStyle w:val="Emphasis"/>
          <w:highlight w:val="cyan"/>
        </w:rPr>
        <w:t>expense</w:t>
      </w:r>
      <w:r w:rsidRPr="00B54371">
        <w:rPr>
          <w:rStyle w:val="StyleUnderline"/>
          <w:highlight w:val="cyan"/>
        </w:rPr>
        <w:t xml:space="preserve"> of focusing on the </w:t>
      </w:r>
      <w:r w:rsidRPr="00B54371">
        <w:rPr>
          <w:rStyle w:val="Emphasis"/>
          <w:highlight w:val="cyan"/>
        </w:rPr>
        <w:t>Indo-Pacific and China</w:t>
      </w:r>
      <w:r w:rsidRPr="005226B2">
        <w:rPr>
          <w:rStyle w:val="StyleUnderline"/>
        </w:rPr>
        <w:t xml:space="preserve">, by </w:t>
      </w:r>
      <w:r w:rsidRPr="00B54371">
        <w:rPr>
          <w:rStyle w:val="StyleUnderline"/>
          <w:highlight w:val="cyan"/>
        </w:rPr>
        <w:t>siphon</w:t>
      </w:r>
      <w:r w:rsidRPr="005226B2">
        <w:rPr>
          <w:rStyle w:val="StyleUnderline"/>
        </w:rPr>
        <w:t xml:space="preserve">ing </w:t>
      </w:r>
      <w:r w:rsidRPr="00B54371">
        <w:rPr>
          <w:rStyle w:val="StyleUnderline"/>
          <w:highlight w:val="cyan"/>
        </w:rPr>
        <w:t xml:space="preserve">away </w:t>
      </w:r>
      <w:r w:rsidRPr="00B54371">
        <w:rPr>
          <w:rStyle w:val="Emphasis"/>
          <w:highlight w:val="cyan"/>
        </w:rPr>
        <w:t>finite</w:t>
      </w:r>
      <w:r w:rsidRPr="005226B2">
        <w:rPr>
          <w:rStyle w:val="Emphasis"/>
        </w:rPr>
        <w:t xml:space="preserve"> military and political </w:t>
      </w:r>
      <w:r w:rsidRPr="00B54371">
        <w:rPr>
          <w:rStyle w:val="Emphasis"/>
          <w:highlight w:val="cyan"/>
        </w:rPr>
        <w:t>resources</w:t>
      </w:r>
      <w:r w:rsidRPr="005226B2">
        <w:rPr>
          <w:sz w:val="12"/>
        </w:rPr>
        <w:t>.</w:t>
      </w:r>
    </w:p>
    <w:p w14:paraId="34A666C4" w14:textId="77777777" w:rsidR="00EB5FEC" w:rsidRPr="005226B2" w:rsidRDefault="00EB5FEC" w:rsidP="00EB5FEC">
      <w:pPr>
        <w:rPr>
          <w:sz w:val="12"/>
        </w:rPr>
      </w:pPr>
      <w:r w:rsidRPr="005226B2">
        <w:rPr>
          <w:sz w:val="12"/>
        </w:rPr>
        <w:t xml:space="preserve">What is less discussed is how U.S. resolve and credibility, often on display in the Middle East as the predominant theater of U.S. military action – be it in Iran, Gaza, Syria, or Libya – impacts decision-making, defense planning, and political alignment among U.S. allies and partners in the Indo-Pacific. Years ago, colleagues in Japan shared with me how they had interpreted then-President Barack Obama’s 2013 “red-line” moment in Syria, where the U.S. did not respond militarily to the former Bashar al-Assad regime’s chemical weapons massacre. The decision was justified as the U.S. not wanting to repeat the mistakes of Iraq, but this perceived weakness, which ultimately gave Russia a stronger strategic foothold in the Middle East, gave foreign policy thinkers and decision-makers pause in East Asia. </w:t>
      </w:r>
    </w:p>
    <w:p w14:paraId="06E94D05" w14:textId="77777777" w:rsidR="00EB5FEC" w:rsidRPr="005226B2" w:rsidRDefault="00EB5FEC" w:rsidP="00EB5FEC">
      <w:pPr>
        <w:rPr>
          <w:sz w:val="12"/>
        </w:rPr>
      </w:pPr>
      <w:r w:rsidRPr="005226B2">
        <w:rPr>
          <w:sz w:val="12"/>
        </w:rPr>
        <w:t xml:space="preserve">During the Biden administration, when I worked as a China adviser at the U.S. Agency for International Development (USAID), we heard from colleagues in Muslim-majority Southeast Asian countries that Israel’s U.S.-backed campaign in Gaza made it difficult to robustly champion U.S. diplomatic and development initiatives in their countries and region. </w:t>
      </w:r>
    </w:p>
    <w:p w14:paraId="09B1E657" w14:textId="77777777" w:rsidR="00EB5FEC" w:rsidRPr="005226B2" w:rsidRDefault="00EB5FEC" w:rsidP="00EB5FEC">
      <w:pPr>
        <w:rPr>
          <w:sz w:val="12"/>
        </w:rPr>
      </w:pPr>
      <w:r w:rsidRPr="005226B2">
        <w:rPr>
          <w:sz w:val="12"/>
        </w:rPr>
        <w:t xml:space="preserve">U.S. allies in the Indo-Pacific should observe that the Trump administration’s strategic approach to foreign policy is a moving target. Future bilateral and multilateral forums present opportunities to remind Trump and his Cabinet of the priority theater. The first 100 days of the second Trump administration appeared to yield a distinct “Commerce Not Chaos” approach in regions like the Middle East – welcomed by Arab Gulf allies who have been bidding for Trump’s favor. At the time, it appeared that the U.S. would cut its losses in campaigns like the Red Sea, deprioritize human rights international development assistance, and focus on shifting resources to priority theaters. </w:t>
      </w:r>
    </w:p>
    <w:p w14:paraId="51948614" w14:textId="77777777" w:rsidR="00EB5FEC" w:rsidRPr="005226B2" w:rsidRDefault="00EB5FEC" w:rsidP="00EB5FEC">
      <w:pPr>
        <w:rPr>
          <w:sz w:val="12"/>
        </w:rPr>
      </w:pPr>
      <w:r w:rsidRPr="005226B2">
        <w:rPr>
          <w:sz w:val="12"/>
        </w:rPr>
        <w:t>Likewise, the new administration’s early diplomacy on Ukraine, which adopted Russian President Vladimir Putin’s framing of the conflict and centered on a Ukrainian critical minerals deal, suggested that Trump would be ruthlessly committed to ending conflicts and maximizing the United States’ returns. But Russia’s onslaught in Ukraine and Israel’s devastating operations in Gaza have continued, and Israeli Prime Minister Benjamin Netanyahu has appeared to pull Trump into the Israel-Iran war. Trump’s “peace through strength” moniker appears to be less of a doctrine and more of a cover for the lack of disciplined decision-making in the Oval Office.</w:t>
      </w:r>
    </w:p>
    <w:p w14:paraId="791DE245" w14:textId="77777777" w:rsidR="00EB5FEC" w:rsidRPr="005226B2" w:rsidRDefault="00EB5FEC" w:rsidP="00EB5FEC">
      <w:pPr>
        <w:rPr>
          <w:sz w:val="12"/>
        </w:rPr>
      </w:pPr>
      <w:r w:rsidRPr="005226B2">
        <w:rPr>
          <w:rStyle w:val="StyleUnderline"/>
        </w:rPr>
        <w:t xml:space="preserve">Another shoe may drop in the Middle East, if Iran’s retaliation to the June 21 U.S. operation draws in </w:t>
      </w:r>
      <w:r w:rsidRPr="005226B2">
        <w:rPr>
          <w:rStyle w:val="Emphasis"/>
        </w:rPr>
        <w:t>further U.S. military engagement</w:t>
      </w:r>
      <w:r w:rsidRPr="005226B2">
        <w:rPr>
          <w:rStyle w:val="StyleUnderline"/>
        </w:rPr>
        <w:t xml:space="preserve">. An attempt to block the </w:t>
      </w:r>
      <w:r w:rsidRPr="005226B2">
        <w:rPr>
          <w:rStyle w:val="Emphasis"/>
        </w:rPr>
        <w:t>Strait of Hormuz</w:t>
      </w:r>
      <w:r w:rsidRPr="005226B2">
        <w:rPr>
          <w:rStyle w:val="StyleUnderline"/>
        </w:rPr>
        <w:t>, the world’s most critical energy chokepoint, might be such a scenario</w:t>
      </w:r>
      <w:r w:rsidRPr="005226B2">
        <w:rPr>
          <w:sz w:val="12"/>
        </w:rPr>
        <w:t xml:space="preserve">. As of this writing, </w:t>
      </w:r>
      <w:r w:rsidRPr="00B54371">
        <w:rPr>
          <w:rStyle w:val="StyleUnderline"/>
          <w:highlight w:val="cyan"/>
        </w:rPr>
        <w:t xml:space="preserve">Trump’s announcement of a </w:t>
      </w:r>
      <w:r w:rsidRPr="00B54371">
        <w:rPr>
          <w:rStyle w:val="Emphasis"/>
          <w:highlight w:val="cyan"/>
        </w:rPr>
        <w:t>ceasefire</w:t>
      </w:r>
      <w:r w:rsidRPr="005226B2">
        <w:rPr>
          <w:rStyle w:val="StyleUnderline"/>
        </w:rPr>
        <w:t xml:space="preserve"> between Israel and Iran seems to have been </w:t>
      </w:r>
      <w:r w:rsidRPr="00B54371">
        <w:rPr>
          <w:rStyle w:val="Emphasis"/>
          <w:highlight w:val="cyan"/>
        </w:rPr>
        <w:t>premature</w:t>
      </w:r>
      <w:r w:rsidRPr="005226B2">
        <w:rPr>
          <w:rStyle w:val="StyleUnderline"/>
        </w:rPr>
        <w:t xml:space="preserve">, with </w:t>
      </w:r>
      <w:r w:rsidRPr="00B54371">
        <w:rPr>
          <w:rStyle w:val="StyleUnderline"/>
          <w:highlight w:val="cyan"/>
        </w:rPr>
        <w:t xml:space="preserve">both countries </w:t>
      </w:r>
      <w:r w:rsidRPr="00B54371">
        <w:rPr>
          <w:rStyle w:val="Emphasis"/>
          <w:highlight w:val="cyan"/>
        </w:rPr>
        <w:t>continuing</w:t>
      </w:r>
      <w:r w:rsidRPr="00B54371">
        <w:rPr>
          <w:rStyle w:val="StyleUnderline"/>
          <w:highlight w:val="cyan"/>
        </w:rPr>
        <w:t xml:space="preserve"> to carry out attacks</w:t>
      </w:r>
      <w:r w:rsidRPr="005226B2">
        <w:rPr>
          <w:rStyle w:val="StyleUnderline"/>
        </w:rPr>
        <w:t xml:space="preserve"> on each other</w:t>
      </w:r>
      <w:r w:rsidRPr="005226B2">
        <w:rPr>
          <w:sz w:val="12"/>
        </w:rPr>
        <w:t xml:space="preserve">. </w:t>
      </w:r>
    </w:p>
    <w:p w14:paraId="6233D15B" w14:textId="49E88AB3" w:rsidR="00EB5FEC" w:rsidRPr="005226B2" w:rsidRDefault="00EB5FEC" w:rsidP="00EB5FEC">
      <w:pPr>
        <w:rPr>
          <w:sz w:val="12"/>
        </w:rPr>
      </w:pPr>
      <w:r w:rsidRPr="005226B2">
        <w:rPr>
          <w:sz w:val="12"/>
        </w:rPr>
        <w:t xml:space="preserve">As I wrote prior to the U.S. operation this weekend, China would love to see the U.S. further entangled in the region. But for the United States, the hope that Trump’s “peace through strength” approach to Iran yields a diplomatic nuclear agreement that is more acceptable to the U.S. and the region, which have been menaced by Iran’s foreign policy for decades. A geopolitically humbled Iran and a reset in the Middle East’s security environment may ultimately pave the way for a right-sized U.S. presence in the region and long-awaited “Asia pivot.” But </w:t>
      </w:r>
      <w:r w:rsidRPr="005226B2">
        <w:rPr>
          <w:rStyle w:val="StyleUnderline"/>
        </w:rPr>
        <w:t xml:space="preserve">if </w:t>
      </w:r>
      <w:r w:rsidRPr="005226B2">
        <w:rPr>
          <w:rStyle w:val="Emphasis"/>
        </w:rPr>
        <w:t>history</w:t>
      </w:r>
      <w:r w:rsidRPr="005226B2">
        <w:rPr>
          <w:rStyle w:val="StyleUnderline"/>
        </w:rPr>
        <w:t xml:space="preserve"> is any guide, a scenario where the </w:t>
      </w:r>
      <w:r w:rsidRPr="00B54371">
        <w:rPr>
          <w:rStyle w:val="StyleUnderline"/>
          <w:highlight w:val="cyan"/>
        </w:rPr>
        <w:t>U.S.</w:t>
      </w:r>
      <w:r w:rsidRPr="005226B2">
        <w:rPr>
          <w:rStyle w:val="StyleUnderline"/>
        </w:rPr>
        <w:t xml:space="preserve"> remains </w:t>
      </w:r>
      <w:r w:rsidRPr="00B54371">
        <w:rPr>
          <w:rStyle w:val="Emphasis"/>
          <w:highlight w:val="cyan"/>
        </w:rPr>
        <w:t>stuck</w:t>
      </w:r>
      <w:r w:rsidRPr="00B54371">
        <w:rPr>
          <w:rStyle w:val="StyleUnderline"/>
          <w:highlight w:val="cyan"/>
        </w:rPr>
        <w:t xml:space="preserve"> in a long-running conflict in the </w:t>
      </w:r>
      <w:r w:rsidRPr="00B54371">
        <w:rPr>
          <w:rStyle w:val="Emphasis"/>
          <w:highlight w:val="cyan"/>
        </w:rPr>
        <w:t>Middle East</w:t>
      </w:r>
      <w:r w:rsidRPr="00B54371">
        <w:rPr>
          <w:rStyle w:val="StyleUnderline"/>
          <w:highlight w:val="cyan"/>
        </w:rPr>
        <w:t xml:space="preserve"> seems</w:t>
      </w:r>
      <w:r w:rsidRPr="005226B2">
        <w:rPr>
          <w:rStyle w:val="StyleUnderline"/>
        </w:rPr>
        <w:t xml:space="preserve"> more </w:t>
      </w:r>
      <w:r w:rsidRPr="00B54371">
        <w:rPr>
          <w:rStyle w:val="Emphasis"/>
          <w:highlight w:val="cyan"/>
        </w:rPr>
        <w:t>likely</w:t>
      </w:r>
      <w:r w:rsidRPr="005226B2">
        <w:rPr>
          <w:sz w:val="12"/>
        </w:rPr>
        <w:t>.</w:t>
      </w:r>
    </w:p>
    <w:p w14:paraId="6913812B" w14:textId="77777777" w:rsidR="00B8024C" w:rsidRDefault="00B8024C" w:rsidP="00B8024C">
      <w:pPr>
        <w:pStyle w:val="Heading4"/>
      </w:pPr>
      <w:r>
        <w:t xml:space="preserve">No </w:t>
      </w:r>
      <w:r w:rsidRPr="00112D82">
        <w:rPr>
          <w:u w:val="single"/>
        </w:rPr>
        <w:t>China</w:t>
      </w:r>
      <w:r>
        <w:t xml:space="preserve"> </w:t>
      </w:r>
      <w:r w:rsidRPr="00112D82">
        <w:rPr>
          <w:u w:val="single"/>
        </w:rPr>
        <w:t>war</w:t>
      </w:r>
      <w:r>
        <w:t xml:space="preserve"> in the Indo-Pacific---</w:t>
      </w:r>
      <w:r w:rsidRPr="00112D82">
        <w:rPr>
          <w:u w:val="single"/>
        </w:rPr>
        <w:t>maritime</w:t>
      </w:r>
      <w:r>
        <w:t xml:space="preserve"> strategic environments are </w:t>
      </w:r>
      <w:r w:rsidRPr="00112D82">
        <w:rPr>
          <w:u w:val="single"/>
        </w:rPr>
        <w:t>stable</w:t>
      </w:r>
      <w:r>
        <w:t xml:space="preserve">. </w:t>
      </w:r>
    </w:p>
    <w:p w14:paraId="2C4F4FF3" w14:textId="182403D3" w:rsidR="00B8024C" w:rsidRPr="00C574D1" w:rsidRDefault="00B8024C" w:rsidP="00B8024C">
      <w:r w:rsidRPr="00802B9F">
        <w:rPr>
          <w:rStyle w:val="Style13ptBold"/>
        </w:rPr>
        <w:t>Bowers ’18</w:t>
      </w:r>
      <w:r>
        <w:t xml:space="preserve"> [Ian Bowers, senior researcher at the Centre for International Security at the Norwegian Defence University College where he focuses on sea power and deterrence; former associate professor at the Institute for Military Operations at the Royal Danish Defence College; BA, history, University College Dublin; MA, PhD, war studies, King’s College London. Autumn 2018. </w:t>
      </w:r>
      <w:r>
        <w:rPr>
          <w:i/>
          <w:iCs/>
        </w:rPr>
        <w:t>Naval War College Review</w:t>
      </w:r>
      <w:r>
        <w:t xml:space="preserve">, Vol. 71, No. 4 “Escalation at Sea: Stability and Instability in Maritime East Asia” </w:t>
      </w:r>
      <w:r w:rsidRPr="00B76F53">
        <w:t>https://digital-commons.usnwc.edu/cgi/viewcontent.cgi?article=7672&amp;context=nwc-review</w:t>
      </w:r>
      <w:r>
        <w:t xml:space="preserve"> </w:t>
      </w:r>
      <w:r w:rsidR="00B76F53">
        <w:t xml:space="preserve">Accessed 6.26.2025 // </w:t>
      </w:r>
      <w:r w:rsidR="00B76F53">
        <w:rPr>
          <w:b/>
          <w:i/>
        </w:rPr>
        <w:t>mosuQ</w:t>
      </w:r>
      <w:r w:rsidR="00B76F53">
        <w:t>]</w:t>
      </w:r>
    </w:p>
    <w:p w14:paraId="79BAE462" w14:textId="77777777" w:rsidR="00B8024C" w:rsidRPr="007A0E31" w:rsidRDefault="00B8024C" w:rsidP="00B8024C">
      <w:pPr>
        <w:rPr>
          <w:sz w:val="12"/>
        </w:rPr>
      </w:pPr>
      <w:r w:rsidRPr="007A0E31">
        <w:rPr>
          <w:rStyle w:val="StyleUnderline"/>
        </w:rPr>
        <w:t xml:space="preserve">In recent years, </w:t>
      </w:r>
      <w:r w:rsidRPr="00B54371">
        <w:rPr>
          <w:rStyle w:val="StyleUnderline"/>
          <w:highlight w:val="cyan"/>
        </w:rPr>
        <w:t xml:space="preserve">the seas of East Asia have witnessed frequent </w:t>
      </w:r>
      <w:r w:rsidRPr="00B54371">
        <w:rPr>
          <w:rStyle w:val="Emphasis"/>
          <w:highlight w:val="cyan"/>
        </w:rPr>
        <w:t>clashes</w:t>
      </w:r>
      <w:r w:rsidRPr="007A0E31">
        <w:rPr>
          <w:rStyle w:val="StyleUnderline"/>
        </w:rPr>
        <w:t xml:space="preserve"> among naval, coast guard, and paramilitary vessels and civilian actors</w:t>
      </w:r>
      <w:r w:rsidRPr="007A0E31">
        <w:rPr>
          <w:sz w:val="12"/>
        </w:rPr>
        <w:t xml:space="preserve">. This has created academic and policy concerns regarding the potential for significant escalation in the region. This article argues that </w:t>
      </w:r>
      <w:r w:rsidRPr="00B54371">
        <w:rPr>
          <w:rStyle w:val="StyleUnderline"/>
          <w:highlight w:val="cyan"/>
        </w:rPr>
        <w:t xml:space="preserve">low-level instability is to be </w:t>
      </w:r>
      <w:r w:rsidRPr="00B54371">
        <w:rPr>
          <w:rStyle w:val="Emphasis"/>
          <w:highlight w:val="cyan"/>
        </w:rPr>
        <w:t>expected</w:t>
      </w:r>
      <w:r w:rsidRPr="007A0E31">
        <w:rPr>
          <w:rStyle w:val="StyleUnderline"/>
        </w:rPr>
        <w:t xml:space="preserve"> with maritime boundary disputes or when power competition occurs </w:t>
      </w:r>
      <w:r w:rsidRPr="00B54371">
        <w:rPr>
          <w:rStyle w:val="StyleUnderline"/>
          <w:highlight w:val="cyan"/>
        </w:rPr>
        <w:t xml:space="preserve">at sea; however, </w:t>
      </w:r>
      <w:r w:rsidRPr="00B54371">
        <w:rPr>
          <w:rStyle w:val="Emphasis"/>
          <w:highlight w:val="cyan"/>
        </w:rPr>
        <w:t>sustained escalatory cycles are unlikely</w:t>
      </w:r>
      <w:r w:rsidRPr="007A0E31">
        <w:rPr>
          <w:rStyle w:val="StyleUnderline"/>
        </w:rPr>
        <w:t xml:space="preserve">, because of the characteristics of the maritime strategic environment. </w:t>
      </w:r>
      <w:r w:rsidRPr="00B54371">
        <w:rPr>
          <w:rStyle w:val="StyleUnderline"/>
          <w:highlight w:val="cyan"/>
        </w:rPr>
        <w:t xml:space="preserve">The maritime theater possesses </w:t>
      </w:r>
      <w:r w:rsidRPr="00B54371">
        <w:rPr>
          <w:rStyle w:val="Emphasis"/>
          <w:highlight w:val="cyan"/>
        </w:rPr>
        <w:t>unique</w:t>
      </w:r>
      <w:r w:rsidRPr="00B54371">
        <w:rPr>
          <w:rStyle w:val="StyleUnderline"/>
          <w:highlight w:val="cyan"/>
        </w:rPr>
        <w:t xml:space="preserve"> strategic characteristics</w:t>
      </w:r>
      <w:r w:rsidRPr="007A0E31">
        <w:rPr>
          <w:rStyle w:val="StyleUnderline"/>
        </w:rPr>
        <w:t xml:space="preserve">. These include </w:t>
      </w:r>
      <w:r w:rsidRPr="00B54371">
        <w:rPr>
          <w:rStyle w:val="StyleUnderline"/>
          <w:highlight w:val="cyan"/>
        </w:rPr>
        <w:t xml:space="preserve">the </w:t>
      </w:r>
      <w:r w:rsidRPr="00B54371">
        <w:rPr>
          <w:rStyle w:val="Emphasis"/>
          <w:highlight w:val="cyan"/>
        </w:rPr>
        <w:t>nature</w:t>
      </w:r>
      <w:r w:rsidRPr="00B54371">
        <w:rPr>
          <w:rStyle w:val="StyleUnderline"/>
          <w:highlight w:val="cyan"/>
        </w:rPr>
        <w:t xml:space="preserve"> of potential strategic threats, the </w:t>
      </w:r>
      <w:r w:rsidRPr="00B54371">
        <w:rPr>
          <w:rStyle w:val="Emphasis"/>
          <w:highlight w:val="cyan"/>
        </w:rPr>
        <w:t>speed of response</w:t>
      </w:r>
      <w:r w:rsidRPr="00B54371">
        <w:rPr>
          <w:rStyle w:val="StyleUnderline"/>
          <w:highlight w:val="cyan"/>
        </w:rPr>
        <w:t xml:space="preserve">, and </w:t>
      </w:r>
      <w:r w:rsidRPr="00B54371">
        <w:rPr>
          <w:rStyle w:val="Emphasis"/>
          <w:highlight w:val="cyan"/>
        </w:rPr>
        <w:t>quick attribution of responsibility</w:t>
      </w:r>
      <w:r w:rsidRPr="007A0E31">
        <w:rPr>
          <w:rStyle w:val="StyleUnderline"/>
        </w:rPr>
        <w:t xml:space="preserve">. These characteristics </w:t>
      </w:r>
      <w:r w:rsidRPr="00B54371">
        <w:rPr>
          <w:rStyle w:val="Emphasis"/>
          <w:highlight w:val="cyan"/>
        </w:rPr>
        <w:t>reduce the potential for escalation</w:t>
      </w:r>
      <w:r w:rsidRPr="00B54371">
        <w:rPr>
          <w:rStyle w:val="StyleUnderline"/>
          <w:highlight w:val="cyan"/>
        </w:rPr>
        <w:t xml:space="preserve"> and allow </w:t>
      </w:r>
      <w:r w:rsidRPr="00B54371">
        <w:rPr>
          <w:rStyle w:val="Emphasis"/>
          <w:highlight w:val="cyan"/>
        </w:rPr>
        <w:t>de-escalatory</w:t>
      </w:r>
      <w:r w:rsidRPr="00B54371">
        <w:rPr>
          <w:rStyle w:val="StyleUnderline"/>
          <w:highlight w:val="cyan"/>
        </w:rPr>
        <w:t xml:space="preserve"> strategies to achieve </w:t>
      </w:r>
      <w:r w:rsidRPr="00B54371">
        <w:rPr>
          <w:rStyle w:val="Emphasis"/>
          <w:highlight w:val="cyan"/>
        </w:rPr>
        <w:t>greater success</w:t>
      </w:r>
      <w:r w:rsidRPr="007A0E31">
        <w:rPr>
          <w:rStyle w:val="StyleUnderline"/>
        </w:rPr>
        <w:t xml:space="preserve">. These findings demonstrate that </w:t>
      </w:r>
      <w:r w:rsidRPr="00B54371">
        <w:rPr>
          <w:rStyle w:val="StyleUnderline"/>
          <w:highlight w:val="cyan"/>
        </w:rPr>
        <w:t xml:space="preserve">the </w:t>
      </w:r>
      <w:r w:rsidRPr="00B54371">
        <w:rPr>
          <w:rStyle w:val="Emphasis"/>
          <w:highlight w:val="cyan"/>
        </w:rPr>
        <w:t>maritime sphere</w:t>
      </w:r>
      <w:r w:rsidRPr="00B54371">
        <w:rPr>
          <w:rStyle w:val="StyleUnderline"/>
          <w:highlight w:val="cyan"/>
        </w:rPr>
        <w:t xml:space="preserve"> in</w:t>
      </w:r>
      <w:r w:rsidRPr="007A0E31">
        <w:rPr>
          <w:rStyle w:val="StyleUnderline"/>
        </w:rPr>
        <w:t xml:space="preserve"> East </w:t>
      </w:r>
      <w:r w:rsidRPr="00B54371">
        <w:rPr>
          <w:rStyle w:val="StyleUnderline"/>
          <w:highlight w:val="cyan"/>
        </w:rPr>
        <w:t>Asia is</w:t>
      </w:r>
      <w:r w:rsidRPr="007A0E31">
        <w:rPr>
          <w:rStyle w:val="StyleUnderline"/>
        </w:rPr>
        <w:t xml:space="preserve"> more </w:t>
      </w:r>
      <w:r w:rsidRPr="00B54371">
        <w:rPr>
          <w:rStyle w:val="Emphasis"/>
          <w:highlight w:val="cyan"/>
        </w:rPr>
        <w:t>stable</w:t>
      </w:r>
      <w:r w:rsidRPr="007A0E31">
        <w:rPr>
          <w:rStyle w:val="StyleUnderline"/>
        </w:rPr>
        <w:t xml:space="preserve"> than is commonly thought</w:t>
      </w:r>
      <w:r w:rsidRPr="007A0E31">
        <w:rPr>
          <w:sz w:val="12"/>
        </w:rPr>
        <w:t>.</w:t>
      </w:r>
    </w:p>
    <w:p w14:paraId="1682201D" w14:textId="1DA3386A" w:rsidR="003306A6" w:rsidRDefault="00282E0C" w:rsidP="003306A6">
      <w:pPr>
        <w:pStyle w:val="Heading2"/>
      </w:pPr>
      <w:r>
        <w:t>AT CP---Ban the Plan---</w:t>
      </w:r>
      <w:r w:rsidR="003306A6">
        <w:t>1AR</w:t>
      </w:r>
    </w:p>
    <w:p w14:paraId="7B7B284D" w14:textId="77B262B4" w:rsidR="00A77ED8" w:rsidRDefault="00A77ED8" w:rsidP="00115F55">
      <w:pPr>
        <w:pStyle w:val="Heading3"/>
      </w:pPr>
      <w:r>
        <w:t>CP---Ban the Plan---Aff Solves</w:t>
      </w:r>
      <w:r w:rsidR="00B76F53">
        <w:t xml:space="preserve"> / Arctic Key</w:t>
      </w:r>
      <w:r>
        <w:t>---1AR</w:t>
      </w:r>
    </w:p>
    <w:p w14:paraId="6D7F17E7" w14:textId="307BDB9C" w:rsidR="004F42BA" w:rsidRDefault="004F42BA" w:rsidP="004F42BA">
      <w:pPr>
        <w:pStyle w:val="Heading4"/>
      </w:pPr>
      <w:r w:rsidRPr="004F42BA">
        <w:rPr>
          <w:u w:val="single"/>
        </w:rPr>
        <w:t>Arctic</w:t>
      </w:r>
      <w:r>
        <w:t xml:space="preserve"> forces are </w:t>
      </w:r>
      <w:r w:rsidRPr="004F42BA">
        <w:rPr>
          <w:u w:val="single"/>
        </w:rPr>
        <w:t>key</w:t>
      </w:r>
      <w:r>
        <w:t xml:space="preserve"> to </w:t>
      </w:r>
      <w:r w:rsidRPr="004F42BA">
        <w:rPr>
          <w:u w:val="single"/>
        </w:rPr>
        <w:t>responding</w:t>
      </w:r>
      <w:r>
        <w:t xml:space="preserve"> to </w:t>
      </w:r>
      <w:r w:rsidRPr="004F42BA">
        <w:rPr>
          <w:u w:val="single"/>
        </w:rPr>
        <w:t>Indo</w:t>
      </w:r>
      <w:r>
        <w:t>-</w:t>
      </w:r>
      <w:r w:rsidRPr="004F42BA">
        <w:rPr>
          <w:u w:val="single"/>
        </w:rPr>
        <w:t>Pacific</w:t>
      </w:r>
      <w:r>
        <w:t xml:space="preserve"> threats---</w:t>
      </w:r>
      <w:r w:rsidRPr="004F42BA">
        <w:rPr>
          <w:u w:val="single"/>
        </w:rPr>
        <w:t>power</w:t>
      </w:r>
      <w:r>
        <w:t xml:space="preserve"> </w:t>
      </w:r>
      <w:r w:rsidRPr="004F42BA">
        <w:rPr>
          <w:u w:val="single"/>
        </w:rPr>
        <w:t>projection</w:t>
      </w:r>
      <w:r>
        <w:t xml:space="preserve"> creates </w:t>
      </w:r>
      <w:r w:rsidRPr="004F42BA">
        <w:rPr>
          <w:u w:val="single"/>
        </w:rPr>
        <w:t>deterrence</w:t>
      </w:r>
      <w:r>
        <w:t xml:space="preserve">. </w:t>
      </w:r>
    </w:p>
    <w:p w14:paraId="240D4815" w14:textId="20B2028F" w:rsidR="004F42BA" w:rsidRPr="004F42BA" w:rsidRDefault="004F42BA" w:rsidP="004F42BA">
      <w:r w:rsidRPr="00CF0D03">
        <w:rPr>
          <w:rStyle w:val="Style13ptBold"/>
        </w:rPr>
        <w:t>Dean ’24</w:t>
      </w:r>
      <w:r w:rsidRPr="00CF0D03">
        <w:t xml:space="preserve"> [Ryan Dean, </w:t>
      </w:r>
      <w:r>
        <w:t>network coordinator at the NAADSN; former assistant professor in the Public Policy and Governance program at St. Francis Xavier University; BA, Carleton University; MA, Queen’s University; PhD, University of Calgary</w:t>
      </w:r>
      <w:r w:rsidRPr="00CF0D03">
        <w:t xml:space="preserve">; and P. Whitney Lackenbauer, </w:t>
      </w:r>
      <w:r>
        <w:t xml:space="preserve">network lead at the NAASDN and one of Canada’s leading experts on Arctic security and contemporary policy; adjunct professor in the department of Homeland Security and Emergency Management at the University of Alaska-Fairbanks; former </w:t>
      </w:r>
      <w:r w:rsidRPr="006F1D10">
        <w:t>Fulbright Fellow at the School for Advanced International Studies</w:t>
      </w:r>
      <w:r>
        <w:t xml:space="preserve"> at</w:t>
      </w:r>
      <w:r w:rsidRPr="006F1D10">
        <w:t xml:space="preserve"> Johns Hopkins University</w:t>
      </w:r>
      <w:r>
        <w:t>; BA, applied studies and history, University of Waterloo; MA, PhD, history, University of Calgary</w:t>
      </w:r>
      <w:r w:rsidRPr="00CF0D03">
        <w:t>. November 24, 2024. North American and Arctic Defence and Security Network, Strategic Perspectives “Doing it Right: An IN, TO, THOUGH Analysis of the</w:t>
      </w:r>
      <w:r>
        <w:t xml:space="preserve"> </w:t>
      </w:r>
      <w:r w:rsidRPr="00CF0D03">
        <w:t xml:space="preserve">U.S. 2024 Department of Defense Arctic Strategy” </w:t>
      </w:r>
      <w:r w:rsidRPr="00B76F53">
        <w:t>https://www.naadsn.ca/wp-content/uploads/2025/01/Strategic-Perspectives-DoDStrat2024INTOTHROUGH.pdf</w:t>
      </w:r>
      <w:r w:rsidRPr="00CF0D03">
        <w:t xml:space="preserve"> </w:t>
      </w:r>
      <w:r>
        <w:t xml:space="preserve">Accessed 6.26.2025 // </w:t>
      </w:r>
      <w:r>
        <w:rPr>
          <w:b/>
          <w:i/>
        </w:rPr>
        <w:t>mosuQ</w:t>
      </w:r>
      <w:r>
        <w:t>]</w:t>
      </w:r>
    </w:p>
    <w:p w14:paraId="105105EF" w14:textId="5E3FB15A" w:rsidR="004F42BA" w:rsidRPr="004F42BA" w:rsidRDefault="004F42BA" w:rsidP="004F42BA">
      <w:pPr>
        <w:rPr>
          <w:sz w:val="12"/>
        </w:rPr>
      </w:pPr>
      <w:r w:rsidRPr="00B54371">
        <w:rPr>
          <w:rStyle w:val="StyleUnderline"/>
          <w:highlight w:val="cyan"/>
        </w:rPr>
        <w:t xml:space="preserve">The </w:t>
      </w:r>
      <w:r w:rsidRPr="00B54371">
        <w:rPr>
          <w:rStyle w:val="Emphasis"/>
          <w:highlight w:val="cyan"/>
        </w:rPr>
        <w:t>DoD Arctic Strategy</w:t>
      </w:r>
      <w:r w:rsidRPr="00B54371">
        <w:rPr>
          <w:rStyle w:val="StyleUnderline"/>
          <w:highlight w:val="cyan"/>
        </w:rPr>
        <w:t xml:space="preserve"> frames the Arctic as a region</w:t>
      </w:r>
      <w:r w:rsidRPr="004F42BA">
        <w:rPr>
          <w:rStyle w:val="StyleUnderline"/>
        </w:rPr>
        <w:t xml:space="preserve"> from and </w:t>
      </w:r>
      <w:r w:rsidRPr="00B54371">
        <w:rPr>
          <w:rStyle w:val="StyleUnderline"/>
          <w:highlight w:val="cyan"/>
        </w:rPr>
        <w:t xml:space="preserve">through </w:t>
      </w:r>
      <w:r w:rsidRPr="00B54371">
        <w:rPr>
          <w:rStyle w:val="Emphasis"/>
          <w:highlight w:val="cyan"/>
        </w:rPr>
        <w:t>power</w:t>
      </w:r>
      <w:r w:rsidRPr="004F42BA">
        <w:rPr>
          <w:rStyle w:val="StyleUnderline"/>
        </w:rPr>
        <w:t xml:space="preserve"> (in this case, primarily in the form of kinetic threats) </w:t>
      </w:r>
      <w:r w:rsidRPr="00B54371">
        <w:rPr>
          <w:rStyle w:val="StyleUnderline"/>
          <w:highlight w:val="cyan"/>
        </w:rPr>
        <w:t xml:space="preserve">is </w:t>
      </w:r>
      <w:r w:rsidRPr="00B54371">
        <w:rPr>
          <w:rStyle w:val="Emphasis"/>
          <w:highlight w:val="cyan"/>
        </w:rPr>
        <w:t>projected</w:t>
      </w:r>
      <w:r w:rsidRPr="00B54371">
        <w:rPr>
          <w:rStyle w:val="StyleUnderline"/>
          <w:highlight w:val="cyan"/>
        </w:rPr>
        <w:t xml:space="preserve"> into the international system</w:t>
      </w:r>
      <w:r w:rsidRPr="004F42BA">
        <w:rPr>
          <w:sz w:val="12"/>
        </w:rPr>
        <w:t xml:space="preserve">.52 Power projection from the Arctic is often associated with the Kola Peninsula, and Russian long-range fires originating from there. For example, the strategy notes that “Russia’s Arctic capabilities have the potential to hold the U.S. homeland, as well as Allied and partner territory, at risk.” 53 This is well established in defence thinking going back to the start of the Cold War.54 However, the strategy makes clear that </w:t>
      </w:r>
      <w:r w:rsidRPr="004F42BA">
        <w:rPr>
          <w:rStyle w:val="StyleUnderline"/>
        </w:rPr>
        <w:t xml:space="preserve">the Arctic is a place from and through which </w:t>
      </w:r>
      <w:r w:rsidRPr="00B54371">
        <w:rPr>
          <w:rStyle w:val="StyleUnderline"/>
          <w:highlight w:val="cyan"/>
        </w:rPr>
        <w:t>the U</w:t>
      </w:r>
      <w:r w:rsidRPr="004F42BA">
        <w:rPr>
          <w:rStyle w:val="StyleUnderline"/>
        </w:rPr>
        <w:t xml:space="preserve">nited </w:t>
      </w:r>
      <w:r w:rsidRPr="00B54371">
        <w:rPr>
          <w:rStyle w:val="StyleUnderline"/>
          <w:highlight w:val="cyan"/>
        </w:rPr>
        <w:t>S</w:t>
      </w:r>
      <w:r w:rsidRPr="004F42BA">
        <w:rPr>
          <w:rStyle w:val="StyleUnderline"/>
        </w:rPr>
        <w:t xml:space="preserve">tates </w:t>
      </w:r>
      <w:r w:rsidRPr="00B54371">
        <w:rPr>
          <w:rStyle w:val="StyleUnderline"/>
          <w:highlight w:val="cyan"/>
        </w:rPr>
        <w:t xml:space="preserve">is increasingly </w:t>
      </w:r>
      <w:r w:rsidRPr="00B54371">
        <w:rPr>
          <w:rStyle w:val="Emphasis"/>
          <w:highlight w:val="cyan"/>
        </w:rPr>
        <w:t>projecting military force</w:t>
      </w:r>
      <w:r w:rsidRPr="00B54371">
        <w:rPr>
          <w:rStyle w:val="StyleUnderline"/>
          <w:highlight w:val="cyan"/>
        </w:rPr>
        <w:t xml:space="preserve"> from Alaska into the </w:t>
      </w:r>
      <w:r w:rsidRPr="00B54371">
        <w:rPr>
          <w:rStyle w:val="Emphasis"/>
          <w:highlight w:val="cyan"/>
        </w:rPr>
        <w:t>Indo-Pacific</w:t>
      </w:r>
      <w:r w:rsidRPr="004F42BA">
        <w:rPr>
          <w:sz w:val="12"/>
        </w:rPr>
        <w:t xml:space="preserve">.55 </w:t>
      </w:r>
      <w:r w:rsidRPr="004F42BA">
        <w:rPr>
          <w:rStyle w:val="StyleUnderline"/>
        </w:rPr>
        <w:t xml:space="preserve">Similarly, the strategy highlights that being able to </w:t>
      </w:r>
      <w:r w:rsidRPr="004F42BA">
        <w:rPr>
          <w:rStyle w:val="Emphasis"/>
        </w:rPr>
        <w:t>operate</w:t>
      </w:r>
      <w:r w:rsidRPr="004F42BA">
        <w:rPr>
          <w:rStyle w:val="StyleUnderline"/>
        </w:rPr>
        <w:t xml:space="preserve"> in the Arctic demonstrates credibility not only in defence but in “global power projection operations.”</w:t>
      </w:r>
      <w:r w:rsidRPr="004F42BA">
        <w:rPr>
          <w:sz w:val="12"/>
        </w:rPr>
        <w:t>56</w:t>
      </w:r>
    </w:p>
    <w:p w14:paraId="4CC32786" w14:textId="4C83C21B" w:rsidR="004F42BA" w:rsidRPr="004F42BA" w:rsidRDefault="004F42BA" w:rsidP="004F42BA">
      <w:pPr>
        <w:rPr>
          <w:sz w:val="12"/>
        </w:rPr>
      </w:pPr>
      <w:r w:rsidRPr="004F42BA">
        <w:rPr>
          <w:sz w:val="12"/>
        </w:rPr>
        <w:t xml:space="preserve">This sets up the relationship between threats to and from the Arctic from an American vantage point. </w:t>
      </w:r>
      <w:r w:rsidRPr="004F42BA">
        <w:rPr>
          <w:rStyle w:val="StyleUnderline"/>
        </w:rPr>
        <w:t>The DoD Arctic Strategy notes that “</w:t>
      </w:r>
      <w:r w:rsidRPr="00B54371">
        <w:rPr>
          <w:rStyle w:val="Emphasis"/>
          <w:highlight w:val="cyan"/>
        </w:rPr>
        <w:t>Russia</w:t>
      </w:r>
      <w:r w:rsidRPr="004F42BA">
        <w:rPr>
          <w:rStyle w:val="StyleUnderline"/>
        </w:rPr>
        <w:t xml:space="preserve">… </w:t>
      </w:r>
      <w:r w:rsidRPr="00B54371">
        <w:rPr>
          <w:rStyle w:val="StyleUnderline"/>
          <w:highlight w:val="cyan"/>
        </w:rPr>
        <w:t>could</w:t>
      </w:r>
      <w:r w:rsidRPr="004F42BA">
        <w:rPr>
          <w:rStyle w:val="StyleUnderline"/>
        </w:rPr>
        <w:t xml:space="preserve"> use its Arctic-based capabilities to </w:t>
      </w:r>
      <w:r w:rsidRPr="00B54371">
        <w:rPr>
          <w:rStyle w:val="Emphasis"/>
          <w:highlight w:val="cyan"/>
        </w:rPr>
        <w:t>threaten the ability</w:t>
      </w:r>
      <w:r w:rsidRPr="00B54371">
        <w:rPr>
          <w:rStyle w:val="StyleUnderline"/>
          <w:highlight w:val="cyan"/>
        </w:rPr>
        <w:t xml:space="preserve"> of the U</w:t>
      </w:r>
      <w:r w:rsidRPr="004F42BA">
        <w:rPr>
          <w:rStyle w:val="StyleUnderline"/>
        </w:rPr>
        <w:t xml:space="preserve">nited </w:t>
      </w:r>
      <w:r w:rsidRPr="00B54371">
        <w:rPr>
          <w:rStyle w:val="StyleUnderline"/>
          <w:highlight w:val="cyan"/>
        </w:rPr>
        <w:t>S</w:t>
      </w:r>
      <w:r w:rsidRPr="004F42BA">
        <w:rPr>
          <w:rStyle w:val="StyleUnderline"/>
        </w:rPr>
        <w:t xml:space="preserve">tates </w:t>
      </w:r>
      <w:r w:rsidRPr="00B54371">
        <w:rPr>
          <w:rStyle w:val="StyleUnderline"/>
          <w:highlight w:val="cyan"/>
        </w:rPr>
        <w:t xml:space="preserve">to </w:t>
      </w:r>
      <w:r w:rsidRPr="00B54371">
        <w:rPr>
          <w:rStyle w:val="Emphasis"/>
          <w:highlight w:val="cyan"/>
        </w:rPr>
        <w:t>project power</w:t>
      </w:r>
      <w:r w:rsidRPr="004F42BA">
        <w:rPr>
          <w:rStyle w:val="StyleUnderline"/>
        </w:rPr>
        <w:t xml:space="preserve"> both </w:t>
      </w:r>
      <w:r w:rsidRPr="00B54371">
        <w:rPr>
          <w:rStyle w:val="StyleUnderline"/>
          <w:highlight w:val="cyan"/>
        </w:rPr>
        <w:t xml:space="preserve">to </w:t>
      </w:r>
      <w:r w:rsidRPr="00B54371">
        <w:rPr>
          <w:rStyle w:val="Emphasis"/>
          <w:highlight w:val="cyan"/>
        </w:rPr>
        <w:t>Europe</w:t>
      </w:r>
      <w:r w:rsidRPr="00B54371">
        <w:rPr>
          <w:rStyle w:val="StyleUnderline"/>
          <w:highlight w:val="cyan"/>
        </w:rPr>
        <w:t xml:space="preserve"> and the </w:t>
      </w:r>
      <w:r w:rsidRPr="00B54371">
        <w:rPr>
          <w:rStyle w:val="Emphasis"/>
          <w:highlight w:val="cyan"/>
        </w:rPr>
        <w:t>Indo-Pacific</w:t>
      </w:r>
      <w:r w:rsidRPr="004F42BA">
        <w:rPr>
          <w:rStyle w:val="Emphasis"/>
        </w:rPr>
        <w:t xml:space="preserve"> region</w:t>
      </w:r>
      <w:r w:rsidRPr="004F42BA">
        <w:rPr>
          <w:rStyle w:val="StyleUnderline"/>
        </w:rPr>
        <w:t xml:space="preserve">, </w:t>
      </w:r>
      <w:r w:rsidRPr="00B54371">
        <w:rPr>
          <w:rStyle w:val="StyleUnderline"/>
          <w:highlight w:val="cyan"/>
        </w:rPr>
        <w:t xml:space="preserve">constraining our </w:t>
      </w:r>
      <w:r w:rsidRPr="00B54371">
        <w:rPr>
          <w:rStyle w:val="Emphasis"/>
          <w:highlight w:val="cyan"/>
        </w:rPr>
        <w:t>ability to respond to crises</w:t>
      </w:r>
      <w:r w:rsidRPr="004F42BA">
        <w:rPr>
          <w:rStyle w:val="StyleUnderline"/>
        </w:rPr>
        <w:t>.”</w:t>
      </w:r>
      <w:r w:rsidRPr="004F42BA">
        <w:rPr>
          <w:sz w:val="12"/>
        </w:rPr>
        <w:t xml:space="preserve">57 Part of this ability to constrain American power projection stems from threatening American forces and infrastructure in the North American and European Arctics. </w:t>
      </w:r>
      <w:r w:rsidRPr="004F42BA">
        <w:rPr>
          <w:rStyle w:val="StyleUnderline"/>
        </w:rPr>
        <w:t xml:space="preserve">These </w:t>
      </w:r>
      <w:r w:rsidRPr="00B54371">
        <w:rPr>
          <w:rStyle w:val="StyleUnderline"/>
          <w:highlight w:val="cyan"/>
        </w:rPr>
        <w:t xml:space="preserve">forces might be </w:t>
      </w:r>
      <w:r w:rsidRPr="00B54371">
        <w:rPr>
          <w:rStyle w:val="Emphasis"/>
          <w:highlight w:val="cyan"/>
        </w:rPr>
        <w:t>in</w:t>
      </w:r>
      <w:r w:rsidRPr="00B54371">
        <w:rPr>
          <w:rStyle w:val="StyleUnderline"/>
          <w:highlight w:val="cyan"/>
        </w:rPr>
        <w:t xml:space="preserve"> the Arctic but are </w:t>
      </w:r>
      <w:r w:rsidRPr="00B54371">
        <w:rPr>
          <w:rStyle w:val="Emphasis"/>
          <w:highlight w:val="cyan"/>
        </w:rPr>
        <w:t>primarily oriented</w:t>
      </w:r>
      <w:r w:rsidRPr="00B54371">
        <w:rPr>
          <w:rStyle w:val="StyleUnderline"/>
          <w:highlight w:val="cyan"/>
        </w:rPr>
        <w:t xml:space="preserve"> around</w:t>
      </w:r>
      <w:r w:rsidRPr="004F42BA">
        <w:rPr>
          <w:rStyle w:val="StyleUnderline"/>
        </w:rPr>
        <w:t xml:space="preserve"> effecting </w:t>
      </w:r>
      <w:r w:rsidRPr="00B54371">
        <w:rPr>
          <w:rStyle w:val="StyleUnderline"/>
          <w:highlight w:val="cyan"/>
        </w:rPr>
        <w:t>international security and</w:t>
      </w:r>
      <w:r w:rsidRPr="004F42BA">
        <w:rPr>
          <w:rStyle w:val="StyleUnderline"/>
        </w:rPr>
        <w:t xml:space="preserve"> defence objectives, like achieving </w:t>
      </w:r>
      <w:r w:rsidRPr="004F42BA">
        <w:rPr>
          <w:rStyle w:val="Emphasis"/>
        </w:rPr>
        <w:t xml:space="preserve">integrated </w:t>
      </w:r>
      <w:r w:rsidRPr="00B54371">
        <w:rPr>
          <w:rStyle w:val="Emphasis"/>
          <w:highlight w:val="cyan"/>
        </w:rPr>
        <w:t>deterrence</w:t>
      </w:r>
      <w:r w:rsidRPr="004F42BA">
        <w:rPr>
          <w:sz w:val="12"/>
        </w:rPr>
        <w:t>. This demonstrates the utility of the DoD’s Arctic Strategy approaching the Arctic from the outside perspective of the international level of analysis, rather than a regional or state-centric lens.</w:t>
      </w:r>
    </w:p>
    <w:p w14:paraId="470A44EE" w14:textId="77777777" w:rsidR="004F42BA" w:rsidRDefault="004F42BA" w:rsidP="004F42BA">
      <w:pPr>
        <w:pStyle w:val="Heading4"/>
      </w:pPr>
      <w:r>
        <w:t xml:space="preserve">Specifically, an Arctic presence </w:t>
      </w:r>
      <w:r w:rsidRPr="004F42BA">
        <w:rPr>
          <w:u w:val="single"/>
        </w:rPr>
        <w:t>fills</w:t>
      </w:r>
      <w:r>
        <w:t xml:space="preserve"> a strategic </w:t>
      </w:r>
      <w:r w:rsidRPr="004F42BA">
        <w:rPr>
          <w:u w:val="single"/>
        </w:rPr>
        <w:t>blind</w:t>
      </w:r>
      <w:r>
        <w:t xml:space="preserve"> </w:t>
      </w:r>
      <w:r w:rsidRPr="004F42BA">
        <w:rPr>
          <w:u w:val="single"/>
        </w:rPr>
        <w:t>spot</w:t>
      </w:r>
      <w:r>
        <w:t xml:space="preserve"> in the </w:t>
      </w:r>
      <w:r w:rsidRPr="004F42BA">
        <w:rPr>
          <w:u w:val="single"/>
        </w:rPr>
        <w:t>Northern</w:t>
      </w:r>
      <w:r>
        <w:t xml:space="preserve"> flank of military force. </w:t>
      </w:r>
    </w:p>
    <w:p w14:paraId="70034C27" w14:textId="77777777" w:rsidR="004F42BA" w:rsidRPr="004F42BA" w:rsidRDefault="004F42BA" w:rsidP="004F42BA">
      <w:r w:rsidRPr="00CF0D03">
        <w:rPr>
          <w:rStyle w:val="Style13ptBold"/>
        </w:rPr>
        <w:t>Dean ’24</w:t>
      </w:r>
      <w:r w:rsidRPr="00CF0D03">
        <w:t xml:space="preserve"> [Ryan Dean, </w:t>
      </w:r>
      <w:r>
        <w:t>network coordinator at the NAADSN; former assistant professor in the Public Policy and Governance program at St. Francis Xavier University; BA, Carleton University; MA, Queen’s University; PhD, University of Calgary</w:t>
      </w:r>
      <w:r w:rsidRPr="00CF0D03">
        <w:t xml:space="preserve">; and P. Whitney Lackenbauer, </w:t>
      </w:r>
      <w:r>
        <w:t xml:space="preserve">network lead at the NAASDN and one of Canada’s leading experts on Arctic security and contemporary policy; adjunct professor in the department of Homeland Security and Emergency Management at the University of Alaska-Fairbanks; former </w:t>
      </w:r>
      <w:r w:rsidRPr="006F1D10">
        <w:t>Fulbright Fellow at the School for Advanced International Studies</w:t>
      </w:r>
      <w:r>
        <w:t xml:space="preserve"> at</w:t>
      </w:r>
      <w:r w:rsidRPr="006F1D10">
        <w:t xml:space="preserve"> Johns Hopkins University</w:t>
      </w:r>
      <w:r>
        <w:t>; BA, applied studies and history, University of Waterloo; MA, PhD, history, University of Calgary</w:t>
      </w:r>
      <w:r w:rsidRPr="00CF0D03">
        <w:t>. November 24, 2024. North American and Arctic Defence and Security Network, Strategic Perspectives “Doing it Right: An IN, TO, THOUGH Analysis of the</w:t>
      </w:r>
      <w:r>
        <w:t xml:space="preserve"> </w:t>
      </w:r>
      <w:r w:rsidRPr="00CF0D03">
        <w:t xml:space="preserve">U.S. 2024 Department of Defense Arctic Strategy” </w:t>
      </w:r>
      <w:r w:rsidRPr="00B76F53">
        <w:t>https://www.naadsn.ca/wp-content/uploads/2025/01/Strategic-Perspectives-DoDStrat2024INTOTHROUGH.pdf</w:t>
      </w:r>
      <w:r w:rsidRPr="00CF0D03">
        <w:t xml:space="preserve"> </w:t>
      </w:r>
      <w:r>
        <w:t xml:space="preserve">Accessed 6.26.2025 // </w:t>
      </w:r>
      <w:r>
        <w:rPr>
          <w:b/>
          <w:i/>
        </w:rPr>
        <w:t>mosuQ</w:t>
      </w:r>
      <w:r>
        <w:t>]</w:t>
      </w:r>
    </w:p>
    <w:p w14:paraId="498D715F" w14:textId="77777777" w:rsidR="004F42BA" w:rsidRPr="004F42BA" w:rsidRDefault="004F42BA" w:rsidP="004F42BA">
      <w:pPr>
        <w:rPr>
          <w:sz w:val="12"/>
        </w:rPr>
      </w:pPr>
      <w:r w:rsidRPr="004F42BA">
        <w:rPr>
          <w:sz w:val="12"/>
        </w:rPr>
        <w:t xml:space="preserve">The strategy positions </w:t>
      </w:r>
      <w:r w:rsidRPr="00B54371">
        <w:rPr>
          <w:rStyle w:val="StyleUnderline"/>
          <w:highlight w:val="cyan"/>
        </w:rPr>
        <w:t>Russian forces</w:t>
      </w:r>
      <w:r w:rsidRPr="004F42BA">
        <w:rPr>
          <w:rStyle w:val="StyleUnderline"/>
        </w:rPr>
        <w:t xml:space="preserve"> as a </w:t>
      </w:r>
      <w:r w:rsidRPr="00B54371">
        <w:rPr>
          <w:rStyle w:val="StyleUnderline"/>
          <w:highlight w:val="cyan"/>
        </w:rPr>
        <w:t xml:space="preserve">threat to </w:t>
      </w:r>
      <w:r w:rsidRPr="00B54371">
        <w:rPr>
          <w:rStyle w:val="Emphasis"/>
          <w:highlight w:val="cyan"/>
        </w:rPr>
        <w:t>critical military infrastructure</w:t>
      </w:r>
      <w:r w:rsidRPr="004F42BA">
        <w:rPr>
          <w:rStyle w:val="StyleUnderline"/>
        </w:rPr>
        <w:t>, as that country “</w:t>
      </w:r>
      <w:r w:rsidRPr="00B54371">
        <w:rPr>
          <w:rStyle w:val="StyleUnderline"/>
          <w:highlight w:val="cyan"/>
        </w:rPr>
        <w:t>has a clear avenue</w:t>
      </w:r>
      <w:r w:rsidRPr="004F42BA">
        <w:rPr>
          <w:rStyle w:val="StyleUnderline"/>
        </w:rPr>
        <w:t xml:space="preserve"> of approach </w:t>
      </w:r>
      <w:r w:rsidRPr="00B54371">
        <w:rPr>
          <w:rStyle w:val="StyleUnderline"/>
          <w:highlight w:val="cyan"/>
        </w:rPr>
        <w:t xml:space="preserve">to the </w:t>
      </w:r>
      <w:r w:rsidRPr="00B54371">
        <w:rPr>
          <w:rStyle w:val="Emphasis"/>
          <w:highlight w:val="cyan"/>
        </w:rPr>
        <w:t>U.S. homeland</w:t>
      </w:r>
      <w:r w:rsidRPr="00B54371">
        <w:rPr>
          <w:rStyle w:val="StyleUnderline"/>
          <w:highlight w:val="cyan"/>
        </w:rPr>
        <w:t xml:space="preserve"> through the </w:t>
      </w:r>
      <w:r w:rsidRPr="00B54371">
        <w:rPr>
          <w:rStyle w:val="Emphasis"/>
          <w:highlight w:val="cyan"/>
        </w:rPr>
        <w:t>Arctic</w:t>
      </w:r>
      <w:r w:rsidRPr="004F42BA">
        <w:rPr>
          <w:rStyle w:val="StyleUnderline"/>
        </w:rPr>
        <w:t>.”</w:t>
      </w:r>
      <w:r w:rsidRPr="004F42BA">
        <w:rPr>
          <w:sz w:val="12"/>
        </w:rPr>
        <w:t xml:space="preserve">25 </w:t>
      </w:r>
      <w:r w:rsidRPr="004F42BA">
        <w:rPr>
          <w:rStyle w:val="StyleUnderline"/>
        </w:rPr>
        <w:t xml:space="preserve">Damaging North American aerospace and maritime domain awareness infrastructure “would </w:t>
      </w:r>
      <w:r w:rsidRPr="00B54371">
        <w:rPr>
          <w:rStyle w:val="Emphasis"/>
          <w:highlight w:val="cyan"/>
        </w:rPr>
        <w:t>hamper</w:t>
      </w:r>
      <w:r w:rsidRPr="00B54371">
        <w:rPr>
          <w:rStyle w:val="StyleUnderline"/>
          <w:highlight w:val="cyan"/>
        </w:rPr>
        <w:t xml:space="preserve"> the U.S. military’s ability to operate</w:t>
      </w:r>
      <w:r w:rsidRPr="004F42BA">
        <w:rPr>
          <w:rStyle w:val="StyleUnderline"/>
        </w:rPr>
        <w:t xml:space="preserve"> in the region”</w:t>
      </w:r>
      <w:r w:rsidRPr="004F42BA">
        <w:rPr>
          <w:sz w:val="12"/>
        </w:rPr>
        <w:t xml:space="preserve">26 </w:t>
      </w:r>
      <w:r w:rsidRPr="00B54371">
        <w:rPr>
          <w:rStyle w:val="StyleUnderline"/>
          <w:highlight w:val="cyan"/>
        </w:rPr>
        <w:t xml:space="preserve">and </w:t>
      </w:r>
      <w:r w:rsidRPr="00B54371">
        <w:rPr>
          <w:rStyle w:val="Emphasis"/>
          <w:highlight w:val="cyan"/>
        </w:rPr>
        <w:t>undermine</w:t>
      </w:r>
      <w:r w:rsidRPr="00B54371">
        <w:rPr>
          <w:rStyle w:val="StyleUnderline"/>
          <w:highlight w:val="cyan"/>
        </w:rPr>
        <w:t xml:space="preserve"> its ability to </w:t>
      </w:r>
      <w:r w:rsidRPr="00B54371">
        <w:rPr>
          <w:rStyle w:val="Emphasis"/>
          <w:highlight w:val="cyan"/>
        </w:rPr>
        <w:t>detect, deter, and defend</w:t>
      </w:r>
      <w:r w:rsidRPr="00B54371">
        <w:rPr>
          <w:rStyle w:val="StyleUnderline"/>
          <w:highlight w:val="cyan"/>
        </w:rPr>
        <w:t xml:space="preserve"> threats</w:t>
      </w:r>
      <w:r w:rsidRPr="004F42BA">
        <w:rPr>
          <w:rStyle w:val="StyleUnderline"/>
        </w:rPr>
        <w:t xml:space="preserve"> to the U.S. homeland</w:t>
      </w:r>
      <w:r w:rsidRPr="004F42BA">
        <w:rPr>
          <w:sz w:val="12"/>
        </w:rPr>
        <w:t xml:space="preserve">.27 From an international level of analysis, the loss of this infrastructure means </w:t>
      </w:r>
      <w:r w:rsidRPr="00B54371">
        <w:rPr>
          <w:rStyle w:val="StyleUnderline"/>
          <w:highlight w:val="cyan"/>
        </w:rPr>
        <w:t xml:space="preserve">the Arctic could become “a </w:t>
      </w:r>
      <w:r w:rsidRPr="00B54371">
        <w:rPr>
          <w:rStyle w:val="Emphasis"/>
          <w:highlight w:val="cyan"/>
        </w:rPr>
        <w:t>strategic blind spot</w:t>
      </w:r>
      <w:r w:rsidRPr="00B54371">
        <w:rPr>
          <w:rStyle w:val="StyleUnderline"/>
          <w:highlight w:val="cyan"/>
        </w:rPr>
        <w:t>”</w:t>
      </w:r>
      <w:r w:rsidRPr="004F42BA">
        <w:rPr>
          <w:sz w:val="12"/>
        </w:rPr>
        <w:t xml:space="preserve"> 28 </w:t>
      </w:r>
      <w:r w:rsidRPr="004F42BA">
        <w:rPr>
          <w:rStyle w:val="StyleUnderline"/>
        </w:rPr>
        <w:t xml:space="preserve">in </w:t>
      </w:r>
      <w:r w:rsidRPr="004F42BA">
        <w:rPr>
          <w:rStyle w:val="Emphasis"/>
        </w:rPr>
        <w:t>global awareness</w:t>
      </w:r>
      <w:r w:rsidRPr="004F42BA">
        <w:rPr>
          <w:rStyle w:val="StyleUnderline"/>
        </w:rPr>
        <w:t xml:space="preserve"> of </w:t>
      </w:r>
      <w:r w:rsidRPr="004F42BA">
        <w:rPr>
          <w:rStyle w:val="Emphasis"/>
        </w:rPr>
        <w:t>integrated deterrence</w:t>
      </w:r>
      <w:r w:rsidRPr="004F42BA">
        <w:rPr>
          <w:rStyle w:val="StyleUnderline"/>
        </w:rPr>
        <w:t xml:space="preserve"> for threats from and passing through the Arctic</w:t>
      </w:r>
      <w:r w:rsidRPr="004F42BA">
        <w:rPr>
          <w:sz w:val="12"/>
        </w:rPr>
        <w:t>.29</w:t>
      </w:r>
    </w:p>
    <w:p w14:paraId="5243376E" w14:textId="77777777" w:rsidR="004F42BA" w:rsidRPr="004F42BA" w:rsidRDefault="004F42BA" w:rsidP="004F42BA">
      <w:pPr>
        <w:rPr>
          <w:sz w:val="12"/>
        </w:rPr>
      </w:pPr>
      <w:r w:rsidRPr="004F42BA">
        <w:rPr>
          <w:sz w:val="12"/>
        </w:rPr>
        <w:t xml:space="preserve">Targeting infrastructure that supports air defence and expeditionary forces out of Alaska </w:t>
      </w:r>
      <w:r w:rsidRPr="004F42BA">
        <w:rPr>
          <w:rStyle w:val="StyleUnderline"/>
        </w:rPr>
        <w:t xml:space="preserve">threatens American ability to project power from and through the </w:t>
      </w:r>
      <w:r w:rsidRPr="00B54371">
        <w:rPr>
          <w:rStyle w:val="StyleUnderline"/>
          <w:highlight w:val="cyan"/>
        </w:rPr>
        <w:t>Arctic</w:t>
      </w:r>
      <w:r w:rsidRPr="004F42BA">
        <w:rPr>
          <w:sz w:val="12"/>
        </w:rPr>
        <w:t xml:space="preserve">. The strategy explains that </w:t>
      </w:r>
      <w:r w:rsidRPr="00B54371">
        <w:rPr>
          <w:rStyle w:val="StyleUnderline"/>
          <w:highlight w:val="cyan"/>
        </w:rPr>
        <w:t xml:space="preserve">infrastructure is “integral to the </w:t>
      </w:r>
      <w:r w:rsidRPr="00B54371">
        <w:rPr>
          <w:rStyle w:val="Emphasis"/>
          <w:highlight w:val="cyan"/>
        </w:rPr>
        <w:t>execution</w:t>
      </w:r>
      <w:r w:rsidRPr="00B54371">
        <w:rPr>
          <w:rStyle w:val="StyleUnderline"/>
          <w:highlight w:val="cyan"/>
        </w:rPr>
        <w:t xml:space="preserve"> of </w:t>
      </w:r>
      <w:r w:rsidRPr="00B54371">
        <w:rPr>
          <w:rStyle w:val="Emphasis"/>
          <w:highlight w:val="cyan"/>
        </w:rPr>
        <w:t>Indo-Pacific operations</w:t>
      </w:r>
      <w:r w:rsidRPr="00B54371">
        <w:rPr>
          <w:rStyle w:val="StyleUnderline"/>
          <w:highlight w:val="cyan"/>
        </w:rPr>
        <w:t xml:space="preserve"> as the </w:t>
      </w:r>
      <w:r w:rsidRPr="00B54371">
        <w:rPr>
          <w:rStyle w:val="Emphasis"/>
          <w:highlight w:val="cyan"/>
        </w:rPr>
        <w:t>northern flank</w:t>
      </w:r>
      <w:r w:rsidRPr="00B54371">
        <w:rPr>
          <w:rStyle w:val="StyleUnderline"/>
          <w:highlight w:val="cyan"/>
        </w:rPr>
        <w:t xml:space="preserve"> for projecting military force</w:t>
      </w:r>
      <w:r w:rsidRPr="004F42BA">
        <w:rPr>
          <w:rStyle w:val="StyleUnderline"/>
        </w:rPr>
        <w:t xml:space="preserve"> from the U.S. homeland </w:t>
      </w:r>
      <w:r w:rsidRPr="00B54371">
        <w:rPr>
          <w:rStyle w:val="StyleUnderline"/>
          <w:highlight w:val="cyan"/>
        </w:rPr>
        <w:t>to that region</w:t>
      </w:r>
      <w:r w:rsidRPr="004F42BA">
        <w:rPr>
          <w:rStyle w:val="StyleUnderline"/>
        </w:rPr>
        <w:t>.”</w:t>
      </w:r>
      <w:r w:rsidRPr="004F42BA">
        <w:rPr>
          <w:sz w:val="12"/>
        </w:rPr>
        <w:t xml:space="preserve">30 Damaging core military infrastructure also curtails its ability to act in the North American Arctic, such as conducting “personnel recovery/search and rescue.”31 The strategy implies that </w:t>
      </w:r>
      <w:r w:rsidRPr="004F42BA">
        <w:rPr>
          <w:rStyle w:val="Emphasis"/>
        </w:rPr>
        <w:t>China</w:t>
      </w:r>
      <w:r w:rsidRPr="004F42BA">
        <w:rPr>
          <w:rStyle w:val="StyleUnderline"/>
        </w:rPr>
        <w:t xml:space="preserve"> could add to these kinetic threats to the North American Arctic as it seeks to grow its </w:t>
      </w:r>
      <w:r w:rsidRPr="004F42BA">
        <w:rPr>
          <w:rStyle w:val="Emphasis"/>
        </w:rPr>
        <w:t>presence</w:t>
      </w:r>
      <w:r w:rsidRPr="004F42BA">
        <w:rPr>
          <w:rStyle w:val="StyleUnderline"/>
        </w:rPr>
        <w:t xml:space="preserve"> across the circumpolar world</w:t>
      </w:r>
      <w:r w:rsidRPr="004F42BA">
        <w:rPr>
          <w:sz w:val="12"/>
        </w:rPr>
        <w:t>. 32</w:t>
      </w:r>
    </w:p>
    <w:p w14:paraId="1ABBC659" w14:textId="11819B3D" w:rsidR="00EB5FEC" w:rsidRDefault="00EB5FEC" w:rsidP="00115F55">
      <w:pPr>
        <w:pStyle w:val="Heading3"/>
      </w:pPr>
      <w:r>
        <w:t>CP---Ban the Plan---Non-UQ---1AR</w:t>
      </w:r>
    </w:p>
    <w:p w14:paraId="1828AA31" w14:textId="6A1171C3" w:rsidR="00EB5FEC" w:rsidRDefault="000F6DF2" w:rsidP="00EB5FEC">
      <w:pPr>
        <w:pStyle w:val="Heading4"/>
      </w:pPr>
      <w:r>
        <w:t xml:space="preserve">US </w:t>
      </w:r>
      <w:r w:rsidRPr="00A77ED8">
        <w:rPr>
          <w:u w:val="single"/>
        </w:rPr>
        <w:t>not</w:t>
      </w:r>
      <w:r>
        <w:t xml:space="preserve"> checking China---</w:t>
      </w:r>
      <w:r w:rsidRPr="00A77ED8">
        <w:rPr>
          <w:u w:val="single"/>
        </w:rPr>
        <w:t>foreign</w:t>
      </w:r>
      <w:r>
        <w:t xml:space="preserve"> </w:t>
      </w:r>
      <w:r w:rsidRPr="00A77ED8">
        <w:rPr>
          <w:u w:val="single"/>
        </w:rPr>
        <w:t>aid</w:t>
      </w:r>
      <w:r>
        <w:t xml:space="preserve">. </w:t>
      </w:r>
    </w:p>
    <w:p w14:paraId="6E9D3188" w14:textId="56BDBE2F" w:rsidR="00EB5FEC" w:rsidRPr="00EB5FEC" w:rsidRDefault="00EB5FEC" w:rsidP="00EB5FEC">
      <w:r w:rsidRPr="00EB5FEC">
        <w:rPr>
          <w:rStyle w:val="Style13ptBold"/>
        </w:rPr>
        <w:t>Unger ’25</w:t>
      </w:r>
      <w:r>
        <w:t xml:space="preserve"> [Congressional testimony of Noam Unger</w:t>
      </w:r>
      <w:r w:rsidR="006E4BCB">
        <w:t xml:space="preserve">, </w:t>
      </w:r>
      <w:r w:rsidR="006E4BCB" w:rsidRPr="006E4BCB">
        <w:t>director of the Sustainable Development and Resilience Initiative at the Center for Strategic and International Studies</w:t>
      </w:r>
      <w:r w:rsidR="006E4BCB">
        <w:t>; former director of the Policy Office at the US Agency for International Development; MA, law and diplomacy, The Fletcher School at Tufts University</w:t>
      </w:r>
      <w:r>
        <w:t>. February 26, 2025. Center for Strategic and International Studies “</w:t>
      </w:r>
      <w:r w:rsidRPr="00EB5FEC">
        <w:t>Enlightened Self-Interest and U.S. Foreign Assistance: Throwing Away our Toolbox does not Make us Safer</w:t>
      </w:r>
      <w:r>
        <w:t xml:space="preserve">” </w:t>
      </w:r>
      <w:r w:rsidRPr="00B76F53">
        <w:t>https://www.csis.org/analysis/enlightened-self-interest-and-us-foreign-assistance-throwing-away-our-toolbox-does-not</w:t>
      </w:r>
      <w:r>
        <w:t xml:space="preserve"> </w:t>
      </w:r>
      <w:r w:rsidR="00B76F53">
        <w:t xml:space="preserve">Accessed 6.26.2025 // </w:t>
      </w:r>
      <w:r w:rsidR="00B76F53">
        <w:rPr>
          <w:b/>
          <w:i/>
        </w:rPr>
        <w:t>mosuQ</w:t>
      </w:r>
      <w:r w:rsidR="00B76F53">
        <w:t>]</w:t>
      </w:r>
    </w:p>
    <w:p w14:paraId="32D7FF80" w14:textId="77777777" w:rsidR="00EB5FEC" w:rsidRPr="000F6DF2" w:rsidRDefault="00EB5FEC" w:rsidP="00EB5FEC">
      <w:pPr>
        <w:rPr>
          <w:sz w:val="12"/>
        </w:rPr>
      </w:pPr>
      <w:r w:rsidRPr="000F6DF2">
        <w:rPr>
          <w:sz w:val="12"/>
        </w:rPr>
        <w:t xml:space="preserve">As we meet, </w:t>
      </w:r>
      <w:r w:rsidRPr="000F6DF2">
        <w:rPr>
          <w:rStyle w:val="StyleUnderline"/>
        </w:rPr>
        <w:t xml:space="preserve">U.S. </w:t>
      </w:r>
      <w:r w:rsidRPr="00B54371">
        <w:rPr>
          <w:rStyle w:val="Emphasis"/>
          <w:highlight w:val="cyan"/>
        </w:rPr>
        <w:t>foreign aid</w:t>
      </w:r>
      <w:r w:rsidRPr="000F6DF2">
        <w:rPr>
          <w:rStyle w:val="StyleUnderline"/>
        </w:rPr>
        <w:t xml:space="preserve"> is experiencing a </w:t>
      </w:r>
      <w:r w:rsidRPr="00B54371">
        <w:rPr>
          <w:rStyle w:val="StyleUnderline"/>
          <w:highlight w:val="cyan"/>
        </w:rPr>
        <w:t>pivotal moment</w:t>
      </w:r>
      <w:r w:rsidRPr="000F6DF2">
        <w:rPr>
          <w:rStyle w:val="StyleUnderline"/>
        </w:rPr>
        <w:t xml:space="preserve">, and it </w:t>
      </w:r>
      <w:r w:rsidRPr="00B54371">
        <w:rPr>
          <w:rStyle w:val="StyleUnderline"/>
          <w:highlight w:val="cyan"/>
        </w:rPr>
        <w:t xml:space="preserve">is happening at a time of renewed </w:t>
      </w:r>
      <w:r w:rsidRPr="00B54371">
        <w:rPr>
          <w:rStyle w:val="Emphasis"/>
          <w:highlight w:val="cyan"/>
        </w:rPr>
        <w:t>geostrategic competition</w:t>
      </w:r>
      <w:r w:rsidRPr="000F6DF2">
        <w:rPr>
          <w:rStyle w:val="StyleUnderline"/>
        </w:rPr>
        <w:t xml:space="preserve">. The People’s Republic of </w:t>
      </w:r>
      <w:r w:rsidRPr="00B54371">
        <w:rPr>
          <w:rStyle w:val="Emphasis"/>
          <w:highlight w:val="cyan"/>
        </w:rPr>
        <w:t>China</w:t>
      </w:r>
      <w:r w:rsidRPr="000F6DF2">
        <w:rPr>
          <w:rStyle w:val="StyleUnderline"/>
        </w:rPr>
        <w:t xml:space="preserve">, with more diplomatic posts than any country, is the </w:t>
      </w:r>
      <w:r w:rsidRPr="000F6DF2">
        <w:rPr>
          <w:rStyle w:val="Emphasis"/>
        </w:rPr>
        <w:t>top trading partner</w:t>
      </w:r>
      <w:r w:rsidRPr="000F6DF2">
        <w:rPr>
          <w:rStyle w:val="StyleUnderline"/>
        </w:rPr>
        <w:t xml:space="preserve"> for more than 120 countries. It </w:t>
      </w:r>
      <w:r w:rsidRPr="00B54371">
        <w:rPr>
          <w:rStyle w:val="StyleUnderline"/>
          <w:highlight w:val="cyan"/>
        </w:rPr>
        <w:t>is</w:t>
      </w:r>
      <w:r w:rsidRPr="000F6DF2">
        <w:rPr>
          <w:rStyle w:val="StyleUnderline"/>
        </w:rPr>
        <w:t xml:space="preserve"> also </w:t>
      </w:r>
      <w:r w:rsidRPr="00B54371">
        <w:rPr>
          <w:rStyle w:val="StyleUnderline"/>
          <w:highlight w:val="cyan"/>
        </w:rPr>
        <w:t>the largest</w:t>
      </w:r>
      <w:r w:rsidRPr="000F6DF2">
        <w:rPr>
          <w:rStyle w:val="StyleUnderline"/>
        </w:rPr>
        <w:t xml:space="preserve"> single </w:t>
      </w:r>
      <w:r w:rsidRPr="00B54371">
        <w:rPr>
          <w:rStyle w:val="StyleUnderline"/>
          <w:highlight w:val="cyan"/>
        </w:rPr>
        <w:t xml:space="preserve">source of </w:t>
      </w:r>
      <w:r w:rsidRPr="00B54371">
        <w:rPr>
          <w:rStyle w:val="Emphasis"/>
          <w:highlight w:val="cyan"/>
        </w:rPr>
        <w:t>international development finance</w:t>
      </w:r>
      <w:r w:rsidRPr="000F6DF2">
        <w:rPr>
          <w:rStyle w:val="StyleUnderline"/>
        </w:rPr>
        <w:t xml:space="preserve">, through its </w:t>
      </w:r>
      <w:r w:rsidRPr="000F6DF2">
        <w:rPr>
          <w:rStyle w:val="Emphasis"/>
        </w:rPr>
        <w:t>Belt and Road Initiative</w:t>
      </w:r>
      <w:r w:rsidRPr="000F6DF2">
        <w:rPr>
          <w:rStyle w:val="StyleUnderline"/>
        </w:rPr>
        <w:t>, its South-South Cooperation Assistance Fund, and other related efforts</w:t>
      </w:r>
      <w:r w:rsidRPr="000F6DF2">
        <w:rPr>
          <w:sz w:val="12"/>
        </w:rPr>
        <w:t xml:space="preserve">.2 </w:t>
      </w:r>
      <w:r w:rsidRPr="000F6DF2">
        <w:rPr>
          <w:rStyle w:val="StyleUnderline"/>
        </w:rPr>
        <w:t>China has been vying with the U.S.</w:t>
      </w:r>
      <w:r w:rsidRPr="000F6DF2">
        <w:rPr>
          <w:sz w:val="12"/>
        </w:rPr>
        <w:t xml:space="preserve"> for partnerships across the Global South, inking deals where it can. In ways that it might not have been able to even 15 years ago, </w:t>
      </w:r>
      <w:r w:rsidRPr="00B54371">
        <w:rPr>
          <w:rStyle w:val="StyleUnderline"/>
          <w:highlight w:val="cyan"/>
        </w:rPr>
        <w:t xml:space="preserve">China can </w:t>
      </w:r>
      <w:r w:rsidRPr="00B54371">
        <w:rPr>
          <w:rStyle w:val="Emphasis"/>
          <w:highlight w:val="cyan"/>
        </w:rPr>
        <w:t>fill soft power voids</w:t>
      </w:r>
      <w:r w:rsidRPr="00B54371">
        <w:rPr>
          <w:rStyle w:val="StyleUnderline"/>
          <w:highlight w:val="cyan"/>
        </w:rPr>
        <w:t xml:space="preserve"> left by the U.S.</w:t>
      </w:r>
      <w:r w:rsidRPr="000F6DF2">
        <w:rPr>
          <w:sz w:val="12"/>
        </w:rPr>
        <w:t>, including through telecommunications and infrastructure, like ports and roads, but also through vaccines and other aspects of healthcare, or leadership in the multilateral system.3</w:t>
      </w:r>
    </w:p>
    <w:p w14:paraId="594B8B59" w14:textId="77777777" w:rsidR="00EB5FEC" w:rsidRPr="000F6DF2" w:rsidRDefault="00EB5FEC" w:rsidP="00EB5FEC">
      <w:pPr>
        <w:rPr>
          <w:sz w:val="12"/>
        </w:rPr>
      </w:pPr>
      <w:r w:rsidRPr="000F6DF2">
        <w:rPr>
          <w:sz w:val="12"/>
        </w:rPr>
        <w:t>Other potential threats to U.S. security are also connected to developing countries and fragile states. ISIS could potentially resurge in the Middle East. Across the Sahelian belt in Africa, amid a wave of coups, Islamist militants and Russian influence are both spreading at the expense of American interests.4 On the eastern edge of Europe, Russian aggression may continue to grow unchecked. And in Colombia, the strife from neighboring Venezuela is spilling over to yield the worst violence in a generation.5</w:t>
      </w:r>
    </w:p>
    <w:p w14:paraId="1D2FBB44" w14:textId="2371A173" w:rsidR="00EB5FEC" w:rsidRPr="000F6DF2" w:rsidRDefault="00EB5FEC" w:rsidP="00EB5FEC">
      <w:pPr>
        <w:rPr>
          <w:sz w:val="12"/>
        </w:rPr>
      </w:pPr>
      <w:r w:rsidRPr="000F6DF2">
        <w:rPr>
          <w:rStyle w:val="StyleUnderline"/>
        </w:rPr>
        <w:t xml:space="preserve">With that backdrop, </w:t>
      </w:r>
      <w:r w:rsidRPr="00B54371">
        <w:rPr>
          <w:rStyle w:val="StyleUnderline"/>
          <w:highlight w:val="cyan"/>
        </w:rPr>
        <w:t>the</w:t>
      </w:r>
      <w:r w:rsidRPr="000F6DF2">
        <w:rPr>
          <w:rStyle w:val="StyleUnderline"/>
        </w:rPr>
        <w:t xml:space="preserve"> new </w:t>
      </w:r>
      <w:r w:rsidRPr="00B54371">
        <w:rPr>
          <w:rStyle w:val="StyleUnderline"/>
          <w:highlight w:val="cyan"/>
        </w:rPr>
        <w:t xml:space="preserve">administration’s </w:t>
      </w:r>
      <w:r w:rsidRPr="00B54371">
        <w:rPr>
          <w:rStyle w:val="Emphasis"/>
          <w:highlight w:val="cyan"/>
        </w:rPr>
        <w:t>freezing of all foreign aid</w:t>
      </w:r>
      <w:r w:rsidRPr="000F6DF2">
        <w:rPr>
          <w:rStyle w:val="StyleUnderline"/>
        </w:rPr>
        <w:t xml:space="preserve">, the </w:t>
      </w:r>
      <w:r w:rsidRPr="00B54371">
        <w:rPr>
          <w:rStyle w:val="Emphasis"/>
          <w:highlight w:val="cyan"/>
        </w:rPr>
        <w:t>stop-work order</w:t>
      </w:r>
      <w:r w:rsidRPr="000F6DF2">
        <w:rPr>
          <w:rStyle w:val="StyleUnderline"/>
        </w:rPr>
        <w:t xml:space="preserve">, the suspension and </w:t>
      </w:r>
      <w:r w:rsidRPr="00B54371">
        <w:rPr>
          <w:rStyle w:val="StyleUnderline"/>
          <w:highlight w:val="cyan"/>
        </w:rPr>
        <w:t xml:space="preserve">firing of </w:t>
      </w:r>
      <w:r w:rsidRPr="00B54371">
        <w:rPr>
          <w:rStyle w:val="Emphasis"/>
          <w:highlight w:val="cyan"/>
        </w:rPr>
        <w:t>thousands of staff</w:t>
      </w:r>
      <w:r w:rsidRPr="000F6DF2">
        <w:rPr>
          <w:rStyle w:val="StyleUnderline"/>
        </w:rPr>
        <w:t xml:space="preserve">, and other related matters </w:t>
      </w:r>
      <w:r w:rsidRPr="00B54371">
        <w:rPr>
          <w:rStyle w:val="StyleUnderline"/>
          <w:highlight w:val="cyan"/>
        </w:rPr>
        <w:t>have</w:t>
      </w:r>
      <w:r w:rsidRPr="000F6DF2">
        <w:rPr>
          <w:rStyle w:val="StyleUnderline"/>
        </w:rPr>
        <w:t xml:space="preserve"> become front page news stories with </w:t>
      </w:r>
      <w:r w:rsidRPr="00B54371">
        <w:rPr>
          <w:rStyle w:val="Emphasis"/>
          <w:highlight w:val="cyan"/>
        </w:rPr>
        <w:t>reverberations</w:t>
      </w:r>
      <w:r w:rsidRPr="000F6DF2">
        <w:rPr>
          <w:rStyle w:val="StyleUnderline"/>
        </w:rPr>
        <w:t xml:space="preserve"> across our country and </w:t>
      </w:r>
      <w:r w:rsidRPr="00B54371">
        <w:rPr>
          <w:rStyle w:val="StyleUnderline"/>
          <w:highlight w:val="cyan"/>
        </w:rPr>
        <w:t>around the world</w:t>
      </w:r>
      <w:r w:rsidRPr="000F6DF2">
        <w:rPr>
          <w:rStyle w:val="StyleUnderline"/>
        </w:rPr>
        <w:t xml:space="preserve">. </w:t>
      </w:r>
      <w:r w:rsidRPr="00B54371">
        <w:rPr>
          <w:rStyle w:val="StyleUnderline"/>
          <w:highlight w:val="cyan"/>
        </w:rPr>
        <w:t>The admin</w:t>
      </w:r>
      <w:r w:rsidRPr="000F6DF2">
        <w:rPr>
          <w:rStyle w:val="StyleUnderline"/>
        </w:rPr>
        <w:t xml:space="preserve">istration has abruptly and </w:t>
      </w:r>
      <w:r w:rsidRPr="00B54371">
        <w:rPr>
          <w:rStyle w:val="StyleUnderline"/>
          <w:highlight w:val="cyan"/>
        </w:rPr>
        <w:t xml:space="preserve">collectively </w:t>
      </w:r>
      <w:r w:rsidRPr="00B54371">
        <w:rPr>
          <w:rStyle w:val="Emphasis"/>
          <w:highlight w:val="cyan"/>
        </w:rPr>
        <w:t>disabled</w:t>
      </w:r>
      <w:r w:rsidRPr="000F6DF2">
        <w:rPr>
          <w:rStyle w:val="StyleUnderline"/>
        </w:rPr>
        <w:t xml:space="preserve"> U.S. </w:t>
      </w:r>
      <w:r w:rsidRPr="00B54371">
        <w:rPr>
          <w:rStyle w:val="StyleUnderline"/>
          <w:highlight w:val="cyan"/>
        </w:rPr>
        <w:t xml:space="preserve">tools of </w:t>
      </w:r>
      <w:r w:rsidRPr="00B54371">
        <w:rPr>
          <w:rStyle w:val="Emphasis"/>
          <w:highlight w:val="cyan"/>
        </w:rPr>
        <w:t>foreign assistance</w:t>
      </w:r>
      <w:r w:rsidRPr="00B54371">
        <w:rPr>
          <w:rStyle w:val="StyleUnderline"/>
          <w:highlight w:val="cyan"/>
        </w:rPr>
        <w:t xml:space="preserve"> in a way that </w:t>
      </w:r>
      <w:r w:rsidRPr="00B54371">
        <w:rPr>
          <w:rStyle w:val="Emphasis"/>
          <w:highlight w:val="cyan"/>
        </w:rPr>
        <w:t>undermines our interests</w:t>
      </w:r>
      <w:r w:rsidRPr="000F6DF2">
        <w:rPr>
          <w:sz w:val="12"/>
        </w:rPr>
        <w:t>.</w:t>
      </w:r>
    </w:p>
    <w:p w14:paraId="303CABE5" w14:textId="1EF53ABA" w:rsidR="00EB5FEC" w:rsidRDefault="000F6DF2" w:rsidP="00EB5FEC">
      <w:pPr>
        <w:pStyle w:val="Heading4"/>
      </w:pPr>
      <w:r>
        <w:t xml:space="preserve">US </w:t>
      </w:r>
      <w:r w:rsidRPr="00A77ED8">
        <w:rPr>
          <w:u w:val="single"/>
        </w:rPr>
        <w:t>not</w:t>
      </w:r>
      <w:r>
        <w:t xml:space="preserve"> checking China---</w:t>
      </w:r>
      <w:r w:rsidRPr="00A77ED8">
        <w:rPr>
          <w:u w:val="single"/>
        </w:rPr>
        <w:t>National</w:t>
      </w:r>
      <w:r>
        <w:t xml:space="preserve"> </w:t>
      </w:r>
      <w:r w:rsidRPr="00A77ED8">
        <w:rPr>
          <w:u w:val="single"/>
        </w:rPr>
        <w:t>Security</w:t>
      </w:r>
      <w:r>
        <w:t xml:space="preserve"> </w:t>
      </w:r>
      <w:r w:rsidRPr="00A77ED8">
        <w:rPr>
          <w:u w:val="single"/>
        </w:rPr>
        <w:t>Council</w:t>
      </w:r>
      <w:r>
        <w:t xml:space="preserve">. </w:t>
      </w:r>
    </w:p>
    <w:p w14:paraId="6282617E" w14:textId="592871AB" w:rsidR="00EB5FEC" w:rsidRPr="00EB5FEC" w:rsidRDefault="00EB5FEC" w:rsidP="00EB5FEC">
      <w:r w:rsidRPr="00EB5FEC">
        <w:rPr>
          <w:rStyle w:val="Style13ptBold"/>
        </w:rPr>
        <w:t>Whisnant ’25</w:t>
      </w:r>
      <w:r>
        <w:t xml:space="preserve"> [Gabe Whisnant</w:t>
      </w:r>
      <w:r w:rsidR="006E4BCB">
        <w:t>, breaking news editor at Newsweek</w:t>
      </w:r>
      <w:r>
        <w:t>. May 23, 2025. Newsweek “</w:t>
      </w:r>
      <w:r w:rsidRPr="00EB5FEC">
        <w:t>Donald Trump Removes Dozens of NSC Officials in 'Liquidation'</w:t>
      </w:r>
      <w:r>
        <w:t xml:space="preserve">” </w:t>
      </w:r>
      <w:r w:rsidRPr="00B76F53">
        <w:t>https://www.newsweek.com/donald-trump-removes-dozens-nsc-officials-liquidation-reports-2076650</w:t>
      </w:r>
      <w:r>
        <w:t xml:space="preserve"> </w:t>
      </w:r>
      <w:r w:rsidR="00B76F53">
        <w:t xml:space="preserve">Accessed 6.26.2025 // </w:t>
      </w:r>
      <w:r w:rsidR="00B76F53">
        <w:rPr>
          <w:b/>
          <w:i/>
        </w:rPr>
        <w:t>mosuQ</w:t>
      </w:r>
      <w:r w:rsidR="00B76F53">
        <w:t>]</w:t>
      </w:r>
    </w:p>
    <w:p w14:paraId="721886C3" w14:textId="77777777" w:rsidR="00EB5FEC" w:rsidRPr="000F6DF2" w:rsidRDefault="00EB5FEC" w:rsidP="00EB5FEC">
      <w:pPr>
        <w:rPr>
          <w:sz w:val="12"/>
        </w:rPr>
      </w:pPr>
      <w:r w:rsidRPr="000F6DF2">
        <w:rPr>
          <w:sz w:val="12"/>
        </w:rPr>
        <w:t xml:space="preserve">President Donald </w:t>
      </w:r>
      <w:r w:rsidRPr="00B54371">
        <w:rPr>
          <w:rStyle w:val="StyleUnderline"/>
          <w:highlight w:val="cyan"/>
        </w:rPr>
        <w:t>Trump</w:t>
      </w:r>
      <w:r w:rsidRPr="000F6DF2">
        <w:rPr>
          <w:rStyle w:val="StyleUnderline"/>
        </w:rPr>
        <w:t xml:space="preserve"> has </w:t>
      </w:r>
      <w:r w:rsidRPr="00B54371">
        <w:rPr>
          <w:rStyle w:val="StyleUnderline"/>
          <w:highlight w:val="cyan"/>
        </w:rPr>
        <w:t xml:space="preserve">initiated a sweeping </w:t>
      </w:r>
      <w:r w:rsidRPr="00B54371">
        <w:rPr>
          <w:rStyle w:val="Emphasis"/>
          <w:highlight w:val="cyan"/>
        </w:rPr>
        <w:t>downsizing</w:t>
      </w:r>
      <w:r w:rsidRPr="00B54371">
        <w:rPr>
          <w:rStyle w:val="StyleUnderline"/>
          <w:highlight w:val="cyan"/>
        </w:rPr>
        <w:t xml:space="preserve"> of the</w:t>
      </w:r>
      <w:r w:rsidRPr="000F6DF2">
        <w:rPr>
          <w:rStyle w:val="StyleUnderline"/>
        </w:rPr>
        <w:t xml:space="preserve"> White House's </w:t>
      </w:r>
      <w:r w:rsidRPr="00B54371">
        <w:rPr>
          <w:rStyle w:val="Emphasis"/>
          <w:highlight w:val="cyan"/>
        </w:rPr>
        <w:t>National Security Council</w:t>
      </w:r>
      <w:r w:rsidRPr="000F6DF2">
        <w:rPr>
          <w:rStyle w:val="StyleUnderline"/>
        </w:rPr>
        <w:t xml:space="preserve"> (NSC), dismissing dozens of staff members, placing others on administrative leave, and instructing many detailees to return to their home agencies</w:t>
      </w:r>
      <w:r w:rsidRPr="000F6DF2">
        <w:rPr>
          <w:sz w:val="12"/>
        </w:rPr>
        <w:t>.</w:t>
      </w:r>
    </w:p>
    <w:p w14:paraId="65EB1B42" w14:textId="77777777" w:rsidR="00EB5FEC" w:rsidRPr="000F6DF2" w:rsidRDefault="00EB5FEC" w:rsidP="00EB5FEC">
      <w:pPr>
        <w:rPr>
          <w:sz w:val="12"/>
        </w:rPr>
      </w:pPr>
      <w:r w:rsidRPr="000F6DF2">
        <w:rPr>
          <w:sz w:val="12"/>
        </w:rPr>
        <w:t>Newsweek reached out to the White House, NSC and State Department outside of normal business hours on Friday evening by email for comment.</w:t>
      </w:r>
    </w:p>
    <w:p w14:paraId="43247B69" w14:textId="31F6D8E2" w:rsidR="00EB5FEC" w:rsidRPr="000F6DF2" w:rsidRDefault="00EB5FEC" w:rsidP="00EB5FEC">
      <w:pPr>
        <w:rPr>
          <w:sz w:val="12"/>
        </w:rPr>
      </w:pPr>
      <w:r w:rsidRPr="000F6DF2">
        <w:rPr>
          <w:sz w:val="12"/>
        </w:rPr>
        <w:t>Why It Matters</w:t>
      </w:r>
    </w:p>
    <w:p w14:paraId="13C6F447" w14:textId="77777777" w:rsidR="00EB5FEC" w:rsidRPr="000F6DF2" w:rsidRDefault="00EB5FEC" w:rsidP="00EB5FEC">
      <w:pPr>
        <w:rPr>
          <w:sz w:val="12"/>
        </w:rPr>
      </w:pPr>
      <w:r w:rsidRPr="000F6DF2">
        <w:rPr>
          <w:sz w:val="12"/>
        </w:rPr>
        <w:t>The NSC has undergone a number of changes over the past month, starting with the removal of Mike Waltz as head of the agency following the Signal chat group scandal. Trump has instead nominated Waltz as the U.S. ambassador to the United Nations, while assigning Secretary of State Marco Rubio to serve as acting adviser.</w:t>
      </w:r>
    </w:p>
    <w:p w14:paraId="5ED8379B" w14:textId="77777777" w:rsidR="00EB5FEC" w:rsidRPr="000F6DF2" w:rsidRDefault="00EB5FEC" w:rsidP="00EB5FEC">
      <w:pPr>
        <w:rPr>
          <w:sz w:val="12"/>
        </w:rPr>
      </w:pPr>
      <w:r w:rsidRPr="000F6DF2">
        <w:rPr>
          <w:rStyle w:val="StyleUnderline"/>
        </w:rPr>
        <w:t xml:space="preserve">The administration then </w:t>
      </w:r>
      <w:r w:rsidRPr="00B54371">
        <w:rPr>
          <w:rStyle w:val="StyleUnderline"/>
          <w:highlight w:val="cyan"/>
        </w:rPr>
        <w:t>placed</w:t>
      </w:r>
      <w:r w:rsidRPr="000F6DF2">
        <w:rPr>
          <w:rStyle w:val="StyleUnderline"/>
        </w:rPr>
        <w:t xml:space="preserve"> around </w:t>
      </w:r>
      <w:r w:rsidRPr="00B54371">
        <w:rPr>
          <w:rStyle w:val="Emphasis"/>
          <w:highlight w:val="cyan"/>
        </w:rPr>
        <w:t>160 aides</w:t>
      </w:r>
      <w:r w:rsidRPr="00B54371">
        <w:rPr>
          <w:rStyle w:val="StyleUnderline"/>
          <w:highlight w:val="cyan"/>
        </w:rPr>
        <w:t xml:space="preserve"> on</w:t>
      </w:r>
      <w:r w:rsidRPr="000F6DF2">
        <w:rPr>
          <w:rStyle w:val="StyleUnderline"/>
        </w:rPr>
        <w:t xml:space="preserve"> administrative </w:t>
      </w:r>
      <w:r w:rsidRPr="00B54371">
        <w:rPr>
          <w:rStyle w:val="StyleUnderline"/>
          <w:highlight w:val="cyan"/>
        </w:rPr>
        <w:t>leave</w:t>
      </w:r>
      <w:r w:rsidRPr="000F6DF2">
        <w:rPr>
          <w:rStyle w:val="StyleUnderline"/>
        </w:rPr>
        <w:t xml:space="preserve"> while officials reviewed staffin</w:t>
      </w:r>
      <w:r w:rsidRPr="00A77ED8">
        <w:rPr>
          <w:rStyle w:val="StyleUnderline"/>
        </w:rPr>
        <w:t xml:space="preserve">g to best meet Trump's goal of </w:t>
      </w:r>
      <w:r w:rsidRPr="00A77ED8">
        <w:rPr>
          <w:rStyle w:val="Emphasis"/>
        </w:rPr>
        <w:t>downsizi</w:t>
      </w:r>
      <w:r w:rsidRPr="000F6DF2">
        <w:rPr>
          <w:rStyle w:val="Emphasis"/>
        </w:rPr>
        <w:t>ng</w:t>
      </w:r>
      <w:r w:rsidRPr="000F6DF2">
        <w:rPr>
          <w:rStyle w:val="StyleUnderline"/>
        </w:rPr>
        <w:t xml:space="preserve"> the size and scope of the federal government</w:t>
      </w:r>
      <w:r w:rsidRPr="000F6DF2">
        <w:rPr>
          <w:sz w:val="12"/>
        </w:rPr>
        <w:t>.</w:t>
      </w:r>
    </w:p>
    <w:p w14:paraId="40BC926C" w14:textId="5295FB58" w:rsidR="00EB5FEC" w:rsidRPr="000F6DF2" w:rsidRDefault="00EB5FEC" w:rsidP="00EB5FEC">
      <w:pPr>
        <w:rPr>
          <w:sz w:val="12"/>
        </w:rPr>
      </w:pPr>
      <w:r w:rsidRPr="000F6DF2">
        <w:rPr>
          <w:sz w:val="12"/>
        </w:rPr>
        <w:t>Far-right media personality Laura Loomer has been tied to Trump's decision to fire Waltz and other aides, although the president has denied that she was the reason for the firings.</w:t>
      </w:r>
    </w:p>
    <w:p w14:paraId="5576F087" w14:textId="77777777" w:rsidR="00EB5FEC" w:rsidRPr="000F6DF2" w:rsidRDefault="00EB5FEC" w:rsidP="00EB5FEC">
      <w:pPr>
        <w:rPr>
          <w:sz w:val="12"/>
        </w:rPr>
      </w:pPr>
      <w:r w:rsidRPr="000F6DF2">
        <w:rPr>
          <w:sz w:val="12"/>
        </w:rPr>
        <w:t>What To Know</w:t>
      </w:r>
    </w:p>
    <w:p w14:paraId="78945C26" w14:textId="77777777" w:rsidR="00EB5FEC" w:rsidRPr="000F6DF2" w:rsidRDefault="00EB5FEC" w:rsidP="00EB5FEC">
      <w:pPr>
        <w:rPr>
          <w:sz w:val="12"/>
        </w:rPr>
      </w:pPr>
      <w:r w:rsidRPr="000F6DF2">
        <w:rPr>
          <w:sz w:val="12"/>
        </w:rPr>
        <w:t>Trump has initiated a significant overhaul of the NSC that will ultimately cut it down and return a many career appointees back to the home agencies - a move that some have described as a "liquidation" due to the severity of cuts being implemented.</w:t>
      </w:r>
    </w:p>
    <w:p w14:paraId="0D0882CB" w14:textId="77777777" w:rsidR="00EB5FEC" w:rsidRPr="000F6DF2" w:rsidRDefault="00EB5FEC" w:rsidP="00EB5FEC">
      <w:pPr>
        <w:rPr>
          <w:sz w:val="12"/>
        </w:rPr>
      </w:pPr>
      <w:r w:rsidRPr="000F6DF2">
        <w:rPr>
          <w:sz w:val="12"/>
        </w:rPr>
        <w:t xml:space="preserve">The FT reports that the restructuring was described by one insider as a "liquidation. The news outlet said that Ivan </w:t>
      </w:r>
      <w:r w:rsidRPr="000F6DF2">
        <w:rPr>
          <w:rStyle w:val="StyleUnderline"/>
        </w:rPr>
        <w:t xml:space="preserve">Kanapathy, </w:t>
      </w:r>
      <w:r w:rsidRPr="00B54371">
        <w:rPr>
          <w:rStyle w:val="StyleUnderline"/>
          <w:highlight w:val="cyan"/>
        </w:rPr>
        <w:t>the NSC's</w:t>
      </w:r>
      <w:r w:rsidRPr="000F6DF2">
        <w:rPr>
          <w:rStyle w:val="StyleUnderline"/>
        </w:rPr>
        <w:t xml:space="preserve"> senior director for </w:t>
      </w:r>
      <w:r w:rsidRPr="000F6DF2">
        <w:rPr>
          <w:rStyle w:val="Emphasis"/>
        </w:rPr>
        <w:t>Asia</w:t>
      </w:r>
      <w:r w:rsidRPr="000F6DF2">
        <w:rPr>
          <w:rStyle w:val="StyleUnderline"/>
        </w:rPr>
        <w:t xml:space="preserve">, remains in his role, though his </w:t>
      </w:r>
      <w:r w:rsidRPr="00B54371">
        <w:rPr>
          <w:rStyle w:val="Emphasis"/>
          <w:highlight w:val="cyan"/>
        </w:rPr>
        <w:t>China-focused team has been let go</w:t>
      </w:r>
      <w:r w:rsidRPr="000F6DF2">
        <w:rPr>
          <w:sz w:val="12"/>
        </w:rPr>
        <w:t>.</w:t>
      </w:r>
    </w:p>
    <w:p w14:paraId="250A0782" w14:textId="6EA00C65" w:rsidR="00EB5FEC" w:rsidRPr="000F6DF2" w:rsidRDefault="00EB5FEC" w:rsidP="00EB5FEC">
      <w:pPr>
        <w:rPr>
          <w:sz w:val="12"/>
        </w:rPr>
      </w:pPr>
      <w:r w:rsidRPr="000F6DF2">
        <w:rPr>
          <w:sz w:val="12"/>
        </w:rPr>
        <w:t>Along with the Financial Times, CNN and Axios have also confirmed the NSC shake-up, which comes three weeks after Trump removed his first national security adviser, Mike Waltz.</w:t>
      </w:r>
    </w:p>
    <w:p w14:paraId="635AA1DC" w14:textId="77777777" w:rsidR="00EB5FEC" w:rsidRPr="000F6DF2" w:rsidRDefault="00EB5FEC" w:rsidP="00EB5FEC">
      <w:pPr>
        <w:rPr>
          <w:sz w:val="12"/>
        </w:rPr>
      </w:pPr>
      <w:r w:rsidRPr="000F6DF2">
        <w:rPr>
          <w:sz w:val="12"/>
        </w:rPr>
        <w:t>NSC Chief of Staff Brian McCormack informed members of the NSC that they had 30 minutes to remove their belongings and exit the building, which is located next to the White House.</w:t>
      </w:r>
    </w:p>
    <w:p w14:paraId="526A1A0B" w14:textId="77777777" w:rsidR="00EB5FEC" w:rsidRPr="000F6DF2" w:rsidRDefault="00EB5FEC" w:rsidP="00EB5FEC">
      <w:pPr>
        <w:rPr>
          <w:sz w:val="12"/>
        </w:rPr>
      </w:pPr>
      <w:r w:rsidRPr="000F6DF2">
        <w:rPr>
          <w:sz w:val="12"/>
        </w:rPr>
        <w:t>Dennis Wilder, a former top NSC official in George W. Bush's administration, told the FT there was "no question that the NSC in the Biden administration had become bloated and was high-handedly trying to implement foreign policy rather than doing its traditional role of co-ordinating the implementation by the rest of the national security establishment."</w:t>
      </w:r>
    </w:p>
    <w:p w14:paraId="254F696C" w14:textId="27005282" w:rsidR="00EB5FEC" w:rsidRPr="000F6DF2" w:rsidRDefault="00EB5FEC" w:rsidP="00EB5FEC">
      <w:pPr>
        <w:rPr>
          <w:sz w:val="12"/>
        </w:rPr>
      </w:pPr>
      <w:r w:rsidRPr="000F6DF2">
        <w:rPr>
          <w:sz w:val="12"/>
        </w:rPr>
        <w:t>What Happens Next</w:t>
      </w:r>
    </w:p>
    <w:p w14:paraId="03CA0D42" w14:textId="728C09F5" w:rsidR="00EB5FEC" w:rsidRPr="000F6DF2" w:rsidRDefault="00EB5FEC" w:rsidP="00EB5FEC">
      <w:pPr>
        <w:rPr>
          <w:sz w:val="12"/>
        </w:rPr>
      </w:pPr>
      <w:r w:rsidRPr="00B54371">
        <w:rPr>
          <w:rStyle w:val="StyleUnderline"/>
          <w:highlight w:val="cyan"/>
        </w:rPr>
        <w:t xml:space="preserve">The NSC will continue to operate at a </w:t>
      </w:r>
      <w:r w:rsidRPr="00B54371">
        <w:rPr>
          <w:rStyle w:val="Emphasis"/>
          <w:highlight w:val="cyan"/>
        </w:rPr>
        <w:t>reduced capacity</w:t>
      </w:r>
      <w:r w:rsidRPr="000F6DF2">
        <w:rPr>
          <w:rStyle w:val="StyleUnderline"/>
        </w:rPr>
        <w:t xml:space="preserve">, and it is unclear how the cuts impact its ability </w:t>
      </w:r>
      <w:r w:rsidRPr="00B54371">
        <w:rPr>
          <w:rStyle w:val="StyleUnderline"/>
          <w:highlight w:val="cyan"/>
        </w:rPr>
        <w:t xml:space="preserve">to </w:t>
      </w:r>
      <w:r w:rsidRPr="00B54371">
        <w:rPr>
          <w:rStyle w:val="Emphasis"/>
          <w:highlight w:val="cyan"/>
        </w:rPr>
        <w:t>perform its duties</w:t>
      </w:r>
      <w:r w:rsidRPr="000F6DF2">
        <w:rPr>
          <w:sz w:val="12"/>
        </w:rPr>
        <w:t>.</w:t>
      </w:r>
    </w:p>
    <w:p w14:paraId="4F5AAC01" w14:textId="342D32C6" w:rsidR="006158F2" w:rsidRDefault="006158F2" w:rsidP="00115F55">
      <w:pPr>
        <w:pStyle w:val="Heading3"/>
      </w:pPr>
      <w:r>
        <w:t>CP---Ban the Plan---Non-UQ / Iran---1AR</w:t>
      </w:r>
    </w:p>
    <w:p w14:paraId="6E245C41" w14:textId="745ADB2D" w:rsidR="00EB5FEC" w:rsidRDefault="007A0E31" w:rsidP="00EB5FEC">
      <w:pPr>
        <w:pStyle w:val="Heading4"/>
      </w:pPr>
      <w:r>
        <w:t xml:space="preserve">The United States is </w:t>
      </w:r>
      <w:r w:rsidRPr="005226B2">
        <w:rPr>
          <w:u w:val="single"/>
        </w:rPr>
        <w:t>bogged</w:t>
      </w:r>
      <w:r>
        <w:t xml:space="preserve"> </w:t>
      </w:r>
      <w:r w:rsidRPr="005226B2">
        <w:rPr>
          <w:u w:val="single"/>
        </w:rPr>
        <w:t>down</w:t>
      </w:r>
      <w:r>
        <w:t xml:space="preserve"> in </w:t>
      </w:r>
      <w:r w:rsidRPr="005226B2">
        <w:rPr>
          <w:u w:val="single"/>
        </w:rPr>
        <w:t>Iran</w:t>
      </w:r>
      <w:r>
        <w:t xml:space="preserve"> at the expense of the </w:t>
      </w:r>
      <w:r w:rsidRPr="005226B2">
        <w:rPr>
          <w:u w:val="single"/>
        </w:rPr>
        <w:t>Indo</w:t>
      </w:r>
      <w:r>
        <w:t>-</w:t>
      </w:r>
      <w:r w:rsidRPr="005226B2">
        <w:rPr>
          <w:u w:val="single"/>
        </w:rPr>
        <w:t>Pacific</w:t>
      </w:r>
      <w:r>
        <w:t xml:space="preserve">. </w:t>
      </w:r>
    </w:p>
    <w:p w14:paraId="03F40C86" w14:textId="5A71AFFA" w:rsidR="00EB5FEC" w:rsidRPr="006158F2" w:rsidRDefault="00EB5FEC" w:rsidP="00EB5FEC">
      <w:r w:rsidRPr="006158F2">
        <w:rPr>
          <w:rStyle w:val="Style13ptBold"/>
        </w:rPr>
        <w:t>Johnson 6-24</w:t>
      </w:r>
      <w:r>
        <w:t xml:space="preserve"> [Jesse Johnson</w:t>
      </w:r>
      <w:r w:rsidR="006E4BCB">
        <w:t>, staff writer at The Japan Times</w:t>
      </w:r>
      <w:r>
        <w:t>. June 24, 2025. The Japan Times “</w:t>
      </w:r>
      <w:r w:rsidRPr="006158F2">
        <w:t>Trump’s Middle East moves raise questions over Indo-Pacific focus</w:t>
      </w:r>
      <w:r>
        <w:t xml:space="preserve">” </w:t>
      </w:r>
      <w:r w:rsidRPr="00B76F53">
        <w:t>https://www.japantimes.co.jp/news/2025/06/24/asia-pacific/trump-indo-pacific/</w:t>
      </w:r>
      <w:r>
        <w:t xml:space="preserve"> </w:t>
      </w:r>
      <w:r w:rsidR="00B76F53">
        <w:t xml:space="preserve">Accessed 6.26.2025 // </w:t>
      </w:r>
      <w:r w:rsidR="00B76F53">
        <w:rPr>
          <w:b/>
          <w:i/>
        </w:rPr>
        <w:t>mosuQ</w:t>
      </w:r>
      <w:r w:rsidR="00B76F53">
        <w:t>]</w:t>
      </w:r>
    </w:p>
    <w:p w14:paraId="44911B2A" w14:textId="77777777" w:rsidR="00EB5FEC" w:rsidRPr="006158F2" w:rsidRDefault="00EB5FEC" w:rsidP="00EB5FEC">
      <w:pPr>
        <w:rPr>
          <w:sz w:val="12"/>
        </w:rPr>
      </w:pPr>
      <w:r w:rsidRPr="006158F2">
        <w:rPr>
          <w:rStyle w:val="StyleUnderline"/>
        </w:rPr>
        <w:t xml:space="preserve">For more than a decade, the U.S. has dangled the prospect of a dramatic </w:t>
      </w:r>
      <w:r w:rsidRPr="007A0E31">
        <w:rPr>
          <w:rStyle w:val="Emphasis"/>
        </w:rPr>
        <w:t>policy shift to Asia</w:t>
      </w:r>
      <w:r w:rsidRPr="006158F2">
        <w:rPr>
          <w:rStyle w:val="StyleUnderline"/>
        </w:rPr>
        <w:t>, only to fall short of this promise</w:t>
      </w:r>
      <w:r w:rsidRPr="006158F2">
        <w:rPr>
          <w:sz w:val="12"/>
        </w:rPr>
        <w:t xml:space="preserve"> — and President Donald Trump’s administration may not be an exception to what is now becoming more of a rule than an aberration.</w:t>
      </w:r>
    </w:p>
    <w:p w14:paraId="0DCBF3BA" w14:textId="77777777" w:rsidR="00EB5FEC" w:rsidRPr="006158F2" w:rsidRDefault="00EB5FEC" w:rsidP="00EB5FEC">
      <w:pPr>
        <w:rPr>
          <w:rStyle w:val="StyleUnderline"/>
        </w:rPr>
      </w:pPr>
      <w:r w:rsidRPr="00B54371">
        <w:rPr>
          <w:rStyle w:val="StyleUnderline"/>
          <w:highlight w:val="cyan"/>
        </w:rPr>
        <w:t>Trump’s decision to unleash</w:t>
      </w:r>
      <w:r w:rsidRPr="006158F2">
        <w:rPr>
          <w:rStyle w:val="StyleUnderline"/>
        </w:rPr>
        <w:t xml:space="preserve"> the awesome power of the U.S. </w:t>
      </w:r>
      <w:r w:rsidRPr="00B54371">
        <w:rPr>
          <w:rStyle w:val="StyleUnderline"/>
          <w:highlight w:val="cyan"/>
        </w:rPr>
        <w:t>military on</w:t>
      </w:r>
      <w:r w:rsidRPr="006158F2">
        <w:rPr>
          <w:rStyle w:val="StyleUnderline"/>
        </w:rPr>
        <w:t xml:space="preserve"> three key </w:t>
      </w:r>
      <w:r w:rsidRPr="00B54371">
        <w:rPr>
          <w:rStyle w:val="Emphasis"/>
          <w:highlight w:val="cyan"/>
        </w:rPr>
        <w:t>Iranian nuclear sites</w:t>
      </w:r>
      <w:r w:rsidRPr="006158F2">
        <w:rPr>
          <w:rStyle w:val="StyleUnderline"/>
        </w:rPr>
        <w:t xml:space="preserve"> over the weekend, followed by Trump’s surprise announcement days later of a ceasefire between Iran and Israel, </w:t>
      </w:r>
      <w:r w:rsidRPr="00B54371">
        <w:rPr>
          <w:rStyle w:val="StyleUnderline"/>
          <w:highlight w:val="cyan"/>
        </w:rPr>
        <w:t>has raised the stakes for Asian nations</w:t>
      </w:r>
      <w:r w:rsidRPr="006158F2">
        <w:rPr>
          <w:rStyle w:val="StyleUnderline"/>
        </w:rPr>
        <w:t>, which are watching with great interest how the Middle East conflict unfolds.</w:t>
      </w:r>
    </w:p>
    <w:p w14:paraId="6451D566" w14:textId="77777777" w:rsidR="00EB5FEC" w:rsidRPr="006158F2" w:rsidRDefault="00EB5FEC" w:rsidP="00EB5FEC">
      <w:pPr>
        <w:rPr>
          <w:rStyle w:val="StyleUnderline"/>
        </w:rPr>
      </w:pPr>
      <w:r w:rsidRPr="00B54371">
        <w:rPr>
          <w:rStyle w:val="StyleUnderline"/>
          <w:highlight w:val="cyan"/>
        </w:rPr>
        <w:t xml:space="preserve">A </w:t>
      </w:r>
      <w:r w:rsidRPr="00B54371">
        <w:rPr>
          <w:rStyle w:val="Emphasis"/>
          <w:highlight w:val="cyan"/>
        </w:rPr>
        <w:t>drawn-out conflict</w:t>
      </w:r>
      <w:r w:rsidRPr="00B54371">
        <w:rPr>
          <w:rStyle w:val="StyleUnderline"/>
          <w:highlight w:val="cyan"/>
        </w:rPr>
        <w:t xml:space="preserve"> could once again see the U</w:t>
      </w:r>
      <w:r w:rsidRPr="006158F2">
        <w:rPr>
          <w:rStyle w:val="StyleUnderline"/>
        </w:rPr>
        <w:t xml:space="preserve">nited </w:t>
      </w:r>
      <w:r w:rsidRPr="00B54371">
        <w:rPr>
          <w:rStyle w:val="StyleUnderline"/>
          <w:highlight w:val="cyan"/>
        </w:rPr>
        <w:t>S</w:t>
      </w:r>
      <w:r w:rsidRPr="006158F2">
        <w:rPr>
          <w:rStyle w:val="StyleUnderline"/>
        </w:rPr>
        <w:t xml:space="preserve">tates </w:t>
      </w:r>
      <w:r w:rsidRPr="00B54371">
        <w:rPr>
          <w:rStyle w:val="Emphasis"/>
          <w:highlight w:val="cyan"/>
        </w:rPr>
        <w:t>ensnared</w:t>
      </w:r>
      <w:r w:rsidRPr="006158F2">
        <w:rPr>
          <w:rStyle w:val="StyleUnderline"/>
        </w:rPr>
        <w:t xml:space="preserve"> in the region. But the nature of the U.S. strikes — which observers have framed as “perhaps the most consequential decision of Trump’s second-term presidency” — could mean even a quick de-escalation of hostilities </w:t>
      </w:r>
      <w:r w:rsidRPr="007A0E31">
        <w:rPr>
          <w:rStyle w:val="StyleUnderline"/>
        </w:rPr>
        <w:t xml:space="preserve">will have lasting ramifications that will </w:t>
      </w:r>
      <w:r w:rsidRPr="007A0E31">
        <w:rPr>
          <w:rStyle w:val="Emphasis"/>
        </w:rPr>
        <w:t>impact Asia</w:t>
      </w:r>
      <w:r w:rsidRPr="006158F2">
        <w:rPr>
          <w:rStyle w:val="StyleUnderline"/>
        </w:rPr>
        <w:t>.</w:t>
      </w:r>
    </w:p>
    <w:p w14:paraId="3274980D" w14:textId="77777777" w:rsidR="00EB5FEC" w:rsidRPr="006158F2" w:rsidRDefault="00EB5FEC" w:rsidP="00EB5FEC">
      <w:pPr>
        <w:rPr>
          <w:sz w:val="12"/>
        </w:rPr>
      </w:pPr>
      <w:r w:rsidRPr="006158F2">
        <w:rPr>
          <w:rStyle w:val="StyleUnderline"/>
        </w:rPr>
        <w:t xml:space="preserve">In general, the U.S. military strikes on Iran “are </w:t>
      </w:r>
      <w:r w:rsidRPr="00B54371">
        <w:rPr>
          <w:rStyle w:val="StyleUnderline"/>
          <w:highlight w:val="cyan"/>
        </w:rPr>
        <w:t xml:space="preserve">a </w:t>
      </w:r>
      <w:r w:rsidRPr="00B54371">
        <w:rPr>
          <w:rStyle w:val="Emphasis"/>
          <w:highlight w:val="cyan"/>
        </w:rPr>
        <w:t>bad sign</w:t>
      </w:r>
      <w:r w:rsidRPr="00B54371">
        <w:rPr>
          <w:rStyle w:val="StyleUnderline"/>
          <w:highlight w:val="cyan"/>
        </w:rPr>
        <w:t xml:space="preserve"> for maintaining Washington’s </w:t>
      </w:r>
      <w:r w:rsidRPr="00B54371">
        <w:rPr>
          <w:rStyle w:val="Emphasis"/>
          <w:highlight w:val="cyan"/>
        </w:rPr>
        <w:t>focus</w:t>
      </w:r>
      <w:r w:rsidRPr="00B54371">
        <w:rPr>
          <w:rStyle w:val="StyleUnderline"/>
          <w:highlight w:val="cyan"/>
        </w:rPr>
        <w:t xml:space="preserve"> on the </w:t>
      </w:r>
      <w:r w:rsidRPr="00B54371">
        <w:rPr>
          <w:rStyle w:val="Emphasis"/>
          <w:highlight w:val="cyan"/>
        </w:rPr>
        <w:t>Indo-Pacific</w:t>
      </w:r>
      <w:r w:rsidRPr="00B54371">
        <w:rPr>
          <w:rStyle w:val="StyleUnderline"/>
          <w:highlight w:val="cyan"/>
        </w:rPr>
        <w:t xml:space="preserve"> as the ‘priority theater’</w:t>
      </w:r>
      <w:r w:rsidRPr="006158F2">
        <w:rPr>
          <w:rStyle w:val="StyleUnderline"/>
        </w:rPr>
        <w:t xml:space="preserve"> into the future,”</w:t>
      </w:r>
      <w:r w:rsidRPr="006158F2">
        <w:rPr>
          <w:sz w:val="12"/>
        </w:rPr>
        <w:t xml:space="preserve"> said Derek Grossman, a professor of international relations at the University of Southern California (USC).</w:t>
      </w:r>
    </w:p>
    <w:p w14:paraId="3DF9F713" w14:textId="77777777" w:rsidR="00EB5FEC" w:rsidRPr="006158F2" w:rsidRDefault="00EB5FEC" w:rsidP="00EB5FEC">
      <w:pPr>
        <w:rPr>
          <w:sz w:val="12"/>
        </w:rPr>
      </w:pPr>
      <w:r w:rsidRPr="006158F2">
        <w:rPr>
          <w:sz w:val="12"/>
        </w:rPr>
        <w:t>For now, much hinges on whether Trump’s Monday announcement of a ceasefire holds — and more importantly, whether this can be translated into something more durable.</w:t>
      </w:r>
    </w:p>
    <w:p w14:paraId="39887144" w14:textId="77777777" w:rsidR="00EB5FEC" w:rsidRPr="006158F2" w:rsidRDefault="00EB5FEC" w:rsidP="00EB5FEC">
      <w:pPr>
        <w:rPr>
          <w:sz w:val="12"/>
        </w:rPr>
      </w:pPr>
      <w:r w:rsidRPr="006158F2">
        <w:rPr>
          <w:sz w:val="12"/>
        </w:rPr>
        <w:t>“The degree to which Iran takes the U.S. away from a focus on the Indo-Pacific depends very much on how entangled the U.S. becomes and for how long,” said David Wroe, a resident senior fellow at the Australian Strategic Policy Institute (ASPI).</w:t>
      </w:r>
    </w:p>
    <w:p w14:paraId="426DFD9E" w14:textId="77777777" w:rsidR="00EB5FEC" w:rsidRPr="006158F2" w:rsidRDefault="00EB5FEC" w:rsidP="00EB5FEC">
      <w:pPr>
        <w:rPr>
          <w:sz w:val="12"/>
        </w:rPr>
      </w:pPr>
      <w:r w:rsidRPr="006158F2">
        <w:rPr>
          <w:sz w:val="12"/>
        </w:rPr>
        <w:t xml:space="preserve">While </w:t>
      </w:r>
      <w:r w:rsidRPr="006158F2">
        <w:rPr>
          <w:rStyle w:val="StyleUnderline"/>
        </w:rPr>
        <w:t xml:space="preserve">some observers have warned of the U.S. becoming once again mired in another </w:t>
      </w:r>
      <w:r w:rsidRPr="007A0E31">
        <w:rPr>
          <w:rStyle w:val="Emphasis"/>
        </w:rPr>
        <w:t>open-ended Middle East conflict</w:t>
      </w:r>
      <w:r w:rsidRPr="006158F2">
        <w:rPr>
          <w:sz w:val="12"/>
        </w:rPr>
        <w:t>, Wroe said a key difference with the Iraq and Afghanistan wars is that there is little chance the U.S. would send troops into Iran.</w:t>
      </w:r>
    </w:p>
    <w:p w14:paraId="10A76DEB" w14:textId="77777777" w:rsidR="00EB5FEC" w:rsidRPr="006158F2" w:rsidRDefault="00EB5FEC" w:rsidP="00EB5FEC">
      <w:pPr>
        <w:rPr>
          <w:sz w:val="12"/>
        </w:rPr>
      </w:pPr>
      <w:r w:rsidRPr="006158F2">
        <w:rPr>
          <w:sz w:val="12"/>
        </w:rPr>
        <w:t>“If the U.S. can contain Iranian retaliation ... then it can resume its focus on the Indo-Pacific,” he said. “But it will require some very deft diplomacy with a desperate Iranian regime to limit the fallout to a brief round of exchanges, which is a big ask.”</w:t>
      </w:r>
    </w:p>
    <w:p w14:paraId="023089D8" w14:textId="77777777" w:rsidR="00EB5FEC" w:rsidRPr="006158F2" w:rsidRDefault="00EB5FEC" w:rsidP="00EB5FEC">
      <w:pPr>
        <w:rPr>
          <w:sz w:val="12"/>
        </w:rPr>
      </w:pPr>
      <w:r w:rsidRPr="006158F2">
        <w:rPr>
          <w:sz w:val="12"/>
        </w:rPr>
        <w:t>Tokyo unnerved</w:t>
      </w:r>
    </w:p>
    <w:p w14:paraId="1B24E329" w14:textId="77777777" w:rsidR="00EB5FEC" w:rsidRPr="006158F2" w:rsidRDefault="00EB5FEC" w:rsidP="00EB5FEC">
      <w:pPr>
        <w:rPr>
          <w:sz w:val="12"/>
        </w:rPr>
      </w:pPr>
      <w:r w:rsidRPr="006158F2">
        <w:rPr>
          <w:sz w:val="12"/>
        </w:rPr>
        <w:t>While the Japanese government has welcomed the ceasefire proposal and appeared to show some support for the U.S. strikes, saying that it “understands” the need to prevent Tehran from acquiring nuclear weapons, the conflict has unnerved Tokyo.</w:t>
      </w:r>
    </w:p>
    <w:p w14:paraId="712B5E81" w14:textId="77777777" w:rsidR="00EB5FEC" w:rsidRPr="006158F2" w:rsidRDefault="00EB5FEC" w:rsidP="00EB5FEC">
      <w:pPr>
        <w:rPr>
          <w:sz w:val="12"/>
        </w:rPr>
      </w:pPr>
      <w:r w:rsidRPr="006158F2">
        <w:rPr>
          <w:sz w:val="12"/>
        </w:rPr>
        <w:t>“Japan believes that it is of the utmost importance to de-escalate the situation as soon as possible,” the government’s top spokesman, Chief Cabinet Secretary Yoshimasa Hayashi, told a regular news conference Tuesday. “We are deeply concerned about a cycle of retaliation and continue to strongly hope that dialogue will resume.”</w:t>
      </w:r>
    </w:p>
    <w:p w14:paraId="27D57E11" w14:textId="77777777" w:rsidR="00EB5FEC" w:rsidRPr="006158F2" w:rsidRDefault="00EB5FEC" w:rsidP="00EB5FEC">
      <w:pPr>
        <w:rPr>
          <w:sz w:val="12"/>
        </w:rPr>
      </w:pPr>
      <w:r w:rsidRPr="006158F2">
        <w:rPr>
          <w:sz w:val="12"/>
        </w:rPr>
        <w:t>The conflict has already played at least some part in Prime Minister Shigeru Ishiba’s abrupt decision Monday to cancel his trip to a key NATO leaders’ summit this week. It also comes as Japan is preoccupied with stalled negotiations over Trump’s tariffs and growing unease about calls from Washington for Tokyo to plow more cash into its defense.</w:t>
      </w:r>
    </w:p>
    <w:p w14:paraId="445207C0" w14:textId="77777777" w:rsidR="00EB5FEC" w:rsidRPr="006158F2" w:rsidRDefault="00EB5FEC" w:rsidP="00EB5FEC">
      <w:pPr>
        <w:rPr>
          <w:sz w:val="12"/>
        </w:rPr>
      </w:pPr>
      <w:r w:rsidRPr="006158F2">
        <w:rPr>
          <w:sz w:val="12"/>
        </w:rPr>
        <w:t>“Japan and other allies will no doubt be nervous about the U.S. becoming again embroiled in the Middle East,” said Wroe. “But ... the fact that he has shown he is prepared to use American military power judiciously to resolve a global danger should give them some encouragement.”</w:t>
      </w:r>
    </w:p>
    <w:p w14:paraId="1A0025B9" w14:textId="77777777" w:rsidR="00EB5FEC" w:rsidRPr="006158F2" w:rsidRDefault="00EB5FEC" w:rsidP="00EB5FEC">
      <w:pPr>
        <w:rPr>
          <w:sz w:val="12"/>
        </w:rPr>
      </w:pPr>
      <w:r w:rsidRPr="006158F2">
        <w:rPr>
          <w:sz w:val="12"/>
        </w:rPr>
        <w:t>Going forward, the devil will be in the details as more information about both the ceasefire and an assessment of the U.S. attack on the Iranian nuclear sites emerge.</w:t>
      </w:r>
    </w:p>
    <w:p w14:paraId="12B3DCF0" w14:textId="77777777" w:rsidR="00EB5FEC" w:rsidRPr="006158F2" w:rsidRDefault="00EB5FEC" w:rsidP="00EB5FEC">
      <w:pPr>
        <w:rPr>
          <w:sz w:val="12"/>
        </w:rPr>
      </w:pPr>
      <w:r w:rsidRPr="006158F2">
        <w:rPr>
          <w:sz w:val="12"/>
        </w:rPr>
        <w:t>For Tokyo, an “optimistic scenario” might be that the American airstrikes successfully disabled or delayed Iran's nuclear development and that any retaliation by Tehran remains limited, allowing peace talks to start, said Masashi Murano, a Japan expert at the Hudson Institute think tank.</w:t>
      </w:r>
    </w:p>
    <w:p w14:paraId="192F958B" w14:textId="77777777" w:rsidR="00EB5FEC" w:rsidRPr="006158F2" w:rsidRDefault="00EB5FEC" w:rsidP="00EB5FEC">
      <w:pPr>
        <w:rPr>
          <w:sz w:val="12"/>
        </w:rPr>
      </w:pPr>
      <w:r w:rsidRPr="006158F2">
        <w:rPr>
          <w:sz w:val="12"/>
        </w:rPr>
        <w:t>“If that happens, the attack would send a deterrent signal to other countries that the second Trump administration is not reluctant to take military action, while also making it easier to shift the strategic focus to the Indo-Pacific region by avoiding further entanglement in the Middle East,” according to Murano.</w:t>
      </w:r>
    </w:p>
    <w:p w14:paraId="5188AB5E" w14:textId="77777777" w:rsidR="00EB5FEC" w:rsidRPr="006158F2" w:rsidRDefault="00EB5FEC" w:rsidP="00EB5FEC">
      <w:pPr>
        <w:rPr>
          <w:rStyle w:val="StyleUnderline"/>
        </w:rPr>
      </w:pPr>
      <w:r w:rsidRPr="00B54371">
        <w:rPr>
          <w:rStyle w:val="StyleUnderline"/>
          <w:highlight w:val="cyan"/>
        </w:rPr>
        <w:t>A</w:t>
      </w:r>
      <w:r w:rsidRPr="006158F2">
        <w:rPr>
          <w:rStyle w:val="StyleUnderline"/>
        </w:rPr>
        <w:t xml:space="preserve"> “pessimistic” </w:t>
      </w:r>
      <w:r w:rsidRPr="00B54371">
        <w:rPr>
          <w:rStyle w:val="StyleUnderline"/>
          <w:highlight w:val="cyan"/>
        </w:rPr>
        <w:t>scenario</w:t>
      </w:r>
      <w:r w:rsidRPr="006158F2">
        <w:rPr>
          <w:rStyle w:val="StyleUnderline"/>
        </w:rPr>
        <w:t xml:space="preserve">, however, </w:t>
      </w:r>
      <w:r w:rsidRPr="00B54371">
        <w:rPr>
          <w:rStyle w:val="StyleUnderline"/>
          <w:highlight w:val="cyan"/>
        </w:rPr>
        <w:t xml:space="preserve">would see the airstrikes </w:t>
      </w:r>
      <w:r w:rsidRPr="00B54371">
        <w:rPr>
          <w:rStyle w:val="Emphasis"/>
          <w:highlight w:val="cyan"/>
        </w:rPr>
        <w:t>failing</w:t>
      </w:r>
      <w:r w:rsidRPr="00B54371">
        <w:rPr>
          <w:rStyle w:val="StyleUnderline"/>
          <w:highlight w:val="cyan"/>
        </w:rPr>
        <w:t xml:space="preserve"> to effectively halt Iran’s nuclear ambitions</w:t>
      </w:r>
      <w:r w:rsidRPr="006158F2">
        <w:rPr>
          <w:rStyle w:val="StyleUnderline"/>
        </w:rPr>
        <w:t xml:space="preserve">, potentially </w:t>
      </w:r>
      <w:r w:rsidRPr="00B54371">
        <w:rPr>
          <w:rStyle w:val="Emphasis"/>
          <w:highlight w:val="cyan"/>
        </w:rPr>
        <w:t>requiring further U.S. attacks</w:t>
      </w:r>
      <w:r w:rsidRPr="006158F2">
        <w:rPr>
          <w:rStyle w:val="StyleUnderline"/>
        </w:rPr>
        <w:t xml:space="preserve"> and prompting reprisals from Tehran, </w:t>
      </w:r>
      <w:r w:rsidRPr="00B54371">
        <w:rPr>
          <w:rStyle w:val="StyleUnderline"/>
          <w:highlight w:val="cyan"/>
        </w:rPr>
        <w:t>as a</w:t>
      </w:r>
      <w:r w:rsidRPr="006158F2">
        <w:rPr>
          <w:rStyle w:val="StyleUnderline"/>
        </w:rPr>
        <w:t xml:space="preserve"> spiraling or </w:t>
      </w:r>
      <w:r w:rsidRPr="00B54371">
        <w:rPr>
          <w:rStyle w:val="Emphasis"/>
          <w:highlight w:val="cyan"/>
        </w:rPr>
        <w:t>drawn-out</w:t>
      </w:r>
      <w:r w:rsidRPr="00B54371">
        <w:rPr>
          <w:rStyle w:val="StyleUnderline"/>
          <w:highlight w:val="cyan"/>
        </w:rPr>
        <w:t xml:space="preserve"> conflict confounds Washington</w:t>
      </w:r>
      <w:r w:rsidRPr="006158F2">
        <w:rPr>
          <w:rStyle w:val="StyleUnderline"/>
        </w:rPr>
        <w:t>.</w:t>
      </w:r>
    </w:p>
    <w:p w14:paraId="032325FF" w14:textId="77777777" w:rsidR="00EB5FEC" w:rsidRPr="006158F2" w:rsidRDefault="00EB5FEC" w:rsidP="00EB5FEC">
      <w:pPr>
        <w:rPr>
          <w:sz w:val="12"/>
        </w:rPr>
      </w:pPr>
      <w:r w:rsidRPr="006158F2">
        <w:rPr>
          <w:sz w:val="12"/>
        </w:rPr>
        <w:t>“</w:t>
      </w:r>
      <w:r w:rsidRPr="006158F2">
        <w:rPr>
          <w:rStyle w:val="StyleUnderline"/>
        </w:rPr>
        <w:t xml:space="preserve">As a result, just as past administrations have repeatedly attempted and failed to do, </w:t>
      </w:r>
      <w:r w:rsidRPr="00B54371">
        <w:rPr>
          <w:rStyle w:val="StyleUnderline"/>
          <w:highlight w:val="cyan"/>
        </w:rPr>
        <w:t xml:space="preserve">the </w:t>
      </w:r>
      <w:r w:rsidRPr="00B54371">
        <w:rPr>
          <w:rStyle w:val="Emphasis"/>
          <w:highlight w:val="cyan"/>
        </w:rPr>
        <w:t>‘pivot’ to the Indo-Pacific will be delayed</w:t>
      </w:r>
      <w:r w:rsidRPr="006158F2">
        <w:rPr>
          <w:rStyle w:val="StyleUnderline"/>
        </w:rPr>
        <w:t xml:space="preserve"> once again</w:t>
      </w:r>
      <w:r w:rsidRPr="006158F2">
        <w:rPr>
          <w:sz w:val="12"/>
        </w:rPr>
        <w:t>, potentially increasing the likelihood of opportunistic aggression in the region or undermining the U.S. military's capabilities to respond effectively if such aggression occurs,” Murano said.</w:t>
      </w:r>
    </w:p>
    <w:p w14:paraId="767549E0" w14:textId="77777777" w:rsidR="00EB5FEC" w:rsidRPr="006158F2" w:rsidRDefault="00EB5FEC" w:rsidP="00EB5FEC">
      <w:pPr>
        <w:rPr>
          <w:sz w:val="12"/>
        </w:rPr>
      </w:pPr>
      <w:r w:rsidRPr="006158F2">
        <w:rPr>
          <w:sz w:val="12"/>
        </w:rPr>
        <w:t>Chinese opportunism?</w:t>
      </w:r>
    </w:p>
    <w:p w14:paraId="0CA016F5" w14:textId="77777777" w:rsidR="00EB5FEC" w:rsidRPr="006158F2" w:rsidRDefault="00EB5FEC" w:rsidP="00EB5FEC">
      <w:pPr>
        <w:rPr>
          <w:sz w:val="12"/>
        </w:rPr>
      </w:pPr>
      <w:r w:rsidRPr="006158F2">
        <w:rPr>
          <w:sz w:val="12"/>
        </w:rPr>
        <w:t>A looming concern of Japan and other U.S. allies and partners in the Indo-Pacific is the potential for China to take advantage of any shift in American focus.</w:t>
      </w:r>
    </w:p>
    <w:p w14:paraId="749D73DE" w14:textId="77777777" w:rsidR="00EB5FEC" w:rsidRPr="006158F2" w:rsidRDefault="00EB5FEC" w:rsidP="00EB5FEC">
      <w:pPr>
        <w:rPr>
          <w:sz w:val="12"/>
        </w:rPr>
      </w:pPr>
      <w:r w:rsidRPr="006158F2">
        <w:rPr>
          <w:sz w:val="12"/>
        </w:rPr>
        <w:t>The Foreign Ministry in Beijing has strongly condemned the U.S. bombings, saying that the actions “seriously violate the purposes and principles of the U.N. Charter and international law, and have exacerbated tensions in the Middle East.”</w:t>
      </w:r>
    </w:p>
    <w:p w14:paraId="5772F4B2" w14:textId="77777777" w:rsidR="00EB5FEC" w:rsidRPr="006158F2" w:rsidRDefault="00EB5FEC" w:rsidP="00EB5FEC">
      <w:pPr>
        <w:rPr>
          <w:sz w:val="12"/>
        </w:rPr>
      </w:pPr>
      <w:r w:rsidRPr="006158F2">
        <w:rPr>
          <w:sz w:val="12"/>
        </w:rPr>
        <w:t>But the concerns America’s Asian partners have of Chinese opportunism amid the crisis — including any move against democratic Taiwan — may be unfounded.</w:t>
      </w:r>
    </w:p>
    <w:p w14:paraId="702243FA" w14:textId="77777777" w:rsidR="00EB5FEC" w:rsidRPr="006158F2" w:rsidRDefault="00EB5FEC" w:rsidP="00EB5FEC">
      <w:pPr>
        <w:rPr>
          <w:sz w:val="12"/>
        </w:rPr>
      </w:pPr>
      <w:r w:rsidRPr="006158F2">
        <w:rPr>
          <w:sz w:val="12"/>
        </w:rPr>
        <w:t>Beijing claims Taiwan as its own and has vowed to unify the self-ruled island with the mainland, by force if necessary. In recent years, China’s increasingly powerful military has ramped up activities around Taiwan, including in waters and airspace near Japan.</w:t>
      </w:r>
    </w:p>
    <w:p w14:paraId="6D96BC90" w14:textId="77777777" w:rsidR="00EB5FEC" w:rsidRPr="006158F2" w:rsidRDefault="00EB5FEC" w:rsidP="00EB5FEC">
      <w:pPr>
        <w:rPr>
          <w:sz w:val="12"/>
        </w:rPr>
      </w:pPr>
      <w:r w:rsidRPr="006158F2">
        <w:rPr>
          <w:sz w:val="12"/>
        </w:rPr>
        <w:t>“It’s one thing to carry out airstrikes against a nation that has already been significantly degraded by a neighbor — in this case Israel — but it’s another to commit to fighting a war with China,” ASPI’s Wroe said. “At best, this has a mild deterrent effect against any move by Beijing against Taiwan.”</w:t>
      </w:r>
    </w:p>
    <w:p w14:paraId="4ACCCC22" w14:textId="77777777" w:rsidR="00EB5FEC" w:rsidRPr="006158F2" w:rsidRDefault="00EB5FEC" w:rsidP="00EB5FEC">
      <w:pPr>
        <w:rPr>
          <w:sz w:val="12"/>
        </w:rPr>
      </w:pPr>
      <w:r w:rsidRPr="006158F2">
        <w:rPr>
          <w:sz w:val="12"/>
        </w:rPr>
        <w:t>Still, Trump delivered another, more implicit message in his decision to strike the Iranian nuclear sites, according to former Trump administration official Fred Fleitz.</w:t>
      </w:r>
    </w:p>
    <w:p w14:paraId="2DC01CE1" w14:textId="77777777" w:rsidR="00EB5FEC" w:rsidRPr="006158F2" w:rsidRDefault="00EB5FEC" w:rsidP="00EB5FEC">
      <w:pPr>
        <w:rPr>
          <w:sz w:val="12"/>
        </w:rPr>
      </w:pPr>
      <w:r w:rsidRPr="006158F2">
        <w:rPr>
          <w:sz w:val="12"/>
        </w:rPr>
        <w:t>“The strikes are going to show American strength,” Fleitz, who is currently an expert with the America First Policy Institute think tank, told The Japan Times during a visit to Tokyo on Monday. “When other states look at this, they're going to see a president who's decisive, who stands by what he says and is prepared to use military force when necessary.”</w:t>
      </w:r>
    </w:p>
    <w:p w14:paraId="3E20A620" w14:textId="77777777" w:rsidR="00EB5FEC" w:rsidRPr="006158F2" w:rsidRDefault="00EB5FEC" w:rsidP="00EB5FEC">
      <w:pPr>
        <w:rPr>
          <w:sz w:val="12"/>
        </w:rPr>
      </w:pPr>
      <w:r w:rsidRPr="006158F2">
        <w:rPr>
          <w:sz w:val="12"/>
        </w:rPr>
        <w:t>The ASPI’s Wroe, meanwhile, said Beijing would be expected to view the moves “as an indication that Trump will use force when he sees a reasonable calculation that the rewards outweigh the risks.”</w:t>
      </w:r>
    </w:p>
    <w:p w14:paraId="0591F0EC" w14:textId="77777777" w:rsidR="00EB5FEC" w:rsidRPr="006158F2" w:rsidRDefault="00EB5FEC" w:rsidP="00EB5FEC">
      <w:pPr>
        <w:rPr>
          <w:sz w:val="12"/>
        </w:rPr>
      </w:pPr>
      <w:r w:rsidRPr="006158F2">
        <w:rPr>
          <w:sz w:val="12"/>
        </w:rPr>
        <w:t>“They’ll be watching closely the mettle he shows in the coming days and weeks,” he added.</w:t>
      </w:r>
    </w:p>
    <w:p w14:paraId="4AD4324D" w14:textId="77777777" w:rsidR="00EB5FEC" w:rsidRPr="006158F2" w:rsidRDefault="00EB5FEC" w:rsidP="00EB5FEC">
      <w:pPr>
        <w:rPr>
          <w:sz w:val="12"/>
        </w:rPr>
      </w:pPr>
      <w:r w:rsidRPr="006158F2">
        <w:rPr>
          <w:sz w:val="12"/>
        </w:rPr>
        <w:t>For now, the United States’ partners in Asia will have to wait and see how Trump’s peace entreaties play out. Will the U.S. fixation on the Middle East continue? That remains an open question.</w:t>
      </w:r>
    </w:p>
    <w:p w14:paraId="5A6AC653" w14:textId="52FEDBEA" w:rsidR="00115F55" w:rsidRDefault="00EB5FEC" w:rsidP="005226B2">
      <w:pPr>
        <w:rPr>
          <w:sz w:val="12"/>
        </w:rPr>
      </w:pPr>
      <w:r w:rsidRPr="006158F2">
        <w:rPr>
          <w:sz w:val="12"/>
        </w:rPr>
        <w:t>“</w:t>
      </w:r>
      <w:r w:rsidRPr="006158F2">
        <w:rPr>
          <w:rStyle w:val="StyleUnderline"/>
        </w:rPr>
        <w:t xml:space="preserve">The reality is that ... </w:t>
      </w:r>
      <w:r w:rsidRPr="00B54371">
        <w:rPr>
          <w:rStyle w:val="StyleUnderline"/>
          <w:highlight w:val="cyan"/>
        </w:rPr>
        <w:t>the U.S. has become</w:t>
      </w:r>
      <w:r w:rsidRPr="006158F2">
        <w:rPr>
          <w:rStyle w:val="StyleUnderline"/>
        </w:rPr>
        <w:t xml:space="preserve"> increasingly </w:t>
      </w:r>
      <w:r w:rsidRPr="00B54371">
        <w:rPr>
          <w:rStyle w:val="Emphasis"/>
          <w:highlight w:val="cyan"/>
        </w:rPr>
        <w:t>preoccupied</w:t>
      </w:r>
      <w:r w:rsidRPr="006158F2">
        <w:rPr>
          <w:rStyle w:val="StyleUnderline"/>
        </w:rPr>
        <w:t xml:space="preserve"> with events in the Middle East</w:t>
      </w:r>
      <w:r w:rsidRPr="006158F2">
        <w:rPr>
          <w:sz w:val="12"/>
        </w:rPr>
        <w:t>,” said USC’s Grossman. “</w:t>
      </w:r>
      <w:r w:rsidRPr="006158F2">
        <w:rPr>
          <w:rStyle w:val="StyleUnderline"/>
        </w:rPr>
        <w:t xml:space="preserve">Washington now </w:t>
      </w:r>
      <w:r w:rsidRPr="00B54371">
        <w:rPr>
          <w:rStyle w:val="StyleUnderline"/>
          <w:highlight w:val="cyan"/>
        </w:rPr>
        <w:t xml:space="preserve">runs the risk of once again getting </w:t>
      </w:r>
      <w:r w:rsidRPr="00B54371">
        <w:rPr>
          <w:rStyle w:val="Emphasis"/>
          <w:highlight w:val="cyan"/>
        </w:rPr>
        <w:t>bogged down</w:t>
      </w:r>
      <w:r w:rsidRPr="006158F2">
        <w:rPr>
          <w:rStyle w:val="StyleUnderline"/>
        </w:rPr>
        <w:t xml:space="preserve"> in this region, </w:t>
      </w:r>
      <w:r w:rsidRPr="00B54371">
        <w:rPr>
          <w:rStyle w:val="StyleUnderline"/>
          <w:highlight w:val="cyan"/>
        </w:rPr>
        <w:t xml:space="preserve">at the expense of the </w:t>
      </w:r>
      <w:r w:rsidRPr="00B54371">
        <w:rPr>
          <w:rStyle w:val="Emphasis"/>
          <w:highlight w:val="cyan"/>
        </w:rPr>
        <w:t>Indo-Pacific</w:t>
      </w:r>
      <w:r w:rsidRPr="006158F2">
        <w:rPr>
          <w:rStyle w:val="StyleUnderline"/>
        </w:rPr>
        <w:t>.</w:t>
      </w:r>
      <w:r w:rsidRPr="006158F2">
        <w:rPr>
          <w:sz w:val="12"/>
        </w:rPr>
        <w:t>”</w:t>
      </w:r>
    </w:p>
    <w:p w14:paraId="3BA93E36" w14:textId="2F39FD6D" w:rsidR="00BB5E19" w:rsidRDefault="00BB5E19" w:rsidP="00BB5E19">
      <w:pPr>
        <w:pStyle w:val="Heading4"/>
      </w:pPr>
      <w:r w:rsidRPr="006E4BCB">
        <w:rPr>
          <w:u w:val="single"/>
        </w:rPr>
        <w:t>Iran</w:t>
      </w:r>
      <w:r>
        <w:t xml:space="preserve"> tensions pulled resources </w:t>
      </w:r>
      <w:r w:rsidRPr="006E4BCB">
        <w:rPr>
          <w:u w:val="single"/>
        </w:rPr>
        <w:t>directly</w:t>
      </w:r>
      <w:r>
        <w:t xml:space="preserve"> from the </w:t>
      </w:r>
      <w:r w:rsidRPr="006E4BCB">
        <w:rPr>
          <w:u w:val="single"/>
        </w:rPr>
        <w:t>Indo</w:t>
      </w:r>
      <w:r>
        <w:t>-</w:t>
      </w:r>
      <w:r w:rsidRPr="006E4BCB">
        <w:rPr>
          <w:u w:val="single"/>
        </w:rPr>
        <w:t>Pacific</w:t>
      </w:r>
      <w:r>
        <w:t xml:space="preserve">---should have </w:t>
      </w:r>
      <w:r w:rsidRPr="006E4BCB">
        <w:rPr>
          <w:u w:val="single"/>
        </w:rPr>
        <w:t>triggered</w:t>
      </w:r>
      <w:r>
        <w:t>.</w:t>
      </w:r>
    </w:p>
    <w:p w14:paraId="23F7B3C6" w14:textId="779192C0" w:rsidR="00BB5E19" w:rsidRPr="00BB5E19" w:rsidRDefault="00BB5E19" w:rsidP="00BB5E19">
      <w:r w:rsidRPr="00BB5E19">
        <w:rPr>
          <w:rStyle w:val="Style13ptBold"/>
        </w:rPr>
        <w:t>Mangosing 6-25</w:t>
      </w:r>
      <w:r>
        <w:t xml:space="preserve"> [Frances Mangosing, reporter for Inquirer. June 25, 2025. Inquirer “</w:t>
      </w:r>
      <w:r w:rsidRPr="00BB5E19">
        <w:t>AFP battle staff readies plans amid Middle East tensions</w:t>
      </w:r>
      <w:r>
        <w:t xml:space="preserve">” </w:t>
      </w:r>
      <w:r w:rsidRPr="00B76F53">
        <w:t>https://globalnation.inquirer.net/282158/afp-battle-staff-readies-plans-amid-middle-east-tensions</w:t>
      </w:r>
      <w:r>
        <w:t xml:space="preserve"> </w:t>
      </w:r>
      <w:r w:rsidR="00B76F53">
        <w:t xml:space="preserve">Accessed 6.26.2025 // </w:t>
      </w:r>
      <w:r w:rsidR="00B76F53">
        <w:rPr>
          <w:b/>
          <w:i/>
        </w:rPr>
        <w:t>mosuQ</w:t>
      </w:r>
      <w:r w:rsidR="00B76F53">
        <w:t>]</w:t>
      </w:r>
    </w:p>
    <w:p w14:paraId="09BE983C" w14:textId="77777777" w:rsidR="00BB5E19" w:rsidRPr="006E4BCB" w:rsidRDefault="00BB5E19" w:rsidP="00BB5E19">
      <w:pPr>
        <w:rPr>
          <w:sz w:val="12"/>
        </w:rPr>
      </w:pPr>
      <w:r w:rsidRPr="006E4BCB">
        <w:rPr>
          <w:sz w:val="12"/>
        </w:rPr>
        <w:t xml:space="preserve">MANILA, Philippines — </w:t>
      </w:r>
      <w:r w:rsidRPr="006E4BCB">
        <w:rPr>
          <w:rStyle w:val="StyleUnderline"/>
        </w:rPr>
        <w:t xml:space="preserve">As tensions remained high in the Middle East, </w:t>
      </w:r>
      <w:r w:rsidRPr="00B54371">
        <w:rPr>
          <w:rStyle w:val="StyleUnderline"/>
          <w:highlight w:val="cyan"/>
        </w:rPr>
        <w:t xml:space="preserve">Armed Forces of the </w:t>
      </w:r>
      <w:r w:rsidRPr="00B54371">
        <w:rPr>
          <w:rStyle w:val="Emphasis"/>
          <w:highlight w:val="cyan"/>
        </w:rPr>
        <w:t>Philippines</w:t>
      </w:r>
      <w:r w:rsidRPr="00B54371">
        <w:rPr>
          <w:rStyle w:val="StyleUnderline"/>
          <w:highlight w:val="cyan"/>
        </w:rPr>
        <w:t xml:space="preserve"> chief</w:t>
      </w:r>
      <w:r w:rsidRPr="006E4BCB">
        <w:rPr>
          <w:rStyle w:val="StyleUnderline"/>
        </w:rPr>
        <w:t xml:space="preserve"> Gen. Romeo Brawner Jr. convened his battle staff on Tuesday to start discussing contingency plans should there be an “</w:t>
      </w:r>
      <w:r w:rsidRPr="006E4BCB">
        <w:rPr>
          <w:rStyle w:val="Emphasis"/>
        </w:rPr>
        <w:t>overflow of violence</w:t>
      </w:r>
      <w:r w:rsidRPr="006E4BCB">
        <w:rPr>
          <w:rStyle w:val="StyleUnderline"/>
        </w:rPr>
        <w:t>” from that part of the globe</w:t>
      </w:r>
      <w:r w:rsidRPr="006E4BCB">
        <w:rPr>
          <w:sz w:val="12"/>
        </w:rPr>
        <w:t>.</w:t>
      </w:r>
    </w:p>
    <w:p w14:paraId="055EB17D" w14:textId="2FA5E13C" w:rsidR="00BB5E19" w:rsidRPr="006E4BCB" w:rsidRDefault="00BB5E19" w:rsidP="00BB5E19">
      <w:pPr>
        <w:rPr>
          <w:sz w:val="12"/>
        </w:rPr>
      </w:pPr>
      <w:r w:rsidRPr="006E4BCB">
        <w:rPr>
          <w:sz w:val="12"/>
        </w:rPr>
        <w:t>“Even if it’s very far away, it will have effects on the Philippines,” he told the Inquirer on Monday night on the sidelines of the Japan Self-Defense Forces reception aboard the helicopter destroyer JS Ise (DDH-182).</w:t>
      </w:r>
    </w:p>
    <w:p w14:paraId="27713F02" w14:textId="227F7294" w:rsidR="00BB5E19" w:rsidRPr="006E4BCB" w:rsidRDefault="00BB5E19" w:rsidP="00BB5E19">
      <w:pPr>
        <w:rPr>
          <w:sz w:val="12"/>
        </w:rPr>
      </w:pPr>
      <w:r w:rsidRPr="006E4BCB">
        <w:rPr>
          <w:sz w:val="12"/>
        </w:rPr>
        <w:t>“If there is an overflow of the violence, or whatever conflict is happening in the Middle East to Asia, we might be affected. We have to have contingency plans,” Brawner said.</w:t>
      </w:r>
    </w:p>
    <w:p w14:paraId="49528AB6" w14:textId="77777777" w:rsidR="00BB5E19" w:rsidRPr="006E4BCB" w:rsidRDefault="00BB5E19" w:rsidP="00BB5E19">
      <w:pPr>
        <w:rPr>
          <w:rStyle w:val="Emphasis"/>
        </w:rPr>
      </w:pPr>
      <w:r w:rsidRPr="00B54371">
        <w:rPr>
          <w:rStyle w:val="Emphasis"/>
          <w:highlight w:val="cyan"/>
        </w:rPr>
        <w:t>Counting on US ‘focus’</w:t>
      </w:r>
    </w:p>
    <w:p w14:paraId="5F3A1D01" w14:textId="7EA04FD0" w:rsidR="00BB5E19" w:rsidRPr="006E4BCB" w:rsidRDefault="00BB5E19" w:rsidP="00BB5E19">
      <w:pPr>
        <w:rPr>
          <w:sz w:val="12"/>
        </w:rPr>
      </w:pPr>
      <w:r w:rsidRPr="006E4BCB">
        <w:rPr>
          <w:rStyle w:val="StyleUnderline"/>
        </w:rPr>
        <w:t xml:space="preserve">“We’re </w:t>
      </w:r>
      <w:r w:rsidRPr="00B54371">
        <w:rPr>
          <w:rStyle w:val="StyleUnderline"/>
          <w:highlight w:val="cyan"/>
        </w:rPr>
        <w:t xml:space="preserve">hoping </w:t>
      </w:r>
      <w:r w:rsidRPr="00B54371">
        <w:rPr>
          <w:rStyle w:val="Emphasis"/>
          <w:highlight w:val="cyan"/>
        </w:rPr>
        <w:t>China</w:t>
      </w:r>
      <w:r w:rsidRPr="00B54371">
        <w:rPr>
          <w:rStyle w:val="StyleUnderline"/>
          <w:highlight w:val="cyan"/>
        </w:rPr>
        <w:t xml:space="preserve"> won’t </w:t>
      </w:r>
      <w:r w:rsidRPr="00B54371">
        <w:rPr>
          <w:rStyle w:val="Emphasis"/>
          <w:highlight w:val="cyan"/>
        </w:rPr>
        <w:t>take advantage</w:t>
      </w:r>
      <w:r w:rsidRPr="00B54371">
        <w:rPr>
          <w:rStyle w:val="StyleUnderline"/>
          <w:highlight w:val="cyan"/>
        </w:rPr>
        <w:t xml:space="preserve"> of the situation</w:t>
      </w:r>
      <w:r w:rsidRPr="006E4BCB">
        <w:rPr>
          <w:rStyle w:val="StyleUnderline"/>
        </w:rPr>
        <w:t>,”</w:t>
      </w:r>
      <w:r w:rsidRPr="006E4BCB">
        <w:rPr>
          <w:sz w:val="12"/>
        </w:rPr>
        <w:t xml:space="preserve"> he said, without elaborating.</w:t>
      </w:r>
    </w:p>
    <w:p w14:paraId="4207BD16" w14:textId="7248EC3B" w:rsidR="00BB5E19" w:rsidRPr="006E4BCB" w:rsidRDefault="00BB5E19" w:rsidP="00BB5E19">
      <w:pPr>
        <w:rPr>
          <w:sz w:val="12"/>
        </w:rPr>
      </w:pPr>
      <w:r w:rsidRPr="006E4BCB">
        <w:rPr>
          <w:sz w:val="12"/>
        </w:rPr>
        <w:t>Among the measures being prepared include conserving fuel in AFP operations in view of this week’s price hikes attributed to the Israel-Iran conflict.</w:t>
      </w:r>
    </w:p>
    <w:p w14:paraId="520EED7B" w14:textId="4C083BD8" w:rsidR="00BB5E19" w:rsidRPr="006E4BCB" w:rsidRDefault="00BB5E19" w:rsidP="00BB5E19">
      <w:pPr>
        <w:rPr>
          <w:sz w:val="12"/>
        </w:rPr>
      </w:pPr>
      <w:r w:rsidRPr="006E4BCB">
        <w:rPr>
          <w:sz w:val="12"/>
        </w:rPr>
        <w:t>“We can’t be wasteful of our resources. Our patrols have to be purposive … We have to put in measures to save on petroleum,” Brawner said.</w:t>
      </w:r>
    </w:p>
    <w:p w14:paraId="7204729A" w14:textId="77777777" w:rsidR="00BB5E19" w:rsidRPr="006E4BCB" w:rsidRDefault="00BB5E19" w:rsidP="00BB5E19">
      <w:pPr>
        <w:rPr>
          <w:sz w:val="12"/>
        </w:rPr>
      </w:pPr>
      <w:r w:rsidRPr="006E4BCB">
        <w:rPr>
          <w:sz w:val="12"/>
        </w:rPr>
        <w:t>As to the involvement of the United States in the conflict, Brawner said he believed Washington would not lose its focus on the Indo-Pacific region, its declared priority theater, despite the developments in the Middle East, “because they have enough forces in the region.”</w:t>
      </w:r>
    </w:p>
    <w:p w14:paraId="7B207BC6" w14:textId="643A335F" w:rsidR="00BB5E19" w:rsidRPr="006E4BCB" w:rsidRDefault="00BB5E19" w:rsidP="00BB5E19">
      <w:pPr>
        <w:rPr>
          <w:sz w:val="12"/>
        </w:rPr>
      </w:pPr>
      <w:r w:rsidRPr="006E4BCB">
        <w:rPr>
          <w:rStyle w:val="StyleUnderline"/>
        </w:rPr>
        <w:t xml:space="preserve">US </w:t>
      </w:r>
      <w:r w:rsidRPr="00B54371">
        <w:rPr>
          <w:rStyle w:val="StyleUnderline"/>
          <w:highlight w:val="cyan"/>
        </w:rPr>
        <w:t xml:space="preserve">Navy aircraft carrier </w:t>
      </w:r>
      <w:r w:rsidRPr="00B54371">
        <w:rPr>
          <w:rStyle w:val="Emphasis"/>
          <w:highlight w:val="cyan"/>
        </w:rPr>
        <w:t>USS Nimitz</w:t>
      </w:r>
      <w:r w:rsidRPr="00B54371">
        <w:rPr>
          <w:rStyle w:val="StyleUnderline"/>
          <w:highlight w:val="cyan"/>
        </w:rPr>
        <w:t xml:space="preserve"> was operating in the </w:t>
      </w:r>
      <w:r w:rsidRPr="00B54371">
        <w:rPr>
          <w:rStyle w:val="Emphasis"/>
          <w:highlight w:val="cyan"/>
        </w:rPr>
        <w:t>South China Sea</w:t>
      </w:r>
      <w:r w:rsidRPr="00B54371">
        <w:rPr>
          <w:rStyle w:val="StyleUnderline"/>
          <w:highlight w:val="cyan"/>
        </w:rPr>
        <w:t xml:space="preserve"> when it was</w:t>
      </w:r>
      <w:r w:rsidRPr="006E4BCB">
        <w:rPr>
          <w:rStyle w:val="StyleUnderline"/>
        </w:rPr>
        <w:t xml:space="preserve"> recently </w:t>
      </w:r>
      <w:r w:rsidRPr="00B54371">
        <w:rPr>
          <w:rStyle w:val="Emphasis"/>
          <w:highlight w:val="cyan"/>
        </w:rPr>
        <w:t>diverted</w:t>
      </w:r>
      <w:r w:rsidRPr="00B54371">
        <w:rPr>
          <w:rStyle w:val="StyleUnderline"/>
          <w:highlight w:val="cyan"/>
        </w:rPr>
        <w:t xml:space="preserve"> to the Middle East because of the </w:t>
      </w:r>
      <w:r w:rsidRPr="00B54371">
        <w:rPr>
          <w:rStyle w:val="Emphasis"/>
          <w:highlight w:val="cyan"/>
        </w:rPr>
        <w:t>Israel-Iran conflict</w:t>
      </w:r>
      <w:r w:rsidRPr="006E4BCB">
        <w:rPr>
          <w:rStyle w:val="StyleUnderline"/>
        </w:rPr>
        <w:t xml:space="preserve">. </w:t>
      </w:r>
      <w:r w:rsidRPr="00B54371">
        <w:rPr>
          <w:rStyle w:val="StyleUnderline"/>
          <w:highlight w:val="cyan"/>
        </w:rPr>
        <w:t>The</w:t>
      </w:r>
      <w:r w:rsidRPr="006E4BCB">
        <w:rPr>
          <w:rStyle w:val="StyleUnderline"/>
        </w:rPr>
        <w:t xml:space="preserve"> American </w:t>
      </w:r>
      <w:r w:rsidRPr="00B54371">
        <w:rPr>
          <w:rStyle w:val="StyleUnderline"/>
          <w:highlight w:val="cyan"/>
        </w:rPr>
        <w:t xml:space="preserve">carrier was supposed to make a </w:t>
      </w:r>
      <w:r w:rsidRPr="00B54371">
        <w:rPr>
          <w:rStyle w:val="Emphasis"/>
          <w:highlight w:val="cyan"/>
        </w:rPr>
        <w:t>port call in Vietnam</w:t>
      </w:r>
      <w:r w:rsidRPr="006E4BCB">
        <w:rPr>
          <w:rStyle w:val="StyleUnderline"/>
        </w:rPr>
        <w:t xml:space="preserve"> and host a reception on June 20</w:t>
      </w:r>
      <w:r w:rsidRPr="006E4BCB">
        <w:rPr>
          <w:sz w:val="12"/>
        </w:rPr>
        <w:t>.</w:t>
      </w:r>
    </w:p>
    <w:p w14:paraId="1349652A" w14:textId="4501B7F0" w:rsidR="00496D36" w:rsidRDefault="00115F55" w:rsidP="00496D36">
      <w:pPr>
        <w:pStyle w:val="Heading3"/>
      </w:pPr>
      <w:r>
        <w:t>CP---Ban the Plan---!/D---</w:t>
      </w:r>
      <w:r w:rsidR="00496D36">
        <w:t>No</w:t>
      </w:r>
      <w:r>
        <w:t xml:space="preserve"> China War</w:t>
      </w:r>
      <w:r w:rsidR="00B8024C">
        <w:t xml:space="preserve"> / Indo-Pacific Escalation</w:t>
      </w:r>
      <w:r>
        <w:t>---1AR</w:t>
      </w:r>
    </w:p>
    <w:p w14:paraId="6FFADBDB" w14:textId="37A48D50" w:rsidR="00496D36" w:rsidRDefault="007A0E31" w:rsidP="00496D36">
      <w:pPr>
        <w:pStyle w:val="Heading4"/>
      </w:pPr>
      <w:r>
        <w:t xml:space="preserve">Incidents at sea are </w:t>
      </w:r>
      <w:r w:rsidRPr="005226B2">
        <w:rPr>
          <w:u w:val="single"/>
        </w:rPr>
        <w:t>non</w:t>
      </w:r>
      <w:r>
        <w:t>-</w:t>
      </w:r>
      <w:r w:rsidRPr="005226B2">
        <w:rPr>
          <w:u w:val="single"/>
        </w:rPr>
        <w:t>escalatory</w:t>
      </w:r>
      <w:r>
        <w:t>---</w:t>
      </w:r>
      <w:r w:rsidRPr="005226B2">
        <w:rPr>
          <w:u w:val="single"/>
        </w:rPr>
        <w:t>lowest</w:t>
      </w:r>
      <w:r>
        <w:t xml:space="preserve"> </w:t>
      </w:r>
      <w:r w:rsidRPr="005226B2">
        <w:rPr>
          <w:u w:val="single"/>
        </w:rPr>
        <w:t>threat</w:t>
      </w:r>
      <w:r>
        <w:t xml:space="preserve">. </w:t>
      </w:r>
    </w:p>
    <w:p w14:paraId="5E916C00" w14:textId="76274492" w:rsidR="00C574D1" w:rsidRPr="00C574D1" w:rsidRDefault="00C574D1" w:rsidP="00C574D1">
      <w:r w:rsidRPr="00802B9F">
        <w:rPr>
          <w:rStyle w:val="Style13ptBold"/>
        </w:rPr>
        <w:t>Bowers ’18</w:t>
      </w:r>
      <w:r>
        <w:t xml:space="preserve"> [Ian Bowers, senior researcher at the Centre for International Security at the Norwegian Defence University College where he focuses on sea power and deterrence; former associate professor at the Institute for Military Operations at the Royal Danish Defence College; BA, history, University College Dublin; MA, PhD, war studies, King’s College London. Autumn 2018. </w:t>
      </w:r>
      <w:r>
        <w:rPr>
          <w:i/>
          <w:iCs/>
        </w:rPr>
        <w:t>Naval War College Review</w:t>
      </w:r>
      <w:r>
        <w:t xml:space="preserve">, Vol. 71, No. 4 “Escalation at Sea: Stability and Instability in Maritime East Asia” </w:t>
      </w:r>
      <w:r w:rsidRPr="00B76F53">
        <w:t>https://digital-commons.usnwc.edu/cgi/viewcontent.cgi?article=7672&amp;context=nwc-review</w:t>
      </w:r>
      <w:r>
        <w:t xml:space="preserve"> </w:t>
      </w:r>
      <w:r w:rsidR="00B76F53">
        <w:t xml:space="preserve">Accessed 6.26.2025 // </w:t>
      </w:r>
      <w:r w:rsidR="00B76F53">
        <w:rPr>
          <w:b/>
          <w:i/>
        </w:rPr>
        <w:t>mosuQ</w:t>
      </w:r>
      <w:r w:rsidR="00B76F53">
        <w:t>]</w:t>
      </w:r>
    </w:p>
    <w:p w14:paraId="75BAC92E" w14:textId="011DB620" w:rsidR="00496D36" w:rsidRPr="00747D5A" w:rsidRDefault="00496D36" w:rsidP="00496D36">
      <w:pPr>
        <w:rPr>
          <w:sz w:val="12"/>
        </w:rPr>
      </w:pPr>
      <w:r w:rsidRPr="00747D5A">
        <w:rPr>
          <w:sz w:val="12"/>
        </w:rPr>
        <w:t xml:space="preserve">On the surface, given the publicity that clashes at sea garner, such a fear may seem well-founded. 4 Numerous studies have revealed the propensity for conflict escalation over the issue of sovereign control of land, including disputed islands. 5 However, the potential for escalation arising from incidents at sea and the strategic effect of such incidents remain largely understudied phenomena. 6 </w:t>
      </w:r>
      <w:r w:rsidRPr="00747D5A">
        <w:rPr>
          <w:rStyle w:val="StyleUnderline"/>
        </w:rPr>
        <w:t xml:space="preserve">By focusing solely on </w:t>
      </w:r>
      <w:r w:rsidRPr="00B54371">
        <w:rPr>
          <w:rStyle w:val="StyleUnderline"/>
          <w:highlight w:val="cyan"/>
        </w:rPr>
        <w:t xml:space="preserve">incidents at </w:t>
      </w:r>
      <w:r w:rsidRPr="00B54371">
        <w:rPr>
          <w:rStyle w:val="Emphasis"/>
          <w:highlight w:val="cyan"/>
        </w:rPr>
        <w:t>sea</w:t>
      </w:r>
      <w:r w:rsidRPr="00747D5A">
        <w:rPr>
          <w:sz w:val="12"/>
          <w:szCs w:val="10"/>
        </w:rPr>
        <w:t>, this article argues that in areas of contested maritime jurisdictional claims or maritime zones in which strategic competitors meet, peaceful interactions among military, law-enforcement, and civilian actors should not be expected</w:t>
      </w:r>
      <w:r w:rsidRPr="00747D5A">
        <w:rPr>
          <w:sz w:val="12"/>
        </w:rPr>
        <w:t xml:space="preserve">. However, </w:t>
      </w:r>
      <w:r w:rsidRPr="00747D5A">
        <w:rPr>
          <w:rStyle w:val="StyleUnderline"/>
        </w:rPr>
        <w:t xml:space="preserve">accidental, inadvertent, or even intentional acts that result in clashes between rival forces should </w:t>
      </w:r>
      <w:r w:rsidRPr="00B54371">
        <w:rPr>
          <w:rStyle w:val="Emphasis"/>
          <w:highlight w:val="cyan"/>
        </w:rPr>
        <w:t>not trigger sustained escalatory cycles</w:t>
      </w:r>
      <w:r w:rsidRPr="00B54371">
        <w:rPr>
          <w:rStyle w:val="StyleUnderline"/>
          <w:highlight w:val="cyan"/>
        </w:rPr>
        <w:t xml:space="preserve"> or be</w:t>
      </w:r>
      <w:r w:rsidRPr="00747D5A">
        <w:rPr>
          <w:rStyle w:val="StyleUnderline"/>
        </w:rPr>
        <w:t xml:space="preserve"> construed as </w:t>
      </w:r>
      <w:r w:rsidRPr="00B54371">
        <w:rPr>
          <w:rStyle w:val="StyleUnderline"/>
          <w:highlight w:val="cyan"/>
        </w:rPr>
        <w:t xml:space="preserve">a </w:t>
      </w:r>
      <w:r w:rsidRPr="00B54371">
        <w:rPr>
          <w:rStyle w:val="Emphasis"/>
          <w:highlight w:val="cyan"/>
        </w:rPr>
        <w:t>prelude to major conflict</w:t>
      </w:r>
      <w:r w:rsidRPr="00747D5A">
        <w:rPr>
          <w:rStyle w:val="StyleUnderline"/>
        </w:rPr>
        <w:t xml:space="preserve"> at sea or on land</w:t>
      </w:r>
      <w:r w:rsidRPr="00747D5A">
        <w:rPr>
          <w:sz w:val="12"/>
        </w:rPr>
        <w:t xml:space="preserve">. Rather, such events should be viewed as an expected consequence of operations in contested maritime environments. In short, </w:t>
      </w:r>
      <w:r w:rsidRPr="00747D5A">
        <w:rPr>
          <w:rStyle w:val="StyleUnderline"/>
        </w:rPr>
        <w:t xml:space="preserve">at sea, </w:t>
      </w:r>
      <w:r w:rsidRPr="00B54371">
        <w:rPr>
          <w:rStyle w:val="StyleUnderline"/>
          <w:highlight w:val="cyan"/>
        </w:rPr>
        <w:t xml:space="preserve">the threshold for </w:t>
      </w:r>
      <w:r w:rsidRPr="00B54371">
        <w:rPr>
          <w:rStyle w:val="Emphasis"/>
          <w:highlight w:val="cyan"/>
        </w:rPr>
        <w:t>stability</w:t>
      </w:r>
      <w:r w:rsidRPr="00747D5A">
        <w:rPr>
          <w:rStyle w:val="StyleUnderline"/>
        </w:rPr>
        <w:t xml:space="preserve"> in contested areas </w:t>
      </w:r>
      <w:r w:rsidRPr="00B54371">
        <w:rPr>
          <w:rStyle w:val="StyleUnderline"/>
          <w:highlight w:val="cyan"/>
        </w:rPr>
        <w:t xml:space="preserve">is </w:t>
      </w:r>
      <w:r w:rsidRPr="00B54371">
        <w:rPr>
          <w:rStyle w:val="Emphasis"/>
          <w:highlight w:val="cyan"/>
        </w:rPr>
        <w:t>low</w:t>
      </w:r>
      <w:r w:rsidRPr="00747D5A">
        <w:rPr>
          <w:sz w:val="12"/>
        </w:rPr>
        <w:t xml:space="preserve">, and therefore escalatory incidents are likely; however, </w:t>
      </w:r>
      <w:r w:rsidRPr="00747D5A">
        <w:rPr>
          <w:rStyle w:val="StyleUnderline"/>
        </w:rPr>
        <w:t xml:space="preserve">escalatory cycles or sustained conflict, including war at sea, are </w:t>
      </w:r>
      <w:r w:rsidRPr="00747D5A">
        <w:rPr>
          <w:rStyle w:val="Emphasis"/>
        </w:rPr>
        <w:t>unlikely</w:t>
      </w:r>
      <w:r w:rsidRPr="00747D5A">
        <w:rPr>
          <w:rStyle w:val="StyleUnderline"/>
        </w:rPr>
        <w:t xml:space="preserve"> to follow such incidents</w:t>
      </w:r>
      <w:r w:rsidRPr="00747D5A">
        <w:rPr>
          <w:sz w:val="12"/>
        </w:rPr>
        <w:t>.</w:t>
      </w:r>
    </w:p>
    <w:p w14:paraId="218774D0" w14:textId="5DC3BC32" w:rsidR="00496D36" w:rsidRPr="00747D5A" w:rsidRDefault="00496D36" w:rsidP="00496D36">
      <w:pPr>
        <w:rPr>
          <w:sz w:val="12"/>
        </w:rPr>
      </w:pPr>
      <w:r w:rsidRPr="00747D5A">
        <w:rPr>
          <w:sz w:val="12"/>
        </w:rPr>
        <w:t xml:space="preserve">To justify this contention, this article argues that a </w:t>
      </w:r>
      <w:r w:rsidRPr="00747D5A">
        <w:rPr>
          <w:rStyle w:val="StyleUnderline"/>
        </w:rPr>
        <w:t xml:space="preserve">maritime strategic environment imposes specific conditions on escalatory and triggering dynamics. Disputed maritime borders, unlike those on land, cannot be held, and thus must be contested. Despite this requirement of contestation and the impossibility of exercising total control, </w:t>
      </w:r>
      <w:r w:rsidRPr="00B54371">
        <w:rPr>
          <w:rStyle w:val="StyleUnderline"/>
          <w:highlight w:val="cyan"/>
        </w:rPr>
        <w:t xml:space="preserve">conflicts at sea typically do not present an </w:t>
      </w:r>
      <w:r w:rsidRPr="00B54371">
        <w:rPr>
          <w:rStyle w:val="Emphasis"/>
          <w:highlight w:val="cyan"/>
        </w:rPr>
        <w:t>existential strategic threat</w:t>
      </w:r>
      <w:r w:rsidRPr="00747D5A">
        <w:rPr>
          <w:sz w:val="12"/>
        </w:rPr>
        <w:t xml:space="preserve"> to the involved parties. </w:t>
      </w:r>
      <w:r w:rsidRPr="00B54371">
        <w:rPr>
          <w:rStyle w:val="StyleUnderline"/>
          <w:highlight w:val="cyan"/>
        </w:rPr>
        <w:t>Escalation arising from inadvertence or miscalc</w:t>
      </w:r>
      <w:r w:rsidRPr="00747D5A">
        <w:rPr>
          <w:rStyle w:val="StyleUnderline"/>
        </w:rPr>
        <w:t xml:space="preserve">ulation </w:t>
      </w:r>
      <w:r w:rsidRPr="00B54371">
        <w:rPr>
          <w:rStyle w:val="StyleUnderline"/>
          <w:highlight w:val="cyan"/>
        </w:rPr>
        <w:t xml:space="preserve">is </w:t>
      </w:r>
      <w:r w:rsidRPr="00B54371">
        <w:rPr>
          <w:rStyle w:val="Emphasis"/>
          <w:highlight w:val="cyan"/>
        </w:rPr>
        <w:t>easier to control</w:t>
      </w:r>
      <w:r w:rsidRPr="00747D5A">
        <w:rPr>
          <w:sz w:val="12"/>
        </w:rPr>
        <w:t xml:space="preserve">, owing to the realities of operating in a maritime environment. 7 At an operational level, </w:t>
      </w:r>
      <w:r w:rsidRPr="00747D5A">
        <w:rPr>
          <w:rStyle w:val="StyleUnderline"/>
        </w:rPr>
        <w:t xml:space="preserve">it is </w:t>
      </w:r>
      <w:r w:rsidRPr="00B54371">
        <w:rPr>
          <w:rStyle w:val="StyleUnderline"/>
          <w:highlight w:val="cyan"/>
        </w:rPr>
        <w:t xml:space="preserve">easier to achieve </w:t>
      </w:r>
      <w:r w:rsidRPr="00B54371">
        <w:rPr>
          <w:rStyle w:val="Emphasis"/>
          <w:highlight w:val="cyan"/>
        </w:rPr>
        <w:t>controlled deescalation</w:t>
      </w:r>
      <w:r w:rsidRPr="00747D5A">
        <w:rPr>
          <w:rStyle w:val="StyleUnderline"/>
        </w:rPr>
        <w:t xml:space="preserve"> at sea than on land</w:t>
      </w:r>
      <w:r w:rsidRPr="00747D5A">
        <w:rPr>
          <w:sz w:val="12"/>
        </w:rPr>
        <w:t xml:space="preserve">. </w:t>
      </w:r>
      <w:r w:rsidRPr="00747D5A">
        <w:rPr>
          <w:rStyle w:val="StyleUnderline"/>
        </w:rPr>
        <w:t xml:space="preserve">The </w:t>
      </w:r>
      <w:r w:rsidRPr="00B54371">
        <w:rPr>
          <w:rStyle w:val="StyleUnderline"/>
          <w:highlight w:val="cyan"/>
        </w:rPr>
        <w:t xml:space="preserve">options to use </w:t>
      </w:r>
      <w:r w:rsidRPr="00B54371">
        <w:rPr>
          <w:rStyle w:val="Emphasis"/>
          <w:highlight w:val="cyan"/>
        </w:rPr>
        <w:t>new</w:t>
      </w:r>
      <w:r w:rsidRPr="00B54371">
        <w:rPr>
          <w:rStyle w:val="StyleUnderline"/>
          <w:highlight w:val="cyan"/>
        </w:rPr>
        <w:t xml:space="preserve"> weapons</w:t>
      </w:r>
      <w:r w:rsidRPr="00747D5A">
        <w:rPr>
          <w:rStyle w:val="StyleUnderline"/>
        </w:rPr>
        <w:t xml:space="preserve"> systems </w:t>
      </w:r>
      <w:r w:rsidRPr="00B54371">
        <w:rPr>
          <w:rStyle w:val="StyleUnderline"/>
          <w:highlight w:val="cyan"/>
        </w:rPr>
        <w:t>or attack new</w:t>
      </w:r>
      <w:r w:rsidRPr="00747D5A">
        <w:rPr>
          <w:rStyle w:val="StyleUnderline"/>
        </w:rPr>
        <w:t xml:space="preserve"> types of </w:t>
      </w:r>
      <w:r w:rsidRPr="00B54371">
        <w:rPr>
          <w:rStyle w:val="StyleUnderline"/>
          <w:highlight w:val="cyan"/>
        </w:rPr>
        <w:t>targets</w:t>
      </w:r>
      <w:r w:rsidRPr="00747D5A">
        <w:rPr>
          <w:rStyle w:val="StyleUnderline"/>
        </w:rPr>
        <w:t xml:space="preserve"> (</w:t>
      </w:r>
      <w:r w:rsidRPr="00747D5A">
        <w:rPr>
          <w:rStyle w:val="Emphasis"/>
        </w:rPr>
        <w:t>vertical escalation</w:t>
      </w:r>
      <w:r w:rsidRPr="00747D5A">
        <w:rPr>
          <w:rStyle w:val="StyleUnderline"/>
        </w:rPr>
        <w:t xml:space="preserve">) </w:t>
      </w:r>
      <w:r w:rsidRPr="00B54371">
        <w:rPr>
          <w:rStyle w:val="StyleUnderline"/>
          <w:highlight w:val="cyan"/>
        </w:rPr>
        <w:t xml:space="preserve">are limited, and </w:t>
      </w:r>
      <w:r w:rsidRPr="00B54371">
        <w:rPr>
          <w:rStyle w:val="Emphasis"/>
          <w:highlight w:val="cyan"/>
        </w:rPr>
        <w:t>geographic expansion</w:t>
      </w:r>
      <w:r w:rsidRPr="00747D5A">
        <w:rPr>
          <w:rStyle w:val="StyleUnderline"/>
        </w:rPr>
        <w:t xml:space="preserve"> of the area of conflict (</w:t>
      </w:r>
      <w:r w:rsidRPr="00747D5A">
        <w:rPr>
          <w:rStyle w:val="Emphasis"/>
        </w:rPr>
        <w:t>horizontal escalation</w:t>
      </w:r>
      <w:r w:rsidRPr="00747D5A">
        <w:rPr>
          <w:rStyle w:val="StyleUnderline"/>
        </w:rPr>
        <w:t xml:space="preserve">) </w:t>
      </w:r>
      <w:r w:rsidRPr="00B54371">
        <w:rPr>
          <w:rStyle w:val="StyleUnderline"/>
          <w:highlight w:val="cyan"/>
        </w:rPr>
        <w:t xml:space="preserve">is </w:t>
      </w:r>
      <w:r w:rsidRPr="00B54371">
        <w:rPr>
          <w:rStyle w:val="Emphasis"/>
          <w:highlight w:val="cyan"/>
        </w:rPr>
        <w:t>unlikely</w:t>
      </w:r>
      <w:r w:rsidRPr="00747D5A">
        <w:rPr>
          <w:sz w:val="12"/>
        </w:rPr>
        <w:t xml:space="preserve">. 8 </w:t>
      </w:r>
    </w:p>
    <w:p w14:paraId="50C5370A" w14:textId="3ECE0A5B" w:rsidR="00496D36" w:rsidRDefault="00496D36" w:rsidP="00496D36">
      <w:pPr>
        <w:pStyle w:val="Heading4"/>
      </w:pPr>
      <w:r>
        <w:t xml:space="preserve">The sea allows for </w:t>
      </w:r>
      <w:r w:rsidRPr="005226B2">
        <w:rPr>
          <w:u w:val="single"/>
        </w:rPr>
        <w:t>faster</w:t>
      </w:r>
      <w:r>
        <w:t xml:space="preserve"> and </w:t>
      </w:r>
      <w:r w:rsidRPr="005226B2">
        <w:rPr>
          <w:u w:val="single"/>
        </w:rPr>
        <w:t>easier</w:t>
      </w:r>
      <w:r>
        <w:t xml:space="preserve"> </w:t>
      </w:r>
      <w:r w:rsidRPr="005226B2">
        <w:rPr>
          <w:u w:val="single"/>
        </w:rPr>
        <w:t>de</w:t>
      </w:r>
      <w:r>
        <w:t>-</w:t>
      </w:r>
      <w:r w:rsidRPr="005226B2">
        <w:rPr>
          <w:u w:val="single"/>
        </w:rPr>
        <w:t>escalation</w:t>
      </w:r>
      <w:r w:rsidR="007A0E31">
        <w:t>.</w:t>
      </w:r>
    </w:p>
    <w:p w14:paraId="0BE91BFD" w14:textId="235E0F9E" w:rsidR="00C574D1" w:rsidRPr="00C574D1" w:rsidRDefault="00C574D1" w:rsidP="00C574D1">
      <w:r w:rsidRPr="00802B9F">
        <w:rPr>
          <w:rStyle w:val="Style13ptBold"/>
        </w:rPr>
        <w:t>Bowers ’18</w:t>
      </w:r>
      <w:r>
        <w:t xml:space="preserve"> [Ian Bowers, senior researcher at the Centre for International Security at the Norwegian Defence University College where he focuses on sea power and deterrence; former associate professor at the Institute for Military Operations at the Royal Danish Defence College; BA, history, University College Dublin; MA, PhD, war studies, King’s College London. Autumn 2018. </w:t>
      </w:r>
      <w:r>
        <w:rPr>
          <w:i/>
          <w:iCs/>
        </w:rPr>
        <w:t>Naval War College Review</w:t>
      </w:r>
      <w:r>
        <w:t xml:space="preserve">, Vol. 71, No. 4 “Escalation at Sea: Stability and Instability in Maritime East Asia” </w:t>
      </w:r>
      <w:r w:rsidRPr="00B76F53">
        <w:t>https://digital-commons.usnwc.edu/cgi/viewcontent.cgi?article=7672&amp;context=nwc-review</w:t>
      </w:r>
      <w:r>
        <w:t xml:space="preserve"> </w:t>
      </w:r>
      <w:r w:rsidR="00B76F53">
        <w:t xml:space="preserve">Accessed 6.26.2025 // </w:t>
      </w:r>
      <w:r w:rsidR="00B76F53">
        <w:rPr>
          <w:b/>
          <w:i/>
        </w:rPr>
        <w:t>mosuQ</w:t>
      </w:r>
      <w:r w:rsidR="00B76F53">
        <w:t>]</w:t>
      </w:r>
    </w:p>
    <w:p w14:paraId="3994A0DE" w14:textId="088365C6" w:rsidR="00F705DB" w:rsidRPr="00CF0D03" w:rsidRDefault="00496D36" w:rsidP="00CF0D03">
      <w:pPr>
        <w:rPr>
          <w:sz w:val="12"/>
        </w:rPr>
      </w:pPr>
      <w:r w:rsidRPr="00B54371">
        <w:rPr>
          <w:rStyle w:val="Emphasis"/>
          <w:highlight w:val="cyan"/>
        </w:rPr>
        <w:t>De-escalation</w:t>
      </w:r>
      <w:r w:rsidRPr="00B54371">
        <w:rPr>
          <w:rStyle w:val="StyleUnderline"/>
          <w:highlight w:val="cyan"/>
        </w:rPr>
        <w:t xml:space="preserve"> after an incident is facilitated by the fact that the sea cannot be </w:t>
      </w:r>
      <w:r w:rsidRPr="00B54371">
        <w:rPr>
          <w:rStyle w:val="Emphasis"/>
          <w:highlight w:val="cyan"/>
        </w:rPr>
        <w:t>controlled permanently</w:t>
      </w:r>
      <w:r w:rsidRPr="00B54371">
        <w:rPr>
          <w:rStyle w:val="StyleUnderline"/>
          <w:highlight w:val="cyan"/>
        </w:rPr>
        <w:t>, so</w:t>
      </w:r>
      <w:r w:rsidRPr="00747D5A">
        <w:rPr>
          <w:rStyle w:val="StyleUnderline"/>
        </w:rPr>
        <w:t xml:space="preserve"> the </w:t>
      </w:r>
      <w:r w:rsidRPr="00B54371">
        <w:rPr>
          <w:rStyle w:val="StyleUnderline"/>
          <w:highlight w:val="cyan"/>
        </w:rPr>
        <w:t>costs of withdrawal are reduced</w:t>
      </w:r>
      <w:r w:rsidRPr="00747D5A">
        <w:rPr>
          <w:rStyle w:val="StyleUnderline"/>
        </w:rPr>
        <w:t xml:space="preserve">, as </w:t>
      </w:r>
      <w:r w:rsidRPr="00B54371">
        <w:rPr>
          <w:rStyle w:val="StyleUnderline"/>
          <w:highlight w:val="cyan"/>
        </w:rPr>
        <w:t>such a move does not result</w:t>
      </w:r>
      <w:r w:rsidRPr="00747D5A">
        <w:rPr>
          <w:rStyle w:val="StyleUnderline"/>
        </w:rPr>
        <w:t xml:space="preserve"> automatically </w:t>
      </w:r>
      <w:r w:rsidRPr="00B54371">
        <w:rPr>
          <w:rStyle w:val="StyleUnderline"/>
          <w:highlight w:val="cyan"/>
        </w:rPr>
        <w:t xml:space="preserve">in the </w:t>
      </w:r>
      <w:r w:rsidRPr="00B54371">
        <w:rPr>
          <w:rStyle w:val="Emphasis"/>
          <w:highlight w:val="cyan"/>
        </w:rPr>
        <w:t>loss of territory</w:t>
      </w:r>
      <w:r w:rsidRPr="00747D5A">
        <w:rPr>
          <w:sz w:val="12"/>
        </w:rPr>
        <w:t xml:space="preserve">. Further, </w:t>
      </w:r>
      <w:r w:rsidRPr="00747D5A">
        <w:rPr>
          <w:rStyle w:val="StyleUnderline"/>
        </w:rPr>
        <w:t xml:space="preserve">the size of the maritime environment, coupled with the speed of clashes at sea, </w:t>
      </w:r>
      <w:r w:rsidRPr="00B54371">
        <w:rPr>
          <w:rStyle w:val="StyleUnderline"/>
          <w:highlight w:val="cyan"/>
        </w:rPr>
        <w:t xml:space="preserve">allows for </w:t>
      </w:r>
      <w:r w:rsidRPr="00B54371">
        <w:rPr>
          <w:rStyle w:val="Emphasis"/>
          <w:highlight w:val="cyan"/>
        </w:rPr>
        <w:t>easier de-escalation</w:t>
      </w:r>
      <w:r w:rsidRPr="00747D5A">
        <w:rPr>
          <w:rStyle w:val="StyleUnderline"/>
        </w:rPr>
        <w:t xml:space="preserve">, as time is needed to concentrate often-dispersed maritime forces. </w:t>
      </w:r>
      <w:r w:rsidRPr="00B54371">
        <w:rPr>
          <w:rStyle w:val="StyleUnderline"/>
          <w:highlight w:val="cyan"/>
        </w:rPr>
        <w:t xml:space="preserve">Organic escalation therefore is </w:t>
      </w:r>
      <w:r w:rsidRPr="00B54371">
        <w:rPr>
          <w:rStyle w:val="Emphasis"/>
          <w:highlight w:val="cyan"/>
        </w:rPr>
        <w:t>less likely</w:t>
      </w:r>
      <w:r w:rsidRPr="00B54371">
        <w:rPr>
          <w:rStyle w:val="StyleUnderline"/>
          <w:highlight w:val="cyan"/>
        </w:rPr>
        <w:t xml:space="preserve"> to occur</w:t>
      </w:r>
      <w:r w:rsidRPr="00747D5A">
        <w:rPr>
          <w:sz w:val="12"/>
        </w:rPr>
        <w:t>, since political and military elites would be required to commit expensive assets intentionally to continue a clash. Equally, information gathering also is hindered by the nature of operations at sea. Time often is required to ascertain facts fully, and this gap allows for political and strategic tensions to cool.</w:t>
      </w:r>
    </w:p>
    <w:sectPr w:rsidR="00F705DB" w:rsidRPr="00CF0D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10607631200"/>
  </w:docVars>
  <w:rsids>
    <w:rsidRoot w:val="00637342"/>
    <w:rsid w:val="00003BD6"/>
    <w:rsid w:val="0005459B"/>
    <w:rsid w:val="00075CA9"/>
    <w:rsid w:val="000F6DF2"/>
    <w:rsid w:val="00112D82"/>
    <w:rsid w:val="00115F55"/>
    <w:rsid w:val="00183A5D"/>
    <w:rsid w:val="00197FA1"/>
    <w:rsid w:val="001C04C6"/>
    <w:rsid w:val="001C0FA6"/>
    <w:rsid w:val="0022102F"/>
    <w:rsid w:val="00233B13"/>
    <w:rsid w:val="00264625"/>
    <w:rsid w:val="00282E0C"/>
    <w:rsid w:val="002B05B1"/>
    <w:rsid w:val="0030514C"/>
    <w:rsid w:val="003306A6"/>
    <w:rsid w:val="003E1F2B"/>
    <w:rsid w:val="00427D6C"/>
    <w:rsid w:val="00431400"/>
    <w:rsid w:val="00447DE9"/>
    <w:rsid w:val="00496D36"/>
    <w:rsid w:val="004A6384"/>
    <w:rsid w:val="004B076D"/>
    <w:rsid w:val="004D548F"/>
    <w:rsid w:val="004F42BA"/>
    <w:rsid w:val="004F464E"/>
    <w:rsid w:val="00507478"/>
    <w:rsid w:val="005226B2"/>
    <w:rsid w:val="00534A92"/>
    <w:rsid w:val="00556D6A"/>
    <w:rsid w:val="00590FA2"/>
    <w:rsid w:val="005B60CD"/>
    <w:rsid w:val="005B69BE"/>
    <w:rsid w:val="00605E38"/>
    <w:rsid w:val="006158F2"/>
    <w:rsid w:val="006268CE"/>
    <w:rsid w:val="00637342"/>
    <w:rsid w:val="00647378"/>
    <w:rsid w:val="0066481B"/>
    <w:rsid w:val="006679A8"/>
    <w:rsid w:val="006D5AE7"/>
    <w:rsid w:val="006E4BCB"/>
    <w:rsid w:val="006F1D10"/>
    <w:rsid w:val="00720456"/>
    <w:rsid w:val="007263B4"/>
    <w:rsid w:val="00742CFC"/>
    <w:rsid w:val="00747D5A"/>
    <w:rsid w:val="00761A69"/>
    <w:rsid w:val="007A0E31"/>
    <w:rsid w:val="007A438B"/>
    <w:rsid w:val="007E1A27"/>
    <w:rsid w:val="0080179F"/>
    <w:rsid w:val="00802B9F"/>
    <w:rsid w:val="00816541"/>
    <w:rsid w:val="008266CB"/>
    <w:rsid w:val="00846CC1"/>
    <w:rsid w:val="00863882"/>
    <w:rsid w:val="008A7750"/>
    <w:rsid w:val="008B7DE9"/>
    <w:rsid w:val="008C3BCE"/>
    <w:rsid w:val="0091591C"/>
    <w:rsid w:val="00931AF5"/>
    <w:rsid w:val="00967758"/>
    <w:rsid w:val="009A5208"/>
    <w:rsid w:val="009B66F6"/>
    <w:rsid w:val="009D1AC3"/>
    <w:rsid w:val="009F26CC"/>
    <w:rsid w:val="00A26DEC"/>
    <w:rsid w:val="00A62FDE"/>
    <w:rsid w:val="00A7473B"/>
    <w:rsid w:val="00A77ED8"/>
    <w:rsid w:val="00A92DC3"/>
    <w:rsid w:val="00A979E7"/>
    <w:rsid w:val="00AB143D"/>
    <w:rsid w:val="00B01014"/>
    <w:rsid w:val="00B4739B"/>
    <w:rsid w:val="00B47E26"/>
    <w:rsid w:val="00B54371"/>
    <w:rsid w:val="00B677AA"/>
    <w:rsid w:val="00B76F53"/>
    <w:rsid w:val="00B8024C"/>
    <w:rsid w:val="00BB5C22"/>
    <w:rsid w:val="00BB5E19"/>
    <w:rsid w:val="00BE7F9D"/>
    <w:rsid w:val="00C03230"/>
    <w:rsid w:val="00C17C3E"/>
    <w:rsid w:val="00C574D1"/>
    <w:rsid w:val="00C70802"/>
    <w:rsid w:val="00CA373A"/>
    <w:rsid w:val="00CA38EE"/>
    <w:rsid w:val="00CB626D"/>
    <w:rsid w:val="00CE5C86"/>
    <w:rsid w:val="00CF0D03"/>
    <w:rsid w:val="00D164A5"/>
    <w:rsid w:val="00D268EC"/>
    <w:rsid w:val="00D43140"/>
    <w:rsid w:val="00D6199C"/>
    <w:rsid w:val="00D62A43"/>
    <w:rsid w:val="00D65931"/>
    <w:rsid w:val="00DA6894"/>
    <w:rsid w:val="00DC6349"/>
    <w:rsid w:val="00DD532C"/>
    <w:rsid w:val="00E2220C"/>
    <w:rsid w:val="00E54492"/>
    <w:rsid w:val="00E62EA0"/>
    <w:rsid w:val="00E77A28"/>
    <w:rsid w:val="00EA082D"/>
    <w:rsid w:val="00EA517C"/>
    <w:rsid w:val="00EB5FEC"/>
    <w:rsid w:val="00EC4B08"/>
    <w:rsid w:val="00EE7186"/>
    <w:rsid w:val="00F07B14"/>
    <w:rsid w:val="00F1068F"/>
    <w:rsid w:val="00F12D5D"/>
    <w:rsid w:val="00F705DB"/>
    <w:rsid w:val="00F93261"/>
    <w:rsid w:val="00F96DE6"/>
    <w:rsid w:val="00FB1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CDEC8"/>
  <w15:chartTrackingRefBased/>
  <w15:docId w15:val="{3BAB7A8C-4789-4E31-A5C6-47078EF0B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97FA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97F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197F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197F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197FA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97FA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373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3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3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3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97F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7FA1"/>
  </w:style>
  <w:style w:type="character" w:customStyle="1" w:styleId="Heading1Char">
    <w:name w:val="Heading 1 Char"/>
    <w:aliases w:val="Pocket Char"/>
    <w:basedOn w:val="DefaultParagraphFont"/>
    <w:link w:val="Heading1"/>
    <w:rsid w:val="00197FA1"/>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197FA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197FA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197FA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97FA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37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342"/>
    <w:rPr>
      <w:rFonts w:eastAsiaTheme="majorEastAsia" w:cstheme="majorBidi"/>
      <w:color w:val="272727" w:themeColor="text1" w:themeTint="D8"/>
    </w:rPr>
  </w:style>
  <w:style w:type="paragraph" w:styleId="Title">
    <w:name w:val="Title"/>
    <w:basedOn w:val="Normal"/>
    <w:next w:val="Normal"/>
    <w:link w:val="TitleChar"/>
    <w:uiPriority w:val="10"/>
    <w:qFormat/>
    <w:rsid w:val="006373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342"/>
    <w:pPr>
      <w:spacing w:before="160"/>
      <w:jc w:val="center"/>
    </w:pPr>
    <w:rPr>
      <w:i/>
      <w:iCs/>
      <w:color w:val="404040" w:themeColor="text1" w:themeTint="BF"/>
    </w:rPr>
  </w:style>
  <w:style w:type="character" w:customStyle="1" w:styleId="QuoteChar">
    <w:name w:val="Quote Char"/>
    <w:basedOn w:val="DefaultParagraphFont"/>
    <w:link w:val="Quote"/>
    <w:uiPriority w:val="29"/>
    <w:rsid w:val="00637342"/>
    <w:rPr>
      <w:i/>
      <w:iCs/>
      <w:color w:val="404040" w:themeColor="text1" w:themeTint="BF"/>
    </w:rPr>
  </w:style>
  <w:style w:type="paragraph" w:styleId="ListParagraph">
    <w:name w:val="List Paragraph"/>
    <w:basedOn w:val="Normal"/>
    <w:uiPriority w:val="34"/>
    <w:qFormat/>
    <w:rsid w:val="00637342"/>
    <w:pPr>
      <w:ind w:left="720"/>
      <w:contextualSpacing/>
    </w:pPr>
  </w:style>
  <w:style w:type="character" w:styleId="IntenseEmphasis">
    <w:name w:val="Intense Emphasis"/>
    <w:basedOn w:val="DefaultParagraphFont"/>
    <w:uiPriority w:val="21"/>
    <w:qFormat/>
    <w:rsid w:val="00637342"/>
    <w:rPr>
      <w:i/>
      <w:iCs/>
      <w:color w:val="0F4761" w:themeColor="accent1" w:themeShade="BF"/>
    </w:rPr>
  </w:style>
  <w:style w:type="paragraph" w:styleId="IntenseQuote">
    <w:name w:val="Intense Quote"/>
    <w:basedOn w:val="Normal"/>
    <w:next w:val="Normal"/>
    <w:link w:val="IntenseQuoteChar"/>
    <w:uiPriority w:val="30"/>
    <w:qFormat/>
    <w:rsid w:val="00637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342"/>
    <w:rPr>
      <w:i/>
      <w:iCs/>
      <w:color w:val="0F4761" w:themeColor="accent1" w:themeShade="BF"/>
    </w:rPr>
  </w:style>
  <w:style w:type="character" w:styleId="IntenseReference">
    <w:name w:val="Intense Reference"/>
    <w:basedOn w:val="DefaultParagraphFont"/>
    <w:uiPriority w:val="32"/>
    <w:qFormat/>
    <w:rsid w:val="00637342"/>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197FA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97FA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97FA1"/>
    <w:rPr>
      <w:b/>
      <w:bCs/>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ci,Bo,8.,S"/>
    <w:basedOn w:val="DefaultParagraphFont"/>
    <w:uiPriority w:val="7"/>
    <w:qFormat/>
    <w:rsid w:val="00197FA1"/>
    <w:rPr>
      <w:b w:val="0"/>
      <w:sz w:val="22"/>
      <w:u w:val="single"/>
    </w:rPr>
  </w:style>
  <w:style w:type="character" w:styleId="Strong">
    <w:name w:val="Strong"/>
    <w:basedOn w:val="DefaultParagraphFont"/>
    <w:uiPriority w:val="22"/>
    <w:qFormat/>
    <w:rsid w:val="00197FA1"/>
    <w:rPr>
      <w:b/>
      <w:bCs/>
    </w:rPr>
  </w:style>
  <w:style w:type="character" w:styleId="BookTitle">
    <w:name w:val="Book Title"/>
    <w:basedOn w:val="DefaultParagraphFont"/>
    <w:uiPriority w:val="33"/>
    <w:qFormat/>
    <w:rsid w:val="00197FA1"/>
    <w:rPr>
      <w:b/>
      <w:bCs/>
      <w:i/>
      <w:iCs/>
      <w:spacing w:val="5"/>
    </w:rPr>
  </w:style>
  <w:style w:type="numbering" w:styleId="111111">
    <w:name w:val="Outline List 2"/>
    <w:basedOn w:val="NoList"/>
    <w:uiPriority w:val="99"/>
    <w:semiHidden/>
    <w:unhideWhenUsed/>
    <w:rsid w:val="00197FA1"/>
  </w:style>
  <w:style w:type="paragraph" w:styleId="Header">
    <w:name w:val="header"/>
    <w:basedOn w:val="Normal"/>
    <w:link w:val="HeaderChar"/>
    <w:uiPriority w:val="99"/>
    <w:semiHidden/>
    <w:rsid w:val="00197FA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97FA1"/>
    <w:rPr>
      <w:rFonts w:ascii="Calibri" w:hAnsi="Calibri" w:cs="Calibri"/>
      <w:kern w:val="0"/>
      <w:sz w:val="22"/>
      <w:szCs w:val="22"/>
      <w14:ligatures w14:val="none"/>
    </w:rPr>
  </w:style>
  <w:style w:type="paragraph" w:styleId="Footer">
    <w:name w:val="footer"/>
    <w:basedOn w:val="Normal"/>
    <w:link w:val="FooterChar"/>
    <w:uiPriority w:val="99"/>
    <w:semiHidden/>
    <w:rsid w:val="00197FA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97FA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97FA1"/>
    <w:pPr>
      <w:spacing w:after="120"/>
    </w:pPr>
  </w:style>
  <w:style w:type="character" w:customStyle="1" w:styleId="BodyTextChar">
    <w:name w:val="Body Text Char"/>
    <w:basedOn w:val="DefaultParagraphFont"/>
    <w:link w:val="BodyText"/>
    <w:uiPriority w:val="99"/>
    <w:semiHidden/>
    <w:rsid w:val="00197FA1"/>
    <w:rPr>
      <w:rFonts w:ascii="Calibri" w:hAnsi="Calibri" w:cs="Calibri"/>
      <w:kern w:val="0"/>
      <w:sz w:val="22"/>
      <w:szCs w:val="22"/>
      <w14:ligatures w14:val="none"/>
    </w:rPr>
  </w:style>
  <w:style w:type="paragraph" w:styleId="NoSpacing">
    <w:name w:val="No Spacing"/>
    <w:link w:val="NoSpacingChar"/>
    <w:uiPriority w:val="99"/>
    <w:unhideWhenUsed/>
    <w:qFormat/>
    <w:rsid w:val="00197FA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97FA1"/>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Heading 3 Char2,Heading 3 Char1 Char1,No Underline Char1,Text 7 Char1,Tags v 2 Char1,Card Char1,T,C,Heading 1 Char1,Pocket Char1,Hat Char1,TA"/>
    <w:basedOn w:val="DefaultParagraphFont"/>
    <w:link w:val="Heading411"/>
    <w:uiPriority w:val="99"/>
    <w:unhideWhenUsed/>
    <w:rsid w:val="00197FA1"/>
    <w:rPr>
      <w:color w:val="467886" w:themeColor="hyperlink"/>
      <w:u w:val="single"/>
    </w:rPr>
  </w:style>
  <w:style w:type="character" w:styleId="UnresolvedMention">
    <w:name w:val="Unresolved Mention"/>
    <w:basedOn w:val="DefaultParagraphFont"/>
    <w:uiPriority w:val="99"/>
    <w:semiHidden/>
    <w:unhideWhenUsed/>
    <w:rsid w:val="00197FA1"/>
    <w:rPr>
      <w:color w:val="605E5C"/>
      <w:shd w:val="clear" w:color="auto" w:fill="E1DFDD"/>
    </w:rPr>
  </w:style>
  <w:style w:type="paragraph" w:customStyle="1" w:styleId="Undertag">
    <w:name w:val="Undertag"/>
    <w:link w:val="UndertagChar"/>
    <w:autoRedefine/>
    <w:uiPriority w:val="5"/>
    <w:qFormat/>
    <w:rsid w:val="004F464E"/>
    <w:pPr>
      <w:spacing w:after="0" w:line="259" w:lineRule="auto"/>
    </w:pPr>
    <w:rPr>
      <w:rFonts w:eastAsiaTheme="majorEastAsia" w:cstheme="majorBidi"/>
      <w:i/>
      <w:iCs/>
      <w:color w:val="75100D"/>
      <w:kern w:val="0"/>
      <w:szCs w:val="22"/>
      <w14:ligatures w14:val="none"/>
    </w:rPr>
  </w:style>
  <w:style w:type="character" w:customStyle="1" w:styleId="UndertagChar">
    <w:name w:val="Undertag Char"/>
    <w:basedOn w:val="DefaultParagraphFont"/>
    <w:link w:val="Undertag"/>
    <w:uiPriority w:val="5"/>
    <w:rsid w:val="004F464E"/>
    <w:rPr>
      <w:rFonts w:eastAsiaTheme="majorEastAsia" w:cstheme="majorBidi"/>
      <w:i/>
      <w:iCs/>
      <w:color w:val="75100D"/>
      <w:kern w:val="0"/>
      <w:szCs w:val="22"/>
      <w14:ligatures w14:val="none"/>
    </w:rPr>
  </w:style>
  <w:style w:type="paragraph" w:customStyle="1" w:styleId="Analytic">
    <w:name w:val="Analytic"/>
    <w:basedOn w:val="Heading4"/>
    <w:link w:val="AnalyticChar"/>
    <w:uiPriority w:val="5"/>
    <w:qFormat/>
    <w:rsid w:val="004F464E"/>
    <w:rPr>
      <w:color w:val="75100D"/>
    </w:rPr>
  </w:style>
  <w:style w:type="character" w:customStyle="1" w:styleId="AnalyticChar">
    <w:name w:val="Analytic Char"/>
    <w:basedOn w:val="DefaultParagraphFont"/>
    <w:link w:val="Analytic"/>
    <w:uiPriority w:val="5"/>
    <w:rsid w:val="004F464E"/>
    <w:rPr>
      <w:rFonts w:ascii="Open Sans" w:eastAsiaTheme="majorEastAsia" w:hAnsi="Open Sans" w:cstheme="majorBidi"/>
      <w:b/>
      <w:iCs/>
      <w:color w:val="75100D"/>
      <w:kern w:val="0"/>
      <w:sz w:val="26"/>
      <w:szCs w:val="22"/>
      <w14:ligatures w14:val="none"/>
    </w:rPr>
  </w:style>
  <w:style w:type="paragraph" w:customStyle="1" w:styleId="AnalyticAdvanced">
    <w:name w:val="Analytic (Advanced)"/>
    <w:basedOn w:val="Heading4"/>
    <w:link w:val="AnalyticAdvancedChar"/>
    <w:autoRedefine/>
    <w:uiPriority w:val="5"/>
    <w:qFormat/>
    <w:rsid w:val="004F464E"/>
    <w:rPr>
      <w:color w:val="75100D"/>
    </w:rPr>
  </w:style>
  <w:style w:type="character" w:customStyle="1" w:styleId="AnalyticAdvancedChar">
    <w:name w:val="Analytic (Advanced) Char"/>
    <w:basedOn w:val="DefaultParagraphFont"/>
    <w:link w:val="AnalyticAdvanced"/>
    <w:uiPriority w:val="5"/>
    <w:rsid w:val="004F464E"/>
    <w:rPr>
      <w:rFonts w:ascii="Open Sans" w:eastAsiaTheme="majorEastAsia" w:hAnsi="Open Sans"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4F464E"/>
    <w:pPr>
      <w:spacing w:before="120"/>
    </w:pPr>
    <w:rPr>
      <w:b/>
      <w:i/>
      <w:color w:val="0070C0"/>
    </w:rPr>
  </w:style>
  <w:style w:type="character" w:customStyle="1" w:styleId="FileNoteChar">
    <w:name w:val="File Note Char"/>
    <w:basedOn w:val="DefaultParagraphFont"/>
    <w:link w:val="FileNote"/>
    <w:uiPriority w:val="5"/>
    <w:rsid w:val="004F464E"/>
    <w:rPr>
      <w:rFonts w:ascii="Open Sans" w:hAnsi="Open Sans" w:cs="Open Sans"/>
      <w:b/>
      <w:i/>
      <w:color w:val="0070C0"/>
      <w:kern w:val="0"/>
      <w:szCs w:val="22"/>
      <w14:ligatures w14:val="none"/>
    </w:rPr>
  </w:style>
  <w:style w:type="paragraph" w:customStyle="1" w:styleId="textbold">
    <w:name w:val="text bold"/>
    <w:link w:val="Emphasis"/>
    <w:autoRedefine/>
    <w:uiPriority w:val="8"/>
    <w:qFormat/>
    <w:rsid w:val="00EE7186"/>
    <w:pPr>
      <w:widowControl w:val="0"/>
      <w:pBdr>
        <w:top w:val="single" w:sz="18" w:space="0" w:color="auto"/>
        <w:left w:val="single" w:sz="18" w:space="0" w:color="auto"/>
        <w:bottom w:val="single" w:sz="18" w:space="0" w:color="auto"/>
        <w:right w:val="single" w:sz="18" w:space="0" w:color="auto"/>
      </w:pBdr>
      <w:spacing w:line="252" w:lineRule="auto"/>
      <w:ind w:left="720"/>
      <w:jc w:val="both"/>
    </w:pPr>
    <w:rPr>
      <w:rFonts w:ascii="Calibri" w:hAnsi="Calibri" w:cs="Calibri"/>
      <w:b/>
      <w:iCs/>
      <w:sz w:val="22"/>
      <w:u w:val="single"/>
    </w:rPr>
  </w:style>
  <w:style w:type="paragraph" w:customStyle="1" w:styleId="Emphasis1">
    <w:name w:val="Emphasis1"/>
    <w:basedOn w:val="Normal"/>
    <w:autoRedefine/>
    <w:uiPriority w:val="8"/>
    <w:qFormat/>
    <w:rsid w:val="00E62EA0"/>
    <w:pPr>
      <w:pBdr>
        <w:top w:val="single" w:sz="4" w:space="1" w:color="auto"/>
        <w:left w:val="single" w:sz="4" w:space="4" w:color="auto"/>
        <w:bottom w:val="single" w:sz="4" w:space="1" w:color="auto"/>
        <w:right w:val="single" w:sz="4" w:space="4" w:color="auto"/>
      </w:pBdr>
      <w:ind w:left="720"/>
      <w:jc w:val="both"/>
    </w:pPr>
    <w:rPr>
      <w:b/>
      <w:iCs/>
      <w:kern w:val="2"/>
      <w:sz w:val="26"/>
      <w:szCs w:val="24"/>
      <w:u w:val="single"/>
      <w:bdr w:val="single" w:sz="18" w:space="0" w:color="auto"/>
      <w14:ligatures w14:val="standardContextual"/>
    </w:rPr>
  </w:style>
  <w:style w:type="paragraph" w:customStyle="1" w:styleId="ALLCAPS">
    <w:name w:val="ALL CAPS"/>
    <w:basedOn w:val="Normal"/>
    <w:link w:val="ALLCAPSChar"/>
    <w:rsid w:val="004F464E"/>
    <w:rPr>
      <w:rFonts w:ascii="Times New Roman" w:eastAsia="Times New Roman" w:hAnsi="Times New Roman"/>
      <w:b/>
      <w:caps/>
    </w:rPr>
  </w:style>
  <w:style w:type="character" w:customStyle="1" w:styleId="ALLCAPSChar">
    <w:name w:val="ALL CAPS Char"/>
    <w:basedOn w:val="DefaultParagraphFont"/>
    <w:link w:val="ALLCAPS"/>
    <w:rsid w:val="004F464E"/>
    <w:rPr>
      <w:rFonts w:ascii="Times New Roman" w:eastAsia="Times New Roman" w:hAnsi="Times New Roman" w:cs="Open Sans"/>
      <w:b/>
      <w:caps/>
      <w:kern w:val="0"/>
      <w:szCs w:val="22"/>
      <w14:ligatures w14:val="none"/>
    </w:rPr>
  </w:style>
  <w:style w:type="paragraph" w:customStyle="1" w:styleId="aff">
    <w:name w:val="aff"/>
    <w:basedOn w:val="Normal"/>
    <w:rsid w:val="004F464E"/>
    <w:pPr>
      <w:spacing w:before="100" w:beforeAutospacing="1" w:after="100" w:afterAutospacing="1"/>
    </w:pPr>
    <w:rPr>
      <w:szCs w:val="20"/>
    </w:rPr>
  </w:style>
  <w:style w:type="paragraph" w:customStyle="1" w:styleId="Heading411">
    <w:name w:val="Heading 411"/>
    <w:basedOn w:val="Heading1"/>
    <w:next w:val="NoSpacing"/>
    <w:link w:val="Hyperlink"/>
    <w:autoRedefine/>
    <w:uiPriority w:val="99"/>
    <w:qFormat/>
    <w:rsid w:val="00112D82"/>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320501">
      <w:bodyDiv w:val="1"/>
      <w:marLeft w:val="0"/>
      <w:marRight w:val="0"/>
      <w:marTop w:val="0"/>
      <w:marBottom w:val="0"/>
      <w:divBdr>
        <w:top w:val="none" w:sz="0" w:space="0" w:color="auto"/>
        <w:left w:val="none" w:sz="0" w:space="0" w:color="auto"/>
        <w:bottom w:val="none" w:sz="0" w:space="0" w:color="auto"/>
        <w:right w:val="none" w:sz="0" w:space="0" w:color="auto"/>
      </w:divBdr>
    </w:div>
    <w:div w:id="1464424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25269</Words>
  <Characters>144037</Characters>
  <Application>Microsoft Office Word</Application>
  <DocSecurity>0</DocSecurity>
  <Lines>1200</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Quentin Cooper</dc:creator>
  <cp:keywords/>
  <dc:description/>
  <cp:lastModifiedBy>Morris, Eric R</cp:lastModifiedBy>
  <cp:revision>4</cp:revision>
  <dcterms:created xsi:type="dcterms:W3CDTF">2025-06-29T04:22:00Z</dcterms:created>
  <dcterms:modified xsi:type="dcterms:W3CDTF">2025-07-31T18:38:00Z</dcterms:modified>
</cp:coreProperties>
</file>