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24D61" w14:textId="55F36A0D" w:rsidR="00183B5A" w:rsidRDefault="00183B5A" w:rsidP="0069192F">
      <w:pPr>
        <w:pStyle w:val="Heading1"/>
      </w:pPr>
      <w:r>
        <w:t>Icebreakers Case Neg---CMSW</w:t>
      </w:r>
    </w:p>
    <w:p w14:paraId="172A69E4" w14:textId="77740E51" w:rsidR="00E814C9" w:rsidRPr="00D25AE6" w:rsidRDefault="00D25AE6" w:rsidP="00D25AE6">
      <w:r>
        <w:t xml:space="preserve">Thank you to </w:t>
      </w:r>
      <w:r w:rsidR="00E814C9">
        <w:t xml:space="preserve">Will F., Abby, David, Erin, Jason, Maeve, Nishant, Reyha, Isha, Tate Tyler Wenxi, and Whitmore </w:t>
      </w:r>
      <w:r w:rsidR="00E814C9">
        <w:t>for your hard work on this file.</w:t>
      </w:r>
    </w:p>
    <w:p w14:paraId="76EC19B0" w14:textId="54AA200F" w:rsidR="005D388F" w:rsidRDefault="00116CB3" w:rsidP="0069192F">
      <w:pPr>
        <w:pStyle w:val="Heading1"/>
      </w:pPr>
      <w:r>
        <w:lastRenderedPageBreak/>
        <w:t>Case Answers</w:t>
      </w:r>
    </w:p>
    <w:p w14:paraId="26A2F4E7" w14:textId="77777777" w:rsidR="0069192F" w:rsidRDefault="0069192F" w:rsidP="0069192F"/>
    <w:p w14:paraId="367E31C8" w14:textId="3493ADA5" w:rsidR="0069192F" w:rsidRDefault="0069192F" w:rsidP="0069192F">
      <w:pPr>
        <w:pStyle w:val="Heading2"/>
      </w:pPr>
      <w:r>
        <w:lastRenderedPageBreak/>
        <w:t>Arctic Dominance (Heg) Advantage</w:t>
      </w:r>
    </w:p>
    <w:p w14:paraId="3F519689" w14:textId="0EF8503B" w:rsidR="0069192F" w:rsidRPr="0094624B" w:rsidRDefault="0069192F" w:rsidP="002A6DDC">
      <w:pPr>
        <w:pStyle w:val="Heading3"/>
      </w:pPr>
      <w:r>
        <w:lastRenderedPageBreak/>
        <w:t>1NC</w:t>
      </w:r>
      <w:r w:rsidR="00183B5A">
        <w:t>---Icebreakers not key</w:t>
      </w:r>
    </w:p>
    <w:p w14:paraId="3808CA7B" w14:textId="770DFB29" w:rsidR="0069192F" w:rsidRDefault="0069192F" w:rsidP="0069192F">
      <w:pPr>
        <w:pStyle w:val="Heading4"/>
      </w:pPr>
      <w:r>
        <w:t>Icebreakers aren’t key to heg</w:t>
      </w:r>
      <w:r w:rsidR="00471790">
        <w:t xml:space="preserve"> – it’s a bad metric</w:t>
      </w:r>
    </w:p>
    <w:p w14:paraId="444C99D0" w14:textId="77777777" w:rsidR="0069192F" w:rsidRPr="00FB73D8" w:rsidRDefault="0069192F" w:rsidP="0069192F">
      <w:r w:rsidRPr="00FB73D8">
        <w:rPr>
          <w:rFonts w:eastAsiaTheme="majorEastAsia" w:cstheme="majorBidi"/>
          <w:b/>
          <w:iCs/>
          <w:sz w:val="26"/>
        </w:rPr>
        <w:t>Avey 19</w:t>
      </w:r>
      <w:r>
        <w:t xml:space="preserve"> [Paul; November 28; Assistant Political Science Professor; War on the Rocks; </w:t>
      </w:r>
      <w:r w:rsidRPr="00FB73D8">
        <w:t>The Icebreaker Gap Doesn’t Mean America is Losing in the Arctic</w:t>
      </w:r>
      <w:r>
        <w:t xml:space="preserve">; </w:t>
      </w:r>
      <w:r w:rsidRPr="00FB73D8">
        <w:t>https://warontherocks.com/2019/11/the-icebreaker-gap-doesnt-mean-america-is-losing-in-the-arctic/</w:t>
      </w:r>
      <w:r>
        <w:t xml:space="preserve">] jason </w:t>
      </w:r>
    </w:p>
    <w:p w14:paraId="49B5A531" w14:textId="77777777" w:rsidR="0069192F" w:rsidRPr="00FC782B" w:rsidRDefault="0069192F" w:rsidP="0069192F">
      <w:pPr>
        <w:rPr>
          <w:sz w:val="14"/>
        </w:rPr>
      </w:pPr>
      <w:r w:rsidRPr="00FC782B">
        <w:rPr>
          <w:sz w:val="14"/>
        </w:rPr>
        <w:t xml:space="preserve">For many, the United States is woefully behind, with serious implications for national defense. </w:t>
      </w:r>
      <w:r w:rsidRPr="002748B4">
        <w:rPr>
          <w:rStyle w:val="StyleUnderline"/>
        </w:rPr>
        <w:t>One of the most common and consistent metrics to make this case is a comparison of the numbers of U.S., Russian, and Chinese icebreakers</w:t>
      </w:r>
      <w:r w:rsidRPr="00FC782B">
        <w:rPr>
          <w:sz w:val="14"/>
        </w:rPr>
        <w:t>. As Lindsay Rodman highlights, when comparing Russian military advantages relative to the United States in the Arctic, “the most often cited example is icebreakers.” By this standard, Washington is losing to Moscow — and it’s not even close. While Russia has at least 40 icebreakers in its fleet, China and the United States have two icebreakers apiece.</w:t>
      </w:r>
    </w:p>
    <w:p w14:paraId="588F2077" w14:textId="77777777" w:rsidR="0069192F" w:rsidRPr="00FC782B" w:rsidRDefault="0069192F" w:rsidP="0069192F">
      <w:pPr>
        <w:rPr>
          <w:sz w:val="14"/>
        </w:rPr>
      </w:pPr>
      <w:r w:rsidRPr="002748B4">
        <w:rPr>
          <w:rStyle w:val="StyleUnderline"/>
        </w:rPr>
        <w:t xml:space="preserve">However, using </w:t>
      </w:r>
      <w:r w:rsidRPr="00E1534B">
        <w:rPr>
          <w:rStyle w:val="StyleUnderline"/>
          <w:highlight w:val="cyan"/>
        </w:rPr>
        <w:t>relative icebreaker fleet sizes as a</w:t>
      </w:r>
      <w:r w:rsidRPr="002748B4">
        <w:rPr>
          <w:rStyle w:val="StyleUnderline"/>
        </w:rPr>
        <w:t xml:space="preserve"> key </w:t>
      </w:r>
      <w:r w:rsidRPr="00E1534B">
        <w:rPr>
          <w:rStyle w:val="StyleUnderline"/>
          <w:highlight w:val="cyan"/>
        </w:rPr>
        <w:t>metric</w:t>
      </w:r>
      <w:r w:rsidRPr="002748B4">
        <w:rPr>
          <w:rStyle w:val="StyleUnderline"/>
        </w:rPr>
        <w:t xml:space="preserve"> for the state of strategic competition in the Arctic </w:t>
      </w:r>
      <w:r w:rsidRPr="00E1534B">
        <w:rPr>
          <w:rStyle w:val="StyleUnderline"/>
          <w:highlight w:val="cyan"/>
        </w:rPr>
        <w:t xml:space="preserve">is </w:t>
      </w:r>
      <w:r w:rsidRPr="00E1534B">
        <w:rPr>
          <w:rStyle w:val="Emphasis"/>
          <w:highlight w:val="cyan"/>
        </w:rPr>
        <w:t>flawed</w:t>
      </w:r>
      <w:r w:rsidRPr="002748B4">
        <w:rPr>
          <w:rStyle w:val="StyleUnderline"/>
        </w:rPr>
        <w:t>.</w:t>
      </w:r>
      <w:r w:rsidRPr="00FC782B">
        <w:rPr>
          <w:sz w:val="14"/>
        </w:rPr>
        <w:t xml:space="preserve"> While they are an important platform, </w:t>
      </w:r>
      <w:r w:rsidRPr="002748B4">
        <w:rPr>
          <w:rStyle w:val="StyleUnderline"/>
        </w:rPr>
        <w:t>icebreakers do little to create or address the most commonly identified defense challenges in the region</w:t>
      </w:r>
      <w:r w:rsidRPr="00FC782B">
        <w:rPr>
          <w:sz w:val="14"/>
        </w:rPr>
        <w:t xml:space="preserve">. Instead, </w:t>
      </w:r>
      <w:r w:rsidRPr="002748B4">
        <w:rPr>
          <w:rStyle w:val="StyleUnderline"/>
        </w:rPr>
        <w:t>analysts should focus on the nature of the military risks in the Arctic, the role of allies and partners, and economic interests in a broader geopolitical context rather than comparing specific capabilities</w:t>
      </w:r>
      <w:r w:rsidRPr="00FC782B">
        <w:rPr>
          <w:sz w:val="14"/>
        </w:rPr>
        <w:t>. Doing so is important to avoid mischaracterizing the scope of the danger or emphasizing the wrong types of solutions.</w:t>
      </w:r>
    </w:p>
    <w:p w14:paraId="05DD6301" w14:textId="77777777" w:rsidR="0069192F" w:rsidRPr="00FC782B" w:rsidRDefault="0069192F" w:rsidP="0069192F">
      <w:pPr>
        <w:rPr>
          <w:sz w:val="14"/>
        </w:rPr>
      </w:pPr>
      <w:r w:rsidRPr="00FC782B">
        <w:rPr>
          <w:sz w:val="14"/>
        </w:rPr>
        <w:t>The Icebreaker Fleets</w:t>
      </w:r>
    </w:p>
    <w:p w14:paraId="192BD4D0" w14:textId="77777777" w:rsidR="0069192F" w:rsidRPr="00FC782B" w:rsidRDefault="0069192F" w:rsidP="0069192F">
      <w:pPr>
        <w:rPr>
          <w:sz w:val="14"/>
        </w:rPr>
      </w:pPr>
      <w:r w:rsidRPr="00FC782B">
        <w:rPr>
          <w:sz w:val="14"/>
        </w:rPr>
        <w:t>If relative icebreaker counts are the right way to measure competition in the Arctic, then the United States is in trouble. Russia possesses more than 40 icebreakers and plans to build more, with a goal of 13 heavy-duty icebreakers in operation by 2035. China recently acquired its second, and first domestically built, icebreaker and has aspirations for a nuclear-powered variant. By contrast, the United States has one aged heavy icebreaker and one medium version in operation. While there are plans to build six more (including three heavy icebreakers at an estimated total cost of $2.6–2.95 billion), funding is largely limited to the first one and it will not be available until 2023 or 2024. Unlike past fears that the United States was on the wrong side of a bomber gap, missile gap, or the dreaded mine-shaft gap, an icebreaker gap does indeed exist.</w:t>
      </w:r>
    </w:p>
    <w:p w14:paraId="418FF2EC" w14:textId="77777777" w:rsidR="0069192F" w:rsidRPr="00FC782B" w:rsidRDefault="0069192F" w:rsidP="0069192F">
      <w:pPr>
        <w:rPr>
          <w:sz w:val="14"/>
        </w:rPr>
      </w:pPr>
      <w:r w:rsidRPr="00FC782B">
        <w:rPr>
          <w:sz w:val="14"/>
        </w:rPr>
        <w:t>Most analysts who warn about the gap distinguish the Coast Guard’s role — which operates U.S. icebreakers and is part of the Department of Homeland Security in peacetime —from the Department of Defense mission set. Yet placing the icebreaker discussion alongside threats from Russia and China makes an implicit or explicit connection between icebreakers and U.S. military vulnerability.</w:t>
      </w:r>
    </w:p>
    <w:p w14:paraId="4A672CE3" w14:textId="77777777" w:rsidR="0069192F" w:rsidRPr="00FC782B" w:rsidRDefault="0069192F" w:rsidP="0069192F">
      <w:pPr>
        <w:rPr>
          <w:sz w:val="14"/>
        </w:rPr>
      </w:pPr>
      <w:r w:rsidRPr="00FC782B">
        <w:rPr>
          <w:sz w:val="14"/>
        </w:rPr>
        <w:t>The Consequences of an Icebreaker Gap</w:t>
      </w:r>
    </w:p>
    <w:p w14:paraId="7331E28B" w14:textId="77777777" w:rsidR="0069192F" w:rsidRPr="002748B4" w:rsidRDefault="0069192F" w:rsidP="0069192F">
      <w:pPr>
        <w:rPr>
          <w:u w:val="single"/>
        </w:rPr>
      </w:pPr>
      <w:r w:rsidRPr="002748B4">
        <w:rPr>
          <w:rStyle w:val="StyleUnderline"/>
        </w:rPr>
        <w:t>Thankfully for Washington, the consequences of this icebreaker gap for U.S. defense are often misunderstood or overstated</w:t>
      </w:r>
      <w:r w:rsidRPr="00FC782B">
        <w:rPr>
          <w:sz w:val="14"/>
        </w:rPr>
        <w:t xml:space="preserve">. First, many of the specific </w:t>
      </w:r>
      <w:r w:rsidRPr="002748B4">
        <w:rPr>
          <w:rStyle w:val="StyleUnderline"/>
        </w:rPr>
        <w:t>military challenges that China or Russia might pose in the Arctic are independent of icebreakers</w:t>
      </w:r>
      <w:r w:rsidRPr="00FC782B">
        <w:rPr>
          <w:sz w:val="14"/>
        </w:rPr>
        <w:t xml:space="preserve"> and best dealt with in other ways. </w:t>
      </w:r>
      <w:r w:rsidRPr="002748B4">
        <w:rPr>
          <w:rStyle w:val="StyleUnderline"/>
        </w:rPr>
        <w:t>These include denying the United States access to the region, missile strikes against the homeland, the ability to move forces from the homeland, and demonstrating U.S. strength against challenges.</w:t>
      </w:r>
    </w:p>
    <w:p w14:paraId="5BCCE5C8" w14:textId="77777777" w:rsidR="0069192F" w:rsidRPr="002748B4" w:rsidRDefault="0069192F" w:rsidP="0069192F">
      <w:pPr>
        <w:rPr>
          <w:u w:val="single"/>
        </w:rPr>
      </w:pPr>
      <w:r w:rsidRPr="00FC782B">
        <w:rPr>
          <w:sz w:val="14"/>
        </w:rPr>
        <w:t xml:space="preserve">It is </w:t>
      </w:r>
      <w:r w:rsidRPr="002748B4">
        <w:rPr>
          <w:rStyle w:val="StyleUnderline"/>
        </w:rPr>
        <w:t>not clear how Russia or China would leverage icebreakers to exclude the United States</w:t>
      </w:r>
      <w:r w:rsidRPr="00FC782B">
        <w:rPr>
          <w:sz w:val="14"/>
        </w:rPr>
        <w:t xml:space="preserve"> from the region, </w:t>
      </w:r>
      <w:r w:rsidRPr="002748B4">
        <w:rPr>
          <w:rStyle w:val="StyleUnderline"/>
        </w:rPr>
        <w:t>or how the United States would utilize icebreakers to overcome such attempts</w:t>
      </w:r>
      <w:r w:rsidRPr="00FC782B">
        <w:rPr>
          <w:sz w:val="14"/>
        </w:rPr>
        <w:t xml:space="preserve">. Take </w:t>
      </w:r>
      <w:r w:rsidRPr="002748B4">
        <w:rPr>
          <w:rStyle w:val="StyleUnderline"/>
        </w:rPr>
        <w:t xml:space="preserve">the concern of </w:t>
      </w:r>
      <w:r w:rsidRPr="00E1534B">
        <w:rPr>
          <w:rStyle w:val="StyleUnderline"/>
          <w:highlight w:val="cyan"/>
        </w:rPr>
        <w:t>Russia</w:t>
      </w:r>
      <w:r w:rsidRPr="002748B4">
        <w:rPr>
          <w:rStyle w:val="StyleUnderline"/>
        </w:rPr>
        <w:t xml:space="preserve"> </w:t>
      </w:r>
      <w:r w:rsidRPr="00E1534B">
        <w:rPr>
          <w:rStyle w:val="StyleUnderline"/>
          <w:highlight w:val="cyan"/>
        </w:rPr>
        <w:t>denying</w:t>
      </w:r>
      <w:r w:rsidRPr="002748B4">
        <w:rPr>
          <w:rStyle w:val="StyleUnderline"/>
        </w:rPr>
        <w:t xml:space="preserve"> </w:t>
      </w:r>
      <w:r w:rsidRPr="00E1534B">
        <w:rPr>
          <w:rStyle w:val="StyleUnderline"/>
          <w:highlight w:val="cyan"/>
        </w:rPr>
        <w:t>access</w:t>
      </w:r>
      <w:r w:rsidRPr="002748B4">
        <w:rPr>
          <w:rStyle w:val="StyleUnderline"/>
        </w:rPr>
        <w:t xml:space="preserve"> </w:t>
      </w:r>
      <w:r w:rsidRPr="00E1534B">
        <w:rPr>
          <w:rStyle w:val="StyleUnderline"/>
          <w:highlight w:val="cyan"/>
        </w:rPr>
        <w:t>along the</w:t>
      </w:r>
      <w:r w:rsidRPr="002748B4">
        <w:rPr>
          <w:rStyle w:val="StyleUnderline"/>
        </w:rPr>
        <w:t xml:space="preserve"> </w:t>
      </w:r>
      <w:r w:rsidRPr="00E1534B">
        <w:rPr>
          <w:rStyle w:val="StyleUnderline"/>
          <w:highlight w:val="cyan"/>
        </w:rPr>
        <w:t>N</w:t>
      </w:r>
      <w:r w:rsidRPr="002748B4">
        <w:rPr>
          <w:rStyle w:val="StyleUnderline"/>
        </w:rPr>
        <w:t xml:space="preserve">orthern </w:t>
      </w:r>
      <w:r w:rsidRPr="00E1534B">
        <w:rPr>
          <w:rStyle w:val="StyleUnderline"/>
          <w:highlight w:val="cyan"/>
        </w:rPr>
        <w:t>S</w:t>
      </w:r>
      <w:r w:rsidRPr="002748B4">
        <w:rPr>
          <w:rStyle w:val="StyleUnderline"/>
        </w:rPr>
        <w:t xml:space="preserve">ea </w:t>
      </w:r>
      <w:r w:rsidRPr="00E1534B">
        <w:rPr>
          <w:rStyle w:val="StyleUnderline"/>
          <w:highlight w:val="cyan"/>
        </w:rPr>
        <w:t>R</w:t>
      </w:r>
      <w:r w:rsidRPr="002748B4">
        <w:rPr>
          <w:rStyle w:val="StyleUnderline"/>
        </w:rPr>
        <w:t>oute</w:t>
      </w:r>
      <w:r w:rsidRPr="00FC782B">
        <w:rPr>
          <w:sz w:val="14"/>
        </w:rPr>
        <w:t xml:space="preserve"> (setting aside the limited trans-Arctic shipping to date and modest future projections). The </w:t>
      </w:r>
      <w:r w:rsidRPr="002748B4">
        <w:rPr>
          <w:rStyle w:val="StyleUnderline"/>
        </w:rPr>
        <w:t xml:space="preserve">Russian ability to do this </w:t>
      </w:r>
      <w:r w:rsidRPr="00E1534B">
        <w:rPr>
          <w:rStyle w:val="StyleUnderline"/>
          <w:highlight w:val="cyan"/>
        </w:rPr>
        <w:t>stems</w:t>
      </w:r>
      <w:r w:rsidRPr="002748B4">
        <w:rPr>
          <w:rStyle w:val="StyleUnderline"/>
        </w:rPr>
        <w:t xml:space="preserve"> primarily </w:t>
      </w:r>
      <w:r w:rsidRPr="00E1534B">
        <w:rPr>
          <w:rStyle w:val="StyleUnderline"/>
          <w:highlight w:val="cyan"/>
        </w:rPr>
        <w:t>from</w:t>
      </w:r>
      <w:r w:rsidRPr="002748B4">
        <w:rPr>
          <w:rStyle w:val="StyleUnderline"/>
        </w:rPr>
        <w:t xml:space="preserve"> their growing </w:t>
      </w:r>
      <w:r w:rsidRPr="00E1534B">
        <w:rPr>
          <w:rStyle w:val="StyleUnderline"/>
          <w:highlight w:val="cyan"/>
        </w:rPr>
        <w:t>missile, air, and surveillance capabilities</w:t>
      </w:r>
      <w:r w:rsidRPr="00FC782B">
        <w:rPr>
          <w:sz w:val="14"/>
        </w:rPr>
        <w:t xml:space="preserve"> deployed within their own territory. As Mathieu Boulègue observes, the Russian Northern Fleet will likely be able to perform some sea denial missions “at a limited operational tempo.” Yet “the majority of its assets are not Arctic-specific, operating beyond the region and in other strategic directions</w:t>
      </w:r>
      <w:r w:rsidRPr="002748B4">
        <w:rPr>
          <w:rStyle w:val="StyleUnderline"/>
        </w:rPr>
        <w:t xml:space="preserve">.” </w:t>
      </w:r>
      <w:r w:rsidRPr="00E1534B">
        <w:rPr>
          <w:rStyle w:val="StyleUnderline"/>
          <w:highlight w:val="cyan"/>
        </w:rPr>
        <w:t>Increasing</w:t>
      </w:r>
      <w:r w:rsidRPr="002748B4">
        <w:rPr>
          <w:rStyle w:val="StyleUnderline"/>
        </w:rPr>
        <w:t xml:space="preserve"> the numbers of U.S. </w:t>
      </w:r>
      <w:r w:rsidRPr="00E1534B">
        <w:rPr>
          <w:rStyle w:val="StyleUnderline"/>
          <w:highlight w:val="cyan"/>
        </w:rPr>
        <w:t>icebreakers would not overcome</w:t>
      </w:r>
      <w:r w:rsidRPr="002748B4">
        <w:rPr>
          <w:rStyle w:val="StyleUnderline"/>
        </w:rPr>
        <w:t xml:space="preserve"> the Russian shore-based area-denial challenge. </w:t>
      </w:r>
      <w:r w:rsidRPr="00FC782B">
        <w:rPr>
          <w:sz w:val="14"/>
        </w:rPr>
        <w:t xml:space="preserve">In the event of a crisis, </w:t>
      </w:r>
      <w:r w:rsidRPr="00E1534B">
        <w:rPr>
          <w:rStyle w:val="StyleUnderline"/>
          <w:highlight w:val="cyan"/>
        </w:rPr>
        <w:t>naval</w:t>
      </w:r>
      <w:r w:rsidRPr="002748B4">
        <w:rPr>
          <w:rStyle w:val="StyleUnderline"/>
        </w:rPr>
        <w:t xml:space="preserve"> surface </w:t>
      </w:r>
      <w:r w:rsidRPr="00E1534B">
        <w:rPr>
          <w:rStyle w:val="StyleUnderline"/>
          <w:highlight w:val="cyan"/>
        </w:rPr>
        <w:t>vessels</w:t>
      </w:r>
      <w:r w:rsidRPr="002748B4">
        <w:rPr>
          <w:rStyle w:val="StyleUnderline"/>
        </w:rPr>
        <w:t xml:space="preserve"> operating </w:t>
      </w:r>
      <w:r w:rsidRPr="00E1534B">
        <w:rPr>
          <w:rStyle w:val="StyleUnderline"/>
          <w:highlight w:val="cyan"/>
        </w:rPr>
        <w:t>behind slow</w:t>
      </w:r>
      <w:r w:rsidRPr="002748B4">
        <w:rPr>
          <w:rStyle w:val="StyleUnderline"/>
        </w:rPr>
        <w:t xml:space="preserve">-moving </w:t>
      </w:r>
      <w:r w:rsidRPr="00E1534B">
        <w:rPr>
          <w:rStyle w:val="StyleUnderline"/>
          <w:highlight w:val="cyan"/>
        </w:rPr>
        <w:t>icebreakers would be</w:t>
      </w:r>
      <w:r w:rsidRPr="002748B4">
        <w:rPr>
          <w:rStyle w:val="StyleUnderline"/>
        </w:rPr>
        <w:t>, Andreas Kuersten notes, “</w:t>
      </w:r>
      <w:r w:rsidRPr="00E1534B">
        <w:rPr>
          <w:rStyle w:val="StyleUnderline"/>
          <w:highlight w:val="cyan"/>
        </w:rPr>
        <w:t xml:space="preserve">sitting </w:t>
      </w:r>
      <w:r w:rsidRPr="00E1534B">
        <w:rPr>
          <w:rStyle w:val="Emphasis"/>
          <w:highlight w:val="cyan"/>
        </w:rPr>
        <w:t>ducks</w:t>
      </w:r>
      <w:r w:rsidRPr="002748B4">
        <w:rPr>
          <w:rStyle w:val="StyleUnderline"/>
        </w:rPr>
        <w:t xml:space="preserve"> for aerial, undersea, and shore-based enemy forces.”</w:t>
      </w:r>
    </w:p>
    <w:p w14:paraId="5E980A16" w14:textId="77777777" w:rsidR="0069192F" w:rsidRPr="002748B4" w:rsidRDefault="0069192F" w:rsidP="0069192F">
      <w:pPr>
        <w:rPr>
          <w:u w:val="single"/>
        </w:rPr>
      </w:pPr>
      <w:r w:rsidRPr="002748B4">
        <w:rPr>
          <w:rStyle w:val="StyleUnderline"/>
        </w:rPr>
        <w:t>Icebreakers would play a marginal role in countering other military challenges</w:t>
      </w:r>
      <w:r w:rsidRPr="00FC782B">
        <w:rPr>
          <w:sz w:val="14"/>
        </w:rPr>
        <w:t xml:space="preserve"> to the United States emerging from the region. </w:t>
      </w:r>
      <w:r w:rsidRPr="00E1534B">
        <w:rPr>
          <w:rStyle w:val="StyleUnderline"/>
          <w:highlight w:val="cyan"/>
        </w:rPr>
        <w:t>Missiles fired from</w:t>
      </w:r>
      <w:r w:rsidRPr="002748B4">
        <w:rPr>
          <w:rStyle w:val="StyleUnderline"/>
        </w:rPr>
        <w:t xml:space="preserve"> the </w:t>
      </w:r>
      <w:r w:rsidRPr="00E1534B">
        <w:rPr>
          <w:rStyle w:val="StyleUnderline"/>
          <w:highlight w:val="cyan"/>
        </w:rPr>
        <w:t>Russia</w:t>
      </w:r>
      <w:r w:rsidRPr="002748B4">
        <w:rPr>
          <w:rStyle w:val="StyleUnderline"/>
        </w:rPr>
        <w:t xml:space="preserve">n Arctic toward the United States would </w:t>
      </w:r>
      <w:r w:rsidRPr="00E1534B">
        <w:rPr>
          <w:rStyle w:val="StyleUnderline"/>
          <w:highlight w:val="cyan"/>
        </w:rPr>
        <w:t>traverse over the Arctic</w:t>
      </w:r>
      <w:r w:rsidRPr="002748B4">
        <w:rPr>
          <w:rStyle w:val="StyleUnderline"/>
        </w:rPr>
        <w:t xml:space="preserve">. The status of what the DoD terms the “aging North Warning System” is a greater concern from this </w:t>
      </w:r>
      <w:r w:rsidRPr="002748B4">
        <w:rPr>
          <w:rStyle w:val="StyleUnderline"/>
        </w:rPr>
        <w:lastRenderedPageBreak/>
        <w:t>perspective than a lack of icebreakers.</w:t>
      </w:r>
      <w:r w:rsidRPr="00FC782B">
        <w:rPr>
          <w:sz w:val="14"/>
        </w:rPr>
        <w:t xml:space="preserve"> Similarly, </w:t>
      </w:r>
      <w:r w:rsidRPr="002748B4">
        <w:rPr>
          <w:rStyle w:val="StyleUnderline"/>
        </w:rPr>
        <w:t>while Russia’s icebreakers are important for its Northern Fleet’s ability to operate in and through the Arctic, the number of U.S. icebreakers has little bearing on this.</w:t>
      </w:r>
      <w:r w:rsidRPr="00FC782B">
        <w:rPr>
          <w:sz w:val="14"/>
        </w:rPr>
        <w:t xml:space="preserve"> Addressing Russia’s ability to project power into the North Atlantic, the DoD Arctic strategy focuses on other capabilities. These include </w:t>
      </w:r>
      <w:r w:rsidRPr="002748B4">
        <w:rPr>
          <w:rStyle w:val="StyleUnderline"/>
        </w:rPr>
        <w:t>cooperation with Great Britain and Norway on P-8 patrols, NATO air policing missions from Iceland, and a recognition that establishment of Joint Force Command Norfolk helps to protect the North Atlantic sea lines of communication to Europe.</w:t>
      </w:r>
    </w:p>
    <w:p w14:paraId="09C7E56E" w14:textId="77777777" w:rsidR="0069192F" w:rsidRPr="008754DE" w:rsidRDefault="0069192F" w:rsidP="0069192F">
      <w:pPr>
        <w:rPr>
          <w:u w:val="single"/>
        </w:rPr>
      </w:pPr>
      <w:r w:rsidRPr="00E1534B">
        <w:rPr>
          <w:rStyle w:val="StyleUnderline"/>
          <w:highlight w:val="cyan"/>
        </w:rPr>
        <w:t>Nuclear weapons</w:t>
      </w:r>
      <w:r w:rsidRPr="002748B4">
        <w:rPr>
          <w:rStyle w:val="StyleUnderline"/>
        </w:rPr>
        <w:t xml:space="preserve"> remain a perennial problem, but their </w:t>
      </w:r>
      <w:r w:rsidRPr="00E1534B">
        <w:rPr>
          <w:rStyle w:val="StyleUnderline"/>
          <w:highlight w:val="cyan"/>
        </w:rPr>
        <w:t xml:space="preserve">strategic value is </w:t>
      </w:r>
      <w:r w:rsidRPr="00E1534B">
        <w:rPr>
          <w:rStyle w:val="Emphasis"/>
          <w:highlight w:val="cyan"/>
        </w:rPr>
        <w:t>little</w:t>
      </w:r>
      <w:r w:rsidRPr="00E1534B">
        <w:rPr>
          <w:rStyle w:val="StyleUnderline"/>
          <w:highlight w:val="cyan"/>
        </w:rPr>
        <w:t xml:space="preserve"> affected by</w:t>
      </w:r>
      <w:r w:rsidRPr="002748B4">
        <w:rPr>
          <w:rStyle w:val="StyleUnderline"/>
        </w:rPr>
        <w:t xml:space="preserve"> the relative number of </w:t>
      </w:r>
      <w:r w:rsidRPr="00E1534B">
        <w:rPr>
          <w:rStyle w:val="StyleUnderline"/>
          <w:highlight w:val="cyan"/>
        </w:rPr>
        <w:t>icebreakers</w:t>
      </w:r>
      <w:r w:rsidRPr="00FC782B">
        <w:rPr>
          <w:sz w:val="14"/>
        </w:rPr>
        <w:t xml:space="preserve">. The 2019 DoD annual report on China worries that Chinese civilian research — presumably some of which would be undertaken by icebreakers — could support efforts to deploy “submarines to the region as a deterrent against nuclear attacks.” Turning to Russia, the bulk of its naval nuclear deterrent capability is based in the Kola Peninsula. Much of Russia’s military activity in the Arctic is dedicated to defending this capability. As Austin Long and Brendan Green show, during the Cold War the United States relied on a combination of sensors, information processing, submarines, and other anti-submarine warfare assets to track Soviet nuclear-powered submarines armed with ballistic missiles (SSBNs). To be sure, technology has not stood still. Yet tracking Russian and Chinese SSBNs in or in transit to the Arctic today would involve a variety of U.S. capabilities beyond or already with access to the Arctic. If anything, diminishing sea ice might undermine the ability of SSBNs to remain hidden. </w:t>
      </w:r>
      <w:r w:rsidRPr="002748B4">
        <w:rPr>
          <w:rStyle w:val="StyleUnderline"/>
        </w:rPr>
        <w:t>More generally, the U.S. has relied on its nuclear arsenal for decades to deter nuclear threats. It is unclear why Russia or China possessing more icebreakers would undermine that deterrent.</w:t>
      </w:r>
    </w:p>
    <w:p w14:paraId="54B974F7" w14:textId="77777777" w:rsidR="0069192F" w:rsidRPr="00FC782B" w:rsidRDefault="0069192F" w:rsidP="0069192F">
      <w:pPr>
        <w:rPr>
          <w:sz w:val="14"/>
        </w:rPr>
      </w:pPr>
      <w:r w:rsidRPr="00FC782B">
        <w:rPr>
          <w:sz w:val="14"/>
        </w:rPr>
        <w:t>Others have argued that U.S. icebreakers are necessary to signal resolve. For instance, Sabrina Shankman reports that more than a dozen polar and military experts concluded that “if a rival state decided to encroach on the U.S. exclusive economic zone . . . or step up a military show of force,” then the “presence — or absence — of an icebreaker could . . . be a telling message of strength or weakness.” Presumably, though, a U.S. ability to respond with more lethal subsurface or aerial assets would constitute a telling message.</w:t>
      </w:r>
    </w:p>
    <w:p w14:paraId="69C916EC" w14:textId="77777777" w:rsidR="0069192F" w:rsidRPr="00FC782B" w:rsidRDefault="0069192F" w:rsidP="0069192F">
      <w:pPr>
        <w:rPr>
          <w:sz w:val="14"/>
        </w:rPr>
      </w:pPr>
      <w:r w:rsidRPr="00FC782B">
        <w:rPr>
          <w:sz w:val="14"/>
        </w:rPr>
        <w:t>Second, the implications of relative numbers of icebreakers look different when considering the vastly different Arctic contexts, particularly for the United States and Russia. According to the Arctic Institute, Russia has roughly 24,140 kilometers of coastline and two million inhabitants in the Arctic. The Economist highlighted that, all told, Russia has “at least half of the Arctic in terms of area, coastline, population and probably mineral wealth.” The Russian economy depends heavily on oil and natural gas, including from the Arctic, for its federal budget and exports. As noted, a sizeable portion of Russia’s strategic nuclear deterrent is based in the Arctic. Russian interests dictate a large number of icebreakers. By comparison, the United States has roughly 4,057 kilometers (2,521 miles) of Arctic shoreline and approximately 68,000 people living in the Alaskan Arctic. Oil and gas extraction, even when including the non-Artic portion, makes up a very small percentage of the U.S. economy. The U.S. nuclear triad is not dependent upon basing or SSBN patrols in the Arctic.</w:t>
      </w:r>
    </w:p>
    <w:p w14:paraId="62814ADA" w14:textId="77777777" w:rsidR="0069192F" w:rsidRPr="00FC782B" w:rsidRDefault="0069192F" w:rsidP="0069192F">
      <w:pPr>
        <w:rPr>
          <w:sz w:val="14"/>
        </w:rPr>
      </w:pPr>
      <w:r w:rsidRPr="00FC782B">
        <w:rPr>
          <w:sz w:val="14"/>
        </w:rPr>
        <w:t xml:space="preserve">A third problem with </w:t>
      </w:r>
      <w:r w:rsidRPr="00E1534B">
        <w:rPr>
          <w:rStyle w:val="StyleUnderline"/>
          <w:highlight w:val="cyan"/>
        </w:rPr>
        <w:t>focusing</w:t>
      </w:r>
      <w:r w:rsidRPr="002748B4">
        <w:rPr>
          <w:rStyle w:val="StyleUnderline"/>
        </w:rPr>
        <w:t xml:space="preserve"> solely </w:t>
      </w:r>
      <w:r w:rsidRPr="00E1534B">
        <w:rPr>
          <w:rStyle w:val="StyleUnderline"/>
          <w:highlight w:val="cyan"/>
        </w:rPr>
        <w:t>on counts of U.S. capabilities</w:t>
      </w:r>
      <w:r w:rsidRPr="002748B4">
        <w:rPr>
          <w:rStyle w:val="StyleUnderline"/>
        </w:rPr>
        <w:t xml:space="preserve"> is that it </w:t>
      </w:r>
      <w:r w:rsidRPr="00E1534B">
        <w:rPr>
          <w:rStyle w:val="StyleUnderline"/>
          <w:highlight w:val="cyan"/>
        </w:rPr>
        <w:t>ignores</w:t>
      </w:r>
      <w:r w:rsidRPr="002748B4">
        <w:rPr>
          <w:rStyle w:val="StyleUnderline"/>
        </w:rPr>
        <w:t xml:space="preserve"> the role of U.S. </w:t>
      </w:r>
      <w:r w:rsidRPr="00E1534B">
        <w:rPr>
          <w:rStyle w:val="StyleUnderline"/>
          <w:highlight w:val="cyan"/>
        </w:rPr>
        <w:t>allies</w:t>
      </w:r>
      <w:r w:rsidRPr="002748B4">
        <w:rPr>
          <w:rStyle w:val="StyleUnderline"/>
        </w:rPr>
        <w:t xml:space="preserve"> and partners.</w:t>
      </w:r>
      <w:r w:rsidRPr="00FC782B">
        <w:rPr>
          <w:sz w:val="14"/>
        </w:rPr>
        <w:t xml:space="preserve"> Seven </w:t>
      </w:r>
      <w:r w:rsidRPr="008754DE">
        <w:rPr>
          <w:rStyle w:val="StyleUnderline"/>
        </w:rPr>
        <w:t xml:space="preserve">of the eight </w:t>
      </w:r>
      <w:r w:rsidRPr="00E1534B">
        <w:rPr>
          <w:rStyle w:val="StyleUnderline"/>
          <w:highlight w:val="cyan"/>
        </w:rPr>
        <w:t>Arctic nations</w:t>
      </w:r>
      <w:r w:rsidRPr="008754DE">
        <w:rPr>
          <w:rStyle w:val="StyleUnderline"/>
        </w:rPr>
        <w:t xml:space="preserve"> are either NATO allies or NATO enhanced opportunities partners (</w:t>
      </w:r>
      <w:r w:rsidRPr="00E1534B">
        <w:rPr>
          <w:rStyle w:val="StyleUnderline"/>
          <w:highlight w:val="cyan"/>
        </w:rPr>
        <w:t>six</w:t>
      </w:r>
      <w:r w:rsidRPr="008754DE">
        <w:rPr>
          <w:rStyle w:val="StyleUnderline"/>
        </w:rPr>
        <w:t xml:space="preserve"> of which </w:t>
      </w:r>
      <w:r w:rsidRPr="00E1534B">
        <w:rPr>
          <w:rStyle w:val="StyleUnderline"/>
          <w:highlight w:val="cyan"/>
        </w:rPr>
        <w:t>have</w:t>
      </w:r>
      <w:r w:rsidRPr="008754DE">
        <w:rPr>
          <w:rStyle w:val="StyleUnderline"/>
        </w:rPr>
        <w:t xml:space="preserve"> some icebreaking </w:t>
      </w:r>
      <w:r w:rsidRPr="00E1534B">
        <w:rPr>
          <w:rStyle w:val="StyleUnderline"/>
          <w:highlight w:val="cyan"/>
        </w:rPr>
        <w:t>capacity</w:t>
      </w:r>
      <w:r w:rsidRPr="00FC782B">
        <w:rPr>
          <w:sz w:val="14"/>
        </w:rPr>
        <w:t>). Non-Arctic allies, such as the United Kingdom, have interests and assets relevant to the region as well. These states’ capabilities and geographic locations shape the Arctic security environment. For example</w:t>
      </w:r>
      <w:r w:rsidRPr="008754DE">
        <w:rPr>
          <w:rStyle w:val="StyleUnderline"/>
        </w:rPr>
        <w:t>, Canada currently operates two heavy and four medium icebreakers</w:t>
      </w:r>
      <w:r w:rsidRPr="00FC782B">
        <w:rPr>
          <w:sz w:val="14"/>
        </w:rPr>
        <w:t xml:space="preserve"> and the Norwegian Armed Forces’ Joint Headquarters is located in the Arctic. Rebecca Pincus explains how, “carefully calibrated,” the “NATO-Russia Council could be a useful forum for dialogue on security topics in the Arctic.” The contribution of specific allies and partners will no doubt be more relevant to some problems than others. Even if they are not able to directly contribute to a particular issue, allies and partners can free up U.S. time and resources to focus elsewhere. They can also help improve situational awareness and manage tensions more broadly to minimize dangers and create opportunities in and near the North American and European Arctic.</w:t>
      </w:r>
    </w:p>
    <w:p w14:paraId="15217559" w14:textId="77777777" w:rsidR="0069192F" w:rsidRDefault="0069192F" w:rsidP="0069192F"/>
    <w:p w14:paraId="3F9F9D3E" w14:textId="50BDD7AF" w:rsidR="0069192F" w:rsidRDefault="00183B5A" w:rsidP="0069192F">
      <w:pPr>
        <w:pStyle w:val="Heading3"/>
      </w:pPr>
      <w:r>
        <w:lastRenderedPageBreak/>
        <w:t>2NC---Icebreakers not key</w:t>
      </w:r>
    </w:p>
    <w:p w14:paraId="6960190E" w14:textId="77777777" w:rsidR="0069192F" w:rsidRDefault="0069192F" w:rsidP="0069192F"/>
    <w:p w14:paraId="26AE1D82" w14:textId="77777777" w:rsidR="0069192F" w:rsidRPr="00A56DDD" w:rsidRDefault="0069192F" w:rsidP="0069192F">
      <w:pPr>
        <w:pStyle w:val="Heading4"/>
      </w:pPr>
      <w:r>
        <w:t>Utilizing existing resources is better to solve heg</w:t>
      </w:r>
    </w:p>
    <w:p w14:paraId="00AEBB87" w14:textId="77777777" w:rsidR="0069192F" w:rsidRPr="00391C07" w:rsidRDefault="0069192F" w:rsidP="0069192F">
      <w:r>
        <w:t xml:space="preserve">Adrienne </w:t>
      </w:r>
      <w:r>
        <w:rPr>
          <w:rStyle w:val="Style13ptBold"/>
        </w:rPr>
        <w:t xml:space="preserve">Hopper </w:t>
      </w:r>
      <w:r w:rsidRPr="00165B14">
        <w:rPr>
          <w:rStyle w:val="Heading4Char"/>
        </w:rPr>
        <w:t>and</w:t>
      </w:r>
      <w:r w:rsidRPr="00F84BE9">
        <w:t xml:space="preserve"> Ryan </w:t>
      </w:r>
      <w:r>
        <w:rPr>
          <w:rStyle w:val="Style13ptBold"/>
        </w:rPr>
        <w:t>Burke</w:t>
      </w:r>
      <w:r w:rsidRPr="002F62B8">
        <w:rPr>
          <w:rStyle w:val="Style13ptBold"/>
        </w:rPr>
        <w:t xml:space="preserve"> </w:t>
      </w:r>
      <w:r>
        <w:rPr>
          <w:rStyle w:val="Style13ptBold"/>
        </w:rPr>
        <w:t>22</w:t>
      </w:r>
      <w:r>
        <w:t xml:space="preserve">, </w:t>
      </w:r>
      <w:r w:rsidRPr="00B8090F">
        <w:t>Adrienne Hopper is a NOAA Corps officer with multiple sea tours sailing the Gulf of Mexico, Caribbean, South Pacific, and Arctic Ocean. After serving as the executive officer aboard the NOAA Ship Nancy Foster, she completed a master in public administration at the Harvard Kennedy School; Dr. Ryan Burke is a professor of Military and Strategic Studies at the US Air Force Academy, codirector of Project 6633 at the Modern War Institute, and an affiliate faculty member at the University of Alaska’s Center for Arctic Security and Resilience, 6/22/22, “Bridging the Gap: How the United States Can Immediately Address its Arctic Capability Limitations,” https://mwi.westpoint.edu/bridging-the-gap-how-the-united-states-can-immediately-address-its-arctic-capability-limitations/, Troh</w:t>
      </w:r>
      <w:r w:rsidRPr="00391C07">
        <w:t xml:space="preserve"> </w:t>
      </w:r>
    </w:p>
    <w:p w14:paraId="4A5CDF77" w14:textId="77777777" w:rsidR="0069192F" w:rsidRPr="00B54A66" w:rsidRDefault="0069192F" w:rsidP="0069192F">
      <w:pPr>
        <w:rPr>
          <w:sz w:val="16"/>
        </w:rPr>
      </w:pPr>
      <w:r w:rsidRPr="00B54A66">
        <w:rPr>
          <w:sz w:val="16"/>
        </w:rPr>
        <w:t>Russia’s 2022 invasion of Ukraine is the latest punctuation in Putin’s pattern of bellicosity. US strategists and policymakers cannot afford to overlook what Russia’s hubris may mean for North America’s future national security. This is not to say that Russia will soon add Alaska to its list of invasion targets. It is to say, however, that Russia’s invasion of Ukraine highlights the fundamental truth that defending one’s homeland remains the chief priority of every sovereign nation on earth. The problem: the United States cannot reliably deter aggression or defend the homeland via its most vulnerable avenue of approach. To deter and defend, Washington needs to demonstrate commitment to and be visibly present in the Arctic. And being more present requires a different approach.</w:t>
      </w:r>
    </w:p>
    <w:p w14:paraId="67F5C5A0" w14:textId="77777777" w:rsidR="0069192F" w:rsidRPr="00B54A66" w:rsidRDefault="0069192F" w:rsidP="0069192F">
      <w:pPr>
        <w:rPr>
          <w:sz w:val="16"/>
        </w:rPr>
      </w:pPr>
      <w:r w:rsidRPr="00B54A66">
        <w:rPr>
          <w:sz w:val="16"/>
        </w:rPr>
        <w:t>Arctic Apathy Begets Arctic Action</w:t>
      </w:r>
    </w:p>
    <w:p w14:paraId="5AAB77EB" w14:textId="77777777" w:rsidR="0069192F" w:rsidRPr="00B54A66" w:rsidRDefault="0069192F" w:rsidP="0069192F">
      <w:pPr>
        <w:rPr>
          <w:sz w:val="16"/>
        </w:rPr>
      </w:pPr>
      <w:r w:rsidRPr="00B54A66">
        <w:rPr>
          <w:sz w:val="16"/>
        </w:rPr>
        <w:t>After the Cold War and the Soviet Union’s collapse, the over-the-Arctic threat eroded. With the</w:t>
      </w:r>
      <w:r w:rsidRPr="00FC782B">
        <w:rPr>
          <w:sz w:val="16"/>
        </w:rPr>
        <w:t xml:space="preserve"> </w:t>
      </w:r>
      <w:r w:rsidRPr="00B54A66">
        <w:rPr>
          <w:sz w:val="16"/>
        </w:rPr>
        <w:t>creation of the Arctic Council</w:t>
      </w:r>
      <w:r w:rsidRPr="00FC782B">
        <w:rPr>
          <w:sz w:val="16"/>
        </w:rPr>
        <w:t xml:space="preserve"> </w:t>
      </w:r>
      <w:r w:rsidRPr="00B54A66">
        <w:rPr>
          <w:sz w:val="16"/>
        </w:rPr>
        <w:t>in 1996 and the United States as the world’s only superpower of the time, the region’s importance waned as Washington became entrenched in conflicts elsewhere at the outset of the twenty-first century. After twenty years of sustained conflict in Iraq and Afghanistan, American influence and hegemony is no longer what it was, raising the stakes of Washington’s polar policy stagnation. A combination of strategic apathy and indecision has created a reactive security dynamic for the United States in the Arctic, where proactivity is deeply needed.</w:t>
      </w:r>
    </w:p>
    <w:p w14:paraId="7F2468AE" w14:textId="77777777" w:rsidR="0069192F" w:rsidRPr="00B54A66" w:rsidRDefault="0069192F" w:rsidP="0069192F">
      <w:pPr>
        <w:rPr>
          <w:rStyle w:val="AAAUNDERLINEKEYBOARD"/>
        </w:rPr>
      </w:pPr>
      <w:r w:rsidRPr="00B54A66">
        <w:rPr>
          <w:sz w:val="16"/>
        </w:rPr>
        <w:t>Post–Cold War American</w:t>
      </w:r>
      <w:r w:rsidRPr="00FC782B">
        <w:rPr>
          <w:sz w:val="16"/>
        </w:rPr>
        <w:t xml:space="preserve"> </w:t>
      </w:r>
      <w:r w:rsidRPr="00B54A66">
        <w:rPr>
          <w:sz w:val="16"/>
        </w:rPr>
        <w:t>Arctic apathy</w:t>
      </w:r>
      <w:r w:rsidRPr="00FC782B">
        <w:rPr>
          <w:sz w:val="16"/>
        </w:rPr>
        <w:t xml:space="preserve"> </w:t>
      </w:r>
      <w:r w:rsidRPr="00B54A66">
        <w:rPr>
          <w:sz w:val="16"/>
        </w:rPr>
        <w:t>created a regional dynamic where the United States lacks comparable Arctic capabilities to Russia and China, principally in the form of dedicated polar vessels capable of operating in Arctic ice. The so-called</w:t>
      </w:r>
      <w:r w:rsidRPr="00FC782B">
        <w:rPr>
          <w:sz w:val="16"/>
        </w:rPr>
        <w:t xml:space="preserve"> </w:t>
      </w:r>
      <w:r w:rsidRPr="00B54A66">
        <w:rPr>
          <w:sz w:val="16"/>
        </w:rPr>
        <w:t>icebreaker gap</w:t>
      </w:r>
      <w:r w:rsidRPr="00FC782B">
        <w:rPr>
          <w:sz w:val="16"/>
        </w:rPr>
        <w:t xml:space="preserve"> </w:t>
      </w:r>
      <w:r w:rsidRPr="00B54A66">
        <w:rPr>
          <w:sz w:val="16"/>
        </w:rPr>
        <w:t xml:space="preserve">is a microcosm of the bigger problem: the United States has a known shortfall in polar capabilities with insufficient plans to address it and meet the demands of future strategic competition. Unable to sustain Arctic surface power projection and demonstrate a visible regional commitment to strategic competitors, the US position will erode where Russia and China seek to exploit Washington’s absence. </w:t>
      </w:r>
      <w:r w:rsidRPr="00E1534B">
        <w:rPr>
          <w:rStyle w:val="AAAUNDERLINEKEYBOARD"/>
          <w:highlight w:val="cyan"/>
        </w:rPr>
        <w:t xml:space="preserve">The solution to </w:t>
      </w:r>
      <w:r w:rsidRPr="00E1534B">
        <w:rPr>
          <w:rStyle w:val="Emphasis"/>
          <w:highlight w:val="cyan"/>
        </w:rPr>
        <w:t>sustained</w:t>
      </w:r>
      <w:r w:rsidRPr="00E1534B">
        <w:rPr>
          <w:rStyle w:val="AAAUNDERLINEKEYBOARD"/>
          <w:highlight w:val="cyan"/>
        </w:rPr>
        <w:t xml:space="preserve"> US Arctic</w:t>
      </w:r>
      <w:r w:rsidRPr="00B54A66">
        <w:rPr>
          <w:rStyle w:val="AAAUNDERLINEKEYBOARD"/>
        </w:rPr>
        <w:t xml:space="preserve"> hard and soft </w:t>
      </w:r>
      <w:r w:rsidRPr="00E1534B">
        <w:rPr>
          <w:rStyle w:val="AAAUNDERLINEKEYBOARD"/>
          <w:highlight w:val="cyan"/>
        </w:rPr>
        <w:t>power projection</w:t>
      </w:r>
      <w:r w:rsidRPr="00B54A66">
        <w:rPr>
          <w:rStyle w:val="AAAUNDERLINEKEYBOARD"/>
        </w:rPr>
        <w:t>, presence, and influence</w:t>
      </w:r>
      <w:r w:rsidRPr="00B54A66">
        <w:rPr>
          <w:sz w:val="16"/>
        </w:rPr>
        <w:t>—at least in the near term—</w:t>
      </w:r>
      <w:r w:rsidRPr="00E1534B">
        <w:rPr>
          <w:rStyle w:val="AAAUNDERLINEKEYBOARD"/>
          <w:highlight w:val="cyan"/>
        </w:rPr>
        <w:t>is not in icebreaker construction</w:t>
      </w:r>
      <w:r w:rsidRPr="00B54A66">
        <w:rPr>
          <w:rStyle w:val="AAAUNDERLINEKEYBOARD"/>
        </w:rPr>
        <w:t>.</w:t>
      </w:r>
      <w:r w:rsidRPr="00B54A66">
        <w:rPr>
          <w:sz w:val="16"/>
        </w:rPr>
        <w:t xml:space="preserve"> Defense acquisition moves at glacial speeds</w:t>
      </w:r>
      <w:r w:rsidRPr="00B54A66">
        <w:rPr>
          <w:rStyle w:val="AAAUNDERLINEKEYBOARD"/>
        </w:rPr>
        <w:t>. It will be years before the United States meets the icebreaker target mandated in the</w:t>
      </w:r>
      <w:r w:rsidRPr="00844500">
        <w:rPr>
          <w:rStyle w:val="AAAUNDERLINEKEYBOARD"/>
        </w:rPr>
        <w:t xml:space="preserve"> </w:t>
      </w:r>
      <w:r w:rsidRPr="00B54A66">
        <w:rPr>
          <w:rStyle w:val="AAAUNDERLINEKEYBOARD"/>
        </w:rPr>
        <w:t xml:space="preserve">2021 National Defense Authorization Act. Rather, </w:t>
      </w:r>
      <w:r w:rsidRPr="00E1534B">
        <w:rPr>
          <w:rStyle w:val="AAAUNDERLINEKEYBOARD"/>
          <w:highlight w:val="cyan"/>
        </w:rPr>
        <w:t xml:space="preserve">the solution rests with </w:t>
      </w:r>
      <w:r w:rsidRPr="00B54A66">
        <w:rPr>
          <w:rStyle w:val="AAAUNDERLINEKEYBOARD"/>
        </w:rPr>
        <w:t xml:space="preserve">better </w:t>
      </w:r>
      <w:r w:rsidRPr="00E1534B">
        <w:rPr>
          <w:rStyle w:val="AAAUNDERLINEKEYBOARD"/>
          <w:highlight w:val="cyan"/>
        </w:rPr>
        <w:t xml:space="preserve">federal resource utilization of available assets to achieve a more </w:t>
      </w:r>
      <w:r w:rsidRPr="00E1534B">
        <w:rPr>
          <w:rStyle w:val="Emphasis"/>
          <w:highlight w:val="cyan"/>
        </w:rPr>
        <w:t>consistent</w:t>
      </w:r>
      <w:r w:rsidRPr="00E1534B">
        <w:rPr>
          <w:rStyle w:val="AAAUNDERLINEKEYBOARD"/>
          <w:highlight w:val="cyan"/>
        </w:rPr>
        <w:t xml:space="preserve"> Arctic presence.</w:t>
      </w:r>
    </w:p>
    <w:p w14:paraId="32D0D425" w14:textId="77777777" w:rsidR="0069192F" w:rsidRPr="00B54A66" w:rsidRDefault="0069192F" w:rsidP="0069192F">
      <w:pPr>
        <w:rPr>
          <w:sz w:val="16"/>
        </w:rPr>
      </w:pPr>
      <w:r w:rsidRPr="00B54A66">
        <w:rPr>
          <w:sz w:val="16"/>
        </w:rPr>
        <w:t>Polar Vessels, Then and Now</w:t>
      </w:r>
    </w:p>
    <w:p w14:paraId="10676FE1" w14:textId="77777777" w:rsidR="0069192F" w:rsidRPr="00B54A66" w:rsidRDefault="0069192F" w:rsidP="0069192F">
      <w:pPr>
        <w:rPr>
          <w:sz w:val="16"/>
        </w:rPr>
      </w:pPr>
      <w:r w:rsidRPr="00B54A66">
        <w:rPr>
          <w:sz w:val="16"/>
        </w:rPr>
        <w:t>The US Coast Guard’s</w:t>
      </w:r>
      <w:r w:rsidRPr="00FC782B">
        <w:rPr>
          <w:sz w:val="16"/>
        </w:rPr>
        <w:t xml:space="preserve"> </w:t>
      </w:r>
      <w:r w:rsidRPr="00B54A66">
        <w:rPr>
          <w:sz w:val="16"/>
        </w:rPr>
        <w:t>Polar Star</w:t>
      </w:r>
      <w:r w:rsidRPr="00FC782B">
        <w:rPr>
          <w:sz w:val="16"/>
        </w:rPr>
        <w:t xml:space="preserve"> </w:t>
      </w:r>
      <w:r w:rsidRPr="00B54A66">
        <w:rPr>
          <w:sz w:val="16"/>
        </w:rPr>
        <w:t>and</w:t>
      </w:r>
      <w:r w:rsidRPr="00FC782B">
        <w:rPr>
          <w:sz w:val="16"/>
        </w:rPr>
        <w:t xml:space="preserve"> </w:t>
      </w:r>
      <w:r w:rsidRPr="00B54A66">
        <w:rPr>
          <w:sz w:val="16"/>
        </w:rPr>
        <w:t>Polar Sea</w:t>
      </w:r>
      <w:r w:rsidRPr="00FC782B">
        <w:rPr>
          <w:sz w:val="16"/>
        </w:rPr>
        <w:t xml:space="preserve"> </w:t>
      </w:r>
      <w:r w:rsidRPr="00B54A66">
        <w:rPr>
          <w:sz w:val="16"/>
        </w:rPr>
        <w:t>were commissioned</w:t>
      </w:r>
      <w:r w:rsidRPr="00FC782B">
        <w:rPr>
          <w:sz w:val="16"/>
        </w:rPr>
        <w:t xml:space="preserve"> </w:t>
      </w:r>
      <w:r w:rsidRPr="00B54A66">
        <w:rPr>
          <w:sz w:val="16"/>
        </w:rPr>
        <w:t>as the first two heavy-lift icebreakers in 1977. In 1999, the</w:t>
      </w:r>
      <w:r w:rsidRPr="00FC782B">
        <w:rPr>
          <w:sz w:val="16"/>
        </w:rPr>
        <w:t xml:space="preserve"> </w:t>
      </w:r>
      <w:r w:rsidRPr="00B54A66">
        <w:rPr>
          <w:sz w:val="16"/>
        </w:rPr>
        <w:t>Healy</w:t>
      </w:r>
      <w:r w:rsidRPr="00FC782B">
        <w:rPr>
          <w:sz w:val="16"/>
        </w:rPr>
        <w:t xml:space="preserve"> </w:t>
      </w:r>
      <w:r w:rsidRPr="00B54A66">
        <w:rPr>
          <w:sz w:val="16"/>
        </w:rPr>
        <w:t>was commissioned</w:t>
      </w:r>
      <w:r w:rsidRPr="00FC782B">
        <w:rPr>
          <w:sz w:val="16"/>
        </w:rPr>
        <w:t xml:space="preserve"> </w:t>
      </w:r>
      <w:r w:rsidRPr="00B54A66">
        <w:rPr>
          <w:sz w:val="16"/>
        </w:rPr>
        <w:t>as the third icebreaker (medium) in the US portfolio. When built, a ship’s</w:t>
      </w:r>
      <w:r w:rsidRPr="00FC782B">
        <w:rPr>
          <w:sz w:val="16"/>
        </w:rPr>
        <w:t xml:space="preserve"> </w:t>
      </w:r>
      <w:r w:rsidRPr="00B54A66">
        <w:rPr>
          <w:sz w:val="16"/>
        </w:rPr>
        <w:t>initial design life</w:t>
      </w:r>
      <w:r w:rsidRPr="00FC782B">
        <w:rPr>
          <w:sz w:val="16"/>
        </w:rPr>
        <w:t xml:space="preserve"> </w:t>
      </w:r>
      <w:r w:rsidRPr="00B54A66">
        <w:rPr>
          <w:sz w:val="16"/>
        </w:rPr>
        <w:t>is thirty years. By this measure, 2007 marked the conclusion of the initial life of both the</w:t>
      </w:r>
      <w:r w:rsidRPr="00FC782B">
        <w:rPr>
          <w:sz w:val="16"/>
        </w:rPr>
        <w:t xml:space="preserve"> </w:t>
      </w:r>
      <w:r w:rsidRPr="00B54A66">
        <w:rPr>
          <w:sz w:val="16"/>
        </w:rPr>
        <w:t>Polar Sea</w:t>
      </w:r>
      <w:r w:rsidRPr="00FC782B">
        <w:rPr>
          <w:sz w:val="16"/>
        </w:rPr>
        <w:t xml:space="preserve"> </w:t>
      </w:r>
      <w:r w:rsidRPr="00B54A66">
        <w:rPr>
          <w:sz w:val="16"/>
        </w:rPr>
        <w:t>and the</w:t>
      </w:r>
      <w:r w:rsidRPr="00FC782B">
        <w:rPr>
          <w:sz w:val="16"/>
        </w:rPr>
        <w:t xml:space="preserve"> </w:t>
      </w:r>
      <w:r w:rsidRPr="00B54A66">
        <w:rPr>
          <w:sz w:val="16"/>
        </w:rPr>
        <w:t>Polar Star. Routine preventive maintenance and service-life extensions can extend the design life beyond this limit, and between 2008 and 2012 the</w:t>
      </w:r>
      <w:r w:rsidRPr="00FC782B">
        <w:rPr>
          <w:sz w:val="16"/>
        </w:rPr>
        <w:t xml:space="preserve"> </w:t>
      </w:r>
      <w:r w:rsidRPr="00B54A66">
        <w:rPr>
          <w:sz w:val="16"/>
        </w:rPr>
        <w:t>Polar Star</w:t>
      </w:r>
      <w:r w:rsidRPr="00FC782B">
        <w:rPr>
          <w:sz w:val="16"/>
        </w:rPr>
        <w:t xml:space="preserve"> </w:t>
      </w:r>
      <w:r w:rsidRPr="00B54A66">
        <w:rPr>
          <w:sz w:val="16"/>
        </w:rPr>
        <w:t>underwent a</w:t>
      </w:r>
      <w:r w:rsidRPr="00FC782B">
        <w:rPr>
          <w:sz w:val="16"/>
        </w:rPr>
        <w:t xml:space="preserve"> </w:t>
      </w:r>
      <w:r w:rsidRPr="00B54A66">
        <w:rPr>
          <w:sz w:val="16"/>
        </w:rPr>
        <w:t>$57 million overhaul. During that time, however, in 2010, the</w:t>
      </w:r>
      <w:r w:rsidRPr="00FC782B">
        <w:rPr>
          <w:sz w:val="16"/>
        </w:rPr>
        <w:t xml:space="preserve"> </w:t>
      </w:r>
      <w:r w:rsidRPr="00B54A66">
        <w:rPr>
          <w:sz w:val="16"/>
        </w:rPr>
        <w:t>Polar Sea</w:t>
      </w:r>
      <w:r w:rsidRPr="00FC782B">
        <w:rPr>
          <w:sz w:val="16"/>
        </w:rPr>
        <w:t xml:space="preserve"> </w:t>
      </w:r>
      <w:r w:rsidRPr="00B54A66">
        <w:rPr>
          <w:sz w:val="16"/>
        </w:rPr>
        <w:t>experienced</w:t>
      </w:r>
      <w:r w:rsidRPr="00FC782B">
        <w:rPr>
          <w:sz w:val="16"/>
        </w:rPr>
        <w:t xml:space="preserve"> </w:t>
      </w:r>
      <w:r w:rsidRPr="00B54A66">
        <w:rPr>
          <w:sz w:val="16"/>
        </w:rPr>
        <w:t>catastrophic engine failure. This left the United States with only one operational icebreaker in its fleet inventory for nearly two years—hardly enough to safeguard the Arctic or achieve any meaningful presence and power projection.</w:t>
      </w:r>
    </w:p>
    <w:p w14:paraId="6B3BB572" w14:textId="77777777" w:rsidR="0069192F" w:rsidRPr="00B54A66" w:rsidRDefault="0069192F" w:rsidP="0069192F">
      <w:pPr>
        <w:rPr>
          <w:sz w:val="16"/>
        </w:rPr>
      </w:pPr>
      <w:r w:rsidRPr="00B54A66">
        <w:rPr>
          <w:sz w:val="16"/>
        </w:rPr>
        <w:t>Last year marked the beginning of a series of service-life extension programs for the</w:t>
      </w:r>
      <w:r w:rsidRPr="00FC782B">
        <w:rPr>
          <w:sz w:val="16"/>
        </w:rPr>
        <w:t xml:space="preserve"> </w:t>
      </w:r>
      <w:r w:rsidRPr="00B54A66">
        <w:rPr>
          <w:sz w:val="16"/>
        </w:rPr>
        <w:t>Polar Star, expected to cost $75 million to</w:t>
      </w:r>
      <w:r w:rsidRPr="00FC782B">
        <w:rPr>
          <w:sz w:val="16"/>
        </w:rPr>
        <w:t xml:space="preserve"> </w:t>
      </w:r>
      <w:r w:rsidRPr="00B54A66">
        <w:rPr>
          <w:sz w:val="16"/>
        </w:rPr>
        <w:t>extend the vessel’s operational life</w:t>
      </w:r>
      <w:r w:rsidRPr="00FC782B">
        <w:rPr>
          <w:sz w:val="16"/>
        </w:rPr>
        <w:t xml:space="preserve"> </w:t>
      </w:r>
      <w:r w:rsidRPr="00B54A66">
        <w:rPr>
          <w:sz w:val="16"/>
        </w:rPr>
        <w:t>and capability through 2027 to align with the anticipated arrival of the new Polar Security Cutters. When the</w:t>
      </w:r>
      <w:r w:rsidRPr="00FC782B">
        <w:rPr>
          <w:sz w:val="16"/>
        </w:rPr>
        <w:t xml:space="preserve"> </w:t>
      </w:r>
      <w:r w:rsidRPr="00B54A66">
        <w:rPr>
          <w:sz w:val="16"/>
        </w:rPr>
        <w:t>Polar Star</w:t>
      </w:r>
      <w:r w:rsidRPr="00FC782B">
        <w:rPr>
          <w:sz w:val="16"/>
        </w:rPr>
        <w:t xml:space="preserve"> </w:t>
      </w:r>
      <w:r w:rsidRPr="00B54A66">
        <w:rPr>
          <w:sz w:val="16"/>
        </w:rPr>
        <w:t xml:space="preserve">retires in 2027, the ship will be fifty years old after having operated in some of the harshest environments. </w:t>
      </w:r>
      <w:r w:rsidRPr="00E1534B">
        <w:rPr>
          <w:rStyle w:val="AAAUNDERLINEKEYBOARD"/>
          <w:highlight w:val="cyan"/>
        </w:rPr>
        <w:t xml:space="preserve">Future US icebreaking capability looks </w:t>
      </w:r>
      <w:r w:rsidRPr="00E1534B">
        <w:rPr>
          <w:rStyle w:val="Emphasis"/>
          <w:highlight w:val="cyan"/>
        </w:rPr>
        <w:t>slim</w:t>
      </w:r>
      <w:r w:rsidRPr="00B54A66">
        <w:rPr>
          <w:rStyle w:val="AAAUNDERLINEKEYBOARD"/>
        </w:rPr>
        <w:t>.</w:t>
      </w:r>
    </w:p>
    <w:p w14:paraId="6CACC4C8" w14:textId="77777777" w:rsidR="0069192F" w:rsidRPr="00B54A66" w:rsidRDefault="0069192F" w:rsidP="0069192F">
      <w:pPr>
        <w:rPr>
          <w:sz w:val="16"/>
        </w:rPr>
      </w:pPr>
      <w:r w:rsidRPr="00B54A66">
        <w:rPr>
          <w:sz w:val="16"/>
        </w:rPr>
        <w:lastRenderedPageBreak/>
        <w:t>Here the United States sits. It has two available polar-capable vessels (excluding the National Science Foundation’s two vessels, the</w:t>
      </w:r>
      <w:r w:rsidRPr="00FC782B">
        <w:rPr>
          <w:sz w:val="16"/>
        </w:rPr>
        <w:t xml:space="preserve"> </w:t>
      </w:r>
      <w:r w:rsidRPr="00B54A66">
        <w:rPr>
          <w:sz w:val="16"/>
        </w:rPr>
        <w:t>Nathaniel B. Palmer</w:t>
      </w:r>
      <w:r w:rsidRPr="00FC782B">
        <w:rPr>
          <w:sz w:val="16"/>
        </w:rPr>
        <w:t xml:space="preserve"> </w:t>
      </w:r>
      <w:r w:rsidRPr="00B54A66">
        <w:rPr>
          <w:sz w:val="16"/>
        </w:rPr>
        <w:t>and the</w:t>
      </w:r>
      <w:r w:rsidRPr="00FC782B">
        <w:rPr>
          <w:sz w:val="16"/>
        </w:rPr>
        <w:t xml:space="preserve"> </w:t>
      </w:r>
      <w:r w:rsidRPr="00B54A66">
        <w:rPr>
          <w:sz w:val="16"/>
        </w:rPr>
        <w:t>Laurence M. Gould) in the current fleet inventory. The</w:t>
      </w:r>
      <w:r w:rsidRPr="00FC782B">
        <w:rPr>
          <w:sz w:val="16"/>
        </w:rPr>
        <w:t xml:space="preserve"> </w:t>
      </w:r>
      <w:r w:rsidRPr="00B54A66">
        <w:rPr>
          <w:sz w:val="16"/>
        </w:rPr>
        <w:t>Healy</w:t>
      </w:r>
      <w:r w:rsidRPr="00FC782B">
        <w:rPr>
          <w:sz w:val="16"/>
        </w:rPr>
        <w:t xml:space="preserve"> </w:t>
      </w:r>
      <w:r w:rsidRPr="00B54A66">
        <w:rPr>
          <w:sz w:val="16"/>
        </w:rPr>
        <w:t>is twenty-three years old; the</w:t>
      </w:r>
      <w:r w:rsidRPr="00FC782B">
        <w:rPr>
          <w:sz w:val="16"/>
        </w:rPr>
        <w:t xml:space="preserve"> </w:t>
      </w:r>
      <w:r w:rsidRPr="00B54A66">
        <w:rPr>
          <w:sz w:val="16"/>
        </w:rPr>
        <w:t>Polar Star</w:t>
      </w:r>
      <w:r w:rsidRPr="00FC782B">
        <w:rPr>
          <w:sz w:val="16"/>
        </w:rPr>
        <w:t xml:space="preserve"> </w:t>
      </w:r>
      <w:r w:rsidRPr="00B54A66">
        <w:rPr>
          <w:sz w:val="16"/>
        </w:rPr>
        <w:t>is forty-four. The United States has</w:t>
      </w:r>
      <w:r w:rsidRPr="00FC782B">
        <w:rPr>
          <w:sz w:val="16"/>
        </w:rPr>
        <w:t xml:space="preserve"> </w:t>
      </w:r>
      <w:r w:rsidRPr="00B54A66">
        <w:rPr>
          <w:sz w:val="16"/>
        </w:rPr>
        <w:t>plans for upwards of six</w:t>
      </w:r>
      <w:r w:rsidRPr="00FC782B">
        <w:rPr>
          <w:sz w:val="16"/>
        </w:rPr>
        <w:t xml:space="preserve"> </w:t>
      </w:r>
      <w:r w:rsidRPr="00B54A66">
        <w:rPr>
          <w:sz w:val="16"/>
        </w:rPr>
        <w:t>new icebreakers in the coming decade, but this delivery target is unlikely given past construction timelines of far less capable vessels. In 2019, the Coast Guard awarded the contract to build the</w:t>
      </w:r>
      <w:r w:rsidRPr="00FC782B">
        <w:rPr>
          <w:sz w:val="16"/>
        </w:rPr>
        <w:t xml:space="preserve"> </w:t>
      </w:r>
      <w:r w:rsidRPr="00B54A66">
        <w:rPr>
          <w:sz w:val="16"/>
        </w:rPr>
        <w:t>Polar Security Cutters. Assuming no delays, the first cutter is</w:t>
      </w:r>
      <w:r w:rsidRPr="00FC782B">
        <w:rPr>
          <w:sz w:val="16"/>
        </w:rPr>
        <w:t xml:space="preserve"> </w:t>
      </w:r>
      <w:r w:rsidRPr="00B54A66">
        <w:rPr>
          <w:sz w:val="16"/>
        </w:rPr>
        <w:t>expected in 2024</w:t>
      </w:r>
      <w:r w:rsidRPr="00FC782B">
        <w:rPr>
          <w:sz w:val="16"/>
        </w:rPr>
        <w:t xml:space="preserve"> </w:t>
      </w:r>
      <w:r w:rsidRPr="00B54A66">
        <w:rPr>
          <w:sz w:val="16"/>
        </w:rPr>
        <w:t>and the second in 2025. But these are only delivery dates. Once the Coast Guard accepts the ship, another twelve to eighteen months are required before the ship is operational and mission ready. At best, the soonest the United States can expect the first of the new vessels is 2025. Knowing that the</w:t>
      </w:r>
      <w:r w:rsidRPr="00FC782B">
        <w:rPr>
          <w:sz w:val="16"/>
        </w:rPr>
        <w:t xml:space="preserve"> </w:t>
      </w:r>
      <w:r w:rsidRPr="00B54A66">
        <w:rPr>
          <w:sz w:val="16"/>
        </w:rPr>
        <w:t>Polar Star</w:t>
      </w:r>
      <w:r w:rsidRPr="00FC782B">
        <w:rPr>
          <w:sz w:val="16"/>
        </w:rPr>
        <w:t xml:space="preserve"> </w:t>
      </w:r>
      <w:r w:rsidRPr="00B54A66">
        <w:rPr>
          <w:sz w:val="16"/>
        </w:rPr>
        <w:t>and</w:t>
      </w:r>
      <w:r w:rsidRPr="00FC782B">
        <w:rPr>
          <w:sz w:val="16"/>
        </w:rPr>
        <w:t xml:space="preserve"> </w:t>
      </w:r>
      <w:r w:rsidRPr="00B54A66">
        <w:rPr>
          <w:sz w:val="16"/>
        </w:rPr>
        <w:t>Polar Sea</w:t>
      </w:r>
      <w:r w:rsidRPr="00FC782B">
        <w:rPr>
          <w:sz w:val="16"/>
        </w:rPr>
        <w:t xml:space="preserve"> </w:t>
      </w:r>
      <w:r w:rsidRPr="00B54A66">
        <w:rPr>
          <w:sz w:val="16"/>
        </w:rPr>
        <w:t>reached the end of their initial thirty-year lifecycle in 2007, and that the</w:t>
      </w:r>
      <w:r w:rsidRPr="00FC782B">
        <w:rPr>
          <w:sz w:val="16"/>
        </w:rPr>
        <w:t xml:space="preserve"> </w:t>
      </w:r>
      <w:r w:rsidRPr="00B54A66">
        <w:rPr>
          <w:sz w:val="16"/>
        </w:rPr>
        <w:t>Polar Sea</w:t>
      </w:r>
      <w:r w:rsidRPr="00FC782B">
        <w:rPr>
          <w:sz w:val="16"/>
        </w:rPr>
        <w:t xml:space="preserve"> </w:t>
      </w:r>
      <w:r w:rsidRPr="00B54A66">
        <w:rPr>
          <w:sz w:val="16"/>
        </w:rPr>
        <w:t>experienced a subsequent engine failure in 2010, the United States has had no sense of urgency to invest in new Arctic capabilities. Ship design to commissioning is a decade-long process, yet Washington still waited until 2019 to</w:t>
      </w:r>
      <w:r w:rsidRPr="00FC782B">
        <w:rPr>
          <w:sz w:val="16"/>
        </w:rPr>
        <w:t xml:space="preserve"> </w:t>
      </w:r>
      <w:r w:rsidRPr="00B54A66">
        <w:rPr>
          <w:sz w:val="16"/>
        </w:rPr>
        <w:t>start</w:t>
      </w:r>
      <w:r w:rsidRPr="00FC782B">
        <w:rPr>
          <w:sz w:val="16"/>
        </w:rPr>
        <w:t xml:space="preserve"> </w:t>
      </w:r>
      <w:r w:rsidRPr="00B54A66">
        <w:rPr>
          <w:sz w:val="16"/>
        </w:rPr>
        <w:t>addressing the gap.</w:t>
      </w:r>
    </w:p>
    <w:p w14:paraId="3B061BED" w14:textId="77777777" w:rsidR="0069192F" w:rsidRPr="00B54A66" w:rsidRDefault="0069192F" w:rsidP="0069192F">
      <w:pPr>
        <w:rPr>
          <w:sz w:val="16"/>
        </w:rPr>
      </w:pPr>
      <w:r w:rsidRPr="00B54A66">
        <w:rPr>
          <w:sz w:val="16"/>
        </w:rPr>
        <w:t>The Coast Guard icebreaker woes encapsulate the bigger issue: despite years of mandates and renewed focus on a geostrategic vulnerability, the Navy and Coast Guard cannot execute sufficient US power projection.</w:t>
      </w:r>
    </w:p>
    <w:p w14:paraId="746A22E5" w14:textId="77777777" w:rsidR="0069192F" w:rsidRPr="00B54A66" w:rsidRDefault="0069192F" w:rsidP="0069192F">
      <w:pPr>
        <w:rPr>
          <w:sz w:val="16"/>
        </w:rPr>
      </w:pPr>
      <w:r w:rsidRPr="00B54A66">
        <w:rPr>
          <w:sz w:val="16"/>
        </w:rPr>
        <w:t>Do Something Different for Homeland Defense</w:t>
      </w:r>
    </w:p>
    <w:p w14:paraId="26C99631" w14:textId="77777777" w:rsidR="0069192F" w:rsidRPr="00B54A66" w:rsidRDefault="0069192F" w:rsidP="0069192F">
      <w:pPr>
        <w:rPr>
          <w:sz w:val="16"/>
        </w:rPr>
      </w:pPr>
      <w:r w:rsidRPr="00B54A66">
        <w:rPr>
          <w:sz w:val="16"/>
        </w:rPr>
        <w:t>Despite the Arctic vulnerability, the United States’ lead command for defending the homeland,</w:t>
      </w:r>
      <w:r w:rsidRPr="00FC782B">
        <w:rPr>
          <w:sz w:val="16"/>
        </w:rPr>
        <w:t xml:space="preserve"> </w:t>
      </w:r>
      <w:r w:rsidRPr="00B54A66">
        <w:rPr>
          <w:sz w:val="16"/>
        </w:rPr>
        <w:t>US Northern Command, “has</w:t>
      </w:r>
      <w:r w:rsidRPr="00FC782B">
        <w:rPr>
          <w:sz w:val="16"/>
        </w:rPr>
        <w:t xml:space="preserve"> </w:t>
      </w:r>
      <w:r w:rsidRPr="00B54A66">
        <w:rPr>
          <w:sz w:val="16"/>
        </w:rPr>
        <w:t>few permanently assigned forces” to execute its</w:t>
      </w:r>
      <w:r w:rsidRPr="00FC782B">
        <w:rPr>
          <w:sz w:val="16"/>
        </w:rPr>
        <w:t xml:space="preserve"> </w:t>
      </w:r>
      <w:r w:rsidRPr="00B54A66">
        <w:rPr>
          <w:sz w:val="16"/>
        </w:rPr>
        <w:t>mission to “defend our homeland” and “deter, detect, deny, and defeat threats to the United States.” Instead, the command gains forces from the military services when needed or requested—which often, if not always, means in response to something. But response is not deterrence. Responding does not deny. The United States is militarily vulnerable, and the command responsible for the</w:t>
      </w:r>
      <w:r w:rsidRPr="00FC782B">
        <w:rPr>
          <w:sz w:val="16"/>
        </w:rPr>
        <w:t xml:space="preserve"> </w:t>
      </w:r>
      <w:r w:rsidRPr="00B54A66">
        <w:rPr>
          <w:sz w:val="16"/>
        </w:rPr>
        <w:t>top national security priority</w:t>
      </w:r>
      <w:r w:rsidRPr="00FC782B">
        <w:rPr>
          <w:sz w:val="16"/>
        </w:rPr>
        <w:t xml:space="preserve"> </w:t>
      </w:r>
      <w:r w:rsidRPr="00B54A66">
        <w:rPr>
          <w:sz w:val="16"/>
        </w:rPr>
        <w:t>is an insufficient active deterrent. Washington needs to do better.</w:t>
      </w:r>
    </w:p>
    <w:p w14:paraId="1E9397F7" w14:textId="77777777" w:rsidR="0069192F" w:rsidRPr="00B54A66" w:rsidRDefault="0069192F" w:rsidP="0069192F">
      <w:pPr>
        <w:rPr>
          <w:sz w:val="16"/>
        </w:rPr>
      </w:pPr>
      <w:r w:rsidRPr="00B54A66">
        <w:rPr>
          <w:sz w:val="16"/>
        </w:rPr>
        <w:t>Though the US military operates submarines in the Arctic and is increasingly active in the space domain, these are not visible forms of military power projection. Deterrence is difficult without a visible presence; denial is impossible without a visible deterrent. If the United States is serious about homeland defense, it must dedicate forces to its homeland defense command and pursue unconventional alternatives to achieving a greater Arctic presence, and thus a more visible deterrent.</w:t>
      </w:r>
    </w:p>
    <w:p w14:paraId="1F39A11F" w14:textId="77777777" w:rsidR="0069192F" w:rsidRPr="00B54A66" w:rsidRDefault="0069192F" w:rsidP="0069192F">
      <w:pPr>
        <w:rPr>
          <w:rStyle w:val="AAAUNDERLINEKEYBOARD"/>
        </w:rPr>
      </w:pPr>
      <w:r w:rsidRPr="00B54A66">
        <w:rPr>
          <w:sz w:val="16"/>
        </w:rPr>
        <w:t xml:space="preserve">More broadly, the United States needs a different approach, one that utilizes available assets now while it works to acquire specific assets later. </w:t>
      </w:r>
      <w:r w:rsidRPr="00E1534B">
        <w:rPr>
          <w:rStyle w:val="AAAUNDERLINEKEYBOARD"/>
          <w:highlight w:val="cyan"/>
        </w:rPr>
        <w:t>To expand Arctic presence</w:t>
      </w:r>
      <w:r w:rsidRPr="00B54A66">
        <w:rPr>
          <w:sz w:val="16"/>
        </w:rPr>
        <w:t xml:space="preserve"> and contribute to deterrence and homeland defense, </w:t>
      </w:r>
      <w:r w:rsidRPr="00E1534B">
        <w:rPr>
          <w:rStyle w:val="AAAUNDERLINEKEYBOARD"/>
          <w:highlight w:val="cyan"/>
        </w:rPr>
        <w:t xml:space="preserve">Washington must leverage the </w:t>
      </w:r>
      <w:r w:rsidRPr="00E1534B">
        <w:rPr>
          <w:rStyle w:val="Emphasis"/>
          <w:highlight w:val="cyan"/>
        </w:rPr>
        <w:t>current</w:t>
      </w:r>
      <w:r w:rsidRPr="00E1534B">
        <w:rPr>
          <w:rStyle w:val="AAAUNDERLINEKEYBOARD"/>
          <w:highlight w:val="cyan"/>
        </w:rPr>
        <w:t xml:space="preserve"> capabilities of supporting scientific agencies like the</w:t>
      </w:r>
      <w:r w:rsidRPr="00B54A66">
        <w:rPr>
          <w:rStyle w:val="AAAUNDERLINEKEYBOARD"/>
        </w:rPr>
        <w:t xml:space="preserve"> </w:t>
      </w:r>
      <w:r w:rsidRPr="00B54A66">
        <w:rPr>
          <w:sz w:val="16"/>
        </w:rPr>
        <w:t>National Science Foundation, the United States</w:t>
      </w:r>
      <w:r w:rsidRPr="00FC782B">
        <w:rPr>
          <w:sz w:val="16"/>
        </w:rPr>
        <w:t xml:space="preserve"> </w:t>
      </w:r>
      <w:r w:rsidRPr="00B54A66">
        <w:rPr>
          <w:sz w:val="16"/>
        </w:rPr>
        <w:t>Academic Research Fleet</w:t>
      </w:r>
      <w:r w:rsidRPr="00FC782B">
        <w:rPr>
          <w:sz w:val="16"/>
        </w:rPr>
        <w:t xml:space="preserve"> </w:t>
      </w:r>
      <w:r w:rsidRPr="00B54A66">
        <w:rPr>
          <w:sz w:val="16"/>
        </w:rPr>
        <w:t>scheduled through the University National Oceanographic Laboratory System, the Office of Naval Research, and the National Oceanic and Atmospheric Administration.</w:t>
      </w:r>
    </w:p>
    <w:p w14:paraId="00E6D332" w14:textId="77777777" w:rsidR="0069192F" w:rsidRPr="00B54A66" w:rsidRDefault="0069192F" w:rsidP="0069192F">
      <w:pPr>
        <w:rPr>
          <w:sz w:val="16"/>
        </w:rPr>
      </w:pPr>
      <w:r w:rsidRPr="00B54A66">
        <w:rPr>
          <w:sz w:val="16"/>
        </w:rPr>
        <w:t>Federal Fleet Assets and Utilization</w:t>
      </w:r>
    </w:p>
    <w:p w14:paraId="3240C9BB" w14:textId="77777777" w:rsidR="0069192F" w:rsidRPr="00B54A66" w:rsidRDefault="0069192F" w:rsidP="0069192F">
      <w:pPr>
        <w:rPr>
          <w:sz w:val="16"/>
        </w:rPr>
      </w:pPr>
      <w:r w:rsidRPr="00B54A66">
        <w:rPr>
          <w:sz w:val="16"/>
        </w:rPr>
        <w:t>Considering its economic and security relevance, the United States cannot afford to be Arctic absent. In the last nine years, Russia</w:t>
      </w:r>
      <w:r w:rsidRPr="00FC782B">
        <w:rPr>
          <w:sz w:val="16"/>
        </w:rPr>
        <w:t xml:space="preserve"> </w:t>
      </w:r>
      <w:r w:rsidRPr="00B54A66">
        <w:rPr>
          <w:sz w:val="16"/>
        </w:rPr>
        <w:t>built fourteen new icebreakers, ten million tons of goods transited the northern sea route, and the first cruise ship transited the Northwest Passage. The Arctic region is booming with activity and the potential for more is rapidly growing. Despite the economic value and increased foreign activity, US Coast guard assets alone are not enough to do what is necessary to maintain the needed presence and secure US interests in the harsh, remote, and challenging environment.</w:t>
      </w:r>
    </w:p>
    <w:p w14:paraId="7A87D6FC" w14:textId="77777777" w:rsidR="0069192F" w:rsidRPr="00B54A66" w:rsidRDefault="0069192F" w:rsidP="0069192F">
      <w:pPr>
        <w:rPr>
          <w:sz w:val="16"/>
        </w:rPr>
      </w:pPr>
      <w:r w:rsidRPr="00B54A66">
        <w:rPr>
          <w:sz w:val="16"/>
        </w:rPr>
        <w:t>The US government’s oceangoing assets extend beyond just the capabilities of the Coast Guard and Navy. Together, the vessels of the National Oceanic and Atmospheric Administration, the National Science Foundation, the Office of Naval Research, and the Coast Guard comprise the Federal Oceanographic Fleet.</w:t>
      </w:r>
      <w:r w:rsidRPr="00FC782B">
        <w:rPr>
          <w:sz w:val="16"/>
        </w:rPr>
        <w:t xml:space="preserve"> </w:t>
      </w:r>
      <w:r w:rsidRPr="00B54A66">
        <w:rPr>
          <w:sz w:val="16"/>
        </w:rPr>
        <w:t>As of 2016, the fleet numbered thirty-five vessels. Of these, the United States has</w:t>
      </w:r>
      <w:r w:rsidRPr="00FC782B">
        <w:rPr>
          <w:sz w:val="16"/>
        </w:rPr>
        <w:t xml:space="preserve"> </w:t>
      </w:r>
      <w:r w:rsidRPr="00B54A66">
        <w:rPr>
          <w:sz w:val="16"/>
        </w:rPr>
        <w:t>four polar-designated vessels: the Coast Guard’s</w:t>
      </w:r>
      <w:r w:rsidRPr="00FC782B">
        <w:rPr>
          <w:sz w:val="16"/>
        </w:rPr>
        <w:t xml:space="preserve"> </w:t>
      </w:r>
      <w:r w:rsidRPr="00B54A66">
        <w:rPr>
          <w:sz w:val="16"/>
        </w:rPr>
        <w:t>Polar Star</w:t>
      </w:r>
      <w:r w:rsidRPr="00FC782B">
        <w:rPr>
          <w:sz w:val="16"/>
        </w:rPr>
        <w:t xml:space="preserve"> </w:t>
      </w:r>
      <w:r w:rsidRPr="00B54A66">
        <w:rPr>
          <w:sz w:val="16"/>
        </w:rPr>
        <w:t>and</w:t>
      </w:r>
      <w:r w:rsidRPr="00FC782B">
        <w:rPr>
          <w:sz w:val="16"/>
        </w:rPr>
        <w:t xml:space="preserve"> </w:t>
      </w:r>
      <w:r w:rsidRPr="00B54A66">
        <w:rPr>
          <w:sz w:val="16"/>
        </w:rPr>
        <w:t>Healy</w:t>
      </w:r>
      <w:r w:rsidRPr="00FC782B">
        <w:rPr>
          <w:sz w:val="16"/>
        </w:rPr>
        <w:t xml:space="preserve"> </w:t>
      </w:r>
      <w:r w:rsidRPr="00B54A66">
        <w:rPr>
          <w:sz w:val="16"/>
        </w:rPr>
        <w:t>and the NSF’s contracted vessels,</w:t>
      </w:r>
      <w:r w:rsidRPr="00FC782B">
        <w:rPr>
          <w:sz w:val="16"/>
        </w:rPr>
        <w:t xml:space="preserve"> </w:t>
      </w:r>
      <w:r w:rsidRPr="00B54A66">
        <w:rPr>
          <w:sz w:val="16"/>
        </w:rPr>
        <w:t>Nathaniel B. Palmer</w:t>
      </w:r>
      <w:r w:rsidRPr="00FC782B">
        <w:rPr>
          <w:sz w:val="16"/>
        </w:rPr>
        <w:t xml:space="preserve"> </w:t>
      </w:r>
      <w:r w:rsidRPr="00B54A66">
        <w:rPr>
          <w:sz w:val="16"/>
        </w:rPr>
        <w:t>and</w:t>
      </w:r>
      <w:r w:rsidRPr="00FC782B">
        <w:rPr>
          <w:sz w:val="16"/>
        </w:rPr>
        <w:t xml:space="preserve"> </w:t>
      </w:r>
      <w:r w:rsidRPr="00B54A66">
        <w:rPr>
          <w:sz w:val="16"/>
        </w:rPr>
        <w:t>Laurence M. Gould—both of which provide dedicated support to the US Antarctic Program.</w:t>
      </w:r>
    </w:p>
    <w:p w14:paraId="484F74E6" w14:textId="77777777" w:rsidR="0069192F" w:rsidRPr="00B54A66" w:rsidRDefault="0069192F" w:rsidP="0069192F">
      <w:pPr>
        <w:rPr>
          <w:sz w:val="16"/>
        </w:rPr>
      </w:pPr>
      <w:r w:rsidRPr="00B54A66">
        <w:rPr>
          <w:sz w:val="16"/>
        </w:rPr>
        <w:t>While not icebreakers, both the National Oceanic and Atmospheric Administration (</w:t>
      </w:r>
      <w:r w:rsidRPr="00E1534B">
        <w:rPr>
          <w:rStyle w:val="Emphasis"/>
          <w:highlight w:val="cyan"/>
        </w:rPr>
        <w:t>NOAA</w:t>
      </w:r>
      <w:r w:rsidRPr="00B54A66">
        <w:rPr>
          <w:sz w:val="16"/>
        </w:rPr>
        <w:t xml:space="preserve">) </w:t>
      </w:r>
      <w:r w:rsidRPr="00E1534B">
        <w:rPr>
          <w:rStyle w:val="AAAUNDERLINEKEYBOARD"/>
          <w:highlight w:val="cyan"/>
        </w:rPr>
        <w:t>and</w:t>
      </w:r>
      <w:r w:rsidRPr="00B54A66">
        <w:rPr>
          <w:sz w:val="16"/>
        </w:rPr>
        <w:t xml:space="preserve"> the National Science Foundation (</w:t>
      </w:r>
      <w:r w:rsidRPr="00E1534B">
        <w:rPr>
          <w:rStyle w:val="Emphasis"/>
          <w:highlight w:val="cyan"/>
        </w:rPr>
        <w:t>NSF</w:t>
      </w:r>
      <w:r w:rsidRPr="00B54A66">
        <w:rPr>
          <w:sz w:val="16"/>
        </w:rPr>
        <w:t xml:space="preserve">) have vessels capable of limited polar region operations. </w:t>
      </w:r>
      <w:r w:rsidRPr="00E1534B">
        <w:rPr>
          <w:rStyle w:val="AAAUNDERLINEKEYBOARD"/>
          <w:highlight w:val="cyan"/>
        </w:rPr>
        <w:t>The Sikuliaq</w:t>
      </w:r>
      <w:r w:rsidRPr="00B54A66">
        <w:rPr>
          <w:sz w:val="16"/>
        </w:rPr>
        <w:t xml:space="preserve">, </w:t>
      </w:r>
      <w:r w:rsidRPr="00E1534B">
        <w:rPr>
          <w:sz w:val="16"/>
          <w:highlight w:val="cyan"/>
        </w:rPr>
        <w:t>owned by the NSF</w:t>
      </w:r>
      <w:r w:rsidRPr="00B54A66">
        <w:rPr>
          <w:sz w:val="16"/>
        </w:rPr>
        <w:t xml:space="preserve"> and</w:t>
      </w:r>
      <w:r w:rsidRPr="00FC782B">
        <w:rPr>
          <w:sz w:val="16"/>
        </w:rPr>
        <w:t xml:space="preserve"> </w:t>
      </w:r>
      <w:r w:rsidRPr="00B54A66">
        <w:rPr>
          <w:sz w:val="16"/>
        </w:rPr>
        <w:t xml:space="preserve">operated by the University of Alaska Fairbanks, </w:t>
      </w:r>
      <w:r w:rsidRPr="00E1534B">
        <w:rPr>
          <w:rStyle w:val="AAAUNDERLINEKEYBOARD"/>
          <w:highlight w:val="cyan"/>
        </w:rPr>
        <w:t>can operate in ice two and a half feet thick while many NOAA ships can operate in first-year ice.</w:t>
      </w:r>
      <w:r w:rsidRPr="00B54A66">
        <w:rPr>
          <w:sz w:val="16"/>
        </w:rPr>
        <w:t xml:space="preserve"> Despite funding constraints, agency-specific mandates, and legislation, </w:t>
      </w:r>
      <w:r w:rsidRPr="00E1534B">
        <w:rPr>
          <w:rStyle w:val="AAAUNDERLINEKEYBOARD"/>
          <w:highlight w:val="cyan"/>
        </w:rPr>
        <w:t xml:space="preserve">there remain </w:t>
      </w:r>
      <w:r w:rsidRPr="00E1534B">
        <w:rPr>
          <w:rStyle w:val="Emphasis"/>
          <w:highlight w:val="cyan"/>
        </w:rPr>
        <w:t>ample</w:t>
      </w:r>
      <w:r w:rsidRPr="00E1534B">
        <w:rPr>
          <w:rStyle w:val="AAAUNDERLINEKEYBOARD"/>
          <w:highlight w:val="cyan"/>
        </w:rPr>
        <w:t xml:space="preserve"> opportunities</w:t>
      </w:r>
      <w:r w:rsidRPr="00B54A66">
        <w:rPr>
          <w:sz w:val="16"/>
        </w:rPr>
        <w:t xml:space="preserve"> to leverage the shared federal assets and capabilities to bridge the icebreaker gap and </w:t>
      </w:r>
      <w:r w:rsidRPr="00E1534B">
        <w:rPr>
          <w:rStyle w:val="AAAUNDERLINEKEYBOARD"/>
          <w:highlight w:val="cyan"/>
        </w:rPr>
        <w:t>ensure US</w:t>
      </w:r>
      <w:r w:rsidRPr="00B54A66">
        <w:rPr>
          <w:rStyle w:val="AAAUNDERLINEKEYBOARD"/>
        </w:rPr>
        <w:t xml:space="preserve"> soft </w:t>
      </w:r>
      <w:r w:rsidRPr="00E1534B">
        <w:rPr>
          <w:rStyle w:val="AAAUNDERLINEKEYBOARD"/>
          <w:highlight w:val="cyan"/>
        </w:rPr>
        <w:t>power</w:t>
      </w:r>
      <w:r w:rsidRPr="00B54A66">
        <w:rPr>
          <w:rStyle w:val="AAAUNDERLINEKEYBOARD"/>
        </w:rPr>
        <w:t xml:space="preserve"> presence </w:t>
      </w:r>
      <w:r w:rsidRPr="00E1534B">
        <w:rPr>
          <w:rStyle w:val="AAAUNDERLINEKEYBOARD"/>
          <w:highlight w:val="cyan"/>
        </w:rPr>
        <w:t>throughout the Arctic</w:t>
      </w:r>
      <w:r w:rsidRPr="00E1534B">
        <w:rPr>
          <w:sz w:val="16"/>
          <w:highlight w:val="cyan"/>
        </w:rPr>
        <w:t>.</w:t>
      </w:r>
    </w:p>
    <w:p w14:paraId="2B447AA4" w14:textId="77777777" w:rsidR="0069192F" w:rsidRPr="00B54A66" w:rsidRDefault="0069192F" w:rsidP="0069192F">
      <w:pPr>
        <w:rPr>
          <w:sz w:val="16"/>
        </w:rPr>
      </w:pPr>
      <w:r w:rsidRPr="00B54A66">
        <w:rPr>
          <w:sz w:val="16"/>
        </w:rPr>
        <w:t>There are signs that the US government is beginning to appreciate these opportunities. In 2020, President Donald Trump</w:t>
      </w:r>
      <w:r w:rsidRPr="00FC782B">
        <w:rPr>
          <w:sz w:val="16"/>
        </w:rPr>
        <w:t xml:space="preserve"> </w:t>
      </w:r>
      <w:r w:rsidRPr="00B54A66">
        <w:rPr>
          <w:sz w:val="16"/>
        </w:rPr>
        <w:t>issued a memo</w:t>
      </w:r>
      <w:r w:rsidRPr="00FC782B">
        <w:rPr>
          <w:sz w:val="16"/>
        </w:rPr>
        <w:t xml:space="preserve"> </w:t>
      </w:r>
      <w:r w:rsidRPr="00B54A66">
        <w:rPr>
          <w:sz w:val="16"/>
        </w:rPr>
        <w:t>about safeguarding US interests in the polar regions. The memo directs the Department of Homeland Security and other federal agencies to look for options to bridge the gap in polar vessel capability until the new Polar Security Cutters are online. This presents the opportunity for the Federal Oceanographic Fleet, not DoD, to fill the gap. As Coast Guard Commandant Admiral Karl L. Schultz</w:t>
      </w:r>
      <w:r w:rsidRPr="00FC782B">
        <w:rPr>
          <w:sz w:val="16"/>
        </w:rPr>
        <w:t xml:space="preserve"> </w:t>
      </w:r>
      <w:r w:rsidRPr="00B54A66">
        <w:rPr>
          <w:sz w:val="16"/>
        </w:rPr>
        <w:t>has argued, “If we’re not present, if we don’t own the environment today, guess who owns it tomorrow—our competitors.” While Russia and China race to build icebreakers and work to grow their Arctic influence and strategic advantage, the United States does not have to be a bystander limited by aging infrastructure and competing operational demands. Turning to the Federal Oceanographic Fleet for soft power presence bridges the gap until modern polar-dedicated vessels come online.</w:t>
      </w:r>
    </w:p>
    <w:p w14:paraId="7D21AC4F" w14:textId="77777777" w:rsidR="0069192F" w:rsidRPr="00B54A66" w:rsidRDefault="0069192F" w:rsidP="0069192F">
      <w:pPr>
        <w:rPr>
          <w:sz w:val="16"/>
        </w:rPr>
      </w:pPr>
      <w:r w:rsidRPr="00B54A66">
        <w:rPr>
          <w:sz w:val="16"/>
        </w:rPr>
        <w:lastRenderedPageBreak/>
        <w:t>Scientists are clamoring to work in these remote polar regions, which means these ships can be there for presence and also to enable work of scientific and economic significance to the United States. The assets are there and available. If Admiral Schultz is right and presence</w:t>
      </w:r>
      <w:r w:rsidRPr="00FC782B">
        <w:rPr>
          <w:sz w:val="16"/>
        </w:rPr>
        <w:t xml:space="preserve"> </w:t>
      </w:r>
      <w:r w:rsidRPr="00B54A66">
        <w:rPr>
          <w:sz w:val="16"/>
        </w:rPr>
        <w:t>today</w:t>
      </w:r>
      <w:r w:rsidRPr="00FC782B">
        <w:rPr>
          <w:sz w:val="16"/>
        </w:rPr>
        <w:t xml:space="preserve"> </w:t>
      </w:r>
      <w:r w:rsidRPr="00B54A66">
        <w:rPr>
          <w:sz w:val="16"/>
        </w:rPr>
        <w:t xml:space="preserve">is key in the Arctic, then </w:t>
      </w:r>
      <w:r w:rsidRPr="00E1534B">
        <w:rPr>
          <w:rStyle w:val="AAAUNDERLINEKEYBOARD"/>
          <w:highlight w:val="cyan"/>
        </w:rPr>
        <w:t xml:space="preserve">the solution lies within the </w:t>
      </w:r>
      <w:r w:rsidRPr="00E1534B">
        <w:rPr>
          <w:rStyle w:val="Emphasis"/>
          <w:highlight w:val="cyan"/>
        </w:rPr>
        <w:t>Federal Oceanographic Fleet.</w:t>
      </w:r>
    </w:p>
    <w:p w14:paraId="0FDC3E86" w14:textId="77777777" w:rsidR="0069192F" w:rsidRPr="00B54A66" w:rsidRDefault="0069192F" w:rsidP="0069192F">
      <w:pPr>
        <w:rPr>
          <w:sz w:val="16"/>
        </w:rPr>
      </w:pPr>
      <w:r w:rsidRPr="00B54A66">
        <w:rPr>
          <w:sz w:val="16"/>
        </w:rPr>
        <w:t>The NOAA Option</w:t>
      </w:r>
    </w:p>
    <w:p w14:paraId="0F575CD8" w14:textId="77777777" w:rsidR="0069192F" w:rsidRPr="00B54A66" w:rsidRDefault="0069192F" w:rsidP="0069192F">
      <w:pPr>
        <w:rPr>
          <w:sz w:val="16"/>
        </w:rPr>
      </w:pPr>
      <w:r w:rsidRPr="00B54A66">
        <w:rPr>
          <w:sz w:val="16"/>
        </w:rPr>
        <w:t>NOAA’s fleet vessels, in particular, are operated by</w:t>
      </w:r>
      <w:r w:rsidRPr="00FC782B">
        <w:rPr>
          <w:sz w:val="16"/>
        </w:rPr>
        <w:t xml:space="preserve"> </w:t>
      </w:r>
      <w:r w:rsidRPr="00B54A66">
        <w:rPr>
          <w:sz w:val="16"/>
        </w:rPr>
        <w:t>NOAA Corps</w:t>
      </w:r>
      <w:r w:rsidRPr="00FC782B">
        <w:rPr>
          <w:sz w:val="16"/>
        </w:rPr>
        <w:t xml:space="preserve"> </w:t>
      </w:r>
      <w:r w:rsidRPr="00B54A66">
        <w:rPr>
          <w:sz w:val="16"/>
        </w:rPr>
        <w:t>officers, a commissioned officer corps and one of the eight US uniformed services. NOAA ships sail the world’s oceans conducting scientific research. NOAA is a capable fleet that provides a visible US soft power presence option for contributing to an active Arctic deterrent. NOAA ships have sailed</w:t>
      </w:r>
      <w:r w:rsidRPr="00FC782B">
        <w:rPr>
          <w:sz w:val="16"/>
        </w:rPr>
        <w:t xml:space="preserve"> </w:t>
      </w:r>
      <w:r w:rsidRPr="00B54A66">
        <w:rPr>
          <w:sz w:val="16"/>
        </w:rPr>
        <w:t>into the Arctic</w:t>
      </w:r>
      <w:r w:rsidRPr="00FC782B">
        <w:rPr>
          <w:sz w:val="16"/>
        </w:rPr>
        <w:t xml:space="preserve"> </w:t>
      </w:r>
      <w:r w:rsidRPr="00B54A66">
        <w:rPr>
          <w:sz w:val="16"/>
        </w:rPr>
        <w:t>and in pirated waters</w:t>
      </w:r>
      <w:r w:rsidRPr="00FC782B">
        <w:rPr>
          <w:sz w:val="16"/>
        </w:rPr>
        <w:t xml:space="preserve"> </w:t>
      </w:r>
      <w:r w:rsidRPr="00B54A66">
        <w:rPr>
          <w:sz w:val="16"/>
        </w:rPr>
        <w:t>off the coast of Africa</w:t>
      </w:r>
      <w:r w:rsidRPr="00FC782B">
        <w:rPr>
          <w:sz w:val="16"/>
        </w:rPr>
        <w:t xml:space="preserve"> </w:t>
      </w:r>
      <w:r w:rsidRPr="00B54A66">
        <w:rPr>
          <w:sz w:val="16"/>
        </w:rPr>
        <w:t>and</w:t>
      </w:r>
      <w:r w:rsidRPr="00FC782B">
        <w:rPr>
          <w:sz w:val="16"/>
        </w:rPr>
        <w:t xml:space="preserve"> </w:t>
      </w:r>
      <w:r w:rsidRPr="00B54A66">
        <w:rPr>
          <w:sz w:val="16"/>
        </w:rPr>
        <w:t>in the Indian Ocean. NOAA routinely operates in contested international waters and provides a visible US presence. Its fleet vessels have been redirected</w:t>
      </w:r>
      <w:r w:rsidRPr="00FC782B">
        <w:rPr>
          <w:sz w:val="16"/>
        </w:rPr>
        <w:t xml:space="preserve"> </w:t>
      </w:r>
      <w:r w:rsidRPr="00B54A66">
        <w:rPr>
          <w:sz w:val="16"/>
        </w:rPr>
        <w:t>in response to the BP oil spill, aided the search and recovery efforts</w:t>
      </w:r>
      <w:r w:rsidRPr="00FC782B">
        <w:rPr>
          <w:sz w:val="16"/>
        </w:rPr>
        <w:t xml:space="preserve"> </w:t>
      </w:r>
      <w:r w:rsidRPr="00B54A66">
        <w:rPr>
          <w:sz w:val="16"/>
        </w:rPr>
        <w:t>for the TWA 800 disaster, and even</w:t>
      </w:r>
      <w:r w:rsidRPr="00FC782B">
        <w:rPr>
          <w:sz w:val="16"/>
        </w:rPr>
        <w:t xml:space="preserve"> </w:t>
      </w:r>
      <w:r w:rsidRPr="00B54A66">
        <w:rPr>
          <w:sz w:val="16"/>
        </w:rPr>
        <w:t>operated off the coast of Kuwait</w:t>
      </w:r>
      <w:r w:rsidRPr="00FC782B">
        <w:rPr>
          <w:sz w:val="16"/>
        </w:rPr>
        <w:t xml:space="preserve"> </w:t>
      </w:r>
      <w:r w:rsidRPr="00B54A66">
        <w:rPr>
          <w:sz w:val="16"/>
        </w:rPr>
        <w:t>in the first Gulf War. The gray hulls of the US Navy can’t do it all. Washington can leverage the white hulls of the NOAA fleet—commanded by NOAA Corps officers—for future Arctic presence, contributing to deterrence, and ultimately enhancing defense.</w:t>
      </w:r>
    </w:p>
    <w:p w14:paraId="25918CDB" w14:textId="77777777" w:rsidR="0069192F" w:rsidRPr="00B54A66" w:rsidRDefault="0069192F" w:rsidP="0069192F">
      <w:pPr>
        <w:rPr>
          <w:sz w:val="16"/>
        </w:rPr>
      </w:pPr>
      <w:r w:rsidRPr="00B54A66">
        <w:rPr>
          <w:sz w:val="16"/>
        </w:rPr>
        <w:t>The</w:t>
      </w:r>
      <w:r w:rsidRPr="00FC782B">
        <w:rPr>
          <w:sz w:val="16"/>
        </w:rPr>
        <w:t xml:space="preserve"> </w:t>
      </w:r>
      <w:r w:rsidRPr="00B54A66">
        <w:rPr>
          <w:sz w:val="16"/>
        </w:rPr>
        <w:t>NOAA Corps mission, in part, provides officers for leadership in the armed forces during national emergency. It’s difficult to argue that if the</w:t>
      </w:r>
      <w:r w:rsidRPr="00FC782B">
        <w:rPr>
          <w:sz w:val="16"/>
        </w:rPr>
        <w:t xml:space="preserve"> </w:t>
      </w:r>
      <w:r w:rsidRPr="00B54A66">
        <w:rPr>
          <w:sz w:val="16"/>
        </w:rPr>
        <w:t>security situation in Burma</w:t>
      </w:r>
      <w:r w:rsidRPr="00FC782B">
        <w:rPr>
          <w:sz w:val="16"/>
        </w:rPr>
        <w:t xml:space="preserve"> </w:t>
      </w:r>
      <w:r w:rsidRPr="00B54A66">
        <w:rPr>
          <w:sz w:val="16"/>
        </w:rPr>
        <w:t>constitutes a US national emergency, increasing Russian activity in the Arctic closer to US sovereign airspace and waters—coupled with Russia’s international belligerence—is not conceivably also an emergency. As a scientific research agency with an operational fleet led by commissioned uniformed officers</w:t>
      </w:r>
      <w:r w:rsidRPr="00FC782B">
        <w:rPr>
          <w:sz w:val="16"/>
        </w:rPr>
        <w:t xml:space="preserve"> </w:t>
      </w:r>
      <w:r w:rsidRPr="00B54A66">
        <w:rPr>
          <w:sz w:val="16"/>
        </w:rPr>
        <w:t>who have affirmed their commitment</w:t>
      </w:r>
      <w:r w:rsidRPr="00FC782B">
        <w:rPr>
          <w:sz w:val="16"/>
        </w:rPr>
        <w:t xml:space="preserve"> </w:t>
      </w:r>
      <w:r w:rsidRPr="00B54A66">
        <w:rPr>
          <w:sz w:val="16"/>
        </w:rPr>
        <w:t>to defend the constitution against all enemies, NOAA is uniquely suited to contribute to an active defense.</w:t>
      </w:r>
    </w:p>
    <w:p w14:paraId="5BD584D9" w14:textId="77777777" w:rsidR="0069192F" w:rsidRPr="00D87C06" w:rsidRDefault="0069192F" w:rsidP="0069192F">
      <w:pPr>
        <w:rPr>
          <w:rStyle w:val="AAAUNDERLINEKEYBOARD"/>
        </w:rPr>
      </w:pPr>
      <w:r w:rsidRPr="00B54A66">
        <w:rPr>
          <w:sz w:val="16"/>
        </w:rPr>
        <w:t>While NOAA Corps officers can be</w:t>
      </w:r>
      <w:r w:rsidRPr="00FC782B">
        <w:rPr>
          <w:sz w:val="16"/>
        </w:rPr>
        <w:t xml:space="preserve"> </w:t>
      </w:r>
      <w:r w:rsidRPr="00B54A66">
        <w:rPr>
          <w:sz w:val="16"/>
        </w:rPr>
        <w:t>transferred into</w:t>
      </w:r>
      <w:r w:rsidRPr="00FC782B">
        <w:rPr>
          <w:sz w:val="16"/>
        </w:rPr>
        <w:t xml:space="preserve"> </w:t>
      </w:r>
      <w:r w:rsidRPr="00B54A66">
        <w:rPr>
          <w:sz w:val="16"/>
        </w:rPr>
        <w:t xml:space="preserve">the armed forces during national emergencies, in accordance with the NOAA Corps mission, doing so at this point is premature. We do not need to realign NOAA Corps officers for the Arctic threat via service in the armed forces, provided we acknowledge that it exists and take preemptive and preventive action in defense of the homeland. Instead, Washington </w:t>
      </w:r>
      <w:r w:rsidRPr="00E1534B">
        <w:rPr>
          <w:rStyle w:val="AAAUNDERLINEKEYBOARD"/>
          <w:highlight w:val="cyan"/>
        </w:rPr>
        <w:t xml:space="preserve">policymakers and strategists should consider NOAA’s </w:t>
      </w:r>
      <w:r w:rsidRPr="00E1534B">
        <w:rPr>
          <w:rStyle w:val="Emphasis"/>
          <w:highlight w:val="cyan"/>
        </w:rPr>
        <w:t>untapped</w:t>
      </w:r>
      <w:r w:rsidRPr="00E1534B">
        <w:rPr>
          <w:rStyle w:val="AAAUNDERLINEKEYBOARD"/>
          <w:highlight w:val="cyan"/>
        </w:rPr>
        <w:t xml:space="preserve"> homeland defense utility and</w:t>
      </w:r>
      <w:r w:rsidRPr="00E1534B">
        <w:rPr>
          <w:sz w:val="16"/>
          <w:highlight w:val="cyan"/>
        </w:rPr>
        <w:t xml:space="preserve"> </w:t>
      </w:r>
      <w:r w:rsidRPr="00E1534B">
        <w:rPr>
          <w:rStyle w:val="AAAUNDERLINEKEYBOARD"/>
          <w:highlight w:val="cyan"/>
        </w:rPr>
        <w:t>seek</w:t>
      </w:r>
      <w:r w:rsidRPr="00E1534B">
        <w:rPr>
          <w:sz w:val="16"/>
          <w:highlight w:val="cyan"/>
        </w:rPr>
        <w:t xml:space="preserve"> </w:t>
      </w:r>
      <w:r w:rsidRPr="00E1534B">
        <w:rPr>
          <w:rStyle w:val="AAAUNDERLINEKEYBOARD"/>
          <w:highlight w:val="cyan"/>
        </w:rPr>
        <w:t>ways</w:t>
      </w:r>
      <w:r w:rsidRPr="00B54A66">
        <w:rPr>
          <w:sz w:val="16"/>
        </w:rPr>
        <w:t xml:space="preserve"> to more deliberately align Arctic research missions with those that can offer corresponding value by way </w:t>
      </w:r>
      <w:r w:rsidRPr="00E1534B">
        <w:rPr>
          <w:rStyle w:val="AAAUNDERLINEKEYBOARD"/>
          <w:highlight w:val="cyan"/>
        </w:rPr>
        <w:t>of</w:t>
      </w:r>
      <w:r w:rsidRPr="00E1534B">
        <w:rPr>
          <w:sz w:val="16"/>
          <w:highlight w:val="cyan"/>
        </w:rPr>
        <w:t xml:space="preserve"> </w:t>
      </w:r>
      <w:r w:rsidRPr="00E1534B">
        <w:rPr>
          <w:rStyle w:val="AAAUNDERLINEKEYBOARD"/>
          <w:highlight w:val="cyan"/>
        </w:rPr>
        <w:t>presence and deterrence.</w:t>
      </w:r>
    </w:p>
    <w:p w14:paraId="29566A20" w14:textId="77777777" w:rsidR="0069192F" w:rsidRPr="00B54A66" w:rsidRDefault="0069192F" w:rsidP="0069192F">
      <w:pPr>
        <w:rPr>
          <w:sz w:val="16"/>
        </w:rPr>
      </w:pPr>
      <w:r w:rsidRPr="00B54A66">
        <w:rPr>
          <w:sz w:val="16"/>
        </w:rPr>
        <w:t>America’s fourth coast is its forgotten coast. Washington has effectively locked its front door while leaving the back door wide open. The years of Arctic apathy and defense investment elsewhere offer Russia and China an avenue for exploitation. As Washington realizes the gravity of its strategic omission, it is scrambling to draft Arctic strategies, create Arctic security centers, and acquire new platforms for Arctic power projection.</w:t>
      </w:r>
    </w:p>
    <w:p w14:paraId="733219AD" w14:textId="77777777" w:rsidR="0069192F" w:rsidRDefault="0069192F" w:rsidP="0069192F">
      <w:pPr>
        <w:rPr>
          <w:rStyle w:val="AAAUNDERLINEKEYBOARD"/>
        </w:rPr>
      </w:pPr>
      <w:r w:rsidRPr="00B54A66">
        <w:rPr>
          <w:sz w:val="16"/>
        </w:rPr>
        <w:t xml:space="preserve">However, strategy is just words on paper without the necessary means to achieve desired ends. </w:t>
      </w:r>
      <w:r w:rsidRPr="00E1534B">
        <w:rPr>
          <w:rStyle w:val="AAAUNDERLINEKEYBOARD"/>
          <w:highlight w:val="cyan"/>
        </w:rPr>
        <w:t xml:space="preserve">Icebreakers take </w:t>
      </w:r>
      <w:r w:rsidRPr="00E1534B">
        <w:rPr>
          <w:rStyle w:val="Emphasis"/>
          <w:highlight w:val="cyan"/>
        </w:rPr>
        <w:t>years</w:t>
      </w:r>
      <w:r w:rsidRPr="00E1534B">
        <w:rPr>
          <w:rStyle w:val="AAAUNDERLINEKEYBOARD"/>
          <w:highlight w:val="cyan"/>
        </w:rPr>
        <w:t xml:space="preserve"> to build</w:t>
      </w:r>
      <w:r w:rsidRPr="00B54A66">
        <w:rPr>
          <w:sz w:val="16"/>
        </w:rPr>
        <w:t>. And, at present, the United States has no viable plans for sustained surface presence in the Arctic—just acquisition plans and platitude-laden strategies. The Arctic is happening now. As</w:t>
      </w:r>
      <w:r w:rsidRPr="00FC782B">
        <w:rPr>
          <w:sz w:val="16"/>
        </w:rPr>
        <w:t xml:space="preserve"> </w:t>
      </w:r>
      <w:r w:rsidRPr="00B54A66">
        <w:rPr>
          <w:sz w:val="16"/>
        </w:rPr>
        <w:t xml:space="preserve">Admiral Schultz said, “Just being there and accessing the Arctic is a projection of national sovereignty. It is a national security mission.” </w:t>
      </w:r>
      <w:r w:rsidRPr="00E1534B">
        <w:rPr>
          <w:rStyle w:val="AAAUNDERLINEKEYBOARD"/>
          <w:highlight w:val="cyan"/>
        </w:rPr>
        <w:t>The U</w:t>
      </w:r>
      <w:r w:rsidRPr="00B54A66">
        <w:rPr>
          <w:sz w:val="16"/>
        </w:rPr>
        <w:t xml:space="preserve">nited </w:t>
      </w:r>
      <w:r w:rsidRPr="00E1534B">
        <w:rPr>
          <w:rStyle w:val="AAAUNDERLINEKEYBOARD"/>
          <w:highlight w:val="cyan"/>
        </w:rPr>
        <w:t>S</w:t>
      </w:r>
      <w:r w:rsidRPr="00B54A66">
        <w:rPr>
          <w:sz w:val="16"/>
        </w:rPr>
        <w:t xml:space="preserve">tates </w:t>
      </w:r>
      <w:r w:rsidRPr="00E1534B">
        <w:rPr>
          <w:rStyle w:val="AAAUNDERLINEKEYBOARD"/>
          <w:highlight w:val="cyan"/>
        </w:rPr>
        <w:t>cannot afford to wait</w:t>
      </w:r>
      <w:r w:rsidRPr="00B54A66">
        <w:rPr>
          <w:sz w:val="16"/>
        </w:rPr>
        <w:t xml:space="preserve"> to establish sustained surface presence in the Arctic. The region is a national security imperative with a widening presence gap. </w:t>
      </w:r>
      <w:r w:rsidRPr="00E1534B">
        <w:rPr>
          <w:rStyle w:val="AAAUNDERLINEKEYBOARD"/>
          <w:highlight w:val="cyan"/>
        </w:rPr>
        <w:t>Washington must act now and leverage its F</w:t>
      </w:r>
      <w:r w:rsidRPr="00B54A66">
        <w:rPr>
          <w:rStyle w:val="AAAUNDERLINEKEYBOARD"/>
        </w:rPr>
        <w:t xml:space="preserve">ederal </w:t>
      </w:r>
      <w:r w:rsidRPr="00E1534B">
        <w:rPr>
          <w:rStyle w:val="AAAUNDERLINEKEYBOARD"/>
          <w:highlight w:val="cyan"/>
        </w:rPr>
        <w:t>O</w:t>
      </w:r>
      <w:r w:rsidRPr="00B54A66">
        <w:rPr>
          <w:rStyle w:val="AAAUNDERLINEKEYBOARD"/>
        </w:rPr>
        <w:t xml:space="preserve">ceanographic </w:t>
      </w:r>
      <w:r w:rsidRPr="00E1534B">
        <w:rPr>
          <w:rStyle w:val="AAAUNDERLINEKEYBOARD"/>
          <w:highlight w:val="cyan"/>
        </w:rPr>
        <w:t>F</w:t>
      </w:r>
      <w:r w:rsidRPr="00B54A66">
        <w:rPr>
          <w:rStyle w:val="AAAUNDERLINEKEYBOARD"/>
        </w:rPr>
        <w:t xml:space="preserve">leet </w:t>
      </w:r>
      <w:r w:rsidRPr="00E1534B">
        <w:rPr>
          <w:rStyle w:val="AAAUNDERLINEKEYBOARD"/>
          <w:highlight w:val="cyan"/>
        </w:rPr>
        <w:t>capabilities to fill the gap.</w:t>
      </w:r>
    </w:p>
    <w:p w14:paraId="4B7B906E" w14:textId="77777777" w:rsidR="0069192F" w:rsidRDefault="0069192F" w:rsidP="0069192F">
      <w:pPr>
        <w:rPr>
          <w:rStyle w:val="AAAUNDERLINEKEYBOARD"/>
        </w:rPr>
      </w:pPr>
    </w:p>
    <w:p w14:paraId="28974390" w14:textId="30588792" w:rsidR="0069192F" w:rsidRPr="00982ED6" w:rsidRDefault="0069192F" w:rsidP="0069192F">
      <w:pPr>
        <w:pStyle w:val="Heading4"/>
      </w:pPr>
      <w:r>
        <w:t xml:space="preserve">Icebreakers are overhyped by the media </w:t>
      </w:r>
      <w:r w:rsidR="00E43EC1">
        <w:t>–</w:t>
      </w:r>
      <w:r>
        <w:t xml:space="preserve"> </w:t>
      </w:r>
      <w:r w:rsidR="00E43EC1">
        <w:t>there’s better ways to project power in the Arctic other than building ice breaker “warships”</w:t>
      </w:r>
    </w:p>
    <w:p w14:paraId="4E07BE8F" w14:textId="77777777" w:rsidR="0069192F" w:rsidRDefault="0069192F" w:rsidP="0069192F">
      <w:pPr>
        <w:rPr>
          <w:sz w:val="21"/>
          <w:szCs w:val="21"/>
        </w:rPr>
      </w:pPr>
      <w:r w:rsidRPr="00954CCF">
        <w:rPr>
          <w:rStyle w:val="Style13ptBold"/>
          <w:sz w:val="24"/>
          <w:szCs w:val="21"/>
        </w:rPr>
        <w:t xml:space="preserve">Britt 21 </w:t>
      </w:r>
      <w:r w:rsidRPr="00954CCF">
        <w:rPr>
          <w:sz w:val="21"/>
          <w:szCs w:val="21"/>
        </w:rPr>
        <w:t>[Britt, Brian, Analyst for Avascent with a B.S. in International Relations and M.A. in Security Studies from Georgetown, "Icebreakers as a Tool for American Power Projection in the Alaskan Arctic," DG, 4-5-2021, https://repository.digital.georgetown.edu/handle/10822/1062171] erin</w:t>
      </w:r>
    </w:p>
    <w:p w14:paraId="731A4C13" w14:textId="393974B3" w:rsidR="0069192F" w:rsidRPr="0069192F" w:rsidRDefault="0069192F" w:rsidP="0069192F">
      <w:pPr>
        <w:rPr>
          <w:rStyle w:val="Style13ptBold"/>
        </w:rPr>
      </w:pPr>
      <w:r w:rsidRPr="00E1534B">
        <w:rPr>
          <w:rStyle w:val="Style13ptBold"/>
          <w:highlight w:val="cyan"/>
        </w:rPr>
        <w:t>REHIGHLIGHTED IN YELLOW</w:t>
      </w:r>
    </w:p>
    <w:p w14:paraId="1A264639" w14:textId="77777777" w:rsidR="0069192F" w:rsidRPr="00954CCF" w:rsidRDefault="0069192F" w:rsidP="0069192F">
      <w:pPr>
        <w:rPr>
          <w:sz w:val="15"/>
          <w:szCs w:val="21"/>
        </w:rPr>
      </w:pPr>
      <w:r w:rsidRPr="00954CCF">
        <w:rPr>
          <w:sz w:val="15"/>
          <w:szCs w:val="21"/>
        </w:rPr>
        <w:t>Presence &amp; International Appearances</w:t>
      </w:r>
    </w:p>
    <w:p w14:paraId="4960BD1E" w14:textId="77777777" w:rsidR="0069192F" w:rsidRPr="00954CCF" w:rsidRDefault="0069192F" w:rsidP="0069192F">
      <w:pPr>
        <w:rPr>
          <w:sz w:val="15"/>
          <w:szCs w:val="21"/>
        </w:rPr>
      </w:pPr>
      <w:r w:rsidRPr="00954CCF">
        <w:rPr>
          <w:sz w:val="15"/>
          <w:szCs w:val="21"/>
        </w:rPr>
        <w:t xml:space="preserve">Icebreakers are an interesting platform to study because there appears to be something special about their place in the international consciousness. </w:t>
      </w:r>
      <w:r w:rsidRPr="00E1534B">
        <w:rPr>
          <w:rStyle w:val="StyleUnderline"/>
          <w:sz w:val="21"/>
          <w:szCs w:val="21"/>
          <w:highlight w:val="cyan"/>
        </w:rPr>
        <w:t>When comparing</w:t>
      </w:r>
      <w:r w:rsidRPr="00954CCF">
        <w:rPr>
          <w:rStyle w:val="StyleUnderline"/>
          <w:sz w:val="21"/>
          <w:szCs w:val="21"/>
        </w:rPr>
        <w:t xml:space="preserve"> strategic</w:t>
      </w:r>
      <w:r w:rsidRPr="00954CCF">
        <w:rPr>
          <w:rStyle w:val="StyleUnderline"/>
          <w:sz w:val="15"/>
          <w:szCs w:val="21"/>
        </w:rPr>
        <w:t xml:space="preserve"> </w:t>
      </w:r>
      <w:r w:rsidRPr="00E1534B">
        <w:rPr>
          <w:rStyle w:val="StyleUnderline"/>
          <w:sz w:val="21"/>
          <w:szCs w:val="21"/>
          <w:highlight w:val="cyan"/>
        </w:rPr>
        <w:t>competition in the Arctic</w:t>
      </w:r>
      <w:r w:rsidRPr="00954CCF">
        <w:rPr>
          <w:rStyle w:val="StyleUnderline"/>
          <w:sz w:val="21"/>
          <w:szCs w:val="21"/>
        </w:rPr>
        <w:t xml:space="preserve">, the most </w:t>
      </w:r>
      <w:r w:rsidRPr="00E1534B">
        <w:rPr>
          <w:rStyle w:val="StyleUnderline"/>
          <w:sz w:val="21"/>
          <w:szCs w:val="21"/>
          <w:highlight w:val="cyan"/>
        </w:rPr>
        <w:t>commonly-cited example is the U.S.’</w:t>
      </w:r>
      <w:r w:rsidRPr="00954CCF">
        <w:rPr>
          <w:rStyle w:val="StyleUnderline"/>
          <w:sz w:val="21"/>
          <w:szCs w:val="21"/>
        </w:rPr>
        <w:t xml:space="preserve"> relatively </w:t>
      </w:r>
      <w:r w:rsidRPr="00E1534B">
        <w:rPr>
          <w:rStyle w:val="StyleUnderline"/>
          <w:sz w:val="21"/>
          <w:szCs w:val="21"/>
          <w:highlight w:val="cyan"/>
        </w:rPr>
        <w:t>small number</w:t>
      </w:r>
      <w:r w:rsidRPr="00E1534B">
        <w:rPr>
          <w:rStyle w:val="StyleUnderline"/>
          <w:sz w:val="15"/>
          <w:szCs w:val="21"/>
          <w:highlight w:val="cyan"/>
        </w:rPr>
        <w:t xml:space="preserve"> </w:t>
      </w:r>
      <w:r w:rsidRPr="00E1534B">
        <w:rPr>
          <w:rStyle w:val="StyleUnderline"/>
          <w:sz w:val="21"/>
          <w:szCs w:val="21"/>
          <w:highlight w:val="cyan"/>
        </w:rPr>
        <w:t>of icebreakers</w:t>
      </w:r>
      <w:r w:rsidRPr="00954CCF">
        <w:rPr>
          <w:rStyle w:val="StyleUnderline"/>
          <w:sz w:val="21"/>
          <w:szCs w:val="21"/>
        </w:rPr>
        <w:t>.</w:t>
      </w:r>
      <w:r w:rsidRPr="0069192F">
        <w:rPr>
          <w:rStyle w:val="AAAUNDERLINEKEYBOARD"/>
        </w:rPr>
        <w:t xml:space="preserve">65 </w:t>
      </w:r>
      <w:r w:rsidRPr="00E1534B">
        <w:rPr>
          <w:rStyle w:val="AAAUNDERLINEKEYBOARD"/>
          <w:highlight w:val="cyan"/>
        </w:rPr>
        <w:t>Submarines, aircraft, and infrastructure all play vital roles in establishing power projection capabilities in the Arctic. But all receive far less attention than icebreakers do in the media and the political realm.</w:t>
      </w:r>
    </w:p>
    <w:p w14:paraId="1F43FB85" w14:textId="77777777" w:rsidR="0069192F" w:rsidRPr="00954CCF" w:rsidRDefault="0069192F" w:rsidP="0069192F">
      <w:pPr>
        <w:rPr>
          <w:rStyle w:val="StyleUnderline"/>
          <w:sz w:val="21"/>
          <w:szCs w:val="21"/>
        </w:rPr>
      </w:pPr>
      <w:r w:rsidRPr="00954CCF">
        <w:rPr>
          <w:sz w:val="15"/>
          <w:szCs w:val="21"/>
        </w:rPr>
        <w:lastRenderedPageBreak/>
        <w:t xml:space="preserve">This is </w:t>
      </w:r>
      <w:r w:rsidRPr="00954CCF">
        <w:rPr>
          <w:rStyle w:val="StyleUnderline"/>
          <w:sz w:val="21"/>
          <w:szCs w:val="21"/>
        </w:rPr>
        <w:t xml:space="preserve">because </w:t>
      </w:r>
      <w:r w:rsidRPr="00E1534B">
        <w:rPr>
          <w:rStyle w:val="StyleUnderline"/>
          <w:sz w:val="21"/>
          <w:szCs w:val="21"/>
          <w:highlight w:val="cyan"/>
        </w:rPr>
        <w:t>icebreakers are</w:t>
      </w:r>
      <w:r w:rsidRPr="00954CCF">
        <w:rPr>
          <w:rStyle w:val="StyleUnderline"/>
          <w:sz w:val="21"/>
          <w:szCs w:val="21"/>
        </w:rPr>
        <w:t xml:space="preserve"> seen as </w:t>
      </w:r>
      <w:r w:rsidRPr="00E1534B">
        <w:rPr>
          <w:rStyle w:val="StyleUnderline"/>
          <w:sz w:val="21"/>
          <w:szCs w:val="21"/>
          <w:highlight w:val="cyan"/>
        </w:rPr>
        <w:t xml:space="preserve">the </w:t>
      </w:r>
      <w:r w:rsidRPr="00E1534B">
        <w:rPr>
          <w:rStyle w:val="Emphasis"/>
          <w:sz w:val="21"/>
          <w:szCs w:val="21"/>
          <w:highlight w:val="cyan"/>
        </w:rPr>
        <w:t>“bare minimum”</w:t>
      </w:r>
      <w:r w:rsidRPr="00E1534B">
        <w:rPr>
          <w:rStyle w:val="StyleUnderline"/>
          <w:sz w:val="21"/>
          <w:szCs w:val="21"/>
          <w:highlight w:val="cyan"/>
        </w:rPr>
        <w:t xml:space="preserve"> for serious participation in the Arctic</w:t>
      </w:r>
      <w:r w:rsidRPr="00954CCF">
        <w:rPr>
          <w:rStyle w:val="StyleUnderline"/>
          <w:sz w:val="21"/>
          <w:szCs w:val="21"/>
        </w:rPr>
        <w:t xml:space="preserve"> region</w:t>
      </w:r>
      <w:r w:rsidRPr="00954CCF">
        <w:rPr>
          <w:sz w:val="15"/>
          <w:szCs w:val="21"/>
        </w:rPr>
        <w:t xml:space="preserve">, argues one Arctic researcher in the Washington area. Within the American policy community, icebreakers are seen as </w:t>
      </w:r>
      <w:r w:rsidRPr="00954CCF">
        <w:rPr>
          <w:rStyle w:val="StyleUnderline"/>
          <w:sz w:val="21"/>
          <w:szCs w:val="21"/>
        </w:rPr>
        <w:t>the ante to establishing a legitimate claim to the region.</w:t>
      </w:r>
    </w:p>
    <w:p w14:paraId="0E14EC12" w14:textId="77777777" w:rsidR="0069192F" w:rsidRPr="00954CCF" w:rsidRDefault="0069192F" w:rsidP="0069192F">
      <w:pPr>
        <w:rPr>
          <w:rStyle w:val="Emphasis"/>
          <w:sz w:val="21"/>
          <w:szCs w:val="21"/>
        </w:rPr>
      </w:pPr>
      <w:r w:rsidRPr="00954CCF">
        <w:rPr>
          <w:sz w:val="15"/>
          <w:szCs w:val="21"/>
        </w:rPr>
        <w:t xml:space="preserve">Some, like one prominent member of a national security think tank in Washington, argue </w:t>
      </w:r>
      <w:r w:rsidRPr="00E1534B">
        <w:rPr>
          <w:rStyle w:val="AAAUNDERLINEKEYBOARD"/>
          <w:highlight w:val="cyan"/>
        </w:rPr>
        <w:t>icebreakers are</w:t>
      </w:r>
      <w:r w:rsidRPr="0069192F">
        <w:rPr>
          <w:rStyle w:val="AAAUNDERLINEKEYBOARD"/>
        </w:rPr>
        <w:t xml:space="preserve"> simply </w:t>
      </w:r>
      <w:r w:rsidRPr="00E1534B">
        <w:rPr>
          <w:rStyle w:val="AAAUNDERLINEKEYBOARD"/>
          <w:highlight w:val="cyan"/>
        </w:rPr>
        <w:t>unimportant from national security and international relations perspectives.</w:t>
      </w:r>
      <w:r w:rsidRPr="0069192F">
        <w:rPr>
          <w:rStyle w:val="AAAUNDERLINEKEYBOARD"/>
        </w:rPr>
        <w:t xml:space="preserve"> This analyst argues that the U.</w:t>
      </w:r>
      <w:r w:rsidRPr="00E1534B">
        <w:rPr>
          <w:rStyle w:val="AAAUNDERLINEKEYBOARD"/>
          <w:highlight w:val="cyan"/>
        </w:rPr>
        <w:t>S. national security</w:t>
      </w:r>
      <w:r w:rsidRPr="0069192F">
        <w:rPr>
          <w:rStyle w:val="AAAUNDERLINEKEYBOARD"/>
        </w:rPr>
        <w:t xml:space="preserve"> schema </w:t>
      </w:r>
      <w:r w:rsidRPr="00E1534B">
        <w:rPr>
          <w:rStyle w:val="AAAUNDERLINEKEYBOARD"/>
          <w:highlight w:val="cyan"/>
        </w:rPr>
        <w:t>is sufficiently supported by the presence of submarines in the Arctic.</w:t>
      </w:r>
      <w:r w:rsidRPr="00954CCF">
        <w:rPr>
          <w:sz w:val="15"/>
          <w:szCs w:val="21"/>
        </w:rPr>
        <w:t xml:space="preserve"> </w:t>
      </w:r>
      <w:r w:rsidRPr="00954CCF">
        <w:rPr>
          <w:rStyle w:val="StyleUnderline"/>
          <w:sz w:val="21"/>
          <w:szCs w:val="21"/>
        </w:rPr>
        <w:t>In interviews with members of the USCG, however</w:t>
      </w:r>
      <w:r w:rsidRPr="00E1534B">
        <w:rPr>
          <w:rStyle w:val="StyleUnderline"/>
          <w:sz w:val="21"/>
          <w:szCs w:val="21"/>
          <w:highlight w:val="cyan"/>
        </w:rPr>
        <w:t>,</w:t>
      </w:r>
      <w:r w:rsidRPr="00E1534B">
        <w:rPr>
          <w:rStyle w:val="StyleUnderline"/>
          <w:sz w:val="15"/>
          <w:szCs w:val="21"/>
          <w:highlight w:val="cyan"/>
        </w:rPr>
        <w:t xml:space="preserve"> </w:t>
      </w:r>
      <w:r w:rsidRPr="00E1534B">
        <w:rPr>
          <w:rStyle w:val="Emphasis"/>
          <w:sz w:val="21"/>
          <w:szCs w:val="21"/>
          <w:highlight w:val="cyan"/>
        </w:rPr>
        <w:t>“having presence</w:t>
      </w:r>
      <w:r w:rsidRPr="00E1534B">
        <w:rPr>
          <w:rStyle w:val="StyleUnderline"/>
          <w:sz w:val="21"/>
          <w:szCs w:val="21"/>
          <w:highlight w:val="cyan"/>
        </w:rPr>
        <w:t xml:space="preserve">” was of the </w:t>
      </w:r>
      <w:r w:rsidRPr="00E1534B">
        <w:rPr>
          <w:rStyle w:val="Emphasis"/>
          <w:sz w:val="21"/>
          <w:szCs w:val="21"/>
          <w:highlight w:val="cyan"/>
        </w:rPr>
        <w:t>highest priority</w:t>
      </w:r>
      <w:r w:rsidRPr="00954CCF">
        <w:rPr>
          <w:rStyle w:val="StyleUnderline"/>
          <w:sz w:val="21"/>
          <w:szCs w:val="21"/>
        </w:rPr>
        <w:t>,</w:t>
      </w:r>
      <w:r w:rsidRPr="00954CCF">
        <w:rPr>
          <w:sz w:val="15"/>
          <w:szCs w:val="21"/>
        </w:rPr>
        <w:t xml:space="preserve"> more so than fully fulfilling statutory missions. Shannon Jenkins of the USCG said that “it’s to our favor to start with presence” and build from there, indicating </w:t>
      </w:r>
      <w:r w:rsidRPr="00954CCF">
        <w:rPr>
          <w:rStyle w:val="StyleUnderline"/>
          <w:sz w:val="21"/>
          <w:szCs w:val="21"/>
        </w:rPr>
        <w:t xml:space="preserve">the USCG views presence as the foundational goal </w:t>
      </w:r>
      <w:r w:rsidRPr="00E1534B">
        <w:rPr>
          <w:rStyle w:val="StyleUnderline"/>
          <w:sz w:val="21"/>
          <w:szCs w:val="21"/>
          <w:highlight w:val="cyan"/>
        </w:rPr>
        <w:t>to be accomplished by</w:t>
      </w:r>
      <w:r w:rsidRPr="00E1534B">
        <w:rPr>
          <w:rStyle w:val="StyleUnderline"/>
          <w:sz w:val="15"/>
          <w:szCs w:val="21"/>
          <w:highlight w:val="cyan"/>
        </w:rPr>
        <w:t xml:space="preserve"> </w:t>
      </w:r>
      <w:r w:rsidRPr="00E1534B">
        <w:rPr>
          <w:rStyle w:val="StyleUnderline"/>
          <w:sz w:val="21"/>
          <w:szCs w:val="21"/>
          <w:highlight w:val="cyan"/>
        </w:rPr>
        <w:t>icebreaking vessels</w:t>
      </w:r>
      <w:r w:rsidRPr="00954CCF">
        <w:rPr>
          <w:sz w:val="15"/>
          <w:szCs w:val="21"/>
        </w:rPr>
        <w:t xml:space="preserve">. Mr. Jenkins acknowledged the presence of several U.S. fast-attack (SSN) and guided-missile (SSGN) submarines operated by the United States Navy as a U.S. military presence in the Arctic but argued these assets, alone, were insufficient to represent an American presence in the region. For the vast majority of the time, submarines operate beneath the water and are invisible to both domestic and international audiences. </w:t>
      </w:r>
      <w:r w:rsidRPr="00954CCF">
        <w:rPr>
          <w:rStyle w:val="StyleUnderline"/>
          <w:sz w:val="21"/>
          <w:szCs w:val="21"/>
        </w:rPr>
        <w:t>He argued vessels capable of a</w:t>
      </w:r>
      <w:r w:rsidRPr="00954CCF">
        <w:rPr>
          <w:rStyle w:val="StyleUnderline"/>
          <w:sz w:val="15"/>
          <w:szCs w:val="21"/>
        </w:rPr>
        <w:t xml:space="preserve"> </w:t>
      </w:r>
      <w:r w:rsidRPr="00954CCF">
        <w:rPr>
          <w:rStyle w:val="StyleUnderline"/>
          <w:sz w:val="21"/>
          <w:szCs w:val="21"/>
        </w:rPr>
        <w:t>constant presence above the water were needed. “You have to show the flag,”</w:t>
      </w:r>
      <w:r w:rsidRPr="00954CCF">
        <w:rPr>
          <w:sz w:val="15"/>
          <w:szCs w:val="21"/>
        </w:rPr>
        <w:t xml:space="preserve"> said Mr. Jenkins, </w:t>
      </w:r>
      <w:r w:rsidRPr="00954CCF">
        <w:rPr>
          <w:rStyle w:val="StyleUnderline"/>
          <w:sz w:val="21"/>
          <w:szCs w:val="21"/>
        </w:rPr>
        <w:t>“</w:t>
      </w:r>
      <w:r w:rsidRPr="00E1534B">
        <w:rPr>
          <w:rStyle w:val="StyleUnderline"/>
          <w:sz w:val="21"/>
          <w:szCs w:val="21"/>
          <w:highlight w:val="cyan"/>
        </w:rPr>
        <w:t xml:space="preserve">to </w:t>
      </w:r>
      <w:r w:rsidRPr="00E1534B">
        <w:rPr>
          <w:rStyle w:val="Emphasis"/>
          <w:sz w:val="21"/>
          <w:szCs w:val="21"/>
          <w:highlight w:val="cyan"/>
        </w:rPr>
        <w:t>enforce</w:t>
      </w:r>
      <w:r w:rsidRPr="00954CCF">
        <w:rPr>
          <w:rStyle w:val="Emphasis"/>
          <w:sz w:val="21"/>
          <w:szCs w:val="21"/>
        </w:rPr>
        <w:t xml:space="preserve"> your own </w:t>
      </w:r>
      <w:r w:rsidRPr="00E1534B">
        <w:rPr>
          <w:rStyle w:val="Emphasis"/>
          <w:sz w:val="21"/>
          <w:szCs w:val="21"/>
          <w:highlight w:val="cyan"/>
        </w:rPr>
        <w:t>sovereignty</w:t>
      </w:r>
      <w:r w:rsidRPr="00E1534B">
        <w:rPr>
          <w:rStyle w:val="StyleUnderline"/>
          <w:sz w:val="21"/>
          <w:szCs w:val="21"/>
          <w:highlight w:val="cyan"/>
        </w:rPr>
        <w:t xml:space="preserve"> and </w:t>
      </w:r>
      <w:r w:rsidRPr="00E1534B">
        <w:rPr>
          <w:rStyle w:val="Emphasis"/>
          <w:sz w:val="21"/>
          <w:szCs w:val="21"/>
          <w:highlight w:val="cyan"/>
        </w:rPr>
        <w:t>protect freedom of</w:t>
      </w:r>
      <w:r w:rsidRPr="00954CCF">
        <w:rPr>
          <w:rStyle w:val="Emphasis"/>
          <w:sz w:val="21"/>
          <w:szCs w:val="21"/>
        </w:rPr>
        <w:t xml:space="preserve"> </w:t>
      </w:r>
      <w:r w:rsidRPr="00E1534B">
        <w:rPr>
          <w:rStyle w:val="Emphasis"/>
          <w:sz w:val="21"/>
          <w:szCs w:val="21"/>
          <w:highlight w:val="cyan"/>
        </w:rPr>
        <w:t>navigation</w:t>
      </w:r>
      <w:r w:rsidRPr="00954CCF">
        <w:rPr>
          <w:rStyle w:val="Emphasis"/>
          <w:sz w:val="21"/>
          <w:szCs w:val="21"/>
        </w:rPr>
        <w:t>.”</w:t>
      </w:r>
    </w:p>
    <w:p w14:paraId="53B11E58" w14:textId="77777777" w:rsidR="0069192F" w:rsidRPr="00954CCF" w:rsidRDefault="0069192F" w:rsidP="0069192F">
      <w:pPr>
        <w:rPr>
          <w:sz w:val="15"/>
          <w:szCs w:val="21"/>
        </w:rPr>
      </w:pPr>
      <w:r w:rsidRPr="00954CCF">
        <w:rPr>
          <w:sz w:val="15"/>
          <w:szCs w:val="21"/>
        </w:rPr>
        <w:t xml:space="preserve">As demonstrated by China’s rise as an Arctic state, appearances do matter. </w:t>
      </w:r>
      <w:r w:rsidRPr="00954CCF">
        <w:rPr>
          <w:rStyle w:val="StyleUnderline"/>
          <w:sz w:val="21"/>
          <w:szCs w:val="21"/>
        </w:rPr>
        <w:t>China</w:t>
      </w:r>
      <w:r w:rsidRPr="00954CCF">
        <w:rPr>
          <w:sz w:val="15"/>
          <w:szCs w:val="21"/>
        </w:rPr>
        <w:t xml:space="preserve">, as a non-arctic state, </w:t>
      </w:r>
      <w:r w:rsidRPr="00954CCF">
        <w:rPr>
          <w:rStyle w:val="StyleUnderline"/>
          <w:sz w:val="21"/>
          <w:szCs w:val="21"/>
        </w:rPr>
        <w:t>did not need icebreakers.</w:t>
      </w:r>
      <w:r w:rsidRPr="00954CCF">
        <w:rPr>
          <w:sz w:val="15"/>
          <w:szCs w:val="21"/>
        </w:rPr>
        <w:t xml:space="preserve"> Rather</w:t>
      </w:r>
      <w:r w:rsidRPr="00954CCF">
        <w:rPr>
          <w:rStyle w:val="StyleUnderline"/>
          <w:sz w:val="21"/>
          <w:szCs w:val="21"/>
        </w:rPr>
        <w:t>, China intentionally produced them</w:t>
      </w:r>
      <w:r w:rsidRPr="00954CCF">
        <w:rPr>
          <w:sz w:val="15"/>
          <w:szCs w:val="21"/>
        </w:rPr>
        <w:t xml:space="preserve"> and intentionally deployed them to the Arctic </w:t>
      </w:r>
      <w:r w:rsidRPr="00954CCF">
        <w:rPr>
          <w:rStyle w:val="StyleUnderline"/>
          <w:sz w:val="21"/>
          <w:szCs w:val="21"/>
        </w:rPr>
        <w:t>to support its claim to being an Arctic state and signal</w:t>
      </w:r>
      <w:r w:rsidRPr="00954CCF">
        <w:rPr>
          <w:rStyle w:val="StyleUnderline"/>
          <w:sz w:val="15"/>
          <w:szCs w:val="21"/>
        </w:rPr>
        <w:t xml:space="preserve"> </w:t>
      </w:r>
      <w:r w:rsidRPr="00954CCF">
        <w:rPr>
          <w:rStyle w:val="StyleUnderline"/>
          <w:sz w:val="21"/>
          <w:szCs w:val="21"/>
        </w:rPr>
        <w:t>to the international community that it intended to associate itself with the Arctic.</w:t>
      </w:r>
      <w:r w:rsidRPr="00954CCF">
        <w:rPr>
          <w:sz w:val="15"/>
          <w:szCs w:val="21"/>
        </w:rPr>
        <w:t xml:space="preserve"> In essence, </w:t>
      </w:r>
      <w:r w:rsidRPr="00954CCF">
        <w:rPr>
          <w:rStyle w:val="StyleUnderline"/>
          <w:sz w:val="21"/>
          <w:szCs w:val="21"/>
        </w:rPr>
        <w:t xml:space="preserve">China recognized the symbolic power of icebreakers and has been exploiting this </w:t>
      </w:r>
      <w:r w:rsidRPr="00954CCF">
        <w:rPr>
          <w:sz w:val="15"/>
          <w:szCs w:val="21"/>
        </w:rPr>
        <w:t>power. For China, icebreakers were an integral part of their overall strategy of Arctic identification. It is one thing to declare oneself a near-Arctic state, gain membership in the appropriate international bodies, and announce plans for the construction of a Polar Silk Road.66 It is another to utilize icebreakers to establish a presence in the Arctic to demonstrate the capacity to follow through with these claims.</w:t>
      </w:r>
    </w:p>
    <w:p w14:paraId="4CE5EB76" w14:textId="77777777" w:rsidR="0069192F" w:rsidRPr="00954CCF" w:rsidRDefault="0069192F" w:rsidP="0069192F">
      <w:pPr>
        <w:rPr>
          <w:rStyle w:val="StyleUnderline"/>
          <w:sz w:val="15"/>
          <w:szCs w:val="21"/>
        </w:rPr>
      </w:pPr>
      <w:r w:rsidRPr="00954CCF">
        <w:rPr>
          <w:rStyle w:val="StyleUnderline"/>
          <w:sz w:val="21"/>
          <w:szCs w:val="21"/>
        </w:rPr>
        <w:t xml:space="preserve">The presence </w:t>
      </w:r>
      <w:r w:rsidRPr="00E1534B">
        <w:rPr>
          <w:rStyle w:val="StyleUnderline"/>
          <w:sz w:val="21"/>
          <w:szCs w:val="21"/>
          <w:highlight w:val="cyan"/>
        </w:rPr>
        <w:t>argument holds for national security</w:t>
      </w:r>
      <w:r w:rsidRPr="00954CCF">
        <w:rPr>
          <w:rStyle w:val="StyleUnderline"/>
          <w:sz w:val="21"/>
          <w:szCs w:val="21"/>
        </w:rPr>
        <w:t xml:space="preserve"> matters</w:t>
      </w:r>
      <w:r w:rsidRPr="00954CCF">
        <w:rPr>
          <w:sz w:val="15"/>
          <w:szCs w:val="21"/>
        </w:rPr>
        <w:t>. National security is largely a question of perception.</w:t>
      </w:r>
      <w:r w:rsidRPr="00954CCF">
        <w:rPr>
          <w:rStyle w:val="StyleUnderline"/>
          <w:sz w:val="21"/>
          <w:szCs w:val="21"/>
        </w:rPr>
        <w:t xml:space="preserve"> </w:t>
      </w:r>
      <w:r w:rsidRPr="00E1534B">
        <w:rPr>
          <w:rStyle w:val="StyleUnderline"/>
          <w:sz w:val="21"/>
          <w:szCs w:val="21"/>
          <w:highlight w:val="cyan"/>
        </w:rPr>
        <w:t>In</w:t>
      </w:r>
      <w:r w:rsidRPr="00954CCF">
        <w:rPr>
          <w:rStyle w:val="StyleUnderline"/>
          <w:sz w:val="21"/>
          <w:szCs w:val="21"/>
        </w:rPr>
        <w:t xml:space="preserve"> geostrategic </w:t>
      </w:r>
      <w:r w:rsidRPr="00E1534B">
        <w:rPr>
          <w:rStyle w:val="StyleUnderline"/>
          <w:sz w:val="21"/>
          <w:szCs w:val="21"/>
          <w:highlight w:val="cyan"/>
        </w:rPr>
        <w:t>competition with Russia, the</w:t>
      </w:r>
      <w:r w:rsidRPr="00954CCF">
        <w:rPr>
          <w:rStyle w:val="StyleUnderline"/>
          <w:sz w:val="21"/>
          <w:szCs w:val="21"/>
        </w:rPr>
        <w:t xml:space="preserve"> U.S.’ northern maritime</w:t>
      </w:r>
      <w:r w:rsidRPr="00954CCF">
        <w:rPr>
          <w:rStyle w:val="StyleUnderline"/>
          <w:sz w:val="15"/>
          <w:szCs w:val="21"/>
        </w:rPr>
        <w:t xml:space="preserve"> </w:t>
      </w:r>
      <w:r w:rsidRPr="00E1534B">
        <w:rPr>
          <w:rStyle w:val="StyleUnderline"/>
          <w:sz w:val="21"/>
          <w:szCs w:val="21"/>
          <w:highlight w:val="cyan"/>
        </w:rPr>
        <w:t xml:space="preserve">region will be </w:t>
      </w:r>
      <w:r w:rsidRPr="00E1534B">
        <w:rPr>
          <w:rStyle w:val="Emphasis"/>
          <w:sz w:val="21"/>
          <w:szCs w:val="21"/>
          <w:highlight w:val="cyan"/>
        </w:rPr>
        <w:t>more secure if the Russians perceive them</w:t>
      </w:r>
      <w:r w:rsidRPr="00E1534B">
        <w:rPr>
          <w:rStyle w:val="StyleUnderline"/>
          <w:sz w:val="21"/>
          <w:szCs w:val="21"/>
          <w:highlight w:val="cyan"/>
        </w:rPr>
        <w:t xml:space="preserve"> to be so.</w:t>
      </w:r>
    </w:p>
    <w:p w14:paraId="2B86F160" w14:textId="77777777" w:rsidR="0069192F" w:rsidRPr="00954CCF" w:rsidRDefault="0069192F" w:rsidP="0069192F">
      <w:pPr>
        <w:rPr>
          <w:sz w:val="15"/>
          <w:szCs w:val="21"/>
        </w:rPr>
      </w:pPr>
      <w:r w:rsidRPr="00954CCF">
        <w:rPr>
          <w:sz w:val="15"/>
          <w:szCs w:val="21"/>
        </w:rPr>
        <w:t>A marine presence in the Arctic extends beyond near-peer competition defense purposes. In the international arena, there are three possible classifications of the identity of the U.S. as an Arctic nation. The first manner in which the U.S. could engage the Arctic is as an inactive participant. Such engagement with the Arctic would entail behavior and capabilities such as a lack of means to engage, access, and command the Arctic. This would mean that, even if the U.S. desired to send civilian and military personnel into the Arctic, they could not. This would entail a lack of icebreaking capabilities among domestic naval forces. It would also include a lack of internationally articulated intent to engage, access, and command the Arctic.</w:t>
      </w:r>
    </w:p>
    <w:p w14:paraId="72E6ABBD" w14:textId="77777777" w:rsidR="0069192F" w:rsidRPr="00954CCF" w:rsidRDefault="0069192F" w:rsidP="0069192F">
      <w:pPr>
        <w:rPr>
          <w:sz w:val="15"/>
          <w:szCs w:val="21"/>
        </w:rPr>
      </w:pPr>
      <w:r w:rsidRPr="00954CCF">
        <w:rPr>
          <w:sz w:val="15"/>
          <w:szCs w:val="21"/>
        </w:rPr>
        <w:t>The second manner in which the U.S. could engage with the Arctic is as an active participant. Such engagement with the Arctic would involve having the capabilities to access the Arctic, but not making the Arctic a strategic priority. In this scenario, the U.S. would regularly engage with international bodies designed to govern the Arctic but fail to lead them.</w:t>
      </w:r>
    </w:p>
    <w:p w14:paraId="165776E3" w14:textId="77777777" w:rsidR="0069192F" w:rsidRPr="00954CCF" w:rsidRDefault="0069192F" w:rsidP="0069192F">
      <w:pPr>
        <w:rPr>
          <w:sz w:val="15"/>
          <w:szCs w:val="21"/>
        </w:rPr>
      </w:pPr>
      <w:r w:rsidRPr="00954CCF">
        <w:rPr>
          <w:sz w:val="15"/>
          <w:szCs w:val="21"/>
        </w:rPr>
        <w:t xml:space="preserve">The third manner in which </w:t>
      </w:r>
      <w:r w:rsidRPr="00E1534B">
        <w:rPr>
          <w:rStyle w:val="AAAUNDERLINEKEYBOARD"/>
          <w:highlight w:val="cyan"/>
        </w:rPr>
        <w:t>the U.S. could engage with the Arctic</w:t>
      </w:r>
      <w:r w:rsidRPr="00E43EC1">
        <w:rPr>
          <w:rStyle w:val="AAAUNDERLINEKEYBOARD"/>
        </w:rPr>
        <w:t xml:space="preserve"> is </w:t>
      </w:r>
      <w:r w:rsidRPr="00E1534B">
        <w:rPr>
          <w:rStyle w:val="AAAUNDERLINEKEYBOARD"/>
          <w:highlight w:val="cyan"/>
        </w:rPr>
        <w:t>as a leader</w:t>
      </w:r>
      <w:r w:rsidRPr="00E43EC1">
        <w:rPr>
          <w:rStyle w:val="AAAUNDERLINEKEYBOARD"/>
        </w:rPr>
        <w:t xml:space="preserve">. Such engagement would entail having the most or nearly the most advanced and capable means of accessing and commanding the U.S.’ Arctic region. </w:t>
      </w:r>
      <w:r w:rsidRPr="00E1534B">
        <w:rPr>
          <w:rStyle w:val="AAAUNDERLINEKEYBOARD"/>
          <w:highlight w:val="cyan"/>
        </w:rPr>
        <w:t>It would entail leadership in international Arctic governance forums.</w:t>
      </w:r>
    </w:p>
    <w:p w14:paraId="34789471" w14:textId="77777777" w:rsidR="0069192F" w:rsidRPr="00954CCF" w:rsidRDefault="0069192F" w:rsidP="0069192F">
      <w:pPr>
        <w:rPr>
          <w:rStyle w:val="StyleUnderline"/>
          <w:sz w:val="15"/>
          <w:szCs w:val="21"/>
        </w:rPr>
      </w:pPr>
      <w:r w:rsidRPr="00954CCF">
        <w:rPr>
          <w:sz w:val="15"/>
          <w:szCs w:val="21"/>
        </w:rPr>
        <w:t>Currently, the U.S. is barely an active participant. While policymakers have articulated the importance of the Arctic as a current and future strategic domain</w:t>
      </w:r>
      <w:r w:rsidRPr="00954CCF">
        <w:rPr>
          <w:rStyle w:val="StyleUnderline"/>
          <w:sz w:val="21"/>
          <w:szCs w:val="21"/>
        </w:rPr>
        <w:t>, the U.S. is sorely lacking in</w:t>
      </w:r>
      <w:r w:rsidRPr="00954CCF">
        <w:rPr>
          <w:rStyle w:val="StyleUnderline"/>
          <w:sz w:val="15"/>
          <w:szCs w:val="21"/>
        </w:rPr>
        <w:t xml:space="preserve"> </w:t>
      </w:r>
      <w:r w:rsidRPr="00954CCF">
        <w:rPr>
          <w:rStyle w:val="StyleUnderline"/>
          <w:sz w:val="21"/>
          <w:szCs w:val="21"/>
        </w:rPr>
        <w:t>capabilities to access and command the Arctic. The U.S.’ icebreaker fleet is small and outdated</w:t>
      </w:r>
      <w:r w:rsidRPr="00954CCF">
        <w:rPr>
          <w:rStyle w:val="StyleUnderline"/>
          <w:sz w:val="15"/>
          <w:szCs w:val="21"/>
        </w:rPr>
        <w:t xml:space="preserve"> </w:t>
      </w:r>
      <w:r w:rsidRPr="00954CCF">
        <w:rPr>
          <w:rStyle w:val="StyleUnderline"/>
          <w:sz w:val="21"/>
          <w:szCs w:val="21"/>
        </w:rPr>
        <w:t xml:space="preserve">in comparison to the U.S.’ near-peer competitors and most Arctic allied states. </w:t>
      </w:r>
      <w:r w:rsidRPr="00954CCF">
        <w:rPr>
          <w:sz w:val="15"/>
          <w:szCs w:val="21"/>
        </w:rPr>
        <w:t>The infrastructure to service commercial activity, the needs of Arctic communities, and the demands of potential military engagements in the Arctic is sorely lacking</w:t>
      </w:r>
      <w:r w:rsidRPr="00E1534B">
        <w:rPr>
          <w:sz w:val="15"/>
          <w:szCs w:val="21"/>
          <w:highlight w:val="cyan"/>
        </w:rPr>
        <w:t xml:space="preserve">. </w:t>
      </w:r>
      <w:r w:rsidRPr="00E1534B">
        <w:rPr>
          <w:rStyle w:val="StyleUnderline"/>
          <w:sz w:val="21"/>
          <w:szCs w:val="21"/>
          <w:highlight w:val="cyan"/>
        </w:rPr>
        <w:t xml:space="preserve">If the U.S. is to be a </w:t>
      </w:r>
      <w:r w:rsidRPr="00E1534B">
        <w:rPr>
          <w:rStyle w:val="Emphasis"/>
          <w:sz w:val="21"/>
          <w:szCs w:val="21"/>
          <w:highlight w:val="cyan"/>
        </w:rPr>
        <w:t>leader in the Arctic</w:t>
      </w:r>
      <w:r w:rsidRPr="00E1534B">
        <w:rPr>
          <w:rStyle w:val="StyleUnderline"/>
          <w:sz w:val="21"/>
          <w:szCs w:val="21"/>
          <w:highlight w:val="cyan"/>
        </w:rPr>
        <w:t>, it</w:t>
      </w:r>
      <w:r w:rsidRPr="00E1534B">
        <w:rPr>
          <w:rStyle w:val="StyleUnderline"/>
          <w:sz w:val="15"/>
          <w:szCs w:val="21"/>
          <w:highlight w:val="cyan"/>
        </w:rPr>
        <w:t xml:space="preserve"> </w:t>
      </w:r>
      <w:r w:rsidRPr="00E1534B">
        <w:rPr>
          <w:rStyle w:val="StyleUnderline"/>
          <w:sz w:val="21"/>
          <w:szCs w:val="21"/>
          <w:highlight w:val="cyan"/>
        </w:rPr>
        <w:t>must invest in</w:t>
      </w:r>
      <w:r w:rsidRPr="00954CCF">
        <w:rPr>
          <w:rStyle w:val="StyleUnderline"/>
          <w:sz w:val="21"/>
          <w:szCs w:val="21"/>
        </w:rPr>
        <w:t xml:space="preserve"> Arctic capabilities to,</w:t>
      </w:r>
      <w:r w:rsidRPr="00954CCF">
        <w:rPr>
          <w:sz w:val="15"/>
          <w:szCs w:val="21"/>
        </w:rPr>
        <w:t xml:space="preserve"> first, </w:t>
      </w:r>
      <w:r w:rsidRPr="00954CCF">
        <w:rPr>
          <w:rStyle w:val="StyleUnderline"/>
          <w:sz w:val="21"/>
          <w:szCs w:val="21"/>
        </w:rPr>
        <w:t>demonstrate a commitment to the region and</w:t>
      </w:r>
      <w:r w:rsidRPr="00954CCF">
        <w:rPr>
          <w:sz w:val="15"/>
          <w:szCs w:val="21"/>
        </w:rPr>
        <w:t xml:space="preserve">, second, gain the ability to </w:t>
      </w:r>
      <w:r w:rsidRPr="00954CCF">
        <w:rPr>
          <w:rStyle w:val="StyleUnderline"/>
          <w:sz w:val="21"/>
          <w:szCs w:val="21"/>
        </w:rPr>
        <w:t xml:space="preserve">perform basic tasks in the region by </w:t>
      </w:r>
      <w:r w:rsidRPr="00E1534B">
        <w:rPr>
          <w:rStyle w:val="StyleUnderline"/>
          <w:sz w:val="21"/>
          <w:szCs w:val="21"/>
          <w:highlight w:val="cyan"/>
        </w:rPr>
        <w:t>increasing icebreaking capabilities.</w:t>
      </w:r>
    </w:p>
    <w:p w14:paraId="10E392D0" w14:textId="77777777" w:rsidR="0069192F" w:rsidRPr="00954CCF" w:rsidRDefault="0069192F" w:rsidP="0069192F">
      <w:pPr>
        <w:rPr>
          <w:sz w:val="15"/>
          <w:szCs w:val="21"/>
        </w:rPr>
      </w:pPr>
      <w:r w:rsidRPr="00954CCF">
        <w:rPr>
          <w:sz w:val="15"/>
          <w:szCs w:val="21"/>
        </w:rPr>
        <w:t>How icebreakers are structured and marketed to the international community matters, too. Governments make conscious decisions with regards to the capabilities of each nation’s icebreaker platform. Governments can choose to militarize icebreakers or maintain them as purely economic, scientific, and commercial platforms. Regardless of capabilities, how a government speaks about an icebreaker largely impacts how that platform is perceived by domestic and international audiences. How governments navigate these two choices is largely representative of the countries in the region.</w:t>
      </w:r>
    </w:p>
    <w:p w14:paraId="0583EE4A" w14:textId="77777777" w:rsidR="0069192F" w:rsidRPr="00954CCF" w:rsidRDefault="0069192F" w:rsidP="0069192F">
      <w:pPr>
        <w:rPr>
          <w:sz w:val="15"/>
          <w:szCs w:val="21"/>
        </w:rPr>
      </w:pPr>
      <w:r w:rsidRPr="00954CCF">
        <w:rPr>
          <w:sz w:val="15"/>
          <w:szCs w:val="21"/>
        </w:rPr>
        <w:lastRenderedPageBreak/>
        <w:t>Chinese icebreakers, for example, are portrayed by the Chinese as purely scientific research vessels. They are non-militarized and the Chinese government ensures the platforms are portrayed as such. Icebreakers, according to the 2018 Chinese Arctic whitepaper, are built exclusively “for scientific purposes.”67 Chinese icebreakers are postured in this way because Chinese goals in the region are for the most economic.</w:t>
      </w:r>
    </w:p>
    <w:p w14:paraId="31592D41" w14:textId="77777777" w:rsidR="0069192F" w:rsidRDefault="0069192F" w:rsidP="0069192F">
      <w:pPr>
        <w:rPr>
          <w:sz w:val="15"/>
          <w:szCs w:val="21"/>
        </w:rPr>
      </w:pPr>
      <w:r w:rsidRPr="00954CCF">
        <w:rPr>
          <w:sz w:val="15"/>
          <w:szCs w:val="21"/>
        </w:rPr>
        <w:t xml:space="preserve">In contrast, </w:t>
      </w:r>
      <w:r w:rsidRPr="00E1534B">
        <w:rPr>
          <w:rStyle w:val="StyleUnderline"/>
          <w:sz w:val="21"/>
          <w:szCs w:val="21"/>
          <w:highlight w:val="cyan"/>
        </w:rPr>
        <w:t>the next generation of American icebreakers is clearly and intentionally defined as “warships”</w:t>
      </w:r>
      <w:r w:rsidRPr="00954CCF">
        <w:rPr>
          <w:sz w:val="15"/>
          <w:szCs w:val="21"/>
        </w:rPr>
        <w:t xml:space="preserve"> by the USCG </w:t>
      </w:r>
      <w:r w:rsidRPr="00954CCF">
        <w:rPr>
          <w:rStyle w:val="StyleUnderline"/>
          <w:sz w:val="21"/>
          <w:szCs w:val="21"/>
        </w:rPr>
        <w:t xml:space="preserve">as </w:t>
      </w:r>
      <w:r w:rsidRPr="00E1534B">
        <w:rPr>
          <w:rStyle w:val="StyleUnderline"/>
          <w:sz w:val="21"/>
          <w:szCs w:val="21"/>
          <w:highlight w:val="cyan"/>
        </w:rPr>
        <w:t>the U.S. seeks to counter</w:t>
      </w:r>
      <w:r w:rsidRPr="00954CCF">
        <w:rPr>
          <w:rStyle w:val="StyleUnderline"/>
          <w:sz w:val="21"/>
          <w:szCs w:val="21"/>
        </w:rPr>
        <w:t xml:space="preserve"> what it perceives to be </w:t>
      </w:r>
      <w:r w:rsidRPr="00E1534B">
        <w:rPr>
          <w:rStyle w:val="StyleUnderline"/>
          <w:sz w:val="21"/>
          <w:szCs w:val="21"/>
          <w:highlight w:val="cyan"/>
        </w:rPr>
        <w:t xml:space="preserve">a </w:t>
      </w:r>
      <w:r w:rsidRPr="00E1534B">
        <w:rPr>
          <w:rStyle w:val="Emphasis"/>
          <w:sz w:val="21"/>
          <w:szCs w:val="21"/>
          <w:highlight w:val="cyan"/>
        </w:rPr>
        <w:t>growing Russian military threat</w:t>
      </w:r>
      <w:r w:rsidRPr="00954CCF">
        <w:rPr>
          <w:rStyle w:val="StyleUnderline"/>
          <w:sz w:val="21"/>
          <w:szCs w:val="21"/>
        </w:rPr>
        <w:t xml:space="preserve"> in the region. </w:t>
      </w:r>
      <w:r w:rsidRPr="00E1534B">
        <w:rPr>
          <w:rStyle w:val="StyleUnderline"/>
          <w:sz w:val="21"/>
          <w:szCs w:val="21"/>
          <w:highlight w:val="cyan"/>
        </w:rPr>
        <w:t>Russia icebreakers are</w:t>
      </w:r>
      <w:r w:rsidRPr="00954CCF">
        <w:rPr>
          <w:rStyle w:val="StyleUnderline"/>
          <w:sz w:val="21"/>
          <w:szCs w:val="21"/>
        </w:rPr>
        <w:t xml:space="preserve"> very much </w:t>
      </w:r>
      <w:r w:rsidRPr="00E1534B">
        <w:rPr>
          <w:rStyle w:val="StyleUnderline"/>
          <w:sz w:val="21"/>
          <w:szCs w:val="21"/>
          <w:highlight w:val="cyan"/>
        </w:rPr>
        <w:t>militarized</w:t>
      </w:r>
      <w:r w:rsidRPr="00954CCF">
        <w:rPr>
          <w:sz w:val="15"/>
          <w:szCs w:val="21"/>
        </w:rPr>
        <w:t xml:space="preserve"> and</w:t>
      </w:r>
      <w:r w:rsidRPr="00954CCF">
        <w:rPr>
          <w:sz w:val="21"/>
          <w:szCs w:val="21"/>
          <w:u w:val="single"/>
        </w:rPr>
        <w:t xml:space="preserve"> </w:t>
      </w:r>
      <w:r w:rsidRPr="00954CCF">
        <w:rPr>
          <w:rStyle w:val="StyleUnderline"/>
          <w:sz w:val="21"/>
          <w:szCs w:val="21"/>
        </w:rPr>
        <w:t>the U.S. seeks to respond to this posturing</w:t>
      </w:r>
      <w:r w:rsidRPr="00954CCF">
        <w:rPr>
          <w:sz w:val="15"/>
          <w:szCs w:val="21"/>
        </w:rPr>
        <w:t xml:space="preserve"> in both endowing its next generation of icebreakers</w:t>
      </w:r>
      <w:r w:rsidRPr="00954CCF">
        <w:rPr>
          <w:sz w:val="21"/>
          <w:szCs w:val="21"/>
        </w:rPr>
        <w:t xml:space="preserve"> </w:t>
      </w:r>
      <w:r w:rsidRPr="00954CCF">
        <w:rPr>
          <w:sz w:val="15"/>
          <w:szCs w:val="21"/>
        </w:rPr>
        <w:t>with combat capabilities and defining them as warships.</w:t>
      </w:r>
    </w:p>
    <w:p w14:paraId="15AEFAF3" w14:textId="77777777" w:rsidR="00093C8E" w:rsidRDefault="00093C8E" w:rsidP="0069192F">
      <w:pPr>
        <w:rPr>
          <w:sz w:val="15"/>
          <w:szCs w:val="21"/>
        </w:rPr>
      </w:pPr>
    </w:p>
    <w:p w14:paraId="2F753DCC" w14:textId="38F4C95B" w:rsidR="00093C8E" w:rsidRDefault="00093C8E" w:rsidP="00093C8E">
      <w:pPr>
        <w:pStyle w:val="Heading4"/>
      </w:pPr>
      <w:r>
        <w:t>Icebreakers simply aren’t very interactive with hegemony politics</w:t>
      </w:r>
    </w:p>
    <w:p w14:paraId="3FD07ED8" w14:textId="77777777" w:rsidR="00093C8E" w:rsidRPr="00B344A8" w:rsidRDefault="00093C8E" w:rsidP="00093C8E">
      <w:pPr>
        <w:rPr>
          <w:rStyle w:val="Emphasis"/>
          <w:b w:val="0"/>
          <w:iCs w:val="0"/>
          <w:u w:val="none"/>
          <w:bdr w:val="none" w:sz="0" w:space="0" w:color="auto"/>
        </w:rPr>
      </w:pPr>
      <w:r>
        <w:t xml:space="preserve">Pual </w:t>
      </w:r>
      <w:r w:rsidRPr="007D6E56">
        <w:rPr>
          <w:b/>
          <w:bCs/>
          <w:sz w:val="26"/>
          <w:szCs w:val="26"/>
        </w:rPr>
        <w:t>Avey 19</w:t>
      </w:r>
      <w:r w:rsidRPr="007D6E56">
        <w:t xml:space="preserve">. </w:t>
      </w:r>
      <w:r>
        <w:t>A</w:t>
      </w:r>
      <w:r w:rsidRPr="008F23FA">
        <w:t>ssistant professor for political science at Virginia Tech. He is the author of Tempting Fate: Why Nonnuclear States Confront Nuclear Opponents (Cornell University Press). Avey was a 2018–2019 Council on Foreign Relations International Affairs Fellow based at the United States Department of Defense</w:t>
      </w:r>
      <w:r>
        <w:t xml:space="preserve">. </w:t>
      </w:r>
      <w:r w:rsidRPr="007D6E56">
        <w:t xml:space="preserve">"The Icebreaker Gap Doesn’t Mean America is Losing in the Arctic". 11-28-2019. War on the Rocks. </w:t>
      </w:r>
      <w:r w:rsidRPr="00097A28">
        <w:t>https://warontherocks.com/2019/11/the-icebreaker-gap-doesnt-mean-america-is-losing-in-the-arctic/.//wenxi</w:t>
      </w:r>
    </w:p>
    <w:p w14:paraId="3BB9E0EC" w14:textId="77777777" w:rsidR="00093C8E" w:rsidRPr="00B344A8" w:rsidRDefault="00093C8E" w:rsidP="00093C8E">
      <w:pPr>
        <w:rPr>
          <w:sz w:val="14"/>
        </w:rPr>
      </w:pPr>
      <w:r w:rsidRPr="00B344A8">
        <w:rPr>
          <w:sz w:val="14"/>
        </w:rPr>
        <w:t>To be sure,</w:t>
      </w:r>
      <w:r w:rsidRPr="00B344A8">
        <w:rPr>
          <w:u w:val="single"/>
        </w:rPr>
        <w:t xml:space="preserve"> </w:t>
      </w:r>
      <w:r w:rsidRPr="00E1534B">
        <w:rPr>
          <w:highlight w:val="cyan"/>
          <w:u w:val="single"/>
        </w:rPr>
        <w:t>icebreakers</w:t>
      </w:r>
      <w:r w:rsidRPr="00B344A8">
        <w:rPr>
          <w:u w:val="single"/>
        </w:rPr>
        <w:t xml:space="preserve"> </w:t>
      </w:r>
      <w:r w:rsidRPr="00B344A8">
        <w:rPr>
          <w:sz w:val="14"/>
        </w:rPr>
        <w:t xml:space="preserve">are necessary to access polar areas even as ice cover diminishes. They are an important element of Arctic sovereignty as a result. </w:t>
      </w:r>
      <w:r w:rsidRPr="00B344A8">
        <w:rPr>
          <w:rStyle w:val="StyleUnderline"/>
          <w:sz w:val="14"/>
          <w:u w:val="none"/>
        </w:rPr>
        <w:t>However, the number</w:t>
      </w:r>
      <w:r w:rsidRPr="00B344A8">
        <w:rPr>
          <w:rStyle w:val="StyleUnderline"/>
        </w:rPr>
        <w:t xml:space="preserve"> </w:t>
      </w:r>
      <w:r w:rsidRPr="00E1534B">
        <w:rPr>
          <w:rStyle w:val="StyleUnderline"/>
          <w:highlight w:val="cyan"/>
        </w:rPr>
        <w:t>that other countries possess does not affect the number that the United States requires</w:t>
      </w:r>
      <w:r w:rsidRPr="00B344A8">
        <w:rPr>
          <w:rStyle w:val="StyleUnderline"/>
        </w:rPr>
        <w:t xml:space="preserve"> to provide access to its exclusive economic zone.   </w:t>
      </w:r>
      <w:r w:rsidRPr="00E1534B">
        <w:rPr>
          <w:rStyle w:val="StyleUnderline"/>
          <w:highlight w:val="cyan"/>
        </w:rPr>
        <w:t xml:space="preserve">It is also </w:t>
      </w:r>
      <w:r w:rsidRPr="00E1534B">
        <w:rPr>
          <w:rStyle w:val="Emphasis"/>
          <w:highlight w:val="cyan"/>
        </w:rPr>
        <w:t>unlikely</w:t>
      </w:r>
      <w:r w:rsidRPr="00B344A8">
        <w:rPr>
          <w:rStyle w:val="Emphasis"/>
        </w:rPr>
        <w:t xml:space="preserve"> </w:t>
      </w:r>
      <w:r w:rsidRPr="00E1534B">
        <w:rPr>
          <w:rStyle w:val="StyleUnderline"/>
          <w:highlight w:val="cyan"/>
        </w:rPr>
        <w:t>that a country would use icebreakers to stake a claim to the U.S. Arctic</w:t>
      </w:r>
      <w:r w:rsidRPr="00B344A8">
        <w:rPr>
          <w:rStyle w:val="StyleUnderline"/>
        </w:rPr>
        <w:t xml:space="preserve">.  If it did, </w:t>
      </w:r>
      <w:r w:rsidRPr="00E1534B">
        <w:rPr>
          <w:rStyle w:val="Emphasis"/>
          <w:highlight w:val="cyan"/>
        </w:rPr>
        <w:t>capabilities other than icebreakers would be better suited</w:t>
      </w:r>
      <w:r w:rsidRPr="00E1534B">
        <w:rPr>
          <w:rStyle w:val="StyleUnderline"/>
          <w:highlight w:val="cyan"/>
        </w:rPr>
        <w:t xml:space="preserve"> to dislodging them should diplomacy fail</w:t>
      </w:r>
      <w:r w:rsidRPr="00B344A8">
        <w:rPr>
          <w:rStyle w:val="StyleUnderline"/>
        </w:rPr>
        <w:t>.</w:t>
      </w:r>
    </w:p>
    <w:p w14:paraId="04824B6A" w14:textId="77777777" w:rsidR="00093C8E" w:rsidRDefault="00093C8E" w:rsidP="0069192F">
      <w:pPr>
        <w:rPr>
          <w:sz w:val="15"/>
          <w:szCs w:val="21"/>
        </w:rPr>
      </w:pPr>
    </w:p>
    <w:p w14:paraId="427155A9" w14:textId="77777777" w:rsidR="002A6DDC" w:rsidRDefault="002A6DDC" w:rsidP="002A6DDC">
      <w:pPr>
        <w:pStyle w:val="Heading4"/>
      </w:pPr>
      <w:r>
        <w:t>No UQ, no arctic race, and icebreakers are useless, even if they are important, they aren’t important how the aff specifies.</w:t>
      </w:r>
    </w:p>
    <w:p w14:paraId="10F01402" w14:textId="77777777" w:rsidR="002A6DDC" w:rsidRPr="00E059B1" w:rsidRDefault="002A6DDC" w:rsidP="002A6DDC">
      <w:r>
        <w:t>[</w:t>
      </w:r>
      <w:r w:rsidRPr="00E059B1">
        <w:t xml:space="preserve">Andreas </w:t>
      </w:r>
      <w:r w:rsidRPr="005923B7">
        <w:rPr>
          <w:b/>
          <w:bCs/>
        </w:rPr>
        <w:t>Kuersten</w:t>
      </w:r>
      <w:r>
        <w:t>; 10/11/</w:t>
      </w:r>
      <w:r w:rsidRPr="005923B7">
        <w:rPr>
          <w:b/>
          <w:bCs/>
        </w:rPr>
        <w:t>16</w:t>
      </w:r>
      <w:r>
        <w:t xml:space="preserve">; </w:t>
      </w:r>
      <w:r w:rsidRPr="00E059B1">
        <w:t>a law clerk for the U.S. Court of Appeals for the Armed Forces (CAAF).  He previously worked for the National Oceanic and Atmospheric Administration on Arctic projects</w:t>
      </w:r>
      <w:r>
        <w:t xml:space="preserve">; </w:t>
      </w:r>
      <w:r w:rsidRPr="00E059B1">
        <w:t>Icebreakers and U.S. Power: Separating Fact from Fiction</w:t>
      </w:r>
      <w:r>
        <w:t xml:space="preserve">; </w:t>
      </w:r>
      <w:r w:rsidRPr="00E059B1">
        <w:t>https://warontherocks.com/2016/10/icebreakers-and-u-s-power-separating-fact-from-fiction/</w:t>
      </w:r>
      <w:r>
        <w:t>;DBSTM]</w:t>
      </w:r>
    </w:p>
    <w:p w14:paraId="653C3B82" w14:textId="77777777" w:rsidR="002A6DDC" w:rsidRPr="005923B7" w:rsidRDefault="002A6DDC" w:rsidP="002A6DDC">
      <w:pPr>
        <w:rPr>
          <w:sz w:val="16"/>
        </w:rPr>
      </w:pPr>
      <w:r w:rsidRPr="00E1534B">
        <w:rPr>
          <w:highlight w:val="cyan"/>
          <w:u w:val="single"/>
        </w:rPr>
        <w:t>Icebreakers</w:t>
      </w:r>
      <w:r w:rsidRPr="00E059B1">
        <w:rPr>
          <w:u w:val="single"/>
        </w:rPr>
        <w:t xml:space="preserve"> are integral to the security of the American Arctic</w:t>
      </w:r>
      <w:r w:rsidRPr="005923B7">
        <w:rPr>
          <w:sz w:val="16"/>
        </w:rPr>
        <w:t xml:space="preserve">, but the media, pundits, and policymakers have become confused as to how. </w:t>
      </w:r>
      <w:r w:rsidRPr="00E059B1">
        <w:rPr>
          <w:u w:val="single"/>
        </w:rPr>
        <w:t>In a maritime region covered by ice for substantial portions of the year, these vessels are the only means to ensure year-round marine access to northern communities and sea lanes.</w:t>
      </w:r>
      <w:r w:rsidRPr="005923B7">
        <w:rPr>
          <w:sz w:val="16"/>
        </w:rPr>
        <w:t xml:space="preserve"> As such, they allow for emergency response, law enforcement, and commercial activity in one of the harshest regions on earth. </w:t>
      </w:r>
      <w:r w:rsidRPr="00E059B1">
        <w:rPr>
          <w:u w:val="single"/>
        </w:rPr>
        <w:t>Icebreakers</w:t>
      </w:r>
      <w:r w:rsidRPr="005923B7">
        <w:rPr>
          <w:sz w:val="16"/>
        </w:rPr>
        <w:t xml:space="preserve"> are, however, of </w:t>
      </w:r>
      <w:r w:rsidRPr="00E059B1">
        <w:rPr>
          <w:u w:val="single"/>
        </w:rPr>
        <w:t>very limited</w:t>
      </w:r>
      <w:r w:rsidRPr="005923B7">
        <w:rPr>
          <w:sz w:val="16"/>
        </w:rPr>
        <w:t xml:space="preserve"> value for defense purposes, and, yet, it is in military terms that their procurement has increasingly come to be framed. This creates more than </w:t>
      </w:r>
      <w:r w:rsidRPr="00E1534B">
        <w:rPr>
          <w:highlight w:val="cyan"/>
          <w:u w:val="single"/>
        </w:rPr>
        <w:t xml:space="preserve">simply a </w:t>
      </w:r>
      <w:r w:rsidRPr="00E1534B">
        <w:rPr>
          <w:b/>
          <w:bCs/>
          <w:highlight w:val="cyan"/>
          <w:u w:val="single"/>
        </w:rPr>
        <w:t>problem</w:t>
      </w:r>
      <w:r w:rsidRPr="00E1534B">
        <w:rPr>
          <w:highlight w:val="cyan"/>
          <w:u w:val="single"/>
        </w:rPr>
        <w:t xml:space="preserve"> </w:t>
      </w:r>
      <w:r w:rsidRPr="00E1534B">
        <w:rPr>
          <w:b/>
          <w:bCs/>
          <w:highlight w:val="cyan"/>
          <w:u w:val="single"/>
        </w:rPr>
        <w:t>of semantics</w:t>
      </w:r>
      <w:r w:rsidRPr="005923B7">
        <w:rPr>
          <w:sz w:val="16"/>
        </w:rPr>
        <w:t xml:space="preserve">, as casting </w:t>
      </w:r>
      <w:r w:rsidRPr="00E1534B">
        <w:rPr>
          <w:highlight w:val="cyan"/>
          <w:u w:val="single"/>
        </w:rPr>
        <w:t>icebreaker</w:t>
      </w:r>
      <w:r w:rsidRPr="00E059B1">
        <w:rPr>
          <w:u w:val="single"/>
        </w:rPr>
        <w:t xml:space="preserve"> </w:t>
      </w:r>
      <w:r w:rsidRPr="00E1534B">
        <w:rPr>
          <w:highlight w:val="cyan"/>
          <w:u w:val="single"/>
        </w:rPr>
        <w:t>construction</w:t>
      </w:r>
      <w:r w:rsidRPr="005923B7">
        <w:rPr>
          <w:sz w:val="16"/>
        </w:rPr>
        <w:t xml:space="preserve"> in such language </w:t>
      </w:r>
      <w:r w:rsidRPr="00E1534B">
        <w:rPr>
          <w:highlight w:val="cyan"/>
          <w:u w:val="single"/>
        </w:rPr>
        <w:t xml:space="preserve">risks </w:t>
      </w:r>
      <w:r w:rsidRPr="00E1534B">
        <w:rPr>
          <w:b/>
          <w:bCs/>
          <w:highlight w:val="cyan"/>
          <w:u w:val="single"/>
        </w:rPr>
        <w:t>negative practical impacts</w:t>
      </w:r>
      <w:r w:rsidRPr="00E059B1">
        <w:rPr>
          <w:u w:val="single"/>
        </w:rPr>
        <w:t xml:space="preserve"> on the Arctic and national security</w:t>
      </w:r>
      <w:r w:rsidRPr="005923B7">
        <w:rPr>
          <w:sz w:val="16"/>
        </w:rPr>
        <w:t>.</w:t>
      </w:r>
    </w:p>
    <w:p w14:paraId="52C3DF90" w14:textId="77777777" w:rsidR="002A6DDC" w:rsidRPr="005923B7" w:rsidRDefault="002A6DDC" w:rsidP="002A6DDC">
      <w:pPr>
        <w:rPr>
          <w:sz w:val="16"/>
        </w:rPr>
      </w:pPr>
      <w:r w:rsidRPr="005923B7">
        <w:rPr>
          <w:sz w:val="16"/>
        </w:rPr>
        <w:t xml:space="preserve">Despite their indispensable role in the far north, </w:t>
      </w:r>
      <w:r w:rsidRPr="00E059B1">
        <w:rPr>
          <w:u w:val="single"/>
        </w:rPr>
        <w:t>the American icebreaker fleet — the responsibility of the U.S. Coast Guard — has been severely neglected</w:t>
      </w:r>
      <w:r w:rsidRPr="005923B7">
        <w:rPr>
          <w:sz w:val="16"/>
        </w:rPr>
        <w:t xml:space="preserve">. It currently consists of one heavy icebreaker (recently refurbished but due for decommissioning sometime “between December 2019 and December 2022”) and one medium icebreaker. A second heavy icebreaker has been out of service since experiencing engine failure in 2010. Meanwhile, studies commissioned by the Coast Guard put forth that three of each class are required for the year-round fulfillment of northern responsibilities — although the Coast Guard vice commandant has said that the service only “needs at least two heavy icebreakers” given current demands. Regardless of the recommendation relied upon, there exists a gap between American </w:t>
      </w:r>
      <w:r w:rsidRPr="00E1534B">
        <w:rPr>
          <w:sz w:val="16"/>
          <w:highlight w:val="cyan"/>
        </w:rPr>
        <w:t>icebreaking</w:t>
      </w:r>
      <w:r w:rsidRPr="005923B7">
        <w:rPr>
          <w:sz w:val="16"/>
        </w:rPr>
        <w:t xml:space="preserve"> need and the Coast Guard’s icebreaking capability, creating a northern vulnerability.</w:t>
      </w:r>
    </w:p>
    <w:p w14:paraId="3F648263" w14:textId="77777777" w:rsidR="002A6DDC" w:rsidRPr="005923B7" w:rsidRDefault="002A6DDC" w:rsidP="002A6DDC">
      <w:pPr>
        <w:rPr>
          <w:sz w:val="16"/>
        </w:rPr>
      </w:pPr>
      <w:r w:rsidRPr="005923B7">
        <w:rPr>
          <w:sz w:val="16"/>
        </w:rPr>
        <w:lastRenderedPageBreak/>
        <w:t xml:space="preserve">Yet after substantial delay, </w:t>
      </w:r>
      <w:r w:rsidRPr="00E1534B">
        <w:rPr>
          <w:sz w:val="16"/>
          <w:highlight w:val="cyan"/>
        </w:rPr>
        <w:t>p</w:t>
      </w:r>
      <w:r w:rsidRPr="00E1534B">
        <w:rPr>
          <w:highlight w:val="cyan"/>
          <w:u w:val="single"/>
        </w:rPr>
        <w:t xml:space="preserve">rogress is </w:t>
      </w:r>
      <w:r w:rsidRPr="00E1534B">
        <w:rPr>
          <w:b/>
          <w:bCs/>
          <w:highlight w:val="cyan"/>
          <w:u w:val="single"/>
        </w:rPr>
        <w:t>finally</w:t>
      </w:r>
      <w:r w:rsidRPr="00E1534B">
        <w:rPr>
          <w:highlight w:val="cyan"/>
          <w:u w:val="single"/>
        </w:rPr>
        <w:t xml:space="preserve"> being made </w:t>
      </w:r>
      <w:r w:rsidRPr="00E059B1">
        <w:rPr>
          <w:u w:val="single"/>
        </w:rPr>
        <w:t>toward the funding</w:t>
      </w:r>
      <w:r w:rsidRPr="005923B7">
        <w:rPr>
          <w:sz w:val="16"/>
        </w:rPr>
        <w:t xml:space="preserve"> of a new heavy icebreaker. The Obama administration and members of Congress have taken up the banner of icebreaker fleet recapitalization, and the $</w:t>
      </w:r>
      <w:r w:rsidRPr="00E059B1">
        <w:rPr>
          <w:u w:val="single"/>
        </w:rPr>
        <w:t xml:space="preserve">1 </w:t>
      </w:r>
      <w:r w:rsidRPr="00E1534B">
        <w:rPr>
          <w:highlight w:val="cyan"/>
          <w:u w:val="single"/>
        </w:rPr>
        <w:t>billion needed</w:t>
      </w:r>
      <w:r w:rsidRPr="00E059B1">
        <w:rPr>
          <w:u w:val="single"/>
        </w:rPr>
        <w:t xml:space="preserve"> for such a vessel has been </w:t>
      </w:r>
      <w:r w:rsidRPr="00E1534B">
        <w:rPr>
          <w:highlight w:val="cyan"/>
          <w:u w:val="single"/>
        </w:rPr>
        <w:t>added to a</w:t>
      </w:r>
      <w:r w:rsidRPr="00E059B1">
        <w:rPr>
          <w:u w:val="single"/>
        </w:rPr>
        <w:t xml:space="preserve"> proposed bipartisan funding </w:t>
      </w:r>
      <w:r w:rsidRPr="00E1534B">
        <w:rPr>
          <w:highlight w:val="cyan"/>
          <w:u w:val="single"/>
        </w:rPr>
        <w:t>bill</w:t>
      </w:r>
      <w:r w:rsidRPr="00E059B1">
        <w:rPr>
          <w:u w:val="single"/>
        </w:rPr>
        <w:t>.</w:t>
      </w:r>
      <w:r w:rsidRPr="005923B7">
        <w:rPr>
          <w:sz w:val="16"/>
        </w:rPr>
        <w:t xml:space="preserve"> The Navy will also be joining forces with the Coast Guard for the acquisition process given its far greater expertise in large-scale ship procurement. (It remains to be seen whether this process will churn out a ship before the icebreaker fleet is reduced to a single unit and the gap between needs and capacity expands).</w:t>
      </w:r>
    </w:p>
    <w:p w14:paraId="0DEAD919" w14:textId="77777777" w:rsidR="002A6DDC" w:rsidRPr="005923B7" w:rsidRDefault="002A6DDC" w:rsidP="002A6DDC">
      <w:pPr>
        <w:rPr>
          <w:sz w:val="16"/>
        </w:rPr>
      </w:pPr>
      <w:r w:rsidRPr="005923B7">
        <w:rPr>
          <w:sz w:val="16"/>
        </w:rPr>
        <w:t xml:space="preserve">Despite the aforementioned positive steps, </w:t>
      </w:r>
      <w:r w:rsidRPr="00E059B1">
        <w:rPr>
          <w:u w:val="single"/>
        </w:rPr>
        <w:t>however</w:t>
      </w:r>
      <w:r w:rsidRPr="005923B7">
        <w:rPr>
          <w:sz w:val="16"/>
        </w:rPr>
        <w:t xml:space="preserve">, </w:t>
      </w:r>
      <w:r w:rsidRPr="00E1534B">
        <w:rPr>
          <w:highlight w:val="cyan"/>
          <w:u w:val="single"/>
        </w:rPr>
        <w:t>popular</w:t>
      </w:r>
      <w:r w:rsidRPr="00E059B1">
        <w:rPr>
          <w:u w:val="single"/>
        </w:rPr>
        <w:t xml:space="preserve"> and governmental </w:t>
      </w:r>
      <w:r w:rsidRPr="00E1534B">
        <w:rPr>
          <w:highlight w:val="cyan"/>
          <w:u w:val="single"/>
        </w:rPr>
        <w:t>icebreaker discourse</w:t>
      </w:r>
      <w:r w:rsidRPr="00E059B1">
        <w:rPr>
          <w:u w:val="single"/>
        </w:rPr>
        <w:t xml:space="preserve"> is </w:t>
      </w:r>
      <w:r w:rsidRPr="00E1534B">
        <w:rPr>
          <w:b/>
          <w:bCs/>
          <w:highlight w:val="cyan"/>
          <w:u w:val="single"/>
        </w:rPr>
        <w:t>increasingly framed in inappropriate terms</w:t>
      </w:r>
      <w:r w:rsidRPr="005923B7">
        <w:rPr>
          <w:sz w:val="16"/>
        </w:rPr>
        <w:t xml:space="preserve">. Beyond human, economic, and environmental security — and often in their absence — </w:t>
      </w:r>
      <w:r w:rsidRPr="00E1534B">
        <w:rPr>
          <w:highlight w:val="cyan"/>
          <w:u w:val="single"/>
        </w:rPr>
        <w:t xml:space="preserve">icebreaker procurement is </w:t>
      </w:r>
      <w:r w:rsidRPr="00E1534B">
        <w:rPr>
          <w:b/>
          <w:bCs/>
          <w:highlight w:val="cyan"/>
          <w:u w:val="single"/>
        </w:rPr>
        <w:t>increasingly advocated in terms of defense</w:t>
      </w:r>
      <w:r w:rsidRPr="00E059B1">
        <w:rPr>
          <w:u w:val="single"/>
        </w:rPr>
        <w:t xml:space="preserve"> operations.</w:t>
      </w:r>
      <w:r w:rsidRPr="005923B7">
        <w:rPr>
          <w:sz w:val="16"/>
        </w:rPr>
        <w:t xml:space="preserve"> As an example, Representative Duncan Hunter (R-CA), a key Congressional proponent of icebreaker construction, recently said:</w:t>
      </w:r>
    </w:p>
    <w:p w14:paraId="0597525A" w14:textId="77777777" w:rsidR="002A6DDC" w:rsidRPr="005923B7" w:rsidRDefault="002A6DDC" w:rsidP="002A6DDC">
      <w:pPr>
        <w:rPr>
          <w:sz w:val="16"/>
        </w:rPr>
      </w:pPr>
      <w:r w:rsidRPr="005923B7">
        <w:rPr>
          <w:sz w:val="16"/>
        </w:rPr>
        <w:t>My concerns continue to lie with current mission gaps in the Arctic, particularly defense readiness, due to the inability of assets to support year-round missions in the region.</w:t>
      </w:r>
    </w:p>
    <w:p w14:paraId="193EF800" w14:textId="77777777" w:rsidR="002A6DDC" w:rsidRPr="005923B7" w:rsidRDefault="002A6DDC" w:rsidP="002A6DDC">
      <w:pPr>
        <w:rPr>
          <w:sz w:val="16"/>
        </w:rPr>
      </w:pPr>
      <w:r w:rsidRPr="005923B7">
        <w:rPr>
          <w:sz w:val="16"/>
        </w:rPr>
        <w:t xml:space="preserve">And these concerns are driven by the conception of the Arctic as a region of coming conflict and ominous comparisons between America’s depleted icebreaker fleet and Russia’s fleet, which boasts more than 40 vessels. It is widely contended that the </w:t>
      </w:r>
      <w:r w:rsidRPr="00E1534B">
        <w:rPr>
          <w:highlight w:val="cyan"/>
          <w:u w:val="single"/>
        </w:rPr>
        <w:t>United States</w:t>
      </w:r>
      <w:r w:rsidRPr="005923B7">
        <w:rPr>
          <w:sz w:val="16"/>
        </w:rPr>
        <w:t xml:space="preserve"> suffers an “icebreaker gap” </w:t>
      </w:r>
      <w:r w:rsidRPr="00E059B1">
        <w:rPr>
          <w:u w:val="single"/>
        </w:rPr>
        <w:t xml:space="preserve">with </w:t>
      </w:r>
      <w:r w:rsidRPr="00E1534B">
        <w:rPr>
          <w:highlight w:val="cyan"/>
          <w:u w:val="single"/>
        </w:rPr>
        <w:t>regard to Russia</w:t>
      </w:r>
      <w:r w:rsidRPr="005923B7">
        <w:rPr>
          <w:sz w:val="16"/>
        </w:rPr>
        <w:t xml:space="preserve"> that it must close to adequately defend its northern interests and win the “race for the Arctic.”</w:t>
      </w:r>
    </w:p>
    <w:p w14:paraId="1FBCDF69" w14:textId="77777777" w:rsidR="002A6DDC" w:rsidRPr="00E059B1" w:rsidRDefault="002A6DDC" w:rsidP="002A6DDC">
      <w:pPr>
        <w:rPr>
          <w:u w:val="single"/>
        </w:rPr>
      </w:pPr>
      <w:r w:rsidRPr="005923B7">
        <w:rPr>
          <w:sz w:val="16"/>
        </w:rPr>
        <w:t xml:space="preserve">But </w:t>
      </w:r>
      <w:r w:rsidRPr="00E1534B">
        <w:rPr>
          <w:b/>
          <w:bCs/>
          <w:highlight w:val="cyan"/>
          <w:u w:val="single"/>
        </w:rPr>
        <w:t>there is no race to be won</w:t>
      </w:r>
      <w:r w:rsidRPr="005923B7">
        <w:rPr>
          <w:sz w:val="16"/>
        </w:rPr>
        <w:t xml:space="preserve">. Most Arctic territory and resources are solidly within the jurisdictions of Arctic states, and disputed continental shelves are in the process of being amicably apportioned under the United Nations Convention on the Law of the Sea (UNCLOS) (Although not party to this treaty, the United States accepts the majority of it as customary international law “binding on nations that do not specifically decline to adhere to them”). Arctic states have been operating under this body of law for roughly 15 years. Contrary to what many in Washington might expect, </w:t>
      </w:r>
      <w:r w:rsidRPr="00E1534B">
        <w:rPr>
          <w:highlight w:val="cyan"/>
          <w:u w:val="single"/>
        </w:rPr>
        <w:t>Russia has been</w:t>
      </w:r>
      <w:r w:rsidRPr="00E059B1">
        <w:rPr>
          <w:u w:val="single"/>
        </w:rPr>
        <w:t xml:space="preserve"> an </w:t>
      </w:r>
      <w:r w:rsidRPr="00E1534B">
        <w:rPr>
          <w:highlight w:val="cyan"/>
          <w:u w:val="single"/>
        </w:rPr>
        <w:t>active</w:t>
      </w:r>
      <w:r w:rsidRPr="00E059B1">
        <w:rPr>
          <w:u w:val="single"/>
        </w:rPr>
        <w:t xml:space="preserve"> participant in this process from the beginning</w:t>
      </w:r>
      <w:r w:rsidRPr="005923B7">
        <w:rPr>
          <w:sz w:val="16"/>
        </w:rPr>
        <w:t xml:space="preserve">. Indeed, Russia has the most to gain from an adhered-to, rules-based Arctic international regime (or lose if this regime degrades). As such, it is </w:t>
      </w:r>
      <w:r w:rsidRPr="00E1534B">
        <w:rPr>
          <w:highlight w:val="cyan"/>
          <w:u w:val="single"/>
        </w:rPr>
        <w:t>unlikely</w:t>
      </w:r>
      <w:r w:rsidRPr="00E059B1">
        <w:rPr>
          <w:u w:val="single"/>
        </w:rPr>
        <w:t xml:space="preserve"> that the spirit of </w:t>
      </w:r>
      <w:r w:rsidRPr="00E1534B">
        <w:rPr>
          <w:highlight w:val="cyan"/>
          <w:u w:val="single"/>
        </w:rPr>
        <w:t>cooperation</w:t>
      </w:r>
      <w:r w:rsidRPr="00E059B1">
        <w:rPr>
          <w:u w:val="single"/>
        </w:rPr>
        <w:t xml:space="preserve"> that pervades northern relations will </w:t>
      </w:r>
      <w:r w:rsidRPr="00E1534B">
        <w:rPr>
          <w:highlight w:val="cyan"/>
          <w:u w:val="single"/>
        </w:rPr>
        <w:t>evaporate any time soon</w:t>
      </w:r>
      <w:r w:rsidRPr="00E059B1">
        <w:rPr>
          <w:u w:val="single"/>
        </w:rPr>
        <w:t>.</w:t>
      </w:r>
    </w:p>
    <w:p w14:paraId="2BD37698" w14:textId="77777777" w:rsidR="002A6DDC" w:rsidRPr="005923B7" w:rsidRDefault="002A6DDC" w:rsidP="002A6DDC">
      <w:pPr>
        <w:rPr>
          <w:sz w:val="16"/>
        </w:rPr>
      </w:pPr>
      <w:r w:rsidRPr="00E1534B">
        <w:rPr>
          <w:b/>
          <w:bCs/>
          <w:highlight w:val="cyan"/>
          <w:u w:val="single"/>
        </w:rPr>
        <w:t>Even if</w:t>
      </w:r>
      <w:r w:rsidRPr="00E1534B">
        <w:rPr>
          <w:highlight w:val="cyan"/>
          <w:u w:val="single"/>
        </w:rPr>
        <w:t xml:space="preserve"> there were a race</w:t>
      </w:r>
      <w:r w:rsidRPr="00E059B1">
        <w:rPr>
          <w:u w:val="single"/>
        </w:rPr>
        <w:t xml:space="preserve"> for the Arctic that involved military forces, icebr</w:t>
      </w:r>
      <w:r w:rsidRPr="00E1534B">
        <w:rPr>
          <w:highlight w:val="cyan"/>
          <w:u w:val="single"/>
        </w:rPr>
        <w:t>eakers would be of limited benefit.</w:t>
      </w:r>
      <w:r w:rsidRPr="005923B7">
        <w:rPr>
          <w:sz w:val="16"/>
        </w:rPr>
        <w:t xml:space="preserve"> </w:t>
      </w:r>
      <w:r w:rsidRPr="00E059B1">
        <w:rPr>
          <w:u w:val="single"/>
        </w:rPr>
        <w:t xml:space="preserve">Russian </w:t>
      </w:r>
      <w:r w:rsidRPr="00E1534B">
        <w:rPr>
          <w:b/>
          <w:bCs/>
          <w:highlight w:val="cyan"/>
          <w:u w:val="single"/>
        </w:rPr>
        <w:t>icebreakers add little military value</w:t>
      </w:r>
      <w:r w:rsidRPr="00E059B1">
        <w:rPr>
          <w:u w:val="single"/>
        </w:rPr>
        <w:t xml:space="preserve"> in terms of any theoretical Arctic naval combat.</w:t>
      </w:r>
      <w:r w:rsidRPr="005923B7">
        <w:rPr>
          <w:sz w:val="16"/>
        </w:rPr>
        <w:t xml:space="preserve"> Strategic theaters where icebreakers must operate are largely unfit for surface warfare and warships. These vessels would be confined to paths carved, and routes already plowed would refreeze without constant icebreaker traversal. In addition, icebreakers turn solid ice sheets into dangerous stretches of large, floating chunks of ice, so even cleared paths are not without risk. Surface warships would therefore lack freedom of movement and be sitting ducks for aerial, undersea, and shore-based enemy forces. Moreover, </w:t>
      </w:r>
      <w:r w:rsidRPr="00E1534B">
        <w:rPr>
          <w:highlight w:val="cyan"/>
          <w:u w:val="single"/>
        </w:rPr>
        <w:t xml:space="preserve">even if icebreakers </w:t>
      </w:r>
      <w:r w:rsidRPr="00E1534B">
        <w:rPr>
          <w:b/>
          <w:bCs/>
          <w:highlight w:val="cyan"/>
          <w:u w:val="single"/>
        </w:rPr>
        <w:t>were to be armed</w:t>
      </w:r>
      <w:r w:rsidRPr="005923B7">
        <w:rPr>
          <w:sz w:val="16"/>
        </w:rPr>
        <w:t xml:space="preserve"> themselves, </w:t>
      </w:r>
      <w:r w:rsidRPr="00E1534B">
        <w:rPr>
          <w:highlight w:val="cyan"/>
          <w:u w:val="single"/>
        </w:rPr>
        <w:t>they would be ineffective</w:t>
      </w:r>
      <w:r w:rsidRPr="00E059B1">
        <w:rPr>
          <w:u w:val="single"/>
        </w:rPr>
        <w:t xml:space="preserve"> </w:t>
      </w:r>
      <w:r w:rsidRPr="005923B7">
        <w:rPr>
          <w:sz w:val="16"/>
        </w:rPr>
        <w:t>warships. They are massive and ungainly beasts, built for power and to crush ice rather than to maneuver ably. This lack of inherent maneuverability is compounded by the presence of ice in any environment in which icebreakers are needed. (The Navy has stated that even the complete loss of icebreaker support in the Arctic would have “minimal impact” on its responsibilities).</w:t>
      </w:r>
    </w:p>
    <w:p w14:paraId="6A796894" w14:textId="77777777" w:rsidR="002A6DDC" w:rsidRPr="005923B7" w:rsidRDefault="002A6DDC" w:rsidP="002A6DDC">
      <w:pPr>
        <w:rPr>
          <w:sz w:val="16"/>
        </w:rPr>
      </w:pPr>
      <w:r w:rsidRPr="00E059B1">
        <w:rPr>
          <w:u w:val="single"/>
        </w:rPr>
        <w:t xml:space="preserve">Russian </w:t>
      </w:r>
      <w:r w:rsidRPr="00E1534B">
        <w:rPr>
          <w:highlight w:val="cyan"/>
          <w:u w:val="single"/>
        </w:rPr>
        <w:t xml:space="preserve">icebreakers are </w:t>
      </w:r>
      <w:r w:rsidRPr="00E1534B">
        <w:rPr>
          <w:b/>
          <w:bCs/>
          <w:highlight w:val="cyan"/>
          <w:u w:val="single"/>
        </w:rPr>
        <w:t>not critical</w:t>
      </w:r>
      <w:r w:rsidRPr="00E1534B">
        <w:rPr>
          <w:highlight w:val="cyan"/>
          <w:u w:val="single"/>
        </w:rPr>
        <w:t xml:space="preserve"> to the country’s navy</w:t>
      </w:r>
      <w:r w:rsidRPr="005923B7">
        <w:rPr>
          <w:sz w:val="16"/>
        </w:rPr>
        <w:t xml:space="preserve"> because they facilitate Arctic naval surface warfare. Rather, they are strategically essential because Russia’s principal shipyards, Northern Fleet, and only access route to the Atlantic Ocean without a major chokepoint are all located in or traverse the Arctic. Icebreakers allow Russian surface warships to enter and exit the country’s most important naval bases and reach the Atlantic Ocean. This is a necessity that has no comparison for the United States.</w:t>
      </w:r>
    </w:p>
    <w:p w14:paraId="4EADDAEB" w14:textId="77777777" w:rsidR="002A6DDC" w:rsidRPr="005923B7" w:rsidRDefault="002A6DDC" w:rsidP="002A6DDC">
      <w:pPr>
        <w:rPr>
          <w:sz w:val="16"/>
        </w:rPr>
      </w:pPr>
      <w:r w:rsidRPr="005923B7">
        <w:rPr>
          <w:sz w:val="16"/>
        </w:rPr>
        <w:t xml:space="preserve">Furthermore, </w:t>
      </w:r>
      <w:r w:rsidRPr="00E059B1">
        <w:rPr>
          <w:u w:val="single"/>
        </w:rPr>
        <w:t xml:space="preserve">the bulk of Russian </w:t>
      </w:r>
      <w:r w:rsidRPr="00E1534B">
        <w:rPr>
          <w:highlight w:val="cyan"/>
          <w:u w:val="single"/>
        </w:rPr>
        <w:t>icebreakers</w:t>
      </w:r>
      <w:r w:rsidRPr="00E059B1">
        <w:rPr>
          <w:u w:val="single"/>
        </w:rPr>
        <w:t xml:space="preserve"> and icebreaker missions </w:t>
      </w:r>
      <w:r w:rsidRPr="00E1534B">
        <w:rPr>
          <w:highlight w:val="cyan"/>
          <w:u w:val="single"/>
        </w:rPr>
        <w:t>carry out non-military duties</w:t>
      </w:r>
      <w:r w:rsidRPr="00E059B1">
        <w:rPr>
          <w:u w:val="single"/>
        </w:rPr>
        <w:t>.</w:t>
      </w:r>
      <w:r w:rsidRPr="005923B7">
        <w:rPr>
          <w:sz w:val="16"/>
        </w:rPr>
        <w:t xml:space="preserve"> The economy and shipping activity of the Russian Arctic dwarfs that of America’s far north. And, as a petro-state, Russia is keenly interested in developing Arctic fossil fuels to maintain future revenue streams. As such, Russia’s icebreakers are integral to maintaining Arctic shipping lanes and port access as well as providing emergency response, rescue, and law enforcement capacity. These are the core functions for which such vessels are needed in the U.S. Arctic as well, but in much smaller numbers.</w:t>
      </w:r>
    </w:p>
    <w:p w14:paraId="7EB44B73" w14:textId="77777777" w:rsidR="002A6DDC" w:rsidRPr="005923B7" w:rsidRDefault="002A6DDC" w:rsidP="002A6DDC">
      <w:pPr>
        <w:rPr>
          <w:sz w:val="16"/>
        </w:rPr>
      </w:pPr>
      <w:r w:rsidRPr="005923B7">
        <w:rPr>
          <w:sz w:val="16"/>
        </w:rPr>
        <w:t>In many respects, talk of an “icebreaker gap” emulates the “missile gap” fervor of the late 1950s and early 1960s. Alarmed by the launch of Sputnik and reports of the speedy development of Soviet intercontinental ballistic missiles in the face of perceived U.S. stagnation, Americans became hyper-focused on comparing missile counts between the two countries. But, as noted by Greg Thielmann of the Arms Control Association, this “focus on simple side-by-side numerical comparisons was misplaced; the more important question was whether the U.S. ability to threaten devastating nuclear retaliation was really in jeopardy.” That is, the key policy locus was not how many missiles the Soviets had, but how many the United States needed to achieve its goals and best maintain national security. (It must also be noted that the missile gap did not actually exist at all). Similarly, the number of icebreakers possessed by Russia has no significant bearing on the number the United States needs, nor on how these vessels should be deployed. The unique character of its own Arctic territory is the critical metric.</w:t>
      </w:r>
    </w:p>
    <w:p w14:paraId="65BF7210" w14:textId="77777777" w:rsidR="002A6DDC" w:rsidRPr="00E059B1" w:rsidRDefault="002A6DDC" w:rsidP="002A6DDC">
      <w:pPr>
        <w:rPr>
          <w:u w:val="single"/>
        </w:rPr>
      </w:pPr>
      <w:r w:rsidRPr="005923B7">
        <w:rPr>
          <w:sz w:val="16"/>
        </w:rPr>
        <w:lastRenderedPageBreak/>
        <w:t xml:space="preserve">A defense impetus for the construction of U.S. icebreakers is, however, more than just spurious grounds for icebreaker procurement: </w:t>
      </w:r>
      <w:r w:rsidRPr="00E1534B">
        <w:rPr>
          <w:highlight w:val="cyan"/>
          <w:u w:val="single"/>
        </w:rPr>
        <w:t>poor issue framing</w:t>
      </w:r>
      <w:r w:rsidRPr="00E059B1">
        <w:rPr>
          <w:u w:val="single"/>
        </w:rPr>
        <w:t xml:space="preserve"> can beget </w:t>
      </w:r>
      <w:r w:rsidRPr="00E1534B">
        <w:rPr>
          <w:highlight w:val="cyan"/>
          <w:u w:val="single"/>
        </w:rPr>
        <w:t>poor policy</w:t>
      </w:r>
      <w:r w:rsidRPr="00E059B1">
        <w:rPr>
          <w:u w:val="single"/>
        </w:rPr>
        <w:t xml:space="preserve">, and poor policy can </w:t>
      </w:r>
      <w:r w:rsidRPr="00E1534B">
        <w:rPr>
          <w:b/>
          <w:bCs/>
          <w:highlight w:val="cyan"/>
          <w:u w:val="single"/>
        </w:rPr>
        <w:t>exacerbate existing vulnerabilities or create new ones</w:t>
      </w:r>
      <w:r w:rsidRPr="00E1534B">
        <w:rPr>
          <w:highlight w:val="cyan"/>
          <w:u w:val="single"/>
        </w:rPr>
        <w:t>.</w:t>
      </w:r>
    </w:p>
    <w:p w14:paraId="7C87B03E" w14:textId="77777777" w:rsidR="002A6DDC" w:rsidRPr="005923B7" w:rsidRDefault="002A6DDC" w:rsidP="002A6DDC">
      <w:pPr>
        <w:rPr>
          <w:sz w:val="16"/>
        </w:rPr>
      </w:pPr>
      <w:r w:rsidRPr="00E059B1">
        <w:rPr>
          <w:u w:val="single"/>
        </w:rPr>
        <w:t xml:space="preserve">First, if </w:t>
      </w:r>
      <w:r w:rsidRPr="00E1534B">
        <w:rPr>
          <w:highlight w:val="cyan"/>
          <w:u w:val="single"/>
        </w:rPr>
        <w:t>expensive icebreakers</w:t>
      </w:r>
      <w:r w:rsidRPr="00E059B1">
        <w:rPr>
          <w:u w:val="single"/>
        </w:rPr>
        <w:t xml:space="preserve"> are purchased and built with the expectation that they contribute to U.S. defense, the </w:t>
      </w:r>
      <w:r w:rsidRPr="00E1534B">
        <w:rPr>
          <w:highlight w:val="cyan"/>
          <w:u w:val="single"/>
        </w:rPr>
        <w:t>Navy</w:t>
      </w:r>
      <w:r w:rsidRPr="00E059B1">
        <w:rPr>
          <w:u w:val="single"/>
        </w:rPr>
        <w:t xml:space="preserve"> will be pressured to </w:t>
      </w:r>
      <w:r w:rsidRPr="00E1534B">
        <w:rPr>
          <w:highlight w:val="cyan"/>
          <w:u w:val="single"/>
        </w:rPr>
        <w:t>utilize them</w:t>
      </w:r>
      <w:r w:rsidRPr="00E059B1">
        <w:rPr>
          <w:u w:val="single"/>
        </w:rPr>
        <w:t xml:space="preserve"> </w:t>
      </w:r>
      <w:r w:rsidRPr="00E1534B">
        <w:rPr>
          <w:highlight w:val="cyan"/>
          <w:u w:val="single"/>
        </w:rPr>
        <w:t>regularly</w:t>
      </w:r>
      <w:r w:rsidRPr="00E059B1">
        <w:rPr>
          <w:u w:val="single"/>
        </w:rPr>
        <w:t xml:space="preserve"> for Arctic surface </w:t>
      </w:r>
      <w:r w:rsidRPr="00E1534B">
        <w:rPr>
          <w:highlight w:val="cyan"/>
          <w:u w:val="single"/>
        </w:rPr>
        <w:t>warfare exercises</w:t>
      </w:r>
      <w:r w:rsidRPr="00E059B1">
        <w:rPr>
          <w:u w:val="single"/>
        </w:rPr>
        <w:t xml:space="preserve"> and the sailing of warships through the Arctic</w:t>
      </w:r>
      <w:r w:rsidRPr="005923B7">
        <w:rPr>
          <w:sz w:val="16"/>
        </w:rPr>
        <w:t>. Given the lo</w:t>
      </w:r>
      <w:r w:rsidRPr="00E059B1">
        <w:rPr>
          <w:u w:val="single"/>
        </w:rPr>
        <w:t xml:space="preserve">w military tension in the region and the general impracticality of surface warships in icy waters, this </w:t>
      </w:r>
      <w:r w:rsidRPr="00E1534B">
        <w:rPr>
          <w:highlight w:val="cyan"/>
          <w:u w:val="single"/>
        </w:rPr>
        <w:t xml:space="preserve">would entail </w:t>
      </w:r>
      <w:r w:rsidRPr="00E1534B">
        <w:rPr>
          <w:b/>
          <w:bCs/>
          <w:highlight w:val="cyan"/>
          <w:u w:val="single"/>
        </w:rPr>
        <w:t>significant</w:t>
      </w:r>
      <w:r w:rsidRPr="00E1534B">
        <w:rPr>
          <w:highlight w:val="cyan"/>
          <w:u w:val="single"/>
        </w:rPr>
        <w:t xml:space="preserve"> waste of naval assets and</w:t>
      </w:r>
      <w:r w:rsidRPr="00E059B1">
        <w:rPr>
          <w:u w:val="single"/>
        </w:rPr>
        <w:t xml:space="preserve"> </w:t>
      </w:r>
      <w:r w:rsidRPr="00E1534B">
        <w:rPr>
          <w:highlight w:val="cyan"/>
          <w:u w:val="single"/>
        </w:rPr>
        <w:t>funds that could</w:t>
      </w:r>
      <w:r w:rsidRPr="00E059B1">
        <w:rPr>
          <w:u w:val="single"/>
        </w:rPr>
        <w:t xml:space="preserve"> more fruitfully </w:t>
      </w:r>
      <w:r w:rsidRPr="00E1534B">
        <w:rPr>
          <w:highlight w:val="cyan"/>
          <w:u w:val="single"/>
        </w:rPr>
        <w:t>contribute</w:t>
      </w:r>
      <w:r w:rsidRPr="00E059B1">
        <w:rPr>
          <w:u w:val="single"/>
        </w:rPr>
        <w:t xml:space="preserve"> to national </w:t>
      </w:r>
      <w:r w:rsidRPr="00E1534B">
        <w:rPr>
          <w:highlight w:val="cyan"/>
          <w:u w:val="single"/>
        </w:rPr>
        <w:t xml:space="preserve">security </w:t>
      </w:r>
      <w:r w:rsidRPr="00E1534B">
        <w:rPr>
          <w:b/>
          <w:bCs/>
          <w:highlight w:val="cyan"/>
          <w:u w:val="single"/>
        </w:rPr>
        <w:t>elsewhere</w:t>
      </w:r>
      <w:r w:rsidRPr="005923B7">
        <w:rPr>
          <w:sz w:val="16"/>
        </w:rPr>
        <w:t>, particularly if Duncan’s vision of a year-round Arctic defense presence is realized.</w:t>
      </w:r>
    </w:p>
    <w:p w14:paraId="7C8131F5" w14:textId="77777777" w:rsidR="002A6DDC" w:rsidRPr="00E059B1" w:rsidRDefault="002A6DDC" w:rsidP="002A6DDC">
      <w:pPr>
        <w:rPr>
          <w:u w:val="single"/>
        </w:rPr>
      </w:pPr>
      <w:r w:rsidRPr="005923B7">
        <w:rPr>
          <w:sz w:val="16"/>
        </w:rPr>
        <w:t xml:space="preserve">Second, </w:t>
      </w:r>
      <w:r w:rsidRPr="00E059B1">
        <w:rPr>
          <w:u w:val="single"/>
        </w:rPr>
        <w:t xml:space="preserve">constructing icebreakers with prominent defense expectations risks meaningfully diverting them from their core functions once built, which are: emergency response, law enforcement, research, and facilitating northern commerce. </w:t>
      </w:r>
      <w:r w:rsidRPr="00E1534B">
        <w:rPr>
          <w:highlight w:val="cyan"/>
          <w:u w:val="single"/>
        </w:rPr>
        <w:t>If an icebreaker has to</w:t>
      </w:r>
      <w:r w:rsidRPr="00E059B1">
        <w:rPr>
          <w:u w:val="single"/>
        </w:rPr>
        <w:t xml:space="preserve"> take several weeks to be party to a naval exercise or </w:t>
      </w:r>
      <w:r w:rsidRPr="00E1534B">
        <w:rPr>
          <w:highlight w:val="cyan"/>
          <w:u w:val="single"/>
        </w:rPr>
        <w:t>lead a warship on a simple Arctic</w:t>
      </w:r>
      <w:r w:rsidRPr="00E059B1">
        <w:rPr>
          <w:u w:val="single"/>
        </w:rPr>
        <w:t xml:space="preserve"> “sail through,” </w:t>
      </w:r>
      <w:r w:rsidRPr="00E1534B">
        <w:rPr>
          <w:highlight w:val="cyan"/>
          <w:u w:val="single"/>
        </w:rPr>
        <w:t>that is time the vessel is unavailable for what it is actually needed for.</w:t>
      </w:r>
    </w:p>
    <w:p w14:paraId="03667261" w14:textId="77777777" w:rsidR="002A6DDC" w:rsidRPr="005923B7" w:rsidRDefault="002A6DDC" w:rsidP="002A6DDC">
      <w:pPr>
        <w:rPr>
          <w:sz w:val="16"/>
        </w:rPr>
      </w:pPr>
      <w:r w:rsidRPr="00E1534B">
        <w:rPr>
          <w:highlight w:val="cyan"/>
          <w:u w:val="single"/>
        </w:rPr>
        <w:t>Icebreakers contribute</w:t>
      </w:r>
      <w:r w:rsidRPr="00E059B1">
        <w:rPr>
          <w:u w:val="single"/>
        </w:rPr>
        <w:t xml:space="preserve"> to U.S. Arctic security by providing human, economic, and environmental security, </w:t>
      </w:r>
      <w:r w:rsidRPr="00E1534B">
        <w:rPr>
          <w:b/>
          <w:bCs/>
          <w:highlight w:val="cyan"/>
          <w:u w:val="single"/>
        </w:rPr>
        <w:t>not</w:t>
      </w:r>
      <w:r w:rsidRPr="00E1534B">
        <w:rPr>
          <w:highlight w:val="cyan"/>
          <w:u w:val="single"/>
        </w:rPr>
        <w:t xml:space="preserve"> by meaningfully enhancing</w:t>
      </w:r>
      <w:r w:rsidRPr="00E059B1">
        <w:rPr>
          <w:u w:val="single"/>
        </w:rPr>
        <w:t xml:space="preserve"> northern </w:t>
      </w:r>
      <w:r w:rsidRPr="00E1534B">
        <w:rPr>
          <w:highlight w:val="cyan"/>
          <w:u w:val="single"/>
        </w:rPr>
        <w:t>defense capabilities</w:t>
      </w:r>
      <w:r w:rsidRPr="005923B7">
        <w:rPr>
          <w:sz w:val="16"/>
        </w:rPr>
        <w:t>. Consequently, efforts to frame these vessels in military terms risk degrading American security both in the Arctic and elsewhere.</w:t>
      </w:r>
    </w:p>
    <w:p w14:paraId="630E1CD7" w14:textId="77777777" w:rsidR="00093C8E" w:rsidRPr="000254A4" w:rsidRDefault="00093C8E" w:rsidP="0069192F">
      <w:pPr>
        <w:rPr>
          <w:sz w:val="15"/>
          <w:szCs w:val="21"/>
        </w:rPr>
      </w:pPr>
    </w:p>
    <w:p w14:paraId="1709E571" w14:textId="77777777" w:rsidR="00121314" w:rsidRDefault="00121314" w:rsidP="00121314">
      <w:pPr>
        <w:pStyle w:val="Heading4"/>
        <w:rPr>
          <w:rStyle w:val="Style13ptBold"/>
          <w:b/>
          <w:bCs w:val="0"/>
        </w:rPr>
      </w:pPr>
      <w:r>
        <w:rPr>
          <w:rStyle w:val="Style13ptBold"/>
        </w:rPr>
        <w:t>Zero solvency from icebreakers bigger concerns like domain awareness</w:t>
      </w:r>
    </w:p>
    <w:p w14:paraId="71B3D6AC" w14:textId="77777777" w:rsidR="00121314" w:rsidRPr="007A1AB0" w:rsidRDefault="00121314" w:rsidP="00121314">
      <w:pPr>
        <w:rPr>
          <w:rStyle w:val="Style13ptBold"/>
          <w:b w:val="0"/>
          <w:bCs w:val="0"/>
        </w:rPr>
      </w:pPr>
      <w:r>
        <w:rPr>
          <w:rStyle w:val="Style13ptBold"/>
        </w:rPr>
        <w:t xml:space="preserve">Paul </w:t>
      </w:r>
      <w:r w:rsidRPr="007A1AB0">
        <w:rPr>
          <w:rStyle w:val="Style13ptBold"/>
        </w:rPr>
        <w:t>Avey, 11-28-2019, "The Icebreaker Gap Doesn’t Mean America is Losing in the Arctic," War on the Rocks, https://warontherocks.com/2019/11/the-icebreaker-gap-doesnt-mean-america-is-losing-in-the-arctic/</w:t>
      </w:r>
      <w:r>
        <w:rPr>
          <w:rStyle w:val="Style13ptBold"/>
        </w:rPr>
        <w:t>//nishant</w:t>
      </w:r>
    </w:p>
    <w:p w14:paraId="1B3F6E49" w14:textId="77777777" w:rsidR="00121314" w:rsidRDefault="00121314" w:rsidP="00121314">
      <w:r>
        <w:t>The Consequences of an Icebreaker Gap</w:t>
      </w:r>
    </w:p>
    <w:p w14:paraId="6B76AC47" w14:textId="77777777" w:rsidR="00121314" w:rsidRDefault="00121314" w:rsidP="00121314">
      <w:r w:rsidRPr="00E1534B">
        <w:rPr>
          <w:rStyle w:val="StyleUnderline"/>
          <w:highlight w:val="cyan"/>
        </w:rPr>
        <w:t xml:space="preserve">Thankfully for Washington, the consequences of this icebreaker gap for U.S. defense are often </w:t>
      </w:r>
      <w:r w:rsidRPr="00E1534B">
        <w:rPr>
          <w:rStyle w:val="Emphasis"/>
          <w:highlight w:val="cyan"/>
        </w:rPr>
        <w:t>misunderstood or overstated</w:t>
      </w:r>
      <w:r>
        <w:t>. First, many of the specific military challenges that China or Russia might pose in the Arctic are independent of icebreakers and best dealt with in other ways. These include denying the United States access to the region, missile strikes against the homeland, the ability to move forces from the homeland, and demonstrating U.S. strength against challenges.</w:t>
      </w:r>
    </w:p>
    <w:p w14:paraId="42BBFDC1" w14:textId="77777777" w:rsidR="00121314" w:rsidRPr="007A1AB0" w:rsidRDefault="00121314" w:rsidP="00121314">
      <w:pPr>
        <w:rPr>
          <w:rStyle w:val="StyleUnderline"/>
        </w:rPr>
      </w:pPr>
      <w:r w:rsidRPr="007A1AB0">
        <w:rPr>
          <w:rStyle w:val="StyleUnderline"/>
        </w:rPr>
        <w:t xml:space="preserve">It is </w:t>
      </w:r>
      <w:r w:rsidRPr="007A1AB0">
        <w:rPr>
          <w:rStyle w:val="Emphasis"/>
        </w:rPr>
        <w:t xml:space="preserve">not clear </w:t>
      </w:r>
      <w:r w:rsidRPr="007A1AB0">
        <w:rPr>
          <w:rStyle w:val="StyleUnderline"/>
        </w:rPr>
        <w:t>how Russia or China would leverage icebreakers to exclude the United States from the region, or how the United States would utilize icebreakers to overcome such attempts.</w:t>
      </w:r>
      <w:r>
        <w:t xml:space="preserve"> Take the concern of Russia denying access along the Northern Sea Route (setting aside the limited trans-Arctic shipping to date and modest future projections). The Russian ability to do this stems primarily from their growing missile, air, and surveillance capabilities deployed within their own territory. As Mathieu Boulègue observes, the Russian Northern Fleet will likely be able to perform some sea denial missions “at a limited operational tempo.” Yet “the majority of its assets are not Arctic-specific, operating beyond the region and in other strategic directions.” </w:t>
      </w:r>
      <w:r w:rsidRPr="007A1AB0">
        <w:rPr>
          <w:rStyle w:val="StyleUnderline"/>
        </w:rPr>
        <w:t>I</w:t>
      </w:r>
      <w:r w:rsidRPr="00E1534B">
        <w:rPr>
          <w:rStyle w:val="StyleUnderline"/>
          <w:highlight w:val="cyan"/>
        </w:rPr>
        <w:t xml:space="preserve">ncreasing the numbers of U.S. icebreakers would </w:t>
      </w:r>
      <w:r w:rsidRPr="00E1534B">
        <w:rPr>
          <w:rStyle w:val="Emphasis"/>
          <w:highlight w:val="cyan"/>
        </w:rPr>
        <w:t>not overcome</w:t>
      </w:r>
      <w:r w:rsidRPr="00E1534B">
        <w:rPr>
          <w:rStyle w:val="StyleUnderline"/>
          <w:highlight w:val="cyan"/>
        </w:rPr>
        <w:t xml:space="preserve"> the Russian shore-based area-denial challenge.</w:t>
      </w:r>
      <w:r w:rsidRPr="007A1AB0">
        <w:rPr>
          <w:rStyle w:val="StyleUnderline"/>
        </w:rPr>
        <w:t xml:space="preserve"> In the event of a crisis, naval surface </w:t>
      </w:r>
      <w:r w:rsidRPr="00E1534B">
        <w:rPr>
          <w:rStyle w:val="StyleUnderline"/>
          <w:highlight w:val="cyan"/>
        </w:rPr>
        <w:t>vessels</w:t>
      </w:r>
      <w:r w:rsidRPr="007A1AB0">
        <w:rPr>
          <w:rStyle w:val="StyleUnderline"/>
        </w:rPr>
        <w:t xml:space="preserve"> operating behind slow-moving icebreakers </w:t>
      </w:r>
      <w:r w:rsidRPr="00E1534B">
        <w:rPr>
          <w:rStyle w:val="StyleUnderline"/>
          <w:highlight w:val="cyan"/>
        </w:rPr>
        <w:t>would be,</w:t>
      </w:r>
      <w:r>
        <w:t xml:space="preserve"> Andreas Kuersten notes, </w:t>
      </w:r>
      <w:r w:rsidRPr="00E1534B">
        <w:rPr>
          <w:rStyle w:val="StyleUnderline"/>
          <w:highlight w:val="cyan"/>
        </w:rPr>
        <w:t>“</w:t>
      </w:r>
      <w:r w:rsidRPr="00E1534B">
        <w:rPr>
          <w:rStyle w:val="Emphasis"/>
          <w:highlight w:val="cyan"/>
        </w:rPr>
        <w:t>sitting ducks</w:t>
      </w:r>
      <w:r w:rsidRPr="007A1AB0">
        <w:rPr>
          <w:rStyle w:val="StyleUnderline"/>
        </w:rPr>
        <w:t xml:space="preserve"> for aerial, undersea, and shore-based enemy forces.”</w:t>
      </w:r>
    </w:p>
    <w:p w14:paraId="4102A669" w14:textId="77777777" w:rsidR="00121314" w:rsidRPr="007A1AB0" w:rsidRDefault="00121314" w:rsidP="00121314">
      <w:pPr>
        <w:rPr>
          <w:rStyle w:val="StyleUnderline"/>
        </w:rPr>
      </w:pPr>
      <w:r w:rsidRPr="00E1534B">
        <w:rPr>
          <w:rStyle w:val="StyleUnderline"/>
          <w:highlight w:val="cyan"/>
        </w:rPr>
        <w:lastRenderedPageBreak/>
        <w:t>Icebreakers would play a marginal role in countering other military challenges to the United States emerging from the region</w:t>
      </w:r>
      <w:r w:rsidRPr="007A1AB0">
        <w:rPr>
          <w:rStyle w:val="StyleUnderline"/>
        </w:rPr>
        <w:t xml:space="preserve">. Missiles fired from the Russian Arctic toward the United States would traverse over the Arctic. </w:t>
      </w:r>
      <w:r w:rsidRPr="00E1534B">
        <w:rPr>
          <w:rStyle w:val="StyleUnderline"/>
          <w:highlight w:val="cyan"/>
        </w:rPr>
        <w:t xml:space="preserve">The status of what the DoD terms the “aging North Warning System” is a </w:t>
      </w:r>
      <w:r w:rsidRPr="00E1534B">
        <w:rPr>
          <w:rStyle w:val="Emphasis"/>
          <w:highlight w:val="cyan"/>
        </w:rPr>
        <w:t>greater concern</w:t>
      </w:r>
      <w:r w:rsidRPr="00E1534B">
        <w:rPr>
          <w:rStyle w:val="StyleUnderline"/>
          <w:highlight w:val="cyan"/>
        </w:rPr>
        <w:t xml:space="preserve"> from this perspective than a lack of icebreakers.</w:t>
      </w:r>
      <w:r>
        <w:t xml:space="preserve"> Similarly, while Russia’s icebreakers are important for its Northern Fleet’s ability to operate in and through the Arctic, </w:t>
      </w:r>
      <w:r w:rsidRPr="007A1AB0">
        <w:rPr>
          <w:rStyle w:val="StyleUnderline"/>
        </w:rPr>
        <w:t xml:space="preserve">the number of U.S. icebreakers has little bearing on this. Addressing Russia’s ability to project power into the North Atlantic, the DoD Arctic strategy </w:t>
      </w:r>
      <w:r w:rsidRPr="007A1AB0">
        <w:rPr>
          <w:rStyle w:val="Emphasis"/>
        </w:rPr>
        <w:t>focuses on other capabilities</w:t>
      </w:r>
      <w:r w:rsidRPr="007A1AB0">
        <w:rPr>
          <w:rStyle w:val="StyleUnderline"/>
        </w:rPr>
        <w:t>. These include cooperation with Great Britain and Norway on P-8 patrols, NATO air policing missions from Iceland, and a recognition that establishment of Joint Force Command Norfolk helps to protect the North Atlantic sea lines of communication to Europe.</w:t>
      </w:r>
    </w:p>
    <w:p w14:paraId="1DB6E70F" w14:textId="77777777" w:rsidR="00121314" w:rsidRDefault="00121314" w:rsidP="00121314">
      <w:r>
        <w:t xml:space="preserve">Nuclear weapons remain a perennial problem, but </w:t>
      </w:r>
      <w:r w:rsidRPr="007A1AB0">
        <w:rPr>
          <w:rStyle w:val="StyleUnderline"/>
        </w:rPr>
        <w:t>their strategic value is little affected by the relative number of icebreakers.</w:t>
      </w:r>
      <w:r>
        <w:t xml:space="preserve"> The 2019 DoD annual report on China worries that Chinese civilian research — presumably some of which would be undertaken by icebreakers — could support efforts to deploy “submarines to the region as a deterrent against nuclear attacks.” Turning to Russia, the bulk of its naval nuclear deterrent capability is based in the Kola Peninsula. Much of Russia’s military activity in the Arctic is dedicated to defending this capability. As Austin Long and Brendan Green show, during the Cold War the United States relied on a combination of sensors, information processing, submarines, and other anti-submarine warfare assets to track Soviet nuclear-powered submarines armed with ballistic missiles (SSBNs). To be sure, technology has not stood still. Yet tracking Russian and Chinese SSBNs in or in transit to the Arctic today would involve a variety of U.S. capabilities beyond or already with access to the Arctic. If anything, diminishing sea ice might undermine the ability of SSBNs to remain hidden. </w:t>
      </w:r>
      <w:r w:rsidRPr="00E1534B">
        <w:rPr>
          <w:rStyle w:val="StyleUnderline"/>
          <w:highlight w:val="cyan"/>
        </w:rPr>
        <w:t xml:space="preserve">More generally, the U.S. has relied on its nuclear arsenal for decades </w:t>
      </w:r>
      <w:r w:rsidRPr="00E1534B">
        <w:rPr>
          <w:rStyle w:val="Emphasis"/>
          <w:highlight w:val="cyan"/>
        </w:rPr>
        <w:t>to deter nuclear threats</w:t>
      </w:r>
      <w:r w:rsidRPr="00E1534B">
        <w:rPr>
          <w:rStyle w:val="StyleUnderline"/>
          <w:highlight w:val="cyan"/>
        </w:rPr>
        <w:t>. It is unclear why Russia or China possessing more icebreakers would undermine that deterrent.</w:t>
      </w:r>
    </w:p>
    <w:p w14:paraId="0CCAE6EB" w14:textId="77777777" w:rsidR="00121314" w:rsidRDefault="00121314" w:rsidP="00121314">
      <w:r>
        <w:t>Others have argued that U.S. icebreakers are necessary to signal resolve. For instance, Sabrina Shankman reports that more than a dozen polar and military experts concluded that “if a rival state decided to encroach on the U.S. exclusive economic zone . . . or step up a military show of force,” then the “presence — or absence — of an icebreaker could . . . be a telling message of strength or weakness.” Presumably, though, a U.S. ability to respond with more lethal subsurface or aerial assets would constitute a telling message</w:t>
      </w:r>
    </w:p>
    <w:p w14:paraId="5F098F40" w14:textId="77777777" w:rsidR="00121314" w:rsidRPr="007A1AB0" w:rsidRDefault="00121314" w:rsidP="00121314">
      <w:pPr>
        <w:rPr>
          <w:rStyle w:val="StyleUnderline"/>
        </w:rPr>
      </w:pPr>
      <w:r>
        <w:t xml:space="preserve">Second, </w:t>
      </w:r>
      <w:r w:rsidRPr="007A1AB0">
        <w:rPr>
          <w:rStyle w:val="StyleUnderline"/>
        </w:rPr>
        <w:t xml:space="preserve">the implications of relative numbers of icebreakers look different when considering the vastly different Arctic contexts, particularly for the United States and Russia. According to the Arctic Institute, Russia has roughly 24,140 kilometers of coastline and two million inhabitants in the Arctic. The Economist highlighted that, all told, Russia has “at least half of the Arctic in terms of area, coastline, population and probably mineral wealth.” The </w:t>
      </w:r>
      <w:r w:rsidRPr="006B7FCE">
        <w:rPr>
          <w:rStyle w:val="Emphasis"/>
        </w:rPr>
        <w:t>Russian economy depends</w:t>
      </w:r>
      <w:r w:rsidRPr="007A1AB0">
        <w:rPr>
          <w:rStyle w:val="StyleUnderline"/>
        </w:rPr>
        <w:t xml:space="preserve"> heavily on oil and natural gas, including from the Arctic, for its federal budget and exports.</w:t>
      </w:r>
      <w:r>
        <w:t xml:space="preserve">  As noted, a sizeable portion of </w:t>
      </w:r>
      <w:r w:rsidRPr="007A1AB0">
        <w:rPr>
          <w:rStyle w:val="StyleUnderline"/>
        </w:rPr>
        <w:t xml:space="preserve">Russia’s strategic </w:t>
      </w:r>
      <w:r w:rsidRPr="006B7FCE">
        <w:rPr>
          <w:rStyle w:val="Emphasis"/>
        </w:rPr>
        <w:t>nuclear deterrent is based in the Arctic</w:t>
      </w:r>
      <w:r w:rsidRPr="007A1AB0">
        <w:rPr>
          <w:rStyle w:val="StyleUnderline"/>
        </w:rPr>
        <w:t>. Russian interests dictate a large number of icebreakers.</w:t>
      </w:r>
      <w:r>
        <w:t xml:space="preserve"> By comparison, the </w:t>
      </w:r>
      <w:r w:rsidRPr="007A1AB0">
        <w:rPr>
          <w:rStyle w:val="StyleUnderline"/>
        </w:rPr>
        <w:t xml:space="preserve">United States has roughly 4,057 kilometers (2,521 miles) of Arctic shoreline and approximately 68,000 people living in the Alaskan Arctic. Oil and gas extraction, even when including the non-Artic portion, makes up a very </w:t>
      </w:r>
      <w:r w:rsidRPr="006B7FCE">
        <w:rPr>
          <w:rStyle w:val="Emphasis"/>
        </w:rPr>
        <w:t>small percentage</w:t>
      </w:r>
      <w:r w:rsidRPr="007A1AB0">
        <w:rPr>
          <w:rStyle w:val="StyleUnderline"/>
        </w:rPr>
        <w:t xml:space="preserve"> of the U.S. economy. The U.S. nuclear triad is not dependent upon basing or SSBN patrols in the Arctic.</w:t>
      </w:r>
    </w:p>
    <w:p w14:paraId="0CC967D7" w14:textId="77777777" w:rsidR="00121314" w:rsidRDefault="00121314" w:rsidP="00121314">
      <w:r>
        <w:t xml:space="preserve">A third problem with focusing solely on counts of U.S. capabilities is that it ignores the role of U.S. allies and partners. Seven of the eight Arctic nations are either NATO allies or NATO enhanced opportunities </w:t>
      </w:r>
      <w:r>
        <w:lastRenderedPageBreak/>
        <w:t>partners (six of which have some icebreaking capacity). Non-Arctic allies, such as the United Kingdom, have interests and assets relevant to the region as well. These states’ capabilities and geographic locations shape the Arctic security environment. For example, Canada currently operates two heavy and four medium icebreakers and the Norwegian Armed Forces’ Joint Headquarters is located in the Arctic. Rebecca Pincus explains how, “carefully calibrated,” the “NATO-Russia Council could be a useful forum for dialogue on security topics in the Arctic.” The contribution of specific allies and partners will no doubt be more relevant to some problems than others. Even if they are not able to directly contribute to a particular issue, allies and partners can free up U.S. time and resources to focus elsewhere. They can also help improve situational awareness and manage tensions more broadly to minimize dangers and create opportunities in and near the North American and European Arctic.</w:t>
      </w:r>
    </w:p>
    <w:p w14:paraId="25A15190" w14:textId="77777777" w:rsidR="00121314" w:rsidRPr="006B7FCE" w:rsidRDefault="00121314" w:rsidP="00121314">
      <w:pPr>
        <w:rPr>
          <w:rStyle w:val="StyleUnderline"/>
        </w:rPr>
      </w:pPr>
      <w:r w:rsidRPr="006B7FCE">
        <w:rPr>
          <w:rStyle w:val="StyleUnderline"/>
        </w:rPr>
        <w:t xml:space="preserve">Finally, </w:t>
      </w:r>
      <w:r w:rsidRPr="00E1534B">
        <w:rPr>
          <w:rStyle w:val="StyleUnderline"/>
          <w:highlight w:val="cyan"/>
        </w:rPr>
        <w:t>icebreakers do not give states the ability to claim resources that will become available as climate change leads to less ice coverage.</w:t>
      </w:r>
      <w:r w:rsidRPr="00E1534B">
        <w:rPr>
          <w:highlight w:val="cyan"/>
        </w:rPr>
        <w:t xml:space="preserve"> </w:t>
      </w:r>
      <w:r w:rsidRPr="00E1534B">
        <w:rPr>
          <w:rStyle w:val="StyleUnderline"/>
          <w:highlight w:val="cyan"/>
        </w:rPr>
        <w:t>“</w:t>
      </w:r>
      <w:r w:rsidRPr="006B7FCE">
        <w:rPr>
          <w:rStyle w:val="StyleUnderline"/>
        </w:rPr>
        <w:t xml:space="preserve">Most Arctic territory and resources are solidly </w:t>
      </w:r>
      <w:r w:rsidRPr="00E1534B">
        <w:rPr>
          <w:rStyle w:val="Emphasis"/>
          <w:highlight w:val="cyan"/>
        </w:rPr>
        <w:t>within the jurisdictions</w:t>
      </w:r>
      <w:r w:rsidRPr="00E1534B">
        <w:rPr>
          <w:rStyle w:val="StyleUnderline"/>
          <w:highlight w:val="cyan"/>
        </w:rPr>
        <w:t xml:space="preserve"> of Arctic states</w:t>
      </w:r>
      <w:r w:rsidRPr="006B7FCE">
        <w:rPr>
          <w:rStyle w:val="StyleUnderline"/>
        </w:rPr>
        <w:t>,”</w:t>
      </w:r>
      <w:r>
        <w:t xml:space="preserve"> writes Kuersten. This is not the 19th century, when prospectors or military forces could stake claims to new territory. For example, Douglas Porch recounts how preoccupation with “effective occupation” led French military forces in Africa to sacrifice basic prudence in a “desire to steal a march on international competition.” There should be no rush — and is no need — to repeat these mistakes. </w:t>
      </w:r>
      <w:r w:rsidRPr="006B7FCE">
        <w:rPr>
          <w:rStyle w:val="StyleUnderline"/>
        </w:rPr>
        <w:t>Indeed, the Pentagon’s recent Arctic strategy notes that even “Russia has generally followed international law and procedure in establishing the limits of its extended continental shelf.”</w:t>
      </w:r>
    </w:p>
    <w:p w14:paraId="38C2CC77" w14:textId="77777777" w:rsidR="00121314" w:rsidRPr="006B7FCE" w:rsidRDefault="00121314" w:rsidP="00121314">
      <w:pPr>
        <w:rPr>
          <w:rStyle w:val="StyleUnderline"/>
        </w:rPr>
      </w:pPr>
      <w:r>
        <w:t xml:space="preserve">To be sure, icebreakers are necessary to access polar areas even as ice cover diminishes. They are an important element of Arctic sovereignty as a result. However, </w:t>
      </w:r>
      <w:r w:rsidRPr="006B7FCE">
        <w:rPr>
          <w:rStyle w:val="StyleUnderline"/>
        </w:rPr>
        <w:t>the number that other countries possess does not affect the number that the United States requires to provide access to its exclusive economic zone.   </w:t>
      </w:r>
      <w:r w:rsidRPr="00E1534B">
        <w:rPr>
          <w:rStyle w:val="StyleUnderline"/>
          <w:highlight w:val="cyan"/>
        </w:rPr>
        <w:t xml:space="preserve">It is also </w:t>
      </w:r>
      <w:r w:rsidRPr="00E1534B">
        <w:rPr>
          <w:rStyle w:val="Emphasis"/>
          <w:highlight w:val="cyan"/>
        </w:rPr>
        <w:t>unlikely</w:t>
      </w:r>
      <w:r w:rsidRPr="00E1534B">
        <w:rPr>
          <w:rStyle w:val="StyleUnderline"/>
          <w:highlight w:val="cyan"/>
        </w:rPr>
        <w:t xml:space="preserve"> that a country would use icebreakers to stake a claim to the U.S. Arctic.</w:t>
      </w:r>
      <w:r w:rsidRPr="006B7FCE">
        <w:rPr>
          <w:rStyle w:val="StyleUnderline"/>
        </w:rPr>
        <w:t>  If it did, capabilities other than icebreakers would be better suited to dislodging them should diplomacy fail.</w:t>
      </w:r>
    </w:p>
    <w:p w14:paraId="242AD231" w14:textId="77777777" w:rsidR="00121314" w:rsidRDefault="00121314" w:rsidP="00121314">
      <w:r>
        <w:t>A Better Way to Think About Arctic Defense</w:t>
      </w:r>
    </w:p>
    <w:p w14:paraId="19CE56ED" w14:textId="77777777" w:rsidR="00121314" w:rsidRDefault="00121314" w:rsidP="00121314">
      <w:r>
        <w:t>As the United States approaches the potential of competition extending to the Arctic, it should place the region in a broader geopolitical context, consider a broader set of tools to advance U.S. interests, and carefully weigh the opportunity costs of pushing the Coast Guard to take on a central role in regional competition</w:t>
      </w:r>
    </w:p>
    <w:p w14:paraId="1BE9939F" w14:textId="77777777" w:rsidR="00121314" w:rsidRDefault="00121314" w:rsidP="00121314">
      <w:r>
        <w:t xml:space="preserve">The best way to deal with China and Russia in the Arctic is to address disputes in their own backyards. Most of the pathways to a great-power crisis that could end up affecting the Arctic stem from crises outside the region. </w:t>
      </w:r>
      <w:r w:rsidRPr="006B7FCE">
        <w:rPr>
          <w:rStyle w:val="StyleUnderline"/>
        </w:rPr>
        <w:t xml:space="preserve">Engaging Russia and China elsewhere rather than focusing on specific capabilities in the Arctic, including icebreakers, will thus have </w:t>
      </w:r>
      <w:r w:rsidRPr="006B7FCE">
        <w:rPr>
          <w:rStyle w:val="Emphasis"/>
        </w:rPr>
        <w:t>salutary effects</w:t>
      </w:r>
      <w:r>
        <w:t xml:space="preserve">. </w:t>
      </w:r>
      <w:r w:rsidRPr="006B7FCE">
        <w:rPr>
          <w:rStyle w:val="StyleUnderline"/>
        </w:rPr>
        <w:t xml:space="preserve">The nominal Defense Department approach is to enhance a combat-credible forward presence in Eastern Europe and the Indo-Pacific. By deterring a conflict there, the logic goes, the Arctic is </w:t>
      </w:r>
      <w:r w:rsidRPr="006B7FCE">
        <w:rPr>
          <w:rStyle w:val="Emphasis"/>
        </w:rPr>
        <w:t>less likely</w:t>
      </w:r>
      <w:r w:rsidRPr="006B7FCE">
        <w:rPr>
          <w:rStyle w:val="StyleUnderline"/>
        </w:rPr>
        <w:t xml:space="preserve"> to suffer negative “strategic spillover.” A fixation with the number of icebreakers, or ice-hardened vessels more generally, as part of competing with Russia or China in the Arctic can </w:t>
      </w:r>
      <w:r w:rsidRPr="006B7FCE">
        <w:rPr>
          <w:rStyle w:val="Emphasis"/>
        </w:rPr>
        <w:t xml:space="preserve">lead to unnecessary investments </w:t>
      </w:r>
      <w:r w:rsidRPr="006B7FCE">
        <w:rPr>
          <w:rStyle w:val="StyleUnderline"/>
        </w:rPr>
        <w:t>and divert military assets better utilized elsewhere.</w:t>
      </w:r>
      <w:r>
        <w:t xml:space="preserve"> Alternative approaches might focus on some form of grand bargain or a more restrained U.S. foreign policy to alleviate tensions. The hope of this approach is that it might broadly reduce competition. That would then also have benefits for the Arctic.</w:t>
      </w:r>
    </w:p>
    <w:p w14:paraId="51854893" w14:textId="77777777" w:rsidR="0069192F" w:rsidRDefault="0069192F" w:rsidP="0069192F">
      <w:pPr>
        <w:rPr>
          <w:rStyle w:val="AAAUNDERLINEKEYBOARD"/>
        </w:rPr>
      </w:pPr>
    </w:p>
    <w:p w14:paraId="013E135C" w14:textId="18FAE212" w:rsidR="0069192F" w:rsidRDefault="00183B5A" w:rsidP="0069192F">
      <w:pPr>
        <w:pStyle w:val="Heading3"/>
      </w:pPr>
      <w:bookmarkStart w:id="0" w:name="_Hlk203042313"/>
      <w:r>
        <w:lastRenderedPageBreak/>
        <w:t>1NC---No Inherency---ICE Pact</w:t>
      </w:r>
    </w:p>
    <w:p w14:paraId="16F430A7" w14:textId="77777777" w:rsidR="0069192F" w:rsidRPr="00986773" w:rsidRDefault="0069192F" w:rsidP="0069192F">
      <w:pPr>
        <w:pStyle w:val="Heading4"/>
      </w:pPr>
      <w:r>
        <w:t>Non-UQ -- Trump wants Finland’s big icebreakers</w:t>
      </w:r>
    </w:p>
    <w:p w14:paraId="30FB2B58" w14:textId="77777777" w:rsidR="0069192F" w:rsidRPr="00E06DA1" w:rsidRDefault="0069192F" w:rsidP="0069192F">
      <w:r>
        <w:t xml:space="preserve">Malte </w:t>
      </w:r>
      <w:r>
        <w:rPr>
          <w:rStyle w:val="Style13ptBold"/>
        </w:rPr>
        <w:t>Humpert</w:t>
      </w:r>
      <w:r w:rsidRPr="002F62B8">
        <w:rPr>
          <w:rStyle w:val="Style13ptBold"/>
        </w:rPr>
        <w:t xml:space="preserve"> </w:t>
      </w:r>
      <w:r>
        <w:rPr>
          <w:rStyle w:val="Style13ptBold"/>
        </w:rPr>
        <w:t>25</w:t>
      </w:r>
      <w:r w:rsidRPr="00E06DA1">
        <w:t xml:space="preserve">, Senior Fellow and Founder of The Arctic Institute with a research focus on Arctic shipping, 6/25/25, “U.S. in Talks to Buy 15 Icebreakers from Finland, Trump Says at NATO Summit,” https://gcaptain.com/u-s-in-talks-to-buy-15-icebreakers-from-finland-trump-says-at-nato-summit/, Troh </w:t>
      </w:r>
    </w:p>
    <w:p w14:paraId="2EBA9D0C" w14:textId="77777777" w:rsidR="0069192F" w:rsidRPr="00F464AD" w:rsidRDefault="0069192F" w:rsidP="0069192F">
      <w:pPr>
        <w:rPr>
          <w:sz w:val="16"/>
        </w:rPr>
      </w:pPr>
      <w:r w:rsidRPr="00F464AD">
        <w:rPr>
          <w:sz w:val="16"/>
        </w:rPr>
        <w:t>U.S. efforts to expand the country’s icebreaker fleet continue to pick up steam.</w:t>
      </w:r>
    </w:p>
    <w:p w14:paraId="4827932D" w14:textId="77777777" w:rsidR="0069192F" w:rsidRPr="00F464AD" w:rsidRDefault="0069192F" w:rsidP="0069192F">
      <w:pPr>
        <w:rPr>
          <w:sz w:val="16"/>
        </w:rPr>
      </w:pPr>
      <w:r w:rsidRPr="00E1534B">
        <w:rPr>
          <w:rStyle w:val="StyleUnderline"/>
          <w:highlight w:val="cyan"/>
        </w:rPr>
        <w:t>At the NATO summit</w:t>
      </w:r>
      <w:r w:rsidRPr="00F464AD">
        <w:rPr>
          <w:sz w:val="16"/>
        </w:rPr>
        <w:t xml:space="preserve"> in The Hague President </w:t>
      </w:r>
      <w:r w:rsidRPr="00E1534B">
        <w:rPr>
          <w:rStyle w:val="AAAUNDERLINEKEYBOARD"/>
          <w:highlight w:val="cyan"/>
        </w:rPr>
        <w:t>Trump confirmed that the U.S. was in negotiations with Finland to buy up to 15 icebreakers</w:t>
      </w:r>
      <w:r w:rsidRPr="00F464AD">
        <w:rPr>
          <w:sz w:val="16"/>
        </w:rPr>
        <w:t xml:space="preserve"> from the country, including acquiring a used vessel currently available.</w:t>
      </w:r>
    </w:p>
    <w:p w14:paraId="3145F991" w14:textId="77777777" w:rsidR="0069192F" w:rsidRPr="00F464AD" w:rsidRDefault="0069192F" w:rsidP="0069192F">
      <w:pPr>
        <w:rPr>
          <w:sz w:val="16"/>
        </w:rPr>
      </w:pPr>
      <w:r w:rsidRPr="00E1534B">
        <w:rPr>
          <w:rStyle w:val="AAAUNDERLINEKEYBOARD"/>
          <w:highlight w:val="cyan"/>
        </w:rPr>
        <w:t>“I want to buy icebreakers, you are very good at icebreakers,”</w:t>
      </w:r>
      <w:r w:rsidRPr="00F464AD">
        <w:rPr>
          <w:sz w:val="16"/>
        </w:rPr>
        <w:t xml:space="preserve"> he said in response to a media inquiry from Finland during a press conference.</w:t>
      </w:r>
    </w:p>
    <w:p w14:paraId="64840FCF" w14:textId="77777777" w:rsidR="0069192F" w:rsidRPr="0043719C" w:rsidRDefault="0069192F" w:rsidP="0069192F">
      <w:pPr>
        <w:rPr>
          <w:rStyle w:val="AAAUNDERLINEKEYBOARD"/>
        </w:rPr>
      </w:pPr>
      <w:r w:rsidRPr="00E1534B">
        <w:rPr>
          <w:rStyle w:val="AAAUNDERLINEKEYBOARD"/>
          <w:highlight w:val="cyan"/>
        </w:rPr>
        <w:t>”You are the ‘King of Icebreakers’, you make ‘em good, really good</w:t>
      </w:r>
      <w:r w:rsidRPr="00532F59">
        <w:rPr>
          <w:rStyle w:val="AAAUNDERLINEKEYBOARD"/>
        </w:rPr>
        <w:t>. So we negotiated for 15 icebreakers,</w:t>
      </w:r>
      <w:r w:rsidRPr="0043719C">
        <w:rPr>
          <w:rStyle w:val="AAAUNDERLINEKEYBOARD"/>
        </w:rPr>
        <w:t xml:space="preserve"> one of them is available now, it’s 5-6 years old, and </w:t>
      </w:r>
      <w:r w:rsidRPr="00AD2268">
        <w:rPr>
          <w:rStyle w:val="AAAUNDERLINEKEYBOARD"/>
        </w:rPr>
        <w:t>we are trying to buy it, and trying to make a good deal.”</w:t>
      </w:r>
    </w:p>
    <w:p w14:paraId="395F53C3" w14:textId="77777777" w:rsidR="0069192F" w:rsidRDefault="0069192F" w:rsidP="0069192F">
      <w:pPr>
        <w:rPr>
          <w:rStyle w:val="AAAUNDERLINEKEYBOARD"/>
        </w:rPr>
      </w:pPr>
      <w:r w:rsidRPr="00F464AD">
        <w:rPr>
          <w:sz w:val="16"/>
        </w:rPr>
        <w:t xml:space="preserve">Recounting his meeting with Finnish President Alexander Stubb in March 2025, </w:t>
      </w:r>
      <w:r w:rsidRPr="00E1534B">
        <w:rPr>
          <w:rStyle w:val="AAAUNDERLINEKEYBOARD"/>
          <w:highlight w:val="cyan"/>
        </w:rPr>
        <w:t xml:space="preserve">Trump said: </w:t>
      </w:r>
      <w:r w:rsidRPr="00AD2268">
        <w:rPr>
          <w:rStyle w:val="AAAUNDERLINEKEYBOARD"/>
        </w:rPr>
        <w:t xml:space="preserve">“I actually made him an offer. There is a used icebreaker, and we negotiated. </w:t>
      </w:r>
      <w:r w:rsidRPr="00E1534B">
        <w:rPr>
          <w:rStyle w:val="AAAUNDERLINEKEYBOARD"/>
          <w:highlight w:val="cyan"/>
        </w:rPr>
        <w:t>We need icebreakers in the U.S</w:t>
      </w:r>
      <w:r w:rsidRPr="00B32C46">
        <w:rPr>
          <w:rStyle w:val="AAAUNDERLINEKEYBOARD"/>
        </w:rPr>
        <w:t>. and if we could get some inexpensive ones then I would like to do that</w:t>
      </w:r>
      <w:r w:rsidRPr="00AD2268">
        <w:rPr>
          <w:rStyle w:val="AAAUNDERLINEKEYBOARD"/>
        </w:rPr>
        <w:t>, they’ll fix it up and make it good.”</w:t>
      </w:r>
    </w:p>
    <w:p w14:paraId="27745F78" w14:textId="77777777" w:rsidR="00121314" w:rsidRPr="002F7032" w:rsidRDefault="00121314" w:rsidP="00121314">
      <w:pPr>
        <w:pStyle w:val="Heading4"/>
      </w:pPr>
      <w:r>
        <w:t>Trump’s icebreaker plan solves the aff – it’s possible and already in motion.</w:t>
      </w:r>
    </w:p>
    <w:p w14:paraId="367F4879" w14:textId="77777777" w:rsidR="00121314" w:rsidRPr="000F3348" w:rsidRDefault="00121314" w:rsidP="00121314">
      <w:r>
        <w:rPr>
          <w:rStyle w:val="Style13ptBold"/>
        </w:rPr>
        <w:t xml:space="preserve">Ferran 4/8 </w:t>
      </w:r>
      <w:r>
        <w:t>[</w:t>
      </w:r>
      <w:r w:rsidRPr="000F3348">
        <w:t>Lee Ferran,</w:t>
      </w:r>
      <w:r>
        <w:t xml:space="preserve"> Managing Editor of Breaking Defense,</w:t>
      </w:r>
      <w:r w:rsidRPr="000F3348">
        <w:t xml:space="preserve"> "After Trump’s promise of 40 ‘big’ icebreakers, Coast Guard says it’ll take eight or nine for polar ops," Breaking Defense, 4-8-2025, https://breakingdefense.com/2025/04/after-trumps-promise-of-40-big-icebreakers-coast-guard-says-eight-or-nine-will-do/</w:t>
      </w:r>
      <w:r>
        <w:t>] erin</w:t>
      </w:r>
    </w:p>
    <w:p w14:paraId="4C0C278B" w14:textId="77777777" w:rsidR="00121314" w:rsidRPr="0013796F" w:rsidRDefault="00121314" w:rsidP="00121314">
      <w:pPr>
        <w:rPr>
          <w:sz w:val="16"/>
        </w:rPr>
      </w:pPr>
      <w:r w:rsidRPr="0013796F">
        <w:rPr>
          <w:sz w:val="16"/>
        </w:rPr>
        <w:t xml:space="preserve">SEA AIR SPACE 2025 — While </w:t>
      </w:r>
      <w:r w:rsidRPr="00E1534B">
        <w:rPr>
          <w:rStyle w:val="StyleUnderline"/>
          <w:highlight w:val="cyan"/>
        </w:rPr>
        <w:t>it’s “exciting” to hear</w:t>
      </w:r>
      <w:r w:rsidRPr="000F3348">
        <w:rPr>
          <w:rStyle w:val="StyleUnderline"/>
        </w:rPr>
        <w:t xml:space="preserve"> President Donald </w:t>
      </w:r>
      <w:r w:rsidRPr="00E1534B">
        <w:rPr>
          <w:rStyle w:val="StyleUnderline"/>
          <w:highlight w:val="cyan"/>
        </w:rPr>
        <w:t xml:space="preserve">Trump </w:t>
      </w:r>
      <w:r w:rsidRPr="00E1534B">
        <w:rPr>
          <w:rStyle w:val="Emphasis"/>
          <w:highlight w:val="cyan"/>
        </w:rPr>
        <w:t xml:space="preserve">promise dozens </w:t>
      </w:r>
      <w:r w:rsidRPr="00E1534B">
        <w:rPr>
          <w:rStyle w:val="StyleUnderline"/>
          <w:highlight w:val="cyan"/>
        </w:rPr>
        <w:t>of new, big icebreakers</w:t>
      </w:r>
      <w:r w:rsidRPr="0013796F">
        <w:rPr>
          <w:sz w:val="16"/>
        </w:rPr>
        <w:t>, current assessments show that eight or nine of that size are necessary for polar operations, a senior Coast Guard officer said this week.</w:t>
      </w:r>
    </w:p>
    <w:p w14:paraId="0955D452" w14:textId="77777777" w:rsidR="00121314" w:rsidRPr="0013796F" w:rsidRDefault="00121314" w:rsidP="00121314">
      <w:pPr>
        <w:rPr>
          <w:sz w:val="16"/>
        </w:rPr>
      </w:pPr>
      <w:r w:rsidRPr="0013796F">
        <w:rPr>
          <w:sz w:val="16"/>
        </w:rPr>
        <w:t>“Whenever your boss is interested in 40 icebreakers, you are very happy, right? I mean, this has been something that we’ve been trying to do for a long time,” Vice Adm. Thomas Allan, the Coast Guard’s acting deputy commandant for operations, said at the Sea Air Space conference Monday in response to a question from Breaking Defense.</w:t>
      </w:r>
    </w:p>
    <w:p w14:paraId="3CBEF294" w14:textId="77777777" w:rsidR="00121314" w:rsidRPr="0013796F" w:rsidRDefault="00121314" w:rsidP="00121314">
      <w:pPr>
        <w:rPr>
          <w:sz w:val="16"/>
        </w:rPr>
      </w:pPr>
      <w:r w:rsidRPr="0013796F">
        <w:rPr>
          <w:sz w:val="16"/>
        </w:rPr>
        <w:t>“I will tell you that when you look at what the strategic studies have said for the Coast Guard, I kind of go back to that eight or nine [number], right? Eight or nine big, heavy icebreakers — at least three of them in that role,” he said, echoing a fleet size determined in a 2023 analysis.</w:t>
      </w:r>
    </w:p>
    <w:p w14:paraId="046CF8BA" w14:textId="77777777" w:rsidR="00121314" w:rsidRPr="0013796F" w:rsidRDefault="00121314" w:rsidP="00121314">
      <w:pPr>
        <w:rPr>
          <w:sz w:val="16"/>
        </w:rPr>
      </w:pPr>
      <w:r w:rsidRPr="0013796F">
        <w:rPr>
          <w:sz w:val="16"/>
        </w:rPr>
        <w:t>In addition to the “at least” three heavy icebreakers, Allan said elsewhere during a polar security panel that the Coast Guard would need at least another three or so “medium” polar-capable icebreakers.</w:t>
      </w:r>
    </w:p>
    <w:p w14:paraId="638EACB1" w14:textId="77777777" w:rsidR="00121314" w:rsidRPr="0013796F" w:rsidRDefault="00121314" w:rsidP="00121314">
      <w:pPr>
        <w:rPr>
          <w:sz w:val="16"/>
        </w:rPr>
      </w:pPr>
      <w:r w:rsidRPr="0013796F">
        <w:rPr>
          <w:sz w:val="16"/>
        </w:rPr>
        <w:t xml:space="preserve">Still, he emphasized, “I’d just say </w:t>
      </w:r>
      <w:r w:rsidRPr="00C0245D">
        <w:rPr>
          <w:rStyle w:val="StyleUnderline"/>
        </w:rPr>
        <w:t>it’s very exciting to see your boss point towards a vision that we’ve had for a long time.”</w:t>
      </w:r>
    </w:p>
    <w:p w14:paraId="7383FA2F" w14:textId="77777777" w:rsidR="00121314" w:rsidRPr="0013796F" w:rsidRDefault="00121314" w:rsidP="00121314">
      <w:pPr>
        <w:rPr>
          <w:sz w:val="16"/>
        </w:rPr>
      </w:pPr>
      <w:r w:rsidRPr="0013796F">
        <w:rPr>
          <w:sz w:val="16"/>
        </w:rPr>
        <w:t>The US currently operates a single heavy polar icebreaker, a medium polar icebreaker, a recently acquired converted commercial polar icebreaking vessel, and more than two dozen smaller icebreaking-capable vessels down to tugboats that operate in the Great Lakes and elsewhere in North America.</w:t>
      </w:r>
    </w:p>
    <w:p w14:paraId="2921CEE4" w14:textId="77777777" w:rsidR="00121314" w:rsidRPr="00104B12" w:rsidRDefault="00121314" w:rsidP="00121314">
      <w:pPr>
        <w:rPr>
          <w:rStyle w:val="StyleUnderline"/>
        </w:rPr>
      </w:pPr>
      <w:r w:rsidRPr="00E1534B">
        <w:rPr>
          <w:rStyle w:val="StyleUnderline"/>
          <w:highlight w:val="cyan"/>
        </w:rPr>
        <w:t>The Coast Guard</w:t>
      </w:r>
      <w:r w:rsidRPr="00104B12">
        <w:rPr>
          <w:rStyle w:val="StyleUnderline"/>
        </w:rPr>
        <w:t xml:space="preserve">, together </w:t>
      </w:r>
      <w:r w:rsidRPr="00E1534B">
        <w:rPr>
          <w:rStyle w:val="StyleUnderline"/>
          <w:highlight w:val="cyan"/>
        </w:rPr>
        <w:t>with the Navy, is</w:t>
      </w:r>
      <w:r w:rsidRPr="00104B12">
        <w:rPr>
          <w:rStyle w:val="StyleUnderline"/>
        </w:rPr>
        <w:t xml:space="preserve"> in the beginning </w:t>
      </w:r>
      <w:r w:rsidRPr="000C7295">
        <w:rPr>
          <w:rStyle w:val="Emphasis"/>
        </w:rPr>
        <w:t xml:space="preserve">stages of </w:t>
      </w:r>
      <w:r w:rsidRPr="00E1534B">
        <w:rPr>
          <w:rStyle w:val="Emphasis"/>
          <w:highlight w:val="cyan"/>
        </w:rPr>
        <w:t>reconstituting its heavy icebreaker fleet</w:t>
      </w:r>
      <w:r w:rsidRPr="00104B12">
        <w:rPr>
          <w:rStyle w:val="StyleUnderline"/>
        </w:rPr>
        <w:t xml:space="preserve"> for the high north </w:t>
      </w:r>
      <w:r w:rsidRPr="00E1534B">
        <w:rPr>
          <w:rStyle w:val="StyleUnderline"/>
          <w:highlight w:val="cyan"/>
        </w:rPr>
        <w:t>through the P</w:t>
      </w:r>
      <w:r w:rsidRPr="00104B12">
        <w:rPr>
          <w:rStyle w:val="StyleUnderline"/>
        </w:rPr>
        <w:t xml:space="preserve">olar </w:t>
      </w:r>
      <w:r w:rsidRPr="00E1534B">
        <w:rPr>
          <w:rStyle w:val="StyleUnderline"/>
          <w:highlight w:val="cyan"/>
        </w:rPr>
        <w:t>S</w:t>
      </w:r>
      <w:r w:rsidRPr="00104B12">
        <w:rPr>
          <w:rStyle w:val="StyleUnderline"/>
        </w:rPr>
        <w:t xml:space="preserve">ecurity </w:t>
      </w:r>
      <w:r w:rsidRPr="00E1534B">
        <w:rPr>
          <w:rStyle w:val="StyleUnderline"/>
          <w:highlight w:val="cyan"/>
        </w:rPr>
        <w:t>C</w:t>
      </w:r>
      <w:r w:rsidRPr="00104B12">
        <w:rPr>
          <w:rStyle w:val="StyleUnderline"/>
        </w:rPr>
        <w:t>utter program</w:t>
      </w:r>
      <w:r w:rsidRPr="0013796F">
        <w:rPr>
          <w:sz w:val="16"/>
        </w:rPr>
        <w:t xml:space="preserve">, which aims to eventually deliver </w:t>
      </w:r>
      <w:r w:rsidRPr="0013796F">
        <w:rPr>
          <w:sz w:val="16"/>
        </w:rPr>
        <w:lastRenderedPageBreak/>
        <w:t xml:space="preserve">four or five ships. </w:t>
      </w:r>
      <w:r w:rsidRPr="00E1534B">
        <w:rPr>
          <w:rStyle w:val="StyleUnderline"/>
          <w:highlight w:val="cyan"/>
        </w:rPr>
        <w:t>[and]</w:t>
      </w:r>
      <w:r w:rsidRPr="0013796F">
        <w:rPr>
          <w:rStyle w:val="StyleUnderline"/>
        </w:rPr>
        <w:t xml:space="preserve"> A</w:t>
      </w:r>
      <w:r w:rsidRPr="00104B12">
        <w:rPr>
          <w:rStyle w:val="StyleUnderline"/>
        </w:rPr>
        <w:t xml:space="preserve"> separate </w:t>
      </w:r>
      <w:r w:rsidRPr="00E1534B">
        <w:rPr>
          <w:rStyle w:val="StyleUnderline"/>
          <w:highlight w:val="cyan"/>
        </w:rPr>
        <w:t>A</w:t>
      </w:r>
      <w:r w:rsidRPr="00104B12">
        <w:rPr>
          <w:rStyle w:val="StyleUnderline"/>
        </w:rPr>
        <w:t xml:space="preserve">rctic </w:t>
      </w:r>
      <w:r w:rsidRPr="00E1534B">
        <w:rPr>
          <w:rStyle w:val="StyleUnderline"/>
          <w:highlight w:val="cyan"/>
        </w:rPr>
        <w:t>S</w:t>
      </w:r>
      <w:r w:rsidRPr="00104B12">
        <w:rPr>
          <w:rStyle w:val="StyleUnderline"/>
        </w:rPr>
        <w:t xml:space="preserve">ecurity </w:t>
      </w:r>
      <w:r w:rsidRPr="00E1534B">
        <w:rPr>
          <w:rStyle w:val="StyleUnderline"/>
          <w:highlight w:val="cyan"/>
        </w:rPr>
        <w:t>C</w:t>
      </w:r>
      <w:r w:rsidRPr="00104B12">
        <w:rPr>
          <w:rStyle w:val="StyleUnderline"/>
        </w:rPr>
        <w:t>utter initiative is envisioned as adding another four or five medium polar icebreakers.</w:t>
      </w:r>
    </w:p>
    <w:p w14:paraId="110AD760" w14:textId="77777777" w:rsidR="00121314" w:rsidRPr="0013796F" w:rsidRDefault="00121314" w:rsidP="00121314">
      <w:pPr>
        <w:rPr>
          <w:sz w:val="16"/>
        </w:rPr>
      </w:pPr>
      <w:r w:rsidRPr="00104B12">
        <w:rPr>
          <w:rStyle w:val="StyleUnderline"/>
        </w:rPr>
        <w:t xml:space="preserve">But </w:t>
      </w:r>
      <w:r w:rsidRPr="00E1534B">
        <w:rPr>
          <w:rStyle w:val="StyleUnderline"/>
          <w:highlight w:val="cyan"/>
        </w:rPr>
        <w:t>Trump raised the prospect of the US building or buying 40</w:t>
      </w:r>
      <w:r w:rsidRPr="00104B12">
        <w:rPr>
          <w:rStyle w:val="StyleUnderline"/>
        </w:rPr>
        <w:t xml:space="preserve"> “big” </w:t>
      </w:r>
      <w:r w:rsidRPr="00E1534B">
        <w:rPr>
          <w:rStyle w:val="StyleUnderline"/>
          <w:highlight w:val="cyan"/>
        </w:rPr>
        <w:t>icebreakers</w:t>
      </w:r>
      <w:r w:rsidRPr="00104B12">
        <w:rPr>
          <w:rStyle w:val="StyleUnderline"/>
        </w:rPr>
        <w:t xml:space="preserve"> back in January</w:t>
      </w:r>
      <w:r w:rsidRPr="0013796F">
        <w:rPr>
          <w:sz w:val="16"/>
        </w:rPr>
        <w:t>, amid his call for Canada to become America’s 51st state.</w:t>
      </w:r>
    </w:p>
    <w:p w14:paraId="67F5297B" w14:textId="77777777" w:rsidR="00121314" w:rsidRPr="0013796F" w:rsidRDefault="00121314" w:rsidP="00121314">
      <w:pPr>
        <w:rPr>
          <w:sz w:val="16"/>
        </w:rPr>
      </w:pPr>
      <w:r w:rsidRPr="0013796F">
        <w:rPr>
          <w:sz w:val="16"/>
        </w:rPr>
        <w:t>“So, we take care of their military. You know, we ordered — we’re going to order about 40 Coast Guard big icebreakers. Big ones. And all of a sudden, Canada wants a piece of the deal. I say, ‘Why are we doing that?’ I mean, I like doing that if they’re a state, but I don’t like doing that if they’re a nation,” Trump said in a speech in North Carolina on Jan. 24.</w:t>
      </w:r>
    </w:p>
    <w:p w14:paraId="434548F2" w14:textId="77777777" w:rsidR="00121314" w:rsidRPr="0013796F" w:rsidRDefault="00121314" w:rsidP="00121314">
      <w:pPr>
        <w:rPr>
          <w:sz w:val="16"/>
        </w:rPr>
      </w:pPr>
      <w:r w:rsidRPr="0013796F">
        <w:rPr>
          <w:sz w:val="16"/>
        </w:rPr>
        <w:t xml:space="preserve">Then </w:t>
      </w:r>
      <w:r w:rsidRPr="00104B12">
        <w:rPr>
          <w:rStyle w:val="StyleUnderline"/>
        </w:rPr>
        <w:t>in March, Trump said the US was “</w:t>
      </w:r>
      <w:r w:rsidRPr="000C7295">
        <w:rPr>
          <w:rStyle w:val="Emphasis"/>
        </w:rPr>
        <w:t>in the process of ordering</w:t>
      </w:r>
      <w:r w:rsidRPr="00104B12">
        <w:rPr>
          <w:rStyle w:val="StyleUnderline"/>
        </w:rPr>
        <w:t xml:space="preserve"> 48 icebreakers,”</w:t>
      </w:r>
      <w:r w:rsidRPr="0013796F">
        <w:rPr>
          <w:sz w:val="16"/>
        </w:rPr>
        <w:t xml:space="preserve"> again followed by a reference to Canada becoming a state. In the same remarks, he noted that Russia has “about 40” icebreakers.</w:t>
      </w:r>
    </w:p>
    <w:p w14:paraId="540C5004" w14:textId="77777777" w:rsidR="00121314" w:rsidRPr="0013796F" w:rsidRDefault="00121314" w:rsidP="00121314">
      <w:pPr>
        <w:rPr>
          <w:sz w:val="16"/>
        </w:rPr>
      </w:pPr>
      <w:r w:rsidRPr="0013796F">
        <w:rPr>
          <w:sz w:val="16"/>
        </w:rPr>
        <w:t>After those comments the White House declined to provide details to Breaking Defense about what the 40-something-ship acquisition — presumably a multi-billion-dollar project, and one not currently in any public projected budget plans — would look like, but National Security Council spokesperson Brian Hughes said, “</w:t>
      </w:r>
      <w:r w:rsidRPr="004F61CB">
        <w:rPr>
          <w:rStyle w:val="StyleUnderline"/>
        </w:rPr>
        <w:t xml:space="preserve">President Trump’s </w:t>
      </w:r>
      <w:r w:rsidRPr="00E1534B">
        <w:rPr>
          <w:rStyle w:val="StyleUnderline"/>
          <w:highlight w:val="cyan"/>
        </w:rPr>
        <w:t>statement sends a clear signal</w:t>
      </w:r>
      <w:r w:rsidRPr="00B0054B">
        <w:rPr>
          <w:rStyle w:val="StyleUnderline"/>
        </w:rPr>
        <w:t xml:space="preserve"> to industry and the world </w:t>
      </w:r>
      <w:r w:rsidRPr="00E1534B">
        <w:rPr>
          <w:rStyle w:val="StyleUnderline"/>
          <w:highlight w:val="cyan"/>
        </w:rPr>
        <w:t>that America is</w:t>
      </w:r>
      <w:r w:rsidRPr="004F61CB">
        <w:rPr>
          <w:rStyle w:val="StyleUnderline"/>
        </w:rPr>
        <w:t xml:space="preserve"> </w:t>
      </w:r>
      <w:r w:rsidRPr="000C7295">
        <w:rPr>
          <w:rStyle w:val="Emphasis"/>
        </w:rPr>
        <w:t xml:space="preserve">serious about </w:t>
      </w:r>
      <w:r w:rsidRPr="00E1534B">
        <w:rPr>
          <w:rStyle w:val="Emphasis"/>
          <w:highlight w:val="cyan"/>
        </w:rPr>
        <w:t>maintaining a presence</w:t>
      </w:r>
      <w:r w:rsidRPr="00E1534B">
        <w:rPr>
          <w:rStyle w:val="StyleUnderline"/>
          <w:highlight w:val="cyan"/>
        </w:rPr>
        <w:t xml:space="preserve"> in the Arctic</w:t>
      </w:r>
      <w:r w:rsidRPr="00B0054B">
        <w:rPr>
          <w:rStyle w:val="StyleUnderline"/>
        </w:rPr>
        <w:t xml:space="preserve"> to secure our economic and national security.</w:t>
      </w:r>
    </w:p>
    <w:p w14:paraId="77669D10" w14:textId="77777777" w:rsidR="00121314" w:rsidRPr="0013796F" w:rsidRDefault="00121314" w:rsidP="00121314">
      <w:pPr>
        <w:rPr>
          <w:sz w:val="16"/>
        </w:rPr>
      </w:pPr>
      <w:r w:rsidRPr="0013796F">
        <w:rPr>
          <w:sz w:val="16"/>
        </w:rPr>
        <w:t>“</w:t>
      </w:r>
      <w:r w:rsidRPr="00E1534B">
        <w:rPr>
          <w:rStyle w:val="StyleUnderline"/>
          <w:highlight w:val="cyan"/>
        </w:rPr>
        <w:t>This administration is prioritizing building icebreakers</w:t>
      </w:r>
      <w:r w:rsidRPr="00B0054B">
        <w:rPr>
          <w:rStyle w:val="StyleUnderline"/>
        </w:rPr>
        <w:t xml:space="preserve"> as part of their initiative </w:t>
      </w:r>
      <w:r w:rsidRPr="00E1534B">
        <w:rPr>
          <w:rStyle w:val="StyleUnderline"/>
          <w:highlight w:val="cyan"/>
        </w:rPr>
        <w:t>to</w:t>
      </w:r>
      <w:r w:rsidRPr="00E1534B">
        <w:rPr>
          <w:rStyle w:val="Emphasis"/>
          <w:highlight w:val="cyan"/>
        </w:rPr>
        <w:t xml:space="preserve"> revitalize America’s</w:t>
      </w:r>
      <w:r w:rsidRPr="000C7295">
        <w:rPr>
          <w:rStyle w:val="Emphasis"/>
        </w:rPr>
        <w:t xml:space="preserve"> maritime and </w:t>
      </w:r>
      <w:r w:rsidRPr="00E1534B">
        <w:rPr>
          <w:rStyle w:val="Emphasis"/>
          <w:highlight w:val="cyan"/>
        </w:rPr>
        <w:t>shipbuilding industries</w:t>
      </w:r>
      <w:r w:rsidRPr="00B0054B">
        <w:rPr>
          <w:rStyle w:val="StyleUnderline"/>
        </w:rPr>
        <w:t>,</w:t>
      </w:r>
      <w:r w:rsidRPr="0013796F">
        <w:rPr>
          <w:sz w:val="16"/>
        </w:rPr>
        <w:t>” Hughes said.</w:t>
      </w:r>
    </w:p>
    <w:p w14:paraId="36A4796E" w14:textId="77777777" w:rsidR="00121314" w:rsidRPr="0013796F" w:rsidRDefault="00121314" w:rsidP="00121314">
      <w:pPr>
        <w:rPr>
          <w:sz w:val="16"/>
        </w:rPr>
      </w:pPr>
      <w:r w:rsidRPr="0013796F">
        <w:rPr>
          <w:sz w:val="16"/>
        </w:rPr>
        <w:t xml:space="preserve">A few days later, </w:t>
      </w:r>
      <w:r w:rsidRPr="00B0054B">
        <w:rPr>
          <w:rStyle w:val="StyleUnderline"/>
        </w:rPr>
        <w:t>the White House listed a contract from the Coast Guard for “dozens of heavy icebreaker ships</w:t>
      </w:r>
      <w:r w:rsidRPr="0013796F">
        <w:rPr>
          <w:sz w:val="16"/>
        </w:rPr>
        <w:t>” as among its weekly “wins,” but linked to a story from Breaking Defense about a nearly $1 billion contract to Bollinger Shipyards for the design and construction of the first ship in the Polar Security Cutter program. (On the outside, the Congressional Budget Office said in August it would take about $15 billion total to procure a maximum of nine Polar Security Cutters.)</w:t>
      </w:r>
    </w:p>
    <w:p w14:paraId="5ED34C26" w14:textId="77777777" w:rsidR="00121314" w:rsidRPr="0013796F" w:rsidRDefault="00121314" w:rsidP="00121314">
      <w:pPr>
        <w:rPr>
          <w:sz w:val="16"/>
        </w:rPr>
      </w:pPr>
      <w:r w:rsidRPr="0013796F">
        <w:rPr>
          <w:sz w:val="16"/>
        </w:rPr>
        <w:t>On Monday, Allan did not address a question about any recent conversations between the Coast Guard and the White House, and an NSC spokesperson did not respond to a request for additional information for this report as of press time.</w:t>
      </w:r>
    </w:p>
    <w:p w14:paraId="6B1D29D0" w14:textId="77777777" w:rsidR="00121314" w:rsidRPr="0013796F" w:rsidRDefault="00121314" w:rsidP="00121314">
      <w:pPr>
        <w:rPr>
          <w:sz w:val="16"/>
        </w:rPr>
      </w:pPr>
      <w:r w:rsidRPr="0013796F">
        <w:rPr>
          <w:sz w:val="16"/>
        </w:rPr>
        <w:t xml:space="preserve">But Allan did suggest that </w:t>
      </w:r>
      <w:r w:rsidRPr="00E1534B">
        <w:rPr>
          <w:rStyle w:val="StyleUnderline"/>
          <w:highlight w:val="cyan"/>
        </w:rPr>
        <w:t>it’s possible to get to the 40-ship figure</w:t>
      </w:r>
      <w:r w:rsidRPr="008F0362">
        <w:rPr>
          <w:rStyle w:val="StyleUnderline"/>
        </w:rPr>
        <w:t xml:space="preserve"> Trump has used if you take into account other vessel types from America’s full icebreaker fleet</w:t>
      </w:r>
      <w:r w:rsidRPr="0013796F">
        <w:rPr>
          <w:sz w:val="16"/>
        </w:rPr>
        <w:t>, including those smaller ships used for continental operations, which are not suitable for the high north.</w:t>
      </w:r>
    </w:p>
    <w:p w14:paraId="58DA12DD" w14:textId="77777777" w:rsidR="00121314" w:rsidRPr="0013796F" w:rsidRDefault="00121314" w:rsidP="00121314">
      <w:pPr>
        <w:rPr>
          <w:sz w:val="16"/>
        </w:rPr>
      </w:pPr>
      <w:r w:rsidRPr="0013796F">
        <w:rPr>
          <w:sz w:val="16"/>
        </w:rPr>
        <w:t>Adding aspirational numbers of new hulls of those ships along with larger heavy icebreakers, he said, “well, you get to that 40 number pretty quick. Because that’s what we need, we think, to make sure that domestic operations continue and that we are poised to have that presence in the Arctic and Antarctic.”</w:t>
      </w:r>
    </w:p>
    <w:p w14:paraId="41127D54" w14:textId="77777777" w:rsidR="00121314" w:rsidRPr="0013796F" w:rsidRDefault="00121314" w:rsidP="00121314">
      <w:pPr>
        <w:rPr>
          <w:sz w:val="16"/>
        </w:rPr>
      </w:pPr>
      <w:r w:rsidRPr="0013796F">
        <w:rPr>
          <w:sz w:val="16"/>
        </w:rPr>
        <w:t>After this report was published, the Coast Guard provided a statement to Breaking Defense on Thursday suggesting the 40-something figure would come from a mix between large and smaller icebreakers.</w:t>
      </w:r>
    </w:p>
    <w:p w14:paraId="7D5EDF92" w14:textId="77777777" w:rsidR="00121314" w:rsidRPr="004616F2" w:rsidRDefault="00121314" w:rsidP="00121314">
      <w:pPr>
        <w:rPr>
          <w:sz w:val="16"/>
        </w:rPr>
      </w:pPr>
      <w:r w:rsidRPr="0013796F">
        <w:rPr>
          <w:sz w:val="16"/>
        </w:rPr>
        <w:t>“</w:t>
      </w:r>
      <w:r w:rsidRPr="00E1534B">
        <w:rPr>
          <w:rStyle w:val="StyleUnderline"/>
          <w:highlight w:val="cyan"/>
        </w:rPr>
        <w:t xml:space="preserve">The </w:t>
      </w:r>
      <w:r w:rsidRPr="00E1534B">
        <w:rPr>
          <w:rStyle w:val="Emphasis"/>
          <w:highlight w:val="cyan"/>
        </w:rPr>
        <w:t>Coast Guard will deliver</w:t>
      </w:r>
      <w:r w:rsidRPr="00E1534B">
        <w:rPr>
          <w:rStyle w:val="StyleUnderline"/>
          <w:highlight w:val="cyan"/>
        </w:rPr>
        <w:t xml:space="preserve"> on the President’s intent</w:t>
      </w:r>
      <w:r w:rsidRPr="008F0362">
        <w:rPr>
          <w:rStyle w:val="StyleUnderline"/>
        </w:rPr>
        <w:t xml:space="preserve"> to acquire at least 40 new icebreakers</w:t>
      </w:r>
      <w:r w:rsidRPr="0013796F">
        <w:rPr>
          <w:sz w:val="16"/>
        </w:rPr>
        <w:t>,” the statement said. “The Coast Guard is the sole federal agency responsible for icebreaking to assure U.S. access and sovereignty in the polar regions and enable the flow of maritime commerce in the Great Lakes and America’s inland waterways.</w:t>
      </w:r>
    </w:p>
    <w:p w14:paraId="19E5FF00" w14:textId="77777777" w:rsidR="00121314" w:rsidRDefault="00121314" w:rsidP="0069192F">
      <w:pPr>
        <w:rPr>
          <w:rStyle w:val="AAAUNDERLINEKEYBOARD"/>
        </w:rPr>
      </w:pPr>
    </w:p>
    <w:p w14:paraId="50CF1D97" w14:textId="39A2C229" w:rsidR="002A6DDC" w:rsidRPr="00BA4616" w:rsidRDefault="002A6DDC" w:rsidP="002A6DDC">
      <w:pPr>
        <w:pStyle w:val="Heading3"/>
      </w:pPr>
      <w:r>
        <w:lastRenderedPageBreak/>
        <w:t>2NC---No Inherency---ICE Pact</w:t>
      </w:r>
    </w:p>
    <w:p w14:paraId="5F7D80A7" w14:textId="3A166ADC" w:rsidR="002A6DDC" w:rsidRPr="002A6DDC" w:rsidRDefault="002A6DDC" w:rsidP="002A6DDC">
      <w:pPr>
        <w:pStyle w:val="Analytic"/>
        <w:rPr>
          <w:rStyle w:val="AAAUNDERLINEKEYBOARD"/>
          <w:sz w:val="26"/>
          <w:u w:val="none"/>
        </w:rPr>
      </w:pPr>
      <w:r>
        <w:t>Prefer our ev -- aff cards saying Trump ruins trilat were written before he was president</w:t>
      </w:r>
    </w:p>
    <w:bookmarkEnd w:id="0"/>
    <w:p w14:paraId="5C5646F9" w14:textId="77777777" w:rsidR="002A6DDC" w:rsidRDefault="002A6DDC" w:rsidP="002A6DDC">
      <w:pPr>
        <w:pStyle w:val="Heading4"/>
      </w:pPr>
      <w:r>
        <w:t xml:space="preserve">Governments are already solving their weak fleet issue—Ice pact solves and we are already working with finland.  </w:t>
      </w:r>
    </w:p>
    <w:p w14:paraId="74EDB750" w14:textId="77777777" w:rsidR="002A6DDC" w:rsidRPr="00166413" w:rsidRDefault="002A6DDC" w:rsidP="002A6DDC">
      <w:r>
        <w:t xml:space="preserve">[Justin </w:t>
      </w:r>
      <w:r w:rsidRPr="009A18BA">
        <w:rPr>
          <w:b/>
          <w:bCs/>
        </w:rPr>
        <w:t>Katz</w:t>
      </w:r>
      <w:r>
        <w:t>; 8/16/</w:t>
      </w:r>
      <w:r w:rsidRPr="009A18BA">
        <w:rPr>
          <w:b/>
          <w:bCs/>
        </w:rPr>
        <w:t>24</w:t>
      </w:r>
      <w:r>
        <w:t>; J</w:t>
      </w:r>
      <w:r w:rsidRPr="009A18BA">
        <w:t>ustin Katz reported on the Navy and Marine Corps as an associate editor for Inside Defense, where he focused on the services' largest acquisition programs and congressional committees overseeing them</w:t>
      </w:r>
      <w:r>
        <w:t xml:space="preserve">; </w:t>
      </w:r>
      <w:r w:rsidRPr="009A18BA">
        <w:t>ICE Pact: Why the US had to recruit help in race with Russia, China for Arctic icebreakers</w:t>
      </w:r>
      <w:r>
        <w:t>;</w:t>
      </w:r>
      <w:r w:rsidRPr="009A18BA">
        <w:t xml:space="preserve"> https://breakingdefense.com/2024/08/ice-pact-why-the-us-had-to-recruit-help-in-race-with-russia-china-for-arctic-icebreakers/</w:t>
      </w:r>
      <w:r>
        <w:t xml:space="preserve">; DBSTM] </w:t>
      </w:r>
    </w:p>
    <w:p w14:paraId="5E9E77BD" w14:textId="77777777" w:rsidR="002A6DDC" w:rsidRPr="00166413" w:rsidRDefault="002A6DDC" w:rsidP="002A6DDC">
      <w:pPr>
        <w:rPr>
          <w:u w:val="single"/>
        </w:rPr>
      </w:pPr>
      <w:r>
        <w:t xml:space="preserve">WASHINGTON — In late June, </w:t>
      </w:r>
      <w:r w:rsidRPr="00166413">
        <w:rPr>
          <w:u w:val="single"/>
        </w:rPr>
        <w:t xml:space="preserve">the </w:t>
      </w:r>
      <w:r w:rsidRPr="00E1534B">
        <w:rPr>
          <w:highlight w:val="cyan"/>
          <w:u w:val="single"/>
        </w:rPr>
        <w:t>US Coast Guard announced</w:t>
      </w:r>
      <w:r w:rsidRPr="00166413">
        <w:rPr>
          <w:u w:val="single"/>
        </w:rPr>
        <w:t xml:space="preserve"> that </w:t>
      </w:r>
      <w:r w:rsidRPr="00E1534B">
        <w:rPr>
          <w:highlight w:val="cyan"/>
          <w:u w:val="single"/>
        </w:rPr>
        <w:t>one of</w:t>
      </w:r>
      <w:r w:rsidRPr="00166413">
        <w:rPr>
          <w:u w:val="single"/>
        </w:rPr>
        <w:t xml:space="preserve"> its </w:t>
      </w:r>
      <w:r w:rsidRPr="00E1534B">
        <w:rPr>
          <w:highlight w:val="cyan"/>
          <w:u w:val="single"/>
        </w:rPr>
        <w:t>two</w:t>
      </w:r>
      <w:r w:rsidRPr="00166413">
        <w:rPr>
          <w:u w:val="single"/>
        </w:rPr>
        <w:t xml:space="preserve"> premier </w:t>
      </w:r>
      <w:r w:rsidRPr="00E1534B">
        <w:rPr>
          <w:highlight w:val="cyan"/>
          <w:u w:val="single"/>
        </w:rPr>
        <w:t>icebreakers</w:t>
      </w:r>
      <w:r w:rsidRPr="00166413">
        <w:rPr>
          <w:u w:val="single"/>
        </w:rPr>
        <w:t xml:space="preserve">, Polar Star, </w:t>
      </w:r>
      <w:r w:rsidRPr="00E1534B">
        <w:rPr>
          <w:highlight w:val="cyan"/>
          <w:u w:val="single"/>
        </w:rPr>
        <w:t>had entered dry dock</w:t>
      </w:r>
      <w:r w:rsidRPr="00166413">
        <w:rPr>
          <w:u w:val="single"/>
        </w:rPr>
        <w:t xml:space="preserve"> to undergo work that will extend its service life</w:t>
      </w:r>
      <w:r>
        <w:t xml:space="preserve">. Meanwhile, </w:t>
      </w:r>
      <w:r w:rsidRPr="00166413">
        <w:rPr>
          <w:u w:val="single"/>
        </w:rPr>
        <w:t>the Coast Guard’s other icebreaker, Healy, was preparing for its upcoming voyage to patrol the Arctic.</w:t>
      </w:r>
    </w:p>
    <w:p w14:paraId="00647B49" w14:textId="77777777" w:rsidR="002A6DDC" w:rsidRDefault="002A6DDC" w:rsidP="002A6DDC">
      <w:r>
        <w:t xml:space="preserve">Then, disaster: Towards the end of July, </w:t>
      </w:r>
      <w:r w:rsidRPr="00E1534B">
        <w:rPr>
          <w:highlight w:val="cyan"/>
          <w:u w:val="single"/>
        </w:rPr>
        <w:t>Healy suffered an electrical fire</w:t>
      </w:r>
      <w:r>
        <w:t xml:space="preserve">, derailing the ship’s planned patrol and forcing it to return to Seattle. And just like that, </w:t>
      </w:r>
      <w:r w:rsidRPr="00E1534B">
        <w:rPr>
          <w:highlight w:val="cyan"/>
          <w:u w:val="single"/>
        </w:rPr>
        <w:t>the entirety of America’s</w:t>
      </w:r>
      <w:r w:rsidRPr="00166413">
        <w:rPr>
          <w:u w:val="single"/>
        </w:rPr>
        <w:t xml:space="preserve"> polar </w:t>
      </w:r>
      <w:r w:rsidRPr="00E1534B">
        <w:rPr>
          <w:highlight w:val="cyan"/>
          <w:u w:val="single"/>
        </w:rPr>
        <w:t>icebreaking</w:t>
      </w:r>
      <w:r w:rsidRPr="00166413">
        <w:rPr>
          <w:u w:val="single"/>
        </w:rPr>
        <w:t xml:space="preserve"> </w:t>
      </w:r>
      <w:r w:rsidRPr="00E1534B">
        <w:rPr>
          <w:highlight w:val="cyan"/>
          <w:u w:val="single"/>
        </w:rPr>
        <w:t>fleet had been sidelined</w:t>
      </w:r>
      <w:r w:rsidRPr="00166413">
        <w:rPr>
          <w:u w:val="single"/>
        </w:rPr>
        <w:t xml:space="preserve">, </w:t>
      </w:r>
      <w:r>
        <w:t>hampering its ability to project power and maintain a visible presence in the High North for the foreseeable future.</w:t>
      </w:r>
    </w:p>
    <w:p w14:paraId="29DA4908" w14:textId="77777777" w:rsidR="002A6DDC" w:rsidRDefault="002A6DDC" w:rsidP="002A6DDC">
      <w:r>
        <w:t xml:space="preserve">It’s a </w:t>
      </w:r>
      <w:r w:rsidRPr="00E1534B">
        <w:rPr>
          <w:highlight w:val="cyan"/>
          <w:u w:val="single"/>
        </w:rPr>
        <w:t>worst-case scenario</w:t>
      </w:r>
      <w:r>
        <w:t xml:space="preserve">, but the fact the </w:t>
      </w:r>
      <w:r w:rsidRPr="00E1534B">
        <w:rPr>
          <w:highlight w:val="cyan"/>
          <w:u w:val="single"/>
        </w:rPr>
        <w:t>US is on thin ice</w:t>
      </w:r>
      <w:r w:rsidRPr="00166413">
        <w:rPr>
          <w:u w:val="single"/>
        </w:rPr>
        <w:t xml:space="preserve"> with its fleet of ships capable of navigating the </w:t>
      </w:r>
      <w:r w:rsidRPr="00E1534B">
        <w:rPr>
          <w:highlight w:val="cyan"/>
          <w:u w:val="single"/>
        </w:rPr>
        <w:t>Arctic has been a concern for a long time</w:t>
      </w:r>
      <w:r>
        <w:t xml:space="preserve"> — a concern that earlier this summer helped drive the White House to announce a new pact aimed directly at strengthening the icebreaker fleet.</w:t>
      </w:r>
    </w:p>
    <w:p w14:paraId="36308383" w14:textId="77777777" w:rsidR="002A6DDC" w:rsidRDefault="002A6DDC" w:rsidP="002A6DDC">
      <w:r>
        <w:t xml:space="preserve">In a July 10 trilateral announcement, </w:t>
      </w:r>
      <w:r w:rsidRPr="00166413">
        <w:rPr>
          <w:u w:val="single"/>
        </w:rPr>
        <w:t xml:space="preserve">the </w:t>
      </w:r>
      <w:r w:rsidRPr="00E1534B">
        <w:rPr>
          <w:highlight w:val="cyan"/>
          <w:u w:val="single"/>
        </w:rPr>
        <w:t>leaders of the United States, Canada and Finland said they will work together to build and buy icebreakers</w:t>
      </w:r>
      <w:r>
        <w:t xml:space="preserve">, a type of ship uniquely designed to clear out the kinds of polar ice that would otherwise sink or severely damage unprepared vessels. Under the likely-backronym of the Icebreaker Collaboration Effort Pact, </w:t>
      </w:r>
      <w:r w:rsidRPr="00E1534B">
        <w:rPr>
          <w:highlight w:val="cyan"/>
          <w:u w:val="single"/>
        </w:rPr>
        <w:t>or ICE Pact</w:t>
      </w:r>
      <w:r>
        <w:t>, the agreement fits into the kind of region-specific, bi- and tri-lateral agreements the Biden administration has pursued in recent years.</w:t>
      </w:r>
    </w:p>
    <w:p w14:paraId="7E320503" w14:textId="77777777" w:rsidR="002A6DDC" w:rsidRPr="00166413" w:rsidRDefault="002A6DDC" w:rsidP="002A6DDC">
      <w:pPr>
        <w:rPr>
          <w:u w:val="single"/>
        </w:rPr>
      </w:pPr>
      <w:r>
        <w:t xml:space="preserve">But where </w:t>
      </w:r>
      <w:r w:rsidRPr="00E1534B">
        <w:rPr>
          <w:highlight w:val="cyan"/>
          <w:u w:val="single"/>
        </w:rPr>
        <w:t>ICE Pact stands out is its nature as the rare strategic pact</w:t>
      </w:r>
      <w:r w:rsidRPr="00166413">
        <w:rPr>
          <w:u w:val="single"/>
        </w:rPr>
        <w:t xml:space="preserve"> in which the United States’ capabilities lag behind that of its partners</w:t>
      </w:r>
      <w:r>
        <w:t xml:space="preserve">. For the US, it’s an outreach to two NATO allies, both of whom are highly proficient in polar navigation, </w:t>
      </w:r>
      <w:r w:rsidRPr="00166413">
        <w:rPr>
          <w:u w:val="single"/>
        </w:rPr>
        <w:t xml:space="preserve">for </w:t>
      </w:r>
      <w:r w:rsidRPr="00E1534B">
        <w:rPr>
          <w:highlight w:val="cyan"/>
          <w:u w:val="single"/>
        </w:rPr>
        <w:t>help in a race with Russia and China</w:t>
      </w:r>
      <w:r w:rsidRPr="00166413">
        <w:rPr>
          <w:u w:val="single"/>
        </w:rPr>
        <w:t xml:space="preserve"> for a stronger presence in a region that experts have for years predicted will become vital to economic success and national security.</w:t>
      </w:r>
    </w:p>
    <w:p w14:paraId="5FF74EC8" w14:textId="77777777" w:rsidR="002A6DDC" w:rsidRDefault="002A6DDC" w:rsidP="002A6DDC">
      <w:r>
        <w:t>“Our partnerships in the Arctic are unique because there is such a concentration of like-minded and highly capable allies such as Canada and Finland. They have a wealth of experience operating in the Arctic and do so with a high level of proficiency,” Navy Adm. Daryl Caudle, the four-star officer in charge of US Fleet Forces, told Breaking Defense.</w:t>
      </w:r>
    </w:p>
    <w:p w14:paraId="2D9630E4" w14:textId="77777777" w:rsidR="002A6DDC" w:rsidRDefault="002A6DDC" w:rsidP="002A6DDC">
      <w:r>
        <w:t>“</w:t>
      </w:r>
      <w:r w:rsidRPr="00166413">
        <w:rPr>
          <w:u w:val="single"/>
        </w:rPr>
        <w:t>ICE Pact is just another example of how our partnerships with our allies serve as a force multiplier for the United States</w:t>
      </w:r>
      <w:r>
        <w:t>,” he continued. “By leaning on our partners who have a longer history and deeper expertise in Arctic operations, we are able to adapt and improve our own practices, making our combined efforts even more effective.</w:t>
      </w:r>
    </w:p>
    <w:p w14:paraId="75DE5352" w14:textId="77777777" w:rsidR="002A6DDC" w:rsidRDefault="002A6DDC" w:rsidP="002A6DDC">
      <w:r>
        <w:lastRenderedPageBreak/>
        <w:t>During the NATO summit, the three leaders offered only preliminary details about ICE Pact, promising a joint memorandum of understanding would be released later this year outlining future plans. But the agreement reflects how seriously Washington and its allies are taking future transits in and through the High North.</w:t>
      </w:r>
    </w:p>
    <w:p w14:paraId="6D2F6F57" w14:textId="77777777" w:rsidR="002A6DDC" w:rsidRPr="00166413" w:rsidRDefault="002A6DDC" w:rsidP="002A6DDC">
      <w:pPr>
        <w:rPr>
          <w:u w:val="single"/>
        </w:rPr>
      </w:pPr>
      <w:r>
        <w:t>“</w:t>
      </w:r>
      <w:r w:rsidRPr="00E1534B">
        <w:rPr>
          <w:highlight w:val="cyan"/>
          <w:u w:val="single"/>
        </w:rPr>
        <w:t>With climate change</w:t>
      </w:r>
      <w:r w:rsidRPr="00166413">
        <w:rPr>
          <w:u w:val="single"/>
        </w:rPr>
        <w:t xml:space="preserve">, our </w:t>
      </w:r>
      <w:r w:rsidRPr="00E1534B">
        <w:rPr>
          <w:highlight w:val="cyan"/>
          <w:u w:val="single"/>
        </w:rPr>
        <w:t>Arctic is becoming far more accessible</w:t>
      </w:r>
      <w:r>
        <w:t>,” Canadian Defense Minister Bill Blair said in July, just ahead of the ICE Pact announcement, adding that there are “</w:t>
      </w:r>
      <w:r w:rsidRPr="00166413">
        <w:rPr>
          <w:u w:val="single"/>
        </w:rPr>
        <w:t>huge gaps in our security and in our presence” in the Arctic.</w:t>
      </w:r>
    </w:p>
    <w:p w14:paraId="4FCF54DD" w14:textId="77777777" w:rsidR="002A6DDC" w:rsidRPr="00166413" w:rsidRDefault="002A6DDC" w:rsidP="002A6DDC">
      <w:pPr>
        <w:rPr>
          <w:u w:val="single"/>
        </w:rPr>
      </w:pPr>
      <w:r>
        <w:t>“</w:t>
      </w:r>
      <w:r w:rsidRPr="00E1534B">
        <w:rPr>
          <w:highlight w:val="cyan"/>
          <w:u w:val="single"/>
        </w:rPr>
        <w:t>By 2050, the Arctic Ocean could be primary point of transit between Europe and Asia</w:t>
      </w:r>
      <w:r>
        <w:t xml:space="preserve">. And as it becomes more accessible, </w:t>
      </w:r>
      <w:r w:rsidRPr="00E1534B">
        <w:rPr>
          <w:highlight w:val="cyan"/>
          <w:u w:val="single"/>
        </w:rPr>
        <w:t>security concerns become, I think, far more significant to us</w:t>
      </w:r>
      <w:r w:rsidRPr="00166413">
        <w:rPr>
          <w:u w:val="single"/>
        </w:rPr>
        <w:t>.”</w:t>
      </w:r>
    </w:p>
    <w:p w14:paraId="5FF790A7" w14:textId="77777777" w:rsidR="002A6DDC" w:rsidRDefault="002A6DDC" w:rsidP="002A6DDC">
      <w:r>
        <w:t>Japan’s government pushes hard to woo Aussies with advanced frigate</w:t>
      </w:r>
    </w:p>
    <w:p w14:paraId="377545DD" w14:textId="77777777" w:rsidR="002A6DDC" w:rsidRPr="00166413" w:rsidRDefault="002A6DDC" w:rsidP="002A6DDC">
      <w:r>
        <w:t>“</w:t>
      </w:r>
      <w:r w:rsidRPr="00166413">
        <w:rPr>
          <w:u w:val="single"/>
        </w:rPr>
        <w:t>We the Japanese government will guarantee that the whole project, and all the contracts will go smoothly so that there will not be any delay to the project,”</w:t>
      </w:r>
      <w:r>
        <w:t xml:space="preserve"> Osamu Nishiwaki, a top official at Japan’s </w:t>
      </w:r>
    </w:p>
    <w:p w14:paraId="21AD09C9" w14:textId="77777777" w:rsidR="002A6DDC" w:rsidRDefault="002A6DDC" w:rsidP="002A6DDC">
      <w:pPr>
        <w:pStyle w:val="Heading4"/>
      </w:pPr>
      <w:r>
        <w:t>Trump is already going to order 40 and 3 already on the way.</w:t>
      </w:r>
    </w:p>
    <w:p w14:paraId="065D32EC" w14:textId="77777777" w:rsidR="002A6DDC" w:rsidRPr="006C4B93" w:rsidRDefault="002A6DDC" w:rsidP="002A6DDC">
      <w:r w:rsidRPr="006C4B93">
        <w:t>[</w:t>
      </w:r>
      <w:r w:rsidRPr="006C4B93">
        <w:rPr>
          <w:b/>
          <w:bCs/>
        </w:rPr>
        <w:t>TME</w:t>
      </w:r>
      <w:r w:rsidRPr="006C4B93">
        <w:t>; the maritime exclusive; 1/29/</w:t>
      </w:r>
      <w:r w:rsidRPr="006C4B93">
        <w:rPr>
          <w:b/>
          <w:bCs/>
        </w:rPr>
        <w:t>25</w:t>
      </w:r>
      <w:r w:rsidRPr="006C4B93">
        <w:t>; a business journal that began publishing in 1997. It focuses on featuring executives and case studies of companies within the global maritime industry; Trump: U.S. Will Order 40 Big Icebreakers for the Coast Guard; https://maritime-executive.com/article/trump-u-s-will-order-40-big-icebreakers-for-the-coast-guard; DBSTM]</w:t>
      </w:r>
    </w:p>
    <w:p w14:paraId="4077457A" w14:textId="77777777" w:rsidR="002A6DDC" w:rsidRPr="006C4B93" w:rsidRDefault="002A6DDC" w:rsidP="002A6DDC">
      <w:pPr>
        <w:rPr>
          <w:sz w:val="16"/>
        </w:rPr>
      </w:pPr>
      <w:r w:rsidRPr="006C4B93">
        <w:rPr>
          <w:sz w:val="16"/>
        </w:rPr>
        <w:t xml:space="preserve">In a speech last week in North Carolina, </w:t>
      </w:r>
      <w:r w:rsidRPr="006C4B93">
        <w:rPr>
          <w:u w:val="single"/>
        </w:rPr>
        <w:t xml:space="preserve">President Donald </w:t>
      </w:r>
      <w:r w:rsidRPr="00E1534B">
        <w:rPr>
          <w:highlight w:val="cyan"/>
          <w:u w:val="single"/>
        </w:rPr>
        <w:t>Trump</w:t>
      </w:r>
      <w:r w:rsidRPr="006C4B93">
        <w:rPr>
          <w:u w:val="single"/>
        </w:rPr>
        <w:t xml:space="preserve"> suggested</w:t>
      </w:r>
      <w:r w:rsidRPr="006C4B93">
        <w:rPr>
          <w:sz w:val="16"/>
        </w:rPr>
        <w:t xml:space="preserve"> that the U.S. would soon be </w:t>
      </w:r>
      <w:r w:rsidRPr="00E1534B">
        <w:rPr>
          <w:highlight w:val="cyan"/>
          <w:u w:val="single"/>
        </w:rPr>
        <w:t xml:space="preserve">ordering </w:t>
      </w:r>
      <w:r w:rsidRPr="00E1534B">
        <w:rPr>
          <w:b/>
          <w:bCs/>
          <w:highlight w:val="cyan"/>
          <w:u w:val="single"/>
        </w:rPr>
        <w:t>40 big icebreakers</w:t>
      </w:r>
      <w:r w:rsidRPr="006C4B93">
        <w:rPr>
          <w:sz w:val="16"/>
        </w:rPr>
        <w:t xml:space="preserve"> for the Coast Guard, and that Canada wants in on the deal. </w:t>
      </w:r>
    </w:p>
    <w:p w14:paraId="3AB12692" w14:textId="77777777" w:rsidR="002A6DDC" w:rsidRPr="006C4B93" w:rsidRDefault="002A6DDC" w:rsidP="002A6DDC">
      <w:pPr>
        <w:rPr>
          <w:sz w:val="16"/>
        </w:rPr>
      </w:pPr>
      <w:r w:rsidRPr="006C4B93">
        <w:rPr>
          <w:sz w:val="16"/>
        </w:rPr>
        <w:t>Asked about U.S. trade relations with Britain, Trump gave his thoughts on why Canada should become the 51st U.S. state. The U.S. is losing too much money to Canada on trade deficits, he said, and joining the U.S. would mean lower taxes (and no U.S. tariffs) for Canadians.</w:t>
      </w:r>
    </w:p>
    <w:p w14:paraId="3921934B" w14:textId="77777777" w:rsidR="002A6DDC" w:rsidRPr="006C4B93" w:rsidRDefault="002A6DDC" w:rsidP="002A6DDC">
      <w:pPr>
        <w:rPr>
          <w:sz w:val="16"/>
        </w:rPr>
      </w:pPr>
      <w:r w:rsidRPr="006C4B93">
        <w:rPr>
          <w:sz w:val="16"/>
        </w:rPr>
        <w:t xml:space="preserve">"Why are we paying all of that money to Canada when, you know, we — we could use it ourselves, right? You know, we ordered — </w:t>
      </w:r>
      <w:r w:rsidRPr="00E1534B">
        <w:rPr>
          <w:highlight w:val="cyan"/>
          <w:u w:val="single"/>
        </w:rPr>
        <w:t xml:space="preserve">we’re going to order about </w:t>
      </w:r>
      <w:r w:rsidRPr="00E1534B">
        <w:rPr>
          <w:b/>
          <w:bCs/>
          <w:highlight w:val="cyan"/>
          <w:u w:val="single"/>
        </w:rPr>
        <w:t>40</w:t>
      </w:r>
      <w:r w:rsidRPr="006C4B93">
        <w:rPr>
          <w:b/>
          <w:bCs/>
          <w:u w:val="single"/>
        </w:rPr>
        <w:t xml:space="preserve"> Coast Guard </w:t>
      </w:r>
      <w:r w:rsidRPr="00E1534B">
        <w:rPr>
          <w:b/>
          <w:bCs/>
          <w:highlight w:val="cyan"/>
          <w:u w:val="single"/>
        </w:rPr>
        <w:t>big icebreakers</w:t>
      </w:r>
      <w:r w:rsidRPr="006C4B93">
        <w:rPr>
          <w:u w:val="single"/>
        </w:rPr>
        <w:t>. Big ones</w:t>
      </w:r>
      <w:r w:rsidRPr="006C4B93">
        <w:rPr>
          <w:sz w:val="16"/>
        </w:rPr>
        <w:t>. And all of a sudden, Canada wants a piece of the deal. I say, 'Why are we doing that?'" Trump said. "I mean, I like doing that if they’re a state, but I don’t like doing that if they’re a nation. . . . I would love to see Canada be the 51st state."</w:t>
      </w:r>
    </w:p>
    <w:p w14:paraId="581C7F6F" w14:textId="77777777" w:rsidR="002A6DDC" w:rsidRPr="006C4B93" w:rsidRDefault="002A6DDC" w:rsidP="002A6DDC">
      <w:pPr>
        <w:rPr>
          <w:sz w:val="16"/>
        </w:rPr>
      </w:pPr>
      <w:r w:rsidRPr="006C4B93">
        <w:rPr>
          <w:sz w:val="16"/>
        </w:rPr>
        <w:t xml:space="preserve">The </w:t>
      </w:r>
      <w:r w:rsidRPr="00E1534B">
        <w:rPr>
          <w:highlight w:val="cyan"/>
          <w:u w:val="single"/>
        </w:rPr>
        <w:t xml:space="preserve">U.S. Coast Guard </w:t>
      </w:r>
      <w:r w:rsidRPr="00E1534B">
        <w:rPr>
          <w:b/>
          <w:bCs/>
          <w:highlight w:val="cyan"/>
          <w:u w:val="single"/>
        </w:rPr>
        <w:t>currently has funds</w:t>
      </w:r>
      <w:r w:rsidRPr="006C4B93">
        <w:rPr>
          <w:u w:val="single"/>
        </w:rPr>
        <w:t xml:space="preserve"> from Congress </w:t>
      </w:r>
      <w:r w:rsidRPr="00E1534B">
        <w:rPr>
          <w:b/>
          <w:bCs/>
          <w:highlight w:val="cyan"/>
          <w:u w:val="single"/>
        </w:rPr>
        <w:t>for a planned three-vessel order</w:t>
      </w:r>
      <w:r w:rsidRPr="006C4B93">
        <w:rPr>
          <w:sz w:val="16"/>
        </w:rPr>
        <w:t xml:space="preserve"> for the Polar Security Cutter program, built by Bollinger. The first was approved in late December after years of delay, and the program faces cost overruns. The service's last icebreaker study suggested a need for at least three more medium icebreakers in addition to the current program of record, and its regional icebreaker fleet for the Great Lakes is also advancing in age. </w:t>
      </w:r>
    </w:p>
    <w:p w14:paraId="62D9A5E2" w14:textId="77777777" w:rsidR="002A6DDC" w:rsidRPr="00D626F3" w:rsidRDefault="002A6DDC" w:rsidP="002A6DDC">
      <w:pPr>
        <w:pStyle w:val="Heading4"/>
      </w:pPr>
      <w:r>
        <w:t xml:space="preserve">PSC </w:t>
      </w:r>
      <w:r>
        <w:rPr>
          <w:i/>
          <w:iCs w:val="0"/>
        </w:rPr>
        <w:t>already</w:t>
      </w:r>
      <w:r>
        <w:t xml:space="preserve"> created an icebreaker which the program is meant to make more.</w:t>
      </w:r>
    </w:p>
    <w:p w14:paraId="52BDC929" w14:textId="77777777" w:rsidR="002A6DDC" w:rsidRPr="00D626F3" w:rsidRDefault="002A6DDC" w:rsidP="002A6DDC">
      <w:r w:rsidRPr="00D626F3">
        <w:t>[</w:t>
      </w:r>
      <w:r w:rsidRPr="00D626F3">
        <w:rPr>
          <w:b/>
          <w:bCs/>
        </w:rPr>
        <w:t>USCG</w:t>
      </w:r>
      <w:r w:rsidRPr="00D626F3">
        <w:t>;</w:t>
      </w:r>
      <w:r>
        <w:t xml:space="preserve"> 6/4/</w:t>
      </w:r>
      <w:r w:rsidRPr="00D626F3">
        <w:rPr>
          <w:b/>
          <w:bCs/>
        </w:rPr>
        <w:t>25</w:t>
      </w:r>
      <w:r w:rsidRPr="00D626F3">
        <w:t>;  United States Coast Guard is the maritime security, search and rescue, and law enforcement service branch of the armed forces of the United States, they control the icebreakers; “Coast Guard’s newest icebreaker, Storis, departs on maiden voyage </w:t>
      </w:r>
    </w:p>
    <w:p w14:paraId="55DAFF9D" w14:textId="77777777" w:rsidR="002A6DDC" w:rsidRDefault="002A6DDC" w:rsidP="002A6DDC">
      <w:r w:rsidRPr="00D626F3">
        <w:t>”; https://www.dcms.uscg.mil/Our-Organization/Assistant-Commandant-for-Acquisitions-CG-9/Newsroom/Latest-Acquisition-News/Article/4206553/coast-guards-newest-icebreaker-storis-departs-on-maiden-voyage/</w:t>
      </w:r>
      <w:r>
        <w:t xml:space="preserve">; </w:t>
      </w:r>
      <w:r w:rsidRPr="00D626F3">
        <w:t>DBSTM]</w:t>
      </w:r>
    </w:p>
    <w:p w14:paraId="4D8CFC15" w14:textId="77777777" w:rsidR="002A6DDC" w:rsidRPr="00D626F3" w:rsidRDefault="002A6DDC" w:rsidP="002A6DDC">
      <w:r>
        <w:t>Pcs</w:t>
      </w:r>
      <w:r>
        <w:sym w:font="Wingdings" w:char="F0E0"/>
      </w:r>
      <w:r w:rsidRPr="00090307">
        <w:t>polar security cutter</w:t>
      </w:r>
    </w:p>
    <w:p w14:paraId="34AF877F" w14:textId="77777777" w:rsidR="002A6DDC" w:rsidRPr="00D626F3" w:rsidRDefault="002A6DDC" w:rsidP="002A6DDC">
      <w:pPr>
        <w:rPr>
          <w:u w:val="single"/>
        </w:rPr>
      </w:pPr>
      <w:r w:rsidRPr="006C4B93">
        <w:rPr>
          <w:sz w:val="16"/>
        </w:rPr>
        <w:t xml:space="preserve">Coast Guard Cutter Storis, </w:t>
      </w:r>
      <w:r w:rsidRPr="00D626F3">
        <w:rPr>
          <w:u w:val="single"/>
        </w:rPr>
        <w:t xml:space="preserve">the first </w:t>
      </w:r>
      <w:r w:rsidRPr="00E1534B">
        <w:rPr>
          <w:highlight w:val="cyan"/>
          <w:u w:val="single"/>
        </w:rPr>
        <w:t>polar icebreaker</w:t>
      </w:r>
      <w:r w:rsidRPr="006C4B93">
        <w:rPr>
          <w:sz w:val="16"/>
        </w:rPr>
        <w:t xml:space="preserve"> acquired by the Coast Guard in more than 25 years, </w:t>
      </w:r>
      <w:r w:rsidRPr="00E1534B">
        <w:rPr>
          <w:highlight w:val="cyan"/>
          <w:u w:val="single"/>
        </w:rPr>
        <w:t>departed</w:t>
      </w:r>
      <w:r w:rsidRPr="00D626F3">
        <w:rPr>
          <w:u w:val="single"/>
        </w:rPr>
        <w:t xml:space="preserve"> on its maiden voyage </w:t>
      </w:r>
      <w:r w:rsidRPr="00E1534B">
        <w:rPr>
          <w:highlight w:val="cyan"/>
          <w:u w:val="single"/>
        </w:rPr>
        <w:t>to safeguard U.S. sovereign interests</w:t>
      </w:r>
      <w:r w:rsidRPr="006C4B93">
        <w:rPr>
          <w:sz w:val="16"/>
        </w:rPr>
        <w:t xml:space="preserve"> in the Arctic and conduct Coast Guard missions </w:t>
      </w:r>
      <w:r w:rsidRPr="00E1534B">
        <w:rPr>
          <w:highlight w:val="cyan"/>
          <w:u w:val="single"/>
        </w:rPr>
        <w:t xml:space="preserve">less than </w:t>
      </w:r>
      <w:r w:rsidRPr="00E1534B">
        <w:rPr>
          <w:b/>
          <w:bCs/>
          <w:highlight w:val="cyan"/>
          <w:u w:val="single"/>
        </w:rPr>
        <w:t xml:space="preserve">six </w:t>
      </w:r>
      <w:r w:rsidRPr="00E1534B">
        <w:rPr>
          <w:b/>
          <w:bCs/>
          <w:highlight w:val="cyan"/>
          <w:u w:val="single"/>
        </w:rPr>
        <w:lastRenderedPageBreak/>
        <w:t>months</w:t>
      </w:r>
      <w:r w:rsidRPr="00E1534B">
        <w:rPr>
          <w:highlight w:val="cyan"/>
          <w:u w:val="single"/>
        </w:rPr>
        <w:t xml:space="preserve"> after</w:t>
      </w:r>
      <w:r w:rsidRPr="00D626F3">
        <w:rPr>
          <w:u w:val="single"/>
        </w:rPr>
        <w:t xml:space="preserve"> the </w:t>
      </w:r>
      <w:r w:rsidRPr="00E1534B">
        <w:rPr>
          <w:highlight w:val="cyan"/>
          <w:u w:val="single"/>
        </w:rPr>
        <w:t>C</w:t>
      </w:r>
      <w:r w:rsidRPr="00D626F3">
        <w:rPr>
          <w:u w:val="single"/>
        </w:rPr>
        <w:t xml:space="preserve">oast </w:t>
      </w:r>
      <w:r w:rsidRPr="00E1534B">
        <w:rPr>
          <w:highlight w:val="cyan"/>
          <w:u w:val="single"/>
        </w:rPr>
        <w:t>G</w:t>
      </w:r>
      <w:r w:rsidRPr="00D626F3">
        <w:rPr>
          <w:u w:val="single"/>
        </w:rPr>
        <w:t xml:space="preserve">uard </w:t>
      </w:r>
      <w:r w:rsidRPr="00E1534B">
        <w:rPr>
          <w:highlight w:val="cyan"/>
          <w:u w:val="single"/>
        </w:rPr>
        <w:t>awarded a contract</w:t>
      </w:r>
      <w:r w:rsidRPr="00D626F3">
        <w:rPr>
          <w:u w:val="single"/>
        </w:rPr>
        <w:t xml:space="preserve"> and took delivery of the vessel.</w:t>
      </w:r>
      <w:r>
        <w:rPr>
          <w:u w:val="single"/>
        </w:rPr>
        <w:t xml:space="preserve"> </w:t>
      </w:r>
      <w:r w:rsidRPr="006C4B93">
        <w:rPr>
          <w:sz w:val="16"/>
        </w:rPr>
        <w:t>Storis will expand U.S. operational presence in the Arctic and support Coast Guard missions while the polar security cutter (PSC) class is in production. Storis will be commissioned this August in Juneau, Alaska, which will be the vessel’s permanent homeport once shore infrastructure upgrades are completed. Storis will operate out of Seattle while shore infrastructure work in Juneau is underway. </w:t>
      </w:r>
    </w:p>
    <w:p w14:paraId="4CEDF31F" w14:textId="77777777" w:rsidR="002A6DDC" w:rsidRDefault="002A6DDC" w:rsidP="002A6DDC">
      <w:pPr>
        <w:rPr>
          <w:u w:val="single"/>
        </w:rPr>
      </w:pPr>
      <w:r w:rsidRPr="006C4B93">
        <w:rPr>
          <w:sz w:val="16"/>
        </w:rPr>
        <w:t xml:space="preserve">Acquisition of a commercially available polar icebreaker does not affect the acquisition of the PSCs, and the vessel will not be included in the PSC program of record. </w:t>
      </w:r>
      <w:r w:rsidRPr="00E1534B">
        <w:rPr>
          <w:highlight w:val="cyan"/>
          <w:u w:val="single"/>
        </w:rPr>
        <w:t>Storis was acquired</w:t>
      </w:r>
      <w:r w:rsidRPr="00D626F3">
        <w:rPr>
          <w:u w:val="single"/>
        </w:rPr>
        <w:t xml:space="preserve"> under an accelerated strategy</w:t>
      </w:r>
      <w:r w:rsidRPr="006C4B93">
        <w:rPr>
          <w:sz w:val="16"/>
        </w:rPr>
        <w:t xml:space="preserve"> to bolster mission readiness in the Arctic region </w:t>
      </w:r>
      <w:r w:rsidRPr="00E1534B">
        <w:rPr>
          <w:highlight w:val="cyan"/>
          <w:u w:val="single"/>
        </w:rPr>
        <w:t xml:space="preserve">while production on the </w:t>
      </w:r>
      <w:r w:rsidRPr="00E1534B">
        <w:rPr>
          <w:b/>
          <w:bCs/>
          <w:highlight w:val="cyan"/>
          <w:u w:val="single"/>
        </w:rPr>
        <w:t>PSC</w:t>
      </w:r>
      <w:r w:rsidRPr="00D626F3">
        <w:rPr>
          <w:u w:val="single"/>
        </w:rPr>
        <w:t xml:space="preserve"> progresses. </w:t>
      </w:r>
    </w:p>
    <w:p w14:paraId="4191FFA4" w14:textId="77777777" w:rsidR="002A6DDC" w:rsidRPr="00D626F3" w:rsidRDefault="002A6DDC" w:rsidP="002A6DDC">
      <w:pPr>
        <w:pStyle w:val="Heading4"/>
      </w:pPr>
      <w:r>
        <w:t xml:space="preserve">Coast Guard is already creating ice breaker fleets using PSC which started earlier this year. </w:t>
      </w:r>
    </w:p>
    <w:p w14:paraId="19090362" w14:textId="77777777" w:rsidR="002A6DDC" w:rsidRDefault="002A6DDC" w:rsidP="002A6DDC">
      <w:r w:rsidRPr="00D626F3">
        <w:t xml:space="preserve">[USCG; 6/24/25 DATE ACCESSED;  United States Coast Guard is the maritime security, search and rescue, and law enforcement service branch of the armed forces of the United States, they control the icebreakers; </w:t>
      </w:r>
      <w:r>
        <w:t>“</w:t>
      </w:r>
      <w:r w:rsidRPr="00D626F3">
        <w:t>Polar Security Cutter</w:t>
      </w:r>
      <w:r>
        <w:t>”</w:t>
      </w:r>
      <w:r w:rsidRPr="00D626F3">
        <w:t>; https://www.dcms.uscg.mil/Our-Organization/Assistant-Commandant-for-Acquisitions-CG-9/Programs/Surface-Programs/Polar-Icebreaker/; DBSTM]</w:t>
      </w:r>
    </w:p>
    <w:p w14:paraId="09D3810D" w14:textId="77777777" w:rsidR="002A6DDC" w:rsidRPr="00D626F3" w:rsidRDefault="002A6DDC" w:rsidP="002A6DDC">
      <w:r>
        <w:t>Pcs</w:t>
      </w:r>
      <w:r>
        <w:sym w:font="Wingdings" w:char="F0E0"/>
      </w:r>
      <w:r w:rsidRPr="00090307">
        <w:t>polar security cutter</w:t>
      </w:r>
    </w:p>
    <w:p w14:paraId="120A76EA" w14:textId="77777777" w:rsidR="002A6DDC" w:rsidRPr="00E0359E" w:rsidRDefault="002A6DDC" w:rsidP="002A6DDC">
      <w:pPr>
        <w:rPr>
          <w:u w:val="single"/>
        </w:rPr>
      </w:pPr>
      <w:r w:rsidRPr="00D626F3">
        <w:rPr>
          <w:sz w:val="16"/>
        </w:rPr>
        <w:t xml:space="preserve">The </w:t>
      </w:r>
      <w:r w:rsidRPr="00E1534B">
        <w:rPr>
          <w:highlight w:val="cyan"/>
          <w:u w:val="single"/>
        </w:rPr>
        <w:t>C</w:t>
      </w:r>
      <w:r w:rsidRPr="00E0359E">
        <w:rPr>
          <w:u w:val="single"/>
        </w:rPr>
        <w:t xml:space="preserve">oast </w:t>
      </w:r>
      <w:r w:rsidRPr="00E1534B">
        <w:rPr>
          <w:highlight w:val="cyan"/>
          <w:u w:val="single"/>
        </w:rPr>
        <w:t>G</w:t>
      </w:r>
      <w:r w:rsidRPr="00E0359E">
        <w:rPr>
          <w:u w:val="single"/>
        </w:rPr>
        <w:t xml:space="preserve">uard </w:t>
      </w:r>
      <w:r w:rsidRPr="00E1534B">
        <w:rPr>
          <w:highlight w:val="cyan"/>
          <w:u w:val="single"/>
        </w:rPr>
        <w:t>is recapitalizing its</w:t>
      </w:r>
      <w:r w:rsidRPr="00E0359E">
        <w:rPr>
          <w:u w:val="single"/>
        </w:rPr>
        <w:t xml:space="preserve"> polar </w:t>
      </w:r>
      <w:r w:rsidRPr="00E1534B">
        <w:rPr>
          <w:highlight w:val="cyan"/>
          <w:u w:val="single"/>
        </w:rPr>
        <w:t>icebreaker fleet to ensure</w:t>
      </w:r>
      <w:r w:rsidRPr="00E0359E">
        <w:rPr>
          <w:u w:val="single"/>
        </w:rPr>
        <w:t xml:space="preserve"> continued access to both polar regions and support the country's </w:t>
      </w:r>
      <w:r w:rsidRPr="00E1534B">
        <w:rPr>
          <w:b/>
          <w:bCs/>
          <w:highlight w:val="cyan"/>
          <w:u w:val="single"/>
        </w:rPr>
        <w:t>economic</w:t>
      </w:r>
      <w:r w:rsidRPr="00E0359E">
        <w:rPr>
          <w:u w:val="single"/>
        </w:rPr>
        <w:t xml:space="preserve">, </w:t>
      </w:r>
      <w:r w:rsidRPr="00E1534B">
        <w:rPr>
          <w:b/>
          <w:bCs/>
          <w:highlight w:val="cyan"/>
          <w:u w:val="single"/>
        </w:rPr>
        <w:t>commercial</w:t>
      </w:r>
      <w:r w:rsidRPr="00E0359E">
        <w:rPr>
          <w:u w:val="single"/>
        </w:rPr>
        <w:t xml:space="preserve">, </w:t>
      </w:r>
      <w:r w:rsidRPr="00E1534B">
        <w:rPr>
          <w:b/>
          <w:bCs/>
          <w:highlight w:val="cyan"/>
          <w:u w:val="single"/>
        </w:rPr>
        <w:t>maritime</w:t>
      </w:r>
      <w:r w:rsidRPr="00E0359E">
        <w:rPr>
          <w:u w:val="single"/>
        </w:rPr>
        <w:t xml:space="preserve"> and national </w:t>
      </w:r>
      <w:r w:rsidRPr="00E1534B">
        <w:rPr>
          <w:b/>
          <w:bCs/>
          <w:highlight w:val="cyan"/>
          <w:u w:val="single"/>
        </w:rPr>
        <w:t>security needs</w:t>
      </w:r>
      <w:r w:rsidRPr="00E0359E">
        <w:rPr>
          <w:u w:val="single"/>
        </w:rPr>
        <w:t>.</w:t>
      </w:r>
    </w:p>
    <w:p w14:paraId="3680A269" w14:textId="77777777" w:rsidR="002A6DDC" w:rsidRPr="00D626F3" w:rsidRDefault="002A6DDC" w:rsidP="002A6DDC">
      <w:pPr>
        <w:rPr>
          <w:sz w:val="16"/>
        </w:rPr>
      </w:pPr>
      <w:r w:rsidRPr="00D626F3">
        <w:rPr>
          <w:sz w:val="16"/>
        </w:rPr>
        <w:t>The operational polar fleet currently includes one 399-foot heavy icebreaker (Coast Guard Cutter Polar Star, commissioned in 1976) and one 420-foot medium icebreaker (Coast Guard Cutter Healy, commissioned in 2000). These cutters are designed for open-water icebreaking and feature reinforced hulls and specially angled bows.</w:t>
      </w:r>
    </w:p>
    <w:p w14:paraId="7FE360D8" w14:textId="77777777" w:rsidR="002A6DDC" w:rsidRPr="00D626F3" w:rsidRDefault="002A6DDC" w:rsidP="002A6DDC">
      <w:pPr>
        <w:rPr>
          <w:sz w:val="16"/>
        </w:rPr>
      </w:pPr>
      <w:r w:rsidRPr="00D626F3">
        <w:rPr>
          <w:sz w:val="16"/>
        </w:rPr>
        <w:t>Polar Star underwent a three-year reactivation and returned to operations in late 2013. Since then, Polar Star has completed annual Operation Deep Freeze deployments to resupply McMurdo Station in Antarctica. The Polar Star has also completed one rare winter journey to the Arctic. The Polar Star entered into a service life extension project (SLEP) in 2021 to extend the cutter’s service life.</w:t>
      </w:r>
    </w:p>
    <w:p w14:paraId="51074258" w14:textId="77777777" w:rsidR="002A6DDC" w:rsidRPr="00E0359E" w:rsidRDefault="002A6DDC" w:rsidP="002A6DDC">
      <w:pPr>
        <w:rPr>
          <w:u w:val="single"/>
        </w:rPr>
      </w:pPr>
      <w:r w:rsidRPr="00D626F3">
        <w:rPr>
          <w:sz w:val="16"/>
        </w:rPr>
        <w:t xml:space="preserve">The </w:t>
      </w:r>
      <w:r w:rsidRPr="00E0359E">
        <w:rPr>
          <w:u w:val="single"/>
        </w:rPr>
        <w:t>United States has vital national interests in the polar regions</w:t>
      </w:r>
      <w:r w:rsidRPr="00D626F3">
        <w:rPr>
          <w:sz w:val="16"/>
        </w:rPr>
        <w:t>. Polar security cutters (</w:t>
      </w:r>
      <w:r w:rsidRPr="00E1534B">
        <w:rPr>
          <w:highlight w:val="cyan"/>
          <w:u w:val="single"/>
        </w:rPr>
        <w:t>PSCs</w:t>
      </w:r>
      <w:r w:rsidRPr="00E0359E">
        <w:rPr>
          <w:u w:val="single"/>
        </w:rPr>
        <w:t xml:space="preserve">) </w:t>
      </w:r>
      <w:r w:rsidRPr="00E1534B">
        <w:rPr>
          <w:b/>
          <w:bCs/>
          <w:highlight w:val="cyan"/>
          <w:u w:val="single"/>
        </w:rPr>
        <w:t>enable</w:t>
      </w:r>
      <w:r w:rsidRPr="00E1534B">
        <w:rPr>
          <w:highlight w:val="cyan"/>
          <w:u w:val="single"/>
        </w:rPr>
        <w:t xml:space="preserve"> the</w:t>
      </w:r>
      <w:r w:rsidRPr="00E0359E">
        <w:rPr>
          <w:u w:val="single"/>
        </w:rPr>
        <w:t xml:space="preserve"> </w:t>
      </w:r>
      <w:r w:rsidRPr="00E1534B">
        <w:rPr>
          <w:highlight w:val="cyan"/>
          <w:u w:val="single"/>
        </w:rPr>
        <w:t>U.S. to maintain defense</w:t>
      </w:r>
      <w:r w:rsidRPr="00E0359E">
        <w:rPr>
          <w:u w:val="single"/>
        </w:rPr>
        <w:t xml:space="preserve"> readiness in the Arctic and Antarctic regions; enforce treaties and other laws needed to safeguard both industry and the environment; provide ports, waterways and coastal security; and provide logistical support – including vessel escort – to facilitate the movement of goods and personnel necessary to support scientific research, commerce, national security activities and maritime safety.</w:t>
      </w:r>
    </w:p>
    <w:p w14:paraId="1E88F7D2" w14:textId="77777777" w:rsidR="002A6DDC" w:rsidRPr="00D626F3" w:rsidRDefault="002A6DDC" w:rsidP="002A6DDC">
      <w:pPr>
        <w:rPr>
          <w:sz w:val="16"/>
        </w:rPr>
      </w:pPr>
      <w:r w:rsidRPr="00D626F3">
        <w:rPr>
          <w:sz w:val="16"/>
        </w:rPr>
        <w:t>How is the Coast Guard addressing the need for more polar icebreaking capability?</w:t>
      </w:r>
    </w:p>
    <w:p w14:paraId="07980291" w14:textId="77777777" w:rsidR="002A6DDC" w:rsidRDefault="002A6DDC" w:rsidP="002A6DDC">
      <w:pPr>
        <w:rPr>
          <w:sz w:val="16"/>
        </w:rPr>
      </w:pPr>
      <w:r w:rsidRPr="00D626F3">
        <w:rPr>
          <w:sz w:val="16"/>
        </w:rPr>
        <w:t xml:space="preserve">The </w:t>
      </w:r>
      <w:r w:rsidRPr="00E1534B">
        <w:rPr>
          <w:highlight w:val="cyan"/>
          <w:u w:val="single"/>
        </w:rPr>
        <w:t>C</w:t>
      </w:r>
      <w:r w:rsidRPr="00E0359E">
        <w:rPr>
          <w:u w:val="single"/>
        </w:rPr>
        <w:t xml:space="preserve">oast </w:t>
      </w:r>
      <w:r w:rsidRPr="00E1534B">
        <w:rPr>
          <w:highlight w:val="cyan"/>
          <w:u w:val="single"/>
        </w:rPr>
        <w:t>G</w:t>
      </w:r>
      <w:r w:rsidRPr="00E0359E">
        <w:rPr>
          <w:u w:val="single"/>
        </w:rPr>
        <w:t xml:space="preserve">uard </w:t>
      </w:r>
      <w:r w:rsidRPr="00E1534B">
        <w:rPr>
          <w:highlight w:val="cyan"/>
          <w:u w:val="single"/>
        </w:rPr>
        <w:t>and U.S. Nav</w:t>
      </w:r>
      <w:r w:rsidRPr="00E1534B">
        <w:rPr>
          <w:sz w:val="16"/>
          <w:highlight w:val="cyan"/>
        </w:rPr>
        <w:t>y</w:t>
      </w:r>
      <w:r w:rsidRPr="00D626F3">
        <w:rPr>
          <w:sz w:val="16"/>
        </w:rPr>
        <w:t xml:space="preserve">, through an integrated program office, on April 23, 2019, </w:t>
      </w:r>
      <w:r w:rsidRPr="00E1534B">
        <w:rPr>
          <w:highlight w:val="cyan"/>
          <w:u w:val="single"/>
        </w:rPr>
        <w:t>awarded</w:t>
      </w:r>
      <w:r w:rsidRPr="00D626F3">
        <w:rPr>
          <w:sz w:val="16"/>
        </w:rPr>
        <w:t xml:space="preserve"> VT Halter Marine Inc., of Pascagoula, Mississippi, a fixed price incentive (firm) </w:t>
      </w:r>
      <w:r w:rsidRPr="00E1534B">
        <w:rPr>
          <w:highlight w:val="cyan"/>
          <w:u w:val="single"/>
        </w:rPr>
        <w:t>contract for the detail</w:t>
      </w:r>
      <w:r w:rsidRPr="00E0359E">
        <w:rPr>
          <w:u w:val="single"/>
        </w:rPr>
        <w:t>, design and construction</w:t>
      </w:r>
      <w:r w:rsidRPr="00D626F3">
        <w:rPr>
          <w:sz w:val="16"/>
        </w:rPr>
        <w:t xml:space="preserve"> of the lead PSC. Construction on the first PSC is </w:t>
      </w:r>
      <w:r w:rsidRPr="00E1534B">
        <w:rPr>
          <w:highlight w:val="cyan"/>
          <w:u w:val="single"/>
        </w:rPr>
        <w:t>planned to begin in 2025</w:t>
      </w:r>
      <w:r w:rsidRPr="00D626F3">
        <w:rPr>
          <w:sz w:val="16"/>
        </w:rPr>
        <w:t xml:space="preserve"> at Bollinger Mississippi Shipbuilding, </w:t>
      </w:r>
      <w:r w:rsidRPr="00E0359E">
        <w:rPr>
          <w:u w:val="single"/>
        </w:rPr>
        <w:t>which took ownership of the forme</w:t>
      </w:r>
      <w:r w:rsidRPr="00D626F3">
        <w:rPr>
          <w:sz w:val="16"/>
        </w:rPr>
        <w:t xml:space="preserve">r VT Halter Marine </w:t>
      </w:r>
      <w:r w:rsidRPr="00E0359E">
        <w:rPr>
          <w:u w:val="single"/>
        </w:rPr>
        <w:t>Shipyard</w:t>
      </w:r>
      <w:r w:rsidRPr="00D626F3">
        <w:rPr>
          <w:sz w:val="16"/>
        </w:rPr>
        <w:t>.</w:t>
      </w:r>
    </w:p>
    <w:p w14:paraId="6DA72EE5" w14:textId="77777777" w:rsidR="002A6DDC" w:rsidRPr="006C4B93" w:rsidRDefault="002A6DDC" w:rsidP="002A6DDC"/>
    <w:p w14:paraId="64AFB004" w14:textId="77777777" w:rsidR="002A6DDC" w:rsidRDefault="002A6DDC" w:rsidP="002A6DDC">
      <w:pPr>
        <w:pStyle w:val="Heading4"/>
      </w:pPr>
      <w:r w:rsidRPr="004A7E93">
        <w:t xml:space="preserve">Ice pact </w:t>
      </w:r>
      <w:r>
        <w:t xml:space="preserve">already solves </w:t>
      </w:r>
    </w:p>
    <w:p w14:paraId="4300683D" w14:textId="77777777" w:rsidR="002A6DDC" w:rsidRPr="00EA7C78" w:rsidRDefault="002A6DDC" w:rsidP="002A6DDC">
      <w:r w:rsidRPr="00EA7C78">
        <w:t>[</w:t>
      </w:r>
      <w:r>
        <w:t xml:space="preserve">Katy </w:t>
      </w:r>
      <w:r w:rsidRPr="00EA7C78">
        <w:rPr>
          <w:b/>
          <w:bCs/>
        </w:rPr>
        <w:t>Buda et al</w:t>
      </w:r>
      <w:r w:rsidRPr="00EA7C78">
        <w:t>; 8/1/</w:t>
      </w:r>
      <w:r w:rsidRPr="00EA7C78">
        <w:rPr>
          <w:b/>
          <w:bCs/>
        </w:rPr>
        <w:t>24</w:t>
      </w:r>
      <w:r w:rsidRPr="00EA7C78">
        <w:t xml:space="preserve">; a program manager and research associate with the Defense-Industrial Initiatives Group at the Center for Strategic and International Studies (CSIS) in Washington; </w:t>
      </w:r>
      <w:r>
        <w:t>“</w:t>
      </w:r>
      <w:r w:rsidRPr="00EA7C78">
        <w:t>Recruiting Friends for the Polar Icebreaker Express: Viewing the ICE Pact through Broader Defense Industrial Cooperation</w:t>
      </w:r>
      <w:r>
        <w:t>”</w:t>
      </w:r>
      <w:r w:rsidRPr="00EA7C78">
        <w:t>; https://www.csis.org/analysis/recruiting-friends-polar-icebreaker-express-viewing-ice-pact-through-broader-defense; DBSTM]</w:t>
      </w:r>
    </w:p>
    <w:p w14:paraId="01ABBD63" w14:textId="77777777" w:rsidR="002A6DDC" w:rsidRPr="00A65B58" w:rsidRDefault="002A6DDC" w:rsidP="002A6DDC">
      <w:pPr>
        <w:rPr>
          <w:u w:val="single"/>
        </w:rPr>
      </w:pPr>
      <w:r w:rsidRPr="00217411">
        <w:rPr>
          <w:sz w:val="16"/>
        </w:rPr>
        <w:lastRenderedPageBreak/>
        <w:t xml:space="preserve">During the 75th NATO Summit in July 2024, </w:t>
      </w:r>
      <w:r w:rsidRPr="00E1534B">
        <w:rPr>
          <w:highlight w:val="cyan"/>
          <w:u w:val="single"/>
        </w:rPr>
        <w:t>NATO</w:t>
      </w:r>
      <w:r w:rsidRPr="00217411">
        <w:rPr>
          <w:sz w:val="16"/>
        </w:rPr>
        <w:t xml:space="preserve"> members </w:t>
      </w:r>
      <w:r w:rsidRPr="00E1534B">
        <w:rPr>
          <w:highlight w:val="cyan"/>
          <w:u w:val="single"/>
        </w:rPr>
        <w:t>reaffirmed</w:t>
      </w:r>
      <w:r w:rsidRPr="00217411">
        <w:rPr>
          <w:sz w:val="16"/>
        </w:rPr>
        <w:t xml:space="preserve"> the importance of the alliance with a specific focus on nine opportunities for greater development and collaboration, including </w:t>
      </w:r>
      <w:r w:rsidRPr="00E1534B">
        <w:rPr>
          <w:b/>
          <w:bCs/>
          <w:highlight w:val="cyan"/>
          <w:u w:val="single"/>
        </w:rPr>
        <w:t>industrial cooperation</w:t>
      </w:r>
      <w:r w:rsidRPr="004A7E93">
        <w:rPr>
          <w:u w:val="single"/>
        </w:rPr>
        <w:t xml:space="preserve"> and resilience</w:t>
      </w:r>
      <w:r w:rsidRPr="00217411">
        <w:rPr>
          <w:sz w:val="16"/>
        </w:rPr>
        <w:t xml:space="preserve">. At the summit, </w:t>
      </w:r>
      <w:r w:rsidRPr="00E1534B">
        <w:rPr>
          <w:highlight w:val="cyan"/>
          <w:u w:val="single"/>
        </w:rPr>
        <w:t>Canada</w:t>
      </w:r>
      <w:r w:rsidRPr="004A7E93">
        <w:rPr>
          <w:u w:val="single"/>
        </w:rPr>
        <w:t xml:space="preserve">, </w:t>
      </w:r>
      <w:r w:rsidRPr="00E1534B">
        <w:rPr>
          <w:highlight w:val="cyan"/>
          <w:u w:val="single"/>
        </w:rPr>
        <w:t>Finland</w:t>
      </w:r>
      <w:r w:rsidRPr="004A7E93">
        <w:rPr>
          <w:u w:val="single"/>
        </w:rPr>
        <w:t xml:space="preserve">, </w:t>
      </w:r>
      <w:r w:rsidRPr="00E1534B">
        <w:rPr>
          <w:highlight w:val="cyan"/>
          <w:u w:val="single"/>
        </w:rPr>
        <w:t>and</w:t>
      </w:r>
      <w:r w:rsidRPr="004A7E93">
        <w:rPr>
          <w:u w:val="single"/>
        </w:rPr>
        <w:t xml:space="preserve"> the </w:t>
      </w:r>
      <w:r w:rsidRPr="00E1534B">
        <w:rPr>
          <w:highlight w:val="cyan"/>
          <w:u w:val="single"/>
        </w:rPr>
        <w:t>U</w:t>
      </w:r>
      <w:r w:rsidRPr="00217411">
        <w:rPr>
          <w:sz w:val="10"/>
          <w:szCs w:val="10"/>
          <w:u w:val="single"/>
        </w:rPr>
        <w:t>nited</w:t>
      </w:r>
      <w:r w:rsidRPr="004A7E93">
        <w:rPr>
          <w:u w:val="single"/>
        </w:rPr>
        <w:t xml:space="preserve"> </w:t>
      </w:r>
      <w:r w:rsidRPr="00E1534B">
        <w:rPr>
          <w:highlight w:val="cyan"/>
          <w:u w:val="single"/>
        </w:rPr>
        <w:t>S</w:t>
      </w:r>
      <w:r w:rsidRPr="00217411">
        <w:rPr>
          <w:sz w:val="10"/>
          <w:szCs w:val="10"/>
          <w:u w:val="single"/>
        </w:rPr>
        <w:t>tates</w:t>
      </w:r>
      <w:r w:rsidRPr="004A7E93">
        <w:rPr>
          <w:u w:val="single"/>
        </w:rPr>
        <w:t xml:space="preserve"> </w:t>
      </w:r>
      <w:r w:rsidRPr="00E1534B">
        <w:rPr>
          <w:highlight w:val="cyan"/>
          <w:u w:val="single"/>
        </w:rPr>
        <w:t>released</w:t>
      </w:r>
      <w:r w:rsidRPr="004A7E93">
        <w:rPr>
          <w:u w:val="single"/>
        </w:rPr>
        <w:t xml:space="preserve"> </w:t>
      </w:r>
      <w:r w:rsidRPr="00217411">
        <w:rPr>
          <w:sz w:val="16"/>
        </w:rPr>
        <w:t xml:space="preserve">their plan to create the Icebreaker Collaboration Effort, </w:t>
      </w:r>
      <w:r w:rsidRPr="00217411">
        <w:rPr>
          <w:rStyle w:val="StyleUnderline"/>
          <w:sz w:val="16"/>
        </w:rPr>
        <w:t xml:space="preserve">or </w:t>
      </w:r>
      <w:r w:rsidRPr="00E1534B">
        <w:rPr>
          <w:rStyle w:val="StyleUnderline"/>
          <w:highlight w:val="cyan"/>
        </w:rPr>
        <w:t>ICE Pact</w:t>
      </w:r>
      <w:r w:rsidRPr="00217411">
        <w:rPr>
          <w:sz w:val="16"/>
        </w:rPr>
        <w:t xml:space="preserve">, </w:t>
      </w:r>
      <w:r w:rsidRPr="00E1534B">
        <w:rPr>
          <w:rStyle w:val="StyleUnderline"/>
          <w:highlight w:val="cyan"/>
        </w:rPr>
        <w:t xml:space="preserve">to </w:t>
      </w:r>
      <w:r w:rsidRPr="00E1534B">
        <w:rPr>
          <w:rStyle w:val="StyleUnderline"/>
          <w:b/>
          <w:bCs/>
          <w:highlight w:val="cyan"/>
        </w:rPr>
        <w:t>increase</w:t>
      </w:r>
      <w:r w:rsidRPr="004A7E93">
        <w:rPr>
          <w:rStyle w:val="StyleUnderline"/>
        </w:rPr>
        <w:t xml:space="preserve"> </w:t>
      </w:r>
      <w:r w:rsidRPr="00E1534B">
        <w:rPr>
          <w:rStyle w:val="StyleUnderline"/>
          <w:highlight w:val="cyan"/>
        </w:rPr>
        <w:t>manufacturing</w:t>
      </w:r>
      <w:r w:rsidRPr="004A7E93">
        <w:rPr>
          <w:rStyle w:val="StyleUnderline"/>
        </w:rPr>
        <w:t xml:space="preserve"> capacity </w:t>
      </w:r>
      <w:r w:rsidRPr="00E1534B">
        <w:rPr>
          <w:rStyle w:val="StyleUnderline"/>
          <w:highlight w:val="cyan"/>
        </w:rPr>
        <w:t>for polar icebreakers</w:t>
      </w:r>
      <w:r w:rsidRPr="004A7E93">
        <w:rPr>
          <w:rStyle w:val="StyleUnderline"/>
        </w:rPr>
        <w:t xml:space="preserve"> and related capabilities</w:t>
      </w:r>
      <w:r w:rsidRPr="004A7E93">
        <w:rPr>
          <w:u w:val="single"/>
        </w:rPr>
        <w:t>,</w:t>
      </w:r>
      <w:r w:rsidRPr="00217411">
        <w:rPr>
          <w:sz w:val="16"/>
        </w:rPr>
        <w:t xml:space="preserve"> aligning with these two goals. U.S. </w:t>
      </w:r>
      <w:r w:rsidRPr="00217411">
        <w:rPr>
          <w:rStyle w:val="StyleUnderline"/>
          <w:sz w:val="16"/>
        </w:rPr>
        <w:t>national security advisor Jake Sullivan highlighted the potential of the ICE Pact</w:t>
      </w:r>
      <w:r w:rsidRPr="00217411">
        <w:rPr>
          <w:sz w:val="16"/>
        </w:rPr>
        <w:t xml:space="preserve">: “If we can make this work—and I believe we can make it work—then </w:t>
      </w:r>
      <w:r w:rsidRPr="004A7E93">
        <w:rPr>
          <w:u w:val="single"/>
        </w:rPr>
        <w:t xml:space="preserve">it </w:t>
      </w:r>
      <w:r w:rsidRPr="00E1534B">
        <w:rPr>
          <w:highlight w:val="cyan"/>
          <w:u w:val="single"/>
        </w:rPr>
        <w:t>becomes a model for other forms of shipbuilding</w:t>
      </w:r>
      <w:r w:rsidRPr="00217411">
        <w:rPr>
          <w:sz w:val="16"/>
        </w:rPr>
        <w:t xml:space="preserve"> as we go forward . . . It </w:t>
      </w:r>
      <w:r w:rsidRPr="004A7E93">
        <w:rPr>
          <w:rStyle w:val="StyleUnderline"/>
        </w:rPr>
        <w:t xml:space="preserve">becomes </w:t>
      </w:r>
      <w:r w:rsidRPr="00E1534B">
        <w:rPr>
          <w:rStyle w:val="StyleUnderline"/>
          <w:highlight w:val="cyan"/>
        </w:rPr>
        <w:t>a</w:t>
      </w:r>
      <w:r w:rsidRPr="00E1534B">
        <w:rPr>
          <w:highlight w:val="cyan"/>
          <w:u w:val="single"/>
        </w:rPr>
        <w:t xml:space="preserve"> </w:t>
      </w:r>
      <w:r w:rsidRPr="00E1534B">
        <w:rPr>
          <w:rStyle w:val="StyleUnderline"/>
          <w:b/>
          <w:bCs/>
          <w:highlight w:val="cyan"/>
        </w:rPr>
        <w:t>new</w:t>
      </w:r>
      <w:r w:rsidRPr="00E1534B">
        <w:rPr>
          <w:highlight w:val="cyan"/>
          <w:u w:val="single"/>
        </w:rPr>
        <w:t xml:space="preserve"> </w:t>
      </w:r>
      <w:r w:rsidRPr="00E1534B">
        <w:rPr>
          <w:rStyle w:val="StyleUnderline"/>
          <w:highlight w:val="cyan"/>
        </w:rPr>
        <w:t>model</w:t>
      </w:r>
      <w:r w:rsidRPr="00E1534B">
        <w:rPr>
          <w:highlight w:val="cyan"/>
          <w:u w:val="single"/>
        </w:rPr>
        <w:t xml:space="preserve"> </w:t>
      </w:r>
      <w:r w:rsidRPr="00E1534B">
        <w:rPr>
          <w:rStyle w:val="StyleUnderline"/>
          <w:highlight w:val="cyan"/>
        </w:rPr>
        <w:t>for</w:t>
      </w:r>
      <w:r w:rsidRPr="00E1534B">
        <w:rPr>
          <w:highlight w:val="cyan"/>
          <w:u w:val="single"/>
        </w:rPr>
        <w:t xml:space="preserve"> </w:t>
      </w:r>
      <w:r w:rsidRPr="00E1534B">
        <w:rPr>
          <w:rStyle w:val="StyleUnderline"/>
          <w:highlight w:val="cyan"/>
        </w:rPr>
        <w:t>how</w:t>
      </w:r>
      <w:r w:rsidRPr="00E1534B">
        <w:rPr>
          <w:highlight w:val="cyan"/>
          <w:u w:val="single"/>
        </w:rPr>
        <w:t xml:space="preserve"> </w:t>
      </w:r>
      <w:r w:rsidRPr="00E1534B">
        <w:rPr>
          <w:rStyle w:val="StyleUnderline"/>
          <w:highlight w:val="cyan"/>
        </w:rPr>
        <w:t xml:space="preserve">the </w:t>
      </w:r>
      <w:r w:rsidRPr="00E1534B">
        <w:rPr>
          <w:rStyle w:val="StyleUnderline"/>
          <w:b/>
          <w:bCs/>
          <w:highlight w:val="cyan"/>
        </w:rPr>
        <w:t>U</w:t>
      </w:r>
      <w:r w:rsidRPr="004A7E93">
        <w:rPr>
          <w:rStyle w:val="StyleUnderline"/>
        </w:rPr>
        <w:t xml:space="preserve">nited </w:t>
      </w:r>
      <w:r w:rsidRPr="00E1534B">
        <w:rPr>
          <w:rStyle w:val="StyleUnderline"/>
          <w:b/>
          <w:bCs/>
          <w:highlight w:val="cyan"/>
        </w:rPr>
        <w:t>S</w:t>
      </w:r>
      <w:r w:rsidRPr="00EA7C78">
        <w:rPr>
          <w:rStyle w:val="StyleUnderline"/>
          <w:b/>
          <w:bCs/>
        </w:rPr>
        <w:t>t</w:t>
      </w:r>
      <w:r w:rsidRPr="004A7E93">
        <w:rPr>
          <w:rStyle w:val="StyleUnderline"/>
        </w:rPr>
        <w:t xml:space="preserve">ates </w:t>
      </w:r>
      <w:r w:rsidRPr="00E1534B">
        <w:rPr>
          <w:rStyle w:val="StyleUnderline"/>
          <w:highlight w:val="cyan"/>
        </w:rPr>
        <w:t>can</w:t>
      </w:r>
      <w:r w:rsidRPr="004A7E93">
        <w:rPr>
          <w:rStyle w:val="StyleUnderline"/>
        </w:rPr>
        <w:t xml:space="preserve"> both</w:t>
      </w:r>
      <w:r w:rsidRPr="004A7E93">
        <w:rPr>
          <w:u w:val="single"/>
        </w:rPr>
        <w:t xml:space="preserve"> </w:t>
      </w:r>
      <w:r w:rsidRPr="00E1534B">
        <w:rPr>
          <w:rStyle w:val="StyleUnderline"/>
          <w:b/>
          <w:bCs/>
          <w:highlight w:val="cyan"/>
        </w:rPr>
        <w:t>rebuild</w:t>
      </w:r>
      <w:r w:rsidRPr="00E1534B">
        <w:rPr>
          <w:highlight w:val="cyan"/>
          <w:u w:val="single"/>
        </w:rPr>
        <w:t xml:space="preserve"> </w:t>
      </w:r>
      <w:r w:rsidRPr="00E1534B">
        <w:rPr>
          <w:rStyle w:val="StyleUnderline"/>
          <w:highlight w:val="cyan"/>
        </w:rPr>
        <w:t>its</w:t>
      </w:r>
      <w:r w:rsidRPr="00E1534B">
        <w:rPr>
          <w:highlight w:val="cyan"/>
          <w:u w:val="single"/>
        </w:rPr>
        <w:t xml:space="preserve"> </w:t>
      </w:r>
      <w:r w:rsidRPr="00E1534B">
        <w:rPr>
          <w:rStyle w:val="StyleUnderline"/>
          <w:highlight w:val="cyan"/>
        </w:rPr>
        <w:t>own</w:t>
      </w:r>
      <w:r w:rsidRPr="004A7E93">
        <w:rPr>
          <w:u w:val="single"/>
        </w:rPr>
        <w:t xml:space="preserve"> </w:t>
      </w:r>
      <w:r w:rsidRPr="004A7E93">
        <w:rPr>
          <w:rStyle w:val="StyleUnderline"/>
        </w:rPr>
        <w:t>shipb</w:t>
      </w:r>
      <w:r w:rsidRPr="004A7E93">
        <w:rPr>
          <w:u w:val="single"/>
        </w:rPr>
        <w:t>ui</w:t>
      </w:r>
      <w:r w:rsidRPr="004A7E93">
        <w:rPr>
          <w:rStyle w:val="StyleUnderline"/>
        </w:rPr>
        <w:t xml:space="preserve">lding </w:t>
      </w:r>
      <w:r w:rsidRPr="00E1534B">
        <w:rPr>
          <w:rStyle w:val="StyleUnderline"/>
          <w:highlight w:val="cyan"/>
        </w:rPr>
        <w:t>industry</w:t>
      </w:r>
      <w:r w:rsidRPr="00217411">
        <w:rPr>
          <w:sz w:val="16"/>
        </w:rPr>
        <w:t xml:space="preserve"> and also </w:t>
      </w:r>
      <w:r w:rsidRPr="00217411">
        <w:rPr>
          <w:rStyle w:val="StyleUnderline"/>
          <w:sz w:val="16"/>
        </w:rPr>
        <w:t xml:space="preserve">ensure that </w:t>
      </w:r>
      <w:r w:rsidRPr="00217411">
        <w:rPr>
          <w:sz w:val="16"/>
        </w:rPr>
        <w:t xml:space="preserve">we </w:t>
      </w:r>
      <w:r w:rsidRPr="00217411">
        <w:rPr>
          <w:rStyle w:val="StyleUnderline"/>
          <w:sz w:val="16"/>
        </w:rPr>
        <w:t>have</w:t>
      </w:r>
      <w:r w:rsidRPr="00217411">
        <w:rPr>
          <w:sz w:val="16"/>
        </w:rPr>
        <w:t xml:space="preserve"> </w:t>
      </w:r>
      <w:r w:rsidRPr="00217411">
        <w:rPr>
          <w:rStyle w:val="StyleUnderline"/>
          <w:sz w:val="16"/>
        </w:rPr>
        <w:t xml:space="preserve">the </w:t>
      </w:r>
      <w:r w:rsidRPr="00217411">
        <w:rPr>
          <w:sz w:val="16"/>
        </w:rPr>
        <w:t xml:space="preserve">industrial base as </w:t>
      </w:r>
      <w:r w:rsidRPr="00217411">
        <w:rPr>
          <w:rStyle w:val="StyleUnderline"/>
          <w:sz w:val="16"/>
        </w:rPr>
        <w:t>the</w:t>
      </w:r>
      <w:r w:rsidRPr="00217411">
        <w:rPr>
          <w:sz w:val="16"/>
        </w:rPr>
        <w:t xml:space="preserve"> West to </w:t>
      </w:r>
      <w:r w:rsidRPr="00217411">
        <w:rPr>
          <w:rStyle w:val="StyleUnderline"/>
          <w:sz w:val="16"/>
        </w:rPr>
        <w:t>be</w:t>
      </w:r>
      <w:r w:rsidRPr="00217411">
        <w:rPr>
          <w:sz w:val="16"/>
        </w:rPr>
        <w:t xml:space="preserve"> able to produce the necessary types of every kind of ship needed </w:t>
      </w:r>
      <w:r w:rsidRPr="00E1534B">
        <w:rPr>
          <w:highlight w:val="cyan"/>
          <w:u w:val="single"/>
        </w:rPr>
        <w:t xml:space="preserve">for </w:t>
      </w:r>
      <w:r w:rsidRPr="00E1534B">
        <w:rPr>
          <w:b/>
          <w:bCs/>
          <w:highlight w:val="cyan"/>
          <w:u w:val="single"/>
        </w:rPr>
        <w:t>economic and security</w:t>
      </w:r>
      <w:r w:rsidRPr="004A7E93">
        <w:rPr>
          <w:u w:val="single"/>
        </w:rPr>
        <w:t xml:space="preserve"> purposes in the future</w:t>
      </w:r>
      <w:r w:rsidRPr="00217411">
        <w:rPr>
          <w:sz w:val="16"/>
        </w:rPr>
        <w:t xml:space="preserve">.” Sullivan’s search for a new model may be partly driven by concerns over China’s growing shipbuilding industry, </w:t>
      </w:r>
      <w:r w:rsidRPr="00217411">
        <w:rPr>
          <w:rStyle w:val="StyleUnderline"/>
          <w:sz w:val="16"/>
        </w:rPr>
        <w:t xml:space="preserve">but it is important to examine how the </w:t>
      </w:r>
      <w:r w:rsidRPr="00E1534B">
        <w:rPr>
          <w:rStyle w:val="StyleUnderline"/>
          <w:highlight w:val="cyan"/>
        </w:rPr>
        <w:t>ICE Pact</w:t>
      </w:r>
      <w:r w:rsidRPr="00217411">
        <w:rPr>
          <w:rStyle w:val="StyleUnderline"/>
          <w:sz w:val="16"/>
        </w:rPr>
        <w:t xml:space="preserve"> relates to other international defense industrial agreements</w:t>
      </w:r>
      <w:r w:rsidRPr="00217411">
        <w:rPr>
          <w:sz w:val="16"/>
        </w:rPr>
        <w:t xml:space="preserve">, and how </w:t>
      </w:r>
      <w:r w:rsidRPr="00E1534B">
        <w:rPr>
          <w:highlight w:val="cyan"/>
          <w:u w:val="single"/>
        </w:rPr>
        <w:t>can</w:t>
      </w:r>
      <w:r w:rsidRPr="004A7E93">
        <w:rPr>
          <w:u w:val="single"/>
        </w:rPr>
        <w:t xml:space="preserve"> </w:t>
      </w:r>
      <w:r w:rsidRPr="00217411">
        <w:rPr>
          <w:sz w:val="16"/>
        </w:rPr>
        <w:t>it</w:t>
      </w:r>
      <w:r w:rsidRPr="004A7E93">
        <w:rPr>
          <w:u w:val="single"/>
        </w:rPr>
        <w:t xml:space="preserve"> </w:t>
      </w:r>
      <w:r w:rsidRPr="00E1534B">
        <w:rPr>
          <w:highlight w:val="cyan"/>
          <w:u w:val="single"/>
        </w:rPr>
        <w:t>set a course for continual cooperation</w:t>
      </w:r>
      <w:r w:rsidRPr="004A7E93">
        <w:rPr>
          <w:u w:val="single"/>
        </w:rPr>
        <w:t>.</w:t>
      </w:r>
    </w:p>
    <w:p w14:paraId="08B74FA6" w14:textId="77777777" w:rsidR="002A6DDC" w:rsidRDefault="002A6DDC" w:rsidP="002A6DDC">
      <w:pPr>
        <w:pStyle w:val="Heading4"/>
      </w:pPr>
      <w:r>
        <w:t>Current partner ships with countries already including Finland solve.</w:t>
      </w:r>
    </w:p>
    <w:p w14:paraId="7B774401" w14:textId="77777777" w:rsidR="002A6DDC" w:rsidRPr="00166413" w:rsidRDefault="002A6DDC" w:rsidP="002A6DDC">
      <w:r>
        <w:t xml:space="preserve"> [Justin </w:t>
      </w:r>
      <w:r w:rsidRPr="009A18BA">
        <w:rPr>
          <w:b/>
          <w:bCs/>
        </w:rPr>
        <w:t>Katz</w:t>
      </w:r>
      <w:r>
        <w:t>; 8/16/</w:t>
      </w:r>
      <w:r w:rsidRPr="009A18BA">
        <w:rPr>
          <w:b/>
          <w:bCs/>
        </w:rPr>
        <w:t>24</w:t>
      </w:r>
      <w:r>
        <w:t>; J</w:t>
      </w:r>
      <w:r w:rsidRPr="009A18BA">
        <w:t>ustin Katz reported on the Navy and Marine Corps as an associate editor for Inside Defense, where he focused on the services' largest acquisition programs and congressional committees overseeing them</w:t>
      </w:r>
      <w:r>
        <w:t xml:space="preserve">; </w:t>
      </w:r>
      <w:r w:rsidRPr="009A18BA">
        <w:t>ICE Pact: Why the US had to recruit help in race with Russia, China for Arctic icebreakers</w:t>
      </w:r>
      <w:r>
        <w:t>;</w:t>
      </w:r>
      <w:r w:rsidRPr="009A18BA">
        <w:t xml:space="preserve"> https://breakingdefense.com/2024/08/ice-pact-why-the-us-had-to-recruit-help-in-race-with-russia-china-for-arctic-icebreakers/</w:t>
      </w:r>
      <w:r>
        <w:t xml:space="preserve">; DBSTM] </w:t>
      </w:r>
    </w:p>
    <w:p w14:paraId="2978DD1D" w14:textId="77777777" w:rsidR="002A6DDC" w:rsidRDefault="002A6DDC" w:rsidP="002A6DDC">
      <w:r>
        <w:t>“</w:t>
      </w:r>
      <w:r w:rsidRPr="009A18BA">
        <w:rPr>
          <w:u w:val="single"/>
        </w:rPr>
        <w:t xml:space="preserve">Even though the </w:t>
      </w:r>
      <w:r w:rsidRPr="00E1534B">
        <w:rPr>
          <w:highlight w:val="cyan"/>
          <w:u w:val="single"/>
        </w:rPr>
        <w:t>U.S. Navy doesn’t own icebreaking ships</w:t>
      </w:r>
      <w:r w:rsidRPr="009A18BA">
        <w:rPr>
          <w:u w:val="single"/>
        </w:rPr>
        <w:t>,</w:t>
      </w:r>
      <w:r>
        <w:t xml:space="preserve"> </w:t>
      </w:r>
      <w:r w:rsidRPr="009A18BA">
        <w:rPr>
          <w:u w:val="single"/>
        </w:rPr>
        <w:t>we</w:t>
      </w:r>
      <w:r w:rsidRPr="00E1534B">
        <w:rPr>
          <w:highlight w:val="cyan"/>
          <w:u w:val="single"/>
        </w:rPr>
        <w:t xml:space="preserve"> work closely with</w:t>
      </w:r>
      <w:r w:rsidRPr="009A18BA">
        <w:rPr>
          <w:u w:val="single"/>
        </w:rPr>
        <w:t xml:space="preserve"> the U.S. Coast Guard, </w:t>
      </w:r>
      <w:r w:rsidRPr="00E1534B">
        <w:rPr>
          <w:highlight w:val="cyan"/>
          <w:u w:val="single"/>
        </w:rPr>
        <w:t>Canada</w:t>
      </w:r>
      <w:r w:rsidRPr="009A18BA">
        <w:rPr>
          <w:u w:val="single"/>
        </w:rPr>
        <w:t xml:space="preserve">, and </w:t>
      </w:r>
      <w:r w:rsidRPr="00E1534B">
        <w:rPr>
          <w:highlight w:val="cyan"/>
          <w:u w:val="single"/>
        </w:rPr>
        <w:t>Finland</w:t>
      </w:r>
      <w:r w:rsidRPr="009A18BA">
        <w:rPr>
          <w:u w:val="single"/>
        </w:rPr>
        <w:t xml:space="preserve">, </w:t>
      </w:r>
      <w:r w:rsidRPr="00E1534B">
        <w:rPr>
          <w:highlight w:val="cyan"/>
          <w:u w:val="single"/>
        </w:rPr>
        <w:t>who do have these capabilities</w:t>
      </w:r>
      <w:r w:rsidRPr="009A18BA">
        <w:rPr>
          <w:u w:val="single"/>
        </w:rPr>
        <w:t xml:space="preserve"> in the arctic,”</w:t>
      </w:r>
      <w:r>
        <w:t xml:space="preserve"> Caudle said. “</w:t>
      </w:r>
      <w:r w:rsidRPr="009A18BA">
        <w:rPr>
          <w:u w:val="single"/>
        </w:rPr>
        <w:t xml:space="preserve">These </w:t>
      </w:r>
      <w:r w:rsidRPr="00E1534B">
        <w:rPr>
          <w:highlight w:val="cyan"/>
          <w:u w:val="single"/>
        </w:rPr>
        <w:t>partnerships</w:t>
      </w:r>
      <w:r w:rsidRPr="009A18BA">
        <w:rPr>
          <w:u w:val="single"/>
        </w:rPr>
        <w:t xml:space="preserve"> </w:t>
      </w:r>
      <w:r w:rsidRPr="00E1534B">
        <w:rPr>
          <w:highlight w:val="cyan"/>
          <w:u w:val="single"/>
        </w:rPr>
        <w:t>are</w:t>
      </w:r>
      <w:r w:rsidRPr="009A18BA">
        <w:rPr>
          <w:u w:val="single"/>
        </w:rPr>
        <w:t xml:space="preserve"> </w:t>
      </w:r>
      <w:r w:rsidRPr="00E1534B">
        <w:rPr>
          <w:highlight w:val="cyan"/>
          <w:u w:val="single"/>
        </w:rPr>
        <w:t>crucial</w:t>
      </w:r>
      <w:r w:rsidRPr="009A18BA">
        <w:rPr>
          <w:u w:val="single"/>
        </w:rPr>
        <w:t>, especially in the ‘High North,’ which is our frontline for arctic maritime homeland defense.”</w:t>
      </w:r>
    </w:p>
    <w:p w14:paraId="0B04672B" w14:textId="77777777" w:rsidR="006374B1" w:rsidRDefault="006374B1" w:rsidP="0069192F">
      <w:pPr>
        <w:rPr>
          <w:rStyle w:val="AAAUNDERLINEKEYBOARD"/>
        </w:rPr>
      </w:pPr>
    </w:p>
    <w:p w14:paraId="7583A0AE" w14:textId="60870636" w:rsidR="006374B1" w:rsidRDefault="00183B5A" w:rsidP="00C812A3">
      <w:pPr>
        <w:pStyle w:val="Heading3"/>
      </w:pPr>
      <w:bookmarkStart w:id="1" w:name="_Hlk203041031"/>
      <w:r>
        <w:lastRenderedPageBreak/>
        <w:t>1NC---Navy Fails</w:t>
      </w:r>
    </w:p>
    <w:p w14:paraId="6F1E766B" w14:textId="245E7CFB" w:rsidR="00220FC8" w:rsidRPr="00242456" w:rsidRDefault="00220FC8" w:rsidP="00220FC8">
      <w:pPr>
        <w:pStyle w:val="Heading4"/>
      </w:pPr>
      <w:r>
        <w:t xml:space="preserve">The Navy </w:t>
      </w:r>
      <w:r w:rsidR="00767BC8">
        <w:t>is washed</w:t>
      </w:r>
      <w:r w:rsidR="00242456">
        <w:t xml:space="preserve"> </w:t>
      </w:r>
      <w:r w:rsidR="00767BC8">
        <w:t>–</w:t>
      </w:r>
      <w:r w:rsidR="00242456">
        <w:t xml:space="preserve"> </w:t>
      </w:r>
      <w:r w:rsidR="00767BC8">
        <w:t>poor performance for a list of reasons</w:t>
      </w:r>
    </w:p>
    <w:p w14:paraId="18FE5A1B" w14:textId="777D6623" w:rsidR="00C812A3" w:rsidRPr="00220FC8" w:rsidRDefault="00220FC8" w:rsidP="00C812A3">
      <w:pPr>
        <w:rPr>
          <w:b/>
          <w:bCs/>
        </w:rPr>
      </w:pPr>
      <w:r>
        <w:t xml:space="preserve">Shelby </w:t>
      </w:r>
      <w:r>
        <w:rPr>
          <w:rStyle w:val="Style13ptBold"/>
        </w:rPr>
        <w:t>Oakley</w:t>
      </w:r>
      <w:r w:rsidRPr="002F62B8">
        <w:rPr>
          <w:rStyle w:val="Style13ptBold"/>
        </w:rPr>
        <w:t xml:space="preserve"> </w:t>
      </w:r>
      <w:r>
        <w:rPr>
          <w:rStyle w:val="Style13ptBold"/>
        </w:rPr>
        <w:t>25</w:t>
      </w:r>
      <w:r>
        <w:t>, Director of the US Government Accountability Office</w:t>
      </w:r>
      <w:r w:rsidRPr="00220FC8">
        <w:t xml:space="preserve">, </w:t>
      </w:r>
      <w:r>
        <w:t>4</w:t>
      </w:r>
      <w:r w:rsidRPr="00220FC8">
        <w:t>/</w:t>
      </w:r>
      <w:r>
        <w:t>8</w:t>
      </w:r>
      <w:r w:rsidRPr="00220FC8">
        <w:t>/</w:t>
      </w:r>
      <w:r>
        <w:t>25</w:t>
      </w:r>
      <w:r w:rsidRPr="00220FC8">
        <w:t xml:space="preserve">, “U.S. Navy Shipbuilding Is Consistently Over Budget and Delayed Despite Billions Invested in Industry,” https://www.gao.gov/blog/u.s.-navy-shipbuilding-consistently-over-budget-and-delayed-despite-billions-invested-industry, Troh </w:t>
      </w:r>
    </w:p>
    <w:p w14:paraId="210DB7C7" w14:textId="77777777" w:rsidR="006374B1" w:rsidRPr="00F464AD" w:rsidRDefault="006374B1" w:rsidP="00C812A3">
      <w:pPr>
        <w:rPr>
          <w:sz w:val="16"/>
        </w:rPr>
      </w:pPr>
      <w:r w:rsidRPr="00E1534B">
        <w:rPr>
          <w:rStyle w:val="AAAUNDERLINEKEYBOARD"/>
          <w:highlight w:val="cyan"/>
        </w:rPr>
        <w:t xml:space="preserve">Despite nearly </w:t>
      </w:r>
      <w:r w:rsidRPr="00E1534B">
        <w:rPr>
          <w:rStyle w:val="Emphasis"/>
          <w:highlight w:val="cyan"/>
        </w:rPr>
        <w:t>doubling</w:t>
      </w:r>
      <w:r w:rsidRPr="00E1534B">
        <w:rPr>
          <w:rStyle w:val="AAAUNDERLINEKEYBOARD"/>
          <w:highlight w:val="cyan"/>
        </w:rPr>
        <w:t xml:space="preserve"> its shipbuilding budget over the last 2 decades, the U.S. Navy hasn’t increased its number of ships</w:t>
      </w:r>
      <w:r w:rsidRPr="00F464AD">
        <w:rPr>
          <w:sz w:val="16"/>
        </w:rPr>
        <w:t>. The Navy and Department of Defense work with private companies to build ships and have invested billions of dollars to support the shipbuilding industrial base. But even with this investment, the industry has not been able to meet the Navy’s goals—jeopardizing the Navy’s ability to protect the U.S. from growing maritime threats and competition.</w:t>
      </w:r>
    </w:p>
    <w:p w14:paraId="15B1497A" w14:textId="77777777" w:rsidR="006374B1" w:rsidRPr="00F464AD" w:rsidRDefault="006374B1" w:rsidP="00C812A3">
      <w:pPr>
        <w:rPr>
          <w:sz w:val="16"/>
        </w:rPr>
      </w:pPr>
      <w:r w:rsidRPr="00F464AD">
        <w:rPr>
          <w:sz w:val="16"/>
        </w:rPr>
        <w:t>Why are shipbuilders not keeping up with the Navy’s goals?</w:t>
      </w:r>
    </w:p>
    <w:p w14:paraId="4D5C9C38" w14:textId="77777777" w:rsidR="006374B1" w:rsidRPr="006374B1" w:rsidRDefault="006374B1" w:rsidP="00C812A3">
      <w:pPr>
        <w:rPr>
          <w:rStyle w:val="AAAUNDERLINEKEYBOARD"/>
        </w:rPr>
      </w:pPr>
      <w:r w:rsidRPr="00F464AD">
        <w:rPr>
          <w:sz w:val="16"/>
        </w:rPr>
        <w:t xml:space="preserve">Private companies play a key role in building and repairing Navy ships. But for decades, these companies haven’t met the Navy’s goals for increasing the size of its fleet. This contributes to the Navy’s shipbuilding programs being consistently over budget and behind schedule. </w:t>
      </w:r>
      <w:r w:rsidRPr="00E1534B">
        <w:rPr>
          <w:rStyle w:val="AAAUNDERLINEKEYBOARD"/>
          <w:highlight w:val="cyan"/>
        </w:rPr>
        <w:t xml:space="preserve">Estimated delays for some ships are as much as </w:t>
      </w:r>
      <w:r w:rsidRPr="00E1534B">
        <w:rPr>
          <w:rStyle w:val="Emphasis"/>
          <w:highlight w:val="cyan"/>
        </w:rPr>
        <w:t>3 years.</w:t>
      </w:r>
    </w:p>
    <w:p w14:paraId="74E1F472" w14:textId="77777777" w:rsidR="006374B1" w:rsidRPr="00F464AD" w:rsidRDefault="006374B1" w:rsidP="00C812A3">
      <w:pPr>
        <w:rPr>
          <w:sz w:val="16"/>
        </w:rPr>
      </w:pPr>
      <w:r w:rsidRPr="00F464AD">
        <w:rPr>
          <w:sz w:val="16"/>
        </w:rPr>
        <w:t>Navy Shipbuilding Delays in Months for Ships Under Construction, as of September 2024</w:t>
      </w:r>
    </w:p>
    <w:p w14:paraId="0CD9C9E0" w14:textId="57960DFC" w:rsidR="006374B1" w:rsidRPr="00F464AD" w:rsidRDefault="006374B1" w:rsidP="00C812A3">
      <w:pPr>
        <w:rPr>
          <w:sz w:val="16"/>
        </w:rPr>
      </w:pPr>
      <w:r w:rsidRPr="00F464AD">
        <w:rPr>
          <w:sz w:val="16"/>
        </w:rPr>
        <w:t>In our</w:t>
      </w:r>
      <w:r w:rsidR="00C812A3" w:rsidRPr="00F464AD">
        <w:rPr>
          <w:sz w:val="16"/>
        </w:rPr>
        <w:t xml:space="preserve"> </w:t>
      </w:r>
      <w:r w:rsidRPr="00F464AD">
        <w:rPr>
          <w:sz w:val="16"/>
        </w:rPr>
        <w:t>February report, we found that shipbuilders face two key challenges in meeting the Navy’s goals:</w:t>
      </w:r>
    </w:p>
    <w:p w14:paraId="1A22522C" w14:textId="04C1B8E5" w:rsidR="006374B1" w:rsidRPr="00F464AD" w:rsidRDefault="006374B1" w:rsidP="00C812A3">
      <w:pPr>
        <w:rPr>
          <w:sz w:val="16"/>
        </w:rPr>
      </w:pPr>
      <w:r w:rsidRPr="00E1534B">
        <w:rPr>
          <w:rStyle w:val="AAAUNDERLINEKEYBOARD"/>
          <w:highlight w:val="cyan"/>
        </w:rPr>
        <w:t>First</w:t>
      </w:r>
      <w:r w:rsidRPr="00F464AD">
        <w:rPr>
          <w:sz w:val="16"/>
        </w:rPr>
        <w:t xml:space="preserve">, some </w:t>
      </w:r>
      <w:r w:rsidRPr="00E1534B">
        <w:rPr>
          <w:rStyle w:val="AAAUNDERLINEKEYBOARD"/>
          <w:highlight w:val="cyan"/>
        </w:rPr>
        <w:t xml:space="preserve">shipyards lack the physical </w:t>
      </w:r>
      <w:r w:rsidRPr="00E1534B">
        <w:rPr>
          <w:rStyle w:val="Emphasis"/>
          <w:highlight w:val="cyan"/>
        </w:rPr>
        <w:t>space</w:t>
      </w:r>
      <w:r w:rsidRPr="00E1534B">
        <w:rPr>
          <w:rStyle w:val="AAAUNDERLINEKEYBOARD"/>
          <w:highlight w:val="cyan"/>
        </w:rPr>
        <w:t xml:space="preserve"> needed to complete the volume of work the Navy wants in the time it wants. </w:t>
      </w:r>
      <w:r w:rsidRPr="006374B1">
        <w:rPr>
          <w:rStyle w:val="AAAUNDERLINEKEYBOARD"/>
        </w:rPr>
        <w:t xml:space="preserve">Some </w:t>
      </w:r>
      <w:r w:rsidRPr="00E1534B">
        <w:rPr>
          <w:rStyle w:val="AAAUNDERLINEKEYBOARD"/>
          <w:highlight w:val="cyan"/>
        </w:rPr>
        <w:t xml:space="preserve">shipyards </w:t>
      </w:r>
      <w:r w:rsidRPr="006374B1">
        <w:rPr>
          <w:rStyle w:val="AAAUNDERLINEKEYBOARD"/>
        </w:rPr>
        <w:t xml:space="preserve">also </w:t>
      </w:r>
      <w:r w:rsidRPr="00E1534B">
        <w:rPr>
          <w:rStyle w:val="AAAUNDERLINEKEYBOARD"/>
          <w:highlight w:val="cyan"/>
        </w:rPr>
        <w:t xml:space="preserve">have </w:t>
      </w:r>
      <w:r w:rsidRPr="00E1534B">
        <w:rPr>
          <w:rStyle w:val="Emphasis"/>
          <w:highlight w:val="cyan"/>
        </w:rPr>
        <w:t>aging infrastructure</w:t>
      </w:r>
      <w:r w:rsidRPr="00E1534B">
        <w:rPr>
          <w:rStyle w:val="AAAUNDERLINEKEYBOARD"/>
          <w:highlight w:val="cyan"/>
        </w:rPr>
        <w:t xml:space="preserve"> that can delay efforts.</w:t>
      </w:r>
      <w:r w:rsidR="00C812A3" w:rsidRPr="00220FC8">
        <w:rPr>
          <w:rStyle w:val="AAAUNDERLINEKEYBOARD"/>
        </w:rPr>
        <w:t xml:space="preserve">  </w:t>
      </w:r>
    </w:p>
    <w:p w14:paraId="31B71383" w14:textId="77777777" w:rsidR="006374B1" w:rsidRPr="00F464AD" w:rsidRDefault="006374B1" w:rsidP="00C812A3">
      <w:pPr>
        <w:rPr>
          <w:sz w:val="16"/>
        </w:rPr>
      </w:pPr>
      <w:r w:rsidRPr="00E1534B">
        <w:rPr>
          <w:rStyle w:val="AAAUNDERLINEKEYBOARD"/>
          <w:highlight w:val="cyan"/>
        </w:rPr>
        <w:t>Second</w:t>
      </w:r>
      <w:r w:rsidRPr="00F464AD">
        <w:rPr>
          <w:sz w:val="16"/>
        </w:rPr>
        <w:t xml:space="preserve">, </w:t>
      </w:r>
      <w:r w:rsidRPr="00E1534B">
        <w:rPr>
          <w:rStyle w:val="AAAUNDERLINEKEYBOARD"/>
          <w:highlight w:val="cyan"/>
        </w:rPr>
        <w:t xml:space="preserve">shipbuilders don’t have enough </w:t>
      </w:r>
      <w:r w:rsidRPr="00E1534B">
        <w:rPr>
          <w:rStyle w:val="Emphasis"/>
          <w:highlight w:val="cyan"/>
        </w:rPr>
        <w:t>workers</w:t>
      </w:r>
      <w:r w:rsidRPr="00E1534B">
        <w:rPr>
          <w:rStyle w:val="AAAUNDERLINEKEYBOARD"/>
          <w:highlight w:val="cyan"/>
        </w:rPr>
        <w:t xml:space="preserve"> to meet the Navy’s demands</w:t>
      </w:r>
      <w:r w:rsidRPr="00E1534B">
        <w:rPr>
          <w:sz w:val="16"/>
          <w:highlight w:val="cyan"/>
        </w:rPr>
        <w:t>.</w:t>
      </w:r>
      <w:r w:rsidRPr="00F464AD">
        <w:rPr>
          <w:sz w:val="16"/>
        </w:rPr>
        <w:t xml:space="preserve"> These companies struggle to recruit and retain staff, especially those with the skills needed to do the work.</w:t>
      </w:r>
    </w:p>
    <w:p w14:paraId="577464E7" w14:textId="77777777" w:rsidR="006374B1" w:rsidRPr="00F464AD" w:rsidRDefault="006374B1" w:rsidP="00C812A3">
      <w:pPr>
        <w:rPr>
          <w:sz w:val="16"/>
        </w:rPr>
      </w:pPr>
      <w:r w:rsidRPr="00F464AD">
        <w:rPr>
          <w:sz w:val="16"/>
        </w:rPr>
        <w:t>The Navy is aware of these challenges, but it consistently plans to build more ships for the fleet than the private shipbuilders have been able to achieve. The Navy isn’t considering shipbuilders’ capacity in its plans for growing and maintaining its fleet.</w:t>
      </w:r>
    </w:p>
    <w:p w14:paraId="274FC35E" w14:textId="77777777" w:rsidR="006374B1" w:rsidRPr="00F464AD" w:rsidRDefault="006374B1" w:rsidP="00C812A3">
      <w:pPr>
        <w:rPr>
          <w:sz w:val="16"/>
        </w:rPr>
      </w:pPr>
      <w:r w:rsidRPr="00F464AD">
        <w:rPr>
          <w:sz w:val="16"/>
        </w:rPr>
        <w:t>The Navy and the Department of Defense are taking steps to help private companies with shipbuilding. For example, they’ve invested billions to help increase shipbuilding capacity, such as helping with infrastructure improvements at shipyards and workforce development.</w:t>
      </w:r>
    </w:p>
    <w:p w14:paraId="2DD96E71" w14:textId="0EEC3266" w:rsidR="006374B1" w:rsidRPr="00F464AD" w:rsidRDefault="006374B1" w:rsidP="00C812A3">
      <w:pPr>
        <w:rPr>
          <w:sz w:val="16"/>
        </w:rPr>
      </w:pPr>
      <w:r w:rsidRPr="00F464AD">
        <w:rPr>
          <w:sz w:val="16"/>
        </w:rPr>
        <w:t>DOD Investments and Budget Requests for the Shipbuilding Industrial Base, FY 2014-2028</w:t>
      </w:r>
    </w:p>
    <w:p w14:paraId="3421076D" w14:textId="5EA4C00B" w:rsidR="006374B1" w:rsidRPr="00F464AD" w:rsidRDefault="006374B1" w:rsidP="006374B1">
      <w:pPr>
        <w:rPr>
          <w:sz w:val="16"/>
        </w:rPr>
      </w:pPr>
      <w:r w:rsidRPr="00F464AD">
        <w:rPr>
          <w:sz w:val="16"/>
        </w:rPr>
        <w:t>But when we looked closer at these efforts,</w:t>
      </w:r>
      <w:r w:rsidR="00C812A3" w:rsidRPr="00F464AD">
        <w:rPr>
          <w:sz w:val="16"/>
        </w:rPr>
        <w:t xml:space="preserve"> </w:t>
      </w:r>
      <w:r w:rsidRPr="00F464AD">
        <w:rPr>
          <w:sz w:val="16"/>
        </w:rPr>
        <w:t>we found</w:t>
      </w:r>
      <w:r w:rsidR="00C812A3" w:rsidRPr="00F464AD">
        <w:rPr>
          <w:sz w:val="16"/>
        </w:rPr>
        <w:t xml:space="preserve"> </w:t>
      </w:r>
      <w:r w:rsidRPr="00F464AD">
        <w:rPr>
          <w:sz w:val="16"/>
        </w:rPr>
        <w:t xml:space="preserve">that the Navy hasn’t fully assessed whether its investments are working as intended, yet it continues to expect that the shipbuilders will achieve different results. Without this assessment, </w:t>
      </w:r>
      <w:r w:rsidRPr="00E1534B">
        <w:rPr>
          <w:rStyle w:val="AAAUNDERLINEKEYBOARD"/>
          <w:highlight w:val="cyan"/>
        </w:rPr>
        <w:t xml:space="preserve">the Navy is </w:t>
      </w:r>
      <w:r w:rsidRPr="00E1534B">
        <w:rPr>
          <w:rStyle w:val="Emphasis"/>
          <w:highlight w:val="cyan"/>
        </w:rPr>
        <w:t>poorly</w:t>
      </w:r>
      <w:r w:rsidRPr="00E1534B">
        <w:rPr>
          <w:rStyle w:val="AAAUNDERLINEKEYBOARD"/>
          <w:highlight w:val="cyan"/>
        </w:rPr>
        <w:t xml:space="preserve"> positioned to address shipbuilding challenges</w:t>
      </w:r>
      <w:r w:rsidRPr="00F464AD">
        <w:rPr>
          <w:sz w:val="16"/>
        </w:rPr>
        <w:t xml:space="preserve"> that are affecting its mission.</w:t>
      </w:r>
    </w:p>
    <w:bookmarkEnd w:id="1"/>
    <w:p w14:paraId="7A9D8456" w14:textId="77777777" w:rsidR="00CA115F" w:rsidRDefault="00CA115F" w:rsidP="006374B1"/>
    <w:p w14:paraId="41BE4E7D" w14:textId="0C023E17" w:rsidR="00CA115F" w:rsidRPr="006374B1" w:rsidRDefault="00183B5A" w:rsidP="00CA115F">
      <w:pPr>
        <w:pStyle w:val="Heading3"/>
      </w:pPr>
      <w:r>
        <w:lastRenderedPageBreak/>
        <w:t>1NC---No Inherency---OBBB</w:t>
      </w:r>
    </w:p>
    <w:p w14:paraId="7F97DFDB" w14:textId="1721E592" w:rsidR="00CA115F" w:rsidRPr="00A56DDD" w:rsidRDefault="00183B5A" w:rsidP="00CA115F">
      <w:pPr>
        <w:pStyle w:val="Heading4"/>
      </w:pPr>
      <w:r>
        <w:t>Takes out case</w:t>
      </w:r>
      <w:r w:rsidR="00CA115F">
        <w:t xml:space="preserve"> --- BBB is providing massive funding towards </w:t>
      </w:r>
      <w:r w:rsidR="00CA115F" w:rsidRPr="00CA115F">
        <w:rPr>
          <w:color w:val="000000" w:themeColor="text1"/>
        </w:rPr>
        <w:t>Icebreakers</w:t>
      </w:r>
    </w:p>
    <w:p w14:paraId="0073C9D3" w14:textId="77777777" w:rsidR="00CA115F" w:rsidRDefault="00CA115F" w:rsidP="00CA115F">
      <w:r>
        <w:t xml:space="preserve">United States </w:t>
      </w:r>
      <w:r>
        <w:rPr>
          <w:rStyle w:val="Style13ptBold"/>
        </w:rPr>
        <w:t>Congress</w:t>
      </w:r>
      <w:r w:rsidRPr="002F62B8">
        <w:rPr>
          <w:rStyle w:val="Style13ptBold"/>
        </w:rPr>
        <w:t xml:space="preserve"> </w:t>
      </w:r>
      <w:r>
        <w:rPr>
          <w:rStyle w:val="Style13ptBold"/>
        </w:rPr>
        <w:t>25</w:t>
      </w:r>
      <w:r>
        <w:t xml:space="preserve">, 7/1/25, “One Big Beautiful Bill Act,” </w:t>
      </w:r>
      <w:r w:rsidRPr="00EC2A7A">
        <w:t>https://www.congress.gov/bill/119th-congress/house-bill/1/text</w:t>
      </w:r>
      <w:r>
        <w:t xml:space="preserve">, Troh </w:t>
      </w:r>
    </w:p>
    <w:p w14:paraId="75126177" w14:textId="77777777" w:rsidR="00CA115F" w:rsidRPr="00F464AD" w:rsidRDefault="00CA115F" w:rsidP="00CA115F">
      <w:pPr>
        <w:rPr>
          <w:sz w:val="16"/>
        </w:rPr>
      </w:pPr>
      <w:r w:rsidRPr="00F464AD">
        <w:rPr>
          <w:sz w:val="16"/>
        </w:rPr>
        <w:t>``Subchapter V--Coast Guard Mission Readiness</w:t>
      </w:r>
    </w:p>
    <w:p w14:paraId="5D320CD0" w14:textId="77777777" w:rsidR="00CA115F" w:rsidRPr="00F464AD" w:rsidRDefault="00CA115F" w:rsidP="00CA115F">
      <w:pPr>
        <w:rPr>
          <w:sz w:val="16"/>
        </w:rPr>
      </w:pPr>
      <w:r w:rsidRPr="00F464AD">
        <w:rPr>
          <w:sz w:val="16"/>
        </w:rPr>
        <w:t>``Sec. 1181. Special appropriations</w:t>
      </w:r>
    </w:p>
    <w:p w14:paraId="6422733C" w14:textId="77777777" w:rsidR="00CA115F" w:rsidRPr="00E1534B" w:rsidRDefault="00CA115F" w:rsidP="00CA115F">
      <w:pPr>
        <w:rPr>
          <w:rStyle w:val="AAAUNDERLINEKEYBOARD"/>
          <w:highlight w:val="cyan"/>
        </w:rPr>
      </w:pPr>
      <w:r w:rsidRPr="00F464AD">
        <w:rPr>
          <w:sz w:val="16"/>
        </w:rPr>
        <w:t xml:space="preserve">``In addition to amounts otherwise available, </w:t>
      </w:r>
      <w:r w:rsidRPr="00E1534B">
        <w:rPr>
          <w:rStyle w:val="AAAUNDERLINEKEYBOARD"/>
          <w:highlight w:val="cyan"/>
        </w:rPr>
        <w:t xml:space="preserve">there is appropriated </w:t>
      </w:r>
    </w:p>
    <w:p w14:paraId="18AB9F50" w14:textId="77777777" w:rsidR="00CA115F" w:rsidRPr="00E1534B" w:rsidRDefault="00CA115F" w:rsidP="00CA115F">
      <w:pPr>
        <w:rPr>
          <w:rStyle w:val="AAAUNDERLINEKEYBOARD"/>
          <w:highlight w:val="cyan"/>
        </w:rPr>
      </w:pPr>
      <w:r w:rsidRPr="00E1534B">
        <w:rPr>
          <w:rStyle w:val="AAAUNDERLINEKEYBOARD"/>
          <w:highlight w:val="cyan"/>
        </w:rPr>
        <w:t xml:space="preserve">to the Coast Guard for fiscal year 2025, out of any money in the </w:t>
      </w:r>
    </w:p>
    <w:p w14:paraId="0B0B83BA" w14:textId="77777777" w:rsidR="00CA115F" w:rsidRPr="00E1534B" w:rsidRDefault="00CA115F" w:rsidP="00CA115F">
      <w:pPr>
        <w:rPr>
          <w:rStyle w:val="AAAUNDERLINEKEYBOARD"/>
          <w:highlight w:val="cyan"/>
        </w:rPr>
      </w:pPr>
      <w:r w:rsidRPr="00E1534B">
        <w:rPr>
          <w:rStyle w:val="AAAUNDERLINEKEYBOARD"/>
          <w:highlight w:val="cyan"/>
        </w:rPr>
        <w:t>Treasury not otherwise appropriated</w:t>
      </w:r>
      <w:r w:rsidRPr="00E1534B">
        <w:rPr>
          <w:rStyle w:val="Emphasis"/>
          <w:highlight w:val="cyan"/>
        </w:rPr>
        <w:t>, $24,593,500,000,</w:t>
      </w:r>
      <w:r w:rsidRPr="00E1534B">
        <w:rPr>
          <w:rStyle w:val="AAAUNDERLINEKEYBOARD"/>
          <w:highlight w:val="cyan"/>
        </w:rPr>
        <w:t xml:space="preserve"> to remain </w:t>
      </w:r>
    </w:p>
    <w:p w14:paraId="53C92ADF" w14:textId="77777777" w:rsidR="00CA115F" w:rsidRPr="00F464AD" w:rsidRDefault="00CA115F" w:rsidP="00CA115F">
      <w:pPr>
        <w:rPr>
          <w:sz w:val="16"/>
        </w:rPr>
      </w:pPr>
      <w:r w:rsidRPr="00E1534B">
        <w:rPr>
          <w:rStyle w:val="AAAUNDERLINEKEYBOARD"/>
          <w:highlight w:val="cyan"/>
        </w:rPr>
        <w:t>available until September 30, 2029</w:t>
      </w:r>
      <w:r w:rsidRPr="00E1534B">
        <w:rPr>
          <w:sz w:val="16"/>
          <w:highlight w:val="cyan"/>
        </w:rPr>
        <w:t>,</w:t>
      </w:r>
      <w:r w:rsidRPr="00F464AD">
        <w:rPr>
          <w:sz w:val="16"/>
        </w:rPr>
        <w:t xml:space="preserve"> notwithstanding paragraphs (1) and </w:t>
      </w:r>
    </w:p>
    <w:p w14:paraId="677E7E9B" w14:textId="77777777" w:rsidR="00CA115F" w:rsidRPr="00E1534B" w:rsidRDefault="00CA115F" w:rsidP="00CA115F">
      <w:pPr>
        <w:rPr>
          <w:rStyle w:val="AAAUNDERLINEKEYBOARD"/>
          <w:highlight w:val="cyan"/>
        </w:rPr>
      </w:pPr>
      <w:r w:rsidRPr="00F464AD">
        <w:rPr>
          <w:sz w:val="16"/>
        </w:rPr>
        <w:t xml:space="preserve">(2) of section 1105(a) and sections 1131, 1132, 1133, and 1156, </w:t>
      </w:r>
      <w:r w:rsidRPr="00E1534B">
        <w:rPr>
          <w:rStyle w:val="AAAUNDERLINEKEYBOARD"/>
          <w:highlight w:val="cyan"/>
        </w:rPr>
        <w:t xml:space="preserve">to use </w:t>
      </w:r>
    </w:p>
    <w:p w14:paraId="7ACBF917" w14:textId="77777777" w:rsidR="00CA115F" w:rsidRPr="00E1534B" w:rsidRDefault="00CA115F" w:rsidP="00CA115F">
      <w:pPr>
        <w:rPr>
          <w:rStyle w:val="AAAUNDERLINEKEYBOARD"/>
          <w:highlight w:val="cyan"/>
        </w:rPr>
      </w:pPr>
      <w:r w:rsidRPr="00E1534B">
        <w:rPr>
          <w:rStyle w:val="AAAUNDERLINEKEYBOARD"/>
          <w:highlight w:val="cyan"/>
        </w:rPr>
        <w:t xml:space="preserve">expedited processes to procure or acquire new operational assets and </w:t>
      </w:r>
    </w:p>
    <w:p w14:paraId="7E1FE010" w14:textId="77777777" w:rsidR="00CA115F" w:rsidRPr="00EC2A7A" w:rsidRDefault="00CA115F" w:rsidP="00CA115F">
      <w:pPr>
        <w:rPr>
          <w:rStyle w:val="AAAUNDERLINEKEYBOARD"/>
        </w:rPr>
      </w:pPr>
      <w:r w:rsidRPr="00E1534B">
        <w:rPr>
          <w:rStyle w:val="AAAUNDERLINEKEYBOARD"/>
          <w:highlight w:val="cyan"/>
        </w:rPr>
        <w:t>systems,</w:t>
      </w:r>
      <w:r w:rsidRPr="00EC2A7A">
        <w:rPr>
          <w:rStyle w:val="AAAUNDERLINEKEYBOARD"/>
        </w:rPr>
        <w:t xml:space="preserve"> to maintain existing assets and systems, to design, construct, </w:t>
      </w:r>
    </w:p>
    <w:p w14:paraId="27E3B7A1" w14:textId="77777777" w:rsidR="00CA115F" w:rsidRPr="00EC2A7A" w:rsidRDefault="00CA115F" w:rsidP="00CA115F">
      <w:pPr>
        <w:rPr>
          <w:rStyle w:val="AAAUNDERLINEKEYBOARD"/>
        </w:rPr>
      </w:pPr>
      <w:r w:rsidRPr="00EC2A7A">
        <w:rPr>
          <w:rStyle w:val="AAAUNDERLINEKEYBOARD"/>
        </w:rPr>
        <w:t xml:space="preserve">plan, engineer, and improve necessary shore infrastructure, and to </w:t>
      </w:r>
    </w:p>
    <w:p w14:paraId="66087207" w14:textId="77777777" w:rsidR="00CA115F" w:rsidRPr="00EC2A7A" w:rsidRDefault="00CA115F" w:rsidP="00CA115F">
      <w:pPr>
        <w:rPr>
          <w:rStyle w:val="AAAUNDERLINEKEYBOARD"/>
        </w:rPr>
      </w:pPr>
      <w:r w:rsidRPr="00EC2A7A">
        <w:rPr>
          <w:rStyle w:val="AAAUNDERLINEKEYBOARD"/>
        </w:rPr>
        <w:t xml:space="preserve">enhance operational resilience for monitoring, search and rescue, </w:t>
      </w:r>
    </w:p>
    <w:p w14:paraId="6D0B6EE0" w14:textId="77777777" w:rsidR="00CA115F" w:rsidRPr="00EC2A7A" w:rsidRDefault="00CA115F" w:rsidP="00CA115F">
      <w:pPr>
        <w:rPr>
          <w:rStyle w:val="AAAUNDERLINEKEYBOARD"/>
        </w:rPr>
      </w:pPr>
      <w:r w:rsidRPr="00EC2A7A">
        <w:rPr>
          <w:rStyle w:val="AAAUNDERLINEKEYBOARD"/>
        </w:rPr>
        <w:t xml:space="preserve">interdiction, hardening of maritime approaches, and navigational </w:t>
      </w:r>
    </w:p>
    <w:p w14:paraId="6AA97CA3" w14:textId="77777777" w:rsidR="00CA115F" w:rsidRPr="00EC2A7A" w:rsidRDefault="00CA115F" w:rsidP="00CA115F">
      <w:pPr>
        <w:rPr>
          <w:rStyle w:val="AAAUNDERLINEKEYBOARD"/>
        </w:rPr>
      </w:pPr>
      <w:r w:rsidRPr="00EC2A7A">
        <w:rPr>
          <w:rStyle w:val="AAAUNDERLINEKEYBOARD"/>
        </w:rPr>
        <w:t xml:space="preserve">safety, </w:t>
      </w:r>
      <w:r w:rsidRPr="00E1534B">
        <w:rPr>
          <w:rStyle w:val="AAAUNDERLINEKEYBOARD"/>
          <w:highlight w:val="cyan"/>
        </w:rPr>
        <w:t>of which</w:t>
      </w:r>
      <w:r w:rsidRPr="00E1534B">
        <w:rPr>
          <w:sz w:val="16"/>
          <w:highlight w:val="cyan"/>
        </w:rPr>
        <w:t>--</w:t>
      </w:r>
    </w:p>
    <w:p w14:paraId="031F5D66" w14:textId="77777777" w:rsidR="00CA115F" w:rsidRPr="00EC2A7A" w:rsidRDefault="00CA115F" w:rsidP="00CA115F">
      <w:pPr>
        <w:rPr>
          <w:rStyle w:val="AAAUNDERLINEKEYBOARD"/>
        </w:rPr>
      </w:pPr>
      <w:r w:rsidRPr="00EC2A7A">
        <w:rPr>
          <w:rStyle w:val="AAAUNDERLINEKEYBOARD"/>
        </w:rPr>
        <w:t xml:space="preserve">``(1) $1,142,500,000 is provided for procurement and </w:t>
      </w:r>
    </w:p>
    <w:p w14:paraId="654EBFE9" w14:textId="77777777" w:rsidR="00CA115F" w:rsidRPr="00F464AD" w:rsidRDefault="00CA115F" w:rsidP="00CA115F">
      <w:pPr>
        <w:rPr>
          <w:sz w:val="16"/>
        </w:rPr>
      </w:pPr>
      <w:r w:rsidRPr="00EC2A7A">
        <w:rPr>
          <w:rStyle w:val="AAAUNDERLINEKEYBOARD"/>
        </w:rPr>
        <w:t>acquisition of fixed-wing aircraft</w:t>
      </w:r>
      <w:r w:rsidRPr="00F464AD">
        <w:rPr>
          <w:sz w:val="16"/>
        </w:rPr>
        <w:t xml:space="preserve">, equipment related to such </w:t>
      </w:r>
    </w:p>
    <w:p w14:paraId="19252DC8" w14:textId="77777777" w:rsidR="00CA115F" w:rsidRPr="00F464AD" w:rsidRDefault="00CA115F" w:rsidP="00CA115F">
      <w:pPr>
        <w:rPr>
          <w:sz w:val="16"/>
        </w:rPr>
      </w:pPr>
      <w:r w:rsidRPr="00F464AD">
        <w:rPr>
          <w:sz w:val="16"/>
        </w:rPr>
        <w:t xml:space="preserve">aircraft and training simulators and program management for </w:t>
      </w:r>
    </w:p>
    <w:p w14:paraId="425A1DDC" w14:textId="77777777" w:rsidR="00CA115F" w:rsidRPr="00F464AD" w:rsidRDefault="00CA115F" w:rsidP="00CA115F">
      <w:pPr>
        <w:rPr>
          <w:sz w:val="16"/>
        </w:rPr>
      </w:pPr>
      <w:r w:rsidRPr="00F464AD">
        <w:rPr>
          <w:sz w:val="16"/>
        </w:rPr>
        <w:t>such aircraft, to provide for security of the maritime border;</w:t>
      </w:r>
    </w:p>
    <w:p w14:paraId="16385059" w14:textId="77777777" w:rsidR="00CA115F" w:rsidRPr="00EC2A7A" w:rsidRDefault="00CA115F" w:rsidP="00CA115F">
      <w:pPr>
        <w:rPr>
          <w:rStyle w:val="AAAUNDERLINEKEYBOARD"/>
        </w:rPr>
      </w:pPr>
      <w:r w:rsidRPr="00EC2A7A">
        <w:rPr>
          <w:rStyle w:val="AAAUNDERLINEKEYBOARD"/>
        </w:rPr>
        <w:t xml:space="preserve">``(2) $2,283,000,000 is provided for procurement and </w:t>
      </w:r>
    </w:p>
    <w:p w14:paraId="096F2E7E" w14:textId="77777777" w:rsidR="00CA115F" w:rsidRPr="00F464AD" w:rsidRDefault="00CA115F" w:rsidP="00CA115F">
      <w:pPr>
        <w:rPr>
          <w:sz w:val="16"/>
        </w:rPr>
      </w:pPr>
      <w:r w:rsidRPr="00EC2A7A">
        <w:rPr>
          <w:rStyle w:val="AAAUNDERLINEKEYBOARD"/>
        </w:rPr>
        <w:t>acquisition of rotary-wing aircraft</w:t>
      </w:r>
      <w:r w:rsidRPr="00F464AD">
        <w:rPr>
          <w:sz w:val="16"/>
        </w:rPr>
        <w:t xml:space="preserve">, equipment related to such </w:t>
      </w:r>
    </w:p>
    <w:p w14:paraId="0957482E" w14:textId="77777777" w:rsidR="00CA115F" w:rsidRPr="00F464AD" w:rsidRDefault="00CA115F" w:rsidP="00CA115F">
      <w:pPr>
        <w:rPr>
          <w:sz w:val="16"/>
        </w:rPr>
      </w:pPr>
      <w:r w:rsidRPr="00F464AD">
        <w:rPr>
          <w:sz w:val="16"/>
        </w:rPr>
        <w:t xml:space="preserve">aircraft and training simulators and program management for </w:t>
      </w:r>
    </w:p>
    <w:p w14:paraId="7478CD39" w14:textId="77777777" w:rsidR="00CA115F" w:rsidRPr="00F464AD" w:rsidRDefault="00CA115F" w:rsidP="00CA115F">
      <w:pPr>
        <w:rPr>
          <w:sz w:val="16"/>
        </w:rPr>
      </w:pPr>
      <w:r w:rsidRPr="00F464AD">
        <w:rPr>
          <w:sz w:val="16"/>
        </w:rPr>
        <w:t>such aircraft, to provide for security of the maritime border;</w:t>
      </w:r>
    </w:p>
    <w:p w14:paraId="5965EC9B" w14:textId="77777777" w:rsidR="00CA115F" w:rsidRPr="00CA115F" w:rsidRDefault="00CA115F" w:rsidP="00CA115F">
      <w:pPr>
        <w:rPr>
          <w:rStyle w:val="AAAUNDERLINEKEYBOARD"/>
        </w:rPr>
      </w:pPr>
      <w:r w:rsidRPr="00CA115F">
        <w:rPr>
          <w:rStyle w:val="Emphasis"/>
        </w:rPr>
        <w:t>``(3) $266,000,000</w:t>
      </w:r>
      <w:r w:rsidRPr="00CA115F">
        <w:rPr>
          <w:rStyle w:val="AAAUNDERLINEKEYBOARD"/>
        </w:rPr>
        <w:t xml:space="preserve"> is provided for procurement and </w:t>
      </w:r>
    </w:p>
    <w:p w14:paraId="3632DB8A" w14:textId="77777777" w:rsidR="00CA115F" w:rsidRPr="00EC2A7A" w:rsidRDefault="00CA115F" w:rsidP="00CA115F">
      <w:pPr>
        <w:rPr>
          <w:rStyle w:val="AAAUNDERLINEKEYBOARD"/>
        </w:rPr>
      </w:pPr>
      <w:r w:rsidRPr="00CA115F">
        <w:rPr>
          <w:rStyle w:val="AAAUNDERLINEKEYBOARD"/>
        </w:rPr>
        <w:t>acquisition of long-range unmanned aircraft and base stations,</w:t>
      </w:r>
      <w:r w:rsidRPr="00EC2A7A">
        <w:rPr>
          <w:rStyle w:val="AAAUNDERLINEKEYBOARD"/>
        </w:rPr>
        <w:t xml:space="preserve"> </w:t>
      </w:r>
    </w:p>
    <w:p w14:paraId="581CFFD1" w14:textId="77777777" w:rsidR="00CA115F" w:rsidRPr="00F464AD" w:rsidRDefault="00CA115F" w:rsidP="00CA115F">
      <w:pPr>
        <w:rPr>
          <w:sz w:val="16"/>
        </w:rPr>
      </w:pPr>
      <w:r w:rsidRPr="00F464AD">
        <w:rPr>
          <w:sz w:val="16"/>
        </w:rPr>
        <w:t xml:space="preserve">equipment related to such aircraft and base stations, and </w:t>
      </w:r>
    </w:p>
    <w:p w14:paraId="6B8EE817" w14:textId="77777777" w:rsidR="00CA115F" w:rsidRPr="00F464AD" w:rsidRDefault="00CA115F" w:rsidP="00CA115F">
      <w:pPr>
        <w:rPr>
          <w:sz w:val="16"/>
        </w:rPr>
      </w:pPr>
      <w:r w:rsidRPr="00F464AD">
        <w:rPr>
          <w:sz w:val="16"/>
        </w:rPr>
        <w:t xml:space="preserve">program management for such aircraft and base stations, to </w:t>
      </w:r>
    </w:p>
    <w:p w14:paraId="646A9B29" w14:textId="77777777" w:rsidR="00CA115F" w:rsidRPr="00F464AD" w:rsidRDefault="00CA115F" w:rsidP="00CA115F">
      <w:pPr>
        <w:rPr>
          <w:sz w:val="16"/>
        </w:rPr>
      </w:pPr>
      <w:r w:rsidRPr="00F464AD">
        <w:rPr>
          <w:sz w:val="16"/>
        </w:rPr>
        <w:t>provide for security of the maritime border;</w:t>
      </w:r>
    </w:p>
    <w:p w14:paraId="68CF67CE" w14:textId="77777777" w:rsidR="00CA115F" w:rsidRPr="00EC2A7A" w:rsidRDefault="00CA115F" w:rsidP="00CA115F">
      <w:pPr>
        <w:rPr>
          <w:rStyle w:val="AAAUNDERLINEKEYBOARD"/>
        </w:rPr>
      </w:pPr>
      <w:r w:rsidRPr="00EC2A7A">
        <w:rPr>
          <w:rStyle w:val="AAAUNDERLINEKEYBOARD"/>
        </w:rPr>
        <w:t xml:space="preserve">``(4) $4,300,000,000 is provided for procurement of </w:t>
      </w:r>
    </w:p>
    <w:p w14:paraId="77CE49F6" w14:textId="77777777" w:rsidR="00CA115F" w:rsidRPr="00EC2A7A" w:rsidRDefault="00CA115F" w:rsidP="00CA115F">
      <w:pPr>
        <w:rPr>
          <w:rStyle w:val="AAAUNDERLINEKEYBOARD"/>
        </w:rPr>
      </w:pPr>
      <w:r w:rsidRPr="00EC2A7A">
        <w:rPr>
          <w:rStyle w:val="AAAUNDERLINEKEYBOARD"/>
        </w:rPr>
        <w:lastRenderedPageBreak/>
        <w:t xml:space="preserve">Offshore Patrol Cutters, equipment related to such cutters, and </w:t>
      </w:r>
    </w:p>
    <w:p w14:paraId="3FF8536F" w14:textId="77777777" w:rsidR="00CA115F" w:rsidRPr="00F464AD" w:rsidRDefault="00CA115F" w:rsidP="00CA115F">
      <w:pPr>
        <w:rPr>
          <w:sz w:val="16"/>
        </w:rPr>
      </w:pPr>
      <w:r w:rsidRPr="00EC2A7A">
        <w:rPr>
          <w:rStyle w:val="AAAUNDERLINEKEYBOARD"/>
        </w:rPr>
        <w:t>program management for such cutters,</w:t>
      </w:r>
      <w:r w:rsidRPr="00F464AD">
        <w:rPr>
          <w:sz w:val="16"/>
        </w:rPr>
        <w:t xml:space="preserve"> to provide operational </w:t>
      </w:r>
    </w:p>
    <w:p w14:paraId="34A5A6E9" w14:textId="77777777" w:rsidR="00CA115F" w:rsidRPr="00F464AD" w:rsidRDefault="00CA115F" w:rsidP="00CA115F">
      <w:pPr>
        <w:rPr>
          <w:sz w:val="16"/>
        </w:rPr>
      </w:pPr>
      <w:r w:rsidRPr="00F464AD">
        <w:rPr>
          <w:sz w:val="16"/>
        </w:rPr>
        <w:t xml:space="preserve">presence and security of the maritime border and for </w:t>
      </w:r>
    </w:p>
    <w:p w14:paraId="52010D76" w14:textId="77777777" w:rsidR="00CA115F" w:rsidRPr="00F464AD" w:rsidRDefault="00CA115F" w:rsidP="00CA115F">
      <w:pPr>
        <w:rPr>
          <w:sz w:val="16"/>
        </w:rPr>
      </w:pPr>
      <w:r w:rsidRPr="00F464AD">
        <w:rPr>
          <w:sz w:val="16"/>
        </w:rPr>
        <w:t>interdiction of persons and controlled substances;</w:t>
      </w:r>
    </w:p>
    <w:p w14:paraId="0D6E5963" w14:textId="77777777" w:rsidR="00CA115F" w:rsidRPr="00E51DF3" w:rsidRDefault="00CA115F" w:rsidP="00CA115F">
      <w:pPr>
        <w:rPr>
          <w:rStyle w:val="AAAUNDERLINEKEYBOARD"/>
        </w:rPr>
      </w:pPr>
      <w:r w:rsidRPr="00EC2A7A">
        <w:rPr>
          <w:rStyle w:val="AAAUNDERLINEKEYBOARD"/>
        </w:rPr>
        <w:t xml:space="preserve">``(5) $1,000,000,000 is provided for procurement of Fast </w:t>
      </w:r>
    </w:p>
    <w:p w14:paraId="5D67E58F" w14:textId="77777777" w:rsidR="00CA115F" w:rsidRPr="00E51DF3" w:rsidRDefault="00CA115F" w:rsidP="00CA115F">
      <w:pPr>
        <w:rPr>
          <w:rStyle w:val="AAAUNDERLINEKEYBOARD"/>
        </w:rPr>
      </w:pPr>
      <w:r w:rsidRPr="00EC2A7A">
        <w:rPr>
          <w:rStyle w:val="AAAUNDERLINEKEYBOARD"/>
        </w:rPr>
        <w:t xml:space="preserve">Response Cutters, equipment related to such cutters, and </w:t>
      </w:r>
    </w:p>
    <w:p w14:paraId="75DE7A6F" w14:textId="77777777" w:rsidR="00CA115F" w:rsidRPr="00F464AD" w:rsidRDefault="00CA115F" w:rsidP="00CA115F">
      <w:pPr>
        <w:rPr>
          <w:sz w:val="16"/>
        </w:rPr>
      </w:pPr>
      <w:r w:rsidRPr="00EC2A7A">
        <w:rPr>
          <w:rStyle w:val="AAAUNDERLINEKEYBOARD"/>
        </w:rPr>
        <w:t>program management for such cutters,</w:t>
      </w:r>
      <w:r w:rsidRPr="00F464AD">
        <w:rPr>
          <w:sz w:val="16"/>
        </w:rPr>
        <w:t xml:space="preserve"> to provide operational </w:t>
      </w:r>
    </w:p>
    <w:p w14:paraId="730BEC35" w14:textId="77777777" w:rsidR="00CA115F" w:rsidRPr="00F464AD" w:rsidRDefault="00CA115F" w:rsidP="00CA115F">
      <w:pPr>
        <w:rPr>
          <w:sz w:val="16"/>
        </w:rPr>
      </w:pPr>
      <w:r w:rsidRPr="00F464AD">
        <w:rPr>
          <w:sz w:val="16"/>
        </w:rPr>
        <w:t xml:space="preserve">presence and security of the maritime border and for </w:t>
      </w:r>
    </w:p>
    <w:p w14:paraId="2B719F12" w14:textId="77777777" w:rsidR="00CA115F" w:rsidRPr="00F464AD" w:rsidRDefault="00CA115F" w:rsidP="00CA115F">
      <w:pPr>
        <w:rPr>
          <w:sz w:val="16"/>
        </w:rPr>
      </w:pPr>
      <w:r w:rsidRPr="00F464AD">
        <w:rPr>
          <w:sz w:val="16"/>
        </w:rPr>
        <w:t>interdiction of persons and controlled substances;</w:t>
      </w:r>
    </w:p>
    <w:p w14:paraId="40F04C15" w14:textId="77777777" w:rsidR="00CA115F" w:rsidRPr="00E1534B" w:rsidRDefault="00CA115F" w:rsidP="00CA115F">
      <w:pPr>
        <w:rPr>
          <w:rStyle w:val="AAAUNDERLINEKEYBOARD"/>
          <w:highlight w:val="cyan"/>
        </w:rPr>
      </w:pPr>
      <w:r w:rsidRPr="00E1534B">
        <w:rPr>
          <w:rStyle w:val="Emphasis"/>
          <w:highlight w:val="cyan"/>
        </w:rPr>
        <w:t>``(6) $4,300,000,000</w:t>
      </w:r>
      <w:r w:rsidRPr="00E1534B">
        <w:rPr>
          <w:rStyle w:val="AAAUNDERLINEKEYBOARD"/>
          <w:highlight w:val="cyan"/>
        </w:rPr>
        <w:t xml:space="preserve"> is provided for procurement of Polar </w:t>
      </w:r>
    </w:p>
    <w:p w14:paraId="5DA39399" w14:textId="77777777" w:rsidR="00CA115F" w:rsidRPr="00E1534B" w:rsidRDefault="00CA115F" w:rsidP="00CA115F">
      <w:pPr>
        <w:rPr>
          <w:rStyle w:val="AAAUNDERLINEKEYBOARD"/>
          <w:highlight w:val="cyan"/>
        </w:rPr>
      </w:pPr>
      <w:r w:rsidRPr="00E1534B">
        <w:rPr>
          <w:rStyle w:val="AAAUNDERLINEKEYBOARD"/>
          <w:highlight w:val="cyan"/>
        </w:rPr>
        <w:t xml:space="preserve">Security Cutters, equipment related to such cutters, and </w:t>
      </w:r>
    </w:p>
    <w:p w14:paraId="676249D8" w14:textId="77777777" w:rsidR="00CA115F" w:rsidRPr="00F464AD" w:rsidRDefault="00CA115F" w:rsidP="00CA115F">
      <w:pPr>
        <w:rPr>
          <w:sz w:val="16"/>
        </w:rPr>
      </w:pPr>
      <w:r w:rsidRPr="00E1534B">
        <w:rPr>
          <w:rStyle w:val="AAAUNDERLINEKEYBOARD"/>
          <w:highlight w:val="cyan"/>
        </w:rPr>
        <w:t>program management for such cutters</w:t>
      </w:r>
      <w:r w:rsidRPr="00E1534B">
        <w:rPr>
          <w:sz w:val="16"/>
          <w:highlight w:val="cyan"/>
        </w:rPr>
        <w:t>,</w:t>
      </w:r>
      <w:r w:rsidRPr="00F464AD">
        <w:rPr>
          <w:sz w:val="16"/>
        </w:rPr>
        <w:t xml:space="preserve"> to ensure timely presence </w:t>
      </w:r>
    </w:p>
    <w:p w14:paraId="40B7C793" w14:textId="77777777" w:rsidR="00CA115F" w:rsidRPr="00F464AD" w:rsidRDefault="00CA115F" w:rsidP="00CA115F">
      <w:pPr>
        <w:rPr>
          <w:sz w:val="16"/>
        </w:rPr>
      </w:pPr>
      <w:r w:rsidRPr="00F464AD">
        <w:rPr>
          <w:sz w:val="16"/>
        </w:rPr>
        <w:t>of the Coast Guard in the Arctic and Antarctic regions;</w:t>
      </w:r>
    </w:p>
    <w:p w14:paraId="65701FA7" w14:textId="77777777" w:rsidR="00CA115F" w:rsidRPr="00E1534B" w:rsidRDefault="00CA115F" w:rsidP="00CA115F">
      <w:pPr>
        <w:rPr>
          <w:rStyle w:val="AAAUNDERLINEKEYBOARD"/>
          <w:highlight w:val="cyan"/>
        </w:rPr>
      </w:pPr>
      <w:r w:rsidRPr="00E1534B">
        <w:rPr>
          <w:rStyle w:val="Emphasis"/>
          <w:highlight w:val="cyan"/>
        </w:rPr>
        <w:t>``(7) $3,500,000,000</w:t>
      </w:r>
      <w:r w:rsidRPr="00E1534B">
        <w:rPr>
          <w:rStyle w:val="AAAUNDERLINEKEYBOARD"/>
          <w:highlight w:val="cyan"/>
        </w:rPr>
        <w:t xml:space="preserve"> is provided for procurement of Arctic </w:t>
      </w:r>
    </w:p>
    <w:p w14:paraId="197B2DED" w14:textId="77777777" w:rsidR="00CA115F" w:rsidRPr="00E1534B" w:rsidRDefault="00CA115F" w:rsidP="00CA115F">
      <w:pPr>
        <w:rPr>
          <w:rStyle w:val="AAAUNDERLINEKEYBOARD"/>
          <w:highlight w:val="cyan"/>
        </w:rPr>
      </w:pPr>
      <w:r w:rsidRPr="00E1534B">
        <w:rPr>
          <w:rStyle w:val="AAAUNDERLINEKEYBOARD"/>
          <w:highlight w:val="cyan"/>
        </w:rPr>
        <w:t xml:space="preserve">Security Cutters, equipment related to such cutters, and </w:t>
      </w:r>
    </w:p>
    <w:p w14:paraId="259D91ED" w14:textId="77777777" w:rsidR="00CA115F" w:rsidRPr="00E1534B" w:rsidRDefault="00CA115F" w:rsidP="00CA115F">
      <w:pPr>
        <w:rPr>
          <w:rStyle w:val="AAAUNDERLINEKEYBOARD"/>
          <w:highlight w:val="cyan"/>
        </w:rPr>
      </w:pPr>
      <w:r w:rsidRPr="00E1534B">
        <w:rPr>
          <w:rStyle w:val="AAAUNDERLINEKEYBOARD"/>
          <w:highlight w:val="cyan"/>
        </w:rPr>
        <w:t xml:space="preserve">program management for such cutters, to ensure timely presence </w:t>
      </w:r>
    </w:p>
    <w:p w14:paraId="28F3E6C0" w14:textId="77777777" w:rsidR="00CA115F" w:rsidRPr="00F464AD" w:rsidRDefault="00CA115F" w:rsidP="00CA115F">
      <w:pPr>
        <w:rPr>
          <w:sz w:val="16"/>
        </w:rPr>
      </w:pPr>
      <w:r w:rsidRPr="00E1534B">
        <w:rPr>
          <w:rStyle w:val="AAAUNDERLINEKEYBOARD"/>
          <w:highlight w:val="cyan"/>
        </w:rPr>
        <w:t>of the Coast Guard in the Arctic</w:t>
      </w:r>
      <w:r w:rsidRPr="00F464AD">
        <w:rPr>
          <w:sz w:val="16"/>
        </w:rPr>
        <w:t xml:space="preserve"> and Antarctic regions;</w:t>
      </w:r>
    </w:p>
    <w:p w14:paraId="2FE80953" w14:textId="77777777" w:rsidR="00CA115F" w:rsidRPr="00E51DF3" w:rsidRDefault="00CA115F" w:rsidP="00CA115F">
      <w:pPr>
        <w:rPr>
          <w:rStyle w:val="AAAUNDERLINEKEYBOARD"/>
        </w:rPr>
      </w:pPr>
      <w:r w:rsidRPr="00E1534B">
        <w:rPr>
          <w:rStyle w:val="Emphasis"/>
          <w:highlight w:val="cyan"/>
        </w:rPr>
        <w:t>``(8) $816,000,000</w:t>
      </w:r>
      <w:r w:rsidRPr="00E1534B">
        <w:rPr>
          <w:rStyle w:val="AAAUNDERLINEKEYBOARD"/>
          <w:highlight w:val="cyan"/>
        </w:rPr>
        <w:t xml:space="preserve"> is provided for procurement of</w:t>
      </w:r>
      <w:r w:rsidRPr="00EC2A7A">
        <w:rPr>
          <w:rStyle w:val="AAAUNDERLINEKEYBOARD"/>
        </w:rPr>
        <w:t xml:space="preserve"> light and </w:t>
      </w:r>
    </w:p>
    <w:p w14:paraId="73BA8A1E" w14:textId="77777777" w:rsidR="00CA115F" w:rsidRPr="00E1534B" w:rsidRDefault="00CA115F" w:rsidP="00CA115F">
      <w:pPr>
        <w:rPr>
          <w:rStyle w:val="AAAUNDERLINEKEYBOARD"/>
          <w:highlight w:val="cyan"/>
        </w:rPr>
      </w:pPr>
      <w:r w:rsidRPr="00EC2A7A">
        <w:rPr>
          <w:rStyle w:val="AAAUNDERLINEKEYBOARD"/>
        </w:rPr>
        <w:t xml:space="preserve">medium </w:t>
      </w:r>
      <w:r w:rsidRPr="00E1534B">
        <w:rPr>
          <w:rStyle w:val="AAAUNDERLINEKEYBOARD"/>
          <w:highlight w:val="cyan"/>
        </w:rPr>
        <w:t xml:space="preserve">icebreaking cutters, and equipment relating to such </w:t>
      </w:r>
    </w:p>
    <w:p w14:paraId="5651A05A" w14:textId="77777777" w:rsidR="00CA115F" w:rsidRPr="00E1534B" w:rsidRDefault="00CA115F" w:rsidP="00CA115F">
      <w:pPr>
        <w:rPr>
          <w:rStyle w:val="AAAUNDERLINEKEYBOARD"/>
          <w:highlight w:val="cyan"/>
        </w:rPr>
      </w:pPr>
      <w:r w:rsidRPr="00E1534B">
        <w:rPr>
          <w:rStyle w:val="AAAUNDERLINEKEYBOARD"/>
          <w:highlight w:val="cyan"/>
        </w:rPr>
        <w:t xml:space="preserve">cutters, from shipyards that have demonstrated success in the </w:t>
      </w:r>
    </w:p>
    <w:p w14:paraId="1481757D" w14:textId="77777777" w:rsidR="00CA115F" w:rsidRPr="00E1534B" w:rsidRDefault="00CA115F" w:rsidP="00CA115F">
      <w:pPr>
        <w:rPr>
          <w:rStyle w:val="AAAUNDERLINEKEYBOARD"/>
          <w:highlight w:val="cyan"/>
        </w:rPr>
      </w:pPr>
      <w:r w:rsidRPr="00E1534B">
        <w:rPr>
          <w:rStyle w:val="AAAUNDERLINEKEYBOARD"/>
          <w:highlight w:val="cyan"/>
        </w:rPr>
        <w:t xml:space="preserve">cost-effective application of design standards and in </w:t>
      </w:r>
    </w:p>
    <w:p w14:paraId="4584F940" w14:textId="77777777" w:rsidR="00CA115F" w:rsidRPr="00E51DF3" w:rsidRDefault="00CA115F" w:rsidP="00CA115F">
      <w:pPr>
        <w:rPr>
          <w:rStyle w:val="AAAUNDERLINEKEYBOARD"/>
        </w:rPr>
      </w:pPr>
      <w:r w:rsidRPr="00E1534B">
        <w:rPr>
          <w:rStyle w:val="AAAUNDERLINEKEYBOARD"/>
          <w:highlight w:val="cyan"/>
        </w:rPr>
        <w:t>delivering, on schedule and within budget,</w:t>
      </w:r>
      <w:r w:rsidRPr="00EC2A7A">
        <w:rPr>
          <w:rStyle w:val="AAAUNDERLINEKEYBOARD"/>
        </w:rPr>
        <w:t xml:space="preserve"> vessels of a size </w:t>
      </w:r>
    </w:p>
    <w:p w14:paraId="195AF8F9" w14:textId="77777777" w:rsidR="00CA115F" w:rsidRPr="00E51DF3" w:rsidRDefault="00CA115F" w:rsidP="00CA115F">
      <w:pPr>
        <w:rPr>
          <w:rStyle w:val="AAAUNDERLINEKEYBOARD"/>
        </w:rPr>
      </w:pPr>
      <w:r w:rsidRPr="00EC2A7A">
        <w:rPr>
          <w:rStyle w:val="AAAUNDERLINEKEYBOARD"/>
        </w:rPr>
        <w:t xml:space="preserve">and tonnage that are not less than the size and tonnage of the </w:t>
      </w:r>
    </w:p>
    <w:p w14:paraId="520E3170" w14:textId="77777777" w:rsidR="00CA115F" w:rsidRPr="00E1534B" w:rsidRDefault="00CA115F" w:rsidP="00CA115F">
      <w:pPr>
        <w:rPr>
          <w:rStyle w:val="AAAUNDERLINEKEYBOARD"/>
          <w:highlight w:val="cyan"/>
        </w:rPr>
      </w:pPr>
      <w:r w:rsidRPr="00EC2A7A">
        <w:rPr>
          <w:rStyle w:val="AAAUNDERLINEKEYBOARD"/>
        </w:rPr>
        <w:t xml:space="preserve">cutters described in this paragraph, </w:t>
      </w:r>
      <w:r w:rsidRPr="00E1534B">
        <w:rPr>
          <w:rStyle w:val="AAAUNDERLINEKEYBOARD"/>
          <w:highlight w:val="cyan"/>
        </w:rPr>
        <w:t xml:space="preserve">and for program management </w:t>
      </w:r>
    </w:p>
    <w:p w14:paraId="058B6C62" w14:textId="77777777" w:rsidR="00CA115F" w:rsidRPr="00E51DF3" w:rsidRDefault="00CA115F" w:rsidP="00CA115F">
      <w:pPr>
        <w:rPr>
          <w:rStyle w:val="Emphasis"/>
        </w:rPr>
      </w:pPr>
      <w:r w:rsidRPr="00E1534B">
        <w:rPr>
          <w:rStyle w:val="AAAUNDERLINEKEYBOARD"/>
          <w:highlight w:val="cyan"/>
        </w:rPr>
        <w:t>for such cutters</w:t>
      </w:r>
      <w:r w:rsidRPr="00E1534B">
        <w:rPr>
          <w:rStyle w:val="Emphasis"/>
          <w:highlight w:val="cyan"/>
        </w:rPr>
        <w:t>, to expand domestic icebreaking capacity;</w:t>
      </w:r>
    </w:p>
    <w:p w14:paraId="50C9A525" w14:textId="77777777" w:rsidR="00CA115F" w:rsidRPr="00E51DF3" w:rsidRDefault="00CA115F" w:rsidP="00CA115F">
      <w:pPr>
        <w:rPr>
          <w:rStyle w:val="AAAUNDERLINEKEYBOARD"/>
        </w:rPr>
      </w:pPr>
      <w:r w:rsidRPr="00EC2A7A">
        <w:rPr>
          <w:rStyle w:val="AAAUNDERLINEKEYBOARD"/>
        </w:rPr>
        <w:t xml:space="preserve">``(9) $162,000,000 is provided for procurement of Waterways </w:t>
      </w:r>
    </w:p>
    <w:p w14:paraId="62D16976" w14:textId="77777777" w:rsidR="00CA115F" w:rsidRPr="00E51DF3" w:rsidRDefault="00CA115F" w:rsidP="00CA115F">
      <w:pPr>
        <w:rPr>
          <w:rStyle w:val="AAAUNDERLINEKEYBOARD"/>
        </w:rPr>
      </w:pPr>
      <w:r w:rsidRPr="00EC2A7A">
        <w:rPr>
          <w:rStyle w:val="AAAUNDERLINEKEYBOARD"/>
        </w:rPr>
        <w:t xml:space="preserve">Commerce Cutters, equipment related to such cutters, and </w:t>
      </w:r>
    </w:p>
    <w:p w14:paraId="16C7B8B9" w14:textId="77777777" w:rsidR="00CA115F" w:rsidRPr="00F464AD" w:rsidRDefault="00CA115F" w:rsidP="00CA115F">
      <w:pPr>
        <w:rPr>
          <w:sz w:val="16"/>
        </w:rPr>
      </w:pPr>
      <w:r w:rsidRPr="00EC2A7A">
        <w:rPr>
          <w:rStyle w:val="AAAUNDERLINEKEYBOARD"/>
        </w:rPr>
        <w:t>program management for such cutters</w:t>
      </w:r>
      <w:r w:rsidRPr="00F464AD">
        <w:rPr>
          <w:sz w:val="16"/>
        </w:rPr>
        <w:t xml:space="preserve">, to support aids to </w:t>
      </w:r>
    </w:p>
    <w:p w14:paraId="0706576B" w14:textId="77777777" w:rsidR="00CA115F" w:rsidRPr="00F464AD" w:rsidRDefault="00CA115F" w:rsidP="00CA115F">
      <w:pPr>
        <w:rPr>
          <w:sz w:val="16"/>
        </w:rPr>
      </w:pPr>
      <w:r w:rsidRPr="00F464AD">
        <w:rPr>
          <w:sz w:val="16"/>
        </w:rPr>
        <w:t xml:space="preserve">navigation, waterways and coastal security, and search and </w:t>
      </w:r>
    </w:p>
    <w:p w14:paraId="19545EEB" w14:textId="77777777" w:rsidR="00CA115F" w:rsidRPr="00F464AD" w:rsidRDefault="00CA115F" w:rsidP="00CA115F">
      <w:pPr>
        <w:rPr>
          <w:sz w:val="16"/>
        </w:rPr>
      </w:pPr>
      <w:r w:rsidRPr="00F464AD">
        <w:rPr>
          <w:sz w:val="16"/>
        </w:rPr>
        <w:t>rescue in inland waterways;</w:t>
      </w:r>
    </w:p>
    <w:p w14:paraId="54CA15F1" w14:textId="77777777" w:rsidR="00CA115F" w:rsidRPr="00E1534B" w:rsidRDefault="00CA115F" w:rsidP="00CA115F">
      <w:pPr>
        <w:rPr>
          <w:rStyle w:val="AAAUNDERLINEKEYBOARD"/>
          <w:highlight w:val="cyan"/>
        </w:rPr>
      </w:pPr>
      <w:r w:rsidRPr="00E1534B">
        <w:rPr>
          <w:rStyle w:val="Emphasis"/>
          <w:highlight w:val="cyan"/>
        </w:rPr>
        <w:lastRenderedPageBreak/>
        <w:t>``(10) $4,379,000,000</w:t>
      </w:r>
      <w:r w:rsidRPr="00E1534B">
        <w:rPr>
          <w:rStyle w:val="AAAUNDERLINEKEYBOARD"/>
          <w:highlight w:val="cyan"/>
        </w:rPr>
        <w:t xml:space="preserve"> is provided for design, planning, </w:t>
      </w:r>
    </w:p>
    <w:p w14:paraId="67B89DB5" w14:textId="77777777" w:rsidR="00CA115F" w:rsidRPr="00E1534B" w:rsidRDefault="00CA115F" w:rsidP="00CA115F">
      <w:pPr>
        <w:rPr>
          <w:rStyle w:val="AAAUNDERLINEKEYBOARD"/>
          <w:highlight w:val="cyan"/>
        </w:rPr>
      </w:pPr>
      <w:r w:rsidRPr="00E1534B">
        <w:rPr>
          <w:rStyle w:val="AAAUNDERLINEKEYBOARD"/>
          <w:highlight w:val="cyan"/>
        </w:rPr>
        <w:t xml:space="preserve">engineering, recapitalization, construction, rebuilding, and </w:t>
      </w:r>
    </w:p>
    <w:p w14:paraId="30871CD2" w14:textId="77777777" w:rsidR="00CA115F" w:rsidRPr="00E51DF3" w:rsidRDefault="00CA115F" w:rsidP="00CA115F">
      <w:pPr>
        <w:rPr>
          <w:rStyle w:val="AAAUNDERLINEKEYBOARD"/>
        </w:rPr>
      </w:pPr>
      <w:r w:rsidRPr="00E1534B">
        <w:rPr>
          <w:rStyle w:val="AAAUNDERLINEKEYBOARD"/>
          <w:highlight w:val="cyan"/>
        </w:rPr>
        <w:t>improvement of, and program management for, shore facilities,</w:t>
      </w:r>
      <w:r w:rsidRPr="00EC2A7A">
        <w:rPr>
          <w:rStyle w:val="AAAUNDERLINEKEYBOARD"/>
        </w:rPr>
        <w:t xml:space="preserve"> </w:t>
      </w:r>
    </w:p>
    <w:p w14:paraId="4A6965A0" w14:textId="77777777" w:rsidR="00CA115F" w:rsidRPr="00F464AD" w:rsidRDefault="00CA115F" w:rsidP="00CA115F">
      <w:pPr>
        <w:rPr>
          <w:sz w:val="16"/>
        </w:rPr>
      </w:pPr>
      <w:r w:rsidRPr="00F464AD">
        <w:rPr>
          <w:sz w:val="16"/>
        </w:rPr>
        <w:t>of which--</w:t>
      </w:r>
    </w:p>
    <w:p w14:paraId="486C93F3" w14:textId="77777777" w:rsidR="00CA115F" w:rsidRPr="00F464AD" w:rsidRDefault="00CA115F" w:rsidP="00CA115F">
      <w:pPr>
        <w:rPr>
          <w:sz w:val="16"/>
        </w:rPr>
      </w:pPr>
      <w:r w:rsidRPr="00F464AD">
        <w:rPr>
          <w:sz w:val="16"/>
        </w:rPr>
        <w:t xml:space="preserve">``(A) $425,000,000 is provided for design, </w:t>
      </w:r>
    </w:p>
    <w:p w14:paraId="0874AF8A" w14:textId="77777777" w:rsidR="00CA115F" w:rsidRPr="00F464AD" w:rsidRDefault="00CA115F" w:rsidP="00CA115F">
      <w:pPr>
        <w:rPr>
          <w:sz w:val="16"/>
        </w:rPr>
      </w:pPr>
      <w:r w:rsidRPr="00F464AD">
        <w:rPr>
          <w:sz w:val="16"/>
        </w:rPr>
        <w:t xml:space="preserve">planning, engineering, construction of, and program </w:t>
      </w:r>
    </w:p>
    <w:p w14:paraId="7F7F07F0" w14:textId="77777777" w:rsidR="00CA115F" w:rsidRPr="00F464AD" w:rsidRDefault="00CA115F" w:rsidP="00CA115F">
      <w:pPr>
        <w:rPr>
          <w:sz w:val="16"/>
        </w:rPr>
      </w:pPr>
      <w:r w:rsidRPr="00F464AD">
        <w:rPr>
          <w:sz w:val="16"/>
        </w:rPr>
        <w:t>management for--</w:t>
      </w:r>
    </w:p>
    <w:p w14:paraId="476074FA" w14:textId="77777777" w:rsidR="00CA115F" w:rsidRPr="00F464AD" w:rsidRDefault="00CA115F" w:rsidP="00CA115F">
      <w:pPr>
        <w:rPr>
          <w:sz w:val="16"/>
        </w:rPr>
      </w:pPr>
      <w:r w:rsidRPr="00F464AD">
        <w:rPr>
          <w:sz w:val="16"/>
        </w:rPr>
        <w:t xml:space="preserve">``(i) the enlisted boot camp barracks and </w:t>
      </w:r>
    </w:p>
    <w:p w14:paraId="5A747F26" w14:textId="77777777" w:rsidR="00CA115F" w:rsidRPr="00F464AD" w:rsidRDefault="00CA115F" w:rsidP="00CA115F">
      <w:pPr>
        <w:rPr>
          <w:sz w:val="16"/>
        </w:rPr>
      </w:pPr>
      <w:r w:rsidRPr="00F464AD">
        <w:rPr>
          <w:sz w:val="16"/>
        </w:rPr>
        <w:t>multi-use training center; and</w:t>
      </w:r>
    </w:p>
    <w:p w14:paraId="423EB6F6" w14:textId="77777777" w:rsidR="00CA115F" w:rsidRPr="00F464AD" w:rsidRDefault="00CA115F" w:rsidP="00CA115F">
      <w:pPr>
        <w:rPr>
          <w:sz w:val="16"/>
        </w:rPr>
      </w:pPr>
      <w:r w:rsidRPr="00F464AD">
        <w:rPr>
          <w:sz w:val="16"/>
        </w:rPr>
        <w:t xml:space="preserve">``(ii) other related facilities at the </w:t>
      </w:r>
    </w:p>
    <w:p w14:paraId="7AFDD341" w14:textId="77777777" w:rsidR="00CA115F" w:rsidRPr="00F464AD" w:rsidRDefault="00CA115F" w:rsidP="00CA115F">
      <w:pPr>
        <w:rPr>
          <w:sz w:val="16"/>
        </w:rPr>
      </w:pPr>
      <w:r w:rsidRPr="00F464AD">
        <w:rPr>
          <w:sz w:val="16"/>
        </w:rPr>
        <w:t>enlisted boot camp;</w:t>
      </w:r>
    </w:p>
    <w:p w14:paraId="769E6749" w14:textId="77777777" w:rsidR="00CA115F" w:rsidRPr="00F464AD" w:rsidRDefault="00CA115F" w:rsidP="00CA115F">
      <w:pPr>
        <w:rPr>
          <w:sz w:val="16"/>
        </w:rPr>
      </w:pPr>
      <w:r w:rsidRPr="00F464AD">
        <w:rPr>
          <w:sz w:val="16"/>
        </w:rPr>
        <w:t>``(B) $500,000,000 is provided for--</w:t>
      </w:r>
    </w:p>
    <w:p w14:paraId="35ED5355" w14:textId="77777777" w:rsidR="00CA115F" w:rsidRPr="00F464AD" w:rsidRDefault="00CA115F" w:rsidP="00CA115F">
      <w:pPr>
        <w:rPr>
          <w:sz w:val="16"/>
        </w:rPr>
      </w:pPr>
      <w:r w:rsidRPr="00F464AD">
        <w:rPr>
          <w:sz w:val="16"/>
        </w:rPr>
        <w:t xml:space="preserve">``(i) construction, improvement, and </w:t>
      </w:r>
    </w:p>
    <w:p w14:paraId="6CA2A870" w14:textId="77777777" w:rsidR="00CA115F" w:rsidRPr="00F464AD" w:rsidRDefault="00CA115F" w:rsidP="00CA115F">
      <w:pPr>
        <w:rPr>
          <w:sz w:val="16"/>
        </w:rPr>
      </w:pPr>
      <w:r w:rsidRPr="00F464AD">
        <w:rPr>
          <w:sz w:val="16"/>
        </w:rPr>
        <w:t>dredging at the Coast Guard Yard; and</w:t>
      </w:r>
    </w:p>
    <w:p w14:paraId="3724B23F" w14:textId="77777777" w:rsidR="00CA115F" w:rsidRPr="00F464AD" w:rsidRDefault="00CA115F" w:rsidP="00CA115F">
      <w:pPr>
        <w:rPr>
          <w:sz w:val="16"/>
        </w:rPr>
      </w:pPr>
      <w:r w:rsidRPr="00F464AD">
        <w:rPr>
          <w:sz w:val="16"/>
        </w:rPr>
        <w:t xml:space="preserve">``(ii) acquisition of a floating drydock </w:t>
      </w:r>
    </w:p>
    <w:p w14:paraId="15D6E18C" w14:textId="77777777" w:rsidR="00CA115F" w:rsidRPr="00F464AD" w:rsidRDefault="00CA115F" w:rsidP="00CA115F">
      <w:pPr>
        <w:rPr>
          <w:sz w:val="16"/>
        </w:rPr>
      </w:pPr>
      <w:r w:rsidRPr="00F464AD">
        <w:rPr>
          <w:sz w:val="16"/>
        </w:rPr>
        <w:t>for the Coast Guard Yard;</w:t>
      </w:r>
    </w:p>
    <w:p w14:paraId="6F977659" w14:textId="77777777" w:rsidR="00CA115F" w:rsidRPr="00F464AD" w:rsidRDefault="00CA115F" w:rsidP="00CA115F">
      <w:pPr>
        <w:rPr>
          <w:sz w:val="16"/>
        </w:rPr>
      </w:pPr>
      <w:r w:rsidRPr="00F464AD">
        <w:rPr>
          <w:sz w:val="16"/>
        </w:rPr>
        <w:t xml:space="preserve">``(C) not more than $2,729,500,000 is provided for </w:t>
      </w:r>
    </w:p>
    <w:p w14:paraId="20A420E8" w14:textId="77777777" w:rsidR="00CA115F" w:rsidRPr="00F464AD" w:rsidRDefault="00CA115F" w:rsidP="00CA115F">
      <w:pPr>
        <w:rPr>
          <w:sz w:val="16"/>
        </w:rPr>
      </w:pPr>
      <w:r w:rsidRPr="00F464AD">
        <w:rPr>
          <w:sz w:val="16"/>
        </w:rPr>
        <w:t xml:space="preserve">homeports and hangars for cutters and aircraft for </w:t>
      </w:r>
    </w:p>
    <w:p w14:paraId="538F1F66" w14:textId="77777777" w:rsidR="00CA115F" w:rsidRPr="00F464AD" w:rsidRDefault="00CA115F" w:rsidP="00CA115F">
      <w:pPr>
        <w:rPr>
          <w:sz w:val="16"/>
        </w:rPr>
      </w:pPr>
      <w:r w:rsidRPr="00F464AD">
        <w:rPr>
          <w:sz w:val="16"/>
        </w:rPr>
        <w:t xml:space="preserve">which funds are appropriated under paragraph (1) </w:t>
      </w:r>
    </w:p>
    <w:p w14:paraId="34B471F5" w14:textId="77777777" w:rsidR="00CA115F" w:rsidRPr="00F464AD" w:rsidRDefault="00CA115F" w:rsidP="00CA115F">
      <w:pPr>
        <w:rPr>
          <w:sz w:val="16"/>
        </w:rPr>
      </w:pPr>
      <w:r w:rsidRPr="00F464AD">
        <w:rPr>
          <w:sz w:val="16"/>
        </w:rPr>
        <w:t>through (9); and</w:t>
      </w:r>
    </w:p>
    <w:p w14:paraId="09849F0C" w14:textId="77777777" w:rsidR="00CA115F" w:rsidRPr="00E1534B" w:rsidRDefault="00CA115F" w:rsidP="00CA115F">
      <w:pPr>
        <w:rPr>
          <w:rStyle w:val="AAAUNDERLINEKEYBOARD"/>
          <w:highlight w:val="cyan"/>
        </w:rPr>
      </w:pPr>
      <w:r w:rsidRPr="00E1534B">
        <w:rPr>
          <w:rStyle w:val="Emphasis"/>
          <w:highlight w:val="cyan"/>
        </w:rPr>
        <w:t>``(D) $300,000,000</w:t>
      </w:r>
      <w:r w:rsidRPr="00E1534B">
        <w:rPr>
          <w:rStyle w:val="AAAUNDERLINEKEYBOARD"/>
          <w:highlight w:val="cyan"/>
        </w:rPr>
        <w:t xml:space="preserve"> is provided for homeporting of </w:t>
      </w:r>
    </w:p>
    <w:p w14:paraId="3FD63712" w14:textId="77777777" w:rsidR="00CA115F" w:rsidRPr="00E1534B" w:rsidRDefault="00CA115F" w:rsidP="00CA115F">
      <w:pPr>
        <w:rPr>
          <w:rStyle w:val="AAAUNDERLINEKEYBOARD"/>
          <w:highlight w:val="cyan"/>
        </w:rPr>
      </w:pPr>
      <w:r w:rsidRPr="00E1534B">
        <w:rPr>
          <w:rStyle w:val="AAAUNDERLINEKEYBOARD"/>
          <w:highlight w:val="cyan"/>
        </w:rPr>
        <w:t xml:space="preserve">the existing polar icebreaker commissioned into service </w:t>
      </w:r>
    </w:p>
    <w:p w14:paraId="180B91B9" w14:textId="77777777" w:rsidR="00CA115F" w:rsidRPr="00E51DF3" w:rsidRDefault="00CA115F" w:rsidP="00CA115F">
      <w:pPr>
        <w:rPr>
          <w:rStyle w:val="AAAUNDERLINEKEYBOARD"/>
        </w:rPr>
      </w:pPr>
      <w:r w:rsidRPr="00E1534B">
        <w:rPr>
          <w:rStyle w:val="AAAUNDERLINEKEYBOARD"/>
          <w:highlight w:val="cyan"/>
        </w:rPr>
        <w:t>in 2025;</w:t>
      </w:r>
    </w:p>
    <w:p w14:paraId="0EE21411" w14:textId="77777777" w:rsidR="00CA115F" w:rsidRPr="00CA115F" w:rsidRDefault="00CA115F" w:rsidP="00CA115F">
      <w:pPr>
        <w:rPr>
          <w:rStyle w:val="AAAUNDERLINEKEYBOARD"/>
        </w:rPr>
      </w:pPr>
      <w:r w:rsidRPr="00CA115F">
        <w:rPr>
          <w:rStyle w:val="Emphasis"/>
        </w:rPr>
        <w:t>``(11) $2,200,000,000</w:t>
      </w:r>
      <w:r w:rsidRPr="00CA115F">
        <w:rPr>
          <w:rStyle w:val="AAAUNDERLINEKEYBOARD"/>
        </w:rPr>
        <w:t xml:space="preserve"> is provided for aviation, cutter, and </w:t>
      </w:r>
    </w:p>
    <w:p w14:paraId="122889F3" w14:textId="77777777" w:rsidR="00CA115F" w:rsidRPr="00CA115F" w:rsidRDefault="00CA115F" w:rsidP="00CA115F">
      <w:pPr>
        <w:rPr>
          <w:rStyle w:val="AAAUNDERLINEKEYBOARD"/>
        </w:rPr>
      </w:pPr>
      <w:r w:rsidRPr="00CA115F">
        <w:rPr>
          <w:rStyle w:val="AAAUNDERLINEKEYBOARD"/>
        </w:rPr>
        <w:t xml:space="preserve">shore facility depot maintenance and maintenance of command, </w:t>
      </w:r>
    </w:p>
    <w:p w14:paraId="3840E47A" w14:textId="77777777" w:rsidR="00CA115F" w:rsidRPr="00E51DF3" w:rsidRDefault="00CA115F" w:rsidP="00CA115F">
      <w:pPr>
        <w:rPr>
          <w:rStyle w:val="AAAUNDERLINEKEYBOARD"/>
        </w:rPr>
      </w:pPr>
      <w:r w:rsidRPr="00CA115F">
        <w:rPr>
          <w:rStyle w:val="AAAUNDERLINEKEYBOARD"/>
        </w:rPr>
        <w:t>control, communication, computer, and cyber assets;</w:t>
      </w:r>
    </w:p>
    <w:p w14:paraId="2C89F4D0" w14:textId="77777777" w:rsidR="00CA115F" w:rsidRPr="00CA115F" w:rsidRDefault="00CA115F" w:rsidP="00CA115F">
      <w:pPr>
        <w:rPr>
          <w:rStyle w:val="AAAUNDERLINEKEYBOARD"/>
        </w:rPr>
      </w:pPr>
      <w:r w:rsidRPr="00CA115F">
        <w:rPr>
          <w:rStyle w:val="Emphasis"/>
        </w:rPr>
        <w:t>``(12) $170,000,000</w:t>
      </w:r>
      <w:r w:rsidRPr="00CA115F">
        <w:rPr>
          <w:rStyle w:val="AAAUNDERLINEKEYBOARD"/>
        </w:rPr>
        <w:t xml:space="preserve"> is provided for improving maritime </w:t>
      </w:r>
    </w:p>
    <w:p w14:paraId="438196E5" w14:textId="77777777" w:rsidR="00CA115F" w:rsidRPr="00F464AD" w:rsidRDefault="00CA115F" w:rsidP="00CA115F">
      <w:pPr>
        <w:rPr>
          <w:sz w:val="16"/>
        </w:rPr>
      </w:pPr>
      <w:r w:rsidRPr="00CA115F">
        <w:rPr>
          <w:rStyle w:val="Emphasis"/>
        </w:rPr>
        <w:t>domain awareness</w:t>
      </w:r>
      <w:r w:rsidRPr="00CA115F">
        <w:rPr>
          <w:rStyle w:val="AAAUNDERLINEKEYBOARD"/>
        </w:rPr>
        <w:t xml:space="preserve"> on the maritime border,</w:t>
      </w:r>
      <w:r w:rsidRPr="00F464AD">
        <w:rPr>
          <w:sz w:val="16"/>
        </w:rPr>
        <w:t xml:space="preserve"> at United States </w:t>
      </w:r>
    </w:p>
    <w:p w14:paraId="5D86A608" w14:textId="77777777" w:rsidR="00CA115F" w:rsidRPr="00F464AD" w:rsidRDefault="00CA115F" w:rsidP="00CA115F">
      <w:pPr>
        <w:rPr>
          <w:sz w:val="16"/>
        </w:rPr>
      </w:pPr>
      <w:r w:rsidRPr="00F464AD">
        <w:rPr>
          <w:sz w:val="16"/>
        </w:rPr>
        <w:t>ports, at land-based facilities and in the cyber domain; and</w:t>
      </w:r>
    </w:p>
    <w:p w14:paraId="119C6EC1" w14:textId="77777777" w:rsidR="00CA115F" w:rsidRPr="00CA115F" w:rsidRDefault="00CA115F" w:rsidP="00CA115F">
      <w:pPr>
        <w:rPr>
          <w:rStyle w:val="AAAUNDERLINEKEYBOARD"/>
        </w:rPr>
      </w:pPr>
      <w:r w:rsidRPr="00CA115F">
        <w:rPr>
          <w:rStyle w:val="Emphasis"/>
        </w:rPr>
        <w:t>``(13) $75,000,000</w:t>
      </w:r>
      <w:r w:rsidRPr="00CA115F">
        <w:rPr>
          <w:rStyle w:val="AAAUNDERLINEKEYBOARD"/>
        </w:rPr>
        <w:t xml:space="preserve"> is provided to contract the services of, </w:t>
      </w:r>
    </w:p>
    <w:p w14:paraId="3951A087" w14:textId="77777777" w:rsidR="00CA115F" w:rsidRDefault="00CA115F" w:rsidP="00CA115F">
      <w:pPr>
        <w:rPr>
          <w:rStyle w:val="Emphasis"/>
        </w:rPr>
      </w:pPr>
      <w:r w:rsidRPr="00CA115F">
        <w:rPr>
          <w:rStyle w:val="AAAUNDERLINEKEYBOARD"/>
        </w:rPr>
        <w:t xml:space="preserve">acquire, or procure </w:t>
      </w:r>
      <w:r w:rsidRPr="00CA115F">
        <w:rPr>
          <w:rStyle w:val="Emphasis"/>
        </w:rPr>
        <w:t>autonomous maritime systems.''.</w:t>
      </w:r>
    </w:p>
    <w:p w14:paraId="03ACC922" w14:textId="77777777" w:rsidR="00CA115F" w:rsidRDefault="00CA115F" w:rsidP="00CA115F">
      <w:pPr>
        <w:rPr>
          <w:rStyle w:val="Emphasis"/>
        </w:rPr>
      </w:pPr>
    </w:p>
    <w:p w14:paraId="05A633DF" w14:textId="77777777" w:rsidR="003C2749" w:rsidRDefault="003C2749" w:rsidP="003C2749">
      <w:pPr>
        <w:rPr>
          <w:sz w:val="16"/>
        </w:rPr>
      </w:pPr>
    </w:p>
    <w:p w14:paraId="77E94B6F" w14:textId="77777777" w:rsidR="003C2749" w:rsidRPr="003C2749" w:rsidRDefault="003C2749" w:rsidP="003C2749"/>
    <w:p w14:paraId="16B6277B" w14:textId="77777777" w:rsidR="00093C8E" w:rsidRDefault="00093C8E" w:rsidP="00471790">
      <w:pPr>
        <w:rPr>
          <w:sz w:val="16"/>
        </w:rPr>
      </w:pPr>
    </w:p>
    <w:p w14:paraId="543894E8" w14:textId="2D4B1AE2" w:rsidR="00093C8E" w:rsidRDefault="00183B5A" w:rsidP="00093C8E">
      <w:pPr>
        <w:pStyle w:val="Heading3"/>
      </w:pPr>
      <w:r>
        <w:lastRenderedPageBreak/>
        <w:t>1NC---No Russia</w:t>
      </w:r>
    </w:p>
    <w:p w14:paraId="2239E004" w14:textId="5C4FBC7F" w:rsidR="00093C8E" w:rsidRDefault="00093C8E" w:rsidP="00093C8E">
      <w:pPr>
        <w:pStyle w:val="Heading4"/>
      </w:pPr>
      <w:r>
        <w:t>Russia fails in conquering the arctic</w:t>
      </w:r>
    </w:p>
    <w:p w14:paraId="2153BEFD" w14:textId="77777777" w:rsidR="00093C8E" w:rsidRDefault="00093C8E" w:rsidP="00093C8E">
      <w:r w:rsidRPr="00223B6C">
        <w:t xml:space="preserve">Torbjørn </w:t>
      </w:r>
      <w:r w:rsidRPr="00223B6C">
        <w:rPr>
          <w:b/>
          <w:bCs/>
          <w:sz w:val="26"/>
          <w:szCs w:val="26"/>
        </w:rPr>
        <w:t>Pedersen and</w:t>
      </w:r>
      <w:r w:rsidRPr="00223B6C">
        <w:t xml:space="preserve"> Beate </w:t>
      </w:r>
      <w:r w:rsidRPr="00223B6C">
        <w:rPr>
          <w:b/>
          <w:bCs/>
          <w:sz w:val="26"/>
          <w:szCs w:val="26"/>
        </w:rPr>
        <w:t>Steinveg 24</w:t>
      </w:r>
      <w:r>
        <w:t xml:space="preserve">. </w:t>
      </w:r>
      <w:r w:rsidRPr="00223B6C">
        <w:t xml:space="preserve">Faculty of Social Sciences, Nord University, Norway </w:t>
      </w:r>
      <w:r>
        <w:t xml:space="preserve">. “Russia's Clashing Ambitions: Arctic Status Quo and World‐Order Revision.” 1-17-2024. Congitatio. </w:t>
      </w:r>
      <w:r w:rsidRPr="00223B6C">
        <w:t>https://www.safeseas.net/the-icebreaker-gap-how-us-icebreakers-are-assigned-new-symbolic-roles-as-part-of-an-escalating-military-competition-in-the-arctic/#:~:text=The%20US%20now%20sees%20itself,and%20China%20in%20the%20Arctic.</w:t>
      </w:r>
      <w:r>
        <w:t>.//wenxi</w:t>
      </w:r>
    </w:p>
    <w:p w14:paraId="24D2C478" w14:textId="77777777" w:rsidR="00093C8E" w:rsidRPr="00223B6C" w:rsidRDefault="00093C8E" w:rsidP="00093C8E">
      <w:pPr>
        <w:rPr>
          <w:rStyle w:val="StyleUnderline"/>
        </w:rPr>
      </w:pPr>
      <w:r w:rsidRPr="00223B6C">
        <w:rPr>
          <w:u w:val="single"/>
        </w:rPr>
        <w:t xml:space="preserve">This study finds that </w:t>
      </w:r>
      <w:r w:rsidRPr="00E1534B">
        <w:rPr>
          <w:highlight w:val="cyan"/>
          <w:u w:val="single"/>
        </w:rPr>
        <w:t>Russia’s attack on the l</w:t>
      </w:r>
      <w:r w:rsidRPr="00A94687">
        <w:rPr>
          <w:u w:val="single"/>
        </w:rPr>
        <w:t xml:space="preserve">iberal </w:t>
      </w:r>
      <w:r w:rsidRPr="00E1534B">
        <w:rPr>
          <w:highlight w:val="cyan"/>
          <w:u w:val="single"/>
        </w:rPr>
        <w:t>i</w:t>
      </w:r>
      <w:r w:rsidRPr="00A94687">
        <w:rPr>
          <w:u w:val="single"/>
        </w:rPr>
        <w:t xml:space="preserve">nternational </w:t>
      </w:r>
      <w:r w:rsidRPr="00E1534B">
        <w:rPr>
          <w:highlight w:val="cyan"/>
          <w:u w:val="single"/>
        </w:rPr>
        <w:t>o</w:t>
      </w:r>
      <w:r w:rsidRPr="00A94687">
        <w:rPr>
          <w:u w:val="single"/>
        </w:rPr>
        <w:t xml:space="preserve">rder </w:t>
      </w:r>
      <w:r w:rsidRPr="00E1534B">
        <w:rPr>
          <w:rStyle w:val="Emphasis"/>
          <w:highlight w:val="cyan"/>
        </w:rPr>
        <w:t>backfired</w:t>
      </w:r>
      <w:r w:rsidRPr="00E1534B">
        <w:rPr>
          <w:highlight w:val="cyan"/>
          <w:u w:val="single"/>
        </w:rPr>
        <w:t xml:space="preserve"> on Russia</w:t>
      </w:r>
      <w:r w:rsidRPr="00A94687">
        <w:rPr>
          <w:sz w:val="16"/>
        </w:rPr>
        <w:t>—</w:t>
      </w:r>
      <w:r w:rsidRPr="00E1534B">
        <w:rPr>
          <w:rStyle w:val="Emphasis"/>
          <w:highlight w:val="cyan"/>
        </w:rPr>
        <w:t>in its own backyard.</w:t>
      </w:r>
      <w:r w:rsidRPr="00A94687">
        <w:rPr>
          <w:sz w:val="16"/>
        </w:rPr>
        <w:t xml:space="preserve"> </w:t>
      </w:r>
      <w:r w:rsidRPr="00E1534B">
        <w:rPr>
          <w:rStyle w:val="StyleUnderline"/>
          <w:highlight w:val="cyan"/>
        </w:rPr>
        <w:t>Russia, eager to preserve the status quo in the Arctic</w:t>
      </w:r>
      <w:r w:rsidRPr="00A94687">
        <w:rPr>
          <w:rStyle w:val="StyleUnderline"/>
        </w:rPr>
        <w:t xml:space="preserve"> region</w:t>
      </w:r>
      <w:r w:rsidRPr="00E1534B">
        <w:rPr>
          <w:rStyle w:val="StyleUnderline"/>
          <w:highlight w:val="cyan"/>
        </w:rPr>
        <w:t xml:space="preserve">, was pushed into the </w:t>
      </w:r>
      <w:r w:rsidRPr="00A94687">
        <w:rPr>
          <w:rStyle w:val="StyleUnderline"/>
        </w:rPr>
        <w:t xml:space="preserve">Arctic </w:t>
      </w:r>
      <w:r w:rsidRPr="00E1534B">
        <w:rPr>
          <w:rStyle w:val="StyleUnderline"/>
          <w:highlight w:val="cyan"/>
        </w:rPr>
        <w:t>cold.</w:t>
      </w:r>
      <w:r w:rsidRPr="00223B6C">
        <w:rPr>
          <w:rStyle w:val="StyleUnderline"/>
        </w:rPr>
        <w:t xml:space="preserve"> </w:t>
      </w:r>
      <w:r w:rsidRPr="00A94687">
        <w:rPr>
          <w:sz w:val="16"/>
        </w:rPr>
        <w:t xml:space="preserve">This finding suggests there is little sense in referring to an autonomous “Arctic order,” even if the region has separate institutions and arrangements that can be conceptualized as a regional regime complex or governance system. </w:t>
      </w:r>
      <w:r w:rsidRPr="00223B6C">
        <w:rPr>
          <w:rStyle w:val="StyleUnderline"/>
        </w:rPr>
        <w:t>The rules‐based, liberal international order has also been the order of the Arctic. Hence, Russia’s assault on the liberal international order, with the prohibition against the use of force at its core, was inevitably, but apparently unintentionally, also an attack on the formal and informal arrangements that consolidated Russia as an Arctic superpower.</w:t>
      </w:r>
    </w:p>
    <w:p w14:paraId="44C7F58A" w14:textId="77777777" w:rsidR="00093C8E" w:rsidRDefault="00093C8E" w:rsidP="00093C8E">
      <w:pPr>
        <w:rPr>
          <w:sz w:val="16"/>
        </w:rPr>
      </w:pPr>
      <w:r w:rsidRPr="00A94687">
        <w:rPr>
          <w:sz w:val="16"/>
        </w:rPr>
        <w:t xml:space="preserve">Evidently, </w:t>
      </w:r>
      <w:r w:rsidRPr="00E1534B">
        <w:rPr>
          <w:rStyle w:val="StyleUnderline"/>
          <w:highlight w:val="cyan"/>
        </w:rPr>
        <w:t>Russia was more successful in diminishing its Arctic status and isolating itself from</w:t>
      </w:r>
      <w:r w:rsidRPr="00A94687">
        <w:rPr>
          <w:rStyle w:val="StyleUnderline"/>
        </w:rPr>
        <w:t xml:space="preserve"> the global and regional </w:t>
      </w:r>
      <w:r w:rsidRPr="00E1534B">
        <w:rPr>
          <w:rStyle w:val="StyleUnderline"/>
          <w:highlight w:val="cyan"/>
        </w:rPr>
        <w:t>arrangements than revising them.</w:t>
      </w:r>
      <w:r w:rsidRPr="00E1534B">
        <w:rPr>
          <w:sz w:val="16"/>
          <w:highlight w:val="cyan"/>
        </w:rPr>
        <w:t xml:space="preserve"> </w:t>
      </w:r>
      <w:r w:rsidRPr="00E1534B">
        <w:rPr>
          <w:rStyle w:val="StyleUnderline"/>
          <w:highlight w:val="cyan"/>
        </w:rPr>
        <w:t>Moscow’s failures</w:t>
      </w:r>
      <w:r w:rsidRPr="00A94687">
        <w:rPr>
          <w:sz w:val="16"/>
        </w:rPr>
        <w:t xml:space="preserve"> may not be permanent, and </w:t>
      </w:r>
      <w:r w:rsidRPr="00A47FD4">
        <w:rPr>
          <w:rStyle w:val="Emphasis"/>
        </w:rPr>
        <w:t xml:space="preserve">the </w:t>
      </w:r>
      <w:r w:rsidRPr="00E1534B">
        <w:rPr>
          <w:rStyle w:val="Emphasis"/>
          <w:highlight w:val="cyan"/>
        </w:rPr>
        <w:t>worst may be yet to come</w:t>
      </w:r>
      <w:r w:rsidRPr="00A94687">
        <w:rPr>
          <w:sz w:val="16"/>
        </w:rPr>
        <w:t>. Regionally, Russia is encouraging more involvement from the non‐Western BRICS group in Arctic affairs (see, e.g., Edvardsen, 2023d) and finds cautious support in China, which may have its own ambitions in a China‐led “Belt and Road order” (Flockhart &amp; Korosteleva, 2022, p. 471). Globally, the rules‐based international order is in a deep and perhaps irreversible crisis. International relations theory, as well as somber historical lessons, warn that the profound structural changes in the world may well result in an entirely new world order—or, to Russia’s liking, in multiple orders.</w:t>
      </w:r>
    </w:p>
    <w:p w14:paraId="15EF0F19" w14:textId="6AC2C6F8" w:rsidR="00093C8E" w:rsidRDefault="002A6DDC" w:rsidP="002A6DDC">
      <w:pPr>
        <w:pStyle w:val="Heading3"/>
      </w:pPr>
      <w:r>
        <w:lastRenderedPageBreak/>
        <w:t>2NC---No Russia</w:t>
      </w:r>
    </w:p>
    <w:p w14:paraId="7D8EFC7B" w14:textId="77777777" w:rsidR="002A6DDC" w:rsidRDefault="002A6DDC" w:rsidP="002A6DDC">
      <w:pPr>
        <w:pStyle w:val="Heading4"/>
      </w:pPr>
      <w:r>
        <w:t xml:space="preserve">‘Russians lead’ is just small and horrible ships that are incapable of anything. </w:t>
      </w:r>
    </w:p>
    <w:p w14:paraId="7178E381" w14:textId="77777777" w:rsidR="002A6DDC" w:rsidRPr="00166413" w:rsidRDefault="002A6DDC" w:rsidP="002A6DDC">
      <w:r>
        <w:t xml:space="preserve">[Paul </w:t>
      </w:r>
      <w:r w:rsidRPr="00166413">
        <w:rPr>
          <w:b/>
          <w:bCs/>
        </w:rPr>
        <w:t>Globe</w:t>
      </w:r>
      <w:r>
        <w:t>; 11/26/</w:t>
      </w:r>
      <w:r w:rsidRPr="00166413">
        <w:rPr>
          <w:b/>
          <w:bCs/>
        </w:rPr>
        <w:t>24</w:t>
      </w:r>
      <w:r>
        <w:t xml:space="preserve">; </w:t>
      </w:r>
      <w:r w:rsidRPr="00166413">
        <w:t>a longtime specialist on ethnic and religious questions in Eurasia. Most recently, he was director of research and publications at the Azerbaijan</w:t>
      </w:r>
      <w:r>
        <w:t xml:space="preserve">; </w:t>
      </w:r>
      <w:r w:rsidRPr="00166413">
        <w:t>Russia Lacks Icebreakers Its Arctic Fleet Needs to Function in Eastern Arctic</w:t>
      </w:r>
      <w:r>
        <w:t>;</w:t>
      </w:r>
      <w:r w:rsidRPr="00166413">
        <w:t xml:space="preserve"> https://jamestown.org/program/russia-lacks-icebreakers-its-arctic-fleet-needs-to-function-in-eastern-arctic/</w:t>
      </w:r>
      <w:r>
        <w:t>; DBSTM]</w:t>
      </w:r>
    </w:p>
    <w:p w14:paraId="45BCD090" w14:textId="77777777" w:rsidR="002A6DDC" w:rsidRPr="00166413" w:rsidRDefault="002A6DDC" w:rsidP="002A6DDC">
      <w:pPr>
        <w:rPr>
          <w:sz w:val="16"/>
        </w:rPr>
      </w:pPr>
      <w:r w:rsidRPr="00E1534B">
        <w:rPr>
          <w:highlight w:val="cyan"/>
          <w:u w:val="single"/>
        </w:rPr>
        <w:t>Russia has more icebreakers than any other country</w:t>
      </w:r>
      <w:r w:rsidRPr="00166413">
        <w:rPr>
          <w:sz w:val="16"/>
        </w:rPr>
        <w:t xml:space="preserve"> but far fewer than it needs to ensure passage in the Eastern portions of the Northern Sea Route critical to its trade with China as well as to ensure that the Russian navy can continue to dominate the North.</w:t>
      </w:r>
    </w:p>
    <w:p w14:paraId="7799F229" w14:textId="77777777" w:rsidR="002A6DDC" w:rsidRPr="00166413" w:rsidRDefault="002A6DDC" w:rsidP="002A6DDC">
      <w:pPr>
        <w:rPr>
          <w:sz w:val="16"/>
        </w:rPr>
      </w:pPr>
      <w:r w:rsidRPr="00166413">
        <w:rPr>
          <w:u w:val="single"/>
        </w:rPr>
        <w:t>Moscow has announced an ambitious icebreaker construction program</w:t>
      </w:r>
      <w:r w:rsidRPr="00166413">
        <w:rPr>
          <w:sz w:val="16"/>
        </w:rPr>
        <w:t>, but both longstanding problems in Russian shipyards and Western sanctions make it unlikely to achieve its much-ballyhooed goals.</w:t>
      </w:r>
    </w:p>
    <w:p w14:paraId="67EC0488" w14:textId="77777777" w:rsidR="002A6DDC" w:rsidRPr="00166413" w:rsidRDefault="002A6DDC" w:rsidP="002A6DDC">
      <w:pPr>
        <w:rPr>
          <w:u w:val="single"/>
        </w:rPr>
      </w:pPr>
      <w:r w:rsidRPr="00166413">
        <w:rPr>
          <w:u w:val="single"/>
        </w:rPr>
        <w:t>As a result, some Russian navy ships in the north are now forced to drift at night to avoid running into ice or aground in inadequately mapped portions of the Northern Sea Route, opening the way for China to take the upper hand.</w:t>
      </w:r>
    </w:p>
    <w:p w14:paraId="6476B5FD" w14:textId="77777777" w:rsidR="002A6DDC" w:rsidRPr="00166413" w:rsidRDefault="002A6DDC" w:rsidP="002A6DDC">
      <w:pPr>
        <w:rPr>
          <w:sz w:val="16"/>
        </w:rPr>
      </w:pPr>
      <w:r w:rsidRPr="00166413">
        <w:rPr>
          <w:sz w:val="16"/>
        </w:rPr>
        <w:t xml:space="preserve">Russia has more icebreakers than any other country, something it celebrates and that most other countries see as guaranteeing Russian dominance in the region. </w:t>
      </w:r>
      <w:r w:rsidRPr="00E1534B">
        <w:rPr>
          <w:highlight w:val="cyan"/>
          <w:u w:val="single"/>
        </w:rPr>
        <w:t>Most of these ships,</w:t>
      </w:r>
      <w:r w:rsidRPr="00166413">
        <w:rPr>
          <w:u w:val="single"/>
        </w:rPr>
        <w:t xml:space="preserve"> however, </w:t>
      </w:r>
      <w:r w:rsidRPr="00E1534B">
        <w:rPr>
          <w:highlight w:val="cyan"/>
          <w:u w:val="single"/>
        </w:rPr>
        <w:t>are small and diesel,</w:t>
      </w:r>
      <w:r w:rsidRPr="00166413">
        <w:rPr>
          <w:u w:val="single"/>
        </w:rPr>
        <w:t xml:space="preserve"> rather than nuclear, powered and </w:t>
      </w:r>
      <w:r w:rsidRPr="00E1534B">
        <w:rPr>
          <w:highlight w:val="cyan"/>
          <w:u w:val="single"/>
        </w:rPr>
        <w:t>lack the most advanced electronics</w:t>
      </w:r>
      <w:r w:rsidRPr="00166413">
        <w:rPr>
          <w:u w:val="single"/>
        </w:rPr>
        <w:t xml:space="preserve"> and are </w:t>
      </w:r>
      <w:r w:rsidRPr="00E1534B">
        <w:rPr>
          <w:highlight w:val="cyan"/>
          <w:u w:val="single"/>
        </w:rPr>
        <w:t>incapable of helping ships</w:t>
      </w:r>
      <w:r w:rsidRPr="00166413">
        <w:rPr>
          <w:u w:val="single"/>
        </w:rPr>
        <w:t xml:space="preserve"> far from the Russian coast</w:t>
      </w:r>
      <w:r w:rsidRPr="00166413">
        <w:rPr>
          <w:sz w:val="16"/>
        </w:rPr>
        <w:t xml:space="preserve"> (see EDM, November 25 [1], [2]). </w:t>
      </w:r>
      <w:r w:rsidRPr="00166413">
        <w:rPr>
          <w:u w:val="single"/>
        </w:rPr>
        <w:t xml:space="preserve">This means that </w:t>
      </w:r>
      <w:r w:rsidRPr="00E1534B">
        <w:rPr>
          <w:highlight w:val="cyan"/>
          <w:u w:val="single"/>
        </w:rPr>
        <w:t>Moscow’s ability to keep the</w:t>
      </w:r>
      <w:r w:rsidRPr="00166413">
        <w:rPr>
          <w:u w:val="single"/>
        </w:rPr>
        <w:t xml:space="preserve"> Northern Sea Route (</w:t>
      </w:r>
      <w:r w:rsidRPr="00E1534B">
        <w:rPr>
          <w:highlight w:val="cyan"/>
          <w:u w:val="single"/>
        </w:rPr>
        <w:t>NSR</w:t>
      </w:r>
      <w:r w:rsidRPr="00166413">
        <w:rPr>
          <w:u w:val="single"/>
        </w:rPr>
        <w:t xml:space="preserve">) </w:t>
      </w:r>
      <w:r w:rsidRPr="00E1534B">
        <w:rPr>
          <w:highlight w:val="cyan"/>
          <w:u w:val="single"/>
        </w:rPr>
        <w:t>operational</w:t>
      </w:r>
      <w:r w:rsidRPr="00166413">
        <w:rPr>
          <w:u w:val="single"/>
        </w:rPr>
        <w:t xml:space="preserve"> year-</w:t>
      </w:r>
      <w:r w:rsidRPr="00E1534B">
        <w:rPr>
          <w:highlight w:val="cyan"/>
          <w:u w:val="single"/>
        </w:rPr>
        <w:t>round is still far from guaranteed</w:t>
      </w:r>
      <w:r w:rsidRPr="00166413">
        <w:rPr>
          <w:u w:val="single"/>
        </w:rPr>
        <w:t>,</w:t>
      </w:r>
      <w:r w:rsidRPr="00166413">
        <w:rPr>
          <w:sz w:val="16"/>
        </w:rPr>
        <w:t xml:space="preserve"> and </w:t>
      </w:r>
      <w:r w:rsidRPr="00166413">
        <w:rPr>
          <w:u w:val="single"/>
        </w:rPr>
        <w:t xml:space="preserve">Russia </w:t>
      </w:r>
      <w:r w:rsidRPr="00E1534B">
        <w:rPr>
          <w:highlight w:val="cyan"/>
          <w:u w:val="single"/>
        </w:rPr>
        <w:t>faces particularly serious difficulties</w:t>
      </w:r>
      <w:r w:rsidRPr="00166413">
        <w:rPr>
          <w:u w:val="single"/>
        </w:rPr>
        <w:t xml:space="preserve"> in the route’s Eastern portion and to its North</w:t>
      </w:r>
      <w:r w:rsidRPr="00166413">
        <w:rPr>
          <w:sz w:val="16"/>
        </w:rPr>
        <w:t xml:space="preserve"> (see EDM, June 12, 2023). These areas are now cooling rather than warming, given the irregular pattern of climate change, undercutting Moscow’s ability to trade with China and, more generally, advance its expansive claims to the Arctic seabed (The Barents Observer, August 6; AANII, August 8).</w:t>
      </w:r>
    </w:p>
    <w:p w14:paraId="393089EC" w14:textId="77777777" w:rsidR="002A6DDC" w:rsidRPr="00166413" w:rsidRDefault="002A6DDC" w:rsidP="002A6DDC">
      <w:pPr>
        <w:rPr>
          <w:sz w:val="16"/>
        </w:rPr>
      </w:pPr>
      <w:r w:rsidRPr="00166413">
        <w:rPr>
          <w:u w:val="single"/>
        </w:rPr>
        <w:t xml:space="preserve">Moscow’s </w:t>
      </w:r>
      <w:r w:rsidRPr="00E1534B">
        <w:rPr>
          <w:highlight w:val="cyan"/>
          <w:u w:val="single"/>
        </w:rPr>
        <w:t>challenges with its shortage of</w:t>
      </w:r>
      <w:r w:rsidRPr="00166413">
        <w:rPr>
          <w:u w:val="single"/>
        </w:rPr>
        <w:t xml:space="preserve"> deep-sea </w:t>
      </w:r>
      <w:r w:rsidRPr="00E1534B">
        <w:rPr>
          <w:highlight w:val="cyan"/>
          <w:u w:val="single"/>
        </w:rPr>
        <w:t>icebreakers have become increasingly evident</w:t>
      </w:r>
      <w:r w:rsidRPr="00166413">
        <w:rPr>
          <w:sz w:val="16"/>
        </w:rPr>
        <w:t xml:space="preserve">. This is underscored by its much-ballyhooed icebreaker construction program, which Russian experts acknowledge is unlikely to materialize in the near future. Additionally, Deputy Commander of Russia’s Northern Fleet Vice Admiral Oleg Golubyov recently admitted that ships in the eastern Arctic often drift at night to avoid sea ice or the risk of running aground in poorly surveyed areas. This occurs because they lack the necessary icebreaker escorts to operate safely 24 hours a day (IAREX.ru March 31; Profile.ru, November 9; Arctic Today, November 22). </w:t>
      </w:r>
      <w:r w:rsidRPr="00E1534B">
        <w:rPr>
          <w:highlight w:val="cyan"/>
          <w:u w:val="single"/>
        </w:rPr>
        <w:t>Such a danger is very real</w:t>
      </w:r>
      <w:r w:rsidRPr="00166413">
        <w:rPr>
          <w:u w:val="single"/>
        </w:rPr>
        <w:t xml:space="preserve"> and was </w:t>
      </w:r>
      <w:r w:rsidRPr="00E1534B">
        <w:rPr>
          <w:highlight w:val="cyan"/>
          <w:u w:val="single"/>
        </w:rPr>
        <w:t>highlighted several years ago</w:t>
      </w:r>
      <w:r w:rsidRPr="00166413">
        <w:rPr>
          <w:u w:val="single"/>
        </w:rPr>
        <w:t xml:space="preserve"> when a </w:t>
      </w:r>
      <w:r w:rsidRPr="00E1534B">
        <w:rPr>
          <w:highlight w:val="cyan"/>
          <w:u w:val="single"/>
        </w:rPr>
        <w:t>large number of ships</w:t>
      </w:r>
      <w:r w:rsidRPr="00166413">
        <w:rPr>
          <w:u w:val="single"/>
        </w:rPr>
        <w:t xml:space="preserve">, civilian and naval, were </w:t>
      </w:r>
      <w:r w:rsidRPr="00E1534B">
        <w:rPr>
          <w:highlight w:val="cyan"/>
          <w:u w:val="single"/>
        </w:rPr>
        <w:t>trapped in the ice for weeks</w:t>
      </w:r>
      <w:r w:rsidRPr="00166413">
        <w:rPr>
          <w:sz w:val="16"/>
        </w:rPr>
        <w:t xml:space="preserve"> (The Barents Observer, November 9, 2021; Window on Eurasia, December 30, 2021).</w:t>
      </w:r>
    </w:p>
    <w:p w14:paraId="1627E280" w14:textId="77777777" w:rsidR="002A6DDC" w:rsidRPr="00166413" w:rsidRDefault="002A6DDC" w:rsidP="002A6DDC">
      <w:pPr>
        <w:rPr>
          <w:sz w:val="16"/>
        </w:rPr>
      </w:pPr>
      <w:r w:rsidRPr="00166413">
        <w:rPr>
          <w:sz w:val="16"/>
        </w:rPr>
        <w:t>Golubyov’s admission is indicative of Russia’s often ignored problems with the NSR, the Arctic Ocean more generally, and its fleet of icebreakers. In an interview with that fleet’s newspaper, Na Strazhe Zapolyarya, Golubyov says that this year, ships under his command encountered heavy sea ice in the Eastern Arctic waters between Wrangel Island and the Russian Federation as well as beyond toward the Bering Strait. Lacking icebreaker support, these Russian naval vessels had no choice but to drift at night and move only when the two helicopters accompanying them could survey a safe route forward during daylight hours. Neither he nor others want to rely on such an arrangement and it is one that Moscow hopes to overcome by building more icebreakers, despite all suggestions that global warming will make that costly exercise unnecessary. Such problems are compounded, Golubyov continues, by the fact that in the region, much of the seabed remains unmapped and shallow waters can trap ice, posing particular dangers to ships.</w:t>
      </w:r>
    </w:p>
    <w:p w14:paraId="13291215" w14:textId="77777777" w:rsidR="002A6DDC" w:rsidRPr="00166413" w:rsidRDefault="002A6DDC" w:rsidP="002A6DDC">
      <w:pPr>
        <w:rPr>
          <w:sz w:val="16"/>
        </w:rPr>
      </w:pPr>
      <w:r w:rsidRPr="00166413">
        <w:rPr>
          <w:sz w:val="16"/>
        </w:rPr>
        <w:t>The Russian admiral’s words call attention to environmental issues in the NSR that are all too often ignored. While global warming has left the Western half of the NSR ice-free for most of the year, the situation in the Eastern half is very different. In fact, temperatures have cooled in recent years, and ice has become a larger problem (Profile.ru, May 31, 2022; The Barents Observer, November 16, 2022; Window on Eurasia August 8). To counter the cooling temperatures, keep the NSR open and trade with China flowing, and allow Russia to project power far into the Arctic, Moscow has announced an ambitious program of icebreaker and ice-capable ship construction (see EDM, September 11, 2018, September 4; Profile.ru, May 31, 2022; East Russia.ru, August 1, 2022). Longstanding and intractable problems in its shipbuilding branch, including corruption and the impact of sanctions, and cutbacks in government financing as a result of the war in Ukraine, however, means that Russia is unlikely to be able to build anything close to the number of needed vessels, Moscow experts say (Kommersant, October 12, 2023; EDM, December 12, 2023; Window on Eurasia, April 4). All the more so due to the development of its shore-based support facilities along the NSR, which has nearly stopped (see EDM, September 11, 2018, June 4, 2022).</w:t>
      </w:r>
    </w:p>
    <w:p w14:paraId="29A77158" w14:textId="77777777" w:rsidR="002A6DDC" w:rsidRPr="00166413" w:rsidRDefault="002A6DDC" w:rsidP="002A6DDC">
      <w:pPr>
        <w:rPr>
          <w:sz w:val="16"/>
        </w:rPr>
      </w:pPr>
      <w:r w:rsidRPr="00166413">
        <w:rPr>
          <w:sz w:val="16"/>
        </w:rPr>
        <w:lastRenderedPageBreak/>
        <w:t xml:space="preserve">This has created a new geo-economic and, therefore, geo-political situation, as far as icebreakers and the Eastern Arctic are concerned. </w:t>
      </w:r>
      <w:r w:rsidRPr="00166413">
        <w:rPr>
          <w:u w:val="single"/>
        </w:rPr>
        <w:t xml:space="preserve">While </w:t>
      </w:r>
      <w:r w:rsidRPr="00E1534B">
        <w:rPr>
          <w:highlight w:val="cyan"/>
          <w:u w:val="single"/>
        </w:rPr>
        <w:t>Russia maintains a dominant position</w:t>
      </w:r>
      <w:r w:rsidRPr="00166413">
        <w:rPr>
          <w:u w:val="single"/>
        </w:rPr>
        <w:t xml:space="preserve"> internationally, as far as icebreakers are concerned, </w:t>
      </w:r>
      <w:r w:rsidRPr="00E1534B">
        <w:rPr>
          <w:highlight w:val="cyan"/>
          <w:u w:val="single"/>
        </w:rPr>
        <w:t>its dominance is increasingly a facade more than real</w:t>
      </w:r>
      <w:r w:rsidRPr="00166413">
        <w:rPr>
          <w:u w:val="single"/>
        </w:rPr>
        <w:t>.</w:t>
      </w:r>
      <w:r w:rsidRPr="00166413">
        <w:rPr>
          <w:sz w:val="16"/>
        </w:rPr>
        <w:t xml:space="preserve"> On the one hand, most of its icebreakers are smaller and capable of handling ports but not open sea routes, as Golubyov acknowledges. On the other, Moscow is increasingly concerned with keeping the Eastern Arctic, where ice remains and even is currently on the increase, and thus needs more icebreakers to maintain trade with China and lend credence to Moscow’s expansive claims to the Arctic Ocean and its mineral-rich seabed (see EDM, October 29, 2019). Both these claims and the kind of difficulties Golubyov’s remarks suggest Moscow is facing in the eastern Arctic, however, are leading other countries to consider building more icebreakers of their own and be in a position to challenge Russia in the future. Among those doing so are Canada, Finland, the United States, and China (The Barents Observer, July 10, July 12;  TRT Russian, July 15; see EDM, November 25). All of them can see that Russia is overextended as far as icebreakers are concerned, not only keeping vessels in service long after they should be scrapped but also failing to meet deadlines for building new ones (Window on Eurasia, July 18). The Russian dominance that intimidated them earlier is now dissipating (see EDM, June 12, June 26, 2019).</w:t>
      </w:r>
    </w:p>
    <w:p w14:paraId="17B3FBE9" w14:textId="77777777" w:rsidR="002A6DDC" w:rsidRPr="00166413" w:rsidRDefault="002A6DDC" w:rsidP="002A6DDC">
      <w:pPr>
        <w:rPr>
          <w:sz w:val="16"/>
        </w:rPr>
      </w:pPr>
      <w:r w:rsidRPr="00166413">
        <w:rPr>
          <w:sz w:val="16"/>
        </w:rPr>
        <w:t>Among these countries, the one that has made the most rapid progress is China, which has not only built more icebreakers in recent years than any of the others but, even more importantly, has significantly reduced the time it needs to construct each of them (see EDM, July 23, 2020). For now, Moscow hopes that China, its ally against the West, will help it maintain its presence in the Arctic, given Chinese interest in Russia’s use of the NSR. Russian officials fear that at some point, China will assume a dominant position in the Arctic and be able to elbow Russia aside (see EDM, July 12, 2018, June 12, 2019, March 6, 2021, February 1, 2022). That is all the more likely in the coming years, given that Moscow experts say that Russian yards will not be able to build anything compared to the number of ships, icebreakers in particular, that Moscow needs to maintain its current status (Window on Eurasia, July 18).</w:t>
      </w:r>
    </w:p>
    <w:p w14:paraId="6ED3E34C" w14:textId="77777777" w:rsidR="002A6DDC" w:rsidRDefault="002A6DDC" w:rsidP="002A6DDC">
      <w:pPr>
        <w:rPr>
          <w:u w:val="single"/>
        </w:rPr>
      </w:pPr>
      <w:r w:rsidRPr="00E1534B">
        <w:rPr>
          <w:highlight w:val="cyan"/>
          <w:u w:val="single"/>
        </w:rPr>
        <w:t>Russia’s inability</w:t>
      </w:r>
      <w:r w:rsidRPr="00166413">
        <w:rPr>
          <w:u w:val="single"/>
        </w:rPr>
        <w:t xml:space="preserve"> to reliably send ships through the ice in the Eastern Arctic </w:t>
      </w:r>
      <w:r w:rsidRPr="00E1534B">
        <w:rPr>
          <w:highlight w:val="cyan"/>
          <w:u w:val="single"/>
        </w:rPr>
        <w:t>is a clear sign</w:t>
      </w:r>
      <w:r w:rsidRPr="00166413">
        <w:rPr>
          <w:u w:val="single"/>
        </w:rPr>
        <w:t xml:space="preserve"> of the beginning </w:t>
      </w:r>
      <w:r w:rsidRPr="00E1534B">
        <w:rPr>
          <w:highlight w:val="cyan"/>
          <w:u w:val="single"/>
        </w:rPr>
        <w:t>of a major geopolitical shift</w:t>
      </w:r>
      <w:r w:rsidRPr="00166413">
        <w:rPr>
          <w:u w:val="single"/>
        </w:rPr>
        <w:t>.</w:t>
      </w:r>
      <w:r w:rsidRPr="00166413">
        <w:rPr>
          <w:sz w:val="16"/>
        </w:rPr>
        <w:t xml:space="preserve"> Western governments will have little choice but to deal with it if they do not take timely action and </w:t>
      </w:r>
      <w:r w:rsidRPr="00166413">
        <w:rPr>
          <w:u w:val="single"/>
        </w:rPr>
        <w:t xml:space="preserve">expand their own icebreaker fleets as well.   </w:t>
      </w:r>
    </w:p>
    <w:p w14:paraId="44561390" w14:textId="77777777" w:rsidR="002A6DDC" w:rsidRPr="002A6DDC" w:rsidRDefault="002A6DDC" w:rsidP="002A6DDC"/>
    <w:p w14:paraId="5773C2A2" w14:textId="38062E3B" w:rsidR="00093C8E" w:rsidRDefault="00183B5A" w:rsidP="00093C8E">
      <w:pPr>
        <w:pStyle w:val="Heading3"/>
      </w:pPr>
      <w:r>
        <w:lastRenderedPageBreak/>
        <w:t>1NC---Icebreakers Fail</w:t>
      </w:r>
    </w:p>
    <w:p w14:paraId="7C93AB1A" w14:textId="77777777" w:rsidR="00093C8E" w:rsidRPr="00671BCC" w:rsidRDefault="00093C8E" w:rsidP="00093C8E">
      <w:pPr>
        <w:pStyle w:val="Heading4"/>
      </w:pPr>
      <w:r>
        <w:t xml:space="preserve">Domestic production of ice breakers has </w:t>
      </w:r>
      <w:r w:rsidRPr="00A95F92">
        <w:rPr>
          <w:u w:val="single"/>
        </w:rPr>
        <w:t>failed</w:t>
      </w:r>
      <w:r>
        <w:t xml:space="preserve">, being </w:t>
      </w:r>
      <w:r w:rsidRPr="00A95F92">
        <w:rPr>
          <w:u w:val="single"/>
        </w:rPr>
        <w:t>costly</w:t>
      </w:r>
      <w:r>
        <w:t xml:space="preserve"> and </w:t>
      </w:r>
      <w:r w:rsidRPr="00A95F92">
        <w:rPr>
          <w:u w:val="single"/>
        </w:rPr>
        <w:t>inefficient</w:t>
      </w:r>
      <w:r>
        <w:t>.</w:t>
      </w:r>
    </w:p>
    <w:p w14:paraId="481806E5" w14:textId="54885226" w:rsidR="00093C8E" w:rsidRDefault="00093C8E" w:rsidP="00093C8E">
      <w:r w:rsidRPr="00B02FDB">
        <w:t xml:space="preserve">Brian </w:t>
      </w:r>
      <w:r w:rsidRPr="00B02FDB">
        <w:rPr>
          <w:b/>
          <w:bCs/>
          <w:sz w:val="26"/>
          <w:szCs w:val="26"/>
        </w:rPr>
        <w:t>Potter 24</w:t>
      </w:r>
      <w:r w:rsidRPr="00B02FDB">
        <w:t xml:space="preserve">. </w:t>
      </w:r>
      <w:r>
        <w:t>Senior Infrastructure Fellow at IFP and author of the Construction Physics newsletter. Brian has a bachelor's in civil engineering from Georgia Tech, and a master's in systems engineering from University of Central Florida.</w:t>
      </w:r>
      <w:r w:rsidRPr="00B02FDB">
        <w:t xml:space="preserve">"Why the U.S. Can’t Build Icebreaking Ships". </w:t>
      </w:r>
      <w:r>
        <w:t>9-26-2024</w:t>
      </w:r>
      <w:r w:rsidRPr="00B02FDB">
        <w:t xml:space="preserve">. </w:t>
      </w:r>
      <w:r>
        <w:t>Construction Physics</w:t>
      </w:r>
      <w:r w:rsidRPr="00B02FDB">
        <w:t xml:space="preserve">. </w:t>
      </w:r>
      <w:r w:rsidRPr="00093C8E">
        <w:t>https://www.construction-physics.com/p/why-the-us-cant-build-icebreaking</w:t>
      </w:r>
      <w:r>
        <w:t>. //wenxi</w:t>
      </w:r>
    </w:p>
    <w:p w14:paraId="5CCD622C" w14:textId="77777777" w:rsidR="00093C8E" w:rsidRPr="00B02FDB" w:rsidRDefault="00093C8E" w:rsidP="00093C8E">
      <w:pPr>
        <w:rPr>
          <w:u w:val="single"/>
        </w:rPr>
      </w:pPr>
      <w:r w:rsidRPr="00FB7E10">
        <w:rPr>
          <w:sz w:val="16"/>
        </w:rPr>
        <w:t xml:space="preserve">To replace its aging icebreakers with a new, larger fleet of ships, in 2013 </w:t>
      </w:r>
      <w:r w:rsidRPr="00E1534B">
        <w:rPr>
          <w:highlight w:val="cyan"/>
          <w:u w:val="single"/>
        </w:rPr>
        <w:t xml:space="preserve">the Coast Guard initiated its </w:t>
      </w:r>
      <w:r w:rsidRPr="00E1534B">
        <w:rPr>
          <w:b/>
          <w:bCs/>
          <w:highlight w:val="cyan"/>
          <w:u w:val="single"/>
        </w:rPr>
        <w:t>Polar Security Cutter</w:t>
      </w:r>
      <w:r w:rsidRPr="00B02FDB">
        <w:rPr>
          <w:b/>
          <w:bCs/>
          <w:u w:val="single"/>
        </w:rPr>
        <w:t xml:space="preserve"> </w:t>
      </w:r>
      <w:r w:rsidRPr="00B02FDB">
        <w:rPr>
          <w:u w:val="single"/>
        </w:rPr>
        <w:t xml:space="preserve">program </w:t>
      </w:r>
      <w:r w:rsidRPr="00E1534B">
        <w:rPr>
          <w:highlight w:val="cyan"/>
          <w:u w:val="single"/>
        </w:rPr>
        <w:t>to construct</w:t>
      </w:r>
      <w:r w:rsidRPr="00B02FDB">
        <w:rPr>
          <w:u w:val="single"/>
        </w:rPr>
        <w:t xml:space="preserve"> a series of new heavy i</w:t>
      </w:r>
      <w:r w:rsidRPr="00E1534B">
        <w:rPr>
          <w:highlight w:val="cyan"/>
          <w:u w:val="single"/>
        </w:rPr>
        <w:t>cebreakers</w:t>
      </w:r>
      <w:r w:rsidRPr="00B02FDB">
        <w:rPr>
          <w:b/>
          <w:bCs/>
          <w:u w:val="single"/>
        </w:rPr>
        <w:t>.</w:t>
      </w:r>
      <w:r w:rsidRPr="00FB7E10">
        <w:rPr>
          <w:sz w:val="16"/>
        </w:rPr>
        <w:t xml:space="preserve"> The Coast Guard solicited bids in 2017, and the first contract was awarded in 2019, to VT Halter Marine, with an expected delivery date of 2024 for the first ship. </w:t>
      </w:r>
      <w:r w:rsidRPr="00E1534B">
        <w:rPr>
          <w:b/>
          <w:bCs/>
          <w:highlight w:val="cyan"/>
          <w:u w:val="single"/>
        </w:rPr>
        <w:t xml:space="preserve">But the program has gone </w:t>
      </w:r>
      <w:r w:rsidRPr="00E1534B">
        <w:rPr>
          <w:rStyle w:val="Emphasis"/>
          <w:highlight w:val="cyan"/>
        </w:rPr>
        <w:t>poorly</w:t>
      </w:r>
      <w:r w:rsidRPr="00B02FDB">
        <w:rPr>
          <w:rStyle w:val="Emphasis"/>
        </w:rPr>
        <w:t>.</w:t>
      </w:r>
      <w:r w:rsidRPr="00FB7E10">
        <w:rPr>
          <w:sz w:val="16"/>
        </w:rPr>
        <w:t xml:space="preserve"> </w:t>
      </w:r>
      <w:r w:rsidRPr="00B02FDB">
        <w:rPr>
          <w:u w:val="single"/>
        </w:rPr>
        <w:t>While most icebreakers are custom designed using proven concepts, the team of TAI and Halter Marine used a German icebreaker that has yet to be built as a ‘parent design’, intending to modify</w:t>
      </w:r>
      <w:r w:rsidRPr="00FB7E10">
        <w:rPr>
          <w:sz w:val="16"/>
        </w:rPr>
        <w:t xml:space="preserve"> it for Coast Guard needs. </w:t>
      </w:r>
      <w:r w:rsidRPr="00E1534B">
        <w:rPr>
          <w:b/>
          <w:bCs/>
          <w:highlight w:val="cyan"/>
          <w:u w:val="single"/>
        </w:rPr>
        <w:t>After five years</w:t>
      </w:r>
      <w:r w:rsidRPr="00B02FDB">
        <w:rPr>
          <w:b/>
          <w:bCs/>
          <w:u w:val="single"/>
        </w:rPr>
        <w:t>,</w:t>
      </w:r>
      <w:r w:rsidRPr="00B02FDB">
        <w:rPr>
          <w:u w:val="single"/>
        </w:rPr>
        <w:t xml:space="preserve"> this modification still isn’t complete; as of July 2024 </w:t>
      </w:r>
      <w:r w:rsidRPr="00E1534B">
        <w:rPr>
          <w:b/>
          <w:bCs/>
          <w:highlight w:val="cyan"/>
          <w:u w:val="single"/>
        </w:rPr>
        <w:t>the design was only 59% done</w:t>
      </w:r>
      <w:r w:rsidRPr="00B02FDB">
        <w:rPr>
          <w:u w:val="single"/>
        </w:rPr>
        <w:t xml:space="preserve">, and </w:t>
      </w:r>
      <w:r w:rsidRPr="00E1534B">
        <w:rPr>
          <w:b/>
          <w:bCs/>
          <w:highlight w:val="cyan"/>
          <w:u w:val="single"/>
        </w:rPr>
        <w:t>construction has not yet started</w:t>
      </w:r>
      <w:r w:rsidRPr="00B02FDB">
        <w:rPr>
          <w:b/>
          <w:bCs/>
          <w:u w:val="single"/>
        </w:rPr>
        <w:t>.</w:t>
      </w:r>
      <w:r w:rsidRPr="00B02FDB">
        <w:rPr>
          <w:u w:val="single"/>
        </w:rPr>
        <w:t xml:space="preserve"> While the original delivery date for the first ship was 2024, that has now been pushed back to 2029.</w:t>
      </w:r>
    </w:p>
    <w:p w14:paraId="4E3C09CD" w14:textId="77777777" w:rsidR="00093C8E" w:rsidRPr="00B02FDB" w:rsidRDefault="00093C8E" w:rsidP="00093C8E">
      <w:pPr>
        <w:rPr>
          <w:u w:val="single"/>
        </w:rPr>
      </w:pPr>
      <w:r w:rsidRPr="00FB7E10">
        <w:rPr>
          <w:sz w:val="16"/>
        </w:rPr>
        <w:t xml:space="preserve">In a report and testimony, </w:t>
      </w:r>
      <w:r w:rsidRPr="00B02FDB">
        <w:rPr>
          <w:u w:val="single"/>
        </w:rPr>
        <w:t>the GAO described some of the problems during the program:</w:t>
      </w:r>
    </w:p>
    <w:p w14:paraId="7050D2D0" w14:textId="77777777" w:rsidR="00093C8E" w:rsidRPr="00B02FDB" w:rsidRDefault="00093C8E" w:rsidP="00093C8E">
      <w:pPr>
        <w:rPr>
          <w:u w:val="single"/>
        </w:rPr>
      </w:pPr>
      <w:r w:rsidRPr="00E1534B">
        <w:rPr>
          <w:highlight w:val="cyan"/>
          <w:u w:val="single"/>
        </w:rPr>
        <w:t>U.S.-based</w:t>
      </w:r>
      <w:r w:rsidRPr="00B02FDB">
        <w:rPr>
          <w:u w:val="single"/>
        </w:rPr>
        <w:t xml:space="preserve"> designers and </w:t>
      </w:r>
      <w:r w:rsidRPr="00E1534B">
        <w:rPr>
          <w:highlight w:val="cyan"/>
          <w:u w:val="single"/>
        </w:rPr>
        <w:t>shipbuilders</w:t>
      </w:r>
      <w:r w:rsidRPr="00B02FDB">
        <w:rPr>
          <w:u w:val="single"/>
        </w:rPr>
        <w:t xml:space="preserve"> generally </w:t>
      </w:r>
      <w:r w:rsidRPr="00E1534B">
        <w:rPr>
          <w:rStyle w:val="Emphasis"/>
          <w:highlight w:val="cyan"/>
        </w:rPr>
        <w:t>lacked experience</w:t>
      </w:r>
      <w:r w:rsidRPr="00B02FDB">
        <w:rPr>
          <w:u w:val="single"/>
        </w:rPr>
        <w:t xml:space="preserve"> designing and building heavy polar icebreakers.</w:t>
      </w:r>
    </w:p>
    <w:p w14:paraId="67B4717E" w14:textId="77777777" w:rsidR="00093C8E" w:rsidRPr="00B02FDB" w:rsidRDefault="00093C8E" w:rsidP="00093C8E">
      <w:pPr>
        <w:rPr>
          <w:u w:val="single"/>
        </w:rPr>
      </w:pPr>
      <w:r w:rsidRPr="00E1534B">
        <w:rPr>
          <w:highlight w:val="cyan"/>
          <w:u w:val="single"/>
        </w:rPr>
        <w:t>The ship design is complex</w:t>
      </w:r>
      <w:r w:rsidRPr="00B02FDB">
        <w:rPr>
          <w:u w:val="single"/>
        </w:rPr>
        <w:t xml:space="preserve">, </w:t>
      </w:r>
      <w:r w:rsidRPr="00E1534B">
        <w:rPr>
          <w:highlight w:val="cyan"/>
          <w:u w:val="single"/>
        </w:rPr>
        <w:t>including</w:t>
      </w:r>
      <w:r w:rsidRPr="00B02FDB">
        <w:rPr>
          <w:u w:val="single"/>
        </w:rPr>
        <w:t xml:space="preserve"> that it used </w:t>
      </w:r>
      <w:r w:rsidRPr="00E1534B">
        <w:rPr>
          <w:highlight w:val="cyan"/>
          <w:u w:val="single"/>
        </w:rPr>
        <w:t xml:space="preserve">a </w:t>
      </w:r>
      <w:r w:rsidRPr="00E1534B">
        <w:rPr>
          <w:b/>
          <w:bCs/>
          <w:highlight w:val="cyan"/>
          <w:u w:val="single"/>
        </w:rPr>
        <w:t>specialized steel alloy</w:t>
      </w:r>
      <w:r w:rsidRPr="00B02FDB">
        <w:rPr>
          <w:u w:val="single"/>
        </w:rPr>
        <w:t xml:space="preserve"> that </w:t>
      </w:r>
      <w:r w:rsidRPr="00B02FDB">
        <w:rPr>
          <w:b/>
          <w:bCs/>
          <w:u w:val="single"/>
        </w:rPr>
        <w:t>required technical study and development of new welding</w:t>
      </w:r>
      <w:r w:rsidRPr="00B02FDB">
        <w:rPr>
          <w:u w:val="single"/>
        </w:rPr>
        <w:t xml:space="preserve"> procedures before use.</w:t>
      </w:r>
    </w:p>
    <w:p w14:paraId="1072D966" w14:textId="77777777" w:rsidR="00093C8E" w:rsidRPr="00FB7E10" w:rsidRDefault="00093C8E" w:rsidP="00093C8E">
      <w:pPr>
        <w:rPr>
          <w:sz w:val="16"/>
        </w:rPr>
      </w:pPr>
      <w:r w:rsidRPr="00E1534B">
        <w:rPr>
          <w:highlight w:val="cyan"/>
          <w:u w:val="single"/>
        </w:rPr>
        <w:t>The shipbuilder</w:t>
      </w:r>
      <w:r w:rsidRPr="00B02FDB">
        <w:rPr>
          <w:u w:val="single"/>
        </w:rPr>
        <w:t xml:space="preserve"> overestimated the extent to which it could leverage the original design and had to make significant design changes to meet government specifications</w:t>
      </w:r>
      <w:r w:rsidRPr="00FB7E10">
        <w:rPr>
          <w:sz w:val="16"/>
        </w:rPr>
        <w:t>, according to program officials. The shipbuilder also made some design errors, such as selecting the wrong height for the lowest deck of the ship, which required significant, late redesign to correct.</w:t>
      </w:r>
    </w:p>
    <w:p w14:paraId="210AE3BD" w14:textId="77777777" w:rsidR="00093C8E" w:rsidRPr="00FB7E10" w:rsidRDefault="00093C8E" w:rsidP="00093C8E">
      <w:pPr>
        <w:rPr>
          <w:sz w:val="16"/>
        </w:rPr>
      </w:pPr>
      <w:r w:rsidRPr="00FB7E10">
        <w:rPr>
          <w:sz w:val="16"/>
        </w:rPr>
        <w:t>COVID-19 restrictions limited the extent to which the shipbuilder could collaborate and consult with its domestic and international partners.</w:t>
      </w:r>
    </w:p>
    <w:p w14:paraId="39CFA0A7" w14:textId="77777777" w:rsidR="00093C8E" w:rsidRPr="00B02FDB" w:rsidRDefault="00093C8E" w:rsidP="00093C8E">
      <w:pPr>
        <w:rPr>
          <w:u w:val="single"/>
        </w:rPr>
      </w:pPr>
      <w:r w:rsidRPr="00B02FDB">
        <w:rPr>
          <w:u w:val="single"/>
        </w:rPr>
        <w:t xml:space="preserve">Notably, VT Halter Marine </w:t>
      </w:r>
      <w:r w:rsidRPr="00E1534B">
        <w:rPr>
          <w:highlight w:val="cyan"/>
          <w:u w:val="single"/>
        </w:rPr>
        <w:t xml:space="preserve">lost </w:t>
      </w:r>
      <w:r w:rsidRPr="00E1534B">
        <w:rPr>
          <w:rStyle w:val="Emphasis"/>
          <w:highlight w:val="cyan"/>
        </w:rPr>
        <w:t>$256 million</w:t>
      </w:r>
      <w:r w:rsidRPr="00B02FDB">
        <w:rPr>
          <w:u w:val="single"/>
        </w:rPr>
        <w:t xml:space="preserve"> between 2017 and 2021, after which it was bought for a song (just $15 million) by Bollinger, which took over the icebreaker contracts.</w:t>
      </w:r>
    </w:p>
    <w:p w14:paraId="6D52FC15" w14:textId="77777777" w:rsidR="00093C8E" w:rsidRPr="00B02FDB" w:rsidRDefault="00093C8E" w:rsidP="00093C8E">
      <w:pPr>
        <w:rPr>
          <w:b/>
          <w:bCs/>
          <w:u w:val="single"/>
        </w:rPr>
      </w:pPr>
      <w:r w:rsidRPr="00B02FDB">
        <w:rPr>
          <w:u w:val="single"/>
        </w:rPr>
        <w:t xml:space="preserve">Originally, the Polar Security Cutters were expected to cost $800-$900 million per ship ($1.1-$1.3 billion in 2024 dollars), but </w:t>
      </w:r>
      <w:r w:rsidRPr="00E1534B">
        <w:rPr>
          <w:highlight w:val="cyan"/>
          <w:u w:val="single"/>
        </w:rPr>
        <w:t>current cost estimates are closer to $1.7-1.9 billion</w:t>
      </w:r>
      <w:r w:rsidRPr="00B02FDB">
        <w:rPr>
          <w:u w:val="single"/>
        </w:rPr>
        <w:t xml:space="preserve">, and given that construction hasn’t started yet, </w:t>
      </w:r>
      <w:r w:rsidRPr="00E1534B">
        <w:rPr>
          <w:highlight w:val="cyan"/>
          <w:u w:val="single"/>
        </w:rPr>
        <w:t>this is likely to rise</w:t>
      </w:r>
      <w:r w:rsidRPr="00FB7E10">
        <w:rPr>
          <w:sz w:val="16"/>
        </w:rPr>
        <w:t>. And it’s unclear if that 2029 date will be hit either. The GAO report notes that “</w:t>
      </w:r>
      <w:r w:rsidRPr="00B02FDB">
        <w:rPr>
          <w:u w:val="single"/>
        </w:rPr>
        <w:t xml:space="preserve">the shipyard is completing, on average, approximately three percent of functional design and six percent of transitional design every six months. </w:t>
      </w:r>
      <w:r w:rsidRPr="00E1534B">
        <w:rPr>
          <w:highlight w:val="cyan"/>
          <w:u w:val="single"/>
        </w:rPr>
        <w:t>At that design completion rate</w:t>
      </w:r>
      <w:r w:rsidRPr="00E1534B">
        <w:rPr>
          <w:b/>
          <w:bCs/>
          <w:highlight w:val="cyan"/>
          <w:u w:val="single"/>
        </w:rPr>
        <w:t>, it would take the shipyard approximately eight years to complete functional design.”</w:t>
      </w:r>
    </w:p>
    <w:p w14:paraId="239DB488" w14:textId="77777777" w:rsidR="00093C8E" w:rsidRPr="00FB7E10" w:rsidRDefault="00093C8E" w:rsidP="00093C8E">
      <w:pPr>
        <w:rPr>
          <w:sz w:val="16"/>
        </w:rPr>
      </w:pPr>
      <w:r w:rsidRPr="00E1534B">
        <w:rPr>
          <w:highlight w:val="cyan"/>
          <w:u w:val="single"/>
        </w:rPr>
        <w:t>By contrast, a Finnish shipyard can build a</w:t>
      </w:r>
      <w:r w:rsidRPr="00B02FDB">
        <w:rPr>
          <w:u w:val="single"/>
        </w:rPr>
        <w:t xml:space="preserve"> heavy </w:t>
      </w:r>
      <w:r w:rsidRPr="00E1534B">
        <w:rPr>
          <w:highlight w:val="cyan"/>
          <w:u w:val="single"/>
        </w:rPr>
        <w:t>icebreaker for</w:t>
      </w:r>
      <w:r w:rsidRPr="00B02FDB">
        <w:rPr>
          <w:u w:val="single"/>
        </w:rPr>
        <w:t xml:space="preserve"> just </w:t>
      </w:r>
      <w:r w:rsidRPr="00E1534B">
        <w:rPr>
          <w:highlight w:val="cyan"/>
          <w:u w:val="single"/>
        </w:rPr>
        <w:t>a few hundred million</w:t>
      </w:r>
      <w:r w:rsidRPr="00B02FDB">
        <w:rPr>
          <w:u w:val="single"/>
        </w:rPr>
        <w:t xml:space="preserve"> dollars, </w:t>
      </w:r>
      <w:r w:rsidRPr="00E1534B">
        <w:rPr>
          <w:highlight w:val="cyan"/>
          <w:u w:val="single"/>
        </w:rPr>
        <w:t>and</w:t>
      </w:r>
      <w:r w:rsidRPr="00B02FDB">
        <w:rPr>
          <w:u w:val="single"/>
        </w:rPr>
        <w:t xml:space="preserve"> deliver it </w:t>
      </w:r>
      <w:r w:rsidRPr="00E1534B">
        <w:rPr>
          <w:highlight w:val="cyan"/>
          <w:u w:val="single"/>
        </w:rPr>
        <w:t>within two years</w:t>
      </w:r>
      <w:r w:rsidRPr="00B02FDB">
        <w:rPr>
          <w:u w:val="single"/>
        </w:rPr>
        <w:t xml:space="preserve">, instead of 10 or more. </w:t>
      </w:r>
      <w:r w:rsidRPr="00E1534B">
        <w:rPr>
          <w:highlight w:val="cyan"/>
          <w:u w:val="single"/>
        </w:rPr>
        <w:t>However,</w:t>
      </w:r>
      <w:r w:rsidRPr="00B02FDB">
        <w:rPr>
          <w:u w:val="single"/>
        </w:rPr>
        <w:t xml:space="preserve"> </w:t>
      </w:r>
      <w:r w:rsidRPr="00E1534B">
        <w:rPr>
          <w:highlight w:val="cyan"/>
          <w:u w:val="single"/>
        </w:rPr>
        <w:t>the Coast Guard opted</w:t>
      </w:r>
      <w:r w:rsidRPr="00B02FDB">
        <w:rPr>
          <w:u w:val="single"/>
        </w:rPr>
        <w:t xml:space="preserve"> not to pursue a foreign manufacturer, instead </w:t>
      </w:r>
      <w:r w:rsidRPr="00E1534B">
        <w:rPr>
          <w:highlight w:val="cyan"/>
          <w:u w:val="single"/>
        </w:rPr>
        <w:t>choosing a U.S. shipyard</w:t>
      </w:r>
      <w:r w:rsidRPr="00FB7E10">
        <w:rPr>
          <w:sz w:val="16"/>
        </w:rPr>
        <w:t>. The culprit here isn’t the Jones Act, but another protectionist shipbuilding law that requires Naval and Coast Guard ships to be built in U.S. shipyards. It’s possible to waive this requirement via presidential authorization, but there hasn’t appeared to be much interest in this. Waiving this requirement and allowing the Coast Guard to buy icebreakers from Finland would likely save over a billion dollars per ship, as well as years of construction time.</w:t>
      </w:r>
    </w:p>
    <w:p w14:paraId="4937CBD6" w14:textId="77777777" w:rsidR="00093C8E" w:rsidRDefault="00093C8E" w:rsidP="00093C8E">
      <w:pPr>
        <w:rPr>
          <w:sz w:val="16"/>
        </w:rPr>
      </w:pPr>
    </w:p>
    <w:p w14:paraId="7E8434CF" w14:textId="4D00FD3C" w:rsidR="00093C8E" w:rsidRDefault="00183B5A" w:rsidP="00093C8E">
      <w:pPr>
        <w:pStyle w:val="Heading3"/>
      </w:pPr>
      <w:r>
        <w:lastRenderedPageBreak/>
        <w:t>2NC---Icebreakers Fail</w:t>
      </w:r>
    </w:p>
    <w:p w14:paraId="681992CC" w14:textId="6F5F2990" w:rsidR="00093C8E" w:rsidRPr="00FB7E10" w:rsidRDefault="00093C8E" w:rsidP="00093C8E">
      <w:pPr>
        <w:pStyle w:val="Heading4"/>
      </w:pPr>
      <w:r>
        <w:t>The plan will be slow and expensive</w:t>
      </w:r>
    </w:p>
    <w:p w14:paraId="38219066" w14:textId="60294B5B" w:rsidR="00093C8E" w:rsidRDefault="00093C8E" w:rsidP="00093C8E">
      <w:r w:rsidRPr="00FB7E10">
        <w:t>Liz Ruskin</w:t>
      </w:r>
      <w:r>
        <w:t xml:space="preserve"> </w:t>
      </w:r>
      <w:r w:rsidRPr="00FB7E10">
        <w:t>24 . "The U.S. was supposed to get keys to a new heavy icebreaker this year. Instead, construction is years late as costs soar.". 5-8-2024</w:t>
      </w:r>
      <w:r w:rsidRPr="00093C8E">
        <w:t>. . https://alaskapublic.org/news/2024-05-08/the-u-s-was-supposed-to-get-keys-to-a-new-heavy-icebreaker-this-year-instead-construction-is-years-late-as-costs-soar. //wenxi</w:t>
      </w:r>
    </w:p>
    <w:p w14:paraId="7AAD6F4B" w14:textId="77777777" w:rsidR="00093C8E" w:rsidRPr="00FB7E10" w:rsidRDefault="00093C8E" w:rsidP="00093C8E">
      <w:pPr>
        <w:rPr>
          <w:u w:val="single"/>
        </w:rPr>
      </w:pPr>
      <w:r w:rsidRPr="00FB7E10">
        <w:rPr>
          <w:u w:val="single"/>
        </w:rPr>
        <w:t xml:space="preserve">The </w:t>
      </w:r>
      <w:r w:rsidRPr="00E1534B">
        <w:rPr>
          <w:highlight w:val="cyan"/>
          <w:u w:val="single"/>
        </w:rPr>
        <w:t>Coast Guard’s plan to build three</w:t>
      </w:r>
      <w:r w:rsidRPr="00FB7E10">
        <w:rPr>
          <w:u w:val="single"/>
        </w:rPr>
        <w:t xml:space="preserve"> heavy </w:t>
      </w:r>
      <w:r w:rsidRPr="00E1534B">
        <w:rPr>
          <w:highlight w:val="cyan"/>
          <w:u w:val="single"/>
        </w:rPr>
        <w:t>icebreakers</w:t>
      </w:r>
      <w:r w:rsidRPr="00FB7E10">
        <w:rPr>
          <w:u w:val="single"/>
        </w:rPr>
        <w:t xml:space="preserve"> </w:t>
      </w:r>
      <w:r w:rsidRPr="00E1534B">
        <w:rPr>
          <w:highlight w:val="cyan"/>
          <w:u w:val="single"/>
        </w:rPr>
        <w:t>is five years behind schedule and the price has ballooned to $</w:t>
      </w:r>
      <w:r w:rsidRPr="00E1534B">
        <w:rPr>
          <w:rStyle w:val="Emphasis"/>
          <w:highlight w:val="cyan"/>
        </w:rPr>
        <w:t xml:space="preserve">5.1 </w:t>
      </w:r>
      <w:r w:rsidRPr="00E1534B">
        <w:rPr>
          <w:rStyle w:val="Emphasis"/>
          <w:b w:val="0"/>
          <w:bCs/>
          <w:highlight w:val="cyan"/>
        </w:rPr>
        <w:t>billion</w:t>
      </w:r>
      <w:r w:rsidRPr="00FB7E10">
        <w:rPr>
          <w:b/>
          <w:bCs/>
          <w:u w:val="single"/>
        </w:rPr>
        <w:t xml:space="preserve"> from an initial estimate of less than $2 billion</w:t>
      </w:r>
      <w:r w:rsidRPr="00FB7E10">
        <w:rPr>
          <w:u w:val="single"/>
        </w:rPr>
        <w:t>, according to projections from Congressional Budget Office and other watchdogs.</w:t>
      </w:r>
    </w:p>
    <w:p w14:paraId="6A939312" w14:textId="77777777" w:rsidR="00093C8E" w:rsidRDefault="00093C8E" w:rsidP="00093C8E">
      <w:r w:rsidRPr="00FB7E10">
        <w:rPr>
          <w:u w:val="single"/>
        </w:rPr>
        <w:t xml:space="preserve">“The Coast Guard originally aimed to have the first PSC (polar security cutter) delivered in 2024, but </w:t>
      </w:r>
      <w:r w:rsidRPr="00E1534B">
        <w:rPr>
          <w:highlight w:val="cyan"/>
          <w:u w:val="single"/>
        </w:rPr>
        <w:t xml:space="preserve">the ship's estimated delivery date has been </w:t>
      </w:r>
      <w:r w:rsidRPr="00E1534B">
        <w:rPr>
          <w:rStyle w:val="Emphasis"/>
          <w:highlight w:val="cyan"/>
        </w:rPr>
        <w:t>delayed repeatedly</w:t>
      </w:r>
      <w:r w:rsidRPr="00FB7E10">
        <w:rPr>
          <w:u w:val="single"/>
        </w:rPr>
        <w:t xml:space="preserve"> and is now expected to occur no earlier than fiscal year 2029</w:t>
      </w:r>
      <w:r>
        <w:t>,” Ron O’Rourke, a specialist at the Congressional Research Service, testified Tuesday at the House Subcommittee on Transportation and Maritime Security.</w:t>
      </w:r>
    </w:p>
    <w:p w14:paraId="3A7DF913" w14:textId="77777777" w:rsidR="00093C8E" w:rsidRPr="00FB7E10" w:rsidRDefault="00093C8E" w:rsidP="00093C8E">
      <w:pPr>
        <w:rPr>
          <w:u w:val="single"/>
        </w:rPr>
      </w:pPr>
      <w:r w:rsidRPr="00E1534B">
        <w:rPr>
          <w:highlight w:val="cyan"/>
          <w:u w:val="single"/>
        </w:rPr>
        <w:t>The new cost estimate</w:t>
      </w:r>
      <w:r w:rsidRPr="00FB7E10">
        <w:rPr>
          <w:u w:val="single"/>
        </w:rPr>
        <w:t xml:space="preserve"> from the Congressional Budget Office </w:t>
      </w:r>
      <w:r w:rsidRPr="00E1534B">
        <w:rPr>
          <w:highlight w:val="cyan"/>
          <w:u w:val="single"/>
        </w:rPr>
        <w:t xml:space="preserve">is </w:t>
      </w:r>
      <w:r w:rsidRPr="00E1534B">
        <w:rPr>
          <w:rStyle w:val="Emphasis"/>
          <w:highlight w:val="cyan"/>
        </w:rPr>
        <w:t>60% more</w:t>
      </w:r>
      <w:r w:rsidRPr="00FB7E10">
        <w:rPr>
          <w:rStyle w:val="Emphasis"/>
        </w:rPr>
        <w:t xml:space="preserve"> </w:t>
      </w:r>
      <w:r w:rsidRPr="00FB7E10">
        <w:rPr>
          <w:u w:val="single"/>
        </w:rPr>
        <w:t>than the estimate the Coast Guard gave in March.</w:t>
      </w:r>
    </w:p>
    <w:p w14:paraId="0DC91816" w14:textId="77777777" w:rsidR="00093C8E" w:rsidRDefault="00093C8E" w:rsidP="00093C8E">
      <w:r>
        <w:t>It gets worse. Shelby Oakley of the Government Accountability Office testified that the functional design is not close to completion. Subcommittee Chairman Carlos Gimenez, R-Fla., was incredulous.</w:t>
      </w:r>
    </w:p>
    <w:p w14:paraId="76ADB0B9" w14:textId="77777777" w:rsidR="00093C8E" w:rsidRDefault="00093C8E" w:rsidP="00093C8E">
      <w:r>
        <w:t>“</w:t>
      </w:r>
      <w:r w:rsidRPr="00FB7E10">
        <w:rPr>
          <w:u w:val="single"/>
        </w:rPr>
        <w:t xml:space="preserve">You're saying that they are </w:t>
      </w:r>
      <w:r w:rsidRPr="00E1534B">
        <w:rPr>
          <w:b/>
          <w:bCs/>
          <w:highlight w:val="cyan"/>
          <w:u w:val="single"/>
        </w:rPr>
        <w:t>67% design completion after five years</w:t>
      </w:r>
      <w:r w:rsidRPr="00FB7E10">
        <w:rPr>
          <w:u w:val="single"/>
        </w:rPr>
        <w:t>?</w:t>
      </w:r>
      <w:r>
        <w:t>” Gimenez asked.</w:t>
      </w:r>
    </w:p>
    <w:p w14:paraId="006193E9" w14:textId="77777777" w:rsidR="00093C8E" w:rsidRDefault="00093C8E" w:rsidP="00093C8E">
      <w:r>
        <w:t>"Yes," she said.</w:t>
      </w:r>
    </w:p>
    <w:p w14:paraId="7CCC3685" w14:textId="77777777" w:rsidR="00121314" w:rsidRPr="00EC35EA" w:rsidRDefault="00121314" w:rsidP="00121314">
      <w:pPr>
        <w:pStyle w:val="Heading4"/>
      </w:pPr>
      <w:r>
        <w:t>Icebreaker development fails – structural and economic hurdles put us behind.</w:t>
      </w:r>
    </w:p>
    <w:p w14:paraId="41548912" w14:textId="77777777" w:rsidR="00121314" w:rsidRPr="00603DCE" w:rsidRDefault="00121314" w:rsidP="00121314">
      <w:r>
        <w:rPr>
          <w:rStyle w:val="Style13ptBold"/>
        </w:rPr>
        <w:t xml:space="preserve">Macdonald and Kantchev 25 </w:t>
      </w:r>
      <w:r>
        <w:t>[</w:t>
      </w:r>
      <w:r w:rsidRPr="00170DF9">
        <w:t>Alistair Macdonald</w:t>
      </w:r>
      <w:r>
        <w:t xml:space="preserve">, defense reporter for The Wall Street Journal, </w:t>
      </w:r>
      <w:r w:rsidRPr="00170DF9">
        <w:t>Georgi Kantchev,</w:t>
      </w:r>
      <w:r>
        <w:t xml:space="preserve"> foreign correspondent for The Wall Street Journal,</w:t>
      </w:r>
      <w:r w:rsidRPr="00170DF9">
        <w:t xml:space="preserve"> "Trump’s Arctic Goals Demand Icebreakers, but U.S. Struggles to Build Them," tovima,</w:t>
      </w:r>
      <w:r>
        <w:t xml:space="preserve"> The Wall Street Journal,</w:t>
      </w:r>
      <w:r w:rsidRPr="00170DF9">
        <w:t xml:space="preserve"> 2-1</w:t>
      </w:r>
      <w:r>
        <w:t>9-2025</w:t>
      </w:r>
      <w:r w:rsidRPr="00170DF9">
        <w:t>, https://www.tovima.com/wsj/trumps-arctic-goals-demand-icebreakers-but-u-s-struggles-to-build-them/</w:t>
      </w:r>
      <w:r>
        <w:t>] erin</w:t>
      </w:r>
    </w:p>
    <w:p w14:paraId="631B6203" w14:textId="77777777" w:rsidR="00121314" w:rsidRPr="002F12FA" w:rsidRDefault="00121314" w:rsidP="00121314">
      <w:pPr>
        <w:rPr>
          <w:sz w:val="16"/>
        </w:rPr>
      </w:pPr>
      <w:r w:rsidRPr="002F12FA">
        <w:rPr>
          <w:sz w:val="16"/>
        </w:rPr>
        <w:t>The U.S. battle to build an icebreaker</w:t>
      </w:r>
    </w:p>
    <w:p w14:paraId="2C8BEB34" w14:textId="77777777" w:rsidR="00121314" w:rsidRPr="002F12FA" w:rsidRDefault="00121314" w:rsidP="00121314">
      <w:pPr>
        <w:rPr>
          <w:sz w:val="16"/>
        </w:rPr>
      </w:pPr>
      <w:r w:rsidRPr="00603DCE">
        <w:rPr>
          <w:rStyle w:val="StyleUnderline"/>
        </w:rPr>
        <w:t xml:space="preserve">Polar </w:t>
      </w:r>
      <w:r w:rsidRPr="00E1534B">
        <w:rPr>
          <w:rStyle w:val="StyleUnderline"/>
          <w:highlight w:val="cyan"/>
        </w:rPr>
        <w:t>icebreakers are expensive and complex</w:t>
      </w:r>
      <w:r w:rsidRPr="002F12FA">
        <w:rPr>
          <w:sz w:val="16"/>
        </w:rPr>
        <w:t xml:space="preserve">, and the U.S. hasn’t built one since the Polar Star. The U.S. awarded a contract to build a new heavy icebreaker, the Polar Sentinel, in 2019. </w:t>
      </w:r>
      <w:r w:rsidRPr="00E1534B">
        <w:rPr>
          <w:rStyle w:val="StyleUnderline"/>
          <w:highlight w:val="cyan"/>
        </w:rPr>
        <w:t>The first of three</w:t>
      </w:r>
      <w:r w:rsidRPr="00603DCE">
        <w:rPr>
          <w:rStyle w:val="StyleUnderline"/>
        </w:rPr>
        <w:t xml:space="preserve"> new planned ice breakers, it </w:t>
      </w:r>
      <w:r w:rsidRPr="00E1534B">
        <w:rPr>
          <w:rStyle w:val="StyleUnderline"/>
          <w:highlight w:val="cyan"/>
        </w:rPr>
        <w:t xml:space="preserve">isn’t expected to be finished until </w:t>
      </w:r>
      <w:r w:rsidRPr="00E1534B">
        <w:rPr>
          <w:rStyle w:val="Emphasis"/>
          <w:highlight w:val="cyan"/>
        </w:rPr>
        <w:t>after 2030</w:t>
      </w:r>
      <w:r w:rsidRPr="00656A69">
        <w:rPr>
          <w:rStyle w:val="StyleUnderline"/>
        </w:rPr>
        <w:t xml:space="preserve">. The </w:t>
      </w:r>
      <w:r w:rsidRPr="00E1534B">
        <w:rPr>
          <w:rStyle w:val="StyleUnderline"/>
          <w:highlight w:val="cyan"/>
        </w:rPr>
        <w:t>C</w:t>
      </w:r>
      <w:r w:rsidRPr="002F12FA">
        <w:rPr>
          <w:sz w:val="16"/>
        </w:rPr>
        <w:t xml:space="preserve">ongressional </w:t>
      </w:r>
      <w:r w:rsidRPr="00E1534B">
        <w:rPr>
          <w:rStyle w:val="StyleUnderline"/>
          <w:highlight w:val="cyan"/>
        </w:rPr>
        <w:t>B</w:t>
      </w:r>
      <w:r w:rsidRPr="002F12FA">
        <w:rPr>
          <w:sz w:val="16"/>
        </w:rPr>
        <w:t xml:space="preserve">udget </w:t>
      </w:r>
      <w:r w:rsidRPr="00E1534B">
        <w:rPr>
          <w:rStyle w:val="StyleUnderline"/>
          <w:highlight w:val="cyan"/>
        </w:rPr>
        <w:t>O</w:t>
      </w:r>
      <w:r w:rsidRPr="002F12FA">
        <w:rPr>
          <w:sz w:val="16"/>
        </w:rPr>
        <w:t xml:space="preserve">ffice </w:t>
      </w:r>
      <w:r w:rsidRPr="00E1534B">
        <w:rPr>
          <w:rStyle w:val="StyleUnderline"/>
          <w:highlight w:val="cyan"/>
        </w:rPr>
        <w:t>estimates</w:t>
      </w:r>
      <w:r w:rsidRPr="00656A69">
        <w:rPr>
          <w:rStyle w:val="StyleUnderline"/>
        </w:rPr>
        <w:t xml:space="preserve"> that </w:t>
      </w:r>
      <w:r w:rsidRPr="00E1534B">
        <w:rPr>
          <w:rStyle w:val="StyleUnderline"/>
          <w:highlight w:val="cyan"/>
        </w:rPr>
        <w:t>the cost</w:t>
      </w:r>
      <w:r w:rsidRPr="002F12FA">
        <w:rPr>
          <w:sz w:val="16"/>
        </w:rPr>
        <w:t xml:space="preserve"> for the three ships </w:t>
      </w:r>
      <w:r w:rsidRPr="00E1534B">
        <w:rPr>
          <w:rStyle w:val="StyleUnderline"/>
          <w:highlight w:val="cyan"/>
        </w:rPr>
        <w:t>will reach</w:t>
      </w:r>
      <w:r w:rsidRPr="00656A69">
        <w:rPr>
          <w:rStyle w:val="StyleUnderline"/>
        </w:rPr>
        <w:t xml:space="preserve"> $5.1 billion, </w:t>
      </w:r>
      <w:r w:rsidRPr="00E1534B">
        <w:rPr>
          <w:rStyle w:val="Emphasis"/>
          <w:highlight w:val="cyan"/>
        </w:rPr>
        <w:t>60% higher</w:t>
      </w:r>
      <w:r w:rsidRPr="00E1534B">
        <w:rPr>
          <w:rStyle w:val="StyleUnderline"/>
          <w:highlight w:val="cyan"/>
        </w:rPr>
        <w:t xml:space="preserve"> than original projections</w:t>
      </w:r>
      <w:r w:rsidRPr="002F12FA">
        <w:rPr>
          <w:sz w:val="16"/>
        </w:rPr>
        <w:t>.</w:t>
      </w:r>
    </w:p>
    <w:p w14:paraId="0ECAE2C4" w14:textId="77777777" w:rsidR="00121314" w:rsidRPr="002F12FA" w:rsidRDefault="00121314" w:rsidP="00121314">
      <w:pPr>
        <w:rPr>
          <w:sz w:val="16"/>
        </w:rPr>
      </w:pPr>
      <w:r w:rsidRPr="002F12FA">
        <w:rPr>
          <w:sz w:val="16"/>
        </w:rPr>
        <w:t>The U.S. icebreaker program has fallen so far behind Russia partly because the Arctic faded as a U.S. priority after the Cold War. That began to change around a decade ago, said Rebecca Pincus , director of the Polar Institute at the Wilson Center, a Washington-based think tank.</w:t>
      </w:r>
    </w:p>
    <w:p w14:paraId="186A2783" w14:textId="77777777" w:rsidR="00121314" w:rsidRPr="002F12FA" w:rsidRDefault="00121314" w:rsidP="00121314">
      <w:pPr>
        <w:rPr>
          <w:sz w:val="16"/>
        </w:rPr>
      </w:pPr>
      <w:r w:rsidRPr="002F12FA">
        <w:rPr>
          <w:sz w:val="16"/>
        </w:rPr>
        <w:t xml:space="preserve">But </w:t>
      </w:r>
      <w:r w:rsidRPr="00EE56D4">
        <w:rPr>
          <w:rStyle w:val="StyleUnderline"/>
        </w:rPr>
        <w:t xml:space="preserve">momentum on building icebreakers has been hampered by the Coast Guard’s </w:t>
      </w:r>
      <w:r w:rsidRPr="00EE56D4">
        <w:rPr>
          <w:rStyle w:val="Emphasis"/>
        </w:rPr>
        <w:t>small budgets</w:t>
      </w:r>
      <w:r w:rsidRPr="00EE56D4">
        <w:rPr>
          <w:rStyle w:val="StyleUnderline"/>
        </w:rPr>
        <w:t xml:space="preserve"> and lack of political power</w:t>
      </w:r>
      <w:r w:rsidRPr="00EE56D4">
        <w:rPr>
          <w:sz w:val="16"/>
        </w:rPr>
        <w:t>, said Pincus, who has worked on Arctic policy at the Coast Guard and the Defense Department. The Coast Guard has moved from department to department</w:t>
      </w:r>
      <w:r w:rsidRPr="002F12FA">
        <w:rPr>
          <w:sz w:val="16"/>
        </w:rPr>
        <w:t xml:space="preserve"> before most recently becoming a part of Homeland Security.</w:t>
      </w:r>
    </w:p>
    <w:p w14:paraId="3B7A89CF" w14:textId="77777777" w:rsidR="00121314" w:rsidRPr="002F12FA" w:rsidRDefault="00121314" w:rsidP="00121314">
      <w:pPr>
        <w:rPr>
          <w:sz w:val="16"/>
        </w:rPr>
      </w:pPr>
      <w:r w:rsidRPr="002F12FA">
        <w:rPr>
          <w:sz w:val="16"/>
        </w:rPr>
        <w:t>“Ice breaking was very far away from the Homeland Security focus after 9/11,” she said.</w:t>
      </w:r>
    </w:p>
    <w:p w14:paraId="67058D08" w14:textId="77777777" w:rsidR="00121314" w:rsidRPr="002F12FA" w:rsidRDefault="00121314" w:rsidP="00121314">
      <w:pPr>
        <w:rPr>
          <w:sz w:val="16"/>
        </w:rPr>
      </w:pPr>
      <w:r w:rsidRPr="002F12FA">
        <w:rPr>
          <w:sz w:val="16"/>
        </w:rPr>
        <w:lastRenderedPageBreak/>
        <w:t>Russia has maintained greater focus on the region in recent decades, in large part because the country’s economy depends on it. The Arctic accounts for over 80% of Russia’s natural-gas production and around 20% of its crude-oil production, according to the International Energy Agency. The world’s largest nickel producer is based in a former Russian Arctic gulag. Russia has been opening the Northern Sea Route , which connects Asia to Europe, to move these raw materials to markets and develop offshore energy fields.</w:t>
      </w:r>
    </w:p>
    <w:p w14:paraId="5B006D02" w14:textId="77777777" w:rsidR="00121314" w:rsidRPr="002F12FA" w:rsidRDefault="00121314" w:rsidP="00121314">
      <w:pPr>
        <w:rPr>
          <w:sz w:val="16"/>
        </w:rPr>
      </w:pPr>
      <w:r w:rsidRPr="00E1534B">
        <w:rPr>
          <w:rStyle w:val="StyleUnderline"/>
          <w:highlight w:val="cyan"/>
        </w:rPr>
        <w:t xml:space="preserve">America’s ability to catch up is hampered by a </w:t>
      </w:r>
      <w:r w:rsidRPr="00E1534B">
        <w:rPr>
          <w:rStyle w:val="Emphasis"/>
          <w:highlight w:val="cyan"/>
        </w:rPr>
        <w:t>domestic shipbuilding crisis</w:t>
      </w:r>
      <w:r w:rsidRPr="002F12FA">
        <w:rPr>
          <w:rStyle w:val="StyleUnderline"/>
        </w:rPr>
        <w:t>.</w:t>
      </w:r>
      <w:r w:rsidRPr="002F12FA">
        <w:rPr>
          <w:sz w:val="16"/>
        </w:rPr>
        <w:t xml:space="preserve"> In the past three years, China has built 47% of all the world’s ships , and the U.S. just 0.1%, according to United Nations data. The lack of commercial shipbuilding means </w:t>
      </w:r>
      <w:r w:rsidRPr="002F12FA">
        <w:rPr>
          <w:rStyle w:val="StyleUnderline"/>
        </w:rPr>
        <w:t xml:space="preserve">there are </w:t>
      </w:r>
      <w:r w:rsidRPr="00E1534B">
        <w:rPr>
          <w:rStyle w:val="StyleUnderline"/>
          <w:highlight w:val="cyan"/>
        </w:rPr>
        <w:t>few</w:t>
      </w:r>
      <w:r w:rsidRPr="002F12FA">
        <w:rPr>
          <w:rStyle w:val="StyleUnderline"/>
        </w:rPr>
        <w:t xml:space="preserve"> established domestic </w:t>
      </w:r>
      <w:r w:rsidRPr="00E1534B">
        <w:rPr>
          <w:rStyle w:val="StyleUnderline"/>
          <w:highlight w:val="cyan"/>
        </w:rPr>
        <w:t>supply chains</w:t>
      </w:r>
      <w:r w:rsidRPr="002F12FA">
        <w:rPr>
          <w:rStyle w:val="StyleUnderline"/>
        </w:rPr>
        <w:t xml:space="preserve"> for naval vessels, which are routinely built late and over </w:t>
      </w:r>
      <w:r w:rsidRPr="00EE56D4">
        <w:rPr>
          <w:rStyle w:val="StyleUnderline"/>
        </w:rPr>
        <w:t>budget</w:t>
      </w:r>
      <w:r w:rsidRPr="002F12FA">
        <w:rPr>
          <w:sz w:val="16"/>
        </w:rPr>
        <w:t xml:space="preserve"> in shipyards </w:t>
      </w:r>
      <w:r w:rsidRPr="002F12FA">
        <w:rPr>
          <w:rStyle w:val="StyleUnderline"/>
        </w:rPr>
        <w:t xml:space="preserve">suffering from </w:t>
      </w:r>
      <w:r w:rsidRPr="00E1534B">
        <w:rPr>
          <w:rStyle w:val="StyleUnderline"/>
          <w:highlight w:val="cyan"/>
        </w:rPr>
        <w:t>recruitment shortages, high costs</w:t>
      </w:r>
      <w:r w:rsidRPr="002F12FA">
        <w:rPr>
          <w:rStyle w:val="StyleUnderline"/>
        </w:rPr>
        <w:t>, a lack of investment</w:t>
      </w:r>
      <w:r w:rsidRPr="002F12FA">
        <w:rPr>
          <w:sz w:val="16"/>
        </w:rPr>
        <w:t xml:space="preserve"> and other issues.</w:t>
      </w:r>
    </w:p>
    <w:p w14:paraId="3A62BE4B" w14:textId="77777777" w:rsidR="00121314" w:rsidRPr="002F12FA" w:rsidRDefault="00121314" w:rsidP="00121314">
      <w:pPr>
        <w:rPr>
          <w:sz w:val="16"/>
        </w:rPr>
      </w:pPr>
      <w:r w:rsidRPr="002F12FA">
        <w:rPr>
          <w:sz w:val="16"/>
        </w:rPr>
        <w:t xml:space="preserve">Mika Nieminen , the chief executive of Rauma Marine Constructions, a Finnish shipyard that makes icebreakers, said there is a lot of interest in icebreakers but </w:t>
      </w:r>
      <w:r w:rsidRPr="00E1534B">
        <w:rPr>
          <w:rStyle w:val="StyleUnderline"/>
          <w:highlight w:val="cyan"/>
        </w:rPr>
        <w:t>not many shipyards that can make them</w:t>
      </w:r>
      <w:r w:rsidRPr="002F12FA">
        <w:rPr>
          <w:rStyle w:val="StyleUnderline"/>
        </w:rPr>
        <w:t>.</w:t>
      </w:r>
    </w:p>
    <w:p w14:paraId="792B118B" w14:textId="77777777" w:rsidR="00121314" w:rsidRPr="002F12FA" w:rsidRDefault="00121314" w:rsidP="00121314">
      <w:pPr>
        <w:rPr>
          <w:sz w:val="16"/>
        </w:rPr>
      </w:pPr>
      <w:r w:rsidRPr="002F12FA">
        <w:rPr>
          <w:sz w:val="16"/>
        </w:rPr>
        <w:t>“The capacity will be the question—where are they going to be made,” he said.</w:t>
      </w:r>
    </w:p>
    <w:p w14:paraId="044CFA96" w14:textId="77777777" w:rsidR="00121314" w:rsidRPr="002F12FA" w:rsidRDefault="00121314" w:rsidP="00121314">
      <w:pPr>
        <w:rPr>
          <w:sz w:val="16"/>
        </w:rPr>
      </w:pPr>
      <w:r w:rsidRPr="002F12FA">
        <w:rPr>
          <w:rStyle w:val="StyleUnderline"/>
        </w:rPr>
        <w:t>Few shipyards have expertise on how ships react in winter conditions and behave on the ice</w:t>
      </w:r>
      <w:r w:rsidRPr="002F12FA">
        <w:rPr>
          <w:sz w:val="16"/>
        </w:rPr>
        <w:t xml:space="preserve">, he said. </w:t>
      </w:r>
      <w:r w:rsidRPr="002F12FA">
        <w:rPr>
          <w:rStyle w:val="StyleUnderline"/>
        </w:rPr>
        <w:t>Many don’t have experience working with the thickness of the steel required for icebreakers,</w:t>
      </w:r>
      <w:r w:rsidRPr="002F12FA">
        <w:rPr>
          <w:sz w:val="16"/>
        </w:rPr>
        <w:t xml:space="preserve"> which has to be able to resist fractures in extremely low temperatures.</w:t>
      </w:r>
    </w:p>
    <w:p w14:paraId="1835EDFD" w14:textId="77777777" w:rsidR="00121314" w:rsidRPr="002F12FA" w:rsidRDefault="00121314" w:rsidP="00121314">
      <w:pPr>
        <w:rPr>
          <w:sz w:val="16"/>
        </w:rPr>
      </w:pPr>
      <w:r w:rsidRPr="002F12FA">
        <w:rPr>
          <w:sz w:val="16"/>
        </w:rPr>
        <w:t>The company that is building the Coast Guard’s new Polar icebreaker—Bollinger Shipyards, based in Lockport, La.—had to invest $20 million in facilities and infrastructure to make the vessel after taking over construction from another company it had bought. That company—VT Halter Marine, based in Pascagoula, Miss.—had racked up more than a quarter billion dollars in losses on the project without starting construction.</w:t>
      </w:r>
    </w:p>
    <w:p w14:paraId="67F7BDCD" w14:textId="77777777" w:rsidR="00121314" w:rsidRPr="002F12FA" w:rsidRDefault="00121314" w:rsidP="00121314">
      <w:pPr>
        <w:rPr>
          <w:sz w:val="16"/>
        </w:rPr>
      </w:pPr>
      <w:r w:rsidRPr="002F12FA">
        <w:rPr>
          <w:sz w:val="16"/>
        </w:rPr>
        <w:t>A number of shipyards in the U.S. have closed since 1976, when the Polar Star was built, including the ones that built that icebreaker and the Healy. Many senior shipyard workers from that era have retired.</w:t>
      </w:r>
    </w:p>
    <w:p w14:paraId="263958D6" w14:textId="77777777" w:rsidR="00121314" w:rsidRDefault="00121314" w:rsidP="00121314">
      <w:pPr>
        <w:rPr>
          <w:sz w:val="16"/>
        </w:rPr>
      </w:pPr>
      <w:r w:rsidRPr="002F12FA">
        <w:rPr>
          <w:sz w:val="16"/>
        </w:rPr>
        <w:t>“If we’re building icebreakers every 30 years, all the know-how goes away,” said Åke Rohlén , who ran the icebreaking divisions of several commercial shippers and is now at Arctic Marine Solutions.</w:t>
      </w:r>
    </w:p>
    <w:p w14:paraId="2CDE52C1" w14:textId="77777777" w:rsidR="00093C8E" w:rsidRDefault="00093C8E" w:rsidP="00093C8E"/>
    <w:p w14:paraId="28EB7EC1" w14:textId="6D6A7CF7" w:rsidR="00093C8E" w:rsidRPr="00093C8E" w:rsidRDefault="00093C8E" w:rsidP="00093C8E">
      <w:pPr>
        <w:pStyle w:val="Heading3"/>
      </w:pPr>
      <w:r>
        <w:lastRenderedPageBreak/>
        <w:t>1NC --- Heg Adv --- Tradeoff turn</w:t>
      </w:r>
    </w:p>
    <w:p w14:paraId="2FEE5A90" w14:textId="77777777" w:rsidR="00093C8E" w:rsidRDefault="00093C8E" w:rsidP="00093C8E">
      <w:pPr>
        <w:pStyle w:val="Heading4"/>
      </w:pPr>
      <w:r>
        <w:t xml:space="preserve">Investing is icebreakers </w:t>
      </w:r>
      <w:r w:rsidRPr="003B5BBF">
        <w:rPr>
          <w:u w:val="single"/>
        </w:rPr>
        <w:t>trades off</w:t>
      </w:r>
      <w:r>
        <w:t xml:space="preserve"> with military assets that better deter Russia and China.</w:t>
      </w:r>
    </w:p>
    <w:p w14:paraId="66151F53" w14:textId="77777777" w:rsidR="00093C8E" w:rsidRDefault="00093C8E" w:rsidP="00093C8E">
      <w:pPr>
        <w:spacing w:line="240" w:lineRule="auto"/>
      </w:pPr>
      <w:r w:rsidRPr="008F23FA">
        <w:t xml:space="preserve">Paul </w:t>
      </w:r>
      <w:r w:rsidRPr="008F23FA">
        <w:rPr>
          <w:b/>
          <w:bCs/>
          <w:sz w:val="26"/>
          <w:szCs w:val="26"/>
        </w:rPr>
        <w:t>Avey 19</w:t>
      </w:r>
      <w:r w:rsidRPr="008F23FA">
        <w:t xml:space="preserve">.  </w:t>
      </w:r>
      <w:r>
        <w:t>A</w:t>
      </w:r>
      <w:r w:rsidRPr="008F23FA">
        <w:t>ssistant professor for political science at Virginia Tech. He is the author of Tempting Fate: Why Nonnuclear States Confront Nuclear Opponents (Cornell University Press). Avey was a 2018–2019 Council on Foreign Relations International Affairs Fellow based at the United States Department of Defense</w:t>
      </w:r>
      <w:r>
        <w:t>. “</w:t>
      </w:r>
      <w:r w:rsidRPr="008F23FA">
        <w:t>The Icebreaker Gap Doesn’t Mean America is Losing in the Arctic.</w:t>
      </w:r>
      <w:r>
        <w:t>”</w:t>
      </w:r>
      <w:r w:rsidRPr="008F23FA">
        <w:t xml:space="preserve"> 11-28-2019. War on the Rocks. https://warontherocks.com/2019/11/the-icebreaker-gap-doesnt-mean-america-is-losing-in-the-arctic/</w:t>
      </w:r>
      <w:r>
        <w:t>.//wenxi</w:t>
      </w:r>
    </w:p>
    <w:p w14:paraId="535FAB43" w14:textId="77777777" w:rsidR="00093C8E" w:rsidRPr="00671BCC" w:rsidRDefault="00093C8E" w:rsidP="00093C8E">
      <w:pPr>
        <w:spacing w:line="240" w:lineRule="auto"/>
        <w:rPr>
          <w:u w:val="single"/>
        </w:rPr>
      </w:pPr>
      <w:r w:rsidRPr="008F23FA">
        <w:rPr>
          <w:sz w:val="16"/>
        </w:rPr>
        <w:t xml:space="preserve">As </w:t>
      </w:r>
      <w:r w:rsidRPr="008F23FA">
        <w:rPr>
          <w:u w:val="single"/>
        </w:rPr>
        <w:t xml:space="preserve">the </w:t>
      </w:r>
      <w:r w:rsidRPr="00E1534B">
        <w:rPr>
          <w:highlight w:val="cyan"/>
          <w:u w:val="single"/>
        </w:rPr>
        <w:t>United States</w:t>
      </w:r>
      <w:r w:rsidRPr="008F23FA">
        <w:rPr>
          <w:u w:val="single"/>
        </w:rPr>
        <w:t xml:space="preserve"> approaches the potential of competition extending to the Arctic, it </w:t>
      </w:r>
      <w:r w:rsidRPr="00E1534B">
        <w:rPr>
          <w:highlight w:val="cyan"/>
          <w:u w:val="single"/>
        </w:rPr>
        <w:t>should</w:t>
      </w:r>
      <w:r w:rsidRPr="008F23FA">
        <w:rPr>
          <w:u w:val="single"/>
        </w:rPr>
        <w:t xml:space="preserve"> place the region in a broader geopolitical context, consider a broader set of tools to advance U.S. interests</w:t>
      </w:r>
      <w:r w:rsidRPr="008F23FA">
        <w:rPr>
          <w:sz w:val="16"/>
        </w:rPr>
        <w:t xml:space="preserve">, </w:t>
      </w:r>
      <w:r w:rsidRPr="00671BCC">
        <w:rPr>
          <w:u w:val="single"/>
        </w:rPr>
        <w:t xml:space="preserve">and </w:t>
      </w:r>
      <w:r w:rsidRPr="00671BCC">
        <w:rPr>
          <w:b/>
          <w:bCs/>
          <w:u w:val="single"/>
        </w:rPr>
        <w:t xml:space="preserve">carefully </w:t>
      </w:r>
      <w:r w:rsidRPr="00E1534B">
        <w:rPr>
          <w:b/>
          <w:bCs/>
          <w:highlight w:val="cyan"/>
          <w:u w:val="single"/>
        </w:rPr>
        <w:t>weigh the opportunity costs</w:t>
      </w:r>
      <w:r w:rsidRPr="00671BCC">
        <w:rPr>
          <w:u w:val="single"/>
        </w:rPr>
        <w:t xml:space="preserve"> of pushing the Coast Guard to take on a central role in regional competition.</w:t>
      </w:r>
    </w:p>
    <w:p w14:paraId="183A09B3" w14:textId="77777777" w:rsidR="00093C8E" w:rsidRPr="008F23FA" w:rsidRDefault="00093C8E" w:rsidP="00093C8E">
      <w:pPr>
        <w:spacing w:line="240" w:lineRule="auto"/>
        <w:rPr>
          <w:sz w:val="16"/>
        </w:rPr>
      </w:pPr>
      <w:r w:rsidRPr="00E1534B">
        <w:rPr>
          <w:highlight w:val="cyan"/>
          <w:u w:val="single"/>
        </w:rPr>
        <w:t>The best way to deal with China and Russia</w:t>
      </w:r>
      <w:r w:rsidRPr="00671BCC">
        <w:rPr>
          <w:u w:val="single"/>
        </w:rPr>
        <w:t xml:space="preserve"> in the Arctic </w:t>
      </w:r>
      <w:r w:rsidRPr="00E1534B">
        <w:rPr>
          <w:highlight w:val="cyan"/>
          <w:u w:val="single"/>
        </w:rPr>
        <w:t>is</w:t>
      </w:r>
      <w:r w:rsidRPr="00671BCC">
        <w:rPr>
          <w:u w:val="single"/>
        </w:rPr>
        <w:t xml:space="preserve"> to </w:t>
      </w:r>
      <w:r w:rsidRPr="00671BCC">
        <w:rPr>
          <w:b/>
          <w:bCs/>
          <w:u w:val="single"/>
        </w:rPr>
        <w:t xml:space="preserve">address disputes </w:t>
      </w:r>
      <w:r w:rsidRPr="00E1534B">
        <w:rPr>
          <w:b/>
          <w:bCs/>
          <w:highlight w:val="cyan"/>
          <w:u w:val="single"/>
        </w:rPr>
        <w:t>in their own backyards</w:t>
      </w:r>
      <w:r w:rsidRPr="00671BCC">
        <w:rPr>
          <w:u w:val="single"/>
        </w:rPr>
        <w:t>. Most of the pathways to a great-power crisis that could end up affecting the Arctic stem from crises outside the region</w:t>
      </w:r>
      <w:r w:rsidRPr="008F23FA">
        <w:rPr>
          <w:u w:val="single"/>
        </w:rPr>
        <w:t xml:space="preserve">. </w:t>
      </w:r>
      <w:r w:rsidRPr="00E1534B">
        <w:rPr>
          <w:b/>
          <w:bCs/>
          <w:highlight w:val="cyan"/>
          <w:u w:val="single"/>
        </w:rPr>
        <w:t>Engaging</w:t>
      </w:r>
      <w:r w:rsidRPr="008F23FA">
        <w:rPr>
          <w:b/>
          <w:bCs/>
          <w:u w:val="single"/>
        </w:rPr>
        <w:t xml:space="preserve"> Russia and China</w:t>
      </w:r>
      <w:r w:rsidRPr="008F23FA">
        <w:rPr>
          <w:u w:val="single"/>
        </w:rPr>
        <w:t xml:space="preserve"> </w:t>
      </w:r>
      <w:r w:rsidRPr="00E1534B">
        <w:rPr>
          <w:rStyle w:val="Emphasis"/>
          <w:highlight w:val="cyan"/>
        </w:rPr>
        <w:t>elsewhere</w:t>
      </w:r>
      <w:r w:rsidRPr="008F23FA">
        <w:rPr>
          <w:u w:val="single"/>
        </w:rPr>
        <w:t xml:space="preserve"> </w:t>
      </w:r>
      <w:r w:rsidRPr="00E1534B">
        <w:rPr>
          <w:highlight w:val="cyan"/>
          <w:u w:val="single"/>
        </w:rPr>
        <w:t>rather than</w:t>
      </w:r>
      <w:r w:rsidRPr="008F23FA">
        <w:rPr>
          <w:u w:val="single"/>
        </w:rPr>
        <w:t xml:space="preserve"> focusing on specific capabilities in the Arctic, including </w:t>
      </w:r>
      <w:r w:rsidRPr="00E1534B">
        <w:rPr>
          <w:highlight w:val="cyan"/>
          <w:u w:val="single"/>
        </w:rPr>
        <w:t>icebreakers</w:t>
      </w:r>
      <w:r w:rsidRPr="008F23FA">
        <w:rPr>
          <w:u w:val="single"/>
        </w:rPr>
        <w:t xml:space="preserve">, </w:t>
      </w:r>
      <w:r w:rsidRPr="00E1534B">
        <w:rPr>
          <w:b/>
          <w:bCs/>
          <w:highlight w:val="cyan"/>
          <w:u w:val="single"/>
        </w:rPr>
        <w:t>will thus have salutary effects</w:t>
      </w:r>
      <w:r w:rsidRPr="008F23FA">
        <w:rPr>
          <w:b/>
          <w:bCs/>
          <w:u w:val="single"/>
        </w:rPr>
        <w:t>.</w:t>
      </w:r>
      <w:r w:rsidRPr="008F23FA">
        <w:rPr>
          <w:u w:val="single"/>
        </w:rPr>
        <w:t xml:space="preserve"> </w:t>
      </w:r>
      <w:r w:rsidRPr="008F23FA">
        <w:rPr>
          <w:sz w:val="16"/>
        </w:rPr>
        <w:t xml:space="preserve">The nominal Defense Department approach is to enhance a combat-credible forward presence in Eastern Europe and the Indo-Pacific. By deterring a conflict there, the logic goes, the Arctic is less likely to suffer negative “strategic spillover.” </w:t>
      </w:r>
      <w:r w:rsidRPr="00671BCC">
        <w:rPr>
          <w:u w:val="single"/>
        </w:rPr>
        <w:t xml:space="preserve">A fixation with the number of icebreakers, or ice-hardened vessels more generally, as part of </w:t>
      </w:r>
      <w:r w:rsidRPr="00E1534B">
        <w:rPr>
          <w:highlight w:val="cyan"/>
          <w:u w:val="single"/>
        </w:rPr>
        <w:t>competing with Russia</w:t>
      </w:r>
      <w:r w:rsidRPr="00671BCC">
        <w:rPr>
          <w:u w:val="single"/>
        </w:rPr>
        <w:t xml:space="preserve"> or China in the Arctic </w:t>
      </w:r>
      <w:r w:rsidRPr="00E1534B">
        <w:rPr>
          <w:highlight w:val="cyan"/>
          <w:u w:val="single"/>
        </w:rPr>
        <w:t>can</w:t>
      </w:r>
      <w:r w:rsidRPr="00671BCC">
        <w:rPr>
          <w:u w:val="single"/>
        </w:rPr>
        <w:t xml:space="preserve"> lead to </w:t>
      </w:r>
      <w:r w:rsidRPr="00671BCC">
        <w:rPr>
          <w:b/>
          <w:bCs/>
          <w:u w:val="single"/>
        </w:rPr>
        <w:t xml:space="preserve">unnecessary investments and </w:t>
      </w:r>
      <w:r w:rsidRPr="00E1534B">
        <w:rPr>
          <w:b/>
          <w:bCs/>
          <w:highlight w:val="cyan"/>
          <w:u w:val="single"/>
        </w:rPr>
        <w:t>divert military assets better utilized elsewhere</w:t>
      </w:r>
      <w:r w:rsidRPr="00671BCC">
        <w:rPr>
          <w:b/>
          <w:bCs/>
          <w:u w:val="single"/>
        </w:rPr>
        <w:t>.</w:t>
      </w:r>
      <w:r w:rsidRPr="008F23FA">
        <w:rPr>
          <w:sz w:val="16"/>
        </w:rPr>
        <w:t xml:space="preserve"> Alternative approaches might focus on some form of grand bargain or a more restrained U.S. foreign policy to alleviate tensions. The hope of this approach is that it might broadly reduce competition. That would then also have benefits for the Arctic.</w:t>
      </w:r>
    </w:p>
    <w:p w14:paraId="0592E223" w14:textId="77777777" w:rsidR="00093C8E" w:rsidRPr="008F23FA" w:rsidRDefault="00093C8E" w:rsidP="00093C8E">
      <w:pPr>
        <w:spacing w:line="240" w:lineRule="auto"/>
        <w:rPr>
          <w:sz w:val="16"/>
        </w:rPr>
      </w:pPr>
      <w:r w:rsidRPr="008F23FA">
        <w:rPr>
          <w:sz w:val="16"/>
        </w:rPr>
        <w:t>Local defense challenges in the Arctic will remain, of course. Those should be addressed using political and economic diplomacy and refining military concepts and capabilities as necessary</w:t>
      </w:r>
      <w:r w:rsidRPr="00E1534B">
        <w:rPr>
          <w:highlight w:val="cyan"/>
          <w:u w:val="single"/>
        </w:rPr>
        <w:t>. Resisting</w:t>
      </w:r>
      <w:r w:rsidRPr="00671BCC">
        <w:rPr>
          <w:u w:val="single"/>
        </w:rPr>
        <w:t xml:space="preserve"> the temptation </w:t>
      </w:r>
      <w:r w:rsidRPr="00E1534B">
        <w:rPr>
          <w:highlight w:val="cyan"/>
          <w:u w:val="single"/>
        </w:rPr>
        <w:t>to engage in</w:t>
      </w:r>
      <w:r w:rsidRPr="00671BCC">
        <w:rPr>
          <w:u w:val="single"/>
        </w:rPr>
        <w:t xml:space="preserve"> numerical comparisons of </w:t>
      </w:r>
      <w:r w:rsidRPr="00E1534B">
        <w:rPr>
          <w:highlight w:val="cyan"/>
          <w:u w:val="single"/>
        </w:rPr>
        <w:t>icebreakers</w:t>
      </w:r>
      <w:r w:rsidRPr="00671BCC">
        <w:rPr>
          <w:u w:val="single"/>
        </w:rPr>
        <w:t xml:space="preserve"> </w:t>
      </w:r>
      <w:r w:rsidRPr="00E1534B">
        <w:rPr>
          <w:highlight w:val="cyan"/>
          <w:u w:val="single"/>
        </w:rPr>
        <w:t>will help avoid</w:t>
      </w:r>
      <w:r w:rsidRPr="00671BCC">
        <w:rPr>
          <w:u w:val="single"/>
        </w:rPr>
        <w:t xml:space="preserve"> </w:t>
      </w:r>
      <w:r w:rsidRPr="00671BCC">
        <w:rPr>
          <w:b/>
          <w:bCs/>
          <w:u w:val="single"/>
        </w:rPr>
        <w:t>alarmist views that may contribute to</w:t>
      </w:r>
      <w:r w:rsidRPr="00671BCC">
        <w:rPr>
          <w:rStyle w:val="Emphasis"/>
        </w:rPr>
        <w:t xml:space="preserve"> </w:t>
      </w:r>
      <w:r w:rsidRPr="00E1534B">
        <w:rPr>
          <w:rStyle w:val="Emphasis"/>
          <w:highlight w:val="cyan"/>
        </w:rPr>
        <w:t>tensions</w:t>
      </w:r>
      <w:r w:rsidRPr="00671BCC">
        <w:rPr>
          <w:b/>
          <w:bCs/>
          <w:u w:val="single"/>
        </w:rPr>
        <w:t xml:space="preserve"> </w:t>
      </w:r>
      <w:r w:rsidRPr="00E1534B">
        <w:rPr>
          <w:b/>
          <w:bCs/>
          <w:highlight w:val="cyan"/>
          <w:u w:val="single"/>
        </w:rPr>
        <w:t>and</w:t>
      </w:r>
      <w:r w:rsidRPr="00671BCC">
        <w:rPr>
          <w:b/>
          <w:bCs/>
          <w:u w:val="single"/>
        </w:rPr>
        <w:t xml:space="preserve">, at worst, the </w:t>
      </w:r>
      <w:r w:rsidRPr="00E1534B">
        <w:rPr>
          <w:b/>
          <w:bCs/>
          <w:highlight w:val="cyan"/>
          <w:u w:val="single"/>
        </w:rPr>
        <w:t>militarization</w:t>
      </w:r>
      <w:r w:rsidRPr="00671BCC">
        <w:rPr>
          <w:b/>
          <w:bCs/>
          <w:u w:val="single"/>
        </w:rPr>
        <w:t xml:space="preserve"> of the region</w:t>
      </w:r>
      <w:r w:rsidRPr="00671BCC">
        <w:rPr>
          <w:u w:val="single"/>
        </w:rPr>
        <w:t xml:space="preserve"> if the Pentagon deploys new resources in response to that perceived vulnerability.</w:t>
      </w:r>
      <w:r w:rsidRPr="008F23FA">
        <w:rPr>
          <w:sz w:val="16"/>
        </w:rPr>
        <w:t xml:space="preserve"> Other concerns, such as China’s interest in building airports in Greenland, are best dealt with by diplomatic, information, and economic tools rather than military platforms (though trying to buy Greenland probably isn’t the best approach). Even if a larger defense role in the Arctic is warranted, the United States should focus first on developing concepts for existing assets, determining what infrastructure requires modernization, and carefully examining how initiatives elsewhere can benefit regional security and minimize challenges emerging from the region.</w:t>
      </w:r>
    </w:p>
    <w:p w14:paraId="6EF9FE7A" w14:textId="77777777" w:rsidR="00093C8E" w:rsidRPr="008F23FA" w:rsidRDefault="00093C8E" w:rsidP="00093C8E">
      <w:pPr>
        <w:spacing w:line="240" w:lineRule="auto"/>
        <w:rPr>
          <w:sz w:val="16"/>
        </w:rPr>
      </w:pPr>
      <w:r w:rsidRPr="008F23FA">
        <w:rPr>
          <w:sz w:val="16"/>
        </w:rPr>
        <w:t>As the climate changes, human activity in the Arctic (and Antarctic) will increase. There is a need for additional icebreakers to augment the Coast Guard’s law enforcement, search and rescue, disaster response, situational awareness, and scientific support missions, among others. Indeed, “polar icebreakers support 9 of the Coast Guard’s 11 statutory missions.”  The only two not currently supported are “illegal drug interdiction and undocumented migrant interdiction.” Many of these tasks clearly advance U.S. national security.</w:t>
      </w:r>
    </w:p>
    <w:p w14:paraId="07A47D25" w14:textId="77777777" w:rsidR="00093C8E" w:rsidRDefault="00093C8E" w:rsidP="00093C8E">
      <w:pPr>
        <w:spacing w:line="240" w:lineRule="auto"/>
        <w:rPr>
          <w:u w:val="single"/>
        </w:rPr>
      </w:pPr>
      <w:r w:rsidRPr="00671BCC">
        <w:rPr>
          <w:u w:val="single"/>
        </w:rPr>
        <w:t xml:space="preserve">But placing </w:t>
      </w:r>
      <w:r w:rsidRPr="00E1534B">
        <w:rPr>
          <w:highlight w:val="cyan"/>
          <w:u w:val="single"/>
        </w:rPr>
        <w:t>icebreakers</w:t>
      </w:r>
      <w:r w:rsidRPr="00671BCC">
        <w:rPr>
          <w:u w:val="single"/>
        </w:rPr>
        <w:t xml:space="preserve"> in a central defense role </w:t>
      </w:r>
      <w:r w:rsidRPr="00E1534B">
        <w:rPr>
          <w:highlight w:val="cyan"/>
          <w:u w:val="single"/>
        </w:rPr>
        <w:t xml:space="preserve">comes with </w:t>
      </w:r>
      <w:r w:rsidRPr="00E1534B">
        <w:rPr>
          <w:rStyle w:val="Emphasis"/>
          <w:highlight w:val="cyan"/>
        </w:rPr>
        <w:t>opportunity costs</w:t>
      </w:r>
      <w:r w:rsidRPr="00671BCC">
        <w:rPr>
          <w:u w:val="single"/>
        </w:rPr>
        <w:t xml:space="preserve">. If the United States does field multiple new icebreakers, those ships may find </w:t>
      </w:r>
      <w:r w:rsidRPr="00E1534B">
        <w:rPr>
          <w:b/>
          <w:bCs/>
          <w:highlight w:val="cyan"/>
          <w:u w:val="single"/>
        </w:rPr>
        <w:t>defense missions tak</w:t>
      </w:r>
      <w:r w:rsidRPr="008F23FA">
        <w:rPr>
          <w:b/>
          <w:bCs/>
          <w:u w:val="single"/>
        </w:rPr>
        <w:t xml:space="preserve">ing </w:t>
      </w:r>
      <w:r w:rsidRPr="00E1534B">
        <w:rPr>
          <w:b/>
          <w:bCs/>
          <w:highlight w:val="cyan"/>
          <w:u w:val="single"/>
        </w:rPr>
        <w:t>up more</w:t>
      </w:r>
      <w:r w:rsidRPr="008F23FA">
        <w:rPr>
          <w:b/>
          <w:bCs/>
          <w:u w:val="single"/>
        </w:rPr>
        <w:t xml:space="preserve"> and more of their </w:t>
      </w:r>
      <w:r w:rsidRPr="00E1534B">
        <w:rPr>
          <w:b/>
          <w:bCs/>
          <w:highlight w:val="cyan"/>
          <w:u w:val="single"/>
        </w:rPr>
        <w:t>time</w:t>
      </w:r>
      <w:r w:rsidRPr="008F23FA">
        <w:rPr>
          <w:b/>
          <w:bCs/>
          <w:u w:val="single"/>
        </w:rPr>
        <w:t>.</w:t>
      </w:r>
      <w:r w:rsidRPr="00671BCC">
        <w:rPr>
          <w:u w:val="single"/>
        </w:rPr>
        <w:t xml:space="preserve"> As a result, </w:t>
      </w:r>
      <w:r w:rsidRPr="00E1534B">
        <w:rPr>
          <w:highlight w:val="cyan"/>
          <w:u w:val="single"/>
        </w:rPr>
        <w:t xml:space="preserve">they will be </w:t>
      </w:r>
      <w:r w:rsidRPr="00E1534B">
        <w:rPr>
          <w:b/>
          <w:bCs/>
          <w:highlight w:val="cyan"/>
          <w:u w:val="single"/>
        </w:rPr>
        <w:t>less able to support the myriad of homeland security and important scientific missions</w:t>
      </w:r>
      <w:r w:rsidRPr="00671BCC">
        <w:rPr>
          <w:u w:val="single"/>
        </w:rPr>
        <w:t xml:space="preserve"> they will be increasingly called upon to perform. It is worth noting</w:t>
      </w:r>
      <w:r w:rsidRPr="008F23FA">
        <w:rPr>
          <w:sz w:val="16"/>
        </w:rPr>
        <w:t xml:space="preserve"> the Coast Guard identified a need for six new icebreakers in 2013 (and gaps in support for polar missions in 2010), before the public discussion in Washington shifted to the return of great-power competition broadly and in the Arctic specifically</w:t>
      </w:r>
      <w:r w:rsidRPr="00671BCC">
        <w:rPr>
          <w:u w:val="single"/>
        </w:rPr>
        <w:t>. Coast Guard polar security cutters will have plenty to do without additional tasks to offset a perceived military vulnerability arising from Russian and Chinese icebreakers.</w:t>
      </w:r>
    </w:p>
    <w:p w14:paraId="64EBC956" w14:textId="77777777" w:rsidR="00436AF7" w:rsidRDefault="00436AF7" w:rsidP="00093C8E">
      <w:pPr>
        <w:spacing w:line="240" w:lineRule="auto"/>
        <w:rPr>
          <w:u w:val="single"/>
        </w:rPr>
      </w:pPr>
    </w:p>
    <w:p w14:paraId="6D4B50F6" w14:textId="5936214B" w:rsidR="00436AF7" w:rsidRDefault="00436AF7" w:rsidP="00436AF7">
      <w:pPr>
        <w:pStyle w:val="Heading3"/>
      </w:pPr>
      <w:r>
        <w:lastRenderedPageBreak/>
        <w:t>1NC --- Heg Adv --- SSBNs turn</w:t>
      </w:r>
    </w:p>
    <w:p w14:paraId="4F8A5C75" w14:textId="35E5BAFE" w:rsidR="00436AF7" w:rsidRDefault="00436AF7" w:rsidP="00436AF7">
      <w:pPr>
        <w:pStyle w:val="Heading4"/>
      </w:pPr>
      <w:r>
        <w:t>Icebreakers make nuclear subs harder to track</w:t>
      </w:r>
    </w:p>
    <w:p w14:paraId="0A09E1FA" w14:textId="77777777" w:rsidR="00436AF7" w:rsidRDefault="00436AF7" w:rsidP="00436AF7">
      <w:pPr>
        <w:spacing w:line="240" w:lineRule="auto"/>
      </w:pPr>
      <w:r w:rsidRPr="00CF7794">
        <w:t xml:space="preserve">Jacob </w:t>
      </w:r>
      <w:r w:rsidRPr="007F665C">
        <w:rPr>
          <w:b/>
          <w:bCs/>
          <w:sz w:val="26"/>
          <w:szCs w:val="26"/>
        </w:rPr>
        <w:t>Judah 25</w:t>
      </w:r>
      <w:r w:rsidRPr="007F665C">
        <w:rPr>
          <w:sz w:val="26"/>
          <w:szCs w:val="26"/>
        </w:rPr>
        <w:t>.</w:t>
      </w:r>
      <w:r w:rsidRPr="00CF7794">
        <w:t xml:space="preserve"> </w:t>
      </w:r>
      <w:r>
        <w:t>F</w:t>
      </w:r>
      <w:r w:rsidRPr="008F23FA">
        <w:t>reelance journalist based in London. His work regularly appears in outlets including The New York Times, The Economist, The Financial Times, and Foreign Policy.</w:t>
      </w:r>
      <w:r>
        <w:t xml:space="preserve"> “</w:t>
      </w:r>
      <w:r w:rsidRPr="00CF7794">
        <w:t>Submarines Are Hard to Detect. Climate Change Might Make It Even Harder</w:t>
      </w:r>
      <w:r>
        <w:t>”</w:t>
      </w:r>
      <w:r w:rsidRPr="00CF7794">
        <w:t>. 6-12-2025. No Publication. https://www.nytimes.com/2025/06/12/climate/climate-change-submarines-sonar.html?unlocked_article_code=1.OU8.ZHMx.l9xUfBGhY5qP</w:t>
      </w:r>
      <w:r>
        <w:t>.//wenxi</w:t>
      </w:r>
    </w:p>
    <w:p w14:paraId="382EF5C2" w14:textId="77777777" w:rsidR="00436AF7" w:rsidRPr="00CF7794" w:rsidRDefault="00436AF7" w:rsidP="00436AF7">
      <w:pPr>
        <w:spacing w:line="240" w:lineRule="auto"/>
        <w:rPr>
          <w:b/>
          <w:bCs/>
          <w:u w:val="single"/>
        </w:rPr>
      </w:pPr>
      <w:r w:rsidRPr="00CF7794">
        <w:rPr>
          <w:u w:val="single"/>
        </w:rPr>
        <w:t xml:space="preserve">The underlying science has been well understood since before World War II, when </w:t>
      </w:r>
      <w:r w:rsidRPr="00E1534B">
        <w:rPr>
          <w:highlight w:val="cyan"/>
          <w:u w:val="single"/>
        </w:rPr>
        <w:t>scientists discovered</w:t>
      </w:r>
      <w:r w:rsidRPr="00CF7794">
        <w:rPr>
          <w:u w:val="single"/>
        </w:rPr>
        <w:t xml:space="preserve"> that </w:t>
      </w:r>
      <w:r w:rsidRPr="00E1534B">
        <w:rPr>
          <w:highlight w:val="cyan"/>
          <w:u w:val="single"/>
        </w:rPr>
        <w:t>sound</w:t>
      </w:r>
      <w:r w:rsidRPr="00CF7794">
        <w:rPr>
          <w:u w:val="single"/>
        </w:rPr>
        <w:t xml:space="preserve">, which travels faster through warmer water, </w:t>
      </w:r>
      <w:r w:rsidRPr="00E1534B">
        <w:rPr>
          <w:highlight w:val="cyan"/>
          <w:u w:val="single"/>
        </w:rPr>
        <w:t>tends to bend toward cooler layers</w:t>
      </w:r>
      <w:r w:rsidRPr="00CF7794">
        <w:rPr>
          <w:u w:val="single"/>
        </w:rPr>
        <w:t>, where it moves more slowly.</w:t>
      </w:r>
    </w:p>
    <w:p w14:paraId="7C96E751" w14:textId="77777777" w:rsidR="00436AF7" w:rsidRPr="00CF7794" w:rsidRDefault="00436AF7" w:rsidP="00436AF7">
      <w:pPr>
        <w:spacing w:line="240" w:lineRule="auto"/>
        <w:rPr>
          <w:u w:val="single"/>
        </w:rPr>
      </w:pPr>
      <w:r w:rsidRPr="00CF7794">
        <w:rPr>
          <w:u w:val="single"/>
        </w:rPr>
        <w:t xml:space="preserve">This means that </w:t>
      </w:r>
      <w:r w:rsidRPr="00E1534B">
        <w:rPr>
          <w:highlight w:val="cyan"/>
          <w:u w:val="single"/>
        </w:rPr>
        <w:t>as the surface of the water is warmed</w:t>
      </w:r>
      <w:r w:rsidRPr="00CF7794">
        <w:rPr>
          <w:u w:val="single"/>
        </w:rPr>
        <w:t xml:space="preserve"> by climate change, </w:t>
      </w:r>
      <w:r w:rsidRPr="00E1534B">
        <w:rPr>
          <w:b/>
          <w:bCs/>
          <w:highlight w:val="cyan"/>
          <w:u w:val="single"/>
        </w:rPr>
        <w:t>sound</w:t>
      </w:r>
      <w:r w:rsidRPr="00CF7794">
        <w:rPr>
          <w:b/>
          <w:bCs/>
          <w:u w:val="single"/>
        </w:rPr>
        <w:t xml:space="preserve"> </w:t>
      </w:r>
      <w:r w:rsidRPr="00E1534B">
        <w:rPr>
          <w:b/>
          <w:bCs/>
          <w:highlight w:val="cyan"/>
          <w:u w:val="single"/>
        </w:rPr>
        <w:t>will</w:t>
      </w:r>
      <w:r w:rsidRPr="00CF7794">
        <w:rPr>
          <w:b/>
          <w:bCs/>
          <w:u w:val="single"/>
        </w:rPr>
        <w:t xml:space="preserve"> begin </w:t>
      </w:r>
      <w:r w:rsidRPr="00E1534B">
        <w:rPr>
          <w:b/>
          <w:bCs/>
          <w:highlight w:val="cyan"/>
          <w:u w:val="single"/>
        </w:rPr>
        <w:t>mov</w:t>
      </w:r>
      <w:r w:rsidRPr="00CF7794">
        <w:rPr>
          <w:b/>
          <w:bCs/>
          <w:u w:val="single"/>
        </w:rPr>
        <w:t xml:space="preserve">ing more </w:t>
      </w:r>
      <w:r w:rsidRPr="00E1534B">
        <w:rPr>
          <w:b/>
          <w:bCs/>
          <w:highlight w:val="cyan"/>
          <w:u w:val="single"/>
        </w:rPr>
        <w:t>sharply downward</w:t>
      </w:r>
      <w:r w:rsidRPr="00CF7794">
        <w:rPr>
          <w:b/>
          <w:bCs/>
          <w:u w:val="single"/>
        </w:rPr>
        <w:t xml:space="preserve"> toward cooler layers of water</w:t>
      </w:r>
      <w:r w:rsidRPr="00CF7794">
        <w:rPr>
          <w:u w:val="single"/>
        </w:rPr>
        <w:t xml:space="preserve">. </w:t>
      </w:r>
      <w:r w:rsidRPr="00E1534B">
        <w:rPr>
          <w:highlight w:val="cyan"/>
          <w:u w:val="single"/>
        </w:rPr>
        <w:t xml:space="preserve">This will make it </w:t>
      </w:r>
      <w:r w:rsidRPr="00E1534B">
        <w:rPr>
          <w:rStyle w:val="Emphasis"/>
          <w:highlight w:val="cyan"/>
        </w:rPr>
        <w:t>harder</w:t>
      </w:r>
      <w:r w:rsidRPr="00E1534B">
        <w:rPr>
          <w:highlight w:val="cyan"/>
          <w:u w:val="single"/>
        </w:rPr>
        <w:t xml:space="preserve"> for sonar operators</w:t>
      </w:r>
      <w:r w:rsidRPr="00CF7794">
        <w:rPr>
          <w:u w:val="single"/>
        </w:rPr>
        <w:t xml:space="preserve"> </w:t>
      </w:r>
      <w:r w:rsidRPr="00E1534B">
        <w:rPr>
          <w:highlight w:val="cyan"/>
          <w:u w:val="single"/>
        </w:rPr>
        <w:t>listening for sub</w:t>
      </w:r>
      <w:r w:rsidRPr="00CF7794">
        <w:rPr>
          <w:u w:val="single"/>
        </w:rPr>
        <w:t>marines at a distance to hear noises generated by their targets.</w:t>
      </w:r>
    </w:p>
    <w:p w14:paraId="44351872" w14:textId="77777777" w:rsidR="00436AF7" w:rsidRPr="008F23FA" w:rsidRDefault="00436AF7" w:rsidP="00436AF7">
      <w:pPr>
        <w:spacing w:line="240" w:lineRule="auto"/>
        <w:rPr>
          <w:sz w:val="16"/>
        </w:rPr>
      </w:pPr>
      <w:r w:rsidRPr="008F23FA">
        <w:rPr>
          <w:sz w:val="16"/>
        </w:rPr>
        <w:t xml:space="preserve">According to Dr. Gilli, who has worked at ETH Zurich and is taking up a new research position at the Hertie School in Berlin, </w:t>
      </w:r>
      <w:r w:rsidRPr="00E1534B">
        <w:rPr>
          <w:highlight w:val="cyan"/>
          <w:u w:val="single"/>
        </w:rPr>
        <w:t>this effect could have important strategic implications</w:t>
      </w:r>
      <w:r w:rsidRPr="00CF7794">
        <w:rPr>
          <w:u w:val="single"/>
        </w:rPr>
        <w:t xml:space="preserve">. He said countries like </w:t>
      </w:r>
      <w:r w:rsidRPr="00E1534B">
        <w:rPr>
          <w:highlight w:val="cyan"/>
          <w:u w:val="single"/>
        </w:rPr>
        <w:t>Russia and China</w:t>
      </w:r>
      <w:r w:rsidRPr="00CF7794">
        <w:rPr>
          <w:u w:val="single"/>
        </w:rPr>
        <w:t xml:space="preserve"> could </w:t>
      </w:r>
      <w:r w:rsidRPr="00E1534B">
        <w:rPr>
          <w:highlight w:val="cyan"/>
          <w:u w:val="single"/>
        </w:rPr>
        <w:t xml:space="preserve">take </w:t>
      </w:r>
      <w:r w:rsidRPr="00E1534B">
        <w:rPr>
          <w:rStyle w:val="Emphasis"/>
          <w:highlight w:val="cyan"/>
        </w:rPr>
        <w:t>advantage</w:t>
      </w:r>
      <w:r w:rsidRPr="00CF7794">
        <w:rPr>
          <w:u w:val="single"/>
        </w:rPr>
        <w:t xml:space="preserve"> of these environmental shifts to </w:t>
      </w:r>
      <w:r w:rsidRPr="00E1534B">
        <w:rPr>
          <w:highlight w:val="cyan"/>
          <w:u w:val="single"/>
        </w:rPr>
        <w:t>deploy submarines</w:t>
      </w:r>
      <w:r w:rsidRPr="00CF7794">
        <w:rPr>
          <w:u w:val="single"/>
        </w:rPr>
        <w:t xml:space="preserve"> </w:t>
      </w:r>
      <w:r w:rsidRPr="00E1534B">
        <w:rPr>
          <w:highlight w:val="cyan"/>
          <w:u w:val="single"/>
        </w:rPr>
        <w:t>in</w:t>
      </w:r>
      <w:r w:rsidRPr="00CF7794">
        <w:rPr>
          <w:u w:val="single"/>
        </w:rPr>
        <w:t xml:space="preserve"> parts of the </w:t>
      </w:r>
      <w:r w:rsidRPr="00E1534B">
        <w:rPr>
          <w:highlight w:val="cyan"/>
          <w:u w:val="single"/>
        </w:rPr>
        <w:t>oceans where the changes are more pronounced</w:t>
      </w:r>
      <w:r w:rsidRPr="00CF7794">
        <w:rPr>
          <w:u w:val="single"/>
        </w:rPr>
        <w:t>.</w:t>
      </w:r>
    </w:p>
    <w:p w14:paraId="43F7975E" w14:textId="77777777" w:rsidR="00436AF7" w:rsidRPr="008F23FA" w:rsidRDefault="00436AF7" w:rsidP="00436AF7">
      <w:pPr>
        <w:spacing w:line="240" w:lineRule="auto"/>
        <w:rPr>
          <w:sz w:val="16"/>
        </w:rPr>
      </w:pPr>
      <w:r w:rsidRPr="008F23FA">
        <w:rPr>
          <w:sz w:val="16"/>
        </w:rPr>
        <w:t>Dr. Gilli noted that other methods of detecting submarines, like tracking the tiny disturbances in Earth’s magnetic field that occur when the submarines move through the water, are effective only at shorter distances</w:t>
      </w:r>
    </w:p>
    <w:p w14:paraId="0C76D5B5" w14:textId="77777777" w:rsidR="00436AF7" w:rsidRPr="008F23FA" w:rsidRDefault="00436AF7" w:rsidP="00436AF7">
      <w:pPr>
        <w:spacing w:line="240" w:lineRule="auto"/>
        <w:rPr>
          <w:sz w:val="16"/>
        </w:rPr>
      </w:pPr>
      <w:r w:rsidRPr="008F23FA">
        <w:rPr>
          <w:sz w:val="16"/>
        </w:rPr>
        <w:t>“If it becomes even more difficult to detect them,” he said, “then the result is that things become harder for navies that are on the defensive.”</w:t>
      </w:r>
    </w:p>
    <w:p w14:paraId="45F12B17" w14:textId="77777777" w:rsidR="00436AF7" w:rsidRPr="00CF7794" w:rsidRDefault="00436AF7" w:rsidP="00436AF7">
      <w:pPr>
        <w:spacing w:line="240" w:lineRule="auto"/>
        <w:rPr>
          <w:b/>
          <w:bCs/>
          <w:u w:val="single"/>
        </w:rPr>
      </w:pPr>
      <w:r w:rsidRPr="00E1534B">
        <w:rPr>
          <w:b/>
          <w:bCs/>
          <w:highlight w:val="cyan"/>
          <w:u w:val="single"/>
        </w:rPr>
        <w:t xml:space="preserve">There could be consequences in terms of </w:t>
      </w:r>
      <w:r w:rsidRPr="00E1534B">
        <w:rPr>
          <w:rStyle w:val="Emphasis"/>
          <w:highlight w:val="cyan"/>
        </w:rPr>
        <w:t>nuclear deterrence.</w:t>
      </w:r>
    </w:p>
    <w:p w14:paraId="500EDCE2" w14:textId="77777777" w:rsidR="00436AF7" w:rsidRPr="008F23FA" w:rsidRDefault="00436AF7" w:rsidP="00436AF7">
      <w:pPr>
        <w:spacing w:line="240" w:lineRule="auto"/>
        <w:rPr>
          <w:u w:val="single"/>
        </w:rPr>
      </w:pPr>
      <w:r w:rsidRPr="00CF7794">
        <w:rPr>
          <w:u w:val="single"/>
        </w:rPr>
        <w:t xml:space="preserve">The United States, Russia, China and other nuclear-armed </w:t>
      </w:r>
      <w:r w:rsidRPr="00E1534B">
        <w:rPr>
          <w:highlight w:val="cyan"/>
          <w:u w:val="single"/>
        </w:rPr>
        <w:t xml:space="preserve">states </w:t>
      </w:r>
      <w:r w:rsidRPr="00E1534B">
        <w:rPr>
          <w:b/>
          <w:bCs/>
          <w:highlight w:val="cyan"/>
          <w:u w:val="single"/>
        </w:rPr>
        <w:t>base their defenses on</w:t>
      </w:r>
      <w:r w:rsidRPr="00CF7794">
        <w:rPr>
          <w:b/>
          <w:bCs/>
          <w:u w:val="single"/>
        </w:rPr>
        <w:t xml:space="preserve"> </w:t>
      </w:r>
      <w:r w:rsidRPr="00E1534B">
        <w:rPr>
          <w:b/>
          <w:bCs/>
          <w:highlight w:val="cyan"/>
          <w:u w:val="single"/>
        </w:rPr>
        <w:t>the idea that</w:t>
      </w:r>
      <w:r w:rsidRPr="00CF7794">
        <w:rPr>
          <w:b/>
          <w:bCs/>
          <w:u w:val="single"/>
        </w:rPr>
        <w:t xml:space="preserve"> ballistic missile </w:t>
      </w:r>
      <w:r w:rsidRPr="00E1534B">
        <w:rPr>
          <w:b/>
          <w:bCs/>
          <w:highlight w:val="cyan"/>
          <w:u w:val="single"/>
        </w:rPr>
        <w:t>sub</w:t>
      </w:r>
      <w:r w:rsidRPr="00CF7794">
        <w:rPr>
          <w:b/>
          <w:bCs/>
          <w:u w:val="single"/>
        </w:rPr>
        <w:t>marine</w:t>
      </w:r>
      <w:r w:rsidRPr="00E1534B">
        <w:rPr>
          <w:b/>
          <w:bCs/>
          <w:highlight w:val="cyan"/>
          <w:u w:val="single"/>
        </w:rPr>
        <w:t>s</w:t>
      </w:r>
      <w:r w:rsidRPr="00CF7794">
        <w:rPr>
          <w:b/>
          <w:bCs/>
          <w:u w:val="single"/>
        </w:rPr>
        <w:t xml:space="preserve"> </w:t>
      </w:r>
      <w:r w:rsidRPr="00E1534B">
        <w:rPr>
          <w:b/>
          <w:bCs/>
          <w:highlight w:val="cyan"/>
          <w:u w:val="single"/>
        </w:rPr>
        <w:t>are hard to find</w:t>
      </w:r>
      <w:r w:rsidRPr="00CF7794">
        <w:rPr>
          <w:b/>
          <w:bCs/>
          <w:u w:val="single"/>
        </w:rPr>
        <w:t xml:space="preserve"> and </w:t>
      </w:r>
      <w:r w:rsidRPr="008F23FA">
        <w:rPr>
          <w:b/>
          <w:bCs/>
          <w:u w:val="single"/>
        </w:rPr>
        <w:t>destroy</w:t>
      </w:r>
      <w:r w:rsidRPr="008F23FA">
        <w:rPr>
          <w:u w:val="single"/>
        </w:rPr>
        <w:t>. If climate change makes it even easier for them to hide, then the threat they represent, and thus their deterrence value, may be seen as more credible.</w:t>
      </w:r>
    </w:p>
    <w:p w14:paraId="653CA789" w14:textId="77777777" w:rsidR="00436AF7" w:rsidRPr="00CF7794" w:rsidRDefault="00436AF7" w:rsidP="00436AF7">
      <w:pPr>
        <w:spacing w:line="240" w:lineRule="auto"/>
        <w:rPr>
          <w:u w:val="single"/>
        </w:rPr>
      </w:pPr>
      <w:r w:rsidRPr="008F23FA">
        <w:rPr>
          <w:sz w:val="16"/>
        </w:rPr>
        <w:t xml:space="preserve">But some experts caution against overstating the effects caused by climate change. Tom Stefanick, a nonresident fellow at the Brookings Institution, notes that </w:t>
      </w:r>
      <w:r w:rsidRPr="00E1534B">
        <w:rPr>
          <w:highlight w:val="cyan"/>
          <w:u w:val="single"/>
        </w:rPr>
        <w:t>submarine operators</w:t>
      </w:r>
      <w:r w:rsidRPr="00CF7794">
        <w:rPr>
          <w:u w:val="single"/>
        </w:rPr>
        <w:t xml:space="preserve"> must </w:t>
      </w:r>
      <w:r w:rsidRPr="00E1534B">
        <w:rPr>
          <w:highlight w:val="cyan"/>
          <w:u w:val="single"/>
        </w:rPr>
        <w:t>grapple with</w:t>
      </w:r>
      <w:r w:rsidRPr="00CF7794">
        <w:rPr>
          <w:u w:val="single"/>
        </w:rPr>
        <w:t xml:space="preserve"> so many other environmental factors, from </w:t>
      </w:r>
      <w:r w:rsidRPr="00E1534B">
        <w:rPr>
          <w:b/>
          <w:bCs/>
          <w:highlight w:val="cyan"/>
          <w:u w:val="single"/>
        </w:rPr>
        <w:t>shipping noises to crackling Arctic ice</w:t>
      </w:r>
      <w:r w:rsidRPr="00CF7794">
        <w:rPr>
          <w:u w:val="single"/>
        </w:rPr>
        <w:t>, that it is not practical to focus only on climate change when making strategic predictions.</w:t>
      </w:r>
    </w:p>
    <w:p w14:paraId="62F42003" w14:textId="77777777" w:rsidR="00436AF7" w:rsidRDefault="00436AF7" w:rsidP="00436AF7">
      <w:pPr>
        <w:spacing w:line="240" w:lineRule="auto"/>
        <w:rPr>
          <w:sz w:val="16"/>
        </w:rPr>
      </w:pPr>
      <w:r w:rsidRPr="008F23FA">
        <w:rPr>
          <w:sz w:val="16"/>
        </w:rPr>
        <w:t>“The amount of variability is so great that a long-term trend of the sort they are talking about would be washed out,” Dr. Stefanick said.</w:t>
      </w:r>
    </w:p>
    <w:p w14:paraId="079D8F39" w14:textId="77777777" w:rsidR="00436AF7" w:rsidRPr="008F23FA" w:rsidRDefault="00436AF7" w:rsidP="00436AF7">
      <w:pPr>
        <w:spacing w:line="240" w:lineRule="auto"/>
        <w:rPr>
          <w:sz w:val="16"/>
        </w:rPr>
      </w:pPr>
    </w:p>
    <w:p w14:paraId="711827CA" w14:textId="6A1AC06A" w:rsidR="00436AF7" w:rsidRPr="0038390F" w:rsidRDefault="00436AF7" w:rsidP="00436AF7">
      <w:pPr>
        <w:pStyle w:val="Heading4"/>
      </w:pPr>
      <w:r>
        <w:t>Being unable to track Russia’s subs weakens US deterrence</w:t>
      </w:r>
    </w:p>
    <w:p w14:paraId="46BB5250" w14:textId="77777777" w:rsidR="00436AF7" w:rsidRPr="00AB08D7" w:rsidRDefault="00436AF7" w:rsidP="00436AF7">
      <w:r w:rsidRPr="00AB08D7">
        <w:rPr>
          <w:rStyle w:val="Style13ptBold"/>
        </w:rPr>
        <w:t>Odgaard 25</w:t>
      </w:r>
      <w:r>
        <w:t xml:space="preserve">, nonresident senior fellow at Hudson Institute, PhD in political science from Aarhus University. (Liselotte, 4-22-2025, “A Response to China-Russia Arctic Dominance Could Bolster US-Canada Ties” </w:t>
      </w:r>
      <w:r w:rsidRPr="008E17D6">
        <w:t>https://www.hudson.org/national-security-defense/response-china-russia-arctic-dominance-could-bolster-us-canada-ties-liselotte-odgaard</w:t>
      </w:r>
      <w:r>
        <w:t>) wtk</w:t>
      </w:r>
    </w:p>
    <w:p w14:paraId="1B51B07D" w14:textId="77777777" w:rsidR="00436AF7" w:rsidRPr="00AB08D7" w:rsidRDefault="00436AF7" w:rsidP="00436AF7">
      <w:pPr>
        <w:rPr>
          <w:sz w:val="16"/>
        </w:rPr>
      </w:pPr>
      <w:r w:rsidRPr="0038390F">
        <w:rPr>
          <w:rStyle w:val="StyleUnderline"/>
        </w:rPr>
        <w:t>Russian state-owned nuclear energy corporation</w:t>
      </w:r>
      <w:r w:rsidRPr="00AB08D7">
        <w:rPr>
          <w:sz w:val="16"/>
        </w:rPr>
        <w:t xml:space="preserve"> </w:t>
      </w:r>
      <w:r w:rsidRPr="00AB08D7">
        <w:rPr>
          <w:rStyle w:val="StyleUnderline"/>
        </w:rPr>
        <w:t>Rosatom and</w:t>
      </w:r>
      <w:r w:rsidRPr="00AB08D7">
        <w:rPr>
          <w:sz w:val="16"/>
        </w:rPr>
        <w:t xml:space="preserve"> </w:t>
      </w:r>
      <w:r w:rsidRPr="0038390F">
        <w:rPr>
          <w:rStyle w:val="StyleUnderline"/>
        </w:rPr>
        <w:t>Chinese shipping company</w:t>
      </w:r>
      <w:r w:rsidRPr="00AB08D7">
        <w:rPr>
          <w:sz w:val="16"/>
        </w:rPr>
        <w:t xml:space="preserve"> </w:t>
      </w:r>
      <w:r w:rsidRPr="00AB08D7">
        <w:rPr>
          <w:rStyle w:val="StyleUnderline"/>
        </w:rPr>
        <w:t>Hainan</w:t>
      </w:r>
      <w:r w:rsidRPr="00AB08D7">
        <w:rPr>
          <w:sz w:val="16"/>
        </w:rPr>
        <w:t xml:space="preserve"> Yangpu NewNew Shipping </w:t>
      </w:r>
      <w:r w:rsidRPr="00AB08D7">
        <w:rPr>
          <w:rStyle w:val="StyleUnderline"/>
        </w:rPr>
        <w:t>announced</w:t>
      </w:r>
      <w:r w:rsidRPr="00AB08D7">
        <w:rPr>
          <w:sz w:val="16"/>
        </w:rPr>
        <w:t xml:space="preserve"> in 2024 that </w:t>
      </w:r>
      <w:r w:rsidRPr="00AB08D7">
        <w:rPr>
          <w:rStyle w:val="StyleUnderline"/>
        </w:rPr>
        <w:t>they would cooperate on operating an all-year-round container shipping route through the Arctic</w:t>
      </w:r>
      <w:r w:rsidRPr="00AB08D7">
        <w:rPr>
          <w:sz w:val="16"/>
        </w:rPr>
        <w:t xml:space="preserve">. Since then, shipping interruptions at flashpoints from the Panama Canal to the Red Sea have </w:t>
      </w:r>
      <w:r w:rsidRPr="00AB08D7">
        <w:rPr>
          <w:sz w:val="16"/>
        </w:rPr>
        <w:lastRenderedPageBreak/>
        <w:t xml:space="preserve">thrown the global economy into turmoil. Worse, </w:t>
      </w:r>
      <w:r w:rsidRPr="00E1534B">
        <w:rPr>
          <w:rStyle w:val="StyleUnderline"/>
          <w:highlight w:val="cyan"/>
        </w:rPr>
        <w:t>increasing military</w:t>
      </w:r>
      <w:r w:rsidRPr="00AB08D7">
        <w:rPr>
          <w:rStyle w:val="StyleUnderline"/>
        </w:rPr>
        <w:t xml:space="preserve"> and technological </w:t>
      </w:r>
      <w:r w:rsidRPr="00E1534B">
        <w:rPr>
          <w:rStyle w:val="StyleUnderline"/>
          <w:highlight w:val="cyan"/>
        </w:rPr>
        <w:t>collaboration between Beijing and Moscow has escalated</w:t>
      </w:r>
      <w:r w:rsidRPr="00AB08D7">
        <w:rPr>
          <w:rStyle w:val="StyleUnderline"/>
        </w:rPr>
        <w:t xml:space="preserve"> the </w:t>
      </w:r>
      <w:r w:rsidRPr="00E1534B">
        <w:rPr>
          <w:rStyle w:val="StyleUnderline"/>
          <w:highlight w:val="cyan"/>
        </w:rPr>
        <w:t>security threats</w:t>
      </w:r>
      <w:r w:rsidRPr="00AB08D7">
        <w:rPr>
          <w:rStyle w:val="StyleUnderline"/>
        </w:rPr>
        <w:t xml:space="preserve"> facing the U</w:t>
      </w:r>
      <w:r w:rsidRPr="00AB08D7">
        <w:rPr>
          <w:sz w:val="16"/>
        </w:rPr>
        <w:t xml:space="preserve">nited </w:t>
      </w:r>
      <w:r w:rsidRPr="00AB08D7">
        <w:rPr>
          <w:rStyle w:val="StyleUnderline"/>
        </w:rPr>
        <w:t>S</w:t>
      </w:r>
      <w:r w:rsidRPr="00AB08D7">
        <w:rPr>
          <w:sz w:val="16"/>
        </w:rPr>
        <w:t>tates and its allies.</w:t>
      </w:r>
    </w:p>
    <w:p w14:paraId="27EC74B1" w14:textId="77777777" w:rsidR="00436AF7" w:rsidRDefault="00436AF7" w:rsidP="00436AF7">
      <w:pPr>
        <w:rPr>
          <w:rStyle w:val="StyleUnderline"/>
        </w:rPr>
      </w:pPr>
      <w:r w:rsidRPr="00AB08D7">
        <w:rPr>
          <w:rStyle w:val="StyleUnderline"/>
        </w:rPr>
        <w:t xml:space="preserve">To counter this cooperation, </w:t>
      </w:r>
      <w:r w:rsidRPr="00E1534B">
        <w:rPr>
          <w:rStyle w:val="StyleUnderline"/>
          <w:highlight w:val="cyan"/>
        </w:rPr>
        <w:t>the U</w:t>
      </w:r>
      <w:r w:rsidRPr="00AB08D7">
        <w:rPr>
          <w:sz w:val="16"/>
        </w:rPr>
        <w:t xml:space="preserve">nited </w:t>
      </w:r>
      <w:r w:rsidRPr="00E1534B">
        <w:rPr>
          <w:rStyle w:val="StyleUnderline"/>
          <w:highlight w:val="cyan"/>
        </w:rPr>
        <w:t>S</w:t>
      </w:r>
      <w:r w:rsidRPr="00AB08D7">
        <w:rPr>
          <w:sz w:val="16"/>
        </w:rPr>
        <w:t xml:space="preserve">tates </w:t>
      </w:r>
      <w:r w:rsidRPr="00E1534B">
        <w:rPr>
          <w:rStyle w:val="StyleUnderline"/>
          <w:highlight w:val="cyan"/>
        </w:rPr>
        <w:t>should consider</w:t>
      </w:r>
      <w:r w:rsidRPr="00AB08D7">
        <w:rPr>
          <w:sz w:val="16"/>
        </w:rPr>
        <w:t xml:space="preserve"> working with its Canadian allies to open and maintain an equivalent shipping route — </w:t>
      </w:r>
      <w:r w:rsidRPr="00E1534B">
        <w:rPr>
          <w:rStyle w:val="StyleUnderline"/>
          <w:highlight w:val="cyan"/>
        </w:rPr>
        <w:t>an</w:t>
      </w:r>
      <w:r w:rsidRPr="00E1534B">
        <w:rPr>
          <w:sz w:val="16"/>
          <w:highlight w:val="cyan"/>
        </w:rPr>
        <w:t xml:space="preserve"> “</w:t>
      </w:r>
      <w:r w:rsidRPr="00E1534B">
        <w:rPr>
          <w:rStyle w:val="StyleUnderline"/>
          <w:highlight w:val="cyan"/>
        </w:rPr>
        <w:t>Ice Canal</w:t>
      </w:r>
      <w:r w:rsidRPr="00E1534B">
        <w:rPr>
          <w:sz w:val="16"/>
          <w:highlight w:val="cyan"/>
        </w:rPr>
        <w:t xml:space="preserve">” </w:t>
      </w:r>
      <w:r w:rsidRPr="00E1534B">
        <w:rPr>
          <w:rStyle w:val="StyleUnderline"/>
          <w:highlight w:val="cyan"/>
        </w:rPr>
        <w:t>across the Northwest Passage</w:t>
      </w:r>
      <w:r w:rsidRPr="00AB08D7">
        <w:rPr>
          <w:sz w:val="16"/>
        </w:rPr>
        <w:t xml:space="preserve"> — </w:t>
      </w:r>
      <w:r w:rsidRPr="00AB08D7">
        <w:rPr>
          <w:rStyle w:val="StyleUnderline"/>
        </w:rPr>
        <w:t>to bolster their commercial and strategic presence in the region.</w:t>
      </w:r>
    </w:p>
    <w:p w14:paraId="35457681" w14:textId="77777777" w:rsidR="00436AF7" w:rsidRPr="00AB08D7" w:rsidRDefault="00436AF7" w:rsidP="00436AF7">
      <w:pPr>
        <w:rPr>
          <w:sz w:val="16"/>
        </w:rPr>
      </w:pPr>
      <w:r w:rsidRPr="00AB08D7">
        <w:rPr>
          <w:sz w:val="16"/>
        </w:rPr>
        <w:t>All-</w:t>
      </w:r>
      <w:r w:rsidRPr="00E1534B">
        <w:rPr>
          <w:rStyle w:val="StyleUnderline"/>
          <w:highlight w:val="cyan"/>
        </w:rPr>
        <w:t>year-round shipping</w:t>
      </w:r>
      <w:r w:rsidRPr="00AB08D7">
        <w:rPr>
          <w:sz w:val="16"/>
        </w:rPr>
        <w:t xml:space="preserve"> through the Arctic </w:t>
      </w:r>
      <w:r w:rsidRPr="00AB08D7">
        <w:rPr>
          <w:rStyle w:val="StyleUnderline"/>
        </w:rPr>
        <w:t>would require</w:t>
      </w:r>
      <w:r w:rsidRPr="00AB08D7">
        <w:rPr>
          <w:sz w:val="16"/>
        </w:rPr>
        <w:t xml:space="preserve"> </w:t>
      </w:r>
      <w:r w:rsidRPr="00AB08D7">
        <w:rPr>
          <w:rStyle w:val="StyleUnderline"/>
        </w:rPr>
        <w:t>significant infrastructure</w:t>
      </w:r>
      <w:r w:rsidRPr="00AB08D7">
        <w:rPr>
          <w:sz w:val="16"/>
        </w:rPr>
        <w:t xml:space="preserve"> and promises high costs for fuel, equipment, and manpower. But these investments would generate considerable economic returns. The Northwest Passage can reduce shipping distance between London and Tokyo by about 3,780 nautical miles, or approximately 7,000 kilometers. And </w:t>
      </w:r>
      <w:r w:rsidRPr="00E1534B">
        <w:rPr>
          <w:rStyle w:val="StyleUnderline"/>
          <w:highlight w:val="cyan"/>
        </w:rPr>
        <w:t>the</w:t>
      </w:r>
      <w:r w:rsidRPr="00AB08D7">
        <w:rPr>
          <w:rStyle w:val="StyleUnderline"/>
        </w:rPr>
        <w:t xml:space="preserve"> priceless </w:t>
      </w:r>
      <w:r w:rsidRPr="00E1534B">
        <w:rPr>
          <w:rStyle w:val="StyleUnderline"/>
          <w:highlight w:val="cyan"/>
        </w:rPr>
        <w:t>strategic benefits</w:t>
      </w:r>
      <w:r w:rsidRPr="00AB08D7">
        <w:rPr>
          <w:rStyle w:val="StyleUnderline"/>
        </w:rPr>
        <w:t xml:space="preserve"> of bolstering U.S. and allied nuclear security </w:t>
      </w:r>
      <w:r w:rsidRPr="00831726">
        <w:rPr>
          <w:rStyle w:val="StyleUnderline"/>
        </w:rPr>
        <w:t xml:space="preserve">should </w:t>
      </w:r>
      <w:r w:rsidRPr="00E1534B">
        <w:rPr>
          <w:rStyle w:val="StyleUnderline"/>
          <w:highlight w:val="cyan"/>
        </w:rPr>
        <w:t>incentivize public cooperation with the private sector</w:t>
      </w:r>
      <w:r w:rsidRPr="00831726">
        <w:rPr>
          <w:sz w:val="16"/>
        </w:rPr>
        <w:t>, defraying costs further.</w:t>
      </w:r>
    </w:p>
    <w:p w14:paraId="44E0024A" w14:textId="77777777" w:rsidR="00436AF7" w:rsidRDefault="00436AF7" w:rsidP="00436AF7">
      <w:pPr>
        <w:rPr>
          <w:rStyle w:val="StyleUnderline"/>
        </w:rPr>
      </w:pPr>
      <w:r w:rsidRPr="00AB08D7">
        <w:rPr>
          <w:sz w:val="16"/>
        </w:rPr>
        <w:t xml:space="preserve">Moscow and Beijing recognize the region’s significance. Their agreement involves building five ice-class container ships and investing in infrastructure such as deep-water ports and refueling and repair facilities along the Northern Sea Route along Russia’s Arctic coastline. These </w:t>
      </w:r>
      <w:r w:rsidRPr="00AB08D7">
        <w:rPr>
          <w:rStyle w:val="StyleUnderline"/>
        </w:rPr>
        <w:t>container ships are dual-use</w:t>
      </w:r>
      <w:r w:rsidRPr="00AB08D7">
        <w:rPr>
          <w:sz w:val="16"/>
        </w:rPr>
        <w:t xml:space="preserve">, meaning they can be used for commercial purposes and military sealift operations such as weapons systems and troop transport. </w:t>
      </w:r>
      <w:r w:rsidRPr="00AB08D7">
        <w:rPr>
          <w:rStyle w:val="StyleUnderline"/>
        </w:rPr>
        <w:t>The initiative signals that Russia and China prioritize regional mobility, allowing them to cooperate on increasing the profitability of Russia’s Arctic coastline and on strategic interoperability across the region.</w:t>
      </w:r>
    </w:p>
    <w:p w14:paraId="60C49909" w14:textId="77777777" w:rsidR="00436AF7" w:rsidRPr="00AB08D7" w:rsidRDefault="00436AF7" w:rsidP="00436AF7">
      <w:pPr>
        <w:rPr>
          <w:sz w:val="16"/>
        </w:rPr>
      </w:pPr>
      <w:r w:rsidRPr="00E1534B">
        <w:rPr>
          <w:rStyle w:val="StyleUnderline"/>
          <w:highlight w:val="cyan"/>
        </w:rPr>
        <w:t>A competing dual-use project</w:t>
      </w:r>
      <w:r w:rsidRPr="00E1534B">
        <w:rPr>
          <w:sz w:val="16"/>
          <w:highlight w:val="cyan"/>
        </w:rPr>
        <w:t xml:space="preserve">, </w:t>
      </w:r>
      <w:r w:rsidRPr="00E1534B">
        <w:rPr>
          <w:rStyle w:val="StyleUnderline"/>
          <w:highlight w:val="cyan"/>
        </w:rPr>
        <w:t>led by the U.S.</w:t>
      </w:r>
      <w:r w:rsidRPr="00AB08D7">
        <w:rPr>
          <w:rStyle w:val="StyleUnderline"/>
        </w:rPr>
        <w:t xml:space="preserve"> and Canada, </w:t>
      </w:r>
      <w:r w:rsidRPr="00E1534B">
        <w:rPr>
          <w:rStyle w:val="StyleUnderline"/>
          <w:highlight w:val="cyan"/>
        </w:rPr>
        <w:t>would help engage Japan, South</w:t>
      </w:r>
      <w:r w:rsidRPr="00AB08D7">
        <w:rPr>
          <w:rStyle w:val="StyleUnderline"/>
        </w:rPr>
        <w:t xml:space="preserve"> Korea, and other Arctic NATO allies </w:t>
      </w:r>
      <w:r w:rsidRPr="00E1534B">
        <w:rPr>
          <w:rStyle w:val="StyleUnderline"/>
          <w:highlight w:val="cyan"/>
        </w:rPr>
        <w:t>in strategic and economic cooperation across the region</w:t>
      </w:r>
      <w:r w:rsidRPr="00AB08D7">
        <w:rPr>
          <w:sz w:val="16"/>
        </w:rPr>
        <w:t>.</w:t>
      </w:r>
    </w:p>
    <w:p w14:paraId="712FEB66" w14:textId="77777777" w:rsidR="00436AF7" w:rsidRPr="00AB08D7" w:rsidRDefault="00436AF7" w:rsidP="00436AF7">
      <w:pPr>
        <w:rPr>
          <w:sz w:val="16"/>
        </w:rPr>
      </w:pPr>
      <w:r w:rsidRPr="00E1534B">
        <w:rPr>
          <w:rStyle w:val="Emphasis"/>
          <w:highlight w:val="cyan"/>
        </w:rPr>
        <w:t>The first step to opening this route is to find out what we do not know</w:t>
      </w:r>
      <w:r w:rsidRPr="00AB08D7">
        <w:rPr>
          <w:sz w:val="16"/>
        </w:rPr>
        <w:t xml:space="preserve">. Because very few people have been to the Northwest Passage in winter, </w:t>
      </w:r>
      <w:r w:rsidRPr="00E1534B">
        <w:rPr>
          <w:rStyle w:val="StyleUnderline"/>
          <w:highlight w:val="cyan"/>
        </w:rPr>
        <w:t>assessments are largely based on theoretical models</w:t>
      </w:r>
      <w:r w:rsidRPr="00AB08D7">
        <w:rPr>
          <w:rStyle w:val="StyleUnderline"/>
        </w:rPr>
        <w:t xml:space="preserve"> and historical and satellite data</w:t>
      </w:r>
      <w:r w:rsidRPr="00AB08D7">
        <w:rPr>
          <w:sz w:val="16"/>
        </w:rPr>
        <w:t xml:space="preserve">. </w:t>
      </w:r>
      <w:r w:rsidRPr="00AB08D7">
        <w:rPr>
          <w:rStyle w:val="StyleUnderline"/>
        </w:rPr>
        <w:t>These means of data collection are insufficient to create a reliable and detailed map of the geographical and seasonal shipping challenges</w:t>
      </w:r>
      <w:r w:rsidRPr="00AB08D7">
        <w:rPr>
          <w:sz w:val="16"/>
        </w:rPr>
        <w:t xml:space="preserve">. </w:t>
      </w:r>
      <w:r w:rsidRPr="00E1534B">
        <w:rPr>
          <w:rStyle w:val="StyleUnderline"/>
          <w:highlight w:val="cyan"/>
        </w:rPr>
        <w:t>Shipping along the Northwest Passage will require initial efforts to</w:t>
      </w:r>
      <w:r w:rsidRPr="00E1534B">
        <w:rPr>
          <w:sz w:val="16"/>
          <w:highlight w:val="cyan"/>
        </w:rPr>
        <w:t xml:space="preserve"> </w:t>
      </w:r>
      <w:r w:rsidRPr="00E1534B">
        <w:rPr>
          <w:rStyle w:val="Emphasis"/>
          <w:highlight w:val="cyan"/>
        </w:rPr>
        <w:t>map sea ice movements</w:t>
      </w:r>
      <w:r w:rsidRPr="00E1534B">
        <w:rPr>
          <w:sz w:val="16"/>
          <w:highlight w:val="cyan"/>
        </w:rPr>
        <w:t xml:space="preserve"> </w:t>
      </w:r>
      <w:r w:rsidRPr="00E1534B">
        <w:rPr>
          <w:rStyle w:val="StyleUnderline"/>
          <w:highlight w:val="cyan"/>
        </w:rPr>
        <w:t>and</w:t>
      </w:r>
      <w:r w:rsidRPr="00E1534B">
        <w:rPr>
          <w:sz w:val="16"/>
          <w:highlight w:val="cyan"/>
        </w:rPr>
        <w:t xml:space="preserve"> </w:t>
      </w:r>
      <w:r w:rsidRPr="00E1534B">
        <w:rPr>
          <w:rStyle w:val="Emphasis"/>
          <w:highlight w:val="cyan"/>
        </w:rPr>
        <w:t>wind patterns</w:t>
      </w:r>
      <w:r w:rsidRPr="00AB08D7">
        <w:rPr>
          <w:sz w:val="16"/>
        </w:rPr>
        <w:t xml:space="preserve"> throughout the year.</w:t>
      </w:r>
    </w:p>
    <w:p w14:paraId="56668EEE" w14:textId="77777777" w:rsidR="00436AF7" w:rsidRPr="00AB08D7" w:rsidRDefault="00436AF7" w:rsidP="00436AF7">
      <w:pPr>
        <w:rPr>
          <w:sz w:val="16"/>
        </w:rPr>
      </w:pPr>
      <w:r w:rsidRPr="00AB08D7">
        <w:rPr>
          <w:sz w:val="16"/>
        </w:rPr>
        <w:t>Canada has 20 vessels in its icebreaker fleet, two of which are heavy icebreakers. These are expected to be replaced with two new polar vessels capable of operating in moderate multiyear ice conditions in 2030. To complement research, approximately five years of all-year-round icebreaker presence is needed to map the geographical locations and timing of choke points created by multiyear ice and wind patterns.</w:t>
      </w:r>
    </w:p>
    <w:p w14:paraId="37862970" w14:textId="77777777" w:rsidR="00436AF7" w:rsidRPr="00AB08D7" w:rsidRDefault="00436AF7" w:rsidP="00436AF7">
      <w:pPr>
        <w:rPr>
          <w:sz w:val="16"/>
        </w:rPr>
      </w:pPr>
      <w:r w:rsidRPr="00AB08D7">
        <w:rPr>
          <w:sz w:val="16"/>
        </w:rPr>
        <w:t>The data collected by the icebreaker presence will be used to identify locations for deploying unmanned aerial vehicles or helicopters supplying ice and weather data to vessels and aircraft transiting the Northwest Passage. Icebreakers will be on call all year round to assist vessels transiting ice choke points. This would allow for safe all-year-round passage of container ships and give U.S. and Canadian forces invaluable real-world experience operating jointly and across domains in Arctic conditions.</w:t>
      </w:r>
    </w:p>
    <w:p w14:paraId="30F07386" w14:textId="77777777" w:rsidR="00436AF7" w:rsidRPr="00831726" w:rsidRDefault="00436AF7" w:rsidP="00436AF7">
      <w:pPr>
        <w:rPr>
          <w:sz w:val="16"/>
          <w:szCs w:val="16"/>
        </w:rPr>
      </w:pPr>
      <w:r w:rsidRPr="00AB08D7">
        <w:rPr>
          <w:sz w:val="16"/>
        </w:rPr>
        <w:t xml:space="preserve">Additionally, </w:t>
      </w:r>
      <w:r w:rsidRPr="00831726">
        <w:rPr>
          <w:sz w:val="16"/>
          <w:szCs w:val="16"/>
        </w:rPr>
        <w:t>a permanent Western presence along the Northwest Passage would give U.S. and allied militaries invaluable situational awareness and the ability to respond swiftly to the outbreak of conflict in critical strategic areas. This is particularly important because the shortest routes for Russian intercontinental ballistic missiles are through the poorly surveilled airspace north of the Arctic Circle.</w:t>
      </w:r>
    </w:p>
    <w:p w14:paraId="138C9A3F" w14:textId="77777777" w:rsidR="00436AF7" w:rsidRPr="00831726" w:rsidRDefault="00436AF7" w:rsidP="00436AF7">
      <w:pPr>
        <w:rPr>
          <w:rStyle w:val="StyleUnderline"/>
        </w:rPr>
      </w:pPr>
      <w:r w:rsidRPr="00AB08D7">
        <w:rPr>
          <w:sz w:val="16"/>
        </w:rPr>
        <w:t xml:space="preserve">In the Atlantic, </w:t>
      </w:r>
      <w:r w:rsidRPr="00AB08D7">
        <w:rPr>
          <w:rStyle w:val="StyleUnderline"/>
        </w:rPr>
        <w:t>the Greenland–Iceland–United Kingdom gap and the Barents Sea are the primary strategic locations for Russian nuclear-armed ballistic missile submarines</w:t>
      </w:r>
      <w:r w:rsidRPr="00AB08D7">
        <w:rPr>
          <w:sz w:val="16"/>
        </w:rPr>
        <w:t xml:space="preserve">. </w:t>
      </w:r>
      <w:r w:rsidRPr="00E1534B">
        <w:rPr>
          <w:rStyle w:val="Emphasis"/>
          <w:highlight w:val="cyan"/>
        </w:rPr>
        <w:t>Insufficient underwater surveillance</w:t>
      </w:r>
      <w:r w:rsidRPr="00AB08D7">
        <w:rPr>
          <w:rStyle w:val="Emphasis"/>
        </w:rPr>
        <w:t xml:space="preserve"> </w:t>
      </w:r>
      <w:r w:rsidRPr="00AB08D7">
        <w:rPr>
          <w:sz w:val="16"/>
        </w:rPr>
        <w:t xml:space="preserve">in these areas, </w:t>
      </w:r>
      <w:r w:rsidRPr="00AB08D7">
        <w:rPr>
          <w:rStyle w:val="StyleUnderline"/>
        </w:rPr>
        <w:t>as well as the Bear Gap between Norwegian Svalbard and Scandinavia and along Greenland’s east coast</w:t>
      </w:r>
      <w:r w:rsidRPr="00AB08D7">
        <w:rPr>
          <w:sz w:val="16"/>
        </w:rPr>
        <w:t xml:space="preserve">, </w:t>
      </w:r>
      <w:r w:rsidRPr="00E1534B">
        <w:rPr>
          <w:rStyle w:val="StyleUnderline"/>
          <w:highlight w:val="cyan"/>
        </w:rPr>
        <w:t>allows Russian SSBNs</w:t>
      </w:r>
      <w:r w:rsidRPr="00E1534B">
        <w:rPr>
          <w:sz w:val="16"/>
          <w:highlight w:val="cyan"/>
        </w:rPr>
        <w:t xml:space="preserve"> </w:t>
      </w:r>
      <w:r w:rsidRPr="00E1534B">
        <w:rPr>
          <w:rStyle w:val="StyleUnderline"/>
          <w:highlight w:val="cyan"/>
        </w:rPr>
        <w:t>more freedom to operate undetected</w:t>
      </w:r>
      <w:r w:rsidRPr="00E1534B">
        <w:rPr>
          <w:sz w:val="16"/>
          <w:highlight w:val="cyan"/>
        </w:rPr>
        <w:t xml:space="preserve">, </w:t>
      </w:r>
      <w:r w:rsidRPr="00E1534B">
        <w:rPr>
          <w:rStyle w:val="StyleUnderline"/>
          <w:highlight w:val="cyan"/>
        </w:rPr>
        <w:t xml:space="preserve">strengthening Russia’s second-strike capability toward North America and </w:t>
      </w:r>
      <w:r w:rsidRPr="00831726">
        <w:rPr>
          <w:rStyle w:val="StyleUnderline"/>
        </w:rPr>
        <w:t xml:space="preserve">therefore </w:t>
      </w:r>
      <w:r w:rsidRPr="00E1534B">
        <w:rPr>
          <w:rStyle w:val="StyleUnderline"/>
          <w:highlight w:val="cyan"/>
        </w:rPr>
        <w:t>weakening U.S. deterrence.</w:t>
      </w:r>
    </w:p>
    <w:p w14:paraId="14063011" w14:textId="77777777" w:rsidR="00436AF7" w:rsidRDefault="00436AF7" w:rsidP="00436AF7">
      <w:pPr>
        <w:rPr>
          <w:rStyle w:val="StyleUnderline"/>
        </w:rPr>
      </w:pPr>
      <w:r w:rsidRPr="00AB08D7">
        <w:rPr>
          <w:sz w:val="16"/>
        </w:rPr>
        <w:t xml:space="preserve">On the eastern end of the supercontinent, </w:t>
      </w:r>
      <w:r w:rsidRPr="00AB08D7">
        <w:rPr>
          <w:rStyle w:val="StyleUnderline"/>
        </w:rPr>
        <w:t>the Bering Strait</w:t>
      </w:r>
      <w:r w:rsidRPr="00AB08D7">
        <w:rPr>
          <w:sz w:val="16"/>
        </w:rPr>
        <w:t xml:space="preserve"> — the entrance to the Pacific between Russia and Alaska — </w:t>
      </w:r>
      <w:r w:rsidRPr="00AB08D7">
        <w:rPr>
          <w:rStyle w:val="StyleUnderline"/>
        </w:rPr>
        <w:t>has become a critical chokepoint</w:t>
      </w:r>
      <w:r w:rsidRPr="00AB08D7">
        <w:rPr>
          <w:sz w:val="16"/>
        </w:rPr>
        <w:t xml:space="preserve">. </w:t>
      </w:r>
      <w:r w:rsidRPr="00AB08D7">
        <w:rPr>
          <w:rStyle w:val="StyleUnderline"/>
        </w:rPr>
        <w:t>Russia has fitted submarine bases near its eastern port</w:t>
      </w:r>
      <w:r w:rsidRPr="00AB08D7">
        <w:rPr>
          <w:sz w:val="16"/>
        </w:rPr>
        <w:t xml:space="preserve"> city of Vladivostok </w:t>
      </w:r>
      <w:r w:rsidRPr="00AB08D7">
        <w:rPr>
          <w:rStyle w:val="StyleUnderline"/>
        </w:rPr>
        <w:t>with hardened shelter pens</w:t>
      </w:r>
      <w:r w:rsidRPr="00AB08D7">
        <w:rPr>
          <w:sz w:val="16"/>
        </w:rPr>
        <w:t xml:space="preserve"> and additional repair and maintenance facilities to avoid dependency on Barents Sea facilities. </w:t>
      </w:r>
      <w:r w:rsidRPr="00AB08D7">
        <w:rPr>
          <w:rStyle w:val="StyleUnderline"/>
        </w:rPr>
        <w:t>Russian-Chinese base-sharing arrangements</w:t>
      </w:r>
      <w:r w:rsidRPr="00AB08D7">
        <w:rPr>
          <w:sz w:val="16"/>
        </w:rPr>
        <w:t xml:space="preserve"> at the entrance to the North Pacific </w:t>
      </w:r>
      <w:r w:rsidRPr="00AB08D7">
        <w:rPr>
          <w:rStyle w:val="StyleUnderline"/>
        </w:rPr>
        <w:t>strengthen interoperability</w:t>
      </w:r>
      <w:r w:rsidRPr="00AB08D7">
        <w:rPr>
          <w:sz w:val="16"/>
        </w:rPr>
        <w:t xml:space="preserve">. </w:t>
      </w:r>
      <w:r w:rsidRPr="00AB08D7">
        <w:rPr>
          <w:rStyle w:val="StyleUnderline"/>
        </w:rPr>
        <w:t xml:space="preserve">And Beijing and Moscow </w:t>
      </w:r>
      <w:r w:rsidRPr="00AB08D7">
        <w:rPr>
          <w:rStyle w:val="StyleUnderline"/>
        </w:rPr>
        <w:lastRenderedPageBreak/>
        <w:t>have signaled their willingness to extend cooperation to their strategic nuclear forces with a joint air patrol with four nuclear-capable bombers in Alaska’s air defense identification zone.</w:t>
      </w:r>
    </w:p>
    <w:p w14:paraId="4C6EB319" w14:textId="77777777" w:rsidR="00436AF7" w:rsidRPr="00AB08D7" w:rsidRDefault="00436AF7" w:rsidP="00436AF7">
      <w:pPr>
        <w:rPr>
          <w:sz w:val="16"/>
        </w:rPr>
      </w:pPr>
      <w:r w:rsidRPr="00AB08D7">
        <w:rPr>
          <w:sz w:val="16"/>
        </w:rPr>
        <w:t>CHINA ANGLING FOR ‘INCREASED ENGAGEMENT WITH GREENLAND,’ INTEL COMMUNITY SAYS</w:t>
      </w:r>
    </w:p>
    <w:p w14:paraId="4DD9A564" w14:textId="77777777" w:rsidR="00436AF7" w:rsidRPr="00AB08D7" w:rsidRDefault="00436AF7" w:rsidP="00436AF7">
      <w:pPr>
        <w:rPr>
          <w:sz w:val="16"/>
        </w:rPr>
      </w:pPr>
      <w:r w:rsidRPr="00AB08D7">
        <w:rPr>
          <w:sz w:val="16"/>
        </w:rPr>
        <w:t>A container route along the Northwest Passage would do much to establish presence, connectivity, and interoperability between Canada, the U.S., and other allies with Arctic interests and represent an important countermove to Russia-China collaboration. Canadian leadership in establishing and operating the new container route is advisable to avoid ramping up international tensions, thanks to its rights and responsibilities as a coastal state.</w:t>
      </w:r>
    </w:p>
    <w:p w14:paraId="31AAC8F7" w14:textId="77777777" w:rsidR="00436AF7" w:rsidRDefault="00436AF7" w:rsidP="00436AF7">
      <w:pPr>
        <w:rPr>
          <w:rStyle w:val="StyleUnderline"/>
        </w:rPr>
      </w:pPr>
      <w:r w:rsidRPr="00E1534B">
        <w:rPr>
          <w:rStyle w:val="StyleUnderline"/>
          <w:highlight w:val="cyan"/>
        </w:rPr>
        <w:t>As Moscow and Beijing prepare for dual-use operations</w:t>
      </w:r>
      <w:r w:rsidRPr="00AB08D7">
        <w:rPr>
          <w:sz w:val="16"/>
        </w:rPr>
        <w:t xml:space="preserve"> from the Barents Sea to the Bering Strait, </w:t>
      </w:r>
      <w:r w:rsidRPr="00E1534B">
        <w:rPr>
          <w:rStyle w:val="StyleUnderline"/>
          <w:highlight w:val="cyan"/>
        </w:rPr>
        <w:t>it is imperative for purposes of deterrence and situational awareness to establish an all-year-round North American strategic presence</w:t>
      </w:r>
      <w:r w:rsidRPr="00AB08D7">
        <w:rPr>
          <w:sz w:val="16"/>
        </w:rPr>
        <w:t xml:space="preserve"> from the North Atlantic to the North Pacific. </w:t>
      </w:r>
      <w:r w:rsidRPr="00E1534B">
        <w:rPr>
          <w:rStyle w:val="StyleUnderline"/>
          <w:highlight w:val="cyan"/>
        </w:rPr>
        <w:t>The Northwest Passage offers an opportunity to demonstrate</w:t>
      </w:r>
      <w:r w:rsidRPr="00AB08D7">
        <w:rPr>
          <w:rStyle w:val="StyleUnderline"/>
        </w:rPr>
        <w:t xml:space="preserve"> North American </w:t>
      </w:r>
      <w:r w:rsidRPr="00E1534B">
        <w:rPr>
          <w:rStyle w:val="StyleUnderline"/>
          <w:highlight w:val="cyan"/>
        </w:rPr>
        <w:t>leadership by collaborating with allies</w:t>
      </w:r>
      <w:r w:rsidRPr="00AB08D7">
        <w:rPr>
          <w:rStyle w:val="StyleUnderline"/>
        </w:rPr>
        <w:t>, commercial actors, and local communities to promote a prosperous and secure Arctic region.</w:t>
      </w:r>
    </w:p>
    <w:p w14:paraId="0F6F0166" w14:textId="4590B708" w:rsidR="003C2749" w:rsidRPr="009C3201" w:rsidRDefault="003C2749" w:rsidP="003C2749">
      <w:pPr>
        <w:pStyle w:val="Heading4"/>
      </w:pPr>
      <w:r>
        <w:t>Deterrence is key to prevent accidental war and miscalc</w:t>
      </w:r>
    </w:p>
    <w:p w14:paraId="309569B7" w14:textId="77777777" w:rsidR="003C2749" w:rsidRDefault="003C2749" w:rsidP="003C2749">
      <w:r w:rsidRPr="00B311C7">
        <w:rPr>
          <w:rStyle w:val="Style13ptBold"/>
        </w:rPr>
        <w:t>Tingstad and Savitz 23</w:t>
      </w:r>
      <w:r>
        <w:t xml:space="preserve">, *adjunct senior researcher at RAND. **senior engineer at the nonprofit, nonpartisan RAND Corporation (*Abbie, **Scott, 12-20-2023, “The U.S. Military May Not Be Ready for Arctic Competition” </w:t>
      </w:r>
      <w:r w:rsidRPr="008E17D6">
        <w:t>https://nationalinterest.org/blog/buzz/us-military-may-not-be-ready-arctic-competition-208075</w:t>
      </w:r>
      <w:r>
        <w:t>) wtk</w:t>
      </w:r>
    </w:p>
    <w:p w14:paraId="6F056C24" w14:textId="77777777" w:rsidR="003C2749" w:rsidRPr="00B311C7" w:rsidRDefault="003C2749" w:rsidP="003C2749">
      <w:pPr>
        <w:rPr>
          <w:sz w:val="16"/>
        </w:rPr>
      </w:pPr>
      <w:r w:rsidRPr="00E1534B">
        <w:rPr>
          <w:rStyle w:val="StyleUnderline"/>
          <w:highlight w:val="cyan"/>
        </w:rPr>
        <w:t>The U.S. needs to better secure</w:t>
      </w:r>
      <w:r w:rsidRPr="00B311C7">
        <w:rPr>
          <w:rStyle w:val="StyleUnderline"/>
        </w:rPr>
        <w:t xml:space="preserve"> its </w:t>
      </w:r>
      <w:r w:rsidRPr="00E1534B">
        <w:rPr>
          <w:rStyle w:val="StyleUnderline"/>
          <w:highlight w:val="cyan"/>
        </w:rPr>
        <w:t>Arctic</w:t>
      </w:r>
      <w:r w:rsidRPr="00B311C7">
        <w:rPr>
          <w:rStyle w:val="StyleUnderline"/>
        </w:rPr>
        <w:t xml:space="preserve"> territories and waters</w:t>
      </w:r>
      <w:r w:rsidRPr="00B311C7">
        <w:rPr>
          <w:sz w:val="16"/>
        </w:rPr>
        <w:t xml:space="preserve">, while working more with its allies to better secure theirs. </w:t>
      </w:r>
      <w:r w:rsidRPr="00B311C7">
        <w:rPr>
          <w:rStyle w:val="StyleUnderline"/>
        </w:rPr>
        <w:t>Although the Arctic has been relatively peaceful since the end of the Cold War</w:t>
      </w:r>
      <w:r w:rsidRPr="00B311C7">
        <w:rPr>
          <w:sz w:val="16"/>
        </w:rPr>
        <w:t>—a recurring mantra has been “high latitude, low tensions”—</w:t>
      </w:r>
      <w:r w:rsidRPr="00B311C7">
        <w:rPr>
          <w:rStyle w:val="StyleUnderline"/>
        </w:rPr>
        <w:t>U.S</w:t>
      </w:r>
      <w:r w:rsidRPr="00E1534B">
        <w:rPr>
          <w:rStyle w:val="StyleUnderline"/>
          <w:highlight w:val="cyan"/>
        </w:rPr>
        <w:t xml:space="preserve">. military forces need to be prepared for </w:t>
      </w:r>
      <w:r w:rsidRPr="00E1534B">
        <w:rPr>
          <w:rStyle w:val="Emphasis"/>
          <w:highlight w:val="cyan"/>
        </w:rPr>
        <w:t>unexpected conflicts</w:t>
      </w:r>
      <w:r w:rsidRPr="00E1534B">
        <w:rPr>
          <w:rStyle w:val="StyleUnderline"/>
          <w:highlight w:val="cyan"/>
        </w:rPr>
        <w:t xml:space="preserve"> that can </w:t>
      </w:r>
      <w:r w:rsidRPr="00E1534B">
        <w:rPr>
          <w:rStyle w:val="Emphasis"/>
          <w:highlight w:val="cyan"/>
        </w:rPr>
        <w:t>erupt quickly</w:t>
      </w:r>
      <w:r w:rsidRPr="00B311C7">
        <w:rPr>
          <w:sz w:val="16"/>
        </w:rPr>
        <w:t xml:space="preserve">, like Putin’s full-scale invasion of Ukraine and Hamas’ devastating attack on Israel. </w:t>
      </w:r>
    </w:p>
    <w:p w14:paraId="3E12990A" w14:textId="77777777" w:rsidR="003C2749" w:rsidRDefault="003C2749" w:rsidP="003C2749">
      <w:pPr>
        <w:rPr>
          <w:rStyle w:val="StyleUnderline"/>
        </w:rPr>
      </w:pPr>
      <w:r w:rsidRPr="00B311C7">
        <w:rPr>
          <w:sz w:val="16"/>
        </w:rPr>
        <w:t xml:space="preserve">The U.S. military’s ability to operate effectively in the Arctic is impeded by various factors. As we described in a recent report, chief among these are the fact that it has so few assets that can operate in the region and so little infrastructure there, particularly in comparison with Russia. </w:t>
      </w:r>
      <w:r w:rsidRPr="00B311C7">
        <w:rPr>
          <w:rStyle w:val="StyleUnderline"/>
        </w:rPr>
        <w:t>Increased investments in platforms, infrastructure</w:t>
      </w:r>
      <w:r w:rsidRPr="00B311C7">
        <w:rPr>
          <w:sz w:val="16"/>
        </w:rPr>
        <w:t xml:space="preserve">, equipment, </w:t>
      </w:r>
      <w:r w:rsidRPr="00B311C7">
        <w:rPr>
          <w:rStyle w:val="StyleUnderline"/>
        </w:rPr>
        <w:t xml:space="preserve">communications, </w:t>
      </w:r>
      <w:r w:rsidRPr="00E1534B">
        <w:rPr>
          <w:rStyle w:val="StyleUnderline"/>
          <w:highlight w:val="cyan"/>
        </w:rPr>
        <w:t>multidomain awareness</w:t>
      </w:r>
      <w:r w:rsidRPr="00B311C7">
        <w:rPr>
          <w:sz w:val="16"/>
        </w:rPr>
        <w:t xml:space="preserve">, and enhanced tactics and training </w:t>
      </w:r>
      <w:r w:rsidRPr="00B311C7">
        <w:rPr>
          <w:rStyle w:val="StyleUnderline"/>
        </w:rPr>
        <w:t xml:space="preserve">would </w:t>
      </w:r>
      <w:r w:rsidRPr="00E1534B">
        <w:rPr>
          <w:rStyle w:val="StyleUnderline"/>
          <w:highlight w:val="cyan"/>
        </w:rPr>
        <w:t xml:space="preserve">enable the U.S. to better secure its critical interests </w:t>
      </w:r>
      <w:r w:rsidRPr="00186622">
        <w:rPr>
          <w:rStyle w:val="StyleUnderline"/>
        </w:rPr>
        <w:t>in the Arctic.</w:t>
      </w:r>
    </w:p>
    <w:p w14:paraId="6A85E720" w14:textId="77777777" w:rsidR="003C2749" w:rsidRPr="00B311C7" w:rsidRDefault="003C2749" w:rsidP="003C2749">
      <w:pPr>
        <w:rPr>
          <w:sz w:val="16"/>
        </w:rPr>
      </w:pPr>
      <w:r w:rsidRPr="00B311C7">
        <w:rPr>
          <w:sz w:val="16"/>
        </w:rPr>
        <w:t>These interests span the vast Arctic region: the U.S. needs to work alongside NATO allies to secure North America’s Arctic approaches and its European allies’ long, vulnerable Arctic coastlines and borders with Russia. It also has a key interest in countering Russian submarines at the Arctic’s edge, where the gaps between Greenland, Iceland, and Britain are gateways for Russian submarines to enter the Atlantic. The U.S. also has homeland security responsibilities within its own Arctic territory and waters, where thousands of Americans live. This area also harvests roughly half of the nation’s seafood, plus substantial amounts of oil, zinc, and other resources. As sea ice abates during parts of the year, the Arctic’s maritime routes are becoming increasingly important shortcuts between oceans.</w:t>
      </w:r>
    </w:p>
    <w:p w14:paraId="2E00B64E" w14:textId="77777777" w:rsidR="003C2749" w:rsidRPr="00B311C7" w:rsidRDefault="003C2749" w:rsidP="003C2749">
      <w:pPr>
        <w:rPr>
          <w:sz w:val="16"/>
        </w:rPr>
      </w:pPr>
      <w:r w:rsidRPr="00B311C7">
        <w:rPr>
          <w:sz w:val="16"/>
        </w:rPr>
        <w:t xml:space="preserve">The importance of the region to overall U.S. interests is highlighted in the Implementation Plan for the National Strategy for the Arctic Region, released in October 2023, and in the 2022 National Security Strategy. It was also underscored by the U.S. Coast Guard’s publication of its Arctic Strategic Outlook Implementation Plan just a week ago. Although Coast Guard operations in the Arctic are particularly visible to civilians, the Army, Navy, Marines, Air Force, and Space Force also conduct training, exercises, and operations there. </w:t>
      </w:r>
    </w:p>
    <w:p w14:paraId="6C5E9597" w14:textId="77777777" w:rsidR="003C2749" w:rsidRPr="00B311C7" w:rsidRDefault="003C2749" w:rsidP="003C2749">
      <w:pPr>
        <w:rPr>
          <w:sz w:val="16"/>
        </w:rPr>
      </w:pPr>
      <w:r w:rsidRPr="00E1534B">
        <w:rPr>
          <w:rStyle w:val="StyleUnderline"/>
          <w:highlight w:val="cyan"/>
        </w:rPr>
        <w:t>Challenges from both Russia and China underscore the urgency of improving Arctic military capabilities</w:t>
      </w:r>
      <w:r w:rsidRPr="00B311C7">
        <w:rPr>
          <w:rStyle w:val="StyleUnderline"/>
        </w:rPr>
        <w:t>.</w:t>
      </w:r>
      <w:r w:rsidRPr="00B311C7">
        <w:rPr>
          <w:sz w:val="16"/>
        </w:rPr>
        <w:t xml:space="preserve"> </w:t>
      </w:r>
      <w:r w:rsidRPr="00B311C7">
        <w:rPr>
          <w:rStyle w:val="StyleUnderline"/>
        </w:rPr>
        <w:t>Russia was building up its Arctic military and civilian capabilities in the years before its full-scale invasion of Ukraine</w:t>
      </w:r>
      <w:r w:rsidRPr="00B311C7">
        <w:rPr>
          <w:sz w:val="16"/>
        </w:rPr>
        <w:t xml:space="preserve">. </w:t>
      </w:r>
      <w:r w:rsidRPr="00B311C7">
        <w:rPr>
          <w:rStyle w:val="StyleUnderline"/>
        </w:rPr>
        <w:t xml:space="preserve">This included re-opening Arctic bases </w:t>
      </w:r>
      <w:r w:rsidRPr="00B311C7">
        <w:rPr>
          <w:sz w:val="16"/>
        </w:rPr>
        <w:t xml:space="preserve">that had closed after the Cold War, </w:t>
      </w:r>
      <w:r w:rsidRPr="00B311C7">
        <w:rPr>
          <w:rStyle w:val="StyleUnderline"/>
        </w:rPr>
        <w:t>conducting more</w:t>
      </w:r>
      <w:r w:rsidRPr="00B311C7">
        <w:rPr>
          <w:sz w:val="16"/>
        </w:rPr>
        <w:t xml:space="preserve"> extensive training and </w:t>
      </w:r>
      <w:r w:rsidRPr="00B311C7">
        <w:rPr>
          <w:rStyle w:val="StyleUnderline"/>
        </w:rPr>
        <w:t>exercises</w:t>
      </w:r>
      <w:r w:rsidRPr="00B311C7">
        <w:rPr>
          <w:sz w:val="16"/>
        </w:rPr>
        <w:t xml:space="preserve">, </w:t>
      </w:r>
      <w:r w:rsidRPr="00B311C7">
        <w:rPr>
          <w:rStyle w:val="StyleUnderline"/>
        </w:rPr>
        <w:t>stationing more forces in the Arctic</w:t>
      </w:r>
      <w:r w:rsidRPr="00B311C7">
        <w:rPr>
          <w:sz w:val="16"/>
        </w:rPr>
        <w:t>, and operating more throughout the region</w:t>
      </w:r>
      <w:r w:rsidRPr="00B311C7">
        <w:rPr>
          <w:rStyle w:val="StyleUnderline"/>
        </w:rPr>
        <w:t>. It also has over 50 polar icebreakers</w:t>
      </w:r>
      <w:r w:rsidRPr="00B311C7">
        <w:rPr>
          <w:sz w:val="16"/>
        </w:rPr>
        <w:t xml:space="preserve">, far more than any other country. The U.S., by comparison, currently has two, though more are being acquired. </w:t>
      </w:r>
    </w:p>
    <w:p w14:paraId="039DB819" w14:textId="77777777" w:rsidR="003C2749" w:rsidRPr="00B311C7" w:rsidRDefault="003C2749" w:rsidP="003C2749">
      <w:pPr>
        <w:rPr>
          <w:sz w:val="16"/>
        </w:rPr>
      </w:pPr>
      <w:r w:rsidRPr="00B311C7">
        <w:rPr>
          <w:rStyle w:val="StyleUnderline"/>
        </w:rPr>
        <w:t>China has also become increasingly involved in the region.</w:t>
      </w:r>
      <w:r w:rsidRPr="00B311C7">
        <w:rPr>
          <w:sz w:val="16"/>
        </w:rPr>
        <w:t xml:space="preserve"> Both of its polar icebreakers have been extensively collecting information on the Arctic’s physical environment. </w:t>
      </w:r>
      <w:r w:rsidRPr="00B311C7">
        <w:rPr>
          <w:rStyle w:val="StyleUnderline"/>
        </w:rPr>
        <w:t>It has invested</w:t>
      </w:r>
      <w:r w:rsidRPr="00B311C7">
        <w:rPr>
          <w:sz w:val="16"/>
        </w:rPr>
        <w:t xml:space="preserve">, or tried to invest, </w:t>
      </w:r>
      <w:r w:rsidRPr="00B311C7">
        <w:rPr>
          <w:rStyle w:val="StyleUnderline"/>
        </w:rPr>
        <w:t>in Arctic propertie</w:t>
      </w:r>
      <w:r w:rsidRPr="00B311C7">
        <w:rPr>
          <w:sz w:val="16"/>
        </w:rPr>
        <w:t xml:space="preserve">s from Greenland and Europe </w:t>
      </w:r>
      <w:r w:rsidRPr="00B311C7">
        <w:rPr>
          <w:sz w:val="16"/>
        </w:rPr>
        <w:lastRenderedPageBreak/>
        <w:t xml:space="preserve">to Siberia, and has secured the diplomatic status of an observer at the Arctic Council. In an effort to achieve a greater role in the Arctic, China has alternately referred to itself as a “near-Arctic state” and to the Arctic as a shared environment belonging to all nations, neither of which is accurate. </w:t>
      </w:r>
      <w:r w:rsidRPr="00B311C7">
        <w:rPr>
          <w:rStyle w:val="StyleUnderline"/>
        </w:rPr>
        <w:t>Beijing’s increasing collaboration with Moscow across all areas has also been deepening in the Arctic.</w:t>
      </w:r>
      <w:r w:rsidRPr="00B311C7">
        <w:rPr>
          <w:sz w:val="16"/>
        </w:rPr>
        <w:t xml:space="preserve"> The two countries have operated naval vessels together in the approaches to Alaska during the last few summers, and also recently signed a maritime law enforcement agreement that facilitates further Arctic collaboration. </w:t>
      </w:r>
    </w:p>
    <w:p w14:paraId="54AC3C78" w14:textId="77777777" w:rsidR="003C2749" w:rsidRPr="00B311C7" w:rsidRDefault="003C2749" w:rsidP="003C2749">
      <w:pPr>
        <w:rPr>
          <w:sz w:val="16"/>
        </w:rPr>
      </w:pPr>
      <w:r w:rsidRPr="00B311C7">
        <w:rPr>
          <w:rStyle w:val="StyleUnderline"/>
        </w:rPr>
        <w:t xml:space="preserve">For the U.S., </w:t>
      </w:r>
      <w:r w:rsidRPr="00E1534B">
        <w:rPr>
          <w:rStyle w:val="Emphasis"/>
          <w:highlight w:val="cyan"/>
        </w:rPr>
        <w:t>Arctic-specific</w:t>
      </w:r>
      <w:r w:rsidRPr="00E1534B">
        <w:rPr>
          <w:rStyle w:val="StyleUnderline"/>
          <w:highlight w:val="cyan"/>
        </w:rPr>
        <w:t xml:space="preserve"> capabilities are needed because of the effect of the region’s unique environment on operations.</w:t>
      </w:r>
      <w:r w:rsidRPr="00B311C7">
        <w:rPr>
          <w:sz w:val="16"/>
        </w:rPr>
        <w:t xml:space="preserve"> </w:t>
      </w:r>
      <w:r w:rsidRPr="00B311C7">
        <w:rPr>
          <w:rStyle w:val="StyleUnderline"/>
        </w:rPr>
        <w:t>Any system that was not specifically designed for that environment is likely to fail</w:t>
      </w:r>
      <w:r w:rsidRPr="00B311C7">
        <w:rPr>
          <w:sz w:val="16"/>
        </w:rPr>
        <w:t xml:space="preserve">: fuels gel, materials shatter, lubricants freeze, and batteries do not work. The environment is even harder on people, who struggle to just to survive in extreme temperatures. Arctic operations are further impeded by the region’s tremendous internal distances and its remoteness from the rest of the world. Sparse infrastructure that is relentlessly battered by the elements, limited satellite coverage, and unique electromagnetic effects that degrade communications also contribute to challenges. Climate change is also degrading coastal infrastructure and contributing to less predictable conditions. </w:t>
      </w:r>
    </w:p>
    <w:p w14:paraId="6E98B9EF" w14:textId="77777777" w:rsidR="003C2749" w:rsidRPr="00B311C7" w:rsidRDefault="003C2749" w:rsidP="003C2749">
      <w:pPr>
        <w:rPr>
          <w:sz w:val="16"/>
        </w:rPr>
      </w:pPr>
      <w:r w:rsidRPr="00B311C7">
        <w:rPr>
          <w:sz w:val="16"/>
        </w:rPr>
        <w:t xml:space="preserve">U.S. military services can also make themselves more effective by more extensively emulating the tactics, training, and equipment choices of allies that specialize more in Arctic operations than the U.S. does. These include Canada, Norway, Sweden, Finland, Denmark, and even non-Arctic Britain and the Netherlands. Expanding already substantial training, exercises, and operations alongside these nations can improve both U.S. capabilities and interoperability. </w:t>
      </w:r>
    </w:p>
    <w:p w14:paraId="7421E6B4" w14:textId="77777777" w:rsidR="003C2749" w:rsidRDefault="003C2749" w:rsidP="003C2749">
      <w:pPr>
        <w:rPr>
          <w:sz w:val="16"/>
        </w:rPr>
      </w:pPr>
      <w:r w:rsidRPr="00B311C7">
        <w:rPr>
          <w:sz w:val="16"/>
        </w:rPr>
        <w:t xml:space="preserve">Our report on the U.S. military’s ability to protect U.S. national interests and people in the Arctic primarily focused on the Coast Guard’s operations there, but also considered those of other services. It recommends investing in additional Arctic-capable platforms and infrastructure. Beyond vitally needed icebreakers, other investments include a deepwater port in Nome, more ground transportation infrastructure, more communications infrastructure, and systems that contribute to </w:t>
      </w:r>
      <w:r w:rsidRPr="00E1534B">
        <w:rPr>
          <w:rStyle w:val="StyleUnderline"/>
          <w:highlight w:val="cyan"/>
        </w:rPr>
        <w:t xml:space="preserve">multidomain </w:t>
      </w:r>
      <w:r w:rsidRPr="00416922">
        <w:rPr>
          <w:rStyle w:val="StyleUnderline"/>
        </w:rPr>
        <w:t>awareness</w:t>
      </w:r>
      <w:r w:rsidRPr="00416922">
        <w:rPr>
          <w:sz w:val="16"/>
        </w:rPr>
        <w:t xml:space="preserve">. Given the destructive power of the Arctic environment, these investments </w:t>
      </w:r>
      <w:r w:rsidRPr="00E1534B">
        <w:rPr>
          <w:rStyle w:val="StyleUnderline"/>
          <w:highlight w:val="cyan"/>
        </w:rPr>
        <w:t>will require more intensive and frequent maintenance</w:t>
      </w:r>
      <w:r w:rsidRPr="00B311C7">
        <w:rPr>
          <w:sz w:val="16"/>
        </w:rPr>
        <w:t xml:space="preserve"> than is required for comparable systems at lower latitudes.</w:t>
      </w:r>
    </w:p>
    <w:p w14:paraId="1286918C" w14:textId="77777777" w:rsidR="00436AF7" w:rsidRDefault="00436AF7" w:rsidP="00093C8E">
      <w:pPr>
        <w:spacing w:line="240" w:lineRule="auto"/>
        <w:rPr>
          <w:u w:val="single"/>
        </w:rPr>
      </w:pPr>
    </w:p>
    <w:p w14:paraId="006E4AD8" w14:textId="77777777" w:rsidR="00093C8E" w:rsidRPr="00EA7A41" w:rsidRDefault="00093C8E" w:rsidP="00471790">
      <w:pPr>
        <w:rPr>
          <w:sz w:val="16"/>
        </w:rPr>
      </w:pPr>
    </w:p>
    <w:p w14:paraId="6F230DC9" w14:textId="77777777" w:rsidR="0069192F" w:rsidRPr="0069192F" w:rsidRDefault="0069192F" w:rsidP="0069192F"/>
    <w:p w14:paraId="271A6DAF" w14:textId="3DCA6AC1" w:rsidR="00BA36C5" w:rsidRDefault="00BA36C5" w:rsidP="0069192F">
      <w:pPr>
        <w:pStyle w:val="Heading2"/>
      </w:pPr>
      <w:r>
        <w:lastRenderedPageBreak/>
        <w:t xml:space="preserve">Trade Advantage </w:t>
      </w:r>
    </w:p>
    <w:p w14:paraId="35A03AC3" w14:textId="2BE0D810" w:rsidR="00BA36C5" w:rsidRDefault="00BA36C5" w:rsidP="00BA36C5">
      <w:pPr>
        <w:pStyle w:val="Heading3"/>
      </w:pPr>
      <w:r>
        <w:lastRenderedPageBreak/>
        <w:t>1NC---Trump kills Trade</w:t>
      </w:r>
    </w:p>
    <w:p w14:paraId="2CB78B5E" w14:textId="7FCDF092" w:rsidR="00BA36C5" w:rsidRDefault="00BA36C5" w:rsidP="00BA36C5">
      <w:pPr>
        <w:pStyle w:val="Heading4"/>
      </w:pPr>
      <w:r>
        <w:t>Tariffs kill trade---terminally doomed. Closes down factories, affects multiple countries and decreases overall activity.</w:t>
      </w:r>
    </w:p>
    <w:p w14:paraId="4CE50C8D" w14:textId="21B10DAD" w:rsidR="00BA36C5" w:rsidRPr="00BA36C5" w:rsidRDefault="00BA36C5" w:rsidP="00BA36C5">
      <w:r w:rsidRPr="00BA36C5">
        <w:t xml:space="preserve">Andrea </w:t>
      </w:r>
      <w:r w:rsidRPr="00BA36C5">
        <w:rPr>
          <w:rStyle w:val="Style13ptBold"/>
        </w:rPr>
        <w:t xml:space="preserve">Shalal </w:t>
      </w:r>
      <w:r>
        <w:rPr>
          <w:rStyle w:val="Style13ptBold"/>
        </w:rPr>
        <w:t>07-10</w:t>
      </w:r>
      <w:r w:rsidRPr="00BA36C5">
        <w:t>.</w:t>
      </w:r>
      <w:r>
        <w:t xml:space="preserve"> </w:t>
      </w:r>
      <w:r w:rsidRPr="00BA36C5">
        <w:t xml:space="preserve">Reuters vet covering White House, Treasury, trade and international economics, striving to spend more time outdoors every day. “IMF says new US tariffs keep trade uncertainty running high.” Reuters. </w:t>
      </w:r>
      <w:r>
        <w:t>07-10-2025</w:t>
      </w:r>
      <w:r w:rsidRPr="00BA36C5">
        <w:t>. https://www.reuters.com/business/imf-says-new-us-tariffs-keep-trade-uncertainty-running-high-2025-07-10/ //reyrey</w:t>
      </w:r>
    </w:p>
    <w:p w14:paraId="411B68A6" w14:textId="77777777" w:rsidR="00BA36C5" w:rsidRPr="00BA36C5" w:rsidRDefault="00BA36C5" w:rsidP="00BA36C5">
      <w:pPr>
        <w:rPr>
          <w:sz w:val="16"/>
        </w:rPr>
      </w:pPr>
      <w:r w:rsidRPr="00BA36C5">
        <w:rPr>
          <w:sz w:val="16"/>
        </w:rPr>
        <w:t xml:space="preserve">WASHINGTON, July 10 (Reuters) - </w:t>
      </w:r>
      <w:r w:rsidRPr="00BA36C5">
        <w:rPr>
          <w:rStyle w:val="StyleUnderline"/>
        </w:rPr>
        <w:t xml:space="preserve">The </w:t>
      </w:r>
      <w:r w:rsidRPr="00E1534B">
        <w:rPr>
          <w:rStyle w:val="StyleUnderline"/>
          <w:highlight w:val="cyan"/>
        </w:rPr>
        <w:t>IMF said on Thursday it was closely monitoring the latest U.S. tariffs announcements</w:t>
      </w:r>
      <w:r w:rsidRPr="00BA36C5">
        <w:rPr>
          <w:rStyle w:val="StyleUnderline"/>
        </w:rPr>
        <w:t>,</w:t>
      </w:r>
      <w:r w:rsidRPr="00BA36C5">
        <w:rPr>
          <w:sz w:val="16"/>
        </w:rPr>
        <w:t xml:space="preserve"> saying </w:t>
      </w:r>
      <w:r w:rsidRPr="00E1534B">
        <w:rPr>
          <w:rStyle w:val="StyleUnderline"/>
          <w:highlight w:val="cyan"/>
        </w:rPr>
        <w:t xml:space="preserve">uncertainty about </w:t>
      </w:r>
      <w:r w:rsidRPr="00BA36C5">
        <w:rPr>
          <w:rStyle w:val="StyleUnderline"/>
        </w:rPr>
        <w:t xml:space="preserve">the global </w:t>
      </w:r>
      <w:r w:rsidRPr="00E1534B">
        <w:rPr>
          <w:rStyle w:val="StyleUnderline"/>
          <w:highlight w:val="cyan"/>
        </w:rPr>
        <w:t>economic outlook remained high</w:t>
      </w:r>
      <w:r w:rsidRPr="00E1534B">
        <w:rPr>
          <w:sz w:val="16"/>
          <w:highlight w:val="cyan"/>
        </w:rPr>
        <w:t xml:space="preserve"> </w:t>
      </w:r>
      <w:r w:rsidRPr="00BA36C5">
        <w:rPr>
          <w:sz w:val="16"/>
        </w:rPr>
        <w:t>and urged countries to work constructively to facilitate a stable trade environment.</w:t>
      </w:r>
    </w:p>
    <w:p w14:paraId="05396566" w14:textId="77777777" w:rsidR="00BA36C5" w:rsidRPr="00BA36C5" w:rsidRDefault="00BA36C5" w:rsidP="00BA36C5">
      <w:pPr>
        <w:rPr>
          <w:sz w:val="16"/>
        </w:rPr>
      </w:pPr>
      <w:r w:rsidRPr="00BA36C5">
        <w:rPr>
          <w:sz w:val="16"/>
        </w:rPr>
        <w:t>The IMF said it would offer more details when it releases an update to its April World Economic Outlook in late July, ahead of the new August 1 deadline for trade negotiations.</w:t>
      </w:r>
    </w:p>
    <w:p w14:paraId="71E49A19" w14:textId="77777777" w:rsidR="00BA36C5" w:rsidRPr="00BA36C5" w:rsidRDefault="00BA36C5" w:rsidP="00BA36C5">
      <w:pPr>
        <w:rPr>
          <w:sz w:val="16"/>
        </w:rPr>
      </w:pPr>
      <w:r w:rsidRPr="00BA36C5">
        <w:rPr>
          <w:sz w:val="16"/>
        </w:rPr>
        <w:t>The Reuters Tariff Watch newsletter is your daily guide to the latest global trade and tariff news. Sign up here.</w:t>
      </w:r>
    </w:p>
    <w:p w14:paraId="05096B72" w14:textId="77777777" w:rsidR="00BA36C5" w:rsidRPr="00E1534B" w:rsidRDefault="00BA36C5" w:rsidP="00BA36C5">
      <w:pPr>
        <w:rPr>
          <w:rStyle w:val="StyleUnderline"/>
          <w:highlight w:val="cyan"/>
        </w:rPr>
      </w:pPr>
      <w:r w:rsidRPr="00E1534B">
        <w:rPr>
          <w:rStyle w:val="StyleUnderline"/>
          <w:highlight w:val="cyan"/>
        </w:rPr>
        <w:t xml:space="preserve">U.S. </w:t>
      </w:r>
      <w:r w:rsidRPr="00BA36C5">
        <w:rPr>
          <w:rStyle w:val="StyleUnderline"/>
        </w:rPr>
        <w:t xml:space="preserve">President Donald Trump on Wednesday </w:t>
      </w:r>
      <w:r w:rsidRPr="00E1534B">
        <w:rPr>
          <w:rStyle w:val="Emphasis"/>
          <w:highlight w:val="cyan"/>
        </w:rPr>
        <w:t>expanded</w:t>
      </w:r>
      <w:r w:rsidRPr="00E1534B">
        <w:rPr>
          <w:rStyle w:val="StyleUnderline"/>
          <w:highlight w:val="cyan"/>
        </w:rPr>
        <w:t xml:space="preserve"> a </w:t>
      </w:r>
      <w:r w:rsidRPr="00E1534B">
        <w:rPr>
          <w:rStyle w:val="Emphasis"/>
          <w:highlight w:val="cyan"/>
        </w:rPr>
        <w:t>global trade war</w:t>
      </w:r>
      <w:r w:rsidRPr="00E1534B">
        <w:rPr>
          <w:rStyle w:val="StyleUnderline"/>
          <w:highlight w:val="cyan"/>
        </w:rPr>
        <w:t xml:space="preserve"> with a new</w:t>
      </w:r>
      <w:r w:rsidRPr="00BA36C5">
        <w:rPr>
          <w:rStyle w:val="StyleUnderline"/>
        </w:rPr>
        <w:t xml:space="preserve"> 50% </w:t>
      </w:r>
      <w:r w:rsidRPr="00E1534B">
        <w:rPr>
          <w:rStyle w:val="StyleUnderline"/>
          <w:highlight w:val="cyan"/>
        </w:rPr>
        <w:t xml:space="preserve">tariff </w:t>
      </w:r>
      <w:r w:rsidRPr="00BA36C5">
        <w:rPr>
          <w:rStyle w:val="StyleUnderline"/>
        </w:rPr>
        <w:t>on U.S.</w:t>
      </w:r>
      <w:r w:rsidRPr="00BA36C5">
        <w:rPr>
          <w:sz w:val="16"/>
        </w:rPr>
        <w:t xml:space="preserve"> </w:t>
      </w:r>
      <w:r w:rsidRPr="00BA36C5">
        <w:rPr>
          <w:rStyle w:val="StyleUnderline"/>
        </w:rPr>
        <w:t xml:space="preserve">copper imports and a 50% duty </w:t>
      </w:r>
      <w:r w:rsidRPr="00E1534B">
        <w:rPr>
          <w:rStyle w:val="StyleUnderline"/>
          <w:highlight w:val="cyan"/>
        </w:rPr>
        <w:t xml:space="preserve">on goods from </w:t>
      </w:r>
      <w:r w:rsidRPr="00E1534B">
        <w:rPr>
          <w:rStyle w:val="Emphasis"/>
          <w:highlight w:val="cyan"/>
        </w:rPr>
        <w:t>Brazil</w:t>
      </w:r>
      <w:r w:rsidRPr="00A2681C">
        <w:rPr>
          <w:rStyle w:val="Emphasis"/>
        </w:rPr>
        <w:t>,</w:t>
      </w:r>
      <w:r w:rsidRPr="00BA36C5">
        <w:rPr>
          <w:sz w:val="16"/>
        </w:rPr>
        <w:t xml:space="preserve"> both to start on August 1. He also announced </w:t>
      </w:r>
      <w:r w:rsidRPr="00A2681C">
        <w:rPr>
          <w:rStyle w:val="Emphasis"/>
        </w:rPr>
        <w:t>higher tariffs</w:t>
      </w:r>
      <w:r w:rsidRPr="00BA36C5">
        <w:rPr>
          <w:rStyle w:val="StyleUnderline"/>
        </w:rPr>
        <w:t xml:space="preserve"> </w:t>
      </w:r>
      <w:r w:rsidRPr="00E1534B">
        <w:rPr>
          <w:rStyle w:val="StyleUnderline"/>
          <w:highlight w:val="cyan"/>
        </w:rPr>
        <w:t xml:space="preserve">for </w:t>
      </w:r>
      <w:r w:rsidRPr="00E1534B">
        <w:rPr>
          <w:rStyle w:val="Emphasis"/>
          <w:highlight w:val="cyan"/>
        </w:rPr>
        <w:t>21 other countries</w:t>
      </w:r>
      <w:r w:rsidRPr="00E1534B">
        <w:rPr>
          <w:rStyle w:val="StyleUnderline"/>
          <w:highlight w:val="cyan"/>
        </w:rPr>
        <w:t>.</w:t>
      </w:r>
    </w:p>
    <w:p w14:paraId="1D59CFE9" w14:textId="77777777" w:rsidR="00BA36C5" w:rsidRPr="00BA36C5" w:rsidRDefault="00BA36C5" w:rsidP="00BA36C5">
      <w:pPr>
        <w:rPr>
          <w:sz w:val="16"/>
        </w:rPr>
      </w:pPr>
      <w:r w:rsidRPr="00BA36C5">
        <w:rPr>
          <w:sz w:val="16"/>
        </w:rPr>
        <w:t>"</w:t>
      </w:r>
      <w:r w:rsidRPr="00E1534B">
        <w:rPr>
          <w:rStyle w:val="Emphasis"/>
          <w:highlight w:val="cyan"/>
        </w:rPr>
        <w:t>Trade-related developments</w:t>
      </w:r>
      <w:r w:rsidRPr="00E1534B">
        <w:rPr>
          <w:rStyle w:val="StyleUnderline"/>
          <w:highlight w:val="cyan"/>
        </w:rPr>
        <w:t xml:space="preserve"> are evolving </w:t>
      </w:r>
      <w:r w:rsidRPr="00BA36C5">
        <w:rPr>
          <w:rStyle w:val="StyleUnderline"/>
        </w:rPr>
        <w:t>and uncertainty remains high</w:t>
      </w:r>
      <w:r w:rsidRPr="00BA36C5">
        <w:rPr>
          <w:sz w:val="16"/>
        </w:rPr>
        <w:t>," an IMF spokesperson said in response to a query from Reuters.  "Countries should continue to work constructively to facilitate a stable trade environment, and address shared challenges."</w:t>
      </w:r>
    </w:p>
    <w:p w14:paraId="56FD45DF" w14:textId="77777777" w:rsidR="00BA36C5" w:rsidRPr="00BA36C5" w:rsidRDefault="00BA36C5" w:rsidP="00BA36C5">
      <w:pPr>
        <w:rPr>
          <w:sz w:val="16"/>
        </w:rPr>
      </w:pPr>
      <w:r w:rsidRPr="00E1534B">
        <w:rPr>
          <w:rStyle w:val="StyleUnderline"/>
          <w:highlight w:val="cyan"/>
        </w:rPr>
        <w:t xml:space="preserve">Worries over future </w:t>
      </w:r>
      <w:r w:rsidRPr="00BA36C5">
        <w:rPr>
          <w:rStyle w:val="StyleUnderline"/>
        </w:rPr>
        <w:t xml:space="preserve">U.S. </w:t>
      </w:r>
      <w:r w:rsidRPr="00E1534B">
        <w:rPr>
          <w:rStyle w:val="StyleUnderline"/>
          <w:highlight w:val="cyan"/>
        </w:rPr>
        <w:t xml:space="preserve">tariffs are </w:t>
      </w:r>
      <w:r w:rsidRPr="00E1534B">
        <w:rPr>
          <w:rStyle w:val="Emphasis"/>
          <w:highlight w:val="cyan"/>
        </w:rPr>
        <w:t>clouding the outlook</w:t>
      </w:r>
      <w:r w:rsidRPr="00BA36C5">
        <w:rPr>
          <w:rStyle w:val="StyleUnderline"/>
        </w:rPr>
        <w:t xml:space="preserve"> for factories across much of the United States, Asia and Europe</w:t>
      </w:r>
      <w:r w:rsidRPr="00BA36C5">
        <w:rPr>
          <w:sz w:val="16"/>
        </w:rPr>
        <w:t>, according to surveys released on Tuesday, although they showed some were able to shrug off the uncertainty and keep growing.</w:t>
      </w:r>
    </w:p>
    <w:p w14:paraId="2052D62B" w14:textId="77777777" w:rsidR="00BA36C5" w:rsidRPr="00E1534B" w:rsidRDefault="00BA36C5" w:rsidP="00BA36C5">
      <w:pPr>
        <w:rPr>
          <w:rStyle w:val="Emphasis"/>
          <w:highlight w:val="cyan"/>
        </w:rPr>
      </w:pPr>
      <w:r w:rsidRPr="00BA36C5">
        <w:rPr>
          <w:sz w:val="16"/>
        </w:rPr>
        <w:t xml:space="preserve">Analysts said </w:t>
      </w:r>
      <w:r w:rsidRPr="00BA36C5">
        <w:rPr>
          <w:rStyle w:val="StyleUnderline"/>
        </w:rPr>
        <w:t xml:space="preserve">the </w:t>
      </w:r>
      <w:r w:rsidRPr="00A2681C">
        <w:rPr>
          <w:rStyle w:val="Emphasis"/>
        </w:rPr>
        <w:t>underlying softness</w:t>
      </w:r>
      <w:r w:rsidRPr="00BA36C5">
        <w:rPr>
          <w:rStyle w:val="StyleUnderline"/>
        </w:rPr>
        <w:t xml:space="preserve"> in </w:t>
      </w:r>
      <w:r w:rsidRPr="00E1534B">
        <w:rPr>
          <w:rStyle w:val="StyleUnderline"/>
          <w:highlight w:val="cyan"/>
        </w:rPr>
        <w:t xml:space="preserve">surveys highlights </w:t>
      </w:r>
      <w:r w:rsidRPr="00BA36C5">
        <w:rPr>
          <w:rStyle w:val="StyleUnderline"/>
        </w:rPr>
        <w:t xml:space="preserve">the </w:t>
      </w:r>
      <w:r w:rsidRPr="00E1534B">
        <w:rPr>
          <w:rStyle w:val="StyleUnderline"/>
          <w:highlight w:val="cyan"/>
        </w:rPr>
        <w:t>challenges facing businesses and policymakers</w:t>
      </w:r>
      <w:r w:rsidRPr="00BA36C5">
        <w:rPr>
          <w:rStyle w:val="StyleUnderline"/>
        </w:rPr>
        <w:t xml:space="preserve"> as they try to navigate </w:t>
      </w:r>
      <w:r w:rsidRPr="00E1534B">
        <w:rPr>
          <w:rStyle w:val="StyleUnderline"/>
          <w:highlight w:val="cyan"/>
        </w:rPr>
        <w:t xml:space="preserve">Trump's moves </w:t>
      </w:r>
      <w:r w:rsidRPr="00BA36C5">
        <w:rPr>
          <w:rStyle w:val="StyleUnderline"/>
        </w:rPr>
        <w:t xml:space="preserve">to </w:t>
      </w:r>
      <w:r w:rsidRPr="00E1534B">
        <w:rPr>
          <w:rStyle w:val="Emphasis"/>
          <w:highlight w:val="cyan"/>
        </w:rPr>
        <w:t>shake up</w:t>
      </w:r>
      <w:r w:rsidRPr="00E1534B">
        <w:rPr>
          <w:rStyle w:val="StyleUnderline"/>
          <w:highlight w:val="cyan"/>
        </w:rPr>
        <w:t xml:space="preserve"> the </w:t>
      </w:r>
      <w:r w:rsidRPr="00E1534B">
        <w:rPr>
          <w:rStyle w:val="Emphasis"/>
          <w:highlight w:val="cyan"/>
        </w:rPr>
        <w:t>global trade order.</w:t>
      </w:r>
    </w:p>
    <w:p w14:paraId="7B99671B" w14:textId="77777777" w:rsidR="00BA36C5" w:rsidRPr="00BA36C5" w:rsidRDefault="00BA36C5" w:rsidP="00BA36C5">
      <w:pPr>
        <w:rPr>
          <w:sz w:val="16"/>
        </w:rPr>
      </w:pPr>
      <w:r w:rsidRPr="00BA36C5">
        <w:rPr>
          <w:sz w:val="16"/>
        </w:rPr>
        <w:t>Trump administration officials argue that tariffs imposed thus far have not fueled inflation, and say a tax-cut law approved last week will more than offset any temporary negative impact from the additional duties being imposed on trade.</w:t>
      </w:r>
    </w:p>
    <w:p w14:paraId="1A5BC41B" w14:textId="77777777" w:rsidR="00BA36C5" w:rsidRPr="00E1534B" w:rsidRDefault="00BA36C5" w:rsidP="00BA36C5">
      <w:pPr>
        <w:rPr>
          <w:rStyle w:val="Emphasis"/>
          <w:highlight w:val="cyan"/>
        </w:rPr>
      </w:pPr>
      <w:r w:rsidRPr="00BA36C5">
        <w:rPr>
          <w:rStyle w:val="StyleUnderline"/>
        </w:rPr>
        <w:t xml:space="preserve">The </w:t>
      </w:r>
      <w:r w:rsidRPr="00E1534B">
        <w:rPr>
          <w:rStyle w:val="StyleUnderline"/>
          <w:highlight w:val="cyan"/>
        </w:rPr>
        <w:t>IMF in April slashed its growth forecasts for the United States</w:t>
      </w:r>
      <w:r w:rsidRPr="00BA36C5">
        <w:rPr>
          <w:rStyle w:val="StyleUnderline"/>
        </w:rPr>
        <w:t xml:space="preserve">, China and most </w:t>
      </w:r>
      <w:r w:rsidRPr="00E1534B">
        <w:rPr>
          <w:rStyle w:val="StyleUnderline"/>
          <w:highlight w:val="cyan"/>
        </w:rPr>
        <w:t xml:space="preserve">countries, citing </w:t>
      </w:r>
      <w:r w:rsidRPr="00BA36C5">
        <w:rPr>
          <w:rStyle w:val="StyleUnderline"/>
        </w:rPr>
        <w:t xml:space="preserve">the impact of </w:t>
      </w:r>
      <w:r w:rsidRPr="00E1534B">
        <w:rPr>
          <w:rStyle w:val="StyleUnderline"/>
          <w:highlight w:val="cyan"/>
        </w:rPr>
        <w:t xml:space="preserve">U.S. tariffs </w:t>
      </w:r>
      <w:r w:rsidRPr="00BA36C5">
        <w:rPr>
          <w:rStyle w:val="StyleUnderline"/>
        </w:rPr>
        <w:t xml:space="preserve">now at 100-year highs </w:t>
      </w:r>
      <w:r w:rsidRPr="00E1534B">
        <w:rPr>
          <w:rStyle w:val="StyleUnderline"/>
          <w:highlight w:val="cyan"/>
        </w:rPr>
        <w:t>and warning that rising trade tensions would further slow growth</w:t>
      </w:r>
      <w:r w:rsidRPr="00E1534B">
        <w:rPr>
          <w:sz w:val="16"/>
          <w:highlight w:val="cyan"/>
        </w:rPr>
        <w:t>.</w:t>
      </w:r>
    </w:p>
    <w:p w14:paraId="4D421C64" w14:textId="471561F5" w:rsidR="00BA36C5" w:rsidRDefault="00BA36C5" w:rsidP="00BA36C5">
      <w:pPr>
        <w:rPr>
          <w:rStyle w:val="StyleUnderline"/>
        </w:rPr>
      </w:pPr>
      <w:r w:rsidRPr="00A2681C">
        <w:rPr>
          <w:rStyle w:val="Emphasis"/>
        </w:rPr>
        <w:t>Economic activity</w:t>
      </w:r>
      <w:r w:rsidRPr="00A2681C">
        <w:rPr>
          <w:rStyle w:val="StyleUnderline"/>
        </w:rPr>
        <w:t xml:space="preserve"> has increased </w:t>
      </w:r>
      <w:r w:rsidRPr="00BA36C5">
        <w:rPr>
          <w:rStyle w:val="StyleUnderline"/>
        </w:rPr>
        <w:t xml:space="preserve">since then </w:t>
      </w:r>
      <w:r w:rsidRPr="00A2681C">
        <w:rPr>
          <w:rStyle w:val="Emphasis"/>
        </w:rPr>
        <w:t>amid stockpiling ahead</w:t>
      </w:r>
      <w:r w:rsidRPr="00BA36C5">
        <w:rPr>
          <w:rStyle w:val="StyleUnderline"/>
        </w:rPr>
        <w:t xml:space="preserve"> of tariffs</w:t>
      </w:r>
      <w:r w:rsidRPr="00BA36C5">
        <w:rPr>
          <w:sz w:val="16"/>
        </w:rPr>
        <w:t xml:space="preserve">, and the U.S. and China have backed off steep reciprocal tariffs, which could point to a slight - if temporary - upward revision. </w:t>
      </w:r>
      <w:r w:rsidRPr="00E1534B">
        <w:rPr>
          <w:rStyle w:val="StyleUnderline"/>
          <w:highlight w:val="cyan"/>
        </w:rPr>
        <w:t xml:space="preserve">Economists say uncertainty </w:t>
      </w:r>
      <w:r w:rsidRPr="00BA36C5">
        <w:rPr>
          <w:rStyle w:val="StyleUnderline"/>
        </w:rPr>
        <w:t xml:space="preserve">remains </w:t>
      </w:r>
      <w:r w:rsidRPr="00E1534B">
        <w:rPr>
          <w:rStyle w:val="StyleUnderline"/>
          <w:highlight w:val="cyan"/>
        </w:rPr>
        <w:t xml:space="preserve">high and higher tariffs will </w:t>
      </w:r>
      <w:r w:rsidRPr="00E1534B">
        <w:rPr>
          <w:rStyle w:val="Emphasis"/>
          <w:highlight w:val="cyan"/>
        </w:rPr>
        <w:t>bite harder</w:t>
      </w:r>
      <w:r w:rsidRPr="00E1534B">
        <w:rPr>
          <w:rStyle w:val="StyleUnderline"/>
          <w:highlight w:val="cyan"/>
        </w:rPr>
        <w:t xml:space="preserve"> </w:t>
      </w:r>
      <w:r w:rsidRPr="00BA36C5">
        <w:rPr>
          <w:rStyle w:val="StyleUnderline"/>
        </w:rPr>
        <w:t>in the second half of the year.</w:t>
      </w:r>
    </w:p>
    <w:p w14:paraId="2079DEE3" w14:textId="36711A99" w:rsidR="000156C6" w:rsidRPr="000156C6" w:rsidRDefault="000156C6" w:rsidP="000156C6">
      <w:pPr>
        <w:pStyle w:val="Heading3"/>
      </w:pPr>
      <w:r w:rsidRPr="000156C6">
        <w:lastRenderedPageBreak/>
        <w:t>2NC---Trump kills Trade</w:t>
      </w:r>
    </w:p>
    <w:p w14:paraId="5B2657A4" w14:textId="77777777" w:rsidR="000156C6" w:rsidRDefault="000156C6" w:rsidP="000156C6">
      <w:pPr>
        <w:pStyle w:val="Heading4"/>
      </w:pPr>
      <w:r>
        <w:t>Trade war is ongoing because of tariffs, retaliation from tariffed allies means the possibility of trade growth is 0</w:t>
      </w:r>
    </w:p>
    <w:p w14:paraId="68FD2317" w14:textId="77777777" w:rsidR="000156C6" w:rsidRPr="007B4FDA" w:rsidRDefault="000156C6" w:rsidP="000156C6">
      <w:r>
        <w:t xml:space="preserve">Francesco </w:t>
      </w:r>
      <w:r w:rsidRPr="00CE3C0C">
        <w:rPr>
          <w:b/>
          <w:bCs/>
          <w:sz w:val="26"/>
          <w:szCs w:val="26"/>
        </w:rPr>
        <w:t>Con</w:t>
      </w:r>
      <w:r>
        <w:rPr>
          <w:b/>
          <w:bCs/>
          <w:sz w:val="26"/>
          <w:szCs w:val="26"/>
        </w:rPr>
        <w:t>teduca</w:t>
      </w:r>
      <w:r>
        <w:t xml:space="preserve"> et al </w:t>
      </w:r>
      <w:r w:rsidRPr="00CE3C0C">
        <w:rPr>
          <w:b/>
          <w:bCs/>
          <w:sz w:val="26"/>
          <w:szCs w:val="26"/>
        </w:rPr>
        <w:t>25</w:t>
      </w:r>
      <w:r>
        <w:t xml:space="preserve">, Senior Economist and Directorate General for Economics, Statistics and Research, Economist in the Emerging Markets and World Trade division at the Bank of Italy, 5/6/25, “Roaring tariffs global impact 2025 US trade war”, </w:t>
      </w:r>
      <w:r w:rsidRPr="00036866">
        <w:t>https://cepr.org/voxeu/columns/roaring-tariffs-global-impact-2025-us-trade-war</w:t>
      </w:r>
      <w:r>
        <w:t xml:space="preserve"> //maeve</w:t>
      </w:r>
    </w:p>
    <w:p w14:paraId="52381481" w14:textId="77777777" w:rsidR="000156C6" w:rsidRPr="007B4FDA" w:rsidRDefault="000156C6" w:rsidP="000156C6">
      <w:r>
        <w:t>O</w:t>
      </w:r>
      <w:r w:rsidRPr="007B4FDA">
        <w:t>n 2 April 2025</w:t>
      </w:r>
      <w:r w:rsidRPr="00E1534B">
        <w:rPr>
          <w:highlight w:val="cyan"/>
          <w:u w:val="single"/>
        </w:rPr>
        <w:t>, following tariff increases in February and March</w:t>
      </w:r>
      <w:r w:rsidRPr="007B4FDA">
        <w:t xml:space="preserve"> on imports from Canada, Mexico, and China covering steel and aluminium and cars</w:t>
      </w:r>
      <w:r w:rsidRPr="00CE3C0C">
        <w:rPr>
          <w:u w:val="single"/>
        </w:rPr>
        <w:t xml:space="preserve">, </w:t>
      </w:r>
      <w:r w:rsidRPr="00E1534B">
        <w:rPr>
          <w:highlight w:val="cyan"/>
          <w:u w:val="single"/>
        </w:rPr>
        <w:t>the US announced</w:t>
      </w:r>
      <w:r w:rsidRPr="00CE3C0C">
        <w:rPr>
          <w:u w:val="single"/>
        </w:rPr>
        <w:t xml:space="preserve"> sweeping so-called “</w:t>
      </w:r>
      <w:r w:rsidRPr="00E1534B">
        <w:rPr>
          <w:highlight w:val="cyan"/>
          <w:u w:val="single"/>
        </w:rPr>
        <w:t>reciprocal” tariffs affecting most of its trade partners</w:t>
      </w:r>
      <w:r w:rsidRPr="007B4FDA">
        <w:t>. The structure of these new measures, rather than being driven by actual discrepancies between US tariffs and those imposed by trade partners, is instead guided by the ratio of trade deficits to imports, with a minimum increase of 10 percentage points – far exceeding market expectations (Baldwin and Barba Navaretti 2025, Evenett and Fritz 2025).</w:t>
      </w:r>
    </w:p>
    <w:p w14:paraId="4C7768F6" w14:textId="77777777" w:rsidR="000156C6" w:rsidRPr="009F53EC" w:rsidRDefault="000156C6" w:rsidP="000156C6">
      <w:pPr>
        <w:rPr>
          <w:sz w:val="16"/>
          <w:szCs w:val="16"/>
        </w:rPr>
      </w:pPr>
      <w:r w:rsidRPr="00E1534B">
        <w:rPr>
          <w:highlight w:val="cyan"/>
          <w:u w:val="single"/>
        </w:rPr>
        <w:t>Understanding the implications of these measures requires a clear view of the tariff landscape</w:t>
      </w:r>
      <w:r w:rsidRPr="00CE3C0C">
        <w:rPr>
          <w:u w:val="single"/>
        </w:rPr>
        <w:t xml:space="preserve"> prior to President Trump’s second term</w:t>
      </w:r>
      <w:r w:rsidRPr="007B4FDA">
        <w:t xml:space="preserve">. Yet accurately measuring applied tariffs remains a challenge (Caliendo et al. 2023, Teti 2024). To overcome the limitations of the widely used WITS database – </w:t>
      </w:r>
      <w:r w:rsidRPr="00E1534B">
        <w:rPr>
          <w:highlight w:val="cyan"/>
          <w:u w:val="single"/>
        </w:rPr>
        <w:t>particularly its omission of tariffs imposed through trade disputes</w:t>
      </w:r>
      <w:r w:rsidRPr="00043A3F">
        <w:rPr>
          <w:u w:val="single"/>
        </w:rPr>
        <w:t xml:space="preserve"> </w:t>
      </w:r>
      <w:r w:rsidRPr="007B4FDA">
        <w:t>– we use as a starting point the 2019 CEPII MAcMap-HS6 database (Guimbard et al. 2012) and incorporate detailed data on tariff escalation between the US and China during Trump’s first term from Fajgelbaum et al. (2024), as well as tariff reductions granted under Biden’s term.</w:t>
      </w:r>
    </w:p>
    <w:p w14:paraId="1C0285E1" w14:textId="77777777" w:rsidR="000156C6" w:rsidRPr="009F53EC" w:rsidRDefault="000156C6" w:rsidP="000156C6">
      <w:pPr>
        <w:rPr>
          <w:sz w:val="16"/>
          <w:szCs w:val="16"/>
        </w:rPr>
      </w:pPr>
      <w:r w:rsidRPr="009F53EC">
        <w:rPr>
          <w:sz w:val="16"/>
          <w:szCs w:val="16"/>
        </w:rPr>
        <w:t>Crucially, the 2 April tariffs do not align with the levels that would close the gap between US import tariffs and those faced by US exports abroad, as computed using our dataset. In fact, the new tariffs are consistently higher than what would be required to achieve genuine reciprocity (Figure 1).</w:t>
      </w:r>
    </w:p>
    <w:p w14:paraId="27D6BA6B" w14:textId="77777777" w:rsidR="000156C6" w:rsidRPr="009F53EC" w:rsidRDefault="000156C6" w:rsidP="000156C6">
      <w:pPr>
        <w:rPr>
          <w:sz w:val="16"/>
          <w:szCs w:val="16"/>
        </w:rPr>
      </w:pPr>
      <w:r w:rsidRPr="009F53EC">
        <w:rPr>
          <w:sz w:val="16"/>
          <w:szCs w:val="16"/>
        </w:rPr>
        <w:t>Figure 1 Tariff increases based on reciprocity versus the 2 April tariff increases</w:t>
      </w:r>
    </w:p>
    <w:p w14:paraId="73BA5EC1" w14:textId="77777777" w:rsidR="000156C6" w:rsidRPr="009F53EC" w:rsidRDefault="000156C6" w:rsidP="000156C6">
      <w:pPr>
        <w:rPr>
          <w:sz w:val="16"/>
          <w:szCs w:val="16"/>
        </w:rPr>
      </w:pPr>
      <w:r w:rsidRPr="009F53EC">
        <w:rPr>
          <w:sz w:val="16"/>
          <w:szCs w:val="16"/>
        </w:rPr>
        <w:t>Source: own elaboration based on data from CEPII MAcMap-HS6, WITS, Fajgelbaum et al. (2024), CEPII BACI, and official US documents.</w:t>
      </w:r>
      <w:r w:rsidRPr="009F53EC">
        <w:rPr>
          <w:sz w:val="16"/>
          <w:szCs w:val="16"/>
        </w:rPr>
        <w:br/>
        <w:t>Notes: tariff increases based on reciprocity are obtained by taking the difference between the sector-level effective tariff rate faced by the US in foreign markets and the sector-level effective tariff rate on US imports.</w:t>
      </w:r>
    </w:p>
    <w:p w14:paraId="4FD201AE" w14:textId="77777777" w:rsidR="000156C6" w:rsidRPr="007B4FDA" w:rsidRDefault="000156C6" w:rsidP="000156C6">
      <w:r w:rsidRPr="007B4FDA">
        <w:t>Southeast Asian economies such as Vietnam, Indonesia, and Malaysia would be among the most heavily affected. For the EU, the 2 April tariffs would raise the effective tariff rate to around 17%, up from below 2% before the beginning of Trump’s second term</w:t>
      </w:r>
      <w:r w:rsidRPr="00E1534B">
        <w:rPr>
          <w:highlight w:val="cyan"/>
          <w:u w:val="single"/>
        </w:rPr>
        <w:t>. China’s initial retaliation to the US’ announcement triggered a tit-for-tat escalation</w:t>
      </w:r>
      <w:r w:rsidRPr="007B4FDA">
        <w:t xml:space="preserve"> of symmetric tariff hikes, </w:t>
      </w:r>
      <w:r w:rsidRPr="00E1534B">
        <w:rPr>
          <w:b/>
          <w:bCs/>
          <w:highlight w:val="cyan"/>
          <w:u w:val="single"/>
        </w:rPr>
        <w:t>which led the two countries to reach a bilateral tariff rate of around 125%.</w:t>
      </w:r>
    </w:p>
    <w:p w14:paraId="46975BE2" w14:textId="77777777" w:rsidR="000156C6" w:rsidRPr="009F53EC" w:rsidRDefault="000156C6" w:rsidP="000156C6">
      <w:pPr>
        <w:rPr>
          <w:sz w:val="16"/>
          <w:szCs w:val="16"/>
        </w:rPr>
      </w:pPr>
      <w:r w:rsidRPr="009F53EC">
        <w:rPr>
          <w:sz w:val="16"/>
          <w:szCs w:val="16"/>
        </w:rPr>
        <w:t>On 9 April, Trump’s “reciprocal” tariffs were partially suspended for a 90-day grace period. During this window, a flat 10 percentage point increase will nevertheless apply to all trading partners – excluding Mexico, Canada, and China, which are the targets of country-specific measures. Imports of pharmaceutical goods and electronics – including semiconductors and a range of consumer products – were temporarily exempted, but sector-specific measures have already been announced and are expected to be implemented in the coming months. The exemptions also extend to many refined and raw mineral products, for which no additional tariffs have been proposed so far.</w:t>
      </w:r>
    </w:p>
    <w:p w14:paraId="37ACC79E" w14:textId="77777777" w:rsidR="000156C6" w:rsidRPr="007B4FDA" w:rsidRDefault="000156C6" w:rsidP="000156C6">
      <w:r w:rsidRPr="007B4FDA">
        <w:t xml:space="preserve">Given their magnitude – exceptionally high even by historical standards – </w:t>
      </w:r>
      <w:r w:rsidRPr="00E1534B">
        <w:rPr>
          <w:highlight w:val="cyan"/>
          <w:u w:val="single"/>
        </w:rPr>
        <w:t>the new tariffs are likely to have significant effects on macroeconomic aggregates</w:t>
      </w:r>
      <w:r w:rsidRPr="007B4FDA">
        <w:t>, trade patterns, and the structure of global value chains (GVCs). Drawing on our own database, we construct baseline tariff levels reflecting the period before Trump’s second term. From this baseline, we design three scenarios to assess the potential impact of the 2025 measures.</w:t>
      </w:r>
    </w:p>
    <w:p w14:paraId="7A72BC0E" w14:textId="77777777" w:rsidR="000156C6" w:rsidRPr="009F53EC" w:rsidRDefault="000156C6" w:rsidP="000156C6">
      <w:pPr>
        <w:rPr>
          <w:sz w:val="16"/>
          <w:szCs w:val="16"/>
        </w:rPr>
      </w:pPr>
      <w:r w:rsidRPr="009F53EC">
        <w:rPr>
          <w:sz w:val="16"/>
          <w:szCs w:val="16"/>
        </w:rPr>
        <w:lastRenderedPageBreak/>
        <w:t>The first is a milder scenario involving the February and March measures, the observed tariff escalation with China, and the suspension of the reciprocal tariffs announced on 2 April. In this ‘status quo’ scenario, we also include the retaliation implemented by China and Canada. This reflects the situation as of the time of writing (20 April).</w:t>
      </w:r>
    </w:p>
    <w:p w14:paraId="1EA5661D" w14:textId="77777777" w:rsidR="000156C6" w:rsidRPr="007B4FDA" w:rsidRDefault="000156C6" w:rsidP="000156C6">
      <w:r w:rsidRPr="00E1534B">
        <w:rPr>
          <w:highlight w:val="cyan"/>
          <w:u w:val="single"/>
        </w:rPr>
        <w:t>The ‘full’ scenario,</w:t>
      </w:r>
      <w:r w:rsidRPr="007B4FDA">
        <w:t xml:space="preserve"> instead, assumes no suspension of the 2 April tariffs, combined with the extension of tariffs to pharmaceuticals and electronics, as already announced. We assume that these products </w:t>
      </w:r>
      <w:r w:rsidRPr="00E1534B">
        <w:rPr>
          <w:highlight w:val="cyan"/>
          <w:u w:val="single"/>
        </w:rPr>
        <w:t>will face tariff increases in line with those previously imposed on steel, aluminoum, and cars</w:t>
      </w:r>
      <w:r w:rsidRPr="007B4FDA">
        <w:t xml:space="preserve"> – i.e. a 25 percentage point hike.</w:t>
      </w:r>
    </w:p>
    <w:p w14:paraId="4A4B3822" w14:textId="77777777" w:rsidR="000156C6" w:rsidRPr="007B4FDA" w:rsidRDefault="000156C6" w:rsidP="000156C6">
      <w:r w:rsidRPr="007B4FDA">
        <w:t xml:space="preserve">Lastly, </w:t>
      </w:r>
      <w:r w:rsidRPr="00E1534B">
        <w:rPr>
          <w:b/>
          <w:bCs/>
          <w:highlight w:val="cyan"/>
          <w:u w:val="single"/>
        </w:rPr>
        <w:t>we also evaluate the possibility that affected countries retaliate</w:t>
      </w:r>
      <w:r w:rsidRPr="00E1534B">
        <w:rPr>
          <w:highlight w:val="cyan"/>
        </w:rPr>
        <w:t xml:space="preserve"> </w:t>
      </w:r>
      <w:r w:rsidRPr="00E1534B">
        <w:rPr>
          <w:b/>
          <w:bCs/>
          <w:highlight w:val="cyan"/>
          <w:u w:val="single"/>
        </w:rPr>
        <w:t>by matching US tariff increases</w:t>
      </w:r>
      <w:r w:rsidRPr="007B4FDA">
        <w:t xml:space="preserve"> at the sector level (‘full + retaliation’).</w:t>
      </w:r>
    </w:p>
    <w:p w14:paraId="415B0046" w14:textId="77777777" w:rsidR="000156C6" w:rsidRDefault="000156C6" w:rsidP="00BA36C5">
      <w:pPr>
        <w:rPr>
          <w:rStyle w:val="StyleUnderline"/>
        </w:rPr>
      </w:pPr>
    </w:p>
    <w:p w14:paraId="2F0031C5" w14:textId="4A7A0D8B" w:rsidR="00A2681C" w:rsidRDefault="00A2681C" w:rsidP="00183B5A">
      <w:pPr>
        <w:pStyle w:val="Heading3"/>
      </w:pPr>
      <w:r>
        <w:lastRenderedPageBreak/>
        <w:t>1NC---No Free Trade</w:t>
      </w:r>
    </w:p>
    <w:p w14:paraId="08248D45" w14:textId="77777777" w:rsidR="00D14DDB" w:rsidRDefault="00D14DDB" w:rsidP="00D14DDB">
      <w:pPr>
        <w:pStyle w:val="Heading4"/>
        <w:rPr>
          <w:rFonts w:ascii="Times New Roman" w:hAnsi="Times New Roman" w:cs="Times New Roman"/>
        </w:rPr>
      </w:pPr>
      <w:r>
        <w:rPr>
          <w:rFonts w:cs="Calibri"/>
          <w:color w:val="000000"/>
          <w:szCs w:val="26"/>
        </w:rPr>
        <w:t>No impact to trade wars --- peaceful negotiation possible</w:t>
      </w:r>
    </w:p>
    <w:p w14:paraId="7D4C512D" w14:textId="77777777" w:rsidR="00D14DDB" w:rsidRDefault="00D14DDB" w:rsidP="00D14DDB">
      <w:pPr>
        <w:pStyle w:val="NormalWeb"/>
        <w:spacing w:before="0" w:beforeAutospacing="0" w:after="160" w:afterAutospacing="0"/>
      </w:pPr>
      <w:r>
        <w:rPr>
          <w:rFonts w:ascii="Calibri" w:hAnsi="Calibri" w:cs="Calibri"/>
          <w:color w:val="000000"/>
          <w:sz w:val="22"/>
          <w:szCs w:val="22"/>
        </w:rPr>
        <w:t xml:space="preserve">Uri </w:t>
      </w:r>
      <w:r>
        <w:rPr>
          <w:rFonts w:ascii="Calibri" w:hAnsi="Calibri" w:cs="Calibri"/>
          <w:b/>
          <w:bCs/>
          <w:color w:val="000000"/>
          <w:sz w:val="26"/>
          <w:szCs w:val="26"/>
        </w:rPr>
        <w:t>Dadush 24</w:t>
      </w:r>
      <w:r>
        <w:rPr>
          <w:rFonts w:ascii="Calibri" w:hAnsi="Calibri" w:cs="Calibri"/>
          <w:color w:val="000000"/>
          <w:sz w:val="22"/>
          <w:szCs w:val="22"/>
        </w:rPr>
        <w:t>. Dadush Is A Non-Resident Fellow At Bruegel, Based In Washington Dc, and A Research Professor At The School Of Public Policy At The University Of Maryland Where He Teaches Courses On Trade Policy And On Macroeconomic Analysis And Policy. He Is Also A Non-Resident Fellow At The Policy Center For The New South In Rabat, Morocco And Principal Of Economic Policy International Llc, Providing Consulting Services To International Organizations. He Was A Co-Chair Of The Trade, Investment And Globalization Task-Force Of The T20 And Vice-Chair Of The Global Agenda Council On Trade And Investment At The World Economic Forum. . “The US-China trade war can be brought to an end.” Bruegel | The Brussels-based economic think tank. 9-30-2024. https://www.bruegel.org/first-glance/us-china-trade-war-can-be-brought-end //JL</w:t>
      </w:r>
    </w:p>
    <w:p w14:paraId="73D325A1" w14:textId="77777777" w:rsidR="00D14DDB" w:rsidRDefault="00D14DDB" w:rsidP="00D14DDB">
      <w:pPr>
        <w:pStyle w:val="NormalWeb"/>
        <w:spacing w:before="0" w:beforeAutospacing="0" w:after="160" w:afterAutospacing="0"/>
      </w:pPr>
      <w:r>
        <w:rPr>
          <w:rFonts w:ascii="Calibri" w:hAnsi="Calibri" w:cs="Calibri"/>
          <w:color w:val="000000"/>
          <w:sz w:val="22"/>
          <w:szCs w:val="22"/>
          <w:u w:val="single"/>
        </w:rPr>
        <w:t xml:space="preserve">There is </w:t>
      </w:r>
      <w:r>
        <w:rPr>
          <w:rFonts w:ascii="Calibri" w:hAnsi="Calibri" w:cs="Calibri"/>
          <w:color w:val="000000"/>
          <w:sz w:val="22"/>
          <w:szCs w:val="22"/>
          <w:u w:val="single"/>
          <w:shd w:val="clear" w:color="auto" w:fill="00FFFF"/>
        </w:rPr>
        <w:t>no greater current threat</w:t>
      </w:r>
      <w:r>
        <w:rPr>
          <w:rFonts w:ascii="Calibri" w:hAnsi="Calibri" w:cs="Calibri"/>
          <w:color w:val="000000"/>
          <w:sz w:val="22"/>
          <w:szCs w:val="22"/>
          <w:u w:val="single"/>
        </w:rPr>
        <w:t xml:space="preserve"> to the liberal economic order </w:t>
      </w:r>
      <w:r>
        <w:rPr>
          <w:rFonts w:ascii="Calibri" w:hAnsi="Calibri" w:cs="Calibri"/>
          <w:color w:val="000000"/>
          <w:sz w:val="22"/>
          <w:szCs w:val="22"/>
          <w:u w:val="single"/>
          <w:shd w:val="clear" w:color="auto" w:fill="00FFFF"/>
        </w:rPr>
        <w:t>than the trade war between China and the United States</w:t>
      </w:r>
      <w:r>
        <w:rPr>
          <w:rFonts w:ascii="Calibri" w:hAnsi="Calibri" w:cs="Calibri"/>
          <w:color w:val="000000"/>
          <w:sz w:val="22"/>
          <w:szCs w:val="22"/>
          <w:u w:val="single"/>
        </w:rPr>
        <w:t xml:space="preserve">. </w:t>
      </w:r>
      <w:r>
        <w:rPr>
          <w:rFonts w:ascii="Calibri" w:hAnsi="Calibri" w:cs="Calibri"/>
          <w:color w:val="000000"/>
          <w:sz w:val="16"/>
          <w:szCs w:val="16"/>
        </w:rPr>
        <w:t xml:space="preserve">America’s prohibitive tariffs on Chinese electric vehicles, emulated by the European Union and others, are the most recent salvo. If President Trump is re-elected, he promises an additional 60% tariff on China, and 10% on all trading partners, which may deliver the coup de grace to a struggling World Trade Organisation. The outcome is difficult to predict. A trade war between superpowers will not end in one of the parties submitting. Nor will China disappear like the Soviet Union. That leaves </w:t>
      </w:r>
      <w:r>
        <w:rPr>
          <w:rFonts w:ascii="Calibri" w:hAnsi="Calibri" w:cs="Calibri"/>
          <w:color w:val="000000"/>
          <w:sz w:val="22"/>
          <w:szCs w:val="22"/>
          <w:u w:val="single"/>
        </w:rPr>
        <w:t>two possibilities: compromise or escalation that results in economic separation.</w:t>
      </w:r>
      <w:r>
        <w:rPr>
          <w:rFonts w:ascii="Calibri" w:hAnsi="Calibri" w:cs="Calibri"/>
          <w:color w:val="000000"/>
          <w:sz w:val="16"/>
          <w:szCs w:val="16"/>
        </w:rPr>
        <w:t xml:space="preserve"> Outright decoupling would not end trade battles on third markets, but would upend global production chains and carry huge economic costs. Cooperation on climate between the two largest emitters would become even more fraught than it is already. Ominously, the widening schism could strain alliances, embolden revanchists, allow regional arms-races to accelerate and make it harder to contain nuclear proliferation – all trends that are already painfully evident today. In the worst case, a conflict in Taiwan, the South-China Sea or Ukraine could widen to global war. A major conflict among nuclear powers would, in Henry Kissinger’s words “bring casual</w:t>
      </w:r>
      <w:r>
        <w:rPr>
          <w:rFonts w:ascii="Calibri" w:hAnsi="Calibri" w:cs="Calibri"/>
          <w:color w:val="000000"/>
          <w:sz w:val="16"/>
          <w:szCs w:val="16"/>
        </w:rPr>
        <w:softHyphen/>
        <w:t xml:space="preserve">ties and upheavals impossible to relate to calculable objectives.” Yet, unfortunately, decoupling is where the trade war appears headed. So, is a trade deal that avoids that outcome possible? </w:t>
      </w:r>
      <w:r>
        <w:rPr>
          <w:rFonts w:ascii="Calibri" w:hAnsi="Calibri" w:cs="Calibri"/>
          <w:color w:val="000000"/>
          <w:sz w:val="22"/>
          <w:szCs w:val="22"/>
          <w:u w:val="single"/>
          <w:shd w:val="clear" w:color="auto" w:fill="00FFFF"/>
        </w:rPr>
        <w:t>Both the US and China remain vitally interested in trade</w:t>
      </w:r>
      <w:r>
        <w:rPr>
          <w:rFonts w:ascii="Calibri" w:hAnsi="Calibri" w:cs="Calibri"/>
          <w:color w:val="000000"/>
          <w:sz w:val="22"/>
          <w:szCs w:val="22"/>
          <w:u w:val="single"/>
        </w:rPr>
        <w:t xml:space="preserve">, including with each other. That suggests the answer is yes. The </w:t>
      </w:r>
      <w:r>
        <w:rPr>
          <w:rFonts w:ascii="Calibri" w:hAnsi="Calibri" w:cs="Calibri"/>
          <w:color w:val="000000"/>
          <w:sz w:val="22"/>
          <w:szCs w:val="22"/>
          <w:u w:val="single"/>
          <w:shd w:val="clear" w:color="auto" w:fill="00FFFF"/>
        </w:rPr>
        <w:t>US remains an open economy, inextricably bound up with the rest of the world</w:t>
      </w:r>
      <w:r>
        <w:rPr>
          <w:rFonts w:ascii="Calibri" w:hAnsi="Calibri" w:cs="Calibri"/>
          <w:color w:val="000000"/>
          <w:sz w:val="22"/>
          <w:szCs w:val="22"/>
          <w:u w:val="single"/>
        </w:rPr>
        <w:t xml:space="preserve">. Despite egregious protectionist measures directed at China, </w:t>
      </w:r>
      <w:r>
        <w:rPr>
          <w:rFonts w:ascii="Calibri" w:hAnsi="Calibri" w:cs="Calibri"/>
          <w:color w:val="000000"/>
          <w:sz w:val="22"/>
          <w:szCs w:val="22"/>
          <w:u w:val="single"/>
          <w:shd w:val="clear" w:color="auto" w:fill="00FFFF"/>
        </w:rPr>
        <w:t>US tariff revenue is still only 3% of imports, lower than that of the EU.</w:t>
      </w:r>
      <w:r>
        <w:rPr>
          <w:rFonts w:ascii="Calibri" w:hAnsi="Calibri" w:cs="Calibri"/>
          <w:color w:val="000000"/>
          <w:sz w:val="22"/>
          <w:szCs w:val="22"/>
          <w:u w:val="single"/>
        </w:rPr>
        <w:t xml:space="preserve"> Some </w:t>
      </w:r>
      <w:r>
        <w:rPr>
          <w:rFonts w:ascii="Calibri" w:hAnsi="Calibri" w:cs="Calibri"/>
          <w:color w:val="000000"/>
          <w:sz w:val="22"/>
          <w:szCs w:val="22"/>
          <w:u w:val="single"/>
          <w:shd w:val="clear" w:color="auto" w:fill="00FFFF"/>
        </w:rPr>
        <w:t>41 million</w:t>
      </w:r>
      <w:r>
        <w:rPr>
          <w:rFonts w:ascii="Calibri" w:hAnsi="Calibri" w:cs="Calibri"/>
          <w:color w:val="000000"/>
          <w:sz w:val="22"/>
          <w:szCs w:val="22"/>
          <w:u w:val="single"/>
        </w:rPr>
        <w:t xml:space="preserve"> US </w:t>
      </w:r>
      <w:r>
        <w:rPr>
          <w:rFonts w:ascii="Calibri" w:hAnsi="Calibri" w:cs="Calibri"/>
          <w:color w:val="000000"/>
          <w:sz w:val="22"/>
          <w:szCs w:val="22"/>
          <w:u w:val="single"/>
          <w:shd w:val="clear" w:color="auto" w:fill="00FFFF"/>
        </w:rPr>
        <w:t>jobs</w:t>
      </w:r>
      <w:r>
        <w:rPr>
          <w:rFonts w:ascii="Calibri" w:hAnsi="Calibri" w:cs="Calibri"/>
          <w:color w:val="000000"/>
          <w:sz w:val="22"/>
          <w:szCs w:val="22"/>
          <w:u w:val="single"/>
        </w:rPr>
        <w:t xml:space="preserve"> are </w:t>
      </w:r>
      <w:r>
        <w:rPr>
          <w:rFonts w:ascii="Calibri" w:hAnsi="Calibri" w:cs="Calibri"/>
          <w:color w:val="000000"/>
          <w:sz w:val="22"/>
          <w:szCs w:val="22"/>
          <w:u w:val="single"/>
          <w:shd w:val="clear" w:color="auto" w:fill="00FFFF"/>
        </w:rPr>
        <w:t>tied to international trade</w:t>
      </w:r>
      <w:r>
        <w:rPr>
          <w:rFonts w:ascii="Calibri" w:hAnsi="Calibri" w:cs="Calibri"/>
          <w:color w:val="000000"/>
          <w:sz w:val="22"/>
          <w:szCs w:val="22"/>
          <w:u w:val="single"/>
        </w:rPr>
        <w:t xml:space="preserve">. The largest </w:t>
      </w:r>
      <w:r>
        <w:rPr>
          <w:rFonts w:ascii="Calibri" w:hAnsi="Calibri" w:cs="Calibri"/>
          <w:color w:val="000000"/>
          <w:sz w:val="22"/>
          <w:szCs w:val="22"/>
          <w:u w:val="single"/>
          <w:shd w:val="clear" w:color="auto" w:fill="00FFFF"/>
        </w:rPr>
        <w:t>US firms derive over 40% of their revenues overseas</w:t>
      </w:r>
      <w:r>
        <w:rPr>
          <w:rFonts w:ascii="Calibri" w:hAnsi="Calibri" w:cs="Calibri"/>
          <w:color w:val="000000"/>
          <w:sz w:val="22"/>
          <w:szCs w:val="22"/>
          <w:u w:val="single"/>
        </w:rPr>
        <w:t xml:space="preserve">, rising to over 60% in the technology sector. The </w:t>
      </w:r>
      <w:r>
        <w:rPr>
          <w:rFonts w:ascii="Calibri" w:hAnsi="Calibri" w:cs="Calibri"/>
          <w:color w:val="000000"/>
          <w:sz w:val="22"/>
          <w:szCs w:val="22"/>
          <w:u w:val="single"/>
          <w:shd w:val="clear" w:color="auto" w:fill="00FFFF"/>
        </w:rPr>
        <w:t>Americans public is more supportive of trade than the French or Germans</w:t>
      </w:r>
      <w:r>
        <w:rPr>
          <w:rFonts w:ascii="Calibri" w:hAnsi="Calibri" w:cs="Calibri"/>
          <w:color w:val="000000"/>
          <w:sz w:val="22"/>
          <w:szCs w:val="22"/>
          <w:u w:val="single"/>
        </w:rPr>
        <w:t xml:space="preserve">. Furthermore, the economic peril of China’s rise is not what many in Washington have come to believe. The </w:t>
      </w:r>
      <w:r>
        <w:rPr>
          <w:rFonts w:ascii="Calibri" w:hAnsi="Calibri" w:cs="Calibri"/>
          <w:color w:val="000000"/>
          <w:sz w:val="22"/>
          <w:szCs w:val="22"/>
          <w:u w:val="single"/>
          <w:shd w:val="clear" w:color="auto" w:fill="00FFFF"/>
        </w:rPr>
        <w:t>US economy has outgrown the other advanced countries over the last two decades</w:t>
      </w:r>
      <w:r>
        <w:rPr>
          <w:rFonts w:ascii="Calibri" w:hAnsi="Calibri" w:cs="Calibri"/>
          <w:color w:val="000000"/>
          <w:sz w:val="22"/>
          <w:szCs w:val="22"/>
          <w:u w:val="single"/>
        </w:rPr>
        <w:t xml:space="preserve">, reflecting its innovative capacity and ability to attract and integrate migrants. </w:t>
      </w:r>
      <w:r>
        <w:rPr>
          <w:rFonts w:ascii="Calibri" w:hAnsi="Calibri" w:cs="Calibri"/>
          <w:color w:val="000000"/>
          <w:sz w:val="22"/>
          <w:szCs w:val="22"/>
          <w:u w:val="single"/>
          <w:shd w:val="clear" w:color="auto" w:fill="00FFFF"/>
        </w:rPr>
        <w:t>In contrast, China’s economy</w:t>
      </w:r>
      <w:r>
        <w:rPr>
          <w:rFonts w:ascii="Calibri" w:hAnsi="Calibri" w:cs="Calibri"/>
          <w:color w:val="000000"/>
          <w:sz w:val="22"/>
          <w:szCs w:val="22"/>
          <w:u w:val="single"/>
        </w:rPr>
        <w:t xml:space="preserve">, where income per capita (adjusted for purchasing power) </w:t>
      </w:r>
      <w:r>
        <w:rPr>
          <w:rFonts w:ascii="Calibri" w:hAnsi="Calibri" w:cs="Calibri"/>
          <w:color w:val="000000"/>
          <w:sz w:val="22"/>
          <w:szCs w:val="22"/>
          <w:u w:val="single"/>
          <w:shd w:val="clear" w:color="auto" w:fill="00FFFF"/>
        </w:rPr>
        <w:t>is still just one-third of the US</w:t>
      </w:r>
      <w:r>
        <w:rPr>
          <w:rFonts w:ascii="Calibri" w:hAnsi="Calibri" w:cs="Calibri"/>
          <w:color w:val="000000"/>
          <w:sz w:val="22"/>
          <w:szCs w:val="22"/>
          <w:u w:val="single"/>
        </w:rPr>
        <w:t>,</w:t>
      </w:r>
      <w:r>
        <w:rPr>
          <w:rFonts w:ascii="Calibri" w:hAnsi="Calibri" w:cs="Calibri"/>
          <w:color w:val="000000"/>
          <w:sz w:val="16"/>
          <w:szCs w:val="16"/>
        </w:rPr>
        <w:t xml:space="preserve"> may be nearing the limits of what its large state sector can deliver</w:t>
      </w:r>
      <w:r>
        <w:rPr>
          <w:rFonts w:ascii="Calibri" w:hAnsi="Calibri" w:cs="Calibri"/>
          <w:color w:val="000000"/>
          <w:sz w:val="22"/>
          <w:szCs w:val="22"/>
          <w:u w:val="single"/>
        </w:rPr>
        <w:t xml:space="preserve">. The International Monetary Fund projects China’s GDP to grow at just 3%-4%, about 1.5% faster than the US over the next five years. But that gap may narrow. </w:t>
      </w:r>
      <w:r>
        <w:rPr>
          <w:rFonts w:ascii="Calibri" w:hAnsi="Calibri" w:cs="Calibri"/>
          <w:color w:val="000000"/>
          <w:sz w:val="22"/>
          <w:szCs w:val="22"/>
          <w:u w:val="single"/>
          <w:shd w:val="clear" w:color="auto" w:fill="00FFFF"/>
        </w:rPr>
        <w:t>China’s population is aging fast and projected to fall by 100 million by 2050, and by 600 million by 2100, so it may never establish a meaningful economic lead over the US</w:t>
      </w:r>
      <w:r>
        <w:rPr>
          <w:rFonts w:ascii="Calibri" w:hAnsi="Calibri" w:cs="Calibri"/>
          <w:color w:val="000000"/>
          <w:sz w:val="22"/>
          <w:szCs w:val="22"/>
          <w:u w:val="single"/>
        </w:rPr>
        <w:t>. China has become the workshop of the world but is also far less reliant on exports than it once was</w:t>
      </w:r>
      <w:r>
        <w:rPr>
          <w:rFonts w:ascii="Calibri" w:hAnsi="Calibri" w:cs="Calibri"/>
          <w:color w:val="000000"/>
          <w:sz w:val="16"/>
          <w:szCs w:val="16"/>
        </w:rPr>
        <w:t xml:space="preserve">. Although China’s share of world export markets has increased by 1.5 percentage points since the start of the pandemic, the sharp housing-induced demand slowdown in China and the fiscal-induced demand acceleration in the US account for nearly all the increase. Adjusting for the cycle, China’s exports are no longer on an explosive path, and its share of world markets appears to have stabilised near 14%, a level it achieved eight years ago. Sectors such as electric vehicles may prove an exception, but the ‘China Shock’ on global industry has almost certainly peaked. </w:t>
      </w:r>
      <w:r>
        <w:rPr>
          <w:rFonts w:ascii="Calibri" w:hAnsi="Calibri" w:cs="Calibri"/>
          <w:b/>
          <w:bCs/>
          <w:color w:val="000000"/>
          <w:sz w:val="22"/>
          <w:szCs w:val="22"/>
          <w:u w:val="single"/>
          <w:shd w:val="clear" w:color="auto" w:fill="00FFFF"/>
        </w:rPr>
        <w:t>China’s global current account surplus, once the main source of global imbalances, has declined sharply.</w:t>
      </w:r>
      <w:r>
        <w:rPr>
          <w:rFonts w:ascii="Calibri" w:hAnsi="Calibri" w:cs="Calibri"/>
          <w:color w:val="000000"/>
          <w:sz w:val="16"/>
          <w:szCs w:val="16"/>
        </w:rPr>
        <w:t xml:space="preserve"> It helps that China has liberalised its trade regime: its most-favoured nation average applied tariff is only 7.5% (the EU’s is 5.1%). China has concluded trade agreements covering about 46% of its trade, a proportion in line with the EU and the US, and is now the largest export market for most countries. </w:t>
      </w:r>
      <w:r>
        <w:rPr>
          <w:rFonts w:ascii="Calibri" w:hAnsi="Calibri" w:cs="Calibri"/>
          <w:color w:val="000000"/>
          <w:sz w:val="22"/>
          <w:szCs w:val="22"/>
          <w:u w:val="single"/>
        </w:rPr>
        <w:t>In 2020, a new Chinese law eliminated joint venture requirements and opened vast new service sectors to foreign investors. China has consistently conformed with WTO panel rulings that found against it and has joined a compulsory arbitration agreement, a strong signal that it is committed to multilateral rules</w:t>
      </w:r>
      <w:r>
        <w:rPr>
          <w:rFonts w:ascii="Calibri" w:hAnsi="Calibri" w:cs="Calibri"/>
          <w:color w:val="000000"/>
          <w:sz w:val="16"/>
          <w:szCs w:val="16"/>
        </w:rPr>
        <w:t xml:space="preserve">. The significance of these trends, some of which are quite recent, is still sinking in. Hawks in Washington have certainly not been swayed by them and nor has China’s slowdown prompted big reforms in Beijing. But provided the rivals remain engaged with the world, the conditions for a deal on trade could materialise. Its essence would be rules that make subsidies transparent and less trade-distortive, in exchange for a phased tariff </w:t>
      </w:r>
      <w:r>
        <w:rPr>
          <w:rFonts w:ascii="Calibri" w:hAnsi="Calibri" w:cs="Calibri"/>
          <w:color w:val="000000"/>
          <w:sz w:val="16"/>
          <w:szCs w:val="16"/>
        </w:rPr>
        <w:lastRenderedPageBreak/>
        <w:t>reductions. Such a deal could mark a return to enforceable multilateral disciplines and reactivation of the WTO Appellate Body. Faced with climate crisis, nuclear proliferation, the constant risk of escalation and miscalculation, and many other common threats, China and the US do not have long to resolve their differences. Refraining from trade adventurism would be a good start.</w:t>
      </w:r>
    </w:p>
    <w:p w14:paraId="06577C1D" w14:textId="6B6DE9AB" w:rsidR="00D14DDB" w:rsidRDefault="000156C6" w:rsidP="000156C6">
      <w:pPr>
        <w:pStyle w:val="Heading3"/>
      </w:pPr>
      <w:r>
        <w:lastRenderedPageBreak/>
        <w:t>2NC---No Free Trade</w:t>
      </w:r>
    </w:p>
    <w:p w14:paraId="5A1E09DD" w14:textId="77777777" w:rsidR="000156C6" w:rsidRDefault="000156C6" w:rsidP="000156C6">
      <w:pPr>
        <w:pStyle w:val="Heading4"/>
      </w:pPr>
      <w:r>
        <w:t xml:space="preserve">Free trade under Trump will always be unsuccessful  </w:t>
      </w:r>
    </w:p>
    <w:p w14:paraId="4D6D5746" w14:textId="77777777" w:rsidR="000156C6" w:rsidRPr="00374DF7" w:rsidRDefault="000156C6" w:rsidP="000156C6">
      <w:pPr>
        <w:rPr>
          <w:color w:val="000000" w:themeColor="text1"/>
        </w:rPr>
      </w:pPr>
      <w:r>
        <w:t xml:space="preserve">Simon </w:t>
      </w:r>
      <w:r w:rsidRPr="00F353D2">
        <w:rPr>
          <w:b/>
          <w:bCs/>
          <w:sz w:val="26"/>
          <w:szCs w:val="26"/>
        </w:rPr>
        <w:t>Schropp 24</w:t>
      </w:r>
      <w:r w:rsidRPr="00AB4345">
        <w:rPr>
          <w:rFonts w:asciiTheme="minorHAnsi" w:hAnsiTheme="minorHAnsi" w:cstheme="minorHAnsi"/>
          <w:b/>
          <w:bCs/>
          <w:sz w:val="20"/>
          <w:szCs w:val="20"/>
        </w:rPr>
        <w:t>,</w:t>
      </w:r>
      <w:r w:rsidRPr="00AB4345">
        <w:rPr>
          <w:rFonts w:asciiTheme="minorHAnsi" w:hAnsiTheme="minorHAnsi" w:cstheme="minorHAnsi"/>
          <w:sz w:val="20"/>
          <w:szCs w:val="20"/>
        </w:rPr>
        <w:t xml:space="preserve"> </w:t>
      </w:r>
      <w:r w:rsidRPr="00374DF7">
        <w:rPr>
          <w:rFonts w:asciiTheme="minorHAnsi" w:hAnsiTheme="minorHAnsi" w:cstheme="minorHAnsi"/>
          <w:color w:val="000000" w:themeColor="text1"/>
          <w:shd w:val="clear" w:color="auto" w:fill="FFFFFF"/>
        </w:rPr>
        <w:t xml:space="preserve">Simon Schropp is an International Trade Policy Analyst for Sidley Austin LLP, a leading law firm in international trade law and WTO litigation. He has previously worked for the WTO Secretariat and as a research fellow investigating legal and economic issues of the WTO, </w:t>
      </w:r>
      <w:r w:rsidRPr="00374DF7">
        <w:rPr>
          <w:color w:val="000000" w:themeColor="text1"/>
        </w:rPr>
        <w:t>6/19/24, “International trade policy under Biden: The new Washington consensus and its discontents”, https://www.wita.org/atp-research/trade-biden/ //maeve</w:t>
      </w:r>
    </w:p>
    <w:p w14:paraId="76B9F929" w14:textId="77777777" w:rsidR="000156C6" w:rsidRPr="00F0040E" w:rsidRDefault="000156C6" w:rsidP="000156C6">
      <w:r w:rsidRPr="00F0040E">
        <w:t xml:space="preserve">After four years of President Trump’s slash-and-burn trade policy, the bar for the incoming Biden administration could hardly have been lower. Trump’s “America First” bravado was an ungainly amalgam of tax hikes (against foes and friends alike), bilateral power plays (for example, Trump ordered the “renegotiation” of the Korea-US Free Trade Agreement [KORUS], otherwise threatening termination of what he termed “a horrible deal”), and a retreat from international trade cooperation (among others, spurning the megaregional Trans-Pacific Partnership [TPP] and undermining the World Trade Organization [WTO]). </w:t>
      </w:r>
      <w:r w:rsidRPr="00E1534B">
        <w:rPr>
          <w:highlight w:val="cyan"/>
          <w:u w:val="single"/>
        </w:rPr>
        <w:t xml:space="preserve">Trump’s trade policies </w:t>
      </w:r>
      <w:r w:rsidRPr="00686C26">
        <w:rPr>
          <w:u w:val="single"/>
        </w:rPr>
        <w:t xml:space="preserve">not only </w:t>
      </w:r>
      <w:r w:rsidRPr="00E1534B">
        <w:rPr>
          <w:highlight w:val="cyan"/>
          <w:u w:val="single"/>
        </w:rPr>
        <w:t xml:space="preserve">ruffled the feathers </w:t>
      </w:r>
      <w:r w:rsidRPr="00686C26">
        <w:rPr>
          <w:u w:val="single"/>
        </w:rPr>
        <w:t xml:space="preserve">of many </w:t>
      </w:r>
      <w:r w:rsidRPr="00E1534B">
        <w:rPr>
          <w:highlight w:val="cyan"/>
          <w:u w:val="single"/>
        </w:rPr>
        <w:t>of America’s closest trade partners,</w:t>
      </w:r>
      <w:r w:rsidRPr="00686C26">
        <w:rPr>
          <w:u w:val="single"/>
        </w:rPr>
        <w:t xml:space="preserve"> but they </w:t>
      </w:r>
      <w:r w:rsidRPr="00E1534B">
        <w:rPr>
          <w:highlight w:val="cyan"/>
          <w:u w:val="single"/>
        </w:rPr>
        <w:t>were also economically ineffective.</w:t>
      </w:r>
      <w:r w:rsidRPr="00F0040E">
        <w:t xml:space="preserve"> Notably, they failed to benefit even those sectors and locations that his tariffs were supposed to protect. Ironically, the Trump tariffs did not change China’s behavior one bit.</w:t>
      </w:r>
    </w:p>
    <w:p w14:paraId="579886D7" w14:textId="77777777" w:rsidR="000156C6" w:rsidRPr="007F13AC" w:rsidRDefault="000156C6" w:rsidP="000156C6">
      <w:pPr>
        <w:rPr>
          <w:u w:val="single"/>
        </w:rPr>
      </w:pPr>
      <w:r w:rsidRPr="00F0040E">
        <w:t xml:space="preserve">It came as no small surprise when President Biden, despite calling Trump’s trade actions “disastrous” and “reckless,” not only failed to repudiate those policies, but actually amplified them. This is not to say that Trump’s and Biden’s versions of economic nationalism are equivalent. </w:t>
      </w:r>
      <w:r w:rsidRPr="00E1534B">
        <w:rPr>
          <w:highlight w:val="cyan"/>
          <w:u w:val="single"/>
        </w:rPr>
        <w:t>Trump’s style was</w:t>
      </w:r>
      <w:r w:rsidRPr="007F13AC">
        <w:rPr>
          <w:u w:val="single"/>
        </w:rPr>
        <w:t xml:space="preserve"> all sticks and no carrots—</w:t>
      </w:r>
      <w:r w:rsidRPr="00E1534B">
        <w:rPr>
          <w:highlight w:val="cyan"/>
          <w:u w:val="single"/>
        </w:rPr>
        <w:t>belligerent, scattershot, and ad hoc</w:t>
      </w:r>
      <w:r w:rsidRPr="007F13AC">
        <w:rPr>
          <w:u w:val="single"/>
        </w:rPr>
        <w:t>. Biden’s version, albeit no less fervent, is soft-footed and polite—more carrots than sticks; commentators have called it “polite protectionism” or “pragmatic unilateralism.” Most notably, Biden provides a coherent intellectual superstructure that ties his administration’s trade policy to its overall international economic strategy.</w:t>
      </w:r>
    </w:p>
    <w:p w14:paraId="1179C3FE" w14:textId="77777777" w:rsidR="000156C6" w:rsidRPr="007F13AC" w:rsidRDefault="000156C6" w:rsidP="000156C6">
      <w:pPr>
        <w:rPr>
          <w:u w:val="single"/>
        </w:rPr>
      </w:pPr>
      <w:r w:rsidRPr="00F0040E">
        <w:t>In a scarcely noticed but consequential speech in July 2023, National Security Advisor Jake Sullivan outlined the Biden administration’s economic ideology. Sullivan blamed the United States’ most pressing challenges—namely, a hollowed-out industrial manufacturing base, dramatic economic inequality between rich and poor and between coast and heartland, the economic and military rise of China, and the climate crisis—on a number of factors including hyperglobalization, unfettered deregulation, naive beliefs in trickle-down economics and market efficiency, and trade liberalization as an end in itself. Drawing a sharp contrast to the 1990s-era policy package known as the “</w:t>
      </w:r>
      <w:r w:rsidRPr="00E1534B">
        <w:rPr>
          <w:highlight w:val="cyan"/>
          <w:u w:val="single"/>
        </w:rPr>
        <w:t>Washington Consensus</w:t>
      </w:r>
      <w:r w:rsidRPr="00F0040E">
        <w:t xml:space="preserve">”—championed by the US Treasury, IMF, and World Bank—that according to Sullivan </w:t>
      </w:r>
      <w:r w:rsidRPr="00E1534B">
        <w:rPr>
          <w:highlight w:val="cyan"/>
          <w:u w:val="single"/>
        </w:rPr>
        <w:t xml:space="preserve">encapsulates </w:t>
      </w:r>
      <w:r w:rsidRPr="00E1534B">
        <w:rPr>
          <w:b/>
          <w:bCs/>
          <w:highlight w:val="cyan"/>
          <w:u w:val="single"/>
        </w:rPr>
        <w:t>the idolatry of free markets and liberalized trade</w:t>
      </w:r>
      <w:r w:rsidRPr="007F13AC">
        <w:rPr>
          <w:u w:val="single"/>
        </w:rPr>
        <w:t>, he declared that the Biden administration stood for a “New Washington Consensus.” To address the above-mentioned challenges, the administration’s novel paradigm is aimed at achieving supply-chain resilience in strategically important sectors, a return to former manufacturing grandeur, more equitable growth that benefits American workers, rapid decarbonization and a successful transition to green technologies, and a containment of China’s military and economic might.</w:t>
      </w:r>
    </w:p>
    <w:p w14:paraId="0760B19B" w14:textId="77777777" w:rsidR="000156C6" w:rsidRPr="00E1432E" w:rsidRDefault="000156C6" w:rsidP="000156C6">
      <w:pPr>
        <w:rPr>
          <w:u w:val="single"/>
        </w:rPr>
      </w:pPr>
      <w:r w:rsidRPr="00F0040E">
        <w:t xml:space="preserve">Few Americans would disagree that these are worthy goals. It is, however, the implementation of these goals that warrants scrutiny: Sullivan stated that this “New” Washington Consensus was to be effectuated by a policy bundle including (1) a “modern American industrial strategy,” (2) selective </w:t>
      </w:r>
      <w:r w:rsidRPr="00F0040E">
        <w:lastRenderedPageBreak/>
        <w:t xml:space="preserve">partnerships with economic allies, and (3) various policies aimed at curbing the ascent of China. In the following, I argue that </w:t>
      </w:r>
      <w:r w:rsidRPr="00E1432E">
        <w:rPr>
          <w:u w:val="single"/>
        </w:rPr>
        <w:t>each of these three strategies is fraught with peril</w:t>
      </w:r>
      <w:r w:rsidRPr="00F0040E">
        <w:t xml:space="preserve">. In addition, I show that </w:t>
      </w:r>
      <w:r w:rsidRPr="00E1534B">
        <w:rPr>
          <w:highlight w:val="cyan"/>
          <w:u w:val="single"/>
        </w:rPr>
        <w:t>this alleged new “consensus” does not reflect unanimity</w:t>
      </w:r>
      <w:r w:rsidRPr="00E1432E">
        <w:rPr>
          <w:u w:val="single"/>
        </w:rPr>
        <w:t xml:space="preserve"> between the United States on the one hand and its trade allies on the other, but rather constitutes a unilateral move to undo over six decades of trade liberalization.</w:t>
      </w:r>
      <w:r w:rsidRPr="00F0040E">
        <w:t xml:space="preserve"> In the final section, I propose an alternative to the so-called “New” Washington Consensus—</w:t>
      </w:r>
      <w:r w:rsidRPr="00E1534B">
        <w:rPr>
          <w:highlight w:val="cyan"/>
          <w:u w:val="single"/>
        </w:rPr>
        <w:t>an alternative set of policies that achieves better results</w:t>
      </w:r>
      <w:r w:rsidRPr="00E1432E">
        <w:rPr>
          <w:u w:val="single"/>
        </w:rPr>
        <w:t xml:space="preserve"> for the United States </w:t>
      </w:r>
      <w:r w:rsidRPr="00E1534B">
        <w:rPr>
          <w:highlight w:val="cyan"/>
          <w:u w:val="single"/>
        </w:rPr>
        <w:t>and remains in the four corners of a rules-based global trading order.</w:t>
      </w:r>
    </w:p>
    <w:p w14:paraId="3048CA57" w14:textId="77777777" w:rsidR="000156C6" w:rsidRDefault="000156C6" w:rsidP="000156C6">
      <w:pPr>
        <w:pStyle w:val="Heading4"/>
      </w:pPr>
      <w:r>
        <w:t xml:space="preserve">The economic and political environment doesn’t meet the requirements for stable free trade </w:t>
      </w:r>
    </w:p>
    <w:p w14:paraId="738742AB" w14:textId="77777777" w:rsidR="000156C6" w:rsidRPr="00512E44" w:rsidRDefault="000156C6" w:rsidP="000156C6">
      <w:r>
        <w:t xml:space="preserve">Mark </w:t>
      </w:r>
      <w:r w:rsidRPr="00FA0778">
        <w:rPr>
          <w:b/>
          <w:bCs/>
          <w:sz w:val="26"/>
          <w:szCs w:val="26"/>
        </w:rPr>
        <w:t>Glick and</w:t>
      </w:r>
      <w:r>
        <w:t xml:space="preserve"> Gabriel </w:t>
      </w:r>
      <w:r w:rsidRPr="00FA0778">
        <w:rPr>
          <w:b/>
          <w:bCs/>
          <w:sz w:val="26"/>
          <w:szCs w:val="26"/>
        </w:rPr>
        <w:t>Lozada 25</w:t>
      </w:r>
      <w:r>
        <w:t xml:space="preserve">, Mark Glick is a law and econ professor at the University of Utah. Gabriel Lozada is an associate professor of economics at the University of Utah, particularly in microeconomic theory, 4/2/25, “The failed assumptions of free trade”, </w:t>
      </w:r>
      <w:r w:rsidRPr="00FA0778">
        <w:t>https://www.thesling.org/the-failed-assumptions-of-free-trade/</w:t>
      </w:r>
      <w:r>
        <w:t xml:space="preserve"> //maeve</w:t>
      </w:r>
    </w:p>
    <w:p w14:paraId="27159CDF" w14:textId="77777777" w:rsidR="000156C6" w:rsidRPr="00512E44" w:rsidRDefault="000156C6" w:rsidP="000156C6">
      <w:r w:rsidRPr="00E1534B">
        <w:rPr>
          <w:highlight w:val="cyan"/>
          <w:u w:val="single"/>
        </w:rPr>
        <w:t>There are five assumptions</w:t>
      </w:r>
      <w:r w:rsidRPr="00512E44">
        <w:t xml:space="preserve"> (two explicit and three implicit</w:t>
      </w:r>
      <w:r w:rsidRPr="00512E44">
        <w:rPr>
          <w:u w:val="single"/>
        </w:rPr>
        <w:t xml:space="preserve">) </w:t>
      </w:r>
      <w:r w:rsidRPr="00E1534B">
        <w:rPr>
          <w:highlight w:val="cyan"/>
          <w:u w:val="single"/>
        </w:rPr>
        <w:t>needed to support the free-trade argument</w:t>
      </w:r>
      <w:r w:rsidRPr="00512E44">
        <w:t xml:space="preserve"> as depicted in the diagram above.</w:t>
      </w:r>
    </w:p>
    <w:p w14:paraId="032FEF82" w14:textId="77777777" w:rsidR="000156C6" w:rsidRPr="00512E44" w:rsidRDefault="000156C6" w:rsidP="000156C6">
      <w:r w:rsidRPr="00E1534B">
        <w:rPr>
          <w:highlight w:val="cyan"/>
          <w:u w:val="single"/>
        </w:rPr>
        <w:t xml:space="preserve">The first </w:t>
      </w:r>
      <w:r w:rsidRPr="00512E44">
        <w:rPr>
          <w:u w:val="single"/>
        </w:rPr>
        <w:t xml:space="preserve">explicit </w:t>
      </w:r>
      <w:r w:rsidRPr="00E1534B">
        <w:rPr>
          <w:highlight w:val="cyan"/>
          <w:u w:val="single"/>
        </w:rPr>
        <w:t>assumption is that there is full employment in the domestic economy</w:t>
      </w:r>
      <w:r w:rsidRPr="00512E44">
        <w:t>. It is assumed that when workers are displaced by imports, they can easily become re-employed at the same wages. If this is not the case, then removal of a tariff causes a loss of social surplus (a loss of economic rent) in the domestic labor market, which the analysis based on the above figure misses because it only depicts the output market.</w:t>
      </w:r>
    </w:p>
    <w:p w14:paraId="6103EF31" w14:textId="77777777" w:rsidR="000156C6" w:rsidRPr="00512E44" w:rsidRDefault="000156C6" w:rsidP="000156C6">
      <w:r w:rsidRPr="00E1534B">
        <w:rPr>
          <w:highlight w:val="cyan"/>
          <w:u w:val="single"/>
        </w:rPr>
        <w:t xml:space="preserve">Yet the assumption </w:t>
      </w:r>
      <w:r w:rsidRPr="00512E44">
        <w:rPr>
          <w:u w:val="single"/>
        </w:rPr>
        <w:t xml:space="preserve">of full employment </w:t>
      </w:r>
      <w:r w:rsidRPr="00E1534B">
        <w:rPr>
          <w:highlight w:val="cyan"/>
          <w:u w:val="single"/>
        </w:rPr>
        <w:t>does not hold empirically</w:t>
      </w:r>
      <w:r w:rsidRPr="00512E44">
        <w:t>. On the contrary, here is a revealing graph from an article by Paul Krugman (2019).</w:t>
      </w:r>
    </w:p>
    <w:p w14:paraId="6EFC2801" w14:textId="77777777" w:rsidR="000156C6" w:rsidRPr="00512E44" w:rsidRDefault="000156C6" w:rsidP="000156C6">
      <w:r w:rsidRPr="00E1534B">
        <w:rPr>
          <w:highlight w:val="cyan"/>
          <w:u w:val="single"/>
        </w:rPr>
        <w:t>Trade job loss has been 74 percent in manufacturing</w:t>
      </w:r>
      <w:r w:rsidRPr="00512E44">
        <w:t xml:space="preserve">, which </w:t>
      </w:r>
      <w:r w:rsidRPr="00E1534B">
        <w:rPr>
          <w:highlight w:val="cyan"/>
          <w:u w:val="single"/>
        </w:rPr>
        <w:t>is one of the few sectors where non-college-degree-holding males could earn a good living</w:t>
      </w:r>
      <w:r w:rsidRPr="00512E44">
        <w:t>. Contrary to free trade theory, the U.S. lost jobs, primarily in high tech, computer parts, electronics, and durable goods manufacturing. Between 2001 and 2018, EPI estimates that the U.S. lost 1,132,500 jobs to Chinese imports but only gained 175,800 jobs to exporting industries to China.</w:t>
      </w:r>
    </w:p>
    <w:p w14:paraId="5A97B336" w14:textId="77777777" w:rsidR="000156C6" w:rsidRPr="00512E44" w:rsidRDefault="000156C6" w:rsidP="000156C6">
      <w:r w:rsidRPr="00512E44">
        <w:t>In their work on the China Syndrome, Autor, Dorn and Hanson (2013) show that the impact on labor comes “less from its economy-wide impacts than from its disruptive effects on particular regions.” These disruptions would not have occurred if full employment, and frictionless re-employment, characterized the economy.</w:t>
      </w:r>
    </w:p>
    <w:p w14:paraId="08C2FA68" w14:textId="77777777" w:rsidR="000156C6" w:rsidRPr="00512E44" w:rsidRDefault="000156C6" w:rsidP="000156C6">
      <w:r w:rsidRPr="00E1534B">
        <w:rPr>
          <w:highlight w:val="cyan"/>
          <w:u w:val="single"/>
        </w:rPr>
        <w:t>The second</w:t>
      </w:r>
      <w:r w:rsidRPr="00512E44">
        <w:rPr>
          <w:u w:val="single"/>
        </w:rPr>
        <w:t xml:space="preserve"> explicit </w:t>
      </w:r>
      <w:r w:rsidRPr="00E1534B">
        <w:rPr>
          <w:highlight w:val="cyan"/>
          <w:u w:val="single"/>
        </w:rPr>
        <w:t>assumption</w:t>
      </w:r>
      <w:r w:rsidRPr="00512E44">
        <w:rPr>
          <w:u w:val="single"/>
        </w:rPr>
        <w:t xml:space="preserve"> that undergirds the free trade theory is that there are no externalities</w:t>
      </w:r>
      <w:r w:rsidRPr="00512E44">
        <w:t xml:space="preserve">. Pisano and Shih (2012) analyze the total impact of the loss of manufacturing jobs in particular regions. The impact can be enormous, stretching far beyond a manufacturing plant. </w:t>
      </w:r>
      <w:r w:rsidRPr="00E1534B">
        <w:rPr>
          <w:highlight w:val="cyan"/>
          <w:u w:val="single"/>
        </w:rPr>
        <w:t>Entire</w:t>
      </w:r>
      <w:r w:rsidRPr="00512E44">
        <w:rPr>
          <w:u w:val="single"/>
        </w:rPr>
        <w:t xml:space="preserve"> towns </w:t>
      </w:r>
      <w:r w:rsidRPr="00E1534B">
        <w:rPr>
          <w:highlight w:val="cyan"/>
          <w:u w:val="single"/>
        </w:rPr>
        <w:t>or cities can be hollowed out. A plant closure can destroy numerous small businesses</w:t>
      </w:r>
      <w:r w:rsidRPr="00512E44">
        <w:rPr>
          <w:u w:val="single"/>
        </w:rPr>
        <w:t>, the tax base, and many complementary businesses</w:t>
      </w:r>
      <w:r w:rsidRPr="00512E44">
        <w:t>. In addition, workers in the nontraded sector are hurt by an increased labor supply, and their bargaining power is undermined. None of these changes in social surplus are captured in the Samuelson and Nordhaus figure above.</w:t>
      </w:r>
    </w:p>
    <w:p w14:paraId="3B0D2ED0" w14:textId="77777777" w:rsidR="000156C6" w:rsidRPr="00512E44" w:rsidRDefault="000156C6" w:rsidP="000156C6">
      <w:r w:rsidRPr="00512E44">
        <w:lastRenderedPageBreak/>
        <w:t>Besides these two explicit assumptions, policy analysts who advocate free trade often make three more implicit assumptions, as enumerated by Fletcher (2011). These are also flawed.</w:t>
      </w:r>
    </w:p>
    <w:p w14:paraId="03C9C2E6" w14:textId="77777777" w:rsidR="000156C6" w:rsidRPr="00512E44" w:rsidRDefault="000156C6" w:rsidP="000156C6">
      <w:r w:rsidRPr="00E1534B">
        <w:rPr>
          <w:highlight w:val="cyan"/>
          <w:u w:val="single"/>
        </w:rPr>
        <w:t>The first implicit assumption is that comparative advantage results in short-run efficiencies</w:t>
      </w:r>
      <w:r w:rsidRPr="00512E44">
        <w:rPr>
          <w:u w:val="single"/>
        </w:rPr>
        <w:t xml:space="preserve"> that cause long term growth and development</w:t>
      </w:r>
      <w:r w:rsidRPr="00512E44">
        <w:t xml:space="preserve">. </w:t>
      </w:r>
      <w:r w:rsidRPr="00E1534B">
        <w:rPr>
          <w:highlight w:val="cyan"/>
          <w:u w:val="single"/>
        </w:rPr>
        <w:t>The problem with this idea</w:t>
      </w:r>
      <w:r w:rsidRPr="00512E44">
        <w:rPr>
          <w:u w:val="single"/>
        </w:rPr>
        <w:t xml:space="preserve"> in practice </w:t>
      </w:r>
      <w:r w:rsidRPr="00E1534B">
        <w:rPr>
          <w:highlight w:val="cyan"/>
          <w:u w:val="single"/>
        </w:rPr>
        <w:t>is that comparative advantage is a static theory</w:t>
      </w:r>
      <w:r w:rsidRPr="00512E44">
        <w:t>. The inside joke among economists is that each country should do what it is best at doing, and what underdeveloped countries are best at is underdevelopment.</w:t>
      </w:r>
    </w:p>
    <w:p w14:paraId="6E46A328" w14:textId="77777777" w:rsidR="000156C6" w:rsidRPr="00512E44" w:rsidRDefault="000156C6" w:rsidP="000156C6">
      <w:r w:rsidRPr="00512E44">
        <w:t>The evidence is strongly contrary to this assumption. Indeed, no country has successfully developed under free trade. In his book Kicking Away the Ladder, Ha-Joon Chang reviews the development history of every developed country and shows that every one of them used significant tariffs as part of its development strategy. Joe Studwell, in How Asia Works, shows that all of the Asian Tiger countries used trade protection with government industrial policy to develop. So free trade is not a development strategy. It is a static policy that can impede development.</w:t>
      </w:r>
    </w:p>
    <w:p w14:paraId="26EE18D0" w14:textId="77777777" w:rsidR="000156C6" w:rsidRPr="00512E44" w:rsidRDefault="000156C6" w:rsidP="000156C6">
      <w:pPr>
        <w:rPr>
          <w:u w:val="single"/>
        </w:rPr>
      </w:pPr>
      <w:r w:rsidRPr="00E1534B">
        <w:rPr>
          <w:highlight w:val="cyan"/>
          <w:u w:val="single"/>
        </w:rPr>
        <w:t>The second implicit assumption that undergirds free trade theory is that freely-floating currencies will keep trade balanced,</w:t>
      </w:r>
      <w:r w:rsidRPr="00512E44">
        <w:rPr>
          <w:u w:val="single"/>
        </w:rPr>
        <w:t xml:space="preserve"> limiting imports and ensuring that benefits exceed loses. </w:t>
      </w:r>
      <w:r w:rsidRPr="00E1534B">
        <w:rPr>
          <w:highlight w:val="cyan"/>
          <w:u w:val="single"/>
        </w:rPr>
        <w:t>This is not true, as trade with the U.S. has not been balanced for many decades</w:t>
      </w:r>
      <w:r w:rsidRPr="00512E44">
        <w:rPr>
          <w:u w:val="single"/>
        </w:rPr>
        <w:t xml:space="preserve"> per the Federal Reserve Bank of St. Louis.</w:t>
      </w:r>
    </w:p>
    <w:p w14:paraId="173AB0F7" w14:textId="77777777" w:rsidR="000156C6" w:rsidRPr="00512E44" w:rsidRDefault="000156C6" w:rsidP="000156C6">
      <w:r w:rsidRPr="00512E44">
        <w:t>After the U.S. liberalized capital markets in the 1980s, trade deficits were supported by capital movements into the United States. Foreigners have used their dollars to purchase U.S. securities and real estate, which does not increase U.S. productivity because it generates no new capital formation (at least directly).</w:t>
      </w:r>
    </w:p>
    <w:p w14:paraId="41A3BF8F" w14:textId="77777777" w:rsidR="000156C6" w:rsidRPr="00512E44" w:rsidRDefault="000156C6" w:rsidP="000156C6">
      <w:r w:rsidRPr="00E1534B">
        <w:rPr>
          <w:highlight w:val="cyan"/>
          <w:u w:val="single"/>
        </w:rPr>
        <w:t>The third implicit assumption is that the U.S. provides adequate compensation for job losses</w:t>
      </w:r>
      <w:r w:rsidRPr="00512E44">
        <w:rPr>
          <w:u w:val="single"/>
        </w:rPr>
        <w:t xml:space="preserve"> caused by international trade.</w:t>
      </w:r>
      <w:r w:rsidRPr="00512E44">
        <w:rPr>
          <w:b/>
          <w:bCs/>
          <w:u w:val="single"/>
        </w:rPr>
        <w:t xml:space="preserve"> </w:t>
      </w:r>
      <w:r w:rsidRPr="00E1534B">
        <w:rPr>
          <w:b/>
          <w:bCs/>
          <w:highlight w:val="cyan"/>
          <w:u w:val="single"/>
        </w:rPr>
        <w:t>On the contrary,</w:t>
      </w:r>
      <w:r w:rsidRPr="00512E44">
        <w:rPr>
          <w:b/>
          <w:bCs/>
          <w:u w:val="single"/>
        </w:rPr>
        <w:t xml:space="preserve"> </w:t>
      </w:r>
      <w:r w:rsidRPr="00512E44">
        <w:rPr>
          <w:u w:val="single"/>
        </w:rPr>
        <w:t>Lori Kletzer (2001) analyzed </w:t>
      </w:r>
      <w:r w:rsidRPr="00E1534B">
        <w:rPr>
          <w:highlight w:val="cyan"/>
          <w:u w:val="single"/>
        </w:rPr>
        <w:t>the U.S. policy response to trade-induced job losses</w:t>
      </w:r>
      <w:r w:rsidRPr="00512E44">
        <w:rPr>
          <w:u w:val="single"/>
        </w:rPr>
        <w:t xml:space="preserve"> and found it to be </w:t>
      </w:r>
      <w:r w:rsidRPr="00E1534B">
        <w:rPr>
          <w:highlight w:val="cyan"/>
          <w:u w:val="single"/>
        </w:rPr>
        <w:t>woefully inadequate</w:t>
      </w:r>
      <w:r w:rsidRPr="00512E44">
        <w:rPr>
          <w:u w:val="single"/>
        </w:rPr>
        <w:t>.</w:t>
      </w:r>
      <w:r w:rsidRPr="00512E44">
        <w:t xml:space="preserve"> By contrast, countries that have strong labor support policies (like strong social safety nets) are generally much better able to garner the benefit from international trade without suffering social and political costs from it.</w:t>
      </w:r>
    </w:p>
    <w:p w14:paraId="41F8A3E5" w14:textId="77777777" w:rsidR="000156C6" w:rsidRPr="00512E44" w:rsidRDefault="000156C6" w:rsidP="000156C6">
      <w:pPr>
        <w:rPr>
          <w:u w:val="single"/>
        </w:rPr>
      </w:pPr>
      <w:r w:rsidRPr="00E1534B">
        <w:rPr>
          <w:b/>
          <w:bCs/>
          <w:highlight w:val="cyan"/>
          <w:u w:val="single"/>
        </w:rPr>
        <w:t>In the absence of these five assumptions, the free trade argument is completely undermined</w:t>
      </w:r>
      <w:r w:rsidRPr="00E1534B">
        <w:rPr>
          <w:highlight w:val="cyan"/>
        </w:rPr>
        <w:t>.</w:t>
      </w:r>
    </w:p>
    <w:p w14:paraId="7AB464F3" w14:textId="77777777" w:rsidR="000156C6" w:rsidRPr="00512E44" w:rsidRDefault="000156C6" w:rsidP="000156C6"/>
    <w:p w14:paraId="600DAFF7" w14:textId="77777777" w:rsidR="00D14DDB" w:rsidRPr="00D14DDB" w:rsidRDefault="00D14DDB" w:rsidP="00D14DDB"/>
    <w:p w14:paraId="6DC7D7E6" w14:textId="719CCABB" w:rsidR="0069192F" w:rsidRDefault="0069192F" w:rsidP="0069192F">
      <w:pPr>
        <w:pStyle w:val="Heading2"/>
      </w:pPr>
      <w:r>
        <w:lastRenderedPageBreak/>
        <w:t>Relations Advantage</w:t>
      </w:r>
    </w:p>
    <w:p w14:paraId="76844936" w14:textId="24474E12" w:rsidR="00CA115F" w:rsidRPr="00CA115F" w:rsidRDefault="00183B5A" w:rsidP="00CA115F">
      <w:pPr>
        <w:pStyle w:val="Heading3"/>
      </w:pPr>
      <w:r>
        <w:lastRenderedPageBreak/>
        <w:t>1NC---Global Trade High Now</w:t>
      </w:r>
    </w:p>
    <w:p w14:paraId="3AFD33C5" w14:textId="2B38CECB" w:rsidR="00123022" w:rsidRPr="00A56DDD" w:rsidRDefault="00123022" w:rsidP="00123022">
      <w:pPr>
        <w:pStyle w:val="Heading4"/>
      </w:pPr>
      <w:r>
        <w:t>Global trade is hitting an all-time high</w:t>
      </w:r>
    </w:p>
    <w:p w14:paraId="2F0BA541" w14:textId="780847C1" w:rsidR="0069192F" w:rsidRDefault="00123022" w:rsidP="0069192F">
      <w:r>
        <w:rPr>
          <w:rStyle w:val="Style13ptBold"/>
        </w:rPr>
        <w:t>UNCTAD</w:t>
      </w:r>
      <w:r w:rsidRPr="002F62B8">
        <w:rPr>
          <w:rStyle w:val="Style13ptBold"/>
        </w:rPr>
        <w:t xml:space="preserve"> </w:t>
      </w:r>
      <w:r>
        <w:rPr>
          <w:rStyle w:val="Style13ptBold"/>
        </w:rPr>
        <w:t>24</w:t>
      </w:r>
      <w:r>
        <w:t xml:space="preserve">, UN Trade </w:t>
      </w:r>
      <w:r w:rsidR="00477CB8">
        <w:t>&amp;</w:t>
      </w:r>
      <w:r>
        <w:t xml:space="preserve"> Development, 12/??/24, “Global Trade Update (December 2024),” </w:t>
      </w:r>
      <w:r w:rsidRPr="00123022">
        <w:t>https://unctad.org/publication/global-trade-update-december-2024</w:t>
      </w:r>
      <w:r>
        <w:t xml:space="preserve">, Troh </w:t>
      </w:r>
    </w:p>
    <w:p w14:paraId="21B9E83C" w14:textId="77777777" w:rsidR="00123022" w:rsidRPr="00F464AD" w:rsidRDefault="00123022" w:rsidP="00123022">
      <w:pPr>
        <w:rPr>
          <w:sz w:val="16"/>
        </w:rPr>
      </w:pPr>
      <w:r w:rsidRPr="00F464AD">
        <w:rPr>
          <w:sz w:val="16"/>
        </w:rPr>
        <w:t>Global trade is on track to hit a record $33 trillion in 2024.</w:t>
      </w:r>
    </w:p>
    <w:p w14:paraId="740F15BE" w14:textId="77777777" w:rsidR="00123022" w:rsidRPr="00123022" w:rsidRDefault="00123022" w:rsidP="00123022">
      <w:pPr>
        <w:rPr>
          <w:rStyle w:val="AAAUNDERLINEKEYBOARD"/>
        </w:rPr>
      </w:pPr>
      <w:r w:rsidRPr="00E1534B">
        <w:rPr>
          <w:rStyle w:val="AAAUNDERLINEKEYBOARD"/>
          <w:highlight w:val="cyan"/>
        </w:rPr>
        <w:t xml:space="preserve">Global trade </w:t>
      </w:r>
      <w:r w:rsidRPr="00F464AD">
        <w:rPr>
          <w:sz w:val="16"/>
        </w:rPr>
        <w:t>is poised</w:t>
      </w:r>
      <w:r w:rsidRPr="00123022">
        <w:rPr>
          <w:rStyle w:val="AAAUNDERLINEKEYBOARD"/>
        </w:rPr>
        <w:t xml:space="preserve"> </w:t>
      </w:r>
      <w:r w:rsidRPr="00E1534B">
        <w:rPr>
          <w:rStyle w:val="AAAUNDERLINEKEYBOARD"/>
          <w:highlight w:val="cyan"/>
        </w:rPr>
        <w:t xml:space="preserve">to hit an </w:t>
      </w:r>
      <w:r w:rsidRPr="00E1534B">
        <w:rPr>
          <w:rStyle w:val="Emphasis"/>
          <w:highlight w:val="cyan"/>
        </w:rPr>
        <w:t>all-time high</w:t>
      </w:r>
      <w:r w:rsidRPr="00E1534B">
        <w:rPr>
          <w:rStyle w:val="AAAUNDERLINEKEYBOARD"/>
          <w:highlight w:val="cyan"/>
        </w:rPr>
        <w:t xml:space="preserve"> of </w:t>
      </w:r>
      <w:r w:rsidRPr="00F464AD">
        <w:rPr>
          <w:sz w:val="16"/>
        </w:rPr>
        <w:t>nearly</w:t>
      </w:r>
      <w:r w:rsidRPr="00123022">
        <w:rPr>
          <w:rStyle w:val="AAAUNDERLINEKEYBOARD"/>
        </w:rPr>
        <w:t xml:space="preserve"> </w:t>
      </w:r>
      <w:r w:rsidRPr="00E1534B">
        <w:rPr>
          <w:rStyle w:val="Emphasis"/>
          <w:highlight w:val="cyan"/>
        </w:rPr>
        <w:t>$33 trillion</w:t>
      </w:r>
      <w:r w:rsidRPr="00E1534B">
        <w:rPr>
          <w:rStyle w:val="AAAUNDERLINEKEYBOARD"/>
          <w:highlight w:val="cyan"/>
        </w:rPr>
        <w:t xml:space="preserve"> in 2024, up $1 trillion from the previous year.</w:t>
      </w:r>
    </w:p>
    <w:p w14:paraId="735AE085" w14:textId="7810F7EE" w:rsidR="00123022" w:rsidRDefault="00123022" w:rsidP="00123022">
      <w:pPr>
        <w:rPr>
          <w:sz w:val="16"/>
        </w:rPr>
      </w:pPr>
      <w:r w:rsidRPr="00123022">
        <w:rPr>
          <w:rStyle w:val="AAAUNDERLINEKEYBOARD"/>
        </w:rPr>
        <w:t xml:space="preserve">This 3.3% annual growth has been driven </w:t>
      </w:r>
      <w:r w:rsidRPr="00F464AD">
        <w:rPr>
          <w:sz w:val="16"/>
        </w:rPr>
        <w:t>largely</w:t>
      </w:r>
      <w:r w:rsidRPr="00123022">
        <w:rPr>
          <w:rStyle w:val="AAAUNDERLINEKEYBOARD"/>
        </w:rPr>
        <w:t xml:space="preserve"> by a </w:t>
      </w:r>
      <w:r w:rsidRPr="00123022">
        <w:rPr>
          <w:rStyle w:val="Emphasis"/>
        </w:rPr>
        <w:t>7% rise in trade</w:t>
      </w:r>
      <w:r w:rsidRPr="00123022">
        <w:rPr>
          <w:rStyle w:val="AAAUNDERLINEKEYBOARD"/>
        </w:rPr>
        <w:t xml:space="preserve"> in services,</w:t>
      </w:r>
      <w:r w:rsidRPr="00F464AD">
        <w:rPr>
          <w:sz w:val="16"/>
        </w:rPr>
        <w:t xml:space="preserve"> contributing $500 billion to the overall expansion.</w:t>
      </w:r>
    </w:p>
    <w:p w14:paraId="059283AD" w14:textId="23EA2223" w:rsidR="00183B5A" w:rsidRDefault="00183B5A" w:rsidP="00183B5A">
      <w:pPr>
        <w:pStyle w:val="Heading3"/>
      </w:pPr>
      <w:r>
        <w:lastRenderedPageBreak/>
        <w:t>1NC---Trump kills Coop</w:t>
      </w:r>
    </w:p>
    <w:p w14:paraId="7A98DDA9" w14:textId="77777777" w:rsidR="00183B5A" w:rsidRDefault="00183B5A" w:rsidP="00183B5A">
      <w:pPr>
        <w:pStyle w:val="Heading4"/>
      </w:pPr>
      <w:r>
        <w:t xml:space="preserve">1. Trump </w:t>
      </w:r>
      <w:r w:rsidRPr="001057BA">
        <w:rPr>
          <w:u w:val="single"/>
        </w:rPr>
        <w:t>destroys</w:t>
      </w:r>
      <w:r>
        <w:t xml:space="preserve"> cooperation with Japan. </w:t>
      </w:r>
    </w:p>
    <w:p w14:paraId="557C89DD" w14:textId="2C9EED72" w:rsidR="00183B5A" w:rsidRDefault="00183B5A" w:rsidP="00183B5A">
      <w:r w:rsidRPr="008649A3">
        <w:rPr>
          <w:rStyle w:val="Style13ptBold"/>
        </w:rPr>
        <w:t>Kanodia 25</w:t>
      </w:r>
      <w:r>
        <w:t xml:space="preserve"> [Schwarzman Academy Fellow; US and the Americas Programme; Kanishkh Kanodia, 2-20-2025; “The unpromising future of Japan–South Korea–US trilateral cooperation”; </w:t>
      </w:r>
      <w:r w:rsidRPr="006D62EA">
        <w:t>https://www.chathamhouse.org/2025/02/unpromising-future-japan-south-korea-us-trilateral-cooperation</w:t>
      </w:r>
      <w:r>
        <w:t>] wtk</w:t>
      </w:r>
    </w:p>
    <w:p w14:paraId="25C1CBAA" w14:textId="5251D515" w:rsidR="00183B5A" w:rsidRPr="00E823A7" w:rsidRDefault="00183B5A" w:rsidP="00183B5A">
      <w:pPr>
        <w:rPr>
          <w:sz w:val="16"/>
          <w:szCs w:val="16"/>
        </w:rPr>
      </w:pPr>
      <w:r w:rsidRPr="001057BA">
        <w:rPr>
          <w:sz w:val="16"/>
          <w:szCs w:val="16"/>
        </w:rPr>
        <w:t xml:space="preserve">Hurdles to trilateral cooperation under Trump </w:t>
      </w:r>
      <w:r w:rsidRPr="00E1534B">
        <w:rPr>
          <w:highlight w:val="cyan"/>
          <w:u w:val="single"/>
        </w:rPr>
        <w:t>Trump</w:t>
      </w:r>
      <w:r w:rsidRPr="001057BA">
        <w:rPr>
          <w:sz w:val="16"/>
          <w:szCs w:val="16"/>
        </w:rPr>
        <w:t xml:space="preserve">’s return to the White House </w:t>
      </w:r>
      <w:r w:rsidRPr="00E1534B">
        <w:rPr>
          <w:rStyle w:val="Boxes"/>
          <w:highlight w:val="cyan"/>
        </w:rPr>
        <w:t>imperils</w:t>
      </w:r>
      <w:r w:rsidRPr="001057BA">
        <w:rPr>
          <w:sz w:val="16"/>
          <w:szCs w:val="16"/>
        </w:rPr>
        <w:t xml:space="preserve"> the </w:t>
      </w:r>
      <w:r w:rsidRPr="00E1534B">
        <w:rPr>
          <w:highlight w:val="cyan"/>
          <w:u w:val="single"/>
        </w:rPr>
        <w:t>trilateral</w:t>
      </w:r>
      <w:r w:rsidRPr="001057BA">
        <w:rPr>
          <w:sz w:val="16"/>
          <w:szCs w:val="16"/>
        </w:rPr>
        <w:t xml:space="preserve"> on two accounts. First, unlike Biden, Trump </w:t>
      </w:r>
      <w:r w:rsidRPr="00E1534B">
        <w:rPr>
          <w:highlight w:val="cyan"/>
          <w:u w:val="single"/>
        </w:rPr>
        <w:t>views</w:t>
      </w:r>
      <w:r w:rsidRPr="00E1534B">
        <w:rPr>
          <w:sz w:val="16"/>
          <w:szCs w:val="16"/>
          <w:highlight w:val="cyan"/>
        </w:rPr>
        <w:t xml:space="preserve"> </w:t>
      </w:r>
      <w:r w:rsidRPr="00E1534B">
        <w:rPr>
          <w:rStyle w:val="Boxes"/>
          <w:highlight w:val="cyan"/>
        </w:rPr>
        <w:t>alliances</w:t>
      </w:r>
      <w:r w:rsidRPr="001057BA">
        <w:rPr>
          <w:sz w:val="16"/>
          <w:szCs w:val="16"/>
        </w:rPr>
        <w:t xml:space="preserve"> </w:t>
      </w:r>
      <w:r w:rsidRPr="00E1534B">
        <w:rPr>
          <w:highlight w:val="cyan"/>
          <w:u w:val="single"/>
        </w:rPr>
        <w:t>as</w:t>
      </w:r>
      <w:r w:rsidRPr="001057BA">
        <w:rPr>
          <w:sz w:val="16"/>
          <w:szCs w:val="16"/>
        </w:rPr>
        <w:t xml:space="preserve"> </w:t>
      </w:r>
      <w:r w:rsidRPr="00E1534B">
        <w:rPr>
          <w:rStyle w:val="Boxes"/>
          <w:highlight w:val="cyan"/>
        </w:rPr>
        <w:t>dependencies</w:t>
      </w:r>
      <w:r w:rsidRPr="001057BA">
        <w:rPr>
          <w:sz w:val="16"/>
          <w:szCs w:val="16"/>
        </w:rPr>
        <w:t xml:space="preserve"> to be exploited by extracting maximum benefits to suit his America First agenda. </w:t>
      </w:r>
      <w:r w:rsidRPr="00E1534B">
        <w:rPr>
          <w:highlight w:val="cyan"/>
          <w:u w:val="single"/>
        </w:rPr>
        <w:t>Trilateral cooperation</w:t>
      </w:r>
      <w:r w:rsidRPr="001057BA">
        <w:rPr>
          <w:sz w:val="16"/>
          <w:szCs w:val="16"/>
        </w:rPr>
        <w:t xml:space="preserve"> will </w:t>
      </w:r>
      <w:r w:rsidRPr="00E1534B">
        <w:rPr>
          <w:highlight w:val="cyan"/>
          <w:u w:val="single"/>
        </w:rPr>
        <w:t>struggle</w:t>
      </w:r>
      <w:r w:rsidRPr="001057BA">
        <w:rPr>
          <w:sz w:val="16"/>
          <w:szCs w:val="16"/>
        </w:rPr>
        <w:t xml:space="preserve"> to muddle </w:t>
      </w:r>
      <w:r w:rsidRPr="00E1534B">
        <w:rPr>
          <w:highlight w:val="cyan"/>
          <w:u w:val="single"/>
        </w:rPr>
        <w:t>through</w:t>
      </w:r>
      <w:r w:rsidRPr="001057BA">
        <w:rPr>
          <w:sz w:val="16"/>
          <w:szCs w:val="16"/>
        </w:rPr>
        <w:t xml:space="preserve"> the </w:t>
      </w:r>
      <w:r w:rsidRPr="00E1534B">
        <w:rPr>
          <w:rStyle w:val="Boxes"/>
          <w:highlight w:val="cyan"/>
        </w:rPr>
        <w:t>volatility</w:t>
      </w:r>
      <w:r w:rsidRPr="001057BA">
        <w:rPr>
          <w:sz w:val="16"/>
          <w:szCs w:val="16"/>
        </w:rPr>
        <w:t xml:space="preserve"> and incongruency of bilateral demands coming from the Trump presidency towards not just one, but two, allies. </w:t>
      </w:r>
      <w:r w:rsidRPr="00E1534B">
        <w:rPr>
          <w:rStyle w:val="Boxes"/>
          <w:highlight w:val="cyan"/>
        </w:rPr>
        <w:t>Disagreements</w:t>
      </w:r>
      <w:r w:rsidRPr="001057BA">
        <w:rPr>
          <w:sz w:val="16"/>
          <w:szCs w:val="16"/>
        </w:rPr>
        <w:t xml:space="preserve"> </w:t>
      </w:r>
      <w:r w:rsidRPr="00E1534B">
        <w:rPr>
          <w:highlight w:val="cyan"/>
          <w:u w:val="single"/>
        </w:rPr>
        <w:t>over</w:t>
      </w:r>
      <w:r w:rsidRPr="001057BA">
        <w:rPr>
          <w:sz w:val="16"/>
          <w:szCs w:val="16"/>
        </w:rPr>
        <w:t xml:space="preserve"> </w:t>
      </w:r>
      <w:r w:rsidRPr="00E1534B">
        <w:rPr>
          <w:rStyle w:val="Boxes"/>
          <w:highlight w:val="cyan"/>
        </w:rPr>
        <w:t>cost-sharing</w:t>
      </w:r>
      <w:r w:rsidRPr="001057BA">
        <w:rPr>
          <w:sz w:val="16"/>
          <w:szCs w:val="16"/>
        </w:rPr>
        <w:t xml:space="preserve"> </w:t>
      </w:r>
      <w:r w:rsidRPr="00E1534B">
        <w:rPr>
          <w:highlight w:val="cyan"/>
          <w:u w:val="single"/>
        </w:rPr>
        <w:t>of US forces</w:t>
      </w:r>
      <w:r w:rsidRPr="001057BA">
        <w:rPr>
          <w:sz w:val="16"/>
          <w:szCs w:val="16"/>
        </w:rPr>
        <w:t xml:space="preserve"> </w:t>
      </w:r>
      <w:r w:rsidRPr="00E1534B">
        <w:rPr>
          <w:highlight w:val="cyan"/>
          <w:u w:val="single"/>
        </w:rPr>
        <w:t>in</w:t>
      </w:r>
      <w:r w:rsidRPr="001057BA">
        <w:rPr>
          <w:sz w:val="16"/>
          <w:szCs w:val="16"/>
        </w:rPr>
        <w:t xml:space="preserve"> </w:t>
      </w:r>
      <w:r w:rsidRPr="00E1534B">
        <w:rPr>
          <w:rStyle w:val="Boxes"/>
          <w:highlight w:val="cyan"/>
        </w:rPr>
        <w:t>Japan</w:t>
      </w:r>
      <w:r w:rsidRPr="001057BA">
        <w:rPr>
          <w:sz w:val="16"/>
          <w:szCs w:val="16"/>
        </w:rPr>
        <w:t xml:space="preserve"> </w:t>
      </w:r>
      <w:r w:rsidRPr="00E1534B">
        <w:rPr>
          <w:highlight w:val="cyan"/>
          <w:u w:val="single"/>
        </w:rPr>
        <w:t>and</w:t>
      </w:r>
      <w:r w:rsidRPr="001057BA">
        <w:rPr>
          <w:sz w:val="16"/>
          <w:szCs w:val="16"/>
        </w:rPr>
        <w:t xml:space="preserve"> South </w:t>
      </w:r>
      <w:r w:rsidRPr="00E1534B">
        <w:rPr>
          <w:rStyle w:val="Boxes"/>
          <w:highlight w:val="cyan"/>
        </w:rPr>
        <w:t>Korea</w:t>
      </w:r>
      <w:r w:rsidRPr="001057BA">
        <w:rPr>
          <w:sz w:val="16"/>
          <w:szCs w:val="16"/>
        </w:rPr>
        <w:t>, their balance-of-</w:t>
      </w:r>
      <w:r w:rsidRPr="00E1534B">
        <w:rPr>
          <w:highlight w:val="cyan"/>
          <w:u w:val="single"/>
        </w:rPr>
        <w:t>trade</w:t>
      </w:r>
      <w:r w:rsidRPr="001057BA">
        <w:t xml:space="preserve"> </w:t>
      </w:r>
      <w:r w:rsidRPr="001057BA">
        <w:rPr>
          <w:sz w:val="16"/>
          <w:szCs w:val="16"/>
        </w:rPr>
        <w:t xml:space="preserve">with the US, Trump’s plans for reciprocal </w:t>
      </w:r>
      <w:r w:rsidRPr="00E1534B">
        <w:rPr>
          <w:highlight w:val="cyan"/>
          <w:u w:val="single"/>
        </w:rPr>
        <w:t>tariffs</w:t>
      </w:r>
      <w:r w:rsidRPr="001057BA">
        <w:rPr>
          <w:sz w:val="16"/>
          <w:szCs w:val="16"/>
        </w:rPr>
        <w:t xml:space="preserve">, </w:t>
      </w:r>
      <w:r w:rsidRPr="00E1534B">
        <w:rPr>
          <w:highlight w:val="cyan"/>
          <w:u w:val="single"/>
        </w:rPr>
        <w:t>and military expenditure</w:t>
      </w:r>
      <w:r w:rsidRPr="001057BA">
        <w:rPr>
          <w:sz w:val="16"/>
          <w:szCs w:val="16"/>
        </w:rPr>
        <w:t xml:space="preserve"> could all affect the trilateral mechanism. </w:t>
      </w:r>
      <w:r w:rsidRPr="00E1534B">
        <w:rPr>
          <w:highlight w:val="cyan"/>
          <w:u w:val="single"/>
        </w:rPr>
        <w:t>How Trump handles</w:t>
      </w:r>
      <w:r w:rsidRPr="001057BA">
        <w:rPr>
          <w:sz w:val="16"/>
          <w:szCs w:val="16"/>
        </w:rPr>
        <w:t xml:space="preserve"> North Korea, </w:t>
      </w:r>
      <w:r w:rsidRPr="00E1534B">
        <w:rPr>
          <w:highlight w:val="cyan"/>
          <w:u w:val="single"/>
        </w:rPr>
        <w:t>China and Russia could</w:t>
      </w:r>
      <w:r w:rsidRPr="001057BA">
        <w:rPr>
          <w:sz w:val="16"/>
          <w:szCs w:val="16"/>
        </w:rPr>
        <w:t xml:space="preserve"> also </w:t>
      </w:r>
      <w:r w:rsidRPr="00E1534B">
        <w:rPr>
          <w:rStyle w:val="Boxes"/>
          <w:highlight w:val="cyan"/>
        </w:rPr>
        <w:t>undermine</w:t>
      </w:r>
      <w:r w:rsidRPr="001057BA">
        <w:rPr>
          <w:sz w:val="16"/>
          <w:szCs w:val="16"/>
        </w:rPr>
        <w:t xml:space="preserve"> </w:t>
      </w:r>
      <w:r w:rsidRPr="00E1534B">
        <w:rPr>
          <w:highlight w:val="cyan"/>
          <w:u w:val="single"/>
        </w:rPr>
        <w:t>trilateral cooperation</w:t>
      </w:r>
      <w:r w:rsidRPr="001057BA">
        <w:rPr>
          <w:sz w:val="16"/>
          <w:szCs w:val="16"/>
        </w:rPr>
        <w:t xml:space="preserve">. Strategic misalignment was already emerging at Munich. 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theatres as unambiguously separate. Trump’s </w:t>
      </w:r>
      <w:r w:rsidRPr="00E1534B">
        <w:rPr>
          <w:highlight w:val="cyan"/>
          <w:u w:val="single"/>
        </w:rPr>
        <w:t>penchant</w:t>
      </w:r>
      <w:r w:rsidRPr="001057BA">
        <w:rPr>
          <w:sz w:val="16"/>
          <w:szCs w:val="16"/>
        </w:rPr>
        <w:t xml:space="preserve"> </w:t>
      </w:r>
      <w:r w:rsidRPr="00E1534B">
        <w:rPr>
          <w:highlight w:val="cyan"/>
          <w:u w:val="single"/>
        </w:rPr>
        <w:t>for dealing</w:t>
      </w:r>
      <w:r w:rsidRPr="001057BA">
        <w:rPr>
          <w:sz w:val="16"/>
          <w:szCs w:val="16"/>
        </w:rPr>
        <w:t xml:space="preserve"> directly </w:t>
      </w:r>
      <w:r w:rsidRPr="00E1534B">
        <w:rPr>
          <w:highlight w:val="cyan"/>
          <w:u w:val="single"/>
        </w:rPr>
        <w:t>with autocratic leaders</w:t>
      </w:r>
      <w:r w:rsidRPr="001057BA">
        <w:rPr>
          <w:sz w:val="16"/>
          <w:szCs w:val="16"/>
        </w:rPr>
        <w:t xml:space="preserve"> to showcase his ability to extract the best deals will also </w:t>
      </w:r>
      <w:r w:rsidRPr="00E1534B">
        <w:rPr>
          <w:rStyle w:val="Boxes"/>
          <w:highlight w:val="cyan"/>
        </w:rPr>
        <w:t>whittle</w:t>
      </w:r>
      <w:r w:rsidRPr="00E1534B">
        <w:rPr>
          <w:sz w:val="16"/>
          <w:szCs w:val="16"/>
          <w:highlight w:val="cyan"/>
        </w:rPr>
        <w:t xml:space="preserve"> </w:t>
      </w:r>
      <w:r w:rsidRPr="001057BA">
        <w:rPr>
          <w:sz w:val="16"/>
          <w:szCs w:val="16"/>
        </w:rPr>
        <w:t xml:space="preserve">the </w:t>
      </w:r>
      <w:r w:rsidRPr="00E1534B">
        <w:rPr>
          <w:highlight w:val="cyan"/>
          <w:u w:val="single"/>
        </w:rPr>
        <w:t>trilateral’s</w:t>
      </w:r>
      <w:r w:rsidRPr="001057BA">
        <w:rPr>
          <w:sz w:val="16"/>
          <w:szCs w:val="16"/>
        </w:rPr>
        <w:t xml:space="preserve"> </w:t>
      </w:r>
      <w:r w:rsidRPr="00E1534B">
        <w:rPr>
          <w:rStyle w:val="Boxes"/>
          <w:highlight w:val="cyan"/>
        </w:rPr>
        <w:t>primary goals</w:t>
      </w:r>
      <w:r w:rsidRPr="001057BA">
        <w:rPr>
          <w:sz w:val="16"/>
          <w:szCs w:val="16"/>
        </w:rPr>
        <w:t xml:space="preserve"> and mode of functioning, notably the ‘Commitment to Consult’ agreed at Camp David. Second, US willingness to mediate between Japan and South Korea has previously created space amid the two nations’ historic animosities and contentious political issues. 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 However, unlike his predecessors, Trump </w:t>
      </w:r>
      <w:r w:rsidRPr="00E1534B">
        <w:rPr>
          <w:highlight w:val="cyan"/>
          <w:u w:val="single"/>
        </w:rPr>
        <w:t>did not facilitate diplomacy between</w:t>
      </w:r>
      <w:r w:rsidRPr="001057BA">
        <w:rPr>
          <w:sz w:val="16"/>
          <w:szCs w:val="16"/>
        </w:rPr>
        <w:t xml:space="preserve"> the two </w:t>
      </w:r>
      <w:r w:rsidRPr="00E1534B">
        <w:rPr>
          <w:highlight w:val="cyan"/>
          <w:u w:val="single"/>
        </w:rPr>
        <w:t>allies</w:t>
      </w:r>
      <w:r w:rsidRPr="001057BA">
        <w:rPr>
          <w:sz w:val="16"/>
          <w:szCs w:val="16"/>
        </w:rPr>
        <w:t xml:space="preserve">. In 2018, relations between Japan and South Korea had reached their lowest point since normalization in 1965. The two sides implemented export controls and suspended an intelligence-sharing agreement. Trump reportedly responded by scoffing, ‘how many issues do I have to get involved in?’. </w:t>
      </w:r>
      <w:r w:rsidRPr="00E1534B">
        <w:rPr>
          <w:highlight w:val="cyan"/>
          <w:u w:val="single"/>
        </w:rPr>
        <w:t>Domestic</w:t>
      </w:r>
      <w:r w:rsidRPr="001057BA">
        <w:rPr>
          <w:sz w:val="16"/>
          <w:szCs w:val="16"/>
        </w:rPr>
        <w:t xml:space="preserve"> political </w:t>
      </w:r>
      <w:r w:rsidRPr="00E1534B">
        <w:rPr>
          <w:highlight w:val="cyan"/>
          <w:u w:val="single"/>
        </w:rPr>
        <w:t>gridlock</w:t>
      </w:r>
      <w:r w:rsidRPr="001057BA">
        <w:rPr>
          <w:sz w:val="16"/>
          <w:szCs w:val="16"/>
        </w:rPr>
        <w:t xml:space="preserve"> now </w:t>
      </w:r>
      <w:r w:rsidRPr="00E1534B">
        <w:rPr>
          <w:highlight w:val="cyan"/>
          <w:u w:val="single"/>
        </w:rPr>
        <w:t>in</w:t>
      </w:r>
      <w:r w:rsidRPr="001057BA">
        <w:rPr>
          <w:sz w:val="16"/>
          <w:szCs w:val="16"/>
        </w:rPr>
        <w:t xml:space="preserve"> South </w:t>
      </w:r>
      <w:r w:rsidRPr="00E1534B">
        <w:rPr>
          <w:highlight w:val="cyan"/>
          <w:u w:val="single"/>
        </w:rPr>
        <w:t>Korea</w:t>
      </w:r>
      <w:r w:rsidRPr="001057BA">
        <w:rPr>
          <w:sz w:val="16"/>
          <w:szCs w:val="16"/>
        </w:rPr>
        <w:t xml:space="preserve"> could yet </w:t>
      </w:r>
      <w:r w:rsidRPr="00E1534B">
        <w:rPr>
          <w:rStyle w:val="Boxes"/>
          <w:highlight w:val="cyan"/>
        </w:rPr>
        <w:t>sour Seoul’s ties</w:t>
      </w:r>
      <w:r w:rsidRPr="001057BA">
        <w:rPr>
          <w:sz w:val="16"/>
          <w:szCs w:val="16"/>
        </w:rPr>
        <w:t xml:space="preserve"> </w:t>
      </w:r>
      <w:r w:rsidRPr="00E1534B">
        <w:rPr>
          <w:highlight w:val="cyan"/>
          <w:u w:val="single"/>
        </w:rPr>
        <w:t>to</w:t>
      </w:r>
      <w:r w:rsidRPr="001057BA">
        <w:rPr>
          <w:sz w:val="16"/>
          <w:szCs w:val="16"/>
        </w:rPr>
        <w:t xml:space="preserve"> both </w:t>
      </w:r>
      <w:r w:rsidRPr="00E1534B">
        <w:rPr>
          <w:highlight w:val="cyan"/>
          <w:u w:val="single"/>
        </w:rPr>
        <w:t>Washington and Tokyo</w:t>
      </w:r>
      <w:r w:rsidRPr="001057BA">
        <w:rPr>
          <w:sz w:val="16"/>
          <w:szCs w:val="16"/>
        </w:rPr>
        <w:t xml:space="preserve">, further </w:t>
      </w:r>
      <w:r w:rsidRPr="00E1534B">
        <w:rPr>
          <w:rStyle w:val="Boxes"/>
          <w:highlight w:val="cyan"/>
        </w:rPr>
        <w:t>risking</w:t>
      </w:r>
      <w:r w:rsidRPr="001057BA">
        <w:rPr>
          <w:sz w:val="16"/>
          <w:szCs w:val="16"/>
        </w:rPr>
        <w:t xml:space="preserve"> the </w:t>
      </w:r>
      <w:r w:rsidRPr="00E1534B">
        <w:rPr>
          <w:highlight w:val="cyan"/>
          <w:u w:val="single"/>
        </w:rPr>
        <w:t>trilateral.</w:t>
      </w:r>
      <w:r w:rsidRPr="001057BA">
        <w:rPr>
          <w:sz w:val="16"/>
          <w:szCs w:val="16"/>
        </w:rPr>
        <w:t xml:space="preserve"> </w:t>
      </w:r>
    </w:p>
    <w:p w14:paraId="16AEED36" w14:textId="77777777" w:rsidR="00183B5A" w:rsidRDefault="00183B5A" w:rsidP="00183B5A">
      <w:pPr>
        <w:pStyle w:val="Heading4"/>
      </w:pPr>
      <w:r>
        <w:t>2. He hates Canada too.</w:t>
      </w:r>
    </w:p>
    <w:p w14:paraId="4FCEE9C9" w14:textId="77777777" w:rsidR="00183B5A" w:rsidRPr="00012AB7" w:rsidRDefault="00183B5A" w:rsidP="00183B5A">
      <w:r>
        <w:t xml:space="preserve">Sandford </w:t>
      </w:r>
      <w:r w:rsidRPr="00E823A7">
        <w:rPr>
          <w:rStyle w:val="Style13ptBold"/>
        </w:rPr>
        <w:t>Borins 25</w:t>
      </w:r>
      <w:r>
        <w:t xml:space="preserve">, professor at University of Toronto, 2/2/25, “Emperor Donald I” </w:t>
      </w:r>
      <w:r w:rsidRPr="00E823A7">
        <w:t>https://www.sandfordborins.com/2025/02/02/emperor-donald-i/</w:t>
      </w:r>
      <w:r w:rsidRPr="00353EC6">
        <w:t xml:space="preserve"> https://www.sandfordborins.com/2025/02/02/emperor-donald-i/</w:t>
      </w:r>
      <w:r>
        <w:t>/WF</w:t>
      </w:r>
    </w:p>
    <w:p w14:paraId="4FEBB490" w14:textId="77777777" w:rsidR="00183B5A" w:rsidRDefault="00183B5A" w:rsidP="00183B5A">
      <w:r>
        <w:t>The Canadian Reaction</w:t>
      </w:r>
    </w:p>
    <w:p w14:paraId="207ACB69" w14:textId="77777777" w:rsidR="00183B5A" w:rsidRPr="00012AB7" w:rsidRDefault="00183B5A" w:rsidP="00183B5A">
      <w:pPr>
        <w:rPr>
          <w:rStyle w:val="AAAUNDERLINEKEYBOARD"/>
        </w:rPr>
      </w:pPr>
      <w:r w:rsidRPr="00012AB7">
        <w:rPr>
          <w:rStyle w:val="AAAUNDERLINEKEYBOARD"/>
        </w:rPr>
        <w:t xml:space="preserve">Donald </w:t>
      </w:r>
      <w:r w:rsidRPr="00E1534B">
        <w:rPr>
          <w:rStyle w:val="Boxes"/>
          <w:highlight w:val="cyan"/>
        </w:rPr>
        <w:t>Trump</w:t>
      </w:r>
      <w:r w:rsidRPr="00E1534B">
        <w:rPr>
          <w:rStyle w:val="AAAUNDERLINEKEYBOARD"/>
          <w:highlight w:val="cyan"/>
        </w:rPr>
        <w:t xml:space="preserve"> seems to think that</w:t>
      </w:r>
      <w:r>
        <w:t xml:space="preserve"> because Canada’s prime minister’s popularity is low in the waning months of his mandate, </w:t>
      </w:r>
      <w:r w:rsidRPr="00E1534B">
        <w:rPr>
          <w:rStyle w:val="AAAUNDERLINEKEYBOARD"/>
          <w:highlight w:val="cyan"/>
        </w:rPr>
        <w:t>Canada will collapse</w:t>
      </w:r>
      <w:r w:rsidRPr="00012AB7">
        <w:rPr>
          <w:rStyle w:val="AAAUNDERLINEKEYBOARD"/>
        </w:rPr>
        <w:t xml:space="preserve"> like a house of cards.</w:t>
      </w:r>
      <w:r>
        <w:t xml:space="preserve"> My reading of public opinion here is very different. </w:t>
      </w:r>
      <w:r w:rsidRPr="00E1534B">
        <w:rPr>
          <w:rStyle w:val="AAAUNDERLINEKEYBOARD"/>
          <w:highlight w:val="cyan"/>
        </w:rPr>
        <w:t>Canadians</w:t>
      </w:r>
      <w:r w:rsidRPr="00012AB7">
        <w:rPr>
          <w:rStyle w:val="AAAUNDERLINEKEYBOARD"/>
        </w:rPr>
        <w:t xml:space="preserve">, while </w:t>
      </w:r>
      <w:r w:rsidRPr="00E1534B">
        <w:rPr>
          <w:rStyle w:val="AAAUNDERLINEKEYBOARD"/>
          <w:highlight w:val="cyan"/>
        </w:rPr>
        <w:t>feel</w:t>
      </w:r>
      <w:r w:rsidRPr="00CD4F20">
        <w:rPr>
          <w:rStyle w:val="AAAUNDERLINEKEYBOARD"/>
        </w:rPr>
        <w:t>i</w:t>
      </w:r>
      <w:r w:rsidRPr="00012AB7">
        <w:rPr>
          <w:rStyle w:val="AAAUNDERLINEKEYBOARD"/>
        </w:rPr>
        <w:t xml:space="preserve">ng </w:t>
      </w:r>
      <w:r w:rsidRPr="00E1534B">
        <w:rPr>
          <w:rStyle w:val="Boxes"/>
          <w:highlight w:val="cyan"/>
        </w:rPr>
        <w:t>betrayed by Trump</w:t>
      </w:r>
      <w:r w:rsidRPr="00012AB7">
        <w:rPr>
          <w:rStyle w:val="AAAUNDERLINEKEYBOARD"/>
        </w:rPr>
        <w:t xml:space="preserve">, are united and determined. </w:t>
      </w:r>
      <w:r w:rsidRPr="00E1534B">
        <w:rPr>
          <w:rStyle w:val="AAAUNDERLINEKEYBOARD"/>
          <w:highlight w:val="cyan"/>
        </w:rPr>
        <w:t>There is</w:t>
      </w:r>
      <w:r w:rsidRPr="00012AB7">
        <w:rPr>
          <w:rStyle w:val="AAAUNDERLINEKEYBOARD"/>
        </w:rPr>
        <w:t xml:space="preserve"> very strong public </w:t>
      </w:r>
      <w:r w:rsidRPr="00E1534B">
        <w:rPr>
          <w:rStyle w:val="AAAUNDERLINEKEYBOARD"/>
          <w:highlight w:val="cyan"/>
        </w:rPr>
        <w:t>support for</w:t>
      </w:r>
      <w:r w:rsidRPr="00012AB7">
        <w:rPr>
          <w:rStyle w:val="AAAUNDERLINEKEYBOARD"/>
        </w:rPr>
        <w:t xml:space="preserve"> the </w:t>
      </w:r>
      <w:r w:rsidRPr="00E1534B">
        <w:rPr>
          <w:rStyle w:val="Boxes"/>
          <w:highlight w:val="cyan"/>
        </w:rPr>
        <w:t>tariffs</w:t>
      </w:r>
      <w:r w:rsidRPr="00012AB7">
        <w:rPr>
          <w:rStyle w:val="AAAUNDERLINEKEYBOARD"/>
        </w:rPr>
        <w:t xml:space="preserve"> that Canada announced last night.</w:t>
      </w:r>
      <w:r>
        <w:t xml:space="preserve"> Public reaction, in effect boycotts of high-profile American goods, may intensify the impact of our tariffs. </w:t>
      </w:r>
      <w:r w:rsidRPr="00012AB7">
        <w:rPr>
          <w:rStyle w:val="AAAUNDERLINEKEYBOARD"/>
        </w:rPr>
        <w:t xml:space="preserve">And we will be looking for trade and investment partnerships </w:t>
      </w:r>
      <w:r w:rsidRPr="00E1534B">
        <w:rPr>
          <w:rStyle w:val="AAAUNDERLINEKEYBOARD"/>
          <w:highlight w:val="cyan"/>
        </w:rPr>
        <w:t>to increase</w:t>
      </w:r>
      <w:r w:rsidRPr="00012AB7">
        <w:rPr>
          <w:rStyle w:val="AAAUNDERLINEKEYBOARD"/>
        </w:rPr>
        <w:t xml:space="preserve"> our </w:t>
      </w:r>
      <w:r w:rsidRPr="00E1534B">
        <w:rPr>
          <w:rStyle w:val="Boxes"/>
          <w:highlight w:val="cyan"/>
        </w:rPr>
        <w:t>independence from the U.S.</w:t>
      </w:r>
    </w:p>
    <w:p w14:paraId="21DA3F7B" w14:textId="77777777" w:rsidR="00183B5A" w:rsidRPr="00012AB7" w:rsidRDefault="00183B5A" w:rsidP="00183B5A">
      <w:pPr>
        <w:rPr>
          <w:rStyle w:val="AAAUNDERLINEKEYBOARD"/>
        </w:rPr>
      </w:pPr>
      <w:r>
        <w:t xml:space="preserve">The political scene in Canada is changing as I write. With the key political issue being the relationship with the U.S., Canadian voters are asking themselves which of the candidates to replace Justin Trudeau as leader of the Liberal Party and, soon afterwards, </w:t>
      </w:r>
      <w:r w:rsidRPr="00012AB7">
        <w:rPr>
          <w:rStyle w:val="AAAUNDERLINEKEYBOARD"/>
        </w:rPr>
        <w:t>which of the candidates in the general election can best stand up to Donald Trump.</w:t>
      </w:r>
    </w:p>
    <w:p w14:paraId="4CC21E56" w14:textId="77777777" w:rsidR="00183B5A" w:rsidRDefault="00183B5A" w:rsidP="00183B5A">
      <w:r>
        <w:lastRenderedPageBreak/>
        <w:t>The End Game</w:t>
      </w:r>
    </w:p>
    <w:p w14:paraId="4E129C1D" w14:textId="77777777" w:rsidR="00183B5A" w:rsidRDefault="00183B5A" w:rsidP="00183B5A">
      <w:pPr>
        <w:rPr>
          <w:rStyle w:val="AAAUNDERLINEKEYBOARD"/>
        </w:rPr>
      </w:pPr>
      <w:r>
        <w:t xml:space="preserve">What is the end game of the trade wars that Trump is initiating with Canada, Mexico, China, and, coming soon, the E.U.? The U.S.’s allies are open to an honest and truthful discussion of ways to build a better alliance. </w:t>
      </w:r>
      <w:r w:rsidRPr="00E1534B">
        <w:rPr>
          <w:rStyle w:val="AAAUNDERLINEKEYBOARD"/>
          <w:highlight w:val="cyan"/>
        </w:rPr>
        <w:t>Trump</w:t>
      </w:r>
      <w:r w:rsidRPr="00012AB7">
        <w:rPr>
          <w:rStyle w:val="AAAUNDERLINEKEYBOARD"/>
        </w:rPr>
        <w:t xml:space="preserve"> seems to be intent on </w:t>
      </w:r>
      <w:r w:rsidRPr="00E1534B">
        <w:rPr>
          <w:rStyle w:val="AAAUNDERLINEKEYBOARD"/>
          <w:highlight w:val="cyan"/>
        </w:rPr>
        <w:t xml:space="preserve">building an </w:t>
      </w:r>
      <w:r w:rsidRPr="00E1534B">
        <w:rPr>
          <w:rStyle w:val="Boxes"/>
          <w:highlight w:val="cyan"/>
        </w:rPr>
        <w:t>American Empire</w:t>
      </w:r>
      <w:r w:rsidRPr="00E1534B">
        <w:rPr>
          <w:rStyle w:val="AAAUNDERLINEKEYBOARD"/>
          <w:highlight w:val="cyan"/>
        </w:rPr>
        <w:t>, in which the U.S.</w:t>
      </w:r>
      <w:r w:rsidRPr="00012AB7">
        <w:rPr>
          <w:rStyle w:val="AAAUNDERLINEKEYBOARD"/>
        </w:rPr>
        <w:t xml:space="preserve"> dominates economically and </w:t>
      </w:r>
      <w:r w:rsidRPr="00E1534B">
        <w:rPr>
          <w:rStyle w:val="AAAUNDERLINEKEYBOARD"/>
          <w:highlight w:val="cyan"/>
        </w:rPr>
        <w:t>seizes</w:t>
      </w:r>
      <w:r w:rsidRPr="00012AB7">
        <w:rPr>
          <w:rStyle w:val="AAAUNDERLINEKEYBOARD"/>
        </w:rPr>
        <w:t xml:space="preserve"> </w:t>
      </w:r>
      <w:r w:rsidRPr="00E1534B">
        <w:rPr>
          <w:rStyle w:val="AAAUNDERLINEKEYBOARD"/>
          <w:highlight w:val="cyan"/>
        </w:rPr>
        <w:t>territory</w:t>
      </w:r>
      <w:r w:rsidRPr="00012AB7">
        <w:rPr>
          <w:rStyle w:val="AAAUNDERLINEKEYBOARD"/>
        </w:rPr>
        <w:t xml:space="preserve"> as it pleases. The U.S. will face economic resistance, as Canada and Mexico are demonstrating, as will Europe. </w:t>
      </w:r>
      <w:r w:rsidRPr="00E1534B">
        <w:rPr>
          <w:rStyle w:val="AAAUNDERLINEKEYBOARD"/>
          <w:highlight w:val="cyan"/>
        </w:rPr>
        <w:t xml:space="preserve">There will be </w:t>
      </w:r>
      <w:r w:rsidRPr="00E1534B">
        <w:rPr>
          <w:rStyle w:val="Boxes"/>
          <w:highlight w:val="cyan"/>
        </w:rPr>
        <w:t>growing opposition</w:t>
      </w:r>
      <w:r w:rsidRPr="00E1534B">
        <w:rPr>
          <w:rStyle w:val="AAAUNDERLINEKEYBOARD"/>
          <w:highlight w:val="cyan"/>
        </w:rPr>
        <w:t xml:space="preserve"> to</w:t>
      </w:r>
      <w:r w:rsidRPr="00012AB7">
        <w:rPr>
          <w:rStyle w:val="AAAUNDERLINEKEYBOARD"/>
        </w:rPr>
        <w:t xml:space="preserve"> this costly imperial vision within </w:t>
      </w:r>
      <w:r w:rsidRPr="00E1534B">
        <w:rPr>
          <w:rStyle w:val="Boxes"/>
          <w:highlight w:val="cyan"/>
        </w:rPr>
        <w:t>the U.S.</w:t>
      </w:r>
      <w:r w:rsidRPr="00CD4F20">
        <w:rPr>
          <w:rStyle w:val="AAAUNDERLINEKEYBOARD"/>
        </w:rPr>
        <w:t xml:space="preserve"> As</w:t>
      </w:r>
      <w:r w:rsidRPr="00012AB7">
        <w:rPr>
          <w:rStyle w:val="AAAUNDERLINEKEYBOARD"/>
        </w:rPr>
        <w:t xml:space="preserve"> a Canadian from birth and an optimist by nature, I will bet on the alliance.</w:t>
      </w:r>
    </w:p>
    <w:p w14:paraId="46441909" w14:textId="77777777" w:rsidR="002A6DDC" w:rsidRDefault="002A6DDC" w:rsidP="00183B5A">
      <w:pPr>
        <w:rPr>
          <w:rStyle w:val="AAAUNDERLINEKEYBOARD"/>
        </w:rPr>
      </w:pPr>
    </w:p>
    <w:p w14:paraId="225C5B7F" w14:textId="5C575290" w:rsidR="002A6DDC" w:rsidRDefault="002A6DDC" w:rsidP="002A6DDC">
      <w:pPr>
        <w:pStyle w:val="Heading3"/>
      </w:pPr>
      <w:r w:rsidRPr="002A6DDC">
        <w:lastRenderedPageBreak/>
        <w:t>2NC---Trump kills Coop</w:t>
      </w:r>
    </w:p>
    <w:p w14:paraId="0C8B3BFF" w14:textId="77777777" w:rsidR="002A6DDC" w:rsidRDefault="002A6DDC" w:rsidP="002A6DDC">
      <w:pPr>
        <w:pStyle w:val="Heading4"/>
      </w:pPr>
      <w:r>
        <w:t>Either trump kills all cooperation or squo overcomes and solves.</w:t>
      </w:r>
    </w:p>
    <w:p w14:paraId="54896F97" w14:textId="77777777" w:rsidR="002A6DDC" w:rsidRPr="00BC4600" w:rsidRDefault="002A6DDC" w:rsidP="002A6DDC">
      <w:r w:rsidRPr="00BC4600">
        <w:t xml:space="preserve">[Justin </w:t>
      </w:r>
      <w:r w:rsidRPr="00BC4600">
        <w:rPr>
          <w:b/>
          <w:bCs/>
        </w:rPr>
        <w:t>Ling</w:t>
      </w:r>
      <w:r w:rsidRPr="00BC4600">
        <w:t>; 2/17/</w:t>
      </w:r>
      <w:r w:rsidRPr="00BC4600">
        <w:rPr>
          <w:b/>
          <w:bCs/>
        </w:rPr>
        <w:t>25</w:t>
      </w:r>
      <w:r w:rsidRPr="00BC4600">
        <w:t>; a journalist based in Toronto; Canada Tries to Break the Ice With Trump</w:t>
      </w:r>
      <w:r>
        <w:t xml:space="preserve"> </w:t>
      </w:r>
      <w:r w:rsidRPr="00BC4600">
        <w:t xml:space="preserve">A key Arctic initiative may be a way to mend relations; https://archive.is/zejJz#selection-3231.0-3237.55;DBSTM] </w:t>
      </w:r>
    </w:p>
    <w:p w14:paraId="378AD869" w14:textId="77777777" w:rsidR="002A6DDC" w:rsidRDefault="002A6DDC" w:rsidP="002A6DDC">
      <w:r>
        <w:t xml:space="preserve">U.S. President </w:t>
      </w:r>
      <w:r w:rsidRPr="00BC4600">
        <w:rPr>
          <w:u w:val="single"/>
        </w:rPr>
        <w:t xml:space="preserve">Donald </w:t>
      </w:r>
      <w:r w:rsidRPr="00E1534B">
        <w:rPr>
          <w:highlight w:val="cyan"/>
          <w:u w:val="single"/>
        </w:rPr>
        <w:t>Trump is pushing his allie</w:t>
      </w:r>
      <w:r>
        <w:t xml:space="preserve">s in North American and Europe </w:t>
      </w:r>
      <w:r w:rsidRPr="00E1534B">
        <w:rPr>
          <w:highlight w:val="cyan"/>
          <w:u w:val="single"/>
        </w:rPr>
        <w:t>to the brink of a</w:t>
      </w:r>
      <w:r w:rsidRPr="00BC4600">
        <w:rPr>
          <w:u w:val="single"/>
        </w:rPr>
        <w:t xml:space="preserve"> global </w:t>
      </w:r>
      <w:r w:rsidRPr="00E1534B">
        <w:rPr>
          <w:highlight w:val="cyan"/>
          <w:u w:val="single"/>
        </w:rPr>
        <w:t>trade war</w:t>
      </w:r>
      <w:r w:rsidRPr="00BC4600">
        <w:rPr>
          <w:u w:val="single"/>
        </w:rPr>
        <w:t xml:space="preserve">. </w:t>
      </w:r>
      <w:r>
        <w:t>More than anyone, Canada finds itself under the gun: Facing not only 25 per cent steel and aluminium tariffs but general 25 per cent tariffs on top of those. Its leaders are on a lobbying blitz to avert economic warfare.</w:t>
      </w:r>
    </w:p>
    <w:p w14:paraId="649D04D7" w14:textId="77777777" w:rsidR="002A6DDC" w:rsidRPr="00BC4600" w:rsidRDefault="002A6DDC" w:rsidP="002A6DDC">
      <w:pPr>
        <w:rPr>
          <w:u w:val="single"/>
        </w:rPr>
      </w:pPr>
      <w:r w:rsidRPr="00BC4600">
        <w:rPr>
          <w:u w:val="single"/>
        </w:rPr>
        <w:t xml:space="preserve">One of </w:t>
      </w:r>
      <w:r w:rsidRPr="00E1534B">
        <w:rPr>
          <w:highlight w:val="cyan"/>
          <w:u w:val="single"/>
        </w:rPr>
        <w:t>Canada’s best offers to America is one that has gotten</w:t>
      </w:r>
      <w:r w:rsidRPr="00BC4600">
        <w:rPr>
          <w:u w:val="single"/>
        </w:rPr>
        <w:t xml:space="preserve"> precious </w:t>
      </w:r>
      <w:r w:rsidRPr="00E1534B">
        <w:rPr>
          <w:highlight w:val="cyan"/>
          <w:u w:val="single"/>
        </w:rPr>
        <w:t>little attention</w:t>
      </w:r>
      <w:r>
        <w:t xml:space="preserve">. Ottawa, alongside Helsinki, hopes to usher in a new era of American shipbuilding—building a new fleet of modern icebreakers to help North America defend its Arctic waters. But </w:t>
      </w:r>
      <w:r w:rsidRPr="00E1534B">
        <w:rPr>
          <w:highlight w:val="cyan"/>
          <w:u w:val="single"/>
        </w:rPr>
        <w:t>Trump’s trade</w:t>
      </w:r>
      <w:r w:rsidRPr="00BC4600">
        <w:rPr>
          <w:u w:val="single"/>
        </w:rPr>
        <w:t xml:space="preserve"> jingoism </w:t>
      </w:r>
      <w:r w:rsidRPr="00E1534B">
        <w:rPr>
          <w:highlight w:val="cyan"/>
          <w:u w:val="single"/>
        </w:rPr>
        <w:t>could throw that whole plan into doubt.</w:t>
      </w:r>
    </w:p>
    <w:p w14:paraId="76CF9DFE" w14:textId="77777777" w:rsidR="002A6DDC" w:rsidRDefault="002A6DDC" w:rsidP="002A6DDC">
      <w:r>
        <w:t xml:space="preserve">In the </w:t>
      </w:r>
      <w:r w:rsidRPr="00E1534B">
        <w:rPr>
          <w:highlight w:val="cyan"/>
          <w:u w:val="single"/>
        </w:rPr>
        <w:t>president’s rationale for his</w:t>
      </w:r>
      <w:r w:rsidRPr="00BC4600">
        <w:rPr>
          <w:u w:val="single"/>
        </w:rPr>
        <w:t xml:space="preserve"> bellicose trade </w:t>
      </w:r>
      <w:r w:rsidRPr="00E1534B">
        <w:rPr>
          <w:highlight w:val="cyan"/>
          <w:u w:val="single"/>
        </w:rPr>
        <w:t>policies with his</w:t>
      </w:r>
      <w:r w:rsidRPr="00BC4600">
        <w:rPr>
          <w:u w:val="single"/>
        </w:rPr>
        <w:t xml:space="preserve"> northern </w:t>
      </w:r>
      <w:r w:rsidRPr="00E1534B">
        <w:rPr>
          <w:highlight w:val="cyan"/>
          <w:u w:val="single"/>
        </w:rPr>
        <w:t>neighbors</w:t>
      </w:r>
      <w:r w:rsidRPr="00BC4600">
        <w:rPr>
          <w:u w:val="single"/>
        </w:rPr>
        <w:t xml:space="preserve">, he has </w:t>
      </w:r>
      <w:r w:rsidRPr="00E1534B">
        <w:rPr>
          <w:highlight w:val="cyan"/>
          <w:u w:val="single"/>
        </w:rPr>
        <w:t>repeatedly insisted that control over the Arctic is an urgent priority</w:t>
      </w:r>
      <w:r w:rsidRPr="00BC4600">
        <w:rPr>
          <w:u w:val="single"/>
        </w:rPr>
        <w:t xml:space="preserve"> for his White House.</w:t>
      </w:r>
      <w:r>
        <w:t xml:space="preserve"> Access to the critical minerals in the high north and a desire to counter Chinese control of the ice-laden waters are both reasons, the administration has said, to annex Canada and seize Greenland.</w:t>
      </w:r>
    </w:p>
    <w:p w14:paraId="15ED1D13" w14:textId="77777777" w:rsidR="002A6DDC" w:rsidRPr="00BC4600" w:rsidRDefault="002A6DDC" w:rsidP="002A6DDC">
      <w:pPr>
        <w:rPr>
          <w:u w:val="single"/>
        </w:rPr>
      </w:pPr>
      <w:r>
        <w:t xml:space="preserve">But </w:t>
      </w:r>
      <w:r w:rsidRPr="00E1534B">
        <w:rPr>
          <w:highlight w:val="cyan"/>
          <w:u w:val="single"/>
        </w:rPr>
        <w:t>Trump has inherited a plan to help America access</w:t>
      </w:r>
      <w:r w:rsidRPr="00BC4600">
        <w:rPr>
          <w:u w:val="single"/>
        </w:rPr>
        <w:t xml:space="preserve"> and defend the resource-rich north </w:t>
      </w:r>
      <w:r w:rsidRPr="00E1534B">
        <w:rPr>
          <w:highlight w:val="cyan"/>
          <w:u w:val="single"/>
        </w:rPr>
        <w:t>and</w:t>
      </w:r>
      <w:r w:rsidRPr="00BC4600">
        <w:rPr>
          <w:u w:val="single"/>
        </w:rPr>
        <w:t xml:space="preserve"> </w:t>
      </w:r>
      <w:r w:rsidRPr="00E1534B">
        <w:rPr>
          <w:highlight w:val="cyan"/>
          <w:u w:val="single"/>
        </w:rPr>
        <w:t>compete with Beijing’s strategic ambition</w:t>
      </w:r>
      <w:r w:rsidRPr="00BC4600">
        <w:rPr>
          <w:u w:val="single"/>
        </w:rPr>
        <w:t xml:space="preserve"> in the Arctic without needing to expand its borders at all.</w:t>
      </w:r>
    </w:p>
    <w:p w14:paraId="448128DC" w14:textId="77777777" w:rsidR="002A6DDC" w:rsidRPr="00BC4600" w:rsidRDefault="002A6DDC" w:rsidP="002A6DDC">
      <w:pPr>
        <w:rPr>
          <w:u w:val="single"/>
        </w:rPr>
      </w:pPr>
      <w:r>
        <w:t xml:space="preserve">This agreement, if followed through, could even help the United States build out a new shipbuilding yard to produce exactly the kind of ships its navy desperately needs. </w:t>
      </w:r>
      <w:r w:rsidRPr="00E1534B">
        <w:rPr>
          <w:highlight w:val="cyan"/>
          <w:u w:val="single"/>
        </w:rPr>
        <w:t>But if the</w:t>
      </w:r>
      <w:r w:rsidRPr="00BC4600">
        <w:rPr>
          <w:u w:val="single"/>
        </w:rPr>
        <w:t xml:space="preserve"> White </w:t>
      </w:r>
      <w:r w:rsidRPr="00E1534B">
        <w:rPr>
          <w:highlight w:val="cyan"/>
          <w:u w:val="single"/>
        </w:rPr>
        <w:t>House decides to pursue its trade war, these places could be put on ice</w:t>
      </w:r>
      <w:r w:rsidRPr="00BC4600">
        <w:rPr>
          <w:u w:val="single"/>
        </w:rPr>
        <w:t>.</w:t>
      </w:r>
    </w:p>
    <w:p w14:paraId="2A095A49" w14:textId="77777777" w:rsidR="002A6DDC" w:rsidRDefault="002A6DDC" w:rsidP="002A6DDC">
      <w:r>
        <w:t xml:space="preserve">In July, then-President </w:t>
      </w:r>
      <w:r w:rsidRPr="00BC4600">
        <w:rPr>
          <w:u w:val="single"/>
        </w:rPr>
        <w:t xml:space="preserve">Joe </w:t>
      </w:r>
      <w:r w:rsidRPr="00E1534B">
        <w:rPr>
          <w:highlight w:val="cyan"/>
          <w:u w:val="single"/>
        </w:rPr>
        <w:t>Biden announced the signing of the ICE Pact</w:t>
      </w:r>
      <w:r w:rsidRPr="00BC4600">
        <w:rPr>
          <w:u w:val="single"/>
        </w:rPr>
        <w:t>, a partnership, with Ottawa and Helsinki,</w:t>
      </w:r>
      <w:r>
        <w:t xml:space="preserve"> “to collaborate on the production of polar icebreakers and other capabilities.”</w:t>
      </w:r>
    </w:p>
    <w:p w14:paraId="43D97E9B" w14:textId="77777777" w:rsidR="002A6DDC" w:rsidRDefault="002A6DDC" w:rsidP="002A6DDC"/>
    <w:p w14:paraId="3B3E081B" w14:textId="77777777" w:rsidR="002A6DDC" w:rsidRPr="002A6DDC" w:rsidRDefault="002A6DDC" w:rsidP="002A6DDC"/>
    <w:p w14:paraId="0AD4D30A" w14:textId="184E7378" w:rsidR="00183B5A" w:rsidRPr="00183B5A" w:rsidRDefault="00183B5A" w:rsidP="00183B5A">
      <w:pPr>
        <w:pStyle w:val="Heading3"/>
      </w:pPr>
      <w:r>
        <w:lastRenderedPageBreak/>
        <w:t>1</w:t>
      </w:r>
      <w:r w:rsidRPr="00183B5A">
        <w:t>NC---Energy</w:t>
      </w:r>
    </w:p>
    <w:p w14:paraId="3AFBDA54" w14:textId="77777777" w:rsidR="00183B5A" w:rsidRDefault="00183B5A" w:rsidP="00183B5A">
      <w:pPr>
        <w:pStyle w:val="Heading4"/>
      </w:pPr>
      <w:r w:rsidRPr="00183B5A">
        <w:t>3. Energy is thumped---US/Canada Relations have been at an all time low for months and zero 1AC ev says it has been effected</w:t>
      </w:r>
    </w:p>
    <w:p w14:paraId="4DA93017" w14:textId="513D1E4D" w:rsidR="00183B5A" w:rsidRPr="00183B5A" w:rsidRDefault="00183B5A" w:rsidP="00183B5A">
      <w:pPr>
        <w:pStyle w:val="Heading3"/>
      </w:pPr>
      <w:r>
        <w:lastRenderedPageBreak/>
        <w:t>1NC---Trump kills Democracy</w:t>
      </w:r>
    </w:p>
    <w:p w14:paraId="6AF3A187" w14:textId="77777777" w:rsidR="00183B5A" w:rsidRDefault="00183B5A" w:rsidP="00183B5A">
      <w:pPr>
        <w:pStyle w:val="Heading4"/>
        <w:spacing w:before="0"/>
      </w:pPr>
      <w:r>
        <w:t>4. Trump is actively destroying democracy and the rule of law</w:t>
      </w:r>
    </w:p>
    <w:p w14:paraId="1F88B028" w14:textId="77777777" w:rsidR="00183B5A" w:rsidRDefault="00183B5A" w:rsidP="00183B5A">
      <w:pPr>
        <w:spacing w:after="0"/>
      </w:pPr>
      <w:r w:rsidRPr="00A318C1">
        <w:rPr>
          <w:rStyle w:val="Style13ptBold"/>
        </w:rPr>
        <w:t xml:space="preserve">Pilkington </w:t>
      </w:r>
      <w:r>
        <w:rPr>
          <w:rStyle w:val="Style13ptBold"/>
        </w:rPr>
        <w:t>25</w:t>
      </w:r>
      <w:r>
        <w:t>, chief reporter for Guardian US. (Ed, 3-9-2025, “‘</w:t>
      </w:r>
      <w:r w:rsidRPr="00092C80">
        <w:rPr>
          <w:rStyle w:val="StyleUnderline"/>
        </w:rPr>
        <w:t xml:space="preserve">Nothing like this in American history’: </w:t>
      </w:r>
      <w:r w:rsidRPr="00E1534B">
        <w:rPr>
          <w:rStyle w:val="StyleUnderline"/>
          <w:highlight w:val="cyan"/>
        </w:rPr>
        <w:t>the crisis of Trump’s assault on the rule of law</w:t>
      </w:r>
      <w:r>
        <w:t xml:space="preserve">” </w:t>
      </w:r>
      <w:r w:rsidRPr="008E17D6">
        <w:t>https://www.theguardian.com/us-news/ng-interactive/2025/mar/09/trump-assault-rule-of-law?scrlybrkr=04ba8ef9</w:t>
      </w:r>
      <w:r>
        <w:t>) wtk</w:t>
      </w:r>
    </w:p>
    <w:p w14:paraId="59DAA899" w14:textId="77777777" w:rsidR="00183B5A" w:rsidRPr="00092C80" w:rsidRDefault="00183B5A" w:rsidP="00183B5A">
      <w:pPr>
        <w:spacing w:after="0"/>
        <w:rPr>
          <w:sz w:val="16"/>
        </w:rPr>
      </w:pPr>
      <w:r w:rsidRPr="00E1534B">
        <w:rPr>
          <w:rStyle w:val="StyleUnderline"/>
          <w:highlight w:val="cyan"/>
        </w:rPr>
        <w:t>Trump</w:t>
      </w:r>
      <w:r w:rsidRPr="00092C80">
        <w:rPr>
          <w:rStyle w:val="StyleUnderline"/>
        </w:rPr>
        <w:t xml:space="preserve"> has</w:t>
      </w:r>
      <w:r w:rsidRPr="00092C80">
        <w:rPr>
          <w:sz w:val="16"/>
        </w:rPr>
        <w:t xml:space="preserve"> done more than that – he has </w:t>
      </w:r>
      <w:r w:rsidRPr="00E1534B">
        <w:rPr>
          <w:rStyle w:val="StyleUnderline"/>
          <w:highlight w:val="cyan"/>
        </w:rPr>
        <w:t>opened</w:t>
      </w:r>
      <w:r w:rsidRPr="00092C80">
        <w:rPr>
          <w:sz w:val="16"/>
        </w:rPr>
        <w:t xml:space="preserve"> a </w:t>
      </w:r>
      <w:r w:rsidRPr="00E1534B">
        <w:rPr>
          <w:rStyle w:val="Emphasis"/>
          <w:highlight w:val="cyan"/>
        </w:rPr>
        <w:t>Pandora’s box</w:t>
      </w:r>
      <w:r w:rsidRPr="00092C80">
        <w:rPr>
          <w:sz w:val="16"/>
        </w:rPr>
        <w:t xml:space="preserve"> that might, in time, give the chief justice pause. </w:t>
      </w:r>
      <w:r w:rsidRPr="00092C80">
        <w:rPr>
          <w:rStyle w:val="StyleUnderline"/>
        </w:rPr>
        <w:t>The president has</w:t>
      </w:r>
      <w:r w:rsidRPr="00092C80">
        <w:rPr>
          <w:sz w:val="16"/>
        </w:rPr>
        <w:t xml:space="preserve"> indicated that he has </w:t>
      </w:r>
      <w:r w:rsidRPr="00092C80">
        <w:rPr>
          <w:rStyle w:val="StyleUnderline"/>
        </w:rPr>
        <w:t>another target</w:t>
      </w:r>
      <w:r w:rsidRPr="00092C80">
        <w:rPr>
          <w:sz w:val="16"/>
        </w:rPr>
        <w:t xml:space="preserve"> in his sights: </w:t>
      </w:r>
      <w:r w:rsidRPr="00092C80">
        <w:rPr>
          <w:rStyle w:val="StyleUnderline"/>
        </w:rPr>
        <w:t>the</w:t>
      </w:r>
      <w:r w:rsidRPr="00092C80">
        <w:rPr>
          <w:sz w:val="16"/>
        </w:rPr>
        <w:t xml:space="preserve"> very </w:t>
      </w:r>
      <w:r w:rsidRPr="00092C80">
        <w:rPr>
          <w:rStyle w:val="StyleUnderline"/>
        </w:rPr>
        <w:t>judiciary</w:t>
      </w:r>
      <w:r w:rsidRPr="00092C80">
        <w:rPr>
          <w:sz w:val="16"/>
        </w:rPr>
        <w:t xml:space="preserve"> over which Roberts presides.</w:t>
      </w:r>
    </w:p>
    <w:p w14:paraId="3482ED05" w14:textId="77777777" w:rsidR="00183B5A" w:rsidRPr="00092C80" w:rsidRDefault="00183B5A" w:rsidP="00183B5A">
      <w:pPr>
        <w:spacing w:after="0"/>
        <w:rPr>
          <w:sz w:val="16"/>
        </w:rPr>
      </w:pPr>
      <w:r w:rsidRPr="00092C80">
        <w:rPr>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14:paraId="1DCBA0D3" w14:textId="77777777" w:rsidR="00183B5A" w:rsidRPr="00092C80" w:rsidRDefault="00183B5A" w:rsidP="00183B5A">
      <w:pPr>
        <w:spacing w:after="0"/>
        <w:rPr>
          <w:sz w:val="16"/>
        </w:rPr>
      </w:pPr>
      <w:r w:rsidRPr="00092C80">
        <w:rPr>
          <w:sz w:val="16"/>
        </w:rPr>
        <w:t xml:space="preserve">“We’ve seen the many ways in which </w:t>
      </w:r>
      <w:r w:rsidRPr="00E1534B">
        <w:rPr>
          <w:rStyle w:val="StyleUnderline"/>
          <w:highlight w:val="cyan"/>
        </w:rPr>
        <w:t>Trump</w:t>
      </w:r>
      <w:r w:rsidRPr="00092C80">
        <w:rPr>
          <w:rStyle w:val="StyleUnderline"/>
        </w:rPr>
        <w:t xml:space="preserve"> has sought to </w:t>
      </w:r>
      <w:r w:rsidRPr="00E1534B">
        <w:rPr>
          <w:rStyle w:val="StyleUnderline"/>
          <w:highlight w:val="cyan"/>
        </w:rPr>
        <w:t>undermine</w:t>
      </w:r>
      <w:r w:rsidRPr="00092C80">
        <w:rPr>
          <w:rStyle w:val="StyleUnderline"/>
        </w:rPr>
        <w:t xml:space="preserve"> Congress</w:t>
      </w:r>
      <w:r w:rsidRPr="00092C80">
        <w:rPr>
          <w:sz w:val="16"/>
        </w:rPr>
        <w:t xml:space="preserve">, </w:t>
      </w:r>
      <w:r w:rsidRPr="00092C80">
        <w:rPr>
          <w:rStyle w:val="StyleUnderline"/>
        </w:rPr>
        <w:t>and now he’s seeking</w:t>
      </w:r>
      <w:r w:rsidRPr="00092C80">
        <w:rPr>
          <w:sz w:val="16"/>
        </w:rPr>
        <w:t xml:space="preserve"> to undermine </w:t>
      </w:r>
      <w:r w:rsidRPr="00E1534B">
        <w:rPr>
          <w:rStyle w:val="StyleUnderline"/>
          <w:highlight w:val="cyan"/>
        </w:rPr>
        <w:t>the judicial bench</w:t>
      </w:r>
      <w:r w:rsidRPr="00092C80">
        <w:rPr>
          <w:sz w:val="16"/>
        </w:rPr>
        <w:t>,” said Nancy Gertner, a Harvard law school professor. “</w:t>
      </w:r>
      <w:r w:rsidRPr="00092C80">
        <w:rPr>
          <w:rStyle w:val="StyleUnderline"/>
        </w:rPr>
        <w:t>This is a president who is arrogating to himself the powers of a dictator</w:t>
      </w:r>
      <w:r w:rsidRPr="00092C80">
        <w:rPr>
          <w:sz w:val="16"/>
        </w:rPr>
        <w:t>.”</w:t>
      </w:r>
    </w:p>
    <w:p w14:paraId="27E5877C" w14:textId="77777777" w:rsidR="00183B5A" w:rsidRPr="00092C80" w:rsidRDefault="00183B5A" w:rsidP="00183B5A">
      <w:pPr>
        <w:spacing w:after="0"/>
        <w:rPr>
          <w:sz w:val="16"/>
        </w:rPr>
      </w:pPr>
      <w:r w:rsidRPr="00092C80">
        <w:rPr>
          <w:sz w:val="16"/>
        </w:rPr>
        <w:t>For 17 years, until she retired in 2011, Gertner sat as a federal judge in the district court of Massachusetts. There she dealt with the defiance of individual defendants.</w:t>
      </w:r>
    </w:p>
    <w:p w14:paraId="2B8B68CE" w14:textId="77777777" w:rsidR="00183B5A" w:rsidRPr="00092C80" w:rsidRDefault="00183B5A" w:rsidP="00183B5A">
      <w:pPr>
        <w:spacing w:after="0"/>
        <w:rPr>
          <w:sz w:val="16"/>
        </w:rPr>
      </w:pPr>
      <w:r w:rsidRPr="00092C80">
        <w:rPr>
          <w:sz w:val="16"/>
        </w:rPr>
        <w:t>“I had people who had been sentenced and didn’t follow the rules of their release, for sure,” she said.</w:t>
      </w:r>
    </w:p>
    <w:p w14:paraId="1E4068A0" w14:textId="77777777" w:rsidR="00183B5A" w:rsidRPr="00092C80" w:rsidRDefault="00183B5A" w:rsidP="00183B5A">
      <w:pPr>
        <w:spacing w:after="0"/>
        <w:rPr>
          <w:sz w:val="16"/>
        </w:rPr>
      </w:pPr>
      <w:r w:rsidRPr="00092C80">
        <w:rPr>
          <w:sz w:val="16"/>
        </w:rPr>
        <w:t>Not once in almost two decades of service, however, did she have to confront a public officeholder openly flouting her authority. “Governmental officials defying the court? It never came up. Literally, never happened.”</w:t>
      </w:r>
    </w:p>
    <w:p w14:paraId="27FA8809" w14:textId="77777777" w:rsidR="00183B5A" w:rsidRDefault="00183B5A" w:rsidP="00183B5A">
      <w:pPr>
        <w:spacing w:after="0"/>
        <w:rPr>
          <w:sz w:val="16"/>
        </w:rPr>
      </w:pPr>
      <w:r w:rsidRPr="00092C80">
        <w:rPr>
          <w:sz w:val="16"/>
        </w:rPr>
        <w:t xml:space="preserve">Now Gertner is observing </w:t>
      </w:r>
      <w:r w:rsidRPr="00E1534B">
        <w:rPr>
          <w:rStyle w:val="StyleUnderline"/>
          <w:highlight w:val="cyan"/>
        </w:rPr>
        <w:t>Trump’s belligerence towards the courts</w:t>
      </w:r>
      <w:r w:rsidRPr="00E1534B">
        <w:rPr>
          <w:sz w:val="16"/>
          <w:highlight w:val="cyan"/>
        </w:rPr>
        <w:t xml:space="preserve"> </w:t>
      </w:r>
      <w:r w:rsidRPr="00E1534B">
        <w:rPr>
          <w:rStyle w:val="StyleUnderline"/>
          <w:highlight w:val="cyan"/>
        </w:rPr>
        <w:t>unfold</w:t>
      </w:r>
      <w:r w:rsidRPr="00092C80">
        <w:rPr>
          <w:sz w:val="16"/>
        </w:rPr>
        <w:t xml:space="preserve"> with mounting concern. “</w:t>
      </w:r>
      <w:r w:rsidRPr="00E1534B">
        <w:rPr>
          <w:rStyle w:val="Emphasis"/>
          <w:highlight w:val="cyan"/>
        </w:rPr>
        <w:t>There’s been nothing like this in American history</w:t>
      </w:r>
      <w:r w:rsidRPr="00092C80">
        <w:rPr>
          <w:sz w:val="16"/>
        </w:rPr>
        <w:t xml:space="preserve">. There have been people who threatened not to obey the law, especially post the civil war, but </w:t>
      </w:r>
      <w:r w:rsidRPr="00E1534B">
        <w:rPr>
          <w:rStyle w:val="StyleUnderline"/>
          <w:highlight w:val="cyan"/>
        </w:rPr>
        <w:t>this is a</w:t>
      </w:r>
      <w:r w:rsidRPr="00E1534B">
        <w:rPr>
          <w:sz w:val="16"/>
          <w:highlight w:val="cyan"/>
        </w:rPr>
        <w:t xml:space="preserve"> </w:t>
      </w:r>
      <w:r w:rsidRPr="00E1534B">
        <w:rPr>
          <w:rStyle w:val="Emphasis"/>
          <w:highlight w:val="cyan"/>
        </w:rPr>
        <w:t>sustained attack on the courts</w:t>
      </w:r>
      <w:r w:rsidRPr="00092C80">
        <w:rPr>
          <w:sz w:val="16"/>
        </w:rPr>
        <w:t xml:space="preserve"> we haven’t seen before.”</w:t>
      </w:r>
    </w:p>
    <w:p w14:paraId="6DFB2736" w14:textId="6B4CE2BF" w:rsidR="00183B5A" w:rsidRPr="00183B5A" w:rsidRDefault="00183B5A" w:rsidP="00183B5A">
      <w:pPr>
        <w:pStyle w:val="Heading3"/>
      </w:pPr>
      <w:r>
        <w:lastRenderedPageBreak/>
        <w:t>1NC---No ! To Authoritarianism</w:t>
      </w:r>
    </w:p>
    <w:p w14:paraId="514186CD" w14:textId="77777777" w:rsidR="00183B5A" w:rsidRDefault="00183B5A" w:rsidP="00183B5A">
      <w:pPr>
        <w:pStyle w:val="Heading4"/>
      </w:pPr>
      <w:r>
        <w:t xml:space="preserve">5. Authoritarianism isn’t an existential threat – their evidence misunderstands modern autocracies – empirical data shows that economics and international relations constrains illiberal regimes  </w:t>
      </w:r>
    </w:p>
    <w:p w14:paraId="59DD55E4" w14:textId="77777777" w:rsidR="00183B5A" w:rsidRPr="00852F43" w:rsidRDefault="00183B5A" w:rsidP="00183B5A">
      <w:r w:rsidRPr="00852F43">
        <w:t xml:space="preserve">Daniel </w:t>
      </w:r>
      <w:r w:rsidRPr="00852F43">
        <w:rPr>
          <w:rStyle w:val="Style13ptBold"/>
        </w:rPr>
        <w:t>Treisman</w:t>
      </w:r>
      <w:r w:rsidRPr="00852F43">
        <w:t>, 6/3/</w:t>
      </w:r>
      <w:r w:rsidRPr="00852F43">
        <w:rPr>
          <w:rStyle w:val="Style13ptBold"/>
        </w:rPr>
        <w:t>25</w:t>
      </w:r>
      <w:r w:rsidRPr="00852F43">
        <w:rPr>
          <w:rStyle w:val="StyleUnderline"/>
        </w:rPr>
        <w:t>,</w:t>
      </w:r>
      <w:r w:rsidRPr="00852F43">
        <w:t xml:space="preserve"> [Professor of Political Science at UCLA], The Conversation, “Autocrats don’t act like Hitler or Stalin anymore - instead of governing with violence, they use manipulation,” https://theconversation.com/autocrats-dont-act-like-hitler-or-stalin-anymore-instead-of-governing-with-violence-they-use-manipulation-256665, mm</w:t>
      </w:r>
    </w:p>
    <w:p w14:paraId="1B34E97E" w14:textId="77777777" w:rsidR="00183B5A" w:rsidRDefault="00183B5A" w:rsidP="00183B5A">
      <w:pPr>
        <w:rPr>
          <w:rStyle w:val="StyleUnderline"/>
        </w:rPr>
      </w:pPr>
      <w:r w:rsidRPr="00852F43">
        <w:rPr>
          <w:sz w:val="16"/>
        </w:rPr>
        <w:t xml:space="preserve">President Donald Trump’s critics often accuse him of harboring authoritarian ambitions. Journalists and scholars have drawn parallels between his leadership style and that of strongmen abroad. Some Democrats warn that the U.S. is sliding toward autocracy – a system in which one leader holds unchecked power. Others counter that labeling Trump an autocrat is alarmist. After all, he hasn’t suspended the Constitution, forced school children to memorize his sayings or executed his rivals, as dictators such as Augusto Pinochet, Mao Zedong and Saddam Hussein once did. But </w:t>
      </w:r>
      <w:r w:rsidRPr="00E1534B">
        <w:rPr>
          <w:rStyle w:val="StyleUnderline"/>
          <w:highlight w:val="cyan"/>
        </w:rPr>
        <w:t>modern autocrats don’t</w:t>
      </w:r>
      <w:r w:rsidRPr="00852F43">
        <w:rPr>
          <w:rStyle w:val="StyleUnderline"/>
        </w:rPr>
        <w:t xml:space="preserve"> always </w:t>
      </w:r>
      <w:r w:rsidRPr="00E1534B">
        <w:rPr>
          <w:rStyle w:val="StyleUnderline"/>
          <w:highlight w:val="cyan"/>
        </w:rPr>
        <w:t>resemble their</w:t>
      </w:r>
      <w:r w:rsidRPr="00852F43">
        <w:rPr>
          <w:rStyle w:val="StyleUnderline"/>
        </w:rPr>
        <w:t xml:space="preserve"> 20th-century </w:t>
      </w:r>
      <w:r w:rsidRPr="00E1534B">
        <w:rPr>
          <w:rStyle w:val="StyleUnderline"/>
          <w:highlight w:val="cyan"/>
        </w:rPr>
        <w:t>predecessors</w:t>
      </w:r>
      <w:r w:rsidRPr="00852F43">
        <w:rPr>
          <w:sz w:val="16"/>
        </w:rPr>
        <w:t xml:space="preserve">. Instead, </w:t>
      </w:r>
      <w:r w:rsidRPr="00E1534B">
        <w:rPr>
          <w:rStyle w:val="StyleUnderline"/>
          <w:highlight w:val="cyan"/>
        </w:rPr>
        <w:t>they</w:t>
      </w:r>
      <w:r w:rsidRPr="00852F43">
        <w:rPr>
          <w:sz w:val="16"/>
        </w:rPr>
        <w:t xml:space="preserve"> project a polished image, </w:t>
      </w:r>
      <w:r w:rsidRPr="00E1534B">
        <w:rPr>
          <w:rStyle w:val="StyleUnderline"/>
          <w:highlight w:val="cyan"/>
        </w:rPr>
        <w:t>avoid overt violence and speak the language of democracy</w:t>
      </w:r>
      <w:r w:rsidRPr="00E1534B">
        <w:rPr>
          <w:sz w:val="16"/>
          <w:highlight w:val="cyan"/>
        </w:rPr>
        <w:t>.</w:t>
      </w:r>
      <w:r w:rsidRPr="00852F43">
        <w:rPr>
          <w:sz w:val="16"/>
        </w:rPr>
        <w:t xml:space="preserve"> They wear suits, hold elections and talk about the will of the people. Rather than terrorizing citizens, many use media control and messaging to shape public opinion and promote nationalist narratives. Many gain power not through military coups but at the ballot box. In the early 2000s, political scientist Andreas Schedler coined the term “electoral authoritarianism” to describe regimes that hold elections without real competition. Scholars Steven Levitsky and Lucan Way use another phrase, “competitive authoritarianism,” for systems in which opposition parties exist but leaders undermine them through censorship, electoral fraud or legal manipulation. In my own work with economist Sergei Guriev, we explore a broader strategy that modern autocrats use to gain and maintain power. We call this “informational autocracy” or “</w:t>
      </w:r>
      <w:r w:rsidRPr="00852F43">
        <w:rPr>
          <w:rStyle w:val="StyleUnderline"/>
        </w:rPr>
        <w:t>spin dictatorship.”</w:t>
      </w:r>
      <w:r w:rsidRPr="00852F43">
        <w:rPr>
          <w:sz w:val="16"/>
        </w:rPr>
        <w:t xml:space="preserve"> These leaders </w:t>
      </w:r>
      <w:r w:rsidRPr="00852F43">
        <w:rPr>
          <w:rStyle w:val="StyleUnderline"/>
        </w:rPr>
        <w:t>don’t rely on violent repression</w:t>
      </w:r>
      <w:r w:rsidRPr="00852F43">
        <w:rPr>
          <w:sz w:val="16"/>
        </w:rPr>
        <w:t xml:space="preserve">. Instead, they craft the illusion that they are competent, democratic defenders of the nation – protecting it from foreign threats or internal enemies who seek to undermine its culture or steal its wealth. Hungarian Prime Minister Viktor </w:t>
      </w:r>
      <w:r w:rsidRPr="00852F43">
        <w:rPr>
          <w:rStyle w:val="StyleUnderline"/>
        </w:rPr>
        <w:t>Orbán exemplifies this approach.</w:t>
      </w:r>
      <w:r w:rsidRPr="00852F43">
        <w:rPr>
          <w:sz w:val="16"/>
        </w:rPr>
        <w:t xml:space="preserve"> He first served from 1998 to 2002, returned to power in 2010 and has since won three more elections – in 2014, 2018 and 2022 – after campaigns that international observers criticized as “intimidating and xenophobic.” </w:t>
      </w:r>
      <w:r w:rsidRPr="00E1534B">
        <w:rPr>
          <w:rStyle w:val="StyleUnderline"/>
          <w:highlight w:val="cyan"/>
        </w:rPr>
        <w:t>Orbán</w:t>
      </w:r>
      <w:r w:rsidRPr="00852F43">
        <w:rPr>
          <w:sz w:val="16"/>
        </w:rPr>
        <w:t xml:space="preserve"> has </w:t>
      </w:r>
      <w:r w:rsidRPr="00E1534B">
        <w:rPr>
          <w:rStyle w:val="StyleUnderline"/>
          <w:highlight w:val="cyan"/>
        </w:rPr>
        <w:t>preserved the formal structures of democracy</w:t>
      </w:r>
      <w:r w:rsidRPr="00852F43">
        <w:rPr>
          <w:sz w:val="16"/>
        </w:rPr>
        <w:t xml:space="preserve"> – courts, a parliament and regular elections – </w:t>
      </w:r>
      <w:r w:rsidRPr="00852F43">
        <w:rPr>
          <w:rStyle w:val="StyleUnderline"/>
        </w:rPr>
        <w:t>but</w:t>
      </w:r>
      <w:r w:rsidRPr="00852F43">
        <w:rPr>
          <w:sz w:val="16"/>
        </w:rPr>
        <w:t xml:space="preserve"> has </w:t>
      </w:r>
      <w:r w:rsidRPr="00852F43">
        <w:rPr>
          <w:rStyle w:val="StyleUnderline"/>
        </w:rPr>
        <w:t>systematically hollowed them out</w:t>
      </w:r>
      <w:r w:rsidRPr="00852F43">
        <w:rPr>
          <w:sz w:val="16"/>
        </w:rPr>
        <w:t xml:space="preserve">. In his first two years he packed Hungary’s constitutional court, which reviews laws for constitutionality, with loyalists, forced judges off the bench by mandating a lower retirement age and rewrote the constitution to limit judicial review of his actions. He also tightened government control over independent media. To boost his image, Orbán funneled state advertising funds to friendly news outlets. In 2016, an ally bought Hungary’s largest opposition newspaper – then shut it down. Orbán has also targeted advocacy groups and universities. The Central European University, which was registered in both Budapest and the U.S., was once a symbol of the new democratic Hungary. But a law penalizing foreign-accredited institutions forced it to relocate to Vienna in 2020. Yet </w:t>
      </w:r>
      <w:r w:rsidRPr="00852F43">
        <w:rPr>
          <w:rStyle w:val="StyleUnderline"/>
        </w:rPr>
        <w:t>Orbán has mostly avoided violence</w:t>
      </w:r>
      <w:r w:rsidRPr="00852F43">
        <w:rPr>
          <w:sz w:val="16"/>
        </w:rPr>
        <w:t>. Journalists are harassed rather than jailed or killed. Critics are discredited for their beliefs but not abducted. His appeal rests on a narrative that Hungary is under siege – by immigrants, liberal elites and foreign influences – and that only he can defend its sovereignty and Christian identity. That message resonates with older, rural, conservative voters, even as it alienates younger, urban populations. In recent decades</w:t>
      </w:r>
      <w:r w:rsidRPr="00852F43">
        <w:rPr>
          <w:rStyle w:val="StyleUnderline"/>
        </w:rPr>
        <w:t xml:space="preserve">, </w:t>
      </w:r>
      <w:r w:rsidRPr="00E1534B">
        <w:rPr>
          <w:rStyle w:val="StyleUnderline"/>
          <w:highlight w:val="cyan"/>
        </w:rPr>
        <w:t>variants of spin dictatorship have</w:t>
      </w:r>
      <w:r w:rsidRPr="00852F43">
        <w:rPr>
          <w:sz w:val="16"/>
        </w:rPr>
        <w:t xml:space="preserve"> appeared in Singapore, Malaysia, Kazakhstan, Russia, Ecuador and Venezuela. Leaders such as Hugo Chávez and the early Vladimir Putin </w:t>
      </w:r>
      <w:r w:rsidRPr="00E1534B">
        <w:rPr>
          <w:rStyle w:val="StyleUnderline"/>
          <w:highlight w:val="cyan"/>
        </w:rPr>
        <w:t>consolidated power and marginalized opposition with minimal violence. Data confirm this trend</w:t>
      </w:r>
      <w:r w:rsidRPr="00852F43">
        <w:rPr>
          <w:sz w:val="16"/>
        </w:rPr>
        <w:t xml:space="preserve">. Drawing from human rights reports, historical records and local media, my colleague Sergei Guriev and I found that </w:t>
      </w:r>
      <w:r w:rsidRPr="00E1534B">
        <w:rPr>
          <w:rStyle w:val="Emphasis"/>
          <w:highlight w:val="cyan"/>
        </w:rPr>
        <w:t>the global incidence of political killings and imprisonments</w:t>
      </w:r>
      <w:r w:rsidRPr="00852F43">
        <w:rPr>
          <w:rStyle w:val="Emphasis"/>
        </w:rPr>
        <w:t xml:space="preserve"> by autocrats </w:t>
      </w:r>
      <w:r w:rsidRPr="00E1534B">
        <w:rPr>
          <w:rStyle w:val="Emphasis"/>
          <w:highlight w:val="cyan"/>
        </w:rPr>
        <w:t>dropped significantly</w:t>
      </w:r>
      <w:r w:rsidRPr="00852F43">
        <w:rPr>
          <w:rStyle w:val="Emphasis"/>
        </w:rPr>
        <w:t xml:space="preserve"> from the 1980s to the 2010s</w:t>
      </w:r>
      <w:r w:rsidRPr="00852F43">
        <w:rPr>
          <w:sz w:val="16"/>
        </w:rPr>
        <w:t xml:space="preserve">. Why? </w:t>
      </w:r>
      <w:r w:rsidRPr="00852F43">
        <w:rPr>
          <w:rStyle w:val="StyleUnderline"/>
        </w:rPr>
        <w:t xml:space="preserve">In an interconnected world, </w:t>
      </w:r>
      <w:r w:rsidRPr="00852F43">
        <w:rPr>
          <w:rStyle w:val="Emphasis"/>
        </w:rPr>
        <w:t>overt repression has costs</w:t>
      </w:r>
      <w:r w:rsidRPr="00852F43">
        <w:rPr>
          <w:rStyle w:val="StyleUnderline"/>
        </w:rPr>
        <w:t>.</w:t>
      </w:r>
      <w:r w:rsidRPr="00852F43">
        <w:rPr>
          <w:sz w:val="16"/>
        </w:rPr>
        <w:t xml:space="preserve"> </w:t>
      </w:r>
      <w:r w:rsidRPr="00E1534B">
        <w:rPr>
          <w:rStyle w:val="StyleUnderline"/>
          <w:highlight w:val="cyan"/>
        </w:rPr>
        <w:t>Attacking journalists</w:t>
      </w:r>
      <w:r w:rsidRPr="00852F43">
        <w:rPr>
          <w:rStyle w:val="StyleUnderline"/>
        </w:rPr>
        <w:t xml:space="preserve"> and dissidents </w:t>
      </w:r>
      <w:r w:rsidRPr="00E1534B">
        <w:rPr>
          <w:rStyle w:val="StyleUnderline"/>
          <w:highlight w:val="cyan"/>
        </w:rPr>
        <w:t>can prompt</w:t>
      </w:r>
      <w:r w:rsidRPr="00852F43">
        <w:rPr>
          <w:rStyle w:val="StyleUnderline"/>
        </w:rPr>
        <w:t xml:space="preserve"> foreign governments to impose economic </w:t>
      </w:r>
      <w:r w:rsidRPr="00E1534B">
        <w:rPr>
          <w:rStyle w:val="StyleUnderline"/>
          <w:highlight w:val="cyan"/>
        </w:rPr>
        <w:t>sanctions</w:t>
      </w:r>
      <w:r w:rsidRPr="00852F43">
        <w:rPr>
          <w:rStyle w:val="StyleUnderline"/>
        </w:rPr>
        <w:t xml:space="preserve"> </w:t>
      </w:r>
      <w:r w:rsidRPr="00E1534B">
        <w:rPr>
          <w:rStyle w:val="StyleUnderline"/>
          <w:highlight w:val="cyan"/>
        </w:rPr>
        <w:t>and discourage</w:t>
      </w:r>
      <w:r w:rsidRPr="00852F43">
        <w:rPr>
          <w:rStyle w:val="StyleUnderline"/>
        </w:rPr>
        <w:t xml:space="preserve"> international companies from </w:t>
      </w:r>
      <w:r w:rsidRPr="00E1534B">
        <w:rPr>
          <w:rStyle w:val="StyleUnderline"/>
          <w:highlight w:val="cyan"/>
        </w:rPr>
        <w:t>investing</w:t>
      </w:r>
      <w:r w:rsidRPr="00852F43">
        <w:rPr>
          <w:sz w:val="16"/>
        </w:rPr>
        <w:t xml:space="preserve">. </w:t>
      </w:r>
      <w:r w:rsidRPr="00852F43">
        <w:rPr>
          <w:rStyle w:val="StyleUnderline"/>
        </w:rPr>
        <w:t>Curbing free expression risks stifling scientific and technological innovation – something even autocrats need in modern, knowledge-based economies</w:t>
      </w:r>
      <w:r w:rsidRPr="00852F43">
        <w:rPr>
          <w:sz w:val="16"/>
        </w:rPr>
        <w:t xml:space="preserve">. Still, when crises erupt, even spin dictators often revert to more traditional tactics. Russia’s Putin has cracked down violently on protesters and jailed opposition leaders. Meanwhile, more brutal regimes such as those in North Korea and China continue to rule by spreading fear, combining mass incarceration with advanced surveillance technologies. But </w:t>
      </w:r>
      <w:r w:rsidRPr="00852F43">
        <w:rPr>
          <w:rStyle w:val="StyleUnderline"/>
        </w:rPr>
        <w:t>overall</w:t>
      </w:r>
      <w:r w:rsidRPr="00852F43">
        <w:rPr>
          <w:sz w:val="16"/>
        </w:rPr>
        <w:t xml:space="preserve">, </w:t>
      </w:r>
      <w:r w:rsidRPr="00E1534B">
        <w:rPr>
          <w:rStyle w:val="StyleUnderline"/>
          <w:highlight w:val="cyan"/>
        </w:rPr>
        <w:t>spin is replacing terror</w:t>
      </w:r>
      <w:r w:rsidRPr="00852F43">
        <w:rPr>
          <w:rStyle w:val="StyleUnderline"/>
        </w:rPr>
        <w:t>.</w:t>
      </w:r>
    </w:p>
    <w:p w14:paraId="37A61C4F" w14:textId="77777777" w:rsidR="00183B5A" w:rsidRDefault="00183B5A" w:rsidP="00123022">
      <w:pPr>
        <w:rPr>
          <w:sz w:val="16"/>
        </w:rPr>
      </w:pPr>
    </w:p>
    <w:p w14:paraId="34F5519D" w14:textId="1173CDA6" w:rsidR="00D44250" w:rsidRDefault="00183B5A" w:rsidP="00183B5A">
      <w:pPr>
        <w:pStyle w:val="Heading1"/>
      </w:pPr>
      <w:r>
        <w:lastRenderedPageBreak/>
        <w:t>Case Turns</w:t>
      </w:r>
    </w:p>
    <w:p w14:paraId="119468AA" w14:textId="2844B97E" w:rsidR="009A3E96" w:rsidRDefault="009A3E96" w:rsidP="009A3E96">
      <w:pPr>
        <w:pStyle w:val="Heading2"/>
      </w:pPr>
      <w:r>
        <w:lastRenderedPageBreak/>
        <w:t>Arctic Tribes</w:t>
      </w:r>
    </w:p>
    <w:p w14:paraId="3A88B96D" w14:textId="77777777" w:rsidR="009A3E96" w:rsidRDefault="009A3E96" w:rsidP="009A3E96">
      <w:pPr>
        <w:pStyle w:val="Heading4"/>
      </w:pPr>
      <w:r>
        <w:t>Icebreakers pose a threat to indigenous lands</w:t>
      </w:r>
    </w:p>
    <w:p w14:paraId="2A3E4FF2" w14:textId="144957EF" w:rsidR="009A3E96" w:rsidRPr="00121314" w:rsidRDefault="009A3E96" w:rsidP="00121314">
      <w:r w:rsidRPr="00121314">
        <w:t xml:space="preserve">Ashoka </w:t>
      </w:r>
      <w:r w:rsidRPr="00121314">
        <w:rPr>
          <w:rStyle w:val="Style13ptBold"/>
        </w:rPr>
        <w:t>Mukpo</w:t>
      </w:r>
      <w:r w:rsidRPr="00121314">
        <w:t>, 11-3-20</w:t>
      </w:r>
      <w:r w:rsidRPr="00121314">
        <w:rPr>
          <w:rStyle w:val="Style13ptBold"/>
        </w:rPr>
        <w:t>20</w:t>
      </w:r>
      <w:r w:rsidRPr="00121314">
        <w:t xml:space="preserve">, "Ice breakers in the Arctic: Let’s talk Inuit safety (commentary)," Mongabay Environmental News, </w:t>
      </w:r>
      <w:r w:rsidR="006D62EA" w:rsidRPr="006D62EA">
        <w:t>https://news.mongabay.com/2020/11/ice-breakers-in-the-arctic-lets-talk-inuit-safety-commentary/</w:t>
      </w:r>
      <w:r w:rsidR="006D62EA">
        <w:t xml:space="preserve"> //nishant</w:t>
      </w:r>
    </w:p>
    <w:p w14:paraId="338DC1C5" w14:textId="77777777" w:rsidR="009A3E96" w:rsidRDefault="009A3E96" w:rsidP="009A3E96">
      <w:r>
        <w:t>The solitude of the north is changing. George Angohiatok noticed this quite graphically a decade ago when, after returning to Iqaluktuuttiaq (or Cambridge Bay, as it was renamed by settlers), he observed an ice breaker moving through the same frozen waterways he had travelled by snow machine the day before.</w:t>
      </w:r>
    </w:p>
    <w:p w14:paraId="604F67A6" w14:textId="77777777" w:rsidR="009A3E96" w:rsidRDefault="009A3E96" w:rsidP="009A3E96">
      <w:r w:rsidRPr="00FB3DD4">
        <w:rPr>
          <w:rStyle w:val="StyleUnderline"/>
        </w:rPr>
        <w:t xml:space="preserve">If the vessel had smashed that open lead through the frozen veneer of ice a day earlier, he would have been </w:t>
      </w:r>
      <w:r w:rsidRPr="00FB3DD4">
        <w:rPr>
          <w:rStyle w:val="Emphasis"/>
        </w:rPr>
        <w:t>cut off for at least a few weeks</w:t>
      </w:r>
      <w:r w:rsidRPr="00FB3DD4">
        <w:rPr>
          <w:rStyle w:val="StyleUnderline"/>
        </w:rPr>
        <w:t xml:space="preserve"> until the ice refroze.</w:t>
      </w:r>
      <w:r>
        <w:t xml:space="preserve"> George wonders whether, even with his headlights, he would have detected the steam that signals the transition from ice to water in winter through his goggles.</w:t>
      </w:r>
    </w:p>
    <w:p w14:paraId="61483746" w14:textId="77777777" w:rsidR="009A3E96" w:rsidRPr="00FB3DD4" w:rsidRDefault="009A3E96" w:rsidP="009A3E96">
      <w:pPr>
        <w:rPr>
          <w:rStyle w:val="StyleUnderline"/>
        </w:rPr>
      </w:pPr>
      <w:r w:rsidRPr="00FB3DD4">
        <w:rPr>
          <w:rStyle w:val="StyleUnderline"/>
        </w:rPr>
        <w:t xml:space="preserve">The growing presence of </w:t>
      </w:r>
      <w:r w:rsidRPr="00FB3DD4">
        <w:rPr>
          <w:rStyle w:val="Emphasis"/>
        </w:rPr>
        <w:t>ice breakers worries</w:t>
      </w:r>
      <w:r>
        <w:t xml:space="preserve"> George. </w:t>
      </w:r>
      <w:r w:rsidRPr="00FB3DD4">
        <w:rPr>
          <w:rStyle w:val="StyleUnderline"/>
        </w:rPr>
        <w:t>His Inuit ancestors moved east across the Arctic coast of North America thousands of years ago. Since that time, the waterways have been their highways, both in summer and winter. Traveling between camps and villages, the Inuit have followed the wildlife at the heart of their food security.</w:t>
      </w:r>
    </w:p>
    <w:p w14:paraId="2A7D6ED1" w14:textId="77777777" w:rsidR="009A3E96" w:rsidRDefault="009A3E96" w:rsidP="009A3E96">
      <w:r>
        <w:t>The caribou herds of the far northern islands—the Dolphin and Union herd and the Peary herds—also stride out onto the sea ice during their migrations between summer and wintering areas. The herds contribute heavily to the Inuit’s essential needs—providing both a source of “country food” and clothing with fur that is warm beyond compare. In the past elders have used the leg bones for carving and to build shelters.</w:t>
      </w:r>
    </w:p>
    <w:p w14:paraId="29112178" w14:textId="77777777" w:rsidR="009A3E96" w:rsidRDefault="009A3E96" w:rsidP="009A3E96">
      <w:r w:rsidRPr="00FB3DD4">
        <w:rPr>
          <w:rStyle w:val="StyleUnderline"/>
        </w:rPr>
        <w:t xml:space="preserve">Use of the sea and ice by people has been relatively predictable over past millennia. Harsh winters and only a few months of open water warded off all but the most determined visitors. </w:t>
      </w:r>
      <w:r>
        <w:t>Even a casual read of Pierre Berton’s The Arctic Grail provides a clear picture of just how challenging these areas are. Unprepared visitors throughout history have perished.</w:t>
      </w:r>
    </w:p>
    <w:p w14:paraId="113DAE65" w14:textId="77777777" w:rsidR="009A3E96" w:rsidRDefault="009A3E96" w:rsidP="009A3E96">
      <w:r w:rsidRPr="00FB3DD4">
        <w:rPr>
          <w:rStyle w:val="StyleUnderline"/>
        </w:rPr>
        <w:t>But things change. The powerful Finish Polar Class icebreakers</w:t>
      </w:r>
      <w:r>
        <w:t xml:space="preserve"> MSV Fennica and MSV Nordica passed this way in October of 2015, returning home from supporting oil exploration off Alaska in the Chukchi Sea; both vessels </w:t>
      </w:r>
      <w:r w:rsidRPr="00FB3DD4">
        <w:rPr>
          <w:rStyle w:val="StyleUnderline"/>
        </w:rPr>
        <w:t xml:space="preserve">capable </w:t>
      </w:r>
      <w:r w:rsidRPr="00FB3DD4">
        <w:rPr>
          <w:rStyle w:val="Emphasis"/>
        </w:rPr>
        <w:t>of ramming</w:t>
      </w:r>
      <w:r w:rsidRPr="00FB3DD4">
        <w:rPr>
          <w:rStyle w:val="StyleUnderline"/>
        </w:rPr>
        <w:t xml:space="preserve"> their way through ice a meter thick unassisted</w:t>
      </w:r>
      <w:r>
        <w:t>.</w:t>
      </w:r>
    </w:p>
    <w:p w14:paraId="09E6CC04" w14:textId="77777777" w:rsidR="009A3E96" w:rsidRPr="009A3E96" w:rsidRDefault="009A3E96" w:rsidP="009A3E96"/>
    <w:p w14:paraId="093A6F5D" w14:textId="5C305987" w:rsidR="00614189" w:rsidRDefault="00614189" w:rsidP="00183B5A">
      <w:pPr>
        <w:pStyle w:val="Heading2"/>
      </w:pPr>
      <w:r>
        <w:lastRenderedPageBreak/>
        <w:t>Fisheries</w:t>
      </w:r>
    </w:p>
    <w:p w14:paraId="648C6178" w14:textId="77777777" w:rsidR="00614189" w:rsidRPr="006D62EA" w:rsidRDefault="00614189" w:rsidP="006D62EA">
      <w:pPr>
        <w:pStyle w:val="Heading3"/>
      </w:pPr>
      <w:r w:rsidRPr="006D62EA">
        <w:lastRenderedPageBreak/>
        <w:t>Nuclear Icebreakers bad---1NC</w:t>
      </w:r>
    </w:p>
    <w:p w14:paraId="78843160" w14:textId="77777777" w:rsidR="00614189" w:rsidRPr="006D62EA" w:rsidRDefault="00614189" w:rsidP="006D62EA">
      <w:pPr>
        <w:pStyle w:val="Heading4"/>
      </w:pPr>
      <w:r w:rsidRPr="006D62EA">
        <w:t>Nuclear-powered icebreakers collapse marine ecosystems through radioactive waste.</w:t>
      </w:r>
    </w:p>
    <w:p w14:paraId="02672897" w14:textId="77777777" w:rsidR="00614189" w:rsidRDefault="00614189" w:rsidP="00614189">
      <w:r w:rsidRPr="003C4901">
        <w:t xml:space="preserve">Qiuwen </w:t>
      </w:r>
      <w:r w:rsidRPr="003C4901">
        <w:rPr>
          <w:rStyle w:val="Style13ptBold"/>
        </w:rPr>
        <w:t>Wang</w:t>
      </w:r>
      <w:r w:rsidRPr="003C4901">
        <w:t xml:space="preserve"> </w:t>
      </w:r>
      <w:r>
        <w:t xml:space="preserve">etal. </w:t>
      </w:r>
      <w:r w:rsidRPr="003C4901">
        <w:rPr>
          <w:rStyle w:val="Style13ptBold"/>
        </w:rPr>
        <w:t>23</w:t>
      </w:r>
      <w:r>
        <w:t>,</w:t>
      </w:r>
      <w:r w:rsidRPr="003C4901">
        <w:t xml:space="preserve"> 2/8/23</w:t>
      </w:r>
      <w:r w:rsidRPr="001C6E7B">
        <w:t>,</w:t>
      </w:r>
      <w:r>
        <w:t xml:space="preserve"> </w:t>
      </w:r>
      <w:r w:rsidRPr="003C4901">
        <w:t>Professor, School of International Law, East China University of Political Science and Law</w:t>
      </w:r>
      <w:r>
        <w:t>,</w:t>
      </w:r>
      <w:r w:rsidRPr="001C6E7B">
        <w:t xml:space="preserve"> </w:t>
      </w:r>
      <w:r>
        <w:t>“</w:t>
      </w:r>
      <w:r w:rsidRPr="001C6E7B">
        <w:t>Using Nuclear Energy for Maritime Decarbonization and Related Environmental Challenges: Existing Regulatory Shortcomings and Improvements,</w:t>
      </w:r>
      <w:r>
        <w:t>”</w:t>
      </w:r>
      <w:r w:rsidRPr="001C6E7B">
        <w:t xml:space="preserve"> PubMed Central (PMC), </w:t>
      </w:r>
      <w:r w:rsidRPr="003C4901">
        <w:t>10.3390/ijerph20042993</w:t>
      </w:r>
      <w:r>
        <w:t>, :)</w:t>
      </w:r>
    </w:p>
    <w:p w14:paraId="4A8CCDF2" w14:textId="21D006A2" w:rsidR="00614189" w:rsidRPr="00DE5665" w:rsidRDefault="00614189" w:rsidP="00614189">
      <w:r w:rsidRPr="00DE5665">
        <w:rPr>
          <w:rStyle w:val="StyleUnderline"/>
        </w:rPr>
        <w:t xml:space="preserve">Using </w:t>
      </w:r>
      <w:r w:rsidRPr="00E1534B">
        <w:rPr>
          <w:rStyle w:val="StyleUnderline"/>
          <w:highlight w:val="cyan"/>
        </w:rPr>
        <w:t>nuclear power</w:t>
      </w:r>
      <w:r w:rsidRPr="00DE5665">
        <w:rPr>
          <w:rStyle w:val="StyleUnderline"/>
        </w:rPr>
        <w:t xml:space="preserve"> to propel </w:t>
      </w:r>
      <w:r w:rsidRPr="00E1534B">
        <w:rPr>
          <w:rStyle w:val="StyleUnderline"/>
          <w:highlight w:val="cyan"/>
        </w:rPr>
        <w:t>ships offers</w:t>
      </w:r>
      <w:r w:rsidRPr="00DE5665">
        <w:rPr>
          <w:rStyle w:val="StyleUnderline"/>
        </w:rPr>
        <w:t xml:space="preserve"> “</w:t>
      </w:r>
      <w:r w:rsidRPr="00DE5665">
        <w:t>both benefits for regional economic and social development and risks of nuclear</w:t>
      </w:r>
      <w:r w:rsidRPr="00DE5665">
        <w:rPr>
          <w:rStyle w:val="StyleUnderline"/>
        </w:rPr>
        <w:t xml:space="preserve"> and </w:t>
      </w:r>
      <w:r w:rsidRPr="00DE5665">
        <w:rPr>
          <w:rStyle w:val="Emphasis"/>
        </w:rPr>
        <w:t xml:space="preserve">radiological </w:t>
      </w:r>
      <w:r w:rsidRPr="00E1534B">
        <w:rPr>
          <w:rStyle w:val="Emphasis"/>
          <w:highlight w:val="cyan"/>
        </w:rPr>
        <w:t>accidents</w:t>
      </w:r>
      <w:r w:rsidRPr="00DE5665">
        <w:rPr>
          <w:rStyle w:val="StyleUnderline"/>
        </w:rPr>
        <w:t xml:space="preserve"> and concerns about radioactive wastes</w:t>
      </w:r>
      <w:r w:rsidRPr="00DE5665">
        <w:t>” [</w:t>
      </w:r>
      <w:r w:rsidRPr="006D62EA">
        <w:t>16</w:t>
      </w:r>
      <w:r w:rsidRPr="00DE5665">
        <w:t xml:space="preserve">]. Although the prospect of rapid achievement of maritime decarbonization may be very attractive, </w:t>
      </w:r>
      <w:r w:rsidRPr="00E1534B">
        <w:rPr>
          <w:rStyle w:val="StyleUnderline"/>
          <w:highlight w:val="cyan"/>
        </w:rPr>
        <w:t>nuclear reactors on</w:t>
      </w:r>
      <w:r w:rsidRPr="00DE5665">
        <w:rPr>
          <w:rStyle w:val="StyleUnderline"/>
        </w:rPr>
        <w:t xml:space="preserve"> board </w:t>
      </w:r>
      <w:r w:rsidRPr="00E1534B">
        <w:rPr>
          <w:rStyle w:val="StyleUnderline"/>
          <w:highlight w:val="cyan"/>
        </w:rPr>
        <w:t>ships</w:t>
      </w:r>
      <w:r w:rsidRPr="00DE5665">
        <w:rPr>
          <w:rStyle w:val="StyleUnderline"/>
        </w:rPr>
        <w:t xml:space="preserve"> may also </w:t>
      </w:r>
      <w:r w:rsidRPr="00E1534B">
        <w:rPr>
          <w:rStyle w:val="StyleUnderline"/>
          <w:highlight w:val="cyan"/>
        </w:rPr>
        <w:t>pose</w:t>
      </w:r>
      <w:r w:rsidRPr="00DE5665">
        <w:rPr>
          <w:rStyle w:val="StyleUnderline"/>
        </w:rPr>
        <w:t xml:space="preserve"> </w:t>
      </w:r>
      <w:r w:rsidRPr="00DE5665">
        <w:rPr>
          <w:rStyle w:val="Emphasis"/>
        </w:rPr>
        <w:t xml:space="preserve">potential </w:t>
      </w:r>
      <w:r w:rsidRPr="00E1534B">
        <w:rPr>
          <w:rStyle w:val="Emphasis"/>
          <w:highlight w:val="cyan"/>
        </w:rPr>
        <w:t>risks to</w:t>
      </w:r>
      <w:r w:rsidRPr="00DE5665">
        <w:rPr>
          <w:rStyle w:val="Emphasis"/>
        </w:rPr>
        <w:t xml:space="preserve"> the marine </w:t>
      </w:r>
      <w:r w:rsidRPr="00E1534B">
        <w:rPr>
          <w:rStyle w:val="Emphasis"/>
          <w:highlight w:val="cyan"/>
        </w:rPr>
        <w:t>environment</w:t>
      </w:r>
      <w:r w:rsidRPr="00DE5665">
        <w:t xml:space="preserve"> [</w:t>
      </w:r>
      <w:r w:rsidRPr="006D62EA">
        <w:t>23</w:t>
      </w:r>
      <w:r w:rsidRPr="00DE5665">
        <w:t>,</w:t>
      </w:r>
      <w:r w:rsidRPr="006D62EA">
        <w:t>45</w:t>
      </w:r>
      <w:r w:rsidRPr="00DE5665">
        <w:t>,</w:t>
      </w:r>
      <w:r w:rsidRPr="006D62EA">
        <w:t>46</w:t>
      </w:r>
      <w:r w:rsidRPr="00DE5665">
        <w:t>].</w:t>
      </w:r>
    </w:p>
    <w:p w14:paraId="16C59363" w14:textId="46AE724E" w:rsidR="00614189" w:rsidRPr="00DE5665" w:rsidRDefault="00614189" w:rsidP="00614189">
      <w:r w:rsidRPr="00DE5665">
        <w:t xml:space="preserve">First, </w:t>
      </w:r>
      <w:r w:rsidRPr="00DE5665">
        <w:rPr>
          <w:rStyle w:val="StyleUnderline"/>
        </w:rPr>
        <w:t>the daily operation of nuclear-powered merchant ships not only brings environmental concerns of perimeter contamination and thermal pollution but is also not completely free from low-level radiation release</w:t>
      </w:r>
      <w:r w:rsidRPr="00DE5665">
        <w:t xml:space="preserve">. </w:t>
      </w:r>
      <w:r w:rsidRPr="00DE5665">
        <w:rPr>
          <w:rStyle w:val="StyleUnderline"/>
        </w:rPr>
        <w:t xml:space="preserve">A </w:t>
      </w:r>
      <w:r w:rsidRPr="00E1534B">
        <w:rPr>
          <w:rStyle w:val="StyleUnderline"/>
          <w:highlight w:val="cyan"/>
        </w:rPr>
        <w:t>ship equipped with</w:t>
      </w:r>
      <w:r w:rsidRPr="00DE5665">
        <w:rPr>
          <w:rStyle w:val="StyleUnderline"/>
        </w:rPr>
        <w:t xml:space="preserve"> a nuclear </w:t>
      </w:r>
      <w:r w:rsidRPr="00E1534B">
        <w:rPr>
          <w:rStyle w:val="StyleUnderline"/>
          <w:highlight w:val="cyan"/>
        </w:rPr>
        <w:t>reactor</w:t>
      </w:r>
      <w:r w:rsidRPr="00DE5665">
        <w:rPr>
          <w:rStyle w:val="StyleUnderline"/>
        </w:rPr>
        <w:t xml:space="preserve"> is equivalent to a mobile nuclear installation and carries risks of low-level radiation release, which may </w:t>
      </w:r>
      <w:r w:rsidRPr="00E1534B">
        <w:rPr>
          <w:rStyle w:val="Emphasis"/>
          <w:highlight w:val="cyan"/>
        </w:rPr>
        <w:t>cause</w:t>
      </w:r>
      <w:r w:rsidRPr="00DE5665">
        <w:rPr>
          <w:rStyle w:val="Emphasis"/>
        </w:rPr>
        <w:t xml:space="preserve"> </w:t>
      </w:r>
      <w:r w:rsidRPr="00E1534B">
        <w:rPr>
          <w:rStyle w:val="Emphasis"/>
          <w:highlight w:val="cyan"/>
        </w:rPr>
        <w:t>persistent</w:t>
      </w:r>
      <w:r w:rsidRPr="00DE5665">
        <w:rPr>
          <w:rStyle w:val="Emphasis"/>
        </w:rPr>
        <w:t xml:space="preserve"> low-dose radioactive </w:t>
      </w:r>
      <w:r w:rsidRPr="00E1534B">
        <w:rPr>
          <w:rStyle w:val="Emphasis"/>
          <w:highlight w:val="cyan"/>
        </w:rPr>
        <w:t>contamination of</w:t>
      </w:r>
      <w:r w:rsidRPr="00DE5665">
        <w:rPr>
          <w:rStyle w:val="Emphasis"/>
        </w:rPr>
        <w:t xml:space="preserve"> the marine </w:t>
      </w:r>
      <w:r w:rsidRPr="00E1534B">
        <w:rPr>
          <w:rStyle w:val="Emphasis"/>
          <w:highlight w:val="cyan"/>
        </w:rPr>
        <w:t>environment</w:t>
      </w:r>
      <w:r w:rsidRPr="00DE5665">
        <w:t xml:space="preserve">. </w:t>
      </w:r>
      <w:r w:rsidRPr="00E1534B">
        <w:rPr>
          <w:rStyle w:val="StyleUnderline"/>
          <w:highlight w:val="cyan"/>
        </w:rPr>
        <w:t>Fish</w:t>
      </w:r>
      <w:r w:rsidRPr="00DE5665">
        <w:rPr>
          <w:rStyle w:val="StyleUnderline"/>
        </w:rPr>
        <w:t xml:space="preserve"> and marine mammal </w:t>
      </w:r>
      <w:r w:rsidRPr="00E1534B">
        <w:rPr>
          <w:rStyle w:val="StyleUnderline"/>
          <w:highlight w:val="cyan"/>
        </w:rPr>
        <w:t>pop</w:t>
      </w:r>
      <w:r w:rsidRPr="00DE5665">
        <w:rPr>
          <w:rStyle w:val="StyleUnderline"/>
        </w:rPr>
        <w:t>ulation</w:t>
      </w:r>
      <w:r w:rsidRPr="00E1534B">
        <w:rPr>
          <w:rStyle w:val="StyleUnderline"/>
          <w:highlight w:val="cyan"/>
        </w:rPr>
        <w:t>s</w:t>
      </w:r>
      <w:r w:rsidRPr="00DE5665">
        <w:rPr>
          <w:rStyle w:val="StyleUnderline"/>
        </w:rPr>
        <w:t xml:space="preserve"> might </w:t>
      </w:r>
      <w:r w:rsidRPr="00E1534B">
        <w:rPr>
          <w:rStyle w:val="Emphasis"/>
          <w:highlight w:val="cyan"/>
        </w:rPr>
        <w:t>experience increasing mortality</w:t>
      </w:r>
      <w:r w:rsidRPr="00DE5665">
        <w:rPr>
          <w:rStyle w:val="Emphasis"/>
        </w:rPr>
        <w:t xml:space="preserve"> rates</w:t>
      </w:r>
      <w:r w:rsidRPr="00DE5665">
        <w:t>, as long half-life isotopes accumulate in the food chain [</w:t>
      </w:r>
      <w:r w:rsidRPr="006D62EA">
        <w:t>47</w:t>
      </w:r>
      <w:r w:rsidRPr="00DE5665">
        <w:t xml:space="preserve">]. </w:t>
      </w:r>
      <w:r w:rsidRPr="00DE5665">
        <w:rPr>
          <w:rStyle w:val="StyleUnderline"/>
        </w:rPr>
        <w:t>At the same time, nuclear-</w:t>
      </w:r>
      <w:r w:rsidRPr="00E1534B">
        <w:rPr>
          <w:rStyle w:val="StyleUnderline"/>
          <w:highlight w:val="cyan"/>
        </w:rPr>
        <w:t>contaminated</w:t>
      </w:r>
      <w:r w:rsidRPr="00DE5665">
        <w:rPr>
          <w:rStyle w:val="StyleUnderline"/>
        </w:rPr>
        <w:t xml:space="preserve"> sea</w:t>
      </w:r>
      <w:r w:rsidRPr="00E1534B">
        <w:rPr>
          <w:rStyle w:val="StyleUnderline"/>
          <w:highlight w:val="cyan"/>
        </w:rPr>
        <w:t>water</w:t>
      </w:r>
      <w:r w:rsidRPr="00DE5665">
        <w:rPr>
          <w:rStyle w:val="StyleUnderline"/>
        </w:rPr>
        <w:t xml:space="preserve"> may </w:t>
      </w:r>
      <w:r w:rsidRPr="00E1534B">
        <w:rPr>
          <w:rStyle w:val="Emphasis"/>
          <w:highlight w:val="cyan"/>
        </w:rPr>
        <w:t>further contaminate</w:t>
      </w:r>
      <w:r w:rsidRPr="00DE5665">
        <w:rPr>
          <w:rStyle w:val="Emphasis"/>
        </w:rPr>
        <w:t xml:space="preserve"> coastal </w:t>
      </w:r>
      <w:r w:rsidRPr="00E1534B">
        <w:rPr>
          <w:rStyle w:val="Emphasis"/>
          <w:highlight w:val="cyan"/>
        </w:rPr>
        <w:t>ecosystems</w:t>
      </w:r>
      <w:r w:rsidRPr="00DE5665">
        <w:rPr>
          <w:rStyle w:val="StyleUnderline"/>
        </w:rPr>
        <w:t>, such as mangroves, because of tidal action</w:t>
      </w:r>
      <w:r w:rsidRPr="00DE5665">
        <w:t xml:space="preserve">. </w:t>
      </w:r>
      <w:r w:rsidRPr="00E1534B">
        <w:rPr>
          <w:rStyle w:val="StyleUnderline"/>
          <w:highlight w:val="cyan"/>
        </w:rPr>
        <w:t>Moreover</w:t>
      </w:r>
      <w:r w:rsidRPr="00DE5665">
        <w:rPr>
          <w:rStyle w:val="StyleUnderline"/>
        </w:rPr>
        <w:t xml:space="preserve">, nuclear reactors on board ships can </w:t>
      </w:r>
      <w:r w:rsidRPr="00E1534B">
        <w:rPr>
          <w:rStyle w:val="Emphasis"/>
          <w:highlight w:val="cyan"/>
        </w:rPr>
        <w:t>produce large amounts of heat</w:t>
      </w:r>
      <w:r w:rsidRPr="00DE5665">
        <w:rPr>
          <w:rStyle w:val="Emphasis"/>
        </w:rPr>
        <w:t xml:space="preserve"> energy</w:t>
      </w:r>
      <w:r w:rsidRPr="00DE5665">
        <w:t xml:space="preserve">. </w:t>
      </w:r>
      <w:r w:rsidRPr="00DE5665">
        <w:rPr>
          <w:rStyle w:val="StyleUnderline"/>
        </w:rPr>
        <w:t xml:space="preserve">Thermal pollution arising from nuclear ships may </w:t>
      </w:r>
      <w:r w:rsidRPr="00E1534B">
        <w:rPr>
          <w:rStyle w:val="Emphasis"/>
          <w:highlight w:val="cyan"/>
        </w:rPr>
        <w:t>affect marine</w:t>
      </w:r>
      <w:r w:rsidRPr="00DE5665">
        <w:rPr>
          <w:rStyle w:val="Emphasis"/>
        </w:rPr>
        <w:t xml:space="preserve"> flora, fauna, and </w:t>
      </w:r>
      <w:r w:rsidRPr="00E1534B">
        <w:rPr>
          <w:rStyle w:val="Emphasis"/>
          <w:highlight w:val="cyan"/>
        </w:rPr>
        <w:t>ecosystems</w:t>
      </w:r>
      <w:r w:rsidRPr="00DE5665">
        <w:rPr>
          <w:rStyle w:val="StyleUnderline"/>
        </w:rPr>
        <w:t xml:space="preserve"> in nearby waters as water temperature changes can </w:t>
      </w:r>
      <w:r w:rsidRPr="00E1534B">
        <w:rPr>
          <w:rStyle w:val="Emphasis"/>
          <w:highlight w:val="cyan"/>
        </w:rPr>
        <w:t>fatally damage</w:t>
      </w:r>
      <w:r w:rsidRPr="00DE5665">
        <w:rPr>
          <w:rStyle w:val="Emphasis"/>
        </w:rPr>
        <w:t xml:space="preserve"> marine </w:t>
      </w:r>
      <w:r w:rsidRPr="00E1534B">
        <w:rPr>
          <w:rStyle w:val="Emphasis"/>
          <w:highlight w:val="cyan"/>
        </w:rPr>
        <w:t>life</w:t>
      </w:r>
      <w:r w:rsidRPr="00DE5665">
        <w:rPr>
          <w:rStyle w:val="StyleUnderline"/>
        </w:rPr>
        <w:t>, change the chemical composition of seawater, and cause ecological imbalance</w:t>
      </w:r>
      <w:r w:rsidRPr="00DE5665">
        <w:t xml:space="preserve"> [</w:t>
      </w:r>
      <w:r w:rsidRPr="006D62EA">
        <w:t>48</w:t>
      </w:r>
      <w:r w:rsidRPr="00DE5665">
        <w:t>,</w:t>
      </w:r>
      <w:r w:rsidRPr="006D62EA">
        <w:t>49</w:t>
      </w:r>
      <w:r w:rsidRPr="00DE5665">
        <w:t>].</w:t>
      </w:r>
    </w:p>
    <w:p w14:paraId="34B3F89C" w14:textId="3D5377B5" w:rsidR="00614189" w:rsidRPr="00DE5665" w:rsidRDefault="00614189" w:rsidP="00614189">
      <w:r w:rsidRPr="00DE5665">
        <w:t xml:space="preserve">Second, </w:t>
      </w:r>
      <w:r w:rsidRPr="00E1534B">
        <w:rPr>
          <w:rStyle w:val="StyleUnderline"/>
          <w:highlight w:val="cyan"/>
        </w:rPr>
        <w:t>nuclear</w:t>
      </w:r>
      <w:r w:rsidRPr="00DE5665">
        <w:rPr>
          <w:rStyle w:val="StyleUnderline"/>
        </w:rPr>
        <w:t xml:space="preserve">-powered merchant </w:t>
      </w:r>
      <w:r w:rsidRPr="00E1534B">
        <w:rPr>
          <w:rStyle w:val="StyleUnderline"/>
          <w:highlight w:val="cyan"/>
        </w:rPr>
        <w:t>ships</w:t>
      </w:r>
      <w:r w:rsidRPr="00DE5665">
        <w:rPr>
          <w:rStyle w:val="StyleUnderline"/>
        </w:rPr>
        <w:t xml:space="preserve"> that </w:t>
      </w:r>
      <w:r w:rsidRPr="00E1534B">
        <w:rPr>
          <w:rStyle w:val="StyleUnderline"/>
          <w:highlight w:val="cyan"/>
        </w:rPr>
        <w:t>experience</w:t>
      </w:r>
      <w:r w:rsidRPr="00DE5665">
        <w:rPr>
          <w:rStyle w:val="StyleUnderline"/>
        </w:rPr>
        <w:t xml:space="preserve"> maritime </w:t>
      </w:r>
      <w:r w:rsidRPr="00E1534B">
        <w:rPr>
          <w:rStyle w:val="StyleUnderline"/>
          <w:highlight w:val="cyan"/>
        </w:rPr>
        <w:t>accidents</w:t>
      </w:r>
      <w:r w:rsidRPr="00DE5665">
        <w:rPr>
          <w:rStyle w:val="StyleUnderline"/>
        </w:rPr>
        <w:t xml:space="preserve"> can </w:t>
      </w:r>
      <w:r w:rsidRPr="00E1534B">
        <w:rPr>
          <w:rStyle w:val="Emphasis"/>
          <w:highlight w:val="cyan"/>
        </w:rPr>
        <w:t>lead to</w:t>
      </w:r>
      <w:r w:rsidRPr="00DE5665">
        <w:rPr>
          <w:rStyle w:val="Emphasis"/>
        </w:rPr>
        <w:t xml:space="preserve"> nuclear </w:t>
      </w:r>
      <w:r w:rsidRPr="00E1534B">
        <w:rPr>
          <w:rStyle w:val="Emphasis"/>
          <w:highlight w:val="cyan"/>
        </w:rPr>
        <w:t>disasters</w:t>
      </w:r>
      <w:r w:rsidRPr="00DE5665">
        <w:rPr>
          <w:rStyle w:val="Emphasis"/>
        </w:rPr>
        <w:t xml:space="preserve"> at sea</w:t>
      </w:r>
      <w:r w:rsidRPr="00DE5665">
        <w:t xml:space="preserve">. </w:t>
      </w:r>
      <w:r w:rsidRPr="00DE5665">
        <w:rPr>
          <w:rStyle w:val="StyleUnderline"/>
        </w:rPr>
        <w:t xml:space="preserve">In certain circumstances such as ship collision, severe machine damage, fire, or explosions, nuclear-powered merchant ships can experience nuclear leakage, </w:t>
      </w:r>
      <w:r w:rsidRPr="00E1534B">
        <w:rPr>
          <w:rStyle w:val="StyleUnderline"/>
          <w:highlight w:val="cyan"/>
        </w:rPr>
        <w:t xml:space="preserve">causing </w:t>
      </w:r>
      <w:r w:rsidRPr="00E1534B">
        <w:rPr>
          <w:rStyle w:val="Emphasis"/>
          <w:highlight w:val="cyan"/>
        </w:rPr>
        <w:t>severe harm to the</w:t>
      </w:r>
      <w:r w:rsidRPr="00DE5665">
        <w:rPr>
          <w:rStyle w:val="Emphasis"/>
        </w:rPr>
        <w:t xml:space="preserve"> marine </w:t>
      </w:r>
      <w:r w:rsidRPr="00E1534B">
        <w:rPr>
          <w:rStyle w:val="Emphasis"/>
          <w:highlight w:val="cyan"/>
        </w:rPr>
        <w:t>environment</w:t>
      </w:r>
      <w:r w:rsidRPr="00DE5665">
        <w:rPr>
          <w:rStyle w:val="StyleUnderline"/>
        </w:rPr>
        <w:t>, marine ecosystem, and human health</w:t>
      </w:r>
      <w:r w:rsidRPr="00DE5665">
        <w:t xml:space="preserve"> [</w:t>
      </w:r>
      <w:r w:rsidRPr="006D62EA">
        <w:t>37</w:t>
      </w:r>
      <w:r w:rsidRPr="00DE5665">
        <w:t>]. During its maiden voyage, the Mutsu, a Japanese nuclear-powered merchant ship had experienced a nuclear leakage problem, making local inhabitants, port authorities, and fishermen strongly oppose its continued operation [</w:t>
      </w:r>
      <w:r w:rsidRPr="006D62EA">
        <w:t>17</w:t>
      </w:r>
      <w:r w:rsidRPr="00DE5665">
        <w:t>]. After emergent nuclear incidents occur at sea, the radionuclides may be dispersed near the sea surface: “The airborne nuclides will diffuse to other area with the atmospheric motion, and cause the environmental pollution and hazardous results to human health” [</w:t>
      </w:r>
      <w:r w:rsidRPr="006D62EA">
        <w:t>39</w:t>
      </w:r>
      <w:r w:rsidRPr="00DE5665">
        <w:t>]. Although the likelihood of leakage or spillage from an overheated reactor is relatively small, negligence in or the mismanagement of the reactor or the failure of the ship’s nonnuclear components could lead to a rupture of the reactor compartment [</w:t>
      </w:r>
      <w:r w:rsidRPr="006D62EA">
        <w:t>50</w:t>
      </w:r>
      <w:r w:rsidRPr="00DE5665">
        <w:t>]. Research shows that human errors are responsible for most shipping accidents [</w:t>
      </w:r>
      <w:r w:rsidRPr="006D62EA">
        <w:t>51</w:t>
      </w:r>
      <w:r w:rsidRPr="00DE5665">
        <w:t>]. The working conditions on board ships are more stressful than those in land-based nuclear installations, and consequently operators of nuclear-powered ships are more prone to make errors that lead to nuclear accidents [</w:t>
      </w:r>
      <w:r w:rsidRPr="006D62EA">
        <w:t>52</w:t>
      </w:r>
      <w:r w:rsidRPr="00DE5665">
        <w:t>]. Sometimes, nuclear leakage from reactors on board ships result in the emergency dumping of nuclear fuels [</w:t>
      </w:r>
      <w:r w:rsidRPr="006D62EA">
        <w:t>16</w:t>
      </w:r>
      <w:r w:rsidRPr="00DE5665">
        <w:t>].</w:t>
      </w:r>
    </w:p>
    <w:p w14:paraId="775542A0" w14:textId="3E6D81EB" w:rsidR="00614189" w:rsidRDefault="00614189" w:rsidP="00614189">
      <w:r w:rsidRPr="00DE5665">
        <w:t xml:space="preserve">Third, </w:t>
      </w:r>
      <w:r w:rsidRPr="00DE5665">
        <w:rPr>
          <w:rStyle w:val="StyleUnderline"/>
        </w:rPr>
        <w:t xml:space="preserve">radioactive waste from </w:t>
      </w:r>
      <w:r w:rsidRPr="00E1534B">
        <w:rPr>
          <w:rStyle w:val="StyleUnderline"/>
          <w:highlight w:val="cyan"/>
        </w:rPr>
        <w:t>nuclear</w:t>
      </w:r>
      <w:r w:rsidRPr="00DE5665">
        <w:rPr>
          <w:rStyle w:val="StyleUnderline"/>
        </w:rPr>
        <w:t xml:space="preserve">-powered merchant </w:t>
      </w:r>
      <w:r w:rsidRPr="00E1534B">
        <w:rPr>
          <w:rStyle w:val="StyleUnderline"/>
          <w:highlight w:val="cyan"/>
        </w:rPr>
        <w:t>ships</w:t>
      </w:r>
      <w:r w:rsidRPr="00DE5665">
        <w:rPr>
          <w:rStyle w:val="StyleUnderline"/>
        </w:rPr>
        <w:t xml:space="preserve"> may also be a problem</w:t>
      </w:r>
      <w:r w:rsidRPr="00DE5665">
        <w:t xml:space="preserve">. Although nuclear-powered merchant ships can achieve zero GHG emissions, in the course of their operation, </w:t>
      </w:r>
      <w:r w:rsidRPr="00DE5665">
        <w:rPr>
          <w:rStyle w:val="StyleUnderline"/>
        </w:rPr>
        <w:t xml:space="preserve">they </w:t>
      </w:r>
      <w:r w:rsidRPr="00DE5665">
        <w:rPr>
          <w:rStyle w:val="StyleUnderline"/>
        </w:rPr>
        <w:lastRenderedPageBreak/>
        <w:t xml:space="preserve">also </w:t>
      </w:r>
      <w:r w:rsidRPr="00E1534B">
        <w:rPr>
          <w:rStyle w:val="Emphasis"/>
          <w:highlight w:val="cyan"/>
        </w:rPr>
        <w:t>generate</w:t>
      </w:r>
      <w:r w:rsidRPr="00DE5665">
        <w:rPr>
          <w:rStyle w:val="Emphasis"/>
        </w:rPr>
        <w:t xml:space="preserve"> nuclear </w:t>
      </w:r>
      <w:r w:rsidRPr="00E1534B">
        <w:rPr>
          <w:rStyle w:val="Emphasis"/>
          <w:highlight w:val="cyan"/>
        </w:rPr>
        <w:t>waste that</w:t>
      </w:r>
      <w:r w:rsidRPr="00DE5665">
        <w:rPr>
          <w:rStyle w:val="Emphasis"/>
        </w:rPr>
        <w:t xml:space="preserve"> may </w:t>
      </w:r>
      <w:r w:rsidRPr="00E1534B">
        <w:rPr>
          <w:rStyle w:val="Emphasis"/>
          <w:highlight w:val="cyan"/>
        </w:rPr>
        <w:t>cause</w:t>
      </w:r>
      <w:r w:rsidRPr="00DE5665">
        <w:rPr>
          <w:rStyle w:val="Emphasis"/>
        </w:rPr>
        <w:t xml:space="preserve"> radioactive marine </w:t>
      </w:r>
      <w:r w:rsidRPr="00E1534B">
        <w:rPr>
          <w:rStyle w:val="Emphasis"/>
          <w:highlight w:val="cyan"/>
        </w:rPr>
        <w:t>pollution</w:t>
      </w:r>
      <w:r w:rsidRPr="00DE5665">
        <w:t xml:space="preserve">. </w:t>
      </w:r>
      <w:r w:rsidRPr="00DE5665">
        <w:rPr>
          <w:rStyle w:val="StyleUnderline"/>
        </w:rPr>
        <w:t>The use of nuclear propulsion poses risks regarding the “safe storage for spent nuclear fuel and decommissioned on-board power plants</w:t>
      </w:r>
      <w:r w:rsidRPr="00DE5665">
        <w:t>” [</w:t>
      </w:r>
      <w:r w:rsidRPr="006D62EA">
        <w:t>7</w:t>
      </w:r>
      <w:r w:rsidRPr="00DE5665">
        <w:t xml:space="preserve">]. In its first year of operation, </w:t>
      </w:r>
      <w:r w:rsidRPr="00DE5665">
        <w:rPr>
          <w:rStyle w:val="StyleUnderline"/>
        </w:rPr>
        <w:t xml:space="preserve">the NS Savannah released </w:t>
      </w:r>
      <w:r w:rsidRPr="00DE5665">
        <w:rPr>
          <w:rStyle w:val="Emphasis"/>
        </w:rPr>
        <w:t>115,000 gallons of low-level waste</w:t>
      </w:r>
      <w:r w:rsidRPr="00DE5665">
        <w:rPr>
          <w:rStyle w:val="StyleUnderline"/>
        </w:rPr>
        <w:t xml:space="preserve"> into the ocean</w:t>
      </w:r>
      <w:r w:rsidRPr="00DE5665">
        <w:t xml:space="preserve"> [</w:t>
      </w:r>
      <w:r w:rsidRPr="006D62EA">
        <w:t>53</w:t>
      </w:r>
      <w:r w:rsidRPr="00DE5665">
        <w:t>]. “</w:t>
      </w:r>
      <w:r w:rsidRPr="00DE5665">
        <w:rPr>
          <w:rStyle w:val="StyleUnderline"/>
        </w:rPr>
        <w:t xml:space="preserve">Radioactive </w:t>
      </w:r>
      <w:r w:rsidRPr="00E1534B">
        <w:rPr>
          <w:rStyle w:val="StyleUnderline"/>
          <w:highlight w:val="cyan"/>
        </w:rPr>
        <w:t>wastes are</w:t>
      </w:r>
      <w:r w:rsidRPr="00DE5665">
        <w:rPr>
          <w:rStyle w:val="StyleUnderline"/>
        </w:rPr>
        <w:t xml:space="preserve"> </w:t>
      </w:r>
      <w:r w:rsidRPr="00E1534B">
        <w:rPr>
          <w:rStyle w:val="StyleUnderline"/>
          <w:highlight w:val="cyan"/>
        </w:rPr>
        <w:t>not biodegradable</w:t>
      </w:r>
      <w:r w:rsidRPr="00DE5665">
        <w:rPr>
          <w:rStyle w:val="StyleUnderline"/>
        </w:rPr>
        <w:t xml:space="preserve">, </w:t>
      </w:r>
      <w:r w:rsidRPr="00E1534B">
        <w:rPr>
          <w:rStyle w:val="StyleUnderline"/>
          <w:highlight w:val="cyan"/>
        </w:rPr>
        <w:t>no</w:t>
      </w:r>
      <w:r w:rsidRPr="00DE5665">
        <w:rPr>
          <w:rStyle w:val="StyleUnderline"/>
        </w:rPr>
        <w:t xml:space="preserve">r is there any </w:t>
      </w:r>
      <w:r w:rsidRPr="00E1534B">
        <w:rPr>
          <w:rStyle w:val="StyleUnderline"/>
          <w:highlight w:val="cyan"/>
        </w:rPr>
        <w:t>possibility of removing them</w:t>
      </w:r>
      <w:r w:rsidRPr="00DE5665">
        <w:rPr>
          <w:rStyle w:val="StyleUnderline"/>
        </w:rPr>
        <w:t xml:space="preserve"> from the sea once they have entered it. These substances vary in their effect, but in general, they are </w:t>
      </w:r>
      <w:r w:rsidRPr="00E1534B">
        <w:rPr>
          <w:rStyle w:val="StyleUnderline"/>
          <w:highlight w:val="cyan"/>
        </w:rPr>
        <w:t>absorbed by</w:t>
      </w:r>
      <w:r w:rsidRPr="00DE5665">
        <w:rPr>
          <w:rStyle w:val="StyleUnderline"/>
        </w:rPr>
        <w:t xml:space="preserve"> marine </w:t>
      </w:r>
      <w:r w:rsidRPr="00E1534B">
        <w:rPr>
          <w:rStyle w:val="StyleUnderline"/>
          <w:highlight w:val="cyan"/>
        </w:rPr>
        <w:t>organisms</w:t>
      </w:r>
      <w:r w:rsidRPr="00DE5665">
        <w:rPr>
          <w:rStyle w:val="StyleUnderline"/>
        </w:rPr>
        <w:t xml:space="preserve">, often becoming concentrated as they move up the food chain, and </w:t>
      </w:r>
      <w:r w:rsidRPr="00E1534B">
        <w:rPr>
          <w:rStyle w:val="Emphasis"/>
          <w:highlight w:val="cyan"/>
        </w:rPr>
        <w:t>affecting</w:t>
      </w:r>
      <w:r w:rsidRPr="00DE5665">
        <w:rPr>
          <w:rStyle w:val="Emphasis"/>
        </w:rPr>
        <w:t xml:space="preserve"> the </w:t>
      </w:r>
      <w:r w:rsidRPr="00E1534B">
        <w:rPr>
          <w:rStyle w:val="Emphasis"/>
          <w:highlight w:val="cyan"/>
        </w:rPr>
        <w:t>growth</w:t>
      </w:r>
      <w:r w:rsidRPr="00DE5665">
        <w:rPr>
          <w:rStyle w:val="Emphasis"/>
        </w:rPr>
        <w:t xml:space="preserve">, reproduction </w:t>
      </w:r>
      <w:r w:rsidRPr="00E1534B">
        <w:rPr>
          <w:rStyle w:val="Emphasis"/>
          <w:highlight w:val="cyan"/>
        </w:rPr>
        <w:t>and mortality</w:t>
      </w:r>
      <w:r w:rsidRPr="00DE5665">
        <w:rPr>
          <w:rStyle w:val="Emphasis"/>
        </w:rPr>
        <w:t xml:space="preserve"> of marine life</w:t>
      </w:r>
      <w:r w:rsidRPr="00DE5665">
        <w:t>” [</w:t>
      </w:r>
      <w:r w:rsidRPr="006D62EA">
        <w:t>47</w:t>
      </w:r>
      <w:r w:rsidRPr="00DE5665">
        <w:t xml:space="preserve">]. </w:t>
      </w:r>
      <w:r w:rsidRPr="00DE5665">
        <w:rPr>
          <w:rStyle w:val="StyleUnderline"/>
        </w:rPr>
        <w:t>Research has shown that most of the pollution damage nuclear power does to the environment arises from the process of refueling and the disposal of radioactive wastes</w:t>
      </w:r>
      <w:r w:rsidRPr="00DE5665">
        <w:t xml:space="preserve"> [</w:t>
      </w:r>
      <w:r w:rsidRPr="006D62EA">
        <w:t>54</w:t>
      </w:r>
      <w:r w:rsidRPr="00DE5665">
        <w:t>]. Nevertheless, the potential to reduce waste generation and storage through advancements in nuclear technology remains a promising aspect. Generation IV technology, in particular, has been designed with this objective, incorporating features such as increased fuel utilization and passive safety mechanisms to minimize waste [</w:t>
      </w:r>
      <w:r w:rsidRPr="006D62EA">
        <w:t>55</w:t>
      </w:r>
      <w:r w:rsidRPr="00DE5665">
        <w:t>,</w:t>
      </w:r>
      <w:r w:rsidRPr="006D62EA">
        <w:t>56</w:t>
      </w:r>
      <w:r w:rsidRPr="00DE5665">
        <w:t>,</w:t>
      </w:r>
      <w:r w:rsidRPr="006D62EA">
        <w:t>57</w:t>
      </w:r>
      <w:r w:rsidRPr="00DE5665">
        <w:t>,</w:t>
      </w:r>
      <w:r w:rsidRPr="006D62EA">
        <w:t>58</w:t>
      </w:r>
      <w:r w:rsidRPr="00DE5665">
        <w:t>]. For instance, sodium-cooled fast reactors can recycle used fuel, thus reducing waste and bringing benefits of integral recycling in nuclear waste management in a closed fuel cycle [</w:t>
      </w:r>
      <w:r w:rsidRPr="006D62EA">
        <w:t>59</w:t>
      </w:r>
      <w:r w:rsidRPr="00DE5665">
        <w:t>]. Generation IV and other advanced nuclear technologies present a promising outlook for addressing waste management challenges in the future.</w:t>
      </w:r>
    </w:p>
    <w:p w14:paraId="1CE9D8AE" w14:textId="77777777" w:rsidR="00614189" w:rsidRDefault="00614189" w:rsidP="00614189">
      <w:r>
        <w:t>*note, these cards are stolen from other files*</w:t>
      </w:r>
    </w:p>
    <w:p w14:paraId="522A5BE8" w14:textId="77777777" w:rsidR="00614189" w:rsidRPr="00EF61DC" w:rsidRDefault="00614189" w:rsidP="00614189">
      <w:pPr>
        <w:pStyle w:val="Heading4"/>
      </w:pPr>
      <w:r w:rsidRPr="001C6E7B">
        <w:rPr>
          <w:u w:val="single"/>
        </w:rPr>
        <w:t>Arctic marine ecosystems</w:t>
      </w:r>
      <w:r>
        <w:t xml:space="preserve"> are key to </w:t>
      </w:r>
      <w:r w:rsidRPr="001C6E7B">
        <w:rPr>
          <w:u w:val="single"/>
        </w:rPr>
        <w:t>global marine ecosystems</w:t>
      </w:r>
      <w:r>
        <w:t>.</w:t>
      </w:r>
    </w:p>
    <w:p w14:paraId="3E14C52C" w14:textId="77777777" w:rsidR="00614189" w:rsidRPr="00EF61DC" w:rsidRDefault="00614189" w:rsidP="00614189">
      <w:r w:rsidRPr="00EF61DC">
        <w:rPr>
          <w:rStyle w:val="Style13ptBold"/>
        </w:rPr>
        <w:t>WWF Arctic 15</w:t>
      </w:r>
      <w:r w:rsidRPr="00EF61DC">
        <w:t xml:space="preserve"> [World Wildlife Fund Arctic; WWF Arctic is a leading international conservation organization dedicated to protecting biodiversity and addresses critical threats to the planet. They operate in nearly 100 countries; 5-27-15; "Arctic Biodiversity: essential system under threat"; Thin Ice Blog - WWF; http://arctic.blogs.panda.org/default/arctic-biodiversity-essential-system-under-threat/; Accessed 6-27-2025; AY]</w:t>
      </w:r>
    </w:p>
    <w:p w14:paraId="3DDD066C" w14:textId="77777777" w:rsidR="00614189" w:rsidRPr="00EF61DC" w:rsidRDefault="00614189" w:rsidP="00614189">
      <w:pPr>
        <w:rPr>
          <w:u w:val="single"/>
        </w:rPr>
      </w:pPr>
    </w:p>
    <w:p w14:paraId="634C241D" w14:textId="77777777" w:rsidR="00614189" w:rsidRDefault="00614189" w:rsidP="00614189">
      <w:pPr>
        <w:rPr>
          <w:sz w:val="16"/>
        </w:rPr>
      </w:pPr>
      <w:r w:rsidRPr="00E1534B">
        <w:rPr>
          <w:highlight w:val="cyan"/>
          <w:u w:val="single"/>
        </w:rPr>
        <w:t>Despite</w:t>
      </w:r>
      <w:r w:rsidRPr="00EF61DC">
        <w:rPr>
          <w:u w:val="single"/>
        </w:rPr>
        <w:t xml:space="preserve"> its seemingly </w:t>
      </w:r>
      <w:r w:rsidRPr="00E1534B">
        <w:rPr>
          <w:highlight w:val="cyan"/>
          <w:u w:val="single"/>
        </w:rPr>
        <w:t>desolate landscape</w:t>
      </w:r>
      <w:r w:rsidRPr="00EF61DC">
        <w:rPr>
          <w:u w:val="single"/>
        </w:rPr>
        <w:t xml:space="preserve">, the </w:t>
      </w:r>
      <w:r w:rsidRPr="00E1534B">
        <w:rPr>
          <w:highlight w:val="cyan"/>
          <w:u w:val="single"/>
        </w:rPr>
        <w:t>Arctic</w:t>
      </w:r>
      <w:r w:rsidRPr="00EF61DC">
        <w:rPr>
          <w:u w:val="single"/>
        </w:rPr>
        <w:t xml:space="preserve"> hosts an astounding </w:t>
      </w:r>
      <w:r w:rsidRPr="00E1534B">
        <w:rPr>
          <w:highlight w:val="cyan"/>
          <w:u w:val="single"/>
        </w:rPr>
        <w:t>diversity of species</w:t>
      </w:r>
      <w:r w:rsidRPr="00EF61DC">
        <w:rPr>
          <w:u w:val="single"/>
        </w:rPr>
        <w:t xml:space="preserve"> and habitats,</w:t>
      </w:r>
      <w:r w:rsidRPr="00EF61DC">
        <w:rPr>
          <w:sz w:val="16"/>
        </w:rPr>
        <w:t xml:space="preserve"> and represents one of the most unique ecosystems on the planet. </w:t>
      </w:r>
      <w:r w:rsidRPr="00EF61DC">
        <w:rPr>
          <w:u w:val="single"/>
        </w:rPr>
        <w:t xml:space="preserve">It </w:t>
      </w:r>
      <w:r w:rsidRPr="00E1534B">
        <w:rPr>
          <w:highlight w:val="cyan"/>
          <w:u w:val="single"/>
        </w:rPr>
        <w:t xml:space="preserve">is </w:t>
      </w:r>
      <w:r w:rsidRPr="00E1534B">
        <w:rPr>
          <w:rStyle w:val="Emphasis"/>
          <w:highlight w:val="cyan"/>
        </w:rPr>
        <w:t>critical</w:t>
      </w:r>
      <w:r w:rsidRPr="00EF61DC">
        <w:rPr>
          <w:rStyle w:val="Emphasis"/>
        </w:rPr>
        <w:t xml:space="preserve">ly important </w:t>
      </w:r>
      <w:r w:rsidRPr="00E1534B">
        <w:rPr>
          <w:highlight w:val="cyan"/>
          <w:u w:val="single"/>
        </w:rPr>
        <w:t>to</w:t>
      </w:r>
      <w:r w:rsidRPr="00EF61DC">
        <w:rPr>
          <w:u w:val="single"/>
        </w:rPr>
        <w:t xml:space="preserve"> the </w:t>
      </w:r>
      <w:r w:rsidRPr="00E1534B">
        <w:rPr>
          <w:highlight w:val="cyan"/>
          <w:u w:val="single"/>
        </w:rPr>
        <w:t xml:space="preserve">biological, chemical and physical balance of </w:t>
      </w:r>
      <w:r w:rsidRPr="00EF61DC">
        <w:rPr>
          <w:u w:val="single"/>
        </w:rPr>
        <w:t xml:space="preserve">the </w:t>
      </w:r>
      <w:r w:rsidRPr="00E1534B">
        <w:rPr>
          <w:highlight w:val="cyan"/>
          <w:u w:val="single"/>
        </w:rPr>
        <w:t>globe. Arctic biodiversity</w:t>
      </w:r>
      <w:r w:rsidRPr="00EF61DC">
        <w:rPr>
          <w:u w:val="single"/>
        </w:rPr>
        <w:t xml:space="preserve"> underpins planetary health and well-being, it contributes to the healthy functioning of the global ecosystem and </w:t>
      </w:r>
      <w:r w:rsidRPr="00E1534B">
        <w:rPr>
          <w:highlight w:val="cyan"/>
          <w:u w:val="single"/>
        </w:rPr>
        <w:t>is</w:t>
      </w:r>
      <w:r w:rsidRPr="00EF61DC">
        <w:rPr>
          <w:u w:val="single"/>
        </w:rPr>
        <w:t xml:space="preserve"> the </w:t>
      </w:r>
      <w:r w:rsidRPr="00E1534B">
        <w:rPr>
          <w:rStyle w:val="Emphasis"/>
          <w:highlight w:val="cyan"/>
        </w:rPr>
        <w:t>foundation</w:t>
      </w:r>
      <w:r w:rsidRPr="00EF61DC">
        <w:rPr>
          <w:u w:val="single"/>
        </w:rPr>
        <w:t xml:space="preserve"> for many </w:t>
      </w:r>
      <w:r w:rsidRPr="00E1534B">
        <w:rPr>
          <w:highlight w:val="cyan"/>
          <w:u w:val="single"/>
        </w:rPr>
        <w:t>of</w:t>
      </w:r>
      <w:r w:rsidRPr="00EF61DC">
        <w:rPr>
          <w:u w:val="single"/>
        </w:rPr>
        <w:t xml:space="preserve"> the </w:t>
      </w:r>
      <w:r w:rsidRPr="00E1534B">
        <w:rPr>
          <w:highlight w:val="cyan"/>
          <w:u w:val="single"/>
        </w:rPr>
        <w:t>essential ecosystem</w:t>
      </w:r>
      <w:r w:rsidRPr="00EF61DC">
        <w:rPr>
          <w:u w:val="single"/>
        </w:rPr>
        <w:t xml:space="preserve"> functions and benefits on which we all depend</w:t>
      </w:r>
      <w:r w:rsidRPr="00EF61DC">
        <w:rPr>
          <w:sz w:val="16"/>
        </w:rPr>
        <w:t>. Dr. Braulio F. de Souza Dias says The Arctic Biodiversity Assessment, recently launched by Conservation of Arctic Flora and Fauna (CAFF), the biodiversity working group of the Arctic Council, has made it very clear that Arctic biodiversity is being degraded</w:t>
      </w:r>
      <w:r>
        <w:rPr>
          <w:sz w:val="16"/>
        </w:rPr>
        <w:t>.</w:t>
      </w:r>
    </w:p>
    <w:p w14:paraId="7B12664A" w14:textId="77777777" w:rsidR="00614189" w:rsidRDefault="00614189" w:rsidP="00614189">
      <w:pPr>
        <w:pStyle w:val="Heading4"/>
        <w:rPr>
          <w:rFonts w:cs="Arial"/>
        </w:rPr>
      </w:pPr>
      <w:r w:rsidRPr="000A11CD">
        <w:rPr>
          <w:rFonts w:cs="Arial"/>
        </w:rPr>
        <w:t>Fisher</w:t>
      </w:r>
      <w:r>
        <w:rPr>
          <w:rFonts w:cs="Arial"/>
        </w:rPr>
        <w:t xml:space="preserve">y decline causes </w:t>
      </w:r>
      <w:r w:rsidRPr="000A11CD">
        <w:rPr>
          <w:rFonts w:cs="Arial"/>
        </w:rPr>
        <w:t xml:space="preserve">global resource wars and </w:t>
      </w:r>
      <w:r w:rsidRPr="003103B6">
        <w:rPr>
          <w:rFonts w:cs="Arial"/>
          <w:u w:val="single"/>
        </w:rPr>
        <w:t>escalates</w:t>
      </w:r>
      <w:r w:rsidRPr="000A11CD">
        <w:rPr>
          <w:rFonts w:cs="Arial"/>
        </w:rPr>
        <w:t xml:space="preserve"> existing hotspots. </w:t>
      </w:r>
    </w:p>
    <w:p w14:paraId="0BEB2B75" w14:textId="77777777" w:rsidR="00614189" w:rsidRPr="003312B2" w:rsidRDefault="00614189" w:rsidP="00614189">
      <w:r>
        <w:t xml:space="preserve">Jessica </w:t>
      </w:r>
      <w:r w:rsidRPr="003312B2">
        <w:rPr>
          <w:rStyle w:val="Style13ptBold"/>
        </w:rPr>
        <w:t>Spijkers 20</w:t>
      </w:r>
      <w:r>
        <w:t>, Postdoctoral Researcher, CSIRO; Stockholm Resilience Centre, M.A. European Studies Catholic University of Leuven, M.Sc. Social-Ecological Resilience for Sustainable Development Stockholm Resilience Centre, Ph.D. Sustainability Science Stockholm Resilience Centre &amp; ARC Centre of Excellence for Coral Reef Studies (James Cook University), 6/10/2020, Global Patterns of International Fisheries Conflict, Stockholm Resilience Centre, https://www.diva-portal.org/smash/get/diva2:1438149/FULLTEXT01.pdf</w:t>
      </w:r>
    </w:p>
    <w:p w14:paraId="57EEE3AC" w14:textId="77777777" w:rsidR="00614189" w:rsidRPr="003312B2" w:rsidRDefault="00614189" w:rsidP="00614189">
      <w:pPr>
        <w:rPr>
          <w:sz w:val="16"/>
        </w:rPr>
      </w:pPr>
      <w:r w:rsidRPr="00E1534B">
        <w:rPr>
          <w:rStyle w:val="Emphasis"/>
          <w:highlight w:val="cyan"/>
        </w:rPr>
        <w:t>International conflict</w:t>
      </w:r>
      <w:r w:rsidRPr="00E1534B">
        <w:rPr>
          <w:highlight w:val="cyan"/>
          <w:u w:val="single"/>
        </w:rPr>
        <w:t xml:space="preserve"> over fish</w:t>
      </w:r>
      <w:r w:rsidRPr="00922D87">
        <w:rPr>
          <w:u w:val="single"/>
        </w:rPr>
        <w:t>ery resources</w:t>
      </w:r>
      <w:r w:rsidRPr="003312B2">
        <w:rPr>
          <w:sz w:val="16"/>
        </w:rPr>
        <w:t xml:space="preserve"> is considered to be a </w:t>
      </w:r>
      <w:r w:rsidRPr="00E1534B">
        <w:rPr>
          <w:highlight w:val="cyan"/>
          <w:u w:val="single"/>
        </w:rPr>
        <w:t xml:space="preserve">growing </w:t>
      </w:r>
      <w:r w:rsidRPr="00E1534B">
        <w:rPr>
          <w:rStyle w:val="Emphasis"/>
          <w:highlight w:val="cyan"/>
        </w:rPr>
        <w:t>security concern</w:t>
      </w:r>
      <w:r w:rsidRPr="003312B2">
        <w:rPr>
          <w:sz w:val="16"/>
        </w:rPr>
        <w:t xml:space="preserve">. Ongoing, </w:t>
      </w:r>
      <w:r w:rsidRPr="00922D87">
        <w:rPr>
          <w:u w:val="single"/>
        </w:rPr>
        <w:t>high-profile interstate fishery disputes</w:t>
      </w:r>
      <w:r w:rsidRPr="003312B2">
        <w:rPr>
          <w:sz w:val="16"/>
        </w:rPr>
        <w:t xml:space="preserve"> are </w:t>
      </w:r>
      <w:r w:rsidRPr="00E1534B">
        <w:rPr>
          <w:highlight w:val="cyan"/>
          <w:u w:val="single"/>
        </w:rPr>
        <w:t>sparking</w:t>
      </w:r>
      <w:r w:rsidRPr="00922D87">
        <w:rPr>
          <w:u w:val="single"/>
        </w:rPr>
        <w:t xml:space="preserve"> concerns of future </w:t>
      </w:r>
      <w:r w:rsidRPr="00E1534B">
        <w:rPr>
          <w:rStyle w:val="Emphasis"/>
          <w:highlight w:val="cyan"/>
        </w:rPr>
        <w:t>global fish wars</w:t>
      </w:r>
      <w:r w:rsidRPr="003312B2">
        <w:rPr>
          <w:sz w:val="16"/>
        </w:rPr>
        <w:t xml:space="preserve"> (note: for the remainder of this </w:t>
      </w:r>
      <w:r w:rsidRPr="003312B2">
        <w:rPr>
          <w:sz w:val="16"/>
        </w:rPr>
        <w:lastRenderedPageBreak/>
        <w:t xml:space="preserve">thesis, terms such as fishery conflicts refer to marine fishery conflicts, excluding conflicts over fresh water species). One of those ongoing interstate disputes is the so-called ‘mackerel war’ between Norway, the European Union (EU), Iceland and the Faroe Islands, which erupted in 2007 when the northeast Atlantic mackerel (Scomber scombrus) stock shifted its distribution towards the north-west of the Nordic Seas and their surrounding waters. The </w:t>
      </w:r>
      <w:r w:rsidRPr="00922D87">
        <w:rPr>
          <w:u w:val="single"/>
        </w:rPr>
        <w:t>conflict</w:t>
      </w:r>
      <w:r w:rsidRPr="003312B2">
        <w:rPr>
          <w:sz w:val="16"/>
        </w:rPr>
        <w:t xml:space="preserve"> has had </w:t>
      </w:r>
      <w:r w:rsidRPr="00922D87">
        <w:rPr>
          <w:rStyle w:val="Emphasis"/>
        </w:rPr>
        <w:t>disruptive</w:t>
      </w:r>
      <w:r w:rsidRPr="00922D87">
        <w:rPr>
          <w:u w:val="single"/>
        </w:rPr>
        <w:t xml:space="preserve"> social and ecological </w:t>
      </w:r>
      <w:r w:rsidRPr="00922D87">
        <w:rPr>
          <w:rStyle w:val="Emphasis"/>
        </w:rPr>
        <w:t>consequences</w:t>
      </w:r>
      <w:r w:rsidRPr="003312B2">
        <w:rPr>
          <w:sz w:val="16"/>
        </w:rPr>
        <w:t xml:space="preserve">: it </w:t>
      </w:r>
      <w:r w:rsidRPr="00922D87">
        <w:rPr>
          <w:u w:val="single"/>
        </w:rPr>
        <w:t xml:space="preserve">resulted in the </w:t>
      </w:r>
      <w:r w:rsidRPr="00922D87">
        <w:rPr>
          <w:rStyle w:val="Emphasis"/>
        </w:rPr>
        <w:t>overfishing</w:t>
      </w:r>
      <w:r w:rsidRPr="003312B2">
        <w:rPr>
          <w:sz w:val="16"/>
        </w:rPr>
        <w:t xml:space="preserve"> of the mackerel stock, </w:t>
      </w:r>
      <w:r w:rsidRPr="00922D87">
        <w:rPr>
          <w:u w:val="single"/>
        </w:rPr>
        <w:t>undermined the coastal states’ management</w:t>
      </w:r>
      <w:r w:rsidRPr="003312B2">
        <w:rPr>
          <w:sz w:val="16"/>
        </w:rPr>
        <w:t xml:space="preserve"> plans, and even </w:t>
      </w:r>
      <w:r w:rsidRPr="00E1534B">
        <w:rPr>
          <w:highlight w:val="cyan"/>
          <w:u w:val="single"/>
        </w:rPr>
        <w:t xml:space="preserve">contributed to Iceland </w:t>
      </w:r>
      <w:r w:rsidRPr="00E1534B">
        <w:rPr>
          <w:rStyle w:val="Emphasis"/>
          <w:highlight w:val="cyan"/>
        </w:rPr>
        <w:t>withdrawing</w:t>
      </w:r>
      <w:r w:rsidRPr="003312B2">
        <w:rPr>
          <w:sz w:val="16"/>
        </w:rPr>
        <w:t xml:space="preserve"> its </w:t>
      </w:r>
      <w:r w:rsidRPr="00922D87">
        <w:rPr>
          <w:rStyle w:val="Emphasis"/>
        </w:rPr>
        <w:t>application</w:t>
      </w:r>
      <w:r w:rsidRPr="00922D87">
        <w:rPr>
          <w:u w:val="single"/>
        </w:rPr>
        <w:t xml:space="preserve"> to become an </w:t>
      </w:r>
      <w:r w:rsidRPr="00E1534B">
        <w:rPr>
          <w:highlight w:val="cyan"/>
          <w:u w:val="single"/>
        </w:rPr>
        <w:t>EU</w:t>
      </w:r>
      <w:r w:rsidRPr="00922D87">
        <w:rPr>
          <w:u w:val="single"/>
        </w:rPr>
        <w:t xml:space="preserve"> member state</w:t>
      </w:r>
      <w:r w:rsidRPr="003312B2">
        <w:rPr>
          <w:sz w:val="16"/>
        </w:rPr>
        <w:t xml:space="preserve"> (Spijkers &amp; Boonstra 2017). Another prominent example is that of the </w:t>
      </w:r>
      <w:r w:rsidRPr="00E1534B">
        <w:rPr>
          <w:rStyle w:val="Emphasis"/>
          <w:highlight w:val="cyan"/>
        </w:rPr>
        <w:t>S</w:t>
      </w:r>
      <w:r w:rsidRPr="003312B2">
        <w:rPr>
          <w:sz w:val="16"/>
        </w:rPr>
        <w:t xml:space="preserve">outh </w:t>
      </w:r>
      <w:r w:rsidRPr="00E1534B">
        <w:rPr>
          <w:rStyle w:val="Emphasis"/>
          <w:highlight w:val="cyan"/>
        </w:rPr>
        <w:t>C</w:t>
      </w:r>
      <w:r w:rsidRPr="003312B2">
        <w:rPr>
          <w:sz w:val="16"/>
        </w:rPr>
        <w:t xml:space="preserve">hina </w:t>
      </w:r>
      <w:r w:rsidRPr="00E1534B">
        <w:rPr>
          <w:rStyle w:val="Emphasis"/>
          <w:highlight w:val="cyan"/>
        </w:rPr>
        <w:t>S</w:t>
      </w:r>
      <w:r w:rsidRPr="003312B2">
        <w:rPr>
          <w:sz w:val="16"/>
        </w:rPr>
        <w:t xml:space="preserve">ea, where </w:t>
      </w:r>
      <w:r w:rsidRPr="00922D87">
        <w:rPr>
          <w:u w:val="single"/>
        </w:rPr>
        <w:t>fishers</w:t>
      </w:r>
      <w:r w:rsidRPr="003312B2">
        <w:rPr>
          <w:sz w:val="16"/>
        </w:rPr>
        <w:t xml:space="preserve"> often find themselves on the </w:t>
      </w:r>
      <w:r w:rsidRPr="00E1534B">
        <w:rPr>
          <w:highlight w:val="cyan"/>
          <w:u w:val="single"/>
        </w:rPr>
        <w:t xml:space="preserve">frontlines of </w:t>
      </w:r>
      <w:r w:rsidRPr="00E1534B">
        <w:rPr>
          <w:rStyle w:val="Emphasis"/>
          <w:highlight w:val="cyan"/>
        </w:rPr>
        <w:t>international disputes</w:t>
      </w:r>
      <w:r w:rsidRPr="003312B2">
        <w:rPr>
          <w:rStyle w:val="StyleUnderline"/>
        </w:rPr>
        <w:t xml:space="preserve"> </w:t>
      </w:r>
      <w:r w:rsidRPr="00922D87">
        <w:rPr>
          <w:u w:val="single"/>
        </w:rPr>
        <w:t xml:space="preserve">over </w:t>
      </w:r>
      <w:r w:rsidRPr="00922D87">
        <w:rPr>
          <w:rStyle w:val="Emphasis"/>
        </w:rPr>
        <w:t>fishery resources</w:t>
      </w:r>
      <w:r w:rsidRPr="003312B2">
        <w:rPr>
          <w:rStyle w:val="StyleUnderline"/>
        </w:rPr>
        <w:t xml:space="preserve"> </w:t>
      </w:r>
      <w:r w:rsidRPr="00E1534B">
        <w:rPr>
          <w:highlight w:val="cyan"/>
          <w:u w:val="single"/>
        </w:rPr>
        <w:t xml:space="preserve">as </w:t>
      </w:r>
      <w:r w:rsidRPr="00E1534B">
        <w:rPr>
          <w:rStyle w:val="Emphasis"/>
          <w:highlight w:val="cyan"/>
        </w:rPr>
        <w:t>China</w:t>
      </w:r>
      <w:r w:rsidRPr="003312B2">
        <w:rPr>
          <w:sz w:val="16"/>
        </w:rPr>
        <w:t xml:space="preserve">, </w:t>
      </w:r>
      <w:r w:rsidRPr="00E1534B">
        <w:rPr>
          <w:rStyle w:val="Emphasis"/>
          <w:highlight w:val="cyan"/>
        </w:rPr>
        <w:t>Vietnam</w:t>
      </w:r>
      <w:r w:rsidRPr="002D5FC0">
        <w:rPr>
          <w:sz w:val="16"/>
        </w:rPr>
        <w:t xml:space="preserve">, </w:t>
      </w:r>
      <w:r w:rsidRPr="002D5FC0">
        <w:rPr>
          <w:u w:val="single"/>
        </w:rPr>
        <w:t xml:space="preserve">the </w:t>
      </w:r>
      <w:r w:rsidRPr="00E1534B">
        <w:rPr>
          <w:rStyle w:val="Emphasis"/>
          <w:highlight w:val="cyan"/>
        </w:rPr>
        <w:t>Philippines</w:t>
      </w:r>
      <w:r w:rsidRPr="003312B2">
        <w:rPr>
          <w:sz w:val="16"/>
        </w:rPr>
        <w:t xml:space="preserve">, </w:t>
      </w:r>
      <w:r w:rsidRPr="00E1534B">
        <w:rPr>
          <w:highlight w:val="cyan"/>
          <w:u w:val="single"/>
        </w:rPr>
        <w:t>Taiwan</w:t>
      </w:r>
      <w:r w:rsidRPr="003312B2">
        <w:rPr>
          <w:sz w:val="16"/>
        </w:rPr>
        <w:t xml:space="preserve">, </w:t>
      </w:r>
      <w:r w:rsidRPr="00E1534B">
        <w:rPr>
          <w:rStyle w:val="Emphasis"/>
          <w:highlight w:val="cyan"/>
        </w:rPr>
        <w:t>Malaysia</w:t>
      </w:r>
      <w:r w:rsidRPr="002D5FC0">
        <w:rPr>
          <w:rStyle w:val="Emphasis"/>
        </w:rPr>
        <w:t xml:space="preserve"> and </w:t>
      </w:r>
      <w:r w:rsidRPr="00E1534B">
        <w:rPr>
          <w:rStyle w:val="Emphasis"/>
          <w:highlight w:val="cyan"/>
        </w:rPr>
        <w:t>Brunei</w:t>
      </w:r>
      <w:r w:rsidRPr="00922D87">
        <w:rPr>
          <w:u w:val="single"/>
        </w:rPr>
        <w:t xml:space="preserve"> fail to resolve competing claims over parts of the area</w:t>
      </w:r>
      <w:r w:rsidRPr="003312B2">
        <w:rPr>
          <w:sz w:val="16"/>
        </w:rPr>
        <w:t xml:space="preserve"> (Dupont &amp; Baker 2014). Although these </w:t>
      </w:r>
      <w:r w:rsidRPr="00922D87">
        <w:rPr>
          <w:u w:val="single"/>
        </w:rPr>
        <w:t xml:space="preserve">fisheries conflicts are </w:t>
      </w:r>
      <w:r w:rsidRPr="00E1534B">
        <w:rPr>
          <w:rStyle w:val="Emphasis"/>
          <w:highlight w:val="cyan"/>
        </w:rPr>
        <w:t>linked to</w:t>
      </w:r>
      <w:r w:rsidRPr="00922D87">
        <w:rPr>
          <w:u w:val="single"/>
        </w:rPr>
        <w:t xml:space="preserve"> </w:t>
      </w:r>
      <w:r w:rsidRPr="002D5FC0">
        <w:rPr>
          <w:u w:val="single"/>
        </w:rPr>
        <w:t xml:space="preserve">a </w:t>
      </w:r>
      <w:r w:rsidRPr="002D5FC0">
        <w:rPr>
          <w:rStyle w:val="Emphasis"/>
        </w:rPr>
        <w:t xml:space="preserve">larger </w:t>
      </w:r>
      <w:r w:rsidRPr="00E1534B">
        <w:rPr>
          <w:rStyle w:val="Emphasis"/>
          <w:highlight w:val="cyan"/>
        </w:rPr>
        <w:t>territorial struggle</w:t>
      </w:r>
      <w:r w:rsidRPr="00922D87">
        <w:rPr>
          <w:u w:val="single"/>
        </w:rPr>
        <w:t xml:space="preserve"> in the region</w:t>
      </w:r>
      <w:r w:rsidRPr="003312B2">
        <w:rPr>
          <w:sz w:val="16"/>
        </w:rPr>
        <w:t xml:space="preserve"> (with China </w:t>
      </w:r>
      <w:r w:rsidRPr="00922D87">
        <w:rPr>
          <w:u w:val="single"/>
        </w:rPr>
        <w:t xml:space="preserve">increasingly </w:t>
      </w:r>
      <w:r w:rsidRPr="00E1534B">
        <w:rPr>
          <w:rStyle w:val="Emphasis"/>
          <w:highlight w:val="cyan"/>
        </w:rPr>
        <w:t>militarizing</w:t>
      </w:r>
      <w:r w:rsidRPr="003312B2">
        <w:rPr>
          <w:sz w:val="16"/>
        </w:rPr>
        <w:t xml:space="preserve"> what it has determined to be </w:t>
      </w:r>
      <w:r w:rsidRPr="00922D87">
        <w:rPr>
          <w:u w:val="single"/>
        </w:rPr>
        <w:t>its</w:t>
      </w:r>
      <w:r w:rsidRPr="003312B2">
        <w:rPr>
          <w:sz w:val="16"/>
        </w:rPr>
        <w:t xml:space="preserve"> </w:t>
      </w:r>
      <w:r w:rsidRPr="00E1534B">
        <w:rPr>
          <w:highlight w:val="cyan"/>
          <w:u w:val="single"/>
        </w:rPr>
        <w:t xml:space="preserve">maritime </w:t>
      </w:r>
      <w:r w:rsidRPr="00E1534B">
        <w:rPr>
          <w:rStyle w:val="Emphasis"/>
          <w:highlight w:val="cyan"/>
        </w:rPr>
        <w:t>s</w:t>
      </w:r>
      <w:r w:rsidRPr="00922D87">
        <w:rPr>
          <w:rStyle w:val="Emphasis"/>
        </w:rPr>
        <w:t xml:space="preserve">phere </w:t>
      </w:r>
      <w:r w:rsidRPr="00E1534B">
        <w:rPr>
          <w:rStyle w:val="Emphasis"/>
          <w:highlight w:val="cyan"/>
        </w:rPr>
        <w:t>o</w:t>
      </w:r>
      <w:r w:rsidRPr="00922D87">
        <w:rPr>
          <w:rStyle w:val="Emphasis"/>
        </w:rPr>
        <w:t xml:space="preserve">f </w:t>
      </w:r>
      <w:r w:rsidRPr="00E1534B">
        <w:rPr>
          <w:rStyle w:val="Emphasis"/>
          <w:highlight w:val="cyan"/>
        </w:rPr>
        <w:t>i</w:t>
      </w:r>
      <w:r w:rsidRPr="00922D87">
        <w:rPr>
          <w:rStyle w:val="Emphasis"/>
        </w:rPr>
        <w:t>nfluence</w:t>
      </w:r>
      <w:r w:rsidRPr="003312B2">
        <w:rPr>
          <w:sz w:val="16"/>
        </w:rPr>
        <w:t xml:space="preserve">), the </w:t>
      </w:r>
      <w:r w:rsidRPr="00922D87">
        <w:rPr>
          <w:u w:val="single"/>
        </w:rPr>
        <w:t>rich fishing grounds are an important</w:t>
      </w:r>
      <w:r w:rsidRPr="003312B2">
        <w:rPr>
          <w:sz w:val="16"/>
        </w:rPr>
        <w:t xml:space="preserve">, </w:t>
      </w:r>
      <w:r w:rsidRPr="00922D87">
        <w:rPr>
          <w:u w:val="single"/>
        </w:rPr>
        <w:t xml:space="preserve">strategic commodity for surrounding states given that fisheries play a </w:t>
      </w:r>
      <w:r w:rsidRPr="00922D87">
        <w:rPr>
          <w:rStyle w:val="Emphasis"/>
        </w:rPr>
        <w:t>vital role</w:t>
      </w:r>
      <w:r w:rsidRPr="00922D87">
        <w:rPr>
          <w:u w:val="single"/>
        </w:rPr>
        <w:t xml:space="preserve"> in ensuring </w:t>
      </w:r>
      <w:r w:rsidRPr="00922D87">
        <w:rPr>
          <w:rStyle w:val="Emphasis"/>
        </w:rPr>
        <w:t>food security</w:t>
      </w:r>
      <w:r w:rsidRPr="00B06B4C">
        <w:rPr>
          <w:sz w:val="16"/>
          <w:szCs w:val="16"/>
        </w:rPr>
        <w:t xml:space="preserve"> </w:t>
      </w:r>
      <w:r w:rsidRPr="003312B2">
        <w:rPr>
          <w:sz w:val="16"/>
        </w:rPr>
        <w:t>in the region</w:t>
      </w:r>
      <w:r w:rsidRPr="00922D87">
        <w:rPr>
          <w:u w:val="single"/>
        </w:rPr>
        <w:t xml:space="preserve"> </w:t>
      </w:r>
      <w:r w:rsidRPr="003312B2">
        <w:rPr>
          <w:sz w:val="16"/>
        </w:rPr>
        <w:t xml:space="preserve">(Dupont &amp; Baker 2014). Some scholars even claim </w:t>
      </w:r>
      <w:r w:rsidRPr="00E1534B">
        <w:rPr>
          <w:highlight w:val="cyan"/>
          <w:u w:val="single"/>
        </w:rPr>
        <w:t>fish is an</w:t>
      </w:r>
      <w:r w:rsidRPr="003312B2">
        <w:rPr>
          <w:sz w:val="16"/>
          <w:szCs w:val="16"/>
        </w:rPr>
        <w:t xml:space="preserve"> ‘</w:t>
      </w:r>
      <w:r w:rsidRPr="00E1534B">
        <w:rPr>
          <w:rStyle w:val="Emphasis"/>
          <w:highlight w:val="cyan"/>
        </w:rPr>
        <w:t>overlooked destabilizer</w:t>
      </w:r>
      <w:r w:rsidRPr="003312B2">
        <w:rPr>
          <w:sz w:val="16"/>
          <w:szCs w:val="16"/>
        </w:rPr>
        <w:t xml:space="preserve">’ </w:t>
      </w:r>
      <w:r w:rsidRPr="00922D87">
        <w:rPr>
          <w:u w:val="single"/>
        </w:rPr>
        <w:t>in the region</w:t>
      </w:r>
      <w:r w:rsidRPr="003312B2">
        <w:rPr>
          <w:sz w:val="16"/>
        </w:rPr>
        <w:t xml:space="preserve">, and </w:t>
      </w:r>
      <w:r w:rsidRPr="00922D87">
        <w:rPr>
          <w:u w:val="single"/>
        </w:rPr>
        <w:t xml:space="preserve">that </w:t>
      </w:r>
      <w:r w:rsidRPr="00922D87">
        <w:rPr>
          <w:rStyle w:val="Emphasis"/>
        </w:rPr>
        <w:t>China’s militarization</w:t>
      </w:r>
      <w:r w:rsidRPr="00922D87">
        <w:rPr>
          <w:u w:val="single"/>
        </w:rPr>
        <w:t xml:space="preserve"> efforts are a </w:t>
      </w:r>
      <w:r w:rsidRPr="00922D87">
        <w:rPr>
          <w:rStyle w:val="Emphasis"/>
        </w:rPr>
        <w:t>power move</w:t>
      </w:r>
      <w:r w:rsidRPr="00922D87">
        <w:rPr>
          <w:u w:val="single"/>
        </w:rPr>
        <w:t xml:space="preserve"> intended to dominate marine harves</w:t>
      </w:r>
      <w:r w:rsidRPr="003312B2">
        <w:rPr>
          <w:sz w:val="16"/>
        </w:rPr>
        <w:t>t (Baker et al. 2016, Thomspon 2019)</w:t>
      </w:r>
    </w:p>
    <w:p w14:paraId="02A111DC" w14:textId="77777777" w:rsidR="00614189" w:rsidRPr="00922D87" w:rsidRDefault="00614189" w:rsidP="00614189">
      <w:pPr>
        <w:rPr>
          <w:rStyle w:val="Emphasis"/>
        </w:rPr>
      </w:pPr>
      <w:r w:rsidRPr="003312B2">
        <w:rPr>
          <w:sz w:val="16"/>
        </w:rPr>
        <w:t xml:space="preserve">Moreover, </w:t>
      </w:r>
      <w:r w:rsidRPr="00922D87">
        <w:rPr>
          <w:u w:val="single"/>
        </w:rPr>
        <w:t>environmental conditions</w:t>
      </w:r>
      <w:r w:rsidRPr="003312B2">
        <w:rPr>
          <w:sz w:val="16"/>
        </w:rPr>
        <w:t xml:space="preserve"> that might </w:t>
      </w:r>
      <w:r w:rsidRPr="00E1534B">
        <w:rPr>
          <w:highlight w:val="cyan"/>
          <w:u w:val="single"/>
        </w:rPr>
        <w:t>trigger</w:t>
      </w:r>
      <w:r w:rsidRPr="003312B2">
        <w:rPr>
          <w:sz w:val="16"/>
        </w:rPr>
        <w:t xml:space="preserve"> or </w:t>
      </w:r>
      <w:r w:rsidRPr="00922D87">
        <w:rPr>
          <w:rStyle w:val="Emphasis"/>
        </w:rPr>
        <w:t>exacerbate</w:t>
      </w:r>
      <w:r w:rsidRPr="00922D87">
        <w:rPr>
          <w:u w:val="single"/>
        </w:rPr>
        <w:t xml:space="preserve"> fisheries </w:t>
      </w:r>
      <w:r w:rsidRPr="00E1534B">
        <w:rPr>
          <w:rStyle w:val="Emphasis"/>
          <w:highlight w:val="cyan"/>
        </w:rPr>
        <w:t>conflict</w:t>
      </w:r>
      <w:r w:rsidRPr="00922D87">
        <w:rPr>
          <w:u w:val="single"/>
        </w:rPr>
        <w:t xml:space="preserve"> are likely to become more </w:t>
      </w:r>
      <w:r w:rsidRPr="00922D87">
        <w:rPr>
          <w:rStyle w:val="Emphasis"/>
        </w:rPr>
        <w:t>widespread</w:t>
      </w:r>
      <w:r w:rsidRPr="00922D87">
        <w:rPr>
          <w:u w:val="single"/>
        </w:rPr>
        <w:t xml:space="preserve"> in the future</w:t>
      </w:r>
      <w:r w:rsidRPr="003312B2">
        <w:rPr>
          <w:sz w:val="16"/>
        </w:rPr>
        <w:t xml:space="preserve">, further </w:t>
      </w:r>
      <w:r w:rsidRPr="00E1534B">
        <w:rPr>
          <w:rStyle w:val="Emphasis"/>
          <w:highlight w:val="cyan"/>
        </w:rPr>
        <w:t>heightening worries</w:t>
      </w:r>
      <w:r w:rsidRPr="00922D87">
        <w:rPr>
          <w:u w:val="single"/>
        </w:rPr>
        <w:t xml:space="preserve"> about </w:t>
      </w:r>
      <w:r w:rsidRPr="00E1534B">
        <w:rPr>
          <w:highlight w:val="cyan"/>
          <w:u w:val="single"/>
        </w:rPr>
        <w:t xml:space="preserve">impending </w:t>
      </w:r>
      <w:r w:rsidRPr="00E1534B">
        <w:rPr>
          <w:rStyle w:val="Emphasis"/>
          <w:highlight w:val="cyan"/>
        </w:rPr>
        <w:t>security challenges</w:t>
      </w:r>
      <w:r w:rsidRPr="00E1534B">
        <w:rPr>
          <w:highlight w:val="cyan"/>
          <w:u w:val="single"/>
        </w:rPr>
        <w:t xml:space="preserve"> for </w:t>
      </w:r>
      <w:r w:rsidRPr="00E1534B">
        <w:rPr>
          <w:rStyle w:val="Emphasis"/>
          <w:highlight w:val="cyan"/>
        </w:rPr>
        <w:t>ocean governance</w:t>
      </w:r>
      <w:r w:rsidRPr="00922D87">
        <w:rPr>
          <w:u w:val="single"/>
        </w:rPr>
        <w:t>.</w:t>
      </w:r>
      <w:r w:rsidRPr="003312B2">
        <w:rPr>
          <w:sz w:val="16"/>
        </w:rPr>
        <w:t xml:space="preserve"> First, </w:t>
      </w:r>
      <w:r w:rsidRPr="00922D87">
        <w:rPr>
          <w:u w:val="single"/>
        </w:rPr>
        <w:t xml:space="preserve">changing ocean conditions are </w:t>
      </w:r>
      <w:r w:rsidRPr="00E1534B">
        <w:rPr>
          <w:highlight w:val="cyan"/>
          <w:u w:val="single"/>
        </w:rPr>
        <w:t>caus</w:t>
      </w:r>
      <w:r w:rsidRPr="00922D87">
        <w:rPr>
          <w:u w:val="single"/>
        </w:rPr>
        <w:t xml:space="preserve">ing </w:t>
      </w:r>
      <w:r w:rsidRPr="00E1534B">
        <w:rPr>
          <w:highlight w:val="cyan"/>
          <w:u w:val="single"/>
        </w:rPr>
        <w:t>shifts in</w:t>
      </w:r>
      <w:r w:rsidRPr="00922D87">
        <w:rPr>
          <w:u w:val="single"/>
        </w:rPr>
        <w:t xml:space="preserve"> fisheries </w:t>
      </w:r>
      <w:r w:rsidRPr="00E1534B">
        <w:rPr>
          <w:highlight w:val="cyan"/>
          <w:u w:val="single"/>
        </w:rPr>
        <w:t>resource</w:t>
      </w:r>
      <w:r w:rsidRPr="00922D87">
        <w:rPr>
          <w:u w:val="single"/>
        </w:rPr>
        <w:t xml:space="preserve">s' </w:t>
      </w:r>
      <w:r w:rsidRPr="00E1534B">
        <w:rPr>
          <w:highlight w:val="cyan"/>
          <w:u w:val="single"/>
        </w:rPr>
        <w:t>distribution</w:t>
      </w:r>
      <w:r w:rsidRPr="00922D87">
        <w:rPr>
          <w:u w:val="single"/>
        </w:rPr>
        <w:t xml:space="preserve"> patterns</w:t>
      </w:r>
      <w:r w:rsidRPr="003312B2">
        <w:rPr>
          <w:sz w:val="16"/>
        </w:rPr>
        <w:t xml:space="preserve">, 3 </w:t>
      </w:r>
      <w:r w:rsidRPr="00E1534B">
        <w:rPr>
          <w:highlight w:val="cyan"/>
          <w:u w:val="single"/>
        </w:rPr>
        <w:t>affecting</w:t>
      </w:r>
      <w:r w:rsidRPr="00922D87">
        <w:rPr>
          <w:u w:val="single"/>
        </w:rPr>
        <w:t xml:space="preserve"> potential yields of and </w:t>
      </w:r>
      <w:r w:rsidRPr="00E1534B">
        <w:rPr>
          <w:rStyle w:val="Emphasis"/>
          <w:highlight w:val="cyan"/>
        </w:rPr>
        <w:t>revenues</w:t>
      </w:r>
      <w:r w:rsidRPr="00922D87">
        <w:rPr>
          <w:u w:val="single"/>
        </w:rPr>
        <w:t xml:space="preserve"> generated from exploited marine species</w:t>
      </w:r>
      <w:r w:rsidRPr="003312B2">
        <w:rPr>
          <w:sz w:val="16"/>
        </w:rPr>
        <w:t xml:space="preserve"> (Lam et al. 2016, Sumaila et al. 2011). This </w:t>
      </w:r>
      <w:r w:rsidRPr="00922D87">
        <w:rPr>
          <w:u w:val="single"/>
        </w:rPr>
        <w:t xml:space="preserve">redistribution of resources is expected to result in </w:t>
      </w:r>
      <w:r w:rsidRPr="00922D87">
        <w:rPr>
          <w:rStyle w:val="Emphasis"/>
        </w:rPr>
        <w:t>more</w:t>
      </w:r>
      <w:r w:rsidRPr="00922D87">
        <w:rPr>
          <w:u w:val="single"/>
        </w:rPr>
        <w:t xml:space="preserve"> fishery </w:t>
      </w:r>
      <w:r w:rsidRPr="00922D87">
        <w:rPr>
          <w:rStyle w:val="Emphasis"/>
        </w:rPr>
        <w:t>disputes</w:t>
      </w:r>
      <w:r w:rsidRPr="003312B2">
        <w:rPr>
          <w:sz w:val="16"/>
        </w:rPr>
        <w:t xml:space="preserve">, as current fisheries management is predicated on the assumption that the geographical distribution of fish populations is largely static (Pinsky et al. 2018, Cheung et al. 2010). However, climate change will lead to a redistribution of resources and a loss of revenue for the global fishing industry (Lam et al. 2016, Sumaila et al. 2011). Such </w:t>
      </w:r>
      <w:r w:rsidRPr="00922D87">
        <w:rPr>
          <w:u w:val="single"/>
        </w:rPr>
        <w:t>shifts in resources</w:t>
      </w:r>
      <w:r w:rsidRPr="003312B2">
        <w:rPr>
          <w:sz w:val="16"/>
        </w:rPr>
        <w:t xml:space="preserve"> might become a particular </w:t>
      </w:r>
      <w:r w:rsidRPr="00922D87">
        <w:rPr>
          <w:rStyle w:val="Emphasis"/>
        </w:rPr>
        <w:t>menace</w:t>
      </w:r>
      <w:r w:rsidRPr="00922D87">
        <w:rPr>
          <w:u w:val="single"/>
        </w:rPr>
        <w:t xml:space="preserve"> for countries with a high dependence on fish protein for </w:t>
      </w:r>
      <w:r w:rsidRPr="00922D87">
        <w:rPr>
          <w:rStyle w:val="Emphasis"/>
        </w:rPr>
        <w:t xml:space="preserve">nutritional security </w:t>
      </w:r>
      <w:r w:rsidRPr="003312B2">
        <w:rPr>
          <w:sz w:val="16"/>
        </w:rPr>
        <w:t xml:space="preserve">with countries such as Tuvalu and Kiribati likely to experience the largest decreases in their maximum catch potential due to climate change (Blasiak et al. 2017, Lam et al. 2016). Depending on how the impacts of anthropogenic climate change play out in the global ocean, 23-35% of global Exclusive Economic Zones (EEZs) are projected to receive new transboundary fish stocks by the end of the century (Pinsky et al. 2018). In some EEZs in the already troubled maritime region of East Asia, 10 new stocks are projected to enter as a consequence of climatic changes (Pinsky et al. 2018). In summary, the changes fishery systems will undergo due to climate change are likely to cause disruption to fisheries management globally, and are </w:t>
      </w:r>
      <w:r w:rsidRPr="00E1534B">
        <w:rPr>
          <w:highlight w:val="cyan"/>
          <w:u w:val="single"/>
        </w:rPr>
        <w:t xml:space="preserve">feared to </w:t>
      </w:r>
      <w:r w:rsidRPr="00E1534B">
        <w:rPr>
          <w:rStyle w:val="Emphasis"/>
          <w:highlight w:val="cyan"/>
        </w:rPr>
        <w:t>spark conflict</w:t>
      </w:r>
      <w:r w:rsidRPr="003312B2">
        <w:rPr>
          <w:sz w:val="16"/>
        </w:rPr>
        <w:t>.</w:t>
      </w:r>
    </w:p>
    <w:p w14:paraId="7836C643" w14:textId="77777777" w:rsidR="00614189" w:rsidRPr="00922D87" w:rsidRDefault="00614189" w:rsidP="00614189">
      <w:pPr>
        <w:rPr>
          <w:u w:val="single"/>
        </w:rPr>
      </w:pPr>
      <w:r w:rsidRPr="003312B2">
        <w:rPr>
          <w:sz w:val="16"/>
        </w:rPr>
        <w:t xml:space="preserve">Second, </w:t>
      </w:r>
      <w:r w:rsidRPr="00922D87">
        <w:rPr>
          <w:u w:val="single"/>
        </w:rPr>
        <w:t xml:space="preserve">the </w:t>
      </w:r>
      <w:r w:rsidRPr="00E1534B">
        <w:rPr>
          <w:highlight w:val="cyan"/>
          <w:u w:val="single"/>
        </w:rPr>
        <w:t>global decline in catches</w:t>
      </w:r>
      <w:r w:rsidRPr="003312B2">
        <w:rPr>
          <w:sz w:val="16"/>
        </w:rPr>
        <w:t xml:space="preserve">, largely as </w:t>
      </w:r>
      <w:r w:rsidRPr="00922D87">
        <w:rPr>
          <w:u w:val="single"/>
        </w:rPr>
        <w:t xml:space="preserve">a </w:t>
      </w:r>
      <w:r w:rsidRPr="00922D87">
        <w:rPr>
          <w:rStyle w:val="Emphasis"/>
        </w:rPr>
        <w:t>consequence of overfishing</w:t>
      </w:r>
      <w:r w:rsidRPr="003312B2">
        <w:rPr>
          <w:sz w:val="16"/>
        </w:rPr>
        <w:t xml:space="preserve">, is also </w:t>
      </w:r>
      <w:r w:rsidRPr="00E1534B">
        <w:rPr>
          <w:highlight w:val="cyan"/>
          <w:u w:val="single"/>
        </w:rPr>
        <w:t>considered</w:t>
      </w:r>
      <w:r w:rsidRPr="00922D87">
        <w:rPr>
          <w:u w:val="single"/>
        </w:rPr>
        <w:t xml:space="preserve"> to be</w:t>
      </w:r>
      <w:r w:rsidRPr="003312B2">
        <w:rPr>
          <w:sz w:val="16"/>
        </w:rPr>
        <w:t xml:space="preserve"> an </w:t>
      </w:r>
      <w:r w:rsidRPr="00E1534B">
        <w:rPr>
          <w:rStyle w:val="Emphasis"/>
          <w:highlight w:val="cyan"/>
        </w:rPr>
        <w:t>accelerating driver</w:t>
      </w:r>
      <w:r w:rsidRPr="00E1534B">
        <w:rPr>
          <w:highlight w:val="cyan"/>
          <w:u w:val="single"/>
        </w:rPr>
        <w:t xml:space="preserve"> of conflict</w:t>
      </w:r>
      <w:r w:rsidRPr="003312B2">
        <w:rPr>
          <w:sz w:val="16"/>
        </w:rPr>
        <w:t xml:space="preserve">. The </w:t>
      </w:r>
      <w:r w:rsidRPr="00922D87">
        <w:rPr>
          <w:u w:val="single"/>
        </w:rPr>
        <w:t xml:space="preserve">abundance of available fishery resources has </w:t>
      </w:r>
      <w:r w:rsidRPr="00922D87">
        <w:rPr>
          <w:rStyle w:val="Emphasis"/>
        </w:rPr>
        <w:t>decreased substantially</w:t>
      </w:r>
      <w:r w:rsidRPr="003312B2">
        <w:rPr>
          <w:sz w:val="16"/>
        </w:rPr>
        <w:t xml:space="preserve">: 33.1% of fish stocks were fished at biologically unsustainable levels in 2015 (in 1974, this was 10%), and 59.9% fished at their maximally sustainable level (FAO 2018). While effort has increased since the 1950s, catches have stagnated and then slowly declined since the late 1980s (Pauly &amp; Zeller 2017, Pauly &amp; Zeller 2016, Watson et al. 2013). Simultaneously, </w:t>
      </w:r>
      <w:r w:rsidRPr="00922D87">
        <w:rPr>
          <w:u w:val="single"/>
        </w:rPr>
        <w:t xml:space="preserve">consumption of and demand for fish is steadily increasing, </w:t>
      </w:r>
      <w:r w:rsidRPr="003312B2">
        <w:rPr>
          <w:sz w:val="16"/>
        </w:rPr>
        <w:t xml:space="preserve">and the average </w:t>
      </w:r>
      <w:r w:rsidRPr="00922D87">
        <w:rPr>
          <w:u w:val="single"/>
        </w:rPr>
        <w:t>annual increase in global fish consumption</w:t>
      </w:r>
      <w:r w:rsidRPr="003312B2">
        <w:rPr>
          <w:sz w:val="16"/>
        </w:rPr>
        <w:t xml:space="preserve"> (3.2%) </w:t>
      </w:r>
      <w:r w:rsidRPr="00922D87">
        <w:rPr>
          <w:rStyle w:val="Emphasis"/>
        </w:rPr>
        <w:t>outpaced</w:t>
      </w:r>
      <w:r w:rsidRPr="00922D87">
        <w:rPr>
          <w:u w:val="single"/>
        </w:rPr>
        <w:t xml:space="preserve"> population </w:t>
      </w:r>
      <w:r w:rsidRPr="00922D87">
        <w:rPr>
          <w:rStyle w:val="Emphasis"/>
        </w:rPr>
        <w:t>growth</w:t>
      </w:r>
      <w:r w:rsidRPr="00922D87">
        <w:rPr>
          <w:u w:val="single"/>
        </w:rPr>
        <w:t xml:space="preserve"> </w:t>
      </w:r>
      <w:r w:rsidRPr="003312B2">
        <w:rPr>
          <w:sz w:val="16"/>
        </w:rPr>
        <w:t xml:space="preserve">(1.6%) between 1961 and 2016 (the average annual increase in meat consumption, for example was 2.8% during that 4 same period (FAO 2018)). </w:t>
      </w:r>
      <w:r w:rsidRPr="00922D87">
        <w:rPr>
          <w:u w:val="single"/>
        </w:rPr>
        <w:t xml:space="preserve">In </w:t>
      </w:r>
      <w:r w:rsidRPr="00922D87">
        <w:rPr>
          <w:rStyle w:val="Emphasis"/>
        </w:rPr>
        <w:t>combination</w:t>
      </w:r>
      <w:r w:rsidRPr="00922D87">
        <w:rPr>
          <w:u w:val="single"/>
        </w:rPr>
        <w:t xml:space="preserve"> with disputed </w:t>
      </w:r>
      <w:r w:rsidRPr="00922D87">
        <w:rPr>
          <w:rStyle w:val="Emphasis"/>
        </w:rPr>
        <w:t>maritime boundaries</w:t>
      </w:r>
      <w:r w:rsidRPr="00922D87">
        <w:rPr>
          <w:u w:val="single"/>
        </w:rPr>
        <w:t xml:space="preserve">, this increased competition may contribute to </w:t>
      </w:r>
      <w:r w:rsidRPr="00922D87">
        <w:rPr>
          <w:rStyle w:val="Emphasis"/>
        </w:rPr>
        <w:t>volatile situations</w:t>
      </w:r>
      <w:r w:rsidRPr="00922D87">
        <w:rPr>
          <w:u w:val="single"/>
        </w:rPr>
        <w:t>.</w:t>
      </w:r>
    </w:p>
    <w:p w14:paraId="6860F206" w14:textId="77777777" w:rsidR="00614189" w:rsidRDefault="00614189" w:rsidP="00614189">
      <w:pPr>
        <w:rPr>
          <w:sz w:val="16"/>
        </w:rPr>
      </w:pPr>
      <w:r w:rsidRPr="00E1534B">
        <w:rPr>
          <w:highlight w:val="cyan"/>
          <w:u w:val="single"/>
        </w:rPr>
        <w:t>International fisheries conflicts</w:t>
      </w:r>
      <w:r w:rsidRPr="00922D87">
        <w:rPr>
          <w:u w:val="single"/>
        </w:rPr>
        <w:t xml:space="preserve"> are </w:t>
      </w:r>
      <w:r w:rsidRPr="00E1534B">
        <w:rPr>
          <w:highlight w:val="cyan"/>
          <w:u w:val="single"/>
        </w:rPr>
        <w:t xml:space="preserve">considered a </w:t>
      </w:r>
      <w:r w:rsidRPr="00E1534B">
        <w:rPr>
          <w:rStyle w:val="Emphasis"/>
          <w:highlight w:val="cyan"/>
        </w:rPr>
        <w:t>threat</w:t>
      </w:r>
      <w:r w:rsidRPr="00E1534B">
        <w:rPr>
          <w:highlight w:val="cyan"/>
          <w:u w:val="single"/>
        </w:rPr>
        <w:t xml:space="preserve"> to</w:t>
      </w:r>
      <w:r w:rsidRPr="002D5FC0">
        <w:rPr>
          <w:u w:val="single"/>
        </w:rPr>
        <w:t xml:space="preserve"> </w:t>
      </w:r>
      <w:r w:rsidRPr="002D5FC0">
        <w:rPr>
          <w:rStyle w:val="Emphasis"/>
        </w:rPr>
        <w:t xml:space="preserve">maritime </w:t>
      </w:r>
      <w:r w:rsidRPr="00E1534B">
        <w:rPr>
          <w:rStyle w:val="Emphasis"/>
          <w:highlight w:val="cyan"/>
        </w:rPr>
        <w:t>security</w:t>
      </w:r>
      <w:r w:rsidRPr="00922D87">
        <w:rPr>
          <w:u w:val="single"/>
        </w:rPr>
        <w:t xml:space="preserve"> as they can have </w:t>
      </w:r>
      <w:r w:rsidRPr="00E1534B">
        <w:rPr>
          <w:highlight w:val="cyan"/>
          <w:u w:val="single"/>
        </w:rPr>
        <w:t xml:space="preserve">far-reaching impacts on </w:t>
      </w:r>
      <w:r w:rsidRPr="00E1534B">
        <w:rPr>
          <w:rStyle w:val="Emphasis"/>
          <w:highlight w:val="cyan"/>
        </w:rPr>
        <w:t>marine safety</w:t>
      </w:r>
      <w:r w:rsidRPr="00922D87">
        <w:rPr>
          <w:u w:val="single"/>
        </w:rPr>
        <w:t xml:space="preserve">, </w:t>
      </w:r>
      <w:r w:rsidRPr="00922D87">
        <w:rPr>
          <w:rStyle w:val="Emphasis"/>
        </w:rPr>
        <w:t>resource sustainability</w:t>
      </w:r>
      <w:r w:rsidRPr="003312B2">
        <w:rPr>
          <w:sz w:val="16"/>
          <w:szCs w:val="16"/>
        </w:rPr>
        <w:t xml:space="preserve">, </w:t>
      </w:r>
      <w:r w:rsidRPr="00E1534B">
        <w:rPr>
          <w:rStyle w:val="Emphasis"/>
          <w:highlight w:val="cyan"/>
        </w:rPr>
        <w:t>geopolitical relations</w:t>
      </w:r>
      <w:r w:rsidRPr="00E1534B">
        <w:rPr>
          <w:highlight w:val="cyan"/>
          <w:u w:val="single"/>
        </w:rPr>
        <w:t xml:space="preserve"> and </w:t>
      </w:r>
      <w:r w:rsidRPr="00E1534B">
        <w:rPr>
          <w:rStyle w:val="Emphasis"/>
          <w:highlight w:val="cyan"/>
        </w:rPr>
        <w:t>food security</w:t>
      </w:r>
      <w:r w:rsidRPr="003312B2">
        <w:rPr>
          <w:sz w:val="16"/>
        </w:rPr>
        <w:t xml:space="preserve">. For example, geopolitical stability and marine safety (safety of seafarers and passengers (Bueger 2015)) were compromised during the infamous Cod Wars that occurred between Great Britain and Iceland during the 1950s and 1970s. The two countries were embroiled in a string of confrontations over fishing rights in the North Atlantic, where Iceland wanted to extend its fishing limit, but Great Britain did not recognize their right to do so. </w:t>
      </w:r>
      <w:r w:rsidRPr="00922D87">
        <w:rPr>
          <w:u w:val="single"/>
        </w:rPr>
        <w:t xml:space="preserve">The consequences for </w:t>
      </w:r>
      <w:r w:rsidRPr="00922D87">
        <w:rPr>
          <w:rStyle w:val="Emphasis"/>
        </w:rPr>
        <w:t>geopolitical stability</w:t>
      </w:r>
      <w:r w:rsidRPr="00922D87">
        <w:rPr>
          <w:u w:val="single"/>
        </w:rPr>
        <w:t xml:space="preserve"> and</w:t>
      </w:r>
      <w:r w:rsidRPr="003312B2">
        <w:rPr>
          <w:sz w:val="16"/>
        </w:rPr>
        <w:t xml:space="preserve">, at certain stages, </w:t>
      </w:r>
      <w:r w:rsidRPr="00922D87">
        <w:rPr>
          <w:rStyle w:val="Emphasis"/>
        </w:rPr>
        <w:t>marine safety</w:t>
      </w:r>
      <w:r w:rsidRPr="003312B2">
        <w:rPr>
          <w:sz w:val="16"/>
        </w:rPr>
        <w:t xml:space="preserve"> (Bueger 2015) </w:t>
      </w:r>
      <w:r w:rsidRPr="003312B2">
        <w:rPr>
          <w:sz w:val="16"/>
        </w:rPr>
        <w:lastRenderedPageBreak/>
        <w:t xml:space="preserve">were </w:t>
      </w:r>
      <w:r w:rsidRPr="00E1534B">
        <w:rPr>
          <w:highlight w:val="cyan"/>
          <w:u w:val="single"/>
        </w:rPr>
        <w:t>severe</w:t>
      </w:r>
      <w:r w:rsidRPr="003312B2">
        <w:rPr>
          <w:sz w:val="16"/>
        </w:rPr>
        <w:t xml:space="preserve">: </w:t>
      </w:r>
      <w:r w:rsidRPr="00E1534B">
        <w:rPr>
          <w:rStyle w:val="Emphasis"/>
          <w:highlight w:val="cyan"/>
        </w:rPr>
        <w:t>flash points</w:t>
      </w:r>
      <w:r w:rsidRPr="00922D87">
        <w:rPr>
          <w:rStyle w:val="Emphasis"/>
        </w:rPr>
        <w:t xml:space="preserve"> of the conflict</w:t>
      </w:r>
      <w:r w:rsidRPr="00922D87">
        <w:rPr>
          <w:u w:val="single"/>
        </w:rPr>
        <w:t xml:space="preserve"> included the </w:t>
      </w:r>
      <w:r w:rsidRPr="00E1534B">
        <w:rPr>
          <w:highlight w:val="cyan"/>
          <w:u w:val="single"/>
        </w:rPr>
        <w:t xml:space="preserve">use of </w:t>
      </w:r>
      <w:r w:rsidRPr="00E1534B">
        <w:rPr>
          <w:rStyle w:val="Emphasis"/>
          <w:highlight w:val="cyan"/>
        </w:rPr>
        <w:t>military vessels</w:t>
      </w:r>
      <w:r w:rsidRPr="00922D87">
        <w:rPr>
          <w:u w:val="single"/>
        </w:rPr>
        <w:t xml:space="preserve"> to patrol the area and defend fishing boats</w:t>
      </w:r>
      <w:r w:rsidRPr="003312B2">
        <w:rPr>
          <w:sz w:val="16"/>
        </w:rPr>
        <w:t xml:space="preserve">, </w:t>
      </w:r>
      <w:r w:rsidRPr="00922D87">
        <w:rPr>
          <w:u w:val="single"/>
        </w:rPr>
        <w:t>patrol boats cutting the nets of trawlers, ships ramming trawlers and frigates</w:t>
      </w:r>
      <w:r w:rsidRPr="003312B2">
        <w:rPr>
          <w:sz w:val="16"/>
        </w:rPr>
        <w:t xml:space="preserve">, and, ultimately, </w:t>
      </w:r>
      <w:r w:rsidRPr="00922D87">
        <w:rPr>
          <w:u w:val="single"/>
        </w:rPr>
        <w:t xml:space="preserve">Iceland </w:t>
      </w:r>
      <w:r w:rsidRPr="00922D87">
        <w:rPr>
          <w:rStyle w:val="Emphasis"/>
        </w:rPr>
        <w:t>threatening</w:t>
      </w:r>
      <w:r w:rsidRPr="00922D87">
        <w:rPr>
          <w:u w:val="single"/>
        </w:rPr>
        <w:t xml:space="preserve"> to </w:t>
      </w:r>
      <w:r w:rsidRPr="00922D87">
        <w:rPr>
          <w:rStyle w:val="Emphasis"/>
        </w:rPr>
        <w:t>leave NATO</w:t>
      </w:r>
      <w:r w:rsidRPr="003312B2">
        <w:rPr>
          <w:sz w:val="16"/>
        </w:rPr>
        <w:t xml:space="preserve"> (Bakaki 2017). An </w:t>
      </w:r>
      <w:r w:rsidRPr="00922D87">
        <w:rPr>
          <w:u w:val="single"/>
        </w:rPr>
        <w:t xml:space="preserve">example of </w:t>
      </w:r>
      <w:r w:rsidRPr="00922D87">
        <w:rPr>
          <w:rStyle w:val="Emphasis"/>
        </w:rPr>
        <w:t>compromised resource sustainability</w:t>
      </w:r>
      <w:r w:rsidRPr="00922D87">
        <w:rPr>
          <w:u w:val="single"/>
        </w:rPr>
        <w:t xml:space="preserve"> due to</w:t>
      </w:r>
      <w:r w:rsidRPr="003312B2">
        <w:rPr>
          <w:sz w:val="16"/>
        </w:rPr>
        <w:t xml:space="preserve"> an </w:t>
      </w:r>
      <w:r w:rsidRPr="00922D87">
        <w:rPr>
          <w:rStyle w:val="Emphasis"/>
        </w:rPr>
        <w:t>international fisheries conflict</w:t>
      </w:r>
      <w:r w:rsidRPr="003312B2">
        <w:rPr>
          <w:sz w:val="16"/>
        </w:rPr>
        <w:t xml:space="preserve"> is the previously discussed northeast </w:t>
      </w:r>
      <w:r w:rsidRPr="00922D87">
        <w:rPr>
          <w:u w:val="single"/>
        </w:rPr>
        <w:t>Atlantic mackerel dispute</w:t>
      </w:r>
      <w:r w:rsidRPr="003312B2">
        <w:rPr>
          <w:sz w:val="16"/>
        </w:rPr>
        <w:t xml:space="preserve">. </w:t>
      </w:r>
      <w:r w:rsidRPr="00922D87">
        <w:rPr>
          <w:u w:val="single"/>
        </w:rPr>
        <w:t>As a result of the conflict</w:t>
      </w:r>
      <w:r w:rsidRPr="003312B2">
        <w:rPr>
          <w:sz w:val="16"/>
        </w:rPr>
        <w:t xml:space="preserve">, there are </w:t>
      </w:r>
      <w:r w:rsidRPr="00922D87">
        <w:rPr>
          <w:u w:val="single"/>
        </w:rPr>
        <w:t>no comprehensive management plans for the stock</w:t>
      </w:r>
      <w:r w:rsidRPr="003312B2">
        <w:rPr>
          <w:sz w:val="16"/>
        </w:rPr>
        <w:t xml:space="preserve">, and the </w:t>
      </w:r>
      <w:r w:rsidRPr="00922D87">
        <w:rPr>
          <w:u w:val="single"/>
        </w:rPr>
        <w:t>mackerel</w:t>
      </w:r>
      <w:r w:rsidRPr="003312B2">
        <w:rPr>
          <w:sz w:val="16"/>
        </w:rPr>
        <w:t xml:space="preserve"> has become </w:t>
      </w:r>
      <w:r w:rsidRPr="00922D87">
        <w:rPr>
          <w:rStyle w:val="Emphasis"/>
        </w:rPr>
        <w:t>severely overfished</w:t>
      </w:r>
      <w:r w:rsidRPr="003312B2">
        <w:rPr>
          <w:sz w:val="16"/>
        </w:rPr>
        <w:t xml:space="preserve">. With countries setting unilateral quotas, their combined catch in 2018 was twice that recommended by the International Council for Exploration of the Sea (ICES), and the fisheries had their Marine Stewardship Council (MSC) certifications retracted (Ramsden 2019, Seamon 2018). Lastly, </w:t>
      </w:r>
      <w:r w:rsidRPr="00922D87">
        <w:rPr>
          <w:rStyle w:val="Emphasis"/>
        </w:rPr>
        <w:t>food security</w:t>
      </w:r>
      <w:r w:rsidRPr="00922D87">
        <w:rPr>
          <w:u w:val="single"/>
        </w:rPr>
        <w:t xml:space="preserve"> has also been </w:t>
      </w:r>
      <w:r w:rsidRPr="00922D87">
        <w:rPr>
          <w:rStyle w:val="Emphasis"/>
        </w:rPr>
        <w:t>jeopardized</w:t>
      </w:r>
      <w:r w:rsidRPr="00922D87">
        <w:rPr>
          <w:u w:val="single"/>
        </w:rPr>
        <w:t xml:space="preserve"> due to </w:t>
      </w:r>
      <w:r w:rsidRPr="00922D87">
        <w:rPr>
          <w:rStyle w:val="Emphasis"/>
        </w:rPr>
        <w:t>international fisheries conflict</w:t>
      </w:r>
      <w:r w:rsidRPr="003312B2">
        <w:rPr>
          <w:sz w:val="16"/>
          <w:szCs w:val="16"/>
        </w:rPr>
        <w:t>,</w:t>
      </w:r>
      <w:r w:rsidRPr="003312B2">
        <w:rPr>
          <w:sz w:val="16"/>
        </w:rPr>
        <w:t xml:space="preserve"> as </w:t>
      </w:r>
      <w:r w:rsidRPr="00922D87">
        <w:rPr>
          <w:u w:val="single"/>
        </w:rPr>
        <w:t xml:space="preserve">exemplified by the incidents taking place in the </w:t>
      </w:r>
      <w:r w:rsidRPr="00922D87">
        <w:rPr>
          <w:rStyle w:val="Emphasis"/>
        </w:rPr>
        <w:t>S</w:t>
      </w:r>
      <w:r w:rsidRPr="003312B2">
        <w:rPr>
          <w:sz w:val="16"/>
        </w:rPr>
        <w:t xml:space="preserve">outh </w:t>
      </w:r>
      <w:r w:rsidRPr="00922D87">
        <w:rPr>
          <w:rStyle w:val="Emphasis"/>
        </w:rPr>
        <w:t>C</w:t>
      </w:r>
      <w:r w:rsidRPr="003312B2">
        <w:rPr>
          <w:sz w:val="16"/>
        </w:rPr>
        <w:t xml:space="preserve">hina </w:t>
      </w:r>
      <w:r w:rsidRPr="00922D87">
        <w:rPr>
          <w:rStyle w:val="Emphasis"/>
        </w:rPr>
        <w:t>S</w:t>
      </w:r>
      <w:r w:rsidRPr="003312B2">
        <w:rPr>
          <w:sz w:val="16"/>
        </w:rPr>
        <w:t xml:space="preserve">ea. </w:t>
      </w:r>
      <w:r w:rsidRPr="00922D87">
        <w:rPr>
          <w:u w:val="single"/>
        </w:rPr>
        <w:t xml:space="preserve">Fishermen from contending countries that operate in the </w:t>
      </w:r>
      <w:r w:rsidRPr="00922D87">
        <w:rPr>
          <w:rStyle w:val="Emphasis"/>
        </w:rPr>
        <w:t>troubled waters</w:t>
      </w:r>
      <w:r w:rsidRPr="003312B2">
        <w:rPr>
          <w:sz w:val="16"/>
        </w:rPr>
        <w:t xml:space="preserve">, and whose </w:t>
      </w:r>
      <w:r w:rsidRPr="00922D87">
        <w:rPr>
          <w:u w:val="single"/>
        </w:rPr>
        <w:t>livelihoods depend on the rich fishing grounds</w:t>
      </w:r>
      <w:r w:rsidRPr="003312B2">
        <w:rPr>
          <w:sz w:val="16"/>
        </w:rPr>
        <w:t xml:space="preserve">, have at times decided to leave their occupation all together, afraid of going out into the waters without any protection (Patience 2013). Moreover, </w:t>
      </w:r>
      <w:r w:rsidRPr="00922D87">
        <w:rPr>
          <w:u w:val="single"/>
        </w:rPr>
        <w:t xml:space="preserve">failure to address </w:t>
      </w:r>
      <w:r w:rsidRPr="00E1534B">
        <w:rPr>
          <w:rStyle w:val="Emphasis"/>
          <w:highlight w:val="cyan"/>
        </w:rPr>
        <w:t>rising tensions</w:t>
      </w:r>
      <w:r w:rsidRPr="00922D87">
        <w:rPr>
          <w:u w:val="single"/>
        </w:rPr>
        <w:t xml:space="preserve"> could lead to </w:t>
      </w:r>
      <w:r w:rsidRPr="00922D87">
        <w:rPr>
          <w:rStyle w:val="Emphasis"/>
        </w:rPr>
        <w:t>greater</w:t>
      </w:r>
      <w:r w:rsidRPr="003312B2">
        <w:rPr>
          <w:sz w:val="16"/>
        </w:rPr>
        <w:t xml:space="preserve"> 5 </w:t>
      </w:r>
      <w:r w:rsidRPr="00922D87">
        <w:rPr>
          <w:u w:val="single"/>
        </w:rPr>
        <w:t xml:space="preserve">regional </w:t>
      </w:r>
      <w:r w:rsidRPr="00E1534B">
        <w:rPr>
          <w:rStyle w:val="Emphasis"/>
          <w:highlight w:val="cyan"/>
        </w:rPr>
        <w:t>instability</w:t>
      </w:r>
      <w:r w:rsidRPr="00E1534B">
        <w:rPr>
          <w:highlight w:val="cyan"/>
          <w:u w:val="single"/>
        </w:rPr>
        <w:t xml:space="preserve"> and severe</w:t>
      </w:r>
      <w:r w:rsidRPr="00922D87">
        <w:rPr>
          <w:u w:val="single"/>
        </w:rPr>
        <w:t xml:space="preserve"> </w:t>
      </w:r>
      <w:r w:rsidRPr="00922D87">
        <w:rPr>
          <w:rStyle w:val="Emphasis"/>
        </w:rPr>
        <w:t xml:space="preserve">environmental </w:t>
      </w:r>
      <w:r w:rsidRPr="00E1534B">
        <w:rPr>
          <w:rStyle w:val="Emphasis"/>
          <w:highlight w:val="cyan"/>
        </w:rPr>
        <w:t>degradation</w:t>
      </w:r>
      <w:r w:rsidRPr="003312B2">
        <w:rPr>
          <w:sz w:val="16"/>
        </w:rPr>
        <w:t xml:space="preserve">, further </w:t>
      </w:r>
      <w:r w:rsidRPr="00E1534B">
        <w:rPr>
          <w:highlight w:val="cyan"/>
          <w:u w:val="single"/>
        </w:rPr>
        <w:t>compromis</w:t>
      </w:r>
      <w:r w:rsidRPr="00922D87">
        <w:rPr>
          <w:u w:val="single"/>
        </w:rPr>
        <w:t>ing</w:t>
      </w:r>
      <w:r w:rsidRPr="003312B2">
        <w:rPr>
          <w:sz w:val="16"/>
        </w:rPr>
        <w:t xml:space="preserve"> regional </w:t>
      </w:r>
      <w:r w:rsidRPr="00E1534B">
        <w:rPr>
          <w:rStyle w:val="Emphasis"/>
          <w:highlight w:val="cyan"/>
        </w:rPr>
        <w:t>food</w:t>
      </w:r>
      <w:r w:rsidRPr="00922D87">
        <w:rPr>
          <w:rStyle w:val="Emphasis"/>
        </w:rPr>
        <w:t xml:space="preserve"> security</w:t>
      </w:r>
      <w:r w:rsidRPr="003312B2">
        <w:rPr>
          <w:sz w:val="16"/>
        </w:rPr>
        <w:t xml:space="preserve"> (Zhang 2016, deLisle 2012).</w:t>
      </w:r>
    </w:p>
    <w:p w14:paraId="6A31C058" w14:textId="77777777" w:rsidR="00614189" w:rsidRDefault="00614189" w:rsidP="00614189">
      <w:pPr>
        <w:pStyle w:val="Heading3"/>
      </w:pPr>
      <w:r w:rsidRPr="003C4901">
        <w:rPr>
          <w:rStyle w:val="StyleUnderline"/>
          <w:szCs w:val="32"/>
        </w:rPr>
        <w:lastRenderedPageBreak/>
        <w:t>Nuclear Icebreakers bad</w:t>
      </w:r>
      <w:r>
        <w:t>---2NC</w:t>
      </w:r>
    </w:p>
    <w:p w14:paraId="11ACECF4" w14:textId="77777777" w:rsidR="00614189" w:rsidRDefault="00614189" w:rsidP="00614189">
      <w:pPr>
        <w:pStyle w:val="Heading4"/>
      </w:pPr>
      <w:r>
        <w:t>Nuclear powered vessels are unsustainable and cause leakages.</w:t>
      </w:r>
    </w:p>
    <w:p w14:paraId="320AFF38" w14:textId="77777777" w:rsidR="00614189" w:rsidRDefault="00614189" w:rsidP="00614189">
      <w:r w:rsidRPr="00727726">
        <w:rPr>
          <w:rStyle w:val="Style13ptBold"/>
        </w:rPr>
        <w:t>Bayraktar and Pamik 23</w:t>
      </w:r>
      <w:r>
        <w:t xml:space="preserve"> M. Bayraktar </w:t>
      </w:r>
      <w:r w:rsidRPr="00727726">
        <w:t>Zonguldak Bülent Ecevit University Maritime Faculty</w:t>
      </w:r>
      <w:r>
        <w:t xml:space="preserve"> M. Pamik: </w:t>
      </w:r>
      <w:r w:rsidRPr="00727726">
        <w:t>Dokuz Eylül University</w:t>
      </w:r>
      <w:r>
        <w:t xml:space="preserve"> </w:t>
      </w:r>
      <w:r w:rsidRPr="00727726">
        <w:t>Maritime Faculty</w:t>
      </w:r>
      <w:r>
        <w:t xml:space="preserve"> “</w:t>
      </w:r>
      <w:r w:rsidRPr="00727726">
        <w:t>Nuclear power utilization as a future alternative energy on icebreakers</w:t>
      </w:r>
      <w:r>
        <w:t xml:space="preserve">” </w:t>
      </w:r>
      <w:r w:rsidRPr="00727726">
        <w:t>Nuclear Engineering and Technology</w:t>
      </w:r>
      <w:r>
        <w:t xml:space="preserve"> </w:t>
      </w:r>
      <w:r w:rsidRPr="00727726">
        <w:t>https://www.sciencedirect.com/science/article/pii/S1738573322005149#:~:text=NE%20is%20described%20as%20a,mistake%20can%20have%20irreversible%20consequences</w:t>
      </w:r>
    </w:p>
    <w:p w14:paraId="6AEDD21F" w14:textId="77777777" w:rsidR="00614189" w:rsidRPr="00727726" w:rsidRDefault="00614189" w:rsidP="00614189">
      <w:pPr>
        <w:rPr>
          <w:sz w:val="16"/>
        </w:rPr>
      </w:pPr>
      <w:r w:rsidRPr="00727726">
        <w:rPr>
          <w:sz w:val="16"/>
        </w:rPr>
        <w:t>NPV = Nuclear Powered Vessel</w:t>
      </w:r>
    </w:p>
    <w:p w14:paraId="40A2D3BE" w14:textId="77777777" w:rsidR="00614189" w:rsidRPr="00727726" w:rsidRDefault="00614189" w:rsidP="00614189">
      <w:pPr>
        <w:rPr>
          <w:sz w:val="16"/>
        </w:rPr>
      </w:pPr>
      <w:r w:rsidRPr="00727726">
        <w:rPr>
          <w:rStyle w:val="StyleUnderline"/>
        </w:rPr>
        <w:t xml:space="preserve">Despite the high energy output, it can create </w:t>
      </w:r>
      <w:r w:rsidRPr="00727726">
        <w:rPr>
          <w:rStyle w:val="Emphasis"/>
        </w:rPr>
        <w:t xml:space="preserve">devastating situations </w:t>
      </w:r>
      <w:r w:rsidRPr="00727726">
        <w:rPr>
          <w:rStyle w:val="StyleUnderline"/>
        </w:rPr>
        <w:t>in terms of security</w:t>
      </w:r>
      <w:r w:rsidRPr="00727726">
        <w:rPr>
          <w:sz w:val="16"/>
        </w:rPr>
        <w:t xml:space="preserve">. Thus, the field and port of installation must be determined clearly. </w:t>
      </w:r>
      <w:r w:rsidRPr="00727726">
        <w:rPr>
          <w:rStyle w:val="StyleUnderline"/>
        </w:rPr>
        <w:t>Due to the possibility for large energy output from radioactive fuels, commercial NPV access to canals or ports may be limited</w:t>
      </w:r>
      <w:r w:rsidRPr="00727726">
        <w:rPr>
          <w:sz w:val="16"/>
        </w:rPr>
        <w:t xml:space="preserve"> or forbidden [26].</w:t>
      </w:r>
    </w:p>
    <w:p w14:paraId="41A1E9D4" w14:textId="77777777" w:rsidR="00614189" w:rsidRPr="00727726" w:rsidRDefault="00614189" w:rsidP="00614189">
      <w:pPr>
        <w:rPr>
          <w:sz w:val="16"/>
        </w:rPr>
      </w:pPr>
      <w:r w:rsidRPr="00727726">
        <w:rPr>
          <w:rStyle w:val="StyleUnderline"/>
        </w:rPr>
        <w:t xml:space="preserve">Reactor production, high investment and operating cost, maintenance, emergency response, difficult dismantling process and fuel disposal are remarkably </w:t>
      </w:r>
      <w:r w:rsidRPr="00727726">
        <w:rPr>
          <w:sz w:val="16"/>
        </w:rPr>
        <w:t xml:space="preserve">compelling, comprehensive, </w:t>
      </w:r>
      <w:r w:rsidRPr="00727726">
        <w:rPr>
          <w:rStyle w:val="Emphasis"/>
        </w:rPr>
        <w:t>costly and unpredictable</w:t>
      </w:r>
      <w:r w:rsidRPr="00727726">
        <w:rPr>
          <w:sz w:val="16"/>
        </w:rPr>
        <w:t xml:space="preserve"> compared to conventional propulsion marine vessels [9,19,26,27]. That's why </w:t>
      </w:r>
      <w:r w:rsidRPr="00727726">
        <w:rPr>
          <w:rStyle w:val="Emphasis"/>
        </w:rPr>
        <w:t>sustainability and stability could not be achieved</w:t>
      </w:r>
      <w:r w:rsidRPr="00727726">
        <w:rPr>
          <w:sz w:val="16"/>
        </w:rPr>
        <w:t xml:space="preserve">, in spite of that NPVs left a notable impact on maritime history [26]. Shipbuilders, ship-owners and ship operators have not fully accepted NP systems on merchant ships, despite the fact that low fuel cost, high speed and increased cargo capacity make nuclear ships optimistic [10]. </w:t>
      </w:r>
      <w:r w:rsidRPr="00727726">
        <w:rPr>
          <w:rStyle w:val="StyleUnderline"/>
        </w:rPr>
        <w:t>Environmental perceptions and social concerns are the primary barriers on NPVs operation</w:t>
      </w:r>
      <w:r w:rsidRPr="00727726">
        <w:rPr>
          <w:sz w:val="16"/>
        </w:rPr>
        <w:t xml:space="preserve">, throughout the entrance and mooring to the ports [26]. </w:t>
      </w:r>
      <w:r w:rsidRPr="00727726">
        <w:rPr>
          <w:rStyle w:val="StyleUnderline"/>
        </w:rPr>
        <w:t>High vibrations and increased pitch and roll can result in extremely serious threats on the environment, people, and other things</w:t>
      </w:r>
      <w:r w:rsidRPr="00727726">
        <w:rPr>
          <w:sz w:val="16"/>
        </w:rPr>
        <w:t xml:space="preserve">, when NPVs operating in bad weather conditions. In addition, </w:t>
      </w:r>
      <w:r w:rsidRPr="00727726">
        <w:rPr>
          <w:rStyle w:val="StyleUnderline"/>
        </w:rPr>
        <w:t xml:space="preserve">accidents </w:t>
      </w:r>
      <w:r w:rsidRPr="00727726">
        <w:rPr>
          <w:sz w:val="16"/>
        </w:rPr>
        <w:t xml:space="preserve">such as collision, grounding and sinking that </w:t>
      </w:r>
      <w:r w:rsidRPr="00727726">
        <w:rPr>
          <w:rStyle w:val="StyleUnderline"/>
        </w:rPr>
        <w:t xml:space="preserve">can also occur even in good sea conditions can cause the </w:t>
      </w:r>
      <w:r w:rsidRPr="00727726">
        <w:rPr>
          <w:rStyle w:val="Emphasis"/>
        </w:rPr>
        <w:t>leakage of radioactive material and meltdowns</w:t>
      </w:r>
      <w:r w:rsidRPr="00727726">
        <w:rPr>
          <w:sz w:val="16"/>
        </w:rPr>
        <w:t xml:space="preserve"> [5,10]. Nuclear power plant equipment and workers' clothing are exposed to radioactive pollution. Briefly, possible damage as a result of the spread of radioactivity to the environment is one of the biggest and most noteworthy obstacles to nuclear system [2,28] </w:t>
      </w:r>
      <w:r w:rsidRPr="00727726">
        <w:rPr>
          <w:rStyle w:val="StyleUnderline"/>
        </w:rPr>
        <w:t>since the behavior of the reactor and the limits of harm are difficult to fully pinpoint</w:t>
      </w:r>
      <w:r w:rsidRPr="00727726">
        <w:rPr>
          <w:sz w:val="16"/>
        </w:rPr>
        <w:t xml:space="preserve"> [5]. That's why, radiation shielding barrier, vibration reduction tools, collision and grounding preventive systems, energy, cooling equipment should be installed on NPVs to minimize or completely eliminate the leakage [3,12].</w:t>
      </w:r>
    </w:p>
    <w:p w14:paraId="7B9440A1" w14:textId="77777777" w:rsidR="00614189" w:rsidRPr="00CC7AD5" w:rsidRDefault="00614189" w:rsidP="00614189">
      <w:pPr>
        <w:rPr>
          <w:u w:val="single"/>
        </w:rPr>
      </w:pPr>
      <w:r w:rsidRPr="00727726">
        <w:rPr>
          <w:sz w:val="16"/>
        </w:rPr>
        <w:t xml:space="preserve">In contrast to high energy, the </w:t>
      </w:r>
      <w:r w:rsidRPr="00727726">
        <w:rPr>
          <w:rStyle w:val="StyleUnderline"/>
        </w:rPr>
        <w:t>construction of new NPVs brings nuclear waste</w:t>
      </w:r>
      <w:r w:rsidRPr="00727726">
        <w:rPr>
          <w:sz w:val="16"/>
        </w:rPr>
        <w:t xml:space="preserve">. Therefore, disposal processes need to be accelerated and improved since </w:t>
      </w:r>
      <w:r w:rsidRPr="00727726">
        <w:rPr>
          <w:rStyle w:val="StyleUnderline"/>
        </w:rPr>
        <w:t>disposal of old nuclear wastes still continues</w:t>
      </w:r>
      <w:r w:rsidRPr="00727726">
        <w:rPr>
          <w:sz w:val="16"/>
        </w:rPr>
        <w:t xml:space="preserve"> [2]. Service supply, port acceptance procedure of countries, </w:t>
      </w:r>
      <w:r w:rsidRPr="00727726">
        <w:rPr>
          <w:rStyle w:val="StyleUnderline"/>
        </w:rPr>
        <w:t xml:space="preserve">lack of trained personnel are tremendous challenges on using in maritime </w:t>
      </w:r>
      <w:r w:rsidRPr="00727726">
        <w:rPr>
          <w:sz w:val="16"/>
        </w:rPr>
        <w:t xml:space="preserve">industry [10]. Moreover, </w:t>
      </w:r>
      <w:r w:rsidRPr="00727726">
        <w:rPr>
          <w:rStyle w:val="StyleUnderline"/>
        </w:rPr>
        <w:t xml:space="preserve">NPVs have the potential to invade the lands of thousands of people [2]. </w:t>
      </w:r>
    </w:p>
    <w:p w14:paraId="01805FCC" w14:textId="77777777" w:rsidR="00614189" w:rsidRPr="003C4901" w:rsidRDefault="00614189" w:rsidP="00614189"/>
    <w:p w14:paraId="5C4B5873" w14:textId="77777777" w:rsidR="00614189" w:rsidRPr="00614189" w:rsidRDefault="00614189" w:rsidP="00614189"/>
    <w:p w14:paraId="4FADC40F" w14:textId="6DE870C0" w:rsidR="00183B5A" w:rsidRDefault="00183B5A" w:rsidP="00183B5A">
      <w:pPr>
        <w:pStyle w:val="Heading2"/>
      </w:pPr>
      <w:r>
        <w:lastRenderedPageBreak/>
        <w:t>Nuclear Terrorism</w:t>
      </w:r>
    </w:p>
    <w:p w14:paraId="24B53EB4" w14:textId="77777777" w:rsidR="00183B5A" w:rsidRDefault="00183B5A" w:rsidP="00183B5A">
      <w:pPr>
        <w:pStyle w:val="Heading3"/>
      </w:pPr>
      <w:r>
        <w:lastRenderedPageBreak/>
        <w:t>1NC---Nuclear Terror Turn</w:t>
      </w:r>
    </w:p>
    <w:p w14:paraId="58335867" w14:textId="77777777" w:rsidR="00183B5A" w:rsidRDefault="00183B5A" w:rsidP="00183B5A">
      <w:pPr>
        <w:pStyle w:val="Heading4"/>
      </w:pPr>
      <w:r>
        <w:t>Nuclear icebreakers risk nuclear terrorism</w:t>
      </w:r>
    </w:p>
    <w:p w14:paraId="44D35F87" w14:textId="77777777" w:rsidR="00183B5A" w:rsidRPr="003C2749" w:rsidRDefault="00183B5A" w:rsidP="00183B5A">
      <w:r w:rsidRPr="00696F7C">
        <w:rPr>
          <w:rStyle w:val="Style13ptBold"/>
        </w:rPr>
        <w:t>Lysenko et al. 22</w:t>
      </w:r>
      <w:r w:rsidRPr="00A73406">
        <w:t>.</w:t>
      </w:r>
      <w:r>
        <w:t xml:space="preserve"> An </w:t>
      </w:r>
      <w:r w:rsidRPr="00A73406">
        <w:t>Associate Professor, International Law Chair</w:t>
      </w:r>
      <w:r>
        <w:t xml:space="preserve"> at </w:t>
      </w:r>
      <w:r w:rsidRPr="00A73406">
        <w:t>Moscow State Institute of International Relations</w:t>
      </w:r>
      <w:r>
        <w:t xml:space="preserve">. Alexander N. Vylegzhanin is the </w:t>
      </w:r>
      <w:r w:rsidRPr="00A73406">
        <w:t>Doctor of Law, Professor, is a Head of the Department of International Law, Moscow State Institute of International Relations</w:t>
      </w:r>
      <w:r>
        <w:t xml:space="preserve">, and Oran R. Young </w:t>
      </w:r>
      <w:r w:rsidRPr="00696F7C">
        <w:t>is professor emeritus and co-director of the Program on Governance for Sustainable Development</w:t>
      </w:r>
      <w:r w:rsidRPr="00A73406">
        <w:t xml:space="preserve">. “Nuclear Safety and Security in the Arctic: Crafting an Effective Regional Governance System Crafting an Effective Regional Governance System on JSTOR.” </w:t>
      </w:r>
      <w:r w:rsidRPr="00696F7C">
        <w:t>Arctic Review on Law and Politics</w:t>
      </w:r>
      <w:r>
        <w:t xml:space="preserve">, </w:t>
      </w:r>
      <w:r w:rsidRPr="00696F7C">
        <w:t>Vol. 13 (2022), pp. 191-212</w:t>
      </w:r>
      <w:r w:rsidRPr="00A73406">
        <w:t xml:space="preserve">. </w:t>
      </w:r>
      <w:r>
        <w:t xml:space="preserve">2022. </w:t>
      </w:r>
      <w:r w:rsidRPr="00A73406">
        <w:t>https://www.jstor.org/stable/48710665 //reyrey</w:t>
      </w:r>
      <w:r>
        <w:t xml:space="preserve"> &amp; Troh</w:t>
      </w:r>
    </w:p>
    <w:p w14:paraId="2C8EBA87" w14:textId="41DC8F0B" w:rsidR="00B85470" w:rsidRPr="00B85470" w:rsidRDefault="00183B5A" w:rsidP="00B85470">
      <w:pPr>
        <w:rPr>
          <w:u w:val="single"/>
        </w:rPr>
      </w:pPr>
      <w:r w:rsidRPr="00696F7C">
        <w:rPr>
          <w:sz w:val="16"/>
        </w:rPr>
        <w:t xml:space="preserve">After the collapse of the Soviet Union, Russia dramatically reduced its military operations in the Arctic. As a result of the quick move from socialist to capitalist institutions during Yeltsin’s presidency in the 1990s, Soviet nuclear infrastructure, including spent nuclear fuel, solid and liquid radioactive waste, and even nuclear submarines, </w:t>
      </w:r>
      <w:r w:rsidRPr="00696F7C">
        <w:rPr>
          <w:rStyle w:val="StyleUnderline"/>
        </w:rPr>
        <w:t xml:space="preserve">was abandoned </w:t>
      </w:r>
      <w:r w:rsidRPr="00E1534B">
        <w:rPr>
          <w:rStyle w:val="Emphasis"/>
          <w:highlight w:val="cyan"/>
        </w:rPr>
        <w:t>without proper precautions</w:t>
      </w:r>
      <w:r w:rsidRPr="00696F7C">
        <w:rPr>
          <w:sz w:val="16"/>
        </w:rPr>
        <w:t xml:space="preserve">. To address this problem, a large Global Partnership (GP) Program of Western donors arose at the beginning of the 2000s to provide financial and technical assistance to the Russian Government to reduce its Soviet “nuclear legacy.”27 The GP helped Russia to dispose of all its 198 decommissioned nuclear submarines, handle safely spent nuclear fuel and radioactive waste, and clean up some of the relevant sites. Currently, international nuclear rehabilitation programs in the Arctic region of Russia are gradually coming to an end. By 2028, according to current plans, three more nuclear submarines, four nuclear icebreakers, and four support vessels will be dismantled. Tentatively, all work will be concluded by 2030–2032.28 The GP and the European Union’s Northern Dimension Environmental Partnership projects have successfully contributed to the improvement of environmental quality in the Arctic region and reduced the danger of radiological contamination in Arctic waters. </w:t>
      </w:r>
      <w:r w:rsidRPr="00696F7C">
        <w:rPr>
          <w:rStyle w:val="StyleUnderline"/>
        </w:rPr>
        <w:t>Dumped radioactive contaminants</w:t>
      </w:r>
      <w:r w:rsidRPr="00696F7C">
        <w:rPr>
          <w:sz w:val="16"/>
        </w:rPr>
        <w:t xml:space="preserve">. </w:t>
      </w:r>
      <w:r w:rsidRPr="00696F7C">
        <w:rPr>
          <w:rStyle w:val="StyleUnderline"/>
        </w:rPr>
        <w:t>An even more acute problem</w:t>
      </w:r>
      <w:r w:rsidRPr="00696F7C">
        <w:rPr>
          <w:sz w:val="16"/>
        </w:rPr>
        <w:t xml:space="preserve"> is the fate of a large mass of dumped nuclear facilities and materials in the northwestern Russian Arctic. These </w:t>
      </w:r>
      <w:r w:rsidRPr="00696F7C">
        <w:rPr>
          <w:rStyle w:val="StyleUnderline"/>
        </w:rPr>
        <w:t xml:space="preserve">include ~17,000 containers with solid </w:t>
      </w:r>
      <w:r w:rsidRPr="00696F7C">
        <w:rPr>
          <w:rStyle w:val="Emphasis"/>
        </w:rPr>
        <w:t>radioactive waste</w:t>
      </w:r>
      <w:r w:rsidRPr="00696F7C">
        <w:rPr>
          <w:rStyle w:val="StyleUnderline"/>
        </w:rPr>
        <w:t>, 16 nuclear reactors from submarines and icebreakers, and two dumped nuclear-powered submarines containing reactors</w:t>
      </w:r>
      <w:r w:rsidRPr="00696F7C">
        <w:rPr>
          <w:sz w:val="16"/>
        </w:rPr>
        <w:t xml:space="preserve"> (K-278 in 1989 in the Norwegian Sea and K-159 in 2003 in the Barents Sea). During 2020–2023, four Russia-Norway expeditions have been planned to analyze the seabed of the Russian Arctic to evaluate the most dangerous nuclear sites. The expeditions will determine next steps: either to lift some of these objects or, in the case of an ecological threat, to conserve them.30 In 2020, the President of the Russian Federation signed a Decree adopting a new Strategy for the Development of the Arctic. The Strategy anticipates “completion of the rehabilitation of areas of flooded and sunken facilities with spent nuclear fuel and radioactive waste.”31 Nuclear security. In addition to these four major sets of concerns about nuclear safety, </w:t>
      </w:r>
      <w:r w:rsidRPr="00E1534B">
        <w:rPr>
          <w:rStyle w:val="StyleUnderline"/>
          <w:highlight w:val="cyan"/>
        </w:rPr>
        <w:t xml:space="preserve">there are potential issues pertaining to nuclear security, including </w:t>
      </w:r>
      <w:r w:rsidRPr="00E1534B">
        <w:rPr>
          <w:rStyle w:val="Emphasis"/>
          <w:highlight w:val="cyan"/>
        </w:rPr>
        <w:t>nuclear terrorism</w:t>
      </w:r>
      <w:r w:rsidRPr="00E1534B">
        <w:rPr>
          <w:rStyle w:val="StyleUnderline"/>
          <w:highlight w:val="cyan"/>
        </w:rPr>
        <w:t xml:space="preserve"> in the Arctic and unauthorized uses of various types of </w:t>
      </w:r>
      <w:r w:rsidRPr="00E1534B">
        <w:rPr>
          <w:rStyle w:val="Emphasis"/>
          <w:highlight w:val="cyan"/>
        </w:rPr>
        <w:t>malware</w:t>
      </w:r>
      <w:r w:rsidRPr="00E1534B">
        <w:rPr>
          <w:rStyle w:val="StyleUnderline"/>
          <w:highlight w:val="cyan"/>
        </w:rPr>
        <w:t xml:space="preserve"> to compromise the security of both military and civilian systems involving nuclear energy</w:t>
      </w:r>
      <w:r w:rsidRPr="00696F7C">
        <w:rPr>
          <w:rStyle w:val="StyleUnderline"/>
        </w:rPr>
        <w:t>.</w:t>
      </w:r>
    </w:p>
    <w:p w14:paraId="7A969738" w14:textId="77777777" w:rsidR="00B85470" w:rsidRDefault="00B85470" w:rsidP="00B85470">
      <w:pPr>
        <w:pStyle w:val="Heading4"/>
        <w:rPr>
          <w:rFonts w:ascii="Times New Roman" w:hAnsi="Times New Roman" w:cs="Times New Roman"/>
          <w:sz w:val="24"/>
          <w:szCs w:val="24"/>
        </w:rPr>
      </w:pPr>
      <w:r>
        <w:rPr>
          <w:rFonts w:cs="Calibri"/>
          <w:color w:val="000000"/>
          <w:szCs w:val="26"/>
        </w:rPr>
        <w:t>That risks a full nuclear exchange</w:t>
      </w:r>
    </w:p>
    <w:p w14:paraId="7E3438CD" w14:textId="77777777" w:rsidR="00B85470" w:rsidRDefault="00B85470" w:rsidP="00B85470">
      <w:pPr>
        <w:pStyle w:val="NormalWeb"/>
        <w:spacing w:before="0" w:beforeAutospacing="0" w:after="160" w:afterAutospacing="0"/>
      </w:pPr>
      <w:r>
        <w:rPr>
          <w:rFonts w:ascii="Calibri" w:hAnsi="Calibri" w:cs="Calibri"/>
          <w:color w:val="000000"/>
          <w:sz w:val="22"/>
          <w:szCs w:val="22"/>
        </w:rPr>
        <w:t xml:space="preserve">James </w:t>
      </w:r>
      <w:r>
        <w:rPr>
          <w:rFonts w:ascii="Calibri" w:hAnsi="Calibri" w:cs="Calibri"/>
          <w:b/>
          <w:bCs/>
          <w:color w:val="000000"/>
          <w:sz w:val="26"/>
          <w:szCs w:val="26"/>
        </w:rPr>
        <w:t>Johnson,</w:t>
      </w:r>
      <w:r>
        <w:rPr>
          <w:rFonts w:ascii="Calibri" w:hAnsi="Calibri" w:cs="Calibri"/>
          <w:color w:val="000000"/>
          <w:sz w:val="22"/>
          <w:szCs w:val="22"/>
        </w:rPr>
        <w:t xml:space="preserve"> 20</w:t>
      </w:r>
      <w:r>
        <w:rPr>
          <w:rFonts w:ascii="Calibri" w:hAnsi="Calibri" w:cs="Calibri"/>
          <w:b/>
          <w:bCs/>
          <w:color w:val="000000"/>
          <w:sz w:val="26"/>
          <w:szCs w:val="26"/>
        </w:rPr>
        <w:t>21</w:t>
      </w:r>
      <w:r>
        <w:rPr>
          <w:rFonts w:ascii="Calibri" w:hAnsi="Calibri" w:cs="Calibri"/>
          <w:color w:val="000000"/>
          <w:sz w:val="22"/>
          <w:szCs w:val="22"/>
        </w:rPr>
        <w:t xml:space="preserve"> – Assistant Professor in the School of Law and Government at Dublin City University and a Non-Resident Fellow with the Modern War Institute at West Point. Dr Johnson was previously a Postdoctoral Research Fellow at the James Martin Center for Nonproliferation Studies in Monterey, California “‘Catalytic nuclear war’ in the age of artificial intelligence &amp; autonomy: Emerging military technology and escalation risk between nuclear-armed states” Journal of Strategic Studies, 1/15, Taylor &amp; Francis database, accessed via University of Michigan //DH</w:t>
      </w:r>
    </w:p>
    <w:p w14:paraId="2ADACE51" w14:textId="7F85BB3E" w:rsidR="00121314" w:rsidRPr="00121314" w:rsidRDefault="00B85470" w:rsidP="00F25548">
      <w:pPr>
        <w:rPr>
          <w:rStyle w:val="Style13ptBold"/>
          <w:b w:val="0"/>
          <w:bCs w:val="0"/>
          <w:sz w:val="44"/>
          <w:u w:val="double"/>
        </w:rPr>
      </w:pPr>
      <w:r>
        <w:br/>
      </w:r>
      <w:r>
        <w:rPr>
          <w:color w:val="000000"/>
        </w:rPr>
        <w:t xml:space="preserve">If a non-state group realized that the possession of nuclear weapons could trigger a total catalytic war between two or more major nuclear-armed states, what possible situations might set these dynamics in motion? </w:t>
      </w:r>
      <w:r>
        <w:rPr>
          <w:color w:val="000000"/>
          <w:u w:val="single"/>
          <w:shd w:val="clear" w:color="auto" w:fill="00FFFF"/>
        </w:rPr>
        <w:t>The potential success of a catalytic nuclear detonation by a terrorist group</w:t>
      </w:r>
      <w:r>
        <w:rPr>
          <w:color w:val="000000"/>
          <w:u w:val="single"/>
        </w:rPr>
        <w:t xml:space="preserve"> during a crisis between two nuclear-armed states</w:t>
      </w:r>
      <w:r>
        <w:rPr>
          <w:color w:val="000000"/>
        </w:rPr>
        <w:t xml:space="preserve"> (i.e., the original target of the nefarious attack and the victim of a subsequent inadvertent retaliatory strike), when tensions are running high, and a heightened state of alert is in place – at a nuclear or sub-nuclear level – </w:t>
      </w:r>
      <w:r>
        <w:rPr>
          <w:color w:val="000000"/>
          <w:u w:val="single"/>
          <w:shd w:val="clear" w:color="auto" w:fill="00FFFF"/>
        </w:rPr>
        <w:t>would likely be amplified</w:t>
      </w:r>
      <w:r>
        <w:rPr>
          <w:color w:val="000000"/>
        </w:rPr>
        <w:t xml:space="preserve">. That is, </w:t>
      </w:r>
      <w:r>
        <w:rPr>
          <w:b/>
          <w:bCs/>
          <w:color w:val="000000"/>
          <w:u w:val="single"/>
          <w:shd w:val="clear" w:color="auto" w:fill="00FFFF"/>
        </w:rPr>
        <w:t>a broader nuclear exchange would likely occur</w:t>
      </w:r>
      <w:r>
        <w:rPr>
          <w:color w:val="000000"/>
        </w:rPr>
        <w:t>. Moreover</w:t>
      </w:r>
      <w:r>
        <w:rPr>
          <w:color w:val="000000"/>
          <w:shd w:val="clear" w:color="auto" w:fill="00FFFF"/>
        </w:rPr>
        <w:t xml:space="preserve">, </w:t>
      </w:r>
      <w:r>
        <w:rPr>
          <w:color w:val="000000"/>
          <w:u w:val="single"/>
          <w:shd w:val="clear" w:color="auto" w:fill="00FFFF"/>
        </w:rPr>
        <w:t>a non-state actor might</w:t>
      </w:r>
      <w:r>
        <w:rPr>
          <w:color w:val="000000"/>
          <w:u w:val="single"/>
        </w:rPr>
        <w:t xml:space="preserve"> exploit a tense situation by </w:t>
      </w:r>
      <w:r>
        <w:rPr>
          <w:color w:val="000000"/>
          <w:u w:val="single"/>
          <w:shd w:val="clear" w:color="auto" w:fill="00FFFF"/>
        </w:rPr>
        <w:t>mak</w:t>
      </w:r>
      <w:r>
        <w:rPr>
          <w:color w:val="000000"/>
          <w:u w:val="single"/>
        </w:rPr>
        <w:t xml:space="preserve">ing </w:t>
      </w:r>
      <w:r>
        <w:rPr>
          <w:color w:val="000000"/>
          <w:u w:val="single"/>
        </w:rPr>
        <w:lastRenderedPageBreak/>
        <w:t>p</w:t>
      </w:r>
      <w:r>
        <w:rPr>
          <w:color w:val="000000"/>
          <w:u w:val="single"/>
          <w:shd w:val="clear" w:color="auto" w:fill="00FFFF"/>
        </w:rPr>
        <w:t>rovocative false claims that its attack had been sanctioned</w:t>
      </w:r>
      <w:r>
        <w:rPr>
          <w:color w:val="000000"/>
          <w:shd w:val="clear" w:color="auto" w:fill="00FFFF"/>
        </w:rPr>
        <w:t xml:space="preserve"> </w:t>
      </w:r>
      <w:r>
        <w:rPr>
          <w:color w:val="000000"/>
          <w:u w:val="single"/>
          <w:shd w:val="clear" w:color="auto" w:fill="00FFFF"/>
        </w:rPr>
        <w:t>by the state with which the victim of the attack was already in a crisis</w:t>
      </w:r>
      <w:r>
        <w:rPr>
          <w:color w:val="000000"/>
        </w:rPr>
        <w:t xml:space="preserve">, or worse still, nuclear brinkmanship. Against the backdrop of fear, acrimony, and paranoia – when decision-makers are more susceptible to misperception and misunderstanding – any denials or assurances would fall on deaf ears.24 </w:t>
      </w:r>
      <w:r>
        <w:rPr>
          <w:color w:val="000000"/>
          <w:u w:val="single"/>
        </w:rPr>
        <w:t xml:space="preserve">If a repeat of the 1999 Kargil crisis or the more recent Indian-Pakistani stand-off in 2019, </w:t>
      </w:r>
      <w:r>
        <w:rPr>
          <w:color w:val="000000"/>
          <w:u w:val="single"/>
          <w:shd w:val="clear" w:color="auto" w:fill="00FFFF"/>
        </w:rPr>
        <w:t>a non-state nuclear detonation</w:t>
      </w:r>
      <w:r>
        <w:rPr>
          <w:color w:val="000000"/>
          <w:u w:val="single"/>
        </w:rPr>
        <w:t xml:space="preserve"> </w:t>
      </w:r>
      <w:r>
        <w:rPr>
          <w:color w:val="000000"/>
        </w:rPr>
        <w:t>(or the credible threat of one</w:t>
      </w:r>
      <w:r>
        <w:rPr>
          <w:color w:val="000000"/>
          <w:u w:val="single"/>
        </w:rPr>
        <w:t xml:space="preserve">) </w:t>
      </w:r>
      <w:r>
        <w:rPr>
          <w:color w:val="000000"/>
          <w:u w:val="single"/>
          <w:shd w:val="clear" w:color="auto" w:fill="00FFFF"/>
        </w:rPr>
        <w:t xml:space="preserve">could spark an accidental or </w:t>
      </w:r>
      <w:r>
        <w:rPr>
          <w:b/>
          <w:bCs/>
          <w:color w:val="000000"/>
          <w:u w:val="single"/>
          <w:shd w:val="clear" w:color="auto" w:fill="00FFFF"/>
        </w:rPr>
        <w:t>inadvertent nuclear exchange</w:t>
      </w:r>
      <w:r>
        <w:rPr>
          <w:color w:val="000000"/>
          <w:shd w:val="clear" w:color="auto" w:fill="00FFFF"/>
        </w:rPr>
        <w:t xml:space="preserve">. </w:t>
      </w:r>
      <w:r>
        <w:rPr>
          <w:color w:val="000000"/>
        </w:rPr>
        <w:t>25 Thus, any confidence Indian or Pakistani has in their ability to manage a conflict below the nuclear-level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26</w:t>
      </w:r>
    </w:p>
    <w:p w14:paraId="7E7097A5" w14:textId="363878DB" w:rsidR="00D44250" w:rsidRDefault="00183B5A" w:rsidP="00183B5A">
      <w:pPr>
        <w:pStyle w:val="Heading1"/>
      </w:pPr>
      <w:r>
        <w:lastRenderedPageBreak/>
        <w:t>Kritiks</w:t>
      </w:r>
    </w:p>
    <w:p w14:paraId="5F785789" w14:textId="2CCA9EBF" w:rsidR="00183B5A" w:rsidRDefault="00183B5A" w:rsidP="00183B5A">
      <w:pPr>
        <w:pStyle w:val="Heading2"/>
      </w:pPr>
      <w:r>
        <w:lastRenderedPageBreak/>
        <w:t>K---Security</w:t>
      </w:r>
    </w:p>
    <w:p w14:paraId="3FEA9E84" w14:textId="3A5DA779" w:rsidR="00183B5A" w:rsidRPr="00183B5A" w:rsidRDefault="00183B5A" w:rsidP="00183B5A">
      <w:r>
        <w:t>See Russia Lashout DA</w:t>
      </w:r>
    </w:p>
    <w:p w14:paraId="43260655" w14:textId="5F11C5A4" w:rsidR="00D44250" w:rsidRDefault="00183B5A" w:rsidP="00183B5A">
      <w:pPr>
        <w:pStyle w:val="Heading2"/>
      </w:pPr>
      <w:r>
        <w:lastRenderedPageBreak/>
        <w:t>K---Colonialism</w:t>
      </w:r>
    </w:p>
    <w:p w14:paraId="458CF1EE" w14:textId="3A637748" w:rsidR="00183B5A" w:rsidRPr="00183B5A" w:rsidRDefault="00183B5A" w:rsidP="00183B5A">
      <w:pPr>
        <w:pStyle w:val="Heading3"/>
      </w:pPr>
      <w:r>
        <w:lastRenderedPageBreak/>
        <w:t>1NC---Link---Indigenous</w:t>
      </w:r>
    </w:p>
    <w:p w14:paraId="24CDC35F" w14:textId="14E3E66B" w:rsidR="00D44250" w:rsidRDefault="00D44250" w:rsidP="00D44250">
      <w:pPr>
        <w:pStyle w:val="Heading4"/>
      </w:pPr>
      <w:r>
        <w:t>Icebreakers pose a threat to indigenous lands</w:t>
      </w:r>
      <w:r w:rsidR="00183B5A">
        <w:t>.</w:t>
      </w:r>
    </w:p>
    <w:p w14:paraId="04CCDAD9" w14:textId="77777777" w:rsidR="00D44250" w:rsidRPr="00FB3DD4" w:rsidRDefault="00D44250" w:rsidP="00D44250">
      <w:pPr>
        <w:rPr>
          <w:rStyle w:val="Style13ptBold"/>
          <w:b w:val="0"/>
          <w:bCs w:val="0"/>
        </w:rPr>
      </w:pPr>
      <w:r w:rsidRPr="00F464AD">
        <w:t xml:space="preserve">Ashoka </w:t>
      </w:r>
      <w:r w:rsidRPr="00FB3DD4">
        <w:rPr>
          <w:rStyle w:val="Style13ptBold"/>
        </w:rPr>
        <w:t>Mukpo</w:t>
      </w:r>
      <w:r w:rsidRPr="00F464AD">
        <w:t>, 11-3-</w:t>
      </w:r>
      <w:r w:rsidRPr="00FB3DD4">
        <w:rPr>
          <w:rStyle w:val="Style13ptBold"/>
        </w:rPr>
        <w:t>2020</w:t>
      </w:r>
      <w:r w:rsidRPr="00F464AD">
        <w:t xml:space="preserve">, "Ice breakers in the Arctic: Let’s talk Inuit safety (commentary)," Mongabay Environmental News, </w:t>
      </w:r>
      <w:r w:rsidRPr="00093C8E">
        <w:t>https://news.mongabay.com/2020/11/ice-breakers-in-the-arctic-lets-talk-inuit-safety-commentary/</w:t>
      </w:r>
      <w:r>
        <w:t xml:space="preserve"> nishant</w:t>
      </w:r>
    </w:p>
    <w:p w14:paraId="41F46750" w14:textId="77777777" w:rsidR="00D44250" w:rsidRPr="00F464AD" w:rsidRDefault="00D44250" w:rsidP="00D44250">
      <w:pPr>
        <w:rPr>
          <w:sz w:val="16"/>
        </w:rPr>
      </w:pPr>
      <w:r w:rsidRPr="00F464AD">
        <w:rPr>
          <w:sz w:val="16"/>
        </w:rPr>
        <w:t>The solitude of the north is changing. George Angohiatok noticed this quite graphically a decade ago when, after returning to Iqaluktuuttiaq (or Cambridge Bay, as it was renamed by settlers), he observed an ice breaker moving through the same frozen waterways he had travelled by snow machine the day before.</w:t>
      </w:r>
    </w:p>
    <w:p w14:paraId="582C2F8B" w14:textId="77777777" w:rsidR="00D44250" w:rsidRPr="00F464AD" w:rsidRDefault="00D44250" w:rsidP="00D44250">
      <w:pPr>
        <w:rPr>
          <w:sz w:val="16"/>
        </w:rPr>
      </w:pPr>
      <w:r w:rsidRPr="00FB3DD4">
        <w:rPr>
          <w:rStyle w:val="StyleUnderline"/>
        </w:rPr>
        <w:t xml:space="preserve">If the vessel had smashed that open lead through the frozen veneer of ice a day earlier, he would have been </w:t>
      </w:r>
      <w:r w:rsidRPr="00FB3DD4">
        <w:rPr>
          <w:rStyle w:val="Emphasis"/>
        </w:rPr>
        <w:t>cut off for at least a few weeks</w:t>
      </w:r>
      <w:r w:rsidRPr="00FB3DD4">
        <w:rPr>
          <w:rStyle w:val="StyleUnderline"/>
        </w:rPr>
        <w:t xml:space="preserve"> until the ice refroze.</w:t>
      </w:r>
      <w:r w:rsidRPr="00F464AD">
        <w:rPr>
          <w:sz w:val="16"/>
        </w:rPr>
        <w:t xml:space="preserve"> George wonders whether, even with his headlights, he would have detected the steam that signals the transition from ice to water in winter through his goggles.</w:t>
      </w:r>
    </w:p>
    <w:p w14:paraId="3228CC47" w14:textId="77777777" w:rsidR="00D44250" w:rsidRPr="00FB3DD4" w:rsidRDefault="00D44250" w:rsidP="00D44250">
      <w:pPr>
        <w:rPr>
          <w:rStyle w:val="StyleUnderline"/>
        </w:rPr>
      </w:pPr>
      <w:r w:rsidRPr="00E1534B">
        <w:rPr>
          <w:rStyle w:val="StyleUnderline"/>
          <w:highlight w:val="cyan"/>
        </w:rPr>
        <w:t xml:space="preserve">The growing presence of </w:t>
      </w:r>
      <w:r w:rsidRPr="00E1534B">
        <w:rPr>
          <w:rStyle w:val="Emphasis"/>
          <w:highlight w:val="cyan"/>
        </w:rPr>
        <w:t>ice breakers worries</w:t>
      </w:r>
      <w:r w:rsidRPr="00F464AD">
        <w:rPr>
          <w:sz w:val="16"/>
        </w:rPr>
        <w:t xml:space="preserve"> George. </w:t>
      </w:r>
      <w:r w:rsidRPr="00FB3DD4">
        <w:rPr>
          <w:rStyle w:val="StyleUnderline"/>
        </w:rPr>
        <w:t xml:space="preserve">His </w:t>
      </w:r>
      <w:r w:rsidRPr="00CA115F">
        <w:rPr>
          <w:rStyle w:val="StyleUnderline"/>
        </w:rPr>
        <w:t>Inuit</w:t>
      </w:r>
      <w:r w:rsidRPr="00FB3DD4">
        <w:rPr>
          <w:rStyle w:val="StyleUnderline"/>
        </w:rPr>
        <w:t xml:space="preserve"> ancestors moved east across the Arctic coast of North America thousands of years ago. Since that time, the waterways have been their highways, both in summer and winter. Traveling between camps and villages, </w:t>
      </w:r>
      <w:r w:rsidRPr="00E1534B">
        <w:rPr>
          <w:rStyle w:val="StyleUnderline"/>
          <w:highlight w:val="cyan"/>
        </w:rPr>
        <w:t>the Inuit</w:t>
      </w:r>
      <w:r w:rsidRPr="00FB3DD4">
        <w:rPr>
          <w:rStyle w:val="StyleUnderline"/>
        </w:rPr>
        <w:t xml:space="preserve"> have followed the wildlife at the heart of their food security.</w:t>
      </w:r>
    </w:p>
    <w:p w14:paraId="62317F08" w14:textId="77777777" w:rsidR="00D44250" w:rsidRPr="00F464AD" w:rsidRDefault="00D44250" w:rsidP="00D44250">
      <w:pPr>
        <w:rPr>
          <w:sz w:val="16"/>
        </w:rPr>
      </w:pPr>
      <w:r w:rsidRPr="00F464AD">
        <w:rPr>
          <w:sz w:val="16"/>
        </w:rPr>
        <w:t>The caribou herds of the far northern islands—</w:t>
      </w:r>
      <w:r w:rsidRPr="00E1534B">
        <w:rPr>
          <w:rStyle w:val="AAAUNDERLINEKEYBOARD"/>
          <w:highlight w:val="cyan"/>
        </w:rPr>
        <w:t>the Dolphin and Union herd and the Peary herds—also stride out onto the sea ice during their migrations</w:t>
      </w:r>
      <w:r w:rsidRPr="00F464AD">
        <w:rPr>
          <w:sz w:val="16"/>
        </w:rPr>
        <w:t xml:space="preserve"> between summer and wintering areas. </w:t>
      </w:r>
      <w:r w:rsidRPr="00E1534B">
        <w:rPr>
          <w:rStyle w:val="AAAUNDERLINEKEYBOARD"/>
          <w:highlight w:val="cyan"/>
        </w:rPr>
        <w:t>The herds contribute heavily to the Inuit’s essential needs</w:t>
      </w:r>
      <w:r w:rsidRPr="00F464AD">
        <w:rPr>
          <w:sz w:val="16"/>
        </w:rPr>
        <w:t>—providing both a source of “country food” and clothing with fur that is warm beyond compare. In the past elders have used the leg bones for carving and to build shelters.</w:t>
      </w:r>
    </w:p>
    <w:p w14:paraId="1FE33B70" w14:textId="77777777" w:rsidR="00D44250" w:rsidRPr="00F464AD" w:rsidRDefault="00D44250" w:rsidP="00D44250">
      <w:pPr>
        <w:rPr>
          <w:sz w:val="16"/>
        </w:rPr>
      </w:pPr>
      <w:r w:rsidRPr="00FB3DD4">
        <w:rPr>
          <w:rStyle w:val="StyleUnderline"/>
        </w:rPr>
        <w:t xml:space="preserve">Use of the sea and ice by people has been relatively predictable over past millennia. </w:t>
      </w:r>
      <w:r w:rsidRPr="00E1534B">
        <w:rPr>
          <w:rStyle w:val="StyleUnderline"/>
          <w:highlight w:val="cyan"/>
        </w:rPr>
        <w:t>Harsh winters and only a few months of open water warded off all but the most determined visitors</w:t>
      </w:r>
      <w:r w:rsidRPr="00FB3DD4">
        <w:rPr>
          <w:rStyle w:val="StyleUnderline"/>
        </w:rPr>
        <w:t xml:space="preserve">. </w:t>
      </w:r>
      <w:r w:rsidRPr="00F464AD">
        <w:rPr>
          <w:sz w:val="16"/>
        </w:rPr>
        <w:t>Even a casual read of Pierre Berton’s The Arctic Grail provides a clear picture of just how challenging these areas are. Unprepared visitors throughout history have perished.</w:t>
      </w:r>
    </w:p>
    <w:p w14:paraId="6B6BEFE2" w14:textId="77777777" w:rsidR="00D44250" w:rsidRDefault="00D44250" w:rsidP="00D44250">
      <w:r w:rsidRPr="00E1534B">
        <w:rPr>
          <w:rStyle w:val="StyleUnderline"/>
          <w:highlight w:val="cyan"/>
        </w:rPr>
        <w:t>But things change</w:t>
      </w:r>
      <w:r w:rsidRPr="00F464AD">
        <w:rPr>
          <w:rStyle w:val="StyleUnderline"/>
        </w:rPr>
        <w:t xml:space="preserve">. The powerful Finish Polar Class </w:t>
      </w:r>
      <w:r w:rsidRPr="00E1534B">
        <w:rPr>
          <w:rStyle w:val="StyleUnderline"/>
          <w:highlight w:val="cyan"/>
        </w:rPr>
        <w:t>icebreakers</w:t>
      </w:r>
      <w:r w:rsidRPr="00F464AD">
        <w:rPr>
          <w:sz w:val="16"/>
        </w:rPr>
        <w:t xml:space="preserve"> MSV Fennica and MSV Nordica passed this way in October of 2015, returning home from supporting oil exploration off Alaska in the Chukchi Sea; both vessels </w:t>
      </w:r>
      <w:r w:rsidRPr="00F464AD">
        <w:rPr>
          <w:rStyle w:val="StyleUnderline"/>
        </w:rPr>
        <w:t xml:space="preserve">capable </w:t>
      </w:r>
      <w:r w:rsidRPr="00F464AD">
        <w:rPr>
          <w:rStyle w:val="Emphasis"/>
        </w:rPr>
        <w:t xml:space="preserve">of </w:t>
      </w:r>
      <w:r w:rsidRPr="00E1534B">
        <w:rPr>
          <w:rStyle w:val="Emphasis"/>
          <w:highlight w:val="cyan"/>
        </w:rPr>
        <w:t>ram</w:t>
      </w:r>
      <w:r w:rsidRPr="00F464AD">
        <w:rPr>
          <w:rStyle w:val="Emphasis"/>
        </w:rPr>
        <w:t>ming</w:t>
      </w:r>
      <w:r w:rsidRPr="00F464AD">
        <w:rPr>
          <w:rStyle w:val="StyleUnderline"/>
        </w:rPr>
        <w:t xml:space="preserve"> </w:t>
      </w:r>
      <w:r w:rsidRPr="00E1534B">
        <w:rPr>
          <w:rStyle w:val="StyleUnderline"/>
          <w:highlight w:val="cyan"/>
        </w:rPr>
        <w:t>their way through ice a meter thick unassisted</w:t>
      </w:r>
      <w:r w:rsidRPr="00E1534B">
        <w:rPr>
          <w:highlight w:val="cyan"/>
        </w:rPr>
        <w:t>.</w:t>
      </w:r>
    </w:p>
    <w:p w14:paraId="1026FF8A" w14:textId="1C17EEA6" w:rsidR="00D44250" w:rsidRDefault="00183B5A" w:rsidP="00183B5A">
      <w:pPr>
        <w:pStyle w:val="Heading3"/>
      </w:pPr>
      <w:r>
        <w:lastRenderedPageBreak/>
        <w:t>2NC---Link---Indigenous</w:t>
      </w:r>
    </w:p>
    <w:p w14:paraId="595C35B8" w14:textId="47A5734A" w:rsidR="00183B5A" w:rsidRPr="00183B5A" w:rsidRDefault="00183B5A" w:rsidP="00183B5A">
      <w:r>
        <w:t>See the Indigenous Turn on Case</w:t>
      </w:r>
    </w:p>
    <w:p w14:paraId="23006B66" w14:textId="04E39300" w:rsidR="001818C1" w:rsidRDefault="001818C1" w:rsidP="00183B5A">
      <w:pPr>
        <w:pStyle w:val="Heading1"/>
      </w:pPr>
      <w:r>
        <w:lastRenderedPageBreak/>
        <w:t>Counterplans</w:t>
      </w:r>
    </w:p>
    <w:p w14:paraId="2B975412" w14:textId="7E21A1C7" w:rsidR="00D25AE6" w:rsidRDefault="00D25AE6" w:rsidP="00D25AE6">
      <w:pPr>
        <w:pStyle w:val="Heading2"/>
      </w:pPr>
      <w:r>
        <w:lastRenderedPageBreak/>
        <w:t>CP---Advantage</w:t>
      </w:r>
    </w:p>
    <w:p w14:paraId="6D1A8721" w14:textId="77777777" w:rsidR="00D25AE6" w:rsidRDefault="00D25AE6" w:rsidP="00D25AE6">
      <w:pPr>
        <w:pStyle w:val="Heading3"/>
      </w:pPr>
      <w:r>
        <w:lastRenderedPageBreak/>
        <w:t>1NC</w:t>
      </w:r>
    </w:p>
    <w:p w14:paraId="2DBEE105" w14:textId="77777777" w:rsidR="00D25AE6" w:rsidRDefault="00D25AE6" w:rsidP="00D25AE6">
      <w:pPr>
        <w:pStyle w:val="Heading4"/>
      </w:pPr>
      <w:r>
        <w:t>The United States Federal Government should:</w:t>
      </w:r>
    </w:p>
    <w:p w14:paraId="0ECB432D" w14:textId="77777777" w:rsidR="00D25AE6" w:rsidRDefault="00D25AE6" w:rsidP="00D25AE6">
      <w:pPr>
        <w:pStyle w:val="Heading4"/>
      </w:pPr>
      <w:r>
        <w:t>- continue U.S. leadership in the Arctic</w:t>
      </w:r>
    </w:p>
    <w:p w14:paraId="26DCDE54" w14:textId="77777777" w:rsidR="00D25AE6" w:rsidRDefault="00D25AE6" w:rsidP="00D25AE6">
      <w:pPr>
        <w:pStyle w:val="Heading4"/>
      </w:pPr>
      <w:r>
        <w:t>- speed ratification of UNCLOS as an urgent imperative</w:t>
      </w:r>
    </w:p>
    <w:p w14:paraId="024A1336" w14:textId="77777777" w:rsidR="00D25AE6" w:rsidRDefault="00D25AE6" w:rsidP="00D25AE6">
      <w:pPr>
        <w:pStyle w:val="Heading4"/>
      </w:pPr>
      <w:r>
        <w:t>- advance increased presence and domain awareness in the Arctic region by using dual-use technology</w:t>
      </w:r>
    </w:p>
    <w:p w14:paraId="6ECFB829" w14:textId="77777777" w:rsidR="00D25AE6" w:rsidRDefault="00D25AE6" w:rsidP="00D25AE6">
      <w:pPr>
        <w:pStyle w:val="Heading4"/>
      </w:pPr>
      <w:r>
        <w:t>- increase and continue cooperation among the Arctic nations and Japan</w:t>
      </w:r>
    </w:p>
    <w:p w14:paraId="31D8E9EB" w14:textId="77777777" w:rsidR="00D25AE6" w:rsidRDefault="00D25AE6" w:rsidP="00D25AE6">
      <w:pPr>
        <w:pStyle w:val="Heading4"/>
      </w:pPr>
      <w:r>
        <w:t>- strengthen possible transparency and confidence building measures in the Arctic.</w:t>
      </w:r>
    </w:p>
    <w:p w14:paraId="6992B1DD" w14:textId="77777777" w:rsidR="00D25AE6" w:rsidRPr="006C62A0" w:rsidRDefault="00D25AE6" w:rsidP="00D25AE6">
      <w:pPr>
        <w:pStyle w:val="Heading4"/>
      </w:pPr>
      <w:r>
        <w:t xml:space="preserve">It </w:t>
      </w:r>
      <w:r w:rsidRPr="00402BD1">
        <w:rPr>
          <w:u w:val="single"/>
        </w:rPr>
        <w:t>solves</w:t>
      </w:r>
      <w:r>
        <w:t xml:space="preserve">, </w:t>
      </w:r>
      <w:r w:rsidRPr="00402BD1">
        <w:rPr>
          <w:u w:val="single"/>
        </w:rPr>
        <w:t>maintains hegemony</w:t>
      </w:r>
      <w:r>
        <w:t xml:space="preserve">, and </w:t>
      </w:r>
      <w:r w:rsidRPr="00402BD1">
        <w:rPr>
          <w:u w:val="single"/>
        </w:rPr>
        <w:t>deters</w:t>
      </w:r>
      <w:r w:rsidRPr="007C1AFA">
        <w:t xml:space="preserve"> Russia and China</w:t>
      </w:r>
      <w:r>
        <w:t xml:space="preserve"> in the Arctic.</w:t>
      </w:r>
    </w:p>
    <w:p w14:paraId="3BBE4ECA" w14:textId="77777777" w:rsidR="00D25AE6" w:rsidRPr="002459ED" w:rsidRDefault="00D25AE6" w:rsidP="00D25AE6">
      <w:r w:rsidRPr="002459ED">
        <w:t xml:space="preserve">Megan </w:t>
      </w:r>
      <w:r w:rsidRPr="002459ED">
        <w:rPr>
          <w:b/>
          <w:bCs/>
          <w:sz w:val="26"/>
          <w:szCs w:val="26"/>
        </w:rPr>
        <w:t>Drewniak and</w:t>
      </w:r>
      <w:r w:rsidRPr="002459ED">
        <w:t xml:space="preserve"> Fabio </w:t>
      </w:r>
      <w:r w:rsidRPr="002459ED">
        <w:rPr>
          <w:b/>
          <w:bCs/>
          <w:sz w:val="26"/>
          <w:szCs w:val="26"/>
        </w:rPr>
        <w:t>Ballini et. al ’18</w:t>
      </w:r>
      <w:r w:rsidRPr="002459ED">
        <w:t xml:space="preserve">, Megan Drewniak is Prevention Department Head at Sector Northern New England in South Portland, Maine; was Commanding Officer of Coast Guard Marine Safety Unit (MSU). Fabio Ballini is the Associate Professor in the Maritime Energy Management at WMU. </w:t>
      </w:r>
      <w:r w:rsidRPr="002459ED">
        <w:rPr>
          <w:i/>
          <w:iCs/>
        </w:rPr>
        <w:t>Taylor and Francis</w:t>
      </w:r>
      <w:r w:rsidRPr="002459ED">
        <w:t>, “Geopolitics of Arctic shipping: the state of icebreakers and future needs,” 3/28/2018, https://www.tandfonline.com/doi/abs/10.1080/1088937X.2018.1455756, //AR!</w:t>
      </w:r>
    </w:p>
    <w:p w14:paraId="0EE17D9E" w14:textId="77777777" w:rsidR="00D25AE6" w:rsidRPr="00B72DFA" w:rsidRDefault="00D25AE6" w:rsidP="00D25AE6">
      <w:pPr>
        <w:rPr>
          <w:sz w:val="16"/>
        </w:rPr>
      </w:pPr>
      <w:r w:rsidRPr="00B72DFA">
        <w:rPr>
          <w:sz w:val="16"/>
        </w:rPr>
        <w:t xml:space="preserve">Until recently, the Arctic was not considered a very promising field for economic activities and especially for endeavors of maritime transport. The Arctic Ocean was kept virtually isolated by very harsh environmental conditions associated with thick multiyear ice and strong winds; polar darkness during winter should also be considered among other discouraging factors for shipping operations in this region. </w:t>
      </w:r>
      <w:r w:rsidRPr="00B72DFA">
        <w:rPr>
          <w:u w:val="single"/>
        </w:rPr>
        <w:t xml:space="preserve">As the ice coverage within the Arctic maintains a downward trend, </w:t>
      </w:r>
      <w:r w:rsidRPr="00E22BBE">
        <w:rPr>
          <w:rStyle w:val="Emphasis"/>
        </w:rPr>
        <w:t>extraordinary opportunities</w:t>
      </w:r>
      <w:r w:rsidRPr="00B72DFA">
        <w:rPr>
          <w:u w:val="single"/>
        </w:rPr>
        <w:t xml:space="preserve"> to capitalize on its plethora of untapped resources are clearly looming. The extraction of various types of minerals and vast quantities of energy resources (oil and gas) is standing out; touristic and fishing activities could also benefit from an Arctic with less ice. More importantly, the promise for </w:t>
      </w:r>
      <w:r w:rsidRPr="00E22BBE">
        <w:rPr>
          <w:rStyle w:val="Emphasis"/>
        </w:rPr>
        <w:t>shorter voyages from Asia</w:t>
      </w:r>
      <w:r w:rsidRPr="00B72DFA">
        <w:rPr>
          <w:u w:val="single"/>
        </w:rPr>
        <w:t xml:space="preserve"> towards Europe and/or the Americas (and vice-versa) is already influencing the future planning of various shipping companies.</w:t>
      </w:r>
      <w:r w:rsidRPr="00B72DFA">
        <w:rPr>
          <w:sz w:val="16"/>
        </w:rPr>
        <w:t xml:space="preserve"> For those entities looking to reap the benefits of these ‘Arctic Passages’, the fact that navigation along the Northern Sea Route (NSR) and/or the Northwest Passage (NWP) is now more and more feasible, is deemed as a predominant factor. But, it is also necessary to emphasize that the influence of ice and ice-pacts upon transiting ships will remain a point of concern; icebreakers’ operations/escorts will continue to be a requirement for safety reasons. But, there are potential vulnerabilities in the capability of certain countries to effectively support safe(and secure) shipping operations and future viable development in the Arctic region. Russians are clearly leading the way; the U.S. and Canada are clearly trailing behind. After examining the current state of the icebreaker fleet along with future projections of resource allocation amongst the Arctic countries, there are still important questions to investigate further, such as ‘Is the Russian economic investment in the Arctic region going to pay off?’ Why are the Russians building so many icebreakers when no other country can begin to compete and the current supply of Russian icebreakers are underutilized? </w:t>
      </w:r>
      <w:r w:rsidRPr="00E1534B">
        <w:rPr>
          <w:highlight w:val="cyan"/>
          <w:u w:val="single"/>
        </w:rPr>
        <w:t>Russia is</w:t>
      </w:r>
      <w:r w:rsidRPr="00B72DFA">
        <w:rPr>
          <w:u w:val="single"/>
        </w:rPr>
        <w:t xml:space="preserve"> </w:t>
      </w:r>
      <w:r w:rsidRPr="00E22BBE">
        <w:rPr>
          <w:rStyle w:val="Emphasis"/>
        </w:rPr>
        <w:t xml:space="preserve">clearly </w:t>
      </w:r>
      <w:r w:rsidRPr="00E1534B">
        <w:rPr>
          <w:rStyle w:val="Emphasis"/>
          <w:highlight w:val="cyan"/>
        </w:rPr>
        <w:t>leading the way</w:t>
      </w:r>
      <w:r w:rsidRPr="00B72DFA">
        <w:rPr>
          <w:u w:val="single"/>
        </w:rPr>
        <w:t xml:space="preserve"> </w:t>
      </w:r>
      <w:r w:rsidRPr="00E1534B">
        <w:rPr>
          <w:highlight w:val="cyan"/>
          <w:u w:val="single"/>
        </w:rPr>
        <w:t>with</w:t>
      </w:r>
      <w:r w:rsidRPr="00B72DFA">
        <w:rPr>
          <w:u w:val="single"/>
        </w:rPr>
        <w:t xml:space="preserve"> a plethora of ice-capable </w:t>
      </w:r>
      <w:r w:rsidRPr="00E1534B">
        <w:rPr>
          <w:highlight w:val="cyan"/>
          <w:u w:val="single"/>
        </w:rPr>
        <w:t>vessels already operational and a clear strategy</w:t>
      </w:r>
      <w:r w:rsidRPr="00B72DFA">
        <w:rPr>
          <w:u w:val="single"/>
        </w:rPr>
        <w:t xml:space="preserve"> for the future. </w:t>
      </w:r>
      <w:r w:rsidRPr="00E1534B">
        <w:rPr>
          <w:highlight w:val="cyan"/>
          <w:u w:val="single"/>
        </w:rPr>
        <w:t>They have</w:t>
      </w:r>
      <w:r w:rsidRPr="00B72DFA">
        <w:rPr>
          <w:u w:val="single"/>
        </w:rPr>
        <w:t xml:space="preserve"> </w:t>
      </w:r>
      <w:r w:rsidRPr="00E1534B">
        <w:rPr>
          <w:highlight w:val="cyan"/>
          <w:u w:val="single"/>
        </w:rPr>
        <w:t>used their experience</w:t>
      </w:r>
      <w:r w:rsidRPr="00B72DFA">
        <w:rPr>
          <w:u w:val="single"/>
        </w:rPr>
        <w:t xml:space="preserve"> such as lessons learned for ship types best poised </w:t>
      </w:r>
      <w:r w:rsidRPr="00E1534B">
        <w:rPr>
          <w:highlight w:val="cyan"/>
          <w:u w:val="single"/>
        </w:rPr>
        <w:t>to</w:t>
      </w:r>
      <w:r w:rsidRPr="00B72DFA">
        <w:rPr>
          <w:u w:val="single"/>
        </w:rPr>
        <w:t xml:space="preserve"> operate in the Arctic region, clearly stated political goals and ambitions, and a vast amount of invested capital and resources to </w:t>
      </w:r>
      <w:r w:rsidRPr="00E1534B">
        <w:rPr>
          <w:highlight w:val="cyan"/>
          <w:u w:val="single"/>
        </w:rPr>
        <w:t>develop the Arctic</w:t>
      </w:r>
      <w:r w:rsidRPr="00B72DFA">
        <w:rPr>
          <w:u w:val="single"/>
        </w:rPr>
        <w:t xml:space="preserve"> area </w:t>
      </w:r>
      <w:r w:rsidRPr="00E1534B">
        <w:rPr>
          <w:rStyle w:val="Emphasis"/>
          <w:highlight w:val="cyan"/>
        </w:rPr>
        <w:t>ahead of any other country</w:t>
      </w:r>
      <w:r w:rsidRPr="00B72DFA">
        <w:rPr>
          <w:u w:val="single"/>
        </w:rPr>
        <w:t>.</w:t>
      </w:r>
      <w:r w:rsidRPr="00B72DFA">
        <w:rPr>
          <w:sz w:val="16"/>
        </w:rPr>
        <w:t xml:space="preserve"> However, these economic investments come as Russia is faced with many setbacks starting in 2015 that dampen their hopes of expanding Russian sovereignty and shake the foundation of their ‘grand Arctic plans.’ In a series of setbacks that sent signals of the reduced value of natural resources trapped beneath the Arctic shelf, the Royal Dutch Shell, in September 2015, announced they abandoned the Arctic search for oil after failing to find enough crude (Schaps, 2015) followed by Exxon Mobil, Chevron, and British Petroleum (BP). Furthermore, U.S. and EU sanction shave made it tough for the Russian state-owned oil company, Rosneft, to continue Arctic exploration without the backing of large U.S. and European oil companies. </w:t>
      </w:r>
      <w:r w:rsidRPr="00B72DFA">
        <w:rPr>
          <w:u w:val="single"/>
        </w:rPr>
        <w:t xml:space="preserve">However, Russia has opted to forge ahead </w:t>
      </w:r>
      <w:r w:rsidRPr="00E1534B">
        <w:rPr>
          <w:highlight w:val="cyan"/>
          <w:u w:val="single"/>
        </w:rPr>
        <w:t>fueled by the desire to further their geopolitical agenda</w:t>
      </w:r>
      <w:r w:rsidRPr="00B72DFA">
        <w:rPr>
          <w:u w:val="single"/>
        </w:rPr>
        <w:t xml:space="preserve">, fight severe unemployment in the high north, and refine their technological advances. Going hand-in-hand with significant economic investments in icebreakers, </w:t>
      </w:r>
      <w:r w:rsidRPr="00E1534B">
        <w:rPr>
          <w:highlight w:val="cyan"/>
          <w:u w:val="single"/>
        </w:rPr>
        <w:t>the Russian government has made</w:t>
      </w:r>
      <w:r w:rsidRPr="00B72DFA">
        <w:rPr>
          <w:u w:val="single"/>
        </w:rPr>
        <w:t xml:space="preserve"> large </w:t>
      </w:r>
      <w:r w:rsidRPr="00E1534B">
        <w:rPr>
          <w:highlight w:val="cyan"/>
          <w:u w:val="single"/>
        </w:rPr>
        <w:t>strides</w:t>
      </w:r>
      <w:r w:rsidRPr="00B72DFA">
        <w:rPr>
          <w:u w:val="single"/>
        </w:rPr>
        <w:t xml:space="preserve"> to </w:t>
      </w:r>
      <w:r w:rsidRPr="00E1534B">
        <w:rPr>
          <w:highlight w:val="cyan"/>
          <w:u w:val="single"/>
        </w:rPr>
        <w:t>protect their</w:t>
      </w:r>
      <w:r w:rsidRPr="00B72DFA">
        <w:rPr>
          <w:u w:val="single"/>
        </w:rPr>
        <w:t xml:space="preserve"> massive </w:t>
      </w:r>
      <w:r w:rsidRPr="00E1534B">
        <w:rPr>
          <w:highlight w:val="cyan"/>
          <w:u w:val="single"/>
        </w:rPr>
        <w:t>investment</w:t>
      </w:r>
      <w:r w:rsidRPr="00B72DFA">
        <w:rPr>
          <w:u w:val="single"/>
        </w:rPr>
        <w:t xml:space="preserve"> in the Arctic region </w:t>
      </w:r>
      <w:r w:rsidRPr="00E1534B">
        <w:rPr>
          <w:highlight w:val="cyan"/>
          <w:u w:val="single"/>
        </w:rPr>
        <w:t>through</w:t>
      </w:r>
      <w:r w:rsidRPr="00B72DFA">
        <w:rPr>
          <w:u w:val="single"/>
        </w:rPr>
        <w:t xml:space="preserve"> the formation of </w:t>
      </w:r>
      <w:r w:rsidRPr="00E1534B">
        <w:rPr>
          <w:highlight w:val="cyan"/>
          <w:u w:val="single"/>
        </w:rPr>
        <w:t>military bases and</w:t>
      </w:r>
      <w:r w:rsidRPr="00B72DFA">
        <w:rPr>
          <w:u w:val="single"/>
        </w:rPr>
        <w:t xml:space="preserve"> </w:t>
      </w:r>
      <w:r w:rsidRPr="00E1534B">
        <w:rPr>
          <w:highlight w:val="cyan"/>
          <w:u w:val="single"/>
        </w:rPr>
        <w:t>airfields</w:t>
      </w:r>
      <w:r w:rsidRPr="00B72DFA">
        <w:rPr>
          <w:u w:val="single"/>
        </w:rPr>
        <w:t xml:space="preserve">. Under the </w:t>
      </w:r>
      <w:r w:rsidRPr="00B72DFA">
        <w:rPr>
          <w:u w:val="single"/>
        </w:rPr>
        <w:lastRenderedPageBreak/>
        <w:t>leadership of Vladimir Putin, Russia has issued numerous policy documents prioritizing the Arctic region</w:t>
      </w:r>
      <w:r w:rsidRPr="00B72DFA">
        <w:rPr>
          <w:sz w:val="16"/>
        </w:rPr>
        <w:t>, to include: 2008 Arctic Strategy, 2009 National Security Strategy, and a revised 2014 MilitaryPOLAR GEOGRAPHY 15</w:t>
      </w:r>
    </w:p>
    <w:p w14:paraId="7B9CCEE4" w14:textId="77777777" w:rsidR="00D25AE6" w:rsidRPr="00B72DFA" w:rsidRDefault="00D25AE6" w:rsidP="00D25AE6">
      <w:pPr>
        <w:rPr>
          <w:sz w:val="16"/>
        </w:rPr>
      </w:pPr>
      <w:r w:rsidRPr="00B72DFA">
        <w:rPr>
          <w:sz w:val="16"/>
        </w:rPr>
        <w:t xml:space="preserve">doctrine tasking Russia’s armed forces with protecting Russia’s national interests. </w:t>
      </w:r>
      <w:r w:rsidRPr="00B72DFA">
        <w:rPr>
          <w:u w:val="single"/>
        </w:rPr>
        <w:t xml:space="preserve">Current plans include new and </w:t>
      </w:r>
      <w:r w:rsidRPr="00E1534B">
        <w:rPr>
          <w:rStyle w:val="Emphasis"/>
          <w:highlight w:val="cyan"/>
        </w:rPr>
        <w:t>upgraded</w:t>
      </w:r>
      <w:r w:rsidRPr="00E22BBE">
        <w:rPr>
          <w:rStyle w:val="Emphasis"/>
        </w:rPr>
        <w:t xml:space="preserve"> military </w:t>
      </w:r>
      <w:r w:rsidRPr="00E1534B">
        <w:rPr>
          <w:rStyle w:val="Emphasis"/>
          <w:highlight w:val="cyan"/>
        </w:rPr>
        <w:t>bases</w:t>
      </w:r>
      <w:r w:rsidRPr="00B72DFA">
        <w:rPr>
          <w:u w:val="single"/>
        </w:rPr>
        <w:t xml:space="preserve"> in the Arctic, among them Kotelny Island and the Franz Josef Land, which </w:t>
      </w:r>
      <w:r w:rsidRPr="00E1534B">
        <w:rPr>
          <w:highlight w:val="cyan"/>
          <w:u w:val="single"/>
        </w:rPr>
        <w:t>will house up to</w:t>
      </w:r>
      <w:r w:rsidRPr="00B72DFA">
        <w:rPr>
          <w:u w:val="single"/>
        </w:rPr>
        <w:t xml:space="preserve"> </w:t>
      </w:r>
      <w:r w:rsidRPr="00E1534B">
        <w:rPr>
          <w:highlight w:val="cyan"/>
          <w:u w:val="single"/>
        </w:rPr>
        <w:t>250</w:t>
      </w:r>
      <w:r w:rsidRPr="00B72DFA">
        <w:rPr>
          <w:u w:val="single"/>
        </w:rPr>
        <w:t xml:space="preserve"> and 150 military </w:t>
      </w:r>
      <w:r w:rsidRPr="00E1534B">
        <w:rPr>
          <w:highlight w:val="cyan"/>
          <w:u w:val="single"/>
        </w:rPr>
        <w:t>personnel</w:t>
      </w:r>
      <w:r w:rsidRPr="00B72DFA">
        <w:rPr>
          <w:u w:val="single"/>
        </w:rPr>
        <w:t xml:space="preserve">/officers respectively (Staalesen, 2015). While some have criticized Russia for grand actions and even more ambitious rhetoric as a showy assertion to simulate sovereignty, </w:t>
      </w:r>
      <w:r w:rsidRPr="00E1534B">
        <w:rPr>
          <w:highlight w:val="cyan"/>
          <w:u w:val="single"/>
        </w:rPr>
        <w:t>shipments to ports along the Russian</w:t>
      </w:r>
      <w:r w:rsidRPr="00B72DFA">
        <w:rPr>
          <w:u w:val="single"/>
        </w:rPr>
        <w:t xml:space="preserve"> Arctic sea </w:t>
      </w:r>
      <w:r w:rsidRPr="00E1534B">
        <w:rPr>
          <w:highlight w:val="cyan"/>
          <w:u w:val="single"/>
        </w:rPr>
        <w:t>route</w:t>
      </w:r>
      <w:r w:rsidRPr="00B72DFA">
        <w:rPr>
          <w:u w:val="single"/>
        </w:rPr>
        <w:t xml:space="preserve"> in the first 11 months of 2016 </w:t>
      </w:r>
      <w:r w:rsidRPr="00E1534B">
        <w:rPr>
          <w:highlight w:val="cyan"/>
          <w:u w:val="single"/>
        </w:rPr>
        <w:t>increased to</w:t>
      </w:r>
      <w:r>
        <w:rPr>
          <w:u w:val="single"/>
        </w:rPr>
        <w:t xml:space="preserve"> </w:t>
      </w:r>
      <w:r w:rsidRPr="00B72DFA">
        <w:rPr>
          <w:u w:val="single"/>
        </w:rPr>
        <w:t xml:space="preserve">6.9 million tons, </w:t>
      </w:r>
      <w:r w:rsidRPr="00E1534B">
        <w:rPr>
          <w:highlight w:val="cyan"/>
          <w:u w:val="single"/>
        </w:rPr>
        <w:t>a</w:t>
      </w:r>
      <w:r w:rsidRPr="00B72DFA">
        <w:rPr>
          <w:u w:val="single"/>
        </w:rPr>
        <w:t xml:space="preserve"> new </w:t>
      </w:r>
      <w:r w:rsidRPr="00E1534B">
        <w:rPr>
          <w:rStyle w:val="Emphasis"/>
          <w:highlight w:val="cyan"/>
        </w:rPr>
        <w:t>post-Soviet high</w:t>
      </w:r>
      <w:r w:rsidRPr="00B72DFA">
        <w:rPr>
          <w:u w:val="single"/>
        </w:rPr>
        <w:t xml:space="preserve"> (Staalesen, 2016).</w:t>
      </w:r>
      <w:r w:rsidRPr="00B72DFA">
        <w:rPr>
          <w:sz w:val="16"/>
        </w:rPr>
        <w:t xml:space="preserve"> While the NSR has seen increased maritime traffic in 2016, the shrinkage of Arctic ice has not advanced as fast as the Russian government would have expected and the old Soviet infrastructure is so rotten that navigation remains too risky. This has degraded the confidence of many analysists to endorse the NSR as a safe and viable connection between China and Europe, thereby resulting in many Russian icebreakers not being put to projected use. Perhaps the latest blow is the New Suez Canal, swiftly constructed by Egypt, which offers a far more reliable route for tanker and container traffic. Conversely, </w:t>
      </w:r>
      <w:r w:rsidRPr="00E1534B">
        <w:rPr>
          <w:highlight w:val="cyan"/>
          <w:u w:val="single"/>
        </w:rPr>
        <w:t>the U</w:t>
      </w:r>
      <w:r w:rsidRPr="006C62A0">
        <w:rPr>
          <w:u w:val="single"/>
        </w:rPr>
        <w:t>nited</w:t>
      </w:r>
      <w:r w:rsidRPr="00B72DFA">
        <w:rPr>
          <w:u w:val="single"/>
        </w:rPr>
        <w:t xml:space="preserve"> </w:t>
      </w:r>
      <w:r w:rsidRPr="00E1534B">
        <w:rPr>
          <w:highlight w:val="cyan"/>
          <w:u w:val="single"/>
        </w:rPr>
        <w:t>S</w:t>
      </w:r>
      <w:r w:rsidRPr="00B72DFA">
        <w:rPr>
          <w:u w:val="single"/>
        </w:rPr>
        <w:t xml:space="preserve">tates seems to be </w:t>
      </w:r>
      <w:r w:rsidRPr="00E1534B">
        <w:rPr>
          <w:highlight w:val="cyan"/>
          <w:u w:val="single"/>
        </w:rPr>
        <w:t xml:space="preserve">in the </w:t>
      </w:r>
      <w:r w:rsidRPr="00E1534B">
        <w:rPr>
          <w:rStyle w:val="Emphasis"/>
          <w:highlight w:val="cyan"/>
        </w:rPr>
        <w:t>infant stages of development</w:t>
      </w:r>
      <w:r w:rsidRPr="00B72DFA">
        <w:rPr>
          <w:u w:val="single"/>
        </w:rPr>
        <w:t xml:space="preserve"> when it comes to their future Arctic policy compared to Russia</w:t>
      </w:r>
      <w:r w:rsidRPr="00B72DFA">
        <w:rPr>
          <w:sz w:val="16"/>
        </w:rPr>
        <w:t xml:space="preserve">. Only in April 2015, the United States International Security Advisory Board (ISAB) on Arctic Policy undertook a study of Russia’s interests, intentions, and capabilities including an increased presence both military and civilian- in the Arctic (U.S. Department of State, 2016). </w:t>
      </w:r>
      <w:r w:rsidRPr="00E1534B">
        <w:rPr>
          <w:highlight w:val="cyan"/>
          <w:u w:val="single"/>
        </w:rPr>
        <w:t>This</w:t>
      </w:r>
      <w:r w:rsidRPr="00B72DFA">
        <w:rPr>
          <w:u w:val="single"/>
        </w:rPr>
        <w:t xml:space="preserve"> ISAB </w:t>
      </w:r>
      <w:r w:rsidRPr="00E1534B">
        <w:rPr>
          <w:highlight w:val="cyan"/>
          <w:u w:val="single"/>
        </w:rPr>
        <w:t>study recommended</w:t>
      </w:r>
      <w:r w:rsidRPr="00B72DFA">
        <w:rPr>
          <w:u w:val="single"/>
        </w:rPr>
        <w:t xml:space="preserve"> six key </w:t>
      </w:r>
      <w:r w:rsidRPr="00E1534B">
        <w:rPr>
          <w:highlight w:val="cyan"/>
          <w:u w:val="single"/>
        </w:rPr>
        <w:t>areas</w:t>
      </w:r>
      <w:r w:rsidRPr="00B72DFA">
        <w:rPr>
          <w:u w:val="single"/>
        </w:rPr>
        <w:t xml:space="preserve"> that </w:t>
      </w:r>
      <w:r w:rsidRPr="00E1534B">
        <w:rPr>
          <w:highlight w:val="cyan"/>
          <w:u w:val="single"/>
        </w:rPr>
        <w:t>the U.S. should focus</w:t>
      </w:r>
      <w:r w:rsidRPr="00B72DFA">
        <w:rPr>
          <w:u w:val="single"/>
        </w:rPr>
        <w:t xml:space="preserve"> as it develops its future Arctic policy. All six recommendations are applicable to this analysis and urge the United States to: (1) </w:t>
      </w:r>
      <w:r w:rsidRPr="00E1534B">
        <w:rPr>
          <w:highlight w:val="cyan"/>
          <w:u w:val="single"/>
        </w:rPr>
        <w:t>continue</w:t>
      </w:r>
      <w:r w:rsidRPr="00B72DFA">
        <w:rPr>
          <w:u w:val="single"/>
        </w:rPr>
        <w:t xml:space="preserve"> U.S. </w:t>
      </w:r>
      <w:r w:rsidRPr="00E1534B">
        <w:rPr>
          <w:highlight w:val="cyan"/>
          <w:u w:val="single"/>
        </w:rPr>
        <w:t>leadership</w:t>
      </w:r>
      <w:r w:rsidRPr="00B72DFA">
        <w:rPr>
          <w:u w:val="single"/>
        </w:rPr>
        <w:t xml:space="preserve"> in the Arctic, (2) </w:t>
      </w:r>
      <w:r w:rsidRPr="00E1534B">
        <w:rPr>
          <w:highlight w:val="cyan"/>
          <w:u w:val="single"/>
        </w:rPr>
        <w:t>speed ratification of UNCLOS</w:t>
      </w:r>
      <w:r w:rsidRPr="00B72DFA">
        <w:rPr>
          <w:u w:val="single"/>
        </w:rPr>
        <w:t xml:space="preserve"> as an urgent imperative for U.S. national interests, (3) advance </w:t>
      </w:r>
      <w:r w:rsidRPr="00E1534B">
        <w:rPr>
          <w:highlight w:val="cyan"/>
          <w:u w:val="single"/>
        </w:rPr>
        <w:t>increased presence</w:t>
      </w:r>
      <w:r w:rsidRPr="00B72DFA">
        <w:rPr>
          <w:u w:val="single"/>
        </w:rPr>
        <w:t xml:space="preserve"> and domain </w:t>
      </w:r>
      <w:r w:rsidRPr="006C62A0">
        <w:rPr>
          <w:u w:val="single"/>
        </w:rPr>
        <w:t xml:space="preserve">awareness </w:t>
      </w:r>
      <w:r w:rsidRPr="00E1534B">
        <w:rPr>
          <w:highlight w:val="cyan"/>
          <w:u w:val="single"/>
        </w:rPr>
        <w:t>in the Arctic region</w:t>
      </w:r>
      <w:r w:rsidRPr="00B72DFA">
        <w:rPr>
          <w:u w:val="single"/>
        </w:rPr>
        <w:t xml:space="preserve">, (4) increase and </w:t>
      </w:r>
      <w:r w:rsidRPr="00E1534B">
        <w:rPr>
          <w:highlight w:val="cyan"/>
          <w:u w:val="single"/>
        </w:rPr>
        <w:t>continue cooperation</w:t>
      </w:r>
      <w:r w:rsidRPr="00B72DFA">
        <w:rPr>
          <w:u w:val="single"/>
        </w:rPr>
        <w:t xml:space="preserve"> among the Arctic nations, (5) </w:t>
      </w:r>
      <w:r w:rsidRPr="00E1534B">
        <w:rPr>
          <w:highlight w:val="cyan"/>
          <w:u w:val="single"/>
        </w:rPr>
        <w:t>adopt</w:t>
      </w:r>
      <w:r w:rsidRPr="00B72DFA">
        <w:rPr>
          <w:u w:val="single"/>
        </w:rPr>
        <w:t xml:space="preserve"> appropriate </w:t>
      </w:r>
      <w:r w:rsidRPr="00E1534B">
        <w:rPr>
          <w:highlight w:val="cyan"/>
          <w:u w:val="single"/>
        </w:rPr>
        <w:t>policies</w:t>
      </w:r>
      <w:r w:rsidRPr="00B72DFA">
        <w:rPr>
          <w:u w:val="single"/>
        </w:rPr>
        <w:t xml:space="preserve"> </w:t>
      </w:r>
      <w:r w:rsidRPr="00E1534B">
        <w:rPr>
          <w:highlight w:val="cyan"/>
          <w:u w:val="single"/>
        </w:rPr>
        <w:t>regarding</w:t>
      </w:r>
      <w:r w:rsidRPr="00B72DFA">
        <w:rPr>
          <w:u w:val="single"/>
        </w:rPr>
        <w:t xml:space="preserve"> </w:t>
      </w:r>
      <w:r w:rsidRPr="00E1534B">
        <w:rPr>
          <w:highlight w:val="cyan"/>
          <w:u w:val="single"/>
        </w:rPr>
        <w:t>Russia</w:t>
      </w:r>
      <w:r w:rsidRPr="00B72DFA">
        <w:rPr>
          <w:u w:val="single"/>
        </w:rPr>
        <w:t xml:space="preserve">n interests, policies, and activities in the Arctic, </w:t>
      </w:r>
      <w:r w:rsidRPr="00E1534B">
        <w:rPr>
          <w:highlight w:val="cyan"/>
          <w:u w:val="single"/>
        </w:rPr>
        <w:t>and</w:t>
      </w:r>
      <w:r w:rsidRPr="00B72DFA">
        <w:rPr>
          <w:u w:val="single"/>
        </w:rPr>
        <w:t xml:space="preserve"> (6) </w:t>
      </w:r>
      <w:r w:rsidRPr="00E1534B">
        <w:rPr>
          <w:highlight w:val="cyan"/>
          <w:u w:val="single"/>
        </w:rPr>
        <w:t>strengthen</w:t>
      </w:r>
      <w:r w:rsidRPr="00B72DFA">
        <w:rPr>
          <w:u w:val="single"/>
        </w:rPr>
        <w:t xml:space="preserve"> possible ‘Transparency and </w:t>
      </w:r>
      <w:r w:rsidRPr="00E1534B">
        <w:rPr>
          <w:highlight w:val="cyan"/>
          <w:u w:val="single"/>
        </w:rPr>
        <w:t>Confidence Building Measures</w:t>
      </w:r>
      <w:r w:rsidRPr="006C62A0">
        <w:rPr>
          <w:u w:val="single"/>
        </w:rPr>
        <w:t>’</w:t>
      </w:r>
      <w:r w:rsidRPr="00B72DFA">
        <w:rPr>
          <w:u w:val="single"/>
        </w:rPr>
        <w:t xml:space="preserve"> in the Arctic. A viable way to meet all of the recommendations highlighted above by the ISAB is tobolster the U.S. icebreaking fleet and </w:t>
      </w:r>
      <w:r w:rsidRPr="00B45F3C">
        <w:rPr>
          <w:rStyle w:val="Emphasis"/>
        </w:rPr>
        <w:t>foster partnerships with other Arctic countries</w:t>
      </w:r>
      <w:r w:rsidRPr="00B72DFA">
        <w:rPr>
          <w:sz w:val="16"/>
        </w:rPr>
        <w:t xml:space="preserve"> to build international SAR facilities. </w:t>
      </w:r>
      <w:r w:rsidRPr="00B72DFA">
        <w:rPr>
          <w:u w:val="single"/>
        </w:rPr>
        <w:t xml:space="preserve">Polar </w:t>
      </w:r>
      <w:r w:rsidRPr="00E1534B">
        <w:rPr>
          <w:highlight w:val="cyan"/>
          <w:u w:val="single"/>
        </w:rPr>
        <w:t xml:space="preserve">Icebreakers could </w:t>
      </w:r>
      <w:r w:rsidRPr="006C62A0">
        <w:rPr>
          <w:u w:val="single"/>
        </w:rPr>
        <w:t xml:space="preserve">also </w:t>
      </w:r>
      <w:r w:rsidRPr="00E1534B">
        <w:rPr>
          <w:highlight w:val="cyan"/>
          <w:u w:val="single"/>
        </w:rPr>
        <w:t xml:space="preserve">enable the U.S. to </w:t>
      </w:r>
      <w:r w:rsidRPr="00E1534B">
        <w:rPr>
          <w:rStyle w:val="Emphasis"/>
          <w:highlight w:val="cyan"/>
        </w:rPr>
        <w:t>maintain readiness</w:t>
      </w:r>
      <w:r w:rsidRPr="00B45F3C">
        <w:rPr>
          <w:rStyle w:val="Emphasis"/>
        </w:rPr>
        <w:t xml:space="preserve"> in the Arctic</w:t>
      </w:r>
      <w:r w:rsidRPr="00B72DFA">
        <w:rPr>
          <w:u w:val="single"/>
        </w:rPr>
        <w:t xml:space="preserve"> and Antarctic regions, enforce treaties and other laws to safeguard industry and the environment, provide ports, waterways and coastal security; and provide logistical support</w:t>
      </w:r>
      <w:r w:rsidRPr="00B72DFA">
        <w:rPr>
          <w:sz w:val="16"/>
        </w:rPr>
        <w:t xml:space="preserve"> –including vessel escort –to facilitate the movement of goods and personnel necessary to sustain scientific research, commerce, national security activities and maritime safety (U.S. Coast Guard, 2017). </w:t>
      </w:r>
      <w:r w:rsidRPr="00B72DFA">
        <w:rPr>
          <w:u w:val="single"/>
        </w:rPr>
        <w:t xml:space="preserve">However, </w:t>
      </w:r>
      <w:r w:rsidRPr="006C62A0">
        <w:rPr>
          <w:u w:val="single"/>
        </w:rPr>
        <w:t>until</w:t>
      </w:r>
      <w:r w:rsidRPr="00B72DFA">
        <w:rPr>
          <w:u w:val="single"/>
        </w:rPr>
        <w:t xml:space="preserve"> the U.S. icebreaking fleet is recognized as assets of national significance aimed at protecting vital national interests in the polar region, this is an uphill battle for the U.S.</w:t>
      </w:r>
      <w:r w:rsidRPr="00B72DFA">
        <w:rPr>
          <w:sz w:val="16"/>
        </w:rPr>
        <w:t xml:space="preserve"> According to U.S. Coast Guard Commandant, Admiral Zukunft, </w:t>
      </w:r>
      <w:r w:rsidRPr="00B72DFA">
        <w:rPr>
          <w:u w:val="single"/>
        </w:rPr>
        <w:t xml:space="preserve">at the end of the day </w:t>
      </w:r>
      <w:r w:rsidRPr="00E1534B">
        <w:rPr>
          <w:highlight w:val="cyan"/>
          <w:u w:val="single"/>
        </w:rPr>
        <w:t>it</w:t>
      </w:r>
      <w:r w:rsidRPr="00B72DFA">
        <w:rPr>
          <w:u w:val="single"/>
        </w:rPr>
        <w:t xml:space="preserve"> really </w:t>
      </w:r>
      <w:r w:rsidRPr="00E1534B">
        <w:rPr>
          <w:highlight w:val="cyan"/>
          <w:u w:val="single"/>
        </w:rPr>
        <w:t>is a national</w:t>
      </w:r>
      <w:r w:rsidRPr="00B72DFA">
        <w:rPr>
          <w:u w:val="single"/>
        </w:rPr>
        <w:t xml:space="preserve"> </w:t>
      </w:r>
      <w:r w:rsidRPr="00E1534B">
        <w:rPr>
          <w:highlight w:val="cyan"/>
          <w:u w:val="single"/>
        </w:rPr>
        <w:t>asset</w:t>
      </w:r>
      <w:r w:rsidRPr="00B72DFA">
        <w:rPr>
          <w:u w:val="single"/>
        </w:rPr>
        <w:t>, where it’s not just Coast Guard, it’s the National Science Foundation, the Arctic Research Council, the Department of the Interior, Transportation, Defense Department, Commerce, a number of others, that have equities in heavy icebreakers.</w:t>
      </w:r>
      <w:r w:rsidRPr="00B72DFA">
        <w:rPr>
          <w:sz w:val="16"/>
        </w:rPr>
        <w:t xml:space="preserve"> Canada, an important Arctic country partner, together with Russia controls three-quarters of the Arctic Region. Recently, Canada has shifted political tactics looking to cooperate with Russia rather than maintain a more confrontational approach.16 M. DREWNIAK ET AL.</w:t>
      </w:r>
    </w:p>
    <w:p w14:paraId="49B9FF62" w14:textId="77777777" w:rsidR="00D25AE6" w:rsidRDefault="00D25AE6" w:rsidP="00D25AE6">
      <w:pPr>
        <w:rPr>
          <w:u w:val="single"/>
        </w:rPr>
      </w:pPr>
      <w:r w:rsidRPr="00B72DFA">
        <w:rPr>
          <w:sz w:val="16"/>
        </w:rPr>
        <w:t xml:space="preserve">However, they are in a similar predicament as the U.S., lacking suitable icebreaking capabilities, adequate maritime infrastructure, or response capabilities to consider the North-west Passage as a viable navigable route compares to both the Suez and Panama Canal. In conclusion, </w:t>
      </w:r>
      <w:r w:rsidRPr="00E1534B">
        <w:rPr>
          <w:highlight w:val="cyan"/>
          <w:u w:val="single"/>
        </w:rPr>
        <w:t>the current state of the</w:t>
      </w:r>
      <w:r w:rsidRPr="00B72DFA">
        <w:rPr>
          <w:u w:val="single"/>
        </w:rPr>
        <w:t xml:space="preserve"> icebreaking </w:t>
      </w:r>
      <w:r w:rsidRPr="00E1534B">
        <w:rPr>
          <w:highlight w:val="cyan"/>
          <w:u w:val="single"/>
        </w:rPr>
        <w:t>ﬂeet</w:t>
      </w:r>
      <w:r w:rsidRPr="00B72DFA">
        <w:rPr>
          <w:u w:val="single"/>
        </w:rPr>
        <w:t xml:space="preserve">, maritime infrastructure, and available response capabilities in the Arctic region </w:t>
      </w:r>
      <w:r w:rsidRPr="00E1534B">
        <w:rPr>
          <w:highlight w:val="cyan"/>
          <w:u w:val="single"/>
        </w:rPr>
        <w:t xml:space="preserve">is </w:t>
      </w:r>
      <w:r w:rsidRPr="00E1534B">
        <w:rPr>
          <w:rStyle w:val="Emphasis"/>
          <w:highlight w:val="cyan"/>
        </w:rPr>
        <w:t>not adequately prepared</w:t>
      </w:r>
      <w:r w:rsidRPr="00B72DFA">
        <w:rPr>
          <w:u w:val="single"/>
        </w:rPr>
        <w:t xml:space="preserve"> for the current sea-ice retreat and projected increase of maritime shipping and human activity in the north, </w:t>
      </w:r>
      <w:r w:rsidRPr="00E1534B">
        <w:rPr>
          <w:rStyle w:val="Emphasis"/>
          <w:highlight w:val="cyan"/>
        </w:rPr>
        <w:t>especially for the U.S.</w:t>
      </w:r>
      <w:r w:rsidRPr="00B72DFA">
        <w:rPr>
          <w:u w:val="single"/>
        </w:rPr>
        <w:t xml:space="preserve"> and Canada. Therefore</w:t>
      </w:r>
      <w:r w:rsidRPr="006C62A0">
        <w:rPr>
          <w:u w:val="single"/>
        </w:rPr>
        <w:t xml:space="preserve">, </w:t>
      </w:r>
      <w:r w:rsidRPr="00E1534B">
        <w:rPr>
          <w:highlight w:val="cyan"/>
          <w:u w:val="single"/>
        </w:rPr>
        <w:t>it is imperative</w:t>
      </w:r>
      <w:r w:rsidRPr="00B72DFA">
        <w:rPr>
          <w:u w:val="single"/>
        </w:rPr>
        <w:t xml:space="preserve"> that additional </w:t>
      </w:r>
      <w:r w:rsidRPr="00E1534B">
        <w:rPr>
          <w:highlight w:val="cyan"/>
          <w:u w:val="single"/>
        </w:rPr>
        <w:t>resources are devoted</w:t>
      </w:r>
      <w:r w:rsidRPr="00B72DFA">
        <w:rPr>
          <w:u w:val="single"/>
        </w:rPr>
        <w:t xml:space="preserve"> to further study the necessary response assets, inter-national policies, and joint SAR facilities needed to provide the possibility of safe and efﬁcient Arctic marine shipping for the future</w:t>
      </w:r>
    </w:p>
    <w:p w14:paraId="7E900A6D" w14:textId="5DF2EB7E" w:rsidR="00D25AE6" w:rsidRDefault="00D25AE6" w:rsidP="00D25AE6">
      <w:pPr>
        <w:pStyle w:val="Heading3"/>
      </w:pPr>
      <w:r>
        <w:lastRenderedPageBreak/>
        <w:t>2NC---Solvency</w:t>
      </w:r>
    </w:p>
    <w:p w14:paraId="76ED062F" w14:textId="77777777" w:rsidR="00D25AE6" w:rsidRPr="007C1AFA" w:rsidRDefault="00D25AE6" w:rsidP="00D25AE6">
      <w:pPr>
        <w:pStyle w:val="Heading4"/>
      </w:pPr>
      <w:r>
        <w:t xml:space="preserve">Planks 1, 2, and 3 are </w:t>
      </w:r>
      <w:r>
        <w:rPr>
          <w:u w:val="single"/>
        </w:rPr>
        <w:t>key</w:t>
      </w:r>
      <w:r>
        <w:t xml:space="preserve"> to deterrence—icebreakers are </w:t>
      </w:r>
      <w:r>
        <w:rPr>
          <w:u w:val="single"/>
        </w:rPr>
        <w:t>slow</w:t>
      </w:r>
      <w:r>
        <w:t xml:space="preserve"> and </w:t>
      </w:r>
      <w:r>
        <w:rPr>
          <w:u w:val="single"/>
        </w:rPr>
        <w:t>costly</w:t>
      </w:r>
      <w:r>
        <w:t>.</w:t>
      </w:r>
    </w:p>
    <w:p w14:paraId="7E132C63" w14:textId="77777777" w:rsidR="00D25AE6" w:rsidRPr="002459ED" w:rsidRDefault="00D25AE6" w:rsidP="00D25AE6">
      <w:r w:rsidRPr="002459ED">
        <w:t xml:space="preserve">Maj. Dai </w:t>
      </w:r>
      <w:r w:rsidRPr="002459ED">
        <w:rPr>
          <w:b/>
          <w:bCs/>
          <w:sz w:val="26"/>
          <w:szCs w:val="26"/>
        </w:rPr>
        <w:t>Jing and</w:t>
      </w:r>
      <w:r w:rsidRPr="002459ED">
        <w:t xml:space="preserve"> Master Sgt. Raymond </w:t>
      </w:r>
      <w:r w:rsidRPr="002459ED">
        <w:rPr>
          <w:b/>
          <w:bCs/>
          <w:sz w:val="26"/>
          <w:szCs w:val="26"/>
        </w:rPr>
        <w:t>Huff ’20</w:t>
      </w:r>
      <w:r w:rsidRPr="002459ED">
        <w:t xml:space="preserve">, Maj. Dai Jing is the Major of the Singapore Armed Forces, Master Sgt. Raymond Huff is a Master Sargeant in the U.S. Army, </w:t>
      </w:r>
      <w:r w:rsidRPr="002459ED">
        <w:rPr>
          <w:i/>
          <w:iCs/>
        </w:rPr>
        <w:t>Army Press</w:t>
      </w:r>
      <w:r w:rsidRPr="002459ED">
        <w:t>, “Great Power Collaboration? A Possible Model for Arctic Governance,” Jan-Feb 2020, https://www.armyupress.army.mil/Portals/7/military-review/Archives/English/JF-20/Huff-Jing-Arctic.pdf, //AR!</w:t>
      </w:r>
    </w:p>
    <w:p w14:paraId="409AC0C9" w14:textId="77777777" w:rsidR="00D25AE6" w:rsidRDefault="00D25AE6" w:rsidP="00D25AE6">
      <w:pPr>
        <w:rPr>
          <w:u w:val="single"/>
        </w:rPr>
      </w:pPr>
      <w:r w:rsidRPr="00E1534B">
        <w:rPr>
          <w:highlight w:val="cyan"/>
          <w:u w:val="single"/>
        </w:rPr>
        <w:t>With just one</w:t>
      </w:r>
      <w:r w:rsidRPr="00FB26BF">
        <w:rPr>
          <w:u w:val="single"/>
        </w:rPr>
        <w:t xml:space="preserve"> heavy-class </w:t>
      </w:r>
      <w:r w:rsidRPr="00E1534B">
        <w:rPr>
          <w:highlight w:val="cyan"/>
          <w:u w:val="single"/>
        </w:rPr>
        <w:t>icebreaker and minimal troops in Alaska</w:t>
      </w:r>
      <w:r w:rsidRPr="00FB26BF">
        <w:rPr>
          <w:u w:val="single"/>
        </w:rPr>
        <w:t xml:space="preserve">, </w:t>
      </w:r>
      <w:r w:rsidRPr="00E1534B">
        <w:rPr>
          <w:highlight w:val="cyan"/>
          <w:u w:val="single"/>
        </w:rPr>
        <w:t>the U</w:t>
      </w:r>
      <w:r w:rsidRPr="00FB26BF">
        <w:rPr>
          <w:u w:val="single"/>
        </w:rPr>
        <w:t xml:space="preserve">nited </w:t>
      </w:r>
      <w:r w:rsidRPr="00E1534B">
        <w:rPr>
          <w:highlight w:val="cyan"/>
          <w:u w:val="single"/>
        </w:rPr>
        <w:t>S</w:t>
      </w:r>
      <w:r w:rsidRPr="00FB26BF">
        <w:rPr>
          <w:u w:val="single"/>
        </w:rPr>
        <w:t xml:space="preserve">tates’ </w:t>
      </w:r>
      <w:r w:rsidRPr="00E1534B">
        <w:rPr>
          <w:highlight w:val="cyan"/>
          <w:u w:val="single"/>
        </w:rPr>
        <w:t xml:space="preserve">deterrent is </w:t>
      </w:r>
      <w:r w:rsidRPr="00E1534B">
        <w:rPr>
          <w:rStyle w:val="Emphasis"/>
          <w:highlight w:val="cyan"/>
        </w:rPr>
        <w:t>not</w:t>
      </w:r>
      <w:r w:rsidRPr="00FB26BF">
        <w:rPr>
          <w:rStyle w:val="Emphasis"/>
        </w:rPr>
        <w:t xml:space="preserve"> </w:t>
      </w:r>
      <w:r w:rsidRPr="00E1534B">
        <w:rPr>
          <w:rStyle w:val="Emphasis"/>
          <w:highlight w:val="cyan"/>
        </w:rPr>
        <w:t>credible</w:t>
      </w:r>
      <w:r w:rsidRPr="00E1534B">
        <w:rPr>
          <w:highlight w:val="cyan"/>
          <w:u w:val="single"/>
        </w:rPr>
        <w:t xml:space="preserve"> on its own</w:t>
      </w:r>
      <w:r w:rsidRPr="00FB26BF">
        <w:rPr>
          <w:sz w:val="16"/>
        </w:rPr>
        <w:t xml:space="preserve">.48 Diplomatically, the United States needs to work out its conflicts with Canada first and then capitalize on its special relationship with the country to convince its leadership to relinquish its internal waters claim on the Northwest Passage and respect the provisions of UNCLOS.49 Thereafter, </w:t>
      </w:r>
      <w:r w:rsidRPr="00E1534B">
        <w:rPr>
          <w:highlight w:val="cyan"/>
          <w:u w:val="single"/>
        </w:rPr>
        <w:t>the</w:t>
      </w:r>
      <w:r w:rsidRPr="00FB26BF">
        <w:rPr>
          <w:u w:val="single"/>
        </w:rPr>
        <w:t xml:space="preserve"> </w:t>
      </w:r>
      <w:r w:rsidRPr="00E1534B">
        <w:rPr>
          <w:highlight w:val="cyan"/>
          <w:u w:val="single"/>
        </w:rPr>
        <w:t>U</w:t>
      </w:r>
      <w:r w:rsidRPr="00FB26BF">
        <w:rPr>
          <w:u w:val="single"/>
        </w:rPr>
        <w:t xml:space="preserve">nited </w:t>
      </w:r>
      <w:r w:rsidRPr="00E1534B">
        <w:rPr>
          <w:highlight w:val="cyan"/>
          <w:u w:val="single"/>
        </w:rPr>
        <w:t>S</w:t>
      </w:r>
      <w:r w:rsidRPr="00FB26BF">
        <w:rPr>
          <w:u w:val="single"/>
        </w:rPr>
        <w:t xml:space="preserve">tates </w:t>
      </w:r>
      <w:r w:rsidRPr="00E1534B">
        <w:rPr>
          <w:highlight w:val="cyan"/>
          <w:u w:val="single"/>
        </w:rPr>
        <w:t xml:space="preserve">should champion </w:t>
      </w:r>
      <w:r w:rsidRPr="00E1534B">
        <w:rPr>
          <w:rStyle w:val="Emphasis"/>
          <w:highlight w:val="cyan"/>
        </w:rPr>
        <w:t>international collaboration</w:t>
      </w:r>
      <w:r w:rsidRPr="00FB26BF">
        <w:rPr>
          <w:u w:val="single"/>
        </w:rPr>
        <w:t xml:space="preserve"> in lobbying for a more inclusive governance body for Arctic development. This push for global Arctic governance should also be </w:t>
      </w:r>
      <w:r w:rsidRPr="00E1534B">
        <w:rPr>
          <w:highlight w:val="cyan"/>
          <w:u w:val="single"/>
        </w:rPr>
        <w:t xml:space="preserve">underpinned by </w:t>
      </w:r>
      <w:r w:rsidRPr="00E1534B">
        <w:rPr>
          <w:rStyle w:val="Emphasis"/>
          <w:highlight w:val="cyan"/>
        </w:rPr>
        <w:t>multilateral military cooperation</w:t>
      </w:r>
      <w:r w:rsidRPr="00FB26BF">
        <w:rPr>
          <w:u w:val="single"/>
        </w:rPr>
        <w:t xml:space="preserve"> with interested nations. </w:t>
      </w:r>
      <w:r w:rsidRPr="00E1534B">
        <w:rPr>
          <w:highlight w:val="cyan"/>
          <w:u w:val="single"/>
        </w:rPr>
        <w:t>In a</w:t>
      </w:r>
      <w:r w:rsidRPr="00FB26BF">
        <w:rPr>
          <w:u w:val="single"/>
        </w:rPr>
        <w:t xml:space="preserve"> key </w:t>
      </w:r>
      <w:r w:rsidRPr="00E1534B">
        <w:rPr>
          <w:highlight w:val="cyan"/>
          <w:u w:val="single"/>
        </w:rPr>
        <w:t>demonstration of good faith</w:t>
      </w:r>
      <w:r w:rsidRPr="00FB26BF">
        <w:rPr>
          <w:u w:val="single"/>
        </w:rPr>
        <w:t xml:space="preserve"> to rally the nations, </w:t>
      </w:r>
      <w:r w:rsidRPr="00E1534B">
        <w:rPr>
          <w:highlight w:val="cyan"/>
          <w:u w:val="single"/>
        </w:rPr>
        <w:t xml:space="preserve">the United States should </w:t>
      </w:r>
      <w:r w:rsidRPr="00E1534B">
        <w:rPr>
          <w:rStyle w:val="Emphasis"/>
          <w:highlight w:val="cyan"/>
        </w:rPr>
        <w:t>ratify UNCLOS</w:t>
      </w:r>
      <w:r w:rsidRPr="00FB26BF">
        <w:rPr>
          <w:rStyle w:val="Emphasis"/>
        </w:rPr>
        <w:t>.</w:t>
      </w:r>
      <w:r w:rsidRPr="00FB26BF">
        <w:rPr>
          <w:u w:val="single"/>
        </w:rPr>
        <w:t xml:space="preserve"> Given all other Arctic states are abiding by UNCLOS and the United States abides by it in action already, the ratification should be little more than a formality.50 </w:t>
      </w:r>
      <w:r w:rsidRPr="00BD5687">
        <w:rPr>
          <w:sz w:val="16"/>
          <w:szCs w:val="16"/>
        </w:rPr>
        <w:t>Establishing multilateral cooperation will also alleviate perceptions of hegemonic Arctic ambitions by the United States.</w:t>
      </w:r>
      <w:r w:rsidRPr="00FB26BF">
        <w:rPr>
          <w:sz w:val="16"/>
        </w:rPr>
        <w:t xml:space="preserve"> The twin pillars of deterrence and diplomacy only work if the deterrence is credible. This is especially so if China and Russia collaborate not just economically but also militarily. </w:t>
      </w:r>
      <w:r w:rsidRPr="00E1534B">
        <w:rPr>
          <w:highlight w:val="cyan"/>
          <w:u w:val="single"/>
        </w:rPr>
        <w:t xml:space="preserve">It is </w:t>
      </w:r>
      <w:r w:rsidRPr="00E1534B">
        <w:rPr>
          <w:sz w:val="28"/>
          <w:szCs w:val="28"/>
          <w:highlight w:val="cyan"/>
          <w:u w:val="single"/>
        </w:rPr>
        <w:t>neither cost effective nor timely</w:t>
      </w:r>
      <w:r w:rsidRPr="00FB26BF">
        <w:rPr>
          <w:u w:val="single"/>
        </w:rPr>
        <w:t xml:space="preserve"> for the United States </w:t>
      </w:r>
      <w:r w:rsidRPr="00E1534B">
        <w:rPr>
          <w:highlight w:val="cyan"/>
          <w:u w:val="single"/>
        </w:rPr>
        <w:t>to</w:t>
      </w:r>
      <w:r w:rsidRPr="00FB26BF">
        <w:rPr>
          <w:u w:val="single"/>
        </w:rPr>
        <w:t xml:space="preserve"> attempt to </w:t>
      </w:r>
      <w:r w:rsidRPr="00E1534B">
        <w:rPr>
          <w:highlight w:val="cyan"/>
          <w:u w:val="single"/>
        </w:rPr>
        <w:t>catch up to Russia’s</w:t>
      </w:r>
      <w:r w:rsidRPr="00FB26BF">
        <w:rPr>
          <w:u w:val="single"/>
        </w:rPr>
        <w:t xml:space="preserve">, and potentially China’s, </w:t>
      </w:r>
      <w:r w:rsidRPr="00FB26BF">
        <w:rPr>
          <w:rStyle w:val="Emphasis"/>
        </w:rPr>
        <w:t xml:space="preserve">over forty </w:t>
      </w:r>
      <w:r w:rsidRPr="00E1534B">
        <w:rPr>
          <w:rStyle w:val="Emphasis"/>
          <w:highlight w:val="cyan"/>
        </w:rPr>
        <w:t>icebreakers</w:t>
      </w:r>
      <w:r w:rsidRPr="00FB26BF">
        <w:rPr>
          <w:u w:val="single"/>
        </w:rPr>
        <w:t xml:space="preserve">. </w:t>
      </w:r>
      <w:r w:rsidRPr="00E1534B">
        <w:rPr>
          <w:highlight w:val="cyan"/>
          <w:u w:val="single"/>
        </w:rPr>
        <w:t>However</w:t>
      </w:r>
      <w:r w:rsidRPr="00FB26BF">
        <w:rPr>
          <w:u w:val="single"/>
        </w:rPr>
        <w:t xml:space="preserve">, </w:t>
      </w:r>
      <w:r w:rsidRPr="00BD5687">
        <w:rPr>
          <w:u w:val="single"/>
        </w:rPr>
        <w:t xml:space="preserve">if </w:t>
      </w:r>
      <w:r w:rsidRPr="00E1534B">
        <w:rPr>
          <w:highlight w:val="cyan"/>
          <w:u w:val="single"/>
        </w:rPr>
        <w:t>it can</w:t>
      </w:r>
      <w:r w:rsidRPr="00BD5687">
        <w:rPr>
          <w:u w:val="single"/>
        </w:rPr>
        <w:t xml:space="preserve"> pair its</w:t>
      </w:r>
      <w:r w:rsidRPr="00FB26BF">
        <w:rPr>
          <w:u w:val="single"/>
        </w:rPr>
        <w:t xml:space="preserve"> own icebreaker build up with the twenty-nine icebreakers and other naval assets of the NATO countries and friendly non-Arctic states like Japan and South Korea, it can </w:t>
      </w:r>
      <w:r w:rsidRPr="00E1534B">
        <w:rPr>
          <w:highlight w:val="cyan"/>
          <w:u w:val="single"/>
        </w:rPr>
        <w:t>send a</w:t>
      </w:r>
      <w:r w:rsidRPr="00FB26BF">
        <w:rPr>
          <w:u w:val="single"/>
        </w:rPr>
        <w:t xml:space="preserve"> </w:t>
      </w:r>
      <w:r w:rsidRPr="00E1534B">
        <w:rPr>
          <w:highlight w:val="cyan"/>
          <w:u w:val="single"/>
        </w:rPr>
        <w:t xml:space="preserve">dual message of </w:t>
      </w:r>
      <w:r w:rsidRPr="00E1534B">
        <w:rPr>
          <w:rStyle w:val="Emphasis"/>
          <w:highlight w:val="cyan"/>
        </w:rPr>
        <w:t>deterrence and international unity</w:t>
      </w:r>
      <w:r w:rsidRPr="00FB26BF">
        <w:rPr>
          <w:u w:val="single"/>
        </w:rPr>
        <w:t xml:space="preserve"> against any country trying to assert hegemony over the Arctic.51 Beyond deterrence, there are plenty of other benefits of military collaboration in the Arctic.</w:t>
      </w:r>
    </w:p>
    <w:p w14:paraId="0BE2AB60" w14:textId="77777777" w:rsidR="00D25AE6" w:rsidRDefault="00D25AE6" w:rsidP="00D25AE6">
      <w:pPr>
        <w:pStyle w:val="Heading4"/>
      </w:pPr>
      <w:r>
        <w:t xml:space="preserve">Plank 2 </w:t>
      </w:r>
      <w:r w:rsidRPr="00E767C4">
        <w:rPr>
          <w:u w:val="single"/>
        </w:rPr>
        <w:t>solves</w:t>
      </w:r>
      <w:r>
        <w:t xml:space="preserve"> relations.</w:t>
      </w:r>
    </w:p>
    <w:p w14:paraId="11D538E0" w14:textId="77777777" w:rsidR="00D25AE6" w:rsidRPr="006746FF" w:rsidRDefault="00D25AE6" w:rsidP="00D25AE6">
      <w:r w:rsidRPr="002459ED">
        <w:t>Dominik</w:t>
      </w:r>
      <w:r w:rsidRPr="00390704">
        <w:rPr>
          <w:sz w:val="16"/>
          <w:szCs w:val="16"/>
        </w:rPr>
        <w:t xml:space="preserve"> </w:t>
      </w:r>
      <w:r w:rsidRPr="002459ED">
        <w:rPr>
          <w:b/>
          <w:bCs/>
          <w:sz w:val="26"/>
          <w:szCs w:val="26"/>
        </w:rPr>
        <w:t>Stojkovic ’21</w:t>
      </w:r>
      <w:r w:rsidRPr="002459ED">
        <w:t xml:space="preserve">, University of Passau | M.A. Governance and Public Policy, </w:t>
      </w:r>
      <w:r w:rsidRPr="002459ED">
        <w:rPr>
          <w:i/>
          <w:iCs/>
        </w:rPr>
        <w:t>E-International Relations</w:t>
      </w:r>
      <w:r w:rsidRPr="002459ED">
        <w:t>, “The Race for the Arctic: A Neorealist Case Study of Russia and the United States,” 5/17/2021, https://www.e-ir.info/2021/05/17/the-race-for-the-arctic-a-neorealist-case-study-of-russia-and-the-united-states/, //AR!</w:t>
      </w:r>
    </w:p>
    <w:p w14:paraId="3BF3A94A" w14:textId="77777777" w:rsidR="00D25AE6" w:rsidRPr="00E767C4" w:rsidRDefault="00D25AE6" w:rsidP="00D25AE6">
      <w:pPr>
        <w:rPr>
          <w:sz w:val="16"/>
        </w:rPr>
      </w:pPr>
      <w:r w:rsidRPr="00E767C4">
        <w:rPr>
          <w:u w:val="single"/>
        </w:rPr>
        <w:t xml:space="preserve">The possibility of territorial extensions led to </w:t>
      </w:r>
      <w:r w:rsidRPr="00E1534B">
        <w:rPr>
          <w:highlight w:val="cyan"/>
          <w:u w:val="single"/>
        </w:rPr>
        <w:t>overlapping claims within the Arctic Ocean</w:t>
      </w:r>
      <w:r w:rsidRPr="00E767C4">
        <w:rPr>
          <w:u w:val="single"/>
        </w:rPr>
        <w:t xml:space="preserve">. The issue </w:t>
      </w:r>
      <w:r w:rsidRPr="00E1534B">
        <w:rPr>
          <w:highlight w:val="cyan"/>
          <w:u w:val="single"/>
        </w:rPr>
        <w:t>is</w:t>
      </w:r>
      <w:r w:rsidRPr="00E767C4">
        <w:rPr>
          <w:u w:val="single"/>
        </w:rPr>
        <w:t xml:space="preserve"> </w:t>
      </w:r>
      <w:r w:rsidRPr="00E1534B">
        <w:rPr>
          <w:rStyle w:val="Emphasis"/>
          <w:highlight w:val="cyan"/>
        </w:rPr>
        <w:t>exacerbated by the fact</w:t>
      </w:r>
      <w:r w:rsidRPr="00E1534B">
        <w:rPr>
          <w:highlight w:val="cyan"/>
          <w:u w:val="single"/>
        </w:rPr>
        <w:t xml:space="preserve"> that the US has </w:t>
      </w:r>
      <w:r w:rsidRPr="00E1534B">
        <w:rPr>
          <w:rStyle w:val="Emphasis"/>
          <w:highlight w:val="cyan"/>
        </w:rPr>
        <w:t>not yet ratified UNCLOS</w:t>
      </w:r>
      <w:r w:rsidRPr="00E767C4">
        <w:rPr>
          <w:sz w:val="16"/>
        </w:rPr>
        <w:t xml:space="preserve"> (cf. UN DOALS, 2020</w:t>
      </w:r>
      <w:r w:rsidRPr="00E767C4">
        <w:rPr>
          <w:u w:val="single"/>
        </w:rPr>
        <w:t xml:space="preserve">). </w:t>
      </w:r>
      <w:r w:rsidRPr="00E1534B">
        <w:rPr>
          <w:highlight w:val="cyan"/>
          <w:u w:val="single"/>
        </w:rPr>
        <w:t>As a non-signatory,</w:t>
      </w:r>
      <w:r w:rsidRPr="00E1534B">
        <w:rPr>
          <w:sz w:val="26"/>
          <w:szCs w:val="26"/>
          <w:highlight w:val="cyan"/>
          <w:u w:val="single"/>
        </w:rPr>
        <w:t xml:space="preserve"> it</w:t>
      </w:r>
      <w:r w:rsidRPr="00E767C4">
        <w:rPr>
          <w:sz w:val="26"/>
          <w:szCs w:val="26"/>
          <w:u w:val="single"/>
        </w:rPr>
        <w:t xml:space="preserve"> </w:t>
      </w:r>
      <w:r w:rsidRPr="00E1534B">
        <w:rPr>
          <w:rStyle w:val="Emphasis"/>
          <w:sz w:val="30"/>
          <w:szCs w:val="30"/>
          <w:highlight w:val="cyan"/>
        </w:rPr>
        <w:t>has little credibility</w:t>
      </w:r>
      <w:r w:rsidRPr="00E767C4">
        <w:rPr>
          <w:u w:val="single"/>
        </w:rPr>
        <w:t xml:space="preserve"> in any discussion on Arctic sovereignty </w:t>
      </w:r>
      <w:r w:rsidRPr="00E1534B">
        <w:rPr>
          <w:highlight w:val="cyan"/>
          <w:u w:val="single"/>
        </w:rPr>
        <w:t xml:space="preserve">and </w:t>
      </w:r>
      <w:r w:rsidRPr="00E1534B">
        <w:rPr>
          <w:rStyle w:val="Emphasis"/>
          <w:highlight w:val="cyan"/>
        </w:rPr>
        <w:t>cannot declare rights</w:t>
      </w:r>
      <w:r w:rsidRPr="00E1534B">
        <w:rPr>
          <w:highlight w:val="cyan"/>
          <w:u w:val="single"/>
        </w:rPr>
        <w:t xml:space="preserve"> over</w:t>
      </w:r>
      <w:r w:rsidRPr="00E767C4">
        <w:rPr>
          <w:u w:val="single"/>
        </w:rPr>
        <w:t xml:space="preserve"> </w:t>
      </w:r>
      <w:r w:rsidRPr="00E1534B">
        <w:rPr>
          <w:highlight w:val="cyan"/>
          <w:u w:val="single"/>
        </w:rPr>
        <w:t>resources</w:t>
      </w:r>
      <w:r w:rsidRPr="00E767C4">
        <w:rPr>
          <w:u w:val="single"/>
        </w:rPr>
        <w:t xml:space="preserve"> </w:t>
      </w:r>
      <w:r w:rsidRPr="00E1534B">
        <w:rPr>
          <w:highlight w:val="cyan"/>
          <w:u w:val="single"/>
        </w:rPr>
        <w:t>beyond its</w:t>
      </w:r>
      <w:r w:rsidRPr="00E767C4">
        <w:rPr>
          <w:u w:val="single"/>
        </w:rPr>
        <w:t xml:space="preserve"> EEZ off its Alaskan </w:t>
      </w:r>
      <w:r w:rsidRPr="00E1534B">
        <w:rPr>
          <w:highlight w:val="cyan"/>
          <w:u w:val="single"/>
        </w:rPr>
        <w:t>coast</w:t>
      </w:r>
      <w:r w:rsidRPr="00E767C4">
        <w:rPr>
          <w:u w:val="single"/>
        </w:rPr>
        <w:t>.</w:t>
      </w:r>
      <w:r w:rsidRPr="00E767C4">
        <w:rPr>
          <w:sz w:val="16"/>
        </w:rPr>
        <w:t xml:space="preserve"> While the US is determined to obtain significant territories through ratification, a handful of politicians are resistant to doing so, afraid of ceding too much power to an international regime (cf. Ebinger &amp; Zambetakis 2009). </w:t>
      </w:r>
      <w:r w:rsidRPr="00E767C4">
        <w:rPr>
          <w:u w:val="single"/>
        </w:rPr>
        <w:t xml:space="preserve">Accordingly, </w:t>
      </w:r>
      <w:r w:rsidRPr="00E1534B">
        <w:rPr>
          <w:highlight w:val="cyan"/>
          <w:u w:val="single"/>
        </w:rPr>
        <w:t>the US relies on customary i</w:t>
      </w:r>
      <w:r w:rsidRPr="00E767C4">
        <w:rPr>
          <w:u w:val="single"/>
        </w:rPr>
        <w:t xml:space="preserve">nternational </w:t>
      </w:r>
      <w:r w:rsidRPr="00E1534B">
        <w:rPr>
          <w:highlight w:val="cyan"/>
          <w:u w:val="single"/>
        </w:rPr>
        <w:t>law</w:t>
      </w:r>
      <w:r w:rsidRPr="00E767C4">
        <w:rPr>
          <w:u w:val="single"/>
        </w:rPr>
        <w:t xml:space="preserve"> </w:t>
      </w:r>
      <w:r w:rsidRPr="00E1534B">
        <w:rPr>
          <w:highlight w:val="cyan"/>
          <w:u w:val="single"/>
        </w:rPr>
        <w:t>to regulate</w:t>
      </w:r>
      <w:r w:rsidRPr="00E767C4">
        <w:rPr>
          <w:u w:val="single"/>
        </w:rPr>
        <w:t xml:space="preserve"> its </w:t>
      </w:r>
      <w:r w:rsidRPr="00E1534B">
        <w:rPr>
          <w:highlight w:val="cyan"/>
          <w:u w:val="single"/>
        </w:rPr>
        <w:t>Arctic operations</w:t>
      </w:r>
      <w:r w:rsidRPr="00E767C4">
        <w:rPr>
          <w:u w:val="single"/>
        </w:rPr>
        <w:t>, which, as codified in the Vienna Convention on the Law of Treaties, derives from consistent general state practices out of a sense of legal obligation</w:t>
      </w:r>
      <w:r w:rsidRPr="00E767C4">
        <w:rPr>
          <w:sz w:val="16"/>
        </w:rPr>
        <w:t xml:space="preserve"> (cf. UN 2005). Other opponents of UNCLOS have cited the lack of clarity, the vague language of Article 76, leaving unclear the crucial meanings of specific terms, as well as the different timetables for territorial extension applications (cf. Ebinger &amp; Zambetakis 2009).</w:t>
      </w:r>
    </w:p>
    <w:p w14:paraId="0DB25367" w14:textId="77777777" w:rsidR="00D25AE6" w:rsidRPr="004D29BE" w:rsidRDefault="00D25AE6" w:rsidP="00D25AE6">
      <w:pPr>
        <w:pStyle w:val="Heading4"/>
      </w:pPr>
      <w:r>
        <w:lastRenderedPageBreak/>
        <w:t xml:space="preserve">Plank 3 implements </w:t>
      </w:r>
      <w:r>
        <w:rPr>
          <w:u w:val="single"/>
        </w:rPr>
        <w:t>dual-use</w:t>
      </w:r>
      <w:r>
        <w:t xml:space="preserve"> technology to </w:t>
      </w:r>
      <w:r>
        <w:rPr>
          <w:u w:val="single"/>
        </w:rPr>
        <w:t>increase</w:t>
      </w:r>
      <w:r>
        <w:t xml:space="preserve"> domain awareness—that solves Arctic dominance.</w:t>
      </w:r>
    </w:p>
    <w:p w14:paraId="0D364FE4" w14:textId="77777777" w:rsidR="00D25AE6" w:rsidRPr="002459ED" w:rsidRDefault="00D25AE6" w:rsidP="00D25AE6">
      <w:r w:rsidRPr="002459ED">
        <w:t>Benjamin T.</w:t>
      </w:r>
      <w:r w:rsidRPr="004D29BE">
        <w:rPr>
          <w:sz w:val="16"/>
          <w:szCs w:val="16"/>
        </w:rPr>
        <w:t xml:space="preserve"> </w:t>
      </w:r>
      <w:r w:rsidRPr="002459ED">
        <w:rPr>
          <w:b/>
          <w:bCs/>
          <w:sz w:val="26"/>
          <w:szCs w:val="26"/>
        </w:rPr>
        <w:t>Johnson ’21</w:t>
      </w:r>
      <w:r w:rsidRPr="002459ED">
        <w:t xml:space="preserve">, Assistant Professor of International Relations and Humane Artificial Intelligence at the University of Groningen and member of the North American and Arctic Defence and Security Network, </w:t>
      </w:r>
      <w:r w:rsidRPr="002459ED">
        <w:rPr>
          <w:i/>
          <w:iCs/>
        </w:rPr>
        <w:t>Sage Journals</w:t>
      </w:r>
      <w:r w:rsidRPr="002459ED">
        <w:t>, “Sensing the Arctic: Situational awareness and the future of northern security,” 6/29/2021, https://journals.sagepub.com/doi/full/10.1177/00207020211048424, //AR!</w:t>
      </w:r>
    </w:p>
    <w:p w14:paraId="77A39D84" w14:textId="77777777" w:rsidR="00D25AE6" w:rsidRPr="00B30C7E" w:rsidRDefault="00D25AE6" w:rsidP="00D25AE6">
      <w:pPr>
        <w:rPr>
          <w:sz w:val="16"/>
        </w:rPr>
      </w:pPr>
      <w:r w:rsidRPr="00B30C7E">
        <w:rPr>
          <w:sz w:val="16"/>
        </w:rPr>
        <w:t xml:space="preserve">This article has argued that Canada’s Arctic defence strategy focusing on surveillance and technological development is sensible from a policy standpoint because surveillance technologies and practices are both defence-oriented (in a narrow military sense) and security-oriented (in a broadened sense). </w:t>
      </w:r>
      <w:r w:rsidRPr="00E1534B">
        <w:rPr>
          <w:highlight w:val="cyan"/>
          <w:u w:val="single"/>
        </w:rPr>
        <w:t>Surveillance tech</w:t>
      </w:r>
      <w:r w:rsidRPr="00D9257B">
        <w:rPr>
          <w:u w:val="single"/>
        </w:rPr>
        <w:t xml:space="preserve">nologies </w:t>
      </w:r>
      <w:r w:rsidRPr="00E1534B">
        <w:rPr>
          <w:highlight w:val="cyan"/>
          <w:u w:val="single"/>
        </w:rPr>
        <w:t>possess a “dual-use” character that</w:t>
      </w:r>
      <w:r w:rsidRPr="00D9257B">
        <w:rPr>
          <w:u w:val="single"/>
        </w:rPr>
        <w:t xml:space="preserve"> occupies multiple aesthetic categories. Additionally, dual-use technology </w:t>
      </w:r>
      <w:r w:rsidRPr="00E1534B">
        <w:rPr>
          <w:highlight w:val="cyan"/>
          <w:u w:val="single"/>
        </w:rPr>
        <w:t>possesses</w:t>
      </w:r>
      <w:r w:rsidRPr="00D9257B">
        <w:rPr>
          <w:u w:val="single"/>
        </w:rPr>
        <w:t xml:space="preserve"> a common-sense </w:t>
      </w:r>
      <w:r w:rsidRPr="00E1534B">
        <w:rPr>
          <w:highlight w:val="cyan"/>
          <w:u w:val="single"/>
        </w:rPr>
        <w:t>appeal through</w:t>
      </w:r>
      <w:r w:rsidRPr="00D9257B">
        <w:rPr>
          <w:u w:val="single"/>
        </w:rPr>
        <w:t xml:space="preserve"> its </w:t>
      </w:r>
      <w:r w:rsidRPr="00E1534B">
        <w:rPr>
          <w:highlight w:val="cyan"/>
          <w:u w:val="single"/>
        </w:rPr>
        <w:t>link to “protecting” sovereignty</w:t>
      </w:r>
      <w:r w:rsidRPr="00D9257B">
        <w:rPr>
          <w:u w:val="single"/>
        </w:rPr>
        <w:t xml:space="preserve"> (as an inviolable right of all states) without risking provocation in a way that offensive development may lead towards a military spiral</w:t>
      </w:r>
      <w:r w:rsidRPr="00B30C7E">
        <w:rPr>
          <w:sz w:val="16"/>
        </w:rPr>
        <w:t>. Technological development for Arctic situational awareness is understood to be both fiscally conservative and economically productive in its own right. While often experimental</w:t>
      </w:r>
      <w:r w:rsidRPr="00D9257B">
        <w:rPr>
          <w:u w:val="single"/>
        </w:rPr>
        <w:t xml:space="preserve">, surveillance technologies are </w:t>
      </w:r>
      <w:r w:rsidRPr="00E1534B">
        <w:rPr>
          <w:rStyle w:val="Emphasis"/>
          <w:highlight w:val="cyan"/>
        </w:rPr>
        <w:t>relatively cheaper</w:t>
      </w:r>
      <w:r w:rsidRPr="00E1534B">
        <w:rPr>
          <w:highlight w:val="cyan"/>
          <w:u w:val="single"/>
        </w:rPr>
        <w:t xml:space="preserve"> than other forms of defence</w:t>
      </w:r>
      <w:r w:rsidRPr="00D9257B">
        <w:rPr>
          <w:u w:val="single"/>
        </w:rPr>
        <w:t xml:space="preserve"> investment and support economic development by contracting Canadian firms and expertise</w:t>
      </w:r>
      <w:r w:rsidRPr="00B30C7E">
        <w:rPr>
          <w:sz w:val="16"/>
        </w:rPr>
        <w:t>. Lastly, surveillance has a practical character in that it lends itself well to a whole-of-government approach by distributing capacity and burden across multiple departments. This strategy enjoys the benefit of servicing Canada’s more immediate security needs in the Arctic while remaining sufficiently flexible to adapt to medium- and long-term goals as these technologies advance and Canada’s role in North American defence becomes clearer, including its possible contribution to missile defence.</w:t>
      </w:r>
    </w:p>
    <w:p w14:paraId="5ADEB9ED" w14:textId="77777777" w:rsidR="00D25AE6" w:rsidRPr="00B30C7E" w:rsidRDefault="00D25AE6" w:rsidP="00D25AE6">
      <w:pPr>
        <w:rPr>
          <w:sz w:val="16"/>
        </w:rPr>
      </w:pPr>
      <w:r w:rsidRPr="00B30C7E">
        <w:rPr>
          <w:sz w:val="16"/>
        </w:rPr>
        <w:t xml:space="preserve">Despite the pragmatic role that surveillance offers, policymakers must be wary of any deterministic accounts of how technology will save us from an increasingly threatening world. In particular, any role that sensor technology will play in the modernization of continental defence systems through NORAD must be considered within the broader political context outside of narrow instrumentalist reasoning derived from a technological focus. </w:t>
      </w:r>
      <w:r w:rsidRPr="00E1534B">
        <w:rPr>
          <w:highlight w:val="cyan"/>
          <w:u w:val="single"/>
        </w:rPr>
        <w:t>Remaining cognizant of tech</w:t>
      </w:r>
      <w:r w:rsidRPr="00D9257B">
        <w:rPr>
          <w:u w:val="single"/>
        </w:rPr>
        <w:t xml:space="preserve">nology’s political and social context </w:t>
      </w:r>
      <w:r w:rsidRPr="00E1534B">
        <w:rPr>
          <w:highlight w:val="cyan"/>
          <w:u w:val="single"/>
        </w:rPr>
        <w:t>is</w:t>
      </w:r>
      <w:r w:rsidRPr="00D9257B">
        <w:rPr>
          <w:u w:val="single"/>
        </w:rPr>
        <w:t xml:space="preserve"> </w:t>
      </w:r>
      <w:r w:rsidRPr="00B30C7E">
        <w:rPr>
          <w:rStyle w:val="Emphasis"/>
        </w:rPr>
        <w:t xml:space="preserve">especially </w:t>
      </w:r>
      <w:r w:rsidRPr="00E1534B">
        <w:rPr>
          <w:rStyle w:val="Emphasis"/>
          <w:highlight w:val="cyan"/>
        </w:rPr>
        <w:t>important</w:t>
      </w:r>
      <w:r w:rsidRPr="00D9257B">
        <w:rPr>
          <w:u w:val="single"/>
        </w:rPr>
        <w:t xml:space="preserve"> </w:t>
      </w:r>
      <w:r w:rsidRPr="00E1534B">
        <w:rPr>
          <w:highlight w:val="cyan"/>
          <w:u w:val="single"/>
        </w:rPr>
        <w:t>concerning</w:t>
      </w:r>
      <w:r w:rsidRPr="00D9257B">
        <w:rPr>
          <w:u w:val="single"/>
        </w:rPr>
        <w:t xml:space="preserve"> the strategic </w:t>
      </w:r>
      <w:r w:rsidRPr="00E1534B">
        <w:rPr>
          <w:highlight w:val="cyan"/>
          <w:u w:val="single"/>
        </w:rPr>
        <w:t>emphasis on</w:t>
      </w:r>
      <w:r w:rsidRPr="00D9257B">
        <w:rPr>
          <w:u w:val="single"/>
        </w:rPr>
        <w:t xml:space="preserve"> all </w:t>
      </w:r>
      <w:r w:rsidRPr="00E1534B">
        <w:rPr>
          <w:highlight w:val="cyan"/>
          <w:u w:val="single"/>
        </w:rPr>
        <w:t>domain awareness</w:t>
      </w:r>
      <w:r w:rsidRPr="00D9257B">
        <w:rPr>
          <w:u w:val="single"/>
        </w:rPr>
        <w:t xml:space="preserve">, </w:t>
      </w:r>
      <w:r w:rsidRPr="00E1534B">
        <w:rPr>
          <w:highlight w:val="cyan"/>
          <w:u w:val="single"/>
        </w:rPr>
        <w:t>which prioritizes</w:t>
      </w:r>
      <w:r w:rsidRPr="00D9257B">
        <w:rPr>
          <w:u w:val="single"/>
        </w:rPr>
        <w:t xml:space="preserve"> the </w:t>
      </w:r>
      <w:r w:rsidRPr="00E1534B">
        <w:rPr>
          <w:highlight w:val="cyan"/>
          <w:u w:val="single"/>
        </w:rPr>
        <w:t>development of</w:t>
      </w:r>
      <w:r w:rsidRPr="00D9257B">
        <w:rPr>
          <w:u w:val="single"/>
        </w:rPr>
        <w:t xml:space="preserve"> </w:t>
      </w:r>
      <w:r w:rsidRPr="00E1534B">
        <w:rPr>
          <w:highlight w:val="cyan"/>
          <w:u w:val="single"/>
        </w:rPr>
        <w:t>a</w:t>
      </w:r>
      <w:r w:rsidRPr="00D9257B">
        <w:rPr>
          <w:u w:val="single"/>
        </w:rPr>
        <w:t xml:space="preserve"> technological </w:t>
      </w:r>
      <w:r w:rsidRPr="00E1534B">
        <w:rPr>
          <w:highlight w:val="cyan"/>
          <w:u w:val="single"/>
        </w:rPr>
        <w:t>ecosystem with</w:t>
      </w:r>
      <w:r w:rsidRPr="00D9257B">
        <w:rPr>
          <w:u w:val="single"/>
        </w:rPr>
        <w:t xml:space="preserve"> the </w:t>
      </w:r>
      <w:r w:rsidRPr="00E1534B">
        <w:rPr>
          <w:highlight w:val="cyan"/>
          <w:u w:val="single"/>
        </w:rPr>
        <w:t>potential for global reach</w:t>
      </w:r>
      <w:r w:rsidRPr="00D9257B">
        <w:rPr>
          <w:u w:val="single"/>
        </w:rPr>
        <w:t xml:space="preserve"> by integrating numerous sensor networks and data sets</w:t>
      </w:r>
      <w:r w:rsidRPr="00B30C7E">
        <w:rPr>
          <w:sz w:val="16"/>
        </w:rPr>
        <w:t xml:space="preserve">. The operational logic of SHIELD and the current NORAD/USNORTHCOM strategy enjoys a broader symmetry with US strategic thinking. </w:t>
      </w:r>
      <w:r w:rsidRPr="00B30C7E">
        <w:rPr>
          <w:u w:val="single"/>
        </w:rPr>
        <w:t xml:space="preserve">The </w:t>
      </w:r>
      <w:r w:rsidRPr="00E1534B">
        <w:rPr>
          <w:highlight w:val="cyan"/>
          <w:u w:val="single"/>
        </w:rPr>
        <w:t>strategic approach</w:t>
      </w:r>
      <w:r w:rsidRPr="00B30C7E">
        <w:rPr>
          <w:u w:val="single"/>
        </w:rPr>
        <w:t xml:space="preserve"> of these cases </w:t>
      </w:r>
      <w:r w:rsidRPr="00E1534B">
        <w:rPr>
          <w:highlight w:val="cyan"/>
          <w:u w:val="single"/>
        </w:rPr>
        <w:t xml:space="preserve">stresses </w:t>
      </w:r>
      <w:r w:rsidRPr="00E1534B">
        <w:rPr>
          <w:rStyle w:val="Emphasis"/>
          <w:highlight w:val="cyan"/>
        </w:rPr>
        <w:t>the role of tec</w:t>
      </w:r>
      <w:r w:rsidRPr="00B30C7E">
        <w:rPr>
          <w:rStyle w:val="Emphasis"/>
        </w:rPr>
        <w:t>hnology</w:t>
      </w:r>
      <w:r w:rsidRPr="00B30C7E">
        <w:rPr>
          <w:u w:val="single"/>
        </w:rPr>
        <w:t xml:space="preserve">, especially artificial intelligence, </w:t>
      </w:r>
      <w:r w:rsidRPr="00E1534B">
        <w:rPr>
          <w:highlight w:val="cyan"/>
          <w:u w:val="single"/>
        </w:rPr>
        <w:t xml:space="preserve">in </w:t>
      </w:r>
      <w:r w:rsidRPr="00B30C7E">
        <w:rPr>
          <w:u w:val="single"/>
        </w:rPr>
        <w:t xml:space="preserve">producing the material capabilities for </w:t>
      </w:r>
      <w:r w:rsidRPr="00E1534B">
        <w:rPr>
          <w:rStyle w:val="Emphasis"/>
          <w:highlight w:val="cyan"/>
        </w:rPr>
        <w:t>dominating</w:t>
      </w:r>
      <w:r w:rsidRPr="00B30C7E">
        <w:rPr>
          <w:rStyle w:val="Emphasis"/>
        </w:rPr>
        <w:t xml:space="preserve"> future </w:t>
      </w:r>
      <w:r w:rsidRPr="00E1534B">
        <w:rPr>
          <w:rStyle w:val="Emphasis"/>
          <w:highlight w:val="cyan"/>
        </w:rPr>
        <w:t>conflicts</w:t>
      </w:r>
      <w:r w:rsidRPr="00E1534B">
        <w:rPr>
          <w:highlight w:val="cyan"/>
          <w:u w:val="single"/>
        </w:rPr>
        <w:t xml:space="preserve"> through surveillance</w:t>
      </w:r>
      <w:r w:rsidRPr="00B30C7E">
        <w:rPr>
          <w:u w:val="single"/>
        </w:rPr>
        <w:t>, information superiority, and decision cycle dominance within an all domain battlefield.</w:t>
      </w:r>
      <w:r w:rsidRPr="00B30C7E">
        <w:rPr>
          <w:sz w:val="16"/>
        </w:rPr>
        <w:t xml:space="preserve"> Undoubtedly, current trends within the international sphere are worrisome and invite serious attention to the defence needs in the Arctic and North America. Whatever solutions are delivered in the coming years, </w:t>
      </w:r>
      <w:r w:rsidRPr="00B30C7E">
        <w:rPr>
          <w:u w:val="single"/>
        </w:rPr>
        <w:t xml:space="preserve">an enhanced </w:t>
      </w:r>
      <w:r w:rsidRPr="00E1534B">
        <w:rPr>
          <w:highlight w:val="cyan"/>
          <w:u w:val="single"/>
        </w:rPr>
        <w:t>surveillance</w:t>
      </w:r>
      <w:r w:rsidRPr="00B30C7E">
        <w:rPr>
          <w:u w:val="single"/>
        </w:rPr>
        <w:t xml:space="preserve"> capacity supported by technological development </w:t>
      </w:r>
      <w:r w:rsidRPr="00E1534B">
        <w:rPr>
          <w:highlight w:val="cyan"/>
          <w:u w:val="single"/>
        </w:rPr>
        <w:t>will</w:t>
      </w:r>
      <w:r w:rsidRPr="00B30C7E">
        <w:rPr>
          <w:u w:val="single"/>
        </w:rPr>
        <w:t xml:space="preserve"> undoubtedly </w:t>
      </w:r>
      <w:r w:rsidRPr="00E1534B">
        <w:rPr>
          <w:rStyle w:val="Emphasis"/>
          <w:highlight w:val="cyan"/>
        </w:rPr>
        <w:t>factor heavily</w:t>
      </w:r>
      <w:r w:rsidRPr="00E1534B">
        <w:rPr>
          <w:highlight w:val="cyan"/>
          <w:u w:val="single"/>
        </w:rPr>
        <w:t xml:space="preserve"> into those measures</w:t>
      </w:r>
      <w:r w:rsidRPr="00B30C7E">
        <w:rPr>
          <w:sz w:val="16"/>
        </w:rPr>
        <w:t>. However, we should not be so bold as to assume that technology will automatically deliver the promised salvation that geostrategic thinking might suggest when divorced from the messy reality that any Arctic future may entail.</w:t>
      </w:r>
    </w:p>
    <w:p w14:paraId="2D8FA55F" w14:textId="77777777" w:rsidR="00D25AE6" w:rsidRDefault="00D25AE6" w:rsidP="00D25AE6">
      <w:pPr>
        <w:pStyle w:val="Heading4"/>
      </w:pPr>
      <w:r>
        <w:t xml:space="preserve">Planks 4 and 5 maintain </w:t>
      </w:r>
      <w:r w:rsidRPr="008105C1">
        <w:rPr>
          <w:u w:val="single"/>
        </w:rPr>
        <w:t>key prevention</w:t>
      </w:r>
      <w:r>
        <w:t xml:space="preserve"> of</w:t>
      </w:r>
      <w:r w:rsidRPr="008105C1">
        <w:t xml:space="preserve"> </w:t>
      </w:r>
      <w:r w:rsidRPr="008105C1">
        <w:rPr>
          <w:u w:val="single"/>
        </w:rPr>
        <w:t>escalation</w:t>
      </w:r>
      <w:r>
        <w:t xml:space="preserve">—Arctic cooperation </w:t>
      </w:r>
      <w:r w:rsidRPr="008105C1">
        <w:rPr>
          <w:u w:val="single"/>
        </w:rPr>
        <w:t>deters</w:t>
      </w:r>
      <w:r w:rsidRPr="008105C1">
        <w:t xml:space="preserve"> conflict</w:t>
      </w:r>
      <w:r>
        <w:t xml:space="preserve"> with Russia and China.</w:t>
      </w:r>
    </w:p>
    <w:p w14:paraId="7AC7F30B" w14:textId="77777777" w:rsidR="00D25AE6" w:rsidRPr="002459ED" w:rsidRDefault="00D25AE6" w:rsidP="00D25AE6">
      <w:r w:rsidRPr="002459ED">
        <w:t xml:space="preserve">Emma </w:t>
      </w:r>
      <w:r w:rsidRPr="002459ED">
        <w:rPr>
          <w:b/>
          <w:bCs/>
          <w:sz w:val="26"/>
          <w:szCs w:val="26"/>
        </w:rPr>
        <w:t>Loeber ’25</w:t>
      </w:r>
      <w:r w:rsidRPr="002459ED">
        <w:t xml:space="preserve">, research assistant for the Josef Korbel School of International Studies at the University of Denver, </w:t>
      </w:r>
      <w:r w:rsidRPr="002459ED">
        <w:rPr>
          <w:i/>
          <w:iCs/>
        </w:rPr>
        <w:t>Digital Commons</w:t>
      </w:r>
      <w:r w:rsidRPr="002459ED">
        <w:t>, “Tensions in the Arctic: Avoiding Escalation,” 6/14/2025, https://digitalcommons.du.edu/cgi/viewcontent.cgi?article=1050&amp;context=undergraduate_theses, //AR!</w:t>
      </w:r>
    </w:p>
    <w:p w14:paraId="63C3DC6A" w14:textId="77777777" w:rsidR="00D25AE6" w:rsidRPr="00D46F67" w:rsidRDefault="00D25AE6" w:rsidP="00D25AE6">
      <w:pPr>
        <w:rPr>
          <w:sz w:val="16"/>
        </w:rPr>
      </w:pPr>
      <w:r w:rsidRPr="00E1534B">
        <w:rPr>
          <w:highlight w:val="cyan"/>
          <w:u w:val="single"/>
        </w:rPr>
        <w:t>With</w:t>
      </w:r>
      <w:r w:rsidRPr="00D46F67">
        <w:rPr>
          <w:u w:val="single"/>
        </w:rPr>
        <w:t xml:space="preserve"> the </w:t>
      </w:r>
      <w:r w:rsidRPr="00E1534B">
        <w:rPr>
          <w:highlight w:val="cyan"/>
          <w:u w:val="single"/>
        </w:rPr>
        <w:t>potential for</w:t>
      </w:r>
      <w:r w:rsidRPr="00D46F67">
        <w:rPr>
          <w:u w:val="single"/>
        </w:rPr>
        <w:t xml:space="preserve"> </w:t>
      </w:r>
      <w:r w:rsidRPr="00D46F67">
        <w:rPr>
          <w:rStyle w:val="Emphasis"/>
        </w:rPr>
        <w:t xml:space="preserve">catastrophic </w:t>
      </w:r>
      <w:r w:rsidRPr="00E1534B">
        <w:rPr>
          <w:rStyle w:val="Emphasis"/>
          <w:highlight w:val="cyan"/>
        </w:rPr>
        <w:t>war</w:t>
      </w:r>
      <w:r w:rsidRPr="00E1534B">
        <w:rPr>
          <w:highlight w:val="cyan"/>
          <w:u w:val="single"/>
        </w:rPr>
        <w:t xml:space="preserve"> in mind</w:t>
      </w:r>
      <w:r w:rsidRPr="00D46F67">
        <w:rPr>
          <w:u w:val="single"/>
        </w:rPr>
        <w:t xml:space="preserve">, the </w:t>
      </w:r>
      <w:r w:rsidRPr="00E1534B">
        <w:rPr>
          <w:highlight w:val="cyan"/>
          <w:u w:val="single"/>
        </w:rPr>
        <w:t>world cannot forget</w:t>
      </w:r>
      <w:r w:rsidRPr="00D46F67">
        <w:rPr>
          <w:u w:val="single"/>
        </w:rPr>
        <w:t xml:space="preserve"> the </w:t>
      </w:r>
      <w:r w:rsidRPr="00E1534B">
        <w:rPr>
          <w:rStyle w:val="Emphasis"/>
          <w:highlight w:val="cyan"/>
        </w:rPr>
        <w:t>past success</w:t>
      </w:r>
      <w:r w:rsidRPr="00E1534B">
        <w:rPr>
          <w:highlight w:val="cyan"/>
          <w:u w:val="single"/>
        </w:rPr>
        <w:t xml:space="preserve"> of Arctic</w:t>
      </w:r>
      <w:r w:rsidRPr="00D46F67">
        <w:rPr>
          <w:u w:val="single"/>
        </w:rPr>
        <w:t xml:space="preserve"> peace and </w:t>
      </w:r>
      <w:r w:rsidRPr="00E1534B">
        <w:rPr>
          <w:highlight w:val="cyan"/>
          <w:u w:val="single"/>
        </w:rPr>
        <w:t>cooperation</w:t>
      </w:r>
      <w:r w:rsidRPr="00D46F67">
        <w:rPr>
          <w:u w:val="single"/>
        </w:rPr>
        <w:t xml:space="preserve">, and key leaders in the region need to actively shift their mindsets towards believing that </w:t>
      </w:r>
      <w:r w:rsidRPr="00E1534B">
        <w:rPr>
          <w:highlight w:val="cyan"/>
          <w:u w:val="single"/>
        </w:rPr>
        <w:t>cooperation between</w:t>
      </w:r>
      <w:r w:rsidRPr="00D46F67">
        <w:rPr>
          <w:u w:val="single"/>
        </w:rPr>
        <w:t xml:space="preserve"> all </w:t>
      </w:r>
      <w:r w:rsidRPr="00E1534B">
        <w:rPr>
          <w:highlight w:val="cyan"/>
          <w:u w:val="single"/>
        </w:rPr>
        <w:t xml:space="preserve">Arctic states remains </w:t>
      </w:r>
      <w:r w:rsidRPr="00E1534B">
        <w:rPr>
          <w:rStyle w:val="Emphasis"/>
          <w:highlight w:val="cyan"/>
        </w:rPr>
        <w:t>possible and beneficial</w:t>
      </w:r>
      <w:r w:rsidRPr="00D46F67">
        <w:rPr>
          <w:u w:val="single"/>
        </w:rPr>
        <w:t xml:space="preserve">. If pessimistic views </w:t>
      </w:r>
      <w:r w:rsidRPr="00D46F67">
        <w:rPr>
          <w:u w:val="single"/>
        </w:rPr>
        <w:lastRenderedPageBreak/>
        <w:t xml:space="preserve">about the potential for cooperation continue, then it will never happen. </w:t>
      </w:r>
      <w:r w:rsidRPr="00D46F67">
        <w:rPr>
          <w:rStyle w:val="Emphasis"/>
        </w:rPr>
        <w:t>But it is possible</w:t>
      </w:r>
      <w:r w:rsidRPr="00D46F67">
        <w:rPr>
          <w:sz w:val="16"/>
        </w:rPr>
        <w:t xml:space="preserve">, and this paper offers two concrete recommendations for how to move towards making it happen. </w:t>
      </w:r>
    </w:p>
    <w:p w14:paraId="6BEBAC3E" w14:textId="77777777" w:rsidR="00D25AE6" w:rsidRPr="00D46F67" w:rsidRDefault="00D25AE6" w:rsidP="00D25AE6">
      <w:pPr>
        <w:rPr>
          <w:sz w:val="16"/>
        </w:rPr>
      </w:pPr>
      <w:r w:rsidRPr="00D46F67">
        <w:rPr>
          <w:sz w:val="16"/>
        </w:rPr>
        <w:t xml:space="preserve">First, the Arctic Council, as the foremost IGO and platform for cooperation in the Arctic, needs reform to keep up with the changing political dynamics of the region. Since its founding in 1996, the Council has not discussed matters of military security because of a clause added to its founding document at the insistence of the US (Greaves and Pomerants 2017, 36). But given that military security is now incredibly relevant to the region and the Council is the only platform that all of the Arctic states have to cooperate together, it needs to pass a resolution to amend its operating structure to include security matters. It has already ventured into soft security and certain operations of militaries in the region, and it is likely that an agreement to include all security matters could be reached. Doing so would allow the discussion of the Arctic states to be much more transparent and all encompassing, both of which, as the quote at beginning of this section demonstrated, are vitally important to preventing escalation and miscalculation. In addition, right now the most common platform for the discussion of Arctic military issues is NATO, which is ineffective because Russia is not a party to those discussions. </w:t>
      </w:r>
      <w:r w:rsidRPr="00D46F67">
        <w:rPr>
          <w:u w:val="single"/>
        </w:rPr>
        <w:t xml:space="preserve">The </w:t>
      </w:r>
      <w:r w:rsidRPr="00E1534B">
        <w:rPr>
          <w:rStyle w:val="Emphasis"/>
          <w:sz w:val="30"/>
          <w:szCs w:val="30"/>
          <w:highlight w:val="cyan"/>
        </w:rPr>
        <w:t>lack of transparency</w:t>
      </w:r>
      <w:r w:rsidRPr="00D46F67">
        <w:rPr>
          <w:u w:val="single"/>
        </w:rPr>
        <w:t xml:space="preserve"> inherent </w:t>
      </w:r>
      <w:r w:rsidRPr="00E1534B">
        <w:rPr>
          <w:highlight w:val="cyan"/>
          <w:u w:val="single"/>
        </w:rPr>
        <w:t>in discussions of security</w:t>
      </w:r>
      <w:r w:rsidRPr="00D46F67">
        <w:rPr>
          <w:u w:val="single"/>
        </w:rPr>
        <w:t xml:space="preserve"> </w:t>
      </w:r>
      <w:r w:rsidRPr="00E1534B">
        <w:rPr>
          <w:highlight w:val="cyan"/>
          <w:u w:val="single"/>
        </w:rPr>
        <w:t>excluding Russia</w:t>
      </w:r>
      <w:r w:rsidRPr="00D46F67">
        <w:rPr>
          <w:u w:val="single"/>
        </w:rPr>
        <w:t xml:space="preserve"> can only </w:t>
      </w:r>
      <w:r w:rsidRPr="00E1534B">
        <w:rPr>
          <w:rStyle w:val="Emphasis"/>
          <w:highlight w:val="cyan"/>
        </w:rPr>
        <w:t>exacerbate tensions</w:t>
      </w:r>
      <w:r w:rsidRPr="00D46F67">
        <w:rPr>
          <w:u w:val="single"/>
        </w:rPr>
        <w:t xml:space="preserve"> and misinterpretation </w:t>
      </w:r>
      <w:r w:rsidRPr="00E1534B">
        <w:rPr>
          <w:highlight w:val="cyan"/>
          <w:u w:val="single"/>
        </w:rPr>
        <w:t>and increase</w:t>
      </w:r>
      <w:r w:rsidRPr="00D46F67">
        <w:rPr>
          <w:u w:val="single"/>
        </w:rPr>
        <w:t xml:space="preserve"> the </w:t>
      </w:r>
      <w:r w:rsidRPr="00E1534B">
        <w:rPr>
          <w:highlight w:val="cyan"/>
          <w:u w:val="single"/>
        </w:rPr>
        <w:t>possibility of a</w:t>
      </w:r>
      <w:r w:rsidRPr="00D46F67">
        <w:rPr>
          <w:u w:val="single"/>
        </w:rPr>
        <w:t xml:space="preserve"> security </w:t>
      </w:r>
      <w:r w:rsidRPr="00E1534B">
        <w:rPr>
          <w:highlight w:val="cyan"/>
          <w:u w:val="single"/>
        </w:rPr>
        <w:t>dilemma</w:t>
      </w:r>
      <w:r w:rsidRPr="00D46F67">
        <w:rPr>
          <w:u w:val="single"/>
        </w:rPr>
        <w:t>.</w:t>
      </w:r>
      <w:r w:rsidRPr="00D46F67">
        <w:rPr>
          <w:sz w:val="16"/>
        </w:rPr>
        <w:t xml:space="preserve"> NATO should not be the main platform- it needs to be the Arctic Council. </w:t>
      </w:r>
    </w:p>
    <w:p w14:paraId="4B3BA947" w14:textId="77777777" w:rsidR="00D25AE6" w:rsidRPr="00D46F67" w:rsidRDefault="00D25AE6" w:rsidP="00D25AE6">
      <w:pPr>
        <w:rPr>
          <w:sz w:val="16"/>
        </w:rPr>
      </w:pPr>
      <w:r w:rsidRPr="00D46F67">
        <w:rPr>
          <w:sz w:val="16"/>
        </w:rPr>
        <w:t xml:space="preserve">Second, the governance of the Northern Sea Route is one of the most pressing issues in the Arctic right now, and has significant escalatory potential. The Arctic states cannot agree on who should govern the two passages that make up the NSR- the Northeast Passage and the Northwest Passage- or how. Russia, China, the US, and Canada especially have differing stances. However, the NEP falls mostly in Russia’s territory and the NWP falls mostly in Canada’s territory and they each have the most resources to govern the passages. In fact, both have been de facto doing so for years as the NSR slowly becomes navigable. Before it is fully navigable and Loeber 56 becomes a popular international shipping route, its governance needs to be settled in international law to prevent territorial, legal, military, and economic disputes that could escalate. Russia and Canada should each declare their passages as international straits, which would give them the ability to govern them while also giving the rest of the world the right of transit to pass through them. And the governance would be grounded in international law, which all of the Arctic states have advocated for. </w:t>
      </w:r>
    </w:p>
    <w:p w14:paraId="4AD9F211" w14:textId="77777777" w:rsidR="00D25AE6" w:rsidRDefault="00D25AE6" w:rsidP="00D25AE6">
      <w:pPr>
        <w:rPr>
          <w:sz w:val="16"/>
        </w:rPr>
      </w:pPr>
      <w:r w:rsidRPr="00D46F67">
        <w:rPr>
          <w:sz w:val="16"/>
        </w:rPr>
        <w:t>These recommendations are based on an analysis of the Arctic states’ and China’s published Arctic Strategies and consider how to fulfill their stated goals so as to make them acceptable and possible while also effectively decreasing tension and preventing escalation</w:t>
      </w:r>
      <w:r w:rsidRPr="00D46F67">
        <w:rPr>
          <w:u w:val="single"/>
        </w:rPr>
        <w:t xml:space="preserve">. The </w:t>
      </w:r>
      <w:r w:rsidRPr="00E1534B">
        <w:rPr>
          <w:highlight w:val="cyan"/>
          <w:u w:val="single"/>
        </w:rPr>
        <w:t xml:space="preserve">potential for conflict in the Arctic is </w:t>
      </w:r>
      <w:r w:rsidRPr="00E1534B">
        <w:rPr>
          <w:rStyle w:val="Emphasis"/>
          <w:highlight w:val="cyan"/>
        </w:rPr>
        <w:t>real and dangerous</w:t>
      </w:r>
      <w:r w:rsidRPr="00D46F67">
        <w:rPr>
          <w:u w:val="single"/>
        </w:rPr>
        <w:t xml:space="preserve">, but </w:t>
      </w:r>
      <w:r w:rsidRPr="00E1534B">
        <w:rPr>
          <w:highlight w:val="cyan"/>
          <w:u w:val="single"/>
        </w:rPr>
        <w:t>it can be avoided if</w:t>
      </w:r>
      <w:r w:rsidRPr="00D46F67">
        <w:rPr>
          <w:u w:val="single"/>
        </w:rPr>
        <w:t xml:space="preserve"> a conscious, </w:t>
      </w:r>
      <w:r w:rsidRPr="00E1534B">
        <w:rPr>
          <w:highlight w:val="cyan"/>
          <w:u w:val="single"/>
        </w:rPr>
        <w:t>good</w:t>
      </w:r>
      <w:r w:rsidRPr="00D46F67">
        <w:rPr>
          <w:u w:val="single"/>
        </w:rPr>
        <w:t xml:space="preserve"> faith </w:t>
      </w:r>
      <w:r w:rsidRPr="00E1534B">
        <w:rPr>
          <w:highlight w:val="cyan"/>
          <w:u w:val="single"/>
        </w:rPr>
        <w:t>effort is made</w:t>
      </w:r>
      <w:r w:rsidRPr="00D46F67">
        <w:rPr>
          <w:sz w:val="16"/>
        </w:rPr>
        <w:t xml:space="preserve"> by all of the Arctic states.</w:t>
      </w:r>
    </w:p>
    <w:p w14:paraId="262857E2" w14:textId="1EB17E92" w:rsidR="00D25AE6" w:rsidRDefault="00D25AE6" w:rsidP="00D25AE6">
      <w:pPr>
        <w:pStyle w:val="Heading3"/>
      </w:pPr>
      <w:r>
        <w:lastRenderedPageBreak/>
        <w:t>2NC---AT: UNCLOS Bad</w:t>
      </w:r>
    </w:p>
    <w:p w14:paraId="74C04D8B" w14:textId="77777777" w:rsidR="00D25AE6" w:rsidRDefault="00D25AE6" w:rsidP="00D25AE6">
      <w:pPr>
        <w:pStyle w:val="Heading4"/>
      </w:pPr>
      <w:r>
        <w:t xml:space="preserve">Ratification is </w:t>
      </w:r>
      <w:r>
        <w:rPr>
          <w:u w:val="single"/>
        </w:rPr>
        <w:t>key</w:t>
      </w:r>
      <w:r>
        <w:t xml:space="preserve"> to international perception and relations:</w:t>
      </w:r>
    </w:p>
    <w:p w14:paraId="106BC28A" w14:textId="77777777" w:rsidR="00D25AE6" w:rsidRDefault="00D25AE6" w:rsidP="00D25AE6">
      <w:pPr>
        <w:pStyle w:val="Heading4"/>
      </w:pPr>
      <w:r>
        <w:t xml:space="preserve">1. </w:t>
      </w:r>
      <w:r w:rsidRPr="00F93472">
        <w:rPr>
          <w:u w:val="single"/>
        </w:rPr>
        <w:t>CREDIBILITY</w:t>
      </w:r>
      <w:r>
        <w:t xml:space="preserve">—right now we have </w:t>
      </w:r>
      <w:r w:rsidRPr="00F93472">
        <w:rPr>
          <w:u w:val="single"/>
        </w:rPr>
        <w:t>none</w:t>
      </w:r>
      <w:r>
        <w:t xml:space="preserve"> as non-signatories.</w:t>
      </w:r>
    </w:p>
    <w:p w14:paraId="1112D0F9" w14:textId="77777777" w:rsidR="00D25AE6" w:rsidRDefault="00D25AE6" w:rsidP="00D25AE6">
      <w:pPr>
        <w:pStyle w:val="Heading4"/>
      </w:pPr>
      <w:r>
        <w:t xml:space="preserve">2. </w:t>
      </w:r>
      <w:r w:rsidRPr="00F93472">
        <w:rPr>
          <w:u w:val="single"/>
        </w:rPr>
        <w:t>GOVERNANCE</w:t>
      </w:r>
      <w:r>
        <w:t xml:space="preserve">—the treaty lets the US declare rights over resources </w:t>
      </w:r>
      <w:r w:rsidRPr="00B57803">
        <w:rPr>
          <w:u w:val="single"/>
        </w:rPr>
        <w:t>beyond its EEZ</w:t>
      </w:r>
      <w:r>
        <w:t>.</w:t>
      </w:r>
    </w:p>
    <w:p w14:paraId="19E793B6" w14:textId="77777777" w:rsidR="00D25AE6" w:rsidRDefault="00D25AE6" w:rsidP="00D25AE6">
      <w:pPr>
        <w:pStyle w:val="Heading4"/>
      </w:pPr>
      <w:r>
        <w:t>Those are Stojkovic and Drewniak.</w:t>
      </w:r>
    </w:p>
    <w:p w14:paraId="641A69E2" w14:textId="77777777" w:rsidR="00D25AE6" w:rsidRPr="002C329F" w:rsidRDefault="00D25AE6" w:rsidP="00D25AE6">
      <w:pPr>
        <w:pStyle w:val="Heading4"/>
      </w:pPr>
      <w:r>
        <w:t xml:space="preserve">The US </w:t>
      </w:r>
      <w:r w:rsidRPr="002C329F">
        <w:rPr>
          <w:u w:val="single"/>
        </w:rPr>
        <w:t>already adheres</w:t>
      </w:r>
      <w:r>
        <w:t xml:space="preserve">—ratification is just a formality and </w:t>
      </w:r>
      <w:r>
        <w:rPr>
          <w:u w:val="single"/>
        </w:rPr>
        <w:t>solves</w:t>
      </w:r>
      <w:r>
        <w:t xml:space="preserve"> relations.</w:t>
      </w:r>
    </w:p>
    <w:p w14:paraId="645CE8DA" w14:textId="77777777" w:rsidR="00D25AE6" w:rsidRPr="00651CF9" w:rsidRDefault="00D25AE6" w:rsidP="00D25AE6">
      <w:r w:rsidRPr="00651CF9">
        <w:t>L</w:t>
      </w:r>
      <w:r>
        <w:t>aila</w:t>
      </w:r>
      <w:r w:rsidRPr="00651CF9">
        <w:t xml:space="preserve"> </w:t>
      </w:r>
      <w:r w:rsidRPr="00651CF9">
        <w:rPr>
          <w:b/>
          <w:bCs/>
          <w:sz w:val="26"/>
          <w:szCs w:val="26"/>
        </w:rPr>
        <w:t>Mansour ’25</w:t>
      </w:r>
      <w:r>
        <w:t xml:space="preserve">, CUNY John Jay Student Ambassador, </w:t>
      </w:r>
      <w:r>
        <w:rPr>
          <w:i/>
          <w:iCs/>
        </w:rPr>
        <w:t>Jon Jay’s Finest</w:t>
      </w:r>
      <w:r>
        <w:t xml:space="preserve">, “Why the United States should ratify the United Nations Convention on the Law of the Sea,” 2025, </w:t>
      </w:r>
      <w:r w:rsidRPr="00651CF9">
        <w:t>https://www.jjay.cuny.edu/sites/default/files/2025-04/40th-JJ-Finest-Full.pdf#page=57</w:t>
      </w:r>
      <w:r>
        <w:t>,  //AR!</w:t>
      </w:r>
    </w:p>
    <w:p w14:paraId="5B5DE6A9" w14:textId="77777777" w:rsidR="00D25AE6" w:rsidRDefault="00D25AE6" w:rsidP="00D25AE6">
      <w:pPr>
        <w:rPr>
          <w:u w:val="single"/>
        </w:rPr>
      </w:pPr>
      <w:r w:rsidRPr="002C329F">
        <w:rPr>
          <w:sz w:val="16"/>
        </w:rPr>
        <w:t xml:space="preserve">However, it is clear deep-sea mining has its risks as well, and these risks arguably far outweigh the benefits. As recently discovered, polymetallic nodules have been linked to oxygen production (Sweetman et al. 2024), so removing them could have detrimental effects to marine life, especially as there is still so much scientists do not know about the ecosystems of the deep sea. What we do know, however, provides reason for concern. The deep sea is the largest habitable space on the planet and is home to tens of thousands of species, with 5,000 new ones recently discovered in the Clarion-Clipperton Zone alone (Ashford et al. 2024). Deep-sea mining could directly harm these species through contact with mining equipment and sediment plumes the machines create, which could smother and suffocate deep-sea organisms and inhibit food sources (Ashford et al. 2024). Warm mining wastewater could also kill marine life through overheating and poisoning (Ashford et al. 2024). Of course, damage to these species would have long-term ecosystem effects as well. Light and John sound pollution as well as the removal of the polymetallic nodules, which serve as the habitat for many of these species, could lead to species extinction, devastating these slow-developing ecosystems (Ashford et al. 2024). Additionally, waste discharge from mining vessels could spread miles across the water, threatening fish populations (Ashford et al. 2024). The socioeconomic impact of this must also be considered, as fishing drives the economies of many small islands in the Pacific. Deep-sea mining would also require shoreline facilities, which would require developing land, leading to potential terrestrial habitat loss (Ashford et al. 2024). Current regulations also promote more revenue flow to developed countries and shareholders of mining companies, once again leaving developing countries out of the picture (Ashford et al. 2024). Ultimately, the biggest impact will most likely be a decrease in deep-sea biodiversity. Many microscopic organisms play a role in absorbing around 25% of the world’s carbon dioxide emissions, so the loss of any of the contributing species could affect the ocean’s carbon cycle, the impact of which will be seen in global temperature rises (Ashford et al. 2024). </w:t>
      </w:r>
      <w:r w:rsidRPr="00651CF9">
        <w:rPr>
          <w:u w:val="single"/>
        </w:rPr>
        <w:t xml:space="preserve">These </w:t>
      </w:r>
      <w:r w:rsidRPr="002C329F">
        <w:rPr>
          <w:rStyle w:val="Emphasis"/>
        </w:rPr>
        <w:t>high risks</w:t>
      </w:r>
      <w:r w:rsidRPr="00651CF9">
        <w:rPr>
          <w:u w:val="single"/>
        </w:rPr>
        <w:t xml:space="preserve"> are the reason </w:t>
      </w:r>
      <w:r w:rsidRPr="00E1534B">
        <w:rPr>
          <w:highlight w:val="cyan"/>
          <w:u w:val="single"/>
        </w:rPr>
        <w:t>regulation of deep-sea</w:t>
      </w:r>
      <w:r w:rsidRPr="00651CF9">
        <w:rPr>
          <w:u w:val="single"/>
        </w:rPr>
        <w:t xml:space="preserve"> strip mining </w:t>
      </w:r>
      <w:r w:rsidRPr="00E1534B">
        <w:rPr>
          <w:highlight w:val="cyan"/>
          <w:u w:val="single"/>
        </w:rPr>
        <w:t xml:space="preserve">is </w:t>
      </w:r>
      <w:r w:rsidRPr="00E1534B">
        <w:rPr>
          <w:rStyle w:val="Emphasis"/>
          <w:highlight w:val="cyan"/>
        </w:rPr>
        <w:t>so important</w:t>
      </w:r>
      <w:r w:rsidRPr="00651CF9">
        <w:rPr>
          <w:u w:val="single"/>
        </w:rPr>
        <w:t xml:space="preserve">. The United Nations Convention on the Law of the Sea, abbreviated to </w:t>
      </w:r>
      <w:r w:rsidRPr="00E1534B">
        <w:rPr>
          <w:highlight w:val="cyan"/>
          <w:u w:val="single"/>
        </w:rPr>
        <w:t>UNCLOS</w:t>
      </w:r>
      <w:r w:rsidRPr="00651CF9">
        <w:rPr>
          <w:u w:val="single"/>
        </w:rPr>
        <w:t>, and the 1994 Agreement established the regulations regarding water beyond national jurisdiction that the world still follows today, as well as organizations to implement these rules (United Nations).</w:t>
      </w:r>
      <w:r w:rsidRPr="002C329F">
        <w:rPr>
          <w:sz w:val="16"/>
        </w:rPr>
        <w:t xml:space="preserve"> Though deep-sea strip mining is a newly developing process, regulation actually dates back to the 19th century. In March of 1874, the British ship HMS Challenger collected the first known deposits of manganese nodules. Analysis of these samples in 1891 revealed the metallic makeup known today. In the 1950s, numerous companies began exploring known nodule hotspots to estimate their economic potential, discovering what is now known as the Clarion-Clipperton zone. It wasn’t until 1970, however, that the UN General Assembly began to regulate these expeditions. They declared that resources of the seabed beyond the limits of national jurisdiction to be “the common heritage of mankind” (United Nations 2024). The Seabed Committee in 1968 and the nine-year Third United Nations Conference on the Law of the Sea led to the adoption of the Law of the Sea Convention in 1982 (United Nations 2024). </w:t>
      </w:r>
      <w:r w:rsidRPr="00651CF9">
        <w:rPr>
          <w:u w:val="single"/>
        </w:rPr>
        <w:t xml:space="preserve">The UN </w:t>
      </w:r>
      <w:r w:rsidRPr="00E1534B">
        <w:rPr>
          <w:highlight w:val="cyan"/>
          <w:u w:val="single"/>
        </w:rPr>
        <w:t>continues to help nations</w:t>
      </w:r>
      <w:r w:rsidRPr="00651CF9">
        <w:rPr>
          <w:u w:val="single"/>
        </w:rPr>
        <w:t xml:space="preserve"> understand the convention and </w:t>
      </w:r>
      <w:r w:rsidRPr="00E1534B">
        <w:rPr>
          <w:highlight w:val="cyan"/>
          <w:u w:val="single"/>
        </w:rPr>
        <w:t>utilize their marine resources with minimal conflict</w:t>
      </w:r>
      <w:r w:rsidRPr="002C329F">
        <w:rPr>
          <w:sz w:val="16"/>
        </w:rPr>
        <w:t xml:space="preserve">. The Division for Ocean Affairs and the Law of the Sea (DOALOS) helps coordinate the UN’s programming concerning marine activity (United Nations 2024). The United Nations also gives assistance to the two newly created institutions - the International Seabed Authority, or the ISA, and the International Tribunal for the Law of the Sea. In 2021, the two-year rule was established, requiring the ISA to “consider” and “provisionally approve” applications to mine after two years of the date of an initial notification in 2021 (Ashford et al. 2024). In 2023, at this two-year mark, the ISA still had not determined a final rule. The council is working to adopt official regulations by 2025. The ISA also sponsors a Contractors’ Training Program. Contractors have a legal obligation to provide and fund training opportunities for personnel from developing States and those of the ISA in order to provide operational expertise for deep seabed mining (International Seabed Authority). These advancements leave the UN with a lot of work on their plate as the world of deep-sea strip mining is beginning to seriously be explored. Their focus will be working with nations to uphold UN guidelines, monitoring their deep-sea activities, and assisting developing countries in taking full advantage of their rights. Most recently, the 29th session of the International Seabed Authority in Jamaica and the seventh ISA annual contractors meeting in Korea were hosted to discuss evolving policies. The seventh ISA annual contractors meeting occurred in the city of Busan in the Republic of Korea from September 30 - October 2, 2024 (Cooper &amp; Dingwall 2024). The theme was “Fostering dialogue and collective actions for effective regulatory compliance of activities carried out in the Area.” The meeting was held in collaboration with the Korea Institute of Ocean Science and Technology (KIOST). Dr. Do-Hyung Kang, Minister for Oceans and Fisheries of the Republic of Korea, emphasized the importance of balancing resource development with environmental protection. He also notably </w:t>
      </w:r>
      <w:r w:rsidRPr="002C329F">
        <w:rPr>
          <w:sz w:val="16"/>
        </w:rPr>
        <w:lastRenderedPageBreak/>
        <w:t xml:space="preserve">presented the vision of the deep seabed as “the last frontier” of Earth (Cooper &amp; Dingwall 2024). The ISA has also issued the Mining Code, which comprises rules, global regulations and procedures to regulate prospecting, exploration and exploitation of marine minerals (International Seabed Authority). There are three sets of exploration regulations in place that cover the prospecting and exploration for polymetallic nodules, polymetallic sulfides, and carbon-rich ferromanganese crusts. Their exploitation regulations ensure that economic needs are not prioritized at the expense of environmental protection. </w:t>
      </w:r>
      <w:r w:rsidRPr="00651CF9">
        <w:rPr>
          <w:u w:val="single"/>
        </w:rPr>
        <w:t xml:space="preserve">However, the focus on environmental protection set by </w:t>
      </w:r>
      <w:r w:rsidRPr="00E1534B">
        <w:rPr>
          <w:highlight w:val="cyan"/>
          <w:u w:val="single"/>
        </w:rPr>
        <w:t>UNCLOS</w:t>
      </w:r>
      <w:r w:rsidRPr="00651CF9">
        <w:rPr>
          <w:u w:val="single"/>
        </w:rPr>
        <w:t xml:space="preserve"> </w:t>
      </w:r>
      <w:r w:rsidRPr="00E1534B">
        <w:rPr>
          <w:highlight w:val="cyan"/>
          <w:u w:val="single"/>
        </w:rPr>
        <w:t>only applies to</w:t>
      </w:r>
      <w:r w:rsidRPr="00651CF9">
        <w:rPr>
          <w:u w:val="single"/>
        </w:rPr>
        <w:t xml:space="preserve"> international territories and </w:t>
      </w:r>
      <w:r w:rsidRPr="00E1534B">
        <w:rPr>
          <w:highlight w:val="cyan"/>
          <w:u w:val="single"/>
        </w:rPr>
        <w:t>those who have ratified</w:t>
      </w:r>
      <w:r w:rsidRPr="00651CF9">
        <w:rPr>
          <w:u w:val="single"/>
        </w:rPr>
        <w:t xml:space="preserve"> the Law of the Sea, </w:t>
      </w:r>
      <w:r w:rsidRPr="00E1534B">
        <w:rPr>
          <w:highlight w:val="cyan"/>
          <w:u w:val="single"/>
        </w:rPr>
        <w:t>which the U</w:t>
      </w:r>
      <w:r w:rsidRPr="00651CF9">
        <w:rPr>
          <w:u w:val="single"/>
        </w:rPr>
        <w:t xml:space="preserve">nited </w:t>
      </w:r>
      <w:r w:rsidRPr="00E1534B">
        <w:rPr>
          <w:highlight w:val="cyan"/>
          <w:u w:val="single"/>
        </w:rPr>
        <w:t>S</w:t>
      </w:r>
      <w:r w:rsidRPr="00651CF9">
        <w:rPr>
          <w:u w:val="single"/>
        </w:rPr>
        <w:t xml:space="preserve">tates </w:t>
      </w:r>
      <w:r w:rsidRPr="002C329F">
        <w:rPr>
          <w:rStyle w:val="Emphasis"/>
        </w:rPr>
        <w:t xml:space="preserve">notably </w:t>
      </w:r>
      <w:r w:rsidRPr="00E1534B">
        <w:rPr>
          <w:rStyle w:val="Emphasis"/>
          <w:highlight w:val="cyan"/>
        </w:rPr>
        <w:t>has not</w:t>
      </w:r>
      <w:r w:rsidRPr="00651CF9">
        <w:rPr>
          <w:u w:val="single"/>
        </w:rPr>
        <w:t>.</w:t>
      </w:r>
      <w:r w:rsidRPr="002C329F">
        <w:rPr>
          <w:sz w:val="16"/>
        </w:rPr>
        <w:t xml:space="preserve"> In 1982, with the passing of UNCLOS, President Reagan announced the United States would not sign, stating, “We recognize that world demand and markets currently do not justify commercial development of deep seabed mineral resources, and it is not clear when such development will be justified… When such factors become favorable, however, the deep seabed represents a potentially important source of strategic and other minerals. The aim of the United States in this regard has been to establish with other nations an order that would allow exploration and development under reasonable terms and conditions” (SAIS Review of International Affairs 2023). </w:t>
      </w:r>
      <w:r w:rsidRPr="00651CF9">
        <w:rPr>
          <w:u w:val="single"/>
        </w:rPr>
        <w:t xml:space="preserve">However, </w:t>
      </w:r>
      <w:r w:rsidRPr="00E1534B">
        <w:rPr>
          <w:highlight w:val="cyan"/>
          <w:u w:val="single"/>
        </w:rPr>
        <w:t>the U</w:t>
      </w:r>
      <w:r w:rsidRPr="00651CF9">
        <w:rPr>
          <w:u w:val="single"/>
        </w:rPr>
        <w:t xml:space="preserve">nited </w:t>
      </w:r>
      <w:r w:rsidRPr="00E1534B">
        <w:rPr>
          <w:highlight w:val="cyan"/>
          <w:u w:val="single"/>
        </w:rPr>
        <w:t>S</w:t>
      </w:r>
      <w:r w:rsidRPr="00651CF9">
        <w:rPr>
          <w:u w:val="single"/>
        </w:rPr>
        <w:t xml:space="preserve">tates has </w:t>
      </w:r>
      <w:r w:rsidRPr="00E1534B">
        <w:rPr>
          <w:rStyle w:val="Emphasis"/>
          <w:sz w:val="30"/>
          <w:szCs w:val="30"/>
          <w:highlight w:val="cyan"/>
        </w:rPr>
        <w:t>continue</w:t>
      </w:r>
      <w:r w:rsidRPr="00402BD1">
        <w:rPr>
          <w:rStyle w:val="Emphasis"/>
          <w:sz w:val="30"/>
          <w:szCs w:val="30"/>
        </w:rPr>
        <w:t xml:space="preserve">d </w:t>
      </w:r>
      <w:r w:rsidRPr="00E1534B">
        <w:rPr>
          <w:rStyle w:val="Emphasis"/>
          <w:sz w:val="30"/>
          <w:szCs w:val="30"/>
          <w:highlight w:val="cyan"/>
        </w:rPr>
        <w:t>to adhere</w:t>
      </w:r>
      <w:r w:rsidRPr="00E1534B">
        <w:rPr>
          <w:highlight w:val="cyan"/>
          <w:u w:val="single"/>
        </w:rPr>
        <w:t xml:space="preserve"> to</w:t>
      </w:r>
      <w:r w:rsidRPr="00651CF9">
        <w:rPr>
          <w:u w:val="single"/>
        </w:rPr>
        <w:t xml:space="preserve"> the regulations described in </w:t>
      </w:r>
      <w:r w:rsidRPr="00E1534B">
        <w:rPr>
          <w:highlight w:val="cyan"/>
          <w:u w:val="single"/>
        </w:rPr>
        <w:t>UNCLOS</w:t>
      </w:r>
      <w:r w:rsidRPr="00651CF9">
        <w:rPr>
          <w:u w:val="single"/>
        </w:rPr>
        <w:t xml:space="preserve"> </w:t>
      </w:r>
      <w:r w:rsidRPr="00E1534B">
        <w:rPr>
          <w:highlight w:val="cyan"/>
          <w:u w:val="single"/>
        </w:rPr>
        <w:t>despite not being a</w:t>
      </w:r>
      <w:r w:rsidRPr="00651CF9">
        <w:rPr>
          <w:u w:val="single"/>
        </w:rPr>
        <w:t xml:space="preserve">n active </w:t>
      </w:r>
      <w:r w:rsidRPr="00E1534B">
        <w:rPr>
          <w:highlight w:val="cyan"/>
          <w:u w:val="single"/>
        </w:rPr>
        <w:t>participant</w:t>
      </w:r>
      <w:r w:rsidRPr="00651CF9">
        <w:rPr>
          <w:u w:val="single"/>
        </w:rPr>
        <w:t xml:space="preserve">. </w:t>
      </w:r>
    </w:p>
    <w:p w14:paraId="3C66B7B6" w14:textId="7B1D21EA" w:rsidR="00D25AE6" w:rsidRDefault="00D25AE6" w:rsidP="00D25AE6">
      <w:pPr>
        <w:pStyle w:val="Heading3"/>
      </w:pPr>
      <w:r>
        <w:lastRenderedPageBreak/>
        <w:t>2NC---AT: Dual-Use Bad</w:t>
      </w:r>
    </w:p>
    <w:p w14:paraId="4BA2A48C" w14:textId="77777777" w:rsidR="00D25AE6" w:rsidRPr="007B0F3E" w:rsidRDefault="00D25AE6" w:rsidP="00D25AE6">
      <w:pPr>
        <w:pStyle w:val="Heading4"/>
      </w:pPr>
      <w:r>
        <w:t xml:space="preserve">Increasing dual-use tech has </w:t>
      </w:r>
      <w:r>
        <w:rPr>
          <w:u w:val="single"/>
        </w:rPr>
        <w:t>no</w:t>
      </w:r>
      <w:r>
        <w:t xml:space="preserve"> downsides—it’s cost-effective and solves dominance.</w:t>
      </w:r>
    </w:p>
    <w:p w14:paraId="398F6A1F" w14:textId="77777777" w:rsidR="00D25AE6" w:rsidRPr="007B0F3E" w:rsidRDefault="00D25AE6" w:rsidP="00D25AE6">
      <w:r>
        <w:t xml:space="preserve">Michael </w:t>
      </w:r>
      <w:r w:rsidRPr="004877F1">
        <w:rPr>
          <w:b/>
          <w:bCs/>
          <w:sz w:val="26"/>
          <w:szCs w:val="26"/>
        </w:rPr>
        <w:t>Byers and</w:t>
      </w:r>
      <w:r>
        <w:t xml:space="preserve"> Nicole </w:t>
      </w:r>
      <w:r w:rsidRPr="004877F1">
        <w:rPr>
          <w:b/>
          <w:bCs/>
          <w:sz w:val="26"/>
          <w:szCs w:val="26"/>
        </w:rPr>
        <w:t>Covey et. al ’19</w:t>
      </w:r>
      <w:r>
        <w:t xml:space="preserve">, Department of Political Science at the University of British Columbia, </w:t>
      </w:r>
      <w:r>
        <w:rPr>
          <w:i/>
          <w:iCs/>
        </w:rPr>
        <w:t>International Journal: Canada’s Journal of Global Policy Analysis</w:t>
      </w:r>
      <w:r>
        <w:t xml:space="preserve">, “Arctic SAR and the ‘security dilemma,’” 12/5/2019, </w:t>
      </w:r>
      <w:r w:rsidRPr="007B0F3E">
        <w:t>https://journals.sagepub.com/doi/full/10.1177/0020702019890339?casa_token=HQ1dPUdVAekAAAAA%3Am2O3fnuTRfxgoNO-WYumWJoFyJ5H4CvVqkJhJKzwQKz5zmUyxFGQACDlWb_WK7GaBiitdKkqVw</w:t>
      </w:r>
      <w:r>
        <w:t>, //AR!</w:t>
      </w:r>
    </w:p>
    <w:p w14:paraId="4DE70A3E" w14:textId="77777777" w:rsidR="00D25AE6" w:rsidRPr="004877F1" w:rsidRDefault="00D25AE6" w:rsidP="00D25AE6">
      <w:pPr>
        <w:rPr>
          <w:u w:val="single"/>
        </w:rPr>
      </w:pPr>
      <w:r w:rsidRPr="00E1534B">
        <w:rPr>
          <w:highlight w:val="cyan"/>
          <w:u w:val="single"/>
        </w:rPr>
        <w:t xml:space="preserve">Improving Arctic SAR is a </w:t>
      </w:r>
      <w:r w:rsidRPr="00E1534B">
        <w:rPr>
          <w:rStyle w:val="Emphasis"/>
          <w:highlight w:val="cyan"/>
        </w:rPr>
        <w:t>no-regret policy</w:t>
      </w:r>
    </w:p>
    <w:p w14:paraId="3380C457" w14:textId="77777777" w:rsidR="00D25AE6" w:rsidRPr="004877F1" w:rsidRDefault="00D25AE6" w:rsidP="00D25AE6">
      <w:pPr>
        <w:rPr>
          <w:sz w:val="16"/>
        </w:rPr>
      </w:pPr>
      <w:r w:rsidRPr="004877F1">
        <w:rPr>
          <w:sz w:val="16"/>
        </w:rPr>
        <w:t xml:space="preserve">A final consideration is that </w:t>
      </w:r>
      <w:r w:rsidRPr="00E1534B">
        <w:rPr>
          <w:highlight w:val="cyan"/>
          <w:u w:val="single"/>
        </w:rPr>
        <w:t>improved</w:t>
      </w:r>
      <w:r w:rsidRPr="004877F1">
        <w:rPr>
          <w:u w:val="single"/>
        </w:rPr>
        <w:t xml:space="preserve"> Arctic SAR </w:t>
      </w:r>
      <w:r w:rsidRPr="00E1534B">
        <w:rPr>
          <w:highlight w:val="cyan"/>
          <w:u w:val="single"/>
        </w:rPr>
        <w:t xml:space="preserve">capabilities </w:t>
      </w:r>
      <w:r w:rsidRPr="00E1534B">
        <w:rPr>
          <w:rStyle w:val="Emphasis"/>
          <w:highlight w:val="cyan"/>
        </w:rPr>
        <w:t>will be required</w:t>
      </w:r>
      <w:r w:rsidRPr="004877F1">
        <w:rPr>
          <w:sz w:val="16"/>
        </w:rPr>
        <w:t xml:space="preserve"> regardless of whether a need for improved security capabilities ever emerges. </w:t>
      </w:r>
      <w:r w:rsidRPr="004877F1">
        <w:rPr>
          <w:u w:val="single"/>
        </w:rPr>
        <w:t>Investing</w:t>
      </w:r>
      <w:r w:rsidRPr="004877F1">
        <w:rPr>
          <w:sz w:val="16"/>
        </w:rPr>
        <w:t xml:space="preserve"> in Arctic SAR </w:t>
      </w:r>
      <w:r w:rsidRPr="007B0F3E">
        <w:rPr>
          <w:u w:val="single"/>
        </w:rPr>
        <w:t>is</w:t>
      </w:r>
      <w:r w:rsidRPr="004877F1">
        <w:rPr>
          <w:u w:val="single"/>
        </w:rPr>
        <w:t xml:space="preserve"> thus a “no-regret” policy</w:t>
      </w:r>
      <w:r w:rsidRPr="004877F1">
        <w:rPr>
          <w:sz w:val="16"/>
        </w:rPr>
        <w:t xml:space="preserve">—a term drawn from the literature on climate change. </w:t>
      </w:r>
      <w:r w:rsidRPr="004877F1">
        <w:rPr>
          <w:u w:val="single"/>
        </w:rPr>
        <w:t>A no-regret policy involves investments that will deliver benefits even if uncertain risks never materialize</w:t>
      </w:r>
      <w:r w:rsidRPr="004877F1">
        <w:rPr>
          <w:sz w:val="16"/>
        </w:rPr>
        <w:t>.</w:t>
      </w:r>
    </w:p>
    <w:p w14:paraId="6DF912F2" w14:textId="77777777" w:rsidR="00D25AE6" w:rsidRPr="004877F1" w:rsidRDefault="00D25AE6" w:rsidP="00D25AE6">
      <w:pPr>
        <w:rPr>
          <w:sz w:val="16"/>
        </w:rPr>
      </w:pPr>
      <w:r w:rsidRPr="004877F1">
        <w:rPr>
          <w:sz w:val="16"/>
        </w:rPr>
        <w:t xml:space="preserve">Within the literature on maritime security, David Rosenberg and Christopher Chung have </w:t>
      </w:r>
      <w:r w:rsidRPr="00E1534B">
        <w:rPr>
          <w:highlight w:val="cyan"/>
          <w:u w:val="single"/>
        </w:rPr>
        <w:t>recommended that the U</w:t>
      </w:r>
      <w:r w:rsidRPr="004877F1">
        <w:rPr>
          <w:u w:val="single"/>
        </w:rPr>
        <w:t xml:space="preserve">nited </w:t>
      </w:r>
      <w:r w:rsidRPr="00E1534B">
        <w:rPr>
          <w:highlight w:val="cyan"/>
          <w:u w:val="single"/>
        </w:rPr>
        <w:t>S</w:t>
      </w:r>
      <w:r w:rsidRPr="004877F1">
        <w:rPr>
          <w:u w:val="single"/>
        </w:rPr>
        <w:t xml:space="preserve">tates and Japan </w:t>
      </w:r>
      <w:r w:rsidRPr="00E1534B">
        <w:rPr>
          <w:highlight w:val="cyan"/>
          <w:u w:val="single"/>
        </w:rPr>
        <w:t>adopt</w:t>
      </w:r>
      <w:r w:rsidRPr="004877F1">
        <w:rPr>
          <w:u w:val="single"/>
        </w:rPr>
        <w:t xml:space="preserve"> no-regret policies</w:t>
      </w:r>
      <w:r w:rsidRPr="004877F1">
        <w:rPr>
          <w:sz w:val="16"/>
        </w:rPr>
        <w:t xml:space="preserve"> when incentivizing less powerful allies to participate (rather than “free ride”) in the provision of increased security in the South China Sea. In this context, no-regret policies include “strengthening port security measures, tightening crew screening, and coordinating coastal patrols and emergency response efforts”—all steps that would provide benefits in and of themselves, regardless of whether the overall security situation improved.50</w:t>
      </w:r>
    </w:p>
    <w:p w14:paraId="0758C9D9" w14:textId="77777777" w:rsidR="00D25AE6" w:rsidRPr="004877F1" w:rsidRDefault="00D25AE6" w:rsidP="00D25AE6">
      <w:pPr>
        <w:rPr>
          <w:sz w:val="16"/>
        </w:rPr>
      </w:pPr>
      <w:r w:rsidRPr="004877F1">
        <w:rPr>
          <w:u w:val="single"/>
        </w:rPr>
        <w:t xml:space="preserve">Improving </w:t>
      </w:r>
      <w:r w:rsidRPr="00E1534B">
        <w:rPr>
          <w:highlight w:val="cyan"/>
          <w:u w:val="single"/>
        </w:rPr>
        <w:t>Arctic</w:t>
      </w:r>
      <w:r w:rsidRPr="004877F1">
        <w:rPr>
          <w:u w:val="single"/>
        </w:rPr>
        <w:t xml:space="preserve"> SAR </w:t>
      </w:r>
      <w:r w:rsidRPr="00E1534B">
        <w:rPr>
          <w:highlight w:val="cyan"/>
          <w:u w:val="single"/>
        </w:rPr>
        <w:t>capabilities</w:t>
      </w:r>
      <w:r w:rsidRPr="004877F1">
        <w:rPr>
          <w:u w:val="single"/>
        </w:rPr>
        <w:t xml:space="preserve"> is a no-regret policy </w:t>
      </w:r>
      <w:r w:rsidRPr="00E1534B">
        <w:rPr>
          <w:highlight w:val="cyan"/>
          <w:u w:val="single"/>
        </w:rPr>
        <w:t>because</w:t>
      </w:r>
      <w:r w:rsidRPr="004877F1">
        <w:rPr>
          <w:u w:val="single"/>
        </w:rPr>
        <w:t xml:space="preserve"> the personnel and </w:t>
      </w:r>
      <w:r w:rsidRPr="00E1534B">
        <w:rPr>
          <w:highlight w:val="cyan"/>
          <w:u w:val="single"/>
        </w:rPr>
        <w:t>equipment will save</w:t>
      </w:r>
      <w:r w:rsidRPr="004877F1">
        <w:rPr>
          <w:u w:val="single"/>
        </w:rPr>
        <w:t xml:space="preserve"> </w:t>
      </w:r>
      <w:r w:rsidRPr="00E1534B">
        <w:rPr>
          <w:highlight w:val="cyan"/>
          <w:u w:val="single"/>
        </w:rPr>
        <w:t xml:space="preserve">lives </w:t>
      </w:r>
      <w:r w:rsidRPr="00E1534B">
        <w:rPr>
          <w:rStyle w:val="Emphasis"/>
          <w:highlight w:val="cyan"/>
        </w:rPr>
        <w:t>even if they are never needed</w:t>
      </w:r>
      <w:r w:rsidRPr="004877F1">
        <w:rPr>
          <w:u w:val="single"/>
        </w:rPr>
        <w:t xml:space="preserve"> for secondary security missions. For the same reason, </w:t>
      </w:r>
      <w:r w:rsidRPr="00E1534B">
        <w:rPr>
          <w:highlight w:val="cyan"/>
          <w:u w:val="single"/>
        </w:rPr>
        <w:t>improving</w:t>
      </w:r>
      <w:r w:rsidRPr="004877F1">
        <w:rPr>
          <w:u w:val="single"/>
        </w:rPr>
        <w:t xml:space="preserve"> Arctic SAR </w:t>
      </w:r>
      <w:r w:rsidRPr="00E1534B">
        <w:rPr>
          <w:highlight w:val="cyan"/>
          <w:u w:val="single"/>
        </w:rPr>
        <w:t xml:space="preserve">capabilities is </w:t>
      </w:r>
      <w:r w:rsidRPr="00E1534B">
        <w:rPr>
          <w:rStyle w:val="Emphasis"/>
          <w:highlight w:val="cyan"/>
        </w:rPr>
        <w:t>cost-effective</w:t>
      </w:r>
      <w:r w:rsidRPr="004877F1">
        <w:rPr>
          <w:u w:val="single"/>
        </w:rPr>
        <w:t xml:space="preserve">—again, </w:t>
      </w:r>
      <w:r w:rsidRPr="00E1534B">
        <w:rPr>
          <w:highlight w:val="cyan"/>
          <w:u w:val="single"/>
        </w:rPr>
        <w:t>because</w:t>
      </w:r>
      <w:r w:rsidRPr="004877F1">
        <w:rPr>
          <w:u w:val="single"/>
        </w:rPr>
        <w:t xml:space="preserve"> </w:t>
      </w:r>
      <w:r w:rsidRPr="00E1534B">
        <w:rPr>
          <w:highlight w:val="cyan"/>
          <w:u w:val="single"/>
        </w:rPr>
        <w:t>they will be used frequently</w:t>
      </w:r>
      <w:r w:rsidRPr="004877F1">
        <w:rPr>
          <w:u w:val="single"/>
        </w:rPr>
        <w:t xml:space="preserve"> </w:t>
      </w:r>
      <w:r w:rsidRPr="00E1534B">
        <w:rPr>
          <w:highlight w:val="cyan"/>
          <w:u w:val="single"/>
        </w:rPr>
        <w:t>regardless of</w:t>
      </w:r>
      <w:r w:rsidRPr="004877F1">
        <w:rPr>
          <w:u w:val="single"/>
        </w:rPr>
        <w:t xml:space="preserve"> </w:t>
      </w:r>
      <w:r w:rsidRPr="00E1534B">
        <w:rPr>
          <w:highlight w:val="cyan"/>
          <w:u w:val="single"/>
        </w:rPr>
        <w:t>whether they are</w:t>
      </w:r>
      <w:r w:rsidRPr="004877F1">
        <w:rPr>
          <w:u w:val="single"/>
        </w:rPr>
        <w:t xml:space="preserve"> ever </w:t>
      </w:r>
      <w:r w:rsidRPr="00E1534B">
        <w:rPr>
          <w:highlight w:val="cyan"/>
          <w:u w:val="single"/>
        </w:rPr>
        <w:t>needed for security</w:t>
      </w:r>
      <w:r w:rsidRPr="004877F1">
        <w:rPr>
          <w:u w:val="single"/>
        </w:rPr>
        <w:t xml:space="preserve"> purposes</w:t>
      </w:r>
      <w:r w:rsidRPr="004877F1">
        <w:rPr>
          <w:sz w:val="16"/>
        </w:rPr>
        <w:t>.</w:t>
      </w:r>
    </w:p>
    <w:p w14:paraId="0BFC1728" w14:textId="77777777" w:rsidR="00D25AE6" w:rsidRPr="00D25AE6" w:rsidRDefault="00D25AE6" w:rsidP="00D25AE6"/>
    <w:p w14:paraId="0C3BBF08" w14:textId="11A1AAF9" w:rsidR="00121314" w:rsidRDefault="00121314" w:rsidP="00DC04FA">
      <w:pPr>
        <w:pStyle w:val="Heading2"/>
      </w:pPr>
      <w:r>
        <w:lastRenderedPageBreak/>
        <w:t>CP---Privitization</w:t>
      </w:r>
    </w:p>
    <w:p w14:paraId="71805085" w14:textId="0FFCDF5A" w:rsidR="00121314" w:rsidRDefault="00121314" w:rsidP="00121314">
      <w:pPr>
        <w:pStyle w:val="Heading3"/>
      </w:pPr>
      <w:r>
        <w:lastRenderedPageBreak/>
        <w:t>2NC---Solvency</w:t>
      </w:r>
    </w:p>
    <w:p w14:paraId="3B3AE625" w14:textId="77777777" w:rsidR="00121314" w:rsidRPr="007E55B6" w:rsidRDefault="00121314" w:rsidP="00121314">
      <w:pPr>
        <w:pStyle w:val="Heading4"/>
      </w:pPr>
      <w:r>
        <w:t>Decades worth of evidence shows that the Private Sector effectively produces Icebreakers far faster than the government</w:t>
      </w:r>
    </w:p>
    <w:p w14:paraId="5D9BFC45" w14:textId="4E8F2B03" w:rsidR="00121314" w:rsidRDefault="00121314" w:rsidP="00121314">
      <w:pPr>
        <w:pStyle w:val="Heading4"/>
        <w:rPr>
          <w:rStyle w:val="Style13ptBold"/>
        </w:rPr>
      </w:pPr>
      <w:r w:rsidRPr="00F713DE">
        <w:rPr>
          <w:rStyle w:val="Style13ptBold"/>
        </w:rPr>
        <w:t>Larson,</w:t>
      </w:r>
      <w:r>
        <w:rPr>
          <w:rStyle w:val="Style13ptBold"/>
        </w:rPr>
        <w:t xml:space="preserve"> Clarise.,</w:t>
      </w:r>
      <w:r w:rsidRPr="00F713DE">
        <w:rPr>
          <w:rStyle w:val="Style13ptBold"/>
        </w:rPr>
        <w:t xml:space="preserve"> 6-6-2025, "Juneau’s new Coast Guard icebreaker is on its way to Alaska," Alaska Public Media, </w:t>
      </w:r>
      <w:r w:rsidRPr="006D62EA">
        <w:t>https://alaskapublic.org/news/public-safety/2025-06-06/juneaus-new-coast-guard-icebreaker-is-on-its-way-to-alaska</w:t>
      </w:r>
      <w:r>
        <w:rPr>
          <w:rStyle w:val="Style13ptBold"/>
        </w:rPr>
        <w:t>.//nishant</w:t>
      </w:r>
    </w:p>
    <w:p w14:paraId="4429D34F" w14:textId="77777777" w:rsidR="00121314" w:rsidRPr="00F713DE" w:rsidRDefault="00121314" w:rsidP="00121314"/>
    <w:p w14:paraId="139C5B4A" w14:textId="77777777" w:rsidR="00121314" w:rsidRPr="00404AAE" w:rsidRDefault="00121314" w:rsidP="00121314">
      <w:pPr>
        <w:rPr>
          <w:sz w:val="16"/>
        </w:rPr>
      </w:pPr>
      <w:r w:rsidRPr="00E1534B">
        <w:rPr>
          <w:rStyle w:val="StyleUnderline"/>
          <w:highlight w:val="cyan"/>
        </w:rPr>
        <w:t>A polar icebreaker is destined for what will eventually be its new home port in Juneau</w:t>
      </w:r>
      <w:r w:rsidRPr="007E55B6">
        <w:rPr>
          <w:rStyle w:val="StyleUnderline"/>
        </w:rPr>
        <w:t xml:space="preserve">. It set out on Tuesday from Pascagoula, Miss., on its maiden voyage as an official U.S. Coast Guard vessel, according to a news release. </w:t>
      </w:r>
      <w:r w:rsidRPr="00E1534B">
        <w:rPr>
          <w:rStyle w:val="StyleUnderline"/>
          <w:highlight w:val="cyan"/>
        </w:rPr>
        <w:t>The 360-foot ship is built to operate in the Arctic and is meant to increase U.S. presence in the region.</w:t>
      </w:r>
      <w:r w:rsidRPr="00B75185">
        <w:rPr>
          <w:sz w:val="16"/>
        </w:rPr>
        <w:t xml:space="preserve"> The Coast Guard estimates it will bring hundreds of Coast Guard personnel and their families to Juneau in the coming years. The ship was previously named the Aiviq. It was renamed the Storis in honor of another Coast Guard ship that was stationed in Juneau in the 1950s. </w:t>
      </w:r>
      <w:r w:rsidRPr="007E55B6">
        <w:rPr>
          <w:rStyle w:val="StyleUnderline"/>
        </w:rPr>
        <w:t xml:space="preserve">The Storis is intended to serve as a stopgap while the Coast Guard builds a new fleet of icebreakers called Polar Security Cutters. </w:t>
      </w:r>
      <w:r w:rsidRPr="00E1534B">
        <w:rPr>
          <w:rStyle w:val="StyleUnderline"/>
          <w:highlight w:val="cyan"/>
        </w:rPr>
        <w:t>It’s the first icebreaker the Coast Guard has acquired in more than 25 years.</w:t>
      </w:r>
      <w:r w:rsidRPr="00E1534B">
        <w:rPr>
          <w:sz w:val="16"/>
          <w:highlight w:val="cyan"/>
        </w:rPr>
        <w:t xml:space="preserve"> </w:t>
      </w:r>
      <w:r w:rsidRPr="00E1534B">
        <w:rPr>
          <w:rStyle w:val="StyleUnderline"/>
          <w:highlight w:val="cyan"/>
        </w:rPr>
        <w:t>It’s not a new ship —</w:t>
      </w:r>
      <w:r w:rsidRPr="007E55B6">
        <w:rPr>
          <w:rStyle w:val="StyleUnderline"/>
        </w:rPr>
        <w:t xml:space="preserve"> </w:t>
      </w:r>
      <w:r w:rsidRPr="00E1534B">
        <w:rPr>
          <w:rStyle w:val="StyleUnderline"/>
          <w:highlight w:val="cyan"/>
        </w:rPr>
        <w:t>the Coast Guard bought it for $125 million from a private entity late last year.</w:t>
      </w:r>
      <w:r w:rsidRPr="00B75185">
        <w:rPr>
          <w:sz w:val="16"/>
        </w:rPr>
        <w:t xml:space="preserve"> Alaska’s congressional delegation tucked the funding to purchase it in a spending bill signed by President Joe Biden last year. A ProPublica investigation of the ship published earlier this year found it has a design problem and a history of failure. </w:t>
      </w:r>
      <w:r w:rsidRPr="007E55B6">
        <w:rPr>
          <w:rStyle w:val="StyleUnderline"/>
        </w:rPr>
        <w:t>The Coast Guard announced last summer that Juneau would be the vessel’s homeport. It’s currently headed to San Diego, according to a vessel tracker</w:t>
      </w:r>
      <w:r w:rsidRPr="00B75185">
        <w:rPr>
          <w:sz w:val="16"/>
        </w:rPr>
        <w:t>. It’s expected to arrive in Juneau this August, but it will leave again to be temporarily berthed in Seattle until the necessary shore infrastructure is finished in Juneau.</w:t>
      </w:r>
    </w:p>
    <w:p w14:paraId="7899B17C" w14:textId="77777777" w:rsidR="00121314" w:rsidRPr="00121314" w:rsidRDefault="00121314" w:rsidP="00121314"/>
    <w:p w14:paraId="5B95C07B" w14:textId="12F997A8" w:rsidR="00DC04FA" w:rsidRPr="00DC04FA" w:rsidRDefault="00DC04FA" w:rsidP="00DC04FA">
      <w:pPr>
        <w:pStyle w:val="Heading2"/>
      </w:pPr>
      <w:r>
        <w:lastRenderedPageBreak/>
        <w:t>CP---Ice Pact</w:t>
      </w:r>
    </w:p>
    <w:p w14:paraId="332EFEFB" w14:textId="6867A4D0" w:rsidR="00B47722" w:rsidRPr="00B47722" w:rsidRDefault="00B47722" w:rsidP="00B47722">
      <w:pPr>
        <w:pStyle w:val="Heading3"/>
      </w:pPr>
      <w:r>
        <w:lastRenderedPageBreak/>
        <w:t>1NC---ICE Pact CP</w:t>
      </w:r>
    </w:p>
    <w:p w14:paraId="7D2FA1E1" w14:textId="0F19F34C" w:rsidR="00DC04FA" w:rsidRDefault="00DC04FA" w:rsidP="00DC04FA">
      <w:pPr>
        <w:pStyle w:val="Heading4"/>
      </w:pPr>
      <w:r w:rsidRPr="003078AF">
        <w:t>The United States Federal Government should acquire icebreakers by purchasing them via the ICE Pact.</w:t>
      </w:r>
    </w:p>
    <w:p w14:paraId="5A769BD5" w14:textId="77777777" w:rsidR="00DC04FA" w:rsidRPr="00DC04FA" w:rsidRDefault="00DC04FA" w:rsidP="00DC04FA"/>
    <w:p w14:paraId="27623F0F" w14:textId="77777777" w:rsidR="00DC04FA" w:rsidRPr="00247BE1" w:rsidRDefault="00DC04FA" w:rsidP="00DC04FA">
      <w:pPr>
        <w:pStyle w:val="Heading4"/>
        <w:rPr>
          <w:color w:val="767171" w:themeColor="background2" w:themeShade="80"/>
        </w:rPr>
      </w:pPr>
      <w:r>
        <w:t>Finland is superior to the US in icebreaker-building power—The ICE Pact is key to acquiring cheaper icebreakers faster</w:t>
      </w:r>
      <w:r w:rsidRPr="00247BE1">
        <w:rPr>
          <w:color w:val="000000" w:themeColor="text1"/>
        </w:rPr>
        <w:t xml:space="preserve"> </w:t>
      </w:r>
      <w:r>
        <w:rPr>
          <w:color w:val="000000" w:themeColor="text1"/>
        </w:rPr>
        <w:t>in</w:t>
      </w:r>
      <w:r w:rsidRPr="00247BE1">
        <w:rPr>
          <w:color w:val="000000" w:themeColor="text1"/>
        </w:rPr>
        <w:t xml:space="preserve"> order to catch up with Russia</w:t>
      </w:r>
    </w:p>
    <w:p w14:paraId="7F19E1C3" w14:textId="77777777" w:rsidR="00DC04FA" w:rsidRPr="00823EF0" w:rsidRDefault="00DC04FA" w:rsidP="00DC04FA">
      <w:pPr>
        <w:rPr>
          <w:b/>
          <w:bCs/>
        </w:rPr>
      </w:pPr>
      <w:r>
        <w:t xml:space="preserve">Mark </w:t>
      </w:r>
      <w:r>
        <w:rPr>
          <w:rStyle w:val="Style13ptBold"/>
        </w:rPr>
        <w:t>Kennedy et. al</w:t>
      </w:r>
      <w:r w:rsidRPr="002F62B8">
        <w:rPr>
          <w:rStyle w:val="Style13ptBold"/>
        </w:rPr>
        <w:t xml:space="preserve"> </w:t>
      </w:r>
      <w:r>
        <w:rPr>
          <w:rStyle w:val="Style13ptBold"/>
        </w:rPr>
        <w:t>24</w:t>
      </w:r>
      <w:r>
        <w:t xml:space="preserve">, </w:t>
      </w:r>
      <w:r w:rsidRPr="00B673CF">
        <w:rPr>
          <w:sz w:val="16"/>
          <w:szCs w:val="16"/>
        </w:rPr>
        <w:t xml:space="preserve">Mark Kennedy is the Director of the Wilson Center’s Wahba Institute for Strategic Competition; Rebecca Pincus is Director of the Polar Institute at the Wilson Center in Washington, DC; Jason C. Moyer is a foreign policy professional with over a dozen years of experience specializing in transatlantic relations, transatlantic security, the European Union, NATO, the Nordics, the Baltics, France, and the OSCE; Heather Exner-Pirot is a Senior Fellow and Director of Energy, Natural Resources and Environment at the Macdonald-Laurier Institute in Ottawa; Prof. Klaus W. Larres, Ph.D., is the Richard M. Krasno Distinguished Professor of History and International Affairs at the University of North Carolina (UNC) in Chapel Hill, NC; Dr. Prashanth Parameswaran is a fellow with the Wilson Center’s Asia Program, where he produces analysis on Southeast Asian political and security issues, Asian defense affairs, and U.S. foreign policy in the Asia-Pacific, 07/16/24, “360° View of America’s “ICE Pact” Polar Icebreaker Partnership with Canada and Finland,” </w:t>
      </w:r>
      <w:r w:rsidRPr="00B673CF">
        <w:rPr>
          <w:i/>
          <w:iCs/>
          <w:sz w:val="16"/>
          <w:szCs w:val="16"/>
        </w:rPr>
        <w:t>360° Views</w:t>
      </w:r>
      <w:r w:rsidRPr="00B673CF">
        <w:rPr>
          <w:sz w:val="16"/>
          <w:szCs w:val="16"/>
        </w:rPr>
        <w:t>, https://www.wilsoncenter.org/article/360deg-view-americas-ice-pact-polar-icebreaker-partnership-canada-and-finland, Troh</w:t>
      </w:r>
      <w:r>
        <w:t xml:space="preserve"> </w:t>
      </w:r>
    </w:p>
    <w:p w14:paraId="1EF6E257" w14:textId="77777777" w:rsidR="00DC04FA" w:rsidRPr="004C333C" w:rsidRDefault="00DC04FA" w:rsidP="00DC04FA">
      <w:r w:rsidRPr="00E1534B">
        <w:rPr>
          <w:rStyle w:val="StyleUnderline"/>
          <w:highlight w:val="cyan"/>
        </w:rPr>
        <w:t>The</w:t>
      </w:r>
      <w:r w:rsidRPr="004C333C">
        <w:t xml:space="preserve"> new trilateral Icebreaker Collaboration Effort Pact (</w:t>
      </w:r>
      <w:r w:rsidRPr="00E1534B">
        <w:rPr>
          <w:rStyle w:val="StyleUnderline"/>
          <w:highlight w:val="cyan"/>
        </w:rPr>
        <w:t>ICE Pact</w:t>
      </w:r>
      <w:r w:rsidRPr="004C333C">
        <w:t xml:space="preserve">) announced last week between Canada, Finland, and the United States </w:t>
      </w:r>
      <w:r w:rsidRPr="00E1534B">
        <w:rPr>
          <w:rStyle w:val="StyleUnderline"/>
          <w:highlight w:val="cyan"/>
        </w:rPr>
        <w:t xml:space="preserve">provides a </w:t>
      </w:r>
      <w:r w:rsidRPr="00E1534B">
        <w:rPr>
          <w:rStyle w:val="Emphasis"/>
          <w:highlight w:val="cyan"/>
        </w:rPr>
        <w:t>leap</w:t>
      </w:r>
      <w:r w:rsidRPr="00E1534B">
        <w:rPr>
          <w:rStyle w:val="StyleUnderline"/>
          <w:highlight w:val="cyan"/>
        </w:rPr>
        <w:t xml:space="preserve"> forward in closing the icebreaker gap between Russia and the West</w:t>
      </w:r>
      <w:r w:rsidRPr="004C333C">
        <w:t xml:space="preserve">. Finland is a net contributor to the NATO alliance, as was stressed at the recent NATO Summit in Washington. Lending the country’s icebreaking know-how is a tangible benefit for the countries participating in the new partnership, as well as for NATO as a whole. As a new NATO Ally, </w:t>
      </w:r>
      <w:r w:rsidRPr="00E1534B">
        <w:rPr>
          <w:rStyle w:val="StyleUnderline"/>
          <w:highlight w:val="cyan"/>
        </w:rPr>
        <w:t>Finland brings important icebreaker and Arctic expertise</w:t>
      </w:r>
      <w:r w:rsidRPr="004C333C">
        <w:rPr>
          <w:rStyle w:val="StyleUnderline"/>
        </w:rPr>
        <w:t xml:space="preserve"> to the Alliance</w:t>
      </w:r>
      <w:r w:rsidRPr="004C333C">
        <w:t>. Finnish President Alexander Stubb remarked that NATO membership was essential to begin this trilateral cooperation.</w:t>
      </w:r>
    </w:p>
    <w:p w14:paraId="0055D7AF" w14:textId="77777777" w:rsidR="00DC04FA" w:rsidRPr="004C333C" w:rsidRDefault="00DC04FA" w:rsidP="00DC04FA">
      <w:r w:rsidRPr="00E1534B">
        <w:rPr>
          <w:rStyle w:val="StyleUnderline"/>
          <w:highlight w:val="cyan"/>
        </w:rPr>
        <w:t xml:space="preserve">Finland is an icebreaker </w:t>
      </w:r>
      <w:r w:rsidRPr="00E1534B">
        <w:rPr>
          <w:rStyle w:val="Emphasis"/>
          <w:highlight w:val="cyan"/>
        </w:rPr>
        <w:t>superpower</w:t>
      </w:r>
      <w:r w:rsidRPr="004C333C">
        <w:t xml:space="preserve">, primarily because its ports freeze over every winter. Icebreakers keep Finnish ports open year-round and ensure that imports and exports flow. </w:t>
      </w:r>
      <w:r w:rsidRPr="00E1534B">
        <w:rPr>
          <w:rStyle w:val="StyleUnderline"/>
          <w:highlight w:val="cyan"/>
        </w:rPr>
        <w:t>Finland</w:t>
      </w:r>
      <w:r w:rsidRPr="004C333C">
        <w:rPr>
          <w:rStyle w:val="StyleUnderline"/>
        </w:rPr>
        <w:t xml:space="preserve"> is also the world's leading icebreaker designer, having </w:t>
      </w:r>
      <w:r w:rsidRPr="00E1534B">
        <w:rPr>
          <w:rStyle w:val="StyleUnderline"/>
          <w:highlight w:val="cyan"/>
        </w:rPr>
        <w:t xml:space="preserve">designed </w:t>
      </w:r>
      <w:r w:rsidRPr="00E1534B">
        <w:rPr>
          <w:rStyle w:val="Emphasis"/>
          <w:highlight w:val="cyan"/>
        </w:rPr>
        <w:t>80%</w:t>
      </w:r>
      <w:r w:rsidRPr="00E1534B">
        <w:rPr>
          <w:rStyle w:val="StyleUnderline"/>
          <w:highlight w:val="cyan"/>
        </w:rPr>
        <w:t xml:space="preserve"> of the world’s icebreakers and built </w:t>
      </w:r>
      <w:r w:rsidRPr="00E1534B">
        <w:rPr>
          <w:rStyle w:val="Emphasis"/>
          <w:highlight w:val="cyan"/>
        </w:rPr>
        <w:t>60%</w:t>
      </w:r>
      <w:r w:rsidRPr="00E1534B">
        <w:rPr>
          <w:rStyle w:val="StyleUnderline"/>
          <w:highlight w:val="cyan"/>
        </w:rPr>
        <w:t xml:space="preserve"> of them</w:t>
      </w:r>
      <w:r w:rsidRPr="004C333C">
        <w:t>. It has championed breakthroughs in using liquefied natural gas (LNG) in its newest icebreakers. The Polaris, which debuted in 2017, is the most environmentally friendly icebreaker in operation and is powered by both LNG and diesel. Climate change has added unpredictability and new challenges to the operating conditions of icebreakers in recent years.</w:t>
      </w:r>
    </w:p>
    <w:p w14:paraId="78401143" w14:textId="77777777" w:rsidR="00DC04FA" w:rsidRPr="004C333C" w:rsidRDefault="00DC04FA" w:rsidP="00DC04FA">
      <w:r w:rsidRPr="004C333C">
        <w:t xml:space="preserve">More details will be known later this fall. What is known of the ICE Pact is it is modeled after the AUKUS nuclear submarine trilateral arrangement between Australia, the UK, and the US. </w:t>
      </w:r>
      <w:r w:rsidRPr="004C333C">
        <w:rPr>
          <w:rStyle w:val="StyleUnderline"/>
        </w:rPr>
        <w:t>The US and Allies are seeking to build between 70 and 90 new icebreakers in the next decade</w:t>
      </w:r>
      <w:r w:rsidRPr="004C333C">
        <w:t xml:space="preserve">. </w:t>
      </w:r>
      <w:r w:rsidRPr="00E1534B">
        <w:rPr>
          <w:rStyle w:val="StyleUnderline"/>
          <w:highlight w:val="cyan"/>
        </w:rPr>
        <w:t>Finnish shipyards can deliver a</w:t>
      </w:r>
      <w:r w:rsidRPr="004C333C">
        <w:rPr>
          <w:rStyle w:val="StyleUnderline"/>
        </w:rPr>
        <w:t xml:space="preserve"> </w:t>
      </w:r>
      <w:r w:rsidRPr="00E1534B">
        <w:rPr>
          <w:rStyle w:val="StyleUnderline"/>
          <w:highlight w:val="cyan"/>
        </w:rPr>
        <w:t>polar-class</w:t>
      </w:r>
      <w:r w:rsidRPr="004C333C">
        <w:rPr>
          <w:rStyle w:val="StyleUnderline"/>
        </w:rPr>
        <w:t xml:space="preserve"> </w:t>
      </w:r>
      <w:r w:rsidRPr="00E1534B">
        <w:rPr>
          <w:rStyle w:val="StyleUnderline"/>
          <w:highlight w:val="cyan"/>
        </w:rPr>
        <w:t>vessel</w:t>
      </w:r>
      <w:r w:rsidRPr="004C333C">
        <w:rPr>
          <w:rStyle w:val="StyleUnderline"/>
        </w:rPr>
        <w:t xml:space="preserve"> </w:t>
      </w:r>
      <w:r w:rsidRPr="00E1534B">
        <w:rPr>
          <w:rStyle w:val="StyleUnderline"/>
          <w:highlight w:val="cyan"/>
        </w:rPr>
        <w:t xml:space="preserve">within 24 months </w:t>
      </w:r>
      <w:r w:rsidRPr="004C333C">
        <w:rPr>
          <w:rStyle w:val="StyleUnderline"/>
        </w:rPr>
        <w:t xml:space="preserve">once ordered </w:t>
      </w:r>
      <w:r w:rsidRPr="00E1534B">
        <w:rPr>
          <w:rStyle w:val="StyleUnderline"/>
          <w:highlight w:val="cyan"/>
        </w:rPr>
        <w:t xml:space="preserve">for at least a </w:t>
      </w:r>
      <w:r w:rsidRPr="00E1534B">
        <w:rPr>
          <w:rStyle w:val="Emphasis"/>
          <w:highlight w:val="cyan"/>
        </w:rPr>
        <w:t>quarter</w:t>
      </w:r>
      <w:r w:rsidRPr="00E1534B">
        <w:rPr>
          <w:rStyle w:val="StyleUnderline"/>
          <w:highlight w:val="cyan"/>
        </w:rPr>
        <w:t xml:space="preserve"> of the cost of what it would take to build them in the US</w:t>
      </w:r>
      <w:r w:rsidRPr="004C333C">
        <w:t>. This partnership will likely benefit all three partner countries, with Finland receiving a considerable economic influx as a result of sharing its icebreaker expertise. This should bring new jobs and more work, both to its shipyards and US shipyards as it shares it technology.</w:t>
      </w:r>
    </w:p>
    <w:p w14:paraId="4CE33C7D" w14:textId="77777777" w:rsidR="00DC04FA" w:rsidRPr="004C333C" w:rsidRDefault="00DC04FA" w:rsidP="00DC04FA">
      <w:r w:rsidRPr="004C333C">
        <w:t xml:space="preserve">The ICE Pact also provides an opportunity for Canada, which was criticized at the Washington Summit for not investing more in its Arctic capabilities or being close to the minimum 2% spending of GDP on defense nor planning on reaching 2% until 2032 (while some NATO Allies are at 3%). Canadian Defense Minister Bill Blair noted that by 2050, </w:t>
      </w:r>
      <w:r w:rsidRPr="004C333C">
        <w:rPr>
          <w:rStyle w:val="StyleUnderline"/>
        </w:rPr>
        <w:t>the Arctic Ocean could be the most efficient shipping route between Europe and East Asia</w:t>
      </w:r>
      <w:r w:rsidRPr="004C333C">
        <w:t>, so it is important for Canada, the US, and Europe to have icebreaking capabilities to ensure safe passage through the region.</w:t>
      </w:r>
    </w:p>
    <w:p w14:paraId="449466F2" w14:textId="77777777" w:rsidR="00DC04FA" w:rsidRPr="00AA5B7B" w:rsidRDefault="00DC04FA" w:rsidP="00DC04FA">
      <w:pPr>
        <w:rPr>
          <w:u w:val="single"/>
        </w:rPr>
      </w:pPr>
      <w:r w:rsidRPr="00E1534B">
        <w:rPr>
          <w:rStyle w:val="StyleUnderline"/>
          <w:highlight w:val="cyan"/>
        </w:rPr>
        <w:lastRenderedPageBreak/>
        <w:t xml:space="preserve">The ICE Pact is a </w:t>
      </w:r>
      <w:r w:rsidRPr="00E1534B">
        <w:rPr>
          <w:rStyle w:val="Emphasis"/>
          <w:highlight w:val="cyan"/>
        </w:rPr>
        <w:t>win</w:t>
      </w:r>
      <w:r w:rsidRPr="004C333C">
        <w:rPr>
          <w:rStyle w:val="StyleUnderline"/>
        </w:rPr>
        <w:t xml:space="preserve">-win </w:t>
      </w:r>
      <w:r w:rsidRPr="00E1534B">
        <w:rPr>
          <w:rStyle w:val="StyleUnderline"/>
          <w:highlight w:val="cyan"/>
        </w:rPr>
        <w:t>for</w:t>
      </w:r>
      <w:r w:rsidRPr="004C333C">
        <w:rPr>
          <w:rStyle w:val="StyleUnderline"/>
        </w:rPr>
        <w:t xml:space="preserve"> </w:t>
      </w:r>
      <w:r w:rsidRPr="00E1534B">
        <w:rPr>
          <w:rStyle w:val="StyleUnderline"/>
          <w:highlight w:val="cyan"/>
        </w:rPr>
        <w:t>the</w:t>
      </w:r>
      <w:r w:rsidRPr="004C333C">
        <w:rPr>
          <w:rStyle w:val="StyleUnderline"/>
        </w:rPr>
        <w:t xml:space="preserve"> three </w:t>
      </w:r>
      <w:r w:rsidRPr="00E1534B">
        <w:rPr>
          <w:rStyle w:val="StyleUnderline"/>
          <w:highlight w:val="cyan"/>
        </w:rPr>
        <w:t>members</w:t>
      </w:r>
      <w:r w:rsidRPr="004C333C">
        <w:rPr>
          <w:rStyle w:val="StyleUnderline"/>
        </w:rPr>
        <w:t xml:space="preserve"> of the new trilateral agreement</w:t>
      </w:r>
      <w:r w:rsidRPr="004C333C">
        <w:t xml:space="preserve">. Finland shares its finely honed proficiency in icebreaker building and further cements its value to the NATO Alliance. Canada also shares its icebreaker knowledge–with the second-largest icebreaker fleet (behind Russia)–and can invest more in its Arctic capabilities. Meanwhile, </w:t>
      </w:r>
      <w:r w:rsidRPr="00E1534B">
        <w:rPr>
          <w:highlight w:val="cyan"/>
        </w:rPr>
        <w:t xml:space="preserve">the US can </w:t>
      </w:r>
      <w:r w:rsidRPr="004C333C">
        <w:t xml:space="preserve">play catch-up and </w:t>
      </w:r>
      <w:r w:rsidRPr="00E1534B">
        <w:rPr>
          <w:highlight w:val="cyan"/>
        </w:rPr>
        <w:t>update</w:t>
      </w:r>
      <w:r w:rsidRPr="004C333C">
        <w:t xml:space="preserve"> </w:t>
      </w:r>
      <w:r w:rsidRPr="00E1534B">
        <w:rPr>
          <w:highlight w:val="cyan"/>
        </w:rPr>
        <w:t>its massively outdated icebreaker fleet</w:t>
      </w:r>
      <w:r w:rsidRPr="004C333C">
        <w:t xml:space="preserve">, thereby closing the icebreaker gap between the West and Russia. </w:t>
      </w:r>
      <w:r w:rsidRPr="004C333C">
        <w:rPr>
          <w:rStyle w:val="StyleUnderline"/>
        </w:rPr>
        <w:t xml:space="preserve">More icebreakers in the region will ensure that North America and Europe can operate effectively in the Arctic </w:t>
      </w:r>
      <w:r w:rsidRPr="004C333C">
        <w:t>in the future.</w:t>
      </w:r>
    </w:p>
    <w:p w14:paraId="0C3E1C19" w14:textId="77777777" w:rsidR="00DC04FA" w:rsidRPr="001A739D" w:rsidRDefault="00DC04FA" w:rsidP="00DC04FA"/>
    <w:p w14:paraId="7BC099B1" w14:textId="77777777" w:rsidR="002A6DDC" w:rsidRPr="002A6DDC" w:rsidRDefault="002A6DDC" w:rsidP="002A6DDC"/>
    <w:p w14:paraId="5AD97117" w14:textId="3DF0B565" w:rsidR="001818C1" w:rsidRDefault="001818C1" w:rsidP="001818C1">
      <w:pPr>
        <w:pStyle w:val="Heading3"/>
      </w:pPr>
      <w:r>
        <w:lastRenderedPageBreak/>
        <w:t>2NC---ICE Pact CP---Solvency</w:t>
      </w:r>
      <w:r w:rsidR="002A6DDC">
        <w:t>---Relations</w:t>
      </w:r>
    </w:p>
    <w:p w14:paraId="26E87775" w14:textId="77777777" w:rsidR="002A6DDC" w:rsidRDefault="002A6DDC" w:rsidP="002A6DDC">
      <w:pPr>
        <w:pStyle w:val="Heading4"/>
      </w:pPr>
      <w:r>
        <w:t xml:space="preserve">Adding Japan to the ice pact is vital and would speed up the process and refine it. </w:t>
      </w:r>
    </w:p>
    <w:p w14:paraId="3F3B928E" w14:textId="77777777" w:rsidR="002A6DDC" w:rsidRPr="00F94872" w:rsidRDefault="002A6DDC" w:rsidP="002A6DDC">
      <w:r w:rsidRPr="00F94872">
        <w:t xml:space="preserve">[Khang </w:t>
      </w:r>
      <w:r w:rsidRPr="00F94872">
        <w:rPr>
          <w:b/>
          <w:bCs/>
        </w:rPr>
        <w:t>Pham</w:t>
      </w:r>
      <w:r w:rsidRPr="00F94872">
        <w:t>; 5/22/</w:t>
      </w:r>
      <w:r w:rsidRPr="00F94872">
        <w:rPr>
          <w:b/>
          <w:bCs/>
        </w:rPr>
        <w:t>25</w:t>
      </w:r>
      <w:r w:rsidRPr="00F94872">
        <w:t>; Khang Pham is a Master's candidate in International Relations at the Graduate School of Asia-Pacific Studies, Waseda University, Japan; How the SHIPS for America Act Can Help Boost Japan-U.S. Arctic Shipbuilding Cooperation; https://www.thearcticinstitute.org/hships-america-act-can-help-boost-japan-us-arctic-shipbuilding-cooperation/; DBSTM]</w:t>
      </w:r>
    </w:p>
    <w:p w14:paraId="6B721D43" w14:textId="77777777" w:rsidR="002A6DDC" w:rsidRPr="00EA36C5" w:rsidRDefault="002A6DDC" w:rsidP="002A6DDC">
      <w:pPr>
        <w:rPr>
          <w:sz w:val="16"/>
        </w:rPr>
      </w:pPr>
      <w:r w:rsidRPr="005277D2">
        <w:rPr>
          <w:u w:val="single"/>
        </w:rPr>
        <w:t xml:space="preserve">By </w:t>
      </w:r>
      <w:r w:rsidRPr="00E1534B">
        <w:rPr>
          <w:highlight w:val="cyan"/>
          <w:u w:val="single"/>
        </w:rPr>
        <w:t>partnering with Japan</w:t>
      </w:r>
      <w:r w:rsidRPr="00EA36C5">
        <w:rPr>
          <w:sz w:val="16"/>
        </w:rPr>
        <w:t xml:space="preserve">, the </w:t>
      </w:r>
      <w:r w:rsidRPr="00F94872">
        <w:rPr>
          <w:u w:val="single"/>
        </w:rPr>
        <w:t>U.S</w:t>
      </w:r>
      <w:r w:rsidRPr="00E1534B">
        <w:rPr>
          <w:highlight w:val="cyan"/>
          <w:u w:val="single"/>
        </w:rPr>
        <w:t>. could fill a gap in</w:t>
      </w:r>
      <w:r w:rsidRPr="005277D2">
        <w:rPr>
          <w:u w:val="single"/>
        </w:rPr>
        <w:t xml:space="preserve"> its </w:t>
      </w:r>
      <w:r w:rsidRPr="00E1534B">
        <w:rPr>
          <w:b/>
          <w:bCs/>
          <w:highlight w:val="cyan"/>
          <w:u w:val="single"/>
        </w:rPr>
        <w:t>Arctic shipbuilding</w:t>
      </w:r>
      <w:r w:rsidRPr="005277D2">
        <w:rPr>
          <w:u w:val="single"/>
        </w:rPr>
        <w:t xml:space="preserve"> capabilities </w:t>
      </w:r>
      <w:r w:rsidRPr="00E1534B">
        <w:rPr>
          <w:highlight w:val="cyan"/>
          <w:u w:val="single"/>
        </w:rPr>
        <w:t xml:space="preserve">and </w:t>
      </w:r>
      <w:r w:rsidRPr="00E1534B">
        <w:rPr>
          <w:b/>
          <w:bCs/>
          <w:highlight w:val="cyan"/>
          <w:u w:val="single"/>
        </w:rPr>
        <w:t>boost</w:t>
      </w:r>
      <w:r w:rsidRPr="00E1534B">
        <w:rPr>
          <w:highlight w:val="cyan"/>
          <w:u w:val="single"/>
        </w:rPr>
        <w:t xml:space="preserve"> its shipbuilding sector</w:t>
      </w:r>
      <w:r w:rsidRPr="00EA36C5">
        <w:rPr>
          <w:sz w:val="16"/>
        </w:rPr>
        <w:t xml:space="preserve"> without relying solely on domestic production while countering Russia and China. In 2023, </w:t>
      </w:r>
      <w:r w:rsidRPr="00E1534B">
        <w:rPr>
          <w:highlight w:val="cyan"/>
          <w:u w:val="single"/>
        </w:rPr>
        <w:t xml:space="preserve">Japan is a </w:t>
      </w:r>
      <w:r w:rsidRPr="00E1534B">
        <w:rPr>
          <w:b/>
          <w:bCs/>
          <w:highlight w:val="cyan"/>
          <w:u w:val="single"/>
        </w:rPr>
        <w:t>top global shipbuilder</w:t>
      </w:r>
      <w:r w:rsidRPr="00EA36C5">
        <w:rPr>
          <w:sz w:val="16"/>
        </w:rPr>
        <w:t xml:space="preserve">, </w:t>
      </w:r>
      <w:r w:rsidRPr="005277D2">
        <w:rPr>
          <w:u w:val="single"/>
        </w:rPr>
        <w:t xml:space="preserve">ranking </w:t>
      </w:r>
      <w:r w:rsidRPr="00E1534B">
        <w:rPr>
          <w:b/>
          <w:bCs/>
          <w:highlight w:val="cyan"/>
          <w:u w:val="single"/>
        </w:rPr>
        <w:t>third worldwide</w:t>
      </w:r>
      <w:r w:rsidRPr="005277D2">
        <w:rPr>
          <w:u w:val="single"/>
        </w:rPr>
        <w:t xml:space="preserve"> with a </w:t>
      </w:r>
      <w:r w:rsidRPr="00E1534B">
        <w:rPr>
          <w:highlight w:val="cyan"/>
          <w:u w:val="single"/>
        </w:rPr>
        <w:t>15 percent market share</w:t>
      </w:r>
      <w:r w:rsidRPr="005277D2">
        <w:rPr>
          <w:u w:val="single"/>
        </w:rPr>
        <w:t>, as measured by gross tonnage</w:t>
      </w:r>
      <w:r w:rsidRPr="00EA36C5">
        <w:rPr>
          <w:sz w:val="16"/>
        </w:rPr>
        <w:t xml:space="preserve">. Gross tonnage, which measures a ship’s internal volume, is a standard metric for assessing shipbuilding capacity. This </w:t>
      </w:r>
      <w:r w:rsidRPr="005277D2">
        <w:rPr>
          <w:u w:val="single"/>
        </w:rPr>
        <w:t>metric excludes military vessels, yachts, fishing vessels, offshore platforms, and barges.</w:t>
      </w:r>
      <w:r w:rsidRPr="00EA36C5">
        <w:rPr>
          <w:sz w:val="16"/>
        </w:rPr>
        <w:t xml:space="preserve"> </w:t>
      </w:r>
      <w:r w:rsidRPr="00E1534B">
        <w:rPr>
          <w:highlight w:val="cyan"/>
          <w:u w:val="single"/>
        </w:rPr>
        <w:t>Along with</w:t>
      </w:r>
      <w:r w:rsidRPr="00EA36C5">
        <w:rPr>
          <w:sz w:val="16"/>
        </w:rPr>
        <w:t xml:space="preserve"> China and </w:t>
      </w:r>
      <w:r w:rsidRPr="00E1534B">
        <w:rPr>
          <w:highlight w:val="cyan"/>
          <w:u w:val="single"/>
        </w:rPr>
        <w:t>South Korea</w:t>
      </w:r>
      <w:r w:rsidRPr="00EA36C5">
        <w:rPr>
          <w:sz w:val="16"/>
        </w:rPr>
        <w:t xml:space="preserve">, Japan </w:t>
      </w:r>
      <w:r w:rsidRPr="00E1534B">
        <w:rPr>
          <w:b/>
          <w:bCs/>
          <w:highlight w:val="cyan"/>
          <w:u w:val="single"/>
        </w:rPr>
        <w:t>accounts for more than 90 percent</w:t>
      </w:r>
      <w:r w:rsidRPr="005277D2">
        <w:rPr>
          <w:u w:val="single"/>
        </w:rPr>
        <w:t> of the global shipbuilding market.</w:t>
      </w:r>
      <w:r w:rsidRPr="00EA36C5">
        <w:rPr>
          <w:sz w:val="16"/>
        </w:rPr>
        <w:t xml:space="preserve"> A pos</w:t>
      </w:r>
      <w:r w:rsidRPr="005277D2">
        <w:rPr>
          <w:u w:val="single"/>
        </w:rPr>
        <w:t>sible avenue for cooperation is Japan’s inclusion in an extended version of the early-stage Icebreaker Collaboration Effort (ICE Pact). </w:t>
      </w:r>
      <w:r w:rsidRPr="00EA36C5">
        <w:rPr>
          <w:sz w:val="16"/>
        </w:rPr>
        <w:t>The ICE Pact is a partnership between the U.S., Canada, and Finland to enhance the production of icebreaker ships and bolster shipbuilding capacities in these countries.</w:t>
      </w:r>
    </w:p>
    <w:p w14:paraId="13D97EB7" w14:textId="77777777" w:rsidR="002A6DDC" w:rsidRPr="00EA36C5" w:rsidRDefault="002A6DDC" w:rsidP="002A6DDC">
      <w:pPr>
        <w:rPr>
          <w:sz w:val="16"/>
        </w:rPr>
      </w:pPr>
      <w:r w:rsidRPr="00E1534B">
        <w:rPr>
          <w:highlight w:val="cyan"/>
          <w:u w:val="single"/>
        </w:rPr>
        <w:t>Japan’s inclusion in</w:t>
      </w:r>
      <w:r w:rsidRPr="005277D2">
        <w:rPr>
          <w:u w:val="single"/>
        </w:rPr>
        <w:t xml:space="preserve"> an extended </w:t>
      </w:r>
      <w:r w:rsidRPr="00E1534B">
        <w:rPr>
          <w:highlight w:val="cyan"/>
          <w:u w:val="single"/>
        </w:rPr>
        <w:t>ICE Pact</w:t>
      </w:r>
      <w:r w:rsidRPr="005277D2">
        <w:rPr>
          <w:u w:val="single"/>
        </w:rPr>
        <w:t xml:space="preserve"> is </w:t>
      </w:r>
      <w:r w:rsidRPr="00E1534B">
        <w:rPr>
          <w:b/>
          <w:bCs/>
          <w:highlight w:val="cyan"/>
          <w:u w:val="single"/>
        </w:rPr>
        <w:t>bolstered</w:t>
      </w:r>
      <w:r w:rsidRPr="00E1534B">
        <w:rPr>
          <w:highlight w:val="cyan"/>
          <w:u w:val="single"/>
        </w:rPr>
        <w:t xml:space="preserve"> by</w:t>
      </w:r>
      <w:r w:rsidRPr="005277D2">
        <w:rPr>
          <w:u w:val="single"/>
        </w:rPr>
        <w:t xml:space="preserve"> its </w:t>
      </w:r>
      <w:r w:rsidRPr="00E1534B">
        <w:rPr>
          <w:highlight w:val="cyan"/>
          <w:u w:val="single"/>
        </w:rPr>
        <w:t>strategic engagement in the Arctic</w:t>
      </w:r>
      <w:r w:rsidRPr="005277D2">
        <w:rPr>
          <w:u w:val="single"/>
        </w:rPr>
        <w:t xml:space="preserve">. </w:t>
      </w:r>
      <w:r w:rsidRPr="00EA36C5">
        <w:rPr>
          <w:sz w:val="16"/>
        </w:rPr>
        <w:t xml:space="preserve">Despite its geographical distance from the region, </w:t>
      </w:r>
      <w:r w:rsidRPr="00E1534B">
        <w:rPr>
          <w:highlight w:val="cyan"/>
          <w:u w:val="single"/>
        </w:rPr>
        <w:t xml:space="preserve">Japan has </w:t>
      </w:r>
      <w:r w:rsidRPr="00F94872">
        <w:rPr>
          <w:u w:val="single"/>
        </w:rPr>
        <w:t>developed</w:t>
      </w:r>
      <w:r w:rsidRPr="005277D2">
        <w:rPr>
          <w:u w:val="single"/>
        </w:rPr>
        <w:t xml:space="preserve"> a comprehensive </w:t>
      </w:r>
      <w:r w:rsidRPr="00E1534B">
        <w:rPr>
          <w:highlight w:val="cyan"/>
          <w:u w:val="single"/>
        </w:rPr>
        <w:t>Arctic policy</w:t>
      </w:r>
      <w:r w:rsidRPr="005277D2">
        <w:rPr>
          <w:u w:val="single"/>
        </w:rPr>
        <w:t xml:space="preserve"> since 2015.</w:t>
      </w:r>
      <w:r w:rsidRPr="00EA36C5">
        <w:rPr>
          <w:sz w:val="16"/>
        </w:rPr>
        <w:t> </w:t>
      </w:r>
      <w:r w:rsidRPr="005277D2">
        <w:rPr>
          <w:u w:val="single"/>
        </w:rPr>
        <w:t xml:space="preserve">Japan’s </w:t>
      </w:r>
      <w:r w:rsidRPr="00E1534B">
        <w:rPr>
          <w:highlight w:val="cyan"/>
          <w:u w:val="single"/>
        </w:rPr>
        <w:t>Arctic initiatives</w:t>
      </w:r>
      <w:r w:rsidRPr="005277D2">
        <w:rPr>
          <w:u w:val="single"/>
        </w:rPr>
        <w:t xml:space="preserve">, such as building its first </w:t>
      </w:r>
      <w:r w:rsidRPr="00E1534B">
        <w:rPr>
          <w:highlight w:val="cyan"/>
          <w:u w:val="single"/>
        </w:rPr>
        <w:t>Arctic research vessel</w:t>
      </w:r>
      <w:r w:rsidRPr="005277D2">
        <w:rPr>
          <w:u w:val="single"/>
        </w:rPr>
        <w:t> </w:t>
      </w:r>
      <w:r w:rsidRPr="00E1534B">
        <w:rPr>
          <w:highlight w:val="cyan"/>
          <w:u w:val="single"/>
        </w:rPr>
        <w:t>and</w:t>
      </w:r>
      <w:r w:rsidRPr="005277D2">
        <w:rPr>
          <w:u w:val="single"/>
        </w:rPr>
        <w:t xml:space="preserve"> launching a </w:t>
      </w:r>
      <w:r w:rsidRPr="00E1534B">
        <w:rPr>
          <w:b/>
          <w:bCs/>
          <w:highlight w:val="cyan"/>
          <w:u w:val="single"/>
        </w:rPr>
        <w:t>diplomatic initiative</w:t>
      </w:r>
      <w:r w:rsidRPr="005277D2">
        <w:rPr>
          <w:u w:val="single"/>
        </w:rPr>
        <w:t> with five northern European countries</w:t>
      </w:r>
      <w:r w:rsidRPr="00EA36C5">
        <w:rPr>
          <w:sz w:val="16"/>
        </w:rPr>
        <w:t xml:space="preserve"> (Denmark, Norway, Belgium, the Netherlands, and Sweden), </w:t>
      </w:r>
      <w:r w:rsidRPr="00E1534B">
        <w:rPr>
          <w:highlight w:val="cyan"/>
          <w:u w:val="single"/>
        </w:rPr>
        <w:t xml:space="preserve">reflect its </w:t>
      </w:r>
      <w:r w:rsidRPr="00E1534B">
        <w:rPr>
          <w:b/>
          <w:bCs/>
          <w:highlight w:val="cyan"/>
          <w:u w:val="single"/>
        </w:rPr>
        <w:t>growing interest and active involvement</w:t>
      </w:r>
      <w:r w:rsidRPr="005277D2">
        <w:rPr>
          <w:u w:val="single"/>
        </w:rPr>
        <w:t xml:space="preserve"> in the region</w:t>
      </w:r>
      <w:r w:rsidRPr="00EA36C5">
        <w:rPr>
          <w:sz w:val="16"/>
        </w:rPr>
        <w:t xml:space="preserve">. </w:t>
      </w:r>
      <w:r w:rsidRPr="005277D2">
        <w:rPr>
          <w:u w:val="single"/>
        </w:rPr>
        <w:t>As an active stakeholder in Arctic governance, Japan participated in the negotiations for the legally binding 2021 Central Arctic Ocean Fishing Agreement</w:t>
      </w:r>
      <w:r w:rsidRPr="00EA36C5">
        <w:rPr>
          <w:sz w:val="16"/>
        </w:rPr>
        <w:t>. Its role in Arctic Circle conferences further underscores its potential as a strategic partner. Additionally, Japan’s experience with vessels like the Shirase icebreaker strengthens its shipbuilding capabilities. </w:t>
      </w:r>
      <w:r w:rsidRPr="005277D2">
        <w:rPr>
          <w:u w:val="single"/>
        </w:rPr>
        <w:t xml:space="preserve">These </w:t>
      </w:r>
      <w:r w:rsidRPr="00E1534B">
        <w:rPr>
          <w:highlight w:val="cyan"/>
          <w:u w:val="single"/>
        </w:rPr>
        <w:t>efforts align with its growing role in Arctic governance</w:t>
      </w:r>
      <w:r w:rsidRPr="00EA36C5">
        <w:rPr>
          <w:sz w:val="16"/>
        </w:rPr>
        <w:t xml:space="preserve">, </w:t>
      </w:r>
      <w:r w:rsidRPr="00E1534B">
        <w:rPr>
          <w:highlight w:val="cyan"/>
          <w:u w:val="single"/>
        </w:rPr>
        <w:t>making it a natural fit for the ICE Pact</w:t>
      </w:r>
      <w:r w:rsidRPr="005277D2">
        <w:rPr>
          <w:u w:val="single"/>
        </w:rPr>
        <w:t xml:space="preserve"> and broader Japan-U.S. maritime cooperation under the SHIPS for America Act.</w:t>
      </w:r>
      <w:r w:rsidRPr="00EA36C5">
        <w:rPr>
          <w:sz w:val="16"/>
        </w:rPr>
        <w:t xml:space="preserve"> This </w:t>
      </w:r>
      <w:r w:rsidRPr="005277D2">
        <w:rPr>
          <w:u w:val="single"/>
        </w:rPr>
        <w:t xml:space="preserve">synergy not only addresses U.S. deficiencies in Arctic shipbuilding but also </w:t>
      </w:r>
      <w:r w:rsidRPr="00E1534B">
        <w:rPr>
          <w:highlight w:val="cyan"/>
          <w:u w:val="single"/>
        </w:rPr>
        <w:t xml:space="preserve">leverages Japan’s </w:t>
      </w:r>
      <w:r w:rsidRPr="00E1534B">
        <w:rPr>
          <w:b/>
          <w:bCs/>
          <w:highlight w:val="cyan"/>
          <w:u w:val="single"/>
        </w:rPr>
        <w:t>industrial strengths</w:t>
      </w:r>
      <w:r w:rsidRPr="00E1534B">
        <w:rPr>
          <w:highlight w:val="cyan"/>
          <w:u w:val="single"/>
        </w:rPr>
        <w:t xml:space="preserve"> to create a win-win scenario</w:t>
      </w:r>
      <w:r w:rsidRPr="00EA36C5">
        <w:rPr>
          <w:sz w:val="16"/>
        </w:rPr>
        <w:t>.</w:t>
      </w:r>
    </w:p>
    <w:p w14:paraId="19DEF133" w14:textId="77777777" w:rsidR="002A6DDC" w:rsidRPr="00EA36C5" w:rsidRDefault="002A6DDC" w:rsidP="002A6DDC">
      <w:pPr>
        <w:rPr>
          <w:sz w:val="16"/>
        </w:rPr>
      </w:pPr>
      <w:r w:rsidRPr="00E1534B">
        <w:rPr>
          <w:highlight w:val="cyan"/>
          <w:u w:val="single"/>
        </w:rPr>
        <w:t xml:space="preserve">Japan’s </w:t>
      </w:r>
      <w:r w:rsidRPr="00F94872">
        <w:rPr>
          <w:u w:val="single"/>
        </w:rPr>
        <w:t xml:space="preserve">expertise </w:t>
      </w:r>
      <w:r w:rsidRPr="00E1534B">
        <w:rPr>
          <w:highlight w:val="cyan"/>
          <w:u w:val="single"/>
        </w:rPr>
        <w:t xml:space="preserve">could help the ICE Pact expand its capacity in shipbuilding, </w:t>
      </w:r>
      <w:r w:rsidRPr="00F94872">
        <w:rPr>
          <w:u w:val="single"/>
        </w:rPr>
        <w:t xml:space="preserve">especially in </w:t>
      </w:r>
      <w:r w:rsidRPr="00E1534B">
        <w:rPr>
          <w:highlight w:val="cyan"/>
          <w:u w:val="single"/>
        </w:rPr>
        <w:t xml:space="preserve">producing the icebreakers </w:t>
      </w:r>
      <w:r w:rsidRPr="00F94872">
        <w:rPr>
          <w:u w:val="single"/>
        </w:rPr>
        <w:t xml:space="preserve">necessary </w:t>
      </w:r>
      <w:r w:rsidRPr="00E1534B">
        <w:rPr>
          <w:highlight w:val="cyan"/>
          <w:u w:val="single"/>
        </w:rPr>
        <w:t>for Arctic operations</w:t>
      </w:r>
      <w:r w:rsidRPr="00E1534B">
        <w:rPr>
          <w:sz w:val="16"/>
          <w:highlight w:val="cyan"/>
        </w:rPr>
        <w:t>.</w:t>
      </w:r>
      <w:r w:rsidRPr="00EA36C5">
        <w:rPr>
          <w:sz w:val="16"/>
        </w:rPr>
        <w:t xml:space="preserve"> To achieve this, joint funding for the design and construction of icebreakers and ships would be necessary. </w:t>
      </w:r>
      <w:r w:rsidRPr="005277D2">
        <w:rPr>
          <w:u w:val="single"/>
        </w:rPr>
        <w:t xml:space="preserve">Furthermore, </w:t>
      </w:r>
      <w:r w:rsidRPr="00E1534B">
        <w:rPr>
          <w:highlight w:val="cyan"/>
          <w:u w:val="single"/>
        </w:rPr>
        <w:t xml:space="preserve">extending the ICE Pact to include Japan would </w:t>
      </w:r>
      <w:r w:rsidRPr="00E1534B">
        <w:rPr>
          <w:b/>
          <w:bCs/>
          <w:highlight w:val="cyan"/>
          <w:u w:val="single"/>
        </w:rPr>
        <w:t>strengthen multilateralism</w:t>
      </w:r>
      <w:r w:rsidRPr="00E1534B">
        <w:rPr>
          <w:highlight w:val="cyan"/>
          <w:u w:val="single"/>
        </w:rPr>
        <w:t xml:space="preserve"> in Arctic</w:t>
      </w:r>
      <w:r w:rsidRPr="005277D2">
        <w:rPr>
          <w:u w:val="single"/>
        </w:rPr>
        <w:t xml:space="preserve"> governance.</w:t>
      </w:r>
      <w:r w:rsidRPr="00EA36C5">
        <w:rPr>
          <w:sz w:val="16"/>
        </w:rPr>
        <w:t xml:space="preserve"> Japan’s involvement would diversify the ICE Pact’s membership beyond NATO allies, emphasizing its broader role in Arctic affairs. It would also demonstrate international support for shipbuilding cooperation in the Arctic. </w:t>
      </w:r>
      <w:r w:rsidRPr="005277D2">
        <w:rPr>
          <w:u w:val="single"/>
        </w:rPr>
        <w:t xml:space="preserve">Together, </w:t>
      </w:r>
      <w:r w:rsidRPr="00E1534B">
        <w:rPr>
          <w:highlight w:val="cyan"/>
          <w:u w:val="single"/>
        </w:rPr>
        <w:t xml:space="preserve">these efforts could create a </w:t>
      </w:r>
      <w:r w:rsidRPr="00E1534B">
        <w:rPr>
          <w:b/>
          <w:bCs/>
          <w:highlight w:val="cyan"/>
          <w:u w:val="single"/>
        </w:rPr>
        <w:t>stronger coalition</w:t>
      </w:r>
      <w:r w:rsidRPr="005277D2">
        <w:rPr>
          <w:u w:val="single"/>
        </w:rPr>
        <w:t xml:space="preserve"> to ensure open access </w:t>
      </w:r>
      <w:r w:rsidRPr="00E1534B">
        <w:rPr>
          <w:highlight w:val="cyan"/>
          <w:u w:val="single"/>
        </w:rPr>
        <w:t xml:space="preserve">and </w:t>
      </w:r>
      <w:r w:rsidRPr="00E1534B">
        <w:rPr>
          <w:b/>
          <w:bCs/>
          <w:highlight w:val="cyan"/>
          <w:u w:val="single"/>
        </w:rPr>
        <w:t>adherence to international laws</w:t>
      </w:r>
      <w:r w:rsidRPr="00EA36C5">
        <w:rPr>
          <w:sz w:val="16"/>
        </w:rPr>
        <w:t>.</w:t>
      </w:r>
    </w:p>
    <w:p w14:paraId="4C3F131B" w14:textId="77777777" w:rsidR="002A6DDC" w:rsidRDefault="002A6DDC" w:rsidP="002A6DDC">
      <w:pPr>
        <w:pStyle w:val="Heading4"/>
      </w:pPr>
      <w:r>
        <w:t xml:space="preserve">Korean collaboration is key---current ice pact fails. </w:t>
      </w:r>
    </w:p>
    <w:p w14:paraId="2ACCD198" w14:textId="77777777" w:rsidR="002A6DDC" w:rsidRPr="00EA36C5" w:rsidRDefault="002A6DDC" w:rsidP="002A6DDC">
      <w:r w:rsidRPr="00EA36C5">
        <w:t>[</w:t>
      </w:r>
      <w:r w:rsidRPr="00EA36C5">
        <w:rPr>
          <w:b/>
          <w:bCs/>
        </w:rPr>
        <w:t>Subeom</w:t>
      </w:r>
      <w:r w:rsidRPr="00EA36C5">
        <w:t xml:space="preserve"> Choi, PhD; 2/9/</w:t>
      </w:r>
      <w:r w:rsidRPr="00EA36C5">
        <w:rPr>
          <w:b/>
          <w:bCs/>
        </w:rPr>
        <w:t>25</w:t>
      </w:r>
      <w:r w:rsidRPr="00EA36C5">
        <w:t>; Expert in Arctic Shipping, Sustainable Maritime Development &amp; International Cooperation; A Crucial Turning Point for U.S. Icebreakers: Why Collaboration with Korea Could Be the Game-Changer; https://www.linkedin.com/pulse/crucial-turning-point-us-icebreakers-why-korea-could-choi-ph-d--vrqwc/; DBSTM]</w:t>
      </w:r>
    </w:p>
    <w:p w14:paraId="0E918572" w14:textId="77777777" w:rsidR="002A6DDC" w:rsidRPr="00EA36C5" w:rsidRDefault="002A6DDC" w:rsidP="002A6DDC">
      <w:pPr>
        <w:rPr>
          <w:sz w:val="16"/>
        </w:rPr>
      </w:pPr>
      <w:r w:rsidRPr="00EA36C5">
        <w:rPr>
          <w:sz w:val="16"/>
        </w:rPr>
        <w:t xml:space="preserve">Why </w:t>
      </w:r>
      <w:r w:rsidRPr="00E1534B">
        <w:rPr>
          <w:highlight w:val="cyan"/>
          <w:u w:val="single"/>
        </w:rPr>
        <w:t xml:space="preserve">Korean Collaboration Is </w:t>
      </w:r>
      <w:r w:rsidRPr="00E1534B">
        <w:rPr>
          <w:b/>
          <w:bCs/>
          <w:highlight w:val="cyan"/>
          <w:u w:val="single"/>
        </w:rPr>
        <w:t>Key</w:t>
      </w:r>
    </w:p>
    <w:p w14:paraId="7FB915FD" w14:textId="77777777" w:rsidR="002A6DDC" w:rsidRPr="00F94872" w:rsidRDefault="002A6DDC" w:rsidP="002A6DDC">
      <w:pPr>
        <w:rPr>
          <w:u w:val="single"/>
        </w:rPr>
      </w:pPr>
      <w:r w:rsidRPr="00EA36C5">
        <w:rPr>
          <w:sz w:val="16"/>
        </w:rPr>
        <w:t xml:space="preserve">Hanwha’s acquisition of Philly Shipyard could prove to be the decisive factor. </w:t>
      </w:r>
      <w:r w:rsidRPr="00E1534B">
        <w:rPr>
          <w:highlight w:val="cyan"/>
          <w:u w:val="single"/>
        </w:rPr>
        <w:t>South Korea brings</w:t>
      </w:r>
      <w:r w:rsidRPr="00F94872">
        <w:rPr>
          <w:u w:val="single"/>
        </w:rPr>
        <w:t xml:space="preserve"> to the table </w:t>
      </w:r>
      <w:r w:rsidRPr="00E1534B">
        <w:rPr>
          <w:b/>
          <w:bCs/>
          <w:highlight w:val="cyan"/>
          <w:u w:val="single"/>
        </w:rPr>
        <w:t>vast experience</w:t>
      </w:r>
      <w:r w:rsidRPr="00E1534B">
        <w:rPr>
          <w:highlight w:val="cyan"/>
          <w:u w:val="single"/>
        </w:rPr>
        <w:t xml:space="preserve"> in</w:t>
      </w:r>
      <w:r w:rsidRPr="00F94872">
        <w:rPr>
          <w:u w:val="single"/>
        </w:rPr>
        <w:t xml:space="preserve"> building </w:t>
      </w:r>
      <w:r w:rsidRPr="00E1534B">
        <w:rPr>
          <w:b/>
          <w:bCs/>
          <w:highlight w:val="cyan"/>
          <w:u w:val="single"/>
        </w:rPr>
        <w:t>advanced vessels</w:t>
      </w:r>
      <w:r w:rsidRPr="00EA36C5">
        <w:rPr>
          <w:sz w:val="16"/>
        </w:rPr>
        <w:t xml:space="preserve">—from LNG carriers and naval ships to icebreakers—both swiftly and cost-effectively. </w:t>
      </w:r>
      <w:r w:rsidRPr="00E1534B">
        <w:rPr>
          <w:highlight w:val="cyan"/>
          <w:u w:val="single"/>
        </w:rPr>
        <w:t xml:space="preserve">If the United </w:t>
      </w:r>
      <w:r w:rsidRPr="00E1534B">
        <w:rPr>
          <w:highlight w:val="cyan"/>
          <w:u w:val="single"/>
        </w:rPr>
        <w:lastRenderedPageBreak/>
        <w:t>States is willing</w:t>
      </w:r>
      <w:r w:rsidRPr="00F94872">
        <w:rPr>
          <w:u w:val="single"/>
        </w:rPr>
        <w:t xml:space="preserve"> to </w:t>
      </w:r>
      <w:r w:rsidRPr="00E1534B">
        <w:rPr>
          <w:highlight w:val="cyan"/>
          <w:u w:val="single"/>
        </w:rPr>
        <w:t>broaden its scope</w:t>
      </w:r>
      <w:r w:rsidRPr="00F94872">
        <w:rPr>
          <w:u w:val="single"/>
        </w:rPr>
        <w:t xml:space="preserve"> beyond the ICE Pact and formally integrate Korean expertise, </w:t>
      </w:r>
      <w:r w:rsidRPr="00E1534B">
        <w:rPr>
          <w:b/>
          <w:bCs/>
          <w:highlight w:val="cyan"/>
          <w:u w:val="single"/>
        </w:rPr>
        <w:t>several clear advantages emerge</w:t>
      </w:r>
      <w:r w:rsidRPr="00F94872">
        <w:rPr>
          <w:u w:val="single"/>
        </w:rPr>
        <w:t>:</w:t>
      </w:r>
    </w:p>
    <w:p w14:paraId="7A8D9839" w14:textId="77777777" w:rsidR="002A6DDC" w:rsidRPr="00EA36C5" w:rsidRDefault="002A6DDC" w:rsidP="002A6DDC">
      <w:pPr>
        <w:rPr>
          <w:sz w:val="16"/>
        </w:rPr>
      </w:pPr>
      <w:r w:rsidRPr="00EA36C5">
        <w:rPr>
          <w:sz w:val="16"/>
        </w:rPr>
        <w:t xml:space="preserve">1. </w:t>
      </w:r>
      <w:r w:rsidRPr="00E1534B">
        <w:rPr>
          <w:b/>
          <w:bCs/>
          <w:highlight w:val="cyan"/>
          <w:u w:val="single"/>
        </w:rPr>
        <w:t>Accelerated Icebreaker Construction</w:t>
      </w:r>
    </w:p>
    <w:p w14:paraId="2515B294" w14:textId="77777777" w:rsidR="002A6DDC" w:rsidRPr="00F94872" w:rsidRDefault="002A6DDC" w:rsidP="002A6DDC">
      <w:pPr>
        <w:rPr>
          <w:u w:val="single"/>
        </w:rPr>
      </w:pPr>
      <w:r w:rsidRPr="00EA36C5">
        <w:rPr>
          <w:sz w:val="16"/>
        </w:rPr>
        <w:t>- By tapping into Korea’s proven technologies</w:t>
      </w:r>
      <w:r w:rsidRPr="00F94872">
        <w:rPr>
          <w:u w:val="single"/>
        </w:rPr>
        <w:t xml:space="preserve">, the </w:t>
      </w:r>
      <w:r w:rsidRPr="00E1534B">
        <w:rPr>
          <w:highlight w:val="cyan"/>
          <w:u w:val="single"/>
        </w:rPr>
        <w:t>United States could acquir</w:t>
      </w:r>
      <w:r w:rsidRPr="00F94872">
        <w:rPr>
          <w:u w:val="single"/>
        </w:rPr>
        <w:t xml:space="preserve">e much-needed </w:t>
      </w:r>
      <w:r w:rsidRPr="00E1534B">
        <w:rPr>
          <w:highlight w:val="cyan"/>
          <w:u w:val="single"/>
        </w:rPr>
        <w:t xml:space="preserve">icebreakers </w:t>
      </w:r>
      <w:r w:rsidRPr="00E1534B">
        <w:rPr>
          <w:b/>
          <w:bCs/>
          <w:highlight w:val="cyan"/>
          <w:u w:val="single"/>
        </w:rPr>
        <w:t>sooner</w:t>
      </w:r>
      <w:r w:rsidRPr="00E1534B">
        <w:rPr>
          <w:highlight w:val="cyan"/>
          <w:u w:val="single"/>
        </w:rPr>
        <w:t xml:space="preserve"> and at a</w:t>
      </w:r>
      <w:r w:rsidRPr="00F94872">
        <w:rPr>
          <w:u w:val="single"/>
        </w:rPr>
        <w:t xml:space="preserve"> more </w:t>
      </w:r>
      <w:r w:rsidRPr="00E1534B">
        <w:rPr>
          <w:b/>
          <w:bCs/>
          <w:highlight w:val="cyan"/>
          <w:u w:val="single"/>
        </w:rPr>
        <w:t>manageable cost</w:t>
      </w:r>
      <w:r w:rsidRPr="00F94872">
        <w:rPr>
          <w:u w:val="single"/>
        </w:rPr>
        <w:t>.</w:t>
      </w:r>
    </w:p>
    <w:p w14:paraId="4C709295" w14:textId="77777777" w:rsidR="002A6DDC" w:rsidRPr="00EA36C5" w:rsidRDefault="002A6DDC" w:rsidP="002A6DDC">
      <w:pPr>
        <w:rPr>
          <w:sz w:val="16"/>
        </w:rPr>
      </w:pPr>
      <w:r w:rsidRPr="00EA36C5">
        <w:rPr>
          <w:sz w:val="16"/>
        </w:rPr>
        <w:t xml:space="preserve">2. </w:t>
      </w:r>
      <w:r w:rsidRPr="00E1534B">
        <w:rPr>
          <w:b/>
          <w:bCs/>
          <w:highlight w:val="cyan"/>
          <w:u w:val="single"/>
        </w:rPr>
        <w:t>Revitalization of Domestic Shipbuilding</w:t>
      </w:r>
    </w:p>
    <w:p w14:paraId="15B44E86" w14:textId="77777777" w:rsidR="002A6DDC" w:rsidRPr="00EA36C5" w:rsidRDefault="002A6DDC" w:rsidP="002A6DDC">
      <w:pPr>
        <w:rPr>
          <w:sz w:val="16"/>
        </w:rPr>
      </w:pPr>
      <w:r w:rsidRPr="00EA36C5">
        <w:rPr>
          <w:sz w:val="16"/>
        </w:rPr>
        <w:t xml:space="preserve">- </w:t>
      </w:r>
      <w:r w:rsidRPr="00E1534B">
        <w:rPr>
          <w:highlight w:val="cyan"/>
          <w:u w:val="single"/>
        </w:rPr>
        <w:t>Maintaining production</w:t>
      </w:r>
      <w:r w:rsidRPr="00EA36C5">
        <w:rPr>
          <w:sz w:val="16"/>
        </w:rPr>
        <w:t xml:space="preserve"> at Philly Shipyard </w:t>
      </w:r>
      <w:r w:rsidRPr="00E1534B">
        <w:rPr>
          <w:highlight w:val="cyan"/>
          <w:u w:val="single"/>
        </w:rPr>
        <w:t>while integrating advanced Korean methods would</w:t>
      </w:r>
      <w:r w:rsidRPr="00F94872">
        <w:rPr>
          <w:u w:val="single"/>
        </w:rPr>
        <w:t xml:space="preserve"> </w:t>
      </w:r>
      <w:r w:rsidRPr="00E1534B">
        <w:rPr>
          <w:b/>
          <w:bCs/>
          <w:highlight w:val="cyan"/>
          <w:u w:val="single"/>
        </w:rPr>
        <w:t>enhance</w:t>
      </w:r>
      <w:r w:rsidRPr="00E1534B">
        <w:rPr>
          <w:highlight w:val="cyan"/>
          <w:u w:val="single"/>
        </w:rPr>
        <w:t xml:space="preserve"> </w:t>
      </w:r>
      <w:r w:rsidRPr="00F94872">
        <w:rPr>
          <w:u w:val="single"/>
        </w:rPr>
        <w:t xml:space="preserve">overall </w:t>
      </w:r>
      <w:r w:rsidRPr="00E1534B">
        <w:rPr>
          <w:highlight w:val="cyan"/>
          <w:u w:val="single"/>
        </w:rPr>
        <w:t>competitiveness,</w:t>
      </w:r>
      <w:r w:rsidRPr="00F94872">
        <w:rPr>
          <w:u w:val="single"/>
        </w:rPr>
        <w:t xml:space="preserve"> potentially </w:t>
      </w:r>
      <w:r w:rsidRPr="00E1534B">
        <w:rPr>
          <w:b/>
          <w:bCs/>
          <w:highlight w:val="cyan"/>
          <w:u w:val="single"/>
        </w:rPr>
        <w:t>reinvigorating American shipyards</w:t>
      </w:r>
      <w:r w:rsidRPr="00F94872">
        <w:rPr>
          <w:u w:val="single"/>
        </w:rPr>
        <w:t xml:space="preserve"> that have struggled to keep pace.</w:t>
      </w:r>
    </w:p>
    <w:p w14:paraId="41352FD7" w14:textId="77777777" w:rsidR="002A6DDC" w:rsidRPr="00EA36C5" w:rsidRDefault="002A6DDC" w:rsidP="002A6DDC">
      <w:pPr>
        <w:rPr>
          <w:sz w:val="16"/>
        </w:rPr>
      </w:pPr>
      <w:r w:rsidRPr="00EA36C5">
        <w:rPr>
          <w:sz w:val="16"/>
        </w:rPr>
        <w:t xml:space="preserve">3. </w:t>
      </w:r>
      <w:r w:rsidRPr="00E1534B">
        <w:rPr>
          <w:b/>
          <w:bCs/>
          <w:highlight w:val="cyan"/>
          <w:u w:val="single"/>
        </w:rPr>
        <w:t>Enhanced Strategic Posture</w:t>
      </w:r>
    </w:p>
    <w:p w14:paraId="307917AF" w14:textId="77777777" w:rsidR="002A6DDC" w:rsidRPr="00F94872" w:rsidRDefault="002A6DDC" w:rsidP="002A6DDC">
      <w:pPr>
        <w:rPr>
          <w:u w:val="single"/>
        </w:rPr>
      </w:pPr>
      <w:r w:rsidRPr="00EA36C5">
        <w:rPr>
          <w:sz w:val="16"/>
        </w:rPr>
        <w:t xml:space="preserve">- As Russia and China continue their Arctic push, </w:t>
      </w:r>
      <w:r w:rsidRPr="00F94872">
        <w:rPr>
          <w:u w:val="single"/>
        </w:rPr>
        <w:t xml:space="preserve">a </w:t>
      </w:r>
      <w:r w:rsidRPr="00E1534B">
        <w:rPr>
          <w:highlight w:val="cyan"/>
          <w:u w:val="single"/>
        </w:rPr>
        <w:t>collaboration with Korea</w:t>
      </w:r>
      <w:r w:rsidRPr="00F94872">
        <w:rPr>
          <w:u w:val="single"/>
        </w:rPr>
        <w:t>—</w:t>
      </w:r>
      <w:r w:rsidRPr="00E1534B">
        <w:rPr>
          <w:highlight w:val="cyan"/>
          <w:u w:val="single"/>
        </w:rPr>
        <w:t>already adept in</w:t>
      </w:r>
      <w:r w:rsidRPr="00F94872">
        <w:rPr>
          <w:u w:val="single"/>
        </w:rPr>
        <w:t xml:space="preserve"> polar </w:t>
      </w:r>
      <w:r w:rsidRPr="00E1534B">
        <w:rPr>
          <w:highlight w:val="cyan"/>
          <w:u w:val="single"/>
        </w:rPr>
        <w:t>shipping</w:t>
      </w:r>
      <w:r w:rsidRPr="00F94872">
        <w:rPr>
          <w:u w:val="single"/>
        </w:rPr>
        <w:t>,</w:t>
      </w:r>
      <w:r w:rsidRPr="00EA36C5">
        <w:rPr>
          <w:sz w:val="16"/>
        </w:rPr>
        <w:t xml:space="preserve"> LNG transport, </w:t>
      </w:r>
      <w:r w:rsidRPr="00E1534B">
        <w:rPr>
          <w:highlight w:val="cyan"/>
          <w:u w:val="single"/>
        </w:rPr>
        <w:t>and icebreaker</w:t>
      </w:r>
      <w:r w:rsidRPr="00F94872">
        <w:rPr>
          <w:u w:val="single"/>
        </w:rPr>
        <w:t xml:space="preserve"> technology</w:t>
      </w:r>
      <w:r w:rsidRPr="00EA36C5">
        <w:rPr>
          <w:sz w:val="16"/>
        </w:rPr>
        <w:t>—</w:t>
      </w:r>
      <w:r w:rsidRPr="00E1534B">
        <w:rPr>
          <w:highlight w:val="cyan"/>
          <w:u w:val="single"/>
        </w:rPr>
        <w:t xml:space="preserve">would </w:t>
      </w:r>
      <w:r w:rsidRPr="00E1534B">
        <w:rPr>
          <w:b/>
          <w:bCs/>
          <w:highlight w:val="cyan"/>
          <w:u w:val="single"/>
        </w:rPr>
        <w:t>strengthen America’s presence</w:t>
      </w:r>
      <w:r w:rsidRPr="00E1534B">
        <w:rPr>
          <w:highlight w:val="cyan"/>
          <w:u w:val="single"/>
        </w:rPr>
        <w:t xml:space="preserve"> in </w:t>
      </w:r>
      <w:r w:rsidRPr="00EA36C5">
        <w:rPr>
          <w:u w:val="single"/>
        </w:rPr>
        <w:t>both</w:t>
      </w:r>
      <w:r w:rsidRPr="00F94872">
        <w:rPr>
          <w:u w:val="single"/>
        </w:rPr>
        <w:t xml:space="preserve"> </w:t>
      </w:r>
      <w:r w:rsidRPr="00E1534B">
        <w:rPr>
          <w:highlight w:val="cyan"/>
          <w:u w:val="single"/>
        </w:rPr>
        <w:t>the Arctic</w:t>
      </w:r>
      <w:r w:rsidRPr="00F94872">
        <w:rPr>
          <w:u w:val="single"/>
        </w:rPr>
        <w:t xml:space="preserve"> and Antarctic.</w:t>
      </w:r>
    </w:p>
    <w:p w14:paraId="308E607A" w14:textId="77777777" w:rsidR="002A6DDC" w:rsidRPr="00EA36C5" w:rsidRDefault="002A6DDC" w:rsidP="002A6DDC">
      <w:pPr>
        <w:rPr>
          <w:sz w:val="16"/>
        </w:rPr>
      </w:pPr>
      <w:r w:rsidRPr="00EA36C5">
        <w:rPr>
          <w:sz w:val="16"/>
        </w:rPr>
        <w:t>A Way Forward</w:t>
      </w:r>
    </w:p>
    <w:p w14:paraId="6118023C" w14:textId="77777777" w:rsidR="002A6DDC" w:rsidRPr="00EA36C5" w:rsidRDefault="002A6DDC" w:rsidP="002A6DDC">
      <w:pPr>
        <w:rPr>
          <w:sz w:val="16"/>
        </w:rPr>
      </w:pPr>
      <w:r w:rsidRPr="00EA36C5">
        <w:rPr>
          <w:sz w:val="16"/>
        </w:rPr>
        <w:t xml:space="preserve">It is </w:t>
      </w:r>
      <w:r w:rsidRPr="00F94872">
        <w:rPr>
          <w:u w:val="single"/>
        </w:rPr>
        <w:t xml:space="preserve">now evident that the </w:t>
      </w:r>
      <w:r w:rsidRPr="00E1534B">
        <w:rPr>
          <w:highlight w:val="cyan"/>
          <w:u w:val="single"/>
        </w:rPr>
        <w:t xml:space="preserve">ICE Pact alone </w:t>
      </w:r>
      <w:r w:rsidRPr="00E1534B">
        <w:rPr>
          <w:b/>
          <w:bCs/>
          <w:highlight w:val="cyan"/>
          <w:u w:val="single"/>
        </w:rPr>
        <w:t xml:space="preserve">will not </w:t>
      </w:r>
      <w:r w:rsidRPr="00E1534B">
        <w:rPr>
          <w:highlight w:val="cyan"/>
          <w:u w:val="single"/>
        </w:rPr>
        <w:t>solve every challenge</w:t>
      </w:r>
      <w:r w:rsidRPr="00EA36C5">
        <w:rPr>
          <w:sz w:val="16"/>
        </w:rPr>
        <w:t xml:space="preserve">. The troubled </w:t>
      </w:r>
      <w:r w:rsidRPr="00E1534B">
        <w:rPr>
          <w:highlight w:val="cyan"/>
          <w:u w:val="single"/>
        </w:rPr>
        <w:t>PSC program reveals</w:t>
      </w:r>
      <w:r w:rsidRPr="00F94872">
        <w:rPr>
          <w:u w:val="single"/>
        </w:rPr>
        <w:t xml:space="preserve"> the </w:t>
      </w:r>
      <w:r w:rsidRPr="00E1534B">
        <w:rPr>
          <w:highlight w:val="cyan"/>
          <w:u w:val="single"/>
        </w:rPr>
        <w:t xml:space="preserve">need for a </w:t>
      </w:r>
      <w:r w:rsidRPr="00E1534B">
        <w:rPr>
          <w:b/>
          <w:bCs/>
          <w:highlight w:val="cyan"/>
          <w:u w:val="single"/>
        </w:rPr>
        <w:t>broader approach</w:t>
      </w:r>
      <w:r w:rsidRPr="00F94872">
        <w:rPr>
          <w:u w:val="single"/>
        </w:rPr>
        <w:t>—one that welcomes outside expertise and streamlines the path to additional icebreaking capacity.</w:t>
      </w:r>
      <w:r w:rsidRPr="00EA36C5">
        <w:rPr>
          <w:sz w:val="16"/>
        </w:rPr>
        <w:t xml:space="preserve"> By capitalizing on Hanwha’s newly established foothold in the U.S. market, Washington can chart a course that ensures success on multiple fronts.</w:t>
      </w:r>
    </w:p>
    <w:p w14:paraId="711A906F" w14:textId="77777777" w:rsidR="002A6DDC" w:rsidRPr="00F94872" w:rsidRDefault="002A6DDC" w:rsidP="002A6DDC">
      <w:pPr>
        <w:rPr>
          <w:u w:val="single"/>
        </w:rPr>
      </w:pPr>
      <w:r w:rsidRPr="00F94872">
        <w:rPr>
          <w:u w:val="single"/>
        </w:rPr>
        <w:t xml:space="preserve">Such an initiative would </w:t>
      </w:r>
      <w:r w:rsidRPr="00E1534B">
        <w:rPr>
          <w:highlight w:val="cyan"/>
          <w:u w:val="single"/>
        </w:rPr>
        <w:t>not only shore up America’s</w:t>
      </w:r>
      <w:r w:rsidRPr="00F94872">
        <w:rPr>
          <w:u w:val="single"/>
        </w:rPr>
        <w:t xml:space="preserve"> polar </w:t>
      </w:r>
      <w:r w:rsidRPr="00E1534B">
        <w:rPr>
          <w:highlight w:val="cyan"/>
          <w:u w:val="single"/>
        </w:rPr>
        <w:t>defense</w:t>
      </w:r>
      <w:r w:rsidRPr="00F94872">
        <w:rPr>
          <w:u w:val="single"/>
        </w:rPr>
        <w:t xml:space="preserve"> </w:t>
      </w:r>
      <w:r w:rsidRPr="00E1534B">
        <w:rPr>
          <w:highlight w:val="cyan"/>
          <w:u w:val="single"/>
        </w:rPr>
        <w:t>but</w:t>
      </w:r>
      <w:r w:rsidRPr="00F94872">
        <w:rPr>
          <w:u w:val="single"/>
        </w:rPr>
        <w:t xml:space="preserve"> also provide a </w:t>
      </w:r>
      <w:r w:rsidRPr="00E1534B">
        <w:rPr>
          <w:b/>
          <w:bCs/>
          <w:highlight w:val="cyan"/>
          <w:u w:val="single"/>
        </w:rPr>
        <w:t>vital</w:t>
      </w:r>
      <w:r w:rsidRPr="00E1534B">
        <w:rPr>
          <w:highlight w:val="cyan"/>
          <w:u w:val="single"/>
        </w:rPr>
        <w:t xml:space="preserve"> boost to </w:t>
      </w:r>
      <w:r w:rsidRPr="00EA36C5">
        <w:rPr>
          <w:u w:val="single"/>
        </w:rPr>
        <w:t xml:space="preserve">the </w:t>
      </w:r>
      <w:r w:rsidRPr="00E1534B">
        <w:rPr>
          <w:highlight w:val="cyan"/>
          <w:u w:val="single"/>
        </w:rPr>
        <w:t>nation’s shipbuilding industry</w:t>
      </w:r>
      <w:r w:rsidRPr="00E1534B">
        <w:rPr>
          <w:sz w:val="16"/>
          <w:highlight w:val="cyan"/>
        </w:rPr>
        <w:t>.</w:t>
      </w:r>
      <w:r w:rsidRPr="00EA36C5">
        <w:rPr>
          <w:sz w:val="16"/>
        </w:rPr>
        <w:t xml:space="preserve"> For policymakers looking to achieve multiple objectives with a single initiative, expanding cooperation with Korea stands out as a pragmatic and forward-looking step. </w:t>
      </w:r>
      <w:r w:rsidRPr="00E1534B">
        <w:rPr>
          <w:highlight w:val="cyan"/>
          <w:u w:val="single"/>
        </w:rPr>
        <w:t>Failure to seize this</w:t>
      </w:r>
      <w:r w:rsidRPr="00F94872">
        <w:rPr>
          <w:u w:val="single"/>
        </w:rPr>
        <w:t xml:space="preserve"> opportunity </w:t>
      </w:r>
      <w:r w:rsidRPr="00E1534B">
        <w:rPr>
          <w:highlight w:val="cyan"/>
          <w:u w:val="single"/>
        </w:rPr>
        <w:t xml:space="preserve">could leave the United States </w:t>
      </w:r>
      <w:r w:rsidRPr="00E1534B">
        <w:rPr>
          <w:b/>
          <w:bCs/>
          <w:highlight w:val="cyan"/>
          <w:u w:val="single"/>
        </w:rPr>
        <w:t>lagging</w:t>
      </w:r>
      <w:r w:rsidRPr="00E1534B">
        <w:rPr>
          <w:highlight w:val="cyan"/>
          <w:u w:val="single"/>
        </w:rPr>
        <w:t xml:space="preserve"> in</w:t>
      </w:r>
      <w:r w:rsidRPr="00F94872">
        <w:rPr>
          <w:u w:val="single"/>
        </w:rPr>
        <w:t xml:space="preserve"> the polar </w:t>
      </w:r>
      <w:r w:rsidRPr="00E1534B">
        <w:rPr>
          <w:highlight w:val="cyan"/>
          <w:u w:val="single"/>
        </w:rPr>
        <w:t>competition</w:t>
      </w:r>
      <w:r w:rsidRPr="00F94872">
        <w:rPr>
          <w:u w:val="single"/>
        </w:rPr>
        <w:t xml:space="preserve"> at a time when strategic dominance in these regions has never been more crucial.</w:t>
      </w:r>
    </w:p>
    <w:p w14:paraId="2323EDF5" w14:textId="77777777" w:rsidR="002A6DDC" w:rsidRPr="00EA36C5" w:rsidRDefault="002A6DDC" w:rsidP="002A6DDC">
      <w:pPr>
        <w:rPr>
          <w:sz w:val="16"/>
        </w:rPr>
      </w:pPr>
      <w:r w:rsidRPr="00EA36C5">
        <w:rPr>
          <w:sz w:val="16"/>
        </w:rPr>
        <w:t xml:space="preserve">In short, the Philadelphia acquisition has created a unique chance to meld America’s industrial legacy with Korea’s shipbuilding prowess. If harnessed effectively, </w:t>
      </w:r>
      <w:r w:rsidRPr="00F94872">
        <w:rPr>
          <w:u w:val="single"/>
        </w:rPr>
        <w:t xml:space="preserve">this </w:t>
      </w:r>
      <w:r w:rsidRPr="00E1534B">
        <w:rPr>
          <w:highlight w:val="cyan"/>
          <w:u w:val="single"/>
        </w:rPr>
        <w:t>partnership</w:t>
      </w:r>
      <w:r w:rsidRPr="00F94872">
        <w:rPr>
          <w:u w:val="single"/>
        </w:rPr>
        <w:t xml:space="preserve"> could well be the </w:t>
      </w:r>
      <w:r w:rsidRPr="00E1534B">
        <w:rPr>
          <w:b/>
          <w:bCs/>
          <w:highlight w:val="cyan"/>
          <w:u w:val="single"/>
        </w:rPr>
        <w:t>key</w:t>
      </w:r>
      <w:r w:rsidRPr="00E1534B">
        <w:rPr>
          <w:highlight w:val="cyan"/>
          <w:u w:val="single"/>
        </w:rPr>
        <w:t xml:space="preserve"> to ensuring that the U</w:t>
      </w:r>
      <w:r w:rsidRPr="00F94872">
        <w:rPr>
          <w:u w:val="single"/>
        </w:rPr>
        <w:t xml:space="preserve">nited </w:t>
      </w:r>
      <w:r w:rsidRPr="00E1534B">
        <w:rPr>
          <w:highlight w:val="cyan"/>
          <w:u w:val="single"/>
        </w:rPr>
        <w:t>S</w:t>
      </w:r>
      <w:r w:rsidRPr="00F94872">
        <w:rPr>
          <w:u w:val="single"/>
        </w:rPr>
        <w:t xml:space="preserve">tates </w:t>
      </w:r>
      <w:r w:rsidRPr="00E1534B">
        <w:rPr>
          <w:highlight w:val="cyan"/>
          <w:u w:val="single"/>
        </w:rPr>
        <w:t>maintains its edge</w:t>
      </w:r>
      <w:r w:rsidRPr="00F94872">
        <w:rPr>
          <w:u w:val="single"/>
        </w:rPr>
        <w:t xml:space="preserve"> across the polar seas</w:t>
      </w:r>
      <w:r w:rsidRPr="00EA36C5">
        <w:rPr>
          <w:sz w:val="16"/>
        </w:rPr>
        <w:t>.</w:t>
      </w:r>
    </w:p>
    <w:p w14:paraId="3C198E9D" w14:textId="77777777" w:rsidR="001818C1" w:rsidRPr="001818C1" w:rsidRDefault="001818C1" w:rsidP="001818C1"/>
    <w:p w14:paraId="41073FC3" w14:textId="27347886" w:rsidR="00477CB8" w:rsidRDefault="00183B5A" w:rsidP="00183B5A">
      <w:pPr>
        <w:pStyle w:val="Heading1"/>
      </w:pPr>
      <w:r>
        <w:lastRenderedPageBreak/>
        <w:t>Disadvantage Links</w:t>
      </w:r>
    </w:p>
    <w:p w14:paraId="251278E7" w14:textId="0ABEC7E2" w:rsidR="00121314" w:rsidRDefault="00121314" w:rsidP="00183B5A">
      <w:pPr>
        <w:pStyle w:val="Heading2"/>
      </w:pPr>
      <w:r>
        <w:lastRenderedPageBreak/>
        <w:t>DA---Environment</w:t>
      </w:r>
    </w:p>
    <w:p w14:paraId="55AB501B" w14:textId="194E229A" w:rsidR="00121314" w:rsidRDefault="00121314" w:rsidP="00121314">
      <w:pPr>
        <w:pStyle w:val="Heading3"/>
      </w:pPr>
      <w:r>
        <w:lastRenderedPageBreak/>
        <w:t>1NC---Link</w:t>
      </w:r>
    </w:p>
    <w:p w14:paraId="2341ED40" w14:textId="0138E29F" w:rsidR="00121314" w:rsidRDefault="00121314" w:rsidP="00121314">
      <w:pPr>
        <w:pStyle w:val="Heading4"/>
      </w:pPr>
      <w:r>
        <w:t>Mass producing Icebreakers crosses the environmental threshold</w:t>
      </w:r>
      <w:r w:rsidR="00D14DDB">
        <w:t>.</w:t>
      </w:r>
    </w:p>
    <w:p w14:paraId="33376E84" w14:textId="77777777" w:rsidR="00121314" w:rsidRPr="00121314" w:rsidRDefault="00121314" w:rsidP="00121314">
      <w:r w:rsidRPr="00121314">
        <w:t xml:space="preserve">Brian </w:t>
      </w:r>
      <w:r w:rsidRPr="00121314">
        <w:rPr>
          <w:rStyle w:val="Style13ptBold"/>
        </w:rPr>
        <w:t>Czech</w:t>
      </w:r>
      <w:r w:rsidRPr="00121314">
        <w:t>, 4-14-20</w:t>
      </w:r>
      <w:r w:rsidRPr="00121314">
        <w:rPr>
          <w:rStyle w:val="Style13ptBold"/>
        </w:rPr>
        <w:t>22</w:t>
      </w:r>
      <w:r w:rsidRPr="00121314">
        <w:t>, "Icebreakers in the Arctic: An Overlooked Environmental Concern," Center for the Advancement of the Steady State Economy, https://steadystate.org/icebreakers-in-the-arctic-an-overlooked-environmental-concern///nishant</w:t>
      </w:r>
    </w:p>
    <w:p w14:paraId="7097959E" w14:textId="77777777" w:rsidR="00121314" w:rsidRPr="00A5708F" w:rsidRDefault="00121314" w:rsidP="00121314">
      <w:pPr>
        <w:rPr>
          <w:sz w:val="16"/>
        </w:rPr>
      </w:pPr>
      <w:r w:rsidRPr="00A5708F">
        <w:rPr>
          <w:sz w:val="16"/>
        </w:rPr>
        <w:t xml:space="preserve">Little information is available about the environmental concerns that icebreakers pose. </w:t>
      </w:r>
      <w:r w:rsidRPr="00E1534B">
        <w:rPr>
          <w:rStyle w:val="StyleUnderline"/>
          <w:highlight w:val="cyan"/>
        </w:rPr>
        <w:t>Literature highlights the perceived “positives”—</w:t>
      </w:r>
      <w:r w:rsidRPr="00A5708F">
        <w:rPr>
          <w:rStyle w:val="StyleUnderline"/>
        </w:rPr>
        <w:t>scientific exploration, search and rescue, trade and shipping, and competition amongst nations—</w:t>
      </w:r>
      <w:r w:rsidRPr="00E1534B">
        <w:rPr>
          <w:rStyle w:val="StyleUnderline"/>
          <w:highlight w:val="cyan"/>
        </w:rPr>
        <w:t xml:space="preserve">as being more important than considering </w:t>
      </w:r>
      <w:r w:rsidRPr="00E1534B">
        <w:rPr>
          <w:rStyle w:val="Emphasis"/>
          <w:highlight w:val="cyan"/>
        </w:rPr>
        <w:t>environmental degradation</w:t>
      </w:r>
      <w:r w:rsidRPr="00A5708F">
        <w:rPr>
          <w:rStyle w:val="StyleUnderline"/>
        </w:rPr>
        <w:t>.</w:t>
      </w:r>
      <w:r w:rsidRPr="00A5708F">
        <w:rPr>
          <w:sz w:val="16"/>
        </w:rPr>
        <w:t xml:space="preserve"> However, here’s what we know.</w:t>
      </w:r>
    </w:p>
    <w:p w14:paraId="0253BC2C" w14:textId="77777777" w:rsidR="00121314" w:rsidRPr="00A5708F" w:rsidRDefault="00121314" w:rsidP="00121314">
      <w:pPr>
        <w:rPr>
          <w:sz w:val="16"/>
        </w:rPr>
      </w:pPr>
      <w:r w:rsidRPr="00A5708F">
        <w:rPr>
          <w:sz w:val="16"/>
        </w:rPr>
        <w:t xml:space="preserve">Icebreakers break ice. </w:t>
      </w:r>
      <w:r w:rsidRPr="00A5708F">
        <w:rPr>
          <w:rStyle w:val="StyleUnderline"/>
        </w:rPr>
        <w:t xml:space="preserve">As the broken </w:t>
      </w:r>
      <w:r w:rsidRPr="00E1534B">
        <w:rPr>
          <w:rStyle w:val="StyleUnderline"/>
          <w:highlight w:val="cyan"/>
        </w:rPr>
        <w:t>ice melts</w:t>
      </w:r>
      <w:r w:rsidRPr="00A5708F">
        <w:rPr>
          <w:rStyle w:val="StyleUnderline"/>
        </w:rPr>
        <w:t xml:space="preserve">, sunlight is absorbed, </w:t>
      </w:r>
      <w:r w:rsidRPr="00E1534B">
        <w:rPr>
          <w:rStyle w:val="StyleUnderline"/>
          <w:highlight w:val="cyan"/>
        </w:rPr>
        <w:t>lead</w:t>
      </w:r>
      <w:r w:rsidRPr="00A5708F">
        <w:rPr>
          <w:rStyle w:val="StyleUnderline"/>
        </w:rPr>
        <w:t xml:space="preserve">ing </w:t>
      </w:r>
      <w:r w:rsidRPr="00E1534B">
        <w:rPr>
          <w:rStyle w:val="StyleUnderline"/>
          <w:highlight w:val="cyan"/>
        </w:rPr>
        <w:t>to increased temperatures</w:t>
      </w:r>
      <w:r w:rsidRPr="00A5708F">
        <w:rPr>
          <w:rStyle w:val="StyleUnderline"/>
        </w:rPr>
        <w:t xml:space="preserve">, and </w:t>
      </w:r>
      <w:r w:rsidRPr="00E1534B">
        <w:rPr>
          <w:rStyle w:val="StyleUnderline"/>
          <w:highlight w:val="cyan"/>
        </w:rPr>
        <w:t xml:space="preserve">thus </w:t>
      </w:r>
      <w:r w:rsidRPr="00E1534B">
        <w:rPr>
          <w:rStyle w:val="Emphasis"/>
          <w:highlight w:val="cyan"/>
        </w:rPr>
        <w:t>more</w:t>
      </w:r>
      <w:r w:rsidRPr="00E1534B">
        <w:rPr>
          <w:rStyle w:val="StyleUnderline"/>
          <w:highlight w:val="cyan"/>
        </w:rPr>
        <w:t xml:space="preserve"> ice melting</w:t>
      </w:r>
      <w:r w:rsidRPr="00A5708F">
        <w:rPr>
          <w:sz w:val="16"/>
        </w:rPr>
        <w:t xml:space="preserve">. An icebreaker cruising through the ice for 1,000 kilometers (620 miles), leaving an ice-free wake of ten meters (33 feet), would open an area of water ten square kilometers (3.9 square miles) over the entire cruise. </w:t>
      </w:r>
      <w:r w:rsidRPr="00A5708F">
        <w:rPr>
          <w:rStyle w:val="StyleUnderline"/>
        </w:rPr>
        <w:t>Although the Arctic Sea covers about 4,000 kilometers (2500 miles</w:t>
      </w:r>
      <w:r w:rsidRPr="00E1534B">
        <w:rPr>
          <w:rStyle w:val="StyleUnderline"/>
          <w:highlight w:val="cyan"/>
        </w:rPr>
        <w:t xml:space="preserve">), any amount of ice breaking </w:t>
      </w:r>
      <w:r w:rsidRPr="00E1534B">
        <w:rPr>
          <w:rStyle w:val="Emphasis"/>
          <w:highlight w:val="cyan"/>
        </w:rPr>
        <w:t>harms the environment</w:t>
      </w:r>
      <w:r w:rsidRPr="00A5708F">
        <w:rPr>
          <w:sz w:val="16"/>
        </w:rPr>
        <w:t xml:space="preserve">. </w:t>
      </w:r>
      <w:r w:rsidRPr="00A5708F">
        <w:rPr>
          <w:rStyle w:val="StyleUnderline"/>
        </w:rPr>
        <w:t xml:space="preserve">With the continual use of icebreaker ships, </w:t>
      </w:r>
      <w:r w:rsidRPr="00E1534B">
        <w:rPr>
          <w:rStyle w:val="StyleUnderline"/>
          <w:highlight w:val="cyan"/>
        </w:rPr>
        <w:t>the Arctic will continue to look more like ice cubes melting in a glass of water.</w:t>
      </w:r>
    </w:p>
    <w:p w14:paraId="61669B81" w14:textId="77777777" w:rsidR="00121314" w:rsidRPr="00A5708F" w:rsidRDefault="00121314" w:rsidP="00121314">
      <w:pPr>
        <w:rPr>
          <w:sz w:val="16"/>
        </w:rPr>
      </w:pPr>
      <w:r w:rsidRPr="00A5708F">
        <w:rPr>
          <w:sz w:val="16"/>
        </w:rPr>
        <w:t>The Arctic: melting ice cubes bobbing in a glass of water.</w:t>
      </w:r>
    </w:p>
    <w:p w14:paraId="3868948F" w14:textId="77777777" w:rsidR="00121314" w:rsidRPr="00A5708F" w:rsidRDefault="00121314" w:rsidP="00121314">
      <w:pPr>
        <w:rPr>
          <w:rStyle w:val="StyleUnderline"/>
        </w:rPr>
      </w:pPr>
      <w:r w:rsidRPr="00A5708F">
        <w:rPr>
          <w:sz w:val="16"/>
        </w:rPr>
        <w:t xml:space="preserve">As melting endures, we will continue to see environmental effects around the world. Changes in the Arctic Sea ice pattern leads to a rise in sea levels globally. Low-lying developed areas in the Gulf Coast and the mid-Atlantic regions are especially at risk from sea-level rise. The recent growth of coastal areas has resulted in larger populations and more valuable coastal property being at risk from sea-level rise. </w:t>
      </w:r>
      <w:r w:rsidRPr="00E1534B">
        <w:rPr>
          <w:rStyle w:val="StyleUnderline"/>
          <w:highlight w:val="cyan"/>
        </w:rPr>
        <w:t xml:space="preserve">Major physical impacts of a rise in sea level include erosion of beaches, inundation of deltas as well as flooding and </w:t>
      </w:r>
      <w:r w:rsidRPr="00E1534B">
        <w:rPr>
          <w:rStyle w:val="Emphasis"/>
          <w:highlight w:val="cyan"/>
        </w:rPr>
        <w:t>loss of many marshes and wetlands</w:t>
      </w:r>
      <w:r w:rsidRPr="00E1534B">
        <w:rPr>
          <w:rStyle w:val="StyleUnderline"/>
          <w:highlight w:val="cyan"/>
        </w:rPr>
        <w:t>.</w:t>
      </w:r>
      <w:r w:rsidRPr="00A5708F">
        <w:rPr>
          <w:rStyle w:val="StyleUnderline"/>
        </w:rPr>
        <w:t xml:space="preserve"> Increased salinity will likely become a problem in coastal aquifers and estuarine systems because of saltwater intrusion.</w:t>
      </w:r>
    </w:p>
    <w:p w14:paraId="1F1803A0" w14:textId="77777777" w:rsidR="00121314" w:rsidRPr="00A5708F" w:rsidRDefault="00121314" w:rsidP="00121314">
      <w:pPr>
        <w:rPr>
          <w:sz w:val="16"/>
        </w:rPr>
      </w:pPr>
      <w:r w:rsidRPr="00A5708F">
        <w:rPr>
          <w:rStyle w:val="StyleUnderline"/>
        </w:rPr>
        <w:t xml:space="preserve">Changes in Arctic ice patterns are also leading to more frequent extreme weather. </w:t>
      </w:r>
      <w:r w:rsidRPr="00A5708F">
        <w:rPr>
          <w:sz w:val="16"/>
        </w:rPr>
        <w:t xml:space="preserve">In the past few years, such extreme weather has been seen particularly across the east coast of the USA, western Europe, and central Asia. </w:t>
      </w:r>
      <w:r w:rsidRPr="00A5708F">
        <w:rPr>
          <w:rStyle w:val="StyleUnderline"/>
        </w:rPr>
        <w:t xml:space="preserve">These </w:t>
      </w:r>
      <w:r w:rsidRPr="00E1534B">
        <w:rPr>
          <w:rStyle w:val="StyleUnderline"/>
          <w:highlight w:val="cyan"/>
        </w:rPr>
        <w:t>regions will continue to experience more extreme weather</w:t>
      </w:r>
      <w:r w:rsidRPr="00A5708F">
        <w:rPr>
          <w:rStyle w:val="StyleUnderline"/>
        </w:rPr>
        <w:t xml:space="preserve"> because of Arctic amplification</w:t>
      </w:r>
      <w:r w:rsidRPr="00A5708F">
        <w:rPr>
          <w:sz w:val="16"/>
        </w:rPr>
        <w:t>, the enhanced sensitivity of high latitudes to global heating. Arctic ice melt has also been shown to distort the flow of and weaken the jet stream, resulting in more frequent periods of intense heat and ferocious cold.</w:t>
      </w:r>
    </w:p>
    <w:p w14:paraId="774FC426" w14:textId="77777777" w:rsidR="00121314" w:rsidRPr="00A5708F" w:rsidRDefault="00121314" w:rsidP="00121314">
      <w:pPr>
        <w:rPr>
          <w:rStyle w:val="StyleUnderline"/>
        </w:rPr>
      </w:pPr>
      <w:r w:rsidRPr="00A5708F">
        <w:rPr>
          <w:rStyle w:val="StyleUnderline"/>
        </w:rPr>
        <w:t xml:space="preserve">There’s also evidence that the </w:t>
      </w:r>
      <w:r w:rsidRPr="00E1534B">
        <w:rPr>
          <w:rStyle w:val="Emphasis"/>
          <w:highlight w:val="cyan"/>
        </w:rPr>
        <w:t xml:space="preserve">sound </w:t>
      </w:r>
      <w:r w:rsidRPr="00E1534B">
        <w:rPr>
          <w:rStyle w:val="StyleUnderline"/>
          <w:highlight w:val="cyan"/>
        </w:rPr>
        <w:t>emitted from icebreakers is detrimental to marine animals,</w:t>
      </w:r>
      <w:r w:rsidRPr="00A5708F">
        <w:rPr>
          <w:rStyle w:val="StyleUnderline"/>
        </w:rPr>
        <w:t xml:space="preserve"> particularly whales </w:t>
      </w:r>
      <w:r w:rsidRPr="00E1534B">
        <w:rPr>
          <w:rStyle w:val="StyleUnderline"/>
          <w:highlight w:val="cyan"/>
        </w:rPr>
        <w:t>and</w:t>
      </w:r>
      <w:r w:rsidRPr="00A5708F">
        <w:rPr>
          <w:rStyle w:val="StyleUnderline"/>
        </w:rPr>
        <w:t xml:space="preserve"> other large mammals. The </w:t>
      </w:r>
      <w:r w:rsidRPr="00E1534B">
        <w:rPr>
          <w:rStyle w:val="StyleUnderline"/>
          <w:highlight w:val="cyan"/>
        </w:rPr>
        <w:t>sound interferes with their ability to communicate</w:t>
      </w:r>
      <w:r w:rsidRPr="00A5708F">
        <w:rPr>
          <w:rStyle w:val="StyleUnderline"/>
        </w:rPr>
        <w:t xml:space="preserve"> with their pods. Additionally, sound pollution </w:t>
      </w:r>
      <w:r w:rsidRPr="00E1534B">
        <w:rPr>
          <w:rStyle w:val="StyleUnderline"/>
          <w:highlight w:val="cyan"/>
        </w:rPr>
        <w:t>likely has long-term effects that are difficult to predict.</w:t>
      </w:r>
    </w:p>
    <w:p w14:paraId="4A24DA65" w14:textId="77777777" w:rsidR="00121314" w:rsidRPr="00682C83" w:rsidRDefault="00121314" w:rsidP="00121314">
      <w:pPr>
        <w:rPr>
          <w:rStyle w:val="Emphasis"/>
        </w:rPr>
      </w:pPr>
      <w:r w:rsidRPr="00A5708F">
        <w:rPr>
          <w:sz w:val="16"/>
        </w:rPr>
        <w:t xml:space="preserve">Most of the Russian icebreaker fleet is nuclear-based due to the fuel costs of running an icebreaker. </w:t>
      </w:r>
      <w:r w:rsidRPr="00A5708F">
        <w:rPr>
          <w:rStyle w:val="StyleUnderline"/>
        </w:rPr>
        <w:t xml:space="preserve">On average, an icebreaker working in regions with three-meter-thick ice uses more than 100 tons of fuel per day. However, nuclear icebreakers have obvious concerns as well. </w:t>
      </w:r>
      <w:r w:rsidRPr="00E1534B">
        <w:rPr>
          <w:rStyle w:val="StyleUnderline"/>
          <w:highlight w:val="cyan"/>
        </w:rPr>
        <w:t xml:space="preserve">In fact, should an accident occur, the consequence would be as </w:t>
      </w:r>
      <w:r w:rsidRPr="00E1534B">
        <w:rPr>
          <w:rStyle w:val="Emphasis"/>
          <w:highlight w:val="cyan"/>
        </w:rPr>
        <w:t>severe as the Chernobyl</w:t>
      </w:r>
      <w:r w:rsidRPr="00E1534B">
        <w:rPr>
          <w:rStyle w:val="StyleUnderline"/>
          <w:highlight w:val="cyan"/>
        </w:rPr>
        <w:t xml:space="preserve"> disaster and the Deepwater Horizon oil spill combined: devastating.</w:t>
      </w:r>
    </w:p>
    <w:p w14:paraId="336776B6" w14:textId="77777777" w:rsidR="00121314" w:rsidRPr="00121314" w:rsidRDefault="00121314" w:rsidP="00121314"/>
    <w:p w14:paraId="2945890A" w14:textId="50336324" w:rsidR="00121314" w:rsidRDefault="008D6F2C" w:rsidP="00121314">
      <w:pPr>
        <w:pStyle w:val="Heading3"/>
      </w:pPr>
      <w:r>
        <w:lastRenderedPageBreak/>
        <w:t>2NC---</w:t>
      </w:r>
      <w:r w:rsidR="00121314">
        <w:t>UQ</w:t>
      </w:r>
      <w:r>
        <w:t>---Squo Solves</w:t>
      </w:r>
    </w:p>
    <w:p w14:paraId="7FFF6261" w14:textId="77777777" w:rsidR="00121314" w:rsidRPr="008D6F2C" w:rsidRDefault="00121314" w:rsidP="008D6F2C">
      <w:pPr>
        <w:pStyle w:val="Heading4"/>
      </w:pPr>
      <w:r w:rsidRPr="008D6F2C">
        <w:t xml:space="preserve">Current solutions solve right now but additional destruction could lead to crossing critical environmental threshold  </w:t>
      </w:r>
    </w:p>
    <w:p w14:paraId="036E2565" w14:textId="77777777" w:rsidR="00121314" w:rsidRPr="008D6F2C" w:rsidRDefault="00121314" w:rsidP="008D6F2C">
      <w:r w:rsidRPr="008D6F2C">
        <w:t xml:space="preserve">Ama </w:t>
      </w:r>
      <w:r w:rsidRPr="008D6F2C">
        <w:rPr>
          <w:rStyle w:val="Style13ptBold"/>
        </w:rPr>
        <w:t>Lorenz</w:t>
      </w:r>
      <w:r w:rsidRPr="008D6F2C">
        <w:t>, 1-28-20</w:t>
      </w:r>
      <w:r w:rsidRPr="008D6F2C">
        <w:rPr>
          <w:rStyle w:val="Style13ptBold"/>
        </w:rPr>
        <w:t>25</w:t>
      </w:r>
      <w:r w:rsidRPr="008D6F2C">
        <w:t>, "Climate Change In The Arctic," FairPlanet, https://www.fairplanet.org/story/climate-change-in-the-arctic///nishant</w:t>
      </w:r>
    </w:p>
    <w:p w14:paraId="339D3470" w14:textId="77777777" w:rsidR="00121314" w:rsidRDefault="00121314" w:rsidP="00121314">
      <w:r>
        <w:t>THE ARCTIC’S RAPID TRANSFORMATION</w:t>
      </w:r>
    </w:p>
    <w:p w14:paraId="30F16EA0" w14:textId="77777777" w:rsidR="00121314" w:rsidRPr="001519C7" w:rsidRDefault="00121314" w:rsidP="00121314">
      <w:pPr>
        <w:rPr>
          <w:sz w:val="16"/>
        </w:rPr>
      </w:pPr>
      <w:r w:rsidRPr="00E1534B">
        <w:rPr>
          <w:rStyle w:val="StyleUnderline"/>
          <w:highlight w:val="cyan"/>
        </w:rPr>
        <w:t xml:space="preserve">The Arctic is warming at </w:t>
      </w:r>
      <w:r w:rsidRPr="00E1534B">
        <w:rPr>
          <w:rStyle w:val="Emphasis"/>
          <w:highlight w:val="cyan"/>
        </w:rPr>
        <w:t>twice the rate</w:t>
      </w:r>
      <w:r w:rsidRPr="00E1534B">
        <w:rPr>
          <w:rStyle w:val="StyleUnderline"/>
          <w:highlight w:val="cyan"/>
        </w:rPr>
        <w:t xml:space="preserve"> of the global average.</w:t>
      </w:r>
      <w:r w:rsidRPr="001519C7">
        <w:rPr>
          <w:sz w:val="16"/>
        </w:rPr>
        <w:t xml:space="preserve"> </w:t>
      </w:r>
      <w:r w:rsidRPr="00E1534B">
        <w:rPr>
          <w:rStyle w:val="StyleUnderline"/>
          <w:highlight w:val="cyan"/>
        </w:rPr>
        <w:t>Ice</w:t>
      </w:r>
      <w:r w:rsidRPr="001519C7">
        <w:rPr>
          <w:rStyle w:val="StyleUnderline"/>
        </w:rPr>
        <w:t xml:space="preserve"> that once persisted year-round now </w:t>
      </w:r>
      <w:r w:rsidRPr="00E1534B">
        <w:rPr>
          <w:rStyle w:val="StyleUnderline"/>
          <w:highlight w:val="cyan"/>
        </w:rPr>
        <w:t>vanishes</w:t>
      </w:r>
      <w:r w:rsidRPr="001519C7">
        <w:rPr>
          <w:rStyle w:val="StyleUnderline"/>
        </w:rPr>
        <w:t xml:space="preserve"> entirely for months during the summer, returning only </w:t>
      </w:r>
      <w:r w:rsidRPr="001519C7">
        <w:rPr>
          <w:rStyle w:val="Emphasis"/>
        </w:rPr>
        <w:t>weakly</w:t>
      </w:r>
      <w:r w:rsidRPr="001519C7">
        <w:rPr>
          <w:rStyle w:val="StyleUnderline"/>
        </w:rPr>
        <w:t xml:space="preserve"> in winter</w:t>
      </w:r>
      <w:r w:rsidRPr="001519C7">
        <w:rPr>
          <w:sz w:val="16"/>
        </w:rPr>
        <w:t xml:space="preserve">. This transformation disrupts ecosystems and </w:t>
      </w:r>
      <w:r w:rsidRPr="00E1534B">
        <w:rPr>
          <w:rStyle w:val="StyleUnderline"/>
          <w:highlight w:val="cyan"/>
        </w:rPr>
        <w:t>endangers Arctic species, as their habitats shrink</w:t>
      </w:r>
      <w:r w:rsidRPr="001519C7">
        <w:rPr>
          <w:rStyle w:val="StyleUnderline"/>
        </w:rPr>
        <w:t xml:space="preserve">. </w:t>
      </w:r>
      <w:r w:rsidRPr="001519C7">
        <w:rPr>
          <w:sz w:val="16"/>
        </w:rPr>
        <w:t xml:space="preserve">Coastal </w:t>
      </w:r>
      <w:r w:rsidRPr="001519C7">
        <w:rPr>
          <w:rStyle w:val="StyleUnderline"/>
        </w:rPr>
        <w:t>villages face constant flooding</w:t>
      </w:r>
      <w:r w:rsidRPr="001519C7">
        <w:rPr>
          <w:sz w:val="16"/>
        </w:rPr>
        <w:t xml:space="preserve"> and </w:t>
      </w:r>
      <w:r w:rsidRPr="001519C7">
        <w:rPr>
          <w:rStyle w:val="StyleUnderline"/>
        </w:rPr>
        <w:t xml:space="preserve">are predicted to be </w:t>
      </w:r>
      <w:r w:rsidRPr="001519C7">
        <w:rPr>
          <w:rStyle w:val="Emphasis"/>
        </w:rPr>
        <w:t>submerged permanently</w:t>
      </w:r>
      <w:r w:rsidRPr="001519C7">
        <w:rPr>
          <w:sz w:val="16"/>
        </w:rPr>
        <w:t xml:space="preserve"> within decades.</w:t>
      </w:r>
    </w:p>
    <w:p w14:paraId="392DC3F8" w14:textId="77777777" w:rsidR="00121314" w:rsidRPr="001519C7" w:rsidRDefault="00121314" w:rsidP="00121314">
      <w:pPr>
        <w:rPr>
          <w:sz w:val="16"/>
        </w:rPr>
      </w:pPr>
      <w:r w:rsidRPr="001519C7">
        <w:rPr>
          <w:sz w:val="16"/>
        </w:rPr>
        <w:t xml:space="preserve">The </w:t>
      </w:r>
      <w:r w:rsidRPr="00E1534B">
        <w:rPr>
          <w:rStyle w:val="StyleUnderline"/>
          <w:highlight w:val="cyan"/>
        </w:rPr>
        <w:t>migration patterns of marine mammals</w:t>
      </w:r>
      <w:r w:rsidRPr="001519C7">
        <w:rPr>
          <w:sz w:val="16"/>
        </w:rPr>
        <w:t xml:space="preserve"> like whales and seals </w:t>
      </w:r>
      <w:r w:rsidRPr="00E1534B">
        <w:rPr>
          <w:rStyle w:val="StyleUnderline"/>
          <w:highlight w:val="cyan"/>
        </w:rPr>
        <w:t>are shifting</w:t>
      </w:r>
      <w:r w:rsidRPr="001519C7">
        <w:rPr>
          <w:sz w:val="16"/>
        </w:rPr>
        <w:t>, and long-standing Inuit hunting traditions are being upended.</w:t>
      </w:r>
      <w:r w:rsidRPr="001519C7">
        <w:rPr>
          <w:rStyle w:val="StyleUnderline"/>
        </w:rPr>
        <w:t xml:space="preserve"> </w:t>
      </w:r>
      <w:r w:rsidRPr="00E1534B">
        <w:rPr>
          <w:rStyle w:val="StyleUnderline"/>
          <w:highlight w:val="cyan"/>
        </w:rPr>
        <w:t xml:space="preserve">These changes are </w:t>
      </w:r>
      <w:r w:rsidRPr="00E1534B">
        <w:rPr>
          <w:rStyle w:val="Emphasis"/>
          <w:highlight w:val="cyan"/>
        </w:rPr>
        <w:t xml:space="preserve">too dramatic </w:t>
      </w:r>
      <w:r w:rsidRPr="00E1534B">
        <w:rPr>
          <w:rStyle w:val="StyleUnderline"/>
          <w:highlight w:val="cyan"/>
        </w:rPr>
        <w:t>to attribute to natural cycles, despite claims by climate-change deniers</w:t>
      </w:r>
      <w:r w:rsidRPr="00E1534B">
        <w:rPr>
          <w:sz w:val="16"/>
          <w:highlight w:val="cyan"/>
        </w:rPr>
        <w:t>.</w:t>
      </w:r>
    </w:p>
    <w:p w14:paraId="2BC3E4C0" w14:textId="77777777" w:rsidR="00121314" w:rsidRPr="001519C7" w:rsidRDefault="00121314" w:rsidP="00121314">
      <w:pPr>
        <w:rPr>
          <w:sz w:val="16"/>
        </w:rPr>
      </w:pPr>
      <w:r w:rsidRPr="001519C7">
        <w:rPr>
          <w:sz w:val="16"/>
        </w:rPr>
        <w:t>CAN WE TURN BACK THE CLOCK?</w:t>
      </w:r>
    </w:p>
    <w:p w14:paraId="3C971534" w14:textId="5E6F4EB8" w:rsidR="00121314" w:rsidRDefault="00121314" w:rsidP="00121314">
      <w:pPr>
        <w:rPr>
          <w:sz w:val="16"/>
        </w:rPr>
      </w:pPr>
      <w:r w:rsidRPr="001519C7">
        <w:rPr>
          <w:rStyle w:val="StyleUnderline"/>
        </w:rPr>
        <w:t xml:space="preserve">Although the Arctic is approaching a critical threshold, </w:t>
      </w:r>
      <w:r w:rsidRPr="00E1534B">
        <w:rPr>
          <w:rStyle w:val="StyleUnderline"/>
          <w:highlight w:val="cyan"/>
        </w:rPr>
        <w:t xml:space="preserve">there are still </w:t>
      </w:r>
      <w:r w:rsidRPr="00E1534B">
        <w:rPr>
          <w:rStyle w:val="Emphasis"/>
          <w:highlight w:val="cyan"/>
        </w:rPr>
        <w:t>opportunities to slow</w:t>
      </w:r>
      <w:r w:rsidRPr="00E1534B">
        <w:rPr>
          <w:rStyle w:val="StyleUnderline"/>
          <w:highlight w:val="cyan"/>
        </w:rPr>
        <w:t xml:space="preserve"> or reverse some of the damage</w:t>
      </w:r>
      <w:r w:rsidRPr="001519C7">
        <w:rPr>
          <w:rStyle w:val="StyleUnderline"/>
        </w:rPr>
        <w:t xml:space="preserve">. </w:t>
      </w:r>
      <w:r w:rsidRPr="001519C7">
        <w:rPr>
          <w:sz w:val="16"/>
        </w:rPr>
        <w:t xml:space="preserve">Scientists are exploring innovative solutions to preserve the ice and restore its reflective properties. </w:t>
      </w:r>
      <w:r w:rsidRPr="001519C7">
        <w:rPr>
          <w:rStyle w:val="StyleUnderline"/>
        </w:rPr>
        <w:t xml:space="preserve">For instance, </w:t>
      </w:r>
      <w:r w:rsidRPr="00E1534B">
        <w:rPr>
          <w:rStyle w:val="StyleUnderline"/>
          <w:highlight w:val="cyan"/>
        </w:rPr>
        <w:t xml:space="preserve">researchers are experimenting with covering large areas with white sheeting or reflective particles to mimic the effect of old ice and </w:t>
      </w:r>
      <w:r w:rsidRPr="00E1534B">
        <w:rPr>
          <w:rStyle w:val="Emphasis"/>
          <w:highlight w:val="cyan"/>
        </w:rPr>
        <w:t>shield existing ice</w:t>
      </w:r>
      <w:r w:rsidRPr="00E1534B">
        <w:rPr>
          <w:rStyle w:val="StyleUnderline"/>
          <w:highlight w:val="cyan"/>
        </w:rPr>
        <w:t xml:space="preserve"> from further melting</w:t>
      </w:r>
      <w:r w:rsidRPr="001519C7">
        <w:rPr>
          <w:sz w:val="16"/>
        </w:rPr>
        <w:t>.</w:t>
      </w:r>
    </w:p>
    <w:p w14:paraId="48EDA526" w14:textId="77777777" w:rsidR="00121314" w:rsidRDefault="00121314" w:rsidP="00121314">
      <w:pPr>
        <w:rPr>
          <w:sz w:val="16"/>
        </w:rPr>
      </w:pPr>
    </w:p>
    <w:p w14:paraId="42F4DA50" w14:textId="46A56E8B" w:rsidR="00121314" w:rsidRDefault="008D6F2C" w:rsidP="00121314">
      <w:pPr>
        <w:pStyle w:val="Heading3"/>
      </w:pPr>
      <w:r>
        <w:lastRenderedPageBreak/>
        <w:t>2NC---</w:t>
      </w:r>
      <w:r w:rsidR="00121314">
        <w:t>!</w:t>
      </w:r>
      <w:r>
        <w:t>---Existential Threats</w:t>
      </w:r>
    </w:p>
    <w:p w14:paraId="76C41607" w14:textId="77777777" w:rsidR="00121314" w:rsidRDefault="00121314" w:rsidP="00121314">
      <w:pPr>
        <w:pStyle w:val="Heading4"/>
      </w:pPr>
      <w:r>
        <w:t>Preventing arctic melting is key to prevent existential threats</w:t>
      </w:r>
    </w:p>
    <w:p w14:paraId="5B8DFB16" w14:textId="77777777" w:rsidR="00121314" w:rsidRPr="00A5708F" w:rsidRDefault="00121314" w:rsidP="00121314">
      <w:pPr>
        <w:rPr>
          <w:rStyle w:val="Style13ptBold"/>
          <w:b w:val="0"/>
          <w:bCs w:val="0"/>
        </w:rPr>
      </w:pPr>
      <w:r w:rsidRPr="00A5708F">
        <w:rPr>
          <w:rStyle w:val="Style13ptBold"/>
        </w:rPr>
        <w:t>Collin Vanburen, 5-28-2019, "Beyond Polar Bears: Biodiversity Loss Threatens Life in the Arctic," Arctic Institute - Center for Circumpolar Security Studies, https://www.thearcticinstitute.org/beyond-polar-bears-biodiversity-loss-threatens-life-arctic/</w:t>
      </w:r>
      <w:r>
        <w:rPr>
          <w:rStyle w:val="Style13ptBold"/>
        </w:rPr>
        <w:t>//nishant</w:t>
      </w:r>
    </w:p>
    <w:p w14:paraId="70E66503" w14:textId="77777777" w:rsidR="00121314" w:rsidRPr="00682C83" w:rsidRDefault="00121314" w:rsidP="00121314">
      <w:pPr>
        <w:rPr>
          <w:sz w:val="16"/>
        </w:rPr>
      </w:pPr>
      <w:r w:rsidRPr="00A5708F">
        <w:rPr>
          <w:rStyle w:val="StyleUnderline"/>
        </w:rPr>
        <w:t xml:space="preserve">This report is the first to discuss global biodiversity loss in the context of sustainable development. </w:t>
      </w:r>
      <w:r w:rsidRPr="00E1534B">
        <w:rPr>
          <w:rStyle w:val="StyleUnderline"/>
          <w:highlight w:val="cyan"/>
        </w:rPr>
        <w:t xml:space="preserve">It found that an estimated </w:t>
      </w:r>
      <w:r w:rsidRPr="00E1534B">
        <w:rPr>
          <w:rStyle w:val="Emphasis"/>
          <w:highlight w:val="cyan"/>
        </w:rPr>
        <w:t>one million species</w:t>
      </w:r>
      <w:r w:rsidRPr="00E1534B">
        <w:rPr>
          <w:rStyle w:val="StyleUnderline"/>
          <w:highlight w:val="cyan"/>
        </w:rPr>
        <w:t xml:space="preserve"> face extinction</w:t>
      </w:r>
      <w:r w:rsidRPr="00A5708F">
        <w:rPr>
          <w:rStyle w:val="StyleUnderline"/>
        </w:rPr>
        <w:t>, and that land organisms have declined in numbers by an average of 20% since 1900.</w:t>
      </w:r>
      <w:r w:rsidRPr="00682C83">
        <w:rPr>
          <w:sz w:val="16"/>
        </w:rPr>
        <w:t xml:space="preserve"> (The 2018 Living Planet Report found that this value is much higher for vertebrates, which are estimated to have declined by 60% since 1970.) </w:t>
      </w:r>
      <w:r w:rsidRPr="00E1534B">
        <w:rPr>
          <w:rStyle w:val="StyleUnderline"/>
          <w:highlight w:val="cyan"/>
        </w:rPr>
        <w:t>The main driver of these declines is</w:t>
      </w:r>
      <w:r w:rsidRPr="00A5708F">
        <w:rPr>
          <w:rStyle w:val="StyleUnderline"/>
        </w:rPr>
        <w:t xml:space="preserve"> the modification of natural habitats for </w:t>
      </w:r>
      <w:r w:rsidRPr="00E1534B">
        <w:rPr>
          <w:rStyle w:val="Emphasis"/>
          <w:highlight w:val="cyan"/>
        </w:rPr>
        <w:t>human use</w:t>
      </w:r>
      <w:r w:rsidRPr="00682C83">
        <w:rPr>
          <w:rStyle w:val="Emphasis"/>
        </w:rPr>
        <w:t>s</w:t>
      </w:r>
      <w:r w:rsidRPr="00682C83">
        <w:rPr>
          <w:sz w:val="16"/>
        </w:rPr>
        <w:t xml:space="preserve"> like agriculture, mining, and other industrial purposes. Over-harvesting and climate change are also major drivers globally.</w:t>
      </w:r>
    </w:p>
    <w:p w14:paraId="51BE251E" w14:textId="77777777" w:rsidR="00121314" w:rsidRPr="00682C83" w:rsidRDefault="00121314" w:rsidP="00121314">
      <w:pPr>
        <w:rPr>
          <w:sz w:val="16"/>
        </w:rPr>
      </w:pPr>
      <w:r w:rsidRPr="00E1534B">
        <w:rPr>
          <w:rStyle w:val="StyleUnderline"/>
          <w:highlight w:val="cyan"/>
        </w:rPr>
        <w:t xml:space="preserve">In the Arctic, it comes as no surprise that climate change is the </w:t>
      </w:r>
      <w:r w:rsidRPr="00E1534B">
        <w:rPr>
          <w:rStyle w:val="Emphasis"/>
          <w:highlight w:val="cyan"/>
        </w:rPr>
        <w:t xml:space="preserve">biggest driver </w:t>
      </w:r>
      <w:r w:rsidRPr="00E1534B">
        <w:rPr>
          <w:rStyle w:val="StyleUnderline"/>
          <w:highlight w:val="cyan"/>
        </w:rPr>
        <w:t>of biodiversity loss</w:t>
      </w:r>
      <w:r w:rsidRPr="00A5708F">
        <w:rPr>
          <w:rStyle w:val="StyleUnderline"/>
        </w:rPr>
        <w:t xml:space="preserve">. </w:t>
      </w:r>
      <w:r w:rsidRPr="00682C83">
        <w:rPr>
          <w:sz w:val="16"/>
        </w:rPr>
        <w:t xml:space="preserve">One of the most heart-wrenching scenes in the recent Netflix documentary series Our Planet featured </w:t>
      </w:r>
      <w:r w:rsidRPr="00E1534B">
        <w:rPr>
          <w:rStyle w:val="StyleUnderline"/>
          <w:highlight w:val="cyan"/>
        </w:rPr>
        <w:t>walruses toppling to their deaths from the cliffs they climbed because there wasn’t enough ice left to rest on.</w:t>
      </w:r>
      <w:r w:rsidRPr="00682C83">
        <w:rPr>
          <w:sz w:val="16"/>
        </w:rPr>
        <w:t xml:space="preserve"> The struggles of charismatic megafauna pull at our heartstrings but only offer a glimpse into the ecological structure of Arctic environments. </w:t>
      </w:r>
      <w:r w:rsidRPr="00A5708F">
        <w:rPr>
          <w:rStyle w:val="StyleUnderline"/>
        </w:rPr>
        <w:t xml:space="preserve">For example, the </w:t>
      </w:r>
      <w:r w:rsidRPr="00E1534B">
        <w:rPr>
          <w:rStyle w:val="StyleUnderline"/>
          <w:highlight w:val="cyan"/>
        </w:rPr>
        <w:t>disappearing ice also negatively impacts</w:t>
      </w:r>
      <w:r w:rsidRPr="00A5708F">
        <w:rPr>
          <w:rStyle w:val="StyleUnderline"/>
        </w:rPr>
        <w:t xml:space="preserve"> many </w:t>
      </w:r>
      <w:r w:rsidRPr="00E1534B">
        <w:rPr>
          <w:rStyle w:val="StyleUnderline"/>
          <w:highlight w:val="cyan"/>
        </w:rPr>
        <w:t>bird species</w:t>
      </w:r>
      <w:r w:rsidRPr="00A5708F">
        <w:rPr>
          <w:rStyle w:val="StyleUnderline"/>
        </w:rPr>
        <w:t xml:space="preserve">, </w:t>
      </w:r>
      <w:r w:rsidRPr="00E1534B">
        <w:rPr>
          <w:rStyle w:val="StyleUnderline"/>
          <w:highlight w:val="cyan"/>
        </w:rPr>
        <w:t>and</w:t>
      </w:r>
      <w:r w:rsidRPr="00A5708F">
        <w:rPr>
          <w:rStyle w:val="StyleUnderline"/>
        </w:rPr>
        <w:t xml:space="preserve"> these changes to the Arctic ecosystem are predicted to have </w:t>
      </w:r>
      <w:r w:rsidRPr="00682C83">
        <w:rPr>
          <w:rStyle w:val="Emphasis"/>
        </w:rPr>
        <w:t>serious consequences</w:t>
      </w:r>
      <w:r w:rsidRPr="00A5708F">
        <w:rPr>
          <w:rStyle w:val="StyleUnderline"/>
        </w:rPr>
        <w:t xml:space="preserve"> for the people living there, such as decreasing food stocks and </w:t>
      </w:r>
      <w:r w:rsidRPr="00E1534B">
        <w:rPr>
          <w:rStyle w:val="StyleUnderline"/>
          <w:highlight w:val="cyan"/>
        </w:rPr>
        <w:t>the arrival of new diseases</w:t>
      </w:r>
      <w:r w:rsidRPr="00A5708F">
        <w:rPr>
          <w:rStyle w:val="StyleUnderline"/>
        </w:rPr>
        <w:t>.</w:t>
      </w:r>
    </w:p>
    <w:p w14:paraId="06A2C180" w14:textId="77777777" w:rsidR="00121314" w:rsidRDefault="00121314" w:rsidP="00121314">
      <w:pPr>
        <w:rPr>
          <w:rStyle w:val="StyleUnderline"/>
        </w:rPr>
      </w:pPr>
      <w:r w:rsidRPr="003802CC">
        <w:rPr>
          <w:rStyle w:val="StyleUnderline"/>
        </w:rPr>
        <w:t xml:space="preserve">The report makes it clear that biodiversity conservation (and, ideally, restoration) is no longer an ambition driven by morality but one that is </w:t>
      </w:r>
      <w:r w:rsidRPr="00682C83">
        <w:rPr>
          <w:rStyle w:val="Emphasis"/>
        </w:rPr>
        <w:t xml:space="preserve">essential </w:t>
      </w:r>
      <w:r w:rsidRPr="003802CC">
        <w:rPr>
          <w:rStyle w:val="StyleUnderline"/>
        </w:rPr>
        <w:t>to ensure basic human rights for people across the planet</w:t>
      </w:r>
      <w:r w:rsidRPr="00682C83">
        <w:rPr>
          <w:sz w:val="16"/>
        </w:rPr>
        <w:t xml:space="preserve">. </w:t>
      </w:r>
      <w:r w:rsidRPr="00682C83">
        <w:rPr>
          <w:rStyle w:val="Emphasis"/>
        </w:rPr>
        <w:t>Our patterns</w:t>
      </w:r>
      <w:r w:rsidRPr="003802CC">
        <w:rPr>
          <w:rStyle w:val="StyleUnderline"/>
        </w:rPr>
        <w:t xml:space="preserve"> of consumption are undeniably driving biodiversity loss. Our economic models for assessing how ‘well’ a country is doing rely on growth every year on a planet that is finite in its resources. </w:t>
      </w:r>
      <w:r w:rsidRPr="00E1534B">
        <w:rPr>
          <w:rStyle w:val="StyleUnderline"/>
          <w:highlight w:val="cyan"/>
        </w:rPr>
        <w:t>We need to reassess our values, livelihoods, and economies to figure out which parts of these models are worth keeping and which are pushing us towards the tipping point.</w:t>
      </w:r>
    </w:p>
    <w:p w14:paraId="4D01C902" w14:textId="73B3415C" w:rsidR="00121314" w:rsidRDefault="008D6F2C" w:rsidP="00121314">
      <w:pPr>
        <w:pStyle w:val="Heading3"/>
      </w:pPr>
      <w:r>
        <w:lastRenderedPageBreak/>
        <w:t>2NC---</w:t>
      </w:r>
      <w:r w:rsidR="00121314">
        <w:t>Icebreakers Bad</w:t>
      </w:r>
      <w:r>
        <w:t>---BioD---Wall</w:t>
      </w:r>
    </w:p>
    <w:p w14:paraId="5889383A" w14:textId="77777777" w:rsidR="00121314" w:rsidRPr="00A840F4" w:rsidRDefault="00121314" w:rsidP="00121314">
      <w:pPr>
        <w:pStyle w:val="Heading4"/>
      </w:pPr>
      <w:r>
        <w:t>Icebreakers are bad---3 warrants.</w:t>
      </w:r>
    </w:p>
    <w:p w14:paraId="233EF57E" w14:textId="77777777" w:rsidR="00121314" w:rsidRDefault="00121314" w:rsidP="00121314">
      <w:pPr>
        <w:pStyle w:val="Heading4"/>
        <w:numPr>
          <w:ilvl w:val="0"/>
          <w:numId w:val="46"/>
        </w:numPr>
        <w:tabs>
          <w:tab w:val="num" w:pos="720"/>
        </w:tabs>
      </w:pPr>
      <w:r>
        <w:t>MARINE LIFE. Disrupts marine life---food availability, animal density, and competition.</w:t>
      </w:r>
    </w:p>
    <w:p w14:paraId="415CB63E" w14:textId="77777777" w:rsidR="00121314" w:rsidRPr="00A840F4" w:rsidRDefault="00121314" w:rsidP="00121314">
      <w:r>
        <w:t xml:space="preserve">Melissa </w:t>
      </w:r>
      <w:r w:rsidRPr="00A840F4">
        <w:rPr>
          <w:rStyle w:val="Style13ptBold"/>
        </w:rPr>
        <w:t>Nacke 17</w:t>
      </w:r>
      <w:r w:rsidRPr="00A840F4">
        <w:t>.</w:t>
      </w:r>
      <w:r>
        <w:t xml:space="preserve"> M</w:t>
      </w:r>
      <w:r w:rsidRPr="00A840F4">
        <w:t>anage</w:t>
      </w:r>
      <w:r>
        <w:t>s</w:t>
      </w:r>
      <w:r w:rsidRPr="00A840F4">
        <w:t xml:space="preserve"> the Clean Seas project with the Association of Arctic Expedition Cruise Operators</w:t>
      </w:r>
      <w:r>
        <w:t xml:space="preserve"> and head of Operations</w:t>
      </w:r>
      <w:r w:rsidRPr="00A840F4">
        <w:t>. “</w:t>
      </w:r>
      <w:r>
        <w:t>SHIPPING THROUGH SEA ICE: IMPACTS ON MARINE HABITATS AND BEST PRACTICES</w:t>
      </w:r>
      <w:r w:rsidRPr="00A840F4">
        <w:t xml:space="preserve">.” </w:t>
      </w:r>
      <w:r>
        <w:t>World Wildlife Fund Canada</w:t>
      </w:r>
      <w:r w:rsidRPr="00A840F4">
        <w:t xml:space="preserve">. </w:t>
      </w:r>
      <w:r>
        <w:t>April 2017</w:t>
      </w:r>
      <w:r w:rsidRPr="00A840F4">
        <w:t>. https://wwf.ca/wp-content/uploads/2021/02/WWF-MPA-4-Impacts-Marine-Habitat-v4.pdf //reyrey</w:t>
      </w:r>
    </w:p>
    <w:p w14:paraId="1CC84FB4" w14:textId="77777777" w:rsidR="00121314" w:rsidRPr="00A840F4" w:rsidRDefault="00121314" w:rsidP="00121314">
      <w:pPr>
        <w:rPr>
          <w:sz w:val="16"/>
        </w:rPr>
      </w:pPr>
      <w:r w:rsidRPr="00E1534B">
        <w:rPr>
          <w:rStyle w:val="StyleUnderline"/>
          <w:highlight w:val="cyan"/>
        </w:rPr>
        <w:t xml:space="preserve">Beluga whales </w:t>
      </w:r>
      <w:r w:rsidRPr="00236DA2">
        <w:rPr>
          <w:rStyle w:val="StyleUnderline"/>
        </w:rPr>
        <w:t xml:space="preserve">can </w:t>
      </w:r>
      <w:r w:rsidRPr="00E1534B">
        <w:rPr>
          <w:rStyle w:val="StyleUnderline"/>
          <w:highlight w:val="cyan"/>
        </w:rPr>
        <w:t xml:space="preserve">hear ships transiting through sea ice </w:t>
      </w:r>
      <w:r w:rsidRPr="00A840F4">
        <w:rPr>
          <w:sz w:val="16"/>
        </w:rPr>
        <w:t xml:space="preserve">over very long ranges of 35 to 78 kilometres and </w:t>
      </w:r>
      <w:r w:rsidRPr="00236DA2">
        <w:rPr>
          <w:rStyle w:val="StyleUnderline"/>
        </w:rPr>
        <w:t xml:space="preserve">tend to </w:t>
      </w:r>
      <w:r w:rsidRPr="00E1534B">
        <w:rPr>
          <w:rStyle w:val="StyleUnderline"/>
          <w:highlight w:val="cyan"/>
        </w:rPr>
        <w:t xml:space="preserve">exhibit a “flee” response </w:t>
      </w:r>
      <w:r w:rsidRPr="00236DA2">
        <w:rPr>
          <w:rStyle w:val="StyleUnderline"/>
        </w:rPr>
        <w:t>as soon as they detect them</w:t>
      </w:r>
      <w:r w:rsidRPr="00A840F4">
        <w:rPr>
          <w:sz w:val="16"/>
        </w:rPr>
        <w:t xml:space="preserve">.2 </w:t>
      </w:r>
      <w:r w:rsidRPr="00236DA2">
        <w:rPr>
          <w:rStyle w:val="StyleUnderline"/>
        </w:rPr>
        <w:t xml:space="preserve">This response </w:t>
      </w:r>
      <w:r w:rsidRPr="00E1534B">
        <w:rPr>
          <w:rStyle w:val="StyleUnderline"/>
          <w:highlight w:val="cyan"/>
        </w:rPr>
        <w:t>includes l</w:t>
      </w:r>
      <w:r w:rsidRPr="00236DA2">
        <w:rPr>
          <w:rStyle w:val="StyleUnderline"/>
        </w:rPr>
        <w:t xml:space="preserve">arge herds undertaking </w:t>
      </w:r>
      <w:r w:rsidRPr="00A840F4">
        <w:rPr>
          <w:rStyle w:val="Emphasis"/>
        </w:rPr>
        <w:t>long dives</w:t>
      </w:r>
      <w:r w:rsidRPr="00236DA2">
        <w:rPr>
          <w:rStyle w:val="StyleUnderline"/>
        </w:rPr>
        <w:t xml:space="preserve"> close to or beneath the ice edge, the </w:t>
      </w:r>
      <w:r w:rsidRPr="00E1534B">
        <w:rPr>
          <w:rStyle w:val="Emphasis"/>
          <w:highlight w:val="cyan"/>
        </w:rPr>
        <w:t>breakdown of pod integrity</w:t>
      </w:r>
      <w:r w:rsidRPr="00E1534B">
        <w:rPr>
          <w:rStyle w:val="StyleUnderline"/>
          <w:highlight w:val="cyan"/>
        </w:rPr>
        <w:t xml:space="preserve"> and </w:t>
      </w:r>
      <w:r w:rsidRPr="00E1534B">
        <w:rPr>
          <w:rStyle w:val="Emphasis"/>
          <w:highlight w:val="cyan"/>
        </w:rPr>
        <w:t>asynchronous diving</w:t>
      </w:r>
      <w:r w:rsidRPr="00236DA2">
        <w:rPr>
          <w:rStyle w:val="StyleUnderline"/>
        </w:rPr>
        <w:t>.</w:t>
      </w:r>
      <w:r w:rsidRPr="00A840F4">
        <w:rPr>
          <w:sz w:val="16"/>
        </w:rPr>
        <w:t xml:space="preserve">3 </w:t>
      </w:r>
      <w:r w:rsidRPr="00E1534B">
        <w:rPr>
          <w:rStyle w:val="StyleUnderline"/>
          <w:highlight w:val="cyan"/>
        </w:rPr>
        <w:t>Belugas</w:t>
      </w:r>
      <w:r w:rsidRPr="00DF4F76">
        <w:rPr>
          <w:rStyle w:val="StyleUnderline"/>
        </w:rPr>
        <w:t xml:space="preserve"> tend to avoid the area where icebreaking was heard for one to two days.</w:t>
      </w:r>
      <w:r w:rsidRPr="00DF4F76">
        <w:rPr>
          <w:sz w:val="16"/>
        </w:rPr>
        <w:t xml:space="preserve">4 The </w:t>
      </w:r>
      <w:r w:rsidRPr="00DF4F76">
        <w:rPr>
          <w:rStyle w:val="Emphasis"/>
        </w:rPr>
        <w:t>avoidance of belugas</w:t>
      </w:r>
      <w:r w:rsidRPr="00DF4F76">
        <w:rPr>
          <w:rStyle w:val="StyleUnderline"/>
        </w:rPr>
        <w:t xml:space="preserve"> </w:t>
      </w:r>
      <w:r w:rsidRPr="00DF4F76">
        <w:rPr>
          <w:sz w:val="16"/>
        </w:rPr>
        <w:t>from</w:t>
      </w:r>
      <w:r w:rsidRPr="00A840F4">
        <w:rPr>
          <w:sz w:val="16"/>
        </w:rPr>
        <w:t xml:space="preserve"> icebreaking means that t</w:t>
      </w:r>
      <w:r w:rsidRPr="00236DA2">
        <w:rPr>
          <w:rStyle w:val="StyleUnderline"/>
        </w:rPr>
        <w:t>h</w:t>
      </w:r>
      <w:r w:rsidRPr="00A840F4">
        <w:rPr>
          <w:sz w:val="16"/>
        </w:rPr>
        <w:t xml:space="preserve">ey usually do not get close enough for potentially harmful effects to occur, such as masking of their communication signals or damage to their auditory system. However, if belugas are engaged in important behaviours, such as mating, nursing or feeding, they </w:t>
      </w:r>
      <w:r w:rsidRPr="00E1534B">
        <w:rPr>
          <w:rStyle w:val="StyleUnderline"/>
          <w:highlight w:val="cyan"/>
        </w:rPr>
        <w:t xml:space="preserve">might not leave the area </w:t>
      </w:r>
      <w:r w:rsidRPr="00236DA2">
        <w:rPr>
          <w:rStyle w:val="StyleUnderline"/>
        </w:rPr>
        <w:t>immediately but tolerate louder and possibly harmful noise</w:t>
      </w:r>
      <w:r w:rsidRPr="00A840F4">
        <w:rPr>
          <w:sz w:val="16"/>
        </w:rPr>
        <w:t xml:space="preserve">.5 It is assumed that narwhals detect icebreaking noise at similar distances to belugas.6 However, </w:t>
      </w:r>
      <w:r w:rsidRPr="00236DA2">
        <w:rPr>
          <w:rStyle w:val="StyleUnderline"/>
        </w:rPr>
        <w:t xml:space="preserve">a 1990 study by Finley and colleagues described </w:t>
      </w:r>
      <w:r w:rsidRPr="00E1534B">
        <w:rPr>
          <w:rStyle w:val="Emphasis"/>
          <w:highlight w:val="cyan"/>
        </w:rPr>
        <w:t>a “freeze” response</w:t>
      </w:r>
      <w:r w:rsidRPr="00E1534B">
        <w:rPr>
          <w:rStyle w:val="StyleUnderline"/>
          <w:highlight w:val="cyan"/>
        </w:rPr>
        <w:t xml:space="preserve"> of narwhals </w:t>
      </w:r>
      <w:r w:rsidRPr="00A840F4">
        <w:rPr>
          <w:sz w:val="16"/>
        </w:rPr>
        <w:t xml:space="preserve">when in the presence of a ship breaking ice. This shows that the reaction of both </w:t>
      </w:r>
      <w:r w:rsidRPr="00236DA2">
        <w:rPr>
          <w:rStyle w:val="StyleUnderline"/>
        </w:rPr>
        <w:t xml:space="preserve">narwhals and belugas are </w:t>
      </w:r>
      <w:r w:rsidRPr="00E1534B">
        <w:rPr>
          <w:rStyle w:val="StyleUnderline"/>
          <w:highlight w:val="cyan"/>
        </w:rPr>
        <w:t xml:space="preserve">highly variable </w:t>
      </w:r>
      <w:r w:rsidRPr="00236DA2">
        <w:rPr>
          <w:rStyle w:val="StyleUnderline"/>
        </w:rPr>
        <w:t xml:space="preserve">and </w:t>
      </w:r>
      <w:r w:rsidRPr="00E1534B">
        <w:rPr>
          <w:rStyle w:val="StyleUnderline"/>
          <w:highlight w:val="cyan"/>
        </w:rPr>
        <w:t>hard to predict</w:t>
      </w:r>
      <w:r w:rsidRPr="00A840F4">
        <w:rPr>
          <w:sz w:val="16"/>
        </w:rPr>
        <w:t xml:space="preserve">.7 Walruses are very mobile, using available ice floes as haul-out, whelping site and nursing platforms.8 </w:t>
      </w:r>
      <w:r w:rsidRPr="00A840F4">
        <w:rPr>
          <w:rStyle w:val="StyleUnderline"/>
        </w:rPr>
        <w:t>Walruses in the Chuchki Sea showed a “flee” response to icebreaking activity</w:t>
      </w:r>
      <w:r w:rsidRPr="00A840F4">
        <w:rPr>
          <w:sz w:val="16"/>
        </w:rPr>
        <w:t xml:space="preserve"> within 230 metres and some at greater distances (more than one kilometre); mothers and calves are likely to escape into the water, causing small calves to be energetically compromised.9 Caspian breeding adult seals generally respond to icebreaking by moving away only at distances less than approximately 100 metres,10 while breeding ringed seal adults react to icebreaking at distances up to 230 metres.11 Caspian and harp </w:t>
      </w:r>
      <w:r w:rsidRPr="00E1534B">
        <w:rPr>
          <w:rStyle w:val="StyleUnderline"/>
          <w:highlight w:val="cyan"/>
        </w:rPr>
        <w:t xml:space="preserve">seal pups </w:t>
      </w:r>
      <w:r w:rsidRPr="00A840F4">
        <w:rPr>
          <w:rStyle w:val="StyleUnderline"/>
        </w:rPr>
        <w:t xml:space="preserve">innately </w:t>
      </w:r>
      <w:r w:rsidRPr="00E1534B">
        <w:rPr>
          <w:rStyle w:val="StyleUnderline"/>
          <w:highlight w:val="cyan"/>
        </w:rPr>
        <w:t>follow their mothers</w:t>
      </w:r>
      <w:r w:rsidRPr="00A840F4">
        <w:rPr>
          <w:sz w:val="16"/>
        </w:rPr>
        <w:t xml:space="preserve">, who usually try to lead their pups away from danger;12 however, both adults and pups of the harp seal may display a “paralysis” response to approaching danger,13 and may therefore fail to move away. </w:t>
      </w:r>
      <w:r w:rsidRPr="00A840F4">
        <w:rPr>
          <w:rStyle w:val="StyleUnderline"/>
        </w:rPr>
        <w:t xml:space="preserve">Ribbon seal adults show little avoidance or flight response to boats,14 and are therefore </w:t>
      </w:r>
      <w:r w:rsidRPr="00E1534B">
        <w:rPr>
          <w:rStyle w:val="StyleUnderline"/>
          <w:highlight w:val="cyan"/>
        </w:rPr>
        <w:t>at great risk of ship strikes.</w:t>
      </w:r>
      <w:r w:rsidRPr="00A840F4">
        <w:rPr>
          <w:rStyle w:val="StyleUnderline"/>
        </w:rPr>
        <w:t xml:space="preserve"> The </w:t>
      </w:r>
      <w:r w:rsidRPr="00E1534B">
        <w:rPr>
          <w:rStyle w:val="Emphasis"/>
          <w:highlight w:val="cyan"/>
        </w:rPr>
        <w:t>displacement of animals</w:t>
      </w:r>
      <w:r w:rsidRPr="00E1534B">
        <w:rPr>
          <w:rStyle w:val="StyleUnderline"/>
          <w:highlight w:val="cyan"/>
        </w:rPr>
        <w:t xml:space="preserve"> </w:t>
      </w:r>
      <w:r w:rsidRPr="00A840F4">
        <w:rPr>
          <w:rStyle w:val="StyleUnderline"/>
        </w:rPr>
        <w:t xml:space="preserve">from preferred areas could </w:t>
      </w:r>
      <w:r w:rsidRPr="00E1534B">
        <w:rPr>
          <w:rStyle w:val="StyleUnderline"/>
          <w:highlight w:val="cyan"/>
        </w:rPr>
        <w:t xml:space="preserve">result in </w:t>
      </w:r>
      <w:r w:rsidRPr="00E1534B">
        <w:rPr>
          <w:rStyle w:val="Emphasis"/>
          <w:highlight w:val="cyan"/>
        </w:rPr>
        <w:t>negative consequences</w:t>
      </w:r>
      <w:r w:rsidRPr="00A840F4">
        <w:rPr>
          <w:rStyle w:val="StyleUnderline"/>
        </w:rPr>
        <w:t xml:space="preserve">. </w:t>
      </w:r>
      <w:r w:rsidRPr="00A840F4">
        <w:rPr>
          <w:sz w:val="16"/>
        </w:rPr>
        <w:t xml:space="preserve">The </w:t>
      </w:r>
      <w:r w:rsidRPr="00E1534B">
        <w:rPr>
          <w:rStyle w:val="StyleUnderline"/>
          <w:highlight w:val="cyan"/>
        </w:rPr>
        <w:t xml:space="preserve">changes in </w:t>
      </w:r>
      <w:r w:rsidRPr="00E1534B">
        <w:rPr>
          <w:rStyle w:val="Emphasis"/>
          <w:highlight w:val="cyan"/>
        </w:rPr>
        <w:t>food availability</w:t>
      </w:r>
      <w:r w:rsidRPr="00E1534B">
        <w:rPr>
          <w:rStyle w:val="StyleUnderline"/>
          <w:highlight w:val="cyan"/>
        </w:rPr>
        <w:t xml:space="preserve"> </w:t>
      </w:r>
      <w:r w:rsidRPr="00A840F4">
        <w:rPr>
          <w:rStyle w:val="StyleUnderline"/>
        </w:rPr>
        <w:t xml:space="preserve">to marine mammals would likely </w:t>
      </w:r>
      <w:r w:rsidRPr="00E1534B">
        <w:rPr>
          <w:rStyle w:val="StyleUnderline"/>
          <w:highlight w:val="cyan"/>
        </w:rPr>
        <w:t xml:space="preserve">affect </w:t>
      </w:r>
      <w:r w:rsidRPr="00A840F4">
        <w:rPr>
          <w:rStyle w:val="StyleUnderline"/>
        </w:rPr>
        <w:t xml:space="preserve">their </w:t>
      </w:r>
      <w:r w:rsidRPr="00E1534B">
        <w:rPr>
          <w:rStyle w:val="Emphasis"/>
          <w:highlight w:val="cyan"/>
        </w:rPr>
        <w:t>energy budget</w:t>
      </w:r>
      <w:r w:rsidRPr="00E1534B">
        <w:rPr>
          <w:rStyle w:val="StyleUnderline"/>
          <w:highlight w:val="cyan"/>
        </w:rPr>
        <w:t xml:space="preserve"> </w:t>
      </w:r>
      <w:r w:rsidRPr="00A840F4">
        <w:rPr>
          <w:rStyle w:val="StyleUnderline"/>
        </w:rPr>
        <w:t>and thus their fitness</w:t>
      </w:r>
      <w:r w:rsidRPr="00A840F4">
        <w:rPr>
          <w:sz w:val="16"/>
        </w:rPr>
        <w:t xml:space="preserve">.15 The </w:t>
      </w:r>
      <w:r w:rsidRPr="00E1534B">
        <w:rPr>
          <w:rStyle w:val="StyleUnderline"/>
          <w:highlight w:val="cyan"/>
        </w:rPr>
        <w:t xml:space="preserve">possible increase in </w:t>
      </w:r>
      <w:r w:rsidRPr="00E1534B">
        <w:rPr>
          <w:rStyle w:val="Emphasis"/>
          <w:highlight w:val="cyan"/>
        </w:rPr>
        <w:t>animal density</w:t>
      </w:r>
      <w:r w:rsidRPr="00E1534B">
        <w:rPr>
          <w:rStyle w:val="StyleUnderline"/>
          <w:highlight w:val="cyan"/>
        </w:rPr>
        <w:t xml:space="preserve"> caused by displacement </w:t>
      </w:r>
      <w:r w:rsidRPr="00A840F4">
        <w:rPr>
          <w:rStyle w:val="StyleUnderline"/>
        </w:rPr>
        <w:t xml:space="preserve">could subsequently </w:t>
      </w:r>
      <w:r w:rsidRPr="00E1534B">
        <w:rPr>
          <w:rStyle w:val="StyleUnderline"/>
          <w:highlight w:val="cyan"/>
        </w:rPr>
        <w:t xml:space="preserve">result in </w:t>
      </w:r>
      <w:r w:rsidRPr="00E1534B">
        <w:rPr>
          <w:rStyle w:val="Emphasis"/>
          <w:highlight w:val="cyan"/>
        </w:rPr>
        <w:t>increased competition and predation</w:t>
      </w:r>
      <w:r w:rsidRPr="00A840F4">
        <w:rPr>
          <w:sz w:val="16"/>
        </w:rPr>
        <w:t>.16</w:t>
      </w:r>
    </w:p>
    <w:p w14:paraId="4BA66470" w14:textId="77777777" w:rsidR="00121314" w:rsidRPr="00A840F4" w:rsidRDefault="00121314" w:rsidP="00121314">
      <w:pPr>
        <w:pStyle w:val="Heading4"/>
        <w:numPr>
          <w:ilvl w:val="0"/>
          <w:numId w:val="46"/>
        </w:numPr>
        <w:tabs>
          <w:tab w:val="num" w:pos="720"/>
        </w:tabs>
      </w:pPr>
      <w:r>
        <w:t>OIL SPILLS. Makes them harder to detect and clean up---inhibiting the lives of arctic animals.</w:t>
      </w:r>
    </w:p>
    <w:p w14:paraId="4967F16E" w14:textId="77777777" w:rsidR="00121314" w:rsidRPr="00A840F4" w:rsidRDefault="00121314" w:rsidP="00121314">
      <w:r>
        <w:t xml:space="preserve">Melissa </w:t>
      </w:r>
      <w:r w:rsidRPr="00A840F4">
        <w:rPr>
          <w:rStyle w:val="Style13ptBold"/>
        </w:rPr>
        <w:t>Nacke 17</w:t>
      </w:r>
      <w:r w:rsidRPr="00A840F4">
        <w:t>.</w:t>
      </w:r>
      <w:r>
        <w:t xml:space="preserve"> M</w:t>
      </w:r>
      <w:r w:rsidRPr="00A840F4">
        <w:t>anage</w:t>
      </w:r>
      <w:r>
        <w:t>s</w:t>
      </w:r>
      <w:r w:rsidRPr="00A840F4">
        <w:t xml:space="preserve"> the Clean Seas project with the Association of Arctic Expedition Cruise Operators</w:t>
      </w:r>
      <w:r>
        <w:t xml:space="preserve"> and head of Operations</w:t>
      </w:r>
      <w:r w:rsidRPr="00A840F4">
        <w:t>. “</w:t>
      </w:r>
      <w:r>
        <w:t>SHIPPING THROUGH SEA ICE: IMPACTS ON MARINE HABITATS AND BEST PRACTICES</w:t>
      </w:r>
      <w:r w:rsidRPr="00A840F4">
        <w:t xml:space="preserve">.” </w:t>
      </w:r>
      <w:r>
        <w:t>World Wildlife Fund Canada</w:t>
      </w:r>
      <w:r w:rsidRPr="00A840F4">
        <w:t xml:space="preserve">. </w:t>
      </w:r>
      <w:r>
        <w:t>April 2017</w:t>
      </w:r>
      <w:r w:rsidRPr="00A840F4">
        <w:t>. https://wwf.ca/wp-content/uploads/2021/02/WWF-MPA-4-Impacts-Marine-Habitat-v4.pdf //reyrey</w:t>
      </w:r>
    </w:p>
    <w:p w14:paraId="33A5F383" w14:textId="77777777" w:rsidR="00121314" w:rsidRPr="00B863DE" w:rsidRDefault="00121314" w:rsidP="00121314">
      <w:pPr>
        <w:rPr>
          <w:sz w:val="16"/>
        </w:rPr>
      </w:pPr>
      <w:r w:rsidRPr="00E1534B">
        <w:rPr>
          <w:rStyle w:val="StyleUnderline"/>
          <w:highlight w:val="cyan"/>
        </w:rPr>
        <w:t>Oil spills from an icebreaker</w:t>
      </w:r>
      <w:r w:rsidRPr="00A840F4">
        <w:rPr>
          <w:rStyle w:val="StyleUnderline"/>
        </w:rPr>
        <w:t xml:space="preserve"> in sea ice cover </w:t>
      </w:r>
      <w:r w:rsidRPr="00E1534B">
        <w:rPr>
          <w:rStyle w:val="StyleUnderline"/>
          <w:highlight w:val="cyan"/>
        </w:rPr>
        <w:t xml:space="preserve">can be </w:t>
      </w:r>
      <w:r w:rsidRPr="00E1534B">
        <w:rPr>
          <w:rStyle w:val="Emphasis"/>
          <w:highlight w:val="cyan"/>
        </w:rPr>
        <w:t xml:space="preserve">hard to detect </w:t>
      </w:r>
      <w:r w:rsidRPr="00E1534B">
        <w:rPr>
          <w:rStyle w:val="StyleUnderline"/>
          <w:highlight w:val="cyan"/>
        </w:rPr>
        <w:t xml:space="preserve">and </w:t>
      </w:r>
      <w:r w:rsidRPr="00E1534B">
        <w:rPr>
          <w:rStyle w:val="Emphasis"/>
          <w:highlight w:val="cyan"/>
        </w:rPr>
        <w:t>clean up</w:t>
      </w:r>
      <w:r w:rsidRPr="00A840F4">
        <w:rPr>
          <w:rStyle w:val="StyleUnderline"/>
        </w:rPr>
        <w:t xml:space="preserve"> and </w:t>
      </w:r>
      <w:r w:rsidRPr="00E1534B">
        <w:rPr>
          <w:rStyle w:val="StyleUnderline"/>
          <w:highlight w:val="cyan"/>
        </w:rPr>
        <w:t xml:space="preserve">could </w:t>
      </w:r>
      <w:r w:rsidRPr="00A840F4">
        <w:rPr>
          <w:rStyle w:val="StyleUnderline"/>
        </w:rPr>
        <w:t xml:space="preserve">also </w:t>
      </w:r>
      <w:r w:rsidRPr="00E1534B">
        <w:rPr>
          <w:rStyle w:val="Emphasis"/>
          <w:highlight w:val="cyan"/>
        </w:rPr>
        <w:t>contaminate</w:t>
      </w:r>
      <w:r w:rsidRPr="00E1534B">
        <w:rPr>
          <w:rStyle w:val="StyleUnderline"/>
          <w:highlight w:val="cyan"/>
        </w:rPr>
        <w:t xml:space="preserve"> marine mammal</w:t>
      </w:r>
      <w:r w:rsidRPr="00E1534B">
        <w:rPr>
          <w:sz w:val="16"/>
          <w:highlight w:val="cyan"/>
        </w:rPr>
        <w:t xml:space="preserve"> </w:t>
      </w:r>
      <w:r w:rsidRPr="00B863DE">
        <w:rPr>
          <w:sz w:val="16"/>
        </w:rPr>
        <w:t xml:space="preserve">prey or haul-out areas.39 </w:t>
      </w:r>
      <w:r w:rsidRPr="00A840F4">
        <w:rPr>
          <w:rStyle w:val="StyleUnderline"/>
        </w:rPr>
        <w:t>Oil fouling</w:t>
      </w:r>
      <w:r w:rsidRPr="00B863DE">
        <w:rPr>
          <w:sz w:val="16"/>
        </w:rPr>
        <w:t xml:space="preserve"> at a lead where seals and whales breathe </w:t>
      </w:r>
      <w:r w:rsidRPr="00A840F4">
        <w:rPr>
          <w:rStyle w:val="StyleUnderline"/>
        </w:rPr>
        <w:t xml:space="preserve">could </w:t>
      </w:r>
      <w:r w:rsidRPr="00E1534B">
        <w:rPr>
          <w:rStyle w:val="StyleUnderline"/>
          <w:highlight w:val="cyan"/>
        </w:rPr>
        <w:t xml:space="preserve">cause </w:t>
      </w:r>
      <w:r w:rsidRPr="00E1534B">
        <w:rPr>
          <w:rStyle w:val="Emphasis"/>
          <w:highlight w:val="cyan"/>
        </w:rPr>
        <w:t>irritation</w:t>
      </w:r>
      <w:r w:rsidRPr="00E1534B">
        <w:rPr>
          <w:sz w:val="16"/>
          <w:highlight w:val="cyan"/>
        </w:rPr>
        <w:t xml:space="preserve"> </w:t>
      </w:r>
      <w:r w:rsidRPr="00B863DE">
        <w:rPr>
          <w:sz w:val="16"/>
        </w:rPr>
        <w:t xml:space="preserve">of skin, eyes and nostrils; fouling of baleen plates; </w:t>
      </w:r>
      <w:r w:rsidRPr="00E1534B">
        <w:rPr>
          <w:rStyle w:val="StyleUnderline"/>
          <w:highlight w:val="cyan"/>
        </w:rPr>
        <w:t xml:space="preserve">and </w:t>
      </w:r>
      <w:r w:rsidRPr="00E1534B">
        <w:rPr>
          <w:rStyle w:val="Emphasis"/>
          <w:highlight w:val="cyan"/>
        </w:rPr>
        <w:t>internal damages</w:t>
      </w:r>
      <w:r w:rsidRPr="00E1534B">
        <w:rPr>
          <w:rStyle w:val="StyleUnderline"/>
          <w:highlight w:val="cyan"/>
        </w:rPr>
        <w:t xml:space="preserve"> from ingestion</w:t>
      </w:r>
      <w:r w:rsidRPr="00A840F4">
        <w:rPr>
          <w:rStyle w:val="StyleUnderline"/>
        </w:rPr>
        <w:t>.</w:t>
      </w:r>
      <w:r w:rsidRPr="00B863DE">
        <w:rPr>
          <w:sz w:val="16"/>
        </w:rPr>
        <w:t xml:space="preserve"> </w:t>
      </w:r>
      <w:r w:rsidRPr="00A840F4">
        <w:rPr>
          <w:rStyle w:val="StyleUnderline"/>
        </w:rPr>
        <w:t xml:space="preserve">Whales </w:t>
      </w:r>
      <w:r w:rsidRPr="00E1534B">
        <w:rPr>
          <w:rStyle w:val="StyleUnderline"/>
          <w:highlight w:val="cyan"/>
        </w:rPr>
        <w:t>breathing in oil covered leads</w:t>
      </w:r>
      <w:r w:rsidRPr="00A840F4">
        <w:rPr>
          <w:rStyle w:val="StyleUnderline"/>
        </w:rPr>
        <w:t>,</w:t>
      </w:r>
      <w:r w:rsidRPr="00B863DE">
        <w:rPr>
          <w:sz w:val="16"/>
        </w:rPr>
        <w:t xml:space="preserve"> with no alternative areas for surfacing, </w:t>
      </w:r>
      <w:r w:rsidRPr="00A840F4">
        <w:rPr>
          <w:rStyle w:val="StyleUnderline"/>
        </w:rPr>
        <w:t xml:space="preserve">could be </w:t>
      </w:r>
      <w:r w:rsidRPr="00E1534B">
        <w:rPr>
          <w:rStyle w:val="StyleUnderline"/>
          <w:highlight w:val="cyan"/>
        </w:rPr>
        <w:t>at serious risk</w:t>
      </w:r>
      <w:r w:rsidRPr="00B863DE">
        <w:rPr>
          <w:sz w:val="16"/>
        </w:rPr>
        <w:t xml:space="preserve">.40 Oil </w:t>
      </w:r>
      <w:r w:rsidRPr="00A840F4">
        <w:rPr>
          <w:rStyle w:val="StyleUnderline"/>
        </w:rPr>
        <w:t xml:space="preserve">on the </w:t>
      </w:r>
      <w:r w:rsidRPr="00E1534B">
        <w:rPr>
          <w:rStyle w:val="StyleUnderline"/>
          <w:highlight w:val="cyan"/>
        </w:rPr>
        <w:t xml:space="preserve">fur of polar bears </w:t>
      </w:r>
      <w:r w:rsidRPr="00A840F4">
        <w:rPr>
          <w:rStyle w:val="StyleUnderline"/>
        </w:rPr>
        <w:t xml:space="preserve">can seriously </w:t>
      </w:r>
      <w:r w:rsidRPr="00E1534B">
        <w:rPr>
          <w:rStyle w:val="StyleUnderline"/>
          <w:highlight w:val="cyan"/>
        </w:rPr>
        <w:t>affect</w:t>
      </w:r>
      <w:r w:rsidRPr="00A840F4">
        <w:rPr>
          <w:rStyle w:val="StyleUnderline"/>
        </w:rPr>
        <w:t xml:space="preserve"> their </w:t>
      </w:r>
      <w:r w:rsidRPr="00E1534B">
        <w:rPr>
          <w:rStyle w:val="StyleUnderline"/>
          <w:highlight w:val="cyan"/>
        </w:rPr>
        <w:t>ability to thermoregulate</w:t>
      </w:r>
      <w:r w:rsidRPr="00B863DE">
        <w:rPr>
          <w:sz w:val="16"/>
        </w:rPr>
        <w:t xml:space="preserve">, a factor particularly significant for younger animals, which use much of </w:t>
      </w:r>
      <w:r w:rsidRPr="00B863DE">
        <w:rPr>
          <w:sz w:val="16"/>
        </w:rPr>
        <w:lastRenderedPageBreak/>
        <w:t xml:space="preserve">their metabolic energy in thermoregulation. </w:t>
      </w:r>
      <w:r w:rsidRPr="00B863DE">
        <w:rPr>
          <w:rStyle w:val="StyleUnderline"/>
        </w:rPr>
        <w:t xml:space="preserve">Oil ingested in grooming </w:t>
      </w:r>
      <w:r w:rsidRPr="00E1534B">
        <w:rPr>
          <w:rStyle w:val="StyleUnderline"/>
          <w:highlight w:val="cyan"/>
        </w:rPr>
        <w:t xml:space="preserve">can be </w:t>
      </w:r>
      <w:r w:rsidRPr="00E1534B">
        <w:rPr>
          <w:rStyle w:val="Emphasis"/>
          <w:highlight w:val="cyan"/>
        </w:rPr>
        <w:t>lethal</w:t>
      </w:r>
      <w:r w:rsidRPr="00B863DE">
        <w:rPr>
          <w:sz w:val="16"/>
        </w:rPr>
        <w:t>. It is unknown if polar bears would avoid swimming in oiled leads or eating oil-covered seals.4</w:t>
      </w:r>
    </w:p>
    <w:p w14:paraId="007BA74F" w14:textId="77777777" w:rsidR="00121314" w:rsidRPr="00A840F4" w:rsidRDefault="00121314" w:rsidP="00121314">
      <w:pPr>
        <w:pStyle w:val="Heading4"/>
        <w:numPr>
          <w:ilvl w:val="0"/>
          <w:numId w:val="46"/>
        </w:numPr>
        <w:tabs>
          <w:tab w:val="num" w:pos="720"/>
        </w:tabs>
      </w:pPr>
      <w:r>
        <w:t>HABITAT DESTRUCTION.</w:t>
      </w:r>
    </w:p>
    <w:p w14:paraId="22CE3673" w14:textId="77777777" w:rsidR="00121314" w:rsidRPr="00A840F4" w:rsidRDefault="00121314" w:rsidP="00121314">
      <w:r>
        <w:t xml:space="preserve">Melissa </w:t>
      </w:r>
      <w:r w:rsidRPr="00A840F4">
        <w:rPr>
          <w:rStyle w:val="Style13ptBold"/>
        </w:rPr>
        <w:t>Nacke 17</w:t>
      </w:r>
      <w:r w:rsidRPr="00A840F4">
        <w:t>.</w:t>
      </w:r>
      <w:r>
        <w:t xml:space="preserve"> M</w:t>
      </w:r>
      <w:r w:rsidRPr="00A840F4">
        <w:t>anage</w:t>
      </w:r>
      <w:r>
        <w:t>s</w:t>
      </w:r>
      <w:r w:rsidRPr="00A840F4">
        <w:t xml:space="preserve"> the Clean Seas project with the Association of Arctic Expedition Cruise Operators</w:t>
      </w:r>
      <w:r>
        <w:t xml:space="preserve"> and head of Operations</w:t>
      </w:r>
      <w:r w:rsidRPr="00A840F4">
        <w:t>. “</w:t>
      </w:r>
      <w:r>
        <w:t>SHIPPING THROUGH SEA ICE: IMPACTS ON MARINE HABITATS AND BEST PRACTICES</w:t>
      </w:r>
      <w:r w:rsidRPr="00A840F4">
        <w:t xml:space="preserve">.” </w:t>
      </w:r>
      <w:r>
        <w:t>World Wildlife Fund Canada</w:t>
      </w:r>
      <w:r w:rsidRPr="00A840F4">
        <w:t xml:space="preserve">. </w:t>
      </w:r>
      <w:r>
        <w:t>April 2017</w:t>
      </w:r>
      <w:r w:rsidRPr="00A840F4">
        <w:t>. https://wwf.ca/wp-content/uploads/2021/02/WWF-MPA-4-Impacts-Marine-Habitat-v4.pdf //reyrey</w:t>
      </w:r>
    </w:p>
    <w:p w14:paraId="5C0BAED2" w14:textId="77777777" w:rsidR="00121314" w:rsidRDefault="00121314" w:rsidP="00121314">
      <w:pPr>
        <w:rPr>
          <w:rStyle w:val="StyleUnderline"/>
        </w:rPr>
      </w:pPr>
      <w:r w:rsidRPr="00E1534B">
        <w:rPr>
          <w:rStyle w:val="StyleUnderline"/>
          <w:highlight w:val="cyan"/>
        </w:rPr>
        <w:t>Ships breaking ice</w:t>
      </w:r>
      <w:r w:rsidRPr="00AA6A27">
        <w:rPr>
          <w:rStyle w:val="StyleUnderline"/>
        </w:rPr>
        <w:t xml:space="preserve"> through the breeding grounds of seals have been </w:t>
      </w:r>
      <w:r w:rsidRPr="00E1534B">
        <w:rPr>
          <w:rStyle w:val="StyleUnderline"/>
          <w:highlight w:val="cyan"/>
        </w:rPr>
        <w:t>predicted to impact both habitats and individuals</w:t>
      </w:r>
      <w:r w:rsidRPr="000C4E57">
        <w:rPr>
          <w:sz w:val="16"/>
        </w:rPr>
        <w:t xml:space="preserve">. </w:t>
      </w:r>
      <w:r w:rsidRPr="00AA6A27">
        <w:rPr>
          <w:rStyle w:val="StyleUnderline"/>
        </w:rPr>
        <w:t>Nursing pups</w:t>
      </w:r>
      <w:r w:rsidRPr="000C4E57">
        <w:rPr>
          <w:sz w:val="16"/>
        </w:rPr>
        <w:t xml:space="preserve"> of ringed seals and bearded seals </w:t>
      </w:r>
      <w:r w:rsidRPr="00E1534B">
        <w:rPr>
          <w:rStyle w:val="StyleUnderline"/>
          <w:highlight w:val="cyan"/>
        </w:rPr>
        <w:t xml:space="preserve">have been affected by </w:t>
      </w:r>
      <w:r w:rsidRPr="00E1534B">
        <w:rPr>
          <w:rStyle w:val="Emphasis"/>
          <w:highlight w:val="cyan"/>
        </w:rPr>
        <w:t>collisions</w:t>
      </w:r>
      <w:r w:rsidRPr="00E1534B">
        <w:rPr>
          <w:rStyle w:val="StyleUnderline"/>
          <w:highlight w:val="cyan"/>
        </w:rPr>
        <w:t xml:space="preserve">, crushing or </w:t>
      </w:r>
      <w:r w:rsidRPr="00E1534B">
        <w:rPr>
          <w:rStyle w:val="Emphasis"/>
          <w:highlight w:val="cyan"/>
        </w:rPr>
        <w:t>displaced ice</w:t>
      </w:r>
      <w:r w:rsidRPr="000C4E57">
        <w:rPr>
          <w:sz w:val="16"/>
        </w:rPr>
        <w:t xml:space="preserve">.25 Icebreaking through fast or pack ice </w:t>
      </w:r>
      <w:r w:rsidRPr="00E1534B">
        <w:rPr>
          <w:rStyle w:val="StyleUnderline"/>
          <w:highlight w:val="cyan"/>
        </w:rPr>
        <w:t xml:space="preserve">creates channels of </w:t>
      </w:r>
      <w:r w:rsidRPr="00E1534B">
        <w:rPr>
          <w:rStyle w:val="Emphasis"/>
          <w:highlight w:val="cyan"/>
        </w:rPr>
        <w:t>brash ice</w:t>
      </w:r>
      <w:r w:rsidRPr="00E1534B">
        <w:rPr>
          <w:rStyle w:val="StyleUnderline"/>
          <w:highlight w:val="cyan"/>
        </w:rPr>
        <w:t xml:space="preserve"> </w:t>
      </w:r>
      <w:r w:rsidRPr="00AA6A27">
        <w:rPr>
          <w:rStyle w:val="StyleUnderline"/>
        </w:rPr>
        <w:t xml:space="preserve">(small, floating fragments), </w:t>
      </w:r>
      <w:r w:rsidRPr="00E1534B">
        <w:rPr>
          <w:rStyle w:val="StyleUnderline"/>
          <w:highlight w:val="cyan"/>
        </w:rPr>
        <w:t xml:space="preserve">which may remain </w:t>
      </w:r>
      <w:r w:rsidRPr="00AA6A27">
        <w:rPr>
          <w:rStyle w:val="StyleUnderline"/>
        </w:rPr>
        <w:t>if the ice does not refreeze rapidly</w:t>
      </w:r>
      <w:r w:rsidRPr="000C4E57">
        <w:rPr>
          <w:sz w:val="16"/>
        </w:rPr>
        <w:t xml:space="preserve">. Caspian and Baltic grey seals have been recorded as using these channels as leads into the ice, and Caspian seal females often create whelping sites along the edge of these open channels, behaving as if they were a natural polynya.26 </w:t>
      </w:r>
      <w:r w:rsidRPr="00AA6A27">
        <w:rPr>
          <w:rStyle w:val="StyleUnderline"/>
        </w:rPr>
        <w:t xml:space="preserve">This </w:t>
      </w:r>
      <w:r w:rsidRPr="00E1534B">
        <w:rPr>
          <w:rStyle w:val="StyleUnderline"/>
          <w:highlight w:val="cyan"/>
        </w:rPr>
        <w:t xml:space="preserve">places them at risk of </w:t>
      </w:r>
      <w:r w:rsidRPr="00E1534B">
        <w:rPr>
          <w:rStyle w:val="Emphasis"/>
          <w:highlight w:val="cyan"/>
        </w:rPr>
        <w:t>ship strikes</w:t>
      </w:r>
      <w:r w:rsidRPr="00E1534B">
        <w:rPr>
          <w:rStyle w:val="StyleUnderline"/>
          <w:highlight w:val="cyan"/>
        </w:rPr>
        <w:t xml:space="preserve"> </w:t>
      </w:r>
      <w:r w:rsidRPr="00AA6A27">
        <w:rPr>
          <w:rStyle w:val="StyleUnderline"/>
        </w:rPr>
        <w:t>from continued shipping in the same channel</w:t>
      </w:r>
      <w:r w:rsidRPr="000C4E57">
        <w:rPr>
          <w:sz w:val="16"/>
        </w:rPr>
        <w:t xml:space="preserve">. Ringed seal pups are concealed in lairs for about six weeks and </w:t>
      </w:r>
      <w:r w:rsidRPr="00AA6A27">
        <w:rPr>
          <w:rStyle w:val="StyleUnderline"/>
        </w:rPr>
        <w:t xml:space="preserve">are </w:t>
      </w:r>
      <w:r w:rsidRPr="00E1534B">
        <w:rPr>
          <w:rStyle w:val="StyleUnderline"/>
          <w:highlight w:val="cyan"/>
        </w:rPr>
        <w:t xml:space="preserve">therefore vulnerable to </w:t>
      </w:r>
      <w:r w:rsidRPr="00E1534B">
        <w:rPr>
          <w:rStyle w:val="Emphasis"/>
          <w:highlight w:val="cyan"/>
        </w:rPr>
        <w:t>icebreaker destruction</w:t>
      </w:r>
      <w:r w:rsidRPr="00AA6A27">
        <w:rPr>
          <w:rStyle w:val="StyleUnderline"/>
        </w:rPr>
        <w:t>,</w:t>
      </w:r>
      <w:r w:rsidRPr="000C4E57">
        <w:rPr>
          <w:sz w:val="16"/>
        </w:rPr>
        <w:t xml:space="preserve"> since the only visible indication of lairs at the surface may be ice holes or adults on the ice.27 The ability of seal pups to withstand flushing into the ice waters due to the passage of an icebreaker varies based on the species. The survival of small-bodied pups in lanugo with a relatively long nursing period of approximately four to six weeks, such as Caspian pups, is compromised if the pups are forced into ice water; ringed seal pups, however, from approximately 25 days can enter the water if disturbed.28 The larger pups of the hooded seal naturally enter the water gradually after weaning at about four days,29 but the impact of premature entry into the water is unknown</w:t>
      </w:r>
      <w:r w:rsidRPr="000C4E57">
        <w:rPr>
          <w:rStyle w:val="StyleUnderline"/>
        </w:rPr>
        <w:t xml:space="preserve">. In addition to ship strikes and small pups being wetted in ice-chilled waters, </w:t>
      </w:r>
      <w:r w:rsidRPr="00E1534B">
        <w:rPr>
          <w:rStyle w:val="StyleUnderline"/>
          <w:highlight w:val="cyan"/>
        </w:rPr>
        <w:t xml:space="preserve">icebreaking impact is also likely to include </w:t>
      </w:r>
      <w:r w:rsidRPr="00E1534B">
        <w:rPr>
          <w:rStyle w:val="Emphasis"/>
          <w:highlight w:val="cyan"/>
        </w:rPr>
        <w:t>separation of mother-pup pairs</w:t>
      </w:r>
      <w:r w:rsidRPr="00E1534B">
        <w:rPr>
          <w:rStyle w:val="StyleUnderline"/>
          <w:highlight w:val="cyan"/>
        </w:rPr>
        <w:t xml:space="preserve">, </w:t>
      </w:r>
      <w:r w:rsidRPr="00E1534B">
        <w:rPr>
          <w:rStyle w:val="Emphasis"/>
          <w:highlight w:val="cyan"/>
        </w:rPr>
        <w:t>displacement</w:t>
      </w:r>
      <w:r w:rsidRPr="00E1534B">
        <w:rPr>
          <w:rStyle w:val="StyleUnderline"/>
          <w:highlight w:val="cyan"/>
        </w:rPr>
        <w:t xml:space="preserve"> from their natal site </w:t>
      </w:r>
      <w:r w:rsidRPr="000C4E57">
        <w:rPr>
          <w:sz w:val="16"/>
        </w:rPr>
        <w:t xml:space="preserve">and whelping site breakage. </w:t>
      </w:r>
      <w:r w:rsidRPr="00E1534B">
        <w:rPr>
          <w:rStyle w:val="StyleUnderline"/>
          <w:highlight w:val="cyan"/>
        </w:rPr>
        <w:t xml:space="preserve">These impacts will result in energy loss </w:t>
      </w:r>
      <w:r w:rsidRPr="000C4E57">
        <w:rPr>
          <w:rStyle w:val="StyleUnderline"/>
        </w:rPr>
        <w:t>to mother and pup and will also</w:t>
      </w:r>
      <w:r w:rsidRPr="000C4E57">
        <w:rPr>
          <w:rStyle w:val="Emphasis"/>
        </w:rPr>
        <w:t xml:space="preserve"> </w:t>
      </w:r>
      <w:r w:rsidRPr="00E1534B">
        <w:rPr>
          <w:rStyle w:val="Emphasis"/>
          <w:highlight w:val="cyan"/>
        </w:rPr>
        <w:t>stress</w:t>
      </w:r>
      <w:r w:rsidRPr="00E1534B">
        <w:rPr>
          <w:rStyle w:val="StyleUnderline"/>
          <w:highlight w:val="cyan"/>
        </w:rPr>
        <w:t xml:space="preserve"> </w:t>
      </w:r>
      <w:r w:rsidRPr="000C4E57">
        <w:rPr>
          <w:rStyle w:val="StyleUnderline"/>
        </w:rPr>
        <w:t xml:space="preserve">the mother, </w:t>
      </w:r>
      <w:r w:rsidRPr="000C4E57">
        <w:rPr>
          <w:sz w:val="16"/>
        </w:rPr>
        <w:t xml:space="preserve">which may affect lactation, </w:t>
      </w:r>
      <w:r w:rsidRPr="000C4E57">
        <w:rPr>
          <w:rStyle w:val="StyleUnderline"/>
        </w:rPr>
        <w:t xml:space="preserve">with </w:t>
      </w:r>
      <w:r w:rsidRPr="00E1534B">
        <w:rPr>
          <w:rStyle w:val="Emphasis"/>
          <w:highlight w:val="cyan"/>
        </w:rPr>
        <w:t>detrimental effects</w:t>
      </w:r>
      <w:r w:rsidRPr="00E1534B">
        <w:rPr>
          <w:rStyle w:val="StyleUnderline"/>
          <w:highlight w:val="cyan"/>
        </w:rPr>
        <w:t xml:space="preserve"> on pup survival</w:t>
      </w:r>
      <w:r w:rsidRPr="000C4E57">
        <w:rPr>
          <w:rStyle w:val="StyleUnderline"/>
        </w:rPr>
        <w:t>.</w:t>
      </w:r>
      <w:r w:rsidRPr="000C4E57">
        <w:rPr>
          <w:sz w:val="16"/>
        </w:rPr>
        <w:t xml:space="preserve">30 Even if a floe bearing a pup drifts long distances at high speed, mothers will still follow the floe and attend the pup.31 It is likely that </w:t>
      </w:r>
      <w:r w:rsidRPr="000C4E57">
        <w:rPr>
          <w:rStyle w:val="StyleUnderline"/>
        </w:rPr>
        <w:t xml:space="preserve">the destruction of a pupping floe would </w:t>
      </w:r>
      <w:r w:rsidRPr="00E1534B">
        <w:rPr>
          <w:rStyle w:val="StyleUnderline"/>
          <w:highlight w:val="cyan"/>
        </w:rPr>
        <w:t xml:space="preserve">result in the </w:t>
      </w:r>
      <w:r w:rsidRPr="00E1534B">
        <w:rPr>
          <w:rStyle w:val="Emphasis"/>
          <w:highlight w:val="cyan"/>
        </w:rPr>
        <w:t>death</w:t>
      </w:r>
      <w:r w:rsidRPr="00E1534B">
        <w:rPr>
          <w:rStyle w:val="StyleUnderline"/>
          <w:highlight w:val="cyan"/>
        </w:rPr>
        <w:t xml:space="preserve"> </w:t>
      </w:r>
      <w:r w:rsidRPr="000C4E57">
        <w:rPr>
          <w:rStyle w:val="StyleUnderline"/>
        </w:rPr>
        <w:t>of a young pup</w:t>
      </w:r>
      <w:r w:rsidRPr="000C4E57">
        <w:rPr>
          <w:sz w:val="16"/>
        </w:rPr>
        <w:t xml:space="preserve">. Pups of species with whelping site tenacity are likely to be more vulnerable to nursery habitat destruction by icebreaking vessels than those species using the ice only as a haul-out platform. Ice-breeding pinniped pups mainly rely on relatively stable fast or pack ice where the whelping site is predictably relatively stable for the duration of the nursing period. Caspian and harp seals generally have a well-developed nursery site, often for a small group of mothers and young, which incorporates a network of birth sites, pup shelters, water-access holes and seal tracks. </w:t>
      </w:r>
      <w:r w:rsidRPr="000C4E57">
        <w:rPr>
          <w:rStyle w:val="StyleUnderline"/>
        </w:rPr>
        <w:t xml:space="preserve">Mothers and other adults learn the topography of their breeding site and learn to navigate back to it.32 Pup survival is therefore dependent on the integrity of the nursery site and the structures lasting through the nursing period.33 </w:t>
      </w:r>
      <w:r w:rsidRPr="000C4E57">
        <w:rPr>
          <w:sz w:val="16"/>
        </w:rPr>
        <w:t xml:space="preserve">The ability of mothers to navigate back to the nursing site </w:t>
      </w:r>
      <w:r w:rsidRPr="000C4E57">
        <w:rPr>
          <w:rStyle w:val="StyleUnderline"/>
        </w:rPr>
        <w:t xml:space="preserve">can be affected by </w:t>
      </w:r>
      <w:r w:rsidRPr="000C4E57">
        <w:rPr>
          <w:rStyle w:val="Emphasis"/>
        </w:rPr>
        <w:t>icebreaker activity</w:t>
      </w:r>
      <w:r w:rsidRPr="000C4E57">
        <w:rPr>
          <w:rStyle w:val="StyleUnderline"/>
        </w:rPr>
        <w:t xml:space="preserve"> in the nursery site area. </w:t>
      </w:r>
      <w:r w:rsidRPr="000C4E57">
        <w:rPr>
          <w:sz w:val="16"/>
        </w:rPr>
        <w:t xml:space="preserve">No information is available about how bearded seals respond to icebreaking during the spring breeding season (April until early July). During that period, male bearded seals maintain aquatic territories in which they produce vocalizations to advertise their breeding condition. Males defend small areas and show strong site fidelity and tenure over multiple years.34 The </w:t>
      </w:r>
      <w:r w:rsidRPr="00E1534B">
        <w:rPr>
          <w:rStyle w:val="StyleUnderline"/>
          <w:highlight w:val="cyan"/>
        </w:rPr>
        <w:t xml:space="preserve">breaking of sea ice may </w:t>
      </w:r>
      <w:r w:rsidRPr="00E1534B">
        <w:rPr>
          <w:rStyle w:val="Emphasis"/>
          <w:highlight w:val="cyan"/>
        </w:rPr>
        <w:t>alter the ice habitat</w:t>
      </w:r>
      <w:r w:rsidRPr="00E1534B">
        <w:rPr>
          <w:rStyle w:val="StyleUnderline"/>
          <w:highlight w:val="cyan"/>
        </w:rPr>
        <w:t xml:space="preserve"> </w:t>
      </w:r>
      <w:r w:rsidRPr="000C4E57">
        <w:rPr>
          <w:rStyle w:val="StyleUnderline"/>
        </w:rPr>
        <w:t xml:space="preserve">and thus the </w:t>
      </w:r>
      <w:r w:rsidRPr="00E1534B">
        <w:rPr>
          <w:rStyle w:val="Emphasis"/>
          <w:highlight w:val="cyan"/>
        </w:rPr>
        <w:t>long-term mating success</w:t>
      </w:r>
      <w:r w:rsidRPr="00E1534B">
        <w:rPr>
          <w:rStyle w:val="StyleUnderline"/>
          <w:highlight w:val="cyan"/>
        </w:rPr>
        <w:t xml:space="preserve"> </w:t>
      </w:r>
      <w:r w:rsidRPr="000C4E57">
        <w:rPr>
          <w:rStyle w:val="StyleUnderline"/>
        </w:rPr>
        <w:t>of individual males,</w:t>
      </w:r>
      <w:r w:rsidRPr="000C4E57">
        <w:rPr>
          <w:sz w:val="16"/>
        </w:rPr>
        <w:t xml:space="preserve">35 </w:t>
      </w:r>
      <w:r w:rsidRPr="000C4E57">
        <w:rPr>
          <w:rStyle w:val="StyleUnderline"/>
        </w:rPr>
        <w:t xml:space="preserve">thus affecting reproductive </w:t>
      </w:r>
      <w:r w:rsidRPr="00E1534B">
        <w:rPr>
          <w:rStyle w:val="StyleUnderline"/>
          <w:highlight w:val="cyan"/>
        </w:rPr>
        <w:t xml:space="preserve">success and </w:t>
      </w:r>
      <w:r w:rsidRPr="00E1534B">
        <w:rPr>
          <w:rStyle w:val="Emphasis"/>
          <w:highlight w:val="cyan"/>
        </w:rPr>
        <w:t>population stability</w:t>
      </w:r>
      <w:r w:rsidRPr="000C4E57">
        <w:rPr>
          <w:rStyle w:val="StyleUnderline"/>
        </w:rPr>
        <w:t>.</w:t>
      </w:r>
      <w:r w:rsidRPr="000C4E57">
        <w:rPr>
          <w:sz w:val="16"/>
        </w:rPr>
        <w:t xml:space="preserve">36 Lastly, </w:t>
      </w:r>
      <w:r w:rsidRPr="000C4E57">
        <w:rPr>
          <w:rStyle w:val="StyleUnderline"/>
        </w:rPr>
        <w:t>when new open-water lead systems</w:t>
      </w:r>
      <w:r w:rsidRPr="000C4E57">
        <w:rPr>
          <w:sz w:val="16"/>
        </w:rPr>
        <w:t xml:space="preserve"> </w:t>
      </w:r>
      <w:r w:rsidRPr="000C4E57">
        <w:rPr>
          <w:rStyle w:val="StyleUnderline"/>
        </w:rPr>
        <w:t xml:space="preserve">(large fractures in sea ice) are created by ships, marine species can take advantage of the new leads, </w:t>
      </w:r>
      <w:r w:rsidRPr="00E1534B">
        <w:rPr>
          <w:rStyle w:val="Emphasis"/>
          <w:highlight w:val="cyan"/>
        </w:rPr>
        <w:t>changing ecosystem dynamics</w:t>
      </w:r>
      <w:r w:rsidRPr="000C4E57">
        <w:rPr>
          <w:sz w:val="16"/>
        </w:rPr>
        <w:t xml:space="preserve">.37 </w:t>
      </w:r>
      <w:r w:rsidRPr="00E1534B">
        <w:rPr>
          <w:rStyle w:val="StyleUnderline"/>
          <w:highlight w:val="cyan"/>
        </w:rPr>
        <w:t xml:space="preserve">Killer whales use openings </w:t>
      </w:r>
      <w:r w:rsidRPr="000C4E57">
        <w:rPr>
          <w:rStyle w:val="StyleUnderline"/>
        </w:rPr>
        <w:t xml:space="preserve">in the sea ice </w:t>
      </w:r>
      <w:r w:rsidRPr="00E1534B">
        <w:rPr>
          <w:rStyle w:val="StyleUnderline"/>
          <w:highlight w:val="cyan"/>
        </w:rPr>
        <w:t>to access prey</w:t>
      </w:r>
      <w:r w:rsidRPr="000C4E57">
        <w:rPr>
          <w:sz w:val="16"/>
        </w:rPr>
        <w:t xml:space="preserve">.38 Icebreaker activities may </w:t>
      </w:r>
      <w:r w:rsidRPr="000C4E57">
        <w:rPr>
          <w:rStyle w:val="StyleUnderline"/>
        </w:rPr>
        <w:t>provide killer whales with increased access to wintering areas</w:t>
      </w:r>
      <w:r w:rsidRPr="000C4E57">
        <w:rPr>
          <w:sz w:val="16"/>
        </w:rPr>
        <w:t xml:space="preserve"> used by narwhals, belugas, bowheads and pinnipeds. This can </w:t>
      </w:r>
      <w:r w:rsidRPr="00E1534B">
        <w:rPr>
          <w:rStyle w:val="StyleUnderline"/>
          <w:highlight w:val="cyan"/>
        </w:rPr>
        <w:t xml:space="preserve">result in increased </w:t>
      </w:r>
      <w:r w:rsidRPr="00E1534B">
        <w:rPr>
          <w:rStyle w:val="Emphasis"/>
          <w:highlight w:val="cyan"/>
        </w:rPr>
        <w:t>killer whale</w:t>
      </w:r>
      <w:r w:rsidRPr="000C4E57">
        <w:rPr>
          <w:rStyle w:val="Emphasis"/>
        </w:rPr>
        <w:t xml:space="preserve">–related </w:t>
      </w:r>
      <w:r w:rsidRPr="00E1534B">
        <w:rPr>
          <w:rStyle w:val="Emphasis"/>
          <w:highlight w:val="cyan"/>
        </w:rPr>
        <w:t xml:space="preserve">predation </w:t>
      </w:r>
      <w:r w:rsidRPr="00E1534B">
        <w:rPr>
          <w:rStyle w:val="StyleUnderline"/>
          <w:highlight w:val="cyan"/>
        </w:rPr>
        <w:t xml:space="preserve">and </w:t>
      </w:r>
      <w:r w:rsidRPr="00E1534B">
        <w:rPr>
          <w:rStyle w:val="Emphasis"/>
          <w:highlight w:val="cyan"/>
        </w:rPr>
        <w:t>mortality</w:t>
      </w:r>
      <w:r w:rsidRPr="00E1534B">
        <w:rPr>
          <w:rStyle w:val="StyleUnderline"/>
          <w:highlight w:val="cyan"/>
        </w:rPr>
        <w:t xml:space="preserve"> in marine mammal populations</w:t>
      </w:r>
      <w:r w:rsidRPr="000C4E57">
        <w:rPr>
          <w:rStyle w:val="StyleUnderline"/>
        </w:rPr>
        <w:t>.</w:t>
      </w:r>
    </w:p>
    <w:p w14:paraId="473E99D9" w14:textId="77777777" w:rsidR="00121314" w:rsidRDefault="00121314" w:rsidP="00121314"/>
    <w:p w14:paraId="47A0FD1D" w14:textId="77777777" w:rsidR="00121314" w:rsidRDefault="00121314" w:rsidP="00121314">
      <w:pPr>
        <w:pStyle w:val="Heading3"/>
      </w:pPr>
      <w:r>
        <w:lastRenderedPageBreak/>
        <w:t>2NC---Icebreakers Bad</w:t>
      </w:r>
    </w:p>
    <w:p w14:paraId="061B0EDD" w14:textId="77777777" w:rsidR="00121314" w:rsidRDefault="00121314" w:rsidP="00121314">
      <w:pPr>
        <w:pStyle w:val="Heading4"/>
      </w:pPr>
      <w:r>
        <w:t>Mass producing Icebreakers crosses the environmental threshold</w:t>
      </w:r>
    </w:p>
    <w:p w14:paraId="5715F925" w14:textId="77777777" w:rsidR="00121314" w:rsidRPr="001519C7" w:rsidRDefault="00121314" w:rsidP="00121314">
      <w:pPr>
        <w:rPr>
          <w:rStyle w:val="Style13ptBold"/>
          <w:b w:val="0"/>
          <w:bCs w:val="0"/>
        </w:rPr>
      </w:pPr>
      <w:r w:rsidRPr="00471790">
        <w:t xml:space="preserve">Brian </w:t>
      </w:r>
      <w:r w:rsidRPr="001519C7">
        <w:rPr>
          <w:rStyle w:val="Style13ptBold"/>
        </w:rPr>
        <w:t>Czech</w:t>
      </w:r>
      <w:r w:rsidRPr="00471790">
        <w:t>, 4-14-</w:t>
      </w:r>
      <w:r w:rsidRPr="001519C7">
        <w:rPr>
          <w:rStyle w:val="Style13ptBold"/>
        </w:rPr>
        <w:t>2022</w:t>
      </w:r>
      <w:r w:rsidRPr="00471790">
        <w:t>, "Icebreakers in the Arctic: An Overlooked Environmental Concern," Center for the Advancement of the Steady State Economy, https://steadystate.org/icebreakers-in-the-arctic-an-overlooked-environmental-concern///nishant</w:t>
      </w:r>
    </w:p>
    <w:p w14:paraId="0103D783" w14:textId="77777777" w:rsidR="00121314" w:rsidRPr="00A5708F" w:rsidRDefault="00121314" w:rsidP="00121314">
      <w:pPr>
        <w:rPr>
          <w:sz w:val="16"/>
        </w:rPr>
      </w:pPr>
      <w:r w:rsidRPr="00A5708F">
        <w:rPr>
          <w:sz w:val="16"/>
        </w:rPr>
        <w:t xml:space="preserve">Little information is available about the environmental concerns that icebreakers pose. </w:t>
      </w:r>
      <w:r w:rsidRPr="00E1534B">
        <w:rPr>
          <w:rStyle w:val="StyleUnderline"/>
          <w:highlight w:val="cyan"/>
        </w:rPr>
        <w:t>Literature highlights the perceived “positives”—</w:t>
      </w:r>
      <w:r w:rsidRPr="00A5708F">
        <w:rPr>
          <w:rStyle w:val="StyleUnderline"/>
        </w:rPr>
        <w:t>scientific exploration, search and rescue, trade and shipping, and competition amongst nations—</w:t>
      </w:r>
      <w:r w:rsidRPr="00E1534B">
        <w:rPr>
          <w:rStyle w:val="StyleUnderline"/>
          <w:highlight w:val="cyan"/>
        </w:rPr>
        <w:t xml:space="preserve">as being more important than considering </w:t>
      </w:r>
      <w:r w:rsidRPr="00E1534B">
        <w:rPr>
          <w:rStyle w:val="Emphasis"/>
          <w:highlight w:val="cyan"/>
        </w:rPr>
        <w:t>environmental degradation</w:t>
      </w:r>
      <w:r w:rsidRPr="00A5708F">
        <w:rPr>
          <w:rStyle w:val="StyleUnderline"/>
        </w:rPr>
        <w:t>.</w:t>
      </w:r>
      <w:r w:rsidRPr="00A5708F">
        <w:rPr>
          <w:sz w:val="16"/>
        </w:rPr>
        <w:t xml:space="preserve"> However, here’s what we know.</w:t>
      </w:r>
    </w:p>
    <w:p w14:paraId="0B6F729E" w14:textId="77777777" w:rsidR="00121314" w:rsidRPr="00A5708F" w:rsidRDefault="00121314" w:rsidP="00121314">
      <w:pPr>
        <w:rPr>
          <w:sz w:val="16"/>
        </w:rPr>
      </w:pPr>
      <w:r w:rsidRPr="00A5708F">
        <w:rPr>
          <w:sz w:val="16"/>
        </w:rPr>
        <w:t xml:space="preserve">Icebreakers break ice. </w:t>
      </w:r>
      <w:r w:rsidRPr="00A5708F">
        <w:rPr>
          <w:rStyle w:val="StyleUnderline"/>
        </w:rPr>
        <w:t xml:space="preserve">As the broken </w:t>
      </w:r>
      <w:r w:rsidRPr="00E1534B">
        <w:rPr>
          <w:rStyle w:val="StyleUnderline"/>
          <w:highlight w:val="cyan"/>
        </w:rPr>
        <w:t>ice melts</w:t>
      </w:r>
      <w:r w:rsidRPr="00A5708F">
        <w:rPr>
          <w:rStyle w:val="StyleUnderline"/>
        </w:rPr>
        <w:t xml:space="preserve">, sunlight is absorbed, </w:t>
      </w:r>
      <w:r w:rsidRPr="00E1534B">
        <w:rPr>
          <w:rStyle w:val="StyleUnderline"/>
          <w:highlight w:val="cyan"/>
        </w:rPr>
        <w:t>lead</w:t>
      </w:r>
      <w:r w:rsidRPr="00A5708F">
        <w:rPr>
          <w:rStyle w:val="StyleUnderline"/>
        </w:rPr>
        <w:t xml:space="preserve">ing </w:t>
      </w:r>
      <w:r w:rsidRPr="00E1534B">
        <w:rPr>
          <w:rStyle w:val="StyleUnderline"/>
          <w:highlight w:val="cyan"/>
        </w:rPr>
        <w:t>to increased temperatures</w:t>
      </w:r>
      <w:r w:rsidRPr="00A5708F">
        <w:rPr>
          <w:rStyle w:val="StyleUnderline"/>
        </w:rPr>
        <w:t xml:space="preserve">, and </w:t>
      </w:r>
      <w:r w:rsidRPr="00E1534B">
        <w:rPr>
          <w:rStyle w:val="StyleUnderline"/>
          <w:highlight w:val="cyan"/>
        </w:rPr>
        <w:t xml:space="preserve">thus </w:t>
      </w:r>
      <w:r w:rsidRPr="00E1534B">
        <w:rPr>
          <w:rStyle w:val="Emphasis"/>
          <w:highlight w:val="cyan"/>
        </w:rPr>
        <w:t>more</w:t>
      </w:r>
      <w:r w:rsidRPr="00E1534B">
        <w:rPr>
          <w:rStyle w:val="StyleUnderline"/>
          <w:highlight w:val="cyan"/>
        </w:rPr>
        <w:t xml:space="preserve"> ice melting</w:t>
      </w:r>
      <w:r w:rsidRPr="00A5708F">
        <w:rPr>
          <w:sz w:val="16"/>
        </w:rPr>
        <w:t xml:space="preserve">. An icebreaker cruising through the ice for 1,000 kilometers (620 miles), leaving an ice-free wake of ten meters (33 feet), would open an area of water ten square kilometers (3.9 square miles) over the entire cruise. </w:t>
      </w:r>
      <w:r w:rsidRPr="00A5708F">
        <w:rPr>
          <w:rStyle w:val="StyleUnderline"/>
        </w:rPr>
        <w:t>Although the Arctic Sea covers about 4,000 kilometers (2500 miles</w:t>
      </w:r>
      <w:r w:rsidRPr="00E1534B">
        <w:rPr>
          <w:rStyle w:val="StyleUnderline"/>
          <w:highlight w:val="cyan"/>
        </w:rPr>
        <w:t xml:space="preserve">), any amount of ice breaking </w:t>
      </w:r>
      <w:r w:rsidRPr="00E1534B">
        <w:rPr>
          <w:rStyle w:val="Emphasis"/>
          <w:highlight w:val="cyan"/>
        </w:rPr>
        <w:t>harms the environment</w:t>
      </w:r>
      <w:r w:rsidRPr="00A5708F">
        <w:rPr>
          <w:sz w:val="16"/>
        </w:rPr>
        <w:t xml:space="preserve">. </w:t>
      </w:r>
      <w:r w:rsidRPr="00A5708F">
        <w:rPr>
          <w:rStyle w:val="StyleUnderline"/>
        </w:rPr>
        <w:t xml:space="preserve">With the continual use of icebreaker ships, </w:t>
      </w:r>
      <w:r w:rsidRPr="00E1534B">
        <w:rPr>
          <w:rStyle w:val="StyleUnderline"/>
          <w:highlight w:val="cyan"/>
        </w:rPr>
        <w:t>the Arctic will continue to look more like ice cubes melting in a glass of water.</w:t>
      </w:r>
    </w:p>
    <w:p w14:paraId="4D8CC974" w14:textId="77777777" w:rsidR="00121314" w:rsidRPr="00A5708F" w:rsidRDefault="00121314" w:rsidP="00121314">
      <w:pPr>
        <w:rPr>
          <w:sz w:val="16"/>
        </w:rPr>
      </w:pPr>
      <w:r w:rsidRPr="00A5708F">
        <w:rPr>
          <w:sz w:val="16"/>
        </w:rPr>
        <w:t>The Arctic: melting ice cubes bobbing in a glass of water.</w:t>
      </w:r>
    </w:p>
    <w:p w14:paraId="2D193302" w14:textId="77777777" w:rsidR="00121314" w:rsidRPr="00A5708F" w:rsidRDefault="00121314" w:rsidP="00121314">
      <w:pPr>
        <w:rPr>
          <w:rStyle w:val="StyleUnderline"/>
        </w:rPr>
      </w:pPr>
      <w:r w:rsidRPr="00A5708F">
        <w:rPr>
          <w:sz w:val="16"/>
        </w:rPr>
        <w:t xml:space="preserve">As melting endures, we will continue to see environmental effects around the world. Changes in the Arctic Sea ice pattern leads to a rise in sea levels globally. Low-lying developed areas in the Gulf Coast and the mid-Atlantic regions are especially at risk from sea-level rise. The recent growth of coastal areas has resulted in larger populations and more valuable coastal property being at risk from sea-level rise. </w:t>
      </w:r>
      <w:r w:rsidRPr="00E1534B">
        <w:rPr>
          <w:rStyle w:val="StyleUnderline"/>
          <w:highlight w:val="cyan"/>
        </w:rPr>
        <w:t xml:space="preserve">Major physical impacts of a rise in sea level include erosion of beaches, inundation of deltas as well as flooding and </w:t>
      </w:r>
      <w:r w:rsidRPr="00E1534B">
        <w:rPr>
          <w:rStyle w:val="Emphasis"/>
          <w:highlight w:val="cyan"/>
        </w:rPr>
        <w:t>loss of many marshes and wetlands</w:t>
      </w:r>
      <w:r w:rsidRPr="00E1534B">
        <w:rPr>
          <w:rStyle w:val="StyleUnderline"/>
          <w:highlight w:val="cyan"/>
        </w:rPr>
        <w:t>.</w:t>
      </w:r>
      <w:r w:rsidRPr="00A5708F">
        <w:rPr>
          <w:rStyle w:val="StyleUnderline"/>
        </w:rPr>
        <w:t xml:space="preserve"> Increased salinity will likely become a problem in coastal aquifers and estuarine systems because of saltwater intrusion.</w:t>
      </w:r>
    </w:p>
    <w:p w14:paraId="3AC69703" w14:textId="77777777" w:rsidR="00121314" w:rsidRPr="00A5708F" w:rsidRDefault="00121314" w:rsidP="00121314">
      <w:pPr>
        <w:rPr>
          <w:sz w:val="16"/>
        </w:rPr>
      </w:pPr>
      <w:r w:rsidRPr="00A5708F">
        <w:rPr>
          <w:rStyle w:val="StyleUnderline"/>
        </w:rPr>
        <w:t xml:space="preserve">Changes in Arctic ice patterns are also leading to more frequent extreme weather. </w:t>
      </w:r>
      <w:r w:rsidRPr="00A5708F">
        <w:rPr>
          <w:sz w:val="16"/>
        </w:rPr>
        <w:t xml:space="preserve">In the past few years, such extreme weather has been seen particularly across the east coast of the USA, western Europe, and central Asia. </w:t>
      </w:r>
      <w:r w:rsidRPr="00A5708F">
        <w:rPr>
          <w:rStyle w:val="StyleUnderline"/>
        </w:rPr>
        <w:t xml:space="preserve">These </w:t>
      </w:r>
      <w:r w:rsidRPr="00E1534B">
        <w:rPr>
          <w:rStyle w:val="StyleUnderline"/>
          <w:highlight w:val="cyan"/>
        </w:rPr>
        <w:t>regions will continue to experience more extreme weather</w:t>
      </w:r>
      <w:r w:rsidRPr="00A5708F">
        <w:rPr>
          <w:rStyle w:val="StyleUnderline"/>
        </w:rPr>
        <w:t xml:space="preserve"> because of Arctic amplification</w:t>
      </w:r>
      <w:r w:rsidRPr="00A5708F">
        <w:rPr>
          <w:sz w:val="16"/>
        </w:rPr>
        <w:t>, the enhanced sensitivity of high latitudes to global heating. Arctic ice melt has also been shown to distort the flow of and weaken the jet stream, resulting in more frequent periods of intense heat and ferocious cold.</w:t>
      </w:r>
    </w:p>
    <w:p w14:paraId="6F9C2C46" w14:textId="77777777" w:rsidR="00121314" w:rsidRPr="00A5708F" w:rsidRDefault="00121314" w:rsidP="00121314">
      <w:pPr>
        <w:rPr>
          <w:rStyle w:val="StyleUnderline"/>
        </w:rPr>
      </w:pPr>
      <w:r w:rsidRPr="00A5708F">
        <w:rPr>
          <w:rStyle w:val="StyleUnderline"/>
        </w:rPr>
        <w:t xml:space="preserve">There’s also evidence that the </w:t>
      </w:r>
      <w:r w:rsidRPr="00E1534B">
        <w:rPr>
          <w:rStyle w:val="Emphasis"/>
          <w:highlight w:val="cyan"/>
        </w:rPr>
        <w:t xml:space="preserve">sound </w:t>
      </w:r>
      <w:r w:rsidRPr="00E1534B">
        <w:rPr>
          <w:rStyle w:val="StyleUnderline"/>
          <w:highlight w:val="cyan"/>
        </w:rPr>
        <w:t>emitted from icebreakers is detrimental to marine animals,</w:t>
      </w:r>
      <w:r w:rsidRPr="00A5708F">
        <w:rPr>
          <w:rStyle w:val="StyleUnderline"/>
        </w:rPr>
        <w:t xml:space="preserve"> particularly whales </w:t>
      </w:r>
      <w:r w:rsidRPr="00E1534B">
        <w:rPr>
          <w:rStyle w:val="StyleUnderline"/>
          <w:highlight w:val="cyan"/>
        </w:rPr>
        <w:t>and</w:t>
      </w:r>
      <w:r w:rsidRPr="00A5708F">
        <w:rPr>
          <w:rStyle w:val="StyleUnderline"/>
        </w:rPr>
        <w:t xml:space="preserve"> other large mammals. The </w:t>
      </w:r>
      <w:r w:rsidRPr="00E1534B">
        <w:rPr>
          <w:rStyle w:val="StyleUnderline"/>
          <w:highlight w:val="cyan"/>
        </w:rPr>
        <w:t>sound interferes with their ability to communicate</w:t>
      </w:r>
      <w:r w:rsidRPr="00A5708F">
        <w:rPr>
          <w:rStyle w:val="StyleUnderline"/>
        </w:rPr>
        <w:t xml:space="preserve"> with their pods. Additionally, sound pollution </w:t>
      </w:r>
      <w:r w:rsidRPr="00E1534B">
        <w:rPr>
          <w:rStyle w:val="StyleUnderline"/>
          <w:highlight w:val="cyan"/>
        </w:rPr>
        <w:t>likely has long-term effects that are difficult to predict.</w:t>
      </w:r>
    </w:p>
    <w:p w14:paraId="555B5FA2" w14:textId="77777777" w:rsidR="00121314" w:rsidRPr="00682C83" w:rsidRDefault="00121314" w:rsidP="00121314">
      <w:pPr>
        <w:rPr>
          <w:rStyle w:val="Emphasis"/>
        </w:rPr>
      </w:pPr>
      <w:r w:rsidRPr="00A5708F">
        <w:rPr>
          <w:sz w:val="16"/>
        </w:rPr>
        <w:t xml:space="preserve">Most of the Russian icebreaker fleet is nuclear-based due to the fuel costs of running an icebreaker. </w:t>
      </w:r>
      <w:r w:rsidRPr="00A5708F">
        <w:rPr>
          <w:rStyle w:val="StyleUnderline"/>
        </w:rPr>
        <w:t xml:space="preserve">On average, an icebreaker working in regions with three-meter-thick ice uses more than 100 tons of fuel per day. However, nuclear icebreakers have obvious concerns as well. </w:t>
      </w:r>
      <w:r w:rsidRPr="00E1534B">
        <w:rPr>
          <w:rStyle w:val="StyleUnderline"/>
          <w:highlight w:val="cyan"/>
        </w:rPr>
        <w:t xml:space="preserve">In fact, should an accident occur, the consequence would be as </w:t>
      </w:r>
      <w:r w:rsidRPr="00E1534B">
        <w:rPr>
          <w:rStyle w:val="Emphasis"/>
          <w:highlight w:val="cyan"/>
        </w:rPr>
        <w:t>severe as the Chernobyl</w:t>
      </w:r>
      <w:r w:rsidRPr="00E1534B">
        <w:rPr>
          <w:rStyle w:val="StyleUnderline"/>
          <w:highlight w:val="cyan"/>
        </w:rPr>
        <w:t xml:space="preserve"> disaster and the Deepwater Horizon oil spill combined: devastating.</w:t>
      </w:r>
    </w:p>
    <w:p w14:paraId="2D709A67" w14:textId="77777777" w:rsidR="00121314" w:rsidRDefault="00121314" w:rsidP="00121314">
      <w:pPr>
        <w:rPr>
          <w:sz w:val="16"/>
        </w:rPr>
      </w:pPr>
    </w:p>
    <w:p w14:paraId="53E01F02" w14:textId="77777777" w:rsidR="00121314" w:rsidRDefault="00121314" w:rsidP="00121314">
      <w:pPr>
        <w:pStyle w:val="Heading4"/>
      </w:pPr>
      <w:r>
        <w:t>Preventing arctic melting is key to prevent existential threats</w:t>
      </w:r>
    </w:p>
    <w:p w14:paraId="58127567" w14:textId="77777777" w:rsidR="00121314" w:rsidRPr="00A5708F" w:rsidRDefault="00121314" w:rsidP="00121314">
      <w:pPr>
        <w:rPr>
          <w:rStyle w:val="Style13ptBold"/>
          <w:b w:val="0"/>
          <w:bCs w:val="0"/>
        </w:rPr>
      </w:pPr>
      <w:r w:rsidRPr="00471790">
        <w:t>Collin</w:t>
      </w:r>
      <w:r w:rsidRPr="00A5708F">
        <w:rPr>
          <w:rStyle w:val="Style13ptBold"/>
        </w:rPr>
        <w:t xml:space="preserve"> Vanburen</w:t>
      </w:r>
      <w:r w:rsidRPr="00471790">
        <w:t>, 5-28-</w:t>
      </w:r>
      <w:r w:rsidRPr="00A5708F">
        <w:rPr>
          <w:rStyle w:val="Style13ptBold"/>
        </w:rPr>
        <w:t>2019</w:t>
      </w:r>
      <w:r w:rsidRPr="00471790">
        <w:t>, "Beyond Polar Bears: Biodiversity Loss Threatens Life in the Arctic," Arctic Institute - Center for Circumpolar Security Studies, https://www.thearcticinstitute.org/beyond-polar-bears-biodiversity-loss-threatens-life-arctic///nishant</w:t>
      </w:r>
    </w:p>
    <w:p w14:paraId="572EDCEA" w14:textId="77777777" w:rsidR="00121314" w:rsidRPr="00682C83" w:rsidRDefault="00121314" w:rsidP="00121314">
      <w:pPr>
        <w:rPr>
          <w:sz w:val="16"/>
        </w:rPr>
      </w:pPr>
      <w:r w:rsidRPr="00A5708F">
        <w:rPr>
          <w:rStyle w:val="StyleUnderline"/>
        </w:rPr>
        <w:lastRenderedPageBreak/>
        <w:t xml:space="preserve">This report is the first to discuss global biodiversity loss in the context of sustainable development. </w:t>
      </w:r>
      <w:r w:rsidRPr="00E1534B">
        <w:rPr>
          <w:rStyle w:val="StyleUnderline"/>
          <w:highlight w:val="cyan"/>
        </w:rPr>
        <w:t xml:space="preserve">It found that an estimated </w:t>
      </w:r>
      <w:r w:rsidRPr="00E1534B">
        <w:rPr>
          <w:rStyle w:val="Emphasis"/>
          <w:highlight w:val="cyan"/>
        </w:rPr>
        <w:t>one million species</w:t>
      </w:r>
      <w:r w:rsidRPr="00E1534B">
        <w:rPr>
          <w:rStyle w:val="StyleUnderline"/>
          <w:highlight w:val="cyan"/>
        </w:rPr>
        <w:t xml:space="preserve"> face extinction</w:t>
      </w:r>
      <w:r w:rsidRPr="00A5708F">
        <w:rPr>
          <w:rStyle w:val="StyleUnderline"/>
        </w:rPr>
        <w:t>, and that land organisms have declined in numbers by an average of 20% since 1900.</w:t>
      </w:r>
      <w:r w:rsidRPr="00682C83">
        <w:rPr>
          <w:sz w:val="16"/>
        </w:rPr>
        <w:t xml:space="preserve"> (The 2018 Living Planet Report found that this value is much higher for vertebrates, which are estimated to have declined by 60% since 1970.) </w:t>
      </w:r>
      <w:r w:rsidRPr="00E1534B">
        <w:rPr>
          <w:rStyle w:val="StyleUnderline"/>
          <w:highlight w:val="cyan"/>
        </w:rPr>
        <w:t>The main driver of these declines is</w:t>
      </w:r>
      <w:r w:rsidRPr="00A5708F">
        <w:rPr>
          <w:rStyle w:val="StyleUnderline"/>
        </w:rPr>
        <w:t xml:space="preserve"> the modification of natural habitats for </w:t>
      </w:r>
      <w:r w:rsidRPr="00E1534B">
        <w:rPr>
          <w:rStyle w:val="Emphasis"/>
          <w:highlight w:val="cyan"/>
        </w:rPr>
        <w:t>human use</w:t>
      </w:r>
      <w:r w:rsidRPr="00682C83">
        <w:rPr>
          <w:rStyle w:val="Emphasis"/>
        </w:rPr>
        <w:t>s</w:t>
      </w:r>
      <w:r w:rsidRPr="00682C83">
        <w:rPr>
          <w:sz w:val="16"/>
        </w:rPr>
        <w:t xml:space="preserve"> like agriculture, mining, and other industrial purposes. Over-harvesting and climate change are also major drivers globally.</w:t>
      </w:r>
    </w:p>
    <w:p w14:paraId="3BDDD772" w14:textId="77777777" w:rsidR="00121314" w:rsidRPr="00682C83" w:rsidRDefault="00121314" w:rsidP="00121314">
      <w:pPr>
        <w:rPr>
          <w:sz w:val="16"/>
        </w:rPr>
      </w:pPr>
      <w:r w:rsidRPr="00E1534B">
        <w:rPr>
          <w:rStyle w:val="StyleUnderline"/>
          <w:highlight w:val="cyan"/>
        </w:rPr>
        <w:t xml:space="preserve">In the Arctic, it comes as no surprise that climate change is the </w:t>
      </w:r>
      <w:r w:rsidRPr="00E1534B">
        <w:rPr>
          <w:rStyle w:val="Emphasis"/>
          <w:highlight w:val="cyan"/>
        </w:rPr>
        <w:t xml:space="preserve">biggest driver </w:t>
      </w:r>
      <w:r w:rsidRPr="00E1534B">
        <w:rPr>
          <w:rStyle w:val="StyleUnderline"/>
          <w:highlight w:val="cyan"/>
        </w:rPr>
        <w:t>of biodiversity loss</w:t>
      </w:r>
      <w:r w:rsidRPr="00A5708F">
        <w:rPr>
          <w:rStyle w:val="StyleUnderline"/>
        </w:rPr>
        <w:t xml:space="preserve">. </w:t>
      </w:r>
      <w:r w:rsidRPr="00682C83">
        <w:rPr>
          <w:sz w:val="16"/>
        </w:rPr>
        <w:t xml:space="preserve">One of the most heart-wrenching scenes in the recent Netflix documentary series Our Planet featured </w:t>
      </w:r>
      <w:r w:rsidRPr="00E1534B">
        <w:rPr>
          <w:rStyle w:val="StyleUnderline"/>
          <w:highlight w:val="cyan"/>
        </w:rPr>
        <w:t>walruses toppling to their deaths from the cliffs they climbed because there wasn’t enough ice left to rest on.</w:t>
      </w:r>
      <w:r w:rsidRPr="00682C83">
        <w:rPr>
          <w:sz w:val="16"/>
        </w:rPr>
        <w:t xml:space="preserve"> The struggles of charismatic megafauna pull at our heartstrings but only offer a glimpse into the ecological structure of Arctic environments. </w:t>
      </w:r>
      <w:r w:rsidRPr="00A5708F">
        <w:rPr>
          <w:rStyle w:val="StyleUnderline"/>
        </w:rPr>
        <w:t xml:space="preserve">For example, the </w:t>
      </w:r>
      <w:r w:rsidRPr="00E1534B">
        <w:rPr>
          <w:rStyle w:val="StyleUnderline"/>
          <w:highlight w:val="cyan"/>
        </w:rPr>
        <w:t>disappearing ice also negatively impacts</w:t>
      </w:r>
      <w:r w:rsidRPr="00A5708F">
        <w:rPr>
          <w:rStyle w:val="StyleUnderline"/>
        </w:rPr>
        <w:t xml:space="preserve"> many </w:t>
      </w:r>
      <w:r w:rsidRPr="00E1534B">
        <w:rPr>
          <w:rStyle w:val="StyleUnderline"/>
          <w:highlight w:val="cyan"/>
        </w:rPr>
        <w:t>bird species</w:t>
      </w:r>
      <w:r w:rsidRPr="00A5708F">
        <w:rPr>
          <w:rStyle w:val="StyleUnderline"/>
        </w:rPr>
        <w:t xml:space="preserve">, </w:t>
      </w:r>
      <w:r w:rsidRPr="00E1534B">
        <w:rPr>
          <w:rStyle w:val="StyleUnderline"/>
          <w:highlight w:val="cyan"/>
        </w:rPr>
        <w:t>and</w:t>
      </w:r>
      <w:r w:rsidRPr="00A5708F">
        <w:rPr>
          <w:rStyle w:val="StyleUnderline"/>
        </w:rPr>
        <w:t xml:space="preserve"> these changes to the Arctic ecosystem are predicted to have </w:t>
      </w:r>
      <w:r w:rsidRPr="00682C83">
        <w:rPr>
          <w:rStyle w:val="Emphasis"/>
        </w:rPr>
        <w:t>serious consequences</w:t>
      </w:r>
      <w:r w:rsidRPr="00A5708F">
        <w:rPr>
          <w:rStyle w:val="StyleUnderline"/>
        </w:rPr>
        <w:t xml:space="preserve"> for the people living there, such as decreasing food stocks and </w:t>
      </w:r>
      <w:r w:rsidRPr="00E1534B">
        <w:rPr>
          <w:rStyle w:val="StyleUnderline"/>
          <w:highlight w:val="cyan"/>
        </w:rPr>
        <w:t>the arrival of new diseases</w:t>
      </w:r>
      <w:r w:rsidRPr="00A5708F">
        <w:rPr>
          <w:rStyle w:val="StyleUnderline"/>
        </w:rPr>
        <w:t>.</w:t>
      </w:r>
    </w:p>
    <w:p w14:paraId="489F1378" w14:textId="77777777" w:rsidR="00121314" w:rsidRDefault="00121314" w:rsidP="00121314">
      <w:pPr>
        <w:rPr>
          <w:rStyle w:val="StyleUnderline"/>
        </w:rPr>
      </w:pPr>
      <w:r w:rsidRPr="003802CC">
        <w:rPr>
          <w:rStyle w:val="StyleUnderline"/>
        </w:rPr>
        <w:t xml:space="preserve">The report makes it clear that biodiversity conservation (and, ideally, restoration) is no longer an ambition driven by morality but one that is </w:t>
      </w:r>
      <w:r w:rsidRPr="00682C83">
        <w:rPr>
          <w:rStyle w:val="Emphasis"/>
        </w:rPr>
        <w:t xml:space="preserve">essential </w:t>
      </w:r>
      <w:r w:rsidRPr="003802CC">
        <w:rPr>
          <w:rStyle w:val="StyleUnderline"/>
        </w:rPr>
        <w:t>to ensure basic human rights for people across the planet</w:t>
      </w:r>
      <w:r w:rsidRPr="00682C83">
        <w:rPr>
          <w:sz w:val="16"/>
        </w:rPr>
        <w:t xml:space="preserve">. </w:t>
      </w:r>
      <w:r w:rsidRPr="00682C83">
        <w:rPr>
          <w:rStyle w:val="Emphasis"/>
        </w:rPr>
        <w:t>Our patterns</w:t>
      </w:r>
      <w:r w:rsidRPr="003802CC">
        <w:rPr>
          <w:rStyle w:val="StyleUnderline"/>
        </w:rPr>
        <w:t xml:space="preserve"> of consumption are undeniably driving biodiversity loss. Our economic models for assessing how ‘well’ a country is doing rely on growth every year on a planet that is finite in its resources. </w:t>
      </w:r>
      <w:r w:rsidRPr="00E1534B">
        <w:rPr>
          <w:rStyle w:val="StyleUnderline"/>
          <w:highlight w:val="cyan"/>
        </w:rPr>
        <w:t>We need to reassess our values, livelihoods, and economies to figure out which parts of these models are worth keeping and which are pushing us towards the tipping point.</w:t>
      </w:r>
    </w:p>
    <w:p w14:paraId="19BAC161" w14:textId="77777777" w:rsidR="00121314" w:rsidRDefault="00121314" w:rsidP="00121314"/>
    <w:p w14:paraId="2C997776" w14:textId="77777777" w:rsidR="00121314" w:rsidRPr="00471790" w:rsidRDefault="00121314" w:rsidP="00121314">
      <w:pPr>
        <w:pStyle w:val="Heading4"/>
      </w:pPr>
      <w:r w:rsidRPr="00471790">
        <w:t>Icebreakers hurt the environment more than they help</w:t>
      </w:r>
    </w:p>
    <w:p w14:paraId="1688BFD0" w14:textId="77777777" w:rsidR="00121314" w:rsidRPr="00471790" w:rsidRDefault="00121314" w:rsidP="00121314">
      <w:r w:rsidRPr="00471790">
        <w:t>Henry</w:t>
      </w:r>
      <w:r w:rsidRPr="00EA7A41">
        <w:rPr>
          <w:rStyle w:val="Style13ptBold"/>
        </w:rPr>
        <w:t xml:space="preserve"> Huntington et</w:t>
      </w:r>
      <w:r>
        <w:rPr>
          <w:rStyle w:val="Style13ptBold"/>
        </w:rPr>
        <w:t>.</w:t>
      </w:r>
      <w:r w:rsidRPr="00EA7A41">
        <w:rPr>
          <w:rStyle w:val="Style13ptBold"/>
        </w:rPr>
        <w:t xml:space="preserve"> al</w:t>
      </w:r>
      <w:r w:rsidRPr="00471790">
        <w:t>, 05-</w:t>
      </w:r>
      <w:r w:rsidRPr="00EA7A41">
        <w:rPr>
          <w:rStyle w:val="Style13ptBold"/>
        </w:rPr>
        <w:t>2023</w:t>
      </w:r>
      <w:r w:rsidRPr="00471790">
        <w:t>, "Effects of Arctic commercial shipping on environments and communities: context, governance, priorities,"Science Direct, https://www.sciencedirect.com/science/article/pii/S1361920923001281//nishant</w:t>
      </w:r>
    </w:p>
    <w:p w14:paraId="17334F27" w14:textId="77777777" w:rsidR="00121314" w:rsidRDefault="00121314" w:rsidP="00121314">
      <w:pPr>
        <w:rPr>
          <w:sz w:val="16"/>
        </w:rPr>
      </w:pPr>
      <w:r w:rsidRPr="00EA7A41">
        <w:rPr>
          <w:sz w:val="16"/>
        </w:rPr>
        <w:t xml:space="preserve">With expected and already planned new economic development along the Arctic coast and in the Arctic Seas of Russia, shipping activity along the NEP/NSR is likely to grow in the near future (Government of the Russian Federation 2019). To minimize or mitigate possible adverse impacts of shipping along the NEP/NSR, </w:t>
      </w:r>
      <w:r w:rsidRPr="00E1534B">
        <w:rPr>
          <w:rStyle w:val="StyleUnderline"/>
          <w:highlight w:val="cyan"/>
        </w:rPr>
        <w:t xml:space="preserve">it is </w:t>
      </w:r>
      <w:r w:rsidRPr="00E1534B">
        <w:rPr>
          <w:rStyle w:val="Emphasis"/>
          <w:highlight w:val="cyan"/>
        </w:rPr>
        <w:t>important</w:t>
      </w:r>
      <w:r w:rsidRPr="00E1534B">
        <w:rPr>
          <w:rStyle w:val="StyleUnderline"/>
          <w:highlight w:val="cyan"/>
        </w:rPr>
        <w:t xml:space="preserve"> to consider</w:t>
      </w:r>
      <w:r w:rsidRPr="00EA7A41">
        <w:rPr>
          <w:sz w:val="16"/>
        </w:rPr>
        <w:t xml:space="preserve"> vessel traffic patterns in the different parts of the route in light of </w:t>
      </w:r>
      <w:r w:rsidRPr="00EA7A41">
        <w:rPr>
          <w:rStyle w:val="StyleUnderline"/>
        </w:rPr>
        <w:t xml:space="preserve">the specific </w:t>
      </w:r>
      <w:r w:rsidRPr="00E1534B">
        <w:rPr>
          <w:rStyle w:val="StyleUnderline"/>
          <w:highlight w:val="cyan"/>
        </w:rPr>
        <w:t>environmental characteristics</w:t>
      </w:r>
      <w:r w:rsidRPr="00EA7A41">
        <w:rPr>
          <w:sz w:val="16"/>
        </w:rPr>
        <w:t xml:space="preserve"> of each part of the route. Shipping activities are unevenly distributed throughout the Russian maritime Arctic and </w:t>
      </w:r>
      <w:r w:rsidRPr="00EA7A41">
        <w:rPr>
          <w:rStyle w:val="StyleUnderline"/>
        </w:rPr>
        <w:t xml:space="preserve">therefore </w:t>
      </w:r>
      <w:r w:rsidRPr="00E1534B">
        <w:rPr>
          <w:rStyle w:val="StyleUnderline"/>
          <w:highlight w:val="cyan"/>
        </w:rPr>
        <w:t>their impact on the environment varies</w:t>
      </w:r>
      <w:r w:rsidRPr="00EA7A41">
        <w:rPr>
          <w:rStyle w:val="StyleUnderline"/>
        </w:rPr>
        <w:t xml:space="preserve"> sea by sea</w:t>
      </w:r>
      <w:r w:rsidRPr="00EA7A41">
        <w:rPr>
          <w:sz w:val="16"/>
        </w:rPr>
        <w:t xml:space="preserve">. </w:t>
      </w:r>
      <w:r w:rsidRPr="00E1534B">
        <w:rPr>
          <w:rStyle w:val="StyleUnderline"/>
          <w:highlight w:val="cyan"/>
        </w:rPr>
        <w:t>Each economic activity results in a specific impact on biologically significant areas</w:t>
      </w:r>
      <w:r w:rsidRPr="00EA7A41">
        <w:rPr>
          <w:sz w:val="16"/>
        </w:rPr>
        <w:t xml:space="preserve"> and is associated with specific risks. The </w:t>
      </w:r>
      <w:r w:rsidRPr="00E1534B">
        <w:rPr>
          <w:rStyle w:val="StyleUnderline"/>
          <w:highlight w:val="cyan"/>
        </w:rPr>
        <w:t>impacts</w:t>
      </w:r>
      <w:r w:rsidRPr="00EA7A41">
        <w:rPr>
          <w:sz w:val="16"/>
        </w:rPr>
        <w:t xml:space="preserve"> of vessel traffic on marine ecosystems along the NEP </w:t>
      </w:r>
      <w:r w:rsidRPr="00E1534B">
        <w:rPr>
          <w:rStyle w:val="StyleUnderline"/>
          <w:highlight w:val="cyan"/>
        </w:rPr>
        <w:t>are</w:t>
      </w:r>
      <w:r w:rsidRPr="00EA7A41">
        <w:rPr>
          <w:sz w:val="16"/>
        </w:rPr>
        <w:t xml:space="preserve"> limited mostly to </w:t>
      </w:r>
      <w:r w:rsidRPr="00E1534B">
        <w:rPr>
          <w:rStyle w:val="StyleUnderline"/>
          <w:highlight w:val="cyan"/>
        </w:rPr>
        <w:t>physical disturbance, noise</w:t>
      </w:r>
      <w:r w:rsidRPr="00EA7A41">
        <w:rPr>
          <w:rStyle w:val="StyleUnderline"/>
        </w:rPr>
        <w:t>,</w:t>
      </w:r>
      <w:r w:rsidRPr="00EA7A41">
        <w:rPr>
          <w:sz w:val="16"/>
        </w:rPr>
        <w:t xml:space="preserve"> both air and water pollution</w:t>
      </w:r>
      <w:r w:rsidRPr="00EA7A41">
        <w:rPr>
          <w:rStyle w:val="StyleUnderline"/>
        </w:rPr>
        <w:t xml:space="preserve">, </w:t>
      </w:r>
      <w:r w:rsidRPr="00E1534B">
        <w:rPr>
          <w:rStyle w:val="StyleUnderline"/>
          <w:highlight w:val="cyan"/>
        </w:rPr>
        <w:t>icebreaking activities</w:t>
      </w:r>
      <w:r w:rsidRPr="00EA7A41">
        <w:rPr>
          <w:sz w:val="16"/>
        </w:rPr>
        <w:t xml:space="preserve">, the spread of invasive aquatic species, </w:t>
      </w:r>
      <w:r w:rsidRPr="00E1534B">
        <w:rPr>
          <w:rStyle w:val="StyleUnderline"/>
          <w:highlight w:val="cyan"/>
        </w:rPr>
        <w:t>and the risk of a fuel</w:t>
      </w:r>
      <w:r w:rsidRPr="00EA7A41">
        <w:rPr>
          <w:sz w:val="16"/>
        </w:rPr>
        <w:t xml:space="preserve"> or cargo </w:t>
      </w:r>
      <w:r w:rsidRPr="00E1534B">
        <w:rPr>
          <w:rStyle w:val="StyleUnderline"/>
          <w:highlight w:val="cyan"/>
        </w:rPr>
        <w:t>spill</w:t>
      </w:r>
      <w:r w:rsidRPr="00E1534B">
        <w:rPr>
          <w:sz w:val="16"/>
          <w:highlight w:val="cyan"/>
        </w:rPr>
        <w:t>.</w:t>
      </w:r>
      <w:r w:rsidRPr="00EA7A41">
        <w:rPr>
          <w:sz w:val="16"/>
        </w:rPr>
        <w:t xml:space="preserve"> However, one of the noticeable environmental problems, marine litter from fisheries, has started to receive more attention, as both fishing activities and litter moves northward (Höjman et al., 2022, Olsen et al., 2020b) negatively affecting marine life and coastal populations.</w:t>
      </w:r>
    </w:p>
    <w:p w14:paraId="267054AD" w14:textId="77777777" w:rsidR="00121314" w:rsidRDefault="00121314" w:rsidP="00121314">
      <w:pPr>
        <w:rPr>
          <w:sz w:val="16"/>
        </w:rPr>
      </w:pPr>
    </w:p>
    <w:p w14:paraId="3E6D2B98" w14:textId="77777777" w:rsidR="00121314" w:rsidRDefault="00121314" w:rsidP="00121314">
      <w:pPr>
        <w:pStyle w:val="Heading4"/>
      </w:pPr>
      <w:r>
        <w:t xml:space="preserve">It causes a myriad of impacts – </w:t>
      </w:r>
      <w:r w:rsidRPr="00436AF7">
        <w:rPr>
          <w:rStyle w:val="AnalyticChar"/>
        </w:rPr>
        <w:t>deforestation, warming, ocean acidification…</w:t>
      </w:r>
    </w:p>
    <w:p w14:paraId="7D2E2947" w14:textId="7DC09474" w:rsidR="00121314" w:rsidRDefault="00121314" w:rsidP="00121314">
      <w:pPr>
        <w:spacing w:line="240" w:lineRule="auto"/>
      </w:pPr>
      <w:r w:rsidRPr="00E35321">
        <w:t xml:space="preserve">Aisling </w:t>
      </w:r>
      <w:r w:rsidRPr="00E35321">
        <w:rPr>
          <w:b/>
          <w:bCs/>
          <w:sz w:val="26"/>
          <w:szCs w:val="26"/>
        </w:rPr>
        <w:t>O'Connor 25</w:t>
      </w:r>
      <w:r w:rsidRPr="00E35321">
        <w:rPr>
          <w:sz w:val="24"/>
          <w:szCs w:val="24"/>
        </w:rPr>
        <w:t xml:space="preserve">. </w:t>
      </w:r>
      <w:r w:rsidRPr="00B03192">
        <w:t xml:space="preserve">Aisling is an Irish journalist and writer </w:t>
      </w:r>
      <w:r>
        <w:t>studying</w:t>
      </w:r>
      <w:r w:rsidRPr="00B03192">
        <w:t xml:space="preserve"> sustainability.</w:t>
      </w:r>
      <w:r>
        <w:t xml:space="preserve"> </w:t>
      </w:r>
      <w:r w:rsidRPr="00B03192">
        <w:t xml:space="preserve">BA in Journalism &amp; New Media </w:t>
      </w:r>
      <w:r>
        <w:t>“</w:t>
      </w:r>
      <w:r w:rsidRPr="00AE6EC1">
        <w:t>Are Icebreaker Ships Bad for the Environment? 6 Facts You Should Know</w:t>
      </w:r>
      <w:r>
        <w:t>”</w:t>
      </w:r>
      <w:r w:rsidRPr="00AE6EC1">
        <w:t xml:space="preserve">. Citizen Sustainable. </w:t>
      </w:r>
      <w:r w:rsidRPr="006D62EA">
        <w:t>https://citizensustainable.com/icebreaker-ships/</w:t>
      </w:r>
      <w:r>
        <w:t>. //wenxi</w:t>
      </w:r>
    </w:p>
    <w:p w14:paraId="6EF2786F" w14:textId="77777777" w:rsidR="00121314" w:rsidRPr="008F23FA" w:rsidRDefault="00121314" w:rsidP="00121314">
      <w:pPr>
        <w:spacing w:line="240" w:lineRule="auto"/>
        <w:rPr>
          <w:sz w:val="16"/>
        </w:rPr>
      </w:pPr>
      <w:r w:rsidRPr="00E1534B">
        <w:rPr>
          <w:highlight w:val="cyan"/>
          <w:u w:val="single"/>
        </w:rPr>
        <w:lastRenderedPageBreak/>
        <w:t>Icebreaker ships</w:t>
      </w:r>
      <w:r w:rsidRPr="00B03192">
        <w:rPr>
          <w:u w:val="single"/>
        </w:rPr>
        <w:t xml:space="preserve"> must be made from a strong material to ensure they can break big sheets of ice without sustaining damage. This is why they’re usually </w:t>
      </w:r>
      <w:r w:rsidRPr="00E1534B">
        <w:rPr>
          <w:highlight w:val="cyan"/>
          <w:u w:val="single"/>
        </w:rPr>
        <w:t xml:space="preserve">made from </w:t>
      </w:r>
      <w:r w:rsidRPr="00E1534B">
        <w:rPr>
          <w:b/>
          <w:bCs/>
          <w:highlight w:val="cyan"/>
          <w:u w:val="single"/>
        </w:rPr>
        <w:t>steel</w:t>
      </w:r>
      <w:r w:rsidRPr="00E1534B">
        <w:rPr>
          <w:highlight w:val="cyan"/>
          <w:u w:val="single"/>
        </w:rPr>
        <w:t>.</w:t>
      </w:r>
      <w:r w:rsidRPr="008F23FA">
        <w:rPr>
          <w:sz w:val="16"/>
        </w:rPr>
        <w:t xml:space="preserve"> They vary in size but usually weigh thousands of tonnes – which is a huge amount of steel.</w:t>
      </w:r>
    </w:p>
    <w:p w14:paraId="67032CE3" w14:textId="77777777" w:rsidR="00121314" w:rsidRPr="008F23FA" w:rsidRDefault="00121314" w:rsidP="00121314">
      <w:pPr>
        <w:spacing w:line="240" w:lineRule="auto"/>
        <w:ind w:firstLine="720"/>
        <w:rPr>
          <w:sz w:val="16"/>
        </w:rPr>
      </w:pPr>
      <w:r w:rsidRPr="00E1534B">
        <w:rPr>
          <w:highlight w:val="cyan"/>
          <w:u w:val="single"/>
        </w:rPr>
        <w:t xml:space="preserve">Steel is </w:t>
      </w:r>
      <w:r w:rsidRPr="00E1534B">
        <w:rPr>
          <w:rStyle w:val="Emphasis"/>
          <w:highlight w:val="cyan"/>
        </w:rPr>
        <w:t>non-renewable</w:t>
      </w:r>
      <w:r w:rsidRPr="008F23FA">
        <w:rPr>
          <w:sz w:val="16"/>
        </w:rPr>
        <w:t xml:space="preserve">. </w:t>
      </w:r>
      <w:r w:rsidRPr="00E1534B">
        <w:rPr>
          <w:highlight w:val="cyan"/>
          <w:u w:val="single"/>
        </w:rPr>
        <w:t>Sourcing</w:t>
      </w:r>
      <w:r w:rsidRPr="00B03192">
        <w:rPr>
          <w:u w:val="single"/>
        </w:rPr>
        <w:t xml:space="preserve"> steel to build ships </w:t>
      </w:r>
      <w:r w:rsidRPr="00E1534B">
        <w:rPr>
          <w:b/>
          <w:bCs/>
          <w:highlight w:val="cyan"/>
          <w:u w:val="single"/>
        </w:rPr>
        <w:t>is unsustainable since it requires mining</w:t>
      </w:r>
      <w:r w:rsidRPr="00B03192">
        <w:rPr>
          <w:u w:val="single"/>
        </w:rPr>
        <w:t xml:space="preserve">. </w:t>
      </w:r>
      <w:r w:rsidRPr="00E1534B">
        <w:rPr>
          <w:highlight w:val="cyan"/>
          <w:u w:val="single"/>
        </w:rPr>
        <w:t>Mining</w:t>
      </w:r>
      <w:r w:rsidRPr="00B03192">
        <w:rPr>
          <w:u w:val="single"/>
        </w:rPr>
        <w:t xml:space="preserve"> </w:t>
      </w:r>
      <w:r w:rsidRPr="00E1534B">
        <w:rPr>
          <w:highlight w:val="cyan"/>
          <w:u w:val="single"/>
        </w:rPr>
        <w:t>is</w:t>
      </w:r>
      <w:r w:rsidRPr="00B03192">
        <w:rPr>
          <w:u w:val="single"/>
        </w:rPr>
        <w:t xml:space="preserve"> not only </w:t>
      </w:r>
      <w:r w:rsidRPr="00E1534B">
        <w:rPr>
          <w:highlight w:val="cyan"/>
          <w:u w:val="single"/>
        </w:rPr>
        <w:t>a</w:t>
      </w:r>
      <w:r w:rsidRPr="00B03192">
        <w:rPr>
          <w:u w:val="single"/>
        </w:rPr>
        <w:t xml:space="preserve"> </w:t>
      </w:r>
      <w:r w:rsidRPr="00E1534B">
        <w:rPr>
          <w:highlight w:val="cyan"/>
          <w:u w:val="single"/>
        </w:rPr>
        <w:t xml:space="preserve">big source of </w:t>
      </w:r>
      <w:r w:rsidRPr="00E1534B">
        <w:rPr>
          <w:rStyle w:val="Emphasis"/>
          <w:highlight w:val="cyan"/>
        </w:rPr>
        <w:t>pollution</w:t>
      </w:r>
      <w:r w:rsidRPr="00B03192">
        <w:rPr>
          <w:u w:val="single"/>
        </w:rPr>
        <w:t xml:space="preserve"> but can also </w:t>
      </w:r>
      <w:r w:rsidRPr="00E1534B">
        <w:rPr>
          <w:highlight w:val="cyan"/>
          <w:u w:val="single"/>
        </w:rPr>
        <w:t>cause deforestation</w:t>
      </w:r>
      <w:r w:rsidRPr="00B03192">
        <w:rPr>
          <w:u w:val="single"/>
        </w:rPr>
        <w:t xml:space="preserve">, which disrupts the ecosystem, </w:t>
      </w:r>
      <w:r w:rsidRPr="00E1534B">
        <w:rPr>
          <w:highlight w:val="cyan"/>
          <w:u w:val="single"/>
        </w:rPr>
        <w:t>as well as soil erosion</w:t>
      </w:r>
      <w:r w:rsidRPr="00B03192">
        <w:rPr>
          <w:u w:val="single"/>
        </w:rPr>
        <w:t xml:space="preserve"> and instability from constructing the mine site.</w:t>
      </w:r>
      <w:r w:rsidRPr="008F23FA">
        <w:rPr>
          <w:sz w:val="16"/>
        </w:rPr>
        <w:t xml:space="preserve"> </w:t>
      </w:r>
      <w:r w:rsidRPr="00E1534B">
        <w:rPr>
          <w:highlight w:val="cyan"/>
          <w:u w:val="single"/>
        </w:rPr>
        <w:t>It</w:t>
      </w:r>
      <w:r w:rsidRPr="00B03192">
        <w:rPr>
          <w:u w:val="single"/>
        </w:rPr>
        <w:t xml:space="preserve"> then </w:t>
      </w:r>
      <w:r w:rsidRPr="00E1534B">
        <w:rPr>
          <w:highlight w:val="cyan"/>
          <w:u w:val="single"/>
        </w:rPr>
        <w:t>requires</w:t>
      </w:r>
      <w:r w:rsidRPr="00B03192">
        <w:rPr>
          <w:u w:val="single"/>
        </w:rPr>
        <w:t xml:space="preserve"> a lot of </w:t>
      </w:r>
      <w:r w:rsidRPr="00E1534B">
        <w:rPr>
          <w:rStyle w:val="Emphasis"/>
          <w:highlight w:val="cyan"/>
        </w:rPr>
        <w:t>energy</w:t>
      </w:r>
      <w:r w:rsidRPr="00E1534B">
        <w:rPr>
          <w:highlight w:val="cyan"/>
          <w:u w:val="single"/>
        </w:rPr>
        <w:t xml:space="preserve"> to convert</w:t>
      </w:r>
      <w:r w:rsidRPr="00B03192">
        <w:rPr>
          <w:u w:val="single"/>
        </w:rPr>
        <w:t xml:space="preserve"> the mined </w:t>
      </w:r>
      <w:r w:rsidRPr="00E1534B">
        <w:rPr>
          <w:highlight w:val="cyan"/>
          <w:u w:val="single"/>
        </w:rPr>
        <w:t>minerals into metal</w:t>
      </w:r>
      <w:r w:rsidRPr="00B03192">
        <w:rPr>
          <w:u w:val="single"/>
        </w:rPr>
        <w:t xml:space="preserve"> and </w:t>
      </w:r>
      <w:r w:rsidRPr="00E1534B">
        <w:rPr>
          <w:highlight w:val="cyan"/>
          <w:u w:val="single"/>
        </w:rPr>
        <w:t>then into</w:t>
      </w:r>
      <w:r w:rsidRPr="00B03192">
        <w:rPr>
          <w:u w:val="single"/>
        </w:rPr>
        <w:t xml:space="preserve"> products, </w:t>
      </w:r>
      <w:r w:rsidRPr="00B03192">
        <w:rPr>
          <w:b/>
          <w:bCs/>
          <w:u w:val="single"/>
        </w:rPr>
        <w:t xml:space="preserve">such as </w:t>
      </w:r>
      <w:r w:rsidRPr="00E1534B">
        <w:rPr>
          <w:b/>
          <w:bCs/>
          <w:highlight w:val="cyan"/>
          <w:u w:val="single"/>
        </w:rPr>
        <w:t>icebreaker ships</w:t>
      </w:r>
      <w:r w:rsidRPr="00E1534B">
        <w:rPr>
          <w:highlight w:val="cyan"/>
          <w:u w:val="single"/>
        </w:rPr>
        <w:t>.</w:t>
      </w:r>
      <w:r w:rsidRPr="008F23FA">
        <w:rPr>
          <w:sz w:val="16"/>
        </w:rPr>
        <w:t xml:space="preserve"> </w:t>
      </w:r>
      <w:r w:rsidRPr="00B03192">
        <w:rPr>
          <w:u w:val="single"/>
        </w:rPr>
        <w:t xml:space="preserve">Given that </w:t>
      </w:r>
      <w:r w:rsidRPr="00B03192">
        <w:rPr>
          <w:b/>
          <w:bCs/>
          <w:u w:val="single"/>
        </w:rPr>
        <w:t xml:space="preserve">most </w:t>
      </w:r>
      <w:r w:rsidRPr="00E1534B">
        <w:rPr>
          <w:b/>
          <w:bCs/>
          <w:highlight w:val="cyan"/>
          <w:u w:val="single"/>
        </w:rPr>
        <w:t>energy production is</w:t>
      </w:r>
      <w:r w:rsidRPr="00B03192">
        <w:rPr>
          <w:b/>
          <w:bCs/>
          <w:u w:val="single"/>
        </w:rPr>
        <w:t xml:space="preserve"> still </w:t>
      </w:r>
      <w:r w:rsidRPr="00E1534B">
        <w:rPr>
          <w:b/>
          <w:bCs/>
          <w:highlight w:val="cyan"/>
          <w:u w:val="single"/>
        </w:rPr>
        <w:t>based on fossil fuels</w:t>
      </w:r>
      <w:r w:rsidRPr="00B03192">
        <w:rPr>
          <w:u w:val="single"/>
        </w:rPr>
        <w:t xml:space="preserve">, this </w:t>
      </w:r>
      <w:r w:rsidRPr="00E1534B">
        <w:rPr>
          <w:highlight w:val="cyan"/>
          <w:u w:val="single"/>
        </w:rPr>
        <w:t xml:space="preserve">is </w:t>
      </w:r>
      <w:r w:rsidRPr="00E1534B">
        <w:rPr>
          <w:rStyle w:val="Emphasis"/>
          <w:highlight w:val="cyan"/>
        </w:rPr>
        <w:t>unsustainable</w:t>
      </w:r>
      <w:r w:rsidRPr="00B03192">
        <w:rPr>
          <w:u w:val="single"/>
        </w:rPr>
        <w:t xml:space="preserve"> and causes further pollution.</w:t>
      </w:r>
      <w:r w:rsidRPr="008F23FA">
        <w:rPr>
          <w:sz w:val="16"/>
        </w:rPr>
        <w:t xml:space="preserve"> In 2021, the steel sector alone released more than 3.3 billion tonnes of greenhouse gas emissions.  Steel is recyclable, and unlike plastic, metal can be recycled an unlimited amount of times without losing quality. Most ships last between 30 to 50 years, so there is not a regular demand to replace rundown ships.  </w:t>
      </w:r>
    </w:p>
    <w:p w14:paraId="7FDDF653" w14:textId="77777777" w:rsidR="00121314" w:rsidRPr="008F23FA" w:rsidRDefault="00121314" w:rsidP="00121314">
      <w:pPr>
        <w:spacing w:line="240" w:lineRule="auto"/>
        <w:ind w:firstLine="720"/>
        <w:rPr>
          <w:sz w:val="16"/>
        </w:rPr>
      </w:pPr>
      <w:r w:rsidRPr="008F23FA">
        <w:rPr>
          <w:sz w:val="16"/>
        </w:rPr>
        <w:t>The steel from a ship is also usually recycled at the end of its lifespan. While recycling is not carbon neutral, it does require less energy and resources than sourcing new materials.</w:t>
      </w:r>
      <w:r w:rsidRPr="00B03192">
        <w:rPr>
          <w:b/>
          <w:bCs/>
          <w:u w:val="single"/>
        </w:rPr>
        <w:t xml:space="preserve"> Icebreaker ships can also disrupt the ecosystem</w:t>
      </w:r>
      <w:r w:rsidRPr="00B03192">
        <w:rPr>
          <w:u w:val="single"/>
        </w:rPr>
        <w:t>.</w:t>
      </w:r>
      <w:r w:rsidRPr="008F23FA">
        <w:rPr>
          <w:sz w:val="16"/>
        </w:rPr>
        <w:t xml:space="preserve"> </w:t>
      </w:r>
      <w:r w:rsidRPr="00B03192">
        <w:rPr>
          <w:u w:val="single"/>
        </w:rPr>
        <w:t xml:space="preserve">Since they make a lot of noise, they can frighten animals away from the area and can also disturb marine life living under the ice. </w:t>
      </w:r>
      <w:r w:rsidRPr="00E1534B">
        <w:rPr>
          <w:b/>
          <w:bCs/>
          <w:highlight w:val="cyan"/>
          <w:u w:val="single"/>
        </w:rPr>
        <w:t>As ships release CO2</w:t>
      </w:r>
      <w:r w:rsidRPr="00B03192">
        <w:rPr>
          <w:b/>
          <w:bCs/>
          <w:u w:val="single"/>
        </w:rPr>
        <w:t>, this can have an impact on the ocean and marine life</w:t>
      </w:r>
      <w:r w:rsidRPr="00B03192">
        <w:rPr>
          <w:u w:val="single"/>
        </w:rPr>
        <w:t xml:space="preserve">. As </w:t>
      </w:r>
      <w:r w:rsidRPr="00E1534B">
        <w:rPr>
          <w:highlight w:val="cyan"/>
          <w:u w:val="single"/>
        </w:rPr>
        <w:t>the ocean absorbs</w:t>
      </w:r>
      <w:r w:rsidRPr="00B03192">
        <w:rPr>
          <w:u w:val="single"/>
        </w:rPr>
        <w:t xml:space="preserve"> more </w:t>
      </w:r>
      <w:r w:rsidRPr="00E1534B">
        <w:rPr>
          <w:highlight w:val="cyan"/>
          <w:u w:val="single"/>
        </w:rPr>
        <w:t>CO2, the pH changes</w:t>
      </w:r>
      <w:r w:rsidRPr="00B03192">
        <w:rPr>
          <w:u w:val="single"/>
        </w:rPr>
        <w:t xml:space="preserve">, </w:t>
      </w:r>
      <w:r w:rsidRPr="00E1534B">
        <w:rPr>
          <w:highlight w:val="cyan"/>
          <w:u w:val="single"/>
        </w:rPr>
        <w:t>making</w:t>
      </w:r>
      <w:r w:rsidRPr="00B03192">
        <w:rPr>
          <w:u w:val="single"/>
        </w:rPr>
        <w:t xml:space="preserve"> it more acidic. </w:t>
      </w:r>
      <w:r w:rsidRPr="00E1534B">
        <w:rPr>
          <w:rStyle w:val="Emphasis"/>
          <w:highlight w:val="cyan"/>
        </w:rPr>
        <w:t>Ocean acidification</w:t>
      </w:r>
      <w:r w:rsidRPr="00B03192">
        <w:rPr>
          <w:u w:val="single"/>
        </w:rPr>
        <w:t xml:space="preserve"> is detrimental to marine life that relies on shells. </w:t>
      </w:r>
      <w:r w:rsidRPr="008F23FA">
        <w:rPr>
          <w:sz w:val="16"/>
        </w:rPr>
        <w:t>Shells and skeletons are formed from calcium and carbonate, but as the ocean becomes more acidic, these structures can break down. Meaning these creatures must spend more time repairing their shells or are left exposed and without shelter</w:t>
      </w:r>
      <w:r w:rsidRPr="00B03192">
        <w:rPr>
          <w:u w:val="single"/>
        </w:rPr>
        <w:t xml:space="preserve">. </w:t>
      </w:r>
      <w:r w:rsidRPr="008F23FA">
        <w:rPr>
          <w:sz w:val="16"/>
        </w:rPr>
        <w:t>For other marine life, the change in pH can mean they have to expend more energy to ensure their body fluid chemistry is stable, which can be detrimental to their health</w:t>
      </w:r>
    </w:p>
    <w:p w14:paraId="013FC3A5" w14:textId="77777777" w:rsidR="00121314" w:rsidRDefault="00121314" w:rsidP="00121314">
      <w:pPr>
        <w:rPr>
          <w:sz w:val="16"/>
        </w:rPr>
      </w:pPr>
    </w:p>
    <w:p w14:paraId="06413D3A" w14:textId="77777777" w:rsidR="00121314" w:rsidRDefault="00121314" w:rsidP="00121314">
      <w:pPr>
        <w:pStyle w:val="Heading4"/>
      </w:pPr>
      <w:r>
        <w:t>Nuclear waste from Nuclear Icebreakers dismantles the arctic environment.</w:t>
      </w:r>
    </w:p>
    <w:p w14:paraId="0FD69AF6" w14:textId="77777777" w:rsidR="00121314" w:rsidRDefault="00121314" w:rsidP="00121314">
      <w:r w:rsidRPr="00696F7C">
        <w:rPr>
          <w:rStyle w:val="Style13ptBold"/>
        </w:rPr>
        <w:t>Lysenko et al. 22</w:t>
      </w:r>
      <w:r w:rsidRPr="00A73406">
        <w:t>.</w:t>
      </w:r>
      <w:r>
        <w:t xml:space="preserve"> An </w:t>
      </w:r>
      <w:r w:rsidRPr="00A73406">
        <w:t>Associate Professor, International Law Chair</w:t>
      </w:r>
      <w:r>
        <w:t xml:space="preserve"> at </w:t>
      </w:r>
      <w:r w:rsidRPr="00A73406">
        <w:t>Moscow State Institute of International Relations</w:t>
      </w:r>
      <w:r>
        <w:t xml:space="preserve">. Alexander N. Vylegzhanin is the </w:t>
      </w:r>
      <w:r w:rsidRPr="00A73406">
        <w:t>Doctor of Law, Professor, is a Head of the Department of International Law, Moscow State Institute of International Relations</w:t>
      </w:r>
      <w:r>
        <w:t xml:space="preserve">, and Oran R. Young </w:t>
      </w:r>
      <w:r w:rsidRPr="00696F7C">
        <w:t>is professor emeritus and co-director of the Program on Governance for Sustainable Development</w:t>
      </w:r>
      <w:r w:rsidRPr="00A73406">
        <w:t xml:space="preserve">. “Nuclear Safety and Security in the Arctic: Crafting an Effective Regional Governance System Crafting an Effective Regional Governance System on JSTOR.” </w:t>
      </w:r>
      <w:r w:rsidRPr="00696F7C">
        <w:t>Arctic Review on Law and Politics</w:t>
      </w:r>
      <w:r>
        <w:t xml:space="preserve">, </w:t>
      </w:r>
      <w:r w:rsidRPr="00696F7C">
        <w:t>Vol. 13 (2022), pp. 191-212</w:t>
      </w:r>
      <w:r w:rsidRPr="00A73406">
        <w:t xml:space="preserve">. </w:t>
      </w:r>
      <w:r>
        <w:t xml:space="preserve">2022. </w:t>
      </w:r>
      <w:r w:rsidRPr="00A73406">
        <w:t>https://www.jstor.org/stable/48710665 //reyrey</w:t>
      </w:r>
    </w:p>
    <w:p w14:paraId="370399E2" w14:textId="77777777" w:rsidR="00121314" w:rsidRDefault="00121314" w:rsidP="00121314">
      <w:pPr>
        <w:rPr>
          <w:sz w:val="16"/>
        </w:rPr>
      </w:pPr>
      <w:r w:rsidRPr="00696F7C">
        <w:rPr>
          <w:sz w:val="16"/>
        </w:rPr>
        <w:t xml:space="preserve">Nuclear and radiological accidents. No notable accidents at nuclear power plants or storage facilities have been recorded in or around the Arctic. However, some </w:t>
      </w:r>
      <w:r w:rsidRPr="00E1534B">
        <w:rPr>
          <w:rStyle w:val="Emphasis"/>
          <w:highlight w:val="cyan"/>
        </w:rPr>
        <w:t>radioactive leaks</w:t>
      </w:r>
      <w:r w:rsidRPr="00696F7C">
        <w:rPr>
          <w:rStyle w:val="StyleUnderline"/>
        </w:rPr>
        <w:t xml:space="preserve"> from the </w:t>
      </w:r>
      <w:r w:rsidRPr="00E1534B">
        <w:rPr>
          <w:rStyle w:val="Emphasis"/>
          <w:highlight w:val="cyan"/>
        </w:rPr>
        <w:t>nuclear icebreakers’ reactors</w:t>
      </w:r>
      <w:r w:rsidRPr="00696F7C">
        <w:rPr>
          <w:rStyle w:val="StyleUnderline"/>
        </w:rPr>
        <w:t xml:space="preserve"> have </w:t>
      </w:r>
      <w:r w:rsidRPr="00E1534B">
        <w:rPr>
          <w:rStyle w:val="StyleUnderline"/>
          <w:highlight w:val="cyan"/>
        </w:rPr>
        <w:t>resulted in their emergency dumping</w:t>
      </w:r>
      <w:r w:rsidRPr="00696F7C">
        <w:rPr>
          <w:sz w:val="16"/>
        </w:rPr>
        <w:t xml:space="preserve">.24 Several </w:t>
      </w:r>
      <w:r w:rsidRPr="00E1534B">
        <w:rPr>
          <w:rStyle w:val="StyleUnderline"/>
          <w:highlight w:val="cyan"/>
        </w:rPr>
        <w:t>accidents involving military hardware have occurred</w:t>
      </w:r>
      <w:r w:rsidRPr="00696F7C">
        <w:rPr>
          <w:rStyle w:val="StyleUnderline"/>
        </w:rPr>
        <w:t>.</w:t>
      </w:r>
      <w:r w:rsidRPr="00696F7C">
        <w:rPr>
          <w:sz w:val="16"/>
        </w:rPr>
        <w:t xml:space="preserve"> In 1968, an American B-52 bomber carrying four hydrogen bombs crashed near Thule Air Force Base in northern Greenland. Efforts to retrieve the bombs were not entirely successful, and concerns about radioactive contamination remain.25 In 2000, the </w:t>
      </w:r>
      <w:r w:rsidRPr="00E1534B">
        <w:rPr>
          <w:rStyle w:val="StyleUnderline"/>
          <w:highlight w:val="cyan"/>
        </w:rPr>
        <w:t>nuclear-powered Russian submarine</w:t>
      </w:r>
      <w:r w:rsidRPr="00696F7C">
        <w:rPr>
          <w:sz w:val="16"/>
        </w:rPr>
        <w:t xml:space="preserve"> K-141 (Kursk) </w:t>
      </w:r>
      <w:r w:rsidRPr="00E1534B">
        <w:rPr>
          <w:rStyle w:val="StyleUnderline"/>
          <w:highlight w:val="cyan"/>
        </w:rPr>
        <w:t xml:space="preserve">sank in the Barents Sea as a result of </w:t>
      </w:r>
      <w:r w:rsidRPr="00E1534B">
        <w:rPr>
          <w:rStyle w:val="Emphasis"/>
          <w:highlight w:val="cyan"/>
        </w:rPr>
        <w:t>an explosion</w:t>
      </w:r>
      <w:r w:rsidRPr="00696F7C">
        <w:rPr>
          <w:sz w:val="16"/>
        </w:rPr>
        <w:t xml:space="preserve"> in the torpedo compartment, with the loss of all its 118 sailors.26 The submarine’s nuclear reactors were not damaged and were later recovered. The Kursk did not carry nuclear weapons. As a matter of governance, </w:t>
      </w:r>
      <w:r w:rsidRPr="00696F7C">
        <w:rPr>
          <w:rStyle w:val="StyleUnderline"/>
        </w:rPr>
        <w:t xml:space="preserve">the issue of </w:t>
      </w:r>
      <w:r w:rsidRPr="00E1534B">
        <w:rPr>
          <w:rStyle w:val="StyleUnderline"/>
          <w:highlight w:val="cyan"/>
        </w:rPr>
        <w:t>nuclear accidents raises issues of emergency prevention, preparedness, and response</w:t>
      </w:r>
      <w:r w:rsidRPr="00696F7C">
        <w:rPr>
          <w:sz w:val="16"/>
        </w:rPr>
        <w:t xml:space="preserve">. While it is not possible to eliminate the possibility of nuclear accidents, it is relevant to consider imposing regional safety standards to minimize the potential of nuclear accidents. Beyond that, we can take steps in advance to enhance the promptness and effectiveness of response measures in the wake of a nuclear accident. What arrangements are needed both to ensure prompt notification of others who may be harmed by radioactive contamination generated by an accident and to minimize lasting harm to humans and the environment resulting from a nuclear or radiological accident? </w:t>
      </w:r>
      <w:r w:rsidRPr="00696F7C">
        <w:rPr>
          <w:rStyle w:val="StyleUnderline"/>
        </w:rPr>
        <w:t>Nuclear fuels and radioactive waste</w:t>
      </w:r>
      <w:r w:rsidRPr="00696F7C">
        <w:rPr>
          <w:sz w:val="16"/>
        </w:rPr>
        <w:t xml:space="preserve">. Dealing with spent nuclear fuel is </w:t>
      </w:r>
      <w:r w:rsidRPr="00E1534B">
        <w:rPr>
          <w:rStyle w:val="StyleUnderline"/>
          <w:highlight w:val="cyan"/>
        </w:rPr>
        <w:t xml:space="preserve">a </w:t>
      </w:r>
      <w:r w:rsidRPr="00E1534B">
        <w:rPr>
          <w:rStyle w:val="Emphasis"/>
          <w:highlight w:val="cyan"/>
        </w:rPr>
        <w:t>major challenge</w:t>
      </w:r>
      <w:r w:rsidRPr="00E1534B">
        <w:rPr>
          <w:rStyle w:val="StyleUnderline"/>
          <w:highlight w:val="cyan"/>
        </w:rPr>
        <w:t xml:space="preserve"> with regard to both nuclear-powered ships and nuclear power plants</w:t>
      </w:r>
      <w:r w:rsidRPr="00696F7C">
        <w:rPr>
          <w:sz w:val="16"/>
        </w:rPr>
        <w:t xml:space="preserve">. Basically, there are two options: reprocessing and waste disposal, taking into account that some nuclear waste will remain radioactive for centuries. The fact that </w:t>
      </w:r>
      <w:r w:rsidRPr="00E1534B">
        <w:rPr>
          <w:rStyle w:val="StyleUnderline"/>
          <w:highlight w:val="cyan"/>
        </w:rPr>
        <w:t xml:space="preserve">there are </w:t>
      </w:r>
      <w:r w:rsidRPr="00E1534B">
        <w:rPr>
          <w:rStyle w:val="Emphasis"/>
          <w:highlight w:val="cyan"/>
        </w:rPr>
        <w:t>no fully affordable methods</w:t>
      </w:r>
      <w:r w:rsidRPr="00E1534B">
        <w:rPr>
          <w:rStyle w:val="StyleUnderline"/>
          <w:highlight w:val="cyan"/>
        </w:rPr>
        <w:t xml:space="preserve"> for disposing of nuclear waste</w:t>
      </w:r>
      <w:r w:rsidRPr="00696F7C">
        <w:rPr>
          <w:rStyle w:val="StyleUnderline"/>
        </w:rPr>
        <w:t xml:space="preserve"> has long been a </w:t>
      </w:r>
      <w:r w:rsidRPr="00696F7C">
        <w:rPr>
          <w:rStyle w:val="Emphasis"/>
        </w:rPr>
        <w:t xml:space="preserve">focus of </w:t>
      </w:r>
      <w:r w:rsidRPr="00696F7C">
        <w:rPr>
          <w:rStyle w:val="Emphasis"/>
        </w:rPr>
        <w:lastRenderedPageBreak/>
        <w:t>opposition</w:t>
      </w:r>
      <w:r w:rsidRPr="00696F7C">
        <w:rPr>
          <w:rStyle w:val="StyleUnderline"/>
        </w:rPr>
        <w:t xml:space="preserve"> to increased reliance on nuclear energy</w:t>
      </w:r>
      <w:r w:rsidRPr="00696F7C">
        <w:rPr>
          <w:sz w:val="16"/>
        </w:rPr>
        <w:t>. If anything</w:t>
      </w:r>
      <w:r w:rsidRPr="00696F7C">
        <w:rPr>
          <w:rStyle w:val="StyleUnderline"/>
        </w:rPr>
        <w:t xml:space="preserve">, this problem is intensified in </w:t>
      </w:r>
      <w:r w:rsidRPr="00E1534B">
        <w:rPr>
          <w:rStyle w:val="StyleUnderline"/>
          <w:highlight w:val="cyan"/>
        </w:rPr>
        <w:t>the Arctic</w:t>
      </w:r>
      <w:r w:rsidRPr="00696F7C">
        <w:rPr>
          <w:rStyle w:val="StyleUnderline"/>
        </w:rPr>
        <w:t xml:space="preserve"> where the </w:t>
      </w:r>
      <w:r w:rsidRPr="00E1534B">
        <w:rPr>
          <w:rStyle w:val="Emphasis"/>
          <w:highlight w:val="cyan"/>
        </w:rPr>
        <w:t>environment is fragile</w:t>
      </w:r>
      <w:r w:rsidRPr="00696F7C">
        <w:rPr>
          <w:rStyle w:val="StyleUnderline"/>
        </w:rPr>
        <w:t xml:space="preserve"> and there are </w:t>
      </w:r>
      <w:r w:rsidRPr="00696F7C">
        <w:rPr>
          <w:rStyle w:val="Emphasis"/>
        </w:rPr>
        <w:t>limited repositories</w:t>
      </w:r>
      <w:r w:rsidRPr="00696F7C">
        <w:rPr>
          <w:rStyle w:val="StyleUnderline"/>
        </w:rPr>
        <w:t xml:space="preserve"> for nuclear waste</w:t>
      </w:r>
      <w:r w:rsidRPr="00696F7C">
        <w:rPr>
          <w:sz w:val="16"/>
        </w:rPr>
        <w:t xml:space="preserve">. Is it feasible to develop reprocessing facilities in the Arctic? Is it preferable to send nuclear waste to sites outside the Arctic for long-term storage? </w:t>
      </w:r>
      <w:r w:rsidRPr="00696F7C">
        <w:rPr>
          <w:rStyle w:val="StyleUnderline"/>
        </w:rPr>
        <w:t>Cleanup of radioactive sites</w:t>
      </w:r>
      <w:r w:rsidRPr="00696F7C">
        <w:rPr>
          <w:sz w:val="16"/>
        </w:rPr>
        <w:t xml:space="preserve">. A third cluster of issues encompasses matters relating to cleaning up radioactive sites, </w:t>
      </w:r>
      <w:r w:rsidRPr="00696F7C">
        <w:rPr>
          <w:rStyle w:val="StyleUnderline"/>
        </w:rPr>
        <w:t>especially those involving former</w:t>
      </w:r>
      <w:r w:rsidRPr="00696F7C">
        <w:rPr>
          <w:sz w:val="16"/>
        </w:rPr>
        <w:t xml:space="preserve"> Soviet </w:t>
      </w:r>
      <w:r w:rsidRPr="00696F7C">
        <w:rPr>
          <w:rStyle w:val="StyleUnderline"/>
        </w:rPr>
        <w:t>military nuclear facilities</w:t>
      </w:r>
      <w:r w:rsidRPr="00696F7C">
        <w:rPr>
          <w:sz w:val="16"/>
        </w:rPr>
        <w:t>.</w:t>
      </w:r>
    </w:p>
    <w:p w14:paraId="793490FA" w14:textId="77777777" w:rsidR="00121314" w:rsidRPr="00121314" w:rsidRDefault="00121314" w:rsidP="00121314"/>
    <w:p w14:paraId="4520B379" w14:textId="042F490F" w:rsidR="00183B5A" w:rsidRDefault="00183B5A" w:rsidP="00183B5A">
      <w:pPr>
        <w:pStyle w:val="Heading2"/>
      </w:pPr>
      <w:r>
        <w:lastRenderedPageBreak/>
        <w:t>DA---Russia Lashout</w:t>
      </w:r>
    </w:p>
    <w:p w14:paraId="6B325537" w14:textId="0C32D96E" w:rsidR="00B47722" w:rsidRPr="00B47722" w:rsidRDefault="00B47722" w:rsidP="00B47722">
      <w:pPr>
        <w:pStyle w:val="Heading3"/>
      </w:pPr>
      <w:r>
        <w:lastRenderedPageBreak/>
        <w:t>1NC---Russia Lashout DA</w:t>
      </w:r>
    </w:p>
    <w:p w14:paraId="2EEF7A5F" w14:textId="77777777" w:rsidR="00B47722" w:rsidRPr="007369C6" w:rsidRDefault="00B47722" w:rsidP="00B47722">
      <w:pPr>
        <w:pStyle w:val="Heading4"/>
      </w:pPr>
      <w:r>
        <w:t>Arctic situation stable now</w:t>
      </w:r>
    </w:p>
    <w:p w14:paraId="3436608F" w14:textId="77777777" w:rsidR="00B47722" w:rsidRDefault="00B47722" w:rsidP="00B47722">
      <w:r>
        <w:t xml:space="preserve">Tormod </w:t>
      </w:r>
      <w:r w:rsidRPr="007369C6">
        <w:rPr>
          <w:rStyle w:val="Style13ptBold"/>
        </w:rPr>
        <w:t>Heier,</w:t>
      </w:r>
      <w:r>
        <w:t xml:space="preserve"> 20</w:t>
      </w:r>
      <w:r w:rsidRPr="007369C6">
        <w:rPr>
          <w:rStyle w:val="Style13ptBold"/>
        </w:rPr>
        <w:t>25</w:t>
      </w:r>
      <w:r>
        <w:t xml:space="preserve"> - Norwegian Defence University College, Norway “How the Ukraine War Stopped Arctic Brinkmanship” Arctic Review on Law and Politics</w:t>
      </w:r>
    </w:p>
    <w:p w14:paraId="252323D2" w14:textId="3A91AABF" w:rsidR="00B47722" w:rsidRDefault="00B47722" w:rsidP="00B47722">
      <w:r>
        <w:t xml:space="preserve">Vol. 16, 2025, pp. 58–80, </w:t>
      </w:r>
      <w:r w:rsidRPr="006D62EA">
        <w:t>https://arcticreview.no/index.php/arctic/article/view/6837/11032</w:t>
      </w:r>
      <w:r>
        <w:t xml:space="preserve">  //DH</w:t>
      </w:r>
    </w:p>
    <w:p w14:paraId="5021E8E9" w14:textId="77777777" w:rsidR="00B47722" w:rsidRDefault="00B47722" w:rsidP="00B47722"/>
    <w:p w14:paraId="3FF10045" w14:textId="77777777" w:rsidR="00B47722" w:rsidRPr="00602660" w:rsidRDefault="00B47722" w:rsidP="00B47722">
      <w:pPr>
        <w:rPr>
          <w:u w:val="single"/>
        </w:rPr>
      </w:pPr>
      <w:r>
        <w:t xml:space="preserve">Based on available data in an open-source environment, </w:t>
      </w:r>
      <w:r w:rsidRPr="00E1534B">
        <w:rPr>
          <w:highlight w:val="cyan"/>
        </w:rPr>
        <w:t>t</w:t>
      </w:r>
      <w:r w:rsidRPr="00E1534B">
        <w:rPr>
          <w:rStyle w:val="StyleUnderline"/>
          <w:highlight w:val="cyan"/>
        </w:rPr>
        <w:t>here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t xml:space="preserve"> outside the coast of Norway. Why have U.S. and Russian forces stopped antagonizing each other? Using Brinkmanship as a theoretical model of explanation, </w:t>
      </w:r>
      <w:r w:rsidRPr="00E1534B">
        <w:rPr>
          <w:rStyle w:val="StyleUnderline"/>
          <w:highlight w:val="cyan"/>
        </w:rPr>
        <w:t xml:space="preserve">this study finds the Ukraine War to be an </w:t>
      </w:r>
      <w:r w:rsidRPr="00E1534B">
        <w:rPr>
          <w:rStyle w:val="Emphasis"/>
          <w:highlight w:val="cyan"/>
        </w:rPr>
        <w:t>Arctic tranquilizer</w:t>
      </w:r>
      <w:r w:rsidRPr="00E1534B">
        <w:rPr>
          <w:rStyle w:val="StyleUnderline"/>
          <w:highlight w:val="cyan"/>
        </w:rPr>
        <w:t>.</w:t>
      </w:r>
      <w:r w:rsidRPr="007369C6">
        <w:rPr>
          <w:rStyle w:val="StyleUnderline"/>
        </w:rPr>
        <w:t xml:space="preserve"> </w:t>
      </w:r>
      <w:r w:rsidRPr="00E1534B">
        <w:rPr>
          <w:rStyle w:val="StyleUnderline"/>
          <w:highlight w:val="cyan"/>
        </w:rPr>
        <w:t>This is partly due to fear of</w:t>
      </w:r>
      <w:r>
        <w:t xml:space="preserve"> nuclear </w:t>
      </w:r>
      <w:r w:rsidRPr="00E1534B">
        <w:rPr>
          <w:rStyle w:val="StyleUnderline"/>
          <w:highlight w:val="cyan"/>
        </w:rPr>
        <w:t xml:space="preserve">escalation but also </w:t>
      </w:r>
      <w:r w:rsidRPr="00041EC3">
        <w:rPr>
          <w:rStyle w:val="StyleUnderline"/>
        </w:rPr>
        <w:t xml:space="preserve">due to strategic necessity: </w:t>
      </w:r>
      <w:r w:rsidRPr="00E1534B">
        <w:rPr>
          <w:rStyle w:val="StyleUnderline"/>
          <w:highlight w:val="cyan"/>
        </w:rPr>
        <w:t>neither U.S. nor Russian forces can afford</w:t>
      </w:r>
      <w:r w:rsidRPr="007369C6">
        <w:rPr>
          <w:rStyle w:val="StyleUnderline"/>
        </w:rPr>
        <w:t xml:space="preserve"> an </w:t>
      </w:r>
      <w:r w:rsidRPr="00E1534B">
        <w:rPr>
          <w:rStyle w:val="StyleUnderline"/>
          <w:highlight w:val="cyan"/>
        </w:rPr>
        <w:t>overstretch</w:t>
      </w:r>
      <w:r>
        <w:t xml:space="preserve"> problématique </w:t>
      </w:r>
      <w:r w:rsidRPr="007369C6">
        <w:rPr>
          <w:rStyle w:val="StyleUnderline"/>
        </w:rPr>
        <w:t>in the contemporary international environment</w:t>
      </w:r>
      <w:r>
        <w:t xml:space="preserve">. As both protagonists forge self-imposed restraints, </w:t>
      </w:r>
      <w:r w:rsidRPr="00E1534B">
        <w:rPr>
          <w:rStyle w:val="StyleUnderline"/>
          <w:highlight w:val="cyan"/>
        </w:rPr>
        <w:t>Russia’s</w:t>
      </w:r>
      <w:r>
        <w:t xml:space="preserve"> 2022 </w:t>
      </w:r>
      <w:r w:rsidRPr="00E1534B">
        <w:rPr>
          <w:rStyle w:val="StyleUnderline"/>
          <w:highlight w:val="cyan"/>
        </w:rPr>
        <w:t>invasion</w:t>
      </w:r>
      <w:r>
        <w:t xml:space="preserve"> has </w:t>
      </w:r>
      <w:r w:rsidRPr="006B335C">
        <w:rPr>
          <w:rStyle w:val="StyleUnderline"/>
        </w:rPr>
        <w:t xml:space="preserve">inadvertently </w:t>
      </w:r>
      <w:r w:rsidRPr="00E1534B">
        <w:rPr>
          <w:rStyle w:val="StyleUnderline"/>
          <w:highlight w:val="cyan"/>
        </w:rPr>
        <w:t xml:space="preserve">led to more </w:t>
      </w:r>
      <w:r w:rsidRPr="00E1534B">
        <w:rPr>
          <w:rStyle w:val="Emphasis"/>
          <w:highlight w:val="cyan"/>
        </w:rPr>
        <w:t>Arctic stability</w:t>
      </w:r>
      <w:r w:rsidRPr="00E1534B">
        <w:rPr>
          <w:highlight w:val="cyan"/>
        </w:rPr>
        <w:t>.</w:t>
      </w:r>
    </w:p>
    <w:p w14:paraId="1BA437CD" w14:textId="77777777" w:rsidR="00B47722" w:rsidRDefault="00B47722" w:rsidP="00B47722">
      <w:pPr>
        <w:tabs>
          <w:tab w:val="left" w:pos="1512"/>
        </w:tabs>
      </w:pPr>
    </w:p>
    <w:p w14:paraId="05FD7A0F" w14:textId="77777777" w:rsidR="00B47722" w:rsidRDefault="00B47722" w:rsidP="00B47722">
      <w:pPr>
        <w:pStyle w:val="Heading4"/>
      </w:pPr>
      <w:r>
        <w:t>Icebreakers are a decisive factor in determining who has the most influence in the Arctic</w:t>
      </w:r>
    </w:p>
    <w:p w14:paraId="684048F8" w14:textId="77777777" w:rsidR="00B47722" w:rsidRDefault="00B47722" w:rsidP="00B47722">
      <w:r>
        <w:rPr>
          <w:rStyle w:val="Style13ptBold"/>
        </w:rPr>
        <w:t xml:space="preserve">Wicker and Sullivan 20 </w:t>
      </w:r>
      <w:r>
        <w:t>[</w:t>
      </w:r>
      <w:r w:rsidRPr="006275A7">
        <w:t>Roger Wicker</w:t>
      </w:r>
      <w:r>
        <w:t>, U.S. Senator of Mississippi, Dan Sullivan</w:t>
      </w:r>
      <w:r w:rsidRPr="006275A7">
        <w:t>,</w:t>
      </w:r>
      <w:r>
        <w:t xml:space="preserve"> U.S. Senator of Alaska,</w:t>
      </w:r>
      <w:r w:rsidRPr="006275A7">
        <w:t xml:space="preserve"> "Polar icebreakers are key to America’s national interest," Defense News, 10-19-2020, https://www.defensenews.com/opinion/commentary/2020/10/19/polar-icebreakers-are-key-to-americas-national-interest/</w:t>
      </w:r>
      <w:r>
        <w:t>] erin</w:t>
      </w:r>
    </w:p>
    <w:p w14:paraId="053C42CA" w14:textId="77777777" w:rsidR="00B47722" w:rsidRPr="00E07837" w:rsidRDefault="00B47722" w:rsidP="00B47722">
      <w:pPr>
        <w:rPr>
          <w:sz w:val="14"/>
        </w:rPr>
      </w:pPr>
      <w:r w:rsidRPr="00E07837">
        <w:rPr>
          <w:sz w:val="14"/>
        </w:rPr>
        <w:t>In 1867, the U.S. secretary of State, William Seward, struck a deal to buy Alaska from Russia for 2 cents per acre. Critics panned the deal as wasteful and labeled it “Seward’s Folly.” But Seward’s strategic foresight has brought America a bounty of natural resources, a beautiful new frontier, and a pivotal edge in World War II and in the Cold War.</w:t>
      </w:r>
    </w:p>
    <w:p w14:paraId="73DAFA0D" w14:textId="77777777" w:rsidR="00B47722" w:rsidRPr="00E07837" w:rsidRDefault="00B47722" w:rsidP="00B47722">
      <w:pPr>
        <w:rPr>
          <w:sz w:val="14"/>
        </w:rPr>
      </w:pPr>
      <w:r w:rsidRPr="00E07837">
        <w:rPr>
          <w:sz w:val="14"/>
        </w:rPr>
        <w:t xml:space="preserve">To this day, the waters off the Alaskan coast supply our nation with critical petroleum, fish stocks and deep-sea minerals. </w:t>
      </w:r>
      <w:r w:rsidRPr="008C1170">
        <w:rPr>
          <w:rStyle w:val="StyleUnderline"/>
        </w:rPr>
        <w:t xml:space="preserve">Yet, </w:t>
      </w:r>
      <w:r w:rsidRPr="00E1534B">
        <w:rPr>
          <w:rStyle w:val="StyleUnderline"/>
          <w:highlight w:val="cyan"/>
        </w:rPr>
        <w:t>the U</w:t>
      </w:r>
      <w:r w:rsidRPr="008C1170">
        <w:rPr>
          <w:rStyle w:val="StyleUnderline"/>
        </w:rPr>
        <w:t xml:space="preserve">nited </w:t>
      </w:r>
      <w:r w:rsidRPr="00E1534B">
        <w:rPr>
          <w:rStyle w:val="StyleUnderline"/>
          <w:highlight w:val="cyan"/>
        </w:rPr>
        <w:t>S</w:t>
      </w:r>
      <w:r w:rsidRPr="008C1170">
        <w:rPr>
          <w:rStyle w:val="StyleUnderline"/>
        </w:rPr>
        <w:t xml:space="preserve">tates </w:t>
      </w:r>
      <w:r w:rsidRPr="00E1534B">
        <w:rPr>
          <w:rStyle w:val="StyleUnderline"/>
          <w:highlight w:val="cyan"/>
        </w:rPr>
        <w:t>is losing strategic ground in the Arctic to</w:t>
      </w:r>
      <w:r w:rsidRPr="008C1170">
        <w:rPr>
          <w:rStyle w:val="StyleUnderline"/>
        </w:rPr>
        <w:t xml:space="preserve"> our adversaries </w:t>
      </w:r>
      <w:r w:rsidRPr="00E1534B">
        <w:rPr>
          <w:rStyle w:val="StyleUnderline"/>
          <w:highlight w:val="cyan"/>
        </w:rPr>
        <w:t>Russia and China</w:t>
      </w:r>
      <w:r w:rsidRPr="008C1170">
        <w:rPr>
          <w:rStyle w:val="StyleUnderline"/>
        </w:rPr>
        <w:t xml:space="preserve">. A </w:t>
      </w:r>
      <w:r w:rsidRPr="00E1534B">
        <w:rPr>
          <w:rStyle w:val="Emphasis"/>
          <w:highlight w:val="cyan"/>
        </w:rPr>
        <w:t>decisive tool</w:t>
      </w:r>
      <w:r w:rsidRPr="008C1170">
        <w:rPr>
          <w:rStyle w:val="StyleUnderline"/>
        </w:rPr>
        <w:t xml:space="preserve"> </w:t>
      </w:r>
      <w:r w:rsidRPr="00E07837">
        <w:rPr>
          <w:sz w:val="14"/>
        </w:rPr>
        <w:t xml:space="preserve">in that rivalry </w:t>
      </w:r>
      <w:r w:rsidRPr="00E1534B">
        <w:rPr>
          <w:rStyle w:val="StyleUnderline"/>
          <w:highlight w:val="cyan"/>
        </w:rPr>
        <w:t>is</w:t>
      </w:r>
      <w:r w:rsidRPr="008C1170">
        <w:rPr>
          <w:rStyle w:val="StyleUnderline"/>
        </w:rPr>
        <w:t xml:space="preserve"> </w:t>
      </w:r>
      <w:r w:rsidRPr="00E1534B">
        <w:rPr>
          <w:rStyle w:val="StyleUnderline"/>
          <w:highlight w:val="cyan"/>
        </w:rPr>
        <w:t>the icebreaker</w:t>
      </w:r>
      <w:r w:rsidRPr="00E07837">
        <w:rPr>
          <w:sz w:val="14"/>
        </w:rPr>
        <w:t>, a vessel uniquely equipped to cut through deep layers of Arctic ice.</w:t>
      </w:r>
    </w:p>
    <w:p w14:paraId="32B7A72E" w14:textId="77777777" w:rsidR="00B47722" w:rsidRPr="00E07837" w:rsidRDefault="00B47722" w:rsidP="00B47722">
      <w:pPr>
        <w:rPr>
          <w:sz w:val="14"/>
        </w:rPr>
      </w:pPr>
      <w:r w:rsidRPr="008C1170">
        <w:rPr>
          <w:rStyle w:val="StyleUnderline"/>
        </w:rPr>
        <w:t xml:space="preserve">Russia has the world’s largest icebreaker fleet, numbering over 40 total </w:t>
      </w:r>
      <w:r w:rsidRPr="00E07837">
        <w:rPr>
          <w:sz w:val="14"/>
        </w:rPr>
        <w:t xml:space="preserve">with three more under construction and a dozen planned in the next decade. </w:t>
      </w:r>
      <w:r w:rsidRPr="008C1170">
        <w:rPr>
          <w:rStyle w:val="StyleUnderline"/>
        </w:rPr>
        <w:t xml:space="preserve">China, too, is building ice breakers </w:t>
      </w:r>
      <w:r w:rsidRPr="00E07837">
        <w:rPr>
          <w:sz w:val="14"/>
        </w:rPr>
        <w:t xml:space="preserve">and investing in Arctic infrastructure. </w:t>
      </w:r>
      <w:r w:rsidRPr="008C1170">
        <w:rPr>
          <w:rStyle w:val="StyleUnderline"/>
        </w:rPr>
        <w:t xml:space="preserve">By contrast, </w:t>
      </w:r>
      <w:r w:rsidRPr="00E1534B">
        <w:rPr>
          <w:rStyle w:val="StyleUnderline"/>
          <w:highlight w:val="cyan"/>
        </w:rPr>
        <w:t>the U.S.</w:t>
      </w:r>
      <w:r w:rsidRPr="008C1170">
        <w:rPr>
          <w:rStyle w:val="StyleUnderline"/>
        </w:rPr>
        <w:t xml:space="preserve"> Coast Guard has </w:t>
      </w:r>
      <w:r w:rsidRPr="00E1534B">
        <w:rPr>
          <w:rStyle w:val="StyleUnderline"/>
          <w:highlight w:val="cyan"/>
        </w:rPr>
        <w:t>just two</w:t>
      </w:r>
      <w:r w:rsidRPr="008C1170">
        <w:rPr>
          <w:rStyle w:val="StyleUnderline"/>
        </w:rPr>
        <w:t xml:space="preserve"> polar icebreakers:</w:t>
      </w:r>
      <w:r w:rsidRPr="00E07837">
        <w:rPr>
          <w:sz w:val="14"/>
        </w:rPr>
        <w:t xml:space="preserve"> the Polar Star and the Healy.</w:t>
      </w:r>
    </w:p>
    <w:p w14:paraId="4A955D1D" w14:textId="77777777" w:rsidR="00B47722" w:rsidRPr="00E07837" w:rsidRDefault="00B47722" w:rsidP="00B47722">
      <w:pPr>
        <w:rPr>
          <w:sz w:val="14"/>
        </w:rPr>
      </w:pPr>
      <w:r w:rsidRPr="00E07837">
        <w:rPr>
          <w:sz w:val="14"/>
        </w:rPr>
        <w:t xml:space="preserve">Until recently, those two ships divided their efforts at opposite poles — the Polar Star resupplying the McMurdo Station in Antarctica, and the Healy protecting U.S. interests in the Arctic. </w:t>
      </w:r>
      <w:r w:rsidRPr="008C1170">
        <w:rPr>
          <w:rStyle w:val="StyleUnderline"/>
        </w:rPr>
        <w:t xml:space="preserve">A recent shipboard fire </w:t>
      </w:r>
      <w:r w:rsidRPr="00E07837">
        <w:rPr>
          <w:sz w:val="14"/>
        </w:rPr>
        <w:t xml:space="preserve">aboard the Healy </w:t>
      </w:r>
      <w:r w:rsidRPr="008C1170">
        <w:rPr>
          <w:rStyle w:val="StyleUnderline"/>
        </w:rPr>
        <w:t>has put half of America’s polar icebreaker fleet out of commission.</w:t>
      </w:r>
      <w:r w:rsidRPr="00E07837">
        <w:rPr>
          <w:sz w:val="14"/>
        </w:rPr>
        <w:t xml:space="preserve"> As a result, the Polar Star is now America’s only operational polar icebreaker.</w:t>
      </w:r>
    </w:p>
    <w:p w14:paraId="5F21ED5C" w14:textId="77777777" w:rsidR="00B47722" w:rsidRPr="00E07837" w:rsidRDefault="00B47722" w:rsidP="00B47722">
      <w:pPr>
        <w:rPr>
          <w:rStyle w:val="Emphasis"/>
        </w:rPr>
      </w:pPr>
      <w:r w:rsidRPr="00E1534B">
        <w:rPr>
          <w:rStyle w:val="StyleUnderline"/>
          <w:highlight w:val="cyan"/>
        </w:rPr>
        <w:t>This</w:t>
      </w:r>
      <w:r w:rsidRPr="008C1170">
        <w:rPr>
          <w:rStyle w:val="StyleUnderline"/>
        </w:rPr>
        <w:t xml:space="preserve"> unfortunate turn of events </w:t>
      </w:r>
      <w:r w:rsidRPr="00E1534B">
        <w:rPr>
          <w:rStyle w:val="StyleUnderline"/>
          <w:highlight w:val="cyan"/>
        </w:rPr>
        <w:t>has created</w:t>
      </w:r>
      <w:r w:rsidRPr="008C1170">
        <w:rPr>
          <w:rStyle w:val="StyleUnderline"/>
        </w:rPr>
        <w:t xml:space="preserve"> new </w:t>
      </w:r>
      <w:r w:rsidRPr="00E1534B">
        <w:rPr>
          <w:rStyle w:val="StyleUnderline"/>
          <w:highlight w:val="cyan"/>
        </w:rPr>
        <w:t xml:space="preserve">space for Russia and China to </w:t>
      </w:r>
      <w:r w:rsidRPr="00E1534B">
        <w:rPr>
          <w:rStyle w:val="Emphasis"/>
          <w:highlight w:val="cyan"/>
        </w:rPr>
        <w:t>exert maritime influence.</w:t>
      </w:r>
      <w:r w:rsidRPr="00E07837">
        <w:rPr>
          <w:rStyle w:val="Emphasis"/>
        </w:rPr>
        <w:t xml:space="preserve"> </w:t>
      </w:r>
      <w:r w:rsidRPr="008C1170">
        <w:rPr>
          <w:rStyle w:val="StyleUnderline"/>
        </w:rPr>
        <w:t xml:space="preserve">Both powers are continuing to invest heavily in Arctic-capable assets </w:t>
      </w:r>
      <w:r w:rsidRPr="00E1534B">
        <w:rPr>
          <w:rStyle w:val="StyleUnderline"/>
          <w:highlight w:val="cyan"/>
        </w:rPr>
        <w:t xml:space="preserve">and </w:t>
      </w:r>
      <w:r w:rsidRPr="00E1534B">
        <w:rPr>
          <w:rStyle w:val="Emphasis"/>
          <w:highlight w:val="cyan"/>
        </w:rPr>
        <w:t>erode American influence.</w:t>
      </w:r>
    </w:p>
    <w:p w14:paraId="339BDBBB" w14:textId="77777777" w:rsidR="00B47722" w:rsidRPr="00E07837" w:rsidRDefault="00B47722" w:rsidP="00B47722">
      <w:pPr>
        <w:rPr>
          <w:sz w:val="14"/>
        </w:rPr>
      </w:pPr>
      <w:r w:rsidRPr="00E07837">
        <w:rPr>
          <w:sz w:val="14"/>
        </w:rPr>
        <w:t>This summer, the Russian Navy conducted its largest war games exercise since the Cold War near Alaska. Russia has also reopened over 50 previously closed Soviet military facilities and positioned early warning radar and missile systems near Alaska.</w:t>
      </w:r>
    </w:p>
    <w:p w14:paraId="7D4971B1" w14:textId="77777777" w:rsidR="00B47722" w:rsidRPr="00E07837" w:rsidRDefault="00B47722" w:rsidP="00B47722">
      <w:pPr>
        <w:rPr>
          <w:sz w:val="14"/>
        </w:rPr>
      </w:pPr>
      <w:r w:rsidRPr="00E07837">
        <w:rPr>
          <w:sz w:val="14"/>
        </w:rPr>
        <w:lastRenderedPageBreak/>
        <w:t>China is upping its polar capabilities by pouring money into the construction of a fifth Antarctic research station, completing its second polar icebreaker and conducting six expeditions to the Arctic. In recent years China has declared itself a “near-Arctic state,” achieved permanent observer status on the multinational Arctic Council and announced its “Polar Silk Road” economic ambitions.</w:t>
      </w:r>
    </w:p>
    <w:p w14:paraId="059B8E90" w14:textId="77777777" w:rsidR="00B47722" w:rsidRPr="00E07837" w:rsidRDefault="00B47722" w:rsidP="00B47722">
      <w:pPr>
        <w:rPr>
          <w:sz w:val="14"/>
        </w:rPr>
      </w:pPr>
      <w:r w:rsidRPr="00BF2BA5">
        <w:rPr>
          <w:rStyle w:val="StyleUnderline"/>
        </w:rPr>
        <w:t>The Arctic is a geopolitical convergence point. Without new investment in polar capabilities, our adversaries' influence will grow.</w:t>
      </w:r>
      <w:r w:rsidRPr="00E07837">
        <w:rPr>
          <w:sz w:val="14"/>
        </w:rPr>
        <w:t xml:space="preserve"> The risk is less protection of U.S. commercial and scientific vessels, weaker enforcement of international law, and an increasing threat to our national security.</w:t>
      </w:r>
    </w:p>
    <w:p w14:paraId="3BB8D625" w14:textId="77777777" w:rsidR="00B47722" w:rsidRPr="00E07837" w:rsidRDefault="00B47722" w:rsidP="00B47722">
      <w:pPr>
        <w:rPr>
          <w:sz w:val="14"/>
        </w:rPr>
      </w:pPr>
      <w:r w:rsidRPr="00E07837">
        <w:rPr>
          <w:sz w:val="14"/>
        </w:rPr>
        <w:t>At the center of U.S. efforts to reverse this trend is the Polar Security Cutter program. This program will produce a fleet of six new icebreakers — including the first heavy icebreakers built in U.S. shipyards in over 40 years. Congress has already funded the first vessel, which should undergo sea trials by 2024. The Coast Guard has requested funding for the second vessel.</w:t>
      </w:r>
    </w:p>
    <w:p w14:paraId="3CFC2D3F" w14:textId="77777777" w:rsidR="00B47722" w:rsidRPr="00E07837" w:rsidRDefault="00B47722" w:rsidP="00B47722">
      <w:pPr>
        <w:rPr>
          <w:sz w:val="14"/>
        </w:rPr>
      </w:pPr>
      <w:r w:rsidRPr="00E1534B">
        <w:rPr>
          <w:rStyle w:val="StyleUnderline"/>
          <w:highlight w:val="cyan"/>
        </w:rPr>
        <w:t xml:space="preserve">These ships </w:t>
      </w:r>
      <w:r w:rsidRPr="00E1534B">
        <w:rPr>
          <w:rStyle w:val="Emphasis"/>
          <w:highlight w:val="cyan"/>
        </w:rPr>
        <w:t>cannot come fast enough</w:t>
      </w:r>
      <w:r w:rsidRPr="00E07837">
        <w:rPr>
          <w:rStyle w:val="StyleUnderline"/>
        </w:rPr>
        <w:t>.</w:t>
      </w:r>
      <w:r w:rsidRPr="00E07837">
        <w:rPr>
          <w:sz w:val="14"/>
        </w:rPr>
        <w:t xml:space="preserve"> Even so, the Coast Guard will have to stretch the service of the Polar Star until at least 2023, more than two decades beyond the ship’s expected useful life.</w:t>
      </w:r>
    </w:p>
    <w:p w14:paraId="3160A1A1" w14:textId="77777777" w:rsidR="00B47722" w:rsidRPr="00E07837" w:rsidRDefault="00B47722" w:rsidP="00B47722">
      <w:pPr>
        <w:rPr>
          <w:sz w:val="14"/>
        </w:rPr>
      </w:pPr>
      <w:r w:rsidRPr="00E07837">
        <w:rPr>
          <w:rStyle w:val="StyleUnderline"/>
        </w:rPr>
        <w:t xml:space="preserve">President Donald </w:t>
      </w:r>
      <w:r w:rsidRPr="00E1534B">
        <w:rPr>
          <w:rStyle w:val="StyleUnderline"/>
          <w:highlight w:val="cyan"/>
        </w:rPr>
        <w:t>Trump</w:t>
      </w:r>
      <w:r w:rsidRPr="00E07837">
        <w:rPr>
          <w:sz w:val="14"/>
        </w:rPr>
        <w:t xml:space="preserve"> raised the alarm in June when he instructed six members of his Cabinet to make recommendations to achieve “a ready, capable, and available fleet of polar security icebreakers.” The president </w:t>
      </w:r>
      <w:r w:rsidRPr="00E1534B">
        <w:rPr>
          <w:rStyle w:val="StyleUnderline"/>
          <w:highlight w:val="cyan"/>
        </w:rPr>
        <w:t>understands that two</w:t>
      </w:r>
      <w:r w:rsidRPr="00E07837">
        <w:rPr>
          <w:rStyle w:val="StyleUnderline"/>
        </w:rPr>
        <w:t xml:space="preserve"> aged and broken </w:t>
      </w:r>
      <w:r w:rsidRPr="00E1534B">
        <w:rPr>
          <w:rStyle w:val="StyleUnderline"/>
          <w:highlight w:val="cyan"/>
        </w:rPr>
        <w:t>icebreakers are a far cry from the needs of the world’s</w:t>
      </w:r>
      <w:r w:rsidRPr="00E07837">
        <w:rPr>
          <w:rStyle w:val="StyleUnderline"/>
        </w:rPr>
        <w:t xml:space="preserve"> largest trading economy and military </w:t>
      </w:r>
      <w:r w:rsidRPr="00E1534B">
        <w:rPr>
          <w:rStyle w:val="StyleUnderline"/>
          <w:highlight w:val="cyan"/>
        </w:rPr>
        <w:t>superpower</w:t>
      </w:r>
      <w:r w:rsidRPr="00E07837">
        <w:rPr>
          <w:rStyle w:val="StyleUnderline"/>
        </w:rPr>
        <w:t>.</w:t>
      </w:r>
    </w:p>
    <w:p w14:paraId="63256BDD" w14:textId="77777777" w:rsidR="00B47722" w:rsidRDefault="00B47722" w:rsidP="00B47722">
      <w:pPr>
        <w:rPr>
          <w:rStyle w:val="StyleUnderline"/>
        </w:rPr>
      </w:pPr>
      <w:r w:rsidRPr="00E07837">
        <w:rPr>
          <w:sz w:val="14"/>
        </w:rPr>
        <w:t xml:space="preserve">Secretary Seward made that historic deal for Alaska 153 years ago. </w:t>
      </w:r>
      <w:r w:rsidRPr="00E07837">
        <w:rPr>
          <w:rStyle w:val="StyleUnderline"/>
        </w:rPr>
        <w:t xml:space="preserve">The only </w:t>
      </w:r>
      <w:r w:rsidRPr="00E1534B">
        <w:rPr>
          <w:rStyle w:val="StyleUnderline"/>
          <w:highlight w:val="cyan"/>
        </w:rPr>
        <w:t xml:space="preserve">folly would be to </w:t>
      </w:r>
      <w:r w:rsidRPr="00E1534B">
        <w:rPr>
          <w:rStyle w:val="Emphasis"/>
          <w:highlight w:val="cyan"/>
        </w:rPr>
        <w:t>cede</w:t>
      </w:r>
      <w:r w:rsidRPr="00E07837">
        <w:rPr>
          <w:rStyle w:val="Emphasis"/>
        </w:rPr>
        <w:t xml:space="preserve"> to our adversaries, </w:t>
      </w:r>
      <w:r w:rsidRPr="00E07837">
        <w:rPr>
          <w:rStyle w:val="StyleUnderline"/>
        </w:rPr>
        <w:t xml:space="preserve">through underinvestment and neglect, </w:t>
      </w:r>
      <w:r w:rsidRPr="00E1534B">
        <w:rPr>
          <w:rStyle w:val="StyleUnderline"/>
          <w:highlight w:val="cyan"/>
        </w:rPr>
        <w:t>the Arctic advantage</w:t>
      </w:r>
      <w:r w:rsidRPr="00E07837">
        <w:rPr>
          <w:rStyle w:val="StyleUnderline"/>
        </w:rPr>
        <w:t xml:space="preserve"> the United States has long enjoyed.</w:t>
      </w:r>
    </w:p>
    <w:p w14:paraId="2DA7D6FA" w14:textId="77777777" w:rsidR="00B47722" w:rsidRDefault="00B47722" w:rsidP="00B47722">
      <w:pPr>
        <w:tabs>
          <w:tab w:val="left" w:pos="1512"/>
        </w:tabs>
      </w:pPr>
    </w:p>
    <w:p w14:paraId="1AEEF88F" w14:textId="77777777" w:rsidR="00B47722" w:rsidRDefault="00B47722" w:rsidP="00B47722">
      <w:pPr>
        <w:pStyle w:val="Heading4"/>
      </w:pPr>
      <w:bookmarkStart w:id="2" w:name="_Hlk193813974"/>
      <w:r>
        <w:t>Upsetting the Arctic balance of power increases risk of miscalc and arms-race spiral</w:t>
      </w:r>
    </w:p>
    <w:p w14:paraId="5CC24137" w14:textId="77777777" w:rsidR="00B47722" w:rsidRDefault="00B47722" w:rsidP="00B47722">
      <w:r>
        <w:t xml:space="preserve">Syed Raiyan </w:t>
      </w:r>
      <w:r>
        <w:rPr>
          <w:rStyle w:val="Style13ptBold"/>
        </w:rPr>
        <w:t>Amir</w:t>
      </w:r>
      <w:r w:rsidRPr="002F62B8">
        <w:rPr>
          <w:rStyle w:val="Style13ptBold"/>
        </w:rPr>
        <w:t xml:space="preserve"> </w:t>
      </w:r>
      <w:r>
        <w:rPr>
          <w:rStyle w:val="Style13ptBold"/>
        </w:rPr>
        <w:t>24</w:t>
      </w:r>
      <w:r>
        <w:t xml:space="preserve">, </w:t>
      </w:r>
      <w:r w:rsidRPr="009129CF">
        <w:t>Former Research Assistant at the United Nations Office on Drugs and Crime (UNODC). Former Research Assistant at the International Republican Institute (IRI)</w:t>
      </w:r>
      <w:r>
        <w:t>, 11/27/24, “</w:t>
      </w:r>
      <w:r w:rsidRPr="009129CF">
        <w:t>Balance of Power Theory in Emerging Arctic Rivalries: Explaining Geopolitical Tensions in the Far North</w:t>
      </w:r>
      <w:r>
        <w:t xml:space="preserve">,” </w:t>
      </w:r>
      <w:r>
        <w:rPr>
          <w:i/>
          <w:iCs/>
        </w:rPr>
        <w:t>Modern Ghana</w:t>
      </w:r>
      <w:r>
        <w:t xml:space="preserve">, </w:t>
      </w:r>
      <w:r w:rsidRPr="009129CF">
        <w:t>https://www.modernghana.com/news/1360615/balance-of-power-theory-in-emerging-arctic-rivalri.html</w:t>
      </w:r>
      <w:r>
        <w:t xml:space="preserve">, Troh </w:t>
      </w:r>
      <w:bookmarkEnd w:id="2"/>
    </w:p>
    <w:p w14:paraId="234CCED2" w14:textId="77777777" w:rsidR="00B47722" w:rsidRDefault="00B47722" w:rsidP="00B47722">
      <w:r w:rsidRPr="00E1534B">
        <w:rPr>
          <w:rStyle w:val="AAAUNDERLINEKEYBOARD"/>
          <w:highlight w:val="cyan"/>
        </w:rPr>
        <w:t>The Arctic,</w:t>
      </w:r>
      <w:r w:rsidRPr="009129CF">
        <w:rPr>
          <w:rStyle w:val="AAAUNDERLINEKEYBOARD"/>
        </w:rPr>
        <w:t xml:space="preserve"> a region </w:t>
      </w:r>
      <w:r w:rsidRPr="00E1534B">
        <w:rPr>
          <w:rStyle w:val="AAAUNDERLINEKEYBOARD"/>
          <w:highlight w:val="cyan"/>
        </w:rPr>
        <w:t>once viewed</w:t>
      </w:r>
      <w:r w:rsidRPr="009129CF">
        <w:rPr>
          <w:rStyle w:val="AAAUNDERLINEKEYBOARD"/>
        </w:rPr>
        <w:t xml:space="preserve"> primarily </w:t>
      </w:r>
      <w:r w:rsidRPr="00E1534B">
        <w:rPr>
          <w:rStyle w:val="AAAUNDERLINEKEYBOARD"/>
          <w:highlight w:val="cyan"/>
        </w:rPr>
        <w:t>as a frozen frontier</w:t>
      </w:r>
      <w:r w:rsidRPr="00237E3F">
        <w:t xml:space="preserve">, </w:t>
      </w:r>
      <w:r w:rsidRPr="00E1534B">
        <w:rPr>
          <w:rStyle w:val="AAAUNDERLINEKEYBOARD"/>
          <w:highlight w:val="cyan"/>
        </w:rPr>
        <w:t>has emerged as a stage for geopolitical competition</w:t>
      </w:r>
      <w:r w:rsidRPr="00237E3F">
        <w:t>. Rich in untapped resources and newly accessible shipping routes due to melting ice caps</w:t>
      </w:r>
      <w:r w:rsidRPr="009129CF">
        <w:rPr>
          <w:rStyle w:val="AAAUNDERLINEKEYBOARD"/>
        </w:rPr>
        <w:t xml:space="preserve">, </w:t>
      </w:r>
      <w:r w:rsidRPr="009D2CAB">
        <w:rPr>
          <w:rStyle w:val="AAAUNDERLINEKEYBOARD"/>
        </w:rPr>
        <w:t xml:space="preserve">it is </w:t>
      </w:r>
      <w:r w:rsidRPr="00E1534B">
        <w:rPr>
          <w:rStyle w:val="AAAUNDERLINEKEYBOARD"/>
          <w:highlight w:val="cyan"/>
        </w:rPr>
        <w:t xml:space="preserve">now </w:t>
      </w:r>
      <w:r w:rsidRPr="009D2CAB">
        <w:rPr>
          <w:rStyle w:val="AAAUNDERLINEKEYBOARD"/>
        </w:rPr>
        <w:t xml:space="preserve">a zone where </w:t>
      </w:r>
      <w:r w:rsidRPr="00E1534B">
        <w:rPr>
          <w:rStyle w:val="AAAUNDERLINEKEYBOARD"/>
          <w:highlight w:val="cyan"/>
        </w:rPr>
        <w:t>states vie for influence</w:t>
      </w:r>
      <w:r w:rsidRPr="009129CF">
        <w:rPr>
          <w:rStyle w:val="AAAUNDERLINEKEYBOARD"/>
        </w:rPr>
        <w:t>.</w:t>
      </w:r>
      <w:r w:rsidRPr="00237E3F">
        <w:t xml:space="preserve"> </w:t>
      </w:r>
      <w:r w:rsidRPr="00E1534B">
        <w:rPr>
          <w:rStyle w:val="AAAUNDERLINEKEYBOARD"/>
          <w:highlight w:val="cyan"/>
        </w:rPr>
        <w:t>These rivalries can be understood through</w:t>
      </w:r>
      <w:r w:rsidRPr="00237E3F">
        <w:t xml:space="preserve"> the lens of </w:t>
      </w:r>
      <w:r w:rsidRPr="00E1534B">
        <w:rPr>
          <w:rStyle w:val="AAAUNDERLINEKEYBOARD"/>
          <w:highlight w:val="cyan"/>
        </w:rPr>
        <w:t>the</w:t>
      </w:r>
      <w:r w:rsidRPr="00E1534B">
        <w:rPr>
          <w:highlight w:val="cyan"/>
        </w:rPr>
        <w:t xml:space="preserve"> </w:t>
      </w:r>
      <w:r w:rsidRPr="00E1534B">
        <w:rPr>
          <w:rStyle w:val="Emphasis"/>
          <w:highlight w:val="cyan"/>
        </w:rPr>
        <w:t>Balance of Power Theory</w:t>
      </w:r>
      <w:r w:rsidRPr="00237E3F">
        <w:t xml:space="preserve">, </w:t>
      </w:r>
      <w:r w:rsidRPr="00E1534B">
        <w:rPr>
          <w:rStyle w:val="AAAUNDERLINEKEYBOARD"/>
          <w:highlight w:val="cyan"/>
        </w:rPr>
        <w:t>a</w:t>
      </w:r>
      <w:r w:rsidRPr="00237E3F">
        <w:t xml:space="preserve"> foundational </w:t>
      </w:r>
      <w:r w:rsidRPr="00E1534B">
        <w:rPr>
          <w:rStyle w:val="AAAUNDERLINEKEYBOARD"/>
          <w:highlight w:val="cyan"/>
        </w:rPr>
        <w:t>concept</w:t>
      </w:r>
      <w:r w:rsidRPr="00237E3F">
        <w:t xml:space="preserve"> in international relations </w:t>
      </w:r>
      <w:r w:rsidRPr="00E1534B">
        <w:rPr>
          <w:rStyle w:val="AAAUNDERLINEKEYBOARD"/>
          <w:highlight w:val="cyan"/>
        </w:rPr>
        <w:t>that emphasizes the distribution of power to prevent any one actor from achieving dominance</w:t>
      </w:r>
      <w:r w:rsidRPr="00237E3F">
        <w:t xml:space="preserve">. The Arctic, long considered a resource-rich frontier, is drawing global attention due to its vast untapped reserves of oil and natural gas, estimated to constitute 22% of the world’s undiscovered resources, equivalent to 412 billion barrels of oil equivalent, as per a 2008 US Geological Survey. Key areas include the West Siberian and East Barents Basins, which together hold nearly half of these reserves, predominantly natural gas and natural gas liquids. Historically, regions like Alaska’s Beaufort Sea, Canada’s Nunavut, and Russia’s Barents Sea have led Arctic oil exploration. However, the region’s development faces significant technical, political, and environmental challenges. Harsh conditions demand advanced technologies for infrastructure like pipelines, while climate change complicates material requirements. The Arctic’s fragile ecosystem and the rights of indigenous peoples necessitate stringent environmental safeguards, raising costs and potentially delaying projects. Enhanced transport and spill prevention measures add further complexities, making Arctic oil development a costly and contentious endeavor compared to other regions. This article delves into the balance of power theory to explain the intensifying competition among Arctic states, integrating insights from key theorists while analyzing how the theory unfolds in the unique geopolitical dynamics of the Arctic. Balance of Power Theory: A Primer The balance of power </w:t>
      </w:r>
      <w:r w:rsidRPr="00237E3F">
        <w:lastRenderedPageBreak/>
        <w:t xml:space="preserve">theory posits that states strive to maintain equilibrium within the international system to ensure their survival. </w:t>
      </w:r>
      <w:r w:rsidRPr="00E1534B">
        <w:rPr>
          <w:rStyle w:val="AAAUNDERLINEKEYBOARD"/>
          <w:highlight w:val="cyan"/>
        </w:rPr>
        <w:t>When one state accumulates disproportionate power, others counterbalance to restore parity</w:t>
      </w:r>
      <w:r w:rsidRPr="00237E3F">
        <w:t xml:space="preserve">. Scholars like Hans Morgenthau and Kenneth </w:t>
      </w:r>
      <w:r w:rsidRPr="00E1534B">
        <w:rPr>
          <w:rStyle w:val="AAAUNDERLINEKEYBOARD"/>
          <w:highlight w:val="cyan"/>
        </w:rPr>
        <w:t>Waltz have argued that balancing behavior</w:t>
      </w:r>
      <w:r w:rsidRPr="00237E3F">
        <w:t xml:space="preserve">, whether through alliances, military build-up, or diplomatic maneuvering, </w:t>
      </w:r>
      <w:r w:rsidRPr="00E1534B">
        <w:rPr>
          <w:rStyle w:val="AAAUNDERLINEKEYBOARD"/>
          <w:highlight w:val="cyan"/>
        </w:rPr>
        <w:t xml:space="preserve">is an inherent feature of the </w:t>
      </w:r>
      <w:r w:rsidRPr="00E1534B">
        <w:rPr>
          <w:rStyle w:val="Emphasis"/>
          <w:highlight w:val="cyan"/>
        </w:rPr>
        <w:t>anarchic international system</w:t>
      </w:r>
      <w:r w:rsidRPr="00237E3F">
        <w:t>. The Arctic’s strategic importance stems from its vast natural resources, including oil, gas, and rare earth minerals, as well as its potential as a global shipping hub. The region’s geopolitical tensions reflect the interplay of balancing acts among traditional powers like the United States and Russia, emerging players like China, and Arctic nations such as Canada and Norway. Historical Context: The Arctic in International Politics Historically, the Arctic has been a peripheral region in global geopolitics. However, the end of the Cold War marked a shift. The Soviet Union’s collapse left Russia with a diminished presence in the Arctic, while other states, particularly the United States, Canada, and Norway, began asserting sovereignty over the region. The 21st century has seen the Arctic transformed into a space of renewed rivalry, driven by climate change, economic interests, and national security concerns. This transition aligns with Morton Kaplan’s analysis of power dynamics, which highlights how shifts in the international system lead to regional recalibrations. Key Arctic Players and Their Strategies 1. Russia: Asserting Dominance Russia, which controls nearly half of the Arctic coastline, has aggressively pursued its interests in the region. From military modernization to resource exploitation, Moscow’s actions exemplify John Mearsheimer’s offensive realism, which emphasizes states’ tendency to maximize power in an anarchic world. Russia’s Arctic policies include reactivating Cold War-era bases and conducting military exercises, signaling its intent to dominate the region. This behavior triggers balancing actions by other states, illustrating the classical balance of power dynamics theorized by Edward H. Carr.</w:t>
      </w:r>
      <w:r>
        <w:t xml:space="preserve"> 2. </w:t>
      </w:r>
      <w:r w:rsidRPr="00237E3F">
        <w:t xml:space="preserve">The United States has intensified its Arctic presence in response to Russia’s actions. Through military deployments, diplomatic engagement, and collaboration with allies like Canada and NATO, Washington seeks to counterbalance Moscow’s influence. This aligns with Stephen Walt’s concept of "balance of threat," which refines the balance of power theory by arguing that states respond not only to power but to perceived threats. Russia’s militarization of the Arctic has heightened the U.S.’s threat perception, driving its counterbalancing strategies. 3. China: A Rising Non-Arctic Player China, despite being a non-Arctic state, has declared itself a "near-Arctic" power. Through investments in Arctic infrastructure and scientific research, Beijing aims to secure access to resources and establish a foothold in the region. Robert Gilpin’s theory of hegemonic stability sheds light on this dynamic, suggesting that rising powers like China challenge existing power structures to reshape the balance. Beijing’s Arctic ambitions have prompted resistance from Arctic states, wary of its growing influence. 4. Arctic Nations: Sovereignty and Cooperation Countries like Canada, Norway, and Denmark are balancing their economic aspirations with sovereignty concerns. While they often collaborate through forums like the Arctic Council, they also assert territorial claims and enhance military capabilities to counter potential encroachments. This behavior reflects Hedley Bull’s notion of the "anarchical society," where states operate within a system of shared norms but remain wary of power imbalances that threaten their autonomy. Theoretical Insights into Arctic Rivalries 1. Hans Morgenthau: Power Politics and Arctic Competition Morgenthau, a pioneer of classical realism, argued that states are driven by the pursuit of power. In the Arctic, this manifests in military build-ups, territorial claims, and resource extraction. Russia’s aggressive policies and the U.S.’s countermeasures exemplify Morgenthau’s assertion that states act in their national interest to maximize power. 2. Kenneth Waltz: Structural Realism in the Arctic Waltz’s structural realism, or neorealism, focuses on the anarchic nature of the international system. </w:t>
      </w:r>
      <w:r w:rsidRPr="00316952">
        <w:rPr>
          <w:rStyle w:val="AAAUNDERLINEKEYBOARD"/>
        </w:rPr>
        <w:t xml:space="preserve">The Arctic’s strategic importance has heightened competition among states, driven by the system’s </w:t>
      </w:r>
      <w:r w:rsidRPr="00316952">
        <w:rPr>
          <w:rStyle w:val="AAAUNDERLINEKEYBOARD"/>
        </w:rPr>
        <w:lastRenderedPageBreak/>
        <w:t>inherent insecurity.</w:t>
      </w:r>
      <w:r w:rsidRPr="00237E3F">
        <w:t xml:space="preserve"> This structural lens explains why even non-Arctic states like China seek influence in the region, as power in the Arctic translates to global strategic advantages. 3. </w:t>
      </w:r>
      <w:r w:rsidRPr="00E1534B">
        <w:rPr>
          <w:rStyle w:val="AAAUNDERLINEKEYBOARD"/>
          <w:highlight w:val="cyan"/>
        </w:rPr>
        <w:t>Morton</w:t>
      </w:r>
      <w:r w:rsidRPr="00316952">
        <w:rPr>
          <w:rStyle w:val="AAAUNDERLINEKEYBOARD"/>
        </w:rPr>
        <w:t xml:space="preserve"> </w:t>
      </w:r>
      <w:r w:rsidRPr="00237E3F">
        <w:t xml:space="preserve">Kaplan: Systemic Shifts and the Arctic </w:t>
      </w:r>
      <w:r w:rsidRPr="00E1534B">
        <w:rPr>
          <w:rStyle w:val="AAAUNDERLINEKEYBOARD"/>
          <w:highlight w:val="cyan"/>
        </w:rPr>
        <w:t>Kaplan’s work on systemic theories highlights how changes in the global balance of power affect regional dynamics</w:t>
      </w:r>
      <w:r w:rsidRPr="00316952">
        <w:rPr>
          <w:rStyle w:val="AAAUNDERLINEKEYBOARD"/>
        </w:rPr>
        <w:t>. The Arctic’s transformation from a peripheral to a contested region reflects these systemic shifts,</w:t>
      </w:r>
      <w:r w:rsidRPr="00237E3F">
        <w:t xml:space="preserve"> driven by economic opportunities and environmental changes. 4. John Mearsheimer: Offensive Realism and Russian Expansionism Mearsheimer’s offensive realism posits that states seek to maximize power to ensure security. Russia’s Arctic strategies, from militarization to territorial claims, align with this theory, as </w:t>
      </w:r>
      <w:r w:rsidRPr="00E1534B">
        <w:rPr>
          <w:rStyle w:val="AAAUNDERLINEKEYBOARD"/>
          <w:highlight w:val="cyan"/>
        </w:rPr>
        <w:t xml:space="preserve">Moscow aims to </w:t>
      </w:r>
      <w:r w:rsidRPr="00E1534B">
        <w:rPr>
          <w:rStyle w:val="Emphasis"/>
          <w:highlight w:val="cyan"/>
        </w:rPr>
        <w:t>dominate</w:t>
      </w:r>
      <w:r w:rsidRPr="00E1534B">
        <w:rPr>
          <w:rStyle w:val="AAAUNDERLINEKEYBOARD"/>
          <w:highlight w:val="cyan"/>
        </w:rPr>
        <w:t xml:space="preserve"> the region to safeguard its national interests</w:t>
      </w:r>
      <w:r w:rsidRPr="00237E3F">
        <w:t xml:space="preserve">. 5. Stephen Walt: Balance of Threat and U.S. Strategy Balance of Power Theory in Emerging Arctic Rivalries: Explaining Geopolitical Tensions in the Far North 3/4 Walt’s balance of threat theory provides a nuanced understanding of U.S. actions in the Arctic. While Russia’s military presence is significant, it is perceived as a direct threat, prompting Washington’s balancing efforts, such as increased cooperation with NATO allies and Arctic nations. 6. Robert Gilpin: Hegemonic Stability and China’s Role Gilpin’s theory explains how rising powers challenge existing hegemonies. China’s Arctic ambitions, from its Polar Silk Road initiative to investments in infrastructure, represent a bid to reshape the balance of power in the region, challenging traditional Arctic states. 7. Hedley Bull: Anarchical Society and Arctic Governance Bull’s concept of an "anarchical society" provides insight into Arctic governance structures like the Arctic Council. While states cooperate to address shared challenges, such as climate change, underlying power struggles persist, reflecting the balance of power dynamics. 8. Edward H. Carr: Realism and Resource Competition Carr’s emphasis on economic resources as a driver of power politics resonates in the Arctic context. The race for oil, gas, and minerals has fueled rivalries among states, as control over these resources enhances national power. 9. Barry Buzan: Regional Security Complexes Buzan’s regional security complex theory highlights how the Arctic has become a distinct security subsystem. The interdependence of Arctic states, coupled with external actors like China, creates a web of rivalries that reflect broader global power shifts. 10. </w:t>
      </w:r>
      <w:r w:rsidRPr="009D2CAB">
        <w:rPr>
          <w:rStyle w:val="AAAUNDERLINEKEYBOARD"/>
        </w:rPr>
        <w:t>Jack</w:t>
      </w:r>
      <w:r w:rsidRPr="00237E3F">
        <w:t xml:space="preserve"> Levy: War and Power Transitions </w:t>
      </w:r>
      <w:r w:rsidRPr="009D2CAB">
        <w:rPr>
          <w:rStyle w:val="AAAUNDERLINEKEYBOARD"/>
        </w:rPr>
        <w:t xml:space="preserve">Levy’s work on </w:t>
      </w:r>
      <w:r w:rsidRPr="00E1534B">
        <w:rPr>
          <w:rStyle w:val="AAAUNDERLINEKEYBOARD"/>
          <w:highlight w:val="cyan"/>
        </w:rPr>
        <w:t>power transitions</w:t>
      </w:r>
      <w:r w:rsidRPr="009D2CAB">
        <w:rPr>
          <w:rStyle w:val="AAAUNDERLINEKEYBOARD"/>
        </w:rPr>
        <w:t xml:space="preserve"> suggests that the Arctic’s growing importance </w:t>
      </w:r>
      <w:r w:rsidRPr="00E1534B">
        <w:rPr>
          <w:rStyle w:val="AAAUNDERLINEKEYBOARD"/>
          <w:highlight w:val="cyan"/>
        </w:rPr>
        <w:t xml:space="preserve">could lead to </w:t>
      </w:r>
      <w:r w:rsidRPr="00E1534B">
        <w:rPr>
          <w:rStyle w:val="Emphasis"/>
          <w:highlight w:val="cyan"/>
        </w:rPr>
        <w:t>conflicts</w:t>
      </w:r>
      <w:r w:rsidRPr="00E1534B">
        <w:rPr>
          <w:rStyle w:val="AAAUNDERLINEKEYBOARD"/>
          <w:highlight w:val="cyan"/>
        </w:rPr>
        <w:t xml:space="preserve"> as states jostle for dominance</w:t>
      </w:r>
      <w:r w:rsidRPr="00237E3F">
        <w:t>. While outright war remains unlikely</w:t>
      </w:r>
      <w:r w:rsidRPr="009D2CAB">
        <w:rPr>
          <w:rStyle w:val="AAAUNDERLINEKEYBOARD"/>
        </w:rPr>
        <w:t xml:space="preserve">, </w:t>
      </w:r>
      <w:r w:rsidRPr="00E1534B">
        <w:rPr>
          <w:rStyle w:val="AAAUNDERLINEKEYBOARD"/>
          <w:highlight w:val="cyan"/>
        </w:rPr>
        <w:t xml:space="preserve">the region’s militarization </w:t>
      </w:r>
      <w:r w:rsidRPr="00E1534B">
        <w:rPr>
          <w:rStyle w:val="Emphasis"/>
          <w:highlight w:val="cyan"/>
        </w:rPr>
        <w:t>increases</w:t>
      </w:r>
      <w:r w:rsidRPr="00E1534B">
        <w:rPr>
          <w:rStyle w:val="AAAUNDERLINEKEYBOARD"/>
          <w:highlight w:val="cyan"/>
        </w:rPr>
        <w:t xml:space="preserve"> the risk of </w:t>
      </w:r>
      <w:r w:rsidRPr="00E1534B">
        <w:rPr>
          <w:rStyle w:val="Emphasis"/>
          <w:highlight w:val="cyan"/>
        </w:rPr>
        <w:t>miscalc</w:t>
      </w:r>
      <w:r w:rsidRPr="009D2CAB">
        <w:rPr>
          <w:rStyle w:val="StyleUnderline"/>
        </w:rPr>
        <w:t xml:space="preserve">ulations </w:t>
      </w:r>
      <w:r w:rsidRPr="00E1534B">
        <w:rPr>
          <w:rStyle w:val="AAAUNDERLINEKEYBOARD"/>
          <w:highlight w:val="cyan"/>
        </w:rPr>
        <w:t>and crises.</w:t>
      </w:r>
      <w:r w:rsidRPr="00237E3F">
        <w:t xml:space="preserve"> 11. Joseph Nye: Soft Power and Arctic Diplomacy Nye’s concept of soft power is evident in Arctic diplomacy. States like Norway leverage their reputation for environmental stewardship to influence regional dynamics, balancing hard power with diplomatic strategies. The Future of the Arctic Balance of Power The Arctic’s geopolitical landscape will likely remain a complex interplay of cooperation and competition. Climate change, resource scarcity, and technological advancements will further intensify rivalries, requiring innovative approaches to governance. </w:t>
      </w:r>
      <w:r w:rsidRPr="00E1534B">
        <w:rPr>
          <w:rStyle w:val="AAAUNDERLINEKEYBOARD"/>
          <w:highlight w:val="cyan"/>
        </w:rPr>
        <w:t xml:space="preserve">The balance of power theory provides a </w:t>
      </w:r>
      <w:r w:rsidRPr="00E1534B">
        <w:rPr>
          <w:rStyle w:val="Emphasis"/>
          <w:highlight w:val="cyan"/>
        </w:rPr>
        <w:t>robust framework</w:t>
      </w:r>
      <w:r w:rsidRPr="00E1534B">
        <w:rPr>
          <w:rStyle w:val="AAAUNDERLINEKEYBOARD"/>
          <w:highlight w:val="cyan"/>
        </w:rPr>
        <w:t xml:space="preserve"> for understanding these dynamics</w:t>
      </w:r>
      <w:r w:rsidRPr="00237E3F">
        <w:t xml:space="preserve">, as states continue to adjust their strategies in response to shifting power equations. However, the region’s unique characteristics— its harsh environment, shared challenges, and indigenous communities—demand a balance between competition and collaboration. Conclusion: Balancing Rivalries and Cooperation in the Arctic The Arctic’s transformation into a geopolitical hotspot underscores the enduring relevance of the balance of power theory. Insights from theorists like Morgenthau, Waltz, and Mearsheimer reveal how states navigate the region’s challenges, balancing power to safeguard their interests. As Arctic rivalries intensify, </w:t>
      </w:r>
      <w:r w:rsidRPr="00E1534B">
        <w:rPr>
          <w:rStyle w:val="AAAUNDERLINEKEYBOARD"/>
          <w:highlight w:val="cyan"/>
        </w:rPr>
        <w:t>the international community must strive for a delicate equilibrium that ensures</w:t>
      </w:r>
      <w:r w:rsidRPr="009D2CAB">
        <w:rPr>
          <w:rStyle w:val="AAAUNDERLINEKEYBOARD"/>
        </w:rPr>
        <w:t xml:space="preserve"> both </w:t>
      </w:r>
      <w:r w:rsidRPr="00E1534B">
        <w:rPr>
          <w:rStyle w:val="Emphasis"/>
          <w:highlight w:val="cyan"/>
        </w:rPr>
        <w:t>stability</w:t>
      </w:r>
      <w:r w:rsidRPr="009D2CAB">
        <w:rPr>
          <w:rStyle w:val="AAAUNDERLINEKEYBOARD"/>
        </w:rPr>
        <w:t xml:space="preserve"> and sustainable development.</w:t>
      </w:r>
      <w:r w:rsidRPr="00237E3F">
        <w:t xml:space="preserve"> By embracing a nuanced understanding of </w:t>
      </w:r>
      <w:r w:rsidRPr="00237E3F">
        <w:lastRenderedPageBreak/>
        <w:t>power dynamics, policymakers can chart a course that secures the Arctic’s future as a region of peace, prosperity, and global significance.</w:t>
      </w:r>
    </w:p>
    <w:p w14:paraId="54A72115" w14:textId="77777777" w:rsidR="00B47722" w:rsidRDefault="00B47722" w:rsidP="00B47722"/>
    <w:p w14:paraId="2AAD17D2" w14:textId="77777777" w:rsidR="00B47722" w:rsidRDefault="00B47722" w:rsidP="00B47722">
      <w:pPr>
        <w:pStyle w:val="Heading4"/>
      </w:pPr>
      <w:r>
        <w:t>Militarization of the Arctic leads to an infinite arms-race spiral, leads to nuclear war and extinction</w:t>
      </w:r>
    </w:p>
    <w:p w14:paraId="4D778A10" w14:textId="77777777" w:rsidR="00B47722" w:rsidRPr="0058720E" w:rsidRDefault="00B47722" w:rsidP="00B47722">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7DF8592E" w14:textId="77777777" w:rsidR="00B47722" w:rsidRPr="001C0C2A" w:rsidRDefault="00B47722" w:rsidP="00B47722">
      <w:pPr>
        <w:rPr>
          <w:sz w:val="16"/>
        </w:rPr>
      </w:pPr>
      <w:r w:rsidRPr="001C0C2A">
        <w:rPr>
          <w:sz w:val="16"/>
        </w:rPr>
        <w:t xml:space="preserve">Start with </w:t>
      </w:r>
      <w:r w:rsidRPr="00E1534B">
        <w:rPr>
          <w:rStyle w:val="StyleUnderline"/>
          <w:highlight w:val="cyan"/>
        </w:rPr>
        <w:t>the</w:t>
      </w:r>
      <w:r w:rsidRPr="001C0C2A">
        <w:rPr>
          <w:sz w:val="16"/>
        </w:rPr>
        <w:t xml:space="preserve"> so-called </w:t>
      </w:r>
      <w:r w:rsidRPr="00E1534B">
        <w:rPr>
          <w:rStyle w:val="Emphasis"/>
          <w:highlight w:val="cyan"/>
        </w:rPr>
        <w:t>security dilemma</w:t>
      </w:r>
      <w:r w:rsidRPr="001C0C2A">
        <w:rPr>
          <w:sz w:val="16"/>
        </w:rPr>
        <w:t xml:space="preserve"> that </w:t>
      </w:r>
      <w:r w:rsidRPr="00E1534B">
        <w:rPr>
          <w:rStyle w:val="StyleUnderline"/>
          <w:highlight w:val="cyan"/>
        </w:rPr>
        <w:t>afflicts all</w:t>
      </w:r>
      <w:r w:rsidRPr="001C0C2A">
        <w:rPr>
          <w:rStyle w:val="StyleUnderline"/>
        </w:rPr>
        <w:t xml:space="preserve"> major</w:t>
      </w:r>
      <w:r w:rsidRPr="001C0C2A">
        <w:rPr>
          <w:sz w:val="16"/>
        </w:rPr>
        <w:t xml:space="preserve"> (and minor) </w:t>
      </w:r>
      <w:r w:rsidRPr="00E1534B">
        <w:rPr>
          <w:rStyle w:val="StyleUnderline"/>
          <w:highlight w:val="cyan"/>
        </w:rPr>
        <w:t>powers</w:t>
      </w:r>
      <w:r w:rsidRPr="001C0C2A">
        <w:rPr>
          <w:sz w:val="16"/>
        </w:rPr>
        <w:t xml:space="preserve">, with or without nukes. Hoping to makes itself safer, </w:t>
      </w:r>
      <w:r w:rsidRPr="00E1534B">
        <w:rPr>
          <w:rStyle w:val="Emphasis"/>
          <w:highlight w:val="cyan"/>
        </w:rPr>
        <w:t>country A</w:t>
      </w:r>
      <w:r w:rsidRPr="00E1534B">
        <w:rPr>
          <w:rStyle w:val="StyleUnderline"/>
          <w:highlight w:val="cyan"/>
        </w:rPr>
        <w:t xml:space="preserve"> develops</w:t>
      </w:r>
      <w:r w:rsidRPr="001C0C2A">
        <w:rPr>
          <w:rStyle w:val="StyleUnderline"/>
        </w:rPr>
        <w:t xml:space="preserve"> </w:t>
      </w:r>
      <w:r w:rsidRPr="001C0C2A">
        <w:rPr>
          <w:rStyle w:val="Emphasis"/>
        </w:rPr>
        <w:t xml:space="preserve">new </w:t>
      </w:r>
      <w:r w:rsidRPr="00E1534B">
        <w:rPr>
          <w:rStyle w:val="Emphasis"/>
          <w:highlight w:val="cyan"/>
        </w:rPr>
        <w:t>defenses</w:t>
      </w:r>
      <w:r w:rsidRPr="00E1534B">
        <w:rPr>
          <w:rStyle w:val="StyleUnderline"/>
          <w:highlight w:val="cyan"/>
        </w:rPr>
        <w:t>,</w:t>
      </w:r>
      <w:r w:rsidRPr="001C0C2A">
        <w:rPr>
          <w:rStyle w:val="StyleUnderline"/>
        </w:rPr>
        <w:t xml:space="preserve"> but </w:t>
      </w:r>
      <w:r w:rsidRPr="00E1534B">
        <w:rPr>
          <w:rStyle w:val="StyleUnderline"/>
          <w:highlight w:val="cyan"/>
        </w:rPr>
        <w:t>those</w:t>
      </w:r>
      <w:r w:rsidRPr="001C0C2A">
        <w:rPr>
          <w:sz w:val="16"/>
        </w:rPr>
        <w:t xml:space="preserve"> defenses in turn </w:t>
      </w:r>
      <w:r w:rsidRPr="00E1534B">
        <w:rPr>
          <w:rStyle w:val="StyleUnderline"/>
          <w:highlight w:val="cyan"/>
        </w:rPr>
        <w:t>make</w:t>
      </w:r>
      <w:r w:rsidRPr="001C0C2A">
        <w:rPr>
          <w:rStyle w:val="StyleUnderline"/>
        </w:rPr>
        <w:t xml:space="preserve"> </w:t>
      </w:r>
      <w:r w:rsidRPr="001C0C2A">
        <w:rPr>
          <w:rStyle w:val="Emphasis"/>
        </w:rPr>
        <w:t xml:space="preserve">country </w:t>
      </w:r>
      <w:r w:rsidRPr="00E1534B">
        <w:rPr>
          <w:rStyle w:val="Emphasis"/>
          <w:highlight w:val="cyan"/>
        </w:rPr>
        <w:t>B</w:t>
      </w:r>
      <w:r w:rsidRPr="00E1534B">
        <w:rPr>
          <w:rStyle w:val="StyleUnderline"/>
          <w:highlight w:val="cyan"/>
        </w:rPr>
        <w:t xml:space="preserve"> feel </w:t>
      </w:r>
      <w:r w:rsidRPr="00E1534B">
        <w:rPr>
          <w:rStyle w:val="Emphasis"/>
          <w:highlight w:val="cyan"/>
        </w:rPr>
        <w:t>less safe</w:t>
      </w:r>
      <w:r w:rsidRPr="00E1534B">
        <w:rPr>
          <w:rStyle w:val="StyleUnderline"/>
          <w:highlight w:val="cyan"/>
        </w:rPr>
        <w:t>, prompting it to</w:t>
      </w:r>
      <w:r w:rsidRPr="001C0C2A">
        <w:rPr>
          <w:sz w:val="16"/>
        </w:rPr>
        <w:t xml:space="preserve"> arm or </w:t>
      </w:r>
      <w:r w:rsidRPr="00E1534B">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E1534B">
        <w:rPr>
          <w:rStyle w:val="Emphasis"/>
          <w:highlight w:val="cyan"/>
        </w:rPr>
        <w:t>toward war</w:t>
      </w:r>
      <w:r w:rsidRPr="00E1534B">
        <w:rPr>
          <w:rStyle w:val="StyleUnderline"/>
          <w:highlight w:val="cyan"/>
        </w:rPr>
        <w:t xml:space="preserve"> that </w:t>
      </w:r>
      <w:r w:rsidRPr="00E1534B">
        <w:rPr>
          <w:rStyle w:val="Emphasis"/>
          <w:highlight w:val="cyan"/>
        </w:rPr>
        <w:t>leaves everybody</w:t>
      </w:r>
      <w:r w:rsidRPr="001C0C2A">
        <w:rPr>
          <w:sz w:val="16"/>
        </w:rPr>
        <w:t xml:space="preserve"> more vulnerable, or even </w:t>
      </w:r>
      <w:r w:rsidRPr="00E1534B">
        <w:rPr>
          <w:rStyle w:val="Emphasis"/>
          <w:highlight w:val="cyan"/>
        </w:rPr>
        <w:t>dead</w:t>
      </w:r>
      <w:r w:rsidRPr="001C0C2A">
        <w:rPr>
          <w:sz w:val="16"/>
        </w:rPr>
        <w:t>.</w:t>
      </w:r>
    </w:p>
    <w:p w14:paraId="3B8243F4" w14:textId="77777777" w:rsidR="00B47722" w:rsidRPr="001C0C2A" w:rsidRDefault="00B47722" w:rsidP="00B47722">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0F75C66E" w14:textId="77777777" w:rsidR="00B47722" w:rsidRPr="001C0C2A" w:rsidRDefault="00B47722" w:rsidP="00B47722">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344A14D2" w14:textId="77777777" w:rsidR="00B47722" w:rsidRPr="001C0C2A" w:rsidRDefault="00B47722" w:rsidP="00B47722">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190D923C" w14:textId="77777777" w:rsidR="00B47722" w:rsidRPr="001C0C2A" w:rsidRDefault="00B47722" w:rsidP="00B47722">
      <w:pPr>
        <w:rPr>
          <w:sz w:val="16"/>
        </w:rPr>
      </w:pPr>
      <w:r w:rsidRPr="001C0C2A">
        <w:rPr>
          <w:sz w:val="16"/>
        </w:rPr>
        <w:t xml:space="preserve">The situation today is different. First, </w:t>
      </w:r>
      <w:r w:rsidRPr="00E1534B">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E1534B">
        <w:rPr>
          <w:rStyle w:val="Emphasis"/>
          <w:highlight w:val="cyan"/>
        </w:rPr>
        <w:t>nuclear</w:t>
      </w:r>
      <w:r w:rsidRPr="001C0C2A">
        <w:rPr>
          <w:rStyle w:val="StyleUnderline"/>
        </w:rPr>
        <w:t xml:space="preserve"> “peer” in </w:t>
      </w:r>
      <w:r w:rsidRPr="00E1534B">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E1534B">
        <w:rPr>
          <w:rStyle w:val="Emphasis"/>
          <w:highlight w:val="cyan"/>
        </w:rPr>
        <w:t>China</w:t>
      </w:r>
      <w:r w:rsidRPr="001C0C2A">
        <w:rPr>
          <w:rStyle w:val="StyleUnderline"/>
        </w:rPr>
        <w:t xml:space="preserve">, the rogue atomic actors in </w:t>
      </w:r>
      <w:r w:rsidRPr="00E1534B">
        <w:rPr>
          <w:rStyle w:val="Emphasis"/>
          <w:highlight w:val="cyan"/>
        </w:rPr>
        <w:t>No</w:t>
      </w:r>
      <w:r w:rsidRPr="001C0C2A">
        <w:rPr>
          <w:sz w:val="16"/>
        </w:rPr>
        <w:t xml:space="preserve">rth </w:t>
      </w:r>
      <w:r w:rsidRPr="00E1534B">
        <w:rPr>
          <w:rStyle w:val="Emphasis"/>
          <w:highlight w:val="cyan"/>
        </w:rPr>
        <w:t>Ko</w:t>
      </w:r>
      <w:r w:rsidRPr="001C0C2A">
        <w:rPr>
          <w:sz w:val="16"/>
        </w:rPr>
        <w:t>rea (</w:t>
      </w:r>
      <w:r w:rsidRPr="001C0C2A">
        <w:rPr>
          <w:rStyle w:val="StyleUnderline"/>
        </w:rPr>
        <w:t>and</w:t>
      </w:r>
      <w:r w:rsidRPr="001C0C2A">
        <w:rPr>
          <w:sz w:val="16"/>
        </w:rPr>
        <w:t xml:space="preserve"> possibly </w:t>
      </w:r>
      <w:r w:rsidRPr="00E1534B">
        <w:rPr>
          <w:rStyle w:val="Emphasis"/>
          <w:highlight w:val="cyan"/>
        </w:rPr>
        <w:t>Iran</w:t>
      </w:r>
      <w:r w:rsidRPr="001C0C2A">
        <w:rPr>
          <w:sz w:val="16"/>
        </w:rPr>
        <w:t xml:space="preserve"> if it builds a bomb), </w:t>
      </w:r>
      <w:r w:rsidRPr="00E1534B">
        <w:rPr>
          <w:rStyle w:val="StyleUnderline"/>
          <w:highlight w:val="cyan"/>
        </w:rPr>
        <w:t>and</w:t>
      </w:r>
      <w:r w:rsidRPr="001C0C2A">
        <w:rPr>
          <w:rStyle w:val="StyleUnderline"/>
        </w:rPr>
        <w:t xml:space="preserve"> unpredictable players such as </w:t>
      </w:r>
      <w:r w:rsidRPr="00E1534B">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E1534B">
        <w:rPr>
          <w:rStyle w:val="StyleUnderline"/>
          <w:highlight w:val="cyan"/>
        </w:rPr>
        <w:t xml:space="preserve">They </w:t>
      </w:r>
      <w:r w:rsidRPr="00E1534B">
        <w:rPr>
          <w:rStyle w:val="Emphasis"/>
          <w:highlight w:val="cyan"/>
        </w:rPr>
        <w:t>could collude</w:t>
      </w:r>
      <w:r w:rsidRPr="00E1534B">
        <w:rPr>
          <w:rStyle w:val="StyleUnderline"/>
          <w:highlight w:val="cyan"/>
        </w:rPr>
        <w:t> in</w:t>
      </w:r>
      <w:r w:rsidRPr="001C0C2A">
        <w:rPr>
          <w:rStyle w:val="StyleUnderline"/>
        </w:rPr>
        <w:t xml:space="preserve"> an </w:t>
      </w:r>
      <w:r w:rsidRPr="00E1534B">
        <w:rPr>
          <w:rStyle w:val="Emphasis"/>
          <w:highlight w:val="cyan"/>
        </w:rPr>
        <w:t>attack</w:t>
      </w:r>
      <w:r w:rsidRPr="00E1534B">
        <w:rPr>
          <w:rStyle w:val="StyleUnderline"/>
          <w:highlight w:val="cyan"/>
        </w:rPr>
        <w:t xml:space="preserve"> on the US</w:t>
      </w:r>
      <w:r w:rsidRPr="001C0C2A">
        <w:rPr>
          <w:sz w:val="16"/>
        </w:rPr>
        <w:t>. Unlike the old Soviet Union, China in particular can also match the US economically and technologically and build its own dome or new and more diabolical weapons.</w:t>
      </w:r>
    </w:p>
    <w:p w14:paraId="38AFC863" w14:textId="77777777" w:rsidR="00B47722" w:rsidRPr="001C0C2A" w:rsidRDefault="00B47722" w:rsidP="00B47722">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E1534B">
        <w:rPr>
          <w:rStyle w:val="StyleUnderline"/>
          <w:highlight w:val="cyan"/>
        </w:rPr>
        <w:t>overwhelming</w:t>
      </w:r>
      <w:r w:rsidRPr="001C0C2A">
        <w:rPr>
          <w:sz w:val="16"/>
        </w:rPr>
        <w:t xml:space="preserve"> almost </w:t>
      </w:r>
      <w:r w:rsidRPr="00E1534B">
        <w:rPr>
          <w:rStyle w:val="Emphasis"/>
          <w:highlight w:val="cyan"/>
        </w:rPr>
        <w:t>any defensive system</w:t>
      </w:r>
      <w:r w:rsidRPr="00E1534B">
        <w:rPr>
          <w:rStyle w:val="StyleUnderline"/>
          <w:highlight w:val="cyan"/>
        </w:rPr>
        <w:t xml:space="preserve"> by</w:t>
      </w:r>
      <w:r w:rsidRPr="001C0C2A">
        <w:rPr>
          <w:rStyle w:val="StyleUnderline"/>
        </w:rPr>
        <w:t xml:space="preserve"> </w:t>
      </w:r>
      <w:r w:rsidRPr="00C35072">
        <w:rPr>
          <w:rStyle w:val="Emphasis"/>
        </w:rPr>
        <w:t xml:space="preserve">sheer </w:t>
      </w:r>
      <w:r w:rsidRPr="00E1534B">
        <w:rPr>
          <w:rStyle w:val="Emphasis"/>
          <w:highlight w:val="cyan"/>
        </w:rPr>
        <w:t>numbers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have to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4AA74778" w14:textId="77777777" w:rsidR="00B47722" w:rsidRPr="001C0C2A" w:rsidRDefault="00B47722" w:rsidP="00B47722">
      <w:pPr>
        <w:rPr>
          <w:sz w:val="16"/>
        </w:rPr>
      </w:pPr>
      <w:r w:rsidRPr="001C0C2A">
        <w:rPr>
          <w:sz w:val="16"/>
        </w:rPr>
        <w:t xml:space="preserve">Moreover, many of the Golden Dome’s sensors and interceptors would be </w:t>
      </w:r>
      <w:r w:rsidRPr="00E1534B">
        <w:rPr>
          <w:rStyle w:val="Emphasis"/>
          <w:highlight w:val="cyan"/>
        </w:rPr>
        <w:t>in space</w:t>
      </w:r>
      <w:r w:rsidRPr="001C0C2A">
        <w:rPr>
          <w:sz w:val="16"/>
        </w:rPr>
        <w:t xml:space="preserve">. As Seth Moulton, a congressman on the House Armed Services Committee, pointed out during a hearing, the </w:t>
      </w:r>
      <w:r w:rsidRPr="00E1534B">
        <w:rPr>
          <w:rStyle w:val="StyleUnderline"/>
          <w:highlight w:val="cyan"/>
        </w:rPr>
        <w:t>Russians are</w:t>
      </w:r>
      <w:r w:rsidRPr="001C0C2A">
        <w:rPr>
          <w:sz w:val="16"/>
        </w:rPr>
        <w:t xml:space="preserve"> reportedly </w:t>
      </w:r>
      <w:r w:rsidRPr="00E1534B">
        <w:rPr>
          <w:rStyle w:val="StyleUnderline"/>
          <w:highlight w:val="cyan"/>
        </w:rPr>
        <w:t>preparing</w:t>
      </w:r>
      <w:r w:rsidRPr="001C0C2A">
        <w:rPr>
          <w:rStyle w:val="StyleUnderline"/>
        </w:rPr>
        <w:t xml:space="preserve"> to </w:t>
      </w:r>
      <w:r w:rsidRPr="001C0C2A">
        <w:rPr>
          <w:rStyle w:val="Emphasis"/>
        </w:rPr>
        <w:t xml:space="preserve">place </w:t>
      </w:r>
      <w:r w:rsidRPr="00E1534B">
        <w:rPr>
          <w:rStyle w:val="Emphasis"/>
          <w:highlight w:val="cyan"/>
        </w:rPr>
        <w:t>nukes up there</w:t>
      </w:r>
      <w:r w:rsidRPr="001C0C2A">
        <w:rPr>
          <w:rStyle w:val="StyleUnderline"/>
        </w:rPr>
        <w:t>. Why wouldn’t they</w:t>
      </w:r>
      <w:r w:rsidRPr="001C0C2A">
        <w:rPr>
          <w:sz w:val="16"/>
        </w:rPr>
        <w:t xml:space="preserve">, or the Chinese, </w:t>
      </w:r>
      <w:r w:rsidRPr="00E1534B">
        <w:rPr>
          <w:rStyle w:val="Emphasis"/>
          <w:highlight w:val="cyan"/>
        </w:rPr>
        <w:t>detonate those</w:t>
      </w:r>
      <w:r w:rsidRPr="001C0C2A">
        <w:rPr>
          <w:sz w:val="16"/>
        </w:rPr>
        <w:t xml:space="preserve"> at the start of an attack </w:t>
      </w:r>
      <w:r w:rsidRPr="00E1534B">
        <w:rPr>
          <w:rStyle w:val="StyleUnderline"/>
          <w:highlight w:val="cyan"/>
        </w:rPr>
        <w:t xml:space="preserve">to </w:t>
      </w:r>
      <w:r w:rsidRPr="00E1534B">
        <w:rPr>
          <w:rStyle w:val="Emphasis"/>
          <w:highlight w:val="cyan"/>
        </w:rPr>
        <w:t>take out</w:t>
      </w:r>
      <w:r w:rsidRPr="001C0C2A">
        <w:rPr>
          <w:rStyle w:val="StyleUnderline"/>
        </w:rPr>
        <w:t xml:space="preserve"> the </w:t>
      </w:r>
      <w:r w:rsidRPr="00E1534B">
        <w:rPr>
          <w:rStyle w:val="StyleUnderline"/>
          <w:highlight w:val="cyan"/>
        </w:rPr>
        <w:t>American</w:t>
      </w:r>
      <w:r w:rsidRPr="001C0C2A">
        <w:rPr>
          <w:sz w:val="16"/>
        </w:rPr>
        <w:t xml:space="preserve"> space </w:t>
      </w:r>
      <w:r w:rsidRPr="00E1534B">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0E6DA7B4" w14:textId="77777777" w:rsidR="00B47722" w:rsidRPr="001C0C2A" w:rsidRDefault="00B47722" w:rsidP="00B47722">
      <w:pPr>
        <w:rPr>
          <w:sz w:val="16"/>
          <w:szCs w:val="16"/>
        </w:rPr>
      </w:pPr>
      <w:r w:rsidRPr="001C0C2A">
        <w:rPr>
          <w:sz w:val="16"/>
          <w:szCs w:val="16"/>
        </w:rPr>
        <w:lastRenderedPageBreak/>
        <w:t>And why only look up if the threat could also come from below? As Moulton observed, submarines can launch nukes too and “you can run a boat up into Los Angeles Harbor, right? It’s clear that Golden Dome is not designed to defend against that.”</w:t>
      </w:r>
    </w:p>
    <w:p w14:paraId="1FC76774" w14:textId="77777777" w:rsidR="00B47722" w:rsidRPr="00DE739B" w:rsidRDefault="00B47722" w:rsidP="00B47722">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E1534B">
        <w:rPr>
          <w:rStyle w:val="Emphasis"/>
          <w:highlight w:val="cyan"/>
        </w:rPr>
        <w:t>Golden Dome</w:t>
      </w:r>
      <w:r w:rsidRPr="00DE739B">
        <w:rPr>
          <w:sz w:val="16"/>
        </w:rPr>
        <w:t xml:space="preserve"> and worry that it </w:t>
      </w:r>
      <w:r w:rsidRPr="00E1534B">
        <w:rPr>
          <w:rStyle w:val="StyleUnderline"/>
          <w:highlight w:val="cyan"/>
        </w:rPr>
        <w:t xml:space="preserve">will </w:t>
      </w:r>
      <w:r w:rsidRPr="00E1534B">
        <w:rPr>
          <w:rStyle w:val="Emphasis"/>
          <w:highlight w:val="cyan"/>
        </w:rPr>
        <w:t>jeopardize</w:t>
      </w:r>
      <w:r w:rsidRPr="00DE739B">
        <w:rPr>
          <w:rStyle w:val="StyleUnderline"/>
        </w:rPr>
        <w:t xml:space="preserve"> “strategic balance and </w:t>
      </w:r>
      <w:r w:rsidRPr="00E1534B">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0ED3B28F" w14:textId="5F7E6C08" w:rsidR="00121314" w:rsidRDefault="00121314" w:rsidP="00B47722">
      <w:pPr>
        <w:pStyle w:val="Heading3"/>
      </w:pPr>
      <w:r>
        <w:lastRenderedPageBreak/>
        <w:t>2NC---UQ/Link---Russia</w:t>
      </w:r>
    </w:p>
    <w:p w14:paraId="65D5CE59" w14:textId="77777777" w:rsidR="00121314" w:rsidRPr="00121314" w:rsidRDefault="00121314" w:rsidP="00121314">
      <w:pPr>
        <w:pStyle w:val="Heading4"/>
      </w:pPr>
      <w:r w:rsidRPr="00121314">
        <w:t>Conflict in the Arctic low unless the US increases its military icebreaker capabilities</w:t>
      </w:r>
    </w:p>
    <w:p w14:paraId="565A19CD" w14:textId="77777777" w:rsidR="00121314" w:rsidRPr="00121314" w:rsidRDefault="00121314" w:rsidP="00121314">
      <w:r w:rsidRPr="00121314">
        <w:t xml:space="preserve">Robert D. </w:t>
      </w:r>
      <w:r w:rsidRPr="00121314">
        <w:rPr>
          <w:rStyle w:val="Style13ptBold"/>
        </w:rPr>
        <w:t>English</w:t>
      </w:r>
      <w:r w:rsidRPr="00121314">
        <w:t>, 6-18-20</w:t>
      </w:r>
      <w:r w:rsidRPr="00121314">
        <w:rPr>
          <w:rStyle w:val="Style13ptBold"/>
        </w:rPr>
        <w:t>20</w:t>
      </w:r>
      <w:r w:rsidRPr="00121314">
        <w:t>, "Why an Arctic arms race would be a mistake," ArcticToday, https://www.arctictoday.com/why-an-arctic-arms-race-would-be-a-mistake///nishant</w:t>
      </w:r>
    </w:p>
    <w:p w14:paraId="599CB5C6" w14:textId="77777777" w:rsidR="00121314" w:rsidRPr="00121314" w:rsidRDefault="00121314" w:rsidP="00121314"/>
    <w:p w14:paraId="6BF640C6" w14:textId="77777777" w:rsidR="00121314" w:rsidRPr="001C38D2" w:rsidRDefault="00121314" w:rsidP="00121314">
      <w:pPr>
        <w:rPr>
          <w:rStyle w:val="StyleUnderline"/>
        </w:rPr>
      </w:pPr>
      <w:r w:rsidRPr="00E1534B">
        <w:rPr>
          <w:rStyle w:val="StyleUnderline"/>
          <w:highlight w:val="cyan"/>
        </w:rPr>
        <w:t xml:space="preserve">Most of America’s historic foreign policy blunders were driven by </w:t>
      </w:r>
      <w:r w:rsidRPr="00E1534B">
        <w:rPr>
          <w:rStyle w:val="Emphasis"/>
          <w:highlight w:val="cyan"/>
        </w:rPr>
        <w:t>threat inflation</w:t>
      </w:r>
      <w:r w:rsidRPr="001C38D2">
        <w:rPr>
          <w:rStyle w:val="StyleUnderline"/>
        </w:rPr>
        <w:t>.</w:t>
      </w:r>
      <w:r w:rsidRPr="001C38D2">
        <w:t xml:space="preserve"> From fake attacks on ships in Havana Harbor or the Gulf of Tonkin, to falling dominos in Southeast Asia and WMD in Iraq — the response to these “dire threats” is often a costly quagmire. </w:t>
      </w:r>
      <w:r w:rsidRPr="001C38D2">
        <w:rPr>
          <w:rStyle w:val="StyleUnderline"/>
        </w:rPr>
        <w:t>In the Cold War it was phony bomber and missile “gaps” that sparked a precarious and ultimately pointless nuclear confrontation.</w:t>
      </w:r>
      <w:r w:rsidRPr="001C38D2">
        <w:t xml:space="preserve"> </w:t>
      </w:r>
      <w:r w:rsidRPr="00E1534B">
        <w:rPr>
          <w:rStyle w:val="StyleUnderline"/>
          <w:highlight w:val="cyan"/>
        </w:rPr>
        <w:t>Today a new “icebreaker gap” could</w:t>
      </w:r>
      <w:r w:rsidRPr="00E1534B">
        <w:rPr>
          <w:rStyle w:val="Emphasis"/>
          <w:highlight w:val="cyan"/>
        </w:rPr>
        <w:t xml:space="preserve"> fuel</w:t>
      </w:r>
      <w:r w:rsidRPr="00E1534B">
        <w:rPr>
          <w:rStyle w:val="StyleUnderline"/>
          <w:highlight w:val="cyan"/>
        </w:rPr>
        <w:t xml:space="preserve"> an Arctic arms race.</w:t>
      </w:r>
    </w:p>
    <w:p w14:paraId="611FCF95" w14:textId="77777777" w:rsidR="00121314" w:rsidRPr="001C38D2" w:rsidRDefault="00121314" w:rsidP="00121314">
      <w:pPr>
        <w:rPr>
          <w:rStyle w:val="StyleUnderline"/>
        </w:rPr>
      </w:pPr>
      <w:r w:rsidRPr="001C38D2">
        <w:t xml:space="preserve">For over a decade, defense hawks have been sounding the alarm about Russia’s supposed “militarization” and “dominance” of the Arctic. More recently, China has joined the list of “aggressors” allegedly threatening vital Western economic and strategic interests in the High North. The Obama administration resisted calls for a major Arctic buildup coming from a mix of armchair analysts, defense contractors, and special political interests. Notably, the U.S. Navy has never joined this chorus. Nobody denies the need for some new heavy icebreakers to buttress an aging fleet, but these are for Coast Guard missions — not the remote warfighting scenarios hyped by Arctic hawks. </w:t>
      </w:r>
      <w:r w:rsidRPr="00E1534B">
        <w:rPr>
          <w:rStyle w:val="StyleUnderline"/>
          <w:highlight w:val="cyan"/>
        </w:rPr>
        <w:t xml:space="preserve">Theirs is classic threat inflation, built on equal parts </w:t>
      </w:r>
      <w:r w:rsidRPr="00E1534B">
        <w:rPr>
          <w:rStyle w:val="Emphasis"/>
          <w:highlight w:val="cyan"/>
        </w:rPr>
        <w:t>exaggeration and ignorance</w:t>
      </w:r>
      <w:r w:rsidRPr="00E1534B">
        <w:rPr>
          <w:rStyle w:val="StyleUnderline"/>
          <w:highlight w:val="cyan"/>
        </w:rPr>
        <w:t>,</w:t>
      </w:r>
      <w:r w:rsidRPr="001C38D2">
        <w:rPr>
          <w:rStyle w:val="StyleUnderline"/>
        </w:rPr>
        <w:t xml:space="preserve"> that makes it irresistible to a Trump administration happy to overturn yet another Obama legacy. </w:t>
      </w:r>
      <w:r w:rsidRPr="00E1534B">
        <w:rPr>
          <w:rStyle w:val="StyleUnderline"/>
          <w:highlight w:val="cyan"/>
        </w:rPr>
        <w:t xml:space="preserve">And so, with a recent series of provocative words and deeds, America’s Arctic policy has taken an abruptly </w:t>
      </w:r>
      <w:r w:rsidRPr="00E1534B">
        <w:rPr>
          <w:rStyle w:val="Emphasis"/>
          <w:highlight w:val="cyan"/>
        </w:rPr>
        <w:t>belligerent turn</w:t>
      </w:r>
      <w:r w:rsidRPr="00E1534B">
        <w:rPr>
          <w:rStyle w:val="StyleUnderline"/>
          <w:highlight w:val="cyan"/>
        </w:rPr>
        <w:t>.</w:t>
      </w:r>
    </w:p>
    <w:p w14:paraId="1C6B774D" w14:textId="77777777" w:rsidR="00121314" w:rsidRPr="001C38D2" w:rsidRDefault="00121314" w:rsidP="00121314">
      <w:pPr>
        <w:rPr>
          <w:rStyle w:val="StyleUnderline"/>
        </w:rPr>
      </w:pPr>
      <w:r w:rsidRPr="001C38D2">
        <w:rPr>
          <w:rStyle w:val="StyleUnderline"/>
        </w:rPr>
        <w:t>This is another historic mistake, not only because it could lead to costly and dangerous confrontation in an extremely fragile region, but because its entire premise is false.</w:t>
      </w:r>
      <w:r w:rsidRPr="001C38D2">
        <w:t xml:space="preserve"> Once a superpower rival in the High North, </w:t>
      </w:r>
      <w:r w:rsidRPr="001C38D2">
        <w:rPr>
          <w:rStyle w:val="StyleUnderline"/>
        </w:rPr>
        <w:t>Russia’s Arctic presence imploded after the Cold War leaving America and its NATO allies militarily dominant. Retreating from rivalry, Russia joined other regional states in a new Arctic Council that has proved a model of shared global governance, fostering cooperation in areas from environmental protection and search and rescue to commercial shipping and fisheries</w:t>
      </w:r>
      <w:r w:rsidRPr="001C38D2">
        <w:t>. Importantly, Arctic Council members agreed over a decade ago to settle any territorial disputes through the United Nations Convention on the Law of the Sea framework — and have scrupulously kept to that agreement</w:t>
      </w:r>
      <w:r w:rsidRPr="00E1534B">
        <w:rPr>
          <w:highlight w:val="cyan"/>
        </w:rPr>
        <w:t xml:space="preserve">. </w:t>
      </w:r>
      <w:r w:rsidRPr="00E1534B">
        <w:rPr>
          <w:rStyle w:val="StyleUnderline"/>
          <w:highlight w:val="cyan"/>
        </w:rPr>
        <w:t xml:space="preserve">It is </w:t>
      </w:r>
      <w:r w:rsidRPr="00E1534B">
        <w:rPr>
          <w:rStyle w:val="Emphasis"/>
          <w:highlight w:val="cyan"/>
        </w:rPr>
        <w:t>simply false</w:t>
      </w:r>
      <w:r w:rsidRPr="00E1534B">
        <w:rPr>
          <w:rStyle w:val="StyleUnderline"/>
          <w:highlight w:val="cyan"/>
        </w:rPr>
        <w:t xml:space="preserve"> that Russia threatens to seize the North Pole seabed or other Arctic territory, or that China, a nonvoting observer at the Arctic Council, threatens to </w:t>
      </w:r>
      <w:r w:rsidRPr="00E1534B">
        <w:rPr>
          <w:rStyle w:val="Emphasis"/>
          <w:highlight w:val="cyan"/>
        </w:rPr>
        <w:t>undermine the independence</w:t>
      </w:r>
      <w:r w:rsidRPr="00E1534B">
        <w:rPr>
          <w:rStyle w:val="StyleUnderline"/>
          <w:highlight w:val="cyan"/>
        </w:rPr>
        <w:t xml:space="preserve"> of regional states through its so-called “Polar Silk Road.”</w:t>
      </w:r>
    </w:p>
    <w:p w14:paraId="61CC753A" w14:textId="77777777" w:rsidR="00121314" w:rsidRPr="001C38D2" w:rsidRDefault="00121314" w:rsidP="00121314">
      <w:r w:rsidRPr="001C38D2">
        <w:t>What Russia has done, after the collapse of its northern military presence in the 1990s, is invest in new security infrastructure of an essentially defensive character — which only makes sense, given NATO’s offensive advantages and Russia’s dependence on Arctic petroleum, minerals, and shipping routes for its economic survival. For its part, China has joined the global polar research establishment, invested several billion dollars in regional resource projects, and demonstrated its keen interest in Russia’s northern shipping route — which only makes sense given China’s dependence on trade between Europe and Asia. Beijing’s Arctic presence is both legal and limited — nothing like the nefarious web of influence that is often suggested, making it simply weird that China’s self-identification as a “near-Arctic” state causes Secretary of State Mike Pompeo to erupt in fury.</w:t>
      </w:r>
    </w:p>
    <w:p w14:paraId="7BBA0B02" w14:textId="77777777" w:rsidR="00121314" w:rsidRPr="001C38D2" w:rsidRDefault="00121314" w:rsidP="00121314">
      <w:r w:rsidRPr="001C38D2">
        <w:lastRenderedPageBreak/>
        <w:t xml:space="preserve">More than a decade of investment in </w:t>
      </w:r>
      <w:r w:rsidRPr="001C38D2">
        <w:rPr>
          <w:rStyle w:val="StyleUnderline"/>
        </w:rPr>
        <w:t>rebuilding its Arctic military presence has still not returned Russia to its level of the 1980s.</w:t>
      </w:r>
      <w:r w:rsidRPr="001C38D2">
        <w:t xml:space="preserve"> </w:t>
      </w:r>
      <w:r w:rsidRPr="001C38D2">
        <w:rPr>
          <w:rStyle w:val="StyleUnderline"/>
        </w:rPr>
        <w:t xml:space="preserve">Its </w:t>
      </w:r>
      <w:r w:rsidRPr="001C38D2">
        <w:rPr>
          <w:rStyle w:val="Emphasis"/>
        </w:rPr>
        <w:t>problem-plagued</w:t>
      </w:r>
      <w:r w:rsidRPr="001C38D2">
        <w:rPr>
          <w:rStyle w:val="StyleUnderline"/>
        </w:rPr>
        <w:t xml:space="preserve"> Northern Fleet is also puny, just a few dozen surface ships and a similar number of submarines.</w:t>
      </w:r>
      <w:r w:rsidRPr="001C38D2">
        <w:t xml:space="preserve"> Many of these vessels are obsolescent and — notwithstanding the hype accompanying recent exercises — </w:t>
      </w:r>
      <w:r w:rsidRPr="001C38D2">
        <w:rPr>
          <w:rStyle w:val="StyleUnderline"/>
        </w:rPr>
        <w:t>constitute a force mainly suited for coastal defense. Similarly, Russia’s Arctic air power is far outclassed by NATO’s,</w:t>
      </w:r>
      <w:r w:rsidRPr="001C38D2">
        <w:t xml:space="preserve"> lacking both the range (due to minimal in-air refueling assets) and sophistication (Russia still has yet to deploy true fifth-generation “stealth” aircraft, such as NATO’s F-22s and F-35s) needed for serious power projection. They mainly fly from the same distant airfields as 20 years ago because </w:t>
      </w:r>
      <w:r w:rsidRPr="001C38D2">
        <w:rPr>
          <w:rStyle w:val="StyleUnderline"/>
        </w:rPr>
        <w:t>Russia’s much-ballyhooed “new Arctic bases” are too small</w:t>
      </w:r>
      <w:r w:rsidRPr="001C38D2">
        <w:t xml:space="preserve"> — </w:t>
      </w:r>
      <w:r w:rsidRPr="001C38D2">
        <w:rPr>
          <w:rStyle w:val="StyleUnderline"/>
        </w:rPr>
        <w:t xml:space="preserve">and </w:t>
      </w:r>
      <w:r w:rsidRPr="001C38D2">
        <w:rPr>
          <w:rStyle w:val="Emphasis"/>
        </w:rPr>
        <w:t>lack the infrastructure</w:t>
      </w:r>
      <w:r w:rsidRPr="001C38D2">
        <w:t xml:space="preserve"> — to house even a single fighter squadron much less a full air wing.</w:t>
      </w:r>
    </w:p>
    <w:p w14:paraId="2B453CDF" w14:textId="77777777" w:rsidR="00121314" w:rsidRPr="001C38D2" w:rsidRDefault="00121314" w:rsidP="00121314">
      <w:r w:rsidRPr="001C38D2">
        <w:t>What they can support are anti-air and anti-ship defensive missile batteries. But these, of course, are really only useful for defending while their supposed “area denial” capabilities are much exaggerated.</w:t>
      </w:r>
    </w:p>
    <w:p w14:paraId="1A3CF521" w14:textId="77777777" w:rsidR="00121314" w:rsidRPr="001C38D2" w:rsidRDefault="00121314" w:rsidP="00121314">
      <w:pPr>
        <w:rPr>
          <w:rStyle w:val="StyleUnderline"/>
        </w:rPr>
      </w:pPr>
      <w:r w:rsidRPr="001C38D2">
        <w:t xml:space="preserve">In other words, </w:t>
      </w:r>
      <w:r w:rsidRPr="00E1534B">
        <w:rPr>
          <w:rStyle w:val="StyleUnderline"/>
          <w:highlight w:val="cyan"/>
        </w:rPr>
        <w:t xml:space="preserve">Moscow has </w:t>
      </w:r>
      <w:r w:rsidRPr="00E1534B">
        <w:rPr>
          <w:rStyle w:val="Emphasis"/>
          <w:highlight w:val="cyan"/>
        </w:rPr>
        <w:t>severely limited power-projection</w:t>
      </w:r>
      <w:r w:rsidRPr="00E1534B">
        <w:rPr>
          <w:rStyle w:val="StyleUnderline"/>
          <w:highlight w:val="cyan"/>
        </w:rPr>
        <w:t xml:space="preserve"> capability and has structured its forces to protect its own shores. As for the oft-mentioned “icebreaker gap,” Russia’s large fleet of icebreakers is dedicated to escorting commercial shipping through dangerous polar seas. Otherwise, it performs the </w:t>
      </w:r>
      <w:r w:rsidRPr="00E1534B">
        <w:rPr>
          <w:rStyle w:val="Emphasis"/>
          <w:highlight w:val="cyan"/>
        </w:rPr>
        <w:t>same missions</w:t>
      </w:r>
      <w:r w:rsidRPr="00E1534B">
        <w:rPr>
          <w:rStyle w:val="StyleUnderline"/>
          <w:highlight w:val="cyan"/>
        </w:rPr>
        <w:t xml:space="preserve"> as the U.S. Coast Guard: search and rescue, anti-smuggling, oil spill response, and resupply of remote coastal communities and polar research stations.</w:t>
      </w:r>
      <w:r w:rsidRPr="001C38D2">
        <w:t xml:space="preserve"> Given the critical importance of Russia’s vast Arctic territory to its economic and scientific interests (Russia’s Arctic coastline is ten times longer than America’s) </w:t>
      </w:r>
      <w:r w:rsidRPr="00E1534B">
        <w:rPr>
          <w:rStyle w:val="StyleUnderline"/>
          <w:highlight w:val="cyan"/>
        </w:rPr>
        <w:t xml:space="preserve">an “icebreaker gap” </w:t>
      </w:r>
      <w:r w:rsidRPr="00E1534B">
        <w:rPr>
          <w:rStyle w:val="Emphasis"/>
          <w:highlight w:val="cyan"/>
        </w:rPr>
        <w:t>is to be expected.</w:t>
      </w:r>
      <w:r w:rsidRPr="00E1534B">
        <w:rPr>
          <w:rStyle w:val="StyleUnderline"/>
          <w:highlight w:val="cyan"/>
        </w:rPr>
        <w:t xml:space="preserve"> It has nominal military significance at best.</w:t>
      </w:r>
    </w:p>
    <w:p w14:paraId="2F94BCB8" w14:textId="77777777" w:rsidR="00121314" w:rsidRPr="001C38D2" w:rsidRDefault="00121314" w:rsidP="00121314">
      <w:pPr>
        <w:rPr>
          <w:rStyle w:val="StyleUnderline"/>
        </w:rPr>
      </w:pPr>
      <w:r w:rsidRPr="001C38D2">
        <w:t xml:space="preserve">But that has not stopped the Trump administration from </w:t>
      </w:r>
      <w:r w:rsidRPr="001C38D2">
        <w:rPr>
          <w:rStyle w:val="StyleUnderline"/>
        </w:rPr>
        <w:t xml:space="preserve">trumpeting </w:t>
      </w:r>
      <w:r w:rsidRPr="00E1534B">
        <w:rPr>
          <w:rStyle w:val="StyleUnderline"/>
          <w:highlight w:val="cyan"/>
        </w:rPr>
        <w:t xml:space="preserve">the false narrative of Russian “Arctic aggression,” which it has recently followed with </w:t>
      </w:r>
      <w:r w:rsidRPr="00E1534B">
        <w:rPr>
          <w:rStyle w:val="Emphasis"/>
          <w:highlight w:val="cyan"/>
        </w:rPr>
        <w:t>several aggressive steps</w:t>
      </w:r>
      <w:r w:rsidRPr="001C38D2">
        <w:rPr>
          <w:rStyle w:val="StyleUnderline"/>
        </w:rPr>
        <w:t xml:space="preserve"> of its own: undermining an Arctic Council ministerial meeting in Finland with bombast and threats; denouncing its Danish allies for rejecting a ridiculous offer to purchase Greenland; </w:t>
      </w:r>
      <w:r w:rsidRPr="00E1534B">
        <w:rPr>
          <w:rStyle w:val="StyleUnderline"/>
          <w:highlight w:val="cyan"/>
        </w:rPr>
        <w:t>announcing the potential acquisition of foreign Arctic bases along with armed, nuclear-powered icebreakers; and sending a naval flotilla close to Russia’s Arctic coast in a dramatic show of force.</w:t>
      </w:r>
    </w:p>
    <w:p w14:paraId="7818AE7D" w14:textId="77777777" w:rsidR="00121314" w:rsidRPr="001C38D2" w:rsidRDefault="00121314" w:rsidP="00121314">
      <w:pPr>
        <w:rPr>
          <w:rStyle w:val="StyleUnderline"/>
        </w:rPr>
      </w:pPr>
      <w:r w:rsidRPr="001C38D2">
        <w:t xml:space="preserve">The U.S. rejects Russia’s claim of dominion over some territorial waters as exceeding what the UNCLOS permits, and </w:t>
      </w:r>
      <w:r w:rsidRPr="001C38D2">
        <w:rPr>
          <w:rStyle w:val="StyleUnderline"/>
        </w:rPr>
        <w:t xml:space="preserve">Trump administration officials have called for even more </w:t>
      </w:r>
      <w:r w:rsidRPr="001C38D2">
        <w:rPr>
          <w:rStyle w:val="Emphasis"/>
        </w:rPr>
        <w:t>intrusive “freedom of navigation”</w:t>
      </w:r>
      <w:r w:rsidRPr="001C38D2">
        <w:rPr>
          <w:rStyle w:val="StyleUnderline"/>
        </w:rPr>
        <w:t xml:space="preserve"> operations to demonstrate that rejection forcefully. But some cannot help noting that the U.S. does not actively challenge Canada’s identical claims in its own Arctic waters, and that the U.S. itself has never ratified UNCLOS</w:t>
      </w:r>
      <w:r w:rsidRPr="001C38D2">
        <w:t xml:space="preserve"> — which might be a better first step toward a diplomatic, rather than military, resolution. </w:t>
      </w:r>
      <w:r w:rsidRPr="00E1534B">
        <w:rPr>
          <w:rStyle w:val="StyleUnderline"/>
          <w:highlight w:val="cyan"/>
        </w:rPr>
        <w:t xml:space="preserve">Perhaps the strongest argument against such shows of force in the Russian Arctic is that they are needlessly, </w:t>
      </w:r>
      <w:r w:rsidRPr="00E1534B">
        <w:rPr>
          <w:rStyle w:val="Emphasis"/>
          <w:highlight w:val="cyan"/>
        </w:rPr>
        <w:t>dangerously provocative</w:t>
      </w:r>
      <w:r w:rsidRPr="00E1534B">
        <w:rPr>
          <w:rStyle w:val="StyleUnderline"/>
          <w:highlight w:val="cyan"/>
        </w:rPr>
        <w:t>.</w:t>
      </w:r>
    </w:p>
    <w:p w14:paraId="3C5B05DD" w14:textId="77777777" w:rsidR="00121314" w:rsidRDefault="00121314" w:rsidP="00121314">
      <w:pPr>
        <w:pStyle w:val="Heading4"/>
        <w:rPr>
          <w:rStyle w:val="Style13ptBold"/>
          <w:b/>
          <w:bCs w:val="0"/>
        </w:rPr>
      </w:pPr>
      <w:r>
        <w:rPr>
          <w:rStyle w:val="Style13ptBold"/>
        </w:rPr>
        <w:t>Low risk for Conflict right now but increasing icebreaker presence destabilizes the Arctic and leads to conflict</w:t>
      </w:r>
    </w:p>
    <w:p w14:paraId="0AFCB186" w14:textId="77777777" w:rsidR="00121314" w:rsidRPr="007A69A1" w:rsidRDefault="00121314" w:rsidP="00121314">
      <w:pPr>
        <w:rPr>
          <w:rStyle w:val="Style13ptBold"/>
          <w:b w:val="0"/>
          <w:bCs w:val="0"/>
        </w:rPr>
      </w:pPr>
      <w:r w:rsidRPr="007A69A1">
        <w:rPr>
          <w:rStyle w:val="Style13ptBold"/>
        </w:rPr>
        <w:t xml:space="preserve">Matthew Hickey, </w:t>
      </w:r>
      <w:r>
        <w:rPr>
          <w:rStyle w:val="Style13ptBold"/>
        </w:rPr>
        <w:t>11</w:t>
      </w:r>
      <w:r w:rsidRPr="007A69A1">
        <w:rPr>
          <w:rStyle w:val="Style13ptBold"/>
        </w:rPr>
        <w:t>-1</w:t>
      </w:r>
      <w:r>
        <w:rPr>
          <w:rStyle w:val="Style13ptBold"/>
        </w:rPr>
        <w:t>8</w:t>
      </w:r>
      <w:r w:rsidRPr="007A69A1">
        <w:rPr>
          <w:rStyle w:val="Style13ptBold"/>
        </w:rPr>
        <w:t>-2019, "The Arctic Is Not All It’s Cracked Up To Be," Georgetown Security Studies Review, https://georgetownsecuritystudiesreview.org/2019/11/18/the-arctic-is-not-all-its-cracked-up-to-be/</w:t>
      </w:r>
      <w:r>
        <w:rPr>
          <w:rStyle w:val="Style13ptBold"/>
        </w:rPr>
        <w:t>//nishant</w:t>
      </w:r>
    </w:p>
    <w:p w14:paraId="1B332B09" w14:textId="77777777" w:rsidR="00121314" w:rsidRPr="007A69A1" w:rsidRDefault="00121314" w:rsidP="00121314">
      <w:pPr>
        <w:rPr>
          <w:rStyle w:val="StyleUnderline"/>
        </w:rPr>
      </w:pPr>
      <w:r w:rsidRPr="007A69A1">
        <w:lastRenderedPageBreak/>
        <w:t xml:space="preserve">If the Arctic is not profitable, then perhaps it is still strategically valuable. </w:t>
      </w:r>
      <w:r w:rsidRPr="007A69A1">
        <w:rPr>
          <w:rStyle w:val="StyleUnderline"/>
        </w:rPr>
        <w:t>Many defense officials cite Russia’s military build-up as a sign the Arctic is an emerging battleground or perhaps a place of great military stand-off.</w:t>
      </w:r>
      <w:r w:rsidRPr="007A69A1">
        <w:t xml:space="preserve">[xii] Russia is occupying Cold War bases and is amassing an enormous Arctic force. It floated a nuclear power plant across Arctic waters and planted a titanium flag beneath the North Pole. But despite this, the sentiment is now changing regarding the strategic value of the Arctic. </w:t>
      </w:r>
      <w:r w:rsidRPr="007A69A1">
        <w:rPr>
          <w:rStyle w:val="StyleUnderline"/>
        </w:rPr>
        <w:t xml:space="preserve">As </w:t>
      </w:r>
      <w:r w:rsidRPr="00E1534B">
        <w:rPr>
          <w:rStyle w:val="StyleUnderline"/>
          <w:highlight w:val="cyan"/>
        </w:rPr>
        <w:t>recently</w:t>
      </w:r>
      <w:r w:rsidRPr="007A69A1">
        <w:rPr>
          <w:rStyle w:val="StyleUnderline"/>
        </w:rPr>
        <w:t xml:space="preserve"> as April 2019, the </w:t>
      </w:r>
      <w:r w:rsidRPr="00E1534B">
        <w:rPr>
          <w:rStyle w:val="StyleUnderline"/>
          <w:highlight w:val="cyan"/>
        </w:rPr>
        <w:t>Navy’s new Arctic strategic outlook perceives the Arctic to be at “</w:t>
      </w:r>
      <w:r w:rsidRPr="00E1534B">
        <w:rPr>
          <w:rStyle w:val="Emphasis"/>
          <w:highlight w:val="cyan"/>
        </w:rPr>
        <w:t>low risk for conflict.”[</w:t>
      </w:r>
      <w:r w:rsidRPr="007A69A1">
        <w:rPr>
          <w:rStyle w:val="StyleUnderline"/>
        </w:rPr>
        <w:t xml:space="preserve">xiii] </w:t>
      </w:r>
      <w:r w:rsidRPr="00E1534B">
        <w:rPr>
          <w:rStyle w:val="StyleUnderline"/>
          <w:highlight w:val="cyan"/>
        </w:rPr>
        <w:t>For now, Russia is all bark, and no bite</w:t>
      </w:r>
      <w:r w:rsidRPr="007A69A1">
        <w:rPr>
          <w:rStyle w:val="StyleUnderline"/>
        </w:rPr>
        <w:t>.[xiv] </w:t>
      </w:r>
    </w:p>
    <w:p w14:paraId="1506CB71" w14:textId="77777777" w:rsidR="00121314" w:rsidRPr="007A69A1" w:rsidRDefault="00121314" w:rsidP="00121314">
      <w:r w:rsidRPr="00E1534B">
        <w:rPr>
          <w:rStyle w:val="StyleUnderline"/>
          <w:highlight w:val="cyan"/>
        </w:rPr>
        <w:t xml:space="preserve">This is largely because Russia’s military activity is </w:t>
      </w:r>
      <w:r w:rsidRPr="00E1534B">
        <w:rPr>
          <w:rStyle w:val="Emphasis"/>
          <w:highlight w:val="cyan"/>
        </w:rPr>
        <w:t>defensive</w:t>
      </w:r>
      <w:r w:rsidRPr="00E1534B">
        <w:rPr>
          <w:rStyle w:val="StyleUnderline"/>
          <w:highlight w:val="cyan"/>
        </w:rPr>
        <w:t xml:space="preserve"> in nature</w:t>
      </w:r>
      <w:r w:rsidRPr="00E1534B">
        <w:rPr>
          <w:highlight w:val="cyan"/>
        </w:rPr>
        <w:t>.</w:t>
      </w:r>
      <w:r w:rsidRPr="007A69A1">
        <w:t xml:space="preserve"> Russia’s foreign minister has stated, “</w:t>
      </w:r>
      <w:r w:rsidRPr="00805217">
        <w:rPr>
          <w:rStyle w:val="StyleUnderline"/>
        </w:rPr>
        <w:t>We don’t threaten anyone. We ensure sufficient defense capabilities given the political and military situation around our borders.”[</w:t>
      </w:r>
      <w:r w:rsidRPr="007A69A1">
        <w:t>xv] Of course, Sergey Lavrov’s comments have been met with skepticism, but there is reason to believe him. Studies by the Arctic Institute suggest Russia is motivated by the potential gains achievable through cooperation like shared search and rescue and route charting.[xvi] </w:t>
      </w:r>
    </w:p>
    <w:p w14:paraId="40B7795B" w14:textId="77777777" w:rsidR="00121314" w:rsidRPr="00805217" w:rsidRDefault="00121314" w:rsidP="00121314">
      <w:pPr>
        <w:rPr>
          <w:rStyle w:val="StyleUnderline"/>
        </w:rPr>
      </w:pPr>
      <w:r w:rsidRPr="007A69A1">
        <w:t xml:space="preserve">And finally, on a practical note, </w:t>
      </w:r>
      <w:r w:rsidRPr="00E1534B">
        <w:rPr>
          <w:rStyle w:val="StyleUnderline"/>
          <w:highlight w:val="cyan"/>
        </w:rPr>
        <w:t xml:space="preserve">there is </w:t>
      </w:r>
      <w:r w:rsidRPr="00E1534B">
        <w:rPr>
          <w:rStyle w:val="Emphasis"/>
          <w:highlight w:val="cyan"/>
        </w:rPr>
        <w:t>nothing</w:t>
      </w:r>
      <w:r w:rsidRPr="00E1534B">
        <w:rPr>
          <w:rStyle w:val="StyleUnderline"/>
          <w:highlight w:val="cyan"/>
        </w:rPr>
        <w:t xml:space="preserve"> to fight for in the Arctic</w:t>
      </w:r>
      <w:r w:rsidRPr="00805217">
        <w:rPr>
          <w:rStyle w:val="StyleUnderline"/>
        </w:rPr>
        <w:t>. All land disputes are resolved or irrelevant (the Hans Island dispute, for example) and most Exclusive Economic Zone disputes are resolved.</w:t>
      </w:r>
      <w:r w:rsidRPr="007A69A1">
        <w:t xml:space="preserve"> </w:t>
      </w:r>
      <w:r w:rsidRPr="00E1534B">
        <w:rPr>
          <w:rStyle w:val="StyleUnderline"/>
          <w:highlight w:val="cyan"/>
        </w:rPr>
        <w:t xml:space="preserve">Securitizing the Arctic would </w:t>
      </w:r>
      <w:r w:rsidRPr="00E1534B">
        <w:rPr>
          <w:rStyle w:val="Emphasis"/>
          <w:highlight w:val="cyan"/>
        </w:rPr>
        <w:t>destabilize it</w:t>
      </w:r>
      <w:r w:rsidRPr="00E1534B">
        <w:rPr>
          <w:rStyle w:val="StyleUnderline"/>
          <w:highlight w:val="cyan"/>
        </w:rPr>
        <w:t xml:space="preserve">. If U.S. and NATO forces begin aggressively patrolling the Arctic, it justifies Russia’s actions. Military posturing </w:t>
      </w:r>
      <w:r w:rsidRPr="00E1534B">
        <w:rPr>
          <w:rStyle w:val="Emphasis"/>
          <w:highlight w:val="cyan"/>
        </w:rPr>
        <w:t>increases chances for miscalculation.</w:t>
      </w:r>
      <w:r w:rsidRPr="007A69A1">
        <w:t xml:space="preserve"> As Robert Huebert, professor of Strategic Studies at the University of Calgary and acclaimed Arctic expert, sees it, </w:t>
      </w:r>
      <w:r w:rsidRPr="00805217">
        <w:rPr>
          <w:rStyle w:val="StyleUnderline"/>
        </w:rPr>
        <w:t>an Arctic security dilemma is on the horizon if not already here.[xvii]   Frankly, if Russia wants to patrol the Arctic and expend its resources in a futile, frozen ocean then let it. America has what it needs. If it is needed in the Arctic, the U.S. will go. For now, it is needed elsewhere, and if Russian efforts are depleted in those places because of its Arctic front, all the better.</w:t>
      </w:r>
    </w:p>
    <w:p w14:paraId="59B76097" w14:textId="77777777" w:rsidR="00121314" w:rsidRPr="007A69A1" w:rsidRDefault="00121314" w:rsidP="00121314">
      <w:r w:rsidRPr="00E1534B">
        <w:rPr>
          <w:rStyle w:val="StyleUnderline"/>
          <w:highlight w:val="cyan"/>
        </w:rPr>
        <w:t xml:space="preserve">The Arctic hype is wrong. The region is not all it’s cracked up to be: It’s not profitable, it’s not safe to transit, it’s not a reliable place to operate. It is cold, dark, and </w:t>
      </w:r>
      <w:r w:rsidRPr="00E1534B">
        <w:rPr>
          <w:rStyle w:val="Emphasis"/>
          <w:highlight w:val="cyan"/>
        </w:rPr>
        <w:t>irrelevant</w:t>
      </w:r>
      <w:r w:rsidRPr="00E1534B">
        <w:rPr>
          <w:rStyle w:val="StyleUnderline"/>
          <w:highlight w:val="cyan"/>
        </w:rPr>
        <w:t>.</w:t>
      </w:r>
      <w:r w:rsidRPr="007A69A1">
        <w:t xml:space="preserve"> Don’t believe anyone that thinks otherwise.</w:t>
      </w:r>
    </w:p>
    <w:p w14:paraId="557FF7C7" w14:textId="77777777" w:rsidR="00D14DDB" w:rsidRDefault="00D14DDB" w:rsidP="00D14DDB">
      <w:pPr>
        <w:pStyle w:val="Heading3"/>
      </w:pPr>
      <w:r>
        <w:lastRenderedPageBreak/>
        <w:t>2NC---UQ</w:t>
      </w:r>
    </w:p>
    <w:p w14:paraId="29517DFD" w14:textId="77777777" w:rsidR="00D14DDB" w:rsidRDefault="00D14DDB" w:rsidP="00D14DDB">
      <w:pPr>
        <w:pStyle w:val="Heading4"/>
        <w:rPr>
          <w:rStyle w:val="Style13ptBold"/>
          <w:b/>
          <w:bCs w:val="0"/>
        </w:rPr>
      </w:pPr>
      <w:r>
        <w:rPr>
          <w:rStyle w:val="Style13ptBold"/>
        </w:rPr>
        <w:t>Russia’s disaster in Ukraine has forced Putin to desperately hold on to the Arctic</w:t>
      </w:r>
    </w:p>
    <w:p w14:paraId="365B0D94" w14:textId="77777777" w:rsidR="00D14DDB" w:rsidRPr="002C4A4D" w:rsidRDefault="00D14DDB" w:rsidP="00D14DDB">
      <w:pPr>
        <w:rPr>
          <w:rStyle w:val="Style13ptBold"/>
          <w:b w:val="0"/>
          <w:bCs w:val="0"/>
        </w:rPr>
      </w:pPr>
      <w:r w:rsidRPr="002C4A4D">
        <w:rPr>
          <w:rStyle w:val="Style13ptBold"/>
        </w:rPr>
        <w:t>Doğ</w:t>
      </w:r>
      <w:r>
        <w:rPr>
          <w:rStyle w:val="Style13ptBold"/>
        </w:rPr>
        <w:t>u</w:t>
      </w:r>
      <w:r w:rsidRPr="002C4A4D">
        <w:rPr>
          <w:rStyle w:val="Style13ptBold"/>
        </w:rPr>
        <w:t xml:space="preserve">ş Sönmez 25, </w:t>
      </w:r>
      <w:r>
        <w:rPr>
          <w:rStyle w:val="Style13ptBold"/>
        </w:rPr>
        <w:t>04</w:t>
      </w:r>
      <w:r w:rsidRPr="002C4A4D">
        <w:rPr>
          <w:rStyle w:val="Style13ptBold"/>
        </w:rPr>
        <w:t>-</w:t>
      </w:r>
      <w:r>
        <w:rPr>
          <w:rStyle w:val="Style13ptBold"/>
        </w:rPr>
        <w:t>11</w:t>
      </w:r>
      <w:r w:rsidRPr="002C4A4D">
        <w:rPr>
          <w:rStyle w:val="Style13ptBold"/>
        </w:rPr>
        <w:t>-</w:t>
      </w:r>
      <w:r>
        <w:rPr>
          <w:rStyle w:val="Style13ptBold"/>
        </w:rPr>
        <w:t>2025</w:t>
      </w:r>
      <w:r w:rsidRPr="002C4A4D">
        <w:rPr>
          <w:rStyle w:val="Style13ptBold"/>
        </w:rPr>
        <w:t>, "Russia’s changing Arctic policy: from economic ambitions to military dominance," Loop, https://theloop.ecpr.eu/russias-changing-arctic-policy-from-economic-ambitions-to-military-dominance/</w:t>
      </w:r>
      <w:r>
        <w:rPr>
          <w:rStyle w:val="Style13ptBold"/>
        </w:rPr>
        <w:t xml:space="preserve"> //nishant</w:t>
      </w:r>
    </w:p>
    <w:p w14:paraId="5E24C938" w14:textId="77777777" w:rsidR="00D14DDB" w:rsidRPr="002C4A4D" w:rsidRDefault="00D14DDB" w:rsidP="00D14DDB">
      <w:pPr>
        <w:rPr>
          <w:rStyle w:val="StyleUnderline"/>
        </w:rPr>
      </w:pPr>
      <w:r w:rsidRPr="002C4A4D">
        <w:rPr>
          <w:sz w:val="16"/>
        </w:rPr>
        <w:t xml:space="preserve">Russia’s Arctic strategy has traditionally balanced economic ambitions with military and geopolitical considerations. However, </w:t>
      </w:r>
      <w:r w:rsidRPr="00E1534B">
        <w:rPr>
          <w:rStyle w:val="StyleUnderline"/>
          <w:highlight w:val="cyan"/>
        </w:rPr>
        <w:t xml:space="preserve">the Ukraine war has forced a recalibration: </w:t>
      </w:r>
      <w:r w:rsidRPr="00E1534B">
        <w:rPr>
          <w:rStyle w:val="Emphasis"/>
          <w:highlight w:val="cyan"/>
        </w:rPr>
        <w:t>militarisation</w:t>
      </w:r>
      <w:r w:rsidRPr="002C4A4D">
        <w:rPr>
          <w:rStyle w:val="StyleUnderline"/>
        </w:rPr>
        <w:t xml:space="preserve"> </w:t>
      </w:r>
      <w:r w:rsidRPr="002C4A4D">
        <w:rPr>
          <w:sz w:val="16"/>
        </w:rPr>
        <w:t>and reliance on Asian partnerships</w:t>
      </w:r>
      <w:r w:rsidRPr="002C4A4D">
        <w:rPr>
          <w:rStyle w:val="StyleUnderline"/>
          <w:sz w:val="16"/>
        </w:rPr>
        <w:t xml:space="preserve"> </w:t>
      </w:r>
      <w:r w:rsidRPr="00E1534B">
        <w:rPr>
          <w:rStyle w:val="StyleUnderline"/>
          <w:highlight w:val="cyan"/>
        </w:rPr>
        <w:t>now define Moscow’s Arctic approach.</w:t>
      </w:r>
    </w:p>
    <w:p w14:paraId="44485D1C" w14:textId="77777777" w:rsidR="00D14DDB" w:rsidRPr="002C4A4D" w:rsidRDefault="00D14DDB" w:rsidP="00D14DDB">
      <w:pPr>
        <w:rPr>
          <w:sz w:val="16"/>
        </w:rPr>
      </w:pPr>
      <w:r w:rsidRPr="002C4A4D">
        <w:rPr>
          <w:rStyle w:val="StyleUnderline"/>
        </w:rPr>
        <w:t>The long-term success of Russia’s Arctic ambitions depends on several factors.</w:t>
      </w:r>
      <w:r w:rsidRPr="002C4A4D">
        <w:rPr>
          <w:sz w:val="16"/>
        </w:rPr>
        <w:t xml:space="preserve"> Can Russia sustain its Arctic economy without Western investment and technology? Can China and other Asian partners fill the gap left by Western companies? How will NATO’s Arctic presence shape Russia’s security policies? These questions will determine whether Moscow can maintain its leadership in the region.</w:t>
      </w:r>
    </w:p>
    <w:p w14:paraId="2728C700" w14:textId="77777777" w:rsidR="00D14DDB" w:rsidRPr="002C4A4D" w:rsidRDefault="00D14DDB" w:rsidP="00D14DDB">
      <w:pPr>
        <w:rPr>
          <w:sz w:val="16"/>
        </w:rPr>
      </w:pPr>
      <w:r w:rsidRPr="002C4A4D">
        <w:rPr>
          <w:sz w:val="16"/>
        </w:rPr>
        <w:t>If Trump maintains his scepticism toward NATO, Russia might feel emboldened to further militarise the Arctic</w:t>
      </w:r>
    </w:p>
    <w:p w14:paraId="62671DF2" w14:textId="77777777" w:rsidR="00D14DDB" w:rsidRPr="002C4A4D" w:rsidRDefault="00D14DDB" w:rsidP="00D14DDB">
      <w:pPr>
        <w:rPr>
          <w:rStyle w:val="StyleUnderline"/>
        </w:rPr>
      </w:pPr>
      <w:r w:rsidRPr="002C4A4D">
        <w:rPr>
          <w:sz w:val="16"/>
        </w:rPr>
        <w:t xml:space="preserve">With Donald Trump’s return to the White House, </w:t>
      </w:r>
      <w:r w:rsidRPr="00E1534B">
        <w:rPr>
          <w:rStyle w:val="StyleUnderline"/>
          <w:highlight w:val="cyan"/>
        </w:rPr>
        <w:t>Russia’s Arctic strategy may have to grapple with new geopolitical dynamics.</w:t>
      </w:r>
      <w:r w:rsidRPr="002C4A4D">
        <w:rPr>
          <w:rStyle w:val="StyleUnderline"/>
        </w:rPr>
        <w:t xml:space="preserve"> </w:t>
      </w:r>
      <w:r w:rsidRPr="002C4A4D">
        <w:rPr>
          <w:sz w:val="16"/>
        </w:rPr>
        <w:t xml:space="preserve">Trump’s past foreign policy favoured bilateral deals over multilateral alliances. This could lead to a loosening of US Arctic commitments and, potentially, make room for limited US-Russia cooperation in energy and trade. However, </w:t>
      </w:r>
      <w:r w:rsidRPr="00E1534B">
        <w:rPr>
          <w:rStyle w:val="StyleUnderline"/>
          <w:highlight w:val="cyan"/>
        </w:rPr>
        <w:t xml:space="preserve">if Trump maintains his scepticism toward NATO, Russia might feel </w:t>
      </w:r>
      <w:r w:rsidRPr="00E1534B">
        <w:rPr>
          <w:rStyle w:val="Emphasis"/>
          <w:highlight w:val="cyan"/>
        </w:rPr>
        <w:t>emboldened to</w:t>
      </w:r>
      <w:r w:rsidRPr="00E1534B">
        <w:rPr>
          <w:rStyle w:val="StyleUnderline"/>
          <w:highlight w:val="cyan"/>
        </w:rPr>
        <w:t xml:space="preserve"> further militarise the Arctic, exploiting potential fractures in Western security coordination.</w:t>
      </w:r>
    </w:p>
    <w:p w14:paraId="28F4A9AD" w14:textId="77777777" w:rsidR="00D14DDB" w:rsidRDefault="00D14DDB" w:rsidP="00D14DDB">
      <w:pPr>
        <w:rPr>
          <w:rStyle w:val="StyleUnderline"/>
        </w:rPr>
      </w:pPr>
      <w:r w:rsidRPr="002C4A4D">
        <w:rPr>
          <w:rStyle w:val="StyleUnderline"/>
        </w:rPr>
        <w:t xml:space="preserve">The Arctic will remain a key battleground for energy security, climate change policies, and global power struggles in the coming years. </w:t>
      </w:r>
      <w:r w:rsidRPr="00E1534B">
        <w:rPr>
          <w:rStyle w:val="StyleUnderline"/>
          <w:highlight w:val="cyan"/>
        </w:rPr>
        <w:t>Russia’s ability to adapt to these challenges will shape its Arctic future, and broader geopolitical influence.</w:t>
      </w:r>
    </w:p>
    <w:p w14:paraId="4D1E26BE" w14:textId="77777777" w:rsidR="00D14DDB" w:rsidRDefault="00D14DDB" w:rsidP="00D14DDB">
      <w:pPr>
        <w:rPr>
          <w:rStyle w:val="StyleUnderline"/>
        </w:rPr>
      </w:pPr>
    </w:p>
    <w:p w14:paraId="18C11926" w14:textId="77777777" w:rsidR="00D14DDB" w:rsidRDefault="00D14DDB" w:rsidP="00D14DDB">
      <w:pPr>
        <w:rPr>
          <w:rStyle w:val="Style13ptBold"/>
          <w:b w:val="0"/>
          <w:bCs w:val="0"/>
        </w:rPr>
      </w:pPr>
    </w:p>
    <w:p w14:paraId="42EE7D47" w14:textId="77777777" w:rsidR="00D14DDB" w:rsidRDefault="00D14DDB" w:rsidP="00D14DDB">
      <w:pPr>
        <w:pStyle w:val="Heading4"/>
        <w:rPr>
          <w:rStyle w:val="Style13ptBold"/>
          <w:b/>
          <w:bCs w:val="0"/>
        </w:rPr>
      </w:pPr>
      <w:r>
        <w:rPr>
          <w:rStyle w:val="Style13ptBold"/>
        </w:rPr>
        <w:t>Ukraine exposed Russia’s vulnerabilities in the Arctic</w:t>
      </w:r>
    </w:p>
    <w:p w14:paraId="5248E8A7" w14:textId="77777777" w:rsidR="00D14DDB" w:rsidRPr="00ED65BC" w:rsidRDefault="00D14DDB" w:rsidP="00D14DDB">
      <w:pPr>
        <w:rPr>
          <w:rStyle w:val="Style13ptBold"/>
          <w:b w:val="0"/>
          <w:bCs w:val="0"/>
        </w:rPr>
      </w:pPr>
      <w:r w:rsidRPr="00ED65BC">
        <w:rPr>
          <w:rStyle w:val="Style13ptBold"/>
        </w:rPr>
        <w:t>Mathieu Boulègue 24, 10-31-2024, "Russia's Arctic Military Posture in the Context of the War against Ukraine," Arctic Institute - Center for Circumpolar Security Studies, https://www.thearcticinstitute.org/russias-arctic-military-posture-context-war-against-ukraine/</w:t>
      </w:r>
      <w:r>
        <w:rPr>
          <w:rStyle w:val="Style13ptBold"/>
        </w:rPr>
        <w:t xml:space="preserve"> //nishant</w:t>
      </w:r>
    </w:p>
    <w:p w14:paraId="52124308" w14:textId="77777777" w:rsidR="00D14DDB" w:rsidRPr="00ED65BC" w:rsidRDefault="00D14DDB" w:rsidP="00D14DDB">
      <w:pPr>
        <w:rPr>
          <w:sz w:val="16"/>
        </w:rPr>
      </w:pPr>
      <w:r w:rsidRPr="00ED65BC">
        <w:rPr>
          <w:sz w:val="16"/>
        </w:rPr>
        <w:t xml:space="preserve">The full-scale invasion of Ukraine in February 2022 did not alter Russia’s Arctic military posture. If anything, </w:t>
      </w:r>
      <w:r w:rsidRPr="00E1534B">
        <w:rPr>
          <w:rStyle w:val="StyleUnderline"/>
          <w:highlight w:val="cyan"/>
        </w:rPr>
        <w:t xml:space="preserve">Moscow’s obsessive search for complete control over the Arctic Zone of the Russian Federation (AZRF) has been </w:t>
      </w:r>
      <w:r w:rsidRPr="00E1534B">
        <w:rPr>
          <w:rStyle w:val="Emphasis"/>
          <w:highlight w:val="cyan"/>
        </w:rPr>
        <w:t xml:space="preserve">vindicated </w:t>
      </w:r>
      <w:r w:rsidRPr="00E1534B">
        <w:rPr>
          <w:rStyle w:val="StyleUnderline"/>
          <w:highlight w:val="cyan"/>
        </w:rPr>
        <w:t>by wider geopolitical developments</w:t>
      </w:r>
      <w:r w:rsidRPr="00ED65BC">
        <w:rPr>
          <w:rStyle w:val="StyleUnderline"/>
        </w:rPr>
        <w:t>.</w:t>
      </w:r>
      <w:r w:rsidRPr="00ED65BC">
        <w:rPr>
          <w:sz w:val="16"/>
        </w:rPr>
        <w:t xml:space="preserve"> Nevertheless, Finland’s and Sweden’s accession to NATO is making Russia feel more vulnerable from a military point of view.</w:t>
      </w:r>
    </w:p>
    <w:p w14:paraId="21A2671F" w14:textId="77777777" w:rsidR="00D14DDB" w:rsidRPr="00ED65BC" w:rsidRDefault="00D14DDB" w:rsidP="00D14DDB">
      <w:pPr>
        <w:rPr>
          <w:sz w:val="16"/>
        </w:rPr>
      </w:pPr>
      <w:r w:rsidRPr="00ED65BC">
        <w:rPr>
          <w:sz w:val="16"/>
        </w:rPr>
        <w:t>This self-perception of vulnerability will inform how Russia projects itself in the region, especially through low intensity warfare operations against NATO and its allies – which in turn raises the risk of miscalculation and escalation in a changing Arctic.</w:t>
      </w:r>
    </w:p>
    <w:p w14:paraId="6E5AC23D" w14:textId="77777777" w:rsidR="00D14DDB" w:rsidRPr="00ED65BC" w:rsidRDefault="00D14DDB" w:rsidP="00D14DDB">
      <w:pPr>
        <w:rPr>
          <w:sz w:val="16"/>
        </w:rPr>
      </w:pPr>
      <w:r w:rsidRPr="00ED65BC">
        <w:rPr>
          <w:sz w:val="16"/>
        </w:rPr>
        <w:t>Posture change in the context of ‘NATO’s expansion’</w:t>
      </w:r>
    </w:p>
    <w:p w14:paraId="2ADA7DEC" w14:textId="77777777" w:rsidR="00D14DDB" w:rsidRPr="00ED65BC" w:rsidRDefault="00D14DDB" w:rsidP="00D14DDB">
      <w:pPr>
        <w:rPr>
          <w:sz w:val="16"/>
        </w:rPr>
      </w:pPr>
      <w:r w:rsidRPr="00ED65BC">
        <w:rPr>
          <w:sz w:val="16"/>
        </w:rPr>
        <w:t>From Moscow’s viewpoint, the perceived ‘enlargement’ of NATO to Finland and Sweden is fueling both a sense of vindication and vulnerability across the AZRF – geographically extending from the North Atlantic and the European High North, to North Pole approaches in the Central Arctic, to the North Pacific and the Bering Strait.</w:t>
      </w:r>
    </w:p>
    <w:p w14:paraId="1B1D7F75" w14:textId="77777777" w:rsidR="00D14DDB" w:rsidRPr="00ED65BC" w:rsidRDefault="00D14DDB" w:rsidP="00D14DDB">
      <w:pPr>
        <w:rPr>
          <w:sz w:val="16"/>
        </w:rPr>
      </w:pPr>
      <w:r w:rsidRPr="00ED65BC">
        <w:rPr>
          <w:sz w:val="16"/>
        </w:rPr>
        <w:lastRenderedPageBreak/>
        <w:t>On the one hand, Russia’s self-inflicted fear of ‘encirclement’1) by the Atlantic Alliance has been validated by Finland and Sweden joining NATO. The double accession represents a fait accompli for the Kremlin, honed by a self-reinforcing propagandistic narrative that the Alliance is turning the Arctic into a ‘conflict zone’2) or that there is a ‘new Cold War’3) in the region because of Western policy.</w:t>
      </w:r>
    </w:p>
    <w:p w14:paraId="55AF723C" w14:textId="77777777" w:rsidR="00D14DDB" w:rsidRPr="00ED65BC" w:rsidRDefault="00D14DDB" w:rsidP="00D14DDB">
      <w:pPr>
        <w:rPr>
          <w:sz w:val="16"/>
        </w:rPr>
      </w:pPr>
      <w:r w:rsidRPr="00ED65BC">
        <w:rPr>
          <w:sz w:val="16"/>
        </w:rPr>
        <w:t>This narrative is compounded by the recent release of the US National Strategy for the Arctic Region (NSAR) in 2022 and the US Department of Defense Arctic Strategy in 2024, which are also denounced as ‘deciding the region’s future by force’4) or ‘inviting confrontation’5) in the Arctic.</w:t>
      </w:r>
    </w:p>
    <w:p w14:paraId="46BE539E" w14:textId="77777777" w:rsidR="00D14DDB" w:rsidRPr="00ED65BC" w:rsidRDefault="00D14DDB" w:rsidP="00D14DDB">
      <w:pPr>
        <w:rPr>
          <w:sz w:val="16"/>
        </w:rPr>
      </w:pPr>
      <w:r w:rsidRPr="00ED65BC">
        <w:rPr>
          <w:sz w:val="16"/>
        </w:rPr>
        <w:t>Finland and Sweden joining the Alliance further fuels the Russian logic that the non-Russian Arctic has become ‘NATO territory’. This ends up creating a ‘NATO 7 vs. Russia’6) approach, which tends to securitize Arctic affairs and shape discussions increasingly in military terms. The policy consequences are that Moscow is planning more than ever for all contingencies, including open military confrontation in the Arctic.</w:t>
      </w:r>
    </w:p>
    <w:p w14:paraId="0E9ABCDA" w14:textId="77777777" w:rsidR="00D14DDB" w:rsidRPr="00ED65BC" w:rsidRDefault="00D14DDB" w:rsidP="00D14DDB">
      <w:pPr>
        <w:rPr>
          <w:sz w:val="16"/>
        </w:rPr>
      </w:pPr>
      <w:r w:rsidRPr="00ED65BC">
        <w:rPr>
          <w:sz w:val="16"/>
        </w:rPr>
        <w:t>On the other hand, from a previous perception of relative regional strength and assertive force posture, the impact of the war has led Moscow to feel vulnerable in the Arctic. This vulnerability is strategic (with the perceived ‘expansion’ of NATO) and military, especially with regards to the impact of climate change and receding sea ice across the AZRF.</w:t>
      </w:r>
    </w:p>
    <w:p w14:paraId="614BB29D" w14:textId="77777777" w:rsidR="00D14DDB" w:rsidRPr="00ED65BC" w:rsidRDefault="00D14DDB" w:rsidP="00D14DDB">
      <w:pPr>
        <w:rPr>
          <w:sz w:val="16"/>
        </w:rPr>
      </w:pPr>
      <w:r w:rsidRPr="00E1534B">
        <w:rPr>
          <w:rStyle w:val="StyleUnderline"/>
          <w:highlight w:val="cyan"/>
        </w:rPr>
        <w:t xml:space="preserve">The Russian </w:t>
      </w:r>
      <w:r w:rsidRPr="00E1534B">
        <w:rPr>
          <w:rStyle w:val="Emphasis"/>
          <w:highlight w:val="cyan"/>
        </w:rPr>
        <w:t>leadership fears</w:t>
      </w:r>
      <w:r w:rsidRPr="00E1534B">
        <w:rPr>
          <w:rStyle w:val="StyleUnderline"/>
          <w:highlight w:val="cyan"/>
        </w:rPr>
        <w:t xml:space="preserve"> that a more accessible Arctic will bring along more military activity from NATO</w:t>
      </w:r>
      <w:r w:rsidRPr="00ED65BC">
        <w:rPr>
          <w:rStyle w:val="StyleUnderline"/>
        </w:rPr>
        <w:t xml:space="preserve"> and its allies in the European Arctic</w:t>
      </w:r>
      <w:r w:rsidRPr="00ED65BC">
        <w:rPr>
          <w:sz w:val="16"/>
        </w:rPr>
        <w:t xml:space="preserve"> and above North Pole approaches. </w:t>
      </w:r>
      <w:r w:rsidRPr="00E1534B">
        <w:rPr>
          <w:rStyle w:val="StyleUnderline"/>
          <w:highlight w:val="cyan"/>
        </w:rPr>
        <w:t>It also fears there will be more military presence from the US and Canada</w:t>
      </w:r>
      <w:r w:rsidRPr="00ED65BC">
        <w:rPr>
          <w:rStyle w:val="StyleUnderline"/>
        </w:rPr>
        <w:t xml:space="preserve"> in the Pacific Arctic</w:t>
      </w:r>
      <w:r w:rsidRPr="00ED65BC">
        <w:rPr>
          <w:sz w:val="16"/>
        </w:rPr>
        <w:t xml:space="preserve"> – alongside Chinese inroads in circumpolar governance and presence.</w:t>
      </w:r>
    </w:p>
    <w:p w14:paraId="30100C73" w14:textId="77777777" w:rsidR="00D14DDB" w:rsidRPr="00ED65BC" w:rsidRDefault="00D14DDB" w:rsidP="00D14DDB">
      <w:pPr>
        <w:rPr>
          <w:sz w:val="16"/>
        </w:rPr>
      </w:pPr>
      <w:r w:rsidRPr="00E1534B">
        <w:rPr>
          <w:rStyle w:val="StyleUnderline"/>
          <w:highlight w:val="cyan"/>
        </w:rPr>
        <w:t>The July 2024 Ukrainian drone strike</w:t>
      </w:r>
      <w:r w:rsidRPr="00E1534B">
        <w:rPr>
          <w:sz w:val="16"/>
          <w:highlight w:val="cyan"/>
        </w:rPr>
        <w:t>7</w:t>
      </w:r>
      <w:r w:rsidRPr="00ED65BC">
        <w:rPr>
          <w:sz w:val="16"/>
        </w:rPr>
        <w:t xml:space="preserve">) on the Olenya air base </w:t>
      </w:r>
      <w:r w:rsidRPr="00E1534B">
        <w:rPr>
          <w:rStyle w:val="StyleUnderline"/>
          <w:highlight w:val="cyan"/>
        </w:rPr>
        <w:t>in the</w:t>
      </w:r>
      <w:r w:rsidRPr="00ED65BC">
        <w:rPr>
          <w:sz w:val="16"/>
        </w:rPr>
        <w:t xml:space="preserve"> northwestern </w:t>
      </w:r>
      <w:r w:rsidRPr="00E1534B">
        <w:rPr>
          <w:rStyle w:val="StyleUnderline"/>
          <w:highlight w:val="cyan"/>
        </w:rPr>
        <w:t>Russian Arctic</w:t>
      </w:r>
      <w:r w:rsidRPr="00ED65BC">
        <w:rPr>
          <w:sz w:val="16"/>
        </w:rPr>
        <w:t xml:space="preserve">, where strategic bombers are stationed, also </w:t>
      </w:r>
      <w:r w:rsidRPr="00E1534B">
        <w:rPr>
          <w:rStyle w:val="Emphasis"/>
          <w:highlight w:val="cyan"/>
        </w:rPr>
        <w:t>reinforces</w:t>
      </w:r>
      <w:r w:rsidRPr="00E1534B">
        <w:rPr>
          <w:rStyle w:val="StyleUnderline"/>
          <w:highlight w:val="cyan"/>
        </w:rPr>
        <w:t xml:space="preserve"> their sense of vulnerability</w:t>
      </w:r>
      <w:r w:rsidRPr="00ED65BC">
        <w:rPr>
          <w:sz w:val="16"/>
        </w:rPr>
        <w:t xml:space="preserve"> – not least by defying the genuine effectiveness of Russian regional air defense capabilities.</w:t>
      </w:r>
    </w:p>
    <w:p w14:paraId="72BA6254" w14:textId="77777777" w:rsidR="00D14DDB" w:rsidRPr="00ED65BC" w:rsidRDefault="00D14DDB" w:rsidP="00D14DDB">
      <w:pPr>
        <w:rPr>
          <w:rStyle w:val="StyleUnderline"/>
        </w:rPr>
      </w:pPr>
      <w:r w:rsidRPr="00ED65BC">
        <w:rPr>
          <w:sz w:val="16"/>
        </w:rPr>
        <w:t xml:space="preserve">Ultimately, Moscow does not want to be dispossessed of its control over the AZRF. </w:t>
      </w:r>
      <w:r w:rsidRPr="00E1534B">
        <w:rPr>
          <w:rStyle w:val="StyleUnderline"/>
          <w:highlight w:val="cyan"/>
        </w:rPr>
        <w:t>The fact that NATO’s direct borders with Russia have increased in size in the Arctic and Baltic theaters will undoubtedly push the Kremlin to adapt its force projection.</w:t>
      </w:r>
    </w:p>
    <w:p w14:paraId="735B2673" w14:textId="77777777" w:rsidR="00D14DDB" w:rsidRDefault="00D14DDB" w:rsidP="00D14DDB">
      <w:pPr>
        <w:rPr>
          <w:rStyle w:val="StyleUnderline"/>
        </w:rPr>
      </w:pPr>
    </w:p>
    <w:p w14:paraId="0ADF063D" w14:textId="77777777" w:rsidR="00D14DDB" w:rsidRDefault="00D14DDB" w:rsidP="00D14DDB">
      <w:pPr>
        <w:pStyle w:val="Heading4"/>
        <w:rPr>
          <w:rStyle w:val="Style13ptBold"/>
          <w:b/>
          <w:bCs w:val="0"/>
        </w:rPr>
      </w:pPr>
      <w:r>
        <w:rPr>
          <w:rStyle w:val="Style13ptBold"/>
        </w:rPr>
        <w:t>Russia Insecure</w:t>
      </w:r>
    </w:p>
    <w:p w14:paraId="28FEFA66" w14:textId="77777777" w:rsidR="00D14DDB" w:rsidRPr="00B04BBB" w:rsidRDefault="00D14DDB" w:rsidP="00D14DDB">
      <w:pPr>
        <w:rPr>
          <w:rStyle w:val="Style13ptBold"/>
          <w:b w:val="0"/>
          <w:bCs w:val="0"/>
        </w:rPr>
      </w:pPr>
      <w:r w:rsidRPr="00B04BBB">
        <w:rPr>
          <w:rStyle w:val="Style13ptBold"/>
        </w:rPr>
        <w:t xml:space="preserve">Mathieu Boulègue 24, </w:t>
      </w:r>
      <w:r>
        <w:rPr>
          <w:rStyle w:val="Style13ptBold"/>
        </w:rPr>
        <w:t>06</w:t>
      </w:r>
      <w:r w:rsidRPr="00B04BBB">
        <w:rPr>
          <w:rStyle w:val="Style13ptBold"/>
        </w:rPr>
        <w:t>-</w:t>
      </w:r>
      <w:r>
        <w:rPr>
          <w:rStyle w:val="Style13ptBold"/>
        </w:rPr>
        <w:t>14</w:t>
      </w:r>
      <w:r w:rsidRPr="00B04BBB">
        <w:rPr>
          <w:rStyle w:val="Style13ptBold"/>
        </w:rPr>
        <w:t>-</w:t>
      </w:r>
      <w:r>
        <w:rPr>
          <w:rStyle w:val="Style13ptBold"/>
        </w:rPr>
        <w:t>2024</w:t>
      </w:r>
      <w:r w:rsidRPr="00B04BBB">
        <w:rPr>
          <w:rStyle w:val="Style13ptBold"/>
        </w:rPr>
        <w:t>, "The Impact of the War Against Ukraine on Russia's Arctic Posture: Hard Power on Vulnerable Ice," https://www.wilsoncenter.org/publication/impact-war-against-ukraine-russias-arctic-posture-hard-power-vulnerable-ice</w:t>
      </w:r>
      <w:r>
        <w:rPr>
          <w:rStyle w:val="Style13ptBold"/>
        </w:rPr>
        <w:t xml:space="preserve"> //nishant</w:t>
      </w:r>
    </w:p>
    <w:p w14:paraId="6B015419" w14:textId="58D8E349" w:rsidR="00121314" w:rsidRDefault="00D14DDB" w:rsidP="00D14DDB">
      <w:pPr>
        <w:rPr>
          <w:rStyle w:val="Style13ptBold"/>
          <w:b w:val="0"/>
          <w:bCs w:val="0"/>
        </w:rPr>
      </w:pPr>
      <w:r w:rsidRPr="00B04BBB">
        <w:rPr>
          <w:sz w:val="16"/>
        </w:rPr>
        <w:t xml:space="preserve">Over the past two decades, </w:t>
      </w:r>
      <w:r w:rsidRPr="00E1534B">
        <w:rPr>
          <w:rStyle w:val="StyleUnderline"/>
          <w:highlight w:val="cyan"/>
        </w:rPr>
        <w:t xml:space="preserve">Russia has strategically reasserted control over its Arctic territories, driven by economic interests and geopolitical </w:t>
      </w:r>
      <w:r w:rsidRPr="00E1534B">
        <w:rPr>
          <w:rStyle w:val="Emphasis"/>
          <w:highlight w:val="cyan"/>
        </w:rPr>
        <w:t>concerns</w:t>
      </w:r>
      <w:r w:rsidRPr="00E1534B">
        <w:rPr>
          <w:rStyle w:val="StyleUnderline"/>
          <w:highlight w:val="cyan"/>
        </w:rPr>
        <w:t>, particularly amidst competition with Western nations and NATO.</w:t>
      </w:r>
      <w:r w:rsidRPr="00B04BBB">
        <w:rPr>
          <w:sz w:val="16"/>
        </w:rPr>
        <w:t xml:space="preserve"> This effort, extending from the European High North to </w:t>
      </w:r>
      <w:r w:rsidRPr="00E1534B">
        <w:rPr>
          <w:rStyle w:val="StyleUnderline"/>
          <w:highlight w:val="cyan"/>
        </w:rPr>
        <w:t xml:space="preserve">the Pacific Arctic, </w:t>
      </w:r>
      <w:r w:rsidRPr="00E1534B">
        <w:rPr>
          <w:rStyle w:val="Emphasis"/>
          <w:highlight w:val="cyan"/>
        </w:rPr>
        <w:t>involves militarization</w:t>
      </w:r>
      <w:r w:rsidRPr="00B04BBB">
        <w:rPr>
          <w:sz w:val="16"/>
        </w:rPr>
        <w:t xml:space="preserve"> to safeguard perceived national security interests. </w:t>
      </w:r>
      <w:r w:rsidRPr="00B04BBB">
        <w:rPr>
          <w:rStyle w:val="StyleUnderline"/>
        </w:rPr>
        <w:t>Despite ongoing global shifts, such as the invasion of Ukraine</w:t>
      </w:r>
      <w:r w:rsidRPr="00B04BBB">
        <w:rPr>
          <w:sz w:val="16"/>
        </w:rPr>
        <w:t xml:space="preserve"> and Finland and Sweden's NATO accession, </w:t>
      </w:r>
      <w:r w:rsidRPr="00E1534B">
        <w:rPr>
          <w:rStyle w:val="StyleUnderline"/>
          <w:highlight w:val="cyan"/>
        </w:rPr>
        <w:t xml:space="preserve">Russia's strategic objectives in the Arctic persist, albeit with a growing sense of </w:t>
      </w:r>
      <w:r w:rsidRPr="00E1534B">
        <w:rPr>
          <w:rStyle w:val="Emphasis"/>
          <w:highlight w:val="cyan"/>
        </w:rPr>
        <w:t>vulnerability</w:t>
      </w:r>
      <w:r w:rsidRPr="00B04BBB">
        <w:rPr>
          <w:sz w:val="16"/>
        </w:rPr>
        <w:t xml:space="preserve"> fueled by climate change and evolving security dynamics.  </w:t>
      </w:r>
      <w:r w:rsidRPr="00E1534B">
        <w:rPr>
          <w:rStyle w:val="StyleUnderline"/>
          <w:highlight w:val="cyan"/>
        </w:rPr>
        <w:t xml:space="preserve">As circumpolar cooperation falters, understanding Russia's military adaptations in the Arctic, especially in light of the </w:t>
      </w:r>
      <w:r w:rsidRPr="00E1534B">
        <w:rPr>
          <w:rStyle w:val="Emphasis"/>
          <w:highlight w:val="cyan"/>
        </w:rPr>
        <w:t>Ukrainian conflict</w:t>
      </w:r>
      <w:r w:rsidRPr="00E1534B">
        <w:rPr>
          <w:rStyle w:val="StyleUnderline"/>
          <w:highlight w:val="cyan"/>
        </w:rPr>
        <w:t>, is essential for shaping effective circumpolar policies</w:t>
      </w:r>
      <w:r w:rsidRPr="00B04BBB">
        <w:rPr>
          <w:rStyle w:val="StyleUnderline"/>
        </w:rPr>
        <w:t xml:space="preserve">. </w:t>
      </w:r>
      <w:r w:rsidRPr="00B04BBB">
        <w:rPr>
          <w:sz w:val="16"/>
        </w:rPr>
        <w:t>In "The Impact of the War Against Ukraine on Russia's Arctic Posture: Hard Power on Vulnerable Ice," author Mathieu Boulègue, Global Fellow, illuminates Russia's steadfast pursuit</w:t>
      </w:r>
    </w:p>
    <w:p w14:paraId="6C4673CF" w14:textId="77777777" w:rsidR="00121314" w:rsidRPr="00121314" w:rsidRDefault="00121314" w:rsidP="00121314"/>
    <w:p w14:paraId="3FD8966C" w14:textId="73AEAA99" w:rsidR="00B47722" w:rsidRDefault="00B47722" w:rsidP="00B47722">
      <w:pPr>
        <w:pStyle w:val="Heading3"/>
      </w:pPr>
      <w:r>
        <w:lastRenderedPageBreak/>
        <w:t>2NC---UQ---Coop Now</w:t>
      </w:r>
    </w:p>
    <w:p w14:paraId="730F796F" w14:textId="77777777" w:rsidR="00B47722" w:rsidRDefault="00B47722" w:rsidP="00B47722">
      <w:pPr>
        <w:pStyle w:val="Heading4"/>
      </w:pPr>
      <w:r>
        <w:t>Russia’s open to cooperation now</w:t>
      </w:r>
    </w:p>
    <w:p w14:paraId="33B28D1D" w14:textId="7784CD5B" w:rsidR="00B47722" w:rsidRPr="005B303D" w:rsidRDefault="00B47722" w:rsidP="00B47722">
      <w:r w:rsidRPr="004D6BC3">
        <w:rPr>
          <w:rFonts w:eastAsiaTheme="majorEastAsia" w:cstheme="majorBidi"/>
          <w:b/>
          <w:iCs/>
          <w:sz w:val="26"/>
        </w:rPr>
        <w:t>Izvestia 25</w:t>
      </w:r>
      <w:r>
        <w:t xml:space="preserve"> [Izvestia; March 29; Russian national newspaper; Izvestia; </w:t>
      </w:r>
      <w:r w:rsidRPr="00D2305F">
        <w:t>The Russian Embassy in Denmark spoke about cooperation in the Arctic</w:t>
      </w:r>
      <w:r>
        <w:t xml:space="preserve">; </w:t>
      </w:r>
      <w:r w:rsidRPr="006D62EA">
        <w:t>https://en.iz.ru/en/1861854/2025-03-29/russian-embassy-denmark-spoke-about-cooperation-arctic</w:t>
      </w:r>
      <w:r>
        <w:t>] jason</w:t>
      </w:r>
    </w:p>
    <w:p w14:paraId="63DC59B0" w14:textId="77777777" w:rsidR="00B47722" w:rsidRPr="005B303D" w:rsidRDefault="00B47722" w:rsidP="00B47722">
      <w:pPr>
        <w:rPr>
          <w:sz w:val="16"/>
        </w:rPr>
      </w:pPr>
      <w:r w:rsidRPr="00E1534B">
        <w:rPr>
          <w:rStyle w:val="StyleUnderline"/>
          <w:highlight w:val="cyan"/>
        </w:rPr>
        <w:t>Russia</w:t>
      </w:r>
      <w:r w:rsidRPr="00883899">
        <w:rPr>
          <w:rStyle w:val="StyleUnderline"/>
        </w:rPr>
        <w:t xml:space="preserve"> is </w:t>
      </w:r>
      <w:r w:rsidRPr="00E1534B">
        <w:rPr>
          <w:rStyle w:val="StyleUnderline"/>
          <w:highlight w:val="cyan"/>
        </w:rPr>
        <w:t>open to cooperation with</w:t>
      </w:r>
      <w:r w:rsidRPr="00883899">
        <w:rPr>
          <w:rStyle w:val="StyleUnderline"/>
        </w:rPr>
        <w:t xml:space="preserve"> the </w:t>
      </w:r>
      <w:r w:rsidRPr="00E1534B">
        <w:rPr>
          <w:rStyle w:val="StyleUnderline"/>
          <w:highlight w:val="cyan"/>
        </w:rPr>
        <w:t>U</w:t>
      </w:r>
      <w:r w:rsidRPr="00883899">
        <w:rPr>
          <w:rStyle w:val="StyleUnderline"/>
        </w:rPr>
        <w:t xml:space="preserve">nited </w:t>
      </w:r>
      <w:r w:rsidRPr="00E1534B">
        <w:rPr>
          <w:rStyle w:val="StyleUnderline"/>
          <w:highlight w:val="cyan"/>
        </w:rPr>
        <w:t>S</w:t>
      </w:r>
      <w:r w:rsidRPr="00883899">
        <w:rPr>
          <w:rStyle w:val="StyleUnderline"/>
        </w:rPr>
        <w:t xml:space="preserve">tates on a mutually beneficial basis </w:t>
      </w:r>
      <w:r w:rsidRPr="00E1534B">
        <w:rPr>
          <w:rStyle w:val="StyleUnderline"/>
          <w:highlight w:val="cyan"/>
        </w:rPr>
        <w:t>in the interests of</w:t>
      </w:r>
      <w:r w:rsidRPr="00883899">
        <w:rPr>
          <w:rStyle w:val="StyleUnderline"/>
        </w:rPr>
        <w:t xml:space="preserve"> ensuring the </w:t>
      </w:r>
      <w:r w:rsidRPr="00E1534B">
        <w:rPr>
          <w:rStyle w:val="StyleUnderline"/>
          <w:highlight w:val="cyan"/>
        </w:rPr>
        <w:t>stability</w:t>
      </w:r>
      <w:r w:rsidRPr="00883899">
        <w:rPr>
          <w:rStyle w:val="StyleUnderline"/>
        </w:rPr>
        <w:t xml:space="preserve"> and sustainable development </w:t>
      </w:r>
      <w:r w:rsidRPr="00E1534B">
        <w:rPr>
          <w:rStyle w:val="StyleUnderline"/>
          <w:highlight w:val="cyan"/>
        </w:rPr>
        <w:t>of the Arctic</w:t>
      </w:r>
      <w:r w:rsidRPr="00883899">
        <w:rPr>
          <w:rStyle w:val="StyleUnderline"/>
        </w:rPr>
        <w:t xml:space="preserve">, the </w:t>
      </w:r>
      <w:r w:rsidRPr="00E1534B">
        <w:rPr>
          <w:rStyle w:val="StyleUnderline"/>
          <w:highlight w:val="cyan"/>
        </w:rPr>
        <w:t>Russian Embassy</w:t>
      </w:r>
      <w:r w:rsidRPr="005B303D">
        <w:rPr>
          <w:sz w:val="16"/>
        </w:rPr>
        <w:t xml:space="preserve"> in Denmark told Izvestia.</w:t>
      </w:r>
    </w:p>
    <w:p w14:paraId="1769B212" w14:textId="77777777" w:rsidR="00B47722" w:rsidRPr="005B303D" w:rsidRDefault="00B47722" w:rsidP="00B47722">
      <w:pPr>
        <w:rPr>
          <w:sz w:val="16"/>
        </w:rPr>
      </w:pPr>
      <w:r w:rsidRPr="005B303D">
        <w:rPr>
          <w:sz w:val="16"/>
        </w:rPr>
        <w:t xml:space="preserve">"Russia proceeds from the fact that </w:t>
      </w:r>
      <w:r w:rsidRPr="00E1534B">
        <w:rPr>
          <w:rStyle w:val="StyleUnderline"/>
          <w:highlight w:val="cyan"/>
        </w:rPr>
        <w:t>security</w:t>
      </w:r>
      <w:r w:rsidRPr="00883899">
        <w:rPr>
          <w:rStyle w:val="StyleUnderline"/>
        </w:rPr>
        <w:t xml:space="preserve"> in the Arctic must be </w:t>
      </w:r>
      <w:r w:rsidRPr="00E1534B">
        <w:rPr>
          <w:rStyle w:val="StyleUnderline"/>
          <w:highlight w:val="cyan"/>
        </w:rPr>
        <w:t>built by joint efforts</w:t>
      </w:r>
      <w:r w:rsidRPr="00883899">
        <w:rPr>
          <w:rStyle w:val="StyleUnderline"/>
        </w:rPr>
        <w:t xml:space="preserve"> of the states of the region through dialogue and interaction. The Russian Federation is open to cooperation with the United States on a mutually beneficial basis in the interests of ensuring the stability and sustainable development of the Arctic</w:t>
      </w:r>
      <w:r w:rsidRPr="005B303D">
        <w:rPr>
          <w:sz w:val="16"/>
        </w:rPr>
        <w:t>," the Russian diplomatic mission in Copenhagen told Izvestia.</w:t>
      </w:r>
    </w:p>
    <w:p w14:paraId="4CE11D0D" w14:textId="77777777" w:rsidR="00B47722" w:rsidRPr="005B303D" w:rsidRDefault="00B47722" w:rsidP="00B47722">
      <w:pPr>
        <w:rPr>
          <w:sz w:val="16"/>
        </w:rPr>
      </w:pPr>
      <w:r w:rsidRPr="005B303D">
        <w:rPr>
          <w:sz w:val="16"/>
        </w:rPr>
        <w:t xml:space="preserve">On March 28, US Vice President </w:t>
      </w:r>
      <w:r w:rsidRPr="00A70C22">
        <w:rPr>
          <w:rStyle w:val="Emphasis"/>
          <w:bCs/>
          <w:sz w:val="34"/>
          <w:szCs w:val="34"/>
        </w:rPr>
        <w:t>Jay Dee Vance</w:t>
      </w:r>
      <w:r w:rsidRPr="005B303D">
        <w:rPr>
          <w:sz w:val="16"/>
        </w:rPr>
        <w:t xml:space="preserve"> and an American delegation went on a visit to the American military base in Greenland. The American side has not consulted with Denmark or Greenland about the appropriateness of a visit by high-ranking US representatives in these circumstances.</w:t>
      </w:r>
    </w:p>
    <w:p w14:paraId="7324649F" w14:textId="77777777" w:rsidR="00B47722" w:rsidRPr="005B303D" w:rsidRDefault="00B47722" w:rsidP="00B47722">
      <w:pPr>
        <w:rPr>
          <w:sz w:val="16"/>
        </w:rPr>
      </w:pPr>
      <w:r w:rsidRPr="005B303D">
        <w:rPr>
          <w:sz w:val="16"/>
        </w:rPr>
        <w:t>The current state of relations with the United States in Denmark is assessed as a crisis. The intention of the United States to gain control of Greenland is perceived in Denmark as a challenge to the sovereignty and territorial integrity of the Danish kingdom.</w:t>
      </w:r>
    </w:p>
    <w:p w14:paraId="56350CFD" w14:textId="77777777" w:rsidR="00B47722" w:rsidRPr="005B303D" w:rsidRDefault="00B47722" w:rsidP="00B47722">
      <w:pPr>
        <w:rPr>
          <w:sz w:val="16"/>
        </w:rPr>
      </w:pPr>
      <w:r w:rsidRPr="005B303D">
        <w:rPr>
          <w:sz w:val="16"/>
        </w:rPr>
        <w:t xml:space="preserve">"The </w:t>
      </w:r>
      <w:r w:rsidRPr="00E1534B">
        <w:rPr>
          <w:rStyle w:val="StyleUnderline"/>
          <w:highlight w:val="cyan"/>
        </w:rPr>
        <w:t>Kingdom</w:t>
      </w:r>
      <w:r w:rsidRPr="005B303D">
        <w:rPr>
          <w:rStyle w:val="StyleUnderline"/>
        </w:rPr>
        <w:t xml:space="preserve"> has </w:t>
      </w:r>
      <w:r w:rsidRPr="00E1534B">
        <w:rPr>
          <w:rStyle w:val="StyleUnderline"/>
          <w:highlight w:val="cyan"/>
        </w:rPr>
        <w:t>allocated funds</w:t>
      </w:r>
      <w:r w:rsidRPr="005B303D">
        <w:rPr>
          <w:rStyle w:val="StyleUnderline"/>
        </w:rPr>
        <w:t xml:space="preserve"> for the construction of new ice-class frigates and the purchase of long-range unmanned aerial vehicles (UAVs). However, this is not being done </w:t>
      </w:r>
      <w:r w:rsidRPr="00E1534B">
        <w:rPr>
          <w:rStyle w:val="StyleUnderline"/>
          <w:highlight w:val="cyan"/>
        </w:rPr>
        <w:t>to protect the island from the United States</w:t>
      </w:r>
      <w:r w:rsidRPr="005B303D">
        <w:rPr>
          <w:sz w:val="16"/>
        </w:rPr>
        <w:t>," the Russian Embassy in Denmark concluded.</w:t>
      </w:r>
    </w:p>
    <w:p w14:paraId="4C402F09" w14:textId="77777777" w:rsidR="00B47722" w:rsidRDefault="00B47722" w:rsidP="00B47722">
      <w:pPr>
        <w:rPr>
          <w:sz w:val="16"/>
        </w:rPr>
      </w:pPr>
      <w:r w:rsidRPr="005B303D">
        <w:rPr>
          <w:sz w:val="16"/>
        </w:rPr>
        <w:t>After returning to the White House, US President Donald Trump has repeatedly stated that the United States intends to gain control of Greenland, arguing this for national security reasons.</w:t>
      </w:r>
    </w:p>
    <w:p w14:paraId="5559400A" w14:textId="77777777" w:rsidR="00B47722" w:rsidRDefault="00B47722" w:rsidP="00B47722">
      <w:pPr>
        <w:pStyle w:val="Heading4"/>
      </w:pPr>
      <w:r>
        <w:t>US-Russia cooperation is likely now – multiple avenues.</w:t>
      </w:r>
    </w:p>
    <w:p w14:paraId="5BFA9C51" w14:textId="77777777" w:rsidR="00B47722" w:rsidRDefault="00B47722" w:rsidP="00B47722">
      <w:pPr>
        <w:pStyle w:val="ListParagraph"/>
        <w:numPr>
          <w:ilvl w:val="0"/>
          <w:numId w:val="47"/>
        </w:numPr>
      </w:pPr>
      <w:r>
        <w:t>Separate Russia and China</w:t>
      </w:r>
    </w:p>
    <w:p w14:paraId="384BC3B7" w14:textId="77777777" w:rsidR="00B47722" w:rsidRDefault="00B47722" w:rsidP="00B47722">
      <w:pPr>
        <w:pStyle w:val="ListParagraph"/>
        <w:numPr>
          <w:ilvl w:val="0"/>
          <w:numId w:val="47"/>
        </w:numPr>
      </w:pPr>
      <w:r>
        <w:t>Joint energy ventures and Arctic shipping</w:t>
      </w:r>
    </w:p>
    <w:p w14:paraId="4DA019B9" w14:textId="77777777" w:rsidR="00B47722" w:rsidRDefault="00B47722" w:rsidP="00B47722">
      <w:pPr>
        <w:pStyle w:val="ListParagraph"/>
        <w:numPr>
          <w:ilvl w:val="0"/>
          <w:numId w:val="47"/>
        </w:numPr>
      </w:pPr>
      <w:r>
        <w:t>REMs</w:t>
      </w:r>
    </w:p>
    <w:p w14:paraId="1207AAAC" w14:textId="1467596C" w:rsidR="00B47722" w:rsidRPr="00367B85" w:rsidRDefault="00B47722" w:rsidP="00B47722">
      <w:r w:rsidRPr="00CF7C7D">
        <w:rPr>
          <w:rFonts w:eastAsiaTheme="majorEastAsia" w:cstheme="majorBidi"/>
          <w:b/>
          <w:iCs/>
          <w:sz w:val="26"/>
        </w:rPr>
        <w:t>Devyatkin 25</w:t>
      </w:r>
      <w:r>
        <w:t xml:space="preserve"> [Pavel; March 18; Senior associate at the Arctic Institute; The Nation; </w:t>
      </w:r>
      <w:r w:rsidRPr="00034081">
        <w:t>A New Age for US-Russia Arctic Cooperation?</w:t>
      </w:r>
      <w:r>
        <w:t xml:space="preserve">; </w:t>
      </w:r>
      <w:r w:rsidRPr="006D62EA">
        <w:t>https://www.thenation.com/article/world/russia-putin-trump-climate-diplomacy-war/#</w:t>
      </w:r>
      <w:r>
        <w:t xml:space="preserve">] jason </w:t>
      </w:r>
    </w:p>
    <w:p w14:paraId="4B2B4181" w14:textId="77777777" w:rsidR="00B47722" w:rsidRPr="00B479CE" w:rsidRDefault="00B47722" w:rsidP="00B47722">
      <w:pPr>
        <w:rPr>
          <w:sz w:val="16"/>
        </w:rPr>
      </w:pPr>
      <w:r w:rsidRPr="00E1534B">
        <w:rPr>
          <w:rStyle w:val="StyleUnderline"/>
          <w:highlight w:val="cyan"/>
        </w:rPr>
        <w:t xml:space="preserve">US-Russia </w:t>
      </w:r>
      <w:r w:rsidRPr="00E1534B">
        <w:rPr>
          <w:rStyle w:val="Emphasis"/>
          <w:highlight w:val="cyan"/>
        </w:rPr>
        <w:t>talks in Saudi</w:t>
      </w:r>
      <w:r w:rsidRPr="003A0A8F">
        <w:rPr>
          <w:rStyle w:val="Emphasis"/>
        </w:rPr>
        <w:t xml:space="preserve"> Arabia</w:t>
      </w:r>
      <w:r w:rsidRPr="00DF2814">
        <w:rPr>
          <w:rStyle w:val="StyleUnderline"/>
        </w:rPr>
        <w:t xml:space="preserve"> </w:t>
      </w:r>
      <w:r w:rsidRPr="00E1534B">
        <w:rPr>
          <w:rStyle w:val="StyleUnderline"/>
          <w:highlight w:val="cyan"/>
        </w:rPr>
        <w:t>and</w:t>
      </w:r>
      <w:r w:rsidRPr="00DF2814">
        <w:rPr>
          <w:rStyle w:val="StyleUnderline"/>
        </w:rPr>
        <w:t xml:space="preserve"> the </w:t>
      </w:r>
      <w:r w:rsidRPr="00E1534B">
        <w:rPr>
          <w:rStyle w:val="StyleUnderline"/>
          <w:highlight w:val="cyan"/>
        </w:rPr>
        <w:t>Trump-Putin phone call signal</w:t>
      </w:r>
      <w:r w:rsidRPr="00B479CE">
        <w:rPr>
          <w:sz w:val="16"/>
        </w:rPr>
        <w:t xml:space="preserve"> a possible negotiation for peace in Ukraine and </w:t>
      </w:r>
      <w:r w:rsidRPr="00DF2814">
        <w:rPr>
          <w:rStyle w:val="StyleUnderline"/>
        </w:rPr>
        <w:t xml:space="preserve">new </w:t>
      </w:r>
      <w:r w:rsidRPr="00E1534B">
        <w:rPr>
          <w:rStyle w:val="StyleUnderline"/>
          <w:highlight w:val="cyan"/>
        </w:rPr>
        <w:t>opportunities for</w:t>
      </w:r>
      <w:r w:rsidRPr="00DF2814">
        <w:rPr>
          <w:rStyle w:val="StyleUnderline"/>
        </w:rPr>
        <w:t xml:space="preserve"> the countries’ </w:t>
      </w:r>
      <w:r w:rsidRPr="00E1534B">
        <w:rPr>
          <w:rStyle w:val="StyleUnderline"/>
          <w:highlight w:val="cyan"/>
        </w:rPr>
        <w:t>relations</w:t>
      </w:r>
      <w:r w:rsidRPr="00DF2814">
        <w:rPr>
          <w:rStyle w:val="StyleUnderline"/>
        </w:rPr>
        <w:t xml:space="preserve">, including </w:t>
      </w:r>
      <w:r w:rsidRPr="00E1534B">
        <w:rPr>
          <w:rStyle w:val="StyleUnderline"/>
          <w:highlight w:val="cyan"/>
        </w:rPr>
        <w:t>in</w:t>
      </w:r>
      <w:r w:rsidRPr="00DF2814">
        <w:rPr>
          <w:rStyle w:val="StyleUnderline"/>
        </w:rPr>
        <w:t xml:space="preserve"> the </w:t>
      </w:r>
      <w:r w:rsidRPr="00E1534B">
        <w:rPr>
          <w:rStyle w:val="StyleUnderline"/>
          <w:highlight w:val="cyan"/>
        </w:rPr>
        <w:t>Arctic</w:t>
      </w:r>
      <w:r w:rsidRPr="00DF2814">
        <w:rPr>
          <w:rStyle w:val="StyleUnderline"/>
        </w:rPr>
        <w:t xml:space="preserve"> region</w:t>
      </w:r>
      <w:r w:rsidRPr="00B479CE">
        <w:rPr>
          <w:sz w:val="16"/>
        </w:rPr>
        <w:t>.</w:t>
      </w:r>
    </w:p>
    <w:p w14:paraId="557CD478" w14:textId="77777777" w:rsidR="00B47722" w:rsidRPr="00B479CE" w:rsidRDefault="00B47722" w:rsidP="00B47722">
      <w:pPr>
        <w:rPr>
          <w:sz w:val="16"/>
        </w:rPr>
      </w:pPr>
      <w:r w:rsidRPr="00DF2814">
        <w:rPr>
          <w:rStyle w:val="StyleUnderline"/>
        </w:rPr>
        <w:t xml:space="preserve">The Arctic, warming four times faster than the rest of the world, may be the </w:t>
      </w:r>
      <w:r w:rsidRPr="003A0A8F">
        <w:rPr>
          <w:rStyle w:val="Emphasis"/>
        </w:rPr>
        <w:t>key region</w:t>
      </w:r>
      <w:r w:rsidRPr="00DF2814">
        <w:rPr>
          <w:rStyle w:val="StyleUnderline"/>
        </w:rPr>
        <w:t xml:space="preserve"> for the US and Russia </w:t>
      </w:r>
      <w:r w:rsidRPr="003A0A8F">
        <w:rPr>
          <w:rStyle w:val="Emphasis"/>
        </w:rPr>
        <w:t>to advance cooperation</w:t>
      </w:r>
      <w:r w:rsidRPr="00B479CE">
        <w:rPr>
          <w:sz w:val="16"/>
        </w:rPr>
        <w:t>. US-Russia rapprochement may broadly benefit the world by bringing an end to the disastrous war in Ukraine and reducing the risk of nuclear war, but existential environmental issues still demand attention.</w:t>
      </w:r>
    </w:p>
    <w:p w14:paraId="30EFDAEF" w14:textId="77777777" w:rsidR="00B47722" w:rsidRPr="00B479CE" w:rsidRDefault="00B47722" w:rsidP="00B47722">
      <w:pPr>
        <w:rPr>
          <w:sz w:val="16"/>
        </w:rPr>
      </w:pPr>
      <w:r w:rsidRPr="00B479CE">
        <w:rPr>
          <w:sz w:val="16"/>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7CAEC668" w14:textId="77777777" w:rsidR="00B47722" w:rsidRPr="00B479CE" w:rsidRDefault="00B47722" w:rsidP="00B47722">
      <w:pPr>
        <w:rPr>
          <w:sz w:val="16"/>
        </w:rPr>
      </w:pPr>
      <w:r w:rsidRPr="00B479CE">
        <w:rPr>
          <w:sz w:val="16"/>
        </w:rPr>
        <w:t xml:space="preserve">At the February 18, 2025, Rubio-Lavrov meeting in Riyadh, Kirill Dmitriev, CEO of the Russian Direct Investment Fund, named the region as a potential setting for US-Russia cooperation: “We need to pursue joint projects, including, for example, in the Arctic.” The Arctic region makes sense as a setting for cooperation as the two sides have explicitly expressed interest in exploring cooperation in energy, investment, and </w:t>
      </w:r>
      <w:r w:rsidRPr="00B479CE">
        <w:rPr>
          <w:sz w:val="16"/>
        </w:rPr>
        <w:lastRenderedPageBreak/>
        <w:t xml:space="preserve">geopolitical issues. </w:t>
      </w:r>
      <w:r w:rsidRPr="00DF2814">
        <w:rPr>
          <w:rStyle w:val="StyleUnderline"/>
        </w:rPr>
        <w:t xml:space="preserve">Western </w:t>
      </w:r>
      <w:r w:rsidRPr="00E1534B">
        <w:rPr>
          <w:rStyle w:val="StyleUnderline"/>
          <w:highlight w:val="cyan"/>
        </w:rPr>
        <w:t>sanctions on Russia</w:t>
      </w:r>
      <w:r w:rsidRPr="00DF2814">
        <w:rPr>
          <w:rStyle w:val="StyleUnderline"/>
        </w:rPr>
        <w:t xml:space="preserve"> have </w:t>
      </w:r>
      <w:r w:rsidRPr="00E1534B">
        <w:rPr>
          <w:rStyle w:val="StyleUnderline"/>
          <w:highlight w:val="cyan"/>
        </w:rPr>
        <w:t>led Moscow to</w:t>
      </w:r>
      <w:r w:rsidRPr="00DF2814">
        <w:rPr>
          <w:rStyle w:val="StyleUnderline"/>
        </w:rPr>
        <w:t xml:space="preserve"> step up its </w:t>
      </w:r>
      <w:r w:rsidRPr="00E1534B">
        <w:rPr>
          <w:rStyle w:val="StyleUnderline"/>
          <w:highlight w:val="cyan"/>
        </w:rPr>
        <w:t>cooperat</w:t>
      </w:r>
      <w:r w:rsidRPr="00DF2814">
        <w:rPr>
          <w:rStyle w:val="StyleUnderline"/>
        </w:rPr>
        <w:t xml:space="preserve">ion in the Arctic </w:t>
      </w:r>
      <w:r w:rsidRPr="00E1534B">
        <w:rPr>
          <w:rStyle w:val="StyleUnderline"/>
          <w:highlight w:val="cyan"/>
        </w:rPr>
        <w:t>with China in joint energy ventures and</w:t>
      </w:r>
      <w:r w:rsidRPr="00DF2814">
        <w:rPr>
          <w:rStyle w:val="StyleUnderline"/>
        </w:rPr>
        <w:t xml:space="preserve"> </w:t>
      </w:r>
      <w:r w:rsidRPr="003A0A8F">
        <w:rPr>
          <w:rStyle w:val="Emphasis"/>
        </w:rPr>
        <w:t xml:space="preserve">grand plans for </w:t>
      </w:r>
      <w:r w:rsidRPr="00E1534B">
        <w:rPr>
          <w:rStyle w:val="Emphasis"/>
          <w:highlight w:val="cyan"/>
        </w:rPr>
        <w:t>Arctic shipping</w:t>
      </w:r>
      <w:r w:rsidRPr="00DF2814">
        <w:rPr>
          <w:rStyle w:val="StyleUnderline"/>
        </w:rPr>
        <w:t xml:space="preserve">. </w:t>
      </w:r>
      <w:r w:rsidRPr="00E1534B">
        <w:rPr>
          <w:rStyle w:val="StyleUnderline"/>
          <w:highlight w:val="cyan"/>
        </w:rPr>
        <w:t>US officials</w:t>
      </w:r>
      <w:r w:rsidRPr="00DF2814">
        <w:rPr>
          <w:rStyle w:val="StyleUnderline"/>
        </w:rPr>
        <w:t xml:space="preserve"> now </w:t>
      </w:r>
      <w:r w:rsidRPr="00E1534B">
        <w:rPr>
          <w:rStyle w:val="StyleUnderline"/>
          <w:highlight w:val="cyan"/>
        </w:rPr>
        <w:t>see</w:t>
      </w:r>
      <w:r w:rsidRPr="00DF2814">
        <w:rPr>
          <w:rStyle w:val="StyleUnderline"/>
        </w:rPr>
        <w:t xml:space="preserve"> Arctic </w:t>
      </w:r>
      <w:r w:rsidRPr="00E1534B">
        <w:rPr>
          <w:rStyle w:val="StyleUnderline"/>
          <w:highlight w:val="cyan"/>
        </w:rPr>
        <w:t>cooperation as a</w:t>
      </w:r>
      <w:r w:rsidRPr="00DF2814">
        <w:rPr>
          <w:rStyle w:val="StyleUnderline"/>
        </w:rPr>
        <w:t xml:space="preserve"> potential </w:t>
      </w:r>
      <w:r w:rsidRPr="00E1534B">
        <w:rPr>
          <w:rStyle w:val="StyleUnderline"/>
          <w:highlight w:val="cyan"/>
        </w:rPr>
        <w:t>means to “</w:t>
      </w:r>
      <w:r w:rsidRPr="00E1534B">
        <w:rPr>
          <w:rStyle w:val="Emphasis"/>
          <w:highlight w:val="cyan"/>
        </w:rPr>
        <w:t>drive a wedge</w:t>
      </w:r>
      <w:r w:rsidRPr="00E1534B">
        <w:rPr>
          <w:rStyle w:val="StyleUnderline"/>
          <w:highlight w:val="cyan"/>
        </w:rPr>
        <w:t>” between Moscow and Beijing.</w:t>
      </w:r>
    </w:p>
    <w:p w14:paraId="57FE7DD7" w14:textId="77777777" w:rsidR="00B47722" w:rsidRPr="00B479CE" w:rsidRDefault="00B47722" w:rsidP="00B47722">
      <w:pPr>
        <w:rPr>
          <w:sz w:val="16"/>
        </w:rPr>
      </w:pPr>
      <w:r w:rsidRPr="00DF2814">
        <w:rPr>
          <w:rStyle w:val="StyleUnderline"/>
        </w:rPr>
        <w:t xml:space="preserve">In my meetings in Moscow with </w:t>
      </w:r>
      <w:r w:rsidRPr="00E1534B">
        <w:rPr>
          <w:rStyle w:val="StyleUnderline"/>
          <w:highlight w:val="cyan"/>
        </w:rPr>
        <w:t>American and Russian diplomats and businessmen</w:t>
      </w:r>
      <w:r w:rsidRPr="00DF2814">
        <w:rPr>
          <w:rStyle w:val="StyleUnderline"/>
        </w:rPr>
        <w:t xml:space="preserve"> over the past few weeks, it is clear that </w:t>
      </w:r>
      <w:r w:rsidRPr="003A0A8F">
        <w:rPr>
          <w:rStyle w:val="Emphasis"/>
        </w:rPr>
        <w:t xml:space="preserve">many are </w:t>
      </w:r>
      <w:r w:rsidRPr="00E1534B">
        <w:rPr>
          <w:rStyle w:val="Emphasis"/>
          <w:highlight w:val="cyan"/>
        </w:rPr>
        <w:t>interested</w:t>
      </w:r>
      <w:r w:rsidRPr="00E1534B">
        <w:rPr>
          <w:rStyle w:val="StyleUnderline"/>
          <w:highlight w:val="cyan"/>
        </w:rPr>
        <w:t xml:space="preserve"> in</w:t>
      </w:r>
      <w:r w:rsidRPr="00DF2814">
        <w:rPr>
          <w:rStyle w:val="StyleUnderline"/>
        </w:rPr>
        <w:t xml:space="preserve"> diverse forms of Arctic </w:t>
      </w:r>
      <w:r w:rsidRPr="00E1534B">
        <w:rPr>
          <w:rStyle w:val="StyleUnderline"/>
          <w:highlight w:val="cyan"/>
        </w:rPr>
        <w:t>cooperation</w:t>
      </w:r>
      <w:r w:rsidRPr="00B479CE">
        <w:rPr>
          <w:sz w:val="16"/>
        </w:rPr>
        <w:t xml:space="preserve">, from cultural diplomacy that celebrates the commonalities of Indigenous peoples on both sides of the Bering Strait, to scientific diplomacy to understand and adapt to climate hazards faced by both nations. </w:t>
      </w:r>
      <w:r w:rsidRPr="003A0A8F">
        <w:rPr>
          <w:rStyle w:val="Emphasis"/>
        </w:rPr>
        <w:t>Business interests</w:t>
      </w:r>
      <w:r w:rsidRPr="00DF2814">
        <w:rPr>
          <w:rStyle w:val="StyleUnderline"/>
        </w:rPr>
        <w:t>, however, are at the top of the agenda.</w:t>
      </w:r>
    </w:p>
    <w:p w14:paraId="592E76E6" w14:textId="77777777" w:rsidR="00B47722" w:rsidRPr="00B479CE" w:rsidRDefault="00B47722" w:rsidP="00B47722">
      <w:pPr>
        <w:rPr>
          <w:sz w:val="16"/>
        </w:rPr>
      </w:pPr>
      <w:r w:rsidRPr="00B479CE">
        <w:rPr>
          <w:sz w:val="16"/>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66942E91" w14:textId="77777777" w:rsidR="00B47722" w:rsidRPr="00B479CE" w:rsidRDefault="00B47722" w:rsidP="00B47722">
      <w:pPr>
        <w:rPr>
          <w:sz w:val="16"/>
        </w:rPr>
      </w:pPr>
      <w:r w:rsidRPr="00B479CE">
        <w:rPr>
          <w:sz w:val="16"/>
        </w:rPr>
        <w:t xml:space="preserve">Together </w:t>
      </w:r>
      <w:r w:rsidRPr="00DF2814">
        <w:rPr>
          <w:rStyle w:val="StyleUnderline"/>
        </w:rPr>
        <w:t xml:space="preserve">with Trump’s </w:t>
      </w:r>
      <w:r w:rsidRPr="00E1534B">
        <w:rPr>
          <w:rStyle w:val="StyleUnderline"/>
          <w:highlight w:val="cyan"/>
        </w:rPr>
        <w:t>desire to acquire Ukraine’s resources and reduce</w:t>
      </w:r>
      <w:r w:rsidRPr="00DF2814">
        <w:rPr>
          <w:rStyle w:val="StyleUnderline"/>
        </w:rPr>
        <w:t xml:space="preserve"> the US’ </w:t>
      </w:r>
      <w:r w:rsidRPr="00E1534B">
        <w:rPr>
          <w:rStyle w:val="StyleUnderline"/>
          <w:highlight w:val="cyan"/>
        </w:rPr>
        <w:t xml:space="preserve">dependence on </w:t>
      </w:r>
      <w:r w:rsidRPr="00E1534B">
        <w:rPr>
          <w:rStyle w:val="Emphasis"/>
          <w:highlight w:val="cyan"/>
        </w:rPr>
        <w:t>Chinese</w:t>
      </w:r>
      <w:r w:rsidRPr="003A0A8F">
        <w:rPr>
          <w:rStyle w:val="Emphasis"/>
        </w:rPr>
        <w:t xml:space="preserve"> rare earth</w:t>
      </w:r>
      <w:r w:rsidRPr="00DF2814">
        <w:rPr>
          <w:rStyle w:val="StyleUnderline"/>
        </w:rPr>
        <w:t xml:space="preserve">, it is clear that </w:t>
      </w:r>
      <w:r w:rsidRPr="00E1534B">
        <w:rPr>
          <w:rStyle w:val="StyleUnderline"/>
          <w:highlight w:val="cyan"/>
        </w:rPr>
        <w:t>r</w:t>
      </w:r>
      <w:r w:rsidRPr="00DF2814">
        <w:rPr>
          <w:rStyle w:val="StyleUnderline"/>
        </w:rPr>
        <w:t xml:space="preserve">are </w:t>
      </w:r>
      <w:r w:rsidRPr="00E1534B">
        <w:rPr>
          <w:rStyle w:val="StyleUnderline"/>
          <w:highlight w:val="cyan"/>
        </w:rPr>
        <w:t>e</w:t>
      </w:r>
      <w:r w:rsidRPr="00DF2814">
        <w:rPr>
          <w:rStyle w:val="StyleUnderline"/>
        </w:rPr>
        <w:t xml:space="preserve">arth </w:t>
      </w:r>
      <w:r w:rsidRPr="00E1534B">
        <w:rPr>
          <w:rStyle w:val="StyleUnderline"/>
          <w:highlight w:val="cyan"/>
        </w:rPr>
        <w:t>m</w:t>
      </w:r>
      <w:r w:rsidRPr="00DF2814">
        <w:rPr>
          <w:rStyle w:val="StyleUnderline"/>
        </w:rPr>
        <w:t>ineral</w:t>
      </w:r>
      <w:r w:rsidRPr="00E1534B">
        <w:rPr>
          <w:rStyle w:val="StyleUnderline"/>
          <w:highlight w:val="cyan"/>
        </w:rPr>
        <w:t>s</w:t>
      </w:r>
      <w:r w:rsidRPr="00DF2814">
        <w:rPr>
          <w:rStyle w:val="StyleUnderline"/>
        </w:rPr>
        <w:t xml:space="preserve"> are a </w:t>
      </w:r>
      <w:r w:rsidRPr="00E1534B">
        <w:rPr>
          <w:rStyle w:val="StyleUnderline"/>
          <w:highlight w:val="cyan"/>
        </w:rPr>
        <w:t>key focus of Trump</w:t>
      </w:r>
      <w:r w:rsidRPr="00DF2814">
        <w:rPr>
          <w:rStyle w:val="StyleUnderline"/>
        </w:rPr>
        <w:t>’s political worldview.</w:t>
      </w:r>
      <w:r w:rsidRPr="00B479CE">
        <w:rPr>
          <w:sz w:val="16"/>
        </w:rPr>
        <w:t xml:space="preserve"> Greenland has large deposits of rare earth elements and is strategically positioned alongside Arctic shipping lanes and offshore oil deposits. </w:t>
      </w:r>
      <w:r w:rsidRPr="00E1534B">
        <w:rPr>
          <w:rStyle w:val="StyleUnderline"/>
          <w:highlight w:val="cyan"/>
        </w:rPr>
        <w:t>Putin’s offer to open Russian r</w:t>
      </w:r>
      <w:r w:rsidRPr="00DF2814">
        <w:rPr>
          <w:rStyle w:val="StyleUnderline"/>
        </w:rPr>
        <w:t xml:space="preserve">are </w:t>
      </w:r>
      <w:r w:rsidRPr="00E1534B">
        <w:rPr>
          <w:rStyle w:val="StyleUnderline"/>
          <w:highlight w:val="cyan"/>
        </w:rPr>
        <w:t>e</w:t>
      </w:r>
      <w:r w:rsidRPr="00DF2814">
        <w:rPr>
          <w:rStyle w:val="StyleUnderline"/>
        </w:rPr>
        <w:t xml:space="preserve">arth </w:t>
      </w:r>
      <w:r w:rsidRPr="00E1534B">
        <w:rPr>
          <w:rStyle w:val="StyleUnderline"/>
          <w:highlight w:val="cyan"/>
        </w:rPr>
        <w:t>m</w:t>
      </w:r>
      <w:r w:rsidRPr="00DF2814">
        <w:rPr>
          <w:rStyle w:val="StyleUnderline"/>
        </w:rPr>
        <w:t>ineral</w:t>
      </w:r>
      <w:r w:rsidRPr="00E1534B">
        <w:rPr>
          <w:rStyle w:val="StyleUnderline"/>
          <w:highlight w:val="cyan"/>
        </w:rPr>
        <w:t>s to joint exploration with the US</w:t>
      </w:r>
      <w:r w:rsidRPr="00DF2814">
        <w:rPr>
          <w:rStyle w:val="StyleUnderline"/>
        </w:rPr>
        <w:t xml:space="preserve"> may also have </w:t>
      </w:r>
      <w:r w:rsidRPr="00E1534B">
        <w:rPr>
          <w:rStyle w:val="StyleUnderline"/>
          <w:highlight w:val="cyan"/>
        </w:rPr>
        <w:t>implications for</w:t>
      </w:r>
      <w:r w:rsidRPr="00DF2814">
        <w:rPr>
          <w:rStyle w:val="StyleUnderline"/>
        </w:rPr>
        <w:t xml:space="preserve"> Arctic </w:t>
      </w:r>
      <w:r w:rsidRPr="00E1534B">
        <w:rPr>
          <w:rStyle w:val="StyleUnderline"/>
          <w:highlight w:val="cyan"/>
        </w:rPr>
        <w:t>cooperation</w:t>
      </w:r>
      <w:r w:rsidRPr="00DF2814">
        <w:rPr>
          <w:rStyle w:val="StyleUnderline"/>
        </w:rPr>
        <w:t>.</w:t>
      </w:r>
    </w:p>
    <w:p w14:paraId="5DCB68C9" w14:textId="77777777" w:rsidR="00B47722" w:rsidRDefault="00B47722" w:rsidP="00B47722">
      <w:pPr>
        <w:pStyle w:val="Heading4"/>
      </w:pPr>
      <w:r>
        <w:t>Bloomberg</w:t>
      </w:r>
    </w:p>
    <w:p w14:paraId="5F7FC760" w14:textId="77777777" w:rsidR="00B47722" w:rsidRDefault="00B47722" w:rsidP="00B47722">
      <w:pPr>
        <w:pStyle w:val="ListParagraph"/>
        <w:numPr>
          <w:ilvl w:val="0"/>
          <w:numId w:val="47"/>
        </w:numPr>
      </w:pPr>
      <w:r>
        <w:t>Overlaps almost entirely with Devyatkin and is much worse</w:t>
      </w:r>
    </w:p>
    <w:p w14:paraId="44109E58" w14:textId="67492039" w:rsidR="00B47722" w:rsidRPr="00AA7283" w:rsidRDefault="00B47722" w:rsidP="00B47722">
      <w:r w:rsidRPr="00B36A51">
        <w:rPr>
          <w:rFonts w:eastAsiaTheme="majorEastAsia" w:cstheme="majorBidi"/>
          <w:b/>
          <w:iCs/>
          <w:sz w:val="26"/>
        </w:rPr>
        <w:t>Drozdiak and Nardelli 25</w:t>
      </w:r>
      <w:r>
        <w:t xml:space="preserve"> [Natalia, Alberto; US Defense and Intelligence Reporter, Correspondent for Bloomberg in Europe; February 26; Bloomberg; </w:t>
      </w:r>
      <w:r w:rsidRPr="00AA7283">
        <w:t>US, Russia Mull Cooperation on Arctic Trade Routes, Exploration</w:t>
      </w:r>
      <w:r>
        <w:t xml:space="preserve">; </w:t>
      </w:r>
      <w:r w:rsidRPr="006D62EA">
        <w:t>https://www.bloomberg.com/news/articles/2025-02-26/us-russia-mull-cooperation-on-arctic-trade-routes-exploration</w:t>
      </w:r>
      <w:r>
        <w:t>] jason</w:t>
      </w:r>
    </w:p>
    <w:p w14:paraId="4C976218" w14:textId="77777777" w:rsidR="00B47722" w:rsidRPr="00906ECB" w:rsidRDefault="00B47722" w:rsidP="00B47722">
      <w:pPr>
        <w:rPr>
          <w:sz w:val="16"/>
        </w:rPr>
      </w:pPr>
      <w:r w:rsidRPr="00906ECB">
        <w:rPr>
          <w:rStyle w:val="StyleUnderline"/>
        </w:rPr>
        <w:t xml:space="preserve">US and Russian officials have identified the </w:t>
      </w:r>
      <w:r w:rsidRPr="00E1534B">
        <w:rPr>
          <w:rStyle w:val="StyleUnderline"/>
          <w:highlight w:val="cyan"/>
        </w:rPr>
        <w:t>Arctic</w:t>
      </w:r>
      <w:r w:rsidRPr="00906ECB">
        <w:rPr>
          <w:rStyle w:val="StyleUnderline"/>
        </w:rPr>
        <w:t xml:space="preserve"> as a possible </w:t>
      </w:r>
      <w:r w:rsidRPr="00E1534B">
        <w:rPr>
          <w:rStyle w:val="StyleUnderline"/>
          <w:highlight w:val="cyan"/>
        </w:rPr>
        <w:t>area for economic cooperation</w:t>
      </w:r>
      <w:r w:rsidRPr="00906ECB">
        <w:rPr>
          <w:sz w:val="16"/>
        </w:rPr>
        <w:t>, according to people familiar with the situation, part of the broader detente President Donald Trump is pursuing with Moscow.</w:t>
      </w:r>
    </w:p>
    <w:p w14:paraId="669B2189" w14:textId="77777777" w:rsidR="00B47722" w:rsidRPr="00906ECB" w:rsidRDefault="00B47722" w:rsidP="00B47722">
      <w:pPr>
        <w:rPr>
          <w:sz w:val="16"/>
        </w:rPr>
      </w:pPr>
      <w:r w:rsidRPr="00E1534B">
        <w:rPr>
          <w:rStyle w:val="StyleUnderline"/>
          <w:highlight w:val="cyan"/>
        </w:rPr>
        <w:t>Discussions</w:t>
      </w:r>
      <w:r w:rsidRPr="00906ECB">
        <w:rPr>
          <w:rStyle w:val="StyleUnderline"/>
        </w:rPr>
        <w:t xml:space="preserve"> have </w:t>
      </w:r>
      <w:r w:rsidRPr="00E1534B">
        <w:rPr>
          <w:rStyle w:val="StyleUnderline"/>
          <w:highlight w:val="cyan"/>
        </w:rPr>
        <w:t>included</w:t>
      </w:r>
      <w:r w:rsidRPr="00906ECB">
        <w:rPr>
          <w:rStyle w:val="StyleUnderline"/>
        </w:rPr>
        <w:t xml:space="preserve"> natural resources exploration and </w:t>
      </w:r>
      <w:r w:rsidRPr="00E1534B">
        <w:rPr>
          <w:rStyle w:val="StyleUnderline"/>
          <w:highlight w:val="cyan"/>
        </w:rPr>
        <w:t>trade routes</w:t>
      </w:r>
      <w:r w:rsidRPr="00906ECB">
        <w:rPr>
          <w:sz w:val="16"/>
        </w:rPr>
        <w:t xml:space="preserve">, said the people, who asked not to be identified as the discussions are private and at an early stage. </w:t>
      </w:r>
      <w:r w:rsidRPr="00E1534B">
        <w:rPr>
          <w:rStyle w:val="StyleUnderline"/>
          <w:highlight w:val="cyan"/>
        </w:rPr>
        <w:t>Cooperation over energy exploration</w:t>
      </w:r>
      <w:r w:rsidRPr="00906ECB">
        <w:rPr>
          <w:rStyle w:val="StyleUnderline"/>
        </w:rPr>
        <w:t xml:space="preserve"> is also seen as a goal by the US, one of the people said.</w:t>
      </w:r>
    </w:p>
    <w:p w14:paraId="68627768" w14:textId="77777777" w:rsidR="00B47722" w:rsidRPr="00906ECB" w:rsidRDefault="00B47722" w:rsidP="00B47722">
      <w:pPr>
        <w:rPr>
          <w:sz w:val="16"/>
        </w:rPr>
      </w:pPr>
      <w:r w:rsidRPr="00906ECB">
        <w:rPr>
          <w:sz w:val="16"/>
        </w:rPr>
        <w:t xml:space="preserve">The topic emerged as Trump has aggressively pursued an end to the war in Ukraine, including direct talks with Russia’s President Vladimir Putin. </w:t>
      </w:r>
      <w:r w:rsidRPr="00E1534B">
        <w:rPr>
          <w:rStyle w:val="StyleUnderline"/>
          <w:highlight w:val="cyan"/>
        </w:rPr>
        <w:t>Both sides</w:t>
      </w:r>
      <w:r w:rsidRPr="00906ECB">
        <w:rPr>
          <w:rStyle w:val="StyleUnderline"/>
        </w:rPr>
        <w:t xml:space="preserve"> have recently signaled that they’re </w:t>
      </w:r>
      <w:r w:rsidRPr="00E1534B">
        <w:rPr>
          <w:rStyle w:val="StyleUnderline"/>
          <w:highlight w:val="cyan"/>
        </w:rPr>
        <w:t>open to business ventures</w:t>
      </w:r>
      <w:r w:rsidRPr="00906ECB">
        <w:rPr>
          <w:rStyle w:val="StyleUnderline"/>
        </w:rPr>
        <w:t xml:space="preserve"> and cooperation</w:t>
      </w:r>
      <w:r w:rsidRPr="00906ECB">
        <w:rPr>
          <w:sz w:val="16"/>
        </w:rPr>
        <w:t>, alarming European and NATO allies, which have sought to isolate Moscow since its full-scale invasion of Ukraine three years ago.</w:t>
      </w:r>
    </w:p>
    <w:p w14:paraId="248BCD8A" w14:textId="5FA3BC0E" w:rsidR="00B47722" w:rsidRPr="00906ECB" w:rsidRDefault="00B47722" w:rsidP="00B47722">
      <w:pPr>
        <w:rPr>
          <w:sz w:val="16"/>
        </w:rPr>
      </w:pPr>
      <w:r w:rsidRPr="00906ECB">
        <w:rPr>
          <w:rStyle w:val="StyleUnderline"/>
        </w:rPr>
        <w:t>US and Russian officials plan to meet in Istanbul on Thursday to discuss restoring embassy staffing levels</w:t>
      </w:r>
      <w:r w:rsidRPr="00906ECB">
        <w:rPr>
          <w:sz w:val="16"/>
        </w:rPr>
        <w:t>, according to Russian Foreign Minister Sergei Lavrov.</w:t>
      </w:r>
    </w:p>
    <w:p w14:paraId="2258EB2B" w14:textId="77777777" w:rsidR="00B47722" w:rsidRPr="00906ECB" w:rsidRDefault="00B47722" w:rsidP="00B47722">
      <w:pPr>
        <w:rPr>
          <w:sz w:val="16"/>
        </w:rPr>
      </w:pPr>
      <w:r w:rsidRPr="00906ECB">
        <w:rPr>
          <w:sz w:val="16"/>
        </w:rPr>
        <w:t>One of the people said US officials see Arctic cooperation as a way to drive a wedge between Moscow and Beijing, but cautioned that was unlikely to succeed given how much closer Russia and China have grown in recent years, particularly with their “no-limits” partnership since the war in Ukraine began.</w:t>
      </w:r>
    </w:p>
    <w:p w14:paraId="4842A7C3" w14:textId="77777777" w:rsidR="00B47722" w:rsidRPr="00906ECB" w:rsidRDefault="00B47722" w:rsidP="00B47722">
      <w:pPr>
        <w:rPr>
          <w:sz w:val="16"/>
        </w:rPr>
      </w:pPr>
      <w:r w:rsidRPr="00906ECB">
        <w:rPr>
          <w:sz w:val="16"/>
        </w:rPr>
        <w:t>A spokesperson for the US National Security Council declined to comment. A spokesman for the Kremlin didn’t immediately respond to a request for comment.</w:t>
      </w:r>
    </w:p>
    <w:p w14:paraId="402AC732" w14:textId="77777777" w:rsidR="00B47722" w:rsidRPr="00906ECB" w:rsidRDefault="00B47722" w:rsidP="00B47722">
      <w:pPr>
        <w:rPr>
          <w:sz w:val="16"/>
        </w:rPr>
      </w:pPr>
      <w:r w:rsidRPr="00906ECB">
        <w:rPr>
          <w:sz w:val="16"/>
        </w:rPr>
        <w:t>The Arctic, encircled by Russia and seven NATO members — the US, Canada and the Nordics Denmark, Finland, Iceland, Norway and Sweden — has drawn increasing attention in recent years as melting ice from climate change opens up shipping lanes and the possibility to explore for potential energy and mineral resources.</w:t>
      </w:r>
    </w:p>
    <w:p w14:paraId="44289D75" w14:textId="77777777" w:rsidR="00B47722" w:rsidRPr="00906ECB" w:rsidRDefault="00B47722" w:rsidP="00B47722">
      <w:pPr>
        <w:rPr>
          <w:sz w:val="16"/>
        </w:rPr>
      </w:pPr>
      <w:r w:rsidRPr="00906ECB">
        <w:rPr>
          <w:sz w:val="16"/>
        </w:rPr>
        <w:t>Shipping Shortcuts</w:t>
      </w:r>
    </w:p>
    <w:p w14:paraId="652D789A" w14:textId="77777777" w:rsidR="00B47722" w:rsidRPr="00906ECB" w:rsidRDefault="00B47722" w:rsidP="00B47722">
      <w:pPr>
        <w:rPr>
          <w:rStyle w:val="StyleUnderline"/>
        </w:rPr>
      </w:pPr>
      <w:r w:rsidRPr="00E1534B">
        <w:rPr>
          <w:rStyle w:val="StyleUnderline"/>
          <w:highlight w:val="cyan"/>
        </w:rPr>
        <w:lastRenderedPageBreak/>
        <w:t>More</w:t>
      </w:r>
      <w:r w:rsidRPr="00906ECB">
        <w:rPr>
          <w:rStyle w:val="StyleUnderline"/>
        </w:rPr>
        <w:t xml:space="preserve"> Arctic </w:t>
      </w:r>
      <w:r w:rsidRPr="00E1534B">
        <w:rPr>
          <w:rStyle w:val="StyleUnderline"/>
          <w:highlight w:val="cyan"/>
        </w:rPr>
        <w:t>transit routes</w:t>
      </w:r>
      <w:r w:rsidRPr="00906ECB">
        <w:rPr>
          <w:rStyle w:val="StyleUnderline"/>
        </w:rPr>
        <w:t xml:space="preserve"> will open as polar ice melts</w:t>
      </w:r>
    </w:p>
    <w:p w14:paraId="1C78A9C1" w14:textId="77777777" w:rsidR="00B47722" w:rsidRPr="00906ECB" w:rsidRDefault="00B47722" w:rsidP="00B47722">
      <w:pPr>
        <w:rPr>
          <w:sz w:val="16"/>
        </w:rPr>
      </w:pPr>
      <w:r w:rsidRPr="00AA7283">
        <w:rPr>
          <w:noProof/>
          <w:sz w:val="16"/>
        </w:rPr>
        <w:drawing>
          <wp:inline distT="0" distB="0" distL="0" distR="0" wp14:anchorId="728ADF40" wp14:editId="54A392E2">
            <wp:extent cx="3625795" cy="3350756"/>
            <wp:effectExtent l="0" t="0" r="0" b="2540"/>
            <wp:docPr id="781981367"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81367" name="Picture 1" descr="A map of the world&#10;&#10;AI-generated content may be incorrect."/>
                    <pic:cNvPicPr/>
                  </pic:nvPicPr>
                  <pic:blipFill>
                    <a:blip r:embed="rId8"/>
                    <a:stretch>
                      <a:fillRect/>
                    </a:stretch>
                  </pic:blipFill>
                  <pic:spPr>
                    <a:xfrm>
                      <a:off x="0" y="0"/>
                      <a:ext cx="3634993" cy="3359257"/>
                    </a:xfrm>
                    <a:prstGeom prst="rect">
                      <a:avLst/>
                    </a:prstGeom>
                  </pic:spPr>
                </pic:pic>
              </a:graphicData>
            </a:graphic>
          </wp:inline>
        </w:drawing>
      </w:r>
    </w:p>
    <w:p w14:paraId="5C15039D" w14:textId="3E330EB5" w:rsidR="00B47722" w:rsidRPr="00906ECB" w:rsidRDefault="00B47722" w:rsidP="00B47722">
      <w:pPr>
        <w:rPr>
          <w:sz w:val="16"/>
        </w:rPr>
      </w:pPr>
      <w:r w:rsidRPr="00906ECB">
        <w:rPr>
          <w:sz w:val="16"/>
        </w:rPr>
        <w:t xml:space="preserve">Kirill Dmitriev, head of the state-owned Russian Direct Investment Fund, said after US-Russia talks in Saudi Arabia this month that </w:t>
      </w:r>
      <w:r w:rsidRPr="00906ECB">
        <w:rPr>
          <w:rStyle w:val="StyleUnderline"/>
        </w:rPr>
        <w:t>cooperation on Arctic energy projects was among “specific areas of cooperation</w:t>
      </w:r>
      <w:r w:rsidRPr="00906ECB">
        <w:rPr>
          <w:sz w:val="16"/>
        </w:rPr>
        <w:t>” they discussed, </w:t>
      </w:r>
      <w:r w:rsidRPr="006D62EA">
        <w:rPr>
          <w:sz w:val="16"/>
        </w:rPr>
        <w:t>Politico reported</w:t>
      </w:r>
      <w:r w:rsidRPr="00906ECB">
        <w:rPr>
          <w:sz w:val="16"/>
        </w:rPr>
        <w:t>.</w:t>
      </w:r>
    </w:p>
    <w:p w14:paraId="2D388836" w14:textId="77777777" w:rsidR="00B47722" w:rsidRPr="00906ECB" w:rsidRDefault="00B47722" w:rsidP="00B47722">
      <w:pPr>
        <w:rPr>
          <w:sz w:val="16"/>
        </w:rPr>
      </w:pPr>
      <w:r w:rsidRPr="00906ECB">
        <w:rPr>
          <w:sz w:val="16"/>
        </w:rPr>
        <w:t>Late last year, the Pentagon released a new Arctic Strategy that highlighted the risk of China and Russia teaming up in the region. Under the Biden-era policy, the US aimed to expand its military readiness and surveillance in the Arctic in response to “growing alignment” between Moscow and Beijing.</w:t>
      </w:r>
    </w:p>
    <w:p w14:paraId="6CCE41DA" w14:textId="77777777" w:rsidR="00B47722" w:rsidRPr="00906ECB" w:rsidRDefault="00B47722" w:rsidP="00B47722">
      <w:pPr>
        <w:rPr>
          <w:sz w:val="16"/>
        </w:rPr>
      </w:pPr>
      <w:r w:rsidRPr="00906ECB">
        <w:rPr>
          <w:sz w:val="16"/>
        </w:rPr>
        <w:t>China has increasingly focused on the Arctic in recent years, declaring itself in 2018 a “near-Arctic state” and has developed fishing, energy and transportation interests in the region. The prospect of new shipping routes is seen as key to Beijing’s strategy, which envisions a Polar Silk Road connecting East Asia, Western Europe and North America.</w:t>
      </w:r>
    </w:p>
    <w:p w14:paraId="3FC137EA" w14:textId="77777777" w:rsidR="00B47722" w:rsidRPr="00906ECB" w:rsidRDefault="00B47722" w:rsidP="00B47722"/>
    <w:p w14:paraId="0BD2BED4" w14:textId="77777777" w:rsidR="00B47722" w:rsidRPr="00B47722" w:rsidRDefault="00B47722" w:rsidP="00B47722"/>
    <w:p w14:paraId="5CACB17D" w14:textId="0D617277" w:rsidR="00121314" w:rsidRDefault="00121314" w:rsidP="006E09E6">
      <w:pPr>
        <w:pStyle w:val="Heading3"/>
      </w:pPr>
      <w:r>
        <w:lastRenderedPageBreak/>
        <w:t>2NC---Link---Icebreakers</w:t>
      </w:r>
    </w:p>
    <w:p w14:paraId="0C778F6A" w14:textId="77777777" w:rsidR="00121314" w:rsidRPr="00121314" w:rsidRDefault="00121314" w:rsidP="00121314">
      <w:pPr>
        <w:pStyle w:val="Heading4"/>
      </w:pPr>
      <w:r w:rsidRPr="00121314">
        <w:t xml:space="preserve">Increasing presence in the Arctic causes Conflict  </w:t>
      </w:r>
    </w:p>
    <w:p w14:paraId="61C59B0A" w14:textId="77777777" w:rsidR="00121314" w:rsidRPr="00121314" w:rsidRDefault="00121314" w:rsidP="00121314">
      <w:r w:rsidRPr="00121314">
        <w:t xml:space="preserve">Maxwell </w:t>
      </w:r>
      <w:r w:rsidRPr="00121314">
        <w:rPr>
          <w:rStyle w:val="Style13ptBold"/>
        </w:rPr>
        <w:t>Simon</w:t>
      </w:r>
      <w:r w:rsidRPr="00121314">
        <w:t>, Alexandra Huber, 12-20-20</w:t>
      </w:r>
      <w:r w:rsidRPr="00121314">
        <w:rPr>
          <w:rStyle w:val="Style13ptBold"/>
        </w:rPr>
        <w:t>19</w:t>
      </w:r>
      <w:r w:rsidRPr="00121314">
        <w:t>, "Bad Idea? Aggressively Countering Russian Action in the Arctic," Defense360, https://defense360.csis.org/bad-idea-aggressively-countering-russian-action-in-the-arctic///nishant</w:t>
      </w:r>
    </w:p>
    <w:p w14:paraId="74D9BE0C" w14:textId="77777777" w:rsidR="00121314" w:rsidRPr="00D220B0" w:rsidRDefault="00121314" w:rsidP="00121314">
      <w:pPr>
        <w:rPr>
          <w:sz w:val="16"/>
        </w:rPr>
      </w:pPr>
      <w:r w:rsidRPr="00D220B0">
        <w:rPr>
          <w:sz w:val="16"/>
        </w:rPr>
        <w:t xml:space="preserve">As Arctic temperatures rise and the region undergoes extreme environmental change, new economic, scientific, maritime, and political opportunities have led to the gradual militarization of the region and its potential as a new theater for strategic competition between the United States and Russia. Previously impassable areas are becoming increasingly accessible to navigation and exploitation due to diminishing sea ice coverage, opening commercial routes through the Arctic Ocean that can shorten travel times between Europe and Asia by as much as 40 percent. </w:t>
      </w:r>
      <w:r w:rsidRPr="00D220B0">
        <w:rPr>
          <w:rStyle w:val="StyleUnderline"/>
        </w:rPr>
        <w:t xml:space="preserve">Russia—whose military footprint and territorial claims in the region dwarf those of the United States—has become more assertive in the Arctic, raising questions of how the United States and its allies can best achieve their Arctic objectives, and of the region’s relevance and role in emerging great power competition. </w:t>
      </w:r>
      <w:r w:rsidRPr="00D220B0">
        <w:rPr>
          <w:sz w:val="16"/>
        </w:rPr>
        <w:t>Amid such rapid change, the strategic outlook of the Arctic over the next two decades—whether cooperative or competitive—is an open question.</w:t>
      </w:r>
    </w:p>
    <w:p w14:paraId="605CD662" w14:textId="77777777" w:rsidR="00121314" w:rsidRPr="00D220B0" w:rsidRDefault="00121314" w:rsidP="00121314">
      <w:pPr>
        <w:rPr>
          <w:sz w:val="16"/>
        </w:rPr>
      </w:pPr>
      <w:r w:rsidRPr="00D220B0">
        <w:rPr>
          <w:sz w:val="16"/>
        </w:rPr>
        <w:t>The following is a point-counterpoint analysis that seeks to answer the question: Is aggressively countering Russian action in the Arctic a bad idea? Maxwell Simon (MS) argues that seeking to match Russia’s presence is a bad idea while Alexandra Huber (AH) counters that avoiding a strong rebalance in the face of Russian action is the real bad idea.</w:t>
      </w:r>
    </w:p>
    <w:p w14:paraId="64994963" w14:textId="77777777" w:rsidR="00121314" w:rsidRPr="00D220B0" w:rsidRDefault="00121314" w:rsidP="00121314">
      <w:pPr>
        <w:rPr>
          <w:sz w:val="16"/>
        </w:rPr>
      </w:pPr>
      <w:r w:rsidRPr="00D220B0">
        <w:rPr>
          <w:sz w:val="16"/>
        </w:rPr>
        <w:t>How would you characterize Russia’s behavior in the Arctic?</w:t>
      </w:r>
    </w:p>
    <w:p w14:paraId="67A1485C" w14:textId="77777777" w:rsidR="00121314" w:rsidRPr="00D220B0" w:rsidRDefault="00121314" w:rsidP="00121314">
      <w:pPr>
        <w:rPr>
          <w:sz w:val="16"/>
        </w:rPr>
      </w:pPr>
      <w:r w:rsidRPr="00D220B0">
        <w:rPr>
          <w:sz w:val="16"/>
        </w:rPr>
        <w:t>MS: Russia has committed significant resources to energy extraction and the militarization of the Arctic by reactivating Cold War military installations, modernizing submarine and missile capabilities, and reorganizing its regional assets under one command in the Northern Joint Strategic Command. Russia also poses a significant threat to NATO in general. Nevertheless</w:t>
      </w:r>
      <w:r w:rsidRPr="00D220B0">
        <w:rPr>
          <w:rStyle w:val="StyleUnderline"/>
        </w:rPr>
        <w:t xml:space="preserve">, </w:t>
      </w:r>
      <w:r w:rsidRPr="00E1534B">
        <w:rPr>
          <w:rStyle w:val="StyleUnderline"/>
          <w:highlight w:val="cyan"/>
        </w:rPr>
        <w:t xml:space="preserve">given limited resources, it would be a </w:t>
      </w:r>
      <w:r w:rsidRPr="00E1534B">
        <w:rPr>
          <w:rStyle w:val="Emphasis"/>
          <w:highlight w:val="cyan"/>
        </w:rPr>
        <w:t>bad idea</w:t>
      </w:r>
      <w:r w:rsidRPr="00E1534B">
        <w:rPr>
          <w:rStyle w:val="StyleUnderline"/>
          <w:highlight w:val="cyan"/>
        </w:rPr>
        <w:t xml:space="preserve"> for the United States to overreact and develop a hyperfocus on the Arctic, where its interests are limited and U.S.-Russian interaction is largely cooperative.</w:t>
      </w:r>
      <w:r w:rsidRPr="00D220B0">
        <w:rPr>
          <w:sz w:val="16"/>
        </w:rPr>
        <w:t xml:space="preserve"> </w:t>
      </w:r>
      <w:r w:rsidRPr="00D220B0">
        <w:rPr>
          <w:rStyle w:val="StyleUnderline"/>
        </w:rPr>
        <w:t>Compared to Russia—who relies upon Arctic resource extraction for 15-20 percent of its annual economy and expects the region to provide $500 billion in annual GDP by 2030, or 30 percent of its current GDP—</w:t>
      </w:r>
      <w:r w:rsidRPr="00E1534B">
        <w:rPr>
          <w:rStyle w:val="StyleUnderline"/>
          <w:highlight w:val="cyan"/>
        </w:rPr>
        <w:t xml:space="preserve">U.S. strategic interests in the Arctic are </w:t>
      </w:r>
      <w:r w:rsidRPr="00E1534B">
        <w:rPr>
          <w:rStyle w:val="Emphasis"/>
          <w:highlight w:val="cyan"/>
        </w:rPr>
        <w:t xml:space="preserve">minimal </w:t>
      </w:r>
      <w:r w:rsidRPr="00E1534B">
        <w:rPr>
          <w:rStyle w:val="StyleUnderline"/>
          <w:highlight w:val="cyan"/>
        </w:rPr>
        <w:t>(less than a third of one percent of U.S. GDP comes from the Arctic).</w:t>
      </w:r>
      <w:r w:rsidRPr="00D220B0">
        <w:rPr>
          <w:sz w:val="16"/>
        </w:rPr>
        <w:t xml:space="preserve"> While Russia has a sizeable nuclear footprint along the Kola Peninsula and ascribes immense importance to maintaining its sea-based nuclear deterrent in the Arctic, the United States stations none of its nuclear weapons in the region and does not patrol it with any of its nuclear-armed submarines (SSBNs). Thus, as a CSIS Europe Program report states, it is “understandable” that Russia has enhanced its Arctic capabilities to account for increased activity along its northern coastline.</w:t>
      </w:r>
    </w:p>
    <w:p w14:paraId="3161D2C1" w14:textId="77777777" w:rsidR="00121314" w:rsidRPr="00D220B0" w:rsidRDefault="00121314" w:rsidP="00121314">
      <w:pPr>
        <w:rPr>
          <w:sz w:val="16"/>
        </w:rPr>
      </w:pPr>
      <w:r w:rsidRPr="00D220B0">
        <w:rPr>
          <w:sz w:val="16"/>
        </w:rPr>
        <w:t>Moreover, Russia’s buildup should not be overstated: the majority of its existing icebreakers will be decommissioned over the next several years, deep-sea port construction has encountered problems and delays, economic infrastructure remains extremely sparse, and the Arctic is still significantly less militarized than other regions where the United States and NATO compete with Russia. Put in context with Russia’s wider military modernization efforts, its allocation of resources to the Arctic are no more concerning than its behavior elsewhere, as the majority of its new naval assets are going to other theaters.</w:t>
      </w:r>
    </w:p>
    <w:p w14:paraId="10DF0E15" w14:textId="77777777" w:rsidR="00121314" w:rsidRPr="00D220B0" w:rsidRDefault="00121314" w:rsidP="00121314">
      <w:pPr>
        <w:rPr>
          <w:sz w:val="16"/>
        </w:rPr>
      </w:pPr>
      <w:r w:rsidRPr="00D220B0">
        <w:rPr>
          <w:rStyle w:val="StyleUnderline"/>
        </w:rPr>
        <w:t xml:space="preserve">Indeed, interaction in the Arctic between the United States and Russia is highly cooperative, even as NATO-Russian relations have worsened </w:t>
      </w:r>
      <w:r w:rsidRPr="00D220B0">
        <w:rPr>
          <w:sz w:val="16"/>
        </w:rPr>
        <w:t>elsewhere on a range of issues in the aftermath of the Ukraine crisis—such as U.S.-Russia withdrawal from the INF Treaty, sanctions imposition, and removal of Russia from the G8. Moscow has remained an active participant in the Arctic Council, the Arctic Coast Guard Forum (ACGF), and numerous environmental and scientific treaties.</w:t>
      </w:r>
    </w:p>
    <w:p w14:paraId="582BF88B" w14:textId="77777777" w:rsidR="00121314" w:rsidRPr="00D220B0" w:rsidRDefault="00121314" w:rsidP="00121314">
      <w:pPr>
        <w:rPr>
          <w:sz w:val="16"/>
        </w:rPr>
      </w:pPr>
      <w:r w:rsidRPr="00D220B0">
        <w:rPr>
          <w:sz w:val="16"/>
        </w:rPr>
        <w:t>AH: Russia’s recent Arctic development efforts have crossed into potentially dangerous areas of naval competition. Total sovereignty over a sizeable area of the ocean provides the Russian Navy an ideal opportunity for weapon and tactical development safe from interference and virtually unmonitored by potential Western adversaries. While many Soviet-era submarines and icebreakers are scheduled to be decommissioned by the end of 2019, the Russian Navy plans to replace them with new warships delivered in 2020. As Russian military forces edge closer to Norwegian territory – the only other country with a claim to the Barents Sea – Putin’s intentions in the Arctic appear increasingly hostile.</w:t>
      </w:r>
    </w:p>
    <w:p w14:paraId="29EAE030" w14:textId="77777777" w:rsidR="00121314" w:rsidRPr="00D220B0" w:rsidRDefault="00121314" w:rsidP="00121314">
      <w:pPr>
        <w:rPr>
          <w:sz w:val="16"/>
        </w:rPr>
      </w:pPr>
      <w:r w:rsidRPr="00D220B0">
        <w:rPr>
          <w:sz w:val="16"/>
        </w:rPr>
        <w:t xml:space="preserve">The 2010 “agreed demarcation line” between Russia and Norway no longer provides the same level of assurance for the West that it once did. In October 2019, the Barents Observer noted the launch and start of underwater weapons testing in the Norwegian Sea, just a day after a </w:t>
      </w:r>
      <w:r w:rsidRPr="00D220B0">
        <w:rPr>
          <w:sz w:val="16"/>
        </w:rPr>
        <w:lastRenderedPageBreak/>
        <w:t>peaceful meeting between Russian and Norwegian military leaders. Two Russian Sierra-class nuclear-powered submarines sailed into the Norwegian Sea to begin deep-diving exercises and underwater weapons training and testing. According to Norwegian military officials,“[The Russians] are rebuilding the Northern Fleet, building new submarines; they’re flying more; they are exercising more in the northwest of Russia with their battalions…” Russian weapons training within Scandinavian territory , where significant NATO anti-submarine operations were conducted during the Cold War, is ongoing and hostile. In response to the latest Russian exercise in these waters in November 2019, Norwegian intelligence concluded that “[t]he aim of the massive operation is to get as far out to the North Atlantic as possible without being discovered by NATO.” Although Russia appears cooperative within larger Arctic institutions such as the Arctic Council or ACGF, the Russian Navy’s actions in the area speak significantly louder than adherence to diplomatic agreements.</w:t>
      </w:r>
    </w:p>
    <w:p w14:paraId="32A7564C" w14:textId="77777777" w:rsidR="00121314" w:rsidRPr="00D220B0" w:rsidRDefault="00121314" w:rsidP="00121314">
      <w:pPr>
        <w:rPr>
          <w:sz w:val="16"/>
        </w:rPr>
      </w:pPr>
      <w:r w:rsidRPr="00D220B0">
        <w:rPr>
          <w:sz w:val="16"/>
        </w:rPr>
        <w:t>What role should NATO play in the Arctic? How should the U.S. respond to the Arctic challenge?</w:t>
      </w:r>
    </w:p>
    <w:p w14:paraId="58A678AD" w14:textId="77777777" w:rsidR="00121314" w:rsidRPr="00D220B0" w:rsidRDefault="00121314" w:rsidP="00121314">
      <w:pPr>
        <w:rPr>
          <w:sz w:val="16"/>
        </w:rPr>
      </w:pPr>
      <w:r w:rsidRPr="00D220B0">
        <w:rPr>
          <w:sz w:val="16"/>
        </w:rPr>
        <w:t xml:space="preserve">MS: Though Russian submarine exercises and weapons tests are concerning, especially in Norway’s backyard, cooperation has been the predominant pattern of U.S.-Russian interaction in the Arctic since the end of the Cold War. </w:t>
      </w:r>
      <w:r w:rsidRPr="00D220B0">
        <w:rPr>
          <w:rStyle w:val="StyleUnderline"/>
        </w:rPr>
        <w:t xml:space="preserve">It is important not to overstate Russian aggression in the Arctic; Norwegian Prime Minister Erna Solberg has said the Arctic does not pose core security concerns today, and </w:t>
      </w:r>
      <w:r w:rsidRPr="00E1534B">
        <w:rPr>
          <w:rStyle w:val="StyleUnderline"/>
          <w:highlight w:val="cyan"/>
        </w:rPr>
        <w:t>other Norwegian analysts have suggested they “</w:t>
      </w:r>
      <w:r w:rsidRPr="00E1534B">
        <w:rPr>
          <w:rStyle w:val="Emphasis"/>
          <w:highlight w:val="cyan"/>
        </w:rPr>
        <w:t>do not consider a conflict likely.”</w:t>
      </w:r>
    </w:p>
    <w:p w14:paraId="0570613D" w14:textId="77777777" w:rsidR="00121314" w:rsidRPr="00D220B0" w:rsidRDefault="00121314" w:rsidP="00121314">
      <w:pPr>
        <w:rPr>
          <w:sz w:val="16"/>
        </w:rPr>
      </w:pPr>
      <w:r w:rsidRPr="00D220B0">
        <w:rPr>
          <w:sz w:val="16"/>
        </w:rPr>
        <w:t xml:space="preserve">The same cannot be said for Europe or the Indo-Pacific, where U.S. interests are considerably more robust. Practically, the shift in U.S. and NATO strategic goals that would be required to match Russian capabilities and credibly compete with Moscow in the Arctic is not feasible. While Russia has twenty-two fully operational military icebreakers, the United States only has two. There is also no consensus within NATO if the Arctic is an area of military concern; </w:t>
      </w:r>
      <w:r w:rsidRPr="00E1534B">
        <w:rPr>
          <w:rStyle w:val="StyleUnderline"/>
          <w:highlight w:val="cyan"/>
        </w:rPr>
        <w:t>Canada, an “Arctic Five” littoral state, has said repeatedly that it does not believe NATO should play any role in Arctic matters.</w:t>
      </w:r>
    </w:p>
    <w:p w14:paraId="434F1336" w14:textId="77777777" w:rsidR="00121314" w:rsidRPr="00D220B0" w:rsidRDefault="00121314" w:rsidP="00121314">
      <w:pPr>
        <w:rPr>
          <w:sz w:val="16"/>
        </w:rPr>
      </w:pPr>
      <w:r w:rsidRPr="00D220B0">
        <w:rPr>
          <w:sz w:val="16"/>
        </w:rPr>
        <w:t xml:space="preserve">Given limited resources, </w:t>
      </w:r>
      <w:r w:rsidRPr="00E1534B">
        <w:rPr>
          <w:rStyle w:val="StyleUnderline"/>
          <w:highlight w:val="cyan"/>
        </w:rPr>
        <w:t>the United States</w:t>
      </w:r>
      <w:r w:rsidRPr="00D220B0">
        <w:rPr>
          <w:rStyle w:val="StyleUnderline"/>
        </w:rPr>
        <w:t xml:space="preserve"> and NATO </w:t>
      </w:r>
      <w:r w:rsidRPr="00E1534B">
        <w:rPr>
          <w:rStyle w:val="StyleUnderline"/>
          <w:highlight w:val="cyan"/>
        </w:rPr>
        <w:t>should</w:t>
      </w:r>
      <w:r w:rsidRPr="00D220B0">
        <w:rPr>
          <w:rStyle w:val="StyleUnderline"/>
        </w:rPr>
        <w:t xml:space="preserve"> be focusing on regions of existing contention with Russia, </w:t>
      </w:r>
      <w:r w:rsidRPr="00E1534B">
        <w:rPr>
          <w:rStyle w:val="StyleUnderline"/>
          <w:highlight w:val="cyan"/>
        </w:rPr>
        <w:t>not simply shifting military capabilities to a region out of some ill-defined need to “match” Russia.</w:t>
      </w:r>
    </w:p>
    <w:p w14:paraId="4BA0E558" w14:textId="77777777" w:rsidR="00121314" w:rsidRPr="00D220B0" w:rsidRDefault="00121314" w:rsidP="00121314">
      <w:pPr>
        <w:rPr>
          <w:rStyle w:val="StyleUnderline"/>
        </w:rPr>
      </w:pPr>
      <w:r w:rsidRPr="00E1534B">
        <w:rPr>
          <w:rStyle w:val="StyleUnderline"/>
          <w:highlight w:val="cyan"/>
        </w:rPr>
        <w:t>Aggressively rebalancing Russia in the Arctic is also not desirable.</w:t>
      </w:r>
      <w:r w:rsidRPr="00D220B0">
        <w:rPr>
          <w:rStyle w:val="StyleUnderline"/>
        </w:rPr>
        <w:t xml:space="preserve"> There are many feasible scenarios where military confrontation could break out</w:t>
      </w:r>
      <w:r w:rsidRPr="00D220B0">
        <w:rPr>
          <w:sz w:val="16"/>
        </w:rPr>
        <w:t>—</w:t>
      </w:r>
      <w:r w:rsidRPr="00D220B0">
        <w:rPr>
          <w:rStyle w:val="StyleUnderline"/>
        </w:rPr>
        <w:t xml:space="preserve">over resource competition, territorial disputes, and unsanctioned passage through the Northern Sea Route, to name a few. </w:t>
      </w:r>
      <w:r w:rsidRPr="00E1534B">
        <w:rPr>
          <w:rStyle w:val="StyleUnderline"/>
          <w:highlight w:val="cyan"/>
        </w:rPr>
        <w:t>But the most plausible scenario that could drive military conflict and greater frequency of Russian military exercises is a larger NATO military presence.</w:t>
      </w:r>
      <w:r w:rsidRPr="00D220B0">
        <w:rPr>
          <w:rStyle w:val="StyleUnderline"/>
        </w:rPr>
        <w:t xml:space="preserve"> Given Moscow’s sensitivity to strategic encirclement, a concern that has extended into the Arctic, increasing NATO operations are likely to contribute to the security dilemma and increase the likelihood of misperception and miscalculation, undermining strategic stability in a rapidly changing region where there is currently no mechanism for dialogue on security issues.</w:t>
      </w:r>
    </w:p>
    <w:p w14:paraId="768B3BEE" w14:textId="77777777" w:rsidR="00121314" w:rsidRPr="00D220B0" w:rsidRDefault="00121314" w:rsidP="00121314">
      <w:pPr>
        <w:rPr>
          <w:rStyle w:val="StyleUnderline"/>
        </w:rPr>
      </w:pPr>
      <w:r w:rsidRPr="00D220B0">
        <w:rPr>
          <w:rStyle w:val="StyleUnderline"/>
        </w:rPr>
        <w:t>The United States and its allies must find a way to preserve their influence in an increasingly important region without making military conflict more likely.</w:t>
      </w:r>
      <w:r w:rsidRPr="00D220B0">
        <w:rPr>
          <w:sz w:val="16"/>
        </w:rPr>
        <w:t xml:space="preserve"> For one, improving intelligence, reconnaissance, surveillance (ISR) and communications infrastructure is a pivotal, though less antagonistic, way to improve Arctic operational readiness. The United States and its allies could utilize unmanned aerial systems, high altitude balloons, and satellites in highly elliptical orbits (HEO), which spend extended periods over the Arctic, to close the positioning, navigation, and timing (PNT) gap and monitor Russian assets in the region. </w:t>
      </w:r>
      <w:r w:rsidRPr="00D220B0">
        <w:rPr>
          <w:rStyle w:val="StyleUnderline"/>
        </w:rPr>
        <w:t>Perhaps more importantly, since there is currently no Arctic security forum that includes Russia, Arctic states should use NATO’s established dialogue channels with Moscow through the NATO-Russia Council,</w:t>
      </w:r>
      <w:r w:rsidRPr="00D220B0">
        <w:rPr>
          <w:sz w:val="16"/>
        </w:rPr>
        <w:t xml:space="preserve"> as Dr. Rebecca Pincus has advocated. </w:t>
      </w:r>
      <w:r w:rsidRPr="00E1534B">
        <w:rPr>
          <w:rStyle w:val="StyleUnderline"/>
          <w:highlight w:val="cyan"/>
        </w:rPr>
        <w:t xml:space="preserve">While NATO’s military function would be </w:t>
      </w:r>
      <w:r w:rsidRPr="00E1534B">
        <w:rPr>
          <w:rStyle w:val="Emphasis"/>
          <w:highlight w:val="cyan"/>
        </w:rPr>
        <w:t>counterproductive</w:t>
      </w:r>
      <w:r w:rsidRPr="00E1534B">
        <w:rPr>
          <w:rStyle w:val="StyleUnderline"/>
          <w:highlight w:val="cyan"/>
        </w:rPr>
        <w:t>, its political-organizational function could help to lower the likelihood of miscommunication.</w:t>
      </w:r>
      <w:r w:rsidRPr="00D220B0">
        <w:rPr>
          <w:rStyle w:val="StyleUnderline"/>
        </w:rPr>
        <w:t xml:space="preserve"> This forum would also open the possibility for greater collaboration on rules to govern the region as it becomes more accessible to other actors.</w:t>
      </w:r>
    </w:p>
    <w:p w14:paraId="568706EE" w14:textId="77777777" w:rsidR="00121314" w:rsidRPr="00D220B0" w:rsidRDefault="00121314" w:rsidP="00121314">
      <w:pPr>
        <w:rPr>
          <w:rStyle w:val="StyleUnderline"/>
        </w:rPr>
      </w:pPr>
      <w:r w:rsidRPr="00D220B0">
        <w:rPr>
          <w:rStyle w:val="StyleUnderline"/>
        </w:rPr>
        <w:t>Ultimately, at a time of extreme regional flux, it would be a bad idea to aggressively rebalance to the Arctic.</w:t>
      </w:r>
    </w:p>
    <w:p w14:paraId="1521C0D7" w14:textId="77777777" w:rsidR="00121314" w:rsidRPr="00D220B0" w:rsidRDefault="00121314" w:rsidP="00121314">
      <w:pPr>
        <w:rPr>
          <w:sz w:val="16"/>
        </w:rPr>
      </w:pPr>
      <w:r w:rsidRPr="00D220B0">
        <w:rPr>
          <w:sz w:val="16"/>
        </w:rPr>
        <w:lastRenderedPageBreak/>
        <w:t>AH: Due to Russia’s increasingly aggressive mining of Arctic natural resources and rapid military development, NATO stands a significant chance of being overwhelmed in the Arctic by Russia economically and militarily in the next decade. In addition, the development of the Russian transnational pipeline Nord Stream 2 and Russia’s current relationship with China pose an environmental hazard which threatens current Arctic Council environmental agreements.</w:t>
      </w:r>
    </w:p>
    <w:p w14:paraId="4AEFAC8E" w14:textId="77777777" w:rsidR="00121314" w:rsidRPr="00D220B0" w:rsidRDefault="00121314" w:rsidP="00121314">
      <w:pPr>
        <w:rPr>
          <w:sz w:val="16"/>
        </w:rPr>
      </w:pPr>
      <w:r w:rsidRPr="00D220B0">
        <w:rPr>
          <w:sz w:val="16"/>
        </w:rPr>
        <w:t>In a May 2019 report, the CSIS Europe Program argued that “The greatest failing of U.S. policy has been its reluctance to understand the strategic implications of great power competition in the Arctic.” While the competition here does not necessarily determine total Arctic superiority, it is crucial to maintain strategic preparedness against hostile neighbors as well as ensure Russian acts in the Arctic are kept within both physical and diplomatic confines.</w:t>
      </w:r>
    </w:p>
    <w:p w14:paraId="67BBA31E" w14:textId="77777777" w:rsidR="00121314" w:rsidRPr="00D220B0" w:rsidRDefault="00121314" w:rsidP="00121314">
      <w:pPr>
        <w:rPr>
          <w:sz w:val="16"/>
        </w:rPr>
      </w:pPr>
      <w:r w:rsidRPr="00D220B0">
        <w:rPr>
          <w:sz w:val="16"/>
        </w:rPr>
        <w:t>If the United States is to uphold its reputation as a responsible NATO ally, ignoring this increasingly dire situation is not the answer. While Norway is one of the strongest of its regional allies, further assistance in their region is needed to counter the superiority of the Russian Northern Fleet and its weapons development. Stricter ocean border controls on the edges of Russia’s Arctic territory are vital for Norwegian national security and to prevent Russian naval forces from moving closer to the West. Increased deployment of NATO ground troops and continued military emergency drills in the Arctic would provide Norway the means to enforce these controls as well as sending a warning to the Russian forces that continue to close in on Norway’s border.</w:t>
      </w:r>
    </w:p>
    <w:p w14:paraId="246DA671" w14:textId="77777777" w:rsidR="00121314" w:rsidRPr="00D220B0" w:rsidRDefault="00121314" w:rsidP="00121314">
      <w:pPr>
        <w:rPr>
          <w:sz w:val="16"/>
        </w:rPr>
      </w:pPr>
      <w:r w:rsidRPr="00D220B0">
        <w:rPr>
          <w:sz w:val="16"/>
        </w:rPr>
        <w:t>Proactive steps by NATO are necessary to ensure future international stability in the Arctic. If NATO maintains its passivity towards Russian military advancement and aggression in the Arctic and continues to ignore Norwegian authorities’ concerns over Russia hostility and military action, this could be a bad idea with more significant repercussions in future decades.</w:t>
      </w:r>
    </w:p>
    <w:p w14:paraId="1D971026" w14:textId="77777777" w:rsidR="00121314" w:rsidRDefault="00121314" w:rsidP="00121314"/>
    <w:p w14:paraId="28883575" w14:textId="77777777" w:rsidR="00121314" w:rsidRPr="00121314" w:rsidRDefault="00121314" w:rsidP="00121314"/>
    <w:p w14:paraId="5A4C4DC2" w14:textId="77777777" w:rsidR="00121314" w:rsidRDefault="00121314" w:rsidP="00121314">
      <w:pPr>
        <w:pStyle w:val="Heading4"/>
      </w:pPr>
      <w:r>
        <w:t>Focusing on icebreakers is harmful to security priorities and escalates tensions.</w:t>
      </w:r>
    </w:p>
    <w:p w14:paraId="3C4FDEA6" w14:textId="77777777" w:rsidR="00121314" w:rsidRDefault="00121314" w:rsidP="00121314">
      <w:r>
        <w:rPr>
          <w:rStyle w:val="Style13ptBold"/>
        </w:rPr>
        <w:t xml:space="preserve">Avey 19 </w:t>
      </w:r>
      <w:r>
        <w:t>[Paul Avey</w:t>
      </w:r>
      <w:r w:rsidRPr="00483EB4">
        <w:t>,</w:t>
      </w:r>
      <w:r>
        <w:t xml:space="preserve"> </w:t>
      </w:r>
      <w:r w:rsidRPr="000720F6">
        <w:t>assistant professor for political science at Virginia Tech</w:t>
      </w:r>
      <w:r>
        <w:t xml:space="preserve">, </w:t>
      </w:r>
      <w:r w:rsidRPr="000720F6">
        <w:t>a 2018–2019 Council on Foreign Relations International Affairs Fellow based at the United States Department of Defense</w:t>
      </w:r>
      <w:r>
        <w:t>,</w:t>
      </w:r>
      <w:r w:rsidRPr="00483EB4">
        <w:t xml:space="preserve"> "The Icebreaker Gap Doesn’t Mean America is Losing in the Arctic," War on the Rocks, 11-28-2019, https://warontherocks.com/2019/11/the-icebreaker-gap-doesnt-mean-america-is-losing-in-the-arctic/</w:t>
      </w:r>
      <w:r>
        <w:t>] erin</w:t>
      </w:r>
    </w:p>
    <w:p w14:paraId="5F1D519B" w14:textId="77777777" w:rsidR="00121314" w:rsidRPr="007C03DA" w:rsidRDefault="00121314" w:rsidP="00121314">
      <w:pPr>
        <w:rPr>
          <w:sz w:val="16"/>
        </w:rPr>
      </w:pPr>
      <w:r w:rsidRPr="007C03DA">
        <w:rPr>
          <w:sz w:val="16"/>
        </w:rPr>
        <w:t>A Better Way to Think About Arctic Defense</w:t>
      </w:r>
    </w:p>
    <w:p w14:paraId="02D09635" w14:textId="77777777" w:rsidR="00121314" w:rsidRPr="007C03DA" w:rsidRDefault="00121314" w:rsidP="00121314">
      <w:pPr>
        <w:rPr>
          <w:sz w:val="16"/>
        </w:rPr>
      </w:pPr>
      <w:r w:rsidRPr="007C03DA">
        <w:rPr>
          <w:sz w:val="16"/>
        </w:rPr>
        <w:t>As the United States approaches the potential of competition extending to the Arctic, it should place the region in a broader geopolitical context, consider a broader set of tools to advance U.S. interests, and carefully weigh the opportunity costs of pushing the Coast Guard to take on a central role in regional competition.</w:t>
      </w:r>
    </w:p>
    <w:p w14:paraId="171F1C24" w14:textId="77777777" w:rsidR="00121314" w:rsidRPr="007C03DA" w:rsidRDefault="00121314" w:rsidP="00121314">
      <w:pPr>
        <w:rPr>
          <w:sz w:val="16"/>
        </w:rPr>
      </w:pPr>
      <w:r w:rsidRPr="007C03DA">
        <w:rPr>
          <w:sz w:val="16"/>
        </w:rPr>
        <w:t xml:space="preserve">The best way to deal with China and Russia in the Arctic is to address disputes in their own backyards. Most of the pathways to a great-power crisis that could end up affecting the Arctic stem from crises outside the region. </w:t>
      </w:r>
      <w:r w:rsidRPr="00E1534B">
        <w:rPr>
          <w:rStyle w:val="StyleUnderline"/>
          <w:highlight w:val="cyan"/>
        </w:rPr>
        <w:t>Engaging Russia and China elsewhere</w:t>
      </w:r>
      <w:r w:rsidRPr="00431518">
        <w:rPr>
          <w:rStyle w:val="StyleUnderline"/>
        </w:rPr>
        <w:t xml:space="preserve"> </w:t>
      </w:r>
      <w:r w:rsidRPr="00E1534B">
        <w:rPr>
          <w:rStyle w:val="StyleUnderline"/>
          <w:highlight w:val="cyan"/>
        </w:rPr>
        <w:t>rather than focusing on</w:t>
      </w:r>
      <w:r w:rsidRPr="00431518">
        <w:rPr>
          <w:rStyle w:val="StyleUnderline"/>
        </w:rPr>
        <w:t xml:space="preserve"> specific capabilities in the Arctic, including </w:t>
      </w:r>
      <w:r w:rsidRPr="00E1534B">
        <w:rPr>
          <w:rStyle w:val="StyleUnderline"/>
          <w:highlight w:val="cyan"/>
        </w:rPr>
        <w:t>icebreakers, will</w:t>
      </w:r>
      <w:r w:rsidRPr="00431518">
        <w:rPr>
          <w:rStyle w:val="StyleUnderline"/>
        </w:rPr>
        <w:t xml:space="preserve"> thus </w:t>
      </w:r>
      <w:r w:rsidRPr="00E1534B">
        <w:rPr>
          <w:rStyle w:val="StyleUnderline"/>
          <w:highlight w:val="cyan"/>
        </w:rPr>
        <w:t>have salutary effects.</w:t>
      </w:r>
      <w:r w:rsidRPr="00431518">
        <w:rPr>
          <w:rStyle w:val="StyleUnderline"/>
        </w:rPr>
        <w:t xml:space="preserve"> </w:t>
      </w:r>
      <w:r w:rsidRPr="007C03DA">
        <w:rPr>
          <w:sz w:val="16"/>
        </w:rPr>
        <w:t xml:space="preserve">The nominal Defense Department approach is to enhance a combat-credible forward presence in Eastern Europe and the Indo-Pacific. By deterring a conflict there, the logic goes, the Arctic is less likely to suffer negative “strategic spillover.” </w:t>
      </w:r>
      <w:r w:rsidRPr="00E1534B">
        <w:rPr>
          <w:rStyle w:val="StyleUnderline"/>
          <w:highlight w:val="cyan"/>
        </w:rPr>
        <w:t>A fixation</w:t>
      </w:r>
      <w:r w:rsidRPr="009C6D5A">
        <w:rPr>
          <w:rStyle w:val="StyleUnderline"/>
        </w:rPr>
        <w:t xml:space="preserve"> </w:t>
      </w:r>
      <w:r w:rsidRPr="00E1534B">
        <w:rPr>
          <w:rStyle w:val="StyleUnderline"/>
          <w:highlight w:val="cyan"/>
        </w:rPr>
        <w:t>with</w:t>
      </w:r>
      <w:r w:rsidRPr="009C6D5A">
        <w:rPr>
          <w:rStyle w:val="StyleUnderline"/>
        </w:rPr>
        <w:t xml:space="preserve"> the number of </w:t>
      </w:r>
      <w:r w:rsidRPr="00E1534B">
        <w:rPr>
          <w:rStyle w:val="StyleUnderline"/>
          <w:highlight w:val="cyan"/>
        </w:rPr>
        <w:t>icebreakers</w:t>
      </w:r>
      <w:r w:rsidRPr="009C6D5A">
        <w:rPr>
          <w:rStyle w:val="StyleUnderline"/>
        </w:rPr>
        <w:t>,</w:t>
      </w:r>
      <w:r w:rsidRPr="007C03DA">
        <w:rPr>
          <w:sz w:val="16"/>
        </w:rPr>
        <w:t xml:space="preserve"> or ice-hardened vessels more generally, </w:t>
      </w:r>
      <w:r w:rsidRPr="00E67730">
        <w:rPr>
          <w:rStyle w:val="StyleUnderline"/>
        </w:rPr>
        <w:t>as part of competing with Russia or China</w:t>
      </w:r>
      <w:r w:rsidRPr="009C6D5A">
        <w:rPr>
          <w:rStyle w:val="StyleUnderline"/>
        </w:rPr>
        <w:t xml:space="preserve"> in the Arctic can </w:t>
      </w:r>
      <w:r w:rsidRPr="00E1534B">
        <w:rPr>
          <w:rStyle w:val="StyleUnderline"/>
          <w:highlight w:val="cyan"/>
        </w:rPr>
        <w:t xml:space="preserve">lead to </w:t>
      </w:r>
      <w:r w:rsidRPr="00E1534B">
        <w:rPr>
          <w:rStyle w:val="Emphasis"/>
          <w:highlight w:val="cyan"/>
        </w:rPr>
        <w:t>unnecessary investments</w:t>
      </w:r>
      <w:r w:rsidRPr="00E1534B">
        <w:rPr>
          <w:rStyle w:val="StyleUnderline"/>
          <w:highlight w:val="cyan"/>
        </w:rPr>
        <w:t xml:space="preserve"> and </w:t>
      </w:r>
      <w:r w:rsidRPr="00E1534B">
        <w:rPr>
          <w:rStyle w:val="Emphasis"/>
          <w:highlight w:val="cyan"/>
        </w:rPr>
        <w:t>divert military assets</w:t>
      </w:r>
      <w:r w:rsidRPr="009C6D5A">
        <w:rPr>
          <w:rStyle w:val="StyleUnderline"/>
        </w:rPr>
        <w:t xml:space="preserve"> better utilized elsewhere.</w:t>
      </w:r>
      <w:r w:rsidRPr="007C03DA">
        <w:rPr>
          <w:sz w:val="16"/>
        </w:rPr>
        <w:t xml:space="preserve"> Alternative approaches might focus on some form of grand bargain or a more restrained U.S. foreign policy to alleviate tensions. The hope of this approach is that it might broadly reduce competition. That would then also have benefits for the Arctic.</w:t>
      </w:r>
    </w:p>
    <w:p w14:paraId="1F873CFE" w14:textId="77777777" w:rsidR="00121314" w:rsidRPr="007C03DA" w:rsidRDefault="00121314" w:rsidP="00121314">
      <w:pPr>
        <w:rPr>
          <w:sz w:val="16"/>
        </w:rPr>
      </w:pPr>
      <w:r w:rsidRPr="007C03DA">
        <w:rPr>
          <w:sz w:val="16"/>
        </w:rPr>
        <w:t xml:space="preserve">Local defense </w:t>
      </w:r>
      <w:r w:rsidRPr="00F45CDD">
        <w:rPr>
          <w:rStyle w:val="StyleUnderline"/>
        </w:rPr>
        <w:t>challenges</w:t>
      </w:r>
      <w:r w:rsidRPr="007C03DA">
        <w:rPr>
          <w:sz w:val="16"/>
        </w:rPr>
        <w:t xml:space="preserve"> in the Arctic will remain, of course. Those </w:t>
      </w:r>
      <w:r w:rsidRPr="00F45CDD">
        <w:rPr>
          <w:rStyle w:val="StyleUnderline"/>
        </w:rPr>
        <w:t>should be addressed using political and economic diplomacy</w:t>
      </w:r>
      <w:r w:rsidRPr="007C03DA">
        <w:rPr>
          <w:sz w:val="16"/>
        </w:rPr>
        <w:t xml:space="preserve"> and refining military concepts and capabilities as necessary. </w:t>
      </w:r>
      <w:r w:rsidRPr="00E1534B">
        <w:rPr>
          <w:rStyle w:val="Emphasis"/>
          <w:highlight w:val="cyan"/>
        </w:rPr>
        <w:t>Resisting the temptation</w:t>
      </w:r>
      <w:r w:rsidRPr="00E1534B">
        <w:rPr>
          <w:rStyle w:val="StyleUnderline"/>
          <w:highlight w:val="cyan"/>
        </w:rPr>
        <w:t xml:space="preserve"> to engage in</w:t>
      </w:r>
      <w:r w:rsidRPr="00F45CDD">
        <w:rPr>
          <w:rStyle w:val="StyleUnderline"/>
        </w:rPr>
        <w:t xml:space="preserve"> numerical comparisons of </w:t>
      </w:r>
      <w:r w:rsidRPr="00E1534B">
        <w:rPr>
          <w:rStyle w:val="StyleUnderline"/>
          <w:highlight w:val="cyan"/>
        </w:rPr>
        <w:t>icebreakers will</w:t>
      </w:r>
      <w:r w:rsidRPr="00F45CDD">
        <w:rPr>
          <w:rStyle w:val="StyleUnderline"/>
        </w:rPr>
        <w:t xml:space="preserve"> help </w:t>
      </w:r>
      <w:r w:rsidRPr="00E1534B">
        <w:rPr>
          <w:rStyle w:val="StyleUnderline"/>
          <w:highlight w:val="cyan"/>
        </w:rPr>
        <w:t xml:space="preserve">avoid </w:t>
      </w:r>
      <w:r w:rsidRPr="00E1534B">
        <w:rPr>
          <w:rStyle w:val="Emphasis"/>
          <w:highlight w:val="cyan"/>
        </w:rPr>
        <w:t>alarmist views</w:t>
      </w:r>
      <w:r w:rsidRPr="00E1534B">
        <w:rPr>
          <w:rStyle w:val="StyleUnderline"/>
          <w:highlight w:val="cyan"/>
        </w:rPr>
        <w:t xml:space="preserve"> that</w:t>
      </w:r>
      <w:r w:rsidRPr="00F45CDD">
        <w:rPr>
          <w:rStyle w:val="StyleUnderline"/>
        </w:rPr>
        <w:t xml:space="preserve"> may </w:t>
      </w:r>
      <w:r w:rsidRPr="00E1534B">
        <w:rPr>
          <w:rStyle w:val="StyleUnderline"/>
          <w:highlight w:val="cyan"/>
        </w:rPr>
        <w:t>contribute to tensions and</w:t>
      </w:r>
      <w:r w:rsidRPr="007C03DA">
        <w:rPr>
          <w:sz w:val="16"/>
        </w:rPr>
        <w:t xml:space="preserve">, at worst, </w:t>
      </w:r>
      <w:r w:rsidRPr="00F45CDD">
        <w:rPr>
          <w:rStyle w:val="StyleUnderline"/>
        </w:rPr>
        <w:t xml:space="preserve">the </w:t>
      </w:r>
      <w:r w:rsidRPr="00E1534B">
        <w:rPr>
          <w:rStyle w:val="StyleUnderline"/>
          <w:highlight w:val="cyan"/>
        </w:rPr>
        <w:t>militarization</w:t>
      </w:r>
      <w:r w:rsidRPr="00F45CDD">
        <w:rPr>
          <w:rStyle w:val="StyleUnderline"/>
        </w:rPr>
        <w:t xml:space="preserve"> of the region</w:t>
      </w:r>
      <w:r w:rsidRPr="007C03DA">
        <w:rPr>
          <w:sz w:val="16"/>
        </w:rPr>
        <w:t xml:space="preserve"> if the Pentagon deploys new resources in response to that perceived vulnerability. Other concerns, such as China’s interest in building airports in Greenland, are best dealt with by diplomatic, information, and economic tools rather than military platforms (though trying to buy Greenland probably isn’t the best approach). Even if a larger defense role in the Arctic is warranted, </w:t>
      </w:r>
      <w:r w:rsidRPr="00FE10B5">
        <w:rPr>
          <w:rStyle w:val="StyleUnderline"/>
        </w:rPr>
        <w:t xml:space="preserve">the United States should focus first on developing concepts for existing assets, determining what </w:t>
      </w:r>
      <w:r w:rsidRPr="00FE10B5">
        <w:rPr>
          <w:rStyle w:val="StyleUnderline"/>
        </w:rPr>
        <w:lastRenderedPageBreak/>
        <w:t>infrastructure requires modernization, and carefully examining</w:t>
      </w:r>
      <w:r w:rsidRPr="007C03DA">
        <w:rPr>
          <w:sz w:val="16"/>
        </w:rPr>
        <w:t xml:space="preserve"> how </w:t>
      </w:r>
      <w:r w:rsidRPr="00FE10B5">
        <w:rPr>
          <w:rStyle w:val="StyleUnderline"/>
        </w:rPr>
        <w:t>initiatives elsewhere</w:t>
      </w:r>
      <w:r w:rsidRPr="007C03DA">
        <w:rPr>
          <w:sz w:val="16"/>
        </w:rPr>
        <w:t xml:space="preserve"> can benefit regional security and minimize challenges emerging from the region.</w:t>
      </w:r>
    </w:p>
    <w:p w14:paraId="31616F70" w14:textId="77777777" w:rsidR="00D14DDB" w:rsidRDefault="00D14DDB" w:rsidP="00D14DDB">
      <w:pPr>
        <w:pStyle w:val="Heading4"/>
        <w:rPr>
          <w:rStyle w:val="Style13ptBold"/>
          <w:b/>
          <w:bCs w:val="0"/>
        </w:rPr>
      </w:pPr>
      <w:r>
        <w:rPr>
          <w:rStyle w:val="Style13ptBold"/>
        </w:rPr>
        <w:t>Russia feels threatened if the US increases Icebreakers</w:t>
      </w:r>
    </w:p>
    <w:p w14:paraId="01FCF0BC" w14:textId="77777777" w:rsidR="00D14DDB" w:rsidRPr="00516F7F" w:rsidRDefault="00D14DDB" w:rsidP="00D14DDB">
      <w:r w:rsidRPr="00516F7F">
        <w:t xml:space="preserve">Robert D. </w:t>
      </w:r>
      <w:r w:rsidRPr="00516F7F">
        <w:rPr>
          <w:rStyle w:val="Style13ptBold"/>
        </w:rPr>
        <w:t>English</w:t>
      </w:r>
      <w:r w:rsidRPr="00516F7F">
        <w:t>, 6-18-20</w:t>
      </w:r>
      <w:r w:rsidRPr="00516F7F">
        <w:rPr>
          <w:rStyle w:val="Style13ptBold"/>
        </w:rPr>
        <w:t>20</w:t>
      </w:r>
      <w:r w:rsidRPr="00516F7F">
        <w:t>, "Why an Arctic arms race would be a mistake," ArcticToday, https://www.arctictoday.com/why-an-arctic-arms-race-would-be-a-mistake///nishant</w:t>
      </w:r>
    </w:p>
    <w:p w14:paraId="5FAC15FD" w14:textId="77777777" w:rsidR="00D14DDB" w:rsidRPr="001C38D2" w:rsidRDefault="00D14DDB" w:rsidP="00D14DDB"/>
    <w:p w14:paraId="67D485DE" w14:textId="77777777" w:rsidR="00D14DDB" w:rsidRPr="001C38D2" w:rsidRDefault="00D14DDB" w:rsidP="00D14DDB">
      <w:pPr>
        <w:rPr>
          <w:rStyle w:val="StyleUnderline"/>
        </w:rPr>
      </w:pPr>
      <w:r w:rsidRPr="00E1534B">
        <w:rPr>
          <w:rStyle w:val="StyleUnderline"/>
          <w:highlight w:val="cyan"/>
        </w:rPr>
        <w:t xml:space="preserve">Most of America’s historic foreign policy blunders were driven by </w:t>
      </w:r>
      <w:r w:rsidRPr="00E1534B">
        <w:rPr>
          <w:rStyle w:val="Emphasis"/>
          <w:highlight w:val="cyan"/>
        </w:rPr>
        <w:t>threat inflation</w:t>
      </w:r>
      <w:r w:rsidRPr="001C38D2">
        <w:rPr>
          <w:rStyle w:val="StyleUnderline"/>
        </w:rPr>
        <w:t>.</w:t>
      </w:r>
      <w:r w:rsidRPr="001C38D2">
        <w:t xml:space="preserve"> From fake attacks on ships in Havana Harbor or the Gulf of Tonkin, to falling dominos in Southeast Asia and WMD in Iraq — the response to these “dire threats” is often a costly quagmire. </w:t>
      </w:r>
      <w:r w:rsidRPr="001C38D2">
        <w:rPr>
          <w:rStyle w:val="StyleUnderline"/>
        </w:rPr>
        <w:t>In the Cold War it was phony bomber and missile “gaps” that sparked a precarious and ultimately pointless nuclear confrontation.</w:t>
      </w:r>
      <w:r w:rsidRPr="001C38D2">
        <w:t xml:space="preserve"> </w:t>
      </w:r>
      <w:r w:rsidRPr="00E1534B">
        <w:rPr>
          <w:rStyle w:val="StyleUnderline"/>
          <w:highlight w:val="cyan"/>
        </w:rPr>
        <w:t>Today a new “icebreaker gap” could</w:t>
      </w:r>
      <w:r w:rsidRPr="00E1534B">
        <w:rPr>
          <w:rStyle w:val="Emphasis"/>
          <w:highlight w:val="cyan"/>
        </w:rPr>
        <w:t xml:space="preserve"> fuel</w:t>
      </w:r>
      <w:r w:rsidRPr="00E1534B">
        <w:rPr>
          <w:rStyle w:val="StyleUnderline"/>
          <w:highlight w:val="cyan"/>
        </w:rPr>
        <w:t xml:space="preserve"> an Arctic arms race.</w:t>
      </w:r>
    </w:p>
    <w:p w14:paraId="5F208943" w14:textId="77777777" w:rsidR="00D14DDB" w:rsidRPr="001C38D2" w:rsidRDefault="00D14DDB" w:rsidP="00D14DDB">
      <w:pPr>
        <w:rPr>
          <w:rStyle w:val="StyleUnderline"/>
        </w:rPr>
      </w:pPr>
      <w:r w:rsidRPr="001C38D2">
        <w:t xml:space="preserve">For over a decade, defense hawks have been sounding the alarm about Russia’s supposed “militarization” and “dominance” of the Arctic. More recently, China has joined the list of “aggressors” allegedly threatening vital Western economic and strategic interests in the High North. The Obama administration resisted calls for a major Arctic buildup coming from a mix of armchair analysts, defense contractors, and special political interests. Notably, the U.S. Navy has never joined this chorus. Nobody denies the need for some new heavy icebreakers to buttress an aging fleet, but these are for Coast Guard missions — not the remote warfighting scenarios hyped by Arctic hawks. </w:t>
      </w:r>
      <w:r w:rsidRPr="00E1534B">
        <w:rPr>
          <w:rStyle w:val="StyleUnderline"/>
          <w:highlight w:val="cyan"/>
        </w:rPr>
        <w:t xml:space="preserve">Theirs is classic threat inflation, built on equal parts </w:t>
      </w:r>
      <w:r w:rsidRPr="00E1534B">
        <w:rPr>
          <w:rStyle w:val="Emphasis"/>
          <w:highlight w:val="cyan"/>
        </w:rPr>
        <w:t>exaggeration and ignorance</w:t>
      </w:r>
      <w:r w:rsidRPr="00E1534B">
        <w:rPr>
          <w:rStyle w:val="StyleUnderline"/>
          <w:highlight w:val="cyan"/>
        </w:rPr>
        <w:t>,</w:t>
      </w:r>
      <w:r w:rsidRPr="001C38D2">
        <w:rPr>
          <w:rStyle w:val="StyleUnderline"/>
        </w:rPr>
        <w:t xml:space="preserve"> that makes it irresistible to a Trump administration happy to overturn yet another Obama legacy. </w:t>
      </w:r>
      <w:r w:rsidRPr="00E1534B">
        <w:rPr>
          <w:rStyle w:val="StyleUnderline"/>
          <w:highlight w:val="cyan"/>
        </w:rPr>
        <w:t xml:space="preserve">And so, with a recent series of provocative words and deeds, America’s Arctic policy has taken an abruptly </w:t>
      </w:r>
      <w:r w:rsidRPr="00E1534B">
        <w:rPr>
          <w:rStyle w:val="Emphasis"/>
          <w:highlight w:val="cyan"/>
        </w:rPr>
        <w:t>belligerent turn</w:t>
      </w:r>
      <w:r w:rsidRPr="00E1534B">
        <w:rPr>
          <w:rStyle w:val="StyleUnderline"/>
          <w:highlight w:val="cyan"/>
        </w:rPr>
        <w:t>.</w:t>
      </w:r>
    </w:p>
    <w:p w14:paraId="7E3EB397" w14:textId="77777777" w:rsidR="00D14DDB" w:rsidRPr="001C38D2" w:rsidRDefault="00D14DDB" w:rsidP="00D14DDB">
      <w:pPr>
        <w:rPr>
          <w:rStyle w:val="StyleUnderline"/>
        </w:rPr>
      </w:pPr>
      <w:r w:rsidRPr="001C38D2">
        <w:rPr>
          <w:rStyle w:val="StyleUnderline"/>
        </w:rPr>
        <w:t>This is another historic mistake, not only because it could lead to costly and dangerous confrontation in an extremely fragile region, but because its entire premise is false.</w:t>
      </w:r>
      <w:r w:rsidRPr="001C38D2">
        <w:t xml:space="preserve"> Once a superpower rival in the High North, </w:t>
      </w:r>
      <w:r w:rsidRPr="001C38D2">
        <w:rPr>
          <w:rStyle w:val="StyleUnderline"/>
        </w:rPr>
        <w:t>Russia’s Arctic presence imploded after the Cold War leaving America and its NATO allies militarily dominant. Retreating from rivalry, Russia joined other regional states in a new Arctic Council that has proved a model of shared global governance, fostering cooperation in areas from environmental protection and search and rescue to commercial shipping and fisheries</w:t>
      </w:r>
      <w:r w:rsidRPr="001C38D2">
        <w:t>. Importantly, Arctic Council members agreed over a decade ago to settle any territorial disputes through the United Nations Convention on the Law of the Sea framework — and have scrupulously kept to that agreement</w:t>
      </w:r>
      <w:r w:rsidRPr="00E1534B">
        <w:rPr>
          <w:highlight w:val="cyan"/>
        </w:rPr>
        <w:t xml:space="preserve">. </w:t>
      </w:r>
      <w:r w:rsidRPr="00E1534B">
        <w:rPr>
          <w:rStyle w:val="StyleUnderline"/>
          <w:highlight w:val="cyan"/>
        </w:rPr>
        <w:t xml:space="preserve">It is </w:t>
      </w:r>
      <w:r w:rsidRPr="00E1534B">
        <w:rPr>
          <w:rStyle w:val="Emphasis"/>
          <w:highlight w:val="cyan"/>
        </w:rPr>
        <w:t>simply false</w:t>
      </w:r>
      <w:r w:rsidRPr="00E1534B">
        <w:rPr>
          <w:rStyle w:val="StyleUnderline"/>
          <w:highlight w:val="cyan"/>
        </w:rPr>
        <w:t xml:space="preserve"> that Russia threatens to seize the North Pole seabed or other Arctic territory, or that China, a nonvoting observer at the Arctic Council, threatens to </w:t>
      </w:r>
      <w:r w:rsidRPr="00E1534B">
        <w:rPr>
          <w:rStyle w:val="Emphasis"/>
          <w:highlight w:val="cyan"/>
        </w:rPr>
        <w:t>undermine the independence</w:t>
      </w:r>
      <w:r w:rsidRPr="00E1534B">
        <w:rPr>
          <w:rStyle w:val="StyleUnderline"/>
          <w:highlight w:val="cyan"/>
        </w:rPr>
        <w:t xml:space="preserve"> of regional states through its so-called “Polar Silk Road.”</w:t>
      </w:r>
    </w:p>
    <w:p w14:paraId="467CA968" w14:textId="77777777" w:rsidR="00D14DDB" w:rsidRPr="001C38D2" w:rsidRDefault="00D14DDB" w:rsidP="00D14DDB">
      <w:r w:rsidRPr="001C38D2">
        <w:t xml:space="preserve">What Russia has done, after the collapse of its northern military presence in the 1990s, is invest in new security infrastructure of an essentially defensive character — which only makes sense, given NATO’s offensive advantages and Russia’s dependence on Arctic petroleum, minerals, and shipping routes for its economic survival. For its part, China has joined the global polar research establishment, invested several billion dollars in regional resource projects, and demonstrated its keen interest in Russia’s northern shipping route — which only makes sense given China’s dependence on trade between Europe and Asia. Beijing’s Arctic presence is both legal and limited — nothing like the nefarious web of influence </w:t>
      </w:r>
      <w:r w:rsidRPr="001C38D2">
        <w:lastRenderedPageBreak/>
        <w:t>that is often suggested, making it simply weird that China’s self-identification as a “near-Arctic” state causes Secretary of State Mike Pompeo to erupt in fury.</w:t>
      </w:r>
    </w:p>
    <w:p w14:paraId="377BD6DE" w14:textId="77777777" w:rsidR="00D14DDB" w:rsidRPr="001C38D2" w:rsidRDefault="00D14DDB" w:rsidP="00D14DDB">
      <w:r w:rsidRPr="001C38D2">
        <w:t xml:space="preserve">More than a decade of investment in </w:t>
      </w:r>
      <w:r w:rsidRPr="001C38D2">
        <w:rPr>
          <w:rStyle w:val="StyleUnderline"/>
        </w:rPr>
        <w:t>rebuilding its Arctic military presence has still not returned Russia to its level of the 1980s.</w:t>
      </w:r>
      <w:r w:rsidRPr="001C38D2">
        <w:t xml:space="preserve"> </w:t>
      </w:r>
      <w:r w:rsidRPr="001C38D2">
        <w:rPr>
          <w:rStyle w:val="StyleUnderline"/>
        </w:rPr>
        <w:t xml:space="preserve">Its </w:t>
      </w:r>
      <w:r w:rsidRPr="001C38D2">
        <w:rPr>
          <w:rStyle w:val="Emphasis"/>
        </w:rPr>
        <w:t>problem-plagued</w:t>
      </w:r>
      <w:r w:rsidRPr="001C38D2">
        <w:rPr>
          <w:rStyle w:val="StyleUnderline"/>
        </w:rPr>
        <w:t xml:space="preserve"> Northern Fleet is also puny, just a few dozen surface ships and a similar number of submarines.</w:t>
      </w:r>
      <w:r w:rsidRPr="001C38D2">
        <w:t xml:space="preserve"> Many of these vessels are obsolescent and — notwithstanding the hype accompanying recent exercises — </w:t>
      </w:r>
      <w:r w:rsidRPr="001C38D2">
        <w:rPr>
          <w:rStyle w:val="StyleUnderline"/>
        </w:rPr>
        <w:t>constitute a force mainly suited for coastal defense. Similarly, Russia’s Arctic air power is far outclassed by NATO’s,</w:t>
      </w:r>
      <w:r w:rsidRPr="001C38D2">
        <w:t xml:space="preserve"> lacking both the range (due to minimal in-air refueling assets) and sophistication (Russia still has yet to deploy true fifth-generation “stealth” aircraft, such as NATO’s F-22s and F-35s) needed for serious power projection. They mainly fly from the same distant airfields as 20 years ago because </w:t>
      </w:r>
      <w:r w:rsidRPr="001C38D2">
        <w:rPr>
          <w:rStyle w:val="StyleUnderline"/>
        </w:rPr>
        <w:t>Russia’s much-ballyhooed “new Arctic bases” are too small</w:t>
      </w:r>
      <w:r w:rsidRPr="001C38D2">
        <w:t xml:space="preserve"> — </w:t>
      </w:r>
      <w:r w:rsidRPr="001C38D2">
        <w:rPr>
          <w:rStyle w:val="StyleUnderline"/>
        </w:rPr>
        <w:t xml:space="preserve">and </w:t>
      </w:r>
      <w:r w:rsidRPr="001C38D2">
        <w:rPr>
          <w:rStyle w:val="Emphasis"/>
        </w:rPr>
        <w:t>lack the infrastructure</w:t>
      </w:r>
      <w:r w:rsidRPr="001C38D2">
        <w:t xml:space="preserve"> — to house even a single fighter squadron much less a full air wing.</w:t>
      </w:r>
    </w:p>
    <w:p w14:paraId="24EEE58E" w14:textId="77777777" w:rsidR="00D14DDB" w:rsidRPr="001C38D2" w:rsidRDefault="00D14DDB" w:rsidP="00D14DDB">
      <w:r w:rsidRPr="001C38D2">
        <w:t>What they can support are anti-air and anti-ship defensive missile batteries. But these, of course, are really only useful for defending while their supposed “area denial” capabilities are much exaggerated.</w:t>
      </w:r>
    </w:p>
    <w:p w14:paraId="7BE9496E" w14:textId="77777777" w:rsidR="00D14DDB" w:rsidRPr="001C38D2" w:rsidRDefault="00D14DDB" w:rsidP="00D14DDB">
      <w:pPr>
        <w:rPr>
          <w:rStyle w:val="StyleUnderline"/>
        </w:rPr>
      </w:pPr>
      <w:r w:rsidRPr="001C38D2">
        <w:t xml:space="preserve">In other words, </w:t>
      </w:r>
      <w:r w:rsidRPr="00E1534B">
        <w:rPr>
          <w:rStyle w:val="StyleUnderline"/>
          <w:highlight w:val="cyan"/>
        </w:rPr>
        <w:t xml:space="preserve">Moscow has </w:t>
      </w:r>
      <w:r w:rsidRPr="00E1534B">
        <w:rPr>
          <w:rStyle w:val="Emphasis"/>
          <w:highlight w:val="cyan"/>
        </w:rPr>
        <w:t>severely limited power-projection</w:t>
      </w:r>
      <w:r w:rsidRPr="00E1534B">
        <w:rPr>
          <w:rStyle w:val="StyleUnderline"/>
          <w:highlight w:val="cyan"/>
        </w:rPr>
        <w:t xml:space="preserve"> capability and has structured its forces to protect its own shores. As for the oft-mentioned “icebreaker gap,” Russia’s large fleet of icebreakers is dedicated to escorting commercial shipping through dangerous polar seas. Otherwise, it performs the </w:t>
      </w:r>
      <w:r w:rsidRPr="00E1534B">
        <w:rPr>
          <w:rStyle w:val="Emphasis"/>
          <w:highlight w:val="cyan"/>
        </w:rPr>
        <w:t>same missions</w:t>
      </w:r>
      <w:r w:rsidRPr="00E1534B">
        <w:rPr>
          <w:rStyle w:val="StyleUnderline"/>
          <w:highlight w:val="cyan"/>
        </w:rPr>
        <w:t xml:space="preserve"> as the U.S. Coast Guard: search and rescue, anti-smuggling, oil spill response, and resupply of remote coastal communities and polar research stations.</w:t>
      </w:r>
      <w:r w:rsidRPr="001C38D2">
        <w:t xml:space="preserve"> Given the critical importance of Russia’s vast Arctic territory to its economic and scientific interests (Russia’s Arctic coastline is ten times longer than America’s) </w:t>
      </w:r>
      <w:r w:rsidRPr="00E1534B">
        <w:rPr>
          <w:rStyle w:val="StyleUnderline"/>
          <w:highlight w:val="cyan"/>
        </w:rPr>
        <w:t xml:space="preserve">an “icebreaker gap” </w:t>
      </w:r>
      <w:r w:rsidRPr="00E1534B">
        <w:rPr>
          <w:rStyle w:val="Emphasis"/>
          <w:highlight w:val="cyan"/>
        </w:rPr>
        <w:t>is to be expected.</w:t>
      </w:r>
      <w:r w:rsidRPr="00E1534B">
        <w:rPr>
          <w:rStyle w:val="StyleUnderline"/>
          <w:highlight w:val="cyan"/>
        </w:rPr>
        <w:t xml:space="preserve"> It has nominal military significance at best.</w:t>
      </w:r>
    </w:p>
    <w:p w14:paraId="3FB300CA" w14:textId="77777777" w:rsidR="00D14DDB" w:rsidRPr="001C38D2" w:rsidRDefault="00D14DDB" w:rsidP="00D14DDB">
      <w:pPr>
        <w:rPr>
          <w:rStyle w:val="StyleUnderline"/>
        </w:rPr>
      </w:pPr>
      <w:r w:rsidRPr="001C38D2">
        <w:t xml:space="preserve">But that has not stopped the Trump administration from </w:t>
      </w:r>
      <w:r w:rsidRPr="001C38D2">
        <w:rPr>
          <w:rStyle w:val="StyleUnderline"/>
        </w:rPr>
        <w:t xml:space="preserve">trumpeting </w:t>
      </w:r>
      <w:r w:rsidRPr="00E1534B">
        <w:rPr>
          <w:rStyle w:val="StyleUnderline"/>
          <w:highlight w:val="cyan"/>
        </w:rPr>
        <w:t xml:space="preserve">the false narrative of Russian “Arctic aggression,” which it has recently followed with </w:t>
      </w:r>
      <w:r w:rsidRPr="00E1534B">
        <w:rPr>
          <w:rStyle w:val="Emphasis"/>
          <w:highlight w:val="cyan"/>
        </w:rPr>
        <w:t>several aggressive steps</w:t>
      </w:r>
      <w:r w:rsidRPr="001C38D2">
        <w:rPr>
          <w:rStyle w:val="StyleUnderline"/>
        </w:rPr>
        <w:t xml:space="preserve"> of its own: undermining an Arctic Council ministerial meeting in Finland with bombast and threats; denouncing its Danish allies for rejecting a ridiculous offer to purchase Greenland; </w:t>
      </w:r>
      <w:r w:rsidRPr="00E1534B">
        <w:rPr>
          <w:rStyle w:val="StyleUnderline"/>
          <w:highlight w:val="cyan"/>
        </w:rPr>
        <w:t>announcing the potential acquisition of foreign Arctic bases along with armed, nuclear-powered icebreakers; and sending a naval flotilla close to Russia’s Arctic coast in a dramatic show of force.</w:t>
      </w:r>
    </w:p>
    <w:p w14:paraId="51321A93" w14:textId="77777777" w:rsidR="00D14DDB" w:rsidRPr="001C38D2" w:rsidRDefault="00D14DDB" w:rsidP="00D14DDB">
      <w:pPr>
        <w:rPr>
          <w:rStyle w:val="StyleUnderline"/>
        </w:rPr>
      </w:pPr>
      <w:r w:rsidRPr="001C38D2">
        <w:t xml:space="preserve">The U.S. rejects Russia’s claim of dominion over some territorial waters as exceeding what the UNCLOS permits, and </w:t>
      </w:r>
      <w:r w:rsidRPr="001C38D2">
        <w:rPr>
          <w:rStyle w:val="StyleUnderline"/>
        </w:rPr>
        <w:t xml:space="preserve">Trump administration officials have called for even more </w:t>
      </w:r>
      <w:r w:rsidRPr="001C38D2">
        <w:rPr>
          <w:rStyle w:val="Emphasis"/>
        </w:rPr>
        <w:t>intrusive “freedom of navigation”</w:t>
      </w:r>
      <w:r w:rsidRPr="001C38D2">
        <w:rPr>
          <w:rStyle w:val="StyleUnderline"/>
        </w:rPr>
        <w:t xml:space="preserve"> operations to demonstrate that rejection forcefully. But some cannot help noting that the U.S. does not actively challenge Canada’s identical claims in its own Arctic waters, and that the U.S. itself has never ratified UNCLOS</w:t>
      </w:r>
      <w:r w:rsidRPr="001C38D2">
        <w:t xml:space="preserve"> — which might be a better first step toward a diplomatic, rather than military, resolution. </w:t>
      </w:r>
      <w:r w:rsidRPr="00E1534B">
        <w:rPr>
          <w:rStyle w:val="StyleUnderline"/>
          <w:highlight w:val="cyan"/>
        </w:rPr>
        <w:t xml:space="preserve">Perhaps the strongest argument against such shows of force in the Russian Arctic is that they are needlessly, </w:t>
      </w:r>
      <w:r w:rsidRPr="00E1534B">
        <w:rPr>
          <w:rStyle w:val="Emphasis"/>
          <w:highlight w:val="cyan"/>
        </w:rPr>
        <w:t>dangerously provocative</w:t>
      </w:r>
      <w:r w:rsidRPr="00E1534B">
        <w:rPr>
          <w:rStyle w:val="StyleUnderline"/>
          <w:highlight w:val="cyan"/>
        </w:rPr>
        <w:t>.</w:t>
      </w:r>
    </w:p>
    <w:p w14:paraId="0A326767" w14:textId="77777777" w:rsidR="00D14DDB" w:rsidRDefault="00D14DDB" w:rsidP="00D14DDB">
      <w:pPr>
        <w:rPr>
          <w:rStyle w:val="Style13ptBold"/>
          <w:b w:val="0"/>
          <w:bCs w:val="0"/>
        </w:rPr>
      </w:pPr>
    </w:p>
    <w:p w14:paraId="4AB58068" w14:textId="77777777" w:rsidR="00D14DDB" w:rsidRDefault="00D14DDB" w:rsidP="00D14DDB">
      <w:pPr>
        <w:rPr>
          <w:rStyle w:val="Style13ptBold"/>
          <w:b w:val="0"/>
          <w:bCs w:val="0"/>
        </w:rPr>
      </w:pPr>
    </w:p>
    <w:p w14:paraId="300BF325" w14:textId="77777777" w:rsidR="00D14DDB" w:rsidRDefault="00D14DDB" w:rsidP="00D14DDB">
      <w:pPr>
        <w:pStyle w:val="Heading4"/>
        <w:rPr>
          <w:rStyle w:val="Style13ptBold"/>
          <w:b/>
          <w:bCs w:val="0"/>
        </w:rPr>
      </w:pPr>
      <w:r>
        <w:rPr>
          <w:rStyle w:val="Style13ptBold"/>
        </w:rPr>
        <w:lastRenderedPageBreak/>
        <w:t>Russia isn’t threatening. The plan GIVES Russia an excuse to attack.</w:t>
      </w:r>
    </w:p>
    <w:p w14:paraId="557B925B" w14:textId="77777777" w:rsidR="00D14DDB" w:rsidRPr="007A69A1" w:rsidRDefault="00D14DDB" w:rsidP="00D14DDB">
      <w:pPr>
        <w:rPr>
          <w:rStyle w:val="Style13ptBold"/>
          <w:b w:val="0"/>
          <w:bCs w:val="0"/>
        </w:rPr>
      </w:pPr>
      <w:r w:rsidRPr="007A69A1">
        <w:rPr>
          <w:rStyle w:val="Style13ptBold"/>
        </w:rPr>
        <w:t xml:space="preserve">Matthew Hickey, </w:t>
      </w:r>
      <w:r>
        <w:rPr>
          <w:rStyle w:val="Style13ptBold"/>
        </w:rPr>
        <w:t>11</w:t>
      </w:r>
      <w:r w:rsidRPr="007A69A1">
        <w:rPr>
          <w:rStyle w:val="Style13ptBold"/>
        </w:rPr>
        <w:t>-1</w:t>
      </w:r>
      <w:r>
        <w:rPr>
          <w:rStyle w:val="Style13ptBold"/>
        </w:rPr>
        <w:t>8</w:t>
      </w:r>
      <w:r w:rsidRPr="007A69A1">
        <w:rPr>
          <w:rStyle w:val="Style13ptBold"/>
        </w:rPr>
        <w:t>-2019, "The Arctic Is Not All It’s Cracked Up To Be," Georgetown Security Studies Review, https://georgetownsecuritystudiesreview.org/2019/11/18/the-arctic-is-not-all-its-cracked-up-to-be/</w:t>
      </w:r>
      <w:r>
        <w:rPr>
          <w:rStyle w:val="Style13ptBold"/>
        </w:rPr>
        <w:t>//nishant</w:t>
      </w:r>
    </w:p>
    <w:p w14:paraId="00AA8494" w14:textId="77777777" w:rsidR="00D14DDB" w:rsidRPr="007A69A1" w:rsidRDefault="00D14DDB" w:rsidP="00D14DDB">
      <w:pPr>
        <w:rPr>
          <w:rStyle w:val="StyleUnderline"/>
        </w:rPr>
      </w:pPr>
      <w:r w:rsidRPr="007A69A1">
        <w:t xml:space="preserve">If the Arctic is not profitable, then perhaps it is still strategically valuable. </w:t>
      </w:r>
      <w:r w:rsidRPr="007A69A1">
        <w:rPr>
          <w:rStyle w:val="StyleUnderline"/>
        </w:rPr>
        <w:t>Many defense officials cite Russia’s military build-up as a sign the Arctic is an emerging battleground or perhaps a place of great military stand-off.</w:t>
      </w:r>
      <w:r w:rsidRPr="007A69A1">
        <w:t xml:space="preserve">[xii] Russia is occupying Cold War bases and is amassing an enormous Arctic force. It floated a nuclear power plant across Arctic waters and planted a titanium flag beneath the North Pole. But despite this, the sentiment is now changing regarding the strategic value of the Arctic. </w:t>
      </w:r>
      <w:r w:rsidRPr="007A69A1">
        <w:rPr>
          <w:rStyle w:val="StyleUnderline"/>
        </w:rPr>
        <w:t xml:space="preserve">As </w:t>
      </w:r>
      <w:r w:rsidRPr="00E1534B">
        <w:rPr>
          <w:rStyle w:val="StyleUnderline"/>
          <w:highlight w:val="cyan"/>
        </w:rPr>
        <w:t>recently</w:t>
      </w:r>
      <w:r w:rsidRPr="007A69A1">
        <w:rPr>
          <w:rStyle w:val="StyleUnderline"/>
        </w:rPr>
        <w:t xml:space="preserve"> as April 2019, the </w:t>
      </w:r>
      <w:r w:rsidRPr="00E1534B">
        <w:rPr>
          <w:rStyle w:val="StyleUnderline"/>
          <w:highlight w:val="cyan"/>
        </w:rPr>
        <w:t>Navy’s new Arctic strategic outlook perceives the Arctic to be at “</w:t>
      </w:r>
      <w:r w:rsidRPr="00E1534B">
        <w:rPr>
          <w:rStyle w:val="Emphasis"/>
          <w:highlight w:val="cyan"/>
        </w:rPr>
        <w:t>low risk for conflict.”[</w:t>
      </w:r>
      <w:r w:rsidRPr="007A69A1">
        <w:rPr>
          <w:rStyle w:val="StyleUnderline"/>
        </w:rPr>
        <w:t xml:space="preserve">xiii] </w:t>
      </w:r>
      <w:r w:rsidRPr="00E1534B">
        <w:rPr>
          <w:rStyle w:val="StyleUnderline"/>
          <w:highlight w:val="cyan"/>
        </w:rPr>
        <w:t>For now, Russia is all bark, and no bite</w:t>
      </w:r>
      <w:r w:rsidRPr="007A69A1">
        <w:rPr>
          <w:rStyle w:val="StyleUnderline"/>
        </w:rPr>
        <w:t>.[xiv] </w:t>
      </w:r>
    </w:p>
    <w:p w14:paraId="28ACDB3D" w14:textId="77777777" w:rsidR="00D14DDB" w:rsidRPr="007A69A1" w:rsidRDefault="00D14DDB" w:rsidP="00D14DDB">
      <w:r w:rsidRPr="00E1534B">
        <w:rPr>
          <w:rStyle w:val="StyleUnderline"/>
          <w:highlight w:val="cyan"/>
        </w:rPr>
        <w:t xml:space="preserve">This is largely because Russia’s military activity is </w:t>
      </w:r>
      <w:r w:rsidRPr="00E1534B">
        <w:rPr>
          <w:rStyle w:val="Emphasis"/>
          <w:highlight w:val="cyan"/>
        </w:rPr>
        <w:t>defensive</w:t>
      </w:r>
      <w:r w:rsidRPr="00E1534B">
        <w:rPr>
          <w:rStyle w:val="StyleUnderline"/>
          <w:highlight w:val="cyan"/>
        </w:rPr>
        <w:t xml:space="preserve"> in nature</w:t>
      </w:r>
      <w:r w:rsidRPr="00E1534B">
        <w:rPr>
          <w:highlight w:val="cyan"/>
        </w:rPr>
        <w:t>.</w:t>
      </w:r>
      <w:r w:rsidRPr="007A69A1">
        <w:t xml:space="preserve"> Russia’s foreign minister has stated, “</w:t>
      </w:r>
      <w:r w:rsidRPr="00805217">
        <w:rPr>
          <w:rStyle w:val="StyleUnderline"/>
        </w:rPr>
        <w:t>We don’t threaten anyone. We ensure sufficient defense capabilities given the political and military situation around our borders.”[</w:t>
      </w:r>
      <w:r w:rsidRPr="007A69A1">
        <w:t>xv] Of course, Sergey Lavrov’s comments have been met with skepticism, but there is reason to believe him. Studies by the Arctic Institute suggest Russia is motivated by the potential gains achievable through cooperation like shared search and rescue and route charting.[xvi] </w:t>
      </w:r>
    </w:p>
    <w:p w14:paraId="0A6372DB" w14:textId="77777777" w:rsidR="00D14DDB" w:rsidRPr="00805217" w:rsidRDefault="00D14DDB" w:rsidP="00D14DDB">
      <w:pPr>
        <w:rPr>
          <w:rStyle w:val="StyleUnderline"/>
        </w:rPr>
      </w:pPr>
      <w:r w:rsidRPr="007A69A1">
        <w:t xml:space="preserve">And finally, on a practical note, </w:t>
      </w:r>
      <w:r w:rsidRPr="00E1534B">
        <w:rPr>
          <w:rStyle w:val="StyleUnderline"/>
          <w:highlight w:val="cyan"/>
        </w:rPr>
        <w:t xml:space="preserve">there is </w:t>
      </w:r>
      <w:r w:rsidRPr="00E1534B">
        <w:rPr>
          <w:rStyle w:val="Emphasis"/>
          <w:highlight w:val="cyan"/>
        </w:rPr>
        <w:t>nothing</w:t>
      </w:r>
      <w:r w:rsidRPr="00E1534B">
        <w:rPr>
          <w:rStyle w:val="StyleUnderline"/>
          <w:highlight w:val="cyan"/>
        </w:rPr>
        <w:t xml:space="preserve"> to fight for in the Arctic</w:t>
      </w:r>
      <w:r w:rsidRPr="00805217">
        <w:rPr>
          <w:rStyle w:val="StyleUnderline"/>
        </w:rPr>
        <w:t>. All land disputes are resolved or irrelevant (the Hans Island dispute, for example) and most Exclusive Economic Zone disputes are resolved.</w:t>
      </w:r>
      <w:r w:rsidRPr="007A69A1">
        <w:t xml:space="preserve"> </w:t>
      </w:r>
      <w:r w:rsidRPr="00E1534B">
        <w:rPr>
          <w:rStyle w:val="StyleUnderline"/>
          <w:highlight w:val="cyan"/>
        </w:rPr>
        <w:t xml:space="preserve">Securitizing the Arctic would </w:t>
      </w:r>
      <w:r w:rsidRPr="00E1534B">
        <w:rPr>
          <w:rStyle w:val="Emphasis"/>
          <w:highlight w:val="cyan"/>
        </w:rPr>
        <w:t>destabilize it</w:t>
      </w:r>
      <w:r w:rsidRPr="00E1534B">
        <w:rPr>
          <w:rStyle w:val="StyleUnderline"/>
          <w:highlight w:val="cyan"/>
        </w:rPr>
        <w:t xml:space="preserve">. If U.S. and NATO forces begin aggressively patrolling the Arctic, it justifies Russia’s actions. Military posturing </w:t>
      </w:r>
      <w:r w:rsidRPr="00E1534B">
        <w:rPr>
          <w:rStyle w:val="Emphasis"/>
          <w:highlight w:val="cyan"/>
        </w:rPr>
        <w:t>increases chances for miscalculation.</w:t>
      </w:r>
      <w:r w:rsidRPr="007A69A1">
        <w:t xml:space="preserve"> As Robert Huebert, professor of Strategic Studies at the University of Calgary and acclaimed Arctic expert, sees it, </w:t>
      </w:r>
      <w:r w:rsidRPr="00805217">
        <w:rPr>
          <w:rStyle w:val="StyleUnderline"/>
        </w:rPr>
        <w:t>an Arctic security dilemma is on the horizon if not already here.[xvii]   Frankly, if Russia wants to patrol the Arctic and expend its resources in a futile, frozen ocean then let it. America has what it needs. If it is needed in the Arctic, the U.S. will go. For now, it is needed elsewhere, and if Russian efforts are depleted in those places because of its Arctic front, all the better.</w:t>
      </w:r>
    </w:p>
    <w:p w14:paraId="2439E34F" w14:textId="77777777" w:rsidR="00D14DDB" w:rsidRPr="007A69A1" w:rsidRDefault="00D14DDB" w:rsidP="00D14DDB">
      <w:r w:rsidRPr="00E1534B">
        <w:rPr>
          <w:rStyle w:val="StyleUnderline"/>
          <w:highlight w:val="cyan"/>
        </w:rPr>
        <w:t xml:space="preserve">The Arctic hype is wrong. The region is not all it’s cracked up to be: It’s not profitable, it’s not safe to transit, it’s not a reliable place to operate. It is cold, dark, and </w:t>
      </w:r>
      <w:r w:rsidRPr="00E1534B">
        <w:rPr>
          <w:rStyle w:val="Emphasis"/>
          <w:highlight w:val="cyan"/>
        </w:rPr>
        <w:t>irrelevant</w:t>
      </w:r>
      <w:r w:rsidRPr="00E1534B">
        <w:rPr>
          <w:rStyle w:val="StyleUnderline"/>
          <w:highlight w:val="cyan"/>
        </w:rPr>
        <w:t>.</w:t>
      </w:r>
      <w:r w:rsidRPr="007A69A1">
        <w:t xml:space="preserve"> Don’t believe anyone that thinks otherwise.</w:t>
      </w:r>
    </w:p>
    <w:p w14:paraId="5BD2222E" w14:textId="77777777" w:rsidR="00D14DDB" w:rsidRDefault="00D14DDB" w:rsidP="00D14DDB">
      <w:pPr>
        <w:rPr>
          <w:rStyle w:val="Style13ptBold"/>
          <w:b w:val="0"/>
          <w:bCs w:val="0"/>
        </w:rPr>
      </w:pPr>
    </w:p>
    <w:p w14:paraId="2776240E" w14:textId="77777777" w:rsidR="00D14DDB" w:rsidRDefault="00D14DDB" w:rsidP="00D14DDB">
      <w:pPr>
        <w:rPr>
          <w:rStyle w:val="Style13ptBold"/>
          <w:b w:val="0"/>
          <w:bCs w:val="0"/>
        </w:rPr>
      </w:pPr>
    </w:p>
    <w:p w14:paraId="7A51E714" w14:textId="77777777" w:rsidR="00D14DDB" w:rsidRDefault="00D14DDB" w:rsidP="00D14DDB">
      <w:pPr>
        <w:pStyle w:val="Heading4"/>
        <w:rPr>
          <w:rStyle w:val="Style13ptBold"/>
          <w:b/>
          <w:bCs w:val="0"/>
        </w:rPr>
      </w:pPr>
      <w:r>
        <w:rPr>
          <w:rStyle w:val="Style13ptBold"/>
        </w:rPr>
        <w:t xml:space="preserve">Increasing presence in the Arctic causes Conflict  </w:t>
      </w:r>
    </w:p>
    <w:p w14:paraId="331ADABC" w14:textId="77777777" w:rsidR="00D14DDB" w:rsidRPr="00D220B0" w:rsidRDefault="00D14DDB" w:rsidP="00D14DDB">
      <w:pPr>
        <w:rPr>
          <w:rStyle w:val="Style13ptBold"/>
          <w:b w:val="0"/>
          <w:bCs w:val="0"/>
        </w:rPr>
      </w:pPr>
      <w:r w:rsidRPr="00D220B0">
        <w:rPr>
          <w:rStyle w:val="Style13ptBold"/>
        </w:rPr>
        <w:t>Maxwell Simon, Alexandra Huber, 12-20-2019, "Bad Idea? Aggressively Countering Russian Action in the Arctic," Defense360, https://defense360.csis.org/bad-idea-aggressively-countering-russian-action-in-the-arctic/</w:t>
      </w:r>
      <w:r>
        <w:rPr>
          <w:rStyle w:val="Style13ptBold"/>
        </w:rPr>
        <w:t>//nishant</w:t>
      </w:r>
    </w:p>
    <w:p w14:paraId="28462A80" w14:textId="77777777" w:rsidR="00D14DDB" w:rsidRPr="00D220B0" w:rsidRDefault="00D14DDB" w:rsidP="00D14DDB">
      <w:pPr>
        <w:rPr>
          <w:sz w:val="16"/>
        </w:rPr>
      </w:pPr>
      <w:r w:rsidRPr="00D220B0">
        <w:rPr>
          <w:sz w:val="16"/>
        </w:rPr>
        <w:lastRenderedPageBreak/>
        <w:t xml:space="preserve">As Arctic temperatures rise and the region undergoes extreme environmental change, new economic, scientific, maritime, and political opportunities have led to the gradual militarization of the region and its potential as a new theater for strategic competition between the United States and Russia. Previously impassable areas are becoming increasingly accessible to navigation and exploitation due to diminishing sea ice coverage, opening commercial routes through the Arctic Ocean that can shorten travel times between Europe and Asia by as much as 40 percent. </w:t>
      </w:r>
      <w:r w:rsidRPr="00D220B0">
        <w:rPr>
          <w:rStyle w:val="StyleUnderline"/>
        </w:rPr>
        <w:t xml:space="preserve">Russia—whose military footprint and territorial claims in the region dwarf those of the United States—has become more assertive in the Arctic, raising questions of how the United States and its allies can best achieve their Arctic objectives, and of the region’s relevance and role in emerging great power competition. </w:t>
      </w:r>
      <w:r w:rsidRPr="00D220B0">
        <w:rPr>
          <w:sz w:val="16"/>
        </w:rPr>
        <w:t>Amid such rapid change, the strategic outlook of the Arctic over the next two decades—whether cooperative or competitive—is an open question.</w:t>
      </w:r>
    </w:p>
    <w:p w14:paraId="26D93FED" w14:textId="77777777" w:rsidR="00D14DDB" w:rsidRPr="00D220B0" w:rsidRDefault="00D14DDB" w:rsidP="00D14DDB">
      <w:pPr>
        <w:rPr>
          <w:sz w:val="16"/>
        </w:rPr>
      </w:pPr>
      <w:r w:rsidRPr="00D220B0">
        <w:rPr>
          <w:sz w:val="16"/>
        </w:rPr>
        <w:t>The following is a point-counterpoint analysis that seeks to answer the question: Is aggressively countering Russian action in the Arctic a bad idea? Maxwell Simon (MS) argues that seeking to match Russia’s presence is a bad idea while Alexandra Huber (AH) counters that avoiding a strong rebalance in the face of Russian action is the real bad idea.</w:t>
      </w:r>
    </w:p>
    <w:p w14:paraId="77762F40" w14:textId="77777777" w:rsidR="00D14DDB" w:rsidRPr="00D220B0" w:rsidRDefault="00D14DDB" w:rsidP="00D14DDB">
      <w:pPr>
        <w:rPr>
          <w:sz w:val="16"/>
        </w:rPr>
      </w:pPr>
      <w:r w:rsidRPr="00D220B0">
        <w:rPr>
          <w:sz w:val="16"/>
        </w:rPr>
        <w:t>How would you characterize Russia’s behavior in the Arctic?</w:t>
      </w:r>
    </w:p>
    <w:p w14:paraId="0BFFA762" w14:textId="77777777" w:rsidR="00D14DDB" w:rsidRPr="00D220B0" w:rsidRDefault="00D14DDB" w:rsidP="00D14DDB">
      <w:pPr>
        <w:rPr>
          <w:sz w:val="16"/>
        </w:rPr>
      </w:pPr>
      <w:r w:rsidRPr="00D220B0">
        <w:rPr>
          <w:sz w:val="16"/>
        </w:rPr>
        <w:t>MS: Russia has committed significant resources to energy extraction and the militarization of the Arctic by reactivating Cold War military installations, modernizing submarine and missile capabilities, and reorganizing its regional assets under one command in the Northern Joint Strategic Command. Russia also poses a significant threat to NATO in general. Nevertheless</w:t>
      </w:r>
      <w:r w:rsidRPr="00D220B0">
        <w:rPr>
          <w:rStyle w:val="StyleUnderline"/>
        </w:rPr>
        <w:t xml:space="preserve">, </w:t>
      </w:r>
      <w:r w:rsidRPr="00E1534B">
        <w:rPr>
          <w:rStyle w:val="StyleUnderline"/>
          <w:highlight w:val="cyan"/>
        </w:rPr>
        <w:t xml:space="preserve">given limited resources, it would be a </w:t>
      </w:r>
      <w:r w:rsidRPr="00E1534B">
        <w:rPr>
          <w:rStyle w:val="Emphasis"/>
          <w:highlight w:val="cyan"/>
        </w:rPr>
        <w:t>bad idea</w:t>
      </w:r>
      <w:r w:rsidRPr="00E1534B">
        <w:rPr>
          <w:rStyle w:val="StyleUnderline"/>
          <w:highlight w:val="cyan"/>
        </w:rPr>
        <w:t xml:space="preserve"> for the United States to overreact and develop a hyperfocus on the Arctic, where its interests are limited and U.S.-Russian interaction is largely cooperative.</w:t>
      </w:r>
      <w:r w:rsidRPr="00D220B0">
        <w:rPr>
          <w:sz w:val="16"/>
        </w:rPr>
        <w:t xml:space="preserve"> </w:t>
      </w:r>
      <w:r w:rsidRPr="00D220B0">
        <w:rPr>
          <w:rStyle w:val="StyleUnderline"/>
        </w:rPr>
        <w:t>Compared to Russia—who relies upon Arctic resource extraction for 15-20 percent of its annual economy and expects the region to provide $500 billion in annual GDP by 2030, or 30 percent of its current GDP—</w:t>
      </w:r>
      <w:r w:rsidRPr="00E1534B">
        <w:rPr>
          <w:rStyle w:val="StyleUnderline"/>
          <w:highlight w:val="cyan"/>
        </w:rPr>
        <w:t xml:space="preserve">U.S. strategic interests in the Arctic are </w:t>
      </w:r>
      <w:r w:rsidRPr="00E1534B">
        <w:rPr>
          <w:rStyle w:val="Emphasis"/>
          <w:highlight w:val="cyan"/>
        </w:rPr>
        <w:t xml:space="preserve">minimal </w:t>
      </w:r>
      <w:r w:rsidRPr="00E1534B">
        <w:rPr>
          <w:rStyle w:val="StyleUnderline"/>
          <w:highlight w:val="cyan"/>
        </w:rPr>
        <w:t>(less than a third of one percent of U.S. GDP comes from the Arctic).</w:t>
      </w:r>
      <w:r w:rsidRPr="00D220B0">
        <w:rPr>
          <w:sz w:val="16"/>
        </w:rPr>
        <w:t xml:space="preserve"> While Russia has a sizeable nuclear footprint along the Kola Peninsula and ascribes immense importance to maintaining its sea-based nuclear deterrent in the Arctic, the United States stations none of its nuclear weapons in the region and does not patrol it with any of its nuclear-armed submarines (SSBNs). Thus, as a CSIS Europe Program report states, it is “understandable” that Russia has enhanced its Arctic capabilities to account for increased activity along its northern coastline.</w:t>
      </w:r>
    </w:p>
    <w:p w14:paraId="69C51B1D" w14:textId="77777777" w:rsidR="00D14DDB" w:rsidRPr="00D220B0" w:rsidRDefault="00D14DDB" w:rsidP="00D14DDB">
      <w:pPr>
        <w:rPr>
          <w:sz w:val="16"/>
        </w:rPr>
      </w:pPr>
      <w:r w:rsidRPr="00D220B0">
        <w:rPr>
          <w:sz w:val="16"/>
        </w:rPr>
        <w:t>Moreover, Russia’s buildup should not be overstated: the majority of its existing icebreakers will be decommissioned over the next several years, deep-sea port construction has encountered problems and delays, economic infrastructure remains extremely sparse, and the Arctic is still significantly less militarized than other regions where the United States and NATO compete with Russia. Put in context with Russia’s wider military modernization efforts, its allocation of resources to the Arctic are no more concerning than its behavior elsewhere, as the majority of its new naval assets are going to other theaters.</w:t>
      </w:r>
    </w:p>
    <w:p w14:paraId="49AE106F" w14:textId="77777777" w:rsidR="00D14DDB" w:rsidRPr="00D220B0" w:rsidRDefault="00D14DDB" w:rsidP="00D14DDB">
      <w:pPr>
        <w:rPr>
          <w:sz w:val="16"/>
        </w:rPr>
      </w:pPr>
      <w:r w:rsidRPr="00D220B0">
        <w:rPr>
          <w:rStyle w:val="StyleUnderline"/>
        </w:rPr>
        <w:t xml:space="preserve">Indeed, interaction in the Arctic between the United States and Russia is highly cooperative, even as NATO-Russian relations have worsened </w:t>
      </w:r>
      <w:r w:rsidRPr="00D220B0">
        <w:rPr>
          <w:sz w:val="16"/>
        </w:rPr>
        <w:t>elsewhere on a range of issues in the aftermath of the Ukraine crisis—such as U.S.-Russia withdrawal from the INF Treaty, sanctions imposition, and removal of Russia from the G8. Moscow has remained an active participant in the Arctic Council, the Arctic Coast Guard Forum (ACGF), and numerous environmental and scientific treaties.</w:t>
      </w:r>
    </w:p>
    <w:p w14:paraId="35B9578E" w14:textId="77777777" w:rsidR="00D14DDB" w:rsidRPr="00D220B0" w:rsidRDefault="00D14DDB" w:rsidP="00D14DDB">
      <w:pPr>
        <w:rPr>
          <w:sz w:val="16"/>
        </w:rPr>
      </w:pPr>
      <w:r w:rsidRPr="00D220B0">
        <w:rPr>
          <w:sz w:val="16"/>
        </w:rPr>
        <w:t>AH: Russia’s recent Arctic development efforts have crossed into potentially dangerous areas of naval competition. Total sovereignty over a sizeable area of the ocean provides the Russian Navy an ideal opportunity for weapon and tactical development safe from interference and virtually unmonitored by potential Western adversaries. While many Soviet-era submarines and icebreakers are scheduled to be decommissioned by the end of 2019, the Russian Navy plans to replace them with new warships delivered in 2020. As Russian military forces edge closer to Norwegian territory – the only other country with a claim to the Barents Sea – Putin’s intentions in the Arctic appear increasingly hostile.</w:t>
      </w:r>
    </w:p>
    <w:p w14:paraId="2260A546" w14:textId="77777777" w:rsidR="00D14DDB" w:rsidRPr="00D220B0" w:rsidRDefault="00D14DDB" w:rsidP="00D14DDB">
      <w:pPr>
        <w:rPr>
          <w:sz w:val="16"/>
        </w:rPr>
      </w:pPr>
      <w:r w:rsidRPr="00D220B0">
        <w:rPr>
          <w:sz w:val="16"/>
        </w:rPr>
        <w:t>The 2010 “agreed demarcation line” between Russia and Norway no longer provides the same level of assurance for the West that it once did. In October 2019, the Barents Observer noted the launch and start of underwater weapons testing in the Norwegian Sea, just a day after a peaceful meeting between Russian and Norwegian military leaders. Two Russian Sierra-class nuclear-powered submarines sailed into the Norwegian Sea to begin deep-diving exercises and underwater weapons training and testing. According to Norwegian military officials,“[The Russians] are rebuilding the Northern Fleet, building new submarines; they’re flying more; they are exercising more in the northwest of Russia with their battalions…” Russian weapons training within Scandinavian territory , where significant NATO anti-submarine operations were conducted during the Cold War, is ongoing and hostile. In response to the latest Russian exercise in these waters in November 2019, Norwegian intelligence concluded that “[t]he aim of the massive operation is to get as far out to the North Atlantic as possible without being discovered by NATO.” Although Russia appears cooperative within larger Arctic institutions such as the Arctic Council or ACGF, the Russian Navy’s actions in the area speak significantly louder than adherence to diplomatic agreements.</w:t>
      </w:r>
    </w:p>
    <w:p w14:paraId="70B13B3B" w14:textId="77777777" w:rsidR="00D14DDB" w:rsidRPr="00D220B0" w:rsidRDefault="00D14DDB" w:rsidP="00D14DDB">
      <w:pPr>
        <w:rPr>
          <w:sz w:val="16"/>
        </w:rPr>
      </w:pPr>
      <w:r w:rsidRPr="00D220B0">
        <w:rPr>
          <w:sz w:val="16"/>
        </w:rPr>
        <w:lastRenderedPageBreak/>
        <w:t>What role should NATO play in the Arctic? How should the U.S. respond to the Arctic challenge?</w:t>
      </w:r>
    </w:p>
    <w:p w14:paraId="5A3A273D" w14:textId="77777777" w:rsidR="00D14DDB" w:rsidRPr="00D220B0" w:rsidRDefault="00D14DDB" w:rsidP="00D14DDB">
      <w:pPr>
        <w:rPr>
          <w:sz w:val="16"/>
        </w:rPr>
      </w:pPr>
      <w:r w:rsidRPr="00D220B0">
        <w:rPr>
          <w:sz w:val="16"/>
        </w:rPr>
        <w:t xml:space="preserve">MS: Though Russian submarine exercises and weapons tests are concerning, especially in Norway’s backyard, cooperation has been the predominant pattern of U.S.-Russian interaction in the Arctic since the end of the Cold War. </w:t>
      </w:r>
      <w:r w:rsidRPr="00D220B0">
        <w:rPr>
          <w:rStyle w:val="StyleUnderline"/>
        </w:rPr>
        <w:t xml:space="preserve">It is important not to overstate Russian aggression in the Arctic; Norwegian Prime Minister Erna Solberg has said the Arctic does not pose core security concerns today, and </w:t>
      </w:r>
      <w:r w:rsidRPr="00E1534B">
        <w:rPr>
          <w:rStyle w:val="StyleUnderline"/>
          <w:highlight w:val="cyan"/>
        </w:rPr>
        <w:t>other Norwegian analysts have suggested they “</w:t>
      </w:r>
      <w:r w:rsidRPr="00E1534B">
        <w:rPr>
          <w:rStyle w:val="Emphasis"/>
          <w:highlight w:val="cyan"/>
        </w:rPr>
        <w:t>do not consider a conflict likely.”</w:t>
      </w:r>
    </w:p>
    <w:p w14:paraId="04004314" w14:textId="77777777" w:rsidR="00D14DDB" w:rsidRPr="00D220B0" w:rsidRDefault="00D14DDB" w:rsidP="00D14DDB">
      <w:pPr>
        <w:rPr>
          <w:sz w:val="16"/>
        </w:rPr>
      </w:pPr>
      <w:r w:rsidRPr="00D220B0">
        <w:rPr>
          <w:sz w:val="16"/>
        </w:rPr>
        <w:t xml:space="preserve">The same cannot be said for Europe or the Indo-Pacific, where U.S. interests are considerably more robust. Practically, the shift in U.S. and NATO strategic goals that would be required to match Russian capabilities and credibly compete with Moscow in the Arctic is not feasible. While Russia has twenty-two fully operational military icebreakers, the United States only has two. There is also no consensus within NATO if the Arctic is an area of military concern; </w:t>
      </w:r>
      <w:r w:rsidRPr="00E1534B">
        <w:rPr>
          <w:rStyle w:val="StyleUnderline"/>
          <w:highlight w:val="cyan"/>
        </w:rPr>
        <w:t>Canada, an “Arctic Five” littoral state, has said repeatedly that it does not believe NATO should play any role in Arctic matters.</w:t>
      </w:r>
    </w:p>
    <w:p w14:paraId="191A09AB" w14:textId="77777777" w:rsidR="00D14DDB" w:rsidRPr="00D220B0" w:rsidRDefault="00D14DDB" w:rsidP="00D14DDB">
      <w:pPr>
        <w:rPr>
          <w:sz w:val="16"/>
        </w:rPr>
      </w:pPr>
      <w:r w:rsidRPr="00D220B0">
        <w:rPr>
          <w:sz w:val="16"/>
        </w:rPr>
        <w:t xml:space="preserve">Given limited resources, </w:t>
      </w:r>
      <w:r w:rsidRPr="00E1534B">
        <w:rPr>
          <w:rStyle w:val="StyleUnderline"/>
          <w:highlight w:val="cyan"/>
        </w:rPr>
        <w:t>the United States</w:t>
      </w:r>
      <w:r w:rsidRPr="00D220B0">
        <w:rPr>
          <w:rStyle w:val="StyleUnderline"/>
        </w:rPr>
        <w:t xml:space="preserve"> and NATO </w:t>
      </w:r>
      <w:r w:rsidRPr="00E1534B">
        <w:rPr>
          <w:rStyle w:val="StyleUnderline"/>
          <w:highlight w:val="cyan"/>
        </w:rPr>
        <w:t>should</w:t>
      </w:r>
      <w:r w:rsidRPr="00D220B0">
        <w:rPr>
          <w:rStyle w:val="StyleUnderline"/>
        </w:rPr>
        <w:t xml:space="preserve"> be focusing on regions of existing contention with Russia, </w:t>
      </w:r>
      <w:r w:rsidRPr="00E1534B">
        <w:rPr>
          <w:rStyle w:val="StyleUnderline"/>
          <w:highlight w:val="cyan"/>
        </w:rPr>
        <w:t>not simply shifting military capabilities to a region out of some ill-defined need to “match” Russia.</w:t>
      </w:r>
    </w:p>
    <w:p w14:paraId="16F1AFD4" w14:textId="77777777" w:rsidR="00D14DDB" w:rsidRPr="00D220B0" w:rsidRDefault="00D14DDB" w:rsidP="00D14DDB">
      <w:pPr>
        <w:rPr>
          <w:rStyle w:val="StyleUnderline"/>
        </w:rPr>
      </w:pPr>
      <w:r w:rsidRPr="00E1534B">
        <w:rPr>
          <w:rStyle w:val="StyleUnderline"/>
          <w:highlight w:val="cyan"/>
        </w:rPr>
        <w:t>Aggressively rebalancing Russia in the Arctic is also not desirable.</w:t>
      </w:r>
      <w:r w:rsidRPr="00D220B0">
        <w:rPr>
          <w:rStyle w:val="StyleUnderline"/>
        </w:rPr>
        <w:t xml:space="preserve"> There are many feasible scenarios where military confrontation could break out</w:t>
      </w:r>
      <w:r w:rsidRPr="00D220B0">
        <w:rPr>
          <w:sz w:val="16"/>
        </w:rPr>
        <w:t>—</w:t>
      </w:r>
      <w:r w:rsidRPr="00D220B0">
        <w:rPr>
          <w:rStyle w:val="StyleUnderline"/>
        </w:rPr>
        <w:t xml:space="preserve">over resource competition, territorial disputes, and unsanctioned passage through the Northern Sea Route, to name a few. </w:t>
      </w:r>
      <w:r w:rsidRPr="00E1534B">
        <w:rPr>
          <w:rStyle w:val="StyleUnderline"/>
          <w:highlight w:val="cyan"/>
        </w:rPr>
        <w:t>But the most plausible scenario that could drive military conflict and greater frequency of Russian military exercises is a larger NATO military presence.</w:t>
      </w:r>
      <w:r w:rsidRPr="00D220B0">
        <w:rPr>
          <w:rStyle w:val="StyleUnderline"/>
        </w:rPr>
        <w:t xml:space="preserve"> Given Moscow’s sensitivity to strategic encirclement, a concern that has extended into the Arctic, increasing NATO operations are likely to contribute to the security dilemma and increase the likelihood of misperception and miscalculation, undermining strategic stability in a rapidly changing region where there is currently no mechanism for dialogue on security issues.</w:t>
      </w:r>
    </w:p>
    <w:p w14:paraId="50F30F2A" w14:textId="77777777" w:rsidR="00D14DDB" w:rsidRPr="00D220B0" w:rsidRDefault="00D14DDB" w:rsidP="00D14DDB">
      <w:pPr>
        <w:rPr>
          <w:rStyle w:val="StyleUnderline"/>
        </w:rPr>
      </w:pPr>
      <w:r w:rsidRPr="00D220B0">
        <w:rPr>
          <w:rStyle w:val="StyleUnderline"/>
        </w:rPr>
        <w:t>The United States and its allies must find a way to preserve their influence in an increasingly important region without making military conflict more likely.</w:t>
      </w:r>
      <w:r w:rsidRPr="00D220B0">
        <w:rPr>
          <w:sz w:val="16"/>
        </w:rPr>
        <w:t xml:space="preserve"> For one, improving intelligence, reconnaissance, surveillance (ISR) and communications infrastructure is a pivotal, though less antagonistic, way to improve Arctic operational readiness. The United States and its allies could utilize unmanned aerial systems, high altitude balloons, and satellites in highly elliptical orbits (HEO), which spend extended periods over the Arctic, to close the positioning, navigation, and timing (PNT) gap and monitor Russian assets in the region. </w:t>
      </w:r>
      <w:r w:rsidRPr="00D220B0">
        <w:rPr>
          <w:rStyle w:val="StyleUnderline"/>
        </w:rPr>
        <w:t>Perhaps more importantly, since there is currently no Arctic security forum that includes Russia, Arctic states should use NATO’s established dialogue channels with Moscow through the NATO-Russia Council,</w:t>
      </w:r>
      <w:r w:rsidRPr="00D220B0">
        <w:rPr>
          <w:sz w:val="16"/>
        </w:rPr>
        <w:t xml:space="preserve"> as Dr. Rebecca Pincus has advocated. </w:t>
      </w:r>
      <w:r w:rsidRPr="00E1534B">
        <w:rPr>
          <w:rStyle w:val="StyleUnderline"/>
          <w:highlight w:val="cyan"/>
        </w:rPr>
        <w:t xml:space="preserve">While NATO’s military function would be </w:t>
      </w:r>
      <w:r w:rsidRPr="00E1534B">
        <w:rPr>
          <w:rStyle w:val="Emphasis"/>
          <w:highlight w:val="cyan"/>
        </w:rPr>
        <w:t>counterproductive</w:t>
      </w:r>
      <w:r w:rsidRPr="00E1534B">
        <w:rPr>
          <w:rStyle w:val="StyleUnderline"/>
          <w:highlight w:val="cyan"/>
        </w:rPr>
        <w:t>, its political-organizational function could help to lower the likelihood of miscommunication.</w:t>
      </w:r>
      <w:r w:rsidRPr="00D220B0">
        <w:rPr>
          <w:rStyle w:val="StyleUnderline"/>
        </w:rPr>
        <w:t xml:space="preserve"> This forum would also open the possibility for greater collaboration on rules to govern the region as it becomes more accessible to other actors.</w:t>
      </w:r>
    </w:p>
    <w:p w14:paraId="17998C1C" w14:textId="77777777" w:rsidR="00D14DDB" w:rsidRPr="00D220B0" w:rsidRDefault="00D14DDB" w:rsidP="00D14DDB">
      <w:pPr>
        <w:rPr>
          <w:rStyle w:val="StyleUnderline"/>
        </w:rPr>
      </w:pPr>
      <w:r w:rsidRPr="00D220B0">
        <w:rPr>
          <w:rStyle w:val="StyleUnderline"/>
        </w:rPr>
        <w:t>Ultimately, at a time of extreme regional flux, it would be a bad idea to aggressively rebalance to the Arctic.</w:t>
      </w:r>
    </w:p>
    <w:p w14:paraId="78A0DD71" w14:textId="77777777" w:rsidR="00D14DDB" w:rsidRPr="00D220B0" w:rsidRDefault="00D14DDB" w:rsidP="00D14DDB">
      <w:pPr>
        <w:rPr>
          <w:sz w:val="16"/>
        </w:rPr>
      </w:pPr>
      <w:r w:rsidRPr="00D220B0">
        <w:rPr>
          <w:sz w:val="16"/>
        </w:rPr>
        <w:t>AH: Due to Russia’s increasingly aggressive mining of Arctic natural resources and rapid military development, NATO stands a significant chance of being overwhelmed in the Arctic by Russia economically and militarily in the next decade. In addition, the development of the Russian transnational pipeline Nord Stream 2 and Russia’s current relationship with China pose an environmental hazard which threatens current Arctic Council environmental agreements.</w:t>
      </w:r>
    </w:p>
    <w:p w14:paraId="4E5C3EFF" w14:textId="77777777" w:rsidR="00D14DDB" w:rsidRPr="00D220B0" w:rsidRDefault="00D14DDB" w:rsidP="00D14DDB">
      <w:pPr>
        <w:rPr>
          <w:sz w:val="16"/>
        </w:rPr>
      </w:pPr>
      <w:r w:rsidRPr="00D220B0">
        <w:rPr>
          <w:sz w:val="16"/>
        </w:rPr>
        <w:t>In a May 2019 report, the CSIS Europe Program argued that “The greatest failing of U.S. policy has been its reluctance to understand the strategic implications of great power competition in the Arctic.” While the competition here does not necessarily determine total Arctic superiority, it is crucial to maintain strategic preparedness against hostile neighbors as well as ensure Russian acts in the Arctic are kept within both physical and diplomatic confines.</w:t>
      </w:r>
    </w:p>
    <w:p w14:paraId="43E99BB9" w14:textId="77777777" w:rsidR="00D14DDB" w:rsidRPr="00D220B0" w:rsidRDefault="00D14DDB" w:rsidP="00D14DDB">
      <w:pPr>
        <w:rPr>
          <w:sz w:val="16"/>
        </w:rPr>
      </w:pPr>
      <w:r w:rsidRPr="00D220B0">
        <w:rPr>
          <w:sz w:val="16"/>
        </w:rPr>
        <w:lastRenderedPageBreak/>
        <w:t>If the United States is to uphold its reputation as a responsible NATO ally, ignoring this increasingly dire situation is not the answer. While Norway is one of the strongest of its regional allies, further assistance in their region is needed to counter the superiority of the Russian Northern Fleet and its weapons development. Stricter ocean border controls on the edges of Russia’s Arctic territory are vital for Norwegian national security and to prevent Russian naval forces from moving closer to the West. Increased deployment of NATO ground troops and continued military emergency drills in the Arctic would provide Norway the means to enforce these controls as well as sending a warning to the Russian forces that continue to close in on Norway’s border.</w:t>
      </w:r>
    </w:p>
    <w:p w14:paraId="7407CEF0" w14:textId="77777777" w:rsidR="00D14DDB" w:rsidRDefault="00D14DDB" w:rsidP="00D14DDB">
      <w:pPr>
        <w:rPr>
          <w:sz w:val="16"/>
        </w:rPr>
      </w:pPr>
      <w:r w:rsidRPr="00D220B0">
        <w:rPr>
          <w:sz w:val="16"/>
        </w:rPr>
        <w:t>Proactive steps by NATO are necessary to ensure future international stability in the Arctic. If NATO maintains its passivity towards Russian military advancement and aggression in the Arctic and continues to ignore Norwegian authorities’ concerns over Russia hostility and military action, this could be a bad idea with more significant repercussions in future decades.</w:t>
      </w:r>
    </w:p>
    <w:p w14:paraId="354BC7C5" w14:textId="7668CC1D" w:rsidR="00F25548" w:rsidRPr="00D220B0" w:rsidRDefault="00F25548" w:rsidP="00F25548">
      <w:pPr>
        <w:pStyle w:val="Heading3"/>
      </w:pPr>
      <w:r>
        <w:lastRenderedPageBreak/>
        <w:t>2NC---Link---AT: Helps Environment</w:t>
      </w:r>
    </w:p>
    <w:p w14:paraId="486D2319" w14:textId="77777777" w:rsidR="00F25548" w:rsidRPr="006D62EA" w:rsidRDefault="00F25548" w:rsidP="006D62EA">
      <w:pPr>
        <w:pStyle w:val="Heading4"/>
      </w:pPr>
      <w:r w:rsidRPr="006D62EA">
        <w:t>Icebreakers hurt the environment more than they help</w:t>
      </w:r>
    </w:p>
    <w:p w14:paraId="1DE84D60" w14:textId="77777777" w:rsidR="00F25548" w:rsidRPr="007608F8" w:rsidRDefault="00F25548" w:rsidP="00F25548">
      <w:r w:rsidRPr="007608F8">
        <w:t xml:space="preserve">Henry, </w:t>
      </w:r>
      <w:r w:rsidRPr="007608F8">
        <w:rPr>
          <w:rStyle w:val="Style13ptBold"/>
        </w:rPr>
        <w:t>Huntington</w:t>
      </w:r>
      <w:r w:rsidRPr="007608F8">
        <w:t xml:space="preserve"> et al, 05-20</w:t>
      </w:r>
      <w:r w:rsidRPr="007608F8">
        <w:rPr>
          <w:rStyle w:val="Style13ptBold"/>
        </w:rPr>
        <w:t>23</w:t>
      </w:r>
      <w:r w:rsidRPr="007608F8">
        <w:t>, "Effects of Arctic commercial shipping on environments and communities: context, governance, priorities,"Science Direct, https://www.sciencedirect.com/science/article/pii/S1361920923001281//nishant</w:t>
      </w:r>
    </w:p>
    <w:p w14:paraId="73ED26CD" w14:textId="77777777" w:rsidR="00F25548" w:rsidRPr="007608F8" w:rsidRDefault="00F25548" w:rsidP="00F25548">
      <w:pPr>
        <w:rPr>
          <w:sz w:val="16"/>
        </w:rPr>
      </w:pPr>
      <w:r w:rsidRPr="00EA7A41">
        <w:rPr>
          <w:sz w:val="16"/>
        </w:rPr>
        <w:t xml:space="preserve">With expected and already planned new economic development along the Arctic coast and in the Arctic Seas of Russia, shipping activity along the NEP/NSR is likely to grow in the near future (Government of the Russian Federation 2019). To minimize or mitigate possible adverse impacts of shipping along the NEP/NSR, </w:t>
      </w:r>
      <w:r w:rsidRPr="00E1534B">
        <w:rPr>
          <w:rStyle w:val="StyleUnderline"/>
          <w:highlight w:val="cyan"/>
        </w:rPr>
        <w:t xml:space="preserve">it is </w:t>
      </w:r>
      <w:r w:rsidRPr="00E1534B">
        <w:rPr>
          <w:rStyle w:val="Emphasis"/>
          <w:highlight w:val="cyan"/>
        </w:rPr>
        <w:t>important</w:t>
      </w:r>
      <w:r w:rsidRPr="00E1534B">
        <w:rPr>
          <w:rStyle w:val="StyleUnderline"/>
          <w:highlight w:val="cyan"/>
        </w:rPr>
        <w:t xml:space="preserve"> to consider</w:t>
      </w:r>
      <w:r w:rsidRPr="00EA7A41">
        <w:rPr>
          <w:sz w:val="16"/>
        </w:rPr>
        <w:t xml:space="preserve"> vessel traffic patterns in the different parts of the route in light of </w:t>
      </w:r>
      <w:r w:rsidRPr="00EA7A41">
        <w:rPr>
          <w:rStyle w:val="StyleUnderline"/>
        </w:rPr>
        <w:t xml:space="preserve">the specific </w:t>
      </w:r>
      <w:r w:rsidRPr="00E1534B">
        <w:rPr>
          <w:rStyle w:val="StyleUnderline"/>
          <w:highlight w:val="cyan"/>
        </w:rPr>
        <w:t>environmental characteristics</w:t>
      </w:r>
      <w:r w:rsidRPr="00EA7A41">
        <w:rPr>
          <w:sz w:val="16"/>
        </w:rPr>
        <w:t xml:space="preserve"> of each part of the route. Shipping activities are unevenly distributed throughout the Russian maritime Arctic and </w:t>
      </w:r>
      <w:r w:rsidRPr="00EA7A41">
        <w:rPr>
          <w:rStyle w:val="StyleUnderline"/>
        </w:rPr>
        <w:t xml:space="preserve">therefore </w:t>
      </w:r>
      <w:r w:rsidRPr="00E1534B">
        <w:rPr>
          <w:rStyle w:val="StyleUnderline"/>
          <w:highlight w:val="cyan"/>
        </w:rPr>
        <w:t>their impact on the environment varies</w:t>
      </w:r>
      <w:r w:rsidRPr="00EA7A41">
        <w:rPr>
          <w:rStyle w:val="StyleUnderline"/>
        </w:rPr>
        <w:t xml:space="preserve"> sea by sea</w:t>
      </w:r>
      <w:r w:rsidRPr="00EA7A41">
        <w:rPr>
          <w:sz w:val="16"/>
        </w:rPr>
        <w:t xml:space="preserve">. </w:t>
      </w:r>
      <w:r w:rsidRPr="00E1534B">
        <w:rPr>
          <w:rStyle w:val="StyleUnderline"/>
          <w:highlight w:val="cyan"/>
        </w:rPr>
        <w:t>Each economic activity results in a specific impact on biologically significant areas</w:t>
      </w:r>
      <w:r w:rsidRPr="00EA7A41">
        <w:rPr>
          <w:sz w:val="16"/>
        </w:rPr>
        <w:t xml:space="preserve"> and is associated with specific risks. The </w:t>
      </w:r>
      <w:r w:rsidRPr="00E1534B">
        <w:rPr>
          <w:rStyle w:val="StyleUnderline"/>
          <w:highlight w:val="cyan"/>
        </w:rPr>
        <w:t>impacts</w:t>
      </w:r>
      <w:r w:rsidRPr="00EA7A41">
        <w:rPr>
          <w:sz w:val="16"/>
        </w:rPr>
        <w:t xml:space="preserve"> of vessel traffic on marine ecosystems along the NEP </w:t>
      </w:r>
      <w:r w:rsidRPr="00E1534B">
        <w:rPr>
          <w:rStyle w:val="StyleUnderline"/>
          <w:highlight w:val="cyan"/>
        </w:rPr>
        <w:t>are</w:t>
      </w:r>
      <w:r w:rsidRPr="00EA7A41">
        <w:rPr>
          <w:sz w:val="16"/>
        </w:rPr>
        <w:t xml:space="preserve"> limited mostly to </w:t>
      </w:r>
      <w:r w:rsidRPr="00E1534B">
        <w:rPr>
          <w:rStyle w:val="StyleUnderline"/>
          <w:highlight w:val="cyan"/>
        </w:rPr>
        <w:t>physical disturbance, noise</w:t>
      </w:r>
      <w:r w:rsidRPr="00EA7A41">
        <w:rPr>
          <w:rStyle w:val="StyleUnderline"/>
        </w:rPr>
        <w:t>,</w:t>
      </w:r>
      <w:r w:rsidRPr="00EA7A41">
        <w:rPr>
          <w:sz w:val="16"/>
        </w:rPr>
        <w:t xml:space="preserve"> both air and water pollution</w:t>
      </w:r>
      <w:r w:rsidRPr="00EA7A41">
        <w:rPr>
          <w:rStyle w:val="StyleUnderline"/>
        </w:rPr>
        <w:t xml:space="preserve">, </w:t>
      </w:r>
      <w:r w:rsidRPr="00E1534B">
        <w:rPr>
          <w:rStyle w:val="StyleUnderline"/>
          <w:highlight w:val="cyan"/>
        </w:rPr>
        <w:t>icebreaking activities</w:t>
      </w:r>
      <w:r w:rsidRPr="00EA7A41">
        <w:rPr>
          <w:sz w:val="16"/>
        </w:rPr>
        <w:t xml:space="preserve">, the spread of invasive aquatic species, </w:t>
      </w:r>
      <w:r w:rsidRPr="00E1534B">
        <w:rPr>
          <w:rStyle w:val="StyleUnderline"/>
          <w:highlight w:val="cyan"/>
        </w:rPr>
        <w:t>and the risk of a fuel</w:t>
      </w:r>
      <w:r w:rsidRPr="00EA7A41">
        <w:rPr>
          <w:sz w:val="16"/>
        </w:rPr>
        <w:t xml:space="preserve"> or cargo </w:t>
      </w:r>
      <w:r w:rsidRPr="00E1534B">
        <w:rPr>
          <w:rStyle w:val="StyleUnderline"/>
          <w:highlight w:val="cyan"/>
        </w:rPr>
        <w:t>spill</w:t>
      </w:r>
      <w:r w:rsidRPr="00E1534B">
        <w:rPr>
          <w:sz w:val="16"/>
          <w:highlight w:val="cyan"/>
        </w:rPr>
        <w:t>.</w:t>
      </w:r>
      <w:r w:rsidRPr="00EA7A41">
        <w:rPr>
          <w:sz w:val="16"/>
        </w:rPr>
        <w:t xml:space="preserve"> However, one of the noticeable environmental problems, marine litter from fisheries, has started to receive more attention, as both fishing activities and litter moves northward (Höjman et al., 2022, Olsen et al., 2020b) negatively affecting marine life and coastal populations.</w:t>
      </w:r>
    </w:p>
    <w:p w14:paraId="6A9AB902" w14:textId="77777777" w:rsidR="00D14DDB" w:rsidRDefault="00D14DDB" w:rsidP="00D14DDB"/>
    <w:p w14:paraId="209DA193" w14:textId="77777777" w:rsidR="00121314" w:rsidRPr="00121314" w:rsidRDefault="00121314" w:rsidP="00121314"/>
    <w:p w14:paraId="7E2293DB" w14:textId="516CF981" w:rsidR="006E09E6" w:rsidRPr="006E09E6" w:rsidRDefault="006E09E6" w:rsidP="006E09E6">
      <w:pPr>
        <w:pStyle w:val="Heading3"/>
      </w:pPr>
      <w:r>
        <w:lastRenderedPageBreak/>
        <w:t>2NC---Link---Russia</w:t>
      </w:r>
    </w:p>
    <w:p w14:paraId="0F8F323F" w14:textId="77777777" w:rsidR="006E09E6" w:rsidRDefault="006E09E6" w:rsidP="006E09E6">
      <w:pPr>
        <w:pStyle w:val="Heading4"/>
      </w:pPr>
      <w:r>
        <w:t>Russia would escalate tensions before allowing US to usurp its power in the arctic</w:t>
      </w:r>
    </w:p>
    <w:p w14:paraId="03874DC4" w14:textId="77777777" w:rsidR="006E09E6" w:rsidRPr="003A38FD" w:rsidRDefault="006E09E6" w:rsidP="006E09E6">
      <w:pPr>
        <w:pStyle w:val="NormalWeb"/>
        <w:shd w:val="clear" w:color="auto" w:fill="FFFFFF"/>
        <w:spacing w:before="0" w:beforeAutospacing="0" w:after="0" w:afterAutospacing="0"/>
        <w:textAlignment w:val="baseline"/>
        <w:rPr>
          <w:sz w:val="20"/>
          <w:szCs w:val="20"/>
        </w:rPr>
      </w:pPr>
      <w:r w:rsidRPr="003A38FD">
        <w:rPr>
          <w:sz w:val="20"/>
          <w:szCs w:val="20"/>
        </w:rPr>
        <w:t>Paul</w:t>
      </w:r>
      <w:r w:rsidRPr="00265491">
        <w:t xml:space="preserve"> </w:t>
      </w:r>
      <w:r w:rsidRPr="00265491">
        <w:rPr>
          <w:rFonts w:ascii="Calibri" w:hAnsi="Calibri" w:cs="Calibri"/>
          <w:b/>
          <w:bCs/>
          <w:color w:val="000000" w:themeColor="text1"/>
          <w:sz w:val="26"/>
          <w:szCs w:val="26"/>
        </w:rPr>
        <w:t>Goble 24</w:t>
      </w:r>
      <w:r>
        <w:rPr>
          <w:rFonts w:ascii="Calibri" w:hAnsi="Calibri" w:cs="Calibri"/>
          <w:b/>
          <w:bCs/>
          <w:color w:val="444444"/>
          <w:sz w:val="26"/>
          <w:szCs w:val="26"/>
        </w:rPr>
        <w:t xml:space="preserve">, </w:t>
      </w:r>
      <w:r w:rsidRPr="003A38FD">
        <w:rPr>
          <w:sz w:val="20"/>
          <w:szCs w:val="20"/>
        </w:rPr>
        <w:t xml:space="preserve">Director of research and publications at the Azerbaijan Diplomatic Academy. Former vice dean for the social sciences and humanities at Audentes University in Tallinn and a senior research associate at the EuroCollege of the University of Tartu in Estonia. He has served in the U.S. State Department, the Central Intelligence Agency and the International Broadcasting Bureau as well as at the Voice of America and Radio Free Europe/Radio Liberty and at the Carnegie Endowment for International Peace, 7/27/24, “Russia facing loss of icebreaker dominance in Arctic” https://www.eurasiareview.com/27072024-russia-facing-loss-of-icebreaker-dominance-in-arctic-analysis/ //maeve </w:t>
      </w:r>
    </w:p>
    <w:p w14:paraId="78BF187D" w14:textId="77777777" w:rsidR="006E09E6" w:rsidRPr="00265491" w:rsidRDefault="006E09E6" w:rsidP="006E09E6">
      <w:r w:rsidRPr="00E1534B">
        <w:rPr>
          <w:highlight w:val="cyan"/>
          <w:u w:val="single"/>
        </w:rPr>
        <w:t>Moscow has long counted on its large fleet of icebreakers</w:t>
      </w:r>
      <w:r w:rsidRPr="00265491">
        <w:t>—containing 41 ships, seven of which are nuclear—</w:t>
      </w:r>
      <w:r w:rsidRPr="00E1534B">
        <w:rPr>
          <w:highlight w:val="cyan"/>
          <w:u w:val="single"/>
        </w:rPr>
        <w:t>to ensure its control</w:t>
      </w:r>
      <w:r w:rsidRPr="003A38FD">
        <w:rPr>
          <w:u w:val="single"/>
        </w:rPr>
        <w:t xml:space="preserve"> not only of the Northern Sea Route but also of access to the natural resources </w:t>
      </w:r>
      <w:r w:rsidRPr="00E1534B">
        <w:rPr>
          <w:highlight w:val="cyan"/>
          <w:u w:val="single"/>
        </w:rPr>
        <w:t>in and under the Arctic Sea</w:t>
      </w:r>
      <w:r w:rsidRPr="00265491">
        <w:t xml:space="preserve"> (Russian Transportation Ministry, February 20).</w:t>
      </w:r>
    </w:p>
    <w:p w14:paraId="561B6DC4" w14:textId="77777777" w:rsidR="006E09E6" w:rsidRPr="00AD1F7E" w:rsidRDefault="006E09E6" w:rsidP="006E09E6">
      <w:pPr>
        <w:rPr>
          <w:sz w:val="16"/>
          <w:szCs w:val="16"/>
        </w:rPr>
      </w:pPr>
      <w:r w:rsidRPr="00E1534B">
        <w:rPr>
          <w:highlight w:val="cyan"/>
          <w:u w:val="single"/>
        </w:rPr>
        <w:t>The Kremlin apparently sees this as a reasonable assumption</w:t>
      </w:r>
      <w:r w:rsidRPr="00265491">
        <w:t xml:space="preserve"> given the role of such ships in that ice-bound ocean and the much smaller icebreaker fleets other countries have fielded, as no other country has more than a handful of icebreakers (Rosbalt, July 15). However, three developments now call this dominance into question:</w:t>
      </w:r>
    </w:p>
    <w:p w14:paraId="754EE9DE" w14:textId="77777777" w:rsidR="006E09E6" w:rsidRPr="00AD1F7E" w:rsidRDefault="006E09E6" w:rsidP="006E09E6">
      <w:pPr>
        <w:rPr>
          <w:sz w:val="16"/>
          <w:szCs w:val="16"/>
        </w:rPr>
      </w:pPr>
      <w:r w:rsidRPr="00AD1F7E">
        <w:rPr>
          <w:sz w:val="16"/>
          <w:szCs w:val="16"/>
        </w:rPr>
        <w:t>Global warming has left more, but far from all, of the Arctic ice-free. This has allowed more ships to transit without icebreaker support and even creates the possibility of opening alternative routes and reducing the importance of Russia’s current advantage (see EDM, October 3, 2017; The Barents Observer, July 12).</w:t>
      </w:r>
    </w:p>
    <w:p w14:paraId="6F6ED88A" w14:textId="77777777" w:rsidR="006E09E6" w:rsidRPr="00AD1F7E" w:rsidRDefault="006E09E6" w:rsidP="006E09E6">
      <w:pPr>
        <w:rPr>
          <w:sz w:val="16"/>
          <w:szCs w:val="16"/>
        </w:rPr>
      </w:pPr>
      <w:r w:rsidRPr="00AD1F7E">
        <w:rPr>
          <w:sz w:val="16"/>
          <w:szCs w:val="16"/>
        </w:rPr>
        <w:t>Outside powers have become increasingly active in the Arctic. China, which now defines itself as “a near Arctic” country, has been rapidly expanding its icebreaker fleet. Earlier this month, the United States, Canada, and Finland committed themselves to building as many as 90 icebreakers by 2030 (The White House; CTV News; Reuters, July 11; The Barent Observer, July 12).</w:t>
      </w:r>
    </w:p>
    <w:p w14:paraId="0A761FBF" w14:textId="77777777" w:rsidR="006E09E6" w:rsidRPr="00265491" w:rsidRDefault="006E09E6" w:rsidP="006E09E6">
      <w:r w:rsidRPr="00AD1F7E">
        <w:rPr>
          <w:sz w:val="16"/>
          <w:szCs w:val="16"/>
        </w:rPr>
        <w:t>Problems in Russia’s shipyards and its inability to make use of those in other countries due to sanctions means that Moscow has little hope of countering these challenges and thus will likely lose its advantages in the north (Window on Eurasia, November 18, 2022, April 4).</w:t>
      </w:r>
    </w:p>
    <w:p w14:paraId="70AC8E5E" w14:textId="77777777" w:rsidR="006E09E6" w:rsidRPr="00265491" w:rsidRDefault="006E09E6" w:rsidP="006E09E6">
      <w:r w:rsidRPr="00265491">
        <w:t xml:space="preserve">As a result, despite continuing Russian claims that Western and even Chinese efforts to catch and surpass Moscow’s icebreaker fleet in the Arctic will not succeed, the Kremlin can clearly see the writing on the wall (Portnews.ru, March 8). </w:t>
      </w:r>
      <w:r w:rsidRPr="00E1534B">
        <w:rPr>
          <w:b/>
          <w:bCs/>
          <w:sz w:val="26"/>
          <w:szCs w:val="26"/>
          <w:highlight w:val="cyan"/>
          <w:u w:val="single"/>
        </w:rPr>
        <w:t>Moscow may very well decide to take action in the Arctic before it loses its current advantages over both China and the Wes</w:t>
      </w:r>
      <w:r w:rsidRPr="003A38FD">
        <w:rPr>
          <w:b/>
          <w:bCs/>
          <w:u w:val="single"/>
        </w:rPr>
        <w:t>t</w:t>
      </w:r>
      <w:r w:rsidRPr="00265491">
        <w:t>—a decision that would make an expanded conflict there more likely in the short term (see EDM, March 30).</w:t>
      </w:r>
    </w:p>
    <w:p w14:paraId="26DE9DE4" w14:textId="77777777" w:rsidR="006E09E6" w:rsidRPr="003A38FD" w:rsidRDefault="006E09E6" w:rsidP="006E09E6">
      <w:pPr>
        <w:rPr>
          <w:u w:val="single"/>
        </w:rPr>
      </w:pPr>
      <w:r w:rsidRPr="00E1534B">
        <w:rPr>
          <w:highlight w:val="cyan"/>
          <w:u w:val="single"/>
        </w:rPr>
        <w:t>Russia</w:t>
      </w:r>
      <w:r w:rsidRPr="003A38FD">
        <w:rPr>
          <w:u w:val="single"/>
        </w:rPr>
        <w:t xml:space="preserve"> has the longest Arctic coastline of any country in the world and </w:t>
      </w:r>
      <w:r w:rsidRPr="00E1534B">
        <w:rPr>
          <w:highlight w:val="cyan"/>
          <w:u w:val="single"/>
        </w:rPr>
        <w:t>has viewed the Arctic both as an east-west transit route</w:t>
      </w:r>
      <w:r w:rsidRPr="003A38FD">
        <w:rPr>
          <w:u w:val="single"/>
        </w:rPr>
        <w:t xml:space="preserve"> via the Northern Sea Route </w:t>
      </w:r>
      <w:r w:rsidRPr="00E1534B">
        <w:rPr>
          <w:highlight w:val="cyan"/>
          <w:u w:val="single"/>
        </w:rPr>
        <w:t>and as a source of natural resources</w:t>
      </w:r>
      <w:r w:rsidRPr="00E1534B">
        <w:rPr>
          <w:b/>
          <w:bCs/>
          <w:sz w:val="26"/>
          <w:szCs w:val="26"/>
          <w:highlight w:val="cyan"/>
          <w:u w:val="single"/>
        </w:rPr>
        <w:t>. Moscow also sees the region as its own territory from which others should be excluded</w:t>
      </w:r>
      <w:r w:rsidRPr="003A38FD">
        <w:rPr>
          <w:u w:val="single"/>
        </w:rPr>
        <w:t>.</w:t>
      </w:r>
    </w:p>
    <w:p w14:paraId="455C0354" w14:textId="77777777" w:rsidR="006E09E6" w:rsidRPr="00265491" w:rsidRDefault="006E09E6" w:rsidP="006E09E6"/>
    <w:p w14:paraId="38610C53" w14:textId="77777777" w:rsidR="006E09E6" w:rsidRPr="006E09E6" w:rsidRDefault="006E09E6" w:rsidP="006E09E6"/>
    <w:p w14:paraId="57ACC4F9" w14:textId="26BF2E2D" w:rsidR="006E09E6" w:rsidRPr="006E09E6" w:rsidRDefault="006E09E6" w:rsidP="006E09E6">
      <w:pPr>
        <w:pStyle w:val="Heading3"/>
      </w:pPr>
      <w:r>
        <w:lastRenderedPageBreak/>
        <w:t>2NC---AT: Security Dilemma Fake</w:t>
      </w:r>
    </w:p>
    <w:p w14:paraId="09EF074C" w14:textId="77777777" w:rsidR="00183B5A" w:rsidRDefault="00183B5A" w:rsidP="00183B5A">
      <w:pPr>
        <w:pStyle w:val="Heading4"/>
      </w:pPr>
      <w:r>
        <w:t>Lack of concrete motives makes the security dilemma inevitable.</w:t>
      </w:r>
    </w:p>
    <w:p w14:paraId="31F792E0" w14:textId="77777777" w:rsidR="00183B5A" w:rsidRDefault="00183B5A" w:rsidP="00183B5A">
      <w:r w:rsidRPr="00BA1E94">
        <w:t xml:space="preserve">Jeffrey </w:t>
      </w:r>
      <w:r w:rsidRPr="001E0381">
        <w:rPr>
          <w:rFonts w:eastAsiaTheme="majorEastAsia" w:cstheme="majorBidi"/>
          <w:b/>
          <w:iCs/>
          <w:sz w:val="26"/>
        </w:rPr>
        <w:t>Taliaferro 01</w:t>
      </w:r>
      <w:r>
        <w:t xml:space="preserve">, </w:t>
      </w:r>
      <w:r w:rsidRPr="001E0381">
        <w:t>an American political scientist and international relations scholar</w:t>
      </w:r>
      <w:r>
        <w:t>and</w:t>
      </w:r>
      <w:r w:rsidRPr="001E0381">
        <w:t xml:space="preserve"> a professor of political science at Tufts University</w:t>
      </w:r>
      <w:r>
        <w:t>, 1/01, “</w:t>
      </w:r>
      <w:r w:rsidRPr="001E0381">
        <w:t>Security Seeking under Anarchy: Defensive Realism Revisited</w:t>
      </w:r>
      <w:r>
        <w:t xml:space="preserve">,” International Security, Volume 25, Winter 2000/01 Issue 3, </w:t>
      </w:r>
      <w:r w:rsidRPr="001E0381">
        <w:t>https://www.iirjournal.com/concepts-theories/77-security-seeking-under-anarchy-defensive-realism-revisited?</w:t>
      </w:r>
      <w:r>
        <w:t>, igo</w:t>
      </w:r>
    </w:p>
    <w:p w14:paraId="01CA71EC" w14:textId="77777777" w:rsidR="00183B5A" w:rsidRPr="00133A0E" w:rsidRDefault="00183B5A" w:rsidP="00183B5A">
      <w:pPr>
        <w:rPr>
          <w:sz w:val="16"/>
        </w:rPr>
      </w:pPr>
      <w:r w:rsidRPr="00E1534B">
        <w:rPr>
          <w:highlight w:val="cyan"/>
          <w:u w:val="single"/>
        </w:rPr>
        <w:t>Schweller'</w:t>
      </w:r>
      <w:r w:rsidRPr="00133A0E">
        <w:rPr>
          <w:u w:val="single"/>
        </w:rPr>
        <w:t>s critique of the security dilemma misses the mark</w:t>
      </w:r>
      <w:r w:rsidRPr="00133A0E">
        <w:rPr>
          <w:sz w:val="16"/>
        </w:rPr>
        <w:t xml:space="preserve"> in three respects. First, </w:t>
      </w:r>
      <w:r w:rsidRPr="00133A0E">
        <w:rPr>
          <w:u w:val="single"/>
        </w:rPr>
        <w:t xml:space="preserve">he </w:t>
      </w:r>
      <w:r w:rsidRPr="00E1534B">
        <w:rPr>
          <w:highlight w:val="cyan"/>
          <w:u w:val="single"/>
        </w:rPr>
        <w:t>fails to appreciate</w:t>
      </w:r>
      <w:r w:rsidRPr="00E1534B">
        <w:rPr>
          <w:sz w:val="16"/>
          <w:highlight w:val="cyan"/>
        </w:rPr>
        <w:t xml:space="preserve"> </w:t>
      </w:r>
      <w:r w:rsidRPr="00E1534B">
        <w:rPr>
          <w:highlight w:val="cyan"/>
          <w:u w:val="single"/>
        </w:rPr>
        <w:t>the</w:t>
      </w:r>
      <w:r w:rsidRPr="00133A0E">
        <w:rPr>
          <w:u w:val="single"/>
        </w:rPr>
        <w:t xml:space="preserve"> </w:t>
      </w:r>
      <w:r w:rsidRPr="00E1534B">
        <w:rPr>
          <w:rStyle w:val="Emphasis"/>
          <w:highlight w:val="cyan"/>
        </w:rPr>
        <w:t>role that uncertainty plays</w:t>
      </w:r>
      <w:r w:rsidRPr="00133A0E">
        <w:rPr>
          <w:u w:val="single"/>
        </w:rPr>
        <w:t xml:space="preserve"> </w:t>
      </w:r>
      <w:r w:rsidRPr="00E1534B">
        <w:rPr>
          <w:highlight w:val="cyan"/>
          <w:u w:val="single"/>
        </w:rPr>
        <w:t>in</w:t>
      </w:r>
      <w:r w:rsidRPr="00133A0E">
        <w:rPr>
          <w:sz w:val="16"/>
        </w:rPr>
        <w:t xml:space="preserve"> both Waltz's </w:t>
      </w:r>
      <w:r w:rsidRPr="00E1534B">
        <w:rPr>
          <w:highlight w:val="cyan"/>
          <w:u w:val="single"/>
        </w:rPr>
        <w:t>b</w:t>
      </w:r>
      <w:r w:rsidRPr="00133A0E">
        <w:rPr>
          <w:u w:val="single"/>
        </w:rPr>
        <w:t>alance-</w:t>
      </w:r>
      <w:r w:rsidRPr="00E1534B">
        <w:rPr>
          <w:highlight w:val="cyan"/>
          <w:u w:val="single"/>
        </w:rPr>
        <w:t>of-p</w:t>
      </w:r>
      <w:r w:rsidRPr="00133A0E">
        <w:rPr>
          <w:u w:val="single"/>
        </w:rPr>
        <w:t xml:space="preserve">ower </w:t>
      </w:r>
      <w:r w:rsidRPr="00E1534B">
        <w:rPr>
          <w:highlight w:val="cyan"/>
          <w:u w:val="single"/>
        </w:rPr>
        <w:t>theory</w:t>
      </w:r>
      <w:r w:rsidRPr="00133A0E">
        <w:rPr>
          <w:sz w:val="16"/>
        </w:rPr>
        <w:t xml:space="preserve"> and defensive neorealism. Glaser notes that neorealism assumes </w:t>
      </w:r>
      <w:r w:rsidRPr="00133A0E">
        <w:rPr>
          <w:u w:val="single"/>
        </w:rPr>
        <w:t xml:space="preserve">that </w:t>
      </w:r>
      <w:r w:rsidRPr="00E1534B">
        <w:rPr>
          <w:rStyle w:val="Emphasis"/>
          <w:highlight w:val="cyan"/>
        </w:rPr>
        <w:t>states are black boxes</w:t>
      </w:r>
      <w:r w:rsidRPr="00133A0E">
        <w:rPr>
          <w:u w:val="single"/>
        </w:rPr>
        <w:t xml:space="preserve"> </w:t>
      </w:r>
      <w:r w:rsidRPr="00E1534B">
        <w:rPr>
          <w:highlight w:val="cyan"/>
          <w:u w:val="single"/>
        </w:rPr>
        <w:t>"that provide no information about internal differences</w:t>
      </w:r>
      <w:r w:rsidRPr="00133A0E">
        <w:rPr>
          <w:u w:val="single"/>
        </w:rPr>
        <w:t>,</w:t>
      </w:r>
      <w:r w:rsidRPr="00133A0E">
        <w:rPr>
          <w:sz w:val="16"/>
        </w:rPr>
        <w:t xml:space="preserve"> </w:t>
      </w:r>
      <w:r w:rsidRPr="00E1534B">
        <w:rPr>
          <w:highlight w:val="cyan"/>
          <w:u w:val="single"/>
        </w:rPr>
        <w:t>except</w:t>
      </w:r>
      <w:r w:rsidRPr="00133A0E">
        <w:rPr>
          <w:u w:val="single"/>
        </w:rPr>
        <w:t xml:space="preserve"> for</w:t>
      </w:r>
      <w:r w:rsidRPr="00133A0E">
        <w:rPr>
          <w:sz w:val="16"/>
        </w:rPr>
        <w:t xml:space="preserve"> the observable </w:t>
      </w:r>
      <w:r w:rsidRPr="00E1534B">
        <w:rPr>
          <w:highlight w:val="cyan"/>
          <w:u w:val="single"/>
        </w:rPr>
        <w:t>outputs of their international policy choices</w:t>
      </w:r>
      <w:r w:rsidRPr="00133A0E">
        <w:rPr>
          <w:sz w:val="16"/>
        </w:rPr>
        <w:t>."61 States do not rely on the internal characteristics of other states for</w:t>
      </w:r>
    </w:p>
    <w:p w14:paraId="4E811658" w14:textId="77777777" w:rsidR="00183B5A" w:rsidRPr="00133A0E" w:rsidRDefault="00183B5A" w:rsidP="00183B5A">
      <w:pPr>
        <w:rPr>
          <w:sz w:val="16"/>
        </w:rPr>
      </w:pPr>
      <w:r w:rsidRPr="00133A0E">
        <w:rPr>
          <w:sz w:val="16"/>
        </w:rPr>
        <w:t xml:space="preserve">-for example, their political or economic systems—to discern their motives. Instead, </w:t>
      </w:r>
      <w:r w:rsidRPr="00E1534B">
        <w:rPr>
          <w:highlight w:val="cyan"/>
          <w:u w:val="single"/>
        </w:rPr>
        <w:t xml:space="preserve">they must </w:t>
      </w:r>
      <w:r w:rsidRPr="00E1534B">
        <w:rPr>
          <w:rStyle w:val="Emphasis"/>
          <w:highlight w:val="cyan"/>
        </w:rPr>
        <w:t>draw inferences</w:t>
      </w:r>
      <w:r w:rsidRPr="00133A0E">
        <w:rPr>
          <w:u w:val="single"/>
        </w:rPr>
        <w:t xml:space="preserve"> </w:t>
      </w:r>
      <w:r w:rsidRPr="00E1534B">
        <w:rPr>
          <w:highlight w:val="cyan"/>
          <w:u w:val="single"/>
        </w:rPr>
        <w:t>from</w:t>
      </w:r>
      <w:r w:rsidRPr="00133A0E">
        <w:rPr>
          <w:u w:val="single"/>
        </w:rPr>
        <w:t xml:space="preserve"> </w:t>
      </w:r>
      <w:r w:rsidRPr="00E1534B">
        <w:rPr>
          <w:highlight w:val="cyan"/>
          <w:u w:val="single"/>
        </w:rPr>
        <w:t>observable international behavior</w:t>
      </w:r>
      <w:r w:rsidRPr="00133A0E">
        <w:rPr>
          <w:sz w:val="16"/>
        </w:rPr>
        <w:t>. Nevertheless, when a state faces a security dilemma, many policies that would improve the state's security also send ambiguous information about motives.</w:t>
      </w:r>
    </w:p>
    <w:p w14:paraId="4942FCDF" w14:textId="77777777" w:rsidR="00183B5A" w:rsidRPr="00133A0E" w:rsidRDefault="00183B5A" w:rsidP="00183B5A">
      <w:pPr>
        <w:rPr>
          <w:sz w:val="16"/>
        </w:rPr>
      </w:pPr>
      <w:r w:rsidRPr="00133A0E">
        <w:rPr>
          <w:sz w:val="16"/>
        </w:rPr>
        <w:t>Second</w:t>
      </w:r>
      <w:r w:rsidRPr="00133A0E">
        <w:rPr>
          <w:u w:val="single"/>
        </w:rPr>
        <w:t xml:space="preserve">, </w:t>
      </w:r>
      <w:r w:rsidRPr="00E1534B">
        <w:rPr>
          <w:highlight w:val="cyan"/>
          <w:u w:val="single"/>
        </w:rPr>
        <w:t>states face</w:t>
      </w:r>
      <w:r w:rsidRPr="00133A0E">
        <w:rPr>
          <w:u w:val="single"/>
        </w:rPr>
        <w:t xml:space="preserve"> real </w:t>
      </w:r>
      <w:r w:rsidRPr="00E1534B">
        <w:rPr>
          <w:highlight w:val="cyan"/>
          <w:u w:val="single"/>
        </w:rPr>
        <w:t>uncertainty</w:t>
      </w:r>
      <w:r w:rsidRPr="00133A0E">
        <w:rPr>
          <w:sz w:val="16"/>
        </w:rPr>
        <w:t xml:space="preserve"> not only </w:t>
      </w:r>
      <w:r w:rsidRPr="00133A0E">
        <w:rPr>
          <w:u w:val="single"/>
        </w:rPr>
        <w:t xml:space="preserve">about one another's present motives but also </w:t>
      </w:r>
      <w:r w:rsidRPr="00E1534B">
        <w:rPr>
          <w:highlight w:val="cyan"/>
          <w:u w:val="single"/>
        </w:rPr>
        <w:t>about</w:t>
      </w:r>
      <w:r w:rsidRPr="00133A0E">
        <w:rPr>
          <w:u w:val="single"/>
        </w:rPr>
        <w:t xml:space="preserve"> their future motives</w:t>
      </w:r>
      <w:r w:rsidRPr="00133A0E">
        <w:rPr>
          <w:sz w:val="16"/>
        </w:rPr>
        <w:t xml:space="preserve"> and relative capabilities. </w:t>
      </w:r>
      <w:r w:rsidRPr="00E1534B">
        <w:rPr>
          <w:highlight w:val="cyan"/>
          <w:u w:val="single"/>
        </w:rPr>
        <w:t>States</w:t>
      </w:r>
      <w:r w:rsidRPr="00133A0E">
        <w:rPr>
          <w:u w:val="single"/>
        </w:rPr>
        <w:t xml:space="preserve"> can never be certain of</w:t>
      </w:r>
      <w:r w:rsidRPr="00133A0E">
        <w:rPr>
          <w:sz w:val="16"/>
        </w:rPr>
        <w:t xml:space="preserve"> one another's </w:t>
      </w:r>
      <w:r w:rsidRPr="00E1534B">
        <w:rPr>
          <w:rStyle w:val="Emphasis"/>
          <w:highlight w:val="cyan"/>
        </w:rPr>
        <w:t>future intentions</w:t>
      </w:r>
      <w:r w:rsidRPr="00133A0E">
        <w:rPr>
          <w:sz w:val="16"/>
        </w:rPr>
        <w:t xml:space="preserve">, </w:t>
      </w:r>
      <w:r w:rsidRPr="00E1534B">
        <w:rPr>
          <w:highlight w:val="cyan"/>
          <w:u w:val="single"/>
        </w:rPr>
        <w:t>regardless of</w:t>
      </w:r>
      <w:r w:rsidRPr="00133A0E">
        <w:rPr>
          <w:sz w:val="16"/>
        </w:rPr>
        <w:t xml:space="preserve"> whether they harbor "greedy" or </w:t>
      </w:r>
      <w:r w:rsidRPr="00133A0E">
        <w:rPr>
          <w:u w:val="single"/>
        </w:rPr>
        <w:t>"</w:t>
      </w:r>
      <w:r w:rsidRPr="00E1534B">
        <w:rPr>
          <w:highlight w:val="cyan"/>
          <w:u w:val="single"/>
        </w:rPr>
        <w:t>security-seeking" motives in the present</w:t>
      </w:r>
      <w:r w:rsidRPr="00133A0E">
        <w:rPr>
          <w:sz w:val="16"/>
        </w:rPr>
        <w:t xml:space="preserve">. Uncertainty about the future and anticipated shifts in the relative distribution of power create incentives and dişincentives for cooperative or competitive policies in the present. </w:t>
      </w:r>
      <w:r w:rsidRPr="00133A0E">
        <w:rPr>
          <w:u w:val="single"/>
        </w:rPr>
        <w:t>Windows of opportunity tempt declining states to contemplate war before the power shift is complete.</w:t>
      </w:r>
      <w:r w:rsidRPr="00133A0E">
        <w:rPr>
          <w:sz w:val="16"/>
        </w:rPr>
        <w:t xml:space="preserve"> For example, in the late 1940s and early 1950s, the loss of its nuclear monopoly and the development of thermonuclear weapons created a window of opportunity for the United States. Preventive war arguments were common within the Joint Chiefs of Staff and the Truman administration. Few scholars, however, would classify the United States as harboring greedy motives.</w:t>
      </w:r>
    </w:p>
    <w:p w14:paraId="29EBCBC2" w14:textId="77777777" w:rsidR="00183B5A" w:rsidRPr="00133A0E" w:rsidRDefault="00183B5A" w:rsidP="00183B5A">
      <w:pPr>
        <w:rPr>
          <w:sz w:val="16"/>
        </w:rPr>
      </w:pPr>
      <w:r w:rsidRPr="00133A0E">
        <w:rPr>
          <w:sz w:val="16"/>
        </w:rPr>
        <w:t xml:space="preserve">Third, </w:t>
      </w:r>
      <w:r w:rsidRPr="00133A0E">
        <w:rPr>
          <w:u w:val="single"/>
        </w:rPr>
        <w:t xml:space="preserve">Schweller ignores the </w:t>
      </w:r>
      <w:r w:rsidRPr="00E1534B">
        <w:rPr>
          <w:highlight w:val="cyan"/>
          <w:u w:val="single"/>
        </w:rPr>
        <w:t xml:space="preserve">incidence of security-driven expansion </w:t>
      </w:r>
      <w:r w:rsidRPr="00E1534B">
        <w:rPr>
          <w:rStyle w:val="Emphasis"/>
          <w:highlight w:val="cyan"/>
        </w:rPr>
        <w:t>in world history</w:t>
      </w:r>
      <w:r w:rsidRPr="00133A0E">
        <w:rPr>
          <w:u w:val="single"/>
        </w:rPr>
        <w:t>.</w:t>
      </w:r>
      <w:r w:rsidRPr="00133A0E">
        <w:rPr>
          <w:sz w:val="16"/>
        </w:rPr>
        <w:t xml:space="preserve"> The </w:t>
      </w:r>
      <w:r w:rsidRPr="00E1534B">
        <w:rPr>
          <w:highlight w:val="cyan"/>
          <w:u w:val="single"/>
        </w:rPr>
        <w:t>historical record</w:t>
      </w:r>
      <w:r w:rsidRPr="00133A0E">
        <w:rPr>
          <w:u w:val="single"/>
        </w:rPr>
        <w:t xml:space="preserve"> </w:t>
      </w:r>
      <w:r w:rsidRPr="00E1534B">
        <w:rPr>
          <w:highlight w:val="cyan"/>
          <w:u w:val="single"/>
        </w:rPr>
        <w:t>abounds with cases of</w:t>
      </w:r>
      <w:r w:rsidRPr="00133A0E">
        <w:rPr>
          <w:sz w:val="16"/>
        </w:rPr>
        <w:t xml:space="preserve"> states that pursued </w:t>
      </w:r>
      <w:r w:rsidRPr="00E1534B">
        <w:rPr>
          <w:rStyle w:val="Emphasis"/>
          <w:highlight w:val="cyan"/>
        </w:rPr>
        <w:t>security-driven expansion</w:t>
      </w:r>
      <w:r w:rsidRPr="00133A0E">
        <w:rPr>
          <w:u w:val="single"/>
        </w:rPr>
        <w:t xml:space="preserve"> </w:t>
      </w:r>
      <w:r w:rsidRPr="00133A0E">
        <w:rPr>
          <w:sz w:val="16"/>
        </w:rPr>
        <w:t>or preventive war. This is not to say that defensive realists deny the existence of predatory states; in fact, they do not. Few defensive realists would classify the expansionist behavior of Napoleonic France and Nazi Germany as security driven.</w:t>
      </w:r>
    </w:p>
    <w:p w14:paraId="233A6FC5" w14:textId="77777777" w:rsidR="00477CB8" w:rsidRPr="00123022" w:rsidRDefault="00477CB8" w:rsidP="00CA115F">
      <w:pPr>
        <w:pStyle w:val="Heading2"/>
      </w:pPr>
    </w:p>
    <w:sectPr w:rsidR="00477CB8" w:rsidRPr="001230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D3D08" w14:textId="77777777" w:rsidR="002F0E49" w:rsidRDefault="002F0E49" w:rsidP="00066D2C">
      <w:pPr>
        <w:spacing w:after="0" w:line="240" w:lineRule="auto"/>
      </w:pPr>
      <w:r>
        <w:separator/>
      </w:r>
    </w:p>
  </w:endnote>
  <w:endnote w:type="continuationSeparator" w:id="0">
    <w:p w14:paraId="3235D96E" w14:textId="77777777" w:rsidR="002F0E49" w:rsidRDefault="002F0E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E5791" w14:textId="77777777" w:rsidR="002F0E49" w:rsidRDefault="002F0E49" w:rsidP="00066D2C">
      <w:pPr>
        <w:spacing w:after="0" w:line="240" w:lineRule="auto"/>
      </w:pPr>
      <w:r>
        <w:separator/>
      </w:r>
    </w:p>
  </w:footnote>
  <w:footnote w:type="continuationSeparator" w:id="0">
    <w:p w14:paraId="35BC4A2B" w14:textId="77777777" w:rsidR="002F0E49" w:rsidRDefault="002F0E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B54DCB"/>
    <w:multiLevelType w:val="hybridMultilevel"/>
    <w:tmpl w:val="1FCC54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877E95"/>
    <w:multiLevelType w:val="multilevel"/>
    <w:tmpl w:val="E162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25D5B"/>
    <w:multiLevelType w:val="hybridMultilevel"/>
    <w:tmpl w:val="5E7E739C"/>
    <w:lvl w:ilvl="0" w:tplc="D7AA2D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0847231">
    <w:abstractNumId w:val="15"/>
  </w:num>
  <w:num w:numId="46" w16cid:durableId="1185293003">
    <w:abstractNumId w:val="13"/>
  </w:num>
  <w:num w:numId="47" w16cid:durableId="15177695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9192F"/>
    <w:rsid w:val="00000211"/>
    <w:rsid w:val="00001C7E"/>
    <w:rsid w:val="0000487C"/>
    <w:rsid w:val="00011FEF"/>
    <w:rsid w:val="00013C8B"/>
    <w:rsid w:val="000156C6"/>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3C8E"/>
    <w:rsid w:val="00094DF4"/>
    <w:rsid w:val="000961CD"/>
    <w:rsid w:val="00097202"/>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84A"/>
    <w:rsid w:val="000F5C68"/>
    <w:rsid w:val="000F6390"/>
    <w:rsid w:val="000F6530"/>
    <w:rsid w:val="000F775F"/>
    <w:rsid w:val="001014FC"/>
    <w:rsid w:val="00103D57"/>
    <w:rsid w:val="0010417F"/>
    <w:rsid w:val="00105540"/>
    <w:rsid w:val="00105C8A"/>
    <w:rsid w:val="001119CE"/>
    <w:rsid w:val="001128A3"/>
    <w:rsid w:val="00114316"/>
    <w:rsid w:val="001149FE"/>
    <w:rsid w:val="00116CB3"/>
    <w:rsid w:val="00117F85"/>
    <w:rsid w:val="00117F87"/>
    <w:rsid w:val="00121314"/>
    <w:rsid w:val="001218F5"/>
    <w:rsid w:val="00122202"/>
    <w:rsid w:val="00123022"/>
    <w:rsid w:val="00127061"/>
    <w:rsid w:val="00131B53"/>
    <w:rsid w:val="001327C1"/>
    <w:rsid w:val="001329A3"/>
    <w:rsid w:val="00134120"/>
    <w:rsid w:val="001356C8"/>
    <w:rsid w:val="001378C8"/>
    <w:rsid w:val="00140A6B"/>
    <w:rsid w:val="00144AD4"/>
    <w:rsid w:val="00146731"/>
    <w:rsid w:val="00146F2E"/>
    <w:rsid w:val="00150A2E"/>
    <w:rsid w:val="0015174E"/>
    <w:rsid w:val="00152BF7"/>
    <w:rsid w:val="00163574"/>
    <w:rsid w:val="001645D4"/>
    <w:rsid w:val="0016567B"/>
    <w:rsid w:val="0016568A"/>
    <w:rsid w:val="00170A72"/>
    <w:rsid w:val="00171A2A"/>
    <w:rsid w:val="001723BA"/>
    <w:rsid w:val="00175A0C"/>
    <w:rsid w:val="00180A4E"/>
    <w:rsid w:val="001818C1"/>
    <w:rsid w:val="00181F58"/>
    <w:rsid w:val="00183B5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FC8"/>
    <w:rsid w:val="002212A9"/>
    <w:rsid w:val="002234FB"/>
    <w:rsid w:val="00225437"/>
    <w:rsid w:val="002263A1"/>
    <w:rsid w:val="00232746"/>
    <w:rsid w:val="00236707"/>
    <w:rsid w:val="00241116"/>
    <w:rsid w:val="0024245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701"/>
    <w:rsid w:val="00290F1B"/>
    <w:rsid w:val="00291C09"/>
    <w:rsid w:val="002A3018"/>
    <w:rsid w:val="002A4DA5"/>
    <w:rsid w:val="002A57B1"/>
    <w:rsid w:val="002A62B7"/>
    <w:rsid w:val="002A6DDC"/>
    <w:rsid w:val="002B2116"/>
    <w:rsid w:val="002B3050"/>
    <w:rsid w:val="002B5F0C"/>
    <w:rsid w:val="002C0731"/>
    <w:rsid w:val="002C0B33"/>
    <w:rsid w:val="002C30D9"/>
    <w:rsid w:val="002C4E6A"/>
    <w:rsid w:val="002C6C7D"/>
    <w:rsid w:val="002C769C"/>
    <w:rsid w:val="002D2594"/>
    <w:rsid w:val="002D3647"/>
    <w:rsid w:val="002D418C"/>
    <w:rsid w:val="002E663F"/>
    <w:rsid w:val="002F0384"/>
    <w:rsid w:val="002F0E49"/>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A90"/>
    <w:rsid w:val="00382DF7"/>
    <w:rsid w:val="0039157C"/>
    <w:rsid w:val="00392D93"/>
    <w:rsid w:val="00393EF2"/>
    <w:rsid w:val="00394F71"/>
    <w:rsid w:val="00396D52"/>
    <w:rsid w:val="003A46B4"/>
    <w:rsid w:val="003A5CE8"/>
    <w:rsid w:val="003A698D"/>
    <w:rsid w:val="003B17B3"/>
    <w:rsid w:val="003B4705"/>
    <w:rsid w:val="003B4F86"/>
    <w:rsid w:val="003B734D"/>
    <w:rsid w:val="003C0DE0"/>
    <w:rsid w:val="003C177C"/>
    <w:rsid w:val="003C251E"/>
    <w:rsid w:val="003C2749"/>
    <w:rsid w:val="003C3CCA"/>
    <w:rsid w:val="003C6CA9"/>
    <w:rsid w:val="003D3B44"/>
    <w:rsid w:val="003D4150"/>
    <w:rsid w:val="003D5367"/>
    <w:rsid w:val="003F3920"/>
    <w:rsid w:val="003F4D5F"/>
    <w:rsid w:val="00405AD7"/>
    <w:rsid w:val="004127EF"/>
    <w:rsid w:val="00413A8D"/>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AF7"/>
    <w:rsid w:val="004433A0"/>
    <w:rsid w:val="004436F8"/>
    <w:rsid w:val="00446F82"/>
    <w:rsid w:val="00447BAE"/>
    <w:rsid w:val="00450DA4"/>
    <w:rsid w:val="00457F13"/>
    <w:rsid w:val="004604DA"/>
    <w:rsid w:val="00462267"/>
    <w:rsid w:val="00462B60"/>
    <w:rsid w:val="00471790"/>
    <w:rsid w:val="00474720"/>
    <w:rsid w:val="00477CB8"/>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5D6"/>
    <w:rsid w:val="00515BDD"/>
    <w:rsid w:val="00521B9F"/>
    <w:rsid w:val="005268F8"/>
    <w:rsid w:val="0053535B"/>
    <w:rsid w:val="0053626E"/>
    <w:rsid w:val="00544936"/>
    <w:rsid w:val="005449A8"/>
    <w:rsid w:val="0055242A"/>
    <w:rsid w:val="005525AE"/>
    <w:rsid w:val="005546C5"/>
    <w:rsid w:val="005558FC"/>
    <w:rsid w:val="00557B59"/>
    <w:rsid w:val="0056038B"/>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189"/>
    <w:rsid w:val="00622773"/>
    <w:rsid w:val="00622C58"/>
    <w:rsid w:val="0062614B"/>
    <w:rsid w:val="006266E2"/>
    <w:rsid w:val="0063037B"/>
    <w:rsid w:val="00632C54"/>
    <w:rsid w:val="00635616"/>
    <w:rsid w:val="006374B1"/>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92F"/>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2EA"/>
    <w:rsid w:val="006D767A"/>
    <w:rsid w:val="006E09E6"/>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8F8"/>
    <w:rsid w:val="00760D6A"/>
    <w:rsid w:val="0076343C"/>
    <w:rsid w:val="00764C12"/>
    <w:rsid w:val="00767BC8"/>
    <w:rsid w:val="007750DF"/>
    <w:rsid w:val="00777C19"/>
    <w:rsid w:val="00782487"/>
    <w:rsid w:val="00784C8D"/>
    <w:rsid w:val="00785E47"/>
    <w:rsid w:val="007873F5"/>
    <w:rsid w:val="0078760F"/>
    <w:rsid w:val="0079136A"/>
    <w:rsid w:val="00792AD8"/>
    <w:rsid w:val="00792D84"/>
    <w:rsid w:val="0079389B"/>
    <w:rsid w:val="00795030"/>
    <w:rsid w:val="00795A26"/>
    <w:rsid w:val="007A00CB"/>
    <w:rsid w:val="007A312F"/>
    <w:rsid w:val="007A7EAB"/>
    <w:rsid w:val="007B5238"/>
    <w:rsid w:val="007B7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684"/>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F2C"/>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E96"/>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CD1"/>
    <w:rsid w:val="00A2681C"/>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722"/>
    <w:rsid w:val="00B53DB3"/>
    <w:rsid w:val="00B66AF2"/>
    <w:rsid w:val="00B72848"/>
    <w:rsid w:val="00B74544"/>
    <w:rsid w:val="00B77754"/>
    <w:rsid w:val="00B81054"/>
    <w:rsid w:val="00B820DB"/>
    <w:rsid w:val="00B837F0"/>
    <w:rsid w:val="00B83896"/>
    <w:rsid w:val="00B85470"/>
    <w:rsid w:val="00B860A9"/>
    <w:rsid w:val="00B97264"/>
    <w:rsid w:val="00BA0143"/>
    <w:rsid w:val="00BA227A"/>
    <w:rsid w:val="00BA36C5"/>
    <w:rsid w:val="00BA4C69"/>
    <w:rsid w:val="00BA61AF"/>
    <w:rsid w:val="00BB1630"/>
    <w:rsid w:val="00BB6860"/>
    <w:rsid w:val="00BC3256"/>
    <w:rsid w:val="00BC3592"/>
    <w:rsid w:val="00BC36DF"/>
    <w:rsid w:val="00BC4B41"/>
    <w:rsid w:val="00BC66ED"/>
    <w:rsid w:val="00BD11D3"/>
    <w:rsid w:val="00BD2B47"/>
    <w:rsid w:val="00BD2CAA"/>
    <w:rsid w:val="00BD3B65"/>
    <w:rsid w:val="00BE0E66"/>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2A3"/>
    <w:rsid w:val="00C816E6"/>
    <w:rsid w:val="00C82587"/>
    <w:rsid w:val="00C84097"/>
    <w:rsid w:val="00C87FA4"/>
    <w:rsid w:val="00C9181A"/>
    <w:rsid w:val="00C9487D"/>
    <w:rsid w:val="00C955CB"/>
    <w:rsid w:val="00C95664"/>
    <w:rsid w:val="00C96E53"/>
    <w:rsid w:val="00CA115F"/>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DB"/>
    <w:rsid w:val="00D24268"/>
    <w:rsid w:val="00D25AE6"/>
    <w:rsid w:val="00D25BE6"/>
    <w:rsid w:val="00D321DB"/>
    <w:rsid w:val="00D32460"/>
    <w:rsid w:val="00D32EBF"/>
    <w:rsid w:val="00D343B3"/>
    <w:rsid w:val="00D35073"/>
    <w:rsid w:val="00D36085"/>
    <w:rsid w:val="00D421D9"/>
    <w:rsid w:val="00D4425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4FA"/>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34B"/>
    <w:rsid w:val="00E165FC"/>
    <w:rsid w:val="00E168D7"/>
    <w:rsid w:val="00E23A47"/>
    <w:rsid w:val="00E23E0E"/>
    <w:rsid w:val="00E2482B"/>
    <w:rsid w:val="00E2592B"/>
    <w:rsid w:val="00E25D98"/>
    <w:rsid w:val="00E264F8"/>
    <w:rsid w:val="00E30C52"/>
    <w:rsid w:val="00E33666"/>
    <w:rsid w:val="00E3771A"/>
    <w:rsid w:val="00E40B45"/>
    <w:rsid w:val="00E41637"/>
    <w:rsid w:val="00E43EC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4C9"/>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548"/>
    <w:rsid w:val="00F25A3F"/>
    <w:rsid w:val="00F27353"/>
    <w:rsid w:val="00F31B7D"/>
    <w:rsid w:val="00F32A17"/>
    <w:rsid w:val="00F349CE"/>
    <w:rsid w:val="00F34BAA"/>
    <w:rsid w:val="00F35345"/>
    <w:rsid w:val="00F355CA"/>
    <w:rsid w:val="00F355FB"/>
    <w:rsid w:val="00F40C6B"/>
    <w:rsid w:val="00F41113"/>
    <w:rsid w:val="00F44385"/>
    <w:rsid w:val="00F45C61"/>
    <w:rsid w:val="00F464AD"/>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012"/>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9C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66413"/>
  <w15:chartTrackingRefBased/>
  <w15:docId w15:val="{4ABF337D-D87D-4D32-8A7C-98FCBE0A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14C9"/>
    <w:rPr>
      <w:rFonts w:ascii="Calibri" w:hAnsi="Calibri" w:cs="Calibri"/>
    </w:rPr>
  </w:style>
  <w:style w:type="paragraph" w:styleId="Heading1">
    <w:name w:val="heading 1"/>
    <w:aliases w:val="Pocket"/>
    <w:basedOn w:val="Normal"/>
    <w:next w:val="Normal"/>
    <w:link w:val="Heading1Char"/>
    <w:qFormat/>
    <w:rsid w:val="00E814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14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E814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E814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14C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814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4C9"/>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E814C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814C9"/>
    <w:rPr>
      <w:color w:val="auto"/>
      <w:u w:val="none"/>
    </w:rPr>
  </w:style>
  <w:style w:type="character" w:customStyle="1" w:styleId="Heading1Char">
    <w:name w:val="Heading 1 Char"/>
    <w:aliases w:val="Pocket Char"/>
    <w:basedOn w:val="DefaultParagraphFont"/>
    <w:link w:val="Heading1"/>
    <w:rsid w:val="00E814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14C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1,Heading 3 Char1 Char Char Char,no Char"/>
    <w:basedOn w:val="DefaultParagraphFont"/>
    <w:link w:val="Heading3"/>
    <w:uiPriority w:val="2"/>
    <w:rsid w:val="00E814C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814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14C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7"/>
    <w:qFormat/>
    <w:rsid w:val="00E814C9"/>
    <w:rPr>
      <w:b w:val="0"/>
      <w:sz w:val="22"/>
      <w:u w:val="single"/>
    </w:rPr>
  </w:style>
  <w:style w:type="character" w:styleId="Strong">
    <w:name w:val="Strong"/>
    <w:basedOn w:val="DefaultParagraphFont"/>
    <w:uiPriority w:val="22"/>
    <w:semiHidden/>
    <w:qFormat/>
    <w:rsid w:val="00E814C9"/>
    <w:rPr>
      <w:b/>
      <w:bCs/>
    </w:rPr>
  </w:style>
  <w:style w:type="character" w:styleId="BookTitle">
    <w:name w:val="Book Title"/>
    <w:basedOn w:val="DefaultParagraphFont"/>
    <w:uiPriority w:val="33"/>
    <w:semiHidden/>
    <w:qFormat/>
    <w:rsid w:val="00E814C9"/>
    <w:rPr>
      <w:b/>
      <w:bCs/>
      <w:i/>
      <w:iCs/>
      <w:spacing w:val="5"/>
    </w:rPr>
  </w:style>
  <w:style w:type="character" w:customStyle="1" w:styleId="Heading5Char">
    <w:name w:val="Heading 5 Char"/>
    <w:basedOn w:val="DefaultParagraphFont"/>
    <w:link w:val="Heading5"/>
    <w:uiPriority w:val="9"/>
    <w:semiHidden/>
    <w:rsid w:val="00E814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14C9"/>
  </w:style>
  <w:style w:type="paragraph" w:styleId="Header">
    <w:name w:val="header"/>
    <w:basedOn w:val="Normal"/>
    <w:link w:val="HeaderChar"/>
    <w:uiPriority w:val="99"/>
    <w:semiHidden/>
    <w:rsid w:val="00E814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14C9"/>
    <w:rPr>
      <w:rFonts w:ascii="Calibri" w:hAnsi="Calibri" w:cs="Calibri"/>
    </w:rPr>
  </w:style>
  <w:style w:type="paragraph" w:styleId="Footer">
    <w:name w:val="footer"/>
    <w:basedOn w:val="Normal"/>
    <w:link w:val="FooterChar"/>
    <w:uiPriority w:val="99"/>
    <w:semiHidden/>
    <w:rsid w:val="00E814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14C9"/>
    <w:rPr>
      <w:rFonts w:ascii="Calibri" w:hAnsi="Calibri" w:cs="Calibri"/>
    </w:rPr>
  </w:style>
  <w:style w:type="paragraph" w:styleId="BodyText">
    <w:name w:val="Body Text"/>
    <w:basedOn w:val="Normal"/>
    <w:link w:val="BodyTextChar"/>
    <w:uiPriority w:val="99"/>
    <w:semiHidden/>
    <w:unhideWhenUsed/>
    <w:rsid w:val="00E814C9"/>
    <w:pPr>
      <w:spacing w:after="120"/>
    </w:pPr>
  </w:style>
  <w:style w:type="character" w:customStyle="1" w:styleId="BodyTextChar">
    <w:name w:val="Body Text Char"/>
    <w:basedOn w:val="DefaultParagraphFont"/>
    <w:link w:val="BodyText"/>
    <w:uiPriority w:val="99"/>
    <w:semiHidden/>
    <w:rsid w:val="00E814C9"/>
    <w:rPr>
      <w:rFonts w:ascii="Calibri" w:hAnsi="Calibri" w:cs="Calibri"/>
    </w:rPr>
  </w:style>
  <w:style w:type="paragraph" w:styleId="NoSpacing">
    <w:name w:val="No Spacing"/>
    <w:link w:val="NoSpacingChar"/>
    <w:uiPriority w:val="99"/>
    <w:semiHidden/>
    <w:unhideWhenUsed/>
    <w:qFormat/>
    <w:rsid w:val="00E814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814C9"/>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E814C9"/>
    <w:rPr>
      <w:color w:val="0563C1" w:themeColor="hyperlink"/>
      <w:u w:val="single"/>
    </w:rPr>
  </w:style>
  <w:style w:type="character" w:styleId="UnresolvedMention">
    <w:name w:val="Unresolved Mention"/>
    <w:basedOn w:val="DefaultParagraphFont"/>
    <w:uiPriority w:val="99"/>
    <w:semiHidden/>
    <w:unhideWhenUsed/>
    <w:rsid w:val="00E814C9"/>
    <w:rPr>
      <w:color w:val="605E5C"/>
      <w:shd w:val="clear" w:color="auto" w:fill="E1DFDD"/>
    </w:rPr>
  </w:style>
  <w:style w:type="character" w:customStyle="1" w:styleId="AAAUNDERLINEKEYBOARD">
    <w:name w:val="AAA UNDERLINE KEYBOARD"/>
    <w:basedOn w:val="DefaultParagraphFont"/>
    <w:uiPriority w:val="6"/>
    <w:qFormat/>
    <w:rsid w:val="0069192F"/>
    <w:rPr>
      <w:b w:val="0"/>
      <w:sz w:val="22"/>
      <w:u w:val="single"/>
    </w:rPr>
  </w:style>
  <w:style w:type="paragraph" w:customStyle="1" w:styleId="Analytic">
    <w:name w:val="Analytic"/>
    <w:link w:val="AnalyticChar"/>
    <w:autoRedefine/>
    <w:uiPriority w:val="5"/>
    <w:qFormat/>
    <w:rsid w:val="0069192F"/>
    <w:rPr>
      <w:rFonts w:ascii="Calibri" w:eastAsiaTheme="majorEastAsia" w:hAnsi="Calibri" w:cstheme="majorBidi"/>
      <w:b/>
      <w:iCs/>
      <w:color w:val="44546A" w:themeColor="text2"/>
      <w:sz w:val="26"/>
    </w:rPr>
  </w:style>
  <w:style w:type="character" w:customStyle="1" w:styleId="AnalyticChar">
    <w:name w:val="Analytic Char"/>
    <w:basedOn w:val="DefaultParagraphFont"/>
    <w:link w:val="Analytic"/>
    <w:uiPriority w:val="5"/>
    <w:rsid w:val="0069192F"/>
    <w:rPr>
      <w:rFonts w:ascii="Calibri" w:eastAsiaTheme="majorEastAsia" w:hAnsi="Calibri" w:cstheme="majorBidi"/>
      <w:b/>
      <w:iCs/>
      <w:color w:val="44546A" w:themeColor="text2"/>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69192F"/>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textbold">
    <w:name w:val="text bold"/>
    <w:basedOn w:val="Normal"/>
    <w:link w:val="Emphasis"/>
    <w:uiPriority w:val="8"/>
    <w:qFormat/>
    <w:rsid w:val="0069192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AnalyticsCR">
    <w:name w:val="Analytics CR"/>
    <w:basedOn w:val="Normal"/>
    <w:uiPriority w:val="5"/>
    <w:qFormat/>
    <w:rsid w:val="00E814C9"/>
    <w:rPr>
      <w:b/>
      <w:color w:val="2E74B5" w:themeColor="accent5" w:themeShade="BF"/>
      <w:sz w:val="26"/>
    </w:rPr>
  </w:style>
  <w:style w:type="character" w:customStyle="1" w:styleId="Boxes">
    <w:name w:val="Boxes"/>
    <w:basedOn w:val="Emphasis"/>
    <w:qFormat/>
    <w:rsid w:val="00183B5A"/>
    <w:rPr>
      <w:rFonts w:ascii="Calibri" w:hAnsi="Calibri" w:cs="Calibri"/>
      <w:b/>
      <w:i w:val="0"/>
      <w:iCs/>
      <w:sz w:val="22"/>
      <w:u w:val="single"/>
      <w:bdr w:val="single" w:sz="8" w:space="0" w:color="auto"/>
    </w:rPr>
  </w:style>
  <w:style w:type="paragraph" w:styleId="NormalWeb">
    <w:name w:val="Normal (Web)"/>
    <w:basedOn w:val="Normal"/>
    <w:uiPriority w:val="99"/>
    <w:unhideWhenUsed/>
    <w:rsid w:val="006E09E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B477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29796931">
      <w:bodyDiv w:val="1"/>
      <w:marLeft w:val="0"/>
      <w:marRight w:val="0"/>
      <w:marTop w:val="0"/>
      <w:marBottom w:val="0"/>
      <w:divBdr>
        <w:top w:val="none" w:sz="0" w:space="0" w:color="auto"/>
        <w:left w:val="none" w:sz="0" w:space="0" w:color="auto"/>
        <w:bottom w:val="none" w:sz="0" w:space="0" w:color="auto"/>
        <w:right w:val="none" w:sz="0" w:space="0" w:color="auto"/>
      </w:divBdr>
    </w:div>
    <w:div w:id="1139348431">
      <w:bodyDiv w:val="1"/>
      <w:marLeft w:val="0"/>
      <w:marRight w:val="0"/>
      <w:marTop w:val="0"/>
      <w:marBottom w:val="0"/>
      <w:divBdr>
        <w:top w:val="none" w:sz="0" w:space="0" w:color="auto"/>
        <w:left w:val="none" w:sz="0" w:space="0" w:color="auto"/>
        <w:bottom w:val="none" w:sz="0" w:space="0" w:color="auto"/>
        <w:right w:val="none" w:sz="0" w:space="0" w:color="auto"/>
      </w:divBdr>
    </w:div>
    <w:div w:id="1554462269">
      <w:bodyDiv w:val="1"/>
      <w:marLeft w:val="0"/>
      <w:marRight w:val="0"/>
      <w:marTop w:val="0"/>
      <w:marBottom w:val="0"/>
      <w:divBdr>
        <w:top w:val="none" w:sz="0" w:space="0" w:color="auto"/>
        <w:left w:val="none" w:sz="0" w:space="0" w:color="auto"/>
        <w:bottom w:val="none" w:sz="0" w:space="0" w:color="auto"/>
        <w:right w:val="none" w:sz="0" w:space="0" w:color="auto"/>
      </w:divBdr>
    </w:div>
    <w:div w:id="1604923842">
      <w:bodyDiv w:val="1"/>
      <w:marLeft w:val="0"/>
      <w:marRight w:val="0"/>
      <w:marTop w:val="0"/>
      <w:marBottom w:val="0"/>
      <w:divBdr>
        <w:top w:val="none" w:sz="0" w:space="0" w:color="auto"/>
        <w:left w:val="none" w:sz="0" w:space="0" w:color="auto"/>
        <w:bottom w:val="none" w:sz="0" w:space="0" w:color="auto"/>
        <w:right w:val="none" w:sz="0" w:space="0" w:color="auto"/>
      </w:divBdr>
    </w:div>
    <w:div w:id="1694959975">
      <w:bodyDiv w:val="1"/>
      <w:marLeft w:val="0"/>
      <w:marRight w:val="0"/>
      <w:marTop w:val="0"/>
      <w:marBottom w:val="0"/>
      <w:divBdr>
        <w:top w:val="none" w:sz="0" w:space="0" w:color="auto"/>
        <w:left w:val="none" w:sz="0" w:space="0" w:color="auto"/>
        <w:bottom w:val="none" w:sz="0" w:space="0" w:color="auto"/>
        <w:right w:val="none" w:sz="0" w:space="0" w:color="auto"/>
      </w:divBdr>
      <w:divsChild>
        <w:div w:id="18552220">
          <w:marLeft w:val="0"/>
          <w:marRight w:val="0"/>
          <w:marTop w:val="0"/>
          <w:marBottom w:val="0"/>
          <w:divBdr>
            <w:top w:val="none" w:sz="0" w:space="0" w:color="auto"/>
            <w:left w:val="none" w:sz="0" w:space="0" w:color="auto"/>
            <w:bottom w:val="none" w:sz="0" w:space="0" w:color="auto"/>
            <w:right w:val="none" w:sz="0" w:space="0" w:color="auto"/>
          </w:divBdr>
          <w:divsChild>
            <w:div w:id="1092236845">
              <w:marLeft w:val="0"/>
              <w:marRight w:val="0"/>
              <w:marTop w:val="0"/>
              <w:marBottom w:val="0"/>
              <w:divBdr>
                <w:top w:val="none" w:sz="0" w:space="0" w:color="auto"/>
                <w:left w:val="none" w:sz="0" w:space="0" w:color="auto"/>
                <w:bottom w:val="none" w:sz="0" w:space="0" w:color="auto"/>
                <w:right w:val="none" w:sz="0" w:space="0" w:color="auto"/>
              </w:divBdr>
              <w:divsChild>
                <w:div w:id="1852328033">
                  <w:marLeft w:val="0"/>
                  <w:marRight w:val="0"/>
                  <w:marTop w:val="0"/>
                  <w:marBottom w:val="0"/>
                  <w:divBdr>
                    <w:top w:val="none" w:sz="0" w:space="0" w:color="auto"/>
                    <w:left w:val="none" w:sz="0" w:space="0" w:color="auto"/>
                    <w:bottom w:val="none" w:sz="0" w:space="0" w:color="auto"/>
                    <w:right w:val="none" w:sz="0" w:space="0" w:color="auto"/>
                  </w:divBdr>
                  <w:divsChild>
                    <w:div w:id="92867808">
                      <w:marLeft w:val="0"/>
                      <w:marRight w:val="0"/>
                      <w:marTop w:val="0"/>
                      <w:marBottom w:val="0"/>
                      <w:divBdr>
                        <w:top w:val="none" w:sz="0" w:space="0" w:color="auto"/>
                        <w:left w:val="none" w:sz="0" w:space="0" w:color="auto"/>
                        <w:bottom w:val="none" w:sz="0" w:space="0" w:color="auto"/>
                        <w:right w:val="none" w:sz="0" w:space="0" w:color="auto"/>
                      </w:divBdr>
                      <w:divsChild>
                        <w:div w:id="214272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474402">
      <w:bodyDiv w:val="1"/>
      <w:marLeft w:val="0"/>
      <w:marRight w:val="0"/>
      <w:marTop w:val="0"/>
      <w:marBottom w:val="0"/>
      <w:divBdr>
        <w:top w:val="none" w:sz="0" w:space="0" w:color="auto"/>
        <w:left w:val="none" w:sz="0" w:space="0" w:color="auto"/>
        <w:bottom w:val="none" w:sz="0" w:space="0" w:color="auto"/>
        <w:right w:val="none" w:sz="0" w:space="0" w:color="auto"/>
      </w:divBdr>
      <w:divsChild>
        <w:div w:id="746657005">
          <w:marLeft w:val="0"/>
          <w:marRight w:val="0"/>
          <w:marTop w:val="0"/>
          <w:marBottom w:val="0"/>
          <w:divBdr>
            <w:top w:val="none" w:sz="0" w:space="0" w:color="auto"/>
            <w:left w:val="none" w:sz="0" w:space="0" w:color="auto"/>
            <w:bottom w:val="none" w:sz="0" w:space="0" w:color="auto"/>
            <w:right w:val="none" w:sz="0" w:space="0" w:color="auto"/>
          </w:divBdr>
          <w:divsChild>
            <w:div w:id="272785312">
              <w:marLeft w:val="0"/>
              <w:marRight w:val="0"/>
              <w:marTop w:val="0"/>
              <w:marBottom w:val="0"/>
              <w:divBdr>
                <w:top w:val="none" w:sz="0" w:space="0" w:color="auto"/>
                <w:left w:val="none" w:sz="0" w:space="0" w:color="auto"/>
                <w:bottom w:val="none" w:sz="0" w:space="0" w:color="auto"/>
                <w:right w:val="none" w:sz="0" w:space="0" w:color="auto"/>
              </w:divBdr>
            </w:div>
          </w:divsChild>
        </w:div>
        <w:div w:id="1547444812">
          <w:marLeft w:val="0"/>
          <w:marRight w:val="0"/>
          <w:marTop w:val="0"/>
          <w:marBottom w:val="0"/>
          <w:divBdr>
            <w:top w:val="none" w:sz="0" w:space="0" w:color="auto"/>
            <w:left w:val="none" w:sz="0" w:space="0" w:color="auto"/>
            <w:bottom w:val="none" w:sz="0" w:space="0" w:color="auto"/>
            <w:right w:val="none" w:sz="0" w:space="0" w:color="auto"/>
          </w:divBdr>
          <w:divsChild>
            <w:div w:id="1623536939">
              <w:marLeft w:val="0"/>
              <w:marRight w:val="0"/>
              <w:marTop w:val="0"/>
              <w:marBottom w:val="0"/>
              <w:divBdr>
                <w:top w:val="none" w:sz="0" w:space="0" w:color="auto"/>
                <w:left w:val="none" w:sz="0" w:space="0" w:color="auto"/>
                <w:bottom w:val="none" w:sz="0" w:space="0" w:color="auto"/>
                <w:right w:val="none" w:sz="0" w:space="0" w:color="auto"/>
              </w:divBdr>
            </w:div>
          </w:divsChild>
        </w:div>
        <w:div w:id="1186286306">
          <w:marLeft w:val="0"/>
          <w:marRight w:val="0"/>
          <w:marTop w:val="0"/>
          <w:marBottom w:val="0"/>
          <w:divBdr>
            <w:top w:val="none" w:sz="0" w:space="0" w:color="auto"/>
            <w:left w:val="none" w:sz="0" w:space="0" w:color="auto"/>
            <w:bottom w:val="none" w:sz="0" w:space="0" w:color="auto"/>
            <w:right w:val="none" w:sz="0" w:space="0" w:color="auto"/>
          </w:divBdr>
          <w:divsChild>
            <w:div w:id="11047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0355">
      <w:bodyDiv w:val="1"/>
      <w:marLeft w:val="0"/>
      <w:marRight w:val="0"/>
      <w:marTop w:val="0"/>
      <w:marBottom w:val="0"/>
      <w:divBdr>
        <w:top w:val="none" w:sz="0" w:space="0" w:color="auto"/>
        <w:left w:val="none" w:sz="0" w:space="0" w:color="auto"/>
        <w:bottom w:val="none" w:sz="0" w:space="0" w:color="auto"/>
        <w:right w:val="none" w:sz="0" w:space="0" w:color="auto"/>
      </w:divBdr>
      <w:divsChild>
        <w:div w:id="919680290">
          <w:marLeft w:val="0"/>
          <w:marRight w:val="0"/>
          <w:marTop w:val="0"/>
          <w:marBottom w:val="0"/>
          <w:divBdr>
            <w:top w:val="none" w:sz="0" w:space="0" w:color="auto"/>
            <w:left w:val="none" w:sz="0" w:space="0" w:color="auto"/>
            <w:bottom w:val="none" w:sz="0" w:space="0" w:color="auto"/>
            <w:right w:val="none" w:sz="0" w:space="0" w:color="auto"/>
          </w:divBdr>
          <w:divsChild>
            <w:div w:id="2113012984">
              <w:marLeft w:val="0"/>
              <w:marRight w:val="0"/>
              <w:marTop w:val="0"/>
              <w:marBottom w:val="0"/>
              <w:divBdr>
                <w:top w:val="none" w:sz="0" w:space="0" w:color="auto"/>
                <w:left w:val="none" w:sz="0" w:space="0" w:color="auto"/>
                <w:bottom w:val="none" w:sz="0" w:space="0" w:color="auto"/>
                <w:right w:val="none" w:sz="0" w:space="0" w:color="auto"/>
              </w:divBdr>
              <w:divsChild>
                <w:div w:id="386998454">
                  <w:marLeft w:val="0"/>
                  <w:marRight w:val="0"/>
                  <w:marTop w:val="0"/>
                  <w:marBottom w:val="0"/>
                  <w:divBdr>
                    <w:top w:val="none" w:sz="0" w:space="0" w:color="auto"/>
                    <w:left w:val="none" w:sz="0" w:space="0" w:color="auto"/>
                    <w:bottom w:val="none" w:sz="0" w:space="0" w:color="auto"/>
                    <w:right w:val="none" w:sz="0" w:space="0" w:color="auto"/>
                  </w:divBdr>
                  <w:divsChild>
                    <w:div w:id="1614051874">
                      <w:marLeft w:val="0"/>
                      <w:marRight w:val="0"/>
                      <w:marTop w:val="0"/>
                      <w:marBottom w:val="0"/>
                      <w:divBdr>
                        <w:top w:val="none" w:sz="0" w:space="0" w:color="auto"/>
                        <w:left w:val="none" w:sz="0" w:space="0" w:color="auto"/>
                        <w:bottom w:val="none" w:sz="0" w:space="0" w:color="auto"/>
                        <w:right w:val="none" w:sz="0" w:space="0" w:color="auto"/>
                      </w:divBdr>
                      <w:divsChild>
                        <w:div w:id="8706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607282">
      <w:bodyDiv w:val="1"/>
      <w:marLeft w:val="0"/>
      <w:marRight w:val="0"/>
      <w:marTop w:val="0"/>
      <w:marBottom w:val="0"/>
      <w:divBdr>
        <w:top w:val="none" w:sz="0" w:space="0" w:color="auto"/>
        <w:left w:val="none" w:sz="0" w:space="0" w:color="auto"/>
        <w:bottom w:val="none" w:sz="0" w:space="0" w:color="auto"/>
        <w:right w:val="none" w:sz="0" w:space="0" w:color="auto"/>
      </w:divBdr>
      <w:divsChild>
        <w:div w:id="2063553494">
          <w:marLeft w:val="0"/>
          <w:marRight w:val="0"/>
          <w:marTop w:val="0"/>
          <w:marBottom w:val="0"/>
          <w:divBdr>
            <w:top w:val="none" w:sz="0" w:space="0" w:color="auto"/>
            <w:left w:val="none" w:sz="0" w:space="0" w:color="auto"/>
            <w:bottom w:val="none" w:sz="0" w:space="0" w:color="auto"/>
            <w:right w:val="none" w:sz="0" w:space="0" w:color="auto"/>
          </w:divBdr>
          <w:divsChild>
            <w:div w:id="561252759">
              <w:marLeft w:val="0"/>
              <w:marRight w:val="0"/>
              <w:marTop w:val="0"/>
              <w:marBottom w:val="0"/>
              <w:divBdr>
                <w:top w:val="none" w:sz="0" w:space="0" w:color="auto"/>
                <w:left w:val="none" w:sz="0" w:space="0" w:color="auto"/>
                <w:bottom w:val="none" w:sz="0" w:space="0" w:color="auto"/>
                <w:right w:val="none" w:sz="0" w:space="0" w:color="auto"/>
              </w:divBdr>
            </w:div>
          </w:divsChild>
        </w:div>
        <w:div w:id="2089224155">
          <w:marLeft w:val="0"/>
          <w:marRight w:val="0"/>
          <w:marTop w:val="0"/>
          <w:marBottom w:val="0"/>
          <w:divBdr>
            <w:top w:val="none" w:sz="0" w:space="0" w:color="auto"/>
            <w:left w:val="none" w:sz="0" w:space="0" w:color="auto"/>
            <w:bottom w:val="none" w:sz="0" w:space="0" w:color="auto"/>
            <w:right w:val="none" w:sz="0" w:space="0" w:color="auto"/>
          </w:divBdr>
          <w:divsChild>
            <w:div w:id="1246500662">
              <w:marLeft w:val="0"/>
              <w:marRight w:val="0"/>
              <w:marTop w:val="0"/>
              <w:marBottom w:val="0"/>
              <w:divBdr>
                <w:top w:val="none" w:sz="0" w:space="0" w:color="auto"/>
                <w:left w:val="none" w:sz="0" w:space="0" w:color="auto"/>
                <w:bottom w:val="none" w:sz="0" w:space="0" w:color="auto"/>
                <w:right w:val="none" w:sz="0" w:space="0" w:color="auto"/>
              </w:divBdr>
            </w:div>
          </w:divsChild>
        </w:div>
        <w:div w:id="1648318913">
          <w:marLeft w:val="0"/>
          <w:marRight w:val="0"/>
          <w:marTop w:val="0"/>
          <w:marBottom w:val="0"/>
          <w:divBdr>
            <w:top w:val="none" w:sz="0" w:space="0" w:color="auto"/>
            <w:left w:val="none" w:sz="0" w:space="0" w:color="auto"/>
            <w:bottom w:val="none" w:sz="0" w:space="0" w:color="auto"/>
            <w:right w:val="none" w:sz="0" w:space="0" w:color="auto"/>
          </w:divBdr>
          <w:divsChild>
            <w:div w:id="4728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yharaghavaraj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126</Pages>
  <Words>51352</Words>
  <Characters>292709</Characters>
  <Application>Microsoft Office Word</Application>
  <DocSecurity>0</DocSecurity>
  <Lines>2439</Lines>
  <Paragraphs>686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Tate Roh</dc:creator>
  <cp:keywords>6.0.0</cp:keywords>
  <dc:description/>
  <cp:lastModifiedBy>Raghavaraju, Reyha</cp:lastModifiedBy>
  <cp:revision>11</cp:revision>
  <dcterms:created xsi:type="dcterms:W3CDTF">2025-07-10T20:43:00Z</dcterms:created>
  <dcterms:modified xsi:type="dcterms:W3CDTF">2025-07-10T21:25:00Z</dcterms:modified>
</cp:coreProperties>
</file>