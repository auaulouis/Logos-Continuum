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D5BD51" w14:textId="77777777" w:rsidR="008305E0" w:rsidRPr="008305E0" w:rsidRDefault="008305E0" w:rsidP="008305E0">
      <w:r>
        <w:t>Thanks Annika, Charles, David, Kenzo, Oscar, Rik, Shane, Shresth, Thomas, Vedansh, and Vihaan for their hard work on this file.</w:t>
      </w:r>
    </w:p>
    <w:p w14:paraId="75DD320B" w14:textId="11432818" w:rsidR="008305E0" w:rsidRDefault="008305E0" w:rsidP="008305E0">
      <w:r>
        <w:t xml:space="preserve">Email </w:t>
      </w:r>
      <w:r w:rsidRPr="008305E0">
        <w:t>rshet@umich.edu</w:t>
      </w:r>
      <w:r>
        <w:t xml:space="preserve"> with any inquiries.</w:t>
      </w:r>
    </w:p>
    <w:p w14:paraId="08030048" w14:textId="56B1963B" w:rsidR="008305E0" w:rsidRDefault="003C3FB0" w:rsidP="008305E0">
      <w:pPr>
        <w:pStyle w:val="Heading1"/>
      </w:pPr>
      <w:r>
        <w:t>Renewables DA</w:t>
      </w:r>
    </w:p>
    <w:p w14:paraId="64EF9841" w14:textId="07C63E1C" w:rsidR="003C3FB0" w:rsidRDefault="003C3FB0" w:rsidP="003C3FB0">
      <w:pPr>
        <w:pStyle w:val="Heading1"/>
      </w:pPr>
      <w:r>
        <w:t>Impact</w:t>
      </w:r>
    </w:p>
    <w:p w14:paraId="2EE1EF86" w14:textId="77777777" w:rsidR="00543E6D" w:rsidRDefault="00543E6D" w:rsidP="00543E6D">
      <w:pPr>
        <w:pStyle w:val="Heading2"/>
      </w:pPr>
      <w:r>
        <w:t>Tech Lead</w:t>
      </w:r>
    </w:p>
    <w:p w14:paraId="033DDB18" w14:textId="1158BDA4" w:rsidR="000846B4" w:rsidRPr="000846B4" w:rsidRDefault="000846B4" w:rsidP="000846B4">
      <w:pPr>
        <w:pStyle w:val="Heading3"/>
      </w:pPr>
      <w:r>
        <w:t>Impact---Tech Lead---2NC</w:t>
      </w:r>
    </w:p>
    <w:p w14:paraId="72FE79C4" w14:textId="77777777" w:rsidR="00543E6D" w:rsidRPr="00392908" w:rsidRDefault="00543E6D" w:rsidP="00543E6D">
      <w:pPr>
        <w:pStyle w:val="Heading4"/>
      </w:pPr>
      <w:r>
        <w:t xml:space="preserve">Tech innovation solves </w:t>
      </w:r>
      <w:r>
        <w:rPr>
          <w:u w:val="single"/>
        </w:rPr>
        <w:t>great power war</w:t>
      </w:r>
      <w:r>
        <w:t>.</w:t>
      </w:r>
    </w:p>
    <w:p w14:paraId="27924E0A" w14:textId="77777777" w:rsidR="00543E6D" w:rsidRPr="00EF0649" w:rsidRDefault="00543E6D" w:rsidP="00543E6D">
      <w:r w:rsidRPr="00E13F81">
        <w:rPr>
          <w:rStyle w:val="Style13ptBold"/>
        </w:rPr>
        <w:t>Schmidt ’23</w:t>
      </w:r>
      <w:r>
        <w:t xml:space="preserve"> [Eric; Former </w:t>
      </w:r>
      <w:r w:rsidRPr="00EF0649">
        <w:t xml:space="preserve">CEO </w:t>
      </w:r>
      <w:r>
        <w:t>@</w:t>
      </w:r>
      <w:r w:rsidRPr="00EF0649">
        <w:t xml:space="preserve"> Google</w:t>
      </w:r>
      <w:r>
        <w:t>; Foreign Affairs, “</w:t>
      </w:r>
      <w:r w:rsidRPr="00EF0649">
        <w:t>Innovation Power</w:t>
      </w:r>
      <w:r>
        <w:t>,” vol. 102]</w:t>
      </w:r>
    </w:p>
    <w:p w14:paraId="32C89699" w14:textId="77777777" w:rsidR="00543E6D" w:rsidRPr="003406D7" w:rsidRDefault="00543E6D" w:rsidP="00543E6D">
      <w:pPr>
        <w:rPr>
          <w:sz w:val="16"/>
        </w:rPr>
      </w:pPr>
      <w:r w:rsidRPr="00D63995">
        <w:rPr>
          <w:rStyle w:val="TitleChar"/>
          <w:highlight w:val="cyan"/>
        </w:rPr>
        <w:t>Ukraine’s success</w:t>
      </w:r>
      <w:r w:rsidRPr="003406D7">
        <w:rPr>
          <w:sz w:val="16"/>
        </w:rPr>
        <w:t xml:space="preserve"> can be credited in part to the resolve of the Ukrainian people, the weakness of the Russian military, and the strength of Western support. But it also </w:t>
      </w:r>
      <w:r w:rsidRPr="00D63995">
        <w:rPr>
          <w:rStyle w:val="TitleChar"/>
          <w:highlight w:val="cyan"/>
        </w:rPr>
        <w:t>owes to</w:t>
      </w:r>
      <w:r w:rsidRPr="00503FB2">
        <w:rPr>
          <w:rStyle w:val="TitleChar"/>
        </w:rPr>
        <w:t xml:space="preserve"> the </w:t>
      </w:r>
      <w:r w:rsidRPr="0098711C">
        <w:rPr>
          <w:rStyle w:val="Emphasis"/>
        </w:rPr>
        <w:t>defining new force</w:t>
      </w:r>
      <w:r w:rsidRPr="00503FB2">
        <w:rPr>
          <w:rStyle w:val="TitleChar"/>
        </w:rPr>
        <w:t xml:space="preserve"> of international politics</w:t>
      </w:r>
      <w:r w:rsidRPr="003406D7">
        <w:rPr>
          <w:sz w:val="16"/>
        </w:rPr>
        <w:t xml:space="preserve">: </w:t>
      </w:r>
      <w:r w:rsidRPr="00D63995">
        <w:rPr>
          <w:rStyle w:val="Emphasis"/>
          <w:highlight w:val="cyan"/>
        </w:rPr>
        <w:t>innovation power</w:t>
      </w:r>
      <w:r w:rsidRPr="003406D7">
        <w:rPr>
          <w:sz w:val="16"/>
        </w:rPr>
        <w:t xml:space="preserve">. Innovation power is </w:t>
      </w:r>
      <w:r w:rsidRPr="005D5984">
        <w:rPr>
          <w:rStyle w:val="TitleChar"/>
        </w:rPr>
        <w:t xml:space="preserve">the ability to </w:t>
      </w:r>
      <w:r w:rsidRPr="00216D39">
        <w:rPr>
          <w:rStyle w:val="Emphasis"/>
        </w:rPr>
        <w:t>invent</w:t>
      </w:r>
      <w:r w:rsidRPr="005D5984">
        <w:rPr>
          <w:rStyle w:val="TitleChar"/>
        </w:rPr>
        <w:t xml:space="preserve">, adopt, and </w:t>
      </w:r>
      <w:r w:rsidRPr="00216D39">
        <w:rPr>
          <w:rStyle w:val="Emphasis"/>
        </w:rPr>
        <w:t>adapt</w:t>
      </w:r>
      <w:r w:rsidRPr="005D5984">
        <w:rPr>
          <w:rStyle w:val="TitleChar"/>
        </w:rPr>
        <w:t xml:space="preserve"> new technologies</w:t>
      </w:r>
      <w:r w:rsidRPr="003406D7">
        <w:rPr>
          <w:sz w:val="16"/>
        </w:rPr>
        <w:t xml:space="preserve">. It </w:t>
      </w:r>
      <w:r w:rsidRPr="00AF5E47">
        <w:rPr>
          <w:sz w:val="16"/>
        </w:rPr>
        <w:t>contributes to both hard</w:t>
      </w:r>
      <w:r w:rsidRPr="003406D7">
        <w:rPr>
          <w:sz w:val="16"/>
        </w:rPr>
        <w:t xml:space="preserve"> and soft power. </w:t>
      </w:r>
      <w:r w:rsidRPr="00AF5E47">
        <w:rPr>
          <w:rStyle w:val="TitleChar"/>
        </w:rPr>
        <w:t>High</w:t>
      </w:r>
      <w:r w:rsidRPr="004675EE">
        <w:rPr>
          <w:rStyle w:val="TitleChar"/>
        </w:rPr>
        <w:t>-</w:t>
      </w:r>
      <w:r w:rsidRPr="00D63995">
        <w:rPr>
          <w:rStyle w:val="TitleChar"/>
          <w:highlight w:val="cyan"/>
        </w:rPr>
        <w:t>tech</w:t>
      </w:r>
      <w:r w:rsidRPr="003406D7">
        <w:rPr>
          <w:sz w:val="16"/>
        </w:rPr>
        <w:t xml:space="preserve"> weapons </w:t>
      </w:r>
      <w:r w:rsidRPr="004675EE">
        <w:rPr>
          <w:rStyle w:val="TitleChar"/>
        </w:rPr>
        <w:t xml:space="preserve">systems </w:t>
      </w:r>
      <w:r w:rsidRPr="00D63995">
        <w:rPr>
          <w:rStyle w:val="TitleChar"/>
          <w:highlight w:val="cyan"/>
        </w:rPr>
        <w:t xml:space="preserve">increase </w:t>
      </w:r>
      <w:r w:rsidRPr="00D63995">
        <w:rPr>
          <w:rStyle w:val="Emphasis"/>
          <w:highlight w:val="cyan"/>
        </w:rPr>
        <w:t>military might</w:t>
      </w:r>
      <w:r w:rsidRPr="003406D7">
        <w:rPr>
          <w:sz w:val="16"/>
        </w:rPr>
        <w:t xml:space="preserve">, </w:t>
      </w:r>
      <w:r w:rsidRPr="007538FB">
        <w:rPr>
          <w:rStyle w:val="Emphasis"/>
        </w:rPr>
        <w:t>new platforms</w:t>
      </w:r>
      <w:r w:rsidRPr="003406D7">
        <w:rPr>
          <w:sz w:val="16"/>
        </w:rPr>
        <w:t xml:space="preserve"> and the standards that govern them </w:t>
      </w:r>
      <w:r w:rsidRPr="0035105E">
        <w:rPr>
          <w:rStyle w:val="TitleChar"/>
        </w:rPr>
        <w:t xml:space="preserve">provide </w:t>
      </w:r>
      <w:r w:rsidRPr="00D63995">
        <w:rPr>
          <w:rStyle w:val="Emphasis"/>
          <w:highlight w:val="cyan"/>
        </w:rPr>
        <w:t>economic</w:t>
      </w:r>
      <w:r w:rsidRPr="00D63995">
        <w:rPr>
          <w:rStyle w:val="TitleChar"/>
          <w:highlight w:val="cyan"/>
        </w:rPr>
        <w:t xml:space="preserve"> leverage</w:t>
      </w:r>
      <w:r w:rsidRPr="0035105E">
        <w:rPr>
          <w:rStyle w:val="TitleChar"/>
        </w:rPr>
        <w:t>,</w:t>
      </w:r>
      <w:r w:rsidRPr="003406D7">
        <w:rPr>
          <w:sz w:val="16"/>
        </w:rPr>
        <w:t xml:space="preserve"> and </w:t>
      </w:r>
      <w:r w:rsidRPr="002E7CFD">
        <w:rPr>
          <w:rStyle w:val="TitleChar"/>
        </w:rPr>
        <w:t>cutting-edge research</w:t>
      </w:r>
      <w:r w:rsidRPr="003406D7">
        <w:rPr>
          <w:sz w:val="16"/>
        </w:rPr>
        <w:t xml:space="preserve"> and technologies </w:t>
      </w:r>
      <w:r w:rsidRPr="004B53EC">
        <w:rPr>
          <w:rStyle w:val="TitleChar"/>
        </w:rPr>
        <w:t xml:space="preserve">enhance </w:t>
      </w:r>
      <w:r w:rsidRPr="00D63995">
        <w:rPr>
          <w:rStyle w:val="TitleChar"/>
          <w:highlight w:val="cyan"/>
        </w:rPr>
        <w:t>global appeal</w:t>
      </w:r>
      <w:r w:rsidRPr="003406D7">
        <w:rPr>
          <w:sz w:val="16"/>
        </w:rPr>
        <w:t xml:space="preserve">. </w:t>
      </w:r>
      <w:r w:rsidRPr="00A809E8">
        <w:rPr>
          <w:rStyle w:val="TitleChar"/>
        </w:rPr>
        <w:t xml:space="preserve">There is a long tradition of states harnessing innovation to </w:t>
      </w:r>
      <w:r w:rsidRPr="001A050F">
        <w:rPr>
          <w:rStyle w:val="Emphasis"/>
        </w:rPr>
        <w:t>project power abroad</w:t>
      </w:r>
      <w:r w:rsidRPr="003406D7">
        <w:rPr>
          <w:sz w:val="16"/>
        </w:rPr>
        <w:t>, but what has changed is the self-perpetuating nature of scientific advances. Developments in artificial intelligence in particular not only unlock new areas of scientific discovery; they also speed up that very process. Artificial intelligence supercharges the ability of scientists and engineers to discover ever more powerful technologies, fostering advances in artificial intelligence itself as well as in other fields—and reshaping the world in the process.</w:t>
      </w:r>
    </w:p>
    <w:p w14:paraId="54463190" w14:textId="77777777" w:rsidR="00543E6D" w:rsidRPr="003406D7" w:rsidRDefault="00543E6D" w:rsidP="00543E6D">
      <w:pPr>
        <w:rPr>
          <w:sz w:val="16"/>
        </w:rPr>
      </w:pPr>
      <w:r w:rsidRPr="003406D7">
        <w:rPr>
          <w:sz w:val="16"/>
        </w:rPr>
        <w:t xml:space="preserve">The </w:t>
      </w:r>
      <w:r w:rsidRPr="00D63995">
        <w:rPr>
          <w:rStyle w:val="TitleChar"/>
          <w:highlight w:val="cyan"/>
        </w:rPr>
        <w:t>ability to innovate</w:t>
      </w:r>
      <w:r w:rsidRPr="005B78CF">
        <w:rPr>
          <w:rStyle w:val="TitleChar"/>
        </w:rPr>
        <w:t xml:space="preserve"> faster and better</w:t>
      </w:r>
      <w:r w:rsidRPr="003406D7">
        <w:rPr>
          <w:sz w:val="16"/>
        </w:rPr>
        <w:t xml:space="preserve">—the </w:t>
      </w:r>
      <w:r w:rsidRPr="00BC60CF">
        <w:rPr>
          <w:rStyle w:val="TitleChar"/>
        </w:rPr>
        <w:t xml:space="preserve">foundation on which </w:t>
      </w:r>
      <w:r w:rsidRPr="00F906DE">
        <w:rPr>
          <w:rStyle w:val="Emphasis"/>
        </w:rPr>
        <w:t>military, economic</w:t>
      </w:r>
      <w:r w:rsidRPr="00BC60CF">
        <w:rPr>
          <w:rStyle w:val="TitleChar"/>
        </w:rPr>
        <w:t>, and cultural power now</w:t>
      </w:r>
      <w:r w:rsidRPr="003406D7">
        <w:rPr>
          <w:sz w:val="16"/>
        </w:rPr>
        <w:t xml:space="preserve"> </w:t>
      </w:r>
      <w:r w:rsidRPr="009A7CF1">
        <w:rPr>
          <w:rStyle w:val="Emphasis"/>
        </w:rPr>
        <w:t>rest</w:t>
      </w:r>
      <w:r w:rsidRPr="003406D7">
        <w:rPr>
          <w:sz w:val="16"/>
        </w:rPr>
        <w:t>—</w:t>
      </w:r>
      <w:r w:rsidRPr="00D63995">
        <w:rPr>
          <w:rStyle w:val="TitleChar"/>
          <w:highlight w:val="cyan"/>
        </w:rPr>
        <w:t>will determine</w:t>
      </w:r>
      <w:r w:rsidRPr="0028251E">
        <w:rPr>
          <w:rStyle w:val="TitleChar"/>
        </w:rPr>
        <w:t xml:space="preserve"> the</w:t>
      </w:r>
      <w:r w:rsidRPr="003406D7">
        <w:rPr>
          <w:sz w:val="16"/>
        </w:rPr>
        <w:t xml:space="preserve"> </w:t>
      </w:r>
      <w:r w:rsidRPr="00D63995">
        <w:rPr>
          <w:rStyle w:val="Emphasis"/>
          <w:highlight w:val="cyan"/>
        </w:rPr>
        <w:t>outcome</w:t>
      </w:r>
      <w:r w:rsidRPr="00D63995">
        <w:rPr>
          <w:sz w:val="16"/>
          <w:highlight w:val="cyan"/>
        </w:rPr>
        <w:t xml:space="preserve"> </w:t>
      </w:r>
      <w:r w:rsidRPr="00D63995">
        <w:rPr>
          <w:rStyle w:val="TitleChar"/>
          <w:highlight w:val="cyan"/>
        </w:rPr>
        <w:t>of</w:t>
      </w:r>
      <w:r w:rsidRPr="003406D7">
        <w:rPr>
          <w:sz w:val="16"/>
        </w:rPr>
        <w:t xml:space="preserve"> the </w:t>
      </w:r>
      <w:r w:rsidRPr="000B6CAE">
        <w:rPr>
          <w:rStyle w:val="TitleChar"/>
        </w:rPr>
        <w:t xml:space="preserve">great-power </w:t>
      </w:r>
      <w:r w:rsidRPr="00D63995">
        <w:rPr>
          <w:rStyle w:val="TitleChar"/>
          <w:highlight w:val="cyan"/>
        </w:rPr>
        <w:t>competition between</w:t>
      </w:r>
      <w:r w:rsidRPr="000B6CAE">
        <w:rPr>
          <w:rStyle w:val="TitleChar"/>
        </w:rPr>
        <w:t xml:space="preserve"> the </w:t>
      </w:r>
      <w:r w:rsidRPr="00D63995">
        <w:rPr>
          <w:rStyle w:val="Emphasis"/>
          <w:highlight w:val="cyan"/>
        </w:rPr>
        <w:t>U</w:t>
      </w:r>
      <w:r w:rsidRPr="007019B5">
        <w:rPr>
          <w:rStyle w:val="Emphasis"/>
        </w:rPr>
        <w:t xml:space="preserve">nited </w:t>
      </w:r>
      <w:r w:rsidRPr="00D63995">
        <w:rPr>
          <w:rStyle w:val="Emphasis"/>
          <w:highlight w:val="cyan"/>
        </w:rPr>
        <w:t>S</w:t>
      </w:r>
      <w:r w:rsidRPr="007019B5">
        <w:rPr>
          <w:rStyle w:val="Emphasis"/>
        </w:rPr>
        <w:t xml:space="preserve">tates </w:t>
      </w:r>
      <w:r w:rsidRPr="00D63995">
        <w:rPr>
          <w:rStyle w:val="Emphasis"/>
          <w:highlight w:val="cyan"/>
        </w:rPr>
        <w:t>and China</w:t>
      </w:r>
      <w:r w:rsidRPr="003406D7">
        <w:rPr>
          <w:sz w:val="16"/>
        </w:rPr>
        <w:t xml:space="preserve">. </w:t>
      </w:r>
      <w:r w:rsidRPr="00D63995">
        <w:rPr>
          <w:rStyle w:val="Emphasis"/>
          <w:highlight w:val="cyan"/>
        </w:rPr>
        <w:t>For now</w:t>
      </w:r>
      <w:r w:rsidRPr="00D63995">
        <w:rPr>
          <w:rStyle w:val="TitleChar"/>
          <w:highlight w:val="cyan"/>
        </w:rPr>
        <w:t>, the U</w:t>
      </w:r>
      <w:r w:rsidRPr="00AF5E47">
        <w:rPr>
          <w:rStyle w:val="TitleChar"/>
        </w:rPr>
        <w:t>nited</w:t>
      </w:r>
      <w:r w:rsidRPr="00A047D6">
        <w:rPr>
          <w:rStyle w:val="TitleChar"/>
        </w:rPr>
        <w:t xml:space="preserve"> </w:t>
      </w:r>
      <w:r w:rsidRPr="00D63995">
        <w:rPr>
          <w:rStyle w:val="TitleChar"/>
          <w:highlight w:val="cyan"/>
        </w:rPr>
        <w:t>S</w:t>
      </w:r>
      <w:r w:rsidRPr="00AF5E47">
        <w:rPr>
          <w:rStyle w:val="TitleChar"/>
        </w:rPr>
        <w:t>t</w:t>
      </w:r>
      <w:r w:rsidRPr="00A047D6">
        <w:rPr>
          <w:rStyle w:val="TitleChar"/>
        </w:rPr>
        <w:t xml:space="preserve">ates </w:t>
      </w:r>
      <w:r w:rsidRPr="00D63995">
        <w:rPr>
          <w:rStyle w:val="Emphasis"/>
          <w:highlight w:val="cyan"/>
        </w:rPr>
        <w:t>remains in</w:t>
      </w:r>
      <w:r w:rsidRPr="00F6010E">
        <w:rPr>
          <w:rStyle w:val="Emphasis"/>
        </w:rPr>
        <w:t xml:space="preserve"> the </w:t>
      </w:r>
      <w:r w:rsidRPr="00D63995">
        <w:rPr>
          <w:rStyle w:val="Emphasis"/>
          <w:highlight w:val="cyan"/>
        </w:rPr>
        <w:t>lead</w:t>
      </w:r>
      <w:r w:rsidRPr="003406D7">
        <w:rPr>
          <w:sz w:val="16"/>
        </w:rPr>
        <w:t xml:space="preserve">. </w:t>
      </w:r>
      <w:r w:rsidRPr="007A283B">
        <w:rPr>
          <w:rStyle w:val="TitleChar"/>
        </w:rPr>
        <w:t xml:space="preserve">But </w:t>
      </w:r>
      <w:r w:rsidRPr="00D63995">
        <w:rPr>
          <w:rStyle w:val="TitleChar"/>
          <w:highlight w:val="cyan"/>
        </w:rPr>
        <w:t xml:space="preserve">China is </w:t>
      </w:r>
      <w:r w:rsidRPr="00D63995">
        <w:rPr>
          <w:rStyle w:val="Emphasis"/>
          <w:highlight w:val="cyan"/>
        </w:rPr>
        <w:t>catching</w:t>
      </w:r>
      <w:r w:rsidRPr="00D63995">
        <w:rPr>
          <w:rStyle w:val="TitleChar"/>
          <w:highlight w:val="cyan"/>
        </w:rPr>
        <w:t xml:space="preserve"> up</w:t>
      </w:r>
      <w:r w:rsidRPr="007A283B">
        <w:rPr>
          <w:rStyle w:val="TitleChar"/>
        </w:rPr>
        <w:t xml:space="preserve"> in </w:t>
      </w:r>
      <w:r w:rsidRPr="00B165A9">
        <w:rPr>
          <w:rStyle w:val="Emphasis"/>
        </w:rPr>
        <w:t>many areas</w:t>
      </w:r>
      <w:r w:rsidRPr="003406D7">
        <w:rPr>
          <w:sz w:val="16"/>
        </w:rPr>
        <w:t xml:space="preserve"> and has already surged ahead in others. To emerge victorious from this century-defining contest, business as usual will not do. Instead, </w:t>
      </w:r>
      <w:r w:rsidRPr="00851924">
        <w:rPr>
          <w:rStyle w:val="TitleChar"/>
        </w:rPr>
        <w:t>the U.S. government will have to</w:t>
      </w:r>
      <w:r w:rsidRPr="003406D7">
        <w:rPr>
          <w:sz w:val="16"/>
        </w:rPr>
        <w:t xml:space="preserve"> overcome its stultified bureaucratic impulses, </w:t>
      </w:r>
      <w:r w:rsidRPr="00851924">
        <w:rPr>
          <w:rStyle w:val="TitleChar"/>
        </w:rPr>
        <w:t xml:space="preserve">create </w:t>
      </w:r>
      <w:r w:rsidRPr="00165BF9">
        <w:rPr>
          <w:rStyle w:val="Emphasis"/>
        </w:rPr>
        <w:t>favorable</w:t>
      </w:r>
      <w:r w:rsidRPr="00851924">
        <w:rPr>
          <w:rStyle w:val="TitleChar"/>
        </w:rPr>
        <w:t xml:space="preserve"> conditions for </w:t>
      </w:r>
      <w:r w:rsidRPr="00165BF9">
        <w:rPr>
          <w:rStyle w:val="Emphasis"/>
        </w:rPr>
        <w:t>innovation</w:t>
      </w:r>
      <w:r w:rsidRPr="003406D7">
        <w:rPr>
          <w:sz w:val="16"/>
        </w:rPr>
        <w:t xml:space="preserve">, and invest in the tools and talent needed to kick-start the virtuous cycle of technological advancement. It needs to commit itself to promoting innovation in the service of the country and in the service of democracy. </w:t>
      </w:r>
      <w:r w:rsidRPr="007F5B42">
        <w:rPr>
          <w:rStyle w:val="TitleChar"/>
        </w:rPr>
        <w:t>At stake is</w:t>
      </w:r>
      <w:r w:rsidRPr="003406D7">
        <w:rPr>
          <w:sz w:val="16"/>
        </w:rPr>
        <w:t xml:space="preserve"> nothing less than </w:t>
      </w:r>
      <w:r w:rsidRPr="007E6A5C">
        <w:rPr>
          <w:rStyle w:val="TitleChar"/>
        </w:rPr>
        <w:t>the future of</w:t>
      </w:r>
      <w:r w:rsidRPr="003406D7">
        <w:rPr>
          <w:sz w:val="16"/>
        </w:rPr>
        <w:t xml:space="preserve"> free societies, open markets, </w:t>
      </w:r>
      <w:r w:rsidRPr="007E6A5C">
        <w:rPr>
          <w:rStyle w:val="TitleChar"/>
        </w:rPr>
        <w:t xml:space="preserve">democratic government, and the broader </w:t>
      </w:r>
      <w:r w:rsidRPr="00F710C1">
        <w:rPr>
          <w:rStyle w:val="Emphasis"/>
        </w:rPr>
        <w:t>world order</w:t>
      </w:r>
      <w:r w:rsidRPr="003406D7">
        <w:rPr>
          <w:sz w:val="16"/>
        </w:rPr>
        <w:t>.</w:t>
      </w:r>
    </w:p>
    <w:p w14:paraId="23E8542E" w14:textId="77777777" w:rsidR="00543E6D" w:rsidRPr="003406D7" w:rsidRDefault="00543E6D" w:rsidP="00543E6D">
      <w:pPr>
        <w:rPr>
          <w:sz w:val="16"/>
        </w:rPr>
      </w:pPr>
      <w:r w:rsidRPr="003406D7">
        <w:rPr>
          <w:sz w:val="16"/>
        </w:rPr>
        <w:t>KNOWLEDGE IS POWER</w:t>
      </w:r>
    </w:p>
    <w:p w14:paraId="22F22DA6" w14:textId="77777777" w:rsidR="00543E6D" w:rsidRPr="003406D7" w:rsidRDefault="00543E6D" w:rsidP="00543E6D">
      <w:pPr>
        <w:rPr>
          <w:sz w:val="16"/>
        </w:rPr>
      </w:pPr>
      <w:r w:rsidRPr="003406D7">
        <w:rPr>
          <w:sz w:val="16"/>
        </w:rPr>
        <w:t xml:space="preserve">The </w:t>
      </w:r>
      <w:r w:rsidRPr="00620806">
        <w:rPr>
          <w:rStyle w:val="TitleChar"/>
        </w:rPr>
        <w:t>nexus between tech</w:t>
      </w:r>
      <w:r w:rsidRPr="003406D7">
        <w:rPr>
          <w:sz w:val="16"/>
        </w:rPr>
        <w:t xml:space="preserve">nological innovation </w:t>
      </w:r>
      <w:r w:rsidRPr="00620806">
        <w:rPr>
          <w:rStyle w:val="TitleChar"/>
        </w:rPr>
        <w:t xml:space="preserve">and global domination dates back </w:t>
      </w:r>
      <w:r w:rsidRPr="00A07F94">
        <w:rPr>
          <w:rStyle w:val="Emphasis"/>
        </w:rPr>
        <w:t>centuries</w:t>
      </w:r>
      <w:r w:rsidRPr="003406D7">
        <w:rPr>
          <w:sz w:val="16"/>
        </w:rPr>
        <w:t>, from the muskets the conquistador Francisco Pizarro wielded to defeat the Inca Empire to the steamboats Commodore Matthew Perry commanded to force the opening of Japan. But the sheer speed at which innovation is happening has no precedent. Nowhere is this change clearer than in one of the foundational technologies of our time: artificial intelligence.</w:t>
      </w:r>
    </w:p>
    <w:p w14:paraId="3FCDF0FA" w14:textId="77777777" w:rsidR="00543E6D" w:rsidRPr="003406D7" w:rsidRDefault="00543E6D" w:rsidP="00543E6D">
      <w:pPr>
        <w:rPr>
          <w:sz w:val="16"/>
        </w:rPr>
      </w:pPr>
      <w:r w:rsidRPr="00A07F94">
        <w:rPr>
          <w:rStyle w:val="TitleChar"/>
        </w:rPr>
        <w:t xml:space="preserve">Today’s </w:t>
      </w:r>
      <w:r w:rsidRPr="00D63995">
        <w:rPr>
          <w:rStyle w:val="TitleChar"/>
          <w:highlight w:val="cyan"/>
        </w:rPr>
        <w:t>AI</w:t>
      </w:r>
      <w:r w:rsidRPr="00A07F94">
        <w:rPr>
          <w:rStyle w:val="TitleChar"/>
        </w:rPr>
        <w:t xml:space="preserve"> systems</w:t>
      </w:r>
      <w:r w:rsidRPr="003406D7">
        <w:rPr>
          <w:sz w:val="16"/>
        </w:rPr>
        <w:t xml:space="preserve"> can already </w:t>
      </w:r>
      <w:r w:rsidRPr="00D63995">
        <w:rPr>
          <w:rStyle w:val="TitleChar"/>
          <w:highlight w:val="cyan"/>
        </w:rPr>
        <w:t>provide</w:t>
      </w:r>
      <w:r w:rsidRPr="00A07F94">
        <w:rPr>
          <w:rStyle w:val="TitleChar"/>
        </w:rPr>
        <w:t xml:space="preserve"> key </w:t>
      </w:r>
      <w:r w:rsidRPr="00D63995">
        <w:rPr>
          <w:rStyle w:val="TitleChar"/>
          <w:highlight w:val="cyan"/>
        </w:rPr>
        <w:t>advantages</w:t>
      </w:r>
      <w:r w:rsidRPr="00A07F94">
        <w:rPr>
          <w:rStyle w:val="TitleChar"/>
        </w:rPr>
        <w:t xml:space="preserve"> in</w:t>
      </w:r>
      <w:r w:rsidRPr="003406D7">
        <w:rPr>
          <w:sz w:val="16"/>
        </w:rPr>
        <w:t xml:space="preserve"> the </w:t>
      </w:r>
      <w:r w:rsidRPr="00893539">
        <w:rPr>
          <w:rStyle w:val="Emphasis"/>
        </w:rPr>
        <w:t>military</w:t>
      </w:r>
      <w:r w:rsidRPr="003406D7">
        <w:rPr>
          <w:sz w:val="16"/>
        </w:rPr>
        <w:t xml:space="preserve"> domain, where </w:t>
      </w:r>
      <w:r w:rsidRPr="001A6026">
        <w:rPr>
          <w:rStyle w:val="TitleChar"/>
        </w:rPr>
        <w:t>they</w:t>
      </w:r>
      <w:r w:rsidRPr="003406D7">
        <w:rPr>
          <w:sz w:val="16"/>
        </w:rPr>
        <w:t xml:space="preserve"> are able to </w:t>
      </w:r>
      <w:r w:rsidRPr="00D63995">
        <w:rPr>
          <w:rStyle w:val="TitleChar"/>
          <w:highlight w:val="cyan"/>
        </w:rPr>
        <w:t>parse millions of inputs</w:t>
      </w:r>
      <w:r w:rsidRPr="003406D7">
        <w:rPr>
          <w:sz w:val="16"/>
        </w:rPr>
        <w:t xml:space="preserve">, </w:t>
      </w:r>
      <w:r w:rsidRPr="001A6026">
        <w:rPr>
          <w:rStyle w:val="TitleChar"/>
        </w:rPr>
        <w:t>identify patterns</w:t>
      </w:r>
      <w:r w:rsidRPr="003406D7">
        <w:rPr>
          <w:sz w:val="16"/>
        </w:rPr>
        <w:t xml:space="preserve">, </w:t>
      </w:r>
      <w:r w:rsidRPr="00E53339">
        <w:rPr>
          <w:rStyle w:val="TitleChar"/>
        </w:rPr>
        <w:t>and alert commanders to enemy activity</w:t>
      </w:r>
      <w:r w:rsidRPr="003406D7">
        <w:rPr>
          <w:sz w:val="16"/>
        </w:rPr>
        <w:t xml:space="preserve">. The Ukrainian military, for example, has used AI to efficiently scan intelligence, surveillance, and reconnaissance data from a variety of sources. Increasingly, however, AI systems will move beyond merely assisting human decision-making and start making decisions themselves. John Boyd, a military strategist and U.S. Air Force colonel, coined the term “OODA loop”—observe, orient, decide, act—to describe the decision-making process in combat. Crucially, AI will be able to execute each part of the OODA loop much faster. Conflict can happen at the speed of computers, not the speed of people. As a result, </w:t>
      </w:r>
      <w:r w:rsidRPr="00074D47">
        <w:rPr>
          <w:rStyle w:val="TitleChar"/>
        </w:rPr>
        <w:t xml:space="preserve">command-and-control systems that rely on </w:t>
      </w:r>
      <w:r w:rsidRPr="008A3EEB">
        <w:rPr>
          <w:rStyle w:val="Emphasis"/>
        </w:rPr>
        <w:t>human</w:t>
      </w:r>
      <w:r w:rsidRPr="00074D47">
        <w:rPr>
          <w:rStyle w:val="TitleChar"/>
        </w:rPr>
        <w:t xml:space="preserve"> </w:t>
      </w:r>
      <w:r w:rsidRPr="003406D7">
        <w:rPr>
          <w:sz w:val="16"/>
        </w:rPr>
        <w:t>decision-maker</w:t>
      </w:r>
      <w:r w:rsidRPr="00074D47">
        <w:rPr>
          <w:rStyle w:val="TitleChar"/>
        </w:rPr>
        <w:t>s</w:t>
      </w:r>
      <w:r w:rsidRPr="003406D7">
        <w:rPr>
          <w:sz w:val="16"/>
        </w:rPr>
        <w:t>—or, worse, complex military hierarchies—</w:t>
      </w:r>
      <w:r w:rsidRPr="004D7DA4">
        <w:rPr>
          <w:rStyle w:val="TitleChar"/>
        </w:rPr>
        <w:t xml:space="preserve">will lose out to </w:t>
      </w:r>
      <w:r w:rsidRPr="00A65993">
        <w:rPr>
          <w:rStyle w:val="Emphasis"/>
        </w:rPr>
        <w:t>faster</w:t>
      </w:r>
      <w:r w:rsidRPr="004D7DA4">
        <w:rPr>
          <w:rStyle w:val="TitleChar"/>
        </w:rPr>
        <w:t>,</w:t>
      </w:r>
      <w:r w:rsidRPr="003406D7">
        <w:rPr>
          <w:sz w:val="16"/>
        </w:rPr>
        <w:t xml:space="preserve"> more </w:t>
      </w:r>
      <w:r w:rsidRPr="00336695">
        <w:rPr>
          <w:rStyle w:val="Emphasis"/>
        </w:rPr>
        <w:t>efficient systems</w:t>
      </w:r>
      <w:r w:rsidRPr="003406D7">
        <w:rPr>
          <w:sz w:val="16"/>
        </w:rPr>
        <w:t xml:space="preserve"> that team machines with humans.</w:t>
      </w:r>
    </w:p>
    <w:p w14:paraId="5AA27F16" w14:textId="77777777" w:rsidR="00543E6D" w:rsidRPr="003406D7" w:rsidRDefault="00543E6D" w:rsidP="00543E6D">
      <w:pPr>
        <w:rPr>
          <w:sz w:val="16"/>
        </w:rPr>
      </w:pPr>
      <w:r w:rsidRPr="003406D7">
        <w:rPr>
          <w:sz w:val="16"/>
        </w:rPr>
        <w:t>In previous eras, the technologies that shaped geopolitics—from bronze to steel, steam power to nuclear fission—were largely singular. There was a clear threshold of technological mastery, and once a country reached it, the playing field was leveled. Artificial intelligence, by contrast, is generative in nature. By presenting a platform for continuous scientific and technological innovation, it can lead to yet more innovation. That phenomenon makes the AI age fundamentally different from the Bronze Age or the steel age. Rather than natural resource wealth or mastery of a given technology, the source of a country’s power now lies in its ability to continuously innovate.</w:t>
      </w:r>
    </w:p>
    <w:p w14:paraId="26F247C9" w14:textId="77777777" w:rsidR="00543E6D" w:rsidRPr="003406D7" w:rsidRDefault="00543E6D" w:rsidP="00543E6D">
      <w:pPr>
        <w:rPr>
          <w:sz w:val="16"/>
        </w:rPr>
      </w:pPr>
      <w:r w:rsidRPr="003406D7">
        <w:rPr>
          <w:sz w:val="16"/>
        </w:rPr>
        <w:t xml:space="preserve">This </w:t>
      </w:r>
      <w:r w:rsidRPr="004D469D">
        <w:rPr>
          <w:rStyle w:val="TitleChar"/>
        </w:rPr>
        <w:t xml:space="preserve">virtuous cycle will only get </w:t>
      </w:r>
      <w:r w:rsidRPr="00EB313F">
        <w:rPr>
          <w:rStyle w:val="Emphasis"/>
        </w:rPr>
        <w:t>faster and faster</w:t>
      </w:r>
      <w:r w:rsidRPr="003406D7">
        <w:rPr>
          <w:sz w:val="16"/>
        </w:rPr>
        <w:t xml:space="preserve">. Once quantum computing comes of age, superfast computers will allow for the processing of ever-larger amounts of data, </w:t>
      </w:r>
      <w:r w:rsidRPr="008F4E04">
        <w:rPr>
          <w:rStyle w:val="TitleChar"/>
        </w:rPr>
        <w:t>producing ever-smarter AI</w:t>
      </w:r>
      <w:r w:rsidRPr="003406D7">
        <w:rPr>
          <w:sz w:val="16"/>
        </w:rPr>
        <w:t xml:space="preserve"> systems. These </w:t>
      </w:r>
      <w:r w:rsidRPr="00AF5E47">
        <w:rPr>
          <w:rStyle w:val="TitleChar"/>
        </w:rPr>
        <w:t>AI systems</w:t>
      </w:r>
      <w:r w:rsidRPr="003406D7">
        <w:rPr>
          <w:sz w:val="16"/>
        </w:rPr>
        <w:t xml:space="preserve">, in turn, </w:t>
      </w:r>
      <w:r w:rsidRPr="00B86891">
        <w:rPr>
          <w:rStyle w:val="TitleChar"/>
        </w:rPr>
        <w:t>will</w:t>
      </w:r>
      <w:r w:rsidRPr="003406D7">
        <w:rPr>
          <w:sz w:val="16"/>
        </w:rPr>
        <w:t xml:space="preserve"> be able to </w:t>
      </w:r>
      <w:r w:rsidRPr="00B86891">
        <w:rPr>
          <w:rStyle w:val="TitleChar"/>
        </w:rPr>
        <w:t>produce breakthrough</w:t>
      </w:r>
      <w:r w:rsidRPr="003406D7">
        <w:rPr>
          <w:sz w:val="16"/>
        </w:rPr>
        <w:t xml:space="preserve"> </w:t>
      </w:r>
      <w:r w:rsidRPr="00B86891">
        <w:rPr>
          <w:rStyle w:val="TitleChar"/>
        </w:rPr>
        <w:t>innovations in</w:t>
      </w:r>
      <w:r w:rsidRPr="003406D7">
        <w:rPr>
          <w:sz w:val="16"/>
        </w:rPr>
        <w:t xml:space="preserve"> other emerging fields, from </w:t>
      </w:r>
      <w:r w:rsidRPr="0070726C">
        <w:rPr>
          <w:rStyle w:val="Emphasis"/>
        </w:rPr>
        <w:t>synthetic biology</w:t>
      </w:r>
      <w:r w:rsidRPr="003406D7">
        <w:rPr>
          <w:sz w:val="16"/>
        </w:rPr>
        <w:t xml:space="preserve"> </w:t>
      </w:r>
      <w:r w:rsidRPr="00C214E7">
        <w:rPr>
          <w:rStyle w:val="TitleChar"/>
        </w:rPr>
        <w:t xml:space="preserve">to </w:t>
      </w:r>
      <w:r w:rsidRPr="00317486">
        <w:rPr>
          <w:rStyle w:val="Emphasis"/>
        </w:rPr>
        <w:t>semiconductor manufacturing</w:t>
      </w:r>
      <w:r w:rsidRPr="003406D7">
        <w:rPr>
          <w:sz w:val="16"/>
        </w:rPr>
        <w:t xml:space="preserve">. Artificial intelligence will change the very nature of scientific research. Instead of making progress one study at a time, scientists will discover the answers to age-old questions by analyzing massive data sets, freeing the world’s smartest minds to devote more time to developing new ideas. As a foundational technology, </w:t>
      </w:r>
      <w:r w:rsidRPr="001D0E16">
        <w:rPr>
          <w:rStyle w:val="TitleChar"/>
        </w:rPr>
        <w:t>AI will be critical in the race for innovation power</w:t>
      </w:r>
      <w:r w:rsidRPr="003406D7">
        <w:rPr>
          <w:sz w:val="16"/>
        </w:rPr>
        <w:t xml:space="preserve">, lying behind countless future developments in drug discovery, gene therapy, material science, and clean energy—and in AI itself. Faster airplanes did not help build faster airplanes, but faster computers will help build faster computers. </w:t>
      </w:r>
    </w:p>
    <w:p w14:paraId="37B8A6DD" w14:textId="77777777" w:rsidR="00543E6D" w:rsidRPr="003406D7" w:rsidRDefault="00543E6D" w:rsidP="00543E6D">
      <w:pPr>
        <w:rPr>
          <w:sz w:val="16"/>
        </w:rPr>
      </w:pPr>
      <w:r w:rsidRPr="003406D7">
        <w:rPr>
          <w:sz w:val="16"/>
        </w:rPr>
        <w:t>Even more powerful than today’s artificial intelligence is a more comprehensive technology—for now, given current computing power, still hypothetical—called “artificial general intelligence,” or AGI. Whereas traditional AI is designed to solve a discrete problem, AGI should be able to perform any mental task a human can and more. Imagine an AI system that could answer seemingly intractable questions, such as the best way to teach a million children English or to treat a case of Alzheimer’s disease. The advent of AGI remains years, perhaps even decades, away, but whichever country develops the technology first will have a massive advantage, since it could then use AGI to develop ever more advanced versions of AGI, gaining an edge in all other domains of science and technology in the process. A breakthrough in this field could usher in an era of predominance not unlike the short period of nuclear superiority the United States enjoyed in the late 1940s.</w:t>
      </w:r>
    </w:p>
    <w:p w14:paraId="41E632A5" w14:textId="77777777" w:rsidR="00543E6D" w:rsidRPr="00FD23A1" w:rsidRDefault="00543E6D" w:rsidP="00543E6D">
      <w:pPr>
        <w:rPr>
          <w:rStyle w:val="TitleChar"/>
        </w:rPr>
      </w:pPr>
      <w:r w:rsidRPr="003406D7">
        <w:rPr>
          <w:sz w:val="16"/>
        </w:rPr>
        <w:t xml:space="preserve">Whereas many of AI’s most transformative effects are still far off, </w:t>
      </w:r>
      <w:r w:rsidRPr="000C49DF">
        <w:rPr>
          <w:rStyle w:val="TitleChar"/>
        </w:rPr>
        <w:t xml:space="preserve">innovation in </w:t>
      </w:r>
      <w:r w:rsidRPr="00D63995">
        <w:rPr>
          <w:rStyle w:val="TitleChar"/>
          <w:highlight w:val="cyan"/>
        </w:rPr>
        <w:t>drones</w:t>
      </w:r>
      <w:r w:rsidRPr="000C49DF">
        <w:rPr>
          <w:rStyle w:val="TitleChar"/>
        </w:rPr>
        <w:t xml:space="preserve"> is</w:t>
      </w:r>
      <w:r w:rsidRPr="003406D7">
        <w:rPr>
          <w:sz w:val="16"/>
        </w:rPr>
        <w:t xml:space="preserve"> already </w:t>
      </w:r>
      <w:r w:rsidRPr="00D63995">
        <w:rPr>
          <w:rStyle w:val="TitleChar"/>
          <w:highlight w:val="cyan"/>
        </w:rPr>
        <w:t>upend</w:t>
      </w:r>
      <w:r w:rsidRPr="000C49DF">
        <w:rPr>
          <w:rStyle w:val="TitleChar"/>
        </w:rPr>
        <w:t xml:space="preserve">ing </w:t>
      </w:r>
      <w:r w:rsidRPr="00D63995">
        <w:rPr>
          <w:rStyle w:val="TitleChar"/>
          <w:highlight w:val="cyan"/>
        </w:rPr>
        <w:t>the battlefield</w:t>
      </w:r>
      <w:r w:rsidRPr="003406D7">
        <w:rPr>
          <w:sz w:val="16"/>
        </w:rPr>
        <w:t xml:space="preserve">. In 2020, </w:t>
      </w:r>
      <w:r w:rsidRPr="00D63995">
        <w:rPr>
          <w:rStyle w:val="TitleChar"/>
          <w:highlight w:val="cyan"/>
        </w:rPr>
        <w:t>Azerbaijan</w:t>
      </w:r>
      <w:r w:rsidRPr="000C49DF">
        <w:rPr>
          <w:rStyle w:val="TitleChar"/>
        </w:rPr>
        <w:t xml:space="preserve"> employed Turkish- and Israeli-made drones to </w:t>
      </w:r>
      <w:r w:rsidRPr="00D63995">
        <w:rPr>
          <w:rStyle w:val="TitleChar"/>
          <w:highlight w:val="cyan"/>
        </w:rPr>
        <w:t>gain</w:t>
      </w:r>
      <w:r w:rsidRPr="000C49DF">
        <w:rPr>
          <w:rStyle w:val="TitleChar"/>
        </w:rPr>
        <w:t xml:space="preserve"> a </w:t>
      </w:r>
      <w:r w:rsidRPr="00D63995">
        <w:rPr>
          <w:rStyle w:val="Emphasis"/>
          <w:highlight w:val="cyan"/>
        </w:rPr>
        <w:t>decisive advantage</w:t>
      </w:r>
      <w:r w:rsidRPr="003406D7">
        <w:rPr>
          <w:sz w:val="16"/>
        </w:rPr>
        <w:t xml:space="preserve"> </w:t>
      </w:r>
      <w:r w:rsidRPr="00A44A57">
        <w:rPr>
          <w:rStyle w:val="TitleChar"/>
        </w:rPr>
        <w:t>in</w:t>
      </w:r>
      <w:r w:rsidRPr="003406D7">
        <w:rPr>
          <w:sz w:val="16"/>
        </w:rPr>
        <w:t xml:space="preserve"> its </w:t>
      </w:r>
      <w:r w:rsidRPr="00A44A57">
        <w:rPr>
          <w:rStyle w:val="TitleChar"/>
        </w:rPr>
        <w:t>war against Armenia</w:t>
      </w:r>
      <w:r w:rsidRPr="003406D7">
        <w:rPr>
          <w:sz w:val="16"/>
        </w:rPr>
        <w:t xml:space="preserve"> in the disputed Nagorno-Karabakh region, racking up battlefield victories after more than two decades of military stalemate. Similarly, </w:t>
      </w:r>
      <w:r w:rsidRPr="00D63995">
        <w:rPr>
          <w:rStyle w:val="TitleChar"/>
          <w:highlight w:val="cyan"/>
        </w:rPr>
        <w:t>Ukraine’s</w:t>
      </w:r>
      <w:r w:rsidRPr="003406D7">
        <w:rPr>
          <w:sz w:val="16"/>
        </w:rPr>
        <w:t xml:space="preserve"> fleet of </w:t>
      </w:r>
      <w:r w:rsidRPr="00D63995">
        <w:rPr>
          <w:rStyle w:val="TitleChar"/>
          <w:highlight w:val="cyan"/>
        </w:rPr>
        <w:t>drones</w:t>
      </w:r>
      <w:r w:rsidRPr="003406D7">
        <w:rPr>
          <w:sz w:val="16"/>
        </w:rPr>
        <w:t>—many of which are low-cost commercial models repurposed for reconnaissance behind enemy lines—</w:t>
      </w:r>
      <w:r w:rsidRPr="00FD23A1">
        <w:rPr>
          <w:rStyle w:val="TitleChar"/>
        </w:rPr>
        <w:t xml:space="preserve">have </w:t>
      </w:r>
      <w:r w:rsidRPr="00D63995">
        <w:rPr>
          <w:rStyle w:val="TitleChar"/>
          <w:highlight w:val="cyan"/>
        </w:rPr>
        <w:t>played a critical role</w:t>
      </w:r>
      <w:r w:rsidRPr="00FD23A1">
        <w:rPr>
          <w:rStyle w:val="TitleChar"/>
        </w:rPr>
        <w:t xml:space="preserve"> in its successes.</w:t>
      </w:r>
    </w:p>
    <w:p w14:paraId="3731ACEC" w14:textId="77777777" w:rsidR="00543E6D" w:rsidRPr="003406D7" w:rsidRDefault="00543E6D" w:rsidP="00543E6D">
      <w:pPr>
        <w:rPr>
          <w:sz w:val="16"/>
        </w:rPr>
      </w:pPr>
      <w:r w:rsidRPr="00867071">
        <w:rPr>
          <w:rStyle w:val="TitleChar"/>
        </w:rPr>
        <w:t>Drones</w:t>
      </w:r>
      <w:r w:rsidRPr="003406D7">
        <w:rPr>
          <w:sz w:val="16"/>
        </w:rPr>
        <w:t xml:space="preserve"> offer distinct advantages over traditional weapons: they </w:t>
      </w:r>
      <w:r w:rsidRPr="00867071">
        <w:rPr>
          <w:rStyle w:val="TitleChar"/>
        </w:rPr>
        <w:t>are smaller and cheaper</w:t>
      </w:r>
      <w:r w:rsidRPr="003406D7">
        <w:rPr>
          <w:sz w:val="16"/>
        </w:rPr>
        <w:t xml:space="preserve">, </w:t>
      </w:r>
      <w:r w:rsidRPr="00867071">
        <w:rPr>
          <w:rStyle w:val="TitleChar"/>
        </w:rPr>
        <w:t>offer</w:t>
      </w:r>
      <w:r w:rsidRPr="003406D7">
        <w:rPr>
          <w:sz w:val="16"/>
        </w:rPr>
        <w:t xml:space="preserve"> unmatched </w:t>
      </w:r>
      <w:r w:rsidRPr="00867071">
        <w:rPr>
          <w:rStyle w:val="TitleChar"/>
        </w:rPr>
        <w:t>surveillance capabilities</w:t>
      </w:r>
      <w:r w:rsidRPr="003406D7">
        <w:rPr>
          <w:sz w:val="16"/>
        </w:rPr>
        <w:t xml:space="preserve">, </w:t>
      </w:r>
      <w:r w:rsidRPr="00C07109">
        <w:rPr>
          <w:rStyle w:val="TitleChar"/>
        </w:rPr>
        <w:t>and reduce soldiers’ risk exposure</w:t>
      </w:r>
      <w:r w:rsidRPr="003406D7">
        <w:rPr>
          <w:sz w:val="16"/>
        </w:rPr>
        <w:t xml:space="preserve">. Marines in urban warfare, for example, could be accompanied by microdrones that serve as their eyes and ears. </w:t>
      </w:r>
      <w:r w:rsidRPr="002C4EE2">
        <w:rPr>
          <w:rStyle w:val="TitleChar"/>
        </w:rPr>
        <w:t>Over time, countries will</w:t>
      </w:r>
      <w:r w:rsidRPr="003406D7">
        <w:rPr>
          <w:sz w:val="16"/>
        </w:rPr>
        <w:t xml:space="preserve"> improve the hardware and software powering drones to </w:t>
      </w:r>
      <w:r w:rsidRPr="002C4EE2">
        <w:rPr>
          <w:rStyle w:val="TitleChar"/>
        </w:rPr>
        <w:t>outinnovate their rivals</w:t>
      </w:r>
      <w:r w:rsidRPr="003406D7">
        <w:rPr>
          <w:sz w:val="16"/>
        </w:rPr>
        <w:t xml:space="preserve">. Eventually, autonomous weaponized drones—not just unmanned aerial vehicles but also ground-based ones—will replace soldiers and manned artillery altogether. Imagine an autonomous submarine that could quickly move supplies into contested waters or an autonomous truck that could find the optimal route to carry small missile launchers across rough terrain. Swarms of drones, networked and coordinated by AI, could overwhelm tank and infantry formations in the field. In the Black Sea, </w:t>
      </w:r>
      <w:r w:rsidRPr="000C32F7">
        <w:rPr>
          <w:rStyle w:val="TitleChar"/>
        </w:rPr>
        <w:t>Ukraine</w:t>
      </w:r>
      <w:r w:rsidRPr="003406D7">
        <w:rPr>
          <w:sz w:val="16"/>
        </w:rPr>
        <w:t xml:space="preserve"> has </w:t>
      </w:r>
      <w:r w:rsidRPr="000C32F7">
        <w:rPr>
          <w:rStyle w:val="TitleChar"/>
        </w:rPr>
        <w:t>used drones to attack Russian ships and supply vessels</w:t>
      </w:r>
      <w:r w:rsidRPr="003406D7">
        <w:rPr>
          <w:sz w:val="16"/>
        </w:rPr>
        <w:t xml:space="preserve">, </w:t>
      </w:r>
      <w:r w:rsidRPr="00AE70C4">
        <w:rPr>
          <w:rStyle w:val="TitleChar"/>
        </w:rPr>
        <w:t>helping a country with a minuscule navy constrain Russia’s mighty Black Sea Fleet</w:t>
      </w:r>
      <w:r w:rsidRPr="003406D7">
        <w:rPr>
          <w:sz w:val="16"/>
        </w:rPr>
        <w:t>. Ukraine offers a preview of future conflicts: wars that will be waged and won by humans and machines working together.</w:t>
      </w:r>
    </w:p>
    <w:p w14:paraId="07C3B06E" w14:textId="77777777" w:rsidR="00543E6D" w:rsidRPr="003406D7" w:rsidRDefault="00543E6D" w:rsidP="00543E6D">
      <w:pPr>
        <w:rPr>
          <w:sz w:val="16"/>
        </w:rPr>
      </w:pPr>
      <w:r w:rsidRPr="003125C0">
        <w:rPr>
          <w:rStyle w:val="TitleChar"/>
        </w:rPr>
        <w:t>As</w:t>
      </w:r>
      <w:r w:rsidRPr="003406D7">
        <w:rPr>
          <w:sz w:val="16"/>
        </w:rPr>
        <w:t xml:space="preserve"> developments in </w:t>
      </w:r>
      <w:r w:rsidRPr="003125C0">
        <w:rPr>
          <w:rStyle w:val="TitleChar"/>
        </w:rPr>
        <w:t xml:space="preserve">drones make clear, </w:t>
      </w:r>
      <w:r w:rsidRPr="00D63995">
        <w:rPr>
          <w:rStyle w:val="TitleChar"/>
          <w:highlight w:val="cyan"/>
        </w:rPr>
        <w:t>innovation</w:t>
      </w:r>
      <w:r w:rsidRPr="003125C0">
        <w:rPr>
          <w:rStyle w:val="TitleChar"/>
        </w:rPr>
        <w:t xml:space="preserve"> power </w:t>
      </w:r>
      <w:r w:rsidRPr="00D63995">
        <w:rPr>
          <w:rStyle w:val="Emphasis"/>
          <w:highlight w:val="cyan"/>
        </w:rPr>
        <w:t>underlies military power</w:t>
      </w:r>
      <w:r w:rsidRPr="003406D7">
        <w:rPr>
          <w:sz w:val="16"/>
        </w:rPr>
        <w:t xml:space="preserve">. First and foremost, </w:t>
      </w:r>
      <w:r w:rsidRPr="00D63995">
        <w:rPr>
          <w:rStyle w:val="Emphasis"/>
          <w:highlight w:val="cyan"/>
        </w:rPr>
        <w:t>tech</w:t>
      </w:r>
      <w:r w:rsidRPr="00D140DD">
        <w:rPr>
          <w:rStyle w:val="Emphasis"/>
        </w:rPr>
        <w:t xml:space="preserve">nological </w:t>
      </w:r>
      <w:r w:rsidRPr="00D63995">
        <w:rPr>
          <w:rStyle w:val="Emphasis"/>
          <w:highlight w:val="cyan"/>
        </w:rPr>
        <w:t>dominance</w:t>
      </w:r>
      <w:r w:rsidRPr="003406D7">
        <w:rPr>
          <w:sz w:val="16"/>
        </w:rPr>
        <w:t xml:space="preserve"> in crucial domains </w:t>
      </w:r>
      <w:r w:rsidRPr="00D140DD">
        <w:rPr>
          <w:rStyle w:val="TitleChar"/>
        </w:rPr>
        <w:t xml:space="preserve">bolsters a country’s ability to wage war and thus </w:t>
      </w:r>
      <w:r w:rsidRPr="00D63995">
        <w:rPr>
          <w:rStyle w:val="Emphasis"/>
          <w:highlight w:val="cyan"/>
        </w:rPr>
        <w:t>strengthens</w:t>
      </w:r>
      <w:r w:rsidRPr="00D140DD">
        <w:rPr>
          <w:rStyle w:val="TitleChar"/>
        </w:rPr>
        <w:t xml:space="preserve"> its </w:t>
      </w:r>
      <w:r w:rsidRPr="00D63995">
        <w:rPr>
          <w:rStyle w:val="Emphasis"/>
          <w:highlight w:val="cyan"/>
        </w:rPr>
        <w:t>deterrent capabilities</w:t>
      </w:r>
      <w:r w:rsidRPr="003406D7">
        <w:rPr>
          <w:sz w:val="16"/>
        </w:rPr>
        <w:t xml:space="preserve">. But </w:t>
      </w:r>
      <w:r w:rsidRPr="00362963">
        <w:rPr>
          <w:rStyle w:val="TitleChar"/>
        </w:rPr>
        <w:t>innovation</w:t>
      </w:r>
      <w:r w:rsidRPr="003406D7">
        <w:rPr>
          <w:sz w:val="16"/>
        </w:rPr>
        <w:t xml:space="preserve"> also </w:t>
      </w:r>
      <w:r w:rsidRPr="00362963">
        <w:rPr>
          <w:rStyle w:val="TitleChar"/>
        </w:rPr>
        <w:t xml:space="preserve">shapes economic power by giving states </w:t>
      </w:r>
      <w:r w:rsidRPr="00B81387">
        <w:rPr>
          <w:rStyle w:val="Emphasis"/>
        </w:rPr>
        <w:t>leverage</w:t>
      </w:r>
      <w:r w:rsidRPr="003406D7">
        <w:rPr>
          <w:sz w:val="16"/>
        </w:rPr>
        <w:t xml:space="preserve"> </w:t>
      </w:r>
      <w:r w:rsidRPr="00BC282A">
        <w:rPr>
          <w:rStyle w:val="TitleChar"/>
        </w:rPr>
        <w:t>over supply chains</w:t>
      </w:r>
      <w:r w:rsidRPr="003406D7">
        <w:rPr>
          <w:sz w:val="16"/>
        </w:rPr>
        <w:t xml:space="preserve"> and the ability to make the rules for others. </w:t>
      </w:r>
      <w:r w:rsidRPr="00C768C0">
        <w:rPr>
          <w:rStyle w:val="TitleChar"/>
        </w:rPr>
        <w:t>Countries reliant on</w:t>
      </w:r>
      <w:r w:rsidRPr="003406D7">
        <w:rPr>
          <w:sz w:val="16"/>
        </w:rPr>
        <w:t xml:space="preserve"> natural resources or </w:t>
      </w:r>
      <w:r w:rsidRPr="00C768C0">
        <w:rPr>
          <w:rStyle w:val="TitleChar"/>
        </w:rPr>
        <w:t>trade</w:t>
      </w:r>
      <w:r w:rsidRPr="003406D7">
        <w:rPr>
          <w:sz w:val="16"/>
        </w:rPr>
        <w:t xml:space="preserve">, especially those that must import rare or foundational goods, </w:t>
      </w:r>
      <w:r w:rsidRPr="00C768C0">
        <w:rPr>
          <w:rStyle w:val="TitleChar"/>
        </w:rPr>
        <w:t>face vulnerabilities</w:t>
      </w:r>
      <w:r w:rsidRPr="003406D7">
        <w:rPr>
          <w:sz w:val="16"/>
        </w:rPr>
        <w:t xml:space="preserve"> others do not.</w:t>
      </w:r>
    </w:p>
    <w:p w14:paraId="79542581" w14:textId="77777777" w:rsidR="00543E6D" w:rsidRPr="003406D7" w:rsidRDefault="00543E6D" w:rsidP="00543E6D">
      <w:pPr>
        <w:rPr>
          <w:sz w:val="16"/>
        </w:rPr>
      </w:pPr>
      <w:r w:rsidRPr="003406D7">
        <w:rPr>
          <w:sz w:val="16"/>
        </w:rPr>
        <w:t xml:space="preserve">Consider the power China can wield over the countries it supplies with communications hardware. It is no surprise that countries dependent on Chinese-supplied infrastructure—such as many countries in Africa, where components produced by Huawei make up about 70 percent of 4G networks—have been loath to criticize Chinese human rights violations. Taiwan’s primacy in semiconductor manufacturing, likewise, provides a powerful deterrent against invasion, since China has little interest in destroying its largest source of microchips. Leverage also accrues to countries pioneering new technologies. </w:t>
      </w:r>
      <w:r w:rsidRPr="00CB767F">
        <w:rPr>
          <w:rStyle w:val="TitleChar"/>
        </w:rPr>
        <w:t xml:space="preserve">The United States, thanks to its </w:t>
      </w:r>
      <w:r w:rsidRPr="005E1A40">
        <w:rPr>
          <w:rStyle w:val="Emphasis"/>
        </w:rPr>
        <w:t>role in the foundation of the Internet</w:t>
      </w:r>
      <w:r w:rsidRPr="003406D7">
        <w:rPr>
          <w:sz w:val="16"/>
        </w:rPr>
        <w:t xml:space="preserve">, </w:t>
      </w:r>
      <w:r w:rsidRPr="00254A2C">
        <w:rPr>
          <w:rStyle w:val="TitleChar"/>
        </w:rPr>
        <w:t xml:space="preserve">has for decades enjoyed a seat at the table </w:t>
      </w:r>
      <w:r w:rsidRPr="002E5BAE">
        <w:rPr>
          <w:rStyle w:val="Emphasis"/>
        </w:rPr>
        <w:t>defining Internet regulations</w:t>
      </w:r>
      <w:r w:rsidRPr="003406D7">
        <w:rPr>
          <w:sz w:val="16"/>
        </w:rPr>
        <w:t xml:space="preserve">. During the Arab Spring, for example, </w:t>
      </w:r>
      <w:r w:rsidRPr="00791397">
        <w:rPr>
          <w:rStyle w:val="TitleChar"/>
        </w:rPr>
        <w:t>the fact that the United States was home to technology companies that provided</w:t>
      </w:r>
      <w:r w:rsidRPr="003406D7">
        <w:rPr>
          <w:sz w:val="16"/>
        </w:rPr>
        <w:t xml:space="preserve"> the </w:t>
      </w:r>
      <w:r w:rsidRPr="004C699D">
        <w:rPr>
          <w:rStyle w:val="Emphasis"/>
        </w:rPr>
        <w:t>backbone of the Internet</w:t>
      </w:r>
      <w:r w:rsidRPr="003406D7">
        <w:rPr>
          <w:sz w:val="16"/>
        </w:rPr>
        <w:t xml:space="preserve"> </w:t>
      </w:r>
      <w:r w:rsidRPr="004C699D">
        <w:rPr>
          <w:rStyle w:val="TitleChar"/>
        </w:rPr>
        <w:t xml:space="preserve">enabled those companies to </w:t>
      </w:r>
      <w:r w:rsidRPr="007C40B0">
        <w:rPr>
          <w:rStyle w:val="Emphasis"/>
        </w:rPr>
        <w:t>refuse</w:t>
      </w:r>
      <w:r w:rsidRPr="003406D7">
        <w:rPr>
          <w:sz w:val="16"/>
        </w:rPr>
        <w:t xml:space="preserve"> Arab </w:t>
      </w:r>
      <w:r w:rsidRPr="007C40B0">
        <w:rPr>
          <w:rStyle w:val="Emphasis"/>
        </w:rPr>
        <w:t>governments’ censorship requests</w:t>
      </w:r>
      <w:r w:rsidRPr="003406D7">
        <w:rPr>
          <w:sz w:val="16"/>
        </w:rPr>
        <w:t>.</w:t>
      </w:r>
    </w:p>
    <w:p w14:paraId="2C2FB2E3" w14:textId="77777777" w:rsidR="00543E6D" w:rsidRPr="003406D7" w:rsidRDefault="00543E6D" w:rsidP="00543E6D">
      <w:pPr>
        <w:rPr>
          <w:sz w:val="16"/>
        </w:rPr>
      </w:pPr>
      <w:r w:rsidRPr="003406D7">
        <w:rPr>
          <w:sz w:val="16"/>
        </w:rPr>
        <w:t xml:space="preserve">Less obvious but also crucial, </w:t>
      </w:r>
      <w:r w:rsidRPr="00D63995">
        <w:rPr>
          <w:rStyle w:val="TitleChar"/>
          <w:highlight w:val="cyan"/>
        </w:rPr>
        <w:t>tech</w:t>
      </w:r>
      <w:r w:rsidRPr="006D333B">
        <w:rPr>
          <w:rStyle w:val="TitleChar"/>
        </w:rPr>
        <w:t xml:space="preserve">nological innovation </w:t>
      </w:r>
      <w:r w:rsidRPr="00D63995">
        <w:rPr>
          <w:rStyle w:val="TitleChar"/>
          <w:highlight w:val="cyan"/>
        </w:rPr>
        <w:t>buoys</w:t>
      </w:r>
      <w:r w:rsidRPr="003406D7">
        <w:rPr>
          <w:sz w:val="16"/>
        </w:rPr>
        <w:t xml:space="preserve"> a </w:t>
      </w:r>
      <w:r w:rsidRPr="006D333B">
        <w:rPr>
          <w:rStyle w:val="TitleChar"/>
        </w:rPr>
        <w:t xml:space="preserve">country’s </w:t>
      </w:r>
      <w:r w:rsidRPr="00D63995">
        <w:rPr>
          <w:rStyle w:val="Emphasis"/>
          <w:highlight w:val="cyan"/>
        </w:rPr>
        <w:t>soft power</w:t>
      </w:r>
      <w:r w:rsidRPr="003406D7">
        <w:rPr>
          <w:sz w:val="16"/>
        </w:rPr>
        <w:t xml:space="preserve">. Hollywood and tech companies such as Netflix and YouTube have built up a trove of content for an increasingly global consumer base—all the while, </w:t>
      </w:r>
      <w:r w:rsidRPr="00D63995">
        <w:rPr>
          <w:rStyle w:val="TitleChar"/>
          <w:highlight w:val="cyan"/>
        </w:rPr>
        <w:t>helping spread American values</w:t>
      </w:r>
      <w:r w:rsidRPr="003406D7">
        <w:rPr>
          <w:sz w:val="16"/>
        </w:rPr>
        <w:t xml:space="preserve">. Such streaming services project the American way of life into living rooms around the world. Similarly, the prestige associated with U.S. universities and the </w:t>
      </w:r>
      <w:r w:rsidRPr="00D63995">
        <w:rPr>
          <w:rStyle w:val="TitleChar"/>
          <w:highlight w:val="cyan"/>
        </w:rPr>
        <w:t>opportunities for wealth</w:t>
      </w:r>
      <w:r w:rsidRPr="00720615">
        <w:rPr>
          <w:rStyle w:val="TitleChar"/>
        </w:rPr>
        <w:t xml:space="preserve"> creation</w:t>
      </w:r>
      <w:r w:rsidRPr="003406D7">
        <w:rPr>
          <w:sz w:val="16"/>
        </w:rPr>
        <w:t xml:space="preserve"> created by U.S. companies </w:t>
      </w:r>
      <w:r w:rsidRPr="00D63995">
        <w:rPr>
          <w:rStyle w:val="TitleChar"/>
          <w:highlight w:val="cyan"/>
        </w:rPr>
        <w:t>attract strivers from across the globe</w:t>
      </w:r>
      <w:r w:rsidRPr="003406D7">
        <w:rPr>
          <w:sz w:val="16"/>
        </w:rPr>
        <w:t xml:space="preserve">. In short, </w:t>
      </w:r>
      <w:r w:rsidRPr="00804F3A">
        <w:rPr>
          <w:rStyle w:val="TitleChar"/>
        </w:rPr>
        <w:t>a country’s ability to project power</w:t>
      </w:r>
      <w:r w:rsidRPr="003406D7">
        <w:rPr>
          <w:sz w:val="16"/>
        </w:rPr>
        <w:t xml:space="preserve"> in the international sphere—militarily, economically, and culturally—</w:t>
      </w:r>
      <w:r w:rsidRPr="009F24FE">
        <w:rPr>
          <w:rStyle w:val="Emphasis"/>
        </w:rPr>
        <w:t>depends</w:t>
      </w:r>
      <w:r w:rsidRPr="003406D7">
        <w:rPr>
          <w:sz w:val="16"/>
        </w:rPr>
        <w:t xml:space="preserve"> </w:t>
      </w:r>
      <w:r w:rsidRPr="006E150A">
        <w:rPr>
          <w:rStyle w:val="TitleChar"/>
        </w:rPr>
        <w:t>on</w:t>
      </w:r>
      <w:r w:rsidRPr="003406D7">
        <w:rPr>
          <w:sz w:val="16"/>
        </w:rPr>
        <w:t xml:space="preserve"> its </w:t>
      </w:r>
      <w:r w:rsidRPr="006E150A">
        <w:rPr>
          <w:rStyle w:val="TitleChar"/>
        </w:rPr>
        <w:t>ability to innovate faster</w:t>
      </w:r>
      <w:r w:rsidRPr="003406D7">
        <w:rPr>
          <w:sz w:val="16"/>
        </w:rPr>
        <w:t xml:space="preserve"> and better than its competitors.</w:t>
      </w:r>
    </w:p>
    <w:p w14:paraId="3CEE6D08" w14:textId="77777777" w:rsidR="00543E6D" w:rsidRPr="003406D7" w:rsidRDefault="00543E6D" w:rsidP="00543E6D">
      <w:pPr>
        <w:rPr>
          <w:sz w:val="16"/>
        </w:rPr>
      </w:pPr>
      <w:r w:rsidRPr="003406D7">
        <w:rPr>
          <w:sz w:val="16"/>
        </w:rPr>
        <w:t>RACE TO THE TOP</w:t>
      </w:r>
    </w:p>
    <w:p w14:paraId="21D99916" w14:textId="77777777" w:rsidR="00543E6D" w:rsidRPr="003406D7" w:rsidRDefault="00543E6D" w:rsidP="00543E6D">
      <w:pPr>
        <w:rPr>
          <w:sz w:val="16"/>
        </w:rPr>
      </w:pPr>
      <w:r w:rsidRPr="003406D7">
        <w:rPr>
          <w:sz w:val="16"/>
        </w:rPr>
        <w:t>The main reason innovation now lends such a massive advantage is that it begets more innovation. In part, it does so because of the path dependency that arises from clusters of scientists attracting, teaching, and training other great scientists at research universities and large technology companies. But it also does so because innovation builds on itself. Innovation relies on a loop of invention, adoption, and adaptation—a feedback cycle that fuels yet more innovation. If any link in the chain breaks, so, too, does a country’s ability to innovate effectively.</w:t>
      </w:r>
    </w:p>
    <w:p w14:paraId="33D297EA" w14:textId="77777777" w:rsidR="00543E6D" w:rsidRPr="003406D7" w:rsidRDefault="00543E6D" w:rsidP="00543E6D">
      <w:pPr>
        <w:rPr>
          <w:sz w:val="16"/>
        </w:rPr>
      </w:pPr>
      <w:r w:rsidRPr="003406D7">
        <w:rPr>
          <w:sz w:val="16"/>
        </w:rPr>
        <w:t>A lead in invention is typically built on years of prior research. Consider the way the United States led the world into the 4G era of telecommunications. The rollout of 4G networks across the country facilitated the early development of mobile applications such as Uber that required faster cellular data connections. With that lead, Uber was able to refine its product in the United States so it could roll it out in developing countries. This led to many more customers—and much more feedback to incorporate—as the company adapted its product for new markets and new releases.</w:t>
      </w:r>
    </w:p>
    <w:p w14:paraId="311ACB51" w14:textId="77777777" w:rsidR="00543E6D" w:rsidRPr="00876A31" w:rsidRDefault="00543E6D" w:rsidP="00543E6D">
      <w:pPr>
        <w:rPr>
          <w:sz w:val="16"/>
        </w:rPr>
      </w:pPr>
      <w:r w:rsidRPr="003406D7">
        <w:rPr>
          <w:sz w:val="16"/>
        </w:rPr>
        <w:t xml:space="preserve">But </w:t>
      </w:r>
      <w:r w:rsidRPr="00876A31">
        <w:rPr>
          <w:rStyle w:val="TitleChar"/>
        </w:rPr>
        <w:t>the moat around countries that enjoy structural advantages in technology</w:t>
      </w:r>
      <w:r w:rsidRPr="00876A31">
        <w:rPr>
          <w:sz w:val="16"/>
        </w:rPr>
        <w:t xml:space="preserve"> </w:t>
      </w:r>
      <w:r w:rsidRPr="00876A31">
        <w:rPr>
          <w:rStyle w:val="TitleChar"/>
        </w:rPr>
        <w:t xml:space="preserve">is </w:t>
      </w:r>
      <w:r w:rsidRPr="00876A31">
        <w:rPr>
          <w:rStyle w:val="Emphasis"/>
        </w:rPr>
        <w:t>shrinking</w:t>
      </w:r>
      <w:r w:rsidRPr="00876A31">
        <w:rPr>
          <w:sz w:val="16"/>
        </w:rPr>
        <w:t xml:space="preserve">. Thanks in part to more accessible academic research and the rise of open-source software, technologies now diffuse more quickly around the world. The availability of new advances has helped competitors catch up at record speed, as China eventually did in 4G. Although some of </w:t>
      </w:r>
      <w:r w:rsidRPr="00876A31">
        <w:rPr>
          <w:rStyle w:val="TitleChar"/>
        </w:rPr>
        <w:t>China’s recent technological success</w:t>
      </w:r>
      <w:r w:rsidRPr="00876A31">
        <w:rPr>
          <w:sz w:val="16"/>
        </w:rPr>
        <w:t xml:space="preserve"> stems from economic espionage and a disregard for patents, </w:t>
      </w:r>
      <w:r w:rsidRPr="00876A31">
        <w:rPr>
          <w:rStyle w:val="TitleChar"/>
        </w:rPr>
        <w:t>much</w:t>
      </w:r>
      <w:r w:rsidRPr="00876A31">
        <w:rPr>
          <w:sz w:val="16"/>
        </w:rPr>
        <w:t xml:space="preserve"> of it </w:t>
      </w:r>
      <w:r w:rsidRPr="00876A31">
        <w:rPr>
          <w:rStyle w:val="TitleChar"/>
        </w:rPr>
        <w:t xml:space="preserve">traces back to </w:t>
      </w:r>
      <w:r w:rsidRPr="00876A31">
        <w:rPr>
          <w:rStyle w:val="Emphasis"/>
        </w:rPr>
        <w:t>innovative</w:t>
      </w:r>
      <w:r w:rsidRPr="00876A31">
        <w:rPr>
          <w:sz w:val="16"/>
        </w:rPr>
        <w:t xml:space="preserve">, rather than derivative, </w:t>
      </w:r>
      <w:r w:rsidRPr="00876A31">
        <w:rPr>
          <w:rStyle w:val="Emphasis"/>
        </w:rPr>
        <w:t>efforts to adapt</w:t>
      </w:r>
      <w:r w:rsidRPr="00876A31">
        <w:rPr>
          <w:sz w:val="16"/>
        </w:rPr>
        <w:t xml:space="preserve"> and implement new technology.</w:t>
      </w:r>
    </w:p>
    <w:p w14:paraId="6BF6BE10" w14:textId="77777777" w:rsidR="00543E6D" w:rsidRPr="00876A31" w:rsidRDefault="00543E6D" w:rsidP="00543E6D">
      <w:pPr>
        <w:rPr>
          <w:rStyle w:val="TitleChar"/>
        </w:rPr>
      </w:pPr>
      <w:r w:rsidRPr="00876A31">
        <w:rPr>
          <w:sz w:val="16"/>
        </w:rPr>
        <w:t xml:space="preserve">Indeed, Chinese companies have enjoyed resounding success in adopting and commercializing foreign technological breakthroughs. In 2015, </w:t>
      </w:r>
      <w:r w:rsidRPr="00876A31">
        <w:rPr>
          <w:rStyle w:val="TitleChar"/>
        </w:rPr>
        <w:t>the Chinese Communist Party laid out its “Made in China 2025” strategy</w:t>
      </w:r>
      <w:r w:rsidRPr="00876A31">
        <w:rPr>
          <w:sz w:val="16"/>
        </w:rPr>
        <w:t xml:space="preserve"> to achieve self-sufficiency in high-tech industries such as telecommunications and AI. As part of this bid, it announced an economic plan of “dual circulation,” whereby China intends to boost both domestic and foreign demand for its goods. Through public-private partnerships, direct subsidies to private companies, and support for state-backed companies, </w:t>
      </w:r>
      <w:r w:rsidRPr="00876A31">
        <w:rPr>
          <w:rStyle w:val="TitleChar"/>
        </w:rPr>
        <w:t xml:space="preserve">Beijing has poured </w:t>
      </w:r>
      <w:r w:rsidRPr="00876A31">
        <w:rPr>
          <w:rStyle w:val="Emphasis"/>
        </w:rPr>
        <w:t>billions</w:t>
      </w:r>
      <w:r w:rsidRPr="00876A31">
        <w:rPr>
          <w:rStyle w:val="TitleChar"/>
        </w:rPr>
        <w:t xml:space="preserve"> of dollars</w:t>
      </w:r>
      <w:r w:rsidRPr="00876A31">
        <w:rPr>
          <w:sz w:val="16"/>
        </w:rPr>
        <w:t xml:space="preserve"> </w:t>
      </w:r>
      <w:r w:rsidRPr="00876A31">
        <w:rPr>
          <w:rStyle w:val="TitleChar"/>
        </w:rPr>
        <w:t>into ensuring it comes out ahead in the race for technological supremacy</w:t>
      </w:r>
      <w:r w:rsidRPr="00876A31">
        <w:rPr>
          <w:sz w:val="16"/>
        </w:rPr>
        <w:t xml:space="preserve">. </w:t>
      </w:r>
      <w:r w:rsidRPr="00876A31">
        <w:rPr>
          <w:rStyle w:val="Emphasis"/>
        </w:rPr>
        <w:t>So far, the record is mixed</w:t>
      </w:r>
      <w:r w:rsidRPr="00876A31">
        <w:rPr>
          <w:sz w:val="16"/>
        </w:rPr>
        <w:t xml:space="preserve">. </w:t>
      </w:r>
      <w:r w:rsidRPr="00876A31">
        <w:rPr>
          <w:rStyle w:val="TitleChar"/>
        </w:rPr>
        <w:t>China is ahead</w:t>
      </w:r>
      <w:r w:rsidRPr="00876A31">
        <w:rPr>
          <w:sz w:val="16"/>
        </w:rPr>
        <w:t xml:space="preserve"> of the United States </w:t>
      </w:r>
      <w:r w:rsidRPr="00876A31">
        <w:rPr>
          <w:rStyle w:val="TitleChar"/>
        </w:rPr>
        <w:t xml:space="preserve">in some technologies yet </w:t>
      </w:r>
      <w:r w:rsidRPr="00876A31">
        <w:rPr>
          <w:rStyle w:val="Emphasis"/>
        </w:rPr>
        <w:t>lags in others</w:t>
      </w:r>
      <w:r w:rsidRPr="00876A31">
        <w:rPr>
          <w:rStyle w:val="TitleChar"/>
        </w:rPr>
        <w:t>.</w:t>
      </w:r>
    </w:p>
    <w:p w14:paraId="73E64B45" w14:textId="77777777" w:rsidR="00543E6D" w:rsidRPr="003406D7" w:rsidRDefault="00543E6D" w:rsidP="00543E6D">
      <w:pPr>
        <w:rPr>
          <w:sz w:val="16"/>
        </w:rPr>
      </w:pPr>
      <w:r w:rsidRPr="00876A31">
        <w:rPr>
          <w:rStyle w:val="TitleChar"/>
        </w:rPr>
        <w:t xml:space="preserve">It is </w:t>
      </w:r>
      <w:r w:rsidRPr="00876A31">
        <w:rPr>
          <w:rStyle w:val="Emphasis"/>
        </w:rPr>
        <w:t>hard</w:t>
      </w:r>
      <w:r w:rsidRPr="00876A31">
        <w:rPr>
          <w:rStyle w:val="TitleChar"/>
        </w:rPr>
        <w:t xml:space="preserve"> to say whether China will </w:t>
      </w:r>
      <w:r w:rsidRPr="00876A31">
        <w:rPr>
          <w:rStyle w:val="Emphasis"/>
        </w:rPr>
        <w:t>seize the lead</w:t>
      </w:r>
      <w:r w:rsidRPr="00876A31">
        <w:rPr>
          <w:sz w:val="16"/>
        </w:rPr>
        <w:t xml:space="preserve"> in AI, but top officials in Beijing certainly think it will. </w:t>
      </w:r>
      <w:r w:rsidRPr="00876A31">
        <w:rPr>
          <w:rStyle w:val="TitleChar"/>
        </w:rPr>
        <w:t xml:space="preserve">In 2017, Beijing announced plans to become the </w:t>
      </w:r>
      <w:r w:rsidRPr="00876A31">
        <w:rPr>
          <w:rStyle w:val="Emphasis"/>
        </w:rPr>
        <w:t>global leader in artificial intelligence</w:t>
      </w:r>
      <w:r w:rsidRPr="00876A31">
        <w:rPr>
          <w:sz w:val="16"/>
        </w:rPr>
        <w:t xml:space="preserve"> by 2030, and it may achieve that goal even earlier than expected. China has already accomplished its goal of becoming the world’s leader in AI-based surveillance technology, which it not only uses to control dissidents at home but also sells to authoritarian governments abroad. </w:t>
      </w:r>
      <w:r w:rsidRPr="00876A31">
        <w:rPr>
          <w:rStyle w:val="TitleChar"/>
        </w:rPr>
        <w:t>China</w:t>
      </w:r>
      <w:r w:rsidRPr="00876A31">
        <w:rPr>
          <w:sz w:val="16"/>
        </w:rPr>
        <w:t xml:space="preserve"> still </w:t>
      </w:r>
      <w:r w:rsidRPr="00876A31">
        <w:rPr>
          <w:rStyle w:val="TitleChar"/>
        </w:rPr>
        <w:t>ranks behind the United States in attracting the best minds in AI</w:t>
      </w:r>
      <w:r w:rsidRPr="00876A31">
        <w:rPr>
          <w:sz w:val="16"/>
        </w:rPr>
        <w:t xml:space="preserve">, </w:t>
      </w:r>
      <w:r w:rsidRPr="00876A31">
        <w:rPr>
          <w:rStyle w:val="TitleChar"/>
        </w:rPr>
        <w:t>with</w:t>
      </w:r>
      <w:r w:rsidRPr="00876A31">
        <w:rPr>
          <w:sz w:val="16"/>
        </w:rPr>
        <w:t xml:space="preserve"> almost </w:t>
      </w:r>
      <w:r w:rsidRPr="00876A31">
        <w:rPr>
          <w:rStyle w:val="TitleChar"/>
        </w:rPr>
        <w:t>60</w:t>
      </w:r>
      <w:r w:rsidRPr="00025ADA">
        <w:rPr>
          <w:rStyle w:val="TitleChar"/>
        </w:rPr>
        <w:t xml:space="preserve"> percent</w:t>
      </w:r>
      <w:r w:rsidRPr="003406D7">
        <w:rPr>
          <w:sz w:val="16"/>
        </w:rPr>
        <w:t xml:space="preserve"> of top-tier researchers </w:t>
      </w:r>
      <w:r w:rsidRPr="00025ADA">
        <w:rPr>
          <w:rStyle w:val="TitleChar"/>
        </w:rPr>
        <w:t>working in U.S. universities</w:t>
      </w:r>
      <w:r w:rsidRPr="003406D7">
        <w:rPr>
          <w:sz w:val="16"/>
        </w:rPr>
        <w:t xml:space="preserve">. </w:t>
      </w:r>
      <w:r w:rsidRPr="00F82879">
        <w:rPr>
          <w:rStyle w:val="TitleChar"/>
        </w:rPr>
        <w:t>But China’s</w:t>
      </w:r>
      <w:r w:rsidRPr="003406D7">
        <w:rPr>
          <w:sz w:val="16"/>
        </w:rPr>
        <w:t xml:space="preserve"> loose privacy </w:t>
      </w:r>
      <w:r w:rsidRPr="003A5926">
        <w:rPr>
          <w:rStyle w:val="Emphasis"/>
        </w:rPr>
        <w:t>laws</w:t>
      </w:r>
      <w:r w:rsidRPr="003406D7">
        <w:rPr>
          <w:sz w:val="16"/>
        </w:rPr>
        <w:t xml:space="preserve">, mandatory data collection, and targeted government funding </w:t>
      </w:r>
      <w:r w:rsidRPr="003A5926">
        <w:rPr>
          <w:rStyle w:val="Emphasis"/>
        </w:rPr>
        <w:t>give the country a key advantage</w:t>
      </w:r>
      <w:r w:rsidRPr="003406D7">
        <w:rPr>
          <w:sz w:val="16"/>
        </w:rPr>
        <w:t>. Indeed, it already leads in the production of autonomous vehicles.</w:t>
      </w:r>
    </w:p>
    <w:p w14:paraId="64E27FCA" w14:textId="77777777" w:rsidR="00543E6D" w:rsidRPr="003406D7" w:rsidRDefault="00543E6D" w:rsidP="00543E6D">
      <w:pPr>
        <w:rPr>
          <w:sz w:val="16"/>
        </w:rPr>
      </w:pPr>
      <w:r w:rsidRPr="00D544E9">
        <w:rPr>
          <w:rStyle w:val="Emphasis"/>
        </w:rPr>
        <w:t>For now</w:t>
      </w:r>
      <w:r w:rsidRPr="003406D7">
        <w:rPr>
          <w:sz w:val="16"/>
        </w:rPr>
        <w:t xml:space="preserve">, </w:t>
      </w:r>
      <w:r w:rsidRPr="009B5A4D">
        <w:rPr>
          <w:rStyle w:val="TitleChar"/>
        </w:rPr>
        <w:t xml:space="preserve">the United States still </w:t>
      </w:r>
      <w:r w:rsidRPr="00D544E9">
        <w:rPr>
          <w:rStyle w:val="Emphasis"/>
        </w:rPr>
        <w:t>retains an edge</w:t>
      </w:r>
      <w:r w:rsidRPr="003406D7">
        <w:rPr>
          <w:sz w:val="16"/>
        </w:rPr>
        <w:t xml:space="preserve"> </w:t>
      </w:r>
      <w:r w:rsidRPr="007F3C6F">
        <w:rPr>
          <w:rStyle w:val="TitleChar"/>
        </w:rPr>
        <w:t xml:space="preserve">in </w:t>
      </w:r>
      <w:r w:rsidRPr="00D63995">
        <w:rPr>
          <w:rStyle w:val="TitleChar"/>
          <w:highlight w:val="cyan"/>
        </w:rPr>
        <w:t>quantum</w:t>
      </w:r>
      <w:r w:rsidRPr="003406D7">
        <w:rPr>
          <w:sz w:val="16"/>
        </w:rPr>
        <w:t xml:space="preserve"> computing. </w:t>
      </w:r>
      <w:r w:rsidRPr="00542105">
        <w:rPr>
          <w:rStyle w:val="TitleChar"/>
        </w:rPr>
        <w:t>Yet</w:t>
      </w:r>
      <w:r w:rsidRPr="003406D7">
        <w:rPr>
          <w:sz w:val="16"/>
        </w:rPr>
        <w:t xml:space="preserve"> over the past decade, </w:t>
      </w:r>
      <w:r w:rsidRPr="00D63995">
        <w:rPr>
          <w:rStyle w:val="TitleChar"/>
          <w:highlight w:val="cyan"/>
        </w:rPr>
        <w:t>China</w:t>
      </w:r>
      <w:r w:rsidRPr="00542105">
        <w:rPr>
          <w:rStyle w:val="TitleChar"/>
        </w:rPr>
        <w:t xml:space="preserve"> has </w:t>
      </w:r>
      <w:r w:rsidRPr="00D63995">
        <w:rPr>
          <w:rStyle w:val="TitleChar"/>
          <w:highlight w:val="cyan"/>
        </w:rPr>
        <w:t>invested</w:t>
      </w:r>
      <w:r w:rsidRPr="00DA01B7">
        <w:rPr>
          <w:rStyle w:val="TitleChar"/>
        </w:rPr>
        <w:t xml:space="preserve"> at </w:t>
      </w:r>
      <w:r w:rsidRPr="009406E0">
        <w:rPr>
          <w:rStyle w:val="TitleChar"/>
        </w:rPr>
        <w:t xml:space="preserve">least </w:t>
      </w:r>
      <w:r w:rsidRPr="00D63995">
        <w:rPr>
          <w:rStyle w:val="TitleChar"/>
          <w:highlight w:val="cyan"/>
        </w:rPr>
        <w:t>$10 billion</w:t>
      </w:r>
      <w:r w:rsidRPr="003406D7">
        <w:rPr>
          <w:sz w:val="16"/>
        </w:rPr>
        <w:t xml:space="preserve"> in quantum technology, roughly ten times as much as the U.S. government. </w:t>
      </w:r>
      <w:r w:rsidRPr="00C71EAE">
        <w:rPr>
          <w:rStyle w:val="TitleChar"/>
        </w:rPr>
        <w:t xml:space="preserve">China is working to build quantum computers </w:t>
      </w:r>
      <w:r w:rsidRPr="005678E1">
        <w:rPr>
          <w:rStyle w:val="Emphasis"/>
        </w:rPr>
        <w:t>so powerful</w:t>
      </w:r>
      <w:r w:rsidRPr="003406D7">
        <w:rPr>
          <w:sz w:val="16"/>
        </w:rPr>
        <w:t xml:space="preserve"> that </w:t>
      </w:r>
      <w:r w:rsidRPr="00CE55C4">
        <w:rPr>
          <w:rStyle w:val="TitleChar"/>
        </w:rPr>
        <w:t>they will easily crack today’s encryption</w:t>
      </w:r>
      <w:r w:rsidRPr="003406D7">
        <w:rPr>
          <w:sz w:val="16"/>
        </w:rPr>
        <w:t xml:space="preserve">. The country is also investing heavily in quantum networks—a way of transmitting information in the form of quantum bits—presumably in the hope that such networks would be impervious to monitoring by other intelligence agencies. Even more alarming, the Chinese government may already be storing stolen and intercepted communications with an eye to decrypting them once it possesses the computing power to do so, a strategy known as “store now, decrypt later.” </w:t>
      </w:r>
      <w:r w:rsidRPr="00174936">
        <w:rPr>
          <w:rStyle w:val="TitleChar"/>
        </w:rPr>
        <w:t>When quantum computers become fast enough</w:t>
      </w:r>
      <w:r w:rsidRPr="003406D7">
        <w:rPr>
          <w:sz w:val="16"/>
        </w:rPr>
        <w:t xml:space="preserve">, all </w:t>
      </w:r>
      <w:r w:rsidRPr="00174936">
        <w:rPr>
          <w:rStyle w:val="TitleChar"/>
        </w:rPr>
        <w:t xml:space="preserve">communications encrypted through non-quantum methods will be at risk for </w:t>
      </w:r>
      <w:r w:rsidRPr="00DF3D15">
        <w:rPr>
          <w:rStyle w:val="Emphasis"/>
        </w:rPr>
        <w:t>interception</w:t>
      </w:r>
      <w:r w:rsidRPr="003406D7">
        <w:rPr>
          <w:sz w:val="16"/>
        </w:rPr>
        <w:t xml:space="preserve">, </w:t>
      </w:r>
      <w:r w:rsidRPr="00C955C9">
        <w:rPr>
          <w:rStyle w:val="Emphasis"/>
        </w:rPr>
        <w:t>raising the stakes</w:t>
      </w:r>
      <w:r w:rsidRPr="003406D7">
        <w:rPr>
          <w:sz w:val="16"/>
        </w:rPr>
        <w:t xml:space="preserve"> of achieving this breakthrough first.</w:t>
      </w:r>
    </w:p>
    <w:p w14:paraId="604D4D9C" w14:textId="77777777" w:rsidR="00543E6D" w:rsidRPr="003406D7" w:rsidRDefault="00543E6D" w:rsidP="00543E6D">
      <w:pPr>
        <w:rPr>
          <w:sz w:val="16"/>
        </w:rPr>
      </w:pPr>
      <w:r w:rsidRPr="00A1596C">
        <w:rPr>
          <w:rStyle w:val="TitleChar"/>
        </w:rPr>
        <w:t>China is</w:t>
      </w:r>
      <w:r w:rsidRPr="003406D7">
        <w:rPr>
          <w:sz w:val="16"/>
        </w:rPr>
        <w:t xml:space="preserve"> also actively </w:t>
      </w:r>
      <w:r w:rsidRPr="00A1596C">
        <w:rPr>
          <w:rStyle w:val="TitleChar"/>
        </w:rPr>
        <w:t xml:space="preserve">trying to catch up with the United States in </w:t>
      </w:r>
      <w:r w:rsidRPr="00D63995">
        <w:rPr>
          <w:rStyle w:val="TitleChar"/>
          <w:highlight w:val="cyan"/>
        </w:rPr>
        <w:t>synthetic bio</w:t>
      </w:r>
      <w:r w:rsidRPr="009406E0">
        <w:rPr>
          <w:rStyle w:val="TitleChar"/>
        </w:rPr>
        <w:t>logy</w:t>
      </w:r>
      <w:r w:rsidRPr="003406D7">
        <w:rPr>
          <w:sz w:val="16"/>
        </w:rPr>
        <w:t xml:space="preserve">. </w:t>
      </w:r>
      <w:r w:rsidRPr="00C51802">
        <w:rPr>
          <w:rStyle w:val="TitleChar"/>
        </w:rPr>
        <w:t>Scientists</w:t>
      </w:r>
      <w:r w:rsidRPr="003406D7">
        <w:rPr>
          <w:sz w:val="16"/>
        </w:rPr>
        <w:t xml:space="preserve"> in this field </w:t>
      </w:r>
      <w:r w:rsidRPr="00C51802">
        <w:rPr>
          <w:rStyle w:val="TitleChar"/>
        </w:rPr>
        <w:t>are working on</w:t>
      </w:r>
      <w:r w:rsidRPr="003406D7">
        <w:rPr>
          <w:sz w:val="16"/>
        </w:rPr>
        <w:t xml:space="preserve"> a range of </w:t>
      </w:r>
      <w:r w:rsidRPr="00C51802">
        <w:rPr>
          <w:rStyle w:val="TitleChar"/>
        </w:rPr>
        <w:t>new biological developments</w:t>
      </w:r>
      <w:r w:rsidRPr="003406D7">
        <w:rPr>
          <w:sz w:val="16"/>
        </w:rPr>
        <w:t>, including microbe-made cement that absorbs carbon dioxide, crops with an increased ability to sequester carbon, and plant-based meat substitutes. Such technology holds enormous promise to fight climate change and create jobs, but since 2019, Chinese private investment in synthetic biology has outpaced U.S. investment.</w:t>
      </w:r>
    </w:p>
    <w:p w14:paraId="10A742B9" w14:textId="77777777" w:rsidR="00543E6D" w:rsidRPr="003406D7" w:rsidRDefault="00543E6D" w:rsidP="00543E6D">
      <w:pPr>
        <w:rPr>
          <w:sz w:val="16"/>
        </w:rPr>
      </w:pPr>
      <w:r w:rsidRPr="003128A6">
        <w:rPr>
          <w:rStyle w:val="TitleChar"/>
        </w:rPr>
        <w:t xml:space="preserve">When it comes to </w:t>
      </w:r>
      <w:r w:rsidRPr="00D63995">
        <w:rPr>
          <w:rStyle w:val="Emphasis"/>
          <w:highlight w:val="cyan"/>
        </w:rPr>
        <w:t>semiconductors</w:t>
      </w:r>
      <w:r w:rsidRPr="00D63995">
        <w:rPr>
          <w:sz w:val="16"/>
          <w:highlight w:val="cyan"/>
        </w:rPr>
        <w:t xml:space="preserve">, </w:t>
      </w:r>
      <w:r w:rsidRPr="00D63995">
        <w:rPr>
          <w:rStyle w:val="TitleChar"/>
          <w:highlight w:val="cyan"/>
        </w:rPr>
        <w:t xml:space="preserve">China has </w:t>
      </w:r>
      <w:r w:rsidRPr="00D63995">
        <w:rPr>
          <w:rStyle w:val="Emphasis"/>
          <w:highlight w:val="cyan"/>
        </w:rPr>
        <w:t>ambitious plans</w:t>
      </w:r>
      <w:r w:rsidRPr="003406D7">
        <w:rPr>
          <w:sz w:val="16"/>
        </w:rPr>
        <w:t xml:space="preserve">, too. The </w:t>
      </w:r>
      <w:r w:rsidRPr="007F26D1">
        <w:rPr>
          <w:rStyle w:val="TitleChar"/>
        </w:rPr>
        <w:t>Chinese government is funding unprecedented efforts to become a leader in semiconductor manufacturing</w:t>
      </w:r>
      <w:r w:rsidRPr="003406D7">
        <w:rPr>
          <w:sz w:val="16"/>
        </w:rPr>
        <w:t xml:space="preserve"> by 2030. Chinese companies are currently creating what are known in the industry as “seven nanometer” chips, but </w:t>
      </w:r>
      <w:r w:rsidRPr="00365919">
        <w:rPr>
          <w:rStyle w:val="TitleChar"/>
        </w:rPr>
        <w:t>Beijing</w:t>
      </w:r>
      <w:r w:rsidRPr="003406D7">
        <w:rPr>
          <w:sz w:val="16"/>
        </w:rPr>
        <w:t xml:space="preserve"> has set its sights further, </w:t>
      </w:r>
      <w:r w:rsidRPr="00365919">
        <w:rPr>
          <w:rStyle w:val="TitleChar"/>
        </w:rPr>
        <w:t>announc</w:t>
      </w:r>
      <w:r w:rsidRPr="003406D7">
        <w:rPr>
          <w:sz w:val="16"/>
        </w:rPr>
        <w:t xml:space="preserve">ing </w:t>
      </w:r>
      <w:r w:rsidRPr="00365919">
        <w:rPr>
          <w:rStyle w:val="TitleChar"/>
        </w:rPr>
        <w:t>plans to domestically produce the new generation of “</w:t>
      </w:r>
      <w:r w:rsidRPr="0039245A">
        <w:rPr>
          <w:rStyle w:val="Emphasis"/>
        </w:rPr>
        <w:t>five nanometer</w:t>
      </w:r>
      <w:r w:rsidRPr="00365919">
        <w:rPr>
          <w:rStyle w:val="TitleChar"/>
        </w:rPr>
        <w:t>” chips</w:t>
      </w:r>
      <w:r w:rsidRPr="003406D7">
        <w:rPr>
          <w:sz w:val="16"/>
        </w:rPr>
        <w:t xml:space="preserve">. For now, </w:t>
      </w:r>
      <w:r w:rsidRPr="0039245A">
        <w:rPr>
          <w:rStyle w:val="TitleChar"/>
        </w:rPr>
        <w:t xml:space="preserve">the United States continues to </w:t>
      </w:r>
      <w:r w:rsidRPr="00485F03">
        <w:rPr>
          <w:rStyle w:val="Emphasis"/>
        </w:rPr>
        <w:t>outperform</w:t>
      </w:r>
      <w:r w:rsidRPr="0039245A">
        <w:rPr>
          <w:rStyle w:val="TitleChar"/>
        </w:rPr>
        <w:t xml:space="preserve"> China in semiconductor design</w:t>
      </w:r>
      <w:r w:rsidRPr="003406D7">
        <w:rPr>
          <w:sz w:val="16"/>
        </w:rPr>
        <w:t xml:space="preserve">, as do U.S.-aligned Taiwan and South Korea. In October 2022, the Biden administration took the important step of blocking leading U.S. companies producing AI computer chips from selling to China as part of a package of restrictions released by the Department of Commerce. </w:t>
      </w:r>
      <w:r w:rsidRPr="001142BE">
        <w:rPr>
          <w:rStyle w:val="TitleChar"/>
        </w:rPr>
        <w:t>Yet Chinese companies control 85 percent of the processing of the rare-earth minerals</w:t>
      </w:r>
      <w:r w:rsidRPr="003406D7">
        <w:rPr>
          <w:sz w:val="16"/>
        </w:rPr>
        <w:t xml:space="preserve"> that go into these chips and other critical electronics, offering an important point of leverage over their competitors. </w:t>
      </w:r>
    </w:p>
    <w:p w14:paraId="7BB78001" w14:textId="77777777" w:rsidR="00543E6D" w:rsidRPr="000F7C62" w:rsidRDefault="00543E6D" w:rsidP="00543E6D">
      <w:pPr>
        <w:rPr>
          <w:sz w:val="8"/>
          <w:szCs w:val="8"/>
        </w:rPr>
      </w:pPr>
      <w:r w:rsidRPr="000F7C62">
        <w:rPr>
          <w:sz w:val="8"/>
          <w:szCs w:val="8"/>
        </w:rPr>
        <w:t>A BATTLE OF SYSTEMS</w:t>
      </w:r>
    </w:p>
    <w:p w14:paraId="49B6AD89" w14:textId="77777777" w:rsidR="00543E6D" w:rsidRPr="000F7C62" w:rsidRDefault="00543E6D" w:rsidP="00543E6D">
      <w:pPr>
        <w:rPr>
          <w:sz w:val="8"/>
          <w:szCs w:val="8"/>
        </w:rPr>
      </w:pPr>
      <w:r w:rsidRPr="000F7C62">
        <w:rPr>
          <w:sz w:val="8"/>
          <w:szCs w:val="8"/>
        </w:rPr>
        <w:t xml:space="preserve">The competition between the United States and China is as much a competition between systems as it is between states. In the Chinese model of civil-military fusion, the government promotes domestic competition and funds emerging winners as “national champions.” These companies play a dual role, maximizing commercial success and advancing Chinese national security interests. The American model, on the other hand, relies on a more disparate set of private actors. The federal government provides funding to basic science but largely leaves innovation and commercialization to the market. </w:t>
      </w:r>
    </w:p>
    <w:p w14:paraId="002C2E53" w14:textId="77777777" w:rsidR="00543E6D" w:rsidRPr="000F7C62" w:rsidRDefault="00543E6D" w:rsidP="00543E6D">
      <w:pPr>
        <w:rPr>
          <w:sz w:val="8"/>
          <w:szCs w:val="8"/>
        </w:rPr>
      </w:pPr>
      <w:r w:rsidRPr="000F7C62">
        <w:rPr>
          <w:sz w:val="8"/>
          <w:szCs w:val="8"/>
        </w:rPr>
        <w:t>For a long time, the trifecta of government, industry, and academia was the primary source of American innovation. This collaboration drove many technological breakthroughs, from the moon landing to the Internet. But with the end of the Cold War, the U.S. government grew averse to allocating funding for applied research, and it even lowered the amount devoted to fundamental research. Although private spending has taken off, public investments have plateaued over the past half century. In 2015, the share of government funding for basic research dropped below 50 percent for the first time since the end of World War II, having hovered around 70 percent in the 1960s. Meanwhile, the geometry of innovation—the respective role of public and private players in driving technological progress—has changed since the Cold War, in ways that have not always yielded what the country needs. The rise of venture capital helped accelerate adoption and commercialization, but it did little to address higher-order scientific problems.</w:t>
      </w:r>
    </w:p>
    <w:p w14:paraId="39F9D98E" w14:textId="77777777" w:rsidR="00543E6D" w:rsidRPr="000F7C62" w:rsidRDefault="00543E6D" w:rsidP="00543E6D">
      <w:pPr>
        <w:rPr>
          <w:sz w:val="8"/>
          <w:szCs w:val="8"/>
        </w:rPr>
      </w:pPr>
      <w:r w:rsidRPr="000F7C62">
        <w:rPr>
          <w:sz w:val="8"/>
          <w:szCs w:val="8"/>
        </w:rPr>
        <w:t>The reasons for Washington’s reluctance to fund the science that serves as the foundation of innovation power are structural. Innovation requires risk and, at times, failure—something politicians are loath to accept. Innovation can demand long-term investments, but the U.S. government operates on a single-year budget cycle and, at most, a two-year political cycle. Despite these obstacles, Silicon Valley (along with other hot spots in the United States) has still managed to encourage innovation. The American success story relies on a potent mix of inspiring ambition, startup-friendly legal and tax regimes, and a culture of openness that allows entrepreneurs and researchers to iterate and improve on new ideas.</w:t>
      </w:r>
    </w:p>
    <w:p w14:paraId="411BE74B" w14:textId="77777777" w:rsidR="00543E6D" w:rsidRPr="000F7C62" w:rsidRDefault="00543E6D" w:rsidP="00543E6D">
      <w:pPr>
        <w:rPr>
          <w:sz w:val="8"/>
          <w:szCs w:val="8"/>
        </w:rPr>
      </w:pPr>
      <w:r w:rsidRPr="000F7C62">
        <w:rPr>
          <w:sz w:val="8"/>
          <w:szCs w:val="8"/>
        </w:rPr>
        <w:t>That may not be enough, however. Government support has long played a critical role in jump-starting innovation in the United States, and research in technologies that seem outlandish now may prove critical in the not-too-distant future. In 2013, for example, the Defense Advanced Research Projects Agency invested in messenger RNA vaccines, working with the biotech company Moderna, which would later develop and deliver a COVID-19 vaccine in record time. But such examples are rarer than they should be.</w:t>
      </w:r>
    </w:p>
    <w:p w14:paraId="6684EDC7" w14:textId="77777777" w:rsidR="00543E6D" w:rsidRPr="000F7C62" w:rsidRDefault="00543E6D" w:rsidP="00543E6D">
      <w:pPr>
        <w:rPr>
          <w:sz w:val="8"/>
          <w:szCs w:val="8"/>
        </w:rPr>
      </w:pPr>
      <w:r w:rsidRPr="000F7C62">
        <w:rPr>
          <w:sz w:val="8"/>
          <w:szCs w:val="8"/>
        </w:rPr>
        <w:t>Competition with China demands a reenergizing of the interplay among the government, the private sector, and academia. Just as the Cold War led to the creation of the National Security Council, today’s tech-fueled competition should spur a rethinking of existing policymaking structures. As the National Security Commission on Artificial Intelligence (which I chaired) recommended, a new “technology competitiveness council,” inspired by the NSC, could help coordinate action among private actors and develop a national plan to advance crucial emerging technologies. In a promising sign, Congress appears to have recognized the need for decisive support. In 2022, in a bipartisan vote, it passed the CHIPS and Science Act, which directs $200 billion in funding for scientific R &amp; D over the next ten years.</w:t>
      </w:r>
    </w:p>
    <w:p w14:paraId="14A2DAB7" w14:textId="77777777" w:rsidR="00543E6D" w:rsidRPr="000F7C62" w:rsidRDefault="00543E6D" w:rsidP="00543E6D">
      <w:pPr>
        <w:rPr>
          <w:sz w:val="8"/>
          <w:szCs w:val="8"/>
        </w:rPr>
      </w:pPr>
      <w:r w:rsidRPr="000F7C62">
        <w:rPr>
          <w:sz w:val="8"/>
          <w:szCs w:val="8"/>
        </w:rPr>
        <w:t>INVESTING IN THE FUTURE</w:t>
      </w:r>
    </w:p>
    <w:p w14:paraId="46AD55C7" w14:textId="77777777" w:rsidR="00543E6D" w:rsidRPr="000F7C62" w:rsidRDefault="00543E6D" w:rsidP="00543E6D">
      <w:pPr>
        <w:rPr>
          <w:sz w:val="8"/>
          <w:szCs w:val="8"/>
        </w:rPr>
      </w:pPr>
      <w:r w:rsidRPr="000F7C62">
        <w:rPr>
          <w:sz w:val="8"/>
          <w:szCs w:val="8"/>
        </w:rPr>
        <w:t>As part of its effort to ensure that it remains an innovation superpower, the United States will need to invest billions of dollars in key areas of technological competition. In semiconductors, perhaps the most vital technology today, the U.S. government should redouble its efforts to onshore and “friend shore” supply chains, relocating them to the United States or friendly countries. In renewable energy, it should fund R &amp; D for microelectronics, stockpile the rare-earth minerals (such as lithium and cobalt) needed for batteries and electric vehicles, and invest in new technologies that can replace lithium-ion batteries and offset China’s resource dominance. Meanwhile, the rollout of 5G in the United States has been slow, in part because government agencies—most notably, the Department of Defense—control most of the high-frequency radio spectrum that 5G uses. To catch up with China, the Pentagon should open up more of the spectrum to private actors.</w:t>
      </w:r>
    </w:p>
    <w:p w14:paraId="02C08F16" w14:textId="77777777" w:rsidR="00543E6D" w:rsidRPr="000F7C62" w:rsidRDefault="00543E6D" w:rsidP="00543E6D">
      <w:pPr>
        <w:rPr>
          <w:sz w:val="8"/>
          <w:szCs w:val="8"/>
        </w:rPr>
      </w:pPr>
      <w:r w:rsidRPr="000F7C62">
        <w:rPr>
          <w:sz w:val="8"/>
          <w:szCs w:val="8"/>
        </w:rPr>
        <w:t>The United States will need to invest in all parts of the innovation cycle, funding not just basic research but also commercialization. Meaningful innovation requires both invention and implementation, the ability to execute and commercialize new inventions at scale. This is often the main stumbling block. Research in electric cars, for example, helped General Motors bring its first model onto the market in 1996, but it took two more decades before Tesla mass-produced a commercially viable model. Every new technology, from AI to quantum computing to synthetic biology, must be pursued with the clear goal of commercialization.</w:t>
      </w:r>
    </w:p>
    <w:p w14:paraId="303DDFAA" w14:textId="77777777" w:rsidR="00543E6D" w:rsidRPr="000F7C62" w:rsidRDefault="00543E6D" w:rsidP="00543E6D">
      <w:pPr>
        <w:rPr>
          <w:sz w:val="8"/>
          <w:szCs w:val="8"/>
        </w:rPr>
      </w:pPr>
      <w:r w:rsidRPr="000F7C62">
        <w:rPr>
          <w:sz w:val="8"/>
          <w:szCs w:val="8"/>
        </w:rPr>
        <w:t>In addition to directly investing in the technologies that fuel innovation power, the United States must invest in the input that lies at the core of innovation: talent. The United States boasts the world’s top startups, incumbent companies, and universities, all of which attract the best and the brightest from around the world. Yet too many talented people are prevented from coming to the United States by its outdated immigration system. Instead of creating an easy path to a green card for foreigners who earn STEM degrees from American schools, the current system makes it needlessly difficult for top graduates to contribute to the U.S. economy.</w:t>
      </w:r>
    </w:p>
    <w:p w14:paraId="50BA37BA" w14:textId="77777777" w:rsidR="00543E6D" w:rsidRPr="000F7C62" w:rsidRDefault="00543E6D" w:rsidP="00543E6D">
      <w:pPr>
        <w:rPr>
          <w:sz w:val="8"/>
          <w:szCs w:val="8"/>
        </w:rPr>
      </w:pPr>
      <w:r w:rsidRPr="000F7C62">
        <w:rPr>
          <w:sz w:val="8"/>
          <w:szCs w:val="8"/>
        </w:rPr>
        <w:t xml:space="preserve">The United States has an asymmetric advantage when it comes to employing highly skilled immigrants, and its enviable living standards and abundant opportunities explain why the country has attracted most of the world’s brightest AI minds. More than half of all AI researchers working in the United States hail from abroad, and the demand for AI talent still far exceeds supply. If the United States closes its doors to talented immigrants, it risks losing its innovative edge. Just as the Manhattan Project was led in large part by refugees and émigrés from Europe, the next American technological breakthrough will almost certainly rely on immigrants. </w:t>
      </w:r>
    </w:p>
    <w:p w14:paraId="12F8C98B" w14:textId="77777777" w:rsidR="00543E6D" w:rsidRPr="003406D7" w:rsidRDefault="00543E6D" w:rsidP="00543E6D">
      <w:pPr>
        <w:rPr>
          <w:sz w:val="16"/>
        </w:rPr>
      </w:pPr>
      <w:r w:rsidRPr="003406D7">
        <w:rPr>
          <w:sz w:val="16"/>
        </w:rPr>
        <w:t>THE BEST DEFENSE</w:t>
      </w:r>
    </w:p>
    <w:p w14:paraId="6D588D58" w14:textId="77777777" w:rsidR="00543E6D" w:rsidRPr="003406D7" w:rsidRDefault="00543E6D" w:rsidP="00543E6D">
      <w:pPr>
        <w:rPr>
          <w:sz w:val="16"/>
        </w:rPr>
      </w:pPr>
      <w:r w:rsidRPr="003406D7">
        <w:rPr>
          <w:sz w:val="16"/>
        </w:rPr>
        <w:t>As part of its efforts to translate innovation into hard power, the United States must fundamentally rethink some of its defense policies. During the Cold War, the country designed various “offset” strategies to counterbalance Soviet numerical superiority through military strategy and technological innovations. Today, Washington needs what the Special Competitive Studies Project has called an “Offset-X” strategy, a competitive approach through which the United States can maintain technological and military superiority.</w:t>
      </w:r>
    </w:p>
    <w:p w14:paraId="79335D7B" w14:textId="77777777" w:rsidR="00543E6D" w:rsidRPr="003406D7" w:rsidRDefault="00543E6D" w:rsidP="00543E6D">
      <w:pPr>
        <w:rPr>
          <w:sz w:val="16"/>
        </w:rPr>
      </w:pPr>
      <w:r w:rsidRPr="00D63995">
        <w:rPr>
          <w:rStyle w:val="TitleChar"/>
          <w:highlight w:val="cyan"/>
        </w:rPr>
        <w:t>Given how much</w:t>
      </w:r>
      <w:r w:rsidRPr="00E837CA">
        <w:rPr>
          <w:rStyle w:val="TitleChar"/>
        </w:rPr>
        <w:t xml:space="preserve"> modern </w:t>
      </w:r>
      <w:r w:rsidRPr="00D63995">
        <w:rPr>
          <w:rStyle w:val="Emphasis"/>
          <w:highlight w:val="cyan"/>
        </w:rPr>
        <w:t>militaries</w:t>
      </w:r>
      <w:r w:rsidRPr="007D3A9F">
        <w:rPr>
          <w:rStyle w:val="Emphasis"/>
        </w:rPr>
        <w:t xml:space="preserve"> and economies</w:t>
      </w:r>
      <w:r w:rsidRPr="003406D7">
        <w:rPr>
          <w:sz w:val="16"/>
        </w:rPr>
        <w:t xml:space="preserve"> </w:t>
      </w:r>
      <w:r w:rsidRPr="00D63995">
        <w:rPr>
          <w:rStyle w:val="Emphasis"/>
          <w:highlight w:val="cyan"/>
        </w:rPr>
        <w:t>rely</w:t>
      </w:r>
      <w:r w:rsidRPr="00D63995">
        <w:rPr>
          <w:rStyle w:val="TitleChar"/>
          <w:highlight w:val="cyan"/>
        </w:rPr>
        <w:t xml:space="preserve"> on digital</w:t>
      </w:r>
      <w:r w:rsidRPr="008C4466">
        <w:rPr>
          <w:rStyle w:val="TitleChar"/>
        </w:rPr>
        <w:t xml:space="preserve"> </w:t>
      </w:r>
      <w:r w:rsidRPr="00D63995">
        <w:rPr>
          <w:rStyle w:val="TitleChar"/>
          <w:highlight w:val="cyan"/>
        </w:rPr>
        <w:t>infrastructure</w:t>
      </w:r>
      <w:r w:rsidRPr="003406D7">
        <w:rPr>
          <w:sz w:val="16"/>
        </w:rPr>
        <w:t xml:space="preserve">, any </w:t>
      </w:r>
      <w:r w:rsidRPr="008C4466">
        <w:rPr>
          <w:rStyle w:val="TitleChar"/>
        </w:rPr>
        <w:t xml:space="preserve">future </w:t>
      </w:r>
      <w:r w:rsidRPr="00D63995">
        <w:rPr>
          <w:rStyle w:val="Emphasis"/>
          <w:highlight w:val="cyan"/>
        </w:rPr>
        <w:t>great-power war</w:t>
      </w:r>
      <w:r w:rsidRPr="008C4466">
        <w:rPr>
          <w:rStyle w:val="TitleChar"/>
        </w:rPr>
        <w:t xml:space="preserve"> is likely to </w:t>
      </w:r>
      <w:r w:rsidRPr="00D63995">
        <w:rPr>
          <w:rStyle w:val="Emphasis"/>
          <w:highlight w:val="cyan"/>
        </w:rPr>
        <w:t>start with</w:t>
      </w:r>
      <w:r w:rsidRPr="008A7E27">
        <w:rPr>
          <w:rStyle w:val="Emphasis"/>
        </w:rPr>
        <w:t xml:space="preserve"> a </w:t>
      </w:r>
      <w:r w:rsidRPr="00D63995">
        <w:rPr>
          <w:rStyle w:val="Emphasis"/>
          <w:highlight w:val="cyan"/>
        </w:rPr>
        <w:t>cyberstrike</w:t>
      </w:r>
      <w:r w:rsidRPr="008A7E27">
        <w:rPr>
          <w:rStyle w:val="Emphasis"/>
        </w:rPr>
        <w:t>.</w:t>
      </w:r>
      <w:r w:rsidRPr="003406D7">
        <w:rPr>
          <w:sz w:val="16"/>
        </w:rPr>
        <w:t xml:space="preserve"> </w:t>
      </w:r>
      <w:r w:rsidRPr="009406E0">
        <w:rPr>
          <w:rStyle w:val="TitleChar"/>
        </w:rPr>
        <w:t xml:space="preserve">The </w:t>
      </w:r>
      <w:r w:rsidRPr="00D63995">
        <w:rPr>
          <w:rStyle w:val="TitleChar"/>
          <w:highlight w:val="cyan"/>
        </w:rPr>
        <w:t>U</w:t>
      </w:r>
      <w:r w:rsidRPr="00AA2FEF">
        <w:rPr>
          <w:rStyle w:val="TitleChar"/>
        </w:rPr>
        <w:t xml:space="preserve">nited </w:t>
      </w:r>
      <w:r w:rsidRPr="00D63995">
        <w:rPr>
          <w:rStyle w:val="TitleChar"/>
          <w:highlight w:val="cyan"/>
        </w:rPr>
        <w:t>S</w:t>
      </w:r>
      <w:r w:rsidRPr="009406E0">
        <w:rPr>
          <w:rStyle w:val="TitleChar"/>
        </w:rPr>
        <w:t>t</w:t>
      </w:r>
      <w:r w:rsidRPr="00AA2FEF">
        <w:rPr>
          <w:rStyle w:val="TitleChar"/>
        </w:rPr>
        <w:t xml:space="preserve">ates’ </w:t>
      </w:r>
      <w:r w:rsidRPr="00D63995">
        <w:rPr>
          <w:rStyle w:val="TitleChar"/>
          <w:highlight w:val="cyan"/>
        </w:rPr>
        <w:t>cyberdefenses</w:t>
      </w:r>
      <w:r w:rsidRPr="003406D7">
        <w:rPr>
          <w:sz w:val="16"/>
        </w:rPr>
        <w:t xml:space="preserve">, therefore, </w:t>
      </w:r>
      <w:r w:rsidRPr="00D63995">
        <w:rPr>
          <w:rStyle w:val="TitleChar"/>
          <w:highlight w:val="cyan"/>
        </w:rPr>
        <w:t>need</w:t>
      </w:r>
      <w:r w:rsidRPr="00317290">
        <w:rPr>
          <w:rStyle w:val="TitleChar"/>
        </w:rPr>
        <w:t xml:space="preserve"> a </w:t>
      </w:r>
      <w:r w:rsidRPr="00D63995">
        <w:rPr>
          <w:rStyle w:val="TitleChar"/>
          <w:highlight w:val="cyan"/>
        </w:rPr>
        <w:t>response time</w:t>
      </w:r>
      <w:r w:rsidRPr="00317290">
        <w:rPr>
          <w:rStyle w:val="TitleChar"/>
        </w:rPr>
        <w:t xml:space="preserve"> faster than humans’ reaction time</w:t>
      </w:r>
      <w:r w:rsidRPr="003406D7">
        <w:rPr>
          <w:sz w:val="16"/>
        </w:rPr>
        <w:t xml:space="preserve">. </w:t>
      </w:r>
      <w:r w:rsidRPr="007240B8">
        <w:rPr>
          <w:rStyle w:val="TitleChar"/>
        </w:rPr>
        <w:t xml:space="preserve">Having faced </w:t>
      </w:r>
      <w:r w:rsidRPr="007A3FD8">
        <w:rPr>
          <w:rStyle w:val="Emphasis"/>
        </w:rPr>
        <w:t>constant</w:t>
      </w:r>
      <w:r w:rsidRPr="007240B8">
        <w:rPr>
          <w:rStyle w:val="TitleChar"/>
        </w:rPr>
        <w:t xml:space="preserve"> cyberattacks even in peacetime</w:t>
      </w:r>
      <w:r w:rsidRPr="003406D7">
        <w:rPr>
          <w:sz w:val="16"/>
        </w:rPr>
        <w:t xml:space="preserve">, </w:t>
      </w:r>
      <w:r w:rsidRPr="00813362">
        <w:rPr>
          <w:rStyle w:val="TitleChar"/>
        </w:rPr>
        <w:t>the United States should armor itself</w:t>
      </w:r>
      <w:r w:rsidRPr="003406D7">
        <w:rPr>
          <w:sz w:val="16"/>
        </w:rPr>
        <w:t xml:space="preserve"> with redundancy, creating backup systems and alternative paths for data flows.</w:t>
      </w:r>
    </w:p>
    <w:p w14:paraId="429622E8" w14:textId="77777777" w:rsidR="00543E6D" w:rsidRPr="003D6F2A" w:rsidRDefault="00543E6D" w:rsidP="00543E6D">
      <w:pPr>
        <w:rPr>
          <w:rStyle w:val="Emphasis"/>
        </w:rPr>
      </w:pPr>
      <w:r w:rsidRPr="005424ED">
        <w:rPr>
          <w:rStyle w:val="TitleChar"/>
        </w:rPr>
        <w:t xml:space="preserve">What starts in </w:t>
      </w:r>
      <w:r w:rsidRPr="00D63995">
        <w:rPr>
          <w:rStyle w:val="TitleChar"/>
          <w:highlight w:val="cyan"/>
        </w:rPr>
        <w:t>cyberspace could</w:t>
      </w:r>
      <w:r w:rsidRPr="005424ED">
        <w:rPr>
          <w:rStyle w:val="TitleChar"/>
        </w:rPr>
        <w:t xml:space="preserve"> </w:t>
      </w:r>
      <w:r w:rsidRPr="00E61949">
        <w:rPr>
          <w:rStyle w:val="Emphasis"/>
        </w:rPr>
        <w:t xml:space="preserve">easily </w:t>
      </w:r>
      <w:r w:rsidRPr="00D63995">
        <w:rPr>
          <w:rStyle w:val="Emphasis"/>
          <w:highlight w:val="cyan"/>
        </w:rPr>
        <w:t>escalate into</w:t>
      </w:r>
      <w:r w:rsidRPr="00E61949">
        <w:rPr>
          <w:rStyle w:val="Emphasis"/>
        </w:rPr>
        <w:t xml:space="preserve"> the </w:t>
      </w:r>
      <w:r w:rsidRPr="00D63995">
        <w:rPr>
          <w:rStyle w:val="Emphasis"/>
          <w:highlight w:val="cyan"/>
        </w:rPr>
        <w:t>physical</w:t>
      </w:r>
      <w:r w:rsidRPr="00E61949">
        <w:rPr>
          <w:rStyle w:val="Emphasis"/>
        </w:rPr>
        <w:t xml:space="preserve"> realm</w:t>
      </w:r>
      <w:r w:rsidRPr="003406D7">
        <w:rPr>
          <w:sz w:val="16"/>
        </w:rPr>
        <w:t xml:space="preserve">, and there, too, the United States will need to meet new challenges. </w:t>
      </w:r>
      <w:r w:rsidRPr="00A0462E">
        <w:rPr>
          <w:rStyle w:val="TitleChar"/>
        </w:rPr>
        <w:t>To counter</w:t>
      </w:r>
      <w:r w:rsidRPr="003406D7">
        <w:rPr>
          <w:sz w:val="16"/>
        </w:rPr>
        <w:t xml:space="preserve"> possible </w:t>
      </w:r>
      <w:r w:rsidRPr="00D63995">
        <w:rPr>
          <w:rStyle w:val="TitleChar"/>
          <w:highlight w:val="cyan"/>
        </w:rPr>
        <w:t xml:space="preserve">swarm </w:t>
      </w:r>
      <w:r w:rsidRPr="00D63995">
        <w:rPr>
          <w:rStyle w:val="Emphasis"/>
          <w:highlight w:val="cyan"/>
        </w:rPr>
        <w:t>drone attacks</w:t>
      </w:r>
      <w:r w:rsidRPr="003406D7">
        <w:rPr>
          <w:sz w:val="16"/>
        </w:rPr>
        <w:t xml:space="preserve">, </w:t>
      </w:r>
      <w:r w:rsidRPr="00F84292">
        <w:rPr>
          <w:rStyle w:val="TitleChar"/>
        </w:rPr>
        <w:t>it must invest in</w:t>
      </w:r>
      <w:r w:rsidRPr="003406D7">
        <w:rPr>
          <w:sz w:val="16"/>
        </w:rPr>
        <w:t xml:space="preserve"> defensive artillery and </w:t>
      </w:r>
      <w:r w:rsidRPr="00F84292">
        <w:rPr>
          <w:rStyle w:val="TitleChar"/>
        </w:rPr>
        <w:t>missile systems</w:t>
      </w:r>
      <w:r w:rsidRPr="003406D7">
        <w:rPr>
          <w:sz w:val="16"/>
        </w:rPr>
        <w:t xml:space="preserve">. </w:t>
      </w:r>
      <w:r w:rsidRPr="00AB6EAF">
        <w:rPr>
          <w:rStyle w:val="TitleChar"/>
        </w:rPr>
        <w:t>To improve battlefield awareness, the U.S. military should</w:t>
      </w:r>
      <w:r w:rsidRPr="003406D7">
        <w:rPr>
          <w:sz w:val="16"/>
        </w:rPr>
        <w:t xml:space="preserve"> focus on </w:t>
      </w:r>
      <w:r w:rsidRPr="00AB6EAF">
        <w:rPr>
          <w:rStyle w:val="TitleChar"/>
        </w:rPr>
        <w:t>deploy</w:t>
      </w:r>
      <w:r w:rsidRPr="003406D7">
        <w:rPr>
          <w:sz w:val="16"/>
        </w:rPr>
        <w:t xml:space="preserve">ing a network of inexpensive sensors powered by </w:t>
      </w:r>
      <w:r w:rsidRPr="00AB6EAF">
        <w:rPr>
          <w:rStyle w:val="TitleChar"/>
        </w:rPr>
        <w:t>AI</w:t>
      </w:r>
      <w:r w:rsidRPr="003406D7">
        <w:rPr>
          <w:sz w:val="16"/>
        </w:rPr>
        <w:t xml:space="preserve"> to monitor contested areas, an approach that is often more effective than a single, exquisitely crafted system. As human intelligence becomes harder to obtain, the United States must increasingly rely on the largest constellation of sensors of any country, ranging from undersea to outer space. It will also need to focus more on open-source intelligence, given that most of the world’s data today is publicly available. </w:t>
      </w:r>
      <w:r w:rsidRPr="00FC2947">
        <w:rPr>
          <w:rStyle w:val="TitleChar"/>
        </w:rPr>
        <w:t>Without</w:t>
      </w:r>
      <w:r w:rsidRPr="003406D7">
        <w:rPr>
          <w:sz w:val="16"/>
        </w:rPr>
        <w:t xml:space="preserve"> this </w:t>
      </w:r>
      <w:r w:rsidRPr="00FC2947">
        <w:rPr>
          <w:rStyle w:val="TitleChar"/>
        </w:rPr>
        <w:t xml:space="preserve">capability, the United States risks being </w:t>
      </w:r>
      <w:r w:rsidRPr="003D6F2A">
        <w:rPr>
          <w:rStyle w:val="Emphasis"/>
        </w:rPr>
        <w:t>surprised by its intelligence failures.</w:t>
      </w:r>
    </w:p>
    <w:p w14:paraId="14C5F56D" w14:textId="77777777" w:rsidR="00543E6D" w:rsidRPr="003406D7" w:rsidRDefault="00543E6D" w:rsidP="00543E6D">
      <w:pPr>
        <w:rPr>
          <w:sz w:val="16"/>
        </w:rPr>
      </w:pPr>
      <w:r w:rsidRPr="003406D7">
        <w:rPr>
          <w:sz w:val="16"/>
        </w:rPr>
        <w:t>When it comes to actual fighting, military units should be networked and decentralized to better outmaneuver opponents. Facing adversaries with rigid military hierarchies, the United States could gain an advantage by using smaller, more connected units whose members are adept at network-based decision-making, employing the tools of artificial intelligence to their advantage. For example, a single unit could bring together capabilities in intelligence collection, long-range missile attacks, and electronic warfare. The Pentagon needs to provide battlefield commanders with all the best information and allow them to make the best choices on the ground.</w:t>
      </w:r>
    </w:p>
    <w:p w14:paraId="09651398" w14:textId="77777777" w:rsidR="00543E6D" w:rsidRPr="003406D7" w:rsidRDefault="00543E6D" w:rsidP="00543E6D">
      <w:pPr>
        <w:rPr>
          <w:sz w:val="16"/>
        </w:rPr>
      </w:pPr>
      <w:r w:rsidRPr="003406D7">
        <w:rPr>
          <w:sz w:val="16"/>
        </w:rPr>
        <w:t>The U.S. military must also learn to integrate new technologies into its procurement process, battle plans, and warfighting. In the four years that I chaired the Defense Innovation Board, I was astounded by how difficult this was to do. A major bottleneck is the Pentagon’s burdensome procurement process: major weapons systems take more than ten years to design, develop, and deploy. The Department of Defense should look for inspiration in the way the tech industry designs products. It should build missiles the way companies now build electric cars, using a design studio to develop and simulate software, looking for innovations ten times as fast and as cost-effective as current processes. The current procurement system is especially ill suited for a future in which software primacy proves decisive on the battlefield.</w:t>
      </w:r>
    </w:p>
    <w:p w14:paraId="05AD5C27" w14:textId="77777777" w:rsidR="00543E6D" w:rsidRPr="003406D7" w:rsidRDefault="00543E6D" w:rsidP="00543E6D">
      <w:pPr>
        <w:rPr>
          <w:sz w:val="16"/>
        </w:rPr>
      </w:pPr>
      <w:r w:rsidRPr="003406D7">
        <w:rPr>
          <w:sz w:val="16"/>
        </w:rPr>
        <w:t>The United States spends four times as much as any other country to procure military systems, but price is a poor metric for judging innovation power. In April 2022, Ukrainian forces fired two Neptune missiles at the Moskva, a 600-foot Russian warship, sinking the vessel. The ship cost $750 million; the missiles, $500,000 apiece. Likewise, China’s state-of-the-art hypersonic antiship missile, the YJ-21, could someday sink a $10 billion U.S. aircraft carrier. The U.S. government should think twice before committing another $10 billion and ten years to such a vessel. It often makes more sense to buy many low-cost items instead of investing in a few high-ticket prestige projects.</w:t>
      </w:r>
    </w:p>
    <w:p w14:paraId="66B504E7" w14:textId="77777777" w:rsidR="00543E6D" w:rsidRPr="003406D7" w:rsidRDefault="00543E6D" w:rsidP="00543E6D">
      <w:pPr>
        <w:rPr>
          <w:sz w:val="16"/>
        </w:rPr>
      </w:pPr>
      <w:r w:rsidRPr="003406D7">
        <w:rPr>
          <w:sz w:val="16"/>
        </w:rPr>
        <w:t>PLAYING TO WIN</w:t>
      </w:r>
    </w:p>
    <w:p w14:paraId="498A0FB9" w14:textId="77777777" w:rsidR="00543E6D" w:rsidRPr="003406D7" w:rsidRDefault="00543E6D" w:rsidP="00543E6D">
      <w:pPr>
        <w:rPr>
          <w:sz w:val="16"/>
        </w:rPr>
      </w:pPr>
      <w:r w:rsidRPr="00D63995">
        <w:rPr>
          <w:rStyle w:val="TitleChar"/>
          <w:highlight w:val="cyan"/>
        </w:rPr>
        <w:t>In</w:t>
      </w:r>
      <w:r w:rsidRPr="007B656D">
        <w:rPr>
          <w:rStyle w:val="TitleChar"/>
        </w:rPr>
        <w:t xml:space="preserve"> the </w:t>
      </w:r>
      <w:r w:rsidRPr="007B656D">
        <w:rPr>
          <w:rStyle w:val="Emphasis"/>
        </w:rPr>
        <w:t>contest of the century</w:t>
      </w:r>
      <w:r w:rsidRPr="007B656D">
        <w:rPr>
          <w:sz w:val="16"/>
        </w:rPr>
        <w:t>—</w:t>
      </w:r>
      <w:r w:rsidRPr="007B656D">
        <w:rPr>
          <w:rStyle w:val="TitleChar"/>
        </w:rPr>
        <w:t xml:space="preserve">the </w:t>
      </w:r>
      <w:r w:rsidRPr="00D63995">
        <w:rPr>
          <w:rStyle w:val="TitleChar"/>
          <w:highlight w:val="cyan"/>
        </w:rPr>
        <w:t>U.S. rivalry with China</w:t>
      </w:r>
      <w:r w:rsidRPr="007B656D">
        <w:rPr>
          <w:sz w:val="16"/>
        </w:rPr>
        <w:t>—</w:t>
      </w:r>
      <w:r w:rsidRPr="007B656D">
        <w:rPr>
          <w:rStyle w:val="TitleChar"/>
        </w:rPr>
        <w:t xml:space="preserve">the </w:t>
      </w:r>
      <w:r w:rsidRPr="00D63995">
        <w:rPr>
          <w:rStyle w:val="Emphasis"/>
          <w:highlight w:val="cyan"/>
        </w:rPr>
        <w:t>deciding factor</w:t>
      </w:r>
      <w:r w:rsidRPr="00D63995">
        <w:rPr>
          <w:rStyle w:val="TitleChar"/>
          <w:highlight w:val="cyan"/>
        </w:rPr>
        <w:t xml:space="preserve"> will be innovation</w:t>
      </w:r>
      <w:r w:rsidRPr="007B656D">
        <w:rPr>
          <w:rStyle w:val="TitleChar"/>
        </w:rPr>
        <w:t xml:space="preserve"> power</w:t>
      </w:r>
      <w:r w:rsidRPr="007B656D">
        <w:rPr>
          <w:sz w:val="16"/>
        </w:rPr>
        <w:t xml:space="preserve">. </w:t>
      </w:r>
      <w:r w:rsidRPr="00D63995">
        <w:rPr>
          <w:rStyle w:val="Emphasis"/>
          <w:highlight w:val="cyan"/>
        </w:rPr>
        <w:t>Tech</w:t>
      </w:r>
      <w:r w:rsidRPr="007B656D">
        <w:rPr>
          <w:rStyle w:val="Emphasis"/>
        </w:rPr>
        <w:t xml:space="preserve">nological </w:t>
      </w:r>
      <w:r w:rsidRPr="00D63995">
        <w:rPr>
          <w:rStyle w:val="Emphasis"/>
          <w:highlight w:val="cyan"/>
        </w:rPr>
        <w:t>advances</w:t>
      </w:r>
      <w:r w:rsidRPr="003406D7">
        <w:rPr>
          <w:sz w:val="16"/>
        </w:rPr>
        <w:t xml:space="preserve"> </w:t>
      </w:r>
      <w:r w:rsidRPr="00DB6625">
        <w:rPr>
          <w:rStyle w:val="TitleChar"/>
        </w:rPr>
        <w:t xml:space="preserve">in the next five to ten years </w:t>
      </w:r>
      <w:r w:rsidRPr="00D63995">
        <w:rPr>
          <w:rStyle w:val="TitleChar"/>
          <w:highlight w:val="cyan"/>
        </w:rPr>
        <w:t xml:space="preserve">will determine which country </w:t>
      </w:r>
      <w:r w:rsidRPr="00D63995">
        <w:rPr>
          <w:rStyle w:val="Emphasis"/>
          <w:highlight w:val="cyan"/>
        </w:rPr>
        <w:t>gains the upper hand</w:t>
      </w:r>
      <w:r w:rsidRPr="003406D7">
        <w:rPr>
          <w:sz w:val="16"/>
        </w:rPr>
        <w:t xml:space="preserve"> in this world-shaping competition. The challenge for the United States, however, is that government officials are incentivized to avoid risk and focus on the short term, leaving the country to chronically underinvest in the technologies of the future.</w:t>
      </w:r>
    </w:p>
    <w:p w14:paraId="508A0512" w14:textId="77777777" w:rsidR="00543E6D" w:rsidRPr="003406D7" w:rsidRDefault="00543E6D" w:rsidP="00543E6D">
      <w:pPr>
        <w:rPr>
          <w:sz w:val="16"/>
        </w:rPr>
      </w:pPr>
      <w:r w:rsidRPr="003406D7">
        <w:rPr>
          <w:sz w:val="16"/>
        </w:rPr>
        <w:t xml:space="preserve">If necessity is the mother of invention, </w:t>
      </w:r>
      <w:r w:rsidRPr="00113FF3">
        <w:rPr>
          <w:rStyle w:val="Emphasis"/>
        </w:rPr>
        <w:t>war</w:t>
      </w:r>
      <w:r w:rsidRPr="00113FF3">
        <w:rPr>
          <w:rStyle w:val="TitleChar"/>
        </w:rPr>
        <w:t xml:space="preserve"> is the </w:t>
      </w:r>
      <w:r w:rsidRPr="00113FF3">
        <w:rPr>
          <w:rStyle w:val="Emphasis"/>
        </w:rPr>
        <w:t>midwife</w:t>
      </w:r>
      <w:r w:rsidRPr="00113FF3">
        <w:rPr>
          <w:rStyle w:val="TitleChar"/>
        </w:rPr>
        <w:t xml:space="preserve"> of </w:t>
      </w:r>
      <w:r w:rsidRPr="00D63995">
        <w:rPr>
          <w:rStyle w:val="TitleChar"/>
          <w:highlight w:val="cyan"/>
        </w:rPr>
        <w:t>innovation</w:t>
      </w:r>
      <w:r w:rsidRPr="003406D7">
        <w:rPr>
          <w:sz w:val="16"/>
        </w:rPr>
        <w:t xml:space="preserve">. Speaking to Ukrainians on a visit to Kyiv in the fall of 2022, I heard from many that the first months of the war were the most productive of their lives. The United States’ last truly global war—World War II—led to the widespread adoption of penicillin, a revolution in nuclear technology, and a breakthrough in computer science. Now, </w:t>
      </w:r>
      <w:r w:rsidRPr="002A185A">
        <w:rPr>
          <w:rStyle w:val="TitleChar"/>
        </w:rPr>
        <w:t xml:space="preserve">the United States must innovate in </w:t>
      </w:r>
      <w:r w:rsidRPr="00A93A18">
        <w:rPr>
          <w:rStyle w:val="Emphasis"/>
        </w:rPr>
        <w:t>peacetime</w:t>
      </w:r>
      <w:r w:rsidRPr="003406D7">
        <w:rPr>
          <w:sz w:val="16"/>
        </w:rPr>
        <w:t xml:space="preserve">, </w:t>
      </w:r>
      <w:r w:rsidRPr="00483906">
        <w:rPr>
          <w:rStyle w:val="TitleChar"/>
        </w:rPr>
        <w:t xml:space="preserve">faster than </w:t>
      </w:r>
      <w:r w:rsidRPr="001B6496">
        <w:rPr>
          <w:rStyle w:val="Emphasis"/>
        </w:rPr>
        <w:t>ever before</w:t>
      </w:r>
      <w:r w:rsidRPr="003406D7">
        <w:rPr>
          <w:sz w:val="16"/>
        </w:rPr>
        <w:t xml:space="preserve">. </w:t>
      </w:r>
      <w:r w:rsidRPr="007C059A">
        <w:rPr>
          <w:rStyle w:val="TitleChar"/>
        </w:rPr>
        <w:t xml:space="preserve">By </w:t>
      </w:r>
      <w:r w:rsidRPr="00D63995">
        <w:rPr>
          <w:rStyle w:val="TitleChar"/>
          <w:highlight w:val="cyan"/>
        </w:rPr>
        <w:t>failing</w:t>
      </w:r>
      <w:r w:rsidRPr="007C059A">
        <w:rPr>
          <w:rStyle w:val="TitleChar"/>
        </w:rPr>
        <w:t xml:space="preserve"> to do so, it is </w:t>
      </w:r>
      <w:r w:rsidRPr="00D63995">
        <w:rPr>
          <w:rStyle w:val="TitleChar"/>
          <w:highlight w:val="cyan"/>
        </w:rPr>
        <w:t>erod</w:t>
      </w:r>
      <w:r w:rsidRPr="007C059A">
        <w:rPr>
          <w:rStyle w:val="TitleChar"/>
        </w:rPr>
        <w:t xml:space="preserve">ing its </w:t>
      </w:r>
      <w:r w:rsidRPr="00D63995">
        <w:rPr>
          <w:rStyle w:val="TitleChar"/>
          <w:highlight w:val="cyan"/>
        </w:rPr>
        <w:t xml:space="preserve">ability to </w:t>
      </w:r>
      <w:r w:rsidRPr="00D63995">
        <w:rPr>
          <w:rStyle w:val="Emphasis"/>
          <w:highlight w:val="cyan"/>
        </w:rPr>
        <w:t>deter</w:t>
      </w:r>
      <w:r w:rsidRPr="003406D7">
        <w:rPr>
          <w:sz w:val="16"/>
        </w:rPr>
        <w:t>—</w:t>
      </w:r>
      <w:r w:rsidRPr="00D63995">
        <w:rPr>
          <w:rStyle w:val="TitleChar"/>
          <w:highlight w:val="cyan"/>
        </w:rPr>
        <w:t>and</w:t>
      </w:r>
      <w:r w:rsidRPr="003406D7">
        <w:rPr>
          <w:sz w:val="16"/>
        </w:rPr>
        <w:t xml:space="preserve">, if necessary, to </w:t>
      </w:r>
      <w:r w:rsidRPr="00EF780E">
        <w:rPr>
          <w:rStyle w:val="TitleChar"/>
        </w:rPr>
        <w:t xml:space="preserve">fight and </w:t>
      </w:r>
      <w:r w:rsidRPr="00D63995">
        <w:rPr>
          <w:rStyle w:val="TitleChar"/>
          <w:highlight w:val="cyan"/>
        </w:rPr>
        <w:t>win</w:t>
      </w:r>
      <w:r w:rsidRPr="00EF780E">
        <w:rPr>
          <w:rStyle w:val="TitleChar"/>
        </w:rPr>
        <w:t>—</w:t>
      </w:r>
      <w:r w:rsidRPr="00D63995">
        <w:rPr>
          <w:rStyle w:val="TitleChar"/>
          <w:highlight w:val="cyan"/>
        </w:rPr>
        <w:t xml:space="preserve">the </w:t>
      </w:r>
      <w:r w:rsidRPr="00D63995">
        <w:rPr>
          <w:rStyle w:val="Emphasis"/>
          <w:highlight w:val="cyan"/>
        </w:rPr>
        <w:t>next war.</w:t>
      </w:r>
    </w:p>
    <w:p w14:paraId="59F16DB6" w14:textId="77777777" w:rsidR="00543E6D" w:rsidRPr="00930C27" w:rsidRDefault="00543E6D" w:rsidP="00543E6D">
      <w:pPr>
        <w:rPr>
          <w:rStyle w:val="TitleChar"/>
        </w:rPr>
      </w:pPr>
      <w:r w:rsidRPr="00E879C2">
        <w:rPr>
          <w:rStyle w:val="TitleChar"/>
        </w:rPr>
        <w:t xml:space="preserve">The </w:t>
      </w:r>
      <w:r w:rsidRPr="00D63995">
        <w:rPr>
          <w:rStyle w:val="TitleChar"/>
          <w:highlight w:val="cyan"/>
        </w:rPr>
        <w:t xml:space="preserve">alternative could be </w:t>
      </w:r>
      <w:r w:rsidRPr="00D63995">
        <w:rPr>
          <w:rStyle w:val="Emphasis"/>
          <w:highlight w:val="cyan"/>
        </w:rPr>
        <w:t>disastrous</w:t>
      </w:r>
      <w:r w:rsidRPr="003406D7">
        <w:rPr>
          <w:sz w:val="16"/>
        </w:rPr>
        <w:t xml:space="preserve">. </w:t>
      </w:r>
      <w:r w:rsidRPr="007D709E">
        <w:rPr>
          <w:rStyle w:val="Emphasis"/>
        </w:rPr>
        <w:t>Hypersonic</w:t>
      </w:r>
      <w:r w:rsidRPr="003406D7">
        <w:rPr>
          <w:sz w:val="16"/>
        </w:rPr>
        <w:t xml:space="preserve"> missile</w:t>
      </w:r>
      <w:r w:rsidRPr="007C420B">
        <w:rPr>
          <w:rStyle w:val="Emphasis"/>
        </w:rPr>
        <w:t>s</w:t>
      </w:r>
      <w:r w:rsidRPr="003406D7">
        <w:rPr>
          <w:sz w:val="16"/>
        </w:rPr>
        <w:t xml:space="preserve"> could </w:t>
      </w:r>
      <w:r w:rsidRPr="00E82732">
        <w:rPr>
          <w:rStyle w:val="TitleChar"/>
        </w:rPr>
        <w:t xml:space="preserve">leave the United States </w:t>
      </w:r>
      <w:r w:rsidRPr="00133C65">
        <w:rPr>
          <w:rStyle w:val="Emphasis"/>
        </w:rPr>
        <w:t>defenseless</w:t>
      </w:r>
      <w:r w:rsidRPr="003406D7">
        <w:rPr>
          <w:sz w:val="16"/>
        </w:rPr>
        <w:t xml:space="preserve">, and </w:t>
      </w:r>
      <w:r w:rsidRPr="00E46439">
        <w:rPr>
          <w:rStyle w:val="TitleChar"/>
        </w:rPr>
        <w:t>cyberattacks could</w:t>
      </w:r>
      <w:r w:rsidRPr="003406D7">
        <w:rPr>
          <w:sz w:val="16"/>
        </w:rPr>
        <w:t xml:space="preserve"> cripple [</w:t>
      </w:r>
      <w:r w:rsidRPr="00E46439">
        <w:rPr>
          <w:rStyle w:val="TitleChar"/>
        </w:rPr>
        <w:t>collapse</w:t>
      </w:r>
      <w:r w:rsidRPr="003406D7">
        <w:rPr>
          <w:sz w:val="16"/>
        </w:rPr>
        <w:t xml:space="preserve">] </w:t>
      </w:r>
      <w:r w:rsidRPr="00E46439">
        <w:rPr>
          <w:rStyle w:val="TitleChar"/>
        </w:rPr>
        <w:t xml:space="preserve">the country’s electric </w:t>
      </w:r>
      <w:r w:rsidRPr="004E1768">
        <w:rPr>
          <w:rStyle w:val="Emphasis"/>
        </w:rPr>
        <w:t>grid</w:t>
      </w:r>
      <w:r w:rsidRPr="003406D7">
        <w:rPr>
          <w:sz w:val="16"/>
        </w:rPr>
        <w:t xml:space="preserve">. Perhaps even more important, the </w:t>
      </w:r>
      <w:r w:rsidRPr="0066130A">
        <w:rPr>
          <w:rStyle w:val="TitleChar"/>
        </w:rPr>
        <w:t xml:space="preserve">warfare of the future will target </w:t>
      </w:r>
      <w:r w:rsidRPr="00822C34">
        <w:rPr>
          <w:rStyle w:val="Emphasis"/>
        </w:rPr>
        <w:t>individuals</w:t>
      </w:r>
      <w:r w:rsidRPr="003406D7">
        <w:rPr>
          <w:sz w:val="16"/>
        </w:rPr>
        <w:t xml:space="preserve"> in completely new ways: authoritarian states such as China and Russia may be able to collect individual data on Americans’ shopping habits, location, and even DNA profiles, </w:t>
      </w:r>
      <w:r w:rsidRPr="00DC4BAD">
        <w:rPr>
          <w:rStyle w:val="TitleChar"/>
        </w:rPr>
        <w:t>allowing</w:t>
      </w:r>
      <w:r w:rsidRPr="003406D7">
        <w:rPr>
          <w:sz w:val="16"/>
        </w:rPr>
        <w:t xml:space="preserve"> for </w:t>
      </w:r>
      <w:r w:rsidRPr="00DC4BAD">
        <w:rPr>
          <w:rStyle w:val="TitleChar"/>
        </w:rPr>
        <w:t>tailor-made disinformation campaigns</w:t>
      </w:r>
      <w:r w:rsidRPr="003406D7">
        <w:rPr>
          <w:sz w:val="16"/>
        </w:rPr>
        <w:t xml:space="preserve"> </w:t>
      </w:r>
      <w:r w:rsidRPr="008014C7">
        <w:rPr>
          <w:rStyle w:val="TitleChar"/>
        </w:rPr>
        <w:t>and</w:t>
      </w:r>
      <w:r w:rsidRPr="003406D7">
        <w:rPr>
          <w:sz w:val="16"/>
        </w:rPr>
        <w:t xml:space="preserve"> even </w:t>
      </w:r>
      <w:r w:rsidRPr="001003AE">
        <w:rPr>
          <w:rStyle w:val="Emphasis"/>
        </w:rPr>
        <w:t>targeted</w:t>
      </w:r>
      <w:r w:rsidRPr="003406D7">
        <w:rPr>
          <w:sz w:val="16"/>
        </w:rPr>
        <w:t xml:space="preserve"> biological attacks and </w:t>
      </w:r>
      <w:r w:rsidRPr="001003AE">
        <w:rPr>
          <w:rStyle w:val="Emphasis"/>
        </w:rPr>
        <w:t>assassinations</w:t>
      </w:r>
      <w:r w:rsidRPr="003406D7">
        <w:rPr>
          <w:sz w:val="16"/>
        </w:rPr>
        <w:t xml:space="preserve">. </w:t>
      </w:r>
      <w:r w:rsidRPr="00930C27">
        <w:rPr>
          <w:rStyle w:val="TitleChar"/>
        </w:rPr>
        <w:t>To avert</w:t>
      </w:r>
      <w:r w:rsidRPr="003406D7">
        <w:rPr>
          <w:sz w:val="16"/>
        </w:rPr>
        <w:t xml:space="preserve"> </w:t>
      </w:r>
      <w:r w:rsidRPr="00930C27">
        <w:rPr>
          <w:rStyle w:val="TitleChar"/>
        </w:rPr>
        <w:t>these</w:t>
      </w:r>
      <w:r w:rsidRPr="003406D7">
        <w:rPr>
          <w:sz w:val="16"/>
        </w:rPr>
        <w:t xml:space="preserve"> horrors, </w:t>
      </w:r>
      <w:r w:rsidRPr="00930C27">
        <w:rPr>
          <w:rStyle w:val="TitleChar"/>
        </w:rPr>
        <w:t>the United States needs to</w:t>
      </w:r>
      <w:r w:rsidRPr="003406D7">
        <w:rPr>
          <w:sz w:val="16"/>
        </w:rPr>
        <w:t xml:space="preserve"> make sure it </w:t>
      </w:r>
      <w:r w:rsidRPr="00A746FC">
        <w:rPr>
          <w:rStyle w:val="TitleChar"/>
        </w:rPr>
        <w:t>remain</w:t>
      </w:r>
      <w:r w:rsidRPr="003406D7">
        <w:rPr>
          <w:sz w:val="16"/>
        </w:rPr>
        <w:t xml:space="preserve">s </w:t>
      </w:r>
      <w:r w:rsidRPr="00A746FC">
        <w:rPr>
          <w:rStyle w:val="Emphasis"/>
        </w:rPr>
        <w:t>ahead</w:t>
      </w:r>
      <w:r w:rsidRPr="00930C27">
        <w:rPr>
          <w:rStyle w:val="TitleChar"/>
        </w:rPr>
        <w:t xml:space="preserve"> of its technological competitors.</w:t>
      </w:r>
    </w:p>
    <w:p w14:paraId="1E0AC7B8" w14:textId="77777777" w:rsidR="00543E6D" w:rsidRDefault="00543E6D" w:rsidP="00543E6D">
      <w:pPr>
        <w:rPr>
          <w:rStyle w:val="Emphasis"/>
        </w:rPr>
      </w:pPr>
      <w:r w:rsidRPr="003406D7">
        <w:rPr>
          <w:sz w:val="16"/>
        </w:rPr>
        <w:t xml:space="preserve">The principles that have defined life in the United States—freedom, capitalism, individual effort—were the right ones for the past and remain so for the future. These basic values lie at the foundation of an innovation ecosystem that is still the envy of the world. They have enabled breakthroughs that have transformed everyday life around the world. The United States started the innovation race in pole position, but it cannot rest assured it will remain there. </w:t>
      </w:r>
      <w:r w:rsidRPr="003B095B">
        <w:rPr>
          <w:rStyle w:val="TitleChar"/>
        </w:rPr>
        <w:t>Silicon Valley’s</w:t>
      </w:r>
      <w:r w:rsidRPr="003406D7">
        <w:rPr>
          <w:sz w:val="16"/>
        </w:rPr>
        <w:t xml:space="preserve"> old </w:t>
      </w:r>
      <w:r w:rsidRPr="003B095B">
        <w:rPr>
          <w:rStyle w:val="TitleChar"/>
        </w:rPr>
        <w:t>mantra holds true</w:t>
      </w:r>
      <w:r w:rsidRPr="003406D7">
        <w:rPr>
          <w:sz w:val="16"/>
        </w:rPr>
        <w:t xml:space="preserve"> not just </w:t>
      </w:r>
      <w:r w:rsidRPr="003B095B">
        <w:rPr>
          <w:rStyle w:val="TitleChar"/>
        </w:rPr>
        <w:t>in</w:t>
      </w:r>
      <w:r w:rsidRPr="003406D7">
        <w:rPr>
          <w:sz w:val="16"/>
        </w:rPr>
        <w:t xml:space="preserve"> industry but also in </w:t>
      </w:r>
      <w:r w:rsidRPr="00E41AD3">
        <w:rPr>
          <w:rStyle w:val="Emphasis"/>
        </w:rPr>
        <w:t>geopolitics: innovate or die.</w:t>
      </w:r>
    </w:p>
    <w:p w14:paraId="78BD94D7" w14:textId="77777777" w:rsidR="00543E6D" w:rsidRDefault="00543E6D" w:rsidP="00543E6D">
      <w:pPr>
        <w:pStyle w:val="Heading4"/>
      </w:pPr>
      <w:r>
        <w:t xml:space="preserve">Arms racing is </w:t>
      </w:r>
      <w:r w:rsidRPr="00E3641E">
        <w:rPr>
          <w:u w:val="single"/>
        </w:rPr>
        <w:t>unavoidable</w:t>
      </w:r>
      <w:r>
        <w:t>---</w:t>
      </w:r>
      <w:r w:rsidRPr="00E3641E">
        <w:t xml:space="preserve">only an American </w:t>
      </w:r>
      <w:r w:rsidRPr="00E3641E">
        <w:rPr>
          <w:u w:val="single"/>
        </w:rPr>
        <w:t>advantage</w:t>
      </w:r>
      <w:r w:rsidRPr="00E3641E">
        <w:t xml:space="preserve"> deters a </w:t>
      </w:r>
      <w:r w:rsidRPr="00E3641E">
        <w:rPr>
          <w:u w:val="single"/>
        </w:rPr>
        <w:t>nuclear war</w:t>
      </w:r>
      <w:r w:rsidRPr="00E3641E">
        <w:t xml:space="preserve"> with </w:t>
      </w:r>
      <w:r w:rsidRPr="00E3641E">
        <w:rPr>
          <w:u w:val="single"/>
        </w:rPr>
        <w:t>revisionist powers</w:t>
      </w:r>
      <w:r w:rsidRPr="00E3641E">
        <w:t xml:space="preserve">. </w:t>
      </w:r>
    </w:p>
    <w:p w14:paraId="1C03F57E" w14:textId="77777777" w:rsidR="00543E6D" w:rsidRPr="008062EE" w:rsidRDefault="00543E6D" w:rsidP="00543E6D">
      <w:r w:rsidRPr="008062EE">
        <w:rPr>
          <w:rStyle w:val="Style13ptBold"/>
        </w:rPr>
        <w:t xml:space="preserve">Kroenig ’21 </w:t>
      </w:r>
      <w:r>
        <w:t xml:space="preserve">[Matthew; 2021; PhD, Berkeley, Professor of Government at the </w:t>
      </w:r>
      <w:r w:rsidRPr="000D65FC">
        <w:t>Edmund A. Walsh School of Foreign Service at Georgetown University</w:t>
      </w:r>
      <w:r>
        <w:t xml:space="preserve">; Air University, </w:t>
      </w:r>
      <w:r w:rsidRPr="000D65FC">
        <w:t>“Will Emerging Technology Cause Nuclear War? Bringing Geopolitics Back In</w:t>
      </w:r>
      <w:r>
        <w:t>,</w:t>
      </w:r>
      <w:r w:rsidRPr="000D65FC">
        <w:t>”</w:t>
      </w:r>
      <w:r>
        <w:t xml:space="preserve"> vol. 15 no. 4] </w:t>
      </w:r>
    </w:p>
    <w:p w14:paraId="5EEDA023" w14:textId="77777777" w:rsidR="00543E6D" w:rsidRPr="008062EE" w:rsidRDefault="00543E6D" w:rsidP="00543E6D">
      <w:pPr>
        <w:rPr>
          <w:sz w:val="16"/>
        </w:rPr>
      </w:pPr>
      <w:r w:rsidRPr="008062EE">
        <w:rPr>
          <w:rStyle w:val="TitleChar"/>
        </w:rPr>
        <w:t>Will emerging tech</w:t>
      </w:r>
      <w:r w:rsidRPr="008062EE">
        <w:rPr>
          <w:sz w:val="16"/>
        </w:rPr>
        <w:t xml:space="preserve">nology </w:t>
      </w:r>
      <w:r w:rsidRPr="008062EE">
        <w:rPr>
          <w:rStyle w:val="TitleChar"/>
        </w:rPr>
        <w:t>cause</w:t>
      </w:r>
      <w:r w:rsidRPr="008062EE">
        <w:rPr>
          <w:sz w:val="16"/>
        </w:rPr>
        <w:t xml:space="preserve"> </w:t>
      </w:r>
      <w:r w:rsidRPr="008062EE">
        <w:rPr>
          <w:rStyle w:val="Emphasis"/>
        </w:rPr>
        <w:t>nuclear war</w:t>
      </w:r>
      <w:r w:rsidRPr="008062EE">
        <w:rPr>
          <w:rStyle w:val="TitleChar"/>
        </w:rPr>
        <w:t>?</w:t>
      </w:r>
      <w:r w:rsidRPr="008062EE">
        <w:rPr>
          <w:sz w:val="16"/>
        </w:rPr>
        <w:t xml:space="preserve"> </w:t>
      </w:r>
      <w:r w:rsidRPr="009D6152">
        <w:rPr>
          <w:rStyle w:val="TitleChar"/>
          <w:highlight w:val="cyan"/>
        </w:rPr>
        <w:t>For</w:t>
      </w:r>
      <w:r w:rsidRPr="008062EE">
        <w:rPr>
          <w:sz w:val="16"/>
        </w:rPr>
        <w:t xml:space="preserve"> more than </w:t>
      </w:r>
      <w:r w:rsidRPr="009D6152">
        <w:rPr>
          <w:rStyle w:val="Emphasis"/>
          <w:highlight w:val="cyan"/>
        </w:rPr>
        <w:t>70 years</w:t>
      </w:r>
      <w:r w:rsidRPr="008062EE">
        <w:rPr>
          <w:sz w:val="16"/>
        </w:rPr>
        <w:t xml:space="preserve">, the </w:t>
      </w:r>
      <w:r w:rsidRPr="009D6152">
        <w:rPr>
          <w:rStyle w:val="Emphasis"/>
          <w:highlight w:val="cyan"/>
        </w:rPr>
        <w:t>world</w:t>
      </w:r>
      <w:r w:rsidRPr="009D6152">
        <w:rPr>
          <w:rStyle w:val="Emphasis"/>
        </w:rPr>
        <w:t xml:space="preserve"> has </w:t>
      </w:r>
      <w:r w:rsidRPr="009D6152">
        <w:rPr>
          <w:rStyle w:val="Emphasis"/>
          <w:highlight w:val="cyan"/>
        </w:rPr>
        <w:t>avoided</w:t>
      </w:r>
      <w:r w:rsidRPr="009D6152">
        <w:rPr>
          <w:rStyle w:val="Emphasis"/>
        </w:rPr>
        <w:t xml:space="preserve"> major-power </w:t>
      </w:r>
      <w:r w:rsidRPr="009D6152">
        <w:rPr>
          <w:rStyle w:val="Emphasis"/>
          <w:highlight w:val="cyan"/>
        </w:rPr>
        <w:t>conflict</w:t>
      </w:r>
      <w:r w:rsidRPr="008062EE">
        <w:rPr>
          <w:sz w:val="16"/>
        </w:rPr>
        <w:t xml:space="preserve">, and many attribute this era of peace to nuclear weapons.1 In situations of mutually assured destruction, neither side has an incentive to launch a nuclear first strike because doing so will only result in self-annihilation. </w:t>
      </w:r>
      <w:r w:rsidRPr="00B05547">
        <w:rPr>
          <w:rStyle w:val="TitleChar"/>
          <w:highlight w:val="cyan"/>
        </w:rPr>
        <w:t>Maintaining</w:t>
      </w:r>
      <w:r w:rsidRPr="00B05547">
        <w:rPr>
          <w:sz w:val="16"/>
          <w:highlight w:val="cyan"/>
        </w:rPr>
        <w:t xml:space="preserve"> </w:t>
      </w:r>
      <w:r w:rsidRPr="00B05547">
        <w:rPr>
          <w:rStyle w:val="Emphasis"/>
          <w:highlight w:val="cyan"/>
        </w:rPr>
        <w:t>secure</w:t>
      </w:r>
      <w:r w:rsidRPr="008062EE">
        <w:rPr>
          <w:sz w:val="16"/>
        </w:rPr>
        <w:t xml:space="preserve">, second-strike </w:t>
      </w:r>
      <w:r w:rsidRPr="00B05547">
        <w:rPr>
          <w:rStyle w:val="Emphasis"/>
          <w:highlight w:val="cyan"/>
        </w:rPr>
        <w:t>capabilities</w:t>
      </w:r>
      <w:r w:rsidRPr="008062EE">
        <w:rPr>
          <w:sz w:val="16"/>
        </w:rPr>
        <w:t>—</w:t>
      </w:r>
      <w:r w:rsidRPr="008062EE">
        <w:rPr>
          <w:rStyle w:val="TitleChar"/>
        </w:rPr>
        <w:t xml:space="preserve">the ability to </w:t>
      </w:r>
      <w:r w:rsidRPr="008062EE">
        <w:rPr>
          <w:rStyle w:val="Emphasis"/>
        </w:rPr>
        <w:t>absorb</w:t>
      </w:r>
      <w:r w:rsidRPr="008062EE">
        <w:rPr>
          <w:rStyle w:val="TitleChar"/>
        </w:rPr>
        <w:t xml:space="preserve"> an enemy </w:t>
      </w:r>
      <w:r w:rsidRPr="008062EE">
        <w:rPr>
          <w:rStyle w:val="Emphasis"/>
        </w:rPr>
        <w:t>nuclear attack</w:t>
      </w:r>
      <w:r w:rsidRPr="008062EE">
        <w:rPr>
          <w:sz w:val="16"/>
        </w:rPr>
        <w:t xml:space="preserve"> and respond with a devastating counterattack—</w:t>
      </w:r>
      <w:r w:rsidRPr="008062EE">
        <w:rPr>
          <w:rStyle w:val="TitleChar"/>
        </w:rPr>
        <w:t xml:space="preserve">is the </w:t>
      </w:r>
      <w:r w:rsidRPr="00B05547">
        <w:rPr>
          <w:rStyle w:val="TitleChar"/>
          <w:highlight w:val="cyan"/>
        </w:rPr>
        <w:t xml:space="preserve">key to </w:t>
      </w:r>
      <w:r w:rsidRPr="00B05547">
        <w:rPr>
          <w:rStyle w:val="Emphasis"/>
          <w:highlight w:val="cyan"/>
        </w:rPr>
        <w:t>deterrence</w:t>
      </w:r>
      <w:r w:rsidRPr="008062EE">
        <w:rPr>
          <w:sz w:val="16"/>
        </w:rPr>
        <w:t xml:space="preserve">.2 </w:t>
      </w:r>
      <w:r w:rsidRPr="008062EE">
        <w:rPr>
          <w:rStyle w:val="TitleChar"/>
        </w:rPr>
        <w:t>Recently</w:t>
      </w:r>
      <w:r w:rsidRPr="008062EE">
        <w:rPr>
          <w:sz w:val="16"/>
        </w:rPr>
        <w:t xml:space="preserve">, analysts have begun to worry, </w:t>
      </w:r>
      <w:r w:rsidRPr="008062EE">
        <w:rPr>
          <w:rStyle w:val="Emphasis"/>
        </w:rPr>
        <w:t>however</w:t>
      </w:r>
      <w:r w:rsidRPr="008062EE">
        <w:rPr>
          <w:sz w:val="16"/>
        </w:rPr>
        <w:t xml:space="preserve">, that </w:t>
      </w:r>
      <w:r w:rsidRPr="00B05547">
        <w:rPr>
          <w:rStyle w:val="TitleChar"/>
          <w:highlight w:val="cyan"/>
        </w:rPr>
        <w:t>new</w:t>
      </w:r>
      <w:r w:rsidRPr="008062EE">
        <w:rPr>
          <w:rStyle w:val="TitleChar"/>
        </w:rPr>
        <w:t xml:space="preserve"> military </w:t>
      </w:r>
      <w:r w:rsidRPr="00B05547">
        <w:rPr>
          <w:rStyle w:val="TitleChar"/>
          <w:highlight w:val="cyan"/>
        </w:rPr>
        <w:t>tech</w:t>
      </w:r>
      <w:r w:rsidRPr="008062EE">
        <w:rPr>
          <w:sz w:val="16"/>
        </w:rPr>
        <w:t xml:space="preserve">nologies </w:t>
      </w:r>
      <w:r w:rsidRPr="008062EE">
        <w:rPr>
          <w:rStyle w:val="TitleChar"/>
        </w:rPr>
        <w:t xml:space="preserve">may call into </w:t>
      </w:r>
      <w:r w:rsidRPr="00B05547">
        <w:rPr>
          <w:rStyle w:val="TitleChar"/>
          <w:highlight w:val="cyan"/>
        </w:rPr>
        <w:t>question</w:t>
      </w:r>
      <w:r w:rsidRPr="008062EE">
        <w:rPr>
          <w:sz w:val="16"/>
        </w:rPr>
        <w:t xml:space="preserve"> this model of global </w:t>
      </w:r>
      <w:r w:rsidRPr="008062EE">
        <w:rPr>
          <w:rStyle w:val="Emphasis"/>
        </w:rPr>
        <w:t xml:space="preserve">strategic </w:t>
      </w:r>
      <w:r w:rsidRPr="00B05547">
        <w:rPr>
          <w:rStyle w:val="Emphasis"/>
          <w:highlight w:val="cyan"/>
        </w:rPr>
        <w:t>stability</w:t>
      </w:r>
      <w:r w:rsidRPr="008062EE">
        <w:rPr>
          <w:sz w:val="16"/>
        </w:rPr>
        <w:t>.3</w:t>
      </w:r>
    </w:p>
    <w:p w14:paraId="5D2555D9" w14:textId="77777777" w:rsidR="00543E6D" w:rsidRPr="008062EE" w:rsidRDefault="00543E6D" w:rsidP="00543E6D">
      <w:pPr>
        <w:rPr>
          <w:sz w:val="16"/>
        </w:rPr>
      </w:pPr>
      <w:r w:rsidRPr="008062EE">
        <w:rPr>
          <w:sz w:val="16"/>
        </w:rPr>
        <w:t>The world is experiencing a fourth industrial revolution (</w:t>
      </w:r>
      <w:r w:rsidRPr="008062EE">
        <w:rPr>
          <w:rStyle w:val="Emphasis"/>
        </w:rPr>
        <w:t>4IR</w:t>
      </w:r>
      <w:r w:rsidRPr="008062EE">
        <w:rPr>
          <w:sz w:val="16"/>
        </w:rPr>
        <w:t xml:space="preserve">) </w:t>
      </w:r>
      <w:r w:rsidRPr="008062EE">
        <w:rPr>
          <w:rStyle w:val="TitleChar"/>
        </w:rPr>
        <w:t xml:space="preserve">in which a wave of </w:t>
      </w:r>
      <w:r w:rsidRPr="008062EE">
        <w:rPr>
          <w:rStyle w:val="Emphasis"/>
        </w:rPr>
        <w:t>new</w:t>
      </w:r>
      <w:r w:rsidRPr="008062EE">
        <w:rPr>
          <w:sz w:val="16"/>
        </w:rPr>
        <w:t xml:space="preserve"> and transformative </w:t>
      </w:r>
      <w:r w:rsidRPr="008062EE">
        <w:rPr>
          <w:rStyle w:val="Emphasis"/>
        </w:rPr>
        <w:t>tech</w:t>
      </w:r>
      <w:r w:rsidRPr="008062EE">
        <w:rPr>
          <w:sz w:val="16"/>
        </w:rPr>
        <w:t xml:space="preserve">nologies </w:t>
      </w:r>
      <w:r w:rsidRPr="008062EE">
        <w:rPr>
          <w:rStyle w:val="TitleChar"/>
        </w:rPr>
        <w:t>is being developed, including</w:t>
      </w:r>
      <w:r w:rsidRPr="008062EE">
        <w:rPr>
          <w:sz w:val="16"/>
        </w:rPr>
        <w:t xml:space="preserve"> artificial intelligence (</w:t>
      </w:r>
      <w:r w:rsidRPr="00B05547">
        <w:rPr>
          <w:rStyle w:val="Emphasis"/>
          <w:highlight w:val="cyan"/>
        </w:rPr>
        <w:t>AI</w:t>
      </w:r>
      <w:r w:rsidRPr="008062EE">
        <w:rPr>
          <w:sz w:val="16"/>
        </w:rPr>
        <w:t xml:space="preserve">), additive manufacturing, quantum information technology, hypersonic missiles, biotechnology, and directed energy.4 While these </w:t>
      </w:r>
      <w:r w:rsidRPr="008062EE">
        <w:rPr>
          <w:rStyle w:val="Emphasis"/>
        </w:rPr>
        <w:t>tech</w:t>
      </w:r>
      <w:r w:rsidRPr="008062EE">
        <w:rPr>
          <w:sz w:val="16"/>
        </w:rPr>
        <w:t xml:space="preserve">nologies are expected to have profound implications for societies and economies, most </w:t>
      </w:r>
      <w:r w:rsidRPr="008062EE">
        <w:rPr>
          <w:rStyle w:val="TitleChar"/>
        </w:rPr>
        <w:t>are</w:t>
      </w:r>
      <w:r w:rsidRPr="008062EE">
        <w:rPr>
          <w:sz w:val="16"/>
        </w:rPr>
        <w:t xml:space="preserve"> </w:t>
      </w:r>
      <w:r w:rsidRPr="00B05547">
        <w:rPr>
          <w:rStyle w:val="Emphasis"/>
          <w:highlight w:val="cyan"/>
        </w:rPr>
        <w:t>dual use</w:t>
      </w:r>
      <w:r w:rsidRPr="008062EE">
        <w:rPr>
          <w:sz w:val="16"/>
        </w:rPr>
        <w:t xml:space="preserve"> </w:t>
      </w:r>
      <w:r w:rsidRPr="008062EE">
        <w:rPr>
          <w:rStyle w:val="TitleChar"/>
        </w:rPr>
        <w:t xml:space="preserve">and will also </w:t>
      </w:r>
      <w:r w:rsidRPr="00B05547">
        <w:rPr>
          <w:rStyle w:val="TitleChar"/>
          <w:highlight w:val="cyan"/>
        </w:rPr>
        <w:t>affect</w:t>
      </w:r>
      <w:r w:rsidRPr="008062EE">
        <w:rPr>
          <w:rStyle w:val="TitleChar"/>
        </w:rPr>
        <w:t xml:space="preserve"> </w:t>
      </w:r>
      <w:r w:rsidRPr="008062EE">
        <w:rPr>
          <w:rStyle w:val="Emphasis"/>
        </w:rPr>
        <w:t>national security</w:t>
      </w:r>
      <w:r w:rsidRPr="008062EE">
        <w:rPr>
          <w:rStyle w:val="TitleChar"/>
        </w:rPr>
        <w:t xml:space="preserve">, including nuclear </w:t>
      </w:r>
      <w:r w:rsidRPr="00B05547">
        <w:rPr>
          <w:rStyle w:val="Emphasis"/>
          <w:highlight w:val="cyan"/>
        </w:rPr>
        <w:t>strategic stability</w:t>
      </w:r>
      <w:r w:rsidRPr="008062EE">
        <w:rPr>
          <w:sz w:val="16"/>
        </w:rPr>
        <w:t>.</w:t>
      </w:r>
    </w:p>
    <w:p w14:paraId="7C5B5EB0" w14:textId="77777777" w:rsidR="00543E6D" w:rsidRPr="00E4796F" w:rsidRDefault="00543E6D" w:rsidP="00543E6D">
      <w:pPr>
        <w:rPr>
          <w:sz w:val="16"/>
        </w:rPr>
      </w:pPr>
      <w:r w:rsidRPr="00E4796F">
        <w:rPr>
          <w:sz w:val="16"/>
        </w:rPr>
        <w:t xml:space="preserve">According to an emerging conventional wisdom, </w:t>
      </w:r>
      <w:r w:rsidRPr="008062EE">
        <w:rPr>
          <w:rStyle w:val="TitleChar"/>
        </w:rPr>
        <w:t>new tech</w:t>
      </w:r>
      <w:r w:rsidRPr="00E4796F">
        <w:rPr>
          <w:sz w:val="16"/>
        </w:rPr>
        <w:t xml:space="preserve">nology may </w:t>
      </w:r>
      <w:r w:rsidRPr="008062EE">
        <w:rPr>
          <w:rStyle w:val="Emphasis"/>
        </w:rPr>
        <w:t>upset</w:t>
      </w:r>
      <w:r w:rsidRPr="008062EE">
        <w:rPr>
          <w:rStyle w:val="TitleChar"/>
        </w:rPr>
        <w:t xml:space="preserve"> nuclear strategic stability</w:t>
      </w:r>
      <w:r w:rsidRPr="00E4796F">
        <w:rPr>
          <w:sz w:val="16"/>
        </w:rPr>
        <w:t xml:space="preserve"> by </w:t>
      </w:r>
      <w:r w:rsidRPr="00B05547">
        <w:rPr>
          <w:rStyle w:val="TitleChar"/>
          <w:highlight w:val="cyan"/>
        </w:rPr>
        <w:t>calling into question</w:t>
      </w:r>
      <w:r w:rsidRPr="00E4796F">
        <w:rPr>
          <w:sz w:val="16"/>
        </w:rPr>
        <w:t xml:space="preserve"> the </w:t>
      </w:r>
      <w:r w:rsidRPr="00B05547">
        <w:rPr>
          <w:rStyle w:val="Emphasis"/>
          <w:highlight w:val="cyan"/>
        </w:rPr>
        <w:t>survivability</w:t>
      </w:r>
      <w:r w:rsidRPr="00B05547">
        <w:rPr>
          <w:rStyle w:val="TitleChar"/>
          <w:highlight w:val="cyan"/>
        </w:rPr>
        <w:t xml:space="preserve"> of</w:t>
      </w:r>
      <w:r w:rsidRPr="008062EE">
        <w:rPr>
          <w:rStyle w:val="TitleChar"/>
        </w:rPr>
        <w:t xml:space="preserve"> nuclear </w:t>
      </w:r>
      <w:r w:rsidRPr="00B05547">
        <w:rPr>
          <w:rStyle w:val="TitleChar"/>
          <w:highlight w:val="cyan"/>
        </w:rPr>
        <w:t>forces</w:t>
      </w:r>
      <w:r w:rsidRPr="00E4796F">
        <w:rPr>
          <w:sz w:val="16"/>
        </w:rPr>
        <w:t xml:space="preserve">.5 The </w:t>
      </w:r>
      <w:r w:rsidRPr="00B05547">
        <w:rPr>
          <w:rStyle w:val="Emphasis"/>
          <w:highlight w:val="cyan"/>
        </w:rPr>
        <w:t>solution</w:t>
      </w:r>
      <w:r w:rsidRPr="00B05547">
        <w:rPr>
          <w:rStyle w:val="TitleChar"/>
          <w:highlight w:val="cyan"/>
        </w:rPr>
        <w:t>, according to some</w:t>
      </w:r>
      <w:r w:rsidRPr="00E4796F">
        <w:rPr>
          <w:sz w:val="16"/>
        </w:rPr>
        <w:t xml:space="preserve"> analysts</w:t>
      </w:r>
      <w:r w:rsidRPr="00B05547">
        <w:rPr>
          <w:sz w:val="16"/>
        </w:rPr>
        <w:t>,</w:t>
      </w:r>
      <w:r w:rsidRPr="00E4796F">
        <w:rPr>
          <w:sz w:val="16"/>
        </w:rPr>
        <w:t xml:space="preserve"> </w:t>
      </w:r>
      <w:r w:rsidRPr="00E4796F">
        <w:rPr>
          <w:rStyle w:val="TitleChar"/>
        </w:rPr>
        <w:t>is</w:t>
      </w:r>
      <w:r w:rsidRPr="00E4796F">
        <w:rPr>
          <w:sz w:val="16"/>
        </w:rPr>
        <w:t xml:space="preserve"> for nuclear-armed states to eschew military applications of at least some of these technologies and lead an international effort </w:t>
      </w:r>
      <w:r w:rsidRPr="00E4796F">
        <w:rPr>
          <w:rStyle w:val="TitleChar"/>
        </w:rPr>
        <w:t>to</w:t>
      </w:r>
      <w:r w:rsidRPr="00E4796F">
        <w:rPr>
          <w:sz w:val="16"/>
        </w:rPr>
        <w:t xml:space="preserve"> </w:t>
      </w:r>
      <w:r w:rsidRPr="00B05547">
        <w:rPr>
          <w:rStyle w:val="Emphasis"/>
          <w:highlight w:val="cyan"/>
        </w:rPr>
        <w:t>control</w:t>
      </w:r>
      <w:r w:rsidRPr="00E4796F">
        <w:rPr>
          <w:rStyle w:val="TitleChar"/>
        </w:rPr>
        <w:t xml:space="preserve"> their </w:t>
      </w:r>
      <w:r w:rsidRPr="00B05547">
        <w:rPr>
          <w:rStyle w:val="TitleChar"/>
          <w:highlight w:val="cyan"/>
        </w:rPr>
        <w:t>spread</w:t>
      </w:r>
      <w:r w:rsidRPr="00E4796F">
        <w:rPr>
          <w:sz w:val="16"/>
        </w:rPr>
        <w:t xml:space="preserve">.6 </w:t>
      </w:r>
      <w:r w:rsidRPr="00B05547">
        <w:rPr>
          <w:rStyle w:val="Emphasis"/>
          <w:highlight w:val="cyan"/>
        </w:rPr>
        <w:t>But</w:t>
      </w:r>
      <w:r w:rsidRPr="00E4796F">
        <w:rPr>
          <w:sz w:val="16"/>
        </w:rPr>
        <w:t xml:space="preserve"> these </w:t>
      </w:r>
      <w:r w:rsidRPr="00B05547">
        <w:rPr>
          <w:rStyle w:val="TitleChar"/>
          <w:highlight w:val="cyan"/>
        </w:rPr>
        <w:t>studies</w:t>
      </w:r>
      <w:r w:rsidRPr="00E4796F">
        <w:rPr>
          <w:rStyle w:val="TitleChar"/>
        </w:rPr>
        <w:t xml:space="preserve"> too often </w:t>
      </w:r>
      <w:r w:rsidRPr="00B05547">
        <w:rPr>
          <w:rStyle w:val="TitleChar"/>
          <w:highlight w:val="cyan"/>
        </w:rPr>
        <w:t>consider</w:t>
      </w:r>
      <w:r w:rsidRPr="00E4796F">
        <w:rPr>
          <w:rStyle w:val="TitleChar"/>
        </w:rPr>
        <w:t xml:space="preserve"> new </w:t>
      </w:r>
      <w:r w:rsidRPr="00B05547">
        <w:rPr>
          <w:rStyle w:val="TitleChar"/>
          <w:highlight w:val="cyan"/>
        </w:rPr>
        <w:t>tech</w:t>
      </w:r>
      <w:r w:rsidRPr="00B05547">
        <w:rPr>
          <w:sz w:val="16"/>
          <w:szCs w:val="16"/>
        </w:rPr>
        <w:t>n</w:t>
      </w:r>
      <w:r w:rsidRPr="00E4796F">
        <w:rPr>
          <w:sz w:val="16"/>
        </w:rPr>
        <w:t xml:space="preserve">ology and nuclear strategy </w:t>
      </w:r>
      <w:r w:rsidRPr="00B05547">
        <w:rPr>
          <w:rStyle w:val="TitleChar"/>
          <w:highlight w:val="cyan"/>
        </w:rPr>
        <w:t>in</w:t>
      </w:r>
      <w:r w:rsidRPr="00E4796F">
        <w:rPr>
          <w:sz w:val="16"/>
        </w:rPr>
        <w:t xml:space="preserve"> the </w:t>
      </w:r>
      <w:r w:rsidRPr="00B05547">
        <w:rPr>
          <w:rStyle w:val="Emphasis"/>
          <w:highlight w:val="cyan"/>
        </w:rPr>
        <w:t>abstract</w:t>
      </w:r>
      <w:r w:rsidRPr="00E4796F">
        <w:rPr>
          <w:rStyle w:val="TitleChar"/>
        </w:rPr>
        <w:t xml:space="preserve"> without adequately considering</w:t>
      </w:r>
      <w:r w:rsidRPr="00E4796F">
        <w:rPr>
          <w:sz w:val="16"/>
        </w:rPr>
        <w:t xml:space="preserve"> the </w:t>
      </w:r>
      <w:r w:rsidRPr="00E4796F">
        <w:rPr>
          <w:rStyle w:val="Emphasis"/>
        </w:rPr>
        <w:t>prevailing</w:t>
      </w:r>
      <w:r w:rsidRPr="00E4796F">
        <w:rPr>
          <w:rStyle w:val="TitleChar"/>
        </w:rPr>
        <w:t xml:space="preserve"> geopolitical context into which</w:t>
      </w:r>
      <w:r w:rsidRPr="00E4796F">
        <w:rPr>
          <w:sz w:val="16"/>
        </w:rPr>
        <w:t xml:space="preserve"> these </w:t>
      </w:r>
      <w:r w:rsidRPr="00E4796F">
        <w:rPr>
          <w:rStyle w:val="TitleChar"/>
        </w:rPr>
        <w:t>new tech</w:t>
      </w:r>
      <w:r w:rsidRPr="00E4796F">
        <w:rPr>
          <w:sz w:val="16"/>
        </w:rPr>
        <w:t xml:space="preserve">nologies </w:t>
      </w:r>
      <w:r w:rsidRPr="00E4796F">
        <w:rPr>
          <w:rStyle w:val="TitleChar"/>
        </w:rPr>
        <w:t xml:space="preserve">have been </w:t>
      </w:r>
      <w:r w:rsidRPr="00E4796F">
        <w:rPr>
          <w:rStyle w:val="Emphasis"/>
        </w:rPr>
        <w:t>introduced</w:t>
      </w:r>
      <w:r w:rsidRPr="00E4796F">
        <w:rPr>
          <w:sz w:val="16"/>
        </w:rPr>
        <w:t>.</w:t>
      </w:r>
    </w:p>
    <w:p w14:paraId="584C859D" w14:textId="77777777" w:rsidR="00543E6D" w:rsidRPr="00E4796F" w:rsidRDefault="00543E6D" w:rsidP="00543E6D">
      <w:pPr>
        <w:rPr>
          <w:sz w:val="16"/>
        </w:rPr>
      </w:pPr>
      <w:r w:rsidRPr="00E4796F">
        <w:rPr>
          <w:sz w:val="16"/>
        </w:rPr>
        <w:t xml:space="preserve">This article argues </w:t>
      </w:r>
      <w:r w:rsidRPr="00E4796F">
        <w:rPr>
          <w:rStyle w:val="TitleChar"/>
        </w:rPr>
        <w:t>understanding</w:t>
      </w:r>
      <w:r w:rsidRPr="00E4796F">
        <w:rPr>
          <w:sz w:val="16"/>
        </w:rPr>
        <w:t xml:space="preserve"> the </w:t>
      </w:r>
      <w:r w:rsidRPr="00E4796F">
        <w:rPr>
          <w:rStyle w:val="Emphasis"/>
        </w:rPr>
        <w:t>link</w:t>
      </w:r>
      <w:r w:rsidRPr="00E4796F">
        <w:rPr>
          <w:rStyle w:val="TitleChar"/>
        </w:rPr>
        <w:t xml:space="preserve"> between new tech</w:t>
      </w:r>
      <w:r w:rsidRPr="00E4796F">
        <w:rPr>
          <w:sz w:val="16"/>
        </w:rPr>
        <w:t xml:space="preserve">nology </w:t>
      </w:r>
      <w:r w:rsidRPr="00E4796F">
        <w:rPr>
          <w:rStyle w:val="TitleChar"/>
        </w:rPr>
        <w:t xml:space="preserve">and </w:t>
      </w:r>
      <w:r w:rsidRPr="00E4796F">
        <w:rPr>
          <w:rStyle w:val="Emphasis"/>
        </w:rPr>
        <w:t>nuclear stability</w:t>
      </w:r>
      <w:r w:rsidRPr="00E4796F">
        <w:rPr>
          <w:rStyle w:val="TitleChar"/>
        </w:rPr>
        <w:t xml:space="preserve"> must consider</w:t>
      </w:r>
      <w:r w:rsidRPr="00E4796F">
        <w:rPr>
          <w:sz w:val="16"/>
        </w:rPr>
        <w:t xml:space="preserve"> the prevailing geopolitical </w:t>
      </w:r>
      <w:r w:rsidRPr="00E4796F">
        <w:rPr>
          <w:rStyle w:val="Emphasis"/>
        </w:rPr>
        <w:t>context</w:t>
      </w:r>
      <w:r w:rsidRPr="00E4796F">
        <w:rPr>
          <w:rStyle w:val="TitleChar"/>
        </w:rPr>
        <w:t xml:space="preserve">. For the past several </w:t>
      </w:r>
      <w:r w:rsidRPr="00E4796F">
        <w:rPr>
          <w:rStyle w:val="Emphasis"/>
        </w:rPr>
        <w:t>decades</w:t>
      </w:r>
      <w:r w:rsidRPr="00E4796F">
        <w:rPr>
          <w:sz w:val="16"/>
        </w:rPr>
        <w:t xml:space="preserve">, the </w:t>
      </w:r>
      <w:r w:rsidRPr="00B05547">
        <w:rPr>
          <w:rStyle w:val="Emphasis"/>
          <w:highlight w:val="cyan"/>
        </w:rPr>
        <w:t>U</w:t>
      </w:r>
      <w:r w:rsidRPr="00E4796F">
        <w:rPr>
          <w:sz w:val="16"/>
        </w:rPr>
        <w:t xml:space="preserve">nited </w:t>
      </w:r>
      <w:r w:rsidRPr="00B05547">
        <w:rPr>
          <w:rStyle w:val="Emphasis"/>
          <w:highlight w:val="cyan"/>
        </w:rPr>
        <w:t>S</w:t>
      </w:r>
      <w:r w:rsidRPr="00E4796F">
        <w:rPr>
          <w:sz w:val="16"/>
        </w:rPr>
        <w:t xml:space="preserve">tates, its </w:t>
      </w:r>
      <w:r w:rsidRPr="00E4796F">
        <w:rPr>
          <w:rStyle w:val="TitleChar"/>
        </w:rPr>
        <w:t>Allies, and</w:t>
      </w:r>
      <w:r w:rsidRPr="00E4796F">
        <w:rPr>
          <w:sz w:val="16"/>
        </w:rPr>
        <w:t xml:space="preserve"> like-minded </w:t>
      </w:r>
      <w:r w:rsidRPr="00E4796F">
        <w:rPr>
          <w:rStyle w:val="TitleChar"/>
        </w:rPr>
        <w:t xml:space="preserve">partners have </w:t>
      </w:r>
      <w:r w:rsidRPr="00B05547">
        <w:rPr>
          <w:rStyle w:val="TitleChar"/>
          <w:highlight w:val="cyan"/>
        </w:rPr>
        <w:t>formed</w:t>
      </w:r>
      <w:r w:rsidRPr="00E4796F">
        <w:rPr>
          <w:sz w:val="16"/>
        </w:rPr>
        <w:t xml:space="preserve"> the </w:t>
      </w:r>
      <w:r w:rsidRPr="00B05547">
        <w:rPr>
          <w:rStyle w:val="Emphasis"/>
          <w:highlight w:val="cyan"/>
        </w:rPr>
        <w:t>core</w:t>
      </w:r>
      <w:r w:rsidRPr="00B05547">
        <w:rPr>
          <w:rStyle w:val="TitleChar"/>
          <w:highlight w:val="cyan"/>
        </w:rPr>
        <w:t xml:space="preserve"> of</w:t>
      </w:r>
      <w:r w:rsidRPr="00E4796F">
        <w:rPr>
          <w:sz w:val="16"/>
        </w:rPr>
        <w:t xml:space="preserve"> the existing </w:t>
      </w:r>
      <w:r w:rsidRPr="00E4796F">
        <w:rPr>
          <w:rStyle w:val="Emphasis"/>
        </w:rPr>
        <w:t xml:space="preserve">international </w:t>
      </w:r>
      <w:r w:rsidRPr="00B05547">
        <w:rPr>
          <w:rStyle w:val="Emphasis"/>
          <w:highlight w:val="cyan"/>
        </w:rPr>
        <w:t>order</w:t>
      </w:r>
      <w:r w:rsidRPr="00E4796F">
        <w:rPr>
          <w:sz w:val="16"/>
        </w:rPr>
        <w:t xml:space="preserve">.7 </w:t>
      </w:r>
      <w:r w:rsidRPr="00057002">
        <w:rPr>
          <w:rStyle w:val="TitleChar"/>
          <w:highlight w:val="cyan"/>
        </w:rPr>
        <w:t>They</w:t>
      </w:r>
      <w:r w:rsidRPr="00E4796F">
        <w:rPr>
          <w:sz w:val="16"/>
        </w:rPr>
        <w:t xml:space="preserve"> have benefited from this system and </w:t>
      </w:r>
      <w:r w:rsidRPr="00057002">
        <w:rPr>
          <w:rStyle w:val="TitleChar"/>
          <w:highlight w:val="cyan"/>
        </w:rPr>
        <w:t xml:space="preserve">would like to see it </w:t>
      </w:r>
      <w:r w:rsidRPr="00057002">
        <w:rPr>
          <w:rStyle w:val="Emphasis"/>
          <w:highlight w:val="cyan"/>
        </w:rPr>
        <w:t>strengthened</w:t>
      </w:r>
      <w:r w:rsidRPr="00E4796F">
        <w:rPr>
          <w:sz w:val="16"/>
        </w:rPr>
        <w:t xml:space="preserve">, revitalized, and defended. </w:t>
      </w:r>
      <w:r w:rsidRPr="00B05547">
        <w:rPr>
          <w:rStyle w:val="TitleChar"/>
          <w:highlight w:val="cyan"/>
        </w:rPr>
        <w:t>If</w:t>
      </w:r>
      <w:r w:rsidRPr="00E4796F">
        <w:rPr>
          <w:rStyle w:val="TitleChar"/>
        </w:rPr>
        <w:t xml:space="preserve"> the new tech</w:t>
      </w:r>
      <w:r w:rsidRPr="00E4796F">
        <w:rPr>
          <w:sz w:val="16"/>
        </w:rPr>
        <w:t xml:space="preserve">nologies </w:t>
      </w:r>
      <w:r w:rsidRPr="00E4796F">
        <w:rPr>
          <w:rStyle w:val="TitleChar"/>
        </w:rPr>
        <w:t>of</w:t>
      </w:r>
      <w:r w:rsidRPr="00E4796F">
        <w:rPr>
          <w:sz w:val="16"/>
        </w:rPr>
        <w:t xml:space="preserve"> the </w:t>
      </w:r>
      <w:r w:rsidRPr="00B05547">
        <w:rPr>
          <w:rStyle w:val="Emphasis"/>
          <w:highlight w:val="cyan"/>
        </w:rPr>
        <w:t>4IR</w:t>
      </w:r>
      <w:r w:rsidRPr="00E4796F">
        <w:rPr>
          <w:rStyle w:val="TitleChar"/>
        </w:rPr>
        <w:t xml:space="preserve"> are </w:t>
      </w:r>
      <w:r w:rsidRPr="00B05547">
        <w:rPr>
          <w:rStyle w:val="TitleChar"/>
          <w:highlight w:val="cyan"/>
        </w:rPr>
        <w:t>incorporated</w:t>
      </w:r>
      <w:r w:rsidRPr="00E4796F">
        <w:rPr>
          <w:rStyle w:val="TitleChar"/>
        </w:rPr>
        <w:t xml:space="preserve"> into US</w:t>
      </w:r>
      <w:r w:rsidRPr="00E4796F">
        <w:rPr>
          <w:sz w:val="16"/>
        </w:rPr>
        <w:t xml:space="preserve">, Ally, and partner </w:t>
      </w:r>
      <w:r w:rsidRPr="00E4796F">
        <w:rPr>
          <w:rStyle w:val="TitleChar"/>
        </w:rPr>
        <w:t>militaries</w:t>
      </w:r>
      <w:r w:rsidRPr="00E4796F">
        <w:rPr>
          <w:sz w:val="16"/>
        </w:rPr>
        <w:t xml:space="preserve">, then </w:t>
      </w:r>
      <w:r w:rsidRPr="00B05547">
        <w:rPr>
          <w:rStyle w:val="Emphasis"/>
          <w:highlight w:val="cyan"/>
        </w:rPr>
        <w:t>any advantages</w:t>
      </w:r>
      <w:r w:rsidRPr="00E4796F">
        <w:rPr>
          <w:rStyle w:val="TitleChar"/>
        </w:rPr>
        <w:t xml:space="preserve"> they provide will</w:t>
      </w:r>
      <w:r w:rsidRPr="00E4796F">
        <w:rPr>
          <w:sz w:val="16"/>
        </w:rPr>
        <w:t xml:space="preserve"> likely </w:t>
      </w:r>
      <w:r w:rsidRPr="00B05547">
        <w:rPr>
          <w:rStyle w:val="Emphasis"/>
          <w:highlight w:val="cyan"/>
        </w:rPr>
        <w:t>reinforce</w:t>
      </w:r>
      <w:r w:rsidRPr="00E4796F">
        <w:rPr>
          <w:sz w:val="16"/>
        </w:rPr>
        <w:t xml:space="preserve"> the prevailing distribution of power and existing sources of </w:t>
      </w:r>
      <w:r w:rsidRPr="00E4796F">
        <w:rPr>
          <w:rStyle w:val="Emphasis"/>
        </w:rPr>
        <w:t xml:space="preserve">strategic </w:t>
      </w:r>
      <w:r w:rsidRPr="00B05547">
        <w:rPr>
          <w:rStyle w:val="Emphasis"/>
          <w:highlight w:val="cyan"/>
        </w:rPr>
        <w:t>stability</w:t>
      </w:r>
      <w:r w:rsidRPr="00E4796F">
        <w:rPr>
          <w:sz w:val="16"/>
        </w:rPr>
        <w:t>.</w:t>
      </w:r>
    </w:p>
    <w:p w14:paraId="0AAEC5A9" w14:textId="77777777" w:rsidR="00543E6D" w:rsidRDefault="00543E6D" w:rsidP="00543E6D">
      <w:pPr>
        <w:rPr>
          <w:sz w:val="16"/>
          <w:szCs w:val="16"/>
        </w:rPr>
      </w:pPr>
      <w:r w:rsidRPr="00E4796F">
        <w:rPr>
          <w:sz w:val="16"/>
        </w:rPr>
        <w:t xml:space="preserve">In contrast, </w:t>
      </w:r>
      <w:r w:rsidRPr="00B05547">
        <w:rPr>
          <w:rStyle w:val="TitleChar"/>
          <w:highlight w:val="cyan"/>
        </w:rPr>
        <w:t>China and Russia</w:t>
      </w:r>
      <w:r w:rsidRPr="00E4796F">
        <w:rPr>
          <w:rStyle w:val="TitleChar"/>
        </w:rPr>
        <w:t xml:space="preserve"> are </w:t>
      </w:r>
      <w:r w:rsidRPr="00B05547">
        <w:rPr>
          <w:rStyle w:val="Emphasis"/>
          <w:highlight w:val="cyan"/>
        </w:rPr>
        <w:t>revisionist</w:t>
      </w:r>
      <w:r w:rsidRPr="00E4796F">
        <w:rPr>
          <w:sz w:val="16"/>
        </w:rPr>
        <w:t xml:space="preserve"> powers </w:t>
      </w:r>
      <w:r w:rsidRPr="00E4796F">
        <w:rPr>
          <w:rStyle w:val="TitleChar"/>
        </w:rPr>
        <w:t xml:space="preserve">intent on </w:t>
      </w:r>
      <w:r w:rsidRPr="00B05547">
        <w:rPr>
          <w:rStyle w:val="Emphasis"/>
        </w:rPr>
        <w:t>disrupting</w:t>
      </w:r>
      <w:r w:rsidRPr="00E4796F">
        <w:rPr>
          <w:rStyle w:val="TitleChar"/>
        </w:rPr>
        <w:t xml:space="preserve"> or </w:t>
      </w:r>
      <w:r w:rsidRPr="00E4796F">
        <w:rPr>
          <w:rStyle w:val="Emphasis"/>
        </w:rPr>
        <w:t>displacing</w:t>
      </w:r>
      <w:r w:rsidRPr="00E4796F">
        <w:rPr>
          <w:sz w:val="16"/>
        </w:rPr>
        <w:t xml:space="preserve"> the </w:t>
      </w:r>
      <w:r w:rsidRPr="00E4796F">
        <w:rPr>
          <w:rStyle w:val="TitleChar"/>
        </w:rPr>
        <w:t>US-led system</w:t>
      </w:r>
      <w:r w:rsidRPr="00E4796F">
        <w:rPr>
          <w:sz w:val="16"/>
        </w:rPr>
        <w:t xml:space="preserve">, and </w:t>
      </w:r>
      <w:r w:rsidRPr="00E4796F">
        <w:rPr>
          <w:rStyle w:val="TitleChar"/>
        </w:rPr>
        <w:t xml:space="preserve">they would likely </w:t>
      </w:r>
      <w:r w:rsidRPr="00B05547">
        <w:rPr>
          <w:rStyle w:val="TitleChar"/>
          <w:highlight w:val="cyan"/>
        </w:rPr>
        <w:t>employ</w:t>
      </w:r>
      <w:r w:rsidRPr="00E4796F">
        <w:rPr>
          <w:rStyle w:val="TitleChar"/>
        </w:rPr>
        <w:t xml:space="preserve"> </w:t>
      </w:r>
      <w:r w:rsidRPr="00E4796F">
        <w:rPr>
          <w:rStyle w:val="Emphasis"/>
        </w:rPr>
        <w:t xml:space="preserve">new </w:t>
      </w:r>
      <w:r w:rsidRPr="00B05547">
        <w:rPr>
          <w:rStyle w:val="Emphasis"/>
          <w:highlight w:val="cyan"/>
        </w:rPr>
        <w:t>tech</w:t>
      </w:r>
      <w:r w:rsidRPr="00E4796F">
        <w:rPr>
          <w:sz w:val="16"/>
        </w:rPr>
        <w:t xml:space="preserve">nological </w:t>
      </w:r>
      <w:r w:rsidRPr="00E4796F">
        <w:rPr>
          <w:rStyle w:val="TitleChar"/>
        </w:rPr>
        <w:t xml:space="preserve">advantages to pursue </w:t>
      </w:r>
      <w:r w:rsidRPr="00E4796F">
        <w:rPr>
          <w:rStyle w:val="Emphasis"/>
        </w:rPr>
        <w:t>revisionist aims</w:t>
      </w:r>
      <w:r w:rsidRPr="00E4796F">
        <w:rPr>
          <w:sz w:val="16"/>
        </w:rPr>
        <w:t xml:space="preserve">. The </w:t>
      </w:r>
      <w:r w:rsidRPr="00E4796F">
        <w:rPr>
          <w:rStyle w:val="Emphasis"/>
        </w:rPr>
        <w:t xml:space="preserve">greatest </w:t>
      </w:r>
      <w:r w:rsidRPr="00B05547">
        <w:rPr>
          <w:rStyle w:val="Emphasis"/>
          <w:highlight w:val="cyan"/>
        </w:rPr>
        <w:t>danger</w:t>
      </w:r>
      <w:r w:rsidRPr="00E4796F">
        <w:rPr>
          <w:rStyle w:val="TitleChar"/>
        </w:rPr>
        <w:t xml:space="preserve"> from emerging tech</w:t>
      </w:r>
      <w:r w:rsidRPr="00E4796F">
        <w:rPr>
          <w:sz w:val="16"/>
        </w:rPr>
        <w:t xml:space="preserve">nology </w:t>
      </w:r>
      <w:r w:rsidRPr="00E4796F">
        <w:rPr>
          <w:rStyle w:val="TitleChar"/>
        </w:rPr>
        <w:t xml:space="preserve">for </w:t>
      </w:r>
      <w:r w:rsidRPr="00B05547">
        <w:rPr>
          <w:rStyle w:val="Emphasis"/>
        </w:rPr>
        <w:t xml:space="preserve">nuclear </w:t>
      </w:r>
      <w:r w:rsidRPr="00B05547">
        <w:rPr>
          <w:rStyle w:val="Emphasis"/>
          <w:highlight w:val="cyan"/>
        </w:rPr>
        <w:t>stability</w:t>
      </w:r>
      <w:r w:rsidRPr="00E4796F">
        <w:rPr>
          <w:sz w:val="16"/>
        </w:rPr>
        <w:t xml:space="preserve">, therefore, may </w:t>
      </w:r>
      <w:r w:rsidRPr="00E4796F">
        <w:rPr>
          <w:rStyle w:val="TitleChar"/>
        </w:rPr>
        <w:t>result from</w:t>
      </w:r>
      <w:r w:rsidRPr="00E4796F">
        <w:rPr>
          <w:sz w:val="16"/>
        </w:rPr>
        <w:t xml:space="preserve"> the </w:t>
      </w:r>
      <w:r w:rsidRPr="00E4796F">
        <w:rPr>
          <w:rStyle w:val="TitleChar"/>
        </w:rPr>
        <w:t>possibility that new tech</w:t>
      </w:r>
      <w:r w:rsidRPr="00E4796F">
        <w:rPr>
          <w:sz w:val="16"/>
        </w:rPr>
        <w:t xml:space="preserve">nology </w:t>
      </w:r>
      <w:r w:rsidRPr="00B05547">
        <w:rPr>
          <w:rStyle w:val="TitleChar"/>
          <w:highlight w:val="cyan"/>
        </w:rPr>
        <w:t>provides</w:t>
      </w:r>
      <w:r w:rsidRPr="00E4796F">
        <w:rPr>
          <w:sz w:val="16"/>
        </w:rPr>
        <w:t xml:space="preserve"> </w:t>
      </w:r>
      <w:r w:rsidRPr="00E4796F">
        <w:rPr>
          <w:rStyle w:val="Emphasis"/>
        </w:rPr>
        <w:t>Russia</w:t>
      </w:r>
      <w:r w:rsidRPr="00E4796F">
        <w:rPr>
          <w:rStyle w:val="TitleChar"/>
        </w:rPr>
        <w:t xml:space="preserve"> or </w:t>
      </w:r>
      <w:r w:rsidRPr="00E4796F">
        <w:rPr>
          <w:rStyle w:val="Emphasis"/>
        </w:rPr>
        <w:t>China</w:t>
      </w:r>
      <w:r w:rsidRPr="00E4796F">
        <w:rPr>
          <w:rStyle w:val="TitleChar"/>
        </w:rPr>
        <w:t xml:space="preserve"> an enhanced </w:t>
      </w:r>
      <w:r w:rsidRPr="00E4796F">
        <w:rPr>
          <w:rStyle w:val="Emphasis"/>
        </w:rPr>
        <w:t xml:space="preserve">military </w:t>
      </w:r>
      <w:r w:rsidRPr="00B05547">
        <w:rPr>
          <w:rStyle w:val="Emphasis"/>
          <w:highlight w:val="cyan"/>
        </w:rPr>
        <w:t>advantage</w:t>
      </w:r>
      <w:r w:rsidRPr="00E4796F">
        <w:rPr>
          <w:sz w:val="16"/>
        </w:rPr>
        <w:t xml:space="preserve"> over vulnerable US Allies and partners, </w:t>
      </w:r>
      <w:r w:rsidRPr="00B05547">
        <w:rPr>
          <w:rStyle w:val="TitleChar"/>
          <w:highlight w:val="cyan"/>
        </w:rPr>
        <w:t>leading to</w:t>
      </w:r>
      <w:r w:rsidRPr="00E4796F">
        <w:rPr>
          <w:sz w:val="16"/>
        </w:rPr>
        <w:t xml:space="preserve"> a </w:t>
      </w:r>
      <w:r w:rsidRPr="00E4796F">
        <w:rPr>
          <w:rStyle w:val="Emphasis"/>
        </w:rPr>
        <w:t xml:space="preserve">regional </w:t>
      </w:r>
      <w:r w:rsidRPr="00B05547">
        <w:rPr>
          <w:rStyle w:val="Emphasis"/>
          <w:highlight w:val="cyan"/>
        </w:rPr>
        <w:t>conflict</w:t>
      </w:r>
      <w:r w:rsidRPr="00B05547">
        <w:rPr>
          <w:rStyle w:val="TitleChar"/>
          <w:highlight w:val="cyan"/>
        </w:rPr>
        <w:t xml:space="preserve"> with</w:t>
      </w:r>
      <w:r w:rsidRPr="00E4796F">
        <w:rPr>
          <w:sz w:val="16"/>
        </w:rPr>
        <w:t xml:space="preserve"> a significant risk of </w:t>
      </w:r>
      <w:r w:rsidRPr="00B05547">
        <w:rPr>
          <w:rStyle w:val="Emphasis"/>
          <w:highlight w:val="cyan"/>
        </w:rPr>
        <w:t>nuc</w:t>
      </w:r>
      <w:r w:rsidRPr="00E4796F">
        <w:rPr>
          <w:rStyle w:val="Emphasis"/>
        </w:rPr>
        <w:t xml:space="preserve">lear </w:t>
      </w:r>
      <w:r w:rsidRPr="00B05547">
        <w:rPr>
          <w:rStyle w:val="Emphasis"/>
          <w:highlight w:val="cyan"/>
        </w:rPr>
        <w:t>escalation</w:t>
      </w:r>
      <w:r w:rsidRPr="004E12FA">
        <w:rPr>
          <w:sz w:val="16"/>
          <w:szCs w:val="16"/>
        </w:rPr>
        <w:t>.</w:t>
      </w:r>
    </w:p>
    <w:p w14:paraId="6DE18DE7" w14:textId="77777777" w:rsidR="00543E6D" w:rsidRPr="00CD3A73" w:rsidRDefault="00543E6D" w:rsidP="00543E6D">
      <w:pPr>
        <w:rPr>
          <w:rStyle w:val="TitleChar"/>
          <w:b/>
          <w:iCs/>
          <w:bdr w:val="single" w:sz="12" w:space="0" w:color="auto"/>
        </w:rPr>
      </w:pPr>
    </w:p>
    <w:p w14:paraId="476B1B2D" w14:textId="77777777" w:rsidR="00543E6D" w:rsidRPr="00543E6D" w:rsidRDefault="00543E6D" w:rsidP="00543E6D"/>
    <w:p w14:paraId="01851E25" w14:textId="7C71A55E" w:rsidR="00543E6D" w:rsidRDefault="00543E6D" w:rsidP="00543E6D">
      <w:pPr>
        <w:pStyle w:val="Heading2"/>
      </w:pPr>
      <w:r>
        <w:t>Warming</w:t>
      </w:r>
    </w:p>
    <w:p w14:paraId="69BFBE26" w14:textId="35EBB468" w:rsidR="000846B4" w:rsidRPr="000846B4" w:rsidRDefault="000846B4" w:rsidP="000846B4">
      <w:pPr>
        <w:pStyle w:val="Heading3"/>
      </w:pPr>
      <w:r>
        <w:t>Impact---Warming---2NC</w:t>
      </w:r>
    </w:p>
    <w:p w14:paraId="6480F7C4" w14:textId="77777777" w:rsidR="000846B4" w:rsidRDefault="000846B4" w:rsidP="000846B4">
      <w:pPr>
        <w:pStyle w:val="Heading4"/>
        <w:spacing w:before="30" w:line="256" w:lineRule="auto"/>
        <w:rPr>
          <w:rFonts w:ascii="Times New Roman" w:eastAsia="Times New Roman" w:hAnsi="Times New Roman" w:cs="Times New Roman"/>
          <w:szCs w:val="26"/>
          <w:lang w:eastAsia="ko-KR"/>
        </w:rPr>
      </w:pPr>
      <w:r>
        <w:rPr>
          <w:szCs w:val="26"/>
        </w:rPr>
        <w:t>Multiple mechanisms cause warming feedback loop - extinction.</w:t>
      </w:r>
    </w:p>
    <w:p w14:paraId="42ADFA30" w14:textId="77777777" w:rsidR="000846B4" w:rsidRDefault="000846B4" w:rsidP="000846B4">
      <w:pPr>
        <w:spacing w:after="120" w:line="256" w:lineRule="auto"/>
      </w:pPr>
      <w:r>
        <w:rPr>
          <w:b/>
          <w:bCs/>
          <w:sz w:val="26"/>
          <w:szCs w:val="26"/>
        </w:rPr>
        <w:t>Spratt</w:t>
      </w:r>
      <w:r>
        <w:t xml:space="preserve"> </w:t>
      </w:r>
      <w:r>
        <w:rPr>
          <w:b/>
          <w:bCs/>
          <w:sz w:val="26"/>
          <w:szCs w:val="26"/>
        </w:rPr>
        <w:t>12/2</w:t>
      </w:r>
      <w:r>
        <w:t>, Research Director at the Breakthrough National Center for Climate Restoration, Founder of the Climate Action Center, 20y experience in climate modeling, BS in Economics from Australian National University, [David Spratt, Research Director at the Breakthrough National Center for Climate Restoration, 02.12.2024, “Collision Course: 3-degrees of Warming and Humanity’s Future,” Breakthrough National Center for Climate Restoration, https://www.breakthroughonline.org.au/_files/ugd/148cb0_085aaeb2f1a1481789014b8e895ad23b.pdf] //SL</w:t>
      </w:r>
    </w:p>
    <w:p w14:paraId="2763D111" w14:textId="77777777" w:rsidR="000846B4" w:rsidRPr="00A63122" w:rsidRDefault="000846B4" w:rsidP="000846B4">
      <w:pPr>
        <w:rPr>
          <w:u w:val="single"/>
        </w:rPr>
      </w:pPr>
      <w:r w:rsidRPr="00A63122">
        <w:rPr>
          <w:u w:val="single"/>
        </w:rPr>
        <w:t xml:space="preserve">The big picture is that important elements of </w:t>
      </w:r>
      <w:r w:rsidRPr="00A63122">
        <w:rPr>
          <w:highlight w:val="cyan"/>
          <w:u w:val="single"/>
        </w:rPr>
        <w:t>the</w:t>
      </w:r>
      <w:r w:rsidRPr="00A63122">
        <w:rPr>
          <w:u w:val="single"/>
        </w:rPr>
        <w:t xml:space="preserve"> global </w:t>
      </w:r>
      <w:r w:rsidRPr="00A63122">
        <w:rPr>
          <w:highlight w:val="cyan"/>
          <w:u w:val="single"/>
        </w:rPr>
        <w:t>climate system, such as polar ice-sheets, are reaching</w:t>
      </w:r>
      <w:r w:rsidRPr="00A63122">
        <w:rPr>
          <w:u w:val="single"/>
        </w:rPr>
        <w:t xml:space="preserve"> their </w:t>
      </w:r>
      <w:r w:rsidRPr="00A63122">
        <w:rPr>
          <w:highlight w:val="cyan"/>
          <w:u w:val="single"/>
        </w:rPr>
        <w:t>tipping points</w:t>
      </w:r>
      <w:r w:rsidRPr="00A63122">
        <w:rPr>
          <w:u w:val="single"/>
        </w:rPr>
        <w:t xml:space="preserve"> decades to </w:t>
      </w:r>
      <w:r w:rsidRPr="00A63122">
        <w:rPr>
          <w:highlight w:val="cyan"/>
          <w:u w:val="single"/>
        </w:rPr>
        <w:t>centuries faster than</w:t>
      </w:r>
      <w:r w:rsidRPr="00A63122">
        <w:rPr>
          <w:u w:val="single"/>
        </w:rPr>
        <w:t xml:space="preserve"> was previously </w:t>
      </w:r>
      <w:r w:rsidRPr="00A63122">
        <w:rPr>
          <w:highlight w:val="cyan"/>
          <w:u w:val="single"/>
        </w:rPr>
        <w:t>projected</w:t>
      </w:r>
      <w:r w:rsidRPr="00A63122">
        <w:rPr>
          <w:u w:val="single"/>
        </w:rPr>
        <w:t xml:space="preserve">. Many events in the climate system are beyond climate models’ projections; that is, current </w:t>
      </w:r>
      <w:r w:rsidRPr="00A63122">
        <w:rPr>
          <w:highlight w:val="cyan"/>
          <w:u w:val="single"/>
        </w:rPr>
        <w:t>models</w:t>
      </w:r>
      <w:r w:rsidRPr="00A63122">
        <w:rPr>
          <w:u w:val="single"/>
        </w:rPr>
        <w:t xml:space="preserve"> are not capturing all the risks.30 They overlook or </w:t>
      </w:r>
      <w:r w:rsidRPr="00A63122">
        <w:rPr>
          <w:highlight w:val="cyan"/>
          <w:u w:val="single"/>
        </w:rPr>
        <w:t>downplay</w:t>
      </w:r>
      <w:r w:rsidRPr="00A63122">
        <w:rPr>
          <w:u w:val="single"/>
        </w:rPr>
        <w:t xml:space="preserve"> the impacts of </w:t>
      </w:r>
      <w:r w:rsidRPr="00A63122">
        <w:rPr>
          <w:highlight w:val="cyan"/>
          <w:u w:val="single"/>
        </w:rPr>
        <w:t>non-linear</w:t>
      </w:r>
      <w:r w:rsidRPr="00A63122">
        <w:rPr>
          <w:u w:val="single"/>
        </w:rPr>
        <w:t xml:space="preserve"> and difficult to predict </w:t>
      </w:r>
      <w:r w:rsidRPr="00A63122">
        <w:rPr>
          <w:highlight w:val="cyan"/>
          <w:u w:val="single"/>
        </w:rPr>
        <w:t>processes</w:t>
      </w:r>
      <w:r w:rsidRPr="00A63122">
        <w:rPr>
          <w:u w:val="single"/>
        </w:rPr>
        <w:t xml:space="preserve"> such </w:t>
      </w:r>
      <w:r w:rsidRPr="00EB5802">
        <w:rPr>
          <w:sz w:val="16"/>
        </w:rPr>
        <w:t>as the loss of ice sheet mass, ocean heat drawdown, rising sea levels, upticks in extreme events, carbon stores losing integrity, and more. Examples include:</w:t>
      </w:r>
    </w:p>
    <w:p w14:paraId="3B58338C" w14:textId="77777777" w:rsidR="000846B4" w:rsidRPr="00A63122" w:rsidRDefault="000846B4" w:rsidP="000846B4">
      <w:pPr>
        <w:rPr>
          <w:u w:val="single"/>
        </w:rPr>
      </w:pPr>
      <w:r w:rsidRPr="00EB5802">
        <w:rPr>
          <w:sz w:val="16"/>
        </w:rPr>
        <w:t xml:space="preserve">— Prof. Jason Box says that for Greenland there is “a more rapid response of the ice than is currently encoded in climate </w:t>
      </w:r>
      <w:r w:rsidRPr="00A63122">
        <w:rPr>
          <w:u w:val="single"/>
        </w:rPr>
        <w:t>models that project sea-level rise… we cannot yet rely on ice sheets models for credible sea level projections”.31</w:t>
      </w:r>
    </w:p>
    <w:p w14:paraId="41BE4871" w14:textId="77777777" w:rsidR="000846B4" w:rsidRPr="00EB5802" w:rsidRDefault="000846B4" w:rsidP="000846B4">
      <w:pPr>
        <w:rPr>
          <w:sz w:val="16"/>
        </w:rPr>
      </w:pPr>
      <w:r w:rsidRPr="00EB5802">
        <w:rPr>
          <w:sz w:val="16"/>
        </w:rPr>
        <w:t>— CO2 and methane release from deep permafrost are not routinely included in climate models.32 Prof. Merritt Turetsky says that: “Permafrost is thawing much more quickly than models have predicted, with unknown consequences for greenhouse-gas release.”33</w:t>
      </w:r>
    </w:p>
    <w:p w14:paraId="3BEDF4F0" w14:textId="77777777" w:rsidR="000846B4" w:rsidRPr="00EB5802" w:rsidRDefault="000846B4" w:rsidP="000846B4">
      <w:pPr>
        <w:rPr>
          <w:sz w:val="16"/>
        </w:rPr>
      </w:pPr>
      <w:r w:rsidRPr="00EB5802">
        <w:rPr>
          <w:sz w:val="16"/>
        </w:rPr>
        <w:t xml:space="preserve">Reflecting on the extreme events of 2023, Prof. Katharine Hayhoe told The Guardian that: “We have strongly suspected for a while that our projections are underestimating extremes, a suspicion that recent extremes have proven likely to be true… We are truly in uncharted territory in terms of the history of human civilisation on this planet.”39 </w:t>
      </w:r>
      <w:r w:rsidRPr="00A63122">
        <w:rPr>
          <w:u w:val="single"/>
        </w:rPr>
        <w:t xml:space="preserve">In a similar vein, NASA’s Gavin Schmidt points to the problem of trying to understand the future based on the recent past when the changes are now rapid and systemic: “The system is changing in a way where what happened in </w:t>
      </w:r>
      <w:r w:rsidRPr="00A63122">
        <w:rPr>
          <w:highlight w:val="cyan"/>
          <w:u w:val="single"/>
        </w:rPr>
        <w:t>the past is no longer a good guide to what’s going to happen in the future.</w:t>
      </w:r>
      <w:r w:rsidRPr="00A63122">
        <w:rPr>
          <w:u w:val="single"/>
        </w:rPr>
        <w:t>”40</w:t>
      </w:r>
    </w:p>
    <w:p w14:paraId="32DA6584" w14:textId="77777777" w:rsidR="000846B4" w:rsidRPr="00EB5802" w:rsidRDefault="000846B4" w:rsidP="000846B4">
      <w:pPr>
        <w:rPr>
          <w:sz w:val="16"/>
        </w:rPr>
      </w:pPr>
      <w:r w:rsidRPr="00EB5802">
        <w:rPr>
          <w:sz w:val="16"/>
        </w:rPr>
        <w:t>03 System Tipping Points Tumble Abruptly</w:t>
      </w:r>
    </w:p>
    <w:p w14:paraId="7F7559FB" w14:textId="77777777" w:rsidR="000846B4" w:rsidRPr="00EB5802" w:rsidRDefault="000846B4" w:rsidP="000846B4">
      <w:pPr>
        <w:rPr>
          <w:sz w:val="16"/>
        </w:rPr>
      </w:pPr>
      <w:r w:rsidRPr="00EB5802">
        <w:rPr>
          <w:sz w:val="16"/>
        </w:rPr>
        <w:t>Climate change has arrived, with severe impacts emerging at lower temperatures than expected. The distribution has shifted; historic tail risks are now expected. Climate risks are complex, interconnected and could threaten the basis of our society and economy. A systems approach is required. Climate Scorpion, March 2024 41</w:t>
      </w:r>
    </w:p>
    <w:p w14:paraId="5409FB00" w14:textId="77777777" w:rsidR="000846B4" w:rsidRPr="00EB5802" w:rsidRDefault="000846B4" w:rsidP="000846B4">
      <w:pPr>
        <w:rPr>
          <w:sz w:val="16"/>
        </w:rPr>
      </w:pPr>
      <w:r w:rsidRPr="00EB5802">
        <w:rPr>
          <w:sz w:val="16"/>
        </w:rPr>
        <w:t>There is now clear evidence that a number of crucial system-level tipping points have been reached, in some cases decades to centuries earlier than had been projected. Seven of nine sustainable planetary boundaries have already been exceeded.</w:t>
      </w:r>
    </w:p>
    <w:p w14:paraId="1DEF22EB" w14:textId="77777777" w:rsidR="000846B4" w:rsidRPr="00EB5802" w:rsidRDefault="000846B4" w:rsidP="000846B4">
      <w:pPr>
        <w:rPr>
          <w:sz w:val="16"/>
        </w:rPr>
      </w:pPr>
      <w:r w:rsidRPr="00EB5802">
        <w:rPr>
          <w:sz w:val="16"/>
        </w:rPr>
        <w:t>Tipping Points</w:t>
      </w:r>
    </w:p>
    <w:p w14:paraId="7A1B44C5" w14:textId="77777777" w:rsidR="000846B4" w:rsidRPr="00EB5802" w:rsidRDefault="000846B4" w:rsidP="000846B4">
      <w:pPr>
        <w:rPr>
          <w:sz w:val="16"/>
        </w:rPr>
      </w:pPr>
      <w:r w:rsidRPr="00A63122">
        <w:rPr>
          <w:u w:val="single"/>
        </w:rPr>
        <w:t xml:space="preserve">A tipping point is a threshold beyond which large change is initiated in a system and becomes self-perpetuating, and the change is often abrupt and irreversible on long timescales.42 Passing these thresholds may constitute an ecological point of no return, after which it may be practically impossible to return the climate to pre-industrial (Holocene) stability. </w:t>
      </w:r>
      <w:r w:rsidRPr="00EB5802">
        <w:rPr>
          <w:sz w:val="16"/>
        </w:rPr>
        <w:t>Tipping points may interact to form tipping cascades that act to further accelerate the rate of warming and climate impacts (see Section 7).</w:t>
      </w:r>
    </w:p>
    <w:p w14:paraId="032A2AA3" w14:textId="77777777" w:rsidR="000846B4" w:rsidRPr="00EB5802" w:rsidRDefault="000846B4" w:rsidP="000846B4">
      <w:pPr>
        <w:rPr>
          <w:sz w:val="16"/>
        </w:rPr>
      </w:pPr>
      <w:r w:rsidRPr="00EB5802">
        <w:rPr>
          <w:sz w:val="16"/>
        </w:rPr>
        <w:t>Australian researchers warned in February 2024 that the effects of tipping points on the global climate “are generally not currently accounted for in projections based on climate models. This means that effects of tipping points are also not included in national climate projections and impact assessments for Australia and may represent significant risks on top of the changes that are generally included.”43</w:t>
      </w:r>
    </w:p>
    <w:p w14:paraId="03B26671" w14:textId="77777777" w:rsidR="000846B4" w:rsidRPr="00A63122" w:rsidRDefault="000846B4" w:rsidP="000846B4">
      <w:pPr>
        <w:rPr>
          <w:u w:val="single"/>
        </w:rPr>
      </w:pPr>
      <w:r w:rsidRPr="00EB5802">
        <w:rPr>
          <w:sz w:val="16"/>
        </w:rPr>
        <w:t xml:space="preserve">Prof. Johan Rockström says that the following Earth system elements “are likely to cross tipping points already” at 1.5°C of warming:44 The Greenland Ice Sheet; the West Antarctic Ice Sheet (WAIS); </w:t>
      </w:r>
      <w:r w:rsidRPr="00A63122">
        <w:rPr>
          <w:highlight w:val="cyan"/>
          <w:u w:val="single"/>
        </w:rPr>
        <w:t>abrupt thawing of permafrost; loss of all tropical coral reef systems; and collapse of the Labrador Current, one element of the Atlantic Meridional Overturning Circulation</w:t>
      </w:r>
      <w:r w:rsidRPr="00A63122">
        <w:rPr>
          <w:u w:val="single"/>
        </w:rPr>
        <w:t xml:space="preserve"> (AMOC).</w:t>
      </w:r>
    </w:p>
    <w:p w14:paraId="6E10AB82" w14:textId="77777777" w:rsidR="000846B4" w:rsidRPr="00A63122" w:rsidRDefault="000846B4" w:rsidP="000846B4">
      <w:pPr>
        <w:rPr>
          <w:u w:val="single"/>
        </w:rPr>
      </w:pPr>
      <w:r w:rsidRPr="00EB5802">
        <w:rPr>
          <w:sz w:val="16"/>
        </w:rPr>
        <w:t xml:space="preserve">This analysis comes from the Global Tipping Points report, which in late 2023 warned that five important natural thresholds already risk being crossed, and three more may be reached if the world heats to 1.5°C above pre-industrial temperatures. </w:t>
      </w:r>
      <w:r w:rsidRPr="00A63122">
        <w:rPr>
          <w:u w:val="single"/>
        </w:rPr>
        <w:t xml:space="preserve">Such tipping points “can </w:t>
      </w:r>
      <w:r w:rsidRPr="00A63122">
        <w:rPr>
          <w:highlight w:val="cyan"/>
          <w:u w:val="single"/>
        </w:rPr>
        <w:t>trigger</w:t>
      </w:r>
      <w:r w:rsidRPr="00A63122">
        <w:rPr>
          <w:u w:val="single"/>
        </w:rPr>
        <w:t xml:space="preserve"> devastating </w:t>
      </w:r>
      <w:r w:rsidRPr="00A63122">
        <w:rPr>
          <w:highlight w:val="cyan"/>
          <w:u w:val="single"/>
        </w:rPr>
        <w:t>domino effects</w:t>
      </w:r>
      <w:r w:rsidRPr="00A63122">
        <w:rPr>
          <w:u w:val="single"/>
        </w:rPr>
        <w:t xml:space="preserve">, including the </w:t>
      </w:r>
      <w:r w:rsidRPr="00A63122">
        <w:rPr>
          <w:highlight w:val="cyan"/>
          <w:u w:val="single"/>
        </w:rPr>
        <w:t>loss</w:t>
      </w:r>
      <w:r w:rsidRPr="00A63122">
        <w:rPr>
          <w:u w:val="single"/>
        </w:rPr>
        <w:t xml:space="preserve"> </w:t>
      </w:r>
      <w:r w:rsidRPr="00A63122">
        <w:rPr>
          <w:highlight w:val="cyan"/>
          <w:u w:val="single"/>
        </w:rPr>
        <w:t>of</w:t>
      </w:r>
      <w:r w:rsidRPr="00A63122">
        <w:rPr>
          <w:u w:val="single"/>
        </w:rPr>
        <w:t xml:space="preserve"> whole ecosystems and </w:t>
      </w:r>
      <w:r w:rsidRPr="00A63122">
        <w:rPr>
          <w:highlight w:val="cyan"/>
          <w:u w:val="single"/>
        </w:rPr>
        <w:t>capacity to grow</w:t>
      </w:r>
      <w:r w:rsidRPr="00A63122">
        <w:rPr>
          <w:u w:val="single"/>
        </w:rPr>
        <w:t xml:space="preserve"> staple </w:t>
      </w:r>
      <w:r w:rsidRPr="00A63122">
        <w:rPr>
          <w:highlight w:val="cyan"/>
          <w:u w:val="single"/>
        </w:rPr>
        <w:t>crops</w:t>
      </w:r>
      <w:r w:rsidRPr="00A63122">
        <w:rPr>
          <w:u w:val="single"/>
        </w:rPr>
        <w:t xml:space="preserve">, with societal impacts including mass displacement, political </w:t>
      </w:r>
      <w:r w:rsidRPr="00A63122">
        <w:rPr>
          <w:highlight w:val="cyan"/>
          <w:u w:val="single"/>
        </w:rPr>
        <w:t>instability</w:t>
      </w:r>
      <w:r w:rsidRPr="00A63122">
        <w:rPr>
          <w:u w:val="single"/>
        </w:rPr>
        <w:t xml:space="preserve"> </w:t>
      </w:r>
      <w:r w:rsidRPr="00A63122">
        <w:rPr>
          <w:highlight w:val="cyan"/>
          <w:u w:val="single"/>
        </w:rPr>
        <w:t>and</w:t>
      </w:r>
      <w:r w:rsidRPr="00A63122">
        <w:rPr>
          <w:u w:val="single"/>
        </w:rPr>
        <w:t xml:space="preserve"> financial </w:t>
      </w:r>
      <w:r w:rsidRPr="00A63122">
        <w:rPr>
          <w:highlight w:val="cyan"/>
          <w:u w:val="single"/>
        </w:rPr>
        <w:t>collapse</w:t>
      </w:r>
      <w:r w:rsidRPr="00A63122">
        <w:rPr>
          <w:u w:val="single"/>
        </w:rPr>
        <w:t>”.45</w:t>
      </w:r>
    </w:p>
    <w:p w14:paraId="10907C60" w14:textId="77777777" w:rsidR="000846B4" w:rsidRPr="00EB5802" w:rsidRDefault="000846B4" w:rsidP="000846B4">
      <w:pPr>
        <w:rPr>
          <w:sz w:val="16"/>
        </w:rPr>
      </w:pPr>
      <w:r w:rsidRPr="00EB5802">
        <w:rPr>
          <w:sz w:val="16"/>
        </w:rPr>
        <w:t>They include:</w:t>
      </w:r>
    </w:p>
    <w:p w14:paraId="120037A2" w14:textId="77777777" w:rsidR="000846B4" w:rsidRPr="00EB5802" w:rsidRDefault="000846B4" w:rsidP="000846B4">
      <w:pPr>
        <w:rPr>
          <w:sz w:val="16"/>
        </w:rPr>
      </w:pPr>
      <w:r w:rsidRPr="00EB5802">
        <w:rPr>
          <w:sz w:val="16"/>
        </w:rPr>
        <w:t>— The Greenland Ice Sheet likely reached its tipping point 20 years ago.46</w:t>
      </w:r>
    </w:p>
    <w:p w14:paraId="2D6303A4" w14:textId="77777777" w:rsidR="000846B4" w:rsidRPr="00EB5802" w:rsidRDefault="000846B4" w:rsidP="000846B4">
      <w:pPr>
        <w:rPr>
          <w:sz w:val="16"/>
        </w:rPr>
      </w:pPr>
      <w:r w:rsidRPr="00EB5802">
        <w:rPr>
          <w:sz w:val="16"/>
        </w:rPr>
        <w:t xml:space="preserve">— The West Antarctic glaciers have passed a tipping point;47 and the Paris Agreement temperature target of 1.5°C is sufficient to drive the runaway retreat of WAIS.48 </w:t>
      </w:r>
      <w:r w:rsidRPr="00A63122">
        <w:rPr>
          <w:u w:val="single"/>
        </w:rPr>
        <w:t xml:space="preserve">In May 2024, scientists warned that Thwaites Glacier, nicknamed </w:t>
      </w:r>
      <w:r w:rsidRPr="00A63122">
        <w:rPr>
          <w:highlight w:val="cyan"/>
          <w:u w:val="single"/>
        </w:rPr>
        <w:t>the “Doomsday Glacier”, is near collapse</w:t>
      </w:r>
      <w:r w:rsidRPr="00A63122">
        <w:rPr>
          <w:u w:val="single"/>
        </w:rPr>
        <w:t>.49</w:t>
      </w:r>
    </w:p>
    <w:p w14:paraId="4A8F707C" w14:textId="77777777" w:rsidR="000846B4" w:rsidRPr="00EB5802" w:rsidRDefault="000846B4" w:rsidP="000846B4">
      <w:pPr>
        <w:rPr>
          <w:sz w:val="16"/>
        </w:rPr>
      </w:pPr>
      <w:r w:rsidRPr="00EB5802">
        <w:rPr>
          <w:sz w:val="16"/>
        </w:rPr>
        <w:t>— Parts of East Antarctica might be similarly unstable.50 Denman Glacier has been identified as susceptible to collapse of its ice shelf and inundation of the glacier itself, which sits on a retrograde base below sea level.51</w:t>
      </w:r>
    </w:p>
    <w:p w14:paraId="7BDB30F1" w14:textId="77777777" w:rsidR="000846B4" w:rsidRPr="00EB5802" w:rsidRDefault="000846B4" w:rsidP="000846B4">
      <w:pPr>
        <w:rPr>
          <w:sz w:val="16"/>
        </w:rPr>
      </w:pPr>
      <w:r w:rsidRPr="00EB5802">
        <w:rPr>
          <w:sz w:val="16"/>
        </w:rPr>
        <w:t xml:space="preserve">— </w:t>
      </w:r>
      <w:r w:rsidRPr="00A63122">
        <w:rPr>
          <w:highlight w:val="cyan"/>
          <w:u w:val="single"/>
        </w:rPr>
        <w:t>Summer</w:t>
      </w:r>
      <w:r w:rsidRPr="00A63122">
        <w:rPr>
          <w:u w:val="single"/>
        </w:rPr>
        <w:t xml:space="preserve"> Arctic </w:t>
      </w:r>
      <w:r w:rsidRPr="00A63122">
        <w:rPr>
          <w:highlight w:val="cyan"/>
          <w:u w:val="single"/>
        </w:rPr>
        <w:t>sea-ice</w:t>
      </w:r>
      <w:r w:rsidRPr="00A63122">
        <w:rPr>
          <w:u w:val="single"/>
        </w:rPr>
        <w:t xml:space="preserve">, where three-quarters by volume </w:t>
      </w:r>
      <w:r w:rsidRPr="00A63122">
        <w:rPr>
          <w:highlight w:val="cyan"/>
          <w:u w:val="single"/>
        </w:rPr>
        <w:t>has</w:t>
      </w:r>
      <w:r w:rsidRPr="00A63122">
        <w:rPr>
          <w:u w:val="single"/>
        </w:rPr>
        <w:t xml:space="preserve"> already </w:t>
      </w:r>
      <w:r w:rsidRPr="00A63122">
        <w:rPr>
          <w:highlight w:val="cyan"/>
          <w:u w:val="single"/>
        </w:rPr>
        <w:t>been lost</w:t>
      </w:r>
      <w:r w:rsidRPr="00A63122">
        <w:rPr>
          <w:u w:val="single"/>
        </w:rPr>
        <w:t>,52 and is in a death spiral.53</w:t>
      </w:r>
    </w:p>
    <w:p w14:paraId="22F17CF9" w14:textId="77777777" w:rsidR="000846B4" w:rsidRPr="00EB5802" w:rsidRDefault="000846B4" w:rsidP="000846B4">
      <w:pPr>
        <w:rPr>
          <w:sz w:val="16"/>
        </w:rPr>
      </w:pPr>
      <w:r w:rsidRPr="00EB5802">
        <w:rPr>
          <w:sz w:val="16"/>
        </w:rPr>
        <w:t xml:space="preserve">— </w:t>
      </w:r>
      <w:r w:rsidRPr="00A63122">
        <w:rPr>
          <w:u w:val="single"/>
        </w:rPr>
        <w:t xml:space="preserve">Arctic </w:t>
      </w:r>
      <w:r w:rsidRPr="00A63122">
        <w:rPr>
          <w:highlight w:val="cyan"/>
          <w:u w:val="single"/>
        </w:rPr>
        <w:t>permafrost</w:t>
      </w:r>
      <w:r w:rsidRPr="00A63122">
        <w:rPr>
          <w:u w:val="single"/>
        </w:rPr>
        <w:t xml:space="preserve">, which </w:t>
      </w:r>
      <w:r w:rsidRPr="00A63122">
        <w:rPr>
          <w:highlight w:val="cyan"/>
          <w:u w:val="single"/>
        </w:rPr>
        <w:t>is now a net source of major greenhouse gases</w:t>
      </w:r>
      <w:r w:rsidRPr="00A63122">
        <w:rPr>
          <w:u w:val="single"/>
        </w:rPr>
        <w:t>.5</w:t>
      </w:r>
      <w:r w:rsidRPr="00EB5802">
        <w:rPr>
          <w:sz w:val="16"/>
        </w:rPr>
        <w:t>4</w:t>
      </w:r>
    </w:p>
    <w:p w14:paraId="255413D5" w14:textId="77777777" w:rsidR="000846B4" w:rsidRPr="00EB5802" w:rsidRDefault="000846B4" w:rsidP="000846B4">
      <w:pPr>
        <w:rPr>
          <w:sz w:val="16"/>
        </w:rPr>
      </w:pPr>
      <w:r w:rsidRPr="00EB5802">
        <w:rPr>
          <w:sz w:val="16"/>
        </w:rPr>
        <w:t>— Canada’s boreal forests are one of Earth’s largest terrestrial carbon storehouses. Long a reliable “sink” for carbon, the forests since 2001 have become instead an increasing carbon “source”, and passed their tipping point. In the 2020s, Canada’s forests have raised the country’s total emissions by 50%.55</w:t>
      </w:r>
    </w:p>
    <w:p w14:paraId="25898EC6" w14:textId="77777777" w:rsidR="000846B4" w:rsidRPr="00EB5802" w:rsidRDefault="000846B4" w:rsidP="000846B4">
      <w:pPr>
        <w:rPr>
          <w:sz w:val="16"/>
        </w:rPr>
      </w:pPr>
      <w:r w:rsidRPr="00EB5802">
        <w:rPr>
          <w:sz w:val="16"/>
        </w:rPr>
        <w:t>— Tropical forests are also nearing critical temperature thresholds.56 The forest systems are oscillating to non-forest ecosystems in eastern, southern and central Amazonia.57 The Amazon has become a net carbon source during recent climate extremes and the south-eastern Amazon was a net land carbon source over the period 2010–2020.58 And the South American monsoon is heading towards a “critical destabilisation point” or tipping point likely to cause Amazon dieback.59</w:t>
      </w:r>
    </w:p>
    <w:p w14:paraId="293704D8" w14:textId="77777777" w:rsidR="000846B4" w:rsidRPr="00A63122" w:rsidRDefault="000846B4" w:rsidP="000846B4">
      <w:pPr>
        <w:rPr>
          <w:u w:val="single"/>
        </w:rPr>
      </w:pPr>
      <w:r w:rsidRPr="00EB5802">
        <w:rPr>
          <w:sz w:val="16"/>
        </w:rPr>
        <w:t xml:space="preserve">— Tropical coral reef systems. Researchers warn that “warming of 1.5°C relative to pre-industrial levels will be catastrophic for coral reefs” worldwide.60 The IPCC reported that </w:t>
      </w:r>
      <w:r w:rsidRPr="00A63122">
        <w:rPr>
          <w:u w:val="single"/>
        </w:rPr>
        <w:t xml:space="preserve">nearly </w:t>
      </w:r>
      <w:r w:rsidRPr="00A63122">
        <w:rPr>
          <w:highlight w:val="cyan"/>
          <w:u w:val="single"/>
        </w:rPr>
        <w:t>all</w:t>
      </w:r>
      <w:r w:rsidRPr="00A63122">
        <w:rPr>
          <w:u w:val="single"/>
        </w:rPr>
        <w:t xml:space="preserve"> tropical </w:t>
      </w:r>
      <w:r w:rsidRPr="00A63122">
        <w:rPr>
          <w:highlight w:val="cyan"/>
          <w:u w:val="single"/>
        </w:rPr>
        <w:t>reefs</w:t>
      </w:r>
      <w:r w:rsidRPr="00A63122">
        <w:rPr>
          <w:u w:val="single"/>
        </w:rPr>
        <w:t xml:space="preserve"> will become </w:t>
      </w:r>
      <w:r w:rsidRPr="00A63122">
        <w:rPr>
          <w:highlight w:val="cyan"/>
          <w:u w:val="single"/>
        </w:rPr>
        <w:t>extinct</w:t>
      </w:r>
      <w:r w:rsidRPr="00A63122">
        <w:rPr>
          <w:u w:val="single"/>
        </w:rPr>
        <w:t xml:space="preserve"> even if global warming is kept to 1.5°C.</w:t>
      </w:r>
    </w:p>
    <w:p w14:paraId="3EC18DD0" w14:textId="77777777" w:rsidR="000846B4" w:rsidRPr="00EB5802" w:rsidRDefault="000846B4" w:rsidP="000846B4">
      <w:pPr>
        <w:rPr>
          <w:sz w:val="16"/>
        </w:rPr>
      </w:pPr>
      <w:r w:rsidRPr="00EB5802">
        <w:rPr>
          <w:sz w:val="16"/>
        </w:rPr>
        <w:t xml:space="preserve">The permafrost and forest changes represent fundamental changes in the carbon cycle, in which systems that have had a major role in absorbing carbon from the atmosphere and storing it, flip to becoming a source of carbon to the atmosphere. </w:t>
      </w:r>
      <w:r w:rsidRPr="00A63122">
        <w:rPr>
          <w:u w:val="single"/>
        </w:rPr>
        <w:t xml:space="preserve">If the land-based stores become sinks, that drives up the rate of warming. </w:t>
      </w:r>
      <w:r w:rsidRPr="00A63122">
        <w:rPr>
          <w:highlight w:val="cyan"/>
          <w:u w:val="single"/>
        </w:rPr>
        <w:t>In</w:t>
      </w:r>
      <w:r w:rsidRPr="00A63122">
        <w:rPr>
          <w:u w:val="single"/>
        </w:rPr>
        <w:t xml:space="preserve"> October </w:t>
      </w:r>
      <w:r w:rsidRPr="00A63122">
        <w:rPr>
          <w:highlight w:val="cyan"/>
          <w:u w:val="single"/>
        </w:rPr>
        <w:t>2024</w:t>
      </w:r>
      <w:r w:rsidRPr="00A63122">
        <w:rPr>
          <w:u w:val="single"/>
        </w:rPr>
        <w:t xml:space="preserve">, The Guardian reported on preliminary research findings showing the amount of carbon absorbed by the </w:t>
      </w:r>
      <w:r w:rsidRPr="00A63122">
        <w:rPr>
          <w:highlight w:val="cyan"/>
          <w:u w:val="single"/>
        </w:rPr>
        <w:t>land sinks</w:t>
      </w:r>
      <w:r w:rsidRPr="00A63122">
        <w:rPr>
          <w:u w:val="single"/>
        </w:rPr>
        <w:t xml:space="preserve"> had temporarily </w:t>
      </w:r>
      <w:r w:rsidRPr="00A63122">
        <w:rPr>
          <w:highlight w:val="cyan"/>
          <w:u w:val="single"/>
        </w:rPr>
        <w:t>collapsed</w:t>
      </w:r>
      <w:r w:rsidRPr="00A63122">
        <w:rPr>
          <w:u w:val="single"/>
        </w:rPr>
        <w:t xml:space="preserve"> in 2023: “The final result was that forest, plants and soil – as a net category – </w:t>
      </w:r>
      <w:r w:rsidRPr="00A63122">
        <w:rPr>
          <w:highlight w:val="cyan"/>
          <w:u w:val="single"/>
        </w:rPr>
        <w:t>absorbed</w:t>
      </w:r>
      <w:r w:rsidRPr="00A63122">
        <w:rPr>
          <w:u w:val="single"/>
        </w:rPr>
        <w:t xml:space="preserve"> almost </w:t>
      </w:r>
      <w:r w:rsidRPr="00A63122">
        <w:rPr>
          <w:highlight w:val="cyan"/>
          <w:u w:val="single"/>
        </w:rPr>
        <w:t>no carbon</w:t>
      </w:r>
      <w:r w:rsidRPr="00A63122">
        <w:rPr>
          <w:u w:val="single"/>
        </w:rPr>
        <w:t>.”61</w:t>
      </w:r>
    </w:p>
    <w:p w14:paraId="226A3902" w14:textId="77777777" w:rsidR="000846B4" w:rsidRPr="00A63122" w:rsidRDefault="000846B4" w:rsidP="000846B4">
      <w:pPr>
        <w:rPr>
          <w:u w:val="single"/>
        </w:rPr>
      </w:pPr>
      <w:r w:rsidRPr="00EB5802">
        <w:rPr>
          <w:sz w:val="16"/>
        </w:rPr>
        <w:t xml:space="preserve">And the biggest story of 2024 is the non-trivial and unacceptable risk of Atlantic Meridional Overturning Circulation collapsing by mid-century, which would be “a going-out-of-business scenario for European agriculture”.62 A July 2023 study estimated </w:t>
      </w:r>
      <w:r w:rsidRPr="00A63122">
        <w:rPr>
          <w:u w:val="single"/>
        </w:rPr>
        <w:t xml:space="preserve">“a </w:t>
      </w:r>
      <w:r w:rsidRPr="00A63122">
        <w:rPr>
          <w:highlight w:val="cyan"/>
          <w:u w:val="single"/>
        </w:rPr>
        <w:t>collapse of</w:t>
      </w:r>
      <w:r w:rsidRPr="00A63122">
        <w:rPr>
          <w:u w:val="single"/>
        </w:rPr>
        <w:t xml:space="preserve"> the </w:t>
      </w:r>
      <w:r w:rsidRPr="00A63122">
        <w:rPr>
          <w:highlight w:val="cyan"/>
          <w:u w:val="single"/>
        </w:rPr>
        <w:t>AMOC</w:t>
      </w:r>
      <w:r w:rsidRPr="00A63122">
        <w:rPr>
          <w:u w:val="single"/>
        </w:rPr>
        <w:t xml:space="preserve"> to occur around mid-century under the current scenario of future emissions”, with a </w:t>
      </w:r>
      <w:r w:rsidRPr="00A63122">
        <w:rPr>
          <w:highlight w:val="cyan"/>
          <w:u w:val="single"/>
        </w:rPr>
        <w:t>95%</w:t>
      </w:r>
      <w:r w:rsidRPr="00A63122">
        <w:rPr>
          <w:u w:val="single"/>
        </w:rPr>
        <w:t xml:space="preserve"> probability </w:t>
      </w:r>
      <w:r w:rsidRPr="00A63122">
        <w:rPr>
          <w:highlight w:val="cyan"/>
          <w:u w:val="single"/>
        </w:rPr>
        <w:t>of</w:t>
      </w:r>
      <w:r w:rsidRPr="00A63122">
        <w:rPr>
          <w:u w:val="single"/>
        </w:rPr>
        <w:t xml:space="preserve"> it </w:t>
      </w:r>
      <w:r w:rsidRPr="00A63122">
        <w:rPr>
          <w:highlight w:val="cyan"/>
          <w:u w:val="single"/>
        </w:rPr>
        <w:t>occurring</w:t>
      </w:r>
      <w:r w:rsidRPr="00A63122">
        <w:rPr>
          <w:u w:val="single"/>
        </w:rPr>
        <w:t xml:space="preserve"> between 2025 and 2095.63 And a paper in publication estimates the probability of an AMOC collapse before the year 2050 to be 59±17%.64 A full breakdown of AMOC </w:t>
      </w:r>
      <w:r w:rsidRPr="00A63122">
        <w:rPr>
          <w:highlight w:val="cyan"/>
          <w:u w:val="single"/>
        </w:rPr>
        <w:t>could happen within</w:t>
      </w:r>
      <w:r w:rsidRPr="00A63122">
        <w:rPr>
          <w:u w:val="single"/>
        </w:rPr>
        <w:t xml:space="preserve"> a few </w:t>
      </w:r>
      <w:r w:rsidRPr="00A63122">
        <w:rPr>
          <w:highlight w:val="cyan"/>
          <w:u w:val="single"/>
        </w:rPr>
        <w:t>decades</w:t>
      </w:r>
      <w:r w:rsidRPr="00A63122">
        <w:rPr>
          <w:u w:val="single"/>
        </w:rPr>
        <w:t xml:space="preserve">, says AMOC specialist Stefan Rahmstorf.65 AMOC collapse </w:t>
      </w:r>
      <w:r w:rsidRPr="00A63122">
        <w:rPr>
          <w:highlight w:val="cyan"/>
          <w:u w:val="single"/>
        </w:rPr>
        <w:t>would</w:t>
      </w:r>
      <w:r w:rsidRPr="00A63122">
        <w:rPr>
          <w:u w:val="single"/>
        </w:rPr>
        <w:t xml:space="preserve"> result in the West Africa and South Asia monsoons becoming unreliable, a one-metre sea level rise on both sides of the North Atlantic, Australia becoming warmer and more prone to flooding, a </w:t>
      </w:r>
      <w:r w:rsidRPr="00A63122">
        <w:rPr>
          <w:highlight w:val="cyan"/>
          <w:u w:val="single"/>
        </w:rPr>
        <w:t>flip</w:t>
      </w:r>
      <w:r w:rsidRPr="00A63122">
        <w:rPr>
          <w:u w:val="single"/>
        </w:rPr>
        <w:t xml:space="preserve"> of </w:t>
      </w:r>
      <w:r w:rsidRPr="00A63122">
        <w:rPr>
          <w:highlight w:val="cyan"/>
          <w:u w:val="single"/>
        </w:rPr>
        <w:t>the</w:t>
      </w:r>
      <w:r w:rsidRPr="00A63122">
        <w:rPr>
          <w:u w:val="single"/>
        </w:rPr>
        <w:t xml:space="preserve"> wet and dry </w:t>
      </w:r>
      <w:r w:rsidRPr="00A63122">
        <w:rPr>
          <w:highlight w:val="cyan"/>
          <w:u w:val="single"/>
        </w:rPr>
        <w:t>seasons</w:t>
      </w:r>
      <w:r w:rsidRPr="00A63122">
        <w:rPr>
          <w:u w:val="single"/>
        </w:rPr>
        <w:t xml:space="preserve"> in the Amazon, and as much as </w:t>
      </w:r>
      <w:r w:rsidRPr="00A63122">
        <w:rPr>
          <w:highlight w:val="cyan"/>
          <w:u w:val="single"/>
        </w:rPr>
        <w:t>half of the</w:t>
      </w:r>
      <w:r w:rsidRPr="00A63122">
        <w:rPr>
          <w:u w:val="single"/>
        </w:rPr>
        <w:t xml:space="preserve"> </w:t>
      </w:r>
      <w:r w:rsidRPr="00A63122">
        <w:rPr>
          <w:highlight w:val="cyan"/>
          <w:u w:val="single"/>
        </w:rPr>
        <w:t>world</w:t>
      </w:r>
      <w:r w:rsidRPr="00A63122">
        <w:rPr>
          <w:u w:val="single"/>
        </w:rPr>
        <w:t xml:space="preserve">’s viable area for growing corn and wheat </w:t>
      </w:r>
      <w:r w:rsidRPr="00A63122">
        <w:rPr>
          <w:highlight w:val="cyan"/>
          <w:u w:val="single"/>
        </w:rPr>
        <w:t>could dry out</w:t>
      </w:r>
      <w:r w:rsidRPr="00A63122">
        <w:rPr>
          <w:u w:val="single"/>
        </w:rPr>
        <w:t>. “In simple terms [it] would be a combined food and water security crisis on a global scale.”66</w:t>
      </w:r>
    </w:p>
    <w:p w14:paraId="6019D066" w14:textId="77777777" w:rsidR="000846B4" w:rsidRPr="003635ED" w:rsidRDefault="000846B4" w:rsidP="000846B4">
      <w:pPr>
        <w:spacing w:line="256" w:lineRule="auto"/>
        <w:rPr>
          <w:sz w:val="4"/>
          <w:szCs w:val="10"/>
        </w:rPr>
      </w:pPr>
      <w:r w:rsidRPr="003635ED">
        <w:rPr>
          <w:sz w:val="4"/>
          <w:szCs w:val="10"/>
        </w:rPr>
        <w:t>Planetary Boundaries In 2009, a group of eminent researchers identified a framework of “planetary boundaries” that define “a safe operating space for humanity”.67 If we cross these limits, they said, abrupt or irreversible environmental changes can occur with serious consequences for humankind. The nine planetary boundaries identified are: climate change; change in biosphere integrity (biodiversity loss and species extinction); stratospheric ozone depletion; ocean acidification; biogeochemical flows (phosphorus and nitrogen cycles); land-system change (deforestation); freshwater use; atmospheric aerosol loading (microscopic particles in the atmosphere that affect climate and living organisms); and introduction of novel entities. The boundary for atmospheric CO2 was said to be no more than 350 ppm, because transgressing this boundary “will increase the risk of irreversible climate change, such as the loss of major ice sheets, accelerated sea-level rise and abrupt shifts in forest and agricultural systems”. The current CO2 level is greater than 420 ppm. An update in September 2023 described as “the first scientific health check for the entire planet” found that six out of nine planetary boundaries had been broken because of humancaused pollution and destruction of the natural world.68 And in September 2024 researchers announced that a seventh boundary — ocean acidification — is on the brink of being breached.69 In May 2023, an assessment of “Safe and just Earth System Boundaries” (ESBs) identified eight global and regional ESBs and found that “seven of eight globally quantified safe and just ESBs and at least two regional safe and just ESBs in over half of global land area are already exceeded”.70 In October 2023, twelve authors, including those who had led the planetary boundaries work, published “The 2023 state of the climate report: Entering uncharted territory”, and warned that at 2.6°C warming we face “potential collapse of natural and socioeconomic systems in such a world where we will face unbearable heat, frequent extreme weather events, food and fresh water shortages, rising seas, more emerging diseases, and increased social unrest and geopolitical conflict. Massive suffering due to climate change is already here, and we have now exceeded many safe and just Earth system boundaries, imperilling stability and life-support systems.”71 04 The World is not Decarbonizing It appears the green recovery following COVID-19 that many had hoped for has largely failed to materialize. Instead, carbon emissions have continued soaring, and fossil fuels remain dominant. The 2023 state of the climate report: Entering uncharted territory, October 202372 Annual human-caused greenhouse gas emissions continue to increase. In absolute terms, decarbonisation has not occurred because lower emissions from electricity use are being offset by growth in other areas of energy use, and there is likely to be a slow decline in total emissions up to 2050. Emissions The world’s energy-related CO2 emissions in 2023 increased to a new record high,73 despite clean energy growth. Whilst wind and solar power climbed by 13% in 2023, that did not match the world’s growing consumption of primary energy, which rose 2% for the year.74 Much of that increased demand came from AI, cloud computing and crypto industries. In summary, the world has not yet started to decarbonise in absolute terms because lower emissions from electricity use are being offset by growth in other areas of energy use. So, for the time being at least, we are not experiencing an energy transition: what humanity is doing is adding energy from renewable sources to the growing amount of energy it derives from fossil fuels.75 Australia is a good example, where reductions in the electricity sector are cancelled out by rises in other sectors (see Figure 2). [[FIGURE 2 OMITTED]] United States crude oil production officially hit a record 13.4 million barrels per day in August 2024, and since 2008 has skyrocketed 350%. The US is now the world’s largest oil producer, exceeding Russia’s output by ~35% and Saudi Arabia by ~38%.76 And the US plans to more than double gas exports. Replacing coal with gas is no help if that gas is exported as LNG, with a new study finding that exported gas is 33% worse in terms of planet-heating emissions over a 20-year period compared with coal.77 And coal use up to 2030 may be higher than previously anticipated. The STEPS scenario in the International Energy Agency’s World Energy Outlook 2024 has electricity demand rising faster than renewables output, resulting in coal demand in 2030 being 300 million tonnes of coal equivalent (Mtce) higher than in their 2023 report.78 The share of fossil fuels in global energy consumption over the last 25 years has decreased from 86% in 1997 to 82% in 2022. And the IEA calculates that the CO2 intensity of power fell 6% in the thirty years from 1990 to 2021.79 Projected Emissions At some point, perhaps soon, yearly global emissions will peak, plateau and slowly decrease, depending on the rate of increase in renewable energy construction and innovation, the rate of economic growth, the fate of fossil fuel financial dis/incentives such as subsidies and carbon taxes, and several other factors. When that will happen, and the likely rate of fall, is contentious, as are the projections of future fossil fuel demand by the industry itself, and from the International Energy Agency (IEA). The UN Environment Program (UNEP) and IEA both project emissions will drop only 10–20% by 2050, with all major oil/gas nations planning to expand production. The UNEP Production Gap report finds on current plans emissions may be as high in 2050 as today (Figure 3).80 The IEA says that stated policies will result in oil and gas production in 2050 as high as 2020, with coal halved.81 The OECD projects that a world economy more than twice the size of today will need 80% more energy in 2050 and, without new policy action, the global energy mix in 2050 will not differ significantly from today, with the share of fossil energy at about 85%, renewables including biofuels just over 10%, and the balance nuclear.82 But others say this is too pessimistic: “While the fossil fuel industry still argues there will be strong market demand for oil and gas in 2050, this ignores all the evidence of past disruptions that superior technologies don’t take market share, they take whole markets.”83 And the IEA also says that global oil demand growth is slowing sharply due to surging electric vehicle sales.84 05 Petrostates &amp; Big Oil are on the Offensive Unexpected strong demand for oil has stiffened the industry’s opposition to government and activist demands to phase out fossil fuel development. Policymakers also have shifted their focus to energy supply security and affordability since Russia invaded Ukraine and during the latest conflict in the Middle East. Marianna Parraga and Arathy Somasekhar, 19 March 202485 Contrary to global policymakers’ stated collective intent, petrostates — including Australia — and big oil have signalled their intention to abandon mitigation commitments and continue to expand production in the coming decades. The largest fossil-fuel-producing states around the world plan to keep on expanding production, whilst major fossil fuel companies are backtracking on their climate pledges.86 A report by Global Energy Monitor has concluded that the world’s fossil-fuel producers are on track to nearly quadruple the amount of extracted oil and gas from newly approved projects by the end of this decade, with the US leading the way in a surge of activity.87 This is just one indication that petrostates and big oil have no intention of reducing production, but the opposite. This is well illustrated in the UNEP Production Gap report from 2023 (see Figure 4). As a result, current government plans worldwide will likely result in emissions in 2050 almost as high as they are today.88 Petrostates The intentions of the world’s five largest fossil fuel producers are clear — and civilisation-threatening — as reported by the UN:89  — In China, oil production is projected to be flat to 2050, but gas will increase more than 60% from 2020 to 2050, while coal use will remain high till 2030 then decline sharply.  — In the United States, oil production will grow and then remain at record levels to 2050, and gas is projected to continuously and significantly increase to 2050; whilst coal will drop by half. LNG export capacity is on track to more than double between 2024 and 2028 if projects currently under construction begin operations as planned.  — Projections for Russia are available only to 2035, with coal and gas production projected to increase significantly, while oil remains flat.  — In Saudi Arabia, oil production is projected to grow by 26-47% by 2050, with gas up 40% between 2019 and 2050. Together they make up almost half of the Saudi economy.  — And in Australia, one of the world’s top two liquified natural gas and coal exporters, gas production is projected to stay above the current level for the next 15 years, with coal remaining high over the same period, above 450 million metric tons annually. The world’s largest oil producers are (in order) the United States, Saudi Arabia, Russia, China, Canada, Iraq, Iran, United Arab Emirates, Brazil and Kuwait. And the world’s largest gas producers (in order) are the United States, Russia, Iran, China, Canada, Qatar, Australia, Norway, Saudi Arabia, and Algeria. Of those 15 states, seven are theocratic states or one-party dictatorships, where there is no democratic space to challenge state policy; and in the remainder the fossil fuel industry wields enormous political power. — Those 15 nations include three of the four top arms manufacturers, two of the top three arms exporters and the top three arms importers (India, Saudi Arabia and Qatar). Fossil fuels fund militarisation.  — A petrostate chaired the 2023 UN climate policy-making conference COP28 (UAE); another COP29 (Azerbaijan). Azerbaijan appointed a state oil company veteran as COP29 president.  — It is likely that a number of states would fiscally collapse without fossil fuel income. States where the fossil fuel sector is greater than 20% of GDP are shown in Table 1. [[TABLE 1 OMITTED]] Big Oil From 2016 to 2022, fifty-seven entities including nation-states, state-owned firms and investor-owned companies produced 80% of the world’s CO2 emissions from fossil fuels and cement production.90 The three biggest companies were all state-owned: oil firm Saudi Aramco, Russia’s energy giant Gazprom and state-owned producer Coal India. Big oil says it should expand or maintain oil and gas production, and has largely abandoned any net-zero-2050 commitments that may have been made: — Saudi Aramco CEO Amin Nasser said in March 2024 that the world should give up on the idea of phasing out oil and gas: “We should abandon the fantasy of phasing out oil and gas, and instead invest in them adequately.”91 — Meg O’Neill, CEO of Woodside Energy, rejected what she called simplistic views that the transition to cleaner fuels can “happen at an unrealistic pace”.92  — Exxon Mobil forecasts global oil demand in 2050 will be the same — or even slightly higher — than current levels, driven by growth in industrial uses such as plastic production and heavy-duty transportation. Exxon’s forecasts are similar to other recent projections, including by OPEC and Enbridge.93  — In March 2024, Shell — the world’s second-largest oil and gas company and largest LNG producer — announced it was watering down its climate targets, with chief executive Wael Sawan saying it was “perilous” for Shell to set 2035 emission reduction targets because “there is too much uncertainty at the moment in the energy transition trajectory”.94 Big Money Likewise, for big business CEOs, giving priority to sustainability and climate has declined sharply over the last year,95 and they are more concerned about inflation, artificial intelligence and geopolitics. Big finance is backing away from taking a “white knight” role in leading the energy transition, now saying that the first priority is delivering profits to shareholders: “Expecting banks collectively to rapidly reallocate their portfolios may not be compatible with maintaining a profitable, diversified business model.”96 Writing for Foreign Affairs, Meghan L. O’Sullivan and Jason Bordof describe how: “BlackRock CEO Larry Fink championed ‘energy pragmatism’ in his most recent annual letter, and a few weeks later, a JPMorgan Chase report called for a ‘reality check’ about the transition away from fossil fuels. In April, Haitham al-Ghais, the secretary-general of OPEC, wrote that the energy transition would require ‘realistic policies’ that acknowledge rising demand for oil and gas.”97 Australia Australia received one of the lowest scores for “climate action” – ranking fourth-last out of the 168 countries — that were scored in the 2024 Sustainable Development Report published by the Sustainable Development Solutions Network (SDSN). Australia was only ahead of Qatar, Brunei and the United Arab Emirates for climate action.98 In Australia since the 2022 election, the federal government has approved seven new coal projects, approved the drilling of 116 new coal seam gas wells, defended in court the right of the coal industry not to consider the climate impact of opening new fossil fuel projects, and passed legislation designed to expedite the expansion of the gas industry, according to the Australia Institute.99 The federal government has approved new gas exploration permits in waters off South Australia, Victoria and Tasmania, along with carbon export permits to encourage CCS, a technology not proven at scale.100 And government subsidies to fossil fuel producers jumped by 31% to $14.5 billion over the last year.101 06 Warming is Accelerating Towards 3°C or More We are potentially headed towards 3°C of global warming by 2100 if we carry on with the policies we have at the moment. Prof. Jim Skea, IPCC Chair, 6 October 2024102 The failure to reduce emissions fast and the intention of petrostates and big oil to continue expanding production puts Earth on a path to 3°C of warming or more, given the political inertia and the inertia of the energy system. Factors influencing future warming</w:t>
      </w:r>
    </w:p>
    <w:p w14:paraId="595CCE9E" w14:textId="77777777" w:rsidR="000846B4" w:rsidRPr="00EB5802" w:rsidRDefault="000846B4" w:rsidP="000846B4">
      <w:pPr>
        <w:rPr>
          <w:sz w:val="16"/>
        </w:rPr>
      </w:pPr>
      <w:r w:rsidRPr="00EB5802">
        <w:rPr>
          <w:sz w:val="16"/>
        </w:rPr>
        <w:t>Climate-warming greenhouse gas emissions have not yet peaked, but will likely do so soon as the economic advantages of renewable power generation become even more obvious, and ageing coal-fired generators in the electricity sector reach their use-by date. However, as discussed in sections 4 and 5 above, oil and gas production are likely to remain strong — and may increase — until mid-century. On present indications, the emissions decline over the next three decades will be slow.</w:t>
      </w:r>
    </w:p>
    <w:p w14:paraId="586F5D03" w14:textId="77777777" w:rsidR="000846B4" w:rsidRPr="00EB5802" w:rsidRDefault="000846B4" w:rsidP="000846B4">
      <w:pPr>
        <w:rPr>
          <w:sz w:val="16"/>
        </w:rPr>
      </w:pPr>
      <w:r w:rsidRPr="00EB5802">
        <w:rPr>
          <w:sz w:val="16"/>
        </w:rPr>
        <w:t>This pattern is completely at odds with policy-makers’ stated intention of holding warming to 1.5–2°C. In 2017, a “carbon law” was articulated by a group of leading scientists who demonstrated that for a two-in-three chance of holding warming to 2°C, emissions would need to be halved every decade from 2020 to 2050; CO2 emissions from land use reduced to zero by 2050; and carbon drawdown capacity of five gigatonnes of CO2 per year be established by 2050.103 Clearly, given the current state of climate policymaking, we are not within cooee of holding warming to 2°C, with annual emissions likely rising between 2020 and 2030, rather than halving.</w:t>
      </w:r>
    </w:p>
    <w:p w14:paraId="43501F38" w14:textId="77777777" w:rsidR="000846B4" w:rsidRPr="00EB5802" w:rsidRDefault="000846B4" w:rsidP="000846B4">
      <w:pPr>
        <w:rPr>
          <w:sz w:val="16"/>
        </w:rPr>
      </w:pPr>
      <w:r w:rsidRPr="00EB5802">
        <w:rPr>
          <w:sz w:val="16"/>
        </w:rPr>
        <w:t>Future emissions are a primary determinant of the warming path over the medium to longer term; but so are other factors including accelerated sea-ice loss decreasing Earth’s reflectivity, and accelerating emissions from carbon stores (boreal and tropical forest fires, reduced ocean efficiency, and permafrost feedbacks, for example), though these are not systematically incorporated into model projections of future warming.</w:t>
      </w:r>
    </w:p>
    <w:p w14:paraId="73CA8D18" w14:textId="77777777" w:rsidR="000846B4" w:rsidRPr="00EB5802" w:rsidRDefault="000846B4" w:rsidP="000846B4">
      <w:pPr>
        <w:rPr>
          <w:sz w:val="16"/>
        </w:rPr>
      </w:pPr>
      <w:r w:rsidRPr="00EB5802">
        <w:rPr>
          <w:sz w:val="16"/>
        </w:rPr>
        <w:t>Another factor is the Earth’s Energy Imbalance (EEI), which has grown consistently over the last two decades: a positive EEI “confirms the lag of the climate system in responding to forcing and implies that additional global warming will take place even without further forcing change”.104 One of the drivers of increasing EEI has been a reduction in sulfate aerosol emissions, which are a by-product of burning fossil fuels, and have a strong cooling impact of 0.5–1°C, but are short-lived in the atmosphere. Aerosols have been “masking” some of the warming so far.105</w:t>
      </w:r>
    </w:p>
    <w:p w14:paraId="3C93C52F" w14:textId="77777777" w:rsidR="000846B4" w:rsidRPr="00EB5802" w:rsidRDefault="000846B4" w:rsidP="000846B4">
      <w:pPr>
        <w:rPr>
          <w:sz w:val="16"/>
        </w:rPr>
      </w:pPr>
      <w:r w:rsidRPr="00EB5802">
        <w:rPr>
          <w:sz w:val="16"/>
        </w:rPr>
        <w:t>Declining coal use and clean air policies reduce the aerosol impact. This is our “Faustian bargain”:106 as fossil fuel use declines, so will aerosol emissions which have been offsetting some warming, so that for the next two decades lower emissions will have little impact on the warming trend.107 One example: A 5% annual reduction in emissions of a single greenhouse gas, from 2020 and based on a middle-road-emissions path, has no statistically significant effect on warming for more than two decades, as compared to a no-mitigation pathway.108</w:t>
      </w:r>
    </w:p>
    <w:p w14:paraId="0C007278" w14:textId="77777777" w:rsidR="000846B4" w:rsidRPr="00EB5802" w:rsidRDefault="000846B4" w:rsidP="000846B4">
      <w:pPr>
        <w:rPr>
          <w:sz w:val="16"/>
        </w:rPr>
      </w:pPr>
      <w:r w:rsidRPr="00EB5802">
        <w:rPr>
          <w:sz w:val="16"/>
        </w:rPr>
        <w:t>Warming Projections</w:t>
      </w:r>
    </w:p>
    <w:p w14:paraId="083429A2" w14:textId="77777777" w:rsidR="000846B4" w:rsidRPr="00A63122" w:rsidRDefault="000846B4" w:rsidP="000846B4">
      <w:pPr>
        <w:rPr>
          <w:u w:val="single"/>
        </w:rPr>
      </w:pPr>
      <w:r w:rsidRPr="00A63122">
        <w:rPr>
          <w:highlight w:val="cyan"/>
          <w:u w:val="single"/>
        </w:rPr>
        <w:t>A</w:t>
      </w:r>
      <w:r w:rsidRPr="00A63122">
        <w:rPr>
          <w:u w:val="single"/>
        </w:rPr>
        <w:t xml:space="preserve"> clear </w:t>
      </w:r>
      <w:r w:rsidRPr="00A63122">
        <w:rPr>
          <w:highlight w:val="cyan"/>
          <w:u w:val="single"/>
        </w:rPr>
        <w:t>majority of scientists expect warming</w:t>
      </w:r>
      <w:r w:rsidRPr="00A63122">
        <w:rPr>
          <w:u w:val="single"/>
        </w:rPr>
        <w:t xml:space="preserve"> of </w:t>
      </w:r>
      <w:r w:rsidRPr="00A63122">
        <w:rPr>
          <w:highlight w:val="cyan"/>
          <w:u w:val="single"/>
        </w:rPr>
        <w:t>more than 3°C, and 82% expect</w:t>
      </w:r>
      <w:r w:rsidRPr="00A63122">
        <w:rPr>
          <w:u w:val="single"/>
        </w:rPr>
        <w:t xml:space="preserve"> to see </w:t>
      </w:r>
      <w:r w:rsidRPr="00A63122">
        <w:rPr>
          <w:highlight w:val="cyan"/>
          <w:u w:val="single"/>
        </w:rPr>
        <w:t>catastrophic impacts</w:t>
      </w:r>
      <w:r w:rsidRPr="00A63122">
        <w:rPr>
          <w:u w:val="single"/>
        </w:rPr>
        <w:t xml:space="preserve"> of climate change in their lifetime, according to a 2021 survey by the journal Nature. 109 And a survey of 380 IPCC scientists by The Guardian in 2024 found 80% foreseeing at least 2.5°C of global heating, and half 3°C or more.110 Many of the scientists envisage a “semi-</w:t>
      </w:r>
      <w:r w:rsidRPr="00A63122">
        <w:rPr>
          <w:highlight w:val="cyan"/>
          <w:u w:val="single"/>
        </w:rPr>
        <w:t>dystopian</w:t>
      </w:r>
      <w:r w:rsidRPr="00A63122">
        <w:rPr>
          <w:u w:val="single"/>
        </w:rPr>
        <w:t xml:space="preserve">” future, with </w:t>
      </w:r>
      <w:r w:rsidRPr="00A63122">
        <w:rPr>
          <w:highlight w:val="cyan"/>
          <w:u w:val="single"/>
        </w:rPr>
        <w:t>famines</w:t>
      </w:r>
      <w:r w:rsidRPr="00A63122">
        <w:rPr>
          <w:u w:val="single"/>
        </w:rPr>
        <w:t xml:space="preserve">, conflicts and mass migration, driven by </w:t>
      </w:r>
      <w:r w:rsidRPr="00A63122">
        <w:rPr>
          <w:highlight w:val="cyan"/>
          <w:u w:val="single"/>
        </w:rPr>
        <w:t>heatwaves</w:t>
      </w:r>
      <w:r w:rsidRPr="00A63122">
        <w:rPr>
          <w:u w:val="single"/>
        </w:rPr>
        <w:t xml:space="preserve">, wildfires, floods </w:t>
      </w:r>
      <w:r w:rsidRPr="00A63122">
        <w:rPr>
          <w:highlight w:val="cyan"/>
          <w:u w:val="single"/>
        </w:rPr>
        <w:t>and storms</w:t>
      </w:r>
      <w:r w:rsidRPr="00A63122">
        <w:rPr>
          <w:u w:val="single"/>
        </w:rPr>
        <w:t xml:space="preserve"> of an intensity and frequency far beyond those that have already struck.</w:t>
      </w:r>
    </w:p>
    <w:p w14:paraId="542DDCA1" w14:textId="77777777" w:rsidR="000846B4" w:rsidRPr="00EB5802" w:rsidRDefault="000846B4" w:rsidP="000846B4">
      <w:pPr>
        <w:rPr>
          <w:sz w:val="16"/>
        </w:rPr>
      </w:pPr>
      <w:r w:rsidRPr="00EB5802">
        <w:rPr>
          <w:sz w:val="16"/>
        </w:rPr>
        <w:t>The Climate Scoreboard shows the progress that the national plans submitted to the UN climate negotiations will make in mitigating climate change. Their analysis (at September 2024) shows that the national contributions to date, with no further progress post-pledge period, result in expected warming in 2100 of 3.2°C (with a range of uncertainty of 1.9 – 4.4°C).111 Of course, nations may make further commitments, but on the other hand many are not on the path to achieving those commitments they have already made. Similarly, the 2023 IPCC Synthesis Report said that implemented policies result in projected emissions that lead to warming of 3.2°C, with a range of 2.2°C to 3.5°C”.112</w:t>
      </w:r>
    </w:p>
    <w:p w14:paraId="7E75EFD7" w14:textId="77777777" w:rsidR="000846B4" w:rsidRPr="00A63122" w:rsidRDefault="000846B4" w:rsidP="000846B4">
      <w:pPr>
        <w:rPr>
          <w:u w:val="single"/>
        </w:rPr>
      </w:pPr>
      <w:r w:rsidRPr="00EB5802">
        <w:rPr>
          <w:sz w:val="16"/>
        </w:rPr>
        <w:t xml:space="preserve">A 2021 climate risk assessment by the pre-eminent UK international affairs think-tank Chatham House focused on a RCP4.5 scenario (which may be too conservative on the future emissions path) </w:t>
      </w:r>
      <w:r w:rsidRPr="00A63122">
        <w:rPr>
          <w:u w:val="single"/>
        </w:rPr>
        <w:t xml:space="preserve">and </w:t>
      </w:r>
      <w:r w:rsidRPr="00A63122">
        <w:rPr>
          <w:highlight w:val="cyan"/>
          <w:u w:val="single"/>
        </w:rPr>
        <w:t>the impacts</w:t>
      </w:r>
      <w:r w:rsidRPr="00A63122">
        <w:rPr>
          <w:u w:val="single"/>
        </w:rPr>
        <w:t xml:space="preserve"> that </w:t>
      </w:r>
      <w:r w:rsidRPr="00A63122">
        <w:rPr>
          <w:highlight w:val="cyan"/>
          <w:u w:val="single"/>
        </w:rPr>
        <w:t>are likely to be locked in for the period 2040–50 unless emissions drastically decline</w:t>
      </w:r>
      <w:r w:rsidRPr="00A63122">
        <w:rPr>
          <w:u w:val="single"/>
        </w:rPr>
        <w:t xml:space="preserve"> before 2030 (which they are not!). </w:t>
      </w:r>
      <w:r w:rsidRPr="00EB5802">
        <w:rPr>
          <w:sz w:val="16"/>
        </w:rPr>
        <w:t>The scenario had a mean temperature rise of 2.7°C and a “plausible worst-case scenario” (10% chance) of 3.5°C or more. The report added that could be an underestimate if tipping points are reached sooner than the orthodox science suggests.113</w:t>
      </w:r>
    </w:p>
    <w:p w14:paraId="0D7F05C4" w14:textId="77777777" w:rsidR="000846B4" w:rsidRDefault="000846B4" w:rsidP="000846B4">
      <w:pPr>
        <w:spacing w:line="256" w:lineRule="auto"/>
      </w:pPr>
    </w:p>
    <w:p w14:paraId="5D0CF104" w14:textId="4FCBFCC4" w:rsidR="000846B4" w:rsidRPr="00543E6D" w:rsidRDefault="000846B4" w:rsidP="000846B4">
      <w:pPr>
        <w:pStyle w:val="Heading3"/>
      </w:pPr>
      <w:r>
        <w:t>Impact---Warming---Ext</w:t>
      </w:r>
    </w:p>
    <w:p w14:paraId="52236A8E" w14:textId="77777777" w:rsidR="000846B4" w:rsidRDefault="000846B4" w:rsidP="000846B4">
      <w:pPr>
        <w:pStyle w:val="Heading4"/>
      </w:pPr>
      <w:r>
        <w:t>Climate change causes extinction</w:t>
      </w:r>
    </w:p>
    <w:p w14:paraId="33BBB33C" w14:textId="77777777" w:rsidR="000846B4" w:rsidRPr="002C5FD1" w:rsidRDefault="000846B4" w:rsidP="000846B4">
      <w:pPr>
        <w:spacing w:line="278" w:lineRule="auto"/>
        <w:rPr>
          <w:rStyle w:val="Style13ptBold"/>
          <w:b w:val="0"/>
          <w:bCs w:val="0"/>
        </w:rPr>
      </w:pPr>
      <w:r w:rsidRPr="00224273">
        <w:t>Damian</w:t>
      </w:r>
      <w:r>
        <w:rPr>
          <w:rStyle w:val="Style13ptBold"/>
        </w:rPr>
        <w:t xml:space="preserve"> Carrington ’22 – </w:t>
      </w:r>
      <w:r w:rsidRPr="002C5FD1">
        <w:t>PhD in geology, environmental editor at the Guardian</w:t>
      </w:r>
      <w:r>
        <w:t xml:space="preserve"> (</w:t>
      </w:r>
      <w:r w:rsidRPr="002C5FD1">
        <w:t>Climate endgame: risk of human extinction ‘dangerously underexplored’</w:t>
      </w:r>
      <w:r>
        <w:t xml:space="preserve">, The Guardian, </w:t>
      </w:r>
      <w:r w:rsidRPr="002C5FD1">
        <w:t>http://theguardian.com/environment/2022/aug/01/climate-endgame-risk-human-extinction-scientists-global-heating-catastrophe</w:t>
      </w:r>
      <w:r>
        <w:t>, August 1</w:t>
      </w:r>
      <w:r w:rsidRPr="002C5FD1">
        <w:rPr>
          <w:vertAlign w:val="superscript"/>
        </w:rPr>
        <w:t>st</w:t>
      </w:r>
      <w:r>
        <w:t xml:space="preserve"> 2022, 7/29/2025)</w:t>
      </w:r>
    </w:p>
    <w:p w14:paraId="42D7E2FB" w14:textId="77777777" w:rsidR="000846B4" w:rsidRPr="0034583B" w:rsidRDefault="000846B4" w:rsidP="000846B4">
      <w:pPr>
        <w:spacing w:line="278" w:lineRule="auto"/>
        <w:rPr>
          <w:rStyle w:val="StyleUnderline"/>
        </w:rPr>
      </w:pPr>
      <w:r w:rsidRPr="0034583B">
        <w:rPr>
          <w:rStyle w:val="StyleUnderline"/>
        </w:rPr>
        <w:t xml:space="preserve">“There are plenty of reasons to believe </w:t>
      </w:r>
      <w:r w:rsidRPr="0034583B">
        <w:rPr>
          <w:rStyle w:val="StyleUnderline"/>
          <w:highlight w:val="cyan"/>
        </w:rPr>
        <w:t>climate change</w:t>
      </w:r>
      <w:r w:rsidRPr="0034583B">
        <w:rPr>
          <w:rStyle w:val="StyleUnderline"/>
        </w:rPr>
        <w:t xml:space="preserve"> could </w:t>
      </w:r>
      <w:r w:rsidRPr="0034583B">
        <w:rPr>
          <w:rStyle w:val="StyleUnderline"/>
          <w:highlight w:val="cyan"/>
        </w:rPr>
        <w:t>become catastrophic, even at modest levels of warming,”</w:t>
      </w:r>
      <w:r w:rsidRPr="0034583B">
        <w:rPr>
          <w:rStyle w:val="StyleUnderline"/>
        </w:rPr>
        <w:t xml:space="preserve"> said Dr Luke Kemp at the University of Cambridge’s Centre for the Study of Existential Risk, who led the analysis. “</w:t>
      </w:r>
      <w:r w:rsidRPr="0034583B">
        <w:rPr>
          <w:rStyle w:val="StyleUnderline"/>
          <w:highlight w:val="cyan"/>
        </w:rPr>
        <w:t>Climate change has played a role in every</w:t>
      </w:r>
      <w:r w:rsidRPr="0034583B">
        <w:rPr>
          <w:rStyle w:val="StyleUnderline"/>
        </w:rPr>
        <w:t xml:space="preserve"> mass </w:t>
      </w:r>
      <w:r w:rsidRPr="0034583B">
        <w:rPr>
          <w:rStyle w:val="StyleUnderline"/>
          <w:highlight w:val="cyan"/>
        </w:rPr>
        <w:t>extinction event</w:t>
      </w:r>
      <w:r w:rsidRPr="0034583B">
        <w:rPr>
          <w:rStyle w:val="StyleUnderline"/>
        </w:rPr>
        <w:t xml:space="preserve">. It has helped </w:t>
      </w:r>
      <w:r w:rsidRPr="0034583B">
        <w:rPr>
          <w:rStyle w:val="StyleUnderline"/>
          <w:highlight w:val="cyan"/>
        </w:rPr>
        <w:t>fell empires</w:t>
      </w:r>
      <w:r w:rsidRPr="0034583B">
        <w:rPr>
          <w:rStyle w:val="StyleUnderline"/>
        </w:rPr>
        <w:t xml:space="preserve"> and shaped history.</w:t>
      </w:r>
    </w:p>
    <w:p w14:paraId="6F2B9D62" w14:textId="77777777" w:rsidR="000846B4" w:rsidRPr="0034583B" w:rsidRDefault="000846B4" w:rsidP="000846B4">
      <w:pPr>
        <w:spacing w:line="278" w:lineRule="auto"/>
        <w:rPr>
          <w:sz w:val="16"/>
        </w:rPr>
      </w:pPr>
      <w:r w:rsidRPr="0034583B">
        <w:rPr>
          <w:sz w:val="16"/>
        </w:rPr>
        <w:t>“Paths to disaster are not limited to the direct impacts of high temperatures, such as extreme weather events. Knock-on effects such as financial crises, conflict and new disease outbreaks could trigger other calamities.”</w:t>
      </w:r>
    </w:p>
    <w:p w14:paraId="7741AF82" w14:textId="77777777" w:rsidR="000846B4" w:rsidRPr="0034583B" w:rsidRDefault="000846B4" w:rsidP="000846B4">
      <w:pPr>
        <w:spacing w:line="278" w:lineRule="auto"/>
        <w:rPr>
          <w:sz w:val="16"/>
        </w:rPr>
      </w:pPr>
      <w:r w:rsidRPr="0034583B">
        <w:rPr>
          <w:sz w:val="16"/>
        </w:rPr>
        <w:t>The analysis is published in the journal Proceedings of the National Academy of Sciences and was reviewed by a dozen scientists. It argues that the consequences of global heating beyond 3C have been underexamined, with few quantitative estimates of the total impacts. “We know least about the scenarios that matter most,” Kemp said.</w:t>
      </w:r>
    </w:p>
    <w:p w14:paraId="2DF7189F" w14:textId="77777777" w:rsidR="000846B4" w:rsidRPr="0034583B" w:rsidRDefault="000846B4" w:rsidP="000846B4">
      <w:pPr>
        <w:spacing w:line="278" w:lineRule="auto"/>
        <w:rPr>
          <w:sz w:val="16"/>
        </w:rPr>
      </w:pPr>
      <w:r w:rsidRPr="0034583B">
        <w:rPr>
          <w:sz w:val="16"/>
        </w:rPr>
        <w:t>A thorough risk assessment would consider how risks spread, interacted and amplified, but had not been attempted, the scientists said. “Yet this is how risk unfolds in the real world,” they said. “For example, a cyclone destroys electrical infrastructure, leaving a population vulnerable to an ensuing deadly heatwave.” The Covid pandemic underlined the need to examine rare but high-impact global risks, they added.</w:t>
      </w:r>
    </w:p>
    <w:p w14:paraId="7B78521E" w14:textId="77777777" w:rsidR="000846B4" w:rsidRPr="0034583B" w:rsidRDefault="000846B4" w:rsidP="000846B4">
      <w:pPr>
        <w:spacing w:line="278" w:lineRule="auto"/>
      </w:pPr>
      <w:r w:rsidRPr="0034583B">
        <w:rPr>
          <w:rStyle w:val="StyleUnderline"/>
        </w:rPr>
        <w:t xml:space="preserve">Particularly concerning are tipping points, where a </w:t>
      </w:r>
      <w:r w:rsidRPr="0034583B">
        <w:rPr>
          <w:rStyle w:val="StyleUnderline"/>
          <w:highlight w:val="cyan"/>
        </w:rPr>
        <w:t>small rise in global temp</w:t>
      </w:r>
      <w:r w:rsidRPr="0034583B">
        <w:rPr>
          <w:rStyle w:val="StyleUnderline"/>
        </w:rPr>
        <w:t xml:space="preserve">erature </w:t>
      </w:r>
      <w:r w:rsidRPr="0034583B">
        <w:rPr>
          <w:rStyle w:val="StyleUnderline"/>
          <w:highlight w:val="cyan"/>
        </w:rPr>
        <w:t>results in a</w:t>
      </w:r>
      <w:r w:rsidRPr="0034583B">
        <w:rPr>
          <w:rStyle w:val="StyleUnderline"/>
        </w:rPr>
        <w:t xml:space="preserve"> big </w:t>
      </w:r>
      <w:r w:rsidRPr="0034583B">
        <w:rPr>
          <w:rStyle w:val="StyleUnderline"/>
          <w:highlight w:val="cyan"/>
        </w:rPr>
        <w:t>change in</w:t>
      </w:r>
      <w:r w:rsidRPr="0034583B">
        <w:rPr>
          <w:rStyle w:val="StyleUnderline"/>
        </w:rPr>
        <w:t xml:space="preserve"> the </w:t>
      </w:r>
      <w:r w:rsidRPr="0034583B">
        <w:rPr>
          <w:rStyle w:val="StyleUnderline"/>
          <w:highlight w:val="cyan"/>
        </w:rPr>
        <w:t>climate</w:t>
      </w:r>
      <w:r w:rsidRPr="0034583B">
        <w:rPr>
          <w:rStyle w:val="StyleUnderline"/>
        </w:rPr>
        <w:t xml:space="preserve">, such as huge carbon emissions from an Amazon rainforest </w:t>
      </w:r>
      <w:r w:rsidRPr="0034583B">
        <w:rPr>
          <w:rStyle w:val="StyleUnderline"/>
          <w:highlight w:val="cyan"/>
        </w:rPr>
        <w:t>suffering major droughts and fires</w:t>
      </w:r>
      <w:r w:rsidRPr="0034583B">
        <w:rPr>
          <w:rStyle w:val="StyleUnderline"/>
        </w:rPr>
        <w:t>.</w:t>
      </w:r>
      <w:r w:rsidRPr="0034583B">
        <w:t xml:space="preserve"> </w:t>
      </w:r>
      <w:r w:rsidRPr="0034583B">
        <w:rPr>
          <w:sz w:val="16"/>
        </w:rPr>
        <w:t>Tipping points could trigger others in a cascade and some remained little studied, they said, such as the abrupt loss of stratocumulus cloud decks that could cause an additional 8C of global warming.</w:t>
      </w:r>
    </w:p>
    <w:p w14:paraId="51F3383E" w14:textId="77777777" w:rsidR="000846B4" w:rsidRPr="0034583B" w:rsidRDefault="000846B4" w:rsidP="000846B4">
      <w:pPr>
        <w:spacing w:line="278" w:lineRule="auto"/>
        <w:rPr>
          <w:rStyle w:val="StyleUnderline"/>
        </w:rPr>
      </w:pPr>
      <w:r w:rsidRPr="0034583B">
        <w:rPr>
          <w:rStyle w:val="StyleUnderline"/>
        </w:rPr>
        <w:t xml:space="preserve">The researchers warn that </w:t>
      </w:r>
      <w:r w:rsidRPr="0034583B">
        <w:rPr>
          <w:rStyle w:val="StyleUnderline"/>
          <w:highlight w:val="cyan"/>
        </w:rPr>
        <w:t>climate breakdown</w:t>
      </w:r>
      <w:r w:rsidRPr="0034583B">
        <w:rPr>
          <w:rStyle w:val="StyleUnderline"/>
        </w:rPr>
        <w:t xml:space="preserve"> could exacerbate or </w:t>
      </w:r>
      <w:r w:rsidRPr="0034583B">
        <w:rPr>
          <w:rStyle w:val="StyleUnderline"/>
          <w:highlight w:val="cyan"/>
        </w:rPr>
        <w:t>trigger other catastrophic risks</w:t>
      </w:r>
      <w:r w:rsidRPr="0034583B">
        <w:rPr>
          <w:rStyle w:val="StyleUnderline"/>
        </w:rPr>
        <w:t>, such as international</w:t>
      </w:r>
      <w:r w:rsidRPr="0034583B">
        <w:rPr>
          <w:rStyle w:val="StyleUnderline"/>
          <w:highlight w:val="cyan"/>
        </w:rPr>
        <w:t xml:space="preserve"> wars</w:t>
      </w:r>
      <w:r w:rsidRPr="0034583B">
        <w:rPr>
          <w:rStyle w:val="StyleUnderline"/>
        </w:rPr>
        <w:t xml:space="preserve"> or infectious </w:t>
      </w:r>
      <w:r w:rsidRPr="0034583B">
        <w:rPr>
          <w:rStyle w:val="StyleUnderline"/>
          <w:highlight w:val="cyan"/>
        </w:rPr>
        <w:t>disease</w:t>
      </w:r>
      <w:r w:rsidRPr="0034583B">
        <w:rPr>
          <w:rStyle w:val="StyleUnderline"/>
        </w:rPr>
        <w:t xml:space="preserve"> pandemics, and </w:t>
      </w:r>
      <w:r w:rsidRPr="0034583B">
        <w:rPr>
          <w:rStyle w:val="StyleUnderline"/>
          <w:highlight w:val="cyan"/>
        </w:rPr>
        <w:t>worsen</w:t>
      </w:r>
      <w:r w:rsidRPr="0034583B">
        <w:rPr>
          <w:rStyle w:val="StyleUnderline"/>
        </w:rPr>
        <w:t xml:space="preserve"> existing vulnerabilities such as </w:t>
      </w:r>
      <w:r w:rsidRPr="0034583B">
        <w:rPr>
          <w:rStyle w:val="StyleUnderline"/>
          <w:highlight w:val="cyan"/>
        </w:rPr>
        <w:t>poverty</w:t>
      </w:r>
      <w:r w:rsidRPr="0034583B">
        <w:rPr>
          <w:rStyle w:val="StyleUnderline"/>
        </w:rPr>
        <w:t>, crop failures and lack of water. The analysis suggests superpowers may one day fight over geoengineering plans to reflect sunlight or the right to emit carbon.</w:t>
      </w:r>
    </w:p>
    <w:p w14:paraId="7AC1795D" w14:textId="77777777" w:rsidR="000846B4" w:rsidRPr="0034583B" w:rsidRDefault="000846B4" w:rsidP="000846B4">
      <w:pPr>
        <w:spacing w:line="278" w:lineRule="auto"/>
      </w:pPr>
      <w:r w:rsidRPr="0034583B">
        <w:rPr>
          <w:rStyle w:val="StyleUnderline"/>
        </w:rPr>
        <w:t>“There is a striking overlap between currently vulnerable states and future areas of extreme warming,” the scientists said</w:t>
      </w:r>
      <w:r w:rsidRPr="0034583B">
        <w:t xml:space="preserve">. </w:t>
      </w:r>
      <w:r w:rsidRPr="0034583B">
        <w:rPr>
          <w:sz w:val="14"/>
        </w:rPr>
        <w:t>“If current political fragility does not improve significantly in the coming decades, then a belt of instability with potentially serious ramifications could occur.”</w:t>
      </w:r>
    </w:p>
    <w:p w14:paraId="6B59D2A1" w14:textId="77777777" w:rsidR="000846B4" w:rsidRPr="0034583B" w:rsidRDefault="000846B4" w:rsidP="000846B4">
      <w:pPr>
        <w:rPr>
          <w:rStyle w:val="StyleUnderline"/>
        </w:rPr>
      </w:pPr>
      <w:r w:rsidRPr="0034583B">
        <w:rPr>
          <w:rStyle w:val="StyleUnderline"/>
        </w:rPr>
        <w:t xml:space="preserve">There were further good reasons to be concerned about the potential of a global climate catastrophe, the scientists said: “There are warnings from history. </w:t>
      </w:r>
      <w:r w:rsidRPr="0034583B">
        <w:rPr>
          <w:rStyle w:val="StyleUnderline"/>
          <w:highlight w:val="cyan"/>
        </w:rPr>
        <w:t>Climate change</w:t>
      </w:r>
      <w:r w:rsidRPr="0034583B">
        <w:rPr>
          <w:rStyle w:val="StyleUnderline"/>
        </w:rPr>
        <w:t xml:space="preserve"> has </w:t>
      </w:r>
      <w:r w:rsidRPr="0034583B">
        <w:rPr>
          <w:rStyle w:val="StyleUnderline"/>
          <w:highlight w:val="cyan"/>
        </w:rPr>
        <w:t>played</w:t>
      </w:r>
      <w:r w:rsidRPr="0034583B">
        <w:rPr>
          <w:rStyle w:val="StyleUnderline"/>
        </w:rPr>
        <w:t xml:space="preserve"> a </w:t>
      </w:r>
      <w:r w:rsidRPr="0034583B">
        <w:rPr>
          <w:rStyle w:val="StyleUnderline"/>
          <w:highlight w:val="cyan"/>
        </w:rPr>
        <w:t>role in</w:t>
      </w:r>
      <w:r w:rsidRPr="0034583B">
        <w:rPr>
          <w:rStyle w:val="StyleUnderline"/>
        </w:rPr>
        <w:t xml:space="preserve"> the </w:t>
      </w:r>
      <w:r w:rsidRPr="0034583B">
        <w:rPr>
          <w:rStyle w:val="StyleUnderline"/>
          <w:highlight w:val="cyan"/>
        </w:rPr>
        <w:t>collapse</w:t>
      </w:r>
      <w:r w:rsidRPr="0034583B">
        <w:rPr>
          <w:rStyle w:val="StyleUnderline"/>
        </w:rPr>
        <w:t xml:space="preserve"> or transformation </w:t>
      </w:r>
      <w:r w:rsidRPr="0034583B">
        <w:rPr>
          <w:rStyle w:val="StyleUnderline"/>
          <w:highlight w:val="cyan"/>
        </w:rPr>
        <w:t>of</w:t>
      </w:r>
      <w:r w:rsidRPr="0034583B">
        <w:rPr>
          <w:rStyle w:val="StyleUnderline"/>
        </w:rPr>
        <w:t xml:space="preserve"> numerous previous </w:t>
      </w:r>
      <w:r w:rsidRPr="0034583B">
        <w:rPr>
          <w:rStyle w:val="StyleUnderline"/>
          <w:highlight w:val="cyan"/>
        </w:rPr>
        <w:t>societies</w:t>
      </w:r>
      <w:r w:rsidRPr="0034583B">
        <w:rPr>
          <w:rStyle w:val="StyleUnderline"/>
        </w:rPr>
        <w:t> </w:t>
      </w:r>
      <w:r w:rsidRPr="0034583B">
        <w:rPr>
          <w:rStyle w:val="StyleUnderline"/>
          <w:highlight w:val="cyan"/>
        </w:rPr>
        <w:t>and</w:t>
      </w:r>
      <w:r w:rsidRPr="0034583B">
        <w:rPr>
          <w:rStyle w:val="StyleUnderline"/>
        </w:rPr>
        <w:t xml:space="preserve"> </w:t>
      </w:r>
      <w:r w:rsidRPr="0034583B">
        <w:rPr>
          <w:rStyle w:val="StyleUnderline"/>
          <w:highlight w:val="cyan"/>
        </w:rPr>
        <w:t>in</w:t>
      </w:r>
      <w:r w:rsidRPr="0034583B">
        <w:rPr>
          <w:rStyle w:val="StyleUnderline"/>
        </w:rPr>
        <w:t xml:space="preserve"> each of </w:t>
      </w:r>
      <w:r w:rsidRPr="0034583B">
        <w:rPr>
          <w:rStyle w:val="StyleUnderline"/>
          <w:highlight w:val="cyan"/>
        </w:rPr>
        <w:t>the five mass extinction events</w:t>
      </w:r>
      <w:r w:rsidRPr="0034583B">
        <w:rPr>
          <w:rStyle w:val="StyleUnderline"/>
        </w:rPr>
        <w:t xml:space="preserve"> in Earth’s history.”</w:t>
      </w:r>
    </w:p>
    <w:p w14:paraId="6FF24F6A" w14:textId="77777777" w:rsidR="000846B4" w:rsidRDefault="000846B4" w:rsidP="000846B4"/>
    <w:p w14:paraId="3DDD891F" w14:textId="77777777" w:rsidR="000846B4" w:rsidRDefault="000846B4" w:rsidP="000846B4">
      <w:pPr>
        <w:pStyle w:val="Heading4"/>
        <w:rPr>
          <w:rFonts w:ascii="Times New Roman" w:eastAsia="Times New Roman" w:hAnsi="Times New Roman" w:cs="Times New Roman"/>
          <w:lang w:eastAsia="ko-KR"/>
        </w:rPr>
      </w:pPr>
      <w:r>
        <w:t xml:space="preserve">Warming kills biodiversity and fills the planet with hydrogen sulfide – extinction </w:t>
      </w:r>
    </w:p>
    <w:p w14:paraId="76E24E96" w14:textId="77777777" w:rsidR="000846B4" w:rsidRPr="00043F12" w:rsidRDefault="000846B4" w:rsidP="000846B4">
      <w:pPr>
        <w:spacing w:after="120" w:line="256" w:lineRule="auto"/>
      </w:pPr>
      <w:r>
        <w:t xml:space="preserve">Nati </w:t>
      </w:r>
      <w:r w:rsidRPr="00043F12">
        <w:rPr>
          <w:rFonts w:eastAsiaTheme="majorEastAsia" w:cstheme="majorBidi"/>
          <w:b/>
          <w:iCs/>
          <w:sz w:val="26"/>
        </w:rPr>
        <w:t>Magubane 23</w:t>
      </w:r>
      <w:r>
        <w:t xml:space="preserve">. </w:t>
      </w:r>
      <w:r w:rsidRPr="00043F12">
        <w:t>Science News writer at UPenn</w:t>
      </w:r>
      <w:r>
        <w:t>, citing</w:t>
      </w:r>
      <w:r w:rsidRPr="00043F12">
        <w:t xml:space="preserve"> Michael Mann </w:t>
      </w:r>
      <w:r>
        <w:t xml:space="preserve">the </w:t>
      </w:r>
      <w:r w:rsidRPr="00043F12">
        <w:t>Presidential Distinguished Professor in the Department of Earth and Environmental Science </w:t>
      </w:r>
      <w:r>
        <w:t>and the</w:t>
      </w:r>
      <w:r w:rsidRPr="00043F12">
        <w:t xml:space="preserve"> director of the Penn Center for Science, Sustainability, and the Media at the University of Pennsylvania. </w:t>
      </w:r>
      <w:r>
        <w:t xml:space="preserve">[Nati Magubane, </w:t>
      </w:r>
      <w:r w:rsidRPr="00043F12">
        <w:t>Science News writer at UPenn</w:t>
      </w:r>
      <w:r>
        <w:t xml:space="preserve">, 22.9.2023, </w:t>
      </w:r>
      <w:r w:rsidRPr="00011D21">
        <w:t>"The world today: The crisis of climate-driven extinction</w:t>
      </w:r>
      <w:r w:rsidRPr="007D5945">
        <w:t xml:space="preserve">", Penn Today, </w:t>
      </w:r>
      <w:hyperlink r:id="rId8" w:history="1">
        <w:r w:rsidRPr="007D5945">
          <w:rPr>
            <w:rStyle w:val="Hyperlink"/>
          </w:rPr>
          <w:t>https://penntoday.upenn.edu/news/world-today-crisis-climate-driven-extinction</w:t>
        </w:r>
      </w:hyperlink>
      <w:r w:rsidRPr="007D5945">
        <w:t>] //SL</w:t>
      </w:r>
    </w:p>
    <w:p w14:paraId="62EDD902" w14:textId="77777777" w:rsidR="000846B4" w:rsidRPr="0029593F" w:rsidRDefault="000846B4" w:rsidP="000846B4">
      <w:pPr>
        <w:rPr>
          <w:u w:val="single"/>
        </w:rPr>
      </w:pPr>
      <w:r w:rsidRPr="00136D86">
        <w:rPr>
          <w:sz w:val="16"/>
        </w:rPr>
        <w:t xml:space="preserve">In an era punctuated by </w:t>
      </w:r>
      <w:r w:rsidRPr="0029593F">
        <w:rPr>
          <w:highlight w:val="cyan"/>
          <w:u w:val="single"/>
        </w:rPr>
        <w:t>climate</w:t>
      </w:r>
      <w:r w:rsidRPr="0029593F">
        <w:rPr>
          <w:u w:val="single"/>
        </w:rPr>
        <w:t xml:space="preserve">-driven </w:t>
      </w:r>
      <w:r w:rsidRPr="0029593F">
        <w:rPr>
          <w:highlight w:val="cyan"/>
          <w:u w:val="single"/>
        </w:rPr>
        <w:t>disasters</w:t>
      </w:r>
      <w:r w:rsidRPr="0029593F">
        <w:rPr>
          <w:u w:val="single"/>
        </w:rPr>
        <w:t xml:space="preserve"> and an ever-worsening </w:t>
      </w:r>
      <w:r w:rsidRPr="0029593F">
        <w:rPr>
          <w:highlight w:val="cyan"/>
          <w:u w:val="single"/>
        </w:rPr>
        <w:t>eco</w:t>
      </w:r>
      <w:r w:rsidRPr="0029593F">
        <w:rPr>
          <w:u w:val="single"/>
        </w:rPr>
        <w:t xml:space="preserve">logical </w:t>
      </w:r>
      <w:r w:rsidRPr="0029593F">
        <w:rPr>
          <w:highlight w:val="cyan"/>
          <w:u w:val="single"/>
        </w:rPr>
        <w:t>crisis</w:t>
      </w:r>
      <w:r w:rsidRPr="0029593F">
        <w:rPr>
          <w:u w:val="single"/>
        </w:rPr>
        <w:t xml:space="preserve">, the question of our planet's future has never been more </w:t>
      </w:r>
      <w:r w:rsidRPr="0029593F">
        <w:rPr>
          <w:highlight w:val="cyan"/>
          <w:u w:val="single"/>
        </w:rPr>
        <w:t>urgent</w:t>
      </w:r>
      <w:r w:rsidRPr="0029593F">
        <w:rPr>
          <w:u w:val="single"/>
        </w:rPr>
        <w:t xml:space="preserve">. As wildfires, floods, and cyclones become increasingly frequent and severe, how we respond to these challenges could </w:t>
      </w:r>
      <w:r w:rsidRPr="00FE2C43">
        <w:rPr>
          <w:rStyle w:val="Emphasis"/>
          <w:highlight w:val="cyan"/>
        </w:rPr>
        <w:t>determine</w:t>
      </w:r>
      <w:r w:rsidRPr="00FE2C43">
        <w:rPr>
          <w:rStyle w:val="Emphasis"/>
        </w:rPr>
        <w:t xml:space="preserve"> the </w:t>
      </w:r>
      <w:r w:rsidRPr="00FE2C43">
        <w:rPr>
          <w:rStyle w:val="Emphasis"/>
          <w:highlight w:val="cyan"/>
        </w:rPr>
        <w:t>fate of</w:t>
      </w:r>
      <w:r w:rsidRPr="00FE2C43">
        <w:rPr>
          <w:rStyle w:val="Emphasis"/>
        </w:rPr>
        <w:t xml:space="preserve"> millions of species, including </w:t>
      </w:r>
      <w:r w:rsidRPr="00FE2C43">
        <w:rPr>
          <w:rStyle w:val="Emphasis"/>
          <w:highlight w:val="cyan"/>
        </w:rPr>
        <w:t>humankind</w:t>
      </w:r>
      <w:r w:rsidRPr="0029593F">
        <w:rPr>
          <w:u w:val="single"/>
        </w:rPr>
        <w:t>. </w:t>
      </w:r>
    </w:p>
    <w:p w14:paraId="59AB2021" w14:textId="77777777" w:rsidR="000846B4" w:rsidRPr="00136D86" w:rsidRDefault="000846B4" w:rsidP="000846B4">
      <w:pPr>
        <w:rPr>
          <w:sz w:val="16"/>
        </w:rPr>
      </w:pPr>
      <w:r w:rsidRPr="00136D86">
        <w:rPr>
          <w:sz w:val="16"/>
        </w:rPr>
        <w:t>Addressing this urgency, Perry World House joined with the Penn Center for Science, Sustainability, and the Media and the Department of Biology at the University of Pennsylvania to present a panel discussion, “The World Today: The Crisis of Climate-Driven Extinction.”</w:t>
      </w:r>
    </w:p>
    <w:p w14:paraId="14FC7C3D" w14:textId="77777777" w:rsidR="000846B4" w:rsidRPr="00136D86" w:rsidRDefault="000846B4" w:rsidP="000846B4">
      <w:pPr>
        <w:rPr>
          <w:sz w:val="16"/>
        </w:rPr>
      </w:pPr>
      <w:r w:rsidRPr="00136D86">
        <w:rPr>
          <w:sz w:val="16"/>
        </w:rPr>
        <w:t xml:space="preserve">The Sept. 19 event was part of Climate Week at Penn and convened a panel of experts across disciplines to </w:t>
      </w:r>
      <w:r w:rsidRPr="0029593F">
        <w:rPr>
          <w:u w:val="single"/>
        </w:rPr>
        <w:t xml:space="preserve">discuss the </w:t>
      </w:r>
      <w:r w:rsidRPr="0029593F">
        <w:rPr>
          <w:highlight w:val="cyan"/>
          <w:u w:val="single"/>
        </w:rPr>
        <w:t>intersection of</w:t>
      </w:r>
      <w:r w:rsidRPr="0029593F">
        <w:rPr>
          <w:u w:val="single"/>
        </w:rPr>
        <w:t xml:space="preserve"> </w:t>
      </w:r>
      <w:r w:rsidRPr="0029593F">
        <w:rPr>
          <w:highlight w:val="cyan"/>
          <w:u w:val="single"/>
        </w:rPr>
        <w:t>biod</w:t>
      </w:r>
      <w:r w:rsidRPr="0029593F">
        <w:rPr>
          <w:u w:val="single"/>
        </w:rPr>
        <w:t xml:space="preserve">iversity loss </w:t>
      </w:r>
      <w:r w:rsidRPr="0029593F">
        <w:rPr>
          <w:highlight w:val="cyan"/>
          <w:u w:val="single"/>
        </w:rPr>
        <w:t>and</w:t>
      </w:r>
      <w:r w:rsidRPr="0029593F">
        <w:rPr>
          <w:u w:val="single"/>
        </w:rPr>
        <w:t xml:space="preserve"> </w:t>
      </w:r>
      <w:r w:rsidRPr="0029593F">
        <w:rPr>
          <w:highlight w:val="cyan"/>
          <w:u w:val="single"/>
        </w:rPr>
        <w:t>climate</w:t>
      </w:r>
      <w:r w:rsidRPr="0029593F">
        <w:rPr>
          <w:u w:val="single"/>
        </w:rPr>
        <w:t xml:space="preserve"> change, a crisis that the United Nations describes as a “</w:t>
      </w:r>
      <w:r w:rsidRPr="00FE2C43">
        <w:rPr>
          <w:rStyle w:val="Emphasis"/>
          <w:highlight w:val="cyan"/>
        </w:rPr>
        <w:t>triple planetary crisis</w:t>
      </w:r>
      <w:r w:rsidRPr="00136D86">
        <w:rPr>
          <w:sz w:val="16"/>
        </w:rPr>
        <w:t>.” </w:t>
      </w:r>
    </w:p>
    <w:p w14:paraId="3536F95E" w14:textId="77777777" w:rsidR="000846B4" w:rsidRPr="00136D86" w:rsidRDefault="000846B4" w:rsidP="000846B4">
      <w:pPr>
        <w:rPr>
          <w:sz w:val="16"/>
        </w:rPr>
      </w:pPr>
      <w:r w:rsidRPr="00136D86">
        <w:rPr>
          <w:sz w:val="16"/>
        </w:rPr>
        <w:t>The conversation was moderated by Simon Richter, who specializes in cultural aspects of adaptation, resilience, and migration in the context of the climate emergency. The panel included Erol Akçay, a theoretical biologist; Michael Mann, a climate scientist; and Zinta Zommers, a former visiting fellow at Perry World House and specialist in risk management and climate-change adaptation. </w:t>
      </w:r>
    </w:p>
    <w:p w14:paraId="19095063" w14:textId="77777777" w:rsidR="000846B4" w:rsidRPr="00136D86" w:rsidRDefault="000846B4" w:rsidP="000846B4">
      <w:pPr>
        <w:rPr>
          <w:sz w:val="16"/>
        </w:rPr>
      </w:pPr>
      <w:r w:rsidRPr="00136D86">
        <w:rPr>
          <w:sz w:val="16"/>
        </w:rPr>
        <w:t>Defined as a measure of variability and diversity of all life on Earth, biodiversity, Akçay explained, is as pervasive as it is important in maintaining functional and thriving ecosystems. In much the same way that diversity of producers and consumers can disparately facilitate exchanges of goods and services that have a ripple effect through economies at varying scales, biodiversity serves as a catalyst for ecological stability, he said. </w:t>
      </w:r>
    </w:p>
    <w:p w14:paraId="155D9326" w14:textId="77777777" w:rsidR="000846B4" w:rsidRPr="0029593F" w:rsidRDefault="000846B4" w:rsidP="000846B4">
      <w:pPr>
        <w:rPr>
          <w:u w:val="single"/>
        </w:rPr>
      </w:pPr>
      <w:r w:rsidRPr="00136D86">
        <w:rPr>
          <w:sz w:val="16"/>
        </w:rPr>
        <w:t xml:space="preserve">According to Akçay, the interactions among various species are not isolated incidents but interconnected events that have far-reaching implications for the health of the planet. </w:t>
      </w:r>
      <w:r w:rsidRPr="0029593F">
        <w:rPr>
          <w:u w:val="single"/>
        </w:rPr>
        <w:t xml:space="preserve">As such, </w:t>
      </w:r>
      <w:r w:rsidRPr="0029593F">
        <w:rPr>
          <w:highlight w:val="cyan"/>
          <w:u w:val="single"/>
        </w:rPr>
        <w:t>threats</w:t>
      </w:r>
      <w:r w:rsidRPr="0029593F">
        <w:rPr>
          <w:u w:val="single"/>
        </w:rPr>
        <w:t xml:space="preserve"> </w:t>
      </w:r>
      <w:r w:rsidRPr="0029593F">
        <w:rPr>
          <w:highlight w:val="cyan"/>
          <w:u w:val="single"/>
        </w:rPr>
        <w:t>to reducing biod</w:t>
      </w:r>
      <w:r w:rsidRPr="0029593F">
        <w:rPr>
          <w:u w:val="single"/>
        </w:rPr>
        <w:t xml:space="preserve">iversity </w:t>
      </w:r>
      <w:r w:rsidRPr="0029593F">
        <w:rPr>
          <w:highlight w:val="cyan"/>
          <w:u w:val="single"/>
        </w:rPr>
        <w:t>increase</w:t>
      </w:r>
      <w:r w:rsidRPr="0029593F">
        <w:rPr>
          <w:u w:val="single"/>
        </w:rPr>
        <w:t xml:space="preserve"> the </w:t>
      </w:r>
      <w:r w:rsidRPr="0029593F">
        <w:rPr>
          <w:highlight w:val="cyan"/>
          <w:u w:val="single"/>
        </w:rPr>
        <w:t>risk of extinction</w:t>
      </w:r>
      <w:r w:rsidRPr="0029593F">
        <w:rPr>
          <w:u w:val="single"/>
        </w:rPr>
        <w:t xml:space="preserve"> for not just one species but for many others.</w:t>
      </w:r>
    </w:p>
    <w:p w14:paraId="41E2E096" w14:textId="77777777" w:rsidR="000846B4" w:rsidRPr="00136D86" w:rsidRDefault="000846B4" w:rsidP="000846B4">
      <w:pPr>
        <w:rPr>
          <w:sz w:val="16"/>
        </w:rPr>
      </w:pPr>
      <w:r w:rsidRPr="0029593F">
        <w:rPr>
          <w:u w:val="single"/>
        </w:rPr>
        <w:t>As an example to highlight the often-unexpected ways in which reduced biodiversity can impact us,</w:t>
      </w:r>
      <w:r w:rsidRPr="00136D86">
        <w:rPr>
          <w:sz w:val="16"/>
        </w:rPr>
        <w:t xml:space="preserve"> Akçay noted how, in 2019, researchers discovered the first new class of antibiotics effective against gram negative bacteria, such as E. coli, since the 1960s. </w:t>
      </w:r>
    </w:p>
    <w:p w14:paraId="37CEB4C8" w14:textId="77777777" w:rsidR="000846B4" w:rsidRPr="00136D86" w:rsidRDefault="000846B4" w:rsidP="000846B4">
      <w:pPr>
        <w:rPr>
          <w:sz w:val="16"/>
        </w:rPr>
      </w:pPr>
      <w:r w:rsidRPr="0029593F">
        <w:rPr>
          <w:u w:val="single"/>
        </w:rPr>
        <w:t xml:space="preserve">“This is significant because </w:t>
      </w:r>
      <w:r w:rsidRPr="0029593F">
        <w:rPr>
          <w:highlight w:val="cyan"/>
          <w:u w:val="single"/>
        </w:rPr>
        <w:t>a</w:t>
      </w:r>
      <w:r w:rsidRPr="0029593F">
        <w:rPr>
          <w:u w:val="single"/>
        </w:rPr>
        <w:t>nti</w:t>
      </w:r>
      <w:r w:rsidRPr="0029593F">
        <w:rPr>
          <w:highlight w:val="cyan"/>
          <w:u w:val="single"/>
        </w:rPr>
        <w:t>b</w:t>
      </w:r>
      <w:r w:rsidRPr="0029593F">
        <w:rPr>
          <w:u w:val="single"/>
        </w:rPr>
        <w:t xml:space="preserve">iotic </w:t>
      </w:r>
      <w:r w:rsidRPr="0029593F">
        <w:rPr>
          <w:highlight w:val="cyan"/>
          <w:u w:val="single"/>
        </w:rPr>
        <w:t>r</w:t>
      </w:r>
      <w:r w:rsidRPr="0029593F">
        <w:rPr>
          <w:u w:val="single"/>
        </w:rPr>
        <w:t xml:space="preserve">esistance is a grave </w:t>
      </w:r>
      <w:r w:rsidRPr="0029593F">
        <w:rPr>
          <w:highlight w:val="cyan"/>
          <w:u w:val="single"/>
        </w:rPr>
        <w:t>concern for</w:t>
      </w:r>
      <w:r w:rsidRPr="0029593F">
        <w:rPr>
          <w:u w:val="single"/>
        </w:rPr>
        <w:t xml:space="preserve"> both human health and </w:t>
      </w:r>
      <w:r w:rsidRPr="0029593F">
        <w:rPr>
          <w:highlight w:val="cyan"/>
          <w:u w:val="single"/>
        </w:rPr>
        <w:t>ag</w:t>
      </w:r>
      <w:r w:rsidRPr="0029593F">
        <w:rPr>
          <w:u w:val="single"/>
        </w:rPr>
        <w:t>riculture,” Akçay said</w:t>
      </w:r>
      <w:r w:rsidRPr="00136D86">
        <w:rPr>
          <w:sz w:val="16"/>
        </w:rPr>
        <w:t>. </w:t>
      </w:r>
    </w:p>
    <w:p w14:paraId="0FFA31C7" w14:textId="77777777" w:rsidR="000846B4" w:rsidRPr="0029593F" w:rsidRDefault="000846B4" w:rsidP="000846B4">
      <w:pPr>
        <w:rPr>
          <w:u w:val="single"/>
        </w:rPr>
      </w:pPr>
      <w:r w:rsidRPr="00136D86">
        <w:rPr>
          <w:sz w:val="16"/>
        </w:rPr>
        <w:t xml:space="preserve">He noted that the initial discovery was made in the gut microbiome of a nematode, a parasitic worm found in insects, and that, </w:t>
      </w:r>
      <w:r w:rsidRPr="0029593F">
        <w:rPr>
          <w:u w:val="single"/>
        </w:rPr>
        <w:t xml:space="preserve">when you </w:t>
      </w:r>
      <w:r w:rsidRPr="0029593F">
        <w:rPr>
          <w:highlight w:val="cyan"/>
          <w:u w:val="single"/>
        </w:rPr>
        <w:t>diminish</w:t>
      </w:r>
      <w:r w:rsidRPr="0029593F">
        <w:rPr>
          <w:u w:val="single"/>
        </w:rPr>
        <w:t xml:space="preserve"> insect </w:t>
      </w:r>
      <w:r w:rsidRPr="0029593F">
        <w:rPr>
          <w:highlight w:val="cyan"/>
          <w:u w:val="single"/>
        </w:rPr>
        <w:t>populations</w:t>
      </w:r>
      <w:r w:rsidRPr="0029593F">
        <w:rPr>
          <w:u w:val="single"/>
        </w:rPr>
        <w:t xml:space="preserve">, you </w:t>
      </w:r>
      <w:r w:rsidRPr="0029593F">
        <w:rPr>
          <w:highlight w:val="cyan"/>
          <w:u w:val="single"/>
        </w:rPr>
        <w:t>reduce</w:t>
      </w:r>
      <w:r w:rsidRPr="0029593F">
        <w:rPr>
          <w:u w:val="single"/>
        </w:rPr>
        <w:t xml:space="preserve"> the diversity of </w:t>
      </w:r>
      <w:r w:rsidRPr="0029593F">
        <w:rPr>
          <w:highlight w:val="cyan"/>
          <w:u w:val="single"/>
        </w:rPr>
        <w:t>bacteria</w:t>
      </w:r>
      <w:r w:rsidRPr="0029593F">
        <w:rPr>
          <w:u w:val="single"/>
        </w:rPr>
        <w:t xml:space="preserve"> </w:t>
      </w:r>
      <w:r w:rsidRPr="0029593F">
        <w:rPr>
          <w:highlight w:val="cyan"/>
          <w:u w:val="single"/>
        </w:rPr>
        <w:t>essential for</w:t>
      </w:r>
      <w:r w:rsidRPr="0029593F">
        <w:rPr>
          <w:u w:val="single"/>
        </w:rPr>
        <w:t xml:space="preserve"> creating </w:t>
      </w:r>
      <w:r w:rsidRPr="0029593F">
        <w:rPr>
          <w:highlight w:val="cyan"/>
          <w:u w:val="single"/>
        </w:rPr>
        <w:t>antibiotics</w:t>
      </w:r>
      <w:r w:rsidRPr="0029593F">
        <w:rPr>
          <w:u w:val="single"/>
        </w:rPr>
        <w:t xml:space="preserve">. “If this situation is further exacerbated, it could lead to pre-penicillin-like condition, wherein a </w:t>
      </w:r>
      <w:r w:rsidRPr="00FE2C43">
        <w:rPr>
          <w:rStyle w:val="Emphasis"/>
          <w:highlight w:val="cyan"/>
        </w:rPr>
        <w:t>simple cut</w:t>
      </w:r>
      <w:r w:rsidRPr="00FE2C43">
        <w:rPr>
          <w:rStyle w:val="Emphasis"/>
        </w:rPr>
        <w:t xml:space="preserve"> could </w:t>
      </w:r>
      <w:r w:rsidRPr="00FE2C43">
        <w:rPr>
          <w:rStyle w:val="Emphasis"/>
          <w:highlight w:val="cyan"/>
        </w:rPr>
        <w:t>lead to</w:t>
      </w:r>
      <w:r w:rsidRPr="00FE2C43">
        <w:rPr>
          <w:rStyle w:val="Emphasis"/>
        </w:rPr>
        <w:t xml:space="preserve"> </w:t>
      </w:r>
      <w:r w:rsidRPr="00FE2C43">
        <w:rPr>
          <w:rStyle w:val="Emphasis"/>
          <w:highlight w:val="cyan"/>
        </w:rPr>
        <w:t>death</w:t>
      </w:r>
      <w:r w:rsidRPr="00FE2C43">
        <w:rPr>
          <w:rStyle w:val="Emphasis"/>
        </w:rPr>
        <w:t xml:space="preserve">, due to a </w:t>
      </w:r>
      <w:r w:rsidRPr="00FE2C43">
        <w:rPr>
          <w:rStyle w:val="Emphasis"/>
          <w:highlight w:val="cyan"/>
        </w:rPr>
        <w:t>lack</w:t>
      </w:r>
      <w:r w:rsidRPr="00FE2C43">
        <w:rPr>
          <w:rStyle w:val="Emphasis"/>
        </w:rPr>
        <w:t xml:space="preserve"> </w:t>
      </w:r>
      <w:r w:rsidRPr="00FE2C43">
        <w:rPr>
          <w:rStyle w:val="Emphasis"/>
          <w:highlight w:val="cyan"/>
        </w:rPr>
        <w:t>of antibiotics</w:t>
      </w:r>
      <w:r w:rsidRPr="0029593F">
        <w:rPr>
          <w:u w:val="single"/>
        </w:rPr>
        <w:t xml:space="preserve"> to treat a possible infection,” he said. </w:t>
      </w:r>
    </w:p>
    <w:p w14:paraId="0C545FF6" w14:textId="77777777" w:rsidR="000846B4" w:rsidRPr="00136D86" w:rsidRDefault="000846B4" w:rsidP="000846B4">
      <w:pPr>
        <w:rPr>
          <w:sz w:val="16"/>
        </w:rPr>
      </w:pPr>
      <w:r w:rsidRPr="00136D86">
        <w:rPr>
          <w:sz w:val="16"/>
        </w:rPr>
        <w:t>Akçay said that, in the context of biological problems, consequences often cascade in unforeseen directions, making reductions in biodiversity a potential trigger for a host of unforeseen problems. </w:t>
      </w:r>
    </w:p>
    <w:p w14:paraId="1BF20A7B" w14:textId="77777777" w:rsidR="000846B4" w:rsidRPr="00136D86" w:rsidRDefault="000846B4" w:rsidP="000846B4">
      <w:pPr>
        <w:rPr>
          <w:sz w:val="16"/>
        </w:rPr>
      </w:pPr>
      <w:r w:rsidRPr="00136D86">
        <w:rPr>
          <w:sz w:val="16"/>
        </w:rPr>
        <w:t>In answering Richter’s question regarding how human activity could set a course correction for mitigating costs to biodiversity, Akçay mentioned two major contributors to species extinction: land-use change, as in repurposing habitats for agricultural, housing, or business needs; and direct exploitation via hunting or fishing. </w:t>
      </w:r>
    </w:p>
    <w:p w14:paraId="2F88C74F" w14:textId="77777777" w:rsidR="000846B4" w:rsidRPr="00136D86" w:rsidRDefault="000846B4" w:rsidP="000846B4">
      <w:pPr>
        <w:rPr>
          <w:sz w:val="16"/>
        </w:rPr>
      </w:pPr>
      <w:r w:rsidRPr="00136D86">
        <w:rPr>
          <w:sz w:val="16"/>
        </w:rPr>
        <w:t xml:space="preserve">“If we don’t get a handle on these, we’re going to continually see </w:t>
      </w:r>
      <w:r w:rsidRPr="0029593F">
        <w:rPr>
          <w:highlight w:val="cyan"/>
          <w:u w:val="single"/>
        </w:rPr>
        <w:t>massive biod</w:t>
      </w:r>
      <w:r w:rsidRPr="0029593F">
        <w:rPr>
          <w:u w:val="single"/>
        </w:rPr>
        <w:t xml:space="preserve">iversity </w:t>
      </w:r>
      <w:r w:rsidRPr="0029593F">
        <w:rPr>
          <w:highlight w:val="cyan"/>
          <w:u w:val="single"/>
        </w:rPr>
        <w:t>reductions in</w:t>
      </w:r>
      <w:r w:rsidRPr="0029593F">
        <w:rPr>
          <w:u w:val="single"/>
        </w:rPr>
        <w:t xml:space="preserve"> the </w:t>
      </w:r>
      <w:r w:rsidRPr="0029593F">
        <w:rPr>
          <w:highlight w:val="cyan"/>
          <w:u w:val="single"/>
        </w:rPr>
        <w:t>face of climate change</w:t>
      </w:r>
      <w:r w:rsidRPr="0029593F">
        <w:rPr>
          <w:u w:val="single"/>
        </w:rPr>
        <w:t xml:space="preserve"> as fewer habitats and smaller population sizes due to exploitation mean </w:t>
      </w:r>
      <w:r w:rsidRPr="0029593F">
        <w:rPr>
          <w:highlight w:val="cyan"/>
          <w:u w:val="single"/>
        </w:rPr>
        <w:t>less</w:t>
      </w:r>
      <w:r w:rsidRPr="0029593F">
        <w:rPr>
          <w:u w:val="single"/>
        </w:rPr>
        <w:t xml:space="preserve"> capacity of </w:t>
      </w:r>
      <w:r w:rsidRPr="0029593F">
        <w:rPr>
          <w:highlight w:val="cyan"/>
          <w:u w:val="single"/>
        </w:rPr>
        <w:t>species</w:t>
      </w:r>
      <w:r w:rsidRPr="0029593F">
        <w:rPr>
          <w:u w:val="single"/>
        </w:rPr>
        <w:t xml:space="preserve"> to </w:t>
      </w:r>
      <w:r w:rsidRPr="0029593F">
        <w:rPr>
          <w:highlight w:val="cyan"/>
          <w:u w:val="single"/>
        </w:rPr>
        <w:t>adapt</w:t>
      </w:r>
      <w:r w:rsidRPr="0029593F">
        <w:rPr>
          <w:u w:val="single"/>
        </w:rPr>
        <w:t xml:space="preserve"> to changing climatic conditions,” Akçay said</w:t>
      </w:r>
      <w:r w:rsidRPr="00136D86">
        <w:rPr>
          <w:sz w:val="16"/>
        </w:rPr>
        <w:t>. </w:t>
      </w:r>
    </w:p>
    <w:p w14:paraId="2D52E523" w14:textId="77777777" w:rsidR="000846B4" w:rsidRPr="00136D86" w:rsidRDefault="000846B4" w:rsidP="000846B4">
      <w:pPr>
        <w:rPr>
          <w:sz w:val="16"/>
        </w:rPr>
      </w:pPr>
      <w:r w:rsidRPr="00136D86">
        <w:rPr>
          <w:sz w:val="16"/>
        </w:rPr>
        <w:t>Zommers brought up the policy-based efforts towards mitigating climate change and biodiversity loss and noted that both the Convention on Biological Diversity (CBD) and the United Nations Framework Convention on Climate Change (UNFCCC) were created in 1992, “so, they are almost like brother and sister but both haven’t been successful in many ways,” she said. “The CBD had targets set in 2010  (the Aichi Targets) that outlined what the governments of the world should do to protect biodiversity, but in 2020 the CBD reported that none of these targets had been met.”</w:t>
      </w:r>
    </w:p>
    <w:p w14:paraId="602D3579" w14:textId="77777777" w:rsidR="000846B4" w:rsidRPr="00136D86" w:rsidRDefault="000846B4" w:rsidP="000846B4">
      <w:pPr>
        <w:rPr>
          <w:sz w:val="16"/>
        </w:rPr>
      </w:pPr>
      <w:r w:rsidRPr="00136D86">
        <w:rPr>
          <w:sz w:val="16"/>
        </w:rPr>
        <w:t>Zommers said that this highlights a major issue that plagues climate communities: “We’re making lots of pledges, but where is the action?”</w:t>
      </w:r>
    </w:p>
    <w:p w14:paraId="416940EB" w14:textId="77777777" w:rsidR="000846B4" w:rsidRPr="00136D86" w:rsidRDefault="000846B4" w:rsidP="000846B4">
      <w:pPr>
        <w:rPr>
          <w:sz w:val="16"/>
        </w:rPr>
      </w:pPr>
      <w:r w:rsidRPr="00136D86">
        <w:rPr>
          <w:sz w:val="16"/>
        </w:rPr>
        <w:t>She noted that in 2022 governments met to urge for more commitment to these targets in the fifteenth meeting of the Conference of the Parties (COP15) and adopted the Kunming-Montreal Global Biodiversity Framework, which set out an ambitious pathway to achieve the CBD’s goals. Zommers believes what’s interesting here is that both the CBD and the UNFCCC have these similar histories and, going forward, a similar framing, wherein both have goals and the idea is to ratchet up the ambition over time. And in both, she said, there is a great deal of discussion about financing these actions.  </w:t>
      </w:r>
    </w:p>
    <w:p w14:paraId="7DEC48AA" w14:textId="77777777" w:rsidR="000846B4" w:rsidRPr="00136D86" w:rsidRDefault="000846B4" w:rsidP="000846B4">
      <w:pPr>
        <w:rPr>
          <w:sz w:val="16"/>
        </w:rPr>
      </w:pPr>
      <w:r w:rsidRPr="00136D86">
        <w:rPr>
          <w:sz w:val="16"/>
        </w:rPr>
        <w:t>She mentioned that the difference is that the CBD now has a clearer road map for what governments should do such as, reducing subsidies in certain areas and helping industry focus on biodiversity, whereas UNFCCC has targets like the 1.5°C goal but with no clear road map for how this should be implemented and with each government is meant to come up with their own strategy. </w:t>
      </w:r>
    </w:p>
    <w:p w14:paraId="6CACA508" w14:textId="77777777" w:rsidR="000846B4" w:rsidRPr="0029593F" w:rsidRDefault="000846B4" w:rsidP="000846B4">
      <w:pPr>
        <w:rPr>
          <w:u w:val="single"/>
        </w:rPr>
      </w:pPr>
      <w:r w:rsidRPr="00136D86">
        <w:rPr>
          <w:sz w:val="16"/>
        </w:rPr>
        <w:t>“</w:t>
      </w:r>
      <w:r w:rsidRPr="0029593F">
        <w:rPr>
          <w:u w:val="single"/>
        </w:rPr>
        <w:t xml:space="preserve">Overall, the two are tied to some degree, in that </w:t>
      </w:r>
      <w:r w:rsidRPr="0029593F">
        <w:rPr>
          <w:highlight w:val="cyan"/>
          <w:u w:val="single"/>
        </w:rPr>
        <w:t>unless</w:t>
      </w:r>
      <w:r w:rsidRPr="0029593F">
        <w:rPr>
          <w:u w:val="single"/>
        </w:rPr>
        <w:t xml:space="preserve"> we </w:t>
      </w:r>
      <w:r w:rsidRPr="0029593F">
        <w:rPr>
          <w:highlight w:val="cyan"/>
          <w:u w:val="single"/>
        </w:rPr>
        <w:t>achieve</w:t>
      </w:r>
      <w:r w:rsidRPr="0029593F">
        <w:rPr>
          <w:u w:val="single"/>
        </w:rPr>
        <w:t xml:space="preserve"> our </w:t>
      </w:r>
      <w:r w:rsidRPr="0029593F">
        <w:rPr>
          <w:highlight w:val="cyan"/>
          <w:u w:val="single"/>
        </w:rPr>
        <w:t>climate goals</w:t>
      </w:r>
      <w:r w:rsidRPr="0029593F">
        <w:rPr>
          <w:u w:val="single"/>
        </w:rPr>
        <w:t xml:space="preserve">, </w:t>
      </w:r>
      <w:r w:rsidRPr="0029593F">
        <w:rPr>
          <w:highlight w:val="cyan"/>
          <w:u w:val="single"/>
        </w:rPr>
        <w:t xml:space="preserve">a </w:t>
      </w:r>
      <w:r w:rsidRPr="00FE2C43">
        <w:rPr>
          <w:rStyle w:val="Emphasis"/>
          <w:highlight w:val="cyan"/>
        </w:rPr>
        <w:t>significant</w:t>
      </w:r>
      <w:r w:rsidRPr="00FE2C43">
        <w:rPr>
          <w:rStyle w:val="Emphasis"/>
        </w:rPr>
        <w:t xml:space="preserve"> amount of this planet’s </w:t>
      </w:r>
      <w:r w:rsidRPr="00FE2C43">
        <w:rPr>
          <w:rStyle w:val="Emphasis"/>
          <w:highlight w:val="cyan"/>
        </w:rPr>
        <w:t>biod</w:t>
      </w:r>
      <w:r w:rsidRPr="00FE2C43">
        <w:rPr>
          <w:rStyle w:val="Emphasis"/>
        </w:rPr>
        <w:t xml:space="preserve">iversity will be </w:t>
      </w:r>
      <w:r w:rsidRPr="00FE2C43">
        <w:rPr>
          <w:rStyle w:val="Emphasis"/>
          <w:highlight w:val="cyan"/>
        </w:rPr>
        <w:t>lost</w:t>
      </w:r>
      <w:r w:rsidRPr="0029593F">
        <w:rPr>
          <w:u w:val="single"/>
        </w:rPr>
        <w:t>,” Zommers said.</w:t>
      </w:r>
    </w:p>
    <w:p w14:paraId="364406BD" w14:textId="77777777" w:rsidR="000846B4" w:rsidRPr="00136D86" w:rsidRDefault="000846B4" w:rsidP="000846B4">
      <w:pPr>
        <w:rPr>
          <w:sz w:val="16"/>
        </w:rPr>
      </w:pPr>
      <w:r w:rsidRPr="00136D86">
        <w:rPr>
          <w:sz w:val="16"/>
        </w:rPr>
        <w:t xml:space="preserve">In tying it all together, Mann said his research in climate science is congruent with the concerns outlined by Akçay and Zommers, as climate change is a major contributor to what has been characterized as the next major extinction event. </w:t>
      </w:r>
      <w:r w:rsidRPr="0029593F">
        <w:rPr>
          <w:u w:val="single"/>
        </w:rPr>
        <w:t>He noted that in conducting research for his latest book, “Our Fragile Moment,” his perspective was colored by looking at past extinction events such as the The Great Dying Event, wherein 96% of all marine biota went extinct. He said that many look at as an analog for human-driven extinction related to human-driven activities that cause climate change</w:t>
      </w:r>
      <w:r w:rsidRPr="00136D86">
        <w:rPr>
          <w:sz w:val="16"/>
        </w:rPr>
        <w:t>. </w:t>
      </w:r>
    </w:p>
    <w:p w14:paraId="6AC34A9D" w14:textId="77777777" w:rsidR="000846B4" w:rsidRPr="00136D86" w:rsidRDefault="000846B4" w:rsidP="000846B4">
      <w:pPr>
        <w:rPr>
          <w:sz w:val="16"/>
        </w:rPr>
      </w:pPr>
      <w:r w:rsidRPr="00136D86">
        <w:rPr>
          <w:sz w:val="16"/>
        </w:rPr>
        <w:t>“The extinction that will result from climate change could be much like the Great Dying Event, which was driven in part by climate change that occurred from carbon dioxide emissions into the atmosphere from a major volcanic out gassing event,” Mann said. </w:t>
      </w:r>
    </w:p>
    <w:p w14:paraId="61124D96" w14:textId="77777777" w:rsidR="000846B4" w:rsidRPr="00136D86" w:rsidRDefault="000846B4" w:rsidP="000846B4">
      <w:pPr>
        <w:rPr>
          <w:sz w:val="16"/>
        </w:rPr>
      </w:pPr>
      <w:r w:rsidRPr="00136D86">
        <w:rPr>
          <w:sz w:val="16"/>
        </w:rPr>
        <w:t>“</w:t>
      </w:r>
      <w:r w:rsidRPr="0029593F">
        <w:rPr>
          <w:u w:val="single"/>
        </w:rPr>
        <w:t xml:space="preserve">Much like we’re adding </w:t>
      </w:r>
      <w:r w:rsidRPr="0029593F">
        <w:rPr>
          <w:highlight w:val="cyan"/>
          <w:u w:val="single"/>
        </w:rPr>
        <w:t>carbon</w:t>
      </w:r>
      <w:r w:rsidRPr="0029593F">
        <w:rPr>
          <w:u w:val="single"/>
        </w:rPr>
        <w:t xml:space="preserve"> dioxide to the atmosphere today, this was a natural addition of carbon dioxide, which also </w:t>
      </w:r>
      <w:r w:rsidRPr="0029593F">
        <w:rPr>
          <w:highlight w:val="cyan"/>
          <w:u w:val="single"/>
        </w:rPr>
        <w:t>resulted in</w:t>
      </w:r>
      <w:r w:rsidRPr="0029593F">
        <w:rPr>
          <w:u w:val="single"/>
        </w:rPr>
        <w:t xml:space="preserve"> a massive </w:t>
      </w:r>
      <w:r w:rsidRPr="0029593F">
        <w:rPr>
          <w:highlight w:val="cyan"/>
          <w:u w:val="single"/>
        </w:rPr>
        <w:t>deoxygenation of</w:t>
      </w:r>
      <w:r w:rsidRPr="0029593F">
        <w:rPr>
          <w:u w:val="single"/>
        </w:rPr>
        <w:t xml:space="preserve"> the </w:t>
      </w:r>
      <w:r w:rsidRPr="0029593F">
        <w:rPr>
          <w:highlight w:val="cyan"/>
          <w:u w:val="single"/>
        </w:rPr>
        <w:t>oceans</w:t>
      </w:r>
      <w:r w:rsidRPr="0029593F">
        <w:rPr>
          <w:u w:val="single"/>
        </w:rPr>
        <w:t xml:space="preserve"> that probably led to an </w:t>
      </w:r>
      <w:r w:rsidRPr="0029593F">
        <w:rPr>
          <w:highlight w:val="cyan"/>
          <w:u w:val="single"/>
        </w:rPr>
        <w:t>increase</w:t>
      </w:r>
      <w:r w:rsidRPr="0029593F">
        <w:rPr>
          <w:u w:val="single"/>
        </w:rPr>
        <w:t xml:space="preserve"> in </w:t>
      </w:r>
      <w:r w:rsidRPr="0029593F">
        <w:rPr>
          <w:highlight w:val="cyan"/>
          <w:u w:val="single"/>
        </w:rPr>
        <w:t>hydrogen sulfide</w:t>
      </w:r>
      <w:r w:rsidRPr="0029593F">
        <w:rPr>
          <w:u w:val="single"/>
        </w:rPr>
        <w:t>; my colleague describes this as a global stink bomb.”</w:t>
      </w:r>
      <w:r w:rsidRPr="00136D86">
        <w:rPr>
          <w:sz w:val="16"/>
        </w:rPr>
        <w:t> </w:t>
      </w:r>
    </w:p>
    <w:p w14:paraId="16376A8E" w14:textId="77777777" w:rsidR="000846B4" w:rsidRPr="0029593F" w:rsidRDefault="000846B4" w:rsidP="000846B4">
      <w:pPr>
        <w:rPr>
          <w:u w:val="single"/>
        </w:rPr>
      </w:pPr>
      <w:r w:rsidRPr="0029593F">
        <w:rPr>
          <w:u w:val="single"/>
        </w:rPr>
        <w:t xml:space="preserve">Mann argued that </w:t>
      </w:r>
      <w:r w:rsidRPr="00FE2C43">
        <w:rPr>
          <w:rStyle w:val="Emphasis"/>
          <w:highlight w:val="cyan"/>
        </w:rPr>
        <w:t>humanity</w:t>
      </w:r>
      <w:r w:rsidRPr="00FE2C43">
        <w:rPr>
          <w:rStyle w:val="Emphasis"/>
        </w:rPr>
        <w:t xml:space="preserve"> may be </w:t>
      </w:r>
      <w:r w:rsidRPr="00FE2C43">
        <w:rPr>
          <w:rStyle w:val="Emphasis"/>
          <w:highlight w:val="cyan"/>
        </w:rPr>
        <w:t>headed to</w:t>
      </w:r>
      <w:r w:rsidRPr="00FE2C43">
        <w:rPr>
          <w:rStyle w:val="Emphasis"/>
        </w:rPr>
        <w:t xml:space="preserve">wards </w:t>
      </w:r>
      <w:r w:rsidRPr="00FE2C43">
        <w:rPr>
          <w:rStyle w:val="Emphasis"/>
          <w:highlight w:val="cyan"/>
        </w:rPr>
        <w:t>Great Dying</w:t>
      </w:r>
      <w:r w:rsidRPr="00FE2C43">
        <w:rPr>
          <w:rStyle w:val="Emphasis"/>
        </w:rPr>
        <w:t xml:space="preserve">-like conditions </w:t>
      </w:r>
      <w:r w:rsidRPr="00FE2C43">
        <w:rPr>
          <w:rStyle w:val="Emphasis"/>
          <w:highlight w:val="cyan"/>
        </w:rPr>
        <w:t>unless</w:t>
      </w:r>
      <w:r w:rsidRPr="00FE2C43">
        <w:rPr>
          <w:rStyle w:val="Emphasis"/>
        </w:rPr>
        <w:t xml:space="preserve"> there is a </w:t>
      </w:r>
      <w:r w:rsidRPr="00FE2C43">
        <w:rPr>
          <w:rStyle w:val="Emphasis"/>
          <w:highlight w:val="cyan"/>
        </w:rPr>
        <w:t>major</w:t>
      </w:r>
      <w:r w:rsidRPr="00FE2C43">
        <w:rPr>
          <w:rStyle w:val="Emphasis"/>
        </w:rPr>
        <w:t xml:space="preserve"> course </w:t>
      </w:r>
      <w:r w:rsidRPr="00FE2C43">
        <w:rPr>
          <w:rStyle w:val="Emphasis"/>
          <w:highlight w:val="cyan"/>
        </w:rPr>
        <w:t>correction</w:t>
      </w:r>
      <w:r w:rsidRPr="0029593F">
        <w:rPr>
          <w:u w:val="single"/>
        </w:rPr>
        <w:t xml:space="preserve">. He said that, while this would be a “rapid event,” there are others that occurred 56 million years ago that are also considered rapid and led to mass extinctions; however, these “natural events pale in comparison to the events we’re witnessing </w:t>
      </w:r>
      <w:r w:rsidRPr="0029593F">
        <w:rPr>
          <w:highlight w:val="cyan"/>
          <w:u w:val="single"/>
        </w:rPr>
        <w:t>today</w:t>
      </w:r>
      <w:r w:rsidRPr="0029593F">
        <w:rPr>
          <w:u w:val="single"/>
        </w:rPr>
        <w:t xml:space="preserve"> as the ones we’re seeing are at least </w:t>
      </w:r>
      <w:r w:rsidRPr="0029593F">
        <w:rPr>
          <w:highlight w:val="cyan"/>
          <w:u w:val="single"/>
        </w:rPr>
        <w:t>100 times</w:t>
      </w:r>
      <w:r w:rsidRPr="0029593F">
        <w:rPr>
          <w:u w:val="single"/>
        </w:rPr>
        <w:t xml:space="preserve"> </w:t>
      </w:r>
      <w:r w:rsidRPr="0029593F">
        <w:rPr>
          <w:highlight w:val="cyan"/>
          <w:u w:val="single"/>
        </w:rPr>
        <w:t>more rapid</w:t>
      </w:r>
      <w:r w:rsidRPr="0029593F">
        <w:rPr>
          <w:u w:val="single"/>
        </w:rPr>
        <w:t xml:space="preserve"> than any of the natural events. And that’s the cause for concern,” he said. </w:t>
      </w:r>
    </w:p>
    <w:p w14:paraId="66FF951D" w14:textId="77777777" w:rsidR="000846B4" w:rsidRPr="0029593F" w:rsidRDefault="000846B4" w:rsidP="000846B4">
      <w:pPr>
        <w:rPr>
          <w:u w:val="single"/>
        </w:rPr>
      </w:pPr>
      <w:r w:rsidRPr="00136D86">
        <w:rPr>
          <w:sz w:val="16"/>
        </w:rPr>
        <w:t xml:space="preserve">He added that, although the planet has seen much higher temperatures, it hasn’t seen these rates before, which poses a major challenge for species to adapt to in terms of biological and evolutionary time scales. “If you have a long time to adapt to the changes we’ve made to the planet, like building elaborate housing and transport networks that interfere with the migratory patterns of animals, </w:t>
      </w:r>
      <w:r w:rsidRPr="0029593F">
        <w:rPr>
          <w:u w:val="single"/>
        </w:rPr>
        <w:t xml:space="preserve">it's much easier to adapt, but the </w:t>
      </w:r>
      <w:r w:rsidRPr="0029593F">
        <w:rPr>
          <w:highlight w:val="cyan"/>
          <w:u w:val="single"/>
        </w:rPr>
        <w:t>rate</w:t>
      </w:r>
      <w:r w:rsidRPr="0029593F">
        <w:rPr>
          <w:u w:val="single"/>
        </w:rPr>
        <w:t xml:space="preserve"> at which we’re changing the environment’s conditions—via things like physical obstacles or contaminants to the natural environment—is </w:t>
      </w:r>
      <w:r w:rsidRPr="0029593F">
        <w:rPr>
          <w:highlight w:val="cyan"/>
          <w:u w:val="single"/>
        </w:rPr>
        <w:t>unprecedented</w:t>
      </w:r>
      <w:r w:rsidRPr="0029593F">
        <w:rPr>
          <w:u w:val="single"/>
        </w:rPr>
        <w:t>” Mann said. </w:t>
      </w:r>
    </w:p>
    <w:p w14:paraId="760856F8" w14:textId="77777777" w:rsidR="000846B4" w:rsidRPr="0029593F" w:rsidRDefault="000846B4" w:rsidP="000846B4">
      <w:pPr>
        <w:rPr>
          <w:u w:val="single"/>
        </w:rPr>
      </w:pPr>
      <w:r w:rsidRPr="00136D86">
        <w:rPr>
          <w:sz w:val="16"/>
        </w:rPr>
        <w:t xml:space="preserve">“So, the lesson is,” he said. “it’s all about the rate of contribution of carbon input, and, if we </w:t>
      </w:r>
      <w:r w:rsidRPr="0029593F">
        <w:rPr>
          <w:highlight w:val="cyan"/>
          <w:u w:val="single"/>
        </w:rPr>
        <w:t>continue</w:t>
      </w:r>
      <w:r w:rsidRPr="0029593F">
        <w:rPr>
          <w:u w:val="single"/>
        </w:rPr>
        <w:t xml:space="preserve"> on this </w:t>
      </w:r>
      <w:r w:rsidRPr="0029593F">
        <w:rPr>
          <w:highlight w:val="cyan"/>
          <w:u w:val="single"/>
        </w:rPr>
        <w:t>trajectory</w:t>
      </w:r>
      <w:r w:rsidRPr="0029593F">
        <w:rPr>
          <w:u w:val="single"/>
        </w:rPr>
        <w:t xml:space="preserve">, then I believe there’s </w:t>
      </w:r>
      <w:r w:rsidRPr="0029593F">
        <w:rPr>
          <w:highlight w:val="cyan"/>
          <w:u w:val="single"/>
        </w:rPr>
        <w:t>no question</w:t>
      </w:r>
      <w:r w:rsidRPr="0029593F">
        <w:rPr>
          <w:u w:val="single"/>
        </w:rPr>
        <w:t xml:space="preserve"> that </w:t>
      </w:r>
      <w:r w:rsidRPr="0029593F">
        <w:rPr>
          <w:highlight w:val="cyan"/>
          <w:u w:val="single"/>
        </w:rPr>
        <w:t>climate</w:t>
      </w:r>
      <w:r w:rsidRPr="0029593F">
        <w:rPr>
          <w:u w:val="single"/>
        </w:rPr>
        <w:t xml:space="preserve"> change will be a major </w:t>
      </w:r>
      <w:r w:rsidRPr="0029593F">
        <w:rPr>
          <w:highlight w:val="cyan"/>
          <w:u w:val="single"/>
        </w:rPr>
        <w:t>contributor</w:t>
      </w:r>
      <w:r w:rsidRPr="0029593F">
        <w:rPr>
          <w:u w:val="single"/>
        </w:rPr>
        <w:t xml:space="preserve"> to what will be described as the sixth great </w:t>
      </w:r>
      <w:r w:rsidRPr="0029593F">
        <w:rPr>
          <w:highlight w:val="cyan"/>
          <w:u w:val="single"/>
        </w:rPr>
        <w:t>extinction</w:t>
      </w:r>
      <w:r w:rsidRPr="0029593F">
        <w:rPr>
          <w:u w:val="single"/>
        </w:rPr>
        <w:t xml:space="preserve"> event.”</w:t>
      </w:r>
    </w:p>
    <w:p w14:paraId="2DCAA4DC" w14:textId="77777777" w:rsidR="000846B4" w:rsidRPr="000846B4" w:rsidRDefault="000846B4" w:rsidP="000846B4"/>
    <w:p w14:paraId="0EE21D82" w14:textId="2A862167" w:rsidR="003C3FB0" w:rsidRDefault="003C3FB0" w:rsidP="003C3FB0">
      <w:pPr>
        <w:pStyle w:val="Heading1"/>
      </w:pPr>
      <w:r>
        <w:t>Uniqueness</w:t>
      </w:r>
    </w:p>
    <w:p w14:paraId="78A32FA9" w14:textId="07D9196F" w:rsidR="003C3FB0" w:rsidRDefault="003C3FB0" w:rsidP="003C3FB0">
      <w:pPr>
        <w:pStyle w:val="Heading2"/>
      </w:pPr>
      <w:r>
        <w:t>Main</w:t>
      </w:r>
    </w:p>
    <w:p w14:paraId="62925721" w14:textId="4521BDF9" w:rsidR="003C3FB0" w:rsidRDefault="003C3FB0" w:rsidP="003C3FB0">
      <w:pPr>
        <w:pStyle w:val="Heading3"/>
      </w:pPr>
      <w:r>
        <w:t>U---AT: Trump---2NC</w:t>
      </w:r>
    </w:p>
    <w:p w14:paraId="04E001CE" w14:textId="5504872C" w:rsidR="003C3FB0" w:rsidRDefault="003C3FB0" w:rsidP="00C03FCF">
      <w:pPr>
        <w:pStyle w:val="Heading4"/>
      </w:pPr>
      <w:r>
        <w:t>Trump doesn’t kill renewables.</w:t>
      </w:r>
      <w:r>
        <w:br/>
      </w:r>
      <w:r w:rsidRPr="00C03FCF">
        <w:rPr>
          <w:rStyle w:val="Style13ptBold"/>
          <w:b/>
          <w:bCs w:val="0"/>
        </w:rPr>
        <w:t>Chu and Hurst 25 –</w:t>
      </w:r>
      <w:r w:rsidRPr="002B10DB">
        <w:rPr>
          <w:b w:val="0"/>
          <w:bCs/>
          <w:sz w:val="22"/>
        </w:rPr>
        <w:t xml:space="preserve"> [Daniel Chu &amp; Shane Hurst, Portfolio managers at ClearBridge, 2/28/25, “Renewables Under Trump: Likely Better Than Expected,” https://www.franklinresources.com/articles/2025/clearbridge-investments/renewables-under-trump-likely-better-than-expected]</w:t>
      </w:r>
      <w:r>
        <w:t xml:space="preserve"> </w:t>
      </w:r>
    </w:p>
    <w:p w14:paraId="23AA843B" w14:textId="24D8698A" w:rsidR="003C3FB0" w:rsidRDefault="003C3FB0" w:rsidP="003C3FB0">
      <w:r w:rsidRPr="003A4268">
        <w:t xml:space="preserve">Do we think Trump will leave the PTC and ITC credits alone? These </w:t>
      </w:r>
      <w:r w:rsidRPr="003A4268">
        <w:rPr>
          <w:highlight w:val="cyan"/>
        </w:rPr>
        <w:t>credits could be rolled back</w:t>
      </w:r>
      <w:r w:rsidRPr="003A4268">
        <w:t xml:space="preserve"> somewhat, as the new administration looks for sources of funds to extend the Tax Cuts and Jobs Act of 2017 and other policy priorities. However, we think the </w:t>
      </w:r>
      <w:r w:rsidRPr="003A4268">
        <w:rPr>
          <w:highlight w:val="cyan"/>
        </w:rPr>
        <w:t>cuts will be moderate and not impact the long-term</w:t>
      </w:r>
      <w:r w:rsidRPr="003A4268">
        <w:t xml:space="preserve"> outlook </w:t>
      </w:r>
      <w:r w:rsidRPr="003A4268">
        <w:rPr>
          <w:highlight w:val="cyan"/>
        </w:rPr>
        <w:t>for</w:t>
      </w:r>
      <w:r w:rsidRPr="003A4268">
        <w:t xml:space="preserve"> key </w:t>
      </w:r>
      <w:r w:rsidRPr="003A4268">
        <w:rPr>
          <w:highlight w:val="cyan"/>
        </w:rPr>
        <w:t>renewable</w:t>
      </w:r>
      <w:r w:rsidRPr="003A4268">
        <w:t xml:space="preserve"> players.</w:t>
      </w:r>
      <w:r>
        <w:t xml:space="preserve"> </w:t>
      </w:r>
      <w:r w:rsidRPr="003A4268">
        <w:t xml:space="preserve">The duration of the PTC and ITC subsidies may be reduced from their current 10+ year duration to something shorter, such as five years. Recall that PTC and ITCs existed prior to the IRA; a moderation back to older norms is a reasonable assumption. However, we think it still represents </w:t>
      </w:r>
      <w:r w:rsidRPr="003A4268">
        <w:rPr>
          <w:highlight w:val="cyan"/>
        </w:rPr>
        <w:t>an attractive backdrop to incentivize investments</w:t>
      </w:r>
      <w:r w:rsidRPr="003A4268">
        <w:t>. Onshore wind and solar projects (with the PTC and ITC framework) worked perfectly well under Trump in his first term, and we think it will be the same in his second term.</w:t>
      </w:r>
      <w:r>
        <w:t xml:space="preserve"> </w:t>
      </w:r>
      <w:r w:rsidRPr="003A4268">
        <w:t xml:space="preserve">In addition, removal of the PTC and ITC provisions would need to be approved by Congress (Trump cannot do this under executive order), where many Republican members are key beneficiaries of these tax credits to their states. In fact, last year 18 House </w:t>
      </w:r>
      <w:r w:rsidRPr="003A4268">
        <w:rPr>
          <w:highlight w:val="cyan"/>
        </w:rPr>
        <w:t>Republicans signed</w:t>
      </w:r>
      <w:r w:rsidRPr="003A4268">
        <w:t xml:space="preserve"> a letter of </w:t>
      </w:r>
      <w:r w:rsidRPr="003A4268">
        <w:rPr>
          <w:highlight w:val="cyan"/>
        </w:rPr>
        <w:t>support for the IRA</w:t>
      </w:r>
      <w:r w:rsidRPr="003A4268">
        <w:t xml:space="preserve">, </w:t>
      </w:r>
      <w:r w:rsidRPr="003A4268">
        <w:rPr>
          <w:highlight w:val="cyan"/>
        </w:rPr>
        <w:t>highlighting</w:t>
      </w:r>
      <w:r w:rsidRPr="003A4268">
        <w:t xml:space="preserve"> some of </w:t>
      </w:r>
      <w:r w:rsidRPr="003A4268">
        <w:rPr>
          <w:highlight w:val="cyan"/>
        </w:rPr>
        <w:t>the</w:t>
      </w:r>
      <w:r w:rsidRPr="003A4268">
        <w:t xml:space="preserve"> general </w:t>
      </w:r>
      <w:r w:rsidRPr="003A4268">
        <w:rPr>
          <w:highlight w:val="cyan"/>
        </w:rPr>
        <w:t>economic benefits</w:t>
      </w:r>
      <w:r w:rsidRPr="003A4268">
        <w:t xml:space="preserve"> and jobs to many Republican states. Given this, the slim majority in Congress will make it difficult for Trump to enact meaningful cuts to the IRA.</w:t>
      </w:r>
      <w:r>
        <w:t xml:space="preserve"> </w:t>
      </w:r>
      <w:r w:rsidRPr="003A4268">
        <w:t xml:space="preserve">It is worth noting that one of </w:t>
      </w:r>
      <w:r w:rsidRPr="003A4268">
        <w:rPr>
          <w:highlight w:val="cyan"/>
        </w:rPr>
        <w:t>the largest renewable energy companies in the world, has expressed confidence</w:t>
      </w:r>
      <w:r w:rsidRPr="003A4268">
        <w:t xml:space="preserve"> in its ability </w:t>
      </w:r>
      <w:r w:rsidRPr="003A4268">
        <w:rPr>
          <w:highlight w:val="cyan"/>
        </w:rPr>
        <w:t>to continue to meet development targets</w:t>
      </w:r>
      <w:r w:rsidRPr="003A4268">
        <w:t xml:space="preserve"> even under a more draconian scenario. As risk around IRA repeal has been discussed extensively over the last 18 months, </w:t>
      </w:r>
      <w:r w:rsidRPr="003A4268">
        <w:rPr>
          <w:highlight w:val="cyan"/>
        </w:rPr>
        <w:t>companies have been able to adjust accordingly.</w:t>
      </w:r>
    </w:p>
    <w:p w14:paraId="1AC392B5" w14:textId="77777777" w:rsidR="001A7A5C" w:rsidRPr="00F94B82" w:rsidRDefault="001A7A5C" w:rsidP="001A7A5C">
      <w:pPr>
        <w:pStyle w:val="Heading4"/>
      </w:pPr>
      <w:r w:rsidRPr="00F94B82">
        <w:t>No trumpy thumpy</w:t>
      </w:r>
      <w:r>
        <w:t xml:space="preserve">! Trump struggles to undermine climate policies. </w:t>
      </w:r>
    </w:p>
    <w:p w14:paraId="5BDFDFDA" w14:textId="77777777" w:rsidR="001A7A5C" w:rsidRPr="00F94B82" w:rsidRDefault="001A7A5C" w:rsidP="001A7A5C">
      <w:pPr>
        <w:rPr>
          <w:rFonts w:asciiTheme="minorHAnsi" w:hAnsiTheme="minorHAnsi" w:cstheme="minorHAnsi"/>
        </w:rPr>
      </w:pPr>
      <w:r w:rsidRPr="004112C9">
        <w:rPr>
          <w:rStyle w:val="Style13ptBold"/>
        </w:rPr>
        <w:t>Elder 25</w:t>
      </w:r>
      <w:r w:rsidRPr="00F94B82">
        <w:rPr>
          <w:rFonts w:asciiTheme="minorHAnsi" w:hAnsiTheme="minorHAnsi" w:cstheme="minorHAnsi"/>
        </w:rPr>
        <w:t xml:space="preserve"> [Mark; July; Director of Research and Publication in the Strategic Management Office; “Why the Second Trump Administration could Struggle to Undermine Domestic Climate Policies: Obstacles to Backsliding,” https://www.jstor.org/stable/pdf/resrep67284.pdf?acceptTC=true&amp;coverpage=false&amp;addFooter=false] </w:t>
      </w:r>
    </w:p>
    <w:p w14:paraId="369B8D94" w14:textId="77777777" w:rsidR="001A7A5C" w:rsidRPr="00F94B82" w:rsidRDefault="001A7A5C" w:rsidP="001A7A5C">
      <w:pPr>
        <w:rPr>
          <w:rFonts w:asciiTheme="minorHAnsi" w:hAnsiTheme="minorHAnsi" w:cstheme="minorHAnsi"/>
        </w:rPr>
      </w:pPr>
    </w:p>
    <w:p w14:paraId="08934960" w14:textId="77777777" w:rsidR="001A7A5C" w:rsidRPr="00F94B82" w:rsidRDefault="001A7A5C" w:rsidP="001A7A5C">
      <w:pPr>
        <w:rPr>
          <w:rFonts w:asciiTheme="minorHAnsi" w:hAnsiTheme="minorHAnsi" w:cstheme="minorHAnsi"/>
        </w:rPr>
      </w:pPr>
      <w:r w:rsidRPr="00F94B82">
        <w:rPr>
          <w:rFonts w:asciiTheme="minorHAnsi" w:hAnsiTheme="minorHAnsi" w:cstheme="minorHAnsi"/>
        </w:rPr>
        <w:t xml:space="preserve">The Republicans took control of both houses of Congress in the 2024 elections. However, their majorities are very slim, especially in the House of Representatives, and there are diverse and conflicting views on many issues. As a result, </w:t>
      </w:r>
      <w:r w:rsidRPr="00F94B82">
        <w:rPr>
          <w:rFonts w:asciiTheme="minorHAnsi" w:hAnsiTheme="minorHAnsi" w:cstheme="minorHAnsi"/>
          <w:highlight w:val="cyan"/>
          <w:u w:val="single"/>
        </w:rPr>
        <w:t xml:space="preserve">it </w:t>
      </w:r>
      <w:r w:rsidRPr="005C335C">
        <w:rPr>
          <w:rStyle w:val="Emphasis"/>
          <w:highlight w:val="cyan"/>
        </w:rPr>
        <w:t>will still not be easy to pass new legislation</w:t>
      </w:r>
      <w:r w:rsidRPr="00F94B82">
        <w:rPr>
          <w:rFonts w:asciiTheme="minorHAnsi" w:hAnsiTheme="minorHAnsi" w:cstheme="minorHAnsi"/>
          <w:u w:val="single"/>
        </w:rPr>
        <w:t>.</w:t>
      </w:r>
      <w:r w:rsidRPr="00F94B82">
        <w:rPr>
          <w:rFonts w:asciiTheme="minorHAnsi" w:hAnsiTheme="minorHAnsi" w:cstheme="minorHAnsi"/>
        </w:rPr>
        <w:t xml:space="preserve"> The </w:t>
      </w:r>
      <w:r w:rsidRPr="005C335C">
        <w:rPr>
          <w:rFonts w:asciiTheme="minorHAnsi" w:hAnsiTheme="minorHAnsi" w:cstheme="minorHAnsi"/>
          <w:highlight w:val="cyan"/>
          <w:u w:val="single"/>
        </w:rPr>
        <w:t>Senate is still constrained</w:t>
      </w:r>
      <w:r w:rsidRPr="00F94B82">
        <w:rPr>
          <w:rFonts w:asciiTheme="minorHAnsi" w:hAnsiTheme="minorHAnsi" w:cstheme="minorHAnsi"/>
        </w:rPr>
        <w:t xml:space="preserve"> by the filibuster which requires 60 votes to pass new laws in most situations, except for budget-related measures that can pass with a simple majority through a reconciliation procedure.5 In the Senate, tie votes could be decided by Vice President-elect Vance, but in the House, tie votes are not sufficient for a resolution to pass.</w:t>
      </w:r>
    </w:p>
    <w:p w14:paraId="15729CDA" w14:textId="77777777" w:rsidR="001A7A5C" w:rsidRPr="00F94B82" w:rsidRDefault="001A7A5C" w:rsidP="001A7A5C">
      <w:pPr>
        <w:rPr>
          <w:rFonts w:asciiTheme="minorHAnsi" w:hAnsiTheme="minorHAnsi" w:cstheme="minorHAnsi"/>
        </w:rPr>
      </w:pPr>
    </w:p>
    <w:p w14:paraId="68F81AC7" w14:textId="77777777" w:rsidR="001A7A5C" w:rsidRPr="00F94B82" w:rsidRDefault="001A7A5C" w:rsidP="001A7A5C">
      <w:pPr>
        <w:rPr>
          <w:rFonts w:asciiTheme="minorHAnsi" w:hAnsiTheme="minorHAnsi" w:cstheme="minorHAnsi"/>
        </w:rPr>
      </w:pPr>
      <w:r w:rsidRPr="00F94B82">
        <w:rPr>
          <w:rFonts w:asciiTheme="minorHAnsi" w:hAnsiTheme="minorHAnsi" w:cstheme="minorHAnsi"/>
        </w:rPr>
        <w:t>In the Senate, Republicans only have a three-seat majority – 53 seats. The Republican majority in the House of Representatives is even slimmer. With 220 seats out of 435, Republicans can only lose two votes at most. Moreover, since President Trump nominated 3 Republican representatives to cabinet positions, the new Congressional term will begin with 3 Republican House vacancies that will take some time to be filled through special elections. In the Senate, if the Democratic opposition stays united, only four Republican defections would be enough to defeat a proposed measure.</w:t>
      </w:r>
    </w:p>
    <w:p w14:paraId="11283E5B" w14:textId="77777777" w:rsidR="001A7A5C" w:rsidRPr="00F94B82" w:rsidRDefault="001A7A5C" w:rsidP="001A7A5C">
      <w:pPr>
        <w:rPr>
          <w:rFonts w:asciiTheme="minorHAnsi" w:hAnsiTheme="minorHAnsi" w:cstheme="minorHAnsi"/>
        </w:rPr>
      </w:pPr>
      <w:r w:rsidRPr="00F94B82">
        <w:rPr>
          <w:rFonts w:asciiTheme="minorHAnsi" w:hAnsiTheme="minorHAnsi" w:cstheme="minorHAnsi"/>
          <w:u w:val="single"/>
        </w:rPr>
        <w:t>The IRA</w:t>
      </w:r>
      <w:r w:rsidRPr="00F94B82">
        <w:rPr>
          <w:rFonts w:asciiTheme="minorHAnsi" w:hAnsiTheme="minorHAnsi" w:cstheme="minorHAnsi"/>
        </w:rPr>
        <w:t xml:space="preserve">, despite the lack of references to climate in its title, was </w:t>
      </w:r>
      <w:r w:rsidRPr="00F94B82">
        <w:rPr>
          <w:rFonts w:asciiTheme="minorHAnsi" w:hAnsiTheme="minorHAnsi" w:cstheme="minorHAnsi"/>
          <w:u w:val="single"/>
        </w:rPr>
        <w:t>one of the Biden Administrations signature climate achievements</w:t>
      </w:r>
      <w:r w:rsidRPr="00F94B82">
        <w:rPr>
          <w:rFonts w:asciiTheme="minorHAnsi" w:hAnsiTheme="minorHAnsi" w:cstheme="minorHAnsi"/>
        </w:rPr>
        <w:t xml:space="preserve">: a de facto national climate policy. The IRA was carefully designed to make it </w:t>
      </w:r>
      <w:r w:rsidRPr="00F94B82">
        <w:rPr>
          <w:rFonts w:asciiTheme="minorHAnsi" w:hAnsiTheme="minorHAnsi" w:cstheme="minorHAnsi"/>
          <w:u w:val="single"/>
        </w:rPr>
        <w:t>politically attractive</w:t>
      </w:r>
      <w:r w:rsidRPr="00F94B82">
        <w:rPr>
          <w:rFonts w:asciiTheme="minorHAnsi" w:hAnsiTheme="minorHAnsi" w:cstheme="minorHAnsi"/>
        </w:rPr>
        <w:t xml:space="preserve">, including to Republican voters, and therefore </w:t>
      </w:r>
      <w:r w:rsidRPr="00F94B82">
        <w:rPr>
          <w:rFonts w:asciiTheme="minorHAnsi" w:hAnsiTheme="minorHAnsi" w:cstheme="minorHAnsi"/>
          <w:highlight w:val="cyan"/>
          <w:u w:val="single"/>
        </w:rPr>
        <w:t>difficult to repeal</w:t>
      </w:r>
      <w:r w:rsidRPr="00F94B82">
        <w:rPr>
          <w:rFonts w:asciiTheme="minorHAnsi" w:hAnsiTheme="minorHAnsi" w:cstheme="minorHAnsi"/>
          <w:u w:val="single"/>
        </w:rPr>
        <w:t>.</w:t>
      </w:r>
      <w:r w:rsidRPr="00F94B82">
        <w:rPr>
          <w:rFonts w:asciiTheme="minorHAnsi" w:hAnsiTheme="minorHAnsi" w:cstheme="minorHAnsi"/>
        </w:rPr>
        <w:t xml:space="preserve"> For instance, rather than create a national carbon tax, the IRA emphasized financial incentives. It enabled state and local governments to apply for federal funding that would help design or strengthen subnational climate plans and identify investable projects needed to achieve those plan’s objectives. In addition, the IRA created incentives for companies to invest in key technologies, notably promoting electric vehicles through expanding the battery supply chain and providing subsidies for purchasing the vehicles themselves.</w:t>
      </w:r>
    </w:p>
    <w:p w14:paraId="4FECD86A" w14:textId="77777777" w:rsidR="001A7A5C" w:rsidRPr="00F94B82" w:rsidRDefault="001A7A5C" w:rsidP="001A7A5C">
      <w:pPr>
        <w:rPr>
          <w:rFonts w:asciiTheme="minorHAnsi" w:hAnsiTheme="minorHAnsi" w:cstheme="minorHAnsi"/>
        </w:rPr>
      </w:pPr>
      <w:r w:rsidRPr="00F94B82">
        <w:rPr>
          <w:rFonts w:asciiTheme="minorHAnsi" w:hAnsiTheme="minorHAnsi" w:cstheme="minorHAnsi"/>
        </w:rPr>
        <w:t xml:space="preserve">President Trump and many Republican members of Congress campaigned strongly against the IRA. Nevertheless, </w:t>
      </w:r>
      <w:r w:rsidRPr="004170D5">
        <w:rPr>
          <w:rStyle w:val="Emphasis"/>
          <w:highlight w:val="cyan"/>
        </w:rPr>
        <w:t>efforts to repeal or scale back</w:t>
      </w:r>
      <w:r w:rsidRPr="00F94B82">
        <w:rPr>
          <w:rFonts w:asciiTheme="minorHAnsi" w:hAnsiTheme="minorHAnsi" w:cstheme="minorHAnsi"/>
          <w:highlight w:val="cyan"/>
          <w:u w:val="single"/>
        </w:rPr>
        <w:t xml:space="preserve"> the IRA </w:t>
      </w:r>
      <w:r w:rsidRPr="004170D5">
        <w:rPr>
          <w:rStyle w:val="Emphasis"/>
          <w:highlight w:val="cyan"/>
        </w:rPr>
        <w:t>will be difficult</w:t>
      </w:r>
      <w:r w:rsidRPr="00F94B82">
        <w:rPr>
          <w:rFonts w:asciiTheme="minorHAnsi" w:hAnsiTheme="minorHAnsi" w:cstheme="minorHAnsi"/>
        </w:rPr>
        <w:t xml:space="preserve"> given some of the design features of the IRA and the small Republican majorities in Congress. For these reasons, many industry observers believe that </w:t>
      </w:r>
      <w:r w:rsidRPr="00F94B82">
        <w:rPr>
          <w:rFonts w:asciiTheme="minorHAnsi" w:hAnsiTheme="minorHAnsi" w:cstheme="minorHAnsi"/>
          <w:u w:val="single"/>
        </w:rPr>
        <w:t>full repeal is unlikely</w:t>
      </w:r>
      <w:r w:rsidRPr="00F94B82">
        <w:rPr>
          <w:rFonts w:asciiTheme="minorHAnsi" w:hAnsiTheme="minorHAnsi" w:cstheme="minorHAnsi"/>
        </w:rPr>
        <w:t>.6</w:t>
      </w:r>
    </w:p>
    <w:p w14:paraId="4C372C8E" w14:textId="77777777" w:rsidR="001A7A5C" w:rsidRPr="00B9557C" w:rsidRDefault="001A7A5C" w:rsidP="001A7A5C">
      <w:pPr>
        <w:rPr>
          <w:rFonts w:asciiTheme="minorHAnsi" w:hAnsiTheme="minorHAnsi" w:cstheme="minorHAnsi"/>
          <w:sz w:val="16"/>
          <w:szCs w:val="16"/>
        </w:rPr>
      </w:pPr>
      <w:r w:rsidRPr="00B9557C">
        <w:rPr>
          <w:rFonts w:asciiTheme="minorHAnsi" w:hAnsiTheme="minorHAnsi" w:cstheme="minorHAnsi"/>
          <w:sz w:val="16"/>
          <w:szCs w:val="16"/>
        </w:rPr>
        <w:t>A key element of the IRA’s strategic design was that it allocated a majority of the funds and projects to “red” Republican states and also subnational governments.7 According to CNN, “close to 80% of the $243 billion-worth of projects that are either completed or under construction are in GOP [Republican] districts.” Another factor protecting the IRA is that companies have announced $435 billion in clean energy projects that have not yet been built.8 According to a survey of 900 clean energy companies in October 2024, over half of them “said they would lose business or revenue if the IRA was repealed.”9</w:t>
      </w:r>
    </w:p>
    <w:p w14:paraId="7BB51973" w14:textId="77777777" w:rsidR="001A7A5C" w:rsidRPr="00B9557C" w:rsidRDefault="001A7A5C" w:rsidP="001A7A5C">
      <w:pPr>
        <w:rPr>
          <w:rFonts w:asciiTheme="minorHAnsi" w:hAnsiTheme="minorHAnsi" w:cstheme="minorHAnsi"/>
          <w:sz w:val="16"/>
          <w:szCs w:val="16"/>
        </w:rPr>
      </w:pPr>
      <w:r w:rsidRPr="00B9557C">
        <w:rPr>
          <w:rFonts w:asciiTheme="minorHAnsi" w:hAnsiTheme="minorHAnsi" w:cstheme="minorHAnsi"/>
          <w:sz w:val="16"/>
          <w:szCs w:val="16"/>
        </w:rPr>
        <w:t>Many other IRA provisions benefit important Republican supporters. For example, fossil fuel companies can receive support for low carbon technologies such as carbon capture and storage (CCS) and hydrogen.</w:t>
      </w:r>
    </w:p>
    <w:p w14:paraId="6D9E571F" w14:textId="77777777" w:rsidR="001A7A5C" w:rsidRPr="00B9557C" w:rsidRDefault="001A7A5C" w:rsidP="001A7A5C">
      <w:pPr>
        <w:rPr>
          <w:rFonts w:asciiTheme="minorHAnsi" w:hAnsiTheme="minorHAnsi" w:cstheme="minorHAnsi"/>
          <w:sz w:val="16"/>
          <w:szCs w:val="16"/>
        </w:rPr>
      </w:pPr>
      <w:r w:rsidRPr="00B9557C">
        <w:rPr>
          <w:rFonts w:asciiTheme="minorHAnsi" w:hAnsiTheme="minorHAnsi" w:cstheme="minorHAnsi"/>
          <w:sz w:val="16"/>
          <w:szCs w:val="16"/>
        </w:rPr>
        <w:t>Republicans could try to repeal parts of the law such as the increase in royalties for oil drilling on public lands. However, it would still be difficult to get the 60 votes needed to override a filibuster in the Senate.10 And although no Republicans voted for the IRA, after concrete projects were announced and factories completed, many Republicans tried to take credit for the factories. As an indication of growing Republican support, in August 2024, 18 Republican representatives sent a letter to House Speaker Johnson requesting him to keep the IRA’s energy tax credits and incentives.</w:t>
      </w:r>
    </w:p>
    <w:p w14:paraId="6E813453" w14:textId="77777777" w:rsidR="001A7A5C" w:rsidRPr="00B9557C" w:rsidRDefault="001A7A5C" w:rsidP="001A7A5C">
      <w:pPr>
        <w:rPr>
          <w:rFonts w:asciiTheme="minorHAnsi" w:hAnsiTheme="minorHAnsi" w:cstheme="minorHAnsi"/>
          <w:sz w:val="16"/>
          <w:szCs w:val="16"/>
        </w:rPr>
      </w:pPr>
      <w:r w:rsidRPr="00B9557C">
        <w:rPr>
          <w:rFonts w:asciiTheme="minorHAnsi" w:hAnsiTheme="minorHAnsi" w:cstheme="minorHAnsi"/>
          <w:sz w:val="16"/>
          <w:szCs w:val="16"/>
        </w:rPr>
        <w:t>In any case, the Biden administration made significant progress in spending the money before the end of his term. The Environmental Protection Agency (EPA) reported that it had “obligated 93 percent or more than USD 38 billion of its USD 41.5 billion in funding from the IRA” as of 13 January 2025.11 Moreover, “the agency expects to award additional money by the end of this week, while remaining funds that spill over into President-elect Donald Trump’s term will be for management and oversight of those awards.”12</w:t>
      </w:r>
    </w:p>
    <w:p w14:paraId="6DC13BED" w14:textId="77777777" w:rsidR="001A7A5C" w:rsidRPr="00B9557C" w:rsidRDefault="001A7A5C" w:rsidP="001A7A5C">
      <w:pPr>
        <w:rPr>
          <w:rFonts w:asciiTheme="minorHAnsi" w:hAnsiTheme="minorHAnsi" w:cstheme="minorHAnsi"/>
          <w:sz w:val="16"/>
          <w:szCs w:val="16"/>
        </w:rPr>
      </w:pPr>
    </w:p>
    <w:p w14:paraId="2924E2F8" w14:textId="77777777" w:rsidR="001A7A5C" w:rsidRPr="00B9557C" w:rsidRDefault="001A7A5C" w:rsidP="001A7A5C">
      <w:pPr>
        <w:rPr>
          <w:rFonts w:asciiTheme="minorHAnsi" w:hAnsiTheme="minorHAnsi" w:cstheme="minorHAnsi"/>
          <w:sz w:val="16"/>
          <w:szCs w:val="16"/>
        </w:rPr>
      </w:pPr>
      <w:r w:rsidRPr="00B9557C">
        <w:rPr>
          <w:rFonts w:asciiTheme="minorHAnsi" w:hAnsiTheme="minorHAnsi" w:cstheme="minorHAnsi"/>
          <w:sz w:val="16"/>
          <w:szCs w:val="16"/>
        </w:rPr>
        <w:t>Many electric vehicle (EV) promotion policies were established by law instead of by regulations as part of a strategy to insulate climate and clean energy policies against a future Trump administration. Laws, which are passed by Congress, can only be reversed by passing a new law, while regulations, which are established by executive agencies, can be more easily reversed through executive regulatory procedures without requiring Congressional approval. For instance, the recipients of almost all of the funds of the Charging and Fuel Infrastructure Program (CFI) – USD 2.5 billion – have already been named, and the funds have already been committed through 2028, so cutting the remaining funds would require a separate vote in Congress.13 The National Electric Vehicle Infrastructure (NEVI) Program, which funds high-speed chargers along highways, was part of the bipartisan infrastructure law, so cutting it would also require a vote in Congress.14</w:t>
      </w:r>
    </w:p>
    <w:p w14:paraId="0723FEEB" w14:textId="77777777" w:rsidR="001A7A5C" w:rsidRPr="00B9557C" w:rsidRDefault="001A7A5C" w:rsidP="001A7A5C">
      <w:pPr>
        <w:rPr>
          <w:rFonts w:asciiTheme="minorHAnsi" w:hAnsiTheme="minorHAnsi" w:cstheme="minorHAnsi"/>
          <w:sz w:val="16"/>
          <w:szCs w:val="16"/>
        </w:rPr>
      </w:pPr>
      <w:r w:rsidRPr="00B9557C">
        <w:rPr>
          <w:rFonts w:asciiTheme="minorHAnsi" w:hAnsiTheme="minorHAnsi" w:cstheme="minorHAnsi"/>
          <w:sz w:val="16"/>
          <w:szCs w:val="16"/>
        </w:rPr>
        <w:t xml:space="preserve">In the US legal system, many laws, such as the National Environmental Protection Law, grant the power to make rules and regulations to agencies such as the Environmental Protection Agency. The rule making process itself needs to follow many requirements such as those specified in the Administrative Procedure Act, including publishing notices about the process and collecting comments from the public.15 These procedures can take a long time, and sometimes cannot be completed within one presidential term. Failure to carefully follow the required procedures can make a rule vulnerable to court challenges and risk being overturned by a court (on the grounds that the proper procedure was not followed), making it necessary to restart the rule making process. </w:t>
      </w:r>
    </w:p>
    <w:p w14:paraId="0AF7210A" w14:textId="77777777" w:rsidR="001A7A5C" w:rsidRPr="00F94B82" w:rsidRDefault="001A7A5C" w:rsidP="001A7A5C">
      <w:pPr>
        <w:rPr>
          <w:rFonts w:asciiTheme="minorHAnsi" w:hAnsiTheme="minorHAnsi" w:cstheme="minorHAnsi"/>
        </w:rPr>
      </w:pPr>
      <w:r w:rsidRPr="00B9557C">
        <w:rPr>
          <w:rFonts w:asciiTheme="minorHAnsi" w:hAnsiTheme="minorHAnsi" w:cstheme="minorHAnsi"/>
          <w:highlight w:val="cyan"/>
        </w:rPr>
        <w:t>The first Trump administration</w:t>
      </w:r>
      <w:r w:rsidRPr="00F94B82">
        <w:rPr>
          <w:rFonts w:asciiTheme="minorHAnsi" w:hAnsiTheme="minorHAnsi" w:cstheme="minorHAnsi"/>
        </w:rPr>
        <w:t xml:space="preserve"> made a substantial effort to undermine or repeal various climate regulations which were issued during the Obama administration</w:t>
      </w:r>
      <w:r w:rsidRPr="00B9557C">
        <w:rPr>
          <w:rFonts w:asciiTheme="minorHAnsi" w:hAnsiTheme="minorHAnsi" w:cstheme="minorHAnsi"/>
          <w:highlight w:val="cyan"/>
        </w:rPr>
        <w:t>. However, many of these efforts were made in haste without following the proper legal procedures</w:t>
      </w:r>
      <w:r w:rsidRPr="00F94B82">
        <w:rPr>
          <w:rFonts w:asciiTheme="minorHAnsi" w:hAnsiTheme="minorHAnsi" w:cstheme="minorHAnsi"/>
        </w:rPr>
        <w:t xml:space="preserve">, so </w:t>
      </w:r>
      <w:r w:rsidRPr="00B9557C">
        <w:rPr>
          <w:rFonts w:asciiTheme="minorHAnsi" w:hAnsiTheme="minorHAnsi" w:cstheme="minorHAnsi"/>
          <w:highlight w:val="cyan"/>
        </w:rPr>
        <w:t>they were stalled or struck down by the courts</w:t>
      </w:r>
      <w:r w:rsidRPr="00F94B82">
        <w:rPr>
          <w:rFonts w:asciiTheme="minorHAnsi" w:hAnsiTheme="minorHAnsi" w:cstheme="minorHAnsi"/>
        </w:rPr>
        <w:t xml:space="preserve">. President Trump’s advisers appear to have learned from the past experience and planned more carefully to avoid similar missteps this time. The careful preparation is evident in many of the plans that were published in Project 2025 including those regarding the Environmental Protection Agency16 and the Departments of Transportation,17 Interior,18 and Energy.19 It is therefore possible that the second Trump administration may follow the required procedures more carefully. However, if proper procedures are followed, the Trump administration’s new and revised regulations may take three or four years to finalize, putting them at risk of not being finished by the end of Trump’s term. If they are finished too late in the fourth year of Trump’s term, and if the Democrats win the presidency and control of both houses of Congress (as happened in 2020), </w:t>
      </w:r>
      <w:r w:rsidRPr="005C335C">
        <w:rPr>
          <w:rStyle w:val="Emphasis"/>
          <w:highlight w:val="cyan"/>
        </w:rPr>
        <w:t>Trump’s n</w:t>
      </w:r>
      <w:r w:rsidRPr="004170D5">
        <w:rPr>
          <w:rStyle w:val="Emphasis"/>
          <w:highlight w:val="cyan"/>
        </w:rPr>
        <w:t xml:space="preserve">ew regulations </w:t>
      </w:r>
      <w:r w:rsidRPr="004170D5">
        <w:rPr>
          <w:rFonts w:asciiTheme="minorHAnsi" w:hAnsiTheme="minorHAnsi" w:cstheme="minorHAnsi"/>
          <w:highlight w:val="cyan"/>
          <w:u w:val="single"/>
        </w:rPr>
        <w:t xml:space="preserve">could be </w:t>
      </w:r>
      <w:r w:rsidRPr="004170D5">
        <w:rPr>
          <w:rStyle w:val="Emphasis"/>
          <w:highlight w:val="cyan"/>
        </w:rPr>
        <w:t>overturned by the Congressional Review Act</w:t>
      </w:r>
      <w:r w:rsidRPr="00F94B82">
        <w:rPr>
          <w:rFonts w:asciiTheme="minorHAnsi" w:hAnsiTheme="minorHAnsi" w:cstheme="minorHAnsi"/>
        </w:rPr>
        <w:t>. Several of President Obama’s late climate regulations were repealed in this way,20 and so was one of Trump’s late climate regulations in 2021.21 Several of President Biden’s late regulations may suffer the same fate.</w:t>
      </w:r>
    </w:p>
    <w:p w14:paraId="45BB41CB" w14:textId="77777777" w:rsidR="001A7A5C" w:rsidRPr="00F94B82" w:rsidRDefault="001A7A5C" w:rsidP="001A7A5C">
      <w:pPr>
        <w:rPr>
          <w:rFonts w:asciiTheme="minorHAnsi" w:hAnsiTheme="minorHAnsi" w:cstheme="minorHAnsi"/>
        </w:rPr>
      </w:pPr>
      <w:r w:rsidRPr="00F94B82">
        <w:rPr>
          <w:rFonts w:asciiTheme="minorHAnsi" w:hAnsiTheme="minorHAnsi" w:cstheme="minorHAnsi"/>
        </w:rPr>
        <w:t xml:space="preserve">The </w:t>
      </w:r>
      <w:r w:rsidRPr="004170D5">
        <w:rPr>
          <w:rStyle w:val="Emphasis"/>
          <w:highlight w:val="cyan"/>
        </w:rPr>
        <w:t>US Supreme Cour</w:t>
      </w:r>
      <w:r w:rsidRPr="004170D5">
        <w:rPr>
          <w:rFonts w:asciiTheme="minorHAnsi" w:hAnsiTheme="minorHAnsi" w:cstheme="minorHAnsi"/>
          <w:highlight w:val="cyan"/>
          <w:u w:val="single"/>
        </w:rPr>
        <w:t>t</w:t>
      </w:r>
      <w:r w:rsidRPr="00F94B82">
        <w:rPr>
          <w:rFonts w:asciiTheme="minorHAnsi" w:hAnsiTheme="minorHAnsi" w:cstheme="minorHAnsi"/>
        </w:rPr>
        <w:t xml:space="preserve"> has changed its legal interpretations to weaken climate and environment related laws and regulations after Trump’s appointment of three justices to the Court making climate regulation more difficult. However, on 13 January 2025, the Court issued several rulings which avoided further weakening of environmental and climate outcomes. The Court rejected Utah’s effort to gain control over public lands inside the state, a petition to stop the Vineyard Wind 1 offshore wind project, and an appeal against the Biden administration’s “good neighbor” rule on air pollution crossing state lines. The Court also postponed a decision on citizen lawsuits under the Clean Water Act.22 Therefore, there may be limits to the extent that the Supreme Court will erode climate and environmental laws and regulations.</w:t>
      </w:r>
    </w:p>
    <w:p w14:paraId="3BD7D553" w14:textId="77777777" w:rsidR="001A7A5C" w:rsidRPr="00F94B82" w:rsidRDefault="001A7A5C" w:rsidP="001A7A5C">
      <w:pPr>
        <w:rPr>
          <w:rFonts w:asciiTheme="minorHAnsi" w:hAnsiTheme="minorHAnsi" w:cstheme="minorHAnsi"/>
        </w:rPr>
      </w:pPr>
      <w:r w:rsidRPr="004170D5">
        <w:rPr>
          <w:rStyle w:val="Emphasis"/>
          <w:highlight w:val="cyan"/>
        </w:rPr>
        <w:t>Trump</w:t>
      </w:r>
      <w:r w:rsidRPr="004170D5">
        <w:rPr>
          <w:rStyle w:val="Emphasis"/>
        </w:rPr>
        <w:t xml:space="preserve"> is said to be </w:t>
      </w:r>
      <w:r w:rsidRPr="004170D5">
        <w:rPr>
          <w:rStyle w:val="Emphasis"/>
          <w:highlight w:val="cyan"/>
        </w:rPr>
        <w:t>planning</w:t>
      </w:r>
      <w:r>
        <w:rPr>
          <w:rFonts w:asciiTheme="minorHAnsi" w:hAnsiTheme="minorHAnsi" w:cstheme="minorHAnsi"/>
          <w:u w:val="single"/>
        </w:rPr>
        <w:t xml:space="preserve"> </w:t>
      </w:r>
      <w:r w:rsidRPr="00F94B82">
        <w:rPr>
          <w:rFonts w:asciiTheme="minorHAnsi" w:hAnsiTheme="minorHAnsi" w:cstheme="minorHAnsi"/>
        </w:rPr>
        <w:t xml:space="preserve">to issue 100 </w:t>
      </w:r>
      <w:r w:rsidRPr="004170D5">
        <w:rPr>
          <w:rStyle w:val="Emphasis"/>
          <w:highlight w:val="cyan"/>
        </w:rPr>
        <w:t>executive orders</w:t>
      </w:r>
      <w:r w:rsidRPr="00F94B82">
        <w:rPr>
          <w:rFonts w:asciiTheme="minorHAnsi" w:hAnsiTheme="minorHAnsi" w:cstheme="minorHAnsi"/>
        </w:rPr>
        <w:t xml:space="preserve"> on many of his priorities23 on his first day in office. Many are expected to be related to energy and climate, including efforts </w:t>
      </w:r>
      <w:r w:rsidRPr="004170D5">
        <w:rPr>
          <w:rFonts w:asciiTheme="minorHAnsi" w:hAnsiTheme="minorHAnsi" w:cstheme="minorHAnsi"/>
          <w:highlight w:val="cyan"/>
          <w:u w:val="single"/>
        </w:rPr>
        <w:t>intended to</w:t>
      </w:r>
      <w:r w:rsidRPr="004170D5">
        <w:rPr>
          <w:rFonts w:asciiTheme="minorHAnsi" w:hAnsiTheme="minorHAnsi" w:cstheme="minorHAnsi"/>
          <w:highlight w:val="cyan"/>
        </w:rPr>
        <w:t xml:space="preserve"> </w:t>
      </w:r>
      <w:r w:rsidRPr="004170D5">
        <w:rPr>
          <w:rStyle w:val="Emphasis"/>
          <w:highlight w:val="cyan"/>
        </w:rPr>
        <w:t>promote</w:t>
      </w:r>
      <w:r w:rsidRPr="004170D5">
        <w:rPr>
          <w:rStyle w:val="Emphasis"/>
        </w:rPr>
        <w:t xml:space="preserve"> “energy dominance” and </w:t>
      </w:r>
      <w:r w:rsidRPr="004170D5">
        <w:rPr>
          <w:rStyle w:val="Emphasis"/>
          <w:highlight w:val="cyan"/>
        </w:rPr>
        <w:t>fossil fuels</w:t>
      </w:r>
      <w:r w:rsidRPr="00F94B82">
        <w:rPr>
          <w:rFonts w:asciiTheme="minorHAnsi" w:hAnsiTheme="minorHAnsi" w:cstheme="minorHAnsi"/>
        </w:rPr>
        <w:t xml:space="preserve">. 24 </w:t>
      </w:r>
      <w:r w:rsidRPr="004170D5">
        <w:rPr>
          <w:rFonts w:asciiTheme="minorHAnsi" w:hAnsiTheme="minorHAnsi" w:cstheme="minorHAnsi"/>
          <w:highlight w:val="cyan"/>
          <w:u w:val="single"/>
        </w:rPr>
        <w:t>These executive orders</w:t>
      </w:r>
      <w:r w:rsidRPr="00F94B82">
        <w:rPr>
          <w:rFonts w:asciiTheme="minorHAnsi" w:hAnsiTheme="minorHAnsi" w:cstheme="minorHAnsi"/>
        </w:rPr>
        <w:t xml:space="preserve"> are intended to give the impression of “shock and awe.”25 However, in practice their </w:t>
      </w:r>
      <w:r w:rsidRPr="004170D5">
        <w:rPr>
          <w:rStyle w:val="Emphasis"/>
          <w:highlight w:val="cyan"/>
        </w:rPr>
        <w:t>legal status is limited</w:t>
      </w:r>
      <w:r w:rsidRPr="00F94B82">
        <w:rPr>
          <w:rFonts w:asciiTheme="minorHAnsi" w:hAnsiTheme="minorHAnsi" w:cstheme="minorHAnsi"/>
        </w:rPr>
        <w:t xml:space="preserve">, and </w:t>
      </w:r>
      <w:r w:rsidRPr="004170D5">
        <w:rPr>
          <w:rFonts w:asciiTheme="minorHAnsi" w:hAnsiTheme="minorHAnsi" w:cstheme="minorHAnsi"/>
          <w:highlight w:val="cyan"/>
          <w:u w:val="single"/>
        </w:rPr>
        <w:t>they do not have the effect of a law or regulation</w:t>
      </w:r>
      <w:r w:rsidRPr="00F94B82">
        <w:rPr>
          <w:rFonts w:asciiTheme="minorHAnsi" w:hAnsiTheme="minorHAnsi" w:cstheme="minorHAnsi"/>
        </w:rPr>
        <w:t xml:space="preserve">.26 Major uses of executive orders involve directing cabinet secretaries, agency heads, and other officials to start the preparations to establish new laws or regulations, or revise existing ones, or take initiatives that are already authorized under existing laws and regulations. </w:t>
      </w:r>
      <w:r w:rsidRPr="00F94B82">
        <w:rPr>
          <w:rFonts w:asciiTheme="minorHAnsi" w:hAnsiTheme="minorHAnsi" w:cstheme="minorHAnsi"/>
          <w:highlight w:val="cyan"/>
        </w:rPr>
        <w:t>Executive orders cannot</w:t>
      </w:r>
      <w:r w:rsidRPr="00F94B82">
        <w:rPr>
          <w:rFonts w:asciiTheme="minorHAnsi" w:hAnsiTheme="minorHAnsi" w:cstheme="minorHAnsi"/>
        </w:rPr>
        <w:t xml:space="preserve"> by themselves establish new laws or regulations, or </w:t>
      </w:r>
      <w:r w:rsidRPr="00F94B82">
        <w:rPr>
          <w:rFonts w:asciiTheme="minorHAnsi" w:hAnsiTheme="minorHAnsi" w:cstheme="minorHAnsi"/>
          <w:highlight w:val="cyan"/>
        </w:rPr>
        <w:t>invalidate existing laws or regulations</w:t>
      </w:r>
      <w:r w:rsidRPr="00F94B82">
        <w:rPr>
          <w:rFonts w:asciiTheme="minorHAnsi" w:hAnsiTheme="minorHAnsi" w:cstheme="minorHAnsi"/>
        </w:rPr>
        <w:t>. Another limitation is that they can be easily reversed by the next president. Executive orders have an important symbolic effect and can generate news coverage, but their practical effect may take considerable time, and they will not necessarily be able to achieve their aims.</w:t>
      </w:r>
    </w:p>
    <w:p w14:paraId="1BCA3BEB" w14:textId="77777777" w:rsidR="003C3FB0" w:rsidRDefault="003C3FB0" w:rsidP="003C3FB0">
      <w:pPr>
        <w:pStyle w:val="Heading4"/>
      </w:pPr>
      <w:r>
        <w:t>Trump doesn’t kill renewable energy.</w:t>
      </w:r>
    </w:p>
    <w:p w14:paraId="38695F8B" w14:textId="57712943" w:rsidR="003C3FB0" w:rsidRPr="007E1552" w:rsidRDefault="003C3FB0" w:rsidP="003C3FB0">
      <w:r w:rsidRPr="007E1552">
        <w:rPr>
          <w:rFonts w:eastAsiaTheme="majorEastAsia" w:cstheme="majorBidi"/>
          <w:b/>
          <w:iCs/>
          <w:sz w:val="26"/>
        </w:rPr>
        <w:t>Heron 25</w:t>
      </w:r>
      <w:r w:rsidRPr="007E1552">
        <w:t xml:space="preserve"> an economic geographer that received his Ph.D. in geography from the University of North Carolina [Connor Heron, 29.4.2025, “Trump and the US energy transition”, DOI, https://rgs-ibg.onlinelibrary.wiley.com/doi/full/10.1111/geoj.70009] //SL</w:t>
      </w:r>
    </w:p>
    <w:p w14:paraId="3D8321AD" w14:textId="77777777" w:rsidR="003C3FB0" w:rsidRPr="002A5435" w:rsidRDefault="003C3FB0" w:rsidP="003C3FB0">
      <w:pPr>
        <w:rPr>
          <w:sz w:val="16"/>
        </w:rPr>
      </w:pPr>
      <w:r w:rsidRPr="002A5435">
        <w:rPr>
          <w:sz w:val="16"/>
        </w:rPr>
        <w:t xml:space="preserve">The question, then, is whether electric utilities will meet new electricity demand by building new natural gas generation or whether they will turn towards renewables, storage and/or nuclear. And much of that decision-making rests on the fate of the IRA. During a post-election roundtable discussion featuring a group of Republican Party energy insiders, one commentator framed the IRA issue as having two sides. </w:t>
      </w:r>
      <w:r w:rsidRPr="007476CC">
        <w:rPr>
          <w:u w:val="single"/>
        </w:rPr>
        <w:t>On one side are conservative and climate-change denying Republican lawmakers that staunchly oppose it, viewing it as part of Biden's ‘woke’ green agenda</w:t>
      </w:r>
      <w:r w:rsidRPr="002A5435">
        <w:rPr>
          <w:sz w:val="16"/>
        </w:rPr>
        <w:t>. More than this, they see a full repeal of the IRA as an important revenue source to fund their ultimate objective of extending Trump's 2017 tax cuts, which are set to expire at the end of 2025 (Martin, 2024a).1 Lawmakers on the other side of the issue are Democrats and a small but influential group of Republicans who—like the signees of the NAM letter—point to the renewable energy and clean manufacturing projects spurred by the IRA, many of which are located in Republican states.</w:t>
      </w:r>
    </w:p>
    <w:p w14:paraId="6AAFBCF1" w14:textId="77777777" w:rsidR="003C3FB0" w:rsidRPr="002A5435" w:rsidRDefault="003C3FB0" w:rsidP="003C3FB0">
      <w:pPr>
        <w:rPr>
          <w:sz w:val="16"/>
        </w:rPr>
      </w:pPr>
      <w:r w:rsidRPr="007476CC">
        <w:rPr>
          <w:u w:val="single"/>
        </w:rPr>
        <w:t>Given the slim Republican control over Congress, the most likely outcome is that the IRA will be picked apart by a scalpel, not beaten with a sledgehammer</w:t>
      </w:r>
      <w:r w:rsidRPr="002A5435">
        <w:rPr>
          <w:sz w:val="16"/>
        </w:rPr>
        <w:t xml:space="preserve"> (Martin, 2024a). Most commentators agree that the most politically vulnerable parts are subsidies for electric vehicles, followed by programmes that provide tax credits for residential energy efficiency and electrification upgrades like heat pumps (Martucci, 2024; Pearl et al., n.d.). Also highly vulnerable are offshore wind projects—the subject of many Trump polemics on the campaign trail—although the administration has little ability to stop projects that are farther along the development path. However, many of these projects are already in jeopardy due to rising costs (Kinniburgh, 2024).</w:t>
      </w:r>
    </w:p>
    <w:p w14:paraId="72F0543F" w14:textId="77777777" w:rsidR="003C3FB0" w:rsidRPr="002A5435" w:rsidRDefault="003C3FB0" w:rsidP="003C3FB0">
      <w:pPr>
        <w:rPr>
          <w:sz w:val="16"/>
        </w:rPr>
      </w:pPr>
      <w:r w:rsidRPr="007476CC">
        <w:rPr>
          <w:highlight w:val="cyan"/>
          <w:u w:val="single"/>
        </w:rPr>
        <w:t>The situation for</w:t>
      </w:r>
      <w:r w:rsidRPr="007476CC">
        <w:rPr>
          <w:u w:val="single"/>
        </w:rPr>
        <w:t xml:space="preserve"> onshore </w:t>
      </w:r>
      <w:r w:rsidRPr="007476CC">
        <w:rPr>
          <w:highlight w:val="cyan"/>
          <w:u w:val="single"/>
        </w:rPr>
        <w:t>wind and solar is better</w:t>
      </w:r>
      <w:r w:rsidRPr="007476CC">
        <w:rPr>
          <w:u w:val="single"/>
        </w:rPr>
        <w:t xml:space="preserve">. Recall that </w:t>
      </w:r>
      <w:r w:rsidRPr="007476CC">
        <w:rPr>
          <w:highlight w:val="cyan"/>
          <w:u w:val="single"/>
        </w:rPr>
        <w:t>this industry is supported by a variety of policy and financial forces</w:t>
      </w:r>
      <w:r w:rsidRPr="007476CC">
        <w:rPr>
          <w:u w:val="single"/>
        </w:rPr>
        <w:t xml:space="preserve">—state-level renewable portfolio standards, demand from corporate buyers, and financial institutions eager to acquire tax credits. </w:t>
      </w:r>
      <w:r w:rsidRPr="007476CC">
        <w:rPr>
          <w:highlight w:val="cyan"/>
          <w:u w:val="single"/>
        </w:rPr>
        <w:t>It</w:t>
      </w:r>
      <w:r w:rsidRPr="007476CC">
        <w:rPr>
          <w:u w:val="single"/>
        </w:rPr>
        <w:t xml:space="preserve"> also </w:t>
      </w:r>
      <w:r w:rsidRPr="007476CC">
        <w:rPr>
          <w:highlight w:val="cyan"/>
          <w:u w:val="single"/>
        </w:rPr>
        <w:t>benefits from political and economic momentum</w:t>
      </w:r>
      <w:r w:rsidRPr="002A5435">
        <w:rPr>
          <w:sz w:val="16"/>
        </w:rPr>
        <w:t xml:space="preserve"> and support in both Democratic (e.g., California and New York) and Republican (e.g., Texas and Florida) strongholds. Importantly, </w:t>
      </w:r>
      <w:r w:rsidRPr="007476CC">
        <w:rPr>
          <w:highlight w:val="cyan"/>
          <w:u w:val="single"/>
        </w:rPr>
        <w:t>utilities in the United States largely support the IRA and are loath to pivot their strategies every four years based on political outcomes</w:t>
      </w:r>
      <w:r w:rsidRPr="002A5435">
        <w:rPr>
          <w:sz w:val="16"/>
        </w:rPr>
        <w:t xml:space="preserve"> (Lipton, 2022; Martin, 2024b). Early indications are that utilities will stand by their development pipelines, most of which are packed full of solar, wind and storage. Even if Republicans claw back some of the money from the IRA by shortening the time frame for tax credits, this would have little impact on projects already under development, sustaining the industry through at least the next four to five years. I</w:t>
      </w:r>
      <w:r w:rsidRPr="007476CC">
        <w:rPr>
          <w:u w:val="single"/>
        </w:rPr>
        <w:t xml:space="preserve">ndeed, </w:t>
      </w:r>
      <w:r w:rsidRPr="007476CC">
        <w:rPr>
          <w:highlight w:val="cyan"/>
          <w:u w:val="single"/>
        </w:rPr>
        <w:t>many developers are currently ensuring their projects are far enough along to be grandfathered in should any changes to the IRA occur</w:t>
      </w:r>
      <w:r w:rsidRPr="007476CC">
        <w:rPr>
          <w:u w:val="single"/>
        </w:rPr>
        <w:t xml:space="preserve"> </w:t>
      </w:r>
      <w:r w:rsidRPr="002A5435">
        <w:rPr>
          <w:sz w:val="16"/>
        </w:rPr>
        <w:t>(Martin, 2024b).</w:t>
      </w:r>
    </w:p>
    <w:p w14:paraId="29C27542" w14:textId="77777777" w:rsidR="00C03FCF" w:rsidRPr="005B5E1E" w:rsidRDefault="00C03FCF" w:rsidP="00C03FCF">
      <w:pPr>
        <w:pStyle w:val="Heading4"/>
        <w:rPr>
          <w:rStyle w:val="Style13ptBold"/>
          <w:b/>
          <w:bCs w:val="0"/>
        </w:rPr>
      </w:pPr>
      <w:r w:rsidRPr="005B5E1E">
        <w:rPr>
          <w:rStyle w:val="Style13ptBold"/>
          <w:b/>
          <w:bCs w:val="0"/>
        </w:rPr>
        <w:t>Trump will not halt global energy transition.</w:t>
      </w:r>
    </w:p>
    <w:p w14:paraId="24192963" w14:textId="77777777" w:rsidR="00C03FCF" w:rsidRPr="00AA3D35" w:rsidRDefault="00C03FCF" w:rsidP="00C03FCF">
      <w:r w:rsidRPr="00883002">
        <w:rPr>
          <w:rStyle w:val="Style13ptBold"/>
        </w:rPr>
        <w:t>Bremmer 25</w:t>
      </w:r>
      <w:r w:rsidRPr="00AA3D35">
        <w:t xml:space="preserve"> </w:t>
      </w:r>
      <w:r>
        <w:t>[</w:t>
      </w:r>
      <w:r w:rsidRPr="00AA3D35">
        <w:t>Ian</w:t>
      </w:r>
      <w:r>
        <w:t>; Feb 25; American political scientist and founder and president of the Eurasia Group;</w:t>
      </w:r>
      <w:r w:rsidRPr="00AA3D35">
        <w:t xml:space="preserve"> </w:t>
      </w:r>
      <w:r>
        <w:t xml:space="preserve">Project Syndicate; </w:t>
      </w:r>
      <w:r w:rsidRPr="00AA3D35">
        <w:t>“Trump Will Not Kill the Global Energy Transition.”</w:t>
      </w:r>
      <w:r>
        <w:t>;</w:t>
      </w:r>
      <w:r w:rsidRPr="00AA3D35">
        <w:t xml:space="preserve"> https://www.project-syndicate.org/commentary/trump-will-not-kill-global-energy-transition-by-ian-bremmer-2025-02</w:t>
      </w:r>
      <w:r>
        <w:t>]</w:t>
      </w:r>
    </w:p>
    <w:p w14:paraId="74558E95" w14:textId="77777777" w:rsidR="00C03FCF" w:rsidRPr="006A5C9F" w:rsidRDefault="00C03FCF" w:rsidP="00C03FCF">
      <w:pPr>
        <w:rPr>
          <w:u w:val="single"/>
        </w:rPr>
      </w:pPr>
      <w:r w:rsidRPr="006F1ABC">
        <w:rPr>
          <w:u w:val="single"/>
        </w:rPr>
        <w:t xml:space="preserve">But </w:t>
      </w:r>
      <w:r w:rsidRPr="000D7EE9">
        <w:rPr>
          <w:rStyle w:val="Emphasis"/>
          <w:highlight w:val="cyan"/>
        </w:rPr>
        <w:t>Trump couldn’t kill the green transition</w:t>
      </w:r>
      <w:r w:rsidRPr="006F1ABC">
        <w:rPr>
          <w:u w:val="single"/>
        </w:rPr>
        <w:t xml:space="preserve"> during his first term, and </w:t>
      </w:r>
      <w:r w:rsidRPr="000D7EE9">
        <w:rPr>
          <w:rStyle w:val="Emphasis"/>
        </w:rPr>
        <w:t>he can’t kill it this time</w:t>
      </w:r>
      <w:r w:rsidRPr="006F1ABC">
        <w:rPr>
          <w:u w:val="single"/>
        </w:rPr>
        <w:t>, either</w:t>
      </w:r>
      <w:r w:rsidRPr="003159CC">
        <w:rPr>
          <w:sz w:val="16"/>
        </w:rPr>
        <w:t xml:space="preserve">. </w:t>
      </w:r>
      <w:r w:rsidRPr="006F1ABC">
        <w:rPr>
          <w:u w:val="single"/>
        </w:rPr>
        <w:t>The reason</w:t>
      </w:r>
      <w:r w:rsidRPr="003159CC">
        <w:rPr>
          <w:sz w:val="16"/>
        </w:rPr>
        <w:t xml:space="preserve"> is simple: </w:t>
      </w:r>
      <w:r w:rsidRPr="006F1ABC">
        <w:rPr>
          <w:u w:val="single"/>
        </w:rPr>
        <w:t>Technological breakthroughs, steep learning curves, and plummeting costs have made clean energy cheaper than fossil fuels in most places</w:t>
      </w:r>
      <w:r w:rsidRPr="003159CC">
        <w:rPr>
          <w:sz w:val="16"/>
        </w:rPr>
        <w:t xml:space="preserve">. Moreover, the revolution was just getting started in 2017, whereas now it has reached escape velocity. Its momentum is being driven not by politics or government intervention, but by markets. The fact that deep-red (Republican-leaning) Texas leads the United States in renewables deployment is a case in point. </w:t>
      </w:r>
      <w:r w:rsidRPr="000D7EE9">
        <w:rPr>
          <w:rStyle w:val="Emphasis"/>
          <w:highlight w:val="cyan"/>
        </w:rPr>
        <w:t>Politics will no longer hold back the American energy transition</w:t>
      </w:r>
      <w:r w:rsidRPr="006A5C9F">
        <w:rPr>
          <w:u w:val="single"/>
        </w:rPr>
        <w:t>.</w:t>
      </w:r>
    </w:p>
    <w:p w14:paraId="114BDF3F" w14:textId="77777777" w:rsidR="00C03FCF" w:rsidRPr="003159CC" w:rsidRDefault="00C03FCF" w:rsidP="00C03FCF">
      <w:pPr>
        <w:rPr>
          <w:sz w:val="16"/>
        </w:rPr>
      </w:pPr>
      <w:r w:rsidRPr="003159CC">
        <w:rPr>
          <w:sz w:val="16"/>
        </w:rPr>
        <w:t xml:space="preserve">This is not to say that politics won’t slow the US transition. </w:t>
      </w:r>
      <w:r w:rsidRPr="00634CE9">
        <w:rPr>
          <w:highlight w:val="cyan"/>
          <w:u w:val="single"/>
        </w:rPr>
        <w:t>The Trump administration</w:t>
      </w:r>
      <w:r w:rsidRPr="003159CC">
        <w:rPr>
          <w:sz w:val="16"/>
        </w:rPr>
        <w:t xml:space="preserve"> is already taking steps to loosen environmental and climate regulations, promote domestic oil and gas production, support gas-fired power plants, and end incentives to adopt clean energy and electric vehicles (EVs). The president’s day-one executive orders expanded the federal lands available for oil and gas exploration, reversed former President Joe Biden’s suspension of approvals for new liquefied natural gas terminals, and paused new wind projects on federal land and coastal waters. Aided by Republican majorities in Congress, Trump will seek to repeal roughly half of the Inflation Reduction Act’s outlays, including its provisions supporting EVs and offshore wind, as well as the IRA’s investment and production tax credits.</w:t>
      </w:r>
    </w:p>
    <w:p w14:paraId="26C023C5" w14:textId="77777777" w:rsidR="00C03FCF" w:rsidRPr="005D699C" w:rsidRDefault="00C03FCF" w:rsidP="00C03FCF">
      <w:pPr>
        <w:rPr>
          <w:u w:val="single"/>
        </w:rPr>
      </w:pPr>
      <w:r w:rsidRPr="003159CC">
        <w:rPr>
          <w:sz w:val="16"/>
        </w:rPr>
        <w:t xml:space="preserve">Yet that </w:t>
      </w:r>
      <w:r w:rsidRPr="00640B67">
        <w:rPr>
          <w:highlight w:val="cyan"/>
          <w:u w:val="single"/>
        </w:rPr>
        <w:t>will</w:t>
      </w:r>
      <w:r w:rsidRPr="00241E99">
        <w:rPr>
          <w:u w:val="single"/>
        </w:rPr>
        <w:t xml:space="preserve"> </w:t>
      </w:r>
      <w:r w:rsidRPr="00640B67">
        <w:rPr>
          <w:highlight w:val="cyan"/>
          <w:u w:val="single"/>
        </w:rPr>
        <w:t xml:space="preserve">not </w:t>
      </w:r>
      <w:r w:rsidRPr="002C3DAA">
        <w:rPr>
          <w:u w:val="single"/>
        </w:rPr>
        <w:t xml:space="preserve">be enough to </w:t>
      </w:r>
      <w:r w:rsidRPr="00640B67">
        <w:rPr>
          <w:highlight w:val="cyan"/>
          <w:u w:val="single"/>
        </w:rPr>
        <w:t xml:space="preserve">halt the </w:t>
      </w:r>
      <w:r w:rsidRPr="003221CE">
        <w:rPr>
          <w:u w:val="single"/>
        </w:rPr>
        <w:t xml:space="preserve">forward movement of the </w:t>
      </w:r>
      <w:r w:rsidRPr="00640B67">
        <w:rPr>
          <w:highlight w:val="cyan"/>
          <w:u w:val="single"/>
        </w:rPr>
        <w:t>US energy transition</w:t>
      </w:r>
      <w:r w:rsidRPr="00640B67">
        <w:rPr>
          <w:sz w:val="16"/>
          <w:highlight w:val="cyan"/>
        </w:rPr>
        <w:t>.</w:t>
      </w:r>
      <w:r w:rsidRPr="003159CC">
        <w:rPr>
          <w:sz w:val="16"/>
        </w:rPr>
        <w:t xml:space="preserve"> Despite Trump’s claims of a “national energy emergency,” </w:t>
      </w:r>
      <w:r w:rsidRPr="00241E99">
        <w:rPr>
          <w:u w:val="single"/>
        </w:rPr>
        <w:t>the US has been a net energy exporter since 2019</w:t>
      </w:r>
      <w:r w:rsidRPr="003159CC">
        <w:rPr>
          <w:sz w:val="16"/>
        </w:rPr>
        <w:t xml:space="preserve"> and already produces more oil than any country in history. Yet with prices low and US oil and gas output already at record levels, </w:t>
      </w:r>
      <w:r w:rsidRPr="005D699C">
        <w:rPr>
          <w:u w:val="single"/>
        </w:rPr>
        <w:t>fossil-fuel production will struggle to rise much higher in the near term, regardless of what Trump does.</w:t>
      </w:r>
    </w:p>
    <w:p w14:paraId="3428F2AA" w14:textId="77777777" w:rsidR="00C03FCF" w:rsidRPr="003159CC" w:rsidRDefault="00C03FCF" w:rsidP="00C03FCF">
      <w:pPr>
        <w:rPr>
          <w:sz w:val="16"/>
        </w:rPr>
      </w:pPr>
      <w:r w:rsidRPr="006A1434">
        <w:rPr>
          <w:u w:val="single"/>
        </w:rPr>
        <w:t xml:space="preserve">But just as </w:t>
      </w:r>
      <w:r w:rsidRPr="003221CE">
        <w:rPr>
          <w:rStyle w:val="Emphasis"/>
          <w:highlight w:val="cyan"/>
        </w:rPr>
        <w:t>the US transition is unstoppable,</w:t>
      </w:r>
      <w:r w:rsidRPr="006A1434">
        <w:rPr>
          <w:u w:val="single"/>
        </w:rPr>
        <w:t xml:space="preserve"> so, too, is the global transition</w:t>
      </w:r>
      <w:r w:rsidRPr="003159CC">
        <w:rPr>
          <w:sz w:val="16"/>
        </w:rPr>
        <w:t xml:space="preserve">. Other industrialized countries will remain broadly committed to the Paris climate agreement and subject to the same market forces that are driving developments in the US. Europe views the energy transition as a way to reduce its import reliance and improve its energy security. </w:t>
      </w:r>
      <w:r w:rsidRPr="000A1EDD">
        <w:rPr>
          <w:u w:val="single"/>
        </w:rPr>
        <w:t>India, the world’s fastest-growing emitter, sees decarbonization as an economic opportunity</w:t>
      </w:r>
      <w:r w:rsidRPr="003159CC">
        <w:rPr>
          <w:sz w:val="16"/>
        </w:rPr>
        <w:t xml:space="preserve"> and a necessary step to reduce some of the world’s worst air pollution. And most other emerging markets are eager to accelerate their renewables deployment for purely economic reasons.</w:t>
      </w:r>
    </w:p>
    <w:p w14:paraId="21F24325" w14:textId="77777777" w:rsidR="00C03FCF" w:rsidRPr="003159CC" w:rsidRDefault="00C03FCF" w:rsidP="00C03FCF">
      <w:pPr>
        <w:rPr>
          <w:sz w:val="16"/>
        </w:rPr>
      </w:pPr>
      <w:r w:rsidRPr="003159CC">
        <w:rPr>
          <w:sz w:val="16"/>
        </w:rPr>
        <w:t>Most critically, China – the largest source of global emissions – is set to reach peak emissions five years ahead of its previously stated 2030 target. Chinese manufacturers of solar panels, EVs, and batteries already dominate global supply chains and will not abandon their ambitions to expand simply because of changes in US demand or market access. If anything, they see the Trump administration’s policies as an opportunity to gain global market share, speeding adoption of these technologies and driving further price declines. While the US falls further behind China in clean energy, the continuing decline in renewable power costs will encourage more emerging markets to choose domestic solar and wind over volatile imported fossil fuels.</w:t>
      </w:r>
    </w:p>
    <w:p w14:paraId="66069EAF" w14:textId="77777777" w:rsidR="00C03FCF" w:rsidRPr="003159CC" w:rsidRDefault="00C03FCF" w:rsidP="00C03FCF">
      <w:pPr>
        <w:rPr>
          <w:u w:val="single"/>
        </w:rPr>
      </w:pPr>
      <w:r w:rsidRPr="003159CC">
        <w:rPr>
          <w:u w:val="single"/>
        </w:rPr>
        <w:t xml:space="preserve">The </w:t>
      </w:r>
      <w:r w:rsidRPr="00634CE9">
        <w:rPr>
          <w:highlight w:val="cyan"/>
          <w:u w:val="single"/>
        </w:rPr>
        <w:t>economic and technological forces</w:t>
      </w:r>
      <w:r w:rsidRPr="003159CC">
        <w:rPr>
          <w:u w:val="single"/>
        </w:rPr>
        <w:t xml:space="preserve"> </w:t>
      </w:r>
      <w:r w:rsidRPr="00634CE9">
        <w:rPr>
          <w:highlight w:val="cyan"/>
          <w:u w:val="single"/>
        </w:rPr>
        <w:t>driv</w:t>
      </w:r>
      <w:r w:rsidRPr="003159CC">
        <w:rPr>
          <w:u w:val="single"/>
        </w:rPr>
        <w:t xml:space="preserve">ing the </w:t>
      </w:r>
      <w:r w:rsidRPr="002C3DAA">
        <w:rPr>
          <w:rStyle w:val="Emphasis"/>
          <w:highlight w:val="cyan"/>
        </w:rPr>
        <w:t>clean-energy revolution</w:t>
      </w:r>
      <w:r w:rsidRPr="003159CC">
        <w:rPr>
          <w:u w:val="single"/>
        </w:rPr>
        <w:t xml:space="preserve"> have simply </w:t>
      </w:r>
      <w:r w:rsidRPr="002C3DAA">
        <w:rPr>
          <w:rStyle w:val="Emphasis"/>
          <w:highlight w:val="cyan"/>
        </w:rPr>
        <w:t>become too powerful</w:t>
      </w:r>
      <w:r w:rsidRPr="002C3DAA">
        <w:rPr>
          <w:rStyle w:val="Emphasis"/>
        </w:rPr>
        <w:t xml:space="preserve"> </w:t>
      </w:r>
      <w:r w:rsidRPr="00972D74">
        <w:rPr>
          <w:highlight w:val="cyan"/>
          <w:u w:val="single"/>
        </w:rPr>
        <w:t>for any single country or political leader to stop</w:t>
      </w:r>
      <w:r w:rsidRPr="003159CC">
        <w:rPr>
          <w:u w:val="single"/>
        </w:rPr>
        <w:t>. The global energy transition will power forward, even if the road ahead includes a few more bumps.</w:t>
      </w:r>
    </w:p>
    <w:p w14:paraId="64D48B3A" w14:textId="77777777" w:rsidR="00C93EEE" w:rsidRDefault="00C93EEE" w:rsidP="00C03FCF">
      <w:pPr>
        <w:pStyle w:val="Heading3"/>
      </w:pPr>
      <w:r>
        <w:t>U---AT: Trump---Ext</w:t>
      </w:r>
    </w:p>
    <w:p w14:paraId="5164CE22" w14:textId="77777777" w:rsidR="00C93EEE" w:rsidRDefault="00C93EEE" w:rsidP="00C93EEE">
      <w:pPr>
        <w:pStyle w:val="Heading4"/>
      </w:pPr>
      <w:r>
        <w:t>Trump kills renewables despite growing electricity costs.</w:t>
      </w:r>
    </w:p>
    <w:p w14:paraId="2344D9BA" w14:textId="77777777" w:rsidR="00C93EEE" w:rsidRDefault="00C93EEE" w:rsidP="00C93EEE">
      <w:r>
        <w:t xml:space="preserve">Nichola </w:t>
      </w:r>
      <w:r w:rsidRPr="006C57E0">
        <w:rPr>
          <w:rFonts w:eastAsiaTheme="majorEastAsia" w:cstheme="majorBidi"/>
          <w:b/>
          <w:iCs/>
          <w:sz w:val="26"/>
        </w:rPr>
        <w:t>Groom 25</w:t>
      </w:r>
      <w:r>
        <w:rPr>
          <w:rFonts w:eastAsiaTheme="majorEastAsia" w:cstheme="majorBidi"/>
          <w:b/>
          <w:iCs/>
          <w:sz w:val="26"/>
        </w:rPr>
        <w:t>,</w:t>
      </w:r>
      <w:r>
        <w:t xml:space="preserve"> a US energy and climate policy coverage journalist citing data from NYU. [</w:t>
      </w:r>
      <w:r w:rsidRPr="008178D5">
        <w:t xml:space="preserve">Nichola Groom, </w:t>
      </w:r>
      <w:r>
        <w:t>24.7.</w:t>
      </w:r>
      <w:r w:rsidRPr="008178D5">
        <w:t>202</w:t>
      </w:r>
      <w:r>
        <w:t>5</w:t>
      </w:r>
      <w:r w:rsidRPr="008178D5">
        <w:t>, "Boom fades for US clean energy as Trump guts subsidies", Reuters, https://www.reuters.com/sustainability/climate-energy/boom-fades-us-clean-energy-trump-guts-subsidies-2025-07-24/</w:t>
      </w:r>
      <w:r>
        <w:t>]</w:t>
      </w:r>
    </w:p>
    <w:p w14:paraId="23617336" w14:textId="77777777" w:rsidR="00C93EEE" w:rsidRPr="00F91DD7" w:rsidRDefault="00C93EEE" w:rsidP="00C93EEE">
      <w:pPr>
        <w:rPr>
          <w:sz w:val="16"/>
        </w:rPr>
      </w:pPr>
      <w:r w:rsidRPr="00F91DD7">
        <w:rPr>
          <w:sz w:val="16"/>
        </w:rPr>
        <w:t xml:space="preserve">July 24 (Reuters) - Singapore-based solar panel manufacturer Bila Solar is suspending plans to double capacity at its new factory in Indianapolis. Canadian rival Heliene’s plans for a solar cell facility in Minnesota are under review. Norwegian solar wafer maker </w:t>
      </w:r>
      <w:r w:rsidRPr="0085445A">
        <w:rPr>
          <w:rStyle w:val="StyleUnderline"/>
        </w:rPr>
        <w:t>NorSun is evaluating whether to move forward with a planned factory in Tulsa, Oklahoma. And two fully permitted offshore wind farms in the U.S. Northeast may never get built.</w:t>
      </w:r>
    </w:p>
    <w:p w14:paraId="6C8DB2C2" w14:textId="77777777" w:rsidR="00C93EEE" w:rsidRPr="00F91DD7" w:rsidRDefault="00C93EEE" w:rsidP="00C93EEE">
      <w:pPr>
        <w:rPr>
          <w:sz w:val="16"/>
        </w:rPr>
      </w:pPr>
      <w:r w:rsidRPr="00F91DD7">
        <w:rPr>
          <w:sz w:val="16"/>
        </w:rPr>
        <w:t>These are among the major clean energy investments now in question after Republicans agreed earlier this month to quickly end U.S. subsidies for solar and wind power as part of their budget megabill, and as the White House directed agencies to tighten the rules on who can claim the incentives that remain.</w:t>
      </w:r>
    </w:p>
    <w:p w14:paraId="130FBC02" w14:textId="77777777" w:rsidR="00C93EEE" w:rsidRPr="00F91DD7" w:rsidRDefault="00C93EEE" w:rsidP="00C93EEE">
      <w:pPr>
        <w:rPr>
          <w:sz w:val="16"/>
        </w:rPr>
      </w:pPr>
      <w:r w:rsidRPr="0085445A">
        <w:rPr>
          <w:rStyle w:val="StyleUnderline"/>
        </w:rPr>
        <w:t>This marks a policy U-turn since President Donald Trump’s return to office that project developers, manufacturers and analysts say will slash installations of renewable energy</w:t>
      </w:r>
      <w:r w:rsidRPr="00F91DD7">
        <w:rPr>
          <w:sz w:val="16"/>
        </w:rPr>
        <w:t xml:space="preserve"> over the coming decade, kill investment and jobs in the clean energy manufacturing sector supporting them, and worsen a looming U.S. power supply crunch as energy-hungry AI infrastructure expands.</w:t>
      </w:r>
    </w:p>
    <w:p w14:paraId="5DAC5232" w14:textId="77777777" w:rsidR="00C93EEE" w:rsidRPr="00F91DD7" w:rsidRDefault="00C93EEE" w:rsidP="00C93EEE">
      <w:pPr>
        <w:rPr>
          <w:sz w:val="16"/>
        </w:rPr>
      </w:pPr>
      <w:r w:rsidRPr="0085445A">
        <w:rPr>
          <w:rStyle w:val="StyleUnderline"/>
          <w:highlight w:val="cyan"/>
        </w:rPr>
        <w:t>Solar and wind installation</w:t>
      </w:r>
      <w:r w:rsidRPr="0085445A">
        <w:rPr>
          <w:rStyle w:val="StyleUnderline"/>
        </w:rPr>
        <w:t xml:space="preserve">s could be </w:t>
      </w:r>
      <w:r w:rsidRPr="0085445A">
        <w:rPr>
          <w:rStyle w:val="StyleUnderline"/>
          <w:highlight w:val="cyan"/>
        </w:rPr>
        <w:t xml:space="preserve">17% and 20% </w:t>
      </w:r>
      <w:r w:rsidRPr="00F91DD7">
        <w:rPr>
          <w:rStyle w:val="Emphasis"/>
          <w:highlight w:val="cyan"/>
        </w:rPr>
        <w:t>lower than previously foreca</w:t>
      </w:r>
      <w:r w:rsidRPr="00F91DD7">
        <w:rPr>
          <w:rStyle w:val="Emphasis"/>
        </w:rPr>
        <w:t>st</w:t>
      </w:r>
      <w:r w:rsidRPr="0085445A">
        <w:rPr>
          <w:rStyle w:val="StyleUnderline"/>
        </w:rPr>
        <w:t xml:space="preserve"> over the next decade because of the moves</w:t>
      </w:r>
      <w:r w:rsidRPr="00F91DD7">
        <w:rPr>
          <w:sz w:val="16"/>
        </w:rPr>
        <w:t>, according to research firm Wood Mackenzie, which warned that a dearth of new supplies could slow the expansion of data centers needed to support AI technology.</w:t>
      </w:r>
    </w:p>
    <w:p w14:paraId="36DA2E38" w14:textId="77777777" w:rsidR="00C93EEE" w:rsidRPr="0085445A" w:rsidRDefault="00C93EEE" w:rsidP="00C93EEE">
      <w:pPr>
        <w:rPr>
          <w:rStyle w:val="StyleUnderline"/>
        </w:rPr>
      </w:pPr>
      <w:r w:rsidRPr="0085445A">
        <w:rPr>
          <w:rStyle w:val="StyleUnderline"/>
        </w:rPr>
        <w:t xml:space="preserve">Energy researcher Rhodium, meanwhile, said </w:t>
      </w:r>
      <w:r w:rsidRPr="0085445A">
        <w:rPr>
          <w:rStyle w:val="StyleUnderline"/>
          <w:highlight w:val="cyan"/>
        </w:rPr>
        <w:t xml:space="preserve">the law </w:t>
      </w:r>
      <w:r w:rsidRPr="00F91DD7">
        <w:rPr>
          <w:rStyle w:val="Emphasis"/>
          <w:highlight w:val="cyan"/>
        </w:rPr>
        <w:t>puts at risk $263 billion of wind, solar, and storage facilities and $110 billion of announced manufacturing investment</w:t>
      </w:r>
      <w:r w:rsidRPr="0085445A">
        <w:rPr>
          <w:rStyle w:val="StyleUnderline"/>
        </w:rPr>
        <w:t xml:space="preserve"> supporting them. </w:t>
      </w:r>
      <w:r w:rsidRPr="0085445A">
        <w:rPr>
          <w:rStyle w:val="StyleUnderline"/>
          <w:highlight w:val="cyan"/>
        </w:rPr>
        <w:t>It</w:t>
      </w:r>
      <w:r w:rsidRPr="0085445A">
        <w:rPr>
          <w:rStyle w:val="StyleUnderline"/>
        </w:rPr>
        <w:t xml:space="preserve"> will also </w:t>
      </w:r>
      <w:r w:rsidRPr="0085445A">
        <w:rPr>
          <w:rStyle w:val="StyleUnderline"/>
          <w:highlight w:val="cyan"/>
        </w:rPr>
        <w:t>increase</w:t>
      </w:r>
      <w:r w:rsidRPr="0085445A">
        <w:rPr>
          <w:rStyle w:val="StyleUnderline"/>
        </w:rPr>
        <w:t xml:space="preserve"> industrial </w:t>
      </w:r>
      <w:r w:rsidRPr="0085445A">
        <w:rPr>
          <w:rStyle w:val="StyleUnderline"/>
          <w:highlight w:val="cyan"/>
        </w:rPr>
        <w:t>energy costs by up to $11 billion in 2035</w:t>
      </w:r>
      <w:r w:rsidRPr="0085445A">
        <w:rPr>
          <w:rStyle w:val="StyleUnderline"/>
        </w:rPr>
        <w:t>, it said.</w:t>
      </w:r>
    </w:p>
    <w:p w14:paraId="6B2BDCF4" w14:textId="77777777" w:rsidR="00C93EEE" w:rsidRPr="00F91DD7" w:rsidRDefault="00C93EEE" w:rsidP="00C93EEE">
      <w:pPr>
        <w:rPr>
          <w:sz w:val="16"/>
        </w:rPr>
      </w:pPr>
      <w:r w:rsidRPr="0085445A">
        <w:rPr>
          <w:rStyle w:val="StyleUnderline"/>
        </w:rPr>
        <w:t>"One of the administration’s stated goals was to bring costs down</w:t>
      </w:r>
      <w:r w:rsidRPr="00F91DD7">
        <w:rPr>
          <w:sz w:val="16"/>
        </w:rPr>
        <w:t>, and as we demonstrated, this bill doesn't do that," said Ben King, a director in Rhodium's energy and climate practice. He added the policy "is not a recipe for continued dominance of the U.S. AI industry."</w:t>
      </w:r>
    </w:p>
    <w:p w14:paraId="0CC868D7" w14:textId="77777777" w:rsidR="00C93EEE" w:rsidRPr="00F91DD7" w:rsidRDefault="00C93EEE" w:rsidP="00C93EEE">
      <w:pPr>
        <w:rPr>
          <w:sz w:val="16"/>
        </w:rPr>
      </w:pPr>
      <w:r w:rsidRPr="00F91DD7">
        <w:rPr>
          <w:sz w:val="16"/>
        </w:rPr>
        <w:t>The White House did not respond to a request for comment.</w:t>
      </w:r>
    </w:p>
    <w:p w14:paraId="7F6ABEAB" w14:textId="77777777" w:rsidR="00C93EEE" w:rsidRPr="00F91DD7" w:rsidRDefault="00C93EEE" w:rsidP="00C93EEE">
      <w:pPr>
        <w:rPr>
          <w:sz w:val="16"/>
        </w:rPr>
      </w:pPr>
      <w:r w:rsidRPr="00F91DD7">
        <w:rPr>
          <w:sz w:val="16"/>
        </w:rPr>
        <w:t>The Trump administration has defended its moves to end support for clean energy by arguing the rapid adoption of solar and wind power has created instability in the grid and raised consumer prices – assertions that are contested by the industry and which do not bear out in renewables-heavy power grids, like Texas' ERCOT.</w:t>
      </w:r>
    </w:p>
    <w:p w14:paraId="3D2199A9" w14:textId="77777777" w:rsidR="00C93EEE" w:rsidRPr="00F91DD7" w:rsidRDefault="00C93EEE" w:rsidP="00C93EEE">
      <w:pPr>
        <w:rPr>
          <w:sz w:val="16"/>
        </w:rPr>
      </w:pPr>
      <w:r w:rsidRPr="00F91DD7">
        <w:rPr>
          <w:sz w:val="16"/>
        </w:rPr>
        <w:t>Power industry representatives, however, have said all new generation projects need to be encouraged to meet rising U.S. demand, including both those driven by renewables and fossil fuels.</w:t>
      </w:r>
    </w:p>
    <w:p w14:paraId="4D10C5D4" w14:textId="77777777" w:rsidR="00C93EEE" w:rsidRPr="00F91DD7" w:rsidRDefault="00C93EEE" w:rsidP="00C93EEE">
      <w:pPr>
        <w:rPr>
          <w:sz w:val="16"/>
        </w:rPr>
      </w:pPr>
      <w:r w:rsidRPr="0085445A">
        <w:rPr>
          <w:rStyle w:val="StyleUnderline"/>
        </w:rPr>
        <w:t xml:space="preserve">Consulting firm ICF projects </w:t>
      </w:r>
      <w:r w:rsidRPr="0085445A">
        <w:rPr>
          <w:rStyle w:val="StyleUnderline"/>
          <w:highlight w:val="cyan"/>
        </w:rPr>
        <w:t xml:space="preserve">that U.S. electricity demand will </w:t>
      </w:r>
      <w:r w:rsidRPr="0085445A">
        <w:rPr>
          <w:rStyle w:val="Emphasis"/>
          <w:highlight w:val="cyan"/>
        </w:rPr>
        <w:t>grow by 25%</w:t>
      </w:r>
      <w:r w:rsidRPr="0085445A">
        <w:rPr>
          <w:rStyle w:val="StyleUnderline"/>
          <w:highlight w:val="cyan"/>
        </w:rPr>
        <w:t xml:space="preserve"> by 2030</w:t>
      </w:r>
      <w:r w:rsidRPr="0085445A">
        <w:rPr>
          <w:rStyle w:val="StyleUnderline"/>
        </w:rPr>
        <w:t>, driven by increased AI and cloud computing –</w:t>
      </w:r>
      <w:r w:rsidRPr="00F91DD7">
        <w:rPr>
          <w:sz w:val="16"/>
        </w:rPr>
        <w:t xml:space="preserve"> a major challenge for the power industry after decades of stagnation. The REPEAT Project, a collaboration between Princeton University and Evolved Energy Research, projects a 2% annual increase in electricity demand.</w:t>
      </w:r>
    </w:p>
    <w:p w14:paraId="17824344" w14:textId="77777777" w:rsidR="00C93EEE" w:rsidRDefault="00C93EEE" w:rsidP="00C93EEE">
      <w:pPr>
        <w:rPr>
          <w:rStyle w:val="StyleUnderline"/>
        </w:rPr>
      </w:pPr>
      <w:r w:rsidRPr="0085445A">
        <w:rPr>
          <w:rStyle w:val="StyleUnderline"/>
        </w:rPr>
        <w:t xml:space="preserve">With a restricted pipeline of renewables, tighter electricity supplies stemming from </w:t>
      </w:r>
      <w:r w:rsidRPr="0085445A">
        <w:rPr>
          <w:rStyle w:val="StyleUnderline"/>
          <w:highlight w:val="cyan"/>
        </w:rPr>
        <w:t xml:space="preserve">the policy shift could </w:t>
      </w:r>
      <w:r w:rsidRPr="0085445A">
        <w:rPr>
          <w:rStyle w:val="Emphasis"/>
          <w:highlight w:val="cyan"/>
        </w:rPr>
        <w:t>increase</w:t>
      </w:r>
      <w:r w:rsidRPr="0085445A">
        <w:rPr>
          <w:rStyle w:val="Emphasis"/>
        </w:rPr>
        <w:t xml:space="preserve"> household </w:t>
      </w:r>
      <w:r w:rsidRPr="0085445A">
        <w:rPr>
          <w:rStyle w:val="Emphasis"/>
          <w:highlight w:val="cyan"/>
        </w:rPr>
        <w:t>electricity</w:t>
      </w:r>
      <w:r w:rsidRPr="0085445A">
        <w:rPr>
          <w:rStyle w:val="Emphasis"/>
        </w:rPr>
        <w:t xml:space="preserve"> costs </w:t>
      </w:r>
      <w:r w:rsidRPr="0085445A">
        <w:rPr>
          <w:rStyle w:val="Emphasis"/>
          <w:highlight w:val="cyan"/>
        </w:rPr>
        <w:t>by $280 a year</w:t>
      </w:r>
      <w:r w:rsidRPr="0085445A">
        <w:rPr>
          <w:rStyle w:val="StyleUnderline"/>
          <w:highlight w:val="cyan"/>
        </w:rPr>
        <w:t xml:space="preserve"> in 2035</w:t>
      </w:r>
      <w:r w:rsidRPr="0085445A">
        <w:rPr>
          <w:rStyle w:val="StyleUnderline"/>
        </w:rPr>
        <w:t>, according to the REPEAT Project.</w:t>
      </w:r>
    </w:p>
    <w:p w14:paraId="5E2A34CE" w14:textId="77777777" w:rsidR="00C93EEE" w:rsidRDefault="00C93EEE" w:rsidP="00C93EEE">
      <w:pPr>
        <w:pStyle w:val="Heading4"/>
      </w:pPr>
      <w:r w:rsidRPr="00C06BBE">
        <w:t>Renewable energy is predicted to maintain growth under Trump</w:t>
      </w:r>
      <w:r>
        <w:t>’</w:t>
      </w:r>
      <w:r w:rsidRPr="00C06BBE">
        <w:t>s Administration.</w:t>
      </w:r>
    </w:p>
    <w:p w14:paraId="1438A7EB" w14:textId="77777777" w:rsidR="00C93EEE" w:rsidRDefault="00C93EEE" w:rsidP="00C93EEE">
      <w:pPr>
        <w:rPr>
          <w:sz w:val="16"/>
        </w:rPr>
      </w:pPr>
      <w:r>
        <w:rPr>
          <w:rFonts w:eastAsiaTheme="majorEastAsia" w:cstheme="majorBidi"/>
          <w:b/>
          <w:iCs/>
          <w:sz w:val="26"/>
        </w:rPr>
        <w:t xml:space="preserve"> </w:t>
      </w:r>
      <w:r w:rsidRPr="00F02BFD">
        <w:rPr>
          <w:rFonts w:eastAsiaTheme="majorEastAsia" w:cstheme="majorBidi"/>
          <w:bCs/>
          <w:iCs/>
          <w:sz w:val="16"/>
        </w:rPr>
        <w:t>Benjamin</w:t>
      </w:r>
      <w:r>
        <w:rPr>
          <w:rFonts w:eastAsiaTheme="majorEastAsia" w:cstheme="majorBidi"/>
          <w:b/>
          <w:iCs/>
          <w:sz w:val="26"/>
        </w:rPr>
        <w:t xml:space="preserve"> Storrow &amp; </w:t>
      </w:r>
      <w:r w:rsidRPr="00F02BFD">
        <w:rPr>
          <w:rFonts w:eastAsiaTheme="majorEastAsia" w:cstheme="majorBidi"/>
          <w:bCs/>
          <w:iCs/>
          <w:sz w:val="16"/>
        </w:rPr>
        <w:t>Brian</w:t>
      </w:r>
      <w:r>
        <w:rPr>
          <w:rFonts w:eastAsiaTheme="majorEastAsia" w:cstheme="majorBidi"/>
          <w:b/>
          <w:iCs/>
          <w:sz w:val="26"/>
        </w:rPr>
        <w:t xml:space="preserve"> Dabbs </w:t>
      </w:r>
      <w:r w:rsidRPr="00F02BFD">
        <w:rPr>
          <w:rFonts w:eastAsiaTheme="majorEastAsia" w:cstheme="majorBidi"/>
          <w:bCs/>
          <w:iCs/>
          <w:sz w:val="16"/>
        </w:rPr>
        <w:t>4/16/</w:t>
      </w:r>
      <w:r>
        <w:rPr>
          <w:rFonts w:eastAsiaTheme="majorEastAsia" w:cstheme="majorBidi"/>
          <w:b/>
          <w:iCs/>
          <w:sz w:val="26"/>
        </w:rPr>
        <w:t xml:space="preserve">25, </w:t>
      </w:r>
      <w:r w:rsidRPr="00DD4479">
        <w:rPr>
          <w:rFonts w:eastAsiaTheme="majorEastAsia" w:cstheme="majorBidi"/>
          <w:bCs/>
          <w:iCs/>
          <w:sz w:val="16"/>
        </w:rPr>
        <w:t>*</w:t>
      </w:r>
      <w:r w:rsidRPr="00F02BFD">
        <w:rPr>
          <w:rFonts w:eastAsiaTheme="majorEastAsia" w:cstheme="majorBidi"/>
          <w:bCs/>
          <w:iCs/>
          <w:sz w:val="14"/>
        </w:rPr>
        <w:t>a</w:t>
      </w:r>
      <w:r>
        <w:rPr>
          <w:rFonts w:eastAsiaTheme="majorEastAsia" w:cstheme="majorBidi"/>
          <w:b/>
          <w:iCs/>
          <w:sz w:val="26"/>
        </w:rPr>
        <w:t xml:space="preserve"> </w:t>
      </w:r>
      <w:r w:rsidRPr="00F02BFD">
        <w:rPr>
          <w:rFonts w:eastAsiaTheme="majorEastAsia" w:cstheme="majorBidi"/>
          <w:bCs/>
          <w:iCs/>
          <w:sz w:val="16"/>
        </w:rPr>
        <w:t>journalist at Climate Ware with a degree in international affairs,</w:t>
      </w:r>
      <w:r w:rsidRPr="00F02BFD">
        <w:rPr>
          <w:rFonts w:eastAsiaTheme="majorEastAsia" w:cstheme="majorBidi"/>
          <w:b/>
          <w:iCs/>
          <w:sz w:val="16"/>
        </w:rPr>
        <w:t xml:space="preserve"> </w:t>
      </w:r>
      <w:r w:rsidRPr="00DD4479">
        <w:rPr>
          <w:rFonts w:eastAsiaTheme="majorEastAsia" w:cstheme="majorBidi"/>
          <w:bCs/>
          <w:iCs/>
          <w:sz w:val="16"/>
        </w:rPr>
        <w:t>**</w:t>
      </w:r>
      <w:r w:rsidRPr="00F02BFD">
        <w:rPr>
          <w:rFonts w:eastAsiaTheme="majorEastAsia" w:cstheme="majorBidi"/>
          <w:bCs/>
          <w:iCs/>
          <w:sz w:val="16"/>
        </w:rPr>
        <w:t>a</w:t>
      </w:r>
      <w:r>
        <w:t xml:space="preserve"> </w:t>
      </w:r>
      <w:r w:rsidRPr="00F02BFD">
        <w:rPr>
          <w:sz w:val="16"/>
        </w:rPr>
        <w:t>writer at E&amp;E news with a master’s in journalism</w:t>
      </w:r>
      <w:r>
        <w:rPr>
          <w:sz w:val="16"/>
        </w:rPr>
        <w:t>. (*Benjamin, **Brian, 4-16-25, “</w:t>
      </w:r>
      <w:r w:rsidRPr="00DD4479">
        <w:rPr>
          <w:sz w:val="16"/>
        </w:rPr>
        <w:t>Shift to Clean Energy Will Persist under Trump, New Analyses Say”</w:t>
      </w:r>
      <w:r>
        <w:rPr>
          <w:sz w:val="16"/>
        </w:rPr>
        <w:t xml:space="preserve"> </w:t>
      </w:r>
      <w:r w:rsidRPr="00DD4479">
        <w:rPr>
          <w:sz w:val="16"/>
        </w:rPr>
        <w:t xml:space="preserve">https://www.scientificamerican.com/article/shift-from-fossil-fuels-to-renewable-energy-will-persist-despite-trump/ </w:t>
      </w:r>
      <w:r>
        <w:rPr>
          <w:sz w:val="16"/>
        </w:rPr>
        <w:t>kkh</w:t>
      </w:r>
    </w:p>
    <w:p w14:paraId="5C8E971F" w14:textId="77777777" w:rsidR="00C93EEE" w:rsidRPr="00772DF1" w:rsidRDefault="00C93EEE" w:rsidP="00C93EEE">
      <w:pPr>
        <w:rPr>
          <w:rFonts w:eastAsiaTheme="majorEastAsia" w:cstheme="majorBidi"/>
          <w:b/>
          <w:iCs/>
          <w:sz w:val="26"/>
        </w:rPr>
      </w:pPr>
      <w:r w:rsidRPr="00772DF1">
        <w:rPr>
          <w:sz w:val="16"/>
        </w:rPr>
        <w:br/>
      </w:r>
      <w:r w:rsidRPr="00772DF1">
        <w:rPr>
          <w:rStyle w:val="StyleUnderline"/>
          <w:highlight w:val="cyan"/>
        </w:rPr>
        <w:t>America’s energy transition</w:t>
      </w:r>
      <w:r w:rsidRPr="00772DF1">
        <w:t xml:space="preserve"> </w:t>
      </w:r>
      <w:r w:rsidRPr="00772DF1">
        <w:rPr>
          <w:sz w:val="16"/>
        </w:rPr>
        <w:t xml:space="preserve">will slow — but </w:t>
      </w:r>
      <w:r w:rsidRPr="00772DF1">
        <w:rPr>
          <w:rStyle w:val="Emphasis"/>
          <w:highlight w:val="cyan"/>
        </w:rPr>
        <w:t>won’t stop</w:t>
      </w:r>
      <w:r w:rsidRPr="00772DF1">
        <w:t xml:space="preserve"> </w:t>
      </w:r>
      <w:r w:rsidRPr="00772DF1">
        <w:rPr>
          <w:sz w:val="16"/>
        </w:rPr>
        <w:t>entirely —</w:t>
      </w:r>
      <w:r w:rsidRPr="00772DF1">
        <w:t xml:space="preserve"> </w:t>
      </w:r>
      <w:r w:rsidRPr="00772DF1">
        <w:rPr>
          <w:rStyle w:val="StyleUnderline"/>
          <w:highlight w:val="cyan"/>
        </w:rPr>
        <w:t xml:space="preserve">if President Donald Trump is successful in repealing </w:t>
      </w:r>
      <w:r w:rsidRPr="00772DF1">
        <w:rPr>
          <w:rStyle w:val="Emphasis"/>
          <w:highlight w:val="cyan"/>
        </w:rPr>
        <w:t>environmental</w:t>
      </w:r>
      <w:r w:rsidRPr="00772DF1">
        <w:rPr>
          <w:rStyle w:val="StyleUnderline"/>
          <w:highlight w:val="cyan"/>
        </w:rPr>
        <w:t xml:space="preserve"> regulations</w:t>
      </w:r>
      <w:r w:rsidRPr="00772DF1">
        <w:rPr>
          <w:rStyle w:val="StyleUnderline"/>
        </w:rPr>
        <w:t xml:space="preserve"> and slashing green subsidies,</w:t>
      </w:r>
      <w:r w:rsidRPr="00772DF1">
        <w:t xml:space="preserve"> </w:t>
      </w:r>
      <w:r w:rsidRPr="00772DF1">
        <w:rPr>
          <w:sz w:val="16"/>
        </w:rPr>
        <w:t>according to a pair of analyses released Tuesday.</w:t>
      </w:r>
    </w:p>
    <w:p w14:paraId="6548554E" w14:textId="77777777" w:rsidR="00C93EEE" w:rsidRPr="00772DF1" w:rsidRDefault="00C93EEE" w:rsidP="00C93EEE">
      <w:pPr>
        <w:rPr>
          <w:sz w:val="16"/>
        </w:rPr>
      </w:pPr>
      <w:r w:rsidRPr="00772DF1">
        <w:rPr>
          <w:sz w:val="16"/>
        </w:rPr>
        <w:t>The annual energy outlooks from the U.S. Energy Information Administration and Bloomberg NEF offer a window to the country's potential energy future after Trump. Both project rising renewable electricity generation, even in scenarios where Trump’s deregulatory agenda is successful. And both forecast rising electricity demand through 2050, though the EIA outlook notably finds that overall U.S. energy demand will fall as homes and vehicles use less fossil fuel.</w:t>
      </w:r>
    </w:p>
    <w:p w14:paraId="22FD7165" w14:textId="77777777" w:rsidR="00C93EEE" w:rsidRPr="00772DF1" w:rsidRDefault="00C93EEE" w:rsidP="00C93EEE">
      <w:pPr>
        <w:rPr>
          <w:sz w:val="16"/>
        </w:rPr>
      </w:pPr>
      <w:r w:rsidRPr="00772DF1">
        <w:rPr>
          <w:sz w:val="14"/>
        </w:rPr>
        <w:t>C</w:t>
      </w:r>
      <w:r w:rsidRPr="00772DF1">
        <w:rPr>
          <w:sz w:val="16"/>
        </w:rPr>
        <w:t>oal generation, oil production and gasoline consumption are predicted to fare better in scenarios where Trump succeeds in rolling back regulations, under EIA’s projections. The agency — an independently operating data crunch branch of the Department of Energy — also forecasts big spikes in electricity prices over the next few decades.</w:t>
      </w:r>
    </w:p>
    <w:p w14:paraId="6FF40448" w14:textId="77777777" w:rsidR="00C93EEE" w:rsidRPr="00772DF1" w:rsidRDefault="00C93EEE" w:rsidP="00C93EEE">
      <w:pPr>
        <w:rPr>
          <w:sz w:val="16"/>
        </w:rPr>
      </w:pPr>
      <w:r w:rsidRPr="00772DF1">
        <w:rPr>
          <w:sz w:val="16"/>
        </w:rPr>
        <w:t>DOE blasted its own agency's findings Tuesday.</w:t>
      </w:r>
    </w:p>
    <w:p w14:paraId="7F554121" w14:textId="77777777" w:rsidR="00C93EEE" w:rsidRPr="00772DF1" w:rsidRDefault="00C93EEE" w:rsidP="00C93EEE">
      <w:r w:rsidRPr="00772DF1">
        <w:rPr>
          <w:sz w:val="16"/>
        </w:rPr>
        <w:t>“Today’s report from EIA reflects the disastrous path for American energy production under the Biden administration — a path that was soundly rejected by the American people last November,” DOE spokesperson</w:t>
      </w:r>
      <w:r w:rsidRPr="00772DF1">
        <w:t xml:space="preserve"> </w:t>
      </w:r>
      <w:r w:rsidRPr="00772DF1">
        <w:rPr>
          <w:rStyle w:val="StyleUnderline"/>
        </w:rPr>
        <w:t>Andrea Woods said in a statement</w:t>
      </w:r>
      <w:r w:rsidRPr="00772DF1">
        <w:t xml:space="preserve">. </w:t>
      </w:r>
      <w:r w:rsidRPr="00772DF1">
        <w:rPr>
          <w:sz w:val="16"/>
        </w:rPr>
        <w:t>“By unleashing energy that is affordable, reliable, and secure,</w:t>
      </w:r>
      <w:r w:rsidRPr="00772DF1">
        <w:t xml:space="preserve"> </w:t>
      </w:r>
      <w:r w:rsidRPr="00772DF1">
        <w:rPr>
          <w:rStyle w:val="StyleUnderline"/>
          <w:highlight w:val="cyan"/>
        </w:rPr>
        <w:t xml:space="preserve">this </w:t>
      </w:r>
      <w:r w:rsidRPr="00772DF1">
        <w:rPr>
          <w:rStyle w:val="Emphasis"/>
          <w:highlight w:val="cyan"/>
        </w:rPr>
        <w:t>administration</w:t>
      </w:r>
      <w:r w:rsidRPr="00772DF1">
        <w:rPr>
          <w:rStyle w:val="StyleUnderline"/>
          <w:highlight w:val="cyan"/>
        </w:rPr>
        <w:t xml:space="preserve"> is ensuring America’s future is marked by </w:t>
      </w:r>
      <w:r w:rsidRPr="00772DF1">
        <w:rPr>
          <w:rStyle w:val="Emphasis"/>
          <w:highlight w:val="cyan"/>
        </w:rPr>
        <w:t>energy growth</w:t>
      </w:r>
      <w:r w:rsidRPr="00772DF1">
        <w:rPr>
          <w:rStyle w:val="StyleUnderline"/>
          <w:highlight w:val="cyan"/>
        </w:rPr>
        <w:t xml:space="preserve"> and abundance</w:t>
      </w:r>
      <w:r w:rsidRPr="00772DF1">
        <w:rPr>
          <w:rStyle w:val="StyleUnderline"/>
        </w:rPr>
        <w:t xml:space="preserve"> </w:t>
      </w:r>
      <w:r w:rsidRPr="00772DF1">
        <w:rPr>
          <w:sz w:val="16"/>
        </w:rPr>
        <w:t>— not scarcity.”</w:t>
      </w:r>
    </w:p>
    <w:p w14:paraId="04B07C50" w14:textId="77777777" w:rsidR="00C93EEE" w:rsidRPr="00772DF1" w:rsidRDefault="00C93EEE" w:rsidP="00C93EEE">
      <w:pPr>
        <w:rPr>
          <w:sz w:val="16"/>
        </w:rPr>
      </w:pPr>
      <w:r w:rsidRPr="00772DF1">
        <w:rPr>
          <w:sz w:val="16"/>
        </w:rPr>
        <w:t>The EIA outlook is the first since 2023. The agency paused the report last year to update its models.</w:t>
      </w:r>
    </w:p>
    <w:p w14:paraId="019DBD24" w14:textId="77777777" w:rsidR="00C93EEE" w:rsidRPr="00772DF1" w:rsidRDefault="00C93EEE" w:rsidP="00C93EEE">
      <w:pPr>
        <w:rPr>
          <w:sz w:val="16"/>
        </w:rPr>
      </w:pPr>
      <w:r w:rsidRPr="00772DF1">
        <w:rPr>
          <w:sz w:val="16"/>
        </w:rPr>
        <w:t>Total U.S. electricity demand is expected to rise by roughly 50 percent by 2050 in EIA’s reference case. That forecast fits with broad expectations for big jumps in electricity demand as artificial intelligence and data center projects proliferate. It also follows increased electrification in the wake of the Inflation Reduction Act, the 2022 climate law that provided billions of dollars in tax credits and grants for new clean energy systems.</w:t>
      </w:r>
    </w:p>
    <w:p w14:paraId="1B6DCAC6" w14:textId="77777777" w:rsidR="00C93EEE" w:rsidRPr="00772DF1" w:rsidRDefault="00C93EEE" w:rsidP="00C93EEE">
      <w:pPr>
        <w:rPr>
          <w:sz w:val="16"/>
        </w:rPr>
      </w:pPr>
      <w:r w:rsidRPr="00772DF1">
        <w:rPr>
          <w:sz w:val="16"/>
        </w:rPr>
        <w:t>“It’s pretty clear that electricity demand is increasing and more end use demands are being met with electricity. Much of that was incentivized with the Inflation Reduction Act,” Joseph DeCarolis, the EIA administrator under former President Joe Biden, told POLITICO's E&amp;E News in an interview.</w:t>
      </w:r>
    </w:p>
    <w:p w14:paraId="5E08C65A" w14:textId="77777777" w:rsidR="00C93EEE" w:rsidRPr="00772DF1" w:rsidRDefault="00C93EEE" w:rsidP="00C93EEE">
      <w:pPr>
        <w:rPr>
          <w:sz w:val="16"/>
        </w:rPr>
      </w:pPr>
      <w:r w:rsidRPr="00772DF1">
        <w:rPr>
          <w:sz w:val="16"/>
        </w:rPr>
        <w:t>Republican congressional leaders are aiming to repeal parts of the IRA as part of an upcoming budget package. But Matthias Kimmel, co-author of the BNEF report, said policymakers need to invest even more in clean energy to tackle climate change and "capitalize on emerging opportunities surrounding energy supply and security."</w:t>
      </w:r>
    </w:p>
    <w:p w14:paraId="11AE476C" w14:textId="77777777" w:rsidR="00C93EEE" w:rsidRPr="00772DF1" w:rsidRDefault="00C93EEE" w:rsidP="00C93EEE">
      <w:pPr>
        <w:rPr>
          <w:sz w:val="16"/>
        </w:rPr>
      </w:pPr>
      <w:r w:rsidRPr="00772DF1">
        <w:rPr>
          <w:sz w:val="16"/>
        </w:rPr>
        <w:t>“Major investment and rapid deployment of clean energy technologies across markets is essential to materializing real change," said Kimmel, head of energy economics at BNEF. The research firm covers the energy transition and is part of the wider media empire owned by Michael Bloomberg, the former New York City mayor and an outspoken climate hawk.</w:t>
      </w:r>
    </w:p>
    <w:p w14:paraId="65F6B86C" w14:textId="77777777" w:rsidR="00C93EEE" w:rsidRPr="00772DF1" w:rsidRDefault="00C93EEE" w:rsidP="00C93EEE">
      <w:r w:rsidRPr="00772DF1">
        <w:rPr>
          <w:rStyle w:val="StyleUnderline"/>
        </w:rPr>
        <w:t>Rising electricity demand associated with data centers and artificial intelligence figures prominent</w:t>
      </w:r>
      <w:r w:rsidRPr="00772DF1">
        <w:rPr>
          <w:sz w:val="16"/>
        </w:rPr>
        <w:t>ly in</w:t>
      </w:r>
      <w:r w:rsidRPr="00772DF1">
        <w:t xml:space="preserve"> </w:t>
      </w:r>
      <w:r w:rsidRPr="00772DF1">
        <w:rPr>
          <w:sz w:val="16"/>
        </w:rPr>
        <w:t>both EIA and BNEF outlooks.</w:t>
      </w:r>
    </w:p>
    <w:p w14:paraId="450DFE4C" w14:textId="77777777" w:rsidR="00C93EEE" w:rsidRPr="00772DF1" w:rsidRDefault="00C93EEE" w:rsidP="00C93EEE">
      <w:pPr>
        <w:rPr>
          <w:sz w:val="16"/>
        </w:rPr>
      </w:pPr>
      <w:r w:rsidRPr="00772DF1">
        <w:rPr>
          <w:sz w:val="16"/>
        </w:rPr>
        <w:t>EIA projects that commercial electricity sales will grow by roughly 20 percent through 2035 as a result of data center growth. BNEF sees a similar trend. Data centers are expected to account for 8.6 percent of U.S. electricity demand in 2035, up from 3.5 percent last year, the consulting firm said.</w:t>
      </w:r>
    </w:p>
    <w:p w14:paraId="44E17523" w14:textId="77777777" w:rsidR="00C93EEE" w:rsidRPr="00772DF1" w:rsidRDefault="00C93EEE" w:rsidP="00C93EEE">
      <w:pPr>
        <w:rPr>
          <w:sz w:val="16"/>
        </w:rPr>
      </w:pPr>
      <w:r w:rsidRPr="00772DF1">
        <w:rPr>
          <w:sz w:val="16"/>
        </w:rPr>
        <w:t>The EIA outlook predicts more modest growth in electricity demand than other recent analyses. In December, a report from Grid Strategies, a prominent consultancy, showed electricity demand could increase 3 percent annually in the second half of this decade. Wood Mackenzie also predicted in October that electricity demand in the U.S. will increase up to 15 percent by 2029.</w:t>
      </w:r>
    </w:p>
    <w:p w14:paraId="18579D27" w14:textId="77777777" w:rsidR="00C93EEE" w:rsidRPr="00772DF1" w:rsidRDefault="00C93EEE" w:rsidP="00C93EEE">
      <w:pPr>
        <w:rPr>
          <w:sz w:val="16"/>
        </w:rPr>
      </w:pPr>
      <w:r w:rsidRPr="00772DF1">
        <w:rPr>
          <w:sz w:val="16"/>
        </w:rPr>
        <w:t>EIA is projecting an 8 percent rise by 2030.</w:t>
      </w:r>
    </w:p>
    <w:p w14:paraId="7434A80C" w14:textId="77777777" w:rsidR="00C93EEE" w:rsidRPr="00772DF1" w:rsidRDefault="00C93EEE" w:rsidP="00C93EEE">
      <w:pPr>
        <w:rPr>
          <w:sz w:val="16"/>
        </w:rPr>
      </w:pPr>
      <w:r w:rsidRPr="00772DF1">
        <w:rPr>
          <w:sz w:val="16"/>
        </w:rPr>
        <w:t>The agency on Tuesday published several sets of data, including its reference case, which assumes the implementation of Biden administration emissions regulations on power plants and the auto sector. It also published forecasts assuming no power plant and auto sector regulations, which are respectively referred to as the alternative electricity and alternative transportation projections.</w:t>
      </w:r>
    </w:p>
    <w:p w14:paraId="231FCE1F" w14:textId="77777777" w:rsidR="00C93EEE" w:rsidRPr="00772DF1" w:rsidRDefault="00C93EEE" w:rsidP="00C93EEE">
      <w:pPr>
        <w:rPr>
          <w:sz w:val="16"/>
        </w:rPr>
      </w:pPr>
      <w:r w:rsidRPr="00772DF1">
        <w:rPr>
          <w:sz w:val="16"/>
        </w:rPr>
        <w:t>EIA predicts that electricity prices will spike in both the reference and alternative electricity cases to more than 20 cents per kilowatt-hour by 2050. In 2024, the average price of U.S. electricity is 13 cents per kilowatt-hour, according to EIA.</w:t>
      </w:r>
    </w:p>
    <w:p w14:paraId="1633352F" w14:textId="77777777" w:rsidR="00C93EEE" w:rsidRPr="00772DF1" w:rsidRDefault="00C93EEE" w:rsidP="00C93EEE">
      <w:pPr>
        <w:rPr>
          <w:sz w:val="16"/>
        </w:rPr>
      </w:pPr>
      <w:r w:rsidRPr="00772DF1">
        <w:rPr>
          <w:sz w:val="16"/>
        </w:rPr>
        <w:t>In all circumstances, EIA said coal and natural gas consumption will fall in the U.S. over the next several decades. But the pace of that decline could depend in part on policy decisions.</w:t>
      </w:r>
    </w:p>
    <w:p w14:paraId="458C0F36" w14:textId="77777777" w:rsidR="00C93EEE" w:rsidRPr="00772DF1" w:rsidRDefault="00C93EEE" w:rsidP="00C93EEE">
      <w:pPr>
        <w:rPr>
          <w:sz w:val="16"/>
        </w:rPr>
      </w:pPr>
      <w:r w:rsidRPr="00772DF1">
        <w:rPr>
          <w:sz w:val="16"/>
        </w:rPr>
        <w:t>Biden’s power plant rules require coal facilities to install carbon capture and sequestration by 2032. The EIA’s reference case shows coal generation falling 53 percent in 2032 as a result and declining 98 percent in 2050. But in the alternative electricity scenario, where the EPA rules are scrapped, coal generation would fall 48 percent in 2032 and 70 percent by 2050.</w:t>
      </w:r>
    </w:p>
    <w:p w14:paraId="29305ADE" w14:textId="77777777" w:rsidR="00C93EEE" w:rsidRPr="00772DF1" w:rsidRDefault="00C93EEE" w:rsidP="00C93EEE">
      <w:pPr>
        <w:rPr>
          <w:sz w:val="16"/>
        </w:rPr>
      </w:pPr>
      <w:r w:rsidRPr="00772DF1">
        <w:rPr>
          <w:sz w:val="16"/>
        </w:rPr>
        <w:t>EIA foresees a similar story with oil.</w:t>
      </w:r>
    </w:p>
    <w:p w14:paraId="3F1ABEBB" w14:textId="77777777" w:rsidR="00C93EEE" w:rsidRPr="00772DF1" w:rsidRDefault="00C93EEE" w:rsidP="00C93EEE">
      <w:pPr>
        <w:rPr>
          <w:sz w:val="16"/>
        </w:rPr>
      </w:pPr>
      <w:r w:rsidRPr="00772DF1">
        <w:rPr>
          <w:sz w:val="16"/>
        </w:rPr>
        <w:t>EPA’s tighter vehicle emission standards under Biden lead to a 44 percent drop in gasoline consumption by 2050, EIA’s projections show. If those standards are repealed, gasoline consumption would still fall 17 percent by midcentury. Domestic oil production drops 15 percent by 2050 in the reference case but would fall 11 percent in a scenario where the vehicle emissions standards are repealed.</w:t>
      </w:r>
    </w:p>
    <w:p w14:paraId="0013DBBD" w14:textId="77777777" w:rsidR="00C93EEE" w:rsidRPr="00772DF1" w:rsidRDefault="00C93EEE" w:rsidP="00C93EEE">
      <w:pPr>
        <w:rPr>
          <w:sz w:val="16"/>
        </w:rPr>
      </w:pPr>
      <w:r w:rsidRPr="00772DF1">
        <w:rPr>
          <w:sz w:val="16"/>
        </w:rPr>
        <w:t>The reference case predicts natural gas consumption will decrease from roughly 31 quadrillion British thermal units (btu) in 2024 to 27.4 quadrillion btu in 2050. The alternative electricity case predicts gas consumption will drop even more to 26.8 quadrillion btu.</w:t>
      </w:r>
    </w:p>
    <w:p w14:paraId="14E17FEF" w14:textId="77777777" w:rsidR="00C93EEE" w:rsidRPr="00772DF1" w:rsidRDefault="00C93EEE" w:rsidP="00C93EEE">
      <w:pPr>
        <w:rPr>
          <w:sz w:val="16"/>
        </w:rPr>
      </w:pPr>
      <w:r w:rsidRPr="00772DF1">
        <w:rPr>
          <w:sz w:val="16"/>
        </w:rPr>
        <w:t>EIA also forecasts a cut in total energy use in the U.S. by 2050 — from nearly 94 quadrillion btu in 2024 to 88 quadrillion btu in the reference case and 89 quadrillion btu in the alternative electricity scenario with no power plant regulations.</w:t>
      </w:r>
    </w:p>
    <w:p w14:paraId="29F5B5FD" w14:textId="77777777" w:rsidR="00C93EEE" w:rsidRPr="00772DF1" w:rsidRDefault="00C93EEE" w:rsidP="00C93EEE">
      <w:r w:rsidRPr="00772DF1">
        <w:rPr>
          <w:sz w:val="16"/>
        </w:rPr>
        <w:t xml:space="preserve">Notably, </w:t>
      </w:r>
      <w:r w:rsidRPr="00772DF1">
        <w:rPr>
          <w:rStyle w:val="StyleUnderline"/>
          <w:highlight w:val="cyan"/>
        </w:rPr>
        <w:t xml:space="preserve">EIA sees a </w:t>
      </w:r>
      <w:r w:rsidRPr="00772DF1">
        <w:rPr>
          <w:rStyle w:val="Emphasis"/>
          <w:highlight w:val="cyan"/>
        </w:rPr>
        <w:t xml:space="preserve">massive </w:t>
      </w:r>
      <w:r w:rsidRPr="00772DF1">
        <w:rPr>
          <w:rStyle w:val="StyleUnderline"/>
          <w:highlight w:val="cyan"/>
        </w:rPr>
        <w:t>expansion in renewable generation</w:t>
      </w:r>
      <w:r w:rsidRPr="00772DF1">
        <w:rPr>
          <w:rStyle w:val="StyleUnderline"/>
        </w:rPr>
        <w:t xml:space="preserve"> regardless of the fate of EPA’s power plant rules.</w:t>
      </w:r>
      <w:r w:rsidRPr="00772DF1">
        <w:t xml:space="preserve"> </w:t>
      </w:r>
      <w:r w:rsidRPr="00772DF1">
        <w:rPr>
          <w:rStyle w:val="StyleUnderline"/>
          <w:highlight w:val="cyan"/>
        </w:rPr>
        <w:t>Renewable generation is expected to more than</w:t>
      </w:r>
      <w:r w:rsidRPr="00772DF1">
        <w:rPr>
          <w:rStyle w:val="Emphasis"/>
          <w:highlight w:val="cyan"/>
        </w:rPr>
        <w:t xml:space="preserve"> triple</w:t>
      </w:r>
      <w:r w:rsidRPr="00772DF1">
        <w:rPr>
          <w:rStyle w:val="StyleUnderline"/>
          <w:highlight w:val="cyan"/>
        </w:rPr>
        <w:t xml:space="preserve"> by 2050, becoming the country’s </w:t>
      </w:r>
      <w:r w:rsidRPr="00772DF1">
        <w:rPr>
          <w:rStyle w:val="Emphasis"/>
          <w:highlight w:val="cyan"/>
        </w:rPr>
        <w:t>leading source of power generation</w:t>
      </w:r>
      <w:r w:rsidRPr="00772DF1">
        <w:rPr>
          <w:rStyle w:val="StyleUnderline"/>
          <w:highlight w:val="cyan"/>
        </w:rPr>
        <w:t xml:space="preserve"> by the early 2030s</w:t>
      </w:r>
      <w:r w:rsidRPr="00772DF1">
        <w:rPr>
          <w:rStyle w:val="StyleUnderline"/>
        </w:rPr>
        <w:t>.</w:t>
      </w:r>
    </w:p>
    <w:p w14:paraId="52537AF4" w14:textId="77777777" w:rsidR="00C93EEE" w:rsidRPr="00772DF1" w:rsidRDefault="00C93EEE" w:rsidP="00C93EEE">
      <w:pPr>
        <w:rPr>
          <w:rStyle w:val="StyleUnderline"/>
        </w:rPr>
      </w:pPr>
      <w:r w:rsidRPr="00772DF1">
        <w:rPr>
          <w:sz w:val="16"/>
        </w:rPr>
        <w:t>Those trend lines mirror BNEF’s findings</w:t>
      </w:r>
      <w:r w:rsidRPr="00772DF1">
        <w:t xml:space="preserve">. </w:t>
      </w:r>
      <w:r w:rsidRPr="00772DF1">
        <w:rPr>
          <w:rStyle w:val="StyleUnderline"/>
        </w:rPr>
        <w:t>The future of U.S. clean power technologies “remains bright” over the coming decade</w:t>
      </w:r>
      <w:r w:rsidRPr="00772DF1">
        <w:rPr>
          <w:sz w:val="16"/>
        </w:rPr>
        <w:t>, according to the outlook</w:t>
      </w:r>
      <w:r w:rsidRPr="00772DF1">
        <w:rPr>
          <w:rStyle w:val="StyleUnderline"/>
        </w:rPr>
        <w:t xml:space="preserve">. </w:t>
      </w:r>
      <w:r w:rsidRPr="00772DF1">
        <w:rPr>
          <w:rStyle w:val="StyleUnderline"/>
          <w:highlight w:val="cyan"/>
        </w:rPr>
        <w:t>Solar capacity is expected to triple by 2035 while wind capacity is expected to double over the next 10 years.</w:t>
      </w:r>
    </w:p>
    <w:p w14:paraId="67A0B44F" w14:textId="77777777" w:rsidR="00C93EEE" w:rsidRPr="00772DF1" w:rsidRDefault="00C93EEE" w:rsidP="00C93EEE">
      <w:pPr>
        <w:rPr>
          <w:sz w:val="16"/>
        </w:rPr>
      </w:pPr>
      <w:r>
        <w:rPr>
          <w:sz w:val="16"/>
        </w:rPr>
        <w:t>T</w:t>
      </w:r>
      <w:r w:rsidRPr="00772DF1">
        <w:rPr>
          <w:sz w:val="16"/>
        </w:rPr>
        <w:t>he research firm has scaled back its projections for clean energy based on Trump’s agenda. Its base case forecast for new wind generation is 15 percent lower than its 2024 outlook. The firm also lowered its prediction for electric vehicles.</w:t>
      </w:r>
    </w:p>
    <w:p w14:paraId="1B323A74" w14:textId="77777777" w:rsidR="00C93EEE" w:rsidRPr="00772DF1" w:rsidRDefault="00C93EEE" w:rsidP="00C93EEE">
      <w:pPr>
        <w:rPr>
          <w:sz w:val="16"/>
        </w:rPr>
      </w:pPr>
      <w:r w:rsidRPr="00772DF1">
        <w:rPr>
          <w:rStyle w:val="StyleUnderline"/>
        </w:rPr>
        <w:t>BNEF now thinks U.S. emissions will fall 16 percent by 2035</w:t>
      </w:r>
      <w:r w:rsidRPr="00772DF1">
        <w:rPr>
          <w:sz w:val="16"/>
        </w:rPr>
        <w:t>, compared to the 24 percent reduction it predicted for 2035 last year.</w:t>
      </w:r>
    </w:p>
    <w:p w14:paraId="70F9425D" w14:textId="77777777" w:rsidR="00C93EEE" w:rsidRPr="00772DF1" w:rsidRDefault="00C93EEE" w:rsidP="00C93EEE">
      <w:pPr>
        <w:rPr>
          <w:sz w:val="16"/>
        </w:rPr>
      </w:pPr>
      <w:r w:rsidRPr="00772DF1">
        <w:rPr>
          <w:sz w:val="16"/>
        </w:rPr>
        <w:t>Under Biden, the U.S. produced more crude oil, natural gas and renewable energy in global history. The U.S. also dramatically increased shipments of liquefied natural gas abroad.</w:t>
      </w:r>
    </w:p>
    <w:p w14:paraId="2573DBE7" w14:textId="77777777" w:rsidR="00C93EEE" w:rsidRPr="00772DF1" w:rsidRDefault="00C93EEE" w:rsidP="00C93EEE">
      <w:pPr>
        <w:rPr>
          <w:sz w:val="16"/>
        </w:rPr>
      </w:pPr>
      <w:r w:rsidRPr="00772DF1">
        <w:rPr>
          <w:sz w:val="16"/>
        </w:rPr>
        <w:t>Trump has pledged to increase fossil fuel production, but the industry now faces new challenges.</w:t>
      </w:r>
    </w:p>
    <w:p w14:paraId="68C7F8F8" w14:textId="77777777" w:rsidR="00C93EEE" w:rsidRPr="00772DF1" w:rsidRDefault="00C93EEE" w:rsidP="00C93EEE">
      <w:r w:rsidRPr="00772DF1">
        <w:rPr>
          <w:rStyle w:val="StyleUnderline"/>
        </w:rPr>
        <w:t>The president has levied tariffs on a wide range of goods, including steel and other materials that are necessary for energy systems.</w:t>
      </w:r>
      <w:r w:rsidRPr="00772DF1">
        <w:rPr>
          <w:sz w:val="16"/>
        </w:rPr>
        <w:t xml:space="preserve"> Fossil fuel producers are also worried that an economic downturn will decrease demand for their products.</w:t>
      </w:r>
    </w:p>
    <w:p w14:paraId="032E0046" w14:textId="77777777" w:rsidR="00C93EEE" w:rsidRPr="000578CB" w:rsidRDefault="00C93EEE" w:rsidP="00C93EEE">
      <w:pPr>
        <w:pStyle w:val="Heading4"/>
      </w:pPr>
      <w:r>
        <w:t>Under the last Trump administration, cities, states, and regions had to step up to implement renewables. They can do it again.</w:t>
      </w:r>
    </w:p>
    <w:p w14:paraId="16CD225F" w14:textId="77777777" w:rsidR="00C93EEE" w:rsidRPr="002C6272" w:rsidRDefault="00C93EEE" w:rsidP="00C93EEE">
      <w:pPr>
        <w:rPr>
          <w:rStyle w:val="StyleUnderline"/>
        </w:rPr>
      </w:pPr>
      <w:r w:rsidRPr="002C6272">
        <w:t xml:space="preserve">Vicki </w:t>
      </w:r>
      <w:r w:rsidRPr="002C6272">
        <w:rPr>
          <w:rFonts w:eastAsiaTheme="majorEastAsia" w:cstheme="majorBidi"/>
          <w:b/>
          <w:iCs/>
          <w:sz w:val="26"/>
        </w:rPr>
        <w:t>Arroyo</w:t>
      </w:r>
      <w:r>
        <w:rPr>
          <w:rFonts w:eastAsiaTheme="majorEastAsia" w:cstheme="majorBidi"/>
          <w:b/>
          <w:iCs/>
          <w:sz w:val="26"/>
        </w:rPr>
        <w:t xml:space="preserve"> 19</w:t>
      </w:r>
      <w:r w:rsidRPr="002C6272">
        <w:t xml:space="preserve"> Cochran</w:t>
      </w:r>
      <w:r w:rsidRPr="002C6272">
        <w:rPr>
          <w:rStyle w:val="hgkelc"/>
          <w:lang w:val="en"/>
        </w:rPr>
        <w:t xml:space="preserve"> Prof. from Practice, Georgetown Law; former Associate Administrator for Policy, US EPA [</w:t>
      </w:r>
      <w:r w:rsidRPr="000578CB">
        <w:rPr>
          <w:rStyle w:val="hgkelc"/>
          <w:lang w:val="en"/>
        </w:rPr>
        <w:t>Vicki Arroyo</w:t>
      </w:r>
      <w:r>
        <w:rPr>
          <w:rStyle w:val="hgkelc"/>
          <w:lang w:val="en"/>
        </w:rPr>
        <w:t>, 02.8.2019</w:t>
      </w:r>
      <w:r w:rsidRPr="002C6272">
        <w:rPr>
          <w:rStyle w:val="hgkelc"/>
          <w:lang w:val="en"/>
        </w:rPr>
        <w:t>]</w:t>
      </w:r>
    </w:p>
    <w:p w14:paraId="56AC5F0B" w14:textId="77777777" w:rsidR="00C93EEE" w:rsidRPr="000578CB" w:rsidRDefault="00C93EEE" w:rsidP="00C93EEE">
      <w:pPr>
        <w:rPr>
          <w:rStyle w:val="StyleUnderline"/>
        </w:rPr>
      </w:pPr>
      <w:r w:rsidRPr="000578CB">
        <w:rPr>
          <w:rStyle w:val="StyleUnderline"/>
          <w:highlight w:val="cyan"/>
        </w:rPr>
        <w:t>Cities, states, and regions have</w:t>
      </w:r>
      <w:r w:rsidRPr="000578CB">
        <w:rPr>
          <w:rStyle w:val="StyleUnderline"/>
        </w:rPr>
        <w:t xml:space="preserve"> long </w:t>
      </w:r>
      <w:r w:rsidRPr="000578CB">
        <w:rPr>
          <w:rStyle w:val="StyleUnderline"/>
          <w:highlight w:val="cyan"/>
        </w:rPr>
        <w:t>been leaders on climate change, clean energy policy, and efforts to prepare for climate impacts</w:t>
      </w:r>
      <w:r w:rsidRPr="000578CB">
        <w:rPr>
          <w:rStyle w:val="StyleUnderline"/>
        </w:rPr>
        <w:t xml:space="preserve">. This </w:t>
      </w:r>
      <w:r w:rsidRPr="000578CB">
        <w:rPr>
          <w:rStyle w:val="StyleUnderline"/>
          <w:highlight w:val="cyan"/>
        </w:rPr>
        <w:t>subnational leadership has never been more important</w:t>
      </w:r>
      <w:r w:rsidRPr="000578CB">
        <w:rPr>
          <w:rStyle w:val="StyleUnderline"/>
        </w:rPr>
        <w:t xml:space="preserve"> or more urgent </w:t>
      </w:r>
      <w:r w:rsidRPr="000578CB">
        <w:rPr>
          <w:rStyle w:val="StyleUnderline"/>
          <w:highlight w:val="cyan"/>
        </w:rPr>
        <w:t>as federal</w:t>
      </w:r>
      <w:r w:rsidRPr="000578CB">
        <w:rPr>
          <w:rStyle w:val="StyleUnderline"/>
        </w:rPr>
        <w:t xml:space="preserve"> environmental and clean energy </w:t>
      </w:r>
      <w:r w:rsidRPr="000578CB">
        <w:rPr>
          <w:rStyle w:val="Emphasis"/>
          <w:highlight w:val="cyan"/>
        </w:rPr>
        <w:t>policies are dismantled by the Trump Administration</w:t>
      </w:r>
      <w:r w:rsidRPr="000578CB">
        <w:rPr>
          <w:rStyle w:val="StyleUnderline"/>
        </w:rPr>
        <w:t xml:space="preserve">. </w:t>
      </w:r>
      <w:r w:rsidRPr="000578CB">
        <w:rPr>
          <w:rStyle w:val="StyleUnderline"/>
          <w:sz w:val="16"/>
          <w:u w:val="none"/>
        </w:rPr>
        <w:t>But while sub-national action is essential given different authorities and roles, and while it pro-vides models and substantial benefits in its own right, state and local actions alone cannot secure sufficient emission reductions</w:t>
      </w:r>
      <w:r w:rsidRPr="000578CB">
        <w:rPr>
          <w:rStyle w:val="StyleUnderline"/>
        </w:rPr>
        <w:t xml:space="preserve">. </w:t>
      </w:r>
      <w:r w:rsidRPr="000578CB">
        <w:rPr>
          <w:rStyle w:val="StyleUnderline"/>
          <w:highlight w:val="cyan"/>
        </w:rPr>
        <w:t>Subnational governments also benefit from federal expertise, guidance, and support</w:t>
      </w:r>
      <w:r w:rsidRPr="000578CB">
        <w:rPr>
          <w:rStyle w:val="StyleUnderline"/>
        </w:rPr>
        <w:t xml:space="preserve"> in adapting to climate impacts as well. Ultimately, </w:t>
      </w:r>
      <w:r w:rsidRPr="000578CB">
        <w:rPr>
          <w:rStyle w:val="StyleUnderline"/>
          <w:highlight w:val="cyan"/>
        </w:rPr>
        <w:t xml:space="preserve">federal and international solutions to global climate challenges </w:t>
      </w:r>
      <w:r w:rsidRPr="000578CB">
        <w:rPr>
          <w:rStyle w:val="Emphasis"/>
          <w:highlight w:val="cyan"/>
        </w:rPr>
        <w:t>must be enacted</w:t>
      </w:r>
      <w:r w:rsidRPr="000578CB">
        <w:rPr>
          <w:rStyle w:val="StyleUnderline"/>
        </w:rPr>
        <w:t xml:space="preserve"> and implemented. </w:t>
      </w:r>
      <w:r w:rsidRPr="000578CB">
        <w:rPr>
          <w:rStyle w:val="StyleUnderline"/>
          <w:sz w:val="16"/>
          <w:u w:val="none"/>
        </w:rPr>
        <w:t>Scaling up the policies and technology solutions discussed in this Article will be important to achieving the significant changes required</w:t>
      </w:r>
      <w:r w:rsidRPr="000578CB">
        <w:rPr>
          <w:rStyle w:val="StyleUnderline"/>
        </w:rPr>
        <w:t xml:space="preserve">. Without comprehensive "top down" federal leadership, </w:t>
      </w:r>
      <w:r w:rsidRPr="000578CB">
        <w:rPr>
          <w:rStyle w:val="StyleUnderline"/>
          <w:highlight w:val="cyan"/>
        </w:rPr>
        <w:t>the best hope may</w:t>
      </w:r>
      <w:r w:rsidRPr="000578CB">
        <w:rPr>
          <w:rStyle w:val="StyleUnderline"/>
        </w:rPr>
        <w:t xml:space="preserve"> well </w:t>
      </w:r>
      <w:r w:rsidRPr="000578CB">
        <w:rPr>
          <w:rStyle w:val="StyleUnderline"/>
          <w:highlight w:val="cyan"/>
        </w:rPr>
        <w:t>be to connect and extend the diverse "bottom up" approaches</w:t>
      </w:r>
      <w:r w:rsidRPr="000578CB">
        <w:rPr>
          <w:rStyle w:val="StyleUnderline"/>
        </w:rPr>
        <w:t xml:space="preserve"> described in this Article across states and regions in order to ultimately achieve a path consistent with the Paris Agreement goals and what the science demands.</w:t>
      </w:r>
    </w:p>
    <w:p w14:paraId="5AA729F1" w14:textId="77777777" w:rsidR="00C93EEE" w:rsidRPr="00772DF1" w:rsidRDefault="00C93EEE" w:rsidP="00C93EEE"/>
    <w:p w14:paraId="71046A09" w14:textId="77777777" w:rsidR="00C93EEE" w:rsidRPr="00C93EEE" w:rsidRDefault="00C93EEE" w:rsidP="00C93EEE"/>
    <w:p w14:paraId="77EB5FE1" w14:textId="6D4756A9" w:rsidR="003C3FB0" w:rsidRDefault="00C03FCF" w:rsidP="00C03FCF">
      <w:pPr>
        <w:pStyle w:val="Heading3"/>
      </w:pPr>
      <w:r>
        <w:t>U---AT: Subsidies---2NC</w:t>
      </w:r>
    </w:p>
    <w:p w14:paraId="1A85DDE3" w14:textId="77777777" w:rsidR="00C03FCF" w:rsidRDefault="00C03FCF" w:rsidP="00C03FCF">
      <w:pPr>
        <w:pStyle w:val="Heading4"/>
      </w:pPr>
      <w:r>
        <w:t>Renewable energy tech will survive the rollback of energy subsidies.</w:t>
      </w:r>
    </w:p>
    <w:p w14:paraId="1C9DFCF9" w14:textId="77777777" w:rsidR="00C03FCF" w:rsidRPr="0011138E" w:rsidRDefault="00C03FCF" w:rsidP="00C03FCF">
      <w:r w:rsidRPr="0011138E">
        <w:rPr>
          <w:rStyle w:val="Style13ptBold"/>
        </w:rPr>
        <w:t xml:space="preserve">Loris 25 </w:t>
      </w:r>
      <w:r w:rsidRPr="0011138E">
        <w:t>[Nick; July 25; Executive Vice President of Policy at C3 Solutions; The National Interest, “Clean Energy’s Future Remains Bright Even Without Energy Subsidies,” https://nationalinterest.org/blog/energy-world/clean-energys-future-remains-bright-even-without-energy-subsidies]</w:t>
      </w:r>
    </w:p>
    <w:p w14:paraId="73FE9613" w14:textId="77777777" w:rsidR="00C03FCF" w:rsidRPr="008240E0" w:rsidRDefault="00C03FCF" w:rsidP="00C03FCF">
      <w:pPr>
        <w:rPr>
          <w:sz w:val="16"/>
        </w:rPr>
      </w:pPr>
      <w:r w:rsidRPr="008240E0">
        <w:rPr>
          <w:sz w:val="16"/>
        </w:rPr>
        <w:t xml:space="preserve">With declining technology costs and a new load growth paradigm, there will be ample opportunities to enter into long-term contracts for generation from nuclear energy, natural gas, or solar sources, as well as storage. It is also worth noting that the Biden administration’s power plant regulations would have constrained new energy supplies more than a reduction in projects from subsidy money going away. </w:t>
      </w:r>
    </w:p>
    <w:p w14:paraId="08D04AE5" w14:textId="77777777" w:rsidR="00C03FCF" w:rsidRPr="008240E0" w:rsidRDefault="00C03FCF" w:rsidP="00C03FCF">
      <w:pPr>
        <w:rPr>
          <w:sz w:val="16"/>
        </w:rPr>
      </w:pPr>
      <w:r w:rsidRPr="00592724">
        <w:rPr>
          <w:rStyle w:val="StyleUnderline"/>
          <w:highlight w:val="cyan"/>
        </w:rPr>
        <w:t>Eliminating energy subsidies will help evaluate projects based on their financial rates</w:t>
      </w:r>
      <w:r w:rsidRPr="008240E0">
        <w:rPr>
          <w:sz w:val="16"/>
        </w:rPr>
        <w:t xml:space="preserve"> of return </w:t>
      </w:r>
      <w:r w:rsidRPr="004C3F67">
        <w:rPr>
          <w:rStyle w:val="StyleUnderline"/>
        </w:rPr>
        <w:t>rather than their political rates</w:t>
      </w:r>
      <w:r w:rsidRPr="008240E0">
        <w:rPr>
          <w:sz w:val="16"/>
        </w:rPr>
        <w:t xml:space="preserve"> of return. In many cases, private capital will step up to fill the void. In other instances, projects that might not survive without energy subsidies will be shuttered or cancelled. However, making those decisions now could prevent a larger manufacturing bubble from bursting later down the road.</w:t>
      </w:r>
    </w:p>
    <w:p w14:paraId="39D5ED90" w14:textId="77777777" w:rsidR="00C03FCF" w:rsidRPr="008240E0" w:rsidRDefault="00C03FCF" w:rsidP="00C03FCF">
      <w:pPr>
        <w:rPr>
          <w:sz w:val="16"/>
        </w:rPr>
      </w:pPr>
      <w:r w:rsidRPr="008240E0">
        <w:rPr>
          <w:sz w:val="16"/>
        </w:rPr>
        <w:t>A Strong Foundation for Long-Term Viability</w:t>
      </w:r>
    </w:p>
    <w:p w14:paraId="5F0773E5" w14:textId="77777777" w:rsidR="00C03FCF" w:rsidRPr="008240E0" w:rsidRDefault="00C03FCF" w:rsidP="00C03FCF">
      <w:pPr>
        <w:rPr>
          <w:sz w:val="16"/>
        </w:rPr>
      </w:pPr>
      <w:r w:rsidRPr="00592724">
        <w:rPr>
          <w:rStyle w:val="Emphasis"/>
          <w:highlight w:val="cyan"/>
        </w:rPr>
        <w:t>The</w:t>
      </w:r>
      <w:r w:rsidRPr="0014243D">
        <w:rPr>
          <w:rStyle w:val="StyleUnderline"/>
        </w:rPr>
        <w:t xml:space="preserve"> long-run </w:t>
      </w:r>
      <w:r w:rsidRPr="00592724">
        <w:rPr>
          <w:rStyle w:val="Emphasis"/>
          <w:highlight w:val="cyan"/>
        </w:rPr>
        <w:t>health of these projects</w:t>
      </w:r>
      <w:r w:rsidRPr="0014243D">
        <w:rPr>
          <w:rStyle w:val="StyleUnderline"/>
        </w:rPr>
        <w:t xml:space="preserve"> and industries </w:t>
      </w:r>
      <w:r w:rsidRPr="00592724">
        <w:rPr>
          <w:rStyle w:val="Emphasis"/>
          <w:highlight w:val="cyan"/>
        </w:rPr>
        <w:t>will be stronger</w:t>
      </w:r>
      <w:r w:rsidRPr="0014243D">
        <w:rPr>
          <w:rStyle w:val="StyleUnderline"/>
        </w:rPr>
        <w:t xml:space="preserve"> when they are financially viable </w:t>
      </w:r>
      <w:r w:rsidRPr="00592724">
        <w:rPr>
          <w:rStyle w:val="Emphasis"/>
          <w:highlight w:val="cyan"/>
        </w:rPr>
        <w:t>without energy subsidies</w:t>
      </w:r>
      <w:r w:rsidRPr="008240E0">
        <w:rPr>
          <w:sz w:val="16"/>
        </w:rPr>
        <w:t>, rather than misallocating resources to projects that exist because of the subsidies. There were investments in approximately 40 electric vehicle and battery manufacturing facilities before the enactment of the IRA.</w:t>
      </w:r>
    </w:p>
    <w:p w14:paraId="3BF5F614" w14:textId="77777777" w:rsidR="00C03FCF" w:rsidRPr="008240E0" w:rsidRDefault="00C03FCF" w:rsidP="00C03FCF">
      <w:pPr>
        <w:rPr>
          <w:sz w:val="16"/>
        </w:rPr>
      </w:pPr>
      <w:r w:rsidRPr="008240E0">
        <w:rPr>
          <w:sz w:val="16"/>
        </w:rPr>
        <w:t xml:space="preserve">With the administration and Congress turning their attention to permitting and regulatory reform, policymakers can drastically improve the efficiency of bringing new energy supply online, which will save project developers time and money. As I noted earlier, the major obstacles for many clean energy projects were not a lack of financing but rather generator interconnection, local siting and permitting challenges, litigation, and expensive tariffs. Fixing these policies that inflate the costs of energy projects will do more for energy affordability, reliability, and emissions reduction than a perpetual extension of tax credits. </w:t>
      </w:r>
    </w:p>
    <w:p w14:paraId="65EE2798" w14:textId="77777777" w:rsidR="00C03FCF" w:rsidRPr="008240E0" w:rsidRDefault="00C03FCF" w:rsidP="00C03FCF">
      <w:pPr>
        <w:rPr>
          <w:sz w:val="16"/>
        </w:rPr>
      </w:pPr>
      <w:r w:rsidRPr="008240E0">
        <w:rPr>
          <w:sz w:val="16"/>
        </w:rPr>
        <w:t>Unlocking Innovation and Aligning Costs</w:t>
      </w:r>
    </w:p>
    <w:p w14:paraId="7C71D33F" w14:textId="77777777" w:rsidR="00C03FCF" w:rsidRPr="008240E0" w:rsidRDefault="00C03FCF" w:rsidP="00C03FCF">
      <w:pPr>
        <w:rPr>
          <w:rStyle w:val="StyleUnderline"/>
        </w:rPr>
      </w:pPr>
      <w:r w:rsidRPr="008240E0">
        <w:rPr>
          <w:sz w:val="16"/>
        </w:rPr>
        <w:t xml:space="preserve">Additionally, several policies in </w:t>
      </w:r>
      <w:r w:rsidRPr="00592724">
        <w:rPr>
          <w:rStyle w:val="Emphasis"/>
          <w:highlight w:val="cyan"/>
        </w:rPr>
        <w:t>OBBB will encourage more investment in clean energy</w:t>
      </w:r>
      <w:r w:rsidRPr="008240E0">
        <w:rPr>
          <w:sz w:val="16"/>
        </w:rPr>
        <w:t xml:space="preserve">. The immediate expensing provisions for equipment and research and development will reduce costs for projects and incentivize more innovation, including for clean energy startups. The </w:t>
      </w:r>
      <w:r w:rsidRPr="00592724">
        <w:rPr>
          <w:rStyle w:val="StyleUnderline"/>
          <w:highlight w:val="cyan"/>
        </w:rPr>
        <w:t xml:space="preserve">bill includes </w:t>
      </w:r>
      <w:r w:rsidRPr="00592724">
        <w:rPr>
          <w:rStyle w:val="Emphasis"/>
          <w:highlight w:val="cyan"/>
        </w:rPr>
        <w:t>$1 billion</w:t>
      </w:r>
      <w:r w:rsidRPr="008240E0">
        <w:rPr>
          <w:sz w:val="16"/>
        </w:rPr>
        <w:t xml:space="preserve"> for loans </w:t>
      </w:r>
      <w:r w:rsidRPr="00592724">
        <w:rPr>
          <w:rStyle w:val="StyleUnderline"/>
          <w:highlight w:val="cyan"/>
        </w:rPr>
        <w:t>that</w:t>
      </w:r>
      <w:r w:rsidRPr="008240E0">
        <w:rPr>
          <w:rStyle w:val="StyleUnderline"/>
        </w:rPr>
        <w:t xml:space="preserve"> can </w:t>
      </w:r>
      <w:r w:rsidRPr="00592724">
        <w:rPr>
          <w:rStyle w:val="StyleUnderline"/>
          <w:highlight w:val="cyan"/>
        </w:rPr>
        <w:t>help finance</w:t>
      </w:r>
      <w:r w:rsidRPr="008240E0">
        <w:rPr>
          <w:sz w:val="16"/>
        </w:rPr>
        <w:t xml:space="preserve"> first-of-a-kind clean, firm </w:t>
      </w:r>
      <w:r w:rsidRPr="00592724">
        <w:rPr>
          <w:rStyle w:val="StyleUnderline"/>
        </w:rPr>
        <w:t>projects</w:t>
      </w:r>
      <w:r w:rsidRPr="008240E0">
        <w:rPr>
          <w:rStyle w:val="StyleUnderline"/>
        </w:rPr>
        <w:t xml:space="preserve">, such as </w:t>
      </w:r>
      <w:r w:rsidRPr="00592724">
        <w:rPr>
          <w:rStyle w:val="StyleUnderline"/>
        </w:rPr>
        <w:t xml:space="preserve">small modular </w:t>
      </w:r>
      <w:r w:rsidRPr="00592724">
        <w:rPr>
          <w:rStyle w:val="StyleUnderline"/>
          <w:highlight w:val="cyan"/>
        </w:rPr>
        <w:t xml:space="preserve">nuclear reactors or </w:t>
      </w:r>
      <w:r w:rsidRPr="00592724">
        <w:rPr>
          <w:rStyle w:val="StyleUnderline"/>
        </w:rPr>
        <w:t xml:space="preserve">enhanced </w:t>
      </w:r>
      <w:r w:rsidRPr="00592724">
        <w:rPr>
          <w:rStyle w:val="StyleUnderline"/>
          <w:highlight w:val="cyan"/>
        </w:rPr>
        <w:t>geothermal systems</w:t>
      </w:r>
      <w:r w:rsidRPr="008240E0">
        <w:rPr>
          <w:rStyle w:val="StyleUnderline"/>
        </w:rPr>
        <w:t xml:space="preserve">. </w:t>
      </w:r>
    </w:p>
    <w:p w14:paraId="35C220B5" w14:textId="77777777" w:rsidR="00C03FCF" w:rsidRPr="000A2B9C" w:rsidRDefault="00C03FCF" w:rsidP="00C03FCF">
      <w:pPr>
        <w:rPr>
          <w:rStyle w:val="StyleUnderline"/>
        </w:rPr>
      </w:pPr>
      <w:r w:rsidRPr="00592724">
        <w:rPr>
          <w:rStyle w:val="Emphasis"/>
          <w:highlight w:val="cyan"/>
        </w:rPr>
        <w:t>Americans will benefit</w:t>
      </w:r>
      <w:r w:rsidRPr="00592724">
        <w:rPr>
          <w:rStyle w:val="StyleUnderline"/>
          <w:highlight w:val="cyan"/>
        </w:rPr>
        <w:t xml:space="preserve"> from efficient outcomes</w:t>
      </w:r>
      <w:r w:rsidRPr="008240E0">
        <w:rPr>
          <w:sz w:val="16"/>
        </w:rPr>
        <w:t xml:space="preserve"> when customers who benefit from a more robust power supply are the ones who pay, rather than concentrating benefits on the politically connected and pushing the bill on all Americans. Energy policy looks a lot different in an OBBB world. At a time when America will need a lot more power—and faster than ever—</w:t>
      </w:r>
      <w:r w:rsidRPr="00592724">
        <w:rPr>
          <w:rStyle w:val="StyleUnderline"/>
          <w:highlight w:val="cyan"/>
        </w:rPr>
        <w:t>removing</w:t>
      </w:r>
      <w:r w:rsidRPr="000A2B9C">
        <w:rPr>
          <w:rStyle w:val="StyleUnderline"/>
        </w:rPr>
        <w:t xml:space="preserve"> </w:t>
      </w:r>
      <w:r w:rsidRPr="00592724">
        <w:rPr>
          <w:rStyle w:val="StyleUnderline"/>
          <w:highlight w:val="cyan"/>
        </w:rPr>
        <w:t>bureaucratic obstacles will benefit</w:t>
      </w:r>
      <w:r w:rsidRPr="000A2B9C">
        <w:rPr>
          <w:rStyle w:val="StyleUnderline"/>
        </w:rPr>
        <w:t xml:space="preserve"> all forms of energy, and most importantly, </w:t>
      </w:r>
      <w:r w:rsidRPr="00592724">
        <w:rPr>
          <w:rStyle w:val="StyleUnderline"/>
          <w:highlight w:val="cyan"/>
        </w:rPr>
        <w:t>American energy consumers.</w:t>
      </w:r>
      <w:r w:rsidRPr="000A2B9C">
        <w:rPr>
          <w:rStyle w:val="StyleUnderline"/>
        </w:rPr>
        <w:t xml:space="preserve"> </w:t>
      </w:r>
    </w:p>
    <w:p w14:paraId="472611CE" w14:textId="77777777" w:rsidR="00C03FCF" w:rsidRPr="00C03FCF" w:rsidRDefault="00C03FCF" w:rsidP="00C03FCF"/>
    <w:p w14:paraId="2A4C15A2" w14:textId="6DD51D0D" w:rsidR="003C3FB0" w:rsidRDefault="003C3FB0" w:rsidP="003C3FB0">
      <w:pPr>
        <w:pStyle w:val="Heading1"/>
      </w:pPr>
      <w:r>
        <w:t>Link</w:t>
      </w:r>
    </w:p>
    <w:p w14:paraId="2E59353D" w14:textId="0F4478BC" w:rsidR="003C3FB0" w:rsidRDefault="003C3FB0" w:rsidP="003C3FB0">
      <w:pPr>
        <w:pStyle w:val="Heading2"/>
      </w:pPr>
      <w:r>
        <w:t>Main</w:t>
      </w:r>
    </w:p>
    <w:p w14:paraId="7EA535D9" w14:textId="77777777" w:rsidR="003C3FB0" w:rsidRDefault="003C3FB0" w:rsidP="003C3FB0">
      <w:pPr>
        <w:pStyle w:val="Heading3"/>
      </w:pPr>
      <w:r>
        <w:t>Link---2NC</w:t>
      </w:r>
    </w:p>
    <w:p w14:paraId="71C33BE5" w14:textId="0E924A29" w:rsidR="003C3FB0" w:rsidRDefault="003C3FB0" w:rsidP="003C3FB0">
      <w:pPr>
        <w:pStyle w:val="Heading4"/>
      </w:pPr>
      <w:r>
        <w:t xml:space="preserve">The plan </w:t>
      </w:r>
      <w:r>
        <w:rPr>
          <w:u w:val="single"/>
        </w:rPr>
        <w:t>trades off</w:t>
      </w:r>
      <w:r>
        <w:t xml:space="preserve"> with renewable transition:</w:t>
      </w:r>
    </w:p>
    <w:p w14:paraId="041F1F8E" w14:textId="77777777" w:rsidR="00C03FCF" w:rsidRPr="0082732C" w:rsidRDefault="00C03FCF" w:rsidP="00C03FCF">
      <w:pPr>
        <w:pStyle w:val="Heading4"/>
        <w:rPr>
          <w:rStyle w:val="Style13ptBold"/>
          <w:b/>
          <w:bCs w:val="0"/>
        </w:rPr>
      </w:pPr>
      <w:r w:rsidRPr="0082732C">
        <w:rPr>
          <w:rStyle w:val="Style13ptBold"/>
          <w:b/>
          <w:bCs w:val="0"/>
        </w:rPr>
        <w:t>Geoengineering does not lead to climate mitigation.</w:t>
      </w:r>
    </w:p>
    <w:p w14:paraId="390A3C6A" w14:textId="77777777" w:rsidR="00C03FCF" w:rsidRDefault="00C03FCF" w:rsidP="00C03FCF">
      <w:r w:rsidRPr="0082732C">
        <w:rPr>
          <w:rStyle w:val="Style13ptBold"/>
        </w:rPr>
        <w:t>Church 24</w:t>
      </w:r>
      <w:r w:rsidRPr="0082732C">
        <w:t xml:space="preserve"> [Mary; October 2024; Geoengineering Campaign Manager at the Center for International Environmental Law; CIEL;</w:t>
      </w:r>
      <w:r>
        <w:rPr>
          <w:rStyle w:val="Style13ptBold"/>
        </w:rPr>
        <w:t xml:space="preserve"> </w:t>
      </w:r>
      <w:r w:rsidRPr="00816D8B">
        <w:t>“Why Geoengineering Is a False Solution to the Climate Crisis.”</w:t>
      </w:r>
      <w:r>
        <w:t>;</w:t>
      </w:r>
      <w:r w:rsidRPr="00816D8B">
        <w:t xml:space="preserve"> https://www.ciel.org/why-geoengineering-is-a-false-solution-to-the-climate-crisis/.</w:t>
      </w:r>
      <w:r>
        <w:t>]</w:t>
      </w:r>
    </w:p>
    <w:p w14:paraId="58BC8054" w14:textId="77777777" w:rsidR="00C03FCF" w:rsidRDefault="00C03FCF" w:rsidP="00C03FCF">
      <w:pPr>
        <w:rPr>
          <w:color w:val="000000" w:themeColor="text1"/>
        </w:rPr>
      </w:pPr>
      <w:r w:rsidRPr="008C672C">
        <w:rPr>
          <w:color w:val="000000" w:themeColor="text1"/>
        </w:rPr>
        <w:t>It won’t fix the climate crisis</w:t>
      </w:r>
      <w:r w:rsidRPr="00816D8B">
        <w:rPr>
          <w:color w:val="000000" w:themeColor="text1"/>
        </w:rPr>
        <w:t xml:space="preserve"> </w:t>
      </w:r>
      <w:r w:rsidRPr="008C672C">
        <w:rPr>
          <w:rStyle w:val="Emphasis"/>
          <w:sz w:val="32"/>
          <w:szCs w:val="32"/>
          <w:highlight w:val="cyan"/>
        </w:rPr>
        <w:t>Geoengineering</w:t>
      </w:r>
      <w:r w:rsidRPr="008C672C">
        <w:rPr>
          <w:rStyle w:val="Emphasis"/>
          <w:sz w:val="32"/>
          <w:szCs w:val="32"/>
        </w:rPr>
        <w:t xml:space="preserve"> </w:t>
      </w:r>
      <w:r w:rsidRPr="008C672C">
        <w:rPr>
          <w:rStyle w:val="Emphasis"/>
          <w:sz w:val="32"/>
          <w:szCs w:val="32"/>
          <w:highlight w:val="cyan"/>
        </w:rPr>
        <w:t>tech</w:t>
      </w:r>
      <w:r w:rsidRPr="008C672C">
        <w:rPr>
          <w:color w:val="000000" w:themeColor="text1"/>
          <w:u w:val="single"/>
        </w:rPr>
        <w:t>nologie</w:t>
      </w:r>
      <w:r w:rsidRPr="008C672C">
        <w:rPr>
          <w:rStyle w:val="Emphasis"/>
          <w:sz w:val="32"/>
          <w:szCs w:val="32"/>
          <w:highlight w:val="cyan"/>
        </w:rPr>
        <w:t>s</w:t>
      </w:r>
      <w:r w:rsidRPr="008C672C">
        <w:rPr>
          <w:rStyle w:val="Emphasis"/>
          <w:sz w:val="32"/>
          <w:szCs w:val="32"/>
        </w:rPr>
        <w:t xml:space="preserve"> </w:t>
      </w:r>
      <w:r w:rsidRPr="008C672C">
        <w:rPr>
          <w:rStyle w:val="Emphasis"/>
          <w:sz w:val="32"/>
          <w:szCs w:val="32"/>
          <w:highlight w:val="cyan"/>
        </w:rPr>
        <w:t>do nothing to</w:t>
      </w:r>
      <w:r w:rsidRPr="008C672C">
        <w:rPr>
          <w:rStyle w:val="Emphasis"/>
          <w:sz w:val="32"/>
          <w:szCs w:val="32"/>
        </w:rPr>
        <w:t xml:space="preserve"> </w:t>
      </w:r>
      <w:r w:rsidRPr="008C672C">
        <w:rPr>
          <w:color w:val="000000" w:themeColor="text1"/>
          <w:u w:val="single"/>
        </w:rPr>
        <w:t xml:space="preserve">address the drivers of </w:t>
      </w:r>
      <w:r w:rsidRPr="008C672C">
        <w:rPr>
          <w:rStyle w:val="Emphasis"/>
          <w:sz w:val="32"/>
          <w:szCs w:val="32"/>
          <w:highlight w:val="cyan"/>
        </w:rPr>
        <w:t>the climate crisis</w:t>
      </w:r>
      <w:r w:rsidRPr="008C672C">
        <w:rPr>
          <w:color w:val="000000" w:themeColor="text1"/>
          <w:u w:val="single"/>
        </w:rPr>
        <w:t xml:space="preserve">, and all come with major risks and unknowns. </w:t>
      </w:r>
      <w:r w:rsidRPr="008C672C">
        <w:rPr>
          <w:color w:val="000000" w:themeColor="text1"/>
        </w:rPr>
        <w:t xml:space="preserve">For example, </w:t>
      </w:r>
      <w:r w:rsidRPr="008C672C">
        <w:rPr>
          <w:color w:val="000000" w:themeColor="text1"/>
          <w:u w:val="single"/>
        </w:rPr>
        <w:t xml:space="preserve">solar </w:t>
      </w:r>
      <w:r w:rsidRPr="008C672C">
        <w:rPr>
          <w:color w:val="000000" w:themeColor="text1"/>
          <w:highlight w:val="cyan"/>
          <w:u w:val="single"/>
        </w:rPr>
        <w:t>geoeng</w:t>
      </w:r>
      <w:r w:rsidRPr="008C672C">
        <w:rPr>
          <w:color w:val="000000" w:themeColor="text1"/>
          <w:u w:val="single"/>
        </w:rPr>
        <w:t xml:space="preserve">ineering </w:t>
      </w:r>
      <w:r w:rsidRPr="008C672C">
        <w:rPr>
          <w:color w:val="000000" w:themeColor="text1"/>
          <w:highlight w:val="cyan"/>
          <w:u w:val="single"/>
        </w:rPr>
        <w:t>is</w:t>
      </w:r>
      <w:r w:rsidRPr="008C672C">
        <w:rPr>
          <w:color w:val="000000" w:themeColor="text1"/>
          <w:u w:val="single"/>
        </w:rPr>
        <w:t xml:space="preserve"> inherently </w:t>
      </w:r>
      <w:r w:rsidRPr="008C672C">
        <w:rPr>
          <w:color w:val="000000" w:themeColor="text1"/>
          <w:highlight w:val="cyan"/>
          <w:u w:val="single"/>
        </w:rPr>
        <w:t>unpredictable</w:t>
      </w:r>
      <w:r w:rsidRPr="008C672C">
        <w:rPr>
          <w:color w:val="000000" w:themeColor="text1"/>
        </w:rPr>
        <w:t xml:space="preserve"> and </w:t>
      </w:r>
      <w:r w:rsidRPr="008C672C">
        <w:rPr>
          <w:color w:val="000000" w:themeColor="text1"/>
          <w:u w:val="single"/>
        </w:rPr>
        <w:t>risks further destabilizing</w:t>
      </w:r>
      <w:r w:rsidRPr="008C672C">
        <w:rPr>
          <w:color w:val="000000" w:themeColor="text1"/>
        </w:rPr>
        <w:t xml:space="preserve"> an already destabilized climate system. Models show that it would have an uneven effect regionally and could exacerbate climate change in countries on the front line of the crisis. What’s more, it carries the risk of ‘</w:t>
      </w:r>
      <w:hyperlink r:id="rId9" w:tgtFrame="_blank" w:history="1">
        <w:r w:rsidRPr="008C672C">
          <w:rPr>
            <w:rStyle w:val="Hyperlink"/>
            <w:color w:val="000000" w:themeColor="text1"/>
          </w:rPr>
          <w:t>termination shock</w:t>
        </w:r>
      </w:hyperlink>
      <w:r w:rsidRPr="008C672C">
        <w:rPr>
          <w:color w:val="000000" w:themeColor="text1"/>
        </w:rPr>
        <w:t>’ where temperatures suddenly spiral if, for whatever reason, deployment is paused or stopped. Meanwhile</w:t>
      </w:r>
      <w:r w:rsidRPr="008C672C">
        <w:rPr>
          <w:color w:val="000000" w:themeColor="text1"/>
          <w:u w:val="single"/>
        </w:rPr>
        <w:t>, no marine carbon dioxide removal techniques have been proven effective</w:t>
      </w:r>
      <w:r w:rsidRPr="008C672C">
        <w:rPr>
          <w:color w:val="000000" w:themeColor="text1"/>
        </w:rPr>
        <w:t xml:space="preserve"> in the long-term removal and storage of CO2, and some could</w:t>
      </w:r>
      <w:r w:rsidRPr="00816D8B">
        <w:rPr>
          <w:color w:val="000000" w:themeColor="text1"/>
        </w:rPr>
        <w:t xml:space="preserve"> </w:t>
      </w:r>
      <w:r w:rsidRPr="008C672C">
        <w:rPr>
          <w:color w:val="000000" w:themeColor="text1"/>
        </w:rPr>
        <w:t>undermine the ocean’s ability to sequester carbon.</w:t>
      </w:r>
      <w:r w:rsidRPr="00816D8B">
        <w:rPr>
          <w:color w:val="000000" w:themeColor="text1"/>
        </w:rPr>
        <w:t xml:space="preserve"> </w:t>
      </w:r>
    </w:p>
    <w:p w14:paraId="5293FDD7" w14:textId="77777777" w:rsidR="00C03FCF" w:rsidRDefault="00C03FCF" w:rsidP="00C03FCF">
      <w:pPr>
        <w:rPr>
          <w:color w:val="000000" w:themeColor="text1"/>
          <w:u w:val="single"/>
        </w:rPr>
      </w:pPr>
      <w:r w:rsidRPr="008C672C">
        <w:rPr>
          <w:color w:val="000000" w:themeColor="text1"/>
        </w:rPr>
        <w:t>It’s a dangerous distraction that undermines real climate solutions</w:t>
      </w:r>
      <w:r w:rsidRPr="00816D8B">
        <w:rPr>
          <w:color w:val="000000" w:themeColor="text1"/>
        </w:rPr>
        <w:t xml:space="preserve"> </w:t>
      </w:r>
      <w:r w:rsidRPr="008C672C">
        <w:rPr>
          <w:color w:val="000000" w:themeColor="text1"/>
          <w:highlight w:val="cyan"/>
          <w:u w:val="single"/>
        </w:rPr>
        <w:t>The illusion that geoengineering can help “fix” climate change is</w:t>
      </w:r>
      <w:r w:rsidRPr="008C672C">
        <w:rPr>
          <w:color w:val="000000" w:themeColor="text1"/>
          <w:u w:val="single"/>
        </w:rPr>
        <w:t xml:space="preserve"> </w:t>
      </w:r>
      <w:r w:rsidRPr="008C672C">
        <w:rPr>
          <w:color w:val="000000" w:themeColor="text1"/>
          <w:highlight w:val="cyan"/>
          <w:u w:val="single"/>
        </w:rPr>
        <w:t>a</w:t>
      </w:r>
      <w:r w:rsidRPr="008C672C">
        <w:rPr>
          <w:color w:val="000000" w:themeColor="text1"/>
          <w:u w:val="single"/>
        </w:rPr>
        <w:t xml:space="preserve"> dangerous </w:t>
      </w:r>
      <w:r w:rsidRPr="008C672C">
        <w:rPr>
          <w:color w:val="000000" w:themeColor="text1"/>
          <w:highlight w:val="cyan"/>
          <w:u w:val="single"/>
        </w:rPr>
        <w:t>distraction from</w:t>
      </w:r>
      <w:r w:rsidRPr="008C672C">
        <w:rPr>
          <w:color w:val="000000" w:themeColor="text1"/>
          <w:u w:val="single"/>
        </w:rPr>
        <w:t xml:space="preserve"> the real </w:t>
      </w:r>
      <w:r w:rsidRPr="008C672C">
        <w:rPr>
          <w:color w:val="000000" w:themeColor="text1"/>
          <w:highlight w:val="cyan"/>
          <w:u w:val="single"/>
        </w:rPr>
        <w:t>solutions</w:t>
      </w:r>
      <w:r w:rsidRPr="008C672C">
        <w:rPr>
          <w:color w:val="000000" w:themeColor="text1"/>
          <w:u w:val="single"/>
        </w:rPr>
        <w:t xml:space="preserve"> to the crisis and risks</w:t>
      </w:r>
      <w:r w:rsidRPr="00816D8B">
        <w:rPr>
          <w:color w:val="000000" w:themeColor="text1"/>
          <w:u w:val="single"/>
        </w:rPr>
        <w:t xml:space="preserve"> </w:t>
      </w:r>
      <w:hyperlink r:id="rId10" w:tgtFrame="_blank" w:history="1">
        <w:r w:rsidRPr="008C672C">
          <w:rPr>
            <w:rStyle w:val="Hyperlink"/>
            <w:color w:val="000000" w:themeColor="text1"/>
          </w:rPr>
          <w:t>prolonging fossil fuel</w:t>
        </w:r>
        <w:r w:rsidRPr="00816D8B">
          <w:rPr>
            <w:rStyle w:val="Hyperlink"/>
            <w:color w:val="000000" w:themeColor="text1"/>
          </w:rPr>
          <w:t xml:space="preserve"> </w:t>
        </w:r>
      </w:hyperlink>
      <w:r w:rsidRPr="008C672C">
        <w:rPr>
          <w:color w:val="000000" w:themeColor="text1"/>
          <w:u w:val="single"/>
        </w:rPr>
        <w:t>dependence</w:t>
      </w:r>
      <w:r w:rsidRPr="008C672C">
        <w:rPr>
          <w:color w:val="000000" w:themeColor="text1"/>
        </w:rPr>
        <w:t xml:space="preserve">. In fact, </w:t>
      </w:r>
      <w:r w:rsidRPr="008C672C">
        <w:rPr>
          <w:color w:val="000000" w:themeColor="text1"/>
          <w:u w:val="single"/>
        </w:rPr>
        <w:t>geoengineering technologies are inherently unpredictable</w:t>
      </w:r>
      <w:r w:rsidRPr="008C672C">
        <w:rPr>
          <w:color w:val="000000" w:themeColor="text1"/>
        </w:rPr>
        <w:t xml:space="preserve"> and pose new, significant, unprecedented risks to the fragile ecosystems that sustain life on Earth, which are our best allies in the fight against the crisis. What’s more, relying on the promise of future speculative technologies instead of implementing real solutions today will lead to an overshoot of the critical climate threshold of 1.5ºC and lock in catastrophic climate change. </w:t>
      </w:r>
      <w:r w:rsidRPr="008C672C">
        <w:rPr>
          <w:color w:val="000000" w:themeColor="text1"/>
          <w:u w:val="single"/>
        </w:rPr>
        <w:t xml:space="preserve">By undermining transformative, justice-centered solutions to the climate crisis, </w:t>
      </w:r>
      <w:r w:rsidRPr="008C672C">
        <w:rPr>
          <w:color w:val="000000" w:themeColor="text1"/>
          <w:highlight w:val="cyan"/>
          <w:u w:val="single"/>
        </w:rPr>
        <w:t>geoengineering approaches also risk</w:t>
      </w:r>
      <w:r w:rsidRPr="008C672C">
        <w:rPr>
          <w:color w:val="000000" w:themeColor="text1"/>
          <w:u w:val="single"/>
        </w:rPr>
        <w:t xml:space="preserve"> entrenching inequitable </w:t>
      </w:r>
      <w:r w:rsidRPr="008C672C">
        <w:rPr>
          <w:color w:val="000000" w:themeColor="text1"/>
          <w:highlight w:val="cyan"/>
          <w:u w:val="single"/>
        </w:rPr>
        <w:t>political and social power</w:t>
      </w:r>
      <w:r w:rsidRPr="008C672C">
        <w:rPr>
          <w:color w:val="000000" w:themeColor="text1"/>
          <w:u w:val="single"/>
        </w:rPr>
        <w:t xml:space="preserve"> and perpetuating neocolonialism.</w:t>
      </w:r>
    </w:p>
    <w:p w14:paraId="127E0D74" w14:textId="77777777" w:rsidR="00C03FCF" w:rsidRDefault="00C03FCF" w:rsidP="00C03FCF">
      <w:pPr>
        <w:rPr>
          <w:color w:val="000000" w:themeColor="text1"/>
          <w:u w:val="single"/>
        </w:rPr>
      </w:pPr>
      <w:r w:rsidRPr="008C672C">
        <w:rPr>
          <w:color w:val="000000" w:themeColor="text1"/>
        </w:rPr>
        <w:t>It would turn Earth into a risky lab</w:t>
      </w:r>
      <w:r w:rsidRPr="00816D8B">
        <w:rPr>
          <w:color w:val="000000" w:themeColor="text1"/>
        </w:rPr>
        <w:t xml:space="preserve"> </w:t>
      </w:r>
      <w:r w:rsidRPr="008C672C">
        <w:rPr>
          <w:color w:val="000000" w:themeColor="text1"/>
        </w:rPr>
        <w:t>By their very nature</w:t>
      </w:r>
      <w:r w:rsidRPr="008C672C">
        <w:rPr>
          <w:rStyle w:val="Emphasis"/>
          <w:sz w:val="28"/>
          <w:szCs w:val="28"/>
        </w:rPr>
        <w:t xml:space="preserve">, </w:t>
      </w:r>
      <w:r w:rsidRPr="008C672C">
        <w:rPr>
          <w:rStyle w:val="Emphasis"/>
          <w:sz w:val="28"/>
          <w:szCs w:val="28"/>
          <w:highlight w:val="cyan"/>
        </w:rPr>
        <w:t>it’s impossible to test geoengineering technologies for their intended impact</w:t>
      </w:r>
      <w:r w:rsidRPr="008C672C">
        <w:rPr>
          <w:color w:val="000000" w:themeColor="text1"/>
        </w:rPr>
        <w:t xml:space="preserve"> on the climate without large-scale outdoor deployment, by which time any harmful and potentially irreversible impacts would be locked in. Research showing theoretical benefits tends to use highly idealized models underplaying harmful impacts and the likelihood that deployment would not go as planned in the real world. </w:t>
      </w:r>
      <w:r w:rsidRPr="008C672C">
        <w:rPr>
          <w:color w:val="000000" w:themeColor="text1"/>
          <w:u w:val="single"/>
        </w:rPr>
        <w:t>Small-scale outdoor experiments only serve to help develop technology and risk a slippery slope to deployment.</w:t>
      </w:r>
    </w:p>
    <w:p w14:paraId="08D6E7A5" w14:textId="77777777" w:rsidR="00C03FCF" w:rsidRDefault="00C03FCF" w:rsidP="00C03FCF">
      <w:pPr>
        <w:rPr>
          <w:color w:val="000000" w:themeColor="text1"/>
        </w:rPr>
      </w:pPr>
      <w:r w:rsidRPr="008C672C">
        <w:rPr>
          <w:color w:val="000000" w:themeColor="text1"/>
        </w:rPr>
        <w:t>It requires an unprecedented scale for any meaningful climate impact</w:t>
      </w:r>
      <w:r w:rsidRPr="00816D8B">
        <w:rPr>
          <w:color w:val="000000" w:themeColor="text1"/>
        </w:rPr>
        <w:t xml:space="preserve"> </w:t>
      </w:r>
      <w:r w:rsidRPr="008C672C">
        <w:rPr>
          <w:color w:val="000000" w:themeColor="text1"/>
        </w:rPr>
        <w:t>To have any chance of their intended impact on the climate geoengineering technologies would have to be deployed at a truly unprecedented scale – with enormous political, social, and environmental consequences. For example, ocean fertilization and ocean alkalinity enhancement would require approximately 10 percent of the ocean’s surface for a meaningful climate impact. While for SRM to have its intended effect, the Earth would be locked into using these risky technologies for an indeterminate amount of time while emissions were reduced by highly speculative CDR approaches, with so-called “peak-shaving” scenarios for stratospheric aerosol injection implying deployment of 100- 200 years.</w:t>
      </w:r>
      <w:r w:rsidRPr="00816D8B">
        <w:rPr>
          <w:color w:val="000000" w:themeColor="text1"/>
        </w:rPr>
        <w:t xml:space="preserve"> </w:t>
      </w:r>
    </w:p>
    <w:p w14:paraId="378169E0" w14:textId="77777777" w:rsidR="00C03FCF" w:rsidRDefault="00C03FCF" w:rsidP="00C03FCF">
      <w:pPr>
        <w:rPr>
          <w:color w:val="000000" w:themeColor="text1"/>
        </w:rPr>
      </w:pPr>
      <w:r w:rsidRPr="008C672C">
        <w:rPr>
          <w:color w:val="000000" w:themeColor="text1"/>
        </w:rPr>
        <w:t>It risks</w:t>
      </w:r>
      <w:r w:rsidRPr="00816D8B">
        <w:rPr>
          <w:color w:val="000000" w:themeColor="text1"/>
        </w:rPr>
        <w:t xml:space="preserve"> </w:t>
      </w:r>
      <w:r w:rsidRPr="008C672C">
        <w:rPr>
          <w:color w:val="000000" w:themeColor="text1"/>
        </w:rPr>
        <w:t>undermining human rights of billions</w:t>
      </w:r>
      <w:r w:rsidRPr="00816D8B">
        <w:rPr>
          <w:color w:val="000000" w:themeColor="text1"/>
        </w:rPr>
        <w:t xml:space="preserve"> </w:t>
      </w:r>
      <w:r w:rsidRPr="008C672C">
        <w:rPr>
          <w:color w:val="000000" w:themeColor="text1"/>
        </w:rPr>
        <w:t>The United Nations Human Rights Council’s Advisory Committee</w:t>
      </w:r>
      <w:r w:rsidRPr="00816D8B">
        <w:rPr>
          <w:color w:val="000000" w:themeColor="text1"/>
        </w:rPr>
        <w:t xml:space="preserve"> </w:t>
      </w:r>
      <w:hyperlink r:id="rId11" w:anchor="Human-Rights-Advisory-Committee" w:tgtFrame="_blank" w:history="1">
        <w:r w:rsidRPr="008C672C">
          <w:rPr>
            <w:rStyle w:val="Hyperlink"/>
            <w:color w:val="000000" w:themeColor="text1"/>
          </w:rPr>
          <w:t>has warned</w:t>
        </w:r>
      </w:hyperlink>
      <w:r w:rsidRPr="00816D8B">
        <w:rPr>
          <w:color w:val="000000" w:themeColor="text1"/>
        </w:rPr>
        <w:t xml:space="preserve"> </w:t>
      </w:r>
      <w:r w:rsidRPr="008C672C">
        <w:rPr>
          <w:color w:val="000000" w:themeColor="text1"/>
        </w:rPr>
        <w:t>that geoengineering technologies “could seriously interfere with the enjoyment of human rights for millions and perhaps billions of people” – because of the intended scale of deployment and the inherent risks involved. It has also drawn attention to the disproportionate impact on those who have done the least to cause the climate crisis, including communities in the global South, Indigenous Peoples, peasants, and fisherfolk.</w:t>
      </w:r>
    </w:p>
    <w:p w14:paraId="7AC79468" w14:textId="77777777" w:rsidR="00C03FCF" w:rsidRDefault="00C03FCF" w:rsidP="00C03FCF">
      <w:pPr>
        <w:rPr>
          <w:color w:val="000000" w:themeColor="text1"/>
        </w:rPr>
      </w:pPr>
      <w:r w:rsidRPr="008C672C">
        <w:rPr>
          <w:color w:val="000000" w:themeColor="text1"/>
        </w:rPr>
        <w:t>It’s at odds with international law</w:t>
      </w:r>
      <w:r w:rsidRPr="00816D8B">
        <w:rPr>
          <w:color w:val="000000" w:themeColor="text1"/>
        </w:rPr>
        <w:t xml:space="preserve"> </w:t>
      </w:r>
      <w:r w:rsidRPr="008C672C">
        <w:rPr>
          <w:color w:val="000000" w:themeColor="text1"/>
        </w:rPr>
        <w:t>Geoengineering has been restricted by a</w:t>
      </w:r>
      <w:r w:rsidRPr="00816D8B">
        <w:rPr>
          <w:color w:val="000000" w:themeColor="text1"/>
        </w:rPr>
        <w:t xml:space="preserve"> </w:t>
      </w:r>
      <w:r w:rsidRPr="008C672C">
        <w:rPr>
          <w:i/>
          <w:iCs/>
          <w:color w:val="000000" w:themeColor="text1"/>
        </w:rPr>
        <w:t>de facto</w:t>
      </w:r>
      <w:r w:rsidRPr="00816D8B">
        <w:rPr>
          <w:color w:val="000000" w:themeColor="text1"/>
        </w:rPr>
        <w:t xml:space="preserve"> </w:t>
      </w:r>
      <w:r w:rsidRPr="008C672C">
        <w:rPr>
          <w:color w:val="000000" w:themeColor="text1"/>
        </w:rPr>
        <w:t>moratorium under the</w:t>
      </w:r>
      <w:r w:rsidRPr="00816D8B">
        <w:rPr>
          <w:color w:val="000000" w:themeColor="text1"/>
        </w:rPr>
        <w:t xml:space="preserve"> </w:t>
      </w:r>
      <w:hyperlink r:id="rId12" w:tgtFrame="_blank" w:history="1">
        <w:r w:rsidRPr="008C672C">
          <w:rPr>
            <w:rStyle w:val="Hyperlink"/>
            <w:color w:val="000000" w:themeColor="text1"/>
          </w:rPr>
          <w:t>Convention on Biological Diversity</w:t>
        </w:r>
      </w:hyperlink>
      <w:r w:rsidRPr="00816D8B">
        <w:rPr>
          <w:color w:val="000000" w:themeColor="text1"/>
        </w:rPr>
        <w:t xml:space="preserve"> </w:t>
      </w:r>
      <w:r w:rsidRPr="008C672C">
        <w:rPr>
          <w:color w:val="000000" w:themeColor="text1"/>
        </w:rPr>
        <w:t>since 2010. States Parties to the London Convention / London Protocol, which regulates pollution at sea, are considering expanding its</w:t>
      </w:r>
      <w:r w:rsidRPr="00816D8B">
        <w:rPr>
          <w:color w:val="000000" w:themeColor="text1"/>
        </w:rPr>
        <w:t xml:space="preserve"> </w:t>
      </w:r>
      <w:hyperlink r:id="rId13" w:tgtFrame="_blank" w:history="1">
        <w:r w:rsidRPr="008C672C">
          <w:rPr>
            <w:rStyle w:val="Hyperlink"/>
            <w:color w:val="000000" w:themeColor="text1"/>
          </w:rPr>
          <w:t>2008 prohibition on ocean fertilization</w:t>
        </w:r>
      </w:hyperlink>
      <w:r w:rsidRPr="00816D8B">
        <w:rPr>
          <w:color w:val="000000" w:themeColor="text1"/>
        </w:rPr>
        <w:t xml:space="preserve"> </w:t>
      </w:r>
      <w:r w:rsidRPr="008C672C">
        <w:rPr>
          <w:color w:val="000000" w:themeColor="text1"/>
        </w:rPr>
        <w:t>to include</w:t>
      </w:r>
      <w:r w:rsidRPr="00816D8B">
        <w:rPr>
          <w:color w:val="000000" w:themeColor="text1"/>
        </w:rPr>
        <w:t xml:space="preserve"> </w:t>
      </w:r>
      <w:hyperlink r:id="rId14" w:tgtFrame="_blank" w:history="1">
        <w:r w:rsidRPr="008C672C">
          <w:rPr>
            <w:rStyle w:val="Hyperlink"/>
            <w:color w:val="000000" w:themeColor="text1"/>
          </w:rPr>
          <w:t>four additional categories of marine geoengineering techniques</w:t>
        </w:r>
      </w:hyperlink>
      <w:r w:rsidRPr="008C672C">
        <w:rPr>
          <w:color w:val="000000" w:themeColor="text1"/>
        </w:rPr>
        <w:t>. The development and deployment of geoengineering technologies are also potentially inconsistent with a wide range of legal obligations and principles under</w:t>
      </w:r>
      <w:r w:rsidRPr="00816D8B">
        <w:rPr>
          <w:color w:val="000000" w:themeColor="text1"/>
        </w:rPr>
        <w:t xml:space="preserve"> </w:t>
      </w:r>
      <w:hyperlink r:id="rId15" w:tgtFrame="_blank" w:history="1">
        <w:r w:rsidRPr="008C672C">
          <w:rPr>
            <w:rStyle w:val="Hyperlink"/>
            <w:color w:val="000000" w:themeColor="text1"/>
          </w:rPr>
          <w:t>international law</w:t>
        </w:r>
      </w:hyperlink>
      <w:r w:rsidRPr="008C672C">
        <w:rPr>
          <w:color w:val="000000" w:themeColor="text1"/>
        </w:rPr>
        <w:t>.</w:t>
      </w:r>
    </w:p>
    <w:p w14:paraId="55955869" w14:textId="77777777" w:rsidR="00C03FCF" w:rsidRDefault="00C03FCF" w:rsidP="00C03FCF">
      <w:pPr>
        <w:rPr>
          <w:color w:val="000000" w:themeColor="text1"/>
        </w:rPr>
      </w:pPr>
      <w:r w:rsidRPr="008C672C">
        <w:rPr>
          <w:color w:val="000000" w:themeColor="text1"/>
        </w:rPr>
        <w:t>It would be impossible to govern deployment fairly or safely</w:t>
      </w:r>
      <w:r w:rsidRPr="00816D8B">
        <w:rPr>
          <w:color w:val="000000" w:themeColor="text1"/>
        </w:rPr>
        <w:t xml:space="preserve"> </w:t>
      </w:r>
      <w:r w:rsidRPr="008C672C">
        <w:rPr>
          <w:color w:val="000000" w:themeColor="text1"/>
          <w:highlight w:val="cyan"/>
          <w:u w:val="single"/>
        </w:rPr>
        <w:t>Because of the</w:t>
      </w:r>
      <w:r w:rsidRPr="008C672C">
        <w:rPr>
          <w:color w:val="000000" w:themeColor="text1"/>
          <w:u w:val="single"/>
        </w:rPr>
        <w:t xml:space="preserve"> proposed </w:t>
      </w:r>
      <w:r w:rsidRPr="008C672C">
        <w:rPr>
          <w:color w:val="000000" w:themeColor="text1"/>
          <w:highlight w:val="cyan"/>
          <w:u w:val="single"/>
        </w:rPr>
        <w:t>scale and duration of geoengineering</w:t>
      </w:r>
      <w:r w:rsidRPr="008C672C">
        <w:rPr>
          <w:color w:val="000000" w:themeColor="text1"/>
          <w:u w:val="single"/>
        </w:rPr>
        <w:t xml:space="preserve">, </w:t>
      </w:r>
      <w:r w:rsidRPr="008C672C">
        <w:rPr>
          <w:color w:val="000000" w:themeColor="text1"/>
          <w:highlight w:val="cyan"/>
          <w:u w:val="single"/>
        </w:rPr>
        <w:t>and the</w:t>
      </w:r>
      <w:r w:rsidRPr="008C672C">
        <w:rPr>
          <w:color w:val="000000" w:themeColor="text1"/>
          <w:u w:val="single"/>
        </w:rPr>
        <w:t xml:space="preserve"> inherent </w:t>
      </w:r>
      <w:r w:rsidRPr="008C672C">
        <w:rPr>
          <w:color w:val="000000" w:themeColor="text1"/>
          <w:highlight w:val="cyan"/>
          <w:u w:val="single"/>
        </w:rPr>
        <w:t>risks it poses</w:t>
      </w:r>
      <w:r w:rsidRPr="008C672C">
        <w:rPr>
          <w:color w:val="000000" w:themeColor="text1"/>
          <w:u w:val="single"/>
        </w:rPr>
        <w:t xml:space="preserve">, </w:t>
      </w:r>
      <w:r w:rsidRPr="008C672C">
        <w:rPr>
          <w:color w:val="000000" w:themeColor="text1"/>
          <w:highlight w:val="cyan"/>
          <w:u w:val="single"/>
        </w:rPr>
        <w:t>there is nothing in human history to suggest that deployment could ever be fairly or safely governed</w:t>
      </w:r>
      <w:r w:rsidRPr="008C672C">
        <w:rPr>
          <w:color w:val="000000" w:themeColor="text1"/>
        </w:rPr>
        <w:t xml:space="preserve">. For example, Stratospheric Aerosol Injection is likely to require constant injection of sulfur compounds in the upper stratosphere over multiple generations if not centuries – </w:t>
      </w:r>
      <w:r w:rsidRPr="008C672C">
        <w:rPr>
          <w:color w:val="000000" w:themeColor="text1"/>
          <w:u w:val="single"/>
        </w:rPr>
        <w:t>a feat that only powerful nation-states or military regimes would be able to attempt</w:t>
      </w:r>
      <w:r w:rsidRPr="008C672C">
        <w:rPr>
          <w:color w:val="000000" w:themeColor="text1"/>
        </w:rPr>
        <w:t>. What’s more, the uneven impact of any cooling would create</w:t>
      </w:r>
      <w:r w:rsidRPr="00816D8B">
        <w:rPr>
          <w:color w:val="000000" w:themeColor="text1"/>
        </w:rPr>
        <w:t xml:space="preserve"> </w:t>
      </w:r>
      <w:r w:rsidRPr="008C672C">
        <w:rPr>
          <w:color w:val="000000" w:themeColor="text1"/>
        </w:rPr>
        <w:t>‘winners and losers’, exacerbating geo-political tensions, and the risk of</w:t>
      </w:r>
      <w:r w:rsidRPr="00816D8B">
        <w:rPr>
          <w:color w:val="000000" w:themeColor="text1"/>
        </w:rPr>
        <w:t xml:space="preserve"> </w:t>
      </w:r>
      <w:hyperlink r:id="rId16" w:tgtFrame="_blank" w:history="1">
        <w:r w:rsidRPr="008C672C">
          <w:rPr>
            <w:rStyle w:val="Hyperlink"/>
            <w:color w:val="000000" w:themeColor="text1"/>
          </w:rPr>
          <w:t>termination shock</w:t>
        </w:r>
      </w:hyperlink>
      <w:r w:rsidRPr="00816D8B">
        <w:rPr>
          <w:color w:val="000000" w:themeColor="text1"/>
        </w:rPr>
        <w:t xml:space="preserve"> </w:t>
      </w:r>
      <w:r w:rsidRPr="008C672C">
        <w:rPr>
          <w:color w:val="000000" w:themeColor="text1"/>
        </w:rPr>
        <w:t>from any pause or cessation.</w:t>
      </w:r>
    </w:p>
    <w:p w14:paraId="5D6D8D15" w14:textId="77777777" w:rsidR="00C03FCF" w:rsidRPr="00816D8B" w:rsidRDefault="00C03FCF" w:rsidP="00C03FCF">
      <w:pPr>
        <w:rPr>
          <w:color w:val="000000" w:themeColor="text1"/>
        </w:rPr>
      </w:pPr>
      <w:r w:rsidRPr="008C672C">
        <w:rPr>
          <w:color w:val="000000" w:themeColor="text1"/>
        </w:rPr>
        <w:t>What Should Policymakers Do?</w:t>
      </w:r>
      <w:r w:rsidRPr="00816D8B">
        <w:rPr>
          <w:color w:val="000000" w:themeColor="text1"/>
        </w:rPr>
        <w:t xml:space="preserve"> </w:t>
      </w:r>
      <w:r w:rsidRPr="008C672C">
        <w:rPr>
          <w:color w:val="000000" w:themeColor="text1"/>
        </w:rPr>
        <w:t>Geoengineering is neither insurance to “buy time” nor any form of supplement to mitigation.</w:t>
      </w:r>
      <w:r w:rsidRPr="00816D8B">
        <w:rPr>
          <w:color w:val="000000" w:themeColor="text1"/>
        </w:rPr>
        <w:t xml:space="preserve"> </w:t>
      </w:r>
      <w:r w:rsidRPr="008C672C">
        <w:rPr>
          <w:color w:val="000000" w:themeColor="text1"/>
        </w:rPr>
        <w:t>Instead of chasing fantasy techno-fixes, governments should urgently prioritize</w:t>
      </w:r>
      <w:r w:rsidRPr="00816D8B">
        <w:rPr>
          <w:color w:val="000000" w:themeColor="text1"/>
        </w:rPr>
        <w:t xml:space="preserve"> </w:t>
      </w:r>
      <w:hyperlink r:id="rId17" w:history="1">
        <w:r w:rsidRPr="008C672C">
          <w:rPr>
            <w:rStyle w:val="Hyperlink"/>
            <w:color w:val="000000" w:themeColor="text1"/>
          </w:rPr>
          <w:t>real solutions</w:t>
        </w:r>
      </w:hyperlink>
      <w:r w:rsidRPr="00816D8B">
        <w:rPr>
          <w:color w:val="000000" w:themeColor="text1"/>
        </w:rPr>
        <w:t xml:space="preserve"> </w:t>
      </w:r>
      <w:r w:rsidRPr="008C672C">
        <w:rPr>
          <w:color w:val="000000" w:themeColor="text1"/>
        </w:rPr>
        <w:t>to the climate crisis. This means equitably phasing out fossil fuels and supporting the many decentralized, diverse, and readily available alternatives for socially and ecologically sustainable production and consumption patterns.</w:t>
      </w:r>
      <w:r w:rsidRPr="00816D8B">
        <w:rPr>
          <w:color w:val="000000" w:themeColor="text1"/>
        </w:rPr>
        <w:t xml:space="preserve"> </w:t>
      </w:r>
      <w:r w:rsidRPr="008C672C">
        <w:rPr>
          <w:color w:val="000000" w:themeColor="text1"/>
          <w:highlight w:val="cyan"/>
          <w:u w:val="single"/>
        </w:rPr>
        <w:t>It requires</w:t>
      </w:r>
      <w:r w:rsidRPr="008C672C">
        <w:rPr>
          <w:color w:val="000000" w:themeColor="text1"/>
          <w:u w:val="single"/>
        </w:rPr>
        <w:t xml:space="preserve"> wealthy </w:t>
      </w:r>
      <w:r w:rsidRPr="008C672C">
        <w:rPr>
          <w:color w:val="000000" w:themeColor="text1"/>
          <w:highlight w:val="cyan"/>
          <w:u w:val="single"/>
        </w:rPr>
        <w:t>countries to step up</w:t>
      </w:r>
      <w:r w:rsidRPr="008C672C">
        <w:rPr>
          <w:color w:val="000000" w:themeColor="text1"/>
          <w:u w:val="single"/>
        </w:rPr>
        <w:t xml:space="preserve"> </w:t>
      </w:r>
      <w:r w:rsidRPr="008C672C">
        <w:rPr>
          <w:color w:val="000000" w:themeColor="text1"/>
          <w:highlight w:val="cyan"/>
          <w:u w:val="single"/>
        </w:rPr>
        <w:t>to</w:t>
      </w:r>
      <w:r w:rsidRPr="008C672C">
        <w:rPr>
          <w:color w:val="000000" w:themeColor="text1"/>
          <w:u w:val="single"/>
        </w:rPr>
        <w:t xml:space="preserve"> their </w:t>
      </w:r>
      <w:r w:rsidRPr="008C672C">
        <w:rPr>
          <w:color w:val="000000" w:themeColor="text1"/>
          <w:highlight w:val="cyan"/>
          <w:u w:val="single"/>
        </w:rPr>
        <w:t>responsibility</w:t>
      </w:r>
      <w:r w:rsidRPr="008C672C">
        <w:rPr>
          <w:color w:val="000000" w:themeColor="text1"/>
          <w:u w:val="single"/>
        </w:rPr>
        <w:t xml:space="preserve"> </w:t>
      </w:r>
      <w:r w:rsidRPr="008C672C">
        <w:rPr>
          <w:color w:val="000000" w:themeColor="text1"/>
          <w:highlight w:val="cyan"/>
          <w:u w:val="single"/>
        </w:rPr>
        <w:t>for</w:t>
      </w:r>
      <w:r w:rsidRPr="008C672C">
        <w:rPr>
          <w:color w:val="000000" w:themeColor="text1"/>
          <w:u w:val="single"/>
        </w:rPr>
        <w:t xml:space="preserve"> causing </w:t>
      </w:r>
      <w:r w:rsidRPr="008C672C">
        <w:rPr>
          <w:color w:val="000000" w:themeColor="text1"/>
          <w:highlight w:val="cyan"/>
          <w:u w:val="single"/>
        </w:rPr>
        <w:t>the climate crisis</w:t>
      </w:r>
      <w:r w:rsidRPr="008C672C">
        <w:rPr>
          <w:color w:val="000000" w:themeColor="text1"/>
        </w:rPr>
        <w:t xml:space="preserve"> and</w:t>
      </w:r>
      <w:r w:rsidRPr="00816D8B">
        <w:rPr>
          <w:color w:val="000000" w:themeColor="text1"/>
        </w:rPr>
        <w:t xml:space="preserve"> </w:t>
      </w:r>
      <w:r w:rsidRPr="008C672C">
        <w:rPr>
          <w:color w:val="000000" w:themeColor="text1"/>
        </w:rPr>
        <w:t>provide climate finance in accordance with their fair shares, to enable countries on the frontlines who have done least to cause the problem to cut emissions, adapt to climate impacts, and eradicate poverty.</w:t>
      </w:r>
      <w:r w:rsidRPr="00816D8B">
        <w:rPr>
          <w:color w:val="000000" w:themeColor="text1"/>
        </w:rPr>
        <w:t xml:space="preserve"> </w:t>
      </w:r>
      <w:r w:rsidRPr="008C672C">
        <w:rPr>
          <w:color w:val="000000" w:themeColor="text1"/>
          <w:highlight w:val="cyan"/>
          <w:u w:val="single"/>
        </w:rPr>
        <w:t>It</w:t>
      </w:r>
      <w:r w:rsidRPr="008C672C">
        <w:rPr>
          <w:color w:val="000000" w:themeColor="text1"/>
          <w:u w:val="single"/>
        </w:rPr>
        <w:t xml:space="preserve"> also </w:t>
      </w:r>
      <w:r w:rsidRPr="008C672C">
        <w:rPr>
          <w:color w:val="000000" w:themeColor="text1"/>
          <w:highlight w:val="cyan"/>
          <w:u w:val="single"/>
        </w:rPr>
        <w:t>means protecting</w:t>
      </w:r>
      <w:r w:rsidRPr="008C672C">
        <w:rPr>
          <w:color w:val="000000" w:themeColor="text1"/>
          <w:u w:val="single"/>
        </w:rPr>
        <w:t xml:space="preserve"> and restoring </w:t>
      </w:r>
      <w:r w:rsidRPr="008C672C">
        <w:rPr>
          <w:color w:val="000000" w:themeColor="text1"/>
          <w:highlight w:val="cyan"/>
          <w:u w:val="single"/>
        </w:rPr>
        <w:t>the forests, oceans, and polar</w:t>
      </w:r>
      <w:r w:rsidRPr="008C672C">
        <w:rPr>
          <w:color w:val="000000" w:themeColor="text1"/>
          <w:u w:val="single"/>
        </w:rPr>
        <w:t xml:space="preserve"> </w:t>
      </w:r>
      <w:r w:rsidRPr="008C672C">
        <w:rPr>
          <w:color w:val="000000" w:themeColor="text1"/>
          <w:highlight w:val="cyan"/>
          <w:u w:val="single"/>
        </w:rPr>
        <w:t>and other ecosystems</w:t>
      </w:r>
      <w:r w:rsidRPr="008C672C">
        <w:rPr>
          <w:color w:val="000000" w:themeColor="text1"/>
          <w:u w:val="single"/>
        </w:rPr>
        <w:t xml:space="preserve"> that are our best allies in the fight against climate change, while upholding the rights of Indigenous Peoples who are in direct relationship with these ecosystems, and the communities who depend on them for their livelihoods.</w:t>
      </w:r>
      <w:r w:rsidRPr="00816D8B">
        <w:rPr>
          <w:color w:val="000000" w:themeColor="text1"/>
          <w:u w:val="single"/>
        </w:rPr>
        <w:t xml:space="preserve"> </w:t>
      </w:r>
    </w:p>
    <w:p w14:paraId="7D3A56BB" w14:textId="77777777" w:rsidR="001A7A5C" w:rsidRPr="001B430D" w:rsidRDefault="001A7A5C" w:rsidP="001A7A5C">
      <w:pPr>
        <w:pStyle w:val="Heading4"/>
      </w:pPr>
      <w:r w:rsidRPr="001B430D">
        <w:t xml:space="preserve">Geoengineering delays the renewable transition. </w:t>
      </w:r>
    </w:p>
    <w:p w14:paraId="421E2D35" w14:textId="77777777" w:rsidR="001A7A5C" w:rsidRDefault="001A7A5C" w:rsidP="001A7A5C">
      <w:pPr>
        <w:rPr>
          <w:highlight w:val="cyan"/>
          <w:u w:val="single"/>
        </w:rPr>
      </w:pPr>
      <w:r>
        <w:rPr>
          <w:rFonts w:ascii="Arial" w:hAnsi="Arial" w:cs="Arial"/>
          <w:sz w:val="18"/>
          <w:szCs w:val="18"/>
        </w:rPr>
        <w:t xml:space="preserve">Solnit ’23 [Rebecca; March 24; Columnist for the Guardian; The Guardian, “Forget Geoengineering We need to stop burning fossil fuels now. Right now,” </w:t>
      </w:r>
      <w:hyperlink r:id="rId18" w:history="1">
        <w:r w:rsidRPr="00ED640A">
          <w:rPr>
            <w:rStyle w:val="Hyperlink"/>
            <w:rFonts w:ascii="Arial" w:hAnsi="Arial" w:cs="Arial"/>
            <w:sz w:val="18"/>
            <w:szCs w:val="18"/>
          </w:rPr>
          <w:t>https://www.theguardian.com/commentisfree/2023/mar/24/ipcc-report-we-must-stop-burning-fossil-fuels</w:t>
        </w:r>
      </w:hyperlink>
      <w:r>
        <w:rPr>
          <w:rFonts w:ascii="Arial" w:hAnsi="Arial" w:cs="Arial"/>
          <w:sz w:val="18"/>
          <w:szCs w:val="18"/>
        </w:rPr>
        <w:t xml:space="preserve">] </w:t>
      </w:r>
    </w:p>
    <w:p w14:paraId="1AB92C0A" w14:textId="77777777" w:rsidR="001A7A5C" w:rsidRPr="00200E66" w:rsidRDefault="001A7A5C" w:rsidP="001A7A5C">
      <w:r w:rsidRPr="00200E66">
        <w:rPr>
          <w:highlight w:val="cyan"/>
          <w:u w:val="single"/>
        </w:rPr>
        <w:t>They come up with</w:t>
      </w:r>
      <w:r w:rsidRPr="00200E66">
        <w:rPr>
          <w:u w:val="single"/>
        </w:rPr>
        <w:t xml:space="preserve"> </w:t>
      </w:r>
      <w:r w:rsidRPr="00C7232C">
        <w:rPr>
          <w:rStyle w:val="Emphasis"/>
          <w:highlight w:val="cyan"/>
        </w:rPr>
        <w:t>endlessly creative ways to continue extracting and using fossil fuel</w:t>
      </w:r>
      <w:r w:rsidRPr="00200E66">
        <w:rPr>
          <w:u w:val="single"/>
        </w:rPr>
        <w:t xml:space="preserve">. </w:t>
      </w:r>
      <w:r w:rsidRPr="00200E66">
        <w:t>One of their favorites is to make commitments that can be punted off to the future, which is why one recent climate slogan is “</w:t>
      </w:r>
      <w:r w:rsidRPr="00200E66">
        <w:rPr>
          <w:u w:val="single"/>
        </w:rPr>
        <w:t>delay is the new denial”. Another is to pretend that they are somehow still looking for a good solution and once they find it they will be very happy to use it.</w:t>
      </w:r>
      <w:r w:rsidRPr="00200E66">
        <w:t xml:space="preserve"> A holy grail, a hail Mary pass, a magic bullet, a miracle cure – or just a distracting tennis ball that too many journalists, like golden retrievers, are happy to chase.</w:t>
      </w:r>
    </w:p>
    <w:p w14:paraId="4CDB30AE" w14:textId="77777777" w:rsidR="001A7A5C" w:rsidRPr="00200E66" w:rsidRDefault="001A7A5C" w:rsidP="001A7A5C">
      <w:r w:rsidRPr="00200E66">
        <w:t>That was clear when Lawrence Livermore National Laboratory announced its nuclear-weapons-related fusion breakthrough last winter, which the Bulletin of the Atomic Physicists</w:t>
      </w:r>
      <w:r>
        <w:t xml:space="preserve"> </w:t>
      </w:r>
      <w:hyperlink r:id="rId19" w:history="1">
        <w:r w:rsidRPr="00200E66">
          <w:rPr>
            <w:rStyle w:val="Hyperlink"/>
          </w:rPr>
          <w:t>noted</w:t>
        </w:r>
      </w:hyperlink>
      <w:r>
        <w:t xml:space="preserve"> </w:t>
      </w:r>
      <w:r w:rsidRPr="00200E66">
        <w:t>had “at best, a distant and tangential connection to power production”. But many news stories latched on to it as if we were waiting for some miraculous solution when the solutions already exist and just need to be scaled up. It was as if they were selling us a dream of a lifeboat eventually reaching our shipwreck when viable lifeboats are all around us.</w:t>
      </w:r>
    </w:p>
    <w:p w14:paraId="0FE77422" w14:textId="77777777" w:rsidR="001A7A5C" w:rsidRPr="00200E66" w:rsidRDefault="001A7A5C" w:rsidP="001A7A5C">
      <w:pPr>
        <w:rPr>
          <w:u w:val="single"/>
        </w:rPr>
      </w:pPr>
      <w:r w:rsidRPr="00200E66">
        <w:t xml:space="preserve">Dr Jonathan Foley, who heads Project Drawdown, joked that “fusion is here now. Look up in the sky.” </w:t>
      </w:r>
      <w:r w:rsidRPr="00200E66">
        <w:rPr>
          <w:highlight w:val="cyan"/>
          <w:u w:val="single"/>
        </w:rPr>
        <w:t>T</w:t>
      </w:r>
      <w:r w:rsidRPr="00C7232C">
        <w:rPr>
          <w:rStyle w:val="Emphasis"/>
          <w:highlight w:val="cyan"/>
        </w:rPr>
        <w:t>he</w:t>
      </w:r>
      <w:r w:rsidRPr="00C7232C">
        <w:rPr>
          <w:rStyle w:val="Emphasis"/>
        </w:rPr>
        <w:t xml:space="preserve"> </w:t>
      </w:r>
      <w:r w:rsidRPr="00C7232C">
        <w:rPr>
          <w:rStyle w:val="Emphasis"/>
          <w:highlight w:val="cyan"/>
        </w:rPr>
        <w:t xml:space="preserve">sun gives </w:t>
      </w:r>
      <w:r w:rsidRPr="00C7232C">
        <w:rPr>
          <w:rStyle w:val="StyleUnderline"/>
        </w:rPr>
        <w:t xml:space="preserve">us far </w:t>
      </w:r>
      <w:r w:rsidRPr="00C7232C">
        <w:rPr>
          <w:rStyle w:val="Emphasis"/>
          <w:highlight w:val="cyan"/>
        </w:rPr>
        <w:t xml:space="preserve">more energy </w:t>
      </w:r>
      <w:r w:rsidRPr="00C7232C">
        <w:t>than</w:t>
      </w:r>
      <w:r w:rsidRPr="00200E66">
        <w:rPr>
          <w:highlight w:val="cyan"/>
          <w:u w:val="single"/>
        </w:rPr>
        <w:t xml:space="preserve"> we can </w:t>
      </w:r>
      <w:r w:rsidRPr="00200E66">
        <w:rPr>
          <w:u w:val="single"/>
        </w:rPr>
        <w:t xml:space="preserve">ever possibly </w:t>
      </w:r>
      <w:r w:rsidRPr="00C7232C">
        <w:t>use, now that</w:t>
      </w:r>
      <w:r w:rsidRPr="00C7232C">
        <w:rPr>
          <w:u w:val="single"/>
        </w:rPr>
        <w:t xml:space="preserve"> </w:t>
      </w:r>
      <w:r w:rsidRPr="00C7232C">
        <w:rPr>
          <w:rStyle w:val="Emphasis"/>
        </w:rPr>
        <w:t>solar panels</w:t>
      </w:r>
      <w:r w:rsidRPr="00200E66">
        <w:rPr>
          <w:u w:val="single"/>
        </w:rPr>
        <w:t xml:space="preserve"> let us </w:t>
      </w:r>
      <w:r w:rsidRPr="00C7232C">
        <w:rPr>
          <w:rStyle w:val="Emphasis"/>
          <w:highlight w:val="cyan"/>
        </w:rPr>
        <w:t>convert</w:t>
      </w:r>
      <w:r w:rsidRPr="00200E66">
        <w:rPr>
          <w:highlight w:val="cyan"/>
          <w:u w:val="single"/>
        </w:rPr>
        <w:t xml:space="preserve"> some </w:t>
      </w:r>
      <w:r w:rsidRPr="00200E66">
        <w:rPr>
          <w:u w:val="single"/>
        </w:rPr>
        <w:t xml:space="preserve">of that </w:t>
      </w:r>
      <w:r w:rsidRPr="00200E66">
        <w:rPr>
          <w:highlight w:val="cyan"/>
          <w:u w:val="single"/>
        </w:rPr>
        <w:t>to electricity</w:t>
      </w:r>
      <w:r w:rsidRPr="00200E66">
        <w:rPr>
          <w:u w:val="single"/>
        </w:rPr>
        <w:t>.</w:t>
      </w:r>
    </w:p>
    <w:p w14:paraId="3D5EE590" w14:textId="77777777" w:rsidR="001A7A5C" w:rsidRPr="00200E66" w:rsidRDefault="001A7A5C" w:rsidP="001A7A5C"/>
    <w:p w14:paraId="7C999B67" w14:textId="77777777" w:rsidR="001A7A5C" w:rsidRPr="00200E66" w:rsidRDefault="001A7A5C" w:rsidP="001A7A5C">
      <w:r w:rsidRPr="00200E66">
        <w:t xml:space="preserve">Among the worst of the excuses for not doing the one thing we must do is </w:t>
      </w:r>
      <w:r w:rsidRPr="00C7232C">
        <w:rPr>
          <w:rStyle w:val="Emphasis"/>
          <w:highlight w:val="cyan"/>
        </w:rPr>
        <w:t>carbon capture</w:t>
      </w:r>
      <w:r w:rsidRPr="00200E66">
        <w:t xml:space="preserve">, </w:t>
      </w:r>
      <w:r w:rsidRPr="00200E66">
        <w:rPr>
          <w:u w:val="single"/>
        </w:rPr>
        <w:t xml:space="preserve">which </w:t>
      </w:r>
      <w:r w:rsidRPr="00200E66">
        <w:rPr>
          <w:highlight w:val="cyan"/>
          <w:u w:val="single"/>
        </w:rPr>
        <w:t>has</w:t>
      </w:r>
      <w:r w:rsidRPr="00200E66">
        <w:rPr>
          <w:u w:val="single"/>
        </w:rPr>
        <w:t xml:space="preserve"> absolutely </w:t>
      </w:r>
      <w:r w:rsidRPr="00C7232C">
        <w:rPr>
          <w:rStyle w:val="Emphasis"/>
          <w:highlight w:val="cyan"/>
        </w:rPr>
        <w:t>not worked</w:t>
      </w:r>
      <w:r w:rsidRPr="00200E66">
        <w:rPr>
          <w:highlight w:val="cyan"/>
          <w:u w:val="single"/>
        </w:rPr>
        <w:t xml:space="preserve"> at any scale</w:t>
      </w:r>
      <w:r w:rsidRPr="00200E66">
        <w:rPr>
          <w:u w:val="single"/>
        </w:rPr>
        <w:t xml:space="preserve"> </w:t>
      </w:r>
      <w:r w:rsidRPr="00200E66">
        <w:t xml:space="preserve">that means anything </w:t>
      </w:r>
      <w:r w:rsidRPr="00200E66">
        <w:rPr>
          <w:highlight w:val="cyan"/>
          <w:u w:val="single"/>
        </w:rPr>
        <w:t>and</w:t>
      </w:r>
      <w:r w:rsidRPr="00200E66">
        <w:rPr>
          <w:u w:val="single"/>
        </w:rPr>
        <w:t xml:space="preserve"> shows </w:t>
      </w:r>
      <w:r w:rsidRPr="00200E66">
        <w:rPr>
          <w:highlight w:val="cyan"/>
          <w:u w:val="single"/>
        </w:rPr>
        <w:t>no sign of</w:t>
      </w:r>
      <w:r w:rsidRPr="00200E66">
        <w:rPr>
          <w:u w:val="single"/>
        </w:rPr>
        <w:t xml:space="preserve"> so </w:t>
      </w:r>
      <w:r w:rsidRPr="00200E66">
        <w:rPr>
          <w:highlight w:val="cyan"/>
          <w:u w:val="single"/>
        </w:rPr>
        <w:t>doing</w:t>
      </w:r>
      <w:r w:rsidRPr="00200E66">
        <w:rPr>
          <w:u w:val="single"/>
        </w:rPr>
        <w:t xml:space="preserve"> on a meaningful scale </w:t>
      </w:r>
      <w:r w:rsidRPr="00200E66">
        <w:rPr>
          <w:highlight w:val="cyan"/>
          <w:u w:val="single"/>
        </w:rPr>
        <w:t>in the near future</w:t>
      </w:r>
      <w:r w:rsidRPr="00200E66">
        <w:rPr>
          <w:u w:val="single"/>
        </w:rPr>
        <w:t xml:space="preserve">. But while it is dangled as a possibility, </w:t>
      </w:r>
      <w:r w:rsidRPr="00200E66">
        <w:rPr>
          <w:highlight w:val="cyan"/>
          <w:u w:val="single"/>
        </w:rPr>
        <w:t xml:space="preserve">it creates a justification to keep burning fossil fuel. </w:t>
      </w:r>
      <w:r w:rsidRPr="00C7232C">
        <w:rPr>
          <w:rStyle w:val="Emphasis"/>
        </w:rPr>
        <w:t xml:space="preserve">So does </w:t>
      </w:r>
      <w:r w:rsidRPr="00C7232C">
        <w:rPr>
          <w:rStyle w:val="Emphasis"/>
          <w:highlight w:val="cyan"/>
        </w:rPr>
        <w:t>geoengineering</w:t>
      </w:r>
      <w:r w:rsidRPr="00200E66">
        <w:t xml:space="preserve">, which </w:t>
      </w:r>
      <w:r w:rsidRPr="00200E66">
        <w:rPr>
          <w:u w:val="single"/>
        </w:rPr>
        <w:t xml:space="preserve">along with posing many kinds of disruptions </w:t>
      </w:r>
      <w:r w:rsidRPr="00200E66">
        <w:rPr>
          <w:highlight w:val="cyan"/>
          <w:u w:val="single"/>
        </w:rPr>
        <w:t xml:space="preserve">is </w:t>
      </w:r>
      <w:r w:rsidRPr="00C7232C">
        <w:rPr>
          <w:rStyle w:val="Emphasis"/>
          <w:highlight w:val="cyan"/>
        </w:rPr>
        <w:t>a way to compensate</w:t>
      </w:r>
      <w:r w:rsidRPr="00200E66">
        <w:rPr>
          <w:highlight w:val="cyan"/>
          <w:u w:val="single"/>
        </w:rPr>
        <w:t xml:space="preserve"> </w:t>
      </w:r>
      <w:r w:rsidRPr="00C7232C">
        <w:rPr>
          <w:rStyle w:val="Emphasis"/>
          <w:highlight w:val="cyan"/>
        </w:rPr>
        <w:t>for continued emissions</w:t>
      </w:r>
      <w:r w:rsidRPr="00200E66">
        <w:rPr>
          <w:highlight w:val="cyan"/>
          <w:u w:val="single"/>
        </w:rPr>
        <w:t xml:space="preserve"> from burning things </w:t>
      </w:r>
      <w:r w:rsidRPr="00C7232C">
        <w:rPr>
          <w:rStyle w:val="Emphasis"/>
          <w:highlight w:val="cyan"/>
        </w:rPr>
        <w:t>rather than stop burning them</w:t>
      </w:r>
      <w:r w:rsidRPr="00200E66">
        <w:t xml:space="preserve">. </w:t>
      </w:r>
      <w:r w:rsidRPr="00C7232C">
        <w:rPr>
          <w:u w:val="single"/>
        </w:rPr>
        <w:t>These centralized hi-tech solutions seem to appeal to technocrats and beneficiaries of large corporations and centralized power, who perhaps don’t like or don’t comprehend the decentralization of power coming from sun and wind</w:t>
      </w:r>
      <w:r w:rsidRPr="00200E66">
        <w:t>.</w:t>
      </w:r>
    </w:p>
    <w:p w14:paraId="6BB7C576" w14:textId="1B06FB00" w:rsidR="00C03FCF" w:rsidRPr="00C03FCF" w:rsidRDefault="001A7A5C" w:rsidP="00C03FCF">
      <w:r w:rsidRPr="00200E66">
        <w:t>The decision-makers here often seem like a patient who, when told by a doctor to stop doing something (smoking, say, or maybe mainlining drain cleaner), tries to bargain. All the vitamins and wheatgrass juice on Earth won’t make toxic waste into something nontoxic, and all</w:t>
      </w:r>
      <w:r w:rsidRPr="00200E66">
        <w:rPr>
          <w:u w:val="single"/>
        </w:rPr>
        <w:t xml:space="preserve"> </w:t>
      </w:r>
      <w:r w:rsidRPr="00C7232C">
        <w:rPr>
          <w:highlight w:val="cyan"/>
          <w:u w:val="single"/>
        </w:rPr>
        <w:t xml:space="preserve">these excuses and </w:t>
      </w:r>
      <w:r w:rsidRPr="00C7232C">
        <w:rPr>
          <w:rStyle w:val="Emphasis"/>
          <w:highlight w:val="cyan"/>
        </w:rPr>
        <w:t>delays and</w:t>
      </w:r>
      <w:r w:rsidRPr="00C7232C">
        <w:rPr>
          <w:highlight w:val="cyan"/>
          <w:u w:val="single"/>
        </w:rPr>
        <w:t xml:space="preserve"> workarounds and </w:t>
      </w:r>
      <w:r w:rsidRPr="00C7232C">
        <w:rPr>
          <w:rStyle w:val="Emphasis"/>
          <w:highlight w:val="cyan"/>
        </w:rPr>
        <w:t>nonexistent solutions don’t replace</w:t>
      </w:r>
      <w:r w:rsidRPr="00200E66">
        <w:rPr>
          <w:u w:val="single"/>
        </w:rPr>
        <w:t xml:space="preserve"> what the IPCC tells us: </w:t>
      </w:r>
      <w:r w:rsidRPr="00C7232C">
        <w:rPr>
          <w:rStyle w:val="Emphasis"/>
          <w:highlight w:val="cyan"/>
        </w:rPr>
        <w:t>stop burning fossil fuel</w:t>
      </w:r>
      <w:r w:rsidRPr="00200E66">
        <w:t>.</w:t>
      </w:r>
    </w:p>
    <w:p w14:paraId="7F7AF096" w14:textId="773CED21" w:rsidR="005B0526" w:rsidRPr="005B0526" w:rsidRDefault="005B0526" w:rsidP="005B0526">
      <w:pPr>
        <w:pStyle w:val="Heading4"/>
      </w:pPr>
      <w:r>
        <w:t>2. MORAL HAZARD.</w:t>
      </w:r>
    </w:p>
    <w:p w14:paraId="0331E5E6" w14:textId="6D6B2DCE" w:rsidR="005B0526" w:rsidRPr="005B0526" w:rsidRDefault="005B0526" w:rsidP="005B0526">
      <w:pPr>
        <w:pStyle w:val="Heading4"/>
      </w:pPr>
      <w:r>
        <w:t xml:space="preserve">The plan is perceived as </w:t>
      </w:r>
      <w:r>
        <w:rPr>
          <w:u w:val="single"/>
        </w:rPr>
        <w:t>insurance</w:t>
      </w:r>
      <w:r>
        <w:t xml:space="preserve"> against warming, </w:t>
      </w:r>
      <w:r>
        <w:rPr>
          <w:u w:val="single"/>
        </w:rPr>
        <w:t>incentivizing</w:t>
      </w:r>
      <w:r>
        <w:t xml:space="preserve"> dirty consumption.</w:t>
      </w:r>
    </w:p>
    <w:p w14:paraId="2C4D61BA" w14:textId="77777777" w:rsidR="005B0526" w:rsidRPr="00CE5560" w:rsidRDefault="005B0526" w:rsidP="005B0526">
      <w:r w:rsidRPr="002F4BA3">
        <w:rPr>
          <w:rStyle w:val="Style13ptBold"/>
        </w:rPr>
        <w:t>Lin ’12</w:t>
      </w:r>
      <w:r>
        <w:t xml:space="preserve"> [Albert; 2012; Ph.D. in materials science in engineering, research scientist; University of California, Davis – School of Law, “Does Geoengineering Present a Moral Hazard?” no. 312]</w:t>
      </w:r>
    </w:p>
    <w:p w14:paraId="2FAAE6C1" w14:textId="77777777" w:rsidR="005B0526" w:rsidRDefault="005B0526" w:rsidP="005B0526">
      <w:pPr>
        <w:rPr>
          <w:sz w:val="16"/>
        </w:rPr>
      </w:pPr>
      <w:r w:rsidRPr="00CF6C58">
        <w:rPr>
          <w:sz w:val="16"/>
        </w:rPr>
        <w:t xml:space="preserve">How exactly might </w:t>
      </w:r>
      <w:r w:rsidRPr="002F4BA3">
        <w:rPr>
          <w:highlight w:val="cyan"/>
          <w:u w:val="single"/>
        </w:rPr>
        <w:t>geoengineering</w:t>
      </w:r>
      <w:r w:rsidRPr="002F4BA3">
        <w:rPr>
          <w:u w:val="single"/>
        </w:rPr>
        <w:t xml:space="preserve"> </w:t>
      </w:r>
      <w:r w:rsidRPr="002F4BA3">
        <w:rPr>
          <w:highlight w:val="cyan"/>
          <w:u w:val="single"/>
        </w:rPr>
        <w:t>pose</w:t>
      </w:r>
      <w:r w:rsidRPr="002F4BA3">
        <w:rPr>
          <w:u w:val="single"/>
        </w:rPr>
        <w:t xml:space="preserve"> a moral </w:t>
      </w:r>
      <w:r w:rsidRPr="002F4BA3">
        <w:rPr>
          <w:rStyle w:val="Emphasis"/>
          <w:highlight w:val="cyan"/>
        </w:rPr>
        <w:t>hazard</w:t>
      </w:r>
      <w:r w:rsidRPr="00CF6C58">
        <w:rPr>
          <w:sz w:val="16"/>
        </w:rPr>
        <w:t xml:space="preserve">? Although geoengineering might ameliorate some of climate change's most severe impacts, experts generally agree that it is no substitute for mitigation and adaptation. 22Link to the text of the note At best, </w:t>
      </w:r>
      <w:r w:rsidRPr="002F4BA3">
        <w:rPr>
          <w:u w:val="single"/>
        </w:rPr>
        <w:t>geoengineering would offer only a partial response to climate change</w:t>
      </w:r>
      <w:r w:rsidRPr="00CF6C58">
        <w:rPr>
          <w:sz w:val="16"/>
        </w:rPr>
        <w:t>: ocean fertilization can absorb no more than a fraction of the GHGs contributing to climate change, and SRM cannot address into perpetuity all the effects associated with higher atmospheric GHG concentrations.</w:t>
      </w:r>
      <w:r>
        <w:rPr>
          <w:sz w:val="16"/>
        </w:rPr>
        <w:t xml:space="preserve"> </w:t>
      </w:r>
      <w:r w:rsidRPr="00CF6C58">
        <w:rPr>
          <w:sz w:val="16"/>
        </w:rPr>
        <w:t>[*678]</w:t>
      </w:r>
      <w:r>
        <w:rPr>
          <w:sz w:val="16"/>
        </w:rPr>
        <w:t xml:space="preserve"> </w:t>
      </w:r>
      <w:r w:rsidRPr="00CF6C58">
        <w:rPr>
          <w:sz w:val="16"/>
        </w:rPr>
        <w:t xml:space="preserve">Moreover, </w:t>
      </w:r>
      <w:r w:rsidRPr="002F4BA3">
        <w:rPr>
          <w:u w:val="single"/>
        </w:rPr>
        <w:t>geoengineering involves grave uncertainties and potential hazards</w:t>
      </w:r>
      <w:r w:rsidRPr="00CF6C58">
        <w:rPr>
          <w:sz w:val="16"/>
        </w:rPr>
        <w:t>. 23Link to the text of the note Indeed, even geoengineering's strongest supporters in the scientific community agree that mitigation remains essential whether geoengineering efforts proceed. 24Link to the text of the note At the same time, attention to geoengineering is increasing and support for geoengineering research is building. 25Link to the text of the note</w:t>
      </w:r>
    </w:p>
    <w:p w14:paraId="4A633DD9" w14:textId="77777777" w:rsidR="005B0526" w:rsidRPr="00CF6C58" w:rsidRDefault="005B0526" w:rsidP="005B0526">
      <w:pPr>
        <w:rPr>
          <w:sz w:val="16"/>
        </w:rPr>
      </w:pPr>
      <w:r w:rsidRPr="00CF6C58">
        <w:rPr>
          <w:sz w:val="16"/>
        </w:rPr>
        <w:t xml:space="preserve">The moral hazard concern is that research and development in geoengineering may undermine public and political support for mitigation and adaptation, notwithstanding geoengineering's limitations. 26Link to the text of the note Put differently, </w:t>
      </w:r>
      <w:r w:rsidRPr="002F4BA3">
        <w:rPr>
          <w:highlight w:val="cyan"/>
          <w:u w:val="single"/>
        </w:rPr>
        <w:t>geoengineering</w:t>
      </w:r>
      <w:r w:rsidRPr="002F4BA3">
        <w:rPr>
          <w:u w:val="single"/>
        </w:rPr>
        <w:t xml:space="preserve"> could be inaccurately </w:t>
      </w:r>
      <w:r w:rsidRPr="002F4BA3">
        <w:rPr>
          <w:highlight w:val="cyan"/>
          <w:u w:val="single"/>
        </w:rPr>
        <w:t>perceived as</w:t>
      </w:r>
      <w:r w:rsidRPr="002F4BA3">
        <w:rPr>
          <w:u w:val="single"/>
        </w:rPr>
        <w:t xml:space="preserve"> a comprehensive </w:t>
      </w:r>
      <w:r w:rsidRPr="002F4BA3">
        <w:rPr>
          <w:rStyle w:val="Emphasis"/>
          <w:highlight w:val="cyan"/>
        </w:rPr>
        <w:t>insurance</w:t>
      </w:r>
      <w:r w:rsidRPr="002F4BA3">
        <w:rPr>
          <w:u w:val="single"/>
        </w:rPr>
        <w:t xml:space="preserve"> policy </w:t>
      </w:r>
      <w:r w:rsidRPr="002F4BA3">
        <w:rPr>
          <w:highlight w:val="cyan"/>
          <w:u w:val="single"/>
        </w:rPr>
        <w:t>against climate change</w:t>
      </w:r>
      <w:r w:rsidRPr="00CF6C58">
        <w:rPr>
          <w:sz w:val="16"/>
        </w:rPr>
        <w:t xml:space="preserve">. This misperception could </w:t>
      </w:r>
      <w:r w:rsidRPr="00CF6C58">
        <w:rPr>
          <w:sz w:val="16"/>
          <w:highlight w:val="cyan"/>
        </w:rPr>
        <w:t>c</w:t>
      </w:r>
      <w:r w:rsidRPr="002F4BA3">
        <w:rPr>
          <w:highlight w:val="cyan"/>
          <w:u w:val="single"/>
        </w:rPr>
        <w:t>reate</w:t>
      </w:r>
      <w:r w:rsidRPr="002F4BA3">
        <w:rPr>
          <w:u w:val="single"/>
        </w:rPr>
        <w:t xml:space="preserve"> various </w:t>
      </w:r>
      <w:r w:rsidRPr="002F4BA3">
        <w:rPr>
          <w:highlight w:val="cyan"/>
          <w:u w:val="single"/>
        </w:rPr>
        <w:t>incentives</w:t>
      </w:r>
      <w:r w:rsidRPr="002F4BA3">
        <w:rPr>
          <w:u w:val="single"/>
        </w:rPr>
        <w:t xml:space="preserve"> </w:t>
      </w:r>
      <w:r w:rsidRPr="002F4BA3">
        <w:rPr>
          <w:highlight w:val="cyan"/>
          <w:u w:val="single"/>
        </w:rPr>
        <w:t>that</w:t>
      </w:r>
      <w:r w:rsidRPr="002F4BA3">
        <w:rPr>
          <w:u w:val="single"/>
        </w:rPr>
        <w:t xml:space="preserve"> would </w:t>
      </w:r>
      <w:r w:rsidRPr="002F4BA3">
        <w:rPr>
          <w:rStyle w:val="Emphasis"/>
          <w:highlight w:val="cyan"/>
        </w:rPr>
        <w:t>exacerbate</w:t>
      </w:r>
      <w:r w:rsidRPr="002F4BA3">
        <w:rPr>
          <w:u w:val="single"/>
        </w:rPr>
        <w:t xml:space="preserve"> the </w:t>
      </w:r>
      <w:r w:rsidRPr="002F4BA3">
        <w:rPr>
          <w:highlight w:val="cyan"/>
          <w:u w:val="single"/>
        </w:rPr>
        <w:t>problems</w:t>
      </w:r>
      <w:r w:rsidRPr="002F4BA3">
        <w:rPr>
          <w:u w:val="single"/>
        </w:rPr>
        <w:t xml:space="preserve"> that geoengineering is intended to ameliorate</w:t>
      </w:r>
      <w:r w:rsidRPr="00CF6C58">
        <w:rPr>
          <w:sz w:val="16"/>
        </w:rPr>
        <w:t xml:space="preserve">. </w:t>
      </w:r>
      <w:r w:rsidRPr="002F4BA3">
        <w:rPr>
          <w:u w:val="single"/>
        </w:rPr>
        <w:t>Individuals might curb voluntary efforts to reduce carbon emissions</w:t>
      </w:r>
      <w:r w:rsidRPr="00CF6C58">
        <w:rPr>
          <w:sz w:val="16"/>
        </w:rPr>
        <w:t xml:space="preserve">. </w:t>
      </w:r>
      <w:r w:rsidRPr="002F4BA3">
        <w:rPr>
          <w:highlight w:val="cyan"/>
          <w:u w:val="single"/>
        </w:rPr>
        <w:t>Fossil fuel consumption</w:t>
      </w:r>
      <w:r w:rsidRPr="002F4BA3">
        <w:rPr>
          <w:u w:val="single"/>
        </w:rPr>
        <w:t xml:space="preserve"> and other GHG-generating behaviors might even </w:t>
      </w:r>
      <w:r w:rsidRPr="002F4BA3">
        <w:rPr>
          <w:rStyle w:val="Emphasis"/>
          <w:highlight w:val="cyan"/>
        </w:rPr>
        <w:t>increase</w:t>
      </w:r>
      <w:r w:rsidRPr="002F4BA3">
        <w:rPr>
          <w:u w:val="single"/>
        </w:rPr>
        <w:t xml:space="preserve"> </w:t>
      </w:r>
      <w:r w:rsidRPr="002F4BA3">
        <w:rPr>
          <w:highlight w:val="cyan"/>
          <w:u w:val="single"/>
        </w:rPr>
        <w:t>out</w:t>
      </w:r>
      <w:r w:rsidRPr="002F4BA3">
        <w:rPr>
          <w:u w:val="single"/>
        </w:rPr>
        <w:t xml:space="preserve"> </w:t>
      </w:r>
      <w:r w:rsidRPr="002F4BA3">
        <w:rPr>
          <w:highlight w:val="cyan"/>
          <w:u w:val="single"/>
        </w:rPr>
        <w:t>of</w:t>
      </w:r>
      <w:r w:rsidRPr="002F4BA3">
        <w:rPr>
          <w:u w:val="single"/>
        </w:rPr>
        <w:t xml:space="preserve"> a misguided </w:t>
      </w:r>
      <w:r w:rsidRPr="002F4BA3">
        <w:rPr>
          <w:highlight w:val="cyan"/>
          <w:u w:val="single"/>
        </w:rPr>
        <w:t>belief</w:t>
      </w:r>
      <w:r w:rsidRPr="002F4BA3">
        <w:rPr>
          <w:u w:val="single"/>
        </w:rPr>
        <w:t xml:space="preserve"> </w:t>
      </w:r>
      <w:r w:rsidRPr="002F4BA3">
        <w:rPr>
          <w:highlight w:val="cyan"/>
          <w:u w:val="single"/>
        </w:rPr>
        <w:t>that</w:t>
      </w:r>
      <w:r w:rsidRPr="002F4BA3">
        <w:rPr>
          <w:u w:val="single"/>
        </w:rPr>
        <w:t xml:space="preserve"> </w:t>
      </w:r>
      <w:r w:rsidRPr="002F4BA3">
        <w:rPr>
          <w:highlight w:val="cyan"/>
          <w:u w:val="single"/>
        </w:rPr>
        <w:t xml:space="preserve">climate change </w:t>
      </w:r>
      <w:r w:rsidRPr="002F4BA3">
        <w:rPr>
          <w:rStyle w:val="Emphasis"/>
          <w:highlight w:val="cyan"/>
        </w:rPr>
        <w:t>no longer</w:t>
      </w:r>
      <w:r w:rsidRPr="002F4BA3">
        <w:rPr>
          <w:u w:val="single"/>
        </w:rPr>
        <w:t xml:space="preserve"> poses a </w:t>
      </w:r>
      <w:r w:rsidRPr="002F4BA3">
        <w:rPr>
          <w:rStyle w:val="Emphasis"/>
          <w:highlight w:val="cyan"/>
        </w:rPr>
        <w:t>threat</w:t>
      </w:r>
      <w:r w:rsidRPr="00CF6C58">
        <w:rPr>
          <w:sz w:val="16"/>
        </w:rPr>
        <w:t xml:space="preserve">. Societies might divert resources away from mitigation toward geoengineering schemes that ultimately prove futile or unworkable. Finally, political and financial support for mitigation and adaptation policies might decline. </w:t>
      </w:r>
    </w:p>
    <w:p w14:paraId="7D669DC7" w14:textId="77777777" w:rsidR="00C93EEE" w:rsidRDefault="00C93EEE" w:rsidP="00C93EEE">
      <w:pPr>
        <w:pStyle w:val="Heading4"/>
      </w:pPr>
      <w:r>
        <w:t>Geoengineering fails on both moral and material levels by continuing techo-fix and not being a solution to climate change</w:t>
      </w:r>
    </w:p>
    <w:p w14:paraId="64BFD281" w14:textId="77777777" w:rsidR="00C93EEE" w:rsidRPr="00ED2A9C" w:rsidRDefault="00C93EEE" w:rsidP="00C93EEE">
      <w:pPr>
        <w:rPr>
          <w:rStyle w:val="Style13ptBold"/>
        </w:rPr>
      </w:pPr>
      <w:r w:rsidRPr="00ED2A9C">
        <w:t>Rajan R.</w:t>
      </w:r>
      <w:r>
        <w:rPr>
          <w:b/>
          <w:bCs/>
          <w:sz w:val="26"/>
        </w:rPr>
        <w:t xml:space="preserve"> </w:t>
      </w:r>
      <w:r w:rsidRPr="00ED2A9C">
        <w:rPr>
          <w:rStyle w:val="Style13ptBold"/>
        </w:rPr>
        <w:t xml:space="preserve">Patil and </w:t>
      </w:r>
      <w:r w:rsidRPr="00ED2A9C">
        <w:t>Rajul</w:t>
      </w:r>
      <w:r>
        <w:rPr>
          <w:rStyle w:val="Style13ptBold"/>
        </w:rPr>
        <w:t xml:space="preserve"> </w:t>
      </w:r>
      <w:r w:rsidRPr="00ED2A9C">
        <w:rPr>
          <w:rStyle w:val="Style13ptBold"/>
        </w:rPr>
        <w:t>Nahata 24</w:t>
      </w:r>
      <w:r>
        <w:rPr>
          <w:rStyle w:val="Style13ptBold"/>
        </w:rPr>
        <w:t xml:space="preserve"> – </w:t>
      </w:r>
      <w:r w:rsidRPr="0023213F">
        <w:t>*Sr. Epidemiologist at KLE University and has been a WHO International consultant. He has also undertaken United Nations (UN) assignments with , UNDP, UNICEF &amp; UNFPA.* **works at the Department of Public Health Jawaharlal Nehru Medical College**(Ethical issues Climate Change, CME Live, https://www.wecmelive.com/open-access/ethical-issues-climate-change.pdf, 2024 Jan 27, accessed 2025 July 27)//</w:t>
      </w:r>
    </w:p>
    <w:p w14:paraId="2DFB7867" w14:textId="77777777" w:rsidR="00C93EEE" w:rsidRDefault="00C93EEE" w:rsidP="00C93EEE">
      <w:r w:rsidRPr="00B91A27">
        <w:rPr>
          <w:sz w:val="16"/>
        </w:rPr>
        <w:t xml:space="preserve">There is considerable amount of distrust against understanding </w:t>
      </w:r>
      <w:r w:rsidRPr="00B91A27">
        <w:rPr>
          <w:rStyle w:val="StyleUnderline"/>
          <w:highlight w:val="cyan"/>
        </w:rPr>
        <w:t>Climate Engineering</w:t>
      </w:r>
      <w:r w:rsidRPr="00B91A27">
        <w:rPr>
          <w:rStyle w:val="StyleUnderline"/>
        </w:rPr>
        <w:t xml:space="preserve"> as a technological innovation, as such options could </w:t>
      </w:r>
      <w:r w:rsidRPr="00B91A27">
        <w:rPr>
          <w:rStyle w:val="Emphasis"/>
          <w:highlight w:val="cyan"/>
        </w:rPr>
        <w:t>leave aside</w:t>
      </w:r>
      <w:r w:rsidRPr="00B91A27">
        <w:rPr>
          <w:rStyle w:val="StyleUnderline"/>
        </w:rPr>
        <w:t xml:space="preserve"> possible </w:t>
      </w:r>
      <w:r w:rsidRPr="00B91A27">
        <w:rPr>
          <w:rStyle w:val="StyleUnderline"/>
          <w:highlight w:val="cyan"/>
        </w:rPr>
        <w:t>solutions</w:t>
      </w:r>
      <w:r w:rsidRPr="00B91A27">
        <w:rPr>
          <w:rStyle w:val="StyleUnderline"/>
        </w:rPr>
        <w:t xml:space="preserve"> </w:t>
      </w:r>
      <w:r w:rsidRPr="00B91A27">
        <w:rPr>
          <w:rStyle w:val="StyleUnderline"/>
          <w:highlight w:val="cyan"/>
        </w:rPr>
        <w:t>on the social level</w:t>
      </w:r>
      <w:r w:rsidRPr="00B91A27">
        <w:rPr>
          <w:rStyle w:val="StyleUnderline"/>
        </w:rPr>
        <w:t xml:space="preserve">. Furthermore, Climate Engineering </w:t>
      </w:r>
      <w:r w:rsidRPr="00B91A27">
        <w:rPr>
          <w:rStyle w:val="StyleUnderline"/>
          <w:highlight w:val="cyan"/>
        </w:rPr>
        <w:t>has been linked to a</w:t>
      </w:r>
      <w:r w:rsidRPr="00B91A27">
        <w:rPr>
          <w:rStyle w:val="StyleUnderline"/>
        </w:rPr>
        <w:t xml:space="preserve"> deep-rooted </w:t>
      </w:r>
      <w:r w:rsidRPr="00B91A27">
        <w:rPr>
          <w:rStyle w:val="StyleUnderline"/>
          <w:highlight w:val="cyan"/>
        </w:rPr>
        <w:t>habit of West</w:t>
      </w:r>
      <w:r w:rsidRPr="00B91A27">
        <w:rPr>
          <w:rStyle w:val="StyleUnderline"/>
        </w:rPr>
        <w:t xml:space="preserve">ern cultures </w:t>
      </w:r>
      <w:r w:rsidRPr="00B91A27">
        <w:rPr>
          <w:rStyle w:val="StyleUnderline"/>
          <w:highlight w:val="cyan"/>
        </w:rPr>
        <w:t>to solve problems with techn</w:t>
      </w:r>
      <w:r w:rsidRPr="00B91A27">
        <w:rPr>
          <w:rStyle w:val="StyleUnderline"/>
        </w:rPr>
        <w:t xml:space="preserve">ology, </w:t>
      </w:r>
      <w:r w:rsidRPr="00B91A27">
        <w:rPr>
          <w:rStyle w:val="StyleUnderline"/>
          <w:highlight w:val="cyan"/>
        </w:rPr>
        <w:t>rather</w:t>
      </w:r>
      <w:r w:rsidRPr="00B91A27">
        <w:rPr>
          <w:rStyle w:val="StyleUnderline"/>
        </w:rPr>
        <w:t xml:space="preserve"> by </w:t>
      </w:r>
      <w:r w:rsidRPr="00B91A27">
        <w:rPr>
          <w:rStyle w:val="StyleUnderline"/>
          <w:highlight w:val="cyan"/>
        </w:rPr>
        <w:t>respond</w:t>
      </w:r>
      <w:r w:rsidRPr="00B91A27">
        <w:rPr>
          <w:rStyle w:val="StyleUnderline"/>
        </w:rPr>
        <w:t>ing more directly</w:t>
      </w:r>
      <w:r w:rsidRPr="00B91A27">
        <w:rPr>
          <w:rStyle w:val="StyleUnderline"/>
          <w:highlight w:val="cyan"/>
        </w:rPr>
        <w:t xml:space="preserve"> to</w:t>
      </w:r>
      <w:r w:rsidRPr="00B91A27">
        <w:rPr>
          <w:rStyle w:val="StyleUnderline"/>
        </w:rPr>
        <w:t xml:space="preserve"> the </w:t>
      </w:r>
      <w:r w:rsidRPr="00B91A27">
        <w:rPr>
          <w:rStyle w:val="Emphasis"/>
          <w:highlight w:val="cyan"/>
        </w:rPr>
        <w:t>failure of people</w:t>
      </w:r>
      <w:r w:rsidRPr="00B91A27">
        <w:rPr>
          <w:rStyle w:val="StyleUnderline"/>
        </w:rPr>
        <w:t xml:space="preserve"> to behave in an appropriate way. The techno-fix framing is therefore often used negatively by connoting an inadequate and morally problematic solution for the underlying behavioral problem</w:t>
      </w:r>
      <w:r w:rsidRPr="00B91A27">
        <w:t xml:space="preserve">. </w:t>
      </w:r>
      <w:r w:rsidRPr="00B91A27">
        <w:rPr>
          <w:sz w:val="16"/>
        </w:rPr>
        <w:t>The uncertainties remain, and the conclusions reached by the Royal Society study remain valid: The safest and most predictable method of moderating climate change is to take early and effective action to reduce emissions of greenhouse gases.</w:t>
      </w:r>
      <w:r w:rsidRPr="00B91A27">
        <w:t xml:space="preserve"> </w:t>
      </w:r>
      <w:r w:rsidRPr="00B91A27">
        <w:rPr>
          <w:rStyle w:val="Emphasis"/>
          <w:highlight w:val="cyan"/>
        </w:rPr>
        <w:t>No geoengineering</w:t>
      </w:r>
      <w:r w:rsidRPr="00B91A27">
        <w:rPr>
          <w:rStyle w:val="StyleUnderline"/>
        </w:rPr>
        <w:t xml:space="preserve"> method can </w:t>
      </w:r>
      <w:r w:rsidRPr="00B91A27">
        <w:rPr>
          <w:rStyle w:val="StyleUnderline"/>
          <w:highlight w:val="cyan"/>
        </w:rPr>
        <w:t>provide</w:t>
      </w:r>
      <w:r w:rsidRPr="00B91A27">
        <w:rPr>
          <w:rStyle w:val="StyleUnderline"/>
        </w:rPr>
        <w:t xml:space="preserve"> an easy or readily acceptable alternative </w:t>
      </w:r>
      <w:r w:rsidRPr="00B91A27">
        <w:rPr>
          <w:rStyle w:val="StyleUnderline"/>
          <w:highlight w:val="cyan"/>
        </w:rPr>
        <w:t xml:space="preserve">solution to the problem of </w:t>
      </w:r>
      <w:r w:rsidRPr="00ED2A9C">
        <w:rPr>
          <w:rStyle w:val="StyleUnderline"/>
          <w:highlight w:val="cyan"/>
        </w:rPr>
        <w:t>climate change</w:t>
      </w:r>
      <w:r w:rsidRPr="00B91A27">
        <w:rPr>
          <w:rStyle w:val="StyleUnderline"/>
        </w:rPr>
        <w:t xml:space="preserve">. Geoengineering is not a magic bullet, </w:t>
      </w:r>
      <w:r w:rsidRPr="00B91A27">
        <w:rPr>
          <w:rStyle w:val="StyleUnderline"/>
          <w:highlight w:val="cyan"/>
        </w:rPr>
        <w:t>and</w:t>
      </w:r>
      <w:r w:rsidRPr="00B91A27">
        <w:rPr>
          <w:rStyle w:val="StyleUnderline"/>
        </w:rPr>
        <w:t xml:space="preserve"> it is </w:t>
      </w:r>
      <w:r w:rsidRPr="00B91A27">
        <w:rPr>
          <w:rStyle w:val="StyleUnderline"/>
          <w:highlight w:val="cyan"/>
        </w:rPr>
        <w:t>not an alt</w:t>
      </w:r>
      <w:r w:rsidRPr="00B91A27">
        <w:rPr>
          <w:rStyle w:val="StyleUnderline"/>
        </w:rPr>
        <w:t xml:space="preserve">ernative </w:t>
      </w:r>
      <w:r w:rsidRPr="00B91A27">
        <w:rPr>
          <w:rStyle w:val="StyleUnderline"/>
          <w:highlight w:val="cyan"/>
        </w:rPr>
        <w:t>to emissions reductions</w:t>
      </w:r>
      <w:r w:rsidRPr="00B91A27">
        <w:rPr>
          <w:rStyle w:val="StyleUnderline"/>
        </w:rPr>
        <w:t xml:space="preserve">. </w:t>
      </w:r>
      <w:r w:rsidRPr="0023213F">
        <w:t>[33-35]</w:t>
      </w:r>
    </w:p>
    <w:p w14:paraId="6C25DA3A" w14:textId="77777777" w:rsidR="005B0526" w:rsidRPr="005B0526" w:rsidRDefault="005B0526" w:rsidP="005B0526"/>
    <w:p w14:paraId="26BCDE29" w14:textId="7A77A9D0" w:rsidR="003C3FB0" w:rsidRPr="003C3FB0" w:rsidRDefault="003C3FB0" w:rsidP="003C3FB0">
      <w:pPr>
        <w:pStyle w:val="Heading3"/>
      </w:pPr>
      <w:r>
        <w:t>Link---CCS---2NC</w:t>
      </w:r>
    </w:p>
    <w:p w14:paraId="59688EDD" w14:textId="77777777" w:rsidR="003C3FB0" w:rsidRPr="00900AC6" w:rsidRDefault="003C3FB0" w:rsidP="003C3FB0">
      <w:pPr>
        <w:pStyle w:val="Heading4"/>
      </w:pPr>
      <w:r>
        <w:t xml:space="preserve">Carbon capture </w:t>
      </w:r>
      <w:r w:rsidRPr="00900AC6">
        <w:t xml:space="preserve">is used as an excuse to use more fossil fuels, and is ineffective at reducing emissions. </w:t>
      </w:r>
    </w:p>
    <w:p w14:paraId="1B3DA20F" w14:textId="77777777" w:rsidR="003C3FB0" w:rsidRDefault="003C3FB0" w:rsidP="003C3FB0">
      <w:pPr>
        <w:rPr>
          <w:lang w:eastAsia="ko-KR"/>
        </w:rPr>
      </w:pPr>
      <w:r w:rsidRPr="00B941A7">
        <w:rPr>
          <w:rFonts w:eastAsiaTheme="majorEastAsia" w:cstheme="majorBidi"/>
          <w:b/>
          <w:iCs/>
          <w:sz w:val="26"/>
        </w:rPr>
        <w:t>Sahabat Alam Malaysia 25</w:t>
      </w:r>
      <w:r>
        <w:t xml:space="preserve">, </w:t>
      </w:r>
      <w:r w:rsidRPr="00B941A7">
        <w:t>an independent non-profit organisation focusing on environmental</w:t>
      </w:r>
      <w:r>
        <w:t xml:space="preserve"> issues. Submitted to the Ministry of Economy [</w:t>
      </w:r>
      <w:r w:rsidRPr="00B941A7">
        <w:t>Sahabat Alam Malaysia</w:t>
      </w:r>
      <w:r>
        <w:t xml:space="preserve"> 20.4.2025, “Carbon Capture, Utilisation and Storage (CCUS) A False Solution That Is Ineffective, Unproven and Expensivem”, </w:t>
      </w:r>
      <w:r w:rsidRPr="00B941A7">
        <w:t>Sahabat Alam Malaysia</w:t>
      </w:r>
      <w:r>
        <w:rPr>
          <w:lang w:eastAsia="ko-KR"/>
        </w:rPr>
        <w:t xml:space="preserve">, </w:t>
      </w:r>
      <w:r w:rsidRPr="00B941A7">
        <w:rPr>
          <w:lang w:eastAsia="ko-KR"/>
        </w:rPr>
        <w:t>https://foe-malaysia.org/wp-content/uploads/2025/03/250305_Memorandum-CCUS-A-False-Solution-That-Is-Ineffective-Unproven-and-Expensive_F.pdf</w:t>
      </w:r>
      <w:r>
        <w:rPr>
          <w:lang w:eastAsia="ko-KR"/>
        </w:rPr>
        <w:t>]</w:t>
      </w:r>
    </w:p>
    <w:p w14:paraId="267ED0E6" w14:textId="77777777" w:rsidR="003C3FB0" w:rsidRPr="000F606C" w:rsidRDefault="003C3FB0" w:rsidP="003C3FB0">
      <w:pPr>
        <w:rPr>
          <w:sz w:val="16"/>
        </w:rPr>
      </w:pPr>
      <w:r w:rsidRPr="00B941A7">
        <w:rPr>
          <w:highlight w:val="cyan"/>
          <w:u w:val="single"/>
        </w:rPr>
        <w:t>Carbon capture is often marketed as a carbon reduction</w:t>
      </w:r>
      <w:r w:rsidRPr="00B941A7">
        <w:rPr>
          <w:u w:val="single"/>
        </w:rPr>
        <w:t xml:space="preserve"> measure </w:t>
      </w:r>
      <w:r w:rsidRPr="00B941A7">
        <w:rPr>
          <w:highlight w:val="cyan"/>
          <w:u w:val="single"/>
        </w:rPr>
        <w:t>for</w:t>
      </w:r>
      <w:r w:rsidRPr="00B941A7">
        <w:rPr>
          <w:u w:val="single"/>
        </w:rPr>
        <w:t xml:space="preserve"> otherwise </w:t>
      </w:r>
      <w:r w:rsidRPr="00B941A7">
        <w:rPr>
          <w:highlight w:val="cyan"/>
          <w:u w:val="single"/>
        </w:rPr>
        <w:t>hard-to-abate processes such as cement and steel manufacturing</w:t>
      </w:r>
      <w:r w:rsidRPr="00B941A7">
        <w:rPr>
          <w:u w:val="single"/>
        </w:rPr>
        <w:t xml:space="preserve"> and coal-fired power plants. </w:t>
      </w:r>
      <w:r w:rsidRPr="00B941A7">
        <w:rPr>
          <w:highlight w:val="cyan"/>
          <w:u w:val="single"/>
        </w:rPr>
        <w:t>However, the majority of carbon</w:t>
      </w:r>
      <w:r w:rsidRPr="00B941A7">
        <w:rPr>
          <w:u w:val="single"/>
        </w:rPr>
        <w:t xml:space="preserve"> being </w:t>
      </w:r>
      <w:r w:rsidRPr="00B941A7">
        <w:rPr>
          <w:highlight w:val="cyan"/>
          <w:u w:val="single"/>
        </w:rPr>
        <w:t>captured today is</w:t>
      </w:r>
      <w:r w:rsidRPr="00B941A7">
        <w:rPr>
          <w:u w:val="single"/>
        </w:rPr>
        <w:t xml:space="preserve"> not from power plants or industrial processes like steel or cement production. Instead, 67% of CO₂ captured today comes </w:t>
      </w:r>
      <w:r w:rsidRPr="00B941A7">
        <w:rPr>
          <w:highlight w:val="cyan"/>
          <w:u w:val="single"/>
        </w:rPr>
        <w:t xml:space="preserve">from </w:t>
      </w:r>
      <w:r w:rsidRPr="001F298C">
        <w:rPr>
          <w:rStyle w:val="Emphasis"/>
          <w:highlight w:val="cyan"/>
        </w:rPr>
        <w:t>fossil fuel extraction</w:t>
      </w:r>
      <w:r w:rsidRPr="009F496F">
        <w:rPr>
          <w:sz w:val="24"/>
          <w:szCs w:val="24"/>
          <w:highlight w:val="cyan"/>
          <w:u w:val="single"/>
        </w:rPr>
        <w:t xml:space="preserve"> </w:t>
      </w:r>
      <w:r w:rsidRPr="00B941A7">
        <w:rPr>
          <w:highlight w:val="cyan"/>
          <w:u w:val="single"/>
        </w:rPr>
        <w:t>and proces</w:t>
      </w:r>
      <w:r w:rsidRPr="000F606C">
        <w:rPr>
          <w:sz w:val="16"/>
          <w:highlight w:val="cyan"/>
        </w:rPr>
        <w:t>sing</w:t>
      </w:r>
      <w:r w:rsidRPr="000F606C">
        <w:rPr>
          <w:sz w:val="16"/>
        </w:rPr>
        <w:t xml:space="preserve">, 13 and the planned large-scale deployment of carbon capture across the world can potentially lock in and prolong fossil fuel dependency and further delay the transition to clean sources of energy. </w:t>
      </w:r>
      <w:r w:rsidRPr="00B941A7">
        <w:rPr>
          <w:u w:val="single"/>
        </w:rPr>
        <w:t>This is contrary to what is needed to confront climate change, which is to phase out fossil fuels, as the world’s supply is already beyond the threshold of reaching carbon neutrality by 2050 and ultimately the 1.5°C global warming limit. According to the International Energy Agency (IEA),</w:t>
      </w:r>
      <w:r w:rsidRPr="000F606C">
        <w:rPr>
          <w:sz w:val="16"/>
        </w:rPr>
        <w:t xml:space="preserve"> "Investment in oil and gas today is almost double the level required in the NetZero Emissions (NZE) Scenario in 2030, signalling a clear risk of protracted fossil fuel use that would put the 1.5°C goal out of reach.”14 </w:t>
      </w:r>
    </w:p>
    <w:p w14:paraId="6A20CAEA" w14:textId="77777777" w:rsidR="003C3FB0" w:rsidRDefault="003C3FB0" w:rsidP="003C3FB0">
      <w:pPr>
        <w:rPr>
          <w:u w:val="single"/>
        </w:rPr>
      </w:pPr>
      <w:r w:rsidRPr="000F606C">
        <w:rPr>
          <w:sz w:val="16"/>
        </w:rPr>
        <w:t xml:space="preserve">Furthermore, </w:t>
      </w:r>
      <w:r w:rsidRPr="00B941A7">
        <w:rPr>
          <w:highlight w:val="cyan"/>
          <w:u w:val="single"/>
        </w:rPr>
        <w:t xml:space="preserve">carbon capture only deals with </w:t>
      </w:r>
      <w:r w:rsidRPr="001F298C">
        <w:rPr>
          <w:rStyle w:val="Emphasis"/>
          <w:highlight w:val="cyan"/>
        </w:rPr>
        <w:t>emissions from the production of fossil fuels</w:t>
      </w:r>
      <w:r w:rsidRPr="009F496F">
        <w:rPr>
          <w:sz w:val="24"/>
          <w:szCs w:val="24"/>
          <w:u w:val="single"/>
        </w:rPr>
        <w:t xml:space="preserve"> </w:t>
      </w:r>
      <w:r w:rsidRPr="00B941A7">
        <w:rPr>
          <w:u w:val="single"/>
        </w:rPr>
        <w:t xml:space="preserve">(scope 1), </w:t>
      </w:r>
      <w:r w:rsidRPr="00B941A7">
        <w:rPr>
          <w:highlight w:val="cyan"/>
          <w:u w:val="single"/>
        </w:rPr>
        <w:t>which make up</w:t>
      </w:r>
      <w:r w:rsidRPr="00B941A7">
        <w:rPr>
          <w:u w:val="single"/>
        </w:rPr>
        <w:t xml:space="preserve"> less than </w:t>
      </w:r>
      <w:r w:rsidRPr="00B941A7">
        <w:rPr>
          <w:highlight w:val="cyan"/>
          <w:u w:val="single"/>
        </w:rPr>
        <w:t>10% of</w:t>
      </w:r>
      <w:r w:rsidRPr="00B941A7">
        <w:rPr>
          <w:u w:val="single"/>
        </w:rPr>
        <w:t xml:space="preserve"> the total </w:t>
      </w:r>
      <w:r w:rsidRPr="00B941A7">
        <w:rPr>
          <w:highlight w:val="cyan"/>
          <w:u w:val="single"/>
        </w:rPr>
        <w:t>life</w:t>
      </w:r>
      <w:r w:rsidRPr="00B941A7">
        <w:rPr>
          <w:u w:val="single"/>
        </w:rPr>
        <w:t xml:space="preserve"> cycle </w:t>
      </w:r>
      <w:r w:rsidRPr="00B941A7">
        <w:rPr>
          <w:highlight w:val="cyan"/>
          <w:u w:val="single"/>
        </w:rPr>
        <w:t>emissions of fossil fuels</w:t>
      </w:r>
      <w:r w:rsidRPr="00B941A7">
        <w:rPr>
          <w:u w:val="single"/>
        </w:rPr>
        <w:t>; 15 85%- 90% of emissions will be released when the fuel is actually burned by the end user</w:t>
      </w:r>
      <w:r w:rsidRPr="000F606C">
        <w:rPr>
          <w:sz w:val="16"/>
        </w:rPr>
        <w:t xml:space="preserve">, for example in cars or for energy generation (scope 3). Hence, any mitigation benefit of carbon capture is severely outweighed by the total life cycle emission that fossil fuels produce. 3.1.1 Capturing Carbon to Produce More Fossil Fuels Due to the overall high costs of carbon capture applications, companies often offset their expenditure by monetising the carbon capture process through various means, with enhanced oil/gas recovery being the most prominent, accounting for 73% of captured carbon worldwide. 16 EOR/EGR is a process where the captured CO₂ will be pumped into a depleted oil/gas reservoir to extract more oil/gas than was previously possible, essentially allowing more fossil fuels – 30%-60%, or more, of the reservoir's original oil capacity – to be extracted. 17 </w:t>
      </w:r>
      <w:r w:rsidRPr="00B941A7">
        <w:rPr>
          <w:u w:val="single"/>
        </w:rPr>
        <w:t xml:space="preserve">Hence, the push for carbon capture by oil and gas companies as a “climate solution” is in actuality a push to extract more fossil fuels. In any event, as shown below, </w:t>
      </w:r>
      <w:r w:rsidRPr="00B941A7">
        <w:rPr>
          <w:highlight w:val="cyan"/>
          <w:u w:val="single"/>
        </w:rPr>
        <w:t xml:space="preserve">carbon capture is </w:t>
      </w:r>
      <w:r w:rsidRPr="001F298C">
        <w:rPr>
          <w:rStyle w:val="Emphasis"/>
          <w:highlight w:val="cyan"/>
        </w:rPr>
        <w:t>not a reliable solution</w:t>
      </w:r>
      <w:r w:rsidRPr="00B941A7">
        <w:rPr>
          <w:highlight w:val="cyan"/>
          <w:u w:val="single"/>
        </w:rPr>
        <w:t xml:space="preserve"> and is a dangerous </w:t>
      </w:r>
      <w:r w:rsidRPr="001F298C">
        <w:rPr>
          <w:rStyle w:val="Emphasis"/>
          <w:highlight w:val="cyan"/>
        </w:rPr>
        <w:t>distraction</w:t>
      </w:r>
      <w:r w:rsidRPr="009F496F">
        <w:rPr>
          <w:sz w:val="24"/>
          <w:szCs w:val="24"/>
          <w:highlight w:val="cyan"/>
          <w:u w:val="single"/>
        </w:rPr>
        <w:t xml:space="preserve"> </w:t>
      </w:r>
      <w:r w:rsidRPr="00B941A7">
        <w:rPr>
          <w:highlight w:val="cyan"/>
          <w:u w:val="single"/>
        </w:rPr>
        <w:t>from implementing real solutions, such as energy conservation and</w:t>
      </w:r>
      <w:r w:rsidRPr="00B941A7">
        <w:rPr>
          <w:u w:val="single"/>
        </w:rPr>
        <w:t xml:space="preserve"> efficiency as well as the further </w:t>
      </w:r>
      <w:r w:rsidRPr="00B941A7">
        <w:rPr>
          <w:highlight w:val="cyan"/>
          <w:u w:val="single"/>
        </w:rPr>
        <w:t xml:space="preserve">scaling up </w:t>
      </w:r>
      <w:r w:rsidRPr="00B941A7">
        <w:rPr>
          <w:u w:val="single"/>
        </w:rPr>
        <w:t xml:space="preserve">of </w:t>
      </w:r>
      <w:r w:rsidRPr="00B941A7">
        <w:rPr>
          <w:highlight w:val="cyan"/>
          <w:u w:val="single"/>
        </w:rPr>
        <w:t>renewable energy</w:t>
      </w:r>
      <w:r w:rsidRPr="00B941A7">
        <w:rPr>
          <w:u w:val="single"/>
        </w:rPr>
        <w:t xml:space="preserve"> like solar.</w:t>
      </w:r>
    </w:p>
    <w:p w14:paraId="0C2AADAB" w14:textId="7DD207D9" w:rsidR="003C3FB0" w:rsidRDefault="003C3FB0" w:rsidP="003C3FB0">
      <w:pPr>
        <w:pStyle w:val="Heading4"/>
      </w:pPr>
      <w:r>
        <w:t xml:space="preserve">Independently, it </w:t>
      </w:r>
      <w:r>
        <w:rPr>
          <w:u w:val="single"/>
        </w:rPr>
        <w:t>causes</w:t>
      </w:r>
      <w:r>
        <w:t xml:space="preserve"> emissions.</w:t>
      </w:r>
    </w:p>
    <w:p w14:paraId="5C5534FD" w14:textId="6B45CD3D" w:rsidR="003C3FB0" w:rsidRDefault="003C3FB0" w:rsidP="003C3FB0">
      <w:pPr>
        <w:rPr>
          <w:lang w:eastAsia="ko-KR"/>
        </w:rPr>
      </w:pPr>
      <w:r w:rsidRPr="00B941A7">
        <w:rPr>
          <w:rFonts w:eastAsiaTheme="majorEastAsia" w:cstheme="majorBidi"/>
          <w:b/>
          <w:iCs/>
          <w:sz w:val="26"/>
        </w:rPr>
        <w:t>Alam 25</w:t>
      </w:r>
      <w:r>
        <w:t xml:space="preserve">, </w:t>
      </w:r>
      <w:r w:rsidRPr="00B941A7">
        <w:t>an independent non-profit organisation focusing on environmental</w:t>
      </w:r>
      <w:r>
        <w:t xml:space="preserve"> issues. Submitted to the Ministry of Economy [</w:t>
      </w:r>
      <w:r w:rsidRPr="00B941A7">
        <w:t>Sahabat Alam Malaysia</w:t>
      </w:r>
      <w:r>
        <w:t xml:space="preserve"> 20.4.2025, “Carbon Capture, Utilisation and Storage (CCUS) A False Solution That Is Ineffective, Unproven and Expensivem”, </w:t>
      </w:r>
      <w:r w:rsidRPr="00B941A7">
        <w:t>Sahabat Alam Malaysia</w:t>
      </w:r>
      <w:r>
        <w:rPr>
          <w:lang w:eastAsia="ko-KR"/>
        </w:rPr>
        <w:t xml:space="preserve">, </w:t>
      </w:r>
      <w:hyperlink r:id="rId20" w:history="1">
        <w:r w:rsidRPr="008C6FC2">
          <w:rPr>
            <w:rStyle w:val="Hyperlink"/>
            <w:lang w:eastAsia="ko-KR"/>
          </w:rPr>
          <w:t>https://foe-malaysia.org/wp-content/uploads/2025/03/250305_Memorandum-CCUS-A-False-Solution-That-Is-Ineffective-Unproven-and-Expensive_F.pdf</w:t>
        </w:r>
      </w:hyperlink>
      <w:r>
        <w:rPr>
          <w:lang w:eastAsia="ko-KR"/>
        </w:rPr>
        <w:t>]</w:t>
      </w:r>
    </w:p>
    <w:p w14:paraId="4BDEACC5" w14:textId="77777777" w:rsidR="003C3FB0" w:rsidRDefault="003C3FB0" w:rsidP="003C3FB0">
      <w:pPr>
        <w:rPr>
          <w:u w:val="single"/>
        </w:rPr>
      </w:pPr>
      <w:r w:rsidRPr="000F606C">
        <w:rPr>
          <w:u w:val="single"/>
        </w:rPr>
        <w:t>4.</w:t>
      </w:r>
      <w:r w:rsidRPr="000F606C">
        <w:rPr>
          <w:highlight w:val="cyan"/>
          <w:u w:val="single"/>
        </w:rPr>
        <w:t>1</w:t>
      </w:r>
      <w:r w:rsidRPr="000F606C">
        <w:rPr>
          <w:u w:val="single"/>
        </w:rPr>
        <w:t xml:space="preserve"> Project Failure and </w:t>
      </w:r>
      <w:r w:rsidRPr="009F496F">
        <w:rPr>
          <w:rStyle w:val="Emphasis"/>
          <w:highlight w:val="cyan"/>
        </w:rPr>
        <w:t>Cancellation Risks</w:t>
      </w:r>
      <w:r w:rsidRPr="000F606C">
        <w:rPr>
          <w:u w:val="single"/>
        </w:rPr>
        <w:t xml:space="preserve"> </w:t>
      </w:r>
      <w:r w:rsidRPr="000F606C">
        <w:rPr>
          <w:highlight w:val="cyan"/>
          <w:u w:val="single"/>
        </w:rPr>
        <w:t xml:space="preserve">Carbon capture implementation is associated with multiple </w:t>
      </w:r>
      <w:r w:rsidRPr="009F496F">
        <w:rPr>
          <w:rStyle w:val="Emphasis"/>
          <w:highlight w:val="cyan"/>
        </w:rPr>
        <w:t>high-level risks</w:t>
      </w:r>
      <w:r w:rsidRPr="009F496F">
        <w:rPr>
          <w:highlight w:val="cyan"/>
          <w:u w:val="single"/>
        </w:rPr>
        <w:t xml:space="preserve"> </w:t>
      </w:r>
      <w:r w:rsidRPr="000F606C">
        <w:rPr>
          <w:highlight w:val="cyan"/>
          <w:u w:val="single"/>
        </w:rPr>
        <w:t>and exposure to liabilities for the public</w:t>
      </w:r>
      <w:r w:rsidRPr="000F606C">
        <w:rPr>
          <w:u w:val="single"/>
        </w:rPr>
        <w:t xml:space="preserve"> at large</w:t>
      </w:r>
      <w:r w:rsidRPr="000F606C">
        <w:rPr>
          <w:sz w:val="16"/>
        </w:rPr>
        <w:t xml:space="preserve">. Such risks and liabilities may doom carbon capture projects to failure even from the planning phase. A study that looked into three decades of carbon capture projects found that from 1995 to 2019 alone, </w:t>
      </w:r>
      <w:r w:rsidRPr="000F606C">
        <w:rPr>
          <w:u w:val="single"/>
        </w:rPr>
        <w:t>43% of announced CCUS projects were cancelled or put on hold.36 Moreover, among large-scale pilot and demonstration plants, i.e., those with a project size greater than 0.3 Mt CO₂ per year, the aforementioned rate of carbon capture plants put on hold or cancelled climbs to 78%.37 The same study also labels carbon capture projects as being of high risk and low return, and states that projects larger than 1 Mt CO₂</w:t>
      </w:r>
      <w:r w:rsidRPr="000F606C">
        <w:rPr>
          <w:sz w:val="16"/>
        </w:rPr>
        <w:t xml:space="preserve"> per year are very likely to fail within the first 10 years.38 As a consequence of the high risks and failure rates, it is difficult to attract financing through equity and debt for carbon capture projects, which makes them heavily reliant on public funding.39 On top of technological and financial risks, carbon capture has problems with public acceptance. The Barendrecht carbon capture project in the Netherlands was cancelled in 2010 due to intense public opposition.40 Now, with even more research findings and </w:t>
      </w:r>
      <w:r w:rsidRPr="000F606C">
        <w:rPr>
          <w:highlight w:val="cyan"/>
          <w:u w:val="single"/>
        </w:rPr>
        <w:t>real-life precedents</w:t>
      </w:r>
      <w:r w:rsidRPr="000F606C">
        <w:rPr>
          <w:u w:val="single"/>
        </w:rPr>
        <w:t xml:space="preserve"> </w:t>
      </w:r>
      <w:r w:rsidRPr="000F606C">
        <w:rPr>
          <w:highlight w:val="cyan"/>
          <w:u w:val="single"/>
        </w:rPr>
        <w:t>show</w:t>
      </w:r>
      <w:r w:rsidRPr="000F606C">
        <w:rPr>
          <w:u w:val="single"/>
        </w:rPr>
        <w:t xml:space="preserve">ing </w:t>
      </w:r>
      <w:r w:rsidRPr="000F606C">
        <w:rPr>
          <w:highlight w:val="cyan"/>
          <w:u w:val="single"/>
        </w:rPr>
        <w:t>how hazardous carbon capture can be to the public</w:t>
      </w:r>
      <w:r w:rsidRPr="000F606C">
        <w:rPr>
          <w:u w:val="single"/>
        </w:rPr>
        <w:t xml:space="preserve">, coupled with the frenzy of unproven carbon-capture-related infrastructure and projects being pushed forward without proper and meaningful public consultation, public opposition has become much more intense than ever before, trapping carbon capture implementation in a negative feedback loop of ever-heightened risks and failures. </w:t>
      </w:r>
    </w:p>
    <w:p w14:paraId="3896D9C2" w14:textId="77777777" w:rsidR="003C3FB0" w:rsidRDefault="003C3FB0" w:rsidP="003C3FB0">
      <w:pPr>
        <w:rPr>
          <w:sz w:val="16"/>
        </w:rPr>
      </w:pPr>
      <w:r w:rsidRPr="000F606C">
        <w:rPr>
          <w:u w:val="single"/>
        </w:rPr>
        <w:t>4.</w:t>
      </w:r>
      <w:r w:rsidRPr="000F606C">
        <w:rPr>
          <w:highlight w:val="cyan"/>
          <w:u w:val="single"/>
        </w:rPr>
        <w:t>2</w:t>
      </w:r>
      <w:r w:rsidRPr="000F606C">
        <w:rPr>
          <w:u w:val="single"/>
        </w:rPr>
        <w:t xml:space="preserve"> Public Finance Black Hole </w:t>
      </w:r>
      <w:r w:rsidRPr="000F606C">
        <w:rPr>
          <w:highlight w:val="cyan"/>
          <w:u w:val="single"/>
        </w:rPr>
        <w:t>Carbon capture has</w:t>
      </w:r>
      <w:r w:rsidRPr="000F606C">
        <w:rPr>
          <w:u w:val="single"/>
        </w:rPr>
        <w:t xml:space="preserve"> a long </w:t>
      </w:r>
      <w:r w:rsidRPr="000F606C">
        <w:rPr>
          <w:highlight w:val="cyan"/>
          <w:u w:val="single"/>
        </w:rPr>
        <w:t>history of putting public resources to waste</w:t>
      </w:r>
      <w:r w:rsidRPr="000F606C">
        <w:rPr>
          <w:u w:val="single"/>
        </w:rPr>
        <w:t>. Substantial public money has gone into subsidising such projects</w:t>
      </w:r>
      <w:r w:rsidRPr="000F606C">
        <w:rPr>
          <w:sz w:val="16"/>
        </w:rPr>
        <w:t xml:space="preserve">. In the past 40 years alone (1984-2024), nearly USD30 billion (RM131.85 billion) of public money has been spent on carbon capture and fossil hydrogen globally.41 A substantial sum of that public money was spent on carbon capture projects that have failed to reach promised CO₂ capture rates or are contributing to continued or increased fossil fuel extraction through gas processing or EOR, or both. </w:t>
      </w:r>
      <w:r w:rsidRPr="000F606C">
        <w:rPr>
          <w:u w:val="single"/>
        </w:rPr>
        <w:t xml:space="preserve">Even worse, </w:t>
      </w:r>
      <w:r w:rsidRPr="001F298C">
        <w:rPr>
          <w:rStyle w:val="Emphasis"/>
          <w:highlight w:val="cyan"/>
        </w:rPr>
        <w:t>billions of dollars</w:t>
      </w:r>
      <w:r w:rsidRPr="000F606C">
        <w:rPr>
          <w:highlight w:val="cyan"/>
          <w:u w:val="single"/>
        </w:rPr>
        <w:t xml:space="preserve"> were spent on projects that did not even see the light of day or have ceased operations entirely</w:t>
      </w:r>
      <w:r w:rsidRPr="000F606C">
        <w:rPr>
          <w:u w:val="single"/>
        </w:rPr>
        <w:t>. From 2008 to 2010 alone, over USD7 billion (RM30.77 billion) of public money was spent, primarily in the United States, Canada, Norway and the EU, for carbon capture projects where around 45% of this figure was spent on projects that 36 Ibid. 37 Ibid. 38 Ibid. 39 Ibid. 40 Massachusetts Institute of Technology (MIT).</w:t>
      </w:r>
      <w:r w:rsidRPr="000F606C">
        <w:rPr>
          <w:sz w:val="16"/>
        </w:rPr>
        <w:t xml:space="preserve"> “Barendrecht Fact Sheet: Carbon Dioxide Capture and Storage Project.” https://sequestration.mit.edu/tools/projects/barendrecht.html 41 Ibid. 11 are not even operational today. </w:t>
      </w:r>
      <w:r w:rsidRPr="000F606C">
        <w:rPr>
          <w:u w:val="single"/>
        </w:rPr>
        <w:t>The FutureGen project is a prime example</w:t>
      </w:r>
      <w:r w:rsidRPr="000F606C">
        <w:rPr>
          <w:sz w:val="16"/>
        </w:rPr>
        <w:t xml:space="preserve">, where the US government, having promised USD1 billion (RM4.39 billion) in public funding with USD200 million (RM879 million) already delivered, 42 subsequently abandoned the project as costs kept on rising and public opposition to the project intensified. 43 Whilst carbon capture has been a huge black hole for public funding thus far, the haemorrhage could get even worse in future. Tracking carbon capture policies announced since 2020, it is estimated that over USD230 billion (RM1.009 trillion) in public money will be needed to support carbon capture and fossil hydrogen,44 and with more governments being bullish on the prospect of this false solution, that amount is expected to jump much higher. This will take away much-needed public finance from the communities that need it most (those that have done the least to cause the climate crisis but are enduring its greatest impacts) and from key enabling infrastructure for a just transition, as well as investments in cleaner energy alternatives. </w:t>
      </w:r>
    </w:p>
    <w:p w14:paraId="0E2CB94D" w14:textId="77777777" w:rsidR="003C3FB0" w:rsidRDefault="003C3FB0" w:rsidP="003C3FB0">
      <w:pPr>
        <w:rPr>
          <w:sz w:val="16"/>
        </w:rPr>
      </w:pPr>
      <w:r w:rsidRPr="000F606C">
        <w:rPr>
          <w:sz w:val="16"/>
        </w:rPr>
        <w:t>4.</w:t>
      </w:r>
      <w:r w:rsidRPr="000F606C">
        <w:rPr>
          <w:highlight w:val="cyan"/>
          <w:u w:val="single"/>
        </w:rPr>
        <w:t xml:space="preserve">3 </w:t>
      </w:r>
      <w:r w:rsidRPr="001F298C">
        <w:rPr>
          <w:rStyle w:val="Emphasis"/>
          <w:highlight w:val="cyan"/>
        </w:rPr>
        <w:t>Cost Blowouts</w:t>
      </w:r>
      <w:r w:rsidRPr="000F606C">
        <w:rPr>
          <w:u w:val="single"/>
        </w:rPr>
        <w:t xml:space="preserve"> As iterated earlier, </w:t>
      </w:r>
      <w:r w:rsidRPr="000F606C">
        <w:rPr>
          <w:highlight w:val="cyan"/>
          <w:u w:val="single"/>
        </w:rPr>
        <w:t>there has been no evidence of technological learning or associated cost reductions for CCS in the past 40 years</w:t>
      </w:r>
      <w:r w:rsidRPr="000F606C">
        <w:rPr>
          <w:u w:val="single"/>
        </w:rPr>
        <w:t xml:space="preserve">, and also no evidence to suggest that costs will likely fall in the future to a level that allows for carbon capture to contribute seriously to CO₂ reduction. </w:t>
      </w:r>
      <w:r w:rsidRPr="000F606C">
        <w:rPr>
          <w:sz w:val="16"/>
        </w:rPr>
        <w:t xml:space="preserve">In fact, studies show that the cost of carbon capture has been rising exponentially, and this trend is expected to continue in the near future. In the United Kingdom, it is shown that the cost estimates for deploying carbon capture have more than doubled from the GBP20 billion (RM109.66 billion) in taxpayer funding initially scoped just a year prior (2023).45 Standard and Poor’s Global (S&amp;P Global) determined that global carbon capture’s capital expenditure increased by 23%-31% in the last three years (2020-2023, and is expected to increase further out to 2030, which poses challenges for carbon capture projects under development. 46 Additionally, the disparity between promised carbon capture rates during project planning and the real rates reflected during implementation can have huge financial consequences. </w:t>
      </w:r>
      <w:r w:rsidRPr="000F606C">
        <w:rPr>
          <w:u w:val="single"/>
        </w:rPr>
        <w:t xml:space="preserve">Oil company Chevron’s Gorgon carbon capture plant in Barrow Island, Western Australia, serves as a cautionary example of this. An analysis of the </w:t>
      </w:r>
      <w:r w:rsidRPr="000F606C">
        <w:rPr>
          <w:highlight w:val="cyan"/>
          <w:u w:val="single"/>
        </w:rPr>
        <w:t>environmental performance report published by Chevron shows that the capture rate has cumulatively been 50% lower than the promised 80% for the first three years of its operations</w:t>
      </w:r>
      <w:r w:rsidRPr="000F606C">
        <w:rPr>
          <w:sz w:val="16"/>
        </w:rPr>
        <w:t xml:space="preserve"> (2019-2021), 47 with it consistently being 42 Ibid. 43 Jeff Tollefson. “US government abandons carbon-capture demonstration.” Nature. February 5, 2015. https://www.nature.com/articles/nature.2015.16868 44 Ibid. 45 Lorenzo Sani. “Curb your enthusiasm: Bridging the gap between the UK's CCUS targets and reality.” Carbon Tracker. March 13, 2024. https://carbontracker.org/reports/curb-your-enthusiasm/ 46 Ibid. 47 Bruce Robertson and Milad Mousavian. “Gorgon Carbon Capture and Storage: The Sting in the Tail.” Institute for Energy Economics and Financial Analysis (IEEFA). April 2022. https://ieefa.org/resources/gorgon-carbon-capture-and-storage-sting-tail 12 the single highest point of industrial carbon emissions in the whole of Australia. 48 As a penalty for failing to achieve the promised rates of capture, Chevron had to acquire and surrender credible greenhouse gas (GHG) offsets, which are expected to be as high as USD184 million (RM809.22 million).49 These penalties are expected to increase as the plant continues to underdeliver with capture rates slumping even further than before.50 </w:t>
      </w:r>
    </w:p>
    <w:p w14:paraId="64CD7FEF" w14:textId="77777777" w:rsidR="003C3FB0" w:rsidRDefault="003C3FB0" w:rsidP="003C3FB0">
      <w:pPr>
        <w:rPr>
          <w:sz w:val="16"/>
        </w:rPr>
      </w:pPr>
      <w:r w:rsidRPr="000F606C">
        <w:rPr>
          <w:sz w:val="16"/>
        </w:rPr>
        <w:t>4.</w:t>
      </w:r>
      <w:r w:rsidRPr="000F606C">
        <w:rPr>
          <w:highlight w:val="cyan"/>
          <w:u w:val="single"/>
        </w:rPr>
        <w:t xml:space="preserve">4 </w:t>
      </w:r>
      <w:r w:rsidRPr="001F298C">
        <w:rPr>
          <w:rStyle w:val="Emphasis"/>
          <w:highlight w:val="cyan"/>
        </w:rPr>
        <w:t>Stranded Assets</w:t>
      </w:r>
      <w:r w:rsidRPr="000F606C">
        <w:rPr>
          <w:u w:val="single"/>
        </w:rPr>
        <w:t xml:space="preserve"> Even as the hype surrounding carbon capture rose, projections for its </w:t>
      </w:r>
      <w:r w:rsidRPr="000F606C">
        <w:rPr>
          <w:highlight w:val="cyan"/>
          <w:u w:val="single"/>
        </w:rPr>
        <w:t xml:space="preserve">implementation on the road to achieving carbon </w:t>
      </w:r>
      <w:r w:rsidRPr="001F298C">
        <w:rPr>
          <w:rStyle w:val="Emphasis"/>
          <w:highlight w:val="cyan"/>
        </w:rPr>
        <w:t>neutrality</w:t>
      </w:r>
      <w:r w:rsidRPr="000F606C">
        <w:rPr>
          <w:highlight w:val="cyan"/>
          <w:u w:val="single"/>
        </w:rPr>
        <w:t xml:space="preserve"> have been going </w:t>
      </w:r>
      <w:r w:rsidRPr="001F298C">
        <w:rPr>
          <w:rStyle w:val="Emphasis"/>
          <w:highlight w:val="cyan"/>
        </w:rPr>
        <w:t>downhill</w:t>
      </w:r>
      <w:r w:rsidRPr="000F606C">
        <w:rPr>
          <w:highlight w:val="cyan"/>
          <w:u w:val="single"/>
        </w:rPr>
        <w:t xml:space="preserve"> with similar rapidity</w:t>
      </w:r>
      <w:r w:rsidRPr="000F606C">
        <w:rPr>
          <w:u w:val="single"/>
        </w:rPr>
        <w:t>.</w:t>
      </w:r>
      <w:r w:rsidRPr="000F606C">
        <w:rPr>
          <w:sz w:val="16"/>
        </w:rPr>
        <w:t xml:space="preserve"> The IEA, in each of its editions of the World Energy Outlook from 2021 until the latest 2023 edition, has reduced the estimated contribution of fossil fuels with carbon capture to global energy supply as part of its Net Zero Emissions by 2050 Roadmap (NZE).51 </w:t>
      </w:r>
      <w:r w:rsidRPr="000F606C">
        <w:rPr>
          <w:u w:val="single"/>
        </w:rPr>
        <w:t>Gas with carbon capture took the biggest hit with an almost 60% reduction from original estimates in 2021.</w:t>
      </w:r>
      <w:r w:rsidRPr="000F606C">
        <w:rPr>
          <w:sz w:val="16"/>
        </w:rPr>
        <w:t xml:space="preserve"> When this is added to the long history of project failures, cancellations and underperformance, the ever-increasing public opposition and the rapid progress of already proven mitigation solutions such as renewable energy and energy storage that would crowd out investment and the need for carbon capture, it is not hard to fathom a future where expensive carbon capture plants are unutilised and consequently stranded. </w:t>
      </w:r>
    </w:p>
    <w:p w14:paraId="3AB1E02C" w14:textId="77777777" w:rsidR="003C3FB0" w:rsidRDefault="003C3FB0" w:rsidP="003C3FB0">
      <w:pPr>
        <w:rPr>
          <w:sz w:val="16"/>
        </w:rPr>
      </w:pPr>
      <w:r w:rsidRPr="000F606C">
        <w:rPr>
          <w:sz w:val="16"/>
        </w:rPr>
        <w:t>4.</w:t>
      </w:r>
      <w:r w:rsidRPr="000F606C">
        <w:rPr>
          <w:highlight w:val="cyan"/>
          <w:u w:val="single"/>
        </w:rPr>
        <w:t xml:space="preserve">5 </w:t>
      </w:r>
      <w:r w:rsidRPr="001F298C">
        <w:rPr>
          <w:rStyle w:val="Emphasis"/>
          <w:highlight w:val="cyan"/>
        </w:rPr>
        <w:t>Hazard to the Public</w:t>
      </w:r>
      <w:r w:rsidRPr="000F606C">
        <w:rPr>
          <w:u w:val="single"/>
        </w:rPr>
        <w:t xml:space="preserve"> and Environment Environmental, social and health risks are inherent in carbon capture projects, especially in the transportation and storage of CO₂. As highlighted </w:t>
      </w:r>
      <w:r w:rsidRPr="000F606C">
        <w:rPr>
          <w:highlight w:val="cyan"/>
          <w:u w:val="single"/>
        </w:rPr>
        <w:t>in a UN Special Rapporteur’s report</w:t>
      </w:r>
      <w:r w:rsidRPr="000F606C">
        <w:rPr>
          <w:u w:val="single"/>
        </w:rPr>
        <w:t xml:space="preserve"> on the toxic impacts of some proposed climate change solutions, the </w:t>
      </w:r>
      <w:r w:rsidRPr="001F298C">
        <w:rPr>
          <w:rStyle w:val="Emphasis"/>
          <w:highlight w:val="cyan"/>
        </w:rPr>
        <w:t>carbon capture</w:t>
      </w:r>
      <w:r w:rsidRPr="000F606C">
        <w:rPr>
          <w:u w:val="single"/>
        </w:rPr>
        <w:t xml:space="preserve"> process </w:t>
      </w:r>
      <w:r w:rsidRPr="000F606C">
        <w:rPr>
          <w:highlight w:val="cyan"/>
          <w:u w:val="single"/>
        </w:rPr>
        <w:t>relies on large amounts of chemicals and</w:t>
      </w:r>
      <w:r w:rsidRPr="000F606C">
        <w:rPr>
          <w:u w:val="single"/>
        </w:rPr>
        <w:t xml:space="preserve"> can </w:t>
      </w:r>
      <w:r w:rsidRPr="009F496F">
        <w:rPr>
          <w:highlight w:val="cyan"/>
          <w:u w:val="single"/>
        </w:rPr>
        <w:t>release</w:t>
      </w:r>
      <w:r w:rsidRPr="000F606C">
        <w:rPr>
          <w:highlight w:val="cyan"/>
          <w:u w:val="single"/>
        </w:rPr>
        <w:t xml:space="preserve"> significant quantities of </w:t>
      </w:r>
      <w:r w:rsidRPr="001F298C">
        <w:rPr>
          <w:rStyle w:val="Emphasis"/>
          <w:highlight w:val="cyan"/>
        </w:rPr>
        <w:t>highly toxic ammonia</w:t>
      </w:r>
      <w:r w:rsidRPr="000F606C">
        <w:rPr>
          <w:u w:val="single"/>
        </w:rPr>
        <w:t xml:space="preserve"> in</w:t>
      </w:r>
      <w:r w:rsidRPr="000F606C">
        <w:rPr>
          <w:sz w:val="16"/>
        </w:rPr>
        <w:t xml:space="preserve">to surrounding communities. </w:t>
      </w:r>
      <w:r w:rsidRPr="000F606C">
        <w:rPr>
          <w:u w:val="single"/>
        </w:rPr>
        <w:t>At high concentrations, CO₂ is a toxic gas and an asphyxiant which can cause circulatory insufficiency, coma and death</w:t>
      </w:r>
      <w:r w:rsidRPr="000F606C">
        <w:rPr>
          <w:sz w:val="16"/>
        </w:rPr>
        <w:t xml:space="preserve">. There are also risks relating to leakage where leakage to adjacent geological formations may cause geochemical reactions, including stimulation of seismic activity, and mobilisation of potentially polluting elements, such as heavy metals, which can contaminate drinking water and underground water.52 48 Peter Milne. “Chevron’s Gorgon Hits Record Gas Exports at the Expense of Emissions.” </w:t>
      </w:r>
    </w:p>
    <w:p w14:paraId="7210DE3D" w14:textId="77777777" w:rsidR="003C3FB0" w:rsidRDefault="003C3FB0" w:rsidP="003C3FB0">
      <w:pPr>
        <w:rPr>
          <w:u w:val="single"/>
        </w:rPr>
      </w:pPr>
    </w:p>
    <w:p w14:paraId="129FF613" w14:textId="77777777" w:rsidR="005B0526" w:rsidRDefault="005B0526" w:rsidP="003C3FB0">
      <w:pPr>
        <w:pStyle w:val="Heading3"/>
      </w:pPr>
      <w:r>
        <w:t>Link---CCS---Turns Warming---Ext</w:t>
      </w:r>
    </w:p>
    <w:p w14:paraId="734BCF66" w14:textId="77777777" w:rsidR="005B0526" w:rsidRPr="00975123" w:rsidRDefault="005B0526" w:rsidP="005B0526">
      <w:pPr>
        <w:pStyle w:val="Heading4"/>
        <w:rPr>
          <w:rStyle w:val="Style13ptBold"/>
        </w:rPr>
      </w:pPr>
      <w:r>
        <w:t>Geoengineering actually increases emissions</w:t>
      </w:r>
    </w:p>
    <w:p w14:paraId="3E607178" w14:textId="77777777" w:rsidR="005B0526" w:rsidRPr="00CF6C58" w:rsidRDefault="005B0526" w:rsidP="005B0526">
      <w:r>
        <w:rPr>
          <w:rStyle w:val="Style13ptBold"/>
        </w:rPr>
        <w:t>Baertlein</w:t>
      </w:r>
      <w:r w:rsidRPr="00975123">
        <w:rPr>
          <w:rStyle w:val="Style13ptBold"/>
        </w:rPr>
        <w:t xml:space="preserve"> ’25</w:t>
      </w:r>
      <w:r>
        <w:t xml:space="preserve"> [Lisa; Jul 3; Reporter for Reuters; Reuters, “Eyeing Arctic Dominance, Trump Bill Earmarks $8.6 Billion for US Coast Guard Icebreakers,”; https://www.reuters.com/world/us/eyeing-arctic-dominance-trump-bill-earmarks-86-billion-us-coast-guard-2025-07-03/]</w:t>
      </w:r>
    </w:p>
    <w:p w14:paraId="14EDEB47" w14:textId="77777777" w:rsidR="005B0526" w:rsidRPr="00B70CBA" w:rsidRDefault="005B0526" w:rsidP="005B0526">
      <w:pPr>
        <w:rPr>
          <w:sz w:val="16"/>
        </w:rPr>
      </w:pPr>
      <w:r w:rsidRPr="00B70CBA">
        <w:rPr>
          <w:sz w:val="16"/>
        </w:rPr>
        <w:t xml:space="preserve">These revised tax incentives now eclipse estimates for the cost of sequestration (Edwards and Celia [2018], Waxman et al. [2021]), making sequestration a profitable enterprise, particularly for firms for which previous iterations of the policy were already profitable (e.g. ethanol plants). Since each capturing firm is receiving a tax credit that effectively amounts to a subsidy, we refer to the tax credit scheme under 45Q as a subsidy system. </w:t>
      </w:r>
    </w:p>
    <w:p w14:paraId="0667BEBD" w14:textId="77777777" w:rsidR="005B0526" w:rsidRPr="00B70CBA" w:rsidRDefault="005B0526" w:rsidP="005B0526">
      <w:pPr>
        <w:rPr>
          <w:sz w:val="16"/>
        </w:rPr>
      </w:pPr>
      <w:r w:rsidRPr="00B70CBA">
        <w:rPr>
          <w:sz w:val="16"/>
        </w:rPr>
        <w:t xml:space="preserve">Firms who are able to cheaply capture emissions are now pleased to have another revenue stream that was without value: a previously worthless byproduct of their production processes now has value through this subsidy. At face value, the capture of carbon and its storage in the ground, whether by means of injection into saline geologic formations or remaining in the ground following its use in EOR, feels like a win. However, there are various objections to this process. </w:t>
      </w:r>
      <w:r w:rsidRPr="003675E0">
        <w:rPr>
          <w:rStyle w:val="Emphasis"/>
          <w:highlight w:val="cyan"/>
        </w:rPr>
        <w:t>CCUS</w:t>
      </w:r>
      <w:r w:rsidRPr="00B70CBA">
        <w:rPr>
          <w:sz w:val="16"/>
        </w:rPr>
        <w:t xml:space="preserve"> is seen by some critics </w:t>
      </w:r>
      <w:r w:rsidRPr="003675E0">
        <w:rPr>
          <w:u w:val="single"/>
        </w:rPr>
        <w:t xml:space="preserve">as </w:t>
      </w:r>
      <w:r w:rsidRPr="003675E0">
        <w:rPr>
          <w:highlight w:val="cyan"/>
          <w:u w:val="single"/>
        </w:rPr>
        <w:t xml:space="preserve">too </w:t>
      </w:r>
      <w:r w:rsidRPr="003675E0">
        <w:rPr>
          <w:rStyle w:val="Emphasis"/>
          <w:highlight w:val="cyan"/>
        </w:rPr>
        <w:t>slow</w:t>
      </w:r>
      <w:r w:rsidRPr="003675E0">
        <w:rPr>
          <w:highlight w:val="cyan"/>
          <w:u w:val="single"/>
        </w:rPr>
        <w:t xml:space="preserve"> of a response to</w:t>
      </w:r>
      <w:r w:rsidRPr="003675E0">
        <w:rPr>
          <w:u w:val="single"/>
        </w:rPr>
        <w:t xml:space="preserve"> the </w:t>
      </w:r>
      <w:r w:rsidRPr="003675E0">
        <w:rPr>
          <w:rStyle w:val="Emphasis"/>
          <w:highlight w:val="cyan"/>
        </w:rPr>
        <w:t>climate</w:t>
      </w:r>
      <w:r w:rsidRPr="003675E0">
        <w:rPr>
          <w:highlight w:val="cyan"/>
          <w:u w:val="single"/>
        </w:rPr>
        <w:t xml:space="preserve"> crisis</w:t>
      </w:r>
      <w:r w:rsidRPr="00B70CBA">
        <w:rPr>
          <w:sz w:val="16"/>
        </w:rPr>
        <w:t xml:space="preserve">, and an avenue </w:t>
      </w:r>
      <w:r w:rsidRPr="003675E0">
        <w:rPr>
          <w:u w:val="single"/>
        </w:rPr>
        <w:t xml:space="preserve">that </w:t>
      </w:r>
      <w:r w:rsidRPr="00B70CBA">
        <w:rPr>
          <w:rStyle w:val="Emphasis"/>
          <w:highlight w:val="cyan"/>
        </w:rPr>
        <w:t>fails</w:t>
      </w:r>
      <w:r w:rsidRPr="003675E0">
        <w:rPr>
          <w:highlight w:val="cyan"/>
          <w:u w:val="single"/>
        </w:rPr>
        <w:t xml:space="preserve"> to address</w:t>
      </w:r>
      <w:r w:rsidRPr="003675E0">
        <w:rPr>
          <w:u w:val="single"/>
        </w:rPr>
        <w:t xml:space="preserve"> the </w:t>
      </w:r>
      <w:r w:rsidRPr="00B70CBA">
        <w:rPr>
          <w:rStyle w:val="Emphasis"/>
          <w:highlight w:val="cyan"/>
        </w:rPr>
        <w:t>root cause</w:t>
      </w:r>
      <w:r w:rsidRPr="003675E0">
        <w:rPr>
          <w:u w:val="single"/>
        </w:rPr>
        <w:t>s of climate chang</w:t>
      </w:r>
      <w:r w:rsidRPr="00B70CBA">
        <w:rPr>
          <w:u w:val="single"/>
        </w:rPr>
        <w:t>e,</w:t>
      </w:r>
      <w:r w:rsidRPr="00B70CBA">
        <w:rPr>
          <w:rStyle w:val="Emphasis"/>
        </w:rPr>
        <w:t xml:space="preserve"> </w:t>
      </w:r>
      <w:r w:rsidRPr="00B70CBA">
        <w:rPr>
          <w:u w:val="single"/>
        </w:rPr>
        <w:t>instead</w:t>
      </w:r>
      <w:r w:rsidRPr="00B70CBA">
        <w:rPr>
          <w:rStyle w:val="StyleUnderline"/>
        </w:rPr>
        <w:t xml:space="preserve"> serving as a temporary fix o</w:t>
      </w:r>
      <w:r w:rsidRPr="00B70CBA">
        <w:rPr>
          <w:u w:val="single"/>
        </w:rPr>
        <w:t xml:space="preserve">r a </w:t>
      </w:r>
      <w:r w:rsidRPr="00B70CBA">
        <w:rPr>
          <w:rStyle w:val="Emphasis"/>
          <w:highlight w:val="cyan"/>
        </w:rPr>
        <w:t>delay</w:t>
      </w:r>
      <w:r w:rsidRPr="00B70CBA">
        <w:rPr>
          <w:highlight w:val="cyan"/>
          <w:u w:val="single"/>
        </w:rPr>
        <w:t xml:space="preserve"> </w:t>
      </w:r>
      <w:r w:rsidRPr="00B70CBA">
        <w:rPr>
          <w:u w:val="single"/>
        </w:rPr>
        <w:t xml:space="preserve">in more </w:t>
      </w:r>
      <w:r w:rsidRPr="00B70CBA">
        <w:rPr>
          <w:highlight w:val="cyan"/>
          <w:u w:val="single"/>
        </w:rPr>
        <w:t>meaningful resolutions</w:t>
      </w:r>
      <w:r w:rsidRPr="00B70CBA">
        <w:rPr>
          <w:u w:val="single"/>
        </w:rPr>
        <w:t xml:space="preserve"> to the underlying issues </w:t>
      </w:r>
      <w:r w:rsidRPr="00B70CBA">
        <w:rPr>
          <w:sz w:val="16"/>
        </w:rPr>
        <w:t>(Cox et al. [2020]). This concern is cemented by the viewpoints of some fossil fuel executives on DAC and CCUS serving as a means by which they can “continue to produce petroleum” rather than serving as a climate solution, or a way to transition away from fossil fuels.2 In a similar vein, there is the concern that subsidizing CCUS will not only slow technological progress in alternatives that reduce the creation of emissions (in contrast to CCUS, which captures emissions after production), but that the subsidy system will provide firms with the perverse incentive to produce emissions for the sake of capturing them. Finally, the entire notion of EOR is viewed as being at odds with CCUS being an effective way to combat climate change due to it reducing the costs of oil extraction (Leach et al. [2011], Veld et al. [2013]) and eliciting more fossil fuels from otherwise exhausted oil fields, likely increasing global fossil fuel extraction and subsequently global emissions (Grimaud and Rouge [2014]).From a public perception standpoint, EOR as a provision in CCUS policy has reduced support from stakeholders/individuals (Mabon and Littlecott [2016]), and climate advocacy groups have not held back in denouncing EOR: “Enhanced oil recovery has no place in the Regional DAC Hubs program.” (Carbon180 [2023]).</w:t>
      </w:r>
    </w:p>
    <w:p w14:paraId="550D1820" w14:textId="77777777" w:rsidR="005B0526" w:rsidRPr="00B70CBA" w:rsidRDefault="005B0526" w:rsidP="005B0526">
      <w:pPr>
        <w:rPr>
          <w:sz w:val="16"/>
        </w:rPr>
      </w:pPr>
      <w:r w:rsidRPr="00B70CBA">
        <w:rPr>
          <w:sz w:val="16"/>
        </w:rPr>
        <w:t xml:space="preserve">In short, the subsidization of CCUS is a contentious topic: on the one hand, subsidizing the technology encourages its use, which should drive net emissions down. On the other hand, </w:t>
      </w:r>
      <w:r w:rsidRPr="00B70CBA">
        <w:rPr>
          <w:highlight w:val="cyan"/>
          <w:u w:val="single"/>
        </w:rPr>
        <w:t>favoring</w:t>
      </w:r>
      <w:r w:rsidRPr="00B70CBA">
        <w:rPr>
          <w:u w:val="single"/>
        </w:rPr>
        <w:t xml:space="preserve"> </w:t>
      </w:r>
      <w:r w:rsidRPr="00B70CBA">
        <w:rPr>
          <w:rStyle w:val="Emphasis"/>
          <w:highlight w:val="cyan"/>
        </w:rPr>
        <w:t>sequestration</w:t>
      </w:r>
      <w:r w:rsidRPr="00B70CBA">
        <w:rPr>
          <w:u w:val="single"/>
        </w:rPr>
        <w:t xml:space="preserve"> may provide firms with </w:t>
      </w:r>
      <w:r w:rsidRPr="00B70CBA">
        <w:rPr>
          <w:rStyle w:val="Emphasis"/>
          <w:highlight w:val="cyan"/>
        </w:rPr>
        <w:t>no incent</w:t>
      </w:r>
      <w:r w:rsidRPr="00B70CBA">
        <w:rPr>
          <w:highlight w:val="cyan"/>
          <w:u w:val="single"/>
        </w:rPr>
        <w:t>ive to reduce</w:t>
      </w:r>
      <w:r w:rsidRPr="00B70CBA">
        <w:rPr>
          <w:u w:val="single"/>
        </w:rPr>
        <w:t xml:space="preserve"> their </w:t>
      </w:r>
      <w:r w:rsidRPr="00B70CBA">
        <w:rPr>
          <w:highlight w:val="cyan"/>
          <w:u w:val="single"/>
        </w:rPr>
        <w:t>emissions</w:t>
      </w:r>
      <w:r w:rsidRPr="00B70CBA">
        <w:rPr>
          <w:u w:val="single"/>
        </w:rPr>
        <w:t xml:space="preserve"> (only to capture them), and could actually </w:t>
      </w:r>
      <w:r w:rsidRPr="00B70CBA">
        <w:rPr>
          <w:highlight w:val="cyan"/>
          <w:u w:val="single"/>
        </w:rPr>
        <w:t xml:space="preserve">lead to an </w:t>
      </w:r>
      <w:r w:rsidRPr="00B70CBA">
        <w:rPr>
          <w:rStyle w:val="Emphasis"/>
          <w:highlight w:val="cyan"/>
        </w:rPr>
        <w:t>increase</w:t>
      </w:r>
      <w:r w:rsidRPr="00B70CBA">
        <w:rPr>
          <w:highlight w:val="cyan"/>
          <w:u w:val="single"/>
        </w:rPr>
        <w:t xml:space="preserve"> in net emissions</w:t>
      </w:r>
      <w:r w:rsidRPr="00B70CBA">
        <w:rPr>
          <w:sz w:val="16"/>
        </w:rPr>
        <w:t>. In this chapter, we isolate this perverse effect and when it arises.</w:t>
      </w:r>
    </w:p>
    <w:p w14:paraId="726357B1" w14:textId="77777777" w:rsidR="005B0526" w:rsidRPr="00B70CBA" w:rsidRDefault="005B0526" w:rsidP="005B0526">
      <w:pPr>
        <w:rPr>
          <w:sz w:val="16"/>
        </w:rPr>
      </w:pPr>
      <w:r w:rsidRPr="00B70CBA">
        <w:rPr>
          <w:sz w:val="16"/>
        </w:rPr>
        <w:t>Our primary findings demonstrate that while a sequestration subsidy increases the implementation of sequestration more than a carbon tax, the net emissions under such a policy may, in fact, increase net emissions. Veld et al. [2013] demonstrate a similar result from the perspective of an EOR firm, in which they characterize conditions on EOR projects for which overall carbon emissions may not be reduced. In a similar vein, we characterize conditions on the cost of the capture technology utilized by a firm engaging in sequestration for which net carbon emissions may not be reduced either.</w:t>
      </w:r>
    </w:p>
    <w:p w14:paraId="2C07726C" w14:textId="77777777" w:rsidR="00C03FCF" w:rsidRDefault="00C03FCF" w:rsidP="00C03FCF">
      <w:pPr>
        <w:pStyle w:val="Heading4"/>
      </w:pPr>
      <w:r>
        <w:t>Geoengineering, especially CCS is killing the environment and leading to CC.</w:t>
      </w:r>
    </w:p>
    <w:p w14:paraId="34BD6896" w14:textId="77777777" w:rsidR="00C03FCF" w:rsidRPr="004A5FCA" w:rsidRDefault="00C03FCF" w:rsidP="00C03FCF">
      <w:r w:rsidRPr="004A5FCA">
        <w:rPr>
          <w:rStyle w:val="Style13ptBold"/>
        </w:rPr>
        <w:t xml:space="preserve">Dunne 18 </w:t>
      </w:r>
      <w:r w:rsidRPr="004A5FCA">
        <w:t>[Daisy; Jan 18; Associate Editor at Carbon Brief; Carbon Brief, “Geoengineering carries ‘large risks’ for the natural world, studies show,” https://www.carbonbrief.org/geoengineering-carries-large-risks-for-natural-world-studies-show/]</w:t>
      </w:r>
    </w:p>
    <w:p w14:paraId="616203AE" w14:textId="77777777" w:rsidR="00C03FCF" w:rsidRPr="00DC371C" w:rsidRDefault="00C03FCF" w:rsidP="00C03FCF">
      <w:pPr>
        <w:rPr>
          <w:sz w:val="16"/>
        </w:rPr>
      </w:pPr>
      <w:r w:rsidRPr="00DC371C">
        <w:rPr>
          <w:sz w:val="14"/>
        </w:rPr>
        <w:t xml:space="preserve">Reducing the impacts of human-caused climate change through </w:t>
      </w:r>
      <w:r w:rsidRPr="00DC371C">
        <w:rPr>
          <w:highlight w:val="cyan"/>
          <w:u w:val="single"/>
        </w:rPr>
        <w:t>the use of</w:t>
      </w:r>
      <w:r w:rsidRPr="0008189C">
        <w:rPr>
          <w:u w:val="single"/>
        </w:rPr>
        <w:t xml:space="preserve"> bioenergy with </w:t>
      </w:r>
      <w:r w:rsidRPr="00DC371C">
        <w:rPr>
          <w:highlight w:val="cyan"/>
          <w:u w:val="single"/>
        </w:rPr>
        <w:t>carbon capture and storage</w:t>
      </w:r>
      <w:r w:rsidRPr="00DC371C">
        <w:rPr>
          <w:sz w:val="14"/>
        </w:rPr>
        <w:t xml:space="preserve"> – better known as BECCS – </w:t>
      </w:r>
      <w:r w:rsidRPr="00DC371C">
        <w:rPr>
          <w:highlight w:val="cyan"/>
          <w:u w:val="single"/>
        </w:rPr>
        <w:t>could</w:t>
      </w:r>
      <w:r w:rsidRPr="0008189C">
        <w:rPr>
          <w:u w:val="single"/>
        </w:rPr>
        <w:t xml:space="preserve"> </w:t>
      </w:r>
      <w:r w:rsidRPr="00DC371C">
        <w:rPr>
          <w:highlight w:val="cyan"/>
          <w:u w:val="single"/>
        </w:rPr>
        <w:t>have</w:t>
      </w:r>
      <w:r w:rsidRPr="0008189C">
        <w:rPr>
          <w:u w:val="single"/>
        </w:rPr>
        <w:t xml:space="preserve"> major </w:t>
      </w:r>
      <w:r w:rsidRPr="00DC371C">
        <w:rPr>
          <w:highlight w:val="cyan"/>
          <w:u w:val="single"/>
        </w:rPr>
        <w:t>consequences for wildlife, forests and water resources</w:t>
      </w:r>
      <w:r w:rsidRPr="0008189C">
        <w:rPr>
          <w:u w:val="single"/>
        </w:rPr>
        <w:t>, a new study shows</w:t>
      </w:r>
      <w:r w:rsidRPr="00DC371C">
        <w:rPr>
          <w:sz w:val="16"/>
        </w:rPr>
        <w:t>.</w:t>
      </w:r>
    </w:p>
    <w:p w14:paraId="0834051A" w14:textId="77777777" w:rsidR="00C03FCF" w:rsidRPr="00DC371C" w:rsidRDefault="00C03FCF" w:rsidP="00C03FCF">
      <w:pPr>
        <w:rPr>
          <w:sz w:val="16"/>
        </w:rPr>
      </w:pPr>
      <w:r w:rsidRPr="00DC371C">
        <w:rPr>
          <w:sz w:val="16"/>
        </w:rPr>
        <w:t>The large-scale conversion of existing land to BECCS plantations could cause global forest cover to fall by as much as 10% and biodiversity “intactness” to decline by up to 7%, the lead author tells Carbon Brief.</w:t>
      </w:r>
    </w:p>
    <w:p w14:paraId="4EB47695" w14:textId="77777777" w:rsidR="00C03FCF" w:rsidRPr="0008189C" w:rsidRDefault="00C03FCF" w:rsidP="00C03FCF">
      <w:pPr>
        <w:rPr>
          <w:u w:val="single"/>
        </w:rPr>
      </w:pPr>
      <w:r w:rsidRPr="00DC371C">
        <w:rPr>
          <w:sz w:val="16"/>
        </w:rPr>
        <w:t xml:space="preserve">And the introduction of </w:t>
      </w:r>
      <w:r w:rsidRPr="00DC371C">
        <w:rPr>
          <w:highlight w:val="cyan"/>
          <w:u w:val="single"/>
        </w:rPr>
        <w:t>solar geoengineering could also threaten wildlife</w:t>
      </w:r>
      <w:r w:rsidRPr="0008189C">
        <w:rPr>
          <w:u w:val="single"/>
        </w:rPr>
        <w:t>, a second study shows</w:t>
      </w:r>
      <w:r w:rsidRPr="00DC371C">
        <w:rPr>
          <w:sz w:val="16"/>
        </w:rPr>
        <w:t xml:space="preserve">. The new research finds that implementing – and then not sustaining – </w:t>
      </w:r>
      <w:r w:rsidRPr="0008189C">
        <w:rPr>
          <w:u w:val="single"/>
        </w:rPr>
        <w:t xml:space="preserve">such a technology could </w:t>
      </w:r>
      <w:r w:rsidRPr="00DC371C">
        <w:rPr>
          <w:highlight w:val="cyan"/>
          <w:u w:val="single"/>
        </w:rPr>
        <w:t>cause global temperatures to rebound rapidly</w:t>
      </w:r>
      <w:r w:rsidRPr="0008189C">
        <w:rPr>
          <w:u w:val="single"/>
        </w:rPr>
        <w:t>, leaving many species unable to cope with the sharp change in conditions.</w:t>
      </w:r>
    </w:p>
    <w:p w14:paraId="7C361E8C" w14:textId="77777777" w:rsidR="00C03FCF" w:rsidRPr="00DC371C" w:rsidRDefault="00C03FCF" w:rsidP="00C03FCF">
      <w:pPr>
        <w:rPr>
          <w:sz w:val="16"/>
        </w:rPr>
      </w:pPr>
      <w:r w:rsidRPr="00DC371C">
        <w:rPr>
          <w:sz w:val="16"/>
        </w:rPr>
        <w:t>The two studies reiterate the need to fully consider the possible consequences of implementing geoengineering technologies if they are used to lessen the effects of global warming, the authors of both studies tell Carbon Brief.</w:t>
      </w:r>
    </w:p>
    <w:p w14:paraId="433EDAB1" w14:textId="77777777" w:rsidR="00C03FCF" w:rsidRPr="00DC371C" w:rsidRDefault="00C03FCF" w:rsidP="00C03FCF">
      <w:pPr>
        <w:rPr>
          <w:sz w:val="16"/>
        </w:rPr>
      </w:pPr>
      <w:r w:rsidRPr="00DC371C">
        <w:rPr>
          <w:sz w:val="16"/>
        </w:rPr>
        <w:t xml:space="preserve">The findings also highlight “the solution to global warming is mitigation”, one author concludes. “In order to achieve climate goals, it is now </w:t>
      </w:r>
      <w:r w:rsidRPr="00DC371C">
        <w:rPr>
          <w:highlight w:val="cyan"/>
          <w:u w:val="single"/>
        </w:rPr>
        <w:t>essential to immediately reduce CO2 emissions, instead of using harmful technologies</w:t>
      </w:r>
      <w:r w:rsidRPr="00DC371C">
        <w:rPr>
          <w:sz w:val="16"/>
        </w:rPr>
        <w:t xml:space="preserve"> to compensate for a more leisurely pace,” another author says.</w:t>
      </w:r>
    </w:p>
    <w:p w14:paraId="5D589FA0" w14:textId="77777777" w:rsidR="00C03FCF" w:rsidRPr="00DC371C" w:rsidRDefault="00C03FCF" w:rsidP="00C03FCF">
      <w:pPr>
        <w:rPr>
          <w:sz w:val="16"/>
        </w:rPr>
      </w:pPr>
      <w:r w:rsidRPr="00DC371C">
        <w:rPr>
          <w:sz w:val="16"/>
        </w:rPr>
        <w:t>Bargaining with BECCS</w:t>
      </w:r>
    </w:p>
    <w:p w14:paraId="2BF0A979" w14:textId="77777777" w:rsidR="00C03FCF" w:rsidRPr="00DC371C" w:rsidRDefault="00C03FCF" w:rsidP="00C03FCF">
      <w:pPr>
        <w:rPr>
          <w:sz w:val="16"/>
        </w:rPr>
      </w:pPr>
      <w:r w:rsidRPr="00DC371C">
        <w:rPr>
          <w:sz w:val="16"/>
        </w:rPr>
        <w:t>The first study, published in Nature Climate Change, assesses how using BECCS could affect different aspects of the natural world, including forest cover, biodiversity and freshwater resources.</w:t>
      </w:r>
    </w:p>
    <w:p w14:paraId="4AA25375" w14:textId="77777777" w:rsidR="00C03FCF" w:rsidRPr="00DC371C" w:rsidRDefault="00C03FCF" w:rsidP="00C03FCF">
      <w:pPr>
        <w:rPr>
          <w:sz w:val="16"/>
        </w:rPr>
      </w:pPr>
      <w:r w:rsidRPr="00DC371C">
        <w:rPr>
          <w:sz w:val="16"/>
        </w:rPr>
        <w:t>BECCS has been labelled by many as a promising “negative emissions technology”, meaning it could be used to reduce the amount of CO2 in the atmosphere. Put simply, BECCS involves burning biomass – such as trees and crops – to generate energy and then capturing the resulting CO2 emissions before they are released into the air.</w:t>
      </w:r>
    </w:p>
    <w:p w14:paraId="50689ACD" w14:textId="77777777" w:rsidR="00C03FCF" w:rsidRPr="00DC371C" w:rsidRDefault="00C03FCF" w:rsidP="00C03FCF">
      <w:pPr>
        <w:rPr>
          <w:sz w:val="16"/>
        </w:rPr>
      </w:pPr>
      <w:r w:rsidRPr="00DC371C">
        <w:rPr>
          <w:sz w:val="16"/>
        </w:rPr>
        <w:t>Though yet to be demonstrated on a commercial basis, large-scale BECCS is already included by scientists in many of the modelled “pathways” showing how global warming can be limited to 2C above pre-industrial levels.</w:t>
      </w:r>
    </w:p>
    <w:p w14:paraId="58078882" w14:textId="77777777" w:rsidR="00C03FCF" w:rsidRPr="00DC371C" w:rsidRDefault="00C03FCF" w:rsidP="00C03FCF">
      <w:pPr>
        <w:rPr>
          <w:sz w:val="16"/>
        </w:rPr>
      </w:pPr>
      <w:r w:rsidRPr="00DC371C">
        <w:rPr>
          <w:sz w:val="16"/>
        </w:rPr>
        <w:t>Some scientists hope that BECCS could be used to soak up some of the CO2 that is released by human activity, which could, in turn, help the world to achieve “net zero” emissions.</w:t>
      </w:r>
    </w:p>
    <w:p w14:paraId="340CBB7E" w14:textId="77777777" w:rsidR="00C03FCF" w:rsidRPr="00DC371C" w:rsidRDefault="00C03FCF" w:rsidP="00C03FCF">
      <w:pPr>
        <w:rPr>
          <w:sz w:val="16"/>
        </w:rPr>
      </w:pPr>
      <w:r w:rsidRPr="00DC371C">
        <w:rPr>
          <w:sz w:val="16"/>
        </w:rPr>
        <w:t>The new study explores whether this could be achieved without causing too much damage to many aspects of the natural world.</w:t>
      </w:r>
    </w:p>
    <w:p w14:paraId="6781A990" w14:textId="77777777" w:rsidR="00C03FCF" w:rsidRPr="00DC371C" w:rsidRDefault="00C03FCF" w:rsidP="00C03FCF">
      <w:pPr>
        <w:rPr>
          <w:sz w:val="16"/>
        </w:rPr>
      </w:pPr>
      <w:r w:rsidRPr="00DC371C">
        <w:rPr>
          <w:rStyle w:val="StyleUnderline"/>
          <w:highlight w:val="cyan"/>
        </w:rPr>
        <w:t>BECCS</w:t>
      </w:r>
      <w:r w:rsidRPr="00DC371C">
        <w:rPr>
          <w:rStyle w:val="StyleUnderline"/>
        </w:rPr>
        <w:t xml:space="preserve"> could </w:t>
      </w:r>
      <w:r w:rsidRPr="00DC371C">
        <w:rPr>
          <w:rStyle w:val="StyleUnderline"/>
          <w:highlight w:val="cyan"/>
        </w:rPr>
        <w:t>cause problems for the</w:t>
      </w:r>
      <w:r w:rsidRPr="00DC371C">
        <w:rPr>
          <w:rStyle w:val="StyleUnderline"/>
        </w:rPr>
        <w:t xml:space="preserve"> natural </w:t>
      </w:r>
      <w:r w:rsidRPr="00DC371C">
        <w:rPr>
          <w:rStyle w:val="StyleUnderline"/>
          <w:highlight w:val="cyan"/>
        </w:rPr>
        <w:t>world by taking up a large amount of land, water and other resources</w:t>
      </w:r>
      <w:r w:rsidRPr="00DC371C">
        <w:rPr>
          <w:sz w:val="16"/>
        </w:rPr>
        <w:t>, explains lead author Dr Vera Heck, from the Potsdam Institute for Climate Impacts Research (PIK).</w:t>
      </w:r>
    </w:p>
    <w:p w14:paraId="7452DC84" w14:textId="77777777" w:rsidR="00C03FCF" w:rsidRPr="00DC371C" w:rsidRDefault="00C03FCF" w:rsidP="00C03FCF">
      <w:pPr>
        <w:rPr>
          <w:sz w:val="16"/>
        </w:rPr>
      </w:pPr>
      <w:r w:rsidRPr="00DC371C">
        <w:rPr>
          <w:sz w:val="16"/>
        </w:rPr>
        <w:t>Her research finds that using BECCS on a wide scale could come with “large risks” for the natural world. She tells Carbon Brief:</w:t>
      </w:r>
    </w:p>
    <w:p w14:paraId="29E2A0AD" w14:textId="77777777" w:rsidR="00C03FCF" w:rsidRPr="00DC371C" w:rsidRDefault="00C03FCF" w:rsidP="00C03FCF">
      <w:pPr>
        <w:rPr>
          <w:sz w:val="16"/>
        </w:rPr>
      </w:pPr>
      <w:r w:rsidRPr="00DC371C">
        <w:rPr>
          <w:sz w:val="16"/>
        </w:rPr>
        <w:t>“</w:t>
      </w:r>
      <w:r w:rsidRPr="00DC371C">
        <w:rPr>
          <w:rStyle w:val="StyleUnderline"/>
        </w:rPr>
        <w:t>Using large-scale biomass plantations to extract CO2</w:t>
      </w:r>
      <w:r w:rsidRPr="00DC371C">
        <w:rPr>
          <w:sz w:val="16"/>
        </w:rPr>
        <w:t xml:space="preserve"> from the atmosphere might contribute to climate protection, but can lead to </w:t>
      </w:r>
      <w:r w:rsidRPr="00DC371C">
        <w:rPr>
          <w:rStyle w:val="StyleUnderline"/>
        </w:rPr>
        <w:t>transgressing many other environmental limits, implying large risks for biodiversity</w:t>
      </w:r>
      <w:r w:rsidRPr="00DC371C">
        <w:rPr>
          <w:sz w:val="16"/>
        </w:rPr>
        <w:t>, nutrient and water cycles and land use. Therefore, biomass as a means of CO2 removal can only be a limited contribution to sustainable climate mitigation pathways.”</w:t>
      </w:r>
    </w:p>
    <w:p w14:paraId="763AD5E6" w14:textId="77777777" w:rsidR="00C03FCF" w:rsidRPr="00DC371C" w:rsidRDefault="00C03FCF" w:rsidP="00C03FCF">
      <w:pPr>
        <w:rPr>
          <w:sz w:val="16"/>
        </w:rPr>
      </w:pPr>
      <w:r w:rsidRPr="00DC371C">
        <w:rPr>
          <w:sz w:val="16"/>
        </w:rPr>
        <w:t>Pushed to the limit</w:t>
      </w:r>
    </w:p>
    <w:p w14:paraId="4A2CDC94" w14:textId="77777777" w:rsidR="00C03FCF" w:rsidRPr="00DC371C" w:rsidRDefault="00C03FCF" w:rsidP="00C03FCF">
      <w:pPr>
        <w:rPr>
          <w:sz w:val="16"/>
        </w:rPr>
      </w:pPr>
      <w:r w:rsidRPr="00DC371C">
        <w:rPr>
          <w:sz w:val="16"/>
        </w:rPr>
        <w:t>For the study, the researchers estimated how BECCS could impact the nine “planetary boundaries”.</w:t>
      </w:r>
    </w:p>
    <w:p w14:paraId="3616F5B4" w14:textId="77777777" w:rsidR="00C03FCF" w:rsidRPr="00DC371C" w:rsidRDefault="00C03FCF" w:rsidP="00C03FCF">
      <w:pPr>
        <w:rPr>
          <w:rStyle w:val="StyleUnderline"/>
        </w:rPr>
      </w:pPr>
      <w:r w:rsidRPr="00DC371C">
        <w:rPr>
          <w:sz w:val="16"/>
        </w:rPr>
        <w:t xml:space="preserve">The idea of planetary boundaries is to identify how much humans can develop and use the Earth’s resources while staying safely within limits of what the planet can take. </w:t>
      </w:r>
      <w:r w:rsidRPr="00DC371C">
        <w:rPr>
          <w:rStyle w:val="StyleUnderline"/>
          <w:highlight w:val="cyan"/>
        </w:rPr>
        <w:t>Four out of the nine planetary boundaries, including climate change, have already been breached</w:t>
      </w:r>
      <w:r w:rsidRPr="00DC371C">
        <w:rPr>
          <w:rStyle w:val="StyleUnderline"/>
        </w:rPr>
        <w:t xml:space="preserve"> as a result of human activity.</w:t>
      </w:r>
    </w:p>
    <w:p w14:paraId="03126225" w14:textId="77777777" w:rsidR="005B0526" w:rsidRPr="005B0526" w:rsidRDefault="005B0526" w:rsidP="005B0526"/>
    <w:p w14:paraId="1CC249BB" w14:textId="6854A738" w:rsidR="003C3FB0" w:rsidRDefault="003C3FB0" w:rsidP="003C3FB0">
      <w:pPr>
        <w:pStyle w:val="Heading3"/>
      </w:pPr>
      <w:r>
        <w:t>Link---Turns Warming---2NC</w:t>
      </w:r>
    </w:p>
    <w:p w14:paraId="683AB6DE" w14:textId="77777777" w:rsidR="003C3FB0" w:rsidRDefault="003C3FB0" w:rsidP="003C3FB0">
      <w:pPr>
        <w:pStyle w:val="Heading4"/>
      </w:pPr>
      <w:r>
        <w:t>Geoengineering worsens climate.</w:t>
      </w:r>
      <w:r>
        <w:br/>
        <w:t xml:space="preserve">Dunne 18 </w:t>
      </w:r>
      <w:r w:rsidRPr="00C6620D">
        <w:rPr>
          <w:b w:val="0"/>
          <w:bCs/>
          <w:sz w:val="22"/>
        </w:rPr>
        <w:t>– [Daisy Dunne, science writer and climate correspondent, 1/22/18, “Geoengineering carries ‘large risks’ for the world, studies show,” https://www.carbonbrief.org/geoengineering-carries-large-risks-for-natural-world-studies-show/]</w:t>
      </w:r>
      <w:r>
        <w:t xml:space="preserve">  </w:t>
      </w:r>
      <w:r>
        <w:br/>
      </w:r>
    </w:p>
    <w:p w14:paraId="2F865C42" w14:textId="77777777" w:rsidR="003C3FB0" w:rsidRDefault="003C3FB0" w:rsidP="003C3FB0">
      <w:r w:rsidRPr="00C6620D">
        <w:t xml:space="preserve">The </w:t>
      </w:r>
      <w:r w:rsidRPr="00C6620D">
        <w:rPr>
          <w:highlight w:val="cyan"/>
          <w:u w:val="single"/>
        </w:rPr>
        <w:t>researchers</w:t>
      </w:r>
      <w:r w:rsidRPr="00C6620D">
        <w:t xml:space="preserve"> also </w:t>
      </w:r>
      <w:r w:rsidRPr="00C6620D">
        <w:rPr>
          <w:highlight w:val="cyan"/>
          <w:u w:val="single"/>
        </w:rPr>
        <w:t>estimated</w:t>
      </w:r>
      <w:r w:rsidRPr="00C6620D">
        <w:t xml:space="preserve"> how much </w:t>
      </w:r>
      <w:r w:rsidRPr="00C6620D">
        <w:rPr>
          <w:highlight w:val="cyan"/>
          <w:u w:val="single"/>
        </w:rPr>
        <w:t>carbon</w:t>
      </w:r>
      <w:r w:rsidRPr="00C6620D">
        <w:t xml:space="preserve"> could be </w:t>
      </w:r>
      <w:r w:rsidRPr="00C6620D">
        <w:rPr>
          <w:highlight w:val="cyan"/>
          <w:u w:val="single"/>
        </w:rPr>
        <w:t xml:space="preserve">captured if BECCS was </w:t>
      </w:r>
      <w:r w:rsidRPr="00C6620D">
        <w:rPr>
          <w:highlight w:val="cyan"/>
        </w:rPr>
        <w:t>implemented</w:t>
      </w:r>
      <w:r w:rsidRPr="00C6620D">
        <w:t xml:space="preserve"> within “risky” boundaries. This definition </w:t>
      </w:r>
      <w:r w:rsidRPr="00C6620D">
        <w:rPr>
          <w:highlight w:val="cyan"/>
          <w:u w:val="single"/>
        </w:rPr>
        <w:t xml:space="preserve">allowed </w:t>
      </w:r>
      <w:r w:rsidRPr="00C6620D">
        <w:rPr>
          <w:rStyle w:val="Emphasis"/>
          <w:highlight w:val="cyan"/>
        </w:rPr>
        <w:t xml:space="preserve">further damage </w:t>
      </w:r>
      <w:r w:rsidRPr="00C6620D">
        <w:rPr>
          <w:highlight w:val="cyan"/>
          <w:u w:val="single"/>
        </w:rPr>
        <w:t>to</w:t>
      </w:r>
      <w:r w:rsidRPr="00C6620D">
        <w:rPr>
          <w:u w:val="single"/>
        </w:rPr>
        <w:t xml:space="preserve"> the </w:t>
      </w:r>
      <w:r w:rsidRPr="00C6620D">
        <w:rPr>
          <w:rStyle w:val="Emphasis"/>
          <w:highlight w:val="cyan"/>
        </w:rPr>
        <w:t>planetary boundaries</w:t>
      </w:r>
      <w:r w:rsidRPr="00C6620D">
        <w:t>, while still preventing a move into the “high risk” zone (see earlier graphic).</w:t>
      </w:r>
      <w:r>
        <w:t xml:space="preserve"> </w:t>
      </w:r>
      <w:r w:rsidRPr="00C6620D">
        <w:t>This would allow for negative emissions of around 1.2bn to 6.3bn tonnes of carbon, depending on the type of bioenergy that is used, the researchers found.</w:t>
      </w:r>
      <w:r>
        <w:t xml:space="preserve"> </w:t>
      </w:r>
      <w:r w:rsidRPr="00C6620D">
        <w:t xml:space="preserve">Achieving the highest amount of negative emissions would </w:t>
      </w:r>
      <w:r w:rsidRPr="00C6620D">
        <w:rPr>
          <w:rStyle w:val="StyleUnderline"/>
        </w:rPr>
        <w:t xml:space="preserve">require the use of the conversion of </w:t>
      </w:r>
      <w:r w:rsidRPr="00C6620D">
        <w:rPr>
          <w:rStyle w:val="Emphasis"/>
        </w:rPr>
        <w:t>biomass to hydrogen</w:t>
      </w:r>
      <w:r w:rsidRPr="00C6620D">
        <w:rPr>
          <w:rStyle w:val="StyleUnderline"/>
        </w:rPr>
        <w:t xml:space="preserve"> with carbon capture and storage</w:t>
      </w:r>
      <w:r w:rsidRPr="00C6620D">
        <w:t xml:space="preserve">. But the </w:t>
      </w:r>
      <w:r w:rsidRPr="00C6620D">
        <w:rPr>
          <w:rStyle w:val="StyleUnderline"/>
          <w:highlight w:val="cyan"/>
        </w:rPr>
        <w:t>technology needed to</w:t>
      </w:r>
      <w:r w:rsidRPr="00C6620D">
        <w:rPr>
          <w:rStyle w:val="StyleUnderline"/>
        </w:rPr>
        <w:t xml:space="preserve"> facilitate the </w:t>
      </w:r>
      <w:r w:rsidRPr="00C6620D">
        <w:rPr>
          <w:rStyle w:val="StyleUnderline"/>
          <w:highlight w:val="cyan"/>
        </w:rPr>
        <w:t>convers</w:t>
      </w:r>
      <w:r w:rsidRPr="00C6620D">
        <w:rPr>
          <w:rStyle w:val="StyleUnderline"/>
        </w:rPr>
        <w:t xml:space="preserve">ion of biomass to hydrogen </w:t>
      </w:r>
      <w:r w:rsidRPr="00C6620D">
        <w:rPr>
          <w:rStyle w:val="StyleUnderline"/>
          <w:highlight w:val="cyan"/>
        </w:rPr>
        <w:t xml:space="preserve">is still </w:t>
      </w:r>
      <w:r w:rsidRPr="00C6620D">
        <w:rPr>
          <w:rStyle w:val="Emphasis"/>
          <w:highlight w:val="cyan"/>
        </w:rPr>
        <w:t>far from being viable</w:t>
      </w:r>
      <w:r w:rsidRPr="00C6620D">
        <w:t>, Heck says.</w:t>
      </w:r>
      <w:r>
        <w:t xml:space="preserve"> </w:t>
      </w:r>
      <w:r w:rsidRPr="00C6620D">
        <w:t xml:space="preserve">However, </w:t>
      </w:r>
      <w:r w:rsidRPr="00C6620D">
        <w:rPr>
          <w:rStyle w:val="StyleUnderline"/>
          <w:highlight w:val="cyan"/>
        </w:rPr>
        <w:t>implementing BECCS</w:t>
      </w:r>
      <w:r w:rsidRPr="00C6620D">
        <w:rPr>
          <w:rStyle w:val="StyleUnderline"/>
        </w:rPr>
        <w:t xml:space="preserve"> within risky boundaries </w:t>
      </w:r>
      <w:r w:rsidRPr="00C6620D">
        <w:rPr>
          <w:rStyle w:val="StyleUnderline"/>
          <w:highlight w:val="cyan"/>
        </w:rPr>
        <w:t xml:space="preserve">could have </w:t>
      </w:r>
      <w:r w:rsidRPr="00C6620D">
        <w:rPr>
          <w:rStyle w:val="Emphasis"/>
          <w:highlight w:val="cyan"/>
        </w:rPr>
        <w:t>major consequences</w:t>
      </w:r>
      <w:r w:rsidRPr="00C6620D">
        <w:rPr>
          <w:rStyle w:val="StyleUnderline"/>
          <w:highlight w:val="cyan"/>
        </w:rPr>
        <w:t xml:space="preserve"> for the environment</w:t>
      </w:r>
      <w:r w:rsidRPr="00C6620D">
        <w:t>, she adds:</w:t>
      </w:r>
      <w:r>
        <w:t xml:space="preserve"> </w:t>
      </w:r>
      <w:r w:rsidRPr="00C6620D">
        <w:t xml:space="preserve">“The risky scenarios imply substantial </w:t>
      </w:r>
      <w:r w:rsidRPr="00C6620D">
        <w:rPr>
          <w:rStyle w:val="StyleUnderline"/>
          <w:highlight w:val="cyan"/>
        </w:rPr>
        <w:t xml:space="preserve">risk of triggering </w:t>
      </w:r>
      <w:r w:rsidRPr="00C6620D">
        <w:rPr>
          <w:rStyle w:val="Emphasis"/>
          <w:highlight w:val="cyan"/>
        </w:rPr>
        <w:t>negative Earth system feedback</w:t>
      </w:r>
      <w:r w:rsidRPr="00C6620D">
        <w:t xml:space="preserve"> and might </w:t>
      </w:r>
      <w:r w:rsidRPr="00C6620D">
        <w:rPr>
          <w:rStyle w:val="StyleUnderline"/>
        </w:rPr>
        <w:t>undermine the stability and resilience of the Earth system</w:t>
      </w:r>
      <w:r w:rsidRPr="00C6620D">
        <w:t>.”</w:t>
      </w:r>
      <w:r>
        <w:t xml:space="preserve"> </w:t>
      </w:r>
      <w:r w:rsidRPr="00C6620D">
        <w:t xml:space="preserve">Among impacts, the introduction of BECCS within risky limits could </w:t>
      </w:r>
      <w:r w:rsidRPr="00C6620D">
        <w:rPr>
          <w:rStyle w:val="StyleUnderline"/>
          <w:highlight w:val="cyan"/>
        </w:rPr>
        <w:t xml:space="preserve">cause global forest cover to </w:t>
      </w:r>
      <w:r w:rsidRPr="00C6620D">
        <w:rPr>
          <w:rStyle w:val="Emphasis"/>
          <w:highlight w:val="cyan"/>
        </w:rPr>
        <w:t>fall by 10%</w:t>
      </w:r>
      <w:r w:rsidRPr="00C6620D">
        <w:rPr>
          <w:rStyle w:val="StyleUnderline"/>
        </w:rPr>
        <w:t xml:space="preserve"> and biodiversity “intactness” to fall by 7%.</w:t>
      </w:r>
      <w:r w:rsidRPr="00C6620D">
        <w:t xml:space="preserve"> This is because a </w:t>
      </w:r>
      <w:r w:rsidRPr="00C6620D">
        <w:rPr>
          <w:rStyle w:val="StyleUnderline"/>
        </w:rPr>
        <w:t>large amount of land would need to be converted to biofuel plantations</w:t>
      </w:r>
      <w:r w:rsidRPr="00C6620D">
        <w:t>, Heck says.</w:t>
      </w:r>
      <w:r>
        <w:t xml:space="preserve"> </w:t>
      </w:r>
      <w:r w:rsidRPr="00C6620D">
        <w:t xml:space="preserve">On top of this, the </w:t>
      </w:r>
      <w:r w:rsidRPr="00C6620D">
        <w:rPr>
          <w:rStyle w:val="Emphasis"/>
          <w:highlight w:val="cyan"/>
        </w:rPr>
        <w:t>additional water demand</w:t>
      </w:r>
      <w:r w:rsidRPr="00C6620D">
        <w:rPr>
          <w:rStyle w:val="StyleUnderline"/>
        </w:rPr>
        <w:t xml:space="preserve"> derived from all of the newly created BECCS plantations could be more than double that required by global agriculture</w:t>
      </w:r>
      <w:r w:rsidRPr="00C6620D">
        <w:t>, Hecks adds.</w:t>
      </w:r>
      <w:r>
        <w:t xml:space="preserve"> </w:t>
      </w:r>
      <w:r w:rsidRPr="00C6620D">
        <w:t xml:space="preserve">The new research confirms earlier findings that </w:t>
      </w:r>
      <w:r w:rsidRPr="00C6620D">
        <w:rPr>
          <w:rStyle w:val="StyleUnderline"/>
        </w:rPr>
        <w:t xml:space="preserve">BECCS may have a </w:t>
      </w:r>
      <w:r w:rsidRPr="00C6620D">
        <w:rPr>
          <w:rStyle w:val="StyleUnderline"/>
          <w:highlight w:val="cyan"/>
        </w:rPr>
        <w:t>“significant adverse impact on land and freshwater”</w:t>
      </w:r>
      <w:r w:rsidRPr="00C6620D">
        <w:rPr>
          <w:rStyle w:val="StyleUnderline"/>
        </w:rPr>
        <w:t>,</w:t>
      </w:r>
      <w:r w:rsidRPr="00C6620D">
        <w:t xml:space="preserve"> says Prof Pete Smith, chair in plant and soil science at the University of Aberdeen, who was not involved in the research. </w:t>
      </w:r>
    </w:p>
    <w:p w14:paraId="1454CAE9" w14:textId="77777777" w:rsidR="00C03FCF" w:rsidRDefault="00C03FCF" w:rsidP="00C03FCF">
      <w:pPr>
        <w:pStyle w:val="Heading4"/>
      </w:pPr>
      <w:r>
        <w:t xml:space="preserve">Geoengineering </w:t>
      </w:r>
      <w:r w:rsidRPr="00EC521B">
        <w:rPr>
          <w:u w:val="single"/>
        </w:rPr>
        <w:t>worsens</w:t>
      </w:r>
      <w:r>
        <w:t xml:space="preserve"> the climate</w:t>
      </w:r>
    </w:p>
    <w:p w14:paraId="13F91088" w14:textId="77777777" w:rsidR="00C03FCF" w:rsidRPr="00EC521B" w:rsidRDefault="00C03FCF" w:rsidP="00C03FCF">
      <w:r w:rsidRPr="00E13988">
        <w:rPr>
          <w:rStyle w:val="Style13ptBold"/>
        </w:rPr>
        <w:t>Marshall ’17</w:t>
      </w:r>
      <w:r>
        <w:t xml:space="preserve"> [J. Brent; 2017; J.D. in law; Florida State University Journal of Land Use and Environmental Law, “Geoengineering: A Promising Weapon or an Unregulated Disaster in the Fight against Climate Change?” vol. 33]</w:t>
      </w:r>
    </w:p>
    <w:p w14:paraId="54FBFA9C" w14:textId="77777777" w:rsidR="00C03FCF" w:rsidRPr="00EC521B" w:rsidRDefault="00C03FCF" w:rsidP="00C03FCF">
      <w:pPr>
        <w:rPr>
          <w:sz w:val="16"/>
        </w:rPr>
      </w:pPr>
      <w:r w:rsidRPr="00EC521B">
        <w:rPr>
          <w:sz w:val="16"/>
        </w:rPr>
        <w:t xml:space="preserve">Id.; see Garrett Hardin, Tragedy of the Commons, THE CONCISE ENCYCLOPEDIA OF ECON. (July 19, 2006), http://www.econlib.org/library/Enc/TragedyoftheCommons.html (explaining the concept of tragedy of the commons). The tragedy of the commons provides a backbone for environmental regulation, there is economic incentive to use up everything that is shared, or common; environmental regulations step in to prevent this "tragedy" from occurring. The </w:t>
      </w:r>
      <w:r w:rsidRPr="00EC521B">
        <w:rPr>
          <w:u w:val="single"/>
        </w:rPr>
        <w:t xml:space="preserve">original </w:t>
      </w:r>
      <w:r w:rsidRPr="00EC521B">
        <w:rPr>
          <w:highlight w:val="cyan"/>
          <w:u w:val="single"/>
        </w:rPr>
        <w:t>problem</w:t>
      </w:r>
      <w:r w:rsidRPr="00EC521B">
        <w:rPr>
          <w:u w:val="single"/>
        </w:rPr>
        <w:t xml:space="preserve"> could </w:t>
      </w:r>
      <w:r w:rsidRPr="00EC521B">
        <w:rPr>
          <w:highlight w:val="cyan"/>
          <w:u w:val="single"/>
        </w:rPr>
        <w:t>be</w:t>
      </w:r>
      <w:r w:rsidRPr="00EC521B">
        <w:rPr>
          <w:u w:val="single"/>
        </w:rPr>
        <w:t xml:space="preserve"> greatly </w:t>
      </w:r>
      <w:r w:rsidRPr="00EC521B">
        <w:rPr>
          <w:rStyle w:val="Emphasis"/>
          <w:highlight w:val="cyan"/>
        </w:rPr>
        <w:t>exacerbated</w:t>
      </w:r>
      <w:r w:rsidRPr="00EC521B">
        <w:rPr>
          <w:u w:val="single"/>
        </w:rPr>
        <w:t xml:space="preserve"> </w:t>
      </w:r>
      <w:r w:rsidRPr="00EC521B">
        <w:rPr>
          <w:highlight w:val="cyan"/>
          <w:u w:val="single"/>
        </w:rPr>
        <w:t>by</w:t>
      </w:r>
      <w:r w:rsidRPr="00EC521B">
        <w:rPr>
          <w:u w:val="single"/>
        </w:rPr>
        <w:t xml:space="preserve"> successful </w:t>
      </w:r>
      <w:r w:rsidRPr="00EC521B">
        <w:rPr>
          <w:highlight w:val="cyan"/>
          <w:u w:val="single"/>
        </w:rPr>
        <w:t>geoengineering</w:t>
      </w:r>
      <w:r w:rsidRPr="00EC521B">
        <w:rPr>
          <w:sz w:val="16"/>
        </w:rPr>
        <w:t xml:space="preserve">. </w:t>
      </w:r>
      <w:r w:rsidRPr="00EC521B">
        <w:rPr>
          <w:highlight w:val="cyan"/>
          <w:u w:val="single"/>
        </w:rPr>
        <w:t>Nations</w:t>
      </w:r>
      <w:r w:rsidRPr="00EC521B">
        <w:rPr>
          <w:u w:val="single"/>
        </w:rPr>
        <w:t xml:space="preserve"> </w:t>
      </w:r>
      <w:r w:rsidRPr="00EC521B">
        <w:rPr>
          <w:highlight w:val="cyan"/>
          <w:u w:val="single"/>
        </w:rPr>
        <w:t>and</w:t>
      </w:r>
      <w:r w:rsidRPr="00EC521B">
        <w:rPr>
          <w:u w:val="single"/>
        </w:rPr>
        <w:t xml:space="preserve"> </w:t>
      </w:r>
      <w:r w:rsidRPr="00EC521B">
        <w:rPr>
          <w:highlight w:val="cyan"/>
          <w:u w:val="single"/>
        </w:rPr>
        <w:t>individuals</w:t>
      </w:r>
      <w:r w:rsidRPr="00EC521B">
        <w:rPr>
          <w:u w:val="single"/>
        </w:rPr>
        <w:t xml:space="preserve"> would </w:t>
      </w:r>
      <w:r w:rsidRPr="00EC521B">
        <w:rPr>
          <w:rStyle w:val="Emphasis"/>
          <w:highlight w:val="cyan"/>
        </w:rPr>
        <w:t>no</w:t>
      </w:r>
      <w:r w:rsidRPr="00EC521B">
        <w:rPr>
          <w:rStyle w:val="Emphasis"/>
        </w:rPr>
        <w:t xml:space="preserve"> </w:t>
      </w:r>
      <w:r w:rsidRPr="00EC521B">
        <w:rPr>
          <w:rStyle w:val="Emphasis"/>
          <w:highlight w:val="cyan"/>
        </w:rPr>
        <w:t>longer</w:t>
      </w:r>
      <w:r w:rsidRPr="00EC521B">
        <w:rPr>
          <w:u w:val="single"/>
        </w:rPr>
        <w:t xml:space="preserve"> be </w:t>
      </w:r>
      <w:r w:rsidRPr="00EC521B">
        <w:rPr>
          <w:highlight w:val="cyan"/>
          <w:u w:val="single"/>
        </w:rPr>
        <w:t>incentivized</w:t>
      </w:r>
      <w:r w:rsidRPr="00EC521B">
        <w:rPr>
          <w:u w:val="single"/>
        </w:rPr>
        <w:t xml:space="preserve"> </w:t>
      </w:r>
      <w:r w:rsidRPr="00EC521B">
        <w:rPr>
          <w:highlight w:val="cyan"/>
          <w:u w:val="single"/>
        </w:rPr>
        <w:t>to</w:t>
      </w:r>
      <w:r w:rsidRPr="00EC521B">
        <w:rPr>
          <w:u w:val="single"/>
        </w:rPr>
        <w:t xml:space="preserve"> </w:t>
      </w:r>
      <w:r w:rsidRPr="00EC521B">
        <w:rPr>
          <w:highlight w:val="cyan"/>
          <w:u w:val="single"/>
        </w:rPr>
        <w:t>reduce carbon emissions</w:t>
      </w:r>
      <w:r w:rsidRPr="00EC521B">
        <w:rPr>
          <w:sz w:val="16"/>
        </w:rPr>
        <w:t xml:space="preserve">, </w:t>
      </w:r>
      <w:r w:rsidRPr="00EC521B">
        <w:rPr>
          <w:u w:val="single"/>
        </w:rPr>
        <w:t>if the result of those emissions has been corrected</w:t>
      </w:r>
      <w:r w:rsidRPr="00EC521B">
        <w:rPr>
          <w:sz w:val="16"/>
        </w:rPr>
        <w:t xml:space="preserve">. This could </w:t>
      </w:r>
      <w:r w:rsidRPr="00EC521B">
        <w:rPr>
          <w:highlight w:val="cyan"/>
          <w:u w:val="single"/>
        </w:rPr>
        <w:t>lead</w:t>
      </w:r>
      <w:r w:rsidRPr="00EC521B">
        <w:rPr>
          <w:u w:val="single"/>
        </w:rPr>
        <w:t xml:space="preserve"> </w:t>
      </w:r>
      <w:r w:rsidRPr="00EC521B">
        <w:rPr>
          <w:highlight w:val="cyan"/>
          <w:u w:val="single"/>
        </w:rPr>
        <w:t>to</w:t>
      </w:r>
      <w:r w:rsidRPr="00EC521B">
        <w:rPr>
          <w:u w:val="single"/>
        </w:rPr>
        <w:t xml:space="preserve"> an</w:t>
      </w:r>
      <w:r>
        <w:rPr>
          <w:u w:val="single"/>
        </w:rPr>
        <w:t xml:space="preserve"> </w:t>
      </w:r>
      <w:r w:rsidRPr="00EC521B">
        <w:rPr>
          <w:rStyle w:val="Emphasis"/>
          <w:highlight w:val="cyan"/>
        </w:rPr>
        <w:t>increase</w:t>
      </w:r>
      <w:r w:rsidRPr="00EC521B">
        <w:rPr>
          <w:u w:val="single"/>
        </w:rPr>
        <w:t xml:space="preserve"> </w:t>
      </w:r>
      <w:r w:rsidRPr="00EC521B">
        <w:rPr>
          <w:highlight w:val="cyan"/>
          <w:u w:val="single"/>
        </w:rPr>
        <w:t>of</w:t>
      </w:r>
      <w:r w:rsidRPr="00EC521B">
        <w:rPr>
          <w:u w:val="single"/>
        </w:rPr>
        <w:t xml:space="preserve"> </w:t>
      </w:r>
      <w:r w:rsidRPr="00EC521B">
        <w:rPr>
          <w:highlight w:val="cyan"/>
          <w:u w:val="single"/>
        </w:rPr>
        <w:t>emissions</w:t>
      </w:r>
      <w:r w:rsidRPr="00EC521B">
        <w:rPr>
          <w:u w:val="single"/>
        </w:rPr>
        <w:t xml:space="preserve"> into the atmosphere making geoengineering less effective or impossible</w:t>
      </w:r>
      <w:r w:rsidRPr="00EC521B">
        <w:rPr>
          <w:sz w:val="16"/>
        </w:rPr>
        <w:t xml:space="preserve">. This could </w:t>
      </w:r>
      <w:r w:rsidRPr="00EC521B">
        <w:rPr>
          <w:highlight w:val="cyan"/>
          <w:u w:val="single"/>
        </w:rPr>
        <w:t>put</w:t>
      </w:r>
      <w:r w:rsidRPr="00EC521B">
        <w:rPr>
          <w:u w:val="single"/>
        </w:rPr>
        <w:t xml:space="preserve"> the </w:t>
      </w:r>
      <w:r w:rsidRPr="00EC521B">
        <w:rPr>
          <w:highlight w:val="cyan"/>
          <w:u w:val="single"/>
        </w:rPr>
        <w:t>climate</w:t>
      </w:r>
      <w:r w:rsidRPr="00EC521B">
        <w:rPr>
          <w:u w:val="single"/>
        </w:rPr>
        <w:t xml:space="preserve"> in a </w:t>
      </w:r>
      <w:r w:rsidRPr="00EC521B">
        <w:rPr>
          <w:highlight w:val="cyan"/>
          <w:u w:val="single"/>
        </w:rPr>
        <w:t>far worse</w:t>
      </w:r>
      <w:r w:rsidRPr="00EC521B">
        <w:rPr>
          <w:u w:val="single"/>
        </w:rPr>
        <w:t xml:space="preserve"> position </w:t>
      </w:r>
      <w:r w:rsidRPr="00EC521B">
        <w:rPr>
          <w:highlight w:val="cyan"/>
          <w:u w:val="single"/>
        </w:rPr>
        <w:t>than</w:t>
      </w:r>
      <w:r w:rsidRPr="00EC521B">
        <w:rPr>
          <w:u w:val="single"/>
        </w:rPr>
        <w:t xml:space="preserve"> it </w:t>
      </w:r>
      <w:r w:rsidRPr="00EC521B">
        <w:rPr>
          <w:highlight w:val="cyan"/>
          <w:u w:val="single"/>
        </w:rPr>
        <w:t>current</w:t>
      </w:r>
      <w:r w:rsidRPr="00EC521B">
        <w:rPr>
          <w:u w:val="single"/>
        </w:rPr>
        <w:t>ly is</w:t>
      </w:r>
      <w:r w:rsidRPr="00EC521B">
        <w:rPr>
          <w:sz w:val="16"/>
        </w:rPr>
        <w:t>.</w:t>
      </w:r>
    </w:p>
    <w:p w14:paraId="167A7A02" w14:textId="77777777" w:rsidR="001A7A5C" w:rsidRDefault="001A7A5C" w:rsidP="001A7A5C">
      <w:pPr>
        <w:pStyle w:val="Heading4"/>
      </w:pPr>
      <w:r w:rsidRPr="00BB24F4">
        <w:t xml:space="preserve">Geoengineering leads to worsened arctic climate conditions </w:t>
      </w:r>
    </w:p>
    <w:p w14:paraId="73A75A5E" w14:textId="77777777" w:rsidR="001A7A5C" w:rsidRDefault="001A7A5C" w:rsidP="001A7A5C">
      <w:pPr>
        <w:rPr>
          <w:b/>
          <w:bCs/>
        </w:rPr>
      </w:pPr>
      <w:r w:rsidRPr="004112C9">
        <w:rPr>
          <w:rStyle w:val="Style13ptBold"/>
        </w:rPr>
        <w:t>Müller 2024</w:t>
      </w:r>
      <w:r w:rsidRPr="00BB24F4">
        <w:rPr>
          <w:rFonts w:asciiTheme="minorHAnsi" w:hAnsiTheme="minorHAnsi" w:cstheme="minorHAnsi"/>
        </w:rPr>
        <w:t xml:space="preserve"> [Rhonda; November 30; </w:t>
      </w:r>
      <w:r w:rsidRPr="00BB24F4">
        <w:rPr>
          <w:rFonts w:asciiTheme="minorHAnsi" w:hAnsiTheme="minorHAnsi" w:cstheme="minorHAnsi"/>
          <w:color w:val="222222"/>
          <w:shd w:val="clear" w:color="auto" w:fill="FFFFFF"/>
        </w:rPr>
        <w:t xml:space="preserve">Department of Evolutionary Biology and Environmental Studies; Commun Earth Environ, “Radiative forcing geoengineering under high CO2 levels leads to higher risk of Arctic wildfires and permafrost thaw than a targeted mitigation scenario,” </w:t>
      </w:r>
      <w:hyperlink r:id="rId21" w:history="1">
        <w:r w:rsidRPr="00ED640A">
          <w:rPr>
            <w:rStyle w:val="Hyperlink"/>
            <w:rFonts w:asciiTheme="minorHAnsi" w:hAnsiTheme="minorHAnsi" w:cstheme="minorHAnsi"/>
            <w:shd w:val="clear" w:color="auto" w:fill="FFFFFF"/>
          </w:rPr>
          <w:t>https://www.nature.com/articles/s43247-024-01501-9</w:t>
        </w:r>
      </w:hyperlink>
      <w:r w:rsidRPr="00BB24F4">
        <w:rPr>
          <w:rFonts w:asciiTheme="minorHAnsi" w:hAnsiTheme="minorHAnsi" w:cstheme="minorHAnsi"/>
          <w:color w:val="222222"/>
          <w:shd w:val="clear" w:color="auto" w:fill="FFFFFF"/>
        </w:rPr>
        <w:t>]</w:t>
      </w:r>
    </w:p>
    <w:p w14:paraId="7642B877" w14:textId="77777777" w:rsidR="001A7A5C" w:rsidRPr="00BB24F4" w:rsidRDefault="001A7A5C" w:rsidP="001A7A5C">
      <w:pPr>
        <w:rPr>
          <w:b/>
          <w:bCs/>
        </w:rPr>
      </w:pPr>
      <w:r>
        <w:t xml:space="preserve">While numerous independent studies have confirmed the efficacy of RFG in limiting future global warming, e.g., keeping global mean temperature increase below 2 °C5,15,16, others have found </w:t>
      </w:r>
      <w:r w:rsidRPr="00A75BD5">
        <w:rPr>
          <w:rStyle w:val="Emphasis"/>
          <w:highlight w:val="cyan"/>
        </w:rPr>
        <w:t xml:space="preserve">undesirable effects on climate </w:t>
      </w:r>
      <w:r w:rsidRPr="00A75BD5">
        <w:rPr>
          <w:rStyle w:val="Emphasis"/>
        </w:rPr>
        <w:t>conditions</w:t>
      </w:r>
      <w:r w:rsidRPr="00DC106E">
        <w:rPr>
          <w:u w:val="single"/>
        </w:rPr>
        <w:t xml:space="preserve"> and </w:t>
      </w:r>
      <w:r w:rsidRPr="00A75BD5">
        <w:rPr>
          <w:highlight w:val="cyan"/>
          <w:u w:val="single"/>
        </w:rPr>
        <w:t xml:space="preserve">related ecosystem effects </w:t>
      </w:r>
      <w:r w:rsidRPr="00A75BD5">
        <w:rPr>
          <w:rStyle w:val="Emphasis"/>
          <w:highlight w:val="cyan"/>
        </w:rPr>
        <w:t>under RFG implementation</w:t>
      </w:r>
      <w:r w:rsidRPr="00DC106E">
        <w:rPr>
          <w:u w:val="single"/>
        </w:rPr>
        <w:t>.</w:t>
      </w:r>
      <w:r>
        <w:t xml:space="preserve"> Such undesirable effects include </w:t>
      </w:r>
      <w:r w:rsidRPr="00A75BD5">
        <w:rPr>
          <w:u w:val="single"/>
        </w:rPr>
        <w:t>c</w:t>
      </w:r>
      <w:r w:rsidRPr="00A75BD5">
        <w:rPr>
          <w:highlight w:val="cyan"/>
          <w:u w:val="single"/>
        </w:rPr>
        <w:t>hanges in precipitation patterns, monsoon periods, crop yields</w:t>
      </w:r>
      <w:r w:rsidRPr="00A75BD5">
        <w:rPr>
          <w:u w:val="single"/>
        </w:rPr>
        <w:t>, altered ocean productivity</w:t>
      </w:r>
      <w:r w:rsidRPr="00A75BD5">
        <w:rPr>
          <w:highlight w:val="cyan"/>
          <w:u w:val="single"/>
        </w:rPr>
        <w:t>, enhanced ocean acidification and dryland expansion</w:t>
      </w:r>
      <w:r>
        <w:t xml:space="preserve">. A few studies have focused on the Arctic cryosphere or ecosystem response under RFG, mostly focusing on the effects of SAI on sea ice or permafrost. While one study found that sea ice extent still decreases under two different SAI approaches, although not as quickly as under their reference scenario, another found that SAI can remediate sea ice cover by mid-century, but that large, sustained emission of SO2 would be required. Other studies analysed the most beneficial timing of SO2 injection to achieve the highest restoration of sea ice per unit of injection, finding that injecting SO2 at 60°N during spring leads to peak aerosol depth in the summer. Another study analysed the response of permafrost warming under two different SAI scenarios applied to the RCP8.5 emission scenario, concluding that SAI slows down the warming of permafrost but not to the level of RCP4.526. Several studies have shown that equatorial-injected SAI and MCB tend to cool the Arctic less than the global mean by the nature of their design, as they are mainly applied over the tropics and mid-latitudes (e.g. refs. 27,28). However, there is a lack of thorough analysis on how different RFG methods will impact high-latitude ecosystems, especially considering extreme temperatures. Generally, polar regions have not been the centre of attention in RFG studies. We emphasise the importance of polar regions, not only due to the amplified climate change they are undergoing, but also due to their climate and ecological teleconnections to mid-latitudes 30,31, which play an important role in controlling the Earth’s climate. </w:t>
      </w:r>
      <w:r w:rsidRPr="00DC106E">
        <w:rPr>
          <w:u w:val="single"/>
        </w:rPr>
        <w:t xml:space="preserve">It is crucial to understand the potential </w:t>
      </w:r>
      <w:r w:rsidRPr="00A75BD5">
        <w:rPr>
          <w:highlight w:val="cyan"/>
          <w:u w:val="single"/>
        </w:rPr>
        <w:t>side effects of RFG</w:t>
      </w:r>
      <w:r w:rsidRPr="00DC106E">
        <w:rPr>
          <w:u w:val="single"/>
        </w:rPr>
        <w:t xml:space="preserve"> </w:t>
      </w:r>
      <w:r w:rsidRPr="00A75BD5">
        <w:rPr>
          <w:highlight w:val="cyan"/>
          <w:u w:val="single"/>
        </w:rPr>
        <w:t>on the Arctic</w:t>
      </w:r>
      <w:r w:rsidRPr="00DC106E">
        <w:rPr>
          <w:u w:val="single"/>
        </w:rPr>
        <w:t xml:space="preserve"> and </w:t>
      </w:r>
      <w:r w:rsidRPr="00A75BD5">
        <w:rPr>
          <w:highlight w:val="cyan"/>
          <w:u w:val="single"/>
        </w:rPr>
        <w:t xml:space="preserve">how </w:t>
      </w:r>
      <w:r w:rsidRPr="00A75BD5">
        <w:rPr>
          <w:rStyle w:val="Emphasis"/>
          <w:highlight w:val="cyan"/>
        </w:rPr>
        <w:t>RFG</w:t>
      </w:r>
      <w:r w:rsidRPr="00A75BD5">
        <w:rPr>
          <w:highlight w:val="cyan"/>
          <w:u w:val="single"/>
        </w:rPr>
        <w:t xml:space="preserve"> might </w:t>
      </w:r>
      <w:r w:rsidRPr="00A75BD5">
        <w:rPr>
          <w:rStyle w:val="Emphasis"/>
          <w:highlight w:val="cyan"/>
        </w:rPr>
        <w:t>alter the Arctic climate and ecosystems.</w:t>
      </w:r>
    </w:p>
    <w:p w14:paraId="78AB91DB" w14:textId="77777777" w:rsidR="001A7A5C" w:rsidRDefault="001A7A5C" w:rsidP="001A7A5C">
      <w:r w:rsidRPr="00A75BD5">
        <w:rPr>
          <w:rStyle w:val="Emphasis"/>
          <w:highlight w:val="cyan"/>
        </w:rPr>
        <w:t>RFG would</w:t>
      </w:r>
      <w:r>
        <w:t xml:space="preserve"> cool the Earth by offsetting the radiative forcing from CO2, but would </w:t>
      </w:r>
      <w:r w:rsidRPr="00A75BD5">
        <w:rPr>
          <w:rStyle w:val="Emphasis"/>
          <w:highlight w:val="cyan"/>
        </w:rPr>
        <w:t>not</w:t>
      </w:r>
      <w:r w:rsidRPr="00A75BD5">
        <w:rPr>
          <w:highlight w:val="cyan"/>
          <w:u w:val="single"/>
        </w:rPr>
        <w:t xml:space="preserve"> directly </w:t>
      </w:r>
      <w:r w:rsidRPr="00A75BD5">
        <w:rPr>
          <w:rStyle w:val="Emphasis"/>
          <w:highlight w:val="cyan"/>
        </w:rPr>
        <w:t>downregulate the high CO2</w:t>
      </w:r>
      <w:r w:rsidRPr="00A75BD5">
        <w:rPr>
          <w:highlight w:val="cyan"/>
          <w:u w:val="single"/>
        </w:rPr>
        <w:t xml:space="preserve"> concentration in the atmosphere</w:t>
      </w:r>
      <w:r w:rsidRPr="00A75BD5">
        <w:rPr>
          <w:u w:val="single"/>
        </w:rPr>
        <w:t xml:space="preserve">. </w:t>
      </w:r>
      <w:r>
        <w:t xml:space="preserve">In addition to its greenhouse warming effect, CO2 indirectly influences the climate through its impact on plant physiology, with the two main processes being CO2 fertilisation and stomatal closure which have opposite effects on transpiration33. The two processes are often summarised under the term plant physiological forcing. The CO2 fertilisation effect was found to be dominant over changes in temperature, precipitation and radiation for tropical forests in MCB simulations34, increasing the rate of photosynthesis and hence the productivity and growth of plants33. Simulations suggest that CO2 fertilisation explains 70% of the observed increase in Leaf Area Index35 which in turn increases the total transpiration from plants36. Stomatal closure, on the other hand, describes the process of plants closing their stomata under elevated CO2 concentrations to reduce water loss, therefore reducing transpiration37. Recent studies suggest this process can remotely influence Arctic temperatures through enhanced heat transport from mid-latitudes towards the pole, introducing additional positive feedback and contributing to Arctic amplification38. This </w:t>
      </w:r>
      <w:r w:rsidRPr="00A75BD5">
        <w:rPr>
          <w:highlight w:val="cyan"/>
          <w:u w:val="single"/>
        </w:rPr>
        <w:t>can</w:t>
      </w:r>
      <w:r w:rsidRPr="00A75BD5">
        <w:rPr>
          <w:u w:val="single"/>
        </w:rPr>
        <w:t xml:space="preserve"> </w:t>
      </w:r>
      <w:r w:rsidRPr="00A75BD5">
        <w:rPr>
          <w:rStyle w:val="Emphasis"/>
          <w:highlight w:val="cyan"/>
        </w:rPr>
        <w:t>lead to changes in extreme temperatures</w:t>
      </w:r>
      <w:r w:rsidRPr="00A75BD5">
        <w:rPr>
          <w:u w:val="single"/>
        </w:rPr>
        <w:t xml:space="preserve"> and </w:t>
      </w:r>
      <w:r w:rsidRPr="00A75BD5">
        <w:rPr>
          <w:highlight w:val="cyan"/>
          <w:u w:val="single"/>
        </w:rPr>
        <w:t>heatwaves</w:t>
      </w:r>
      <w:r w:rsidRPr="00A75BD5">
        <w:rPr>
          <w:u w:val="single"/>
        </w:rPr>
        <w:t xml:space="preserve">39, </w:t>
      </w:r>
      <w:r w:rsidRPr="00A75BD5">
        <w:rPr>
          <w:highlight w:val="cyan"/>
          <w:u w:val="single"/>
        </w:rPr>
        <w:t>as well as</w:t>
      </w:r>
      <w:r w:rsidRPr="00A75BD5">
        <w:rPr>
          <w:u w:val="single"/>
        </w:rPr>
        <w:t xml:space="preserve"> processes that could cause additional feedbacks such as increased wildfire frequency or </w:t>
      </w:r>
      <w:r w:rsidRPr="00A75BD5">
        <w:rPr>
          <w:rStyle w:val="Emphasis"/>
          <w:highlight w:val="cyan"/>
        </w:rPr>
        <w:t>permafrost thaw</w:t>
      </w:r>
      <w:r>
        <w:t>. The interplay between increased plant physiological forcing under unabated anthropogenic CO2 emissions and the potential application of RFG in the future is poorly understood and represents a key knowledge gap in RFG research. It is crucial to understand how RFG impacts CO2- related processes, such as plant physiological forcing, that are not controlled by geoengineering management, especially in a region like the Arctic that is not only heavily impacted by plant physiological forcing through heat transport38, but has also been shown to be one of the most impacted regions by global warming.</w:t>
      </w:r>
    </w:p>
    <w:p w14:paraId="69077CA9" w14:textId="77777777" w:rsidR="001A7A5C" w:rsidRDefault="001A7A5C" w:rsidP="001A7A5C">
      <w:pPr>
        <w:rPr>
          <w:rStyle w:val="Emphasis"/>
        </w:rPr>
      </w:pPr>
      <w:r>
        <w:t xml:space="preserve">Here we assess how </w:t>
      </w:r>
      <w:r w:rsidRPr="00A75BD5">
        <w:rPr>
          <w:rStyle w:val="Emphasis"/>
          <w:highlight w:val="cyan"/>
        </w:rPr>
        <w:t>RFG methods</w:t>
      </w:r>
      <w:r w:rsidRPr="00A75BD5">
        <w:rPr>
          <w:u w:val="single"/>
        </w:rPr>
        <w:t xml:space="preserve"> affect the Arctic</w:t>
      </w:r>
      <w:r>
        <w:t xml:space="preserve">, focusing </w:t>
      </w:r>
      <w:r w:rsidRPr="00A75BD5">
        <w:rPr>
          <w:u w:val="single"/>
        </w:rPr>
        <w:t xml:space="preserve">on </w:t>
      </w:r>
      <w:r w:rsidRPr="00A75BD5">
        <w:rPr>
          <w:highlight w:val="cyan"/>
          <w:u w:val="single"/>
        </w:rPr>
        <w:t>change</w:t>
      </w:r>
      <w:r w:rsidRPr="00A75BD5">
        <w:rPr>
          <w:u w:val="single"/>
        </w:rPr>
        <w:t xml:space="preserve">s in the </w:t>
      </w:r>
      <w:r w:rsidRPr="00A75BD5">
        <w:rPr>
          <w:highlight w:val="cyan"/>
          <w:u w:val="single"/>
        </w:rPr>
        <w:t>surface energy balance and extreme events</w:t>
      </w:r>
      <w:r w:rsidRPr="00A75BD5">
        <w:rPr>
          <w:highlight w:val="cyan"/>
        </w:rPr>
        <w:t>,</w:t>
      </w:r>
      <w:r>
        <w:t xml:space="preserve"> based on the fully coupled NorESM1-ME simulations5,19,21. The three RFG methods are implemented in the model such that they reduce the radiative forcing of the representative concentration pathway with 8.5 W m−2 radiative forcing (RCP8.5) to 4.5 W m−2 (RCP4.5) by 2100. The NorESM1-ME simulation experiment has been shown to succeed in reducing the radiative forcing by 4 W m−2 and controlling global mean temperatures, keeping them close to the level of RCP4.55 . To analyse extreme events, we firstly assess monthly boreal summer (JJA) maximum temperature (TXx), boreal winter (DJF) minimum temperature (TNn) and mean temperature (Tmean) over land. </w:t>
      </w:r>
      <w:r w:rsidRPr="00A75BD5">
        <w:rPr>
          <w:rStyle w:val="Emphasis"/>
          <w:highlight w:val="cyan"/>
        </w:rPr>
        <w:t>Surface warming</w:t>
      </w:r>
      <w:r>
        <w:t xml:space="preserve"> due to physiological forcing was previously </w:t>
      </w:r>
      <w:r w:rsidRPr="00A75BD5">
        <w:rPr>
          <w:highlight w:val="cyan"/>
          <w:u w:val="single"/>
        </w:rPr>
        <w:t>found to be the highest over mid- to high-latitudes</w:t>
      </w:r>
      <w:r>
        <w:t xml:space="preserve">38, </w:t>
      </w:r>
      <w:r w:rsidRPr="00DC106E">
        <w:rPr>
          <w:u w:val="single"/>
        </w:rPr>
        <w:t>with the excess surface heat energy being transported to the Arctic region</w:t>
      </w:r>
      <w:r>
        <w:t xml:space="preserve">, which is why we analyse not only the area &gt;65°N, but also &gt;50°N. To investigate the impact of plant physiological forcing on temperature extremes in the Arctic, we analyse the regional energy budgets and evaluate potential shifts in the flux partitioning at the end of the century compared to RCP4.5 in a second step. Since CO2 is not controlled by RFG, the atmospheric CO2 concentration under RFG is the same as under RCP8.5. We therefore expect the stomata to close, releasing less water and inducing a shift in energy balance partitioning away from latent heat and towards sensible heat. For this, we analyse the </w:t>
      </w:r>
      <w:r w:rsidRPr="00A75BD5">
        <w:rPr>
          <w:highlight w:val="cyan"/>
          <w:u w:val="single"/>
        </w:rPr>
        <w:t>change in different climate variables with global warming under</w:t>
      </w:r>
      <w:r w:rsidRPr="00A75BD5">
        <w:rPr>
          <w:u w:val="single"/>
        </w:rPr>
        <w:t xml:space="preserve"> </w:t>
      </w:r>
      <w:r>
        <w:t xml:space="preserve">RCP4.5, RCP8.5 and RFG (Tglob, Supplementary Fig. 1). Lastly, we </w:t>
      </w:r>
      <w:r w:rsidRPr="00DC106E">
        <w:t>connect the</w:t>
      </w:r>
      <w:r w:rsidRPr="00BB24F4">
        <w:rPr>
          <w:rStyle w:val="Emphasis"/>
        </w:rPr>
        <w:t xml:space="preserve"> </w:t>
      </w:r>
      <w:r w:rsidRPr="00BB24F4">
        <w:rPr>
          <w:rStyle w:val="Emphasis"/>
          <w:highlight w:val="cyan"/>
        </w:rPr>
        <w:t>RFG</w:t>
      </w:r>
      <w:r w:rsidRPr="00DC106E">
        <w:rPr>
          <w:u w:val="single"/>
        </w:rPr>
        <w:t xml:space="preserve">-induced </w:t>
      </w:r>
      <w:r w:rsidRPr="00BB24F4">
        <w:rPr>
          <w:rStyle w:val="Emphasis"/>
          <w:highlight w:val="cyan"/>
        </w:rPr>
        <w:t>changes</w:t>
      </w:r>
      <w:r w:rsidRPr="00BB24F4">
        <w:rPr>
          <w:rStyle w:val="Emphasis"/>
        </w:rPr>
        <w:t xml:space="preserve"> </w:t>
      </w:r>
      <w:r w:rsidRPr="00A75BD5">
        <w:rPr>
          <w:u w:val="single"/>
        </w:rPr>
        <w:t xml:space="preserve">in </w:t>
      </w:r>
      <w:r w:rsidRPr="00BB24F4">
        <w:rPr>
          <w:rStyle w:val="Emphasis"/>
          <w:highlight w:val="cyan"/>
        </w:rPr>
        <w:t>climatic conditions to Arctic</w:t>
      </w:r>
      <w:r w:rsidRPr="00DC106E">
        <w:rPr>
          <w:u w:val="single"/>
        </w:rPr>
        <w:t xml:space="preserve"> terrestrial system dynamics, </w:t>
      </w:r>
      <w:r w:rsidRPr="00BB24F4">
        <w:rPr>
          <w:rStyle w:val="Emphasis"/>
          <w:highlight w:val="cyan"/>
        </w:rPr>
        <w:t>such as burned area and</w:t>
      </w:r>
      <w:r w:rsidRPr="00BB24F4">
        <w:rPr>
          <w:rStyle w:val="Emphasis"/>
        </w:rPr>
        <w:t xml:space="preserve"> </w:t>
      </w:r>
      <w:r w:rsidRPr="00BB24F4">
        <w:rPr>
          <w:rStyle w:val="Emphasis"/>
          <w:highlight w:val="cyan"/>
        </w:rPr>
        <w:t>permafrost temperature conditions</w:t>
      </w:r>
    </w:p>
    <w:p w14:paraId="508E223F" w14:textId="685E14B2" w:rsidR="003C3FB0" w:rsidRDefault="00C93EEE" w:rsidP="00C93EEE">
      <w:pPr>
        <w:pStyle w:val="Heading2"/>
      </w:pPr>
      <w:r>
        <w:t>Answers</w:t>
      </w:r>
    </w:p>
    <w:p w14:paraId="2AE472CF" w14:textId="1F00EE00" w:rsidR="00C93EEE" w:rsidRDefault="00C93EEE" w:rsidP="00C93EEE">
      <w:pPr>
        <w:pStyle w:val="Heading3"/>
      </w:pPr>
      <w:r>
        <w:t xml:space="preserve">Link---AT: </w:t>
      </w:r>
      <w:r w:rsidR="008D761E">
        <w:t>Geoengineering</w:t>
      </w:r>
      <w:r>
        <w:t xml:space="preserve"> Inevitable---2NC</w:t>
      </w:r>
    </w:p>
    <w:p w14:paraId="3675665E" w14:textId="77777777" w:rsidR="008D761E" w:rsidRPr="00305E6A" w:rsidRDefault="008D761E" w:rsidP="008D761E">
      <w:pPr>
        <w:pStyle w:val="Heading4"/>
        <w:rPr>
          <w:rStyle w:val="Style13ptBold"/>
          <w:b/>
          <w:bCs w:val="0"/>
        </w:rPr>
      </w:pPr>
      <w:r>
        <w:rPr>
          <w:rStyle w:val="Style13ptBold"/>
          <w:b/>
          <w:bCs w:val="0"/>
        </w:rPr>
        <w:t>US States are beginning to ban geoengineering.</w:t>
      </w:r>
    </w:p>
    <w:p w14:paraId="50E4F944" w14:textId="77777777" w:rsidR="008D761E" w:rsidRPr="008D6969" w:rsidRDefault="008D761E" w:rsidP="008D761E">
      <w:pPr>
        <w:rPr>
          <w:rStyle w:val="Style13ptBold"/>
        </w:rPr>
      </w:pPr>
      <w:r>
        <w:rPr>
          <w:rStyle w:val="Style13ptBold"/>
        </w:rPr>
        <w:t xml:space="preserve">Vinders et al. 25 </w:t>
      </w:r>
      <w:r w:rsidRPr="00D72706">
        <w:t>[Julie, Joe Sonka, Craig Segall, Josh Horton; April 11; Senior Research Analyst at Trilateral Research Ltd; Enterprise Statehouse Reporter at Kentucky Public Radio; Consultant at Environmental Policy; Senior Consultant at University of Chicago; SRM360 “A Growing Number of US States Consider Bills to Ban Geoengineering,” https://srm360.org/news-reaction/us-states-consider-bills-to-ban-geoengineering/]</w:t>
      </w:r>
    </w:p>
    <w:p w14:paraId="7B3B8CBA" w14:textId="77777777" w:rsidR="008D761E" w:rsidRPr="00542C8E" w:rsidRDefault="008D761E" w:rsidP="008D761E">
      <w:pPr>
        <w:rPr>
          <w:u w:val="single"/>
        </w:rPr>
      </w:pPr>
      <w:r w:rsidRPr="009C066C">
        <w:rPr>
          <w:rStyle w:val="Emphasis"/>
          <w:highlight w:val="cyan"/>
        </w:rPr>
        <w:t>Proposals to ban</w:t>
      </w:r>
      <w:r w:rsidRPr="006E2ADA">
        <w:rPr>
          <w:rStyle w:val="Emphasis"/>
        </w:rPr>
        <w:t xml:space="preserve"> </w:t>
      </w:r>
      <w:r w:rsidRPr="00542C8E">
        <w:rPr>
          <w:u w:val="single"/>
        </w:rPr>
        <w:t xml:space="preserve">weather modification and </w:t>
      </w:r>
      <w:r w:rsidRPr="009C066C">
        <w:rPr>
          <w:rStyle w:val="Emphasis"/>
          <w:highlight w:val="cyan"/>
        </w:rPr>
        <w:t>solar geoengineering are gathering momentum</w:t>
      </w:r>
      <w:r w:rsidRPr="00542C8E">
        <w:rPr>
          <w:u w:val="single"/>
        </w:rPr>
        <w:t xml:space="preserve"> across the United States (US), with 22 states introducing bills so far in 2025. To date, lawmakers </w:t>
      </w:r>
      <w:r w:rsidRPr="009C066C">
        <w:rPr>
          <w:highlight w:val="cyan"/>
          <w:u w:val="single"/>
        </w:rPr>
        <w:t xml:space="preserve">in </w:t>
      </w:r>
      <w:r w:rsidRPr="009C066C">
        <w:rPr>
          <w:rStyle w:val="Emphasis"/>
          <w:highlight w:val="cyan"/>
        </w:rPr>
        <w:t>30 US states</w:t>
      </w:r>
      <w:r w:rsidRPr="00542C8E">
        <w:rPr>
          <w:u w:val="single"/>
        </w:rPr>
        <w:t xml:space="preserve"> </w:t>
      </w:r>
      <w:r w:rsidRPr="009C066C">
        <w:rPr>
          <w:highlight w:val="cyan"/>
          <w:u w:val="single"/>
        </w:rPr>
        <w:t>have</w:t>
      </w:r>
      <w:r w:rsidRPr="00542C8E">
        <w:rPr>
          <w:u w:val="single"/>
        </w:rPr>
        <w:t xml:space="preserve"> now proposed </w:t>
      </w:r>
      <w:r w:rsidRPr="009C066C">
        <w:rPr>
          <w:highlight w:val="cyan"/>
          <w:u w:val="single"/>
        </w:rPr>
        <w:t>bills that</w:t>
      </w:r>
      <w:r w:rsidRPr="00542C8E">
        <w:rPr>
          <w:u w:val="single"/>
        </w:rPr>
        <w:t xml:space="preserve"> would </w:t>
      </w:r>
      <w:r w:rsidRPr="00862950">
        <w:rPr>
          <w:rStyle w:val="Emphasis"/>
        </w:rPr>
        <w:t xml:space="preserve">impose </w:t>
      </w:r>
      <w:r w:rsidRPr="009C066C">
        <w:rPr>
          <w:rStyle w:val="Emphasis"/>
          <w:highlight w:val="cyan"/>
        </w:rPr>
        <w:t>ban</w:t>
      </w:r>
      <w:r w:rsidRPr="00862950">
        <w:rPr>
          <w:rStyle w:val="Emphasis"/>
        </w:rPr>
        <w:t xml:space="preserve">s on </w:t>
      </w:r>
      <w:r w:rsidRPr="009C066C">
        <w:rPr>
          <w:rStyle w:val="Emphasis"/>
          <w:highlight w:val="cyan"/>
        </w:rPr>
        <w:t>SRM</w:t>
      </w:r>
      <w:r w:rsidRPr="00542C8E">
        <w:rPr>
          <w:u w:val="single"/>
        </w:rPr>
        <w:t>, also known as solar geoengineering.</w:t>
      </w:r>
    </w:p>
    <w:p w14:paraId="3692B268" w14:textId="77777777" w:rsidR="008D761E" w:rsidRPr="00A47D00" w:rsidRDefault="008D761E" w:rsidP="008D761E">
      <w:pPr>
        <w:rPr>
          <w:sz w:val="16"/>
        </w:rPr>
      </w:pPr>
      <w:r w:rsidRPr="00A47D00">
        <w:rPr>
          <w:sz w:val="16"/>
        </w:rPr>
        <w:t xml:space="preserve">In April 2024, </w:t>
      </w:r>
      <w:r w:rsidRPr="009C066C">
        <w:rPr>
          <w:highlight w:val="cyan"/>
          <w:u w:val="single"/>
        </w:rPr>
        <w:t>Tennessee became the first state to adopt a ban</w:t>
      </w:r>
      <w:r w:rsidRPr="00A47D00">
        <w:rPr>
          <w:sz w:val="16"/>
        </w:rPr>
        <w:t>, which was signed into law by Republican Governor Bill Lee. The legislation “</w:t>
      </w:r>
      <w:r w:rsidRPr="00912C5C">
        <w:rPr>
          <w:u w:val="single"/>
        </w:rPr>
        <w:t>prohibits the intentional injection, release, or dispersion, by any means, of chemicals, chemical compounds, substances, or apparatus within the borders of this state into the atmosphere with the express purpose of affecting temperature, weather, or the intensity of the sunlight”.</w:t>
      </w:r>
    </w:p>
    <w:p w14:paraId="34D31CEB" w14:textId="77777777" w:rsidR="008D761E" w:rsidRPr="00A47D00" w:rsidRDefault="008D761E" w:rsidP="008D761E">
      <w:pPr>
        <w:rPr>
          <w:sz w:val="16"/>
        </w:rPr>
      </w:pPr>
      <w:r w:rsidRPr="00A47D00">
        <w:rPr>
          <w:sz w:val="16"/>
        </w:rPr>
        <w:t>Tennessee is currently the only state to have adopted a ban, but bills in Arizona and Florida have been successfully passed by the state senates – major legislative hurdles on the way to becoming state law.</w:t>
      </w:r>
    </w:p>
    <w:p w14:paraId="220934BF" w14:textId="77777777" w:rsidR="008D761E" w:rsidRPr="00A47D00" w:rsidRDefault="008D761E" w:rsidP="008D761E">
      <w:pPr>
        <w:rPr>
          <w:sz w:val="16"/>
        </w:rPr>
      </w:pPr>
      <w:r w:rsidRPr="00A47D00">
        <w:rPr>
          <w:sz w:val="16"/>
        </w:rPr>
        <w:t>Not all states have seen fit to advance proposed bills. Committees in Illinois, Mississippi, New Hampshire, North Dakota, South Dakota, Utah, and Wyoming rejected the proposals following review by scientific and environmental councils.</w:t>
      </w:r>
    </w:p>
    <w:p w14:paraId="563940E7" w14:textId="77777777" w:rsidR="008D761E" w:rsidRPr="00A47D00" w:rsidRDefault="008D761E" w:rsidP="008D761E">
      <w:pPr>
        <w:rPr>
          <w:sz w:val="16"/>
        </w:rPr>
      </w:pPr>
      <w:r w:rsidRPr="00A47D00">
        <w:rPr>
          <w:sz w:val="16"/>
        </w:rPr>
        <w:t>SRM360 analysis shows that there has been a sharp rise in the number of states considering proposals to ban solar geoengineering.</w:t>
      </w:r>
    </w:p>
    <w:p w14:paraId="6D7BBCA0" w14:textId="77777777" w:rsidR="008D761E" w:rsidRPr="00A47D00" w:rsidRDefault="008D761E" w:rsidP="008D761E">
      <w:pPr>
        <w:rPr>
          <w:sz w:val="16"/>
        </w:rPr>
      </w:pPr>
      <w:r w:rsidRPr="00A47D00">
        <w:rPr>
          <w:sz w:val="16"/>
        </w:rPr>
        <w:t>We asked experts to share their thoughts on this trend and what the proposed bills could mean for the future of SRM research.</w:t>
      </w:r>
    </w:p>
    <w:p w14:paraId="3F0036BE" w14:textId="77777777" w:rsidR="008D761E" w:rsidRPr="00A47D00" w:rsidRDefault="008D761E" w:rsidP="008D761E">
      <w:pPr>
        <w:rPr>
          <w:sz w:val="16"/>
        </w:rPr>
      </w:pPr>
      <w:r w:rsidRPr="002F17DF">
        <w:rPr>
          <w:u w:val="single"/>
        </w:rPr>
        <w:t xml:space="preserve">The </w:t>
      </w:r>
      <w:r w:rsidRPr="009C066C">
        <w:rPr>
          <w:highlight w:val="cyan"/>
          <w:u w:val="single"/>
        </w:rPr>
        <w:t>proposed bans on solar geoengineering</w:t>
      </w:r>
      <w:r w:rsidRPr="002F17DF">
        <w:rPr>
          <w:u w:val="single"/>
        </w:rPr>
        <w:t xml:space="preserve"> in the US </w:t>
      </w:r>
      <w:r w:rsidRPr="009C066C">
        <w:rPr>
          <w:highlight w:val="cyan"/>
          <w:u w:val="single"/>
        </w:rPr>
        <w:t>reflect the</w:t>
      </w:r>
      <w:r w:rsidRPr="002F17DF">
        <w:rPr>
          <w:u w:val="single"/>
        </w:rPr>
        <w:t xml:space="preserve"> widespread </w:t>
      </w:r>
      <w:r w:rsidRPr="00A47D00">
        <w:rPr>
          <w:highlight w:val="cyan"/>
          <w:u w:val="single"/>
        </w:rPr>
        <w:t>concern about its</w:t>
      </w:r>
      <w:r w:rsidRPr="002F17DF">
        <w:rPr>
          <w:u w:val="single"/>
        </w:rPr>
        <w:t xml:space="preserve"> potential </w:t>
      </w:r>
      <w:r w:rsidRPr="009C066C">
        <w:rPr>
          <w:rStyle w:val="Emphasis"/>
          <w:highlight w:val="cyan"/>
        </w:rPr>
        <w:t>environmental and health risks</w:t>
      </w:r>
      <w:r w:rsidRPr="00A47D00">
        <w:rPr>
          <w:sz w:val="16"/>
        </w:rPr>
        <w:t xml:space="preserve">. Placing a moratorium or ban on the advancement of a particular technology can, in certain instances, be a suitable response, particularly when such a ban removes the risk of harm. However, in the </w:t>
      </w:r>
      <w:r w:rsidRPr="006E100B">
        <w:rPr>
          <w:u w:val="single"/>
        </w:rPr>
        <w:t xml:space="preserve">context of solar geoengineering, </w:t>
      </w:r>
      <w:r w:rsidRPr="009C066C">
        <w:rPr>
          <w:highlight w:val="cyan"/>
          <w:u w:val="single"/>
        </w:rPr>
        <w:t>a ban on research would affect our ability to better understand its risks alongside those of climate change</w:t>
      </w:r>
      <w:r w:rsidRPr="006E100B">
        <w:rPr>
          <w:u w:val="single"/>
        </w:rPr>
        <w:t>.</w:t>
      </w:r>
      <w:r w:rsidRPr="00A47D00">
        <w:rPr>
          <w:sz w:val="16"/>
        </w:rPr>
        <w:t xml:space="preserve"> A research ban does not necessarily eliminate the risk of potentially uninformed or unilateral deployment elsewhere, nor does it address the risks for which solar geoengineering was originally proposed – namely, climate change. Policymakers are right to be cautious, but nuance and context are critical to consider the implications of certain governance interventions, particularly for research.</w:t>
      </w:r>
    </w:p>
    <w:p w14:paraId="0640F12B" w14:textId="77777777" w:rsidR="008D761E" w:rsidRPr="00A47D00" w:rsidRDefault="008D761E" w:rsidP="008D761E">
      <w:pPr>
        <w:rPr>
          <w:sz w:val="16"/>
        </w:rPr>
      </w:pPr>
      <w:r w:rsidRPr="00A47D00">
        <w:rPr>
          <w:sz w:val="16"/>
        </w:rPr>
        <w:t xml:space="preserve">Legislation similar to what became law in Tennessee has not advanced in Kentucky, where </w:t>
      </w:r>
      <w:r w:rsidRPr="009C066C">
        <w:rPr>
          <w:highlight w:val="cyan"/>
          <w:u w:val="single"/>
        </w:rPr>
        <w:t>the Republican bill</w:t>
      </w:r>
      <w:r w:rsidRPr="009C066C">
        <w:rPr>
          <w:u w:val="single"/>
        </w:rPr>
        <w:t xml:space="preserve"> </w:t>
      </w:r>
      <w:r w:rsidRPr="00A47D00">
        <w:rPr>
          <w:sz w:val="16"/>
        </w:rPr>
        <w:t xml:space="preserve">sponsors </w:t>
      </w:r>
      <w:r w:rsidRPr="00A47D00">
        <w:rPr>
          <w:sz w:val="16"/>
          <w:highlight w:val="cyan"/>
        </w:rPr>
        <w:t xml:space="preserve">express </w:t>
      </w:r>
      <w:r w:rsidRPr="009C066C">
        <w:rPr>
          <w:highlight w:val="cyan"/>
          <w:u w:val="single"/>
        </w:rPr>
        <w:t>concern about the potential environmental impacts of geoengineering</w:t>
      </w:r>
      <w:r w:rsidRPr="00A47D00">
        <w:rPr>
          <w:sz w:val="16"/>
        </w:rPr>
        <w:t xml:space="preserve"> – a departure from their typical voting record of opposing air and water pollution controls related to the coal industry and other businesses.</w:t>
      </w:r>
    </w:p>
    <w:p w14:paraId="6A43648D" w14:textId="77777777" w:rsidR="008D761E" w:rsidRPr="008D761E" w:rsidRDefault="008D761E" w:rsidP="008D761E"/>
    <w:p w14:paraId="1CDCCD49" w14:textId="1A3B2F95" w:rsidR="00C93EEE" w:rsidRDefault="00C93EEE" w:rsidP="00C93EEE">
      <w:pPr>
        <w:pStyle w:val="Heading1"/>
      </w:pPr>
      <w:r>
        <w:t>Impact</w:t>
      </w:r>
    </w:p>
    <w:p w14:paraId="0981EAE6" w14:textId="02F131B5" w:rsidR="00C93EEE" w:rsidRDefault="00C93EEE" w:rsidP="00C93EEE">
      <w:pPr>
        <w:pStyle w:val="Heading2"/>
      </w:pPr>
      <w:r>
        <w:t>Internal Link</w:t>
      </w:r>
    </w:p>
    <w:p w14:paraId="271C6675" w14:textId="3CA9C835" w:rsidR="000846B4" w:rsidRPr="000846B4" w:rsidRDefault="000846B4" w:rsidP="000846B4">
      <w:pPr>
        <w:pStyle w:val="Heading3"/>
      </w:pPr>
      <w:r>
        <w:t>Internal---Warming---2NC</w:t>
      </w:r>
    </w:p>
    <w:p w14:paraId="21BEC4D5" w14:textId="77777777" w:rsidR="00C93EEE" w:rsidRDefault="00C93EEE" w:rsidP="00C93EEE">
      <w:pPr>
        <w:pStyle w:val="Heading4"/>
      </w:pPr>
      <w:r>
        <w:t>Renewables solve climate change and boost econ</w:t>
      </w:r>
    </w:p>
    <w:p w14:paraId="2E91D9D3" w14:textId="77777777" w:rsidR="00C93EEE" w:rsidRPr="00220F71" w:rsidRDefault="00C93EEE" w:rsidP="00C93EEE">
      <w:r>
        <w:t xml:space="preserve">Aditya </w:t>
      </w:r>
      <w:r w:rsidRPr="00FC4BC2">
        <w:rPr>
          <w:rStyle w:val="Style13ptBold"/>
        </w:rPr>
        <w:t>Yadav</w:t>
      </w:r>
      <w:r>
        <w:rPr>
          <w:rStyle w:val="Style13ptBold"/>
        </w:rPr>
        <w:t xml:space="preserve"> and </w:t>
      </w:r>
      <w:r w:rsidRPr="00922212">
        <w:t>Tapas</w:t>
      </w:r>
      <w:r>
        <w:rPr>
          <w:rStyle w:val="Style13ptBold"/>
        </w:rPr>
        <w:t xml:space="preserve"> Bhattacharya 22 </w:t>
      </w:r>
      <w:r>
        <w:t>*</w:t>
      </w:r>
      <w:r w:rsidRPr="000A0250">
        <w:t>Postdoctoral Research Fellow at University of Cincinnati | Ph.D. in Chemistry</w:t>
      </w:r>
      <w:r>
        <w:t>* **</w:t>
      </w:r>
      <w:r w:rsidRPr="00D103DE">
        <w:t xml:space="preserve">Ph D </w:t>
      </w:r>
      <w:r>
        <w:t xml:space="preserve">in biotech and </w:t>
      </w:r>
      <w:r w:rsidRPr="00D103DE">
        <w:t>Former Vice-Chancellor at Dr. Balasaheb Sawant Konkan Krishi Vidyapeeth</w:t>
      </w:r>
      <w:r>
        <w:t xml:space="preserve">**(A Textbook in Climatology, Wisdom Press, </w:t>
      </w:r>
      <w:r w:rsidRPr="00755E81">
        <w:t>https://www.wisdompress.co.in/wp-content/uploads/2022/10/A-Textbook-of-Climatology.pdf#page=1</w:t>
      </w:r>
      <w:r>
        <w:t>, 2022, 7/28/25)//</w:t>
      </w:r>
    </w:p>
    <w:p w14:paraId="2C5E4134" w14:textId="77777777" w:rsidR="00C93EEE" w:rsidRPr="00220F71" w:rsidRDefault="00C93EEE" w:rsidP="00C93EEE">
      <w:pPr>
        <w:rPr>
          <w:u w:val="single"/>
        </w:rPr>
      </w:pPr>
      <w:r w:rsidRPr="009578EE">
        <w:rPr>
          <w:rStyle w:val="StyleUnderline"/>
        </w:rPr>
        <w:t xml:space="preserve">Beyond reducing emissions, using </w:t>
      </w:r>
      <w:r w:rsidRPr="004948F2">
        <w:rPr>
          <w:rStyle w:val="StyleUnderline"/>
          <w:highlight w:val="cyan"/>
        </w:rPr>
        <w:t>renewable</w:t>
      </w:r>
      <w:r w:rsidRPr="009578EE">
        <w:rPr>
          <w:rStyle w:val="StyleUnderline"/>
        </w:rPr>
        <w:t xml:space="preserve"> energy sources </w:t>
      </w:r>
      <w:r w:rsidRPr="004948F2">
        <w:rPr>
          <w:rStyle w:val="StyleUnderline"/>
        </w:rPr>
        <w:t>has a wealth of advantages</w:t>
      </w:r>
      <w:r w:rsidRPr="009578EE">
        <w:rPr>
          <w:rStyle w:val="StyleUnderline"/>
        </w:rPr>
        <w:t xml:space="preserve">. First of all, because they </w:t>
      </w:r>
      <w:r w:rsidRPr="004948F2">
        <w:rPr>
          <w:rStyle w:val="StyleUnderline"/>
          <w:highlight w:val="cyan"/>
        </w:rPr>
        <w:t>depend on resources that are</w:t>
      </w:r>
      <w:r w:rsidRPr="009578EE">
        <w:rPr>
          <w:rStyle w:val="StyleUnderline"/>
        </w:rPr>
        <w:t xml:space="preserve"> </w:t>
      </w:r>
      <w:r w:rsidRPr="004948F2">
        <w:rPr>
          <w:rStyle w:val="StyleUnderline"/>
        </w:rPr>
        <w:t>constantly supplied by nature</w:t>
      </w:r>
      <w:r w:rsidRPr="009578EE">
        <w:rPr>
          <w:rStyle w:val="StyleUnderline"/>
        </w:rPr>
        <w:t xml:space="preserve">, these sources are by nature </w:t>
      </w:r>
      <w:r w:rsidRPr="004948F2">
        <w:rPr>
          <w:rStyle w:val="StyleUnderline"/>
          <w:highlight w:val="cyan"/>
        </w:rPr>
        <w:t>sustainable</w:t>
      </w:r>
      <w:r w:rsidRPr="009578EE">
        <w:rPr>
          <w:rStyle w:val="StyleUnderline"/>
        </w:rPr>
        <w:t xml:space="preserve">. This promotes energy security by easing the burden on limited fossil fuel stocks. Second, many </w:t>
      </w:r>
      <w:r w:rsidRPr="004948F2">
        <w:rPr>
          <w:rStyle w:val="StyleUnderline"/>
          <w:highlight w:val="cyan"/>
        </w:rPr>
        <w:t>renewable tech</w:t>
      </w:r>
      <w:r w:rsidRPr="009578EE">
        <w:rPr>
          <w:rStyle w:val="StyleUnderline"/>
        </w:rPr>
        <w:t xml:space="preserve">nologies </w:t>
      </w:r>
      <w:r w:rsidRPr="004948F2">
        <w:rPr>
          <w:rStyle w:val="StyleUnderline"/>
          <w:highlight w:val="cyan"/>
        </w:rPr>
        <w:t>are</w:t>
      </w:r>
      <w:r w:rsidRPr="009578EE">
        <w:rPr>
          <w:rStyle w:val="StyleUnderline"/>
        </w:rPr>
        <w:t xml:space="preserve"> </w:t>
      </w:r>
      <w:r w:rsidRPr="004948F2">
        <w:rPr>
          <w:rStyle w:val="StyleUnderline"/>
          <w:highlight w:val="cyan"/>
        </w:rPr>
        <w:t>decentralised;</w:t>
      </w:r>
      <w:r w:rsidRPr="009578EE">
        <w:rPr>
          <w:rStyle w:val="StyleUnderline"/>
        </w:rPr>
        <w:t xml:space="preserve"> rooftop solar panels and community-based wind turbines </w:t>
      </w:r>
      <w:r w:rsidRPr="004948F2">
        <w:rPr>
          <w:rStyle w:val="StyleUnderline"/>
          <w:highlight w:val="cyan"/>
        </w:rPr>
        <w:t>enable people</w:t>
      </w:r>
      <w:r w:rsidRPr="009578EE">
        <w:rPr>
          <w:rStyle w:val="StyleUnderline"/>
        </w:rPr>
        <w:t xml:space="preserve"> and communities </w:t>
      </w:r>
      <w:r w:rsidRPr="004948F2">
        <w:rPr>
          <w:rStyle w:val="StyleUnderline"/>
          <w:highlight w:val="cyan"/>
        </w:rPr>
        <w:t>to produce their own energy.</w:t>
      </w:r>
      <w:r w:rsidRPr="009578EE">
        <w:rPr>
          <w:rStyle w:val="StyleUnderline"/>
        </w:rPr>
        <w:t xml:space="preserve"> Additionally, through </w:t>
      </w:r>
      <w:r w:rsidRPr="004948F2">
        <w:rPr>
          <w:rStyle w:val="StyleUnderline"/>
          <w:highlight w:val="cyan"/>
        </w:rPr>
        <w:t>generat</w:t>
      </w:r>
      <w:r w:rsidRPr="009578EE">
        <w:rPr>
          <w:rStyle w:val="StyleUnderline"/>
        </w:rPr>
        <w:t xml:space="preserve">ing </w:t>
      </w:r>
      <w:r w:rsidRPr="004948F2">
        <w:rPr>
          <w:rStyle w:val="StyleUnderline"/>
          <w:highlight w:val="cyan"/>
        </w:rPr>
        <w:t>jobs</w:t>
      </w:r>
      <w:r w:rsidRPr="009578EE">
        <w:rPr>
          <w:rStyle w:val="StyleUnderline"/>
        </w:rPr>
        <w:t xml:space="preserve"> in production, installation, maintenance, and research, the </w:t>
      </w:r>
      <w:r w:rsidRPr="004948F2">
        <w:rPr>
          <w:rStyle w:val="StyleUnderline"/>
          <w:highlight w:val="cyan"/>
        </w:rPr>
        <w:t>renewable</w:t>
      </w:r>
      <w:r w:rsidRPr="009578EE">
        <w:rPr>
          <w:rStyle w:val="StyleUnderline"/>
        </w:rPr>
        <w:t xml:space="preserve"> energy sector has the potential to </w:t>
      </w:r>
      <w:r w:rsidRPr="004948F2">
        <w:rPr>
          <w:rStyle w:val="StyleUnderline"/>
          <w:highlight w:val="cyan"/>
        </w:rPr>
        <w:t>boost econ</w:t>
      </w:r>
      <w:r w:rsidRPr="009578EE">
        <w:rPr>
          <w:rStyle w:val="StyleUnderline"/>
        </w:rPr>
        <w:t>omic growth</w:t>
      </w:r>
      <w:r>
        <w:t xml:space="preserve">. </w:t>
      </w:r>
      <w:r w:rsidRPr="009578EE">
        <w:rPr>
          <w:sz w:val="16"/>
        </w:rPr>
        <w:t>However, a number of obstacles prevent the widespread use of renewable energy. Intermittency is a serious issue. Sunlight is required for solar power generation;however, it is not available at night or in bad weather. Similar to how solar power depends on sun patterns, wind power output is unpredictable. Batteries are one type of energy storage that can help close the supply-demand imbalance as a result of these constraints. Furthermore, installing renewable infrastructure might be expensive initially, but with time, operational expenses are usually reduced</w:t>
      </w:r>
      <w:r>
        <w:t xml:space="preserve">. </w:t>
      </w:r>
      <w:r w:rsidRPr="009578EE">
        <w:rPr>
          <w:rStyle w:val="StyleUnderline"/>
        </w:rPr>
        <w:t xml:space="preserve">Recent years have seen a substantial increase in interest in the use of renewable energy sources as civilizations </w:t>
      </w:r>
      <w:r w:rsidRPr="004948F2">
        <w:rPr>
          <w:rStyle w:val="StyleUnderline"/>
          <w:highlight w:val="cyan"/>
        </w:rPr>
        <w:t>world</w:t>
      </w:r>
      <w:r w:rsidRPr="009578EE">
        <w:rPr>
          <w:rStyle w:val="StyleUnderline"/>
        </w:rPr>
        <w:t xml:space="preserve">wide </w:t>
      </w:r>
      <w:r w:rsidRPr="004948F2">
        <w:rPr>
          <w:rStyle w:val="StyleUnderline"/>
          <w:highlight w:val="cyan"/>
        </w:rPr>
        <w:t>attempt to</w:t>
      </w:r>
      <w:r w:rsidRPr="009578EE">
        <w:rPr>
          <w:rStyle w:val="StyleUnderline"/>
        </w:rPr>
        <w:t xml:space="preserve"> move away from fossil fuels and </w:t>
      </w:r>
      <w:r w:rsidRPr="004948F2">
        <w:rPr>
          <w:rStyle w:val="StyleUnderline"/>
          <w:highlight w:val="cyan"/>
        </w:rPr>
        <w:t>lessen the effects of climate change</w:t>
      </w:r>
      <w:r w:rsidRPr="009578EE">
        <w:rPr>
          <w:rStyle w:val="StyleUnderline"/>
        </w:rPr>
        <w:t xml:space="preserve">. Renewable energy sources, including solar, wind, hydroelectricity, and geothermal energy, have many advantages over conventional energy sources. </w:t>
      </w:r>
    </w:p>
    <w:p w14:paraId="36F841A8" w14:textId="77777777" w:rsidR="00C93EEE" w:rsidRDefault="00C93EEE" w:rsidP="00C93EEE">
      <w:pPr>
        <w:rPr>
          <w:rStyle w:val="StyleUnderline"/>
        </w:rPr>
      </w:pPr>
      <w:r w:rsidRPr="00F13FCD">
        <w:rPr>
          <w:sz w:val="16"/>
        </w:rPr>
        <w:t>The fact that renewable energy emits little to no greenhouse gas emissions makes it a cleaner and more sustainable choice for combating climate change, and this is one of its main advantages. Renewable energy sources produce electricity without generating hazardous gases, in contrast to fossil fuels, which when burned release carbon dioxide and other pollutants into the environment. This helps to lessen global warming and ameliorate air pollution. Reducing reliance on limited and diminishing fossil fuel stocks is another significant benefit of renewable energy. Renewable energy sources are plentiful and readily accessible, in contrast to</w:t>
      </w:r>
      <w:r>
        <w:rPr>
          <w:sz w:val="16"/>
        </w:rPr>
        <w:t xml:space="preserve"> </w:t>
      </w:r>
      <w:r w:rsidRPr="00F13FCD">
        <w:rPr>
          <w:sz w:val="16"/>
        </w:rPr>
        <w:t xml:space="preserve">nonrenewable fossil fuels like coal, oil, and natural gas, which run the danger of becoming scarce in the future. </w:t>
      </w:r>
      <w:r w:rsidRPr="009578EE">
        <w:rPr>
          <w:rStyle w:val="StyleUnderline"/>
        </w:rPr>
        <w:t xml:space="preserve">As an illustration, sunshine, wind, and water are continuously renewed resources that can be used to produce electricity. This not only improves energy security but also lessens the susceptibility of nations to changes in the cost of fossil fuels and interruptions in supply. </w:t>
      </w:r>
      <w:r w:rsidRPr="004948F2">
        <w:rPr>
          <w:rStyle w:val="StyleUnderline"/>
          <w:highlight w:val="cyan"/>
        </w:rPr>
        <w:t>Renewable</w:t>
      </w:r>
      <w:r w:rsidRPr="009578EE">
        <w:rPr>
          <w:rStyle w:val="StyleUnderline"/>
        </w:rPr>
        <w:t xml:space="preserve"> energy </w:t>
      </w:r>
      <w:r w:rsidRPr="004948F2">
        <w:rPr>
          <w:rStyle w:val="StyleUnderline"/>
          <w:highlight w:val="cyan"/>
        </w:rPr>
        <w:t>tech</w:t>
      </w:r>
      <w:r w:rsidRPr="009578EE">
        <w:rPr>
          <w:rStyle w:val="StyleUnderline"/>
        </w:rPr>
        <w:t xml:space="preserve">nologies also </w:t>
      </w:r>
      <w:r w:rsidRPr="004948F2">
        <w:rPr>
          <w:rStyle w:val="StyleUnderline"/>
        </w:rPr>
        <w:t>provide financial advantages</w:t>
      </w:r>
      <w:r w:rsidRPr="009578EE">
        <w:rPr>
          <w:rStyle w:val="StyleUnderline"/>
        </w:rPr>
        <w:t xml:space="preserve">, </w:t>
      </w:r>
      <w:r w:rsidRPr="004948F2">
        <w:rPr>
          <w:rStyle w:val="StyleUnderline"/>
          <w:highlight w:val="cyan"/>
        </w:rPr>
        <w:t>promot</w:t>
      </w:r>
      <w:r w:rsidRPr="009578EE">
        <w:rPr>
          <w:rStyle w:val="StyleUnderline"/>
        </w:rPr>
        <w:t xml:space="preserve">ing the </w:t>
      </w:r>
      <w:r w:rsidRPr="004948F2">
        <w:rPr>
          <w:rStyle w:val="StyleUnderline"/>
          <w:highlight w:val="cyan"/>
        </w:rPr>
        <w:t>development of jobs</w:t>
      </w:r>
      <w:r w:rsidRPr="009578EE">
        <w:rPr>
          <w:rStyle w:val="StyleUnderline"/>
        </w:rPr>
        <w:t xml:space="preserve"> </w:t>
      </w:r>
      <w:r w:rsidRPr="004948F2">
        <w:rPr>
          <w:rStyle w:val="StyleUnderline"/>
          <w:highlight w:val="cyan"/>
        </w:rPr>
        <w:t>and boosting</w:t>
      </w:r>
      <w:r w:rsidRPr="009578EE">
        <w:rPr>
          <w:rStyle w:val="StyleUnderline"/>
        </w:rPr>
        <w:t xml:space="preserve"> regional </w:t>
      </w:r>
      <w:r w:rsidRPr="004948F2">
        <w:rPr>
          <w:rStyle w:val="StyleUnderline"/>
          <w:highlight w:val="cyan"/>
        </w:rPr>
        <w:t>econ</w:t>
      </w:r>
      <w:r w:rsidRPr="009578EE">
        <w:rPr>
          <w:rStyle w:val="StyleUnderline"/>
        </w:rPr>
        <w:t>omie</w:t>
      </w:r>
      <w:r w:rsidRPr="004948F2">
        <w:rPr>
          <w:rStyle w:val="StyleUnderline"/>
          <w:highlight w:val="cyan"/>
        </w:rPr>
        <w:t>s</w:t>
      </w:r>
      <w:r w:rsidRPr="009578EE">
        <w:rPr>
          <w:rStyle w:val="StyleUnderline"/>
        </w:rPr>
        <w:t>. Renewable energy systems like solar panels and wind turbines require a professional crew for installation, operation, and maintenance, which creates new job possibilities.</w:t>
      </w:r>
    </w:p>
    <w:p w14:paraId="4E9769B3" w14:textId="77777777" w:rsidR="00C93EEE" w:rsidRPr="00C93EEE" w:rsidRDefault="00C93EEE" w:rsidP="00C93EEE"/>
    <w:p w14:paraId="335ED053" w14:textId="77777777" w:rsidR="00C93EEE" w:rsidRDefault="00C93EEE" w:rsidP="003C3FB0">
      <w:pPr>
        <w:pStyle w:val="Heading1"/>
      </w:pPr>
      <w:r>
        <w:t>Geoengineering Bad</w:t>
      </w:r>
    </w:p>
    <w:p w14:paraId="3AB04624" w14:textId="51BC1E65" w:rsidR="000846B4" w:rsidRDefault="000846B4" w:rsidP="000846B4">
      <w:pPr>
        <w:pStyle w:val="Heading2"/>
      </w:pPr>
      <w:r>
        <w:t>War</w:t>
      </w:r>
    </w:p>
    <w:p w14:paraId="7D010DD8" w14:textId="59A413CA" w:rsidR="000846B4" w:rsidRPr="000846B4" w:rsidRDefault="000846B4" w:rsidP="000846B4">
      <w:pPr>
        <w:pStyle w:val="Heading3"/>
      </w:pPr>
      <w:r>
        <w:t>Geoengineering Bad---Termination Shock---2NC</w:t>
      </w:r>
    </w:p>
    <w:p w14:paraId="244273BD" w14:textId="77777777" w:rsidR="000846B4" w:rsidRPr="009A0409" w:rsidRDefault="000846B4" w:rsidP="000846B4">
      <w:pPr>
        <w:pStyle w:val="Heading4"/>
      </w:pPr>
      <w:r>
        <w:t xml:space="preserve">Geoengineering is unsustainable and </w:t>
      </w:r>
      <w:r w:rsidRPr="009A0409">
        <w:t xml:space="preserve">Global temperatures </w:t>
      </w:r>
      <w:r>
        <w:t xml:space="preserve">will </w:t>
      </w:r>
      <w:r w:rsidRPr="009A0409">
        <w:t xml:space="preserve">increase rapidly </w:t>
      </w:r>
      <w:r>
        <w:t>when it is suddenly</w:t>
      </w:r>
      <w:r w:rsidRPr="009A0409">
        <w:t xml:space="preserve"> stopped without significant emissions reductions having taken place.</w:t>
      </w:r>
    </w:p>
    <w:p w14:paraId="245EE869" w14:textId="77777777" w:rsidR="000846B4" w:rsidRPr="009A0409" w:rsidRDefault="000846B4" w:rsidP="000846B4">
      <w:r w:rsidRPr="009A0409">
        <w:rPr>
          <w:rStyle w:val="Style13ptBold"/>
        </w:rPr>
        <w:t>Lazard 25</w:t>
      </w:r>
      <w:r>
        <w:t xml:space="preserve"> - [</w:t>
      </w:r>
      <w:r w:rsidRPr="009A0409">
        <w:t>Olivia Lazard, 7-16-2025, "Geoengineering: Assessing Risks in the Era of Planetary Security", Carnegie Endowment for International Peace, https://carnegieendowment.org/research/2025/07/geoengineering-assessing-risks-in-the-era-of-planetary-security?lang=en</w:t>
      </w:r>
      <w:r>
        <w:t>]</w:t>
      </w:r>
    </w:p>
    <w:p w14:paraId="6806DA4F" w14:textId="77777777" w:rsidR="000846B4" w:rsidRPr="009A0409" w:rsidRDefault="000846B4" w:rsidP="000846B4">
      <w:r w:rsidRPr="009A0409">
        <w:t>Termination Shock</w:t>
      </w:r>
    </w:p>
    <w:p w14:paraId="69F2048E" w14:textId="77777777" w:rsidR="000846B4" w:rsidRPr="009A0409" w:rsidRDefault="000846B4" w:rsidP="000846B4">
      <w:r w:rsidRPr="009A0409">
        <w:rPr>
          <w:rStyle w:val="StyleUnderline"/>
        </w:rPr>
        <w:t xml:space="preserve">The </w:t>
      </w:r>
      <w:r w:rsidRPr="009A0409">
        <w:rPr>
          <w:rStyle w:val="StyleUnderline"/>
          <w:highlight w:val="cyan"/>
        </w:rPr>
        <w:t xml:space="preserve">possibility of </w:t>
      </w:r>
      <w:r w:rsidRPr="009A0409">
        <w:rPr>
          <w:rStyle w:val="Emphasis"/>
          <w:highlight w:val="cyan"/>
        </w:rPr>
        <w:t>termination shock</w:t>
      </w:r>
      <w:r w:rsidRPr="009A0409">
        <w:rPr>
          <w:rStyle w:val="StyleUnderline"/>
          <w:highlight w:val="cyan"/>
        </w:rPr>
        <w:t xml:space="preserve"> from</w:t>
      </w:r>
      <w:r w:rsidRPr="009A0409">
        <w:rPr>
          <w:rStyle w:val="StyleUnderline"/>
        </w:rPr>
        <w:t xml:space="preserve"> the deployment of solar </w:t>
      </w:r>
      <w:r w:rsidRPr="009A0409">
        <w:rPr>
          <w:rStyle w:val="StyleUnderline"/>
          <w:highlight w:val="cyan"/>
        </w:rPr>
        <w:t>geoengineering</w:t>
      </w:r>
      <w:r w:rsidRPr="009A0409">
        <w:rPr>
          <w:rStyle w:val="StyleUnderline"/>
        </w:rPr>
        <w:t xml:space="preserve">, specifically SAI, </w:t>
      </w:r>
      <w:r w:rsidRPr="009A0409">
        <w:rPr>
          <w:rStyle w:val="StyleUnderline"/>
          <w:highlight w:val="cyan"/>
        </w:rPr>
        <w:t>is</w:t>
      </w:r>
      <w:r w:rsidRPr="009A0409">
        <w:rPr>
          <w:rStyle w:val="StyleUnderline"/>
        </w:rPr>
        <w:t xml:space="preserve"> classified as a </w:t>
      </w:r>
      <w:r w:rsidRPr="009A0409">
        <w:rPr>
          <w:rStyle w:val="Emphasis"/>
        </w:rPr>
        <w:t xml:space="preserve">novel global </w:t>
      </w:r>
      <w:r w:rsidRPr="009A0409">
        <w:rPr>
          <w:rStyle w:val="Emphasis"/>
          <w:highlight w:val="cyan"/>
        </w:rPr>
        <w:t>catastrophic</w:t>
      </w:r>
      <w:r w:rsidRPr="009A0409">
        <w:rPr>
          <w:rStyle w:val="Emphasis"/>
        </w:rPr>
        <w:t xml:space="preserve"> risk</w:t>
      </w:r>
      <w:r w:rsidRPr="009A0409">
        <w:t>.</w:t>
      </w:r>
      <w:r w:rsidRPr="009A0409">
        <w:rPr>
          <w:vertAlign w:val="superscript"/>
        </w:rPr>
        <w:t>175</w:t>
      </w:r>
      <w:r>
        <w:t xml:space="preserve"> </w:t>
      </w:r>
      <w:r w:rsidRPr="009A0409">
        <w:t xml:space="preserve">Termination shock is the situation </w:t>
      </w:r>
      <w:r w:rsidRPr="009A0409">
        <w:rPr>
          <w:rStyle w:val="StyleUnderline"/>
          <w:highlight w:val="cyan"/>
        </w:rPr>
        <w:t xml:space="preserve">in which SAI is used to </w:t>
      </w:r>
      <w:r w:rsidRPr="009A0409">
        <w:rPr>
          <w:rStyle w:val="Emphasis"/>
          <w:highlight w:val="cyan"/>
        </w:rPr>
        <w:t>mask</w:t>
      </w:r>
      <w:r w:rsidRPr="009A0409">
        <w:rPr>
          <w:rStyle w:val="StyleUnderline"/>
        </w:rPr>
        <w:t xml:space="preserve"> a </w:t>
      </w:r>
      <w:r w:rsidRPr="009A0409">
        <w:rPr>
          <w:rStyle w:val="StyleUnderline"/>
          <w:highlight w:val="cyan"/>
        </w:rPr>
        <w:t>high level of global warming and is</w:t>
      </w:r>
      <w:r w:rsidRPr="009A0409">
        <w:rPr>
          <w:rStyle w:val="StyleUnderline"/>
        </w:rPr>
        <w:t xml:space="preserve"> then </w:t>
      </w:r>
      <w:r w:rsidRPr="009A0409">
        <w:rPr>
          <w:rStyle w:val="Emphasis"/>
          <w:highlight w:val="cyan"/>
        </w:rPr>
        <w:t>suddenly stopped</w:t>
      </w:r>
      <w:r w:rsidRPr="009A0409">
        <w:rPr>
          <w:rStyle w:val="StyleUnderline"/>
        </w:rPr>
        <w:t xml:space="preserve">, </w:t>
      </w:r>
      <w:r w:rsidRPr="009A0409">
        <w:rPr>
          <w:rStyle w:val="StyleUnderline"/>
          <w:highlight w:val="cyan"/>
        </w:rPr>
        <w:t>leading to a rapid</w:t>
      </w:r>
      <w:r w:rsidRPr="009A0409">
        <w:rPr>
          <w:rStyle w:val="StyleUnderline"/>
        </w:rPr>
        <w:t xml:space="preserve"> and damaging </w:t>
      </w:r>
      <w:r w:rsidRPr="009A0409">
        <w:rPr>
          <w:rStyle w:val="StyleUnderline"/>
          <w:highlight w:val="cyan"/>
        </w:rPr>
        <w:t>rise in temperatures</w:t>
      </w:r>
      <w:r w:rsidRPr="009A0409">
        <w:t xml:space="preserve">. Under different scenarios, </w:t>
      </w:r>
      <w:r w:rsidRPr="009A0409">
        <w:rPr>
          <w:rStyle w:val="StyleUnderline"/>
        </w:rPr>
        <w:t xml:space="preserve">this </w:t>
      </w:r>
      <w:r w:rsidRPr="009A0409">
        <w:rPr>
          <w:rStyle w:val="StyleUnderline"/>
          <w:highlight w:val="cyan"/>
        </w:rPr>
        <w:t>could produce up to 5°C</w:t>
      </w:r>
      <w:r w:rsidRPr="009A0409">
        <w:rPr>
          <w:rStyle w:val="StyleUnderline"/>
        </w:rPr>
        <w:t xml:space="preserve"> of average global warming in a few decades</w:t>
      </w:r>
      <w:r w:rsidRPr="009A0409">
        <w:t>.</w:t>
      </w:r>
      <w:r w:rsidRPr="009A0409">
        <w:rPr>
          <w:vertAlign w:val="superscript"/>
        </w:rPr>
        <w:t>176</w:t>
      </w:r>
      <w:r>
        <w:t xml:space="preserve"> </w:t>
      </w:r>
      <w:r w:rsidRPr="009A0409">
        <w:t>For this reason, Tang and Kemp have described the effects of SAI as a “planetary Sword of Damocles.”</w:t>
      </w:r>
      <w:r w:rsidRPr="009A0409">
        <w:rPr>
          <w:vertAlign w:val="superscript"/>
        </w:rPr>
        <w:t>177</w:t>
      </w:r>
    </w:p>
    <w:p w14:paraId="04A59F18" w14:textId="77777777" w:rsidR="000846B4" w:rsidRPr="009A0409" w:rsidRDefault="000846B4" w:rsidP="000846B4">
      <w:r w:rsidRPr="009A0409">
        <w:t xml:space="preserve">The deployment of SAI would come with a multicentury commitment, as it would be based on the assumption that novel methods of carbon removal, such as DAC, could be scaled up sufficiently to enable SAI to be stopped. One 2023 assessment, based on current climate policy, </w:t>
      </w:r>
      <w:r w:rsidRPr="009A0409">
        <w:rPr>
          <w:rStyle w:val="StyleUnderline"/>
        </w:rPr>
        <w:t xml:space="preserve">was that </w:t>
      </w:r>
      <w:r w:rsidRPr="009A0409">
        <w:rPr>
          <w:rStyle w:val="StyleUnderline"/>
          <w:highlight w:val="cyan"/>
        </w:rPr>
        <w:t>SAI would</w:t>
      </w:r>
      <w:r w:rsidRPr="009A0409">
        <w:rPr>
          <w:rStyle w:val="StyleUnderline"/>
        </w:rPr>
        <w:t xml:space="preserve"> </w:t>
      </w:r>
      <w:r w:rsidRPr="009A0409">
        <w:rPr>
          <w:rStyle w:val="StyleUnderline"/>
          <w:highlight w:val="cyan"/>
        </w:rPr>
        <w:t>need to be deployed for</w:t>
      </w:r>
      <w:r w:rsidRPr="009A0409">
        <w:rPr>
          <w:rStyle w:val="StyleUnderline"/>
        </w:rPr>
        <w:t xml:space="preserve"> </w:t>
      </w:r>
      <w:r w:rsidRPr="009A0409">
        <w:rPr>
          <w:rStyle w:val="Emphasis"/>
        </w:rPr>
        <w:t>245–</w:t>
      </w:r>
      <w:r w:rsidRPr="009A0409">
        <w:rPr>
          <w:rStyle w:val="Emphasis"/>
          <w:highlight w:val="cyan"/>
        </w:rPr>
        <w:t>315 years</w:t>
      </w:r>
      <w:r w:rsidRPr="009A0409">
        <w:rPr>
          <w:rStyle w:val="StyleUnderline"/>
        </w:rPr>
        <w:t>.</w:t>
      </w:r>
      <w:r>
        <w:rPr>
          <w:rStyle w:val="StyleUnderline"/>
        </w:rPr>
        <w:t xml:space="preserve"> </w:t>
      </w:r>
      <w:r w:rsidRPr="009A0409">
        <w:rPr>
          <w:rStyle w:val="StyleUnderline"/>
        </w:rPr>
        <w:t>178</w:t>
      </w:r>
      <w:r>
        <w:rPr>
          <w:rStyle w:val="StyleUnderline"/>
        </w:rPr>
        <w:t xml:space="preserve"> </w:t>
      </w:r>
      <w:r w:rsidRPr="009A0409">
        <w:rPr>
          <w:rStyle w:val="StyleUnderline"/>
        </w:rPr>
        <w:t xml:space="preserve">Termination shock is therefore deeply linked with a heavy intergenerational burden and the requirement </w:t>
      </w:r>
      <w:r w:rsidRPr="009A0409">
        <w:rPr>
          <w:rStyle w:val="StyleUnderline"/>
          <w:highlight w:val="cyan"/>
        </w:rPr>
        <w:t xml:space="preserve">of </w:t>
      </w:r>
      <w:r w:rsidRPr="009A0409">
        <w:rPr>
          <w:rStyle w:val="Emphasis"/>
          <w:highlight w:val="cyan"/>
        </w:rPr>
        <w:t>near-perfect global governance</w:t>
      </w:r>
      <w:r w:rsidRPr="009A0409">
        <w:t xml:space="preserve"> for several generations alongside “heroic assumptions about state rationality,” in the words of political scientist Olaf Corry.</w:t>
      </w:r>
      <w:r w:rsidRPr="009A0409">
        <w:rPr>
          <w:vertAlign w:val="superscript"/>
        </w:rPr>
        <w:t>179</w:t>
      </w:r>
    </w:p>
    <w:p w14:paraId="60D51796" w14:textId="77777777" w:rsidR="000846B4" w:rsidRPr="009A0409" w:rsidRDefault="000846B4" w:rsidP="000846B4">
      <w:r w:rsidRPr="009A0409">
        <w:t>A further type of intergenerational burden comes from the long-term geological sequestration of CO</w:t>
      </w:r>
      <w:r w:rsidRPr="009A0409">
        <w:rPr>
          <w:vertAlign w:val="subscript"/>
        </w:rPr>
        <w:t>2</w:t>
      </w:r>
      <w:r w:rsidRPr="009A0409">
        <w:t xml:space="preserve">. The issues are similar in some respects to the storage of nuclear waste, for example the labeling of sequestration sites so they remain undisturbed over millennia. </w:t>
      </w:r>
      <w:r w:rsidRPr="009A0409">
        <w:rPr>
          <w:rStyle w:val="StyleUnderline"/>
          <w:highlight w:val="cyan"/>
        </w:rPr>
        <w:t>More pressing</w:t>
      </w:r>
      <w:r w:rsidRPr="009A0409">
        <w:rPr>
          <w:rStyle w:val="StyleUnderline"/>
        </w:rPr>
        <w:t xml:space="preserve">, though, </w:t>
      </w:r>
      <w:r w:rsidRPr="009A0409">
        <w:rPr>
          <w:rStyle w:val="StyleUnderline"/>
          <w:highlight w:val="cyan"/>
        </w:rPr>
        <w:t>is the lack</w:t>
      </w:r>
      <w:r w:rsidRPr="009A0409">
        <w:rPr>
          <w:rStyle w:val="StyleUnderline"/>
        </w:rPr>
        <w:t xml:space="preserve"> </w:t>
      </w:r>
      <w:r w:rsidRPr="009A0409">
        <w:rPr>
          <w:rStyle w:val="StyleUnderline"/>
          <w:highlight w:val="cyan"/>
        </w:rPr>
        <w:t>of</w:t>
      </w:r>
      <w:r w:rsidRPr="009A0409">
        <w:rPr>
          <w:rStyle w:val="StyleUnderline"/>
        </w:rPr>
        <w:t xml:space="preserve"> </w:t>
      </w:r>
      <w:r w:rsidRPr="009A0409">
        <w:rPr>
          <w:rStyle w:val="Emphasis"/>
        </w:rPr>
        <w:t xml:space="preserve">legal or </w:t>
      </w:r>
      <w:r w:rsidRPr="009A0409">
        <w:rPr>
          <w:rStyle w:val="Emphasis"/>
          <w:highlight w:val="cyan"/>
        </w:rPr>
        <w:t>regulatory frameworks</w:t>
      </w:r>
      <w:r w:rsidRPr="009A0409">
        <w:rPr>
          <w:rStyle w:val="StyleUnderline"/>
          <w:highlight w:val="cyan"/>
        </w:rPr>
        <w:t xml:space="preserve"> and</w:t>
      </w:r>
      <w:r w:rsidRPr="009A0409">
        <w:rPr>
          <w:rStyle w:val="StyleUnderline"/>
        </w:rPr>
        <w:t xml:space="preserve">, therefore, </w:t>
      </w:r>
      <w:r w:rsidRPr="009A0409">
        <w:rPr>
          <w:rStyle w:val="StyleUnderline"/>
          <w:highlight w:val="cyan"/>
        </w:rPr>
        <w:t>accountability for long-term</w:t>
      </w:r>
      <w:r w:rsidRPr="009A0409">
        <w:rPr>
          <w:rStyle w:val="StyleUnderline"/>
        </w:rPr>
        <w:t xml:space="preserve"> storage of CO2.</w:t>
      </w:r>
      <w:r w:rsidRPr="009A0409">
        <w:t xml:space="preserve"> There are questions over whether there would be the necessary technical and financial stability to maintain monitoring and deal with potential leaks over the long term.</w:t>
      </w:r>
    </w:p>
    <w:p w14:paraId="69F6B459" w14:textId="77777777" w:rsidR="000846B4" w:rsidRPr="009A0409" w:rsidRDefault="000846B4" w:rsidP="000846B4">
      <w:pPr>
        <w:rPr>
          <w:rStyle w:val="StyleUnderline"/>
        </w:rPr>
      </w:pPr>
      <w:r w:rsidRPr="009A0409">
        <w:rPr>
          <w:rStyle w:val="StyleUnderline"/>
        </w:rPr>
        <w:t xml:space="preserve">Alongside </w:t>
      </w:r>
      <w:r w:rsidRPr="009A0409">
        <w:rPr>
          <w:rStyle w:val="StyleUnderline"/>
          <w:highlight w:val="cyan"/>
        </w:rPr>
        <w:t>issues of</w:t>
      </w:r>
      <w:r w:rsidRPr="009A0409">
        <w:rPr>
          <w:rStyle w:val="StyleUnderline"/>
        </w:rPr>
        <w:t xml:space="preserve"> governance are more basic questions about the technological development and energy use of SAI.</w:t>
      </w:r>
      <w:r w:rsidRPr="009A0409">
        <w:t xml:space="preserve"> For example, it is unclear where the fuel for the necessary fleet of high-altitude airplanes would come from. At present, there is no realistic or scalable alternative to kerosene-based jet fuels. Sustainable aviation fuels are unlikely to become a viable option in the near future, so SAI risks, on the one hand</w:t>
      </w:r>
      <w:r w:rsidRPr="009A0409">
        <w:rPr>
          <w:rStyle w:val="StyleUnderline"/>
        </w:rPr>
        <w:t xml:space="preserve">, </w:t>
      </w:r>
      <w:r w:rsidRPr="009A0409">
        <w:rPr>
          <w:rStyle w:val="Emphasis"/>
          <w:highlight w:val="cyan"/>
        </w:rPr>
        <w:t>perpetuating fossil-fuel use</w:t>
      </w:r>
      <w:r w:rsidRPr="009A0409">
        <w:rPr>
          <w:rStyle w:val="StyleUnderline"/>
        </w:rPr>
        <w:t xml:space="preserve"> even as it is deployed to counteract this very issue </w:t>
      </w:r>
      <w:r w:rsidRPr="009A0409">
        <w:rPr>
          <w:rStyle w:val="StyleUnderline"/>
          <w:highlight w:val="cyan"/>
        </w:rPr>
        <w:t>and</w:t>
      </w:r>
      <w:r w:rsidRPr="009A0409">
        <w:rPr>
          <w:rStyle w:val="StyleUnderline"/>
        </w:rPr>
        <w:t xml:space="preserve">, on the other, </w:t>
      </w:r>
      <w:r w:rsidRPr="009A0409">
        <w:rPr>
          <w:rStyle w:val="StyleUnderline"/>
          <w:highlight w:val="cyan"/>
        </w:rPr>
        <w:t>diverting fossil bases toward</w:t>
      </w:r>
      <w:r w:rsidRPr="009A0409">
        <w:rPr>
          <w:rStyle w:val="StyleUnderline"/>
        </w:rPr>
        <w:t xml:space="preserve"> the </w:t>
      </w:r>
      <w:r w:rsidRPr="009A0409">
        <w:rPr>
          <w:rStyle w:val="StyleUnderline"/>
          <w:highlight w:val="cyan"/>
        </w:rPr>
        <w:t>maintenance</w:t>
      </w:r>
      <w:r w:rsidRPr="009A0409">
        <w:rPr>
          <w:rStyle w:val="StyleUnderline"/>
        </w:rPr>
        <w:t xml:space="preserve"> of geoengineering, </w:t>
      </w:r>
      <w:r w:rsidRPr="009A0409">
        <w:rPr>
          <w:rStyle w:val="StyleUnderline"/>
          <w:highlight w:val="cyan"/>
        </w:rPr>
        <w:t>potentially subtracting from a just use</w:t>
      </w:r>
      <w:r w:rsidRPr="009A0409">
        <w:rPr>
          <w:rStyle w:val="StyleUnderline"/>
        </w:rPr>
        <w:t xml:space="preserve"> of fossil fuels.</w:t>
      </w:r>
    </w:p>
    <w:p w14:paraId="3871B8E3" w14:textId="77777777" w:rsidR="000846B4" w:rsidRDefault="000846B4" w:rsidP="000846B4">
      <w:pPr>
        <w:rPr>
          <w:rStyle w:val="StyleUnderline"/>
        </w:rPr>
      </w:pPr>
      <w:r w:rsidRPr="009A0409">
        <w:rPr>
          <w:rStyle w:val="StyleUnderline"/>
        </w:rPr>
        <w:t xml:space="preserve">Added to that, </w:t>
      </w:r>
      <w:r w:rsidRPr="009A0409">
        <w:rPr>
          <w:rStyle w:val="StyleUnderline"/>
          <w:highlight w:val="cyan"/>
        </w:rPr>
        <w:t>implementing SAI</w:t>
      </w:r>
      <w:r w:rsidRPr="009A0409">
        <w:rPr>
          <w:rStyle w:val="StyleUnderline"/>
        </w:rPr>
        <w:t xml:space="preserve"> would </w:t>
      </w:r>
      <w:r w:rsidRPr="009A0409">
        <w:rPr>
          <w:rStyle w:val="StyleUnderline"/>
          <w:highlight w:val="cyan"/>
        </w:rPr>
        <w:t>create long-term</w:t>
      </w:r>
      <w:r w:rsidRPr="009A0409">
        <w:rPr>
          <w:rStyle w:val="StyleUnderline"/>
        </w:rPr>
        <w:t xml:space="preserve"> path </w:t>
      </w:r>
      <w:r w:rsidRPr="009A0409">
        <w:rPr>
          <w:rStyle w:val="StyleUnderline"/>
          <w:highlight w:val="cyan"/>
        </w:rPr>
        <w:t>dependencies that could</w:t>
      </w:r>
      <w:r w:rsidRPr="009A0409">
        <w:rPr>
          <w:rStyle w:val="StyleUnderline"/>
        </w:rPr>
        <w:t xml:space="preserve"> entirely change the paradigm of climate action, not only further </w:t>
      </w:r>
      <w:r w:rsidRPr="009A0409">
        <w:rPr>
          <w:rStyle w:val="Emphasis"/>
          <w:highlight w:val="cyan"/>
        </w:rPr>
        <w:t>entrench</w:t>
      </w:r>
      <w:r w:rsidRPr="009A0409">
        <w:rPr>
          <w:rStyle w:val="Emphasis"/>
        </w:rPr>
        <w:t xml:space="preserve">ing </w:t>
      </w:r>
      <w:r w:rsidRPr="009A0409">
        <w:rPr>
          <w:rStyle w:val="Emphasis"/>
          <w:highlight w:val="cyan"/>
        </w:rPr>
        <w:t>fossil-fuel</w:t>
      </w:r>
      <w:r w:rsidRPr="009A0409">
        <w:rPr>
          <w:rStyle w:val="StyleUnderline"/>
          <w:highlight w:val="cyan"/>
        </w:rPr>
        <w:t xml:space="preserve"> and</w:t>
      </w:r>
      <w:r w:rsidRPr="009A0409">
        <w:rPr>
          <w:rStyle w:val="StyleUnderline"/>
        </w:rPr>
        <w:t xml:space="preserve"> technological interests but also </w:t>
      </w:r>
      <w:r w:rsidRPr="009A0409">
        <w:rPr>
          <w:rStyle w:val="StyleUnderline"/>
          <w:highlight w:val="cyan"/>
        </w:rPr>
        <w:t>present</w:t>
      </w:r>
      <w:r w:rsidRPr="009A0409">
        <w:rPr>
          <w:rStyle w:val="StyleUnderline"/>
        </w:rPr>
        <w:t xml:space="preserve">ing </w:t>
      </w:r>
      <w:r w:rsidRPr="009A0409">
        <w:rPr>
          <w:rStyle w:val="StyleUnderline"/>
          <w:highlight w:val="cyan"/>
        </w:rPr>
        <w:t>the threat of</w:t>
      </w:r>
      <w:r w:rsidRPr="009A0409">
        <w:rPr>
          <w:rStyle w:val="StyleUnderline"/>
        </w:rPr>
        <w:t xml:space="preserve"> massively accelerated and </w:t>
      </w:r>
      <w:r w:rsidRPr="009A0409">
        <w:rPr>
          <w:rStyle w:val="Emphasis"/>
          <w:highlight w:val="cyan"/>
        </w:rPr>
        <w:t>catastrophic global warming</w:t>
      </w:r>
      <w:r w:rsidRPr="009A0409">
        <w:t xml:space="preserve">. Seen this way, </w:t>
      </w:r>
      <w:r w:rsidRPr="009A0409">
        <w:rPr>
          <w:rStyle w:val="StyleUnderline"/>
        </w:rPr>
        <w:t xml:space="preserve">SRM should be assessed not in terms of the risk of unmitigated climate impacts but in terms of the plausibility of the </w:t>
      </w:r>
      <w:r w:rsidRPr="009A0409">
        <w:rPr>
          <w:rStyle w:val="Emphasis"/>
        </w:rPr>
        <w:t>extinction of the human race</w:t>
      </w:r>
      <w:r w:rsidRPr="009A0409">
        <w:rPr>
          <w:rStyle w:val="StyleUnderline"/>
        </w:rPr>
        <w:t>.</w:t>
      </w:r>
    </w:p>
    <w:p w14:paraId="133AF8DF" w14:textId="77777777" w:rsidR="000846B4" w:rsidRDefault="000846B4" w:rsidP="000846B4">
      <w:pPr>
        <w:pStyle w:val="Heading4"/>
      </w:pPr>
      <w:r w:rsidRPr="00913677">
        <w:t xml:space="preserve">Geoengineering </w:t>
      </w:r>
      <w:r>
        <w:t>includes many risks that are overlooked.</w:t>
      </w:r>
    </w:p>
    <w:p w14:paraId="586A2D1F" w14:textId="77777777" w:rsidR="000846B4" w:rsidRPr="009A0409" w:rsidRDefault="000846B4" w:rsidP="000846B4">
      <w:pPr>
        <w:rPr>
          <w:rFonts w:eastAsiaTheme="majorEastAsia" w:cstheme="majorBidi"/>
          <w:b/>
          <w:iCs/>
          <w:sz w:val="26"/>
        </w:rPr>
      </w:pPr>
      <w:r w:rsidRPr="009A0409">
        <w:rPr>
          <w:rStyle w:val="Style13ptBold"/>
        </w:rPr>
        <w:t>Lazard 25</w:t>
      </w:r>
      <w:r>
        <w:t xml:space="preserve"> - [</w:t>
      </w:r>
      <w:r w:rsidRPr="009A0409">
        <w:t>Olivia Lazard, 7-16-2025, "Geoengineering: Assessing Risks in the Era of Planetary Security", Carnegie Endowment for International Peace, https://carnegieendowment.org/research/2025/07/geoengineering-assessing-risks-in-the-era-of-planetary-security?lang=en</w:t>
      </w:r>
      <w:r>
        <w:t>]</w:t>
      </w:r>
    </w:p>
    <w:p w14:paraId="7C51DB3F" w14:textId="77777777" w:rsidR="000846B4" w:rsidRPr="00913677" w:rsidRDefault="000846B4" w:rsidP="000846B4">
      <w:r w:rsidRPr="00913677">
        <w:t>Systemic Destabilization</w:t>
      </w:r>
    </w:p>
    <w:p w14:paraId="6B54E9AF" w14:textId="77777777" w:rsidR="000846B4" w:rsidRPr="00913677" w:rsidRDefault="000846B4" w:rsidP="000846B4">
      <w:r w:rsidRPr="00913677">
        <w:rPr>
          <w:rStyle w:val="StyleUnderline"/>
          <w:highlight w:val="cyan"/>
        </w:rPr>
        <w:t>There is</w:t>
      </w:r>
      <w:r w:rsidRPr="00913677">
        <w:rPr>
          <w:rStyle w:val="StyleUnderline"/>
        </w:rPr>
        <w:t xml:space="preserve"> a category of </w:t>
      </w:r>
      <w:r w:rsidRPr="00913677">
        <w:rPr>
          <w:rStyle w:val="Emphasis"/>
          <w:highlight w:val="cyan"/>
        </w:rPr>
        <w:t>second-order</w:t>
      </w:r>
      <w:r w:rsidRPr="00913677">
        <w:rPr>
          <w:rStyle w:val="Emphasis"/>
        </w:rPr>
        <w:t xml:space="preserve"> or systemic </w:t>
      </w:r>
      <w:r w:rsidRPr="00913677">
        <w:rPr>
          <w:rStyle w:val="Emphasis"/>
          <w:highlight w:val="cyan"/>
        </w:rPr>
        <w:t>risks</w:t>
      </w:r>
      <w:r w:rsidRPr="00913677">
        <w:rPr>
          <w:rStyle w:val="StyleUnderline"/>
          <w:highlight w:val="cyan"/>
        </w:rPr>
        <w:t xml:space="preserve"> that does not feature in</w:t>
      </w:r>
      <w:r w:rsidRPr="00913677">
        <w:rPr>
          <w:rStyle w:val="StyleUnderline"/>
        </w:rPr>
        <w:t xml:space="preserve"> many </w:t>
      </w:r>
      <w:r w:rsidRPr="00913677">
        <w:rPr>
          <w:rStyle w:val="StyleUnderline"/>
          <w:highlight w:val="cyan"/>
        </w:rPr>
        <w:t>discussions of geoengineering</w:t>
      </w:r>
      <w:r w:rsidRPr="00913677">
        <w:rPr>
          <w:rStyle w:val="StyleUnderline"/>
        </w:rPr>
        <w:t xml:space="preserve">. </w:t>
      </w:r>
      <w:r w:rsidRPr="00913677">
        <w:rPr>
          <w:rStyle w:val="StyleUnderline"/>
          <w:highlight w:val="cyan"/>
        </w:rPr>
        <w:t>These risks relate to how geoengineering</w:t>
      </w:r>
      <w:r w:rsidRPr="00913677">
        <w:rPr>
          <w:rStyle w:val="StyleUnderline"/>
        </w:rPr>
        <w:t xml:space="preserve"> approaches </w:t>
      </w:r>
      <w:r w:rsidRPr="00913677">
        <w:rPr>
          <w:rStyle w:val="StyleUnderline"/>
          <w:highlight w:val="cyan"/>
        </w:rPr>
        <w:t>would join with an</w:t>
      </w:r>
      <w:r w:rsidRPr="00913677">
        <w:rPr>
          <w:rStyle w:val="StyleUnderline"/>
        </w:rPr>
        <w:t xml:space="preserve"> already </w:t>
      </w:r>
      <w:r w:rsidRPr="00913677">
        <w:rPr>
          <w:rStyle w:val="Emphasis"/>
          <w:highlight w:val="cyan"/>
        </w:rPr>
        <w:t>highly interconnected system</w:t>
      </w:r>
      <w:r w:rsidRPr="00913677">
        <w:t>. According to a 2024 assessment of global risk,</w:t>
      </w:r>
    </w:p>
    <w:p w14:paraId="3395CAB2" w14:textId="77777777" w:rsidR="000846B4" w:rsidRPr="00913677" w:rsidRDefault="000846B4" w:rsidP="000846B4">
      <w:r w:rsidRPr="00913677">
        <w:rPr>
          <w:rStyle w:val="StyleUnderline"/>
        </w:rPr>
        <w:t xml:space="preserve">Some </w:t>
      </w:r>
      <w:r w:rsidRPr="00913677">
        <w:rPr>
          <w:rStyle w:val="StyleUnderline"/>
          <w:highlight w:val="cyan"/>
        </w:rPr>
        <w:t>geoengineering</w:t>
      </w:r>
      <w:r w:rsidRPr="00913677">
        <w:rPr>
          <w:rStyle w:val="StyleUnderline"/>
        </w:rPr>
        <w:t xml:space="preserve"> technologies . . . </w:t>
      </w:r>
      <w:r w:rsidRPr="00913677">
        <w:t xml:space="preserve">may enable society to mitigate and adapt to climate change; however, </w:t>
      </w:r>
      <w:r w:rsidRPr="00913677">
        <w:rPr>
          <w:rStyle w:val="StyleUnderline"/>
        </w:rPr>
        <w:t xml:space="preserve">they may also </w:t>
      </w:r>
      <w:r w:rsidRPr="00913677">
        <w:rPr>
          <w:rStyle w:val="Emphasis"/>
          <w:highlight w:val="cyan"/>
        </w:rPr>
        <w:t xml:space="preserve">increase vulnerability to </w:t>
      </w:r>
      <w:r w:rsidRPr="00913677">
        <w:rPr>
          <w:rStyle w:val="Emphasis"/>
        </w:rPr>
        <w:t>termination shocks</w:t>
      </w:r>
      <w:r w:rsidRPr="00913677">
        <w:t xml:space="preserve">. . . . In this highly interconnected landscape, </w:t>
      </w:r>
      <w:r w:rsidRPr="00913677">
        <w:rPr>
          <w:rStyle w:val="StyleUnderline"/>
        </w:rPr>
        <w:t>“</w:t>
      </w:r>
      <w:r w:rsidRPr="00913677">
        <w:rPr>
          <w:rStyle w:val="Emphasis"/>
          <w:highlight w:val="cyan"/>
        </w:rPr>
        <w:t>synchronous</w:t>
      </w:r>
      <w:r w:rsidRPr="00913677">
        <w:rPr>
          <w:rStyle w:val="StyleUnderline"/>
          <w:highlight w:val="cyan"/>
        </w:rPr>
        <w:t>” and “</w:t>
      </w:r>
      <w:r w:rsidRPr="00913677">
        <w:rPr>
          <w:rStyle w:val="Emphasis"/>
          <w:highlight w:val="cyan"/>
        </w:rPr>
        <w:t>cascading</w:t>
      </w:r>
      <w:r w:rsidRPr="00913677">
        <w:rPr>
          <w:rStyle w:val="StyleUnderline"/>
          <w:highlight w:val="cyan"/>
        </w:rPr>
        <w:t>” failures</w:t>
      </w:r>
      <w:r w:rsidRPr="00913677">
        <w:rPr>
          <w:rStyle w:val="StyleUnderline"/>
        </w:rPr>
        <w:t xml:space="preserve"> create the potential </w:t>
      </w:r>
      <w:r w:rsidRPr="00913677">
        <w:rPr>
          <w:rStyle w:val="StyleUnderline"/>
          <w:highlight w:val="cyan"/>
        </w:rPr>
        <w:t>for</w:t>
      </w:r>
      <w:r w:rsidRPr="00913677">
        <w:rPr>
          <w:rStyle w:val="StyleUnderline"/>
        </w:rPr>
        <w:t xml:space="preserve"> mechanisms and outcomes of </w:t>
      </w:r>
      <w:r w:rsidRPr="00913677">
        <w:rPr>
          <w:rStyle w:val="StyleUnderline"/>
          <w:highlight w:val="cyan"/>
        </w:rPr>
        <w:t>societal collapse</w:t>
      </w:r>
      <w:r w:rsidRPr="00913677">
        <w:rPr>
          <w:rStyle w:val="StyleUnderline"/>
        </w:rPr>
        <w:t xml:space="preserve">, once contained to a single localised civilisation, </w:t>
      </w:r>
      <w:r w:rsidRPr="00913677">
        <w:rPr>
          <w:rStyle w:val="StyleUnderline"/>
          <w:highlight w:val="cyan"/>
        </w:rPr>
        <w:t>to</w:t>
      </w:r>
      <w:r w:rsidRPr="00913677">
        <w:rPr>
          <w:rStyle w:val="StyleUnderline"/>
        </w:rPr>
        <w:t xml:space="preserve"> </w:t>
      </w:r>
      <w:r w:rsidRPr="00913677">
        <w:rPr>
          <w:rStyle w:val="Emphasis"/>
          <w:highlight w:val="cyan"/>
        </w:rPr>
        <w:t>rapidly spread</w:t>
      </w:r>
      <w:r w:rsidRPr="00913677">
        <w:rPr>
          <w:rStyle w:val="StyleUnderline"/>
          <w:highlight w:val="cyan"/>
        </w:rPr>
        <w:t xml:space="preserve"> across multiple nations</w:t>
      </w:r>
      <w:r w:rsidRPr="00913677">
        <w:rPr>
          <w:rStyle w:val="StyleUnderline"/>
        </w:rPr>
        <w:t xml:space="preserve"> and impact humanity on a global scale</w:t>
      </w:r>
      <w:r w:rsidRPr="00913677">
        <w:t>.</w:t>
      </w:r>
      <w:r w:rsidRPr="00913677">
        <w:rPr>
          <w:vertAlign w:val="superscript"/>
        </w:rPr>
        <w:t>180</w:t>
      </w:r>
    </w:p>
    <w:p w14:paraId="148DECB4" w14:textId="77777777" w:rsidR="000846B4" w:rsidRPr="00913677" w:rsidRDefault="000846B4" w:rsidP="000846B4">
      <w:pPr>
        <w:rPr>
          <w:rStyle w:val="StyleUnderline"/>
        </w:rPr>
      </w:pPr>
      <w:r w:rsidRPr="00913677">
        <w:rPr>
          <w:rStyle w:val="Emphasis"/>
          <w:highlight w:val="cyan"/>
        </w:rPr>
        <w:t>Policymakers</w:t>
      </w:r>
      <w:r w:rsidRPr="00913677">
        <w:rPr>
          <w:rStyle w:val="StyleUnderline"/>
        </w:rPr>
        <w:t xml:space="preserve"> are </w:t>
      </w:r>
      <w:r w:rsidRPr="00913677">
        <w:rPr>
          <w:rStyle w:val="StyleUnderline"/>
          <w:highlight w:val="cyan"/>
        </w:rPr>
        <w:t>hav</w:t>
      </w:r>
      <w:r w:rsidRPr="00913677">
        <w:rPr>
          <w:rStyle w:val="StyleUnderline"/>
        </w:rPr>
        <w:t xml:space="preserve">ing </w:t>
      </w:r>
      <w:r w:rsidRPr="00913677">
        <w:rPr>
          <w:rStyle w:val="StyleUnderline"/>
          <w:highlight w:val="cyan"/>
        </w:rPr>
        <w:t>to wrestle not only with current</w:t>
      </w:r>
      <w:r w:rsidRPr="00913677">
        <w:rPr>
          <w:rStyle w:val="StyleUnderline"/>
        </w:rPr>
        <w:t xml:space="preserve"> climate </w:t>
      </w:r>
      <w:r w:rsidRPr="00913677">
        <w:rPr>
          <w:rStyle w:val="StyleUnderline"/>
          <w:highlight w:val="cyan"/>
        </w:rPr>
        <w:t>impacts but also</w:t>
      </w:r>
      <w:r w:rsidRPr="00913677">
        <w:rPr>
          <w:rStyle w:val="StyleUnderline"/>
        </w:rPr>
        <w:t xml:space="preserve"> </w:t>
      </w:r>
      <w:r w:rsidRPr="00913677">
        <w:t xml:space="preserve">with future adaptation needs alongside financing the energy transition and compensating for loss and damage; </w:t>
      </w:r>
      <w:r w:rsidRPr="00913677">
        <w:rPr>
          <w:rStyle w:val="StyleUnderline"/>
          <w:highlight w:val="cyan"/>
        </w:rPr>
        <w:t>geoengineering</w:t>
      </w:r>
      <w:r w:rsidRPr="00913677">
        <w:rPr>
          <w:rStyle w:val="StyleUnderline"/>
        </w:rPr>
        <w:t xml:space="preserve"> applications </w:t>
      </w:r>
      <w:r w:rsidRPr="00913677">
        <w:rPr>
          <w:rStyle w:val="StyleUnderline"/>
          <w:highlight w:val="cyan"/>
        </w:rPr>
        <w:t xml:space="preserve">add an </w:t>
      </w:r>
      <w:r w:rsidRPr="00913677">
        <w:rPr>
          <w:rStyle w:val="Emphasis"/>
          <w:highlight w:val="cyan"/>
        </w:rPr>
        <w:t>extra dimension</w:t>
      </w:r>
      <w:r w:rsidRPr="00913677">
        <w:rPr>
          <w:rStyle w:val="StyleUnderline"/>
        </w:rPr>
        <w:t xml:space="preserve"> to already complex systems</w:t>
      </w:r>
      <w:r w:rsidRPr="00913677">
        <w:t xml:space="preserve">. This raises several questions about how the various approaches would interact. </w:t>
      </w:r>
      <w:r w:rsidRPr="00913677">
        <w:rPr>
          <w:rStyle w:val="StyleUnderline"/>
        </w:rPr>
        <w:t xml:space="preserve">For example, it is </w:t>
      </w:r>
      <w:r w:rsidRPr="00913677">
        <w:rPr>
          <w:rStyle w:val="StyleUnderline"/>
          <w:highlight w:val="cyan"/>
        </w:rPr>
        <w:t>unclear</w:t>
      </w:r>
      <w:r w:rsidRPr="00913677">
        <w:rPr>
          <w:rStyle w:val="StyleUnderline"/>
        </w:rPr>
        <w:t xml:space="preserve"> whether SRM would adversely impact nature-based carbon removal, especially given its potential to disrupt the hydrological cycle.</w:t>
      </w:r>
    </w:p>
    <w:p w14:paraId="23BE674C" w14:textId="77777777" w:rsidR="000846B4" w:rsidRPr="00913677" w:rsidRDefault="000846B4" w:rsidP="000846B4">
      <w:r w:rsidRPr="00913677">
        <w:rPr>
          <w:rStyle w:val="StyleUnderline"/>
        </w:rPr>
        <w:t xml:space="preserve">Nor is it certain </w:t>
      </w:r>
      <w:r w:rsidRPr="00913677">
        <w:rPr>
          <w:rStyle w:val="StyleUnderline"/>
          <w:highlight w:val="cyan"/>
        </w:rPr>
        <w:t xml:space="preserve">what would happen if </w:t>
      </w:r>
      <w:r w:rsidRPr="00913677">
        <w:rPr>
          <w:rStyle w:val="Emphasis"/>
          <w:highlight w:val="cyan"/>
        </w:rPr>
        <w:t>multiple geoengineering approaches</w:t>
      </w:r>
      <w:r w:rsidRPr="00913677">
        <w:rPr>
          <w:rStyle w:val="StyleUnderline"/>
          <w:highlight w:val="cyan"/>
        </w:rPr>
        <w:t xml:space="preserve"> were deployed at the same time</w:t>
      </w:r>
      <w:r w:rsidRPr="00913677">
        <w:rPr>
          <w:rStyle w:val="StyleUnderline"/>
        </w:rPr>
        <w:t xml:space="preserve"> or in competing locations. Simultaneous deployment could happen either deliberately or unintentionally.</w:t>
      </w:r>
      <w:r w:rsidRPr="00913677">
        <w:t xml:space="preserve"> Examples include BECCS and DAC, land-based enhanced weathering and ocean alkalinity enhancement, artificial black surfaces to stimulate rainfall and reflective materials to increase albedo, and seaweed cultivation and artificial upwelling. </w:t>
      </w:r>
      <w:r w:rsidRPr="00913677">
        <w:rPr>
          <w:rStyle w:val="StyleUnderline"/>
          <w:highlight w:val="cyan"/>
        </w:rPr>
        <w:t>These methods</w:t>
      </w:r>
      <w:r w:rsidRPr="00913677">
        <w:rPr>
          <w:rStyle w:val="StyleUnderline"/>
        </w:rPr>
        <w:t xml:space="preserve"> have </w:t>
      </w:r>
      <w:r w:rsidRPr="00913677">
        <w:rPr>
          <w:rStyle w:val="StyleUnderline"/>
          <w:highlight w:val="cyan"/>
        </w:rPr>
        <w:t>not</w:t>
      </w:r>
      <w:r w:rsidRPr="00913677">
        <w:rPr>
          <w:rStyle w:val="StyleUnderline"/>
        </w:rPr>
        <w:t xml:space="preserve"> been </w:t>
      </w:r>
      <w:r w:rsidRPr="00913677">
        <w:rPr>
          <w:rStyle w:val="StyleUnderline"/>
          <w:highlight w:val="cyan"/>
        </w:rPr>
        <w:t xml:space="preserve">designed to produce </w:t>
      </w:r>
      <w:r w:rsidRPr="00913677">
        <w:rPr>
          <w:rStyle w:val="Emphasis"/>
          <w:highlight w:val="cyan"/>
        </w:rPr>
        <w:t>harmonized effects</w:t>
      </w:r>
      <w:r w:rsidRPr="00913677">
        <w:rPr>
          <w:rStyle w:val="StyleUnderline"/>
        </w:rPr>
        <w:t xml:space="preserve">. They act like a game of Tetris whose pieces have not been made to fit together. </w:t>
      </w:r>
      <w:r w:rsidRPr="00913677">
        <w:rPr>
          <w:rStyle w:val="StyleUnderline"/>
          <w:highlight w:val="cyan"/>
        </w:rPr>
        <w:t xml:space="preserve">They </w:t>
      </w:r>
      <w:r w:rsidRPr="00913677">
        <w:rPr>
          <w:rStyle w:val="Emphasis"/>
          <w:highlight w:val="cyan"/>
        </w:rPr>
        <w:t>compete for resources</w:t>
      </w:r>
      <w:r w:rsidRPr="00913677">
        <w:rPr>
          <w:rStyle w:val="StyleUnderline"/>
          <w:highlight w:val="cyan"/>
        </w:rPr>
        <w:t xml:space="preserve"> and produce compound crises</w:t>
      </w:r>
      <w:r w:rsidRPr="00913677">
        <w:rPr>
          <w:rStyle w:val="StyleUnderline"/>
        </w:rPr>
        <w:t xml:space="preserve"> for other ecological pillars of planetary stability, </w:t>
      </w:r>
      <w:r w:rsidRPr="00913677">
        <w:rPr>
          <w:rStyle w:val="StyleUnderline"/>
          <w:highlight w:val="cyan"/>
        </w:rPr>
        <w:t>which</w:t>
      </w:r>
      <w:r w:rsidRPr="00913677">
        <w:rPr>
          <w:rStyle w:val="StyleUnderline"/>
        </w:rPr>
        <w:t xml:space="preserve">, in turn, may </w:t>
      </w:r>
      <w:r w:rsidRPr="00913677">
        <w:rPr>
          <w:rStyle w:val="StyleUnderline"/>
          <w:highlight w:val="cyan"/>
        </w:rPr>
        <w:t>accelerate</w:t>
      </w:r>
      <w:r w:rsidRPr="00913677">
        <w:rPr>
          <w:rStyle w:val="StyleUnderline"/>
        </w:rPr>
        <w:t xml:space="preserve"> damaging </w:t>
      </w:r>
      <w:r w:rsidRPr="00913677">
        <w:rPr>
          <w:rStyle w:val="StyleUnderline"/>
          <w:highlight w:val="cyan"/>
        </w:rPr>
        <w:t>environmental change</w:t>
      </w:r>
      <w:r w:rsidRPr="00913677">
        <w:rPr>
          <w:rStyle w:val="StyleUnderline"/>
        </w:rPr>
        <w:t>.</w:t>
      </w:r>
    </w:p>
    <w:p w14:paraId="5A8D8109" w14:textId="77777777" w:rsidR="000846B4" w:rsidRPr="00913677" w:rsidRDefault="000846B4" w:rsidP="000846B4">
      <w:r w:rsidRPr="00913677">
        <w:rPr>
          <w:rStyle w:val="StyleUnderline"/>
        </w:rPr>
        <w:t xml:space="preserve">SRM </w:t>
      </w:r>
      <w:r w:rsidRPr="00913677">
        <w:rPr>
          <w:rStyle w:val="StyleUnderline"/>
          <w:highlight w:val="cyan"/>
        </w:rPr>
        <w:t>simulations</w:t>
      </w:r>
      <w:r w:rsidRPr="00913677">
        <w:rPr>
          <w:rStyle w:val="StyleUnderline"/>
        </w:rPr>
        <w:t xml:space="preserve"> often </w:t>
      </w:r>
      <w:r w:rsidRPr="00913677">
        <w:rPr>
          <w:rStyle w:val="StyleUnderline"/>
          <w:highlight w:val="cyan"/>
        </w:rPr>
        <w:t xml:space="preserve">consider </w:t>
      </w:r>
      <w:r w:rsidRPr="00913677">
        <w:rPr>
          <w:rStyle w:val="Emphasis"/>
          <w:highlight w:val="cyan"/>
        </w:rPr>
        <w:t>only a single scenario</w:t>
      </w:r>
      <w:r w:rsidRPr="00913677">
        <w:rPr>
          <w:rStyle w:val="StyleUnderline"/>
        </w:rPr>
        <w:t xml:space="preserve">, </w:t>
      </w:r>
      <w:r w:rsidRPr="00913677">
        <w:rPr>
          <w:rStyle w:val="StyleUnderline"/>
          <w:highlight w:val="cyan"/>
        </w:rPr>
        <w:t xml:space="preserve">based on </w:t>
      </w:r>
      <w:r w:rsidRPr="00913677">
        <w:rPr>
          <w:rStyle w:val="Emphasis"/>
          <w:highlight w:val="cyan"/>
        </w:rPr>
        <w:t>scien</w:t>
      </w:r>
      <w:r w:rsidRPr="00913677">
        <w:rPr>
          <w:rStyle w:val="Emphasis"/>
        </w:rPr>
        <w:t>tific</w:t>
      </w:r>
      <w:r w:rsidRPr="00913677">
        <w:rPr>
          <w:rStyle w:val="Emphasis"/>
          <w:highlight w:val="cyan"/>
        </w:rPr>
        <w:t xml:space="preserve"> rather than policy</w:t>
      </w:r>
      <w:r w:rsidRPr="00913677">
        <w:rPr>
          <w:rStyle w:val="StyleUnderline"/>
        </w:rPr>
        <w:t xml:space="preserve">-related factors, </w:t>
      </w:r>
      <w:r w:rsidRPr="00913677">
        <w:rPr>
          <w:rStyle w:val="StyleUnderline"/>
          <w:highlight w:val="cyan"/>
        </w:rPr>
        <w:t xml:space="preserve">which </w:t>
      </w:r>
      <w:r w:rsidRPr="00913677">
        <w:rPr>
          <w:rStyle w:val="Emphasis"/>
          <w:highlight w:val="cyan"/>
        </w:rPr>
        <w:t>limits</w:t>
      </w:r>
      <w:r w:rsidRPr="00913677">
        <w:rPr>
          <w:rStyle w:val="StyleUnderline"/>
        </w:rPr>
        <w:t xml:space="preserve"> decisionmakers’ </w:t>
      </w:r>
      <w:r w:rsidRPr="00913677">
        <w:rPr>
          <w:rStyle w:val="StyleUnderline"/>
          <w:highlight w:val="cyan"/>
        </w:rPr>
        <w:t xml:space="preserve">ability to compare risks </w:t>
      </w:r>
      <w:r w:rsidRPr="00913677">
        <w:rPr>
          <w:rStyle w:val="StyleUnderline"/>
        </w:rPr>
        <w:t xml:space="preserve">between SRM and non-SRM scenarios and </w:t>
      </w:r>
      <w:r w:rsidRPr="00913677">
        <w:rPr>
          <w:rStyle w:val="StyleUnderline"/>
          <w:highlight w:val="cyan"/>
        </w:rPr>
        <w:t>between different</w:t>
      </w:r>
      <w:r w:rsidRPr="00913677">
        <w:rPr>
          <w:rStyle w:val="StyleUnderline"/>
        </w:rPr>
        <w:t xml:space="preserve"> SRM </w:t>
      </w:r>
      <w:r w:rsidRPr="00913677">
        <w:rPr>
          <w:rStyle w:val="StyleUnderline"/>
          <w:highlight w:val="cyan"/>
        </w:rPr>
        <w:t>approaches</w:t>
      </w:r>
      <w:r w:rsidRPr="00913677">
        <w:rPr>
          <w:rStyle w:val="StyleUnderline"/>
        </w:rPr>
        <w:t>.</w:t>
      </w:r>
      <w:r w:rsidRPr="00913677">
        <w:t xml:space="preserve"> Scenarios that include both SRM and CDR and their potential interactions are only now being considered, which is surprising because one of the arguments for SRM deployment is to give time for novel CDR methods to be scaled up. </w:t>
      </w:r>
      <w:r w:rsidRPr="00913677">
        <w:rPr>
          <w:rStyle w:val="StyleUnderline"/>
          <w:highlight w:val="cyan"/>
        </w:rPr>
        <w:t>There is a</w:t>
      </w:r>
      <w:r w:rsidRPr="00913677">
        <w:rPr>
          <w:rStyle w:val="StyleUnderline"/>
        </w:rPr>
        <w:t xml:space="preserve"> </w:t>
      </w:r>
      <w:r w:rsidRPr="00913677">
        <w:rPr>
          <w:rStyle w:val="StyleUnderline"/>
          <w:highlight w:val="cyan"/>
        </w:rPr>
        <w:t xml:space="preserve">significant lack of </w:t>
      </w:r>
      <w:r w:rsidRPr="00913677">
        <w:rPr>
          <w:rStyle w:val="StyleUnderline"/>
        </w:rPr>
        <w:t xml:space="preserve">modeling or </w:t>
      </w:r>
      <w:r w:rsidRPr="00913677">
        <w:rPr>
          <w:rStyle w:val="StyleUnderline"/>
          <w:highlight w:val="cyan"/>
        </w:rPr>
        <w:t>analysis</w:t>
      </w:r>
      <w:r w:rsidRPr="00913677">
        <w:rPr>
          <w:rStyle w:val="StyleUnderline"/>
        </w:rPr>
        <w:t xml:space="preserve"> of the ways </w:t>
      </w:r>
      <w:r w:rsidRPr="00913677">
        <w:rPr>
          <w:rStyle w:val="StyleUnderline"/>
          <w:highlight w:val="cyan"/>
        </w:rPr>
        <w:t xml:space="preserve">in which </w:t>
      </w:r>
      <w:r w:rsidRPr="00913677">
        <w:rPr>
          <w:rStyle w:val="Emphasis"/>
          <w:highlight w:val="cyan"/>
        </w:rPr>
        <w:t>multisector systems shape risk</w:t>
      </w:r>
      <w:r w:rsidRPr="00913677">
        <w:rPr>
          <w:rStyle w:val="StyleUnderline"/>
        </w:rPr>
        <w:t>, especially given large uncertainties about rapidly changing human and Earth systems.</w:t>
      </w:r>
      <w:r w:rsidRPr="00913677">
        <w:t xml:space="preserve"> This includes the potential for SRM to both mitigate and create derailment risks.</w:t>
      </w:r>
      <w:r w:rsidRPr="00913677">
        <w:rPr>
          <w:vertAlign w:val="superscript"/>
        </w:rPr>
        <w:t>181</w:t>
      </w:r>
    </w:p>
    <w:p w14:paraId="0C091308" w14:textId="1C764C81" w:rsidR="000846B4" w:rsidRPr="000846B4" w:rsidRDefault="000846B4" w:rsidP="000846B4">
      <w:pPr>
        <w:pStyle w:val="Heading3"/>
      </w:pPr>
      <w:r>
        <w:t>Geoengineering Bad---War---2NC</w:t>
      </w:r>
    </w:p>
    <w:p w14:paraId="0DCB885F" w14:textId="77777777" w:rsidR="000846B4" w:rsidRPr="00D87D1D" w:rsidRDefault="000846B4" w:rsidP="000846B4">
      <w:pPr>
        <w:pStyle w:val="Heading4"/>
      </w:pPr>
      <w:r w:rsidRPr="00D87D1D">
        <w:t>Geoengineering causes war</w:t>
      </w:r>
    </w:p>
    <w:p w14:paraId="543B4AB9" w14:textId="77777777" w:rsidR="000846B4" w:rsidRPr="00D87D1D" w:rsidRDefault="000846B4" w:rsidP="000846B4">
      <w:r w:rsidRPr="00D87D1D">
        <w:rPr>
          <w:b/>
          <w:bCs/>
        </w:rPr>
        <w:t>Kolpak ’20</w:t>
      </w:r>
      <w:r w:rsidRPr="00D87D1D">
        <w:t xml:space="preserve"> [April 7; a recent graduate from the University of Manchester with a MA in Security and International Law; conflict and environment observatory; “From ENMOD to geoengineering: the environment as a weapon of war,” https://ceobs.org/from-enmod-to-geoengineering-the-environment-as-a-weapon-of-war/]</w:t>
      </w:r>
    </w:p>
    <w:p w14:paraId="01AE8D7A" w14:textId="77777777" w:rsidR="000846B4" w:rsidRPr="00D87D1D" w:rsidRDefault="000846B4" w:rsidP="000846B4">
      <w:pPr>
        <w:rPr>
          <w:sz w:val="8"/>
          <w:szCs w:val="8"/>
        </w:rPr>
      </w:pPr>
      <w:r w:rsidRPr="00D87D1D">
        <w:rPr>
          <w:sz w:val="8"/>
          <w:szCs w:val="8"/>
        </w:rPr>
        <w:t>The alarming pace of climate change, and of the emissions that fuel it, has encouraged consideration of technological fixes known as geoengineering. The </w:t>
      </w:r>
      <w:hyperlink r:id="rId22" w:history="1">
        <w:r w:rsidRPr="00D87D1D">
          <w:rPr>
            <w:rStyle w:val="Hyperlink"/>
            <w:sz w:val="8"/>
            <w:szCs w:val="8"/>
          </w:rPr>
          <w:t>2011 Expert Meeting report</w:t>
        </w:r>
      </w:hyperlink>
      <w:r w:rsidRPr="00D87D1D">
        <w:rPr>
          <w:sz w:val="8"/>
          <w:szCs w:val="8"/>
        </w:rPr>
        <w:t> of the Intergovernmental Panel on Climate Change (IPCC) defines geoengineering as ‘a broad set of methods and technologies that aim to deliberately alter the climate system in order to alleviate the impacts of climate change.’</w:t>
      </w:r>
      <w:hyperlink r:id="rId23" w:anchor="easy-footnote-bottom-8-3392" w:history="1">
        <w:r w:rsidRPr="00D87D1D">
          <w:rPr>
            <w:rStyle w:val="Hyperlink"/>
            <w:sz w:val="8"/>
            <w:szCs w:val="8"/>
          </w:rPr>
          <w:t>8</w:t>
        </w:r>
      </w:hyperlink>
    </w:p>
    <w:p w14:paraId="207634E0" w14:textId="77777777" w:rsidR="000846B4" w:rsidRPr="00D87D1D" w:rsidRDefault="000846B4" w:rsidP="000846B4">
      <w:pPr>
        <w:rPr>
          <w:sz w:val="8"/>
          <w:szCs w:val="8"/>
        </w:rPr>
      </w:pPr>
      <w:r w:rsidRPr="00D87D1D">
        <w:rPr>
          <w:sz w:val="8"/>
          <w:szCs w:val="8"/>
        </w:rPr>
        <w:t>Geoengineering technologies (GTs) are generally placed into two categories: solar radiation management and carbon dioxide removal. Solar radiation management seeks ‘to offset the effects of increased greenhouse gas concentrations by reducing the amount of solar radiation absorbed by the Earth’. It involves techniques that aim to increase albedo (the amount of reflected sunlight) such as injecting sulphate aerosols into the stratosphere, injecting sea salt aerosols to brighten clouds and increase their reflectivity, brightening the Earth’s structures and surfaces, or installing solar deflector panels in space.</w:t>
      </w:r>
      <w:hyperlink r:id="rId24" w:anchor="easy-footnote-bottom-9-3392" w:history="1">
        <w:r w:rsidRPr="00D87D1D">
          <w:rPr>
            <w:rStyle w:val="Hyperlink"/>
            <w:sz w:val="8"/>
            <w:szCs w:val="8"/>
          </w:rPr>
          <w:t>9</w:t>
        </w:r>
      </w:hyperlink>
      <w:bookmarkStart w:id="0" w:name="_ftnref2"/>
      <w:bookmarkEnd w:id="0"/>
    </w:p>
    <w:p w14:paraId="71D727A7" w14:textId="77777777" w:rsidR="000846B4" w:rsidRPr="00D87D1D" w:rsidRDefault="000846B4" w:rsidP="000846B4">
      <w:pPr>
        <w:rPr>
          <w:sz w:val="8"/>
          <w:szCs w:val="8"/>
        </w:rPr>
      </w:pPr>
      <w:r w:rsidRPr="00D87D1D">
        <w:rPr>
          <w:sz w:val="8"/>
          <w:szCs w:val="8"/>
        </w:rPr>
        <w:t>Meanwhile, carbon dioxide removal aims ‘to address the cause of climate change by removing greenhouse gases from the atmosphere.’</w:t>
      </w:r>
      <w:hyperlink r:id="rId25" w:anchor="easy-footnote-bottom-10-3392" w:history="1">
        <w:r w:rsidRPr="00D87D1D">
          <w:rPr>
            <w:rStyle w:val="Hyperlink"/>
            <w:sz w:val="8"/>
            <w:szCs w:val="8"/>
          </w:rPr>
          <w:t>10</w:t>
        </w:r>
      </w:hyperlink>
      <w:r w:rsidRPr="00D87D1D">
        <w:rPr>
          <w:sz w:val="8"/>
          <w:szCs w:val="8"/>
        </w:rPr>
        <w:t> Various </w:t>
      </w:r>
      <w:hyperlink r:id="rId26" w:history="1">
        <w:r w:rsidRPr="00D87D1D">
          <w:rPr>
            <w:rStyle w:val="Hyperlink"/>
            <w:sz w:val="8"/>
            <w:szCs w:val="8"/>
          </w:rPr>
          <w:t>methods</w:t>
        </w:r>
      </w:hyperlink>
      <w:r w:rsidRPr="00D87D1D">
        <w:rPr>
          <w:sz w:val="8"/>
          <w:szCs w:val="8"/>
        </w:rPr>
        <w:t> of carbon removal and sequestration have been proposed to reduce atmospheric CO2 levels. Amongst them are terrestrial methods like afforestation, and the enhancement of natural carbon sinks, biomass-based techniques and carbon capture and storage; maritime methods such as ocean fertilisation to increase oceanic carbon storage; and chemical techniques, both terrestrial and maritime, including direct air capture and enhanced chemical weathering.</w:t>
      </w:r>
    </w:p>
    <w:p w14:paraId="66191DF0" w14:textId="77777777" w:rsidR="000846B4" w:rsidRPr="00D87D1D" w:rsidRDefault="000846B4" w:rsidP="000846B4">
      <w:r w:rsidRPr="00D87D1D">
        <w:t xml:space="preserve">There exist many uncertainties regarding the consequences – and possible </w:t>
      </w:r>
      <w:r w:rsidRPr="00D87D1D">
        <w:rPr>
          <w:highlight w:val="cyan"/>
          <w:u w:val="single"/>
        </w:rPr>
        <w:t>risks</w:t>
      </w:r>
      <w:r w:rsidRPr="00D87D1D">
        <w:t xml:space="preserve"> – </w:t>
      </w:r>
      <w:r w:rsidRPr="00D87D1D">
        <w:rPr>
          <w:u w:val="single"/>
        </w:rPr>
        <w:t xml:space="preserve">of implementing </w:t>
      </w:r>
      <w:r w:rsidRPr="00D87D1D">
        <w:rPr>
          <w:highlight w:val="cyan"/>
          <w:u w:val="single"/>
        </w:rPr>
        <w:t>geoengineering solutions at scale</w:t>
      </w:r>
      <w:r w:rsidRPr="00D87D1D">
        <w:rPr>
          <w:u w:val="single"/>
        </w:rPr>
        <w:t xml:space="preserve">. Once employed, their precise impact on natural systems, both regional and global, is unknown. </w:t>
      </w:r>
      <w:r w:rsidRPr="00D87D1D">
        <w:t xml:space="preserve">As with the above examples of environmental infrastructure and EMTs, there is a </w:t>
      </w:r>
      <w:r w:rsidRPr="00D87D1D">
        <w:rPr>
          <w:highlight w:val="cyan"/>
          <w:u w:val="single"/>
        </w:rPr>
        <w:t>risk that</w:t>
      </w:r>
      <w:r w:rsidRPr="00D87D1D">
        <w:t xml:space="preserve"> GTs </w:t>
      </w:r>
      <w:r w:rsidRPr="00D87D1D">
        <w:rPr>
          <w:highlight w:val="cyan"/>
          <w:u w:val="single"/>
        </w:rPr>
        <w:t>will be utilised for hostile purposes</w:t>
      </w:r>
      <w:r w:rsidRPr="00D87D1D">
        <w:t>. As tools valuable to society, they may become exposed to deliberate attacks in armed conflict. They could be weaponised – strategically manipulated or used to alter the environmental conditions in a given area – or held hostage. Smaller-scale GTs in particular, such as locally applied carbon removal  projects, may be more prone to capture.</w:t>
      </w:r>
    </w:p>
    <w:p w14:paraId="6C9E6C28" w14:textId="77777777" w:rsidR="000846B4" w:rsidRPr="00D87D1D" w:rsidRDefault="000846B4" w:rsidP="000846B4">
      <w:r w:rsidRPr="00D87D1D">
        <w:rPr>
          <w:highlight w:val="cyan"/>
          <w:u w:val="single"/>
        </w:rPr>
        <w:t>Another uncertainty involves the </w:t>
      </w:r>
      <w:hyperlink r:id="rId27" w:history="1">
        <w:r w:rsidRPr="00D87D1D">
          <w:rPr>
            <w:rStyle w:val="Hyperlink"/>
            <w:highlight w:val="cyan"/>
          </w:rPr>
          <w:t>environmental security risks</w:t>
        </w:r>
      </w:hyperlink>
      <w:r w:rsidRPr="00D87D1D">
        <w:t xml:space="preserve"> that might arise in third countries. The development and employment of locally relevant GTs will be expensive, most likely limiting the use of these technologies to wealthier state or non-state actors. Poorer countries might lack the financial means to participate, but may nonetheless be faced with their potentially harmful, transboundary consequences. </w:t>
      </w:r>
      <w:r w:rsidRPr="00D87D1D">
        <w:rPr>
          <w:u w:val="single"/>
        </w:rPr>
        <w:t>Larger-scale climate change interventions can realistically only be developed and employed through a global coalition</w:t>
      </w:r>
      <w:r w:rsidRPr="00D87D1D">
        <w:t>, but one potentially skewed towards the interests of its more privileged participants: a future example of climate injustice. It may also be difficult to achieve a consensus as some countries may benefit from climate change. It is during this phase of deliberation that there are bound to be the most obstacles.</w:t>
      </w:r>
    </w:p>
    <w:p w14:paraId="14A830EC" w14:textId="77777777" w:rsidR="000846B4" w:rsidRPr="00D87D1D" w:rsidRDefault="000846B4" w:rsidP="000846B4">
      <w:r w:rsidRPr="00D87D1D">
        <w:rPr>
          <w:u w:val="single"/>
        </w:rPr>
        <w:t xml:space="preserve">For example, </w:t>
      </w:r>
      <w:r w:rsidRPr="00D87D1D">
        <w:rPr>
          <w:rStyle w:val="Emphasis"/>
          <w:highlight w:val="cyan"/>
        </w:rPr>
        <w:t>solar radiation management could alter weather patterns</w:t>
      </w:r>
      <w:r w:rsidRPr="00D87D1D">
        <w:rPr>
          <w:u w:val="single"/>
        </w:rPr>
        <w:t xml:space="preserve"> and potentially reduce the amount of useful radiation </w:t>
      </w:r>
      <w:r w:rsidRPr="00D87D1D">
        <w:rPr>
          <w:rStyle w:val="Emphasis"/>
          <w:highlight w:val="cyan"/>
        </w:rPr>
        <w:t>for plant health, human health and solar energy</w:t>
      </w:r>
      <w:r w:rsidRPr="00D87D1D">
        <w:t>. These changes can be modelled through </w:t>
      </w:r>
      <w:hyperlink r:id="rId28" w:history="1">
        <w:r w:rsidRPr="00D87D1D">
          <w:rPr>
            <w:rStyle w:val="Hyperlink"/>
          </w:rPr>
          <w:t>numerical modelling</w:t>
        </w:r>
      </w:hyperlink>
      <w:r w:rsidRPr="00D87D1D">
        <w:t>. It is possible these results may be used to design solutions which favour richer countries. And, depending on the forum and time-pressure, the voices of less powerful stakeholders may be lost. As such, the mere act of s</w:t>
      </w:r>
      <w:r w:rsidRPr="00D87D1D">
        <w:rPr>
          <w:u w:val="single"/>
        </w:rPr>
        <w:t xml:space="preserve">uggesting </w:t>
      </w:r>
      <w:r w:rsidRPr="00D87D1D">
        <w:rPr>
          <w:highlight w:val="cyan"/>
          <w:u w:val="single"/>
        </w:rPr>
        <w:t>implementation of some of these solutions</w:t>
      </w:r>
      <w:r w:rsidRPr="00D87D1D">
        <w:rPr>
          <w:u w:val="single"/>
        </w:rPr>
        <w:t xml:space="preserve"> may create or </w:t>
      </w:r>
      <w:r w:rsidRPr="00D87D1D">
        <w:rPr>
          <w:highlight w:val="cyan"/>
          <w:u w:val="single"/>
        </w:rPr>
        <w:t>heighten tensions between states</w:t>
      </w:r>
      <w:r w:rsidRPr="00D87D1D">
        <w:rPr>
          <w:u w:val="single"/>
        </w:rPr>
        <w:t xml:space="preserve">. </w:t>
      </w:r>
      <w:r w:rsidRPr="00D87D1D">
        <w:t xml:space="preserve">Another danger is that the simulations may be wrong – something that is quite possible given the difficulty in validating these models in the absence of observational data for these scenarios. In any case, if consensus is not reached, or if it is reached under duress, the consequences of </w:t>
      </w:r>
      <w:r w:rsidRPr="00D87D1D">
        <w:rPr>
          <w:highlight w:val="cyan"/>
          <w:u w:val="single"/>
        </w:rPr>
        <w:t xml:space="preserve">implementing solar radiation management solutions may be perceived as </w:t>
      </w:r>
      <w:r w:rsidRPr="00D87D1D">
        <w:rPr>
          <w:rStyle w:val="Emphasis"/>
          <w:highlight w:val="cyan"/>
        </w:rPr>
        <w:t xml:space="preserve">acts of war, </w:t>
      </w:r>
      <w:r w:rsidRPr="00D87D1D">
        <w:rPr>
          <w:highlight w:val="cyan"/>
          <w:u w:val="single"/>
        </w:rPr>
        <w:t>may contribute to existing conflicts or provoke new ones.</w:t>
      </w:r>
    </w:p>
    <w:p w14:paraId="136980EA" w14:textId="77777777" w:rsidR="000846B4" w:rsidRPr="00D87D1D" w:rsidRDefault="000846B4" w:rsidP="000846B4">
      <w:r w:rsidRPr="00D87D1D">
        <w:t xml:space="preserve">Initially peaceful, </w:t>
      </w:r>
      <w:r w:rsidRPr="00D87D1D">
        <w:rPr>
          <w:u w:val="single"/>
        </w:rPr>
        <w:t xml:space="preserve">yet ultimately harmful </w:t>
      </w:r>
      <w:r w:rsidRPr="00D87D1D">
        <w:rPr>
          <w:highlight w:val="cyan"/>
          <w:u w:val="single"/>
        </w:rPr>
        <w:t>geoengineering projects could exemplify</w:t>
      </w:r>
      <w:r w:rsidRPr="00D87D1D">
        <w:rPr>
          <w:u w:val="single"/>
        </w:rPr>
        <w:t xml:space="preserve"> the unintentional </w:t>
      </w:r>
      <w:r w:rsidRPr="00D87D1D">
        <w:rPr>
          <w:highlight w:val="cyan"/>
          <w:u w:val="single"/>
        </w:rPr>
        <w:t>hostile</w:t>
      </w:r>
      <w:r w:rsidRPr="00D87D1D">
        <w:rPr>
          <w:highlight w:val="cyan"/>
        </w:rPr>
        <w:t xml:space="preserve"> use of EMTs</w:t>
      </w:r>
      <w:r w:rsidRPr="00D87D1D">
        <w:t xml:space="preserve"> discussed above. Yet, neither ENMOD nor the ILC’s draft principles take this form of use into account, so neither provides a viable tool for regulating their future use.</w:t>
      </w:r>
    </w:p>
    <w:p w14:paraId="518346CE" w14:textId="77777777" w:rsidR="000846B4" w:rsidRPr="00D87D1D" w:rsidRDefault="000846B4" w:rsidP="000846B4">
      <w:r w:rsidRPr="00D87D1D">
        <w:rPr>
          <w:u w:val="single"/>
        </w:rPr>
        <w:t xml:space="preserve">Increasing interest in </w:t>
      </w:r>
      <w:r w:rsidRPr="00D87D1D">
        <w:rPr>
          <w:highlight w:val="cyan"/>
          <w:u w:val="single"/>
        </w:rPr>
        <w:t>GTs as a solution</w:t>
      </w:r>
      <w:r w:rsidRPr="00D87D1D">
        <w:rPr>
          <w:u w:val="single"/>
        </w:rPr>
        <w:t xml:space="preserve"> to global warming also </w:t>
      </w:r>
      <w:r w:rsidRPr="00D87D1D">
        <w:rPr>
          <w:highlight w:val="cyan"/>
          <w:u w:val="single"/>
        </w:rPr>
        <w:t>risks states neglecting their commitments to reduce greenhouse gas emissions</w:t>
      </w:r>
      <w:r w:rsidRPr="00D87D1D">
        <w:t>. With the wealthy having a tool to resist climate change – be it only temporarily – states might choose to abandon efforts to address the root causes of global warming.</w:t>
      </w:r>
      <w:hyperlink r:id="rId29" w:anchor="easy-footnote-bottom-11-3392" w:history="1">
        <w:r w:rsidRPr="00D87D1D">
          <w:rPr>
            <w:rStyle w:val="Hyperlink"/>
          </w:rPr>
          <w:t>11</w:t>
        </w:r>
      </w:hyperlink>
      <w:r w:rsidRPr="00D87D1D">
        <w:t xml:space="preserve"> In this way, a </w:t>
      </w:r>
      <w:r w:rsidRPr="00D87D1D">
        <w:rPr>
          <w:highlight w:val="cyan"/>
        </w:rPr>
        <w:t>f</w:t>
      </w:r>
      <w:r w:rsidRPr="00D87D1D">
        <w:rPr>
          <w:highlight w:val="cyan"/>
          <w:u w:val="single"/>
        </w:rPr>
        <w:t>ocus on geoengineering solutions would not provide a cure for the global climate crisis,</w:t>
      </w:r>
      <w:r w:rsidRPr="00D87D1D">
        <w:rPr>
          <w:u w:val="single"/>
        </w:rPr>
        <w:t xml:space="preserve"> </w:t>
      </w:r>
      <w:r w:rsidRPr="00D87D1D">
        <w:t>as some would like to believe, but would merely alleviate the symptoms of a flawed system centred around overconsumption, inequality and environmental injustice.</w:t>
      </w:r>
    </w:p>
    <w:p w14:paraId="7CAB0296" w14:textId="77777777" w:rsidR="00543E6D" w:rsidRDefault="00543E6D" w:rsidP="00543E6D">
      <w:pPr>
        <w:pStyle w:val="Heading4"/>
      </w:pPr>
      <w:r>
        <w:t>Geoengineering is a national security risk.</w:t>
      </w:r>
    </w:p>
    <w:p w14:paraId="478F2A21" w14:textId="77777777" w:rsidR="00543E6D" w:rsidRPr="004C3BA2" w:rsidRDefault="00543E6D" w:rsidP="00543E6D">
      <w:pPr>
        <w:rPr>
          <w:b/>
          <w:bCs/>
          <w:sz w:val="26"/>
          <w:szCs w:val="26"/>
        </w:rPr>
      </w:pPr>
      <w:r>
        <w:rPr>
          <w:b/>
          <w:bCs/>
          <w:sz w:val="26"/>
          <w:szCs w:val="26"/>
        </w:rPr>
        <w:t xml:space="preserve">Lin ’15 </w:t>
      </w:r>
      <w:r w:rsidRPr="004C3BA2">
        <w:t>[Herb; october 31; senior research scholar for cyber policy and security at the Center for International Security and Cooperatio</w:t>
      </w:r>
      <w:r>
        <w:t xml:space="preserve">n; “Large-Scale Geoengineering and Threats to National Security,” </w:t>
      </w:r>
      <w:r w:rsidRPr="004C3BA2">
        <w:t>https://www.lawfaremedia.org/article/large-scale-geoengineering-and-threats-national-security</w:t>
      </w:r>
      <w:r>
        <w:t xml:space="preserve">] </w:t>
      </w:r>
    </w:p>
    <w:p w14:paraId="5A5014B8" w14:textId="77777777" w:rsidR="00543E6D" w:rsidRPr="00BC6EF3" w:rsidRDefault="00543E6D" w:rsidP="00543E6D">
      <w:pPr>
        <w:rPr>
          <w:sz w:val="8"/>
          <w:szCs w:val="8"/>
        </w:rPr>
      </w:pPr>
      <w:r w:rsidRPr="00BC6EF3">
        <w:rPr>
          <w:sz w:val="8"/>
          <w:szCs w:val="8"/>
        </w:rPr>
        <w:t>In this eventuality, some observers believe that large-scale geoengineering must remain an option for coping with climate change, at least in part because of the (well-founded) concern that for a variety of reasons, nations may fail to act in time. Thus, they say, the world may inevitably be driven to the point where large-scale geoengineering is the *only* viable option left on the table.</w:t>
      </w:r>
    </w:p>
    <w:p w14:paraId="4D37C3CA" w14:textId="77777777" w:rsidR="00543E6D" w:rsidRPr="00BC6EF3" w:rsidRDefault="00543E6D" w:rsidP="00543E6D">
      <w:pPr>
        <w:rPr>
          <w:sz w:val="8"/>
          <w:szCs w:val="8"/>
        </w:rPr>
      </w:pPr>
      <w:r w:rsidRPr="00BC6EF3">
        <w:rPr>
          <w:sz w:val="8"/>
          <w:szCs w:val="8"/>
        </w:rPr>
        <w:t>Large-scale geoengineering refers to attempts to modify the planetary system in such a way as to mitigate the effects of global warming. Some proposals increase the amount of sunlight that the earth reflects, thus reducing the energy flux warming the earth – this is generally called SRM, for solar radiation management. Others reduce the amount of carbon dioxide in the atmosphere – CDR, for carbon dioxide reduction. Both SRM and CDR have a scientific basis behind them, and may thus appear to be attractive options.</w:t>
      </w:r>
    </w:p>
    <w:p w14:paraId="6F5EFA44" w14:textId="77777777" w:rsidR="00543E6D" w:rsidRPr="00BC6EF3" w:rsidRDefault="00543E6D" w:rsidP="00543E6D">
      <w:r w:rsidRPr="00BC6EF3">
        <w:t xml:space="preserve">On the other hand, the uncertainties of large-scale geoengineering are large, and few scientists would predict with any confidence the ultimate outcome of any particular scheme. Put differently and more starkly, most reputable climate scientists are very wary of large-scale </w:t>
      </w:r>
      <w:r w:rsidRPr="00BC6EF3">
        <w:rPr>
          <w:highlight w:val="cyan"/>
          <w:u w:val="single"/>
        </w:rPr>
        <w:t>geoengineering</w:t>
      </w:r>
      <w:r w:rsidRPr="00BC6EF3">
        <w:t xml:space="preserve">, and taking any such action might well </w:t>
      </w:r>
      <w:r w:rsidRPr="00BC6EF3">
        <w:rPr>
          <w:highlight w:val="cyan"/>
        </w:rPr>
        <w:t xml:space="preserve">make the world </w:t>
      </w:r>
      <w:r w:rsidRPr="00BC6EF3">
        <w:t>as a whole</w:t>
      </w:r>
      <w:r w:rsidRPr="00BC6EF3">
        <w:rPr>
          <w:highlight w:val="cyan"/>
        </w:rPr>
        <w:t xml:space="preserve"> much worse</w:t>
      </w:r>
      <w:r w:rsidRPr="00BC6EF3">
        <w:t xml:space="preserve"> off </w:t>
      </w:r>
      <w:r w:rsidRPr="00BC6EF3">
        <w:rPr>
          <w:highlight w:val="cyan"/>
        </w:rPr>
        <w:t>in the long run</w:t>
      </w:r>
      <w:r w:rsidRPr="00BC6EF3">
        <w:t>.</w:t>
      </w:r>
    </w:p>
    <w:p w14:paraId="29B3F366" w14:textId="77777777" w:rsidR="00543E6D" w:rsidRPr="00BC6EF3" w:rsidRDefault="00543E6D" w:rsidP="00543E6D">
      <w:r w:rsidRPr="00BC6EF3">
        <w:rPr>
          <w:rStyle w:val="StyleUnderline"/>
        </w:rPr>
        <w:t xml:space="preserve">Large-scale </w:t>
      </w:r>
      <w:r w:rsidRPr="00BC6EF3">
        <w:rPr>
          <w:rStyle w:val="StyleUnderline"/>
          <w:highlight w:val="cyan"/>
        </w:rPr>
        <w:t>geoengineering</w:t>
      </w:r>
      <w:r w:rsidRPr="00BC6EF3">
        <w:rPr>
          <w:rStyle w:val="StyleUnderline"/>
        </w:rPr>
        <w:t xml:space="preserve"> </w:t>
      </w:r>
      <w:r w:rsidRPr="00BC6EF3">
        <w:rPr>
          <w:rStyle w:val="StyleUnderline"/>
          <w:highlight w:val="cyan"/>
        </w:rPr>
        <w:t>has security implications as well</w:t>
      </w:r>
      <w:r w:rsidRPr="00BC6EF3">
        <w:rPr>
          <w:rStyle w:val="StyleUnderline"/>
        </w:rPr>
        <w:t>.</w:t>
      </w:r>
      <w:r w:rsidRPr="00BC6EF3">
        <w:t xml:space="preserve"> </w:t>
      </w:r>
      <w:r w:rsidRPr="00BC6EF3">
        <w:rPr>
          <w:rStyle w:val="StyleUnderline"/>
        </w:rPr>
        <w:t>An i</w:t>
      </w:r>
      <w:r w:rsidRPr="00BC6EF3">
        <w:rPr>
          <w:rStyle w:val="StyleUnderline"/>
          <w:highlight w:val="cyan"/>
        </w:rPr>
        <w:t>mportant</w:t>
      </w:r>
      <w:r w:rsidRPr="00BC6EF3">
        <w:rPr>
          <w:rStyle w:val="StyleUnderline"/>
        </w:rPr>
        <w:t xml:space="preserve"> national security </w:t>
      </w:r>
      <w:r w:rsidRPr="00BC6EF3">
        <w:rPr>
          <w:rStyle w:val="StyleUnderline"/>
          <w:highlight w:val="cyan"/>
        </w:rPr>
        <w:t>concern—unaddressed</w:t>
      </w:r>
      <w:r w:rsidRPr="00BC6EF3">
        <w:rPr>
          <w:rStyle w:val="StyleUnderline"/>
        </w:rPr>
        <w:t xml:space="preserve"> </w:t>
      </w:r>
      <w:r w:rsidRPr="00BC6EF3">
        <w:rPr>
          <w:rStyle w:val="StyleUnderline"/>
          <w:highlight w:val="cyan"/>
        </w:rPr>
        <w:t>in</w:t>
      </w:r>
      <w:r w:rsidRPr="00BC6EF3">
        <w:rPr>
          <w:rStyle w:val="StyleUnderline"/>
        </w:rPr>
        <w:t xml:space="preserve"> most of the </w:t>
      </w:r>
      <w:r w:rsidRPr="00BC6EF3">
        <w:rPr>
          <w:rStyle w:val="StyleUnderline"/>
          <w:highlight w:val="cyan"/>
        </w:rPr>
        <w:t>discussions about</w:t>
      </w:r>
      <w:r w:rsidRPr="00BC6EF3">
        <w:rPr>
          <w:rStyle w:val="StyleUnderline"/>
        </w:rPr>
        <w:t xml:space="preserve"> the national </w:t>
      </w:r>
      <w:r w:rsidRPr="00BC6EF3">
        <w:rPr>
          <w:rStyle w:val="StyleUnderline"/>
          <w:highlight w:val="cyan"/>
        </w:rPr>
        <w:t>security</w:t>
      </w:r>
      <w:r w:rsidRPr="00BC6EF3">
        <w:rPr>
          <w:rStyle w:val="StyleUnderline"/>
        </w:rPr>
        <w:t xml:space="preserve"> concerns associated </w:t>
      </w:r>
      <w:r w:rsidRPr="00BC6EF3">
        <w:rPr>
          <w:rStyle w:val="StyleUnderline"/>
          <w:highlight w:val="cyan"/>
        </w:rPr>
        <w:t>with climate change</w:t>
      </w:r>
      <w:r w:rsidRPr="00BC6EF3">
        <w:rPr>
          <w:rStyle w:val="StyleUnderline"/>
        </w:rPr>
        <w:t>—arises from the fact that some geoengineering options are relatively inexpensive to implement.</w:t>
      </w:r>
      <w:r w:rsidRPr="00BC6EF3">
        <w:t xml:space="preserve"> For example, one approach to large-scale SRM is to shoot into the sky large quantities of sulfur dioxide that would block some of the sun’s warming rays. An approach to large-scale CDR is to dump iron into the ocean to stimulate algae production that would increase absorption of carbon dioxide.</w:t>
      </w:r>
    </w:p>
    <w:p w14:paraId="778D4AB8" w14:textId="77777777" w:rsidR="00543E6D" w:rsidRPr="00BC6EF3" w:rsidRDefault="00543E6D" w:rsidP="00543E6D">
      <w:r w:rsidRPr="00BC6EF3">
        <w:t xml:space="preserve">The fact that some options for SRM and CDR are inexpensive—so much so as to be within the ability of some small nations or perhaps even some very rich individuals—means that one of these actors might be able to undertake such actions unilaterally, in the name of saving all of earth from the worst of climate change. And the possibility (indeed, the likelihood) that something might </w:t>
      </w:r>
      <w:r w:rsidRPr="00BC6EF3">
        <w:rPr>
          <w:highlight w:val="cyan"/>
          <w:u w:val="single"/>
        </w:rPr>
        <w:t>go wrong</w:t>
      </w:r>
      <w:r w:rsidRPr="00BC6EF3">
        <w:rPr>
          <w:u w:val="single"/>
        </w:rPr>
        <w:t xml:space="preserve"> </w:t>
      </w:r>
      <w:r w:rsidRPr="00BC6EF3">
        <w:t xml:space="preserve">with one of these schemes, places the </w:t>
      </w:r>
      <w:r w:rsidRPr="00BC6EF3">
        <w:rPr>
          <w:highlight w:val="cyan"/>
          <w:u w:val="single"/>
        </w:rPr>
        <w:t>issue of geoengineering</w:t>
      </w:r>
      <w:r w:rsidRPr="00BC6EF3">
        <w:t xml:space="preserve"> squarely into </w:t>
      </w:r>
      <w:r w:rsidRPr="00BC6EF3">
        <w:rPr>
          <w:highlight w:val="cyan"/>
          <w:u w:val="single"/>
        </w:rPr>
        <w:t>the national security domain</w:t>
      </w:r>
      <w:r w:rsidRPr="00BC6EF3">
        <w:t>.</w:t>
      </w:r>
    </w:p>
    <w:p w14:paraId="02787DAB" w14:textId="77777777" w:rsidR="00543E6D" w:rsidRDefault="00543E6D" w:rsidP="00543E6D">
      <w:r w:rsidRPr="00BC6EF3">
        <w:t>Just as an illustrative example – not a prediction or a proposal – consider the possibilities raised by </w:t>
      </w:r>
      <w:hyperlink r:id="rId30" w:history="1">
        <w:r w:rsidRPr="00BC6EF3">
          <w:rPr>
            <w:rStyle w:val="Hyperlink"/>
          </w:rPr>
          <w:t>a recent MIT study</w:t>
        </w:r>
      </w:hyperlink>
      <w:r w:rsidRPr="00BC6EF3">
        <w:t>, widely discussed in the new media, that by 2100, parts of the Middle East will experience global warming so severe that they become uninhabitable for some parts of the year.</w:t>
      </w:r>
    </w:p>
    <w:p w14:paraId="779D2BC9" w14:textId="77777777" w:rsidR="00543E6D" w:rsidRPr="00124288" w:rsidRDefault="00543E6D" w:rsidP="00543E6D">
      <w:pPr>
        <w:pStyle w:val="Heading4"/>
        <w:rPr>
          <w:rStyle w:val="Style13ptBold"/>
          <w:b/>
          <w:bCs w:val="0"/>
        </w:rPr>
      </w:pPr>
      <w:r w:rsidRPr="00124288">
        <w:rPr>
          <w:rStyle w:val="Style13ptBold"/>
          <w:b/>
          <w:bCs w:val="0"/>
        </w:rPr>
        <w:t>Geoengineering deepens escalates conflicts worldwide and destabilize existing peace treaties</w:t>
      </w:r>
    </w:p>
    <w:p w14:paraId="63A5A39F" w14:textId="77777777" w:rsidR="00543E6D" w:rsidRPr="004A49E6" w:rsidRDefault="00543E6D" w:rsidP="00543E6D">
      <w:r w:rsidRPr="004A49E6">
        <w:rPr>
          <w:rStyle w:val="Style13ptBold"/>
        </w:rPr>
        <w:t>Piccinini 25</w:t>
      </w:r>
      <w:r>
        <w:t xml:space="preserve"> – [</w:t>
      </w:r>
      <w:r w:rsidRPr="004A49E6">
        <w:t xml:space="preserve">Monica Piccinini, </w:t>
      </w:r>
      <w:r>
        <w:t>04</w:t>
      </w:r>
      <w:r w:rsidRPr="004A49E6">
        <w:t>-</w:t>
      </w:r>
      <w:r>
        <w:t>02</w:t>
      </w:r>
      <w:r w:rsidRPr="004A49E6">
        <w:t>-</w:t>
      </w:r>
      <w:r>
        <w:t>25</w:t>
      </w:r>
      <w:r w:rsidRPr="004A49E6">
        <w:t>, "Weaponising solar geoengineering", Ecologist, https://theecologist.org/2025/</w:t>
      </w:r>
      <w:r>
        <w:t>02</w:t>
      </w:r>
      <w:r w:rsidRPr="004A49E6">
        <w:t>/04/weaponising-solar-geoengineering</w:t>
      </w:r>
      <w:r>
        <w:t>]</w:t>
      </w:r>
    </w:p>
    <w:p w14:paraId="6482F04A" w14:textId="77777777" w:rsidR="00543E6D" w:rsidRPr="0004436D" w:rsidRDefault="00543E6D" w:rsidP="00543E6D">
      <w:pPr>
        <w:rPr>
          <w:sz w:val="16"/>
        </w:rPr>
      </w:pPr>
      <w:r w:rsidRPr="00124288">
        <w:rPr>
          <w:rStyle w:val="StyleUnderline"/>
          <w:highlight w:val="cyan"/>
        </w:rPr>
        <w:t>If</w:t>
      </w:r>
      <w:r w:rsidRPr="004A49E6">
        <w:rPr>
          <w:rStyle w:val="StyleUnderline"/>
        </w:rPr>
        <w:t xml:space="preserve"> </w:t>
      </w:r>
      <w:r>
        <w:rPr>
          <w:rStyle w:val="StyleUnderline"/>
        </w:rPr>
        <w:t xml:space="preserve">Solar </w:t>
      </w:r>
      <w:r w:rsidRPr="00124288">
        <w:rPr>
          <w:rStyle w:val="StyleUnderline"/>
          <w:highlight w:val="cyan"/>
        </w:rPr>
        <w:t>Geoengineering</w:t>
      </w:r>
      <w:r>
        <w:rPr>
          <w:rStyle w:val="StyleUnderline"/>
        </w:rPr>
        <w:t xml:space="preserve"> (</w:t>
      </w:r>
      <w:r w:rsidRPr="004A49E6">
        <w:rPr>
          <w:rStyle w:val="StyleUnderline"/>
        </w:rPr>
        <w:t>SG</w:t>
      </w:r>
      <w:r>
        <w:rPr>
          <w:rStyle w:val="StyleUnderline"/>
        </w:rPr>
        <w:t>)</w:t>
      </w:r>
      <w:r w:rsidRPr="004A49E6">
        <w:rPr>
          <w:rStyle w:val="StyleUnderline"/>
        </w:rPr>
        <w:t xml:space="preserve"> </w:t>
      </w:r>
      <w:r w:rsidRPr="00124288">
        <w:rPr>
          <w:rStyle w:val="StyleUnderline"/>
          <w:highlight w:val="cyan"/>
        </w:rPr>
        <w:t xml:space="preserve">is </w:t>
      </w:r>
      <w:r w:rsidRPr="00124288">
        <w:rPr>
          <w:rStyle w:val="Emphasis"/>
          <w:highlight w:val="cyan"/>
        </w:rPr>
        <w:t>weaponised</w:t>
      </w:r>
      <w:r w:rsidRPr="004A49E6">
        <w:rPr>
          <w:rStyle w:val="StyleUnderline"/>
        </w:rPr>
        <w:t xml:space="preserve">, </w:t>
      </w:r>
      <w:r w:rsidRPr="00124288">
        <w:rPr>
          <w:rStyle w:val="StyleUnderline"/>
          <w:highlight w:val="cyan"/>
        </w:rPr>
        <w:t>it</w:t>
      </w:r>
      <w:r w:rsidRPr="004A49E6">
        <w:rPr>
          <w:rStyle w:val="StyleUnderline"/>
        </w:rPr>
        <w:t xml:space="preserve"> has the potential </w:t>
      </w:r>
      <w:r w:rsidRPr="00124288">
        <w:rPr>
          <w:rStyle w:val="Emphasis"/>
        </w:rPr>
        <w:t xml:space="preserve">to </w:t>
      </w:r>
      <w:r w:rsidRPr="00124288">
        <w:rPr>
          <w:rStyle w:val="Emphasis"/>
          <w:highlight w:val="cyan"/>
        </w:rPr>
        <w:t>deepen global inequality</w:t>
      </w:r>
      <w:r w:rsidRPr="00124288">
        <w:rPr>
          <w:rStyle w:val="StyleUnderline"/>
          <w:highlight w:val="cyan"/>
        </w:rPr>
        <w:t xml:space="preserve"> and </w:t>
      </w:r>
      <w:r w:rsidRPr="00124288">
        <w:rPr>
          <w:rStyle w:val="Emphasis"/>
          <w:highlight w:val="cyan"/>
        </w:rPr>
        <w:t>escalate conflicts worldwide</w:t>
      </w:r>
      <w:r w:rsidRPr="004A49E6">
        <w:rPr>
          <w:rStyle w:val="StyleUnderline"/>
        </w:rPr>
        <w:t xml:space="preserve">. It </w:t>
      </w:r>
      <w:r w:rsidRPr="00124288">
        <w:rPr>
          <w:rStyle w:val="StyleUnderline"/>
          <w:highlight w:val="cyan"/>
        </w:rPr>
        <w:t>could be used as a</w:t>
      </w:r>
      <w:r w:rsidRPr="004A49E6">
        <w:rPr>
          <w:rStyle w:val="StyleUnderline"/>
        </w:rPr>
        <w:t xml:space="preserve"> strategic </w:t>
      </w:r>
      <w:r w:rsidRPr="00124288">
        <w:rPr>
          <w:rStyle w:val="StyleUnderline"/>
          <w:highlight w:val="cyan"/>
        </w:rPr>
        <w:t>tool in negotiations</w:t>
      </w:r>
      <w:r w:rsidRPr="004A49E6">
        <w:rPr>
          <w:rStyle w:val="StyleUnderline"/>
        </w:rPr>
        <w:t xml:space="preserve">, </w:t>
      </w:r>
      <w:r w:rsidRPr="00124288">
        <w:rPr>
          <w:rStyle w:val="StyleUnderline"/>
          <w:highlight w:val="cyan"/>
        </w:rPr>
        <w:t>targeted in conflicts</w:t>
      </w:r>
      <w:r w:rsidRPr="004A49E6">
        <w:rPr>
          <w:rStyle w:val="StyleUnderline"/>
        </w:rPr>
        <w:t xml:space="preserve">, or even </w:t>
      </w:r>
      <w:r w:rsidRPr="00124288">
        <w:rPr>
          <w:rStyle w:val="StyleUnderline"/>
          <w:highlight w:val="cyan"/>
        </w:rPr>
        <w:t>provoke new sources of conflict</w:t>
      </w:r>
      <w:r w:rsidRPr="004A49E6">
        <w:rPr>
          <w:rStyle w:val="StyleUnderline"/>
        </w:rPr>
        <w:t>.</w:t>
      </w:r>
      <w:r w:rsidRPr="0004436D">
        <w:rPr>
          <w:sz w:val="16"/>
        </w:rPr>
        <w:t xml:space="preserve"> We already exist in a political landscape incapable of reaching fair, collective agreements. </w:t>
      </w:r>
      <w:r w:rsidRPr="004A49E6">
        <w:rPr>
          <w:rStyle w:val="StyleUnderline"/>
        </w:rPr>
        <w:t xml:space="preserve">Some </w:t>
      </w:r>
      <w:r w:rsidRPr="00124288">
        <w:rPr>
          <w:rStyle w:val="StyleUnderline"/>
          <w:highlight w:val="cyan"/>
        </w:rPr>
        <w:t>nations</w:t>
      </w:r>
      <w:r w:rsidRPr="004A49E6">
        <w:rPr>
          <w:rStyle w:val="StyleUnderline"/>
        </w:rPr>
        <w:t xml:space="preserve"> may </w:t>
      </w:r>
      <w:r w:rsidRPr="00124288">
        <w:rPr>
          <w:rStyle w:val="StyleUnderline"/>
          <w:highlight w:val="cyan"/>
        </w:rPr>
        <w:t>view</w:t>
      </w:r>
      <w:r w:rsidRPr="004A49E6">
        <w:rPr>
          <w:rStyle w:val="StyleUnderline"/>
        </w:rPr>
        <w:t xml:space="preserve"> unilateral </w:t>
      </w:r>
      <w:r w:rsidRPr="00124288">
        <w:rPr>
          <w:rStyle w:val="StyleUnderline"/>
          <w:highlight w:val="cyan"/>
        </w:rPr>
        <w:t>SG</w:t>
      </w:r>
      <w:r w:rsidRPr="004A49E6">
        <w:rPr>
          <w:rStyle w:val="StyleUnderline"/>
        </w:rPr>
        <w:t xml:space="preserve"> initiatives </w:t>
      </w:r>
      <w:r w:rsidRPr="00124288">
        <w:rPr>
          <w:rStyle w:val="StyleUnderline"/>
          <w:highlight w:val="cyan"/>
        </w:rPr>
        <w:t xml:space="preserve">as a </w:t>
      </w:r>
      <w:r w:rsidRPr="00124288">
        <w:rPr>
          <w:rStyle w:val="Emphasis"/>
          <w:highlight w:val="cyan"/>
        </w:rPr>
        <w:t>direct threat</w:t>
      </w:r>
      <w:r w:rsidRPr="00124288">
        <w:rPr>
          <w:rStyle w:val="StyleUnderline"/>
          <w:highlight w:val="cyan"/>
        </w:rPr>
        <w:t xml:space="preserve"> to</w:t>
      </w:r>
      <w:r w:rsidRPr="004A49E6">
        <w:rPr>
          <w:rStyle w:val="StyleUnderline"/>
        </w:rPr>
        <w:t xml:space="preserve"> their </w:t>
      </w:r>
      <w:r w:rsidRPr="00124288">
        <w:rPr>
          <w:rStyle w:val="StyleUnderline"/>
          <w:highlight w:val="cyan"/>
        </w:rPr>
        <w:t>national security</w:t>
      </w:r>
      <w:r w:rsidRPr="004A49E6">
        <w:rPr>
          <w:rStyle w:val="StyleUnderline"/>
        </w:rPr>
        <w:t xml:space="preserve">, prompting </w:t>
      </w:r>
      <w:r w:rsidRPr="0004436D">
        <w:rPr>
          <w:rStyle w:val="StyleUnderline"/>
          <w:highlight w:val="cyan"/>
        </w:rPr>
        <w:t>retaliatory actions</w:t>
      </w:r>
      <w:r w:rsidRPr="004A49E6">
        <w:rPr>
          <w:rStyle w:val="StyleUnderline"/>
        </w:rPr>
        <w:t xml:space="preserve"> that could </w:t>
      </w:r>
      <w:r w:rsidRPr="0004436D">
        <w:rPr>
          <w:rStyle w:val="Emphasis"/>
          <w:highlight w:val="cyan"/>
        </w:rPr>
        <w:t>destabilise international peace and security</w:t>
      </w:r>
      <w:r w:rsidRPr="0004436D">
        <w:rPr>
          <w:sz w:val="16"/>
        </w:rPr>
        <w:t xml:space="preserve">. The United Nations Environment Assembly (UNEA), the global body responsible for making key decisions on environmental matters, consists of 193 member states. However, </w:t>
      </w:r>
      <w:r w:rsidRPr="0004436D">
        <w:rPr>
          <w:rStyle w:val="StyleUnderline"/>
          <w:highlight w:val="cyan"/>
        </w:rPr>
        <w:t>governments</w:t>
      </w:r>
      <w:r w:rsidRPr="00124288">
        <w:rPr>
          <w:rStyle w:val="StyleUnderline"/>
        </w:rPr>
        <w:t xml:space="preserve"> have been </w:t>
      </w:r>
      <w:r w:rsidRPr="0004436D">
        <w:rPr>
          <w:rStyle w:val="Emphasis"/>
          <w:highlight w:val="cyan"/>
        </w:rPr>
        <w:t>unable to reach a consensus</w:t>
      </w:r>
      <w:r w:rsidRPr="00124288">
        <w:rPr>
          <w:rStyle w:val="StyleUnderline"/>
        </w:rPr>
        <w:t xml:space="preserve"> on a multilateral governance framework concerning the research and deployment of SG technologies</w:t>
      </w:r>
      <w:r w:rsidRPr="0004436D">
        <w:rPr>
          <w:sz w:val="16"/>
        </w:rPr>
        <w:t>, both during UNEA's fourth session in March 2019 and its sixth session in March 2024. Corry highlighted another troubling concern regarding the deployment of SG: “</w:t>
      </w:r>
      <w:r w:rsidRPr="0004436D">
        <w:rPr>
          <w:rStyle w:val="Emphasis"/>
        </w:rPr>
        <w:t>Disinformation</w:t>
      </w:r>
      <w:r w:rsidRPr="00124288">
        <w:rPr>
          <w:rStyle w:val="Emphasis"/>
        </w:rPr>
        <w:t xml:space="preserve"> or </w:t>
      </w:r>
      <w:r w:rsidRPr="0004436D">
        <w:rPr>
          <w:rStyle w:val="Emphasis"/>
          <w:highlight w:val="cyan"/>
        </w:rPr>
        <w:t>propaganda</w:t>
      </w:r>
      <w:r w:rsidRPr="00124288">
        <w:rPr>
          <w:rStyle w:val="StyleUnderline"/>
        </w:rPr>
        <w:t xml:space="preserve"> about SG </w:t>
      </w:r>
      <w:r w:rsidRPr="0004436D">
        <w:rPr>
          <w:rStyle w:val="StyleUnderline"/>
          <w:highlight w:val="cyan"/>
        </w:rPr>
        <w:t>could be generated</w:t>
      </w:r>
      <w:r w:rsidRPr="00124288">
        <w:rPr>
          <w:rStyle w:val="StyleUnderline"/>
        </w:rPr>
        <w:t xml:space="preserve"> and disseminated </w:t>
      </w:r>
      <w:r w:rsidRPr="0004436D">
        <w:rPr>
          <w:rStyle w:val="StyleUnderline"/>
          <w:highlight w:val="cyan"/>
        </w:rPr>
        <w:t>by</w:t>
      </w:r>
      <w:r w:rsidRPr="00124288">
        <w:rPr>
          <w:rStyle w:val="StyleUnderline"/>
        </w:rPr>
        <w:t xml:space="preserve"> a range of actors, including </w:t>
      </w:r>
      <w:r w:rsidRPr="0004436D">
        <w:rPr>
          <w:rStyle w:val="StyleUnderline"/>
          <w:highlight w:val="cyan"/>
        </w:rPr>
        <w:t xml:space="preserve">major powers like </w:t>
      </w:r>
      <w:r w:rsidRPr="0004436D">
        <w:rPr>
          <w:rStyle w:val="StyleUnderline"/>
        </w:rPr>
        <w:t xml:space="preserve">the </w:t>
      </w:r>
      <w:r w:rsidRPr="0004436D">
        <w:rPr>
          <w:rStyle w:val="Emphasis"/>
          <w:highlight w:val="cyan"/>
        </w:rPr>
        <w:t>USA, Russia, or China</w:t>
      </w:r>
      <w:r w:rsidRPr="0004436D">
        <w:rPr>
          <w:sz w:val="16"/>
        </w:rPr>
        <w:t xml:space="preserve">. </w:t>
      </w:r>
    </w:p>
    <w:p w14:paraId="0E492572" w14:textId="77777777" w:rsidR="00543E6D" w:rsidRPr="0004436D" w:rsidRDefault="00543E6D" w:rsidP="00543E6D">
      <w:pPr>
        <w:rPr>
          <w:sz w:val="16"/>
        </w:rPr>
      </w:pPr>
      <w:r w:rsidRPr="0004436D">
        <w:rPr>
          <w:sz w:val="16"/>
        </w:rPr>
        <w:t>Hedge</w:t>
      </w:r>
    </w:p>
    <w:p w14:paraId="272E42BC" w14:textId="77777777" w:rsidR="00543E6D" w:rsidRPr="0004436D" w:rsidRDefault="00543E6D" w:rsidP="00543E6D">
      <w:pPr>
        <w:rPr>
          <w:sz w:val="16"/>
        </w:rPr>
      </w:pPr>
      <w:r w:rsidRPr="0004436D">
        <w:rPr>
          <w:sz w:val="16"/>
        </w:rPr>
        <w:t>"</w:t>
      </w:r>
      <w:r w:rsidRPr="00124288">
        <w:rPr>
          <w:rStyle w:val="StyleUnderline"/>
        </w:rPr>
        <w:t xml:space="preserve">Imagine the </w:t>
      </w:r>
      <w:r w:rsidRPr="0004436D">
        <w:rPr>
          <w:rStyle w:val="Emphasis"/>
          <w:highlight w:val="cyan"/>
        </w:rPr>
        <w:t>political strain</w:t>
      </w:r>
      <w:r w:rsidRPr="0004436D">
        <w:rPr>
          <w:rStyle w:val="StyleUnderline"/>
          <w:highlight w:val="cyan"/>
        </w:rPr>
        <w:t xml:space="preserve"> </w:t>
      </w:r>
      <w:r w:rsidRPr="0004436D">
        <w:rPr>
          <w:rStyle w:val="StyleUnderline"/>
        </w:rPr>
        <w:t>it</w:t>
      </w:r>
      <w:r w:rsidRPr="00124288">
        <w:rPr>
          <w:rStyle w:val="StyleUnderline"/>
        </w:rPr>
        <w:t xml:space="preserve"> would put on climate and atmospheric science and the potential for controversy</w:t>
      </w:r>
      <w:r w:rsidRPr="0004436D">
        <w:rPr>
          <w:sz w:val="16"/>
        </w:rPr>
        <w:t>. "</w:t>
      </w:r>
      <w:r w:rsidRPr="00124288">
        <w:rPr>
          <w:rStyle w:val="StyleUnderline"/>
        </w:rPr>
        <w:t>Moreover</w:t>
      </w:r>
      <w:r w:rsidRPr="0004436D">
        <w:rPr>
          <w:rStyle w:val="StyleUnderline"/>
          <w:highlight w:val="cyan"/>
        </w:rPr>
        <w:t xml:space="preserve">, SG could be </w:t>
      </w:r>
      <w:r w:rsidRPr="0004436D">
        <w:rPr>
          <w:rStyle w:val="Emphasis"/>
          <w:highlight w:val="cyan"/>
        </w:rPr>
        <w:t>blamed for negative</w:t>
      </w:r>
      <w:r w:rsidRPr="00124288">
        <w:rPr>
          <w:rStyle w:val="Emphasis"/>
        </w:rPr>
        <w:t xml:space="preserve"> weather</w:t>
      </w:r>
      <w:r w:rsidRPr="00124288">
        <w:rPr>
          <w:rStyle w:val="StyleUnderline"/>
        </w:rPr>
        <w:t xml:space="preserve"> or </w:t>
      </w:r>
      <w:r w:rsidRPr="0004436D">
        <w:rPr>
          <w:rStyle w:val="StyleUnderline"/>
          <w:highlight w:val="cyan"/>
        </w:rPr>
        <w:t>climate events</w:t>
      </w:r>
      <w:r w:rsidRPr="00124288">
        <w:rPr>
          <w:rStyle w:val="StyleUnderline"/>
        </w:rPr>
        <w:t xml:space="preserve"> - </w:t>
      </w:r>
      <w:r w:rsidRPr="0004436D">
        <w:rPr>
          <w:rStyle w:val="StyleUnderline"/>
          <w:highlight w:val="cyan"/>
        </w:rPr>
        <w:t>such as</w:t>
      </w:r>
      <w:r w:rsidRPr="00124288">
        <w:rPr>
          <w:rStyle w:val="StyleUnderline"/>
        </w:rPr>
        <w:t xml:space="preserve"> </w:t>
      </w:r>
      <w:r w:rsidRPr="0004436D">
        <w:rPr>
          <w:rStyle w:val="StyleUnderline"/>
          <w:highlight w:val="cyan"/>
        </w:rPr>
        <w:t>droughts, floods, or storms</w:t>
      </w:r>
      <w:r w:rsidRPr="00124288">
        <w:rPr>
          <w:rStyle w:val="StyleUnderline"/>
        </w:rPr>
        <w:t xml:space="preserve"> - </w:t>
      </w:r>
      <w:r w:rsidRPr="0004436D">
        <w:rPr>
          <w:rStyle w:val="StyleUnderline"/>
          <w:highlight w:val="cyan"/>
        </w:rPr>
        <w:t>and framed as a form of</w:t>
      </w:r>
      <w:r w:rsidRPr="00124288">
        <w:rPr>
          <w:rStyle w:val="StyleUnderline"/>
        </w:rPr>
        <w:t xml:space="preserve"> atmospheric </w:t>
      </w:r>
      <w:r w:rsidRPr="0004436D">
        <w:rPr>
          <w:rStyle w:val="StyleUnderline"/>
          <w:highlight w:val="cyan"/>
        </w:rPr>
        <w:t>colonialism</w:t>
      </w:r>
      <w:r w:rsidRPr="00124288">
        <w:rPr>
          <w:rStyle w:val="StyleUnderline"/>
        </w:rPr>
        <w:t>, exacerbating disruptions in climate-vulnerable regions of Asia and Africa</w:t>
      </w:r>
      <w:r w:rsidRPr="0004436D">
        <w:rPr>
          <w:sz w:val="16"/>
        </w:rPr>
        <w:t>.” Billionaires, state and private investors, NGOs, and financial and technology institutions from Silicon Valley and Wall Street are backing research into SG technology. This coalition includes individuals and organisations with significant ties to both corporate and political power. Prominent private funders of SG technologies include the Fund for Innovative Climate and Energy Research (FICER), Bill Gates’ personal fund managed by Ken Caldeira and David Keith, and Silver Lining, a non-profit backed by LowerCarbon Capital, with executives from Goldman Sachs and JP Morgan on its board. The Simmons Foundation, established by hedge fund billionaire Jim Simmons, and his wife, is also supporting SG initiatives.</w:t>
      </w:r>
    </w:p>
    <w:p w14:paraId="34C2E23E" w14:textId="77777777" w:rsidR="00543E6D" w:rsidRPr="00FE4866" w:rsidRDefault="00543E6D" w:rsidP="00543E6D"/>
    <w:p w14:paraId="06980973" w14:textId="05967F1B" w:rsidR="000846B4" w:rsidRPr="000846B4" w:rsidRDefault="000846B4" w:rsidP="000846B4">
      <w:pPr>
        <w:pStyle w:val="Heading3"/>
      </w:pPr>
      <w:r>
        <w:t>Geoengineering Bad---War---Ext</w:t>
      </w:r>
    </w:p>
    <w:p w14:paraId="336E23FD" w14:textId="77777777" w:rsidR="00543E6D" w:rsidRPr="008C1015" w:rsidRDefault="00543E6D" w:rsidP="00543E6D"/>
    <w:p w14:paraId="44753CEE" w14:textId="77777777" w:rsidR="00BC5249" w:rsidRPr="00F338EF" w:rsidRDefault="00BC5249" w:rsidP="00BC5249">
      <w:pPr>
        <w:pStyle w:val="Heading4"/>
      </w:pPr>
      <w:r>
        <w:t>Geoengineering can be weaponized, allowing a singular rogue state to cause massive harms to the entire world</w:t>
      </w:r>
    </w:p>
    <w:p w14:paraId="60AF48A8" w14:textId="77777777" w:rsidR="00BC5249" w:rsidRDefault="00BC5249" w:rsidP="00BC5249">
      <w:r w:rsidRPr="00F338EF">
        <w:rPr>
          <w:rStyle w:val="Style13ptBold"/>
        </w:rPr>
        <w:t>Birnbaum</w:t>
      </w:r>
      <w:r w:rsidRPr="00306E7A">
        <w:rPr>
          <w:rStyle w:val="Style13ptBold"/>
        </w:rPr>
        <w:t xml:space="preserve"> 23</w:t>
      </w:r>
      <w:r>
        <w:t xml:space="preserve"> – [</w:t>
      </w:r>
      <w:r w:rsidRPr="00F338EF">
        <w:t>Michael Birnbaum, 2-27-2023, "A ‘climate solution’ that spies worry could trigger war", Washington Post, https://www.washingtonpost.com/climate-environment/2023/02/27/geoengineering-security-war/</w:t>
      </w:r>
      <w:r>
        <w:t>]</w:t>
      </w:r>
    </w:p>
    <w:p w14:paraId="3F8338D6" w14:textId="77777777" w:rsidR="00BC5249" w:rsidRPr="00306E7A" w:rsidRDefault="00BC5249" w:rsidP="00BC5249">
      <w:pPr>
        <w:rPr>
          <w:rStyle w:val="StyleUnderline"/>
        </w:rPr>
      </w:pPr>
      <w:r w:rsidRPr="00306E7A">
        <w:rPr>
          <w:rStyle w:val="StyleUnderline"/>
        </w:rPr>
        <w:t xml:space="preserve">Because the technique could </w:t>
      </w:r>
      <w:r w:rsidRPr="00306E7A">
        <w:rPr>
          <w:rStyle w:val="Emphasis"/>
        </w:rPr>
        <w:t>weaken the sun’s power</w:t>
      </w:r>
      <w:r w:rsidRPr="00306E7A">
        <w:rPr>
          <w:rStyle w:val="StyleUnderline"/>
        </w:rPr>
        <w:t xml:space="preserve"> across the globe — not just above whichever country decided to deploy it — </w:t>
      </w:r>
      <w:r w:rsidRPr="00306E7A">
        <w:rPr>
          <w:rStyle w:val="StyleUnderline"/>
          <w:highlight w:val="cyan"/>
        </w:rPr>
        <w:t>security officials</w:t>
      </w:r>
      <w:r w:rsidRPr="00306E7A">
        <w:rPr>
          <w:rStyle w:val="StyleUnderline"/>
        </w:rPr>
        <w:t xml:space="preserve"> are </w:t>
      </w:r>
      <w:r w:rsidRPr="00306E7A">
        <w:rPr>
          <w:rStyle w:val="StyleUnderline"/>
          <w:highlight w:val="cyan"/>
        </w:rPr>
        <w:t xml:space="preserve">concerned about </w:t>
      </w:r>
      <w:r w:rsidRPr="00306E7A">
        <w:rPr>
          <w:rStyle w:val="StyleUnderline"/>
        </w:rPr>
        <w:t xml:space="preserve">the </w:t>
      </w:r>
      <w:r w:rsidRPr="00306E7A">
        <w:rPr>
          <w:rStyle w:val="StyleUnderline"/>
          <w:highlight w:val="cyan"/>
        </w:rPr>
        <w:t>potential to spark conflict</w:t>
      </w:r>
      <w:r w:rsidRPr="00306E7A">
        <w:rPr>
          <w:rStyle w:val="StyleUnderline"/>
        </w:rPr>
        <w:t xml:space="preserve">, </w:t>
      </w:r>
      <w:r w:rsidRPr="00306E7A">
        <w:rPr>
          <w:rStyle w:val="StyleUnderline"/>
          <w:highlight w:val="cyan"/>
        </w:rPr>
        <w:t xml:space="preserve">since a </w:t>
      </w:r>
      <w:r w:rsidRPr="00306E7A">
        <w:rPr>
          <w:rStyle w:val="Emphasis"/>
          <w:highlight w:val="cyan"/>
        </w:rPr>
        <w:t>single capital</w:t>
      </w:r>
      <w:r w:rsidRPr="00306E7A">
        <w:rPr>
          <w:rStyle w:val="StyleUnderline"/>
          <w:highlight w:val="cyan"/>
        </w:rPr>
        <w:t xml:space="preserve"> could</w:t>
      </w:r>
      <w:r w:rsidRPr="00306E7A">
        <w:rPr>
          <w:rStyle w:val="StyleUnderline"/>
        </w:rPr>
        <w:t xml:space="preserve"> make decisions that </w:t>
      </w:r>
      <w:r w:rsidRPr="00306E7A">
        <w:rPr>
          <w:rStyle w:val="StyleUnderline"/>
          <w:highlight w:val="cyan"/>
        </w:rPr>
        <w:t>shape the entire world</w:t>
      </w:r>
      <w:r w:rsidRPr="00306E7A">
        <w:rPr>
          <w:rStyle w:val="StyleUnderline"/>
        </w:rPr>
        <w:t>’s fate.</w:t>
      </w:r>
    </w:p>
    <w:p w14:paraId="2828417C" w14:textId="77777777" w:rsidR="00BC5249" w:rsidRPr="00306E7A" w:rsidRDefault="00BC5249" w:rsidP="00BC5249">
      <w:pPr>
        <w:rPr>
          <w:sz w:val="16"/>
        </w:rPr>
      </w:pPr>
      <w:r w:rsidRPr="00306E7A">
        <w:rPr>
          <w:sz w:val="16"/>
        </w:rPr>
        <w:t>“Parts of the U.S. government are rightfully focused on trying better to understand this,” said Sherri Goodman, the vice chair of Secretary of State Antony Blinken’s International Security Advisory Board, referencing last year’s geoengineering exercise. “If you don’t understand it, you can’t manage it,”</w:t>
      </w:r>
    </w:p>
    <w:p w14:paraId="2B65006C" w14:textId="77777777" w:rsidR="00BC5249" w:rsidRPr="00306E7A" w:rsidRDefault="00BC5249" w:rsidP="00BC5249">
      <w:pPr>
        <w:rPr>
          <w:rStyle w:val="StyleUnderline"/>
        </w:rPr>
      </w:pPr>
      <w:r w:rsidRPr="00306E7A">
        <w:rPr>
          <w:sz w:val="16"/>
        </w:rPr>
        <w:t xml:space="preserve">The science is evolving, said Goodman, a longtime expert on the intersection of climate change and security. </w:t>
      </w:r>
      <w:r w:rsidRPr="00306E7A">
        <w:rPr>
          <w:rStyle w:val="StyleUnderline"/>
        </w:rPr>
        <w:t xml:space="preserve">But </w:t>
      </w:r>
      <w:r w:rsidRPr="00306E7A">
        <w:rPr>
          <w:rStyle w:val="Emphasis"/>
          <w:highlight w:val="cyan"/>
        </w:rPr>
        <w:t>global discussions haven’t kept up</w:t>
      </w:r>
      <w:r w:rsidRPr="00306E7A">
        <w:rPr>
          <w:rStyle w:val="StyleUnderline"/>
        </w:rPr>
        <w:t xml:space="preserve">, </w:t>
      </w:r>
      <w:r w:rsidRPr="00306E7A">
        <w:rPr>
          <w:rStyle w:val="StyleUnderline"/>
          <w:highlight w:val="cyan"/>
        </w:rPr>
        <w:t>leaving</w:t>
      </w:r>
      <w:r w:rsidRPr="00306E7A">
        <w:rPr>
          <w:rStyle w:val="StyleUnderline"/>
        </w:rPr>
        <w:t xml:space="preserve"> a </w:t>
      </w:r>
      <w:r w:rsidRPr="00306E7A">
        <w:rPr>
          <w:rStyle w:val="StyleUnderline"/>
          <w:highlight w:val="cyan"/>
        </w:rPr>
        <w:t>powerful tech</w:t>
      </w:r>
      <w:r w:rsidRPr="00306E7A">
        <w:rPr>
          <w:rStyle w:val="StyleUnderline"/>
        </w:rPr>
        <w:t xml:space="preserve">nology largely </w:t>
      </w:r>
      <w:r w:rsidRPr="00306E7A">
        <w:rPr>
          <w:rStyle w:val="Emphasis"/>
          <w:highlight w:val="cyan"/>
        </w:rPr>
        <w:t>unregulated</w:t>
      </w:r>
      <w:r w:rsidRPr="00306E7A">
        <w:rPr>
          <w:rStyle w:val="StyleUnderline"/>
        </w:rPr>
        <w:t xml:space="preserve"> internationally.</w:t>
      </w:r>
    </w:p>
    <w:p w14:paraId="5CCE08EC" w14:textId="77777777" w:rsidR="00BC5249" w:rsidRPr="00306E7A" w:rsidRDefault="00BC5249" w:rsidP="00BC5249">
      <w:pPr>
        <w:rPr>
          <w:sz w:val="16"/>
        </w:rPr>
      </w:pPr>
      <w:r w:rsidRPr="00306E7A">
        <w:rPr>
          <w:rStyle w:val="StyleUnderline"/>
        </w:rPr>
        <w:t>“</w:t>
      </w:r>
      <w:r w:rsidRPr="00306E7A">
        <w:rPr>
          <w:rStyle w:val="StyleUnderline"/>
          <w:highlight w:val="cyan"/>
        </w:rPr>
        <w:t xml:space="preserve">It could be </w:t>
      </w:r>
      <w:r w:rsidRPr="00306E7A">
        <w:rPr>
          <w:rStyle w:val="Emphasis"/>
          <w:highlight w:val="cyan"/>
        </w:rPr>
        <w:t>weaponized</w:t>
      </w:r>
      <w:r w:rsidRPr="00306E7A">
        <w:rPr>
          <w:rStyle w:val="Emphasis"/>
        </w:rPr>
        <w:t xml:space="preserve"> by a country</w:t>
      </w:r>
      <w:r w:rsidRPr="00306E7A">
        <w:rPr>
          <w:rStyle w:val="StyleUnderline"/>
        </w:rPr>
        <w:t xml:space="preserve"> to either try to improve the climate and reduce the temperatures in their own location or </w:t>
      </w:r>
      <w:r w:rsidRPr="00306E7A">
        <w:rPr>
          <w:rStyle w:val="Emphasis"/>
          <w:highlight w:val="cyan"/>
        </w:rPr>
        <w:t>against an adversary</w:t>
      </w:r>
      <w:r w:rsidRPr="00306E7A">
        <w:rPr>
          <w:sz w:val="16"/>
        </w:rPr>
        <w:t>,” Goodman said. “It could be threatened in a way that could cause fear or panic among populations.”</w:t>
      </w:r>
    </w:p>
    <w:p w14:paraId="67392FD5" w14:textId="77777777" w:rsidR="00BC5249" w:rsidRPr="00306E7A" w:rsidRDefault="00BC5249" w:rsidP="00BC5249">
      <w:pPr>
        <w:rPr>
          <w:sz w:val="16"/>
        </w:rPr>
      </w:pPr>
      <w:r w:rsidRPr="00306E7A">
        <w:rPr>
          <w:rStyle w:val="StyleUnderline"/>
          <w:highlight w:val="cyan"/>
        </w:rPr>
        <w:t>So far</w:t>
      </w:r>
      <w:r w:rsidRPr="00306E7A">
        <w:rPr>
          <w:rStyle w:val="StyleUnderline"/>
        </w:rPr>
        <w:t xml:space="preserve">, the </w:t>
      </w:r>
      <w:r w:rsidRPr="00306E7A">
        <w:rPr>
          <w:rStyle w:val="StyleUnderline"/>
          <w:highlight w:val="cyan"/>
        </w:rPr>
        <w:t>U</w:t>
      </w:r>
      <w:r w:rsidRPr="00306E7A">
        <w:rPr>
          <w:rStyle w:val="StyleUnderline"/>
        </w:rPr>
        <w:t xml:space="preserve">nited </w:t>
      </w:r>
      <w:r w:rsidRPr="00306E7A">
        <w:rPr>
          <w:rStyle w:val="StyleUnderline"/>
          <w:highlight w:val="cyan"/>
        </w:rPr>
        <w:t>S</w:t>
      </w:r>
      <w:r w:rsidRPr="00306E7A">
        <w:rPr>
          <w:rStyle w:val="StyleUnderline"/>
        </w:rPr>
        <w:t xml:space="preserve">tates </w:t>
      </w:r>
      <w:r w:rsidRPr="00306E7A">
        <w:rPr>
          <w:rStyle w:val="StyleUnderline"/>
          <w:highlight w:val="cyan"/>
        </w:rPr>
        <w:t>is in the lead</w:t>
      </w:r>
      <w:r w:rsidRPr="00306E7A">
        <w:rPr>
          <w:rStyle w:val="StyleUnderline"/>
        </w:rPr>
        <w:t xml:space="preserve"> on research, </w:t>
      </w:r>
      <w:r w:rsidRPr="00306E7A">
        <w:rPr>
          <w:rStyle w:val="StyleUnderline"/>
          <w:highlight w:val="cyan"/>
        </w:rPr>
        <w:t>but China</w:t>
      </w:r>
      <w:r w:rsidRPr="00306E7A">
        <w:rPr>
          <w:rStyle w:val="StyleUnderline"/>
        </w:rPr>
        <w:t xml:space="preserve">, India and others </w:t>
      </w:r>
      <w:r w:rsidRPr="00306E7A">
        <w:rPr>
          <w:rStyle w:val="StyleUnderline"/>
          <w:highlight w:val="cyan"/>
        </w:rPr>
        <w:t>are also working on it.</w:t>
      </w:r>
      <w:r w:rsidRPr="00306E7A">
        <w:rPr>
          <w:rStyle w:val="StyleUnderline"/>
        </w:rPr>
        <w:t> </w:t>
      </w:r>
      <w:r w:rsidRPr="00306E7A">
        <w:rPr>
          <w:sz w:val="16"/>
        </w:rPr>
        <w:t>The White House is in the process of developing a five-year research plan and strategy for managing the technology, at the behest of Congress, which mandated it last year.</w:t>
      </w:r>
    </w:p>
    <w:p w14:paraId="17ECE003" w14:textId="77777777" w:rsidR="00BC5249" w:rsidRPr="00306E7A" w:rsidRDefault="00BC5249" w:rsidP="00BC5249">
      <w:pPr>
        <w:rPr>
          <w:sz w:val="16"/>
        </w:rPr>
      </w:pPr>
      <w:r w:rsidRPr="00306E7A">
        <w:rPr>
          <w:rStyle w:val="StyleUnderline"/>
        </w:rPr>
        <w:t xml:space="preserve">The </w:t>
      </w:r>
      <w:r w:rsidRPr="00306E7A">
        <w:rPr>
          <w:rStyle w:val="StyleUnderline"/>
          <w:highlight w:val="cyan"/>
        </w:rPr>
        <w:t>lack of global coordination</w:t>
      </w:r>
      <w:r w:rsidRPr="00306E7A">
        <w:rPr>
          <w:rStyle w:val="StyleUnderline"/>
        </w:rPr>
        <w:t xml:space="preserve"> on geoengineering is </w:t>
      </w:r>
      <w:r w:rsidRPr="00306E7A">
        <w:rPr>
          <w:rStyle w:val="StyleUnderline"/>
          <w:highlight w:val="cyan"/>
        </w:rPr>
        <w:t>result</w:t>
      </w:r>
      <w:r w:rsidRPr="00306E7A">
        <w:rPr>
          <w:rStyle w:val="StyleUnderline"/>
        </w:rPr>
        <w:t xml:space="preserve">ing </w:t>
      </w:r>
      <w:r w:rsidRPr="00306E7A">
        <w:rPr>
          <w:rStyle w:val="StyleUnderline"/>
          <w:highlight w:val="cyan"/>
        </w:rPr>
        <w:t>in</w:t>
      </w:r>
      <w:r w:rsidRPr="00306E7A">
        <w:rPr>
          <w:rStyle w:val="StyleUnderline"/>
        </w:rPr>
        <w:t xml:space="preserve"> increasing </w:t>
      </w:r>
      <w:r w:rsidRPr="00306E7A">
        <w:rPr>
          <w:rStyle w:val="Emphasis"/>
          <w:highlight w:val="cyan"/>
        </w:rPr>
        <w:t>anxiety about the risks</w:t>
      </w:r>
      <w:r w:rsidRPr="00306E7A">
        <w:rPr>
          <w:rStyle w:val="StyleUnderline"/>
        </w:rPr>
        <w:t xml:space="preserve"> of disagreements</w:t>
      </w:r>
      <w:r w:rsidRPr="00306E7A">
        <w:rPr>
          <w:sz w:val="16"/>
        </w:rPr>
        <w:t>. A climate change-focused</w:t>
      </w:r>
      <w:r w:rsidRPr="00306E7A">
        <w:rPr>
          <w:b/>
          <w:bCs/>
          <w:sz w:val="16"/>
        </w:rPr>
        <w:t> </w:t>
      </w:r>
      <w:r w:rsidRPr="00306E7A">
        <w:rPr>
          <w:sz w:val="16"/>
        </w:rPr>
        <w:t xml:space="preserve">National Intelligence Estimate from 2021 — the distillation of U.S. spy agencies’ assessments about the top risks facing the United States — warned that the absence of regulations could mean that “state or nonstate actors will independently develop or deploy the technology — possibly covertly — </w:t>
      </w:r>
      <w:r w:rsidRPr="00306E7A">
        <w:rPr>
          <w:rStyle w:val="StyleUnderline"/>
        </w:rPr>
        <w:t xml:space="preserve">in a manner that risks conflict if </w:t>
      </w:r>
      <w:r w:rsidRPr="00306E7A">
        <w:rPr>
          <w:rStyle w:val="StyleUnderline"/>
          <w:highlight w:val="cyan"/>
        </w:rPr>
        <w:t xml:space="preserve">other nations blame them for a </w:t>
      </w:r>
      <w:r w:rsidRPr="00306E7A">
        <w:rPr>
          <w:rStyle w:val="Emphasis"/>
          <w:highlight w:val="cyan"/>
        </w:rPr>
        <w:t>weather disaster</w:t>
      </w:r>
      <w:r w:rsidRPr="00306E7A">
        <w:rPr>
          <w:rStyle w:val="StyleUnderline"/>
          <w:highlight w:val="cyan"/>
        </w:rPr>
        <w:t xml:space="preserve"> they believe was caused by geoengineering</w:t>
      </w:r>
      <w:r w:rsidRPr="00306E7A">
        <w:rPr>
          <w:sz w:val="16"/>
        </w:rPr>
        <w:t>.”</w:t>
      </w:r>
    </w:p>
    <w:p w14:paraId="755AA090" w14:textId="77777777" w:rsidR="00BC5249" w:rsidRPr="00306E7A" w:rsidRDefault="00BC5249" w:rsidP="00BC5249">
      <w:pPr>
        <w:rPr>
          <w:rStyle w:val="StyleUnderline"/>
        </w:rPr>
      </w:pPr>
      <w:r w:rsidRPr="00306E7A">
        <w:rPr>
          <w:rStyle w:val="StyleUnderline"/>
        </w:rPr>
        <w:t>“</w:t>
      </w:r>
      <w:r w:rsidRPr="00306E7A">
        <w:rPr>
          <w:rStyle w:val="StyleUnderline"/>
          <w:highlight w:val="cyan"/>
        </w:rPr>
        <w:t xml:space="preserve">It’s a </w:t>
      </w:r>
      <w:r w:rsidRPr="00306E7A">
        <w:rPr>
          <w:rStyle w:val="Emphasis"/>
          <w:highlight w:val="cyan"/>
        </w:rPr>
        <w:t>powder keg</w:t>
      </w:r>
      <w:r w:rsidRPr="00306E7A">
        <w:rPr>
          <w:rStyle w:val="StyleUnderline"/>
        </w:rPr>
        <w:t xml:space="preserve">,” </w:t>
      </w:r>
      <w:r w:rsidRPr="00306E7A">
        <w:rPr>
          <w:rStyle w:val="StyleUnderline"/>
          <w:highlight w:val="cyan"/>
        </w:rPr>
        <w:t>said</w:t>
      </w:r>
      <w:r w:rsidRPr="00306E7A">
        <w:rPr>
          <w:rStyle w:val="StyleUnderline"/>
        </w:rPr>
        <w:t xml:space="preserve"> Janos Pasztor, who was </w:t>
      </w:r>
      <w:r w:rsidRPr="00306E7A">
        <w:rPr>
          <w:rStyle w:val="StyleUnderline"/>
          <w:highlight w:val="cyan"/>
        </w:rPr>
        <w:t>a top U</w:t>
      </w:r>
      <w:r w:rsidRPr="00306E7A">
        <w:rPr>
          <w:rStyle w:val="StyleUnderline"/>
        </w:rPr>
        <w:t xml:space="preserve">nited </w:t>
      </w:r>
      <w:r w:rsidRPr="00306E7A">
        <w:rPr>
          <w:rStyle w:val="StyleUnderline"/>
          <w:highlight w:val="cyan"/>
        </w:rPr>
        <w:t>N</w:t>
      </w:r>
      <w:r w:rsidRPr="00306E7A">
        <w:rPr>
          <w:rStyle w:val="StyleUnderline"/>
        </w:rPr>
        <w:t xml:space="preserve">ations </w:t>
      </w:r>
      <w:r w:rsidRPr="00306E7A">
        <w:rPr>
          <w:rStyle w:val="StyleUnderline"/>
          <w:highlight w:val="cyan"/>
        </w:rPr>
        <w:t>official</w:t>
      </w:r>
      <w:r w:rsidRPr="00306E7A">
        <w:rPr>
          <w:rStyle w:val="StyleUnderline"/>
        </w:rPr>
        <w:t xml:space="preserve"> focused on climate change before devoting himself to fostering a global discussion about the </w:t>
      </w:r>
      <w:r w:rsidRPr="00306E7A">
        <w:rPr>
          <w:rStyle w:val="Emphasis"/>
        </w:rPr>
        <w:t>governance of geoengineering</w:t>
      </w:r>
      <w:r w:rsidRPr="00306E7A">
        <w:rPr>
          <w:rStyle w:val="StyleUnderline"/>
        </w:rPr>
        <w:t>. “</w:t>
      </w:r>
      <w:r w:rsidRPr="00306E7A">
        <w:rPr>
          <w:rStyle w:val="StyleUnderline"/>
          <w:highlight w:val="cyan"/>
        </w:rPr>
        <w:t>If there are already challenges at the geopolitical level</w:t>
      </w:r>
      <w:r w:rsidRPr="00306E7A">
        <w:rPr>
          <w:rStyle w:val="StyleUnderline"/>
        </w:rPr>
        <w:t xml:space="preserve"> in certain regions … </w:t>
      </w:r>
      <w:r w:rsidRPr="00306E7A">
        <w:rPr>
          <w:rStyle w:val="StyleUnderline"/>
          <w:highlight w:val="cyan"/>
        </w:rPr>
        <w:t>you have</w:t>
      </w:r>
      <w:r w:rsidRPr="00306E7A">
        <w:rPr>
          <w:rStyle w:val="StyleUnderline"/>
        </w:rPr>
        <w:t xml:space="preserve"> potentially </w:t>
      </w:r>
      <w:r w:rsidRPr="00306E7A">
        <w:rPr>
          <w:rStyle w:val="StyleUnderline"/>
          <w:highlight w:val="cyan"/>
        </w:rPr>
        <w:t>some</w:t>
      </w:r>
      <w:r w:rsidRPr="00306E7A">
        <w:rPr>
          <w:rStyle w:val="StyleUnderline"/>
        </w:rPr>
        <w:t xml:space="preserve"> really </w:t>
      </w:r>
      <w:r w:rsidRPr="00306E7A">
        <w:rPr>
          <w:rStyle w:val="StyleUnderline"/>
          <w:highlight w:val="cyan"/>
        </w:rPr>
        <w:t>serious issues</w:t>
      </w:r>
      <w:r w:rsidRPr="00306E7A">
        <w:rPr>
          <w:rStyle w:val="StyleUnderline"/>
        </w:rPr>
        <w:t>.”</w:t>
      </w:r>
    </w:p>
    <w:p w14:paraId="30CEAD79" w14:textId="77777777" w:rsidR="00BC5249" w:rsidRPr="00306E7A" w:rsidRDefault="00BC5249" w:rsidP="00BC5249">
      <w:pPr>
        <w:rPr>
          <w:b/>
          <w:bCs/>
          <w:sz w:val="16"/>
        </w:rPr>
      </w:pPr>
      <w:r w:rsidRPr="00306E7A">
        <w:rPr>
          <w:b/>
          <w:bCs/>
          <w:sz w:val="16"/>
        </w:rPr>
        <w:t>The geopolitics of geoengineering</w:t>
      </w:r>
    </w:p>
    <w:p w14:paraId="03E1C9DC" w14:textId="77777777" w:rsidR="00BC5249" w:rsidRPr="00306E7A" w:rsidRDefault="00BC5249" w:rsidP="00BC5249">
      <w:pPr>
        <w:rPr>
          <w:sz w:val="16"/>
        </w:rPr>
      </w:pPr>
      <w:r w:rsidRPr="00306E7A">
        <w:rPr>
          <w:sz w:val="16"/>
        </w:rPr>
        <w:t>Now some U.S. intelligence officials are focused on understanding the challenges. A favorite read among some of them is a 2020 novel, “The Ministry for the Future,” by Kim Stanley Robinson.</w:t>
      </w:r>
      <w:r w:rsidRPr="00306E7A">
        <w:rPr>
          <w:b/>
          <w:bCs/>
          <w:sz w:val="16"/>
        </w:rPr>
        <w:t> </w:t>
      </w:r>
      <w:r w:rsidRPr="00306E7A">
        <w:rPr>
          <w:sz w:val="16"/>
        </w:rPr>
        <w:t>It envisions a near future in which, among other developments, India decides unilaterally to deploy solar geoengineering in defiance of a global ban after a heat wave kills 20 million of its citizens. Former president Barack Obama named it one of his favorite books of that year.</w:t>
      </w:r>
    </w:p>
    <w:p w14:paraId="0809BAAB" w14:textId="77777777" w:rsidR="00BC5249" w:rsidRPr="00306E7A" w:rsidRDefault="00BC5249" w:rsidP="00BC5249">
      <w:pPr>
        <w:rPr>
          <w:sz w:val="16"/>
        </w:rPr>
      </w:pPr>
      <w:r w:rsidRPr="00306E7A">
        <w:rPr>
          <w:rStyle w:val="StyleUnderline"/>
        </w:rPr>
        <w:t xml:space="preserve">Some policymakers say that as the discussion evolves, </w:t>
      </w:r>
      <w:r w:rsidRPr="00306E7A">
        <w:rPr>
          <w:rStyle w:val="Emphasis"/>
          <w:highlight w:val="cyan"/>
        </w:rPr>
        <w:t>existing tensions</w:t>
      </w:r>
      <w:r w:rsidRPr="00306E7A">
        <w:rPr>
          <w:rStyle w:val="Emphasis"/>
        </w:rPr>
        <w:t xml:space="preserve"> could </w:t>
      </w:r>
      <w:r w:rsidRPr="00306E7A">
        <w:rPr>
          <w:rStyle w:val="Emphasis"/>
          <w:highlight w:val="cyan"/>
        </w:rPr>
        <w:t>worsen between</w:t>
      </w:r>
      <w:r w:rsidRPr="00306E7A">
        <w:rPr>
          <w:rStyle w:val="StyleUnderline"/>
        </w:rPr>
        <w:t xml:space="preserve"> industrialized </w:t>
      </w:r>
      <w:r w:rsidRPr="00306E7A">
        <w:rPr>
          <w:rStyle w:val="StyleUnderline"/>
          <w:highlight w:val="cyan"/>
        </w:rPr>
        <w:t>nations that are responsible for</w:t>
      </w:r>
      <w:r w:rsidRPr="00306E7A">
        <w:rPr>
          <w:rStyle w:val="StyleUnderline"/>
        </w:rPr>
        <w:t xml:space="preserve"> the </w:t>
      </w:r>
      <w:r w:rsidRPr="00306E7A">
        <w:rPr>
          <w:rStyle w:val="StyleUnderline"/>
          <w:highlight w:val="cyan"/>
        </w:rPr>
        <w:t>bulk of</w:t>
      </w:r>
      <w:r w:rsidRPr="00306E7A">
        <w:rPr>
          <w:rStyle w:val="StyleUnderline"/>
        </w:rPr>
        <w:t xml:space="preserve"> historic </w:t>
      </w:r>
      <w:r w:rsidRPr="00306E7A">
        <w:rPr>
          <w:rStyle w:val="StyleUnderline"/>
          <w:highlight w:val="cyan"/>
        </w:rPr>
        <w:t>carbon emissions</w:t>
      </w:r>
      <w:r w:rsidRPr="00306E7A">
        <w:rPr>
          <w:rStyle w:val="StyleUnderline"/>
        </w:rPr>
        <w:t xml:space="preserve"> and less industrialized countries that are often hit hardest by climate change.</w:t>
      </w:r>
    </w:p>
    <w:p w14:paraId="3E5BE82C" w14:textId="77777777" w:rsidR="00543E6D" w:rsidRPr="005E55F8" w:rsidRDefault="00543E6D" w:rsidP="00543E6D">
      <w:pPr>
        <w:pStyle w:val="Heading4"/>
      </w:pPr>
      <w:r>
        <w:t>Main risk of Geoengineering is a matter of perception of another state weaponizing it.</w:t>
      </w:r>
    </w:p>
    <w:p w14:paraId="66E6AAC3" w14:textId="77777777" w:rsidR="00543E6D" w:rsidRPr="005E55F8" w:rsidRDefault="00543E6D" w:rsidP="00543E6D">
      <w:r w:rsidRPr="005E55F8">
        <w:rPr>
          <w:rStyle w:val="Style13ptBold"/>
        </w:rPr>
        <w:t>Guillaume 25</w:t>
      </w:r>
      <w:r>
        <w:t xml:space="preserve"> – [</w:t>
      </w:r>
      <w:r w:rsidRPr="005E55F8">
        <w:t>Emma Guillaume,Afp, 3-28-2025, "Making it rain: How weather manipulation and geoengineering are fueling global tensions", Fortune Europe, https://fortune.com/europe/2025/03/28/weather-manipulation-geoengineering-fueling-global-tensions-china/</w:t>
      </w:r>
      <w:r>
        <w:t>]</w:t>
      </w:r>
    </w:p>
    <w:p w14:paraId="3A31DF52" w14:textId="77777777" w:rsidR="00543E6D" w:rsidRPr="00000659" w:rsidRDefault="00543E6D" w:rsidP="00543E6D">
      <w:pPr>
        <w:rPr>
          <w:sz w:val="16"/>
        </w:rPr>
      </w:pPr>
      <w:r w:rsidRPr="00000659">
        <w:rPr>
          <w:sz w:val="16"/>
        </w:rPr>
        <w:t xml:space="preserve">But </w:t>
      </w:r>
      <w:r w:rsidRPr="005E55F8">
        <w:rPr>
          <w:rStyle w:val="StyleUnderline"/>
          <w:highlight w:val="cyan"/>
        </w:rPr>
        <w:t xml:space="preserve">experts say </w:t>
      </w:r>
      <w:r w:rsidRPr="00000659">
        <w:rPr>
          <w:rStyle w:val="StyleUnderline"/>
        </w:rPr>
        <w:t xml:space="preserve">that </w:t>
      </w:r>
      <w:r w:rsidRPr="005E55F8">
        <w:rPr>
          <w:rStyle w:val="StyleUnderline"/>
          <w:highlight w:val="cyan"/>
        </w:rPr>
        <w:t xml:space="preserve">there is </w:t>
      </w:r>
      <w:r w:rsidRPr="005E55F8">
        <w:rPr>
          <w:rStyle w:val="Emphasis"/>
          <w:highlight w:val="cyan"/>
        </w:rPr>
        <w:t>insufficient oversight</w:t>
      </w:r>
      <w:r w:rsidRPr="005E55F8">
        <w:rPr>
          <w:rStyle w:val="StyleUnderline"/>
          <w:highlight w:val="cyan"/>
        </w:rPr>
        <w:t xml:space="preserve"> </w:t>
      </w:r>
      <w:r w:rsidRPr="00000659">
        <w:rPr>
          <w:rStyle w:val="StyleUnderline"/>
        </w:rPr>
        <w:t>of the practice</w:t>
      </w:r>
      <w:r w:rsidRPr="005E55F8">
        <w:rPr>
          <w:rStyle w:val="StyleUnderline"/>
        </w:rPr>
        <w:t>,</w:t>
      </w:r>
      <w:r w:rsidRPr="00000659">
        <w:rPr>
          <w:sz w:val="16"/>
        </w:rPr>
        <w:t xml:space="preserve"> as countries show an increasing interest in this and other </w:t>
      </w:r>
      <w:r w:rsidRPr="00000659">
        <w:rPr>
          <w:sz w:val="16"/>
          <w:highlight w:val="cyan"/>
        </w:rPr>
        <w:t>geoengineering</w:t>
      </w:r>
      <w:r w:rsidRPr="00000659">
        <w:rPr>
          <w:sz w:val="16"/>
        </w:rPr>
        <w:t xml:space="preserve"> techniques as the planet warms. The American Meteorological Society has said that </w:t>
      </w:r>
      <w:r w:rsidRPr="005E55F8">
        <w:rPr>
          <w:rStyle w:val="StyleUnderline"/>
        </w:rPr>
        <w:t>“</w:t>
      </w:r>
      <w:r w:rsidRPr="005E55F8">
        <w:rPr>
          <w:rStyle w:val="Emphasis"/>
          <w:highlight w:val="cyan"/>
        </w:rPr>
        <w:t>unintended consequences</w:t>
      </w:r>
      <w:r w:rsidRPr="005E55F8">
        <w:rPr>
          <w:rStyle w:val="StyleUnderline"/>
        </w:rPr>
        <w:t xml:space="preserve">” of cloud seeding have </w:t>
      </w:r>
      <w:r w:rsidRPr="005E55F8">
        <w:rPr>
          <w:rStyle w:val="StyleUnderline"/>
          <w:highlight w:val="cyan"/>
        </w:rPr>
        <w:t xml:space="preserve">not </w:t>
      </w:r>
      <w:r w:rsidRPr="005E55F8">
        <w:rPr>
          <w:rStyle w:val="StyleUnderline"/>
        </w:rPr>
        <w:t xml:space="preserve">been </w:t>
      </w:r>
      <w:r w:rsidRPr="005E55F8">
        <w:rPr>
          <w:rStyle w:val="StyleUnderline"/>
          <w:highlight w:val="cyan"/>
        </w:rPr>
        <w:t>clearly shown</w:t>
      </w:r>
      <w:r w:rsidRPr="005E55F8">
        <w:rPr>
          <w:rStyle w:val="StyleUnderline"/>
        </w:rPr>
        <w:t xml:space="preserve"> — or ruled out — </w:t>
      </w:r>
      <w:r w:rsidRPr="005E55F8">
        <w:rPr>
          <w:rStyle w:val="StyleUnderline"/>
          <w:highlight w:val="cyan"/>
        </w:rPr>
        <w:t xml:space="preserve">and raised concerns that </w:t>
      </w:r>
      <w:r w:rsidRPr="005E55F8">
        <w:rPr>
          <w:rStyle w:val="Emphasis"/>
          <w:highlight w:val="cyan"/>
        </w:rPr>
        <w:t>unanticipated effects</w:t>
      </w:r>
      <w:r w:rsidRPr="005E55F8">
        <w:rPr>
          <w:rStyle w:val="StyleUnderline"/>
        </w:rPr>
        <w:t xml:space="preserve"> from weather modification could </w:t>
      </w:r>
      <w:r w:rsidRPr="005E55F8">
        <w:rPr>
          <w:rStyle w:val="StyleUnderline"/>
          <w:highlight w:val="cyan"/>
        </w:rPr>
        <w:t>cross political boundaries</w:t>
      </w:r>
      <w:r w:rsidRPr="005E55F8">
        <w:rPr>
          <w:rStyle w:val="StyleUnderline"/>
        </w:rPr>
        <w:t>.</w:t>
      </w:r>
      <w:r>
        <w:rPr>
          <w:rStyle w:val="StyleUnderline"/>
        </w:rPr>
        <w:t xml:space="preserve"> </w:t>
      </w:r>
      <w:r w:rsidRPr="005E55F8">
        <w:rPr>
          <w:rStyle w:val="StyleUnderline"/>
        </w:rPr>
        <w:t xml:space="preserve">But </w:t>
      </w:r>
      <w:r w:rsidRPr="00000659">
        <w:rPr>
          <w:rStyle w:val="StyleUnderline"/>
        </w:rPr>
        <w:t xml:space="preserve">experts say the </w:t>
      </w:r>
      <w:r w:rsidRPr="005E55F8">
        <w:rPr>
          <w:rStyle w:val="StyleUnderline"/>
          <w:highlight w:val="cyan"/>
        </w:rPr>
        <w:t>main risk</w:t>
      </w:r>
      <w:r w:rsidRPr="005E55F8">
        <w:rPr>
          <w:rStyle w:val="StyleUnderline"/>
        </w:rPr>
        <w:t xml:space="preserve"> might be more </w:t>
      </w:r>
      <w:r>
        <w:rPr>
          <w:rStyle w:val="StyleUnderline"/>
        </w:rPr>
        <w:t xml:space="preserve">of </w:t>
      </w:r>
      <w:r w:rsidRPr="005E55F8">
        <w:rPr>
          <w:rStyle w:val="StyleUnderline"/>
          <w:highlight w:val="cyan"/>
        </w:rPr>
        <w:t xml:space="preserve">a </w:t>
      </w:r>
      <w:r w:rsidRPr="005E55F8">
        <w:rPr>
          <w:rStyle w:val="Emphasis"/>
          <w:highlight w:val="cyan"/>
        </w:rPr>
        <w:t>matter</w:t>
      </w:r>
      <w:r w:rsidRPr="005E55F8">
        <w:rPr>
          <w:rStyle w:val="Emphasis"/>
        </w:rPr>
        <w:t xml:space="preserve"> </w:t>
      </w:r>
      <w:r w:rsidRPr="005E55F8">
        <w:rPr>
          <w:rStyle w:val="Emphasis"/>
          <w:highlight w:val="cyan"/>
        </w:rPr>
        <w:t>of perception</w:t>
      </w:r>
      <w:r w:rsidRPr="005E55F8">
        <w:rPr>
          <w:rStyle w:val="StyleUnderline"/>
        </w:rPr>
        <w:t>.</w:t>
      </w:r>
      <w:r>
        <w:rPr>
          <w:rStyle w:val="StyleUnderline"/>
        </w:rPr>
        <w:t xml:space="preserve"> </w:t>
      </w:r>
      <w:r w:rsidRPr="00000659">
        <w:rPr>
          <w:sz w:val="16"/>
        </w:rPr>
        <w:t>“</w:t>
      </w:r>
      <w:r w:rsidRPr="005E55F8">
        <w:rPr>
          <w:rStyle w:val="StyleUnderline"/>
          <w:highlight w:val="cyan"/>
        </w:rPr>
        <w:t xml:space="preserve">If a country learns that its neighbour is changing the weather, it will be tempted to </w:t>
      </w:r>
      <w:r w:rsidRPr="005E55F8">
        <w:rPr>
          <w:rStyle w:val="Emphasis"/>
          <w:highlight w:val="cyan"/>
        </w:rPr>
        <w:t>blame the neighbour</w:t>
      </w:r>
      <w:r w:rsidRPr="005E55F8">
        <w:rPr>
          <w:rStyle w:val="StyleUnderline"/>
          <w:highlight w:val="cyan"/>
        </w:rPr>
        <w:t xml:space="preserve"> to </w:t>
      </w:r>
      <w:r w:rsidRPr="00000659">
        <w:rPr>
          <w:rStyle w:val="StyleUnderline"/>
          <w:highlight w:val="cyan"/>
        </w:rPr>
        <w:t>explain a drought</w:t>
      </w:r>
      <w:r w:rsidRPr="005E55F8">
        <w:rPr>
          <w:rStyle w:val="StyleUnderline"/>
        </w:rPr>
        <w:t>,”</w:t>
      </w:r>
      <w:r w:rsidRPr="00000659">
        <w:rPr>
          <w:sz w:val="16"/>
        </w:rPr>
        <w:t xml:space="preserve"> according to a research note published this month by Marine de Guglielmo Weber, a researcher at France’s Strategic Research Institute at the Paris Military School (IRSEM). </w:t>
      </w:r>
      <w:r w:rsidRPr="005E55F8">
        <w:rPr>
          <w:rStyle w:val="Emphasis"/>
        </w:rPr>
        <w:t>China</w:t>
      </w:r>
      <w:r w:rsidRPr="005E55F8">
        <w:rPr>
          <w:rStyle w:val="StyleUnderline"/>
        </w:rPr>
        <w:t xml:space="preserve">, for example, is one of the world’s most </w:t>
      </w:r>
      <w:r w:rsidRPr="005E55F8">
        <w:rPr>
          <w:rStyle w:val="Emphasis"/>
        </w:rPr>
        <w:t>prolific weather modifiers</w:t>
      </w:r>
      <w:r w:rsidRPr="005E55F8">
        <w:rPr>
          <w:rStyle w:val="StyleUnderline"/>
        </w:rPr>
        <w:t>, launching the Sky River initiative in 2018 with the aim of alleviating water shortages and boosting the country’s food security</w:t>
      </w:r>
      <w:r w:rsidRPr="00000659">
        <w:rPr>
          <w:sz w:val="16"/>
        </w:rPr>
        <w:t>. The country has conducted operations on the Tibetan plateau, but de Guglielmo Weber warned that this could be seen to affect water availability in downstream countries, such as its rival India. ‘Cloud theft’ French writer Mathieu Simonet, who has campaigned for clouds to have UN protection, said seeding could stoke fake news and misinformation “in today’s explosive world”. “</w:t>
      </w:r>
      <w:r w:rsidRPr="005E55F8">
        <w:rPr>
          <w:rStyle w:val="StyleUnderline"/>
        </w:rPr>
        <w:t xml:space="preserve">I think </w:t>
      </w:r>
      <w:r w:rsidRPr="005E55F8">
        <w:rPr>
          <w:rStyle w:val="StyleUnderline"/>
          <w:highlight w:val="cyan"/>
        </w:rPr>
        <w:t>the real risk</w:t>
      </w:r>
      <w:r w:rsidRPr="005E55F8">
        <w:rPr>
          <w:rStyle w:val="StyleUnderline"/>
        </w:rPr>
        <w:t xml:space="preserve"> of cloud theft </w:t>
      </w:r>
      <w:r w:rsidRPr="005E55F8">
        <w:rPr>
          <w:rStyle w:val="StyleUnderline"/>
          <w:highlight w:val="cyan"/>
        </w:rPr>
        <w:t xml:space="preserve">is </w:t>
      </w:r>
      <w:r w:rsidRPr="005E55F8">
        <w:rPr>
          <w:rStyle w:val="Emphasis"/>
          <w:highlight w:val="cyan"/>
        </w:rPr>
        <w:t>psychological</w:t>
      </w:r>
      <w:r w:rsidRPr="00000659">
        <w:rPr>
          <w:sz w:val="16"/>
        </w:rPr>
        <w:t xml:space="preserve">,” he said. </w:t>
      </w:r>
      <w:r w:rsidRPr="005E55F8">
        <w:rPr>
          <w:rStyle w:val="StyleUnderline"/>
          <w:highlight w:val="cyan"/>
        </w:rPr>
        <w:t>In 2018,</w:t>
      </w:r>
      <w:r w:rsidRPr="00000659">
        <w:rPr>
          <w:sz w:val="16"/>
        </w:rPr>
        <w:t xml:space="preserve"> for example, an </w:t>
      </w:r>
      <w:r w:rsidRPr="005E55F8">
        <w:rPr>
          <w:rStyle w:val="StyleUnderline"/>
          <w:highlight w:val="cyan"/>
        </w:rPr>
        <w:t>Iran</w:t>
      </w:r>
      <w:r w:rsidRPr="005E55F8">
        <w:rPr>
          <w:rStyle w:val="StyleUnderline"/>
        </w:rPr>
        <w:t xml:space="preserve">ian general </w:t>
      </w:r>
      <w:r w:rsidRPr="005E55F8">
        <w:rPr>
          <w:rStyle w:val="StyleUnderline"/>
          <w:highlight w:val="cyan"/>
        </w:rPr>
        <w:t>accused Israel</w:t>
      </w:r>
      <w:r w:rsidRPr="005E55F8">
        <w:rPr>
          <w:rStyle w:val="StyleUnderline"/>
        </w:rPr>
        <w:t xml:space="preserve"> of “stealing clouds” to </w:t>
      </w:r>
      <w:r w:rsidRPr="005E55F8">
        <w:rPr>
          <w:rStyle w:val="StyleUnderline"/>
          <w:highlight w:val="cyan"/>
        </w:rPr>
        <w:t>prevent rain falling in Iran</w:t>
      </w:r>
      <w:r w:rsidRPr="005E55F8">
        <w:rPr>
          <w:rStyle w:val="StyleUnderline"/>
        </w:rPr>
        <w:t xml:space="preserve">, </w:t>
      </w:r>
      <w:r w:rsidRPr="005E55F8">
        <w:rPr>
          <w:rStyle w:val="StyleUnderline"/>
          <w:highlight w:val="cyan"/>
        </w:rPr>
        <w:t>which was</w:t>
      </w:r>
      <w:r w:rsidRPr="005E55F8">
        <w:rPr>
          <w:rStyle w:val="StyleUnderline"/>
        </w:rPr>
        <w:t xml:space="preserve"> then </w:t>
      </w:r>
      <w:r w:rsidRPr="005E55F8">
        <w:rPr>
          <w:rStyle w:val="StyleUnderline"/>
          <w:highlight w:val="cyan"/>
        </w:rPr>
        <w:t>suffering a severe drought</w:t>
      </w:r>
      <w:r w:rsidRPr="005E55F8">
        <w:rPr>
          <w:rStyle w:val="StyleUnderline"/>
        </w:rPr>
        <w:t>.</w:t>
      </w:r>
      <w:r w:rsidRPr="00000659">
        <w:rPr>
          <w:sz w:val="16"/>
        </w:rPr>
        <w:t xml:space="preserve"> In a context of “</w:t>
      </w:r>
      <w:r w:rsidRPr="005E55F8">
        <w:rPr>
          <w:rStyle w:val="StyleUnderline"/>
          <w:highlight w:val="cyan"/>
        </w:rPr>
        <w:t xml:space="preserve">extremely intense </w:t>
      </w:r>
      <w:r w:rsidRPr="005E55F8">
        <w:rPr>
          <w:rStyle w:val="Emphasis"/>
          <w:highlight w:val="cyan"/>
        </w:rPr>
        <w:t>informational confusion</w:t>
      </w:r>
      <w:r w:rsidRPr="00000659">
        <w:rPr>
          <w:sz w:val="16"/>
        </w:rPr>
        <w:t>”, de Guglielmo Weber warned: “</w:t>
      </w:r>
      <w:r w:rsidRPr="005E55F8">
        <w:rPr>
          <w:rStyle w:val="StyleUnderline"/>
          <w:highlight w:val="cyan"/>
        </w:rPr>
        <w:t>Sometimes</w:t>
      </w:r>
      <w:r w:rsidRPr="005E55F8">
        <w:rPr>
          <w:rStyle w:val="StyleUnderline"/>
        </w:rPr>
        <w:t xml:space="preserve"> it’s the </w:t>
      </w:r>
      <w:r w:rsidRPr="005E55F8">
        <w:rPr>
          <w:rStyle w:val="Emphasis"/>
          <w:highlight w:val="cyan"/>
        </w:rPr>
        <w:t>conspiracy</w:t>
      </w:r>
      <w:r w:rsidRPr="005E55F8">
        <w:rPr>
          <w:rStyle w:val="Emphasis"/>
        </w:rPr>
        <w:t xml:space="preserve"> that </w:t>
      </w:r>
      <w:r w:rsidRPr="005E55F8">
        <w:rPr>
          <w:rStyle w:val="Emphasis"/>
          <w:highlight w:val="cyan"/>
        </w:rPr>
        <w:t>wins out</w:t>
      </w:r>
      <w:r w:rsidRPr="005E55F8">
        <w:rPr>
          <w:rStyle w:val="StyleUnderline"/>
        </w:rPr>
        <w:t xml:space="preserve">,” adding that this can be </w:t>
      </w:r>
      <w:r w:rsidRPr="005E55F8">
        <w:rPr>
          <w:rStyle w:val="StyleUnderline"/>
          <w:highlight w:val="cyan"/>
        </w:rPr>
        <w:t>fuelled by mistrust of scientific</w:t>
      </w:r>
      <w:r w:rsidRPr="005E55F8">
        <w:rPr>
          <w:rStyle w:val="StyleUnderline"/>
        </w:rPr>
        <w:t xml:space="preserve"> </w:t>
      </w:r>
      <w:r w:rsidRPr="005E55F8">
        <w:rPr>
          <w:rStyle w:val="StyleUnderline"/>
          <w:highlight w:val="cyan"/>
        </w:rPr>
        <w:t>institutions</w:t>
      </w:r>
      <w:r w:rsidRPr="00000659">
        <w:rPr>
          <w:sz w:val="16"/>
        </w:rPr>
        <w:t xml:space="preserve">. </w:t>
      </w:r>
      <w:r w:rsidRPr="005E55F8">
        <w:rPr>
          <w:rStyle w:val="StyleUnderline"/>
        </w:rPr>
        <w:t xml:space="preserve">In 2024, for example, following huge floods in southern Brazil </w:t>
      </w:r>
      <w:r w:rsidRPr="005E55F8">
        <w:rPr>
          <w:rStyle w:val="StyleUnderline"/>
          <w:highlight w:val="cyan"/>
        </w:rPr>
        <w:t>and</w:t>
      </w:r>
      <w:r w:rsidRPr="005E55F8">
        <w:rPr>
          <w:rStyle w:val="StyleUnderline"/>
        </w:rPr>
        <w:t xml:space="preserve"> in the United Arab Emirates, thousands of climate sceptic </w:t>
      </w:r>
      <w:r w:rsidRPr="00000659">
        <w:rPr>
          <w:rStyle w:val="StyleUnderline"/>
          <w:highlight w:val="cyan"/>
        </w:rPr>
        <w:t xml:space="preserve">social media accounts </w:t>
      </w:r>
      <w:r w:rsidRPr="00000659">
        <w:rPr>
          <w:rStyle w:val="Emphasis"/>
          <w:highlight w:val="cyan"/>
        </w:rPr>
        <w:t>spread false accusations</w:t>
      </w:r>
      <w:r w:rsidRPr="005E55F8">
        <w:rPr>
          <w:rStyle w:val="StyleUnderline"/>
        </w:rPr>
        <w:t xml:space="preserve"> that the torrential rains were triggered by cloud seeding</w:t>
      </w:r>
      <w:r w:rsidRPr="00000659">
        <w:rPr>
          <w:sz w:val="16"/>
        </w:rPr>
        <w:t xml:space="preserve">. De Guglielmo Weber said that raises the challenge of proving, or disproving, the role of weather modification. </w:t>
      </w:r>
      <w:r w:rsidRPr="005E55F8">
        <w:rPr>
          <w:rStyle w:val="StyleUnderline"/>
        </w:rPr>
        <w:t xml:space="preserve">And there have been instances when cloud seeding was used </w:t>
      </w:r>
      <w:r w:rsidRPr="005E55F8">
        <w:rPr>
          <w:rStyle w:val="Emphasis"/>
        </w:rPr>
        <w:t>deliberately in warfare</w:t>
      </w:r>
      <w:r w:rsidRPr="00000659">
        <w:rPr>
          <w:sz w:val="16"/>
        </w:rPr>
        <w:t xml:space="preserve">. </w:t>
      </w:r>
      <w:r w:rsidRPr="005E55F8">
        <w:rPr>
          <w:rStyle w:val="StyleUnderline"/>
        </w:rPr>
        <w:t>The United States used it during “Operation Popeye” to slow the enemy advance during the Vietnam War</w:t>
      </w:r>
      <w:r w:rsidRPr="00000659">
        <w:rPr>
          <w:sz w:val="16"/>
        </w:rPr>
        <w:t>.</w:t>
      </w:r>
    </w:p>
    <w:p w14:paraId="26511685" w14:textId="77777777" w:rsidR="00543E6D" w:rsidRPr="00520B59" w:rsidRDefault="00543E6D" w:rsidP="00543E6D"/>
    <w:p w14:paraId="3500E793" w14:textId="77777777" w:rsidR="00C93EEE" w:rsidRPr="00C93EEE" w:rsidRDefault="00C93EEE" w:rsidP="00C93EEE"/>
    <w:p w14:paraId="59F9EADD" w14:textId="3277A76D" w:rsidR="003C3FB0" w:rsidRDefault="003C3FB0" w:rsidP="003C3FB0">
      <w:pPr>
        <w:pStyle w:val="Heading1"/>
      </w:pPr>
      <w:r>
        <w:t>Aff</w:t>
      </w:r>
    </w:p>
    <w:p w14:paraId="5EEE9CA9" w14:textId="77777777" w:rsidR="00543E6D" w:rsidRDefault="00543E6D" w:rsidP="003C3FB0">
      <w:pPr>
        <w:pStyle w:val="Heading2"/>
      </w:pPr>
      <w:r>
        <w:t>Geoengineering Bad</w:t>
      </w:r>
    </w:p>
    <w:p w14:paraId="39DE9C31" w14:textId="5EF44B7F" w:rsidR="00543E6D" w:rsidRDefault="00543E6D" w:rsidP="00543E6D">
      <w:pPr>
        <w:pStyle w:val="Heading3"/>
      </w:pPr>
      <w:r>
        <w:t>Geoengineering Bad---AT: Wars---2AC</w:t>
      </w:r>
    </w:p>
    <w:p w14:paraId="7DDFB2CF" w14:textId="77777777" w:rsidR="00543E6D" w:rsidRPr="003916B5" w:rsidRDefault="00543E6D" w:rsidP="00543E6D">
      <w:pPr>
        <w:pStyle w:val="Heading4"/>
      </w:pPr>
      <w:r>
        <w:t xml:space="preserve">The </w:t>
      </w:r>
      <w:r w:rsidRPr="00663293">
        <w:t>premise that solar geoengineering is weaponizable</w:t>
      </w:r>
      <w:r>
        <w:t xml:space="preserve"> is false</w:t>
      </w:r>
    </w:p>
    <w:p w14:paraId="09DBB15A" w14:textId="77777777" w:rsidR="00543E6D" w:rsidRPr="00663293" w:rsidRDefault="00543E6D" w:rsidP="00543E6D">
      <w:r w:rsidRPr="003916B5">
        <w:rPr>
          <w:rStyle w:val="Style13ptBold"/>
        </w:rPr>
        <w:t xml:space="preserve">Council on Foreign Relations </w:t>
      </w:r>
      <w:r>
        <w:rPr>
          <w:rStyle w:val="Style13ptBold"/>
        </w:rPr>
        <w:t>21</w:t>
      </w:r>
      <w:r>
        <w:t xml:space="preserve"> – [</w:t>
      </w:r>
      <w:r w:rsidRPr="00663293">
        <w:t xml:space="preserve">Council on Foreign Relations, </w:t>
      </w:r>
      <w:r>
        <w:t>4-21-2021</w:t>
      </w:r>
      <w:r w:rsidRPr="00663293">
        <w:t>, "Council on Foreign Relations: Can Solar Geoengineering Be Used as a Weapon?", https://davidkeith.earth/council-on-foreign-relations-can-solar-geoengineering-be-used-as-a-weapon/</w:t>
      </w:r>
      <w:r>
        <w:t>]</w:t>
      </w:r>
    </w:p>
    <w:p w14:paraId="4C2F90CD" w14:textId="77777777" w:rsidR="00543E6D" w:rsidRPr="00663293" w:rsidRDefault="00543E6D" w:rsidP="00543E6D">
      <w:pPr>
        <w:rPr>
          <w:sz w:val="16"/>
        </w:rPr>
      </w:pPr>
      <w:r w:rsidRPr="00663293">
        <w:rPr>
          <w:rStyle w:val="StyleUnderline"/>
        </w:rPr>
        <w:t xml:space="preserve">The </w:t>
      </w:r>
      <w:r w:rsidRPr="00663293">
        <w:rPr>
          <w:rStyle w:val="StyleUnderline"/>
          <w:highlight w:val="cyan"/>
        </w:rPr>
        <w:t>premise that</w:t>
      </w:r>
      <w:r w:rsidRPr="00663293">
        <w:rPr>
          <w:rStyle w:val="StyleUnderline"/>
        </w:rPr>
        <w:t xml:space="preserve"> solar </w:t>
      </w:r>
      <w:r w:rsidRPr="00663293">
        <w:rPr>
          <w:rStyle w:val="StyleUnderline"/>
          <w:highlight w:val="cyan"/>
        </w:rPr>
        <w:t>geoengineering is weaponizable</w:t>
      </w:r>
      <w:r w:rsidRPr="00663293">
        <w:rPr>
          <w:rStyle w:val="StyleUnderline"/>
        </w:rPr>
        <w:t xml:space="preserve">, however, </w:t>
      </w:r>
      <w:r w:rsidRPr="00663293">
        <w:rPr>
          <w:rStyle w:val="StyleUnderline"/>
          <w:highlight w:val="cyan"/>
        </w:rPr>
        <w:t xml:space="preserve">is either </w:t>
      </w:r>
      <w:r w:rsidRPr="00663293">
        <w:rPr>
          <w:rStyle w:val="Emphasis"/>
          <w:highlight w:val="cyan"/>
        </w:rPr>
        <w:t>false or grossly overstated</w:t>
      </w:r>
      <w:r w:rsidRPr="00663293">
        <w:rPr>
          <w:rStyle w:val="StyleUnderline"/>
        </w:rPr>
        <w:t xml:space="preserve"> and inapplicable to those technologies that might plausibly be deployed. </w:t>
      </w:r>
      <w:r w:rsidRPr="00663293">
        <w:rPr>
          <w:rStyle w:val="StyleUnderline"/>
          <w:highlight w:val="cyan"/>
        </w:rPr>
        <w:t>Precision is a defining attribute of weaponry</w:t>
      </w:r>
      <w:r w:rsidRPr="00663293">
        <w:rPr>
          <w:sz w:val="16"/>
        </w:rPr>
        <w:t xml:space="preserve">; indeed, the so-called revolution in military affairs has made it the most prized attribute for many strategists, as exemplified by the dominant role now played by precision-guided munitions. </w:t>
      </w:r>
      <w:r w:rsidRPr="00663293">
        <w:rPr>
          <w:rStyle w:val="StyleUnderline"/>
        </w:rPr>
        <w:t xml:space="preserve">One hallmark of solar </w:t>
      </w:r>
      <w:r w:rsidRPr="00663293">
        <w:rPr>
          <w:rStyle w:val="StyleUnderline"/>
          <w:highlight w:val="cyan"/>
        </w:rPr>
        <w:t>geoengineering, however</w:t>
      </w:r>
      <w:r w:rsidRPr="00663293">
        <w:rPr>
          <w:rStyle w:val="StyleUnderline"/>
        </w:rPr>
        <w:t xml:space="preserve">, would be </w:t>
      </w:r>
      <w:r>
        <w:rPr>
          <w:rStyle w:val="StyleUnderline"/>
        </w:rPr>
        <w:t xml:space="preserve">that </w:t>
      </w:r>
      <w:r w:rsidRPr="00C2566D">
        <w:rPr>
          <w:rStyle w:val="StyleUnderline"/>
        </w:rPr>
        <w:t xml:space="preserve">it </w:t>
      </w:r>
      <w:r w:rsidRPr="00C2566D">
        <w:rPr>
          <w:rStyle w:val="StyleUnderline"/>
          <w:highlight w:val="cyan"/>
        </w:rPr>
        <w:t>is</w:t>
      </w:r>
      <w:r w:rsidRPr="00663293">
        <w:rPr>
          <w:rStyle w:val="StyleUnderline"/>
          <w:highlight w:val="cyan"/>
        </w:rPr>
        <w:t> </w:t>
      </w:r>
      <w:r w:rsidRPr="00663293">
        <w:rPr>
          <w:rStyle w:val="Emphasis"/>
          <w:highlight w:val="cyan"/>
        </w:rPr>
        <w:t>imprecis</w:t>
      </w:r>
      <w:r w:rsidRPr="00663293">
        <w:rPr>
          <w:rStyle w:val="Emphasis"/>
        </w:rPr>
        <w:t>ion</w:t>
      </w:r>
      <w:r w:rsidRPr="00663293">
        <w:rPr>
          <w:sz w:val="16"/>
        </w:rPr>
        <w:t>.</w:t>
      </w:r>
    </w:p>
    <w:p w14:paraId="57D2F0C6" w14:textId="77777777" w:rsidR="00543E6D" w:rsidRPr="00663293" w:rsidRDefault="00543E6D" w:rsidP="00543E6D">
      <w:pPr>
        <w:rPr>
          <w:rStyle w:val="StyleUnderline"/>
        </w:rPr>
      </w:pPr>
      <w:r w:rsidRPr="00663293">
        <w:rPr>
          <w:sz w:val="16"/>
        </w:rPr>
        <w:t xml:space="preserve">Take stratospheric aerosol injection (SAI), which would disperse aerosols in the stratosphere to reflect sunlight and reduce some harmful aspects of climate change. </w:t>
      </w:r>
      <w:r w:rsidRPr="00663293">
        <w:rPr>
          <w:rStyle w:val="Emphasis"/>
          <w:highlight w:val="cyan"/>
        </w:rPr>
        <w:t>SAI</w:t>
      </w:r>
      <w:r w:rsidRPr="00663293">
        <w:rPr>
          <w:rStyle w:val="StyleUnderline"/>
          <w:highlight w:val="cyan"/>
        </w:rPr>
        <w:t xml:space="preserve"> is the most prominent type of</w:t>
      </w:r>
      <w:r w:rsidRPr="00663293">
        <w:rPr>
          <w:rStyle w:val="StyleUnderline"/>
        </w:rPr>
        <w:t xml:space="preserve"> solar </w:t>
      </w:r>
      <w:r w:rsidRPr="00663293">
        <w:rPr>
          <w:rStyle w:val="StyleUnderline"/>
          <w:highlight w:val="cyan"/>
        </w:rPr>
        <w:t>geoengineering</w:t>
      </w:r>
      <w:r w:rsidRPr="00663293">
        <w:rPr>
          <w:rStyle w:val="StyleUnderline"/>
        </w:rPr>
        <w:t xml:space="preserve"> and the one </w:t>
      </w:r>
      <w:r w:rsidRPr="00663293">
        <w:rPr>
          <w:rStyle w:val="Emphasis"/>
        </w:rPr>
        <w:t xml:space="preserve">most </w:t>
      </w:r>
      <w:r w:rsidRPr="00663293">
        <w:rPr>
          <w:rStyle w:val="Emphasis"/>
          <w:highlight w:val="cyan"/>
        </w:rPr>
        <w:t>associated with fears</w:t>
      </w:r>
      <w:r w:rsidRPr="00663293">
        <w:rPr>
          <w:rStyle w:val="StyleUnderline"/>
        </w:rPr>
        <w:t xml:space="preserve"> about weaponization. </w:t>
      </w:r>
      <w:r w:rsidRPr="00663293">
        <w:rPr>
          <w:rStyle w:val="StyleUnderline"/>
          <w:highlight w:val="cyan"/>
        </w:rPr>
        <w:t>Yet</w:t>
      </w:r>
      <w:r w:rsidRPr="00663293">
        <w:rPr>
          <w:rStyle w:val="StyleUnderline"/>
        </w:rPr>
        <w:t xml:space="preserve"> injected </w:t>
      </w:r>
      <w:r w:rsidRPr="00663293">
        <w:rPr>
          <w:rStyle w:val="StyleUnderline"/>
          <w:highlight w:val="cyan"/>
        </w:rPr>
        <w:t>materials</w:t>
      </w:r>
      <w:r w:rsidRPr="00663293">
        <w:rPr>
          <w:rStyle w:val="StyleUnderline"/>
        </w:rPr>
        <w:t xml:space="preserve"> </w:t>
      </w:r>
      <w:r w:rsidRPr="00663293">
        <w:rPr>
          <w:rStyle w:val="Emphasis"/>
          <w:highlight w:val="cyan"/>
        </w:rPr>
        <w:t>cannot be contained</w:t>
      </w:r>
      <w:r w:rsidRPr="00663293">
        <w:rPr>
          <w:rStyle w:val="StyleUnderline"/>
        </w:rPr>
        <w:t xml:space="preserve"> along lines of latitude and would quickly encircle the globe. Some north-south </w:t>
      </w:r>
      <w:r w:rsidRPr="00663293">
        <w:rPr>
          <w:rStyle w:val="StyleUnderline"/>
          <w:highlight w:val="cyan"/>
        </w:rPr>
        <w:t>control is</w:t>
      </w:r>
      <w:r w:rsidRPr="00663293">
        <w:rPr>
          <w:rStyle w:val="StyleUnderline"/>
        </w:rPr>
        <w:t xml:space="preserve"> possible, but </w:t>
      </w:r>
      <w:r w:rsidRPr="00663293">
        <w:rPr>
          <w:rStyle w:val="StyleUnderline"/>
          <w:highlight w:val="cyan"/>
        </w:rPr>
        <w:t>only at a very crude level</w:t>
      </w:r>
      <w:r w:rsidRPr="00663293">
        <w:rPr>
          <w:rStyle w:val="StyleUnderline"/>
        </w:rPr>
        <w:t> using just a few knobs </w:t>
      </w:r>
      <w:r w:rsidRPr="00663293">
        <w:rPr>
          <w:rStyle w:val="StyleUnderline"/>
          <w:highlight w:val="cyan"/>
        </w:rPr>
        <w:t>like dispersing in</w:t>
      </w:r>
      <w:r w:rsidRPr="00663293">
        <w:rPr>
          <w:rStyle w:val="StyleUnderline"/>
        </w:rPr>
        <w:t xml:space="preserve"> equatorial versus polar regions or in </w:t>
      </w:r>
      <w:r w:rsidRPr="00663293">
        <w:rPr>
          <w:rStyle w:val="StyleUnderline"/>
          <w:highlight w:val="cyan"/>
        </w:rPr>
        <w:t>northern versus southern hemispheres</w:t>
      </w:r>
      <w:r w:rsidRPr="00663293">
        <w:rPr>
          <w:rStyle w:val="StyleUnderline"/>
        </w:rPr>
        <w:t xml:space="preserve">. </w:t>
      </w:r>
      <w:r w:rsidRPr="00663293">
        <w:rPr>
          <w:sz w:val="16"/>
        </w:rPr>
        <w:t>Only </w:t>
      </w:r>
      <w:r w:rsidRPr="00663293">
        <w:rPr>
          <w:i/>
          <w:iCs/>
          <w:sz w:val="16"/>
        </w:rPr>
        <w:t>climate</w:t>
      </w:r>
      <w:r w:rsidRPr="00663293">
        <w:rPr>
          <w:sz w:val="16"/>
        </w:rPr>
        <w:t> effects—changes in average temperature and precipitation—could plausibly be induced; </w:t>
      </w:r>
      <w:r w:rsidRPr="00663293">
        <w:rPr>
          <w:rStyle w:val="StyleUnderline"/>
        </w:rPr>
        <w:t>weather </w:t>
      </w:r>
      <w:r w:rsidRPr="00663293">
        <w:rPr>
          <w:rStyle w:val="StyleUnderline"/>
          <w:highlight w:val="cyan"/>
        </w:rPr>
        <w:t>control at the level of</w:t>
      </w:r>
      <w:r w:rsidRPr="00663293">
        <w:rPr>
          <w:rStyle w:val="StyleUnderline"/>
        </w:rPr>
        <w:t xml:space="preserve"> </w:t>
      </w:r>
      <w:r w:rsidRPr="00663293">
        <w:rPr>
          <w:rStyle w:val="StyleUnderline"/>
          <w:highlight w:val="cyan"/>
        </w:rPr>
        <w:t>individual storms</w:t>
      </w:r>
      <w:r w:rsidRPr="00663293">
        <w:rPr>
          <w:rStyle w:val="StyleUnderline"/>
        </w:rPr>
        <w:t xml:space="preserve"> or heat waves </w:t>
      </w:r>
      <w:r w:rsidRPr="00663293">
        <w:rPr>
          <w:rStyle w:val="StyleUnderline"/>
          <w:highlight w:val="cyan"/>
        </w:rPr>
        <w:t xml:space="preserve">would be </w:t>
      </w:r>
      <w:r w:rsidRPr="00663293">
        <w:rPr>
          <w:rStyle w:val="Emphasis"/>
          <w:highlight w:val="cyan"/>
        </w:rPr>
        <w:t>impossible to engineer</w:t>
      </w:r>
      <w:r w:rsidRPr="00663293">
        <w:rPr>
          <w:rStyle w:val="StyleUnderline"/>
        </w:rPr>
        <w:t>. Moreover, there would be several steps between any induced climate change and the types of climate impacts</w:t>
      </w:r>
      <w:r w:rsidRPr="00663293">
        <w:rPr>
          <w:sz w:val="16"/>
        </w:rPr>
        <w:t>—like changes in water availability or crop yields—that might affect states and societies in a somewhat predictable manner</w:t>
      </w:r>
      <w:r w:rsidRPr="00663293">
        <w:rPr>
          <w:rStyle w:val="StyleUnderline"/>
        </w:rPr>
        <w:t xml:space="preserve">. </w:t>
      </w:r>
      <w:r w:rsidRPr="00663293">
        <w:rPr>
          <w:rStyle w:val="StyleUnderline"/>
          <w:highlight w:val="cyan"/>
        </w:rPr>
        <w:t>There is</w:t>
      </w:r>
      <w:r w:rsidRPr="00663293">
        <w:rPr>
          <w:rStyle w:val="StyleUnderline"/>
        </w:rPr>
        <w:t xml:space="preserve"> simply </w:t>
      </w:r>
      <w:r w:rsidRPr="00663293">
        <w:rPr>
          <w:rStyle w:val="Emphasis"/>
          <w:highlight w:val="cyan"/>
        </w:rPr>
        <w:t>no physical basis</w:t>
      </w:r>
      <w:r w:rsidRPr="00663293">
        <w:rPr>
          <w:rStyle w:val="StyleUnderline"/>
        </w:rPr>
        <w:t xml:space="preserve"> for believing </w:t>
      </w:r>
      <w:r w:rsidRPr="00663293">
        <w:rPr>
          <w:rStyle w:val="StyleUnderline"/>
          <w:highlight w:val="cyan"/>
        </w:rPr>
        <w:t>that</w:t>
      </w:r>
      <w:r w:rsidRPr="00663293">
        <w:rPr>
          <w:rStyle w:val="StyleUnderline"/>
        </w:rPr>
        <w:t xml:space="preserve"> significant—large compared to natural variability—</w:t>
      </w:r>
      <w:r w:rsidRPr="00663293">
        <w:rPr>
          <w:rStyle w:val="StyleUnderline"/>
          <w:highlight w:val="cyan"/>
        </w:rPr>
        <w:t xml:space="preserve">impacts could be </w:t>
      </w:r>
      <w:r w:rsidRPr="00663293">
        <w:rPr>
          <w:rStyle w:val="Emphasis"/>
          <w:highlight w:val="cyan"/>
        </w:rPr>
        <w:t>targeted at the level of</w:t>
      </w:r>
      <w:r w:rsidRPr="00663293">
        <w:rPr>
          <w:rStyle w:val="Emphasis"/>
        </w:rPr>
        <w:t xml:space="preserve"> the nation-</w:t>
      </w:r>
      <w:r w:rsidRPr="00663293">
        <w:rPr>
          <w:rStyle w:val="Emphasis"/>
          <w:highlight w:val="cyan"/>
        </w:rPr>
        <w:t>state</w:t>
      </w:r>
      <w:r w:rsidRPr="00663293">
        <w:rPr>
          <w:rStyle w:val="StyleUnderline"/>
        </w:rPr>
        <w:t>.</w:t>
      </w:r>
    </w:p>
    <w:p w14:paraId="526BAFC6" w14:textId="77777777" w:rsidR="00543E6D" w:rsidRPr="00663293" w:rsidRDefault="00543E6D" w:rsidP="00543E6D">
      <w:pPr>
        <w:rPr>
          <w:sz w:val="16"/>
        </w:rPr>
      </w:pPr>
      <w:r w:rsidRPr="00663293">
        <w:rPr>
          <w:sz w:val="16"/>
        </w:rPr>
        <w:t xml:space="preserve">Thus, </w:t>
      </w:r>
      <w:r w:rsidRPr="00663293">
        <w:rPr>
          <w:rStyle w:val="StyleUnderline"/>
          <w:highlight w:val="cyan"/>
        </w:rPr>
        <w:t>SAI</w:t>
      </w:r>
      <w:r w:rsidRPr="00663293">
        <w:rPr>
          <w:rStyle w:val="StyleUnderline"/>
        </w:rPr>
        <w:t xml:space="preserve"> would be much </w:t>
      </w:r>
      <w:r w:rsidRPr="00663293">
        <w:rPr>
          <w:rStyle w:val="StyleUnderline"/>
          <w:highlight w:val="cyan"/>
        </w:rPr>
        <w:t xml:space="preserve">too </w:t>
      </w:r>
      <w:r w:rsidRPr="00663293">
        <w:rPr>
          <w:rStyle w:val="Emphasis"/>
          <w:highlight w:val="cyan"/>
        </w:rPr>
        <w:t>imprecise</w:t>
      </w:r>
      <w:r w:rsidRPr="00663293">
        <w:rPr>
          <w:rStyle w:val="Emphasis"/>
        </w:rPr>
        <w:t xml:space="preserve"> to function</w:t>
      </w:r>
      <w:r w:rsidRPr="00663293">
        <w:rPr>
          <w:rStyle w:val="StyleUnderline"/>
        </w:rPr>
        <w:t xml:space="preserve"> </w:t>
      </w:r>
      <w:r w:rsidRPr="00663293">
        <w:rPr>
          <w:rStyle w:val="StyleUnderline"/>
          <w:highlight w:val="cyan"/>
        </w:rPr>
        <w:t>as a useful weapon</w:t>
      </w:r>
      <w:r w:rsidRPr="00663293">
        <w:rPr>
          <w:rStyle w:val="StyleUnderline"/>
        </w:rPr>
        <w:t>.</w:t>
      </w:r>
      <w:r w:rsidRPr="00663293">
        <w:rPr>
          <w:sz w:val="16"/>
        </w:rPr>
        <w:t xml:space="preserve"> To take just one scenario, suppose the United States wished to attack Venezuela. The most predictable damage the United States could inflict using SAI would be a reduction in precipitation caused by dispersing aerosols solely in the southern hemisphere; doing so would shift the Intertropical Convergence Zone (ITCZ), an equatorial band of tropical rainfall northward, leading to decreased rainfall over Caribbean South America. But since the ITCZ circles the globe, this action would disrupt (sub)tropical precipitation worldwide. Indiscriminate climate modification of this nature would surely not be welcomed by China (America’s principal rival), India (the linchpin of America’s Indo-Pacific strategy), or Mexico (America’s southern neighbor and third largest trading partner).</w:t>
      </w:r>
    </w:p>
    <w:p w14:paraId="08432297" w14:textId="77777777" w:rsidR="00543E6D" w:rsidRPr="00663293" w:rsidRDefault="00543E6D" w:rsidP="00543E6D">
      <w:pPr>
        <w:rPr>
          <w:sz w:val="16"/>
        </w:rPr>
      </w:pPr>
      <w:r w:rsidRPr="00663293">
        <w:rPr>
          <w:rStyle w:val="StyleUnderline"/>
        </w:rPr>
        <w:t xml:space="preserve">Furthermore, the </w:t>
      </w:r>
      <w:r w:rsidRPr="00663293">
        <w:rPr>
          <w:rStyle w:val="StyleUnderline"/>
          <w:highlight w:val="cyan"/>
        </w:rPr>
        <w:t xml:space="preserve">effect would be </w:t>
      </w:r>
      <w:r w:rsidRPr="00663293">
        <w:rPr>
          <w:rStyle w:val="Emphasis"/>
          <w:highlight w:val="cyan"/>
        </w:rPr>
        <w:t>slow-moving</w:t>
      </w:r>
      <w:r w:rsidRPr="00663293">
        <w:rPr>
          <w:rStyle w:val="StyleUnderline"/>
        </w:rPr>
        <w:t xml:space="preserve"> within Venezuela, </w:t>
      </w:r>
      <w:r w:rsidRPr="00663293">
        <w:rPr>
          <w:rStyle w:val="StyleUnderline"/>
          <w:highlight w:val="cyan"/>
        </w:rPr>
        <w:t>requiri</w:t>
      </w:r>
      <w:r w:rsidRPr="00663293">
        <w:rPr>
          <w:rStyle w:val="StyleUnderline"/>
        </w:rPr>
        <w:t xml:space="preserve">ng perhaps </w:t>
      </w:r>
      <w:r w:rsidRPr="00663293">
        <w:rPr>
          <w:rStyle w:val="Emphasis"/>
          <w:highlight w:val="cyan"/>
        </w:rPr>
        <w:t>years to determine</w:t>
      </w:r>
      <w:r w:rsidRPr="00663293">
        <w:rPr>
          <w:rStyle w:val="StyleUnderline"/>
        </w:rPr>
        <w:t xml:space="preserve"> whether reduced rainfall was </w:t>
      </w:r>
      <w:r w:rsidRPr="00663293">
        <w:rPr>
          <w:rStyle w:val="Emphasis"/>
          <w:highlight w:val="cyan"/>
        </w:rPr>
        <w:t>responsible</w:t>
      </w:r>
      <w:r w:rsidRPr="00663293">
        <w:rPr>
          <w:rStyle w:val="StyleUnderline"/>
          <w:highlight w:val="cyan"/>
        </w:rPr>
        <w:t xml:space="preserve"> for</w:t>
      </w:r>
      <w:r w:rsidRPr="00663293">
        <w:rPr>
          <w:rStyle w:val="StyleUnderline"/>
        </w:rPr>
        <w:t xml:space="preserve"> observed </w:t>
      </w:r>
      <w:r w:rsidRPr="00663293">
        <w:rPr>
          <w:rStyle w:val="StyleUnderline"/>
          <w:highlight w:val="cyan"/>
        </w:rPr>
        <w:t>impacts</w:t>
      </w:r>
      <w:r w:rsidRPr="00663293">
        <w:rPr>
          <w:rStyle w:val="StyleUnderline"/>
        </w:rPr>
        <w:t xml:space="preserve"> like droughts or food shortages</w:t>
      </w:r>
      <w:r w:rsidRPr="00663293">
        <w:rPr>
          <w:sz w:val="16"/>
        </w:rPr>
        <w:t xml:space="preserve">. And it would be even harder to link this intervention to combat readiness, battlefield conditions, and other operational variables with clear implications for warfighting. </w:t>
      </w:r>
      <w:r w:rsidRPr="00663293">
        <w:rPr>
          <w:rStyle w:val="StyleUnderline"/>
          <w:highlight w:val="cyan"/>
        </w:rPr>
        <w:t>Whatever</w:t>
      </w:r>
      <w:r w:rsidRPr="00663293">
        <w:rPr>
          <w:rStyle w:val="StyleUnderline"/>
        </w:rPr>
        <w:t xml:space="preserve"> strategic or tactical </w:t>
      </w:r>
      <w:r w:rsidRPr="00663293">
        <w:rPr>
          <w:rStyle w:val="StyleUnderline"/>
          <w:highlight w:val="cyan"/>
        </w:rPr>
        <w:t>benefits</w:t>
      </w:r>
      <w:r w:rsidRPr="00663293">
        <w:rPr>
          <w:rStyle w:val="StyleUnderline"/>
        </w:rPr>
        <w:t xml:space="preserve"> might accrue to the United States, they </w:t>
      </w:r>
      <w:r w:rsidRPr="00663293">
        <w:rPr>
          <w:rStyle w:val="StyleUnderline"/>
          <w:highlight w:val="cyan"/>
        </w:rPr>
        <w:t xml:space="preserve">would be </w:t>
      </w:r>
      <w:r w:rsidRPr="00663293">
        <w:rPr>
          <w:rStyle w:val="Emphasis"/>
          <w:highlight w:val="cyan"/>
        </w:rPr>
        <w:t>dwarfed by the costs, risks, and uncertainties</w:t>
      </w:r>
      <w:r w:rsidRPr="00663293">
        <w:rPr>
          <w:rStyle w:val="StyleUnderline"/>
        </w:rPr>
        <w:t xml:space="preserve"> produced by worldwide rainfall disruptions affecting friends and enemies alike. </w:t>
      </w:r>
      <w:r w:rsidRPr="00663293">
        <w:rPr>
          <w:rStyle w:val="StyleUnderline"/>
          <w:highlight w:val="cyan"/>
        </w:rPr>
        <w:t xml:space="preserve">SAI </w:t>
      </w:r>
      <w:r w:rsidRPr="00663293">
        <w:rPr>
          <w:rStyle w:val="Emphasis"/>
          <w:highlight w:val="cyan"/>
        </w:rPr>
        <w:t>lacks the minimum level of precision</w:t>
      </w:r>
      <w:r w:rsidRPr="00663293">
        <w:rPr>
          <w:rStyle w:val="StyleUnderline"/>
          <w:highlight w:val="cyan"/>
        </w:rPr>
        <w:t>—in space, time, and effect</w:t>
      </w:r>
      <w:r w:rsidRPr="00663293">
        <w:rPr>
          <w:rStyle w:val="StyleUnderline"/>
        </w:rPr>
        <w:t>—implicit in the concept of a weapon</w:t>
      </w:r>
      <w:r w:rsidRPr="00663293">
        <w:rPr>
          <w:sz w:val="16"/>
        </w:rPr>
        <w:t>.</w:t>
      </w:r>
    </w:p>
    <w:p w14:paraId="12929E4D" w14:textId="77777777" w:rsidR="00543E6D" w:rsidRPr="008A7C2D" w:rsidRDefault="00543E6D" w:rsidP="00543E6D">
      <w:pPr>
        <w:rPr>
          <w:sz w:val="16"/>
        </w:rPr>
      </w:pPr>
      <w:r w:rsidRPr="008A7C2D">
        <w:rPr>
          <w:rStyle w:val="StyleUnderline"/>
          <w:highlight w:val="cyan"/>
        </w:rPr>
        <w:t>The other two</w:t>
      </w:r>
      <w:r w:rsidRPr="008A7C2D">
        <w:rPr>
          <w:rStyle w:val="StyleUnderline"/>
        </w:rPr>
        <w:t xml:space="preserve"> solar </w:t>
      </w:r>
      <w:r w:rsidRPr="008A7C2D">
        <w:rPr>
          <w:rStyle w:val="StyleUnderline"/>
          <w:highlight w:val="cyan"/>
        </w:rPr>
        <w:t>geoengineering technologies</w:t>
      </w:r>
      <w:r w:rsidRPr="008A7C2D">
        <w:rPr>
          <w:rStyle w:val="StyleUnderline"/>
        </w:rPr>
        <w:t xml:space="preserve"> regularly discussed</w:t>
      </w:r>
      <w:r w:rsidRPr="008A7C2D">
        <w:rPr>
          <w:sz w:val="16"/>
        </w:rPr>
        <w:t xml:space="preserve">—low-level marine cloud brightening (MCB) using seawater spray to block incoming sunlight, and high-altitude cirrus cloud thinning (CCT) via dissipative seeding to enable more outgoing heat to escape the atmosphere—could be deployed with far more precision in space and time, </w:t>
      </w:r>
      <w:r w:rsidRPr="008A7C2D">
        <w:rPr>
          <w:rStyle w:val="StyleUnderline"/>
        </w:rPr>
        <w:t xml:space="preserve">yet it </w:t>
      </w:r>
      <w:r w:rsidRPr="008A7C2D">
        <w:rPr>
          <w:rStyle w:val="StyleUnderline"/>
          <w:highlight w:val="cyan"/>
        </w:rPr>
        <w:t xml:space="preserve">would still be </w:t>
      </w:r>
      <w:r w:rsidRPr="008A7C2D">
        <w:rPr>
          <w:rStyle w:val="Emphasis"/>
          <w:highlight w:val="cyan"/>
        </w:rPr>
        <w:t>extraordinarily difficult</w:t>
      </w:r>
      <w:r w:rsidRPr="008A7C2D">
        <w:rPr>
          <w:rStyle w:val="StyleUnderline"/>
          <w:highlight w:val="cyan"/>
        </w:rPr>
        <w:t xml:space="preserve"> to</w:t>
      </w:r>
      <w:r w:rsidRPr="008A7C2D">
        <w:rPr>
          <w:rStyle w:val="StyleUnderline"/>
        </w:rPr>
        <w:t xml:space="preserve"> use them to </w:t>
      </w:r>
      <w:r w:rsidRPr="008A7C2D">
        <w:rPr>
          <w:rStyle w:val="StyleUnderline"/>
          <w:highlight w:val="cyan"/>
        </w:rPr>
        <w:t xml:space="preserve">produce </w:t>
      </w:r>
      <w:r w:rsidRPr="008A7C2D">
        <w:rPr>
          <w:rStyle w:val="Emphasis"/>
          <w:highlight w:val="cyan"/>
        </w:rPr>
        <w:t>strong</w:t>
      </w:r>
      <w:r w:rsidRPr="008A7C2D">
        <w:rPr>
          <w:rStyle w:val="Emphasis"/>
        </w:rPr>
        <w:t xml:space="preserve"> local </w:t>
      </w:r>
      <w:r w:rsidRPr="008A7C2D">
        <w:rPr>
          <w:rStyle w:val="Emphasis"/>
          <w:highlight w:val="cyan"/>
        </w:rPr>
        <w:t>effects</w:t>
      </w:r>
      <w:r w:rsidRPr="008A7C2D">
        <w:rPr>
          <w:rStyle w:val="StyleUnderline"/>
        </w:rPr>
        <w:t xml:space="preserve">, </w:t>
      </w:r>
      <w:r w:rsidRPr="008A7C2D">
        <w:rPr>
          <w:sz w:val="16"/>
        </w:rPr>
        <w:t xml:space="preserve">and such effects would inevitably cause significant distant consequences. It is conceivable that if MCB or CCT were deployed at global scale then they could be fine-tuned using meteorological data to enable limited weather control. But this is unproven, </w:t>
      </w:r>
      <w:r w:rsidRPr="008A7C2D">
        <w:rPr>
          <w:rStyle w:val="StyleUnderline"/>
        </w:rPr>
        <w:t xml:space="preserve">and </w:t>
      </w:r>
      <w:r w:rsidRPr="008A7C2D">
        <w:rPr>
          <w:rStyle w:val="StyleUnderline"/>
          <w:highlight w:val="cyan"/>
        </w:rPr>
        <w:t>even</w:t>
      </w:r>
      <w:r w:rsidRPr="008A7C2D">
        <w:rPr>
          <w:rStyle w:val="StyleUnderline"/>
        </w:rPr>
        <w:t xml:space="preserve"> </w:t>
      </w:r>
      <w:r w:rsidRPr="008A7C2D">
        <w:rPr>
          <w:rStyle w:val="StyleUnderline"/>
          <w:highlight w:val="cyan"/>
        </w:rPr>
        <w:t>if possible</w:t>
      </w:r>
      <w:r w:rsidRPr="008A7C2D">
        <w:rPr>
          <w:rStyle w:val="StyleUnderline"/>
        </w:rPr>
        <w:t xml:space="preserve">, the physical </w:t>
      </w:r>
      <w:r w:rsidRPr="008A7C2D">
        <w:rPr>
          <w:rStyle w:val="StyleUnderline"/>
          <w:highlight w:val="cyan"/>
        </w:rPr>
        <w:t>consequences</w:t>
      </w:r>
      <w:r w:rsidRPr="008A7C2D">
        <w:rPr>
          <w:rStyle w:val="StyleUnderline"/>
        </w:rPr>
        <w:t xml:space="preserve"> might be too diffuse or </w:t>
      </w:r>
      <w:r w:rsidRPr="008A7C2D">
        <w:rPr>
          <w:rStyle w:val="Emphasis"/>
          <w:highlight w:val="cyan"/>
        </w:rPr>
        <w:t>easily countered</w:t>
      </w:r>
      <w:r w:rsidRPr="008A7C2D">
        <w:rPr>
          <w:rStyle w:val="StyleUnderline"/>
          <w:highlight w:val="cyan"/>
        </w:rPr>
        <w:t xml:space="preserve"> </w:t>
      </w:r>
      <w:r w:rsidRPr="008A7C2D">
        <w:rPr>
          <w:rStyle w:val="StyleUnderline"/>
        </w:rPr>
        <w:t>to have significant military value.</w:t>
      </w:r>
    </w:p>
    <w:p w14:paraId="1DCFA03B" w14:textId="77777777" w:rsidR="00543E6D" w:rsidRPr="00663293" w:rsidRDefault="00543E6D" w:rsidP="00543E6D">
      <w:r w:rsidRPr="008A7C2D">
        <w:rPr>
          <w:rStyle w:val="StyleUnderline"/>
        </w:rPr>
        <w:t xml:space="preserve">This is not to say that </w:t>
      </w:r>
      <w:r w:rsidRPr="008A7C2D">
        <w:rPr>
          <w:rStyle w:val="StyleUnderline"/>
          <w:highlight w:val="cyan"/>
        </w:rPr>
        <w:t>weaponization</w:t>
      </w:r>
      <w:r w:rsidRPr="008A7C2D">
        <w:rPr>
          <w:rStyle w:val="StyleUnderline"/>
        </w:rPr>
        <w:t xml:space="preserve"> is utterly impossible</w:t>
      </w:r>
      <w:r w:rsidRPr="008A7C2D">
        <w:rPr>
          <w:sz w:val="16"/>
        </w:rPr>
        <w:t xml:space="preserve">. If solar geoengineering was implemented using low-Earth orbiting sunshades adjustable in real time, then some more precise military applications are imaginable. </w:t>
      </w:r>
      <w:r w:rsidRPr="008A7C2D">
        <w:rPr>
          <w:rStyle w:val="StyleUnderline"/>
        </w:rPr>
        <w:t xml:space="preserve">Yet this form </w:t>
      </w:r>
      <w:r w:rsidRPr="008A7C2D">
        <w:rPr>
          <w:rStyle w:val="StyleUnderline"/>
          <w:highlight w:val="cyan"/>
        </w:rPr>
        <w:t>of</w:t>
      </w:r>
      <w:r w:rsidRPr="008A7C2D">
        <w:rPr>
          <w:rStyle w:val="StyleUnderline"/>
        </w:rPr>
        <w:t xml:space="preserve"> solar </w:t>
      </w:r>
      <w:r w:rsidRPr="008A7C2D">
        <w:rPr>
          <w:rStyle w:val="StyleUnderline"/>
          <w:highlight w:val="cyan"/>
        </w:rPr>
        <w:t xml:space="preserve">geoengineering is so </w:t>
      </w:r>
      <w:r w:rsidRPr="008A7C2D">
        <w:rPr>
          <w:rStyle w:val="Emphasis"/>
          <w:highlight w:val="cyan"/>
        </w:rPr>
        <w:t>far from practical reality</w:t>
      </w:r>
      <w:r w:rsidRPr="008A7C2D">
        <w:rPr>
          <w:rStyle w:val="StyleUnderline"/>
          <w:highlight w:val="cyan"/>
        </w:rPr>
        <w:t xml:space="preserve"> as to be science fiction</w:t>
      </w:r>
      <w:r w:rsidRPr="008A7C2D">
        <w:rPr>
          <w:rStyle w:val="StyleUnderline"/>
        </w:rPr>
        <w:t>.</w:t>
      </w:r>
    </w:p>
    <w:p w14:paraId="4E690A94" w14:textId="77777777" w:rsidR="000846B4" w:rsidRPr="00C2031F" w:rsidRDefault="000846B4" w:rsidP="000846B4">
      <w:pPr>
        <w:pStyle w:val="Heading4"/>
      </w:pPr>
      <w:r>
        <w:t>ENMOD treaty prevents any weaponization</w:t>
      </w:r>
    </w:p>
    <w:p w14:paraId="2EC7B692" w14:textId="77777777" w:rsidR="000846B4" w:rsidRPr="00C2031F" w:rsidRDefault="000846B4" w:rsidP="000846B4">
      <w:r w:rsidRPr="00C2031F">
        <w:rPr>
          <w:rStyle w:val="Style13ptBold"/>
        </w:rPr>
        <w:t>Lee 25</w:t>
      </w:r>
      <w:r>
        <w:t xml:space="preserve"> – [</w:t>
      </w:r>
      <w:r w:rsidRPr="00C2031F">
        <w:t>Sarah Lee, 6-22-2025, "ENMOD Treaty: A Comprehensive Guide", No Publication, https://www.numberanalytics.com/blog/enmod-treaty-comprehensive-guide</w:t>
      </w:r>
      <w:r>
        <w:t>]</w:t>
      </w:r>
    </w:p>
    <w:p w14:paraId="3EB3BA9C" w14:textId="77777777" w:rsidR="000846B4" w:rsidRPr="008061A2" w:rsidRDefault="000846B4" w:rsidP="000846B4">
      <w:pPr>
        <w:rPr>
          <w:sz w:val="16"/>
        </w:rPr>
      </w:pPr>
      <w:r w:rsidRPr="008061A2">
        <w:rPr>
          <w:sz w:val="16"/>
        </w:rPr>
        <w:t>Introduction to ENMOD</w:t>
      </w:r>
    </w:p>
    <w:p w14:paraId="100AB5A9" w14:textId="77777777" w:rsidR="000846B4" w:rsidRPr="008061A2" w:rsidRDefault="000846B4" w:rsidP="000846B4">
      <w:pPr>
        <w:rPr>
          <w:sz w:val="16"/>
        </w:rPr>
      </w:pPr>
      <w:r w:rsidRPr="00665969">
        <w:rPr>
          <w:rStyle w:val="StyleUnderline"/>
        </w:rPr>
        <w:t xml:space="preserve">The </w:t>
      </w:r>
      <w:r w:rsidRPr="008061A2">
        <w:rPr>
          <w:rStyle w:val="Emphasis"/>
        </w:rPr>
        <w:t>Environmental Modification Convention</w:t>
      </w:r>
      <w:r w:rsidRPr="00665969">
        <w:rPr>
          <w:rStyle w:val="StyleUnderline"/>
        </w:rPr>
        <w:t xml:space="preserve">, commonly referred to as the </w:t>
      </w:r>
      <w:r w:rsidRPr="008061A2">
        <w:rPr>
          <w:rStyle w:val="StyleUnderline"/>
          <w:highlight w:val="cyan"/>
        </w:rPr>
        <w:t>ENMOD Treaty</w:t>
      </w:r>
      <w:r w:rsidRPr="00665969">
        <w:rPr>
          <w:rStyle w:val="StyleUnderline"/>
        </w:rPr>
        <w:t xml:space="preserve">, </w:t>
      </w:r>
      <w:r w:rsidRPr="008061A2">
        <w:rPr>
          <w:rStyle w:val="StyleUnderline"/>
          <w:highlight w:val="cyan"/>
        </w:rPr>
        <w:t>is a</w:t>
      </w:r>
      <w:r w:rsidRPr="00665969">
        <w:rPr>
          <w:rStyle w:val="StyleUnderline"/>
        </w:rPr>
        <w:t xml:space="preserve"> landmark </w:t>
      </w:r>
      <w:r w:rsidRPr="008061A2">
        <w:rPr>
          <w:rStyle w:val="StyleUnderline"/>
          <w:highlight w:val="cyan"/>
        </w:rPr>
        <w:t>international agreement</w:t>
      </w:r>
      <w:r w:rsidRPr="00665969">
        <w:rPr>
          <w:rStyle w:val="StyleUnderline"/>
        </w:rPr>
        <w:t xml:space="preserve"> aimed at </w:t>
      </w:r>
      <w:r w:rsidRPr="008061A2">
        <w:rPr>
          <w:rStyle w:val="StyleUnderline"/>
          <w:highlight w:val="cyan"/>
        </w:rPr>
        <w:t>prohibiting the military</w:t>
      </w:r>
      <w:r w:rsidRPr="00665969">
        <w:rPr>
          <w:rStyle w:val="StyleUnderline"/>
        </w:rPr>
        <w:t xml:space="preserve"> or other hostile </w:t>
      </w:r>
      <w:r w:rsidRPr="008061A2">
        <w:rPr>
          <w:rStyle w:val="StyleUnderline"/>
          <w:highlight w:val="cyan"/>
        </w:rPr>
        <w:t>use of</w:t>
      </w:r>
      <w:r w:rsidRPr="00665969">
        <w:rPr>
          <w:rStyle w:val="StyleUnderline"/>
        </w:rPr>
        <w:t xml:space="preserve"> </w:t>
      </w:r>
      <w:r w:rsidRPr="008061A2">
        <w:rPr>
          <w:rStyle w:val="Emphasis"/>
          <w:highlight w:val="cyan"/>
        </w:rPr>
        <w:t>environmental modification</w:t>
      </w:r>
      <w:r w:rsidRPr="008061A2">
        <w:rPr>
          <w:rStyle w:val="Emphasis"/>
        </w:rPr>
        <w:t xml:space="preserve"> techniques</w:t>
      </w:r>
      <w:r w:rsidRPr="008061A2">
        <w:rPr>
          <w:sz w:val="16"/>
        </w:rPr>
        <w:t>. Adopted by the United Nations General Assembly in 1976 and opened for signature in 1977, the treaty entered into force on October 5, 1978. The ENMOD Treaty is significant in the context of international humanitarian law and the law of armed conflict</w:t>
      </w:r>
      <w:r w:rsidRPr="00665969">
        <w:rPr>
          <w:rStyle w:val="StyleUnderline"/>
        </w:rPr>
        <w:t xml:space="preserve">, as </w:t>
      </w:r>
      <w:r w:rsidRPr="008061A2">
        <w:rPr>
          <w:rStyle w:val="StyleUnderline"/>
          <w:highlight w:val="cyan"/>
        </w:rPr>
        <w:t>it</w:t>
      </w:r>
      <w:r w:rsidRPr="00665969">
        <w:rPr>
          <w:rStyle w:val="StyleUnderline"/>
        </w:rPr>
        <w:t xml:space="preserve"> seeks to </w:t>
      </w:r>
      <w:r w:rsidRPr="008061A2">
        <w:rPr>
          <w:rStyle w:val="StyleUnderline"/>
          <w:highlight w:val="cyan"/>
        </w:rPr>
        <w:t>prevent</w:t>
      </w:r>
      <w:r w:rsidRPr="00665969">
        <w:rPr>
          <w:rStyle w:val="StyleUnderline"/>
        </w:rPr>
        <w:t xml:space="preserve"> the </w:t>
      </w:r>
      <w:r w:rsidRPr="008061A2">
        <w:rPr>
          <w:rStyle w:val="Emphasis"/>
          <w:highlight w:val="cyan"/>
        </w:rPr>
        <w:t xml:space="preserve">manipulation </w:t>
      </w:r>
      <w:r w:rsidRPr="008061A2">
        <w:rPr>
          <w:rStyle w:val="Emphasis"/>
        </w:rPr>
        <w:t>of the environment</w:t>
      </w:r>
      <w:r w:rsidRPr="00665969">
        <w:rPr>
          <w:rStyle w:val="StyleUnderline"/>
        </w:rPr>
        <w:t xml:space="preserve"> </w:t>
      </w:r>
      <w:r w:rsidRPr="008061A2">
        <w:rPr>
          <w:rStyle w:val="StyleUnderline"/>
          <w:highlight w:val="cyan"/>
        </w:rPr>
        <w:t>for hostile purposes</w:t>
      </w:r>
      <w:r w:rsidRPr="00665969">
        <w:rPr>
          <w:rStyle w:val="StyleUnderline"/>
        </w:rPr>
        <w:t xml:space="preserve">, thereby </w:t>
      </w:r>
      <w:r w:rsidRPr="008061A2">
        <w:rPr>
          <w:rStyle w:val="StyleUnderline"/>
          <w:highlight w:val="cyan"/>
        </w:rPr>
        <w:t>protecting</w:t>
      </w:r>
      <w:r w:rsidRPr="00665969">
        <w:rPr>
          <w:rStyle w:val="StyleUnderline"/>
        </w:rPr>
        <w:t xml:space="preserve"> both the environment and </w:t>
      </w:r>
      <w:r w:rsidRPr="008061A2">
        <w:rPr>
          <w:rStyle w:val="StyleUnderline"/>
          <w:highlight w:val="cyan"/>
        </w:rPr>
        <w:t>human populations from</w:t>
      </w:r>
      <w:r w:rsidRPr="00665969">
        <w:rPr>
          <w:rStyle w:val="StyleUnderline"/>
        </w:rPr>
        <w:t xml:space="preserve"> the adverse </w:t>
      </w:r>
      <w:r w:rsidRPr="008061A2">
        <w:rPr>
          <w:rStyle w:val="StyleUnderline"/>
          <w:highlight w:val="cyan"/>
        </w:rPr>
        <w:t>effects of</w:t>
      </w:r>
      <w:r w:rsidRPr="00665969">
        <w:rPr>
          <w:rStyle w:val="StyleUnderline"/>
        </w:rPr>
        <w:t xml:space="preserve"> such </w:t>
      </w:r>
      <w:r w:rsidRPr="008061A2">
        <w:rPr>
          <w:rStyle w:val="StyleUnderline"/>
          <w:highlight w:val="cyan"/>
        </w:rPr>
        <w:t>activities</w:t>
      </w:r>
      <w:r w:rsidRPr="008061A2">
        <w:rPr>
          <w:sz w:val="16"/>
        </w:rPr>
        <w:t>.</w:t>
      </w:r>
    </w:p>
    <w:p w14:paraId="05E7D6B6" w14:textId="77777777" w:rsidR="000846B4" w:rsidRPr="008061A2" w:rsidRDefault="000846B4" w:rsidP="000846B4">
      <w:pPr>
        <w:rPr>
          <w:sz w:val="16"/>
        </w:rPr>
      </w:pPr>
      <w:r w:rsidRPr="008061A2">
        <w:rPr>
          <w:sz w:val="16"/>
        </w:rPr>
        <w:t>Definition and Purpose of the ENMOD Treaty</w:t>
      </w:r>
    </w:p>
    <w:p w14:paraId="2A24AE14" w14:textId="77777777" w:rsidR="000846B4" w:rsidRPr="008061A2" w:rsidRDefault="000846B4" w:rsidP="000846B4">
      <w:pPr>
        <w:rPr>
          <w:sz w:val="16"/>
        </w:rPr>
      </w:pPr>
      <w:r w:rsidRPr="00665969">
        <w:rPr>
          <w:rStyle w:val="StyleUnderline"/>
        </w:rPr>
        <w:t xml:space="preserve">The ENMOD </w:t>
      </w:r>
      <w:r w:rsidRPr="008061A2">
        <w:rPr>
          <w:rStyle w:val="StyleUnderline"/>
          <w:highlight w:val="cyan"/>
        </w:rPr>
        <w:t>Treaty</w:t>
      </w:r>
      <w:r w:rsidRPr="00665969">
        <w:rPr>
          <w:rStyle w:val="StyleUnderline"/>
        </w:rPr>
        <w:t xml:space="preserve"> is defined as "a convention that </w:t>
      </w:r>
      <w:r w:rsidRPr="008061A2">
        <w:rPr>
          <w:rStyle w:val="Emphasis"/>
          <w:highlight w:val="cyan"/>
        </w:rPr>
        <w:t>prohibits military</w:t>
      </w:r>
      <w:r w:rsidRPr="00665969">
        <w:rPr>
          <w:rStyle w:val="StyleUnderline"/>
        </w:rPr>
        <w:t xml:space="preserve"> or any other hostile </w:t>
      </w:r>
      <w:r w:rsidRPr="008061A2">
        <w:rPr>
          <w:rStyle w:val="StyleUnderline"/>
          <w:highlight w:val="cyan"/>
        </w:rPr>
        <w:t>use of</w:t>
      </w:r>
      <w:r w:rsidRPr="00665969">
        <w:rPr>
          <w:rStyle w:val="StyleUnderline"/>
        </w:rPr>
        <w:t xml:space="preserve"> environmental modification </w:t>
      </w:r>
      <w:r w:rsidRPr="008061A2">
        <w:rPr>
          <w:rStyle w:val="StyleUnderline"/>
          <w:highlight w:val="cyan"/>
        </w:rPr>
        <w:t xml:space="preserve">techniques having widespread, </w:t>
      </w:r>
      <w:r w:rsidRPr="008061A2">
        <w:rPr>
          <w:rStyle w:val="Emphasis"/>
          <w:highlight w:val="cyan"/>
        </w:rPr>
        <w:t>long-lasting or severe effects</w:t>
      </w:r>
      <w:r w:rsidRPr="00665969">
        <w:rPr>
          <w:rStyle w:val="StyleUnderline"/>
        </w:rPr>
        <w:t xml:space="preserve"> as the means </w:t>
      </w:r>
      <w:r w:rsidRPr="008061A2">
        <w:rPr>
          <w:rStyle w:val="StyleUnderline"/>
          <w:highlight w:val="cyan"/>
        </w:rPr>
        <w:t>of destruction</w:t>
      </w:r>
      <w:r w:rsidRPr="00665969">
        <w:rPr>
          <w:rStyle w:val="StyleUnderline"/>
        </w:rPr>
        <w:t xml:space="preserve">, damage or injury </w:t>
      </w:r>
      <w:r w:rsidRPr="008061A2">
        <w:rPr>
          <w:rStyle w:val="StyleUnderline"/>
          <w:highlight w:val="cyan"/>
        </w:rPr>
        <w:t>to</w:t>
      </w:r>
      <w:r w:rsidRPr="00665969">
        <w:rPr>
          <w:rStyle w:val="StyleUnderline"/>
        </w:rPr>
        <w:t xml:space="preserve"> any </w:t>
      </w:r>
      <w:r w:rsidRPr="008061A2">
        <w:rPr>
          <w:rStyle w:val="StyleUnderline"/>
          <w:highlight w:val="cyan"/>
        </w:rPr>
        <w:t>other State</w:t>
      </w:r>
      <w:r w:rsidRPr="00665969">
        <w:rPr>
          <w:rStyle w:val="StyleUnderline"/>
        </w:rPr>
        <w:t xml:space="preserve"> Party</w:t>
      </w:r>
      <w:r w:rsidRPr="008061A2">
        <w:rPr>
          <w:sz w:val="16"/>
        </w:rPr>
        <w:t xml:space="preserve">" (Article I, ENMOD Treaty[^1]). The primary purpose of the treaty is to prevent the use of environmental modification techniques for hostile purposes, which could have devastating effects on the environment and human societies. </w:t>
      </w:r>
      <w:r w:rsidRPr="00665969">
        <w:rPr>
          <w:rStyle w:val="StyleUnderline"/>
        </w:rPr>
        <w:t>Environmental modification techniques refer to any technique for changing—through the deliberate manipulation of natural processes</w:t>
      </w:r>
      <w:r w:rsidRPr="008061A2">
        <w:rPr>
          <w:sz w:val="16"/>
        </w:rPr>
        <w:t>—the dynamics, composition or structure of the Earth, including its biota, lithosphere, hydrosphere, and atmosphere, or of outer space (Article II, ENMOD Treaty[^1]).</w:t>
      </w:r>
    </w:p>
    <w:p w14:paraId="5C370450" w14:textId="77777777" w:rsidR="000846B4" w:rsidRPr="008061A2" w:rsidRDefault="000846B4" w:rsidP="000846B4">
      <w:pPr>
        <w:rPr>
          <w:sz w:val="16"/>
        </w:rPr>
      </w:pPr>
      <w:r w:rsidRPr="008061A2">
        <w:rPr>
          <w:sz w:val="16"/>
        </w:rPr>
        <w:t>Historical Context and Adoption</w:t>
      </w:r>
    </w:p>
    <w:p w14:paraId="45AD631A" w14:textId="77777777" w:rsidR="000846B4" w:rsidRPr="008061A2" w:rsidRDefault="000846B4" w:rsidP="000846B4">
      <w:pPr>
        <w:rPr>
          <w:sz w:val="16"/>
        </w:rPr>
      </w:pPr>
      <w:r w:rsidRPr="008061A2">
        <w:rPr>
          <w:sz w:val="16"/>
        </w:rPr>
        <w:t xml:space="preserve">The ENMOD Treaty was a product of the Cold War era, a period marked by significant geopolitical tensions and the escalation of the arms race. The treaty's genesis can be traced back to concerns over the potential military use of weather modification techniques during the Vietnam War. </w:t>
      </w:r>
      <w:r w:rsidRPr="00665969">
        <w:rPr>
          <w:rStyle w:val="StyleUnderline"/>
        </w:rPr>
        <w:t xml:space="preserve">The </w:t>
      </w:r>
      <w:r w:rsidRPr="008061A2">
        <w:rPr>
          <w:rStyle w:val="StyleUnderline"/>
          <w:highlight w:val="cyan"/>
        </w:rPr>
        <w:t>U</w:t>
      </w:r>
      <w:r w:rsidRPr="00665969">
        <w:rPr>
          <w:rStyle w:val="StyleUnderline"/>
        </w:rPr>
        <w:t xml:space="preserve">nited </w:t>
      </w:r>
      <w:r w:rsidRPr="008061A2">
        <w:rPr>
          <w:rStyle w:val="StyleUnderline"/>
          <w:highlight w:val="cyan"/>
        </w:rPr>
        <w:t>S</w:t>
      </w:r>
      <w:r w:rsidRPr="00665969">
        <w:rPr>
          <w:rStyle w:val="StyleUnderline"/>
        </w:rPr>
        <w:t xml:space="preserve">tates' alleged </w:t>
      </w:r>
      <w:r w:rsidRPr="008061A2">
        <w:rPr>
          <w:rStyle w:val="StyleUnderline"/>
          <w:highlight w:val="cyan"/>
        </w:rPr>
        <w:t>use</w:t>
      </w:r>
      <w:r w:rsidRPr="00665969">
        <w:rPr>
          <w:rStyle w:val="StyleUnderline"/>
        </w:rPr>
        <w:t xml:space="preserve"> of weather modification </w:t>
      </w:r>
      <w:r w:rsidRPr="008061A2">
        <w:rPr>
          <w:sz w:val="16"/>
        </w:rPr>
        <w:t>techniques to disrupt supply lines and operations</w:t>
      </w:r>
      <w:r w:rsidRPr="00665969">
        <w:rPr>
          <w:rStyle w:val="StyleUnderline"/>
        </w:rPr>
        <w:t xml:space="preserve"> </w:t>
      </w:r>
      <w:r w:rsidRPr="008061A2">
        <w:rPr>
          <w:rStyle w:val="StyleUnderline"/>
          <w:highlight w:val="cyan"/>
        </w:rPr>
        <w:t>in</w:t>
      </w:r>
      <w:r w:rsidRPr="00665969">
        <w:rPr>
          <w:rStyle w:val="StyleUnderline"/>
        </w:rPr>
        <w:t xml:space="preserve"> North </w:t>
      </w:r>
      <w:r w:rsidRPr="008061A2">
        <w:rPr>
          <w:rStyle w:val="StyleUnderline"/>
          <w:highlight w:val="cyan"/>
        </w:rPr>
        <w:t>Vietnam raised</w:t>
      </w:r>
      <w:r w:rsidRPr="00665969">
        <w:rPr>
          <w:rStyle w:val="StyleUnderline"/>
        </w:rPr>
        <w:t xml:space="preserve"> </w:t>
      </w:r>
      <w:r w:rsidRPr="008061A2">
        <w:rPr>
          <w:rStyle w:val="Emphasis"/>
        </w:rPr>
        <w:t xml:space="preserve">international </w:t>
      </w:r>
      <w:r w:rsidRPr="008061A2">
        <w:rPr>
          <w:rStyle w:val="Emphasis"/>
          <w:highlight w:val="cyan"/>
        </w:rPr>
        <w:t>concerns</w:t>
      </w:r>
      <w:r w:rsidRPr="00665969">
        <w:rPr>
          <w:rStyle w:val="StyleUnderline"/>
        </w:rPr>
        <w:t xml:space="preserve"> about the potential for environmental warfare[^2]. </w:t>
      </w:r>
      <w:r w:rsidRPr="008061A2">
        <w:rPr>
          <w:rStyle w:val="StyleUnderline"/>
          <w:highlight w:val="cyan"/>
        </w:rPr>
        <w:t>In response</w:t>
      </w:r>
      <w:r w:rsidRPr="00665969">
        <w:rPr>
          <w:rStyle w:val="StyleUnderline"/>
        </w:rPr>
        <w:t xml:space="preserve">, the </w:t>
      </w:r>
      <w:r w:rsidRPr="008061A2">
        <w:rPr>
          <w:rStyle w:val="StyleUnderline"/>
          <w:highlight w:val="cyan"/>
        </w:rPr>
        <w:t>U</w:t>
      </w:r>
      <w:r w:rsidRPr="00665969">
        <w:rPr>
          <w:rStyle w:val="StyleUnderline"/>
        </w:rPr>
        <w:t xml:space="preserve">nited </w:t>
      </w:r>
      <w:r w:rsidRPr="008061A2">
        <w:rPr>
          <w:rStyle w:val="StyleUnderline"/>
          <w:highlight w:val="cyan"/>
        </w:rPr>
        <w:t>S</w:t>
      </w:r>
      <w:r w:rsidRPr="008061A2">
        <w:rPr>
          <w:rStyle w:val="StyleUnderline"/>
        </w:rPr>
        <w:t>tates</w:t>
      </w:r>
      <w:r w:rsidRPr="00665969">
        <w:rPr>
          <w:rStyle w:val="StyleUnderline"/>
        </w:rPr>
        <w:t xml:space="preserve"> </w:t>
      </w:r>
      <w:r w:rsidRPr="008061A2">
        <w:rPr>
          <w:rStyle w:val="StyleUnderline"/>
          <w:highlight w:val="cyan"/>
        </w:rPr>
        <w:t>and</w:t>
      </w:r>
      <w:r w:rsidRPr="00665969">
        <w:rPr>
          <w:rStyle w:val="StyleUnderline"/>
        </w:rPr>
        <w:t xml:space="preserve"> the </w:t>
      </w:r>
      <w:r w:rsidRPr="008061A2">
        <w:rPr>
          <w:rStyle w:val="StyleUnderline"/>
          <w:highlight w:val="cyan"/>
        </w:rPr>
        <w:t>Soviet Union initiated negotiations</w:t>
      </w:r>
      <w:r w:rsidRPr="00665969">
        <w:rPr>
          <w:rStyle w:val="StyleUnderline"/>
        </w:rPr>
        <w:t xml:space="preserve"> on a treaty to ban the military use of environmental modification techniques. </w:t>
      </w:r>
      <w:r w:rsidRPr="008061A2">
        <w:rPr>
          <w:sz w:val="16"/>
        </w:rPr>
        <w:t xml:space="preserve">The treaty was adopted by the UN General Assembly on December 10, 1976, and was </w:t>
      </w:r>
      <w:r w:rsidRPr="008061A2">
        <w:rPr>
          <w:rStyle w:val="Emphasis"/>
          <w:highlight w:val="cyan"/>
        </w:rPr>
        <w:t>signed by 48 countries</w:t>
      </w:r>
      <w:r w:rsidRPr="008061A2">
        <w:rPr>
          <w:rStyle w:val="StyleUnderline"/>
          <w:highlight w:val="cyan"/>
        </w:rPr>
        <w:t xml:space="preserve"> in</w:t>
      </w:r>
      <w:r w:rsidRPr="00665969">
        <w:rPr>
          <w:rStyle w:val="StyleUnderline"/>
        </w:rPr>
        <w:t xml:space="preserve"> Geneva on May 18, </w:t>
      </w:r>
      <w:r w:rsidRPr="008061A2">
        <w:rPr>
          <w:rStyle w:val="StyleUnderline"/>
          <w:highlight w:val="cyan"/>
        </w:rPr>
        <w:t>1977</w:t>
      </w:r>
      <w:r w:rsidRPr="008061A2">
        <w:rPr>
          <w:sz w:val="16"/>
        </w:rPr>
        <w:t>.</w:t>
      </w:r>
    </w:p>
    <w:p w14:paraId="27BFC7D2" w14:textId="77777777" w:rsidR="000846B4" w:rsidRPr="008061A2" w:rsidRDefault="000846B4" w:rsidP="000846B4">
      <w:pPr>
        <w:rPr>
          <w:sz w:val="16"/>
        </w:rPr>
      </w:pPr>
      <w:r w:rsidRPr="008061A2">
        <w:rPr>
          <w:sz w:val="16"/>
        </w:rPr>
        <w:t>Significance in the Law of Armed Conflict</w:t>
      </w:r>
    </w:p>
    <w:p w14:paraId="036181EF" w14:textId="77777777" w:rsidR="000846B4" w:rsidRPr="008061A2" w:rsidRDefault="000846B4" w:rsidP="000846B4">
      <w:pPr>
        <w:rPr>
          <w:sz w:val="16"/>
        </w:rPr>
      </w:pPr>
      <w:r w:rsidRPr="008061A2">
        <w:rPr>
          <w:sz w:val="16"/>
        </w:rPr>
        <w:t xml:space="preserve">The ENMOD Treaty holds a significant place in the law of armed conflict as it addresses a critical aspect of modern warfare—the potential for environmental destruction on a massive scale. By prohibiting the use of environmental modification techniques for hostile purposes, the </w:t>
      </w:r>
      <w:r w:rsidRPr="00665969">
        <w:rPr>
          <w:rStyle w:val="StyleUnderline"/>
        </w:rPr>
        <w:t xml:space="preserve">treaty </w:t>
      </w:r>
      <w:r w:rsidRPr="008061A2">
        <w:rPr>
          <w:rStyle w:val="Emphasis"/>
        </w:rPr>
        <w:t>reduces the environmental impact</w:t>
      </w:r>
      <w:r w:rsidRPr="00665969">
        <w:rPr>
          <w:rStyle w:val="StyleUnderline"/>
        </w:rPr>
        <w:t xml:space="preserve"> of warfare and protect civilian populations from the indirect effects of military actions. </w:t>
      </w:r>
      <w:r w:rsidRPr="008061A2">
        <w:rPr>
          <w:sz w:val="16"/>
        </w:rPr>
        <w:t>The treaty's provisions complement other international humanitarian law instruments, such as the Geneva Conventions and their Additional Protocols, which regulate the conduct of hostilities and protect victims of war.</w:t>
      </w:r>
    </w:p>
    <w:p w14:paraId="120FA954" w14:textId="77777777" w:rsidR="00543E6D" w:rsidRPr="00543E6D" w:rsidRDefault="00543E6D" w:rsidP="00543E6D"/>
    <w:p w14:paraId="0396AFF1" w14:textId="70288E79" w:rsidR="003C3FB0" w:rsidRDefault="003C3FB0" w:rsidP="003C3FB0">
      <w:pPr>
        <w:pStyle w:val="Heading2"/>
      </w:pPr>
      <w:r>
        <w:t>Renewables DA</w:t>
      </w:r>
    </w:p>
    <w:p w14:paraId="61EEA81F" w14:textId="7C168F6B" w:rsidR="00C03FCF" w:rsidRDefault="00C03FCF" w:rsidP="003C3FB0">
      <w:pPr>
        <w:pStyle w:val="Heading3"/>
      </w:pPr>
      <w:r>
        <w:t>Renewables DA---U---2AC</w:t>
      </w:r>
    </w:p>
    <w:p w14:paraId="679EB970" w14:textId="77777777" w:rsidR="00C03FCF" w:rsidRDefault="00C03FCF" w:rsidP="00C03FCF">
      <w:pPr>
        <w:pStyle w:val="Heading4"/>
      </w:pPr>
      <w:r>
        <w:t>The Trump Administration slams the brakes on renewable tech development.</w:t>
      </w:r>
    </w:p>
    <w:p w14:paraId="4F3CFD4A" w14:textId="77777777" w:rsidR="00C03FCF" w:rsidRPr="00596196" w:rsidRDefault="00C03FCF" w:rsidP="00C03FCF">
      <w:r w:rsidRPr="00596196">
        <w:rPr>
          <w:rStyle w:val="Style13ptBold"/>
        </w:rPr>
        <w:t xml:space="preserve">Roth 25 </w:t>
      </w:r>
      <w:r w:rsidRPr="00596196">
        <w:t>[Sammy; July 25; Climate Columnist for the Los Angeles Times; Los Angeles Times, “Republican budget bill would slaughter America’s cleanest, cheapest energy,” https://www.latimes.com/environment/newsletter/2025-07-03/republican-budget-bill-would-slaughter-americas-cleanest-cheapest-energy]</w:t>
      </w:r>
    </w:p>
    <w:p w14:paraId="71CDE688" w14:textId="77777777" w:rsidR="00C03FCF" w:rsidRPr="0072301B" w:rsidRDefault="00C03FCF" w:rsidP="00C03FCF">
      <w:pPr>
        <w:rPr>
          <w:sz w:val="16"/>
        </w:rPr>
      </w:pPr>
      <w:r w:rsidRPr="0072301B">
        <w:rPr>
          <w:sz w:val="16"/>
        </w:rPr>
        <w:t>Masked federal agents are snatching up immigrants. It’s been less than two weeks since the U.S. bombed Iranian nuclear facilities. President Trump’s long-threatened tariffs could finally kick in next week.</w:t>
      </w:r>
    </w:p>
    <w:p w14:paraId="0311E9C5" w14:textId="77777777" w:rsidR="00C03FCF" w:rsidRPr="0072301B" w:rsidRDefault="00C03FCF" w:rsidP="00C03FCF">
      <w:pPr>
        <w:rPr>
          <w:sz w:val="16"/>
        </w:rPr>
      </w:pPr>
      <w:r w:rsidRPr="0072301B">
        <w:rPr>
          <w:sz w:val="16"/>
        </w:rPr>
        <w:t xml:space="preserve">Given all that, </w:t>
      </w:r>
      <w:r w:rsidRPr="005E4D79">
        <w:rPr>
          <w:u w:val="single"/>
        </w:rPr>
        <w:t>most people</w:t>
      </w:r>
      <w:r w:rsidRPr="0072301B">
        <w:rPr>
          <w:sz w:val="16"/>
        </w:rPr>
        <w:t xml:space="preserve"> probably </w:t>
      </w:r>
      <w:r w:rsidRPr="005E4D79">
        <w:rPr>
          <w:u w:val="single"/>
        </w:rPr>
        <w:t>aren’t focused on climate change</w:t>
      </w:r>
      <w:r w:rsidRPr="0072301B">
        <w:rPr>
          <w:sz w:val="16"/>
        </w:rPr>
        <w:t>.</w:t>
      </w:r>
    </w:p>
    <w:p w14:paraId="6141CF81" w14:textId="77777777" w:rsidR="00C03FCF" w:rsidRPr="005E4D79" w:rsidRDefault="00C03FCF" w:rsidP="00C03FCF">
      <w:pPr>
        <w:rPr>
          <w:rStyle w:val="Emphasis"/>
        </w:rPr>
      </w:pPr>
      <w:r w:rsidRPr="0072301B">
        <w:rPr>
          <w:sz w:val="16"/>
        </w:rPr>
        <w:t xml:space="preserve">But they should be. Because </w:t>
      </w:r>
      <w:r w:rsidRPr="000F237C">
        <w:rPr>
          <w:highlight w:val="cyan"/>
          <w:u w:val="single"/>
        </w:rPr>
        <w:t>Trump’s</w:t>
      </w:r>
      <w:r w:rsidRPr="005E4D79">
        <w:rPr>
          <w:u w:val="single"/>
        </w:rPr>
        <w:t xml:space="preserve"> “</w:t>
      </w:r>
      <w:r w:rsidRPr="000F237C">
        <w:rPr>
          <w:highlight w:val="cyan"/>
          <w:u w:val="single"/>
        </w:rPr>
        <w:t>O</w:t>
      </w:r>
      <w:r w:rsidRPr="005E4D79">
        <w:rPr>
          <w:u w:val="single"/>
        </w:rPr>
        <w:t xml:space="preserve">ne </w:t>
      </w:r>
      <w:r w:rsidRPr="000F237C">
        <w:rPr>
          <w:highlight w:val="cyan"/>
          <w:u w:val="single"/>
        </w:rPr>
        <w:t>B</w:t>
      </w:r>
      <w:r w:rsidRPr="005E4D79">
        <w:rPr>
          <w:u w:val="single"/>
        </w:rPr>
        <w:t xml:space="preserve">ig </w:t>
      </w:r>
      <w:r w:rsidRPr="000F237C">
        <w:rPr>
          <w:highlight w:val="cyan"/>
          <w:u w:val="single"/>
        </w:rPr>
        <w:t>B</w:t>
      </w:r>
      <w:r w:rsidRPr="005E4D79">
        <w:rPr>
          <w:u w:val="single"/>
        </w:rPr>
        <w:t xml:space="preserve">eautiful </w:t>
      </w:r>
      <w:r w:rsidRPr="000F237C">
        <w:rPr>
          <w:highlight w:val="cyan"/>
          <w:u w:val="single"/>
        </w:rPr>
        <w:t>B</w:t>
      </w:r>
      <w:r w:rsidRPr="005E4D79">
        <w:rPr>
          <w:u w:val="single"/>
        </w:rPr>
        <w:t>ill,”</w:t>
      </w:r>
      <w:r w:rsidRPr="0072301B">
        <w:rPr>
          <w:sz w:val="16"/>
        </w:rPr>
        <w:t xml:space="preserve"> which passed the Senate this week and was poised to clear the House Thursday, would do more than gut Medicaid, cut student loan relief and increase funding for deportations. It </w:t>
      </w:r>
      <w:r w:rsidRPr="000F237C">
        <w:rPr>
          <w:highlight w:val="cyan"/>
          <w:u w:val="single"/>
        </w:rPr>
        <w:t>would kill</w:t>
      </w:r>
      <w:r w:rsidRPr="005E4D79">
        <w:rPr>
          <w:u w:val="single"/>
        </w:rPr>
        <w:t xml:space="preserve"> federal support for </w:t>
      </w:r>
      <w:r w:rsidRPr="000F237C">
        <w:rPr>
          <w:highlight w:val="cyan"/>
          <w:u w:val="single"/>
        </w:rPr>
        <w:t>solar and wind power</w:t>
      </w:r>
      <w:r w:rsidRPr="005E4D79">
        <w:rPr>
          <w:u w:val="single"/>
        </w:rPr>
        <w:t>, undoing</w:t>
      </w:r>
      <w:r w:rsidRPr="0072301B">
        <w:rPr>
          <w:sz w:val="16"/>
        </w:rPr>
        <w:t xml:space="preserve"> President Biden’s historic </w:t>
      </w:r>
      <w:r w:rsidRPr="005E4D79">
        <w:rPr>
          <w:u w:val="single"/>
        </w:rPr>
        <w:t>climate law</w:t>
      </w:r>
      <w:r w:rsidRPr="0072301B">
        <w:rPr>
          <w:sz w:val="16"/>
        </w:rPr>
        <w:t xml:space="preserve"> and </w:t>
      </w:r>
      <w:r w:rsidRPr="000F237C">
        <w:rPr>
          <w:rStyle w:val="Emphasis"/>
          <w:highlight w:val="cyan"/>
        </w:rPr>
        <w:t>punishing Americans with deadlier air</w:t>
      </w:r>
      <w:r w:rsidRPr="005E4D79">
        <w:rPr>
          <w:rStyle w:val="Emphasis"/>
        </w:rPr>
        <w:t xml:space="preserve">, more </w:t>
      </w:r>
      <w:r w:rsidRPr="000F237C">
        <w:rPr>
          <w:rStyle w:val="Emphasis"/>
          <w:highlight w:val="cyan"/>
        </w:rPr>
        <w:t>lethal heat waves</w:t>
      </w:r>
      <w:r w:rsidRPr="005E4D79">
        <w:rPr>
          <w:rStyle w:val="Emphasis"/>
        </w:rPr>
        <w:t xml:space="preserve"> </w:t>
      </w:r>
      <w:r w:rsidRPr="000F237C">
        <w:rPr>
          <w:rStyle w:val="Emphasis"/>
          <w:highlight w:val="cyan"/>
        </w:rPr>
        <w:t>and higher electric bills</w:t>
      </w:r>
      <w:r w:rsidRPr="005E4D79">
        <w:rPr>
          <w:rStyle w:val="Emphasis"/>
        </w:rPr>
        <w:t>.</w:t>
      </w:r>
    </w:p>
    <w:p w14:paraId="34C276C3" w14:textId="77777777" w:rsidR="00C03FCF" w:rsidRPr="0072301B" w:rsidRDefault="00C03FCF" w:rsidP="00C03FCF">
      <w:pPr>
        <w:rPr>
          <w:sz w:val="16"/>
        </w:rPr>
      </w:pPr>
      <w:r w:rsidRPr="0072301B">
        <w:rPr>
          <w:sz w:val="16"/>
        </w:rPr>
        <w:t>I’m usually a climate optimist. But it’s hard to find reasons for hope right now.</w:t>
      </w:r>
    </w:p>
    <w:p w14:paraId="2352DABA" w14:textId="77777777" w:rsidR="00C03FCF" w:rsidRPr="0072301B" w:rsidRDefault="00C03FCF" w:rsidP="00C03FCF">
      <w:pPr>
        <w:rPr>
          <w:sz w:val="16"/>
        </w:rPr>
      </w:pPr>
      <w:r w:rsidRPr="0072301B">
        <w:rPr>
          <w:sz w:val="16"/>
        </w:rPr>
        <w:t xml:space="preserve">The </w:t>
      </w:r>
      <w:r w:rsidRPr="000F237C">
        <w:rPr>
          <w:rStyle w:val="StyleUnderline"/>
          <w:highlight w:val="cyan"/>
        </w:rPr>
        <w:t>Senate</w:t>
      </w:r>
      <w:r w:rsidRPr="00AB019D">
        <w:rPr>
          <w:rStyle w:val="StyleUnderline"/>
        </w:rPr>
        <w:t xml:space="preserve"> bill </w:t>
      </w:r>
      <w:r w:rsidRPr="000F237C">
        <w:rPr>
          <w:rStyle w:val="StyleUnderline"/>
          <w:highlight w:val="cyan"/>
        </w:rPr>
        <w:t>would</w:t>
      </w:r>
      <w:r w:rsidRPr="00AB019D">
        <w:rPr>
          <w:rStyle w:val="StyleUnderline"/>
        </w:rPr>
        <w:t xml:space="preserve"> eliminate tax credits for solar and wind farms</w:t>
      </w:r>
      <w:r w:rsidRPr="0072301B">
        <w:rPr>
          <w:sz w:val="16"/>
        </w:rPr>
        <w:t xml:space="preserve"> that don’t come online </w:t>
      </w:r>
      <w:r w:rsidRPr="00AB019D">
        <w:rPr>
          <w:rStyle w:val="StyleUnderline"/>
        </w:rPr>
        <w:t>by the end of 2027</w:t>
      </w:r>
      <w:r w:rsidRPr="0072301B">
        <w:rPr>
          <w:sz w:val="16"/>
        </w:rPr>
        <w:t xml:space="preserve"> — a brutal deadline for projects that take years to permit, finance and construct. That would </w:t>
      </w:r>
      <w:r w:rsidRPr="000F237C">
        <w:rPr>
          <w:rStyle w:val="Emphasis"/>
          <w:highlight w:val="cyan"/>
        </w:rPr>
        <w:t>slam the brakes on new development</w:t>
      </w:r>
      <w:r w:rsidRPr="0072301B">
        <w:rPr>
          <w:sz w:val="16"/>
        </w:rPr>
        <w:t xml:space="preserve"> and also jeopardize hundreds of projects already in the works — </w:t>
      </w:r>
      <w:r w:rsidRPr="00AB019D">
        <w:rPr>
          <w:rStyle w:val="StyleUnderline"/>
        </w:rPr>
        <w:t xml:space="preserve">not only solar and wind farms, but also </w:t>
      </w:r>
      <w:r w:rsidRPr="000F237C">
        <w:rPr>
          <w:rStyle w:val="StyleUnderline"/>
          <w:highlight w:val="cyan"/>
        </w:rPr>
        <w:t>factories to build solar panels, wind turbines, lithium-ion batteries</w:t>
      </w:r>
      <w:r w:rsidRPr="0072301B">
        <w:rPr>
          <w:sz w:val="16"/>
        </w:rPr>
        <w:t xml:space="preserve"> and other clean energy technologies.</w:t>
      </w:r>
    </w:p>
    <w:p w14:paraId="3C9DDAC7" w14:textId="77777777" w:rsidR="00C03FCF" w:rsidRPr="0072301B" w:rsidRDefault="00C03FCF" w:rsidP="00C03FCF">
      <w:pPr>
        <w:rPr>
          <w:sz w:val="16"/>
        </w:rPr>
      </w:pPr>
      <w:r w:rsidRPr="0072301B">
        <w:rPr>
          <w:sz w:val="16"/>
        </w:rPr>
        <w:t>Solar and wind farms that start construction by June 2026 would get tax credits no matter when they come online, a last-minute concession to the handful of Republican senators with a modicum of sense.</w:t>
      </w:r>
    </w:p>
    <w:p w14:paraId="0EDEC988" w14:textId="77777777" w:rsidR="00C03FCF" w:rsidRPr="0072301B" w:rsidRDefault="00C03FCF" w:rsidP="00C03FCF">
      <w:pPr>
        <w:rPr>
          <w:sz w:val="16"/>
        </w:rPr>
      </w:pPr>
      <w:r w:rsidRPr="0072301B">
        <w:rPr>
          <w:sz w:val="16"/>
        </w:rPr>
        <w:t xml:space="preserve">As if needing to counterbalance that concession, </w:t>
      </w:r>
      <w:r w:rsidRPr="000F237C">
        <w:rPr>
          <w:rStyle w:val="StyleUnderline"/>
          <w:highlight w:val="cyan"/>
        </w:rPr>
        <w:t>Republican</w:t>
      </w:r>
      <w:r w:rsidRPr="0072301B">
        <w:rPr>
          <w:sz w:val="16"/>
        </w:rPr>
        <w:t xml:space="preserve"> leader</w:t>
      </w:r>
      <w:r w:rsidRPr="000F237C">
        <w:rPr>
          <w:sz w:val="16"/>
          <w:highlight w:val="cyan"/>
        </w:rPr>
        <w:t>s</w:t>
      </w:r>
      <w:r w:rsidRPr="0072301B">
        <w:rPr>
          <w:sz w:val="16"/>
        </w:rPr>
        <w:t xml:space="preserve"> </w:t>
      </w:r>
      <w:r w:rsidRPr="000F237C">
        <w:rPr>
          <w:rStyle w:val="StyleUnderline"/>
          <w:highlight w:val="cyan"/>
        </w:rPr>
        <w:t>added</w:t>
      </w:r>
      <w:r w:rsidRPr="00F10A91">
        <w:rPr>
          <w:rStyle w:val="StyleUnderline"/>
        </w:rPr>
        <w:t xml:space="preserve"> lucrative tax </w:t>
      </w:r>
      <w:r w:rsidRPr="000F237C">
        <w:rPr>
          <w:rStyle w:val="StyleUnderline"/>
          <w:highlight w:val="cyan"/>
        </w:rPr>
        <w:t>credits</w:t>
      </w:r>
      <w:r w:rsidRPr="00F10A91">
        <w:rPr>
          <w:rStyle w:val="StyleUnderline"/>
        </w:rPr>
        <w:t xml:space="preserve"> </w:t>
      </w:r>
      <w:r w:rsidRPr="000F237C">
        <w:rPr>
          <w:rStyle w:val="StyleUnderline"/>
          <w:highlight w:val="cyan"/>
        </w:rPr>
        <w:t>for</w:t>
      </w:r>
      <w:r w:rsidRPr="00F10A91">
        <w:rPr>
          <w:rStyle w:val="StyleUnderline"/>
        </w:rPr>
        <w:t xml:space="preserve"> </w:t>
      </w:r>
      <w:r w:rsidRPr="000F237C">
        <w:rPr>
          <w:rStyle w:val="StyleUnderline"/>
          <w:highlight w:val="cyan"/>
        </w:rPr>
        <w:t>metallurgical coal</w:t>
      </w:r>
      <w:r w:rsidRPr="00F10A91">
        <w:rPr>
          <w:rStyle w:val="StyleUnderline"/>
        </w:rPr>
        <w:t xml:space="preserve">, </w:t>
      </w:r>
      <w:r w:rsidRPr="000F237C">
        <w:rPr>
          <w:rStyle w:val="StyleUnderline"/>
          <w:highlight w:val="cyan"/>
        </w:rPr>
        <w:t>a</w:t>
      </w:r>
      <w:r w:rsidRPr="00F10A91">
        <w:rPr>
          <w:rStyle w:val="StyleUnderline"/>
        </w:rPr>
        <w:t xml:space="preserve">n incredibly </w:t>
      </w:r>
      <w:r w:rsidRPr="000F237C">
        <w:rPr>
          <w:rStyle w:val="StyleUnderline"/>
          <w:highlight w:val="cyan"/>
        </w:rPr>
        <w:t>dirty fossil fuel</w:t>
      </w:r>
      <w:r w:rsidRPr="0072301B">
        <w:rPr>
          <w:sz w:val="16"/>
        </w:rPr>
        <w:t xml:space="preserve"> that’s mostly shipped to China and other countries to make steel.</w:t>
      </w:r>
    </w:p>
    <w:p w14:paraId="13E61397" w14:textId="77777777" w:rsidR="00C03FCF" w:rsidRPr="0072301B" w:rsidRDefault="00C03FCF" w:rsidP="00C03FCF">
      <w:pPr>
        <w:rPr>
          <w:sz w:val="16"/>
        </w:rPr>
      </w:pPr>
      <w:r w:rsidRPr="0072301B">
        <w:rPr>
          <w:sz w:val="16"/>
        </w:rPr>
        <w:t xml:space="preserve">The bill would also </w:t>
      </w:r>
      <w:r w:rsidRPr="000F237C">
        <w:rPr>
          <w:rStyle w:val="StyleUnderline"/>
          <w:highlight w:val="cyan"/>
        </w:rPr>
        <w:t>end tax credits for rooftop solar, electric vehicles</w:t>
      </w:r>
      <w:r w:rsidRPr="0072301B">
        <w:rPr>
          <w:sz w:val="16"/>
        </w:rPr>
        <w:t xml:space="preserve"> and energy-efficient home upgrades — while </w:t>
      </w:r>
      <w:r w:rsidRPr="009F1ED5">
        <w:rPr>
          <w:rStyle w:val="StyleUnderline"/>
        </w:rPr>
        <w:t xml:space="preserve">reducing royalty rates for coal mined on public lands, </w:t>
      </w:r>
      <w:r w:rsidRPr="000F237C">
        <w:rPr>
          <w:rStyle w:val="StyleUnderline"/>
          <w:highlight w:val="cyan"/>
        </w:rPr>
        <w:t>and requiring more oil and gas</w:t>
      </w:r>
      <w:r w:rsidRPr="0072301B">
        <w:rPr>
          <w:sz w:val="16"/>
        </w:rPr>
        <w:t xml:space="preserve"> leasing on those lands.</w:t>
      </w:r>
    </w:p>
    <w:p w14:paraId="7C8A4FA2" w14:textId="77777777" w:rsidR="00C03FCF" w:rsidRPr="0072301B" w:rsidRDefault="00C03FCF" w:rsidP="00C03FCF">
      <w:pPr>
        <w:rPr>
          <w:sz w:val="16"/>
        </w:rPr>
      </w:pPr>
      <w:r w:rsidRPr="0072301B">
        <w:rPr>
          <w:sz w:val="16"/>
        </w:rPr>
        <w:t>“The fossil fuel industry helped pay for this government, and now they’re getting their reward,” Bill McKibben, the preeminent climate author and activist, wrote in his newsletter.</w:t>
      </w:r>
    </w:p>
    <w:p w14:paraId="611DFA80" w14:textId="77777777" w:rsidR="00C03FCF" w:rsidRPr="0072301B" w:rsidRDefault="00C03FCF" w:rsidP="00C03FCF">
      <w:pPr>
        <w:rPr>
          <w:sz w:val="16"/>
        </w:rPr>
      </w:pPr>
      <w:r w:rsidRPr="0072301B">
        <w:rPr>
          <w:sz w:val="16"/>
        </w:rPr>
        <w:t>That’s part of the explanation. Another part, I think, is that most voters aren’t paying close attention.</w:t>
      </w:r>
    </w:p>
    <w:p w14:paraId="561FFC0E" w14:textId="77777777" w:rsidR="00C03FCF" w:rsidRPr="0072301B" w:rsidRDefault="00C03FCF" w:rsidP="00C03FCF">
      <w:pPr>
        <w:rPr>
          <w:sz w:val="16"/>
        </w:rPr>
      </w:pPr>
      <w:r w:rsidRPr="0072301B">
        <w:rPr>
          <w:sz w:val="16"/>
        </w:rPr>
        <w:t xml:space="preserve">Polls consistently show that an overwhelming majority of Americans want cleaner energy, and climate action writ large. But polls also show that </w:t>
      </w:r>
      <w:r w:rsidRPr="009F1ED5">
        <w:rPr>
          <w:rStyle w:val="Emphasis"/>
        </w:rPr>
        <w:t>climate ranks low as a priority</w:t>
      </w:r>
      <w:r w:rsidRPr="0072301B">
        <w:rPr>
          <w:sz w:val="16"/>
        </w:rPr>
        <w:t xml:space="preserve"> for most Americans.</w:t>
      </w:r>
    </w:p>
    <w:p w14:paraId="24159315" w14:textId="77777777" w:rsidR="00C03FCF" w:rsidRPr="0072301B" w:rsidRDefault="00C03FCF" w:rsidP="00C03FCF">
      <w:pPr>
        <w:rPr>
          <w:sz w:val="16"/>
        </w:rPr>
      </w:pPr>
      <w:r w:rsidRPr="0072301B">
        <w:rPr>
          <w:sz w:val="16"/>
        </w:rPr>
        <w:t xml:space="preserve">So when it comes time for </w:t>
      </w:r>
      <w:r w:rsidRPr="009F1ED5">
        <w:rPr>
          <w:rStyle w:val="StyleUnderline"/>
        </w:rPr>
        <w:t>Trump and his allies</w:t>
      </w:r>
      <w:r w:rsidRPr="0072301B">
        <w:rPr>
          <w:sz w:val="16"/>
        </w:rPr>
        <w:t xml:space="preserve"> to pay for their deficit-ballooning tax cuts — which mostly benefit the rich — </w:t>
      </w:r>
      <w:r w:rsidRPr="009F1ED5">
        <w:rPr>
          <w:rStyle w:val="StyleUnderline"/>
        </w:rPr>
        <w:t>clean energy is an easy target</w:t>
      </w:r>
      <w:r w:rsidRPr="0072301B">
        <w:rPr>
          <w:sz w:val="16"/>
        </w:rPr>
        <w:t>. They can tell outrageous lies about solar and wind being unreliable and expensive, and many people will either believe them or not care enough to seek out the truth.</w:t>
      </w:r>
    </w:p>
    <w:p w14:paraId="6AB858FB" w14:textId="77777777" w:rsidR="00C03FCF" w:rsidRPr="0072301B" w:rsidRDefault="00C03FCF" w:rsidP="00C03FCF">
      <w:pPr>
        <w:rPr>
          <w:sz w:val="16"/>
        </w:rPr>
      </w:pPr>
      <w:r w:rsidRPr="0072301B">
        <w:rPr>
          <w:sz w:val="16"/>
        </w:rPr>
        <w:t xml:space="preserve">Indeed, </w:t>
      </w:r>
      <w:r w:rsidRPr="000F237C">
        <w:rPr>
          <w:rStyle w:val="Emphasis"/>
          <w:highlight w:val="cyan"/>
        </w:rPr>
        <w:t>Trump wrote</w:t>
      </w:r>
      <w:r w:rsidRPr="0072301B">
        <w:rPr>
          <w:sz w:val="16"/>
        </w:rPr>
        <w:t xml:space="preserve"> on social media last month </w:t>
      </w:r>
      <w:r w:rsidRPr="000F237C">
        <w:rPr>
          <w:rStyle w:val="Emphasis"/>
          <w:highlight w:val="cyan"/>
        </w:rPr>
        <w:t>that renewable energy</w:t>
      </w:r>
      <w:r w:rsidRPr="0072301B">
        <w:rPr>
          <w:sz w:val="16"/>
        </w:rPr>
        <w:t xml:space="preserve"> tax credits </w:t>
      </w:r>
      <w:r w:rsidRPr="000F237C">
        <w:rPr>
          <w:rStyle w:val="Emphasis"/>
          <w:highlight w:val="cyan"/>
        </w:rPr>
        <w:t>are a “giant SCAM.”</w:t>
      </w:r>
      <w:r w:rsidRPr="0072301B">
        <w:rPr>
          <w:sz w:val="16"/>
        </w:rPr>
        <w:t xml:space="preserve"> He claimed that wind turbines “and the rest of this ‘JUNK’” are “10 times more costly than any other energy.”</w:t>
      </w:r>
    </w:p>
    <w:p w14:paraId="0988FEAC" w14:textId="77777777" w:rsidR="00C03FCF" w:rsidRPr="00C03FCF" w:rsidRDefault="00C03FCF" w:rsidP="00C03FCF"/>
    <w:p w14:paraId="53D1AD92" w14:textId="77777777" w:rsidR="00C03FCF" w:rsidRDefault="00C03FCF" w:rsidP="003C3FB0">
      <w:pPr>
        <w:pStyle w:val="Heading3"/>
      </w:pPr>
      <w:r>
        <w:t>Renewables DA---U---1AR</w:t>
      </w:r>
    </w:p>
    <w:p w14:paraId="5E95BFA0" w14:textId="77777777" w:rsidR="00C03FCF" w:rsidRPr="006333EC" w:rsidRDefault="00C03FCF" w:rsidP="00C03FCF">
      <w:pPr>
        <w:pStyle w:val="Heading4"/>
        <w:rPr>
          <w:rStyle w:val="Style13ptBold"/>
          <w:b/>
          <w:bCs w:val="0"/>
        </w:rPr>
      </w:pPr>
      <w:r w:rsidRPr="006333EC">
        <w:rPr>
          <w:rStyle w:val="Style13ptBold"/>
          <w:b/>
          <w:bCs w:val="0"/>
        </w:rPr>
        <w:t>The OBBB destroys our clean energy transition for the future.</w:t>
      </w:r>
    </w:p>
    <w:p w14:paraId="31E54101" w14:textId="77777777" w:rsidR="00C03FCF" w:rsidRPr="003B5F46" w:rsidRDefault="00C03FCF" w:rsidP="00C03FCF">
      <w:r w:rsidRPr="005E3A58">
        <w:rPr>
          <w:rStyle w:val="Style13ptBold"/>
        </w:rPr>
        <w:t xml:space="preserve">Slattery 25 </w:t>
      </w:r>
      <w:r w:rsidRPr="003B5F46">
        <w:t>[Meg; May 25; Life Cycle Assessment, Circular Economy, and Community-Centered Solutions, PhD in Energy Systems; Earthjustice,”How the Republican Megabill Cripples the Domestic Clean Energy Economy — Just as It’s Getting off the Ground,” https://earthjustice.org/experts/meg-slattery/how-the-republican-megabill-cripples-the-domestic-clean-energy-economy-just-as-its-getting-off-the-ground]</w:t>
      </w:r>
    </w:p>
    <w:p w14:paraId="42FBA213" w14:textId="77777777" w:rsidR="00C03FCF" w:rsidRPr="001A2E2C" w:rsidRDefault="00C03FCF" w:rsidP="00C03FCF">
      <w:pPr>
        <w:rPr>
          <w:rStyle w:val="StyleUnderline"/>
        </w:rPr>
      </w:pPr>
      <w:r w:rsidRPr="003B5F46">
        <w:rPr>
          <w:rStyle w:val="StyleUnderline"/>
          <w:highlight w:val="cyan"/>
        </w:rPr>
        <w:t>By</w:t>
      </w:r>
      <w:r w:rsidRPr="001A2E2C">
        <w:rPr>
          <w:rStyle w:val="StyleUnderline"/>
        </w:rPr>
        <w:t xml:space="preserve"> effectively </w:t>
      </w:r>
      <w:r w:rsidRPr="003B5F46">
        <w:rPr>
          <w:rStyle w:val="StyleUnderline"/>
          <w:highlight w:val="cyan"/>
        </w:rPr>
        <w:t>repealing</w:t>
      </w:r>
      <w:r w:rsidRPr="001A2E2C">
        <w:rPr>
          <w:rStyle w:val="StyleUnderline"/>
        </w:rPr>
        <w:t xml:space="preserve"> the </w:t>
      </w:r>
      <w:r w:rsidRPr="003B5F46">
        <w:rPr>
          <w:rStyle w:val="StyleUnderline"/>
          <w:highlight w:val="cyan"/>
        </w:rPr>
        <w:t>clean energy tax credits</w:t>
      </w:r>
      <w:r w:rsidRPr="00B94EA2">
        <w:rPr>
          <w:sz w:val="16"/>
        </w:rPr>
        <w:t xml:space="preserve"> and other IRA investments, </w:t>
      </w:r>
      <w:r w:rsidRPr="003B5F46">
        <w:rPr>
          <w:rStyle w:val="StyleUnderline"/>
          <w:highlight w:val="cyan"/>
        </w:rPr>
        <w:t>this bill</w:t>
      </w:r>
      <w:r w:rsidRPr="001A2E2C">
        <w:rPr>
          <w:rStyle w:val="StyleUnderline"/>
        </w:rPr>
        <w:t xml:space="preserve"> weakens domestic manufacturing, kills jobs, and </w:t>
      </w:r>
      <w:r w:rsidRPr="003B5F46">
        <w:rPr>
          <w:rStyle w:val="Emphasis"/>
          <w:highlight w:val="cyan"/>
        </w:rPr>
        <w:t>jeopardizes our clean energy future</w:t>
      </w:r>
      <w:r w:rsidRPr="001A2E2C">
        <w:rPr>
          <w:rStyle w:val="StyleUnderline"/>
        </w:rPr>
        <w:t>.</w:t>
      </w:r>
    </w:p>
    <w:p w14:paraId="4A857D28" w14:textId="77777777" w:rsidR="00C03FCF" w:rsidRPr="00B94EA2" w:rsidRDefault="00C03FCF" w:rsidP="00C03FCF">
      <w:pPr>
        <w:rPr>
          <w:sz w:val="16"/>
        </w:rPr>
      </w:pPr>
      <w:r w:rsidRPr="00B94EA2">
        <w:rPr>
          <w:sz w:val="16"/>
        </w:rPr>
        <w:t xml:space="preserve">Congress is busy trying to get Trump’s “big, beautiful” budget reconciliation bill across the finish line. In addition to selling out our public lands and attempting to limit review of polluting projects by the courts, </w:t>
      </w:r>
      <w:r w:rsidRPr="003B5F46">
        <w:rPr>
          <w:rStyle w:val="StyleUnderline"/>
          <w:highlight w:val="cyan"/>
        </w:rPr>
        <w:t>the bill</w:t>
      </w:r>
      <w:r w:rsidRPr="001A2E2C">
        <w:rPr>
          <w:rStyle w:val="StyleUnderline"/>
        </w:rPr>
        <w:t xml:space="preserve"> would </w:t>
      </w:r>
      <w:r w:rsidRPr="003B5F46">
        <w:rPr>
          <w:rStyle w:val="StyleUnderline"/>
          <w:highlight w:val="cyan"/>
        </w:rPr>
        <w:t>hobble our</w:t>
      </w:r>
      <w:r w:rsidRPr="001A2E2C">
        <w:rPr>
          <w:rStyle w:val="StyleUnderline"/>
        </w:rPr>
        <w:t xml:space="preserve"> fast-growing clean </w:t>
      </w:r>
      <w:r w:rsidRPr="003B5F46">
        <w:rPr>
          <w:rStyle w:val="StyleUnderline"/>
          <w:highlight w:val="cyan"/>
        </w:rPr>
        <w:t>energy economy</w:t>
      </w:r>
      <w:r w:rsidRPr="001A2E2C">
        <w:rPr>
          <w:rStyle w:val="StyleUnderline"/>
        </w:rPr>
        <w:t xml:space="preserve"> — </w:t>
      </w:r>
      <w:r w:rsidRPr="003B5F46">
        <w:rPr>
          <w:rStyle w:val="StyleUnderline"/>
          <w:highlight w:val="cyan"/>
        </w:rPr>
        <w:t>a critical piece in fighting climate change</w:t>
      </w:r>
      <w:r w:rsidRPr="00B94EA2">
        <w:rPr>
          <w:sz w:val="16"/>
        </w:rPr>
        <w:t>. All of this to pay for tax cuts that will overwhelmingly benefit the wealthiest Americans and still raise the deficit by nearly $4 trillion dollars.</w:t>
      </w:r>
    </w:p>
    <w:p w14:paraId="7E1F4197" w14:textId="77777777" w:rsidR="00C03FCF" w:rsidRPr="00B94EA2" w:rsidRDefault="00C03FCF" w:rsidP="00C03FCF">
      <w:pPr>
        <w:rPr>
          <w:sz w:val="16"/>
        </w:rPr>
      </w:pPr>
      <w:r w:rsidRPr="003B5F46">
        <w:rPr>
          <w:rStyle w:val="StyleUnderline"/>
          <w:highlight w:val="cyan"/>
        </w:rPr>
        <w:t>There are</w:t>
      </w:r>
      <w:r w:rsidRPr="00234BED">
        <w:rPr>
          <w:rStyle w:val="StyleUnderline"/>
        </w:rPr>
        <w:t xml:space="preserve"> </w:t>
      </w:r>
      <w:r w:rsidRPr="00B94EA2">
        <w:rPr>
          <w:sz w:val="16"/>
        </w:rPr>
        <w:t xml:space="preserve">real obstacles to deploying </w:t>
      </w:r>
      <w:r w:rsidRPr="003B5F46">
        <w:rPr>
          <w:rStyle w:val="StyleUnderline"/>
          <w:highlight w:val="cyan"/>
        </w:rPr>
        <w:t>clean energy technologies at scale</w:t>
      </w:r>
      <w:r w:rsidRPr="00B94EA2">
        <w:rPr>
          <w:sz w:val="16"/>
        </w:rPr>
        <w:t xml:space="preserve">. They include the upfront cost, particularly in the case of electric vehicles (EVs) or energy efficiency upgrades; the need for supporting infrastructure, such as EV charging stations or interregional transmission; and the lack of domestic supply chains and manufacturing capacity to build key components. The Inflation Reduction Act (IRA) contained specific provisions to address these obstacles through a combination of tax credits, materials sourcing requirements, and federal grants and loans. Now, </w:t>
      </w:r>
      <w:r w:rsidRPr="003B5F46">
        <w:rPr>
          <w:rStyle w:val="Emphasis"/>
          <w:highlight w:val="cyan"/>
        </w:rPr>
        <w:t>this bill takes a sledgehammer to all of it</w:t>
      </w:r>
      <w:r w:rsidRPr="00B94EA2">
        <w:rPr>
          <w:sz w:val="16"/>
        </w:rPr>
        <w:t>. Here’s how.</w:t>
      </w:r>
    </w:p>
    <w:p w14:paraId="10244ACD" w14:textId="77777777" w:rsidR="00C03FCF" w:rsidRPr="00B94EA2" w:rsidRDefault="00C03FCF" w:rsidP="00C03FCF">
      <w:pPr>
        <w:rPr>
          <w:sz w:val="16"/>
        </w:rPr>
      </w:pPr>
      <w:r w:rsidRPr="00B94EA2">
        <w:rPr>
          <w:sz w:val="16"/>
        </w:rPr>
        <w:t>Battery Manufacturing</w:t>
      </w:r>
    </w:p>
    <w:p w14:paraId="5B564136" w14:textId="77777777" w:rsidR="00C03FCF" w:rsidRPr="00B94EA2" w:rsidRDefault="00C03FCF" w:rsidP="00C03FCF">
      <w:pPr>
        <w:rPr>
          <w:sz w:val="16"/>
        </w:rPr>
      </w:pPr>
      <w:r w:rsidRPr="00B94EA2">
        <w:rPr>
          <w:sz w:val="16"/>
        </w:rPr>
        <w:t>Key goals of the IRA include deploying more low-carbon technology, making clean energy supply chains more resilient, and incentivizing more domestic manufacturing. The tax credits are a key policy tool to achieving these goals. To be eligible for a clean vehicle tax credit (30D), companies have to meet sourcing requirements, meaning that a specific amount of battery components and minerals need to be sourced domestically (including recycling) or from an allied country. The IRA also created an advanced manufacturing tax credit (45X) for facilities producing clean energy technologies domestically, with a bonus credit for companies that meet higher labor standards.</w:t>
      </w:r>
    </w:p>
    <w:p w14:paraId="17108AF0" w14:textId="77777777" w:rsidR="00C03FCF" w:rsidRPr="00B94EA2" w:rsidRDefault="00C03FCF" w:rsidP="00C03FCF">
      <w:pPr>
        <w:rPr>
          <w:sz w:val="16"/>
        </w:rPr>
      </w:pPr>
      <w:r w:rsidRPr="00B94EA2">
        <w:rPr>
          <w:sz w:val="16"/>
        </w:rPr>
        <w:t>In reality, certain supply chain gaps are harder to fill, even with tax breaks. In the case of batteries, we have a gap in midstream capacity — refining minerals such as nickel, cobalt, or lithium, using them to synthesize “active materials,” and using that to produce battery cathodes, anodes, and ultimately, cells. Currently, those processes primarily take place in Asia, and companies import the finished components to assemble them into cells in U.S. gigafactories. Onshoring these production steps is complex. Beyond upfront investment, it requires a skilled workforce with specialized knowledge — not only to produce the battery components, but to produce and maintain the machinery required to build them. Even in the most favorable policy environment, it would take years.</w:t>
      </w:r>
    </w:p>
    <w:p w14:paraId="70AED640" w14:textId="77777777" w:rsidR="00C03FCF" w:rsidRPr="00B94EA2" w:rsidRDefault="00C03FCF" w:rsidP="00C03FCF">
      <w:pPr>
        <w:rPr>
          <w:sz w:val="16"/>
        </w:rPr>
      </w:pPr>
      <w:r w:rsidRPr="00B94EA2">
        <w:rPr>
          <w:sz w:val="16"/>
        </w:rPr>
        <w:t>Under the Biden administration, the Department of Energy (DOE) addressed these problems through grants and loans to help companies innovate and scale key technologies. In a perfect world, here’s how it would play out: The Loan Programs Office finances key facilities that fill known supply gaps (like this one and this one); those facilities sell to domestic battery factories, which get an advanced manufacturing tax credit (45X) that help defray high upfront capital costs; and finally, an EV company uses the batteries produced in that factory so they will be eligible for the clean vehicles tax credit (30D).</w:t>
      </w:r>
    </w:p>
    <w:p w14:paraId="7E5E56DF" w14:textId="77777777" w:rsidR="00C03FCF" w:rsidRPr="00B94EA2" w:rsidRDefault="00C03FCF" w:rsidP="00C03FCF">
      <w:pPr>
        <w:rPr>
          <w:sz w:val="16"/>
        </w:rPr>
      </w:pPr>
      <w:r w:rsidRPr="00B94EA2">
        <w:rPr>
          <w:sz w:val="16"/>
        </w:rPr>
        <w:t>The current reconciliation package entirely undermines that strategy.</w:t>
      </w:r>
    </w:p>
    <w:p w14:paraId="0437B282" w14:textId="77777777" w:rsidR="00C03FCF" w:rsidRPr="00B94EA2" w:rsidRDefault="00C03FCF" w:rsidP="00C03FCF">
      <w:pPr>
        <w:rPr>
          <w:sz w:val="16"/>
        </w:rPr>
      </w:pPr>
      <w:r w:rsidRPr="00B94EA2">
        <w:rPr>
          <w:sz w:val="16"/>
        </w:rPr>
        <w:t xml:space="preserve">In its current form, </w:t>
      </w:r>
      <w:r w:rsidRPr="003B5F46">
        <w:rPr>
          <w:rStyle w:val="StyleUnderline"/>
          <w:highlight w:val="cyan"/>
        </w:rPr>
        <w:t>the bill eliminates the clean vehicles tax credit</w:t>
      </w:r>
      <w:r w:rsidRPr="00B94EA2">
        <w:rPr>
          <w:sz w:val="16"/>
        </w:rPr>
        <w:t xml:space="preserve"> (30D) and phases out the Advanced Manufacturing Tax Credit (45X), while </w:t>
      </w:r>
      <w:r w:rsidRPr="003B5F46">
        <w:rPr>
          <w:rStyle w:val="StyleUnderline"/>
          <w:highlight w:val="cyan"/>
        </w:rPr>
        <w:t>introducing new requirements</w:t>
      </w:r>
      <w:r w:rsidRPr="00B94EA2">
        <w:rPr>
          <w:sz w:val="16"/>
        </w:rPr>
        <w:t xml:space="preserve"> that would </w:t>
      </w:r>
      <w:r w:rsidRPr="003B5F46">
        <w:rPr>
          <w:rStyle w:val="Emphasis"/>
          <w:highlight w:val="cyan"/>
        </w:rPr>
        <w:t>make it effectively impossible</w:t>
      </w:r>
      <w:r w:rsidRPr="00B94EA2">
        <w:rPr>
          <w:sz w:val="16"/>
        </w:rPr>
        <w:t xml:space="preserve"> for any company </w:t>
      </w:r>
      <w:r w:rsidRPr="003B5F46">
        <w:rPr>
          <w:rStyle w:val="StyleUnderline"/>
          <w:highlight w:val="cyan"/>
        </w:rPr>
        <w:t>to be eligible</w:t>
      </w:r>
      <w:r w:rsidRPr="00FA04FA">
        <w:rPr>
          <w:rStyle w:val="StyleUnderline"/>
        </w:rPr>
        <w:t xml:space="preserve"> or demonstrate compliance</w:t>
      </w:r>
      <w:r w:rsidRPr="00B94EA2">
        <w:rPr>
          <w:sz w:val="16"/>
        </w:rPr>
        <w:t>. Meanwhile, the Energy and Commerce bill rescinds unobligated IRA funding from the Loan Programs Office, along with several other IRA programs.</w:t>
      </w:r>
    </w:p>
    <w:p w14:paraId="67C7E4B0" w14:textId="77777777" w:rsidR="00C03FCF" w:rsidRPr="00812337" w:rsidRDefault="00C03FCF" w:rsidP="00C03FCF">
      <w:pPr>
        <w:rPr>
          <w:rStyle w:val="StyleUnderline"/>
        </w:rPr>
      </w:pPr>
      <w:r w:rsidRPr="00B94EA2">
        <w:rPr>
          <w:sz w:val="16"/>
        </w:rPr>
        <w:t xml:space="preserve">The combination </w:t>
      </w:r>
      <w:r w:rsidRPr="003B5F46">
        <w:rPr>
          <w:rStyle w:val="Emphasis"/>
          <w:highlight w:val="cyan"/>
        </w:rPr>
        <w:t>jeopardizes $81 billion</w:t>
      </w:r>
      <w:r w:rsidRPr="00FA04FA">
        <w:rPr>
          <w:rStyle w:val="StyleUnderline"/>
        </w:rPr>
        <w:t xml:space="preserve"> </w:t>
      </w:r>
      <w:r w:rsidRPr="003B5F46">
        <w:rPr>
          <w:rStyle w:val="StyleUnderline"/>
          <w:highlight w:val="cyan"/>
        </w:rPr>
        <w:t>and</w:t>
      </w:r>
      <w:r w:rsidRPr="00B94EA2">
        <w:rPr>
          <w:sz w:val="16"/>
        </w:rPr>
        <w:t xml:space="preserve"> nearly </w:t>
      </w:r>
      <w:r w:rsidRPr="003B5F46">
        <w:rPr>
          <w:rStyle w:val="Emphasis"/>
          <w:highlight w:val="cyan"/>
        </w:rPr>
        <w:t>60,000 jobs</w:t>
      </w:r>
      <w:r w:rsidRPr="00B94EA2">
        <w:rPr>
          <w:sz w:val="16"/>
        </w:rPr>
        <w:t xml:space="preserve"> from battery facilities that have been announced since the IRA was passed. With these credits and loan programs intertwined, an effective repeal of the tax credits causes further harm — and it’s not just those factories that benefited from loan funding. Numerous factories did not receive any public IRA funding, but companies made investment decisions with the expectation of stable tax credits that are now at risk. Further, these companies may have been counting on sourcing components from a domestic supplier who used a grant or loan to bring their technology to commercial scale. Likewise, </w:t>
      </w:r>
      <w:r w:rsidRPr="00812337">
        <w:rPr>
          <w:rStyle w:val="StyleUnderline"/>
        </w:rPr>
        <w:t xml:space="preserve">the </w:t>
      </w:r>
      <w:r w:rsidRPr="003B5F46">
        <w:rPr>
          <w:rStyle w:val="StyleUnderline"/>
          <w:highlight w:val="cyan"/>
        </w:rPr>
        <w:t>facilities</w:t>
      </w:r>
      <w:r w:rsidRPr="00B94EA2">
        <w:rPr>
          <w:sz w:val="16"/>
        </w:rPr>
        <w:t xml:space="preserve"> that were directly supported by IRA funding would </w:t>
      </w:r>
      <w:r w:rsidRPr="00812337">
        <w:rPr>
          <w:rStyle w:val="StyleUnderline"/>
        </w:rPr>
        <w:t xml:space="preserve">have </w:t>
      </w:r>
      <w:r w:rsidRPr="003B5F46">
        <w:rPr>
          <w:rStyle w:val="StyleUnderline"/>
          <w:highlight w:val="cyan"/>
        </w:rPr>
        <w:t>planned to sell their products into the domestic market</w:t>
      </w:r>
      <w:r w:rsidRPr="00812337">
        <w:rPr>
          <w:rStyle w:val="StyleUnderline"/>
        </w:rPr>
        <w:t xml:space="preserve">, which, again, was </w:t>
      </w:r>
      <w:r w:rsidRPr="003B5F46">
        <w:rPr>
          <w:rStyle w:val="StyleUnderline"/>
          <w:highlight w:val="cyan"/>
        </w:rPr>
        <w:t>based on</w:t>
      </w:r>
      <w:r w:rsidRPr="00812337">
        <w:rPr>
          <w:rStyle w:val="StyleUnderline"/>
        </w:rPr>
        <w:t xml:space="preserve"> an </w:t>
      </w:r>
      <w:r w:rsidRPr="003B5F46">
        <w:rPr>
          <w:rStyle w:val="StyleUnderline"/>
          <w:highlight w:val="cyan"/>
        </w:rPr>
        <w:t>expectation of</w:t>
      </w:r>
      <w:r w:rsidRPr="00812337">
        <w:rPr>
          <w:rStyle w:val="StyleUnderline"/>
        </w:rPr>
        <w:t xml:space="preserve"> stable consumer and producer </w:t>
      </w:r>
      <w:r w:rsidRPr="003B5F46">
        <w:rPr>
          <w:rStyle w:val="StyleUnderline"/>
          <w:highlight w:val="cyan"/>
        </w:rPr>
        <w:t>tax credits</w:t>
      </w:r>
      <w:r w:rsidRPr="00812337">
        <w:rPr>
          <w:rStyle w:val="StyleUnderline"/>
        </w:rPr>
        <w:t xml:space="preserve">. </w:t>
      </w:r>
      <w:r w:rsidRPr="003B5F46">
        <w:rPr>
          <w:rStyle w:val="StyleUnderline"/>
          <w:highlight w:val="cyan"/>
        </w:rPr>
        <w:t>The current bill puts all this investment at risk</w:t>
      </w:r>
      <w:r w:rsidRPr="00812337">
        <w:rPr>
          <w:rStyle w:val="StyleUnderline"/>
        </w:rPr>
        <w:t>.</w:t>
      </w:r>
    </w:p>
    <w:p w14:paraId="7A9D2E5E" w14:textId="77777777" w:rsidR="00C03FCF" w:rsidRPr="00B94EA2" w:rsidRDefault="00C03FCF" w:rsidP="00C03FCF">
      <w:pPr>
        <w:rPr>
          <w:sz w:val="16"/>
        </w:rPr>
      </w:pPr>
      <w:r w:rsidRPr="00B94EA2">
        <w:rPr>
          <w:sz w:val="16"/>
        </w:rPr>
        <w:t xml:space="preserve">The irony is that as </w:t>
      </w:r>
      <w:r w:rsidRPr="00EF7CA2">
        <w:rPr>
          <w:rStyle w:val="StyleUnderline"/>
        </w:rPr>
        <w:t>this bill makes its way through the legislative process</w:t>
      </w:r>
      <w:r w:rsidRPr="00B94EA2">
        <w:rPr>
          <w:sz w:val="16"/>
        </w:rPr>
        <w:t xml:space="preserve">, the same committees are holding hearings on strengthening America’s supply chains and maintaining global competitiveness. </w:t>
      </w:r>
      <w:r w:rsidRPr="003B5F46">
        <w:rPr>
          <w:rStyle w:val="StyleUnderline"/>
          <w:highlight w:val="cyan"/>
        </w:rPr>
        <w:t>They</w:t>
      </w:r>
      <w:r w:rsidRPr="00812337">
        <w:rPr>
          <w:rStyle w:val="StyleUnderline"/>
        </w:rPr>
        <w:t xml:space="preserve"> </w:t>
      </w:r>
      <w:r w:rsidRPr="00B94EA2">
        <w:rPr>
          <w:sz w:val="16"/>
        </w:rPr>
        <w:t xml:space="preserve">propose to </w:t>
      </w:r>
      <w:r w:rsidRPr="003B5F46">
        <w:rPr>
          <w:rStyle w:val="StyleUnderline"/>
          <w:highlight w:val="cyan"/>
        </w:rPr>
        <w:t>achieve this</w:t>
      </w:r>
      <w:r w:rsidRPr="00B94EA2">
        <w:rPr>
          <w:sz w:val="16"/>
        </w:rPr>
        <w:t xml:space="preserve"> by </w:t>
      </w:r>
      <w:r w:rsidRPr="003B5F46">
        <w:rPr>
          <w:rStyle w:val="Emphasis"/>
          <w:highlight w:val="cyan"/>
        </w:rPr>
        <w:t>gutting environmental protections</w:t>
      </w:r>
      <w:r w:rsidRPr="00B94EA2">
        <w:rPr>
          <w:sz w:val="16"/>
        </w:rPr>
        <w:t xml:space="preserve"> and pushing rushed mining projects while sabotaging the value-added industries that would have used those minerals to create skilled jobs across the country.</w:t>
      </w:r>
    </w:p>
    <w:p w14:paraId="7B08C4B4" w14:textId="77777777" w:rsidR="00C03FCF" w:rsidRPr="00B94EA2" w:rsidRDefault="00C03FCF" w:rsidP="00C03FCF">
      <w:pPr>
        <w:rPr>
          <w:sz w:val="16"/>
        </w:rPr>
      </w:pPr>
      <w:r w:rsidRPr="00B94EA2">
        <w:rPr>
          <w:sz w:val="16"/>
        </w:rPr>
        <w:t>Wind and Solar</w:t>
      </w:r>
    </w:p>
    <w:p w14:paraId="1A6F37A3" w14:textId="77777777" w:rsidR="00C03FCF" w:rsidRPr="00B94EA2" w:rsidRDefault="00C03FCF" w:rsidP="00C03FCF">
      <w:pPr>
        <w:rPr>
          <w:sz w:val="16"/>
        </w:rPr>
      </w:pPr>
      <w:r w:rsidRPr="00B94EA2">
        <w:rPr>
          <w:sz w:val="16"/>
        </w:rPr>
        <w:t>The current bill contains a similar path for wind and solar: a so-called “phase out” of vital tax credits and repeal of IRA-funded programs addressing key bottlenecks.</w:t>
      </w:r>
    </w:p>
    <w:p w14:paraId="37B620A3" w14:textId="77777777" w:rsidR="00C03FCF" w:rsidRPr="00B94EA2" w:rsidRDefault="00C03FCF" w:rsidP="00C03FCF">
      <w:pPr>
        <w:rPr>
          <w:sz w:val="16"/>
        </w:rPr>
      </w:pPr>
      <w:r w:rsidRPr="00B94EA2">
        <w:rPr>
          <w:sz w:val="16"/>
        </w:rPr>
        <w:t>Let’s start with tax credits: In theory, the bill accelerates the phase out of Clean Energy Production and Investment Tax Credits (45Y and 48E, respectively), which were also tiered to incentivize the development of facilities that meet strong labor standards, use domestic materials, and are located in energy communities. Manufacturing facilities that produce solar and wind components are also eligible for the 45X tax credits. Under the IRA, these tax credits would have started phasing out after 2032, or when U.S. greenhouse gas emissions dropped to 25% of 2022 levels.</w:t>
      </w:r>
    </w:p>
    <w:p w14:paraId="610EDE6F" w14:textId="77777777" w:rsidR="00C03FCF" w:rsidRDefault="00C03FCF" w:rsidP="00C03FCF">
      <w:pPr>
        <w:rPr>
          <w:rStyle w:val="StyleUnderline"/>
        </w:rPr>
      </w:pPr>
      <w:r w:rsidRPr="00B94EA2">
        <w:rPr>
          <w:sz w:val="16"/>
        </w:rPr>
        <w:t>In reality, the reconciliation bill effectively terminates these tax credits. It introduces infeasible requirements related to sourcing and investment from foreign entities that many industry voices say are unworkable</w:t>
      </w:r>
      <w:r w:rsidRPr="003B5F46">
        <w:rPr>
          <w:sz w:val="16"/>
          <w:highlight w:val="cyan"/>
        </w:rPr>
        <w:t xml:space="preserve">. </w:t>
      </w:r>
      <w:r w:rsidRPr="003B5F46">
        <w:rPr>
          <w:rStyle w:val="StyleUnderline"/>
          <w:highlight w:val="cyan"/>
        </w:rPr>
        <w:t>It</w:t>
      </w:r>
      <w:r w:rsidRPr="00B94EA2">
        <w:rPr>
          <w:sz w:val="16"/>
        </w:rPr>
        <w:t xml:space="preserve"> also </w:t>
      </w:r>
      <w:r w:rsidRPr="00B94EA2">
        <w:rPr>
          <w:rStyle w:val="StyleUnderline"/>
        </w:rPr>
        <w:t>changes eligibility from facilities</w:t>
      </w:r>
      <w:r w:rsidRPr="00B94EA2">
        <w:rPr>
          <w:sz w:val="16"/>
        </w:rPr>
        <w:t xml:space="preserve"> that began construction before 2032 to “placed in service before 2028,” </w:t>
      </w:r>
      <w:r w:rsidRPr="003B5F46">
        <w:rPr>
          <w:rStyle w:val="StyleUnderline"/>
          <w:highlight w:val="cyan"/>
        </w:rPr>
        <w:t>render</w:t>
      </w:r>
      <w:r w:rsidRPr="00B94EA2">
        <w:rPr>
          <w:rStyle w:val="StyleUnderline"/>
        </w:rPr>
        <w:t xml:space="preserve">ing </w:t>
      </w:r>
      <w:r w:rsidRPr="003B5F46">
        <w:rPr>
          <w:rStyle w:val="StyleUnderline"/>
          <w:highlight w:val="cyan"/>
        </w:rPr>
        <w:t>facilities with longer</w:t>
      </w:r>
      <w:r w:rsidRPr="00B94EA2">
        <w:rPr>
          <w:rStyle w:val="StyleUnderline"/>
        </w:rPr>
        <w:t xml:space="preserve"> lead-times </w:t>
      </w:r>
      <w:r w:rsidRPr="003B5F46">
        <w:rPr>
          <w:rStyle w:val="StyleUnderline"/>
        </w:rPr>
        <w:t xml:space="preserve">for </w:t>
      </w:r>
      <w:r w:rsidRPr="003B5F46">
        <w:rPr>
          <w:rStyle w:val="StyleUnderline"/>
          <w:highlight w:val="cyan"/>
        </w:rPr>
        <w:t>construction ineligible</w:t>
      </w:r>
      <w:r w:rsidRPr="00B94EA2">
        <w:rPr>
          <w:rStyle w:val="StyleUnderline"/>
        </w:rPr>
        <w:t>.</w:t>
      </w:r>
    </w:p>
    <w:p w14:paraId="417DE378" w14:textId="77777777" w:rsidR="001A7A5C" w:rsidRDefault="001A7A5C" w:rsidP="001A7A5C">
      <w:pPr>
        <w:pStyle w:val="Heading4"/>
      </w:pPr>
      <w:r>
        <w:t>Trump kills renewables despite growing electricity costs.</w:t>
      </w:r>
    </w:p>
    <w:p w14:paraId="158C5CD8" w14:textId="77777777" w:rsidR="001A7A5C" w:rsidRDefault="001A7A5C" w:rsidP="001A7A5C">
      <w:r>
        <w:t xml:space="preserve">Nichola </w:t>
      </w:r>
      <w:r w:rsidRPr="006C57E0">
        <w:rPr>
          <w:rFonts w:eastAsiaTheme="majorEastAsia" w:cstheme="majorBidi"/>
          <w:b/>
          <w:iCs/>
          <w:sz w:val="26"/>
        </w:rPr>
        <w:t>Groom 25</w:t>
      </w:r>
      <w:r>
        <w:rPr>
          <w:rFonts w:eastAsiaTheme="majorEastAsia" w:cstheme="majorBidi"/>
          <w:b/>
          <w:iCs/>
          <w:sz w:val="26"/>
        </w:rPr>
        <w:t>,</w:t>
      </w:r>
      <w:r>
        <w:t xml:space="preserve"> a US energy and climate policy coverage journalist citing data from NYU. [</w:t>
      </w:r>
      <w:r w:rsidRPr="008178D5">
        <w:t xml:space="preserve">Nichola Groom, </w:t>
      </w:r>
      <w:r>
        <w:t>24.7.</w:t>
      </w:r>
      <w:r w:rsidRPr="008178D5">
        <w:t>202</w:t>
      </w:r>
      <w:r>
        <w:t>5</w:t>
      </w:r>
      <w:r w:rsidRPr="008178D5">
        <w:t>, "Boom fades for US clean energy as Trump guts subsidies", Reuters, https://www.reuters.com/sustainability/climate-energy/boom-fades-us-clean-energy-trump-guts-subsidies-2025-07-24/</w:t>
      </w:r>
      <w:r>
        <w:t>]</w:t>
      </w:r>
    </w:p>
    <w:p w14:paraId="44D293AC" w14:textId="77777777" w:rsidR="001A7A5C" w:rsidRPr="00F91DD7" w:rsidRDefault="001A7A5C" w:rsidP="001A7A5C">
      <w:pPr>
        <w:rPr>
          <w:sz w:val="16"/>
        </w:rPr>
      </w:pPr>
      <w:r w:rsidRPr="00F91DD7">
        <w:rPr>
          <w:sz w:val="16"/>
        </w:rPr>
        <w:t xml:space="preserve">July 24 (Reuters) - Singapore-based solar panel manufacturer Bila Solar is suspending plans to double capacity at its new factory in Indianapolis. Canadian rival Heliene’s plans for a solar cell facility in Minnesota are under review. Norwegian solar wafer maker </w:t>
      </w:r>
      <w:r w:rsidRPr="0085445A">
        <w:rPr>
          <w:rStyle w:val="StyleUnderline"/>
        </w:rPr>
        <w:t>NorSun is evaluating whether to move forward with a planned factory in Tulsa, Oklahoma. And two fully permitted offshore wind farms in the U.S. Northeast may never get built.</w:t>
      </w:r>
    </w:p>
    <w:p w14:paraId="5D781914" w14:textId="77777777" w:rsidR="001A7A5C" w:rsidRPr="00F91DD7" w:rsidRDefault="001A7A5C" w:rsidP="001A7A5C">
      <w:pPr>
        <w:rPr>
          <w:sz w:val="16"/>
        </w:rPr>
      </w:pPr>
      <w:r w:rsidRPr="00F91DD7">
        <w:rPr>
          <w:sz w:val="16"/>
        </w:rPr>
        <w:t>These are among the major clean energy investments now in question after Republicans agreed earlier this month to quickly end U.S. subsidies for solar and wind power as part of their budget megabill, and as the White House directed agencies to tighten the rules on who can claim the incentives that remain.</w:t>
      </w:r>
    </w:p>
    <w:p w14:paraId="63670E2C" w14:textId="77777777" w:rsidR="001A7A5C" w:rsidRPr="00F91DD7" w:rsidRDefault="001A7A5C" w:rsidP="001A7A5C">
      <w:pPr>
        <w:rPr>
          <w:sz w:val="16"/>
        </w:rPr>
      </w:pPr>
      <w:r w:rsidRPr="0085445A">
        <w:rPr>
          <w:rStyle w:val="StyleUnderline"/>
        </w:rPr>
        <w:t>This marks a policy U-turn since President Donald Trump’s return to office that project developers, manufacturers and analysts say will slash installations of renewable energy</w:t>
      </w:r>
      <w:r w:rsidRPr="00F91DD7">
        <w:rPr>
          <w:sz w:val="16"/>
        </w:rPr>
        <w:t xml:space="preserve"> over the coming decade, kill investment and jobs in the clean energy manufacturing sector supporting them, and worsen a looming U.S. power supply crunch as energy-hungry AI infrastructure expands.</w:t>
      </w:r>
    </w:p>
    <w:p w14:paraId="03979C22" w14:textId="77777777" w:rsidR="001A7A5C" w:rsidRPr="00F91DD7" w:rsidRDefault="001A7A5C" w:rsidP="001A7A5C">
      <w:pPr>
        <w:rPr>
          <w:sz w:val="16"/>
        </w:rPr>
      </w:pPr>
      <w:r w:rsidRPr="0085445A">
        <w:rPr>
          <w:rStyle w:val="StyleUnderline"/>
          <w:highlight w:val="cyan"/>
        </w:rPr>
        <w:t>Solar and wind installation</w:t>
      </w:r>
      <w:r w:rsidRPr="0085445A">
        <w:rPr>
          <w:rStyle w:val="StyleUnderline"/>
        </w:rPr>
        <w:t xml:space="preserve">s could be </w:t>
      </w:r>
      <w:r w:rsidRPr="0085445A">
        <w:rPr>
          <w:rStyle w:val="StyleUnderline"/>
          <w:highlight w:val="cyan"/>
        </w:rPr>
        <w:t xml:space="preserve">17% and 20% </w:t>
      </w:r>
      <w:r w:rsidRPr="00F91DD7">
        <w:rPr>
          <w:rStyle w:val="Emphasis"/>
          <w:highlight w:val="cyan"/>
        </w:rPr>
        <w:t>lower than previously foreca</w:t>
      </w:r>
      <w:r w:rsidRPr="00F91DD7">
        <w:rPr>
          <w:rStyle w:val="Emphasis"/>
        </w:rPr>
        <w:t>st</w:t>
      </w:r>
      <w:r w:rsidRPr="0085445A">
        <w:rPr>
          <w:rStyle w:val="StyleUnderline"/>
        </w:rPr>
        <w:t xml:space="preserve"> over the next decade because of the moves</w:t>
      </w:r>
      <w:r w:rsidRPr="00F91DD7">
        <w:rPr>
          <w:sz w:val="16"/>
        </w:rPr>
        <w:t>, according to research firm Wood Mackenzie, which warned that a dearth of new supplies could slow the expansion of data centers needed to support AI technology.</w:t>
      </w:r>
    </w:p>
    <w:p w14:paraId="6A4D7846" w14:textId="77777777" w:rsidR="001A7A5C" w:rsidRPr="0085445A" w:rsidRDefault="001A7A5C" w:rsidP="001A7A5C">
      <w:pPr>
        <w:rPr>
          <w:rStyle w:val="StyleUnderline"/>
        </w:rPr>
      </w:pPr>
      <w:r w:rsidRPr="0085445A">
        <w:rPr>
          <w:rStyle w:val="StyleUnderline"/>
        </w:rPr>
        <w:t xml:space="preserve">Energy researcher Rhodium, meanwhile, said </w:t>
      </w:r>
      <w:r w:rsidRPr="0085445A">
        <w:rPr>
          <w:rStyle w:val="StyleUnderline"/>
          <w:highlight w:val="cyan"/>
        </w:rPr>
        <w:t xml:space="preserve">the law </w:t>
      </w:r>
      <w:r w:rsidRPr="00F91DD7">
        <w:rPr>
          <w:rStyle w:val="Emphasis"/>
          <w:highlight w:val="cyan"/>
        </w:rPr>
        <w:t>puts at risk $263 billion of wind, solar, and storage facilities and $110 billion of announced manufacturing investment</w:t>
      </w:r>
      <w:r w:rsidRPr="0085445A">
        <w:rPr>
          <w:rStyle w:val="StyleUnderline"/>
        </w:rPr>
        <w:t xml:space="preserve"> supporting them. </w:t>
      </w:r>
      <w:r w:rsidRPr="0085445A">
        <w:rPr>
          <w:rStyle w:val="StyleUnderline"/>
          <w:highlight w:val="cyan"/>
        </w:rPr>
        <w:t>It</w:t>
      </w:r>
      <w:r w:rsidRPr="0085445A">
        <w:rPr>
          <w:rStyle w:val="StyleUnderline"/>
        </w:rPr>
        <w:t xml:space="preserve"> will also </w:t>
      </w:r>
      <w:r w:rsidRPr="0085445A">
        <w:rPr>
          <w:rStyle w:val="StyleUnderline"/>
          <w:highlight w:val="cyan"/>
        </w:rPr>
        <w:t>increase</w:t>
      </w:r>
      <w:r w:rsidRPr="0085445A">
        <w:rPr>
          <w:rStyle w:val="StyleUnderline"/>
        </w:rPr>
        <w:t xml:space="preserve"> industrial </w:t>
      </w:r>
      <w:r w:rsidRPr="0085445A">
        <w:rPr>
          <w:rStyle w:val="StyleUnderline"/>
          <w:highlight w:val="cyan"/>
        </w:rPr>
        <w:t>energy costs by up to $11 billion in 2035</w:t>
      </w:r>
      <w:r w:rsidRPr="0085445A">
        <w:rPr>
          <w:rStyle w:val="StyleUnderline"/>
        </w:rPr>
        <w:t>, it said.</w:t>
      </w:r>
    </w:p>
    <w:p w14:paraId="390C10EA" w14:textId="77777777" w:rsidR="001A7A5C" w:rsidRPr="00F91DD7" w:rsidRDefault="001A7A5C" w:rsidP="001A7A5C">
      <w:pPr>
        <w:rPr>
          <w:sz w:val="16"/>
        </w:rPr>
      </w:pPr>
      <w:r w:rsidRPr="0085445A">
        <w:rPr>
          <w:rStyle w:val="StyleUnderline"/>
        </w:rPr>
        <w:t>"One of the administration’s stated goals was to bring costs down</w:t>
      </w:r>
      <w:r w:rsidRPr="00F91DD7">
        <w:rPr>
          <w:sz w:val="16"/>
        </w:rPr>
        <w:t>, and as we demonstrated, this bill doesn't do that," said Ben King, a director in Rhodium's energy and climate practice. He added the policy "is not a recipe for continued dominance of the U.S. AI industry."</w:t>
      </w:r>
    </w:p>
    <w:p w14:paraId="1EF1A1AC" w14:textId="77777777" w:rsidR="001A7A5C" w:rsidRPr="00F91DD7" w:rsidRDefault="001A7A5C" w:rsidP="001A7A5C">
      <w:pPr>
        <w:rPr>
          <w:sz w:val="16"/>
        </w:rPr>
      </w:pPr>
      <w:r w:rsidRPr="00F91DD7">
        <w:rPr>
          <w:sz w:val="16"/>
        </w:rPr>
        <w:t>The White House did not respond to a request for comment.</w:t>
      </w:r>
    </w:p>
    <w:p w14:paraId="36D413F5" w14:textId="77777777" w:rsidR="001A7A5C" w:rsidRPr="00F91DD7" w:rsidRDefault="001A7A5C" w:rsidP="001A7A5C">
      <w:pPr>
        <w:rPr>
          <w:sz w:val="16"/>
        </w:rPr>
      </w:pPr>
      <w:r w:rsidRPr="00F91DD7">
        <w:rPr>
          <w:sz w:val="16"/>
        </w:rPr>
        <w:t>The Trump administration has defended its moves to end support for clean energy by arguing the rapid adoption of solar and wind power has created instability in the grid and raised consumer prices – assertions that are contested by the industry and which do not bear out in renewables-heavy power grids, like Texas' ERCOT.</w:t>
      </w:r>
    </w:p>
    <w:p w14:paraId="010E7AFE" w14:textId="77777777" w:rsidR="001A7A5C" w:rsidRPr="00F91DD7" w:rsidRDefault="001A7A5C" w:rsidP="001A7A5C">
      <w:pPr>
        <w:rPr>
          <w:sz w:val="16"/>
        </w:rPr>
      </w:pPr>
      <w:r w:rsidRPr="00F91DD7">
        <w:rPr>
          <w:sz w:val="16"/>
        </w:rPr>
        <w:t>Power industry representatives, however, have said all new generation projects need to be encouraged to meet rising U.S. demand, including both those driven by renewables and fossil fuels.</w:t>
      </w:r>
    </w:p>
    <w:p w14:paraId="239125B6" w14:textId="77777777" w:rsidR="001A7A5C" w:rsidRPr="00F91DD7" w:rsidRDefault="001A7A5C" w:rsidP="001A7A5C">
      <w:pPr>
        <w:rPr>
          <w:sz w:val="16"/>
        </w:rPr>
      </w:pPr>
      <w:r w:rsidRPr="0085445A">
        <w:rPr>
          <w:rStyle w:val="StyleUnderline"/>
        </w:rPr>
        <w:t xml:space="preserve">Consulting firm ICF projects </w:t>
      </w:r>
      <w:r w:rsidRPr="0085445A">
        <w:rPr>
          <w:rStyle w:val="StyleUnderline"/>
          <w:highlight w:val="cyan"/>
        </w:rPr>
        <w:t xml:space="preserve">that U.S. electricity demand will </w:t>
      </w:r>
      <w:r w:rsidRPr="0085445A">
        <w:rPr>
          <w:rStyle w:val="Emphasis"/>
          <w:highlight w:val="cyan"/>
        </w:rPr>
        <w:t>grow by 25%</w:t>
      </w:r>
      <w:r w:rsidRPr="0085445A">
        <w:rPr>
          <w:rStyle w:val="StyleUnderline"/>
          <w:highlight w:val="cyan"/>
        </w:rPr>
        <w:t xml:space="preserve"> by 2030</w:t>
      </w:r>
      <w:r w:rsidRPr="0085445A">
        <w:rPr>
          <w:rStyle w:val="StyleUnderline"/>
        </w:rPr>
        <w:t>, driven by increased AI and cloud computing –</w:t>
      </w:r>
      <w:r w:rsidRPr="00F91DD7">
        <w:rPr>
          <w:sz w:val="16"/>
        </w:rPr>
        <w:t xml:space="preserve"> a major challenge for the power industry after decades of stagnation. The REPEAT Project, a collaboration between Princeton University and Evolved Energy Research, projects a 2% annual increase in electricity demand.</w:t>
      </w:r>
    </w:p>
    <w:p w14:paraId="12607CE1" w14:textId="77777777" w:rsidR="001A7A5C" w:rsidRDefault="001A7A5C" w:rsidP="001A7A5C">
      <w:pPr>
        <w:rPr>
          <w:rStyle w:val="StyleUnderline"/>
        </w:rPr>
      </w:pPr>
      <w:r w:rsidRPr="0085445A">
        <w:rPr>
          <w:rStyle w:val="StyleUnderline"/>
        </w:rPr>
        <w:t xml:space="preserve">With a restricted pipeline of renewables, tighter electricity supplies stemming from </w:t>
      </w:r>
      <w:r w:rsidRPr="0085445A">
        <w:rPr>
          <w:rStyle w:val="StyleUnderline"/>
          <w:highlight w:val="cyan"/>
        </w:rPr>
        <w:t xml:space="preserve">the policy shift could </w:t>
      </w:r>
      <w:r w:rsidRPr="0085445A">
        <w:rPr>
          <w:rStyle w:val="Emphasis"/>
          <w:highlight w:val="cyan"/>
        </w:rPr>
        <w:t>increase</w:t>
      </w:r>
      <w:r w:rsidRPr="0085445A">
        <w:rPr>
          <w:rStyle w:val="Emphasis"/>
        </w:rPr>
        <w:t xml:space="preserve"> household </w:t>
      </w:r>
      <w:r w:rsidRPr="0085445A">
        <w:rPr>
          <w:rStyle w:val="Emphasis"/>
          <w:highlight w:val="cyan"/>
        </w:rPr>
        <w:t>electricity</w:t>
      </w:r>
      <w:r w:rsidRPr="0085445A">
        <w:rPr>
          <w:rStyle w:val="Emphasis"/>
        </w:rPr>
        <w:t xml:space="preserve"> costs </w:t>
      </w:r>
      <w:r w:rsidRPr="0085445A">
        <w:rPr>
          <w:rStyle w:val="Emphasis"/>
          <w:highlight w:val="cyan"/>
        </w:rPr>
        <w:t>by $280 a year</w:t>
      </w:r>
      <w:r w:rsidRPr="0085445A">
        <w:rPr>
          <w:rStyle w:val="StyleUnderline"/>
          <w:highlight w:val="cyan"/>
        </w:rPr>
        <w:t xml:space="preserve"> in 2035</w:t>
      </w:r>
      <w:r w:rsidRPr="0085445A">
        <w:rPr>
          <w:rStyle w:val="StyleUnderline"/>
        </w:rPr>
        <w:t>, according to the REPEAT Project.</w:t>
      </w:r>
    </w:p>
    <w:p w14:paraId="1AA386D7" w14:textId="77777777" w:rsidR="001A7A5C" w:rsidRDefault="001A7A5C" w:rsidP="001A7A5C">
      <w:pPr>
        <w:rPr>
          <w:rStyle w:val="StyleUnderline"/>
        </w:rPr>
      </w:pPr>
    </w:p>
    <w:p w14:paraId="07EAA4DB" w14:textId="77777777" w:rsidR="001A7A5C" w:rsidRPr="0085445A" w:rsidRDefault="001A7A5C" w:rsidP="001A7A5C">
      <w:pPr>
        <w:rPr>
          <w:rStyle w:val="StyleUnderline"/>
        </w:rPr>
      </w:pPr>
    </w:p>
    <w:p w14:paraId="51DB2135" w14:textId="77777777" w:rsidR="00C03FCF" w:rsidRPr="00C03FCF" w:rsidRDefault="00C03FCF" w:rsidP="00C03FCF"/>
    <w:p w14:paraId="7A7401DA" w14:textId="77777777" w:rsidR="008D761E" w:rsidRDefault="008D761E" w:rsidP="003C3FB0">
      <w:pPr>
        <w:pStyle w:val="Heading3"/>
      </w:pPr>
      <w:r>
        <w:t>Renewables DA---Geoengineering Inevitable---2AC</w:t>
      </w:r>
    </w:p>
    <w:p w14:paraId="4F7803E7" w14:textId="77777777" w:rsidR="008D761E" w:rsidRDefault="008D761E" w:rsidP="008D761E">
      <w:pPr>
        <w:pStyle w:val="Heading4"/>
      </w:pPr>
      <w:r>
        <w:t>UK is in the process of researching and experimenting with geoengineering technology</w:t>
      </w:r>
    </w:p>
    <w:p w14:paraId="4A3A8A90" w14:textId="77777777" w:rsidR="008D761E" w:rsidRPr="003A4F17" w:rsidRDefault="008D761E" w:rsidP="008D761E">
      <w:r w:rsidRPr="003A4F17">
        <w:rPr>
          <w:rFonts w:eastAsiaTheme="majorEastAsia" w:cstheme="majorBidi"/>
          <w:b/>
          <w:iCs/>
          <w:sz w:val="26"/>
        </w:rPr>
        <w:t>Harvey 25</w:t>
      </w:r>
      <w:r>
        <w:t>, a reporter from Climatewire. (Chelsea, 5-12-2025, “U.K.</w:t>
      </w:r>
      <w:r w:rsidRPr="00FD70A5">
        <w:t xml:space="preserve"> Funds Geoengineering Experiments as Global Controversy Grows</w:t>
      </w:r>
      <w:r>
        <w:t xml:space="preserve">” </w:t>
      </w:r>
      <w:r w:rsidRPr="00FD70A5">
        <w:t>https://www.scientificamerican.com/article/u-k-funds-geoengineering-experiments-as-global-controversy-grows/</w:t>
      </w:r>
      <w:r>
        <w:t>) kkh</w:t>
      </w:r>
    </w:p>
    <w:p w14:paraId="42E28164" w14:textId="77777777" w:rsidR="008D761E" w:rsidRPr="00F17F8D" w:rsidRDefault="008D761E" w:rsidP="008D761E">
      <w:r w:rsidRPr="00F17F8D">
        <w:rPr>
          <w:sz w:val="16"/>
        </w:rPr>
        <w:t xml:space="preserve">As temperatures fall and sunlight wanes </w:t>
      </w:r>
      <w:r w:rsidRPr="00F17F8D">
        <w:rPr>
          <w:rStyle w:val="StyleUnderline"/>
        </w:rPr>
        <w:t xml:space="preserve">this winter, </w:t>
      </w:r>
      <w:r w:rsidRPr="00F17F8D">
        <w:rPr>
          <w:rStyle w:val="StyleUnderline"/>
          <w:highlight w:val="cyan"/>
        </w:rPr>
        <w:t>scientists</w:t>
      </w:r>
      <w:r w:rsidRPr="00F17F8D">
        <w:rPr>
          <w:rStyle w:val="StyleUnderline"/>
        </w:rPr>
        <w:t xml:space="preserve"> will </w:t>
      </w:r>
      <w:r w:rsidRPr="00F17F8D">
        <w:rPr>
          <w:rStyle w:val="StyleUnderline"/>
          <w:highlight w:val="cyan"/>
        </w:rPr>
        <w:t>gather in the</w:t>
      </w:r>
      <w:r w:rsidRPr="00F17F8D">
        <w:t xml:space="preserve"> </w:t>
      </w:r>
      <w:r w:rsidRPr="00F17F8D">
        <w:rPr>
          <w:sz w:val="16"/>
        </w:rPr>
        <w:t>Canadian</w:t>
      </w:r>
      <w:r w:rsidRPr="00F17F8D">
        <w:t xml:space="preserve"> </w:t>
      </w:r>
      <w:r w:rsidRPr="00F17F8D">
        <w:rPr>
          <w:rStyle w:val="Emphasis"/>
          <w:highlight w:val="cyan"/>
        </w:rPr>
        <w:t>Arctic</w:t>
      </w:r>
      <w:r w:rsidRPr="00F17F8D">
        <w:t xml:space="preserve"> </w:t>
      </w:r>
      <w:r w:rsidRPr="00F17F8D">
        <w:rPr>
          <w:sz w:val="16"/>
        </w:rPr>
        <w:t>with drills and pumps in tow. Their mission:</w:t>
      </w:r>
      <w:r w:rsidRPr="00F17F8D">
        <w:t xml:space="preserve"> </w:t>
      </w:r>
      <w:r w:rsidRPr="00F17F8D">
        <w:rPr>
          <w:rStyle w:val="StyleUnderline"/>
          <w:highlight w:val="cyan"/>
        </w:rPr>
        <w:t xml:space="preserve">to </w:t>
      </w:r>
      <w:r w:rsidRPr="00F17F8D">
        <w:rPr>
          <w:rStyle w:val="Emphasis"/>
          <w:highlight w:val="cyan"/>
        </w:rPr>
        <w:t>refreeze</w:t>
      </w:r>
      <w:r w:rsidRPr="00F17F8D">
        <w:rPr>
          <w:rStyle w:val="StyleUnderline"/>
          <w:highlight w:val="cyan"/>
        </w:rPr>
        <w:t xml:space="preserve"> the region’s melting sea ice</w:t>
      </w:r>
      <w:r w:rsidRPr="00F17F8D">
        <w:rPr>
          <w:rStyle w:val="StyleUnderline"/>
        </w:rPr>
        <w:t>.</w:t>
      </w:r>
    </w:p>
    <w:p w14:paraId="068AB352" w14:textId="77777777" w:rsidR="008D761E" w:rsidRPr="00F17F8D" w:rsidRDefault="008D761E" w:rsidP="008D761E">
      <w:pPr>
        <w:rPr>
          <w:sz w:val="16"/>
        </w:rPr>
      </w:pPr>
      <w:r w:rsidRPr="00F17F8D">
        <w:rPr>
          <w:sz w:val="16"/>
        </w:rPr>
        <w:t xml:space="preserve">Known as </w:t>
      </w:r>
      <w:r w:rsidRPr="00F17F8D">
        <w:rPr>
          <w:rStyle w:val="StyleUnderline"/>
        </w:rPr>
        <w:t>Re-Thickening Arctic Sea Ice</w:t>
      </w:r>
      <w:r w:rsidRPr="00F17F8D">
        <w:rPr>
          <w:sz w:val="16"/>
        </w:rPr>
        <w:t>, or RASi, the project</w:t>
      </w:r>
      <w:r w:rsidRPr="00F17F8D">
        <w:t xml:space="preserve"> </w:t>
      </w:r>
      <w:r w:rsidRPr="00F17F8D">
        <w:rPr>
          <w:rStyle w:val="StyleUnderline"/>
        </w:rPr>
        <w:t>aims to pump seawater from the ocean and spray it over the top of existing ice floes, where the cold air will freeze it solid.</w:t>
      </w:r>
      <w:r w:rsidRPr="00F17F8D">
        <w:t xml:space="preserve"> </w:t>
      </w:r>
      <w:r w:rsidRPr="00F17F8D">
        <w:rPr>
          <w:sz w:val="14"/>
        </w:rPr>
        <w:t>Researchers hope that the process will create a thicker layer of sea ice, helping undo some of the damage caused by rising global temperatures.</w:t>
      </w:r>
    </w:p>
    <w:p w14:paraId="120E0A0A" w14:textId="77777777" w:rsidR="008D761E" w:rsidRPr="00F17F8D" w:rsidRDefault="008D761E" w:rsidP="008D761E">
      <w:pPr>
        <w:rPr>
          <w:sz w:val="14"/>
        </w:rPr>
      </w:pPr>
      <w:r w:rsidRPr="00F17F8D">
        <w:rPr>
          <w:sz w:val="14"/>
        </w:rPr>
        <w:t>For now, it’s just an experiment — and a relatively small one at that. Over the next three winter seasons, the researchers plan to refreeze areas as large as 1 square kilometer, or 0.38 square miles. Along the way, they’ll assess how the project affects the local ecology and the movement of the sea ice — and how long it takes to melt again in the summer.</w:t>
      </w:r>
    </w:p>
    <w:p w14:paraId="3FA3CC6B" w14:textId="77777777" w:rsidR="008D761E" w:rsidRPr="00F17F8D" w:rsidRDefault="008D761E" w:rsidP="008D761E">
      <w:pPr>
        <w:rPr>
          <w:rStyle w:val="StyleUnderline"/>
        </w:rPr>
      </w:pPr>
      <w:r w:rsidRPr="00F17F8D">
        <w:rPr>
          <w:rStyle w:val="StyleUnderline"/>
          <w:highlight w:val="cyan"/>
        </w:rPr>
        <w:t xml:space="preserve">The project is one of a handful of </w:t>
      </w:r>
      <w:r w:rsidRPr="00F17F8D">
        <w:rPr>
          <w:rStyle w:val="Emphasis"/>
          <w:highlight w:val="cyan"/>
        </w:rPr>
        <w:t>geoengineering experiments</w:t>
      </w:r>
      <w:r w:rsidRPr="00F17F8D">
        <w:rPr>
          <w:rStyle w:val="StyleUnderline"/>
          <w:highlight w:val="cyan"/>
        </w:rPr>
        <w:t xml:space="preserve"> funded by the British government.</w:t>
      </w:r>
      <w:r w:rsidRPr="00F17F8D">
        <w:t xml:space="preserve"> </w:t>
      </w:r>
      <w:r w:rsidRPr="00F17F8D">
        <w:rPr>
          <w:rStyle w:val="StyleUnderline"/>
          <w:highlight w:val="cyan"/>
        </w:rPr>
        <w:t>UK’s Advanced Research and Invention Agency (ARIA) announced</w:t>
      </w:r>
      <w:r w:rsidRPr="00F17F8D">
        <w:t xml:space="preserve"> </w:t>
      </w:r>
      <w:r w:rsidRPr="00F17F8D">
        <w:rPr>
          <w:sz w:val="16"/>
        </w:rPr>
        <w:t xml:space="preserve">on Wednesday that </w:t>
      </w:r>
      <w:r w:rsidRPr="00F17F8D">
        <w:rPr>
          <w:rStyle w:val="StyleUnderline"/>
          <w:highlight w:val="cyan"/>
        </w:rPr>
        <w:t>it would invest a total of about $60 million</w:t>
      </w:r>
      <w:r w:rsidRPr="00F17F8D">
        <w:t xml:space="preserve"> </w:t>
      </w:r>
      <w:r w:rsidRPr="00F17F8D">
        <w:rPr>
          <w:sz w:val="16"/>
        </w:rPr>
        <w:t>in climate-cooling research, </w:t>
      </w:r>
      <w:r w:rsidRPr="00F17F8D">
        <w:rPr>
          <w:rStyle w:val="StyleUnderline"/>
        </w:rPr>
        <w:t>spread among 21 projects.</w:t>
      </w:r>
    </w:p>
    <w:p w14:paraId="09E5F3D9" w14:textId="77777777" w:rsidR="008D761E" w:rsidRPr="00F17F8D" w:rsidRDefault="008D761E" w:rsidP="008D761E">
      <w:pPr>
        <w:rPr>
          <w:sz w:val="14"/>
        </w:rPr>
      </w:pPr>
      <w:r w:rsidRPr="00F17F8D">
        <w:rPr>
          <w:sz w:val="14"/>
        </w:rPr>
        <w:t>ARIA was established in 2023 to support a variety of research fields, from artificial intelligence to genetic engineering, but its investment in geoengineering studies counts as among its most controversial projects. The discourse has only grown more polarized as new research pushes once-futuristic techno-solutions into the realm of possibility.</w:t>
      </w:r>
    </w:p>
    <w:p w14:paraId="55C8908A" w14:textId="77777777" w:rsidR="008D761E" w:rsidRPr="00F17F8D" w:rsidRDefault="008D761E" w:rsidP="008D761E">
      <w:pPr>
        <w:rPr>
          <w:sz w:val="14"/>
        </w:rPr>
      </w:pPr>
      <w:r w:rsidRPr="00F17F8D">
        <w:rPr>
          <w:rStyle w:val="Emphasis"/>
          <w:highlight w:val="cyan"/>
        </w:rPr>
        <w:t>Research advocates</w:t>
      </w:r>
      <w:r w:rsidRPr="00F17F8D">
        <w:rPr>
          <w:rStyle w:val="StyleUnderline"/>
          <w:highlight w:val="cyan"/>
        </w:rPr>
        <w:t xml:space="preserve"> argue that the world is not reducing greenhouse gases fast enough</w:t>
      </w:r>
      <w:r w:rsidRPr="00F17F8D">
        <w:rPr>
          <w:rStyle w:val="StyleUnderline"/>
        </w:rPr>
        <w:t xml:space="preserve"> to meet the Paris Agreement’s global climate goals. </w:t>
      </w:r>
      <w:r w:rsidRPr="00F17F8D">
        <w:rPr>
          <w:sz w:val="14"/>
        </w:rPr>
        <w:t>Cutting carbon emissions is still the most important way to address climate change — but as the planet heats up, they argue, scientists should understand the potential pros and cons of climate-cooling technology.</w:t>
      </w:r>
    </w:p>
    <w:p w14:paraId="1EA31BD1" w14:textId="0FD73C36" w:rsidR="003C3FB0" w:rsidRDefault="003C3FB0" w:rsidP="003C3FB0">
      <w:pPr>
        <w:pStyle w:val="Heading3"/>
      </w:pPr>
      <w:r>
        <w:t>Renewables DA---AT: Tradeoff---2AC</w:t>
      </w:r>
    </w:p>
    <w:p w14:paraId="30D23FD4" w14:textId="77777777" w:rsidR="003C3FB0" w:rsidRDefault="003C3FB0" w:rsidP="003C3FB0">
      <w:pPr>
        <w:pStyle w:val="Heading4"/>
      </w:pPr>
      <w:r>
        <w:t>Geoengineering is not a threat to mitigation and renewable energy.</w:t>
      </w:r>
    </w:p>
    <w:p w14:paraId="0CE76828" w14:textId="77777777" w:rsidR="003C3FB0" w:rsidRDefault="003C3FB0" w:rsidP="003C3FB0">
      <w:r>
        <w:rPr>
          <w:rStyle w:val="markedcontent"/>
        </w:rPr>
        <w:t xml:space="preserve">Soheil </w:t>
      </w:r>
      <w:r w:rsidRPr="008E0759">
        <w:rPr>
          <w:rStyle w:val="markedcontent"/>
          <w:rFonts w:eastAsiaTheme="majorEastAsia" w:cstheme="majorBidi"/>
          <w:b/>
          <w:iCs/>
          <w:sz w:val="26"/>
        </w:rPr>
        <w:t>Shayegh 25</w:t>
      </w:r>
      <w:r>
        <w:rPr>
          <w:rStyle w:val="markedcontent"/>
        </w:rPr>
        <w:t xml:space="preserve"> </w:t>
      </w:r>
      <w:r w:rsidRPr="000D5276">
        <w:rPr>
          <w:rStyle w:val="hgkelc"/>
          <w:lang w:val="en"/>
        </w:rPr>
        <w:t>Scientist at the EIEE,</w:t>
      </w:r>
      <w:r>
        <w:rPr>
          <w:rStyle w:val="hgkelc"/>
          <w:lang w:val="en"/>
        </w:rPr>
        <w:t xml:space="preserve"> has a PhD in Industrial Engineering from Georgia Institute of Technology in Atlanta [</w:t>
      </w:r>
      <w:r>
        <w:rPr>
          <w:rStyle w:val="markedcontent"/>
        </w:rPr>
        <w:t>Soheil Shayegh, 6.1.2025, “</w:t>
      </w:r>
      <w:r w:rsidRPr="000D5276">
        <w:rPr>
          <w:rStyle w:val="markedcontent"/>
        </w:rPr>
        <w:t>Moral Hazard of Geoengineering</w:t>
      </w:r>
      <w:r>
        <w:rPr>
          <w:rStyle w:val="markedcontent"/>
        </w:rPr>
        <w:t xml:space="preserve"> </w:t>
      </w:r>
      <w:r w:rsidRPr="000D5276">
        <w:rPr>
          <w:rStyle w:val="markedcontent"/>
        </w:rPr>
        <w:t>to Decarbonization</w:t>
      </w:r>
      <w:r>
        <w:rPr>
          <w:rStyle w:val="markedcontent"/>
        </w:rPr>
        <w:t xml:space="preserve">”, CMCC Foundation, </w:t>
      </w:r>
      <w:r w:rsidRPr="000D5276">
        <w:rPr>
          <w:rStyle w:val="markedcontent"/>
        </w:rPr>
        <w:t>https://onlinelibrary.wiley.com/doi/epdf/10.1002/9781394204847.ch8</w:t>
      </w:r>
      <w:r>
        <w:rPr>
          <w:rStyle w:val="markedcontent"/>
        </w:rPr>
        <w:t>] // SL</w:t>
      </w:r>
    </w:p>
    <w:p w14:paraId="24938C97" w14:textId="77777777" w:rsidR="003C3FB0" w:rsidRPr="008E0759" w:rsidRDefault="003C3FB0" w:rsidP="003C3FB0">
      <w:pPr>
        <w:rPr>
          <w:sz w:val="16"/>
        </w:rPr>
      </w:pPr>
      <w:r w:rsidRPr="008E0759">
        <w:rPr>
          <w:sz w:val="16"/>
        </w:rPr>
        <w:t xml:space="preserve">This chapter contributes to the “moral hazard” discussion about whether or how to deploy geoengineering without compromising mitigation efforts. It identifies two key conditions under which the moral hazard argument holds. First, the technical reliability condition states that </w:t>
      </w:r>
      <w:r w:rsidRPr="008E0759">
        <w:rPr>
          <w:highlight w:val="cyan"/>
          <w:u w:val="single"/>
        </w:rPr>
        <w:t>geoengineering imposes a credible threat to mitigation</w:t>
      </w:r>
      <w:r w:rsidRPr="008E0759">
        <w:rPr>
          <w:u w:val="single"/>
        </w:rPr>
        <w:t xml:space="preserve"> only </w:t>
      </w:r>
      <w:r w:rsidRPr="008E0759">
        <w:rPr>
          <w:highlight w:val="cyan"/>
          <w:u w:val="single"/>
        </w:rPr>
        <w:t xml:space="preserve">if it achieves a level of </w:t>
      </w:r>
      <w:r w:rsidRPr="008E0759">
        <w:rPr>
          <w:u w:val="single"/>
        </w:rPr>
        <w:t xml:space="preserve">cooling </w:t>
      </w:r>
      <w:r w:rsidRPr="008E0759">
        <w:rPr>
          <w:highlight w:val="cyan"/>
          <w:u w:val="single"/>
        </w:rPr>
        <w:t>effectiveness that can compensate the warming effect of energy consumptio</w:t>
      </w:r>
      <w:r w:rsidRPr="008E0759">
        <w:rPr>
          <w:sz w:val="16"/>
          <w:highlight w:val="cyan"/>
        </w:rPr>
        <w:t>n</w:t>
      </w:r>
      <w:r w:rsidRPr="008E0759">
        <w:rPr>
          <w:sz w:val="16"/>
        </w:rPr>
        <w:t xml:space="preserve">. Second, the economic feasibility condition states that mitigation is compromised if there is an affordable </w:t>
      </w:r>
      <w:r w:rsidRPr="008E0759">
        <w:rPr>
          <w:u w:val="single"/>
        </w:rPr>
        <w:t xml:space="preserve">and scalable geoengineering option. In the absence of technical reliability and economic feasibility conditions, the </w:t>
      </w:r>
      <w:r w:rsidRPr="008E0759">
        <w:rPr>
          <w:highlight w:val="cyan"/>
          <w:u w:val="single"/>
        </w:rPr>
        <w:t xml:space="preserve">geoengineering deployment has </w:t>
      </w:r>
      <w:r w:rsidRPr="008E0759">
        <w:rPr>
          <w:rStyle w:val="Emphasis"/>
          <w:highlight w:val="cyan"/>
        </w:rPr>
        <w:t>a marginal impact</w:t>
      </w:r>
      <w:r w:rsidRPr="008E0759">
        <w:rPr>
          <w:highlight w:val="cyan"/>
          <w:u w:val="single"/>
        </w:rPr>
        <w:t xml:space="preserve"> on energy conservation and emissions reduction efforts</w:t>
      </w:r>
      <w:r w:rsidRPr="008E0759">
        <w:rPr>
          <w:sz w:val="16"/>
        </w:rPr>
        <w:t>. Finally, it should be noted that geo-engineering’s risk to mitigation is greater in the case where the energy system is based on a cheap and dirty fossil fuel option.</w:t>
      </w:r>
    </w:p>
    <w:p w14:paraId="4B855053" w14:textId="2D1AF066" w:rsidR="003C3FB0" w:rsidRPr="008E0759" w:rsidRDefault="003C3FB0" w:rsidP="003C3FB0">
      <w:pPr>
        <w:rPr>
          <w:sz w:val="16"/>
        </w:rPr>
      </w:pPr>
      <w:r w:rsidRPr="008E0759">
        <w:rPr>
          <w:sz w:val="16"/>
        </w:rPr>
        <w:t xml:space="preserve">Furthermore, climate objectives like the ones set out by the Paris Agreement to keep average global temperature rise below 1.5 or 2 degrees, </w:t>
      </w:r>
      <w:r w:rsidRPr="008E0759">
        <w:rPr>
          <w:u w:val="single"/>
        </w:rPr>
        <w:t xml:space="preserve">may have a consequential impact on determining the optimal level of geoengineering uptake in the final portfolio of techno-economic </w:t>
      </w:r>
      <w:r w:rsidRPr="008E0759">
        <w:rPr>
          <w:highlight w:val="cyan"/>
          <w:u w:val="single"/>
        </w:rPr>
        <w:t>climate solutions</w:t>
      </w:r>
      <w:r w:rsidRPr="008E0759">
        <w:rPr>
          <w:u w:val="single"/>
        </w:rPr>
        <w:t xml:space="preserve">. Considering climate damages or temperature constraints in principle, </w:t>
      </w:r>
      <w:r w:rsidRPr="008E0759">
        <w:rPr>
          <w:highlight w:val="cyan"/>
          <w:u w:val="single"/>
        </w:rPr>
        <w:t xml:space="preserve">encourages greater deployment of geoengineering while </w:t>
      </w:r>
      <w:r w:rsidRPr="008E0759">
        <w:rPr>
          <w:rStyle w:val="Emphasis"/>
          <w:highlight w:val="cyan"/>
        </w:rPr>
        <w:t>limiting the amount of fossil fuel energy consumption</w:t>
      </w:r>
      <w:r w:rsidRPr="008E0759">
        <w:rPr>
          <w:sz w:val="16"/>
        </w:rPr>
        <w:t>. Such external policy considerations highlight the under-lying interconnectivity of energy and technology systems. In other words, geoengineering and energy conservation should be seen as imperfect compliments rather than perfect substitutes.</w:t>
      </w:r>
    </w:p>
    <w:p w14:paraId="54676754" w14:textId="77777777" w:rsidR="003C3FB0" w:rsidRDefault="003C3FB0" w:rsidP="003C3FB0">
      <w:pPr>
        <w:rPr>
          <w:sz w:val="16"/>
        </w:rPr>
      </w:pPr>
      <w:r w:rsidRPr="008E0759">
        <w:rPr>
          <w:sz w:val="16"/>
        </w:rPr>
        <w:t xml:space="preserve">Finally, it is worth mentioning that the stylized analysis presented in this chapter is far from the reality of complex energy, economy, and climate systems. More comprehensive124 </w:t>
      </w:r>
      <w:r w:rsidRPr="008E0759">
        <w:rPr>
          <w:u w:val="single"/>
        </w:rPr>
        <w:t>Geoengineering and Climate Change research into the interlinkage between these systems and the techno-economic characteristics of geoengineering options, as well as the social science and humanity dimensions of their deployment</w:t>
      </w:r>
      <w:r w:rsidRPr="008E0759">
        <w:rPr>
          <w:sz w:val="16"/>
        </w:rPr>
        <w:t xml:space="preserve"> (e.g., public acceptance), is needed to tease out the missing links between technological diffusion, climate stability, energy transition, and political support for upscaling mitigation efforts and negative emissions technologies</w:t>
      </w:r>
      <w:r>
        <w:rPr>
          <w:sz w:val="16"/>
        </w:rPr>
        <w:t>.</w:t>
      </w:r>
    </w:p>
    <w:p w14:paraId="652D046C" w14:textId="77777777" w:rsidR="003C3FB0" w:rsidRDefault="003C3FB0" w:rsidP="003C3FB0">
      <w:pPr>
        <w:pStyle w:val="Heading4"/>
      </w:pPr>
      <w:r>
        <w:t>Geoengineering does not necessarily increase the free-riding effect.</w:t>
      </w:r>
    </w:p>
    <w:p w14:paraId="0B0F9522" w14:textId="77777777" w:rsidR="003C3FB0" w:rsidRPr="00243382" w:rsidRDefault="003C3FB0" w:rsidP="003C3FB0">
      <w:r w:rsidRPr="00243382">
        <w:t xml:space="preserve">Juan B. </w:t>
      </w:r>
      <w:r w:rsidRPr="00243382">
        <w:rPr>
          <w:rFonts w:eastAsiaTheme="majorEastAsia" w:cstheme="majorBidi"/>
          <w:b/>
          <w:iCs/>
          <w:sz w:val="26"/>
        </w:rPr>
        <w:t>Moreno-Cruz 15</w:t>
      </w:r>
      <w:r w:rsidRPr="00243382">
        <w:t xml:space="preserve"> [Juan B. Moreno-Cruz , Associate Professor at the School of Environment and Development and the Canada Research Chair in Energy Transitions, 1.6.2015, “Mitigation and the geoengineering threat”, ScienceDirect, https://www.sciencedirect.com/science/article/abs/pii/S092876551500038X] //SL</w:t>
      </w:r>
    </w:p>
    <w:p w14:paraId="6FD8E110" w14:textId="77777777" w:rsidR="003C3FB0" w:rsidRPr="00DE6C55" w:rsidRDefault="003C3FB0" w:rsidP="003C3FB0">
      <w:r>
        <w:t>Snippets</w:t>
      </w:r>
    </w:p>
    <w:p w14:paraId="6E3F06FD" w14:textId="77777777" w:rsidR="003C3FB0" w:rsidRPr="00BA6365" w:rsidRDefault="003C3FB0" w:rsidP="003C3FB0">
      <w:pPr>
        <w:rPr>
          <w:sz w:val="16"/>
        </w:rPr>
      </w:pPr>
      <w:r w:rsidRPr="00BA6365">
        <w:rPr>
          <w:sz w:val="16"/>
        </w:rPr>
        <w:t xml:space="preserve">While geoengineering effects are global, </w:t>
      </w:r>
      <w:r w:rsidRPr="00243382">
        <w:rPr>
          <w:u w:val="single"/>
        </w:rPr>
        <w:t xml:space="preserve">countries could implement geoengineering in a way that benefits them more than the global average </w:t>
      </w:r>
      <w:r w:rsidRPr="00BA6365">
        <w:rPr>
          <w:sz w:val="16"/>
        </w:rPr>
        <w:t xml:space="preserve">(MacMartin et al., 2013, MacMartin et al., 2014). Thus, we can think of geoengineering as also creating private benefits as countries could benefit from geoengineeering more than the global average. This introduces the free-driving effect presented in Weitzman (2012): </w:t>
      </w:r>
      <w:r w:rsidRPr="00243382">
        <w:rPr>
          <w:u w:val="single"/>
        </w:rPr>
        <w:t>the low costs associated to geoengineering creates the possibility of over provision</w:t>
      </w:r>
      <w:r w:rsidRPr="00BA6365">
        <w:rPr>
          <w:sz w:val="16"/>
        </w:rPr>
        <w:t xml:space="preserve"> if the… [the site cuts the information here] </w:t>
      </w:r>
    </w:p>
    <w:p w14:paraId="02FC1292" w14:textId="77777777" w:rsidR="003C3FB0" w:rsidRPr="00BA6365" w:rsidRDefault="003C3FB0" w:rsidP="003C3FB0">
      <w:pPr>
        <w:rPr>
          <w:sz w:val="16"/>
        </w:rPr>
      </w:pPr>
      <w:r w:rsidRPr="00BA6365">
        <w:rPr>
          <w:sz w:val="16"/>
        </w:rPr>
        <w:t xml:space="preserve">This paper has shown that </w:t>
      </w:r>
      <w:r w:rsidRPr="00243382">
        <w:rPr>
          <w:highlight w:val="cyan"/>
          <w:u w:val="single"/>
        </w:rPr>
        <w:t xml:space="preserve">geoengineering </w:t>
      </w:r>
      <w:r w:rsidRPr="00243382">
        <w:rPr>
          <w:rStyle w:val="Emphasis"/>
          <w:highlight w:val="cyan"/>
        </w:rPr>
        <w:t>does not necessarily increase</w:t>
      </w:r>
      <w:r w:rsidRPr="00243382">
        <w:rPr>
          <w:highlight w:val="cyan"/>
          <w:u w:val="single"/>
        </w:rPr>
        <w:t xml:space="preserve"> the free-riding effect on mitigation</w:t>
      </w:r>
      <w:r w:rsidRPr="00243382">
        <w:rPr>
          <w:u w:val="single"/>
        </w:rPr>
        <w:t xml:space="preserve">. In fact, </w:t>
      </w:r>
      <w:r w:rsidRPr="00243382">
        <w:rPr>
          <w:highlight w:val="cyan"/>
          <w:u w:val="single"/>
        </w:rPr>
        <w:t>it is possible that</w:t>
      </w:r>
      <w:r w:rsidRPr="00243382">
        <w:rPr>
          <w:u w:val="single"/>
        </w:rPr>
        <w:t xml:space="preserve"> the prospect of </w:t>
      </w:r>
      <w:r w:rsidRPr="00243382">
        <w:rPr>
          <w:highlight w:val="cyan"/>
          <w:u w:val="single"/>
        </w:rPr>
        <w:t xml:space="preserve">geoengineering may </w:t>
      </w:r>
      <w:r w:rsidRPr="00243382">
        <w:rPr>
          <w:rStyle w:val="Emphasis"/>
          <w:highlight w:val="cyan"/>
        </w:rPr>
        <w:t>induce</w:t>
      </w:r>
      <w:r w:rsidRPr="00243382">
        <w:rPr>
          <w:u w:val="single"/>
        </w:rPr>
        <w:t xml:space="preserve"> inefficiently </w:t>
      </w:r>
      <w:r w:rsidRPr="00243382">
        <w:rPr>
          <w:highlight w:val="cyan"/>
          <w:u w:val="single"/>
        </w:rPr>
        <w:t>high</w:t>
      </w:r>
      <w:r w:rsidRPr="00243382">
        <w:rPr>
          <w:u w:val="single"/>
        </w:rPr>
        <w:t xml:space="preserve"> levels of </w:t>
      </w:r>
      <w:r w:rsidRPr="00243382">
        <w:rPr>
          <w:highlight w:val="cyan"/>
          <w:u w:val="single"/>
        </w:rPr>
        <w:t>mitigation</w:t>
      </w:r>
      <w:r w:rsidRPr="00243382">
        <w:rPr>
          <w:u w:val="single"/>
        </w:rPr>
        <w:t xml:space="preserve">. This possibility should be considered </w:t>
      </w:r>
      <w:r w:rsidRPr="00BA6365">
        <w:rPr>
          <w:sz w:val="16"/>
        </w:rPr>
        <w:t xml:space="preserve">when discussing the international implications of introducing geoengineering. Moreover, the possibility of inefficiently </w:t>
      </w:r>
      <w:r w:rsidRPr="00243382">
        <w:rPr>
          <w:u w:val="single"/>
        </w:rPr>
        <w:t xml:space="preserve">high levels of geoengineering and mitigation becomes more relevant if geoengineering can be targeted to benefit </w:t>
      </w:r>
      <w:r w:rsidRPr="00BA6365">
        <w:rPr>
          <w:sz w:val="16"/>
        </w:rPr>
        <w:t>some [the site cuts the information here]</w:t>
      </w:r>
    </w:p>
    <w:p w14:paraId="4D44B522" w14:textId="77777777" w:rsidR="00C93EEE" w:rsidRDefault="00C93EEE" w:rsidP="001A7A5C">
      <w:pPr>
        <w:pStyle w:val="Heading3"/>
      </w:pPr>
      <w:r>
        <w:t>Renewables DA---AT: Tech Lead---2AC</w:t>
      </w:r>
    </w:p>
    <w:p w14:paraId="4111B247" w14:textId="77777777" w:rsidR="00C93EEE" w:rsidRPr="00DD7418" w:rsidRDefault="00C93EEE" w:rsidP="00C93EEE">
      <w:pPr>
        <w:pStyle w:val="Heading4"/>
      </w:pPr>
      <w:r>
        <w:rPr>
          <w:rStyle w:val="Style13ptBold"/>
          <w:b/>
          <w:bCs w:val="0"/>
        </w:rPr>
        <w:t>The Trump Administration dwindles America’s technological advancements.</w:t>
      </w:r>
    </w:p>
    <w:p w14:paraId="5EF11E57" w14:textId="77777777" w:rsidR="00C93EEE" w:rsidRPr="00C30289" w:rsidRDefault="00C93EEE" w:rsidP="00C93EEE">
      <w:pPr>
        <w:rPr>
          <w:rStyle w:val="Style13ptBold"/>
        </w:rPr>
      </w:pPr>
      <w:r w:rsidRPr="00C30289">
        <w:rPr>
          <w:rStyle w:val="Style13ptBold"/>
        </w:rPr>
        <w:t xml:space="preserve">Frey 25 </w:t>
      </w:r>
      <w:r w:rsidRPr="00123BE2">
        <w:t>[Carl; May 29; Associate Professor of AI &amp; Work at the Oxford Internet Institute and Director of the Future of Work Program at the Oxford Martin School; Project Syndicate, “Trump Is Destroying America’s Technological Lead,” https://www.project-syndicate.org/commentary/trump-destroying-us-technological-lead-pillars-of-innovation-by-carl-benedikt-frey-2025-05]</w:t>
      </w:r>
    </w:p>
    <w:p w14:paraId="6325D38F" w14:textId="77777777" w:rsidR="00C93EEE" w:rsidRPr="00EE7A1C" w:rsidRDefault="00C93EEE" w:rsidP="00C93EEE">
      <w:pPr>
        <w:rPr>
          <w:sz w:val="16"/>
        </w:rPr>
      </w:pPr>
      <w:r w:rsidRPr="00EE7A1C">
        <w:rPr>
          <w:sz w:val="16"/>
        </w:rPr>
        <w:t>Liberal democracies like the United States are not guaranteed continuous technological progress. Innovation depends on openness, impartial rules, and vigorous competition, but the new administration is systematically dismantling these pillars of American economic and technological dominance.</w:t>
      </w:r>
    </w:p>
    <w:p w14:paraId="3D31FAA1" w14:textId="77777777" w:rsidR="00C93EEE" w:rsidRPr="00DD35ED" w:rsidRDefault="00C93EEE" w:rsidP="00C93EEE">
      <w:pPr>
        <w:rPr>
          <w:rStyle w:val="Emphasis"/>
        </w:rPr>
      </w:pPr>
      <w:r w:rsidRPr="00EE7A1C">
        <w:rPr>
          <w:sz w:val="16"/>
        </w:rPr>
        <w:t>OXFORD – From Sputnik in the 1950s to Japan’s electronics boom in the 1980s,</w:t>
      </w:r>
      <w:r w:rsidRPr="00DD35ED">
        <w:rPr>
          <w:u w:val="single"/>
        </w:rPr>
        <w:t xml:space="preserve"> </w:t>
      </w:r>
      <w:r w:rsidRPr="00926F69">
        <w:rPr>
          <w:highlight w:val="cyan"/>
          <w:u w:val="single"/>
        </w:rPr>
        <w:t>Americans have</w:t>
      </w:r>
      <w:r w:rsidRPr="00DD35ED">
        <w:rPr>
          <w:u w:val="single"/>
        </w:rPr>
        <w:t xml:space="preserve"> repeatedly </w:t>
      </w:r>
      <w:r w:rsidRPr="00926F69">
        <w:rPr>
          <w:highlight w:val="cyan"/>
          <w:u w:val="single"/>
        </w:rPr>
        <w:t>feared losing their technological edge</w:t>
      </w:r>
      <w:r w:rsidRPr="00DD35ED">
        <w:rPr>
          <w:u w:val="single"/>
        </w:rPr>
        <w:t xml:space="preserve"> to foreign rivals</w:t>
      </w:r>
      <w:r w:rsidRPr="00EE7A1C">
        <w:rPr>
          <w:sz w:val="16"/>
        </w:rPr>
        <w:t xml:space="preserve">. Each time, though, </w:t>
      </w:r>
      <w:r w:rsidRPr="00DD35ED">
        <w:rPr>
          <w:u w:val="single"/>
        </w:rPr>
        <w:t xml:space="preserve">the United States responded by doubling down on its strengths – attracting global talent, investing in cutting-edge research, enforcing competition (antitrust) law – and ultimately emerged stronger. Today, however, </w:t>
      </w:r>
      <w:r w:rsidRPr="00926F69">
        <w:rPr>
          <w:highlight w:val="cyan"/>
          <w:u w:val="single"/>
        </w:rPr>
        <w:t>the gravest threat to America’s tech leadership is</w:t>
      </w:r>
      <w:r w:rsidRPr="00926F69">
        <w:rPr>
          <w:sz w:val="16"/>
          <w:highlight w:val="cyan"/>
        </w:rPr>
        <w:t>n’t</w:t>
      </w:r>
      <w:r w:rsidRPr="00EE7A1C">
        <w:rPr>
          <w:sz w:val="16"/>
        </w:rPr>
        <w:t xml:space="preserve"> another Sputnik or Sony; it’s the internal erosion of core advantages</w:t>
      </w:r>
      <w:r w:rsidRPr="00DD35ED">
        <w:rPr>
          <w:rStyle w:val="Emphasis"/>
        </w:rPr>
        <w:t xml:space="preserve">. </w:t>
      </w:r>
      <w:r w:rsidRPr="00926F69">
        <w:rPr>
          <w:rStyle w:val="Emphasis"/>
          <w:highlight w:val="cyan"/>
        </w:rPr>
        <w:t>President Donald Trump’s policies</w:t>
      </w:r>
      <w:r w:rsidRPr="00DD35ED">
        <w:rPr>
          <w:rStyle w:val="Emphasis"/>
        </w:rPr>
        <w:t xml:space="preserve"> almost seem </w:t>
      </w:r>
      <w:r w:rsidRPr="00926F69">
        <w:rPr>
          <w:rStyle w:val="Emphasis"/>
          <w:highlight w:val="cyan"/>
        </w:rPr>
        <w:t>designed to dismantle</w:t>
      </w:r>
      <w:r w:rsidRPr="00DD35ED">
        <w:rPr>
          <w:rStyle w:val="Emphasis"/>
        </w:rPr>
        <w:t xml:space="preserve"> the very pillars of </w:t>
      </w:r>
      <w:r w:rsidRPr="00926F69">
        <w:rPr>
          <w:rStyle w:val="Emphasis"/>
          <w:highlight w:val="cyan"/>
        </w:rPr>
        <w:t>US innovation</w:t>
      </w:r>
      <w:r w:rsidRPr="00DD35ED">
        <w:rPr>
          <w:rStyle w:val="Emphasis"/>
        </w:rPr>
        <w:t>.</w:t>
      </w:r>
    </w:p>
    <w:p w14:paraId="4168B89F" w14:textId="77777777" w:rsidR="00C93EEE" w:rsidRPr="00EE7A1C" w:rsidRDefault="00C93EEE" w:rsidP="00C93EEE">
      <w:pPr>
        <w:rPr>
          <w:sz w:val="16"/>
        </w:rPr>
      </w:pPr>
      <w:r w:rsidRPr="00EE7A1C">
        <w:rPr>
          <w:sz w:val="16"/>
        </w:rPr>
        <w:t>Trump’s Unworkable Trade Formula</w:t>
      </w:r>
    </w:p>
    <w:p w14:paraId="697F8633" w14:textId="77777777" w:rsidR="00C93EEE" w:rsidRPr="00EE7A1C" w:rsidRDefault="00C93EEE" w:rsidP="00C93EEE">
      <w:pPr>
        <w:rPr>
          <w:sz w:val="16"/>
        </w:rPr>
      </w:pPr>
      <w:r w:rsidRPr="00EE7A1C">
        <w:rPr>
          <w:sz w:val="16"/>
        </w:rPr>
        <w:t>Stephen S. Roach thinks pursuing a global minimum tariff while also penalizing China increases the risk of a global recession.</w:t>
      </w:r>
    </w:p>
    <w:p w14:paraId="5C4C3595" w14:textId="77777777" w:rsidR="00C93EEE" w:rsidRPr="00EE7A1C" w:rsidRDefault="00C93EEE" w:rsidP="00C93EEE">
      <w:pPr>
        <w:rPr>
          <w:sz w:val="16"/>
        </w:rPr>
      </w:pPr>
      <w:r w:rsidRPr="00EE7A1C">
        <w:rPr>
          <w:sz w:val="16"/>
        </w:rPr>
        <w:t>The first pillar is America’s research institutions. During the Cold War, a bipartisan consensus supported ambitious programs such as the Apollo program and the Defense Advanced Research Projects Agency. Researchers and investigators enjoyed considerable intellectual autonomy. Seminal precursors to the modern internet – J. C. R. Licklider’s concept of “interactive computing” and the ARPANET packet-switching network – originated within a deliberately loose federal/university lattice linking Stanford, MIT, the University of California at Berkeley, Columbia, and other campuses.</w:t>
      </w:r>
    </w:p>
    <w:p w14:paraId="72B073E9" w14:textId="77777777" w:rsidR="00C93EEE" w:rsidRPr="00EE7A1C" w:rsidRDefault="00C93EEE" w:rsidP="00C93EEE">
      <w:pPr>
        <w:rPr>
          <w:sz w:val="16"/>
        </w:rPr>
      </w:pPr>
      <w:r w:rsidRPr="008859C7">
        <w:rPr>
          <w:u w:val="single"/>
        </w:rPr>
        <w:t>But the Trump administration’s spending cuts have undermined this model</w:t>
      </w:r>
      <w:r w:rsidRPr="00EE7A1C">
        <w:rPr>
          <w:sz w:val="16"/>
        </w:rPr>
        <w:t>: the budgets for the National Science Foundation, NASA’s science directorate, and the National Institutes of Health face reductions of 56%, nearly 50%, and about 40%, respectively. Such deep cuts, together with political litmus tests for research grants, will suffocate the ecosystem on which breakthrough discoveries depend.</w:t>
      </w:r>
    </w:p>
    <w:p w14:paraId="765BA93A" w14:textId="77777777" w:rsidR="00C93EEE" w:rsidRPr="00EE7A1C" w:rsidRDefault="00C93EEE" w:rsidP="00C93EEE">
      <w:pPr>
        <w:rPr>
          <w:sz w:val="16"/>
        </w:rPr>
      </w:pPr>
      <w:r w:rsidRPr="00EE7A1C">
        <w:rPr>
          <w:sz w:val="16"/>
        </w:rPr>
        <w:t xml:space="preserve">The second, closely related pillar is talent. </w:t>
      </w:r>
      <w:r w:rsidRPr="00A44FD7">
        <w:rPr>
          <w:u w:val="single"/>
        </w:rPr>
        <w:t xml:space="preserve">For more than two centuries, </w:t>
      </w:r>
      <w:r w:rsidRPr="00926F69">
        <w:rPr>
          <w:highlight w:val="cyan"/>
          <w:u w:val="single"/>
        </w:rPr>
        <w:t>America’s greatest advantage has been</w:t>
      </w:r>
      <w:r w:rsidRPr="00A44FD7">
        <w:rPr>
          <w:u w:val="single"/>
        </w:rPr>
        <w:t xml:space="preserve"> its ability to </w:t>
      </w:r>
      <w:r w:rsidRPr="00926F69">
        <w:rPr>
          <w:highlight w:val="cyan"/>
          <w:u w:val="single"/>
        </w:rPr>
        <w:t>attract people from around the world</w:t>
      </w:r>
      <w:r w:rsidRPr="00EE7A1C">
        <w:rPr>
          <w:sz w:val="16"/>
        </w:rPr>
        <w:t xml:space="preserve">. In the nineteenth century, Samuel Slater brought critical British industrial know-how to US mills. More recently, Hungarian-born biochemist Katalin Karikó spent decades in American labs laying the groundwork for lifesaving mRNA vaccines. </w:t>
      </w:r>
      <w:r w:rsidRPr="0032093E">
        <w:rPr>
          <w:u w:val="single"/>
        </w:rPr>
        <w:t xml:space="preserve">Yet </w:t>
      </w:r>
      <w:r w:rsidRPr="00926F69">
        <w:rPr>
          <w:highlight w:val="cyan"/>
          <w:u w:val="single"/>
        </w:rPr>
        <w:t>Trump’s visa crackdowns</w:t>
      </w:r>
      <w:r w:rsidRPr="0032093E">
        <w:rPr>
          <w:u w:val="single"/>
        </w:rPr>
        <w:t xml:space="preserve">, bans on international students, and hostility toward universities </w:t>
      </w:r>
      <w:r w:rsidRPr="00926F69">
        <w:rPr>
          <w:highlight w:val="cyan"/>
          <w:u w:val="single"/>
        </w:rPr>
        <w:t>have made the US less appealing to global talent.</w:t>
      </w:r>
      <w:r w:rsidRPr="00EE7A1C">
        <w:rPr>
          <w:sz w:val="16"/>
        </w:rPr>
        <w:t xml:space="preserve"> European research institutions now celebrate attracting top scientists from the </w:t>
      </w:r>
      <w:r w:rsidRPr="00926F69">
        <w:rPr>
          <w:rStyle w:val="Emphasis"/>
          <w:highlight w:val="cyan"/>
        </w:rPr>
        <w:t>US. America’s historic “brain gain” is dangerously close to becoming a brain drain.</w:t>
      </w:r>
    </w:p>
    <w:p w14:paraId="35781261" w14:textId="77777777" w:rsidR="00C93EEE" w:rsidRPr="00EE7A1C" w:rsidRDefault="00C93EEE" w:rsidP="00C93EEE">
      <w:pPr>
        <w:rPr>
          <w:sz w:val="16"/>
        </w:rPr>
      </w:pPr>
      <w:r w:rsidRPr="00EE7A1C">
        <w:rPr>
          <w:sz w:val="16"/>
        </w:rPr>
        <w:t>The third pillar is competition</w:t>
      </w:r>
      <w:r w:rsidRPr="00A44FD7">
        <w:rPr>
          <w:u w:val="single"/>
        </w:rPr>
        <w:t>. America’s tech revolution didn’t come from protected industries; it came from companies that had to compete with challengers, both domestically and abroad</w:t>
      </w:r>
      <w:r w:rsidRPr="00EE7A1C">
        <w:rPr>
          <w:sz w:val="16"/>
        </w:rPr>
        <w:t>. Unlike Japan, where lax competition policy favored established conglomerates and stifled innovation, America’s robust antitrust regime consistently targeted monopolies, thereby promoting entrepreneurship. For example, the breakup of telecommunications giant AT&amp;T in 1984 prevented a single company from monopolizing the emerging internet, creating a competitive environment in which innovation could thrive organically.</w:t>
      </w:r>
    </w:p>
    <w:p w14:paraId="5A65D3E6" w14:textId="77777777" w:rsidR="00C93EEE" w:rsidRPr="00EE7A1C" w:rsidRDefault="00C93EEE" w:rsidP="00C93EEE">
      <w:pPr>
        <w:rPr>
          <w:sz w:val="16"/>
        </w:rPr>
      </w:pPr>
      <w:r w:rsidRPr="004528F0">
        <w:rPr>
          <w:u w:val="single"/>
        </w:rPr>
        <w:t xml:space="preserve">But </w:t>
      </w:r>
      <w:r w:rsidRPr="00926F69">
        <w:rPr>
          <w:highlight w:val="cyan"/>
          <w:u w:val="single"/>
        </w:rPr>
        <w:t>America’s commitment to</w:t>
      </w:r>
      <w:r w:rsidRPr="004528F0">
        <w:rPr>
          <w:u w:val="single"/>
        </w:rPr>
        <w:t xml:space="preserve"> vigorous </w:t>
      </w:r>
      <w:r w:rsidRPr="00926F69">
        <w:rPr>
          <w:highlight w:val="cyan"/>
          <w:u w:val="single"/>
        </w:rPr>
        <w:t>competition has been weakening</w:t>
      </w:r>
      <w:r w:rsidRPr="004528F0">
        <w:rPr>
          <w:u w:val="single"/>
        </w:rPr>
        <w:t xml:space="preserve"> for decades</w:t>
      </w:r>
      <w:r w:rsidRPr="00EE7A1C">
        <w:rPr>
          <w:sz w:val="16"/>
        </w:rPr>
        <w:t xml:space="preserve">. </w:t>
      </w:r>
      <w:r w:rsidRPr="004528F0">
        <w:rPr>
          <w:u w:val="single"/>
        </w:rPr>
        <w:t>Industry concentration is rising, fewer startups are launching, and productivity growth is sluggish.</w:t>
      </w:r>
      <w:r w:rsidRPr="00EE7A1C">
        <w:rPr>
          <w:sz w:val="16"/>
        </w:rPr>
        <w:t xml:space="preserve"> And as if these trends weren’t bad enough, </w:t>
      </w:r>
      <w:r w:rsidRPr="00926F69">
        <w:rPr>
          <w:rStyle w:val="Emphasis"/>
          <w:highlight w:val="cyan"/>
        </w:rPr>
        <w:t>Trump’s tariff wall will accelerate the slide</w:t>
      </w:r>
      <w:r w:rsidRPr="00EE7A1C">
        <w:rPr>
          <w:sz w:val="16"/>
        </w:rPr>
        <w:t>, shielding entrenched firms from foreign challengers and – through an opaque waiver system – turning trade policy into a cash-for-favors bazaar.</w:t>
      </w:r>
    </w:p>
    <w:p w14:paraId="0F7F1565" w14:textId="77777777" w:rsidR="00C93EEE" w:rsidRPr="00EE7A1C" w:rsidRDefault="00C93EEE" w:rsidP="00C93EEE">
      <w:pPr>
        <w:rPr>
          <w:sz w:val="16"/>
        </w:rPr>
      </w:pPr>
      <w:r w:rsidRPr="00EE7A1C">
        <w:rPr>
          <w:sz w:val="16"/>
        </w:rPr>
        <w:t>Hence, lobbying outlays tied to tariff exemptions – rewarding political proximity rather than performance – skyrocketed by 277% year on year in the first quarter of 2025. This politicized waiver system signals a drift toward crony capitalism, and away from the open, competitive marketplace that once powered US innovation.</w:t>
      </w:r>
    </w:p>
    <w:p w14:paraId="19647A51" w14:textId="77777777" w:rsidR="00C93EEE" w:rsidRPr="00EE7A1C" w:rsidRDefault="00C93EEE" w:rsidP="00C93EEE">
      <w:pPr>
        <w:rPr>
          <w:sz w:val="16"/>
        </w:rPr>
      </w:pPr>
      <w:r w:rsidRPr="00EE7A1C">
        <w:rPr>
          <w:sz w:val="16"/>
        </w:rPr>
        <w:t>The fourth factor is finance. US venture capital – anchored by deep, liquid public markets – is what allowed Apple and Microsoft in the 1970s, followed by Amazon and Google in the 1990s, to scale up at warp speed. By 2000, VC-backed firms comprised one-third of US market value, dwarfing Europe’s bank-centered model.</w:t>
      </w:r>
    </w:p>
    <w:p w14:paraId="3EB538DD" w14:textId="77777777" w:rsidR="00C93EEE" w:rsidRPr="00EE7A1C" w:rsidRDefault="00C93EEE" w:rsidP="00C93EEE">
      <w:pPr>
        <w:rPr>
          <w:sz w:val="16"/>
        </w:rPr>
      </w:pPr>
      <w:r w:rsidRPr="00EE7A1C">
        <w:rPr>
          <w:sz w:val="16"/>
        </w:rPr>
        <w:t xml:space="preserve">But this engine is now sputtering. </w:t>
      </w:r>
      <w:r w:rsidRPr="00926F69">
        <w:rPr>
          <w:highlight w:val="cyan"/>
          <w:u w:val="single"/>
        </w:rPr>
        <w:t>Trump’s tax cuts will widen the fiscal deficit</w:t>
      </w:r>
      <w:r w:rsidRPr="007A6549">
        <w:rPr>
          <w:u w:val="single"/>
        </w:rPr>
        <w:t>, forcing the Treasury to borrow more</w:t>
      </w:r>
      <w:r w:rsidRPr="00926F69">
        <w:rPr>
          <w:highlight w:val="cyan"/>
          <w:u w:val="single"/>
        </w:rPr>
        <w:t xml:space="preserve">, </w:t>
      </w:r>
      <w:r w:rsidRPr="00926F69">
        <w:rPr>
          <w:rStyle w:val="Emphasis"/>
          <w:highlight w:val="cyan"/>
        </w:rPr>
        <w:t>and</w:t>
      </w:r>
      <w:r w:rsidRPr="007A6549">
        <w:rPr>
          <w:u w:val="single"/>
        </w:rPr>
        <w:t xml:space="preserve"> likely </w:t>
      </w:r>
      <w:r w:rsidRPr="00926F69">
        <w:rPr>
          <w:rStyle w:val="Emphasis"/>
          <w:highlight w:val="cyan"/>
        </w:rPr>
        <w:t>push</w:t>
      </w:r>
      <w:r w:rsidRPr="00926F69">
        <w:t>i</w:t>
      </w:r>
      <w:r w:rsidRPr="007A6549">
        <w:rPr>
          <w:u w:val="single"/>
        </w:rPr>
        <w:t xml:space="preserve">ng </w:t>
      </w:r>
      <w:r w:rsidRPr="00926F69">
        <w:rPr>
          <w:rStyle w:val="Emphasis"/>
          <w:highlight w:val="cyan"/>
        </w:rPr>
        <w:t>up interest rates</w:t>
      </w:r>
      <w:r w:rsidRPr="00EE7A1C">
        <w:rPr>
          <w:sz w:val="16"/>
        </w:rPr>
        <w:t xml:space="preserve">. Higher borrowing costs will hit startups just as </w:t>
      </w:r>
      <w:r w:rsidRPr="00926F69">
        <w:rPr>
          <w:rStyle w:val="Emphasis"/>
        </w:rPr>
        <w:t>tariff-driven market</w:t>
      </w:r>
      <w:r w:rsidRPr="00606474">
        <w:rPr>
          <w:u w:val="single"/>
        </w:rPr>
        <w:t xml:space="preserve"> volatility is already sapping investors’ risk appetite</w:t>
      </w:r>
      <w:r w:rsidRPr="00EE7A1C">
        <w:rPr>
          <w:sz w:val="16"/>
        </w:rPr>
        <w:t xml:space="preserve">. Recent reports warn that </w:t>
      </w:r>
      <w:r w:rsidRPr="000D44C1">
        <w:rPr>
          <w:u w:val="single"/>
        </w:rPr>
        <w:t xml:space="preserve">tariffs and uncertainty have </w:t>
      </w:r>
      <w:r w:rsidRPr="00926F69">
        <w:rPr>
          <w:highlight w:val="cyan"/>
          <w:u w:val="single"/>
        </w:rPr>
        <w:t>darkened the prospects</w:t>
      </w:r>
      <w:r w:rsidRPr="000D44C1">
        <w:rPr>
          <w:u w:val="single"/>
        </w:rPr>
        <w:t xml:space="preserve"> </w:t>
      </w:r>
      <w:r w:rsidRPr="00926F69">
        <w:rPr>
          <w:highlight w:val="cyan"/>
          <w:u w:val="single"/>
        </w:rPr>
        <w:t>for</w:t>
      </w:r>
      <w:r w:rsidRPr="000D44C1">
        <w:rPr>
          <w:u w:val="single"/>
        </w:rPr>
        <w:t xml:space="preserve"> venture </w:t>
      </w:r>
      <w:r w:rsidRPr="00926F69">
        <w:rPr>
          <w:highlight w:val="cyan"/>
          <w:u w:val="single"/>
        </w:rPr>
        <w:t>funding</w:t>
      </w:r>
      <w:r w:rsidRPr="000D44C1">
        <w:rPr>
          <w:u w:val="single"/>
        </w:rPr>
        <w:t xml:space="preserve"> and initial public offerings, </w:t>
      </w:r>
      <w:r w:rsidRPr="00926F69">
        <w:rPr>
          <w:highlight w:val="cyan"/>
          <w:u w:val="single"/>
        </w:rPr>
        <w:t>threatening</w:t>
      </w:r>
      <w:r w:rsidRPr="000D44C1">
        <w:rPr>
          <w:u w:val="single"/>
        </w:rPr>
        <w:t xml:space="preserve"> the foundations of </w:t>
      </w:r>
      <w:r w:rsidRPr="00926F69">
        <w:rPr>
          <w:highlight w:val="cyan"/>
          <w:u w:val="single"/>
        </w:rPr>
        <w:t>America’s startup economy</w:t>
      </w:r>
      <w:r w:rsidRPr="00EE7A1C">
        <w:rPr>
          <w:sz w:val="16"/>
        </w:rPr>
        <w:t>.</w:t>
      </w:r>
    </w:p>
    <w:p w14:paraId="49533C0B" w14:textId="77777777" w:rsidR="00C93EEE" w:rsidRPr="00EE7A1C" w:rsidRDefault="00C93EEE" w:rsidP="00C93EEE">
      <w:pPr>
        <w:rPr>
          <w:sz w:val="16"/>
        </w:rPr>
      </w:pPr>
      <w:r w:rsidRPr="00EE7A1C">
        <w:rPr>
          <w:sz w:val="16"/>
        </w:rPr>
        <w:t>The fifth pillar is an impartial state. America learned during the Gilded Age that unchecked monopolies and political corruption threaten growth. Congress responded with pro-competition reforms: the Pendleton Act of 1883 replaced patronage with a merit-based civil service, and the Sherman Antitrust Act of 1890 curbed anticompetitive practices.</w:t>
      </w:r>
    </w:p>
    <w:p w14:paraId="19334FF5" w14:textId="77777777" w:rsidR="00C93EEE" w:rsidRPr="00EE7A1C" w:rsidRDefault="00C93EEE" w:rsidP="00C93EEE">
      <w:pPr>
        <w:rPr>
          <w:sz w:val="16"/>
        </w:rPr>
      </w:pPr>
      <w:r w:rsidRPr="00EE7A1C">
        <w:rPr>
          <w:sz w:val="16"/>
        </w:rPr>
        <w:t>Today, these institutional safeguards are weakening. Trump’s proposed “Schedule F” rule change would purge thousands of career government experts and replace them with loyalists, mirroring President Xi Jinping’s approach in China (where loyalty is often prized over competence). Similarly, the Department of Government Efficiency – spearheaded by Elon Musk – risks producing a less capable and more politically compromised civil service. Agencies like the Internal Revenue Service have massive staffs primarily because the US tax code is overly complicated and filled with loopholes. Without regulatory simplification, bureaucracy cannot be meaningfully reduced, nor can rules be effectively enforced.</w:t>
      </w:r>
    </w:p>
    <w:p w14:paraId="608F3B4D" w14:textId="77777777" w:rsidR="00C93EEE" w:rsidRPr="00EE7A1C" w:rsidRDefault="00C93EEE" w:rsidP="00C93EEE">
      <w:pPr>
        <w:rPr>
          <w:sz w:val="16"/>
        </w:rPr>
      </w:pPr>
      <w:r w:rsidRPr="00EE7A1C">
        <w:rPr>
          <w:sz w:val="16"/>
        </w:rPr>
        <w:t>The only consolation is that America’s main competitor, China, also faces big internal challenges. Although China’s most innovative activity still comes from private or foreign-backed firms, the government has been recentralizing economic power: the allocation of licenses, credit, and public contracts increasingly favors politically reliable conglomerates; antitrust rules are enforced selectively; and Xi’s anti-corruption drive doubles as a loyalty filter. Productivity has stalled as an overstretched property sector absorbed a staggering one-third of GDP.</w:t>
      </w:r>
    </w:p>
    <w:p w14:paraId="71E2D5E2" w14:textId="77777777" w:rsidR="00C93EEE" w:rsidRPr="00EE7A1C" w:rsidRDefault="00C93EEE" w:rsidP="00C93EEE">
      <w:pPr>
        <w:rPr>
          <w:sz w:val="16"/>
        </w:rPr>
      </w:pPr>
      <w:r w:rsidRPr="00EE7A1C">
        <w:rPr>
          <w:sz w:val="16"/>
        </w:rPr>
        <w:t>Meanwhile, firms lacking strong political patrons – the AI startup DeepSeek among them – operate in a legal grey zone, and the state’s tight grip on critical information technologies invites ever-tighter oversight that throttles grassroots experimentation. Xi’s “divide-and-rule” strategy may secure political control, but it erodes the provincial decentralization that powered China’s post-1980s rise.</w:t>
      </w:r>
    </w:p>
    <w:p w14:paraId="263421EF" w14:textId="77777777" w:rsidR="00C93EEE" w:rsidRPr="00EE7A1C" w:rsidRDefault="00C93EEE" w:rsidP="00C93EEE">
      <w:pPr>
        <w:rPr>
          <w:sz w:val="16"/>
        </w:rPr>
      </w:pPr>
      <w:r w:rsidRPr="00EE7A1C">
        <w:rPr>
          <w:sz w:val="16"/>
        </w:rPr>
        <w:t xml:space="preserve">Yet liberal democracies are not guaranteed continuous technological progress, either. Innovation depends on openness, impartial rules, and vigorous competition. These cannot be taken for granted. </w:t>
      </w:r>
      <w:r w:rsidRPr="00926F69">
        <w:rPr>
          <w:rStyle w:val="Emphasis"/>
          <w:highlight w:val="cyan"/>
        </w:rPr>
        <w:t>Under</w:t>
      </w:r>
      <w:r w:rsidRPr="00E840D4">
        <w:rPr>
          <w:rStyle w:val="Emphasis"/>
        </w:rPr>
        <w:t xml:space="preserve"> </w:t>
      </w:r>
      <w:r w:rsidRPr="00926F69">
        <w:rPr>
          <w:rStyle w:val="Emphasis"/>
          <w:highlight w:val="cyan"/>
        </w:rPr>
        <w:t>the Trump administration, America</w:t>
      </w:r>
      <w:r w:rsidRPr="00926F69">
        <w:rPr>
          <w:sz w:val="16"/>
          <w:highlight w:val="cyan"/>
        </w:rPr>
        <w:t>’s</w:t>
      </w:r>
      <w:r w:rsidRPr="00EE7A1C">
        <w:rPr>
          <w:sz w:val="16"/>
        </w:rPr>
        <w:t xml:space="preserve"> historical advantages are </w:t>
      </w:r>
      <w:r w:rsidRPr="00926F69">
        <w:rPr>
          <w:rStyle w:val="Emphasis"/>
          <w:highlight w:val="cyan"/>
        </w:rPr>
        <w:t>deteriorating rapidly</w:t>
      </w:r>
      <w:r w:rsidRPr="00EE7A1C">
        <w:rPr>
          <w:sz w:val="16"/>
        </w:rPr>
        <w:t>. Sustaining innovation – the source of America’s prosperity – requires actively defending institutions, not protecting industries.</w:t>
      </w:r>
    </w:p>
    <w:p w14:paraId="009A39BC" w14:textId="77777777" w:rsidR="00C93EEE" w:rsidRDefault="00C93EEE" w:rsidP="00C93EEE">
      <w:pPr>
        <w:pStyle w:val="Heading4"/>
      </w:pPr>
      <w:r>
        <w:t>Tech leadership increases our chances of nuclear war</w:t>
      </w:r>
    </w:p>
    <w:p w14:paraId="37A5923A" w14:textId="77777777" w:rsidR="00C93EEE" w:rsidRDefault="00C93EEE" w:rsidP="00C93EEE">
      <w:r w:rsidRPr="007A0B94">
        <w:rPr>
          <w:rStyle w:val="Style13ptBold"/>
        </w:rPr>
        <w:t>Alexandra</w:t>
      </w:r>
      <w:r>
        <w:rPr>
          <w:rStyle w:val="Style13ptBold"/>
        </w:rPr>
        <w:t xml:space="preserve"> ‘25</w:t>
      </w:r>
      <w:r w:rsidRPr="007A0B94">
        <w:t xml:space="preserve">. </w:t>
      </w:r>
      <w:r>
        <w:t xml:space="preserve">[Witze; Jul 17; Science Reporter; </w:t>
      </w:r>
      <w:r w:rsidRPr="007A0B94">
        <w:t>“How to Avoid Nuclear War in an Era of AI and Misinformation</w:t>
      </w:r>
      <w:r>
        <w:t xml:space="preserve">,”; </w:t>
      </w:r>
      <w:r w:rsidRPr="001D030B">
        <w:t>https://doi.org/10.1038/d41586-025-02260-z</w:t>
      </w:r>
      <w:r>
        <w:t>]</w:t>
      </w:r>
    </w:p>
    <w:p w14:paraId="65E785FF" w14:textId="77777777" w:rsidR="00C93EEE" w:rsidRPr="001D030B" w:rsidRDefault="00C93EEE" w:rsidP="00C93EEE">
      <w:pPr>
        <w:rPr>
          <w:sz w:val="16"/>
        </w:rPr>
      </w:pPr>
      <w:r w:rsidRPr="001D030B">
        <w:rPr>
          <w:sz w:val="16"/>
        </w:rPr>
        <w:t xml:space="preserve">The </w:t>
      </w:r>
      <w:r w:rsidRPr="00593B28">
        <w:rPr>
          <w:u w:val="single"/>
        </w:rPr>
        <w:t xml:space="preserve">power of </w:t>
      </w:r>
      <w:r w:rsidRPr="007A0B94">
        <w:rPr>
          <w:u w:val="single"/>
        </w:rPr>
        <w:t xml:space="preserve">the </w:t>
      </w:r>
      <w:r w:rsidRPr="007A0B94">
        <w:rPr>
          <w:highlight w:val="cyan"/>
          <w:u w:val="single"/>
        </w:rPr>
        <w:t>Internet and social media</w:t>
      </w:r>
      <w:r w:rsidRPr="00593B28">
        <w:rPr>
          <w:u w:val="single"/>
        </w:rPr>
        <w:t xml:space="preserve"> to </w:t>
      </w:r>
      <w:r w:rsidRPr="007A0B94">
        <w:rPr>
          <w:rStyle w:val="Emphasis"/>
          <w:highlight w:val="cyan"/>
        </w:rPr>
        <w:t>amplify</w:t>
      </w:r>
      <w:r w:rsidRPr="001D030B">
        <w:rPr>
          <w:sz w:val="16"/>
        </w:rPr>
        <w:t xml:space="preserve"> </w:t>
      </w:r>
      <w:r w:rsidRPr="00296554">
        <w:rPr>
          <w:sz w:val="20"/>
          <w:szCs w:val="28"/>
          <w:highlight w:val="cyan"/>
          <w:u w:val="single"/>
        </w:rPr>
        <w:t>misinformation</w:t>
      </w:r>
      <w:r w:rsidRPr="00296554">
        <w:rPr>
          <w:sz w:val="14"/>
        </w:rPr>
        <w:t xml:space="preserve"> </w:t>
      </w:r>
      <w:r w:rsidRPr="001D030B">
        <w:rPr>
          <w:sz w:val="16"/>
        </w:rPr>
        <w:t xml:space="preserve">— and its close cousin, </w:t>
      </w:r>
      <w:r w:rsidRPr="00593B28">
        <w:rPr>
          <w:u w:val="single"/>
        </w:rPr>
        <w:t>disinformation</w:t>
      </w:r>
      <w:r w:rsidRPr="001D030B">
        <w:rPr>
          <w:sz w:val="16"/>
        </w:rPr>
        <w:t xml:space="preserve">, the </w:t>
      </w:r>
      <w:r w:rsidRPr="00593B28">
        <w:rPr>
          <w:u w:val="single"/>
        </w:rPr>
        <w:t>deliberate spread of false facts</w:t>
      </w:r>
      <w:r w:rsidRPr="001D030B">
        <w:rPr>
          <w:sz w:val="16"/>
        </w:rPr>
        <w:t xml:space="preserve"> — </w:t>
      </w:r>
      <w:r w:rsidRPr="00593B28">
        <w:rPr>
          <w:u w:val="single"/>
        </w:rPr>
        <w:t xml:space="preserve">only add to the fragility of the new situation. Both can </w:t>
      </w:r>
      <w:r w:rsidRPr="007A0B94">
        <w:rPr>
          <w:highlight w:val="cyan"/>
          <w:u w:val="single"/>
        </w:rPr>
        <w:t>cloud</w:t>
      </w:r>
      <w:r w:rsidRPr="00593B28">
        <w:rPr>
          <w:u w:val="single"/>
        </w:rPr>
        <w:t xml:space="preserve"> delicate </w:t>
      </w:r>
      <w:r w:rsidRPr="007A0B94">
        <w:rPr>
          <w:highlight w:val="cyan"/>
          <w:u w:val="single"/>
        </w:rPr>
        <w:t>discussions</w:t>
      </w:r>
      <w:r w:rsidRPr="00593B28">
        <w:rPr>
          <w:u w:val="single"/>
        </w:rPr>
        <w:t xml:space="preserve"> </w:t>
      </w:r>
      <w:r w:rsidRPr="007A0B94">
        <w:rPr>
          <w:highlight w:val="cyan"/>
          <w:u w:val="single"/>
        </w:rPr>
        <w:t>around</w:t>
      </w:r>
      <w:r w:rsidRPr="00593B28">
        <w:rPr>
          <w:u w:val="single"/>
        </w:rPr>
        <w:t xml:space="preserve"> </w:t>
      </w:r>
      <w:r w:rsidRPr="007A0B94">
        <w:rPr>
          <w:highlight w:val="cyan"/>
          <w:u w:val="single"/>
        </w:rPr>
        <w:t>nuclear</w:t>
      </w:r>
      <w:r w:rsidRPr="00593B28">
        <w:rPr>
          <w:u w:val="single"/>
        </w:rPr>
        <w:t xml:space="preserve"> </w:t>
      </w:r>
      <w:r w:rsidRPr="007A0B94">
        <w:rPr>
          <w:highlight w:val="cyan"/>
          <w:u w:val="single"/>
        </w:rPr>
        <w:t>deterrence</w:t>
      </w:r>
      <w:r w:rsidRPr="00593B28">
        <w:rPr>
          <w:u w:val="single"/>
        </w:rPr>
        <w:t xml:space="preserve"> </w:t>
      </w:r>
      <w:r w:rsidRPr="007A0B94">
        <w:rPr>
          <w:highlight w:val="cyan"/>
          <w:u w:val="single"/>
        </w:rPr>
        <w:t>and</w:t>
      </w:r>
      <w:r w:rsidRPr="00593B28">
        <w:rPr>
          <w:u w:val="single"/>
        </w:rPr>
        <w:t xml:space="preserve"> </w:t>
      </w:r>
      <w:r w:rsidRPr="007A0B94">
        <w:rPr>
          <w:rStyle w:val="Emphasis"/>
          <w:highlight w:val="cyan"/>
        </w:rPr>
        <w:t>raise</w:t>
      </w:r>
      <w:r w:rsidRPr="00593B28">
        <w:rPr>
          <w:u w:val="single"/>
        </w:rPr>
        <w:t xml:space="preserve"> the </w:t>
      </w:r>
      <w:r w:rsidRPr="007A0B94">
        <w:rPr>
          <w:rStyle w:val="Emphasis"/>
          <w:highlight w:val="cyan"/>
        </w:rPr>
        <w:t>risks</w:t>
      </w:r>
      <w:r w:rsidRPr="00593B28">
        <w:rPr>
          <w:u w:val="single"/>
        </w:rPr>
        <w:t xml:space="preserve"> </w:t>
      </w:r>
      <w:r w:rsidRPr="007A0B94">
        <w:rPr>
          <w:highlight w:val="cyan"/>
          <w:u w:val="single"/>
        </w:rPr>
        <w:t>of</w:t>
      </w:r>
      <w:r w:rsidRPr="00593B28">
        <w:rPr>
          <w:u w:val="single"/>
        </w:rPr>
        <w:t xml:space="preserve"> military </w:t>
      </w:r>
      <w:r w:rsidRPr="007A0B94">
        <w:rPr>
          <w:highlight w:val="cyan"/>
          <w:u w:val="single"/>
        </w:rPr>
        <w:t>escalation</w:t>
      </w:r>
      <w:r w:rsidRPr="001D030B">
        <w:rPr>
          <w:sz w:val="16"/>
        </w:rPr>
        <w:t>.</w:t>
      </w:r>
    </w:p>
    <w:p w14:paraId="7E0C8583" w14:textId="77777777" w:rsidR="00C93EEE" w:rsidRPr="00593B28" w:rsidRDefault="00C93EEE" w:rsidP="00C93EEE">
      <w:pPr>
        <w:rPr>
          <w:u w:val="single"/>
        </w:rPr>
      </w:pPr>
      <w:r w:rsidRPr="001D030B">
        <w:rPr>
          <w:sz w:val="16"/>
        </w:rPr>
        <w:t xml:space="preserve">Take the India–Pakistan conflict in May, which started when India launched strikes on Pakistan following a terrorist attack. Pakistan retaliated and the two countries launched missiles and other weapons at each other, with casualties on both sides. </w:t>
      </w:r>
      <w:r w:rsidRPr="00593B28">
        <w:rPr>
          <w:u w:val="single"/>
        </w:rPr>
        <w:t xml:space="preserve">News and </w:t>
      </w:r>
      <w:r w:rsidRPr="007A0B94">
        <w:rPr>
          <w:highlight w:val="cyan"/>
          <w:u w:val="single"/>
        </w:rPr>
        <w:t>social</w:t>
      </w:r>
      <w:r w:rsidRPr="00593B28">
        <w:rPr>
          <w:u w:val="single"/>
        </w:rPr>
        <w:t>-</w:t>
      </w:r>
      <w:r w:rsidRPr="007A0B94">
        <w:rPr>
          <w:highlight w:val="cyan"/>
          <w:u w:val="single"/>
        </w:rPr>
        <w:t>media</w:t>
      </w:r>
      <w:r w:rsidRPr="00593B28">
        <w:rPr>
          <w:u w:val="single"/>
        </w:rPr>
        <w:t xml:space="preserve"> channels were </w:t>
      </w:r>
      <w:r w:rsidRPr="007A0B94">
        <w:rPr>
          <w:highlight w:val="cyan"/>
          <w:u w:val="single"/>
        </w:rPr>
        <w:t>flood</w:t>
      </w:r>
      <w:r w:rsidRPr="00593B28">
        <w:rPr>
          <w:u w:val="single"/>
        </w:rPr>
        <w:t xml:space="preserve">ed with </w:t>
      </w:r>
      <w:r w:rsidRPr="007A0B94">
        <w:rPr>
          <w:highlight w:val="cyan"/>
          <w:u w:val="single"/>
        </w:rPr>
        <w:t>false</w:t>
      </w:r>
      <w:r w:rsidRPr="00593B28">
        <w:rPr>
          <w:u w:val="single"/>
        </w:rPr>
        <w:t xml:space="preserve"> </w:t>
      </w:r>
      <w:r w:rsidRPr="007A0B94">
        <w:rPr>
          <w:highlight w:val="cyan"/>
          <w:u w:val="single"/>
        </w:rPr>
        <w:t>claims</w:t>
      </w:r>
      <w:r w:rsidRPr="00593B28">
        <w:rPr>
          <w:u w:val="single"/>
        </w:rPr>
        <w:t xml:space="preserve"> </w:t>
      </w:r>
      <w:r w:rsidRPr="007A0B94">
        <w:rPr>
          <w:highlight w:val="cyan"/>
          <w:u w:val="single"/>
        </w:rPr>
        <w:t>of</w:t>
      </w:r>
      <w:r w:rsidRPr="00593B28">
        <w:rPr>
          <w:u w:val="single"/>
        </w:rPr>
        <w:t xml:space="preserve"> </w:t>
      </w:r>
      <w:r w:rsidRPr="007A0B94">
        <w:rPr>
          <w:highlight w:val="cyan"/>
          <w:u w:val="single"/>
        </w:rPr>
        <w:t>military</w:t>
      </w:r>
      <w:r w:rsidRPr="00593B28">
        <w:rPr>
          <w:u w:val="single"/>
        </w:rPr>
        <w:t xml:space="preserve"> triumph, including AI-generated images purporting to show enemy targets that had been destroyed</w:t>
      </w:r>
      <w:r w:rsidRPr="001D030B">
        <w:rPr>
          <w:sz w:val="16"/>
        </w:rPr>
        <w:t xml:space="preserve">. Global-security specialists worried that </w:t>
      </w:r>
      <w:r w:rsidRPr="00593B28">
        <w:rPr>
          <w:u w:val="single"/>
        </w:rPr>
        <w:t xml:space="preserve">the </w:t>
      </w:r>
      <w:r w:rsidRPr="007A0B94">
        <w:rPr>
          <w:highlight w:val="cyan"/>
          <w:u w:val="single"/>
        </w:rPr>
        <w:t>disinformation</w:t>
      </w:r>
      <w:r w:rsidRPr="00593B28">
        <w:rPr>
          <w:u w:val="single"/>
        </w:rPr>
        <w:t xml:space="preserve"> about the scale of destruction could </w:t>
      </w:r>
      <w:r w:rsidRPr="007A0B94">
        <w:rPr>
          <w:highlight w:val="cyan"/>
          <w:u w:val="single"/>
        </w:rPr>
        <w:t>trigger</w:t>
      </w:r>
      <w:r w:rsidRPr="00593B28">
        <w:rPr>
          <w:u w:val="single"/>
        </w:rPr>
        <w:t xml:space="preserve"> escalation into </w:t>
      </w:r>
      <w:r w:rsidRPr="007A0B94">
        <w:rPr>
          <w:rStyle w:val="Emphasis"/>
          <w:highlight w:val="cyan"/>
        </w:rPr>
        <w:t>nuclear</w:t>
      </w:r>
      <w:r w:rsidRPr="007A0B94">
        <w:rPr>
          <w:rStyle w:val="Emphasis"/>
        </w:rPr>
        <w:t xml:space="preserve"> </w:t>
      </w:r>
      <w:r w:rsidRPr="007A0B94">
        <w:rPr>
          <w:rStyle w:val="Emphasis"/>
          <w:highlight w:val="cyan"/>
        </w:rPr>
        <w:t>war</w:t>
      </w:r>
      <w:r w:rsidRPr="007A0B94">
        <w:rPr>
          <w:rStyle w:val="Emphasis"/>
        </w:rPr>
        <w:t>.</w:t>
      </w:r>
    </w:p>
    <w:p w14:paraId="416AF8C9" w14:textId="77777777" w:rsidR="00C93EEE" w:rsidRPr="001D030B" w:rsidRDefault="00C93EEE" w:rsidP="00C93EEE">
      <w:pPr>
        <w:rPr>
          <w:sz w:val="16"/>
        </w:rPr>
      </w:pPr>
      <w:r w:rsidRPr="001D030B">
        <w:rPr>
          <w:sz w:val="16"/>
        </w:rPr>
        <w:t xml:space="preserve">That didn’t happen: after four days of conflict, India and Pakistan agreed to a ceasefire following pressure from the United States. But it’s not hard to imagine how </w:t>
      </w:r>
      <w:r w:rsidRPr="007A0B94">
        <w:rPr>
          <w:highlight w:val="cyan"/>
          <w:u w:val="single"/>
        </w:rPr>
        <w:t>disinformation</w:t>
      </w:r>
      <w:r w:rsidRPr="00593B28">
        <w:rPr>
          <w:u w:val="single"/>
        </w:rPr>
        <w:t xml:space="preserve"> could </w:t>
      </w:r>
      <w:r w:rsidRPr="007A0B94">
        <w:rPr>
          <w:highlight w:val="cyan"/>
          <w:u w:val="single"/>
        </w:rPr>
        <w:t>nudge</w:t>
      </w:r>
      <w:r w:rsidRPr="00593B28">
        <w:rPr>
          <w:u w:val="single"/>
        </w:rPr>
        <w:t xml:space="preserve"> a </w:t>
      </w:r>
      <w:r w:rsidRPr="007A0B94">
        <w:rPr>
          <w:highlight w:val="cyan"/>
          <w:u w:val="single"/>
        </w:rPr>
        <w:t>leader</w:t>
      </w:r>
      <w:r w:rsidRPr="00593B28">
        <w:rPr>
          <w:u w:val="single"/>
        </w:rPr>
        <w:t xml:space="preserve"> of a nuclear-armed nation </w:t>
      </w:r>
      <w:r w:rsidRPr="007A0B94">
        <w:rPr>
          <w:highlight w:val="cyan"/>
          <w:u w:val="single"/>
        </w:rPr>
        <w:t>into</w:t>
      </w:r>
      <w:r w:rsidRPr="00593B28">
        <w:rPr>
          <w:u w:val="single"/>
        </w:rPr>
        <w:t xml:space="preserve"> </w:t>
      </w:r>
      <w:r w:rsidRPr="007A0B94">
        <w:rPr>
          <w:highlight w:val="cyan"/>
          <w:u w:val="single"/>
        </w:rPr>
        <w:t>deciding</w:t>
      </w:r>
      <w:r w:rsidRPr="00593B28">
        <w:rPr>
          <w:u w:val="single"/>
        </w:rPr>
        <w:t xml:space="preserve"> </w:t>
      </w:r>
      <w:r w:rsidRPr="007A0B94">
        <w:rPr>
          <w:highlight w:val="cyan"/>
          <w:u w:val="single"/>
        </w:rPr>
        <w:t>to</w:t>
      </w:r>
      <w:r w:rsidRPr="00593B28">
        <w:rPr>
          <w:u w:val="single"/>
        </w:rPr>
        <w:t xml:space="preserve"> </w:t>
      </w:r>
      <w:r w:rsidRPr="007A0B94">
        <w:rPr>
          <w:highlight w:val="cyan"/>
          <w:u w:val="single"/>
        </w:rPr>
        <w:t>use</w:t>
      </w:r>
      <w:r w:rsidRPr="00593B28">
        <w:rPr>
          <w:u w:val="single"/>
        </w:rPr>
        <w:t xml:space="preserve"> </w:t>
      </w:r>
      <w:r w:rsidRPr="007A0B94">
        <w:rPr>
          <w:highlight w:val="cyan"/>
          <w:u w:val="single"/>
        </w:rPr>
        <w:t>nuclear</w:t>
      </w:r>
      <w:r w:rsidRPr="00593B28">
        <w:rPr>
          <w:u w:val="single"/>
        </w:rPr>
        <w:t xml:space="preserve"> </w:t>
      </w:r>
      <w:r w:rsidRPr="007A0B94">
        <w:rPr>
          <w:highlight w:val="cyan"/>
          <w:u w:val="single"/>
        </w:rPr>
        <w:t>weapons</w:t>
      </w:r>
      <w:r w:rsidRPr="001D030B">
        <w:rPr>
          <w:sz w:val="16"/>
        </w:rPr>
        <w:t>, says Matt Korda, a nuclear analyst at the Federation of American Scientists in Washington DC, which works to minimize the risks of global threats. For instance, a rogue actor wishing to stir up trouble could start a false rumour on social media aimed at convincing US news consumers that Iran has built a nuclear weapon. Such fears might then trickle through to outlets that are closely watched by the US president and end up influencing his actions. “</w:t>
      </w:r>
      <w:r w:rsidRPr="00593B28">
        <w:rPr>
          <w:u w:val="single"/>
        </w:rPr>
        <w:t>To influence that leader, you have to influence the domestic base of the United States, which I think we’ve learned is incredibly easy to do</w:t>
      </w:r>
      <w:r w:rsidRPr="001D030B">
        <w:rPr>
          <w:sz w:val="16"/>
        </w:rPr>
        <w:t>,” Korda says.</w:t>
      </w:r>
    </w:p>
    <w:p w14:paraId="3FD71D26" w14:textId="77777777" w:rsidR="00C93EEE" w:rsidRPr="001D030B" w:rsidRDefault="00C93EEE" w:rsidP="00C93EEE">
      <w:pPr>
        <w:rPr>
          <w:sz w:val="16"/>
        </w:rPr>
      </w:pPr>
      <w:r w:rsidRPr="001D030B">
        <w:rPr>
          <w:sz w:val="16"/>
        </w:rPr>
        <w:t>Fog of AI war</w:t>
      </w:r>
    </w:p>
    <w:p w14:paraId="3A860463" w14:textId="77777777" w:rsidR="00C93EEE" w:rsidRPr="007A0B94" w:rsidRDefault="00C93EEE" w:rsidP="00C93EEE">
      <w:pPr>
        <w:rPr>
          <w:u w:val="single"/>
        </w:rPr>
      </w:pPr>
      <w:r w:rsidRPr="001D030B">
        <w:rPr>
          <w:sz w:val="16"/>
        </w:rPr>
        <w:t xml:space="preserve">Another emerging issue is the </w:t>
      </w:r>
      <w:r w:rsidRPr="007A0B94">
        <w:rPr>
          <w:u w:val="single"/>
        </w:rPr>
        <w:t xml:space="preserve">role that </w:t>
      </w:r>
      <w:r w:rsidRPr="007A0B94">
        <w:rPr>
          <w:highlight w:val="cyan"/>
          <w:u w:val="single"/>
        </w:rPr>
        <w:t>AI</w:t>
      </w:r>
      <w:r w:rsidRPr="007A0B94">
        <w:rPr>
          <w:u w:val="single"/>
        </w:rPr>
        <w:t xml:space="preserve"> might </w:t>
      </w:r>
      <w:r w:rsidRPr="007A0B94">
        <w:rPr>
          <w:highlight w:val="cyan"/>
          <w:u w:val="single"/>
        </w:rPr>
        <w:t>have</w:t>
      </w:r>
      <w:r w:rsidRPr="007A0B94">
        <w:rPr>
          <w:u w:val="single"/>
        </w:rPr>
        <w:t xml:space="preserve"> in </w:t>
      </w:r>
      <w:r w:rsidRPr="007A0B94">
        <w:rPr>
          <w:highlight w:val="cyan"/>
          <w:u w:val="single"/>
        </w:rPr>
        <w:t>decisions</w:t>
      </w:r>
      <w:r w:rsidRPr="007A0B94">
        <w:rPr>
          <w:u w:val="single"/>
        </w:rPr>
        <w:t xml:space="preserve"> about whether and how </w:t>
      </w:r>
      <w:r w:rsidRPr="007A0B94">
        <w:rPr>
          <w:highlight w:val="cyan"/>
          <w:u w:val="single"/>
        </w:rPr>
        <w:t>to</w:t>
      </w:r>
      <w:r w:rsidRPr="007A0B94">
        <w:rPr>
          <w:u w:val="single"/>
        </w:rPr>
        <w:t xml:space="preserve"> </w:t>
      </w:r>
      <w:r w:rsidRPr="007A0B94">
        <w:rPr>
          <w:highlight w:val="cyan"/>
          <w:u w:val="single"/>
        </w:rPr>
        <w:t>unleash</w:t>
      </w:r>
      <w:r w:rsidRPr="007A0B94">
        <w:rPr>
          <w:u w:val="single"/>
        </w:rPr>
        <w:t xml:space="preserve"> a </w:t>
      </w:r>
      <w:r w:rsidRPr="007A0B94">
        <w:rPr>
          <w:highlight w:val="cyan"/>
          <w:u w:val="single"/>
        </w:rPr>
        <w:t>nuclear</w:t>
      </w:r>
      <w:r w:rsidRPr="007A0B94">
        <w:rPr>
          <w:u w:val="single"/>
        </w:rPr>
        <w:t xml:space="preserve"> </w:t>
      </w:r>
      <w:r w:rsidRPr="007A0B94">
        <w:rPr>
          <w:highlight w:val="cyan"/>
          <w:u w:val="single"/>
        </w:rPr>
        <w:t>weapon</w:t>
      </w:r>
      <w:r w:rsidRPr="001D030B">
        <w:rPr>
          <w:sz w:val="16"/>
        </w:rPr>
        <w:t xml:space="preserve">. The US Department of Defense is using AI tools for planning and battlefield operations in conventional warfare. Its top official in charge of nuclear forces, Air Force general Anthony Cotton, said last year </w:t>
      </w:r>
      <w:r w:rsidRPr="007A0B94">
        <w:rPr>
          <w:u w:val="single"/>
        </w:rPr>
        <w:t xml:space="preserve">that </w:t>
      </w:r>
      <w:r w:rsidRPr="007A0B94">
        <w:rPr>
          <w:highlight w:val="cyan"/>
          <w:u w:val="single"/>
        </w:rPr>
        <w:t>AI</w:t>
      </w:r>
      <w:r w:rsidRPr="007A0B94">
        <w:rPr>
          <w:u w:val="single"/>
        </w:rPr>
        <w:t xml:space="preserve"> can help to </w:t>
      </w:r>
      <w:r w:rsidRPr="007A0B94">
        <w:rPr>
          <w:rStyle w:val="Emphasis"/>
          <w:highlight w:val="cyan"/>
        </w:rPr>
        <w:t>speed</w:t>
      </w:r>
      <w:r w:rsidRPr="007A0B94">
        <w:rPr>
          <w:rStyle w:val="Emphasis"/>
        </w:rPr>
        <w:t xml:space="preserve"> </w:t>
      </w:r>
      <w:r w:rsidRPr="007A0B94">
        <w:rPr>
          <w:rStyle w:val="Emphasis"/>
          <w:highlight w:val="cyan"/>
        </w:rPr>
        <w:t>up</w:t>
      </w:r>
      <w:r w:rsidRPr="007A0B94">
        <w:rPr>
          <w:u w:val="single"/>
        </w:rPr>
        <w:t xml:space="preserve"> </w:t>
      </w:r>
      <w:r w:rsidRPr="007A0B94">
        <w:rPr>
          <w:highlight w:val="cyan"/>
          <w:u w:val="single"/>
        </w:rPr>
        <w:t>nuclear</w:t>
      </w:r>
      <w:r w:rsidRPr="007A0B94">
        <w:rPr>
          <w:u w:val="single"/>
        </w:rPr>
        <w:t xml:space="preserve"> command-and-control </w:t>
      </w:r>
      <w:r w:rsidRPr="007A0B94">
        <w:rPr>
          <w:highlight w:val="cyan"/>
          <w:u w:val="single"/>
        </w:rPr>
        <w:t>decisions</w:t>
      </w:r>
      <w:r w:rsidRPr="007A0B94">
        <w:rPr>
          <w:u w:val="single"/>
        </w:rPr>
        <w:t>.</w:t>
      </w:r>
    </w:p>
    <w:p w14:paraId="2721BA02" w14:textId="77777777" w:rsidR="00C93EEE" w:rsidRPr="005F14D2" w:rsidRDefault="00C93EEE" w:rsidP="00C93EEE">
      <w:pPr>
        <w:pStyle w:val="Heading4"/>
        <w:rPr>
          <w:rStyle w:val="Style13ptBold"/>
          <w:b/>
          <w:bCs w:val="0"/>
        </w:rPr>
      </w:pPr>
      <w:r>
        <w:rPr>
          <w:rStyle w:val="Style13ptBold"/>
          <w:b/>
          <w:bCs w:val="0"/>
        </w:rPr>
        <w:t>Increase in technological development in the AI industry can lead to extinction.</w:t>
      </w:r>
    </w:p>
    <w:p w14:paraId="53E9A47C" w14:textId="77777777" w:rsidR="00C93EEE" w:rsidRPr="00150EDB" w:rsidRDefault="00C93EEE" w:rsidP="00C93EEE">
      <w:pPr>
        <w:rPr>
          <w:rStyle w:val="Style13ptBold"/>
          <w:i/>
          <w:iCs/>
        </w:rPr>
      </w:pPr>
      <w:r>
        <w:rPr>
          <w:rStyle w:val="Style13ptBold"/>
        </w:rPr>
        <w:t xml:space="preserve">Roose 23 </w:t>
      </w:r>
      <w:r w:rsidRPr="00150EDB">
        <w:t>[Kevin; May 30; technology columnist and the author of “Futureproof: 9 Rules for Humans in the Age of Automation”; The New York Times, “A.I. Poses ‘Risk of Extinction,’ Industry Leaders Warn,” https://www.nytimes.com/2023/05/30/technology/ai-threat-warning.html]</w:t>
      </w:r>
    </w:p>
    <w:p w14:paraId="45580702" w14:textId="77777777" w:rsidR="00C93EEE" w:rsidRPr="00F36953" w:rsidRDefault="00C93EEE" w:rsidP="00C93EEE">
      <w:pPr>
        <w:rPr>
          <w:sz w:val="16"/>
        </w:rPr>
      </w:pPr>
      <w:r w:rsidRPr="00F36953">
        <w:rPr>
          <w:sz w:val="16"/>
        </w:rPr>
        <w:t xml:space="preserve">A group of </w:t>
      </w:r>
      <w:r w:rsidRPr="006C6491">
        <w:rPr>
          <w:u w:val="single"/>
        </w:rPr>
        <w:t>industry leaders warned</w:t>
      </w:r>
      <w:r w:rsidRPr="00F36953">
        <w:rPr>
          <w:sz w:val="16"/>
        </w:rPr>
        <w:t xml:space="preserve"> on Tuesday that the </w:t>
      </w:r>
      <w:r w:rsidRPr="00F36953">
        <w:rPr>
          <w:rStyle w:val="Emphasis"/>
          <w:highlight w:val="cyan"/>
        </w:rPr>
        <w:t>a</w:t>
      </w:r>
      <w:r w:rsidRPr="006914D9">
        <w:rPr>
          <w:rStyle w:val="Emphasis"/>
        </w:rPr>
        <w:t xml:space="preserve">rtificial </w:t>
      </w:r>
      <w:r w:rsidRPr="00F36953">
        <w:rPr>
          <w:rStyle w:val="Emphasis"/>
          <w:highlight w:val="cyan"/>
        </w:rPr>
        <w:t>i</w:t>
      </w:r>
      <w:r w:rsidRPr="006914D9">
        <w:rPr>
          <w:rStyle w:val="Emphasis"/>
        </w:rPr>
        <w:t xml:space="preserve">ntelligence </w:t>
      </w:r>
      <w:r w:rsidRPr="00957060">
        <w:rPr>
          <w:rStyle w:val="StyleUnderline"/>
        </w:rPr>
        <w:t>technology</w:t>
      </w:r>
      <w:r w:rsidRPr="006C6491">
        <w:rPr>
          <w:u w:val="single"/>
        </w:rPr>
        <w:t xml:space="preserve"> they were building might one day </w:t>
      </w:r>
      <w:r w:rsidRPr="00F36953">
        <w:rPr>
          <w:sz w:val="16"/>
          <w:highlight w:val="cyan"/>
        </w:rPr>
        <w:t xml:space="preserve">pose an </w:t>
      </w:r>
      <w:r w:rsidRPr="00F36953">
        <w:rPr>
          <w:rStyle w:val="Emphasis"/>
          <w:highlight w:val="cyan"/>
        </w:rPr>
        <w:t>existential threat to humanity</w:t>
      </w:r>
      <w:r w:rsidRPr="00F36953">
        <w:rPr>
          <w:sz w:val="16"/>
        </w:rPr>
        <w:t xml:space="preserve"> and should be considered a societal risk on a par with pandemics and nuclear wars.</w:t>
      </w:r>
    </w:p>
    <w:p w14:paraId="5D11A906" w14:textId="77777777" w:rsidR="00C93EEE" w:rsidRPr="00F36953" w:rsidRDefault="00C93EEE" w:rsidP="00C93EEE">
      <w:pPr>
        <w:rPr>
          <w:sz w:val="16"/>
        </w:rPr>
      </w:pPr>
      <w:r w:rsidRPr="00F36953">
        <w:rPr>
          <w:sz w:val="16"/>
        </w:rPr>
        <w:t>“</w:t>
      </w:r>
      <w:r w:rsidRPr="006C6491">
        <w:rPr>
          <w:u w:val="single"/>
        </w:rPr>
        <w:t xml:space="preserve">Mitigating the </w:t>
      </w:r>
      <w:r w:rsidRPr="00F36953">
        <w:rPr>
          <w:rStyle w:val="Emphasis"/>
          <w:highlight w:val="cyan"/>
        </w:rPr>
        <w:t xml:space="preserve">risk of extinction from A.I. </w:t>
      </w:r>
      <w:r w:rsidRPr="00F36953">
        <w:rPr>
          <w:rStyle w:val="StyleUnderline"/>
          <w:highlight w:val="cyan"/>
        </w:rPr>
        <w:t>should be</w:t>
      </w:r>
      <w:r w:rsidRPr="00F36953">
        <w:rPr>
          <w:rStyle w:val="Emphasis"/>
          <w:highlight w:val="cyan"/>
        </w:rPr>
        <w:t xml:space="preserve"> a global priority</w:t>
      </w:r>
      <w:r w:rsidRPr="006C6491">
        <w:rPr>
          <w:u w:val="single"/>
        </w:rPr>
        <w:t xml:space="preserve"> alongside other societal-scale risks, such as pandemics and nuclear war</w:t>
      </w:r>
      <w:r w:rsidRPr="00F36953">
        <w:rPr>
          <w:sz w:val="16"/>
        </w:rPr>
        <w:t>,” reads a one-sentence statement released by the Center for AI Safety, a nonprofit organization. The open letter was signed by more than 350 executives, researchers and engineers working in A.I.</w:t>
      </w:r>
    </w:p>
    <w:p w14:paraId="098E2818" w14:textId="77777777" w:rsidR="00C93EEE" w:rsidRPr="00F36953" w:rsidRDefault="00C93EEE" w:rsidP="00C93EEE">
      <w:pPr>
        <w:rPr>
          <w:sz w:val="16"/>
        </w:rPr>
      </w:pPr>
      <w:r w:rsidRPr="00F36953">
        <w:rPr>
          <w:sz w:val="16"/>
        </w:rPr>
        <w:t>The signatories included top executives from three of the leading A.I. companies: Sam Altman, chief executive of OpenAI; Demis Hassabis, chief executive of Google DeepMind; and Dario Amodei, chief executive of Anthropic.</w:t>
      </w:r>
    </w:p>
    <w:p w14:paraId="2DA4DD30" w14:textId="77777777" w:rsidR="00C93EEE" w:rsidRPr="00F36953" w:rsidRDefault="00C93EEE" w:rsidP="00C93EEE">
      <w:pPr>
        <w:rPr>
          <w:sz w:val="16"/>
        </w:rPr>
      </w:pPr>
      <w:r w:rsidRPr="00F36953">
        <w:rPr>
          <w:sz w:val="16"/>
        </w:rPr>
        <w:t>Geoffrey Hinton and Yoshua Bengio, two of the three researchers who won a Turing Award for their pioneering work on neural networks and are often considered “godfathers” of the modern A.I. movement, signed the statement, as did other prominent researchers in the field. (The third Turing Award winner, Yann LeCun, who leads Meta’s A.I. research efforts, had not signed as of Tuesday.)</w:t>
      </w:r>
    </w:p>
    <w:p w14:paraId="28C64452" w14:textId="77777777" w:rsidR="00C93EEE" w:rsidRPr="00F606AE" w:rsidRDefault="00C93EEE" w:rsidP="00C93EEE">
      <w:pPr>
        <w:rPr>
          <w:u w:val="single"/>
        </w:rPr>
      </w:pPr>
      <w:r w:rsidRPr="00F36953">
        <w:rPr>
          <w:sz w:val="16"/>
        </w:rPr>
        <w:t xml:space="preserve">The statement comes at </w:t>
      </w:r>
      <w:r w:rsidRPr="00F36953">
        <w:rPr>
          <w:sz w:val="16"/>
          <w:highlight w:val="cyan"/>
        </w:rPr>
        <w:t xml:space="preserve">a </w:t>
      </w:r>
      <w:r w:rsidRPr="00F36953">
        <w:rPr>
          <w:highlight w:val="cyan"/>
          <w:u w:val="single"/>
        </w:rPr>
        <w:t>time of growing concern about the potential harms of artificial intelligence</w:t>
      </w:r>
      <w:r w:rsidRPr="00F36953">
        <w:rPr>
          <w:sz w:val="16"/>
        </w:rPr>
        <w:t xml:space="preserve">. Recent advancements in so-called large language models — the type of A.I. system used by ChatGPT and other chatbots — </w:t>
      </w:r>
      <w:r w:rsidRPr="00F606AE">
        <w:rPr>
          <w:u w:val="single"/>
        </w:rPr>
        <w:t xml:space="preserve">have raised fears that </w:t>
      </w:r>
      <w:r w:rsidRPr="00F36953">
        <w:rPr>
          <w:highlight w:val="cyan"/>
          <w:u w:val="single"/>
        </w:rPr>
        <w:t>A.I. could</w:t>
      </w:r>
      <w:r w:rsidRPr="00F606AE">
        <w:rPr>
          <w:u w:val="single"/>
        </w:rPr>
        <w:t xml:space="preserve"> soon be used at scale to </w:t>
      </w:r>
      <w:r w:rsidRPr="00F36953">
        <w:rPr>
          <w:rStyle w:val="StyleUnderline"/>
          <w:highlight w:val="cyan"/>
        </w:rPr>
        <w:t>spread</w:t>
      </w:r>
      <w:r w:rsidRPr="00F36953">
        <w:rPr>
          <w:rStyle w:val="Emphasis"/>
          <w:highlight w:val="cyan"/>
        </w:rPr>
        <w:t xml:space="preserve"> misinformation and propaganda</w:t>
      </w:r>
      <w:r w:rsidRPr="00F606AE">
        <w:rPr>
          <w:u w:val="single"/>
        </w:rPr>
        <w:t xml:space="preserve">, </w:t>
      </w:r>
      <w:r w:rsidRPr="00F36953">
        <w:rPr>
          <w:highlight w:val="cyan"/>
          <w:u w:val="single"/>
        </w:rPr>
        <w:t>or</w:t>
      </w:r>
      <w:r w:rsidRPr="00F606AE">
        <w:rPr>
          <w:u w:val="single"/>
        </w:rPr>
        <w:t xml:space="preserve"> that it could </w:t>
      </w:r>
      <w:r w:rsidRPr="00F36953">
        <w:rPr>
          <w:rStyle w:val="Emphasis"/>
          <w:highlight w:val="cyan"/>
        </w:rPr>
        <w:t>eliminate millions of</w:t>
      </w:r>
      <w:r w:rsidRPr="00F606AE">
        <w:rPr>
          <w:u w:val="single"/>
        </w:rPr>
        <w:t xml:space="preserve"> white-collar </w:t>
      </w:r>
      <w:r w:rsidRPr="00F36953">
        <w:rPr>
          <w:rStyle w:val="Emphasis"/>
          <w:highlight w:val="cyan"/>
        </w:rPr>
        <w:t>jobs</w:t>
      </w:r>
      <w:r w:rsidRPr="00F606AE">
        <w:rPr>
          <w:u w:val="single"/>
        </w:rPr>
        <w:t>.</w:t>
      </w:r>
    </w:p>
    <w:p w14:paraId="5937B503" w14:textId="77777777" w:rsidR="00C93EEE" w:rsidRPr="00F36953" w:rsidRDefault="00C93EEE" w:rsidP="00C93EEE">
      <w:pPr>
        <w:rPr>
          <w:sz w:val="16"/>
        </w:rPr>
      </w:pPr>
      <w:r w:rsidRPr="00F36953">
        <w:rPr>
          <w:sz w:val="16"/>
        </w:rPr>
        <w:t xml:space="preserve">Eventually, some believe, </w:t>
      </w:r>
      <w:r w:rsidRPr="00F36953">
        <w:rPr>
          <w:highlight w:val="cyan"/>
          <w:u w:val="single"/>
        </w:rPr>
        <w:t>A.I. could</w:t>
      </w:r>
      <w:r w:rsidRPr="00F606AE">
        <w:rPr>
          <w:u w:val="single"/>
        </w:rPr>
        <w:t xml:space="preserve"> become powerful enough that it could </w:t>
      </w:r>
      <w:r w:rsidRPr="00F36953">
        <w:rPr>
          <w:highlight w:val="cyan"/>
          <w:u w:val="single"/>
        </w:rPr>
        <w:t xml:space="preserve">create </w:t>
      </w:r>
      <w:r w:rsidRPr="00F36953">
        <w:rPr>
          <w:rStyle w:val="Emphasis"/>
          <w:highlight w:val="cyan"/>
        </w:rPr>
        <w:t>societal-scale disruptions</w:t>
      </w:r>
      <w:r w:rsidRPr="00F36953">
        <w:rPr>
          <w:highlight w:val="cyan"/>
          <w:u w:val="single"/>
        </w:rPr>
        <w:t xml:space="preserve"> within a few years</w:t>
      </w:r>
      <w:r w:rsidRPr="00F36953">
        <w:rPr>
          <w:sz w:val="16"/>
        </w:rPr>
        <w:t xml:space="preserve"> if nothing is done to slow it down, though researchers sometimes stop short of explaining how that would happen.</w:t>
      </w:r>
    </w:p>
    <w:p w14:paraId="42630BAD" w14:textId="77777777" w:rsidR="00C93EEE" w:rsidRPr="005939C0" w:rsidRDefault="00C93EEE" w:rsidP="00C93EEE"/>
    <w:p w14:paraId="0C76B530" w14:textId="77777777" w:rsidR="00C93EEE" w:rsidRPr="00C93EEE" w:rsidRDefault="00C93EEE" w:rsidP="00C93EEE"/>
    <w:p w14:paraId="130DA7BF" w14:textId="77777777" w:rsidR="00543E6D" w:rsidRDefault="00543E6D" w:rsidP="001A7A5C">
      <w:pPr>
        <w:pStyle w:val="Heading3"/>
      </w:pPr>
      <w:r>
        <w:t>Renewables DA---AT: Tech Lead---1AR</w:t>
      </w:r>
    </w:p>
    <w:p w14:paraId="0DE8FF97" w14:textId="77777777" w:rsidR="00543E6D" w:rsidRDefault="00543E6D" w:rsidP="00543E6D">
      <w:pPr>
        <w:pStyle w:val="Heading4"/>
      </w:pPr>
      <w:r>
        <w:t>Trump kills tech leadership</w:t>
      </w:r>
    </w:p>
    <w:p w14:paraId="3EA1F5FC" w14:textId="77777777" w:rsidR="00543E6D" w:rsidRPr="00C8217C" w:rsidRDefault="00543E6D" w:rsidP="00543E6D">
      <w:r w:rsidRPr="00EA29C2">
        <w:rPr>
          <w:rStyle w:val="Style13ptBold"/>
        </w:rPr>
        <w:t>Victor</w:t>
      </w:r>
      <w:r>
        <w:rPr>
          <w:rStyle w:val="Style13ptBold"/>
        </w:rPr>
        <w:t xml:space="preserve"> ‘25</w:t>
      </w:r>
      <w:r w:rsidRPr="00EA29C2">
        <w:t xml:space="preserve"> </w:t>
      </w:r>
      <w:r>
        <w:t>(</w:t>
      </w:r>
      <w:r w:rsidRPr="00EA29C2">
        <w:t>David G</w:t>
      </w:r>
      <w:r>
        <w:t>;</w:t>
      </w:r>
      <w:r w:rsidRPr="00EA29C2">
        <w:t> </w:t>
      </w:r>
      <w:r>
        <w:t>May 28; Professor of Innovation and Public Policy; Foreign Affairs, “</w:t>
      </w:r>
      <w:r w:rsidRPr="00025AA6">
        <w:t>Trump Is Killing American Innovation: And China Will Reap the Benefits</w:t>
      </w:r>
      <w:r>
        <w:t>,”;</w:t>
      </w:r>
      <w:r w:rsidRPr="00EA29C2">
        <w:t xml:space="preserve"> https://www.foreignaffairs.com/united-states/trump-killing-american-innovation</w:t>
      </w:r>
      <w:r>
        <w:t>)</w:t>
      </w:r>
    </w:p>
    <w:p w14:paraId="66668BE0" w14:textId="77777777" w:rsidR="00543E6D" w:rsidRPr="00D26C0D" w:rsidRDefault="00543E6D" w:rsidP="00543E6D">
      <w:pPr>
        <w:rPr>
          <w:sz w:val="14"/>
        </w:rPr>
      </w:pPr>
      <w:r w:rsidRPr="00D26C0D">
        <w:rPr>
          <w:sz w:val="14"/>
        </w:rPr>
        <w:t xml:space="preserve">Over the last few months, an elaborate plan to ensure China prevails in the global economic competition has taken shape. The plan’s chief architects, however, are not China’s leaders—they are U.S. politicians. The </w:t>
      </w:r>
      <w:r w:rsidRPr="00EA29C2">
        <w:rPr>
          <w:highlight w:val="cyan"/>
          <w:u w:val="single"/>
        </w:rPr>
        <w:t>Trump</w:t>
      </w:r>
      <w:r w:rsidRPr="00C8217C">
        <w:rPr>
          <w:u w:val="single"/>
        </w:rPr>
        <w:t xml:space="preserve"> </w:t>
      </w:r>
      <w:r w:rsidRPr="00EA29C2">
        <w:rPr>
          <w:highlight w:val="cyan"/>
          <w:u w:val="single"/>
        </w:rPr>
        <w:t>administration’s</w:t>
      </w:r>
      <w:r w:rsidRPr="00C8217C">
        <w:rPr>
          <w:u w:val="single"/>
        </w:rPr>
        <w:t xml:space="preserve"> </w:t>
      </w:r>
      <w:r w:rsidRPr="00EA29C2">
        <w:rPr>
          <w:highlight w:val="cyan"/>
          <w:u w:val="single"/>
        </w:rPr>
        <w:t>cuts</w:t>
      </w:r>
      <w:r w:rsidRPr="00C8217C">
        <w:rPr>
          <w:u w:val="single"/>
        </w:rPr>
        <w:t xml:space="preserve"> to federal agencies are </w:t>
      </w:r>
      <w:r w:rsidRPr="00EA29C2">
        <w:rPr>
          <w:rStyle w:val="Emphasis"/>
          <w:highlight w:val="cyan"/>
        </w:rPr>
        <w:t>undermin</w:t>
      </w:r>
      <w:r w:rsidRPr="00EA29C2">
        <w:rPr>
          <w:rStyle w:val="Emphasis"/>
        </w:rPr>
        <w:t>ing</w:t>
      </w:r>
      <w:r w:rsidRPr="00C8217C">
        <w:rPr>
          <w:u w:val="single"/>
        </w:rPr>
        <w:t xml:space="preserve"> the United States’ </w:t>
      </w:r>
      <w:r w:rsidRPr="00EA29C2">
        <w:rPr>
          <w:highlight w:val="cyan"/>
          <w:u w:val="single"/>
        </w:rPr>
        <w:t>ability</w:t>
      </w:r>
      <w:r w:rsidRPr="00C8217C">
        <w:rPr>
          <w:u w:val="single"/>
        </w:rPr>
        <w:t xml:space="preserve"> </w:t>
      </w:r>
      <w:r w:rsidRPr="00EA29C2">
        <w:rPr>
          <w:highlight w:val="cyan"/>
          <w:u w:val="single"/>
        </w:rPr>
        <w:t>to</w:t>
      </w:r>
      <w:r w:rsidRPr="00C8217C">
        <w:rPr>
          <w:u w:val="single"/>
        </w:rPr>
        <w:t xml:space="preserve"> </w:t>
      </w:r>
      <w:r w:rsidRPr="00EA29C2">
        <w:rPr>
          <w:highlight w:val="cyan"/>
          <w:u w:val="single"/>
        </w:rPr>
        <w:t>innovate</w:t>
      </w:r>
      <w:r w:rsidRPr="00C8217C">
        <w:rPr>
          <w:u w:val="single"/>
        </w:rPr>
        <w:t xml:space="preserve">, the driver of its economic growth. Hostile immigration </w:t>
      </w:r>
      <w:r w:rsidRPr="00EA29C2">
        <w:rPr>
          <w:highlight w:val="cyan"/>
          <w:u w:val="single"/>
        </w:rPr>
        <w:t>policies</w:t>
      </w:r>
      <w:r w:rsidRPr="00C8217C">
        <w:rPr>
          <w:u w:val="single"/>
        </w:rPr>
        <w:t xml:space="preserve"> are </w:t>
      </w:r>
      <w:r w:rsidRPr="00EA29C2">
        <w:rPr>
          <w:highlight w:val="cyan"/>
          <w:u w:val="single"/>
        </w:rPr>
        <w:t xml:space="preserve">making it </w:t>
      </w:r>
      <w:r w:rsidRPr="00EA29C2">
        <w:rPr>
          <w:rStyle w:val="Emphasis"/>
          <w:highlight w:val="cyan"/>
        </w:rPr>
        <w:t>harder</w:t>
      </w:r>
      <w:r w:rsidRPr="00C8217C">
        <w:rPr>
          <w:u w:val="single"/>
        </w:rPr>
        <w:t xml:space="preserve"> </w:t>
      </w:r>
      <w:r w:rsidRPr="00EA29C2">
        <w:rPr>
          <w:highlight w:val="cyan"/>
          <w:u w:val="single"/>
        </w:rPr>
        <w:t>for</w:t>
      </w:r>
      <w:r w:rsidRPr="00C8217C">
        <w:rPr>
          <w:u w:val="single"/>
        </w:rPr>
        <w:t xml:space="preserve"> U.S. </w:t>
      </w:r>
      <w:r w:rsidRPr="00EA29C2">
        <w:rPr>
          <w:highlight w:val="cyan"/>
          <w:u w:val="single"/>
        </w:rPr>
        <w:t>firms, industries, and universities</w:t>
      </w:r>
      <w:r w:rsidRPr="00C8217C">
        <w:rPr>
          <w:u w:val="single"/>
        </w:rPr>
        <w:t xml:space="preserve"> </w:t>
      </w:r>
      <w:r w:rsidRPr="00EA29C2">
        <w:rPr>
          <w:highlight w:val="cyan"/>
          <w:u w:val="single"/>
        </w:rPr>
        <w:t>to</w:t>
      </w:r>
      <w:r w:rsidRPr="00C8217C">
        <w:rPr>
          <w:u w:val="single"/>
        </w:rPr>
        <w:t xml:space="preserve"> attract the best ideas and talent from around the world and leverage them to </w:t>
      </w:r>
      <w:r w:rsidRPr="00EA29C2">
        <w:rPr>
          <w:highlight w:val="cyan"/>
          <w:u w:val="single"/>
        </w:rPr>
        <w:t>boost</w:t>
      </w:r>
      <w:r w:rsidRPr="00C8217C">
        <w:rPr>
          <w:u w:val="single"/>
        </w:rPr>
        <w:t xml:space="preserve"> </w:t>
      </w:r>
      <w:r w:rsidRPr="00EA29C2">
        <w:rPr>
          <w:highlight w:val="cyan"/>
          <w:u w:val="single"/>
        </w:rPr>
        <w:t>America’s</w:t>
      </w:r>
      <w:r w:rsidRPr="00C8217C">
        <w:rPr>
          <w:u w:val="single"/>
        </w:rPr>
        <w:t xml:space="preserve"> </w:t>
      </w:r>
      <w:r w:rsidRPr="00EA29C2">
        <w:rPr>
          <w:highlight w:val="cyan"/>
          <w:u w:val="single"/>
        </w:rPr>
        <w:t>prosperity</w:t>
      </w:r>
      <w:r w:rsidRPr="00D26C0D">
        <w:rPr>
          <w:sz w:val="14"/>
        </w:rPr>
        <w:t xml:space="preserve">. Wild threats of </w:t>
      </w:r>
      <w:r w:rsidRPr="00C8217C">
        <w:rPr>
          <w:u w:val="single"/>
        </w:rPr>
        <w:t xml:space="preserve">tariffs and </w:t>
      </w:r>
      <w:r w:rsidRPr="00EA29C2">
        <w:rPr>
          <w:highlight w:val="cyan"/>
          <w:u w:val="single"/>
        </w:rPr>
        <w:t>restrictions</w:t>
      </w:r>
      <w:r w:rsidRPr="00C8217C">
        <w:rPr>
          <w:u w:val="single"/>
        </w:rPr>
        <w:t xml:space="preserve"> on foreign supply </w:t>
      </w:r>
      <w:r w:rsidRPr="00EA29C2">
        <w:rPr>
          <w:u w:val="single"/>
        </w:rPr>
        <w:t>chains</w:t>
      </w:r>
      <w:r w:rsidRPr="00C8217C">
        <w:rPr>
          <w:u w:val="single"/>
        </w:rPr>
        <w:t xml:space="preserve"> </w:t>
      </w:r>
      <w:r w:rsidRPr="00EA29C2">
        <w:rPr>
          <w:highlight w:val="cyan"/>
          <w:u w:val="single"/>
        </w:rPr>
        <w:t>are</w:t>
      </w:r>
      <w:r w:rsidRPr="00C8217C">
        <w:rPr>
          <w:u w:val="single"/>
        </w:rPr>
        <w:t xml:space="preserve"> </w:t>
      </w:r>
      <w:r w:rsidRPr="00EA29C2">
        <w:rPr>
          <w:highlight w:val="cyan"/>
          <w:u w:val="single"/>
        </w:rPr>
        <w:t>terrifying</w:t>
      </w:r>
      <w:r w:rsidRPr="00C8217C">
        <w:rPr>
          <w:u w:val="single"/>
        </w:rPr>
        <w:t xml:space="preserve"> </w:t>
      </w:r>
      <w:r w:rsidRPr="00EA29C2">
        <w:rPr>
          <w:highlight w:val="cyan"/>
          <w:u w:val="single"/>
        </w:rPr>
        <w:t>investors</w:t>
      </w:r>
      <w:r w:rsidRPr="00D26C0D">
        <w:rPr>
          <w:sz w:val="14"/>
        </w:rPr>
        <w:t>, who are beginning to sit on their capital and look for new opportunities away from the chaos. China, meanwhile, is becoming more competitive in the very fields the United States is kneecapping.</w:t>
      </w:r>
    </w:p>
    <w:p w14:paraId="07110D95" w14:textId="77777777" w:rsidR="00543E6D" w:rsidRPr="00D26C0D" w:rsidRDefault="00543E6D" w:rsidP="00543E6D">
      <w:pPr>
        <w:rPr>
          <w:sz w:val="14"/>
        </w:rPr>
      </w:pPr>
      <w:r w:rsidRPr="00C8217C">
        <w:rPr>
          <w:u w:val="single"/>
        </w:rPr>
        <w:t xml:space="preserve">Washington </w:t>
      </w:r>
      <w:r w:rsidRPr="00EA29C2">
        <w:rPr>
          <w:highlight w:val="cyan"/>
          <w:u w:val="single"/>
        </w:rPr>
        <w:t>needs</w:t>
      </w:r>
      <w:r w:rsidRPr="00C8217C">
        <w:rPr>
          <w:u w:val="single"/>
        </w:rPr>
        <w:t xml:space="preserve"> </w:t>
      </w:r>
      <w:r w:rsidRPr="00EA29C2">
        <w:rPr>
          <w:highlight w:val="cyan"/>
          <w:u w:val="single"/>
        </w:rPr>
        <w:t>to</w:t>
      </w:r>
      <w:r w:rsidRPr="00C8217C">
        <w:rPr>
          <w:u w:val="single"/>
        </w:rPr>
        <w:t xml:space="preserve"> </w:t>
      </w:r>
      <w:r w:rsidRPr="00EA29C2">
        <w:rPr>
          <w:highlight w:val="cyan"/>
          <w:u w:val="single"/>
        </w:rPr>
        <w:t>rediscover</w:t>
      </w:r>
      <w:r w:rsidRPr="00C8217C">
        <w:rPr>
          <w:u w:val="single"/>
        </w:rPr>
        <w:t xml:space="preserve"> the value of </w:t>
      </w:r>
      <w:r w:rsidRPr="00EA29C2">
        <w:rPr>
          <w:highlight w:val="cyan"/>
          <w:u w:val="single"/>
        </w:rPr>
        <w:t>innovation</w:t>
      </w:r>
      <w:r w:rsidRPr="00D26C0D">
        <w:rPr>
          <w:sz w:val="14"/>
        </w:rPr>
        <w:t xml:space="preserve">. </w:t>
      </w:r>
      <w:r w:rsidRPr="00EA29C2">
        <w:rPr>
          <w:highlight w:val="cyan"/>
          <w:u w:val="single"/>
        </w:rPr>
        <w:t>Every</w:t>
      </w:r>
      <w:r w:rsidRPr="00C8217C">
        <w:rPr>
          <w:u w:val="single"/>
        </w:rPr>
        <w:t xml:space="preserve"> </w:t>
      </w:r>
      <w:r w:rsidRPr="00EA29C2">
        <w:rPr>
          <w:highlight w:val="cyan"/>
          <w:u w:val="single"/>
        </w:rPr>
        <w:t>area</w:t>
      </w:r>
      <w:r w:rsidRPr="00C8217C">
        <w:rPr>
          <w:u w:val="single"/>
        </w:rPr>
        <w:t xml:space="preserve"> </w:t>
      </w:r>
      <w:r w:rsidRPr="00EA29C2">
        <w:rPr>
          <w:highlight w:val="cyan"/>
          <w:u w:val="single"/>
        </w:rPr>
        <w:t>of</w:t>
      </w:r>
      <w:r w:rsidRPr="00C8217C">
        <w:rPr>
          <w:u w:val="single"/>
        </w:rPr>
        <w:t xml:space="preserve"> future economic </w:t>
      </w:r>
      <w:r w:rsidRPr="00EA29C2">
        <w:rPr>
          <w:highlight w:val="cyan"/>
          <w:u w:val="single"/>
        </w:rPr>
        <w:t>growth</w:t>
      </w:r>
      <w:r w:rsidRPr="00C8217C">
        <w:rPr>
          <w:u w:val="single"/>
        </w:rPr>
        <w:t xml:space="preserve"> in which the United States is poised to lead—such as software, AI, oil and gas drilling, robotics, and electric vehicle production—</w:t>
      </w:r>
      <w:r w:rsidRPr="00EA29C2">
        <w:rPr>
          <w:highlight w:val="cyan"/>
          <w:u w:val="single"/>
        </w:rPr>
        <w:t>depends</w:t>
      </w:r>
      <w:r w:rsidRPr="00C8217C">
        <w:rPr>
          <w:u w:val="single"/>
        </w:rPr>
        <w:t xml:space="preserve"> </w:t>
      </w:r>
      <w:r w:rsidRPr="00EA29C2">
        <w:rPr>
          <w:highlight w:val="cyan"/>
          <w:u w:val="single"/>
        </w:rPr>
        <w:t>on</w:t>
      </w:r>
      <w:r w:rsidRPr="00C8217C">
        <w:rPr>
          <w:u w:val="single"/>
        </w:rPr>
        <w:t xml:space="preserve"> </w:t>
      </w:r>
      <w:r w:rsidRPr="00EA29C2">
        <w:rPr>
          <w:rStyle w:val="Emphasis"/>
          <w:highlight w:val="cyan"/>
        </w:rPr>
        <w:t>innovations</w:t>
      </w:r>
      <w:r w:rsidRPr="00D26C0D">
        <w:rPr>
          <w:sz w:val="14"/>
        </w:rPr>
        <w:t xml:space="preserve"> that are impossible to nurture without reliable long-term support from the federal government. Both U.S. political parties once saw public investment in scientific education, training, and innovation as central to the country’s future prosperity. Today, neither party reliably understands or champions that message. Instead, they adopt well-intentioned but misguided bipartisan policies aimed at cutting the United States’ dependence on China and join together to bash Beijing, driving the rest of the world toward greater reliance on China.</w:t>
      </w:r>
    </w:p>
    <w:p w14:paraId="3442D49D" w14:textId="77777777" w:rsidR="00543E6D" w:rsidRDefault="00543E6D" w:rsidP="00543E6D"/>
    <w:p w14:paraId="02E34974" w14:textId="77777777" w:rsidR="00543E6D" w:rsidRDefault="00543E6D" w:rsidP="00543E6D">
      <w:pPr>
        <w:pStyle w:val="Heading4"/>
      </w:pPr>
      <w:r>
        <w:t>Trump is killing tech leadership</w:t>
      </w:r>
    </w:p>
    <w:p w14:paraId="6485A661" w14:textId="77777777" w:rsidR="00543E6D" w:rsidRPr="00EA29C2" w:rsidRDefault="00543E6D" w:rsidP="00543E6D">
      <w:r w:rsidRPr="00D26C0D">
        <w:rPr>
          <w:rStyle w:val="Style13ptBold"/>
        </w:rPr>
        <w:t>Tannahill 25</w:t>
      </w:r>
      <w:r>
        <w:t xml:space="preserve"> (Bob; June 9; Chartered Fellow of the Chartered Institute for Securities and Investment (CISI), a Chartered Wealth Manager and holds the CISI Diploma; Titan Wealth, “</w:t>
      </w:r>
      <w:r w:rsidRPr="00E328FB">
        <w:t>Does Trump Spell the End of US Market Leadership</w:t>
      </w:r>
      <w:r>
        <w:t>?”;</w:t>
      </w:r>
      <w:r w:rsidRPr="00D26C0D">
        <w:t xml:space="preserve"> https://www.titanwci.com/news-insights/2025/june/weekly-update-does-trump-spell-the-end-of-us-market-leadership/. Accessed 29 Jul. 2025.</w:t>
      </w:r>
      <w:r>
        <w:t>)</w:t>
      </w:r>
    </w:p>
    <w:p w14:paraId="764CBCC4" w14:textId="77777777" w:rsidR="00543E6D" w:rsidRPr="00D26C0D" w:rsidRDefault="00543E6D" w:rsidP="00543E6D">
      <w:pPr>
        <w:rPr>
          <w:sz w:val="16"/>
        </w:rPr>
      </w:pPr>
      <w:r w:rsidRPr="00D26C0D">
        <w:rPr>
          <w:sz w:val="16"/>
        </w:rPr>
        <w:t xml:space="preserve">This year, as tariff fears drove markets lower in early April, those same stocks led the market lower. However you feel about Donald Trump, it is hard to argue that he hasn't made overseas investors think twice about heavy bets on US assets. The second quarter has bought a major recovery in US stocks, however, </w:t>
      </w:r>
      <w:r w:rsidRPr="00D26C0D">
        <w:rPr>
          <w:u w:val="single"/>
        </w:rPr>
        <w:t xml:space="preserve">for the first time in many years, </w:t>
      </w:r>
      <w:r w:rsidRPr="00D26C0D">
        <w:rPr>
          <w:highlight w:val="cyan"/>
          <w:u w:val="single"/>
        </w:rPr>
        <w:t>US</w:t>
      </w:r>
      <w:r w:rsidRPr="00D26C0D">
        <w:rPr>
          <w:u w:val="single"/>
        </w:rPr>
        <w:t xml:space="preserve"> </w:t>
      </w:r>
      <w:r w:rsidRPr="00D26C0D">
        <w:rPr>
          <w:highlight w:val="cyan"/>
          <w:u w:val="single"/>
        </w:rPr>
        <w:t>stocks</w:t>
      </w:r>
      <w:r w:rsidRPr="00D26C0D">
        <w:rPr>
          <w:u w:val="single"/>
        </w:rPr>
        <w:t xml:space="preserve"> still find themselves </w:t>
      </w:r>
      <w:r w:rsidRPr="00D26C0D">
        <w:rPr>
          <w:rStyle w:val="Emphasis"/>
          <w:highlight w:val="cyan"/>
        </w:rPr>
        <w:t>behind</w:t>
      </w:r>
      <w:r w:rsidRPr="00D26C0D">
        <w:rPr>
          <w:u w:val="single"/>
        </w:rPr>
        <w:t xml:space="preserve"> </w:t>
      </w:r>
      <w:r w:rsidRPr="00D26C0D">
        <w:rPr>
          <w:highlight w:val="cyan"/>
          <w:u w:val="single"/>
        </w:rPr>
        <w:t>non</w:t>
      </w:r>
      <w:r w:rsidRPr="00D26C0D">
        <w:rPr>
          <w:u w:val="single"/>
        </w:rPr>
        <w:t>-</w:t>
      </w:r>
      <w:r w:rsidRPr="00D26C0D">
        <w:rPr>
          <w:highlight w:val="cyan"/>
          <w:u w:val="single"/>
        </w:rPr>
        <w:t>US</w:t>
      </w:r>
      <w:r w:rsidRPr="00D26C0D">
        <w:rPr>
          <w:u w:val="single"/>
        </w:rPr>
        <w:t xml:space="preserve"> </w:t>
      </w:r>
      <w:r w:rsidRPr="00D26C0D">
        <w:rPr>
          <w:highlight w:val="cyan"/>
          <w:u w:val="single"/>
        </w:rPr>
        <w:t>stocks</w:t>
      </w:r>
      <w:r w:rsidRPr="00D26C0D">
        <w:rPr>
          <w:u w:val="single"/>
        </w:rPr>
        <w:t xml:space="preserve"> year-to-date as we head into the summer</w:t>
      </w:r>
      <w:r w:rsidRPr="00D26C0D">
        <w:rPr>
          <w:sz w:val="16"/>
        </w:rPr>
        <w:t xml:space="preserve">. So, the question on everyone's minds is, </w:t>
      </w:r>
      <w:r w:rsidRPr="00D26C0D">
        <w:rPr>
          <w:u w:val="single"/>
        </w:rPr>
        <w:t xml:space="preserve">has </w:t>
      </w:r>
      <w:r w:rsidRPr="00D26C0D">
        <w:rPr>
          <w:highlight w:val="cyan"/>
          <w:u w:val="single"/>
        </w:rPr>
        <w:t>Trump</w:t>
      </w:r>
      <w:r w:rsidRPr="00D26C0D">
        <w:rPr>
          <w:u w:val="single"/>
        </w:rPr>
        <w:t xml:space="preserve"> </w:t>
      </w:r>
      <w:r w:rsidRPr="00D26C0D">
        <w:rPr>
          <w:rStyle w:val="Emphasis"/>
          <w:highlight w:val="cyan"/>
        </w:rPr>
        <w:t>killed</w:t>
      </w:r>
      <w:r w:rsidRPr="00D26C0D">
        <w:rPr>
          <w:u w:val="single"/>
        </w:rPr>
        <w:t xml:space="preserve"> </w:t>
      </w:r>
      <w:r w:rsidRPr="00D26C0D">
        <w:rPr>
          <w:highlight w:val="cyan"/>
          <w:u w:val="single"/>
        </w:rPr>
        <w:t>US</w:t>
      </w:r>
      <w:r w:rsidRPr="00D26C0D">
        <w:rPr>
          <w:u w:val="single"/>
        </w:rPr>
        <w:t xml:space="preserve"> </w:t>
      </w:r>
      <w:r w:rsidRPr="00D26C0D">
        <w:rPr>
          <w:highlight w:val="cyan"/>
          <w:u w:val="single"/>
        </w:rPr>
        <w:t>market</w:t>
      </w:r>
      <w:r w:rsidRPr="00D26C0D">
        <w:rPr>
          <w:u w:val="single"/>
        </w:rPr>
        <w:t xml:space="preserve"> </w:t>
      </w:r>
      <w:r w:rsidRPr="00D26C0D">
        <w:rPr>
          <w:highlight w:val="cyan"/>
          <w:u w:val="single"/>
        </w:rPr>
        <w:t>leadership</w:t>
      </w:r>
      <w:r w:rsidRPr="00D26C0D">
        <w:rPr>
          <w:sz w:val="16"/>
        </w:rPr>
        <w:t xml:space="preserve"> or is this just a cyclical setback in an ongoing trend?</w:t>
      </w:r>
    </w:p>
    <w:p w14:paraId="78F2A0C3" w14:textId="77777777" w:rsidR="00543E6D" w:rsidRPr="00D26C0D" w:rsidRDefault="00543E6D" w:rsidP="00543E6D">
      <w:pPr>
        <w:rPr>
          <w:sz w:val="16"/>
        </w:rPr>
      </w:pPr>
      <w:r w:rsidRPr="00D26C0D">
        <w:rPr>
          <w:sz w:val="16"/>
        </w:rPr>
        <w:t>Before we try and answer that, it is worth recapping how returns have played out over the last few years. If you look at global equities by broad geography the last two years really have been all about the US. The MSCI USA index is up 51% (in sterling total return terms), which is more than double the next best performer, MSCI Japan at 25%. Elsewhere, India followed closely with a strong performance, reflecting the country’s ongoing structural growth story and resilient domestic demand. The key laggard was China which barely moved at 2% over two years. Hence why any investors who were underweight the US have been feeling quite bruised over this period.</w:t>
      </w:r>
    </w:p>
    <w:p w14:paraId="0F0E58E5" w14:textId="77777777" w:rsidR="00543E6D" w:rsidRPr="00D26C0D" w:rsidRDefault="00543E6D" w:rsidP="00543E6D">
      <w:pPr>
        <w:rPr>
          <w:sz w:val="16"/>
        </w:rPr>
      </w:pPr>
      <w:r w:rsidRPr="00D26C0D">
        <w:rPr>
          <w:u w:val="single"/>
        </w:rPr>
        <w:t xml:space="preserve">This year has seen a major reversal with the </w:t>
      </w:r>
      <w:r w:rsidRPr="00D26C0D">
        <w:rPr>
          <w:highlight w:val="cyan"/>
          <w:u w:val="single"/>
        </w:rPr>
        <w:t>US</w:t>
      </w:r>
      <w:r w:rsidRPr="00D26C0D">
        <w:rPr>
          <w:u w:val="single"/>
        </w:rPr>
        <w:t xml:space="preserve"> </w:t>
      </w:r>
      <w:r w:rsidRPr="00D26C0D">
        <w:rPr>
          <w:highlight w:val="cyan"/>
          <w:u w:val="single"/>
        </w:rPr>
        <w:t>bottom</w:t>
      </w:r>
      <w:r w:rsidRPr="00D26C0D">
        <w:rPr>
          <w:u w:val="single"/>
        </w:rPr>
        <w:t xml:space="preserve"> </w:t>
      </w:r>
      <w:r w:rsidRPr="00D26C0D">
        <w:rPr>
          <w:highlight w:val="cyan"/>
          <w:u w:val="single"/>
        </w:rPr>
        <w:t>of</w:t>
      </w:r>
      <w:r w:rsidRPr="00D26C0D">
        <w:rPr>
          <w:u w:val="single"/>
        </w:rPr>
        <w:t xml:space="preserve"> </w:t>
      </w:r>
      <w:r w:rsidRPr="00D26C0D">
        <w:rPr>
          <w:highlight w:val="cyan"/>
          <w:u w:val="single"/>
        </w:rPr>
        <w:t>the</w:t>
      </w:r>
      <w:r w:rsidRPr="00D26C0D">
        <w:rPr>
          <w:u w:val="single"/>
        </w:rPr>
        <w:t xml:space="preserve"> </w:t>
      </w:r>
      <w:r w:rsidRPr="00D26C0D">
        <w:rPr>
          <w:highlight w:val="cyan"/>
          <w:u w:val="single"/>
        </w:rPr>
        <w:t>table</w:t>
      </w:r>
      <w:r w:rsidRPr="00D26C0D">
        <w:rPr>
          <w:u w:val="single"/>
        </w:rPr>
        <w:t xml:space="preserve">, </w:t>
      </w:r>
      <w:r w:rsidRPr="00D26C0D">
        <w:rPr>
          <w:rStyle w:val="Emphasis"/>
          <w:highlight w:val="cyan"/>
        </w:rPr>
        <w:t>down</w:t>
      </w:r>
      <w:r w:rsidRPr="00D26C0D">
        <w:rPr>
          <w:rStyle w:val="Emphasis"/>
        </w:rPr>
        <w:t xml:space="preserve"> </w:t>
      </w:r>
      <w:r w:rsidRPr="00D26C0D">
        <w:rPr>
          <w:rStyle w:val="Emphasis"/>
          <w:highlight w:val="cyan"/>
        </w:rPr>
        <w:t>-5%,</w:t>
      </w:r>
      <w:r w:rsidRPr="00D26C0D">
        <w:rPr>
          <w:sz w:val="16"/>
        </w:rPr>
        <w:t xml:space="preserve"> while Europe has been the key winner. The MSCI Europe ex-UK index was the top performer of the set we looked at, up an impressive 14%. China snuck into third place at +7% as sentiment slowly improves towards the region. Hence the question on everyone’s mind, is this a chance to pick up US assets or the start of a structural rotation?</w:t>
      </w:r>
    </w:p>
    <w:p w14:paraId="34750D01" w14:textId="77777777" w:rsidR="00543E6D" w:rsidRDefault="00543E6D" w:rsidP="00543E6D">
      <w:pPr>
        <w:rPr>
          <w:sz w:val="16"/>
        </w:rPr>
      </w:pPr>
      <w:r w:rsidRPr="00D26C0D">
        <w:rPr>
          <w:sz w:val="16"/>
        </w:rPr>
        <w:t xml:space="preserve">Looking forward equity returns will be a function of three things. Earnings growth, changes in valuations and moves in currencies. So where do we stand in these three by broad region? Big US tech earnings growth looks solid, the valuations aren't crazy but certainly have room to compress from here and the dollar is viewed as broadly highly valued. In fact, the </w:t>
      </w:r>
      <w:r w:rsidRPr="00D26C0D">
        <w:rPr>
          <w:highlight w:val="cyan"/>
          <w:u w:val="single"/>
        </w:rPr>
        <w:t>US</w:t>
      </w:r>
      <w:r w:rsidRPr="00D26C0D">
        <w:rPr>
          <w:u w:val="single"/>
        </w:rPr>
        <w:t xml:space="preserve"> </w:t>
      </w:r>
      <w:r w:rsidRPr="00D26C0D">
        <w:rPr>
          <w:highlight w:val="cyan"/>
          <w:u w:val="single"/>
        </w:rPr>
        <w:t>admin</w:t>
      </w:r>
      <w:r w:rsidRPr="00D26C0D">
        <w:rPr>
          <w:u w:val="single"/>
        </w:rPr>
        <w:t xml:space="preserve">istration is </w:t>
      </w:r>
      <w:r w:rsidRPr="00D26C0D">
        <w:rPr>
          <w:highlight w:val="cyan"/>
          <w:u w:val="single"/>
        </w:rPr>
        <w:t>officially</w:t>
      </w:r>
      <w:r w:rsidRPr="00D26C0D">
        <w:rPr>
          <w:u w:val="single"/>
        </w:rPr>
        <w:t xml:space="preserve"> </w:t>
      </w:r>
      <w:r w:rsidRPr="00D26C0D">
        <w:rPr>
          <w:highlight w:val="cyan"/>
          <w:u w:val="single"/>
        </w:rPr>
        <w:t>aiming</w:t>
      </w:r>
      <w:r w:rsidRPr="00D26C0D">
        <w:rPr>
          <w:u w:val="single"/>
        </w:rPr>
        <w:t xml:space="preserve"> </w:t>
      </w:r>
      <w:r w:rsidRPr="00D26C0D">
        <w:rPr>
          <w:highlight w:val="cyan"/>
          <w:u w:val="single"/>
        </w:rPr>
        <w:t>to</w:t>
      </w:r>
      <w:r w:rsidRPr="00D26C0D">
        <w:rPr>
          <w:u w:val="single"/>
        </w:rPr>
        <w:t xml:space="preserve"> </w:t>
      </w:r>
      <w:r w:rsidRPr="00D26C0D">
        <w:rPr>
          <w:rStyle w:val="Emphasis"/>
          <w:highlight w:val="cyan"/>
        </w:rPr>
        <w:t>weaken</w:t>
      </w:r>
      <w:r w:rsidRPr="00D26C0D">
        <w:rPr>
          <w:u w:val="single"/>
        </w:rPr>
        <w:t xml:space="preserve"> </w:t>
      </w:r>
      <w:r w:rsidRPr="00D26C0D">
        <w:rPr>
          <w:highlight w:val="cyan"/>
          <w:u w:val="single"/>
        </w:rPr>
        <w:t>it</w:t>
      </w:r>
      <w:r w:rsidRPr="00D26C0D">
        <w:rPr>
          <w:sz w:val="16"/>
        </w:rPr>
        <w:t xml:space="preserve">. In Europe earnings have been weaker than the US in recent years although supportive measures like fiscal stimulus in Germany should help going forward. Meanwhile the euro would likely gain if the dollar weakens, but it is hard to argue that it is cheap. Meanwhile, in the emerging world we have interesting pockets that combine strong earnings growth, cheap valuations and weak currencies. That feels like an area that should benefit if the money rotates out of the US. </w:t>
      </w:r>
    </w:p>
    <w:p w14:paraId="6A075837" w14:textId="77777777" w:rsidR="000846B4" w:rsidRDefault="000846B4" w:rsidP="000846B4">
      <w:pPr>
        <w:pStyle w:val="Heading4"/>
      </w:pPr>
      <w:r>
        <w:t xml:space="preserve">Trump </w:t>
      </w:r>
      <w:r w:rsidRPr="003956C6">
        <w:rPr>
          <w:u w:val="single"/>
        </w:rPr>
        <w:t>kills</w:t>
      </w:r>
      <w:r>
        <w:t xml:space="preserve"> innovation---that </w:t>
      </w:r>
      <w:r w:rsidRPr="003956C6">
        <w:rPr>
          <w:u w:val="single"/>
        </w:rPr>
        <w:t>kills</w:t>
      </w:r>
      <w:r>
        <w:t xml:space="preserve"> tech</w:t>
      </w:r>
    </w:p>
    <w:p w14:paraId="36D01823" w14:textId="77777777" w:rsidR="000846B4" w:rsidRDefault="000846B4" w:rsidP="000846B4">
      <w:r>
        <w:rPr>
          <w:b/>
          <w:bCs/>
          <w:sz w:val="26"/>
          <w:szCs w:val="26"/>
        </w:rPr>
        <w:t>Victor ’25</w:t>
      </w:r>
      <w:r>
        <w:t xml:space="preserve"> [David G.; May 28; </w:t>
      </w:r>
      <w:r w:rsidRPr="003956C6">
        <w:t>Professor of Innovation and Public Policy at the University of California, San Diego, Nonresident Senior Fellow at the Brookings Institution</w:t>
      </w:r>
      <w:r>
        <w:t>,</w:t>
      </w:r>
      <w:r w:rsidRPr="003956C6">
        <w:t xml:space="preserve"> Co-Chair of the World Economic Forum’s Global Future Council on the Future of Energy Transition</w:t>
      </w:r>
      <w:r>
        <w:t xml:space="preserve">, </w:t>
      </w:r>
      <w:r w:rsidRPr="003956C6">
        <w:t>served as a lead author for the United Nation’s Intergovernmental Panel on Climate Change</w:t>
      </w:r>
      <w:r>
        <w:t>,</w:t>
      </w:r>
      <w:r w:rsidRPr="003956C6">
        <w:t xml:space="preserve"> was elected to the American Academy of Arts and Sciences</w:t>
      </w:r>
      <w:r>
        <w:t xml:space="preserve"> in 2020; Foreign Fairs; “Trump is Killing American Innovation”; </w:t>
      </w:r>
      <w:r w:rsidRPr="00007434">
        <w:t>https://www.foreignaffairs.com/united-states/trump-killing-american-innovation</w:t>
      </w:r>
      <w:r>
        <w:t>;]</w:t>
      </w:r>
    </w:p>
    <w:p w14:paraId="683ACE9B" w14:textId="77777777" w:rsidR="000846B4" w:rsidRDefault="000846B4" w:rsidP="000846B4">
      <w:r>
        <w:t xml:space="preserve">Over the last few months, an elaborate plan to ensure China prevails in the global economic competition has taken shape. The plan’s chief architects, however, are not China’s leaders—they are U.S. politicians. The </w:t>
      </w:r>
      <w:r w:rsidRPr="00325C44">
        <w:rPr>
          <w:highlight w:val="cyan"/>
          <w:u w:val="single"/>
        </w:rPr>
        <w:t>Trump</w:t>
      </w:r>
      <w:r w:rsidRPr="00B34C88">
        <w:rPr>
          <w:u w:val="single"/>
        </w:rPr>
        <w:t xml:space="preserve"> administration’s </w:t>
      </w:r>
      <w:r w:rsidRPr="00325C44">
        <w:rPr>
          <w:b/>
          <w:bCs/>
          <w:highlight w:val="cyan"/>
          <w:u w:val="single"/>
        </w:rPr>
        <w:t>cuts</w:t>
      </w:r>
      <w:r w:rsidRPr="00325C44">
        <w:rPr>
          <w:highlight w:val="cyan"/>
          <w:u w:val="single"/>
        </w:rPr>
        <w:t xml:space="preserve"> to federal agencies</w:t>
      </w:r>
      <w:r w:rsidRPr="00B34C88">
        <w:rPr>
          <w:u w:val="single"/>
        </w:rPr>
        <w:t xml:space="preserve"> are </w:t>
      </w:r>
      <w:r w:rsidRPr="00325C44">
        <w:rPr>
          <w:b/>
          <w:bCs/>
          <w:highlight w:val="cyan"/>
          <w:u w:val="single"/>
        </w:rPr>
        <w:t>undermin</w:t>
      </w:r>
      <w:r w:rsidRPr="00B34C88">
        <w:rPr>
          <w:b/>
          <w:bCs/>
          <w:u w:val="single"/>
        </w:rPr>
        <w:t>ing</w:t>
      </w:r>
      <w:r w:rsidRPr="00B34C88">
        <w:rPr>
          <w:u w:val="single"/>
        </w:rPr>
        <w:t xml:space="preserve"> </w:t>
      </w:r>
      <w:r w:rsidRPr="00325C44">
        <w:rPr>
          <w:highlight w:val="cyan"/>
          <w:u w:val="single"/>
        </w:rPr>
        <w:t>the</w:t>
      </w:r>
      <w:r w:rsidRPr="00B34C88">
        <w:rPr>
          <w:u w:val="single"/>
        </w:rPr>
        <w:t xml:space="preserve"> </w:t>
      </w:r>
      <w:r w:rsidRPr="00325C44">
        <w:rPr>
          <w:highlight w:val="cyan"/>
          <w:u w:val="single"/>
        </w:rPr>
        <w:t>U</w:t>
      </w:r>
      <w:r w:rsidRPr="00B34C88">
        <w:rPr>
          <w:u w:val="single"/>
        </w:rPr>
        <w:t xml:space="preserve">nited </w:t>
      </w:r>
      <w:r w:rsidRPr="00325C44">
        <w:rPr>
          <w:highlight w:val="cyan"/>
          <w:u w:val="single"/>
        </w:rPr>
        <w:t>S</w:t>
      </w:r>
      <w:r w:rsidRPr="00B34C88">
        <w:rPr>
          <w:u w:val="single"/>
        </w:rPr>
        <w:t xml:space="preserve">tates’ </w:t>
      </w:r>
      <w:r w:rsidRPr="00325C44">
        <w:rPr>
          <w:highlight w:val="cyan"/>
          <w:u w:val="single"/>
        </w:rPr>
        <w:t xml:space="preserve">ability to </w:t>
      </w:r>
      <w:r w:rsidRPr="00325C44">
        <w:rPr>
          <w:b/>
          <w:bCs/>
          <w:highlight w:val="cyan"/>
          <w:u w:val="single"/>
        </w:rPr>
        <w:t>innovate</w:t>
      </w:r>
      <w:r w:rsidRPr="00B34C88">
        <w:rPr>
          <w:u w:val="single"/>
        </w:rPr>
        <w:t xml:space="preserve">, the </w:t>
      </w:r>
      <w:r w:rsidRPr="00B34C88">
        <w:rPr>
          <w:b/>
          <w:bCs/>
          <w:u w:val="single"/>
        </w:rPr>
        <w:t>driver</w:t>
      </w:r>
      <w:r w:rsidRPr="00B34C88">
        <w:rPr>
          <w:u w:val="single"/>
        </w:rPr>
        <w:t xml:space="preserve"> of its </w:t>
      </w:r>
      <w:r w:rsidRPr="00B34C88">
        <w:rPr>
          <w:b/>
          <w:bCs/>
          <w:u w:val="single"/>
        </w:rPr>
        <w:t>economic growth</w:t>
      </w:r>
      <w:r w:rsidRPr="00B34C88">
        <w:rPr>
          <w:u w:val="single"/>
        </w:rPr>
        <w:t>.</w:t>
      </w:r>
      <w:r>
        <w:t xml:space="preserve"> Hostile immigration policies are making it harder for U.S. firms, industries, and universities to attract the best ideas and talent from around the world and leverage them to boost America’s prosperity. </w:t>
      </w:r>
      <w:r w:rsidRPr="00325C44">
        <w:rPr>
          <w:u w:val="single"/>
        </w:rPr>
        <w:t>Wild</w:t>
      </w:r>
      <w:r w:rsidRPr="00B34C88">
        <w:rPr>
          <w:u w:val="single"/>
        </w:rPr>
        <w:t xml:space="preserve"> </w:t>
      </w:r>
      <w:r w:rsidRPr="00325C44">
        <w:rPr>
          <w:highlight w:val="cyan"/>
          <w:u w:val="single"/>
        </w:rPr>
        <w:t xml:space="preserve">threats of </w:t>
      </w:r>
      <w:r w:rsidRPr="00325C44">
        <w:rPr>
          <w:b/>
          <w:bCs/>
          <w:highlight w:val="cyan"/>
          <w:u w:val="single"/>
        </w:rPr>
        <w:t>tariffs</w:t>
      </w:r>
      <w:r w:rsidRPr="00325C44">
        <w:rPr>
          <w:highlight w:val="cyan"/>
          <w:u w:val="single"/>
        </w:rPr>
        <w:t xml:space="preserve"> and </w:t>
      </w:r>
      <w:r w:rsidRPr="00325C44">
        <w:rPr>
          <w:b/>
          <w:bCs/>
          <w:highlight w:val="cyan"/>
          <w:u w:val="single"/>
        </w:rPr>
        <w:t>restrictions</w:t>
      </w:r>
      <w:r w:rsidRPr="00325C44">
        <w:rPr>
          <w:highlight w:val="cyan"/>
          <w:u w:val="single"/>
        </w:rPr>
        <w:t xml:space="preserve"> on foreign supply chains</w:t>
      </w:r>
      <w:r w:rsidRPr="00B34C88">
        <w:rPr>
          <w:u w:val="single"/>
        </w:rPr>
        <w:t xml:space="preserve"> are </w:t>
      </w:r>
      <w:r w:rsidRPr="00325C44">
        <w:rPr>
          <w:b/>
          <w:bCs/>
          <w:highlight w:val="cyan"/>
          <w:u w:val="single"/>
        </w:rPr>
        <w:t>terrify</w:t>
      </w:r>
      <w:r w:rsidRPr="00B34C88">
        <w:rPr>
          <w:b/>
          <w:bCs/>
          <w:u w:val="single"/>
        </w:rPr>
        <w:t>ing</w:t>
      </w:r>
      <w:r w:rsidRPr="00B34C88">
        <w:rPr>
          <w:u w:val="single"/>
        </w:rPr>
        <w:t xml:space="preserve"> </w:t>
      </w:r>
      <w:r w:rsidRPr="00325C44">
        <w:rPr>
          <w:highlight w:val="cyan"/>
          <w:u w:val="single"/>
        </w:rPr>
        <w:t>investors</w:t>
      </w:r>
      <w:r w:rsidRPr="00B34C88">
        <w:rPr>
          <w:u w:val="single"/>
        </w:rPr>
        <w:t xml:space="preserve">, who are beginning to sit on their capital and look for new opportunities </w:t>
      </w:r>
      <w:r w:rsidRPr="00B34C88">
        <w:rPr>
          <w:b/>
          <w:bCs/>
          <w:u w:val="single"/>
        </w:rPr>
        <w:t>away</w:t>
      </w:r>
      <w:r w:rsidRPr="00B34C88">
        <w:rPr>
          <w:u w:val="single"/>
        </w:rPr>
        <w:t xml:space="preserve"> from the chaos.</w:t>
      </w:r>
      <w:r>
        <w:t xml:space="preserve"> China, meanwhile, is becoming more competitive in the very fields the United States is kneecapping.</w:t>
      </w:r>
    </w:p>
    <w:p w14:paraId="3314EC9F" w14:textId="77777777" w:rsidR="000846B4" w:rsidRDefault="000846B4" w:rsidP="000846B4">
      <w:r>
        <w:t xml:space="preserve">Washington needs to rediscover the value of innovation. </w:t>
      </w:r>
      <w:r w:rsidRPr="00325C44">
        <w:rPr>
          <w:b/>
          <w:bCs/>
          <w:u w:val="single"/>
        </w:rPr>
        <w:t>Every</w:t>
      </w:r>
      <w:r w:rsidRPr="00325C44">
        <w:rPr>
          <w:u w:val="single"/>
        </w:rPr>
        <w:t xml:space="preserve"> area of</w:t>
      </w:r>
      <w:r w:rsidRPr="00B34C88">
        <w:rPr>
          <w:u w:val="single"/>
        </w:rPr>
        <w:t xml:space="preserve"> future </w:t>
      </w:r>
      <w:r w:rsidRPr="00325C44">
        <w:rPr>
          <w:u w:val="single"/>
        </w:rPr>
        <w:t>economic growth</w:t>
      </w:r>
      <w:r w:rsidRPr="00B34C88">
        <w:rPr>
          <w:u w:val="single"/>
        </w:rPr>
        <w:t xml:space="preserve"> in which the United States is </w:t>
      </w:r>
      <w:r w:rsidRPr="00B34C88">
        <w:rPr>
          <w:b/>
          <w:bCs/>
          <w:u w:val="single"/>
        </w:rPr>
        <w:t>poised</w:t>
      </w:r>
      <w:r w:rsidRPr="00B34C88">
        <w:rPr>
          <w:u w:val="single"/>
        </w:rPr>
        <w:t xml:space="preserve"> to lead—such as </w:t>
      </w:r>
      <w:r w:rsidRPr="00325C44">
        <w:rPr>
          <w:highlight w:val="cyan"/>
          <w:u w:val="single"/>
        </w:rPr>
        <w:t>software, AI, oil and gas drilling, robotics, and</w:t>
      </w:r>
      <w:r w:rsidRPr="00B34C88">
        <w:rPr>
          <w:u w:val="single"/>
        </w:rPr>
        <w:t xml:space="preserve"> </w:t>
      </w:r>
      <w:r w:rsidRPr="00325C44">
        <w:rPr>
          <w:highlight w:val="cyan"/>
          <w:u w:val="single"/>
        </w:rPr>
        <w:t>e</w:t>
      </w:r>
      <w:r w:rsidRPr="00B34C88">
        <w:rPr>
          <w:u w:val="single"/>
        </w:rPr>
        <w:t xml:space="preserve">lectric </w:t>
      </w:r>
      <w:r w:rsidRPr="00325C44">
        <w:rPr>
          <w:highlight w:val="cyan"/>
          <w:u w:val="single"/>
        </w:rPr>
        <w:t>v</w:t>
      </w:r>
      <w:r w:rsidRPr="00B34C88">
        <w:rPr>
          <w:u w:val="single"/>
        </w:rPr>
        <w:t xml:space="preserve">ehicle </w:t>
      </w:r>
      <w:r w:rsidRPr="00325C44">
        <w:rPr>
          <w:highlight w:val="cyan"/>
          <w:u w:val="single"/>
        </w:rPr>
        <w:t>production—</w:t>
      </w:r>
      <w:r w:rsidRPr="00325C44">
        <w:rPr>
          <w:b/>
          <w:bCs/>
          <w:highlight w:val="cyan"/>
          <w:u w:val="single"/>
        </w:rPr>
        <w:t>depends</w:t>
      </w:r>
      <w:r w:rsidRPr="00325C44">
        <w:rPr>
          <w:highlight w:val="cyan"/>
          <w:u w:val="single"/>
        </w:rPr>
        <w:t xml:space="preserve"> on innovations</w:t>
      </w:r>
      <w:r w:rsidRPr="00B34C88">
        <w:rPr>
          <w:u w:val="single"/>
        </w:rPr>
        <w:t xml:space="preserve"> that are </w:t>
      </w:r>
      <w:r w:rsidRPr="00325C44">
        <w:rPr>
          <w:b/>
          <w:bCs/>
          <w:highlight w:val="cyan"/>
          <w:u w:val="single"/>
        </w:rPr>
        <w:t>impossible</w:t>
      </w:r>
      <w:r w:rsidRPr="00325C44">
        <w:rPr>
          <w:highlight w:val="cyan"/>
          <w:u w:val="single"/>
        </w:rPr>
        <w:t xml:space="preserve"> to nurture without </w:t>
      </w:r>
      <w:r w:rsidRPr="00325C44">
        <w:rPr>
          <w:u w:val="single"/>
        </w:rPr>
        <w:t xml:space="preserve">reliable </w:t>
      </w:r>
      <w:r w:rsidRPr="00325C44">
        <w:rPr>
          <w:highlight w:val="cyan"/>
          <w:u w:val="single"/>
        </w:rPr>
        <w:t>long-term support from the federal government</w:t>
      </w:r>
      <w:r w:rsidRPr="00B34C88">
        <w:rPr>
          <w:u w:val="single"/>
        </w:rPr>
        <w:t>.</w:t>
      </w:r>
      <w:r>
        <w:t xml:space="preserve"> Both U.S. political parties once saw public investment in scientific education, training, and innovation as central to the country’s future prosperity. Today, neither party reliably understands or champions that message. Instead, they adopt well-intentioned but misguided bipartisan policies aimed at cutting the United States’ dependence on China and join together to bash Beijing, driving the rest of the world toward greater reliance on China.</w:t>
      </w:r>
    </w:p>
    <w:p w14:paraId="44C66135" w14:textId="77777777" w:rsidR="000846B4" w:rsidRPr="00B34C88" w:rsidRDefault="000846B4" w:rsidP="000846B4">
      <w:pPr>
        <w:rPr>
          <w:sz w:val="14"/>
        </w:rPr>
      </w:pPr>
      <w:r w:rsidRPr="00B34C88">
        <w:rPr>
          <w:sz w:val="14"/>
        </w:rPr>
        <w:t>Walling off the Chinese economy from the West will fail. Washington has no choice but to participate in a globalized economy it can no longer unilaterally control. The United States has spent decades and trillions of dollars to build the world’s best innovation system. That system, in turn, has become the primary source of the country’s economic and military strength. Stripping it for parts just as China is seeking to build an innovation apparatus that rivals the United States’ would be suicidal.</w:t>
      </w:r>
    </w:p>
    <w:p w14:paraId="098C191B" w14:textId="77777777" w:rsidR="000846B4" w:rsidRPr="00B34C88" w:rsidRDefault="000846B4" w:rsidP="000846B4">
      <w:pPr>
        <w:rPr>
          <w:sz w:val="16"/>
        </w:rPr>
      </w:pPr>
      <w:r w:rsidRPr="00B34C88">
        <w:rPr>
          <w:sz w:val="14"/>
        </w:rPr>
        <w:t>ONE SIMPLE TRICK</w:t>
      </w:r>
    </w:p>
    <w:p w14:paraId="5EABD508" w14:textId="77777777" w:rsidR="000846B4" w:rsidRPr="00B34C88" w:rsidRDefault="000846B4" w:rsidP="000846B4">
      <w:pPr>
        <w:rPr>
          <w:sz w:val="16"/>
        </w:rPr>
      </w:pPr>
      <w:r w:rsidRPr="00B34C88">
        <w:rPr>
          <w:sz w:val="16"/>
        </w:rPr>
        <w:t>When economies are young, they have lots of ways to grow. Some herd massive numbers of low-paid workers into fields and factories; others tap into natural resources. Once an economy is mature, however, there is only one dependable recipe for sustained growth: innovation. As labor and natural resources become scarcer and more costly, innovation makes it possible to do more with less. Since World War II, at least a quarter of all U.S. economic growth has been driven by innovations that make it possible for the economy to deploy capital and labor more effectively.</w:t>
      </w:r>
    </w:p>
    <w:p w14:paraId="011884E7" w14:textId="77777777" w:rsidR="000846B4" w:rsidRPr="00B34C88" w:rsidRDefault="000846B4" w:rsidP="000846B4">
      <w:pPr>
        <w:rPr>
          <w:sz w:val="16"/>
        </w:rPr>
      </w:pPr>
      <w:r w:rsidRPr="00B34C88">
        <w:rPr>
          <w:sz w:val="16"/>
        </w:rPr>
        <w:t>The U.S. economy is a prime example of how recipes for growth change over time. In the eighteenth and nineteenth centuries, the country grew by cutting trees, expanding to occupy western lands, and marshaling huge numbers of workers (including immigrants and enslaved people) into agriculture and then factories. When the frontiers of cheap land and labor closed by the late nineteenth century, innovation started to fill the void. As the U.S. economy moved toward manufacturing, innovations such as electric power grids—perfected through decades of investment, tinkering, and research often backed by government funding—helped expand the United States’ industrial output. And as the economy later shifted to emphasize services, which today accounts for 80 percent of the United States’ economic output, revolutionary innovations in, for example, computing kept the country competitive.</w:t>
      </w:r>
    </w:p>
    <w:p w14:paraId="24AF4219" w14:textId="77777777" w:rsidR="000846B4" w:rsidRPr="00B34C88" w:rsidRDefault="000846B4" w:rsidP="000846B4">
      <w:pPr>
        <w:rPr>
          <w:sz w:val="16"/>
        </w:rPr>
      </w:pPr>
      <w:r w:rsidRPr="00B34C88">
        <w:rPr>
          <w:sz w:val="16"/>
        </w:rPr>
        <w:t>The full story of how innovation shapes economies is complex, but a successful innovation system nearly always has three key elements. First, it establishes and nourishes a pipeline of new ideas. The United States has led innovation for decades because of its massive federal support for research, which began during World War II. Money from Washington is spent by research universities, national labs, and institutes; the ideas generated are spun into companies that power economic growth and competitiveness. The private sector has stepped in to supplement federal funding for R &amp; D, especially in industries such as biotech and computing. Yet in nearly every industry, the United States’ most transformative innovations over the last eight decades depended on government funding, because the government was the most patient and reliable actor willing to take on risks for the public benefit.</w:t>
      </w:r>
    </w:p>
    <w:p w14:paraId="72878B0D" w14:textId="77777777" w:rsidR="000846B4" w:rsidRPr="00B34C88" w:rsidRDefault="000846B4" w:rsidP="000846B4">
      <w:pPr>
        <w:rPr>
          <w:sz w:val="16"/>
        </w:rPr>
      </w:pPr>
      <w:r w:rsidRPr="00B34C88">
        <w:rPr>
          <w:sz w:val="16"/>
        </w:rPr>
        <w:t>This federal-funding system worked well because it married the government’s prodigious resources to a relatively stable vision. On top of that, the government has proved reasonably good at determining how to best allocate those resources. Even as the United States’ two main political parties differed on the ideal size and role of government, both saw immense value in backing innovation. When the Reagan administration tried to slash government spending, for example, total federal support for R &amp; D stayed largely unchanged. Even during his first administration, when President Donald Trump proposed budgets that would have eviscerated R &amp; D funding, Democratic and Republican lawmakers restored the money, keeping the nation’s innovation system intact.</w:t>
      </w:r>
    </w:p>
    <w:p w14:paraId="54EE727C" w14:textId="77777777" w:rsidR="000846B4" w:rsidRDefault="000846B4" w:rsidP="000846B4">
      <w:r>
        <w:t xml:space="preserve">This continuity of intent seems a lot less likely during </w:t>
      </w:r>
      <w:r w:rsidRPr="00325C44">
        <w:rPr>
          <w:highlight w:val="cyan"/>
        </w:rPr>
        <w:t>Trump</w:t>
      </w:r>
      <w:r w:rsidRPr="00325C44">
        <w:t>’s</w:t>
      </w:r>
      <w:r>
        <w:t xml:space="preserve"> second term. </w:t>
      </w:r>
      <w:r w:rsidRPr="00944F74">
        <w:rPr>
          <w:u w:val="single"/>
        </w:rPr>
        <w:t xml:space="preserve">Republicans have </w:t>
      </w:r>
      <w:r w:rsidRPr="00325C44">
        <w:rPr>
          <w:highlight w:val="cyan"/>
          <w:u w:val="single"/>
        </w:rPr>
        <w:t>chose</w:t>
      </w:r>
      <w:r w:rsidRPr="00325C44">
        <w:rPr>
          <w:u w:val="single"/>
        </w:rPr>
        <w:t>n</w:t>
      </w:r>
      <w:r w:rsidRPr="00325C44">
        <w:rPr>
          <w:highlight w:val="cyan"/>
          <w:u w:val="single"/>
        </w:rPr>
        <w:t xml:space="preserve"> to</w:t>
      </w:r>
      <w:r>
        <w:t xml:space="preserve"> align with the president </w:t>
      </w:r>
      <w:r w:rsidRPr="00944F74">
        <w:rPr>
          <w:u w:val="single"/>
        </w:rPr>
        <w:t xml:space="preserve">to </w:t>
      </w:r>
      <w:r w:rsidRPr="00325C44">
        <w:rPr>
          <w:b/>
          <w:bCs/>
          <w:highlight w:val="cyan"/>
          <w:u w:val="single"/>
        </w:rPr>
        <w:t>shrink</w:t>
      </w:r>
      <w:r w:rsidRPr="00325C44">
        <w:rPr>
          <w:highlight w:val="cyan"/>
          <w:u w:val="single"/>
        </w:rPr>
        <w:t xml:space="preserve"> the size of government and </w:t>
      </w:r>
      <w:r w:rsidRPr="00325C44">
        <w:rPr>
          <w:b/>
          <w:bCs/>
          <w:highlight w:val="cyan"/>
          <w:u w:val="single"/>
        </w:rPr>
        <w:t>slash</w:t>
      </w:r>
      <w:r w:rsidRPr="00325C44">
        <w:rPr>
          <w:highlight w:val="cyan"/>
          <w:u w:val="single"/>
        </w:rPr>
        <w:t xml:space="preserve"> budgets, including for innovation</w:t>
      </w:r>
      <w:r w:rsidRPr="00944F74">
        <w:rPr>
          <w:u w:val="single"/>
        </w:rPr>
        <w:t>.</w:t>
      </w:r>
      <w:r>
        <w:t xml:space="preserve"> </w:t>
      </w:r>
      <w:r w:rsidRPr="00944F74">
        <w:rPr>
          <w:u w:val="single"/>
        </w:rPr>
        <w:t>Democrats</w:t>
      </w:r>
      <w:r w:rsidRPr="00944F74">
        <w:t xml:space="preserve">, reeling from their election loss, </w:t>
      </w:r>
      <w:r w:rsidRPr="00944F74">
        <w:rPr>
          <w:u w:val="single"/>
        </w:rPr>
        <w:t xml:space="preserve">seem to care more about </w:t>
      </w:r>
      <w:r w:rsidRPr="00944F74">
        <w:rPr>
          <w:b/>
          <w:bCs/>
          <w:u w:val="single"/>
        </w:rPr>
        <w:t>funding priorities</w:t>
      </w:r>
      <w:r w:rsidRPr="00944F74">
        <w:rPr>
          <w:u w:val="single"/>
        </w:rPr>
        <w:t xml:space="preserve"> other than science.</w:t>
      </w:r>
      <w:r>
        <w:t xml:space="preserve"> Just in the past few months, with barely any oversight from Congress, federal funding for innovation has fallen off a cliff. </w:t>
      </w:r>
      <w:r w:rsidRPr="00325C44">
        <w:rPr>
          <w:highlight w:val="cyan"/>
          <w:u w:val="single"/>
        </w:rPr>
        <w:t>The</w:t>
      </w:r>
      <w:r w:rsidRPr="00944F74">
        <w:rPr>
          <w:u w:val="single"/>
        </w:rPr>
        <w:t xml:space="preserve"> </w:t>
      </w:r>
      <w:r w:rsidRPr="00325C44">
        <w:rPr>
          <w:highlight w:val="cyan"/>
          <w:u w:val="single"/>
        </w:rPr>
        <w:t>admin</w:t>
      </w:r>
      <w:r w:rsidRPr="00944F74">
        <w:rPr>
          <w:u w:val="single"/>
        </w:rPr>
        <w:t xml:space="preserve">istration has </w:t>
      </w:r>
      <w:r w:rsidRPr="00325C44">
        <w:rPr>
          <w:highlight w:val="cyan"/>
          <w:u w:val="single"/>
        </w:rPr>
        <w:t>terminated</w:t>
      </w:r>
      <w:r w:rsidRPr="00944F74">
        <w:rPr>
          <w:u w:val="single"/>
        </w:rPr>
        <w:t xml:space="preserve"> about </w:t>
      </w:r>
      <w:r w:rsidRPr="00944F74">
        <w:rPr>
          <w:b/>
          <w:bCs/>
          <w:u w:val="single"/>
        </w:rPr>
        <w:t xml:space="preserve">a </w:t>
      </w:r>
      <w:r w:rsidRPr="00325C44">
        <w:rPr>
          <w:b/>
          <w:bCs/>
          <w:highlight w:val="cyan"/>
          <w:u w:val="single"/>
        </w:rPr>
        <w:t>thousand grants</w:t>
      </w:r>
      <w:r w:rsidRPr="00325C44">
        <w:rPr>
          <w:highlight w:val="cyan"/>
          <w:u w:val="single"/>
        </w:rPr>
        <w:t xml:space="preserve"> awarded by</w:t>
      </w:r>
      <w:r w:rsidRPr="00944F74">
        <w:rPr>
          <w:u w:val="single"/>
        </w:rPr>
        <w:t xml:space="preserve"> the </w:t>
      </w:r>
      <w:r w:rsidRPr="00325C44">
        <w:rPr>
          <w:highlight w:val="cyan"/>
          <w:u w:val="single"/>
        </w:rPr>
        <w:t>N</w:t>
      </w:r>
      <w:r w:rsidRPr="00944F74">
        <w:rPr>
          <w:u w:val="single"/>
        </w:rPr>
        <w:t xml:space="preserve">ational </w:t>
      </w:r>
      <w:r w:rsidRPr="00325C44">
        <w:rPr>
          <w:highlight w:val="cyan"/>
          <w:u w:val="single"/>
        </w:rPr>
        <w:t>I</w:t>
      </w:r>
      <w:r w:rsidRPr="00944F74">
        <w:rPr>
          <w:u w:val="single"/>
        </w:rPr>
        <w:t xml:space="preserve">nstitutes of </w:t>
      </w:r>
      <w:r w:rsidRPr="00325C44">
        <w:rPr>
          <w:highlight w:val="cyan"/>
          <w:u w:val="single"/>
        </w:rPr>
        <w:t>H</w:t>
      </w:r>
      <w:r w:rsidRPr="00944F74">
        <w:rPr>
          <w:u w:val="single"/>
        </w:rPr>
        <w:t xml:space="preserve">ealth, </w:t>
      </w:r>
      <w:r w:rsidRPr="00325C44">
        <w:rPr>
          <w:highlight w:val="cyan"/>
          <w:u w:val="single"/>
        </w:rPr>
        <w:t>the</w:t>
      </w:r>
      <w:r w:rsidRPr="00944F74">
        <w:rPr>
          <w:u w:val="single"/>
        </w:rPr>
        <w:t xml:space="preserve"> nation’s </w:t>
      </w:r>
      <w:r w:rsidRPr="00325C44">
        <w:rPr>
          <w:highlight w:val="cyan"/>
          <w:u w:val="single"/>
        </w:rPr>
        <w:t xml:space="preserve">most </w:t>
      </w:r>
      <w:r w:rsidRPr="00325C44">
        <w:rPr>
          <w:b/>
          <w:bCs/>
          <w:highlight w:val="cyan"/>
          <w:u w:val="single"/>
        </w:rPr>
        <w:t>important funder</w:t>
      </w:r>
      <w:r w:rsidRPr="00325C44">
        <w:rPr>
          <w:highlight w:val="cyan"/>
          <w:u w:val="single"/>
        </w:rPr>
        <w:t xml:space="preserve"> of biomed</w:t>
      </w:r>
      <w:r w:rsidRPr="00325C44">
        <w:rPr>
          <w:u w:val="single"/>
        </w:rPr>
        <w:t xml:space="preserve">ical </w:t>
      </w:r>
      <w:r w:rsidRPr="00325C44">
        <w:rPr>
          <w:highlight w:val="cyan"/>
          <w:u w:val="single"/>
        </w:rPr>
        <w:t>research</w:t>
      </w:r>
      <w:r w:rsidRPr="00944F74">
        <w:t>, with more to come. Cuts are so severe that federally funded biological research labs are euthanizing animals</w:t>
      </w:r>
      <w:r>
        <w:t xml:space="preserve"> used to investigate worthy topics such as the safety of new drugs and the effects of pollution on workers. Some of the nation’s leading research universities have seen their federal research funding targeted for reasons that have nothing to do with research.</w:t>
      </w:r>
    </w:p>
    <w:p w14:paraId="5AAAF1E9" w14:textId="77777777" w:rsidR="000846B4" w:rsidRDefault="000846B4" w:rsidP="000846B4">
      <w:r>
        <w:t>HOW TO BLOW UP A PIPELINE</w:t>
      </w:r>
    </w:p>
    <w:p w14:paraId="6B0F62F1" w14:textId="77777777" w:rsidR="000846B4" w:rsidRDefault="000846B4" w:rsidP="000846B4">
      <w:r w:rsidRPr="00944F74">
        <w:rPr>
          <w:u w:val="single"/>
        </w:rPr>
        <w:t xml:space="preserve">This </w:t>
      </w:r>
      <w:r w:rsidRPr="003956C6">
        <w:rPr>
          <w:highlight w:val="cyan"/>
          <w:u w:val="single"/>
        </w:rPr>
        <w:t>funding</w:t>
      </w:r>
      <w:r w:rsidRPr="00944F74">
        <w:rPr>
          <w:u w:val="single"/>
        </w:rPr>
        <w:t xml:space="preserve"> chaos has particularly </w:t>
      </w:r>
      <w:r w:rsidRPr="003956C6">
        <w:rPr>
          <w:b/>
          <w:bCs/>
          <w:highlight w:val="cyan"/>
          <w:u w:val="single"/>
        </w:rPr>
        <w:t>imperiled</w:t>
      </w:r>
      <w:r w:rsidRPr="00944F74">
        <w:rPr>
          <w:u w:val="single"/>
        </w:rPr>
        <w:t xml:space="preserve"> the second </w:t>
      </w:r>
      <w:r w:rsidRPr="003956C6">
        <w:rPr>
          <w:b/>
          <w:bCs/>
          <w:highlight w:val="cyan"/>
          <w:u w:val="single"/>
        </w:rPr>
        <w:t>key ingredient</w:t>
      </w:r>
      <w:r w:rsidRPr="00944F74">
        <w:rPr>
          <w:u w:val="single"/>
        </w:rPr>
        <w:t xml:space="preserve"> of a functioning </w:t>
      </w:r>
      <w:r w:rsidRPr="003956C6">
        <w:rPr>
          <w:highlight w:val="cyan"/>
          <w:u w:val="single"/>
        </w:rPr>
        <w:t>innovation</w:t>
      </w:r>
      <w:r w:rsidRPr="00944F74">
        <w:rPr>
          <w:u w:val="single"/>
        </w:rPr>
        <w:t xml:space="preserve"> system: </w:t>
      </w:r>
      <w:r w:rsidRPr="003956C6">
        <w:rPr>
          <w:b/>
          <w:bCs/>
          <w:highlight w:val="cyan"/>
          <w:u w:val="single"/>
        </w:rPr>
        <w:t>people</w:t>
      </w:r>
      <w:r w:rsidRPr="00944F74">
        <w:rPr>
          <w:u w:val="single"/>
        </w:rPr>
        <w:t>.</w:t>
      </w:r>
      <w:r>
        <w:t xml:space="preserve"> Science is an enterprise steeped in hope and characterized by delayed gratification. The typical scientist, after earning an undergraduate degree, spends another four to six years in Ph.D. training, followed by a few years of poorly paid postdoctoral employment. Despite the lack of short-term financial incentives, many of the world’s best minds pursue science because their training—from tuition for advanced coursework through research apprenticeships—is largely paid for by research grants and universities themselves.</w:t>
      </w:r>
    </w:p>
    <w:p w14:paraId="48539596" w14:textId="77777777" w:rsidR="000846B4" w:rsidRDefault="000846B4" w:rsidP="000846B4">
      <w:r w:rsidRPr="00944F74">
        <w:t>When grants dry up, so does the well of talented people pursuing innovation.</w:t>
      </w:r>
      <w:r>
        <w:t xml:space="preserve"> </w:t>
      </w:r>
      <w:r w:rsidRPr="00944F74">
        <w:rPr>
          <w:u w:val="single"/>
        </w:rPr>
        <w:t xml:space="preserve">Since late February, </w:t>
      </w:r>
      <w:r w:rsidRPr="003956C6">
        <w:rPr>
          <w:highlight w:val="cyan"/>
          <w:u w:val="single"/>
        </w:rPr>
        <w:t>university and government labs uncertain about</w:t>
      </w:r>
      <w:r w:rsidRPr="00944F74">
        <w:rPr>
          <w:u w:val="single"/>
        </w:rPr>
        <w:t xml:space="preserve"> their </w:t>
      </w:r>
      <w:r w:rsidRPr="003956C6">
        <w:rPr>
          <w:highlight w:val="cyan"/>
          <w:u w:val="single"/>
        </w:rPr>
        <w:t>future funding</w:t>
      </w:r>
      <w:r w:rsidRPr="00944F74">
        <w:rPr>
          <w:u w:val="single"/>
        </w:rPr>
        <w:t xml:space="preserve"> have </w:t>
      </w:r>
      <w:r w:rsidRPr="00944F74">
        <w:rPr>
          <w:b/>
          <w:bCs/>
          <w:u w:val="single"/>
        </w:rPr>
        <w:t xml:space="preserve">been </w:t>
      </w:r>
      <w:r w:rsidRPr="003956C6">
        <w:rPr>
          <w:b/>
          <w:bCs/>
          <w:highlight w:val="cyan"/>
          <w:u w:val="single"/>
        </w:rPr>
        <w:t>forced</w:t>
      </w:r>
      <w:r w:rsidRPr="003956C6">
        <w:rPr>
          <w:highlight w:val="cyan"/>
          <w:u w:val="single"/>
        </w:rPr>
        <w:t xml:space="preserve"> to make layoffs</w:t>
      </w:r>
      <w:r w:rsidRPr="00944F74">
        <w:rPr>
          <w:u w:val="single"/>
        </w:rPr>
        <w:t>.</w:t>
      </w:r>
      <w:r>
        <w:t xml:space="preserve"> Most of the burden of this uncertainty has fallen on young scientists. The catastrophic possibility of a lost generation of scientists now looms over the country’s innovation system.</w:t>
      </w:r>
    </w:p>
    <w:p w14:paraId="499E73D5" w14:textId="77777777" w:rsidR="000846B4" w:rsidRPr="00944F74" w:rsidRDefault="000846B4" w:rsidP="000846B4">
      <w:pPr>
        <w:rPr>
          <w:sz w:val="16"/>
        </w:rPr>
      </w:pPr>
      <w:r w:rsidRPr="00944F74">
        <w:rPr>
          <w:sz w:val="16"/>
        </w:rPr>
        <w:t>Magnifying the loss is the government’s hostility to foreigners, especially Chinese. The success of the American innovation system has made it highly dependent on imported talent to perform much of the basic fieldwork of modern science. U.S. high schools and universities do not produce enough fledgling scientists and engineers to fully stock the country’s innovation system, and to maintain the United States’ research edge, the country must draw foreign talent. At the University of California, San Diego, where I work, about five percent of the undergraduate population, 25 percent of engineering master’s students, and 45 percent of students enrolled in engineering Ph.D. programs are not U.S. citizens. Across the United States, about half of all graduate students in STEM fields hail from other countries; in engineering, there are twice as many foreign graduate students as there are U.S. citizens and permanent residents.</w:t>
      </w:r>
    </w:p>
    <w:p w14:paraId="5ECE9223" w14:textId="77777777" w:rsidR="000846B4" w:rsidRPr="00944F74" w:rsidRDefault="000846B4" w:rsidP="000846B4">
      <w:pPr>
        <w:rPr>
          <w:sz w:val="16"/>
        </w:rPr>
      </w:pPr>
      <w:r w:rsidRPr="00944F74">
        <w:rPr>
          <w:sz w:val="16"/>
        </w:rPr>
        <w:t>The U.S. innovation system needs the best foreign talent, and until recently, it got it. In 2023, a study by the Organization for Economic Cooperation and Development ranked the United States as the most attractive place for foreign university students to study. Of all the world’s footloose international students, 15 percent come to the United States, the largest share of any country in the world. China has been the United States’ most important supplier of scientific talent. Throughout the 2010s, in any given year, nearly 400,000 Chinese students were studying in the United States, mostly in STEM fields. (By comparison, a paltry 12,000 young U.S. scientists and engineers studied in China in a given year.) Although the COVID-19 pandemic reduced these numbers, 300,000 Chinese students still currently attend U.S. universities. There are already signs, however, that this vital exchange is drying up. Co-authorship on papers in science and engineering among U.S. and Chinese scientists, for example, has been declining slowly since its 2020 peak.</w:t>
      </w:r>
    </w:p>
    <w:p w14:paraId="35C927CD" w14:textId="77777777" w:rsidR="000846B4" w:rsidRPr="00944F74" w:rsidRDefault="000846B4" w:rsidP="000846B4">
      <w:pPr>
        <w:rPr>
          <w:sz w:val="16"/>
        </w:rPr>
      </w:pPr>
      <w:r w:rsidRPr="00944F74">
        <w:rPr>
          <w:sz w:val="16"/>
        </w:rPr>
        <w:t>The United States does need to reduce its dependence on Chinese talent: in any market, overreliance on any single supplier is almost always a recipe for insecurity. But it will take a couple of generations to rebalance the contribution of Chinese students to U.S. research. Meanwhile, harassment of Chinese citizens, including scientists, at U.S. borders and on campuses has become more prevalent, a phenomenon that anecdotally has led Chinese families to be more wary of sending their children to the United States. Such reluctance would be a catastrophe for U.S. research universities—and a gift to rival high-quality English-language universities such as in Australia, Canada, the Netherlands, and the United Kingdom. Both rivals and partners of the United States are adopting new policies to woo foreign scientists such as boosting employment and startup visas. Meanwhile, the Trump administration is ramping up efforts to limit the enrollment of international students at U.S. universities.</w:t>
      </w:r>
    </w:p>
    <w:p w14:paraId="0108AA36" w14:textId="77777777" w:rsidR="000846B4" w:rsidRPr="00007434" w:rsidRDefault="000846B4" w:rsidP="000846B4">
      <w:pPr>
        <w:rPr>
          <w:sz w:val="16"/>
        </w:rPr>
      </w:pPr>
      <w:r w:rsidRPr="00007434">
        <w:rPr>
          <w:sz w:val="16"/>
        </w:rPr>
        <w:t>TEAR DOWN THAT WALL</w:t>
      </w:r>
    </w:p>
    <w:p w14:paraId="447678B6" w14:textId="77777777" w:rsidR="000846B4" w:rsidRDefault="000846B4" w:rsidP="000846B4">
      <w:r w:rsidRPr="00325C44">
        <w:rPr>
          <w:u w:val="single"/>
        </w:rPr>
        <w:t xml:space="preserve">A third </w:t>
      </w:r>
      <w:r w:rsidRPr="003956C6">
        <w:rPr>
          <w:highlight w:val="cyan"/>
          <w:u w:val="single"/>
        </w:rPr>
        <w:t>key component for</w:t>
      </w:r>
      <w:r w:rsidRPr="00325C44">
        <w:rPr>
          <w:u w:val="single"/>
        </w:rPr>
        <w:t xml:space="preserve"> a </w:t>
      </w:r>
      <w:r w:rsidRPr="003956C6">
        <w:rPr>
          <w:highlight w:val="cyan"/>
          <w:u w:val="single"/>
        </w:rPr>
        <w:t>successful innovation</w:t>
      </w:r>
      <w:r w:rsidRPr="00325C44">
        <w:rPr>
          <w:u w:val="single"/>
        </w:rPr>
        <w:t xml:space="preserve"> system </w:t>
      </w:r>
      <w:r w:rsidRPr="003956C6">
        <w:rPr>
          <w:highlight w:val="cyan"/>
          <w:u w:val="single"/>
        </w:rPr>
        <w:t xml:space="preserve">is </w:t>
      </w:r>
      <w:r w:rsidRPr="003956C6">
        <w:rPr>
          <w:b/>
          <w:bCs/>
          <w:highlight w:val="cyan"/>
          <w:u w:val="single"/>
        </w:rPr>
        <w:t>access to big markets</w:t>
      </w:r>
      <w:r w:rsidRPr="00325C44">
        <w:rPr>
          <w:b/>
          <w:bCs/>
          <w:u w:val="single"/>
        </w:rPr>
        <w:t>.</w:t>
      </w:r>
      <w:r>
        <w:t xml:space="preserve"> Because innovation seeks to boost production with fewer inputs, it nearly always benefits from scale. </w:t>
      </w:r>
      <w:r w:rsidRPr="00325C44">
        <w:rPr>
          <w:u w:val="single"/>
        </w:rPr>
        <w:t xml:space="preserve">Big markets </w:t>
      </w:r>
      <w:r w:rsidRPr="003956C6">
        <w:rPr>
          <w:highlight w:val="cyan"/>
          <w:u w:val="single"/>
        </w:rPr>
        <w:t>offer</w:t>
      </w:r>
      <w:r w:rsidRPr="00325C44">
        <w:rPr>
          <w:u w:val="single"/>
        </w:rPr>
        <w:t xml:space="preserve"> cumulatively </w:t>
      </w:r>
      <w:r w:rsidRPr="003956C6">
        <w:rPr>
          <w:b/>
          <w:bCs/>
          <w:highlight w:val="cyan"/>
          <w:u w:val="single"/>
        </w:rPr>
        <w:t>greater</w:t>
      </w:r>
      <w:r w:rsidRPr="003956C6">
        <w:rPr>
          <w:highlight w:val="cyan"/>
          <w:u w:val="single"/>
        </w:rPr>
        <w:t xml:space="preserve"> opportunities for innovation that makes products </w:t>
      </w:r>
      <w:r w:rsidRPr="003956C6">
        <w:rPr>
          <w:b/>
          <w:bCs/>
          <w:highlight w:val="cyan"/>
          <w:u w:val="single"/>
        </w:rPr>
        <w:t>better</w:t>
      </w:r>
      <w:r w:rsidRPr="00325C44">
        <w:rPr>
          <w:u w:val="single"/>
        </w:rPr>
        <w:t xml:space="preserve"> through experience.</w:t>
      </w:r>
      <w:r>
        <w:t xml:space="preserve"> In clean energy technology, for instance, the globalization of markets has been a catalyst for advancements. Early innovations in solar power, backed by the United States and Japan in the 1970s in an attempt to reduce their dependence on imported oil, helped make solar energy viable in a few niche applications. In the first decade of this century, support from the German government (which was keen to cut dependence on nuclear power and imported energy and build local industries while also cutting emissions) created another big market for solar power. As the German and global markets grew, innovations led to still better-performing solar panels. The frontier of the solar industry then moved to China, where massive innovations in manufacturing drove down costs even further and helped make solar energy even more competitive with coal and gas. Over decades, this global approach has allowed solar panels, once a fringe technology, to become the cheapest way to generate electricity in many places.</w:t>
      </w:r>
    </w:p>
    <w:p w14:paraId="1001C692" w14:textId="77777777" w:rsidR="000846B4" w:rsidRDefault="000846B4" w:rsidP="000846B4">
      <w:r>
        <w:t>But just as it has exemplified the benefits of globalized markets, the solar industry demonstrates the damage that nationalism can do to technological innovation. Rising tariffs and bottlenecks in supply chains created, in part, by chaotic trade policies are driving up solar costs in the United States. Although onshoring policies may eventually bring more solar production to the United States, as recently as 2023 about 80 percent of equipment used for U.S. solar projects was imported—mainly from China.</w:t>
      </w:r>
    </w:p>
    <w:p w14:paraId="2F2B95EC" w14:textId="77777777" w:rsidR="000846B4" w:rsidRDefault="000846B4" w:rsidP="000846B4">
      <w:r w:rsidRPr="003956C6">
        <w:rPr>
          <w:highlight w:val="cyan"/>
          <w:u w:val="single"/>
        </w:rPr>
        <w:t>Investors</w:t>
      </w:r>
      <w:r w:rsidRPr="00325C44">
        <w:rPr>
          <w:u w:val="single"/>
        </w:rPr>
        <w:t xml:space="preserve"> now have to </w:t>
      </w:r>
      <w:r w:rsidRPr="003956C6">
        <w:rPr>
          <w:highlight w:val="cyan"/>
          <w:u w:val="single"/>
        </w:rPr>
        <w:t>fear the arbitrary cancellation of their projects, too</w:t>
      </w:r>
      <w:r w:rsidRPr="00325C44">
        <w:rPr>
          <w:u w:val="single"/>
        </w:rPr>
        <w:t>: in April, for instance, the Trump administration halted the energy giant Equinor’s previously approved offshore wind project in New York</w:t>
      </w:r>
      <w:r>
        <w:t xml:space="preserve">. </w:t>
      </w:r>
      <w:r w:rsidRPr="00325C44">
        <w:t>A month later, it reversed the order after pressuring New York state to greenlight an unrelated natural gas pipeline project; by then, the damage to the credibility of U.S.-based contracts had already been done.</w:t>
      </w:r>
      <w:r>
        <w:t xml:space="preserve"> Clean energy hinges on investment. And these risks for investors explain why, according to a Bloomberg tracking service, half the planned projects to build clean energy technology factories in the United States are now getting delayed or frozen outright. </w:t>
      </w:r>
    </w:p>
    <w:p w14:paraId="3F3EDF3F" w14:textId="77777777" w:rsidR="000846B4" w:rsidRPr="00D26C0D" w:rsidRDefault="000846B4" w:rsidP="00543E6D">
      <w:pPr>
        <w:rPr>
          <w:sz w:val="16"/>
        </w:rPr>
      </w:pPr>
    </w:p>
    <w:p w14:paraId="20F9CB66" w14:textId="570F1255" w:rsidR="00C93EEE" w:rsidRDefault="00C93EEE" w:rsidP="001A7A5C">
      <w:pPr>
        <w:pStyle w:val="Heading3"/>
      </w:pPr>
      <w:r>
        <w:t>Renewables DA---Biodiversity DA---2AC</w:t>
      </w:r>
    </w:p>
    <w:p w14:paraId="3AB2329A" w14:textId="77777777" w:rsidR="00C93EEE" w:rsidRDefault="00C93EEE" w:rsidP="00C93EEE">
      <w:pPr>
        <w:pStyle w:val="Heading4"/>
      </w:pPr>
      <w:r>
        <w:t>Renewable</w:t>
      </w:r>
      <w:r w:rsidRPr="00BF0309">
        <w:t xml:space="preserve"> transition </w:t>
      </w:r>
      <w:r>
        <w:t>destroys biodiversity.</w:t>
      </w:r>
    </w:p>
    <w:p w14:paraId="614C11DD" w14:textId="77777777" w:rsidR="00C93EEE" w:rsidRPr="004066EA" w:rsidRDefault="00C93EEE" w:rsidP="00C93EEE">
      <w:r>
        <w:rPr>
          <w:b/>
          <w:bCs/>
        </w:rPr>
        <w:t xml:space="preserve">Moore ’19 </w:t>
      </w:r>
      <w:r w:rsidRPr="004066EA">
        <w:t>[Andrew; November 13</w:t>
      </w:r>
      <w:r w:rsidRPr="003D1E8B">
        <w:t>; senior writer and digital engagement manager at the College of Natural Resource</w:t>
      </w:r>
      <w:r w:rsidRPr="004066EA">
        <w:t xml:space="preserve"> ;NC state college of natural resources, “Renewable Energy Poses Challenge For Wildlife Conservation,” </w:t>
      </w:r>
      <w:hyperlink r:id="rId31" w:history="1">
        <w:r w:rsidRPr="004066EA">
          <w:rPr>
            <w:rStyle w:val="Hyperlink"/>
          </w:rPr>
          <w:t>https://cnr.ncsu.edu/news/2019/11/renewable-energy-wildlife-conservation/</w:t>
        </w:r>
      </w:hyperlink>
      <w:r w:rsidRPr="004066EA">
        <w:t xml:space="preserve">] </w:t>
      </w:r>
    </w:p>
    <w:p w14:paraId="3E5635E9" w14:textId="77777777" w:rsidR="00C93EEE" w:rsidRPr="002F0F82" w:rsidRDefault="00C93EEE" w:rsidP="00C93EEE">
      <w:r w:rsidRPr="002F0F82">
        <w:t xml:space="preserve">But </w:t>
      </w:r>
      <w:r w:rsidRPr="002F0F82">
        <w:rPr>
          <w:rStyle w:val="Emphasis"/>
          <w:highlight w:val="cyan"/>
        </w:rPr>
        <w:t>renewable energy</w:t>
      </w:r>
      <w:r w:rsidRPr="002F0F82">
        <w:rPr>
          <w:rStyle w:val="StyleUnderline"/>
          <w:highlight w:val="cyan"/>
        </w:rPr>
        <w:t xml:space="preserve"> development</w:t>
      </w:r>
      <w:r w:rsidRPr="002F0F82">
        <w:t xml:space="preserve"> can </w:t>
      </w:r>
      <w:r w:rsidRPr="002F0F82">
        <w:rPr>
          <w:rStyle w:val="Emphasis"/>
          <w:highlight w:val="cyan"/>
        </w:rPr>
        <w:t>have harmful effects on the environment</w:t>
      </w:r>
      <w:r w:rsidRPr="002F0F82">
        <w:t>, according to </w:t>
      </w:r>
      <w:hyperlink r:id="rId32" w:history="1">
        <w:r w:rsidRPr="002F0F82">
          <w:rPr>
            <w:rStyle w:val="Hyperlink"/>
          </w:rPr>
          <w:t>Chris Moorman</w:t>
        </w:r>
      </w:hyperlink>
      <w:r w:rsidRPr="002F0F82">
        <w:t>, a professor and coordinator of the Fisheries, Wildlife and Conservation Biology program at NC State’s College of Natural Resources. </w:t>
      </w:r>
    </w:p>
    <w:p w14:paraId="0C5EF155" w14:textId="77777777" w:rsidR="00C93EEE" w:rsidRPr="002F0F82" w:rsidRDefault="00C93EEE" w:rsidP="00C93EEE">
      <w:r w:rsidRPr="002F0F82">
        <w:t xml:space="preserve">“Countries around the world are looking to reduce emissions and transition away from fossil fuels,” Moorman said. “And while </w:t>
      </w:r>
      <w:r w:rsidRPr="002F0F82">
        <w:rPr>
          <w:rStyle w:val="StyleUnderline"/>
          <w:highlight w:val="cyan"/>
        </w:rPr>
        <w:t>renewable energy</w:t>
      </w:r>
      <w:r w:rsidRPr="002F0F82">
        <w:rPr>
          <w:rStyle w:val="StyleUnderline"/>
        </w:rPr>
        <w:t xml:space="preserve"> is</w:t>
      </w:r>
      <w:r w:rsidRPr="002F0F82">
        <w:t xml:space="preserve"> one of the most effective ways to do so, it’s </w:t>
      </w:r>
      <w:r w:rsidRPr="002F0F82">
        <w:rPr>
          <w:rStyle w:val="StyleUnderline"/>
          <w:highlight w:val="cyan"/>
        </w:rPr>
        <w:t>not</w:t>
      </w:r>
      <w:r w:rsidRPr="002F0F82">
        <w:t xml:space="preserve"> always </w:t>
      </w:r>
      <w:r w:rsidRPr="002F0F82">
        <w:rPr>
          <w:rStyle w:val="StyleUnderline"/>
          <w:highlight w:val="cyan"/>
        </w:rPr>
        <w:t>free of environmental impacts</w:t>
      </w:r>
      <w:r w:rsidRPr="002F0F82">
        <w:t>.” </w:t>
      </w:r>
    </w:p>
    <w:p w14:paraId="315CFA82" w14:textId="77777777" w:rsidR="00C93EEE" w:rsidRPr="002F0F82" w:rsidRDefault="00C93EEE" w:rsidP="00C93EEE">
      <w:r w:rsidRPr="002F0F82">
        <w:t>Moorman’s teaching and research activities focus on issues related to global change and wildlife conservation. He recently published a book entitled </w:t>
      </w:r>
      <w:hyperlink r:id="rId33" w:history="1">
        <w:r w:rsidRPr="002F0F82">
          <w:rPr>
            <w:rStyle w:val="Hyperlink"/>
          </w:rPr>
          <w:t>“Renewable Energy and Wildlife Conservation,”</w:t>
        </w:r>
      </w:hyperlink>
      <w:r w:rsidRPr="002F0F82">
        <w:t> with his co-editors Steve Grodsky, an assistant research ecologist at the UC Davis John Muir Institute of the Environment and PhD graduate of the College of Natural Resources, and Susan Rupp, a certified wildlife biologist and CEO of Arkansas-based Enviroscapes Ecological Consulting. </w:t>
      </w:r>
    </w:p>
    <w:p w14:paraId="570322A5" w14:textId="77777777" w:rsidR="00C93EEE" w:rsidRPr="002F0F82" w:rsidRDefault="00C93EEE" w:rsidP="00C93EEE">
      <w:r w:rsidRPr="002F0F82">
        <w:t>Published by Johns Hopkins University Press and The Wildlife Society, the book explores current scientific research and theory behind renewable energy production and its impacts on wildlife — both positive and negative. </w:t>
      </w:r>
    </w:p>
    <w:p w14:paraId="2E54F07B" w14:textId="77777777" w:rsidR="00C93EEE" w:rsidRPr="002F0F82" w:rsidRDefault="00C93EEE" w:rsidP="00C93EEE">
      <w:r w:rsidRPr="002F0F82">
        <w:t>The editors and other subject matter experts describe processes to generate renewable energy, review documented effects on wildlife, consider policy directives, provide mitigation strategies to lessen effects on wildlife, and identify research needs related to wildlife conservation. The book culminates with a chapter underscoring consistent themes, emerging opportunities and recommendations for future research. </w:t>
      </w:r>
    </w:p>
    <w:p w14:paraId="0B9A5EAD" w14:textId="77777777" w:rsidR="00C93EEE" w:rsidRPr="002F0F82" w:rsidRDefault="00C93EEE" w:rsidP="00C93EEE">
      <w:r w:rsidRPr="002F0F82">
        <w:t>Moorman said the book serves as “a single, comprehensive resource to help policy makers and industry professionals balance renewable energy development with wildlife conservation.” </w:t>
      </w:r>
    </w:p>
    <w:p w14:paraId="3C2ECAF8" w14:textId="77777777" w:rsidR="00C93EEE" w:rsidRPr="002F0F82" w:rsidRDefault="00C93EEE" w:rsidP="00C93EEE">
      <w:r w:rsidRPr="002F0F82">
        <w:t xml:space="preserve">“As </w:t>
      </w:r>
      <w:r w:rsidRPr="002F0F82">
        <w:rPr>
          <w:rStyle w:val="StyleUnderline"/>
          <w:highlight w:val="cyan"/>
        </w:rPr>
        <w:t>renewable energy ecologists</w:t>
      </w:r>
      <w:r w:rsidRPr="002F0F82">
        <w:t xml:space="preserve">, we </w:t>
      </w:r>
      <w:r w:rsidRPr="002F0F82">
        <w:rPr>
          <w:rStyle w:val="StyleUnderline"/>
          <w:highlight w:val="cyan"/>
        </w:rPr>
        <w:t>study</w:t>
      </w:r>
      <w:r w:rsidRPr="002F0F82">
        <w:t xml:space="preserve"> novel </w:t>
      </w:r>
      <w:r w:rsidRPr="002F0F82">
        <w:rPr>
          <w:rStyle w:val="Emphasis"/>
          <w:highlight w:val="cyan"/>
        </w:rPr>
        <w:t>challenges</w:t>
      </w:r>
      <w:r w:rsidRPr="002F0F82">
        <w:t xml:space="preserve"> and synergistic benefits to </w:t>
      </w:r>
      <w:r w:rsidRPr="002F0F82">
        <w:rPr>
          <w:rStyle w:val="StyleUnderline"/>
          <w:highlight w:val="cyan"/>
        </w:rPr>
        <w:t xml:space="preserve">conservation </w:t>
      </w:r>
      <w:r w:rsidRPr="002F0F82">
        <w:rPr>
          <w:rStyle w:val="Emphasis"/>
          <w:highlight w:val="cyan"/>
        </w:rPr>
        <w:t>presented by renewable energy development</w:t>
      </w:r>
      <w:r w:rsidRPr="002F0F82">
        <w:rPr>
          <w:highlight w:val="cyan"/>
        </w:rPr>
        <w:t>,”</w:t>
      </w:r>
      <w:r w:rsidRPr="002F0F82">
        <w:t xml:space="preserve"> Grodsky added. “We have great opportunities to inform sustainable energy development to make for a bright energy future for people, wildlife and the planet, which is very exciting.”</w:t>
      </w:r>
    </w:p>
    <w:p w14:paraId="6A2D67CE" w14:textId="77777777" w:rsidR="00C93EEE" w:rsidRPr="002F0F82" w:rsidRDefault="00C93EEE" w:rsidP="00C93EEE">
      <w:r w:rsidRPr="002F0F82">
        <w:t>A Growing Footprint </w:t>
      </w:r>
    </w:p>
    <w:p w14:paraId="6AF43043" w14:textId="77777777" w:rsidR="00C93EEE" w:rsidRPr="00BF0309" w:rsidRDefault="00C93EEE" w:rsidP="00C93EEE">
      <w:r w:rsidRPr="002F0F82">
        <w:t>Investment in renewable energy is increasing globally and isn’t expected to slow down in the coming decades. About 50 million acres of new land are projected to be developed for energy production in the United States</w:t>
      </w:r>
      <w:r w:rsidRPr="00BF0309">
        <w:t>A few examples: </w:t>
      </w:r>
    </w:p>
    <w:p w14:paraId="34EC5FCB" w14:textId="77777777" w:rsidR="00C93EEE" w:rsidRPr="00BF0309" w:rsidRDefault="00C93EEE" w:rsidP="00C93EEE">
      <w:r w:rsidRPr="00BF0309">
        <w:t>Wind turbines, both land-based and offshore, kill millions of migratory birds and bats each year from collisions.</w:t>
      </w:r>
    </w:p>
    <w:p w14:paraId="6B23C67C" w14:textId="77777777" w:rsidR="00C93EEE" w:rsidRPr="00BF0309" w:rsidRDefault="00C93EEE" w:rsidP="00C93EEE">
      <w:r w:rsidRPr="00BF0309">
        <w:t>Hydroelectric dams block migration routes for fish, preventing them from breeding and causing high juvenile mortality rates.</w:t>
      </w:r>
    </w:p>
    <w:p w14:paraId="568277C9" w14:textId="77777777" w:rsidR="00C93EEE" w:rsidRPr="00BF0309" w:rsidRDefault="00C93EEE" w:rsidP="00C93EEE">
      <w:r w:rsidRPr="00BF0309">
        <w:t>Concentrating solar plants known as “power towers” produce beams of sunlight intense enough to incinerate insects and birds.</w:t>
      </w:r>
    </w:p>
    <w:p w14:paraId="663A33DB" w14:textId="77777777" w:rsidR="00C93EEE" w:rsidRPr="00BF0309" w:rsidRDefault="00C93EEE" w:rsidP="00C93EEE">
      <w:r w:rsidRPr="00BF0309">
        <w:rPr>
          <w:rStyle w:val="Emphasis"/>
          <w:highlight w:val="cyan"/>
        </w:rPr>
        <w:t>The</w:t>
      </w:r>
      <w:r w:rsidRPr="00BF0309">
        <w:rPr>
          <w:rStyle w:val="Emphasis"/>
        </w:rPr>
        <w:t xml:space="preserve"> </w:t>
      </w:r>
      <w:r w:rsidRPr="00BF0309">
        <w:rPr>
          <w:rStyle w:val="Emphasis"/>
          <w:highlight w:val="cyan"/>
        </w:rPr>
        <w:t>intensity and magnitude of environmental impacts from renewable energy</w:t>
      </w:r>
      <w:r w:rsidRPr="00BF0309">
        <w:rPr>
          <w:rStyle w:val="StyleUnderline"/>
        </w:rPr>
        <w:t xml:space="preserve"> development </w:t>
      </w:r>
      <w:r w:rsidRPr="00BF0309">
        <w:rPr>
          <w:rStyle w:val="StyleUnderline"/>
          <w:highlight w:val="cyan"/>
        </w:rPr>
        <w:t>vary depending</w:t>
      </w:r>
      <w:r w:rsidRPr="00BF0309">
        <w:rPr>
          <w:rStyle w:val="StyleUnderline"/>
        </w:rPr>
        <w:t xml:space="preserve"> </w:t>
      </w:r>
      <w:r w:rsidRPr="00BF0309">
        <w:rPr>
          <w:rStyle w:val="StyleUnderline"/>
          <w:highlight w:val="cyan"/>
        </w:rPr>
        <w:t>on</w:t>
      </w:r>
      <w:r w:rsidRPr="00BF0309">
        <w:rPr>
          <w:rStyle w:val="StyleUnderline"/>
        </w:rPr>
        <w:t xml:space="preserve"> the </w:t>
      </w:r>
      <w:r w:rsidRPr="00BF0309">
        <w:rPr>
          <w:rStyle w:val="StyleUnderline"/>
          <w:highlight w:val="cyan"/>
        </w:rPr>
        <w:t>tech</w:t>
      </w:r>
      <w:r w:rsidRPr="00BF0309">
        <w:rPr>
          <w:rStyle w:val="StyleUnderline"/>
        </w:rPr>
        <w:t xml:space="preserve">nology used, the extent of land conversion, </w:t>
      </w:r>
      <w:r w:rsidRPr="00BF0309">
        <w:rPr>
          <w:rStyle w:val="StyleUnderline"/>
          <w:highlight w:val="cyan"/>
        </w:rPr>
        <w:t>and</w:t>
      </w:r>
      <w:r w:rsidRPr="00BF0309">
        <w:rPr>
          <w:rStyle w:val="StyleUnderline"/>
        </w:rPr>
        <w:t xml:space="preserve"> a number of other factors. But one of the most important determinants is </w:t>
      </w:r>
      <w:r w:rsidRPr="00BF0309">
        <w:rPr>
          <w:rStyle w:val="Emphasis"/>
          <w:highlight w:val="cyan"/>
        </w:rPr>
        <w:t>project siting</w:t>
      </w:r>
      <w:r w:rsidRPr="00BF0309">
        <w:t>, according to Moorman. </w:t>
      </w:r>
    </w:p>
    <w:p w14:paraId="61E45098" w14:textId="77777777" w:rsidR="00C93EEE" w:rsidRPr="00BF0309" w:rsidRDefault="00C93EEE" w:rsidP="00C93EEE">
      <w:r w:rsidRPr="00BF0309">
        <w:t>“From an ecological standpoint, we should be building these projects in developed areas that already have little wildlife habitat,” Moorman said.</w:t>
      </w:r>
    </w:p>
    <w:p w14:paraId="0EF4B09D" w14:textId="77777777" w:rsidR="00C93EEE" w:rsidRPr="00BF0309" w:rsidRDefault="00C93EEE" w:rsidP="00C93EEE">
      <w:r w:rsidRPr="00BF0309">
        <w:t>In the United States, however, governments agencies at both the state and federal levels have yet to adopt strong renewable energy policies with regards to wildlife conservation, according to Moorman. </w:t>
      </w:r>
    </w:p>
    <w:p w14:paraId="5C281EE5" w14:textId="77777777" w:rsidR="00C93EEE" w:rsidRPr="00BF0309" w:rsidRDefault="00C93EEE" w:rsidP="00C93EEE">
      <w:r w:rsidRPr="00BF0309">
        <w:t>“North Carolina ranks second to California for solar power production,” he said. “But there’s no regulatory framework in place to prevent bad siting decisions.” </w:t>
      </w:r>
    </w:p>
    <w:p w14:paraId="0A362950" w14:textId="77777777" w:rsidR="00C93EEE" w:rsidRPr="00BF0309" w:rsidRDefault="00C93EEE" w:rsidP="00C93EEE">
      <w:r w:rsidRPr="00BF0309">
        <w:t xml:space="preserve">Studies show that utility </w:t>
      </w:r>
      <w:r w:rsidRPr="00BF0309">
        <w:rPr>
          <w:rStyle w:val="StyleUnderline"/>
          <w:highlight w:val="cyan"/>
        </w:rPr>
        <w:t xml:space="preserve">companies in the </w:t>
      </w:r>
      <w:r w:rsidRPr="00BF0309">
        <w:rPr>
          <w:rStyle w:val="Emphasis"/>
          <w:highlight w:val="cyan"/>
        </w:rPr>
        <w:t>U.S. have built renewable energy projects</w:t>
      </w:r>
      <w:r w:rsidRPr="00BF0309">
        <w:rPr>
          <w:rStyle w:val="StyleUnderline"/>
          <w:highlight w:val="cyan"/>
        </w:rPr>
        <w:t xml:space="preserve"> on</w:t>
      </w:r>
      <w:r w:rsidRPr="00BF0309">
        <w:rPr>
          <w:rStyle w:val="StyleUnderline"/>
        </w:rPr>
        <w:t xml:space="preserve"> mostly </w:t>
      </w:r>
      <w:r w:rsidRPr="00BF0309">
        <w:rPr>
          <w:rStyle w:val="StyleUnderline"/>
          <w:highlight w:val="cyan"/>
        </w:rPr>
        <w:t>undeveloped areas</w:t>
      </w:r>
      <w:r w:rsidRPr="00BF0309">
        <w:rPr>
          <w:rStyle w:val="StyleUnderline"/>
        </w:rPr>
        <w:t xml:space="preserve"> where land prices are less expensive but </w:t>
      </w:r>
      <w:r w:rsidRPr="00BF0309">
        <w:rPr>
          <w:rStyle w:val="Emphasis"/>
          <w:highlight w:val="cyan"/>
        </w:rPr>
        <w:t>where risks to biodiversity</w:t>
      </w:r>
      <w:r w:rsidRPr="00BF0309">
        <w:rPr>
          <w:rStyle w:val="StyleUnderline"/>
        </w:rPr>
        <w:t xml:space="preserve"> may be </w:t>
      </w:r>
      <w:r w:rsidRPr="00BF0309">
        <w:rPr>
          <w:rStyle w:val="Emphasis"/>
          <w:highlight w:val="cyan"/>
        </w:rPr>
        <w:t>greater</w:t>
      </w:r>
      <w:r w:rsidRPr="00BF0309">
        <w:rPr>
          <w:rStyle w:val="Emphasis"/>
        </w:rPr>
        <w:t xml:space="preserve"> </w:t>
      </w:r>
      <w:r w:rsidRPr="00BF0309">
        <w:rPr>
          <w:rStyle w:val="StyleUnderline"/>
          <w:highlight w:val="cyan"/>
        </w:rPr>
        <w:t>than in more developed regions.</w:t>
      </w:r>
    </w:p>
    <w:p w14:paraId="5ADB87AD" w14:textId="77777777" w:rsidR="00C93EEE" w:rsidRPr="00BF0309" w:rsidRDefault="00C93EEE" w:rsidP="00C93EEE">
      <w:r w:rsidRPr="00BF0309">
        <w:t>However, renewable energy effects on the environment can be avoided or reduced if development is thoughtfully planned and implemented, according to Moorman. For example, using native, pollinator-friendly plantings at solar facilities can increase populations of bees and other insects. </w:t>
      </w:r>
    </w:p>
    <w:p w14:paraId="32F0D8BB" w14:textId="77777777" w:rsidR="00C93EEE" w:rsidRPr="002F0F82" w:rsidRDefault="00C93EEE" w:rsidP="00C93EEE">
      <w:r w:rsidRPr="002F0F82">
        <w:t xml:space="preserve"> by 2035, and the majority of the impact would come from the production of renewable energy. </w:t>
      </w:r>
    </w:p>
    <w:p w14:paraId="5CB75274" w14:textId="77777777" w:rsidR="00C93EEE" w:rsidRPr="002F0F82" w:rsidRDefault="00C93EEE" w:rsidP="00C93EEE">
      <w:r w:rsidRPr="002F0F82">
        <w:rPr>
          <w:highlight w:val="cyan"/>
          <w:u w:val="single"/>
        </w:rPr>
        <w:t>Renewable energy often requires more land than fossil fuel production</w:t>
      </w:r>
      <w:r w:rsidRPr="002F0F82">
        <w:rPr>
          <w:u w:val="single"/>
        </w:rPr>
        <w:t>, with infrastructure fragmenting or even eliminating high-quality wildlife habitat,</w:t>
      </w:r>
      <w:r w:rsidRPr="002F0F82">
        <w:t xml:space="preserve"> according to Moorman. It </w:t>
      </w:r>
      <w:r w:rsidRPr="002F0F82">
        <w:rPr>
          <w:highlight w:val="cyan"/>
          <w:u w:val="single"/>
        </w:rPr>
        <w:t xml:space="preserve">can also lead to a variety of other impacts on wildlife, including behavioral changes and direct </w:t>
      </w:r>
      <w:r w:rsidRPr="002F0F82">
        <w:rPr>
          <w:rStyle w:val="Emphasis"/>
          <w:highlight w:val="cyan"/>
        </w:rPr>
        <w:t>mortality</w:t>
      </w:r>
      <w:r w:rsidRPr="002F0F82">
        <w:rPr>
          <w:rStyle w:val="Emphasis"/>
        </w:rPr>
        <w:t>.</w:t>
      </w:r>
      <w:r w:rsidRPr="002F0F82">
        <w:t> </w:t>
      </w:r>
    </w:p>
    <w:p w14:paraId="622B85A0" w14:textId="77777777" w:rsidR="00C93EEE" w:rsidRPr="00C93EEE" w:rsidRDefault="00C93EEE" w:rsidP="00C93EEE"/>
    <w:p w14:paraId="44FCC9B0" w14:textId="7AAB8427" w:rsidR="003C3FB0" w:rsidRDefault="001A7A5C" w:rsidP="001A7A5C">
      <w:pPr>
        <w:pStyle w:val="Heading3"/>
      </w:pPr>
      <w:r>
        <w:t>Renewables DA---AT: Warming---2AC</w:t>
      </w:r>
    </w:p>
    <w:p w14:paraId="4AA05EA8" w14:textId="77777777" w:rsidR="001A7A5C" w:rsidRDefault="001A7A5C" w:rsidP="001A7A5C">
      <w:pPr>
        <w:pStyle w:val="Heading4"/>
        <w:spacing w:before="30" w:line="256" w:lineRule="auto"/>
        <w:rPr>
          <w:rFonts w:ascii="Times New Roman" w:eastAsia="Times New Roman" w:hAnsi="Times New Roman" w:cs="Times New Roman"/>
          <w:szCs w:val="26"/>
        </w:rPr>
      </w:pPr>
      <w:r>
        <w:rPr>
          <w:szCs w:val="26"/>
        </w:rPr>
        <w:t xml:space="preserve">Renewables are unable to solve warming – demand outstrips. </w:t>
      </w:r>
    </w:p>
    <w:p w14:paraId="055C2E5F" w14:textId="77777777" w:rsidR="001A7A5C" w:rsidRPr="000823AB" w:rsidRDefault="001A7A5C" w:rsidP="001A7A5C">
      <w:pPr>
        <w:spacing w:after="120" w:line="256" w:lineRule="auto"/>
      </w:pPr>
      <w:r>
        <w:rPr>
          <w:b/>
          <w:bCs/>
          <w:sz w:val="26"/>
          <w:szCs w:val="26"/>
        </w:rPr>
        <w:t>Rees 23</w:t>
      </w:r>
      <w:r>
        <w:t>, Professor Emeritus at the University of British Columbia and former director of the School of Community and Regional Planning the UBC. [William Rees, 12.1.2023, “Overshoot: Cognitive obsolescence and the population conundrum,” The Journal of Population and Sustainability, https://doi.org/10.3197/JPS.63799953906865]</w:t>
      </w:r>
    </w:p>
    <w:p w14:paraId="3C6BB619" w14:textId="77777777" w:rsidR="001A7A5C" w:rsidRPr="006C4C2C" w:rsidRDefault="001A7A5C" w:rsidP="001A7A5C">
      <w:pPr>
        <w:rPr>
          <w:sz w:val="16"/>
        </w:rPr>
      </w:pPr>
      <w:r w:rsidRPr="006C4C2C">
        <w:rPr>
          <w:sz w:val="16"/>
        </w:rPr>
        <w:t>A big part of the problem is that g</w:t>
      </w:r>
      <w:r w:rsidRPr="000823AB">
        <w:rPr>
          <w:u w:val="single"/>
        </w:rPr>
        <w:t xml:space="preserve">rowth in </w:t>
      </w:r>
      <w:r w:rsidRPr="000823AB">
        <w:rPr>
          <w:highlight w:val="cyan"/>
          <w:u w:val="single"/>
        </w:rPr>
        <w:t>demand for energy</w:t>
      </w:r>
      <w:r w:rsidRPr="000823AB">
        <w:rPr>
          <w:u w:val="single"/>
        </w:rPr>
        <w:t xml:space="preserve"> due to rising incomes </w:t>
      </w:r>
      <w:r w:rsidRPr="000823AB">
        <w:rPr>
          <w:highlight w:val="cyan"/>
          <w:u w:val="single"/>
        </w:rPr>
        <w:t>and</w:t>
      </w:r>
      <w:r w:rsidRPr="000823AB">
        <w:rPr>
          <w:u w:val="single"/>
        </w:rPr>
        <w:t xml:space="preserve"> burgeoning </w:t>
      </w:r>
      <w:r w:rsidRPr="000823AB">
        <w:rPr>
          <w:highlight w:val="cyan"/>
          <w:u w:val="single"/>
        </w:rPr>
        <w:t>populations</w:t>
      </w:r>
      <w:r w:rsidRPr="000823AB">
        <w:rPr>
          <w:u w:val="single"/>
        </w:rPr>
        <w:t xml:space="preserve"> in middle and low-income countries often </w:t>
      </w:r>
      <w:r w:rsidRPr="000823AB">
        <w:rPr>
          <w:rStyle w:val="Emphasis"/>
          <w:highlight w:val="cyan"/>
        </w:rPr>
        <w:t>outstrips</w:t>
      </w:r>
      <w:r w:rsidRPr="000823AB">
        <w:rPr>
          <w:rStyle w:val="Emphasis"/>
        </w:rPr>
        <w:t xml:space="preserve"> the build-out of modern </w:t>
      </w:r>
      <w:r w:rsidRPr="000823AB">
        <w:rPr>
          <w:rStyle w:val="Emphasis"/>
          <w:highlight w:val="cyan"/>
        </w:rPr>
        <w:t>renewable sources</w:t>
      </w:r>
      <w:r w:rsidRPr="000823AB">
        <w:rPr>
          <w:u w:val="single"/>
        </w:rPr>
        <w:t xml:space="preserve"> (Chaurasia, 2020; Heinberg, 2022).</w:t>
      </w:r>
      <w:r w:rsidRPr="006C4C2C">
        <w:rPr>
          <w:sz w:val="16"/>
        </w:rPr>
        <w:t xml:space="preserve"> But there are many other obstacles to a smooth energy transition: politically </w:t>
      </w:r>
      <w:r w:rsidRPr="000823AB">
        <w:rPr>
          <w:highlight w:val="cyan"/>
          <w:u w:val="single"/>
        </w:rPr>
        <w:t>acceptable</w:t>
      </w:r>
      <w:r w:rsidRPr="000823AB">
        <w:rPr>
          <w:u w:val="single"/>
        </w:rPr>
        <w:t xml:space="preserve"> </w:t>
      </w:r>
      <w:r w:rsidRPr="000823AB">
        <w:rPr>
          <w:highlight w:val="cyan"/>
          <w:u w:val="single"/>
        </w:rPr>
        <w:t>technologies are</w:t>
      </w:r>
      <w:r w:rsidRPr="000823AB">
        <w:rPr>
          <w:u w:val="single"/>
        </w:rPr>
        <w:t xml:space="preserve"> largely </w:t>
      </w:r>
      <w:r w:rsidRPr="000823AB">
        <w:rPr>
          <w:highlight w:val="cyan"/>
          <w:u w:val="single"/>
        </w:rPr>
        <w:t>fossil-fuel</w:t>
      </w:r>
      <w:r w:rsidRPr="000823AB">
        <w:rPr>
          <w:u w:val="single"/>
        </w:rPr>
        <w:t xml:space="preserve"> (FF) </w:t>
      </w:r>
      <w:r w:rsidRPr="000823AB">
        <w:rPr>
          <w:highlight w:val="cyan"/>
          <w:u w:val="single"/>
        </w:rPr>
        <w:t>dependent</w:t>
      </w:r>
      <w:r w:rsidRPr="000823AB">
        <w:rPr>
          <w:u w:val="single"/>
        </w:rPr>
        <w:t xml:space="preserve"> in manufacturing and installation; the associated </w:t>
      </w:r>
      <w:r w:rsidRPr="000823AB">
        <w:rPr>
          <w:highlight w:val="cyan"/>
          <w:u w:val="single"/>
        </w:rPr>
        <w:t>mining</w:t>
      </w:r>
      <w:r w:rsidRPr="000823AB">
        <w:rPr>
          <w:u w:val="single"/>
        </w:rPr>
        <w:t xml:space="preserve">, refining </w:t>
      </w:r>
      <w:r w:rsidRPr="000823AB">
        <w:rPr>
          <w:highlight w:val="cyan"/>
          <w:u w:val="single"/>
        </w:rPr>
        <w:t>and transportation are</w:t>
      </w:r>
      <w:r w:rsidRPr="000823AB">
        <w:rPr>
          <w:u w:val="single"/>
        </w:rPr>
        <w:t xml:space="preserve"> otherwise ecologically </w:t>
      </w:r>
      <w:r w:rsidRPr="000823AB">
        <w:rPr>
          <w:highlight w:val="cyan"/>
          <w:u w:val="single"/>
        </w:rPr>
        <w:t>problematic</w:t>
      </w:r>
      <w:r w:rsidRPr="000823AB">
        <w:rPr>
          <w:u w:val="single"/>
        </w:rPr>
        <w:t xml:space="preserve">; renewables, hydrogen included, still </w:t>
      </w:r>
      <w:r w:rsidRPr="000823AB">
        <w:rPr>
          <w:highlight w:val="cyan"/>
          <w:u w:val="single"/>
        </w:rPr>
        <w:t>face</w:t>
      </w:r>
      <w:r w:rsidRPr="000823AB">
        <w:rPr>
          <w:u w:val="single"/>
        </w:rPr>
        <w:t xml:space="preserve"> numerous </w:t>
      </w:r>
      <w:r w:rsidRPr="000823AB">
        <w:rPr>
          <w:highlight w:val="cyan"/>
          <w:u w:val="single"/>
        </w:rPr>
        <w:t>technical problems</w:t>
      </w:r>
      <w:r w:rsidRPr="000823AB">
        <w:rPr>
          <w:u w:val="single"/>
        </w:rPr>
        <w:t>;</w:t>
      </w:r>
      <w:r w:rsidRPr="006C4C2C">
        <w:rPr>
          <w:sz w:val="16"/>
        </w:rPr>
        <w:t xml:space="preserve"> RE equipment/infrastructure is not ‘renewable’, it </w:t>
      </w:r>
      <w:r w:rsidRPr="006C4C2C">
        <w:rPr>
          <w:sz w:val="16"/>
          <w:highlight w:val="cyan"/>
        </w:rPr>
        <w:t>wears out</w:t>
      </w:r>
      <w:r w:rsidRPr="006C4C2C">
        <w:rPr>
          <w:sz w:val="16"/>
        </w:rPr>
        <w:t xml:space="preserve"> </w:t>
      </w:r>
      <w:r w:rsidRPr="006C4C2C">
        <w:rPr>
          <w:sz w:val="16"/>
          <w:highlight w:val="cyan"/>
        </w:rPr>
        <w:t>and</w:t>
      </w:r>
      <w:r w:rsidRPr="006C4C2C">
        <w:rPr>
          <w:sz w:val="16"/>
        </w:rPr>
        <w:t xml:space="preserve"> is merely replaceable (mostly using FF); grid-scale wind and solar </w:t>
      </w:r>
      <w:r w:rsidRPr="000823AB">
        <w:rPr>
          <w:highlight w:val="cyan"/>
          <w:u w:val="single"/>
        </w:rPr>
        <w:t>generation is</w:t>
      </w:r>
      <w:r w:rsidRPr="000823AB">
        <w:rPr>
          <w:u w:val="single"/>
        </w:rPr>
        <w:t xml:space="preserve"> actually </w:t>
      </w:r>
      <w:r w:rsidRPr="000823AB">
        <w:rPr>
          <w:highlight w:val="cyan"/>
          <w:u w:val="single"/>
        </w:rPr>
        <w:t>costlier</w:t>
      </w:r>
      <w:r w:rsidRPr="006C4C2C">
        <w:rPr>
          <w:sz w:val="16"/>
        </w:rPr>
        <w:t xml:space="preserve"> than alternatives and becomes more expensive the higher their share of production; there are emerging supply-chain issues; and, in any </w:t>
      </w:r>
      <w:r w:rsidRPr="000823AB">
        <w:rPr>
          <w:u w:val="single"/>
        </w:rPr>
        <w:t xml:space="preserve">case, </w:t>
      </w:r>
      <w:r w:rsidRPr="000823AB">
        <w:rPr>
          <w:highlight w:val="cyan"/>
          <w:u w:val="single"/>
        </w:rPr>
        <w:t xml:space="preserve">electricity </w:t>
      </w:r>
      <w:r w:rsidRPr="000823AB">
        <w:rPr>
          <w:rStyle w:val="Emphasis"/>
          <w:highlight w:val="cyan"/>
        </w:rPr>
        <w:t>cannot substitute</w:t>
      </w:r>
      <w:r w:rsidRPr="000823AB">
        <w:rPr>
          <w:rStyle w:val="Emphasis"/>
        </w:rPr>
        <w:t xml:space="preserve"> </w:t>
      </w:r>
      <w:r w:rsidRPr="000823AB">
        <w:rPr>
          <w:highlight w:val="cyan"/>
          <w:u w:val="single"/>
        </w:rPr>
        <w:t>for many uses of FF</w:t>
      </w:r>
      <w:r w:rsidRPr="006C4C2C">
        <w:rPr>
          <w:sz w:val="16"/>
        </w:rPr>
        <w:t xml:space="preserve"> (Heinberg, 2022; Schernikau et al., 2022; Seibert and Rees, 2021; Rees, 2022a; Michaux, 2021a,b; Turiel, 2020a,b). Even if all such problems were overcome, to replace just 45 per cent of FF use with electricity by 20307 would require building the equivalent of ~1.2 times the entire present cumulative global stock of wind and solar installations every year for the next seven years (based on data from BP, 2022), generously assuming that one unit of wind/solar electricity = ~2.6 units of FF energy; that all uses of FF can be electrified; and that there will be no increase in demand for energy).</w:t>
      </w:r>
    </w:p>
    <w:p w14:paraId="0B35B0C8" w14:textId="77777777" w:rsidR="001A7A5C" w:rsidRDefault="001A7A5C" w:rsidP="001A7A5C">
      <w:pPr>
        <w:rPr>
          <w:sz w:val="16"/>
        </w:rPr>
      </w:pPr>
      <w:r w:rsidRPr="006C4C2C">
        <w:rPr>
          <w:sz w:val="16"/>
        </w:rPr>
        <w:t xml:space="preserve">This is obviously an impossible scenario. Indeed, there is no practical way to quantitatively substitute electricity for fossil fuels on a climate-friendly schedule. </w:t>
      </w:r>
      <w:r w:rsidRPr="000823AB">
        <w:rPr>
          <w:u w:val="single"/>
        </w:rPr>
        <w:t xml:space="preserve">The fact is that, </w:t>
      </w:r>
      <w:r w:rsidRPr="000823AB">
        <w:rPr>
          <w:highlight w:val="cyan"/>
          <w:u w:val="single"/>
        </w:rPr>
        <w:t>despite</w:t>
      </w:r>
      <w:r w:rsidRPr="000823AB">
        <w:rPr>
          <w:u w:val="single"/>
        </w:rPr>
        <w:t xml:space="preserve"> the significant </w:t>
      </w:r>
      <w:r w:rsidRPr="000823AB">
        <w:rPr>
          <w:highlight w:val="cyan"/>
          <w:u w:val="single"/>
        </w:rPr>
        <w:t>uptake</w:t>
      </w:r>
      <w:r w:rsidRPr="000823AB">
        <w:rPr>
          <w:u w:val="single"/>
        </w:rPr>
        <w:t xml:space="preserve"> of modern renewables in the electricity sector and the ebullient assertions of RE advocates, atmospheric </w:t>
      </w:r>
      <w:r w:rsidRPr="000823AB">
        <w:rPr>
          <w:highlight w:val="cyan"/>
          <w:u w:val="single"/>
        </w:rPr>
        <w:t>CO2</w:t>
      </w:r>
      <w:r w:rsidRPr="000823AB">
        <w:rPr>
          <w:u w:val="single"/>
        </w:rPr>
        <w:t xml:space="preserve"> concentrations are </w:t>
      </w:r>
      <w:r w:rsidRPr="000823AB">
        <w:rPr>
          <w:rStyle w:val="Emphasis"/>
          <w:highlight w:val="cyan"/>
        </w:rPr>
        <w:t>still increasing</w:t>
      </w:r>
      <w:r w:rsidRPr="006C4C2C">
        <w:rPr>
          <w:sz w:val="16"/>
        </w:rPr>
        <w:t xml:space="preserve"> (Figure 1). We should also note that practical carbon-capture-and-storage </w:t>
      </w:r>
      <w:r w:rsidRPr="006C4C2C">
        <w:rPr>
          <w:sz w:val="16"/>
          <w:highlight w:val="cyan"/>
        </w:rPr>
        <w:t>techniques</w:t>
      </w:r>
      <w:r w:rsidRPr="006C4C2C">
        <w:rPr>
          <w:sz w:val="16"/>
        </w:rPr>
        <w:t xml:space="preserve"> </w:t>
      </w:r>
      <w:r w:rsidRPr="006C4C2C">
        <w:rPr>
          <w:sz w:val="16"/>
          <w:highlight w:val="cyan"/>
        </w:rPr>
        <w:t>at</w:t>
      </w:r>
      <w:r w:rsidRPr="006C4C2C">
        <w:rPr>
          <w:sz w:val="16"/>
        </w:rPr>
        <w:t xml:space="preserve"> </w:t>
      </w:r>
      <w:r w:rsidRPr="006C4C2C">
        <w:rPr>
          <w:sz w:val="16"/>
          <w:highlight w:val="cyan"/>
        </w:rPr>
        <w:t>scale</w:t>
      </w:r>
      <w:r w:rsidRPr="006C4C2C">
        <w:rPr>
          <w:sz w:val="16"/>
        </w:rPr>
        <w:t xml:space="preserve"> continue to </w:t>
      </w:r>
      <w:r w:rsidRPr="006C4C2C">
        <w:rPr>
          <w:sz w:val="16"/>
          <w:highlight w:val="cyan"/>
        </w:rPr>
        <w:t>elude</w:t>
      </w:r>
      <w:r w:rsidRPr="006C4C2C">
        <w:rPr>
          <w:sz w:val="16"/>
        </w:rPr>
        <w:t xml:space="preserve"> </w:t>
      </w:r>
      <w:r w:rsidRPr="006C4C2C">
        <w:rPr>
          <w:sz w:val="16"/>
          <w:highlight w:val="cyan"/>
        </w:rPr>
        <w:t>us</w:t>
      </w:r>
      <w:r w:rsidRPr="006C4C2C">
        <w:rPr>
          <w:sz w:val="16"/>
        </w:rPr>
        <w:t xml:space="preserve">; to imply that such non-existent technologies will help achieve net-zero emissions by 2050 adds to the dangerous illusion that a smooth energy transition is underway (Spratt and Dunlop, 2021; Dyke et al., 2021).8 </w:t>
      </w:r>
      <w:r w:rsidRPr="000823AB">
        <w:rPr>
          <w:u w:val="single"/>
        </w:rPr>
        <w:t xml:space="preserve">As matters stand, </w:t>
      </w:r>
      <w:r w:rsidRPr="000823AB">
        <w:rPr>
          <w:highlight w:val="cyan"/>
          <w:u w:val="single"/>
        </w:rPr>
        <w:t>the world will</w:t>
      </w:r>
      <w:r w:rsidRPr="000823AB">
        <w:rPr>
          <w:u w:val="single"/>
        </w:rPr>
        <w:t xml:space="preserve"> </w:t>
      </w:r>
      <w:r w:rsidRPr="000823AB">
        <w:rPr>
          <w:highlight w:val="cyan"/>
          <w:u w:val="single"/>
        </w:rPr>
        <w:t>blow past</w:t>
      </w:r>
      <w:r w:rsidRPr="000823AB">
        <w:rPr>
          <w:u w:val="single"/>
        </w:rPr>
        <w:t xml:space="preserve"> the 1.5 Co and likely also the </w:t>
      </w:r>
      <w:r w:rsidRPr="000823AB">
        <w:rPr>
          <w:highlight w:val="cyan"/>
          <w:u w:val="single"/>
        </w:rPr>
        <w:t>2.0 Co</w:t>
      </w:r>
      <w:r w:rsidRPr="000823AB">
        <w:rPr>
          <w:u w:val="single"/>
        </w:rPr>
        <w:t xml:space="preserve"> global warming limits set by the IPCC.</w:t>
      </w:r>
      <w:r w:rsidRPr="006C4C2C">
        <w:rPr>
          <w:sz w:val="16"/>
        </w:rPr>
        <w:t xml:space="preserve"> </w:t>
      </w:r>
      <w:r w:rsidRPr="000823AB">
        <w:rPr>
          <w:u w:val="single"/>
        </w:rPr>
        <w:t xml:space="preserve">Earth has already warmed by &gt;1.1 Co and prominent climate scientists assert that, due to the prevailing energy imbalance and short-term lag effects, ‘more than 0.5°C additional global warming is [already] in the pipeline’ </w:t>
      </w:r>
      <w:r w:rsidRPr="006C4C2C">
        <w:rPr>
          <w:sz w:val="16"/>
        </w:rPr>
        <w:t>(Hansen, 2018: 9; see also Spratt and Dunlop, 2021). Indeed, we are currently on track for ~2.7 Co warming and catastrophic climate damage.</w:t>
      </w:r>
    </w:p>
    <w:p w14:paraId="0F9E527E" w14:textId="77777777" w:rsidR="00C93EEE" w:rsidRPr="00ED49B9" w:rsidRDefault="00C93EEE" w:rsidP="00C93EEE">
      <w:pPr>
        <w:spacing w:after="0" w:line="240" w:lineRule="auto"/>
        <w:rPr>
          <w:b/>
          <w:bCs/>
        </w:rPr>
      </w:pPr>
      <w:r w:rsidRPr="00ED49B9">
        <w:rPr>
          <w:b/>
          <w:bCs/>
        </w:rPr>
        <w:t>Climate regulations lead to a Green Paradox</w:t>
      </w:r>
    </w:p>
    <w:p w14:paraId="47CF75F4" w14:textId="77777777" w:rsidR="00C93EEE" w:rsidRPr="006F13E0" w:rsidRDefault="00C93EEE" w:rsidP="00C93EEE">
      <w:pPr>
        <w:spacing w:line="240" w:lineRule="auto"/>
      </w:pPr>
      <w:r w:rsidRPr="006F13E0">
        <w:rPr>
          <w:b/>
          <w:bCs/>
        </w:rPr>
        <w:t>Yin</w:t>
      </w:r>
      <w:r w:rsidRPr="006F13E0">
        <w:t xml:space="preserve"> et al</w:t>
      </w:r>
      <w:r>
        <w:t xml:space="preserve"> </w:t>
      </w:r>
      <w:r w:rsidRPr="006F13E0">
        <w:rPr>
          <w:b/>
          <w:bCs/>
        </w:rPr>
        <w:t>‘22</w:t>
      </w:r>
      <w:r>
        <w:t xml:space="preserve"> [</w:t>
      </w:r>
      <w:r w:rsidRPr="006F13E0">
        <w:t>Kedong</w:t>
      </w:r>
      <w:r>
        <w:t>; September 2</w:t>
      </w:r>
      <w:r w:rsidRPr="00ED49B9">
        <w:t>; Institute of Marine Economy and Management, Shandong University of Finance and Economics, Jinan 250014, China;</w:t>
      </w:r>
      <w:r>
        <w:t xml:space="preserve"> </w:t>
      </w:r>
      <w:r w:rsidRPr="006F13E0">
        <w:t>International journal of environmental research and public health </w:t>
      </w:r>
      <w:r>
        <w:t>(MDPI);</w:t>
      </w:r>
      <w:r w:rsidRPr="006F13E0">
        <w:t xml:space="preserve"> “Green Paradox or Forced Emission Reduction-The Dual Effects of Environmental Regulation on Carbon Emissions</w:t>
      </w:r>
      <w:r>
        <w:t>,</w:t>
      </w:r>
      <w:r w:rsidRPr="006F13E0">
        <w:t>”</w:t>
      </w:r>
      <w:r>
        <w:t xml:space="preserve"> </w:t>
      </w:r>
      <w:r w:rsidRPr="006F13E0">
        <w:t>http://pmc.ncbi.nlm.nih.gov/articles/PMC9518542/</w:t>
      </w:r>
      <w:r>
        <w:t xml:space="preserve">] </w:t>
      </w:r>
      <w:r w:rsidRPr="006F13E0">
        <w:t> </w:t>
      </w:r>
    </w:p>
    <w:p w14:paraId="7CECE4BC" w14:textId="77777777" w:rsidR="00C93EEE" w:rsidRPr="00835AC3" w:rsidRDefault="00C93EEE" w:rsidP="00C93EEE">
      <w:r w:rsidRPr="00ED49B9">
        <w:rPr>
          <w:sz w:val="10"/>
          <w:szCs w:val="10"/>
        </w:rPr>
        <w:t>Environmental regulation is a collection of legal policies designed to protect the environment. The government formulates and implements regulatory policies related to carbon emissions and intervenes in the economic activities of relevant financial entities, to regulate carbon emissions and thus achieving the purpose of reducing carbon emissions [</w:t>
      </w:r>
      <w:hyperlink r:id="rId34" w:anchor="B10-ijerph-19-11058" w:history="1">
        <w:r w:rsidRPr="00ED49B9">
          <w:rPr>
            <w:rStyle w:val="Hyperlink"/>
            <w:sz w:val="10"/>
            <w:szCs w:val="10"/>
          </w:rPr>
          <w:t>10</w:t>
        </w:r>
      </w:hyperlink>
      <w:r w:rsidRPr="00ED49B9">
        <w:rPr>
          <w:sz w:val="10"/>
          <w:szCs w:val="10"/>
        </w:rPr>
        <w:t>]. The effect of environmental policies on carbon emissions can be divided into two types: direct effect and indirect effect. Direct effects are mainly imposed through coercive measures (standards, command, and control) and financial instruments (subsidies, taxes, and fees, etc.,) [</w:t>
      </w:r>
      <w:hyperlink r:id="rId35" w:anchor="B11-ijerph-19-11058" w:history="1">
        <w:r w:rsidRPr="00ED49B9">
          <w:rPr>
            <w:rStyle w:val="Hyperlink"/>
            <w:sz w:val="10"/>
            <w:szCs w:val="10"/>
          </w:rPr>
          <w:t>11</w:t>
        </w:r>
      </w:hyperlink>
      <w:r w:rsidRPr="00ED49B9">
        <w:rPr>
          <w:sz w:val="10"/>
          <w:szCs w:val="10"/>
        </w:rPr>
        <w:t>]. The government adopts command-and-control instruments to carry out terminal treatment of carbon emissions. The main measures include shutting down some enterprises with high energy consumption and high emission, formulating emission standards, and forcing the use of clean energy [</w:t>
      </w:r>
      <w:hyperlink r:id="rId36" w:anchor="B12-ijerph-19-11058" w:history="1">
        <w:r w:rsidRPr="00ED49B9">
          <w:rPr>
            <w:rStyle w:val="Hyperlink"/>
            <w:sz w:val="10"/>
            <w:szCs w:val="10"/>
          </w:rPr>
          <w:t>12</w:t>
        </w:r>
      </w:hyperlink>
      <w:r w:rsidRPr="00ED49B9">
        <w:rPr>
          <w:sz w:val="10"/>
          <w:szCs w:val="10"/>
        </w:rPr>
        <w:t>]. On the other hand, uses taxes and fees or related incentive policies to manage at the source. By levying taxes on fossil energy producers and users and issuing environmental protection subsidies, enterprises are encouraged to reduce the demand for fossil energy and achieve the goal of reducing carbon emissions. Generally speaking, the objective of the government’s environmental policies is to protect the environment, achieve emission reduction while maintaining high quality economic development [</w:t>
      </w:r>
      <w:hyperlink r:id="rId37" w:anchor="B13-ijerph-19-11058" w:history="1">
        <w:r w:rsidRPr="00ED49B9">
          <w:rPr>
            <w:rStyle w:val="Hyperlink"/>
            <w:sz w:val="10"/>
            <w:szCs w:val="10"/>
          </w:rPr>
          <w:t>13</w:t>
        </w:r>
      </w:hyperlink>
      <w:r w:rsidRPr="00ED49B9">
        <w:rPr>
          <w:sz w:val="10"/>
          <w:szCs w:val="10"/>
        </w:rPr>
        <w:t xml:space="preserve">]. Hence, from an economic point of view, the environmental regulation will not completely implement the “one size fits all” model, thus leaving a specific room for the fossil material suppliers. The suppliers are worried that the future market will get worse and worse, and they will choose to move forward the mining path of related raw materials and increase the mining of related fossil raw materials, and put a large amount of fossil raw materials into the market. As a result, a large number of fossil fuels such as oil into the market will lead to a surge in supply, affect the relationship between supply and demand and prices, and prices will inevitably fall, eventually leading to an increase in consumption, resulting in an increasing pollution levels and carbon emissions. </w:t>
      </w:r>
      <w:r w:rsidRPr="00ED49B9">
        <w:rPr>
          <w:sz w:val="10"/>
          <w:szCs w:val="10"/>
          <w:u w:val="single"/>
        </w:rPr>
        <w:t>There is</w:t>
      </w:r>
      <w:r w:rsidRPr="00835AC3">
        <w:rPr>
          <w:u w:val="single"/>
        </w:rPr>
        <w:t xml:space="preserve"> </w:t>
      </w:r>
      <w:r w:rsidRPr="00835AC3">
        <w:rPr>
          <w:highlight w:val="cyan"/>
          <w:u w:val="single"/>
        </w:rPr>
        <w:t>an effect</w:t>
      </w:r>
      <w:r w:rsidRPr="00835AC3">
        <w:rPr>
          <w:u w:val="single"/>
        </w:rPr>
        <w:t xml:space="preserve"> contrary to the original intention </w:t>
      </w:r>
      <w:r w:rsidRPr="00835AC3">
        <w:rPr>
          <w:highlight w:val="cyan"/>
          <w:u w:val="single"/>
        </w:rPr>
        <w:t>of environmental policies—the green paradox</w:t>
      </w:r>
      <w:r w:rsidRPr="00835AC3">
        <w:t xml:space="preserve"> proposed by Sinn [</w:t>
      </w:r>
      <w:hyperlink r:id="rId38" w:anchor="B9-ijerph-19-11058" w:history="1">
        <w:r w:rsidRPr="00835AC3">
          <w:rPr>
            <w:rStyle w:val="Hyperlink"/>
          </w:rPr>
          <w:t>9</w:t>
        </w:r>
      </w:hyperlink>
      <w:r w:rsidRPr="00835AC3">
        <w:t>].</w:t>
      </w:r>
    </w:p>
    <w:p w14:paraId="270FEAFF" w14:textId="77777777" w:rsidR="00C93EEE" w:rsidRDefault="00C93EEE" w:rsidP="00C93EEE">
      <w:r w:rsidRPr="00835AC3">
        <w:t xml:space="preserve">The effect of environmental policies on carbon emissions not only has direct effects, but also may affect carbon emissions through other paths indirectly. By collecting relevant ecological policies and analyzing them, it is found that environmental regulation affects carbon emissions indirectly through four main pathways, namely raw materials, production, capital, and technology, which includes all the ways for environmental policy tools to play a role. </w:t>
      </w:r>
      <w:r w:rsidRPr="00835AC3">
        <w:rPr>
          <w:u w:val="single"/>
        </w:rPr>
        <w:t xml:space="preserve">Therefore, we studied the indirect effects of environmental regulation on carbon emissions from these four paths. First, </w:t>
      </w:r>
      <w:r w:rsidRPr="00835AC3">
        <w:rPr>
          <w:highlight w:val="cyan"/>
          <w:u w:val="single"/>
        </w:rPr>
        <w:t>environmental regulation</w:t>
      </w:r>
      <w:r w:rsidRPr="00835AC3">
        <w:rPr>
          <w:u w:val="single"/>
        </w:rPr>
        <w:t xml:space="preserve"> can decarbonize the energy consumption structure of related industries </w:t>
      </w:r>
      <w:r w:rsidRPr="00835AC3">
        <w:rPr>
          <w:highlight w:val="cyan"/>
          <w:u w:val="single"/>
        </w:rPr>
        <w:t>by</w:t>
      </w:r>
      <w:r w:rsidRPr="00835AC3">
        <w:rPr>
          <w:u w:val="single"/>
        </w:rPr>
        <w:t xml:space="preserve"> banning or </w:t>
      </w:r>
      <w:r w:rsidRPr="00835AC3">
        <w:rPr>
          <w:highlight w:val="cyan"/>
          <w:u w:val="single"/>
        </w:rPr>
        <w:t>limiting the use of fossil raw materials energy</w:t>
      </w:r>
      <w:r w:rsidRPr="00835AC3">
        <w:rPr>
          <w:u w:val="single"/>
        </w:rPr>
        <w:t xml:space="preserve"> [</w:t>
      </w:r>
      <w:hyperlink r:id="rId39" w:anchor="B14-ijerph-19-11058" w:history="1">
        <w:r w:rsidRPr="00835AC3">
          <w:rPr>
            <w:rStyle w:val="Hyperlink"/>
          </w:rPr>
          <w:t>14</w:t>
        </w:r>
      </w:hyperlink>
      <w:r w:rsidRPr="00835AC3">
        <w:rPr>
          <w:u w:val="single"/>
        </w:rPr>
        <w:t xml:space="preserve">]. However, as mentioned above, such policies </w:t>
      </w:r>
      <w:r w:rsidRPr="00835AC3">
        <w:rPr>
          <w:highlight w:val="cyan"/>
          <w:u w:val="single"/>
        </w:rPr>
        <w:t>may have a green paradox effect</w:t>
      </w:r>
      <w:r w:rsidRPr="00835AC3">
        <w:rPr>
          <w:u w:val="single"/>
        </w:rPr>
        <w:t xml:space="preserve">, the more polluted the energy raw materials are, the more significant the impact of environmental regulations. </w:t>
      </w:r>
      <w:r w:rsidRPr="00835AC3">
        <w:t xml:space="preserve">Enterprises using such raw materials tend to increase their output to make up for the operating </w:t>
      </w:r>
      <w:r w:rsidRPr="00835AC3">
        <w:rPr>
          <w:u w:val="single"/>
        </w:rPr>
        <w:t xml:space="preserve">costs brought by </w:t>
      </w:r>
      <w:r w:rsidRPr="00835AC3">
        <w:rPr>
          <w:highlight w:val="cyan"/>
          <w:u w:val="single"/>
        </w:rPr>
        <w:t>environmental regulations</w:t>
      </w:r>
      <w:r w:rsidRPr="00835AC3">
        <w:rPr>
          <w:u w:val="single"/>
        </w:rPr>
        <w:t xml:space="preserve">, </w:t>
      </w:r>
      <w:r w:rsidRPr="00835AC3">
        <w:rPr>
          <w:highlight w:val="cyan"/>
          <w:u w:val="single"/>
        </w:rPr>
        <w:t>result</w:t>
      </w:r>
      <w:r w:rsidRPr="00835AC3">
        <w:rPr>
          <w:u w:val="single"/>
        </w:rPr>
        <w:t xml:space="preserve">ing </w:t>
      </w:r>
      <w:r w:rsidRPr="00835AC3">
        <w:rPr>
          <w:highlight w:val="cyan"/>
          <w:u w:val="single"/>
        </w:rPr>
        <w:t>in</w:t>
      </w:r>
      <w:r w:rsidRPr="00835AC3">
        <w:rPr>
          <w:u w:val="single"/>
        </w:rPr>
        <w:t xml:space="preserve"> an </w:t>
      </w:r>
      <w:r w:rsidRPr="00835AC3">
        <w:rPr>
          <w:highlight w:val="cyan"/>
          <w:u w:val="single"/>
        </w:rPr>
        <w:t>increased carbon emissions</w:t>
      </w:r>
      <w:r w:rsidRPr="00835AC3">
        <w:rPr>
          <w:u w:val="single"/>
        </w:rPr>
        <w:t xml:space="preserve"> in the short term [</w:t>
      </w:r>
      <w:hyperlink r:id="rId40" w:anchor="B15-ijerph-19-11058" w:history="1">
        <w:r w:rsidRPr="00835AC3">
          <w:rPr>
            <w:rStyle w:val="Hyperlink"/>
          </w:rPr>
          <w:t>15</w:t>
        </w:r>
      </w:hyperlink>
      <w:r w:rsidRPr="00835AC3">
        <w:rPr>
          <w:u w:val="single"/>
        </w:rPr>
        <w:t>].</w:t>
      </w:r>
      <w:r w:rsidRPr="00835AC3">
        <w:t xml:space="preserve"> Second, the implementation of environmental regulations will directly affect the production and development of related industries and influence the industrial structure of the region, while </w:t>
      </w:r>
      <w:r w:rsidRPr="006F13E0">
        <w:rPr>
          <w:highlight w:val="cyan"/>
          <w:u w:val="single"/>
        </w:rPr>
        <w:t>changes in the industrial structure will cause the level of carbon emissions in the region</w:t>
      </w:r>
      <w:r w:rsidRPr="00835AC3">
        <w:rPr>
          <w:u w:val="single"/>
        </w:rPr>
        <w:t xml:space="preserve"> </w:t>
      </w:r>
      <w:r w:rsidRPr="00835AC3">
        <w:t>[</w:t>
      </w:r>
      <w:hyperlink r:id="rId41" w:anchor="B16-ijerph-19-11058" w:history="1">
        <w:r w:rsidRPr="00835AC3">
          <w:rPr>
            <w:rStyle w:val="Hyperlink"/>
          </w:rPr>
          <w:t>16</w:t>
        </w:r>
      </w:hyperlink>
      <w:r w:rsidRPr="00835AC3">
        <w:t>]. Third, for industries sensitive to environmental regulation, the degree of capital preference is more affected by environmental policies, such as manufacturing and extractive industries. The intensity of environmental regulation has a significant correlation with the ability to attract capital. Therefore, the level of environmental regulation indirectly contributes to carbon emissions by affecting the capital accumulation capacity of the relevant industries in the region [</w:t>
      </w:r>
      <w:hyperlink r:id="rId42" w:anchor="B17-ijerph-19-11058" w:history="1">
        <w:r w:rsidRPr="00835AC3">
          <w:rPr>
            <w:rStyle w:val="Hyperlink"/>
          </w:rPr>
          <w:t>17</w:t>
        </w:r>
      </w:hyperlink>
      <w:r w:rsidRPr="00835AC3">
        <w:t xml:space="preserve">]. Finally, </w:t>
      </w:r>
      <w:r w:rsidRPr="006F13E0">
        <w:rPr>
          <w:u w:val="single"/>
        </w:rPr>
        <w:t>environmental regulation</w:t>
      </w:r>
      <w:r w:rsidRPr="00835AC3">
        <w:t xml:space="preserve"> can also indirectly affect carbon emissions by </w:t>
      </w:r>
      <w:r w:rsidRPr="006F13E0">
        <w:rPr>
          <w:u w:val="single"/>
        </w:rPr>
        <w:t>influencing the development of technology.</w:t>
      </w:r>
      <w:r w:rsidRPr="00835AC3">
        <w:t xml:space="preserve"> Environmental regulation has both positive compensatory and negative crowding-out effects on technological development [</w:t>
      </w:r>
      <w:hyperlink r:id="rId43" w:anchor="B18-ijerph-19-11058" w:history="1">
        <w:r w:rsidRPr="00835AC3">
          <w:rPr>
            <w:rStyle w:val="Hyperlink"/>
          </w:rPr>
          <w:t>18</w:t>
        </w:r>
      </w:hyperlink>
      <w:r w:rsidRPr="00835AC3">
        <w:t xml:space="preserve">]. The positive compensation effect is that reasonable </w:t>
      </w:r>
      <w:r w:rsidRPr="006F13E0">
        <w:rPr>
          <w:highlight w:val="cyan"/>
          <w:u w:val="single"/>
        </w:rPr>
        <w:t>environmental policies</w:t>
      </w:r>
      <w:r w:rsidRPr="00835AC3">
        <w:t xml:space="preserve"> can force enterprises to upgrade their management and technology, compensate for the “compliance costs” of complying with environmental regulation, and improve their productivity and competitiveness. </w:t>
      </w:r>
      <w:r w:rsidRPr="006F13E0">
        <w:rPr>
          <w:u w:val="single"/>
        </w:rPr>
        <w:t>The “</w:t>
      </w:r>
      <w:r w:rsidRPr="006F13E0">
        <w:rPr>
          <w:highlight w:val="cyan"/>
          <w:u w:val="single"/>
        </w:rPr>
        <w:t>crowd</w:t>
      </w:r>
      <w:r w:rsidRPr="006F13E0">
        <w:rPr>
          <w:u w:val="single"/>
        </w:rPr>
        <w:t>ing-</w:t>
      </w:r>
      <w:r w:rsidRPr="006F13E0">
        <w:rPr>
          <w:highlight w:val="cyan"/>
          <w:u w:val="single"/>
        </w:rPr>
        <w:t>out</w:t>
      </w:r>
      <w:r w:rsidRPr="006F13E0">
        <w:rPr>
          <w:u w:val="single"/>
        </w:rPr>
        <w:t xml:space="preserve"> effect” refers to the fact that environmental regulation will increase the operating costs of enterprises, thus crowding out their </w:t>
      </w:r>
      <w:r w:rsidRPr="006F13E0">
        <w:rPr>
          <w:highlight w:val="cyan"/>
          <w:u w:val="single"/>
        </w:rPr>
        <w:t>R&amp;D investment funds</w:t>
      </w:r>
      <w:r w:rsidRPr="006F13E0">
        <w:rPr>
          <w:u w:val="single"/>
        </w:rPr>
        <w:t xml:space="preserve">, which is detrimental to the advancement of technology in related industries </w:t>
      </w:r>
      <w:r w:rsidRPr="00835AC3">
        <w:t>[</w:t>
      </w:r>
      <w:hyperlink r:id="rId44" w:anchor="B19-ijerph-19-11058" w:history="1">
        <w:r w:rsidRPr="00835AC3">
          <w:rPr>
            <w:rStyle w:val="Hyperlink"/>
          </w:rPr>
          <w:t>19</w:t>
        </w:r>
      </w:hyperlink>
      <w:r w:rsidRPr="00835AC3">
        <w:t xml:space="preserve">]. The technological level of the relevant industry directly determines the level of productivity and carbon emissions of the industry. To sum up, the process by which environmental regulation acts on carbon emissions is complex. </w:t>
      </w:r>
      <w:r w:rsidRPr="006F13E0">
        <w:rPr>
          <w:u w:val="single"/>
        </w:rPr>
        <w:t xml:space="preserve">The root cause is that the implementation of environmental policies will have a multifaceted effect, and these changes directly or indirectly affect carbon emissions. </w:t>
      </w:r>
      <w:r w:rsidRPr="00835AC3">
        <w:t>To clarify the mechanism of the effects of environmental regulation on carbon emissions, in this study, the above pathways are analyzed empirically, and the influencing process of environmental regulation on carbon emissions is summarized, hoping to provide particular theoretical and practical support for China to achieve the goals of carbon peaking and carbon neutralization.</w:t>
      </w:r>
    </w:p>
    <w:p w14:paraId="17C5857A" w14:textId="77777777" w:rsidR="00C93EEE" w:rsidRPr="006C4C2C" w:rsidRDefault="00C93EEE" w:rsidP="001A7A5C">
      <w:pPr>
        <w:rPr>
          <w:sz w:val="16"/>
        </w:rPr>
      </w:pPr>
    </w:p>
    <w:p w14:paraId="75800081" w14:textId="42BB2EB6" w:rsidR="001A7A5C" w:rsidRDefault="00C93EEE" w:rsidP="00C93EEE">
      <w:pPr>
        <w:pStyle w:val="Heading3"/>
      </w:pPr>
      <w:r>
        <w:t>Renewables DA---AT: Warming---1AR</w:t>
      </w:r>
    </w:p>
    <w:p w14:paraId="373764DB" w14:textId="77777777" w:rsidR="00C93EEE" w:rsidRDefault="00C93EEE" w:rsidP="00C93EEE">
      <w:pPr>
        <w:pStyle w:val="Heading4"/>
      </w:pPr>
      <w:r>
        <w:t>Renewables are not Sustainable</w:t>
      </w:r>
    </w:p>
    <w:p w14:paraId="6324FCC6" w14:textId="77777777" w:rsidR="00C93EEE" w:rsidRDefault="00C93EEE" w:rsidP="00C93EEE">
      <w:r w:rsidRPr="004A542D">
        <w:rPr>
          <w:rFonts w:eastAsiaTheme="majorEastAsia" w:cstheme="majorBidi"/>
          <w:b/>
          <w:iCs/>
          <w:sz w:val="26"/>
        </w:rPr>
        <w:t>Turver’23</w:t>
      </w:r>
      <w:r>
        <w:t xml:space="preserve"> [David; May 19; </w:t>
      </w:r>
      <w:r w:rsidRPr="004A542D">
        <w:t>Retired Consultant, CIO, Project Management Professional &amp; Engineer</w:t>
      </w:r>
      <w:r>
        <w:t xml:space="preserve">; Eigen Values, “Renewables are not Sustainable,” </w:t>
      </w:r>
      <w:r w:rsidRPr="004A542D">
        <w:rPr>
          <w:rStyle w:val="Style13ptBold"/>
        </w:rPr>
        <w:t>https://davidturver.substack.com/p/wind-solar-renewables-not-sustainable-not-green</w:t>
      </w:r>
      <w:r>
        <w:rPr>
          <w:rStyle w:val="Style13ptBold"/>
        </w:rPr>
        <w:t>]</w:t>
      </w:r>
    </w:p>
    <w:p w14:paraId="1D022241" w14:textId="77777777" w:rsidR="00C93EEE" w:rsidRPr="00171844" w:rsidRDefault="00C93EEE" w:rsidP="00C93EEE">
      <w:pPr>
        <w:rPr>
          <w:rStyle w:val="StyleUnderline"/>
        </w:rPr>
      </w:pPr>
      <w:r w:rsidRPr="00171844">
        <w:rPr>
          <w:rStyle w:val="StyleUnderline"/>
          <w:highlight w:val="cyan"/>
        </w:rPr>
        <w:t>Renewables</w:t>
      </w:r>
      <w:r w:rsidRPr="00171844">
        <w:rPr>
          <w:rStyle w:val="StyleUnderline"/>
        </w:rPr>
        <w:t xml:space="preserve"> are </w:t>
      </w:r>
      <w:r w:rsidRPr="00171844">
        <w:rPr>
          <w:rStyle w:val="StyleUnderline"/>
          <w:highlight w:val="cyan"/>
        </w:rPr>
        <w:t>not green</w:t>
      </w:r>
      <w:r w:rsidRPr="00171844">
        <w:rPr>
          <w:rStyle w:val="StyleUnderline"/>
        </w:rPr>
        <w:t xml:space="preserve"> </w:t>
      </w:r>
      <w:r w:rsidRPr="00171844">
        <w:rPr>
          <w:rStyle w:val="StyleUnderline"/>
          <w:highlight w:val="cyan"/>
        </w:rPr>
        <w:t xml:space="preserve">and not </w:t>
      </w:r>
      <w:r w:rsidRPr="00C45AD0">
        <w:rPr>
          <w:rStyle w:val="Emphasis"/>
          <w:highlight w:val="cyan"/>
        </w:rPr>
        <w:t>sustainable</w:t>
      </w:r>
    </w:p>
    <w:p w14:paraId="75E8E7C9" w14:textId="77777777" w:rsidR="00C93EEE" w:rsidRPr="00C45AD0" w:rsidRDefault="00C93EEE" w:rsidP="00C93EEE">
      <w:pPr>
        <w:rPr>
          <w:sz w:val="16"/>
        </w:rPr>
      </w:pPr>
      <w:r w:rsidRPr="00C45AD0">
        <w:rPr>
          <w:sz w:val="16"/>
        </w:rPr>
        <w:t>Wind and Solar Energy Score Badly on EROI, Land Usage and Mineral Requirements</w:t>
      </w:r>
    </w:p>
    <w:p w14:paraId="0310F180" w14:textId="77777777" w:rsidR="00C93EEE" w:rsidRDefault="00C93EEE" w:rsidP="00C93EEE">
      <w:pPr>
        <w:rPr>
          <w:sz w:val="16"/>
        </w:rPr>
      </w:pPr>
      <w:r w:rsidRPr="00C45AD0">
        <w:rPr>
          <w:sz w:val="16"/>
        </w:rPr>
        <w:t>This analysis shows that the energy return on energy invested in wind, solar and biomass falls below that required to run a modern economy [see also update below]. Indeed, bioenergy with carbon capture (BECCS) is probably a net energy sink. If we cannot even maintain, let alone increase living standards using these technologies, then we are consigning our children to a future of deprivation. This alone is sufficient grounds to end further subsidy and investment in these technologies. Wind and solar are also very profligate in their use of land (up to 300 times that of nuclear), land that could be used to grow crops or graze animals for food. Biomass requires thousands of acres of trees to be felled to feed inefficiently feed power stations, only to pretend they emit no CO2.</w:t>
      </w:r>
    </w:p>
    <w:p w14:paraId="3C0D6922" w14:textId="77777777" w:rsidR="00C93EEE" w:rsidRDefault="00C93EEE" w:rsidP="00C93EEE">
      <w:pPr>
        <w:rPr>
          <w:sz w:val="16"/>
        </w:rPr>
      </w:pPr>
      <w:r w:rsidRPr="00C45AD0">
        <w:rPr>
          <w:rStyle w:val="StyleUnderline"/>
          <w:highlight w:val="cyan"/>
        </w:rPr>
        <w:t>Wind and solar</w:t>
      </w:r>
      <w:r w:rsidRPr="00C45AD0">
        <w:rPr>
          <w:rStyle w:val="StyleUnderline"/>
        </w:rPr>
        <w:t xml:space="preserve"> also </w:t>
      </w:r>
      <w:r w:rsidRPr="00C45AD0">
        <w:rPr>
          <w:rStyle w:val="StyleUnderline"/>
          <w:highlight w:val="cyan"/>
        </w:rPr>
        <w:t>gobble</w:t>
      </w:r>
      <w:r w:rsidRPr="00C45AD0">
        <w:rPr>
          <w:rStyle w:val="StyleUnderline"/>
        </w:rPr>
        <w:t xml:space="preserve"> up </w:t>
      </w:r>
      <w:r w:rsidRPr="00C45AD0">
        <w:rPr>
          <w:rStyle w:val="Emphasis"/>
          <w:highlight w:val="cyan"/>
        </w:rPr>
        <w:t>10-20</w:t>
      </w:r>
      <w:r w:rsidRPr="00C45AD0">
        <w:rPr>
          <w:rStyle w:val="StyleUnderline"/>
          <w:highlight w:val="cyan"/>
        </w:rPr>
        <w:t xml:space="preserve"> times more critical minerals than other</w:t>
      </w:r>
      <w:r w:rsidRPr="00C45AD0">
        <w:rPr>
          <w:rStyle w:val="StyleUnderline"/>
        </w:rPr>
        <w:t xml:space="preserve"> </w:t>
      </w:r>
      <w:r w:rsidRPr="00C45AD0">
        <w:rPr>
          <w:rStyle w:val="StyleUnderline"/>
          <w:highlight w:val="cyan"/>
        </w:rPr>
        <w:t>tech</w:t>
      </w:r>
      <w:r w:rsidRPr="00C45AD0">
        <w:rPr>
          <w:rStyle w:val="StyleUnderline"/>
        </w:rPr>
        <w:t>nologies,</w:t>
      </w:r>
      <w:r w:rsidRPr="00C45AD0">
        <w:rPr>
          <w:sz w:val="16"/>
        </w:rPr>
        <w:t xml:space="preserve"> with knock on effects on the number of mines required across the world. In addition, wind and solar are intermittent sources that require back-up either from fossil fuels or batteries. They only score well on the mortality metric.</w:t>
      </w:r>
    </w:p>
    <w:p w14:paraId="69870894" w14:textId="77777777" w:rsidR="00C93EEE" w:rsidRDefault="00C93EEE" w:rsidP="00C93EEE">
      <w:pPr>
        <w:rPr>
          <w:sz w:val="16"/>
        </w:rPr>
      </w:pPr>
      <w:r w:rsidRPr="00C45AD0">
        <w:rPr>
          <w:sz w:val="16"/>
        </w:rPr>
        <w:t xml:space="preserve">It is time to conclude that wind, solar and biomass renewables are not green, they are not sustainable and are unable to support a modern economy. Hydropower scores well, but its usefulness is limited by geography. </w:t>
      </w:r>
      <w:r w:rsidRPr="00171844">
        <w:rPr>
          <w:rStyle w:val="StyleUnderline"/>
        </w:rPr>
        <w:t xml:space="preserve">The </w:t>
      </w:r>
      <w:r w:rsidRPr="00171844">
        <w:rPr>
          <w:rStyle w:val="StyleUnderline"/>
          <w:highlight w:val="cyan"/>
        </w:rPr>
        <w:t>only low-carbon, scalable, sustainable, dispatchable source of electricity gen</w:t>
      </w:r>
      <w:r w:rsidRPr="00171844">
        <w:rPr>
          <w:rStyle w:val="StyleUnderline"/>
        </w:rPr>
        <w:t xml:space="preserve">eration </w:t>
      </w:r>
      <w:r w:rsidRPr="00171844">
        <w:rPr>
          <w:rStyle w:val="StyleUnderline"/>
          <w:highlight w:val="cyan"/>
        </w:rPr>
        <w:t xml:space="preserve">is </w:t>
      </w:r>
      <w:r w:rsidRPr="00C45AD0">
        <w:rPr>
          <w:rStyle w:val="Emphasis"/>
          <w:highlight w:val="cyan"/>
        </w:rPr>
        <w:t>nuclear</w:t>
      </w:r>
      <w:r w:rsidRPr="00171844">
        <w:rPr>
          <w:rStyle w:val="StyleUnderline"/>
        </w:rPr>
        <w:t>.</w:t>
      </w:r>
    </w:p>
    <w:p w14:paraId="7C6114B1" w14:textId="77777777" w:rsidR="00C93EEE" w:rsidRDefault="00C93EEE" w:rsidP="00C93EEE">
      <w:pPr>
        <w:rPr>
          <w:sz w:val="16"/>
        </w:rPr>
      </w:pPr>
      <w:r w:rsidRPr="00C45AD0">
        <w:rPr>
          <w:sz w:val="16"/>
        </w:rPr>
        <w:t>Share</w:t>
      </w:r>
    </w:p>
    <w:p w14:paraId="3363BEF7" w14:textId="77777777" w:rsidR="00C93EEE" w:rsidRPr="00C45AD0" w:rsidRDefault="00C93EEE" w:rsidP="00C93EEE">
      <w:pPr>
        <w:rPr>
          <w:sz w:val="16"/>
        </w:rPr>
      </w:pPr>
      <w:r w:rsidRPr="00C45AD0">
        <w:rPr>
          <w:sz w:val="16"/>
        </w:rPr>
        <w:t>Introduction: Wind and Solar Sutainability</w:t>
      </w:r>
    </w:p>
    <w:p w14:paraId="14A1DC87" w14:textId="77777777" w:rsidR="00C93EEE" w:rsidRPr="00C45AD0" w:rsidRDefault="00C93EEE" w:rsidP="00C93EEE">
      <w:pPr>
        <w:rPr>
          <w:sz w:val="16"/>
        </w:rPr>
      </w:pPr>
      <w:r w:rsidRPr="00C45AD0">
        <w:rPr>
          <w:sz w:val="16"/>
        </w:rPr>
        <w:t xml:space="preserve">Both the Government and Opposition continue to burnish their environmental credentials by making ever more incredulous claims about decarbonising the electricity system. The Government has set a target of 2035 to achieve that ambition through massive investment in renewables. The Government wants the UK to become the Saudi Arabia of wind. The opposition Labour Party has entered into the renewable energy arms race by giving a commitment to end the use of fossil fuels in the power system by 2030 and make us into a clean energy superpower. However, their spokesman Jon Ashworth could </w:t>
      </w:r>
      <w:r w:rsidRPr="00171844">
        <w:rPr>
          <w:rStyle w:val="StyleUnderline"/>
          <w:highlight w:val="cyan"/>
        </w:rPr>
        <w:t>no</w:t>
      </w:r>
      <w:r w:rsidRPr="00171844">
        <w:rPr>
          <w:rStyle w:val="StyleUnderline"/>
        </w:rPr>
        <w:t xml:space="preserve">t </w:t>
      </w:r>
      <w:r w:rsidRPr="00171844">
        <w:rPr>
          <w:rStyle w:val="StyleUnderline"/>
          <w:highlight w:val="cyan"/>
        </w:rPr>
        <w:t>answer</w:t>
      </w:r>
      <w:r w:rsidRPr="00171844">
        <w:rPr>
          <w:rStyle w:val="StyleUnderline"/>
        </w:rPr>
        <w:t xml:space="preserve"> the question </w:t>
      </w:r>
      <w:r w:rsidRPr="00171844">
        <w:rPr>
          <w:rStyle w:val="StyleUnderline"/>
          <w:highlight w:val="cyan"/>
        </w:rPr>
        <w:t>about where</w:t>
      </w:r>
      <w:r w:rsidRPr="00171844">
        <w:rPr>
          <w:rStyle w:val="StyleUnderline"/>
        </w:rPr>
        <w:t xml:space="preserve"> the </w:t>
      </w:r>
      <w:r w:rsidRPr="00171844">
        <w:rPr>
          <w:rStyle w:val="StyleUnderline"/>
          <w:highlight w:val="cyan"/>
        </w:rPr>
        <w:t>power</w:t>
      </w:r>
      <w:r w:rsidRPr="00171844">
        <w:rPr>
          <w:rStyle w:val="StyleUnderline"/>
        </w:rPr>
        <w:t xml:space="preserve"> is </w:t>
      </w:r>
      <w:r w:rsidRPr="00171844">
        <w:rPr>
          <w:rStyle w:val="StyleUnderline"/>
          <w:highlight w:val="cyan"/>
        </w:rPr>
        <w:t>going to come from if the wind isn't blowing or the sun isn’t shining</w:t>
      </w:r>
      <w:r w:rsidRPr="00C45AD0">
        <w:rPr>
          <w:sz w:val="16"/>
        </w:rPr>
        <w:t xml:space="preserve"> (from 28:20).</w:t>
      </w:r>
    </w:p>
    <w:p w14:paraId="5DBC3412" w14:textId="77777777" w:rsidR="00C93EEE" w:rsidRDefault="00C93EEE" w:rsidP="00C93EEE">
      <w:pPr>
        <w:pStyle w:val="Heading4"/>
        <w:spacing w:before="30" w:line="256" w:lineRule="auto"/>
        <w:rPr>
          <w:rFonts w:ascii="Times New Roman" w:eastAsia="Times New Roman" w:hAnsi="Times New Roman" w:cs="Times New Roman"/>
          <w:szCs w:val="26"/>
        </w:rPr>
      </w:pPr>
      <w:r>
        <w:rPr>
          <w:szCs w:val="26"/>
        </w:rPr>
        <w:t>Current renewables are balanced, but adding too much too fast, makes renewables unreliable and breaks the grid</w:t>
      </w:r>
    </w:p>
    <w:p w14:paraId="18268C7B" w14:textId="77777777" w:rsidR="00C93EEE" w:rsidRDefault="00C93EEE" w:rsidP="00C93EEE">
      <w:pPr>
        <w:spacing w:after="120" w:line="256" w:lineRule="auto"/>
      </w:pPr>
      <w:r>
        <w:rPr>
          <w:b/>
          <w:bCs/>
          <w:sz w:val="26"/>
          <w:szCs w:val="26"/>
        </w:rPr>
        <w:t xml:space="preserve">Thomas 24, </w:t>
      </w:r>
      <w:r w:rsidRPr="00A8393F">
        <w:t>CEO of Woodchuck, a renewable energy platform</w:t>
      </w:r>
      <w:r>
        <w:t>. [Todd Thomas, 6.12.2024, "The future of energy: Balancing growing demand and sustainability", Fast Company, https://www.fastcompany.com/91239951/the-future-of-energy-balancing-growing-demand-and-sustainability/jrimp]</w:t>
      </w:r>
    </w:p>
    <w:p w14:paraId="19E7FA6A" w14:textId="77777777" w:rsidR="00C93EEE" w:rsidRPr="006A0697" w:rsidRDefault="00C93EEE" w:rsidP="00C93EEE">
      <w:pPr>
        <w:rPr>
          <w:rStyle w:val="StyleUnderline"/>
        </w:rPr>
      </w:pPr>
      <w:r w:rsidRPr="006A0697">
        <w:rPr>
          <w:u w:val="single"/>
        </w:rPr>
        <w:t xml:space="preserve">As the world’s energy needs increase, particularly in the context of data centers, AI, and electrification, the </w:t>
      </w:r>
      <w:r w:rsidRPr="006A0697">
        <w:rPr>
          <w:highlight w:val="cyan"/>
          <w:u w:val="single"/>
        </w:rPr>
        <w:t>strain on power grid</w:t>
      </w:r>
      <w:r w:rsidRPr="006A0697">
        <w:rPr>
          <w:u w:val="single"/>
        </w:rPr>
        <w:t xml:space="preserve">s is becoming more evident. The U.S. Energy Information Administration (EIA) </w:t>
      </w:r>
      <w:r w:rsidRPr="006A0697">
        <w:rPr>
          <w:highlight w:val="cyan"/>
          <w:u w:val="single"/>
        </w:rPr>
        <w:t>projects a 50% increase in</w:t>
      </w:r>
      <w:r w:rsidRPr="006A0697">
        <w:rPr>
          <w:u w:val="single"/>
        </w:rPr>
        <w:t xml:space="preserve"> global </w:t>
      </w:r>
      <w:r w:rsidRPr="006A0697">
        <w:rPr>
          <w:highlight w:val="cyan"/>
          <w:u w:val="single"/>
        </w:rPr>
        <w:t>energy</w:t>
      </w:r>
      <w:r w:rsidRPr="006A0697">
        <w:rPr>
          <w:u w:val="single"/>
        </w:rPr>
        <w:t xml:space="preserve"> use by 2050, which will be accompanied by a surge in renewable energy capacity, potentially increasing between 50% to 100% over the same period</w:t>
      </w:r>
      <w:r w:rsidRPr="006A0697">
        <w:rPr>
          <w:sz w:val="16"/>
        </w:rPr>
        <w:t xml:space="preserve">. However, this transition presents challenges that must be addressed with innovation and forward-thinking solutions. THE GROWING DEMAND FOR ENERGY The electrification of sectors such as transportation, manufacturing, and housing is fueling the rise in energy consumption. In recent years, growth rates in the energy sector have increased dramatically, outpacing previous trends. Data centers and AI operations, in particular, are expected to double their energy usage in the next two years. Meanwhile, extreme weather conditions, driven by climate change, are pushing energy demand even further as more people rely on power for heating and cooling. This mounting demand places enormous pressure on the electrical grid, which in many regions is already operating near capacity. To meet this challenge, </w:t>
      </w:r>
      <w:r w:rsidRPr="006A0697">
        <w:rPr>
          <w:rStyle w:val="StyleUnderline"/>
        </w:rPr>
        <w:t xml:space="preserve">the </w:t>
      </w:r>
      <w:r w:rsidRPr="006A0697">
        <w:rPr>
          <w:rStyle w:val="StyleUnderline"/>
          <w:highlight w:val="cyan"/>
        </w:rPr>
        <w:t>energy sector must</w:t>
      </w:r>
      <w:r w:rsidRPr="006A0697">
        <w:rPr>
          <w:rStyle w:val="StyleUnderline"/>
        </w:rPr>
        <w:t xml:space="preserve"> innovate in both generation and distribution, finding ways to supply and balance this growing need while </w:t>
      </w:r>
      <w:r w:rsidRPr="006A0697">
        <w:rPr>
          <w:rStyle w:val="StyleUnderline"/>
          <w:highlight w:val="cyan"/>
        </w:rPr>
        <w:t>maintain</w:t>
      </w:r>
      <w:r w:rsidRPr="006A0697">
        <w:rPr>
          <w:rStyle w:val="StyleUnderline"/>
        </w:rPr>
        <w:t>ing</w:t>
      </w:r>
      <w:r w:rsidRPr="006A0697">
        <w:rPr>
          <w:rStyle w:val="StyleUnderline"/>
          <w:highlight w:val="cyan"/>
        </w:rPr>
        <w:t xml:space="preserve"> reliability and </w:t>
      </w:r>
      <w:r w:rsidRPr="006A0697">
        <w:rPr>
          <w:rStyle w:val="Emphasis"/>
          <w:highlight w:val="cyan"/>
        </w:rPr>
        <w:t>environmental responsibility</w:t>
      </w:r>
      <w:r w:rsidRPr="006A0697">
        <w:rPr>
          <w:rStyle w:val="StyleUnderline"/>
        </w:rPr>
        <w:t xml:space="preserve">. RENEWABLE ENERGY AND THE ROLE OF BIOMASS </w:t>
      </w:r>
      <w:r w:rsidRPr="006A0697">
        <w:rPr>
          <w:rStyle w:val="StyleUnderline"/>
          <w:highlight w:val="cyan"/>
        </w:rPr>
        <w:t>Renewable</w:t>
      </w:r>
      <w:r w:rsidRPr="006A0697">
        <w:rPr>
          <w:rStyle w:val="StyleUnderline"/>
        </w:rPr>
        <w:t xml:space="preserve"> energy sources, such as wind and solar, are at the forefront of the global energy transition. However, these </w:t>
      </w:r>
      <w:r w:rsidRPr="006A0697">
        <w:rPr>
          <w:rStyle w:val="StyleUnderline"/>
          <w:highlight w:val="cyan"/>
        </w:rPr>
        <w:t>sources face</w:t>
      </w:r>
      <w:r w:rsidRPr="006A0697">
        <w:rPr>
          <w:rStyle w:val="StyleUnderline"/>
        </w:rPr>
        <w:t xml:space="preserve"> their own </w:t>
      </w:r>
      <w:r w:rsidRPr="006A0697">
        <w:rPr>
          <w:rStyle w:val="StyleUnderline"/>
          <w:highlight w:val="cyan"/>
        </w:rPr>
        <w:t>challenges</w:t>
      </w:r>
      <w:r w:rsidRPr="006A0697">
        <w:rPr>
          <w:rStyle w:val="StyleUnderline"/>
        </w:rPr>
        <w:t xml:space="preserve">—mainly their dependence on weather conditions, which </w:t>
      </w:r>
      <w:r w:rsidRPr="006A0697">
        <w:rPr>
          <w:rStyle w:val="StyleUnderline"/>
          <w:highlight w:val="cyan"/>
        </w:rPr>
        <w:t>makes them less reliable</w:t>
      </w:r>
      <w:r w:rsidRPr="006A0697">
        <w:rPr>
          <w:rStyle w:val="StyleUnderline"/>
        </w:rPr>
        <w:t xml:space="preserve"> as b</w:t>
      </w:r>
      <w:r w:rsidRPr="006A0697">
        <w:rPr>
          <w:sz w:val="16"/>
        </w:rPr>
        <w:t xml:space="preserve">ase-load energy providers. This is where biomass energy comes into play. Biomass provides a controllable and storable energy source, allowing it to function as a consistent base-load energy option. </w:t>
      </w:r>
      <w:r w:rsidRPr="006A0697">
        <w:rPr>
          <w:rStyle w:val="StyleUnderline"/>
        </w:rPr>
        <w:t xml:space="preserve">Energy companies are increasingly turning to biomass to complement wind and solar, using it to maintain grid stability during periods when other </w:t>
      </w:r>
      <w:r w:rsidRPr="006A0697">
        <w:rPr>
          <w:rStyle w:val="StyleUnderline"/>
          <w:highlight w:val="cyan"/>
        </w:rPr>
        <w:t>renewable sources fall short</w:t>
      </w:r>
      <w:r w:rsidRPr="006A0697">
        <w:rPr>
          <w:rStyle w:val="StyleUnderline"/>
        </w:rPr>
        <w:t>. One of the previously overlooked sources of b</w:t>
      </w:r>
      <w:r w:rsidRPr="006A0697">
        <w:rPr>
          <w:sz w:val="16"/>
        </w:rPr>
        <w:t xml:space="preserve">iomass with great potential is wood waste from the construction and manufacturing industries, which generate millions of tons of unused wood materials each year. Diverting this waste from landfills not only reduces environmental impact, but also supplies energy producers with a renewable source of power. AI AND THE FUTURE OF ENERGY STORAGE As the energy sector integrates more renewable sources, storage solutions become crucial. Batteries, along with advanced technologies such as AI-driven systems, are helping optimize energy storage and distribution. AI, particularly in biomass processing, is being used to improve the efficiency of energy generation. Through advanced image recognition and processing techniques, AI can reduce costs and improve the quality of biomass energy, making it a more viable option for widespread use. </w:t>
      </w:r>
      <w:r w:rsidRPr="006A0697">
        <w:rPr>
          <w:rStyle w:val="StyleUnderline"/>
          <w:highlight w:val="cyan"/>
        </w:rPr>
        <w:t>Energy storage also plays a critical role in balancing supply</w:t>
      </w:r>
      <w:r w:rsidRPr="006A0697">
        <w:rPr>
          <w:rStyle w:val="StyleUnderline"/>
        </w:rPr>
        <w:t xml:space="preserve"> and </w:t>
      </w:r>
      <w:r w:rsidRPr="006A0697">
        <w:rPr>
          <w:rStyle w:val="StyleUnderline"/>
          <w:highlight w:val="cyan"/>
        </w:rPr>
        <w:t>demand</w:t>
      </w:r>
      <w:r w:rsidRPr="006A0697">
        <w:rPr>
          <w:rStyle w:val="StyleUnderline"/>
        </w:rPr>
        <w:t>.</w:t>
      </w:r>
      <w:r w:rsidRPr="006A0697">
        <w:rPr>
          <w:sz w:val="16"/>
        </w:rPr>
        <w:t xml:space="preserve"> By storing excess energy generated from renewable sources during periods of low demand, storage systems can release this energy when consumption spikes, ensuring grid reliability. The integration of batteries into the grid further supports decarbonization efforts, as stored renewable energy can replace fossil fuels during peak usage periods. THE CHALLENGE OF GRID-SCALE INTEGRATION </w:t>
      </w:r>
      <w:r w:rsidRPr="006A0697">
        <w:rPr>
          <w:rStyle w:val="StyleUnderline"/>
          <w:highlight w:val="cyan"/>
        </w:rPr>
        <w:t xml:space="preserve">The energy grid itself </w:t>
      </w:r>
      <w:r w:rsidRPr="006A0697">
        <w:rPr>
          <w:rStyle w:val="Emphasis"/>
          <w:highlight w:val="cyan"/>
        </w:rPr>
        <w:t>must evolve to accommodate the surge in renewable energy</w:t>
      </w:r>
      <w:r w:rsidRPr="006A0697">
        <w:rPr>
          <w:rStyle w:val="StyleUnderline"/>
          <w:highlight w:val="cyan"/>
        </w:rPr>
        <w:t xml:space="preserve"> and decentralized power sources</w:t>
      </w:r>
      <w:r w:rsidRPr="006A0697">
        <w:rPr>
          <w:rStyle w:val="StyleUnderline"/>
        </w:rPr>
        <w:t xml:space="preserve">. While innovations like solar panels and home battery systems are helping individuals generate their own power, </w:t>
      </w:r>
      <w:r w:rsidRPr="006A0697">
        <w:rPr>
          <w:rStyle w:val="StyleUnderline"/>
          <w:highlight w:val="cyan"/>
        </w:rPr>
        <w:t>integrating these decentralized systems into the larger grid presents new challenges</w:t>
      </w:r>
      <w:r w:rsidRPr="006A0697">
        <w:rPr>
          <w:rStyle w:val="StyleUnderline"/>
        </w:rPr>
        <w:t xml:space="preserve">. Ensuring consistent power quality and reliability across the grid, while allowing for the injection of renewable energy from multiple sources, </w:t>
      </w:r>
      <w:r w:rsidRPr="006A0697">
        <w:rPr>
          <w:rStyle w:val="StyleUnderline"/>
          <w:highlight w:val="cyan"/>
        </w:rPr>
        <w:t>requires sophisticated management and infrastructure upgrades</w:t>
      </w:r>
      <w:r w:rsidRPr="006A0697">
        <w:rPr>
          <w:rStyle w:val="StyleUnderline"/>
        </w:rPr>
        <w:t xml:space="preserve">. In many ways, </w:t>
      </w:r>
      <w:r w:rsidRPr="006A0697">
        <w:rPr>
          <w:rStyle w:val="StyleUnderline"/>
          <w:highlight w:val="cyan"/>
        </w:rPr>
        <w:t xml:space="preserve">the energy grid of the future will need to operate like a digital network, capable of balancing supply and demand in real time. This transition to a more complex, digital grid will </w:t>
      </w:r>
      <w:r w:rsidRPr="006A0697">
        <w:rPr>
          <w:rStyle w:val="Emphasis"/>
          <w:highlight w:val="cyan"/>
        </w:rPr>
        <w:t>require significant investment</w:t>
      </w:r>
      <w:r w:rsidRPr="006A0697">
        <w:rPr>
          <w:rStyle w:val="StyleUnderline"/>
        </w:rPr>
        <w:t xml:space="preserve"> in both technology and infrastructure, as well as close collaboration between energy providers, startups, and technology innovators</w:t>
      </w:r>
      <w:r w:rsidRPr="006A0697">
        <w:rPr>
          <w:sz w:val="16"/>
        </w:rPr>
        <w:t xml:space="preserve">. SUSTAINABLE GROWTH AND THE PATH FORWARD As energy consumption continues to rise, the industry faces a delicate balancing act: meeting increasing demand while achieving ambitious sustainability goals. </w:t>
      </w:r>
      <w:r w:rsidRPr="006A0697">
        <w:rPr>
          <w:rStyle w:val="StyleUnderline"/>
        </w:rPr>
        <w:t xml:space="preserve">Decarbonization efforts are ramping up across the globe, with many companies and governments committing to net-zero targets. To achieve these goals, </w:t>
      </w:r>
      <w:r w:rsidRPr="006A0697">
        <w:rPr>
          <w:rStyle w:val="StyleUnderline"/>
          <w:highlight w:val="cyan"/>
        </w:rPr>
        <w:t>the industry must embrace</w:t>
      </w:r>
      <w:r w:rsidRPr="006A0697">
        <w:rPr>
          <w:rStyle w:val="StyleUnderline"/>
        </w:rPr>
        <w:t xml:space="preserve"> innovation at every level—from renewable energy generation and </w:t>
      </w:r>
      <w:r w:rsidRPr="006A0697">
        <w:rPr>
          <w:rStyle w:val="StyleUnderline"/>
          <w:highlight w:val="cyan"/>
        </w:rPr>
        <w:t>storage to grid management and sustainability practices</w:t>
      </w:r>
      <w:r w:rsidRPr="006A0697">
        <w:rPr>
          <w:rStyle w:val="StyleUnderline"/>
        </w:rPr>
        <w:t>.</w:t>
      </w:r>
    </w:p>
    <w:p w14:paraId="340622C9" w14:textId="77777777" w:rsidR="00C93EEE" w:rsidRDefault="00C93EEE" w:rsidP="00C93EEE"/>
    <w:p w14:paraId="6A714A64" w14:textId="77777777" w:rsidR="00C93EEE" w:rsidRDefault="00C93EEE" w:rsidP="00C93EEE"/>
    <w:p w14:paraId="535D23E8" w14:textId="77777777" w:rsidR="00C93EEE" w:rsidRPr="00C93EEE" w:rsidRDefault="00C93EEE" w:rsidP="00C93EEE"/>
    <w:sectPr w:rsidR="00C93EEE" w:rsidRPr="00C93EE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DE70BE" w14:textId="77777777" w:rsidR="00690F8E" w:rsidRDefault="00690F8E" w:rsidP="00066D2C">
      <w:pPr>
        <w:spacing w:after="0" w:line="240" w:lineRule="auto"/>
      </w:pPr>
      <w:r>
        <w:separator/>
      </w:r>
    </w:p>
  </w:endnote>
  <w:endnote w:type="continuationSeparator" w:id="0">
    <w:p w14:paraId="3BC414B1" w14:textId="77777777" w:rsidR="00690F8E" w:rsidRDefault="00690F8E"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60B758" w14:textId="77777777" w:rsidR="00690F8E" w:rsidRDefault="00690F8E" w:rsidP="00066D2C">
      <w:pPr>
        <w:spacing w:after="0" w:line="240" w:lineRule="auto"/>
      </w:pPr>
      <w:r>
        <w:separator/>
      </w:r>
    </w:p>
  </w:footnote>
  <w:footnote w:type="continuationSeparator" w:id="0">
    <w:p w14:paraId="12492530" w14:textId="77777777" w:rsidR="00690F8E" w:rsidRDefault="00690F8E"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78F10030"/>
    <w:multiLevelType w:val="multilevel"/>
    <w:tmpl w:val="A23A0A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170212954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37"/>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Rishi Shetty"/>
    <w:docVar w:name="OS" w:val="Windows NT"/>
    <w:docVar w:name="OSVersion" w:val="10.0"/>
    <w:docVar w:name="RibbonPointer" w:val="321688408"/>
    <w:docVar w:name="Team" w:val="Blue Valley Southwest"/>
    <w:docVar w:name="VerbatimVersion" w:val="6.0.0"/>
    <w:docVar w:name="WordVersion" w:val="16.0"/>
  </w:docVars>
  <w:rsids>
    <w:rsidRoot w:val="003C3FB0"/>
    <w:rsid w:val="00001C7E"/>
    <w:rsid w:val="0000487C"/>
    <w:rsid w:val="00011FEF"/>
    <w:rsid w:val="00013C8B"/>
    <w:rsid w:val="00023AEF"/>
    <w:rsid w:val="000250CA"/>
    <w:rsid w:val="00032119"/>
    <w:rsid w:val="000427BD"/>
    <w:rsid w:val="00043C82"/>
    <w:rsid w:val="0005067F"/>
    <w:rsid w:val="00050713"/>
    <w:rsid w:val="00053D0F"/>
    <w:rsid w:val="00056966"/>
    <w:rsid w:val="000615B0"/>
    <w:rsid w:val="00063921"/>
    <w:rsid w:val="000657E9"/>
    <w:rsid w:val="00066D2C"/>
    <w:rsid w:val="00071CA9"/>
    <w:rsid w:val="0007328F"/>
    <w:rsid w:val="00074F1E"/>
    <w:rsid w:val="0007573B"/>
    <w:rsid w:val="0007578B"/>
    <w:rsid w:val="0007692C"/>
    <w:rsid w:val="00076EA7"/>
    <w:rsid w:val="00080E37"/>
    <w:rsid w:val="00080F27"/>
    <w:rsid w:val="000846B4"/>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A7A5C"/>
    <w:rsid w:val="001B1595"/>
    <w:rsid w:val="001B1762"/>
    <w:rsid w:val="001B18CF"/>
    <w:rsid w:val="001B2C27"/>
    <w:rsid w:val="001C0A69"/>
    <w:rsid w:val="001C48D7"/>
    <w:rsid w:val="001D01E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3FB2"/>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92602"/>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0A1F"/>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3FB0"/>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9638E"/>
    <w:rsid w:val="004A2B4E"/>
    <w:rsid w:val="004A40AB"/>
    <w:rsid w:val="004A539A"/>
    <w:rsid w:val="004A74B8"/>
    <w:rsid w:val="004B3C97"/>
    <w:rsid w:val="004B4D3B"/>
    <w:rsid w:val="004B5436"/>
    <w:rsid w:val="004B787A"/>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17BF4"/>
    <w:rsid w:val="00521B9F"/>
    <w:rsid w:val="005268F8"/>
    <w:rsid w:val="0053626E"/>
    <w:rsid w:val="00543E6D"/>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0526"/>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0F8E"/>
    <w:rsid w:val="00691FF9"/>
    <w:rsid w:val="0069285F"/>
    <w:rsid w:val="0069752C"/>
    <w:rsid w:val="006A0DE5"/>
    <w:rsid w:val="006A0F5C"/>
    <w:rsid w:val="006A2D48"/>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1C1"/>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0FE8"/>
    <w:rsid w:val="008114D4"/>
    <w:rsid w:val="0081234D"/>
    <w:rsid w:val="00812D2D"/>
    <w:rsid w:val="00817A64"/>
    <w:rsid w:val="008202F7"/>
    <w:rsid w:val="008247A4"/>
    <w:rsid w:val="00825D47"/>
    <w:rsid w:val="008272A6"/>
    <w:rsid w:val="008305E0"/>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D761E"/>
    <w:rsid w:val="008E30D8"/>
    <w:rsid w:val="008E447C"/>
    <w:rsid w:val="008E596E"/>
    <w:rsid w:val="008E6741"/>
    <w:rsid w:val="008F04C5"/>
    <w:rsid w:val="008F125D"/>
    <w:rsid w:val="0090002C"/>
    <w:rsid w:val="00901E9C"/>
    <w:rsid w:val="00906F79"/>
    <w:rsid w:val="00907369"/>
    <w:rsid w:val="00910B12"/>
    <w:rsid w:val="00912404"/>
    <w:rsid w:val="00920B9A"/>
    <w:rsid w:val="009249C5"/>
    <w:rsid w:val="00925558"/>
    <w:rsid w:val="00925A2C"/>
    <w:rsid w:val="00925B25"/>
    <w:rsid w:val="009263C9"/>
    <w:rsid w:val="00930B2A"/>
    <w:rsid w:val="00936F03"/>
    <w:rsid w:val="0094018B"/>
    <w:rsid w:val="009402E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2475"/>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2BAA"/>
    <w:rsid w:val="00AA3B66"/>
    <w:rsid w:val="00AA5803"/>
    <w:rsid w:val="00AA584F"/>
    <w:rsid w:val="00AB0C7E"/>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452B4"/>
    <w:rsid w:val="00B53DB3"/>
    <w:rsid w:val="00B6281B"/>
    <w:rsid w:val="00B66AF2"/>
    <w:rsid w:val="00B72848"/>
    <w:rsid w:val="00B74544"/>
    <w:rsid w:val="00B77754"/>
    <w:rsid w:val="00B81054"/>
    <w:rsid w:val="00B81E17"/>
    <w:rsid w:val="00B820DB"/>
    <w:rsid w:val="00B837F0"/>
    <w:rsid w:val="00B83896"/>
    <w:rsid w:val="00B860A9"/>
    <w:rsid w:val="00B97264"/>
    <w:rsid w:val="00BA0143"/>
    <w:rsid w:val="00BA227A"/>
    <w:rsid w:val="00BA4C69"/>
    <w:rsid w:val="00BA61AF"/>
    <w:rsid w:val="00BB1630"/>
    <w:rsid w:val="00BB37C2"/>
    <w:rsid w:val="00BB6860"/>
    <w:rsid w:val="00BC3256"/>
    <w:rsid w:val="00BC3592"/>
    <w:rsid w:val="00BC36DF"/>
    <w:rsid w:val="00BC4B41"/>
    <w:rsid w:val="00BC5249"/>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3FCF"/>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4C60"/>
    <w:rsid w:val="00C87FA4"/>
    <w:rsid w:val="00C9181A"/>
    <w:rsid w:val="00C93EEE"/>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0376A"/>
    <w:rsid w:val="00D13012"/>
    <w:rsid w:val="00D14159"/>
    <w:rsid w:val="00D14990"/>
    <w:rsid w:val="00D24268"/>
    <w:rsid w:val="00D25AA4"/>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4D57"/>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0C7B"/>
    <w:rsid w:val="00E41637"/>
    <w:rsid w:val="00E50C30"/>
    <w:rsid w:val="00E51410"/>
    <w:rsid w:val="00E515E7"/>
    <w:rsid w:val="00E5580D"/>
    <w:rsid w:val="00E56402"/>
    <w:rsid w:val="00E56CB5"/>
    <w:rsid w:val="00E61828"/>
    <w:rsid w:val="00E64B10"/>
    <w:rsid w:val="00E64F86"/>
    <w:rsid w:val="00E65E56"/>
    <w:rsid w:val="00E664D0"/>
    <w:rsid w:val="00E6683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3328"/>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07116"/>
    <w:rsid w:val="00F14A61"/>
    <w:rsid w:val="00F17B58"/>
    <w:rsid w:val="00F24B23"/>
    <w:rsid w:val="00F25A3F"/>
    <w:rsid w:val="00F27353"/>
    <w:rsid w:val="00F31B7D"/>
    <w:rsid w:val="00F31D36"/>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05BE"/>
    <w:rsid w:val="00F61907"/>
    <w:rsid w:val="00F61AB2"/>
    <w:rsid w:val="00F65464"/>
    <w:rsid w:val="00F704B5"/>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5CA5"/>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3C49EAA"/>
  <w15:chartTrackingRefBased/>
  <w15:docId w15:val="{88485D5C-CFAB-427F-A59E-ED5B2D67A7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7"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8305E0"/>
    <w:rPr>
      <w:rFonts w:ascii="Calibri" w:hAnsi="Calibri" w:cs="Calibri"/>
    </w:rPr>
  </w:style>
  <w:style w:type="paragraph" w:styleId="Heading1">
    <w:name w:val="heading 1"/>
    <w:aliases w:val="Pocket"/>
    <w:basedOn w:val="Normal"/>
    <w:next w:val="Normal"/>
    <w:link w:val="Heading1Char"/>
    <w:qFormat/>
    <w:rsid w:val="008305E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8305E0"/>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8305E0"/>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nunderlined,no read,TAG,No Spacing211,No Spacing12,No Spacing2111,No Spacing4,No Spacing11111,No Spacing5,No Spacing21,tag,Card,T"/>
    <w:basedOn w:val="Normal"/>
    <w:next w:val="Normal"/>
    <w:link w:val="Heading4Char"/>
    <w:uiPriority w:val="3"/>
    <w:qFormat/>
    <w:rsid w:val="008305E0"/>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8305E0"/>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unhideWhenUsed/>
    <w:rsid w:val="008305E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305E0"/>
  </w:style>
  <w:style w:type="character" w:styleId="Emphasis">
    <w:name w:val="Emphasis"/>
    <w:aliases w:val="Evidence,Minimized,minimized,Highlighted,tag2,Size 10,emphasis in card,Underlined,CD Card,ED - Tag,Emphasis!!,small,Qualifications,normal card text,Shrunk,bold underline,qualifications in card,qualifications,Box,Style1,Debate,smal,emphasis,s,/"/>
    <w:basedOn w:val="DefaultParagraphFont"/>
    <w:link w:val="textbold"/>
    <w:uiPriority w:val="8"/>
    <w:qFormat/>
    <w:rsid w:val="008305E0"/>
    <w:rPr>
      <w:rFonts w:ascii="Calibri" w:hAnsi="Calibri" w:cs="Calibri"/>
      <w:b/>
      <w:iCs/>
      <w:sz w:val="24"/>
      <w:u w:val="single"/>
      <w:bdr w:val="single" w:sz="8" w:space="0" w:color="auto"/>
    </w:rPr>
  </w:style>
  <w:style w:type="character" w:styleId="FollowedHyperlink">
    <w:name w:val="FollowedHyperlink"/>
    <w:basedOn w:val="DefaultParagraphFont"/>
    <w:uiPriority w:val="99"/>
    <w:semiHidden/>
    <w:unhideWhenUsed/>
    <w:rsid w:val="008305E0"/>
    <w:rPr>
      <w:color w:val="auto"/>
      <w:u w:val="none"/>
    </w:rPr>
  </w:style>
  <w:style w:type="character" w:customStyle="1" w:styleId="Heading1Char">
    <w:name w:val="Heading 1 Char"/>
    <w:aliases w:val="Pocket Char"/>
    <w:basedOn w:val="DefaultParagraphFont"/>
    <w:link w:val="Heading1"/>
    <w:rsid w:val="008305E0"/>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8305E0"/>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8305E0"/>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TAG Char,No Spacing211 Char,No Spacing4 Char"/>
    <w:basedOn w:val="DefaultParagraphFont"/>
    <w:link w:val="Heading4"/>
    <w:uiPriority w:val="3"/>
    <w:rsid w:val="008305E0"/>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1 pt,tagld + 12 pt,Style Style Bold + 13 pt,tag + 12 pt,Not...,Not.,Not"/>
    <w:basedOn w:val="DefaultParagraphFont"/>
    <w:uiPriority w:val="6"/>
    <w:qFormat/>
    <w:rsid w:val="008305E0"/>
    <w:rPr>
      <w:b/>
      <w:bCs/>
      <w:sz w:val="26"/>
      <w:u w:val="none"/>
    </w:rPr>
  </w:style>
  <w:style w:type="character" w:customStyle="1" w:styleId="StyleUnderline">
    <w:name w:val="Style Underline"/>
    <w:aliases w:val="Underline,Style Bold Underline,Intense Emphasis1,apple-style-span + 6 pt,Kern at 16 pt,Intense Emphasis1111,ci,c,Bo,Intense Emphasis3,Style,Intense Emphasis11111,Intense Emphasis4,Underline Char,cite,B,Citation Char Char Char,8.5,8.5 pt"/>
    <w:basedOn w:val="DefaultParagraphFont"/>
    <w:uiPriority w:val="7"/>
    <w:qFormat/>
    <w:rsid w:val="008305E0"/>
    <w:rPr>
      <w:b w:val="0"/>
      <w:sz w:val="22"/>
      <w:u w:val="single"/>
    </w:rPr>
  </w:style>
  <w:style w:type="character" w:styleId="Strong">
    <w:name w:val="Strong"/>
    <w:basedOn w:val="DefaultParagraphFont"/>
    <w:uiPriority w:val="22"/>
    <w:semiHidden/>
    <w:qFormat/>
    <w:rsid w:val="008305E0"/>
    <w:rPr>
      <w:b/>
      <w:bCs/>
    </w:rPr>
  </w:style>
  <w:style w:type="character" w:styleId="BookTitle">
    <w:name w:val="Book Title"/>
    <w:basedOn w:val="DefaultParagraphFont"/>
    <w:uiPriority w:val="33"/>
    <w:semiHidden/>
    <w:qFormat/>
    <w:rsid w:val="008305E0"/>
    <w:rPr>
      <w:b/>
      <w:bCs/>
      <w:i/>
      <w:iCs/>
      <w:spacing w:val="5"/>
    </w:rPr>
  </w:style>
  <w:style w:type="character" w:customStyle="1" w:styleId="Heading5Char">
    <w:name w:val="Heading 5 Char"/>
    <w:basedOn w:val="DefaultParagraphFont"/>
    <w:link w:val="Heading5"/>
    <w:uiPriority w:val="9"/>
    <w:semiHidden/>
    <w:rsid w:val="008305E0"/>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8305E0"/>
  </w:style>
  <w:style w:type="paragraph" w:styleId="Header">
    <w:name w:val="header"/>
    <w:basedOn w:val="Normal"/>
    <w:link w:val="HeaderChar"/>
    <w:uiPriority w:val="99"/>
    <w:semiHidden/>
    <w:rsid w:val="008305E0"/>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8305E0"/>
    <w:rPr>
      <w:rFonts w:ascii="Calibri" w:hAnsi="Calibri" w:cs="Calibri"/>
    </w:rPr>
  </w:style>
  <w:style w:type="paragraph" w:styleId="Footer">
    <w:name w:val="footer"/>
    <w:basedOn w:val="Normal"/>
    <w:link w:val="FooterChar"/>
    <w:uiPriority w:val="99"/>
    <w:semiHidden/>
    <w:rsid w:val="008305E0"/>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8305E0"/>
    <w:rPr>
      <w:rFonts w:ascii="Calibri" w:hAnsi="Calibri" w:cs="Calibri"/>
    </w:rPr>
  </w:style>
  <w:style w:type="paragraph" w:styleId="BodyText">
    <w:name w:val="Body Text"/>
    <w:basedOn w:val="Normal"/>
    <w:link w:val="BodyTextChar"/>
    <w:uiPriority w:val="99"/>
    <w:semiHidden/>
    <w:unhideWhenUsed/>
    <w:rsid w:val="008305E0"/>
    <w:pPr>
      <w:spacing w:after="120"/>
    </w:pPr>
  </w:style>
  <w:style w:type="character" w:customStyle="1" w:styleId="BodyTextChar">
    <w:name w:val="Body Text Char"/>
    <w:basedOn w:val="DefaultParagraphFont"/>
    <w:link w:val="BodyText"/>
    <w:uiPriority w:val="99"/>
    <w:semiHidden/>
    <w:rsid w:val="008305E0"/>
    <w:rPr>
      <w:rFonts w:ascii="Calibri" w:hAnsi="Calibri" w:cs="Calibri"/>
    </w:rPr>
  </w:style>
  <w:style w:type="paragraph" w:styleId="NoSpacing">
    <w:name w:val="No Spacing"/>
    <w:link w:val="NoSpacingChar"/>
    <w:uiPriority w:val="99"/>
    <w:semiHidden/>
    <w:unhideWhenUsed/>
    <w:qFormat/>
    <w:rsid w:val="008305E0"/>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8305E0"/>
    <w:rPr>
      <w:rFonts w:ascii="Calibri" w:hAnsi="Calibri" w:cs="Calibri"/>
    </w:rPr>
  </w:style>
  <w:style w:type="character" w:styleId="Hyperlink">
    <w:name w:val="Hyperlink"/>
    <w:basedOn w:val="DefaultParagraphFont"/>
    <w:uiPriority w:val="99"/>
    <w:unhideWhenUsed/>
    <w:rsid w:val="008305E0"/>
    <w:rPr>
      <w:color w:val="0563C1" w:themeColor="hyperlink"/>
      <w:u w:val="single"/>
    </w:rPr>
  </w:style>
  <w:style w:type="character" w:styleId="UnresolvedMention">
    <w:name w:val="Unresolved Mention"/>
    <w:basedOn w:val="DefaultParagraphFont"/>
    <w:uiPriority w:val="99"/>
    <w:semiHidden/>
    <w:unhideWhenUsed/>
    <w:rsid w:val="008305E0"/>
    <w:rPr>
      <w:color w:val="605E5C"/>
      <w:shd w:val="clear" w:color="auto" w:fill="E1DFDD"/>
    </w:rPr>
  </w:style>
  <w:style w:type="paragraph" w:customStyle="1" w:styleId="Analytics">
    <w:name w:val="Analytics"/>
    <w:basedOn w:val="Normal"/>
    <w:link w:val="AnalyticsChar"/>
    <w:autoRedefine/>
    <w:uiPriority w:val="5"/>
    <w:qFormat/>
    <w:rsid w:val="008305E0"/>
    <w:rPr>
      <w:b/>
      <w:color w:val="000000" w:themeColor="text1"/>
      <w:sz w:val="26"/>
    </w:rPr>
  </w:style>
  <w:style w:type="character" w:customStyle="1" w:styleId="AnalyticsChar">
    <w:name w:val="Analytics Char"/>
    <w:basedOn w:val="DefaultParagraphFont"/>
    <w:link w:val="Analytics"/>
    <w:uiPriority w:val="5"/>
    <w:rsid w:val="008305E0"/>
    <w:rPr>
      <w:rFonts w:ascii="Calibri" w:hAnsi="Calibri" w:cs="Calibri"/>
      <w:b/>
      <w:color w:val="000000" w:themeColor="text1"/>
      <w:sz w:val="26"/>
    </w:rPr>
  </w:style>
  <w:style w:type="paragraph" w:customStyle="1" w:styleId="textbold">
    <w:name w:val="text bold"/>
    <w:basedOn w:val="Normal"/>
    <w:link w:val="Emphasis"/>
    <w:autoRedefine/>
    <w:uiPriority w:val="8"/>
    <w:qFormat/>
    <w:rsid w:val="008305E0"/>
    <w:pPr>
      <w:widowControl w:val="0"/>
      <w:ind w:left="720"/>
      <w:jc w:val="both"/>
    </w:pPr>
    <w:rPr>
      <w:b/>
      <w:iCs/>
      <w:sz w:val="24"/>
      <w:u w:val="single"/>
      <w:bdr w:val="single" w:sz="8" w:space="0" w:color="auto"/>
    </w:rPr>
  </w:style>
  <w:style w:type="character" w:customStyle="1" w:styleId="markedcontent">
    <w:name w:val="markedcontent"/>
    <w:basedOn w:val="DefaultParagraphFont"/>
    <w:rsid w:val="003C3FB0"/>
  </w:style>
  <w:style w:type="character" w:customStyle="1" w:styleId="hgkelc">
    <w:name w:val="hgkelc"/>
    <w:basedOn w:val="DefaultParagraphFont"/>
    <w:rsid w:val="003C3FB0"/>
  </w:style>
  <w:style w:type="paragraph" w:styleId="Title">
    <w:name w:val="Title"/>
    <w:basedOn w:val="Normal"/>
    <w:next w:val="Normal"/>
    <w:link w:val="TitleChar"/>
    <w:uiPriority w:val="7"/>
    <w:qFormat/>
    <w:rsid w:val="00543E6D"/>
    <w:pPr>
      <w:spacing w:after="80" w:line="240" w:lineRule="auto"/>
      <w:contextualSpacing/>
    </w:pPr>
    <w:rPr>
      <w:rFonts w:asciiTheme="minorHAnsi" w:hAnsiTheme="minorHAnsi" w:cstheme="minorBidi"/>
      <w:kern w:val="2"/>
      <w:szCs w:val="24"/>
      <w:u w:val="single"/>
      <w14:ligatures w14:val="standardContextual"/>
    </w:rPr>
  </w:style>
  <w:style w:type="character" w:customStyle="1" w:styleId="TitleChar">
    <w:name w:val="Title Char"/>
    <w:basedOn w:val="DefaultParagraphFont"/>
    <w:link w:val="Title"/>
    <w:uiPriority w:val="7"/>
    <w:qFormat/>
    <w:rsid w:val="00543E6D"/>
    <w:rPr>
      <w:kern w:val="2"/>
      <w:szCs w:val="24"/>
      <w:u w:val="single"/>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imo.org/en/OurWork/Environment/Pages/OceanFertilization-default.aspx" TargetMode="External"/><Relationship Id="rId18" Type="http://schemas.openxmlformats.org/officeDocument/2006/relationships/hyperlink" Target="https://www.theguardian.com/commentisfree/2023/mar/24/ipcc-report-we-must-stop-burning-fossil-fuels" TargetMode="External"/><Relationship Id="rId26" Type="http://schemas.openxmlformats.org/officeDocument/2006/relationships/hyperlink" Target="https://www.iass-potsdam.de/sites/default/files/2018-06/EuTRACE_report_digital_second_edition.pdf" TargetMode="External"/><Relationship Id="rId39" Type="http://schemas.openxmlformats.org/officeDocument/2006/relationships/hyperlink" Target="https://pmc.ncbi.nlm.nih.gov/articles/PMC9518542/" TargetMode="External"/><Relationship Id="rId21" Type="http://schemas.openxmlformats.org/officeDocument/2006/relationships/hyperlink" Target="https://www.nature.com/articles/s43247-024-01501-9" TargetMode="External"/><Relationship Id="rId34" Type="http://schemas.openxmlformats.org/officeDocument/2006/relationships/hyperlink" Target="https://pmc.ncbi.nlm.nih.gov/articles/PMC9518542/" TargetMode="External"/><Relationship Id="rId42" Type="http://schemas.openxmlformats.org/officeDocument/2006/relationships/hyperlink" Target="https://pmc.ncbi.nlm.nih.gov/articles/PMC9518542/"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www.theguardian.com/commentisfree/2021/apr/22/climate-crisis-emergency-earth-day" TargetMode="External"/><Relationship Id="rId29" Type="http://schemas.openxmlformats.org/officeDocument/2006/relationships/hyperlink" Target="https://ceobs.org/from-enmod-to-geoengineering-the-environment-as-a-weapon-of-war/"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ciel.org/news/media-brief-geoengineering-human-rights/" TargetMode="External"/><Relationship Id="rId24" Type="http://schemas.openxmlformats.org/officeDocument/2006/relationships/hyperlink" Target="https://ceobs.org/from-enmod-to-geoengineering-the-environment-as-a-weapon-of-war/" TargetMode="External"/><Relationship Id="rId32" Type="http://schemas.openxmlformats.org/officeDocument/2006/relationships/hyperlink" Target="https://cnr.ncsu.edu/directory/christopher-moorman/" TargetMode="External"/><Relationship Id="rId37" Type="http://schemas.openxmlformats.org/officeDocument/2006/relationships/hyperlink" Target="https://pmc.ncbi.nlm.nih.gov/articles/PMC9518542/" TargetMode="External"/><Relationship Id="rId40" Type="http://schemas.openxmlformats.org/officeDocument/2006/relationships/hyperlink" Target="https://pmc.ncbi.nlm.nih.gov/articles/PMC9518542/" TargetMode="External"/><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www.ohchr.org/sites/default/files/2022-06/Annex-SubmissionCIEL-ETC-HBF-TWN-Geoengineering-Opinion.pdf" TargetMode="External"/><Relationship Id="rId23" Type="http://schemas.openxmlformats.org/officeDocument/2006/relationships/hyperlink" Target="https://ceobs.org/from-enmod-to-geoengineering-the-environment-as-a-weapon-of-war/" TargetMode="External"/><Relationship Id="rId28" Type="http://schemas.openxmlformats.org/officeDocument/2006/relationships/hyperlink" Target="http://climate.envsci.rutgers.edu/GeoMIP/publications.html" TargetMode="External"/><Relationship Id="rId36" Type="http://schemas.openxmlformats.org/officeDocument/2006/relationships/hyperlink" Target="https://pmc.ncbi.nlm.nih.gov/articles/PMC9518542/" TargetMode="External"/><Relationship Id="rId10" Type="http://schemas.openxmlformats.org/officeDocument/2006/relationships/hyperlink" Target="https://www.ciel.org/reports/fuel-to-the-fire-how-geoengineering-threatens-to-entrench-fossil-fuels-and-accelerate-the-climate-crisis-feb-2019/" TargetMode="External"/><Relationship Id="rId19" Type="http://schemas.openxmlformats.org/officeDocument/2006/relationships/hyperlink" Target="https://thebulletin.org/2022/12/the-energy-departments-fusion-breakthrough-its-not-really-about-generating-electricity/?fbclid=IwAR1XDPswcR8UG7kROikkM9AUK4sdRRlkI6QYUc4QiTH7m75tSv42wfkJB3M" TargetMode="External"/><Relationship Id="rId31" Type="http://schemas.openxmlformats.org/officeDocument/2006/relationships/hyperlink" Target="https://cnr.ncsu.edu/news/2019/11/renewable-energy-wildlife-conservation/" TargetMode="External"/><Relationship Id="rId44" Type="http://schemas.openxmlformats.org/officeDocument/2006/relationships/hyperlink" Target="https://pmc.ncbi.nlm.nih.gov/articles/PMC9518542/" TargetMode="External"/><Relationship Id="rId4" Type="http://schemas.openxmlformats.org/officeDocument/2006/relationships/settings" Target="settings.xml"/><Relationship Id="rId9" Type="http://schemas.openxmlformats.org/officeDocument/2006/relationships/hyperlink" Target="https://www.theguardian.com/commentisfree/2021/apr/22/climate-crisis-emergency-earth-day" TargetMode="External"/><Relationship Id="rId14" Type="http://schemas.openxmlformats.org/officeDocument/2006/relationships/hyperlink" Target="https://www.ciel.org/news/global-concerns-over-marine-geoengineering-echo-worldwide-signaling-united-stand-for-regulations/" TargetMode="External"/><Relationship Id="rId22" Type="http://schemas.openxmlformats.org/officeDocument/2006/relationships/hyperlink" Target="https://archive.ipcc.ch/pdf/supporting-material/EM_GeoE_Meeting_Report_final.pdf" TargetMode="External"/><Relationship Id="rId27" Type="http://schemas.openxmlformats.org/officeDocument/2006/relationships/hyperlink" Target="https://royalsociety.org/-/media/Royal_Society_Content/policy/publications/2009/8693.pdf" TargetMode="External"/><Relationship Id="rId30" Type="http://schemas.openxmlformats.org/officeDocument/2006/relationships/hyperlink" Target="http://news.mit.edu/2015/study-persian-gulf-deadly-heat-1026" TargetMode="External"/><Relationship Id="rId35" Type="http://schemas.openxmlformats.org/officeDocument/2006/relationships/hyperlink" Target="https://pmc.ncbi.nlm.nih.gov/articles/PMC9518542/" TargetMode="External"/><Relationship Id="rId43" Type="http://schemas.openxmlformats.org/officeDocument/2006/relationships/hyperlink" Target="https://pmc.ncbi.nlm.nih.gov/articles/PMC9518542/" TargetMode="External"/><Relationship Id="rId8" Type="http://schemas.openxmlformats.org/officeDocument/2006/relationships/hyperlink" Target="https://penntoday.upenn.edu/news/world-today-crisis-climate-driven-extinction" TargetMode="External"/><Relationship Id="rId3" Type="http://schemas.openxmlformats.org/officeDocument/2006/relationships/styles" Target="styles.xml"/><Relationship Id="rId12" Type="http://schemas.openxmlformats.org/officeDocument/2006/relationships/hyperlink" Target="https://www.cbd.int/climate/geoengineering" TargetMode="External"/><Relationship Id="rId17" Type="http://schemas.openxmlformats.org/officeDocument/2006/relationships/hyperlink" Target="https://www.realsolutions-not-netzero.org/" TargetMode="External"/><Relationship Id="rId25" Type="http://schemas.openxmlformats.org/officeDocument/2006/relationships/hyperlink" Target="https://ceobs.org/from-enmod-to-geoengineering-the-environment-as-a-weapon-of-war/" TargetMode="External"/><Relationship Id="rId33" Type="http://schemas.openxmlformats.org/officeDocument/2006/relationships/hyperlink" Target="https://jhupbooks.press.jhu.edu/title/renewable-energy-and-wildlife-conservation" TargetMode="External"/><Relationship Id="rId38" Type="http://schemas.openxmlformats.org/officeDocument/2006/relationships/hyperlink" Target="https://pmc.ncbi.nlm.nih.gov/articles/PMC9518542/" TargetMode="External"/><Relationship Id="rId46" Type="http://schemas.openxmlformats.org/officeDocument/2006/relationships/theme" Target="theme/theme1.xml"/><Relationship Id="rId20" Type="http://schemas.openxmlformats.org/officeDocument/2006/relationships/hyperlink" Target="https://foe-malaysia.org/wp-content/uploads/2025/03/250305_Memorandum-CCUS-A-False-Solution-That-Is-Ineffective-Unproven-and-Expensive_F.pdf" TargetMode="External"/><Relationship Id="rId41" Type="http://schemas.openxmlformats.org/officeDocument/2006/relationships/hyperlink" Target="https://pmc.ncbi.nlm.nih.gov/articles/PMC9518542/"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ishi\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1432</TotalTime>
  <Pages>1</Pages>
  <Words>39094</Words>
  <Characters>222837</Characters>
  <Application>Microsoft Office Word</Application>
  <DocSecurity>0</DocSecurity>
  <Lines>1856</Lines>
  <Paragraphs>522</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261409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rishi</dc:creator>
  <cp:keywords>6.0.0</cp:keywords>
  <dc:description/>
  <cp:lastModifiedBy>rishishetty@gmail.com</cp:lastModifiedBy>
  <cp:revision>8</cp:revision>
  <dcterms:created xsi:type="dcterms:W3CDTF">2025-07-25T17:57:00Z</dcterms:created>
  <dcterms:modified xsi:type="dcterms:W3CDTF">2025-07-31T02:26:00Z</dcterms:modified>
</cp:coreProperties>
</file>