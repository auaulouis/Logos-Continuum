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B633" w14:textId="49BCD5E1" w:rsidR="001E35BF" w:rsidRDefault="001E35BF" w:rsidP="001E35BF">
      <w:pPr>
        <w:pStyle w:val="Heading1"/>
      </w:pPr>
      <w:r>
        <w:t>India</w:t>
      </w:r>
      <w:r w:rsidR="00A35018">
        <w:t xml:space="preserve"> Cooperation</w:t>
      </w:r>
      <w:r>
        <w:t xml:space="preserve"> </w:t>
      </w:r>
      <w:r w:rsidR="001F514C">
        <w:t xml:space="preserve">AFF </w:t>
      </w:r>
      <w:r>
        <w:t>– DGHL</w:t>
      </w:r>
    </w:p>
    <w:p w14:paraId="155630C3" w14:textId="6CA3C969" w:rsidR="001E35BF" w:rsidRDefault="001E35BF" w:rsidP="001E35BF">
      <w:pPr>
        <w:pStyle w:val="Heading2"/>
      </w:pPr>
      <w:r>
        <w:lastRenderedPageBreak/>
        <w:t>Notes</w:t>
      </w:r>
    </w:p>
    <w:p w14:paraId="20AFEB91" w14:textId="77777777" w:rsidR="001F514C" w:rsidRDefault="001F514C" w:rsidP="001F514C"/>
    <w:p w14:paraId="7389D733" w14:textId="45EDFF8B" w:rsidR="001F514C" w:rsidRDefault="001F514C" w:rsidP="001F514C">
      <w:proofErr w:type="gramStart"/>
      <w:r>
        <w:t>Basically</w:t>
      </w:r>
      <w:proofErr w:type="gramEnd"/>
      <w:r>
        <w:t xml:space="preserve"> it is the science diplomacy AFF, but with India. </w:t>
      </w:r>
    </w:p>
    <w:p w14:paraId="19C23CFB" w14:textId="3DEBD977" w:rsidR="00170DAD" w:rsidRPr="001F514C" w:rsidRDefault="00170DAD" w:rsidP="00170DAD">
      <w:pPr>
        <w:pStyle w:val="Heading1"/>
      </w:pPr>
      <w:r>
        <w:lastRenderedPageBreak/>
        <w:t xml:space="preserve">1AC </w:t>
      </w:r>
    </w:p>
    <w:p w14:paraId="3D29B9E6" w14:textId="5049CD2D" w:rsidR="00EC743A" w:rsidRDefault="00415499" w:rsidP="00EC743A">
      <w:pPr>
        <w:pStyle w:val="Heading2"/>
      </w:pPr>
      <w:r>
        <w:lastRenderedPageBreak/>
        <w:t xml:space="preserve">Top Level </w:t>
      </w:r>
    </w:p>
    <w:p w14:paraId="6CF1B686" w14:textId="77777777" w:rsidR="00415499" w:rsidRDefault="00415499" w:rsidP="00415499">
      <w:pPr>
        <w:pStyle w:val="Heading3"/>
      </w:pPr>
      <w:r>
        <w:lastRenderedPageBreak/>
        <w:t>1AC—Plan Text</w:t>
      </w:r>
    </w:p>
    <w:p w14:paraId="0FF41690" w14:textId="77777777" w:rsidR="00415499" w:rsidRPr="00BC7E77" w:rsidRDefault="00415499" w:rsidP="00415499">
      <w:pPr>
        <w:pStyle w:val="Heading4"/>
      </w:pPr>
      <w:r>
        <w:t xml:space="preserve">Plan: The United States federal government should significantly increase its scientific exploration research with the Republic of India in the Arctic. </w:t>
      </w:r>
    </w:p>
    <w:p w14:paraId="58F201A9" w14:textId="09D087C3" w:rsidR="00EC743A" w:rsidRDefault="00415499" w:rsidP="00EC743A">
      <w:pPr>
        <w:pStyle w:val="Heading3"/>
      </w:pPr>
      <w:r>
        <w:lastRenderedPageBreak/>
        <w:t xml:space="preserve">1AC—Relations Advantage </w:t>
      </w:r>
    </w:p>
    <w:p w14:paraId="573689A2" w14:textId="77777777" w:rsidR="00EC743A" w:rsidRDefault="00EC743A" w:rsidP="00EC743A">
      <w:pPr>
        <w:pStyle w:val="Heading4"/>
      </w:pPr>
      <w:r>
        <w:t>Advantage 1---</w:t>
      </w:r>
      <w:r>
        <w:rPr>
          <w:u w:val="single"/>
        </w:rPr>
        <w:t>RELATIONS</w:t>
      </w:r>
      <w:r>
        <w:t>:</w:t>
      </w:r>
    </w:p>
    <w:p w14:paraId="28B64076" w14:textId="3CAD6BB6" w:rsidR="002E0B1D" w:rsidRDefault="002E0B1D" w:rsidP="002E0B1D">
      <w:pPr>
        <w:pStyle w:val="Heading4"/>
      </w:pPr>
      <w:r>
        <w:t>Russia is militarizing the arctic by working with India.</w:t>
      </w:r>
    </w:p>
    <w:p w14:paraId="72D3C8B4" w14:textId="77777777" w:rsidR="002E0B1D" w:rsidRDefault="002E0B1D" w:rsidP="002E0B1D">
      <w:r w:rsidRPr="007531BC">
        <w:rPr>
          <w:rStyle w:val="Style13ptBold"/>
        </w:rPr>
        <w:t>Osho</w:t>
      </w:r>
      <w:r>
        <w:rPr>
          <w:rStyle w:val="Style13ptBold"/>
        </w:rPr>
        <w:t xml:space="preserve"> &amp; Jackson</w:t>
      </w:r>
      <w:r w:rsidRPr="007531BC">
        <w:rPr>
          <w:rStyle w:val="Style13ptBold"/>
        </w:rPr>
        <w:t xml:space="preserve"> ’25</w:t>
      </w:r>
      <w:r>
        <w:t xml:space="preserve"> [Zerin and Eoin; 2025; Ms. Zerin Osho is the Director of the India Program at the Institute for Governance and Sustainable Development in Washington DC. In this current role, she focuses on the fast mitigation of short-lived climate pollutants such as black carbon, and methane. As a result of her research focus, Zerin has been closely involved in climate teleconnections between a melting Arctic and its impacts on the Indian summer monsoon. Zerin is putting together a landmark report on the challenges and opportunities, rights and obligations, and India’s contributions to the Arctic, Mr. Eoin Jackson is a PHD candidate at the London School of Economics and a former Legal Fellow at IGSD. He is the Irish Rapporteur for the Sabin Center for Climate Change Law and a co–Director of Law Students for Climate Accountability UK. His work and research have focused on climate litigation and Arctic law, policy, and science. Prior to IGSD, Eoin received an LLM from Harvard Law School, where he focused on international climate law and policy.; Ted Stevens Arctic Center, “The Polar Tiger: Climate Change, India, and US Arctic Security Policy in a Multipolar World,” https://tedstevensarcticcenter.org/wp-content/uploads/2025/02/JAS_Vol-2_Osho_Jackson_Polar-Tiger.pdf; accessed: 6.25.25] </w:t>
      </w:r>
    </w:p>
    <w:p w14:paraId="41C7996D" w14:textId="77777777" w:rsidR="002E0B1D" w:rsidRPr="00F4470A" w:rsidRDefault="002E0B1D" w:rsidP="002E0B1D">
      <w:pPr>
        <w:rPr>
          <w:sz w:val="16"/>
        </w:rPr>
      </w:pPr>
      <w:r w:rsidRPr="00F4470A">
        <w:rPr>
          <w:sz w:val="16"/>
        </w:rPr>
        <w:t>RUSSIAN MILITARIZATION OF THE ARCTIC AND INDIA</w:t>
      </w:r>
    </w:p>
    <w:p w14:paraId="2155C424" w14:textId="77777777" w:rsidR="002E0B1D" w:rsidRPr="00F4470A" w:rsidRDefault="002E0B1D" w:rsidP="002E0B1D">
      <w:pPr>
        <w:rPr>
          <w:sz w:val="16"/>
        </w:rPr>
      </w:pPr>
      <w:r w:rsidRPr="00F4470A">
        <w:rPr>
          <w:rStyle w:val="StyleUnderline"/>
          <w:highlight w:val="cyan"/>
        </w:rPr>
        <w:t>Russia</w:t>
      </w:r>
      <w:r w:rsidRPr="00F4470A">
        <w:rPr>
          <w:sz w:val="16"/>
        </w:rPr>
        <w:t xml:space="preserve"> has significantly </w:t>
      </w:r>
      <w:r w:rsidRPr="00F4470A">
        <w:rPr>
          <w:rStyle w:val="Emphasis"/>
          <w:highlight w:val="cyan"/>
        </w:rPr>
        <w:t>intensified</w:t>
      </w:r>
      <w:r w:rsidRPr="00682477">
        <w:rPr>
          <w:rStyle w:val="StyleUnderline"/>
        </w:rPr>
        <w:t xml:space="preserve"> its </w:t>
      </w:r>
      <w:r w:rsidRPr="00F4470A">
        <w:rPr>
          <w:rStyle w:val="Emphasis"/>
          <w:highlight w:val="cyan"/>
        </w:rPr>
        <w:t>military presence</w:t>
      </w:r>
      <w:r w:rsidRPr="00F4470A">
        <w:rPr>
          <w:rStyle w:val="StyleUnderline"/>
          <w:highlight w:val="cyan"/>
        </w:rPr>
        <w:t xml:space="preserve"> in the Arctic</w:t>
      </w:r>
      <w:r w:rsidRPr="00F4470A">
        <w:rPr>
          <w:sz w:val="16"/>
        </w:rPr>
        <w:t xml:space="preserve">, which </w:t>
      </w:r>
      <w:r w:rsidRPr="00F4470A">
        <w:rPr>
          <w:rStyle w:val="StyleUnderline"/>
          <w:highlight w:val="cyan"/>
        </w:rPr>
        <w:t xml:space="preserve">includes </w:t>
      </w:r>
      <w:r w:rsidRPr="00F4470A">
        <w:rPr>
          <w:rStyle w:val="Emphasis"/>
          <w:highlight w:val="cyan"/>
        </w:rPr>
        <w:t>collaboration</w:t>
      </w:r>
      <w:r w:rsidRPr="00F4470A">
        <w:rPr>
          <w:rStyle w:val="StyleUnderline"/>
          <w:highlight w:val="cyan"/>
        </w:rPr>
        <w:t xml:space="preserve"> with India</w:t>
      </w:r>
      <w:r w:rsidRPr="00F4470A">
        <w:rPr>
          <w:sz w:val="16"/>
        </w:rPr>
        <w:t xml:space="preserve">. Russian strategy </w:t>
      </w:r>
      <w:r w:rsidRPr="00682477">
        <w:rPr>
          <w:rStyle w:val="StyleUnderline"/>
        </w:rPr>
        <w:t xml:space="preserve">focuses on </w:t>
      </w:r>
      <w:r w:rsidRPr="00F4470A">
        <w:rPr>
          <w:rStyle w:val="Emphasis"/>
        </w:rPr>
        <w:t>military security</w:t>
      </w:r>
      <w:r w:rsidRPr="00F4470A">
        <w:rPr>
          <w:rStyle w:val="StyleUnderline"/>
        </w:rPr>
        <w:t xml:space="preserve">, </w:t>
      </w:r>
      <w:r w:rsidRPr="00F4470A">
        <w:rPr>
          <w:rStyle w:val="Emphasis"/>
        </w:rPr>
        <w:t>protection</w:t>
      </w:r>
      <w:r w:rsidRPr="00F4470A">
        <w:rPr>
          <w:rStyle w:val="StyleUnderline"/>
        </w:rPr>
        <w:t xml:space="preserve">, and </w:t>
      </w:r>
      <w:r w:rsidRPr="00F4470A">
        <w:rPr>
          <w:rStyle w:val="Emphasis"/>
        </w:rPr>
        <w:t>defense</w:t>
      </w:r>
      <w:r w:rsidRPr="00F4470A">
        <w:rPr>
          <w:rStyle w:val="StyleUnderline"/>
        </w:rPr>
        <w:t xml:space="preserve"> in the Arctic Zone</w:t>
      </w:r>
      <w:r w:rsidRPr="00F4470A">
        <w:rPr>
          <w:sz w:val="16"/>
        </w:rPr>
        <w:t xml:space="preserve">. Measures include </w:t>
      </w:r>
      <w:r w:rsidRPr="00682477">
        <w:rPr>
          <w:rStyle w:val="StyleUnderline"/>
        </w:rPr>
        <w:t>enhancing forces' structure, combat readiness, armament, and basing infrastructure, and utilizing dual-use technologies and</w:t>
      </w:r>
      <w:r w:rsidRPr="00F4470A">
        <w:rPr>
          <w:sz w:val="16"/>
        </w:rPr>
        <w:t xml:space="preserve"> facilities for defense. These actions demonstrate Russia's </w:t>
      </w:r>
      <w:r w:rsidRPr="00F4470A">
        <w:rPr>
          <w:rStyle w:val="StyleUnderline"/>
          <w:highlight w:val="cyan"/>
        </w:rPr>
        <w:t xml:space="preserve">commitment to border defense and </w:t>
      </w:r>
      <w:r w:rsidRPr="00F4470A">
        <w:rPr>
          <w:rStyle w:val="Emphasis"/>
          <w:highlight w:val="cyan"/>
        </w:rPr>
        <w:t>readiness</w:t>
      </w:r>
      <w:r w:rsidRPr="00F4470A">
        <w:rPr>
          <w:sz w:val="16"/>
        </w:rPr>
        <w:t xml:space="preserve"> for potential combat scenarios (RMNI, 2020).</w:t>
      </w:r>
    </w:p>
    <w:p w14:paraId="72524EE0" w14:textId="77777777" w:rsidR="002E0B1D" w:rsidRPr="00F4470A" w:rsidRDefault="002E0B1D" w:rsidP="002E0B1D">
      <w:pPr>
        <w:rPr>
          <w:sz w:val="16"/>
        </w:rPr>
      </w:pPr>
      <w:r w:rsidRPr="00F4470A">
        <w:rPr>
          <w:sz w:val="16"/>
        </w:rPr>
        <w:t>Russia's expansion and modernization of military bases and airfields in the Arctic, driven partly by its invasion of Ukraine, has led to more Russian bases than NATOs (</w:t>
      </w:r>
      <w:proofErr w:type="spellStart"/>
      <w:r w:rsidRPr="00F4470A">
        <w:rPr>
          <w:sz w:val="16"/>
        </w:rPr>
        <w:t>Gronholt</w:t>
      </w:r>
      <w:proofErr w:type="spellEnd"/>
      <w:r w:rsidRPr="00F4470A">
        <w:rPr>
          <w:sz w:val="16"/>
        </w:rPr>
        <w:t xml:space="preserve">-Pedersen &amp; Fouche, 2022). Russia and China were spotted patrolling waters near Alaska in August 2023 (Williams &amp; Novak, 2023). Russia has the largest icebreaker fleet in the world and has </w:t>
      </w:r>
      <w:r w:rsidRPr="00F4470A">
        <w:rPr>
          <w:rStyle w:val="StyleUnderline"/>
          <w:highlight w:val="cyan"/>
        </w:rPr>
        <w:t>equipped</w:t>
      </w:r>
      <w:r w:rsidRPr="00682477">
        <w:rPr>
          <w:rStyle w:val="StyleUnderline"/>
        </w:rPr>
        <w:t xml:space="preserve"> some of these </w:t>
      </w:r>
      <w:r w:rsidRPr="00F4470A">
        <w:rPr>
          <w:rStyle w:val="Emphasis"/>
          <w:highlight w:val="cyan"/>
        </w:rPr>
        <w:t>icebreakers</w:t>
      </w:r>
      <w:r w:rsidRPr="00F4470A">
        <w:rPr>
          <w:rStyle w:val="StyleUnderline"/>
          <w:highlight w:val="cyan"/>
        </w:rPr>
        <w:t xml:space="preserve"> with military capabilities</w:t>
      </w:r>
      <w:r w:rsidRPr="00F4470A">
        <w:rPr>
          <w:sz w:val="16"/>
        </w:rPr>
        <w:t xml:space="preserve"> (Burgess, 2023). As noted by Center for Strategic International Studies (CSIS), Russia has also tested new Arctic-based military capabilities such as hypersonic cruise missiles and nuclear-powered undersea drones (Conley, Melino, &amp; Alterman, 2020). This has led, according to CSIS senior US military leaders, to express growing </w:t>
      </w:r>
      <w:r w:rsidRPr="00F4470A">
        <w:rPr>
          <w:rStyle w:val="StyleUnderline"/>
          <w:highlight w:val="cyan"/>
        </w:rPr>
        <w:t xml:space="preserve">concern about </w:t>
      </w:r>
      <w:r w:rsidRPr="00F4470A">
        <w:rPr>
          <w:rStyle w:val="StyleUnderline"/>
        </w:rPr>
        <w:t>the</w:t>
      </w:r>
      <w:r w:rsidRPr="00682477">
        <w:rPr>
          <w:rStyle w:val="StyleUnderline"/>
        </w:rPr>
        <w:t xml:space="preserve"> prevalence of </w:t>
      </w:r>
      <w:r w:rsidRPr="00F4470A">
        <w:rPr>
          <w:rStyle w:val="StyleUnderline"/>
          <w:highlight w:val="cyan"/>
        </w:rPr>
        <w:t xml:space="preserve">Russian </w:t>
      </w:r>
      <w:r w:rsidRPr="00F4470A">
        <w:rPr>
          <w:rStyle w:val="Emphasis"/>
          <w:highlight w:val="cyan"/>
        </w:rPr>
        <w:t>cruise missiles</w:t>
      </w:r>
      <w:r w:rsidRPr="00682477">
        <w:rPr>
          <w:rStyle w:val="StyleUnderline"/>
        </w:rPr>
        <w:t xml:space="preserve"> in the Arctic and their “avenue of approach</w:t>
      </w:r>
      <w:r w:rsidRPr="00F4470A">
        <w:rPr>
          <w:sz w:val="16"/>
        </w:rPr>
        <w:t>” to the US In turn, this is leading NATO to increase its own presence in the Arctic to counter Russia’s presence (</w:t>
      </w:r>
      <w:proofErr w:type="spellStart"/>
      <w:r w:rsidRPr="00F4470A">
        <w:rPr>
          <w:sz w:val="16"/>
        </w:rPr>
        <w:t>Gronholt</w:t>
      </w:r>
      <w:proofErr w:type="spellEnd"/>
      <w:r w:rsidRPr="00F4470A">
        <w:rPr>
          <w:sz w:val="16"/>
        </w:rPr>
        <w:t>-Pedersen &amp; Fouche, 2022).</w:t>
      </w:r>
    </w:p>
    <w:p w14:paraId="5AA8D13F" w14:textId="77777777" w:rsidR="002E0B1D" w:rsidRPr="00F4470A" w:rsidRDefault="002E0B1D" w:rsidP="002E0B1D">
      <w:pPr>
        <w:rPr>
          <w:sz w:val="16"/>
        </w:rPr>
      </w:pPr>
      <w:r w:rsidRPr="00F4470A">
        <w:rPr>
          <w:sz w:val="16"/>
        </w:rPr>
        <w:t xml:space="preserve">Russia’s militarization of the Arctic accelerates sea ice loss and permafrost thaw and increases geopolitical tensions, undermining international cooperation on Arctic protection. Despite these risks, Russia is a critical supplier of arms to </w:t>
      </w:r>
      <w:proofErr w:type="gramStart"/>
      <w:r w:rsidRPr="00F4470A">
        <w:rPr>
          <w:sz w:val="16"/>
        </w:rPr>
        <w:t>India, and</w:t>
      </w:r>
      <w:proofErr w:type="gramEnd"/>
      <w:r w:rsidRPr="00F4470A">
        <w:rPr>
          <w:sz w:val="16"/>
        </w:rPr>
        <w:t xml:space="preserve"> conducts joint military drills with China and India (Al Jazeera, 2022; Ferris &amp; </w:t>
      </w:r>
      <w:proofErr w:type="spellStart"/>
      <w:r w:rsidRPr="00F4470A">
        <w:rPr>
          <w:sz w:val="16"/>
        </w:rPr>
        <w:t>Nouwens</w:t>
      </w:r>
      <w:proofErr w:type="spellEnd"/>
      <w:r w:rsidRPr="00F4470A">
        <w:rPr>
          <w:sz w:val="16"/>
        </w:rPr>
        <w:t xml:space="preserve">, 2023). India and China have access to the Russian military zone in the Arctic, and without US outreach, </w:t>
      </w:r>
      <w:r w:rsidRPr="00F4470A">
        <w:rPr>
          <w:rStyle w:val="StyleUnderline"/>
          <w:highlight w:val="cyan"/>
        </w:rPr>
        <w:t>India</w:t>
      </w:r>
      <w:r w:rsidRPr="00682477">
        <w:rPr>
          <w:rStyle w:val="StyleUnderline"/>
        </w:rPr>
        <w:t xml:space="preserve"> may find itself further </w:t>
      </w:r>
      <w:r w:rsidRPr="00F4470A">
        <w:rPr>
          <w:rStyle w:val="StyleUnderline"/>
          <w:highlight w:val="cyan"/>
        </w:rPr>
        <w:t>drawn into</w:t>
      </w:r>
      <w:r w:rsidRPr="00682477">
        <w:rPr>
          <w:rStyle w:val="StyleUnderline"/>
        </w:rPr>
        <w:t xml:space="preserve"> the </w:t>
      </w:r>
      <w:r w:rsidRPr="00F4470A">
        <w:rPr>
          <w:rStyle w:val="Emphasis"/>
          <w:highlight w:val="cyan"/>
        </w:rPr>
        <w:t>Russian military sphere</w:t>
      </w:r>
      <w:r w:rsidRPr="00F4470A">
        <w:rPr>
          <w:sz w:val="16"/>
        </w:rPr>
        <w:t xml:space="preserve">, </w:t>
      </w:r>
      <w:r w:rsidRPr="00682477">
        <w:rPr>
          <w:rStyle w:val="StyleUnderline"/>
        </w:rPr>
        <w:t xml:space="preserve">making it more </w:t>
      </w:r>
      <w:r w:rsidRPr="00F4470A">
        <w:rPr>
          <w:rStyle w:val="StyleUnderline"/>
          <w:highlight w:val="cyan"/>
        </w:rPr>
        <w:t xml:space="preserve">challenging for the </w:t>
      </w:r>
      <w:r w:rsidRPr="00F4470A">
        <w:rPr>
          <w:rStyle w:val="Emphasis"/>
          <w:highlight w:val="cyan"/>
        </w:rPr>
        <w:t>US</w:t>
      </w:r>
      <w:r w:rsidRPr="00682477">
        <w:rPr>
          <w:rStyle w:val="StyleUnderline"/>
        </w:rPr>
        <w:t xml:space="preserve"> and its allies </w:t>
      </w:r>
      <w:r w:rsidRPr="00F4470A">
        <w:rPr>
          <w:rStyle w:val="StyleUnderline"/>
          <w:highlight w:val="cyan"/>
        </w:rPr>
        <w:t>to keep</w:t>
      </w:r>
      <w:r w:rsidRPr="00682477">
        <w:rPr>
          <w:rStyle w:val="StyleUnderline"/>
        </w:rPr>
        <w:t xml:space="preserve"> the </w:t>
      </w:r>
      <w:r w:rsidRPr="00F4470A">
        <w:rPr>
          <w:rStyle w:val="StyleUnderline"/>
          <w:highlight w:val="cyan"/>
        </w:rPr>
        <w:t>Arctic</w:t>
      </w:r>
      <w:r w:rsidRPr="00682477">
        <w:rPr>
          <w:rStyle w:val="StyleUnderline"/>
        </w:rPr>
        <w:t xml:space="preserve"> as a </w:t>
      </w:r>
      <w:r w:rsidRPr="00F4470A">
        <w:rPr>
          <w:rStyle w:val="Emphasis"/>
          <w:highlight w:val="cyan"/>
        </w:rPr>
        <w:t>demilitarized</w:t>
      </w:r>
      <w:r w:rsidRPr="00682477">
        <w:rPr>
          <w:rStyle w:val="StyleUnderline"/>
        </w:rPr>
        <w:t xml:space="preserve"> region</w:t>
      </w:r>
      <w:r w:rsidRPr="00F4470A">
        <w:rPr>
          <w:sz w:val="16"/>
        </w:rPr>
        <w:t xml:space="preserve"> (Stackhouse, 2023).</w:t>
      </w:r>
    </w:p>
    <w:p w14:paraId="1970510E" w14:textId="77777777" w:rsidR="002E0B1D" w:rsidRDefault="002E0B1D" w:rsidP="002E0B1D">
      <w:pPr>
        <w:rPr>
          <w:sz w:val="16"/>
        </w:rPr>
      </w:pPr>
      <w:r w:rsidRPr="00F4470A">
        <w:rPr>
          <w:sz w:val="16"/>
        </w:rPr>
        <w:t xml:space="preserve">Russia’s desire to expand regional influence in Asia, coupled with </w:t>
      </w:r>
      <w:r w:rsidRPr="00F4470A">
        <w:rPr>
          <w:rStyle w:val="StyleUnderline"/>
          <w:highlight w:val="cyan"/>
        </w:rPr>
        <w:t>India’s growing Arctic aspirations suggest</w:t>
      </w:r>
      <w:r w:rsidRPr="00682477">
        <w:rPr>
          <w:rStyle w:val="StyleUnderline"/>
        </w:rPr>
        <w:t xml:space="preserve"> that </w:t>
      </w:r>
      <w:r w:rsidRPr="00F4470A">
        <w:rPr>
          <w:rStyle w:val="Emphasis"/>
          <w:highlight w:val="cyan"/>
        </w:rPr>
        <w:t>bilateral cooperation</w:t>
      </w:r>
      <w:r w:rsidRPr="00682477">
        <w:rPr>
          <w:rStyle w:val="StyleUnderline"/>
        </w:rPr>
        <w:t xml:space="preserve"> on the </w:t>
      </w:r>
      <w:r w:rsidRPr="00F4470A">
        <w:rPr>
          <w:rStyle w:val="StyleUnderline"/>
          <w:highlight w:val="cyan"/>
        </w:rPr>
        <w:t>Arctic between India and Russia</w:t>
      </w:r>
      <w:r w:rsidRPr="00682477">
        <w:rPr>
          <w:rStyle w:val="StyleUnderline"/>
        </w:rPr>
        <w:t xml:space="preserve"> </w:t>
      </w:r>
      <w:r w:rsidRPr="00F4470A">
        <w:rPr>
          <w:rStyle w:val="StyleUnderline"/>
          <w:highlight w:val="cyan"/>
        </w:rPr>
        <w:t xml:space="preserve">is </w:t>
      </w:r>
      <w:r w:rsidRPr="00F4470A">
        <w:rPr>
          <w:rStyle w:val="Emphasis"/>
          <w:highlight w:val="cyan"/>
        </w:rPr>
        <w:t>plausible</w:t>
      </w:r>
      <w:r w:rsidRPr="00F4470A">
        <w:rPr>
          <w:sz w:val="16"/>
        </w:rPr>
        <w:t xml:space="preserve">. While Russia may seek to enhance ties with both India and China separately, India's cautious approach to collaboration with China limits the likelihood of a trilateral partnership. Given this scenario, the </w:t>
      </w:r>
      <w:r w:rsidRPr="00F4470A">
        <w:rPr>
          <w:rStyle w:val="StyleUnderline"/>
          <w:highlight w:val="cyan"/>
        </w:rPr>
        <w:t>importance</w:t>
      </w:r>
      <w:r w:rsidRPr="00682477">
        <w:rPr>
          <w:rStyle w:val="StyleUnderline"/>
        </w:rPr>
        <w:t xml:space="preserve"> of </w:t>
      </w:r>
      <w:r w:rsidRPr="00F4470A">
        <w:rPr>
          <w:rStyle w:val="Emphasis"/>
          <w:highlight w:val="cyan"/>
        </w:rPr>
        <w:t>cooperation</w:t>
      </w:r>
      <w:r w:rsidRPr="00F4470A">
        <w:rPr>
          <w:rStyle w:val="StyleUnderline"/>
          <w:highlight w:val="cyan"/>
        </w:rPr>
        <w:t xml:space="preserve"> between</w:t>
      </w:r>
      <w:r w:rsidRPr="00682477">
        <w:rPr>
          <w:rStyle w:val="StyleUnderline"/>
        </w:rPr>
        <w:t xml:space="preserve"> the </w:t>
      </w:r>
      <w:r w:rsidRPr="00F4470A">
        <w:rPr>
          <w:rStyle w:val="Emphasis"/>
          <w:highlight w:val="cyan"/>
        </w:rPr>
        <w:t>U</w:t>
      </w:r>
      <w:r w:rsidRPr="00682477">
        <w:rPr>
          <w:rStyle w:val="StyleUnderline"/>
        </w:rPr>
        <w:t xml:space="preserve">nited </w:t>
      </w:r>
      <w:r w:rsidRPr="00F4470A">
        <w:rPr>
          <w:rStyle w:val="Emphasis"/>
          <w:highlight w:val="cyan"/>
        </w:rPr>
        <w:t>S</w:t>
      </w:r>
      <w:r w:rsidRPr="00682477">
        <w:rPr>
          <w:rStyle w:val="StyleUnderline"/>
        </w:rPr>
        <w:t xml:space="preserve">tates </w:t>
      </w:r>
      <w:r w:rsidRPr="00F4470A">
        <w:rPr>
          <w:rStyle w:val="StyleUnderline"/>
          <w:highlight w:val="cyan"/>
        </w:rPr>
        <w:t>and India</w:t>
      </w:r>
      <w:r w:rsidRPr="00682477">
        <w:rPr>
          <w:rStyle w:val="StyleUnderline"/>
        </w:rPr>
        <w:t xml:space="preserve"> in the Arctic cannot be overstated</w:t>
      </w:r>
      <w:r w:rsidRPr="00F4470A">
        <w:rPr>
          <w:sz w:val="16"/>
        </w:rPr>
        <w:t xml:space="preserve">. Additionally, India's strategic interests in the region, including climate </w:t>
      </w:r>
      <w:r w:rsidRPr="00F4470A">
        <w:rPr>
          <w:sz w:val="16"/>
        </w:rPr>
        <w:lastRenderedPageBreak/>
        <w:t xml:space="preserve">security and economic development, </w:t>
      </w:r>
      <w:r w:rsidRPr="00682477">
        <w:rPr>
          <w:rStyle w:val="StyleUnderline"/>
        </w:rPr>
        <w:t xml:space="preserve">aligning with the US can bolster efforts </w:t>
      </w:r>
      <w:r w:rsidRPr="00F4470A">
        <w:rPr>
          <w:rStyle w:val="StyleUnderline"/>
          <w:highlight w:val="cyan"/>
        </w:rPr>
        <w:t xml:space="preserve">to </w:t>
      </w:r>
      <w:r w:rsidRPr="00F4470A">
        <w:rPr>
          <w:rStyle w:val="Emphasis"/>
          <w:highlight w:val="cyan"/>
        </w:rPr>
        <w:t>counterbalance Russian influence</w:t>
      </w:r>
      <w:r w:rsidRPr="00682477">
        <w:rPr>
          <w:rStyle w:val="StyleUnderline"/>
        </w:rPr>
        <w:t xml:space="preserve"> </w:t>
      </w:r>
      <w:r w:rsidRPr="00F4470A">
        <w:rPr>
          <w:sz w:val="16"/>
        </w:rPr>
        <w:t xml:space="preserve">while promoting sustainable practices in the Arctic. </w:t>
      </w:r>
      <w:r w:rsidRPr="00213ED0">
        <w:rPr>
          <w:rStyle w:val="StyleUnderline"/>
        </w:rPr>
        <w:t xml:space="preserve">Moreover, </w:t>
      </w:r>
      <w:r w:rsidRPr="00756241">
        <w:rPr>
          <w:rStyle w:val="Emphasis"/>
          <w:highlight w:val="cyan"/>
        </w:rPr>
        <w:t>U.S.-India collaboration</w:t>
      </w:r>
      <w:r w:rsidRPr="00213ED0">
        <w:rPr>
          <w:rStyle w:val="StyleUnderline"/>
        </w:rPr>
        <w:t xml:space="preserve"> can </w:t>
      </w:r>
      <w:r w:rsidRPr="00756241">
        <w:rPr>
          <w:rStyle w:val="StyleUnderline"/>
          <w:highlight w:val="cyan"/>
        </w:rPr>
        <w:t xml:space="preserve">facilitate </w:t>
      </w:r>
      <w:r w:rsidRPr="00756241">
        <w:rPr>
          <w:rStyle w:val="Emphasis"/>
          <w:highlight w:val="cyan"/>
        </w:rPr>
        <w:t>scientific research</w:t>
      </w:r>
      <w:r w:rsidRPr="00213ED0">
        <w:rPr>
          <w:rStyle w:val="StyleUnderline"/>
        </w:rPr>
        <w:t xml:space="preserve">, technological </w:t>
      </w:r>
      <w:r w:rsidRPr="00756241">
        <w:rPr>
          <w:rStyle w:val="Emphasis"/>
          <w:highlight w:val="cyan"/>
        </w:rPr>
        <w:t>innovation</w:t>
      </w:r>
      <w:r w:rsidRPr="00213ED0">
        <w:rPr>
          <w:rStyle w:val="StyleUnderline"/>
        </w:rPr>
        <w:t xml:space="preserve">, and policy development aimed at </w:t>
      </w:r>
      <w:r w:rsidRPr="00756241">
        <w:rPr>
          <w:rStyle w:val="StyleUnderline"/>
          <w:highlight w:val="cyan"/>
        </w:rPr>
        <w:t>safeguarding</w:t>
      </w:r>
      <w:r w:rsidRPr="00213ED0">
        <w:rPr>
          <w:rStyle w:val="StyleUnderline"/>
        </w:rPr>
        <w:t xml:space="preserve"> the </w:t>
      </w:r>
      <w:r w:rsidRPr="00756241">
        <w:rPr>
          <w:rStyle w:val="Emphasis"/>
          <w:highlight w:val="cyan"/>
        </w:rPr>
        <w:t>fragile Arctic ecosystem</w:t>
      </w:r>
      <w:r w:rsidRPr="00213ED0">
        <w:rPr>
          <w:rStyle w:val="StyleUnderline"/>
        </w:rPr>
        <w:t xml:space="preserve"> and mitigating the </w:t>
      </w:r>
      <w:r w:rsidRPr="00756241">
        <w:rPr>
          <w:rStyle w:val="StyleUnderline"/>
          <w:highlight w:val="cyan"/>
        </w:rPr>
        <w:t xml:space="preserve">impacts of </w:t>
      </w:r>
      <w:r w:rsidRPr="00756241">
        <w:rPr>
          <w:rStyle w:val="Emphasis"/>
          <w:highlight w:val="cyan"/>
        </w:rPr>
        <w:t>climate change</w:t>
      </w:r>
      <w:r w:rsidRPr="00756241">
        <w:rPr>
          <w:rStyle w:val="StyleUnderline"/>
          <w:highlight w:val="cyan"/>
        </w:rPr>
        <w:t xml:space="preserve"> on a </w:t>
      </w:r>
      <w:r w:rsidRPr="00756241">
        <w:rPr>
          <w:rStyle w:val="Emphasis"/>
          <w:highlight w:val="cyan"/>
        </w:rPr>
        <w:t>global scale</w:t>
      </w:r>
      <w:r w:rsidRPr="00F4470A">
        <w:rPr>
          <w:sz w:val="16"/>
        </w:rPr>
        <w:t>.</w:t>
      </w:r>
    </w:p>
    <w:p w14:paraId="08510EED" w14:textId="77777777" w:rsidR="002E0B1D" w:rsidRPr="002E0B1D" w:rsidRDefault="002E0B1D" w:rsidP="002E0B1D"/>
    <w:p w14:paraId="624AF280" w14:textId="77777777" w:rsidR="00EC743A" w:rsidRPr="00F4470A" w:rsidRDefault="00EC743A" w:rsidP="00A35018">
      <w:pPr>
        <w:pStyle w:val="Heading4"/>
        <w:rPr>
          <w:rFonts w:eastAsia="Times New Roman" w:cs="Mangal"/>
          <w:highlight w:val="cyan"/>
          <w:u w:val="single"/>
        </w:rPr>
      </w:pPr>
      <w:r w:rsidRPr="00F4470A">
        <w:rPr>
          <w:rFonts w:eastAsia="MS Gothic"/>
        </w:rPr>
        <w:t xml:space="preserve">Arctic expansion sparks </w:t>
      </w:r>
      <w:r w:rsidRPr="00F4470A">
        <w:rPr>
          <w:rFonts w:eastAsia="MS Gothic"/>
          <w:u w:val="single"/>
        </w:rPr>
        <w:t>nuclear war</w:t>
      </w:r>
      <w:r w:rsidRPr="00F4470A">
        <w:rPr>
          <w:rFonts w:eastAsia="MS Gothic"/>
        </w:rPr>
        <w:t xml:space="preserve"> with </w:t>
      </w:r>
      <w:r w:rsidRPr="00F4470A">
        <w:rPr>
          <w:rFonts w:eastAsia="MS Gothic"/>
          <w:u w:val="single"/>
        </w:rPr>
        <w:t>Russia</w:t>
      </w:r>
      <w:r w:rsidRPr="00F4470A">
        <w:rPr>
          <w:rFonts w:eastAsia="MS Gothic"/>
        </w:rPr>
        <w:t>.</w:t>
      </w:r>
    </w:p>
    <w:p w14:paraId="704612DB" w14:textId="77777777" w:rsidR="00EC743A" w:rsidRPr="00F4470A" w:rsidRDefault="00EC743A" w:rsidP="00EC743A">
      <w:pPr>
        <w:rPr>
          <w:rFonts w:eastAsia="Aptos"/>
          <w:highlight w:val="cyan"/>
          <w:u w:val="single"/>
        </w:rPr>
      </w:pPr>
      <w:r w:rsidRPr="00F4470A">
        <w:rPr>
          <w:rFonts w:eastAsia="Aptos"/>
          <w:b/>
          <w:bCs/>
          <w:sz w:val="26"/>
        </w:rPr>
        <w:t>Rempe ’23</w:t>
      </w:r>
      <w:r w:rsidRPr="00F4470A">
        <w:rPr>
          <w:rFonts w:eastAsia="Aptos"/>
        </w:rPr>
        <w:t xml:space="preserve"> [Rebecca; May 9; B.A. in Political Science from the University of Western Ontario, pursuing a M.A. in Security, Intelligence, and Strategic Studies at the University of Glasgow; The Security Distillery, “The Meltdown: Nuclear Relations in the Arctic,” https://thesecuritydistillery.org/all-articles/the-meltdown-nuclear-relations-in-the-arctic] </w:t>
      </w:r>
    </w:p>
    <w:p w14:paraId="4B4E4D26" w14:textId="77777777" w:rsidR="00EC743A" w:rsidRPr="00F4470A" w:rsidRDefault="00EC743A" w:rsidP="00EC743A">
      <w:pPr>
        <w:rPr>
          <w:rFonts w:eastAsia="Aptos"/>
          <w:highlight w:val="cyan"/>
          <w:u w:val="single"/>
        </w:rPr>
      </w:pPr>
      <w:r w:rsidRPr="00F4470A">
        <w:rPr>
          <w:rFonts w:eastAsia="Aptos"/>
          <w:sz w:val="16"/>
        </w:rPr>
        <w:t xml:space="preserve">Arctic security can be </w:t>
      </w:r>
      <w:proofErr w:type="spellStart"/>
      <w:r w:rsidRPr="00F4470A">
        <w:rPr>
          <w:rFonts w:eastAsia="Aptos"/>
          <w:sz w:val="16"/>
        </w:rPr>
        <w:t>characterised</w:t>
      </w:r>
      <w:proofErr w:type="spellEnd"/>
      <w:r w:rsidRPr="00F4470A">
        <w:rPr>
          <w:rFonts w:eastAsia="Aptos"/>
          <w:sz w:val="16"/>
        </w:rPr>
        <w:t xml:space="preserve"> as a nexus between multipolar nuclear conflict and climate change. Multipolarity is defined as a global balance of power between multiple actors [3]. Climate Change is making seaways and resources more accessible, which is leading to a thawing of territorial conflicts which were formerly frozen [4]. China’s increasing economic interests in the Arctic means it must be considered as a regional actor despite its near-regional status [5]. </w:t>
      </w:r>
      <w:r w:rsidRPr="00F4470A">
        <w:rPr>
          <w:rFonts w:eastAsia="Aptos"/>
          <w:highlight w:val="cyan"/>
          <w:u w:val="single"/>
        </w:rPr>
        <w:t>Russia</w:t>
      </w:r>
      <w:r w:rsidRPr="00F4470A">
        <w:rPr>
          <w:rFonts w:eastAsia="Aptos"/>
          <w:u w:val="single"/>
        </w:rPr>
        <w:t xml:space="preserve"> has</w:t>
      </w:r>
      <w:r w:rsidRPr="00F4470A">
        <w:rPr>
          <w:rFonts w:eastAsia="Aptos"/>
          <w:sz w:val="16"/>
        </w:rPr>
        <w:t xml:space="preserve"> recently </w:t>
      </w:r>
      <w:r w:rsidRPr="00F4470A">
        <w:rPr>
          <w:rFonts w:eastAsia="Aptos"/>
          <w:highlight w:val="cyan"/>
          <w:u w:val="single"/>
        </w:rPr>
        <w:t xml:space="preserve">threatened to use </w:t>
      </w:r>
      <w:r w:rsidRPr="00F4470A">
        <w:rPr>
          <w:rFonts w:eastAsia="Aptos"/>
          <w:b/>
          <w:iCs/>
          <w:highlight w:val="cyan"/>
          <w:u w:val="single"/>
          <w:bdr w:val="single" w:sz="8" w:space="0" w:color="auto"/>
        </w:rPr>
        <w:t>nuc</w:t>
      </w:r>
      <w:r w:rsidRPr="00F4470A">
        <w:rPr>
          <w:rFonts w:eastAsia="Aptos"/>
          <w:u w:val="single"/>
        </w:rPr>
        <w:t>lear weapon</w:t>
      </w:r>
      <w:r w:rsidRPr="00F4470A">
        <w:rPr>
          <w:rFonts w:eastAsia="Aptos"/>
          <w:b/>
          <w:iCs/>
          <w:highlight w:val="cyan"/>
          <w:u w:val="single"/>
          <w:bdr w:val="single" w:sz="8" w:space="0" w:color="auto"/>
        </w:rPr>
        <w:t>s</w:t>
      </w:r>
      <w:r w:rsidRPr="00F4470A">
        <w:rPr>
          <w:rFonts w:eastAsia="Aptos"/>
          <w:sz w:val="16"/>
        </w:rPr>
        <w:t xml:space="preserve"> against the United States (U.S.) due to its objections to Russia’s invasion of Ukraine; this </w:t>
      </w:r>
      <w:r w:rsidRPr="00F4470A">
        <w:rPr>
          <w:rFonts w:eastAsia="Aptos"/>
          <w:highlight w:val="cyan"/>
          <w:u w:val="single"/>
        </w:rPr>
        <w:t>sets</w:t>
      </w:r>
      <w:r w:rsidRPr="00F4470A">
        <w:rPr>
          <w:rFonts w:eastAsia="Aptos"/>
          <w:u w:val="single"/>
        </w:rPr>
        <w:t xml:space="preserve"> a </w:t>
      </w:r>
      <w:r w:rsidRPr="00F4470A">
        <w:rPr>
          <w:rFonts w:eastAsia="Aptos"/>
          <w:b/>
          <w:iCs/>
          <w:highlight w:val="cyan"/>
          <w:u w:val="single"/>
          <w:bdr w:val="single" w:sz="8" w:space="0" w:color="auto"/>
        </w:rPr>
        <w:t>precedent</w:t>
      </w:r>
      <w:r w:rsidRPr="00F4470A">
        <w:rPr>
          <w:rFonts w:eastAsia="Aptos"/>
          <w:highlight w:val="cyan"/>
          <w:u w:val="single"/>
        </w:rPr>
        <w:t xml:space="preserve"> for</w:t>
      </w:r>
      <w:r w:rsidRPr="00F4470A">
        <w:rPr>
          <w:rFonts w:eastAsia="Aptos"/>
          <w:u w:val="single"/>
        </w:rPr>
        <w:t xml:space="preserve"> heightened</w:t>
      </w:r>
      <w:r w:rsidRPr="00F4470A">
        <w:rPr>
          <w:rFonts w:eastAsia="Aptos"/>
          <w:sz w:val="16"/>
        </w:rPr>
        <w:t xml:space="preserve"> nuclear </w:t>
      </w:r>
      <w:r w:rsidRPr="00F4470A">
        <w:rPr>
          <w:rFonts w:eastAsia="Aptos"/>
          <w:b/>
          <w:iCs/>
          <w:highlight w:val="cyan"/>
          <w:u w:val="single"/>
          <w:bdr w:val="single" w:sz="8" w:space="0" w:color="auto"/>
        </w:rPr>
        <w:t>tension</w:t>
      </w:r>
      <w:r w:rsidRPr="00F4470A">
        <w:rPr>
          <w:rFonts w:eastAsia="Aptos"/>
          <w:highlight w:val="cyan"/>
          <w:u w:val="single"/>
        </w:rPr>
        <w:t xml:space="preserve"> in</w:t>
      </w:r>
      <w:r w:rsidRPr="00F4470A">
        <w:rPr>
          <w:rFonts w:eastAsia="Aptos"/>
          <w:u w:val="single"/>
        </w:rPr>
        <w:t xml:space="preserve"> the </w:t>
      </w:r>
      <w:r w:rsidRPr="00F4470A">
        <w:rPr>
          <w:rFonts w:eastAsia="Aptos"/>
          <w:highlight w:val="cyan"/>
          <w:u w:val="single"/>
        </w:rPr>
        <w:t>Arctic</w:t>
      </w:r>
      <w:r w:rsidRPr="00F4470A">
        <w:rPr>
          <w:rFonts w:eastAsia="Aptos"/>
          <w:sz w:val="16"/>
        </w:rPr>
        <w:t xml:space="preserve">, which is </w:t>
      </w:r>
      <w:r w:rsidRPr="00F4470A">
        <w:rPr>
          <w:rFonts w:eastAsia="Aptos"/>
          <w:u w:val="single"/>
        </w:rPr>
        <w:t xml:space="preserve">the most </w:t>
      </w:r>
      <w:r w:rsidRPr="00F4470A">
        <w:rPr>
          <w:rFonts w:eastAsia="Aptos"/>
          <w:b/>
          <w:iCs/>
          <w:u w:val="single"/>
          <w:bdr w:val="single" w:sz="8" w:space="0" w:color="auto"/>
        </w:rPr>
        <w:t>nuclearized area</w:t>
      </w:r>
      <w:r w:rsidRPr="00F4470A">
        <w:rPr>
          <w:rFonts w:eastAsia="Aptos"/>
          <w:u w:val="single"/>
        </w:rPr>
        <w:t xml:space="preserve"> in the world</w:t>
      </w:r>
      <w:r w:rsidRPr="00F4470A">
        <w:rPr>
          <w:rFonts w:eastAsia="Aptos"/>
          <w:sz w:val="16"/>
        </w:rPr>
        <w:t xml:space="preserve"> and has seen a steady buildup of nuclear and conventional forces by regional actors [6]. These factors have led to direct tensions between three major nuclear actors (namely, NATO, China, and Russia) in </w:t>
      </w:r>
      <w:r w:rsidRPr="00F4470A">
        <w:rPr>
          <w:rFonts w:eastAsia="Aptos"/>
          <w:u w:val="single"/>
        </w:rPr>
        <w:t xml:space="preserve">a region that is becoming </w:t>
      </w:r>
      <w:r w:rsidRPr="00F4470A">
        <w:rPr>
          <w:rFonts w:eastAsia="Aptos"/>
          <w:b/>
          <w:iCs/>
          <w:u w:val="single"/>
          <w:bdr w:val="single" w:sz="8" w:space="0" w:color="auto"/>
        </w:rPr>
        <w:t>increasingly competitive</w:t>
      </w:r>
      <w:r w:rsidRPr="00F4470A">
        <w:rPr>
          <w:rFonts w:eastAsia="Aptos"/>
          <w:sz w:val="16"/>
        </w:rPr>
        <w:t xml:space="preserve"> [7]. These tensions cannot be adequately explained by existing deterrence models, which rely on Cold War-era bipolar game theory [8]. Due to climate change, geopolitical tension, and the Russian invasion of Ukraine, nuclear </w:t>
      </w:r>
      <w:r w:rsidRPr="00F4470A">
        <w:rPr>
          <w:rFonts w:eastAsia="Aptos"/>
          <w:highlight w:val="cyan"/>
          <w:u w:val="single"/>
        </w:rPr>
        <w:t>relations</w:t>
      </w:r>
      <w:r w:rsidRPr="00F4470A">
        <w:rPr>
          <w:rFonts w:eastAsia="Aptos"/>
          <w:u w:val="single"/>
        </w:rPr>
        <w:t xml:space="preserve"> in the Arctic are </w:t>
      </w:r>
      <w:r w:rsidRPr="00F4470A">
        <w:rPr>
          <w:rFonts w:eastAsia="Aptos"/>
          <w:b/>
          <w:iCs/>
          <w:highlight w:val="cyan"/>
          <w:u w:val="single"/>
          <w:bdr w:val="single" w:sz="8" w:space="0" w:color="auto"/>
        </w:rPr>
        <w:t>unstable</w:t>
      </w:r>
      <w:r w:rsidRPr="00F4470A">
        <w:rPr>
          <w:rFonts w:eastAsia="Aptos"/>
          <w:sz w:val="16"/>
        </w:rPr>
        <w:t xml:space="preserve"> and present serious security risks that </w:t>
      </w:r>
      <w:r w:rsidRPr="00F4470A">
        <w:rPr>
          <w:rFonts w:eastAsia="Aptos"/>
          <w:b/>
          <w:iCs/>
          <w:u w:val="single"/>
          <w:bdr w:val="single" w:sz="8" w:space="0" w:color="auto"/>
        </w:rPr>
        <w:t>cannot be contended</w:t>
      </w:r>
      <w:r w:rsidRPr="00F4470A">
        <w:rPr>
          <w:rFonts w:eastAsia="Aptos"/>
          <w:u w:val="single"/>
        </w:rPr>
        <w:t xml:space="preserve"> with</w:t>
      </w:r>
      <w:r w:rsidRPr="00F4470A">
        <w:rPr>
          <w:rFonts w:eastAsia="Aptos"/>
          <w:sz w:val="16"/>
        </w:rPr>
        <w:t xml:space="preserve"> </w:t>
      </w:r>
      <w:proofErr w:type="gramStart"/>
      <w:r w:rsidRPr="00F4470A">
        <w:rPr>
          <w:rFonts w:eastAsia="Aptos"/>
          <w:sz w:val="16"/>
        </w:rPr>
        <w:t>through the use of</w:t>
      </w:r>
      <w:proofErr w:type="gramEnd"/>
      <w:r w:rsidRPr="00F4470A">
        <w:rPr>
          <w:rFonts w:eastAsia="Aptos"/>
          <w:sz w:val="16"/>
        </w:rPr>
        <w:t xml:space="preserve"> classic </w:t>
      </w:r>
      <w:r w:rsidRPr="00F4470A">
        <w:rPr>
          <w:rFonts w:eastAsia="Aptos"/>
          <w:b/>
          <w:iCs/>
          <w:u w:val="single"/>
          <w:bdr w:val="single" w:sz="8" w:space="0" w:color="auto"/>
        </w:rPr>
        <w:t xml:space="preserve">deterrence </w:t>
      </w:r>
      <w:r w:rsidRPr="00F4470A">
        <w:rPr>
          <w:rFonts w:eastAsia="Aptos"/>
          <w:u w:val="single"/>
        </w:rPr>
        <w:t>theory</w:t>
      </w:r>
      <w:r w:rsidRPr="00F4470A">
        <w:rPr>
          <w:rFonts w:eastAsia="Aptos"/>
          <w:sz w:val="16"/>
        </w:rPr>
        <w:t xml:space="preserve"> [9].</w:t>
      </w:r>
    </w:p>
    <w:p w14:paraId="15F292BC" w14:textId="77777777" w:rsidR="00EC743A" w:rsidRPr="00F4470A" w:rsidRDefault="00EC743A" w:rsidP="00EC743A">
      <w:pPr>
        <w:rPr>
          <w:rFonts w:eastAsia="Aptos"/>
          <w:highlight w:val="cyan"/>
          <w:u w:val="single"/>
        </w:rPr>
      </w:pPr>
      <w:r w:rsidRPr="00F4470A">
        <w:rPr>
          <w:rFonts w:eastAsia="Aptos"/>
          <w:sz w:val="16"/>
        </w:rPr>
        <w:t>ARCTIC GOVERNANCE AND CLIMATE CHANGE</w:t>
      </w:r>
    </w:p>
    <w:p w14:paraId="15F3E74E" w14:textId="77777777" w:rsidR="00EC743A" w:rsidRPr="00F4470A" w:rsidRDefault="00EC743A" w:rsidP="00EC743A">
      <w:pPr>
        <w:rPr>
          <w:rFonts w:eastAsia="Aptos"/>
          <w:highlight w:val="cyan"/>
          <w:u w:val="single"/>
        </w:rPr>
      </w:pPr>
      <w:r w:rsidRPr="00F4470A">
        <w:rPr>
          <w:rFonts w:eastAsia="Aptos"/>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w:t>
      </w:r>
      <w:proofErr w:type="gramStart"/>
      <w:r w:rsidRPr="00F4470A">
        <w:rPr>
          <w:rFonts w:eastAsia="Aptos"/>
          <w:sz w:val="16"/>
        </w:rPr>
        <w:t>opening up</w:t>
      </w:r>
      <w:proofErr w:type="gramEnd"/>
      <w:r w:rsidRPr="00F4470A">
        <w:rPr>
          <w:rFonts w:eastAsia="Aptos"/>
          <w:sz w:val="16"/>
        </w:rPr>
        <w:t xml:space="preserve"> its vast oil and gas deposits for extraction by regional actors [11]. </w:t>
      </w:r>
    </w:p>
    <w:p w14:paraId="48FD46DE" w14:textId="77777777" w:rsidR="00EC743A" w:rsidRPr="00F4470A" w:rsidRDefault="00EC743A" w:rsidP="00EC743A">
      <w:pPr>
        <w:rPr>
          <w:rFonts w:eastAsia="Aptos"/>
          <w:highlight w:val="cyan"/>
          <w:u w:val="single"/>
        </w:rPr>
      </w:pPr>
      <w:r w:rsidRPr="00F4470A">
        <w:rPr>
          <w:rFonts w:eastAsia="Aptos"/>
          <w:sz w:val="16"/>
        </w:rPr>
        <w:t xml:space="preserve">Sino-Russian cooperation along sea routes has given China significant influence in the region,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w:t>
      </w:r>
      <w:r w:rsidRPr="00F4470A">
        <w:rPr>
          <w:rFonts w:eastAsia="Aptos"/>
          <w:u w:val="single"/>
        </w:rPr>
        <w:t>competition between</w:t>
      </w:r>
      <w:r w:rsidRPr="00F4470A">
        <w:rPr>
          <w:rFonts w:eastAsia="Aptos"/>
          <w:sz w:val="16"/>
        </w:rPr>
        <w:t xml:space="preserve"> these regional </w:t>
      </w:r>
      <w:r w:rsidRPr="00F4470A">
        <w:rPr>
          <w:rFonts w:eastAsia="Aptos"/>
          <w:u w:val="single"/>
        </w:rPr>
        <w:t>actors</w:t>
      </w:r>
      <w:r w:rsidRPr="00F4470A">
        <w:rPr>
          <w:rFonts w:eastAsia="Aptos"/>
          <w:sz w:val="16"/>
        </w:rPr>
        <w:t xml:space="preserve"> which </w:t>
      </w:r>
      <w:r w:rsidRPr="00F4470A">
        <w:rPr>
          <w:rFonts w:eastAsia="Aptos"/>
          <w:u w:val="single"/>
        </w:rPr>
        <w:t xml:space="preserve">is exacerbated by overlapping territorial </w:t>
      </w:r>
      <w:r w:rsidRPr="00F4470A">
        <w:rPr>
          <w:rFonts w:eastAsia="Aptos"/>
          <w:b/>
          <w:iCs/>
          <w:u w:val="single"/>
          <w:bdr w:val="single" w:sz="8" w:space="0" w:color="auto"/>
        </w:rPr>
        <w:t>boundary claims</w:t>
      </w:r>
      <w:r w:rsidRPr="00F4470A">
        <w:rPr>
          <w:rFonts w:eastAsia="Aptos"/>
          <w:sz w:val="16"/>
        </w:rPr>
        <w:t xml:space="preserve"> by Denmark, Canada, and Russia. In addition, the Arctic Council has suspended cooperation due to its chairmanship by Russia until the end of 2023 [14]. </w:t>
      </w:r>
    </w:p>
    <w:p w14:paraId="3794A0F2" w14:textId="77777777" w:rsidR="00EC743A" w:rsidRPr="00F4470A" w:rsidRDefault="00EC743A" w:rsidP="00EC743A">
      <w:pPr>
        <w:rPr>
          <w:rFonts w:eastAsia="Aptos"/>
          <w:highlight w:val="cyan"/>
          <w:u w:val="single"/>
        </w:rPr>
      </w:pPr>
      <w:r w:rsidRPr="00F4470A">
        <w:rPr>
          <w:rFonts w:eastAsia="Aptos"/>
          <w:sz w:val="16"/>
        </w:rPr>
        <w:t>DETERRENCE AND ARCTIC NUCLEAR RELATIONS</w:t>
      </w:r>
    </w:p>
    <w:p w14:paraId="5BEF25C6" w14:textId="77777777" w:rsidR="00EC743A" w:rsidRPr="00F4470A" w:rsidRDefault="00EC743A" w:rsidP="00EC743A">
      <w:pPr>
        <w:rPr>
          <w:rFonts w:eastAsia="Aptos"/>
          <w:highlight w:val="cyan"/>
          <w:u w:val="single"/>
        </w:rPr>
      </w:pPr>
      <w:r w:rsidRPr="00F4470A">
        <w:rPr>
          <w:rFonts w:eastAsia="Aptos"/>
          <w:sz w:val="16"/>
        </w:rPr>
        <w:t xml:space="preserve">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w:t>
      </w:r>
      <w:r w:rsidRPr="00F4470A">
        <w:rPr>
          <w:rFonts w:eastAsia="Aptos"/>
          <w:u w:val="single"/>
        </w:rPr>
        <w:t>this runs the risk of</w:t>
      </w:r>
      <w:r w:rsidRPr="00F4470A">
        <w:rPr>
          <w:rFonts w:eastAsia="Aptos"/>
          <w:sz w:val="16"/>
        </w:rPr>
        <w:t xml:space="preserve"> both players defecting, leading to </w:t>
      </w:r>
      <w:r w:rsidRPr="00F4470A">
        <w:rPr>
          <w:rFonts w:eastAsia="Aptos"/>
          <w:b/>
          <w:iCs/>
          <w:u w:val="single"/>
          <w:bdr w:val="single" w:sz="8" w:space="0" w:color="auto"/>
        </w:rPr>
        <w:t>nuclear annihilation</w:t>
      </w:r>
      <w:r w:rsidRPr="00F4470A">
        <w:rPr>
          <w:rFonts w:eastAsia="Aptos"/>
          <w:sz w:val="16"/>
        </w:rPr>
        <w:t xml:space="preserve"> [18].</w:t>
      </w:r>
    </w:p>
    <w:p w14:paraId="0089102C" w14:textId="77777777" w:rsidR="00EC743A" w:rsidRPr="00F4470A" w:rsidRDefault="00EC743A" w:rsidP="00EC743A">
      <w:pPr>
        <w:rPr>
          <w:rFonts w:eastAsia="Aptos"/>
          <w:highlight w:val="cyan"/>
          <w:u w:val="single"/>
        </w:rPr>
      </w:pPr>
      <w:r w:rsidRPr="00F4470A">
        <w:rPr>
          <w:rFonts w:eastAsia="Aptos"/>
          <w:sz w:val="16"/>
        </w:rPr>
        <w:t>&lt;&lt;&lt;Figure Omitted&gt;&gt;&gt;</w:t>
      </w:r>
    </w:p>
    <w:p w14:paraId="253E2966" w14:textId="77777777" w:rsidR="00EC743A" w:rsidRPr="00F4470A" w:rsidRDefault="00EC743A" w:rsidP="00EC743A">
      <w:pPr>
        <w:rPr>
          <w:rFonts w:eastAsia="Aptos"/>
          <w:highlight w:val="cyan"/>
          <w:u w:val="single"/>
        </w:rPr>
      </w:pPr>
      <w:r w:rsidRPr="00F4470A">
        <w:rPr>
          <w:rFonts w:eastAsia="Aptos"/>
          <w:sz w:val="16"/>
        </w:rPr>
        <w:t>This classic deterrence game does not contend with the possibility of conflict between multiple nuclear actors, which is a key feature of Arctic security [19]. Though a three-player chicken game has been applied to theoretical problems, such as two out of three players needing to complete a task that all would rather not complete, this model has yet to be applied to nuclear relations [20]. China, NATO, the U.S., and Russia’s nuclear doctrines are informed by deterrence theory, which is problematic due to the theory’s assumption of a bipolar world order [21]. </w:t>
      </w:r>
    </w:p>
    <w:p w14:paraId="5CC6F77C" w14:textId="77777777" w:rsidR="00EC743A" w:rsidRPr="00F4470A" w:rsidRDefault="00EC743A" w:rsidP="00EC743A">
      <w:pPr>
        <w:rPr>
          <w:rFonts w:eastAsia="Aptos"/>
          <w:highlight w:val="cyan"/>
          <w:u w:val="single"/>
        </w:rPr>
      </w:pPr>
      <w:r w:rsidRPr="00F4470A">
        <w:rPr>
          <w:rFonts w:eastAsia="Aptos"/>
          <w:u w:val="single"/>
        </w:rPr>
        <w:lastRenderedPageBreak/>
        <w:t xml:space="preserve">Nuclear multipolarity in the Arctic is </w:t>
      </w:r>
      <w:r w:rsidRPr="00F4470A">
        <w:rPr>
          <w:rFonts w:eastAsia="Aptos"/>
          <w:b/>
          <w:iCs/>
          <w:u w:val="single"/>
          <w:bdr w:val="single" w:sz="8" w:space="0" w:color="auto"/>
        </w:rPr>
        <w:t>unstable</w:t>
      </w:r>
      <w:r w:rsidRPr="00F4470A">
        <w:rPr>
          <w:rFonts w:eastAsia="Aptos"/>
          <w:sz w:val="16"/>
        </w:rPr>
        <w:t xml:space="preserve"> because it no longer falls within the traditional game theory matrix, and </w:t>
      </w:r>
      <w:r w:rsidRPr="00F4470A">
        <w:rPr>
          <w:rFonts w:eastAsia="Aptos"/>
          <w:u w:val="single"/>
        </w:rPr>
        <w:t>there is an increased risk</w:t>
      </w:r>
      <w:r w:rsidRPr="00F4470A">
        <w:rPr>
          <w:rFonts w:eastAsia="Aptos"/>
          <w:sz w:val="16"/>
        </w:rPr>
        <w:t xml:space="preserve"> of nuclear action </w:t>
      </w:r>
      <w:r w:rsidRPr="00F4470A">
        <w:rPr>
          <w:rFonts w:eastAsia="Aptos"/>
          <w:highlight w:val="cyan"/>
          <w:u w:val="single"/>
        </w:rPr>
        <w:t>due to</w:t>
      </w:r>
      <w:r w:rsidRPr="00F4470A">
        <w:rPr>
          <w:rFonts w:eastAsia="Aptos"/>
          <w:u w:val="single"/>
        </w:rPr>
        <w:t xml:space="preserve"> a larger </w:t>
      </w:r>
      <w:r w:rsidRPr="00F4470A">
        <w:rPr>
          <w:rFonts w:eastAsia="Aptos"/>
          <w:highlight w:val="cyan"/>
          <w:u w:val="single"/>
        </w:rPr>
        <w:t>number of</w:t>
      </w:r>
      <w:r w:rsidRPr="00F4470A">
        <w:rPr>
          <w:rFonts w:eastAsia="Aptos"/>
          <w:u w:val="single"/>
        </w:rPr>
        <w:t xml:space="preserve"> nuclear </w:t>
      </w:r>
      <w:r w:rsidRPr="00F4470A">
        <w:rPr>
          <w:rFonts w:eastAsia="Aptos"/>
          <w:highlight w:val="cyan"/>
          <w:u w:val="single"/>
        </w:rPr>
        <w:t>actors</w:t>
      </w:r>
      <w:r w:rsidRPr="00F4470A">
        <w:rPr>
          <w:rFonts w:eastAsia="Aptos"/>
          <w:sz w:val="16"/>
        </w:rPr>
        <w:t xml:space="preserve"> and significant regional tension [22]. Preemptive nuclear strikes are more prevalent in multipolar nuclear politics due to a greater perception of threat from other actors [23]. Though China promotes itself as a No First Use (NFU) state, meaning that it will not strike unless struck upon in a nuclear capacity, </w:t>
      </w:r>
      <w:r w:rsidRPr="00F4470A">
        <w:rPr>
          <w:rFonts w:eastAsia="Aptos"/>
          <w:u w:val="single"/>
        </w:rPr>
        <w:t xml:space="preserve">Russia has threatened to </w:t>
      </w:r>
      <w:r w:rsidRPr="00F4470A">
        <w:rPr>
          <w:rFonts w:eastAsia="Aptos"/>
          <w:b/>
          <w:iCs/>
          <w:u w:val="single"/>
          <w:bdr w:val="single" w:sz="8" w:space="0" w:color="auto"/>
        </w:rPr>
        <w:t>strike first</w:t>
      </w:r>
      <w:r w:rsidRPr="00F4470A">
        <w:rPr>
          <w:rFonts w:eastAsia="Aptos"/>
          <w:sz w:val="16"/>
        </w:rPr>
        <w:t xml:space="preserve">, and America’s position on NFU is vague [24]. NATO is a nuclear deterrent </w:t>
      </w:r>
      <w:proofErr w:type="spellStart"/>
      <w:r w:rsidRPr="00F4470A">
        <w:rPr>
          <w:rFonts w:eastAsia="Aptos"/>
          <w:sz w:val="16"/>
        </w:rPr>
        <w:t>organisation</w:t>
      </w:r>
      <w:proofErr w:type="spellEnd"/>
      <w:r w:rsidRPr="00F4470A">
        <w:rPr>
          <w:rFonts w:eastAsia="Aptos"/>
          <w:sz w:val="16"/>
        </w:rPr>
        <w:t xml:space="preserve"> in the Arctic region, only Sweden is not yet a full NATO member and Finland has just recently gained NATO membership [25]. In multipolar deterrence, </w:t>
      </w:r>
      <w:r w:rsidRPr="00F4470A">
        <w:rPr>
          <w:rFonts w:eastAsia="Aptos"/>
          <w:highlight w:val="cyan"/>
          <w:u w:val="single"/>
        </w:rPr>
        <w:t>regional conflicts</w:t>
      </w:r>
      <w:r w:rsidRPr="00F4470A">
        <w:rPr>
          <w:rFonts w:eastAsia="Aptos"/>
          <w:u w:val="single"/>
        </w:rPr>
        <w:t xml:space="preserve"> are more </w:t>
      </w:r>
      <w:r w:rsidRPr="00F4470A">
        <w:rPr>
          <w:rFonts w:eastAsia="Aptos"/>
          <w:b/>
          <w:iCs/>
          <w:u w:val="single"/>
          <w:bdr w:val="single" w:sz="8" w:space="0" w:color="auto"/>
        </w:rPr>
        <w:t xml:space="preserve">likely to </w:t>
      </w:r>
      <w:r w:rsidRPr="00F4470A">
        <w:rPr>
          <w:rFonts w:eastAsia="Aptos"/>
          <w:b/>
          <w:iCs/>
          <w:highlight w:val="cyan"/>
          <w:u w:val="single"/>
          <w:bdr w:val="single" w:sz="8" w:space="0" w:color="auto"/>
        </w:rPr>
        <w:t>escalate</w:t>
      </w:r>
      <w:r w:rsidRPr="00F4470A">
        <w:rPr>
          <w:rFonts w:eastAsia="Aptos"/>
          <w:u w:val="single"/>
        </w:rPr>
        <w:t xml:space="preserve"> in</w:t>
      </w:r>
      <w:r w:rsidRPr="00F4470A">
        <w:rPr>
          <w:rFonts w:eastAsia="Aptos"/>
          <w:highlight w:val="cyan"/>
          <w:u w:val="single"/>
        </w:rPr>
        <w:t xml:space="preserve">to </w:t>
      </w:r>
      <w:r w:rsidRPr="00F4470A">
        <w:rPr>
          <w:rFonts w:eastAsia="Aptos"/>
          <w:b/>
          <w:iCs/>
          <w:highlight w:val="cyan"/>
          <w:u w:val="single"/>
          <w:bdr w:val="single" w:sz="8" w:space="0" w:color="auto"/>
        </w:rPr>
        <w:t>total nuc</w:t>
      </w:r>
      <w:r w:rsidRPr="00F4470A">
        <w:rPr>
          <w:rFonts w:eastAsia="Aptos"/>
          <w:u w:val="single"/>
        </w:rPr>
        <w:t xml:space="preserve">lear </w:t>
      </w:r>
      <w:r w:rsidRPr="00F4470A">
        <w:rPr>
          <w:rFonts w:eastAsia="Aptos"/>
          <w:b/>
          <w:iCs/>
          <w:highlight w:val="cyan"/>
          <w:u w:val="single"/>
          <w:bdr w:val="single" w:sz="8" w:space="0" w:color="auto"/>
        </w:rPr>
        <w:t>war</w:t>
      </w:r>
      <w:r w:rsidRPr="00F4470A">
        <w:rPr>
          <w:rFonts w:eastAsia="Aptos"/>
          <w:u w:val="single"/>
        </w:rPr>
        <w:t>fare</w:t>
      </w:r>
      <w:r w:rsidRPr="00F4470A">
        <w:rPr>
          <w:rFonts w:eastAsia="Aptos"/>
          <w:sz w:val="16"/>
        </w:rPr>
        <w:t xml:space="preserve">, and de-escalation relies on political bargaining as opposed to rationality modelling. Thus, it is unclear how political bargaining will take place in an increasingly </w:t>
      </w:r>
      <w:proofErr w:type="spellStart"/>
      <w:r w:rsidRPr="00F4470A">
        <w:rPr>
          <w:rFonts w:eastAsia="Aptos"/>
          <w:sz w:val="16"/>
        </w:rPr>
        <w:t>polarised</w:t>
      </w:r>
      <w:proofErr w:type="spellEnd"/>
      <w:r w:rsidRPr="00F4470A">
        <w:rPr>
          <w:rFonts w:eastAsia="Aptos"/>
          <w:sz w:val="16"/>
        </w:rPr>
        <w:t xml:space="preserve"> Arctic [26].</w:t>
      </w:r>
    </w:p>
    <w:p w14:paraId="581135B0" w14:textId="77777777" w:rsidR="00EC743A" w:rsidRPr="00F4470A" w:rsidRDefault="00EC743A" w:rsidP="00EC743A">
      <w:pPr>
        <w:rPr>
          <w:rFonts w:eastAsia="Aptos"/>
          <w:highlight w:val="cyan"/>
          <w:u w:val="single"/>
        </w:rPr>
      </w:pPr>
      <w:r w:rsidRPr="00F4470A">
        <w:rPr>
          <w:rFonts w:eastAsia="Aptos"/>
          <w:sz w:val="16"/>
        </w:rPr>
        <w:t xml:space="preserve">Though the U.S., China, and Russia have all acceded to or ratified the Treaty of the Non-Proliferation of </w:t>
      </w:r>
      <w:proofErr w:type="gramStart"/>
      <w:r w:rsidRPr="00F4470A">
        <w:rPr>
          <w:rFonts w:eastAsia="Aptos"/>
          <w:sz w:val="16"/>
        </w:rPr>
        <w:t>Nuclear Weapons</w:t>
      </w:r>
      <w:proofErr w:type="gramEnd"/>
      <w:r w:rsidRPr="00F4470A">
        <w:rPr>
          <w:rFonts w:eastAsia="Aptos"/>
          <w:sz w:val="16"/>
        </w:rPr>
        <w:t xml:space="preserve"> (NNPT), both Russia and the U.S. have backed out of data-sharing obligations under the New START treaty [27]. This </w:t>
      </w:r>
      <w:r w:rsidRPr="00F4470A">
        <w:rPr>
          <w:rFonts w:eastAsia="Aptos"/>
          <w:highlight w:val="cyan"/>
          <w:u w:val="single"/>
        </w:rPr>
        <w:t xml:space="preserve">breakdown in </w:t>
      </w:r>
      <w:r w:rsidRPr="00F4470A">
        <w:rPr>
          <w:rFonts w:eastAsia="Aptos"/>
          <w:b/>
          <w:iCs/>
          <w:highlight w:val="cyan"/>
          <w:u w:val="single"/>
          <w:bdr w:val="single" w:sz="8" w:space="0" w:color="auto"/>
        </w:rPr>
        <w:t>communication</w:t>
      </w:r>
      <w:r w:rsidRPr="00F4470A">
        <w:rPr>
          <w:rFonts w:eastAsia="Aptos"/>
          <w:sz w:val="16"/>
        </w:rPr>
        <w:t xml:space="preserve"> between Arctic actors </w:t>
      </w:r>
      <w:r w:rsidRPr="00F4470A">
        <w:rPr>
          <w:rFonts w:eastAsia="Aptos"/>
          <w:highlight w:val="cyan"/>
          <w:u w:val="single"/>
        </w:rPr>
        <w:t>due to</w:t>
      </w:r>
      <w:r w:rsidRPr="00F4470A">
        <w:rPr>
          <w:rFonts w:eastAsia="Aptos"/>
          <w:u w:val="single"/>
        </w:rPr>
        <w:t xml:space="preserve"> Russia’s invasion of </w:t>
      </w:r>
      <w:r w:rsidRPr="00F4470A">
        <w:rPr>
          <w:rFonts w:eastAsia="Aptos"/>
          <w:highlight w:val="cyan"/>
          <w:u w:val="single"/>
        </w:rPr>
        <w:t>Ukraine</w:t>
      </w:r>
      <w:r w:rsidRPr="00F4470A">
        <w:rPr>
          <w:rFonts w:eastAsia="Aptos"/>
          <w:sz w:val="16"/>
        </w:rPr>
        <w:t xml:space="preserve">, and Russia’s recent threat to use nuclear weapons against the U.S. </w:t>
      </w:r>
      <w:r w:rsidRPr="00F4470A">
        <w:rPr>
          <w:rFonts w:eastAsia="Aptos"/>
          <w:highlight w:val="cyan"/>
          <w:u w:val="single"/>
        </w:rPr>
        <w:t>indicates</w:t>
      </w:r>
      <w:r w:rsidRPr="00F4470A">
        <w:rPr>
          <w:rFonts w:eastAsia="Aptos"/>
          <w:u w:val="single"/>
        </w:rPr>
        <w:t xml:space="preserve"> that </w:t>
      </w:r>
      <w:r w:rsidRPr="00F4470A">
        <w:rPr>
          <w:rFonts w:eastAsia="Aptos"/>
          <w:highlight w:val="cyan"/>
          <w:u w:val="single"/>
        </w:rPr>
        <w:t>future</w:t>
      </w:r>
      <w:r w:rsidRPr="00F4470A">
        <w:rPr>
          <w:rFonts w:eastAsia="Aptos"/>
          <w:u w:val="single"/>
        </w:rPr>
        <w:t xml:space="preserve"> regional </w:t>
      </w:r>
      <w:r w:rsidRPr="00F4470A">
        <w:rPr>
          <w:rFonts w:eastAsia="Aptos"/>
          <w:highlight w:val="cyan"/>
          <w:u w:val="single"/>
        </w:rPr>
        <w:t>disputes over</w:t>
      </w:r>
      <w:r w:rsidRPr="00F4470A">
        <w:rPr>
          <w:rFonts w:eastAsia="Aptos"/>
          <w:sz w:val="16"/>
        </w:rPr>
        <w:t xml:space="preserve"> Arctic resources, </w:t>
      </w:r>
      <w:r w:rsidRPr="00F4470A">
        <w:rPr>
          <w:rFonts w:eastAsia="Aptos"/>
          <w:b/>
          <w:iCs/>
          <w:highlight w:val="cyan"/>
          <w:u w:val="single"/>
          <w:bdr w:val="single" w:sz="8" w:space="0" w:color="auto"/>
        </w:rPr>
        <w:t>navigation</w:t>
      </w:r>
      <w:r w:rsidRPr="00F4470A">
        <w:rPr>
          <w:rFonts w:eastAsia="Aptos"/>
          <w:sz w:val="16"/>
        </w:rPr>
        <w:t xml:space="preserve">, </w:t>
      </w:r>
      <w:r w:rsidRPr="00F4470A">
        <w:rPr>
          <w:rFonts w:eastAsia="Aptos"/>
          <w:highlight w:val="cyan"/>
          <w:u w:val="single"/>
        </w:rPr>
        <w:t xml:space="preserve">and </w:t>
      </w:r>
      <w:r w:rsidRPr="00F4470A">
        <w:rPr>
          <w:rFonts w:eastAsia="Aptos"/>
          <w:b/>
          <w:iCs/>
          <w:highlight w:val="cyan"/>
          <w:u w:val="single"/>
          <w:bdr w:val="single" w:sz="8" w:space="0" w:color="auto"/>
        </w:rPr>
        <w:t>territory</w:t>
      </w:r>
      <w:r w:rsidRPr="00F4470A">
        <w:rPr>
          <w:rFonts w:eastAsia="Aptos"/>
          <w:u w:val="single"/>
        </w:rPr>
        <w:t xml:space="preserve"> may give </w:t>
      </w:r>
      <w:r w:rsidRPr="00F4470A">
        <w:rPr>
          <w:rFonts w:eastAsia="Aptos"/>
          <w:b/>
          <w:iCs/>
          <w:highlight w:val="cyan"/>
          <w:u w:val="single"/>
          <w:bdr w:val="single" w:sz="8" w:space="0" w:color="auto"/>
        </w:rPr>
        <w:t>rise</w:t>
      </w:r>
      <w:r w:rsidRPr="00F4470A">
        <w:rPr>
          <w:rFonts w:eastAsia="Aptos"/>
          <w:highlight w:val="cyan"/>
          <w:u w:val="single"/>
        </w:rPr>
        <w:t xml:space="preserve"> to </w:t>
      </w:r>
      <w:r w:rsidRPr="00F4470A">
        <w:rPr>
          <w:rFonts w:eastAsia="Aptos"/>
          <w:b/>
          <w:iCs/>
          <w:highlight w:val="cyan"/>
          <w:u w:val="single"/>
          <w:bdr w:val="single" w:sz="8" w:space="0" w:color="auto"/>
        </w:rPr>
        <w:t>nuclear crises</w:t>
      </w:r>
      <w:r w:rsidRPr="00F4470A">
        <w:rPr>
          <w:rFonts w:eastAsia="Aptos"/>
          <w:sz w:val="16"/>
        </w:rPr>
        <w:t xml:space="preserve"> [28].</w:t>
      </w:r>
    </w:p>
    <w:p w14:paraId="274576CF" w14:textId="77777777" w:rsidR="00EC743A" w:rsidRDefault="00EC743A" w:rsidP="00EC743A"/>
    <w:p w14:paraId="2EEB9CD2" w14:textId="77777777" w:rsidR="00EC743A" w:rsidRDefault="00EC743A" w:rsidP="00A35018">
      <w:pPr>
        <w:pStyle w:val="Heading4"/>
      </w:pPr>
      <w:r>
        <w:t xml:space="preserve">US-India arctic partnership solves </w:t>
      </w:r>
      <w:r w:rsidRPr="00EB6DFE">
        <w:rPr>
          <w:u w:val="single"/>
        </w:rPr>
        <w:t>downside risks</w:t>
      </w:r>
      <w:r>
        <w:t xml:space="preserve"> of Russian dependency AND positions India as a </w:t>
      </w:r>
      <w:r w:rsidRPr="00EB6DFE">
        <w:rPr>
          <w:u w:val="single"/>
        </w:rPr>
        <w:t>neutral actor</w:t>
      </w:r>
      <w:r>
        <w:t>.</w:t>
      </w:r>
    </w:p>
    <w:p w14:paraId="1FEBF1EB" w14:textId="77777777" w:rsidR="00EC743A" w:rsidRPr="00BF21BF" w:rsidRDefault="00EC743A" w:rsidP="00EC743A">
      <w:r w:rsidRPr="00BF21BF">
        <w:rPr>
          <w:rStyle w:val="Style13ptBold"/>
        </w:rPr>
        <w:t>Khorrami</w:t>
      </w:r>
      <w:r>
        <w:rPr>
          <w:rStyle w:val="Style13ptBold"/>
        </w:rPr>
        <w:t xml:space="preserve"> &amp; Østhagen</w:t>
      </w:r>
      <w:r w:rsidRPr="00BF21BF">
        <w:rPr>
          <w:rStyle w:val="Style13ptBold"/>
        </w:rPr>
        <w:t xml:space="preserve"> ’</w:t>
      </w:r>
      <w:r>
        <w:rPr>
          <w:rStyle w:val="Style13ptBold"/>
        </w:rPr>
        <w:t>25</w:t>
      </w:r>
      <w:r>
        <w:t xml:space="preserve"> [Nima and Andreas; June 5; Research Associate at The Arctic Institute; The Arctic Institute, “India in the Arctic: Advancing a Path for Strategic Autonomy Beyond Russia,” https://www.thearcticinstitute.org/india-arctic-advancing-path-strategic-autonomy-beyond-russia/; accessed: 6.25.25] </w:t>
      </w:r>
    </w:p>
    <w:p w14:paraId="39AC7EBE" w14:textId="77777777" w:rsidR="00EC743A" w:rsidRPr="00457197" w:rsidRDefault="00EC743A" w:rsidP="00EC743A">
      <w:pPr>
        <w:rPr>
          <w:sz w:val="16"/>
        </w:rPr>
      </w:pPr>
      <w:r w:rsidRPr="00457197">
        <w:rPr>
          <w:sz w:val="16"/>
        </w:rPr>
        <w:t xml:space="preserve">Advance Strategic Autonomy by Reducing Russian </w:t>
      </w:r>
      <w:proofErr w:type="spellStart"/>
      <w:r w:rsidRPr="00457197">
        <w:rPr>
          <w:sz w:val="16"/>
        </w:rPr>
        <w:t>Defence</w:t>
      </w:r>
      <w:proofErr w:type="spellEnd"/>
      <w:r w:rsidRPr="00457197">
        <w:rPr>
          <w:sz w:val="16"/>
        </w:rPr>
        <w:t xml:space="preserve"> Dependencies</w:t>
      </w:r>
    </w:p>
    <w:p w14:paraId="2987059C" w14:textId="77777777" w:rsidR="00EC743A" w:rsidRPr="00457197" w:rsidRDefault="00EC743A" w:rsidP="00EC743A">
      <w:pPr>
        <w:rPr>
          <w:sz w:val="16"/>
        </w:rPr>
      </w:pPr>
      <w:r w:rsidRPr="00457197">
        <w:rPr>
          <w:rStyle w:val="Emphasis"/>
          <w:highlight w:val="cyan"/>
        </w:rPr>
        <w:t>India’s</w:t>
      </w:r>
      <w:r w:rsidRPr="00457197">
        <w:rPr>
          <w:rStyle w:val="StyleUnderline"/>
          <w:highlight w:val="cyan"/>
        </w:rPr>
        <w:t xml:space="preserve"> </w:t>
      </w:r>
      <w:r w:rsidRPr="00457197">
        <w:rPr>
          <w:rStyle w:val="StyleUnderline"/>
        </w:rPr>
        <w:t>reliance on Russia</w:t>
      </w:r>
      <w:r w:rsidRPr="00457197">
        <w:rPr>
          <w:sz w:val="16"/>
        </w:rPr>
        <w:t xml:space="preserve"> for </w:t>
      </w:r>
      <w:proofErr w:type="spellStart"/>
      <w:r w:rsidRPr="00457197">
        <w:rPr>
          <w:sz w:val="16"/>
        </w:rPr>
        <w:t>defence</w:t>
      </w:r>
      <w:proofErr w:type="spellEnd"/>
      <w:r w:rsidRPr="00457197">
        <w:rPr>
          <w:sz w:val="16"/>
        </w:rPr>
        <w:t xml:space="preserve"> equipment has historical roots and is likely to remain in place for the foreseeable future. However, </w:t>
      </w:r>
      <w:r w:rsidRPr="00BF21BF">
        <w:rPr>
          <w:rStyle w:val="StyleUnderline"/>
        </w:rPr>
        <w:t xml:space="preserve">New Delhi has </w:t>
      </w:r>
      <w:r w:rsidRPr="00457197">
        <w:rPr>
          <w:rStyle w:val="StyleUnderline"/>
          <w:highlight w:val="cyan"/>
        </w:rPr>
        <w:t xml:space="preserve">begun to </w:t>
      </w:r>
      <w:r w:rsidRPr="00457197">
        <w:rPr>
          <w:rStyle w:val="Emphasis"/>
          <w:highlight w:val="cyan"/>
        </w:rPr>
        <w:t>diversify</w:t>
      </w:r>
      <w:r w:rsidRPr="00BF21BF">
        <w:rPr>
          <w:rStyle w:val="StyleUnderline"/>
        </w:rPr>
        <w:t xml:space="preserve"> its </w:t>
      </w:r>
      <w:proofErr w:type="spellStart"/>
      <w:r w:rsidRPr="00457197">
        <w:rPr>
          <w:rStyle w:val="Emphasis"/>
        </w:rPr>
        <w:t>defence</w:t>
      </w:r>
      <w:proofErr w:type="spellEnd"/>
      <w:r w:rsidRPr="00457197">
        <w:rPr>
          <w:rStyle w:val="Emphasis"/>
        </w:rPr>
        <w:t xml:space="preserve"> </w:t>
      </w:r>
      <w:r w:rsidRPr="00457197">
        <w:rPr>
          <w:rStyle w:val="Emphasis"/>
          <w:highlight w:val="cyan"/>
        </w:rPr>
        <w:t>supply chain</w:t>
      </w:r>
      <w:r w:rsidRPr="00BF21BF">
        <w:rPr>
          <w:rStyle w:val="StyleUnderline"/>
        </w:rPr>
        <w:t xml:space="preserve"> in recent years, especially </w:t>
      </w:r>
      <w:r w:rsidRPr="00457197">
        <w:rPr>
          <w:rStyle w:val="StyleUnderline"/>
          <w:highlight w:val="cyan"/>
        </w:rPr>
        <w:t>through</w:t>
      </w:r>
      <w:r w:rsidRPr="00BF21BF">
        <w:rPr>
          <w:rStyle w:val="StyleUnderline"/>
        </w:rPr>
        <w:t xml:space="preserve"> the ‘</w:t>
      </w:r>
      <w:r w:rsidRPr="00457197">
        <w:rPr>
          <w:rStyle w:val="Emphasis"/>
          <w:highlight w:val="cyan"/>
        </w:rPr>
        <w:t>Make in India’</w:t>
      </w:r>
      <w:r w:rsidRPr="00BF21BF">
        <w:rPr>
          <w:rStyle w:val="StyleUnderline"/>
        </w:rPr>
        <w:t xml:space="preserve"> initiative</w:t>
      </w:r>
      <w:r w:rsidRPr="00457197">
        <w:rPr>
          <w:sz w:val="16"/>
        </w:rPr>
        <w:t xml:space="preserve"> and partnerships with Western nations.69) The ongoing war in Ukraine has exacerbated delays in Russian </w:t>
      </w:r>
      <w:proofErr w:type="spellStart"/>
      <w:r w:rsidRPr="00457197">
        <w:rPr>
          <w:sz w:val="16"/>
        </w:rPr>
        <w:t>defence</w:t>
      </w:r>
      <w:proofErr w:type="spellEnd"/>
      <w:r w:rsidRPr="00457197">
        <w:rPr>
          <w:sz w:val="16"/>
        </w:rPr>
        <w:t xml:space="preserve"> deliveries,70) which could erode confidence in Russia’s reliability as a </w:t>
      </w:r>
      <w:proofErr w:type="spellStart"/>
      <w:r w:rsidRPr="00457197">
        <w:rPr>
          <w:sz w:val="16"/>
        </w:rPr>
        <w:t>defence</w:t>
      </w:r>
      <w:proofErr w:type="spellEnd"/>
      <w:r w:rsidRPr="00457197">
        <w:rPr>
          <w:sz w:val="16"/>
        </w:rPr>
        <w:t xml:space="preserve"> partner.71) It is plausible that continued reliance on Russia for </w:t>
      </w:r>
      <w:proofErr w:type="spellStart"/>
      <w:r w:rsidRPr="00457197">
        <w:rPr>
          <w:sz w:val="16"/>
        </w:rPr>
        <w:t>defence</w:t>
      </w:r>
      <w:proofErr w:type="spellEnd"/>
      <w:r w:rsidRPr="00457197">
        <w:rPr>
          <w:sz w:val="16"/>
        </w:rPr>
        <w:t xml:space="preserve"> supplies may ultimately restrict India’s push for greater strategic autonomy.</w:t>
      </w:r>
    </w:p>
    <w:p w14:paraId="3BEEE932" w14:textId="77777777" w:rsidR="00EC743A" w:rsidRPr="00457197" w:rsidRDefault="00EC743A" w:rsidP="00EC743A">
      <w:pPr>
        <w:rPr>
          <w:sz w:val="16"/>
        </w:rPr>
      </w:pPr>
      <w:r w:rsidRPr="00457197">
        <w:rPr>
          <w:sz w:val="16"/>
        </w:rPr>
        <w:t xml:space="preserve">The </w:t>
      </w:r>
      <w:r w:rsidRPr="00457197">
        <w:rPr>
          <w:rStyle w:val="StyleUnderline"/>
          <w:highlight w:val="cyan"/>
        </w:rPr>
        <w:t>Western Arctic</w:t>
      </w:r>
      <w:r w:rsidRPr="00BF21BF">
        <w:rPr>
          <w:rStyle w:val="StyleUnderline"/>
        </w:rPr>
        <w:t xml:space="preserve"> countries </w:t>
      </w:r>
      <w:r w:rsidRPr="00457197">
        <w:rPr>
          <w:rStyle w:val="StyleUnderline"/>
          <w:highlight w:val="cyan"/>
        </w:rPr>
        <w:t xml:space="preserve">need to </w:t>
      </w:r>
      <w:r w:rsidRPr="00457197">
        <w:rPr>
          <w:rStyle w:val="Emphasis"/>
          <w:highlight w:val="cyan"/>
        </w:rPr>
        <w:t>seize</w:t>
      </w:r>
      <w:r w:rsidRPr="00BF21BF">
        <w:rPr>
          <w:rStyle w:val="StyleUnderline"/>
        </w:rPr>
        <w:t xml:space="preserve"> on </w:t>
      </w:r>
      <w:r w:rsidRPr="00457197">
        <w:rPr>
          <w:rStyle w:val="StyleUnderline"/>
          <w:highlight w:val="cyan"/>
        </w:rPr>
        <w:t xml:space="preserve">this </w:t>
      </w:r>
      <w:r w:rsidRPr="00457197">
        <w:rPr>
          <w:rStyle w:val="Emphasis"/>
          <w:highlight w:val="cyan"/>
        </w:rPr>
        <w:t>opportunity</w:t>
      </w:r>
      <w:r w:rsidRPr="00457197">
        <w:rPr>
          <w:rStyle w:val="StyleUnderline"/>
          <w:highlight w:val="cyan"/>
        </w:rPr>
        <w:t xml:space="preserve"> and attempt to </w:t>
      </w:r>
      <w:r w:rsidRPr="00457197">
        <w:rPr>
          <w:rStyle w:val="Emphasis"/>
          <w:highlight w:val="cyan"/>
        </w:rPr>
        <w:t>proactively engage</w:t>
      </w:r>
      <w:r w:rsidRPr="00BF21BF">
        <w:rPr>
          <w:rStyle w:val="StyleUnderline"/>
        </w:rPr>
        <w:t xml:space="preserve"> with </w:t>
      </w:r>
      <w:r w:rsidRPr="00457197">
        <w:rPr>
          <w:rStyle w:val="StyleUnderline"/>
          <w:highlight w:val="cyan"/>
        </w:rPr>
        <w:t xml:space="preserve">India by </w:t>
      </w:r>
      <w:r w:rsidRPr="00457197">
        <w:rPr>
          <w:rStyle w:val="Emphasis"/>
          <w:highlight w:val="cyan"/>
        </w:rPr>
        <w:t>accelerating</w:t>
      </w:r>
      <w:r w:rsidRPr="00457197">
        <w:rPr>
          <w:rStyle w:val="StyleUnderline"/>
          <w:highlight w:val="cyan"/>
        </w:rPr>
        <w:t xml:space="preserve"> their </w:t>
      </w:r>
      <w:proofErr w:type="spellStart"/>
      <w:r w:rsidRPr="00457197">
        <w:rPr>
          <w:rStyle w:val="Emphasis"/>
          <w:highlight w:val="cyan"/>
        </w:rPr>
        <w:t>defence</w:t>
      </w:r>
      <w:proofErr w:type="spellEnd"/>
      <w:r w:rsidRPr="00457197">
        <w:rPr>
          <w:rStyle w:val="StyleUnderline"/>
          <w:highlight w:val="cyan"/>
        </w:rPr>
        <w:t xml:space="preserve"> and </w:t>
      </w:r>
      <w:r w:rsidRPr="00457197">
        <w:rPr>
          <w:rStyle w:val="Emphasis"/>
          <w:highlight w:val="cyan"/>
        </w:rPr>
        <w:t>security ties</w:t>
      </w:r>
      <w:r w:rsidRPr="00BF21BF">
        <w:rPr>
          <w:rStyle w:val="StyleUnderline"/>
        </w:rPr>
        <w:t xml:space="preserve"> with New Delhi</w:t>
      </w:r>
      <w:r w:rsidRPr="00457197">
        <w:rPr>
          <w:sz w:val="16"/>
        </w:rPr>
        <w:t xml:space="preserve">, such as through the Nordic-India Summit which have been taking place since 2018. The </w:t>
      </w:r>
      <w:r w:rsidRPr="00BF21BF">
        <w:rPr>
          <w:rStyle w:val="StyleUnderline"/>
        </w:rPr>
        <w:t xml:space="preserve">Arctic states also need to </w:t>
      </w:r>
      <w:r w:rsidRPr="00457197">
        <w:rPr>
          <w:rStyle w:val="StyleUnderline"/>
          <w:highlight w:val="cyan"/>
        </w:rPr>
        <w:t>reconsider their stance on</w:t>
      </w:r>
      <w:r w:rsidRPr="00BF21BF">
        <w:rPr>
          <w:rStyle w:val="StyleUnderline"/>
        </w:rPr>
        <w:t xml:space="preserve"> </w:t>
      </w:r>
      <w:r w:rsidRPr="00457197">
        <w:rPr>
          <w:rStyle w:val="Emphasis"/>
          <w:highlight w:val="cyan"/>
        </w:rPr>
        <w:t>exclusivity</w:t>
      </w:r>
      <w:r w:rsidRPr="00BF21BF">
        <w:rPr>
          <w:rStyle w:val="StyleUnderline"/>
        </w:rPr>
        <w:t xml:space="preserve"> in the </w:t>
      </w:r>
      <w:r w:rsidRPr="00457197">
        <w:rPr>
          <w:rStyle w:val="Emphasis"/>
        </w:rPr>
        <w:t>Arctic</w:t>
      </w:r>
      <w:r w:rsidRPr="00BF21BF">
        <w:rPr>
          <w:rStyle w:val="StyleUnderline"/>
        </w:rPr>
        <w:t xml:space="preserve"> and instead </w:t>
      </w:r>
      <w:r w:rsidRPr="00457197">
        <w:rPr>
          <w:rStyle w:val="StyleUnderline"/>
          <w:highlight w:val="cyan"/>
        </w:rPr>
        <w:t xml:space="preserve">be willing to </w:t>
      </w:r>
      <w:r w:rsidRPr="00457197">
        <w:rPr>
          <w:rStyle w:val="Emphasis"/>
          <w:highlight w:val="cyan"/>
        </w:rPr>
        <w:t>invite India</w:t>
      </w:r>
      <w:r w:rsidRPr="00457197">
        <w:rPr>
          <w:rStyle w:val="StyleUnderline"/>
          <w:highlight w:val="cyan"/>
        </w:rPr>
        <w:t xml:space="preserve"> into </w:t>
      </w:r>
      <w:r w:rsidRPr="00457197">
        <w:rPr>
          <w:rStyle w:val="Emphasis"/>
        </w:rPr>
        <w:t xml:space="preserve">various </w:t>
      </w:r>
      <w:r w:rsidRPr="00457197">
        <w:rPr>
          <w:rStyle w:val="Emphasis"/>
          <w:highlight w:val="cyan"/>
        </w:rPr>
        <w:t>Arctic processes</w:t>
      </w:r>
      <w:r w:rsidRPr="00457197">
        <w:rPr>
          <w:sz w:val="16"/>
        </w:rPr>
        <w:t>.</w:t>
      </w:r>
    </w:p>
    <w:p w14:paraId="5774ED7E" w14:textId="77777777" w:rsidR="00EC743A" w:rsidRPr="00457197" w:rsidRDefault="00EC743A" w:rsidP="00EC743A">
      <w:pPr>
        <w:rPr>
          <w:sz w:val="16"/>
        </w:rPr>
      </w:pPr>
      <w:r w:rsidRPr="00457197">
        <w:rPr>
          <w:rStyle w:val="Emphasis"/>
          <w:highlight w:val="cyan"/>
        </w:rPr>
        <w:t>India</w:t>
      </w:r>
      <w:r w:rsidRPr="00457197">
        <w:rPr>
          <w:sz w:val="16"/>
        </w:rPr>
        <w:t xml:space="preserve">, on the other hand, </w:t>
      </w:r>
      <w:r w:rsidRPr="00457197">
        <w:rPr>
          <w:rStyle w:val="StyleUnderline"/>
          <w:highlight w:val="cyan"/>
        </w:rPr>
        <w:t xml:space="preserve">needs to </w:t>
      </w:r>
      <w:r w:rsidRPr="00457197">
        <w:rPr>
          <w:rStyle w:val="Emphasis"/>
          <w:highlight w:val="cyan"/>
        </w:rPr>
        <w:t>diversify</w:t>
      </w:r>
      <w:r w:rsidRPr="00457197">
        <w:rPr>
          <w:rStyle w:val="StyleUnderline"/>
          <w:highlight w:val="cyan"/>
        </w:rPr>
        <w:t xml:space="preserve"> its </w:t>
      </w:r>
      <w:r w:rsidRPr="00457197">
        <w:rPr>
          <w:rStyle w:val="Emphasis"/>
          <w:highlight w:val="cyan"/>
        </w:rPr>
        <w:t>partnerships</w:t>
      </w:r>
      <w:r w:rsidRPr="00457197">
        <w:rPr>
          <w:rStyle w:val="StyleUnderline"/>
          <w:highlight w:val="cyan"/>
        </w:rPr>
        <w:t xml:space="preserve"> with</w:t>
      </w:r>
      <w:r w:rsidRPr="0023024A">
        <w:rPr>
          <w:rStyle w:val="StyleUnderline"/>
        </w:rPr>
        <w:t xml:space="preserve"> countries that </w:t>
      </w:r>
      <w:r w:rsidRPr="00457197">
        <w:rPr>
          <w:rStyle w:val="Emphasis"/>
        </w:rPr>
        <w:t>share</w:t>
      </w:r>
      <w:r w:rsidRPr="0023024A">
        <w:rPr>
          <w:rStyle w:val="StyleUnderline"/>
        </w:rPr>
        <w:t xml:space="preserve"> its </w:t>
      </w:r>
      <w:r w:rsidRPr="00457197">
        <w:rPr>
          <w:rStyle w:val="Emphasis"/>
        </w:rPr>
        <w:t>security outlook</w:t>
      </w:r>
      <w:r w:rsidRPr="00457197">
        <w:rPr>
          <w:sz w:val="16"/>
        </w:rPr>
        <w:t>, including</w:t>
      </w:r>
      <w:r w:rsidRPr="0023024A">
        <w:rPr>
          <w:rStyle w:val="StyleUnderline"/>
        </w:rPr>
        <w:t xml:space="preserve"> </w:t>
      </w:r>
      <w:r w:rsidRPr="00457197">
        <w:rPr>
          <w:rStyle w:val="StyleUnderline"/>
          <w:highlight w:val="cyan"/>
        </w:rPr>
        <w:t xml:space="preserve">the </w:t>
      </w:r>
      <w:r w:rsidRPr="00457197">
        <w:rPr>
          <w:rStyle w:val="Emphasis"/>
          <w:highlight w:val="cyan"/>
        </w:rPr>
        <w:t>US</w:t>
      </w:r>
      <w:r w:rsidRPr="00457197">
        <w:rPr>
          <w:sz w:val="16"/>
        </w:rPr>
        <w:t xml:space="preserve">, France, and other Western allies. This </w:t>
      </w:r>
      <w:r w:rsidRPr="0023024A">
        <w:rPr>
          <w:rStyle w:val="StyleUnderline"/>
        </w:rPr>
        <w:t xml:space="preserve">would </w:t>
      </w:r>
      <w:r w:rsidRPr="00457197">
        <w:rPr>
          <w:rStyle w:val="Emphasis"/>
          <w:highlight w:val="cyan"/>
        </w:rPr>
        <w:t>reduce</w:t>
      </w:r>
      <w:r w:rsidRPr="0023024A">
        <w:rPr>
          <w:rStyle w:val="StyleUnderline"/>
        </w:rPr>
        <w:t xml:space="preserve"> the </w:t>
      </w:r>
      <w:r w:rsidRPr="00457197">
        <w:rPr>
          <w:rStyle w:val="Emphasis"/>
          <w:highlight w:val="cyan"/>
        </w:rPr>
        <w:t>risks</w:t>
      </w:r>
      <w:r w:rsidRPr="00457197">
        <w:rPr>
          <w:rStyle w:val="StyleUnderline"/>
          <w:highlight w:val="cyan"/>
        </w:rPr>
        <w:t xml:space="preserve"> associated with</w:t>
      </w:r>
      <w:r w:rsidRPr="0023024A">
        <w:rPr>
          <w:rStyle w:val="StyleUnderline"/>
        </w:rPr>
        <w:t xml:space="preserve"> </w:t>
      </w:r>
      <w:r w:rsidRPr="00457197">
        <w:rPr>
          <w:rStyle w:val="Emphasis"/>
        </w:rPr>
        <w:t xml:space="preserve">Russian </w:t>
      </w:r>
      <w:r w:rsidRPr="00457197">
        <w:rPr>
          <w:rStyle w:val="Emphasis"/>
          <w:highlight w:val="cyan"/>
        </w:rPr>
        <w:t>dependencies</w:t>
      </w:r>
      <w:r w:rsidRPr="00457197">
        <w:rPr>
          <w:sz w:val="16"/>
        </w:rPr>
        <w:t xml:space="preserve"> and </w:t>
      </w:r>
      <w:r w:rsidRPr="00457197">
        <w:rPr>
          <w:rStyle w:val="StyleUnderline"/>
          <w:highlight w:val="cyan"/>
        </w:rPr>
        <w:t>align India</w:t>
      </w:r>
      <w:r w:rsidRPr="0023024A">
        <w:rPr>
          <w:rStyle w:val="StyleUnderline"/>
        </w:rPr>
        <w:t xml:space="preserve"> more closely </w:t>
      </w:r>
      <w:r w:rsidRPr="00457197">
        <w:rPr>
          <w:rStyle w:val="StyleUnderline"/>
          <w:highlight w:val="cyan"/>
        </w:rPr>
        <w:t>with</w:t>
      </w:r>
      <w:r w:rsidRPr="0023024A">
        <w:rPr>
          <w:rStyle w:val="StyleUnderline"/>
        </w:rPr>
        <w:t xml:space="preserve"> the </w:t>
      </w:r>
      <w:proofErr w:type="spellStart"/>
      <w:r w:rsidRPr="00457197">
        <w:rPr>
          <w:rStyle w:val="Emphasis"/>
          <w:highlight w:val="cyan"/>
        </w:rPr>
        <w:t>defence</w:t>
      </w:r>
      <w:proofErr w:type="spellEnd"/>
      <w:r w:rsidRPr="00457197">
        <w:rPr>
          <w:rStyle w:val="Emphasis"/>
          <w:highlight w:val="cyan"/>
        </w:rPr>
        <w:t xml:space="preserve"> frameworks</w:t>
      </w:r>
      <w:r w:rsidRPr="0023024A">
        <w:rPr>
          <w:rStyle w:val="StyleUnderline"/>
        </w:rPr>
        <w:t xml:space="preserve"> of its Arctic partners</w:t>
      </w:r>
      <w:r w:rsidRPr="00457197">
        <w:rPr>
          <w:sz w:val="16"/>
        </w:rPr>
        <w:t xml:space="preserve">. Additionally, by </w:t>
      </w:r>
      <w:r w:rsidRPr="00457197">
        <w:rPr>
          <w:rStyle w:val="StyleUnderline"/>
          <w:highlight w:val="cyan"/>
        </w:rPr>
        <w:t>reducing</w:t>
      </w:r>
      <w:r w:rsidRPr="0023024A">
        <w:rPr>
          <w:rStyle w:val="StyleUnderline"/>
        </w:rPr>
        <w:t xml:space="preserve"> its </w:t>
      </w:r>
      <w:r w:rsidRPr="00457197">
        <w:rPr>
          <w:rStyle w:val="Emphasis"/>
          <w:highlight w:val="cyan"/>
        </w:rPr>
        <w:t>dependence</w:t>
      </w:r>
      <w:r w:rsidRPr="00457197">
        <w:rPr>
          <w:rStyle w:val="StyleUnderline"/>
          <w:highlight w:val="cyan"/>
        </w:rPr>
        <w:t xml:space="preserve"> on </w:t>
      </w:r>
      <w:r w:rsidRPr="00457197">
        <w:rPr>
          <w:rStyle w:val="Emphasis"/>
          <w:highlight w:val="cyan"/>
        </w:rPr>
        <w:t>Russian arms</w:t>
      </w:r>
      <w:r w:rsidRPr="00457197">
        <w:rPr>
          <w:sz w:val="16"/>
        </w:rPr>
        <w:t xml:space="preserve">, India </w:t>
      </w:r>
      <w:r w:rsidRPr="0023024A">
        <w:rPr>
          <w:rStyle w:val="StyleUnderline"/>
        </w:rPr>
        <w:t xml:space="preserve">could </w:t>
      </w:r>
      <w:r w:rsidRPr="00457197">
        <w:rPr>
          <w:rStyle w:val="StyleUnderline"/>
          <w:highlight w:val="cyan"/>
        </w:rPr>
        <w:t>avoid undermining</w:t>
      </w:r>
      <w:r w:rsidRPr="0023024A">
        <w:rPr>
          <w:rStyle w:val="StyleUnderline"/>
        </w:rPr>
        <w:t xml:space="preserve"> its </w:t>
      </w:r>
      <w:r w:rsidRPr="00457197">
        <w:rPr>
          <w:rStyle w:val="StyleUnderline"/>
          <w:highlight w:val="cyan"/>
        </w:rPr>
        <w:t>image as</w:t>
      </w:r>
      <w:r w:rsidRPr="0023024A">
        <w:rPr>
          <w:rStyle w:val="StyleUnderline"/>
        </w:rPr>
        <w:t xml:space="preserve"> a </w:t>
      </w:r>
      <w:r w:rsidRPr="00457197">
        <w:rPr>
          <w:rStyle w:val="Emphasis"/>
          <w:highlight w:val="cyan"/>
        </w:rPr>
        <w:t>neutral</w:t>
      </w:r>
      <w:r w:rsidRPr="0023024A">
        <w:rPr>
          <w:rStyle w:val="StyleUnderline"/>
        </w:rPr>
        <w:t xml:space="preserve">, </w:t>
      </w:r>
      <w:r w:rsidRPr="00457197">
        <w:rPr>
          <w:rStyle w:val="Emphasis"/>
        </w:rPr>
        <w:t xml:space="preserve">responsible </w:t>
      </w:r>
      <w:r w:rsidRPr="00457197">
        <w:rPr>
          <w:rStyle w:val="Emphasis"/>
          <w:highlight w:val="cyan"/>
        </w:rPr>
        <w:t>actor</w:t>
      </w:r>
      <w:r w:rsidRPr="00457197">
        <w:rPr>
          <w:rStyle w:val="StyleUnderline"/>
          <w:highlight w:val="cyan"/>
        </w:rPr>
        <w:t xml:space="preserve"> on the global stage</w:t>
      </w:r>
      <w:r w:rsidRPr="00457197">
        <w:rPr>
          <w:sz w:val="16"/>
        </w:rPr>
        <w:t xml:space="preserve">. Such a </w:t>
      </w:r>
      <w:r w:rsidRPr="0023024A">
        <w:rPr>
          <w:rStyle w:val="StyleUnderline"/>
        </w:rPr>
        <w:t xml:space="preserve">shift would </w:t>
      </w:r>
      <w:r w:rsidRPr="00457197">
        <w:rPr>
          <w:rStyle w:val="StyleUnderline"/>
          <w:highlight w:val="cyan"/>
        </w:rPr>
        <w:t xml:space="preserve">enable India to better integrate into </w:t>
      </w:r>
      <w:r w:rsidRPr="00457197">
        <w:rPr>
          <w:rStyle w:val="Emphasis"/>
          <w:highlight w:val="cyan"/>
        </w:rPr>
        <w:t>coalitions</w:t>
      </w:r>
      <w:r w:rsidRPr="0023024A">
        <w:rPr>
          <w:rStyle w:val="StyleUnderline"/>
        </w:rPr>
        <w:t xml:space="preserve"> </w:t>
      </w:r>
      <w:r w:rsidRPr="00457197">
        <w:rPr>
          <w:sz w:val="16"/>
        </w:rPr>
        <w:t xml:space="preserve">in regions </w:t>
      </w:r>
      <w:r w:rsidRPr="00457197">
        <w:rPr>
          <w:rStyle w:val="StyleUnderline"/>
          <w:highlight w:val="cyan"/>
        </w:rPr>
        <w:t>where Russian influence</w:t>
      </w:r>
      <w:r w:rsidRPr="0023024A">
        <w:rPr>
          <w:rStyle w:val="StyleUnderline"/>
        </w:rPr>
        <w:t xml:space="preserve"> is </w:t>
      </w:r>
      <w:r w:rsidRPr="00457197">
        <w:rPr>
          <w:rStyle w:val="StyleUnderline"/>
          <w:highlight w:val="cyan"/>
        </w:rPr>
        <w:t>viewed with suspicion</w:t>
      </w:r>
      <w:r w:rsidRPr="00457197">
        <w:rPr>
          <w:sz w:val="16"/>
        </w:rPr>
        <w:t>.</w:t>
      </w:r>
    </w:p>
    <w:p w14:paraId="3BC7DBCE" w14:textId="77777777" w:rsidR="00EC743A" w:rsidRPr="00457197" w:rsidRDefault="00EC743A" w:rsidP="00EC743A">
      <w:pPr>
        <w:rPr>
          <w:sz w:val="16"/>
        </w:rPr>
      </w:pPr>
      <w:r w:rsidRPr="00457197">
        <w:rPr>
          <w:sz w:val="16"/>
        </w:rPr>
        <w:t xml:space="preserve">Ultimately, an Arctic strategy that strikes a balance between India’s relations with Russia and the Western Arctic states is more likely to </w:t>
      </w:r>
      <w:r w:rsidRPr="00457197">
        <w:rPr>
          <w:rStyle w:val="StyleUnderline"/>
          <w:highlight w:val="cyan"/>
        </w:rPr>
        <w:t>reinforce</w:t>
      </w:r>
      <w:r w:rsidRPr="0023024A">
        <w:rPr>
          <w:rStyle w:val="StyleUnderline"/>
        </w:rPr>
        <w:t xml:space="preserve"> India’s </w:t>
      </w:r>
      <w:r w:rsidRPr="00457197">
        <w:rPr>
          <w:rStyle w:val="Emphasis"/>
          <w:highlight w:val="cyan"/>
        </w:rPr>
        <w:t>strategic autonomy</w:t>
      </w:r>
      <w:r w:rsidRPr="0023024A">
        <w:rPr>
          <w:rStyle w:val="StyleUnderline"/>
        </w:rPr>
        <w:t xml:space="preserve"> by </w:t>
      </w:r>
      <w:r w:rsidRPr="00457197">
        <w:rPr>
          <w:rStyle w:val="StyleUnderline"/>
          <w:highlight w:val="cyan"/>
        </w:rPr>
        <w:t>enabling it to maintain</w:t>
      </w:r>
      <w:r w:rsidRPr="0023024A">
        <w:rPr>
          <w:rStyle w:val="StyleUnderline"/>
        </w:rPr>
        <w:t xml:space="preserve"> a </w:t>
      </w:r>
      <w:r w:rsidRPr="00457197">
        <w:rPr>
          <w:rStyle w:val="Emphasis"/>
          <w:highlight w:val="cyan"/>
        </w:rPr>
        <w:t>balanced position</w:t>
      </w:r>
      <w:r w:rsidRPr="0023024A">
        <w:rPr>
          <w:rStyle w:val="StyleUnderline"/>
        </w:rPr>
        <w:t xml:space="preserve"> in </w:t>
      </w:r>
      <w:r w:rsidRPr="0023024A">
        <w:rPr>
          <w:rStyle w:val="StyleUnderline"/>
        </w:rPr>
        <w:lastRenderedPageBreak/>
        <w:t>its relationships with other major powers</w:t>
      </w:r>
      <w:r w:rsidRPr="00457197">
        <w:rPr>
          <w:sz w:val="16"/>
        </w:rPr>
        <w:t xml:space="preserve">, thereby </w:t>
      </w:r>
      <w:r w:rsidRPr="00457197">
        <w:rPr>
          <w:rStyle w:val="StyleUnderline"/>
          <w:highlight w:val="cyan"/>
        </w:rPr>
        <w:t>enhancing</w:t>
      </w:r>
      <w:r w:rsidRPr="0023024A">
        <w:rPr>
          <w:rStyle w:val="StyleUnderline"/>
        </w:rPr>
        <w:t xml:space="preserve"> its </w:t>
      </w:r>
      <w:r w:rsidRPr="00457197">
        <w:rPr>
          <w:rStyle w:val="StyleUnderline"/>
          <w:highlight w:val="cyan"/>
        </w:rPr>
        <w:t xml:space="preserve">role as a </w:t>
      </w:r>
      <w:r w:rsidRPr="00457197">
        <w:rPr>
          <w:rStyle w:val="Emphasis"/>
          <w:highlight w:val="cyan"/>
        </w:rPr>
        <w:t>credible security partner</w:t>
      </w:r>
      <w:r w:rsidRPr="0023024A">
        <w:rPr>
          <w:rStyle w:val="StyleUnderline"/>
        </w:rPr>
        <w:t xml:space="preserve"> on the </w:t>
      </w:r>
      <w:r w:rsidRPr="00457197">
        <w:rPr>
          <w:rStyle w:val="Emphasis"/>
        </w:rPr>
        <w:t>world stage</w:t>
      </w:r>
      <w:r w:rsidRPr="00457197">
        <w:rPr>
          <w:sz w:val="16"/>
        </w:rPr>
        <w:t>.</w:t>
      </w:r>
    </w:p>
    <w:p w14:paraId="7D48504A" w14:textId="77777777" w:rsidR="00EC743A" w:rsidRPr="00A8115F" w:rsidRDefault="00EC743A" w:rsidP="00A35018">
      <w:pPr>
        <w:pStyle w:val="Heading4"/>
        <w:rPr>
          <w:rFonts w:eastAsia="Times New Roman"/>
          <w:highlight w:val="cyan"/>
        </w:rPr>
      </w:pPr>
      <w:r w:rsidRPr="00A8115F">
        <w:rPr>
          <w:rFonts w:eastAsia="Times New Roman"/>
        </w:rPr>
        <w:t xml:space="preserve">Indian </w:t>
      </w:r>
      <w:r>
        <w:rPr>
          <w:rFonts w:eastAsia="Times New Roman"/>
        </w:rPr>
        <w:t>influence</w:t>
      </w:r>
      <w:r w:rsidRPr="00A8115F">
        <w:rPr>
          <w:rFonts w:eastAsia="Times New Roman"/>
        </w:rPr>
        <w:t xml:space="preserve"> </w:t>
      </w:r>
      <w:r>
        <w:rPr>
          <w:rFonts w:eastAsia="Times New Roman"/>
        </w:rPr>
        <w:t>solves</w:t>
      </w:r>
      <w:r w:rsidRPr="00A8115F">
        <w:rPr>
          <w:rFonts w:eastAsia="Times New Roman"/>
        </w:rPr>
        <w:t xml:space="preserve"> every threat.</w:t>
      </w:r>
    </w:p>
    <w:p w14:paraId="5A3D1AA5" w14:textId="77777777" w:rsidR="00EC743A" w:rsidRPr="00A8115F" w:rsidRDefault="00EC743A" w:rsidP="00EC743A">
      <w:pPr>
        <w:rPr>
          <w:rFonts w:eastAsia="Aptos"/>
          <w:highlight w:val="cyan"/>
          <w:u w:val="single"/>
        </w:rPr>
      </w:pPr>
      <w:r w:rsidRPr="00A8115F">
        <w:rPr>
          <w:rFonts w:eastAsia="Aptos"/>
          <w:b/>
          <w:bCs/>
          <w:sz w:val="26"/>
        </w:rPr>
        <w:t xml:space="preserve">Saran ’21 </w:t>
      </w:r>
      <w:r w:rsidRPr="00A8115F">
        <w:rPr>
          <w:rFonts w:eastAsia="Aptos"/>
        </w:rPr>
        <w:t>[Shyam; October 7;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https://www.tribuneindia.com/news/comment/seize-the-moment-321202]</w:t>
      </w:r>
    </w:p>
    <w:p w14:paraId="75341E34" w14:textId="77777777" w:rsidR="00EC743A" w:rsidRPr="00A8115F" w:rsidRDefault="00EC743A" w:rsidP="00EC743A">
      <w:pPr>
        <w:rPr>
          <w:rFonts w:eastAsia="Aptos"/>
          <w:highlight w:val="cyan"/>
          <w:u w:val="single"/>
        </w:rPr>
      </w:pPr>
      <w:r w:rsidRPr="00A8115F">
        <w:rPr>
          <w:rFonts w:eastAsia="Aptos"/>
          <w:u w:val="single"/>
        </w:rPr>
        <w:t xml:space="preserve">An </w:t>
      </w:r>
      <w:r w:rsidRPr="00A8115F">
        <w:rPr>
          <w:rFonts w:eastAsia="Aptos"/>
          <w:b/>
          <w:iCs/>
          <w:highlight w:val="cyan"/>
          <w:u w:val="single"/>
          <w:bdr w:val="single" w:sz="8" w:space="0" w:color="auto"/>
        </w:rPr>
        <w:t>indispensable requirement</w:t>
      </w:r>
      <w:r w:rsidRPr="00A8115F">
        <w:rPr>
          <w:rFonts w:eastAsia="Aptos"/>
          <w:highlight w:val="cyan"/>
          <w:u w:val="single"/>
        </w:rPr>
        <w:t xml:space="preserve"> to</w:t>
      </w:r>
      <w:r w:rsidRPr="00A8115F">
        <w:rPr>
          <w:rFonts w:eastAsia="Aptos"/>
          <w:u w:val="single"/>
        </w:rPr>
        <w:t xml:space="preserve"> charting </w:t>
      </w:r>
      <w:r w:rsidRPr="00A8115F">
        <w:rPr>
          <w:rFonts w:eastAsia="Aptos"/>
          <w:highlight w:val="cyan"/>
          <w:u w:val="single"/>
        </w:rPr>
        <w:t>India’s</w:t>
      </w:r>
      <w:r w:rsidRPr="00A8115F">
        <w:rPr>
          <w:rFonts w:eastAsia="Aptos"/>
          <w:u w:val="single"/>
        </w:rPr>
        <w:t xml:space="preserve"> </w:t>
      </w:r>
      <w:r w:rsidRPr="00A8115F">
        <w:rPr>
          <w:rFonts w:eastAsia="Aptos"/>
          <w:b/>
          <w:iCs/>
          <w:u w:val="single"/>
          <w:bdr w:val="single" w:sz="8" w:space="0" w:color="auto"/>
        </w:rPr>
        <w:t>path</w:t>
      </w:r>
      <w:r w:rsidRPr="00A8115F">
        <w:rPr>
          <w:rFonts w:eastAsia="Aptos"/>
          <w:u w:val="single"/>
        </w:rPr>
        <w:t xml:space="preserve"> to </w:t>
      </w:r>
      <w:r w:rsidRPr="00A8115F">
        <w:rPr>
          <w:rFonts w:eastAsia="Aptos"/>
          <w:b/>
          <w:iCs/>
          <w:highlight w:val="cyan"/>
          <w:u w:val="single"/>
          <w:bdr w:val="single" w:sz="8" w:space="0" w:color="auto"/>
        </w:rPr>
        <w:t>power</w:t>
      </w:r>
      <w:r w:rsidRPr="00A8115F">
        <w:rPr>
          <w:rFonts w:eastAsia="Aptos"/>
          <w:highlight w:val="cyan"/>
          <w:u w:val="single"/>
        </w:rPr>
        <w:t xml:space="preserve"> is </w:t>
      </w:r>
      <w:r w:rsidRPr="00A8115F">
        <w:rPr>
          <w:rFonts w:eastAsia="Aptos"/>
          <w:u w:val="single"/>
        </w:rPr>
        <w:t xml:space="preserve">getting the country back on a </w:t>
      </w:r>
      <w:r w:rsidRPr="00A8115F">
        <w:rPr>
          <w:rFonts w:eastAsia="Aptos"/>
          <w:b/>
          <w:iCs/>
          <w:u w:val="single"/>
          <w:bdr w:val="single" w:sz="8" w:space="0" w:color="auto"/>
        </w:rPr>
        <w:t xml:space="preserve">high </w:t>
      </w:r>
      <w:r w:rsidRPr="00A8115F">
        <w:rPr>
          <w:rFonts w:eastAsia="Aptos"/>
          <w:b/>
          <w:iCs/>
          <w:highlight w:val="cyan"/>
          <w:u w:val="single"/>
          <w:bdr w:val="single" w:sz="8" w:space="0" w:color="auto"/>
        </w:rPr>
        <w:t>growth</w:t>
      </w:r>
      <w:r w:rsidRPr="00A8115F">
        <w:rPr>
          <w:rFonts w:eastAsia="Aptos"/>
          <w:u w:val="single"/>
        </w:rPr>
        <w:t xml:space="preserve"> trajectory</w:t>
      </w:r>
      <w:r w:rsidRPr="00A8115F">
        <w:rPr>
          <w:rFonts w:eastAsia="Aptos"/>
          <w:sz w:val="16"/>
        </w:rPr>
        <w:t xml:space="preserve">. It is </w:t>
      </w:r>
      <w:r w:rsidRPr="00A8115F">
        <w:rPr>
          <w:rFonts w:eastAsia="Aptos"/>
          <w:u w:val="single"/>
        </w:rPr>
        <w:t xml:space="preserve">the </w:t>
      </w:r>
      <w:r w:rsidRPr="00A8115F">
        <w:rPr>
          <w:rFonts w:eastAsia="Aptos"/>
          <w:b/>
          <w:iCs/>
          <w:u w:val="single"/>
          <w:bdr w:val="single" w:sz="8" w:space="0" w:color="auto"/>
        </w:rPr>
        <w:t>substance</w:t>
      </w:r>
      <w:r w:rsidRPr="00A8115F">
        <w:rPr>
          <w:rFonts w:eastAsia="Aptos"/>
          <w:u w:val="single"/>
        </w:rPr>
        <w:t xml:space="preserve"> of </w:t>
      </w:r>
      <w:r w:rsidRPr="00A8115F">
        <w:rPr>
          <w:rFonts w:eastAsia="Aptos"/>
          <w:b/>
          <w:iCs/>
          <w:u w:val="single"/>
          <w:bdr w:val="single" w:sz="8" w:space="0" w:color="auto"/>
        </w:rPr>
        <w:t>economic muscle</w:t>
      </w:r>
      <w:r w:rsidRPr="00A8115F">
        <w:rPr>
          <w:rFonts w:eastAsia="Aptos"/>
          <w:u w:val="single"/>
        </w:rPr>
        <w:t xml:space="preserve"> rather than </w:t>
      </w:r>
      <w:r w:rsidRPr="00A8115F">
        <w:rPr>
          <w:rFonts w:eastAsia="Aptos"/>
          <w:b/>
          <w:iCs/>
          <w:u w:val="single"/>
          <w:bdr w:val="single" w:sz="8" w:space="0" w:color="auto"/>
        </w:rPr>
        <w:t>mere</w:t>
      </w:r>
      <w:r w:rsidRPr="00A8115F">
        <w:rPr>
          <w:rFonts w:eastAsia="Aptos"/>
          <w:sz w:val="16"/>
        </w:rPr>
        <w:t xml:space="preserve"> posture of </w:t>
      </w:r>
      <w:r w:rsidRPr="00A8115F">
        <w:rPr>
          <w:rFonts w:eastAsia="Aptos"/>
          <w:b/>
          <w:iCs/>
          <w:u w:val="single"/>
          <w:bdr w:val="single" w:sz="8" w:space="0" w:color="auto"/>
        </w:rPr>
        <w:t>strength</w:t>
      </w:r>
      <w:r w:rsidRPr="00A8115F">
        <w:rPr>
          <w:rFonts w:eastAsia="Aptos"/>
          <w:sz w:val="16"/>
        </w:rPr>
        <w:t xml:space="preserve"> which </w:t>
      </w:r>
      <w:r w:rsidRPr="00A8115F">
        <w:rPr>
          <w:rFonts w:eastAsia="Aptos"/>
          <w:u w:val="single"/>
        </w:rPr>
        <w:t xml:space="preserve">will </w:t>
      </w:r>
      <w:r w:rsidRPr="00A8115F">
        <w:rPr>
          <w:rFonts w:eastAsia="Aptos"/>
          <w:highlight w:val="cyan"/>
          <w:u w:val="single"/>
        </w:rPr>
        <w:t xml:space="preserve">expand </w:t>
      </w:r>
      <w:r w:rsidRPr="00A8115F">
        <w:rPr>
          <w:rFonts w:eastAsia="Aptos"/>
          <w:b/>
          <w:iCs/>
          <w:highlight w:val="cyan"/>
          <w:u w:val="single"/>
          <w:bdr w:val="single" w:sz="8" w:space="0" w:color="auto"/>
        </w:rPr>
        <w:t xml:space="preserve">room for </w:t>
      </w:r>
      <w:proofErr w:type="spellStart"/>
      <w:r w:rsidRPr="00A8115F">
        <w:rPr>
          <w:rFonts w:eastAsia="Aptos"/>
          <w:b/>
          <w:iCs/>
          <w:highlight w:val="cyan"/>
          <w:u w:val="single"/>
          <w:bdr w:val="single" w:sz="8" w:space="0" w:color="auto"/>
        </w:rPr>
        <w:t>manouevre</w:t>
      </w:r>
      <w:proofErr w:type="spellEnd"/>
      <w:r w:rsidRPr="00A8115F">
        <w:rPr>
          <w:rFonts w:eastAsia="Aptos"/>
          <w:u w:val="single"/>
        </w:rPr>
        <w:t xml:space="preserve"> in an era of geopolitical contestation. This requires not only </w:t>
      </w:r>
      <w:r w:rsidRPr="00A8115F">
        <w:rPr>
          <w:rFonts w:eastAsia="Aptos"/>
          <w:b/>
          <w:iCs/>
          <w:u w:val="single"/>
          <w:bdr w:val="single" w:sz="8" w:space="0" w:color="auto"/>
        </w:rPr>
        <w:t>sustaining</w:t>
      </w:r>
      <w:r w:rsidRPr="00A8115F">
        <w:rPr>
          <w:rFonts w:eastAsia="Aptos"/>
          <w:u w:val="single"/>
        </w:rPr>
        <w:t xml:space="preserve"> but</w:t>
      </w:r>
      <w:r w:rsidRPr="00A8115F">
        <w:rPr>
          <w:rFonts w:eastAsia="Aptos"/>
          <w:sz w:val="16"/>
        </w:rPr>
        <w:t xml:space="preserve"> also </w:t>
      </w:r>
      <w:r w:rsidRPr="00A8115F">
        <w:rPr>
          <w:rFonts w:eastAsia="Aptos"/>
          <w:b/>
          <w:iCs/>
          <w:u w:val="single"/>
          <w:bdr w:val="single" w:sz="8" w:space="0" w:color="auto"/>
        </w:rPr>
        <w:t>expanding</w:t>
      </w:r>
      <w:r w:rsidRPr="00A8115F">
        <w:rPr>
          <w:rFonts w:eastAsia="Aptos"/>
          <w:u w:val="single"/>
        </w:rPr>
        <w:t xml:space="preserve"> the outward orientation of the economy</w:t>
      </w:r>
      <w:r w:rsidRPr="00A8115F">
        <w:rPr>
          <w:rFonts w:eastAsia="Aptos"/>
          <w:sz w:val="16"/>
        </w:rPr>
        <w:t xml:space="preserve"> and its becoming part of both regional and global supply chains. </w:t>
      </w:r>
      <w:proofErr w:type="spellStart"/>
      <w:r w:rsidRPr="00A8115F">
        <w:rPr>
          <w:rFonts w:eastAsia="Aptos"/>
          <w:sz w:val="16"/>
        </w:rPr>
        <w:t>Atmanirbhar</w:t>
      </w:r>
      <w:proofErr w:type="spellEnd"/>
      <w:r w:rsidRPr="00A8115F">
        <w:rPr>
          <w:rFonts w:eastAsia="Aptos"/>
          <w:sz w:val="16"/>
        </w:rPr>
        <w:t xml:space="preserve"> Bharat must not mean a relapse into a high-cost and low-quality economy which prevailed before the 1990s. India’s future as a great power requires its integration with the regional and global economy and </w:t>
      </w:r>
      <w:r w:rsidRPr="00A8115F">
        <w:rPr>
          <w:rFonts w:eastAsia="Aptos"/>
          <w:u w:val="single"/>
        </w:rPr>
        <w:t xml:space="preserve">India must </w:t>
      </w:r>
      <w:r w:rsidRPr="00A8115F">
        <w:rPr>
          <w:rFonts w:eastAsia="Aptos"/>
          <w:b/>
          <w:iCs/>
          <w:highlight w:val="cyan"/>
          <w:u w:val="single"/>
          <w:bdr w:val="single" w:sz="8" w:space="0" w:color="auto"/>
        </w:rPr>
        <w:t>position</w:t>
      </w:r>
      <w:r w:rsidRPr="00A8115F">
        <w:rPr>
          <w:rFonts w:eastAsia="Aptos"/>
          <w:highlight w:val="cyan"/>
          <w:u w:val="single"/>
        </w:rPr>
        <w:t xml:space="preserve"> itself as </w:t>
      </w:r>
      <w:r w:rsidRPr="00A8115F">
        <w:rPr>
          <w:rFonts w:eastAsia="Aptos"/>
          <w:u w:val="single"/>
        </w:rPr>
        <w:t xml:space="preserve">the </w:t>
      </w:r>
      <w:r w:rsidRPr="00A8115F">
        <w:rPr>
          <w:rFonts w:eastAsia="Aptos"/>
          <w:b/>
          <w:iCs/>
          <w:highlight w:val="cyan"/>
          <w:u w:val="single"/>
          <w:bdr w:val="single" w:sz="8" w:space="0" w:color="auto"/>
        </w:rPr>
        <w:t>engine of growth</w:t>
      </w:r>
      <w:r w:rsidRPr="00A8115F">
        <w:rPr>
          <w:rFonts w:eastAsia="Aptos"/>
          <w:u w:val="single"/>
        </w:rPr>
        <w:t xml:space="preserve"> for the entire subcontinent</w:t>
      </w:r>
      <w:r w:rsidRPr="00A8115F">
        <w:rPr>
          <w:rFonts w:eastAsia="Aptos"/>
          <w:sz w:val="16"/>
        </w:rPr>
        <w:t xml:space="preserve">. The </w:t>
      </w:r>
      <w:proofErr w:type="spellStart"/>
      <w:r w:rsidRPr="00A8115F">
        <w:rPr>
          <w:rFonts w:eastAsia="Aptos"/>
          <w:sz w:val="16"/>
        </w:rPr>
        <w:t>Neighbourhood</w:t>
      </w:r>
      <w:proofErr w:type="spellEnd"/>
      <w:r w:rsidRPr="00A8115F">
        <w:rPr>
          <w:rFonts w:eastAsia="Aptos"/>
          <w:sz w:val="16"/>
        </w:rPr>
        <w:t xml:space="preserve"> First policy needs to be underpinned by regional economic integration and SAARC should be </w:t>
      </w:r>
      <w:proofErr w:type="spellStart"/>
      <w:r w:rsidRPr="00A8115F">
        <w:rPr>
          <w:rFonts w:eastAsia="Aptos"/>
          <w:sz w:val="16"/>
        </w:rPr>
        <w:t>utilised</w:t>
      </w:r>
      <w:proofErr w:type="spellEnd"/>
      <w:r w:rsidRPr="00A8115F">
        <w:rPr>
          <w:rFonts w:eastAsia="Aptos"/>
          <w:sz w:val="16"/>
        </w:rPr>
        <w:t xml:space="preserve">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A8115F">
        <w:rPr>
          <w:rFonts w:eastAsia="Aptos"/>
          <w:u w:val="single"/>
        </w:rPr>
        <w:t xml:space="preserve">India could become a </w:t>
      </w:r>
      <w:r w:rsidRPr="00A8115F">
        <w:rPr>
          <w:rFonts w:eastAsia="Aptos"/>
          <w:b/>
          <w:iCs/>
          <w:u w:val="single"/>
          <w:bdr w:val="single" w:sz="8" w:space="0" w:color="auto"/>
        </w:rPr>
        <w:t>preferred partner</w:t>
      </w:r>
      <w:r w:rsidRPr="00A8115F">
        <w:rPr>
          <w:rFonts w:eastAsia="Aptos"/>
          <w:u w:val="single"/>
        </w:rPr>
        <w:t xml:space="preserve"> to</w:t>
      </w:r>
      <w:r w:rsidRPr="00A8115F">
        <w:rPr>
          <w:rFonts w:eastAsia="Aptos"/>
          <w:sz w:val="16"/>
        </w:rPr>
        <w:t xml:space="preserve"> its </w:t>
      </w:r>
      <w:r w:rsidRPr="00A8115F">
        <w:rPr>
          <w:rFonts w:eastAsia="Aptos"/>
          <w:b/>
          <w:iCs/>
          <w:u w:val="single"/>
          <w:bdr w:val="single" w:sz="8" w:space="0" w:color="auto"/>
        </w:rPr>
        <w:t>South Asia</w:t>
      </w:r>
      <w:r w:rsidRPr="00A8115F">
        <w:rPr>
          <w:rFonts w:eastAsia="Aptos"/>
          <w:sz w:val="16"/>
        </w:rPr>
        <w:t xml:space="preserve">n </w:t>
      </w:r>
      <w:proofErr w:type="spellStart"/>
      <w:r w:rsidRPr="00A8115F">
        <w:rPr>
          <w:rFonts w:eastAsia="Aptos"/>
          <w:sz w:val="16"/>
        </w:rPr>
        <w:t>neighbours</w:t>
      </w:r>
      <w:proofErr w:type="spellEnd"/>
      <w:r w:rsidRPr="00A8115F">
        <w:rPr>
          <w:rFonts w:eastAsia="Aptos"/>
          <w:sz w:val="16"/>
        </w:rPr>
        <w:t xml:space="preserve"> in their pursuit of social and economic development, </w:t>
      </w:r>
      <w:r w:rsidRPr="00A8115F">
        <w:rPr>
          <w:rFonts w:eastAsia="Aptos"/>
          <w:u w:val="single"/>
        </w:rPr>
        <w:t>drawing upon</w:t>
      </w:r>
      <w:r w:rsidRPr="00A8115F">
        <w:rPr>
          <w:rFonts w:eastAsia="Aptos"/>
          <w:sz w:val="16"/>
        </w:rPr>
        <w:t xml:space="preserve"> the advantage of proximity, the size of the Indian market and the deep cultural </w:t>
      </w:r>
      <w:r w:rsidRPr="00A8115F">
        <w:rPr>
          <w:rFonts w:eastAsia="Aptos"/>
          <w:b/>
          <w:iCs/>
          <w:highlight w:val="cyan"/>
          <w:u w:val="single"/>
          <w:bdr w:val="single" w:sz="8" w:space="0" w:color="auto"/>
        </w:rPr>
        <w:t>affinities</w:t>
      </w:r>
      <w:r w:rsidRPr="00A8115F">
        <w:rPr>
          <w:rFonts w:eastAsia="Aptos"/>
          <w:u w:val="single"/>
        </w:rPr>
        <w:t xml:space="preserve"> that </w:t>
      </w:r>
      <w:r w:rsidRPr="00A8115F">
        <w:rPr>
          <w:rFonts w:eastAsia="Aptos"/>
          <w:highlight w:val="cyan"/>
          <w:u w:val="single"/>
        </w:rPr>
        <w:t>bind</w:t>
      </w:r>
      <w:r w:rsidRPr="00A8115F">
        <w:rPr>
          <w:rFonts w:eastAsia="Aptos"/>
          <w:sz w:val="16"/>
        </w:rPr>
        <w:t xml:space="preserve"> the people of </w:t>
      </w:r>
      <w:r w:rsidRPr="00A8115F">
        <w:rPr>
          <w:rFonts w:eastAsia="Aptos"/>
          <w:u w:val="single"/>
        </w:rPr>
        <w:t xml:space="preserve">the </w:t>
      </w:r>
      <w:r w:rsidRPr="00A8115F">
        <w:rPr>
          <w:rFonts w:eastAsia="Aptos"/>
          <w:highlight w:val="cyan"/>
          <w:u w:val="single"/>
        </w:rPr>
        <w:t>subcontinent together</w:t>
      </w:r>
      <w:r w:rsidRPr="00A8115F">
        <w:rPr>
          <w:rFonts w:eastAsia="Aptos"/>
          <w:sz w:val="16"/>
        </w:rPr>
        <w:t>.</w:t>
      </w:r>
    </w:p>
    <w:p w14:paraId="6B77B12A" w14:textId="77777777" w:rsidR="00EC743A" w:rsidRPr="00A8115F" w:rsidRDefault="00EC743A" w:rsidP="00EC743A">
      <w:pPr>
        <w:rPr>
          <w:rFonts w:eastAsia="Aptos"/>
          <w:highlight w:val="cyan"/>
          <w:u w:val="single"/>
        </w:rPr>
      </w:pPr>
      <w:r w:rsidRPr="00A8115F">
        <w:rPr>
          <w:rFonts w:eastAsia="Aptos"/>
          <w:sz w:val="16"/>
        </w:rPr>
        <w:t xml:space="preserve">India is at a stage of its development cycle when it needs large infusions of capital and technology. India can leverage its benign partnerships with the key knowledge and financial </w:t>
      </w:r>
      <w:proofErr w:type="spellStart"/>
      <w:r w:rsidRPr="00A8115F">
        <w:rPr>
          <w:rFonts w:eastAsia="Aptos"/>
          <w:sz w:val="16"/>
        </w:rPr>
        <w:t>centres</w:t>
      </w:r>
      <w:proofErr w:type="spellEnd"/>
      <w:r w:rsidRPr="00A8115F">
        <w:rPr>
          <w:rFonts w:eastAsia="Aptos"/>
          <w:sz w:val="16"/>
        </w:rPr>
        <w:t xml:space="preserve"> of the world, in particular, the US, Europe and Japan, to build a stronger and modern economy. The evolving geopolitical situation places India in a sweet spot because of concerns about a rising challenge from China.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69D49742" w14:textId="77777777" w:rsidR="00EC743A" w:rsidRPr="00A8115F" w:rsidRDefault="00EC743A" w:rsidP="00EC743A">
      <w:pPr>
        <w:rPr>
          <w:rFonts w:eastAsia="Aptos"/>
          <w:highlight w:val="cyan"/>
          <w:u w:val="single"/>
        </w:rPr>
      </w:pPr>
      <w:r w:rsidRPr="00A8115F">
        <w:rPr>
          <w:rFonts w:eastAsia="Aptos"/>
          <w:sz w:val="16"/>
        </w:rPr>
        <w:t>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There is no option but to raise the level of military preparedness on our land frontiers but leveraging, in parallel, the country’s maritime assets and its partnerships with other naval powers in the Indo-Pacific, including through Quad.</w:t>
      </w:r>
    </w:p>
    <w:p w14:paraId="1BBBBAB0" w14:textId="77777777" w:rsidR="00EC743A" w:rsidRPr="00A8115F" w:rsidRDefault="00EC743A" w:rsidP="00EC743A">
      <w:pPr>
        <w:rPr>
          <w:rFonts w:eastAsia="Aptos"/>
          <w:highlight w:val="cyan"/>
          <w:u w:val="single"/>
        </w:rPr>
      </w:pPr>
      <w:r w:rsidRPr="00A8115F">
        <w:rPr>
          <w:rFonts w:eastAsia="Aptos"/>
          <w:u w:val="single"/>
        </w:rPr>
        <w:t>Most</w:t>
      </w:r>
      <w:r w:rsidRPr="00A8115F">
        <w:rPr>
          <w:rFonts w:eastAsia="Aptos"/>
          <w:sz w:val="16"/>
        </w:rPr>
        <w:t xml:space="preserve"> of the </w:t>
      </w:r>
      <w:r w:rsidRPr="00A8115F">
        <w:rPr>
          <w:rFonts w:eastAsia="Aptos"/>
          <w:highlight w:val="cyan"/>
          <w:u w:val="single"/>
        </w:rPr>
        <w:t>challenges</w:t>
      </w:r>
      <w:r w:rsidRPr="00A8115F">
        <w:rPr>
          <w:rFonts w:eastAsia="Aptos"/>
          <w:sz w:val="16"/>
        </w:rPr>
        <w:t xml:space="preserve"> that confront the country </w:t>
      </w:r>
      <w:r w:rsidRPr="00A8115F">
        <w:rPr>
          <w:rFonts w:eastAsia="Aptos"/>
          <w:u w:val="single"/>
        </w:rPr>
        <w:t xml:space="preserve">are </w:t>
      </w:r>
      <w:r w:rsidRPr="00A8115F">
        <w:rPr>
          <w:rFonts w:eastAsia="Aptos"/>
          <w:b/>
          <w:iCs/>
          <w:highlight w:val="cyan"/>
          <w:u w:val="single"/>
          <w:bdr w:val="single" w:sz="8" w:space="0" w:color="auto"/>
        </w:rPr>
        <w:t>global</w:t>
      </w:r>
      <w:r w:rsidRPr="00A8115F">
        <w:rPr>
          <w:rFonts w:eastAsia="Aptos"/>
          <w:highlight w:val="cyan"/>
          <w:u w:val="single"/>
        </w:rPr>
        <w:t xml:space="preserve"> in scope</w:t>
      </w:r>
      <w:r w:rsidRPr="00A8115F">
        <w:rPr>
          <w:rFonts w:eastAsia="Aptos"/>
          <w:u w:val="single"/>
        </w:rPr>
        <w:t xml:space="preserve"> and not amenable to </w:t>
      </w:r>
      <w:r w:rsidRPr="00A8115F">
        <w:rPr>
          <w:rFonts w:eastAsia="Aptos"/>
          <w:b/>
          <w:iCs/>
          <w:u w:val="single"/>
          <w:bdr w:val="single" w:sz="8" w:space="0" w:color="auto"/>
        </w:rPr>
        <w:t>national</w:t>
      </w:r>
      <w:r w:rsidRPr="00A8115F">
        <w:rPr>
          <w:rFonts w:eastAsia="Aptos"/>
          <w:u w:val="single"/>
        </w:rPr>
        <w:t xml:space="preserve"> or even regional solutions. These include </w:t>
      </w:r>
      <w:r w:rsidRPr="00A8115F">
        <w:rPr>
          <w:rFonts w:eastAsia="Aptos"/>
          <w:b/>
          <w:iCs/>
          <w:u w:val="single"/>
          <w:bdr w:val="single" w:sz="8" w:space="0" w:color="auto"/>
        </w:rPr>
        <w:t>public health</w:t>
      </w:r>
      <w:r w:rsidRPr="00A8115F">
        <w:rPr>
          <w:rFonts w:eastAsia="Aptos"/>
          <w:u w:val="single"/>
        </w:rPr>
        <w:t xml:space="preserve"> challenges such as the </w:t>
      </w:r>
      <w:r w:rsidRPr="00A8115F">
        <w:rPr>
          <w:rFonts w:eastAsia="Aptos"/>
          <w:b/>
          <w:iCs/>
          <w:u w:val="single"/>
          <w:bdr w:val="single" w:sz="8" w:space="0" w:color="auto"/>
        </w:rPr>
        <w:t>Covid</w:t>
      </w:r>
      <w:r w:rsidRPr="00A8115F">
        <w:rPr>
          <w:rFonts w:eastAsia="Aptos"/>
          <w:u w:val="single"/>
        </w:rPr>
        <w:t xml:space="preserve">-19 </w:t>
      </w:r>
      <w:r w:rsidRPr="00A8115F">
        <w:rPr>
          <w:rFonts w:eastAsia="Aptos"/>
          <w:highlight w:val="cyan"/>
          <w:u w:val="single"/>
        </w:rPr>
        <w:t>pandemic</w:t>
      </w:r>
      <w:r w:rsidRPr="00A8115F">
        <w:rPr>
          <w:rFonts w:eastAsia="Aptos"/>
          <w:u w:val="single"/>
        </w:rPr>
        <w:t xml:space="preserve"> that is still </w:t>
      </w:r>
      <w:r w:rsidRPr="00A8115F">
        <w:rPr>
          <w:rFonts w:eastAsia="Aptos"/>
          <w:b/>
          <w:iCs/>
          <w:u w:val="single"/>
          <w:bdr w:val="single" w:sz="8" w:space="0" w:color="auto"/>
        </w:rPr>
        <w:t>ongoing</w:t>
      </w:r>
      <w:r w:rsidRPr="00A8115F">
        <w:rPr>
          <w:rFonts w:eastAsia="Aptos"/>
          <w:u w:val="single"/>
        </w:rPr>
        <w:t xml:space="preserve"> and the </w:t>
      </w:r>
      <w:r w:rsidRPr="00A8115F">
        <w:rPr>
          <w:rFonts w:eastAsia="Aptos"/>
          <w:b/>
          <w:iCs/>
          <w:u w:val="single"/>
          <w:bdr w:val="single" w:sz="8" w:space="0" w:color="auto"/>
        </w:rPr>
        <w:t>impending threat</w:t>
      </w:r>
      <w:r w:rsidRPr="00A8115F">
        <w:rPr>
          <w:rFonts w:eastAsia="Aptos"/>
          <w:u w:val="single"/>
        </w:rPr>
        <w:t xml:space="preserve"> of global </w:t>
      </w:r>
      <w:r w:rsidRPr="00A8115F">
        <w:rPr>
          <w:rFonts w:eastAsia="Aptos"/>
          <w:b/>
          <w:iCs/>
          <w:highlight w:val="cyan"/>
          <w:u w:val="single"/>
          <w:bdr w:val="single" w:sz="8" w:space="0" w:color="auto"/>
        </w:rPr>
        <w:t>climate change</w:t>
      </w:r>
      <w:r w:rsidRPr="00A8115F">
        <w:rPr>
          <w:rFonts w:eastAsia="Aptos"/>
          <w:u w:val="single"/>
        </w:rPr>
        <w:t xml:space="preserve"> which may have </w:t>
      </w:r>
      <w:r w:rsidRPr="00A8115F">
        <w:rPr>
          <w:rFonts w:eastAsia="Aptos"/>
          <w:b/>
          <w:iCs/>
          <w:u w:val="single"/>
          <w:bdr w:val="single" w:sz="8" w:space="0" w:color="auto"/>
        </w:rPr>
        <w:t>catastrophic consequences</w:t>
      </w:r>
      <w:r w:rsidRPr="00A8115F">
        <w:rPr>
          <w:rFonts w:eastAsia="Aptos"/>
          <w:u w:val="single"/>
        </w:rPr>
        <w:t xml:space="preserve">. These </w:t>
      </w:r>
      <w:r w:rsidRPr="00A8115F">
        <w:rPr>
          <w:rFonts w:eastAsia="Aptos"/>
          <w:highlight w:val="cyan"/>
          <w:u w:val="single"/>
        </w:rPr>
        <w:t xml:space="preserve">demand </w:t>
      </w:r>
      <w:r w:rsidRPr="00A8115F">
        <w:rPr>
          <w:rFonts w:eastAsia="Aptos"/>
          <w:b/>
          <w:iCs/>
          <w:highlight w:val="cyan"/>
          <w:u w:val="single"/>
          <w:bdr w:val="single" w:sz="8" w:space="0" w:color="auto"/>
        </w:rPr>
        <w:t>global</w:t>
      </w:r>
      <w:r w:rsidRPr="00A8115F">
        <w:rPr>
          <w:rFonts w:eastAsia="Aptos"/>
          <w:u w:val="single"/>
        </w:rPr>
        <w:t xml:space="preserve"> and </w:t>
      </w:r>
      <w:r w:rsidRPr="00A8115F">
        <w:rPr>
          <w:rFonts w:eastAsia="Aptos"/>
          <w:b/>
          <w:iCs/>
          <w:u w:val="single"/>
          <w:bdr w:val="single" w:sz="8" w:space="0" w:color="auto"/>
        </w:rPr>
        <w:t>collaborative</w:t>
      </w:r>
      <w:r w:rsidRPr="00A8115F">
        <w:rPr>
          <w:rFonts w:eastAsia="Aptos"/>
          <w:u w:val="single"/>
        </w:rPr>
        <w:t xml:space="preserve"> </w:t>
      </w:r>
      <w:r w:rsidRPr="00A8115F">
        <w:rPr>
          <w:rFonts w:eastAsia="Aptos"/>
          <w:highlight w:val="cyan"/>
          <w:u w:val="single"/>
        </w:rPr>
        <w:t>responses</w:t>
      </w:r>
      <w:r w:rsidRPr="00A8115F">
        <w:rPr>
          <w:rFonts w:eastAsia="Aptos"/>
          <w:u w:val="single"/>
        </w:rPr>
        <w:t xml:space="preserve"> </w:t>
      </w:r>
      <w:r w:rsidRPr="00A8115F">
        <w:rPr>
          <w:rFonts w:eastAsia="Aptos"/>
          <w:b/>
          <w:iCs/>
          <w:u w:val="single"/>
          <w:bdr w:val="single" w:sz="8" w:space="0" w:color="auto"/>
        </w:rPr>
        <w:t>infused</w:t>
      </w:r>
      <w:r w:rsidRPr="00A8115F">
        <w:rPr>
          <w:rFonts w:eastAsia="Aptos"/>
          <w:u w:val="single"/>
        </w:rPr>
        <w:t xml:space="preserve"> with a spirit of </w:t>
      </w:r>
      <w:r w:rsidRPr="00A8115F">
        <w:rPr>
          <w:rFonts w:eastAsia="Aptos"/>
          <w:b/>
          <w:iCs/>
          <w:highlight w:val="cyan"/>
          <w:u w:val="single"/>
          <w:bdr w:val="single" w:sz="8" w:space="0" w:color="auto"/>
        </w:rPr>
        <w:t>internationalism</w:t>
      </w:r>
      <w:r w:rsidRPr="00A8115F">
        <w:rPr>
          <w:rFonts w:eastAsia="Aptos"/>
          <w:u w:val="single"/>
        </w:rPr>
        <w:t xml:space="preserve">. </w:t>
      </w:r>
      <w:r w:rsidRPr="00A8115F">
        <w:rPr>
          <w:rFonts w:eastAsia="Aptos"/>
          <w:highlight w:val="cyan"/>
          <w:u w:val="single"/>
        </w:rPr>
        <w:t xml:space="preserve">India has a </w:t>
      </w:r>
      <w:r w:rsidRPr="00A8115F">
        <w:rPr>
          <w:rFonts w:eastAsia="Aptos"/>
          <w:b/>
          <w:iCs/>
          <w:highlight w:val="cyan"/>
          <w:u w:val="single"/>
          <w:bdr w:val="single" w:sz="8" w:space="0" w:color="auto"/>
        </w:rPr>
        <w:t>tradition</w:t>
      </w:r>
      <w:r w:rsidRPr="00A8115F">
        <w:rPr>
          <w:rFonts w:eastAsia="Aptos"/>
          <w:highlight w:val="cyan"/>
          <w:u w:val="single"/>
        </w:rPr>
        <w:t xml:space="preserve"> of supporting</w:t>
      </w:r>
      <w:r w:rsidRPr="00A8115F">
        <w:rPr>
          <w:rFonts w:eastAsia="Aptos"/>
          <w:u w:val="single"/>
        </w:rPr>
        <w:t xml:space="preserve"> </w:t>
      </w:r>
      <w:r w:rsidRPr="00A8115F">
        <w:rPr>
          <w:rFonts w:eastAsia="Aptos"/>
          <w:b/>
          <w:iCs/>
          <w:u w:val="single"/>
          <w:bdr w:val="single" w:sz="8" w:space="0" w:color="auto"/>
        </w:rPr>
        <w:t>multilateral</w:t>
      </w:r>
      <w:r w:rsidRPr="00A8115F">
        <w:rPr>
          <w:rFonts w:eastAsia="Aptos"/>
          <w:u w:val="single"/>
        </w:rPr>
        <w:t xml:space="preserve"> institutions and processes and </w:t>
      </w:r>
      <w:r w:rsidRPr="00A8115F">
        <w:rPr>
          <w:rFonts w:eastAsia="Aptos"/>
          <w:highlight w:val="cyan"/>
          <w:u w:val="single"/>
        </w:rPr>
        <w:t xml:space="preserve">can play a </w:t>
      </w:r>
      <w:r w:rsidRPr="00A8115F">
        <w:rPr>
          <w:rFonts w:eastAsia="Aptos"/>
          <w:b/>
          <w:iCs/>
          <w:highlight w:val="cyan"/>
          <w:u w:val="single"/>
          <w:bdr w:val="single" w:sz="8" w:space="0" w:color="auto"/>
        </w:rPr>
        <w:t>leadership</w:t>
      </w:r>
      <w:r w:rsidRPr="00A8115F">
        <w:rPr>
          <w:rFonts w:eastAsia="Aptos"/>
          <w:b/>
          <w:iCs/>
          <w:u w:val="single"/>
          <w:bdr w:val="single" w:sz="8" w:space="0" w:color="auto"/>
        </w:rPr>
        <w:t xml:space="preserve"> </w:t>
      </w:r>
      <w:r w:rsidRPr="00A8115F">
        <w:rPr>
          <w:rFonts w:eastAsia="Aptos"/>
          <w:b/>
          <w:iCs/>
          <w:highlight w:val="cyan"/>
          <w:u w:val="single"/>
          <w:bdr w:val="single" w:sz="8" w:space="0" w:color="auto"/>
        </w:rPr>
        <w:t>role</w:t>
      </w:r>
      <w:r w:rsidRPr="00A8115F">
        <w:rPr>
          <w:rFonts w:eastAsia="Aptos"/>
          <w:u w:val="single"/>
        </w:rPr>
        <w:t xml:space="preserve"> </w:t>
      </w:r>
      <w:r w:rsidRPr="00A8115F">
        <w:rPr>
          <w:rFonts w:eastAsia="Aptos"/>
          <w:highlight w:val="cyan"/>
          <w:u w:val="single"/>
        </w:rPr>
        <w:t xml:space="preserve">in </w:t>
      </w:r>
      <w:r w:rsidRPr="00A8115F">
        <w:rPr>
          <w:rFonts w:eastAsia="Aptos"/>
          <w:b/>
          <w:iCs/>
          <w:highlight w:val="cyan"/>
          <w:u w:val="single"/>
          <w:bdr w:val="single" w:sz="8" w:space="0" w:color="auto"/>
        </w:rPr>
        <w:t>reviving</w:t>
      </w:r>
      <w:r w:rsidRPr="00A8115F">
        <w:rPr>
          <w:rFonts w:eastAsia="Aptos"/>
          <w:highlight w:val="cyan"/>
          <w:u w:val="single"/>
        </w:rPr>
        <w:t xml:space="preserve"> them</w:t>
      </w:r>
      <w:r w:rsidRPr="00A8115F">
        <w:rPr>
          <w:rFonts w:eastAsia="Aptos"/>
          <w:sz w:val="16"/>
        </w:rPr>
        <w:t xml:space="preserve">. This will mean reorienting India’s foreign policy towards </w:t>
      </w:r>
      <w:proofErr w:type="spellStart"/>
      <w:r w:rsidRPr="00A8115F">
        <w:rPr>
          <w:rFonts w:eastAsia="Aptos"/>
          <w:sz w:val="16"/>
        </w:rPr>
        <w:t>mobilising</w:t>
      </w:r>
      <w:proofErr w:type="spellEnd"/>
      <w:r w:rsidRPr="00A8115F">
        <w:rPr>
          <w:rFonts w:eastAsia="Aptos"/>
          <w:sz w:val="16"/>
        </w:rPr>
        <w:t xml:space="preserve"> the large constituency of emerging and developing countries with which India shares </w:t>
      </w:r>
      <w:r w:rsidRPr="00A8115F">
        <w:rPr>
          <w:rFonts w:eastAsia="Aptos"/>
          <w:u w:val="single"/>
        </w:rPr>
        <w:t>concerns</w:t>
      </w:r>
      <w:r w:rsidRPr="00A8115F">
        <w:rPr>
          <w:rFonts w:eastAsia="Aptos"/>
          <w:sz w:val="16"/>
        </w:rPr>
        <w:t xml:space="preserve"> and interests on </w:t>
      </w:r>
      <w:proofErr w:type="gramStart"/>
      <w:r w:rsidRPr="00A8115F">
        <w:rPr>
          <w:rFonts w:eastAsia="Aptos"/>
          <w:sz w:val="16"/>
        </w:rPr>
        <w:t>a large number of</w:t>
      </w:r>
      <w:proofErr w:type="gramEnd"/>
      <w:r w:rsidRPr="00A8115F">
        <w:rPr>
          <w:rFonts w:eastAsia="Aptos"/>
          <w:sz w:val="16"/>
        </w:rPr>
        <w:t xml:space="preserve"> issues. This also points to the importance of India’s traditionally close relations with Russia and Iran. These </w:t>
      </w:r>
      <w:r w:rsidRPr="00A8115F">
        <w:rPr>
          <w:rFonts w:eastAsia="Aptos"/>
          <w:u w:val="single"/>
        </w:rPr>
        <w:t xml:space="preserve">include the growing salience of </w:t>
      </w:r>
      <w:r w:rsidRPr="00A8115F">
        <w:rPr>
          <w:rFonts w:eastAsia="Aptos"/>
          <w:b/>
          <w:iCs/>
          <w:highlight w:val="cyan"/>
          <w:u w:val="single"/>
          <w:bdr w:val="single" w:sz="8" w:space="0" w:color="auto"/>
        </w:rPr>
        <w:t>cyber</w:t>
      </w:r>
      <w:r w:rsidRPr="00A8115F">
        <w:rPr>
          <w:rFonts w:eastAsia="Aptos"/>
          <w:b/>
          <w:iCs/>
          <w:u w:val="single"/>
          <w:bdr w:val="single" w:sz="8" w:space="0" w:color="auto"/>
        </w:rPr>
        <w:t xml:space="preserve"> security</w:t>
      </w:r>
      <w:r w:rsidRPr="00A8115F">
        <w:rPr>
          <w:rFonts w:eastAsia="Aptos"/>
          <w:sz w:val="16"/>
        </w:rPr>
        <w:t xml:space="preserve"> and data privacy </w:t>
      </w:r>
      <w:r w:rsidRPr="00A8115F">
        <w:rPr>
          <w:rFonts w:eastAsia="Aptos"/>
          <w:u w:val="single"/>
        </w:rPr>
        <w:t xml:space="preserve">and the regulation of </w:t>
      </w:r>
      <w:r w:rsidRPr="00A8115F">
        <w:rPr>
          <w:rFonts w:eastAsia="Aptos"/>
          <w:b/>
          <w:iCs/>
          <w:highlight w:val="cyan"/>
          <w:u w:val="single"/>
          <w:bdr w:val="single" w:sz="8" w:space="0" w:color="auto"/>
        </w:rPr>
        <w:t>advanced tech</w:t>
      </w:r>
      <w:r w:rsidRPr="00A8115F">
        <w:rPr>
          <w:rFonts w:eastAsia="Aptos"/>
          <w:sz w:val="16"/>
        </w:rPr>
        <w:t xml:space="preserve">nologies </w:t>
      </w:r>
      <w:r w:rsidRPr="00A8115F">
        <w:rPr>
          <w:rFonts w:eastAsia="Aptos"/>
          <w:u w:val="single"/>
        </w:rPr>
        <w:t xml:space="preserve">such as </w:t>
      </w:r>
      <w:r w:rsidRPr="00A8115F">
        <w:rPr>
          <w:rFonts w:eastAsia="Aptos"/>
          <w:b/>
          <w:iCs/>
          <w:highlight w:val="cyan"/>
          <w:u w:val="single"/>
          <w:bdr w:val="single" w:sz="8" w:space="0" w:color="auto"/>
        </w:rPr>
        <w:t>A</w:t>
      </w:r>
      <w:r w:rsidRPr="00A8115F">
        <w:rPr>
          <w:rFonts w:eastAsia="Aptos"/>
          <w:sz w:val="16"/>
        </w:rPr>
        <w:t xml:space="preserve">rtificial </w:t>
      </w:r>
      <w:r w:rsidRPr="00A8115F">
        <w:rPr>
          <w:rFonts w:eastAsia="Aptos"/>
          <w:b/>
          <w:iCs/>
          <w:highlight w:val="cyan"/>
          <w:u w:val="single"/>
          <w:bdr w:val="single" w:sz="8" w:space="0" w:color="auto"/>
        </w:rPr>
        <w:t>I</w:t>
      </w:r>
      <w:r w:rsidRPr="00A8115F">
        <w:rPr>
          <w:rFonts w:eastAsia="Aptos"/>
          <w:sz w:val="16"/>
        </w:rPr>
        <w:t>ntelligence.</w:t>
      </w:r>
    </w:p>
    <w:p w14:paraId="0BF5A125" w14:textId="77777777" w:rsidR="00EC743A" w:rsidRPr="00A8115F" w:rsidRDefault="00EC743A" w:rsidP="00EC743A">
      <w:pPr>
        <w:rPr>
          <w:rFonts w:eastAsia="Aptos"/>
          <w:highlight w:val="cyan"/>
          <w:u w:val="single"/>
        </w:rPr>
      </w:pPr>
      <w:r w:rsidRPr="00A8115F">
        <w:rPr>
          <w:rFonts w:eastAsia="Aptos"/>
          <w:sz w:val="16"/>
        </w:rPr>
        <w:lastRenderedPageBreak/>
        <w:t xml:space="preserve">India possesses a great asset in its visionary and liberal Constitution as a guidepost to the country’s destiny as a great power. It draws upon India’s </w:t>
      </w:r>
      <w:proofErr w:type="spellStart"/>
      <w:r w:rsidRPr="00A8115F">
        <w:rPr>
          <w:rFonts w:eastAsia="Aptos"/>
          <w:sz w:val="16"/>
        </w:rPr>
        <w:t>civilisational</w:t>
      </w:r>
      <w:proofErr w:type="spellEnd"/>
      <w:r w:rsidRPr="00A8115F">
        <w:rPr>
          <w:rFonts w:eastAsia="Aptos"/>
          <w:sz w:val="16"/>
        </w:rPr>
        <w:t xml:space="preserve"> attributes while envisioning a modern and democratic society. It commits the state to extending security, health and education to all its citizens through policies that are inclusive and egalitarian. The individual rights and duties inscribed in the Constitution </w:t>
      </w:r>
      <w:proofErr w:type="spellStart"/>
      <w:r w:rsidRPr="00A8115F">
        <w:rPr>
          <w:rFonts w:eastAsia="Aptos"/>
          <w:sz w:val="16"/>
        </w:rPr>
        <w:t>recognise</w:t>
      </w:r>
      <w:proofErr w:type="spellEnd"/>
      <w:r w:rsidRPr="00A8115F">
        <w:rPr>
          <w:rFonts w:eastAsia="Aptos"/>
          <w:sz w:val="16"/>
        </w:rPr>
        <w:t xml:space="preserve"> the immense diversity of India as one of its greatest strengths, with citizenship transcending but not rejecting individual or community identities. It is these intrinsic national strengths which convince the authors that </w:t>
      </w:r>
      <w:r w:rsidRPr="00A8115F">
        <w:rPr>
          <w:rFonts w:eastAsia="Aptos"/>
          <w:u w:val="single"/>
        </w:rPr>
        <w:t xml:space="preserve">India is the </w:t>
      </w:r>
      <w:r w:rsidRPr="00A8115F">
        <w:rPr>
          <w:rFonts w:eastAsia="Aptos"/>
          <w:b/>
          <w:iCs/>
          <w:highlight w:val="cyan"/>
          <w:u w:val="single"/>
          <w:bdr w:val="single" w:sz="8" w:space="0" w:color="auto"/>
        </w:rPr>
        <w:t>only country</w:t>
      </w:r>
      <w:r w:rsidRPr="00A8115F">
        <w:rPr>
          <w:rFonts w:eastAsia="Aptos"/>
          <w:u w:val="single"/>
        </w:rPr>
        <w:t xml:space="preserve"> </w:t>
      </w:r>
      <w:r w:rsidRPr="00A8115F">
        <w:rPr>
          <w:rFonts w:eastAsia="Aptos"/>
          <w:highlight w:val="cyan"/>
          <w:u w:val="single"/>
        </w:rPr>
        <w:t>which</w:t>
      </w:r>
      <w:r w:rsidRPr="00A8115F">
        <w:rPr>
          <w:rFonts w:eastAsia="Aptos"/>
          <w:u w:val="single"/>
        </w:rPr>
        <w:t xml:space="preserve"> in terms of area, size</w:t>
      </w:r>
      <w:r w:rsidRPr="00A8115F">
        <w:rPr>
          <w:rFonts w:eastAsia="Aptos"/>
          <w:sz w:val="16"/>
        </w:rPr>
        <w:t xml:space="preserve"> of population </w:t>
      </w:r>
      <w:r w:rsidRPr="00A8115F">
        <w:rPr>
          <w:rFonts w:eastAsia="Aptos"/>
          <w:u w:val="single"/>
        </w:rPr>
        <w:t>and</w:t>
      </w:r>
      <w:r w:rsidRPr="00A8115F">
        <w:rPr>
          <w:rFonts w:eastAsia="Aptos"/>
          <w:sz w:val="16"/>
        </w:rPr>
        <w:t xml:space="preserve"> scientific and technological </w:t>
      </w:r>
      <w:r w:rsidRPr="00A8115F">
        <w:rPr>
          <w:rFonts w:eastAsia="Aptos"/>
          <w:u w:val="single"/>
        </w:rPr>
        <w:t xml:space="preserve">capabilities </w:t>
      </w:r>
      <w:r w:rsidRPr="00A8115F">
        <w:rPr>
          <w:rFonts w:eastAsia="Aptos"/>
          <w:highlight w:val="cyan"/>
          <w:u w:val="single"/>
        </w:rPr>
        <w:t>can</w:t>
      </w:r>
      <w:r w:rsidRPr="00A8115F">
        <w:rPr>
          <w:rFonts w:eastAsia="Aptos"/>
          <w:sz w:val="16"/>
        </w:rPr>
        <w:t xml:space="preserve"> match, and even </w:t>
      </w:r>
      <w:r w:rsidRPr="00A8115F">
        <w:rPr>
          <w:rFonts w:eastAsia="Aptos"/>
          <w:highlight w:val="cyan"/>
          <w:u w:val="single"/>
        </w:rPr>
        <w:t>surpass, China</w:t>
      </w:r>
      <w:r w:rsidRPr="00A8115F">
        <w:rPr>
          <w:rFonts w:eastAsia="Aptos"/>
          <w:sz w:val="16"/>
        </w:rPr>
        <w:t xml:space="preserve"> and </w:t>
      </w:r>
      <w:r w:rsidRPr="00A8115F">
        <w:rPr>
          <w:rFonts w:eastAsia="Aptos"/>
          <w:u w:val="single"/>
        </w:rPr>
        <w:t>emerge</w:t>
      </w:r>
      <w:r w:rsidRPr="00A8115F">
        <w:rPr>
          <w:rFonts w:eastAsia="Aptos"/>
          <w:sz w:val="16"/>
        </w:rPr>
        <w:t xml:space="preserve"> </w:t>
      </w:r>
      <w:r w:rsidRPr="00A8115F">
        <w:rPr>
          <w:rFonts w:eastAsia="Aptos"/>
          <w:u w:val="single"/>
        </w:rPr>
        <w:t xml:space="preserve">as a parallel </w:t>
      </w:r>
      <w:proofErr w:type="spellStart"/>
      <w:r w:rsidRPr="00A8115F">
        <w:rPr>
          <w:rFonts w:eastAsia="Aptos"/>
          <w:b/>
          <w:iCs/>
          <w:u w:val="single"/>
          <w:bdr w:val="single" w:sz="8" w:space="0" w:color="auto"/>
        </w:rPr>
        <w:t>civilisational</w:t>
      </w:r>
      <w:proofErr w:type="spellEnd"/>
      <w:r w:rsidRPr="00A8115F">
        <w:rPr>
          <w:rFonts w:eastAsia="Aptos"/>
          <w:b/>
          <w:iCs/>
          <w:u w:val="single"/>
          <w:bdr w:val="single" w:sz="8" w:space="0" w:color="auto"/>
        </w:rPr>
        <w:t xml:space="preserve"> state</w:t>
      </w:r>
      <w:r w:rsidRPr="00A8115F">
        <w:rPr>
          <w:rFonts w:eastAsia="Aptos"/>
          <w:sz w:val="16"/>
        </w:rPr>
        <w:t>, as has been the case through most of recorded history.</w:t>
      </w:r>
    </w:p>
    <w:p w14:paraId="6933CC8D" w14:textId="77777777" w:rsidR="00EC743A" w:rsidRDefault="00EC743A" w:rsidP="00EC743A"/>
    <w:p w14:paraId="033B1B56" w14:textId="77777777" w:rsidR="00EC743A" w:rsidRDefault="00EC743A" w:rsidP="00A35018">
      <w:pPr>
        <w:pStyle w:val="Heading4"/>
      </w:pPr>
      <w:r>
        <w:t xml:space="preserve">Indian neutrality resolves arctic conflict AND </w:t>
      </w:r>
      <w:r w:rsidRPr="00D85C01">
        <w:rPr>
          <w:u w:val="single"/>
        </w:rPr>
        <w:t>revives cooperation</w:t>
      </w:r>
    </w:p>
    <w:p w14:paraId="0D946B1E" w14:textId="77777777" w:rsidR="00EC743A" w:rsidRDefault="00EC743A" w:rsidP="00EC743A">
      <w:r w:rsidRPr="005277F6">
        <w:rPr>
          <w:rStyle w:val="Style13ptBold"/>
        </w:rPr>
        <w:t>Winther ’24</w:t>
      </w:r>
      <w:r>
        <w:t xml:space="preserve"> [Iselin; 2024; Fridtjof Nansen Institute; FNI Report, “The Big Picture of Arctic Geopolitics:”, https://www.fni.no/getfile.php/1318301-1706208108/Filer/Publikasjoner/FNI%20Report%201%202024.pdf; accessed: 6.25.25]</w:t>
      </w:r>
    </w:p>
    <w:p w14:paraId="11DE0C36" w14:textId="77777777" w:rsidR="00EC743A" w:rsidRPr="005277F6" w:rsidRDefault="00EC743A" w:rsidP="00EC743A">
      <w:pPr>
        <w:rPr>
          <w:sz w:val="16"/>
        </w:rPr>
      </w:pPr>
      <w:r w:rsidRPr="005277F6">
        <w:rPr>
          <w:sz w:val="16"/>
        </w:rPr>
        <w:t>6.5 Conclusion: India’s possible role in the ongoing scenario</w:t>
      </w:r>
    </w:p>
    <w:p w14:paraId="0E87217A" w14:textId="77777777" w:rsidR="00EC743A" w:rsidRPr="00AA3EDB" w:rsidRDefault="00EC743A" w:rsidP="00EC743A">
      <w:pPr>
        <w:rPr>
          <w:sz w:val="16"/>
        </w:rPr>
      </w:pPr>
      <w:r w:rsidRPr="005277F6">
        <w:rPr>
          <w:sz w:val="16"/>
        </w:rPr>
        <w:t xml:space="preserve">Against the backdrop of these multiple regional geopolitical developments in the Arctic, </w:t>
      </w:r>
      <w:r w:rsidRPr="00F4470A">
        <w:rPr>
          <w:rStyle w:val="StyleUnderline"/>
          <w:highlight w:val="cyan"/>
        </w:rPr>
        <w:t xml:space="preserve">India without </w:t>
      </w:r>
      <w:r w:rsidRPr="00F4470A">
        <w:rPr>
          <w:rStyle w:val="Emphasis"/>
          <w:highlight w:val="cyan"/>
        </w:rPr>
        <w:t>taking sides</w:t>
      </w:r>
      <w:r w:rsidRPr="005277F6">
        <w:rPr>
          <w:sz w:val="16"/>
        </w:rPr>
        <w:t xml:space="preserve">, </w:t>
      </w:r>
      <w:r w:rsidRPr="00F4470A">
        <w:rPr>
          <w:rStyle w:val="StyleUnderline"/>
          <w:highlight w:val="cyan"/>
        </w:rPr>
        <w:t>seeks</w:t>
      </w:r>
      <w:r w:rsidRPr="00111BD7">
        <w:rPr>
          <w:rStyle w:val="StyleUnderline"/>
        </w:rPr>
        <w:t xml:space="preserve"> a </w:t>
      </w:r>
      <w:r w:rsidRPr="00F4470A">
        <w:rPr>
          <w:rStyle w:val="StyleUnderline"/>
          <w:highlight w:val="cyan"/>
        </w:rPr>
        <w:t xml:space="preserve">re-return of </w:t>
      </w:r>
      <w:r w:rsidRPr="00F4470A">
        <w:rPr>
          <w:rStyle w:val="Emphasis"/>
          <w:highlight w:val="cyan"/>
        </w:rPr>
        <w:t>dialogue</w:t>
      </w:r>
      <w:r w:rsidRPr="00111BD7">
        <w:rPr>
          <w:rStyle w:val="StyleUnderline"/>
        </w:rPr>
        <w:t xml:space="preserve"> in the </w:t>
      </w:r>
      <w:r w:rsidRPr="005277F6">
        <w:rPr>
          <w:rStyle w:val="Emphasis"/>
        </w:rPr>
        <w:t>region</w:t>
      </w:r>
      <w:r w:rsidRPr="005277F6">
        <w:rPr>
          <w:sz w:val="16"/>
        </w:rPr>
        <w:t xml:space="preserve">. Arctic states </w:t>
      </w:r>
      <w:r w:rsidRPr="00F4470A">
        <w:rPr>
          <w:rStyle w:val="StyleUnderline"/>
          <w:highlight w:val="cyan"/>
        </w:rPr>
        <w:t>need to find</w:t>
      </w:r>
      <w:r w:rsidRPr="00111BD7">
        <w:rPr>
          <w:rStyle w:val="StyleUnderline"/>
        </w:rPr>
        <w:t xml:space="preserve"> some </w:t>
      </w:r>
      <w:r w:rsidRPr="00F4470A">
        <w:rPr>
          <w:rStyle w:val="StyleUnderline"/>
          <w:highlight w:val="cyan"/>
        </w:rPr>
        <w:t>measures for</w:t>
      </w:r>
      <w:r w:rsidRPr="00111BD7">
        <w:rPr>
          <w:rStyle w:val="StyleUnderline"/>
        </w:rPr>
        <w:t xml:space="preserve"> the </w:t>
      </w:r>
      <w:r w:rsidRPr="00F4470A">
        <w:rPr>
          <w:rStyle w:val="StyleUnderline"/>
          <w:highlight w:val="cyan"/>
        </w:rPr>
        <w:t>resumption of</w:t>
      </w:r>
      <w:r w:rsidRPr="005277F6">
        <w:rPr>
          <w:sz w:val="16"/>
        </w:rPr>
        <w:t xml:space="preserve"> </w:t>
      </w:r>
      <w:r w:rsidRPr="00F4470A">
        <w:rPr>
          <w:rStyle w:val="Emphasis"/>
          <w:highlight w:val="cyan"/>
        </w:rPr>
        <w:t>suspended cooperation</w:t>
      </w:r>
      <w:r w:rsidRPr="005277F6">
        <w:rPr>
          <w:sz w:val="16"/>
        </w:rPr>
        <w:t xml:space="preserve"> in the region where the </w:t>
      </w:r>
      <w:r w:rsidRPr="00F4470A">
        <w:rPr>
          <w:rStyle w:val="StyleUnderline"/>
          <w:highlight w:val="cyan"/>
        </w:rPr>
        <w:t>initial revival in</w:t>
      </w:r>
      <w:r w:rsidRPr="00111BD7">
        <w:rPr>
          <w:rStyle w:val="StyleUnderline"/>
        </w:rPr>
        <w:t xml:space="preserve"> </w:t>
      </w:r>
      <w:r w:rsidRPr="005277F6">
        <w:rPr>
          <w:rStyle w:val="Emphasis"/>
        </w:rPr>
        <w:t>scientific</w:t>
      </w:r>
      <w:r w:rsidRPr="00111BD7">
        <w:rPr>
          <w:rStyle w:val="StyleUnderline"/>
        </w:rPr>
        <w:t xml:space="preserve"> and </w:t>
      </w:r>
      <w:r w:rsidRPr="005277F6">
        <w:rPr>
          <w:rStyle w:val="Emphasis"/>
        </w:rPr>
        <w:t xml:space="preserve">academic </w:t>
      </w:r>
      <w:r w:rsidRPr="00F4470A">
        <w:rPr>
          <w:rStyle w:val="Emphasis"/>
          <w:highlight w:val="cyan"/>
        </w:rPr>
        <w:t>collaborations</w:t>
      </w:r>
      <w:r w:rsidRPr="00111BD7">
        <w:rPr>
          <w:rStyle w:val="StyleUnderline"/>
        </w:rPr>
        <w:t xml:space="preserve"> could </w:t>
      </w:r>
      <w:r w:rsidRPr="00F4470A">
        <w:rPr>
          <w:rStyle w:val="StyleUnderline"/>
          <w:highlight w:val="cyan"/>
        </w:rPr>
        <w:t>act as re-starting pointers</w:t>
      </w:r>
      <w:r w:rsidRPr="005277F6">
        <w:rPr>
          <w:sz w:val="16"/>
        </w:rPr>
        <w:t xml:space="preserve"> (bottom-up approach). </w:t>
      </w:r>
      <w:r w:rsidRPr="00F4470A">
        <w:rPr>
          <w:rStyle w:val="StyleUnderline"/>
          <w:highlight w:val="cyan"/>
        </w:rPr>
        <w:t xml:space="preserve">India’s strong </w:t>
      </w:r>
      <w:r w:rsidRPr="00F4470A">
        <w:rPr>
          <w:rStyle w:val="Emphasis"/>
          <w:highlight w:val="cyan"/>
        </w:rPr>
        <w:t>bilateral relations</w:t>
      </w:r>
      <w:r w:rsidRPr="00111BD7">
        <w:rPr>
          <w:rStyle w:val="StyleUnderline"/>
        </w:rPr>
        <w:t xml:space="preserve"> with all the Arctic states</w:t>
      </w:r>
      <w:r w:rsidRPr="005277F6">
        <w:rPr>
          <w:sz w:val="16"/>
        </w:rPr>
        <w:t xml:space="preserve"> could possibly be </w:t>
      </w:r>
      <w:r w:rsidRPr="00F4470A">
        <w:rPr>
          <w:rStyle w:val="StyleUnderline"/>
          <w:highlight w:val="cyan"/>
        </w:rPr>
        <w:t>used as a bridge to revive</w:t>
      </w:r>
      <w:r w:rsidRPr="00111BD7">
        <w:rPr>
          <w:rStyle w:val="StyleUnderline"/>
        </w:rPr>
        <w:t xml:space="preserve"> some level of </w:t>
      </w:r>
      <w:r w:rsidRPr="00F4470A">
        <w:rPr>
          <w:rStyle w:val="Emphasis"/>
          <w:highlight w:val="cyan"/>
        </w:rPr>
        <w:t>lost cooperation</w:t>
      </w:r>
      <w:r w:rsidRPr="00111BD7">
        <w:rPr>
          <w:rStyle w:val="StyleUnderline"/>
        </w:rPr>
        <w:t xml:space="preserve"> between these states</w:t>
      </w:r>
      <w:r w:rsidRPr="005277F6">
        <w:rPr>
          <w:sz w:val="16"/>
        </w:rPr>
        <w:t xml:space="preserve">, where the support of other Asian states could further supplement such initiative. It is important to highlight that despite optimism, India has always </w:t>
      </w:r>
      <w:r w:rsidRPr="00F4470A">
        <w:rPr>
          <w:rStyle w:val="StyleUnderline"/>
          <w:highlight w:val="cyan"/>
        </w:rPr>
        <w:t xml:space="preserve">emphasized states </w:t>
      </w:r>
      <w:r w:rsidRPr="00F4470A">
        <w:rPr>
          <w:rStyle w:val="StyleUnderline"/>
        </w:rPr>
        <w:t xml:space="preserve">on </w:t>
      </w:r>
      <w:r w:rsidRPr="00F4470A">
        <w:rPr>
          <w:rStyle w:val="Emphasis"/>
          <w:highlight w:val="cyan"/>
        </w:rPr>
        <w:t>respecting</w:t>
      </w:r>
      <w:r w:rsidRPr="005277F6">
        <w:rPr>
          <w:rStyle w:val="StyleUnderline"/>
        </w:rPr>
        <w:t xml:space="preserve"> the </w:t>
      </w:r>
      <w:r w:rsidRPr="00F4470A">
        <w:rPr>
          <w:rStyle w:val="Emphasis"/>
          <w:highlight w:val="cyan"/>
        </w:rPr>
        <w:t>sovereignty</w:t>
      </w:r>
      <w:r w:rsidRPr="005277F6">
        <w:rPr>
          <w:rStyle w:val="StyleUnderline"/>
        </w:rPr>
        <w:t xml:space="preserve"> and territorial integrity of each other and has </w:t>
      </w:r>
      <w:r w:rsidRPr="00F4470A">
        <w:rPr>
          <w:rStyle w:val="StyleUnderline"/>
          <w:highlight w:val="cyan"/>
        </w:rPr>
        <w:t xml:space="preserve">called for </w:t>
      </w:r>
      <w:r w:rsidRPr="00F4470A">
        <w:rPr>
          <w:rStyle w:val="StyleUnderline"/>
        </w:rPr>
        <w:t xml:space="preserve">the </w:t>
      </w:r>
      <w:r w:rsidRPr="00F4470A">
        <w:rPr>
          <w:rStyle w:val="Emphasis"/>
          <w:highlight w:val="cyan"/>
        </w:rPr>
        <w:t>peaceful resolution</w:t>
      </w:r>
      <w:r w:rsidRPr="00F4470A">
        <w:rPr>
          <w:rStyle w:val="StyleUnderline"/>
          <w:highlight w:val="cyan"/>
        </w:rPr>
        <w:t xml:space="preserve"> of disputes</w:t>
      </w:r>
      <w:r w:rsidRPr="005277F6">
        <w:rPr>
          <w:sz w:val="16"/>
        </w:rPr>
        <w:t xml:space="preserve"> as per the existing international mechanisms. </w:t>
      </w:r>
    </w:p>
    <w:p w14:paraId="711BFF16" w14:textId="77777777" w:rsidR="00EC743A" w:rsidRDefault="00EC743A" w:rsidP="00A35018">
      <w:pPr>
        <w:pStyle w:val="Heading4"/>
      </w:pPr>
      <w:r w:rsidRPr="00DC64DF">
        <w:rPr>
          <w:u w:val="single"/>
        </w:rPr>
        <w:t>Non-neutrality</w:t>
      </w:r>
      <w:r>
        <w:t xml:space="preserve"> prevents India from solving </w:t>
      </w:r>
      <w:r w:rsidRPr="00DC64DF">
        <w:rPr>
          <w:u w:val="single"/>
        </w:rPr>
        <w:t>Ukraine</w:t>
      </w:r>
      <w:r>
        <w:t>.</w:t>
      </w:r>
    </w:p>
    <w:p w14:paraId="5A15F0EB" w14:textId="77777777" w:rsidR="00EC743A" w:rsidRPr="00F4470A" w:rsidRDefault="00EC743A" w:rsidP="00EC743A">
      <w:r w:rsidRPr="002B57C0">
        <w:rPr>
          <w:rStyle w:val="Style13ptBold"/>
        </w:rPr>
        <w:t>Panda ’25</w:t>
      </w:r>
      <w:r>
        <w:t xml:space="preserve"> [Jagannath; January 14; Research Fellow and Centre Coordinator for East Asia at the Institute for </w:t>
      </w:r>
      <w:proofErr w:type="spellStart"/>
      <w:r>
        <w:t>Defence</w:t>
      </w:r>
      <w:proofErr w:type="spellEnd"/>
      <w:r>
        <w:t xml:space="preserve"> Studies and Analyses (IDSA), New Delhi; USIP, “Can </w:t>
      </w:r>
      <w:r w:rsidRPr="00F4470A">
        <w:rPr>
          <w:rStyle w:val="StyleUnderline"/>
        </w:rPr>
        <w:t xml:space="preserve">India </w:t>
      </w:r>
      <w:r w:rsidRPr="00F4470A">
        <w:rPr>
          <w:rStyle w:val="Emphasis"/>
        </w:rPr>
        <w:t>Advance Peace</w:t>
      </w:r>
      <w:r w:rsidRPr="00F4470A">
        <w:rPr>
          <w:rStyle w:val="StyleUnderline"/>
        </w:rPr>
        <w:t xml:space="preserve"> in </w:t>
      </w:r>
      <w:proofErr w:type="gramStart"/>
      <w:r w:rsidRPr="00F4470A">
        <w:rPr>
          <w:rStyle w:val="StyleUnderline"/>
        </w:rPr>
        <w:t>Ukraine</w:t>
      </w:r>
      <w:r w:rsidRPr="00F4470A">
        <w:t>?,</w:t>
      </w:r>
      <w:proofErr w:type="gramEnd"/>
      <w:r w:rsidRPr="00F4470A">
        <w:t>” https://www.usip.org/publications/2025/01/can-india-advance-peace-ukraine</w:t>
      </w:r>
      <w:r>
        <w:t>; accessed: 6.25.25</w:t>
      </w:r>
      <w:r w:rsidRPr="00F4470A">
        <w:t>]</w:t>
      </w:r>
    </w:p>
    <w:p w14:paraId="16C84004" w14:textId="77777777" w:rsidR="00EC743A" w:rsidRPr="002B57C0" w:rsidRDefault="00EC743A" w:rsidP="00EC743A">
      <w:pPr>
        <w:rPr>
          <w:sz w:val="16"/>
        </w:rPr>
      </w:pPr>
      <w:r w:rsidRPr="00F4470A">
        <w:rPr>
          <w:sz w:val="16"/>
        </w:rPr>
        <w:t>What actions has India taken to date regarding the war in Ukraine?</w:t>
      </w:r>
    </w:p>
    <w:p w14:paraId="1B4C885C" w14:textId="77777777" w:rsidR="00EC743A" w:rsidRPr="002B57C0" w:rsidRDefault="00EC743A" w:rsidP="00EC743A">
      <w:pPr>
        <w:rPr>
          <w:sz w:val="16"/>
        </w:rPr>
      </w:pPr>
      <w:r w:rsidRPr="002B57C0">
        <w:rPr>
          <w:sz w:val="16"/>
        </w:rPr>
        <w:t xml:space="preserve">Panda: </w:t>
      </w:r>
      <w:r w:rsidRPr="00F4470A">
        <w:rPr>
          <w:rStyle w:val="StyleUnderline"/>
          <w:highlight w:val="cyan"/>
        </w:rPr>
        <w:t>India</w:t>
      </w:r>
      <w:r w:rsidRPr="002B57C0">
        <w:rPr>
          <w:rStyle w:val="StyleUnderline"/>
        </w:rPr>
        <w:t xml:space="preserve"> has </w:t>
      </w:r>
      <w:r w:rsidRPr="00F4470A">
        <w:rPr>
          <w:rStyle w:val="StyleUnderline"/>
          <w:highlight w:val="cyan"/>
        </w:rPr>
        <w:t>pursued</w:t>
      </w:r>
      <w:r w:rsidRPr="002B57C0">
        <w:rPr>
          <w:rStyle w:val="StyleUnderline"/>
        </w:rPr>
        <w:t xml:space="preserve"> a largely </w:t>
      </w:r>
      <w:r w:rsidRPr="00F4470A">
        <w:rPr>
          <w:rStyle w:val="Emphasis"/>
          <w:highlight w:val="cyan"/>
        </w:rPr>
        <w:t>neutral stance</w:t>
      </w:r>
      <w:r w:rsidRPr="002B57C0">
        <w:rPr>
          <w:rStyle w:val="StyleUnderline"/>
        </w:rPr>
        <w:t xml:space="preserve"> regarding the war </w:t>
      </w:r>
      <w:r w:rsidRPr="00F4470A">
        <w:rPr>
          <w:rStyle w:val="StyleUnderline"/>
          <w:highlight w:val="cyan"/>
        </w:rPr>
        <w:t xml:space="preserve">in </w:t>
      </w:r>
      <w:r w:rsidRPr="00F4470A">
        <w:rPr>
          <w:rStyle w:val="Emphasis"/>
          <w:highlight w:val="cyan"/>
        </w:rPr>
        <w:t>Ukraine</w:t>
      </w:r>
      <w:r w:rsidRPr="002B57C0">
        <w:rPr>
          <w:sz w:val="16"/>
        </w:rPr>
        <w:t>, abstaining from most U.N. resolutions condemning Russia’s actions and emphasizing dialogue and diplomacy.</w:t>
      </w:r>
    </w:p>
    <w:p w14:paraId="62180005" w14:textId="77777777" w:rsidR="00EC743A" w:rsidRPr="002B57C0" w:rsidRDefault="00EC743A" w:rsidP="00EC743A">
      <w:pPr>
        <w:rPr>
          <w:sz w:val="16"/>
        </w:rPr>
      </w:pPr>
      <w:r w:rsidRPr="002B57C0">
        <w:rPr>
          <w:sz w:val="16"/>
        </w:rPr>
        <w:t xml:space="preserve">Despite Western pressure, India has </w:t>
      </w:r>
      <w:r w:rsidRPr="00F4470A">
        <w:rPr>
          <w:rStyle w:val="StyleUnderline"/>
          <w:highlight w:val="cyan"/>
        </w:rPr>
        <w:t xml:space="preserve">maintained its </w:t>
      </w:r>
      <w:r w:rsidRPr="00F4470A">
        <w:rPr>
          <w:rStyle w:val="Emphasis"/>
          <w:highlight w:val="cyan"/>
        </w:rPr>
        <w:t>relationship</w:t>
      </w:r>
      <w:r w:rsidRPr="00F4470A">
        <w:rPr>
          <w:rStyle w:val="StyleUnderline"/>
          <w:highlight w:val="cyan"/>
        </w:rPr>
        <w:t xml:space="preserve"> with Russia</w:t>
      </w:r>
      <w:r w:rsidRPr="002B57C0">
        <w:rPr>
          <w:sz w:val="16"/>
        </w:rPr>
        <w:t xml:space="preserve">. While Modi has occasionally criticized Vladimir Putin’s war, he has also been </w:t>
      </w:r>
      <w:r w:rsidRPr="002B57C0">
        <w:rPr>
          <w:rStyle w:val="StyleUnderline"/>
        </w:rPr>
        <w:t xml:space="preserve">careful to avoid </w:t>
      </w:r>
      <w:r w:rsidRPr="002B57C0">
        <w:rPr>
          <w:rStyle w:val="Emphasis"/>
        </w:rPr>
        <w:t>offensive undertones</w:t>
      </w:r>
      <w:r w:rsidRPr="002B57C0">
        <w:rPr>
          <w:sz w:val="16"/>
        </w:rPr>
        <w:t>. The Indian establishment has carefully guarded its “privileged strategic partnership” with Russia and views Russia’s declining fortunes in the global order as a strategically significant and unfavorable shift for India.</w:t>
      </w:r>
    </w:p>
    <w:p w14:paraId="4DC5AE69" w14:textId="77777777" w:rsidR="00EC743A" w:rsidRPr="002B57C0" w:rsidRDefault="00EC743A" w:rsidP="00EC743A">
      <w:pPr>
        <w:rPr>
          <w:sz w:val="16"/>
        </w:rPr>
      </w:pPr>
      <w:r w:rsidRPr="002B57C0">
        <w:rPr>
          <w:sz w:val="16"/>
        </w:rPr>
        <w:t xml:space="preserve">Modi has also been </w:t>
      </w:r>
      <w:r w:rsidRPr="002B57C0">
        <w:rPr>
          <w:rStyle w:val="StyleUnderline"/>
        </w:rPr>
        <w:t>interested in peacebuilding efforts</w:t>
      </w:r>
      <w:r w:rsidRPr="002B57C0">
        <w:rPr>
          <w:sz w:val="16"/>
        </w:rPr>
        <w:t xml:space="preserve"> and has met Ukrainian President Volodymyr Zelenskyy on multiple occasions. while India has significantly increased its imports of discounted Russian oil since the conflict began, it has also sent medical supplies, equipment and relief materials to Ukraine as part of its humanitarian response. India has </w:t>
      </w:r>
      <w:r w:rsidRPr="002B57C0">
        <w:rPr>
          <w:rStyle w:val="StyleUnderline"/>
        </w:rPr>
        <w:t xml:space="preserve">also made other </w:t>
      </w:r>
      <w:r w:rsidRPr="00F4470A">
        <w:rPr>
          <w:rStyle w:val="Emphasis"/>
          <w:highlight w:val="cyan"/>
        </w:rPr>
        <w:t>concrete efforts</w:t>
      </w:r>
      <w:r w:rsidRPr="00F4470A">
        <w:rPr>
          <w:rStyle w:val="StyleUnderline"/>
          <w:highlight w:val="cyan"/>
        </w:rPr>
        <w:t xml:space="preserve"> to support </w:t>
      </w:r>
      <w:r w:rsidRPr="00F4470A">
        <w:rPr>
          <w:rStyle w:val="Emphasis"/>
          <w:highlight w:val="cyan"/>
        </w:rPr>
        <w:t>Ukraine</w:t>
      </w:r>
      <w:r w:rsidRPr="002B57C0">
        <w:rPr>
          <w:sz w:val="16"/>
        </w:rPr>
        <w:t xml:space="preserve">, such as pushing to open the Black Sea Grain Corridor and maintaining a direct line with Russia about Ukrainian concerns over the Zaporizhzhia nuclear power plant as well as pushing to boost economic ties.  </w:t>
      </w:r>
    </w:p>
    <w:p w14:paraId="33C0CFE2" w14:textId="77777777" w:rsidR="00EC743A" w:rsidRPr="002B57C0" w:rsidRDefault="00EC743A" w:rsidP="00EC743A">
      <w:pPr>
        <w:rPr>
          <w:sz w:val="16"/>
        </w:rPr>
      </w:pPr>
      <w:r w:rsidRPr="002B57C0">
        <w:rPr>
          <w:sz w:val="16"/>
        </w:rPr>
        <w:lastRenderedPageBreak/>
        <w:t xml:space="preserve">This approach has </w:t>
      </w:r>
      <w:r w:rsidRPr="00F4470A">
        <w:rPr>
          <w:rStyle w:val="StyleUnderline"/>
          <w:highlight w:val="cyan"/>
        </w:rPr>
        <w:t>contributed to</w:t>
      </w:r>
      <w:r w:rsidRPr="002B57C0">
        <w:rPr>
          <w:rStyle w:val="StyleUnderline"/>
        </w:rPr>
        <w:t xml:space="preserve"> a form of </w:t>
      </w:r>
      <w:r w:rsidRPr="00F4470A">
        <w:rPr>
          <w:rStyle w:val="Emphasis"/>
          <w:highlight w:val="cyan"/>
        </w:rPr>
        <w:t>shuttle diplomacy</w:t>
      </w:r>
      <w:r w:rsidRPr="002B57C0">
        <w:rPr>
          <w:sz w:val="16"/>
        </w:rPr>
        <w:t xml:space="preserve"> wherein Delhi seeks to </w:t>
      </w:r>
      <w:r w:rsidRPr="00F4470A">
        <w:rPr>
          <w:rStyle w:val="StyleUnderline"/>
          <w:highlight w:val="cyan"/>
        </w:rPr>
        <w:t>maintain communication</w:t>
      </w:r>
      <w:r w:rsidRPr="002B57C0">
        <w:rPr>
          <w:rStyle w:val="StyleUnderline"/>
        </w:rPr>
        <w:t xml:space="preserve"> c</w:t>
      </w:r>
      <w:r w:rsidRPr="002B57C0">
        <w:rPr>
          <w:sz w:val="16"/>
        </w:rPr>
        <w:t xml:space="preserve">hannels with both Russia and Ukraine, </w:t>
      </w:r>
      <w:r w:rsidRPr="00F4470A">
        <w:rPr>
          <w:rStyle w:val="StyleUnderline"/>
          <w:highlight w:val="cyan"/>
        </w:rPr>
        <w:t>positioning itself as</w:t>
      </w:r>
      <w:r w:rsidRPr="002B57C0">
        <w:rPr>
          <w:rStyle w:val="StyleUnderline"/>
        </w:rPr>
        <w:t xml:space="preserve"> a peacemaker and </w:t>
      </w:r>
      <w:r w:rsidRPr="00F4470A">
        <w:rPr>
          <w:rStyle w:val="Emphasis"/>
          <w:highlight w:val="cyan"/>
        </w:rPr>
        <w:t>dialogue facilitator</w:t>
      </w:r>
      <w:r w:rsidRPr="002B57C0">
        <w:rPr>
          <w:sz w:val="16"/>
        </w:rPr>
        <w:t>. Modi followed travel to Moscow in July — a symbolic trip as his first overseas travel after being elected to office for a third time — with a historic visit to Kyiv in August, which marked the first time an Indian leader has visited Ukraine since its 1991 independence.</w:t>
      </w:r>
    </w:p>
    <w:p w14:paraId="06F3CD7F" w14:textId="77777777" w:rsidR="00EC743A" w:rsidRPr="002B57C0" w:rsidRDefault="00EC743A" w:rsidP="00EC743A">
      <w:pPr>
        <w:rPr>
          <w:sz w:val="16"/>
        </w:rPr>
      </w:pPr>
      <w:r w:rsidRPr="002B57C0">
        <w:rPr>
          <w:sz w:val="16"/>
        </w:rPr>
        <w:t xml:space="preserve">The visit served to not only revitalize bilateral ties but also signal to the West that India is invested in the future of Ukraine. Importantly, the visit led to Zelenskyy proposing a peace summit in India aimed at ending the war; although this is hardly settled as of now as India would like to include Putin in any type of peace summit, it demonstrates the extent to which Modi’s visit was </w:t>
      </w:r>
      <w:r w:rsidRPr="00F4470A">
        <w:rPr>
          <w:rStyle w:val="StyleUnderline"/>
          <w:highlight w:val="cyan"/>
        </w:rPr>
        <w:t>successful in positioning</w:t>
      </w:r>
      <w:r w:rsidRPr="002B57C0">
        <w:rPr>
          <w:rStyle w:val="StyleUnderline"/>
        </w:rPr>
        <w:t xml:space="preserve"> India </w:t>
      </w:r>
      <w:r w:rsidRPr="00F4470A">
        <w:rPr>
          <w:rStyle w:val="StyleUnderline"/>
          <w:highlight w:val="cyan"/>
        </w:rPr>
        <w:t xml:space="preserve">as a potential </w:t>
      </w:r>
      <w:r w:rsidRPr="00F4470A">
        <w:rPr>
          <w:rStyle w:val="Emphasis"/>
          <w:highlight w:val="cyan"/>
        </w:rPr>
        <w:t>peacemaker</w:t>
      </w:r>
      <w:r w:rsidRPr="002B57C0">
        <w:rPr>
          <w:rStyle w:val="StyleUnderline"/>
        </w:rPr>
        <w:t xml:space="preserve"> in the </w:t>
      </w:r>
      <w:r w:rsidRPr="002B57C0">
        <w:rPr>
          <w:rStyle w:val="Emphasis"/>
        </w:rPr>
        <w:t>conflict</w:t>
      </w:r>
      <w:r w:rsidRPr="002B57C0">
        <w:rPr>
          <w:sz w:val="16"/>
        </w:rPr>
        <w:t>.</w:t>
      </w:r>
    </w:p>
    <w:p w14:paraId="521F440C" w14:textId="77777777" w:rsidR="00EC743A" w:rsidRPr="002B57C0" w:rsidRDefault="00EC743A" w:rsidP="00EC743A">
      <w:pPr>
        <w:rPr>
          <w:sz w:val="16"/>
        </w:rPr>
      </w:pPr>
      <w:r w:rsidRPr="002B57C0">
        <w:rPr>
          <w:sz w:val="16"/>
        </w:rPr>
        <w:t xml:space="preserve">What are India’s motivations and aspirations for its diplomacy, and what are potential limitations or obstacles? </w:t>
      </w:r>
    </w:p>
    <w:p w14:paraId="14826212" w14:textId="77777777" w:rsidR="00EC743A" w:rsidRPr="002B57C0" w:rsidRDefault="00EC743A" w:rsidP="00EC743A">
      <w:pPr>
        <w:rPr>
          <w:sz w:val="16"/>
        </w:rPr>
      </w:pPr>
      <w:r w:rsidRPr="002B57C0">
        <w:rPr>
          <w:sz w:val="16"/>
        </w:rPr>
        <w:t xml:space="preserve">Panda: </w:t>
      </w:r>
      <w:r w:rsidRPr="00111BD7">
        <w:rPr>
          <w:rStyle w:val="StyleUnderline"/>
        </w:rPr>
        <w:t xml:space="preserve">India’s approach to </w:t>
      </w:r>
      <w:r w:rsidRPr="00F4470A">
        <w:rPr>
          <w:rStyle w:val="Emphasis"/>
          <w:highlight w:val="cyan"/>
        </w:rPr>
        <w:t>Ukraine</w:t>
      </w:r>
      <w:r w:rsidRPr="00F4470A">
        <w:rPr>
          <w:rStyle w:val="StyleUnderline"/>
          <w:highlight w:val="cyan"/>
        </w:rPr>
        <w:t xml:space="preserve"> reflects</w:t>
      </w:r>
      <w:r w:rsidRPr="00111BD7">
        <w:rPr>
          <w:rStyle w:val="StyleUnderline"/>
        </w:rPr>
        <w:t xml:space="preserve"> a careful balance among its historical ties with Russia, growing strategic partnership with the West</w:t>
      </w:r>
      <w:r w:rsidRPr="002B57C0">
        <w:rPr>
          <w:sz w:val="16"/>
        </w:rPr>
        <w:t xml:space="preserve">, and the </w:t>
      </w:r>
      <w:r w:rsidRPr="00111BD7">
        <w:rPr>
          <w:rStyle w:val="StyleUnderline"/>
        </w:rPr>
        <w:t>principles of “</w:t>
      </w:r>
      <w:r w:rsidRPr="00F4470A">
        <w:rPr>
          <w:rStyle w:val="Emphasis"/>
          <w:highlight w:val="cyan"/>
        </w:rPr>
        <w:t>strategic autonomy</w:t>
      </w:r>
      <w:r w:rsidRPr="00111BD7">
        <w:rPr>
          <w:rStyle w:val="StyleUnderline"/>
        </w:rPr>
        <w:t>” central to its foreign policy</w:t>
      </w:r>
      <w:r w:rsidRPr="002B57C0">
        <w:rPr>
          <w:sz w:val="16"/>
        </w:rPr>
        <w:t xml:space="preserve">. As a nuclear power surrounded by nuclear rivals, </w:t>
      </w:r>
      <w:r w:rsidRPr="00111BD7">
        <w:rPr>
          <w:rStyle w:val="StyleUnderline"/>
        </w:rPr>
        <w:t xml:space="preserve">escalation between </w:t>
      </w:r>
      <w:r w:rsidRPr="002B57C0">
        <w:rPr>
          <w:rStyle w:val="Emphasis"/>
        </w:rPr>
        <w:t>Russia</w:t>
      </w:r>
      <w:r w:rsidRPr="00111BD7">
        <w:rPr>
          <w:rStyle w:val="StyleUnderline"/>
        </w:rPr>
        <w:t xml:space="preserve"> and </w:t>
      </w:r>
      <w:r w:rsidRPr="002B57C0">
        <w:rPr>
          <w:rStyle w:val="Emphasis"/>
        </w:rPr>
        <w:t>Ukraine</w:t>
      </w:r>
      <w:r w:rsidRPr="00111BD7">
        <w:rPr>
          <w:rStyle w:val="StyleUnderline"/>
        </w:rPr>
        <w:t xml:space="preserve"> has been a genuine cause for India’s unease</w:t>
      </w:r>
      <w:r w:rsidRPr="002B57C0">
        <w:rPr>
          <w:sz w:val="16"/>
        </w:rPr>
        <w:t xml:space="preserve">. India has also been </w:t>
      </w:r>
      <w:r w:rsidRPr="00F4470A">
        <w:rPr>
          <w:rStyle w:val="StyleUnderline"/>
          <w:highlight w:val="cyan"/>
        </w:rPr>
        <w:t xml:space="preserve">concerned about the </w:t>
      </w:r>
      <w:r w:rsidRPr="00F4470A">
        <w:rPr>
          <w:rStyle w:val="Emphasis"/>
          <w:highlight w:val="cyan"/>
        </w:rPr>
        <w:t>war’s</w:t>
      </w:r>
      <w:r w:rsidRPr="002B57C0">
        <w:rPr>
          <w:rStyle w:val="StyleUnderline"/>
        </w:rPr>
        <w:t xml:space="preserve"> </w:t>
      </w:r>
      <w:r w:rsidRPr="00F4470A">
        <w:rPr>
          <w:rStyle w:val="StyleUnderline"/>
          <w:highlight w:val="cyan"/>
        </w:rPr>
        <w:t xml:space="preserve">continuing </w:t>
      </w:r>
      <w:r w:rsidRPr="00F4470A">
        <w:rPr>
          <w:rStyle w:val="Emphasis"/>
          <w:highlight w:val="cyan"/>
        </w:rPr>
        <w:t>impact</w:t>
      </w:r>
      <w:r w:rsidRPr="002B57C0">
        <w:rPr>
          <w:sz w:val="16"/>
        </w:rPr>
        <w:t xml:space="preserve"> on the Global South’s food and energy insecurity. Under Modi, </w:t>
      </w:r>
      <w:r w:rsidRPr="00111BD7">
        <w:rPr>
          <w:rStyle w:val="StyleUnderline"/>
        </w:rPr>
        <w:t xml:space="preserve">India has sought to </w:t>
      </w:r>
      <w:r w:rsidRPr="002B57C0">
        <w:rPr>
          <w:rStyle w:val="Emphasis"/>
        </w:rPr>
        <w:t>position</w:t>
      </w:r>
      <w:r w:rsidRPr="00111BD7">
        <w:rPr>
          <w:rStyle w:val="StyleUnderline"/>
        </w:rPr>
        <w:t xml:space="preserve"> itself </w:t>
      </w:r>
      <w:r w:rsidRPr="002B57C0">
        <w:rPr>
          <w:rStyle w:val="Emphasis"/>
        </w:rPr>
        <w:t>cautiously</w:t>
      </w:r>
      <w:r w:rsidRPr="00111BD7">
        <w:rPr>
          <w:rStyle w:val="StyleUnderline"/>
        </w:rPr>
        <w:t xml:space="preserve"> as a leader in the Global South</w:t>
      </w:r>
      <w:r w:rsidRPr="002B57C0">
        <w:rPr>
          <w:sz w:val="16"/>
        </w:rPr>
        <w:t>, which is emerging quite clearly as a sphere of competition between India and China.</w:t>
      </w:r>
    </w:p>
    <w:p w14:paraId="68F8FA9E" w14:textId="77777777" w:rsidR="00EC743A" w:rsidRPr="002B57C0" w:rsidRDefault="00EC743A" w:rsidP="00EC743A">
      <w:pPr>
        <w:rPr>
          <w:sz w:val="16"/>
        </w:rPr>
      </w:pPr>
      <w:r w:rsidRPr="002B57C0">
        <w:rPr>
          <w:sz w:val="16"/>
        </w:rPr>
        <w:t xml:space="preserve">In the emerging multipolar world, strategic autonomy and an independent foreign policy have become cornerstones of India’s foreign policy. This </w:t>
      </w:r>
      <w:r w:rsidRPr="002B57C0">
        <w:rPr>
          <w:rStyle w:val="Emphasis"/>
        </w:rPr>
        <w:t>framework envisions</w:t>
      </w:r>
      <w:r w:rsidRPr="002B57C0">
        <w:rPr>
          <w:rStyle w:val="StyleUnderline"/>
        </w:rPr>
        <w:t xml:space="preserve"> India acting as a bridge between </w:t>
      </w:r>
      <w:r w:rsidRPr="002B57C0">
        <w:rPr>
          <w:rStyle w:val="Emphasis"/>
        </w:rPr>
        <w:t>competing blocs</w:t>
      </w:r>
      <w:r w:rsidRPr="002B57C0">
        <w:rPr>
          <w:sz w:val="16"/>
        </w:rPr>
        <w:t>. Its high-level meetings with both Russia and Ukraine help to reinforce this image.</w:t>
      </w:r>
    </w:p>
    <w:p w14:paraId="32B37470" w14:textId="77777777" w:rsidR="00EC743A" w:rsidRDefault="00EC743A" w:rsidP="00EC743A">
      <w:pPr>
        <w:rPr>
          <w:sz w:val="16"/>
        </w:rPr>
      </w:pPr>
      <w:r w:rsidRPr="002B57C0">
        <w:rPr>
          <w:sz w:val="16"/>
        </w:rPr>
        <w:t xml:space="preserve">India is </w:t>
      </w:r>
      <w:r w:rsidRPr="00F4470A">
        <w:rPr>
          <w:rStyle w:val="Emphasis"/>
          <w:highlight w:val="cyan"/>
        </w:rPr>
        <w:t>constrained</w:t>
      </w:r>
      <w:r w:rsidRPr="002B57C0">
        <w:rPr>
          <w:sz w:val="16"/>
        </w:rPr>
        <w:t xml:space="preserve"> to some degree </w:t>
      </w:r>
      <w:r w:rsidRPr="00F4470A">
        <w:rPr>
          <w:rStyle w:val="StyleUnderline"/>
          <w:highlight w:val="cyan"/>
        </w:rPr>
        <w:t>by</w:t>
      </w:r>
      <w:r w:rsidRPr="002B57C0">
        <w:rPr>
          <w:rStyle w:val="StyleUnderline"/>
        </w:rPr>
        <w:t xml:space="preserve"> its </w:t>
      </w:r>
      <w:r w:rsidRPr="00F4470A">
        <w:rPr>
          <w:rStyle w:val="StyleUnderline"/>
          <w:highlight w:val="cyan"/>
        </w:rPr>
        <w:t xml:space="preserve">historic and </w:t>
      </w:r>
      <w:r w:rsidRPr="00F4470A">
        <w:rPr>
          <w:rStyle w:val="Emphasis"/>
          <w:highlight w:val="cyan"/>
        </w:rPr>
        <w:t>strategic partnership</w:t>
      </w:r>
      <w:r w:rsidRPr="00F4470A">
        <w:rPr>
          <w:sz w:val="16"/>
          <w:highlight w:val="cyan"/>
        </w:rPr>
        <w:t xml:space="preserve"> </w:t>
      </w:r>
      <w:r w:rsidRPr="00F4470A">
        <w:rPr>
          <w:rStyle w:val="StyleUnderline"/>
          <w:highlight w:val="cyan"/>
        </w:rPr>
        <w:t xml:space="preserve">with </w:t>
      </w:r>
      <w:r w:rsidRPr="00F4470A">
        <w:rPr>
          <w:rStyle w:val="Emphasis"/>
          <w:highlight w:val="cyan"/>
        </w:rPr>
        <w:t>Russia</w:t>
      </w:r>
      <w:r w:rsidRPr="002B57C0">
        <w:rPr>
          <w:sz w:val="16"/>
        </w:rPr>
        <w:t xml:space="preserve">, which can </w:t>
      </w:r>
      <w:r w:rsidRPr="00F4470A">
        <w:rPr>
          <w:rStyle w:val="StyleUnderline"/>
          <w:highlight w:val="cyan"/>
        </w:rPr>
        <w:t xml:space="preserve">invite </w:t>
      </w:r>
      <w:r w:rsidRPr="00F4470A">
        <w:rPr>
          <w:rStyle w:val="Emphasis"/>
          <w:highlight w:val="cyan"/>
        </w:rPr>
        <w:t>skepticism</w:t>
      </w:r>
      <w:r w:rsidRPr="00F4470A">
        <w:rPr>
          <w:rStyle w:val="StyleUnderline"/>
          <w:highlight w:val="cyan"/>
        </w:rPr>
        <w:t xml:space="preserve"> from</w:t>
      </w:r>
      <w:r w:rsidRPr="002B57C0">
        <w:rPr>
          <w:rStyle w:val="StyleUnderline"/>
        </w:rPr>
        <w:t xml:space="preserve"> other </w:t>
      </w:r>
      <w:r w:rsidRPr="00F4470A">
        <w:rPr>
          <w:rStyle w:val="StyleUnderline"/>
          <w:highlight w:val="cyan"/>
        </w:rPr>
        <w:t>potential partners</w:t>
      </w:r>
      <w:r w:rsidRPr="002B57C0">
        <w:rPr>
          <w:sz w:val="16"/>
        </w:rPr>
        <w:t>. Despite diversification, India’s defense sector</w:t>
      </w:r>
      <w:r w:rsidRPr="002B57C0">
        <w:rPr>
          <w:rStyle w:val="StyleUnderline"/>
        </w:rPr>
        <w:t xml:space="preserve"> </w:t>
      </w:r>
      <w:r w:rsidRPr="00F4470A">
        <w:rPr>
          <w:rStyle w:val="StyleUnderline"/>
          <w:highlight w:val="cyan"/>
        </w:rPr>
        <w:t>relies heavily on</w:t>
      </w:r>
      <w:r w:rsidRPr="002B57C0">
        <w:rPr>
          <w:rStyle w:val="StyleUnderline"/>
        </w:rPr>
        <w:t xml:space="preserve"> </w:t>
      </w:r>
      <w:r w:rsidRPr="00F4470A">
        <w:rPr>
          <w:rStyle w:val="Emphasis"/>
          <w:highlight w:val="cyan"/>
        </w:rPr>
        <w:t>Russia</w:t>
      </w:r>
      <w:r w:rsidRPr="00F4470A">
        <w:rPr>
          <w:sz w:val="14"/>
        </w:rPr>
        <w:t>n</w:t>
      </w:r>
      <w:r w:rsidRPr="002B57C0">
        <w:rPr>
          <w:sz w:val="16"/>
        </w:rPr>
        <w:t xml:space="preserve"> technology and equipment, and this </w:t>
      </w:r>
      <w:r w:rsidRPr="00F4470A">
        <w:rPr>
          <w:rStyle w:val="Emphasis"/>
          <w:highlight w:val="cyan"/>
        </w:rPr>
        <w:t>dependence</w:t>
      </w:r>
      <w:r w:rsidRPr="00F4470A">
        <w:rPr>
          <w:rStyle w:val="StyleUnderline"/>
          <w:highlight w:val="cyan"/>
        </w:rPr>
        <w:t xml:space="preserve"> makes it</w:t>
      </w:r>
      <w:r w:rsidRPr="002B57C0">
        <w:rPr>
          <w:rStyle w:val="StyleUnderline"/>
        </w:rPr>
        <w:t xml:space="preserve"> </w:t>
      </w:r>
      <w:r w:rsidRPr="00F4470A">
        <w:rPr>
          <w:rStyle w:val="StyleUnderline"/>
          <w:highlight w:val="cyan"/>
        </w:rPr>
        <w:t xml:space="preserve">vital for Delhi to </w:t>
      </w:r>
      <w:r w:rsidRPr="00F4470A">
        <w:rPr>
          <w:rStyle w:val="Emphasis"/>
          <w:highlight w:val="cyan"/>
        </w:rPr>
        <w:t>navigate</w:t>
      </w:r>
      <w:r w:rsidRPr="00F4470A">
        <w:rPr>
          <w:rStyle w:val="StyleUnderline"/>
          <w:highlight w:val="cyan"/>
        </w:rPr>
        <w:t xml:space="preserve"> its position</w:t>
      </w:r>
      <w:r w:rsidRPr="002B57C0">
        <w:rPr>
          <w:rStyle w:val="StyleUnderline"/>
        </w:rPr>
        <w:t xml:space="preserve"> on the war </w:t>
      </w:r>
      <w:r w:rsidRPr="00F4470A">
        <w:rPr>
          <w:rStyle w:val="Emphasis"/>
          <w:highlight w:val="cyan"/>
        </w:rPr>
        <w:t>delicately</w:t>
      </w:r>
      <w:r w:rsidRPr="002B57C0">
        <w:rPr>
          <w:sz w:val="16"/>
        </w:rPr>
        <w:t>.</w:t>
      </w:r>
    </w:p>
    <w:p w14:paraId="2986BBE3" w14:textId="77777777" w:rsidR="00EC743A" w:rsidRDefault="00EC743A" w:rsidP="00A35018">
      <w:pPr>
        <w:pStyle w:val="Heading4"/>
      </w:pPr>
      <w:r>
        <w:t xml:space="preserve">Ukraine war </w:t>
      </w:r>
      <w:r w:rsidRPr="00F4470A">
        <w:rPr>
          <w:u w:val="single"/>
        </w:rPr>
        <w:t>goes nuclear</w:t>
      </w:r>
      <w:r>
        <w:t>.</w:t>
      </w:r>
    </w:p>
    <w:p w14:paraId="30E2CD15" w14:textId="77777777" w:rsidR="00EC743A" w:rsidRDefault="00EC743A" w:rsidP="00EC743A">
      <w:r w:rsidRPr="00343F29">
        <w:rPr>
          <w:rStyle w:val="Style13ptBold"/>
        </w:rPr>
        <w:t>ICAN ’24</w:t>
      </w:r>
      <w:r>
        <w:t xml:space="preserve"> [International Campaign Against </w:t>
      </w:r>
      <w:proofErr w:type="gramStart"/>
      <w:r>
        <w:t>Nuclear Weapons</w:t>
      </w:r>
      <w:proofErr w:type="gramEnd"/>
      <w:r>
        <w:t>; November 21; ICAN, “New Russian doctrine increases possible nuclear weapons use scenarios,” https://www.icanw.org/new_russian_doctrine_increases_possible_nuclear_weapons_use_scenarios; accessed: 6.25.25]</w:t>
      </w:r>
    </w:p>
    <w:p w14:paraId="07E25B66" w14:textId="77777777" w:rsidR="00EC743A" w:rsidRPr="00F4470A" w:rsidRDefault="00EC743A" w:rsidP="00EC743A">
      <w:pPr>
        <w:rPr>
          <w:sz w:val="16"/>
        </w:rPr>
      </w:pPr>
      <w:r w:rsidRPr="00F4470A">
        <w:rPr>
          <w:sz w:val="16"/>
        </w:rPr>
        <w:t xml:space="preserve">On 19 November, </w:t>
      </w:r>
      <w:r w:rsidRPr="00F4470A">
        <w:rPr>
          <w:rStyle w:val="Emphasis"/>
          <w:highlight w:val="cyan"/>
        </w:rPr>
        <w:t>Russia</w:t>
      </w:r>
      <w:r w:rsidRPr="00675CF4">
        <w:rPr>
          <w:rStyle w:val="StyleUnderline"/>
        </w:rPr>
        <w:t xml:space="preserve"> officially </w:t>
      </w:r>
      <w:r w:rsidRPr="00F4470A">
        <w:rPr>
          <w:rStyle w:val="StyleUnderline"/>
          <w:highlight w:val="cyan"/>
        </w:rPr>
        <w:t>adopted</w:t>
      </w:r>
      <w:r w:rsidRPr="00675CF4">
        <w:rPr>
          <w:rStyle w:val="StyleUnderline"/>
        </w:rPr>
        <w:t xml:space="preserve"> a </w:t>
      </w:r>
      <w:r w:rsidRPr="00F4470A">
        <w:rPr>
          <w:rStyle w:val="Emphasis"/>
          <w:highlight w:val="cyan"/>
        </w:rPr>
        <w:t>new</w:t>
      </w:r>
      <w:r w:rsidRPr="00675CF4">
        <w:rPr>
          <w:rStyle w:val="StyleUnderline"/>
        </w:rPr>
        <w:t xml:space="preserve"> </w:t>
      </w:r>
      <w:r w:rsidRPr="00F4470A">
        <w:rPr>
          <w:rStyle w:val="StyleUnderline"/>
          <w:highlight w:val="cyan"/>
        </w:rPr>
        <w:t xml:space="preserve">nuclear </w:t>
      </w:r>
      <w:r w:rsidRPr="00F4470A">
        <w:rPr>
          <w:rStyle w:val="Emphasis"/>
          <w:highlight w:val="cyan"/>
        </w:rPr>
        <w:t>weapons doctrine</w:t>
      </w:r>
      <w:r w:rsidRPr="00675CF4">
        <w:rPr>
          <w:rStyle w:val="StyleUnderline"/>
        </w:rPr>
        <w:t xml:space="preserve"> announced in </w:t>
      </w:r>
      <w:r w:rsidRPr="00F4470A">
        <w:rPr>
          <w:rStyle w:val="Emphasis"/>
        </w:rPr>
        <w:t>September</w:t>
      </w:r>
      <w:r w:rsidRPr="00F4470A">
        <w:rPr>
          <w:sz w:val="16"/>
        </w:rPr>
        <w:t xml:space="preserve">. The new policy states that </w:t>
      </w:r>
      <w:r w:rsidRPr="00675CF4">
        <w:rPr>
          <w:rStyle w:val="StyleUnderline"/>
        </w:rPr>
        <w:t xml:space="preserve">Russia could </w:t>
      </w:r>
      <w:r w:rsidRPr="00F4470A">
        <w:rPr>
          <w:rStyle w:val="StyleUnderline"/>
          <w:highlight w:val="cyan"/>
        </w:rPr>
        <w:t>launch</w:t>
      </w:r>
      <w:r w:rsidRPr="00675CF4">
        <w:rPr>
          <w:rStyle w:val="StyleUnderline"/>
        </w:rPr>
        <w:t xml:space="preserve"> </w:t>
      </w:r>
      <w:r w:rsidRPr="00F4470A">
        <w:rPr>
          <w:rStyle w:val="Emphasis"/>
          <w:highlight w:val="cyan"/>
        </w:rPr>
        <w:t>nuc</w:t>
      </w:r>
      <w:r w:rsidRPr="00F4470A">
        <w:rPr>
          <w:rStyle w:val="Emphasis"/>
        </w:rPr>
        <w:t>lear weapon</w:t>
      </w:r>
      <w:r w:rsidRPr="00F4470A">
        <w:rPr>
          <w:rStyle w:val="Emphasis"/>
          <w:highlight w:val="cyan"/>
        </w:rPr>
        <w:t>s</w:t>
      </w:r>
      <w:r w:rsidRPr="00675CF4">
        <w:rPr>
          <w:rStyle w:val="StyleUnderline"/>
        </w:rPr>
        <w:t xml:space="preserve"> </w:t>
      </w:r>
      <w:r w:rsidRPr="00F4470A">
        <w:rPr>
          <w:rStyle w:val="StyleUnderline"/>
          <w:highlight w:val="cyan"/>
        </w:rPr>
        <w:t>in response to</w:t>
      </w:r>
      <w:r w:rsidRPr="00675CF4">
        <w:rPr>
          <w:rStyle w:val="StyleUnderline"/>
        </w:rPr>
        <w:t xml:space="preserve"> an </w:t>
      </w:r>
      <w:r w:rsidRPr="00F4470A">
        <w:rPr>
          <w:rStyle w:val="Emphasis"/>
          <w:highlight w:val="cyan"/>
        </w:rPr>
        <w:t>attack</w:t>
      </w:r>
      <w:r w:rsidRPr="00675CF4">
        <w:rPr>
          <w:rStyle w:val="StyleUnderline"/>
        </w:rPr>
        <w:t xml:space="preserve"> on its territory </w:t>
      </w:r>
      <w:r w:rsidRPr="00F4470A">
        <w:rPr>
          <w:rStyle w:val="StyleUnderline"/>
          <w:highlight w:val="cyan"/>
        </w:rPr>
        <w:t>by</w:t>
      </w:r>
      <w:r w:rsidRPr="00675CF4">
        <w:rPr>
          <w:rStyle w:val="StyleUnderline"/>
        </w:rPr>
        <w:t xml:space="preserve"> </w:t>
      </w:r>
      <w:r w:rsidRPr="00F4470A">
        <w:rPr>
          <w:rStyle w:val="StyleUnderline"/>
          <w:highlight w:val="cyan"/>
        </w:rPr>
        <w:t xml:space="preserve">a </w:t>
      </w:r>
      <w:r w:rsidRPr="00F4470A">
        <w:rPr>
          <w:rStyle w:val="Emphasis"/>
          <w:highlight w:val="cyan"/>
        </w:rPr>
        <w:t>non-nuclear</w:t>
      </w:r>
      <w:r w:rsidRPr="00F4470A">
        <w:rPr>
          <w:rStyle w:val="Emphasis"/>
        </w:rPr>
        <w:t xml:space="preserve">-armed </w:t>
      </w:r>
      <w:r w:rsidRPr="00F4470A">
        <w:rPr>
          <w:rStyle w:val="Emphasis"/>
          <w:highlight w:val="cyan"/>
        </w:rPr>
        <w:t>state</w:t>
      </w:r>
      <w:r w:rsidRPr="00675CF4">
        <w:rPr>
          <w:rStyle w:val="StyleUnderline"/>
        </w:rPr>
        <w:t xml:space="preserve"> </w:t>
      </w:r>
      <w:r w:rsidRPr="00F4470A">
        <w:rPr>
          <w:rStyle w:val="StyleUnderline"/>
          <w:highlight w:val="cyan"/>
        </w:rPr>
        <w:t>backed by</w:t>
      </w:r>
      <w:r w:rsidRPr="00675CF4">
        <w:rPr>
          <w:rStyle w:val="StyleUnderline"/>
        </w:rPr>
        <w:t xml:space="preserve"> a </w:t>
      </w:r>
      <w:r w:rsidRPr="00F4470A">
        <w:rPr>
          <w:rStyle w:val="StyleUnderline"/>
          <w:highlight w:val="cyan"/>
        </w:rPr>
        <w:t>nuclear</w:t>
      </w:r>
      <w:r w:rsidRPr="00675CF4">
        <w:rPr>
          <w:rStyle w:val="StyleUnderline"/>
        </w:rPr>
        <w:t xml:space="preserve">-armed </w:t>
      </w:r>
      <w:r w:rsidRPr="00F4470A">
        <w:rPr>
          <w:rStyle w:val="StyleUnderline"/>
          <w:highlight w:val="cyan"/>
        </w:rPr>
        <w:t>one</w:t>
      </w:r>
      <w:r w:rsidRPr="00F4470A">
        <w:rPr>
          <w:sz w:val="16"/>
        </w:rPr>
        <w:t xml:space="preserve">. While experts debate how novel the doctrine is given similar proclamations in the past, it is important to take the nuclear threat, and the escalatory intent behind it, seriously. </w:t>
      </w:r>
    </w:p>
    <w:p w14:paraId="11D91772" w14:textId="77777777" w:rsidR="00EC743A" w:rsidRPr="00F4470A" w:rsidRDefault="00EC743A" w:rsidP="00EC743A">
      <w:pPr>
        <w:rPr>
          <w:sz w:val="16"/>
        </w:rPr>
      </w:pPr>
      <w:r w:rsidRPr="00F4470A">
        <w:rPr>
          <w:sz w:val="16"/>
        </w:rPr>
        <w:t xml:space="preserve">ICAN condemned the new doctrine when it was announced in September, saying: “Today’s updates to Russia’s </w:t>
      </w:r>
      <w:r w:rsidRPr="00675CF4">
        <w:rPr>
          <w:rStyle w:val="StyleUnderline"/>
        </w:rPr>
        <w:t xml:space="preserve">nuclear </w:t>
      </w:r>
      <w:r w:rsidRPr="00F4470A">
        <w:rPr>
          <w:rStyle w:val="Emphasis"/>
          <w:highlight w:val="cyan"/>
        </w:rPr>
        <w:t>doctrine</w:t>
      </w:r>
      <w:r w:rsidRPr="00F4470A">
        <w:rPr>
          <w:sz w:val="16"/>
        </w:rPr>
        <w:t xml:space="preserve"> outlining when Russia would use nuclear weapons are </w:t>
      </w:r>
      <w:r w:rsidRPr="00F4470A">
        <w:rPr>
          <w:rStyle w:val="Emphasis"/>
          <w:highlight w:val="cyan"/>
        </w:rPr>
        <w:t>dangerously ambiguous</w:t>
      </w:r>
      <w:r w:rsidRPr="00F4470A">
        <w:rPr>
          <w:sz w:val="16"/>
        </w:rPr>
        <w:t xml:space="preserve">. They </w:t>
      </w:r>
      <w:r w:rsidRPr="00F4470A">
        <w:rPr>
          <w:rStyle w:val="StyleUnderline"/>
          <w:highlight w:val="cyan"/>
        </w:rPr>
        <w:t xml:space="preserve">blur the line between </w:t>
      </w:r>
      <w:r w:rsidRPr="00F4470A">
        <w:rPr>
          <w:rStyle w:val="Emphasis"/>
          <w:highlight w:val="cyan"/>
        </w:rPr>
        <w:t>conventional</w:t>
      </w:r>
      <w:r w:rsidRPr="00F4470A">
        <w:rPr>
          <w:rStyle w:val="StyleUnderline"/>
          <w:highlight w:val="cyan"/>
        </w:rPr>
        <w:t xml:space="preserve"> and </w:t>
      </w:r>
      <w:r w:rsidRPr="00F4470A">
        <w:rPr>
          <w:rStyle w:val="Emphasis"/>
          <w:highlight w:val="cyan"/>
        </w:rPr>
        <w:t>nuclear</w:t>
      </w:r>
      <w:r w:rsidRPr="00F4470A">
        <w:rPr>
          <w:rStyle w:val="Emphasis"/>
        </w:rPr>
        <w:t xml:space="preserve"> attack and</w:t>
      </w:r>
      <w:r w:rsidRPr="00675CF4">
        <w:rPr>
          <w:rStyle w:val="StyleUnderline"/>
        </w:rPr>
        <w:t xml:space="preserve"> </w:t>
      </w:r>
      <w:r w:rsidRPr="00F4470A">
        <w:rPr>
          <w:rStyle w:val="StyleUnderline"/>
          <w:highlight w:val="cyan"/>
        </w:rPr>
        <w:t xml:space="preserve">undermine </w:t>
      </w:r>
      <w:r w:rsidRPr="00F4470A">
        <w:rPr>
          <w:rStyle w:val="Emphasis"/>
          <w:highlight w:val="cyan"/>
        </w:rPr>
        <w:t>predictability</w:t>
      </w:r>
      <w:r w:rsidRPr="00F4470A">
        <w:rPr>
          <w:sz w:val="16"/>
        </w:rPr>
        <w:t xml:space="preserve">, </w:t>
      </w:r>
      <w:r w:rsidRPr="00F4470A">
        <w:rPr>
          <w:rStyle w:val="StyleUnderline"/>
          <w:highlight w:val="cyan"/>
        </w:rPr>
        <w:t>increasing</w:t>
      </w:r>
      <w:r w:rsidRPr="00675CF4">
        <w:rPr>
          <w:rStyle w:val="StyleUnderline"/>
        </w:rPr>
        <w:t xml:space="preserve"> the </w:t>
      </w:r>
      <w:r w:rsidRPr="00F4470A">
        <w:rPr>
          <w:rStyle w:val="Emphasis"/>
          <w:highlight w:val="cyan"/>
        </w:rPr>
        <w:t>risk of nuclear war</w:t>
      </w:r>
      <w:r w:rsidRPr="00F4470A">
        <w:rPr>
          <w:sz w:val="16"/>
        </w:rPr>
        <w:t>.”</w:t>
      </w:r>
    </w:p>
    <w:p w14:paraId="50653D84" w14:textId="77777777" w:rsidR="00EC743A" w:rsidRPr="00F4470A" w:rsidRDefault="00EC743A" w:rsidP="00EC743A">
      <w:pPr>
        <w:rPr>
          <w:sz w:val="16"/>
        </w:rPr>
      </w:pPr>
      <w:r w:rsidRPr="00F4470A">
        <w:rPr>
          <w:sz w:val="16"/>
        </w:rPr>
        <w:t xml:space="preserve">Just two days later, on 21 November, </w:t>
      </w:r>
      <w:r w:rsidRPr="00F4470A">
        <w:rPr>
          <w:rStyle w:val="Emphasis"/>
          <w:highlight w:val="cyan"/>
        </w:rPr>
        <w:t>following</w:t>
      </w:r>
      <w:r w:rsidRPr="00675CF4">
        <w:rPr>
          <w:rStyle w:val="StyleUnderline"/>
        </w:rPr>
        <w:t xml:space="preserve"> a </w:t>
      </w:r>
      <w:r w:rsidRPr="00F4470A">
        <w:rPr>
          <w:rStyle w:val="Emphasis"/>
          <w:highlight w:val="cyan"/>
        </w:rPr>
        <w:t>U.S.</w:t>
      </w:r>
      <w:r w:rsidRPr="00675CF4">
        <w:rPr>
          <w:rStyle w:val="StyleUnderline"/>
        </w:rPr>
        <w:t xml:space="preserve"> change in </w:t>
      </w:r>
      <w:r w:rsidRPr="00F4470A">
        <w:rPr>
          <w:rStyle w:val="Emphasis"/>
          <w:highlight w:val="cyan"/>
        </w:rPr>
        <w:t>policy</w:t>
      </w:r>
      <w:r w:rsidRPr="00F4470A">
        <w:rPr>
          <w:rStyle w:val="StyleUnderline"/>
          <w:highlight w:val="cyan"/>
        </w:rPr>
        <w:t xml:space="preserve"> allowing Ukraine to launch </w:t>
      </w:r>
      <w:r w:rsidRPr="00F4470A">
        <w:rPr>
          <w:rStyle w:val="Emphasis"/>
          <w:highlight w:val="cyan"/>
        </w:rPr>
        <w:t>U.S. supplied</w:t>
      </w:r>
      <w:r w:rsidRPr="00675CF4">
        <w:rPr>
          <w:rStyle w:val="StyleUnderline"/>
        </w:rPr>
        <w:t xml:space="preserve"> long-range </w:t>
      </w:r>
      <w:r w:rsidRPr="00F4470A">
        <w:rPr>
          <w:rStyle w:val="Emphasis"/>
          <w:highlight w:val="cyan"/>
        </w:rPr>
        <w:t>missiles</w:t>
      </w:r>
      <w:r w:rsidRPr="00675CF4">
        <w:rPr>
          <w:rStyle w:val="StyleUnderline"/>
        </w:rPr>
        <w:t xml:space="preserve"> inside Russia</w:t>
      </w:r>
      <w:r w:rsidRPr="00F4470A">
        <w:rPr>
          <w:sz w:val="16"/>
        </w:rPr>
        <w:t xml:space="preserve">, news agencies reported that the Ukrainian Air Force said that Russia had launched an ICBM into the Ukrainian city of Dnipro. </w:t>
      </w:r>
      <w:r w:rsidRPr="00F4470A">
        <w:rPr>
          <w:rStyle w:val="StyleUnderline"/>
          <w:highlight w:val="cyan"/>
        </w:rPr>
        <w:t>Experts</w:t>
      </w:r>
      <w:r w:rsidRPr="00675CF4">
        <w:rPr>
          <w:rStyle w:val="StyleUnderline"/>
        </w:rPr>
        <w:t xml:space="preserve"> initially </w:t>
      </w:r>
      <w:r w:rsidRPr="00F4470A">
        <w:rPr>
          <w:rStyle w:val="StyleUnderline"/>
          <w:highlight w:val="cyan"/>
        </w:rPr>
        <w:t>cast</w:t>
      </w:r>
      <w:r w:rsidRPr="00675CF4">
        <w:rPr>
          <w:rStyle w:val="StyleUnderline"/>
        </w:rPr>
        <w:t xml:space="preserve"> </w:t>
      </w:r>
      <w:r w:rsidRPr="00F4470A">
        <w:rPr>
          <w:rStyle w:val="StyleUnderline"/>
          <w:highlight w:val="cyan"/>
        </w:rPr>
        <w:t>doubt</w:t>
      </w:r>
      <w:r w:rsidRPr="00675CF4">
        <w:rPr>
          <w:rStyle w:val="StyleUnderline"/>
        </w:rPr>
        <w:t xml:space="preserve"> on </w:t>
      </w:r>
      <w:r w:rsidRPr="00F4470A">
        <w:rPr>
          <w:rStyle w:val="StyleUnderline"/>
          <w:highlight w:val="cyan"/>
        </w:rPr>
        <w:t>whether</w:t>
      </w:r>
      <w:r w:rsidRPr="00675CF4">
        <w:rPr>
          <w:rStyle w:val="StyleUnderline"/>
        </w:rPr>
        <w:t xml:space="preserve"> it was </w:t>
      </w:r>
      <w:r w:rsidRPr="00675CF4">
        <w:rPr>
          <w:rStyle w:val="StyleUnderline"/>
        </w:rPr>
        <w:lastRenderedPageBreak/>
        <w:t xml:space="preserve">an </w:t>
      </w:r>
      <w:r w:rsidRPr="00F4470A">
        <w:rPr>
          <w:rStyle w:val="Emphasis"/>
          <w:highlight w:val="cyan"/>
        </w:rPr>
        <w:t>ICBM</w:t>
      </w:r>
      <w:r w:rsidRPr="00675CF4">
        <w:rPr>
          <w:rStyle w:val="StyleUnderline"/>
        </w:rPr>
        <w:t xml:space="preserve"> that </w:t>
      </w:r>
      <w:r w:rsidRPr="00F4470A">
        <w:rPr>
          <w:rStyle w:val="StyleUnderline"/>
          <w:highlight w:val="cyan"/>
        </w:rPr>
        <w:t xml:space="preserve">was </w:t>
      </w:r>
      <w:r w:rsidRPr="00F4470A">
        <w:rPr>
          <w:rStyle w:val="Emphasis"/>
          <w:highlight w:val="cyan"/>
        </w:rPr>
        <w:t>fired</w:t>
      </w:r>
      <w:r w:rsidRPr="00675CF4">
        <w:rPr>
          <w:rStyle w:val="StyleUnderline"/>
        </w:rPr>
        <w:t>, and Russian President Vladimir Putin later confirmed during a televised address that it was a “new” intermediate-range ballistic missile</w:t>
      </w:r>
      <w:r w:rsidRPr="00F4470A">
        <w:rPr>
          <w:sz w:val="16"/>
        </w:rPr>
        <w:t xml:space="preserve"> in “response to US plans to produce and deploy intermediate and short-range missiles”. A Pentagon spokesperson also noted the US was pre-notified of the ballistic missile launch through nuclear risk reduction channels just prior to the launch. However, this incident demonstrates the risk of escalation in a nuclear-armed world. </w:t>
      </w:r>
      <w:r w:rsidRPr="00675CF4">
        <w:rPr>
          <w:rStyle w:val="StyleUnderline"/>
        </w:rPr>
        <w:t xml:space="preserve">An </w:t>
      </w:r>
      <w:r w:rsidRPr="00F4470A">
        <w:rPr>
          <w:rStyle w:val="Emphasis"/>
          <w:highlight w:val="cyan"/>
        </w:rPr>
        <w:t>unexpected launch</w:t>
      </w:r>
      <w:r w:rsidRPr="00F4470A">
        <w:rPr>
          <w:rStyle w:val="StyleUnderline"/>
          <w:highlight w:val="cyan"/>
        </w:rPr>
        <w:t xml:space="preserve"> of</w:t>
      </w:r>
      <w:r w:rsidRPr="00675CF4">
        <w:rPr>
          <w:rStyle w:val="StyleUnderline"/>
        </w:rPr>
        <w:t xml:space="preserve"> a </w:t>
      </w:r>
      <w:r w:rsidRPr="00F4470A">
        <w:rPr>
          <w:rStyle w:val="Emphasis"/>
          <w:highlight w:val="cyan"/>
        </w:rPr>
        <w:t>nuclear</w:t>
      </w:r>
      <w:r w:rsidRPr="00F4470A">
        <w:rPr>
          <w:rStyle w:val="Emphasis"/>
        </w:rPr>
        <w:t xml:space="preserve">-capable </w:t>
      </w:r>
      <w:r w:rsidRPr="00F4470A">
        <w:rPr>
          <w:rStyle w:val="Emphasis"/>
          <w:highlight w:val="cyan"/>
        </w:rPr>
        <w:t>missile</w:t>
      </w:r>
      <w:r w:rsidRPr="00675CF4">
        <w:rPr>
          <w:rStyle w:val="StyleUnderline"/>
        </w:rPr>
        <w:t xml:space="preserve">, </w:t>
      </w:r>
      <w:r w:rsidRPr="00F4470A">
        <w:rPr>
          <w:rStyle w:val="StyleUnderline"/>
          <w:highlight w:val="cyan"/>
        </w:rPr>
        <w:t>even without</w:t>
      </w:r>
      <w:r w:rsidRPr="00675CF4">
        <w:rPr>
          <w:rStyle w:val="StyleUnderline"/>
        </w:rPr>
        <w:t xml:space="preserve"> a nuclear </w:t>
      </w:r>
      <w:r w:rsidRPr="00F4470A">
        <w:rPr>
          <w:rStyle w:val="StyleUnderline"/>
          <w:highlight w:val="cyan"/>
        </w:rPr>
        <w:t>warhead</w:t>
      </w:r>
      <w:r w:rsidRPr="00675CF4">
        <w:rPr>
          <w:rStyle w:val="StyleUnderline"/>
        </w:rPr>
        <w:t xml:space="preserve">, </w:t>
      </w:r>
      <w:r w:rsidRPr="00F4470A">
        <w:rPr>
          <w:rStyle w:val="StyleUnderline"/>
          <w:highlight w:val="cyan"/>
        </w:rPr>
        <w:t xml:space="preserve">can be </w:t>
      </w:r>
      <w:r w:rsidRPr="00F4470A">
        <w:rPr>
          <w:rStyle w:val="Emphasis"/>
          <w:highlight w:val="cyan"/>
        </w:rPr>
        <w:t>confused</w:t>
      </w:r>
      <w:r w:rsidRPr="00F4470A">
        <w:rPr>
          <w:rStyle w:val="StyleUnderline"/>
          <w:highlight w:val="cyan"/>
        </w:rPr>
        <w:t xml:space="preserve"> or </w:t>
      </w:r>
      <w:r w:rsidRPr="00F4470A">
        <w:rPr>
          <w:rStyle w:val="Emphasis"/>
          <w:highlight w:val="cyan"/>
        </w:rPr>
        <w:t>misinterpreted</w:t>
      </w:r>
      <w:r w:rsidRPr="00F4470A">
        <w:rPr>
          <w:rStyle w:val="StyleUnderline"/>
          <w:highlight w:val="cyan"/>
        </w:rPr>
        <w:t xml:space="preserve"> in the </w:t>
      </w:r>
      <w:r w:rsidRPr="00F4470A">
        <w:rPr>
          <w:rStyle w:val="Emphasis"/>
          <w:highlight w:val="cyan"/>
        </w:rPr>
        <w:t>fog of war</w:t>
      </w:r>
      <w:r w:rsidRPr="00675CF4">
        <w:rPr>
          <w:rStyle w:val="StyleUnderline"/>
        </w:rPr>
        <w:t xml:space="preserve"> and </w:t>
      </w:r>
      <w:r w:rsidRPr="00F4470A">
        <w:rPr>
          <w:rStyle w:val="StyleUnderline"/>
          <w:highlight w:val="cyan"/>
        </w:rPr>
        <w:t xml:space="preserve">lead to </w:t>
      </w:r>
      <w:r w:rsidRPr="00F4470A">
        <w:rPr>
          <w:rStyle w:val="Emphasis"/>
          <w:highlight w:val="cyan"/>
        </w:rPr>
        <w:t>inadvertent escalation</w:t>
      </w:r>
      <w:r w:rsidRPr="00F4470A">
        <w:rPr>
          <w:sz w:val="16"/>
        </w:rPr>
        <w:t>. Past false alarms have nearly started nuclear wars.</w:t>
      </w:r>
    </w:p>
    <w:p w14:paraId="56F5C745" w14:textId="77777777" w:rsidR="00EC743A" w:rsidRDefault="00EC743A" w:rsidP="00A35018">
      <w:pPr>
        <w:pStyle w:val="Heading4"/>
      </w:pPr>
      <w:r>
        <w:t>Arctic is key to broader ties.</w:t>
      </w:r>
    </w:p>
    <w:p w14:paraId="2DEA857F" w14:textId="77777777" w:rsidR="00EC743A" w:rsidRPr="001430F7" w:rsidRDefault="00EC743A" w:rsidP="00EC743A">
      <w:r w:rsidRPr="001430F7">
        <w:rPr>
          <w:rStyle w:val="Style13ptBold"/>
        </w:rPr>
        <w:t>Sinha ’21</w:t>
      </w:r>
      <w:r>
        <w:t xml:space="preserve"> [Uttam; December 1; Writer at the Hindustan Times; Hindustan Times, “The centrality of the Arctic in the India-Russia partnership,” https://www.hindustantimes.com/opinion/the-centrality-of-the-arctic-in-the-india-russia-partnership-101638370094327.html; accessed: 6.26.25]</w:t>
      </w:r>
    </w:p>
    <w:p w14:paraId="19103467" w14:textId="77777777" w:rsidR="00EC743A" w:rsidRPr="001430F7" w:rsidRDefault="00EC743A" w:rsidP="00EC743A">
      <w:pPr>
        <w:rPr>
          <w:sz w:val="16"/>
        </w:rPr>
      </w:pPr>
      <w:r w:rsidRPr="001430F7">
        <w:rPr>
          <w:sz w:val="16"/>
        </w:rPr>
        <w:t xml:space="preserve">Title: The </w:t>
      </w:r>
      <w:r w:rsidRPr="001430F7">
        <w:rPr>
          <w:rStyle w:val="Emphasis"/>
          <w:highlight w:val="cyan"/>
        </w:rPr>
        <w:t>centrality</w:t>
      </w:r>
      <w:r w:rsidRPr="001430F7">
        <w:rPr>
          <w:rStyle w:val="StyleUnderline"/>
          <w:highlight w:val="cyan"/>
        </w:rPr>
        <w:t xml:space="preserve"> of</w:t>
      </w:r>
      <w:r w:rsidRPr="001430F7">
        <w:rPr>
          <w:rStyle w:val="StyleUnderline"/>
        </w:rPr>
        <w:t xml:space="preserve"> the </w:t>
      </w:r>
      <w:r w:rsidRPr="001430F7">
        <w:rPr>
          <w:rStyle w:val="Emphasis"/>
          <w:highlight w:val="cyan"/>
        </w:rPr>
        <w:t>Arctic</w:t>
      </w:r>
      <w:r w:rsidRPr="001430F7">
        <w:rPr>
          <w:rStyle w:val="StyleUnderline"/>
          <w:highlight w:val="cyan"/>
        </w:rPr>
        <w:t xml:space="preserve"> in</w:t>
      </w:r>
      <w:r w:rsidRPr="001430F7">
        <w:rPr>
          <w:rStyle w:val="StyleUnderline"/>
        </w:rPr>
        <w:t xml:space="preserve"> the </w:t>
      </w:r>
      <w:r w:rsidRPr="001430F7">
        <w:rPr>
          <w:rStyle w:val="Emphasis"/>
          <w:highlight w:val="cyan"/>
        </w:rPr>
        <w:t>India-Russia partnership</w:t>
      </w:r>
    </w:p>
    <w:p w14:paraId="1DB7100A" w14:textId="77777777" w:rsidR="00EC743A" w:rsidRPr="001430F7" w:rsidRDefault="00EC743A" w:rsidP="00EC743A">
      <w:pPr>
        <w:rPr>
          <w:sz w:val="16"/>
        </w:rPr>
      </w:pPr>
      <w:r w:rsidRPr="001430F7">
        <w:rPr>
          <w:sz w:val="16"/>
        </w:rPr>
        <w:t xml:space="preserve">While </w:t>
      </w:r>
      <w:proofErr w:type="spellStart"/>
      <w:r w:rsidRPr="001430F7">
        <w:rPr>
          <w:sz w:val="16"/>
        </w:rPr>
        <w:t>defence</w:t>
      </w:r>
      <w:proofErr w:type="spellEnd"/>
      <w:r w:rsidRPr="001430F7">
        <w:rPr>
          <w:sz w:val="16"/>
        </w:rPr>
        <w:t xml:space="preserve"> deals and military technical agreements will be high on Russian President Vladimir Putin's agenda during his visit to India next week, there is a need to pay attention to the drivers of the future bilateral trajectory. </w:t>
      </w:r>
      <w:r w:rsidRPr="001430F7">
        <w:rPr>
          <w:rStyle w:val="StyleUnderline"/>
        </w:rPr>
        <w:t xml:space="preserve">Russia's Arctic and its Far East region </w:t>
      </w:r>
      <w:r w:rsidRPr="001430F7">
        <w:rPr>
          <w:rStyle w:val="StyleUnderline"/>
          <w:highlight w:val="cyan"/>
        </w:rPr>
        <w:t xml:space="preserve">offer an </w:t>
      </w:r>
      <w:r w:rsidRPr="001430F7">
        <w:rPr>
          <w:rStyle w:val="Emphasis"/>
          <w:highlight w:val="cyan"/>
        </w:rPr>
        <w:t>area of convergence</w:t>
      </w:r>
      <w:r w:rsidRPr="001430F7">
        <w:rPr>
          <w:sz w:val="16"/>
        </w:rPr>
        <w:t xml:space="preserve">, and the </w:t>
      </w:r>
      <w:r w:rsidRPr="001430F7">
        <w:rPr>
          <w:rStyle w:val="StyleUnderline"/>
          <w:highlight w:val="cyan"/>
        </w:rPr>
        <w:t xml:space="preserve">potential to </w:t>
      </w:r>
      <w:r w:rsidRPr="001430F7">
        <w:rPr>
          <w:rStyle w:val="Emphasis"/>
          <w:highlight w:val="cyan"/>
        </w:rPr>
        <w:t>scale up relations</w:t>
      </w:r>
      <w:r w:rsidRPr="001430F7">
        <w:rPr>
          <w:sz w:val="16"/>
        </w:rPr>
        <w:t xml:space="preserve">. </w:t>
      </w:r>
      <w:r w:rsidRPr="001430F7">
        <w:rPr>
          <w:rStyle w:val="StyleUnderline"/>
        </w:rPr>
        <w:t xml:space="preserve">New Delhi's year-old draft Arctic Policy with its </w:t>
      </w:r>
      <w:r w:rsidRPr="001430F7">
        <w:rPr>
          <w:rStyle w:val="Emphasis"/>
          <w:highlight w:val="cyan"/>
        </w:rPr>
        <w:t>5+5 mission</w:t>
      </w:r>
      <w:r w:rsidRPr="001430F7">
        <w:rPr>
          <w:sz w:val="16"/>
        </w:rPr>
        <w:t xml:space="preserve"> and pillars outlines </w:t>
      </w:r>
      <w:r w:rsidRPr="001430F7">
        <w:rPr>
          <w:rStyle w:val="StyleUnderline"/>
          <w:highlight w:val="cyan"/>
        </w:rPr>
        <w:t>India's interests</w:t>
      </w:r>
      <w:r w:rsidRPr="001430F7">
        <w:rPr>
          <w:sz w:val="16"/>
        </w:rPr>
        <w:t>, "</w:t>
      </w:r>
      <w:r w:rsidRPr="001430F7">
        <w:rPr>
          <w:rStyle w:val="StyleUnderline"/>
          <w:highlight w:val="cyan"/>
        </w:rPr>
        <w:t>to enhance</w:t>
      </w:r>
      <w:r w:rsidRPr="001430F7">
        <w:rPr>
          <w:rStyle w:val="StyleUnderline"/>
        </w:rPr>
        <w:t xml:space="preserve"> sustainable and </w:t>
      </w:r>
      <w:r w:rsidRPr="001430F7">
        <w:rPr>
          <w:rStyle w:val="Emphasis"/>
          <w:highlight w:val="cyan"/>
        </w:rPr>
        <w:t>mutually beneficial cooperation</w:t>
      </w:r>
      <w:r w:rsidRPr="001430F7">
        <w:rPr>
          <w:sz w:val="16"/>
        </w:rPr>
        <w:t xml:space="preserve"> </w:t>
      </w:r>
      <w:r w:rsidRPr="001430F7">
        <w:rPr>
          <w:rStyle w:val="StyleUnderline"/>
          <w:highlight w:val="cyan"/>
        </w:rPr>
        <w:t xml:space="preserve">between </w:t>
      </w:r>
      <w:r w:rsidRPr="001430F7">
        <w:rPr>
          <w:rStyle w:val="Emphasis"/>
          <w:highlight w:val="cyan"/>
        </w:rPr>
        <w:t>India</w:t>
      </w:r>
      <w:r w:rsidRPr="001430F7">
        <w:rPr>
          <w:rStyle w:val="StyleUnderline"/>
          <w:highlight w:val="cyan"/>
        </w:rPr>
        <w:t xml:space="preserve"> and the </w:t>
      </w:r>
      <w:r w:rsidRPr="001430F7">
        <w:rPr>
          <w:rStyle w:val="Emphasis"/>
          <w:highlight w:val="cyan"/>
        </w:rPr>
        <w:t>Arctic region</w:t>
      </w:r>
      <w:r w:rsidRPr="001430F7">
        <w:rPr>
          <w:sz w:val="16"/>
        </w:rPr>
        <w:t xml:space="preserve">". </w:t>
      </w:r>
    </w:p>
    <w:p w14:paraId="12EF0117" w14:textId="77777777" w:rsidR="00EC743A" w:rsidRPr="001430F7" w:rsidRDefault="00EC743A" w:rsidP="00EC743A">
      <w:pPr>
        <w:rPr>
          <w:sz w:val="16"/>
        </w:rPr>
      </w:pPr>
      <w:r w:rsidRPr="001430F7">
        <w:rPr>
          <w:sz w:val="16"/>
        </w:rPr>
        <w:t xml:space="preserve">For Russia, the Arctic is its natural coast-to-coast sphere and has outsized importance. Long before St Petersburg was established on the shores of the Baltic in the 18th century as a "window onto Europe", Russia set up its base in Okhotsk in 1650. Today, the Russian Federation, from the east to west, has the longest Arctic coastline with 2.5 million people, living above the Arctic Circle. The region accounts for 80% of Russia's known natural gas reserves and contributes 12% of its Gross Domestic Product. </w:t>
      </w:r>
    </w:p>
    <w:p w14:paraId="76097E55" w14:textId="77777777" w:rsidR="00EC743A" w:rsidRPr="001430F7" w:rsidRDefault="00EC743A" w:rsidP="00EC743A">
      <w:pPr>
        <w:rPr>
          <w:sz w:val="16"/>
        </w:rPr>
      </w:pPr>
      <w:r w:rsidRPr="001430F7">
        <w:rPr>
          <w:sz w:val="16"/>
        </w:rPr>
        <w:t xml:space="preserve">In recent years, Russia's focus on the Arctic has grown, as has that of other North Atlantic Treaty Organization (NATO) states with Arctic shores - Canada, Denmark, Iceland, Norway and the United States (US). Russia's National Security Strategy in 2015 (updated in 2021) had a non-military triple approach to the Arctic - resource exploitation; infrastructure development; and international cooperation. This forms the basis of Russia's long-term Arctic policy till 2035. </w:t>
      </w:r>
    </w:p>
    <w:p w14:paraId="65407ECF" w14:textId="77777777" w:rsidR="00EC743A" w:rsidRPr="001430F7" w:rsidRDefault="00EC743A" w:rsidP="00EC743A">
      <w:pPr>
        <w:rPr>
          <w:sz w:val="16"/>
        </w:rPr>
      </w:pPr>
      <w:r w:rsidRPr="001430F7">
        <w:rPr>
          <w:sz w:val="16"/>
        </w:rPr>
        <w:t xml:space="preserve">Contrary to views about Russia's muscular Arctic approach, </w:t>
      </w:r>
      <w:proofErr w:type="spellStart"/>
      <w:r w:rsidRPr="001430F7">
        <w:rPr>
          <w:sz w:val="16"/>
        </w:rPr>
        <w:t>defence</w:t>
      </w:r>
      <w:proofErr w:type="spellEnd"/>
      <w:r w:rsidRPr="001430F7">
        <w:rPr>
          <w:sz w:val="16"/>
        </w:rPr>
        <w:t xml:space="preserve"> development and military matters have </w:t>
      </w:r>
      <w:proofErr w:type="gramStart"/>
      <w:r w:rsidRPr="001430F7">
        <w:rPr>
          <w:sz w:val="16"/>
        </w:rPr>
        <w:t>actually been</w:t>
      </w:r>
      <w:proofErr w:type="gramEnd"/>
      <w:r w:rsidRPr="001430F7">
        <w:rPr>
          <w:sz w:val="16"/>
        </w:rPr>
        <w:t xml:space="preserve"> </w:t>
      </w:r>
      <w:proofErr w:type="spellStart"/>
      <w:r w:rsidRPr="001430F7">
        <w:rPr>
          <w:sz w:val="16"/>
        </w:rPr>
        <w:t>de-emphasised</w:t>
      </w:r>
      <w:proofErr w:type="spellEnd"/>
      <w:r w:rsidRPr="001430F7">
        <w:rPr>
          <w:sz w:val="16"/>
        </w:rPr>
        <w:t xml:space="preserve">. Even Russia's Armaments Plan (2018-2027) </w:t>
      </w:r>
      <w:proofErr w:type="spellStart"/>
      <w:r w:rsidRPr="001430F7">
        <w:rPr>
          <w:sz w:val="16"/>
        </w:rPr>
        <w:t>de-emphasises</w:t>
      </w:r>
      <w:proofErr w:type="spellEnd"/>
      <w:r w:rsidRPr="001430F7">
        <w:rPr>
          <w:sz w:val="16"/>
        </w:rPr>
        <w:t xml:space="preserve"> the High North. Having possibly achieved its optimum military presence in the Arctic, Russia is now </w:t>
      </w:r>
      <w:proofErr w:type="spellStart"/>
      <w:r w:rsidRPr="001430F7">
        <w:rPr>
          <w:sz w:val="16"/>
        </w:rPr>
        <w:t>signalling</w:t>
      </w:r>
      <w:proofErr w:type="spellEnd"/>
      <w:r w:rsidRPr="001430F7">
        <w:rPr>
          <w:sz w:val="16"/>
        </w:rPr>
        <w:t xml:space="preserve"> that the Arctic and the Far East region is a zone of cooperation and development. </w:t>
      </w:r>
    </w:p>
    <w:p w14:paraId="764DB5D2" w14:textId="77777777" w:rsidR="00EC743A" w:rsidRPr="001430F7" w:rsidRDefault="00EC743A" w:rsidP="00EC743A">
      <w:pPr>
        <w:rPr>
          <w:sz w:val="16"/>
        </w:rPr>
      </w:pPr>
      <w:r w:rsidRPr="001430F7">
        <w:rPr>
          <w:rStyle w:val="StyleUnderline"/>
        </w:rPr>
        <w:t xml:space="preserve">As </w:t>
      </w:r>
      <w:r w:rsidRPr="001430F7">
        <w:rPr>
          <w:rStyle w:val="StyleUnderline"/>
          <w:highlight w:val="cyan"/>
        </w:rPr>
        <w:t>Russia looks to expand</w:t>
      </w:r>
      <w:r w:rsidRPr="001430F7">
        <w:rPr>
          <w:rStyle w:val="StyleUnderline"/>
        </w:rPr>
        <w:t xml:space="preserve"> its </w:t>
      </w:r>
      <w:r w:rsidRPr="001430F7">
        <w:rPr>
          <w:rStyle w:val="StyleUnderline"/>
          <w:highlight w:val="cyan"/>
        </w:rPr>
        <w:t>energy</w:t>
      </w:r>
      <w:r w:rsidRPr="001430F7">
        <w:rPr>
          <w:rStyle w:val="StyleUnderline"/>
        </w:rPr>
        <w:t xml:space="preserve"> export </w:t>
      </w:r>
      <w:r w:rsidRPr="001430F7">
        <w:rPr>
          <w:rStyle w:val="StyleUnderline"/>
          <w:highlight w:val="cyan"/>
        </w:rPr>
        <w:t>from</w:t>
      </w:r>
      <w:r w:rsidRPr="001430F7">
        <w:rPr>
          <w:rStyle w:val="StyleUnderline"/>
        </w:rPr>
        <w:t xml:space="preserve"> the </w:t>
      </w:r>
      <w:r w:rsidRPr="001430F7">
        <w:rPr>
          <w:rStyle w:val="Emphasis"/>
          <w:highlight w:val="cyan"/>
        </w:rPr>
        <w:t>Arctic shelf</w:t>
      </w:r>
      <w:r w:rsidRPr="001430F7">
        <w:rPr>
          <w:rStyle w:val="StyleUnderline"/>
        </w:rPr>
        <w:t xml:space="preserve"> and the shores of the Pechora and Okhotsk Seas to Asia</w:t>
      </w:r>
      <w:r w:rsidRPr="001430F7">
        <w:rPr>
          <w:sz w:val="16"/>
        </w:rPr>
        <w:t xml:space="preserve">, which it outlines as a "strategic resource base", </w:t>
      </w:r>
      <w:r w:rsidRPr="001430F7">
        <w:rPr>
          <w:rStyle w:val="StyleUnderline"/>
          <w:highlight w:val="cyan"/>
        </w:rPr>
        <w:t>India is</w:t>
      </w:r>
      <w:r w:rsidRPr="001430F7">
        <w:rPr>
          <w:rStyle w:val="StyleUnderline"/>
        </w:rPr>
        <w:t xml:space="preserve"> a "</w:t>
      </w:r>
      <w:r w:rsidRPr="001430F7">
        <w:rPr>
          <w:rStyle w:val="Emphasis"/>
        </w:rPr>
        <w:t xml:space="preserve">special and </w:t>
      </w:r>
      <w:r w:rsidRPr="001430F7">
        <w:rPr>
          <w:rStyle w:val="Emphasis"/>
          <w:highlight w:val="cyan"/>
        </w:rPr>
        <w:t>privileged partner</w:t>
      </w:r>
      <w:r w:rsidRPr="001430F7">
        <w:rPr>
          <w:sz w:val="16"/>
        </w:rPr>
        <w:t xml:space="preserve">". Energy ties with Russia are crucial for India's transition from fossil fuels to cleaner sources of energy. As a win-win outcome, India should work the mechanisms to enhance infrastructure and energy development plans in the Russian Far East as </w:t>
      </w:r>
      <w:proofErr w:type="spellStart"/>
      <w:r w:rsidRPr="001430F7">
        <w:rPr>
          <w:sz w:val="16"/>
        </w:rPr>
        <w:t>emphasised</w:t>
      </w:r>
      <w:proofErr w:type="spellEnd"/>
      <w:r w:rsidRPr="001430F7">
        <w:rPr>
          <w:sz w:val="16"/>
        </w:rPr>
        <w:t xml:space="preserve"> at the Sixth Eastern Economic Forum in Vladivostok. </w:t>
      </w:r>
    </w:p>
    <w:p w14:paraId="1E452557" w14:textId="77777777" w:rsidR="00EC743A" w:rsidRPr="001430F7" w:rsidRDefault="00EC743A" w:rsidP="00EC743A">
      <w:pPr>
        <w:rPr>
          <w:sz w:val="16"/>
        </w:rPr>
      </w:pPr>
      <w:r w:rsidRPr="001430F7">
        <w:rPr>
          <w:rStyle w:val="StyleUnderline"/>
          <w:highlight w:val="cyan"/>
        </w:rPr>
        <w:t>With</w:t>
      </w:r>
      <w:r w:rsidRPr="001430F7">
        <w:rPr>
          <w:rStyle w:val="StyleUnderline"/>
        </w:rPr>
        <w:t xml:space="preserve"> Russia developing the northern sea route (</w:t>
      </w:r>
      <w:r w:rsidRPr="001430F7">
        <w:rPr>
          <w:rStyle w:val="Emphasis"/>
          <w:highlight w:val="cyan"/>
        </w:rPr>
        <w:t>NSR</w:t>
      </w:r>
      <w:r w:rsidRPr="001430F7">
        <w:rPr>
          <w:rStyle w:val="StyleUnderline"/>
        </w:rPr>
        <w:t xml:space="preserve">) </w:t>
      </w:r>
      <w:r w:rsidRPr="001430F7">
        <w:rPr>
          <w:rStyle w:val="StyleUnderline"/>
          <w:highlight w:val="cyan"/>
        </w:rPr>
        <w:t>as</w:t>
      </w:r>
      <w:r w:rsidRPr="001430F7">
        <w:rPr>
          <w:rStyle w:val="StyleUnderline"/>
        </w:rPr>
        <w:t xml:space="preserve"> a critical "</w:t>
      </w:r>
      <w:r w:rsidRPr="001430F7">
        <w:rPr>
          <w:rStyle w:val="StyleUnderline"/>
          <w:highlight w:val="cyan"/>
        </w:rPr>
        <w:t>national transport corridor</w:t>
      </w:r>
      <w:r w:rsidRPr="001430F7">
        <w:rPr>
          <w:sz w:val="16"/>
        </w:rPr>
        <w:t xml:space="preserve">", </w:t>
      </w:r>
      <w:r w:rsidRPr="001430F7">
        <w:rPr>
          <w:rStyle w:val="StyleUnderline"/>
          <w:highlight w:val="cyan"/>
        </w:rPr>
        <w:t xml:space="preserve">India can </w:t>
      </w:r>
      <w:r w:rsidRPr="001430F7">
        <w:rPr>
          <w:rStyle w:val="Emphasis"/>
          <w:highlight w:val="cyan"/>
        </w:rPr>
        <w:t>project its hydrographic capacity</w:t>
      </w:r>
      <w:r w:rsidRPr="001430F7">
        <w:rPr>
          <w:sz w:val="16"/>
        </w:rPr>
        <w:t xml:space="preserve">. As a member of the Hydrographic Commission on Antarctica, India co-produced with Russia the Bathymetric chart. India's experience can add value to the mapping of Arctic routes. </w:t>
      </w:r>
    </w:p>
    <w:p w14:paraId="5DB62B62" w14:textId="77777777" w:rsidR="00EC743A" w:rsidRPr="001430F7" w:rsidRDefault="00EC743A" w:rsidP="00EC743A">
      <w:pPr>
        <w:rPr>
          <w:sz w:val="16"/>
        </w:rPr>
      </w:pPr>
      <w:r w:rsidRPr="001430F7">
        <w:rPr>
          <w:sz w:val="16"/>
        </w:rPr>
        <w:t xml:space="preserve">The shipping activities in the NSR and the </w:t>
      </w:r>
      <w:proofErr w:type="gramStart"/>
      <w:r w:rsidRPr="001430F7">
        <w:rPr>
          <w:sz w:val="16"/>
        </w:rPr>
        <w:t>on-shore</w:t>
      </w:r>
      <w:proofErr w:type="gramEnd"/>
      <w:r w:rsidRPr="001430F7">
        <w:rPr>
          <w:sz w:val="16"/>
        </w:rPr>
        <w:t xml:space="preserve"> energy projects will require skilled sectors and a trained workforce. Interestingly, India ranks third globally in providing seafarers in the maritime sector. </w:t>
      </w:r>
      <w:r w:rsidRPr="001430F7">
        <w:rPr>
          <w:rStyle w:val="StyleUnderline"/>
          <w:highlight w:val="cyan"/>
        </w:rPr>
        <w:t xml:space="preserve">Tie-ups with </w:t>
      </w:r>
      <w:r w:rsidRPr="001430F7">
        <w:rPr>
          <w:rStyle w:val="Emphasis"/>
          <w:highlight w:val="cyan"/>
        </w:rPr>
        <w:t>Russian universities</w:t>
      </w:r>
      <w:r w:rsidRPr="001430F7">
        <w:rPr>
          <w:rStyle w:val="StyleUnderline"/>
          <w:highlight w:val="cyan"/>
        </w:rPr>
        <w:t xml:space="preserve"> offering seafaring courses</w:t>
      </w:r>
      <w:r w:rsidRPr="001430F7">
        <w:rPr>
          <w:rStyle w:val="StyleUnderline"/>
        </w:rPr>
        <w:t xml:space="preserve"> in polar waters can </w:t>
      </w:r>
      <w:r w:rsidRPr="001430F7">
        <w:rPr>
          <w:rStyle w:val="StyleUnderline"/>
          <w:highlight w:val="cyan"/>
        </w:rPr>
        <w:t xml:space="preserve">skill the </w:t>
      </w:r>
      <w:r w:rsidRPr="001430F7">
        <w:rPr>
          <w:rStyle w:val="Emphasis"/>
          <w:highlight w:val="cyan"/>
        </w:rPr>
        <w:t>Indian youth</w:t>
      </w:r>
      <w:r w:rsidRPr="001430F7">
        <w:rPr>
          <w:rStyle w:val="StyleUnderline"/>
        </w:rPr>
        <w:t xml:space="preserve"> in the </w:t>
      </w:r>
      <w:r w:rsidRPr="001430F7">
        <w:rPr>
          <w:rStyle w:val="Emphasis"/>
        </w:rPr>
        <w:t>maritime industry</w:t>
      </w:r>
      <w:r w:rsidRPr="001430F7">
        <w:rPr>
          <w:rStyle w:val="StyleUnderline"/>
        </w:rPr>
        <w:t xml:space="preserve">. </w:t>
      </w:r>
      <w:r w:rsidRPr="001430F7">
        <w:rPr>
          <w:rStyle w:val="StyleUnderline"/>
          <w:highlight w:val="cyan"/>
        </w:rPr>
        <w:t xml:space="preserve">As </w:t>
      </w:r>
      <w:r w:rsidRPr="001430F7">
        <w:rPr>
          <w:rStyle w:val="Emphasis"/>
          <w:highlight w:val="cyan"/>
        </w:rPr>
        <w:t>economic opportunities</w:t>
      </w:r>
      <w:r w:rsidRPr="001430F7">
        <w:rPr>
          <w:rStyle w:val="StyleUnderline"/>
          <w:highlight w:val="cyan"/>
        </w:rPr>
        <w:t xml:space="preserve"> increases</w:t>
      </w:r>
      <w:r w:rsidRPr="001430F7">
        <w:rPr>
          <w:rStyle w:val="StyleUnderline"/>
        </w:rPr>
        <w:t xml:space="preserve">, the </w:t>
      </w:r>
      <w:r w:rsidRPr="001430F7">
        <w:rPr>
          <w:rStyle w:val="StyleUnderline"/>
          <w:highlight w:val="cyan"/>
        </w:rPr>
        <w:t>Russian Arctic</w:t>
      </w:r>
      <w:r w:rsidRPr="001430F7">
        <w:rPr>
          <w:rStyle w:val="StyleUnderline"/>
        </w:rPr>
        <w:t xml:space="preserve"> could </w:t>
      </w:r>
      <w:r w:rsidRPr="001430F7">
        <w:rPr>
          <w:rStyle w:val="StyleUnderline"/>
          <w:highlight w:val="cyan"/>
        </w:rPr>
        <w:t xml:space="preserve">become a </w:t>
      </w:r>
      <w:r w:rsidRPr="001430F7">
        <w:rPr>
          <w:rStyle w:val="Emphasis"/>
          <w:highlight w:val="cyan"/>
        </w:rPr>
        <w:t>migrant worker destination</w:t>
      </w:r>
      <w:r w:rsidRPr="001430F7">
        <w:rPr>
          <w:sz w:val="16"/>
        </w:rPr>
        <w:t xml:space="preserve">. </w:t>
      </w:r>
    </w:p>
    <w:p w14:paraId="30AB31F5" w14:textId="77777777" w:rsidR="00EC743A" w:rsidRPr="001430F7" w:rsidRDefault="00EC743A" w:rsidP="00EC743A">
      <w:pPr>
        <w:rPr>
          <w:sz w:val="16"/>
        </w:rPr>
      </w:pPr>
      <w:r w:rsidRPr="001430F7">
        <w:rPr>
          <w:rStyle w:val="Emphasis"/>
          <w:highlight w:val="cyan"/>
        </w:rPr>
        <w:lastRenderedPageBreak/>
        <w:t>Connectivity</w:t>
      </w:r>
      <w:r w:rsidRPr="001430F7">
        <w:rPr>
          <w:rStyle w:val="StyleUnderline"/>
          <w:highlight w:val="cyan"/>
        </w:rPr>
        <w:t xml:space="preserve"> is another </w:t>
      </w:r>
      <w:r w:rsidRPr="001430F7">
        <w:rPr>
          <w:rStyle w:val="Emphasis"/>
          <w:highlight w:val="cyan"/>
        </w:rPr>
        <w:t>driver</w:t>
      </w:r>
      <w:r w:rsidRPr="001430F7">
        <w:rPr>
          <w:rStyle w:val="StyleUnderline"/>
          <w:highlight w:val="cyan"/>
        </w:rPr>
        <w:t xml:space="preserve"> in</w:t>
      </w:r>
      <w:r w:rsidRPr="001430F7">
        <w:rPr>
          <w:rStyle w:val="StyleUnderline"/>
        </w:rPr>
        <w:t xml:space="preserve"> the strategic partnership </w:t>
      </w:r>
      <w:r w:rsidRPr="001430F7">
        <w:rPr>
          <w:rStyle w:val="StyleUnderline"/>
          <w:highlight w:val="cyan"/>
        </w:rPr>
        <w:t xml:space="preserve">with underlying </w:t>
      </w:r>
      <w:r w:rsidRPr="001430F7">
        <w:rPr>
          <w:rStyle w:val="Emphasis"/>
          <w:highlight w:val="cyan"/>
        </w:rPr>
        <w:t>commercial advantages</w:t>
      </w:r>
      <w:r w:rsidRPr="001430F7">
        <w:rPr>
          <w:rStyle w:val="StyleUnderline"/>
          <w:highlight w:val="cyan"/>
        </w:rPr>
        <w:t xml:space="preserve"> </w:t>
      </w:r>
      <w:r w:rsidRPr="001430F7">
        <w:rPr>
          <w:rStyle w:val="StyleUnderline"/>
        </w:rPr>
        <w:t xml:space="preserve">and overall </w:t>
      </w:r>
      <w:r w:rsidRPr="001430F7">
        <w:rPr>
          <w:rStyle w:val="Emphasis"/>
        </w:rPr>
        <w:t>economic development</w:t>
      </w:r>
      <w:r w:rsidRPr="001430F7">
        <w:rPr>
          <w:sz w:val="16"/>
        </w:rPr>
        <w:t>. Parallel to the multimodal International North-South Transport Corridor, the proposed Chennai-Vladivostok Maritime Corridor (CVMC) to connect the eastern Indian ports with Vladivostok, Vostochny and Olga on the east coast of Russia will act as an extension to the NSR, which otherwise has limited benefit for India both in terms of shipping distance and travel time.</w:t>
      </w:r>
      <w:r w:rsidRPr="001430F7">
        <w:rPr>
          <w:rStyle w:val="StyleUnderline"/>
        </w:rPr>
        <w:t xml:space="preserve"> It will also </w:t>
      </w:r>
      <w:r w:rsidRPr="001430F7">
        <w:rPr>
          <w:rStyle w:val="Emphasis"/>
          <w:highlight w:val="cyan"/>
        </w:rPr>
        <w:t>sharpen</w:t>
      </w:r>
      <w:r w:rsidRPr="001430F7">
        <w:rPr>
          <w:rStyle w:val="StyleUnderline"/>
        </w:rPr>
        <w:t xml:space="preserve"> India's </w:t>
      </w:r>
      <w:r w:rsidRPr="001430F7">
        <w:rPr>
          <w:rStyle w:val="Emphasis"/>
          <w:highlight w:val="cyan"/>
        </w:rPr>
        <w:t>strategic intent</w:t>
      </w:r>
      <w:r w:rsidRPr="001430F7">
        <w:rPr>
          <w:rStyle w:val="StyleUnderline"/>
          <w:highlight w:val="cyan"/>
        </w:rPr>
        <w:t xml:space="preserve"> in</w:t>
      </w:r>
      <w:r w:rsidRPr="001430F7">
        <w:rPr>
          <w:rStyle w:val="StyleUnderline"/>
        </w:rPr>
        <w:t xml:space="preserve"> the </w:t>
      </w:r>
      <w:r w:rsidRPr="001430F7">
        <w:rPr>
          <w:rStyle w:val="Emphasis"/>
          <w:highlight w:val="cyan"/>
        </w:rPr>
        <w:t>S</w:t>
      </w:r>
      <w:r w:rsidRPr="001430F7">
        <w:rPr>
          <w:rStyle w:val="StyleUnderline"/>
        </w:rPr>
        <w:t xml:space="preserve">outh </w:t>
      </w:r>
      <w:r w:rsidRPr="001430F7">
        <w:rPr>
          <w:rStyle w:val="Emphasis"/>
          <w:highlight w:val="cyan"/>
        </w:rPr>
        <w:t>C</w:t>
      </w:r>
      <w:r w:rsidRPr="001430F7">
        <w:rPr>
          <w:rStyle w:val="StyleUnderline"/>
        </w:rPr>
        <w:t xml:space="preserve">hina </w:t>
      </w:r>
      <w:r w:rsidRPr="001430F7">
        <w:rPr>
          <w:rStyle w:val="Emphasis"/>
          <w:highlight w:val="cyan"/>
        </w:rPr>
        <w:t>S</w:t>
      </w:r>
      <w:r w:rsidRPr="001430F7">
        <w:rPr>
          <w:rStyle w:val="StyleUnderline"/>
        </w:rPr>
        <w:t xml:space="preserve">ea </w:t>
      </w:r>
      <w:r w:rsidRPr="001430F7">
        <w:rPr>
          <w:rStyle w:val="StyleUnderline"/>
          <w:highlight w:val="cyan"/>
        </w:rPr>
        <w:t>and</w:t>
      </w:r>
      <w:r w:rsidRPr="001430F7">
        <w:rPr>
          <w:rStyle w:val="StyleUnderline"/>
        </w:rPr>
        <w:t xml:space="preserve"> the </w:t>
      </w:r>
      <w:r w:rsidRPr="001430F7">
        <w:rPr>
          <w:rStyle w:val="Emphasis"/>
          <w:highlight w:val="cyan"/>
        </w:rPr>
        <w:t>Indo-Pacific</w:t>
      </w:r>
      <w:r w:rsidRPr="001430F7">
        <w:rPr>
          <w:rStyle w:val="StyleUnderline"/>
        </w:rPr>
        <w:t xml:space="preserve"> region, </w:t>
      </w:r>
      <w:r w:rsidRPr="001430F7">
        <w:rPr>
          <w:rStyle w:val="StyleUnderline"/>
          <w:highlight w:val="cyan"/>
        </w:rPr>
        <w:t>with</w:t>
      </w:r>
      <w:r w:rsidRPr="001430F7">
        <w:rPr>
          <w:rStyle w:val="StyleUnderline"/>
        </w:rPr>
        <w:t xml:space="preserve"> a </w:t>
      </w:r>
      <w:r w:rsidRPr="001430F7">
        <w:rPr>
          <w:rStyle w:val="Emphasis"/>
          <w:highlight w:val="cyan"/>
        </w:rPr>
        <w:t>naval presence</w:t>
      </w:r>
      <w:r w:rsidRPr="001430F7">
        <w:rPr>
          <w:rStyle w:val="StyleUnderline"/>
        </w:rPr>
        <w:t xml:space="preserve"> </w:t>
      </w:r>
      <w:r w:rsidRPr="001430F7">
        <w:rPr>
          <w:rStyle w:val="StyleUnderline"/>
          <w:highlight w:val="cyan"/>
        </w:rPr>
        <w:t>securing its energy</w:t>
      </w:r>
      <w:r w:rsidRPr="001430F7">
        <w:rPr>
          <w:rStyle w:val="StyleUnderline"/>
        </w:rPr>
        <w:t xml:space="preserve"> and trade shipments </w:t>
      </w:r>
      <w:r w:rsidRPr="001430F7">
        <w:rPr>
          <w:rStyle w:val="StyleUnderline"/>
          <w:highlight w:val="cyan"/>
        </w:rPr>
        <w:t>from</w:t>
      </w:r>
      <w:r w:rsidRPr="001430F7">
        <w:rPr>
          <w:rStyle w:val="StyleUnderline"/>
        </w:rPr>
        <w:t xml:space="preserve"> the </w:t>
      </w:r>
      <w:r w:rsidRPr="001430F7">
        <w:rPr>
          <w:rStyle w:val="Emphasis"/>
          <w:highlight w:val="cyan"/>
        </w:rPr>
        <w:t>Russia</w:t>
      </w:r>
      <w:r w:rsidRPr="001430F7">
        <w:rPr>
          <w:rStyle w:val="StyleUnderline"/>
        </w:rPr>
        <w:t>n Far East</w:t>
      </w:r>
      <w:r w:rsidRPr="001430F7">
        <w:rPr>
          <w:sz w:val="16"/>
        </w:rPr>
        <w:t xml:space="preserve">. </w:t>
      </w:r>
    </w:p>
    <w:p w14:paraId="32A8584D" w14:textId="77777777" w:rsidR="00EC743A" w:rsidRPr="001430F7" w:rsidRDefault="00EC743A" w:rsidP="00EC743A">
      <w:pPr>
        <w:rPr>
          <w:sz w:val="16"/>
        </w:rPr>
      </w:pPr>
      <w:r w:rsidRPr="001430F7">
        <w:rPr>
          <w:sz w:val="16"/>
        </w:rPr>
        <w:t>The Arctic and the Far East region give unmatched complementarities to both countries.</w:t>
      </w:r>
      <w:r w:rsidRPr="001430F7">
        <w:rPr>
          <w:rStyle w:val="StyleUnderline"/>
        </w:rPr>
        <w:t xml:space="preserve"> </w:t>
      </w:r>
      <w:r w:rsidRPr="001430F7">
        <w:rPr>
          <w:rStyle w:val="StyleUnderline"/>
          <w:highlight w:val="cyan"/>
        </w:rPr>
        <w:t>For Russia</w:t>
      </w:r>
      <w:r w:rsidRPr="001430F7">
        <w:rPr>
          <w:sz w:val="16"/>
        </w:rPr>
        <w:t xml:space="preserve">, it </w:t>
      </w:r>
      <w:r w:rsidRPr="001430F7">
        <w:rPr>
          <w:rStyle w:val="StyleUnderline"/>
          <w:highlight w:val="cyan"/>
        </w:rPr>
        <w:t xml:space="preserve">showcases its </w:t>
      </w:r>
      <w:r w:rsidRPr="001430F7">
        <w:rPr>
          <w:rStyle w:val="Emphasis"/>
          <w:highlight w:val="cyan"/>
        </w:rPr>
        <w:t>reliability</w:t>
      </w:r>
      <w:r w:rsidRPr="001430F7">
        <w:rPr>
          <w:rStyle w:val="StyleUnderline"/>
        </w:rPr>
        <w:t xml:space="preserve"> as far as difficult geography is concerned, while </w:t>
      </w:r>
      <w:r w:rsidRPr="001430F7">
        <w:rPr>
          <w:rStyle w:val="StyleUnderline"/>
          <w:highlight w:val="cyan"/>
        </w:rPr>
        <w:t>for India</w:t>
      </w:r>
      <w:r w:rsidRPr="001430F7">
        <w:rPr>
          <w:rStyle w:val="StyleUnderline"/>
        </w:rPr>
        <w:t xml:space="preserve">, the </w:t>
      </w:r>
      <w:r w:rsidRPr="001430F7">
        <w:rPr>
          <w:rStyle w:val="Emphasis"/>
          <w:highlight w:val="cyan"/>
        </w:rPr>
        <w:t>partnership</w:t>
      </w:r>
      <w:r w:rsidRPr="001430F7">
        <w:rPr>
          <w:rStyle w:val="StyleUnderline"/>
          <w:highlight w:val="cyan"/>
        </w:rPr>
        <w:t xml:space="preserve"> expresses</w:t>
      </w:r>
      <w:r w:rsidRPr="001430F7">
        <w:rPr>
          <w:rStyle w:val="StyleUnderline"/>
        </w:rPr>
        <w:t xml:space="preserve"> a </w:t>
      </w:r>
      <w:r w:rsidRPr="001430F7">
        <w:rPr>
          <w:rStyle w:val="Emphasis"/>
          <w:highlight w:val="cyan"/>
        </w:rPr>
        <w:t>confident country</w:t>
      </w:r>
      <w:r w:rsidRPr="001430F7">
        <w:rPr>
          <w:rStyle w:val="StyleUnderline"/>
          <w:highlight w:val="cyan"/>
        </w:rPr>
        <w:t xml:space="preserve"> willing to explore </w:t>
      </w:r>
      <w:r w:rsidRPr="001430F7">
        <w:rPr>
          <w:rStyle w:val="Emphasis"/>
          <w:highlight w:val="cyan"/>
        </w:rPr>
        <w:t>creative diplomatic pathways</w:t>
      </w:r>
      <w:r w:rsidRPr="001430F7">
        <w:rPr>
          <w:rStyle w:val="StyleUnderline"/>
        </w:rPr>
        <w:t xml:space="preserve"> for its development</w:t>
      </w:r>
      <w:r w:rsidRPr="001430F7">
        <w:rPr>
          <w:sz w:val="16"/>
        </w:rPr>
        <w:t xml:space="preserve">. </w:t>
      </w:r>
    </w:p>
    <w:p w14:paraId="7F5042B5" w14:textId="77777777" w:rsidR="00EC743A" w:rsidRDefault="00EC743A" w:rsidP="00A35018">
      <w:pPr>
        <w:pStyle w:val="Heading4"/>
      </w:pPr>
      <w:r>
        <w:t>Russian’s navy is decimated.</w:t>
      </w:r>
    </w:p>
    <w:p w14:paraId="451C178F" w14:textId="77777777" w:rsidR="00EC743A" w:rsidRPr="00457A24" w:rsidRDefault="00EC743A" w:rsidP="00EC743A">
      <w:r w:rsidRPr="00163CBF">
        <w:rPr>
          <w:rStyle w:val="Style13ptBold"/>
        </w:rPr>
        <w:t>Larson ’25</w:t>
      </w:r>
      <w:r>
        <w:t xml:space="preserve"> [Caleb; April 18; American multiformat journalist based in Berlin, Germany. His work covers the intersection of conflict and society, focusing on American foreign policy and European security; National Security Journal, “The </w:t>
      </w:r>
      <w:r w:rsidRPr="00163CBF">
        <w:rPr>
          <w:rStyle w:val="Emphasis"/>
          <w:highlight w:val="cyan"/>
        </w:rPr>
        <w:t>Russian Navy</w:t>
      </w:r>
      <w:r>
        <w:t xml:space="preserve"> ‘Is </w:t>
      </w:r>
      <w:r w:rsidRPr="00163CBF">
        <w:rPr>
          <w:rStyle w:val="Emphasis"/>
          <w:highlight w:val="cyan"/>
        </w:rPr>
        <w:t>A Shadow of Its</w:t>
      </w:r>
      <w:r w:rsidRPr="00163CBF">
        <w:rPr>
          <w:rStyle w:val="Emphasis"/>
        </w:rPr>
        <w:t xml:space="preserve"> </w:t>
      </w:r>
      <w:r w:rsidRPr="00163CBF">
        <w:rPr>
          <w:rStyle w:val="Emphasis"/>
          <w:highlight w:val="cyan"/>
        </w:rPr>
        <w:t>Former Self</w:t>
      </w:r>
      <w:r w:rsidRPr="00163CBF">
        <w:t>’</w:t>
      </w:r>
      <w:r>
        <w:t>”, https://nationalsecurityjournal.org/the-russian-navy-is-a-shadow-of-its-former-self/; accessed: 6.26.25]</w:t>
      </w:r>
    </w:p>
    <w:p w14:paraId="61C0A1E3" w14:textId="77777777" w:rsidR="00EC743A" w:rsidRPr="00163CBF" w:rsidRDefault="00EC743A" w:rsidP="00EC743A">
      <w:pPr>
        <w:rPr>
          <w:sz w:val="16"/>
        </w:rPr>
      </w:pPr>
      <w:r w:rsidRPr="00457A24">
        <w:rPr>
          <w:rStyle w:val="StyleUnderline"/>
        </w:rPr>
        <w:t>Russia’s Struggling Navy</w:t>
      </w:r>
      <w:r w:rsidRPr="00163CBF">
        <w:rPr>
          <w:sz w:val="16"/>
        </w:rPr>
        <w:t xml:space="preserve">: Why </w:t>
      </w:r>
      <w:r w:rsidRPr="00163CBF">
        <w:rPr>
          <w:rStyle w:val="StyleUnderline"/>
          <w:highlight w:val="cyan"/>
        </w:rPr>
        <w:t>Power Projection Remains Elusive</w:t>
      </w:r>
    </w:p>
    <w:p w14:paraId="360F729C" w14:textId="77777777" w:rsidR="00EC743A" w:rsidRPr="00163CBF" w:rsidRDefault="00EC743A" w:rsidP="00EC743A">
      <w:pPr>
        <w:rPr>
          <w:sz w:val="16"/>
        </w:rPr>
      </w:pPr>
      <w:r w:rsidRPr="00163CBF">
        <w:rPr>
          <w:rStyle w:val="StyleUnderline"/>
          <w:highlight w:val="cyan"/>
        </w:rPr>
        <w:t>One of</w:t>
      </w:r>
      <w:r w:rsidRPr="00457A24">
        <w:rPr>
          <w:rStyle w:val="StyleUnderline"/>
        </w:rPr>
        <w:t xml:space="preserve"> the </w:t>
      </w:r>
      <w:r w:rsidRPr="00163CBF">
        <w:rPr>
          <w:rStyle w:val="Emphasis"/>
          <w:highlight w:val="cyan"/>
        </w:rPr>
        <w:t>few countries</w:t>
      </w:r>
      <w:r w:rsidRPr="00163CBF">
        <w:rPr>
          <w:sz w:val="16"/>
        </w:rPr>
        <w:t xml:space="preserve"> </w:t>
      </w:r>
      <w:r w:rsidRPr="00163CBF">
        <w:rPr>
          <w:rStyle w:val="StyleUnderline"/>
          <w:highlight w:val="cyan"/>
        </w:rPr>
        <w:t>that can</w:t>
      </w:r>
      <w:r w:rsidRPr="00457A24">
        <w:rPr>
          <w:rStyle w:val="StyleUnderline"/>
        </w:rPr>
        <w:t xml:space="preserve"> </w:t>
      </w:r>
      <w:r w:rsidRPr="00163CBF">
        <w:rPr>
          <w:rStyle w:val="StyleUnderline"/>
        </w:rPr>
        <w:t>project</w:t>
      </w:r>
      <w:r w:rsidRPr="00457A24">
        <w:rPr>
          <w:rStyle w:val="StyleUnderline"/>
        </w:rPr>
        <w:t xml:space="preserve"> a credible</w:t>
      </w:r>
      <w:r w:rsidRPr="00163CBF">
        <w:rPr>
          <w:sz w:val="16"/>
        </w:rPr>
        <w:t xml:space="preserve">, worldwide power </w:t>
      </w:r>
      <w:r w:rsidRPr="00163CBF">
        <w:rPr>
          <w:rStyle w:val="StyleUnderline"/>
          <w:highlight w:val="cyan"/>
        </w:rPr>
        <w:t>project</w:t>
      </w:r>
      <w:r w:rsidRPr="00163CBF">
        <w:rPr>
          <w:sz w:val="16"/>
        </w:rPr>
        <w:t xml:space="preserve">ion presence </w:t>
      </w:r>
      <w:r w:rsidRPr="00163CBF">
        <w:rPr>
          <w:rStyle w:val="StyleUnderline"/>
          <w:highlight w:val="cyan"/>
        </w:rPr>
        <w:t>is the</w:t>
      </w:r>
      <w:r w:rsidRPr="00457A24">
        <w:rPr>
          <w:rStyle w:val="StyleUnderline"/>
        </w:rPr>
        <w:t xml:space="preserve"> </w:t>
      </w:r>
      <w:r w:rsidRPr="00163CBF">
        <w:rPr>
          <w:rStyle w:val="Emphasis"/>
          <w:highlight w:val="cyan"/>
        </w:rPr>
        <w:t>U</w:t>
      </w:r>
      <w:r w:rsidRPr="00457A24">
        <w:rPr>
          <w:rStyle w:val="StyleUnderline"/>
        </w:rPr>
        <w:t xml:space="preserve">nited </w:t>
      </w:r>
      <w:r w:rsidRPr="00163CBF">
        <w:rPr>
          <w:rStyle w:val="Emphasis"/>
          <w:highlight w:val="cyan"/>
        </w:rPr>
        <w:t>S</w:t>
      </w:r>
      <w:r w:rsidRPr="00457A24">
        <w:rPr>
          <w:rStyle w:val="StyleUnderline"/>
        </w:rPr>
        <w:t xml:space="preserve">tates. Though </w:t>
      </w:r>
      <w:r w:rsidRPr="00163CBF">
        <w:rPr>
          <w:rStyle w:val="StyleUnderline"/>
          <w:highlight w:val="cyan"/>
        </w:rPr>
        <w:t>Russia</w:t>
      </w:r>
      <w:r w:rsidRPr="00457A24">
        <w:rPr>
          <w:rStyle w:val="StyleUnderline"/>
        </w:rPr>
        <w:t xml:space="preserve"> would no doubt like to be a part of that exclusive </w:t>
      </w:r>
      <w:r w:rsidRPr="00163CBF">
        <w:rPr>
          <w:sz w:val="16"/>
        </w:rPr>
        <w:t xml:space="preserve">club, the </w:t>
      </w:r>
      <w:r w:rsidRPr="00163CBF">
        <w:rPr>
          <w:rStyle w:val="Emphasis"/>
          <w:highlight w:val="cyan"/>
        </w:rPr>
        <w:t>technological know-how</w:t>
      </w:r>
      <w:r w:rsidRPr="00457A24">
        <w:rPr>
          <w:rStyle w:val="StyleUnderline"/>
        </w:rPr>
        <w:t xml:space="preserve"> and</w:t>
      </w:r>
      <w:r w:rsidRPr="00163CBF">
        <w:rPr>
          <w:sz w:val="16"/>
        </w:rPr>
        <w:t xml:space="preserve"> the </w:t>
      </w:r>
      <w:r w:rsidRPr="00457A24">
        <w:rPr>
          <w:rStyle w:val="StyleUnderline"/>
        </w:rPr>
        <w:t>money</w:t>
      </w:r>
      <w:r w:rsidRPr="00163CBF">
        <w:rPr>
          <w:sz w:val="16"/>
        </w:rPr>
        <w:t xml:space="preserve"> </w:t>
      </w:r>
      <w:r w:rsidRPr="00163CBF">
        <w:rPr>
          <w:rStyle w:val="StyleUnderline"/>
          <w:highlight w:val="cyan"/>
        </w:rPr>
        <w:t xml:space="preserve">to support a </w:t>
      </w:r>
      <w:r w:rsidRPr="00163CBF">
        <w:rPr>
          <w:rStyle w:val="Emphasis"/>
          <w:highlight w:val="cyan"/>
        </w:rPr>
        <w:t>global naval fleet</w:t>
      </w:r>
      <w:r w:rsidRPr="00163CBF">
        <w:rPr>
          <w:sz w:val="16"/>
          <w:highlight w:val="cyan"/>
        </w:rPr>
        <w:t xml:space="preserve"> </w:t>
      </w:r>
      <w:r w:rsidRPr="00163CBF">
        <w:rPr>
          <w:rStyle w:val="StyleUnderline"/>
        </w:rPr>
        <w:t xml:space="preserve">are </w:t>
      </w:r>
      <w:r w:rsidRPr="00163CBF">
        <w:rPr>
          <w:rStyle w:val="StyleUnderline"/>
          <w:highlight w:val="cyan"/>
        </w:rPr>
        <w:t>not there</w:t>
      </w:r>
      <w:r w:rsidRPr="00163CBF">
        <w:rPr>
          <w:sz w:val="16"/>
        </w:rPr>
        <w:t>.</w:t>
      </w:r>
    </w:p>
    <w:p w14:paraId="09AC88CB" w14:textId="77777777" w:rsidR="00EC743A" w:rsidRPr="00163CBF" w:rsidRDefault="00EC743A" w:rsidP="00EC743A">
      <w:pPr>
        <w:rPr>
          <w:sz w:val="16"/>
        </w:rPr>
      </w:pPr>
      <w:r w:rsidRPr="00163CBF">
        <w:rPr>
          <w:sz w:val="16"/>
        </w:rPr>
        <w:t>The Russian Navy</w:t>
      </w:r>
    </w:p>
    <w:p w14:paraId="3B08771D" w14:textId="77777777" w:rsidR="00EC743A" w:rsidRPr="00163CBF" w:rsidRDefault="00EC743A" w:rsidP="00EC743A">
      <w:pPr>
        <w:rPr>
          <w:sz w:val="16"/>
        </w:rPr>
      </w:pPr>
      <w:r w:rsidRPr="00163CBF">
        <w:rPr>
          <w:sz w:val="16"/>
        </w:rPr>
        <w:t xml:space="preserve">The Russian Navy today is a </w:t>
      </w:r>
      <w:r w:rsidRPr="00457A24">
        <w:rPr>
          <w:rStyle w:val="StyleUnderline"/>
        </w:rPr>
        <w:t>shadow of the formidable maritime force that the Soviet Union had</w:t>
      </w:r>
      <w:r w:rsidRPr="00163CBF">
        <w:rPr>
          <w:sz w:val="16"/>
        </w:rPr>
        <w:t xml:space="preserve"> at its disposal during the Cold War. At its apex, the Soviet Navy operated an immense fleet with global reach, tailor-made to counter the navies of the United States and its NATO allies.</w:t>
      </w:r>
    </w:p>
    <w:p w14:paraId="4ECE632F" w14:textId="77777777" w:rsidR="00EC743A" w:rsidRPr="00163CBF" w:rsidRDefault="00EC743A" w:rsidP="00EC743A">
      <w:pPr>
        <w:rPr>
          <w:sz w:val="16"/>
        </w:rPr>
      </w:pPr>
      <w:r w:rsidRPr="00163CBF">
        <w:rPr>
          <w:sz w:val="16"/>
        </w:rPr>
        <w:t xml:space="preserve">However, the Soviet </w:t>
      </w:r>
      <w:proofErr w:type="gramStart"/>
      <w:r w:rsidRPr="00163CBF">
        <w:rPr>
          <w:sz w:val="16"/>
        </w:rPr>
        <w:t>Navy‘</w:t>
      </w:r>
      <w:proofErr w:type="gramEnd"/>
      <w:r w:rsidRPr="00163CBF">
        <w:rPr>
          <w:sz w:val="16"/>
        </w:rPr>
        <w:t>s international role was severely abbreviated by the collapse of the Soviet Union and the end of Cold War hostilities.</w:t>
      </w:r>
    </w:p>
    <w:p w14:paraId="5EBFDF22" w14:textId="77777777" w:rsidR="00EC743A" w:rsidRPr="00163CBF" w:rsidRDefault="00EC743A" w:rsidP="00EC743A">
      <w:pPr>
        <w:rPr>
          <w:sz w:val="16"/>
        </w:rPr>
      </w:pPr>
      <w:r w:rsidRPr="00163CBF">
        <w:rPr>
          <w:sz w:val="16"/>
        </w:rPr>
        <w:t xml:space="preserve">One stark example of the Soviet Navy’s </w:t>
      </w:r>
      <w:r w:rsidRPr="00457A24">
        <w:rPr>
          <w:rStyle w:val="StyleUnderline"/>
        </w:rPr>
        <w:t xml:space="preserve">decline is Russia’s </w:t>
      </w:r>
      <w:r w:rsidRPr="00163CBF">
        <w:rPr>
          <w:rStyle w:val="StyleUnderline"/>
          <w:highlight w:val="cyan"/>
        </w:rPr>
        <w:t>present-day</w:t>
      </w:r>
      <w:r w:rsidRPr="00457A24">
        <w:rPr>
          <w:rStyle w:val="StyleUnderline"/>
        </w:rPr>
        <w:t xml:space="preserve"> aircraft carrier </w:t>
      </w:r>
      <w:r w:rsidRPr="00163CBF">
        <w:rPr>
          <w:rStyle w:val="StyleUnderline"/>
          <w:highlight w:val="cyan"/>
        </w:rPr>
        <w:t>program</w:t>
      </w:r>
      <w:r w:rsidRPr="00163CBF">
        <w:rPr>
          <w:sz w:val="16"/>
        </w:rPr>
        <w:t xml:space="preserve"> — the modern Russian Navy </w:t>
      </w:r>
      <w:r w:rsidRPr="00163CBF">
        <w:rPr>
          <w:rStyle w:val="StyleUnderline"/>
          <w:highlight w:val="cyan"/>
        </w:rPr>
        <w:t xml:space="preserve">relies on a </w:t>
      </w:r>
      <w:r w:rsidRPr="00163CBF">
        <w:rPr>
          <w:rStyle w:val="Emphasis"/>
          <w:highlight w:val="cyan"/>
        </w:rPr>
        <w:t>single carrier</w:t>
      </w:r>
      <w:r w:rsidRPr="00457A24">
        <w:rPr>
          <w:rStyle w:val="StyleUnderline"/>
        </w:rPr>
        <w:t>, the Admiral Kuznetsov</w:t>
      </w:r>
      <w:r w:rsidRPr="00163CBF">
        <w:rPr>
          <w:sz w:val="16"/>
        </w:rPr>
        <w:t>.</w:t>
      </w:r>
    </w:p>
    <w:p w14:paraId="01E00C1F" w14:textId="77777777" w:rsidR="00EC743A" w:rsidRPr="00163CBF" w:rsidRDefault="00EC743A" w:rsidP="00EC743A">
      <w:pPr>
        <w:rPr>
          <w:sz w:val="16"/>
        </w:rPr>
      </w:pPr>
      <w:r w:rsidRPr="00163CBF">
        <w:rPr>
          <w:sz w:val="16"/>
        </w:rPr>
        <w:t>Modern Sea Power</w:t>
      </w:r>
    </w:p>
    <w:p w14:paraId="0B3DC2E7" w14:textId="77777777" w:rsidR="00EC743A" w:rsidRPr="00163CBF" w:rsidRDefault="00EC743A" w:rsidP="00EC743A">
      <w:pPr>
        <w:rPr>
          <w:sz w:val="16"/>
        </w:rPr>
      </w:pPr>
      <w:r w:rsidRPr="00163CBF">
        <w:rPr>
          <w:sz w:val="16"/>
        </w:rPr>
        <w:t>This carrier, which was launched in 1985, has become emblematic of the Russian Navy’s struggles. Frequent mechanical problems, an outdated design, and accidents during modernization efforts have rendered Admiral Kuznetsov more a symbolic carrier than an operational one. Russian shipyard’s somewhat limited capacity to build new aircraft carriers — let alone keep the sole Russian carrier afloat — underscores the country’s diminished power projection.</w:t>
      </w:r>
    </w:p>
    <w:p w14:paraId="5B6ACFE4" w14:textId="77777777" w:rsidR="00EC743A" w:rsidRPr="00163CBF" w:rsidRDefault="00EC743A" w:rsidP="00EC743A">
      <w:pPr>
        <w:rPr>
          <w:sz w:val="16"/>
        </w:rPr>
      </w:pPr>
      <w:r w:rsidRPr="00163CBF">
        <w:rPr>
          <w:sz w:val="16"/>
        </w:rPr>
        <w:t xml:space="preserve">In contrast, the </w:t>
      </w:r>
      <w:r w:rsidRPr="00163CBF">
        <w:rPr>
          <w:rStyle w:val="Emphasis"/>
          <w:highlight w:val="cyan"/>
        </w:rPr>
        <w:t>U</w:t>
      </w:r>
      <w:r w:rsidRPr="00457A24">
        <w:rPr>
          <w:rStyle w:val="StyleUnderline"/>
        </w:rPr>
        <w:t xml:space="preserve">nited </w:t>
      </w:r>
      <w:r w:rsidRPr="00163CBF">
        <w:rPr>
          <w:rStyle w:val="Emphasis"/>
          <w:highlight w:val="cyan"/>
        </w:rPr>
        <w:t>S</w:t>
      </w:r>
      <w:r w:rsidRPr="00457A24">
        <w:rPr>
          <w:rStyle w:val="StyleUnderline"/>
        </w:rPr>
        <w:t xml:space="preserve">tates Navy </w:t>
      </w:r>
      <w:r w:rsidRPr="00163CBF">
        <w:rPr>
          <w:rStyle w:val="StyleUnderline"/>
          <w:highlight w:val="cyan"/>
        </w:rPr>
        <w:t>has</w:t>
      </w:r>
      <w:r w:rsidRPr="00457A24">
        <w:rPr>
          <w:rStyle w:val="StyleUnderline"/>
        </w:rPr>
        <w:t xml:space="preserve"> </w:t>
      </w:r>
      <w:r w:rsidRPr="00163CBF">
        <w:rPr>
          <w:rStyle w:val="Emphasis"/>
          <w:highlight w:val="cyan"/>
        </w:rPr>
        <w:t>eleven</w:t>
      </w:r>
      <w:r w:rsidRPr="00457A24">
        <w:rPr>
          <w:rStyle w:val="StyleUnderline"/>
        </w:rPr>
        <w:t xml:space="preserve"> aircraft carriers, each with dozens of fourth- and fifth-generation fighters onboard. Unparalleled in the history of modern naval warfare</w:t>
      </w:r>
      <w:r w:rsidRPr="00163CBF">
        <w:rPr>
          <w:sz w:val="16"/>
        </w:rPr>
        <w:t>, the United States Navy remains the pinnacle of American power projection around the globe.</w:t>
      </w:r>
    </w:p>
    <w:p w14:paraId="2BB64299" w14:textId="77777777" w:rsidR="00EC743A" w:rsidRPr="00163CBF" w:rsidRDefault="00EC743A" w:rsidP="00EC743A">
      <w:pPr>
        <w:rPr>
          <w:sz w:val="16"/>
        </w:rPr>
      </w:pPr>
      <w:r w:rsidRPr="00163CBF">
        <w:rPr>
          <w:sz w:val="16"/>
        </w:rPr>
        <w:t xml:space="preserve">While Russia maintains a capable submarine fleet, including new Borei and Yasen-class vessels, its surface fleet has been reduced to smaller ships, such as frigates and corvettes, which </w:t>
      </w:r>
      <w:r w:rsidRPr="00163CBF">
        <w:rPr>
          <w:rStyle w:val="StyleUnderline"/>
          <w:highlight w:val="cyan"/>
        </w:rPr>
        <w:t>lack</w:t>
      </w:r>
      <w:r w:rsidRPr="00457A24">
        <w:rPr>
          <w:rStyle w:val="StyleUnderline"/>
        </w:rPr>
        <w:t xml:space="preserve"> the </w:t>
      </w:r>
      <w:r w:rsidRPr="00163CBF">
        <w:rPr>
          <w:rStyle w:val="Emphasis"/>
          <w:highlight w:val="cyan"/>
        </w:rPr>
        <w:t>endurance</w:t>
      </w:r>
      <w:r w:rsidRPr="00163CBF">
        <w:rPr>
          <w:rStyle w:val="StyleUnderline"/>
          <w:highlight w:val="cyan"/>
        </w:rPr>
        <w:t xml:space="preserve"> and </w:t>
      </w:r>
      <w:r w:rsidRPr="00163CBF">
        <w:rPr>
          <w:rStyle w:val="Emphasis"/>
          <w:highlight w:val="cyan"/>
        </w:rPr>
        <w:t>firepower</w:t>
      </w:r>
      <w:r w:rsidRPr="00163CBF">
        <w:rPr>
          <w:sz w:val="16"/>
        </w:rPr>
        <w:t xml:space="preserve"> to operate as an effective blue-water fleet.</w:t>
      </w:r>
    </w:p>
    <w:p w14:paraId="0A25BDE7" w14:textId="77777777" w:rsidR="00EC743A" w:rsidRPr="00457A24" w:rsidRDefault="00EC743A" w:rsidP="00EC743A">
      <w:pPr>
        <w:rPr>
          <w:sz w:val="16"/>
        </w:rPr>
      </w:pPr>
      <w:r w:rsidRPr="00457A24">
        <w:rPr>
          <w:sz w:val="16"/>
        </w:rPr>
        <w:t>Long-range, Hypersonic, and Stand-off Munitions</w:t>
      </w:r>
    </w:p>
    <w:p w14:paraId="64F303FC" w14:textId="77777777" w:rsidR="00EC743A" w:rsidRPr="00457A24" w:rsidRDefault="00EC743A" w:rsidP="00EC743A">
      <w:pPr>
        <w:rPr>
          <w:sz w:val="16"/>
        </w:rPr>
      </w:pPr>
      <w:r w:rsidRPr="00457A24">
        <w:rPr>
          <w:sz w:val="16"/>
        </w:rPr>
        <w:lastRenderedPageBreak/>
        <w:t xml:space="preserve">Despite these challenges, Russia does retain some power projection capabilities, mainly via Moscow’s long-range precision weapons. The Russian Navy’s Kalibr cruise missiles and hypersonic </w:t>
      </w:r>
      <w:proofErr w:type="spellStart"/>
      <w:r w:rsidRPr="00457A24">
        <w:rPr>
          <w:sz w:val="16"/>
        </w:rPr>
        <w:t>Tsirkon</w:t>
      </w:r>
      <w:proofErr w:type="spellEnd"/>
      <w:r w:rsidRPr="00457A24">
        <w:rPr>
          <w:sz w:val="16"/>
        </w:rPr>
        <w:t xml:space="preserve"> missiles provide a credible strike capability, and its submarine fleet remains an indispensable element — arguably the most crucial element — of Russia’s nuclear triad.</w:t>
      </w:r>
    </w:p>
    <w:p w14:paraId="59ECB5CF" w14:textId="77777777" w:rsidR="00EC743A" w:rsidRPr="00163CBF" w:rsidRDefault="00EC743A" w:rsidP="00EC743A">
      <w:pPr>
        <w:rPr>
          <w:sz w:val="16"/>
        </w:rPr>
      </w:pPr>
      <w:r w:rsidRPr="00163CBF">
        <w:rPr>
          <w:sz w:val="16"/>
        </w:rPr>
        <w:t>The War in Ukraine: A Problem for the Russian Navy</w:t>
      </w:r>
    </w:p>
    <w:p w14:paraId="6907A92D" w14:textId="77777777" w:rsidR="00EC743A" w:rsidRPr="00163CBF" w:rsidRDefault="00EC743A" w:rsidP="00EC743A">
      <w:pPr>
        <w:rPr>
          <w:sz w:val="16"/>
        </w:rPr>
      </w:pPr>
      <w:r w:rsidRPr="00163CBF">
        <w:rPr>
          <w:sz w:val="16"/>
        </w:rPr>
        <w:t xml:space="preserve">Russia’s naval limitations are particularly apparent in context to its challenges in projecting power over Ukraine. Despite sharing a long land border and possessing a not insignificant military advantage, </w:t>
      </w:r>
      <w:r w:rsidRPr="00457A24">
        <w:rPr>
          <w:rStyle w:val="StyleUnderline"/>
        </w:rPr>
        <w:t xml:space="preserve">Russia has been </w:t>
      </w:r>
      <w:r w:rsidRPr="00163CBF">
        <w:rPr>
          <w:rStyle w:val="StyleUnderline"/>
          <w:highlight w:val="cyan"/>
        </w:rPr>
        <w:t>unable to dominate</w:t>
      </w:r>
      <w:r w:rsidRPr="00457A24">
        <w:rPr>
          <w:rStyle w:val="StyleUnderline"/>
        </w:rPr>
        <w:t xml:space="preserve"> the </w:t>
      </w:r>
      <w:r w:rsidRPr="00163CBF">
        <w:rPr>
          <w:rStyle w:val="Emphasis"/>
          <w:highlight w:val="cyan"/>
        </w:rPr>
        <w:t>maritime theaters</w:t>
      </w:r>
      <w:r w:rsidRPr="00163CBF">
        <w:rPr>
          <w:rStyle w:val="StyleUnderline"/>
          <w:highlight w:val="cyan"/>
        </w:rPr>
        <w:t xml:space="preserve"> of</w:t>
      </w:r>
      <w:r w:rsidRPr="00457A24">
        <w:rPr>
          <w:rStyle w:val="StyleUnderline"/>
        </w:rPr>
        <w:t xml:space="preserve"> the </w:t>
      </w:r>
      <w:r w:rsidRPr="00163CBF">
        <w:rPr>
          <w:rStyle w:val="StyleUnderline"/>
          <w:highlight w:val="cyan"/>
        </w:rPr>
        <w:t>war</w:t>
      </w:r>
      <w:r w:rsidRPr="00163CBF">
        <w:rPr>
          <w:sz w:val="16"/>
        </w:rPr>
        <w:t>.</w:t>
      </w:r>
    </w:p>
    <w:p w14:paraId="65F22186" w14:textId="77777777" w:rsidR="00EC743A" w:rsidRPr="00163CBF" w:rsidRDefault="00EC743A" w:rsidP="00EC743A">
      <w:pPr>
        <w:rPr>
          <w:sz w:val="16"/>
        </w:rPr>
      </w:pPr>
      <w:r w:rsidRPr="00163CBF">
        <w:rPr>
          <w:sz w:val="16"/>
        </w:rPr>
        <w:t xml:space="preserve">Russia’s </w:t>
      </w:r>
      <w:r w:rsidRPr="00457A24">
        <w:rPr>
          <w:rStyle w:val="StyleUnderline"/>
        </w:rPr>
        <w:t xml:space="preserve">Black Sea Fleet, based in </w:t>
      </w:r>
      <w:r w:rsidRPr="00CB2945">
        <w:rPr>
          <w:rStyle w:val="Emphasis"/>
        </w:rPr>
        <w:t>Crimea</w:t>
      </w:r>
      <w:r w:rsidRPr="00457A24">
        <w:rPr>
          <w:rStyle w:val="StyleUnderline"/>
        </w:rPr>
        <w:t xml:space="preserve">, has been central to operations in </w:t>
      </w:r>
      <w:r w:rsidRPr="00CB2945">
        <w:rPr>
          <w:rStyle w:val="Emphasis"/>
        </w:rPr>
        <w:t>Ukraine</w:t>
      </w:r>
      <w:r w:rsidRPr="00457A24">
        <w:rPr>
          <w:rStyle w:val="StyleUnderline"/>
        </w:rPr>
        <w:t xml:space="preserve"> but has faced </w:t>
      </w:r>
      <w:r w:rsidRPr="00CB2945">
        <w:rPr>
          <w:rStyle w:val="Emphasis"/>
        </w:rPr>
        <w:t>several difficulties</w:t>
      </w:r>
      <w:r w:rsidRPr="00163CBF">
        <w:rPr>
          <w:sz w:val="16"/>
        </w:rPr>
        <w:t xml:space="preserve">. First and </w:t>
      </w:r>
      <w:proofErr w:type="gramStart"/>
      <w:r w:rsidRPr="00163CBF">
        <w:rPr>
          <w:sz w:val="16"/>
        </w:rPr>
        <w:t>foremost</w:t>
      </w:r>
      <w:proofErr w:type="gramEnd"/>
      <w:r w:rsidRPr="00163CBF">
        <w:rPr>
          <w:sz w:val="16"/>
        </w:rPr>
        <w:t xml:space="preserve"> among these are Ukrainian forces, which have effectively used asymmetrical tactics, including unmanned maritime drones, to target Russian ships. The sinking of the Moskva, the flagship of Russia’s Black Sea Fleet, in </w:t>
      </w:r>
      <w:r w:rsidRPr="00457A24">
        <w:rPr>
          <w:rStyle w:val="StyleUnderline"/>
        </w:rPr>
        <w:t xml:space="preserve">2022 was a significant blow to Russian naval prestige and a strong indication of its </w:t>
      </w:r>
      <w:r w:rsidRPr="00CB2945">
        <w:rPr>
          <w:rStyle w:val="Emphasis"/>
        </w:rPr>
        <w:t>vulnerabilities</w:t>
      </w:r>
      <w:r w:rsidRPr="00457A24">
        <w:rPr>
          <w:rStyle w:val="StyleUnderline"/>
        </w:rPr>
        <w:t xml:space="preserve"> to unmanned naval systems</w:t>
      </w:r>
      <w:r w:rsidRPr="00163CBF">
        <w:rPr>
          <w:sz w:val="16"/>
        </w:rPr>
        <w:t>.</w:t>
      </w:r>
    </w:p>
    <w:p w14:paraId="14FD0D64" w14:textId="77777777" w:rsidR="00EC743A" w:rsidRPr="00163CBF" w:rsidRDefault="00EC743A" w:rsidP="00EC743A">
      <w:pPr>
        <w:rPr>
          <w:sz w:val="16"/>
        </w:rPr>
      </w:pPr>
      <w:r w:rsidRPr="00163CBF">
        <w:rPr>
          <w:sz w:val="16"/>
        </w:rPr>
        <w:t xml:space="preserve">Additionally, Ukraine’s success in the Black Sea has hindered Russian naval operations and severely impacted its ability to dominate important naval areas. </w:t>
      </w:r>
      <w:r w:rsidRPr="00457A24">
        <w:rPr>
          <w:rStyle w:val="StyleUnderline"/>
        </w:rPr>
        <w:t xml:space="preserve">Efforts to blockade Ukrainian ports and curtail grain exports have faced </w:t>
      </w:r>
      <w:r w:rsidRPr="00CB2945">
        <w:rPr>
          <w:rStyle w:val="Emphasis"/>
        </w:rPr>
        <w:t>strong pushback</w:t>
      </w:r>
      <w:r w:rsidRPr="00457A24">
        <w:rPr>
          <w:rStyle w:val="StyleUnderline"/>
        </w:rPr>
        <w:t xml:space="preserve"> from countries around the world</w:t>
      </w:r>
      <w:r w:rsidRPr="00163CBF">
        <w:rPr>
          <w:sz w:val="16"/>
        </w:rPr>
        <w:t>, highlighting the lack of international support that Russia enjoys.</w:t>
      </w:r>
    </w:p>
    <w:p w14:paraId="4AF76488" w14:textId="77777777" w:rsidR="00EC743A" w:rsidRPr="00163CBF" w:rsidRDefault="00EC743A" w:rsidP="00EC743A">
      <w:pPr>
        <w:rPr>
          <w:sz w:val="16"/>
        </w:rPr>
      </w:pPr>
      <w:r w:rsidRPr="00163CBF">
        <w:rPr>
          <w:sz w:val="16"/>
        </w:rPr>
        <w:t xml:space="preserve">This </w:t>
      </w:r>
      <w:r w:rsidRPr="00457A24">
        <w:rPr>
          <w:rStyle w:val="StyleUnderline"/>
        </w:rPr>
        <w:t>situation underscores just how vulnerable the Russian Navy</w:t>
      </w:r>
      <w:r w:rsidRPr="00163CBF">
        <w:rPr>
          <w:sz w:val="16"/>
        </w:rPr>
        <w:t xml:space="preserve"> is: a country that </w:t>
      </w:r>
      <w:r w:rsidRPr="00457A24">
        <w:rPr>
          <w:rStyle w:val="StyleUnderline"/>
        </w:rPr>
        <w:t xml:space="preserve">cannot control the </w:t>
      </w:r>
      <w:r w:rsidRPr="00CB2945">
        <w:rPr>
          <w:rStyle w:val="Emphasis"/>
        </w:rPr>
        <w:t>maritime situ</w:t>
      </w:r>
      <w:r w:rsidRPr="00457A24">
        <w:rPr>
          <w:rStyle w:val="StyleUnderline"/>
        </w:rPr>
        <w:t xml:space="preserve">ation in its near abroad will likely </w:t>
      </w:r>
      <w:r w:rsidRPr="00CB2945">
        <w:rPr>
          <w:rStyle w:val="StyleUnderline"/>
          <w:highlight w:val="cyan"/>
        </w:rPr>
        <w:t>face</w:t>
      </w:r>
      <w:r w:rsidRPr="00457A24">
        <w:rPr>
          <w:rStyle w:val="StyleUnderline"/>
        </w:rPr>
        <w:t xml:space="preserve"> </w:t>
      </w:r>
      <w:r w:rsidRPr="00CB2945">
        <w:rPr>
          <w:rStyle w:val="Emphasis"/>
          <w:highlight w:val="cyan"/>
        </w:rPr>
        <w:t>significant setbacks</w:t>
      </w:r>
      <w:r w:rsidRPr="00CB2945">
        <w:rPr>
          <w:rStyle w:val="StyleUnderline"/>
          <w:highlight w:val="cyan"/>
        </w:rPr>
        <w:t xml:space="preserve"> to dominate</w:t>
      </w:r>
      <w:r w:rsidRPr="00457A24">
        <w:rPr>
          <w:rStyle w:val="StyleUnderline"/>
        </w:rPr>
        <w:t xml:space="preserve"> in </w:t>
      </w:r>
      <w:r w:rsidRPr="00CB2945">
        <w:rPr>
          <w:rStyle w:val="Emphasis"/>
          <w:highlight w:val="cyan"/>
        </w:rPr>
        <w:t>international waters</w:t>
      </w:r>
      <w:r w:rsidRPr="00163CBF">
        <w:rPr>
          <w:sz w:val="16"/>
        </w:rPr>
        <w:t>, given the significant logistical and operational challenges long-distance and long-term deployments entail.</w:t>
      </w:r>
    </w:p>
    <w:p w14:paraId="0FD89FE2" w14:textId="77777777" w:rsidR="00EC743A" w:rsidRDefault="00EC743A" w:rsidP="00A35018">
      <w:pPr>
        <w:pStyle w:val="Heading4"/>
      </w:pPr>
      <w:r>
        <w:t xml:space="preserve">Strong </w:t>
      </w:r>
      <w:r w:rsidRPr="00EF750F">
        <w:t xml:space="preserve">Indo-Russian </w:t>
      </w:r>
      <w:r>
        <w:t xml:space="preserve">arctic </w:t>
      </w:r>
      <w:r w:rsidRPr="00EF750F">
        <w:t>ties</w:t>
      </w:r>
      <w:r>
        <w:t xml:space="preserve"> bolster Russia’s naval</w:t>
      </w:r>
      <w:r w:rsidRPr="00EF750F">
        <w:t xml:space="preserve"> fleet</w:t>
      </w:r>
      <w:r>
        <w:t xml:space="preserve">. </w:t>
      </w:r>
    </w:p>
    <w:p w14:paraId="047A58DA" w14:textId="77777777" w:rsidR="00EC743A" w:rsidRPr="00EF750F" w:rsidRDefault="00EC743A" w:rsidP="00EC743A">
      <w:proofErr w:type="spellStart"/>
      <w:r w:rsidRPr="00EF750F">
        <w:rPr>
          <w:rStyle w:val="Style13ptBold"/>
        </w:rPr>
        <w:t>Palve</w:t>
      </w:r>
      <w:proofErr w:type="spellEnd"/>
      <w:r w:rsidRPr="00EF750F">
        <w:rPr>
          <w:rStyle w:val="Style13ptBold"/>
        </w:rPr>
        <w:t xml:space="preserve"> ’24</w:t>
      </w:r>
      <w:r>
        <w:t xml:space="preserve"> [Shubhangi; October 11; </w:t>
      </w:r>
      <w:proofErr w:type="spellStart"/>
      <w:r>
        <w:t>Defence</w:t>
      </w:r>
      <w:proofErr w:type="spellEnd"/>
      <w:r>
        <w:t xml:space="preserve"> &amp; Aerospace Journalist; The </w:t>
      </w:r>
      <w:proofErr w:type="spellStart"/>
      <w:r>
        <w:t>EurAsian</w:t>
      </w:r>
      <w:proofErr w:type="spellEnd"/>
      <w:r>
        <w:t xml:space="preserve"> Times, “Russia Selects India Over China </w:t>
      </w:r>
      <w:proofErr w:type="gramStart"/>
      <w:r>
        <w:t>To</w:t>
      </w:r>
      <w:proofErr w:type="gramEnd"/>
      <w:r>
        <w:t xml:space="preserve"> Construct Its ‘Cutting-Edge’ Icebreaker Ships; But Why Delhi Over Beijing,” https://www.eurasiantimes.com/russia-selects-india-over-china-to-construct/; accessed: 6.25.25]</w:t>
      </w:r>
    </w:p>
    <w:p w14:paraId="64AF5C10" w14:textId="77777777" w:rsidR="00EC743A" w:rsidRPr="00163CBF" w:rsidRDefault="00EC743A" w:rsidP="00EC743A">
      <w:pPr>
        <w:rPr>
          <w:sz w:val="16"/>
        </w:rPr>
      </w:pPr>
      <w:r w:rsidRPr="00163CBF">
        <w:rPr>
          <w:sz w:val="16"/>
        </w:rPr>
        <w:t xml:space="preserve">India-Russia Cooperation </w:t>
      </w:r>
      <w:proofErr w:type="gramStart"/>
      <w:r w:rsidRPr="00163CBF">
        <w:rPr>
          <w:sz w:val="16"/>
        </w:rPr>
        <w:t>In</w:t>
      </w:r>
      <w:proofErr w:type="gramEnd"/>
      <w:r w:rsidRPr="00163CBF">
        <w:rPr>
          <w:sz w:val="16"/>
        </w:rPr>
        <w:t xml:space="preserve"> Shipbuilding</w:t>
      </w:r>
    </w:p>
    <w:p w14:paraId="366BCCD8" w14:textId="77777777" w:rsidR="00EC743A" w:rsidRPr="00163CBF" w:rsidRDefault="00EC743A" w:rsidP="00EC743A">
      <w:pPr>
        <w:rPr>
          <w:sz w:val="16"/>
        </w:rPr>
      </w:pPr>
      <w:r w:rsidRPr="00163CBF">
        <w:rPr>
          <w:sz w:val="16"/>
        </w:rPr>
        <w:t xml:space="preserve">In July 2024, Indian Prime Minister Narendra </w:t>
      </w:r>
      <w:r w:rsidRPr="00EF750F">
        <w:rPr>
          <w:rStyle w:val="StyleUnderline"/>
        </w:rPr>
        <w:t>Modi undertook a two-day visit to Moscow</w:t>
      </w:r>
      <w:r w:rsidRPr="00163CBF">
        <w:rPr>
          <w:sz w:val="16"/>
        </w:rPr>
        <w:t xml:space="preserve">, where he </w:t>
      </w:r>
      <w:r w:rsidRPr="00EF750F">
        <w:rPr>
          <w:rStyle w:val="StyleUnderline"/>
        </w:rPr>
        <w:t>met with Russian President Vladimir Putin</w:t>
      </w:r>
      <w:r w:rsidRPr="00163CBF">
        <w:rPr>
          <w:sz w:val="16"/>
        </w:rPr>
        <w:t xml:space="preserve">. During this meeting, </w:t>
      </w:r>
      <w:r w:rsidRPr="00EF750F">
        <w:rPr>
          <w:rStyle w:val="StyleUnderline"/>
        </w:rPr>
        <w:t>India and Russia agreed to enhance collaboration across various sectors</w:t>
      </w:r>
      <w:r w:rsidRPr="00163CBF">
        <w:rPr>
          <w:sz w:val="16"/>
        </w:rPr>
        <w:t xml:space="preserve">, </w:t>
      </w:r>
      <w:r w:rsidRPr="00EF750F">
        <w:rPr>
          <w:rStyle w:val="StyleUnderline"/>
        </w:rPr>
        <w:t>including nuclear power and shipbuilding</w:t>
      </w:r>
      <w:r w:rsidRPr="00163CBF">
        <w:rPr>
          <w:sz w:val="16"/>
        </w:rPr>
        <w:t>.</w:t>
      </w:r>
    </w:p>
    <w:p w14:paraId="609E5E0C" w14:textId="77777777" w:rsidR="00EC743A" w:rsidRPr="00163CBF" w:rsidRDefault="00EC743A" w:rsidP="00EC743A">
      <w:pPr>
        <w:rPr>
          <w:sz w:val="16"/>
        </w:rPr>
      </w:pPr>
      <w:r w:rsidRPr="00163CBF">
        <w:rPr>
          <w:sz w:val="16"/>
        </w:rPr>
        <w:t xml:space="preserve">The two sides </w:t>
      </w:r>
      <w:r w:rsidRPr="00EF750F">
        <w:rPr>
          <w:rStyle w:val="StyleUnderline"/>
        </w:rPr>
        <w:t>endorsed collaboration in developing shipping between Russia and India through the Northern Sea Route</w:t>
      </w:r>
      <w:r w:rsidRPr="00163CBF">
        <w:rPr>
          <w:sz w:val="16"/>
        </w:rPr>
        <w:t xml:space="preserve"> and </w:t>
      </w:r>
      <w:r w:rsidRPr="00EF750F">
        <w:rPr>
          <w:rStyle w:val="StyleUnderline"/>
        </w:rPr>
        <w:t>expressed their readiness</w:t>
      </w:r>
      <w:r w:rsidRPr="00163CBF">
        <w:rPr>
          <w:sz w:val="16"/>
        </w:rPr>
        <w:t xml:space="preserve"> to establish a joint working body within the IRIGC-TEC to facilitate this cooperation.</w:t>
      </w:r>
    </w:p>
    <w:p w14:paraId="368ADB8F" w14:textId="77777777" w:rsidR="00EC743A" w:rsidRPr="00163CBF" w:rsidRDefault="00EC743A" w:rsidP="00EC743A">
      <w:pPr>
        <w:rPr>
          <w:sz w:val="16"/>
        </w:rPr>
      </w:pPr>
      <w:r w:rsidRPr="00163CBF">
        <w:rPr>
          <w:sz w:val="16"/>
        </w:rPr>
        <w:t>Russian state nuclear corporation ROSATOM announced that discussions were underway regarding new areas of cooperation, such as constructing six additional high-power units of Russian design at a new site and Russian-designed small nuclear power plants.</w:t>
      </w:r>
    </w:p>
    <w:p w14:paraId="0815D7B1" w14:textId="77777777" w:rsidR="00EC743A" w:rsidRPr="00163CBF" w:rsidRDefault="00EC743A" w:rsidP="00EC743A">
      <w:pPr>
        <w:rPr>
          <w:sz w:val="16"/>
        </w:rPr>
      </w:pPr>
      <w:r w:rsidRPr="00163CBF">
        <w:rPr>
          <w:sz w:val="16"/>
        </w:rPr>
        <w:t>Additionally, ROSATOM and Indian partners explored ways to develop the transit potential of the Northern Sea Route (NSR), which extends from Murmansk, near Russia’s border with Norway, to the Bering Strait near Alaska. This development is particularly focused on facilitating the supply of Russian oil, coal, and liquefied natural gas.</w:t>
      </w:r>
    </w:p>
    <w:p w14:paraId="49005381" w14:textId="77777777" w:rsidR="00EC743A" w:rsidRPr="00163CBF" w:rsidRDefault="00EC743A" w:rsidP="00EC743A">
      <w:pPr>
        <w:rPr>
          <w:sz w:val="16"/>
        </w:rPr>
      </w:pPr>
      <w:r w:rsidRPr="00163CBF">
        <w:rPr>
          <w:sz w:val="16"/>
        </w:rPr>
        <w:t>Against this backdrop, “</w:t>
      </w:r>
      <w:r w:rsidRPr="00EF750F">
        <w:rPr>
          <w:rStyle w:val="StyleUnderline"/>
        </w:rPr>
        <w:t>ROSATOM plans to construct four non-nuclear icebreaker ships in India</w:t>
      </w:r>
      <w:r w:rsidRPr="00163CBF">
        <w:rPr>
          <w:sz w:val="16"/>
        </w:rPr>
        <w:t>,” according to an official familiar with the situation, said ET Infra report. The shipbuilding order is being finalized at the request of both the Indian and Russian governments.</w:t>
      </w:r>
    </w:p>
    <w:p w14:paraId="2C904A2A" w14:textId="77777777" w:rsidR="00EC743A" w:rsidRPr="00163CBF" w:rsidRDefault="00EC743A" w:rsidP="00EC743A">
      <w:pPr>
        <w:rPr>
          <w:sz w:val="16"/>
        </w:rPr>
      </w:pPr>
      <w:r w:rsidRPr="00163CBF">
        <w:rPr>
          <w:sz w:val="16"/>
        </w:rPr>
        <w:t xml:space="preserve">Additionally, the official, who requested anonymity, noted </w:t>
      </w:r>
      <w:r w:rsidRPr="00EF750F">
        <w:rPr>
          <w:rStyle w:val="StyleUnderline"/>
        </w:rPr>
        <w:t>that India and Russia are considering a memorandum of understanding for shipbuilding and the repair of Russian vessels at Indian shipyards</w:t>
      </w:r>
      <w:r w:rsidRPr="00163CBF">
        <w:rPr>
          <w:sz w:val="16"/>
        </w:rPr>
        <w:t xml:space="preserve">, </w:t>
      </w:r>
      <w:r w:rsidRPr="00EF750F">
        <w:rPr>
          <w:rStyle w:val="StyleUnderline"/>
        </w:rPr>
        <w:t>as well as for training Indian seafarers in polar waters</w:t>
      </w:r>
      <w:r w:rsidRPr="00163CBF">
        <w:rPr>
          <w:sz w:val="16"/>
        </w:rPr>
        <w:t>.</w:t>
      </w:r>
    </w:p>
    <w:p w14:paraId="3679FFFB" w14:textId="77777777" w:rsidR="00EC743A" w:rsidRPr="00163CBF" w:rsidRDefault="00EC743A" w:rsidP="00EC743A">
      <w:pPr>
        <w:rPr>
          <w:sz w:val="16"/>
        </w:rPr>
      </w:pPr>
      <w:r w:rsidRPr="00163CBF">
        <w:rPr>
          <w:sz w:val="16"/>
        </w:rPr>
        <w:lastRenderedPageBreak/>
        <w:t>These plans were discussed during the first meeting of the ‘Joint Working Group on Cooperation in the Northern Sea Route between Russia and India’ held on Thursday.</w:t>
      </w:r>
    </w:p>
    <w:p w14:paraId="015E080B" w14:textId="77777777" w:rsidR="00EC743A" w:rsidRPr="00163CBF" w:rsidRDefault="00EC743A" w:rsidP="00EC743A">
      <w:pPr>
        <w:rPr>
          <w:sz w:val="16"/>
        </w:rPr>
      </w:pPr>
      <w:r w:rsidRPr="00163CBF">
        <w:rPr>
          <w:sz w:val="16"/>
        </w:rPr>
        <w:t>To support these initiatives, the Russian Direct Investment Fund (RDIF) and India’s Enso Group have agreed on a partnership for joint investments of up to Rs 1,800 crore (approximately $225 million) in shipbuilding infrastructure development.</w:t>
      </w:r>
    </w:p>
    <w:p w14:paraId="0F6748E5" w14:textId="77777777" w:rsidR="00EC743A" w:rsidRPr="00163CBF" w:rsidRDefault="00EC743A" w:rsidP="00EC743A">
      <w:pPr>
        <w:rPr>
          <w:sz w:val="16"/>
        </w:rPr>
      </w:pPr>
      <w:r w:rsidRPr="00163CBF">
        <w:rPr>
          <w:sz w:val="16"/>
        </w:rPr>
        <w:t xml:space="preserve">But </w:t>
      </w:r>
      <w:proofErr w:type="gramStart"/>
      <w:r w:rsidRPr="00163CBF">
        <w:rPr>
          <w:sz w:val="16"/>
        </w:rPr>
        <w:t>Why</w:t>
      </w:r>
      <w:proofErr w:type="gramEnd"/>
      <w:r w:rsidRPr="00163CBF">
        <w:rPr>
          <w:sz w:val="16"/>
        </w:rPr>
        <w:t xml:space="preserve">? </w:t>
      </w:r>
    </w:p>
    <w:p w14:paraId="086423D5" w14:textId="77777777" w:rsidR="00EC743A" w:rsidRPr="00163CBF" w:rsidRDefault="00EC743A" w:rsidP="00EC743A">
      <w:pPr>
        <w:rPr>
          <w:sz w:val="16"/>
        </w:rPr>
      </w:pPr>
      <w:r w:rsidRPr="00EF750F">
        <w:rPr>
          <w:rStyle w:val="StyleUnderline"/>
        </w:rPr>
        <w:t>Due to Western sanctions and other challenges</w:t>
      </w:r>
      <w:r w:rsidRPr="00163CBF">
        <w:rPr>
          <w:sz w:val="16"/>
        </w:rPr>
        <w:t xml:space="preserve">, </w:t>
      </w:r>
      <w:r w:rsidRPr="00EF750F">
        <w:rPr>
          <w:rStyle w:val="StyleUnderline"/>
        </w:rPr>
        <w:t>European shipyards</w:t>
      </w:r>
      <w:r w:rsidRPr="00163CBF">
        <w:rPr>
          <w:sz w:val="16"/>
        </w:rPr>
        <w:t xml:space="preserve"> are </w:t>
      </w:r>
      <w:r w:rsidRPr="00EF750F">
        <w:rPr>
          <w:rStyle w:val="StyleUnderline"/>
        </w:rPr>
        <w:t>unable to construct these vessels for Russia</w:t>
      </w:r>
      <w:r w:rsidRPr="00163CBF">
        <w:rPr>
          <w:sz w:val="16"/>
        </w:rPr>
        <w:t xml:space="preserve">, while shipyards in </w:t>
      </w:r>
      <w:r w:rsidRPr="00EF750F">
        <w:rPr>
          <w:rStyle w:val="StyleUnderline"/>
        </w:rPr>
        <w:t>China, South Korea, and Japan are fully booked until at least 2028</w:t>
      </w:r>
      <w:r w:rsidRPr="00163CBF">
        <w:rPr>
          <w:sz w:val="16"/>
        </w:rPr>
        <w:t>.</w:t>
      </w:r>
    </w:p>
    <w:p w14:paraId="04BF488F" w14:textId="77777777" w:rsidR="00EC743A" w:rsidRPr="00163CBF" w:rsidRDefault="00EC743A" w:rsidP="00EC743A">
      <w:pPr>
        <w:rPr>
          <w:sz w:val="16"/>
        </w:rPr>
      </w:pPr>
      <w:r w:rsidRPr="00163CBF">
        <w:rPr>
          <w:sz w:val="16"/>
        </w:rPr>
        <w:t xml:space="preserve">Consequently, </w:t>
      </w:r>
      <w:r w:rsidRPr="00EF750F">
        <w:rPr>
          <w:rStyle w:val="StyleUnderline"/>
        </w:rPr>
        <w:t>Russia is exploring alternatives</w:t>
      </w:r>
      <w:r w:rsidRPr="00163CBF">
        <w:rPr>
          <w:sz w:val="16"/>
        </w:rPr>
        <w:t xml:space="preserve">, and India stands out as a reliable partner with which it has strong relations. This is why ROSATOM is </w:t>
      </w:r>
      <w:r w:rsidRPr="00EF750F">
        <w:rPr>
          <w:rStyle w:val="StyleUnderline"/>
        </w:rPr>
        <w:t>seeking Indian shipyards to build the icebreaker vessels</w:t>
      </w:r>
      <w:r w:rsidRPr="00163CBF">
        <w:rPr>
          <w:sz w:val="16"/>
        </w:rPr>
        <w:t>, explained a second official familiar with the discussions regarding the potential order.</w:t>
      </w:r>
    </w:p>
    <w:p w14:paraId="394F4B30" w14:textId="77777777" w:rsidR="00EC743A" w:rsidRPr="00163CBF" w:rsidRDefault="00EC743A" w:rsidP="00EC743A">
      <w:pPr>
        <w:rPr>
          <w:sz w:val="16"/>
        </w:rPr>
      </w:pPr>
      <w:r w:rsidRPr="00163CBF">
        <w:rPr>
          <w:sz w:val="16"/>
        </w:rPr>
        <w:t xml:space="preserve">“The Northern Sea Route presents a universal platform for fostering multifaceted cooperation across various sectors. We see </w:t>
      </w:r>
      <w:r w:rsidRPr="00EF750F">
        <w:rPr>
          <w:rStyle w:val="StyleUnderline"/>
        </w:rPr>
        <w:t>significant potential for collaboration with India in areas such as developing cargo flows, building shipyards, enhancing port infrastructure</w:t>
      </w:r>
      <w:r w:rsidRPr="00163CBF">
        <w:rPr>
          <w:sz w:val="16"/>
        </w:rPr>
        <w:t>, and engaging Indian scientists in ROSATOM’s environmental projects in the Arctic,” a public relations manager for ROSATOM State Corporation in South Asia stated in an emailed response to ET Infra on August 20.</w:t>
      </w:r>
    </w:p>
    <w:p w14:paraId="3204393B" w14:textId="77777777" w:rsidR="00EC743A" w:rsidRPr="00163CBF" w:rsidRDefault="00EC743A" w:rsidP="00EC743A">
      <w:pPr>
        <w:rPr>
          <w:sz w:val="16"/>
        </w:rPr>
      </w:pPr>
      <w:r w:rsidRPr="00163CBF">
        <w:rPr>
          <w:sz w:val="16"/>
        </w:rPr>
        <w:t>Opportunities &amp; Challenges</w:t>
      </w:r>
    </w:p>
    <w:p w14:paraId="671464D9" w14:textId="77777777" w:rsidR="00EC743A" w:rsidRPr="00163CBF" w:rsidRDefault="00EC743A" w:rsidP="00EC743A">
      <w:pPr>
        <w:rPr>
          <w:sz w:val="16"/>
        </w:rPr>
      </w:pPr>
      <w:r w:rsidRPr="00457A24">
        <w:rPr>
          <w:rStyle w:val="StyleUnderline"/>
        </w:rPr>
        <w:t>While discussing potential orders</w:t>
      </w:r>
      <w:r w:rsidRPr="00163CBF">
        <w:rPr>
          <w:sz w:val="16"/>
        </w:rPr>
        <w:t>, a government official indicated that “</w:t>
      </w:r>
      <w:r w:rsidRPr="00457A24">
        <w:rPr>
          <w:rStyle w:val="StyleUnderline"/>
        </w:rPr>
        <w:t>Russia is ready to do everything to get the icebreaker ships constructed in India, promising additional ship orders in the future</w:t>
      </w:r>
      <w:r w:rsidRPr="00163CBF">
        <w:rPr>
          <w:sz w:val="16"/>
        </w:rPr>
        <w:t>.”</w:t>
      </w:r>
    </w:p>
    <w:p w14:paraId="146DBF90" w14:textId="77777777" w:rsidR="00EC743A" w:rsidRPr="00163CBF" w:rsidRDefault="00EC743A" w:rsidP="00EC743A">
      <w:pPr>
        <w:rPr>
          <w:sz w:val="16"/>
        </w:rPr>
      </w:pPr>
      <w:r w:rsidRPr="00163CBF">
        <w:rPr>
          <w:sz w:val="16"/>
        </w:rPr>
        <w:t>A Russian delegation, including ROSATOM officials, visited Indian shipyards to assess their capabilities and infrastructure. The Indian government is providing all possible support to these shipyards; however, concerns remain regarding the type of steel required for construction and the sourcing of engines for the icebreaker vessels, according to ET Infra reports.</w:t>
      </w:r>
    </w:p>
    <w:p w14:paraId="515AABE9" w14:textId="77777777" w:rsidR="00EC743A" w:rsidRPr="00163CBF" w:rsidRDefault="00EC743A" w:rsidP="00EC743A">
      <w:pPr>
        <w:rPr>
          <w:sz w:val="16"/>
        </w:rPr>
      </w:pPr>
      <w:r w:rsidRPr="00163CBF">
        <w:rPr>
          <w:sz w:val="16"/>
        </w:rPr>
        <w:t xml:space="preserve">Balancing Act: Russia’s Relations </w:t>
      </w:r>
      <w:proofErr w:type="gramStart"/>
      <w:r w:rsidRPr="00163CBF">
        <w:rPr>
          <w:sz w:val="16"/>
        </w:rPr>
        <w:t>With</w:t>
      </w:r>
      <w:proofErr w:type="gramEnd"/>
      <w:r w:rsidRPr="00163CBF">
        <w:rPr>
          <w:sz w:val="16"/>
        </w:rPr>
        <w:t xml:space="preserve"> India &amp; China</w:t>
      </w:r>
    </w:p>
    <w:p w14:paraId="1E81F71E" w14:textId="77777777" w:rsidR="00EC743A" w:rsidRPr="00163CBF" w:rsidRDefault="00EC743A" w:rsidP="00EC743A">
      <w:pPr>
        <w:rPr>
          <w:sz w:val="16"/>
        </w:rPr>
      </w:pPr>
      <w:r w:rsidRPr="00163CBF">
        <w:rPr>
          <w:sz w:val="16"/>
        </w:rPr>
        <w:t xml:space="preserve">The Russia-India collaboration on icebreaker construction </w:t>
      </w:r>
      <w:r w:rsidRPr="00EF750F">
        <w:rPr>
          <w:rStyle w:val="StyleUnderline"/>
        </w:rPr>
        <w:t>marks a significant milestone in their bilateral relations</w:t>
      </w:r>
      <w:r w:rsidRPr="00163CBF">
        <w:rPr>
          <w:sz w:val="16"/>
        </w:rPr>
        <w:t xml:space="preserve"> and in the broader context of Arctic cooperation. This partnership not only strengthens India’s position in global shipbuilding but also </w:t>
      </w:r>
      <w:r w:rsidRPr="00EF750F">
        <w:rPr>
          <w:rStyle w:val="StyleUnderline"/>
        </w:rPr>
        <w:t>establishes India as a significant player in Arctic matters</w:t>
      </w:r>
      <w:r w:rsidRPr="00163CBF">
        <w:rPr>
          <w:sz w:val="16"/>
        </w:rPr>
        <w:t>.</w:t>
      </w:r>
    </w:p>
    <w:p w14:paraId="7AF1FBD5" w14:textId="77777777" w:rsidR="00EC743A" w:rsidRPr="0024178B" w:rsidRDefault="00EC743A" w:rsidP="00A35018">
      <w:pPr>
        <w:pStyle w:val="Heading4"/>
      </w:pPr>
      <w:r>
        <w:t xml:space="preserve">Russian naval dominance </w:t>
      </w:r>
      <w:r>
        <w:rPr>
          <w:u w:val="single"/>
        </w:rPr>
        <w:t>guarantees</w:t>
      </w:r>
      <w:r w:rsidRPr="0024178B">
        <w:t xml:space="preserve"> global conflict escalation in Europe, Asia, and the Middle East. </w:t>
      </w:r>
    </w:p>
    <w:p w14:paraId="30571497" w14:textId="77777777" w:rsidR="00EC743A" w:rsidRPr="00A35018" w:rsidRDefault="00EC743A" w:rsidP="00A35018">
      <w:r w:rsidRPr="00A35018">
        <w:rPr>
          <w:rStyle w:val="Style13ptBold"/>
        </w:rPr>
        <w:t>Cropsey ’22</w:t>
      </w:r>
      <w:r w:rsidRPr="00A35018">
        <w:t xml:space="preserve"> [Seth; December 15; Senior fellow and director of the Center for American </w:t>
      </w:r>
      <w:proofErr w:type="spellStart"/>
      <w:r w:rsidRPr="00A35018">
        <w:t>Seapower</w:t>
      </w:r>
      <w:proofErr w:type="spellEnd"/>
      <w:r w:rsidRPr="00A35018">
        <w:t>, Hudson Institute; Real Clear Defense, “Global Naval War,” https://www.realcleardefense.com/articles/2022/12/15/global_naval_war_870332.html]</w:t>
      </w:r>
    </w:p>
    <w:p w14:paraId="17BDA239" w14:textId="77777777" w:rsidR="00EC743A" w:rsidRPr="0024178B" w:rsidRDefault="00EC743A" w:rsidP="00EC743A">
      <w:pPr>
        <w:rPr>
          <w:rFonts w:asciiTheme="minorHAnsi" w:hAnsiTheme="minorHAnsi" w:cstheme="minorHAnsi"/>
          <w:sz w:val="16"/>
        </w:rPr>
      </w:pPr>
      <w:r w:rsidRPr="0024178B">
        <w:rPr>
          <w:rFonts w:asciiTheme="minorHAnsi" w:hAnsiTheme="minorHAnsi" w:cstheme="minorHAnsi"/>
          <w:sz w:val="16"/>
        </w:rPr>
        <w:t xml:space="preserve">Because this </w:t>
      </w:r>
      <w:r w:rsidRPr="0024178B">
        <w:rPr>
          <w:rStyle w:val="StyleUnderline"/>
          <w:rFonts w:asciiTheme="minorHAnsi" w:hAnsiTheme="minorHAnsi" w:cstheme="minorHAnsi"/>
          <w:highlight w:val="cyan"/>
        </w:rPr>
        <w:t>conflict</w:t>
      </w:r>
      <w:r w:rsidRPr="0024178B">
        <w:rPr>
          <w:rStyle w:val="StyleUnderline"/>
          <w:rFonts w:asciiTheme="minorHAnsi" w:hAnsiTheme="minorHAnsi" w:cstheme="minorHAnsi"/>
        </w:rPr>
        <w:t xml:space="preserve"> is Eurasian</w:t>
      </w:r>
      <w:r w:rsidRPr="0024178B">
        <w:rPr>
          <w:rFonts w:asciiTheme="minorHAnsi" w:hAnsiTheme="minorHAnsi" w:cstheme="minorHAnsi"/>
          <w:sz w:val="16"/>
        </w:rPr>
        <w:t xml:space="preserve">, it </w:t>
      </w:r>
      <w:r w:rsidRPr="0024178B">
        <w:rPr>
          <w:rStyle w:val="StyleUnderline"/>
          <w:rFonts w:asciiTheme="minorHAnsi" w:hAnsiTheme="minorHAnsi" w:cstheme="minorHAnsi"/>
          <w:highlight w:val="cyan"/>
        </w:rPr>
        <w:t>is</w:t>
      </w:r>
      <w:r w:rsidRPr="0024178B">
        <w:rPr>
          <w:rFonts w:asciiTheme="minorHAnsi" w:hAnsiTheme="minorHAnsi" w:cstheme="minorHAnsi"/>
          <w:sz w:val="16"/>
        </w:rPr>
        <w:t xml:space="preserve"> also </w:t>
      </w:r>
      <w:r w:rsidRPr="0024178B">
        <w:rPr>
          <w:rStyle w:val="StyleUnderline"/>
          <w:rFonts w:asciiTheme="minorHAnsi" w:hAnsiTheme="minorHAnsi" w:cstheme="minorHAnsi"/>
          <w:highlight w:val="cyan"/>
        </w:rPr>
        <w:t>naval</w:t>
      </w:r>
      <w:r w:rsidRPr="0024178B">
        <w:rPr>
          <w:rFonts w:asciiTheme="minorHAnsi" w:hAnsiTheme="minorHAnsi" w:cstheme="minorHAnsi"/>
          <w:sz w:val="16"/>
        </w:rPr>
        <w:t xml:space="preserve">. </w:t>
      </w:r>
      <w:r w:rsidRPr="0024178B">
        <w:rPr>
          <w:rStyle w:val="StyleUnderline"/>
          <w:rFonts w:asciiTheme="minorHAnsi" w:hAnsiTheme="minorHAnsi" w:cstheme="minorHAnsi"/>
        </w:rPr>
        <w:t xml:space="preserve">Its </w:t>
      </w:r>
      <w:r w:rsidRPr="0024178B">
        <w:rPr>
          <w:rStyle w:val="Emphasis"/>
          <w:rFonts w:asciiTheme="minorHAnsi" w:hAnsiTheme="minorHAnsi" w:cstheme="minorHAnsi"/>
          <w:highlight w:val="cyan"/>
        </w:rPr>
        <w:t>greatest flashpoints</w:t>
      </w:r>
      <w:r w:rsidRPr="0024178B">
        <w:rPr>
          <w:rStyle w:val="StyleUnderline"/>
          <w:rFonts w:asciiTheme="minorHAnsi" w:hAnsiTheme="minorHAnsi" w:cstheme="minorHAnsi"/>
          <w:highlight w:val="cyan"/>
        </w:rPr>
        <w:t xml:space="preserve"> are</w:t>
      </w:r>
      <w:r w:rsidRPr="0024178B">
        <w:rPr>
          <w:rStyle w:val="StyleUnderline"/>
          <w:rFonts w:asciiTheme="minorHAnsi" w:hAnsiTheme="minorHAnsi" w:cstheme="minorHAnsi"/>
        </w:rPr>
        <w:t xml:space="preserve"> </w:t>
      </w:r>
      <w:r w:rsidRPr="0024178B">
        <w:rPr>
          <w:rStyle w:val="Emphasis"/>
          <w:rFonts w:asciiTheme="minorHAnsi" w:hAnsiTheme="minorHAnsi" w:cstheme="minorHAnsi"/>
        </w:rPr>
        <w:t xml:space="preserve">enclosed </w:t>
      </w:r>
      <w:r w:rsidRPr="0024178B">
        <w:rPr>
          <w:rStyle w:val="Emphasis"/>
          <w:rFonts w:asciiTheme="minorHAnsi" w:hAnsiTheme="minorHAnsi" w:cstheme="minorHAnsi"/>
          <w:highlight w:val="cyan"/>
        </w:rPr>
        <w:t>maritime</w:t>
      </w:r>
      <w:r w:rsidRPr="0024178B">
        <w:rPr>
          <w:rStyle w:val="Emphasis"/>
          <w:rFonts w:asciiTheme="minorHAnsi" w:hAnsiTheme="minorHAnsi" w:cstheme="minorHAnsi"/>
        </w:rPr>
        <w:t xml:space="preserve"> spaces</w:t>
      </w:r>
      <w:r w:rsidRPr="0024178B">
        <w:rPr>
          <w:rFonts w:asciiTheme="minorHAnsi" w:hAnsiTheme="minorHAnsi" w:cstheme="minorHAnsi"/>
          <w:sz w:val="16"/>
        </w:rPr>
        <w:t xml:space="preserve">, </w:t>
      </w:r>
      <w:r w:rsidRPr="0024178B">
        <w:rPr>
          <w:rStyle w:val="StyleUnderline"/>
          <w:rFonts w:asciiTheme="minorHAnsi" w:hAnsiTheme="minorHAnsi" w:cstheme="minorHAnsi"/>
        </w:rPr>
        <w:t xml:space="preserve">commercial and </w:t>
      </w:r>
      <w:r w:rsidRPr="0024178B">
        <w:rPr>
          <w:rStyle w:val="Emphasis"/>
          <w:rFonts w:asciiTheme="minorHAnsi" w:hAnsiTheme="minorHAnsi" w:cstheme="minorHAnsi"/>
        </w:rPr>
        <w:t xml:space="preserve">strategic </w:t>
      </w:r>
      <w:r w:rsidRPr="0024178B">
        <w:rPr>
          <w:rStyle w:val="Emphasis"/>
          <w:rFonts w:asciiTheme="minorHAnsi" w:hAnsiTheme="minorHAnsi" w:cstheme="minorHAnsi"/>
          <w:highlight w:val="cyan"/>
        </w:rPr>
        <w:t>nexus</w:t>
      </w:r>
      <w:r w:rsidRPr="0024178B">
        <w:rPr>
          <w:rStyle w:val="Emphasis"/>
          <w:rFonts w:asciiTheme="minorHAnsi" w:hAnsiTheme="minorHAnsi" w:cstheme="minorHAnsi"/>
        </w:rPr>
        <w:t xml:space="preserve"> points</w:t>
      </w:r>
      <w:r w:rsidRPr="0024178B">
        <w:rPr>
          <w:rStyle w:val="StyleUnderline"/>
          <w:rFonts w:asciiTheme="minorHAnsi" w:hAnsiTheme="minorHAnsi" w:cstheme="minorHAnsi"/>
        </w:rPr>
        <w:t xml:space="preserve"> in</w:t>
      </w:r>
      <w:r w:rsidRPr="0024178B">
        <w:rPr>
          <w:rFonts w:asciiTheme="minorHAnsi" w:hAnsiTheme="minorHAnsi" w:cstheme="minorHAnsi"/>
          <w:sz w:val="16"/>
        </w:rPr>
        <w:t xml:space="preserve"> the </w:t>
      </w:r>
      <w:r w:rsidRPr="0024178B">
        <w:rPr>
          <w:rStyle w:val="StyleUnderline"/>
          <w:rFonts w:asciiTheme="minorHAnsi" w:hAnsiTheme="minorHAnsi" w:cstheme="minorHAnsi"/>
        </w:rPr>
        <w:t>Eurasian littorals</w:t>
      </w:r>
      <w:r w:rsidRPr="0024178B">
        <w:rPr>
          <w:rFonts w:asciiTheme="minorHAnsi" w:hAnsiTheme="minorHAnsi" w:cstheme="minorHAnsi"/>
          <w:sz w:val="16"/>
        </w:rPr>
        <w:t xml:space="preserve"> – the </w:t>
      </w:r>
      <w:r w:rsidRPr="0024178B">
        <w:rPr>
          <w:rStyle w:val="StyleUnderline"/>
          <w:rFonts w:asciiTheme="minorHAnsi" w:hAnsiTheme="minorHAnsi" w:cstheme="minorHAnsi"/>
          <w:highlight w:val="cyan"/>
        </w:rPr>
        <w:t>Black Sea</w:t>
      </w:r>
      <w:r w:rsidRPr="0024178B">
        <w:rPr>
          <w:rFonts w:asciiTheme="minorHAnsi" w:hAnsiTheme="minorHAnsi" w:cstheme="minorHAnsi"/>
          <w:sz w:val="16"/>
        </w:rPr>
        <w:t xml:space="preserve"> and </w:t>
      </w:r>
      <w:r w:rsidRPr="0024178B">
        <w:rPr>
          <w:rStyle w:val="StyleUnderline"/>
          <w:rFonts w:asciiTheme="minorHAnsi" w:hAnsiTheme="minorHAnsi" w:cstheme="minorHAnsi"/>
        </w:rPr>
        <w:t xml:space="preserve">Eastern </w:t>
      </w:r>
      <w:r w:rsidRPr="0024178B">
        <w:rPr>
          <w:rStyle w:val="StyleUnderline"/>
          <w:rFonts w:asciiTheme="minorHAnsi" w:hAnsiTheme="minorHAnsi" w:cstheme="minorHAnsi"/>
          <w:highlight w:val="cyan"/>
        </w:rPr>
        <w:t>Mediterranean</w:t>
      </w:r>
      <w:r w:rsidRPr="0024178B">
        <w:rPr>
          <w:rFonts w:asciiTheme="minorHAnsi" w:hAnsiTheme="minorHAnsi" w:cstheme="minorHAnsi"/>
          <w:sz w:val="16"/>
        </w:rPr>
        <w:t xml:space="preserve">, </w:t>
      </w:r>
      <w:r w:rsidRPr="0024178B">
        <w:rPr>
          <w:rStyle w:val="StyleUnderline"/>
          <w:rFonts w:asciiTheme="minorHAnsi" w:hAnsiTheme="minorHAnsi" w:cstheme="minorHAnsi"/>
        </w:rPr>
        <w:t xml:space="preserve">Strait of </w:t>
      </w:r>
      <w:r w:rsidRPr="0024178B">
        <w:rPr>
          <w:rStyle w:val="StyleUnderline"/>
          <w:rFonts w:asciiTheme="minorHAnsi" w:hAnsiTheme="minorHAnsi" w:cstheme="minorHAnsi"/>
          <w:highlight w:val="cyan"/>
        </w:rPr>
        <w:t>Hormuz</w:t>
      </w:r>
      <w:r w:rsidRPr="0024178B">
        <w:rPr>
          <w:rFonts w:asciiTheme="minorHAnsi" w:hAnsiTheme="minorHAnsi" w:cstheme="minorHAnsi"/>
          <w:sz w:val="16"/>
        </w:rPr>
        <w:t xml:space="preserve">, and </w:t>
      </w:r>
      <w:r w:rsidRPr="0024178B">
        <w:rPr>
          <w:rStyle w:val="StyleUnderline"/>
          <w:rFonts w:asciiTheme="minorHAnsi" w:hAnsiTheme="minorHAnsi" w:cstheme="minorHAnsi"/>
          <w:highlight w:val="cyan"/>
        </w:rPr>
        <w:t>Bab-el-Mandeb</w:t>
      </w:r>
      <w:r w:rsidRPr="0024178B">
        <w:rPr>
          <w:rFonts w:asciiTheme="minorHAnsi" w:hAnsiTheme="minorHAnsi" w:cstheme="minorHAnsi"/>
          <w:sz w:val="16"/>
        </w:rPr>
        <w:t xml:space="preserve">, and </w:t>
      </w:r>
      <w:r w:rsidRPr="0024178B">
        <w:rPr>
          <w:rStyle w:val="Emphasis"/>
          <w:rFonts w:asciiTheme="minorHAnsi" w:hAnsiTheme="minorHAnsi" w:cstheme="minorHAnsi"/>
          <w:highlight w:val="cyan"/>
        </w:rPr>
        <w:t>S</w:t>
      </w:r>
      <w:r w:rsidRPr="0024178B">
        <w:rPr>
          <w:rStyle w:val="StyleUnderline"/>
          <w:rFonts w:asciiTheme="minorHAnsi" w:hAnsiTheme="minorHAnsi" w:cstheme="minorHAnsi"/>
        </w:rPr>
        <w:t xml:space="preserve">outh and </w:t>
      </w:r>
      <w:r w:rsidRPr="0024178B">
        <w:rPr>
          <w:rStyle w:val="Emphasis"/>
          <w:rFonts w:asciiTheme="minorHAnsi" w:hAnsiTheme="minorHAnsi" w:cstheme="minorHAnsi"/>
          <w:highlight w:val="cyan"/>
        </w:rPr>
        <w:t>E</w:t>
      </w:r>
      <w:r w:rsidRPr="0024178B">
        <w:rPr>
          <w:rStyle w:val="StyleUnderline"/>
          <w:rFonts w:asciiTheme="minorHAnsi" w:hAnsiTheme="minorHAnsi" w:cstheme="minorHAnsi"/>
        </w:rPr>
        <w:t xml:space="preserve">ast </w:t>
      </w:r>
      <w:r w:rsidRPr="0024178B">
        <w:rPr>
          <w:rStyle w:val="Emphasis"/>
          <w:rFonts w:asciiTheme="minorHAnsi" w:hAnsiTheme="minorHAnsi" w:cstheme="minorHAnsi"/>
          <w:highlight w:val="cyan"/>
        </w:rPr>
        <w:t>C</w:t>
      </w:r>
      <w:r w:rsidRPr="0024178B">
        <w:rPr>
          <w:rStyle w:val="StyleUnderline"/>
          <w:rFonts w:asciiTheme="minorHAnsi" w:hAnsiTheme="minorHAnsi" w:cstheme="minorHAnsi"/>
        </w:rPr>
        <w:t xml:space="preserve">hina </w:t>
      </w:r>
      <w:r w:rsidRPr="0024178B">
        <w:rPr>
          <w:rStyle w:val="Emphasis"/>
          <w:rFonts w:asciiTheme="minorHAnsi" w:hAnsiTheme="minorHAnsi" w:cstheme="minorHAnsi"/>
          <w:highlight w:val="cyan"/>
        </w:rPr>
        <w:t>S</w:t>
      </w:r>
      <w:r w:rsidRPr="0024178B">
        <w:rPr>
          <w:rStyle w:val="StyleUnderline"/>
          <w:rFonts w:asciiTheme="minorHAnsi" w:hAnsiTheme="minorHAnsi" w:cstheme="minorHAnsi"/>
        </w:rPr>
        <w:t xml:space="preserve">eas are all </w:t>
      </w:r>
      <w:r w:rsidRPr="0024178B">
        <w:rPr>
          <w:rStyle w:val="Emphasis"/>
          <w:rFonts w:asciiTheme="minorHAnsi" w:hAnsiTheme="minorHAnsi" w:cstheme="minorHAnsi"/>
        </w:rPr>
        <w:t>crucial chokepoints</w:t>
      </w:r>
      <w:r w:rsidRPr="0024178B">
        <w:rPr>
          <w:rStyle w:val="StyleUnderline"/>
          <w:rFonts w:asciiTheme="minorHAnsi" w:hAnsiTheme="minorHAnsi" w:cstheme="minorHAnsi"/>
        </w:rPr>
        <w:t xml:space="preserve"> for </w:t>
      </w:r>
      <w:r w:rsidRPr="0024178B">
        <w:rPr>
          <w:rStyle w:val="Emphasis"/>
          <w:rFonts w:asciiTheme="minorHAnsi" w:hAnsiTheme="minorHAnsi" w:cstheme="minorHAnsi"/>
        </w:rPr>
        <w:t>global commerce</w:t>
      </w:r>
      <w:r w:rsidRPr="0024178B">
        <w:rPr>
          <w:rFonts w:asciiTheme="minorHAnsi" w:hAnsiTheme="minorHAnsi" w:cstheme="minorHAnsi"/>
          <w:sz w:val="16"/>
        </w:rPr>
        <w:t xml:space="preserve">. The </w:t>
      </w:r>
      <w:r w:rsidRPr="0024178B">
        <w:rPr>
          <w:rStyle w:val="StyleUnderline"/>
          <w:rFonts w:asciiTheme="minorHAnsi" w:hAnsiTheme="minorHAnsi" w:cstheme="minorHAnsi"/>
          <w:highlight w:val="cyan"/>
        </w:rPr>
        <w:t>contest for supremacy</w:t>
      </w:r>
      <w:r w:rsidRPr="0024178B">
        <w:rPr>
          <w:rFonts w:asciiTheme="minorHAnsi" w:hAnsiTheme="minorHAnsi" w:cstheme="minorHAnsi"/>
          <w:sz w:val="16"/>
        </w:rPr>
        <w:t xml:space="preserve"> may have landward elements, but it </w:t>
      </w:r>
      <w:r w:rsidRPr="0024178B">
        <w:rPr>
          <w:rStyle w:val="StyleUnderline"/>
          <w:rFonts w:asciiTheme="minorHAnsi" w:hAnsiTheme="minorHAnsi" w:cstheme="minorHAnsi"/>
        </w:rPr>
        <w:t xml:space="preserve">is </w:t>
      </w:r>
      <w:r w:rsidRPr="0024178B">
        <w:rPr>
          <w:rStyle w:val="Emphasis"/>
          <w:rFonts w:asciiTheme="minorHAnsi" w:hAnsiTheme="minorHAnsi" w:cstheme="minorHAnsi"/>
        </w:rPr>
        <w:t xml:space="preserve">essentially </w:t>
      </w:r>
      <w:r w:rsidRPr="0024178B">
        <w:rPr>
          <w:rStyle w:val="Emphasis"/>
          <w:rFonts w:asciiTheme="minorHAnsi" w:hAnsiTheme="minorHAnsi" w:cstheme="minorHAnsi"/>
          <w:highlight w:val="cyan"/>
        </w:rPr>
        <w:t>naval</w:t>
      </w:r>
      <w:r w:rsidRPr="0024178B">
        <w:rPr>
          <w:rStyle w:val="StyleUnderline"/>
          <w:rFonts w:asciiTheme="minorHAnsi" w:hAnsiTheme="minorHAnsi" w:cstheme="minorHAnsi"/>
          <w:highlight w:val="cyan"/>
        </w:rPr>
        <w:t xml:space="preserve"> in character</w:t>
      </w:r>
      <w:r w:rsidRPr="0024178B">
        <w:rPr>
          <w:rFonts w:asciiTheme="minorHAnsi" w:hAnsiTheme="minorHAnsi" w:cstheme="minorHAnsi"/>
          <w:sz w:val="16"/>
        </w:rPr>
        <w:t xml:space="preserve">. This is </w:t>
      </w:r>
      <w:r w:rsidRPr="0024178B">
        <w:rPr>
          <w:rStyle w:val="Emphasis"/>
          <w:rFonts w:asciiTheme="minorHAnsi" w:hAnsiTheme="minorHAnsi" w:cstheme="minorHAnsi"/>
        </w:rPr>
        <w:t xml:space="preserve">readily </w:t>
      </w:r>
      <w:r w:rsidRPr="0024178B">
        <w:rPr>
          <w:rStyle w:val="Emphasis"/>
          <w:rFonts w:asciiTheme="minorHAnsi" w:hAnsiTheme="minorHAnsi" w:cstheme="minorHAnsi"/>
          <w:highlight w:val="cyan"/>
        </w:rPr>
        <w:t>apparent</w:t>
      </w:r>
      <w:r w:rsidRPr="0024178B">
        <w:rPr>
          <w:rStyle w:val="StyleUnderline"/>
          <w:rFonts w:asciiTheme="minorHAnsi" w:hAnsiTheme="minorHAnsi" w:cstheme="minorHAnsi"/>
          <w:highlight w:val="cyan"/>
        </w:rPr>
        <w:t xml:space="preserve"> in Asia</w:t>
      </w:r>
      <w:r w:rsidRPr="0024178B">
        <w:rPr>
          <w:rFonts w:asciiTheme="minorHAnsi" w:hAnsiTheme="minorHAnsi" w:cstheme="minorHAnsi"/>
          <w:sz w:val="16"/>
        </w:rPr>
        <w:t xml:space="preserve">, </w:t>
      </w:r>
      <w:r w:rsidRPr="0024178B">
        <w:rPr>
          <w:rStyle w:val="StyleUnderline"/>
          <w:rFonts w:asciiTheme="minorHAnsi" w:hAnsiTheme="minorHAnsi" w:cstheme="minorHAnsi"/>
        </w:rPr>
        <w:t>where</w:t>
      </w:r>
      <w:r w:rsidRPr="0024178B">
        <w:rPr>
          <w:rFonts w:asciiTheme="minorHAnsi" w:hAnsiTheme="minorHAnsi" w:cstheme="minorHAnsi"/>
          <w:sz w:val="16"/>
        </w:rPr>
        <w:t xml:space="preserve"> the CCP’s </w:t>
      </w:r>
      <w:r w:rsidRPr="0024178B">
        <w:rPr>
          <w:rStyle w:val="StyleUnderline"/>
          <w:rFonts w:asciiTheme="minorHAnsi" w:hAnsiTheme="minorHAnsi" w:cstheme="minorHAnsi"/>
          <w:highlight w:val="cyan"/>
        </w:rPr>
        <w:t>PLA</w:t>
      </w:r>
      <w:r w:rsidRPr="0024178B">
        <w:rPr>
          <w:rFonts w:asciiTheme="minorHAnsi" w:hAnsiTheme="minorHAnsi" w:cstheme="minorHAnsi"/>
          <w:sz w:val="16"/>
        </w:rPr>
        <w:t xml:space="preserve"> has </w:t>
      </w:r>
      <w:r w:rsidRPr="0024178B">
        <w:rPr>
          <w:rStyle w:val="StyleUnderline"/>
          <w:rFonts w:asciiTheme="minorHAnsi" w:hAnsiTheme="minorHAnsi" w:cstheme="minorHAnsi"/>
        </w:rPr>
        <w:t xml:space="preserve">expanded its </w:t>
      </w:r>
      <w:r w:rsidRPr="0024178B">
        <w:rPr>
          <w:rStyle w:val="StyleUnderline"/>
          <w:rFonts w:asciiTheme="minorHAnsi" w:hAnsiTheme="minorHAnsi" w:cstheme="minorHAnsi"/>
          <w:highlight w:val="cyan"/>
        </w:rPr>
        <w:t>capabilities</w:t>
      </w:r>
      <w:r w:rsidRPr="0024178B">
        <w:rPr>
          <w:rStyle w:val="StyleUnderline"/>
          <w:rFonts w:asciiTheme="minorHAnsi" w:hAnsiTheme="minorHAnsi" w:cstheme="minorHAnsi"/>
        </w:rPr>
        <w:t xml:space="preserve"> for </w:t>
      </w:r>
      <w:r w:rsidRPr="0024178B">
        <w:rPr>
          <w:rFonts w:asciiTheme="minorHAnsi" w:hAnsiTheme="minorHAnsi" w:cstheme="minorHAnsi"/>
          <w:sz w:val="16"/>
        </w:rPr>
        <w:t xml:space="preserve">the </w:t>
      </w:r>
      <w:r w:rsidRPr="0024178B">
        <w:rPr>
          <w:rStyle w:val="Emphasis"/>
          <w:rFonts w:asciiTheme="minorHAnsi" w:hAnsiTheme="minorHAnsi" w:cstheme="minorHAnsi"/>
          <w:highlight w:val="cyan"/>
        </w:rPr>
        <w:t>express purpose</w:t>
      </w:r>
      <w:r w:rsidRPr="0024178B">
        <w:rPr>
          <w:rStyle w:val="StyleUnderline"/>
          <w:rFonts w:asciiTheme="minorHAnsi" w:hAnsiTheme="minorHAnsi" w:cstheme="minorHAnsi"/>
          <w:highlight w:val="cyan"/>
        </w:rPr>
        <w:t xml:space="preserve"> of</w:t>
      </w:r>
      <w:r w:rsidRPr="0024178B">
        <w:rPr>
          <w:rFonts w:asciiTheme="minorHAnsi" w:hAnsiTheme="minorHAnsi" w:cstheme="minorHAnsi"/>
          <w:sz w:val="16"/>
        </w:rPr>
        <w:t xml:space="preserve"> an </w:t>
      </w:r>
      <w:r w:rsidRPr="0024178B">
        <w:rPr>
          <w:rStyle w:val="StyleUnderline"/>
          <w:rFonts w:asciiTheme="minorHAnsi" w:hAnsiTheme="minorHAnsi" w:cstheme="minorHAnsi"/>
        </w:rPr>
        <w:t xml:space="preserve">assault on </w:t>
      </w:r>
      <w:r w:rsidRPr="0024178B">
        <w:rPr>
          <w:rStyle w:val="StyleUnderline"/>
          <w:rFonts w:asciiTheme="minorHAnsi" w:hAnsiTheme="minorHAnsi" w:cstheme="minorHAnsi"/>
          <w:highlight w:val="cyan"/>
        </w:rPr>
        <w:t>Taiwan</w:t>
      </w:r>
      <w:r w:rsidRPr="0024178B">
        <w:rPr>
          <w:rStyle w:val="StyleUnderline"/>
          <w:rFonts w:asciiTheme="minorHAnsi" w:hAnsiTheme="minorHAnsi" w:cstheme="minorHAnsi"/>
        </w:rPr>
        <w:t xml:space="preserve"> and </w:t>
      </w:r>
      <w:r w:rsidRPr="0024178B">
        <w:rPr>
          <w:rStyle w:val="Emphasis"/>
          <w:rFonts w:asciiTheme="minorHAnsi" w:hAnsiTheme="minorHAnsi" w:cstheme="minorHAnsi"/>
        </w:rPr>
        <w:t>concurrent naval war</w:t>
      </w:r>
      <w:r w:rsidRPr="0024178B">
        <w:rPr>
          <w:rStyle w:val="StyleUnderline"/>
          <w:rFonts w:asciiTheme="minorHAnsi" w:hAnsiTheme="minorHAnsi" w:cstheme="minorHAnsi"/>
        </w:rPr>
        <w:t xml:space="preserve"> with the </w:t>
      </w:r>
      <w:r w:rsidRPr="0024178B">
        <w:rPr>
          <w:rStyle w:val="Emphasis"/>
          <w:rFonts w:asciiTheme="minorHAnsi" w:hAnsiTheme="minorHAnsi" w:cstheme="minorHAnsi"/>
        </w:rPr>
        <w:t>U</w:t>
      </w:r>
      <w:r w:rsidRPr="0024178B">
        <w:rPr>
          <w:rStyle w:val="StyleUnderline"/>
          <w:rFonts w:asciiTheme="minorHAnsi" w:hAnsiTheme="minorHAnsi" w:cstheme="minorHAnsi"/>
        </w:rPr>
        <w:t xml:space="preserve">nited </w:t>
      </w:r>
      <w:r w:rsidRPr="0024178B">
        <w:rPr>
          <w:rStyle w:val="Emphasis"/>
          <w:rFonts w:asciiTheme="minorHAnsi" w:hAnsiTheme="minorHAnsi" w:cstheme="minorHAnsi"/>
        </w:rPr>
        <w:t>S</w:t>
      </w:r>
      <w:r w:rsidRPr="0024178B">
        <w:rPr>
          <w:rStyle w:val="StyleUnderline"/>
          <w:rFonts w:asciiTheme="minorHAnsi" w:hAnsiTheme="minorHAnsi" w:cstheme="minorHAnsi"/>
        </w:rPr>
        <w:t>tates</w:t>
      </w:r>
      <w:r w:rsidRPr="0024178B">
        <w:rPr>
          <w:rFonts w:asciiTheme="minorHAnsi" w:hAnsiTheme="minorHAnsi" w:cstheme="minorHAnsi"/>
          <w:sz w:val="16"/>
        </w:rPr>
        <w:t xml:space="preserve"> and its allies. It is marginally less apparent in Europe, where Russia wages a ground war in Ukraine. Even in Ukraine, however, </w:t>
      </w:r>
      <w:r w:rsidRPr="0024178B">
        <w:rPr>
          <w:rStyle w:val="StyleUnderline"/>
          <w:rFonts w:asciiTheme="minorHAnsi" w:hAnsiTheme="minorHAnsi" w:cstheme="minorHAnsi"/>
          <w:highlight w:val="cyan"/>
        </w:rPr>
        <w:t>Russia’s</w:t>
      </w:r>
      <w:r w:rsidRPr="0024178B">
        <w:rPr>
          <w:rFonts w:asciiTheme="minorHAnsi" w:hAnsiTheme="minorHAnsi" w:cstheme="minorHAnsi"/>
          <w:sz w:val="16"/>
        </w:rPr>
        <w:t xml:space="preserve"> objectives have been </w:t>
      </w:r>
      <w:r w:rsidRPr="0024178B">
        <w:rPr>
          <w:rStyle w:val="StyleUnderline"/>
          <w:rFonts w:asciiTheme="minorHAnsi" w:hAnsiTheme="minorHAnsi" w:cstheme="minorHAnsi"/>
          <w:highlight w:val="cyan"/>
        </w:rPr>
        <w:t>maritime in nature</w:t>
      </w:r>
      <w:r w:rsidRPr="0024178B">
        <w:rPr>
          <w:rFonts w:asciiTheme="minorHAnsi" w:hAnsiTheme="minorHAnsi" w:cstheme="minorHAnsi"/>
          <w:sz w:val="16"/>
        </w:rPr>
        <w:t xml:space="preserve">, if not in character. Russia seeks to conquer a country that, if added to its productive power, would give the Kremlin a stranglehold over the global wheat, corn, barley, and fertilizer supply. Ukraine added to the Kremlin’s domain would also provide it with an ideal base from which to dominate the Mediterranean, play a decisive role in the Middle East, and regulate the Suez chokepoint. Thus, even a power so decidedly continental as Russia still employs a maritime strategy. The United States can, in the abstract, encounter each threat individually. Yet the issue is twofold. First, these threats are likely to come in sequence. This may be intentional: a coordinated trans-Eurasian campaign is possible. Indeed, the issue of force coordinated is largely overrated. China and Russia need not fight alongside each other in the same battlespace apart </w:t>
      </w:r>
      <w:r w:rsidRPr="0024178B">
        <w:rPr>
          <w:rFonts w:asciiTheme="minorHAnsi" w:hAnsiTheme="minorHAnsi" w:cstheme="minorHAnsi"/>
          <w:sz w:val="16"/>
        </w:rPr>
        <w:lastRenderedPageBreak/>
        <w:t xml:space="preserve">from if Russia deploys its submarines to support China in the Western Pacific. Hence the question is not of operational coordination or even theater strategic coordination, but very general coordination at the political level. It may also be opportunistic at a lower level. Major power war will be foreseeable in an operational context: it is hard to move masses of men and materiel to readiness without detection. But smaller probing actions are more difficult to anticipate. Minor revisionist powers, Iran for example, may take advantage of American distraction and use limited capabilities to stress the U.S.’ strategic position. Larger powers may employ opportunistic pressure. Second, these </w:t>
      </w:r>
      <w:r w:rsidRPr="0024178B">
        <w:rPr>
          <w:rStyle w:val="StyleUnderline"/>
          <w:rFonts w:asciiTheme="minorHAnsi" w:hAnsiTheme="minorHAnsi" w:cstheme="minorHAnsi"/>
          <w:highlight w:val="cyan"/>
        </w:rPr>
        <w:t>threats</w:t>
      </w:r>
      <w:r w:rsidRPr="0024178B">
        <w:rPr>
          <w:rStyle w:val="StyleUnderline"/>
          <w:rFonts w:asciiTheme="minorHAnsi" w:hAnsiTheme="minorHAnsi" w:cstheme="minorHAnsi"/>
        </w:rPr>
        <w:t xml:space="preserve"> can be </w:t>
      </w:r>
      <w:r w:rsidRPr="0024178B">
        <w:rPr>
          <w:rStyle w:val="StyleUnderline"/>
          <w:rFonts w:asciiTheme="minorHAnsi" w:hAnsiTheme="minorHAnsi" w:cstheme="minorHAnsi"/>
          <w:highlight w:val="cyan"/>
        </w:rPr>
        <w:t>deterred only by</w:t>
      </w:r>
      <w:r w:rsidRPr="0024178B">
        <w:rPr>
          <w:rFonts w:asciiTheme="minorHAnsi" w:hAnsiTheme="minorHAnsi" w:cstheme="minorHAnsi"/>
          <w:sz w:val="16"/>
        </w:rPr>
        <w:t xml:space="preserve"> a </w:t>
      </w:r>
      <w:r w:rsidRPr="0024178B">
        <w:rPr>
          <w:rStyle w:val="Emphasis"/>
          <w:rFonts w:asciiTheme="minorHAnsi" w:hAnsiTheme="minorHAnsi" w:cstheme="minorHAnsi"/>
        </w:rPr>
        <w:t xml:space="preserve">comprehensive </w:t>
      </w:r>
      <w:r w:rsidRPr="0024178B">
        <w:rPr>
          <w:rStyle w:val="Emphasis"/>
          <w:rFonts w:asciiTheme="minorHAnsi" w:hAnsiTheme="minorHAnsi" w:cstheme="minorHAnsi"/>
          <w:highlight w:val="cyan"/>
        </w:rPr>
        <w:t>military</w:t>
      </w:r>
      <w:r w:rsidRPr="0024178B">
        <w:rPr>
          <w:rStyle w:val="StyleUnderline"/>
          <w:rFonts w:asciiTheme="minorHAnsi" w:hAnsiTheme="minorHAnsi" w:cstheme="minorHAnsi"/>
          <w:highlight w:val="cyan"/>
        </w:rPr>
        <w:t xml:space="preserve"> prepared for</w:t>
      </w:r>
      <w:r w:rsidRPr="0024178B">
        <w:rPr>
          <w:rStyle w:val="StyleUnderline"/>
          <w:rFonts w:asciiTheme="minorHAnsi" w:hAnsiTheme="minorHAnsi" w:cstheme="minorHAnsi"/>
        </w:rPr>
        <w:t xml:space="preserve"> </w:t>
      </w:r>
      <w:r w:rsidRPr="0024178B">
        <w:rPr>
          <w:rStyle w:val="Emphasis"/>
          <w:rFonts w:asciiTheme="minorHAnsi" w:hAnsiTheme="minorHAnsi" w:cstheme="minorHAnsi"/>
        </w:rPr>
        <w:t xml:space="preserve">large-scale </w:t>
      </w:r>
      <w:r w:rsidRPr="0024178B">
        <w:rPr>
          <w:rStyle w:val="Emphasis"/>
          <w:rFonts w:asciiTheme="minorHAnsi" w:hAnsiTheme="minorHAnsi" w:cstheme="minorHAnsi"/>
          <w:highlight w:val="cyan"/>
        </w:rPr>
        <w:t>war</w:t>
      </w:r>
      <w:r w:rsidRPr="0024178B">
        <w:rPr>
          <w:rFonts w:asciiTheme="minorHAnsi" w:hAnsiTheme="minorHAnsi" w:cstheme="minorHAnsi"/>
          <w:sz w:val="16"/>
        </w:rPr>
        <w:t xml:space="preserve">. The U.S. military is not prepared for this. It lacks the stockpiles, manpower, or industrial base to sustain a major confrontation. Ukraine would burn through American annual 155-millimeter shell production in two weeks, and annual American Anti-Tank Guided Missile production in two months. Unmanned Aircraft System platforms in Ukraine last three or so missions and are destroyed at 90 percent. War is massively expensive and requires a massive amount of equipment. This is true on land and at sea. Platforms themselves are irrelevant if they cannot be sustained in combat. And the U.S., with its atrophied industrial base, will struggle to expand production within the next two to five years. There is a </w:t>
      </w:r>
      <w:r w:rsidRPr="0024178B">
        <w:rPr>
          <w:rStyle w:val="Emphasis"/>
          <w:rFonts w:asciiTheme="minorHAnsi" w:hAnsiTheme="minorHAnsi" w:cstheme="minorHAnsi"/>
        </w:rPr>
        <w:t xml:space="preserve">significant </w:t>
      </w:r>
      <w:r w:rsidRPr="0024178B">
        <w:rPr>
          <w:rStyle w:val="Emphasis"/>
          <w:rFonts w:asciiTheme="minorHAnsi" w:hAnsiTheme="minorHAnsi" w:cstheme="minorHAnsi"/>
          <w:highlight w:val="cyan"/>
        </w:rPr>
        <w:t>danger</w:t>
      </w:r>
      <w:r w:rsidRPr="0024178B">
        <w:rPr>
          <w:rFonts w:asciiTheme="minorHAnsi" w:hAnsiTheme="minorHAnsi" w:cstheme="minorHAnsi"/>
          <w:sz w:val="16"/>
        </w:rPr>
        <w:t xml:space="preserve"> that the </w:t>
      </w:r>
      <w:r w:rsidRPr="0024178B">
        <w:rPr>
          <w:rStyle w:val="StyleUnderline"/>
          <w:rFonts w:asciiTheme="minorHAnsi" w:hAnsiTheme="minorHAnsi" w:cstheme="minorHAnsi"/>
        </w:rPr>
        <w:t xml:space="preserve">U.S.’ </w:t>
      </w:r>
      <w:r w:rsidRPr="0024178B">
        <w:rPr>
          <w:rStyle w:val="StyleUnderline"/>
          <w:rFonts w:asciiTheme="minorHAnsi" w:hAnsiTheme="minorHAnsi" w:cstheme="minorHAnsi"/>
          <w:highlight w:val="cyan"/>
        </w:rPr>
        <w:t>allies identify</w:t>
      </w:r>
      <w:r w:rsidRPr="0024178B">
        <w:rPr>
          <w:rFonts w:asciiTheme="minorHAnsi" w:hAnsiTheme="minorHAnsi" w:cstheme="minorHAnsi"/>
          <w:sz w:val="16"/>
        </w:rPr>
        <w:t xml:space="preserve"> a </w:t>
      </w:r>
      <w:r w:rsidRPr="0024178B">
        <w:rPr>
          <w:rStyle w:val="StyleUnderline"/>
          <w:rFonts w:asciiTheme="minorHAnsi" w:hAnsiTheme="minorHAnsi" w:cstheme="minorHAnsi"/>
          <w:highlight w:val="cyan"/>
        </w:rPr>
        <w:t>window</w:t>
      </w:r>
      <w:r w:rsidRPr="0024178B">
        <w:rPr>
          <w:rStyle w:val="StyleUnderline"/>
          <w:rFonts w:asciiTheme="minorHAnsi" w:hAnsiTheme="minorHAnsi" w:cstheme="minorHAnsi"/>
        </w:rPr>
        <w:t xml:space="preserve"> of opportunity </w:t>
      </w:r>
      <w:r w:rsidRPr="0024178B">
        <w:rPr>
          <w:rStyle w:val="StyleUnderline"/>
          <w:rFonts w:asciiTheme="minorHAnsi" w:hAnsiTheme="minorHAnsi" w:cstheme="minorHAnsi"/>
          <w:highlight w:val="cyan"/>
        </w:rPr>
        <w:t>in which</w:t>
      </w:r>
      <w:r w:rsidRPr="0024178B">
        <w:rPr>
          <w:rFonts w:asciiTheme="minorHAnsi" w:hAnsiTheme="minorHAnsi" w:cstheme="minorHAnsi"/>
          <w:sz w:val="16"/>
        </w:rPr>
        <w:t xml:space="preserve">, despite its nominal military superiority, it </w:t>
      </w:r>
      <w:r w:rsidRPr="0024178B">
        <w:rPr>
          <w:rStyle w:val="StyleUnderline"/>
          <w:rFonts w:asciiTheme="minorHAnsi" w:hAnsiTheme="minorHAnsi" w:cstheme="minorHAnsi"/>
          <w:highlight w:val="cyan"/>
        </w:rPr>
        <w:t>lacks</w:t>
      </w:r>
      <w:r w:rsidRPr="0024178B">
        <w:rPr>
          <w:rFonts w:asciiTheme="minorHAnsi" w:hAnsiTheme="minorHAnsi" w:cstheme="minorHAnsi"/>
          <w:sz w:val="16"/>
        </w:rPr>
        <w:t xml:space="preserve"> the </w:t>
      </w:r>
      <w:r w:rsidRPr="0024178B">
        <w:rPr>
          <w:rStyle w:val="StyleUnderline"/>
          <w:rFonts w:asciiTheme="minorHAnsi" w:hAnsiTheme="minorHAnsi" w:cstheme="minorHAnsi"/>
          <w:highlight w:val="cyan"/>
        </w:rPr>
        <w:t>stockpiles to</w:t>
      </w:r>
      <w:r w:rsidRPr="0024178B">
        <w:rPr>
          <w:rStyle w:val="StyleUnderline"/>
          <w:rFonts w:asciiTheme="minorHAnsi" w:hAnsiTheme="minorHAnsi" w:cstheme="minorHAnsi"/>
        </w:rPr>
        <w:t xml:space="preserve"> fight and </w:t>
      </w:r>
      <w:r w:rsidRPr="0024178B">
        <w:rPr>
          <w:rStyle w:val="StyleUnderline"/>
          <w:rFonts w:asciiTheme="minorHAnsi" w:hAnsiTheme="minorHAnsi" w:cstheme="minorHAnsi"/>
          <w:highlight w:val="cyan"/>
        </w:rPr>
        <w:t>win</w:t>
      </w:r>
      <w:r w:rsidRPr="0024178B">
        <w:rPr>
          <w:rFonts w:asciiTheme="minorHAnsi" w:hAnsiTheme="minorHAnsi" w:cstheme="minorHAnsi"/>
          <w:sz w:val="16"/>
        </w:rPr>
        <w:t xml:space="preserve"> a </w:t>
      </w:r>
      <w:r w:rsidRPr="0024178B">
        <w:rPr>
          <w:rStyle w:val="Emphasis"/>
          <w:rFonts w:asciiTheme="minorHAnsi" w:hAnsiTheme="minorHAnsi" w:cstheme="minorHAnsi"/>
        </w:rPr>
        <w:t>long-term major-power war</w:t>
      </w:r>
      <w:r w:rsidRPr="0024178B">
        <w:rPr>
          <w:rFonts w:asciiTheme="minorHAnsi" w:hAnsiTheme="minorHAnsi" w:cstheme="minorHAnsi"/>
          <w:sz w:val="16"/>
        </w:rPr>
        <w:t xml:space="preserve">. A multi-front war would be immensely stressful to American capabilities. It may be reasonable to expect, despite capability gaps that persist between the U.S. and its rivals, that a coordinated campaign in Europe, Asia, and the Middle East would crack the United States. </w:t>
      </w:r>
      <w:r w:rsidRPr="0024178B">
        <w:rPr>
          <w:rStyle w:val="StyleUnderline"/>
          <w:rFonts w:asciiTheme="minorHAnsi" w:hAnsiTheme="minorHAnsi" w:cstheme="minorHAnsi"/>
        </w:rPr>
        <w:t xml:space="preserve">This can be </w:t>
      </w:r>
      <w:r w:rsidRPr="0024178B">
        <w:rPr>
          <w:rStyle w:val="StyleUnderline"/>
          <w:rFonts w:asciiTheme="minorHAnsi" w:hAnsiTheme="minorHAnsi" w:cstheme="minorHAnsi"/>
          <w:highlight w:val="cyan"/>
        </w:rPr>
        <w:t>prevented</w:t>
      </w:r>
      <w:r w:rsidRPr="0024178B">
        <w:rPr>
          <w:rFonts w:asciiTheme="minorHAnsi" w:hAnsiTheme="minorHAnsi" w:cstheme="minorHAnsi"/>
          <w:sz w:val="16"/>
        </w:rPr>
        <w:t xml:space="preserve">. The </w:t>
      </w:r>
      <w:r w:rsidRPr="0024178B">
        <w:rPr>
          <w:rStyle w:val="StyleUnderline"/>
          <w:rFonts w:asciiTheme="minorHAnsi" w:hAnsiTheme="minorHAnsi" w:cstheme="minorHAnsi"/>
          <w:highlight w:val="cyan"/>
        </w:rPr>
        <w:t>U.S.’ ability to deter</w:t>
      </w:r>
      <w:r w:rsidRPr="0024178B">
        <w:rPr>
          <w:rStyle w:val="StyleUnderline"/>
          <w:rFonts w:asciiTheme="minorHAnsi" w:hAnsiTheme="minorHAnsi" w:cstheme="minorHAnsi"/>
        </w:rPr>
        <w:t xml:space="preserve"> conflict</w:t>
      </w:r>
      <w:r w:rsidRPr="0024178B">
        <w:rPr>
          <w:rFonts w:asciiTheme="minorHAnsi" w:hAnsiTheme="minorHAnsi" w:cstheme="minorHAnsi"/>
          <w:sz w:val="16"/>
        </w:rPr>
        <w:t xml:space="preserve"> should be </w:t>
      </w:r>
      <w:r w:rsidRPr="0024178B">
        <w:rPr>
          <w:rStyle w:val="StyleUnderline"/>
          <w:rFonts w:asciiTheme="minorHAnsi" w:hAnsiTheme="minorHAnsi" w:cstheme="minorHAnsi"/>
          <w:highlight w:val="cyan"/>
        </w:rPr>
        <w:t>regained</w:t>
      </w:r>
      <w:r w:rsidRPr="0024178B">
        <w:rPr>
          <w:rFonts w:asciiTheme="minorHAnsi" w:hAnsiTheme="minorHAnsi" w:cstheme="minorHAnsi"/>
          <w:sz w:val="16"/>
        </w:rPr>
        <w:t xml:space="preserve">. Meanwhile the </w:t>
      </w:r>
      <w:r w:rsidRPr="0024178B">
        <w:rPr>
          <w:rStyle w:val="StyleUnderline"/>
          <w:rFonts w:asciiTheme="minorHAnsi" w:hAnsiTheme="minorHAnsi" w:cstheme="minorHAnsi"/>
        </w:rPr>
        <w:t xml:space="preserve">U.S. </w:t>
      </w:r>
      <w:r w:rsidRPr="0024178B">
        <w:rPr>
          <w:rStyle w:val="StyleUnderline"/>
          <w:rFonts w:asciiTheme="minorHAnsi" w:hAnsiTheme="minorHAnsi" w:cstheme="minorHAnsi"/>
          <w:highlight w:val="cyan"/>
        </w:rPr>
        <w:t>Navy</w:t>
      </w:r>
      <w:r w:rsidRPr="0024178B">
        <w:rPr>
          <w:rFonts w:asciiTheme="minorHAnsi" w:hAnsiTheme="minorHAnsi" w:cstheme="minorHAnsi"/>
          <w:sz w:val="16"/>
        </w:rPr>
        <w:t xml:space="preserve"> - the primary warfighting arm for any future Eurasian conflict, </w:t>
      </w:r>
      <w:r w:rsidRPr="0024178B">
        <w:rPr>
          <w:rStyle w:val="StyleUnderline"/>
          <w:rFonts w:asciiTheme="minorHAnsi" w:hAnsiTheme="minorHAnsi" w:cstheme="minorHAnsi"/>
        </w:rPr>
        <w:t xml:space="preserve">must be </w:t>
      </w:r>
      <w:r w:rsidRPr="0024178B">
        <w:rPr>
          <w:rStyle w:val="Emphasis"/>
          <w:rFonts w:asciiTheme="minorHAnsi" w:hAnsiTheme="minorHAnsi" w:cstheme="minorHAnsi"/>
          <w:highlight w:val="cyan"/>
        </w:rPr>
        <w:t>expanded</w:t>
      </w:r>
      <w:r w:rsidRPr="0024178B">
        <w:rPr>
          <w:rStyle w:val="StyleUnderline"/>
          <w:rFonts w:asciiTheme="minorHAnsi" w:hAnsiTheme="minorHAnsi" w:cstheme="minorHAnsi"/>
          <w:highlight w:val="cyan"/>
        </w:rPr>
        <w:t xml:space="preserve"> and</w:t>
      </w:r>
      <w:r w:rsidRPr="0024178B">
        <w:rPr>
          <w:rStyle w:val="StyleUnderline"/>
          <w:rFonts w:asciiTheme="minorHAnsi" w:hAnsiTheme="minorHAnsi" w:cstheme="minorHAnsi"/>
        </w:rPr>
        <w:t xml:space="preserve"> </w:t>
      </w:r>
      <w:r w:rsidRPr="0024178B">
        <w:rPr>
          <w:rStyle w:val="Emphasis"/>
          <w:rFonts w:asciiTheme="minorHAnsi" w:hAnsiTheme="minorHAnsi" w:cstheme="minorHAnsi"/>
          <w:highlight w:val="cyan"/>
        </w:rPr>
        <w:t>better-resourced</w:t>
      </w:r>
      <w:r w:rsidRPr="0024178B">
        <w:rPr>
          <w:rFonts w:asciiTheme="minorHAnsi" w:hAnsiTheme="minorHAnsi" w:cstheme="minorHAnsi"/>
          <w:sz w:val="16"/>
        </w:rPr>
        <w:t>. The current NDAA is a start, providing $45 billion more than the Biden administration's initial proposal. Yet this is, at best, a minimal initial move.  The Pentagon expects China's combat fleet to grow from its current level of 340 ships to 400 by 2025, or 20 ships yearly. Were the U.S. to build 20 each year, it would reach — in 2025 — slightly above China’s current fleet size, but the Biden administration isn’t even planning to build half that number.</w:t>
      </w:r>
    </w:p>
    <w:p w14:paraId="6105357A" w14:textId="77777777" w:rsidR="00EC743A" w:rsidRPr="00EE6238" w:rsidRDefault="00EC743A" w:rsidP="00EC743A"/>
    <w:p w14:paraId="1FE1822F" w14:textId="2DE73BAB" w:rsidR="00EC743A" w:rsidRPr="00387DF1" w:rsidRDefault="00EC743A" w:rsidP="00A35018">
      <w:pPr>
        <w:pStyle w:val="Heading4"/>
      </w:pPr>
      <w:r>
        <w:t xml:space="preserve">The plan enhances </w:t>
      </w:r>
      <w:r w:rsidRPr="00BF21BF">
        <w:t>Indian legitimacy</w:t>
      </w:r>
      <w:r>
        <w:t xml:space="preserve"> AND contains </w:t>
      </w:r>
      <w:r w:rsidRPr="00BF21BF">
        <w:t>Russian expansionis</w:t>
      </w:r>
      <w:r w:rsidR="00E87816">
        <w:t>m, and India says yes</w:t>
      </w:r>
    </w:p>
    <w:p w14:paraId="294BF807" w14:textId="77777777" w:rsidR="00EC743A" w:rsidRDefault="00EC743A" w:rsidP="00EC743A">
      <w:r w:rsidRPr="007531BC">
        <w:rPr>
          <w:rStyle w:val="Style13ptBold"/>
        </w:rPr>
        <w:t>Osho</w:t>
      </w:r>
      <w:r>
        <w:rPr>
          <w:rStyle w:val="Style13ptBold"/>
        </w:rPr>
        <w:t xml:space="preserve"> &amp; Jackson ’23</w:t>
      </w:r>
      <w:r>
        <w:t xml:space="preserve"> [Zerin and Eoin; November 28; Ms. Zerin Osho is the Director of the India Program at the Institute for Governance and Sustainable Development in Washington DC. In this current role, she focuses on the fast mitigation of short-lived climate pollutants such as black carbon, and methane. As a result of her research focus, Zerin has been closely involved in climate teleconnections between a melting Arctic and its impacts on the Indian summer monsoon. Zerin is putting together a landmark report on the challenges and opportunities, rights and obligations, and India’s contributions to the Arctic, Mr. Eoin Jackson is a PHD candidate at the London School of Economics and a former Legal Fellow at IGSD. He is the Irish Rapporteur for the Sabin Center for Climate Change Law and a co–Director of Law Students for Climate Accountability UK. His work and research have focused on climate litigation and Arctic law, policy, and science. Prior to IGSD, Eoin received an LLM from Harvard Law School, where he focused on international climate law and policy; High North News, “The Polar Tiger: Why India Must Be Included in the New U.S. Arctic Defense Strategy,” https://www.highnorthnews.com/en/polar-tiger-why-india-must-be-included-new-us-arctic-defense-strategy; accessed: 6.26.25] </w:t>
      </w:r>
    </w:p>
    <w:p w14:paraId="6276EBCC" w14:textId="77777777" w:rsidR="00EC743A" w:rsidRPr="00387DF1" w:rsidRDefault="00EC743A" w:rsidP="00EC743A">
      <w:pPr>
        <w:rPr>
          <w:sz w:val="16"/>
        </w:rPr>
      </w:pPr>
      <w:r w:rsidRPr="00BF21BF">
        <w:rPr>
          <w:rStyle w:val="Emphasis"/>
          <w:highlight w:val="cyan"/>
        </w:rPr>
        <w:t>India</w:t>
      </w:r>
      <w:r w:rsidRPr="00387DF1">
        <w:rPr>
          <w:rStyle w:val="StyleUnderline"/>
        </w:rPr>
        <w:t xml:space="preserve"> could be </w:t>
      </w:r>
      <w:r w:rsidRPr="00BF21BF">
        <w:rPr>
          <w:rStyle w:val="StyleUnderline"/>
          <w:highlight w:val="cyan"/>
        </w:rPr>
        <w:t xml:space="preserve">a </w:t>
      </w:r>
      <w:r w:rsidRPr="00BF21BF">
        <w:rPr>
          <w:rStyle w:val="Emphasis"/>
          <w:highlight w:val="cyan"/>
        </w:rPr>
        <w:t>key</w:t>
      </w:r>
      <w:r w:rsidRPr="00387DF1">
        <w:rPr>
          <w:rStyle w:val="Emphasis"/>
        </w:rPr>
        <w:t xml:space="preserve"> strategic </w:t>
      </w:r>
      <w:r w:rsidRPr="00BF21BF">
        <w:rPr>
          <w:rStyle w:val="Emphasis"/>
          <w:highlight w:val="cyan"/>
        </w:rPr>
        <w:t>partner</w:t>
      </w:r>
      <w:r w:rsidRPr="00BF21BF">
        <w:rPr>
          <w:rStyle w:val="StyleUnderline"/>
          <w:highlight w:val="cyan"/>
        </w:rPr>
        <w:t xml:space="preserve"> for the </w:t>
      </w:r>
      <w:r w:rsidRPr="00BF21BF">
        <w:rPr>
          <w:rStyle w:val="Emphasis"/>
          <w:highlight w:val="cyan"/>
        </w:rPr>
        <w:t>U.S.</w:t>
      </w:r>
      <w:r w:rsidRPr="00387DF1">
        <w:rPr>
          <w:rStyle w:val="StyleUnderline"/>
        </w:rPr>
        <w:t xml:space="preserve"> in its efforts </w:t>
      </w:r>
      <w:r w:rsidRPr="00BF21BF">
        <w:rPr>
          <w:rStyle w:val="StyleUnderline"/>
          <w:highlight w:val="cyan"/>
        </w:rPr>
        <w:t xml:space="preserve">to protect the </w:t>
      </w:r>
      <w:r w:rsidRPr="00BF21BF">
        <w:rPr>
          <w:rStyle w:val="Emphasis"/>
          <w:highlight w:val="cyan"/>
        </w:rPr>
        <w:t>Arctic</w:t>
      </w:r>
      <w:r w:rsidRPr="00387DF1">
        <w:rPr>
          <w:sz w:val="16"/>
        </w:rPr>
        <w:t xml:space="preserve">, which is </w:t>
      </w:r>
      <w:r w:rsidRPr="00BF21BF">
        <w:rPr>
          <w:rStyle w:val="StyleUnderline"/>
        </w:rPr>
        <w:t xml:space="preserve">currently threatened by the increased </w:t>
      </w:r>
      <w:r w:rsidRPr="00BF21BF">
        <w:rPr>
          <w:rStyle w:val="Emphasis"/>
        </w:rPr>
        <w:t>commercial</w:t>
      </w:r>
      <w:r w:rsidRPr="00BF21BF">
        <w:rPr>
          <w:rStyle w:val="StyleUnderline"/>
        </w:rPr>
        <w:t xml:space="preserve"> and </w:t>
      </w:r>
      <w:r w:rsidRPr="00BF21BF">
        <w:rPr>
          <w:rStyle w:val="Emphasis"/>
        </w:rPr>
        <w:t>military presence</w:t>
      </w:r>
      <w:r w:rsidRPr="00BF21BF">
        <w:rPr>
          <w:rStyle w:val="StyleUnderline"/>
        </w:rPr>
        <w:t xml:space="preserve"> of Russia</w:t>
      </w:r>
      <w:r w:rsidRPr="00BF21BF">
        <w:rPr>
          <w:sz w:val="16"/>
        </w:rPr>
        <w:t xml:space="preserve">. This is because </w:t>
      </w:r>
      <w:r w:rsidRPr="00BF21BF">
        <w:rPr>
          <w:rStyle w:val="StyleUnderline"/>
          <w:highlight w:val="cyan"/>
        </w:rPr>
        <w:t>India has</w:t>
      </w:r>
      <w:r w:rsidRPr="00BF21BF">
        <w:rPr>
          <w:rStyle w:val="StyleUnderline"/>
        </w:rPr>
        <w:t xml:space="preserve"> major </w:t>
      </w:r>
      <w:r w:rsidRPr="00BF21BF">
        <w:rPr>
          <w:rStyle w:val="Emphasis"/>
          <w:highlight w:val="cyan"/>
        </w:rPr>
        <w:t>climate</w:t>
      </w:r>
      <w:r w:rsidRPr="00BF21BF">
        <w:rPr>
          <w:rStyle w:val="StyleUnderline"/>
        </w:rPr>
        <w:t xml:space="preserve">, </w:t>
      </w:r>
      <w:r w:rsidRPr="00BF21BF">
        <w:rPr>
          <w:rStyle w:val="Emphasis"/>
        </w:rPr>
        <w:t>socio-</w:t>
      </w:r>
      <w:r w:rsidRPr="00BF21BF">
        <w:rPr>
          <w:rStyle w:val="Emphasis"/>
          <w:highlight w:val="cyan"/>
        </w:rPr>
        <w:t>economic</w:t>
      </w:r>
      <w:r w:rsidRPr="00BF21BF">
        <w:rPr>
          <w:rStyle w:val="StyleUnderline"/>
        </w:rPr>
        <w:t xml:space="preserve">, </w:t>
      </w:r>
      <w:r w:rsidRPr="00BF21BF">
        <w:rPr>
          <w:rStyle w:val="StyleUnderline"/>
          <w:highlight w:val="cyan"/>
        </w:rPr>
        <w:t>and</w:t>
      </w:r>
      <w:r w:rsidRPr="00BF21BF">
        <w:rPr>
          <w:rStyle w:val="StyleUnderline"/>
        </w:rPr>
        <w:t xml:space="preserve"> </w:t>
      </w:r>
      <w:r w:rsidRPr="00BF21BF">
        <w:rPr>
          <w:rStyle w:val="Emphasis"/>
          <w:highlight w:val="cyan"/>
        </w:rPr>
        <w:t>security</w:t>
      </w:r>
      <w:r w:rsidRPr="00BF21BF">
        <w:rPr>
          <w:rStyle w:val="StyleUnderline"/>
          <w:highlight w:val="cyan"/>
        </w:rPr>
        <w:t xml:space="preserve"> interests</w:t>
      </w:r>
      <w:r w:rsidRPr="00BF21BF">
        <w:rPr>
          <w:rStyle w:val="StyleUnderline"/>
        </w:rPr>
        <w:t xml:space="preserve"> </w:t>
      </w:r>
      <w:r w:rsidRPr="00BF21BF">
        <w:rPr>
          <w:rStyle w:val="StyleUnderline"/>
          <w:highlight w:val="cyan"/>
        </w:rPr>
        <w:t>in the Arctic which</w:t>
      </w:r>
      <w:r w:rsidRPr="00BF21BF">
        <w:rPr>
          <w:rStyle w:val="StyleUnderline"/>
        </w:rPr>
        <w:t xml:space="preserve"> could </w:t>
      </w:r>
      <w:r w:rsidRPr="00BF21BF">
        <w:rPr>
          <w:rStyle w:val="Emphasis"/>
          <w:highlight w:val="cyan"/>
        </w:rPr>
        <w:t>align</w:t>
      </w:r>
      <w:r w:rsidRPr="00BF21BF">
        <w:rPr>
          <w:rStyle w:val="StyleUnderline"/>
          <w:highlight w:val="cyan"/>
        </w:rPr>
        <w:t xml:space="preserve"> with the </w:t>
      </w:r>
      <w:r w:rsidRPr="00BF21BF">
        <w:rPr>
          <w:rStyle w:val="Emphasis"/>
          <w:highlight w:val="cyan"/>
        </w:rPr>
        <w:t>U.S.</w:t>
      </w:r>
      <w:r w:rsidRPr="00BF21BF">
        <w:rPr>
          <w:sz w:val="16"/>
        </w:rPr>
        <w:t xml:space="preserve"> through appropriate climate-centric cooperation</w:t>
      </w:r>
      <w:r w:rsidRPr="00387DF1">
        <w:rPr>
          <w:sz w:val="16"/>
        </w:rPr>
        <w:t>.</w:t>
      </w:r>
    </w:p>
    <w:p w14:paraId="0740E75A" w14:textId="77777777" w:rsidR="00EC743A" w:rsidRPr="00387DF1" w:rsidRDefault="00EC743A" w:rsidP="00EC743A">
      <w:pPr>
        <w:rPr>
          <w:sz w:val="16"/>
        </w:rPr>
      </w:pPr>
      <w:r w:rsidRPr="00387DF1">
        <w:rPr>
          <w:sz w:val="16"/>
        </w:rPr>
        <w:t xml:space="preserve">Yet, the </w:t>
      </w:r>
      <w:r w:rsidRPr="00BF21BF">
        <w:rPr>
          <w:rStyle w:val="Emphasis"/>
          <w:highlight w:val="cyan"/>
        </w:rPr>
        <w:t>U.S.</w:t>
      </w:r>
      <w:r w:rsidRPr="00387DF1">
        <w:rPr>
          <w:rStyle w:val="StyleUnderline"/>
        </w:rPr>
        <w:t xml:space="preserve"> at present </w:t>
      </w:r>
      <w:r w:rsidRPr="00BF21BF">
        <w:rPr>
          <w:rStyle w:val="StyleUnderline"/>
          <w:highlight w:val="cyan"/>
        </w:rPr>
        <w:t xml:space="preserve">does not </w:t>
      </w:r>
      <w:r w:rsidRPr="00BF21BF">
        <w:rPr>
          <w:rStyle w:val="Emphasis"/>
          <w:highlight w:val="cyan"/>
        </w:rPr>
        <w:t>include India</w:t>
      </w:r>
      <w:r w:rsidRPr="00BF21BF">
        <w:rPr>
          <w:rStyle w:val="StyleUnderline"/>
          <w:highlight w:val="cyan"/>
        </w:rPr>
        <w:t xml:space="preserve"> in</w:t>
      </w:r>
      <w:r w:rsidRPr="00387DF1">
        <w:rPr>
          <w:rStyle w:val="StyleUnderline"/>
        </w:rPr>
        <w:t xml:space="preserve"> its </w:t>
      </w:r>
      <w:r w:rsidRPr="00BF21BF">
        <w:rPr>
          <w:rStyle w:val="Emphasis"/>
          <w:highlight w:val="cyan"/>
        </w:rPr>
        <w:t>Arctic strategy</w:t>
      </w:r>
      <w:r w:rsidRPr="00387DF1">
        <w:rPr>
          <w:sz w:val="16"/>
        </w:rPr>
        <w:t xml:space="preserve">. This omission has </w:t>
      </w:r>
      <w:r w:rsidRPr="00BF21BF">
        <w:rPr>
          <w:rStyle w:val="StyleUnderline"/>
          <w:highlight w:val="cyan"/>
        </w:rPr>
        <w:t>allowed Russia to establish closer ties</w:t>
      </w:r>
      <w:r w:rsidRPr="00387DF1">
        <w:rPr>
          <w:rStyle w:val="StyleUnderline"/>
        </w:rPr>
        <w:t xml:space="preserve"> with India on Arctic affairs</w:t>
      </w:r>
      <w:r w:rsidRPr="00387DF1">
        <w:rPr>
          <w:sz w:val="16"/>
        </w:rPr>
        <w:t xml:space="preserve">. It is therefore </w:t>
      </w:r>
      <w:r w:rsidRPr="00BF21BF">
        <w:rPr>
          <w:rStyle w:val="StyleUnderline"/>
          <w:highlight w:val="cyan"/>
        </w:rPr>
        <w:t>critical</w:t>
      </w:r>
      <w:r w:rsidRPr="00387DF1">
        <w:rPr>
          <w:rStyle w:val="StyleUnderline"/>
        </w:rPr>
        <w:t xml:space="preserve"> that </w:t>
      </w:r>
      <w:r w:rsidRPr="00BF21BF">
        <w:rPr>
          <w:rStyle w:val="StyleUnderline"/>
          <w:highlight w:val="cyan"/>
        </w:rPr>
        <w:t xml:space="preserve">the role of India </w:t>
      </w:r>
      <w:r w:rsidRPr="00BF21BF">
        <w:rPr>
          <w:rStyle w:val="StyleUnderline"/>
          <w:highlight w:val="cyan"/>
        </w:rPr>
        <w:lastRenderedPageBreak/>
        <w:t>in</w:t>
      </w:r>
      <w:r w:rsidRPr="00387DF1">
        <w:rPr>
          <w:rStyle w:val="StyleUnderline"/>
        </w:rPr>
        <w:t xml:space="preserve"> securing </w:t>
      </w:r>
      <w:r w:rsidRPr="00BF21BF">
        <w:rPr>
          <w:rStyle w:val="Emphasis"/>
          <w:highlight w:val="cyan"/>
        </w:rPr>
        <w:t>long-term</w:t>
      </w:r>
      <w:r w:rsidRPr="00BF21BF">
        <w:rPr>
          <w:rStyle w:val="StyleUnderline"/>
          <w:highlight w:val="cyan"/>
        </w:rPr>
        <w:t xml:space="preserve"> U.S. Arctic </w:t>
      </w:r>
      <w:r w:rsidRPr="00BF21BF">
        <w:rPr>
          <w:rStyle w:val="Emphasis"/>
          <w:highlight w:val="cyan"/>
        </w:rPr>
        <w:t>aspirations</w:t>
      </w:r>
      <w:r w:rsidRPr="00BF21BF">
        <w:rPr>
          <w:rStyle w:val="StyleUnderline"/>
          <w:highlight w:val="cyan"/>
        </w:rPr>
        <w:t xml:space="preserve"> be</w:t>
      </w:r>
      <w:r w:rsidRPr="00387DF1">
        <w:rPr>
          <w:rStyle w:val="StyleUnderline"/>
        </w:rPr>
        <w:t xml:space="preserve"> </w:t>
      </w:r>
      <w:r w:rsidRPr="00BF21BF">
        <w:rPr>
          <w:rStyle w:val="StyleUnderline"/>
          <w:highlight w:val="cyan"/>
        </w:rPr>
        <w:t>reflected in</w:t>
      </w:r>
      <w:r w:rsidRPr="00387DF1">
        <w:rPr>
          <w:rStyle w:val="StyleUnderline"/>
        </w:rPr>
        <w:t xml:space="preserve"> this updated U.S. </w:t>
      </w:r>
      <w:r w:rsidRPr="00387DF1">
        <w:rPr>
          <w:rStyle w:val="Emphasis"/>
        </w:rPr>
        <w:t xml:space="preserve">Arctic </w:t>
      </w:r>
      <w:r w:rsidRPr="00BF21BF">
        <w:rPr>
          <w:rStyle w:val="Emphasis"/>
          <w:highlight w:val="cyan"/>
        </w:rPr>
        <w:t>defense strategy</w:t>
      </w:r>
      <w:r w:rsidRPr="00387DF1">
        <w:rPr>
          <w:sz w:val="16"/>
        </w:rPr>
        <w:t>.</w:t>
      </w:r>
    </w:p>
    <w:p w14:paraId="5FF80CEF" w14:textId="77777777" w:rsidR="00EC743A" w:rsidRPr="00387DF1" w:rsidRDefault="00EC743A" w:rsidP="00EC743A">
      <w:pPr>
        <w:rPr>
          <w:sz w:val="16"/>
        </w:rPr>
      </w:pPr>
      <w:r w:rsidRPr="00387DF1">
        <w:rPr>
          <w:rStyle w:val="StyleUnderline"/>
        </w:rPr>
        <w:t xml:space="preserve">India is </w:t>
      </w:r>
      <w:r w:rsidRPr="00BF21BF">
        <w:rPr>
          <w:rStyle w:val="StyleUnderline"/>
          <w:highlight w:val="cyan"/>
        </w:rPr>
        <w:t xml:space="preserve">becoming a </w:t>
      </w:r>
      <w:r w:rsidRPr="00BF21BF">
        <w:rPr>
          <w:rStyle w:val="Emphasis"/>
          <w:highlight w:val="cyan"/>
        </w:rPr>
        <w:t>major Arctic power</w:t>
      </w:r>
      <w:r w:rsidRPr="00BF21BF">
        <w:rPr>
          <w:rStyle w:val="StyleUnderline"/>
          <w:highlight w:val="cyan"/>
        </w:rPr>
        <w:t xml:space="preserve"> with</w:t>
      </w:r>
      <w:r w:rsidRPr="00387DF1">
        <w:rPr>
          <w:rStyle w:val="StyleUnderline"/>
        </w:rPr>
        <w:t xml:space="preserve"> the </w:t>
      </w:r>
      <w:r w:rsidRPr="00BF21BF">
        <w:rPr>
          <w:rStyle w:val="StyleUnderline"/>
          <w:highlight w:val="cyan"/>
        </w:rPr>
        <w:t>capacity to assist the U.S.</w:t>
      </w:r>
      <w:r w:rsidRPr="00387DF1">
        <w:rPr>
          <w:sz w:val="16"/>
        </w:rPr>
        <w:t xml:space="preserve"> in protecting the Arctic. In 2022, India released its first Arctic policy, which illustrates the country’s vested interest in conserving the region.</w:t>
      </w:r>
    </w:p>
    <w:p w14:paraId="4A15113A" w14:textId="77777777" w:rsidR="00EC743A" w:rsidRPr="00387DF1" w:rsidRDefault="00EC743A" w:rsidP="00EC743A">
      <w:pPr>
        <w:rPr>
          <w:sz w:val="16"/>
        </w:rPr>
      </w:pPr>
      <w:r w:rsidRPr="00387DF1">
        <w:rPr>
          <w:sz w:val="16"/>
        </w:rPr>
        <w:t xml:space="preserve">The policy recognizes that “changes in the Arctic, especially melting Arctic ice, can be highly disruptive for national development, sustainability of over 1300 island territories and maritime features, and the welfare of 1.3 billion Indians.” A recent study found that there is a strong connection between </w:t>
      </w:r>
      <w:proofErr w:type="gramStart"/>
      <w:r w:rsidRPr="00387DF1">
        <w:rPr>
          <w:sz w:val="16"/>
        </w:rPr>
        <w:t>Arctic sea</w:t>
      </w:r>
      <w:proofErr w:type="gramEnd"/>
      <w:r w:rsidRPr="00387DF1">
        <w:rPr>
          <w:sz w:val="16"/>
        </w:rPr>
        <w:t xml:space="preserve"> ice loss and extreme Indian Summer Monsoon (ISM) rainfall events.</w:t>
      </w:r>
    </w:p>
    <w:p w14:paraId="2542C732" w14:textId="77777777" w:rsidR="00EC743A" w:rsidRPr="00387DF1" w:rsidRDefault="00EC743A" w:rsidP="00EC743A">
      <w:pPr>
        <w:rPr>
          <w:sz w:val="16"/>
        </w:rPr>
      </w:pPr>
      <w:r w:rsidRPr="00387DF1">
        <w:rPr>
          <w:sz w:val="16"/>
        </w:rPr>
        <w:t>The Indian Summer Monsoon has a crucial indirect effect on India's economy, as it provides 80% of India’s rainfall. Therefore, the protection of the Arctic is essential to the long-term socio-economic and security interests of India.</w:t>
      </w:r>
    </w:p>
    <w:p w14:paraId="0DE09CF0" w14:textId="77777777" w:rsidR="00EC743A" w:rsidRPr="00387DF1" w:rsidRDefault="00EC743A" w:rsidP="00EC743A">
      <w:pPr>
        <w:rPr>
          <w:sz w:val="16"/>
        </w:rPr>
      </w:pPr>
      <w:r w:rsidRPr="00387DF1">
        <w:rPr>
          <w:sz w:val="16"/>
        </w:rPr>
        <w:t>Protection of the Arctic is also in the interests of the U.S. due to its desire for a peaceful and stable Arctic to prevent further geopolitical tensions in the region. India’s emerging role in the Arctic therefore presents an opportunity for cooperation with the U.S, provided the appropriate defense policy is put in place.</w:t>
      </w:r>
    </w:p>
    <w:p w14:paraId="7CF15982" w14:textId="77777777" w:rsidR="00EC743A" w:rsidRPr="00387DF1" w:rsidRDefault="00EC743A" w:rsidP="00EC743A">
      <w:pPr>
        <w:rPr>
          <w:sz w:val="16"/>
        </w:rPr>
      </w:pPr>
      <w:r w:rsidRPr="00387DF1">
        <w:rPr>
          <w:sz w:val="16"/>
        </w:rPr>
        <w:t xml:space="preserve">However, </w:t>
      </w:r>
      <w:r w:rsidRPr="00387DF1">
        <w:rPr>
          <w:rStyle w:val="StyleUnderline"/>
        </w:rPr>
        <w:t xml:space="preserve">U.S. </w:t>
      </w:r>
      <w:r w:rsidRPr="00BF21BF">
        <w:rPr>
          <w:rStyle w:val="Emphasis"/>
          <w:highlight w:val="cyan"/>
        </w:rPr>
        <w:t>outreach</w:t>
      </w:r>
      <w:r w:rsidRPr="00BF21BF">
        <w:rPr>
          <w:rStyle w:val="StyleUnderline"/>
          <w:highlight w:val="cyan"/>
        </w:rPr>
        <w:t xml:space="preserve"> to India</w:t>
      </w:r>
      <w:r w:rsidRPr="00387DF1">
        <w:rPr>
          <w:rStyle w:val="StyleUnderline"/>
        </w:rPr>
        <w:t xml:space="preserve"> on the Arctic </w:t>
      </w:r>
      <w:r w:rsidRPr="00BF21BF">
        <w:rPr>
          <w:rStyle w:val="StyleUnderline"/>
          <w:highlight w:val="cyan"/>
        </w:rPr>
        <w:t xml:space="preserve">has been </w:t>
      </w:r>
      <w:r w:rsidRPr="00BF21BF">
        <w:rPr>
          <w:rStyle w:val="Emphasis"/>
          <w:highlight w:val="cyan"/>
        </w:rPr>
        <w:t>minimal</w:t>
      </w:r>
      <w:r w:rsidRPr="00387DF1">
        <w:rPr>
          <w:sz w:val="16"/>
        </w:rPr>
        <w:t xml:space="preserve">, as reflected in the fact that </w:t>
      </w:r>
      <w:r w:rsidRPr="00387DF1">
        <w:rPr>
          <w:rStyle w:val="StyleUnderline"/>
        </w:rPr>
        <w:t xml:space="preserve">no </w:t>
      </w:r>
      <w:r w:rsidRPr="00387DF1">
        <w:rPr>
          <w:rStyle w:val="Emphasis"/>
        </w:rPr>
        <w:t>prior</w:t>
      </w:r>
      <w:r w:rsidRPr="00387DF1">
        <w:rPr>
          <w:rStyle w:val="StyleUnderline"/>
        </w:rPr>
        <w:t xml:space="preserve"> U.S. policy document has considered the implications of </w:t>
      </w:r>
      <w:r w:rsidRPr="00387DF1">
        <w:rPr>
          <w:rStyle w:val="Emphasis"/>
        </w:rPr>
        <w:t>India’s role</w:t>
      </w:r>
      <w:r w:rsidRPr="00387DF1">
        <w:rPr>
          <w:sz w:val="16"/>
        </w:rPr>
        <w:t xml:space="preserve"> in the Arctic for its own climate security objectives.</w:t>
      </w:r>
    </w:p>
    <w:p w14:paraId="5203C484" w14:textId="77777777" w:rsidR="00EC743A" w:rsidRPr="00387DF1" w:rsidRDefault="00EC743A" w:rsidP="00EC743A">
      <w:pPr>
        <w:rPr>
          <w:sz w:val="16"/>
        </w:rPr>
      </w:pPr>
      <w:r w:rsidRPr="00387DF1">
        <w:rPr>
          <w:sz w:val="16"/>
        </w:rPr>
        <w:t xml:space="preserve">This has </w:t>
      </w:r>
      <w:r w:rsidRPr="00387DF1">
        <w:rPr>
          <w:rStyle w:val="StyleUnderline"/>
        </w:rPr>
        <w:t xml:space="preserve">led </w:t>
      </w:r>
      <w:r w:rsidRPr="00BF21BF">
        <w:rPr>
          <w:rStyle w:val="StyleUnderline"/>
          <w:highlight w:val="cyan"/>
        </w:rPr>
        <w:t>Russia</w:t>
      </w:r>
      <w:r w:rsidRPr="00387DF1">
        <w:rPr>
          <w:rStyle w:val="StyleUnderline"/>
        </w:rPr>
        <w:t xml:space="preserve"> to begin the process of </w:t>
      </w:r>
      <w:r w:rsidRPr="00BF21BF">
        <w:rPr>
          <w:rStyle w:val="Emphasis"/>
          <w:highlight w:val="cyan"/>
        </w:rPr>
        <w:t>courting India</w:t>
      </w:r>
      <w:r w:rsidRPr="00BF21BF">
        <w:rPr>
          <w:rStyle w:val="StyleUnderline"/>
          <w:highlight w:val="cyan"/>
        </w:rPr>
        <w:t xml:space="preserve"> to support</w:t>
      </w:r>
      <w:r w:rsidRPr="00387DF1">
        <w:rPr>
          <w:rStyle w:val="StyleUnderline"/>
        </w:rPr>
        <w:t xml:space="preserve"> (and be part of) its </w:t>
      </w:r>
      <w:r w:rsidRPr="00BF21BF">
        <w:rPr>
          <w:rStyle w:val="StyleUnderline"/>
          <w:highlight w:val="cyan"/>
        </w:rPr>
        <w:t xml:space="preserve">efforts to </w:t>
      </w:r>
      <w:r w:rsidRPr="00BF21BF">
        <w:rPr>
          <w:rStyle w:val="Emphasis"/>
          <w:highlight w:val="cyan"/>
        </w:rPr>
        <w:t>commercialize</w:t>
      </w:r>
      <w:r w:rsidRPr="00BF21BF">
        <w:rPr>
          <w:rStyle w:val="StyleUnderline"/>
          <w:highlight w:val="cyan"/>
        </w:rPr>
        <w:t xml:space="preserve"> and </w:t>
      </w:r>
      <w:r w:rsidRPr="00BF21BF">
        <w:rPr>
          <w:rStyle w:val="Emphasis"/>
          <w:highlight w:val="cyan"/>
        </w:rPr>
        <w:t>militarize</w:t>
      </w:r>
      <w:r w:rsidRPr="00BF21BF">
        <w:rPr>
          <w:rStyle w:val="StyleUnderline"/>
          <w:highlight w:val="cyan"/>
        </w:rPr>
        <w:t xml:space="preserve"> the region</w:t>
      </w:r>
      <w:r w:rsidRPr="00387DF1">
        <w:rPr>
          <w:sz w:val="16"/>
        </w:rPr>
        <w:t>, in exchange for access to emerging trade routes.</w:t>
      </w:r>
    </w:p>
    <w:p w14:paraId="7596D231" w14:textId="77777777" w:rsidR="00EC743A" w:rsidRPr="00387DF1" w:rsidRDefault="00EC743A" w:rsidP="00EC743A">
      <w:pPr>
        <w:rPr>
          <w:sz w:val="16"/>
        </w:rPr>
      </w:pPr>
      <w:r w:rsidRPr="00387DF1">
        <w:rPr>
          <w:sz w:val="16"/>
        </w:rPr>
        <w:t xml:space="preserve">Accelerates the loss of </w:t>
      </w:r>
      <w:proofErr w:type="gramStart"/>
      <w:r w:rsidRPr="00387DF1">
        <w:rPr>
          <w:sz w:val="16"/>
        </w:rPr>
        <w:t>Arctic sea</w:t>
      </w:r>
      <w:proofErr w:type="gramEnd"/>
      <w:r w:rsidRPr="00387DF1">
        <w:rPr>
          <w:sz w:val="16"/>
        </w:rPr>
        <w:t xml:space="preserve"> ice</w:t>
      </w:r>
    </w:p>
    <w:p w14:paraId="360AA4A0" w14:textId="77777777" w:rsidR="00EC743A" w:rsidRPr="00387DF1" w:rsidRDefault="00EC743A" w:rsidP="00EC743A">
      <w:pPr>
        <w:rPr>
          <w:sz w:val="16"/>
        </w:rPr>
      </w:pPr>
      <w:r w:rsidRPr="00387DF1">
        <w:rPr>
          <w:rStyle w:val="StyleUnderline"/>
        </w:rPr>
        <w:t xml:space="preserve">Russia’s strategy focuses on </w:t>
      </w:r>
      <w:r w:rsidRPr="00BF21BF">
        <w:rPr>
          <w:rStyle w:val="StyleUnderline"/>
          <w:highlight w:val="cyan"/>
        </w:rPr>
        <w:t>using</w:t>
      </w:r>
      <w:r w:rsidRPr="00387DF1">
        <w:rPr>
          <w:rStyle w:val="StyleUnderline"/>
        </w:rPr>
        <w:t xml:space="preserve"> the </w:t>
      </w:r>
      <w:r w:rsidRPr="00BF21BF">
        <w:rPr>
          <w:rStyle w:val="Emphasis"/>
          <w:highlight w:val="cyan"/>
        </w:rPr>
        <w:t>N</w:t>
      </w:r>
      <w:r w:rsidRPr="00387DF1">
        <w:rPr>
          <w:rStyle w:val="StyleUnderline"/>
        </w:rPr>
        <w:t xml:space="preserve">orthern </w:t>
      </w:r>
      <w:r w:rsidRPr="00BF21BF">
        <w:rPr>
          <w:rStyle w:val="Emphasis"/>
          <w:highlight w:val="cyan"/>
        </w:rPr>
        <w:t>S</w:t>
      </w:r>
      <w:r w:rsidRPr="00387DF1">
        <w:rPr>
          <w:rStyle w:val="StyleUnderline"/>
        </w:rPr>
        <w:t xml:space="preserve">ea </w:t>
      </w:r>
      <w:r w:rsidRPr="00BF21BF">
        <w:rPr>
          <w:rStyle w:val="Emphasis"/>
          <w:highlight w:val="cyan"/>
        </w:rPr>
        <w:t>R</w:t>
      </w:r>
      <w:r w:rsidRPr="00387DF1">
        <w:rPr>
          <w:rStyle w:val="StyleUnderline"/>
        </w:rPr>
        <w:t xml:space="preserve">oute for Russian companies </w:t>
      </w:r>
      <w:r w:rsidRPr="00BF21BF">
        <w:rPr>
          <w:rStyle w:val="StyleUnderline"/>
          <w:highlight w:val="cyan"/>
        </w:rPr>
        <w:t>to deliver strategic energy</w:t>
      </w:r>
      <w:r w:rsidRPr="00387DF1">
        <w:rPr>
          <w:rStyle w:val="StyleUnderline"/>
        </w:rPr>
        <w:t xml:space="preserve"> resources </w:t>
      </w:r>
      <w:r w:rsidRPr="00BF21BF">
        <w:rPr>
          <w:rStyle w:val="StyleUnderline"/>
          <w:highlight w:val="cyan"/>
        </w:rPr>
        <w:t>to global markets</w:t>
      </w:r>
      <w:r w:rsidRPr="00387DF1">
        <w:rPr>
          <w:sz w:val="16"/>
        </w:rPr>
        <w:t xml:space="preserve">. Russia has </w:t>
      </w:r>
      <w:proofErr w:type="gramStart"/>
      <w:r w:rsidRPr="00387DF1">
        <w:rPr>
          <w:sz w:val="16"/>
        </w:rPr>
        <w:t>entered into</w:t>
      </w:r>
      <w:proofErr w:type="gramEnd"/>
      <w:r w:rsidRPr="00387DF1">
        <w:rPr>
          <w:sz w:val="16"/>
        </w:rPr>
        <w:t xml:space="preserve"> negotiations with India and China for the supply of icebreakers, which are crucial for the increase of traffic along the Northern Sea Route.</w:t>
      </w:r>
    </w:p>
    <w:p w14:paraId="515A6DA8" w14:textId="77777777" w:rsidR="00EC743A" w:rsidRPr="00387DF1" w:rsidRDefault="00EC743A" w:rsidP="00EC743A">
      <w:pPr>
        <w:rPr>
          <w:sz w:val="16"/>
        </w:rPr>
      </w:pPr>
      <w:r w:rsidRPr="00387DF1">
        <w:rPr>
          <w:sz w:val="16"/>
        </w:rPr>
        <w:t xml:space="preserve">This </w:t>
      </w:r>
      <w:r w:rsidRPr="00387DF1">
        <w:rPr>
          <w:rStyle w:val="StyleUnderline"/>
        </w:rPr>
        <w:t xml:space="preserve">commercial expansion into the Arctic </w:t>
      </w:r>
      <w:r w:rsidRPr="00BF21BF">
        <w:rPr>
          <w:rStyle w:val="StyleUnderline"/>
          <w:highlight w:val="cyan"/>
        </w:rPr>
        <w:t>accelerates</w:t>
      </w:r>
      <w:r w:rsidRPr="00387DF1">
        <w:rPr>
          <w:rStyle w:val="StyleUnderline"/>
        </w:rPr>
        <w:t xml:space="preserve"> the </w:t>
      </w:r>
      <w:r w:rsidRPr="00BF21BF">
        <w:rPr>
          <w:rStyle w:val="StyleUnderline"/>
          <w:highlight w:val="cyan"/>
        </w:rPr>
        <w:t xml:space="preserve">loss of </w:t>
      </w:r>
      <w:proofErr w:type="gramStart"/>
      <w:r w:rsidRPr="00BF21BF">
        <w:rPr>
          <w:rStyle w:val="StyleUnderline"/>
          <w:highlight w:val="cyan"/>
        </w:rPr>
        <w:t>Arctic sea</w:t>
      </w:r>
      <w:proofErr w:type="gramEnd"/>
      <w:r w:rsidRPr="00BF21BF">
        <w:rPr>
          <w:sz w:val="16"/>
          <w:highlight w:val="cyan"/>
        </w:rPr>
        <w:t xml:space="preserve"> </w:t>
      </w:r>
      <w:r w:rsidRPr="00BF21BF">
        <w:rPr>
          <w:rStyle w:val="StyleUnderline"/>
          <w:highlight w:val="cyan"/>
        </w:rPr>
        <w:t>ice</w:t>
      </w:r>
      <w:r w:rsidRPr="00387DF1">
        <w:rPr>
          <w:sz w:val="16"/>
        </w:rPr>
        <w:t xml:space="preserve">, therefore </w:t>
      </w:r>
      <w:r w:rsidRPr="00BF21BF">
        <w:rPr>
          <w:rStyle w:val="StyleUnderline"/>
          <w:highlight w:val="cyan"/>
        </w:rPr>
        <w:t>posing</w:t>
      </w:r>
      <w:r w:rsidRPr="00387DF1">
        <w:rPr>
          <w:rStyle w:val="StyleUnderline"/>
        </w:rPr>
        <w:t xml:space="preserve"> a </w:t>
      </w:r>
      <w:r w:rsidRPr="00BF21BF">
        <w:rPr>
          <w:rStyle w:val="StyleUnderline"/>
          <w:highlight w:val="cyan"/>
        </w:rPr>
        <w:t>threat to U.S. climate security interests</w:t>
      </w:r>
      <w:r w:rsidRPr="00387DF1">
        <w:rPr>
          <w:sz w:val="16"/>
        </w:rPr>
        <w:t xml:space="preserve">. </w:t>
      </w:r>
      <w:r w:rsidRPr="00387DF1">
        <w:rPr>
          <w:rStyle w:val="StyleUnderline"/>
        </w:rPr>
        <w:t xml:space="preserve">India's </w:t>
      </w:r>
      <w:r w:rsidRPr="00BF21BF">
        <w:rPr>
          <w:rStyle w:val="StyleUnderline"/>
          <w:highlight w:val="cyan"/>
        </w:rPr>
        <w:t>participation in</w:t>
      </w:r>
      <w:r w:rsidRPr="00387DF1">
        <w:rPr>
          <w:rStyle w:val="StyleUnderline"/>
        </w:rPr>
        <w:t xml:space="preserve"> the </w:t>
      </w:r>
      <w:r w:rsidRPr="00BF21BF">
        <w:rPr>
          <w:rStyle w:val="Emphasis"/>
        </w:rPr>
        <w:t xml:space="preserve">Russian Vostok </w:t>
      </w:r>
      <w:r w:rsidRPr="00BF21BF">
        <w:rPr>
          <w:rStyle w:val="Emphasis"/>
          <w:highlight w:val="cyan"/>
        </w:rPr>
        <w:t>Military Drills</w:t>
      </w:r>
      <w:r w:rsidRPr="00BF21BF">
        <w:rPr>
          <w:rStyle w:val="StyleUnderline"/>
          <w:highlight w:val="cyan"/>
        </w:rPr>
        <w:t xml:space="preserve"> and</w:t>
      </w:r>
      <w:r w:rsidRPr="00387DF1">
        <w:rPr>
          <w:rStyle w:val="StyleUnderline"/>
        </w:rPr>
        <w:t xml:space="preserve"> its </w:t>
      </w:r>
      <w:r w:rsidRPr="00BF21BF">
        <w:rPr>
          <w:rStyle w:val="Emphasis"/>
          <w:highlight w:val="cyan"/>
        </w:rPr>
        <w:t>arms procurement</w:t>
      </w:r>
      <w:r w:rsidRPr="00387DF1">
        <w:rPr>
          <w:rStyle w:val="StyleUnderline"/>
        </w:rPr>
        <w:t xml:space="preserve"> from Russia further adds to these </w:t>
      </w:r>
      <w:r w:rsidRPr="00BF21BF">
        <w:rPr>
          <w:rStyle w:val="Emphasis"/>
          <w:highlight w:val="cyan"/>
        </w:rPr>
        <w:t>risks</w:t>
      </w:r>
      <w:r w:rsidRPr="00387DF1">
        <w:rPr>
          <w:rStyle w:val="StyleUnderline"/>
        </w:rPr>
        <w:t xml:space="preserve"> by </w:t>
      </w:r>
      <w:r w:rsidRPr="00BF21BF">
        <w:rPr>
          <w:rStyle w:val="Emphasis"/>
          <w:highlight w:val="cyan"/>
        </w:rPr>
        <w:t>destabilizing</w:t>
      </w:r>
      <w:r w:rsidRPr="00BF21BF">
        <w:rPr>
          <w:rStyle w:val="StyleUnderline"/>
          <w:highlight w:val="cyan"/>
        </w:rPr>
        <w:t xml:space="preserve"> the </w:t>
      </w:r>
      <w:r w:rsidRPr="00BF21BF">
        <w:rPr>
          <w:rStyle w:val="Emphasis"/>
          <w:highlight w:val="cyan"/>
        </w:rPr>
        <w:t>Arctic</w:t>
      </w:r>
      <w:r w:rsidRPr="00387DF1">
        <w:rPr>
          <w:rStyle w:val="StyleUnderline"/>
        </w:rPr>
        <w:t xml:space="preserve"> </w:t>
      </w:r>
      <w:r w:rsidRPr="00BF21BF">
        <w:rPr>
          <w:rStyle w:val="StyleUnderline"/>
          <w:highlight w:val="cyan"/>
        </w:rPr>
        <w:t>through</w:t>
      </w:r>
      <w:r w:rsidRPr="00387DF1">
        <w:rPr>
          <w:rStyle w:val="StyleUnderline"/>
        </w:rPr>
        <w:t xml:space="preserve"> increased </w:t>
      </w:r>
      <w:r w:rsidRPr="00BF21BF">
        <w:rPr>
          <w:rStyle w:val="Emphasis"/>
          <w:highlight w:val="cyan"/>
        </w:rPr>
        <w:t>military activity</w:t>
      </w:r>
      <w:r w:rsidRPr="00387DF1">
        <w:rPr>
          <w:rStyle w:val="StyleUnderline"/>
        </w:rPr>
        <w:t>, which in turn exacerbates sea ice loss</w:t>
      </w:r>
      <w:r w:rsidRPr="00387DF1">
        <w:rPr>
          <w:sz w:val="16"/>
        </w:rPr>
        <w:t>.</w:t>
      </w:r>
    </w:p>
    <w:p w14:paraId="152DB694" w14:textId="77777777" w:rsidR="00EC743A" w:rsidRPr="00387DF1" w:rsidRDefault="00EC743A" w:rsidP="00EC743A">
      <w:pPr>
        <w:rPr>
          <w:sz w:val="16"/>
        </w:rPr>
      </w:pPr>
      <w:r w:rsidRPr="00387DF1">
        <w:rPr>
          <w:sz w:val="16"/>
        </w:rPr>
        <w:t xml:space="preserve">The U.S. has expressed concern at Russia’s interest in the Arctic in its prior defense </w:t>
      </w:r>
      <w:proofErr w:type="gramStart"/>
      <w:r w:rsidRPr="00387DF1">
        <w:rPr>
          <w:sz w:val="16"/>
        </w:rPr>
        <w:t>strategy, but</w:t>
      </w:r>
      <w:proofErr w:type="gramEnd"/>
      <w:r w:rsidRPr="00387DF1">
        <w:rPr>
          <w:sz w:val="16"/>
        </w:rPr>
        <w:t xml:space="preserve"> has yet to consider whether it could work with India to mitigate Russia’s influence in the region.</w:t>
      </w:r>
    </w:p>
    <w:p w14:paraId="15C1F880" w14:textId="77777777" w:rsidR="00EC743A" w:rsidRPr="00387DF1" w:rsidRDefault="00EC743A" w:rsidP="00EC743A">
      <w:pPr>
        <w:rPr>
          <w:sz w:val="16"/>
        </w:rPr>
      </w:pPr>
      <w:r w:rsidRPr="00387DF1">
        <w:rPr>
          <w:sz w:val="16"/>
        </w:rPr>
        <w:t xml:space="preserve">A </w:t>
      </w:r>
      <w:r w:rsidRPr="00BF21BF">
        <w:rPr>
          <w:rStyle w:val="Emphasis"/>
          <w:highlight w:val="cyan"/>
        </w:rPr>
        <w:t>science-based approach</w:t>
      </w:r>
      <w:r w:rsidRPr="00387DF1">
        <w:rPr>
          <w:sz w:val="16"/>
        </w:rPr>
        <w:t xml:space="preserve"> to the Arctic </w:t>
      </w:r>
      <w:r w:rsidRPr="00BF21BF">
        <w:rPr>
          <w:rStyle w:val="StyleUnderline"/>
          <w:highlight w:val="cyan"/>
        </w:rPr>
        <w:t xml:space="preserve">is </w:t>
      </w:r>
      <w:r w:rsidRPr="00BF21BF">
        <w:rPr>
          <w:rStyle w:val="Emphasis"/>
          <w:highlight w:val="cyan"/>
        </w:rPr>
        <w:t>essential</w:t>
      </w:r>
      <w:r w:rsidRPr="00387DF1">
        <w:rPr>
          <w:sz w:val="16"/>
        </w:rPr>
        <w:t xml:space="preserve">, which </w:t>
      </w:r>
      <w:r w:rsidRPr="00BF21BF">
        <w:rPr>
          <w:rStyle w:val="StyleUnderline"/>
          <w:highlight w:val="cyan"/>
        </w:rPr>
        <w:t>necessitates</w:t>
      </w:r>
      <w:r w:rsidRPr="00387DF1">
        <w:rPr>
          <w:rStyle w:val="StyleUnderline"/>
        </w:rPr>
        <w:t xml:space="preserve"> </w:t>
      </w:r>
      <w:r w:rsidRPr="00387DF1">
        <w:rPr>
          <w:rStyle w:val="Emphasis"/>
        </w:rPr>
        <w:t xml:space="preserve">U.S. </w:t>
      </w:r>
      <w:r w:rsidRPr="00BF21BF">
        <w:rPr>
          <w:rStyle w:val="Emphasis"/>
          <w:highlight w:val="cyan"/>
        </w:rPr>
        <w:t>collaboration</w:t>
      </w:r>
      <w:r w:rsidRPr="00BF21BF">
        <w:rPr>
          <w:rStyle w:val="StyleUnderline"/>
          <w:highlight w:val="cyan"/>
        </w:rPr>
        <w:t xml:space="preserve"> with </w:t>
      </w:r>
      <w:r w:rsidRPr="00BF21BF">
        <w:rPr>
          <w:rStyle w:val="Emphasis"/>
          <w:highlight w:val="cyan"/>
        </w:rPr>
        <w:t>India</w:t>
      </w:r>
      <w:r w:rsidRPr="00BF21BF">
        <w:rPr>
          <w:rStyle w:val="StyleUnderline"/>
          <w:highlight w:val="cyan"/>
        </w:rPr>
        <w:t xml:space="preserve"> to realign </w:t>
      </w:r>
      <w:r w:rsidRPr="00BF21BF">
        <w:rPr>
          <w:rStyle w:val="Emphasis"/>
          <w:highlight w:val="cyan"/>
        </w:rPr>
        <w:t>defense strategies</w:t>
      </w:r>
      <w:r w:rsidRPr="00387DF1">
        <w:rPr>
          <w:rStyle w:val="StyleUnderline"/>
        </w:rPr>
        <w:t xml:space="preserve"> to mitigate the consequences of Russia’s actions on climate security</w:t>
      </w:r>
      <w:r w:rsidRPr="00387DF1">
        <w:rPr>
          <w:sz w:val="16"/>
        </w:rPr>
        <w:t>.</w:t>
      </w:r>
    </w:p>
    <w:p w14:paraId="4D670AD6" w14:textId="77777777" w:rsidR="00EC743A" w:rsidRPr="00387DF1" w:rsidRDefault="00EC743A" w:rsidP="00EC743A">
      <w:pPr>
        <w:rPr>
          <w:sz w:val="16"/>
        </w:rPr>
      </w:pPr>
      <w:r w:rsidRPr="00387DF1">
        <w:rPr>
          <w:sz w:val="16"/>
        </w:rPr>
        <w:t>The release of the new Arctic defense strategy represents an opportunity for the U.S. to integrate the India dimension into its climate security considerations. U.S. cooperation with India is possible given both State’s long-term interest in climate protection of the Arctic.</w:t>
      </w:r>
    </w:p>
    <w:p w14:paraId="05178066" w14:textId="77777777" w:rsidR="00EC743A" w:rsidRPr="00387DF1" w:rsidRDefault="00EC743A" w:rsidP="00EC743A">
      <w:pPr>
        <w:rPr>
          <w:sz w:val="16"/>
        </w:rPr>
      </w:pPr>
      <w:r w:rsidRPr="00387DF1">
        <w:rPr>
          <w:sz w:val="16"/>
        </w:rPr>
        <w:t xml:space="preserve">This would be of benefit to both States, in that the </w:t>
      </w:r>
      <w:r w:rsidRPr="00387DF1">
        <w:rPr>
          <w:rStyle w:val="StyleUnderline"/>
        </w:rPr>
        <w:t xml:space="preserve">U.S. would </w:t>
      </w:r>
      <w:r w:rsidRPr="00BF21BF">
        <w:rPr>
          <w:rStyle w:val="StyleUnderline"/>
          <w:highlight w:val="cyan"/>
        </w:rPr>
        <w:t xml:space="preserve">gain </w:t>
      </w:r>
      <w:r w:rsidRPr="00BF21BF">
        <w:rPr>
          <w:rStyle w:val="Emphasis"/>
          <w:highlight w:val="cyan"/>
        </w:rPr>
        <w:t>new partners</w:t>
      </w:r>
      <w:r w:rsidRPr="00BF21BF">
        <w:rPr>
          <w:rStyle w:val="StyleUnderline"/>
          <w:highlight w:val="cyan"/>
        </w:rPr>
        <w:t xml:space="preserve"> </w:t>
      </w:r>
      <w:r w:rsidRPr="00BF21BF">
        <w:rPr>
          <w:rStyle w:val="StyleUnderline"/>
        </w:rPr>
        <w:t>in</w:t>
      </w:r>
      <w:r w:rsidRPr="00387DF1">
        <w:rPr>
          <w:rStyle w:val="StyleUnderline"/>
        </w:rPr>
        <w:t xml:space="preserve"> its efforts </w:t>
      </w:r>
      <w:r w:rsidRPr="00BF21BF">
        <w:rPr>
          <w:rStyle w:val="StyleUnderline"/>
          <w:highlight w:val="cyan"/>
        </w:rPr>
        <w:t xml:space="preserve">to </w:t>
      </w:r>
      <w:r w:rsidRPr="00BF21BF">
        <w:rPr>
          <w:rStyle w:val="Emphasis"/>
          <w:highlight w:val="cyan"/>
        </w:rPr>
        <w:t>contain Russia</w:t>
      </w:r>
      <w:r w:rsidRPr="00387DF1">
        <w:rPr>
          <w:sz w:val="16"/>
        </w:rPr>
        <w:t xml:space="preserve">, while </w:t>
      </w:r>
      <w:r w:rsidRPr="00BF21BF">
        <w:rPr>
          <w:rStyle w:val="StyleUnderline"/>
          <w:highlight w:val="cyan"/>
        </w:rPr>
        <w:t xml:space="preserve">India would gain </w:t>
      </w:r>
      <w:r w:rsidRPr="00BF21BF">
        <w:rPr>
          <w:rStyle w:val="Emphasis"/>
          <w:highlight w:val="cyan"/>
        </w:rPr>
        <w:t>enhanced</w:t>
      </w:r>
      <w:r w:rsidRPr="00BF21BF">
        <w:rPr>
          <w:rStyle w:val="StyleUnderline"/>
          <w:highlight w:val="cyan"/>
        </w:rPr>
        <w:t xml:space="preserve"> international </w:t>
      </w:r>
      <w:r w:rsidRPr="00BF21BF">
        <w:rPr>
          <w:rStyle w:val="Emphasis"/>
          <w:highlight w:val="cyan"/>
        </w:rPr>
        <w:t>legitimacy</w:t>
      </w:r>
      <w:r w:rsidRPr="00387DF1">
        <w:rPr>
          <w:rStyle w:val="StyleUnderline"/>
        </w:rPr>
        <w:t xml:space="preserve"> regarding its role </w:t>
      </w:r>
      <w:r w:rsidRPr="00BF21BF">
        <w:rPr>
          <w:rStyle w:val="StyleUnderline"/>
          <w:highlight w:val="cyan"/>
        </w:rPr>
        <w:t xml:space="preserve">in </w:t>
      </w:r>
      <w:r w:rsidRPr="00BF21BF">
        <w:rPr>
          <w:rStyle w:val="Emphasis"/>
          <w:highlight w:val="cyan"/>
        </w:rPr>
        <w:t>Arctic governance</w:t>
      </w:r>
      <w:r w:rsidRPr="00387DF1">
        <w:rPr>
          <w:sz w:val="16"/>
        </w:rPr>
        <w:t xml:space="preserve">. However, </w:t>
      </w:r>
      <w:r w:rsidRPr="00387DF1">
        <w:rPr>
          <w:rStyle w:val="StyleUnderline"/>
        </w:rPr>
        <w:t>the first step to any further relationship in this area will be the inclusion of India in the new U.S. Arctic defense strategy</w:t>
      </w:r>
      <w:r w:rsidRPr="00387DF1">
        <w:rPr>
          <w:sz w:val="16"/>
        </w:rPr>
        <w:t>.</w:t>
      </w:r>
    </w:p>
    <w:p w14:paraId="71A5758F" w14:textId="77777777" w:rsidR="00EC743A" w:rsidRDefault="00EC743A" w:rsidP="00EC743A">
      <w:pPr>
        <w:pStyle w:val="Heading4"/>
      </w:pPr>
      <w:r>
        <w:lastRenderedPageBreak/>
        <w:t xml:space="preserve">Collaboration creates a voice for the </w:t>
      </w:r>
      <w:r w:rsidRPr="00457197">
        <w:rPr>
          <w:u w:val="single"/>
        </w:rPr>
        <w:t>global south</w:t>
      </w:r>
      <w:r>
        <w:t xml:space="preserve">, </w:t>
      </w:r>
      <w:r w:rsidRPr="00457197">
        <w:rPr>
          <w:u w:val="single"/>
        </w:rPr>
        <w:t>aligns India</w:t>
      </w:r>
      <w:r>
        <w:t xml:space="preserve"> and </w:t>
      </w:r>
      <w:r w:rsidRPr="00457197">
        <w:rPr>
          <w:u w:val="single"/>
        </w:rPr>
        <w:t>isolates Russia</w:t>
      </w:r>
      <w:r>
        <w:t>.</w:t>
      </w:r>
    </w:p>
    <w:p w14:paraId="739BEB1A" w14:textId="77777777" w:rsidR="00EC743A" w:rsidRDefault="00EC743A" w:rsidP="00EC743A">
      <w:r w:rsidRPr="007531BC">
        <w:rPr>
          <w:rStyle w:val="Style13ptBold"/>
        </w:rPr>
        <w:t>Osho</w:t>
      </w:r>
      <w:r>
        <w:rPr>
          <w:rStyle w:val="Style13ptBold"/>
        </w:rPr>
        <w:t xml:space="preserve"> &amp; Jackson</w:t>
      </w:r>
      <w:r w:rsidRPr="007531BC">
        <w:rPr>
          <w:rStyle w:val="Style13ptBold"/>
        </w:rPr>
        <w:t xml:space="preserve"> ’25</w:t>
      </w:r>
      <w:r>
        <w:t xml:space="preserve"> [Zerin and Eoin; 2025; Ms. Zerin Osho is the Director of the India Program at the Institute for Governance and Sustainable Development in Washington DC. In this current role, she focuses on the fast mitigation of short-lived climate pollutants such as black carbon, and methane. As a result of her research focus, Zerin has been closely involved in climate teleconnections between a melting Arctic and its impacts on the Indian summer monsoon. Zerin is putting together a landmark report on the challenges and opportunities, rights and obligations, and India’s contributions to the Arctic, Mr. Eoin Jackson is a PHD candidate at the London School of Economics and a former Legal Fellow at IGSD. He is the Irish Rapporteur for the Sabin Center for Climate Change Law and a co–Director of Law Students for Climate Accountability UK. His work and research have focused on climate litigation and Arctic law, policy, and science. Prior to IGSD, Eoin received an LLM from Harvard Law School, where he focused on international climate law and policy.; Ted Stevens Arctic Center, “The Polar Tiger: Climate Change, India, and US Arctic Security Policy in a Multipolar World,” https://tedstevensarcticcenter.org/wp-content/uploads/2025/02/JAS_Vol-2_Osho_Jackson_Polar-Tiger.pdf; accessed: 6.25.25] </w:t>
      </w:r>
    </w:p>
    <w:p w14:paraId="3F9743E6" w14:textId="77777777" w:rsidR="00EC743A" w:rsidRPr="00C97CFB" w:rsidRDefault="00EC743A" w:rsidP="00EC743A">
      <w:r w:rsidRPr="00BF21BF">
        <w:rPr>
          <w:sz w:val="16"/>
        </w:rPr>
        <w:t>COUNTERING RUSSIAN INFLUENCE THROUGH US OUTREACH TO INDIA</w:t>
      </w:r>
    </w:p>
    <w:p w14:paraId="2914A759" w14:textId="77777777" w:rsidR="00EC743A" w:rsidRPr="00BF21BF" w:rsidRDefault="00EC743A" w:rsidP="00EC743A">
      <w:pPr>
        <w:rPr>
          <w:sz w:val="16"/>
        </w:rPr>
      </w:pPr>
      <w:r w:rsidRPr="00457197">
        <w:rPr>
          <w:rStyle w:val="StyleUnderline"/>
          <w:highlight w:val="cyan"/>
        </w:rPr>
        <w:t xml:space="preserve">To </w:t>
      </w:r>
      <w:r w:rsidRPr="00457197">
        <w:rPr>
          <w:rStyle w:val="Emphasis"/>
          <w:highlight w:val="cyan"/>
        </w:rPr>
        <w:t>counter</w:t>
      </w:r>
      <w:r w:rsidRPr="007531BC">
        <w:rPr>
          <w:rStyle w:val="StyleUnderline"/>
        </w:rPr>
        <w:t xml:space="preserve"> the risks of </w:t>
      </w:r>
      <w:r w:rsidRPr="00457197">
        <w:rPr>
          <w:rStyle w:val="Emphasis"/>
          <w:highlight w:val="cyan"/>
        </w:rPr>
        <w:t>Russia's engagement</w:t>
      </w:r>
      <w:r w:rsidRPr="007531BC">
        <w:rPr>
          <w:rStyle w:val="StyleUnderline"/>
        </w:rPr>
        <w:t xml:space="preserve"> with </w:t>
      </w:r>
      <w:r w:rsidRPr="00BF21BF">
        <w:rPr>
          <w:rStyle w:val="Emphasis"/>
        </w:rPr>
        <w:t>India</w:t>
      </w:r>
      <w:r w:rsidRPr="00BF21BF">
        <w:rPr>
          <w:sz w:val="16"/>
        </w:rPr>
        <w:t xml:space="preserve">, the </w:t>
      </w:r>
      <w:r w:rsidRPr="00457197">
        <w:rPr>
          <w:rStyle w:val="Emphasis"/>
          <w:highlight w:val="cyan"/>
        </w:rPr>
        <w:t>U</w:t>
      </w:r>
      <w:r w:rsidRPr="007531BC">
        <w:rPr>
          <w:rStyle w:val="StyleUnderline"/>
        </w:rPr>
        <w:t xml:space="preserve">nited </w:t>
      </w:r>
      <w:r w:rsidRPr="00457197">
        <w:rPr>
          <w:rStyle w:val="Emphasis"/>
          <w:highlight w:val="cyan"/>
        </w:rPr>
        <w:t>S</w:t>
      </w:r>
      <w:r w:rsidRPr="007531BC">
        <w:rPr>
          <w:rStyle w:val="StyleUnderline"/>
        </w:rPr>
        <w:t xml:space="preserve">tates </w:t>
      </w:r>
      <w:r w:rsidRPr="00457197">
        <w:rPr>
          <w:rStyle w:val="StyleUnderline"/>
          <w:highlight w:val="cyan"/>
        </w:rPr>
        <w:t xml:space="preserve">should work </w:t>
      </w:r>
      <w:r w:rsidRPr="00457197">
        <w:rPr>
          <w:rStyle w:val="Emphasis"/>
          <w:highlight w:val="cyan"/>
        </w:rPr>
        <w:t>collaboratively</w:t>
      </w:r>
      <w:r w:rsidRPr="00457197">
        <w:rPr>
          <w:rStyle w:val="StyleUnderline"/>
          <w:highlight w:val="cyan"/>
        </w:rPr>
        <w:t xml:space="preserve"> with India to </w:t>
      </w:r>
      <w:r w:rsidRPr="00457197">
        <w:rPr>
          <w:rStyle w:val="Emphasis"/>
          <w:highlight w:val="cyan"/>
        </w:rPr>
        <w:t>stabilize</w:t>
      </w:r>
      <w:r w:rsidRPr="007531BC">
        <w:rPr>
          <w:rStyle w:val="StyleUnderline"/>
        </w:rPr>
        <w:t xml:space="preserve"> the </w:t>
      </w:r>
      <w:r w:rsidRPr="00EB6DFE">
        <w:rPr>
          <w:rStyle w:val="StyleUnderline"/>
          <w:highlight w:val="cyan"/>
        </w:rPr>
        <w:t xml:space="preserve">Arctic's </w:t>
      </w:r>
      <w:r w:rsidRPr="00EB6DFE">
        <w:rPr>
          <w:rStyle w:val="Emphasis"/>
          <w:highlight w:val="cyan"/>
        </w:rPr>
        <w:t>climate</w:t>
      </w:r>
      <w:r w:rsidRPr="00EB6DFE">
        <w:rPr>
          <w:rStyle w:val="StyleUnderline"/>
          <w:highlight w:val="cyan"/>
        </w:rPr>
        <w:t xml:space="preserve"> and </w:t>
      </w:r>
      <w:r w:rsidRPr="00EB6DFE">
        <w:rPr>
          <w:rStyle w:val="Emphasis"/>
          <w:highlight w:val="cyan"/>
        </w:rPr>
        <w:t>security</w:t>
      </w:r>
      <w:r w:rsidRPr="007531BC">
        <w:rPr>
          <w:rStyle w:val="StyleUnderline"/>
        </w:rPr>
        <w:t xml:space="preserve"> situation</w:t>
      </w:r>
      <w:r w:rsidRPr="00BF21BF">
        <w:rPr>
          <w:sz w:val="16"/>
        </w:rPr>
        <w:t xml:space="preserve">. </w:t>
      </w:r>
      <w:r w:rsidRPr="00EB6DFE">
        <w:rPr>
          <w:rStyle w:val="StyleUnderline"/>
          <w:highlight w:val="cyan"/>
        </w:rPr>
        <w:t>Neglecting</w:t>
      </w:r>
      <w:r w:rsidRPr="00BF21BF">
        <w:rPr>
          <w:rStyle w:val="StyleUnderline"/>
        </w:rPr>
        <w:t xml:space="preserve"> this</w:t>
      </w:r>
      <w:r w:rsidRPr="00BF21BF">
        <w:rPr>
          <w:sz w:val="16"/>
        </w:rPr>
        <w:t xml:space="preserve"> Indo-Russia dimension could </w:t>
      </w:r>
      <w:r w:rsidRPr="00EB6DFE">
        <w:rPr>
          <w:rStyle w:val="StyleUnderline"/>
          <w:highlight w:val="cyan"/>
        </w:rPr>
        <w:t xml:space="preserve">allow Russia to </w:t>
      </w:r>
      <w:r w:rsidRPr="00EB6DFE">
        <w:rPr>
          <w:rStyle w:val="Emphasis"/>
          <w:highlight w:val="cyan"/>
        </w:rPr>
        <w:t>sway India</w:t>
      </w:r>
      <w:r w:rsidRPr="00EB6DFE">
        <w:rPr>
          <w:rStyle w:val="StyleUnderline"/>
          <w:highlight w:val="cyan"/>
        </w:rPr>
        <w:t xml:space="preserve"> with </w:t>
      </w:r>
      <w:r w:rsidRPr="00EB6DFE">
        <w:rPr>
          <w:rStyle w:val="Emphasis"/>
          <w:highlight w:val="cyan"/>
        </w:rPr>
        <w:t>short-term economic incentives</w:t>
      </w:r>
      <w:r w:rsidRPr="00BF21BF">
        <w:rPr>
          <w:sz w:val="16"/>
        </w:rPr>
        <w:t xml:space="preserve">, contrary to US interests. This </w:t>
      </w:r>
      <w:r w:rsidRPr="007531BC">
        <w:rPr>
          <w:rStyle w:val="StyleUnderline"/>
        </w:rPr>
        <w:t xml:space="preserve">should start through </w:t>
      </w:r>
      <w:r w:rsidRPr="00BF21BF">
        <w:rPr>
          <w:rStyle w:val="Emphasis"/>
        </w:rPr>
        <w:t>cooperation</w:t>
      </w:r>
      <w:r w:rsidRPr="007531BC">
        <w:rPr>
          <w:rStyle w:val="StyleUnderline"/>
        </w:rPr>
        <w:t xml:space="preserve"> in </w:t>
      </w:r>
      <w:r w:rsidRPr="00BF21BF">
        <w:rPr>
          <w:rStyle w:val="Emphasis"/>
        </w:rPr>
        <w:t>science</w:t>
      </w:r>
      <w:r w:rsidRPr="007531BC">
        <w:rPr>
          <w:rStyle w:val="StyleUnderline"/>
        </w:rPr>
        <w:t xml:space="preserve">, </w:t>
      </w:r>
      <w:r w:rsidRPr="00BF21BF">
        <w:rPr>
          <w:rStyle w:val="Emphasis"/>
        </w:rPr>
        <w:t>research</w:t>
      </w:r>
      <w:r w:rsidRPr="007531BC">
        <w:rPr>
          <w:rStyle w:val="StyleUnderline"/>
        </w:rPr>
        <w:t xml:space="preserve">, and </w:t>
      </w:r>
      <w:r w:rsidRPr="00BF21BF">
        <w:rPr>
          <w:rStyle w:val="Emphasis"/>
        </w:rPr>
        <w:t>technology</w:t>
      </w:r>
      <w:r w:rsidRPr="007531BC">
        <w:rPr>
          <w:rStyle w:val="StyleUnderline"/>
        </w:rPr>
        <w:t xml:space="preserve"> </w:t>
      </w:r>
      <w:r w:rsidRPr="00BF21BF">
        <w:rPr>
          <w:sz w:val="16"/>
        </w:rPr>
        <w:t>to align both countries' climate goals and promote Arctic protection.</w:t>
      </w:r>
    </w:p>
    <w:p w14:paraId="1864BE2D" w14:textId="77777777" w:rsidR="00EC743A" w:rsidRPr="00457197" w:rsidRDefault="00EC743A" w:rsidP="00EC743A">
      <w:pPr>
        <w:rPr>
          <w:sz w:val="16"/>
        </w:rPr>
      </w:pPr>
      <w:r w:rsidRPr="00457197">
        <w:rPr>
          <w:sz w:val="16"/>
        </w:rPr>
        <w:t>SCIENCE-LED U.S.-INDO COOPERATION TO ADVANCE US AND INDIAN LONG-TERM INTERESTS</w:t>
      </w:r>
    </w:p>
    <w:p w14:paraId="6BE08AB4" w14:textId="77777777" w:rsidR="00EC743A" w:rsidRPr="00457197" w:rsidRDefault="00EC743A" w:rsidP="00EC743A">
      <w:pPr>
        <w:rPr>
          <w:sz w:val="16"/>
        </w:rPr>
      </w:pPr>
      <w:r w:rsidRPr="00BF21BF">
        <w:rPr>
          <w:rStyle w:val="Emphasis"/>
        </w:rPr>
        <w:t>India</w:t>
      </w:r>
      <w:r w:rsidRPr="007531BC">
        <w:rPr>
          <w:rStyle w:val="StyleUnderline"/>
        </w:rPr>
        <w:t xml:space="preserve"> </w:t>
      </w:r>
      <w:r w:rsidRPr="005151CD">
        <w:rPr>
          <w:rStyle w:val="StyleUnderline"/>
          <w:highlight w:val="cyan"/>
        </w:rPr>
        <w:t>has</w:t>
      </w:r>
      <w:r w:rsidRPr="007531BC">
        <w:rPr>
          <w:rStyle w:val="StyleUnderline"/>
        </w:rPr>
        <w:t xml:space="preserve"> great </w:t>
      </w:r>
      <w:r w:rsidRPr="005151CD">
        <w:rPr>
          <w:rStyle w:val="Emphasis"/>
          <w:highlight w:val="cyan"/>
        </w:rPr>
        <w:t>capacity</w:t>
      </w:r>
      <w:r w:rsidRPr="005151CD">
        <w:rPr>
          <w:rStyle w:val="StyleUnderline"/>
          <w:highlight w:val="cyan"/>
        </w:rPr>
        <w:t xml:space="preserve"> for </w:t>
      </w:r>
      <w:r w:rsidRPr="005151CD">
        <w:rPr>
          <w:rStyle w:val="Emphasis"/>
          <w:highlight w:val="cyan"/>
        </w:rPr>
        <w:t>multi-alignment</w:t>
      </w:r>
      <w:r w:rsidRPr="00457197">
        <w:rPr>
          <w:sz w:val="16"/>
        </w:rPr>
        <w:t xml:space="preserve"> and its </w:t>
      </w:r>
      <w:r w:rsidRPr="007531BC">
        <w:rPr>
          <w:rStyle w:val="StyleUnderline"/>
        </w:rPr>
        <w:t xml:space="preserve">role as a </w:t>
      </w:r>
      <w:r w:rsidRPr="005151CD">
        <w:rPr>
          <w:rStyle w:val="StyleUnderline"/>
          <w:highlight w:val="cyan"/>
        </w:rPr>
        <w:t xml:space="preserve">voice for the </w:t>
      </w:r>
      <w:r w:rsidRPr="005151CD">
        <w:rPr>
          <w:rStyle w:val="Emphasis"/>
          <w:highlight w:val="cyan"/>
        </w:rPr>
        <w:t>Global South</w:t>
      </w:r>
      <w:r w:rsidRPr="00457197">
        <w:rPr>
          <w:sz w:val="16"/>
        </w:rPr>
        <w:t xml:space="preserve"> can </w:t>
      </w:r>
      <w:r w:rsidRPr="00343F29">
        <w:rPr>
          <w:rStyle w:val="StyleUnderline"/>
          <w:highlight w:val="cyan"/>
        </w:rPr>
        <w:t>benefit</w:t>
      </w:r>
      <w:r w:rsidRPr="007531BC">
        <w:rPr>
          <w:rStyle w:val="StyleUnderline"/>
        </w:rPr>
        <w:t xml:space="preserve"> U.S.-India </w:t>
      </w:r>
      <w:r w:rsidRPr="00343F29">
        <w:rPr>
          <w:rStyle w:val="StyleUnderline"/>
          <w:highlight w:val="cyan"/>
        </w:rPr>
        <w:t>Arctic policy</w:t>
      </w:r>
      <w:r w:rsidRPr="00457197">
        <w:rPr>
          <w:sz w:val="16"/>
        </w:rPr>
        <w:t xml:space="preserve"> (CFR, 2023; Lin, 2023). While the US has not taken account of India in its Arctic policy, </w:t>
      </w:r>
      <w:r w:rsidRPr="007531BC">
        <w:rPr>
          <w:rStyle w:val="StyleUnderline"/>
        </w:rPr>
        <w:t xml:space="preserve">both </w:t>
      </w:r>
      <w:r w:rsidRPr="005151CD">
        <w:rPr>
          <w:rStyle w:val="StyleUnderline"/>
          <w:highlight w:val="cyan"/>
        </w:rPr>
        <w:t>countries</w:t>
      </w:r>
      <w:r w:rsidRPr="007531BC">
        <w:rPr>
          <w:rStyle w:val="StyleUnderline"/>
        </w:rPr>
        <w:t xml:space="preserve"> have been working on strengthening their </w:t>
      </w:r>
      <w:r w:rsidRPr="005151CD">
        <w:rPr>
          <w:rStyle w:val="Emphasis"/>
          <w:highlight w:val="cyan"/>
        </w:rPr>
        <w:t>broader research</w:t>
      </w:r>
      <w:r w:rsidRPr="005151CD">
        <w:rPr>
          <w:sz w:val="16"/>
          <w:highlight w:val="cyan"/>
        </w:rPr>
        <w:t xml:space="preserve"> and </w:t>
      </w:r>
      <w:r w:rsidRPr="005151CD">
        <w:rPr>
          <w:rStyle w:val="Emphasis"/>
          <w:highlight w:val="cyan"/>
        </w:rPr>
        <w:t>security relationship</w:t>
      </w:r>
      <w:r w:rsidRPr="00457197">
        <w:rPr>
          <w:sz w:val="16"/>
        </w:rPr>
        <w:t xml:space="preserve">, and </w:t>
      </w:r>
      <w:r w:rsidRPr="007531BC">
        <w:rPr>
          <w:rStyle w:val="StyleUnderline"/>
        </w:rPr>
        <w:t xml:space="preserve">this should </w:t>
      </w:r>
      <w:r w:rsidRPr="005151CD">
        <w:rPr>
          <w:rStyle w:val="StyleUnderline"/>
          <w:highlight w:val="cyan"/>
        </w:rPr>
        <w:t xml:space="preserve">now be expanded to </w:t>
      </w:r>
      <w:r w:rsidRPr="005151CD">
        <w:rPr>
          <w:rStyle w:val="Emphasis"/>
          <w:highlight w:val="cyan"/>
        </w:rPr>
        <w:t>cooperation</w:t>
      </w:r>
      <w:r w:rsidRPr="005151CD">
        <w:rPr>
          <w:rStyle w:val="StyleUnderline"/>
          <w:highlight w:val="cyan"/>
        </w:rPr>
        <w:t xml:space="preserve"> in the Arctic</w:t>
      </w:r>
      <w:r w:rsidRPr="00457197">
        <w:rPr>
          <w:sz w:val="16"/>
        </w:rPr>
        <w:t>.</w:t>
      </w:r>
    </w:p>
    <w:p w14:paraId="20360ABD" w14:textId="77777777" w:rsidR="00EC743A" w:rsidRPr="00457197" w:rsidRDefault="00EC743A" w:rsidP="00EC743A">
      <w:pPr>
        <w:rPr>
          <w:sz w:val="16"/>
        </w:rPr>
      </w:pPr>
      <w:r w:rsidRPr="00457197">
        <w:rPr>
          <w:sz w:val="16"/>
        </w:rPr>
        <w:t>SCIENCE-LED COOPERATION BETWEEN THE US AND INDIA</w:t>
      </w:r>
      <w:r>
        <w:rPr>
          <w:sz w:val="16"/>
        </w:rPr>
        <w:t xml:space="preserve"> </w:t>
      </w:r>
    </w:p>
    <w:p w14:paraId="5446A523" w14:textId="77777777" w:rsidR="00EC743A" w:rsidRPr="00457197" w:rsidRDefault="00EC743A" w:rsidP="00EC743A">
      <w:pPr>
        <w:rPr>
          <w:sz w:val="16"/>
        </w:rPr>
      </w:pPr>
      <w:r w:rsidRPr="00457197">
        <w:rPr>
          <w:sz w:val="16"/>
        </w:rPr>
        <w:t>The US has taken steps to strengthen its relationship with India through the Roadmap for U.S.-India Defense Industrial Cooperation, fast tracking technology cooperation and co-production in areas such as land and air combat, intelligence, surveillance among others. This initiative will provide India access to cutting-edge technologies and support its defense modernization plans (DOD, 2023). India and the US have also already worked together on studying monsoon science through the Enhancing Knowledge of the Arabian Sea Marine environment through Science and Advanced Training (EKAMSAT) program, which examines the interactions between monsoon predictions and the Arabian Sea (Indian Ministry of Earth Sciences, 2023).</w:t>
      </w:r>
    </w:p>
    <w:p w14:paraId="353A1D90" w14:textId="77777777" w:rsidR="00EC743A" w:rsidRPr="00457197" w:rsidRDefault="00EC743A" w:rsidP="00EC743A">
      <w:pPr>
        <w:rPr>
          <w:sz w:val="16"/>
        </w:rPr>
      </w:pPr>
      <w:r w:rsidRPr="005151CD">
        <w:rPr>
          <w:rStyle w:val="StyleUnderline"/>
          <w:highlight w:val="cyan"/>
        </w:rPr>
        <w:t xml:space="preserve">Initiating Arctic </w:t>
      </w:r>
      <w:r w:rsidRPr="005151CD">
        <w:rPr>
          <w:rStyle w:val="Emphasis"/>
          <w:highlight w:val="cyan"/>
        </w:rPr>
        <w:t>scientific collaboration</w:t>
      </w:r>
      <w:r w:rsidRPr="00A16261">
        <w:rPr>
          <w:rStyle w:val="StyleUnderline"/>
        </w:rPr>
        <w:t xml:space="preserve"> to analyze teleconnections would be a promising step to </w:t>
      </w:r>
      <w:r w:rsidRPr="005151CD">
        <w:rPr>
          <w:rStyle w:val="Emphasis"/>
          <w:highlight w:val="cyan"/>
        </w:rPr>
        <w:t>further strengthen</w:t>
      </w:r>
      <w:r w:rsidRPr="005151CD">
        <w:rPr>
          <w:rStyle w:val="StyleUnderline"/>
          <w:highlight w:val="cyan"/>
        </w:rPr>
        <w:t xml:space="preserve"> U.S.-India </w:t>
      </w:r>
      <w:r w:rsidRPr="005151CD">
        <w:rPr>
          <w:rStyle w:val="Emphasis"/>
          <w:highlight w:val="cyan"/>
        </w:rPr>
        <w:t>cooperation</w:t>
      </w:r>
      <w:r w:rsidRPr="00457197">
        <w:rPr>
          <w:sz w:val="16"/>
        </w:rPr>
        <w:t xml:space="preserve">. India's inaugural Arctic expedition illustrates this potential. </w:t>
      </w:r>
      <w:r w:rsidRPr="00A16261">
        <w:rPr>
          <w:rStyle w:val="StyleUnderline"/>
        </w:rPr>
        <w:t xml:space="preserve">Expanding Arctic cooperation </w:t>
      </w:r>
      <w:r w:rsidRPr="005151CD">
        <w:rPr>
          <w:rStyle w:val="StyleUnderline"/>
          <w:highlight w:val="cyan"/>
        </w:rPr>
        <w:t xml:space="preserve">benefits </w:t>
      </w:r>
      <w:r w:rsidRPr="005151CD">
        <w:rPr>
          <w:rStyle w:val="Emphasis"/>
          <w:highlight w:val="cyan"/>
        </w:rPr>
        <w:t>both countries</w:t>
      </w:r>
      <w:r w:rsidRPr="00457197">
        <w:rPr>
          <w:sz w:val="16"/>
        </w:rPr>
        <w:t xml:space="preserve">: the </w:t>
      </w:r>
      <w:r w:rsidRPr="005151CD">
        <w:rPr>
          <w:rStyle w:val="StyleUnderline"/>
          <w:highlight w:val="cyan"/>
        </w:rPr>
        <w:t xml:space="preserve">US gains </w:t>
      </w:r>
      <w:r w:rsidRPr="005151CD">
        <w:rPr>
          <w:rStyle w:val="Emphasis"/>
          <w:highlight w:val="cyan"/>
        </w:rPr>
        <w:t>insights</w:t>
      </w:r>
      <w:r w:rsidRPr="005151CD">
        <w:rPr>
          <w:rStyle w:val="StyleUnderline"/>
          <w:highlight w:val="cyan"/>
        </w:rPr>
        <w:t xml:space="preserve"> into</w:t>
      </w:r>
      <w:r w:rsidRPr="00A16261">
        <w:rPr>
          <w:rStyle w:val="StyleUnderline"/>
        </w:rPr>
        <w:t xml:space="preserve"> the </w:t>
      </w:r>
      <w:r w:rsidRPr="005151CD">
        <w:rPr>
          <w:rStyle w:val="Emphasis"/>
          <w:highlight w:val="cyan"/>
        </w:rPr>
        <w:t>climate</w:t>
      </w:r>
      <w:r w:rsidRPr="00BF21BF">
        <w:rPr>
          <w:rStyle w:val="Emphasis"/>
        </w:rPr>
        <w:t xml:space="preserve"> impacts</w:t>
      </w:r>
      <w:r w:rsidRPr="00A16261">
        <w:rPr>
          <w:rStyle w:val="StyleUnderline"/>
        </w:rPr>
        <w:t xml:space="preserve"> of continued </w:t>
      </w:r>
      <w:r w:rsidRPr="00BF21BF">
        <w:rPr>
          <w:rStyle w:val="Emphasis"/>
        </w:rPr>
        <w:t>Arctic activities</w:t>
      </w:r>
      <w:r w:rsidRPr="00457197">
        <w:rPr>
          <w:sz w:val="16"/>
        </w:rPr>
        <w:t xml:space="preserve">, while </w:t>
      </w:r>
      <w:r w:rsidRPr="005151CD">
        <w:rPr>
          <w:rStyle w:val="StyleUnderline"/>
          <w:highlight w:val="cyan"/>
        </w:rPr>
        <w:t>India enhances</w:t>
      </w:r>
      <w:r w:rsidRPr="00A16261">
        <w:rPr>
          <w:rStyle w:val="StyleUnderline"/>
        </w:rPr>
        <w:t xml:space="preserve"> its </w:t>
      </w:r>
      <w:r w:rsidRPr="005151CD">
        <w:rPr>
          <w:rStyle w:val="Emphasis"/>
          <w:highlight w:val="cyan"/>
        </w:rPr>
        <w:t>international standing</w:t>
      </w:r>
      <w:r w:rsidRPr="005151CD">
        <w:rPr>
          <w:rStyle w:val="StyleUnderline"/>
          <w:highlight w:val="cyan"/>
        </w:rPr>
        <w:t xml:space="preserve"> in </w:t>
      </w:r>
      <w:r w:rsidRPr="005151CD">
        <w:rPr>
          <w:rStyle w:val="Emphasis"/>
          <w:highlight w:val="cyan"/>
        </w:rPr>
        <w:t>Arctic governance</w:t>
      </w:r>
      <w:r w:rsidRPr="00A16261">
        <w:rPr>
          <w:rStyle w:val="StyleUnderline"/>
        </w:rPr>
        <w:t xml:space="preserve"> through </w:t>
      </w:r>
      <w:r w:rsidRPr="00BF21BF">
        <w:rPr>
          <w:rStyle w:val="Emphasis"/>
        </w:rPr>
        <w:t>collaboration</w:t>
      </w:r>
      <w:r w:rsidRPr="00A16261">
        <w:rPr>
          <w:rStyle w:val="StyleUnderline"/>
        </w:rPr>
        <w:t xml:space="preserve"> with the US</w:t>
      </w:r>
      <w:r w:rsidRPr="00457197">
        <w:rPr>
          <w:sz w:val="16"/>
        </w:rPr>
        <w:t xml:space="preserve"> This </w:t>
      </w:r>
      <w:r w:rsidRPr="00BF21BF">
        <w:rPr>
          <w:rStyle w:val="Emphasis"/>
        </w:rPr>
        <w:t>strategic alignment</w:t>
      </w:r>
      <w:r w:rsidRPr="00A16261">
        <w:rPr>
          <w:rStyle w:val="StyleUnderline"/>
        </w:rPr>
        <w:t xml:space="preserve"> would </w:t>
      </w:r>
      <w:r w:rsidRPr="005151CD">
        <w:rPr>
          <w:rStyle w:val="StyleUnderline"/>
          <w:highlight w:val="cyan"/>
        </w:rPr>
        <w:t>bring India closer to the US</w:t>
      </w:r>
      <w:r w:rsidRPr="00A16261">
        <w:rPr>
          <w:rStyle w:val="StyleUnderline"/>
        </w:rPr>
        <w:t xml:space="preserve"> on Arctic affairs</w:t>
      </w:r>
      <w:r w:rsidRPr="00457197">
        <w:rPr>
          <w:sz w:val="16"/>
        </w:rPr>
        <w:t xml:space="preserve">, </w:t>
      </w:r>
      <w:r w:rsidRPr="005151CD">
        <w:rPr>
          <w:rStyle w:val="StyleUnderline"/>
          <w:highlight w:val="cyan"/>
        </w:rPr>
        <w:t xml:space="preserve">leaving </w:t>
      </w:r>
      <w:r w:rsidRPr="005151CD">
        <w:rPr>
          <w:rStyle w:val="Emphasis"/>
          <w:highlight w:val="cyan"/>
        </w:rPr>
        <w:t>China</w:t>
      </w:r>
      <w:r w:rsidRPr="005151CD">
        <w:rPr>
          <w:rStyle w:val="StyleUnderline"/>
          <w:highlight w:val="cyan"/>
        </w:rPr>
        <w:t xml:space="preserve"> to be </w:t>
      </w:r>
      <w:r w:rsidRPr="005151CD">
        <w:rPr>
          <w:rStyle w:val="Emphasis"/>
          <w:highlight w:val="cyan"/>
        </w:rPr>
        <w:t xml:space="preserve">Russia’s only </w:t>
      </w:r>
      <w:r w:rsidRPr="005151CD">
        <w:rPr>
          <w:rStyle w:val="Emphasis"/>
        </w:rPr>
        <w:t xml:space="preserve">major </w:t>
      </w:r>
      <w:r w:rsidRPr="005151CD">
        <w:rPr>
          <w:rStyle w:val="Emphasis"/>
          <w:highlight w:val="cyan"/>
        </w:rPr>
        <w:t>ally</w:t>
      </w:r>
      <w:r w:rsidRPr="005151CD">
        <w:rPr>
          <w:rStyle w:val="StyleUnderline"/>
          <w:highlight w:val="cyan"/>
        </w:rPr>
        <w:t xml:space="preserve"> in the region</w:t>
      </w:r>
      <w:r w:rsidRPr="00457197">
        <w:rPr>
          <w:sz w:val="16"/>
        </w:rPr>
        <w:t>.</w:t>
      </w:r>
    </w:p>
    <w:p w14:paraId="118CDBBB" w14:textId="77777777" w:rsidR="00EC743A" w:rsidRPr="00457197" w:rsidRDefault="00EC743A" w:rsidP="00EC743A">
      <w:pPr>
        <w:rPr>
          <w:sz w:val="16"/>
        </w:rPr>
      </w:pPr>
      <w:r w:rsidRPr="00457197">
        <w:rPr>
          <w:sz w:val="16"/>
        </w:rPr>
        <w:t>CONCLUSION</w:t>
      </w:r>
    </w:p>
    <w:p w14:paraId="63D6542C" w14:textId="77777777" w:rsidR="00EC743A" w:rsidRPr="00457197" w:rsidRDefault="00EC743A" w:rsidP="00EC743A">
      <w:pPr>
        <w:rPr>
          <w:sz w:val="16"/>
        </w:rPr>
      </w:pPr>
      <w:r w:rsidRPr="00457197">
        <w:rPr>
          <w:sz w:val="16"/>
        </w:rPr>
        <w:lastRenderedPageBreak/>
        <w:t xml:space="preserve">The US and India share a vested interest in safeguarding the Arctic. For India, stringent regulation of commercial and military activities in the Arctic is crucial to averting exacerbated instability to its lifeline – the monsoon rains. Similarly, the US seeks to avoid exacerbating climate damage by refraining from expanding activities in the Arctic, while strategically challenging its rival, Russia, by curtailing its commercial and military influence. The geopolitical advantages of Arctic cooperation present mutual benefits for both, the US and India, provided a </w:t>
      </w:r>
      <w:proofErr w:type="spellStart"/>
      <w:r w:rsidRPr="00457197">
        <w:rPr>
          <w:sz w:val="16"/>
        </w:rPr>
        <w:t>sciencebased</w:t>
      </w:r>
      <w:proofErr w:type="spellEnd"/>
      <w:r w:rsidRPr="00457197">
        <w:rPr>
          <w:sz w:val="16"/>
        </w:rPr>
        <w:t xml:space="preserve"> approach </w:t>
      </w:r>
      <w:proofErr w:type="spellStart"/>
      <w:r w:rsidRPr="00457197">
        <w:rPr>
          <w:sz w:val="16"/>
        </w:rPr>
        <w:t>centred</w:t>
      </w:r>
      <w:proofErr w:type="spellEnd"/>
      <w:r w:rsidRPr="00457197">
        <w:rPr>
          <w:sz w:val="16"/>
        </w:rPr>
        <w:t xml:space="preserve"> on climate protection shapes their bilateral strategy on the Arctic.</w:t>
      </w:r>
    </w:p>
    <w:p w14:paraId="30680183" w14:textId="77777777" w:rsidR="00EC743A" w:rsidRDefault="00EC743A" w:rsidP="00EC743A">
      <w:pPr>
        <w:rPr>
          <w:sz w:val="16"/>
        </w:rPr>
      </w:pPr>
      <w:r w:rsidRPr="00457197">
        <w:rPr>
          <w:sz w:val="16"/>
        </w:rPr>
        <w:t xml:space="preserve">India's </w:t>
      </w:r>
      <w:r w:rsidRPr="005151CD">
        <w:rPr>
          <w:rStyle w:val="Emphasis"/>
        </w:rPr>
        <w:t>emerging influence</w:t>
      </w:r>
      <w:r w:rsidRPr="005151CD">
        <w:rPr>
          <w:rStyle w:val="StyleUnderline"/>
        </w:rPr>
        <w:t xml:space="preserve"> in the Arctic </w:t>
      </w:r>
      <w:r w:rsidRPr="005151CD">
        <w:rPr>
          <w:rStyle w:val="Emphasis"/>
        </w:rPr>
        <w:t>presents a unique</w:t>
      </w:r>
      <w:r w:rsidRPr="005151CD">
        <w:rPr>
          <w:sz w:val="16"/>
        </w:rPr>
        <w:t xml:space="preserve"> </w:t>
      </w:r>
      <w:r w:rsidRPr="005151CD">
        <w:rPr>
          <w:rStyle w:val="Emphasis"/>
        </w:rPr>
        <w:t>opportunity</w:t>
      </w:r>
      <w:r w:rsidRPr="005151CD">
        <w:rPr>
          <w:rStyle w:val="StyleUnderline"/>
        </w:rPr>
        <w:t xml:space="preserve"> for the US A climate-focused partnership is not just feasible, but </w:t>
      </w:r>
      <w:r w:rsidRPr="005151CD">
        <w:rPr>
          <w:rStyle w:val="Emphasis"/>
        </w:rPr>
        <w:t>imperative</w:t>
      </w:r>
      <w:r w:rsidRPr="005151CD">
        <w:rPr>
          <w:rStyle w:val="StyleUnderline"/>
        </w:rPr>
        <w:t xml:space="preserve"> for the future of the Arctic and the shared</w:t>
      </w:r>
      <w:r w:rsidRPr="00A16261">
        <w:rPr>
          <w:rStyle w:val="StyleUnderline"/>
        </w:rPr>
        <w:t xml:space="preserve"> interests of both nations</w:t>
      </w:r>
      <w:r w:rsidRPr="00457197">
        <w:rPr>
          <w:sz w:val="16"/>
        </w:rPr>
        <w:t xml:space="preserve">. By embracing this path, the US and India </w:t>
      </w:r>
      <w:r w:rsidRPr="005151CD">
        <w:rPr>
          <w:rStyle w:val="StyleUnderline"/>
          <w:highlight w:val="cyan"/>
        </w:rPr>
        <w:t>can forge</w:t>
      </w:r>
      <w:r w:rsidRPr="00A16261">
        <w:rPr>
          <w:rStyle w:val="StyleUnderline"/>
        </w:rPr>
        <w:t xml:space="preserve"> a </w:t>
      </w:r>
      <w:r w:rsidRPr="005151CD">
        <w:rPr>
          <w:rStyle w:val="StyleUnderline"/>
          <w:highlight w:val="cyan"/>
        </w:rPr>
        <w:t xml:space="preserve">powerful </w:t>
      </w:r>
      <w:r w:rsidRPr="005151CD">
        <w:rPr>
          <w:rStyle w:val="Emphasis"/>
          <w:highlight w:val="cyan"/>
        </w:rPr>
        <w:t>alliance</w:t>
      </w:r>
      <w:r w:rsidRPr="005151CD">
        <w:rPr>
          <w:rStyle w:val="StyleUnderline"/>
          <w:highlight w:val="cyan"/>
        </w:rPr>
        <w:t xml:space="preserve"> for Arctic climate protection, leaving a </w:t>
      </w:r>
      <w:r w:rsidRPr="005151CD">
        <w:rPr>
          <w:rStyle w:val="Emphasis"/>
          <w:highlight w:val="cyan"/>
        </w:rPr>
        <w:t>lasting impact</w:t>
      </w:r>
      <w:r w:rsidRPr="005151CD">
        <w:rPr>
          <w:rStyle w:val="StyleUnderline"/>
          <w:highlight w:val="cyan"/>
        </w:rPr>
        <w:t xml:space="preserve"> on the </w:t>
      </w:r>
      <w:r w:rsidRPr="005151CD">
        <w:rPr>
          <w:rStyle w:val="Emphasis"/>
          <w:highlight w:val="cyan"/>
        </w:rPr>
        <w:t>region</w:t>
      </w:r>
      <w:r w:rsidRPr="005151CD">
        <w:rPr>
          <w:rStyle w:val="StyleUnderline"/>
          <w:highlight w:val="cyan"/>
        </w:rPr>
        <w:t xml:space="preserve"> and </w:t>
      </w:r>
      <w:r w:rsidRPr="005151CD">
        <w:rPr>
          <w:rStyle w:val="Emphasis"/>
          <w:highlight w:val="cyan"/>
        </w:rPr>
        <w:t>beyond</w:t>
      </w:r>
      <w:r w:rsidRPr="00457197">
        <w:rPr>
          <w:sz w:val="16"/>
        </w:rPr>
        <w:t>.</w:t>
      </w:r>
    </w:p>
    <w:p w14:paraId="20725314" w14:textId="593F2220" w:rsidR="00EC743A" w:rsidRDefault="00415499" w:rsidP="00EC743A">
      <w:pPr>
        <w:pStyle w:val="Heading3"/>
      </w:pPr>
      <w:r>
        <w:lastRenderedPageBreak/>
        <w:t>1AC—</w:t>
      </w:r>
      <w:r w:rsidR="00D545A7">
        <w:t>Research</w:t>
      </w:r>
      <w:r>
        <w:t xml:space="preserve"> Advantage</w:t>
      </w:r>
    </w:p>
    <w:p w14:paraId="5CE9E727" w14:textId="77777777" w:rsidR="00EC743A" w:rsidRDefault="00EC743A" w:rsidP="00EC743A">
      <w:pPr>
        <w:pStyle w:val="Heading4"/>
      </w:pPr>
      <w:r>
        <w:t>Advantage 2---</w:t>
      </w:r>
      <w:r w:rsidRPr="00B46889">
        <w:rPr>
          <w:u w:val="single"/>
        </w:rPr>
        <w:t>RESEARCH</w:t>
      </w:r>
      <w:r>
        <w:t>.</w:t>
      </w:r>
    </w:p>
    <w:p w14:paraId="1455A88D" w14:textId="77777777" w:rsidR="00EC743A" w:rsidRDefault="00EC743A" w:rsidP="00763764">
      <w:pPr>
        <w:pStyle w:val="Heading4"/>
      </w:pPr>
      <w:r>
        <w:t>Arctic research low now, but its key to understand monsoon rainfall</w:t>
      </w:r>
    </w:p>
    <w:p w14:paraId="352FD37C" w14:textId="77777777" w:rsidR="00EC743A" w:rsidRDefault="00EC743A" w:rsidP="00EC743A">
      <w:proofErr w:type="spellStart"/>
      <w:r w:rsidRPr="00D74EB7">
        <w:rPr>
          <w:rFonts w:eastAsiaTheme="majorEastAsia" w:cstheme="majorBidi"/>
          <w:b/>
          <w:iCs/>
          <w:sz w:val="26"/>
        </w:rPr>
        <w:t>Grunseich</w:t>
      </w:r>
      <w:proofErr w:type="spellEnd"/>
      <w:r w:rsidRPr="00D74EB7">
        <w:rPr>
          <w:rFonts w:eastAsiaTheme="majorEastAsia" w:cstheme="majorBidi"/>
          <w:b/>
          <w:iCs/>
          <w:sz w:val="26"/>
        </w:rPr>
        <w:t xml:space="preserve"> and Wang 16</w:t>
      </w:r>
      <w:r w:rsidRPr="003B7FEB">
        <w:t xml:space="preserve"> [</w:t>
      </w:r>
      <w:r w:rsidRPr="00A60A56">
        <w:t xml:space="preserve">Gary </w:t>
      </w:r>
      <w:proofErr w:type="spellStart"/>
      <w:r w:rsidRPr="00A60A56">
        <w:t>Grunseich</w:t>
      </w:r>
      <w:proofErr w:type="spellEnd"/>
      <w:r w:rsidRPr="00A60A56">
        <w:t xml:space="preserve"> Ph.D., Department of Atmospheric Sciences, University of Hawaii at </w:t>
      </w:r>
      <w:proofErr w:type="spellStart"/>
      <w:r w:rsidRPr="00A60A56">
        <w:t>Mānoa</w:t>
      </w:r>
      <w:proofErr w:type="spellEnd"/>
      <w:r w:rsidRPr="00A60A56">
        <w:t>, Honolulu, HI</w:t>
      </w:r>
      <w:r>
        <w:t xml:space="preserve">. </w:t>
      </w:r>
      <w:r w:rsidRPr="00A60A56">
        <w:t>Bin Wang,</w:t>
      </w:r>
      <w:r w:rsidRPr="00783D1D">
        <w:t> </w:t>
      </w:r>
      <w:r w:rsidRPr="007700D8">
        <w:t xml:space="preserve">Department of Atmospheric Sciences, and International Pacific Research Center, University of </w:t>
      </w:r>
      <w:proofErr w:type="gramStart"/>
      <w:r w:rsidRPr="007700D8">
        <w:t>Hawai‘</w:t>
      </w:r>
      <w:proofErr w:type="gramEnd"/>
      <w:r w:rsidRPr="007700D8">
        <w:t xml:space="preserve">i at </w:t>
      </w:r>
      <w:proofErr w:type="spellStart"/>
      <w:r w:rsidRPr="007700D8">
        <w:t>Mānoa</w:t>
      </w:r>
      <w:proofErr w:type="spellEnd"/>
      <w:r w:rsidRPr="007700D8">
        <w:t>, Honolulu, Hawaii, and Earth System Modeling Center, Nanjing University of Information Science and Technology, Nanjing, China</w:t>
      </w:r>
      <w:r>
        <w:t xml:space="preserve"> </w:t>
      </w:r>
      <w:r w:rsidRPr="003B7FEB">
        <w:t xml:space="preserve">"Arctic Sea Ice Patterns Driven by the Asian Summer Monsoon" </w:t>
      </w:r>
      <w:r>
        <w:t xml:space="preserve">Published by </w:t>
      </w:r>
      <w:r w:rsidRPr="003B7FEB">
        <w:t>AMETSOC, 12-15-2016</w:t>
      </w:r>
      <w:r>
        <w:t>; Accessed 6-30-2025;</w:t>
      </w:r>
      <w:r w:rsidRPr="003B7FEB">
        <w:t xml:space="preserve"> https://journals.ametsoc.org/view/journals/clim/29/24/jcli-d-16-0207.1.xml]</w:t>
      </w:r>
    </w:p>
    <w:p w14:paraId="06D1009C" w14:textId="77777777" w:rsidR="00EC743A" w:rsidRPr="006012B3" w:rsidRDefault="00EC743A" w:rsidP="00EC743A">
      <w:pPr>
        <w:rPr>
          <w:sz w:val="16"/>
        </w:rPr>
      </w:pPr>
      <w:r w:rsidRPr="00D74EB7">
        <w:rPr>
          <w:sz w:val="16"/>
        </w:rPr>
        <w:t xml:space="preserve">The </w:t>
      </w:r>
      <w:r w:rsidRPr="00B96863">
        <w:rPr>
          <w:rStyle w:val="StyleUnderline"/>
        </w:rPr>
        <w:t>fluctuation</w:t>
      </w:r>
      <w:r w:rsidRPr="003E2428">
        <w:rPr>
          <w:u w:val="single"/>
        </w:rPr>
        <w:t xml:space="preserve"> of </w:t>
      </w:r>
      <w:proofErr w:type="gramStart"/>
      <w:r w:rsidRPr="003E2428">
        <w:rPr>
          <w:u w:val="single"/>
        </w:rPr>
        <w:t>Arctic sea</w:t>
      </w:r>
      <w:proofErr w:type="gramEnd"/>
      <w:r w:rsidRPr="003E2428">
        <w:rPr>
          <w:u w:val="single"/>
        </w:rPr>
        <w:t xml:space="preserve"> ice concentration</w:t>
      </w:r>
      <w:r w:rsidRPr="00D74EB7">
        <w:rPr>
          <w:sz w:val="16"/>
        </w:rPr>
        <w:t xml:space="preserve"> (SIC) has been </w:t>
      </w:r>
      <w:r w:rsidRPr="003E2428">
        <w:rPr>
          <w:u w:val="single"/>
        </w:rPr>
        <w:t>associated with changes in ocean circulation, ecology, and Northern Hemisphere climate</w:t>
      </w:r>
      <w:r w:rsidRPr="00D74EB7">
        <w:rPr>
          <w:sz w:val="16"/>
        </w:rPr>
        <w:t xml:space="preserve">. Prediction of sea ice melting patterns is of great societal interest, but such </w:t>
      </w:r>
      <w:r w:rsidRPr="003E2428">
        <w:rPr>
          <w:u w:val="single"/>
        </w:rPr>
        <w:t>prediction remains difficult because the factors controlling year-to-year sea ice variability remain unresolved.</w:t>
      </w:r>
      <w:r w:rsidRPr="00D74EB7">
        <w:rPr>
          <w:sz w:val="16"/>
        </w:rPr>
        <w:t xml:space="preserve"> Distinct </w:t>
      </w:r>
      <w:r w:rsidRPr="003E2428">
        <w:rPr>
          <w:u w:val="single"/>
        </w:rPr>
        <w:t xml:space="preserve">monsoon–Arctic teleconnections modulate summer Arctic SIC </w:t>
      </w:r>
      <w:r w:rsidRPr="00D74EB7">
        <w:rPr>
          <w:sz w:val="16"/>
        </w:rPr>
        <w:t xml:space="preserve">largely </w:t>
      </w:r>
      <w:r w:rsidRPr="003E2428">
        <w:rPr>
          <w:u w:val="single"/>
        </w:rPr>
        <w:t xml:space="preserve">by changing </w:t>
      </w:r>
      <w:r w:rsidRPr="00D74EB7">
        <w:rPr>
          <w:sz w:val="16"/>
        </w:rPr>
        <w:t>wind-forced</w:t>
      </w:r>
      <w:r w:rsidRPr="003E2428">
        <w:rPr>
          <w:u w:val="single"/>
        </w:rPr>
        <w:t xml:space="preserve"> sea ice transport</w:t>
      </w:r>
      <w:r w:rsidRPr="00D74EB7">
        <w:rPr>
          <w:sz w:val="16"/>
        </w:rPr>
        <w:t xml:space="preserve">. East Asian monsoon rainfall produces a northward-propagating meridional Rossby wave train extending into the Siberian Arctic. The Indian summer monsoon excites an eastward-propagating </w:t>
      </w:r>
      <w:proofErr w:type="spellStart"/>
      <w:r w:rsidRPr="00D74EB7">
        <w:rPr>
          <w:sz w:val="16"/>
        </w:rPr>
        <w:t>circumglobal</w:t>
      </w:r>
      <w:proofErr w:type="spellEnd"/>
      <w:r w:rsidRPr="00D74EB7">
        <w:rPr>
          <w:sz w:val="16"/>
        </w:rPr>
        <w:t xml:space="preserve"> teleconnection along the subtropical jet, reaching the North Atlantic before bifurcating into the Arctic. The remote Asian monsoon variations induce a dominant dipole sea ice melt pattern in which the North Atlantic–European Arctic contrasts with the Siberian–North American Arctic. The monsoon-related sea ice variations are complementary and comparable in magnitude to locally forced Arctic Oscillation variability. </w:t>
      </w:r>
      <w:r w:rsidRPr="00495395">
        <w:rPr>
          <w:u w:val="single"/>
        </w:rPr>
        <w:t xml:space="preserve">The monsoon–Arctic link will improve seasonal prediction of summer </w:t>
      </w:r>
      <w:proofErr w:type="gramStart"/>
      <w:r w:rsidRPr="00495395">
        <w:rPr>
          <w:u w:val="single"/>
        </w:rPr>
        <w:t>Arctic sea</w:t>
      </w:r>
      <w:proofErr w:type="gramEnd"/>
      <w:r w:rsidRPr="00495395">
        <w:rPr>
          <w:u w:val="single"/>
        </w:rPr>
        <w:t xml:space="preserve"> ice and </w:t>
      </w:r>
      <w:r w:rsidRPr="00D74EB7">
        <w:rPr>
          <w:sz w:val="16"/>
        </w:rPr>
        <w:t>possibly</w:t>
      </w:r>
      <w:r w:rsidRPr="00495395">
        <w:rPr>
          <w:u w:val="single"/>
        </w:rPr>
        <w:t xml:space="preserve"> explain long-term sea ice trends associated with the </w:t>
      </w:r>
      <w:r w:rsidRPr="00D74EB7">
        <w:rPr>
          <w:sz w:val="16"/>
        </w:rPr>
        <w:t>projected</w:t>
      </w:r>
      <w:r w:rsidRPr="00495395">
        <w:rPr>
          <w:u w:val="single"/>
        </w:rPr>
        <w:t xml:space="preserve"> increase in Asian monsoon rainfall </w:t>
      </w:r>
      <w:r w:rsidRPr="00D74EB7">
        <w:rPr>
          <w:sz w:val="16"/>
        </w:rPr>
        <w:t>over the next century.</w:t>
      </w:r>
    </w:p>
    <w:p w14:paraId="1B111BDE" w14:textId="77777777" w:rsidR="00EC743A" w:rsidRDefault="00EC743A" w:rsidP="00EC743A">
      <w:pPr>
        <w:pStyle w:val="Heading4"/>
        <w:tabs>
          <w:tab w:val="left" w:pos="7762"/>
        </w:tabs>
      </w:pPr>
      <w:r>
        <w:t xml:space="preserve">India is key to </w:t>
      </w:r>
      <w:r w:rsidRPr="00597596">
        <w:rPr>
          <w:u w:val="single"/>
        </w:rPr>
        <w:t>science research</w:t>
      </w:r>
      <w:r>
        <w:t xml:space="preserve"> on the Himalayas and the Arctic BUT </w:t>
      </w:r>
      <w:r w:rsidRPr="00597596">
        <w:rPr>
          <w:u w:val="single"/>
        </w:rPr>
        <w:t>needs aid</w:t>
      </w:r>
      <w:r>
        <w:t>.</w:t>
      </w:r>
    </w:p>
    <w:p w14:paraId="7A66DA27" w14:textId="096E1E7D" w:rsidR="00EC743A" w:rsidRDefault="00EC743A" w:rsidP="00EC743A">
      <w:r w:rsidRPr="00597596">
        <w:rPr>
          <w:rStyle w:val="Style13ptBold"/>
        </w:rPr>
        <w:t>Suryanarayanan ’22</w:t>
      </w:r>
      <w:r>
        <w:t xml:space="preserve"> [Kanagavalli; April 12; Kanagavalli Suryanarayanan is a law graduate and gold </w:t>
      </w:r>
      <w:proofErr w:type="spellStart"/>
      <w:r>
        <w:t>medallist</w:t>
      </w:r>
      <w:proofErr w:type="spellEnd"/>
      <w:r>
        <w:t xml:space="preserve"> from Pondicherry University and practices as an Advocate in India.; The Polar Connection, “Third Pole’s View on the North Pole – India’s Arctic Policy,” https://polarconnection.org/third-pole-india-arctic-policy/</w:t>
      </w:r>
      <w:r w:rsidR="00970F41">
        <w:t>; accessed: 7.1.25</w:t>
      </w:r>
      <w:r>
        <w:t>]</w:t>
      </w:r>
      <w:r>
        <w:tab/>
      </w:r>
    </w:p>
    <w:p w14:paraId="56CC0772" w14:textId="77777777" w:rsidR="00EC743A" w:rsidRPr="00341B58" w:rsidRDefault="00EC743A" w:rsidP="00EC743A">
      <w:pPr>
        <w:rPr>
          <w:sz w:val="16"/>
        </w:rPr>
      </w:pPr>
      <w:r w:rsidRPr="00341B58">
        <w:rPr>
          <w:sz w:val="16"/>
        </w:rPr>
        <w:t>Scientific Research, Space Science and Climate Change</w:t>
      </w:r>
    </w:p>
    <w:p w14:paraId="6C46953A" w14:textId="77777777" w:rsidR="00EC743A" w:rsidRPr="00341B58" w:rsidRDefault="00EC743A" w:rsidP="00EC743A">
      <w:pPr>
        <w:rPr>
          <w:sz w:val="16"/>
        </w:rPr>
      </w:pPr>
      <w:r w:rsidRPr="00341B58">
        <w:rPr>
          <w:rStyle w:val="StyleUnderline"/>
        </w:rPr>
        <w:t xml:space="preserve">India is home to a major part of the </w:t>
      </w:r>
      <w:r w:rsidRPr="0009329C">
        <w:rPr>
          <w:rStyle w:val="Emphasis"/>
        </w:rPr>
        <w:t>Himalayas</w:t>
      </w:r>
      <w:r w:rsidRPr="00341B58">
        <w:rPr>
          <w:sz w:val="16"/>
        </w:rPr>
        <w:t xml:space="preserve">, which, at times, is </w:t>
      </w:r>
      <w:r w:rsidRPr="00341B58">
        <w:rPr>
          <w:rStyle w:val="StyleUnderline"/>
        </w:rPr>
        <w:t xml:space="preserve">referred to as the </w:t>
      </w:r>
      <w:r w:rsidRPr="0009329C">
        <w:rPr>
          <w:rStyle w:val="Emphasis"/>
        </w:rPr>
        <w:t>Third Pole</w:t>
      </w:r>
      <w:r w:rsidRPr="00341B58">
        <w:rPr>
          <w:sz w:val="16"/>
        </w:rPr>
        <w:t xml:space="preserve">. The drastic melting of the glaciers, flooding of the plains, severe monsoon effects, and inundation of coastal cities due to climate change are serious concerns in India. </w:t>
      </w:r>
      <w:r w:rsidRPr="00341B58">
        <w:rPr>
          <w:rStyle w:val="StyleUnderline"/>
        </w:rPr>
        <w:t xml:space="preserve">India, in the policy document, speaks clearly about the impact of </w:t>
      </w:r>
      <w:r w:rsidRPr="0009329C">
        <w:rPr>
          <w:rStyle w:val="Emphasis"/>
        </w:rPr>
        <w:t>climate change</w:t>
      </w:r>
      <w:r w:rsidRPr="00341B58">
        <w:rPr>
          <w:rStyle w:val="StyleUnderline"/>
        </w:rPr>
        <w:t xml:space="preserve"> on its economy and its effect on the yield of </w:t>
      </w:r>
      <w:r w:rsidRPr="0009329C">
        <w:rPr>
          <w:rStyle w:val="Emphasis"/>
        </w:rPr>
        <w:t>summer crops</w:t>
      </w:r>
      <w:r w:rsidRPr="00341B58">
        <w:rPr>
          <w:rStyle w:val="StyleUnderline"/>
        </w:rPr>
        <w:t xml:space="preserve"> such as rice, pulses, and soybeans which contributes to almost </w:t>
      </w:r>
      <w:r w:rsidRPr="0009329C">
        <w:rPr>
          <w:rStyle w:val="Emphasis"/>
        </w:rPr>
        <w:t>50% of India’s food output</w:t>
      </w:r>
      <w:r w:rsidRPr="00341B58">
        <w:rPr>
          <w:sz w:val="16"/>
        </w:rPr>
        <w:t>, which is</w:t>
      </w:r>
      <w:r w:rsidRPr="00341B58">
        <w:rPr>
          <w:rStyle w:val="StyleUnderline"/>
        </w:rPr>
        <w:t xml:space="preserve"> totally dependent on the </w:t>
      </w:r>
      <w:r w:rsidRPr="0009329C">
        <w:rPr>
          <w:rStyle w:val="Emphasis"/>
        </w:rPr>
        <w:t>monsoon cycle</w:t>
      </w:r>
      <w:r w:rsidRPr="00341B58">
        <w:rPr>
          <w:rStyle w:val="StyleUnderline"/>
        </w:rPr>
        <w:t xml:space="preserve"> and the </w:t>
      </w:r>
      <w:r w:rsidRPr="0009329C">
        <w:rPr>
          <w:rStyle w:val="Emphasis"/>
        </w:rPr>
        <w:t>glacial waters</w:t>
      </w:r>
      <w:r w:rsidRPr="00341B58">
        <w:rPr>
          <w:rStyle w:val="StyleUnderline"/>
        </w:rPr>
        <w:t xml:space="preserve"> that feed its river system</w:t>
      </w:r>
      <w:r w:rsidRPr="00341B58">
        <w:rPr>
          <w:sz w:val="16"/>
        </w:rPr>
        <w:t>. India, with a population of 1.3 billion, cannot afford to risk its food security, water security, and economic security.</w:t>
      </w:r>
    </w:p>
    <w:p w14:paraId="6AD7B2BA" w14:textId="77777777" w:rsidR="00EC743A" w:rsidRPr="00341B58" w:rsidRDefault="00EC743A" w:rsidP="00EC743A">
      <w:pPr>
        <w:rPr>
          <w:sz w:val="16"/>
        </w:rPr>
      </w:pPr>
      <w:r w:rsidRPr="00341B58">
        <w:rPr>
          <w:sz w:val="16"/>
        </w:rPr>
        <w:t xml:space="preserve">The </w:t>
      </w:r>
      <w:r w:rsidRPr="00341B58">
        <w:rPr>
          <w:rStyle w:val="StyleUnderline"/>
        </w:rPr>
        <w:t xml:space="preserve">Arctic Policy </w:t>
      </w:r>
      <w:proofErr w:type="spellStart"/>
      <w:r w:rsidRPr="00341B58">
        <w:rPr>
          <w:rStyle w:val="StyleUnderline"/>
        </w:rPr>
        <w:t>emphasises</w:t>
      </w:r>
      <w:proofErr w:type="spellEnd"/>
      <w:r w:rsidRPr="00341B58">
        <w:rPr>
          <w:rStyle w:val="StyleUnderline"/>
        </w:rPr>
        <w:t xml:space="preserve"> the need to study the </w:t>
      </w:r>
      <w:r w:rsidRPr="0009329C">
        <w:rPr>
          <w:rStyle w:val="Emphasis"/>
        </w:rPr>
        <w:t>linkages</w:t>
      </w:r>
      <w:r w:rsidRPr="00341B58">
        <w:rPr>
          <w:rStyle w:val="StyleUnderline"/>
        </w:rPr>
        <w:t xml:space="preserve"> between the </w:t>
      </w:r>
      <w:r w:rsidRPr="0009329C">
        <w:rPr>
          <w:rStyle w:val="Emphasis"/>
        </w:rPr>
        <w:t>glaciers</w:t>
      </w:r>
      <w:r w:rsidRPr="00341B58">
        <w:rPr>
          <w:rStyle w:val="StyleUnderline"/>
        </w:rPr>
        <w:t xml:space="preserve"> in the </w:t>
      </w:r>
      <w:r w:rsidRPr="0009329C">
        <w:rPr>
          <w:rStyle w:val="Emphasis"/>
        </w:rPr>
        <w:t>Arctic</w:t>
      </w:r>
      <w:r w:rsidRPr="00341B58">
        <w:rPr>
          <w:rStyle w:val="StyleUnderline"/>
        </w:rPr>
        <w:t xml:space="preserve"> and </w:t>
      </w:r>
      <w:r w:rsidRPr="0009329C">
        <w:rPr>
          <w:rStyle w:val="Emphasis"/>
        </w:rPr>
        <w:t>Himalayas</w:t>
      </w:r>
      <w:r w:rsidRPr="00341B58">
        <w:rPr>
          <w:rStyle w:val="StyleUnderline"/>
        </w:rPr>
        <w:t>, citing the IPCC’s Special Report on Ocean and Cryosphere (2019</w:t>
      </w:r>
      <w:r w:rsidRPr="00341B58">
        <w:rPr>
          <w:sz w:val="16"/>
        </w:rPr>
        <w:t xml:space="preserve">). The National Center for Polar and Ocean Research (NCPOR) is the nodal body that functions under the Ministry of Earth Sciences, which conducts research activities and various scientific expeditions in both the poles </w:t>
      </w:r>
      <w:proofErr w:type="gramStart"/>
      <w:r w:rsidRPr="00341B58">
        <w:rPr>
          <w:sz w:val="16"/>
        </w:rPr>
        <w:t>and also</w:t>
      </w:r>
      <w:proofErr w:type="gramEnd"/>
      <w:r w:rsidRPr="00341B58">
        <w:rPr>
          <w:sz w:val="16"/>
        </w:rPr>
        <w:t xml:space="preserve"> in the Himalayas. </w:t>
      </w:r>
      <w:r w:rsidRPr="00341B58">
        <w:rPr>
          <w:rStyle w:val="StyleUnderline"/>
        </w:rPr>
        <w:t>India sees itself as a ‘</w:t>
      </w:r>
      <w:r w:rsidRPr="0009329C">
        <w:rPr>
          <w:rStyle w:val="Emphasis"/>
        </w:rPr>
        <w:t>Tripolar state’</w:t>
      </w:r>
      <w:r w:rsidRPr="00341B58">
        <w:rPr>
          <w:rStyle w:val="StyleUnderline"/>
        </w:rPr>
        <w:t xml:space="preserve">, with its presence in both the poles through its </w:t>
      </w:r>
      <w:r w:rsidRPr="0009329C">
        <w:rPr>
          <w:rStyle w:val="Emphasis"/>
        </w:rPr>
        <w:t xml:space="preserve">research </w:t>
      </w:r>
      <w:r w:rsidRPr="00906DF0">
        <w:rPr>
          <w:rStyle w:val="StyleUnderline"/>
        </w:rPr>
        <w:t>facilities</w:t>
      </w:r>
      <w:r w:rsidRPr="00341B58">
        <w:rPr>
          <w:sz w:val="16"/>
        </w:rPr>
        <w:t xml:space="preserve">, and </w:t>
      </w:r>
      <w:r w:rsidRPr="00341B58">
        <w:rPr>
          <w:rStyle w:val="StyleUnderline"/>
        </w:rPr>
        <w:t xml:space="preserve">in the Himalayas, through which it </w:t>
      </w:r>
      <w:proofErr w:type="gramStart"/>
      <w:r w:rsidRPr="00341B58">
        <w:rPr>
          <w:rStyle w:val="StyleUnderline"/>
        </w:rPr>
        <w:t>is able to</w:t>
      </w:r>
      <w:proofErr w:type="gramEnd"/>
      <w:r w:rsidRPr="00341B58">
        <w:rPr>
          <w:rStyle w:val="StyleUnderline"/>
        </w:rPr>
        <w:t xml:space="preserve"> </w:t>
      </w:r>
      <w:r w:rsidRPr="0009329C">
        <w:rPr>
          <w:rStyle w:val="Emphasis"/>
        </w:rPr>
        <w:t>contribute efficiently</w:t>
      </w:r>
      <w:r w:rsidRPr="00341B58">
        <w:rPr>
          <w:rStyle w:val="StyleUnderline"/>
        </w:rPr>
        <w:t xml:space="preserve"> </w:t>
      </w:r>
      <w:proofErr w:type="gramStart"/>
      <w:r w:rsidRPr="00341B58">
        <w:rPr>
          <w:rStyle w:val="StyleUnderline"/>
        </w:rPr>
        <w:t>in</w:t>
      </w:r>
      <w:proofErr w:type="gramEnd"/>
      <w:r w:rsidRPr="00341B58">
        <w:rPr>
          <w:rStyle w:val="StyleUnderline"/>
        </w:rPr>
        <w:t xml:space="preserve"> the area of </w:t>
      </w:r>
      <w:r w:rsidRPr="0009329C">
        <w:rPr>
          <w:rStyle w:val="Emphasis"/>
        </w:rPr>
        <w:lastRenderedPageBreak/>
        <w:t>scientific</w:t>
      </w:r>
      <w:r w:rsidRPr="00341B58">
        <w:rPr>
          <w:rStyle w:val="StyleUnderline"/>
        </w:rPr>
        <w:t xml:space="preserve"> and </w:t>
      </w:r>
      <w:r w:rsidRPr="0009329C">
        <w:rPr>
          <w:rStyle w:val="Emphasis"/>
        </w:rPr>
        <w:t>environmental research</w:t>
      </w:r>
      <w:r w:rsidRPr="00341B58">
        <w:rPr>
          <w:sz w:val="16"/>
        </w:rPr>
        <w:t xml:space="preserve">, </w:t>
      </w:r>
      <w:r w:rsidRPr="00341B58">
        <w:rPr>
          <w:rStyle w:val="StyleUnderline"/>
        </w:rPr>
        <w:t xml:space="preserve">especially </w:t>
      </w:r>
      <w:proofErr w:type="gramStart"/>
      <w:r w:rsidRPr="00341B58">
        <w:rPr>
          <w:rStyle w:val="StyleUnderline"/>
        </w:rPr>
        <w:t>in the area of</w:t>
      </w:r>
      <w:proofErr w:type="gramEnd"/>
      <w:r w:rsidRPr="00341B58">
        <w:rPr>
          <w:rStyle w:val="StyleUnderline"/>
        </w:rPr>
        <w:t xml:space="preserve"> climate change by </w:t>
      </w:r>
      <w:proofErr w:type="spellStart"/>
      <w:r w:rsidRPr="0009329C">
        <w:rPr>
          <w:rStyle w:val="Emphasis"/>
        </w:rPr>
        <w:t>harmonising</w:t>
      </w:r>
      <w:proofErr w:type="spellEnd"/>
      <w:r w:rsidRPr="00341B58">
        <w:rPr>
          <w:rStyle w:val="StyleUnderline"/>
        </w:rPr>
        <w:t xml:space="preserve"> the research conducted in </w:t>
      </w:r>
      <w:r w:rsidRPr="0009329C">
        <w:rPr>
          <w:rStyle w:val="Emphasis"/>
        </w:rPr>
        <w:t>the Polar Regions</w:t>
      </w:r>
      <w:r w:rsidRPr="00341B58">
        <w:rPr>
          <w:rStyle w:val="StyleUnderline"/>
        </w:rPr>
        <w:t xml:space="preserve"> and the </w:t>
      </w:r>
      <w:r w:rsidRPr="0009329C">
        <w:rPr>
          <w:rStyle w:val="Emphasis"/>
        </w:rPr>
        <w:t>Himalayas</w:t>
      </w:r>
      <w:r w:rsidRPr="00341B58">
        <w:rPr>
          <w:sz w:val="16"/>
        </w:rPr>
        <w:t>.</w:t>
      </w:r>
    </w:p>
    <w:p w14:paraId="6FF06FB2" w14:textId="77777777" w:rsidR="00EC743A" w:rsidRDefault="00EC743A" w:rsidP="00EC743A">
      <w:pPr>
        <w:rPr>
          <w:sz w:val="16"/>
        </w:rPr>
      </w:pPr>
      <w:r w:rsidRPr="00341B58">
        <w:rPr>
          <w:sz w:val="16"/>
        </w:rPr>
        <w:t xml:space="preserve">India is also interested in working with the various working groups of the Arctic Council to contribute towards the conservation of Arctic flora and fauna, marine environmental protection, addressing environmental emergencies, search and rescue efforts, and more. The Policy focuses on further </w:t>
      </w:r>
      <w:r w:rsidRPr="00341B58">
        <w:rPr>
          <w:rStyle w:val="StyleUnderline"/>
        </w:rPr>
        <w:t xml:space="preserve">strengthening India’s </w:t>
      </w:r>
      <w:r w:rsidRPr="0009329C">
        <w:rPr>
          <w:rStyle w:val="Emphasis"/>
        </w:rPr>
        <w:t xml:space="preserve">scientific research </w:t>
      </w:r>
      <w:r w:rsidRPr="00341B58">
        <w:rPr>
          <w:rStyle w:val="StyleUnderline"/>
        </w:rPr>
        <w:t xml:space="preserve">through </w:t>
      </w:r>
      <w:r w:rsidRPr="0009329C">
        <w:rPr>
          <w:rStyle w:val="Emphasis"/>
        </w:rPr>
        <w:t>cooperation</w:t>
      </w:r>
      <w:r w:rsidRPr="00341B58">
        <w:rPr>
          <w:rStyle w:val="StyleUnderline"/>
        </w:rPr>
        <w:t xml:space="preserve"> with Arctic states and other partners</w:t>
      </w:r>
      <w:r w:rsidRPr="00341B58">
        <w:rPr>
          <w:sz w:val="16"/>
        </w:rPr>
        <w:t>. To increase its capacity, India is planning to set up dedicated institutional funding support for Arctic research at the national level.</w:t>
      </w:r>
    </w:p>
    <w:p w14:paraId="75F9EFAE" w14:textId="77777777" w:rsidR="00EC743A" w:rsidRDefault="00EC743A" w:rsidP="00763764">
      <w:pPr>
        <w:pStyle w:val="Heading4"/>
      </w:pPr>
      <w:r>
        <w:t>The plan solves Arctic sustainability, research, and militarization.</w:t>
      </w:r>
    </w:p>
    <w:p w14:paraId="106CD555" w14:textId="77777777" w:rsidR="00EC743A" w:rsidRDefault="00EC743A" w:rsidP="00EC743A">
      <w:r w:rsidRPr="007531BC">
        <w:rPr>
          <w:rStyle w:val="Style13ptBold"/>
        </w:rPr>
        <w:t>Osho</w:t>
      </w:r>
      <w:r>
        <w:rPr>
          <w:rStyle w:val="Style13ptBold"/>
        </w:rPr>
        <w:t xml:space="preserve"> &amp; Jackson</w:t>
      </w:r>
      <w:r w:rsidRPr="007531BC">
        <w:rPr>
          <w:rStyle w:val="Style13ptBold"/>
        </w:rPr>
        <w:t xml:space="preserve"> ’25</w:t>
      </w:r>
      <w:r>
        <w:t xml:space="preserve"> [Zerin and Eoin; 2025; Ms. Zerin Osho is the Director of the India Program at the Institute for Governance and Sustainable Development in Washington DC. In this current role, she focuses on the fast mitigation of short-lived climate pollutants such as black carbon, and methane. As a result of her research focus, Zerin has been closely involved in climate teleconnections between a melting Arctic and its impacts on the Indian summer monsoon. Zerin is putting together a landmark report on the challenges and opportunities, rights and obligations, and India’s contributions to the Arctic, Mr. Eoin Jackson is a PHD candidate at the London School of Economics and a former Legal Fellow at IGSD. He is the Irish Rapporteur for the Sabin Center for Climate Change Law and a co–Director of Law Students for Climate Accountability UK. His work and research have focused on climate litigation and Arctic law, policy, and science. Prior to IGSD, Eoin received an LLM from Harvard Law School, where he focused on international climate law and policy.; Ted Stevens Arctic Center, “The Polar Tiger: Climate Change, India, and US Arctic Security Policy in a Multipolar World,” https://tedstevensarcticcenter.org/wp-content/uploads/2025/02/JAS_Vol-2_Osho_Jackson_Polar-Tiger.pdf; accessed: 6.25.25] </w:t>
      </w:r>
    </w:p>
    <w:p w14:paraId="3A40DFBE" w14:textId="77777777" w:rsidR="00EC743A" w:rsidRPr="00F4470A" w:rsidRDefault="00EC743A" w:rsidP="00EC743A">
      <w:pPr>
        <w:rPr>
          <w:sz w:val="16"/>
        </w:rPr>
      </w:pPr>
      <w:r w:rsidRPr="00F4470A">
        <w:rPr>
          <w:sz w:val="16"/>
        </w:rPr>
        <w:t>RUSSIAN MILITARIZATION OF THE ARCTIC AND INDIA</w:t>
      </w:r>
    </w:p>
    <w:p w14:paraId="65D448E6" w14:textId="77777777" w:rsidR="00EC743A" w:rsidRPr="00F4470A" w:rsidRDefault="00EC743A" w:rsidP="00EC743A">
      <w:pPr>
        <w:rPr>
          <w:sz w:val="16"/>
        </w:rPr>
      </w:pPr>
      <w:r w:rsidRPr="00F4470A">
        <w:rPr>
          <w:rStyle w:val="StyleUnderline"/>
          <w:highlight w:val="cyan"/>
        </w:rPr>
        <w:t>Russia</w:t>
      </w:r>
      <w:r w:rsidRPr="00F4470A">
        <w:rPr>
          <w:sz w:val="16"/>
        </w:rPr>
        <w:t xml:space="preserve"> has significantly </w:t>
      </w:r>
      <w:r w:rsidRPr="00F4470A">
        <w:rPr>
          <w:rStyle w:val="Emphasis"/>
          <w:highlight w:val="cyan"/>
        </w:rPr>
        <w:t>intensified</w:t>
      </w:r>
      <w:r w:rsidRPr="00682477">
        <w:rPr>
          <w:rStyle w:val="StyleUnderline"/>
        </w:rPr>
        <w:t xml:space="preserve"> its </w:t>
      </w:r>
      <w:r w:rsidRPr="00F4470A">
        <w:rPr>
          <w:rStyle w:val="Emphasis"/>
          <w:highlight w:val="cyan"/>
        </w:rPr>
        <w:t>military presence</w:t>
      </w:r>
      <w:r w:rsidRPr="00F4470A">
        <w:rPr>
          <w:rStyle w:val="StyleUnderline"/>
          <w:highlight w:val="cyan"/>
        </w:rPr>
        <w:t xml:space="preserve"> in the Arctic</w:t>
      </w:r>
      <w:r w:rsidRPr="00F4470A">
        <w:rPr>
          <w:sz w:val="16"/>
        </w:rPr>
        <w:t xml:space="preserve">, which </w:t>
      </w:r>
      <w:r w:rsidRPr="00F4470A">
        <w:rPr>
          <w:rStyle w:val="StyleUnderline"/>
          <w:highlight w:val="cyan"/>
        </w:rPr>
        <w:t xml:space="preserve">includes </w:t>
      </w:r>
      <w:r w:rsidRPr="00F4470A">
        <w:rPr>
          <w:rStyle w:val="Emphasis"/>
          <w:highlight w:val="cyan"/>
        </w:rPr>
        <w:t>collaboration</w:t>
      </w:r>
      <w:r w:rsidRPr="00F4470A">
        <w:rPr>
          <w:rStyle w:val="StyleUnderline"/>
          <w:highlight w:val="cyan"/>
        </w:rPr>
        <w:t xml:space="preserve"> with India</w:t>
      </w:r>
      <w:r w:rsidRPr="00F4470A">
        <w:rPr>
          <w:sz w:val="16"/>
        </w:rPr>
        <w:t xml:space="preserve">. Russian strategy </w:t>
      </w:r>
      <w:r w:rsidRPr="00682477">
        <w:rPr>
          <w:rStyle w:val="StyleUnderline"/>
        </w:rPr>
        <w:t xml:space="preserve">focuses on </w:t>
      </w:r>
      <w:r w:rsidRPr="00F4470A">
        <w:rPr>
          <w:rStyle w:val="Emphasis"/>
        </w:rPr>
        <w:t>military security</w:t>
      </w:r>
      <w:r w:rsidRPr="00F4470A">
        <w:rPr>
          <w:rStyle w:val="StyleUnderline"/>
        </w:rPr>
        <w:t xml:space="preserve">, </w:t>
      </w:r>
      <w:r w:rsidRPr="00F4470A">
        <w:rPr>
          <w:rStyle w:val="Emphasis"/>
        </w:rPr>
        <w:t>protection</w:t>
      </w:r>
      <w:r w:rsidRPr="00F4470A">
        <w:rPr>
          <w:rStyle w:val="StyleUnderline"/>
        </w:rPr>
        <w:t xml:space="preserve">, and </w:t>
      </w:r>
      <w:r w:rsidRPr="00F4470A">
        <w:rPr>
          <w:rStyle w:val="Emphasis"/>
        </w:rPr>
        <w:t>defense</w:t>
      </w:r>
      <w:r w:rsidRPr="00F4470A">
        <w:rPr>
          <w:rStyle w:val="StyleUnderline"/>
        </w:rPr>
        <w:t xml:space="preserve"> in the Arctic Zone</w:t>
      </w:r>
      <w:r w:rsidRPr="00F4470A">
        <w:rPr>
          <w:sz w:val="16"/>
        </w:rPr>
        <w:t xml:space="preserve">. Measures include </w:t>
      </w:r>
      <w:r w:rsidRPr="00682477">
        <w:rPr>
          <w:rStyle w:val="StyleUnderline"/>
        </w:rPr>
        <w:t>enhancing forces' structure, combat readiness, armament, and basing infrastructure, and utilizing dual-use technologies and</w:t>
      </w:r>
      <w:r w:rsidRPr="00F4470A">
        <w:rPr>
          <w:sz w:val="16"/>
        </w:rPr>
        <w:t xml:space="preserve"> facilities for defense. These actions demonstrate Russia's </w:t>
      </w:r>
      <w:r w:rsidRPr="00F4470A">
        <w:rPr>
          <w:rStyle w:val="StyleUnderline"/>
          <w:highlight w:val="cyan"/>
        </w:rPr>
        <w:t xml:space="preserve">commitment to border defense and </w:t>
      </w:r>
      <w:r w:rsidRPr="00F4470A">
        <w:rPr>
          <w:rStyle w:val="Emphasis"/>
          <w:highlight w:val="cyan"/>
        </w:rPr>
        <w:t>readiness</w:t>
      </w:r>
      <w:r w:rsidRPr="00F4470A">
        <w:rPr>
          <w:sz w:val="16"/>
        </w:rPr>
        <w:t xml:space="preserve"> for potential combat scenarios (RMNI, 2020).</w:t>
      </w:r>
    </w:p>
    <w:p w14:paraId="1BFD8755" w14:textId="77777777" w:rsidR="00EC743A" w:rsidRPr="00F4470A" w:rsidRDefault="00EC743A" w:rsidP="00EC743A">
      <w:pPr>
        <w:rPr>
          <w:sz w:val="16"/>
        </w:rPr>
      </w:pPr>
      <w:r w:rsidRPr="00F4470A">
        <w:rPr>
          <w:sz w:val="16"/>
        </w:rPr>
        <w:t>Russia's expansion and modernization of military bases and airfields in the Arctic, driven partly by its invasion of Ukraine, has led to more Russian bases than NATOs (</w:t>
      </w:r>
      <w:proofErr w:type="spellStart"/>
      <w:r w:rsidRPr="00F4470A">
        <w:rPr>
          <w:sz w:val="16"/>
        </w:rPr>
        <w:t>Gronholt</w:t>
      </w:r>
      <w:proofErr w:type="spellEnd"/>
      <w:r w:rsidRPr="00F4470A">
        <w:rPr>
          <w:sz w:val="16"/>
        </w:rPr>
        <w:t xml:space="preserve">-Pedersen &amp; Fouche, 2022). Russia and China were spotted patrolling waters near Alaska in August 2023 (Williams &amp; Novak, 2023). Russia has the largest icebreaker fleet in the world and has </w:t>
      </w:r>
      <w:r w:rsidRPr="00F4470A">
        <w:rPr>
          <w:rStyle w:val="StyleUnderline"/>
          <w:highlight w:val="cyan"/>
        </w:rPr>
        <w:t>equipped</w:t>
      </w:r>
      <w:r w:rsidRPr="00682477">
        <w:rPr>
          <w:rStyle w:val="StyleUnderline"/>
        </w:rPr>
        <w:t xml:space="preserve"> some of these </w:t>
      </w:r>
      <w:r w:rsidRPr="00F4470A">
        <w:rPr>
          <w:rStyle w:val="Emphasis"/>
          <w:highlight w:val="cyan"/>
        </w:rPr>
        <w:t>icebreakers</w:t>
      </w:r>
      <w:r w:rsidRPr="00F4470A">
        <w:rPr>
          <w:rStyle w:val="StyleUnderline"/>
          <w:highlight w:val="cyan"/>
        </w:rPr>
        <w:t xml:space="preserve"> with military capabilities</w:t>
      </w:r>
      <w:r w:rsidRPr="00F4470A">
        <w:rPr>
          <w:sz w:val="16"/>
        </w:rPr>
        <w:t xml:space="preserve"> (Burgess, 2023). As noted by Center for Strategic International Studies (CSIS), Russia has also tested new Arctic-based military capabilities such as hypersonic cruise missiles and nuclear-powered undersea drones (Conley, Melino, &amp; Alterman, 2020). This has led, according to CSIS senior US military leaders, to express growing </w:t>
      </w:r>
      <w:r w:rsidRPr="00F4470A">
        <w:rPr>
          <w:rStyle w:val="StyleUnderline"/>
          <w:highlight w:val="cyan"/>
        </w:rPr>
        <w:t xml:space="preserve">concern about </w:t>
      </w:r>
      <w:r w:rsidRPr="00F4470A">
        <w:rPr>
          <w:rStyle w:val="StyleUnderline"/>
        </w:rPr>
        <w:t>the</w:t>
      </w:r>
      <w:r w:rsidRPr="00682477">
        <w:rPr>
          <w:rStyle w:val="StyleUnderline"/>
        </w:rPr>
        <w:t xml:space="preserve"> prevalence of </w:t>
      </w:r>
      <w:r w:rsidRPr="00F4470A">
        <w:rPr>
          <w:rStyle w:val="StyleUnderline"/>
          <w:highlight w:val="cyan"/>
        </w:rPr>
        <w:t xml:space="preserve">Russian </w:t>
      </w:r>
      <w:r w:rsidRPr="00F4470A">
        <w:rPr>
          <w:rStyle w:val="Emphasis"/>
          <w:highlight w:val="cyan"/>
        </w:rPr>
        <w:t>cruise missiles</w:t>
      </w:r>
      <w:r w:rsidRPr="00682477">
        <w:rPr>
          <w:rStyle w:val="StyleUnderline"/>
        </w:rPr>
        <w:t xml:space="preserve"> in the Arctic and their “avenue of approach</w:t>
      </w:r>
      <w:r w:rsidRPr="00F4470A">
        <w:rPr>
          <w:sz w:val="16"/>
        </w:rPr>
        <w:t>” to the US In turn, this is leading NATO to increase its own presence in the Arctic to counter Russia’s presence (</w:t>
      </w:r>
      <w:proofErr w:type="spellStart"/>
      <w:r w:rsidRPr="00F4470A">
        <w:rPr>
          <w:sz w:val="16"/>
        </w:rPr>
        <w:t>Gronholt</w:t>
      </w:r>
      <w:proofErr w:type="spellEnd"/>
      <w:r w:rsidRPr="00F4470A">
        <w:rPr>
          <w:sz w:val="16"/>
        </w:rPr>
        <w:t>-Pedersen &amp; Fouche, 2022).</w:t>
      </w:r>
    </w:p>
    <w:p w14:paraId="683D914E" w14:textId="77777777" w:rsidR="00EC743A" w:rsidRPr="00F4470A" w:rsidRDefault="00EC743A" w:rsidP="00EC743A">
      <w:pPr>
        <w:rPr>
          <w:sz w:val="16"/>
        </w:rPr>
      </w:pPr>
      <w:r w:rsidRPr="00F4470A">
        <w:rPr>
          <w:sz w:val="16"/>
        </w:rPr>
        <w:t xml:space="preserve">Russia’s militarization of the Arctic accelerates sea ice loss and permafrost thaw and increases geopolitical tensions, undermining international cooperation on Arctic protection. Despite these risks, Russia is a critical supplier of arms to </w:t>
      </w:r>
      <w:proofErr w:type="gramStart"/>
      <w:r w:rsidRPr="00F4470A">
        <w:rPr>
          <w:sz w:val="16"/>
        </w:rPr>
        <w:t>India, and</w:t>
      </w:r>
      <w:proofErr w:type="gramEnd"/>
      <w:r w:rsidRPr="00F4470A">
        <w:rPr>
          <w:sz w:val="16"/>
        </w:rPr>
        <w:t xml:space="preserve"> conducts joint military drills with China and India (Al Jazeera, 2022; Ferris &amp; </w:t>
      </w:r>
      <w:proofErr w:type="spellStart"/>
      <w:r w:rsidRPr="00F4470A">
        <w:rPr>
          <w:sz w:val="16"/>
        </w:rPr>
        <w:t>Nouwens</w:t>
      </w:r>
      <w:proofErr w:type="spellEnd"/>
      <w:r w:rsidRPr="00F4470A">
        <w:rPr>
          <w:sz w:val="16"/>
        </w:rPr>
        <w:t xml:space="preserve">, 2023). India and China have access to the Russian military zone in the Arctic, and without US outreach, </w:t>
      </w:r>
      <w:r w:rsidRPr="00F4470A">
        <w:rPr>
          <w:rStyle w:val="StyleUnderline"/>
          <w:highlight w:val="cyan"/>
        </w:rPr>
        <w:t>India</w:t>
      </w:r>
      <w:r w:rsidRPr="00682477">
        <w:rPr>
          <w:rStyle w:val="StyleUnderline"/>
        </w:rPr>
        <w:t xml:space="preserve"> may find itself further </w:t>
      </w:r>
      <w:r w:rsidRPr="00F4470A">
        <w:rPr>
          <w:rStyle w:val="StyleUnderline"/>
          <w:highlight w:val="cyan"/>
        </w:rPr>
        <w:t>drawn into</w:t>
      </w:r>
      <w:r w:rsidRPr="00682477">
        <w:rPr>
          <w:rStyle w:val="StyleUnderline"/>
        </w:rPr>
        <w:t xml:space="preserve"> the </w:t>
      </w:r>
      <w:r w:rsidRPr="00F4470A">
        <w:rPr>
          <w:rStyle w:val="Emphasis"/>
          <w:highlight w:val="cyan"/>
        </w:rPr>
        <w:t>Russian military sphere</w:t>
      </w:r>
      <w:r w:rsidRPr="00F4470A">
        <w:rPr>
          <w:sz w:val="16"/>
        </w:rPr>
        <w:t xml:space="preserve">, </w:t>
      </w:r>
      <w:r w:rsidRPr="00682477">
        <w:rPr>
          <w:rStyle w:val="StyleUnderline"/>
        </w:rPr>
        <w:t xml:space="preserve">making it more </w:t>
      </w:r>
      <w:r w:rsidRPr="00F4470A">
        <w:rPr>
          <w:rStyle w:val="StyleUnderline"/>
          <w:highlight w:val="cyan"/>
        </w:rPr>
        <w:t xml:space="preserve">challenging for the </w:t>
      </w:r>
      <w:r w:rsidRPr="00F4470A">
        <w:rPr>
          <w:rStyle w:val="Emphasis"/>
          <w:highlight w:val="cyan"/>
        </w:rPr>
        <w:t>US</w:t>
      </w:r>
      <w:r w:rsidRPr="00682477">
        <w:rPr>
          <w:rStyle w:val="StyleUnderline"/>
        </w:rPr>
        <w:t xml:space="preserve"> and its allies </w:t>
      </w:r>
      <w:r w:rsidRPr="00F4470A">
        <w:rPr>
          <w:rStyle w:val="StyleUnderline"/>
          <w:highlight w:val="cyan"/>
        </w:rPr>
        <w:t>to keep</w:t>
      </w:r>
      <w:r w:rsidRPr="00682477">
        <w:rPr>
          <w:rStyle w:val="StyleUnderline"/>
        </w:rPr>
        <w:t xml:space="preserve"> the </w:t>
      </w:r>
      <w:r w:rsidRPr="00F4470A">
        <w:rPr>
          <w:rStyle w:val="StyleUnderline"/>
          <w:highlight w:val="cyan"/>
        </w:rPr>
        <w:t>Arctic</w:t>
      </w:r>
      <w:r w:rsidRPr="00682477">
        <w:rPr>
          <w:rStyle w:val="StyleUnderline"/>
        </w:rPr>
        <w:t xml:space="preserve"> as a </w:t>
      </w:r>
      <w:r w:rsidRPr="00F4470A">
        <w:rPr>
          <w:rStyle w:val="Emphasis"/>
          <w:highlight w:val="cyan"/>
        </w:rPr>
        <w:t>demilitarized</w:t>
      </w:r>
      <w:r w:rsidRPr="00682477">
        <w:rPr>
          <w:rStyle w:val="StyleUnderline"/>
        </w:rPr>
        <w:t xml:space="preserve"> region</w:t>
      </w:r>
      <w:r w:rsidRPr="00F4470A">
        <w:rPr>
          <w:sz w:val="16"/>
        </w:rPr>
        <w:t xml:space="preserve"> (Stackhouse, 2023).</w:t>
      </w:r>
    </w:p>
    <w:p w14:paraId="1CFC5DD7" w14:textId="77777777" w:rsidR="00EC743A" w:rsidRPr="00341B58" w:rsidRDefault="00EC743A" w:rsidP="00EC743A">
      <w:pPr>
        <w:rPr>
          <w:sz w:val="16"/>
        </w:rPr>
      </w:pPr>
      <w:r w:rsidRPr="00F4470A">
        <w:rPr>
          <w:sz w:val="16"/>
        </w:rPr>
        <w:lastRenderedPageBreak/>
        <w:t xml:space="preserve">Russia’s desire to expand regional influence in Asia, coupled with </w:t>
      </w:r>
      <w:r w:rsidRPr="00F4470A">
        <w:rPr>
          <w:rStyle w:val="StyleUnderline"/>
          <w:highlight w:val="cyan"/>
        </w:rPr>
        <w:t>India’s growing Arctic aspirations suggest</w:t>
      </w:r>
      <w:r w:rsidRPr="00682477">
        <w:rPr>
          <w:rStyle w:val="StyleUnderline"/>
        </w:rPr>
        <w:t xml:space="preserve"> that </w:t>
      </w:r>
      <w:r w:rsidRPr="00F4470A">
        <w:rPr>
          <w:rStyle w:val="Emphasis"/>
          <w:highlight w:val="cyan"/>
        </w:rPr>
        <w:t>bilateral cooperation</w:t>
      </w:r>
      <w:r w:rsidRPr="00682477">
        <w:rPr>
          <w:rStyle w:val="StyleUnderline"/>
        </w:rPr>
        <w:t xml:space="preserve"> on the </w:t>
      </w:r>
      <w:r w:rsidRPr="00F4470A">
        <w:rPr>
          <w:rStyle w:val="StyleUnderline"/>
          <w:highlight w:val="cyan"/>
        </w:rPr>
        <w:t>Arctic between India and Russia</w:t>
      </w:r>
      <w:r w:rsidRPr="00682477">
        <w:rPr>
          <w:rStyle w:val="StyleUnderline"/>
        </w:rPr>
        <w:t xml:space="preserve"> </w:t>
      </w:r>
      <w:r w:rsidRPr="00F4470A">
        <w:rPr>
          <w:rStyle w:val="StyleUnderline"/>
          <w:highlight w:val="cyan"/>
        </w:rPr>
        <w:t xml:space="preserve">is </w:t>
      </w:r>
      <w:r w:rsidRPr="00F4470A">
        <w:rPr>
          <w:rStyle w:val="Emphasis"/>
          <w:highlight w:val="cyan"/>
        </w:rPr>
        <w:t>plausible</w:t>
      </w:r>
      <w:r w:rsidRPr="00F4470A">
        <w:rPr>
          <w:sz w:val="16"/>
        </w:rPr>
        <w:t xml:space="preserve">. While Russia may seek to enhance ties with both India and China separately, India's cautious approach to collaboration with China limits the likelihood of a trilateral partnership. Given this scenario, the </w:t>
      </w:r>
      <w:r w:rsidRPr="00F4470A">
        <w:rPr>
          <w:rStyle w:val="StyleUnderline"/>
          <w:highlight w:val="cyan"/>
        </w:rPr>
        <w:t>importance</w:t>
      </w:r>
      <w:r w:rsidRPr="00682477">
        <w:rPr>
          <w:rStyle w:val="StyleUnderline"/>
        </w:rPr>
        <w:t xml:space="preserve"> of </w:t>
      </w:r>
      <w:r w:rsidRPr="00F4470A">
        <w:rPr>
          <w:rStyle w:val="Emphasis"/>
          <w:highlight w:val="cyan"/>
        </w:rPr>
        <w:t>cooperation</w:t>
      </w:r>
      <w:r w:rsidRPr="00F4470A">
        <w:rPr>
          <w:rStyle w:val="StyleUnderline"/>
          <w:highlight w:val="cyan"/>
        </w:rPr>
        <w:t xml:space="preserve"> between</w:t>
      </w:r>
      <w:r w:rsidRPr="00682477">
        <w:rPr>
          <w:rStyle w:val="StyleUnderline"/>
        </w:rPr>
        <w:t xml:space="preserve"> the </w:t>
      </w:r>
      <w:r w:rsidRPr="00F4470A">
        <w:rPr>
          <w:rStyle w:val="Emphasis"/>
          <w:highlight w:val="cyan"/>
        </w:rPr>
        <w:t>U</w:t>
      </w:r>
      <w:r w:rsidRPr="00682477">
        <w:rPr>
          <w:rStyle w:val="StyleUnderline"/>
        </w:rPr>
        <w:t xml:space="preserve">nited </w:t>
      </w:r>
      <w:r w:rsidRPr="00F4470A">
        <w:rPr>
          <w:rStyle w:val="Emphasis"/>
          <w:highlight w:val="cyan"/>
        </w:rPr>
        <w:t>S</w:t>
      </w:r>
      <w:r w:rsidRPr="00682477">
        <w:rPr>
          <w:rStyle w:val="StyleUnderline"/>
        </w:rPr>
        <w:t xml:space="preserve">tates </w:t>
      </w:r>
      <w:r w:rsidRPr="00F4470A">
        <w:rPr>
          <w:rStyle w:val="StyleUnderline"/>
          <w:highlight w:val="cyan"/>
        </w:rPr>
        <w:t>and India</w:t>
      </w:r>
      <w:r w:rsidRPr="00682477">
        <w:rPr>
          <w:rStyle w:val="StyleUnderline"/>
        </w:rPr>
        <w:t xml:space="preserve"> in the Arctic cannot be overstated</w:t>
      </w:r>
      <w:r w:rsidRPr="00F4470A">
        <w:rPr>
          <w:sz w:val="16"/>
        </w:rPr>
        <w:t xml:space="preserve">. Additionally, India's strategic interests in the region, including climate security and economic development, </w:t>
      </w:r>
      <w:r w:rsidRPr="00682477">
        <w:rPr>
          <w:rStyle w:val="StyleUnderline"/>
        </w:rPr>
        <w:t xml:space="preserve">aligning with the US can bolster efforts </w:t>
      </w:r>
      <w:r w:rsidRPr="00F4470A">
        <w:rPr>
          <w:rStyle w:val="StyleUnderline"/>
          <w:highlight w:val="cyan"/>
        </w:rPr>
        <w:t xml:space="preserve">to </w:t>
      </w:r>
      <w:r w:rsidRPr="00F4470A">
        <w:rPr>
          <w:rStyle w:val="Emphasis"/>
          <w:highlight w:val="cyan"/>
        </w:rPr>
        <w:t>counterbalance Russian influence</w:t>
      </w:r>
      <w:r w:rsidRPr="00682477">
        <w:rPr>
          <w:rStyle w:val="StyleUnderline"/>
        </w:rPr>
        <w:t xml:space="preserve"> </w:t>
      </w:r>
      <w:r w:rsidRPr="00F4470A">
        <w:rPr>
          <w:sz w:val="16"/>
        </w:rPr>
        <w:t xml:space="preserve">while promoting sustainable practices in the Arctic. </w:t>
      </w:r>
      <w:r w:rsidRPr="00213ED0">
        <w:rPr>
          <w:rStyle w:val="StyleUnderline"/>
        </w:rPr>
        <w:t xml:space="preserve">Moreover, </w:t>
      </w:r>
      <w:r w:rsidRPr="00756241">
        <w:rPr>
          <w:rStyle w:val="Emphasis"/>
          <w:highlight w:val="cyan"/>
        </w:rPr>
        <w:t>U.S.-India collaboration</w:t>
      </w:r>
      <w:r w:rsidRPr="00213ED0">
        <w:rPr>
          <w:rStyle w:val="StyleUnderline"/>
        </w:rPr>
        <w:t xml:space="preserve"> can </w:t>
      </w:r>
      <w:r w:rsidRPr="00756241">
        <w:rPr>
          <w:rStyle w:val="StyleUnderline"/>
          <w:highlight w:val="cyan"/>
        </w:rPr>
        <w:t xml:space="preserve">facilitate </w:t>
      </w:r>
      <w:r w:rsidRPr="00756241">
        <w:rPr>
          <w:rStyle w:val="Emphasis"/>
          <w:highlight w:val="cyan"/>
        </w:rPr>
        <w:t>scientific research</w:t>
      </w:r>
      <w:r w:rsidRPr="00213ED0">
        <w:rPr>
          <w:rStyle w:val="StyleUnderline"/>
        </w:rPr>
        <w:t xml:space="preserve">, technological </w:t>
      </w:r>
      <w:r w:rsidRPr="00756241">
        <w:rPr>
          <w:rStyle w:val="Emphasis"/>
          <w:highlight w:val="cyan"/>
        </w:rPr>
        <w:t>innovation</w:t>
      </w:r>
      <w:r w:rsidRPr="00213ED0">
        <w:rPr>
          <w:rStyle w:val="StyleUnderline"/>
        </w:rPr>
        <w:t xml:space="preserve">, and policy development aimed at </w:t>
      </w:r>
      <w:r w:rsidRPr="00756241">
        <w:rPr>
          <w:rStyle w:val="StyleUnderline"/>
          <w:highlight w:val="cyan"/>
        </w:rPr>
        <w:t>safeguarding</w:t>
      </w:r>
      <w:r w:rsidRPr="00213ED0">
        <w:rPr>
          <w:rStyle w:val="StyleUnderline"/>
        </w:rPr>
        <w:t xml:space="preserve"> the </w:t>
      </w:r>
      <w:r w:rsidRPr="00756241">
        <w:rPr>
          <w:rStyle w:val="Emphasis"/>
          <w:highlight w:val="cyan"/>
        </w:rPr>
        <w:t>fragile Arctic ecosystem</w:t>
      </w:r>
      <w:r w:rsidRPr="00213ED0">
        <w:rPr>
          <w:rStyle w:val="StyleUnderline"/>
        </w:rPr>
        <w:t xml:space="preserve"> and mitigating the </w:t>
      </w:r>
      <w:r w:rsidRPr="00756241">
        <w:rPr>
          <w:rStyle w:val="StyleUnderline"/>
          <w:highlight w:val="cyan"/>
        </w:rPr>
        <w:t xml:space="preserve">impacts of </w:t>
      </w:r>
      <w:r w:rsidRPr="00756241">
        <w:rPr>
          <w:rStyle w:val="Emphasis"/>
          <w:highlight w:val="cyan"/>
        </w:rPr>
        <w:t>climate change</w:t>
      </w:r>
      <w:r w:rsidRPr="00756241">
        <w:rPr>
          <w:rStyle w:val="StyleUnderline"/>
          <w:highlight w:val="cyan"/>
        </w:rPr>
        <w:t xml:space="preserve"> on a </w:t>
      </w:r>
      <w:r w:rsidRPr="00756241">
        <w:rPr>
          <w:rStyle w:val="Emphasis"/>
          <w:highlight w:val="cyan"/>
        </w:rPr>
        <w:t>global scale</w:t>
      </w:r>
      <w:r w:rsidRPr="00F4470A">
        <w:rPr>
          <w:sz w:val="16"/>
        </w:rPr>
        <w:t>.</w:t>
      </w:r>
    </w:p>
    <w:p w14:paraId="18A8C84A" w14:textId="77777777" w:rsidR="00EC743A" w:rsidRPr="008F2DA2" w:rsidRDefault="00EC743A" w:rsidP="00763764">
      <w:pPr>
        <w:pStyle w:val="Heading4"/>
      </w:pPr>
      <w:r>
        <w:t xml:space="preserve">US–India cooperation is </w:t>
      </w:r>
      <w:r>
        <w:rPr>
          <w:u w:val="single"/>
        </w:rPr>
        <w:t>key</w:t>
      </w:r>
      <w:r>
        <w:t xml:space="preserve"> to solve </w:t>
      </w:r>
      <w:r>
        <w:rPr>
          <w:u w:val="single"/>
        </w:rPr>
        <w:t>climate change</w:t>
      </w:r>
      <w:r>
        <w:t xml:space="preserve">. </w:t>
      </w:r>
    </w:p>
    <w:p w14:paraId="1E1887CA" w14:textId="77777777" w:rsidR="00EC743A" w:rsidRDefault="00EC743A" w:rsidP="00EC743A">
      <w:r w:rsidRPr="00FD0B8E">
        <w:rPr>
          <w:rFonts w:eastAsiaTheme="majorEastAsia" w:cstheme="majorBidi"/>
          <w:b/>
          <w:iCs/>
          <w:sz w:val="26"/>
        </w:rPr>
        <w:t>Bisen 6/25</w:t>
      </w:r>
      <w:r>
        <w:t xml:space="preserve"> </w:t>
      </w:r>
      <w:r w:rsidRPr="009A27FD">
        <w:t>[Anurag Bisen;</w:t>
      </w:r>
      <w:r>
        <w:t xml:space="preserve"> Senior Fellow at </w:t>
      </w:r>
      <w:r w:rsidRPr="00FD0B8E">
        <w:t>the Vivekananda International Foundation,</w:t>
      </w:r>
      <w:r>
        <w:t xml:space="preserve"> an Indian think tank, former submariner for the Indian navy and Special Defense Specialist at India’s National Security Council, focusing on India’s Arctic Policy</w:t>
      </w:r>
      <w:r w:rsidRPr="009A27FD">
        <w:t xml:space="preserve">; 6-10-2025; 'The West should encourage India to become Russia’s Arctic alternative to China; </w:t>
      </w:r>
      <w:proofErr w:type="spellStart"/>
      <w:r w:rsidRPr="009A27FD">
        <w:t>ArcticToday</w:t>
      </w:r>
      <w:proofErr w:type="spellEnd"/>
      <w:r w:rsidRPr="009A27FD">
        <w:t>; https://www.arctictoday.com/the-west-should-encourage-india-to-become-russias-arctic-alternative-to-china/</w:t>
      </w:r>
      <w:r>
        <w:t>;</w:t>
      </w:r>
      <w:r w:rsidRPr="009A27FD">
        <w:t xml:space="preserve"> Accessed 6-27-2025; RS]</w:t>
      </w:r>
    </w:p>
    <w:p w14:paraId="2E1E201C" w14:textId="77777777" w:rsidR="00EC743A" w:rsidRPr="009A27FD" w:rsidRDefault="00EC743A" w:rsidP="00EC743A">
      <w:pPr>
        <w:rPr>
          <w:rStyle w:val="StyleUnderline"/>
        </w:rPr>
      </w:pPr>
      <w:r w:rsidRPr="009A27FD">
        <w:rPr>
          <w:sz w:val="16"/>
        </w:rPr>
        <w:t xml:space="preserve">That said, </w:t>
      </w:r>
      <w:r w:rsidRPr="009A27FD">
        <w:rPr>
          <w:rStyle w:val="StyleUnderline"/>
        </w:rPr>
        <w:t xml:space="preserve">India’s policy clearly states that any engagement with Arctic resources must align with principles of sustainability. Responsible exploration and exploitation </w:t>
      </w:r>
      <w:proofErr w:type="gramStart"/>
      <w:r w:rsidRPr="009A27FD">
        <w:rPr>
          <w:rStyle w:val="StyleUnderline"/>
        </w:rPr>
        <w:t>is</w:t>
      </w:r>
      <w:proofErr w:type="gramEnd"/>
      <w:r w:rsidRPr="009A27FD">
        <w:rPr>
          <w:rStyle w:val="StyleUnderline"/>
        </w:rPr>
        <w:t xml:space="preserve"> the baseline for any Indian involvement.</w:t>
      </w:r>
    </w:p>
    <w:p w14:paraId="54C28FD6" w14:textId="77777777" w:rsidR="00EC743A" w:rsidRPr="009A27FD" w:rsidRDefault="00EC743A" w:rsidP="00EC743A">
      <w:pPr>
        <w:rPr>
          <w:sz w:val="16"/>
        </w:rPr>
      </w:pPr>
      <w:r w:rsidRPr="009A27FD">
        <w:rPr>
          <w:sz w:val="16"/>
        </w:rPr>
        <w:t>66° North: Let’s turn to aspects not included in India’s Arctic policy – specifically, the geopolitical dimensions. The Arctic Policy avoids addressing these issues directly, yet India is an increasingly prominent global maritime and political actor with a well-defined security profile. How does India view the evolving security landscape in the Arctic, and did these developments influence its Arctic Policy, even if not overtly?</w:t>
      </w:r>
    </w:p>
    <w:p w14:paraId="4714F163" w14:textId="77777777" w:rsidR="00EC743A" w:rsidRPr="009A27FD" w:rsidRDefault="00EC743A" w:rsidP="00EC743A">
      <w:pPr>
        <w:rPr>
          <w:sz w:val="16"/>
        </w:rPr>
      </w:pPr>
      <w:r w:rsidRPr="009A27FD">
        <w:rPr>
          <w:sz w:val="16"/>
        </w:rPr>
        <w:t>Anurag Bisen: Before I respond, let me add a caveat: the views I express here are my personal opinions and do not reflect the official position of the Government of India. In fact, some of what I say may not align with the government’s current stance. That said, you’re right – the policy deliberately steers clear of geopolitical and security concerns, though strategic intent is subtly embedded within it.</w:t>
      </w:r>
    </w:p>
    <w:p w14:paraId="097D4B58" w14:textId="77777777" w:rsidR="00EC743A" w:rsidRPr="009A27FD" w:rsidRDefault="00EC743A" w:rsidP="00EC743A">
      <w:pPr>
        <w:rPr>
          <w:sz w:val="16"/>
        </w:rPr>
      </w:pPr>
      <w:r w:rsidRPr="009A27FD">
        <w:rPr>
          <w:sz w:val="16"/>
        </w:rPr>
        <w:t>The second-last pillar of the policy, for instance, discusses governance and international cooperation</w:t>
      </w:r>
      <w:r w:rsidRPr="009A27FD">
        <w:rPr>
          <w:rStyle w:val="StyleUnderline"/>
        </w:rPr>
        <w:t xml:space="preserve">. </w:t>
      </w:r>
      <w:r w:rsidRPr="00BA5B15">
        <w:rPr>
          <w:rStyle w:val="Emphasis"/>
        </w:rPr>
        <w:t>India expresses its commitment</w:t>
      </w:r>
      <w:r w:rsidRPr="009A27FD">
        <w:rPr>
          <w:rStyle w:val="StyleUnderline"/>
        </w:rPr>
        <w:t xml:space="preserve"> to </w:t>
      </w:r>
      <w:r w:rsidRPr="00BA5B15">
        <w:rPr>
          <w:rStyle w:val="Emphasis"/>
        </w:rPr>
        <w:t>promoting peace and stability</w:t>
      </w:r>
      <w:r w:rsidRPr="009A27FD">
        <w:rPr>
          <w:rStyle w:val="StyleUnderline"/>
        </w:rPr>
        <w:t xml:space="preserve"> in the Arctic in accordance with international law and established treaties. We explicitly uphold the United Nations Convention on the Law of the Sea (UNCLOS) and affirm our active participation in </w:t>
      </w:r>
      <w:r w:rsidRPr="00BA5B15">
        <w:rPr>
          <w:rStyle w:val="Emphasis"/>
        </w:rPr>
        <w:t>global climate and environmental frameworks</w:t>
      </w:r>
      <w:r w:rsidRPr="009A27FD">
        <w:rPr>
          <w:rStyle w:val="StyleUnderline"/>
        </w:rPr>
        <w:t xml:space="preserve"> relevant to the Arctic.</w:t>
      </w:r>
    </w:p>
    <w:p w14:paraId="26C0236C" w14:textId="77777777" w:rsidR="00EC743A" w:rsidRPr="009A27FD" w:rsidRDefault="00EC743A" w:rsidP="00EC743A">
      <w:pPr>
        <w:rPr>
          <w:sz w:val="16"/>
        </w:rPr>
      </w:pPr>
      <w:r w:rsidRPr="009A27FD">
        <w:rPr>
          <w:sz w:val="16"/>
        </w:rPr>
        <w:t>“I see the Arctic today as the site of an intensifying strategic triangle involving the United States, Russia, and China. India’s two most important strategic partners – Russia and the United States – are deeply engaged in the Arctic.”</w:t>
      </w:r>
    </w:p>
    <w:p w14:paraId="341B9F68" w14:textId="77777777" w:rsidR="00EC743A" w:rsidRPr="009A27FD" w:rsidRDefault="00EC743A" w:rsidP="00EC743A">
      <w:pPr>
        <w:rPr>
          <w:sz w:val="16"/>
        </w:rPr>
      </w:pPr>
      <w:r w:rsidRPr="009A27FD">
        <w:rPr>
          <w:sz w:val="16"/>
        </w:rPr>
        <w:t>At the Arctic Circle India Forum in early May, India’s External Affairs Minister, Dr S. Jaishankar, was interviewed by Iceland’s former president Ólafur Ragnar Grímsson. Asked a similar question, Dr Jaishankar stated that India would engage with the Arctic as it does elsewhere: by working with all stakeholders, and always in line with its national interests.</w:t>
      </w:r>
    </w:p>
    <w:p w14:paraId="22BF22F6" w14:textId="77777777" w:rsidR="00EC743A" w:rsidRPr="009A27FD" w:rsidRDefault="00EC743A" w:rsidP="00EC743A">
      <w:pPr>
        <w:rPr>
          <w:sz w:val="16"/>
        </w:rPr>
      </w:pPr>
      <w:r w:rsidRPr="009A27FD">
        <w:rPr>
          <w:sz w:val="16"/>
        </w:rPr>
        <w:t xml:space="preserve">Personally, I see the Arctic today as the site of an intensifying strategic triangle involving the United States, Russia, and China. </w:t>
      </w:r>
      <w:r w:rsidRPr="009A27FD">
        <w:rPr>
          <w:rStyle w:val="StyleUnderline"/>
        </w:rPr>
        <w:t xml:space="preserve">India’s two </w:t>
      </w:r>
      <w:r w:rsidRPr="00BA5B15">
        <w:rPr>
          <w:rStyle w:val="Emphasis"/>
        </w:rPr>
        <w:t>most important strategic</w:t>
      </w:r>
      <w:r w:rsidRPr="009A27FD">
        <w:rPr>
          <w:rStyle w:val="StyleUnderline"/>
        </w:rPr>
        <w:t xml:space="preserve"> partners – </w:t>
      </w:r>
      <w:r w:rsidRPr="00BA5B15">
        <w:rPr>
          <w:rStyle w:val="Emphasis"/>
        </w:rPr>
        <w:t>Russia and the United States</w:t>
      </w:r>
      <w:r w:rsidRPr="009A27FD">
        <w:rPr>
          <w:rStyle w:val="StyleUnderline"/>
        </w:rPr>
        <w:t xml:space="preserve"> – are deeply engaged in the Arctic. We have high-level strategic partnerships and conduct 2+2 dialogues with both. </w:t>
      </w:r>
      <w:r w:rsidRPr="009A27FD">
        <w:rPr>
          <w:sz w:val="16"/>
        </w:rPr>
        <w:t xml:space="preserve">At the same time, China – our principal adversary – is expanding its footprint in the region. </w:t>
      </w:r>
      <w:r w:rsidRPr="009A27FD">
        <w:rPr>
          <w:rStyle w:val="StyleUnderline"/>
        </w:rPr>
        <w:t>In my view, this makes Indian engagement in the Arctic essential.</w:t>
      </w:r>
    </w:p>
    <w:p w14:paraId="19AD0A77" w14:textId="77777777" w:rsidR="00EC743A" w:rsidRPr="009A27FD" w:rsidRDefault="00EC743A" w:rsidP="00EC743A">
      <w:pPr>
        <w:rPr>
          <w:rStyle w:val="StyleUnderline"/>
        </w:rPr>
      </w:pPr>
      <w:r w:rsidRPr="009A27FD">
        <w:rPr>
          <w:sz w:val="16"/>
        </w:rPr>
        <w:t xml:space="preserve">India should be present to understand and navigate these dynamics. It could, I believe, position itself as a bridge – between the West and Russia, or between the West and the broader “Global South.” Later in our conversation, we can discuss how this bridging role </w:t>
      </w:r>
      <w:r w:rsidRPr="009A27FD">
        <w:rPr>
          <w:sz w:val="16"/>
        </w:rPr>
        <w:lastRenderedPageBreak/>
        <w:t xml:space="preserve">might be developed in practice. But at its core, this is how I understand the geopolitics of the Arctic: </w:t>
      </w:r>
      <w:r w:rsidRPr="00BA5B15">
        <w:rPr>
          <w:rStyle w:val="Emphasis"/>
        </w:rPr>
        <w:t>India needs to be engaged</w:t>
      </w:r>
      <w:r w:rsidRPr="009A27FD">
        <w:rPr>
          <w:rStyle w:val="StyleUnderline"/>
        </w:rPr>
        <w:t>, not only for environmental or economic reasons, but also to make sense of and influence the emerging security architecture.</w:t>
      </w:r>
    </w:p>
    <w:p w14:paraId="1E773B91" w14:textId="77777777" w:rsidR="00EC743A" w:rsidRPr="009A27FD" w:rsidRDefault="00EC743A" w:rsidP="00EC743A">
      <w:pPr>
        <w:rPr>
          <w:sz w:val="16"/>
        </w:rPr>
      </w:pPr>
      <w:r w:rsidRPr="009A27FD">
        <w:rPr>
          <w:sz w:val="16"/>
        </w:rPr>
        <w:t>66° North: Since you brought up China, I’d like to follow up. How do Indian policymakers view China’s growing involvement in the Arctic – especially from a maritime standpoint? What are the main concerns?</w:t>
      </w:r>
    </w:p>
    <w:p w14:paraId="5F34F653" w14:textId="77777777" w:rsidR="00EC743A" w:rsidRPr="009A27FD" w:rsidRDefault="00EC743A" w:rsidP="00EC743A">
      <w:pPr>
        <w:rPr>
          <w:sz w:val="16"/>
        </w:rPr>
      </w:pPr>
      <w:r w:rsidRPr="009A27FD">
        <w:rPr>
          <w:sz w:val="16"/>
        </w:rPr>
        <w:t xml:space="preserve">Anurag Bisen: The concerns go beyond the maritime domain. India and Russia share a long-standing and multifaceted relationship, but since the imposition of Western sanctions in 2014, Russia has found itself increasingly isolated. This isolation has pushed Moscow closer to Beijing – something China has </w:t>
      </w:r>
      <w:proofErr w:type="spellStart"/>
      <w:r w:rsidRPr="009A27FD">
        <w:rPr>
          <w:sz w:val="16"/>
        </w:rPr>
        <w:t>capitalised</w:t>
      </w:r>
      <w:proofErr w:type="spellEnd"/>
      <w:r w:rsidRPr="009A27FD">
        <w:rPr>
          <w:sz w:val="16"/>
        </w:rPr>
        <w:t xml:space="preserve"> on.</w:t>
      </w:r>
    </w:p>
    <w:p w14:paraId="0DDAC764" w14:textId="77777777" w:rsidR="00EC743A" w:rsidRPr="009A27FD" w:rsidRDefault="00EC743A" w:rsidP="00EC743A">
      <w:pPr>
        <w:rPr>
          <w:sz w:val="16"/>
        </w:rPr>
      </w:pPr>
      <w:r w:rsidRPr="009A27FD">
        <w:rPr>
          <w:sz w:val="16"/>
        </w:rPr>
        <w:t xml:space="preserve">Take the Yamal LNG project as an example. Chinese entities such as CNPC and the Silk Road Fund hold nearly a 30% stake. Reports suggest that around 60% of the equipment used in the project is of Chinese origin, and Chinese </w:t>
      </w:r>
      <w:proofErr w:type="spellStart"/>
      <w:r w:rsidRPr="009A27FD">
        <w:rPr>
          <w:sz w:val="16"/>
        </w:rPr>
        <w:t>labour</w:t>
      </w:r>
      <w:proofErr w:type="spellEnd"/>
      <w:r w:rsidRPr="009A27FD">
        <w:rPr>
          <w:sz w:val="16"/>
        </w:rPr>
        <w:t xml:space="preserve"> has been heavily involved.</w:t>
      </w:r>
    </w:p>
    <w:p w14:paraId="1D1FF6C3" w14:textId="77777777" w:rsidR="00EC743A" w:rsidRPr="009A27FD" w:rsidRDefault="00EC743A" w:rsidP="00EC743A">
      <w:pPr>
        <w:rPr>
          <w:sz w:val="16"/>
        </w:rPr>
      </w:pPr>
      <w:r w:rsidRPr="009A27FD">
        <w:rPr>
          <w:sz w:val="16"/>
        </w:rPr>
        <w:t>From the Indian perspective, this Sino-Russian closeness is driven less by mutual affinity and more by necessity. Many in Russia are uncomfortable with their junior position in the relationship. There are also longstanding Russian concerns about the Far East, which remains sparsely populated and vulnerable to demographic and strategic pressures from China. Historical grievances persist in Chinese strategic thinking regarding how the borders were settled.</w:t>
      </w:r>
    </w:p>
    <w:p w14:paraId="6E4A497D" w14:textId="77777777" w:rsidR="00EC743A" w:rsidRPr="009A27FD" w:rsidRDefault="00EC743A" w:rsidP="00EC743A">
      <w:pPr>
        <w:rPr>
          <w:sz w:val="16"/>
        </w:rPr>
      </w:pPr>
      <w:r w:rsidRPr="009A27FD">
        <w:rPr>
          <w:sz w:val="16"/>
        </w:rPr>
        <w:t>In contrast, India presents no such challenge to Russia. In fact, Russia has actively courted Indian engagement. At the 2019 Eastern Economic Forum, India was the official partner country, and Prime Minister Modi was the chief guest. That’s when India launched its “Act Far East” policy and extended a US$1 billion line of credit to Russia.</w:t>
      </w:r>
    </w:p>
    <w:p w14:paraId="32F23885" w14:textId="77777777" w:rsidR="00EC743A" w:rsidRPr="009A27FD" w:rsidRDefault="00EC743A" w:rsidP="00EC743A">
      <w:pPr>
        <w:rPr>
          <w:sz w:val="16"/>
        </w:rPr>
      </w:pPr>
      <w:r w:rsidRPr="009A27FD">
        <w:rPr>
          <w:rStyle w:val="StyleUnderline"/>
        </w:rPr>
        <w:t>India also enjoys strong bilateral relationships with other Arctic states</w:t>
      </w:r>
      <w:r w:rsidRPr="009A27FD">
        <w:rPr>
          <w:sz w:val="16"/>
        </w:rPr>
        <w:t>. With Canada, for instance, people of Indian origin make up around 8% of the population. Despite a temporary diplomatic strain under Prime Minister Trudeau, the relationship remains robust. India has held two Nordic summits and planned a third with Norway, which was postponed due to a terror attack in Kashmir.</w:t>
      </w:r>
    </w:p>
    <w:p w14:paraId="116F26C1" w14:textId="77777777" w:rsidR="00EC743A" w:rsidRPr="009A27FD" w:rsidRDefault="00EC743A" w:rsidP="00EC743A">
      <w:pPr>
        <w:rPr>
          <w:sz w:val="16"/>
        </w:rPr>
      </w:pPr>
      <w:r w:rsidRPr="009A27FD">
        <w:rPr>
          <w:sz w:val="16"/>
        </w:rPr>
        <w:t>“Strategic competition with China is a more important long-term challenge for the West than the conflict with Russia. In fact, it would not be in the West’s interest to see Russia and China close ranks in an Arctic partnership.”</w:t>
      </w:r>
    </w:p>
    <w:p w14:paraId="702E64D2" w14:textId="77777777" w:rsidR="00EC743A" w:rsidRPr="009A27FD" w:rsidRDefault="00EC743A" w:rsidP="00EC743A">
      <w:pPr>
        <w:rPr>
          <w:sz w:val="16"/>
        </w:rPr>
      </w:pPr>
      <w:r w:rsidRPr="009A27FD">
        <w:rPr>
          <w:sz w:val="16"/>
        </w:rPr>
        <w:t xml:space="preserve">Strategic competition with China is a more important long-term challenge for the West than the conflict with Russia. In fact, it would not be in the West’s interest to see Russia and China close ranks in an Arctic partnership – with their forces combined, the two countries would be too strong to balance. </w:t>
      </w:r>
      <w:proofErr w:type="gramStart"/>
      <w:r w:rsidRPr="009A27FD">
        <w:rPr>
          <w:sz w:val="16"/>
        </w:rPr>
        <w:t>So</w:t>
      </w:r>
      <w:proofErr w:type="gramEnd"/>
      <w:r w:rsidRPr="009A27FD">
        <w:rPr>
          <w:sz w:val="16"/>
        </w:rPr>
        <w:t xml:space="preserve"> my argument is that Russia is being driven into China’s embrace, since it is increasingly isolated and sees no alternative because of Western sanctions. The West should encourage India to become Russia’s Arctic alternative to China.</w:t>
      </w:r>
    </w:p>
    <w:p w14:paraId="3EDEBAA9" w14:textId="77777777" w:rsidR="00EC743A" w:rsidRPr="009A27FD" w:rsidRDefault="00EC743A" w:rsidP="00EC743A">
      <w:pPr>
        <w:rPr>
          <w:sz w:val="16"/>
        </w:rPr>
      </w:pPr>
      <w:r w:rsidRPr="009A27FD">
        <w:rPr>
          <w:sz w:val="16"/>
        </w:rPr>
        <w:t>But to be clear, India’s Arctic engagement is not driven by what China does. We do not compete with China, nor do we replicate its methods – be they economic inducements, coercion, or opaque investments. India’s engagement is transparent, based on national interest, and carried out with limited resources. China’s involvement in the Arctic is far ahead of ours, but India’s policy stands on its own merits.</w:t>
      </w:r>
    </w:p>
    <w:p w14:paraId="01ABAE4E" w14:textId="77777777" w:rsidR="00EC743A" w:rsidRPr="009A27FD" w:rsidRDefault="00EC743A" w:rsidP="00EC743A">
      <w:pPr>
        <w:rPr>
          <w:sz w:val="16"/>
        </w:rPr>
      </w:pPr>
      <w:r w:rsidRPr="009A27FD">
        <w:rPr>
          <w:sz w:val="16"/>
        </w:rPr>
        <w:t>66° North: It is interesting you raise the possibility of India as an Arctic “alternative” to China from a Russian point of view. I’ve also observed this argument in Russian writings. You recently took part in the International Arctic Forum in Murmansk. What’s your impression – do Russian stakeholders genuinely want deeper Arctic cooperation with India, in part to reduce reliance on China?</w:t>
      </w:r>
    </w:p>
    <w:p w14:paraId="324A8FB3" w14:textId="77777777" w:rsidR="00EC743A" w:rsidRPr="009A27FD" w:rsidRDefault="00EC743A" w:rsidP="00EC743A">
      <w:pPr>
        <w:rPr>
          <w:sz w:val="16"/>
        </w:rPr>
      </w:pPr>
      <w:r w:rsidRPr="009A27FD">
        <w:rPr>
          <w:sz w:val="16"/>
        </w:rPr>
        <w:t>Anurag Bisen: Absolutely. I can give you several examples. Over the last ten years, nearly every India–Russia summit joint statement has included a line welcoming India’s participation in the Arctic. Despite that, we’ve seen limited concrete follow-up – likely due to a lack of coordination on the Indian side.</w:t>
      </w:r>
    </w:p>
    <w:p w14:paraId="717783B1" w14:textId="77777777" w:rsidR="00EC743A" w:rsidRPr="009A27FD" w:rsidRDefault="00EC743A" w:rsidP="00EC743A">
      <w:pPr>
        <w:rPr>
          <w:sz w:val="16"/>
        </w:rPr>
      </w:pPr>
      <w:r w:rsidRPr="009A27FD">
        <w:rPr>
          <w:sz w:val="16"/>
        </w:rPr>
        <w:t xml:space="preserve">But things may be shifting. </w:t>
      </w:r>
      <w:r w:rsidRPr="00BA5B15">
        <w:rPr>
          <w:rStyle w:val="StyleUnderline"/>
        </w:rPr>
        <w:t>The joint statement from the 2023 summit was the most substantive yet on Arctic cooperation</w:t>
      </w:r>
      <w:r w:rsidRPr="009A27FD">
        <w:rPr>
          <w:sz w:val="16"/>
        </w:rPr>
        <w:t xml:space="preserve">. It included an agreement to establish a joint working group on cooperation along the Northern Sea Route (NSR). Personally, I would have preferred broader wording </w:t>
      </w:r>
      <w:r w:rsidRPr="009A27FD">
        <w:rPr>
          <w:rStyle w:val="StyleUnderline"/>
        </w:rPr>
        <w:t xml:space="preserve">– </w:t>
      </w:r>
      <w:r w:rsidRPr="00BA5B15">
        <w:rPr>
          <w:rStyle w:val="Emphasis"/>
        </w:rPr>
        <w:t>such as Arctic cooperation</w:t>
      </w:r>
      <w:r w:rsidRPr="009A27FD">
        <w:rPr>
          <w:rStyle w:val="StyleUnderline"/>
        </w:rPr>
        <w:t xml:space="preserve"> in general – but the NSR is a start.</w:t>
      </w:r>
    </w:p>
    <w:p w14:paraId="110420F4" w14:textId="77777777" w:rsidR="00EC743A" w:rsidRPr="009A27FD" w:rsidRDefault="00EC743A" w:rsidP="00EC743A">
      <w:pPr>
        <w:rPr>
          <w:sz w:val="16"/>
        </w:rPr>
      </w:pPr>
      <w:r w:rsidRPr="009A27FD">
        <w:rPr>
          <w:sz w:val="16"/>
        </w:rPr>
        <w:t>“I argue that India and Russia are natural partners in each other’s strategic theatres. The Indian Ocean is to India what the Arctic is to Russia – vital and deeply strategic.”</w:t>
      </w:r>
    </w:p>
    <w:p w14:paraId="6670E9A9" w14:textId="77777777" w:rsidR="00EC743A" w:rsidRPr="009A27FD" w:rsidRDefault="00EC743A" w:rsidP="00EC743A">
      <w:pPr>
        <w:rPr>
          <w:sz w:val="16"/>
        </w:rPr>
      </w:pPr>
      <w:r w:rsidRPr="009A27FD">
        <w:rPr>
          <w:sz w:val="16"/>
        </w:rPr>
        <w:t>Russia has also made strategic overtures. Last year, it offered India the opportunity to build icebreakers. That was a significant signal. China, with its dominant shipbuilding capacity, could have fulfilled that role more efficiently. But Moscow chose to publicly offer it to India – perhaps to balance its over-dependence on China.</w:t>
      </w:r>
    </w:p>
    <w:p w14:paraId="14C0DB01" w14:textId="77777777" w:rsidR="00EC743A" w:rsidRPr="009A27FD" w:rsidRDefault="00EC743A" w:rsidP="00EC743A">
      <w:pPr>
        <w:rPr>
          <w:sz w:val="16"/>
        </w:rPr>
      </w:pPr>
      <w:r w:rsidRPr="009A27FD">
        <w:rPr>
          <w:sz w:val="16"/>
        </w:rPr>
        <w:t>More broadly, I argue that India and Russia are natural partners in each other’s strategic theatres. The Indian Ocean is to India what the Arctic is to Russia – vital and deeply strategic. Neither country poses a threat to the other in these regions. I’ve argued this in my writing: we should facilitate each other’s presence, rather than allow it to be constrained by external tensions.</w:t>
      </w:r>
    </w:p>
    <w:p w14:paraId="459E6A56" w14:textId="77777777" w:rsidR="00EC743A" w:rsidRPr="009A27FD" w:rsidRDefault="00EC743A" w:rsidP="00EC743A">
      <w:pPr>
        <w:rPr>
          <w:sz w:val="16"/>
        </w:rPr>
      </w:pPr>
      <w:r w:rsidRPr="009A27FD">
        <w:rPr>
          <w:sz w:val="16"/>
        </w:rPr>
        <w:lastRenderedPageBreak/>
        <w:t xml:space="preserve">Russian stakeholders are clearly interested. But for this potential to be </w:t>
      </w:r>
      <w:proofErr w:type="spellStart"/>
      <w:r w:rsidRPr="009A27FD">
        <w:rPr>
          <w:sz w:val="16"/>
        </w:rPr>
        <w:t>realised</w:t>
      </w:r>
      <w:proofErr w:type="spellEnd"/>
      <w:r w:rsidRPr="009A27FD">
        <w:rPr>
          <w:sz w:val="16"/>
        </w:rPr>
        <w:t xml:space="preserve">, </w:t>
      </w:r>
      <w:r w:rsidRPr="009A27FD">
        <w:rPr>
          <w:rStyle w:val="StyleUnderline"/>
        </w:rPr>
        <w:t>India must bring more cohesion and follow-through to its Arctic engagement.</w:t>
      </w:r>
    </w:p>
    <w:p w14:paraId="69624F30" w14:textId="77777777" w:rsidR="00EC743A" w:rsidRPr="009A27FD" w:rsidRDefault="00EC743A" w:rsidP="00EC743A">
      <w:pPr>
        <w:rPr>
          <w:sz w:val="16"/>
        </w:rPr>
      </w:pPr>
      <w:r w:rsidRPr="009A27FD">
        <w:rPr>
          <w:sz w:val="16"/>
        </w:rPr>
        <w:t xml:space="preserve">66° North: </w:t>
      </w:r>
      <w:r w:rsidRPr="009A27FD">
        <w:rPr>
          <w:rStyle w:val="StyleUnderline"/>
        </w:rPr>
        <w:t>You’ve spoken about India’s strong bilateral ties with all Arctic Council states, and about its status as an observer since 2013</w:t>
      </w:r>
      <w:r w:rsidRPr="009A27FD">
        <w:rPr>
          <w:sz w:val="16"/>
        </w:rPr>
        <w:t xml:space="preserve"> – the same year China was admitted. How does India currently assess the state of the Arctic Council, especially </w:t>
      </w:r>
      <w:proofErr w:type="gramStart"/>
      <w:r w:rsidRPr="009A27FD">
        <w:rPr>
          <w:sz w:val="16"/>
        </w:rPr>
        <w:t>in light of</w:t>
      </w:r>
      <w:proofErr w:type="gramEnd"/>
      <w:r w:rsidRPr="009A27FD">
        <w:rPr>
          <w:sz w:val="16"/>
        </w:rPr>
        <w:t xml:space="preserve"> the Norwegian presidency’s recent efforts to revive cooperation? And what is India’s perspective on Russia’s suggestions to explore alternative governance mechanisms, perhaps under the BRICS+ format?</w:t>
      </w:r>
    </w:p>
    <w:p w14:paraId="7B84DE7E" w14:textId="77777777" w:rsidR="00EC743A" w:rsidRPr="009A27FD" w:rsidRDefault="00EC743A" w:rsidP="00EC743A">
      <w:pPr>
        <w:rPr>
          <w:sz w:val="16"/>
        </w:rPr>
      </w:pPr>
      <w:r w:rsidRPr="009A27FD">
        <w:rPr>
          <w:sz w:val="16"/>
        </w:rPr>
        <w:t>Anurag Bisen: Credit must be given to Norway for attempting to revive the Arctic Council’s functions. Through virtual working group meetings, the Norwegians have managed to restore a semblance of cooperation – but it remains limited.</w:t>
      </w:r>
    </w:p>
    <w:p w14:paraId="335883DB" w14:textId="77777777" w:rsidR="00EC743A" w:rsidRPr="009A27FD" w:rsidRDefault="00EC743A" w:rsidP="00EC743A">
      <w:pPr>
        <w:rPr>
          <w:sz w:val="16"/>
        </w:rPr>
      </w:pPr>
      <w:r w:rsidRPr="009A27FD">
        <w:rPr>
          <w:sz w:val="16"/>
        </w:rPr>
        <w:t xml:space="preserve">This is despite the 2017 binding agreement among Arctic states to enhance scientific cooperation. Currently, nearly half of the INTERACT climate monitoring stations </w:t>
      </w:r>
      <w:proofErr w:type="gramStart"/>
      <w:r w:rsidRPr="009A27FD">
        <w:rPr>
          <w:sz w:val="16"/>
        </w:rPr>
        <w:t>are located in</w:t>
      </w:r>
      <w:proofErr w:type="gramEnd"/>
      <w:r w:rsidRPr="009A27FD">
        <w:rPr>
          <w:sz w:val="16"/>
        </w:rPr>
        <w:t xml:space="preserve"> the Russian Arctic. Since 2022, the absence of Russian data has led to discrepancies. Scientists are unsure whether these are caused by gaps in data or actual shifts due to climate change. Either way, this impairs climate research with global ramifications.</w:t>
      </w:r>
    </w:p>
    <w:p w14:paraId="65C73A9A" w14:textId="77777777" w:rsidR="00EC743A" w:rsidRPr="009A27FD" w:rsidRDefault="00EC743A" w:rsidP="00EC743A">
      <w:pPr>
        <w:rPr>
          <w:sz w:val="16"/>
        </w:rPr>
      </w:pPr>
      <w:r w:rsidRPr="009A27FD">
        <w:rPr>
          <w:sz w:val="16"/>
        </w:rPr>
        <w:t xml:space="preserve">In my view, at the very least, </w:t>
      </w:r>
      <w:r w:rsidRPr="00BA5B15">
        <w:rPr>
          <w:rStyle w:val="Emphasis"/>
        </w:rPr>
        <w:t>scientific cooperation should be restored immediately</w:t>
      </w:r>
      <w:r w:rsidRPr="00FD0B8E">
        <w:rPr>
          <w:rStyle w:val="StyleUnderline"/>
        </w:rPr>
        <w:t>. Even in the United States, there are now voices calling for the resumption of this area of collaboration.</w:t>
      </w:r>
      <w:r w:rsidRPr="009A27FD">
        <w:rPr>
          <w:sz w:val="16"/>
        </w:rPr>
        <w:t xml:space="preserve"> When Kenneth Høegh from the </w:t>
      </w:r>
      <w:proofErr w:type="gramStart"/>
      <w:r w:rsidRPr="009A27FD">
        <w:rPr>
          <w:sz w:val="16"/>
        </w:rPr>
        <w:t>Danish-Greenlandic</w:t>
      </w:r>
      <w:proofErr w:type="gramEnd"/>
      <w:r w:rsidRPr="009A27FD">
        <w:rPr>
          <w:sz w:val="16"/>
        </w:rPr>
        <w:t xml:space="preserve"> presidency visited Delhi in May and outlined their five priorities, I asked him directly: if Russia accounts for more of the Arctic than the other seven members combined, how can these goals be met without its participation?</w:t>
      </w:r>
    </w:p>
    <w:p w14:paraId="2720222E" w14:textId="77777777" w:rsidR="00EC743A" w:rsidRPr="009A27FD" w:rsidRDefault="00EC743A" w:rsidP="00EC743A">
      <w:pPr>
        <w:rPr>
          <w:sz w:val="16"/>
        </w:rPr>
      </w:pPr>
      <w:r w:rsidRPr="009A27FD">
        <w:rPr>
          <w:rStyle w:val="StyleUnderline"/>
        </w:rPr>
        <w:t xml:space="preserve">Arctic Council cooperation should focus on </w:t>
      </w:r>
      <w:r w:rsidRPr="00BA5B15">
        <w:rPr>
          <w:rStyle w:val="Emphasis"/>
        </w:rPr>
        <w:t>sustainable development and climate change</w:t>
      </w:r>
      <w:r w:rsidRPr="009A27FD">
        <w:rPr>
          <w:rStyle w:val="StyleUnderline"/>
        </w:rPr>
        <w:t xml:space="preserve">, </w:t>
      </w:r>
      <w:r w:rsidRPr="009A27FD">
        <w:rPr>
          <w:sz w:val="16"/>
        </w:rPr>
        <w:t xml:space="preserve">not be </w:t>
      </w:r>
      <w:proofErr w:type="spellStart"/>
      <w:r w:rsidRPr="009A27FD">
        <w:rPr>
          <w:sz w:val="16"/>
        </w:rPr>
        <w:t>paralysed</w:t>
      </w:r>
      <w:proofErr w:type="spellEnd"/>
      <w:r w:rsidRPr="009A27FD">
        <w:rPr>
          <w:sz w:val="16"/>
        </w:rPr>
        <w:t xml:space="preserve"> by geopolitics. If politics cannot be kept separate, then the Council’s mandate should be revised to reflect that. But under the current charter, we should strive to resume practical collaboration, especially scientific.</w:t>
      </w:r>
    </w:p>
    <w:p w14:paraId="16CBF855" w14:textId="77777777" w:rsidR="00EC743A" w:rsidRPr="009A27FD" w:rsidRDefault="00EC743A" w:rsidP="00EC743A">
      <w:pPr>
        <w:rPr>
          <w:sz w:val="16"/>
        </w:rPr>
      </w:pPr>
      <w:r w:rsidRPr="009A27FD">
        <w:rPr>
          <w:sz w:val="16"/>
        </w:rPr>
        <w:t>Looking ahead, if a political settlement emerges between Russia and Ukraine – or if a potential Trump administration pursues rapprochement – this could unlock renewed cooperation in the Arctic. The future of the Council hinges significantly on U.S.–Russia relations.</w:t>
      </w:r>
    </w:p>
    <w:p w14:paraId="2A02A282" w14:textId="77777777" w:rsidR="00EC743A" w:rsidRPr="009A27FD" w:rsidRDefault="00EC743A" w:rsidP="00EC743A">
      <w:pPr>
        <w:rPr>
          <w:rStyle w:val="StyleUnderline"/>
        </w:rPr>
      </w:pPr>
      <w:r w:rsidRPr="009A27FD">
        <w:rPr>
          <w:rStyle w:val="StyleUnderline"/>
        </w:rPr>
        <w:t xml:space="preserve">“If ‘what happens in the Arctic affects the entire planet,’ then the rest of the world – especially the ‘Global South’ – deserves a </w:t>
      </w:r>
      <w:r w:rsidRPr="00BA5B15">
        <w:rPr>
          <w:rStyle w:val="Emphasis"/>
        </w:rPr>
        <w:t>more meaningful role</w:t>
      </w:r>
      <w:r w:rsidRPr="009A27FD">
        <w:rPr>
          <w:rStyle w:val="StyleUnderline"/>
        </w:rPr>
        <w:t xml:space="preserve"> in Arctic affairs.”</w:t>
      </w:r>
    </w:p>
    <w:p w14:paraId="42210F99" w14:textId="77777777" w:rsidR="00EC743A" w:rsidRPr="009A27FD" w:rsidRDefault="00EC743A" w:rsidP="00EC743A">
      <w:pPr>
        <w:rPr>
          <w:sz w:val="16"/>
        </w:rPr>
      </w:pPr>
      <w:r w:rsidRPr="009A27FD">
        <w:rPr>
          <w:rStyle w:val="StyleUnderline"/>
        </w:rPr>
        <w:t xml:space="preserve">As for India, we’ve long </w:t>
      </w:r>
      <w:proofErr w:type="spellStart"/>
      <w:r w:rsidRPr="009A27FD">
        <w:rPr>
          <w:rStyle w:val="StyleUnderline"/>
        </w:rPr>
        <w:t>prioritised</w:t>
      </w:r>
      <w:proofErr w:type="spellEnd"/>
      <w:r w:rsidRPr="009A27FD">
        <w:rPr>
          <w:rStyle w:val="StyleUnderline"/>
        </w:rPr>
        <w:t xml:space="preserve"> the Arctic Council in our official policy.</w:t>
      </w:r>
      <w:r w:rsidRPr="009A27FD">
        <w:rPr>
          <w:sz w:val="16"/>
        </w:rPr>
        <w:t xml:space="preserve"> But with the Council currently constrained, we’ve shifted towards bilateral engagements. Since 2021, India has signed Arctic-related agreements with Norway and Russia and is on the verge of signing one with Finland. These are led by our National Centre for Polar and Ocean Research (NCPOR) in Goa.</w:t>
      </w:r>
    </w:p>
    <w:p w14:paraId="0960272B" w14:textId="77777777" w:rsidR="00EC743A" w:rsidRPr="009A27FD" w:rsidRDefault="00EC743A" w:rsidP="00EC743A">
      <w:pPr>
        <w:rPr>
          <w:sz w:val="16"/>
        </w:rPr>
      </w:pPr>
      <w:r w:rsidRPr="009A27FD">
        <w:rPr>
          <w:sz w:val="16"/>
        </w:rPr>
        <w:t>On the question of alternative governance platforms such as BRICS+: I have a somewhat contrarian view. If, as the often-cited phrase goes, “what happens in the Arctic affects the entire planet,” then the rest of the world – especially the “Global South” – deserves a more meaningful role in Arctic affairs. I’m not advocating for territorial claims, but rather for a more inclusive governance framework.</w:t>
      </w:r>
    </w:p>
    <w:p w14:paraId="48CB5425" w14:textId="77777777" w:rsidR="00EC743A" w:rsidRPr="009A27FD" w:rsidRDefault="00EC743A" w:rsidP="00EC743A">
      <w:pPr>
        <w:rPr>
          <w:sz w:val="16"/>
        </w:rPr>
      </w:pPr>
      <w:r w:rsidRPr="009A27FD">
        <w:rPr>
          <w:sz w:val="16"/>
        </w:rPr>
        <w:t xml:space="preserve">To illustrate, consider India’s climate-linked interests. </w:t>
      </w:r>
      <w:r w:rsidRPr="009A27FD">
        <w:rPr>
          <w:rStyle w:val="StyleUnderline"/>
        </w:rPr>
        <w:t>India and China together represent nearly half of humanity</w:t>
      </w:r>
      <w:r w:rsidRPr="009A27FD">
        <w:rPr>
          <w:sz w:val="16"/>
        </w:rPr>
        <w:t xml:space="preserve">. One critical issue is the monsoon. </w:t>
      </w:r>
      <w:r w:rsidRPr="009A27FD">
        <w:rPr>
          <w:rStyle w:val="StyleUnderline"/>
        </w:rPr>
        <w:t>Around 70% of India’s annual rainfall occurs between June and September.</w:t>
      </w:r>
      <w:r w:rsidRPr="009A27FD">
        <w:rPr>
          <w:sz w:val="16"/>
        </w:rPr>
        <w:t xml:space="preserve"> Nearly 60% of our farmland is rain-fed, not irrigated, and monsoon performance is directly tied to India’s GDP and food security.</w:t>
      </w:r>
    </w:p>
    <w:p w14:paraId="3B67D9C5" w14:textId="77777777" w:rsidR="00EC743A" w:rsidRDefault="00EC743A" w:rsidP="00EC743A">
      <w:pPr>
        <w:rPr>
          <w:sz w:val="16"/>
        </w:rPr>
      </w:pPr>
      <w:r w:rsidRPr="009A27FD">
        <w:rPr>
          <w:rStyle w:val="StyleUnderline"/>
        </w:rPr>
        <w:t xml:space="preserve">Studies have shown a </w:t>
      </w:r>
      <w:r w:rsidRPr="00BA5B15">
        <w:rPr>
          <w:rStyle w:val="Emphasis"/>
        </w:rPr>
        <w:t>teleconnection between Arctic climate</w:t>
      </w:r>
      <w:r w:rsidRPr="009A27FD">
        <w:rPr>
          <w:rStyle w:val="StyleUnderline"/>
        </w:rPr>
        <w:t xml:space="preserve"> dynamics and </w:t>
      </w:r>
      <w:r w:rsidRPr="00BA5B15">
        <w:rPr>
          <w:rStyle w:val="Emphasis"/>
        </w:rPr>
        <w:t>the Indian monsoon</w:t>
      </w:r>
      <w:r w:rsidRPr="009A27FD">
        <w:rPr>
          <w:sz w:val="16"/>
        </w:rPr>
        <w:t xml:space="preserve">. Yet under current Arctic Council rules, if </w:t>
      </w:r>
      <w:r w:rsidRPr="009A27FD">
        <w:rPr>
          <w:rStyle w:val="StyleUnderline"/>
        </w:rPr>
        <w:t xml:space="preserve">India wants to research this, we </w:t>
      </w:r>
      <w:r w:rsidRPr="00BA5B15">
        <w:rPr>
          <w:rStyle w:val="Emphasis"/>
        </w:rPr>
        <w:t>must partner with a Council member</w:t>
      </w:r>
      <w:r w:rsidRPr="009A27FD">
        <w:rPr>
          <w:rStyle w:val="StyleUnderline"/>
        </w:rPr>
        <w:t>, and we cannot contribute more than 50% of the resources</w:t>
      </w:r>
      <w:r w:rsidRPr="009A27FD">
        <w:rPr>
          <w:sz w:val="16"/>
        </w:rPr>
        <w:t>. But why would an Arctic state be invested in researching the Indian monsoon? This reveals a structural limitation.</w:t>
      </w:r>
    </w:p>
    <w:p w14:paraId="1A1A3B9A" w14:textId="77777777" w:rsidR="00EC743A" w:rsidRDefault="00EC743A" w:rsidP="00EC743A"/>
    <w:p w14:paraId="7B6D3F09" w14:textId="77777777" w:rsidR="00EC743A" w:rsidRDefault="00EC743A" w:rsidP="00763764">
      <w:pPr>
        <w:pStyle w:val="Heading4"/>
      </w:pPr>
      <w:r>
        <w:t xml:space="preserve">The plan bolsters the </w:t>
      </w:r>
      <w:r w:rsidRPr="00E15719">
        <w:rPr>
          <w:u w:val="single"/>
        </w:rPr>
        <w:t>Arctic ecosystem</w:t>
      </w:r>
      <w:r>
        <w:t>.</w:t>
      </w:r>
    </w:p>
    <w:p w14:paraId="29183009" w14:textId="77777777" w:rsidR="00EC743A" w:rsidRPr="00DB3BF3" w:rsidRDefault="00EC743A" w:rsidP="00EC743A">
      <w:r w:rsidRPr="00DB3BF3">
        <w:rPr>
          <w:rStyle w:val="Style13ptBold"/>
        </w:rPr>
        <w:t>Osho ’24</w:t>
      </w:r>
      <w:r>
        <w:t xml:space="preserve"> [Zerin; September 20; Ms. Zerin Osho is the Director of the India Program at the Institute for Governance and Sustainable Development in Washington DC. In this current role, </w:t>
      </w:r>
      <w:r>
        <w:lastRenderedPageBreak/>
        <w:t>she focuses on the fast mitigation of short-lived climate pollutants such as black carbon, and methane. As a result of her research focus, Zerin has been closely involved in climate teleconnections between a melting Arctic and its impacts on the Indian summer monsoon. Zerin is putting together a landmark report on the challenges and opportunities, rights and obligations, and India’s contributions to the Arctic; Hindustan Times, “On the Arctic, India must think beyond just energy,” https://www.hindustantimes.com/opinion/on-the-arctic-india-must-think-beyond-just-energy-101726848663550.html; accessed: 6.27.25]</w:t>
      </w:r>
    </w:p>
    <w:p w14:paraId="1FF7952D" w14:textId="77777777" w:rsidR="00EC743A" w:rsidRPr="00DB3BF3" w:rsidRDefault="00EC743A" w:rsidP="00EC743A">
      <w:pPr>
        <w:rPr>
          <w:sz w:val="16"/>
        </w:rPr>
      </w:pPr>
      <w:r w:rsidRPr="00DB3BF3">
        <w:rPr>
          <w:sz w:val="16"/>
        </w:rPr>
        <w:t xml:space="preserve">On the other hand, </w:t>
      </w:r>
      <w:r w:rsidRPr="00DB3BF3">
        <w:rPr>
          <w:rStyle w:val="StyleUnderline"/>
        </w:rPr>
        <w:t xml:space="preserve">Russia, a large part of whose geography lies in the Arctic, has expectations of India </w:t>
      </w:r>
      <w:r w:rsidRPr="009608C4">
        <w:rPr>
          <w:rStyle w:val="Emphasis"/>
        </w:rPr>
        <w:t>collaborating</w:t>
      </w:r>
      <w:r w:rsidRPr="00DB3BF3">
        <w:rPr>
          <w:rStyle w:val="StyleUnderline"/>
        </w:rPr>
        <w:t xml:space="preserve"> in the region on its </w:t>
      </w:r>
      <w:r w:rsidRPr="009608C4">
        <w:rPr>
          <w:rStyle w:val="Emphasis"/>
        </w:rPr>
        <w:t>resources</w:t>
      </w:r>
      <w:r w:rsidRPr="00DB3BF3">
        <w:rPr>
          <w:rStyle w:val="StyleUnderline"/>
        </w:rPr>
        <w:t xml:space="preserve"> and </w:t>
      </w:r>
      <w:r w:rsidRPr="009608C4">
        <w:rPr>
          <w:rStyle w:val="Emphasis"/>
        </w:rPr>
        <w:t>infrastructure</w:t>
      </w:r>
      <w:r w:rsidRPr="00DB3BF3">
        <w:rPr>
          <w:sz w:val="16"/>
        </w:rPr>
        <w:t xml:space="preserve">. This aligns with Russia’s strategy to balance its dependence on China, with whom it has intensified military presence and commercial activities in the region. Controlling a majority of the Arctic Ocean coastline, </w:t>
      </w:r>
      <w:r w:rsidRPr="00DB3BF3">
        <w:rPr>
          <w:rStyle w:val="StyleUnderline"/>
        </w:rPr>
        <w:t xml:space="preserve">Russia is leveraging this to enhance its global influence, posing a threat to </w:t>
      </w:r>
      <w:r w:rsidRPr="009608C4">
        <w:rPr>
          <w:rStyle w:val="Emphasis"/>
        </w:rPr>
        <w:t>NATO interests</w:t>
      </w:r>
      <w:r w:rsidRPr="00DB3BF3">
        <w:rPr>
          <w:rStyle w:val="StyleUnderline"/>
        </w:rPr>
        <w:t>, and heightening geopolitical competition</w:t>
      </w:r>
      <w:r w:rsidRPr="00DB3BF3">
        <w:rPr>
          <w:sz w:val="16"/>
        </w:rPr>
        <w:t xml:space="preserve">. India’s long-standing alliance with Russia is complex, and the Arctic adds another layer of intricacy. </w:t>
      </w:r>
      <w:r w:rsidRPr="00DB3BF3">
        <w:rPr>
          <w:rStyle w:val="StyleUnderline"/>
        </w:rPr>
        <w:t xml:space="preserve">While India’s </w:t>
      </w:r>
      <w:r w:rsidRPr="009608C4">
        <w:rPr>
          <w:rStyle w:val="Emphasis"/>
        </w:rPr>
        <w:t>energy interests</w:t>
      </w:r>
      <w:r w:rsidRPr="00DB3BF3">
        <w:rPr>
          <w:rStyle w:val="StyleUnderline"/>
        </w:rPr>
        <w:t xml:space="preserve"> are clear, it carries significant risks for </w:t>
      </w:r>
      <w:r w:rsidRPr="009608C4">
        <w:rPr>
          <w:rStyle w:val="Emphasis"/>
        </w:rPr>
        <w:t>long-term climate</w:t>
      </w:r>
      <w:r w:rsidRPr="00DB3BF3">
        <w:rPr>
          <w:rStyle w:val="StyleUnderline"/>
        </w:rPr>
        <w:t xml:space="preserve"> and </w:t>
      </w:r>
      <w:r w:rsidRPr="009608C4">
        <w:rPr>
          <w:rStyle w:val="Emphasis"/>
        </w:rPr>
        <w:t>economic security</w:t>
      </w:r>
      <w:r w:rsidRPr="00DB3BF3">
        <w:rPr>
          <w:sz w:val="16"/>
        </w:rPr>
        <w:t>. China’s increasing Arctic presence further complicates geopolitical balancing and challenges efforts to conserve the Arctic.</w:t>
      </w:r>
    </w:p>
    <w:p w14:paraId="782292E5" w14:textId="77777777" w:rsidR="00EC743A" w:rsidRPr="00DB3BF3" w:rsidRDefault="00EC743A" w:rsidP="00EC743A">
      <w:pPr>
        <w:rPr>
          <w:sz w:val="16"/>
        </w:rPr>
      </w:pPr>
      <w:r w:rsidRPr="00DB3BF3">
        <w:rPr>
          <w:sz w:val="16"/>
        </w:rPr>
        <w:t xml:space="preserve">For India, loss of Arctic sea-ice impacts the monsoons that are critical for its agriculture. </w:t>
      </w:r>
      <w:r w:rsidRPr="00DB3BF3">
        <w:rPr>
          <w:rStyle w:val="StyleUnderline"/>
        </w:rPr>
        <w:t xml:space="preserve">Protecting </w:t>
      </w:r>
      <w:r w:rsidRPr="009608C4">
        <w:rPr>
          <w:rStyle w:val="Emphasis"/>
        </w:rPr>
        <w:t>Arctic sea-ice</w:t>
      </w:r>
      <w:r w:rsidRPr="00DB3BF3">
        <w:rPr>
          <w:rStyle w:val="StyleUnderline"/>
        </w:rPr>
        <w:t xml:space="preserve"> is thus </w:t>
      </w:r>
      <w:r w:rsidRPr="009608C4">
        <w:rPr>
          <w:rStyle w:val="Emphasis"/>
        </w:rPr>
        <w:t>essential</w:t>
      </w:r>
      <w:r w:rsidRPr="00DB3BF3">
        <w:rPr>
          <w:rStyle w:val="StyleUnderline"/>
        </w:rPr>
        <w:t xml:space="preserve"> for India’s goal of becoming an </w:t>
      </w:r>
      <w:r w:rsidRPr="009608C4">
        <w:rPr>
          <w:rStyle w:val="Emphasis"/>
        </w:rPr>
        <w:t>economic superpower</w:t>
      </w:r>
      <w:r w:rsidRPr="00DB3BF3">
        <w:rPr>
          <w:sz w:val="16"/>
        </w:rPr>
        <w:t xml:space="preserve">. </w:t>
      </w:r>
      <w:r w:rsidRPr="00DB3BF3">
        <w:rPr>
          <w:rStyle w:val="StyleUnderline"/>
        </w:rPr>
        <w:t xml:space="preserve">India, therefore, must </w:t>
      </w:r>
      <w:r w:rsidRPr="009608C4">
        <w:rPr>
          <w:rStyle w:val="Emphasis"/>
        </w:rPr>
        <w:t>leverage</w:t>
      </w:r>
      <w:r w:rsidRPr="00DB3BF3">
        <w:rPr>
          <w:rStyle w:val="StyleUnderline"/>
        </w:rPr>
        <w:t xml:space="preserve"> its scien</w:t>
      </w:r>
      <w:r w:rsidRPr="009608C4">
        <w:rPr>
          <w:rStyle w:val="Emphasis"/>
        </w:rPr>
        <w:t>tific research abilities</w:t>
      </w:r>
      <w:r w:rsidRPr="00DB3BF3">
        <w:rPr>
          <w:rStyle w:val="StyleUnderline"/>
        </w:rPr>
        <w:t xml:space="preserve">, per its Arctic Policy to strengthen its </w:t>
      </w:r>
      <w:r w:rsidRPr="009608C4">
        <w:rPr>
          <w:rStyle w:val="Emphasis"/>
        </w:rPr>
        <w:t>research</w:t>
      </w:r>
      <w:r w:rsidRPr="00DB3BF3">
        <w:rPr>
          <w:rStyle w:val="StyleUnderline"/>
        </w:rPr>
        <w:t xml:space="preserve"> and </w:t>
      </w:r>
      <w:r w:rsidRPr="009608C4">
        <w:rPr>
          <w:rStyle w:val="Emphasis"/>
        </w:rPr>
        <w:t>development</w:t>
      </w:r>
      <w:r w:rsidRPr="00DB3BF3">
        <w:rPr>
          <w:rStyle w:val="StyleUnderline"/>
        </w:rPr>
        <w:t xml:space="preserve"> efforts in the region</w:t>
      </w:r>
      <w:r w:rsidRPr="00DB3BF3">
        <w:rPr>
          <w:sz w:val="16"/>
        </w:rPr>
        <w:t xml:space="preserve">. Increased </w:t>
      </w:r>
      <w:r w:rsidRPr="00DB3BF3">
        <w:rPr>
          <w:rStyle w:val="StyleUnderline"/>
        </w:rPr>
        <w:t xml:space="preserve">investment in scientific research and diplomatic initiatives </w:t>
      </w:r>
      <w:proofErr w:type="gramStart"/>
      <w:r w:rsidRPr="00DB3BF3">
        <w:rPr>
          <w:rStyle w:val="StyleUnderline"/>
        </w:rPr>
        <w:t>are</w:t>
      </w:r>
      <w:proofErr w:type="gramEnd"/>
      <w:r w:rsidRPr="00DB3BF3">
        <w:rPr>
          <w:rStyle w:val="StyleUnderline"/>
        </w:rPr>
        <w:t xml:space="preserve"> crucial to highlight the Arctic’s importance</w:t>
      </w:r>
      <w:r w:rsidRPr="00DB3BF3">
        <w:rPr>
          <w:sz w:val="16"/>
        </w:rPr>
        <w:t xml:space="preserve"> as a global common. India should </w:t>
      </w:r>
      <w:r w:rsidRPr="009608C4">
        <w:rPr>
          <w:rStyle w:val="StyleUnderline"/>
        </w:rPr>
        <w:t>use</w:t>
      </w:r>
      <w:r w:rsidRPr="00DB3BF3">
        <w:rPr>
          <w:rStyle w:val="StyleUnderline"/>
        </w:rPr>
        <w:t xml:space="preserve"> its position in </w:t>
      </w:r>
      <w:r w:rsidRPr="009608C4">
        <w:rPr>
          <w:rStyle w:val="Emphasis"/>
        </w:rPr>
        <w:t>global forums</w:t>
      </w:r>
      <w:r w:rsidRPr="00DB3BF3">
        <w:rPr>
          <w:rStyle w:val="StyleUnderline"/>
        </w:rPr>
        <w:t xml:space="preserve"> to advocate for </w:t>
      </w:r>
      <w:r w:rsidRPr="009608C4">
        <w:rPr>
          <w:rStyle w:val="Emphasis"/>
        </w:rPr>
        <w:t>Arctic protection</w:t>
      </w:r>
      <w:r w:rsidRPr="00DB3BF3">
        <w:rPr>
          <w:rStyle w:val="StyleUnderline"/>
        </w:rPr>
        <w:t xml:space="preserve"> and promote </w:t>
      </w:r>
      <w:r w:rsidRPr="009608C4">
        <w:rPr>
          <w:rStyle w:val="Emphasis"/>
        </w:rPr>
        <w:t>sustainable practices</w:t>
      </w:r>
      <w:r w:rsidRPr="00DB3BF3">
        <w:rPr>
          <w:sz w:val="16"/>
        </w:rPr>
        <w:t>.</w:t>
      </w:r>
    </w:p>
    <w:p w14:paraId="616A5A31" w14:textId="77777777" w:rsidR="00EC743A" w:rsidRPr="00DB3BF3" w:rsidRDefault="00EC743A" w:rsidP="00EC743A">
      <w:pPr>
        <w:rPr>
          <w:sz w:val="16"/>
        </w:rPr>
      </w:pPr>
      <w:r w:rsidRPr="00DB3BF3">
        <w:rPr>
          <w:sz w:val="16"/>
        </w:rPr>
        <w:t xml:space="preserve">The </w:t>
      </w:r>
      <w:r w:rsidRPr="00DB3BF3">
        <w:rPr>
          <w:rStyle w:val="StyleUnderline"/>
        </w:rPr>
        <w:t>United States (</w:t>
      </w:r>
      <w:r w:rsidRPr="009608C4">
        <w:rPr>
          <w:rStyle w:val="Emphasis"/>
        </w:rPr>
        <w:t>US</w:t>
      </w:r>
      <w:r w:rsidRPr="00DB3BF3">
        <w:rPr>
          <w:rStyle w:val="StyleUnderline"/>
        </w:rPr>
        <w:t xml:space="preserve">) and </w:t>
      </w:r>
      <w:r w:rsidRPr="009608C4">
        <w:rPr>
          <w:rStyle w:val="Emphasis"/>
        </w:rPr>
        <w:t>India</w:t>
      </w:r>
      <w:r w:rsidRPr="00DB3BF3">
        <w:rPr>
          <w:rStyle w:val="StyleUnderline"/>
        </w:rPr>
        <w:t xml:space="preserve"> share a vested interest in safeguarding the Arctic</w:t>
      </w:r>
      <w:r w:rsidRPr="00DB3BF3">
        <w:rPr>
          <w:sz w:val="16"/>
        </w:rPr>
        <w:t xml:space="preserve">. For India, stringent regulation of commercial and military activities in the Arctic is crucial to avoid further </w:t>
      </w:r>
      <w:proofErr w:type="spellStart"/>
      <w:r w:rsidRPr="00DB3BF3">
        <w:rPr>
          <w:sz w:val="16"/>
        </w:rPr>
        <w:t>destabilising</w:t>
      </w:r>
      <w:proofErr w:type="spellEnd"/>
      <w:r w:rsidRPr="00DB3BF3">
        <w:rPr>
          <w:sz w:val="16"/>
        </w:rPr>
        <w:t xml:space="preserve"> the monsoon. Similarly, the </w:t>
      </w:r>
      <w:r w:rsidRPr="00DB3BF3">
        <w:rPr>
          <w:rStyle w:val="Emphasis"/>
        </w:rPr>
        <w:t>US</w:t>
      </w:r>
      <w:r w:rsidRPr="00DB3BF3">
        <w:rPr>
          <w:rStyle w:val="StyleUnderline"/>
        </w:rPr>
        <w:t xml:space="preserve"> seeks to prevent </w:t>
      </w:r>
      <w:r w:rsidRPr="00DB3BF3">
        <w:rPr>
          <w:rStyle w:val="Emphasis"/>
        </w:rPr>
        <w:t>exacerbating climate</w:t>
      </w:r>
      <w:r w:rsidRPr="00DB3BF3">
        <w:rPr>
          <w:rStyle w:val="StyleUnderline"/>
        </w:rPr>
        <w:t xml:space="preserve"> damage while strategically </w:t>
      </w:r>
      <w:r w:rsidRPr="00DB3BF3">
        <w:rPr>
          <w:rStyle w:val="Emphasis"/>
        </w:rPr>
        <w:t>countering Russia</w:t>
      </w:r>
      <w:r w:rsidRPr="00DB3BF3">
        <w:rPr>
          <w:rStyle w:val="StyleUnderline"/>
        </w:rPr>
        <w:t xml:space="preserve"> by </w:t>
      </w:r>
      <w:r w:rsidRPr="00DB3BF3">
        <w:rPr>
          <w:rStyle w:val="Emphasis"/>
        </w:rPr>
        <w:t>limiting</w:t>
      </w:r>
      <w:r w:rsidRPr="00DB3BF3">
        <w:rPr>
          <w:rStyle w:val="StyleUnderline"/>
        </w:rPr>
        <w:t xml:space="preserve"> its </w:t>
      </w:r>
      <w:r w:rsidRPr="00DB3BF3">
        <w:rPr>
          <w:rStyle w:val="Emphasis"/>
        </w:rPr>
        <w:t>influence</w:t>
      </w:r>
      <w:r w:rsidRPr="00DB3BF3">
        <w:rPr>
          <w:rStyle w:val="StyleUnderline"/>
        </w:rPr>
        <w:t xml:space="preserve"> in the Arctic</w:t>
      </w:r>
      <w:r w:rsidRPr="00DB3BF3">
        <w:rPr>
          <w:sz w:val="16"/>
        </w:rPr>
        <w:t xml:space="preserve">. </w:t>
      </w:r>
      <w:r w:rsidRPr="00DB3BF3">
        <w:rPr>
          <w:rStyle w:val="Emphasis"/>
        </w:rPr>
        <w:t>Arctic cooperation</w:t>
      </w:r>
      <w:r w:rsidRPr="00DB3BF3">
        <w:rPr>
          <w:rStyle w:val="StyleUnderline"/>
        </w:rPr>
        <w:t xml:space="preserve"> offers </w:t>
      </w:r>
      <w:r w:rsidRPr="00DB3BF3">
        <w:rPr>
          <w:rStyle w:val="Emphasis"/>
        </w:rPr>
        <w:t>mutual benefits</w:t>
      </w:r>
      <w:r w:rsidRPr="00DB3BF3">
        <w:rPr>
          <w:rStyle w:val="StyleUnderline"/>
        </w:rPr>
        <w:t xml:space="preserve"> for both nations, provided a </w:t>
      </w:r>
      <w:r w:rsidRPr="00DB3BF3">
        <w:rPr>
          <w:rStyle w:val="Emphasis"/>
        </w:rPr>
        <w:t>science-based approach</w:t>
      </w:r>
      <w:r w:rsidRPr="00DB3BF3">
        <w:rPr>
          <w:rStyle w:val="StyleUnderline"/>
        </w:rPr>
        <w:t xml:space="preserve"> cantered on climate protection shapes their </w:t>
      </w:r>
      <w:r w:rsidRPr="00DB3BF3">
        <w:rPr>
          <w:rStyle w:val="Emphasis"/>
        </w:rPr>
        <w:t>bilateral strategy</w:t>
      </w:r>
      <w:r w:rsidRPr="00DB3BF3">
        <w:rPr>
          <w:sz w:val="16"/>
        </w:rPr>
        <w:t xml:space="preserve">. </w:t>
      </w:r>
      <w:r w:rsidRPr="00DB3BF3">
        <w:rPr>
          <w:rStyle w:val="StyleUnderline"/>
        </w:rPr>
        <w:t xml:space="preserve">Collaborating with the US on climate and scientific research in the Arctic can help </w:t>
      </w:r>
      <w:r w:rsidRPr="00DB3BF3">
        <w:rPr>
          <w:rStyle w:val="Emphasis"/>
        </w:rPr>
        <w:t>balance</w:t>
      </w:r>
      <w:r w:rsidRPr="00DB3BF3">
        <w:rPr>
          <w:rStyle w:val="StyleUnderline"/>
        </w:rPr>
        <w:t xml:space="preserve"> these </w:t>
      </w:r>
      <w:r w:rsidRPr="00DB3BF3">
        <w:rPr>
          <w:rStyle w:val="Emphasis"/>
        </w:rPr>
        <w:t>interests</w:t>
      </w:r>
      <w:r w:rsidRPr="00DB3BF3">
        <w:rPr>
          <w:sz w:val="16"/>
        </w:rPr>
        <w:t>. India’s historical ties to the Arctic, coupled with its growing economic and geopolitical clout, provide a strong foundation for such efforts.</w:t>
      </w:r>
    </w:p>
    <w:p w14:paraId="48130582" w14:textId="77777777" w:rsidR="00EC743A" w:rsidRPr="00DB3BF3" w:rsidRDefault="00EC743A" w:rsidP="00EC743A">
      <w:pPr>
        <w:rPr>
          <w:sz w:val="16"/>
        </w:rPr>
      </w:pPr>
      <w:r w:rsidRPr="00DB3BF3">
        <w:rPr>
          <w:sz w:val="16"/>
        </w:rPr>
        <w:t xml:space="preserve">India’s ability to navigate historical divides and align positions among the Global South </w:t>
      </w:r>
      <w:r w:rsidRPr="00DB3BF3">
        <w:rPr>
          <w:rStyle w:val="StyleUnderline"/>
        </w:rPr>
        <w:t xml:space="preserve">holds the potential to forge a </w:t>
      </w:r>
      <w:r w:rsidRPr="00DB3BF3">
        <w:rPr>
          <w:rStyle w:val="Emphasis"/>
        </w:rPr>
        <w:t>united approach</w:t>
      </w:r>
      <w:r w:rsidRPr="00DB3BF3">
        <w:rPr>
          <w:rStyle w:val="StyleUnderline"/>
        </w:rPr>
        <w:t xml:space="preserve"> in safeguarding the crucial </w:t>
      </w:r>
      <w:r w:rsidRPr="00DB3BF3">
        <w:rPr>
          <w:rStyle w:val="Emphasis"/>
        </w:rPr>
        <w:t>Arctic ecosystem</w:t>
      </w:r>
      <w:r w:rsidRPr="00DB3BF3">
        <w:rPr>
          <w:sz w:val="16"/>
        </w:rPr>
        <w:t xml:space="preserve">. India must </w:t>
      </w:r>
      <w:r w:rsidRPr="00E4347B">
        <w:rPr>
          <w:rStyle w:val="StyleUnderline"/>
        </w:rPr>
        <w:t xml:space="preserve">help </w:t>
      </w:r>
      <w:r w:rsidRPr="0009329C">
        <w:rPr>
          <w:rStyle w:val="Emphasis"/>
        </w:rPr>
        <w:t>pivot away</w:t>
      </w:r>
      <w:r w:rsidRPr="00E4347B">
        <w:rPr>
          <w:rStyle w:val="StyleUnderline"/>
        </w:rPr>
        <w:t xml:space="preserve"> from </w:t>
      </w:r>
      <w:r w:rsidRPr="00E4347B">
        <w:rPr>
          <w:rStyle w:val="Emphasis"/>
        </w:rPr>
        <w:t>further exploitation</w:t>
      </w:r>
      <w:r w:rsidRPr="00E4347B">
        <w:rPr>
          <w:rStyle w:val="StyleUnderline"/>
        </w:rPr>
        <w:t xml:space="preserve"> of the </w:t>
      </w:r>
      <w:r w:rsidRPr="00E4347B">
        <w:rPr>
          <w:rStyle w:val="Emphasis"/>
        </w:rPr>
        <w:t>Arctic</w:t>
      </w:r>
      <w:r w:rsidRPr="00DB3BF3">
        <w:rPr>
          <w:sz w:val="16"/>
        </w:rPr>
        <w:t>, which will disproportionately impact the Global South.</w:t>
      </w:r>
    </w:p>
    <w:p w14:paraId="1CC721CC" w14:textId="77777777" w:rsidR="00EC743A" w:rsidRPr="00A07B91" w:rsidRDefault="00EC743A" w:rsidP="00763764">
      <w:pPr>
        <w:pStyle w:val="Heading4"/>
        <w:rPr>
          <w:rFonts w:eastAsia="Times New Roman"/>
        </w:rPr>
      </w:pPr>
      <w:r>
        <w:rPr>
          <w:rFonts w:eastAsia="Times New Roman"/>
        </w:rPr>
        <w:t>Arctic sustainability collapse</w:t>
      </w:r>
      <w:r w:rsidRPr="00A07B91">
        <w:rPr>
          <w:rFonts w:eastAsia="Times New Roman"/>
        </w:rPr>
        <w:t xml:space="preserve"> risks global ecological collapse and extinction</w:t>
      </w:r>
    </w:p>
    <w:p w14:paraId="234D6975" w14:textId="0362BE89" w:rsidR="00EC743A" w:rsidRPr="00A07B91" w:rsidRDefault="00EC743A" w:rsidP="00EC743A">
      <w:pPr>
        <w:rPr>
          <w:rFonts w:eastAsia="Calibri"/>
        </w:rPr>
      </w:pPr>
      <w:r w:rsidRPr="00A07B91">
        <w:rPr>
          <w:rFonts w:eastAsia="Calibri"/>
        </w:rPr>
        <w:t xml:space="preserve">Michael </w:t>
      </w:r>
      <w:r w:rsidRPr="00A07B91">
        <w:rPr>
          <w:rFonts w:eastAsia="Calibri"/>
          <w:b/>
          <w:bCs/>
          <w:sz w:val="26"/>
        </w:rPr>
        <w:t>Huft,</w:t>
      </w:r>
      <w:r w:rsidRPr="00A07B91">
        <w:rPr>
          <w:rFonts w:eastAsia="Calibri"/>
        </w:rPr>
        <w:t xml:space="preserve"> 20</w:t>
      </w:r>
      <w:r w:rsidRPr="00A07B91">
        <w:rPr>
          <w:rFonts w:eastAsia="Calibri"/>
          <w:b/>
          <w:bCs/>
          <w:sz w:val="26"/>
        </w:rPr>
        <w:t>23</w:t>
      </w:r>
      <w:r w:rsidRPr="00A07B91">
        <w:rPr>
          <w:rFonts w:eastAsia="Calibri"/>
        </w:rPr>
        <w:t xml:space="preserve"> –PhD in Biology from the University of Michigan, JD from Northwestern, BS in Physics from Notre Dame, editor of the Great Lakes Botanist  “BOOK REVIEW” THE GREAT LAKES BOTANIST, </w:t>
      </w:r>
      <w:hyperlink r:id="rId8" w:history="1">
        <w:r w:rsidRPr="00A07B91">
          <w:rPr>
            <w:rFonts w:eastAsia="Calibri"/>
            <w:color w:val="0563C1"/>
            <w:u w:val="single"/>
          </w:rPr>
          <w:t>https://journals.publishing.umich.edu/glbot/article/id/5016/</w:t>
        </w:r>
      </w:hyperlink>
      <w:r w:rsidRPr="00A07B91">
        <w:rPr>
          <w:rFonts w:eastAsia="Calibri"/>
        </w:rPr>
        <w:t xml:space="preserve">  //DH</w:t>
      </w:r>
    </w:p>
    <w:p w14:paraId="6BD3665F" w14:textId="77777777" w:rsidR="00EC743A" w:rsidRPr="00A07B91" w:rsidRDefault="00EC743A" w:rsidP="00EC743A">
      <w:pPr>
        <w:rPr>
          <w:rFonts w:eastAsia="Calibri"/>
        </w:rPr>
      </w:pPr>
      <w:r w:rsidRPr="00A07B91">
        <w:rPr>
          <w:rFonts w:eastAsia="Calibri"/>
        </w:rPr>
        <w:t xml:space="preserve">Though small or local ecosystems may collapse from time to time from a variety of causes, </w:t>
      </w:r>
      <w:r w:rsidRPr="00A07B91">
        <w:rPr>
          <w:rFonts w:eastAsia="Calibri"/>
          <w:u w:val="single"/>
        </w:rPr>
        <w:t>scientists are becoming aware of the possibility of</w:t>
      </w:r>
      <w:r w:rsidRPr="00A07B91">
        <w:rPr>
          <w:rFonts w:eastAsia="Calibri"/>
        </w:rPr>
        <w:t xml:space="preserve"> large-scale, or even </w:t>
      </w:r>
      <w:r w:rsidRPr="00A07B91">
        <w:rPr>
          <w:rFonts w:eastAsia="Calibri"/>
          <w:u w:val="single"/>
        </w:rPr>
        <w:t xml:space="preserve">global, ecosystem collapse </w:t>
      </w:r>
      <w:proofErr w:type="gramStart"/>
      <w:r w:rsidRPr="00A07B91">
        <w:rPr>
          <w:rFonts w:eastAsia="Calibri"/>
          <w:u w:val="single"/>
        </w:rPr>
        <w:t>as a consequence of</w:t>
      </w:r>
      <w:proofErr w:type="gramEnd"/>
      <w:r w:rsidRPr="00A07B91">
        <w:rPr>
          <w:rFonts w:eastAsia="Calibri"/>
          <w:u w:val="single"/>
        </w:rPr>
        <w:t xml:space="preserve"> global warming,</w:t>
      </w:r>
      <w:r w:rsidRPr="00A07B91">
        <w:rPr>
          <w:rFonts w:eastAsia="Calibri"/>
        </w:rPr>
        <w:t xml:space="preserve"> particularly under a Plan A scenario. Perhaps the </w:t>
      </w:r>
      <w:r w:rsidRPr="00A07B91">
        <w:rPr>
          <w:rFonts w:eastAsia="Calibri"/>
          <w:u w:val="single"/>
        </w:rPr>
        <w:t xml:space="preserve">most </w:t>
      </w:r>
      <w:r w:rsidRPr="00A07B91">
        <w:rPr>
          <w:rFonts w:eastAsia="Calibri"/>
          <w:u w:val="single"/>
        </w:rPr>
        <w:lastRenderedPageBreak/>
        <w:t>obvious</w:t>
      </w:r>
      <w:r w:rsidRPr="00A07B91">
        <w:rPr>
          <w:rFonts w:eastAsia="Calibri"/>
        </w:rPr>
        <w:t xml:space="preserve"> such event </w:t>
      </w:r>
      <w:r w:rsidRPr="00A07B91">
        <w:rPr>
          <w:rFonts w:eastAsia="Calibri"/>
          <w:u w:val="single"/>
        </w:rPr>
        <w:t>would be the collapse of the oceanic ecosystem resulting from ocean acidification</w:t>
      </w:r>
      <w:r w:rsidRPr="00A07B91">
        <w:rPr>
          <w:rFonts w:eastAsia="Calibri"/>
        </w:rPr>
        <w:t xml:space="preserve">, which would destroy coral reefs and prevent the formation of the calcium skeletons or exoskeletons of many marine animals, but most pertinently of foraminifera, which are the base of many oceanic food chains. Attention has also focused on the possibility of more extensive collapse on land. A 2004 study (Thomas et al. 2004) found that under a </w:t>
      </w:r>
      <w:proofErr w:type="gramStart"/>
      <w:r w:rsidRPr="00A07B91">
        <w:rPr>
          <w:rFonts w:eastAsia="Calibri"/>
        </w:rPr>
        <w:t>business as usual</w:t>
      </w:r>
      <w:proofErr w:type="gramEnd"/>
      <w:r w:rsidRPr="00A07B91">
        <w:rPr>
          <w:rFonts w:eastAsia="Calibri"/>
        </w:rPr>
        <w:t xml:space="preserve"> scenario, 15–</w:t>
      </w:r>
      <w:r w:rsidRPr="00A07B91">
        <w:rPr>
          <w:rFonts w:eastAsia="Calibri"/>
          <w:u w:val="single"/>
        </w:rPr>
        <w:t>37 percent of land animal and plant species would be committed to extinction by 2050</w:t>
      </w:r>
      <w:r w:rsidRPr="00A07B91">
        <w:rPr>
          <w:rFonts w:eastAsia="Calibri"/>
        </w:rPr>
        <w:t xml:space="preserve">. Griffin notes that a 2007 study concluded that the </w:t>
      </w:r>
      <w:r w:rsidRPr="00A07B91">
        <w:rPr>
          <w:rFonts w:eastAsia="Calibri"/>
          <w:u w:val="single"/>
        </w:rPr>
        <w:t xml:space="preserve">plankton, edible fish, bees, and topsoil, all of them </w:t>
      </w:r>
      <w:r w:rsidRPr="00A07B91">
        <w:rPr>
          <w:rFonts w:eastAsia="Calibri"/>
          <w:b/>
          <w:iCs/>
          <w:u w:val="single"/>
          <w:bdr w:val="single" w:sz="8" w:space="0" w:color="auto"/>
        </w:rPr>
        <w:t>essential to human survival</w:t>
      </w:r>
      <w:r w:rsidRPr="00A07B91">
        <w:rPr>
          <w:rFonts w:eastAsia="Calibri"/>
          <w:u w:val="single"/>
        </w:rPr>
        <w:t>, are in severe danger</w:t>
      </w:r>
      <w:r w:rsidRPr="00A07B91">
        <w:rPr>
          <w:rFonts w:eastAsia="Calibri"/>
        </w:rPr>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280B458C" w14:textId="77777777" w:rsidR="00EC743A" w:rsidRPr="00A07B91" w:rsidRDefault="00EC743A" w:rsidP="00EC743A">
      <w:pPr>
        <w:rPr>
          <w:rFonts w:eastAsia="Calibri"/>
        </w:rPr>
      </w:pPr>
      <w:r w:rsidRPr="00A07B91">
        <w:rPr>
          <w:rFonts w:eastAsia="Calibri"/>
        </w:rPr>
        <w:t xml:space="preserve">An important study discussed by Griffin attempts to recognize </w:t>
      </w:r>
      <w:r w:rsidRPr="00A07B91">
        <w:rPr>
          <w:rFonts w:eastAsia="Calibri"/>
          <w:u w:val="single"/>
        </w:rPr>
        <w:t>planetary boundaries that must be observed to prevent global ecosystem collapse</w:t>
      </w:r>
      <w:r w:rsidRPr="00A07B91">
        <w:rPr>
          <w:rFonts w:eastAsia="Calibri"/>
        </w:rPr>
        <w:t xml:space="preserve"> (</w:t>
      </w:r>
      <w:proofErr w:type="spellStart"/>
      <w:r w:rsidRPr="00A07B91">
        <w:rPr>
          <w:rFonts w:eastAsia="Calibri"/>
        </w:rPr>
        <w:t>Rockström</w:t>
      </w:r>
      <w:proofErr w:type="spellEnd"/>
      <w:r w:rsidRPr="00A07B91">
        <w:rPr>
          <w:rFonts w:eastAsia="Calibri"/>
        </w:rPr>
        <w:t xml:space="preserve">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w:t>
      </w:r>
      <w:proofErr w:type="gramStart"/>
      <w:r w:rsidRPr="00A07B91">
        <w:rPr>
          <w:rFonts w:eastAsia="Calibri"/>
        </w:rPr>
        <w:t>in order to</w:t>
      </w:r>
      <w:proofErr w:type="gramEnd"/>
      <w:r w:rsidRPr="00A07B91">
        <w:rPr>
          <w:rFonts w:eastAsia="Calibri"/>
        </w:rPr>
        <w:t xml:space="preserve"> avoid catastrophic environmental change on a planetary scale. They refer to the preconditions as thresholds—a concept that is </w:t>
      </w:r>
      <w:proofErr w:type="gramStart"/>
      <w:r w:rsidRPr="00A07B91">
        <w:rPr>
          <w:rFonts w:eastAsia="Calibri"/>
        </w:rPr>
        <w:t>similar to</w:t>
      </w:r>
      <w:proofErr w:type="gramEnd"/>
      <w:r w:rsidRPr="00A07B91">
        <w:rPr>
          <w:rFonts w:eastAsia="Calibri"/>
        </w:rPr>
        <w:t xml:space="preserve"> the tipping points we have already discussed with respect to irreversible changes brought on by climate change. Transgressing one or more of these thresholds could lead to an abrupt change in the global ecosystem. Since we have no precise knowledge of these thresholds, </w:t>
      </w:r>
      <w:proofErr w:type="gramStart"/>
      <w:r w:rsidRPr="00A07B91">
        <w:rPr>
          <w:rFonts w:eastAsia="Calibri"/>
        </w:rPr>
        <w:t>in particular when</w:t>
      </w:r>
      <w:proofErr w:type="gramEnd"/>
      <w:r w:rsidRPr="00A07B91">
        <w:rPr>
          <w:rFonts w:eastAsia="Calibri"/>
        </w:rPr>
        <w:t xml:space="preserve">, or under what conditions, they would be triggered, the authors call for study of the dynamics of these thresholds and the associated </w:t>
      </w:r>
      <w:proofErr w:type="gramStart"/>
      <w:r w:rsidRPr="00A07B91">
        <w:rPr>
          <w:rFonts w:eastAsia="Calibri"/>
        </w:rPr>
        <w:t>feedbacks</w:t>
      </w:r>
      <w:proofErr w:type="gramEnd"/>
      <w:r w:rsidRPr="00A07B91">
        <w:rPr>
          <w:rFonts w:eastAsia="Calibri"/>
        </w:rPr>
        <w:t xml:space="preserve"> on a continental and global scale. They suggest that we agree on a set of boundaries within which we can expect to operate safely. At one point it was assumed that a 4°C rise in global temperatures would provide safety for global ecosystems, but </w:t>
      </w:r>
      <w:r w:rsidRPr="00A07B91">
        <w:rPr>
          <w:rFonts w:eastAsia="Calibri"/>
          <w:u w:val="single"/>
        </w:rPr>
        <w:t>most scientists</w:t>
      </w:r>
      <w:r w:rsidRPr="00A07B91">
        <w:rPr>
          <w:rFonts w:eastAsia="Calibri"/>
        </w:rPr>
        <w:t xml:space="preserve"> later came to </w:t>
      </w:r>
      <w:r w:rsidRPr="00A07B91">
        <w:rPr>
          <w:rFonts w:eastAsia="Calibri"/>
          <w:u w:val="single"/>
        </w:rPr>
        <w:t>believe that no more than a 2°C rise will guarantee safety</w:t>
      </w:r>
      <w:r w:rsidRPr="00A07B91">
        <w:rPr>
          <w:rFonts w:eastAsia="Calibri"/>
        </w:rPr>
        <w:t xml:space="preserve">. However, </w:t>
      </w:r>
      <w:proofErr w:type="spellStart"/>
      <w:r w:rsidRPr="00A07B91">
        <w:rPr>
          <w:rFonts w:eastAsia="Calibri"/>
        </w:rPr>
        <w:t>Rockström</w:t>
      </w:r>
      <w:proofErr w:type="spellEnd"/>
      <w:r w:rsidRPr="00A07B91">
        <w:rPr>
          <w:rFonts w:eastAsia="Calibri"/>
        </w:rPr>
        <w:t xml:space="preserve">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w:t>
      </w:r>
      <w:proofErr w:type="gramStart"/>
      <w:r w:rsidRPr="00A07B91">
        <w:rPr>
          <w:rFonts w:eastAsia="Calibri"/>
        </w:rPr>
        <w:t>and also</w:t>
      </w:r>
      <w:proofErr w:type="gramEnd"/>
      <w:r w:rsidRPr="00A07B91">
        <w:rPr>
          <w:rFonts w:eastAsia="Calibri"/>
        </w:rPr>
        <w:t xml:space="preserve"> to ensure that no further boundaries are passed.</w:t>
      </w:r>
    </w:p>
    <w:p w14:paraId="5377C93A" w14:textId="77777777" w:rsidR="00EC743A" w:rsidRPr="00A07B91" w:rsidRDefault="00EC743A" w:rsidP="00EC743A">
      <w:pPr>
        <w:rPr>
          <w:rFonts w:eastAsia="Calibri"/>
        </w:rPr>
      </w:pPr>
      <w:r w:rsidRPr="00A07B91">
        <w:rPr>
          <w:rFonts w:eastAsia="Calibri"/>
        </w:rPr>
        <w:t xml:space="preserve">Griffin agrees with numerous scientists that </w:t>
      </w:r>
      <w:r w:rsidRPr="00A07B91">
        <w:rPr>
          <w:rFonts w:eastAsia="Calibri"/>
          <w:u w:val="single"/>
        </w:rPr>
        <w:t xml:space="preserve">the release of methane from permafrost in the Arctic poses the </w:t>
      </w:r>
      <w:r w:rsidRPr="00A07B91">
        <w:rPr>
          <w:rFonts w:eastAsia="Calibri"/>
          <w:b/>
          <w:iCs/>
          <w:u w:val="single"/>
          <w:bdr w:val="single" w:sz="8" w:space="0" w:color="auto"/>
        </w:rPr>
        <w:t xml:space="preserve">greatest threat </w:t>
      </w:r>
      <w:r w:rsidRPr="00A07B91">
        <w:rPr>
          <w:rFonts w:eastAsia="Calibri"/>
          <w:u w:val="single"/>
        </w:rPr>
        <w:t>of collapse of the global ecosystem</w:t>
      </w:r>
      <w:r w:rsidRPr="00A07B91">
        <w:rPr>
          <w:rFonts w:eastAsia="Calibri"/>
        </w:rPr>
        <w:t xml:space="preserve">. Permafrost is the expanse of soils in the Arctic that has been frozen since the most recent glacial period. It contains vast amounts of carbon from dead animals and plants, primarily in the form of methane. It is estimated that </w:t>
      </w:r>
      <w:r w:rsidRPr="00A07B91">
        <w:rPr>
          <w:rFonts w:eastAsia="Calibri"/>
          <w:u w:val="single"/>
        </w:rPr>
        <w:t>the carbon in the permafrost constitutes half of all the carbon stored in the earth’s soils</w:t>
      </w:r>
      <w:r w:rsidRPr="00A07B91">
        <w:rPr>
          <w:rFonts w:eastAsia="Calibri"/>
        </w:rPr>
        <w:t xml:space="preserve">. If it were all to be released, </w:t>
      </w:r>
      <w:r w:rsidRPr="00A07B91">
        <w:rPr>
          <w:rFonts w:eastAsia="Calibri"/>
          <w:u w:val="single"/>
        </w:rPr>
        <w:t xml:space="preserve">it would constitute </w:t>
      </w:r>
      <w:r w:rsidRPr="00A07B91">
        <w:rPr>
          <w:rFonts w:eastAsia="Calibri"/>
        </w:rPr>
        <w:t xml:space="preserve">four or </w:t>
      </w:r>
      <w:r w:rsidRPr="00A07B91">
        <w:rPr>
          <w:rFonts w:eastAsia="Calibri"/>
          <w:b/>
          <w:iCs/>
          <w:u w:val="single"/>
          <w:bdr w:val="single" w:sz="8" w:space="0" w:color="auto"/>
        </w:rPr>
        <w:t>five times</w:t>
      </w:r>
      <w:r w:rsidRPr="00A07B91">
        <w:rPr>
          <w:rFonts w:eastAsia="Calibri"/>
          <w:u w:val="single"/>
        </w:rPr>
        <w:t xml:space="preserve"> all the carbon that has been released by human activity since 1850</w:t>
      </w:r>
      <w:r w:rsidRPr="00A07B91">
        <w:rPr>
          <w:rFonts w:eastAsia="Calibri"/>
        </w:rPr>
        <w:t xml:space="preserve">. The concern is heightened because </w:t>
      </w:r>
      <w:r w:rsidRPr="00A07B91">
        <w:rPr>
          <w:rFonts w:eastAsia="Calibri"/>
          <w:u w:val="single"/>
        </w:rPr>
        <w:t>the Arctic is warming twice as fast as the rest of the planet, which makes thawing of the permafrost, and the consequent release of methane, even more likely.</w:t>
      </w:r>
      <w:r w:rsidRPr="00A07B91">
        <w:rPr>
          <w:rFonts w:eastAsia="Calibri"/>
        </w:rPr>
        <w:t xml:space="preserve"> This is particularly so, since most of the carbon is in the top three meters of the permafrost. If the permafrost is on dry land, the carbon will be broken down by oxygen-breathing bacteria and released as CO2, whereas if it is </w:t>
      </w:r>
      <w:r w:rsidRPr="00A07B91">
        <w:rPr>
          <w:rFonts w:eastAsia="Calibri"/>
        </w:rPr>
        <w:lastRenderedPageBreak/>
        <w:t xml:space="preserve">below a wetland, it will be released as methane, which is a far more potent greenhouse gas than CO2. It was once thought that the release of methane from permafrost was a minor problem that would take place only in the distant future. But </w:t>
      </w:r>
      <w:r w:rsidRPr="00A07B91">
        <w:rPr>
          <w:rFonts w:eastAsia="Calibri"/>
          <w:u w:val="single"/>
        </w:rPr>
        <w:t>there is</w:t>
      </w:r>
      <w:r w:rsidRPr="00A07B91">
        <w:rPr>
          <w:rFonts w:eastAsia="Calibri"/>
        </w:rPr>
        <w:t xml:space="preserve"> now </w:t>
      </w:r>
      <w:r w:rsidRPr="00A07B91">
        <w:rPr>
          <w:rFonts w:eastAsia="Calibri"/>
          <w:u w:val="single"/>
        </w:rPr>
        <w:t>strong evidence that the release is happening now.</w:t>
      </w:r>
      <w:r w:rsidRPr="00A07B91">
        <w:rPr>
          <w:rFonts w:eastAsia="Calibri"/>
        </w:rPr>
        <w:t xml:space="preserve"> In recent years, the shallow waters off </w:t>
      </w:r>
      <w:r w:rsidRPr="00A07B91">
        <w:rPr>
          <w:rFonts w:eastAsia="Calibri"/>
          <w:u w:val="single"/>
        </w:rPr>
        <w:t>the Arctic coast of eastern Siberia</w:t>
      </w:r>
      <w:r w:rsidRPr="00A07B91">
        <w:rPr>
          <w:rFonts w:eastAsia="Calibri"/>
        </w:rPr>
        <w:t xml:space="preserve"> on what is known as the Arctic shelf </w:t>
      </w:r>
      <w:r w:rsidRPr="00A07B91">
        <w:rPr>
          <w:rFonts w:eastAsia="Calibri"/>
          <w:u w:val="single"/>
        </w:rPr>
        <w:t>is saturated with methane</w:t>
      </w:r>
      <w:r w:rsidRPr="00A07B91">
        <w:rPr>
          <w:rFonts w:eastAsia="Calibri"/>
        </w:rPr>
        <w:t xml:space="preserve">, which was later shown to be arising from underwater permafrost. </w:t>
      </w:r>
      <w:r w:rsidRPr="00A07B91">
        <w:rPr>
          <w:rFonts w:eastAsia="Calibri"/>
          <w:u w:val="single"/>
        </w:rPr>
        <w:t>If business as usual continues, the release of even a portion of the methane stored in the shelf is released, that could trigger substantial abrupt warming</w:t>
      </w:r>
      <w:r w:rsidRPr="00A07B91">
        <w:rPr>
          <w:rFonts w:eastAsia="Calibri"/>
        </w:rPr>
        <w:t xml:space="preserve">. Because of the increased warming, </w:t>
      </w:r>
      <w:r w:rsidRPr="00A07B91">
        <w:rPr>
          <w:rFonts w:eastAsia="Calibri"/>
          <w:u w:val="single"/>
        </w:rPr>
        <w:t xml:space="preserve">the methane release will become self-sustaining as a positive feedback loop, leading </w:t>
      </w:r>
      <w:r w:rsidRPr="00A07B91">
        <w:rPr>
          <w:rFonts w:eastAsia="Calibri"/>
          <w:b/>
          <w:iCs/>
          <w:u w:val="single"/>
          <w:bdr w:val="single" w:sz="8" w:space="0" w:color="auto"/>
        </w:rPr>
        <w:t>to runaway warming</w:t>
      </w:r>
      <w:r w:rsidRPr="00A07B91">
        <w:rPr>
          <w:rFonts w:eastAsia="Calibri"/>
          <w:u w:val="single"/>
        </w:rPr>
        <w:t xml:space="preserve"> and </w:t>
      </w:r>
      <w:r w:rsidRPr="00A07B91">
        <w:rPr>
          <w:rFonts w:eastAsia="Calibri"/>
          <w:b/>
          <w:iCs/>
          <w:u w:val="single"/>
          <w:bdr w:val="single" w:sz="8" w:space="0" w:color="auto"/>
        </w:rPr>
        <w:t>ecological collapse</w:t>
      </w:r>
      <w:r w:rsidRPr="00A07B91">
        <w:rPr>
          <w:rFonts w:eastAsia="Calibri"/>
          <w:u w:val="single"/>
        </w:rPr>
        <w:t>.</w:t>
      </w:r>
      <w:r w:rsidRPr="00A07B91">
        <w:rPr>
          <w:rFonts w:eastAsia="Calibri"/>
        </w:rPr>
        <w:t xml:space="preserve"> In 2013, it was discovered that permafrost in the Antarctic region is also subject to warming and release of carbon.</w:t>
      </w:r>
    </w:p>
    <w:p w14:paraId="356F86D8" w14:textId="77777777" w:rsidR="00EC743A" w:rsidRDefault="00EC743A" w:rsidP="00EC743A"/>
    <w:p w14:paraId="79750F11" w14:textId="77777777" w:rsidR="00763764" w:rsidRPr="00763764" w:rsidRDefault="00763764" w:rsidP="00763764"/>
    <w:p w14:paraId="1294DEF8" w14:textId="51AD1E6D" w:rsidR="00EC743A" w:rsidRPr="001D4A77" w:rsidRDefault="00EC743A" w:rsidP="00763764">
      <w:pPr>
        <w:pStyle w:val="Heading4"/>
        <w:rPr>
          <w:rFonts w:eastAsia="Times New Roman"/>
        </w:rPr>
      </w:pPr>
      <w:r w:rsidRPr="001D4A77">
        <w:rPr>
          <w:rFonts w:eastAsia="Times New Roman"/>
        </w:rPr>
        <w:t xml:space="preserve">Absent </w:t>
      </w:r>
      <w:r w:rsidRPr="001D4A77">
        <w:rPr>
          <w:rFonts w:eastAsia="Times New Roman"/>
          <w:u w:val="single"/>
        </w:rPr>
        <w:t>better understanding</w:t>
      </w:r>
      <w:r w:rsidRPr="001D4A77">
        <w:rPr>
          <w:rFonts w:eastAsia="Times New Roman"/>
        </w:rPr>
        <w:t xml:space="preserve"> about Himalayan Climate Change, </w:t>
      </w:r>
      <w:r w:rsidRPr="001D4A77">
        <w:rPr>
          <w:rFonts w:eastAsia="Times New Roman"/>
          <w:u w:val="single"/>
        </w:rPr>
        <w:t>causes state failure &amp; Nuke war</w:t>
      </w:r>
      <w:r w:rsidRPr="001D4A77">
        <w:rPr>
          <w:rFonts w:eastAsia="Times New Roman"/>
        </w:rPr>
        <w:t xml:space="preserve"> between India, Pakistan, and China---</w:t>
      </w:r>
      <w:r>
        <w:rPr>
          <w:rFonts w:eastAsia="Times New Roman"/>
        </w:rPr>
        <w:t>c</w:t>
      </w:r>
      <w:r w:rsidRPr="001D4A77">
        <w:rPr>
          <w:rFonts w:eastAsia="Times New Roman"/>
        </w:rPr>
        <w:t xml:space="preserve">auses </w:t>
      </w:r>
      <w:r w:rsidRPr="001D4A77">
        <w:rPr>
          <w:rFonts w:eastAsia="Times New Roman"/>
          <w:u w:val="single"/>
        </w:rPr>
        <w:t>US draw in</w:t>
      </w:r>
    </w:p>
    <w:p w14:paraId="743A830B" w14:textId="77777777" w:rsidR="00EC743A" w:rsidRPr="001D4A77" w:rsidRDefault="00EC743A" w:rsidP="00EC743A">
      <w:pPr>
        <w:rPr>
          <w:rFonts w:eastAsia="Aptos"/>
        </w:rPr>
      </w:pPr>
      <w:r w:rsidRPr="001D4A77">
        <w:rPr>
          <w:rFonts w:eastAsia="Aptos"/>
          <w:b/>
          <w:bCs/>
          <w:sz w:val="26"/>
        </w:rPr>
        <w:t xml:space="preserve">Klare 20 </w:t>
      </w:r>
      <w:r w:rsidRPr="001D4A77">
        <w:rPr>
          <w:rFonts w:eastAsia="Aptos"/>
        </w:rPr>
        <w:t xml:space="preserve">[Michael Klare, B.A. &amp; M.A. from Columbia PhD from Union Institute, written multiple books on US geopolitics Professor of world security @ Hampshire College, Journal of Strategic Security, 2020 “Climate Change, Water Scarcity, and the Potential for Interstate Conflict in South </w:t>
      </w:r>
      <w:proofErr w:type="gramStart"/>
      <w:r w:rsidRPr="001D4A77">
        <w:rPr>
          <w:rFonts w:eastAsia="Aptos"/>
        </w:rPr>
        <w:t>Asia ”</w:t>
      </w:r>
      <w:proofErr w:type="gramEnd"/>
      <w:r w:rsidRPr="001D4A77">
        <w:rPr>
          <w:rFonts w:eastAsia="Aptos"/>
        </w:rPr>
        <w:t xml:space="preserve"> Volume 13, Number 4 Climate Change &amp; Global Security, Article 8 p. 109-122, accessed via USF, accessed 6-27-2025] /</w:t>
      </w:r>
      <w:proofErr w:type="spellStart"/>
      <w:r w:rsidRPr="001D4A77">
        <w:rPr>
          <w:rFonts w:eastAsia="Aptos"/>
        </w:rPr>
        <w:t>ety</w:t>
      </w:r>
      <w:proofErr w:type="spellEnd"/>
    </w:p>
    <w:p w14:paraId="03C22A9F" w14:textId="77777777" w:rsidR="00EC743A" w:rsidRPr="001D4A77" w:rsidRDefault="00EC743A" w:rsidP="00EC743A">
      <w:pPr>
        <w:rPr>
          <w:rFonts w:eastAsia="Aptos"/>
          <w:sz w:val="16"/>
        </w:rPr>
      </w:pPr>
      <w:r w:rsidRPr="001D4A77">
        <w:rPr>
          <w:rFonts w:eastAsia="Aptos"/>
          <w:sz w:val="16"/>
        </w:rPr>
        <w:t xml:space="preserve">Abstract </w:t>
      </w:r>
    </w:p>
    <w:p w14:paraId="4AE9BF59" w14:textId="77777777" w:rsidR="00EC743A" w:rsidRPr="001D4A77" w:rsidRDefault="00EC743A" w:rsidP="00EC743A">
      <w:pPr>
        <w:rPr>
          <w:rFonts w:eastAsia="Aptos"/>
          <w:sz w:val="16"/>
        </w:rPr>
      </w:pPr>
      <w:r w:rsidRPr="001D4A77">
        <w:rPr>
          <w:rFonts w:eastAsia="Aptos"/>
          <w:u w:val="single"/>
        </w:rPr>
        <w:t>Ever since American security analysts began to consider the impact of global warming on international security</w:t>
      </w:r>
      <w:r w:rsidRPr="001D4A77">
        <w:rPr>
          <w:rFonts w:eastAsia="Aptos"/>
          <w:sz w:val="16"/>
        </w:rPr>
        <w:t xml:space="preserve">, </w:t>
      </w:r>
      <w:r w:rsidRPr="001D4A77">
        <w:rPr>
          <w:rFonts w:eastAsia="Aptos"/>
          <w:u w:val="single"/>
        </w:rPr>
        <w:t xml:space="preserve">water has been viewed as an </w:t>
      </w:r>
      <w:r w:rsidRPr="001D4A77">
        <w:rPr>
          <w:rFonts w:eastAsia="Aptos"/>
          <w:b/>
          <w:iCs/>
          <w:u w:val="single"/>
          <w:bdr w:val="single" w:sz="8" w:space="0" w:color="auto"/>
        </w:rPr>
        <w:t>especially critical factor</w:t>
      </w:r>
      <w:r w:rsidRPr="001D4A77">
        <w:rPr>
          <w:rFonts w:eastAsia="Aptos"/>
          <w:sz w:val="16"/>
        </w:rPr>
        <w:t xml:space="preserve">. In many parts of the developing world, water supplies are already insufficient to meet societal requirements, and, </w:t>
      </w:r>
      <w:r w:rsidRPr="001D4A77">
        <w:rPr>
          <w:rFonts w:eastAsia="Aptos"/>
          <w:u w:val="single"/>
        </w:rPr>
        <w:t>by shrinking these supplies further, climate change will cause widespread hardship, unrest, and conflict</w:t>
      </w:r>
      <w:r w:rsidRPr="001D4A77">
        <w:rPr>
          <w:rFonts w:eastAsia="Aptos"/>
          <w:sz w:val="16"/>
        </w:rPr>
        <w:t>. But exactly what role water plays in this equation has been the subject of considerable reassessment over time. When analysts first examined warming’s impacts, th</w:t>
      </w:r>
      <w:r w:rsidRPr="001D4A77">
        <w:rPr>
          <w:rFonts w:eastAsia="Aptos"/>
          <w:u w:val="single"/>
        </w:rPr>
        <w:t xml:space="preserve">ey largely assumed that climate-related water scarcities would most likely provoke conflict </w:t>
      </w:r>
      <w:r w:rsidRPr="001D4A77">
        <w:rPr>
          <w:rFonts w:eastAsia="Aptos"/>
          <w:b/>
          <w:iCs/>
          <w:u w:val="single"/>
          <w:bdr w:val="single" w:sz="8" w:space="0" w:color="auto"/>
        </w:rPr>
        <w:t>within nations;</w:t>
      </w:r>
      <w:r w:rsidRPr="001D4A77">
        <w:rPr>
          <w:rFonts w:eastAsia="Aptos"/>
          <w:u w:val="single"/>
        </w:rPr>
        <w:t xml:space="preserve"> only later did analysts look closely at the possibility of conflicts </w:t>
      </w:r>
      <w:r w:rsidRPr="001D4A77">
        <w:rPr>
          <w:rFonts w:eastAsia="Aptos"/>
          <w:b/>
          <w:iCs/>
          <w:u w:val="single"/>
          <w:bdr w:val="single" w:sz="8" w:space="0" w:color="auto"/>
        </w:rPr>
        <w:t>arising between states,</w:t>
      </w:r>
      <w:r w:rsidRPr="001D4A77">
        <w:rPr>
          <w:rFonts w:eastAsia="Aptos"/>
          <w:u w:val="single"/>
        </w:rPr>
        <w:t xml:space="preserve"> typically in the context of shared river systems. This </w:t>
      </w:r>
      <w:r w:rsidRPr="001D4A77">
        <w:rPr>
          <w:rFonts w:eastAsia="Aptos"/>
          <w:b/>
          <w:iCs/>
          <w:u w:val="single"/>
          <w:bdr w:val="single" w:sz="8" w:space="0" w:color="auto"/>
        </w:rPr>
        <w:t>risk appears particularly</w:t>
      </w:r>
      <w:r w:rsidRPr="001D4A77">
        <w:rPr>
          <w:rFonts w:eastAsia="Aptos"/>
          <w:u w:val="single"/>
        </w:rPr>
        <w:t xml:space="preserve"> acute in </w:t>
      </w:r>
      <w:r w:rsidRPr="001D4A77">
        <w:rPr>
          <w:rFonts w:eastAsia="Aptos"/>
          <w:b/>
          <w:iCs/>
          <w:u w:val="single"/>
          <w:bdr w:val="single" w:sz="8" w:space="0" w:color="auto"/>
        </w:rPr>
        <w:t>South Asia</w:t>
      </w:r>
      <w:r w:rsidRPr="001D4A77">
        <w:rPr>
          <w:rFonts w:eastAsia="Aptos"/>
          <w:sz w:val="16"/>
        </w:rPr>
        <w:t xml:space="preserve">, where several </w:t>
      </w:r>
      <w:proofErr w:type="gramStart"/>
      <w:r w:rsidRPr="001D4A77">
        <w:rPr>
          <w:rFonts w:eastAsia="Aptos"/>
          <w:sz w:val="16"/>
        </w:rPr>
        <w:t>highly-populated</w:t>
      </w:r>
      <w:proofErr w:type="gramEnd"/>
      <w:r w:rsidRPr="001D4A77">
        <w:rPr>
          <w:rFonts w:eastAsia="Aptos"/>
          <w:sz w:val="16"/>
        </w:rPr>
        <w:t xml:space="preserve"> countries, including China, India, and Pakistan, rely on river systems which depend for part of their flow on meltwater from the </w:t>
      </w:r>
      <w:r w:rsidRPr="001D4A77">
        <w:rPr>
          <w:rFonts w:eastAsia="Aptos"/>
          <w:u w:val="single"/>
        </w:rPr>
        <w:t>Himalayan glaciers</w:t>
      </w:r>
      <w:r w:rsidRPr="001D4A77">
        <w:rPr>
          <w:rFonts w:eastAsia="Aptos"/>
          <w:sz w:val="16"/>
        </w:rPr>
        <w:t xml:space="preserve">, which are </w:t>
      </w:r>
      <w:r w:rsidRPr="001D4A77">
        <w:rPr>
          <w:rFonts w:eastAsia="Aptos"/>
          <w:u w:val="single"/>
        </w:rPr>
        <w:t xml:space="preserve">contracting </w:t>
      </w:r>
      <w:proofErr w:type="gramStart"/>
      <w:r w:rsidRPr="001D4A77">
        <w:rPr>
          <w:rFonts w:eastAsia="Aptos"/>
          <w:u w:val="single"/>
        </w:rPr>
        <w:t>as a result of</w:t>
      </w:r>
      <w:proofErr w:type="gramEnd"/>
      <w:r w:rsidRPr="001D4A77">
        <w:rPr>
          <w:rFonts w:eastAsia="Aptos"/>
          <w:u w:val="single"/>
        </w:rPr>
        <w:t xml:space="preserve"> climate change</w:t>
      </w:r>
      <w:r w:rsidRPr="001D4A77">
        <w:rPr>
          <w:rFonts w:eastAsia="Aptos"/>
          <w:sz w:val="16"/>
        </w:rPr>
        <w:t xml:space="preserve">. In the </w:t>
      </w:r>
      <w:r w:rsidRPr="001D4A77">
        <w:rPr>
          <w:rFonts w:eastAsia="Aptos"/>
          <w:u w:val="single"/>
        </w:rPr>
        <w:t xml:space="preserve">absence of greater efforts </w:t>
      </w:r>
      <w:r w:rsidRPr="001D4A77">
        <w:rPr>
          <w:rFonts w:eastAsia="Aptos"/>
          <w:sz w:val="16"/>
        </w:rPr>
        <w:t xml:space="preserve">by these countries </w:t>
      </w:r>
      <w:r w:rsidRPr="001D4A77">
        <w:rPr>
          <w:rFonts w:eastAsia="Aptos"/>
          <w:u w:val="single"/>
        </w:rPr>
        <w:t>to address this peril</w:t>
      </w:r>
      <w:r w:rsidRPr="001D4A77">
        <w:rPr>
          <w:rFonts w:eastAsia="Aptos"/>
          <w:sz w:val="16"/>
        </w:rPr>
        <w:t xml:space="preserve"> in a collaborative, equitable manner, looming water shortages could combine with other antagonisms to trigger armed conflict, possibly </w:t>
      </w:r>
      <w:r w:rsidRPr="001D4A77">
        <w:rPr>
          <w:rFonts w:eastAsia="Aptos"/>
          <w:u w:val="single"/>
        </w:rPr>
        <w:t xml:space="preserve">entailing the use of </w:t>
      </w:r>
      <w:r w:rsidRPr="001D4A77">
        <w:rPr>
          <w:rFonts w:eastAsia="Aptos"/>
          <w:b/>
          <w:iCs/>
          <w:u w:val="single"/>
          <w:bdr w:val="single" w:sz="8" w:space="0" w:color="auto"/>
        </w:rPr>
        <w:t>nuclear weapons</w:t>
      </w:r>
      <w:r w:rsidRPr="001D4A77">
        <w:rPr>
          <w:rFonts w:eastAsia="Aptos"/>
          <w:sz w:val="16"/>
        </w:rPr>
        <w:t xml:space="preserve">. </w:t>
      </w:r>
    </w:p>
    <w:p w14:paraId="045E8BE8" w14:textId="77777777" w:rsidR="00EC743A" w:rsidRPr="001D4A77" w:rsidRDefault="00EC743A" w:rsidP="00EC743A">
      <w:pPr>
        <w:rPr>
          <w:rFonts w:eastAsia="Aptos"/>
          <w:sz w:val="16"/>
        </w:rPr>
      </w:pPr>
      <w:r w:rsidRPr="001D4A77">
        <w:rPr>
          <w:rFonts w:eastAsia="Aptos"/>
          <w:sz w:val="16"/>
        </w:rPr>
        <w:t>Introduction</w:t>
      </w:r>
    </w:p>
    <w:p w14:paraId="3A29FD34" w14:textId="77777777" w:rsidR="00EC743A" w:rsidRPr="001D4A77" w:rsidRDefault="00EC743A" w:rsidP="00EC743A">
      <w:pPr>
        <w:rPr>
          <w:rFonts w:eastAsia="Aptos"/>
          <w:sz w:val="16"/>
        </w:rPr>
      </w:pPr>
      <w:r w:rsidRPr="001D4A77">
        <w:rPr>
          <w:rFonts w:eastAsia="Aptos"/>
          <w:sz w:val="16"/>
        </w:rPr>
        <w:t xml:space="preserve">Ever since American security analysts began to consider the impact of global warming on international security, water—or rather, water scarcity—has been viewed as an especially critical factor. In many parts of the developing world, it is thought, water supplies are already insufficient to meet societal requirements, and, by shrinking these supplies further, climate change will cause widespread hardship, unrest, and conflict. </w:t>
      </w:r>
      <w:r w:rsidRPr="001D4A77">
        <w:rPr>
          <w:rFonts w:eastAsia="Aptos"/>
          <w:u w:val="single"/>
        </w:rPr>
        <w:t xml:space="preserve">This </w:t>
      </w:r>
      <w:r w:rsidRPr="001D4A77">
        <w:rPr>
          <w:rFonts w:eastAsia="Aptos"/>
          <w:b/>
          <w:iCs/>
          <w:u w:val="single"/>
          <w:bdr w:val="single" w:sz="8" w:space="0" w:color="auto"/>
        </w:rPr>
        <w:t>understanding of water’s centrality</w:t>
      </w:r>
      <w:r w:rsidRPr="001D4A77">
        <w:rPr>
          <w:rFonts w:eastAsia="Aptos"/>
          <w:u w:val="single"/>
        </w:rPr>
        <w:t xml:space="preserve"> in the climate change-conflict equation continues to </w:t>
      </w:r>
      <w:r w:rsidRPr="001D4A77">
        <w:rPr>
          <w:rFonts w:eastAsia="Aptos"/>
          <w:b/>
          <w:iCs/>
          <w:u w:val="single"/>
          <w:bdr w:val="single" w:sz="8" w:space="0" w:color="auto"/>
        </w:rPr>
        <w:t>underlie</w:t>
      </w:r>
      <w:r w:rsidRPr="001D4A77">
        <w:rPr>
          <w:rFonts w:eastAsia="Aptos"/>
          <w:u w:val="single"/>
        </w:rPr>
        <w:t xml:space="preserve"> </w:t>
      </w:r>
      <w:r w:rsidRPr="001D4A77">
        <w:rPr>
          <w:rFonts w:eastAsia="Aptos"/>
          <w:sz w:val="16"/>
        </w:rPr>
        <w:t xml:space="preserve">U.S. assessments of warming’s impacts on </w:t>
      </w:r>
      <w:r w:rsidRPr="001D4A77">
        <w:rPr>
          <w:rFonts w:eastAsia="Aptos"/>
          <w:u w:val="single"/>
        </w:rPr>
        <w:t>international security.</w:t>
      </w:r>
      <w:r w:rsidRPr="001D4A77">
        <w:rPr>
          <w:rFonts w:eastAsia="Aptos"/>
          <w:sz w:val="16"/>
        </w:rPr>
        <w:t xml:space="preserve"> However, exactly what role water plays in this equation has been the subject of considerable investigation over the years.</w:t>
      </w:r>
    </w:p>
    <w:p w14:paraId="77E37706" w14:textId="77777777" w:rsidR="00EC743A" w:rsidRPr="001D4A77" w:rsidRDefault="00EC743A" w:rsidP="00EC743A">
      <w:pPr>
        <w:rPr>
          <w:rFonts w:eastAsia="Aptos"/>
          <w:sz w:val="16"/>
        </w:rPr>
      </w:pPr>
      <w:r w:rsidRPr="001D4A77">
        <w:rPr>
          <w:rFonts w:eastAsia="Aptos"/>
          <w:sz w:val="16"/>
        </w:rPr>
        <w:t xml:space="preserve">When American security analysts first examined warming’s impact on the global security environment, they largely assumed that climate-related water scarcities would most likely provoke conflict within nations, not between them. As rainfall diminished, it was assumed, food production would become more precarious, and various groups within societies, whether defined along class, ethnic, </w:t>
      </w:r>
      <w:r w:rsidRPr="001D4A77">
        <w:rPr>
          <w:rFonts w:eastAsia="Aptos"/>
          <w:sz w:val="16"/>
        </w:rPr>
        <w:lastRenderedPageBreak/>
        <w:t xml:space="preserve">or religious lines, would compete for access to the available supplies; when governments proved incapable of satisfying the mounting demands in an efficient and equitable manner, conflict would erupt.1 </w:t>
      </w:r>
      <w:r w:rsidRPr="001D4A77">
        <w:rPr>
          <w:rFonts w:eastAsia="Aptos"/>
          <w:u w:val="single"/>
        </w:rPr>
        <w:t>Only later did analysts look closely at the possibility of conflicts arising between states over climate-related water scarcities</w:t>
      </w:r>
      <w:r w:rsidRPr="001D4A77">
        <w:rPr>
          <w:rFonts w:eastAsia="Aptos"/>
          <w:sz w:val="16"/>
        </w:rPr>
        <w:t>, typically in the context of shared river systems–a quest that would inevitably lead them to the dangers posed by water competition in South Asia.</w:t>
      </w:r>
    </w:p>
    <w:p w14:paraId="6C5A17CA" w14:textId="77777777" w:rsidR="00EC743A" w:rsidRPr="001D4A77" w:rsidRDefault="00EC743A" w:rsidP="00EC743A">
      <w:pPr>
        <w:rPr>
          <w:rFonts w:eastAsia="Aptos"/>
          <w:sz w:val="16"/>
        </w:rPr>
      </w:pPr>
      <w:r w:rsidRPr="001D4A77">
        <w:rPr>
          <w:rFonts w:eastAsia="Aptos"/>
          <w:sz w:val="16"/>
        </w:rPr>
        <w:t>The evolution of strategic thinking on water’s role in precipitating conflict can be traced through examination of some of the key documents in the field. Serious study of the topic began in the middle of the first decade of this century, when analysts in both the military and intelligence communities undertook the earliest assessments of warming’s impacts on national and international security. Two seminal documents arose from these efforts: National Security and the Threat of Climate Change, published by the CNA Corporation (formerly the Center for Naval Analyses) in 2007, and the National Intelligence Assessment on the National Security Implications of Global Change to 2030, submitted to Congress by the National Intelligence Council (NIC) in June 2008. The 2007 report, written by staff members at CNA with the assistance of a Military Advisory Board made up of retired generals and admirals, placed resource scarcity at the center of its analysis, coining the term “threat multiplier” to describe warming’s impact on the security equation in poor, deeply divided societies. 2 “Many governments in Asia, Africa, and the Middle East are already on edge in terms of their ability to provide basic needs: Food, water, shelter, and stability,” it explained. “</w:t>
      </w:r>
      <w:r w:rsidRPr="001D4A77">
        <w:rPr>
          <w:rFonts w:eastAsia="Aptos"/>
          <w:u w:val="single"/>
        </w:rPr>
        <w:t xml:space="preserve">Projected climate change will </w:t>
      </w:r>
      <w:r w:rsidRPr="001D4A77">
        <w:rPr>
          <w:rFonts w:eastAsia="Aptos"/>
          <w:b/>
          <w:iCs/>
          <w:u w:val="single"/>
          <w:bdr w:val="single" w:sz="8" w:space="0" w:color="auto"/>
        </w:rPr>
        <w:t>exacerbate the problems</w:t>
      </w:r>
      <w:r w:rsidRPr="001D4A77">
        <w:rPr>
          <w:rFonts w:eastAsia="Aptos"/>
          <w:u w:val="single"/>
        </w:rPr>
        <w:t xml:space="preserve"> in these regions and add to the problems of effective governance</w:t>
      </w:r>
      <w:r w:rsidRPr="001D4A77">
        <w:rPr>
          <w:rFonts w:eastAsia="Aptos"/>
          <w:sz w:val="16"/>
        </w:rPr>
        <w:t>.” As governments fail and conflict breaks out among competing factions, the U.S. military may be called upon to deliver aid and restore stability. “Weakened and failing governments,” the report stated, “foster the conditions for internal strife [and] extremism.” Accordingly, “the U.S. may be drawn more frequently into these situations to help to provide relief, rescue, and logistics, or to stabilize conditions before conflicts arise.”3</w:t>
      </w:r>
    </w:p>
    <w:p w14:paraId="574F8EE7" w14:textId="77777777" w:rsidR="00EC743A" w:rsidRPr="001D4A77" w:rsidRDefault="00EC743A" w:rsidP="00EC743A">
      <w:pPr>
        <w:rPr>
          <w:rFonts w:eastAsia="Aptos"/>
          <w:sz w:val="16"/>
        </w:rPr>
      </w:pPr>
      <w:r w:rsidRPr="001D4A77">
        <w:rPr>
          <w:rFonts w:eastAsia="Aptos"/>
          <w:sz w:val="16"/>
        </w:rPr>
        <w:t>The 2007 CNA report had a significant impression on U.S. military thinking at the time, both because of the prestige of CNA’s Military Advisory Board—prominent members included General Gordon R. Sullivan, former Chief of Staff of the Army, and General Anthony C. Zinni, former commander of the U.S. Central Command (CENTCOM)—and because its conclusions accorded well with the observations of many officers who had been deployed in food and water scarce areas of Asia, Africa, and/or the Middle East. For many of them, the notion of climate change as a “threat multiplier,” adding to the resource stresses they were already witnessing, made perfect sense.4</w:t>
      </w:r>
    </w:p>
    <w:p w14:paraId="222A0AC3" w14:textId="77777777" w:rsidR="00EC743A" w:rsidRPr="001D4A77" w:rsidRDefault="00EC743A" w:rsidP="00EC743A">
      <w:pPr>
        <w:rPr>
          <w:rFonts w:eastAsia="Aptos"/>
          <w:sz w:val="16"/>
        </w:rPr>
      </w:pPr>
      <w:r w:rsidRPr="001D4A77">
        <w:rPr>
          <w:rFonts w:eastAsia="Aptos"/>
          <w:sz w:val="16"/>
        </w:rPr>
        <w:t>While the CNA Corporation was undertaking its study, elements of the U.S. Intelligence Community (IC), spearheaded by the Central Intelligence Agency (CIA) and the NIC, were conducting their own investigation of warming’s impact on global security. This resulted in the publication of a National Intelligence Assessment on the topic and a summary report of its contents by Dr. Thomas Fingar, the NIC’s Deputy Director, before the House Permanent Select Committee on Intelligence on June 25, 2008. Like the authors of the CNA report, Fingar identified climate-induced resource scarcity as the most worrisome outcome of global warming. As global temperatures rise and rainfall declines in many areas, he testified, global warming will devastate agriculture in many areas of the developing world, resulting in widespread misery and discontent:</w:t>
      </w:r>
    </w:p>
    <w:p w14:paraId="41EBA252" w14:textId="77777777" w:rsidR="00EC743A" w:rsidRPr="001D4A77" w:rsidRDefault="00EC743A" w:rsidP="00EC743A">
      <w:pPr>
        <w:rPr>
          <w:rFonts w:eastAsia="Aptos"/>
          <w:sz w:val="16"/>
        </w:rPr>
      </w:pPr>
      <w:r w:rsidRPr="001D4A77">
        <w:rPr>
          <w:rFonts w:eastAsia="Aptos"/>
          <w:sz w:val="16"/>
        </w:rPr>
        <w:t xml:space="preserve">For many developing countries, reduced agriculture output can be devastating as agriculture represents a large share of their economy, </w:t>
      </w:r>
      <w:proofErr w:type="gramStart"/>
      <w:r w:rsidRPr="001D4A77">
        <w:rPr>
          <w:rFonts w:eastAsia="Aptos"/>
          <w:sz w:val="16"/>
        </w:rPr>
        <w:t>a majority of</w:t>
      </w:r>
      <w:proofErr w:type="gramEnd"/>
      <w:r w:rsidRPr="001D4A77">
        <w:rPr>
          <w:rFonts w:eastAsia="Aptos"/>
          <w:sz w:val="16"/>
        </w:rPr>
        <w:t xml:space="preserve"> their populations rely on subsistence farming, and their governments and people have less adaptive capacity.5</w:t>
      </w:r>
    </w:p>
    <w:p w14:paraId="07BF0892" w14:textId="77777777" w:rsidR="00EC743A" w:rsidRPr="001D4A77" w:rsidRDefault="00EC743A" w:rsidP="00EC743A">
      <w:pPr>
        <w:rPr>
          <w:rFonts w:eastAsia="Aptos"/>
          <w:sz w:val="16"/>
        </w:rPr>
      </w:pPr>
      <w:r w:rsidRPr="001D4A77">
        <w:rPr>
          <w:rFonts w:eastAsia="Aptos"/>
          <w:sz w:val="16"/>
        </w:rPr>
        <w:t>When governments fail to overcome these challenges in a fair and effective manner, he added, unrest and conflict could erupt, “particularly over access to increasingly scarce water resources.”6</w:t>
      </w:r>
    </w:p>
    <w:p w14:paraId="46B88847" w14:textId="77777777" w:rsidR="00EC743A" w:rsidRPr="001D4A77" w:rsidRDefault="00EC743A" w:rsidP="00EC743A">
      <w:pPr>
        <w:rPr>
          <w:rFonts w:eastAsia="Aptos"/>
          <w:sz w:val="16"/>
        </w:rPr>
      </w:pPr>
      <w:r w:rsidRPr="001D4A77">
        <w:rPr>
          <w:rFonts w:eastAsia="Aptos"/>
          <w:sz w:val="16"/>
        </w:rPr>
        <w:t>This perception of resource scarcity (especially of water) as the pivotal impact of climate change on international security, combined with the threat multiplier concept, was gradually absorbed into official U.S. military doctrine. The U.S. Department of Defense (DoD), in its Quadrennial Defense Review Report (QDR) for 2010, alluded to the 2008 National Intelligence Assessment (NIA) by noting that “assessments conducted by the intelligence community indicate that climate change could have significant geopolitical impacts around the world,” including by “</w:t>
      </w:r>
      <w:proofErr w:type="spellStart"/>
      <w:r w:rsidRPr="001D4A77">
        <w:rPr>
          <w:rFonts w:eastAsia="Aptos"/>
          <w:sz w:val="16"/>
        </w:rPr>
        <w:t>contribut</w:t>
      </w:r>
      <w:proofErr w:type="spellEnd"/>
      <w:r w:rsidRPr="001D4A77">
        <w:rPr>
          <w:rFonts w:eastAsia="Aptos"/>
          <w:sz w:val="16"/>
        </w:rPr>
        <w:t>[</w:t>
      </w:r>
      <w:proofErr w:type="spellStart"/>
      <w:r w:rsidRPr="001D4A77">
        <w:rPr>
          <w:rFonts w:eastAsia="Aptos"/>
          <w:sz w:val="16"/>
        </w:rPr>
        <w:t>ing</w:t>
      </w:r>
      <w:proofErr w:type="spellEnd"/>
      <w:r w:rsidRPr="001D4A77">
        <w:rPr>
          <w:rFonts w:eastAsia="Aptos"/>
          <w:sz w:val="16"/>
        </w:rPr>
        <w:t>] to food and water scarcity and through “the further weakening of fragile governments.”7 It also borrowed from the CNA’s assessment by stating, “While climate change alone does not cause conflict, it may act as an accelerant of instability or conflict, putting a burden on governments around the world.”8 On this basis, the Armed Services were instructed to work with the militaries of friendly nations to enhance their capacity to respond to extreme climate events.9</w:t>
      </w:r>
    </w:p>
    <w:p w14:paraId="3050F152" w14:textId="77777777" w:rsidR="00EC743A" w:rsidRPr="001D4A77" w:rsidRDefault="00EC743A" w:rsidP="00EC743A">
      <w:pPr>
        <w:rPr>
          <w:rFonts w:eastAsia="Aptos"/>
          <w:sz w:val="16"/>
        </w:rPr>
      </w:pPr>
      <w:r w:rsidRPr="001D4A77">
        <w:rPr>
          <w:rFonts w:eastAsia="Aptos"/>
          <w:sz w:val="16"/>
        </w:rPr>
        <w:t>In the years that followed, this summary of warming’s impacts on global security permeated official U.S. thinking on the subject. “Climate change is an urgent and growing threat to our national security,” the DoD told Congress in a 2015 memorandum, “contributing to increased natural disasters, refugee flows, and conflicts over basic resources such as food and water.”10 For example, similar statements were included in speeches by Secretary of Defense Chuck Hagel in 2013 and 2014,11 and in an October 2015 speech at Stanford University by National Security Advisor Susan E. Rice.12</w:t>
      </w:r>
    </w:p>
    <w:p w14:paraId="2C46B55A" w14:textId="77777777" w:rsidR="00EC743A" w:rsidRPr="001D4A77" w:rsidRDefault="00EC743A" w:rsidP="00EC743A">
      <w:pPr>
        <w:rPr>
          <w:rFonts w:eastAsia="Aptos"/>
          <w:sz w:val="16"/>
        </w:rPr>
      </w:pPr>
      <w:r w:rsidRPr="001D4A77">
        <w:rPr>
          <w:rFonts w:eastAsia="Aptos"/>
          <w:sz w:val="16"/>
        </w:rPr>
        <w:t xml:space="preserve">In almost all such statements, </w:t>
      </w:r>
      <w:r w:rsidRPr="001D4A77">
        <w:rPr>
          <w:rFonts w:eastAsia="Aptos"/>
          <w:u w:val="single"/>
        </w:rPr>
        <w:t xml:space="preserve">water–or rather, water scarcity–was viewed as a </w:t>
      </w:r>
      <w:r w:rsidRPr="001D4A77">
        <w:rPr>
          <w:rFonts w:eastAsia="Aptos"/>
          <w:b/>
          <w:iCs/>
          <w:u w:val="single"/>
          <w:bdr w:val="single" w:sz="8" w:space="0" w:color="auto"/>
        </w:rPr>
        <w:t>pivotal factor</w:t>
      </w:r>
      <w:r w:rsidRPr="001D4A77">
        <w:rPr>
          <w:rFonts w:eastAsia="Aptos"/>
          <w:u w:val="single"/>
        </w:rPr>
        <w:t xml:space="preserve"> in identifying countries’ </w:t>
      </w:r>
      <w:r w:rsidRPr="001D4A77">
        <w:rPr>
          <w:rFonts w:eastAsia="Aptos"/>
          <w:b/>
          <w:iCs/>
          <w:u w:val="single"/>
          <w:bdr w:val="single" w:sz="8" w:space="0" w:color="auto"/>
        </w:rPr>
        <w:t>vulnerability to the effects of climate change</w:t>
      </w:r>
      <w:r w:rsidRPr="001D4A77">
        <w:rPr>
          <w:rFonts w:eastAsia="Aptos"/>
          <w:u w:val="single"/>
        </w:rPr>
        <w:t>, posing a significant threat of instability and conflict</w:t>
      </w:r>
      <w:r w:rsidRPr="001D4A77">
        <w:rPr>
          <w:rFonts w:eastAsia="Aptos"/>
          <w:sz w:val="16"/>
        </w:rPr>
        <w:t xml:space="preserve">. Typically, moreover, military analysts assumed that any such conflict arising from water security would occur within states, presumably between competing factions and ethnic groups. This was widely seen to be the case, for example, in fighting between pastoralists and farmers in the Sahel region of Africa, where recurring drought has significantly </w:t>
      </w:r>
      <w:r w:rsidRPr="001D4A77">
        <w:rPr>
          <w:rFonts w:eastAsia="Aptos"/>
          <w:sz w:val="16"/>
        </w:rPr>
        <w:lastRenderedPageBreak/>
        <w:t>diminished water supplies for local groups, exacerbating long-simmering tensions among them. 13 “The genocide in Darfur began, in part, as a drought-driven conflict,” Rice asserted in her 2015 Stanford speech. “In Nigeria, prolonged drought contributed to the instability and dissatisfaction that Boko Haram exploits.”14</w:t>
      </w:r>
    </w:p>
    <w:p w14:paraId="2FA7FA04" w14:textId="77777777" w:rsidR="00EC743A" w:rsidRPr="001D4A77" w:rsidRDefault="00EC743A" w:rsidP="00EC743A">
      <w:pPr>
        <w:rPr>
          <w:rFonts w:eastAsia="Aptos"/>
          <w:sz w:val="16"/>
        </w:rPr>
      </w:pPr>
      <w:r w:rsidRPr="001D4A77">
        <w:rPr>
          <w:rFonts w:eastAsia="Aptos"/>
          <w:sz w:val="16"/>
        </w:rPr>
        <w:t>The Prospect of Interstate Conflict over Water</w:t>
      </w:r>
    </w:p>
    <w:p w14:paraId="5A2F2765" w14:textId="77777777" w:rsidR="00EC743A" w:rsidRPr="001D4A77" w:rsidRDefault="00EC743A" w:rsidP="00EC743A">
      <w:pPr>
        <w:rPr>
          <w:rFonts w:eastAsia="Aptos"/>
          <w:sz w:val="16"/>
        </w:rPr>
      </w:pPr>
      <w:r w:rsidRPr="001D4A77">
        <w:rPr>
          <w:rFonts w:eastAsia="Aptos"/>
          <w:u w:val="single"/>
        </w:rPr>
        <w:t>Water scarcity continues to</w:t>
      </w:r>
      <w:r w:rsidRPr="001D4A77">
        <w:rPr>
          <w:rFonts w:eastAsia="Aptos"/>
          <w:sz w:val="16"/>
        </w:rPr>
        <w:t xml:space="preserve"> figure in DoD studies of the </w:t>
      </w:r>
      <w:r w:rsidRPr="001D4A77">
        <w:rPr>
          <w:rFonts w:eastAsia="Aptos"/>
          <w:u w:val="single"/>
        </w:rPr>
        <w:t>link</w:t>
      </w:r>
      <w:r w:rsidRPr="001D4A77">
        <w:rPr>
          <w:rFonts w:eastAsia="Aptos"/>
          <w:sz w:val="16"/>
        </w:rPr>
        <w:t xml:space="preserve">s between </w:t>
      </w:r>
      <w:r w:rsidRPr="001D4A77">
        <w:rPr>
          <w:rFonts w:eastAsia="Aptos"/>
          <w:u w:val="single"/>
        </w:rPr>
        <w:t>climate change and conflict</w:t>
      </w:r>
      <w:r w:rsidRPr="001D4A77">
        <w:rPr>
          <w:rFonts w:eastAsia="Aptos"/>
          <w:sz w:val="16"/>
        </w:rPr>
        <w:t xml:space="preserve">, but analysts’ assumption that </w:t>
      </w:r>
      <w:r w:rsidRPr="001D4A77">
        <w:rPr>
          <w:rFonts w:eastAsia="Aptos"/>
          <w:u w:val="single"/>
        </w:rPr>
        <w:t xml:space="preserve">fighting over scarce water supplies would be confined to intrastate conflict has been </w:t>
      </w:r>
      <w:r w:rsidRPr="001D4A77">
        <w:rPr>
          <w:rFonts w:eastAsia="Aptos"/>
          <w:b/>
          <w:iCs/>
          <w:u w:val="single"/>
          <w:bdr w:val="single" w:sz="8" w:space="0" w:color="auto"/>
        </w:rPr>
        <w:t xml:space="preserve">challenged over time. </w:t>
      </w:r>
      <w:r w:rsidRPr="001D4A77">
        <w:rPr>
          <w:rFonts w:eastAsia="Aptos"/>
          <w:u w:val="single"/>
        </w:rPr>
        <w:t>This</w:t>
      </w:r>
      <w:r w:rsidRPr="001D4A77">
        <w:rPr>
          <w:rFonts w:eastAsia="Aptos"/>
          <w:sz w:val="16"/>
        </w:rPr>
        <w:t xml:space="preserve"> was first evident in an Intelligence Community Assessment (ICA) prepared by the Defense Intelligence Agency (DIA) in 2012. Released to the public as Global Water Security, the 2012 ICA reaffirmed the centrality of water in international security affairs but raised the specter of water conflicts arising between as well as within states. As in earlier IC reports, the 2012 ICA concluded that water issues</w:t>
      </w:r>
      <w:r w:rsidRPr="001D4A77">
        <w:rPr>
          <w:rFonts w:eastAsia="Aptos"/>
          <w:u w:val="single"/>
        </w:rPr>
        <w:t xml:space="preserve">, in </w:t>
      </w:r>
      <w:r w:rsidRPr="001D4A77">
        <w:rPr>
          <w:rFonts w:eastAsia="Aptos"/>
          <w:b/>
          <w:iCs/>
          <w:u w:val="single"/>
          <w:bdr w:val="single" w:sz="8" w:space="0" w:color="auto"/>
        </w:rPr>
        <w:t>combination with pre-existing factors</w:t>
      </w:r>
      <w:r w:rsidRPr="001D4A77">
        <w:rPr>
          <w:rFonts w:eastAsia="Aptos"/>
          <w:u w:val="single"/>
        </w:rPr>
        <w:t xml:space="preserve"> like poverty and social discord, could contribute to internal unrest and </w:t>
      </w:r>
      <w:r w:rsidRPr="001D4A77">
        <w:rPr>
          <w:rFonts w:eastAsia="Aptos"/>
          <w:b/>
          <w:iCs/>
          <w:u w:val="single"/>
          <w:bdr w:val="single" w:sz="8" w:space="0" w:color="auto"/>
        </w:rPr>
        <w:t>state failure</w:t>
      </w:r>
      <w:r w:rsidRPr="001D4A77">
        <w:rPr>
          <w:rFonts w:eastAsia="Aptos"/>
          <w:u w:val="single"/>
        </w:rPr>
        <w:t>.15 However, the report went on to consider a range of circumstances in which such issues could also provoke tensions and conflict between states.</w:t>
      </w:r>
      <w:r w:rsidRPr="001D4A77">
        <w:rPr>
          <w:rFonts w:eastAsia="Aptos"/>
          <w:sz w:val="16"/>
        </w:rPr>
        <w:t xml:space="preserve"> </w:t>
      </w:r>
    </w:p>
    <w:p w14:paraId="5E073384" w14:textId="77777777" w:rsidR="00EC743A" w:rsidRPr="001D4A77" w:rsidRDefault="00EC743A" w:rsidP="00EC743A">
      <w:pPr>
        <w:rPr>
          <w:rFonts w:eastAsia="Aptos"/>
          <w:sz w:val="16"/>
        </w:rPr>
      </w:pPr>
      <w:r w:rsidRPr="001D4A77">
        <w:rPr>
          <w:rFonts w:eastAsia="Aptos"/>
          <w:u w:val="single"/>
        </w:rPr>
        <w:t>Interstate conflict over water might occur</w:t>
      </w:r>
      <w:r w:rsidRPr="001D4A77">
        <w:rPr>
          <w:rFonts w:eastAsia="Aptos"/>
          <w:sz w:val="16"/>
        </w:rPr>
        <w:t xml:space="preserve">, the ICA indicated, </w:t>
      </w:r>
      <w:r w:rsidRPr="001D4A77">
        <w:rPr>
          <w:rFonts w:eastAsia="Aptos"/>
          <w:u w:val="single"/>
        </w:rPr>
        <w:t xml:space="preserve">when several states </w:t>
      </w:r>
      <w:r w:rsidRPr="001D4A77">
        <w:rPr>
          <w:rFonts w:eastAsia="Aptos"/>
          <w:b/>
          <w:iCs/>
          <w:u w:val="single"/>
          <w:bdr w:val="single" w:sz="8" w:space="0" w:color="auto"/>
        </w:rPr>
        <w:t>rely on a shared river system</w:t>
      </w:r>
      <w:r w:rsidRPr="001D4A77">
        <w:rPr>
          <w:rFonts w:eastAsia="Aptos"/>
          <w:u w:val="single"/>
        </w:rPr>
        <w:t xml:space="preserve"> for much of their water supply</w:t>
      </w:r>
      <w:r w:rsidRPr="001D4A77">
        <w:rPr>
          <w:rFonts w:eastAsia="Aptos"/>
          <w:sz w:val="16"/>
        </w:rPr>
        <w:t xml:space="preserve"> and one or more of the riparian states sought to maximize the river’s flow for their own benefit at the expense of other states in the basin, amplifying any scarcities already present there. “We judge that </w:t>
      </w:r>
      <w:r w:rsidRPr="001D4A77">
        <w:rPr>
          <w:rFonts w:eastAsia="Aptos"/>
          <w:u w:val="single"/>
        </w:rPr>
        <w:t xml:space="preserve">as water shortages become </w:t>
      </w:r>
      <w:r w:rsidRPr="001D4A77">
        <w:rPr>
          <w:rFonts w:eastAsia="Aptos"/>
          <w:b/>
          <w:iCs/>
          <w:u w:val="single"/>
          <w:bdr w:val="single" w:sz="8" w:space="0" w:color="auto"/>
        </w:rPr>
        <w:t>more acute beyond the next ten years</w:t>
      </w:r>
      <w:r w:rsidRPr="001D4A77">
        <w:rPr>
          <w:rFonts w:eastAsia="Aptos"/>
          <w:u w:val="single"/>
        </w:rPr>
        <w:t>, water in shared basins will increasingly be used as leverage</w:t>
      </w:r>
      <w:r w:rsidRPr="001D4A77">
        <w:rPr>
          <w:rFonts w:eastAsia="Aptos"/>
          <w:sz w:val="16"/>
        </w:rPr>
        <w:t>,” the ICA stated. An upstream state enjoying superior control over a river’s flow might exploit its advantage, say, to extract advantage in international negotiations or to attract international aid for infrastructure projects. As the ICA further noted, “…we assess that states will also use their inherent ability to construct and support major water projects to obtain regional influence or preserve their water interests.”16</w:t>
      </w:r>
    </w:p>
    <w:p w14:paraId="55504963" w14:textId="77777777" w:rsidR="00EC743A" w:rsidRPr="001D4A77" w:rsidRDefault="00EC743A" w:rsidP="00EC743A">
      <w:pPr>
        <w:rPr>
          <w:rFonts w:eastAsia="Aptos"/>
          <w:sz w:val="16"/>
        </w:rPr>
      </w:pPr>
      <w:r w:rsidRPr="001D4A77">
        <w:rPr>
          <w:rFonts w:eastAsia="Aptos"/>
          <w:u w:val="single"/>
        </w:rPr>
        <w:t xml:space="preserve">The utilization of a state’s superior position in a shared river system to </w:t>
      </w:r>
      <w:r w:rsidRPr="001D4A77">
        <w:rPr>
          <w:rFonts w:eastAsia="Aptos"/>
          <w:b/>
          <w:iCs/>
          <w:u w:val="single"/>
          <w:bdr w:val="single" w:sz="8" w:space="0" w:color="auto"/>
        </w:rPr>
        <w:t>extract political or economic advantage</w:t>
      </w:r>
      <w:r w:rsidRPr="001D4A77">
        <w:rPr>
          <w:rFonts w:eastAsia="Aptos"/>
          <w:u w:val="single"/>
        </w:rPr>
        <w:t xml:space="preserve"> can prove especially destabilizing</w:t>
      </w:r>
      <w:r w:rsidRPr="001D4A77">
        <w:rPr>
          <w:rFonts w:eastAsia="Aptos"/>
          <w:sz w:val="16"/>
        </w:rPr>
        <w:t xml:space="preserve">, the ICA suggested, when weaker states in the system (typically the downstream countries) are especially vulnerable to water scarcity because of long-standing social, economic, and political conditions. Without identifying any </w:t>
      </w:r>
      <w:proofErr w:type="gramStart"/>
      <w:r w:rsidRPr="001D4A77">
        <w:rPr>
          <w:rFonts w:eastAsia="Aptos"/>
          <w:sz w:val="16"/>
        </w:rPr>
        <w:t>particular states</w:t>
      </w:r>
      <w:proofErr w:type="gramEnd"/>
      <w:r w:rsidRPr="001D4A77">
        <w:rPr>
          <w:rFonts w:eastAsia="Aptos"/>
          <w:sz w:val="16"/>
        </w:rPr>
        <w:t xml:space="preserve"> by name, the study suggested that this could occur when downstream states suffer from endemic corruption, poor water management practices, and systemic favoritism when it comes to the allocation of scarce water supplies. In such cases, any reduction in the flow of water by an upstream country could easily combine with internal factors in a downstream country to provoke widespread unrest and conflict. “Water shortages, and government failures to manage them, are likely to lead to social disruptions, pressure on national and local leaders, and potentially political instability,” the report noted.17</w:t>
      </w:r>
    </w:p>
    <w:p w14:paraId="041C2D2A" w14:textId="77777777" w:rsidR="00EC743A" w:rsidRPr="001D4A77" w:rsidRDefault="00EC743A" w:rsidP="00EC743A">
      <w:pPr>
        <w:rPr>
          <w:rFonts w:eastAsia="Aptos"/>
          <w:sz w:val="16"/>
        </w:rPr>
      </w:pPr>
      <w:r w:rsidRPr="001D4A77">
        <w:rPr>
          <w:rFonts w:eastAsia="Aptos"/>
          <w:sz w:val="16"/>
        </w:rPr>
        <w:t xml:space="preserve">Although most discussion of the climate and water security nexus has continued to emphasize the risk of internal conflict arising from warming related water scarcities, some analysts have pursued the line of inquiry introduced by the 2012 ICA, focusing on interstate tensions arising within shared river basins. This was a prominent theme, for example, of a 2013 study conducted by the National Research Council (NRC) on behalf of the IC. Entitled Climate and Social Stress: Implications for Security Analysis, the 2013 NRC report sought to better identify the links between global warming, pre-existing social vulnerabilities, and the likelihood of conflict. While it echoed earlier studies by the CNA and NIC in </w:t>
      </w:r>
      <w:r w:rsidRPr="001D4A77">
        <w:rPr>
          <w:rFonts w:eastAsia="Aptos"/>
          <w:u w:val="single"/>
        </w:rPr>
        <w:t xml:space="preserve">identifying internal factors like poverty, ethnic discord, and governmental ineptitude as </w:t>
      </w:r>
      <w:r w:rsidRPr="001D4A77">
        <w:rPr>
          <w:rFonts w:eastAsia="Aptos"/>
          <w:b/>
          <w:iCs/>
          <w:u w:val="single"/>
          <w:bdr w:val="single" w:sz="8" w:space="0" w:color="auto"/>
        </w:rPr>
        <w:t>likely pre-conditions for climate-related conflict</w:t>
      </w:r>
      <w:r w:rsidRPr="001D4A77">
        <w:rPr>
          <w:rFonts w:eastAsia="Aptos"/>
          <w:sz w:val="16"/>
        </w:rPr>
        <w:t>, it also examined dangers arising from dependence on shared river systems, especially in cases where cooperation among the riparian powers in managing the system is limited and global warming is expected to reduce future water flows.18</w:t>
      </w:r>
    </w:p>
    <w:p w14:paraId="47FD61B3" w14:textId="77777777" w:rsidR="00EC743A" w:rsidRPr="001D4A77" w:rsidRDefault="00EC743A" w:rsidP="00EC743A">
      <w:pPr>
        <w:rPr>
          <w:rFonts w:eastAsia="Aptos"/>
          <w:sz w:val="16"/>
        </w:rPr>
      </w:pPr>
      <w:r w:rsidRPr="001D4A77">
        <w:rPr>
          <w:rFonts w:eastAsia="Aptos"/>
          <w:sz w:val="16"/>
        </w:rPr>
        <w:t xml:space="preserve">For the NRC, </w:t>
      </w:r>
      <w:r w:rsidRPr="001D4A77">
        <w:rPr>
          <w:rFonts w:eastAsia="Aptos"/>
          <w:u w:val="single"/>
        </w:rPr>
        <w:t xml:space="preserve">the </w:t>
      </w:r>
      <w:r w:rsidRPr="001D4A77">
        <w:rPr>
          <w:rFonts w:eastAsia="Aptos"/>
          <w:b/>
          <w:iCs/>
          <w:u w:val="single"/>
          <w:bdr w:val="single" w:sz="8" w:space="0" w:color="auto"/>
        </w:rPr>
        <w:t>river systems of greatest concern</w:t>
      </w:r>
      <w:r w:rsidRPr="001D4A77">
        <w:rPr>
          <w:rFonts w:eastAsia="Aptos"/>
          <w:u w:val="single"/>
        </w:rPr>
        <w:t xml:space="preserve"> in this respect were those that originate in the </w:t>
      </w:r>
      <w:r w:rsidRPr="001D4A77">
        <w:rPr>
          <w:rFonts w:eastAsia="Aptos"/>
          <w:b/>
          <w:iCs/>
          <w:u w:val="single"/>
          <w:bdr w:val="single" w:sz="8" w:space="0" w:color="auto"/>
        </w:rPr>
        <w:t>Himalayan Mountains</w:t>
      </w:r>
      <w:r w:rsidRPr="001D4A77">
        <w:rPr>
          <w:rFonts w:eastAsia="Aptos"/>
          <w:u w:val="single"/>
        </w:rPr>
        <w:t xml:space="preserve"> and depend, for a significant share of the annual flow, on meltwater from the Himalayan glaciers</w:t>
      </w:r>
      <w:r w:rsidRPr="001D4A77">
        <w:rPr>
          <w:rFonts w:eastAsia="Aptos"/>
          <w:sz w:val="16"/>
        </w:rPr>
        <w:t xml:space="preserve">. These glaciers are </w:t>
      </w:r>
      <w:r w:rsidRPr="001D4A77">
        <w:rPr>
          <w:rFonts w:eastAsia="Aptos"/>
          <w:u w:val="single"/>
        </w:rPr>
        <w:t>an important source of meltwater for many of Asia’s major rivers</w:t>
      </w:r>
      <w:r w:rsidRPr="001D4A77">
        <w:rPr>
          <w:rFonts w:eastAsia="Aptos"/>
          <w:sz w:val="16"/>
        </w:rPr>
        <w:t xml:space="preserve">, including the Indus, Ganges, Brahmaputra, and Klare: Climate Change and Interstate Conflict in South Asia Mekong Rivers. </w:t>
      </w:r>
      <w:r w:rsidRPr="001D4A77">
        <w:rPr>
          <w:rFonts w:eastAsia="Aptos"/>
          <w:u w:val="single"/>
        </w:rPr>
        <w:t xml:space="preserve">These rivers </w:t>
      </w:r>
      <w:r w:rsidRPr="001D4A77">
        <w:rPr>
          <w:rFonts w:eastAsia="Aptos"/>
          <w:b/>
          <w:iCs/>
          <w:u w:val="single"/>
          <w:bdr w:val="single" w:sz="8" w:space="0" w:color="auto"/>
        </w:rPr>
        <w:t>originate</w:t>
      </w:r>
      <w:r w:rsidRPr="001D4A77">
        <w:rPr>
          <w:rFonts w:eastAsia="Aptos"/>
          <w:u w:val="single"/>
        </w:rPr>
        <w:t xml:space="preserve"> in China but travel through India, Pakistan, Nepal, Bangladesh, Laos, Cambodia, Thailand, and Vietnam</w:t>
      </w:r>
      <w:r w:rsidRPr="001D4A77">
        <w:rPr>
          <w:rFonts w:eastAsia="Aptos"/>
          <w:sz w:val="16"/>
        </w:rPr>
        <w:t xml:space="preserve">– countries with a combined population of over 3.4 billion people, or approximately </w:t>
      </w:r>
      <w:r w:rsidRPr="001D4A77">
        <w:rPr>
          <w:rFonts w:eastAsia="Aptos"/>
          <w:u w:val="single"/>
        </w:rPr>
        <w:t>44 percent of the world’s total population</w:t>
      </w:r>
      <w:r w:rsidRPr="001D4A77">
        <w:rPr>
          <w:rFonts w:eastAsia="Aptos"/>
          <w:sz w:val="16"/>
        </w:rPr>
        <w:t xml:space="preserve">.19 A large share of the population in these countries depends on agriculture for its livelihood, so </w:t>
      </w:r>
      <w:r w:rsidRPr="001D4A77">
        <w:rPr>
          <w:rFonts w:eastAsia="Aptos"/>
          <w:u w:val="single"/>
        </w:rPr>
        <w:t xml:space="preserve">ensuring access to </w:t>
      </w:r>
      <w:r w:rsidRPr="001D4A77">
        <w:rPr>
          <w:rFonts w:eastAsia="Aptos"/>
          <w:b/>
          <w:iCs/>
          <w:u w:val="single"/>
          <w:bdr w:val="single" w:sz="8" w:space="0" w:color="auto"/>
        </w:rPr>
        <w:t>adequate supplies of water is a prime local and national priority</w:t>
      </w:r>
      <w:r w:rsidRPr="001D4A77">
        <w:rPr>
          <w:rFonts w:eastAsia="Aptos"/>
          <w:u w:val="single"/>
        </w:rPr>
        <w:t xml:space="preserve">. During the monsoon season, heavy rains provide these </w:t>
      </w:r>
      <w:r w:rsidRPr="001D4A77">
        <w:rPr>
          <w:rFonts w:eastAsia="Aptos"/>
          <w:u w:val="single"/>
        </w:rPr>
        <w:lastRenderedPageBreak/>
        <w:t xml:space="preserve">rivers with abundant water, but during dry seasons they are </w:t>
      </w:r>
      <w:r w:rsidRPr="001D4A77">
        <w:rPr>
          <w:rFonts w:eastAsia="Aptos"/>
          <w:b/>
          <w:iCs/>
          <w:u w:val="single"/>
          <w:bdr w:val="single" w:sz="8" w:space="0" w:color="auto"/>
        </w:rPr>
        <w:t>dependent on glacial meltwater</w:t>
      </w:r>
      <w:r w:rsidRPr="001D4A77">
        <w:rPr>
          <w:rFonts w:eastAsia="Aptos"/>
          <w:u w:val="single"/>
        </w:rPr>
        <w:t xml:space="preserve">–and, with the rise in global temperatures, the Himalayan glaciers are melting, jeopardizing future water availability in these river basins. Given a </w:t>
      </w:r>
      <w:r w:rsidRPr="001D4A77">
        <w:rPr>
          <w:rFonts w:eastAsia="Aptos"/>
          <w:b/>
          <w:iCs/>
          <w:u w:val="single"/>
          <w:bdr w:val="single" w:sz="8" w:space="0" w:color="auto"/>
        </w:rPr>
        <w:t>history of ethnic and social discord</w:t>
      </w:r>
      <w:r w:rsidRPr="001D4A77">
        <w:rPr>
          <w:rFonts w:eastAsia="Aptos"/>
          <w:u w:val="single"/>
        </w:rPr>
        <w:t xml:space="preserve"> within many of these countries and long-standing tensions among them, analysts fear that such shortages could aggravate both internal and external tensions and </w:t>
      </w:r>
      <w:r w:rsidRPr="001D4A77">
        <w:rPr>
          <w:rFonts w:eastAsia="Aptos"/>
          <w:b/>
          <w:iCs/>
          <w:u w:val="single"/>
          <w:bdr w:val="single" w:sz="8" w:space="0" w:color="auto"/>
        </w:rPr>
        <w:t>ignite interstate as well as intrastate conflict</w:t>
      </w:r>
      <w:r w:rsidRPr="001D4A77">
        <w:rPr>
          <w:rFonts w:eastAsia="Aptos"/>
          <w:sz w:val="16"/>
        </w:rPr>
        <w:t>.20</w:t>
      </w:r>
    </w:p>
    <w:p w14:paraId="5E99E7C4" w14:textId="77777777" w:rsidR="00EC743A" w:rsidRPr="001D4A77" w:rsidRDefault="00EC743A" w:rsidP="00EC743A">
      <w:pPr>
        <w:rPr>
          <w:rFonts w:eastAsia="Aptos"/>
          <w:sz w:val="16"/>
        </w:rPr>
      </w:pPr>
      <w:r w:rsidRPr="001D4A77">
        <w:rPr>
          <w:rFonts w:eastAsia="Aptos"/>
          <w:sz w:val="16"/>
        </w:rPr>
        <w:t>As was the case of previous IC-initiated studies, the authors of the 2013 NRC report were reluctant to identify specific countries in their findings, referring again to “countries of security concern” or other such euphemisms. However, they did select one of these countries in particular: Pakistan. They chose that country for special analysis, the report indicated, because “</w:t>
      </w:r>
      <w:r w:rsidRPr="001D4A77">
        <w:rPr>
          <w:rFonts w:eastAsia="Aptos"/>
          <w:b/>
          <w:iCs/>
          <w:u w:val="single"/>
          <w:bdr w:val="single" w:sz="8" w:space="0" w:color="auto"/>
        </w:rPr>
        <w:t>Pakistan presents a clear example</w:t>
      </w:r>
      <w:r w:rsidRPr="001D4A77">
        <w:rPr>
          <w:rFonts w:eastAsia="Aptos"/>
          <w:u w:val="single"/>
        </w:rPr>
        <w:t xml:space="preserve"> of a country where social dynamics and susceptibility to harm from climate events combine to create a potentially unstable situation</w:t>
      </w:r>
      <w:r w:rsidRPr="001D4A77">
        <w:rPr>
          <w:rFonts w:eastAsia="Aptos"/>
          <w:sz w:val="16"/>
        </w:rPr>
        <w:t xml:space="preserve">.”21 Pakistan was said to suffer from multiple risk factors: Its economy is largely dependent on agriculture; much of the water used for irrigation purposes comes from just one source, the Indus River; </w:t>
      </w:r>
      <w:r w:rsidRPr="001D4A77">
        <w:rPr>
          <w:rFonts w:eastAsia="Aptos"/>
          <w:u w:val="single"/>
        </w:rPr>
        <w:t xml:space="preserve">control over the allocation of irrigation waters is often </w:t>
      </w:r>
      <w:r w:rsidRPr="001D4A77">
        <w:rPr>
          <w:rFonts w:eastAsia="Aptos"/>
          <w:b/>
          <w:iCs/>
          <w:u w:val="single"/>
          <w:bdr w:val="single" w:sz="8" w:space="0" w:color="auto"/>
        </w:rPr>
        <w:t>exercised by privileged elites</w:t>
      </w:r>
      <w:r w:rsidRPr="001D4A77">
        <w:rPr>
          <w:rFonts w:eastAsia="Aptos"/>
          <w:sz w:val="16"/>
        </w:rPr>
        <w:t xml:space="preserve">, leaving millions of Pakistanis vulnerable to water shortages; and much of the </w:t>
      </w:r>
      <w:r w:rsidRPr="001D4A77">
        <w:rPr>
          <w:rFonts w:eastAsia="Aptos"/>
          <w:u w:val="single"/>
        </w:rPr>
        <w:t xml:space="preserve">water flowing into the Indus comes from China or from tributaries originating in India, leaving Pakistan in an </w:t>
      </w:r>
      <w:r w:rsidRPr="001D4A77">
        <w:rPr>
          <w:rFonts w:eastAsia="Aptos"/>
          <w:b/>
          <w:iCs/>
          <w:u w:val="single"/>
          <w:bdr w:val="single" w:sz="8" w:space="0" w:color="auto"/>
        </w:rPr>
        <w:t>unfavorable (downstream) position</w:t>
      </w:r>
      <w:r w:rsidRPr="001D4A77">
        <w:rPr>
          <w:rFonts w:eastAsia="Aptos"/>
          <w:u w:val="single"/>
        </w:rPr>
        <w:t xml:space="preserve"> in the system</w:t>
      </w:r>
      <w:r w:rsidRPr="001D4A77">
        <w:rPr>
          <w:rFonts w:eastAsia="Aptos"/>
          <w:sz w:val="16"/>
        </w:rPr>
        <w:t xml:space="preserve">. These conditions have led, in the past, to internal squabbles over water rights and to tensions with India over control of the Indus; now, with the </w:t>
      </w:r>
      <w:r w:rsidRPr="001D4A77">
        <w:rPr>
          <w:rFonts w:eastAsia="Aptos"/>
          <w:u w:val="single"/>
        </w:rPr>
        <w:t xml:space="preserve">likelihood of diminished meltwater from the Himalayan glaciers, the </w:t>
      </w:r>
      <w:r w:rsidRPr="001D4A77">
        <w:rPr>
          <w:rFonts w:eastAsia="Aptos"/>
          <w:b/>
          <w:iCs/>
          <w:u w:val="single"/>
          <w:bdr w:val="single" w:sz="8" w:space="0" w:color="auto"/>
        </w:rPr>
        <w:t>risk of water scarcity</w:t>
      </w:r>
      <w:r w:rsidRPr="001D4A77">
        <w:rPr>
          <w:rFonts w:eastAsia="Aptos"/>
          <w:u w:val="single"/>
        </w:rPr>
        <w:t xml:space="preserve"> triggering violent conflict of one sort or another </w:t>
      </w:r>
      <w:r w:rsidRPr="001D4A77">
        <w:rPr>
          <w:rFonts w:eastAsia="Aptos"/>
          <w:b/>
          <w:iCs/>
          <w:u w:val="single"/>
          <w:bdr w:val="single" w:sz="8" w:space="0" w:color="auto"/>
        </w:rPr>
        <w:t>becomes that much greater</w:t>
      </w:r>
      <w:r w:rsidRPr="001D4A77">
        <w:rPr>
          <w:rFonts w:eastAsia="Aptos"/>
          <w:u w:val="single"/>
        </w:rPr>
        <w:t>.</w:t>
      </w:r>
      <w:r w:rsidRPr="001D4A77">
        <w:rPr>
          <w:rFonts w:eastAsia="Aptos"/>
          <w:sz w:val="16"/>
        </w:rPr>
        <w:t>22</w:t>
      </w:r>
    </w:p>
    <w:p w14:paraId="515D3EF1" w14:textId="77777777" w:rsidR="00EC743A" w:rsidRPr="001D4A77" w:rsidRDefault="00EC743A" w:rsidP="00EC743A">
      <w:pPr>
        <w:rPr>
          <w:rFonts w:eastAsia="Aptos"/>
          <w:sz w:val="16"/>
        </w:rPr>
      </w:pPr>
      <w:r w:rsidRPr="001D4A77">
        <w:rPr>
          <w:rFonts w:eastAsia="Aptos"/>
          <w:sz w:val="16"/>
        </w:rPr>
        <w:t>Pakistan, the Indus, and U.S. Security</w:t>
      </w:r>
    </w:p>
    <w:p w14:paraId="01447D3E" w14:textId="77777777" w:rsidR="00EC743A" w:rsidRPr="001D4A77" w:rsidRDefault="00EC743A" w:rsidP="00EC743A">
      <w:pPr>
        <w:rPr>
          <w:rFonts w:eastAsia="Aptos"/>
          <w:sz w:val="16"/>
        </w:rPr>
      </w:pPr>
      <w:r w:rsidRPr="001D4A77">
        <w:rPr>
          <w:rFonts w:eastAsia="Aptos"/>
          <w:sz w:val="16"/>
        </w:rPr>
        <w:t>There is no doubt that Pakistan is considered by U.S. security analysts as a “state important to U.S. national security interests,” the term used by the Defense Intelligence Agency to describe countries of concern in the 2012 ICA on water. Not only is Pakistan a critical–if not always wholehearted– partner in the global war on terror, but it also possesses a substantial arsenal of nuclear weapons whose security is a matter of enormous concern to American leaders. 23 Should those munitions wind up with rogue elements of the Pakistani military (some of whose members are believed to maintain clandestine links to radical Islamic organizations), or even worse, should Pakistan descend into civil war and the weapons fall into untrustworthy or hostile hands, the safety of India and other US allies–as well as of American forces deployed in the region–would be at grave risk.24 Ensuring Pakistan’s stability therefore, has long been a major U.S. security objective, prompting regular deliveries of American arms and other military aid. Yet, despite billions of dollars in American aid, Pakistan remains vulnerable to social and ethnic internal strife.25</w:t>
      </w:r>
    </w:p>
    <w:p w14:paraId="3B857742" w14:textId="77777777" w:rsidR="00EC743A" w:rsidRPr="001D4A77" w:rsidRDefault="00EC743A" w:rsidP="00EC743A">
      <w:pPr>
        <w:rPr>
          <w:rFonts w:eastAsia="Aptos"/>
          <w:sz w:val="16"/>
        </w:rPr>
      </w:pPr>
      <w:r w:rsidRPr="001D4A77">
        <w:rPr>
          <w:rFonts w:eastAsia="Aptos"/>
          <w:sz w:val="16"/>
        </w:rPr>
        <w:t xml:space="preserve">As noted, </w:t>
      </w:r>
      <w:r w:rsidRPr="001D4A77">
        <w:rPr>
          <w:rFonts w:eastAsia="Aptos"/>
          <w:u w:val="single"/>
        </w:rPr>
        <w:t xml:space="preserve">farming is the principal economic activity in Pakistan, and </w:t>
      </w:r>
      <w:r w:rsidRPr="001D4A77">
        <w:rPr>
          <w:rFonts w:eastAsia="Aptos"/>
          <w:b/>
          <w:iCs/>
          <w:u w:val="single"/>
          <w:bdr w:val="single" w:sz="8" w:space="0" w:color="auto"/>
        </w:rPr>
        <w:t>ensuring access to water</w:t>
      </w:r>
      <w:r w:rsidRPr="001D4A77">
        <w:rPr>
          <w:rFonts w:eastAsia="Aptos"/>
          <w:u w:val="single"/>
        </w:rPr>
        <w:t xml:space="preserve"> is an overarching public and government concern.</w:t>
      </w:r>
      <w:r w:rsidRPr="001D4A77">
        <w:rPr>
          <w:rFonts w:eastAsia="Aptos"/>
          <w:sz w:val="16"/>
        </w:rPr>
        <w:t xml:space="preserve"> This means, above all, managing the use of the Indus–the country’s main source of water for irrigation and its major source of power for electricity generation. Pakistan’s rising population and growing cities, with their rings of factories, are placing an immense strain on the Indus, leading to competition between farmers, industrialists, and urban consumers. With water and power shortages becoming an increasingly frequent aspect of daily life, public protests–sometimes turning violent– have erupted across the country. In one particularly intense bout of rioting, following a prolonged power outage in June 2012, protestors burned trains, blocked roads, looted shops, and damaged banks and gas stations.26</w:t>
      </w:r>
    </w:p>
    <w:p w14:paraId="0A3D009D" w14:textId="77777777" w:rsidR="00EC743A" w:rsidRPr="001D4A77" w:rsidRDefault="00EC743A" w:rsidP="00EC743A">
      <w:pPr>
        <w:rPr>
          <w:rFonts w:eastAsia="Aptos"/>
          <w:sz w:val="16"/>
        </w:rPr>
      </w:pPr>
      <w:r w:rsidRPr="001D4A77">
        <w:rPr>
          <w:rFonts w:eastAsia="Aptos"/>
          <w:u w:val="single"/>
        </w:rPr>
        <w:t xml:space="preserve">However bad things might be in Pakistan today, climate change is likely to make conditions </w:t>
      </w:r>
      <w:r w:rsidRPr="001D4A77">
        <w:rPr>
          <w:rFonts w:eastAsia="Aptos"/>
          <w:b/>
          <w:iCs/>
          <w:u w:val="single"/>
          <w:bdr w:val="single" w:sz="8" w:space="0" w:color="auto"/>
        </w:rPr>
        <w:t>far worse in the years ahead</w:t>
      </w:r>
      <w:r w:rsidRPr="001D4A77">
        <w:rPr>
          <w:rFonts w:eastAsia="Aptos"/>
          <w:u w:val="single"/>
        </w:rPr>
        <w:t xml:space="preserve">. Prolonged droughts, climate scientists believe, will occur with increasing regularity, posing a </w:t>
      </w:r>
      <w:r w:rsidRPr="001D4A77">
        <w:rPr>
          <w:rFonts w:eastAsia="Aptos"/>
          <w:b/>
          <w:iCs/>
          <w:u w:val="single"/>
          <w:bdr w:val="single" w:sz="8" w:space="0" w:color="auto"/>
        </w:rPr>
        <w:t>severe threat</w:t>
      </w:r>
      <w:r w:rsidRPr="001D4A77">
        <w:rPr>
          <w:rFonts w:eastAsia="Aptos"/>
          <w:u w:val="single"/>
        </w:rPr>
        <w:t xml:space="preserve"> to the nation’s agricultural sector and further reducing the supply of hydroelectric power.</w:t>
      </w:r>
      <w:r w:rsidRPr="001D4A77">
        <w:rPr>
          <w:rFonts w:eastAsia="Aptos"/>
          <w:sz w:val="16"/>
        </w:rPr>
        <w:t xml:space="preserve"> At the same time, warming is expected to increase the intensity of monsoon downpours, resulting in massive flooding (as occurred in 2010) and the loss of valuable topsoil, further adding to Pakistan’s woes. As the Himalayan glaciers melt, moreover, water flow through the Indus will diminish. 27 With the competition for land and water resources bound to increase and with Pakistan already divided along ethnic and religious lines, widespread civil strife will become ever more likely, possibly jeopardizing the survival of the state.</w:t>
      </w:r>
    </w:p>
    <w:p w14:paraId="614D399C" w14:textId="77777777" w:rsidR="00EC743A" w:rsidRPr="001D4A77" w:rsidRDefault="00EC743A" w:rsidP="00EC743A">
      <w:pPr>
        <w:rPr>
          <w:rFonts w:eastAsia="Aptos"/>
          <w:sz w:val="16"/>
        </w:rPr>
      </w:pPr>
      <w:r w:rsidRPr="001D4A77">
        <w:rPr>
          <w:rFonts w:eastAsia="Aptos"/>
          <w:sz w:val="16"/>
        </w:rPr>
        <w:t>It is</w:t>
      </w:r>
      <w:r w:rsidRPr="001D4A77">
        <w:rPr>
          <w:rFonts w:eastAsia="Aptos"/>
          <w:u w:val="single"/>
        </w:rPr>
        <w:t xml:space="preserve"> impossible to predict exactly how the United States might respond to a systemic breakdown of state governance in Pakistan. One thing is clear, however: </w:t>
      </w:r>
      <w:r w:rsidRPr="001D4A77">
        <w:rPr>
          <w:rFonts w:eastAsia="Aptos"/>
          <w:b/>
          <w:iCs/>
          <w:u w:val="single"/>
          <w:bdr w:val="single" w:sz="8" w:space="0" w:color="auto"/>
        </w:rPr>
        <w:t xml:space="preserve">At the earliest sign that the </w:t>
      </w:r>
      <w:r w:rsidRPr="001D4A77">
        <w:rPr>
          <w:rFonts w:eastAsia="Aptos"/>
          <w:b/>
          <w:iCs/>
          <w:u w:val="single"/>
          <w:bdr w:val="single" w:sz="8" w:space="0" w:color="auto"/>
        </w:rPr>
        <w:lastRenderedPageBreak/>
        <w:t>country’s nuclear weapons are at risk of falling into the hands of hostile parties, the American military would respond with decisive force</w:t>
      </w:r>
      <w:r w:rsidRPr="001D4A77">
        <w:rPr>
          <w:rFonts w:eastAsia="Aptos"/>
          <w:u w:val="single"/>
        </w:rPr>
        <w:t>.</w:t>
      </w:r>
      <w:r w:rsidRPr="001D4A77">
        <w:rPr>
          <w:rFonts w:eastAsia="Aptos"/>
          <w:sz w:val="16"/>
        </w:rPr>
        <w:t xml:space="preserve"> In fact, research conducted by the nonpartisan Nuclear Threat Initiative (NTI) has revealed that the Joint Special Operations Command (JSOC) and specialized Army units have been training for such contingencies for some time and have deployed all the necessary gear to the region. In the event of a coup or crisis, the NTI revealed, “</w:t>
      </w:r>
      <w:r w:rsidRPr="001D4A77">
        <w:rPr>
          <w:rFonts w:eastAsia="Aptos"/>
          <w:u w:val="single"/>
        </w:rPr>
        <w:t>U.S. forces would rush into the country, crossing borders, rappelling down from helicopters, and parachuting out of airplanes, so they can secure known or suspected nuclear-storage sites</w:t>
      </w:r>
      <w:r w:rsidRPr="001D4A77">
        <w:rPr>
          <w:rFonts w:eastAsia="Aptos"/>
          <w:sz w:val="16"/>
        </w:rPr>
        <w:t>.” Recognizing that any such actions by American forces could trigger widespread resistance by the Pakistani army and/or various jihadist groups, the U.S. Central Command, which has authority over all American forces in the region, has developed plans for backing up JSOC personnel with full-scale military support.28</w:t>
      </w:r>
    </w:p>
    <w:p w14:paraId="6AA806D0" w14:textId="77777777" w:rsidR="00EC743A" w:rsidRPr="001D4A77" w:rsidRDefault="00EC743A" w:rsidP="00EC743A">
      <w:pPr>
        <w:rPr>
          <w:rFonts w:eastAsia="Aptos"/>
          <w:sz w:val="16"/>
        </w:rPr>
      </w:pPr>
      <w:r w:rsidRPr="001D4A77">
        <w:rPr>
          <w:rFonts w:eastAsia="Aptos"/>
          <w:sz w:val="16"/>
        </w:rPr>
        <w:t xml:space="preserve">Another scenario that has some analysts worried is the possibility that a time of </w:t>
      </w:r>
      <w:r w:rsidRPr="001D4A77">
        <w:rPr>
          <w:rFonts w:eastAsia="Aptos"/>
          <w:u w:val="single"/>
        </w:rPr>
        <w:t xml:space="preserve">sharply reduced water flow through the Indus will coincide with efforts by India to </w:t>
      </w:r>
      <w:r w:rsidRPr="001D4A77">
        <w:rPr>
          <w:rFonts w:eastAsia="Aptos"/>
          <w:b/>
          <w:iCs/>
          <w:u w:val="single"/>
          <w:bdr w:val="single" w:sz="8" w:space="0" w:color="auto"/>
        </w:rPr>
        <w:t>exploit its advantageous position</w:t>
      </w:r>
      <w:r w:rsidRPr="001D4A77">
        <w:rPr>
          <w:rFonts w:eastAsia="Aptos"/>
          <w:u w:val="single"/>
        </w:rPr>
        <w:t xml:space="preserve"> as the </w:t>
      </w:r>
      <w:r w:rsidRPr="001D4A77">
        <w:rPr>
          <w:rFonts w:eastAsia="Aptos"/>
          <w:b/>
          <w:iCs/>
          <w:u w:val="single"/>
          <w:bdr w:val="single" w:sz="8" w:space="0" w:color="auto"/>
        </w:rPr>
        <w:t>upper riparian</w:t>
      </w:r>
      <w:r w:rsidRPr="001D4A77">
        <w:rPr>
          <w:rFonts w:eastAsia="Aptos"/>
          <w:u w:val="single"/>
        </w:rPr>
        <w:t xml:space="preserve"> on three key tributaries of the Indus</w:t>
      </w:r>
      <w:r w:rsidRPr="001D4A77">
        <w:rPr>
          <w:rFonts w:eastAsia="Aptos"/>
          <w:sz w:val="16"/>
        </w:rPr>
        <w:t>–the Ravi, the Beas, and the Sutlej–to divert water for its own use</w:t>
      </w:r>
      <w:r w:rsidRPr="001D4A77">
        <w:rPr>
          <w:rFonts w:eastAsia="Aptos"/>
          <w:u w:val="single"/>
        </w:rPr>
        <w:t>, thereby depriving downstream Pakistan of vital supplies and provoking a war between these two countries</w:t>
      </w:r>
      <w:r w:rsidRPr="001D4A77">
        <w:rPr>
          <w:rFonts w:eastAsia="Aptos"/>
          <w:sz w:val="16"/>
        </w:rPr>
        <w:t xml:space="preserve">. India was granted control over the three tributaries under the Indus Water Treaty of 1960, and various Indian leaders have threatened at times to dam the rivers or otherwise reduce their flow into Pakistan as a reprisal for Pakistani attacks on Indian bases in the disputed territory of Kashmir (through which the tributaries flow); this, in turn, has provoked counterthreats from Pakistani leaders.29 What analysts fear most, in such a situation, is </w:t>
      </w:r>
      <w:r w:rsidRPr="001D4A77">
        <w:rPr>
          <w:rFonts w:eastAsia="Aptos"/>
          <w:u w:val="single"/>
        </w:rPr>
        <w:t>that India, possessing superior conventional forces, would overpower Pakistan’s equivalent armies</w:t>
      </w:r>
      <w:r w:rsidRPr="001D4A77">
        <w:rPr>
          <w:rFonts w:eastAsia="Aptos"/>
          <w:sz w:val="16"/>
        </w:rPr>
        <w:t xml:space="preserve">, </w:t>
      </w:r>
      <w:r w:rsidRPr="001D4A77">
        <w:rPr>
          <w:rFonts w:eastAsia="Aptos"/>
          <w:u w:val="single"/>
        </w:rPr>
        <w:t xml:space="preserve">leading Pakistan’s leaders to order </w:t>
      </w:r>
      <w:r w:rsidRPr="001D4A77">
        <w:rPr>
          <w:rFonts w:eastAsia="Aptos"/>
          <w:b/>
          <w:iCs/>
          <w:u w:val="single"/>
          <w:bdr w:val="single" w:sz="8" w:space="0" w:color="auto"/>
        </w:rPr>
        <w:t>the use of nuclear weapons against India</w:t>
      </w:r>
      <w:r w:rsidRPr="001D4A77">
        <w:rPr>
          <w:rFonts w:eastAsia="Aptos"/>
          <w:u w:val="single"/>
        </w:rPr>
        <w:t>, igniting a regional nuclear war.</w:t>
      </w:r>
      <w:r w:rsidRPr="001D4A77">
        <w:rPr>
          <w:rFonts w:eastAsia="Aptos"/>
          <w:sz w:val="16"/>
        </w:rPr>
        <w:t xml:space="preserve"> Such a conflict, scientists have calculated, would result in 50 to 125 million fatalities, and produce a dust cloud covering much of the Earth, decimating global agriculture–an outcome with enormous implications for American national security.30</w:t>
      </w:r>
    </w:p>
    <w:p w14:paraId="4B1A3E0A" w14:textId="77777777" w:rsidR="00EC743A" w:rsidRPr="001D4A77" w:rsidRDefault="00EC743A" w:rsidP="00EC743A">
      <w:pPr>
        <w:rPr>
          <w:rFonts w:eastAsia="Aptos"/>
          <w:sz w:val="16"/>
        </w:rPr>
      </w:pPr>
      <w:r w:rsidRPr="001D4A77">
        <w:rPr>
          <w:rFonts w:eastAsia="Aptos"/>
          <w:sz w:val="16"/>
        </w:rPr>
        <w:t>China, India, and the Brahmaputra River</w:t>
      </w:r>
    </w:p>
    <w:p w14:paraId="48CAF5BA" w14:textId="77777777" w:rsidR="00EC743A" w:rsidRPr="001D4A77" w:rsidRDefault="00EC743A" w:rsidP="00EC743A">
      <w:pPr>
        <w:rPr>
          <w:rFonts w:eastAsia="Aptos"/>
          <w:sz w:val="16"/>
        </w:rPr>
      </w:pPr>
      <w:r w:rsidRPr="001D4A77">
        <w:rPr>
          <w:rFonts w:eastAsia="Aptos"/>
          <w:u w:val="single"/>
        </w:rPr>
        <w:t xml:space="preserve">The potential for interstate conflict–even </w:t>
      </w:r>
      <w:r w:rsidRPr="001D4A77">
        <w:rPr>
          <w:rFonts w:eastAsia="Aptos"/>
          <w:b/>
          <w:iCs/>
          <w:u w:val="single"/>
          <w:bdr w:val="single" w:sz="8" w:space="0" w:color="auto"/>
        </w:rPr>
        <w:t>nuclear conflict</w:t>
      </w:r>
      <w:r w:rsidRPr="001D4A77">
        <w:rPr>
          <w:rFonts w:eastAsia="Aptos"/>
          <w:u w:val="single"/>
        </w:rPr>
        <w:t xml:space="preserve">–over shared water supplies </w:t>
      </w:r>
      <w:proofErr w:type="gramStart"/>
      <w:r w:rsidRPr="001D4A77">
        <w:rPr>
          <w:rFonts w:eastAsia="Aptos"/>
          <w:u w:val="single"/>
        </w:rPr>
        <w:t>arises</w:t>
      </w:r>
      <w:proofErr w:type="gramEnd"/>
      <w:r w:rsidRPr="001D4A77">
        <w:rPr>
          <w:rFonts w:eastAsia="Aptos"/>
          <w:u w:val="single"/>
        </w:rPr>
        <w:t xml:space="preserve"> in the case of another major river at risk from climate change:</w:t>
      </w:r>
      <w:r w:rsidRPr="001D4A77">
        <w:rPr>
          <w:rFonts w:eastAsia="Aptos"/>
          <w:sz w:val="16"/>
        </w:rPr>
        <w:t xml:space="preserve"> The Brahmaputra, which originates in China and traverses much of northeastern India before merging with the Ganges in Bangladesh and emptying into the Bay of Bengal. The fifth-largest river in the world by volume of water flow, the Brahmaputra starts on the northern slopes of the Himalayas and flows easterly across the southern Tibetan plateau (where it is known as the </w:t>
      </w:r>
      <w:proofErr w:type="spellStart"/>
      <w:r w:rsidRPr="001D4A77">
        <w:rPr>
          <w:rFonts w:eastAsia="Aptos"/>
          <w:sz w:val="16"/>
        </w:rPr>
        <w:t>Yarlung</w:t>
      </w:r>
      <w:proofErr w:type="spellEnd"/>
      <w:r w:rsidRPr="001D4A77">
        <w:rPr>
          <w:rFonts w:eastAsia="Aptos"/>
          <w:sz w:val="16"/>
        </w:rPr>
        <w:t xml:space="preserve"> </w:t>
      </w:r>
      <w:proofErr w:type="spellStart"/>
      <w:r w:rsidRPr="001D4A77">
        <w:rPr>
          <w:rFonts w:eastAsia="Aptos"/>
          <w:sz w:val="16"/>
        </w:rPr>
        <w:t>Tsangpo</w:t>
      </w:r>
      <w:proofErr w:type="spellEnd"/>
      <w:r w:rsidRPr="001D4A77">
        <w:rPr>
          <w:rFonts w:eastAsia="Aptos"/>
          <w:sz w:val="16"/>
        </w:rPr>
        <w:t xml:space="preserve">) before making a nearly 180-degree turn and crossing into the Indian state of Arunachal Pradesh; from there, it flows in a southwesterly direction towards its confluence with the Ganges and thence its exit into the Bay of Bengal. For the Chinese, the Brahmaputra is an important engine of hydroelectric power; they have already installed one dam on the river, at </w:t>
      </w:r>
      <w:proofErr w:type="spellStart"/>
      <w:r w:rsidRPr="001D4A77">
        <w:rPr>
          <w:rFonts w:eastAsia="Aptos"/>
          <w:sz w:val="16"/>
        </w:rPr>
        <w:t>Zangmu</w:t>
      </w:r>
      <w:proofErr w:type="spellEnd"/>
      <w:r w:rsidRPr="001D4A77">
        <w:rPr>
          <w:rFonts w:eastAsia="Aptos"/>
          <w:sz w:val="16"/>
        </w:rPr>
        <w:t xml:space="preserve">, and have announced plans for at least three more. </w:t>
      </w:r>
      <w:r w:rsidRPr="001D4A77">
        <w:rPr>
          <w:rFonts w:eastAsia="Aptos"/>
          <w:u w:val="single"/>
        </w:rPr>
        <w:t xml:space="preserve">For the Indians, it is a </w:t>
      </w:r>
      <w:r w:rsidRPr="001D4A77">
        <w:rPr>
          <w:rFonts w:eastAsia="Aptos"/>
          <w:b/>
          <w:iCs/>
          <w:u w:val="single"/>
          <w:bdr w:val="single" w:sz="8" w:space="0" w:color="auto"/>
        </w:rPr>
        <w:t>valuable source of irrigation water,</w:t>
      </w:r>
      <w:r w:rsidRPr="001D4A77">
        <w:rPr>
          <w:rFonts w:eastAsia="Aptos"/>
          <w:u w:val="single"/>
        </w:rPr>
        <w:t xml:space="preserve"> especially in agriculture-dependent regions of the northeast. Leaders of both countries are </w:t>
      </w:r>
      <w:r w:rsidRPr="001D4A77">
        <w:rPr>
          <w:rFonts w:eastAsia="Aptos"/>
          <w:b/>
          <w:iCs/>
          <w:u w:val="single"/>
          <w:bdr w:val="single" w:sz="8" w:space="0" w:color="auto"/>
        </w:rPr>
        <w:t>fully aware of their counterparts’ interests and concerns</w:t>
      </w:r>
      <w:r w:rsidRPr="001D4A77">
        <w:rPr>
          <w:rFonts w:eastAsia="Aptos"/>
          <w:u w:val="single"/>
        </w:rPr>
        <w:t xml:space="preserve"> over the river but have made </w:t>
      </w:r>
      <w:r w:rsidRPr="001D4A77">
        <w:rPr>
          <w:rFonts w:eastAsia="Aptos"/>
          <w:b/>
          <w:iCs/>
          <w:u w:val="single"/>
          <w:bdr w:val="single" w:sz="8" w:space="0" w:color="auto"/>
        </w:rPr>
        <w:t>little effort to reach a mutual understanding</w:t>
      </w:r>
      <w:r w:rsidRPr="001D4A77">
        <w:rPr>
          <w:rFonts w:eastAsia="Aptos"/>
          <w:u w:val="single"/>
        </w:rPr>
        <w:t>–let alone any formal agreements–regarding its future development</w:t>
      </w:r>
      <w:r w:rsidRPr="001D4A77">
        <w:rPr>
          <w:rFonts w:eastAsia="Aptos"/>
          <w:sz w:val="16"/>
        </w:rPr>
        <w:t>.31</w:t>
      </w:r>
    </w:p>
    <w:p w14:paraId="2D41B038" w14:textId="77777777" w:rsidR="00EC743A" w:rsidRPr="001D4A77" w:rsidRDefault="00EC743A" w:rsidP="00EC743A">
      <w:pPr>
        <w:rPr>
          <w:rFonts w:eastAsia="Aptos"/>
          <w:sz w:val="16"/>
        </w:rPr>
      </w:pPr>
      <w:r w:rsidRPr="001D4A77">
        <w:rPr>
          <w:rFonts w:eastAsia="Aptos"/>
          <w:sz w:val="16"/>
        </w:rPr>
        <w:t xml:space="preserve">Several factors make the future status of the Brahmaputra a matter of deep concern to security analysts. To begin with, the river enters India through the state of Arunachal Pradesh, an area of northeastern India abutting Tibet that is claimed by both countries. Beijing insists that this region was once part of the kingdom of </w:t>
      </w:r>
      <w:proofErr w:type="gramStart"/>
      <w:r w:rsidRPr="001D4A77">
        <w:rPr>
          <w:rFonts w:eastAsia="Aptos"/>
          <w:sz w:val="16"/>
        </w:rPr>
        <w:t>Tibet, and</w:t>
      </w:r>
      <w:proofErr w:type="gramEnd"/>
      <w:r w:rsidRPr="001D4A77">
        <w:rPr>
          <w:rFonts w:eastAsia="Aptos"/>
          <w:sz w:val="16"/>
        </w:rPr>
        <w:t xml:space="preserve"> so belongs to China; New Delhi claims it is a legitimate part of India under a 1914 treaty between Tibet and Great Britain. The two sides fought a war here in 1962, with India suffering significant battlefield setbacks but China agreeing to restore the status quo ante. The countries have not been able to resolve the ownership dispute in subsequent years, despite intermittent negotiations, and both continue to maintain substantial military forces in the region. To this day, discord over Arunachal Pradesh remains a continuing source of friction in Sino-Indian relations and a potential spark for violent conflict.32</w:t>
      </w:r>
    </w:p>
    <w:p w14:paraId="4C123167" w14:textId="77777777" w:rsidR="00EC743A" w:rsidRPr="001D4A77" w:rsidRDefault="00EC743A" w:rsidP="00EC743A">
      <w:pPr>
        <w:rPr>
          <w:rFonts w:eastAsia="Aptos"/>
          <w:sz w:val="16"/>
        </w:rPr>
      </w:pPr>
      <w:r w:rsidRPr="001D4A77">
        <w:rPr>
          <w:rFonts w:eastAsia="Aptos"/>
          <w:sz w:val="16"/>
        </w:rPr>
        <w:t xml:space="preserve">Another potential source of friction between China and India arises from Chinese plans (or rumors of such plans) to divert water from the upper Brahmaputra and funnel it via a series of tunnels and canals to northeastern China, where existing supplies are hugely inadequate.33 While dismissed by many Chinese experts as overly ambitious and costly, the notion of diverting water from the Brahmaputra has generated considerable anxiety in India, </w:t>
      </w:r>
      <w:r w:rsidRPr="001D4A77">
        <w:rPr>
          <w:rFonts w:eastAsia="Aptos"/>
          <w:u w:val="single"/>
        </w:rPr>
        <w:t xml:space="preserve">where experts fear that the resulting decline in water flow into the Indian section of the river would </w:t>
      </w:r>
      <w:r w:rsidRPr="001D4A77">
        <w:rPr>
          <w:rFonts w:eastAsia="Aptos"/>
          <w:b/>
          <w:iCs/>
          <w:u w:val="single"/>
          <w:bdr w:val="single" w:sz="8" w:space="0" w:color="auto"/>
        </w:rPr>
        <w:t>threaten agricultural productivity</w:t>
      </w:r>
      <w:r w:rsidRPr="001D4A77">
        <w:rPr>
          <w:rFonts w:eastAsia="Aptos"/>
          <w:sz w:val="16"/>
        </w:rPr>
        <w:t xml:space="preserve">. Given the centrality of farming in the Indian economy and political system, </w:t>
      </w:r>
      <w:r w:rsidRPr="001D4A77">
        <w:rPr>
          <w:rFonts w:eastAsia="Aptos"/>
          <w:u w:val="single"/>
        </w:rPr>
        <w:t xml:space="preserve">any Chinese move to proceed with such a diversion project could lead to </w:t>
      </w:r>
      <w:r w:rsidRPr="001D4A77">
        <w:rPr>
          <w:rFonts w:eastAsia="Aptos"/>
          <w:b/>
          <w:iCs/>
          <w:u w:val="single"/>
          <w:bdr w:val="single" w:sz="8" w:space="0" w:color="auto"/>
        </w:rPr>
        <w:t>increased tension</w:t>
      </w:r>
      <w:r w:rsidRPr="001D4A77">
        <w:rPr>
          <w:rFonts w:eastAsia="Aptos"/>
          <w:u w:val="single"/>
        </w:rPr>
        <w:t xml:space="preserve"> between the two countries.</w:t>
      </w:r>
      <w:r w:rsidRPr="001D4A77">
        <w:rPr>
          <w:rFonts w:eastAsia="Aptos"/>
          <w:sz w:val="16"/>
        </w:rPr>
        <w:t xml:space="preserve"> 34</w:t>
      </w:r>
    </w:p>
    <w:p w14:paraId="70FE2D2F" w14:textId="77777777" w:rsidR="00EC743A" w:rsidRPr="001D4A77" w:rsidRDefault="00EC743A" w:rsidP="00EC743A">
      <w:pPr>
        <w:rPr>
          <w:rFonts w:eastAsia="Aptos"/>
          <w:sz w:val="16"/>
        </w:rPr>
      </w:pPr>
      <w:r w:rsidRPr="001D4A77">
        <w:rPr>
          <w:rFonts w:eastAsia="Aptos"/>
          <w:sz w:val="16"/>
        </w:rPr>
        <w:lastRenderedPageBreak/>
        <w:t xml:space="preserve">Few analysts believe that a Sino-Indian conflict over the Brahmaputra is likely in the years immediately ahead. Both countries have strong motives for maintaining friendly–if not necessarily, warm–relations between them, and water issues have not yet dominated the bilateral agenda. This, however, is where global warming enters the picture. The Brahmaputra, like the Indus, </w:t>
      </w:r>
      <w:r w:rsidRPr="001D4A77">
        <w:rPr>
          <w:rFonts w:eastAsia="Aptos"/>
          <w:u w:val="single"/>
        </w:rPr>
        <w:t xml:space="preserve">draws much of its flow during dry seasons from the </w:t>
      </w:r>
      <w:r w:rsidRPr="001D4A77">
        <w:rPr>
          <w:rFonts w:eastAsia="Aptos"/>
          <w:b/>
          <w:iCs/>
          <w:u w:val="single"/>
          <w:bdr w:val="single" w:sz="8" w:space="0" w:color="auto"/>
        </w:rPr>
        <w:t>melting of Himalayan glaciers</w:t>
      </w:r>
      <w:r w:rsidRPr="001D4A77">
        <w:rPr>
          <w:rFonts w:eastAsia="Aptos"/>
          <w:u w:val="single"/>
        </w:rPr>
        <w:t xml:space="preserve">–and these, as has already been noted, are melting </w:t>
      </w:r>
      <w:proofErr w:type="gramStart"/>
      <w:r w:rsidRPr="001D4A77">
        <w:rPr>
          <w:rFonts w:eastAsia="Aptos"/>
          <w:u w:val="single"/>
        </w:rPr>
        <w:t>as a result of</w:t>
      </w:r>
      <w:proofErr w:type="gramEnd"/>
      <w:r w:rsidRPr="001D4A77">
        <w:rPr>
          <w:rFonts w:eastAsia="Aptos"/>
          <w:u w:val="single"/>
        </w:rPr>
        <w:t xml:space="preserve"> climate change, and could </w:t>
      </w:r>
      <w:r w:rsidRPr="001D4A77">
        <w:rPr>
          <w:rFonts w:eastAsia="Aptos"/>
          <w:b/>
          <w:iCs/>
          <w:u w:val="single"/>
          <w:bdr w:val="single" w:sz="8" w:space="0" w:color="auto"/>
        </w:rPr>
        <w:t>eventually disappear</w:t>
      </w:r>
      <w:r w:rsidRPr="001D4A77">
        <w:rPr>
          <w:rFonts w:eastAsia="Aptos"/>
          <w:u w:val="single"/>
        </w:rPr>
        <w:t>.</w:t>
      </w:r>
      <w:r w:rsidRPr="001D4A77">
        <w:rPr>
          <w:rFonts w:eastAsia="Aptos"/>
          <w:sz w:val="16"/>
        </w:rPr>
        <w:t xml:space="preserve"> For both China and India, </w:t>
      </w:r>
      <w:r w:rsidRPr="001D4A77">
        <w:rPr>
          <w:rFonts w:eastAsia="Aptos"/>
          <w:u w:val="single"/>
        </w:rPr>
        <w:t>the melting of the Himalayan glaciers will have momentous consequences</w:t>
      </w:r>
      <w:r w:rsidRPr="001D4A77">
        <w:rPr>
          <w:rFonts w:eastAsia="Aptos"/>
          <w:sz w:val="16"/>
        </w:rPr>
        <w:t xml:space="preserve">. Given the Brahmaputra’s critical importance to agriculture and economic activity in both countries, </w:t>
      </w:r>
      <w:r w:rsidRPr="001D4A77">
        <w:rPr>
          <w:rFonts w:eastAsia="Aptos"/>
          <w:u w:val="single"/>
        </w:rPr>
        <w:t xml:space="preserve">any significant </w:t>
      </w:r>
      <w:proofErr w:type="spellStart"/>
      <w:r w:rsidRPr="001D4A77">
        <w:rPr>
          <w:rFonts w:eastAsia="Aptos"/>
          <w:b/>
          <w:iCs/>
          <w:u w:val="single"/>
          <w:bdr w:val="single" w:sz="8" w:space="0" w:color="auto"/>
        </w:rPr>
        <w:t>longterm</w:t>
      </w:r>
      <w:proofErr w:type="spellEnd"/>
      <w:r w:rsidRPr="001D4A77">
        <w:rPr>
          <w:rFonts w:eastAsia="Aptos"/>
          <w:b/>
          <w:iCs/>
          <w:u w:val="single"/>
          <w:bdr w:val="single" w:sz="8" w:space="0" w:color="auto"/>
        </w:rPr>
        <w:t xml:space="preserve"> decline</w:t>
      </w:r>
      <w:r w:rsidRPr="001D4A77">
        <w:rPr>
          <w:rFonts w:eastAsia="Aptos"/>
          <w:u w:val="single"/>
        </w:rPr>
        <w:t xml:space="preserve"> in its flow would be highly disruptive, causing </w:t>
      </w:r>
      <w:r w:rsidRPr="001D4A77">
        <w:rPr>
          <w:rFonts w:eastAsia="Aptos"/>
          <w:b/>
          <w:iCs/>
          <w:u w:val="single"/>
          <w:bdr w:val="single" w:sz="8" w:space="0" w:color="auto"/>
        </w:rPr>
        <w:t>widespread hardship and social unrest</w:t>
      </w:r>
      <w:r w:rsidRPr="001D4A77">
        <w:rPr>
          <w:rFonts w:eastAsia="Aptos"/>
          <w:u w:val="single"/>
        </w:rPr>
        <w:t>.</w:t>
      </w:r>
      <w:r w:rsidRPr="001D4A77">
        <w:rPr>
          <w:rFonts w:eastAsia="Aptos"/>
          <w:sz w:val="16"/>
        </w:rPr>
        <w:t xml:space="preserve"> 35</w:t>
      </w:r>
    </w:p>
    <w:p w14:paraId="62184C13" w14:textId="77777777" w:rsidR="00EC743A" w:rsidRPr="001D4A77" w:rsidRDefault="00EC743A" w:rsidP="00EC743A">
      <w:pPr>
        <w:rPr>
          <w:rFonts w:eastAsia="Aptos"/>
          <w:sz w:val="16"/>
        </w:rPr>
      </w:pPr>
      <w:r w:rsidRPr="001D4A77">
        <w:rPr>
          <w:rFonts w:eastAsia="Aptos"/>
          <w:u w:val="single"/>
        </w:rPr>
        <w:t xml:space="preserve">Under these more stressful conditions, the Chinese leadership, </w:t>
      </w:r>
      <w:r w:rsidRPr="001D4A77">
        <w:rPr>
          <w:rFonts w:eastAsia="Aptos"/>
          <w:b/>
          <w:iCs/>
          <w:u w:val="single"/>
          <w:bdr w:val="single" w:sz="8" w:space="0" w:color="auto"/>
        </w:rPr>
        <w:t>desperate to provide additional supply</w:t>
      </w:r>
      <w:r w:rsidRPr="001D4A77">
        <w:rPr>
          <w:rFonts w:eastAsia="Aptos"/>
          <w:u w:val="single"/>
        </w:rPr>
        <w:t xml:space="preserve"> to China’s water-starved northeast, might be more inclined to </w:t>
      </w:r>
      <w:r w:rsidRPr="001D4A77">
        <w:rPr>
          <w:rFonts w:eastAsia="Aptos"/>
          <w:b/>
          <w:iCs/>
          <w:u w:val="single"/>
          <w:bdr w:val="single" w:sz="8" w:space="0" w:color="auto"/>
        </w:rPr>
        <w:t>proceed with</w:t>
      </w:r>
      <w:r w:rsidRPr="001D4A77">
        <w:rPr>
          <w:rFonts w:eastAsia="Aptos"/>
          <w:u w:val="single"/>
        </w:rPr>
        <w:t xml:space="preserve"> </w:t>
      </w:r>
      <w:r w:rsidRPr="001D4A77">
        <w:rPr>
          <w:rFonts w:eastAsia="Aptos"/>
          <w:b/>
          <w:iCs/>
          <w:u w:val="single"/>
          <w:bdr w:val="single" w:sz="8" w:space="0" w:color="auto"/>
        </w:rPr>
        <w:t>water diversion projects</w:t>
      </w:r>
      <w:r w:rsidRPr="001D4A77">
        <w:rPr>
          <w:rFonts w:eastAsia="Aptos"/>
          <w:sz w:val="16"/>
        </w:rPr>
        <w:t xml:space="preserve"> on the Brahmaputra and other shared river systems.36 Coming at a time of equivalent water scarcity in India, </w:t>
      </w:r>
      <w:r w:rsidRPr="001D4A77">
        <w:rPr>
          <w:rFonts w:eastAsia="Aptos"/>
          <w:u w:val="single"/>
        </w:rPr>
        <w:t xml:space="preserve">such an effort is almost certain to </w:t>
      </w:r>
      <w:r w:rsidRPr="001D4A77">
        <w:rPr>
          <w:rFonts w:eastAsia="Aptos"/>
          <w:b/>
          <w:iCs/>
          <w:u w:val="single"/>
          <w:bdr w:val="single" w:sz="8" w:space="0" w:color="auto"/>
        </w:rPr>
        <w:t>trigger a harsh Indian response</w:t>
      </w:r>
      <w:r w:rsidRPr="001D4A77">
        <w:rPr>
          <w:rFonts w:eastAsia="Aptos"/>
          <w:u w:val="single"/>
        </w:rPr>
        <w:t>.</w:t>
      </w:r>
      <w:r w:rsidRPr="001D4A77">
        <w:rPr>
          <w:rFonts w:eastAsia="Aptos"/>
          <w:sz w:val="16"/>
        </w:rPr>
        <w:t xml:space="preserve"> “The most salient climate-related point of conflict [between China and India] could be China’s move to divert the upstream waters of rivers originating in the Himalayan watershed,” the NIC warned in a special report on climate change and India. “If China was determined to move forward with such a scheme, it could become a major element in pushing China and India towards an adversarial rather than simply a competitive relationship. Border clashes related to control of the rivers are not out of the question.”37</w:t>
      </w:r>
    </w:p>
    <w:p w14:paraId="592B533C" w14:textId="77777777" w:rsidR="00EC743A" w:rsidRPr="001D4A77" w:rsidRDefault="00EC743A" w:rsidP="00EC743A">
      <w:pPr>
        <w:rPr>
          <w:rFonts w:eastAsia="Aptos"/>
          <w:sz w:val="16"/>
        </w:rPr>
      </w:pPr>
      <w:r w:rsidRPr="001D4A77">
        <w:rPr>
          <w:rFonts w:eastAsia="Aptos"/>
          <w:sz w:val="16"/>
        </w:rPr>
        <w:t xml:space="preserve">Any conflict between China and India over the waters of the Brahmaputra, should one occur, is most likely to remain a localized affair, without provoking a full-scale mobilization of forces on both sides. During the 1962 war over Arunachal Pradesh, Chinese army troops engaged their Indian counterparts in disputed areas along the border, but neither side escalated to large-scale combat. However, </w:t>
      </w:r>
      <w:r w:rsidRPr="001D4A77">
        <w:rPr>
          <w:rFonts w:eastAsia="Aptos"/>
          <w:u w:val="single"/>
        </w:rPr>
        <w:t xml:space="preserve">once fighting breaks out, it is impossible to predict the succeeding chain of events, and </w:t>
      </w:r>
      <w:r w:rsidRPr="001D4A77">
        <w:rPr>
          <w:rFonts w:eastAsia="Aptos"/>
          <w:b/>
          <w:iCs/>
          <w:u w:val="single"/>
          <w:bdr w:val="single" w:sz="8" w:space="0" w:color="auto"/>
        </w:rPr>
        <w:t>any outcome is conceivable</w:t>
      </w:r>
      <w:r w:rsidRPr="001D4A77">
        <w:rPr>
          <w:rFonts w:eastAsia="Aptos"/>
          <w:sz w:val="16"/>
        </w:rPr>
        <w:t xml:space="preserve">. </w:t>
      </w:r>
      <w:r w:rsidRPr="001D4A77">
        <w:rPr>
          <w:rFonts w:eastAsia="Aptos"/>
          <w:u w:val="single"/>
        </w:rPr>
        <w:t>A minor skirmish along the Indo-Chinese border might not be a cause for alarm in the United States, but a larger war between those two countries undoubtedly would be.</w:t>
      </w:r>
      <w:r w:rsidRPr="001D4A77">
        <w:rPr>
          <w:rFonts w:eastAsia="Aptos"/>
          <w:sz w:val="16"/>
        </w:rPr>
        <w:t xml:space="preserve"> Both are armed with nuclear weapons, and Washington views India as a strategic counterweight to China.</w:t>
      </w:r>
      <w:r w:rsidRPr="001D4A77">
        <w:rPr>
          <w:rFonts w:eastAsia="Aptos"/>
          <w:u w:val="single"/>
        </w:rPr>
        <w:t xml:space="preserve">38 A crushing defeat of India would be viewed as a potential threat to American national interests and might conceivably </w:t>
      </w:r>
      <w:r w:rsidRPr="001D4A77">
        <w:rPr>
          <w:rFonts w:eastAsia="Aptos"/>
          <w:b/>
          <w:iCs/>
          <w:u w:val="single"/>
          <w:bdr w:val="single" w:sz="8" w:space="0" w:color="auto"/>
        </w:rPr>
        <w:t>precipitate U.S. military intervention.</w:t>
      </w:r>
      <w:r w:rsidRPr="001D4A77">
        <w:rPr>
          <w:rFonts w:eastAsia="Aptos"/>
          <w:sz w:val="16"/>
        </w:rPr>
        <w:t xml:space="preserve"> Where that might lead is anyone’s guess, but the mere possibility of such combat has made this scenario a matter of deep concern for security analysts in Washington.39</w:t>
      </w:r>
    </w:p>
    <w:p w14:paraId="131EFFE2" w14:textId="02E4B8E8" w:rsidR="0051716A" w:rsidRPr="0051716A" w:rsidRDefault="0051716A" w:rsidP="00763764">
      <w:pPr>
        <w:pStyle w:val="Heading4"/>
        <w:rPr>
          <w:rFonts w:eastAsia="DengXian Light"/>
        </w:rPr>
      </w:pPr>
      <w:r>
        <w:rPr>
          <w:rFonts w:eastAsia="DengXian Light"/>
        </w:rPr>
        <w:t>Understanding monsoons prevents food insecurity</w:t>
      </w:r>
      <w:r w:rsidRPr="0051716A">
        <w:rPr>
          <w:rFonts w:eastAsia="DengXian Light"/>
        </w:rPr>
        <w:t>.</w:t>
      </w:r>
    </w:p>
    <w:p w14:paraId="274B2A50" w14:textId="77777777" w:rsidR="0051716A" w:rsidRPr="0051716A" w:rsidRDefault="0051716A" w:rsidP="0051716A">
      <w:pPr>
        <w:rPr>
          <w:rFonts w:eastAsia="Aptos"/>
        </w:rPr>
      </w:pPr>
      <w:r w:rsidRPr="0051716A">
        <w:rPr>
          <w:rFonts w:eastAsia="Aptos"/>
        </w:rPr>
        <w:t xml:space="preserve">Shravan </w:t>
      </w:r>
      <w:r w:rsidRPr="0051716A">
        <w:rPr>
          <w:rFonts w:eastAsia="Aptos"/>
          <w:b/>
          <w:bCs/>
          <w:sz w:val="24"/>
          <w:szCs w:val="24"/>
        </w:rPr>
        <w:t>Prabhu</w:t>
      </w:r>
      <w:r w:rsidRPr="0051716A">
        <w:rPr>
          <w:rFonts w:eastAsia="Aptos"/>
        </w:rPr>
        <w:t>, 5-27-20</w:t>
      </w:r>
      <w:r w:rsidRPr="0051716A">
        <w:rPr>
          <w:rFonts w:eastAsia="Aptos"/>
          <w:b/>
          <w:bCs/>
          <w:sz w:val="24"/>
          <w:szCs w:val="24"/>
        </w:rPr>
        <w:t>24</w:t>
      </w:r>
      <w:r w:rsidRPr="0051716A">
        <w:rPr>
          <w:rFonts w:eastAsia="Aptos"/>
        </w:rPr>
        <w:t>, "Monsoons are changing in India — here’s how to climate-proof the economy," No Publication, https://www.nature.com/articles/d41586-024-01517-3, accessed 7.1.2025</w:t>
      </w:r>
    </w:p>
    <w:p w14:paraId="09A31529" w14:textId="77777777" w:rsidR="0051716A" w:rsidRPr="0051716A" w:rsidRDefault="0051716A" w:rsidP="0051716A">
      <w:pPr>
        <w:rPr>
          <w:rFonts w:eastAsia="Aptos"/>
        </w:rPr>
      </w:pPr>
      <w:r w:rsidRPr="0051716A">
        <w:rPr>
          <w:rFonts w:eastAsia="Aptos"/>
          <w:sz w:val="18"/>
          <w:szCs w:val="18"/>
        </w:rPr>
        <w:t xml:space="preserve">India’s monsoon season is approaching, and much of the country is experiencing a heatwave. Worse weather, including floods and cyclones, might follow. The India Meteorological Department has forecast “above normal” monsoon rainfall this year. India is holding general elections, and dealing with the intensifying impacts of climate change must be at the top of the incoming government’s agenda. </w:t>
      </w:r>
      <w:r w:rsidRPr="0051716A">
        <w:rPr>
          <w:rFonts w:eastAsia="Aptos"/>
          <w:b/>
          <w:iCs/>
          <w:u w:val="single"/>
          <w:bdr w:val="single" w:sz="8" w:space="0" w:color="auto"/>
        </w:rPr>
        <w:t>Understanding monsoon rainfall is crucial to both people and the economy. Last year, India had significant losses in wheat yields owing to untimely heavy rains</w:t>
      </w:r>
      <w:r w:rsidRPr="0051716A">
        <w:rPr>
          <w:rFonts w:eastAsia="Aptos"/>
        </w:rPr>
        <w:t>.</w:t>
      </w:r>
    </w:p>
    <w:p w14:paraId="506F6E0E" w14:textId="77777777" w:rsidR="0051716A" w:rsidRPr="0051716A" w:rsidRDefault="0051716A" w:rsidP="0051716A">
      <w:pPr>
        <w:rPr>
          <w:rFonts w:eastAsia="Aptos"/>
          <w:sz w:val="18"/>
          <w:szCs w:val="18"/>
        </w:rPr>
      </w:pPr>
      <w:r w:rsidRPr="0051716A">
        <w:rPr>
          <w:rFonts w:eastAsia="Aptos"/>
          <w:sz w:val="18"/>
          <w:szCs w:val="18"/>
        </w:rPr>
        <w:t xml:space="preserve">As a data scientist who, with my colleagues, has dissected 40 years of rainfall data across more than 4,500 Indian sub-districts (tehsils), I have seen changes in how and where monsoon rains fall. </w:t>
      </w:r>
      <w:r w:rsidRPr="0051716A">
        <w:rPr>
          <w:rFonts w:eastAsia="Aptos"/>
          <w:b/>
          <w:iCs/>
          <w:u w:val="single"/>
          <w:bdr w:val="single" w:sz="8" w:space="0" w:color="auto"/>
        </w:rPr>
        <w:t>Monsoons —</w:t>
      </w:r>
      <w:r w:rsidRPr="0051716A">
        <w:rPr>
          <w:rFonts w:eastAsia="Aptos"/>
          <w:sz w:val="18"/>
          <w:szCs w:val="18"/>
        </w:rPr>
        <w:t xml:space="preserve"> whose name comes from the Arabic word </w:t>
      </w:r>
      <w:proofErr w:type="spellStart"/>
      <w:r w:rsidRPr="0051716A">
        <w:rPr>
          <w:rFonts w:eastAsia="Aptos"/>
          <w:sz w:val="18"/>
          <w:szCs w:val="18"/>
        </w:rPr>
        <w:t>mausim</w:t>
      </w:r>
      <w:proofErr w:type="spellEnd"/>
      <w:r w:rsidRPr="0051716A">
        <w:rPr>
          <w:rFonts w:eastAsia="Aptos"/>
          <w:sz w:val="18"/>
          <w:szCs w:val="18"/>
        </w:rPr>
        <w:t xml:space="preserve">, meaning season — </w:t>
      </w:r>
      <w:r w:rsidRPr="0051716A">
        <w:rPr>
          <w:rFonts w:eastAsia="Aptos"/>
          <w:b/>
          <w:iCs/>
          <w:u w:val="single"/>
          <w:bdr w:val="single" w:sz="8" w:space="0" w:color="auto"/>
        </w:rPr>
        <w:t>are periodic changes in wind direction</w:t>
      </w:r>
      <w:r w:rsidRPr="0051716A">
        <w:rPr>
          <w:rFonts w:eastAsia="Aptos"/>
          <w:sz w:val="18"/>
          <w:szCs w:val="18"/>
        </w:rPr>
        <w:t xml:space="preserve">. Typically, between June and September, </w:t>
      </w:r>
      <w:r w:rsidRPr="0051716A">
        <w:rPr>
          <w:rFonts w:eastAsia="Aptos"/>
          <w:b/>
          <w:iCs/>
          <w:u w:val="single"/>
          <w:bdr w:val="single" w:sz="8" w:space="0" w:color="auto"/>
        </w:rPr>
        <w:t xml:space="preserve">the Indian subcontinent experiences heavy rains during the southwest monsoon, caused by moist winds drawn up from oceans in the </w:t>
      </w:r>
      <w:r w:rsidRPr="0051716A">
        <w:rPr>
          <w:rFonts w:eastAsia="Aptos"/>
          <w:b/>
          <w:iCs/>
          <w:u w:val="single"/>
          <w:bdr w:val="single" w:sz="8" w:space="0" w:color="auto"/>
        </w:rPr>
        <w:lastRenderedPageBreak/>
        <w:t>southwest</w:t>
      </w:r>
      <w:r w:rsidRPr="0051716A">
        <w:rPr>
          <w:rFonts w:eastAsia="Aptos"/>
          <w:sz w:val="18"/>
          <w:szCs w:val="18"/>
        </w:rPr>
        <w:t xml:space="preserve">. From October to December, during the northeast monsoon, air flowing from the northeast </w:t>
      </w:r>
      <w:proofErr w:type="gramStart"/>
      <w:r w:rsidRPr="0051716A">
        <w:rPr>
          <w:rFonts w:eastAsia="Aptos"/>
          <w:sz w:val="18"/>
          <w:szCs w:val="18"/>
        </w:rPr>
        <w:t>triggers</w:t>
      </w:r>
      <w:proofErr w:type="gramEnd"/>
      <w:r w:rsidRPr="0051716A">
        <w:rPr>
          <w:rFonts w:eastAsia="Aptos"/>
          <w:sz w:val="18"/>
          <w:szCs w:val="18"/>
        </w:rPr>
        <w:t xml:space="preserve"> rains in southern India.</w:t>
      </w:r>
    </w:p>
    <w:p w14:paraId="5DDDF6B6" w14:textId="77777777" w:rsidR="0051716A" w:rsidRPr="0051716A" w:rsidRDefault="0051716A" w:rsidP="0051716A">
      <w:pPr>
        <w:rPr>
          <w:rFonts w:eastAsia="Aptos"/>
          <w:sz w:val="18"/>
          <w:szCs w:val="18"/>
        </w:rPr>
      </w:pPr>
      <w:r w:rsidRPr="0051716A">
        <w:rPr>
          <w:rFonts w:eastAsia="Aptos"/>
          <w:sz w:val="18"/>
          <w:szCs w:val="18"/>
        </w:rPr>
        <w:t>Grand plan to drought-proof India could reduce rainfall</w:t>
      </w:r>
    </w:p>
    <w:p w14:paraId="274E85FA" w14:textId="77777777" w:rsidR="0051716A" w:rsidRPr="0051716A" w:rsidRDefault="0051716A" w:rsidP="0051716A">
      <w:pPr>
        <w:rPr>
          <w:rFonts w:eastAsia="Aptos"/>
          <w:sz w:val="18"/>
          <w:szCs w:val="18"/>
        </w:rPr>
      </w:pPr>
      <w:r w:rsidRPr="0051716A">
        <w:rPr>
          <w:rFonts w:eastAsia="Aptos"/>
          <w:sz w:val="18"/>
          <w:szCs w:val="18"/>
        </w:rPr>
        <w:t>In January, the Council on Energy, Environment and Water (CEEW), a public-policy research institution in New Delhi where I work, published its report detailing how monsoons are becoming more erratic across India. Even adjacent tehsils are seeing different trends in rainfall — hindering grass-roots preparedness at local levels.</w:t>
      </w:r>
    </w:p>
    <w:p w14:paraId="0A7683D7" w14:textId="77777777" w:rsidR="0051716A" w:rsidRPr="0051716A" w:rsidRDefault="0051716A" w:rsidP="0051716A">
      <w:pPr>
        <w:rPr>
          <w:rFonts w:eastAsia="Aptos"/>
          <w:sz w:val="18"/>
          <w:szCs w:val="18"/>
        </w:rPr>
      </w:pPr>
      <w:r w:rsidRPr="0051716A">
        <w:rPr>
          <w:rFonts w:eastAsia="Aptos"/>
          <w:sz w:val="18"/>
          <w:szCs w:val="18"/>
        </w:rPr>
        <w:t>Many tehsils in historically arid states, such as Rajasthan, Gujarat and central Maharashtra, experienced 10–30% more southwest-monsoon rains in the past ten years (2012–22) than during the three preceding decades (1982–2011). Key sectors, such as agriculture and water management, have been affected. By contrast, around 11% of Indian tehsils have seen a decrease in southwest-monsoon rainfall of more than 10%. Most lie in the agriculturally important Indo-Gangetic plains, the fragile Indian Himalayan region (home to a high number of endemic plant species) and the northeastern states, where some of the world’s wettest places are found.</w:t>
      </w:r>
    </w:p>
    <w:p w14:paraId="7FAC9589" w14:textId="77777777" w:rsidR="0051716A" w:rsidRPr="0051716A" w:rsidRDefault="0051716A" w:rsidP="0051716A">
      <w:pPr>
        <w:rPr>
          <w:rFonts w:eastAsia="Aptos"/>
          <w:b/>
          <w:iCs/>
          <w:sz w:val="28"/>
          <w:szCs w:val="28"/>
          <w:u w:val="single"/>
          <w:bdr w:val="single" w:sz="8" w:space="0" w:color="auto"/>
        </w:rPr>
      </w:pPr>
      <w:r w:rsidRPr="0051716A">
        <w:rPr>
          <w:rFonts w:eastAsia="Aptos"/>
          <w:sz w:val="18"/>
          <w:szCs w:val="18"/>
        </w:rPr>
        <w:t xml:space="preserve">Over the past two decades, Indian governments have invested in weather-forecasting systems and developed national and state-level climate-action plans. These have been helpful. But as the impacts of climate change worsen, more action is needed. </w:t>
      </w:r>
      <w:r w:rsidRPr="0051716A">
        <w:rPr>
          <w:rFonts w:eastAsia="Aptos"/>
          <w:b/>
          <w:iCs/>
          <w:sz w:val="28"/>
          <w:szCs w:val="28"/>
          <w:u w:val="single"/>
          <w:bdr w:val="single" w:sz="8" w:space="0" w:color="auto"/>
        </w:rPr>
        <w:t>It is time to combine a policy push, high-quality research and granular risk assessment to build resilience against increasingly erratic rainfall patterns.</w:t>
      </w:r>
    </w:p>
    <w:p w14:paraId="1AF19F15" w14:textId="77777777" w:rsidR="0051716A" w:rsidRPr="0051716A" w:rsidRDefault="0051716A" w:rsidP="0051716A">
      <w:pPr>
        <w:rPr>
          <w:rFonts w:eastAsia="Aptos"/>
          <w:sz w:val="18"/>
          <w:szCs w:val="18"/>
        </w:rPr>
      </w:pPr>
      <w:r w:rsidRPr="0051716A">
        <w:rPr>
          <w:rFonts w:eastAsia="Aptos"/>
          <w:sz w:val="18"/>
          <w:szCs w:val="18"/>
        </w:rPr>
        <w:t>How a warming Pacific Ocean and climate change will impact agriculture</w:t>
      </w:r>
    </w:p>
    <w:p w14:paraId="4270BB46" w14:textId="77777777" w:rsidR="0051716A" w:rsidRPr="0051716A" w:rsidRDefault="0051716A" w:rsidP="0051716A">
      <w:pPr>
        <w:rPr>
          <w:rFonts w:eastAsia="Aptos"/>
          <w:sz w:val="18"/>
          <w:szCs w:val="18"/>
        </w:rPr>
      </w:pPr>
      <w:r w:rsidRPr="0051716A">
        <w:rPr>
          <w:rFonts w:eastAsia="Aptos"/>
          <w:sz w:val="18"/>
          <w:szCs w:val="18"/>
        </w:rPr>
        <w:t xml:space="preserve">First, decentralize. India is a vast country with six major climatic zones. The national government has mandated that all states and union territories should assess climate risks and develop mitigation and adaptation strategies for the rest of the decade. All 766 Indian districts should do the same, </w:t>
      </w:r>
      <w:proofErr w:type="gramStart"/>
      <w:r w:rsidRPr="0051716A">
        <w:rPr>
          <w:rFonts w:eastAsia="Aptos"/>
          <w:sz w:val="18"/>
          <w:szCs w:val="18"/>
        </w:rPr>
        <w:t>on the basis of</w:t>
      </w:r>
      <w:proofErr w:type="gramEnd"/>
      <w:r w:rsidRPr="0051716A">
        <w:rPr>
          <w:rFonts w:eastAsia="Aptos"/>
          <w:sz w:val="18"/>
          <w:szCs w:val="18"/>
        </w:rPr>
        <w:t xml:space="preserve"> </w:t>
      </w:r>
      <w:r w:rsidRPr="0051716A">
        <w:rPr>
          <w:rFonts w:eastAsia="Aptos"/>
          <w:b/>
          <w:iCs/>
          <w:u w:val="single"/>
          <w:bdr w:val="single" w:sz="8" w:space="0" w:color="auto"/>
        </w:rPr>
        <w:t>microclimatic changes in monsoon</w:t>
      </w:r>
      <w:r w:rsidRPr="0051716A">
        <w:rPr>
          <w:rFonts w:eastAsia="Aptos"/>
          <w:b/>
          <w:bCs/>
          <w:u w:val="single"/>
        </w:rPr>
        <w:t xml:space="preserve"> </w:t>
      </w:r>
      <w:r w:rsidRPr="0051716A">
        <w:rPr>
          <w:rFonts w:eastAsia="Aptos"/>
          <w:b/>
          <w:iCs/>
          <w:u w:val="single"/>
          <w:bdr w:val="single" w:sz="8" w:space="0" w:color="auto"/>
        </w:rPr>
        <w:t>patterns and socio-economic data</w:t>
      </w:r>
      <w:r w:rsidRPr="0051716A">
        <w:rPr>
          <w:rFonts w:eastAsia="Aptos"/>
          <w:sz w:val="18"/>
          <w:szCs w:val="18"/>
        </w:rPr>
        <w:t xml:space="preserve">; these plans should </w:t>
      </w:r>
      <w:r w:rsidRPr="0051716A">
        <w:rPr>
          <w:rFonts w:eastAsia="Aptos"/>
          <w:b/>
          <w:iCs/>
          <w:u w:val="single"/>
          <w:bdr w:val="single" w:sz="8" w:space="0" w:color="auto"/>
        </w:rPr>
        <w:t>address crop insurance, power supplies and groundwater quality</w:t>
      </w:r>
      <w:r w:rsidRPr="0051716A">
        <w:rPr>
          <w:rFonts w:eastAsia="Aptos"/>
          <w:sz w:val="18"/>
          <w:szCs w:val="18"/>
        </w:rPr>
        <w:t>, for example. This year, the CEEW has supported Thane, a coastal city in Maharashtra, in developing its first risk-informed heat action plan. This framework can serve as a model for others.</w:t>
      </w:r>
    </w:p>
    <w:p w14:paraId="79CD53AD" w14:textId="77777777" w:rsidR="0051716A" w:rsidRPr="0051716A" w:rsidRDefault="0051716A" w:rsidP="0051716A">
      <w:pPr>
        <w:rPr>
          <w:rFonts w:eastAsia="Aptos"/>
          <w:b/>
          <w:iCs/>
          <w:u w:val="single"/>
          <w:bdr w:val="single" w:sz="8" w:space="0" w:color="auto"/>
        </w:rPr>
      </w:pPr>
      <w:r w:rsidRPr="0051716A">
        <w:rPr>
          <w:rFonts w:eastAsia="Aptos"/>
          <w:sz w:val="18"/>
          <w:szCs w:val="18"/>
        </w:rPr>
        <w:t xml:space="preserve">Second, strengthen farming. </w:t>
      </w:r>
      <w:r w:rsidRPr="0051716A">
        <w:rPr>
          <w:rFonts w:eastAsia="Aptos"/>
          <w:b/>
          <w:iCs/>
          <w:u w:val="single"/>
          <w:bdr w:val="single" w:sz="8" w:space="0" w:color="auto"/>
        </w:rPr>
        <w:t>Agriculture and related sectors are the biggest employers in the Indian economy, and they contributed 18% of the country’s gross domestic product in 2022–23. Government responses to crop losses must move past just relief and compensation.</w:t>
      </w:r>
      <w:r w:rsidRPr="0051716A">
        <w:rPr>
          <w:rFonts w:eastAsia="Aptos"/>
          <w:sz w:val="18"/>
          <w:szCs w:val="18"/>
        </w:rPr>
        <w:t xml:space="preserve"> Instead, farmers’ ability to cope must be bolstered, for example by adjusting crop growth and harvest phases, relying on </w:t>
      </w:r>
      <w:r w:rsidRPr="0051716A">
        <w:rPr>
          <w:rFonts w:eastAsia="Aptos"/>
          <w:b/>
          <w:iCs/>
          <w:u w:val="single"/>
          <w:bdr w:val="single" w:sz="8" w:space="0" w:color="auto"/>
        </w:rPr>
        <w:t>climate-resilient seeds and updating crop calendars</w:t>
      </w:r>
      <w:r w:rsidRPr="0051716A">
        <w:rPr>
          <w:rFonts w:eastAsia="Aptos"/>
          <w:sz w:val="18"/>
          <w:szCs w:val="18"/>
        </w:rPr>
        <w:t xml:space="preserve">, which </w:t>
      </w:r>
      <w:r w:rsidRPr="0051716A">
        <w:rPr>
          <w:rFonts w:eastAsia="Aptos"/>
          <w:b/>
          <w:iCs/>
          <w:u w:val="single"/>
          <w:bdr w:val="single" w:sz="8" w:space="0" w:color="auto"/>
        </w:rPr>
        <w:t>are developed jointly by agricultural and meteorological agencies and provide farmers with weekly weather information for the planting, sowing and harvesting periods of crops grown in their districts.</w:t>
      </w:r>
    </w:p>
    <w:p w14:paraId="55101F97" w14:textId="77777777" w:rsidR="0051716A" w:rsidRPr="0051716A" w:rsidRDefault="0051716A" w:rsidP="0051716A">
      <w:pPr>
        <w:rPr>
          <w:rFonts w:eastAsia="Aptos"/>
          <w:sz w:val="18"/>
          <w:szCs w:val="18"/>
        </w:rPr>
      </w:pPr>
      <w:r w:rsidRPr="0051716A">
        <w:rPr>
          <w:rFonts w:eastAsia="Aptos"/>
          <w:sz w:val="18"/>
          <w:szCs w:val="18"/>
        </w:rPr>
        <w:t xml:space="preserve">How India is battling deadly </w:t>
      </w:r>
      <w:proofErr w:type="gramStart"/>
      <w:r w:rsidRPr="0051716A">
        <w:rPr>
          <w:rFonts w:eastAsia="Aptos"/>
          <w:sz w:val="18"/>
          <w:szCs w:val="18"/>
        </w:rPr>
        <w:t>rain storms</w:t>
      </w:r>
      <w:proofErr w:type="gramEnd"/>
      <w:r w:rsidRPr="0051716A">
        <w:rPr>
          <w:rFonts w:eastAsia="Aptos"/>
          <w:sz w:val="18"/>
          <w:szCs w:val="18"/>
        </w:rPr>
        <w:t xml:space="preserve"> as climate change bites</w:t>
      </w:r>
    </w:p>
    <w:p w14:paraId="6698B48D" w14:textId="77777777" w:rsidR="0051716A" w:rsidRPr="0051716A" w:rsidRDefault="0051716A" w:rsidP="0051716A">
      <w:pPr>
        <w:rPr>
          <w:rFonts w:eastAsia="Aptos"/>
          <w:sz w:val="18"/>
          <w:szCs w:val="18"/>
        </w:rPr>
      </w:pPr>
      <w:r w:rsidRPr="0051716A">
        <w:rPr>
          <w:rFonts w:eastAsia="Aptos"/>
          <w:sz w:val="18"/>
          <w:szCs w:val="18"/>
        </w:rPr>
        <w:t>These calendars must incorporate shifting monsoon patterns. Efforts are under way in some states, including Assam, which in 2022 asked the Indian Council of Agricultural Research, a research institute in New Delhi, to evaluate rainfall and temperature changes and determine the optimal approach to calendar revision. Others should follow suit.</w:t>
      </w:r>
    </w:p>
    <w:p w14:paraId="0B53771E" w14:textId="77777777" w:rsidR="0051716A" w:rsidRPr="0051716A" w:rsidRDefault="0051716A" w:rsidP="0051716A">
      <w:pPr>
        <w:rPr>
          <w:rFonts w:eastAsia="Aptos"/>
          <w:sz w:val="18"/>
          <w:szCs w:val="18"/>
        </w:rPr>
      </w:pPr>
      <w:r w:rsidRPr="0051716A">
        <w:rPr>
          <w:rFonts w:eastAsia="Aptos"/>
          <w:sz w:val="18"/>
          <w:szCs w:val="18"/>
        </w:rPr>
        <w:t>Third, disaggregate data</w:t>
      </w:r>
      <w:r w:rsidRPr="0051716A">
        <w:rPr>
          <w:rFonts w:eastAsia="Aptos"/>
          <w:b/>
          <w:iCs/>
          <w:u w:val="single"/>
          <w:bdr w:val="single" w:sz="8" w:space="0" w:color="auto"/>
        </w:rPr>
        <w:t>. Scientists studying the South Asian climate must examine monsoon variability with greater granularity and map risks and impacts in different sectors across space and time.</w:t>
      </w:r>
      <w:r w:rsidRPr="0051716A">
        <w:rPr>
          <w:rFonts w:eastAsia="Aptos"/>
        </w:rPr>
        <w:t xml:space="preserve"> </w:t>
      </w:r>
      <w:r w:rsidRPr="0051716A">
        <w:rPr>
          <w:rFonts w:eastAsia="Aptos"/>
          <w:sz w:val="18"/>
          <w:szCs w:val="18"/>
        </w:rPr>
        <w:t>The distribution of rainfall throughout the season is more important than the total amount. Adaptation strategies for 2030 currently rely on climate projections for 2050 and 2100 — shorter-term estimates are needed, as has been recognized by the governmental scheme Atmosphere &amp; Climate Research-Modelling Observing Systems &amp; Services.</w:t>
      </w:r>
    </w:p>
    <w:p w14:paraId="1C0D70F9" w14:textId="77777777" w:rsidR="0051716A" w:rsidRPr="0051716A" w:rsidRDefault="0051716A" w:rsidP="0051716A">
      <w:pPr>
        <w:rPr>
          <w:rFonts w:eastAsia="Aptos"/>
          <w:sz w:val="18"/>
          <w:szCs w:val="18"/>
        </w:rPr>
      </w:pPr>
      <w:r w:rsidRPr="0051716A">
        <w:rPr>
          <w:rFonts w:eastAsia="Aptos"/>
          <w:sz w:val="18"/>
          <w:szCs w:val="18"/>
        </w:rPr>
        <w:lastRenderedPageBreak/>
        <w:t xml:space="preserve">Decision makers must recognize that floods and droughts can occur in the same district, in the same season. More local data should be collected through automated weather stations and community-science initiatives. For example, more than 200 public schools in Kerala are using weather stations to record 24-hour rain data, humidity, wind speed and direction, </w:t>
      </w:r>
      <w:proofErr w:type="gramStart"/>
      <w:r w:rsidRPr="0051716A">
        <w:rPr>
          <w:rFonts w:eastAsia="Aptos"/>
          <w:sz w:val="18"/>
          <w:szCs w:val="18"/>
        </w:rPr>
        <w:t>in an effort to</w:t>
      </w:r>
      <w:proofErr w:type="gramEnd"/>
      <w:r w:rsidRPr="0051716A">
        <w:rPr>
          <w:rFonts w:eastAsia="Aptos"/>
          <w:sz w:val="18"/>
          <w:szCs w:val="18"/>
        </w:rPr>
        <w:t xml:space="preserve"> understand the microclimate.</w:t>
      </w:r>
    </w:p>
    <w:p w14:paraId="4AB3C757" w14:textId="77777777" w:rsidR="0051716A" w:rsidRPr="0051716A" w:rsidRDefault="0051716A" w:rsidP="0051716A">
      <w:pPr>
        <w:rPr>
          <w:rFonts w:eastAsia="Aptos"/>
          <w:sz w:val="18"/>
          <w:szCs w:val="18"/>
        </w:rPr>
      </w:pPr>
      <w:r w:rsidRPr="0051716A">
        <w:rPr>
          <w:rFonts w:eastAsia="Aptos"/>
          <w:sz w:val="18"/>
          <w:szCs w:val="18"/>
        </w:rPr>
        <w:t>The Indian government, at all levels, must tackle erratic monsoons and ‘climate-proof’ the economy. The lessons learnt could help countries in the global south experiencing extreme rainfall and floods, from Afghanistan to Kenya, Brazil and Indonesia.</w:t>
      </w:r>
    </w:p>
    <w:p w14:paraId="41A66090" w14:textId="77777777" w:rsidR="00854AC7" w:rsidRPr="001C4F68" w:rsidRDefault="00854AC7" w:rsidP="00763764">
      <w:pPr>
        <w:pStyle w:val="Heading4"/>
      </w:pPr>
      <w:r w:rsidRPr="001C4F68">
        <w:t xml:space="preserve">Food insecurity drives </w:t>
      </w:r>
      <w:r w:rsidRPr="001C4F68">
        <w:rPr>
          <w:u w:val="single"/>
        </w:rPr>
        <w:t>Naxalite</w:t>
      </w:r>
      <w:r w:rsidRPr="001C4F68">
        <w:t xml:space="preserve"> insurgence.</w:t>
      </w:r>
    </w:p>
    <w:p w14:paraId="26D339D9" w14:textId="77777777" w:rsidR="00854AC7" w:rsidRPr="001C4F68" w:rsidRDefault="00854AC7" w:rsidP="00854AC7">
      <w:proofErr w:type="spellStart"/>
      <w:r w:rsidRPr="001C4F68">
        <w:rPr>
          <w:rStyle w:val="Style13ptBold"/>
          <w:sz w:val="28"/>
        </w:rPr>
        <w:t>Kabayene</w:t>
      </w:r>
      <w:proofErr w:type="spellEnd"/>
      <w:r w:rsidRPr="001C4F68">
        <w:rPr>
          <w:rStyle w:val="Style13ptBold"/>
          <w:sz w:val="28"/>
        </w:rPr>
        <w:t xml:space="preserve"> and </w:t>
      </w:r>
      <w:proofErr w:type="spellStart"/>
      <w:r w:rsidRPr="001C4F68">
        <w:rPr>
          <w:rStyle w:val="Style13ptBold"/>
          <w:sz w:val="28"/>
        </w:rPr>
        <w:t>Ngueda</w:t>
      </w:r>
      <w:proofErr w:type="spellEnd"/>
      <w:r w:rsidRPr="001C4F68">
        <w:rPr>
          <w:rStyle w:val="Style13ptBold"/>
          <w:sz w:val="28"/>
        </w:rPr>
        <w:t xml:space="preserve"> ’22</w:t>
      </w:r>
      <w:r w:rsidRPr="001C4F68">
        <w:t xml:space="preserve"> [Nancy and Samuel; Public Law graduate from the University of </w:t>
      </w:r>
      <w:proofErr w:type="spellStart"/>
      <w:r w:rsidRPr="001C4F68">
        <w:t>Yaounde</w:t>
      </w:r>
      <w:proofErr w:type="spellEnd"/>
      <w:r w:rsidRPr="001C4F68">
        <w:t xml:space="preserve"> II-SOA and Development Cooperation and Humanitarian Action graduate from the Institute of International Relations of Cameroon; Development Cooperation and Humanitarian Action graduate from the Institute of International Relations of Cameroon; Alternatives </w:t>
      </w:r>
      <w:proofErr w:type="spellStart"/>
      <w:r w:rsidRPr="001C4F68">
        <w:t>Humanitaires</w:t>
      </w:r>
      <w:proofErr w:type="spellEnd"/>
      <w:r w:rsidRPr="001C4F68">
        <w:t xml:space="preserve">, “The Naxalite conflict in India: what role for humanitarian </w:t>
      </w:r>
      <w:proofErr w:type="spellStart"/>
      <w:r w:rsidRPr="001C4F68">
        <w:t>organisations</w:t>
      </w:r>
      <w:proofErr w:type="spellEnd"/>
      <w:r w:rsidRPr="001C4F68">
        <w:t>?” https://www.alternatives-humanitaires.org/en/2022/11/29/the-naxalite-conflict-in-india-what-role-for-humanitarian-organisations/; Accessed 7.3.2025]</w:t>
      </w:r>
    </w:p>
    <w:p w14:paraId="105F02E4" w14:textId="77777777" w:rsidR="00854AC7" w:rsidRPr="001C4F68" w:rsidRDefault="00854AC7" w:rsidP="00854AC7">
      <w:pPr>
        <w:rPr>
          <w:sz w:val="16"/>
        </w:rPr>
      </w:pPr>
      <w:r w:rsidRPr="001C4F68">
        <w:rPr>
          <w:sz w:val="16"/>
        </w:rPr>
        <w:t xml:space="preserve">In India in the 1960s, </w:t>
      </w:r>
      <w:r w:rsidRPr="001C4F68">
        <w:rPr>
          <w:rStyle w:val="Emphasis"/>
        </w:rPr>
        <w:t>conditions</w:t>
      </w:r>
      <w:r w:rsidRPr="001C4F68">
        <w:rPr>
          <w:rStyle w:val="StyleUnderline"/>
        </w:rPr>
        <w:t xml:space="preserve"> were conducive to the </w:t>
      </w:r>
      <w:r w:rsidRPr="001C4F68">
        <w:rPr>
          <w:rStyle w:val="Emphasis"/>
        </w:rPr>
        <w:t>explosion</w:t>
      </w:r>
      <w:r w:rsidRPr="001C4F68">
        <w:rPr>
          <w:rStyle w:val="StyleUnderline"/>
        </w:rPr>
        <w:t xml:space="preserve"> of a </w:t>
      </w:r>
      <w:r w:rsidRPr="001C4F68">
        <w:rPr>
          <w:rStyle w:val="Emphasis"/>
        </w:rPr>
        <w:t>mass revolution</w:t>
      </w:r>
      <w:r w:rsidRPr="001C4F68">
        <w:rPr>
          <w:sz w:val="16"/>
        </w:rPr>
        <w:t xml:space="preserve">: 80% of the population was rural and a great many rural areas had been neglected by the Nehruvian economic development model, based on coerced, Soviet-style </w:t>
      </w:r>
      <w:proofErr w:type="spellStart"/>
      <w:r w:rsidRPr="001C4F68">
        <w:rPr>
          <w:sz w:val="16"/>
        </w:rPr>
        <w:t>industrialisation</w:t>
      </w:r>
      <w:proofErr w:type="spellEnd"/>
      <w:r w:rsidRPr="001C4F68">
        <w:rPr>
          <w:sz w:val="16"/>
        </w:rPr>
        <w:t xml:space="preserve">.[5] </w:t>
      </w:r>
      <w:r w:rsidRPr="001C4F68">
        <w:rPr>
          <w:rStyle w:val="StyleUnderline"/>
        </w:rPr>
        <w:t>Two consecutive years of drought</w:t>
      </w:r>
      <w:r w:rsidRPr="001C4F68">
        <w:rPr>
          <w:sz w:val="16"/>
        </w:rPr>
        <w:t xml:space="preserve"> (1965-1966) further </w:t>
      </w:r>
      <w:r w:rsidRPr="001C4F68">
        <w:rPr>
          <w:rStyle w:val="StyleUnderline"/>
        </w:rPr>
        <w:t xml:space="preserve">aggravated the </w:t>
      </w:r>
      <w:r w:rsidRPr="001C4F68">
        <w:rPr>
          <w:rStyle w:val="Emphasis"/>
        </w:rPr>
        <w:t>agricultural</w:t>
      </w:r>
      <w:r w:rsidRPr="001C4F68">
        <w:rPr>
          <w:rStyle w:val="StyleUnderline"/>
        </w:rPr>
        <w:t xml:space="preserve"> </w:t>
      </w:r>
      <w:r w:rsidRPr="001C4F68">
        <w:rPr>
          <w:rStyle w:val="Emphasis"/>
        </w:rPr>
        <w:t>situation</w:t>
      </w:r>
      <w:r w:rsidRPr="001C4F68">
        <w:rPr>
          <w:rStyle w:val="StyleUnderline"/>
        </w:rPr>
        <w:t xml:space="preserve"> in North India which, without the assistance of the US food </w:t>
      </w:r>
      <w:r w:rsidRPr="001C4F68">
        <w:rPr>
          <w:rStyle w:val="Emphasis"/>
        </w:rPr>
        <w:t>assistance program</w:t>
      </w:r>
      <w:r w:rsidRPr="001C4F68">
        <w:rPr>
          <w:rStyle w:val="StyleUnderline"/>
        </w:rPr>
        <w:t xml:space="preserve">, might have </w:t>
      </w:r>
      <w:r w:rsidRPr="001C4F68">
        <w:rPr>
          <w:rStyle w:val="Emphasis"/>
        </w:rPr>
        <w:t>collapsed</w:t>
      </w:r>
      <w:r w:rsidRPr="001C4F68">
        <w:rPr>
          <w:rStyle w:val="StyleUnderline"/>
        </w:rPr>
        <w:t xml:space="preserve"> into </w:t>
      </w:r>
      <w:r w:rsidRPr="001C4F68">
        <w:rPr>
          <w:rStyle w:val="Emphasis"/>
        </w:rPr>
        <w:t>famine</w:t>
      </w:r>
      <w:r w:rsidRPr="001C4F68">
        <w:rPr>
          <w:sz w:val="16"/>
        </w:rPr>
        <w:t xml:space="preserve">. The Maoist cadres seized upon the situation, engineering their proletarian revolution, which was born in Naxalbari, a West Bengali village, on 3 March 1967. The </w:t>
      </w:r>
      <w:r w:rsidRPr="001C4F68">
        <w:rPr>
          <w:rStyle w:val="StyleUnderline"/>
        </w:rPr>
        <w:t xml:space="preserve">same year, on 25 May, a violent revolt erupted in which </w:t>
      </w:r>
      <w:r w:rsidRPr="001C4F68">
        <w:rPr>
          <w:rStyle w:val="Emphasis"/>
        </w:rPr>
        <w:t>peasants</w:t>
      </w:r>
      <w:r w:rsidRPr="001C4F68">
        <w:rPr>
          <w:rStyle w:val="StyleUnderline"/>
        </w:rPr>
        <w:t xml:space="preserve">, </w:t>
      </w:r>
      <w:proofErr w:type="spellStart"/>
      <w:r w:rsidRPr="001C4F68">
        <w:rPr>
          <w:rStyle w:val="Emphasis"/>
        </w:rPr>
        <w:t>labourers</w:t>
      </w:r>
      <w:proofErr w:type="spellEnd"/>
      <w:r w:rsidRPr="001C4F68">
        <w:rPr>
          <w:rStyle w:val="StyleUnderline"/>
        </w:rPr>
        <w:t xml:space="preserve"> and </w:t>
      </w:r>
      <w:proofErr w:type="gramStart"/>
      <w:r w:rsidRPr="001C4F68">
        <w:rPr>
          <w:rStyle w:val="Emphasis"/>
        </w:rPr>
        <w:t>Adivasi</w:t>
      </w:r>
      <w:r w:rsidRPr="001C4F68">
        <w:rPr>
          <w:sz w:val="16"/>
        </w:rPr>
        <w:t>[</w:t>
      </w:r>
      <w:proofErr w:type="gramEnd"/>
      <w:r w:rsidRPr="001C4F68">
        <w:rPr>
          <w:sz w:val="16"/>
        </w:rPr>
        <w:t xml:space="preserve">6] </w:t>
      </w:r>
      <w:r w:rsidRPr="001C4F68">
        <w:rPr>
          <w:rStyle w:val="StyleUnderline"/>
        </w:rPr>
        <w:t xml:space="preserve">assaulted the granaries of </w:t>
      </w:r>
      <w:r w:rsidRPr="001C4F68">
        <w:rPr>
          <w:rStyle w:val="Emphasis"/>
        </w:rPr>
        <w:t>feudal landlords</w:t>
      </w:r>
      <w:r w:rsidRPr="001C4F68">
        <w:rPr>
          <w:rStyle w:val="StyleUnderline"/>
        </w:rPr>
        <w:t xml:space="preserve"> owning land in the village of Naxalbari</w:t>
      </w:r>
      <w:r w:rsidRPr="001C4F68">
        <w:rPr>
          <w:sz w:val="16"/>
        </w:rPr>
        <w:t xml:space="preserve">. From its inception in Naxalbari, </w:t>
      </w:r>
      <w:r w:rsidRPr="001C4F68">
        <w:rPr>
          <w:rStyle w:val="StyleUnderline"/>
        </w:rPr>
        <w:t xml:space="preserve">the insurgency spread very </w:t>
      </w:r>
      <w:r w:rsidRPr="001C4F68">
        <w:rPr>
          <w:rStyle w:val="Emphasis"/>
        </w:rPr>
        <w:t>fast</w:t>
      </w:r>
      <w:r w:rsidRPr="001C4F68">
        <w:rPr>
          <w:rStyle w:val="StyleUnderline"/>
        </w:rPr>
        <w:t xml:space="preserve"> to </w:t>
      </w:r>
      <w:r w:rsidRPr="001C4F68">
        <w:rPr>
          <w:rStyle w:val="Emphasis"/>
        </w:rPr>
        <w:t>other villages</w:t>
      </w:r>
      <w:r w:rsidRPr="001C4F68">
        <w:rPr>
          <w:sz w:val="16"/>
        </w:rPr>
        <w:t>,[7] hence its widely used designation of the “Naxalite movement”. China took the opportunity to support the movement via the Communist Party of China’s mouthpiece, People’s Daily, which in its 5 July 1967 edition called the movement a “peal of spring thunder crashing over the land of India”.[8]</w:t>
      </w:r>
    </w:p>
    <w:p w14:paraId="757F2456" w14:textId="77777777" w:rsidR="00854AC7" w:rsidRPr="001C4F68" w:rsidRDefault="00854AC7" w:rsidP="00763764">
      <w:pPr>
        <w:pStyle w:val="Heading4"/>
      </w:pPr>
      <w:r w:rsidRPr="001C4F68">
        <w:t>Nuclear war.</w:t>
      </w:r>
    </w:p>
    <w:p w14:paraId="29A1DFB2" w14:textId="77777777" w:rsidR="00854AC7" w:rsidRPr="001C4F68" w:rsidRDefault="00854AC7" w:rsidP="00854AC7">
      <w:r w:rsidRPr="001C4F68">
        <w:rPr>
          <w:rStyle w:val="Style13ptBold"/>
          <w:sz w:val="28"/>
        </w:rPr>
        <w:t>Ehtisham ’13</w:t>
      </w:r>
      <w:r w:rsidRPr="001C4F68">
        <w:t xml:space="preserve"> [Hasan; September 15; MSc in </w:t>
      </w:r>
      <w:proofErr w:type="spellStart"/>
      <w:r w:rsidRPr="001C4F68">
        <w:t>Defence</w:t>
      </w:r>
      <w:proofErr w:type="spellEnd"/>
      <w:r w:rsidRPr="001C4F68">
        <w:t xml:space="preserve"> and Strategic studies; Tribune, “Is India's nuclear arsenal safe?” https://tribune.com.pk/article/18875/is-indian-nuclear-arsenal-safe; Accessed 7.3.2025] </w:t>
      </w:r>
    </w:p>
    <w:p w14:paraId="420F6B3B" w14:textId="77777777" w:rsidR="00854AC7" w:rsidRPr="001C4F68" w:rsidRDefault="00854AC7" w:rsidP="00854AC7">
      <w:pPr>
        <w:rPr>
          <w:sz w:val="16"/>
        </w:rPr>
      </w:pPr>
      <w:r w:rsidRPr="001C4F68">
        <w:rPr>
          <w:rStyle w:val="StyleUnderline"/>
        </w:rPr>
        <w:t xml:space="preserve">There are </w:t>
      </w:r>
      <w:r w:rsidRPr="001C4F68">
        <w:rPr>
          <w:rStyle w:val="Emphasis"/>
        </w:rPr>
        <w:t>huge</w:t>
      </w:r>
      <w:r w:rsidRPr="001C4F68">
        <w:rPr>
          <w:rStyle w:val="StyleUnderline"/>
        </w:rPr>
        <w:t xml:space="preserve"> nuclear security issues in India because it is prone to </w:t>
      </w:r>
      <w:r w:rsidRPr="001C4F68">
        <w:rPr>
          <w:rStyle w:val="Emphasis"/>
        </w:rPr>
        <w:t>insurgent groups</w:t>
      </w:r>
      <w:r w:rsidRPr="001C4F68">
        <w:rPr>
          <w:rStyle w:val="StyleUnderline"/>
        </w:rPr>
        <w:t xml:space="preserve"> and </w:t>
      </w:r>
      <w:r w:rsidRPr="001C4F68">
        <w:rPr>
          <w:rStyle w:val="Emphasis"/>
        </w:rPr>
        <w:t>separatist rebels</w:t>
      </w:r>
      <w:r w:rsidRPr="001C4F68">
        <w:rPr>
          <w:sz w:val="16"/>
        </w:rPr>
        <w:t xml:space="preserve">. According to the Daily Mail’s reports, </w:t>
      </w:r>
      <w:r w:rsidRPr="001C4F68">
        <w:rPr>
          <w:rStyle w:val="StyleUnderline"/>
        </w:rPr>
        <w:t xml:space="preserve">most of India’s top nuclear facilities </w:t>
      </w:r>
      <w:proofErr w:type="gramStart"/>
      <w:r w:rsidRPr="001C4F68">
        <w:rPr>
          <w:rStyle w:val="StyleUnderline"/>
        </w:rPr>
        <w:t>are located in</w:t>
      </w:r>
      <w:proofErr w:type="gramEnd"/>
      <w:r w:rsidRPr="001C4F68">
        <w:rPr>
          <w:rStyle w:val="StyleUnderline"/>
        </w:rPr>
        <w:t xml:space="preserve"> exceedingly </w:t>
      </w:r>
      <w:r w:rsidRPr="001C4F68">
        <w:rPr>
          <w:rStyle w:val="Emphasis"/>
        </w:rPr>
        <w:t>Naxal</w:t>
      </w:r>
      <w:r w:rsidRPr="001C4F68">
        <w:rPr>
          <w:rStyle w:val="StyleUnderline"/>
        </w:rPr>
        <w:t xml:space="preserve"> </w:t>
      </w:r>
      <w:r w:rsidRPr="001C4F68">
        <w:rPr>
          <w:rStyle w:val="Emphasis"/>
        </w:rPr>
        <w:t>terrorist</w:t>
      </w:r>
      <w:r w:rsidRPr="001C4F68">
        <w:rPr>
          <w:rStyle w:val="StyleUnderline"/>
        </w:rPr>
        <w:t xml:space="preserve"> struck districts of </w:t>
      </w:r>
      <w:r w:rsidRPr="001C4F68">
        <w:rPr>
          <w:rStyle w:val="Emphasis"/>
        </w:rPr>
        <w:t>India</w:t>
      </w:r>
      <w:r w:rsidRPr="001C4F68">
        <w:rPr>
          <w:sz w:val="16"/>
        </w:rPr>
        <w:t xml:space="preserve"> or in the “Red Corridor”. Some of the sensitive nuclear installations situated in this “Red Corridor” are, Uranium Corporation </w:t>
      </w:r>
      <w:proofErr w:type="gramStart"/>
      <w:r w:rsidRPr="001C4F68">
        <w:rPr>
          <w:sz w:val="16"/>
        </w:rPr>
        <w:t>Of</w:t>
      </w:r>
      <w:proofErr w:type="gramEnd"/>
      <w:r w:rsidRPr="001C4F68">
        <w:rPr>
          <w:sz w:val="16"/>
        </w:rPr>
        <w:t xml:space="preserve"> India Limited, Talcher Heavy Water Plant, Institute of Physics, </w:t>
      </w:r>
      <w:proofErr w:type="spellStart"/>
      <w:r w:rsidRPr="001C4F68">
        <w:rPr>
          <w:sz w:val="16"/>
        </w:rPr>
        <w:t>Ceramatic</w:t>
      </w:r>
      <w:proofErr w:type="spellEnd"/>
      <w:r w:rsidRPr="001C4F68">
        <w:rPr>
          <w:sz w:val="16"/>
        </w:rPr>
        <w:t xml:space="preserve"> Fuel Fabrication Facility, Nuclear Fuel Complex, Seha Institute of Nuclear Physics, Atomic Minerals Directorate and many more.</w:t>
      </w:r>
    </w:p>
    <w:p w14:paraId="64919FC8" w14:textId="77777777" w:rsidR="00854AC7" w:rsidRPr="001C4F68" w:rsidRDefault="00854AC7" w:rsidP="00854AC7">
      <w:pPr>
        <w:rPr>
          <w:sz w:val="16"/>
        </w:rPr>
      </w:pPr>
      <w:r w:rsidRPr="001C4F68">
        <w:rPr>
          <w:sz w:val="16"/>
        </w:rPr>
        <w:t xml:space="preserve">Around 90% of the Red Corridor areas are a ‘No Go Zones’ for the Indian troops and Air Force. </w:t>
      </w:r>
      <w:r w:rsidRPr="001C4F68">
        <w:rPr>
          <w:rStyle w:val="StyleUnderline"/>
        </w:rPr>
        <w:t xml:space="preserve">The Naxal rebels are in </w:t>
      </w:r>
      <w:r w:rsidRPr="001C4F68">
        <w:rPr>
          <w:rStyle w:val="Emphasis"/>
        </w:rPr>
        <w:t>full control</w:t>
      </w:r>
      <w:r w:rsidRPr="001C4F68">
        <w:rPr>
          <w:rStyle w:val="StyleUnderline"/>
        </w:rPr>
        <w:t xml:space="preserve"> and there is </w:t>
      </w:r>
      <w:r w:rsidRPr="001C4F68">
        <w:rPr>
          <w:rStyle w:val="Emphasis"/>
        </w:rPr>
        <w:t>no writ</w:t>
      </w:r>
      <w:r w:rsidRPr="001C4F68">
        <w:rPr>
          <w:rStyle w:val="StyleUnderline"/>
        </w:rPr>
        <w:t xml:space="preserve"> of the Indian government in these areas</w:t>
      </w:r>
      <w:r w:rsidRPr="001C4F68">
        <w:rPr>
          <w:sz w:val="16"/>
        </w:rPr>
        <w:t>.</w:t>
      </w:r>
    </w:p>
    <w:p w14:paraId="41ABA455" w14:textId="77777777" w:rsidR="00854AC7" w:rsidRPr="001C4F68" w:rsidRDefault="00854AC7" w:rsidP="00854AC7">
      <w:pPr>
        <w:rPr>
          <w:sz w:val="16"/>
        </w:rPr>
      </w:pPr>
      <w:r w:rsidRPr="001C4F68">
        <w:rPr>
          <w:sz w:val="16"/>
        </w:rPr>
        <w:t xml:space="preserve">The shocking aspect of Daily Mail’s report is that some Indian nuclear scientists are reportedly assisting Naxal rebels to learn to </w:t>
      </w:r>
      <w:proofErr w:type="spellStart"/>
      <w:r w:rsidRPr="001C4F68">
        <w:rPr>
          <w:sz w:val="16"/>
        </w:rPr>
        <w:t>utilise</w:t>
      </w:r>
      <w:proofErr w:type="spellEnd"/>
      <w:r w:rsidRPr="001C4F68">
        <w:rPr>
          <w:sz w:val="16"/>
        </w:rPr>
        <w:t xml:space="preserve"> and transport uranium. On the other hand, many of India’s missile facilities </w:t>
      </w:r>
      <w:proofErr w:type="gramStart"/>
      <w:r w:rsidRPr="001C4F68">
        <w:rPr>
          <w:sz w:val="16"/>
        </w:rPr>
        <w:t>are located in</w:t>
      </w:r>
      <w:proofErr w:type="gramEnd"/>
      <w:r w:rsidRPr="001C4F68">
        <w:rPr>
          <w:sz w:val="16"/>
        </w:rPr>
        <w:t xml:space="preserve"> either the Red Corridor or in the areas controlled by Hindu radicals and militant </w:t>
      </w:r>
      <w:proofErr w:type="spellStart"/>
      <w:r w:rsidRPr="001C4F68">
        <w:rPr>
          <w:sz w:val="16"/>
        </w:rPr>
        <w:t>organisations</w:t>
      </w:r>
      <w:proofErr w:type="spellEnd"/>
      <w:r w:rsidRPr="001C4F68">
        <w:rPr>
          <w:sz w:val="16"/>
        </w:rPr>
        <w:t xml:space="preserve">. </w:t>
      </w:r>
      <w:r w:rsidRPr="001C4F68">
        <w:rPr>
          <w:rStyle w:val="StyleUnderline"/>
        </w:rPr>
        <w:t xml:space="preserve">There are reported cases of the </w:t>
      </w:r>
      <w:r w:rsidRPr="001C4F68">
        <w:rPr>
          <w:rStyle w:val="Emphasis"/>
        </w:rPr>
        <w:t>abduction</w:t>
      </w:r>
      <w:r w:rsidRPr="001C4F68">
        <w:rPr>
          <w:rStyle w:val="StyleUnderline"/>
        </w:rPr>
        <w:t xml:space="preserve"> of </w:t>
      </w:r>
      <w:r w:rsidRPr="001C4F68">
        <w:rPr>
          <w:rStyle w:val="Emphasis"/>
        </w:rPr>
        <w:t>nuclear scientists</w:t>
      </w:r>
      <w:r w:rsidRPr="001C4F68">
        <w:rPr>
          <w:rStyle w:val="StyleUnderline"/>
        </w:rPr>
        <w:t xml:space="preserve"> from these areas, which is a very </w:t>
      </w:r>
      <w:r w:rsidRPr="001C4F68">
        <w:rPr>
          <w:rStyle w:val="Emphasis"/>
        </w:rPr>
        <w:t>disturbing situation</w:t>
      </w:r>
      <w:r w:rsidRPr="001C4F68">
        <w:rPr>
          <w:rStyle w:val="StyleUnderline"/>
        </w:rPr>
        <w:t xml:space="preserve"> with respect to the safety and </w:t>
      </w:r>
      <w:r w:rsidRPr="001C4F68">
        <w:rPr>
          <w:rStyle w:val="Emphasis"/>
        </w:rPr>
        <w:t>security</w:t>
      </w:r>
      <w:r w:rsidRPr="001C4F68">
        <w:rPr>
          <w:rStyle w:val="StyleUnderline"/>
        </w:rPr>
        <w:t xml:space="preserve"> of </w:t>
      </w:r>
      <w:r w:rsidRPr="001C4F68">
        <w:rPr>
          <w:rStyle w:val="Emphasis"/>
        </w:rPr>
        <w:t>nuc</w:t>
      </w:r>
      <w:r w:rsidRPr="001C4F68">
        <w:rPr>
          <w:rStyle w:val="StyleUnderline"/>
        </w:rPr>
        <w:t>lear weapon</w:t>
      </w:r>
      <w:r w:rsidRPr="001C4F68">
        <w:rPr>
          <w:rStyle w:val="Emphasis"/>
        </w:rPr>
        <w:t>s</w:t>
      </w:r>
      <w:r w:rsidRPr="001C4F68">
        <w:rPr>
          <w:sz w:val="16"/>
        </w:rPr>
        <w:t>.</w:t>
      </w:r>
    </w:p>
    <w:p w14:paraId="70CC2133" w14:textId="77777777" w:rsidR="00854AC7" w:rsidRPr="001C4F68" w:rsidRDefault="00854AC7" w:rsidP="00854AC7">
      <w:pPr>
        <w:rPr>
          <w:sz w:val="16"/>
        </w:rPr>
      </w:pPr>
      <w:r w:rsidRPr="001C4F68">
        <w:rPr>
          <w:rStyle w:val="StyleUnderline"/>
        </w:rPr>
        <w:lastRenderedPageBreak/>
        <w:t xml:space="preserve">Any nuclear accident in India could have a </w:t>
      </w:r>
      <w:r w:rsidRPr="001C4F68">
        <w:rPr>
          <w:rStyle w:val="Emphasis"/>
        </w:rPr>
        <w:t>serious impact</w:t>
      </w:r>
      <w:r w:rsidRPr="001C4F68">
        <w:rPr>
          <w:rStyle w:val="StyleUnderline"/>
        </w:rPr>
        <w:t xml:space="preserve"> on its </w:t>
      </w:r>
      <w:proofErr w:type="spellStart"/>
      <w:r w:rsidRPr="001C4F68">
        <w:rPr>
          <w:rStyle w:val="StyleUnderline"/>
        </w:rPr>
        <w:t>neighbouring</w:t>
      </w:r>
      <w:proofErr w:type="spellEnd"/>
      <w:r w:rsidRPr="001C4F68">
        <w:rPr>
          <w:rStyle w:val="StyleUnderline"/>
        </w:rPr>
        <w:t xml:space="preserve"> countries </w:t>
      </w:r>
      <w:r w:rsidRPr="001C4F68">
        <w:rPr>
          <w:sz w:val="16"/>
        </w:rPr>
        <w:t xml:space="preserve">and hence, the insufficient safety and security measures are of great concern to Pakistan. Just imagine </w:t>
      </w:r>
      <w:r w:rsidRPr="001C4F68">
        <w:rPr>
          <w:rStyle w:val="StyleUnderline"/>
        </w:rPr>
        <w:t xml:space="preserve">if a </w:t>
      </w:r>
      <w:r w:rsidRPr="001C4F68">
        <w:rPr>
          <w:rStyle w:val="Emphasis"/>
        </w:rPr>
        <w:t>nuc</w:t>
      </w:r>
      <w:r w:rsidRPr="001C4F68">
        <w:rPr>
          <w:rStyle w:val="StyleUnderline"/>
        </w:rPr>
        <w:t xml:space="preserve">lear weapon fell in the hands of </w:t>
      </w:r>
      <w:r w:rsidRPr="001C4F68">
        <w:rPr>
          <w:rStyle w:val="Emphasis"/>
        </w:rPr>
        <w:t>Indian</w:t>
      </w:r>
      <w:r w:rsidRPr="001C4F68">
        <w:rPr>
          <w:rStyle w:val="StyleUnderline"/>
        </w:rPr>
        <w:t xml:space="preserve"> </w:t>
      </w:r>
      <w:r w:rsidRPr="001C4F68">
        <w:rPr>
          <w:rStyle w:val="Emphasis"/>
        </w:rPr>
        <w:t>terrorists</w:t>
      </w:r>
      <w:r w:rsidRPr="001C4F68">
        <w:rPr>
          <w:rStyle w:val="StyleUnderline"/>
        </w:rPr>
        <w:t xml:space="preserve">; this could lead to an accidental </w:t>
      </w:r>
      <w:r w:rsidRPr="001C4F68">
        <w:rPr>
          <w:rStyle w:val="Emphasis"/>
        </w:rPr>
        <w:t>nuclear war</w:t>
      </w:r>
      <w:r w:rsidRPr="001C4F68">
        <w:rPr>
          <w:rStyle w:val="StyleUnderline"/>
        </w:rPr>
        <w:t xml:space="preserve"> between </w:t>
      </w:r>
      <w:r w:rsidRPr="001C4F68">
        <w:rPr>
          <w:rStyle w:val="Emphasis"/>
        </w:rPr>
        <w:t>Pakistan</w:t>
      </w:r>
      <w:r w:rsidRPr="001C4F68">
        <w:rPr>
          <w:rStyle w:val="StyleUnderline"/>
        </w:rPr>
        <w:t xml:space="preserve"> and </w:t>
      </w:r>
      <w:r w:rsidRPr="001C4F68">
        <w:rPr>
          <w:rStyle w:val="Emphasis"/>
        </w:rPr>
        <w:t>India</w:t>
      </w:r>
      <w:r w:rsidRPr="001C4F68">
        <w:rPr>
          <w:sz w:val="16"/>
        </w:rPr>
        <w:t>. Likewise, an accident at a nuclear power plant could release radiation that may not respect any borders.</w:t>
      </w:r>
    </w:p>
    <w:p w14:paraId="20AAB509" w14:textId="77777777" w:rsidR="0051716A" w:rsidRDefault="0051716A" w:rsidP="001F514C">
      <w:pPr>
        <w:pStyle w:val="Heading1"/>
      </w:pPr>
    </w:p>
    <w:p w14:paraId="1EF27421" w14:textId="25AE6D19" w:rsidR="001F514C" w:rsidRDefault="001F514C" w:rsidP="001F514C">
      <w:pPr>
        <w:pStyle w:val="Heading1"/>
      </w:pPr>
      <w:r>
        <w:lastRenderedPageBreak/>
        <w:t>--Case Extensions--</w:t>
      </w:r>
    </w:p>
    <w:p w14:paraId="2733AC39" w14:textId="6993D60F" w:rsidR="001F514C" w:rsidRDefault="001F514C" w:rsidP="001F514C">
      <w:pPr>
        <w:pStyle w:val="Heading1"/>
      </w:pPr>
      <w:r>
        <w:lastRenderedPageBreak/>
        <w:t xml:space="preserve">Relations Advantage </w:t>
      </w:r>
    </w:p>
    <w:p w14:paraId="54F677DD" w14:textId="245ABE08" w:rsidR="002E0B1D" w:rsidRDefault="002E0B1D" w:rsidP="00D9413D">
      <w:pPr>
        <w:pStyle w:val="Heading2"/>
      </w:pPr>
      <w:r>
        <w:lastRenderedPageBreak/>
        <w:t xml:space="preserve">Extensions </w:t>
      </w:r>
    </w:p>
    <w:p w14:paraId="0C4153FC" w14:textId="007BC954" w:rsidR="00146FE0" w:rsidRDefault="00146FE0" w:rsidP="002E0B1D">
      <w:pPr>
        <w:pStyle w:val="Heading3"/>
      </w:pPr>
      <w:r>
        <w:lastRenderedPageBreak/>
        <w:t xml:space="preserve">    </w:t>
      </w:r>
      <w:proofErr w:type="spellStart"/>
      <w:r>
        <w:t>Exts</w:t>
      </w:r>
      <w:proofErr w:type="spellEnd"/>
      <w:r>
        <w:t xml:space="preserve">. US-India Counter Russia </w:t>
      </w:r>
    </w:p>
    <w:p w14:paraId="457271C2" w14:textId="6DEDF4FC" w:rsidR="00146FE0" w:rsidRPr="000B13C2" w:rsidRDefault="00146FE0" w:rsidP="00146FE0">
      <w:pPr>
        <w:pStyle w:val="Heading4"/>
      </w:pPr>
      <w:r>
        <w:t>US-India cooperation is key to counter Russia</w:t>
      </w:r>
    </w:p>
    <w:p w14:paraId="52830A40" w14:textId="77777777" w:rsidR="00146FE0" w:rsidRPr="000B13C2" w:rsidRDefault="00146FE0" w:rsidP="00146FE0">
      <w:pPr>
        <w:rPr>
          <w:rFonts w:eastAsia="Times New Roman"/>
        </w:rPr>
      </w:pPr>
      <w:r w:rsidRPr="000B13C2">
        <w:rPr>
          <w:rFonts w:eastAsia="Times New Roman"/>
          <w:b/>
          <w:bCs/>
          <w:sz w:val="24"/>
          <w:szCs w:val="24"/>
        </w:rPr>
        <w:t xml:space="preserve">Times 24 </w:t>
      </w:r>
      <w:r w:rsidRPr="000B13C2">
        <w:rPr>
          <w:rFonts w:eastAsia="Times New Roman"/>
        </w:rPr>
        <w:t>[Economic Times, "US wants India to use its 'special partnership' with Russia to stop Ukraine conflict: US official", July 10, 2024, The Economic Times, https://economictimes.indiatimes.com/news/defence/us-wants-india-to-use-its-special-partnership-with-russia-to-stop-ukraine-conflict-us-official/articleshow/111619622.cms?from=mdr, Accessed July 05, 2025] // Micah</w:t>
      </w:r>
    </w:p>
    <w:p w14:paraId="082D0CE0" w14:textId="77777777" w:rsidR="00146FE0" w:rsidRPr="000B13C2" w:rsidRDefault="00146FE0" w:rsidP="00146FE0">
      <w:pPr>
        <w:rPr>
          <w:sz w:val="16"/>
        </w:rPr>
      </w:pPr>
      <w:r w:rsidRPr="000B13C2">
        <w:rPr>
          <w:rStyle w:val="StyleUnderline"/>
        </w:rPr>
        <w:t>The United States wants India to use its "special partnership" with Russia to put "pressure" on Moscow to stop the ongoing conflict in Ukraine and work for a durable peace in the region</w:t>
      </w:r>
      <w:r w:rsidRPr="000B13C2">
        <w:rPr>
          <w:sz w:val="16"/>
        </w:rPr>
        <w:t>, US State Department spokesperson, Margaret MacLeod said.</w:t>
      </w:r>
    </w:p>
    <w:p w14:paraId="435395C3" w14:textId="77777777" w:rsidR="00146FE0" w:rsidRPr="000B13C2" w:rsidRDefault="00146FE0" w:rsidP="00146FE0">
      <w:pPr>
        <w:rPr>
          <w:rStyle w:val="StyleUnderline"/>
        </w:rPr>
      </w:pPr>
      <w:r w:rsidRPr="000B13C2">
        <w:rPr>
          <w:sz w:val="16"/>
        </w:rPr>
        <w:t xml:space="preserve">The US official also reiterated Prime Minister Narendra </w:t>
      </w:r>
      <w:r w:rsidRPr="000B13C2">
        <w:rPr>
          <w:rStyle w:val="StyleUnderline"/>
        </w:rPr>
        <w:t>Modi's famous quote "This is not an era of war" which the PM had told Russian President Vladimir Putin during the SCO Summit in Bali in 2022.</w:t>
      </w:r>
    </w:p>
    <w:p w14:paraId="78A53001" w14:textId="77777777" w:rsidR="00146FE0" w:rsidRPr="000B13C2" w:rsidRDefault="00146FE0" w:rsidP="00146FE0">
      <w:pPr>
        <w:rPr>
          <w:sz w:val="16"/>
        </w:rPr>
      </w:pPr>
      <w:r w:rsidRPr="000B13C2">
        <w:rPr>
          <w:sz w:val="16"/>
        </w:rPr>
        <w:t>Speaking to ANI on Tuesday, MacLeod said, "</w:t>
      </w:r>
      <w:r w:rsidRPr="000B13C2">
        <w:rPr>
          <w:rStyle w:val="StyleUnderline"/>
        </w:rPr>
        <w:t xml:space="preserve">The US is urging all its partners, including India to </w:t>
      </w:r>
      <w:proofErr w:type="spellStart"/>
      <w:r w:rsidRPr="000B13C2">
        <w:rPr>
          <w:rStyle w:val="StyleUnderline"/>
        </w:rPr>
        <w:t>pressurise</w:t>
      </w:r>
      <w:proofErr w:type="spellEnd"/>
      <w:r w:rsidRPr="000B13C2">
        <w:rPr>
          <w:rStyle w:val="StyleUnderline"/>
        </w:rPr>
        <w:t xml:space="preserve"> Russia for lasting peace in Ukraine. Russia should get out of Ukraine, </w:t>
      </w:r>
      <w:proofErr w:type="gramStart"/>
      <w:r w:rsidRPr="000B13C2">
        <w:rPr>
          <w:rStyle w:val="StyleUnderline"/>
        </w:rPr>
        <w:t>This</w:t>
      </w:r>
      <w:proofErr w:type="gramEnd"/>
      <w:r w:rsidRPr="000B13C2">
        <w:rPr>
          <w:rStyle w:val="StyleUnderline"/>
        </w:rPr>
        <w:t xml:space="preserve"> is not the era of war</w:t>
      </w:r>
      <w:r w:rsidRPr="000B13C2">
        <w:rPr>
          <w:sz w:val="16"/>
        </w:rPr>
        <w:t>, as Prime Minister (PM Modi) has said. "</w:t>
      </w:r>
    </w:p>
    <w:p w14:paraId="742F9238" w14:textId="77777777" w:rsidR="00146FE0" w:rsidRPr="000B13C2" w:rsidRDefault="00146FE0" w:rsidP="00146FE0">
      <w:pPr>
        <w:rPr>
          <w:sz w:val="16"/>
        </w:rPr>
      </w:pPr>
      <w:r w:rsidRPr="000B13C2">
        <w:rPr>
          <w:sz w:val="16"/>
        </w:rPr>
        <w:t>"</w:t>
      </w:r>
      <w:r w:rsidRPr="000B13C2">
        <w:rPr>
          <w:rStyle w:val="StyleUnderline"/>
        </w:rPr>
        <w:t xml:space="preserve">India and Russia share a very special partnership. We wish India </w:t>
      </w:r>
      <w:proofErr w:type="gramStart"/>
      <w:r w:rsidRPr="000B13C2">
        <w:rPr>
          <w:rStyle w:val="StyleUnderline"/>
        </w:rPr>
        <w:t>use</w:t>
      </w:r>
      <w:proofErr w:type="gramEnd"/>
      <w:r w:rsidRPr="000B13C2">
        <w:rPr>
          <w:rStyle w:val="StyleUnderline"/>
        </w:rPr>
        <w:t xml:space="preserve"> this special partnership to </w:t>
      </w:r>
      <w:proofErr w:type="spellStart"/>
      <w:r w:rsidRPr="000B13C2">
        <w:rPr>
          <w:rStyle w:val="StyleUnderline"/>
        </w:rPr>
        <w:t>pressurise</w:t>
      </w:r>
      <w:proofErr w:type="spellEnd"/>
      <w:r w:rsidRPr="000B13C2">
        <w:rPr>
          <w:rStyle w:val="StyleUnderline"/>
        </w:rPr>
        <w:t xml:space="preserve"> Russia</w:t>
      </w:r>
      <w:r w:rsidRPr="000B13C2">
        <w:rPr>
          <w:sz w:val="16"/>
        </w:rPr>
        <w:t xml:space="preserve"> (against the </w:t>
      </w:r>
      <w:proofErr w:type="gramStart"/>
      <w:r w:rsidRPr="000B13C2">
        <w:rPr>
          <w:sz w:val="16"/>
        </w:rPr>
        <w:t>war)...</w:t>
      </w:r>
      <w:proofErr w:type="gramEnd"/>
      <w:r w:rsidRPr="000B13C2">
        <w:rPr>
          <w:sz w:val="16"/>
        </w:rPr>
        <w:t>Russia's war in Ukraine is a violation of the UN Charter," she added.</w:t>
      </w:r>
    </w:p>
    <w:p w14:paraId="600951EC" w14:textId="77777777" w:rsidR="00146FE0" w:rsidRPr="000B13C2" w:rsidRDefault="00146FE0" w:rsidP="00146FE0">
      <w:pPr>
        <w:rPr>
          <w:sz w:val="16"/>
        </w:rPr>
      </w:pPr>
      <w:r w:rsidRPr="000B13C2">
        <w:rPr>
          <w:sz w:val="16"/>
        </w:rPr>
        <w:t>Being asked about how the US and the West view India's stand on the Ukraine conflict, the US official said, "It would be better if you ask the Indian government about India's stand."</w:t>
      </w:r>
    </w:p>
    <w:p w14:paraId="6098B402" w14:textId="77777777" w:rsidR="00146FE0" w:rsidRPr="000B13C2" w:rsidRDefault="00146FE0" w:rsidP="00146FE0">
      <w:pPr>
        <w:rPr>
          <w:sz w:val="16"/>
        </w:rPr>
      </w:pPr>
      <w:r w:rsidRPr="000B13C2">
        <w:rPr>
          <w:sz w:val="16"/>
        </w:rPr>
        <w:t>"But from America's perspective, Russia is violating the sovereignty of Ukraine. It is attacking the civilian infrastructure. Just yesterday, we saw the attack on children's hospital, where there were no Ukrainian soldiers...this is against the UN Charter and international law," she added.</w:t>
      </w:r>
    </w:p>
    <w:p w14:paraId="5D3E926E" w14:textId="77777777" w:rsidR="00146FE0" w:rsidRPr="000B13C2" w:rsidRDefault="00146FE0" w:rsidP="00146FE0">
      <w:pPr>
        <w:rPr>
          <w:sz w:val="16"/>
        </w:rPr>
      </w:pPr>
      <w:r w:rsidRPr="000B13C2">
        <w:rPr>
          <w:sz w:val="16"/>
        </w:rPr>
        <w:t>Over 40 children were killed in missile strikes at a children's hospital in the Ukrainian capital on Monday. Kyiv has blamed Moscow for the attack.</w:t>
      </w:r>
    </w:p>
    <w:p w14:paraId="448480C5" w14:textId="77777777" w:rsidR="00146FE0" w:rsidRPr="000B13C2" w:rsidRDefault="00146FE0" w:rsidP="00146FE0">
      <w:pPr>
        <w:rPr>
          <w:sz w:val="16"/>
        </w:rPr>
      </w:pPr>
      <w:r w:rsidRPr="000B13C2">
        <w:rPr>
          <w:sz w:val="16"/>
        </w:rPr>
        <w:t>Regarding the ongoing NATO Summit in Washington DC, MacLeod said the alliance aims to discuss the vision for the next 75 years in this meeting. She also said that announcements of relief packages for Ukraine will be made during the summit.</w:t>
      </w:r>
    </w:p>
    <w:p w14:paraId="2A4CD43E" w14:textId="77777777" w:rsidR="00146FE0" w:rsidRPr="000B13C2" w:rsidRDefault="00146FE0" w:rsidP="00146FE0">
      <w:pPr>
        <w:rPr>
          <w:sz w:val="16"/>
        </w:rPr>
      </w:pPr>
      <w:r w:rsidRPr="000B13C2">
        <w:rPr>
          <w:sz w:val="16"/>
        </w:rPr>
        <w:t>"At this NATO Summit, we are celebrating 75 years of peace, unity, development and innovation, and will discuss on the preparations for the next 75 years," the US official said.</w:t>
      </w:r>
    </w:p>
    <w:p w14:paraId="60771DB9" w14:textId="77777777" w:rsidR="00146FE0" w:rsidRPr="000B13C2" w:rsidRDefault="00146FE0" w:rsidP="00146FE0">
      <w:pPr>
        <w:rPr>
          <w:sz w:val="16"/>
        </w:rPr>
      </w:pPr>
      <w:r w:rsidRPr="000B13C2">
        <w:rPr>
          <w:sz w:val="16"/>
        </w:rPr>
        <w:t xml:space="preserve">"Most NATO members are in Europe, right where the Russia-Ukraine war is ongoing, because of which it is a very serious issue for them (European NATO </w:t>
      </w:r>
      <w:proofErr w:type="gramStart"/>
      <w:r w:rsidRPr="000B13C2">
        <w:rPr>
          <w:sz w:val="16"/>
        </w:rPr>
        <w:t>members)...</w:t>
      </w:r>
      <w:proofErr w:type="gramEnd"/>
      <w:r w:rsidRPr="000B13C2">
        <w:rPr>
          <w:sz w:val="16"/>
        </w:rPr>
        <w:t>A big relief package for Ukraine will be announced. We will also get an announcement by Germany for setting up a coordination cell," she added.</w:t>
      </w:r>
    </w:p>
    <w:p w14:paraId="54BC1BD2" w14:textId="77777777" w:rsidR="00146FE0" w:rsidRPr="000B13C2" w:rsidRDefault="00146FE0" w:rsidP="00146FE0">
      <w:pPr>
        <w:rPr>
          <w:sz w:val="16"/>
        </w:rPr>
      </w:pPr>
      <w:r w:rsidRPr="000B13C2">
        <w:rPr>
          <w:sz w:val="16"/>
        </w:rPr>
        <w:t>The NATO Summit is being held from July 9-11 in Washington DC.</w:t>
      </w:r>
    </w:p>
    <w:p w14:paraId="4F842A6B" w14:textId="77777777" w:rsidR="00146FE0" w:rsidRPr="000B13C2" w:rsidRDefault="00146FE0" w:rsidP="00146FE0">
      <w:pPr>
        <w:rPr>
          <w:sz w:val="16"/>
        </w:rPr>
      </w:pPr>
      <w:r w:rsidRPr="000B13C2">
        <w:rPr>
          <w:sz w:val="16"/>
        </w:rPr>
        <w:t xml:space="preserve">The summit has come at a crucial time when the Russia-Ukraine conflict, which started in February 2022, has intensified </w:t>
      </w:r>
      <w:proofErr w:type="gramStart"/>
      <w:r w:rsidRPr="000B13C2">
        <w:rPr>
          <w:sz w:val="16"/>
        </w:rPr>
        <w:t>and also</w:t>
      </w:r>
      <w:proofErr w:type="gramEnd"/>
      <w:r w:rsidRPr="000B13C2">
        <w:rPr>
          <w:sz w:val="16"/>
        </w:rPr>
        <w:t xml:space="preserve"> when some cracks have emerged in NATO amid </w:t>
      </w:r>
      <w:proofErr w:type="spellStart"/>
      <w:r w:rsidRPr="000B13C2">
        <w:rPr>
          <w:sz w:val="16"/>
        </w:rPr>
        <w:t>scepticism</w:t>
      </w:r>
      <w:proofErr w:type="spellEnd"/>
      <w:r w:rsidRPr="000B13C2">
        <w:rPr>
          <w:sz w:val="16"/>
        </w:rPr>
        <w:t xml:space="preserve"> among some European partners and comments by former US President Donald Trump against the alliance.</w:t>
      </w:r>
    </w:p>
    <w:p w14:paraId="1C5C30A0" w14:textId="77777777" w:rsidR="00146FE0" w:rsidRPr="000B13C2" w:rsidRDefault="00146FE0" w:rsidP="00146FE0">
      <w:pPr>
        <w:rPr>
          <w:sz w:val="16"/>
        </w:rPr>
      </w:pPr>
      <w:r w:rsidRPr="000B13C2">
        <w:rPr>
          <w:sz w:val="16"/>
        </w:rPr>
        <w:t>This is also the first NATO Summit after the inclusion of two new member states -- Finland and Sweden.</w:t>
      </w:r>
    </w:p>
    <w:p w14:paraId="17C2373B" w14:textId="77777777" w:rsidR="00146FE0" w:rsidRPr="000B13C2" w:rsidRDefault="00146FE0" w:rsidP="00146FE0">
      <w:pPr>
        <w:rPr>
          <w:sz w:val="16"/>
        </w:rPr>
      </w:pPr>
      <w:r w:rsidRPr="000B13C2">
        <w:rPr>
          <w:sz w:val="16"/>
        </w:rPr>
        <w:t xml:space="preserve">Speaking on the </w:t>
      </w:r>
      <w:proofErr w:type="gramStart"/>
      <w:r w:rsidRPr="000B13C2">
        <w:rPr>
          <w:sz w:val="16"/>
        </w:rPr>
        <w:t>USD 60 dollar</w:t>
      </w:r>
      <w:proofErr w:type="gramEnd"/>
      <w:r w:rsidRPr="000B13C2">
        <w:rPr>
          <w:sz w:val="16"/>
        </w:rPr>
        <w:t xml:space="preserve"> price cap put on the purchase of Russian crude oil, the US official said that the price cap has helped in "reducing" Russia's earnings and it wants to further lessen the resources at Moscow's disposal.</w:t>
      </w:r>
    </w:p>
    <w:p w14:paraId="10CD8264" w14:textId="77777777" w:rsidR="00146FE0" w:rsidRPr="000B13C2" w:rsidRDefault="00146FE0" w:rsidP="00146FE0">
      <w:pPr>
        <w:rPr>
          <w:sz w:val="16"/>
        </w:rPr>
      </w:pPr>
      <w:r w:rsidRPr="000B13C2">
        <w:rPr>
          <w:sz w:val="16"/>
        </w:rPr>
        <w:t xml:space="preserve">"We want to want as less resources as possible to reach Russia because it is using the same earnings to attack Ukraine. The price cap has impacted Russia's earnings, but </w:t>
      </w:r>
      <w:proofErr w:type="gramStart"/>
      <w:r w:rsidRPr="000B13C2">
        <w:rPr>
          <w:sz w:val="16"/>
        </w:rPr>
        <w:t>as long as</w:t>
      </w:r>
      <w:proofErr w:type="gramEnd"/>
      <w:r w:rsidRPr="000B13C2">
        <w:rPr>
          <w:sz w:val="16"/>
        </w:rPr>
        <w:t xml:space="preserve"> it (Russia) is able to earn, it will continue to attack Ukraine...so we want to reduce its gains as much as possible," MacLeod further said.</w:t>
      </w:r>
    </w:p>
    <w:p w14:paraId="370FF365" w14:textId="77777777" w:rsidR="00146FE0" w:rsidRPr="000B13C2" w:rsidRDefault="00146FE0" w:rsidP="00146FE0">
      <w:pPr>
        <w:rPr>
          <w:rStyle w:val="StyleUnderline"/>
        </w:rPr>
      </w:pPr>
      <w:r w:rsidRPr="000B13C2">
        <w:rPr>
          <w:rStyle w:val="StyleUnderline"/>
        </w:rPr>
        <w:t>Notably, despite pressure from Western countries, India has continued to purchase crude oil from Russia under the price cap, which several government ministers and officials have said, has helped in keeping domestic prices of petrol and diesel stable.</w:t>
      </w:r>
    </w:p>
    <w:p w14:paraId="79F944F3" w14:textId="77777777" w:rsidR="00146FE0" w:rsidRPr="000B13C2" w:rsidRDefault="00146FE0" w:rsidP="00146FE0">
      <w:pPr>
        <w:rPr>
          <w:sz w:val="16"/>
        </w:rPr>
      </w:pPr>
      <w:r w:rsidRPr="000B13C2">
        <w:rPr>
          <w:sz w:val="16"/>
        </w:rPr>
        <w:lastRenderedPageBreak/>
        <w:t>Further, speaking on India-US ties, the US official said that the ties between the two countries is very strong, and added that Washington wants to strengthen its ties with New Delhi further.</w:t>
      </w:r>
    </w:p>
    <w:p w14:paraId="6AD7279E" w14:textId="77777777" w:rsidR="00146FE0" w:rsidRPr="000B13C2" w:rsidRDefault="00146FE0" w:rsidP="00146FE0">
      <w:pPr>
        <w:rPr>
          <w:rStyle w:val="StyleUnderline"/>
        </w:rPr>
      </w:pPr>
      <w:r w:rsidRPr="000B13C2">
        <w:rPr>
          <w:sz w:val="16"/>
        </w:rPr>
        <w:t>"</w:t>
      </w:r>
      <w:r w:rsidRPr="000B13C2">
        <w:rPr>
          <w:rStyle w:val="StyleUnderline"/>
        </w:rPr>
        <w:t>We see there are deep relations between India and the US, we are engaging on so many issues...sometimes we have differences in perspectives, but we have a free, frank and open dialogue with each other. We are very positive about our relationship...our government wants to strengthen our bilateral relationship further," she said.</w:t>
      </w:r>
    </w:p>
    <w:p w14:paraId="5B17D6A7" w14:textId="77777777" w:rsidR="00146FE0" w:rsidRPr="000B13C2" w:rsidRDefault="00146FE0" w:rsidP="00146FE0">
      <w:pPr>
        <w:rPr>
          <w:rStyle w:val="StyleUnderline"/>
        </w:rPr>
      </w:pPr>
      <w:r w:rsidRPr="000B13C2">
        <w:rPr>
          <w:rStyle w:val="StyleUnderline"/>
        </w:rPr>
        <w:t>Being asked where the India-US relations are headed as it is an election year in the US, MacLeod said she can't comment on her country's domestic politics but affirmed that "historically, both parties (Republican and Democrat) have worked to strengthen relations with India."</w:t>
      </w:r>
    </w:p>
    <w:p w14:paraId="3C92A10E" w14:textId="77777777" w:rsidR="00146FE0" w:rsidRPr="000B13C2" w:rsidRDefault="00146FE0" w:rsidP="00146FE0">
      <w:pPr>
        <w:rPr>
          <w:sz w:val="16"/>
        </w:rPr>
      </w:pPr>
      <w:r w:rsidRPr="000B13C2">
        <w:rPr>
          <w:sz w:val="16"/>
        </w:rPr>
        <w:t>Prime Minister Modi went on a state visit to the US in June last year. Following this, President Joe Biden came to India for the G20 Summit last year.</w:t>
      </w:r>
    </w:p>
    <w:p w14:paraId="60396E80" w14:textId="77777777" w:rsidR="00146FE0" w:rsidRDefault="00146FE0" w:rsidP="00146FE0">
      <w:pPr>
        <w:rPr>
          <w:sz w:val="16"/>
        </w:rPr>
      </w:pPr>
      <w:r w:rsidRPr="000B13C2">
        <w:rPr>
          <w:sz w:val="16"/>
        </w:rPr>
        <w:t>The Quad Summit between the two nations is also expected to be held later this year in India. (ANI)</w:t>
      </w:r>
    </w:p>
    <w:p w14:paraId="70389329" w14:textId="77777777" w:rsidR="00146FE0" w:rsidRPr="00146FE0" w:rsidRDefault="00146FE0" w:rsidP="00146FE0"/>
    <w:p w14:paraId="4C8BE95B" w14:textId="515A321D" w:rsidR="002E0B1D" w:rsidRDefault="002E0B1D" w:rsidP="002E0B1D">
      <w:pPr>
        <w:pStyle w:val="Heading3"/>
      </w:pPr>
      <w:r>
        <w:lastRenderedPageBreak/>
        <w:t xml:space="preserve">    </w:t>
      </w:r>
      <w:proofErr w:type="spellStart"/>
      <w:r>
        <w:t>Exts</w:t>
      </w:r>
      <w:proofErr w:type="spellEnd"/>
      <w:r>
        <w:t xml:space="preserve">. Key to Indo-Pacific Presence  </w:t>
      </w:r>
    </w:p>
    <w:p w14:paraId="3A450E6A" w14:textId="77777777" w:rsidR="002E0B1D" w:rsidRDefault="002E0B1D" w:rsidP="002E0B1D">
      <w:pPr>
        <w:pStyle w:val="Heading4"/>
      </w:pPr>
      <w:r>
        <w:t xml:space="preserve">It gives the </w:t>
      </w:r>
      <w:r w:rsidRPr="00E15719">
        <w:rPr>
          <w:u w:val="single"/>
        </w:rPr>
        <w:t>U.S. strategic presence</w:t>
      </w:r>
      <w:r>
        <w:t xml:space="preserve"> in the </w:t>
      </w:r>
      <w:r w:rsidRPr="00E15719">
        <w:rPr>
          <w:u w:val="single"/>
        </w:rPr>
        <w:t>Indo-Pacific</w:t>
      </w:r>
      <w:r>
        <w:t>.</w:t>
      </w:r>
    </w:p>
    <w:p w14:paraId="0646C2FE" w14:textId="77777777" w:rsidR="002E0B1D" w:rsidRPr="00C97CFB" w:rsidRDefault="002E0B1D" w:rsidP="002E0B1D">
      <w:r w:rsidRPr="00C97CFB">
        <w:rPr>
          <w:rStyle w:val="Style13ptBold"/>
        </w:rPr>
        <w:t>Sharma &amp; Osho ’25</w:t>
      </w:r>
      <w:r>
        <w:t xml:space="preserve"> [Nehal and Zerin; Nehal Sharma is the Chief of Staff for the India Program at the Institute for Governance and Sustainable Development (IGSD), Ms. Zerin Osho is the Director of the India Program at the Institute for Governance and Sustainable Development in Washington DC. In this current role, she focuses on the fast mitigation of short-lived climate pollutants such as black carbon, and methane. As a result of her research focus, Zerin has been closely involved in climate teleconnections between a melting Arctic and its impacts on the Indian summer monsoon. Zerin is putting together a landmark report on the challenges and opportunities, rights and obligations, and India’s contributions to the Arctic; Vivekananda International Foundation, “Greenland, Geopolitics and Global Power Shifts- The Run for Resources,” https://www.vifindia.org/print/13423; accessed: 6.27.25]</w:t>
      </w:r>
    </w:p>
    <w:p w14:paraId="63B32C84" w14:textId="77777777" w:rsidR="002E0B1D" w:rsidRPr="00E15719" w:rsidRDefault="002E0B1D" w:rsidP="002E0B1D">
      <w:pPr>
        <w:rPr>
          <w:sz w:val="16"/>
        </w:rPr>
      </w:pPr>
      <w:r w:rsidRPr="00E15719">
        <w:rPr>
          <w:sz w:val="16"/>
        </w:rPr>
        <w:t xml:space="preserve">Crucially, the </w:t>
      </w:r>
      <w:r w:rsidRPr="00C97CFB">
        <w:rPr>
          <w:rStyle w:val="StyleUnderline"/>
        </w:rPr>
        <w:t xml:space="preserve">Indian </w:t>
      </w:r>
      <w:r w:rsidRPr="00E15719">
        <w:rPr>
          <w:rStyle w:val="Emphasis"/>
        </w:rPr>
        <w:t>monsoon system</w:t>
      </w:r>
      <w:r w:rsidRPr="00E15719">
        <w:rPr>
          <w:sz w:val="16"/>
        </w:rPr>
        <w:t xml:space="preserve">, the </w:t>
      </w:r>
      <w:r w:rsidRPr="00C97CFB">
        <w:rPr>
          <w:rStyle w:val="StyleUnderline"/>
        </w:rPr>
        <w:t xml:space="preserve">most </w:t>
      </w:r>
      <w:r w:rsidRPr="00E15719">
        <w:rPr>
          <w:rStyle w:val="Emphasis"/>
        </w:rPr>
        <w:t>active branch</w:t>
      </w:r>
      <w:r w:rsidRPr="00C97CFB">
        <w:rPr>
          <w:rStyle w:val="StyleUnderline"/>
        </w:rPr>
        <w:t xml:space="preserve"> of the Asian monsoon, accounts for approximately 75–80% of India's annual precipitation</w:t>
      </w:r>
      <w:r w:rsidRPr="00E15719">
        <w:rPr>
          <w:sz w:val="16"/>
        </w:rPr>
        <w:t xml:space="preserve">. Recent research [21] by the </w:t>
      </w:r>
      <w:r w:rsidRPr="00C97CFB">
        <w:rPr>
          <w:rStyle w:val="StyleUnderline"/>
        </w:rPr>
        <w:t xml:space="preserve">National Centre for Polar and Ocean Research (NCPOR) analyzed decadal Indian Summer Monsoon Rainfall (ISMR) trends, revealing </w:t>
      </w:r>
      <w:r w:rsidRPr="00E15719">
        <w:rPr>
          <w:rStyle w:val="Emphasis"/>
        </w:rPr>
        <w:t>significant findings</w:t>
      </w:r>
      <w:r w:rsidRPr="00E15719">
        <w:rPr>
          <w:sz w:val="16"/>
        </w:rPr>
        <w:t>.</w:t>
      </w:r>
    </w:p>
    <w:p w14:paraId="6BBF9E2A" w14:textId="77777777" w:rsidR="002E0B1D" w:rsidRPr="00E15719" w:rsidRDefault="002E0B1D" w:rsidP="002E0B1D">
      <w:pPr>
        <w:rPr>
          <w:sz w:val="16"/>
        </w:rPr>
      </w:pPr>
      <w:r w:rsidRPr="00E15719">
        <w:rPr>
          <w:sz w:val="16"/>
        </w:rPr>
        <w:t xml:space="preserve">Research has shown that </w:t>
      </w:r>
      <w:r w:rsidRPr="00C97CFB">
        <w:rPr>
          <w:rStyle w:val="StyleUnderline"/>
        </w:rPr>
        <w:t>reduced sea ice in the Central Arctic leads to more rainfall in central India due to changes in atmospheric circulation</w:t>
      </w:r>
      <w:r w:rsidRPr="00E15719">
        <w:rPr>
          <w:sz w:val="16"/>
        </w:rPr>
        <w:t xml:space="preserve">. Additionally, decreasing sea ice in the Barents-Kara Sea affects the North Atlantic-Eurasia teleconnection, which in turn influences the timing and strength of the Indian monsoon. Locally, the study found more rainfall in western India but less in the northeast. This is tied to factors like shifting temperature differences between land and sea, warming of the western Indian Ocean, and changes in the Asian winds flowing from west to east. This highlights the complex relationship between Arctic conditions and India’s monsoon </w:t>
      </w:r>
      <w:proofErr w:type="spellStart"/>
      <w:r w:rsidRPr="00E15719">
        <w:rPr>
          <w:sz w:val="16"/>
        </w:rPr>
        <w:t>behaviour</w:t>
      </w:r>
      <w:proofErr w:type="spellEnd"/>
      <w:r w:rsidRPr="00E15719">
        <w:rPr>
          <w:sz w:val="16"/>
        </w:rPr>
        <w:t>. [22]</w:t>
      </w:r>
    </w:p>
    <w:p w14:paraId="3123A5C6" w14:textId="77777777" w:rsidR="002E0B1D" w:rsidRPr="00E15719" w:rsidRDefault="002E0B1D" w:rsidP="002E0B1D">
      <w:pPr>
        <w:rPr>
          <w:sz w:val="16"/>
        </w:rPr>
      </w:pPr>
      <w:r w:rsidRPr="00E15719">
        <w:rPr>
          <w:sz w:val="16"/>
        </w:rPr>
        <w:t>This holds immense importance for India, where rainfed agriculture accounts for approximately 51% [23] of the country’s farmland and contributes nearly 40% [23] of total food production. Any disruptions to the monsoon system have far-reaching implications for agricultural productivity, food security, and the livelihoods of those dependent on farming.</w:t>
      </w:r>
    </w:p>
    <w:p w14:paraId="3F9B61CA" w14:textId="77777777" w:rsidR="002E0B1D" w:rsidRPr="00E15719" w:rsidRDefault="002E0B1D" w:rsidP="002E0B1D">
      <w:pPr>
        <w:rPr>
          <w:sz w:val="16"/>
        </w:rPr>
      </w:pPr>
      <w:r w:rsidRPr="00E15719">
        <w:rPr>
          <w:sz w:val="16"/>
        </w:rPr>
        <w:t xml:space="preserve">This </w:t>
      </w:r>
      <w:r w:rsidRPr="00C97CFB">
        <w:rPr>
          <w:rStyle w:val="StyleUnderline"/>
        </w:rPr>
        <w:t xml:space="preserve">emerging science challenges the </w:t>
      </w:r>
      <w:r w:rsidRPr="00E15719">
        <w:rPr>
          <w:rStyle w:val="Emphasis"/>
        </w:rPr>
        <w:t>conventional narrative</w:t>
      </w:r>
      <w:r w:rsidRPr="00E15719">
        <w:rPr>
          <w:rStyle w:val="StyleUnderline"/>
        </w:rPr>
        <w:t xml:space="preserve"> that India’s tropical location excludes it from discussions on polar regions</w:t>
      </w:r>
      <w:r w:rsidRPr="00E15719">
        <w:rPr>
          <w:sz w:val="16"/>
        </w:rPr>
        <w:t xml:space="preserve">, highlighting the </w:t>
      </w:r>
      <w:r w:rsidRPr="00E15719">
        <w:rPr>
          <w:rStyle w:val="Emphasis"/>
        </w:rPr>
        <w:t>interconnectedness</w:t>
      </w:r>
      <w:r w:rsidRPr="00E15719">
        <w:rPr>
          <w:rStyle w:val="StyleUnderline"/>
        </w:rPr>
        <w:t xml:space="preserve"> of Arctic changes and India’s </w:t>
      </w:r>
      <w:r w:rsidRPr="00E15719">
        <w:rPr>
          <w:rStyle w:val="Emphasis"/>
        </w:rPr>
        <w:t>climatic</w:t>
      </w:r>
      <w:r w:rsidRPr="00E15719">
        <w:rPr>
          <w:rStyle w:val="StyleUnderline"/>
        </w:rPr>
        <w:t xml:space="preserve"> and </w:t>
      </w:r>
      <w:r w:rsidRPr="00E15719">
        <w:rPr>
          <w:rStyle w:val="Emphasis"/>
        </w:rPr>
        <w:t>economic stability</w:t>
      </w:r>
      <w:r w:rsidRPr="00E15719">
        <w:rPr>
          <w:sz w:val="16"/>
        </w:rPr>
        <w:t>.</w:t>
      </w:r>
    </w:p>
    <w:p w14:paraId="47035973" w14:textId="77777777" w:rsidR="002E0B1D" w:rsidRPr="00E15719" w:rsidRDefault="002E0B1D" w:rsidP="002E0B1D">
      <w:pPr>
        <w:rPr>
          <w:sz w:val="16"/>
        </w:rPr>
      </w:pPr>
      <w:r w:rsidRPr="00E15719">
        <w:rPr>
          <w:sz w:val="16"/>
        </w:rPr>
        <w:t xml:space="preserve">Therefore, </w:t>
      </w:r>
      <w:r w:rsidRPr="00C97CFB">
        <w:rPr>
          <w:rStyle w:val="StyleUnderline"/>
        </w:rPr>
        <w:t xml:space="preserve">it is perplexing that the </w:t>
      </w:r>
      <w:r w:rsidRPr="00E15719">
        <w:rPr>
          <w:rStyle w:val="Emphasis"/>
        </w:rPr>
        <w:t>U</w:t>
      </w:r>
      <w:r w:rsidRPr="00C97CFB">
        <w:rPr>
          <w:rStyle w:val="StyleUnderline"/>
        </w:rPr>
        <w:t xml:space="preserve">nited </w:t>
      </w:r>
      <w:r w:rsidRPr="00E15719">
        <w:rPr>
          <w:rStyle w:val="Emphasis"/>
        </w:rPr>
        <w:t>S</w:t>
      </w:r>
      <w:r w:rsidRPr="00C97CFB">
        <w:rPr>
          <w:rStyle w:val="StyleUnderline"/>
        </w:rPr>
        <w:t>tates</w:t>
      </w:r>
      <w:r w:rsidRPr="00E15719">
        <w:rPr>
          <w:sz w:val="16"/>
        </w:rPr>
        <w:t xml:space="preserve">, </w:t>
      </w:r>
      <w:r w:rsidRPr="00C97CFB">
        <w:rPr>
          <w:rStyle w:val="StyleUnderline"/>
        </w:rPr>
        <w:t>one of India’s largest trading partners</w:t>
      </w:r>
      <w:r w:rsidRPr="00E15719">
        <w:rPr>
          <w:sz w:val="16"/>
        </w:rPr>
        <w:t xml:space="preserve">, </w:t>
      </w:r>
      <w:r w:rsidRPr="00C97CFB">
        <w:rPr>
          <w:rStyle w:val="StyleUnderline"/>
        </w:rPr>
        <w:t xml:space="preserve">has </w:t>
      </w:r>
      <w:r w:rsidRPr="00E15719">
        <w:rPr>
          <w:rStyle w:val="Emphasis"/>
        </w:rPr>
        <w:t>no</w:t>
      </w:r>
      <w:r w:rsidRPr="00C97CFB">
        <w:rPr>
          <w:rStyle w:val="StyleUnderline"/>
        </w:rPr>
        <w:t xml:space="preserve"> significant </w:t>
      </w:r>
      <w:r w:rsidRPr="00E15719">
        <w:rPr>
          <w:rStyle w:val="Emphasis"/>
        </w:rPr>
        <w:t>Arctic engagement</w:t>
      </w:r>
      <w:r w:rsidRPr="00C97CFB">
        <w:rPr>
          <w:rStyle w:val="StyleUnderline"/>
        </w:rPr>
        <w:t xml:space="preserve"> with </w:t>
      </w:r>
      <w:r w:rsidRPr="00E15719">
        <w:rPr>
          <w:rStyle w:val="Emphasis"/>
        </w:rPr>
        <w:t>India</w:t>
      </w:r>
      <w:r w:rsidRPr="00E15719">
        <w:rPr>
          <w:sz w:val="16"/>
        </w:rPr>
        <w:t xml:space="preserve">. The U.S. Arctic strategy [24], including the National Oceanic and Atmospheric Administration's Arctic Vision 2025 [25], notably excludes India from its focus on bilateral relationships. It may be </w:t>
      </w:r>
      <w:r w:rsidRPr="00C97CFB">
        <w:rPr>
          <w:rStyle w:val="StyleUnderline"/>
        </w:rPr>
        <w:t>useful to consider expanding</w:t>
      </w:r>
      <w:r w:rsidRPr="00E15719">
        <w:rPr>
          <w:sz w:val="16"/>
        </w:rPr>
        <w:t xml:space="preserve"> the QUAD’s agenda, which will not only foster </w:t>
      </w:r>
      <w:r w:rsidRPr="00E15719">
        <w:rPr>
          <w:rStyle w:val="Emphasis"/>
        </w:rPr>
        <w:t>diplomatic engagement</w:t>
      </w:r>
      <w:r w:rsidRPr="00C97CFB">
        <w:rPr>
          <w:rStyle w:val="StyleUnderline"/>
        </w:rPr>
        <w:t xml:space="preserve"> with the two countries on the </w:t>
      </w:r>
      <w:r w:rsidRPr="00E15719">
        <w:rPr>
          <w:rStyle w:val="Emphasis"/>
        </w:rPr>
        <w:t>Arctic</w:t>
      </w:r>
      <w:r w:rsidRPr="00C97CFB">
        <w:rPr>
          <w:rStyle w:val="StyleUnderline"/>
        </w:rPr>
        <w:t xml:space="preserve"> but also </w:t>
      </w:r>
      <w:r w:rsidRPr="00E15719">
        <w:rPr>
          <w:rStyle w:val="Emphasis"/>
        </w:rPr>
        <w:t>align seamlessly</w:t>
      </w:r>
      <w:r w:rsidRPr="00C97CFB">
        <w:rPr>
          <w:rStyle w:val="StyleUnderline"/>
        </w:rPr>
        <w:t xml:space="preserve"> with its </w:t>
      </w:r>
      <w:r w:rsidRPr="00E15719">
        <w:rPr>
          <w:rStyle w:val="Emphasis"/>
        </w:rPr>
        <w:t>overarching goal</w:t>
      </w:r>
      <w:r w:rsidRPr="00C97CFB">
        <w:rPr>
          <w:rStyle w:val="StyleUnderline"/>
        </w:rPr>
        <w:t xml:space="preserve"> of </w:t>
      </w:r>
      <w:r w:rsidRPr="00E15719">
        <w:rPr>
          <w:rStyle w:val="Emphasis"/>
        </w:rPr>
        <w:t>enhancing strategic presence</w:t>
      </w:r>
      <w:r w:rsidRPr="00C97CFB">
        <w:rPr>
          <w:rStyle w:val="StyleUnderline"/>
        </w:rPr>
        <w:t xml:space="preserve"> in the </w:t>
      </w:r>
      <w:r w:rsidRPr="00E15719">
        <w:rPr>
          <w:rStyle w:val="Emphasis"/>
        </w:rPr>
        <w:t>Indo-Pacific</w:t>
      </w:r>
      <w:r w:rsidRPr="00E15719">
        <w:rPr>
          <w:sz w:val="16"/>
        </w:rPr>
        <w:t>.</w:t>
      </w:r>
    </w:p>
    <w:p w14:paraId="14A5DE12" w14:textId="77777777" w:rsidR="002E0B1D" w:rsidRDefault="002E0B1D" w:rsidP="002E0B1D"/>
    <w:p w14:paraId="25942079" w14:textId="77777777" w:rsidR="0069550C" w:rsidRDefault="0069550C" w:rsidP="002E0B1D"/>
    <w:p w14:paraId="23DC40C5" w14:textId="013ADA1D" w:rsidR="0069550C" w:rsidRDefault="0069550C" w:rsidP="0069550C">
      <w:pPr>
        <w:pStyle w:val="Heading3"/>
      </w:pPr>
      <w:r>
        <w:lastRenderedPageBreak/>
        <w:t xml:space="preserve">    </w:t>
      </w:r>
      <w:proofErr w:type="spellStart"/>
      <w:r>
        <w:t>Exts</w:t>
      </w:r>
      <w:proofErr w:type="spellEnd"/>
      <w:r>
        <w:t>. Neutrality Solves Ukraine/India Key</w:t>
      </w:r>
    </w:p>
    <w:p w14:paraId="53AD9D9B" w14:textId="77777777" w:rsidR="0069550C" w:rsidRDefault="0069550C" w:rsidP="0069550C">
      <w:pPr>
        <w:pStyle w:val="Heading4"/>
      </w:pPr>
      <w:r>
        <w:t xml:space="preserve">Only Indian </w:t>
      </w:r>
      <w:r>
        <w:rPr>
          <w:u w:val="single"/>
        </w:rPr>
        <w:t>non-neutrality</w:t>
      </w:r>
      <w:r>
        <w:t xml:space="preserve"> ensures peace in Ukraine.</w:t>
      </w:r>
    </w:p>
    <w:p w14:paraId="46842D8F" w14:textId="77777777" w:rsidR="0069550C" w:rsidRPr="00BA313B" w:rsidRDefault="0069550C" w:rsidP="0069550C">
      <w:r w:rsidRPr="00BA313B">
        <w:rPr>
          <w:rStyle w:val="Style13ptBold"/>
        </w:rPr>
        <w:t>Starcevic ’24</w:t>
      </w:r>
      <w:r>
        <w:t xml:space="preserve"> [Seb; September 25; Breaking news reporter, BA in International Politics; Politico, “Ukraine bets on India to help get peace deal with Putin,” </w:t>
      </w:r>
      <w:r w:rsidRPr="00BA313B">
        <w:t>https://www.politico.eu/article/ukraine-india-russia-narendra-modi-volodymyr-zelenskyy-vladimir-putin-peace-kyiv/</w:t>
      </w:r>
      <w:r>
        <w:t>; Accessed 7.5.25]</w:t>
      </w:r>
    </w:p>
    <w:p w14:paraId="57D49027" w14:textId="77777777" w:rsidR="0069550C" w:rsidRPr="00BA313B" w:rsidRDefault="0069550C" w:rsidP="0069550C">
      <w:pPr>
        <w:rPr>
          <w:sz w:val="16"/>
        </w:rPr>
      </w:pPr>
      <w:r w:rsidRPr="00BA313B">
        <w:rPr>
          <w:sz w:val="16"/>
        </w:rPr>
        <w:t>Modi, in Kyiv's eyes, has come a long way in a short time.</w:t>
      </w:r>
    </w:p>
    <w:p w14:paraId="10AB13C5" w14:textId="77777777" w:rsidR="0069550C" w:rsidRPr="00BA313B" w:rsidRDefault="0069550C" w:rsidP="0069550C">
      <w:pPr>
        <w:rPr>
          <w:sz w:val="16"/>
        </w:rPr>
      </w:pPr>
      <w:r w:rsidRPr="00BA313B">
        <w:rPr>
          <w:rStyle w:val="StyleUnderline"/>
        </w:rPr>
        <w:t xml:space="preserve">When he visited Moscow in July and warmly embraced Russian President Vladimir </w:t>
      </w:r>
      <w:r w:rsidRPr="00BA313B">
        <w:rPr>
          <w:rStyle w:val="Emphasis"/>
        </w:rPr>
        <w:t>Putin</w:t>
      </w:r>
      <w:r w:rsidRPr="00BA313B">
        <w:rPr>
          <w:rStyle w:val="StyleUnderline"/>
        </w:rPr>
        <w:t>, the response from Kyiv was scathing</w:t>
      </w:r>
      <w:r w:rsidRPr="00BA313B">
        <w:rPr>
          <w:sz w:val="16"/>
        </w:rPr>
        <w:t>. Zelenskyy called the hug — on the same day a Russian missile strike killed dozens of Ukrainians — “a huge disappointment and a devastating blow to peace efforts.”</w:t>
      </w:r>
    </w:p>
    <w:p w14:paraId="0E2219C0" w14:textId="77777777" w:rsidR="0069550C" w:rsidRPr="00BA313B" w:rsidRDefault="0069550C" w:rsidP="0069550C">
      <w:pPr>
        <w:rPr>
          <w:sz w:val="16"/>
        </w:rPr>
      </w:pPr>
      <w:r w:rsidRPr="00BA313B">
        <w:rPr>
          <w:rStyle w:val="StyleUnderline"/>
        </w:rPr>
        <w:t xml:space="preserve">But since then, Ukraine has come to </w:t>
      </w:r>
      <w:r w:rsidRPr="00BA313B">
        <w:rPr>
          <w:rStyle w:val="Emphasis"/>
        </w:rPr>
        <w:t>increasingly</w:t>
      </w:r>
      <w:r w:rsidRPr="00BA313B">
        <w:rPr>
          <w:rStyle w:val="StyleUnderline"/>
        </w:rPr>
        <w:t xml:space="preserve"> view </w:t>
      </w:r>
      <w:r w:rsidRPr="00BA313B">
        <w:rPr>
          <w:rStyle w:val="Emphasis"/>
        </w:rPr>
        <w:t>India</w:t>
      </w:r>
      <w:r w:rsidRPr="00BA313B">
        <w:rPr>
          <w:sz w:val="16"/>
        </w:rPr>
        <w:t xml:space="preserve"> — the world’s most populous nation, </w:t>
      </w:r>
      <w:r w:rsidRPr="00BA313B">
        <w:rPr>
          <w:rStyle w:val="StyleUnderline"/>
        </w:rPr>
        <w:t xml:space="preserve">which has </w:t>
      </w:r>
      <w:r w:rsidRPr="00BA313B">
        <w:rPr>
          <w:rStyle w:val="Emphasis"/>
        </w:rPr>
        <w:t>long promoted non-alignment</w:t>
      </w:r>
      <w:r w:rsidRPr="00BA313B">
        <w:rPr>
          <w:rStyle w:val="StyleUnderline"/>
        </w:rPr>
        <w:t xml:space="preserve"> in its foreign relations</w:t>
      </w:r>
      <w:r w:rsidRPr="00BA313B">
        <w:rPr>
          <w:sz w:val="16"/>
        </w:rPr>
        <w:t xml:space="preserve"> — </w:t>
      </w:r>
      <w:r w:rsidRPr="00BA313B">
        <w:rPr>
          <w:rStyle w:val="StyleUnderline"/>
        </w:rPr>
        <w:t xml:space="preserve">as its ideal intermediary in </w:t>
      </w:r>
      <w:r w:rsidRPr="00BA313B">
        <w:rPr>
          <w:rStyle w:val="Emphasis"/>
        </w:rPr>
        <w:t>dealings</w:t>
      </w:r>
      <w:r w:rsidRPr="00BA313B">
        <w:rPr>
          <w:rStyle w:val="StyleUnderline"/>
        </w:rPr>
        <w:t xml:space="preserve"> with the </w:t>
      </w:r>
      <w:r w:rsidRPr="00BA313B">
        <w:rPr>
          <w:rStyle w:val="Emphasis"/>
        </w:rPr>
        <w:t>Kremlin</w:t>
      </w:r>
      <w:r w:rsidRPr="00BA313B">
        <w:rPr>
          <w:sz w:val="16"/>
        </w:rPr>
        <w:t>.</w:t>
      </w:r>
    </w:p>
    <w:p w14:paraId="4D42A288" w14:textId="77777777" w:rsidR="0069550C" w:rsidRPr="00BA313B" w:rsidRDefault="0069550C" w:rsidP="0069550C">
      <w:pPr>
        <w:rPr>
          <w:sz w:val="16"/>
        </w:rPr>
      </w:pPr>
      <w:r w:rsidRPr="00BA313B">
        <w:rPr>
          <w:sz w:val="16"/>
        </w:rPr>
        <w:t xml:space="preserve">While New Delhi has consistently refrained from condemning Russia’s invasion of Ukraine, it has spoken in support of respecting sovereignty and territorial </w:t>
      </w:r>
      <w:proofErr w:type="gramStart"/>
      <w:r w:rsidRPr="00BA313B">
        <w:rPr>
          <w:sz w:val="16"/>
        </w:rPr>
        <w:t>integrity, and</w:t>
      </w:r>
      <w:proofErr w:type="gramEnd"/>
      <w:r w:rsidRPr="00BA313B">
        <w:rPr>
          <w:sz w:val="16"/>
        </w:rPr>
        <w:t xml:space="preserve"> ending the war. Six weeks after his Moscow trip raised Ukrainian hackles, Modi traveled to Kyiv to meet with Zelenskyy. He vowed to be “a friend” to Kyiv and help bring about a peace deal.</w:t>
      </w:r>
    </w:p>
    <w:p w14:paraId="106215B3" w14:textId="77777777" w:rsidR="0069550C" w:rsidRPr="00BA313B" w:rsidRDefault="0069550C" w:rsidP="0069550C">
      <w:pPr>
        <w:rPr>
          <w:sz w:val="16"/>
        </w:rPr>
      </w:pPr>
      <w:r w:rsidRPr="00BA313B">
        <w:rPr>
          <w:rStyle w:val="StyleUnderline"/>
        </w:rPr>
        <w:t xml:space="preserve">India may be the </w:t>
      </w:r>
      <w:r w:rsidRPr="00BA313B">
        <w:rPr>
          <w:rStyle w:val="Emphasis"/>
        </w:rPr>
        <w:t>only global power player</w:t>
      </w:r>
      <w:r w:rsidRPr="00BA313B">
        <w:rPr>
          <w:rStyle w:val="StyleUnderline"/>
        </w:rPr>
        <w:t xml:space="preserve"> that can play the role</w:t>
      </w:r>
      <w:r w:rsidRPr="00BA313B">
        <w:rPr>
          <w:sz w:val="16"/>
        </w:rPr>
        <w:t xml:space="preserve"> — </w:t>
      </w:r>
      <w:r w:rsidRPr="00BA313B">
        <w:rPr>
          <w:rStyle w:val="StyleUnderline"/>
        </w:rPr>
        <w:t xml:space="preserve">or at least the only one able to credibly portray itself as a </w:t>
      </w:r>
      <w:r w:rsidRPr="00BA313B">
        <w:rPr>
          <w:rStyle w:val="Emphasis"/>
        </w:rPr>
        <w:t>neutral party</w:t>
      </w:r>
      <w:r w:rsidRPr="00BA313B">
        <w:rPr>
          <w:rStyle w:val="StyleUnderline"/>
        </w:rPr>
        <w:t xml:space="preserve"> to both Moscow and Kyiv</w:t>
      </w:r>
      <w:r w:rsidRPr="00BA313B">
        <w:rPr>
          <w:sz w:val="16"/>
        </w:rPr>
        <w:t>.</w:t>
      </w:r>
    </w:p>
    <w:p w14:paraId="1DE722C9" w14:textId="77777777" w:rsidR="0069550C" w:rsidRPr="00BA313B" w:rsidRDefault="0069550C" w:rsidP="0069550C">
      <w:pPr>
        <w:rPr>
          <w:sz w:val="16"/>
        </w:rPr>
      </w:pPr>
      <w:r w:rsidRPr="00BA313B">
        <w:rPr>
          <w:sz w:val="16"/>
        </w:rPr>
        <w:t xml:space="preserve">Switzerland and Austria have sided with the EU in slapping sanctions on Russia. (A peace summit at the </w:t>
      </w:r>
      <w:proofErr w:type="spellStart"/>
      <w:r w:rsidRPr="00BA313B">
        <w:rPr>
          <w:sz w:val="16"/>
        </w:rPr>
        <w:t>Bürgenstock</w:t>
      </w:r>
      <w:proofErr w:type="spellEnd"/>
      <w:r w:rsidRPr="00BA313B">
        <w:rPr>
          <w:sz w:val="16"/>
        </w:rPr>
        <w:t xml:space="preserve"> Resort in central Switzerland in June did not have a single participant from the Kremlin, with no Russian officials invited.) Washington and Moscow’s relations are in a deep freeze.</w:t>
      </w:r>
    </w:p>
    <w:p w14:paraId="472E39AF" w14:textId="77777777" w:rsidR="0069550C" w:rsidRPr="00BA313B" w:rsidRDefault="0069550C" w:rsidP="0069550C">
      <w:pPr>
        <w:rPr>
          <w:sz w:val="16"/>
        </w:rPr>
      </w:pPr>
      <w:r w:rsidRPr="00BA313B">
        <w:rPr>
          <w:rStyle w:val="StyleUnderline"/>
        </w:rPr>
        <w:t xml:space="preserve">Efforts to play peacemaker by countries such as </w:t>
      </w:r>
      <w:r w:rsidRPr="00BA313B">
        <w:rPr>
          <w:rStyle w:val="Emphasis"/>
        </w:rPr>
        <w:t>Saudi Arabia</w:t>
      </w:r>
      <w:r w:rsidRPr="00BA313B">
        <w:rPr>
          <w:rStyle w:val="StyleUnderline"/>
        </w:rPr>
        <w:t xml:space="preserve"> have fallen flat, while China has been accused of actively helping </w:t>
      </w:r>
      <w:r w:rsidRPr="00BA313B">
        <w:rPr>
          <w:rStyle w:val="Emphasis"/>
        </w:rPr>
        <w:t>Moscow's</w:t>
      </w:r>
      <w:r w:rsidRPr="00BA313B">
        <w:rPr>
          <w:rStyle w:val="StyleUnderline"/>
        </w:rPr>
        <w:t xml:space="preserve"> war effort and Zelenskyy has just this month slammed </w:t>
      </w:r>
      <w:r w:rsidRPr="00BA313B">
        <w:rPr>
          <w:rStyle w:val="Emphasis"/>
        </w:rPr>
        <w:t>Brazil's government</w:t>
      </w:r>
      <w:r w:rsidRPr="00BA313B">
        <w:rPr>
          <w:rStyle w:val="StyleUnderline"/>
        </w:rPr>
        <w:t xml:space="preserve"> for</w:t>
      </w:r>
      <w:r w:rsidRPr="00BA313B">
        <w:rPr>
          <w:sz w:val="16"/>
        </w:rPr>
        <w:t xml:space="preserve"> "</w:t>
      </w:r>
      <w:r w:rsidRPr="00BA313B">
        <w:rPr>
          <w:rStyle w:val="StyleUnderline"/>
        </w:rPr>
        <w:t xml:space="preserve">taking </w:t>
      </w:r>
      <w:r w:rsidRPr="00BA313B">
        <w:rPr>
          <w:rStyle w:val="Emphasis"/>
        </w:rPr>
        <w:t>Russia’s side</w:t>
      </w:r>
      <w:r w:rsidRPr="00BA313B">
        <w:rPr>
          <w:sz w:val="16"/>
        </w:rPr>
        <w:t>.”</w:t>
      </w:r>
    </w:p>
    <w:p w14:paraId="5367BF0C" w14:textId="77777777" w:rsidR="0069550C" w:rsidRPr="00BA313B" w:rsidRDefault="0069550C" w:rsidP="0069550C">
      <w:pPr>
        <w:rPr>
          <w:sz w:val="16"/>
        </w:rPr>
      </w:pPr>
      <w:r w:rsidRPr="00BA313B">
        <w:rPr>
          <w:rStyle w:val="StyleUnderline"/>
        </w:rPr>
        <w:t xml:space="preserve">That leaves </w:t>
      </w:r>
      <w:r w:rsidRPr="00BA313B">
        <w:rPr>
          <w:rStyle w:val="Emphasis"/>
        </w:rPr>
        <w:t>India</w:t>
      </w:r>
      <w:r w:rsidRPr="00BA313B">
        <w:rPr>
          <w:sz w:val="16"/>
        </w:rPr>
        <w:t>.</w:t>
      </w:r>
    </w:p>
    <w:p w14:paraId="4E190C58" w14:textId="77777777" w:rsidR="0069550C" w:rsidRPr="00BA313B" w:rsidRDefault="0069550C" w:rsidP="0069550C">
      <w:pPr>
        <w:rPr>
          <w:sz w:val="16"/>
        </w:rPr>
      </w:pPr>
      <w:r w:rsidRPr="00BA313B">
        <w:rPr>
          <w:sz w:val="16"/>
        </w:rPr>
        <w:t>"</w:t>
      </w:r>
      <w:r w:rsidRPr="00BA313B">
        <w:rPr>
          <w:rStyle w:val="StyleUnderline"/>
        </w:rPr>
        <w:t xml:space="preserve">We are a country which can </w:t>
      </w:r>
      <w:r w:rsidRPr="00BA313B">
        <w:rPr>
          <w:rStyle w:val="Emphasis"/>
        </w:rPr>
        <w:t>openly speak</w:t>
      </w:r>
      <w:r w:rsidRPr="00BA313B">
        <w:rPr>
          <w:rStyle w:val="StyleUnderline"/>
        </w:rPr>
        <w:t xml:space="preserve"> with the Russians about this [Ukrainian]</w:t>
      </w:r>
      <w:r w:rsidRPr="00BA313B">
        <w:rPr>
          <w:sz w:val="16"/>
        </w:rPr>
        <w:t xml:space="preserve"> problem,” Indian Foreign Minister Subrahmanyam Jaishankar said during a visit to Malaysia in March. </w:t>
      </w:r>
      <w:r w:rsidRPr="00BA313B">
        <w:rPr>
          <w:rStyle w:val="StyleUnderline"/>
        </w:rPr>
        <w:t>Putin confirmed as much earlier this month, saying he had “</w:t>
      </w:r>
      <w:r w:rsidRPr="00BA313B">
        <w:rPr>
          <w:rStyle w:val="Emphasis"/>
        </w:rPr>
        <w:t>trust</w:t>
      </w:r>
      <w:r w:rsidRPr="00BA313B">
        <w:rPr>
          <w:rStyle w:val="StyleUnderline"/>
        </w:rPr>
        <w:t xml:space="preserve"> and </w:t>
      </w:r>
      <w:r w:rsidRPr="00BA313B">
        <w:rPr>
          <w:rStyle w:val="Emphasis"/>
        </w:rPr>
        <w:t>confidence</w:t>
      </w:r>
      <w:r w:rsidRPr="00BA313B">
        <w:rPr>
          <w:rStyle w:val="StyleUnderline"/>
        </w:rPr>
        <w:t>” in India, China and Brazil</w:t>
      </w:r>
      <w:r w:rsidRPr="00BA313B">
        <w:rPr>
          <w:sz w:val="16"/>
        </w:rPr>
        <w:t xml:space="preserve"> — all fellow members of the BRICS group of emerging economies — to serve as intermediaries with Ukraine.</w:t>
      </w:r>
    </w:p>
    <w:p w14:paraId="31FB75C5" w14:textId="77777777" w:rsidR="0069550C" w:rsidRPr="00BA313B" w:rsidRDefault="0069550C" w:rsidP="0069550C">
      <w:pPr>
        <w:rPr>
          <w:sz w:val="16"/>
        </w:rPr>
      </w:pPr>
      <w:r w:rsidRPr="00BA313B">
        <w:rPr>
          <w:sz w:val="16"/>
        </w:rPr>
        <w:t xml:space="preserve">On a visit to Germany earlier this month, Jaishankar declared </w:t>
      </w:r>
      <w:r w:rsidRPr="00BA313B">
        <w:rPr>
          <w:rStyle w:val="StyleUnderline"/>
        </w:rPr>
        <w:t>India was “</w:t>
      </w:r>
      <w:r w:rsidRPr="00BA313B">
        <w:rPr>
          <w:rStyle w:val="Emphasis"/>
        </w:rPr>
        <w:t>concerned</w:t>
      </w:r>
      <w:r w:rsidRPr="00BA313B">
        <w:rPr>
          <w:rStyle w:val="StyleUnderline"/>
        </w:rPr>
        <w:t xml:space="preserve"> and </w:t>
      </w:r>
      <w:r w:rsidRPr="00BA313B">
        <w:rPr>
          <w:rStyle w:val="Emphasis"/>
        </w:rPr>
        <w:t>engaged</w:t>
      </w:r>
      <w:r w:rsidRPr="00BA313B">
        <w:rPr>
          <w:rStyle w:val="StyleUnderline"/>
        </w:rPr>
        <w:t xml:space="preserve">” with trying to find a way to end the </w:t>
      </w:r>
      <w:proofErr w:type="gramStart"/>
      <w:r w:rsidRPr="00BA313B">
        <w:rPr>
          <w:rStyle w:val="StyleUnderline"/>
        </w:rPr>
        <w:t>wa</w:t>
      </w:r>
      <w:r w:rsidRPr="00BA313B">
        <w:rPr>
          <w:sz w:val="16"/>
        </w:rPr>
        <w:t>r, and</w:t>
      </w:r>
      <w:proofErr w:type="gramEnd"/>
      <w:r w:rsidRPr="00BA313B">
        <w:rPr>
          <w:sz w:val="16"/>
        </w:rPr>
        <w:t xml:space="preserve"> confirmed “suggestions have been made” for India to host its own peace summit. Any such talks would need to include Russia, he added, shooting down the idea of a Swiss-style peace conference that did not have input from the Kremlin.</w:t>
      </w:r>
    </w:p>
    <w:p w14:paraId="16E1CC54" w14:textId="77777777" w:rsidR="0069550C" w:rsidRPr="00BA313B" w:rsidRDefault="0069550C" w:rsidP="0069550C">
      <w:pPr>
        <w:rPr>
          <w:sz w:val="16"/>
        </w:rPr>
      </w:pPr>
      <w:r w:rsidRPr="00BA313B">
        <w:rPr>
          <w:sz w:val="16"/>
        </w:rPr>
        <w:t>Zelenskyy has long rejected any proposals that include Ukraine giving up land and furiously lashed out at a six-point peace plan by China and Brazil that did not mention preserving Ukraine’s territorial integrity.</w:t>
      </w:r>
    </w:p>
    <w:p w14:paraId="6F686A1C" w14:textId="77777777" w:rsidR="0069550C" w:rsidRPr="00BA313B" w:rsidRDefault="0069550C" w:rsidP="0069550C">
      <w:pPr>
        <w:rPr>
          <w:sz w:val="16"/>
        </w:rPr>
      </w:pPr>
      <w:r w:rsidRPr="00BA313B">
        <w:rPr>
          <w:sz w:val="16"/>
        </w:rPr>
        <w:t>India was not involved in that plan.</w:t>
      </w:r>
    </w:p>
    <w:p w14:paraId="13BBABD6" w14:textId="77777777" w:rsidR="0069550C" w:rsidRPr="00BA313B" w:rsidRDefault="0069550C" w:rsidP="0069550C">
      <w:pPr>
        <w:rPr>
          <w:sz w:val="16"/>
        </w:rPr>
      </w:pPr>
      <w:r w:rsidRPr="00BA313B">
        <w:rPr>
          <w:sz w:val="16"/>
        </w:rPr>
        <w:t>In Berlin this month, Jaishankar did not say whether India was planning to put forward its own peace proposal. But hopes are high in Kyiv that New Delhi will step up in the future.</w:t>
      </w:r>
    </w:p>
    <w:p w14:paraId="21BBE75E" w14:textId="77777777" w:rsidR="0069550C" w:rsidRDefault="0069550C" w:rsidP="0069550C">
      <w:pPr>
        <w:rPr>
          <w:sz w:val="16"/>
        </w:rPr>
      </w:pPr>
      <w:r w:rsidRPr="00BA313B">
        <w:rPr>
          <w:sz w:val="16"/>
        </w:rPr>
        <w:t>“</w:t>
      </w:r>
      <w:r w:rsidRPr="00BA313B">
        <w:rPr>
          <w:rStyle w:val="StyleUnderline"/>
        </w:rPr>
        <w:t xml:space="preserve">I can say that India is a </w:t>
      </w:r>
      <w:r w:rsidRPr="00BA313B">
        <w:rPr>
          <w:rStyle w:val="Emphasis"/>
        </w:rPr>
        <w:t>reliable partner</w:t>
      </w:r>
      <w:r w:rsidRPr="00BA313B">
        <w:rPr>
          <w:rStyle w:val="StyleUnderline"/>
        </w:rPr>
        <w:t xml:space="preserve"> for </w:t>
      </w:r>
      <w:proofErr w:type="gramStart"/>
      <w:r w:rsidRPr="00BA313B">
        <w:rPr>
          <w:rStyle w:val="StyleUnderline"/>
        </w:rPr>
        <w:t>Ukraine</w:t>
      </w:r>
      <w:proofErr w:type="gramEnd"/>
      <w:r w:rsidRPr="00BA313B">
        <w:rPr>
          <w:rStyle w:val="StyleUnderline"/>
        </w:rPr>
        <w:t xml:space="preserve"> and it is a global force that can influence the </w:t>
      </w:r>
      <w:r w:rsidRPr="00BA313B">
        <w:rPr>
          <w:rStyle w:val="Emphasis"/>
        </w:rPr>
        <w:t>dynamics</w:t>
      </w:r>
      <w:r w:rsidRPr="00BA313B">
        <w:rPr>
          <w:rStyle w:val="StyleUnderline"/>
        </w:rPr>
        <w:t xml:space="preserve"> and the </w:t>
      </w:r>
      <w:r w:rsidRPr="00BA313B">
        <w:rPr>
          <w:rStyle w:val="Emphasis"/>
        </w:rPr>
        <w:t>course</w:t>
      </w:r>
      <w:r w:rsidRPr="00BA313B">
        <w:rPr>
          <w:rStyle w:val="StyleUnderline"/>
        </w:rPr>
        <w:t xml:space="preserve"> of </w:t>
      </w:r>
      <w:r w:rsidRPr="00BA313B">
        <w:rPr>
          <w:rStyle w:val="Emphasis"/>
        </w:rPr>
        <w:t>events</w:t>
      </w:r>
      <w:r w:rsidRPr="00BA313B">
        <w:rPr>
          <w:rStyle w:val="StyleUnderline"/>
        </w:rPr>
        <w:t xml:space="preserve"> in the world</w:t>
      </w:r>
      <w:r w:rsidRPr="00BA313B">
        <w:rPr>
          <w:sz w:val="16"/>
        </w:rPr>
        <w:t xml:space="preserve">,” Ukrainian Foreign Ministry Spokesperson </w:t>
      </w:r>
      <w:proofErr w:type="spellStart"/>
      <w:r w:rsidRPr="00BA313B">
        <w:rPr>
          <w:sz w:val="16"/>
        </w:rPr>
        <w:t>Heorhii</w:t>
      </w:r>
      <w:proofErr w:type="spellEnd"/>
      <w:r w:rsidRPr="00BA313B">
        <w:rPr>
          <w:sz w:val="16"/>
        </w:rPr>
        <w:t xml:space="preserve"> </w:t>
      </w:r>
      <w:proofErr w:type="spellStart"/>
      <w:r w:rsidRPr="00BA313B">
        <w:rPr>
          <w:sz w:val="16"/>
        </w:rPr>
        <w:t>Tykhyi</w:t>
      </w:r>
      <w:proofErr w:type="spellEnd"/>
      <w:r w:rsidRPr="00BA313B">
        <w:rPr>
          <w:sz w:val="16"/>
        </w:rPr>
        <w:t xml:space="preserve"> told POLITICO. “And we want to see India’s participation in the peace formula process as India can make a difference.”</w:t>
      </w:r>
    </w:p>
    <w:p w14:paraId="40A7C496" w14:textId="77777777" w:rsidR="0069550C" w:rsidRDefault="0069550C" w:rsidP="0069550C">
      <w:pPr>
        <w:rPr>
          <w:sz w:val="16"/>
        </w:rPr>
      </w:pPr>
    </w:p>
    <w:p w14:paraId="7F2D743F" w14:textId="77777777" w:rsidR="0069550C" w:rsidRDefault="0069550C" w:rsidP="0069550C">
      <w:pPr>
        <w:pStyle w:val="Heading4"/>
      </w:pPr>
      <w:r>
        <w:t>It's key.</w:t>
      </w:r>
    </w:p>
    <w:p w14:paraId="0DD19937" w14:textId="77777777" w:rsidR="0069550C" w:rsidRPr="006B13E3" w:rsidRDefault="0069550C" w:rsidP="0069550C">
      <w:r w:rsidRPr="00E53723">
        <w:rPr>
          <w:rStyle w:val="Style13ptBold"/>
        </w:rPr>
        <w:t>Kugelman ’25</w:t>
      </w:r>
      <w:r>
        <w:t xml:space="preserve"> [Michael; American foreign policy author and expert specializing in South Asia; Economist, “Does India Have a Diplomatic Role in Ukraine?” </w:t>
      </w:r>
      <w:r w:rsidRPr="006B13E3">
        <w:t>https://foreignpolicy.com/2025/03/05/india-diplomacy-ukraine-russia-trump-zelensky-putin/</w:t>
      </w:r>
      <w:r>
        <w:t>; Accessed 7.5.25]</w:t>
      </w:r>
    </w:p>
    <w:p w14:paraId="3CEF7E11" w14:textId="77777777" w:rsidR="0069550C" w:rsidRPr="00E53723" w:rsidRDefault="0069550C" w:rsidP="0069550C">
      <w:pPr>
        <w:rPr>
          <w:sz w:val="16"/>
        </w:rPr>
      </w:pPr>
      <w:r w:rsidRPr="00E53723">
        <w:rPr>
          <w:sz w:val="16"/>
        </w:rPr>
        <w:t>India’s Ukraine Opportunity</w:t>
      </w:r>
    </w:p>
    <w:p w14:paraId="4AC416A9" w14:textId="77777777" w:rsidR="0069550C" w:rsidRPr="00E53723" w:rsidRDefault="0069550C" w:rsidP="0069550C">
      <w:pPr>
        <w:rPr>
          <w:sz w:val="16"/>
        </w:rPr>
      </w:pPr>
      <w:r w:rsidRPr="006B13E3">
        <w:rPr>
          <w:rStyle w:val="StyleUnderline"/>
        </w:rPr>
        <w:t xml:space="preserve">Last week’s spat between U.S. President </w:t>
      </w:r>
      <w:r w:rsidRPr="006B13E3">
        <w:rPr>
          <w:rStyle w:val="Emphasis"/>
        </w:rPr>
        <w:t>Donald Trump</w:t>
      </w:r>
      <w:r w:rsidRPr="006B13E3">
        <w:rPr>
          <w:rStyle w:val="StyleUnderline"/>
        </w:rPr>
        <w:t xml:space="preserve"> and Ukrainian President Volodymyr </w:t>
      </w:r>
      <w:r w:rsidRPr="006B13E3">
        <w:rPr>
          <w:rStyle w:val="Emphasis"/>
        </w:rPr>
        <w:t>Zelensky</w:t>
      </w:r>
      <w:r w:rsidRPr="006B13E3">
        <w:rPr>
          <w:rStyle w:val="StyleUnderline"/>
        </w:rPr>
        <w:t xml:space="preserve"> in the </w:t>
      </w:r>
      <w:r w:rsidRPr="006B13E3">
        <w:rPr>
          <w:rStyle w:val="Emphasis"/>
        </w:rPr>
        <w:t>Oval</w:t>
      </w:r>
      <w:r w:rsidRPr="006B13E3">
        <w:rPr>
          <w:rStyle w:val="StyleUnderline"/>
        </w:rPr>
        <w:t xml:space="preserve"> </w:t>
      </w:r>
      <w:r w:rsidRPr="006B13E3">
        <w:rPr>
          <w:rStyle w:val="Emphasis"/>
        </w:rPr>
        <w:t>Office</w:t>
      </w:r>
      <w:r w:rsidRPr="00E53723">
        <w:rPr>
          <w:sz w:val="16"/>
        </w:rPr>
        <w:t xml:space="preserve">, </w:t>
      </w:r>
      <w:r w:rsidRPr="006B13E3">
        <w:rPr>
          <w:rStyle w:val="StyleUnderline"/>
        </w:rPr>
        <w:t xml:space="preserve">along with Trump’s </w:t>
      </w:r>
      <w:r w:rsidRPr="006B13E3">
        <w:rPr>
          <w:rStyle w:val="Emphasis"/>
        </w:rPr>
        <w:t>subsequent suspension</w:t>
      </w:r>
      <w:r w:rsidRPr="006B13E3">
        <w:rPr>
          <w:rStyle w:val="StyleUnderline"/>
        </w:rPr>
        <w:t xml:space="preserve"> of military aid to Ukraine, may have been a setback for Kyiv, but New Delhi could find a </w:t>
      </w:r>
      <w:r w:rsidRPr="006B13E3">
        <w:rPr>
          <w:rStyle w:val="Emphasis"/>
        </w:rPr>
        <w:t>diplomatic opportunity</w:t>
      </w:r>
      <w:r w:rsidRPr="00E53723">
        <w:rPr>
          <w:sz w:val="16"/>
        </w:rPr>
        <w:t>.</w:t>
      </w:r>
    </w:p>
    <w:p w14:paraId="5FA62BFB" w14:textId="77777777" w:rsidR="0069550C" w:rsidRPr="00E53723" w:rsidRDefault="0069550C" w:rsidP="0069550C">
      <w:pPr>
        <w:rPr>
          <w:sz w:val="16"/>
        </w:rPr>
      </w:pPr>
      <w:r w:rsidRPr="006B13E3">
        <w:rPr>
          <w:rStyle w:val="StyleUnderline"/>
        </w:rPr>
        <w:t xml:space="preserve">India, because of the nature of its </w:t>
      </w:r>
      <w:r w:rsidRPr="006B13E3">
        <w:rPr>
          <w:rStyle w:val="Emphasis"/>
        </w:rPr>
        <w:t>diplomatic partnerships</w:t>
      </w:r>
      <w:r w:rsidRPr="006B13E3">
        <w:rPr>
          <w:rStyle w:val="StyleUnderline"/>
        </w:rPr>
        <w:t xml:space="preserve">, is one of the </w:t>
      </w:r>
      <w:r w:rsidRPr="006B13E3">
        <w:rPr>
          <w:rStyle w:val="Emphasis"/>
        </w:rPr>
        <w:t>few countries</w:t>
      </w:r>
      <w:r w:rsidRPr="006B13E3">
        <w:rPr>
          <w:rStyle w:val="StyleUnderline"/>
        </w:rPr>
        <w:t xml:space="preserve"> that is currently </w:t>
      </w:r>
      <w:r w:rsidRPr="006B13E3">
        <w:rPr>
          <w:rStyle w:val="Emphasis"/>
        </w:rPr>
        <w:t>well positioned</w:t>
      </w:r>
      <w:r w:rsidRPr="00E53723">
        <w:rPr>
          <w:sz w:val="16"/>
        </w:rPr>
        <w:t xml:space="preserve">—in principle—to serve as a mediator in Russia’s war in Ukraine. </w:t>
      </w:r>
      <w:r w:rsidRPr="006B13E3">
        <w:rPr>
          <w:rStyle w:val="StyleUnderline"/>
        </w:rPr>
        <w:t xml:space="preserve">It has </w:t>
      </w:r>
      <w:r w:rsidRPr="006B13E3">
        <w:rPr>
          <w:rStyle w:val="Emphasis"/>
        </w:rPr>
        <w:t>warm ties</w:t>
      </w:r>
      <w:r w:rsidRPr="006B13E3">
        <w:rPr>
          <w:rStyle w:val="StyleUnderline"/>
        </w:rPr>
        <w:t xml:space="preserve"> with the </w:t>
      </w:r>
      <w:r w:rsidRPr="006B13E3">
        <w:rPr>
          <w:rStyle w:val="Emphasis"/>
        </w:rPr>
        <w:t>United States</w:t>
      </w:r>
      <w:r w:rsidRPr="006B13E3">
        <w:rPr>
          <w:rStyle w:val="StyleUnderline"/>
        </w:rPr>
        <w:t xml:space="preserve"> and </w:t>
      </w:r>
      <w:r w:rsidRPr="006B13E3">
        <w:rPr>
          <w:rStyle w:val="Emphasis"/>
        </w:rPr>
        <w:t>Europe</w:t>
      </w:r>
      <w:r w:rsidRPr="006B13E3">
        <w:rPr>
          <w:rStyle w:val="StyleUnderline"/>
        </w:rPr>
        <w:t xml:space="preserve">, friendly relations with </w:t>
      </w:r>
      <w:r w:rsidRPr="006B13E3">
        <w:rPr>
          <w:rStyle w:val="Emphasis"/>
        </w:rPr>
        <w:t>Ukraine</w:t>
      </w:r>
      <w:r w:rsidRPr="00E53723">
        <w:rPr>
          <w:sz w:val="16"/>
        </w:rPr>
        <w:t xml:space="preserve">, </w:t>
      </w:r>
      <w:r w:rsidRPr="006B13E3">
        <w:rPr>
          <w:rStyle w:val="StyleUnderline"/>
        </w:rPr>
        <w:t>and</w:t>
      </w:r>
      <w:r w:rsidRPr="00E53723">
        <w:rPr>
          <w:sz w:val="16"/>
        </w:rPr>
        <w:t xml:space="preserve">, most importantly, </w:t>
      </w:r>
      <w:r w:rsidRPr="006B13E3">
        <w:rPr>
          <w:rStyle w:val="StyleUnderline"/>
        </w:rPr>
        <w:t xml:space="preserve">a deep and </w:t>
      </w:r>
      <w:r w:rsidRPr="006B13E3">
        <w:rPr>
          <w:rStyle w:val="Emphasis"/>
        </w:rPr>
        <w:t>long-standing partnership</w:t>
      </w:r>
      <w:r w:rsidRPr="006B13E3">
        <w:rPr>
          <w:rStyle w:val="StyleUnderline"/>
        </w:rPr>
        <w:t xml:space="preserve"> with </w:t>
      </w:r>
      <w:r w:rsidRPr="006B13E3">
        <w:rPr>
          <w:rStyle w:val="Emphasis"/>
        </w:rPr>
        <w:t>Russia</w:t>
      </w:r>
      <w:r w:rsidRPr="00E53723">
        <w:rPr>
          <w:sz w:val="16"/>
        </w:rPr>
        <w:t>.</w:t>
      </w:r>
    </w:p>
    <w:p w14:paraId="04F22D2E" w14:textId="77777777" w:rsidR="0069550C" w:rsidRPr="00E53723" w:rsidRDefault="0069550C" w:rsidP="0069550C">
      <w:pPr>
        <w:rPr>
          <w:sz w:val="16"/>
        </w:rPr>
      </w:pPr>
      <w:r w:rsidRPr="00E53723">
        <w:rPr>
          <w:sz w:val="16"/>
        </w:rPr>
        <w:t xml:space="preserve">India has never criticized Russia’s full-scale invasion of Ukraine in 2022. </w:t>
      </w:r>
      <w:r w:rsidRPr="006B13E3">
        <w:rPr>
          <w:rStyle w:val="StyleUnderline"/>
        </w:rPr>
        <w:t xml:space="preserve">But New Delhi has a </w:t>
      </w:r>
      <w:r w:rsidRPr="006B13E3">
        <w:rPr>
          <w:rStyle w:val="Emphasis"/>
        </w:rPr>
        <w:t>strong interest</w:t>
      </w:r>
      <w:r w:rsidRPr="006B13E3">
        <w:rPr>
          <w:rStyle w:val="StyleUnderline"/>
        </w:rPr>
        <w:t xml:space="preserve"> in the war coming to an end</w:t>
      </w:r>
      <w:r w:rsidRPr="00E53723">
        <w:rPr>
          <w:sz w:val="16"/>
        </w:rPr>
        <w:t xml:space="preserve">. India’s sluggish economy doesn’t benefit, and </w:t>
      </w:r>
      <w:r w:rsidRPr="006B13E3">
        <w:rPr>
          <w:rStyle w:val="StyleUnderline"/>
        </w:rPr>
        <w:t xml:space="preserve">the longer the war rages, the </w:t>
      </w:r>
      <w:r w:rsidRPr="006B13E3">
        <w:rPr>
          <w:rStyle w:val="Emphasis"/>
        </w:rPr>
        <w:t>higher</w:t>
      </w:r>
      <w:r w:rsidRPr="006B13E3">
        <w:rPr>
          <w:rStyle w:val="StyleUnderline"/>
        </w:rPr>
        <w:t xml:space="preserve"> the </w:t>
      </w:r>
      <w:r w:rsidRPr="006B13E3">
        <w:rPr>
          <w:rStyle w:val="Emphasis"/>
        </w:rPr>
        <w:t>risk</w:t>
      </w:r>
      <w:r w:rsidRPr="006B13E3">
        <w:rPr>
          <w:rStyle w:val="StyleUnderline"/>
        </w:rPr>
        <w:t xml:space="preserve"> that Russia will grow more </w:t>
      </w:r>
      <w:r w:rsidRPr="006B13E3">
        <w:rPr>
          <w:rStyle w:val="Emphasis"/>
        </w:rPr>
        <w:t>dependent</w:t>
      </w:r>
      <w:r w:rsidRPr="006B13E3">
        <w:rPr>
          <w:rStyle w:val="StyleUnderline"/>
        </w:rPr>
        <w:t xml:space="preserve"> on </w:t>
      </w:r>
      <w:r w:rsidRPr="006B13E3">
        <w:rPr>
          <w:rStyle w:val="Emphasis"/>
        </w:rPr>
        <w:t>China</w:t>
      </w:r>
      <w:r w:rsidRPr="00E53723">
        <w:rPr>
          <w:sz w:val="16"/>
        </w:rPr>
        <w:t>, India’s strategic competitor. Moreover, a long conflict could wear down Moscow’s capacity to send weapons to New Delhi.</w:t>
      </w:r>
    </w:p>
    <w:p w14:paraId="59BBEDE3" w14:textId="77777777" w:rsidR="0069550C" w:rsidRDefault="0069550C" w:rsidP="0069550C">
      <w:pPr>
        <w:rPr>
          <w:sz w:val="16"/>
        </w:rPr>
      </w:pPr>
      <w:r w:rsidRPr="006B13E3">
        <w:rPr>
          <w:rStyle w:val="StyleUnderline"/>
        </w:rPr>
        <w:t xml:space="preserve">Indian Prime Minister Narendra Modi has </w:t>
      </w:r>
      <w:r w:rsidRPr="006B13E3">
        <w:rPr>
          <w:rStyle w:val="Emphasis"/>
        </w:rPr>
        <w:t>repeatedly called</w:t>
      </w:r>
      <w:r w:rsidRPr="006B13E3">
        <w:rPr>
          <w:rStyle w:val="StyleUnderline"/>
        </w:rPr>
        <w:t xml:space="preserve"> for the </w:t>
      </w:r>
      <w:r w:rsidRPr="006B13E3">
        <w:rPr>
          <w:rStyle w:val="Emphasis"/>
        </w:rPr>
        <w:t>war</w:t>
      </w:r>
      <w:r w:rsidRPr="006B13E3">
        <w:rPr>
          <w:rStyle w:val="StyleUnderline"/>
        </w:rPr>
        <w:t xml:space="preserve"> to </w:t>
      </w:r>
      <w:r w:rsidRPr="006B13E3">
        <w:rPr>
          <w:rStyle w:val="Emphasis"/>
        </w:rPr>
        <w:t>end</w:t>
      </w:r>
      <w:r w:rsidRPr="00E53723">
        <w:rPr>
          <w:sz w:val="16"/>
        </w:rPr>
        <w:t xml:space="preserve">—a message that he delivered publicly while sitting next to Russian President Vladimir Putin during a regional conference in Uzbekistan in 2022. </w:t>
      </w:r>
      <w:r w:rsidRPr="006B13E3">
        <w:rPr>
          <w:rStyle w:val="StyleUnderline"/>
        </w:rPr>
        <w:t xml:space="preserve">Modi has also said that he is prepared to help </w:t>
      </w:r>
      <w:r w:rsidRPr="006B13E3">
        <w:rPr>
          <w:rStyle w:val="Emphasis"/>
        </w:rPr>
        <w:t>facilitate</w:t>
      </w:r>
      <w:r w:rsidRPr="006B13E3">
        <w:rPr>
          <w:rStyle w:val="StyleUnderline"/>
        </w:rPr>
        <w:t xml:space="preserve"> an end to the </w:t>
      </w:r>
      <w:r w:rsidRPr="006B13E3">
        <w:rPr>
          <w:rStyle w:val="Emphasis"/>
        </w:rPr>
        <w:t>war</w:t>
      </w:r>
      <w:r w:rsidRPr="00E53723">
        <w:rPr>
          <w:sz w:val="16"/>
        </w:rPr>
        <w:t>, with a pledge to Zelensky in Kyiv and during a visit to Warsaw last year.</w:t>
      </w:r>
    </w:p>
    <w:p w14:paraId="19A215CD" w14:textId="424F3F31" w:rsidR="0069550C" w:rsidRDefault="0069550C" w:rsidP="0069550C">
      <w:pPr>
        <w:pStyle w:val="Heading3"/>
      </w:pPr>
      <w:r>
        <w:lastRenderedPageBreak/>
        <w:t xml:space="preserve">    </w:t>
      </w:r>
      <w:proofErr w:type="spellStart"/>
      <w:r>
        <w:t>Exts</w:t>
      </w:r>
      <w:proofErr w:type="spellEnd"/>
      <w:r>
        <w:t>. Ukraine Goes Nuclear</w:t>
      </w:r>
    </w:p>
    <w:p w14:paraId="7A2B285E" w14:textId="77777777" w:rsidR="0069550C" w:rsidRDefault="0069550C" w:rsidP="0069550C">
      <w:pPr>
        <w:pStyle w:val="Heading4"/>
      </w:pPr>
      <w:r>
        <w:t>Ukraine war goes nuclear.</w:t>
      </w:r>
    </w:p>
    <w:p w14:paraId="64B8A89D" w14:textId="77777777" w:rsidR="0069550C" w:rsidRPr="00E53723" w:rsidRDefault="0069550C" w:rsidP="0069550C">
      <w:r w:rsidRPr="00E53723">
        <w:rPr>
          <w:rStyle w:val="Style13ptBold"/>
        </w:rPr>
        <w:t>Peters ’25</w:t>
      </w:r>
      <w:r>
        <w:t xml:space="preserve"> [Andrea; June 10; Reporter; WSWS, “Ukraine war escalates, as Russia warns of nuclear war should peace talks fail,” </w:t>
      </w:r>
      <w:r w:rsidRPr="00E53723">
        <w:t>https://www.wsws.org/en/articles/2025/06/11/mtgq-j11.html</w:t>
      </w:r>
      <w:r>
        <w:t>; Accessed 7.5.25]</w:t>
      </w:r>
    </w:p>
    <w:p w14:paraId="1B2982A7" w14:textId="77777777" w:rsidR="0069550C" w:rsidRPr="00E53723" w:rsidRDefault="0069550C" w:rsidP="0069550C">
      <w:pPr>
        <w:rPr>
          <w:sz w:val="16"/>
        </w:rPr>
      </w:pPr>
      <w:r w:rsidRPr="00E53723">
        <w:rPr>
          <w:rStyle w:val="StyleUnderline"/>
        </w:rPr>
        <w:t xml:space="preserve">Russia has launched a series of </w:t>
      </w:r>
      <w:r w:rsidRPr="00E53723">
        <w:rPr>
          <w:rStyle w:val="Emphasis"/>
        </w:rPr>
        <w:t>large-scale air attacks</w:t>
      </w:r>
      <w:r w:rsidRPr="00E53723">
        <w:rPr>
          <w:rStyle w:val="StyleUnderline"/>
        </w:rPr>
        <w:t xml:space="preserve"> over the last several da</w:t>
      </w:r>
      <w:r w:rsidRPr="00E53723">
        <w:rPr>
          <w:sz w:val="16"/>
        </w:rPr>
        <w:t xml:space="preserve">ys, </w:t>
      </w:r>
      <w:r w:rsidRPr="00E53723">
        <w:rPr>
          <w:rStyle w:val="StyleUnderline"/>
        </w:rPr>
        <w:t>in response to</w:t>
      </w:r>
      <w:r w:rsidRPr="00E53723">
        <w:rPr>
          <w:sz w:val="16"/>
        </w:rPr>
        <w:t xml:space="preserve"> Kiev’s recent attempt to blow up the bridge connecting Crimea to the Russian mainland and </w:t>
      </w:r>
      <w:r w:rsidRPr="00E53723">
        <w:rPr>
          <w:rStyle w:val="StyleUnderline"/>
        </w:rPr>
        <w:t xml:space="preserve">assaults on airfields thousands of miles away from the </w:t>
      </w:r>
      <w:proofErr w:type="gramStart"/>
      <w:r w:rsidRPr="00E53723">
        <w:rPr>
          <w:rStyle w:val="Emphasis"/>
        </w:rPr>
        <w:t>Russian-Ukrainian</w:t>
      </w:r>
      <w:proofErr w:type="gramEnd"/>
      <w:r w:rsidRPr="00E53723">
        <w:rPr>
          <w:rStyle w:val="StyleUnderline"/>
        </w:rPr>
        <w:t xml:space="preserve"> </w:t>
      </w:r>
      <w:r w:rsidRPr="00E53723">
        <w:rPr>
          <w:rStyle w:val="Emphasis"/>
        </w:rPr>
        <w:t>border</w:t>
      </w:r>
      <w:r w:rsidRPr="00E53723">
        <w:rPr>
          <w:rStyle w:val="StyleUnderline"/>
        </w:rPr>
        <w:t xml:space="preserve"> and deep in </w:t>
      </w:r>
      <w:r w:rsidRPr="00E53723">
        <w:rPr>
          <w:rStyle w:val="Emphasis"/>
        </w:rPr>
        <w:t>Moscow’s territory</w:t>
      </w:r>
      <w:r w:rsidRPr="00E53723">
        <w:rPr>
          <w:sz w:val="16"/>
        </w:rPr>
        <w:t>.</w:t>
      </w:r>
    </w:p>
    <w:p w14:paraId="2285FE90" w14:textId="77777777" w:rsidR="0069550C" w:rsidRPr="00E53723" w:rsidRDefault="0069550C" w:rsidP="0069550C">
      <w:pPr>
        <w:rPr>
          <w:sz w:val="16"/>
        </w:rPr>
      </w:pPr>
      <w:r w:rsidRPr="00E53723">
        <w:rPr>
          <w:sz w:val="16"/>
        </w:rPr>
        <w:t xml:space="preserve">Since Sunday night, more than 800 drones and missiles have been launched against Ukraine. While Kiev claims most were shot down, there were strikes across the country, including in the capital city and the </w:t>
      </w:r>
      <w:proofErr w:type="spellStart"/>
      <w:r w:rsidRPr="00E53723">
        <w:rPr>
          <w:sz w:val="16"/>
        </w:rPr>
        <w:t>Dubno</w:t>
      </w:r>
      <w:proofErr w:type="spellEnd"/>
      <w:r w:rsidRPr="00E53723">
        <w:rPr>
          <w:sz w:val="16"/>
        </w:rPr>
        <w:t xml:space="preserve"> airbase in the west, where American-made F-16 fighters are stationed. Poland reported scrambling jets in western Ukraine on Sunday night in response to the air assault.</w:t>
      </w:r>
    </w:p>
    <w:p w14:paraId="09838F24" w14:textId="77777777" w:rsidR="0069550C" w:rsidRPr="00E53723" w:rsidRDefault="0069550C" w:rsidP="0069550C">
      <w:pPr>
        <w:rPr>
          <w:sz w:val="16"/>
        </w:rPr>
      </w:pPr>
      <w:r w:rsidRPr="00E53723">
        <w:rPr>
          <w:sz w:val="16"/>
        </w:rPr>
        <w:t>On the ground, Russian troops have now retaken Sumy in Ukraine’s northeast, reversing gains Kiev made three years ago. Moscow also reports that it has pushed into Dnipropetrovsk Oblast in central Ukraine. Kiev denies this, claiming Moscow is spreading “false information.” If true, this will “create new problems for Kyiv’s much-stretched forces,” noted CNN in an article on Sunday.</w:t>
      </w:r>
    </w:p>
    <w:p w14:paraId="17170DBB" w14:textId="77777777" w:rsidR="0069550C" w:rsidRPr="00E53723" w:rsidRDefault="0069550C" w:rsidP="0069550C">
      <w:pPr>
        <w:rPr>
          <w:sz w:val="16"/>
        </w:rPr>
      </w:pPr>
      <w:r w:rsidRPr="00E53723">
        <w:rPr>
          <w:sz w:val="16"/>
        </w:rPr>
        <w:t xml:space="preserve">Meanwhile, the Zelensky government is continuing its onslaught. This past weekend, </w:t>
      </w:r>
      <w:r w:rsidRPr="00E53723">
        <w:rPr>
          <w:rStyle w:val="StyleUnderline"/>
        </w:rPr>
        <w:t xml:space="preserve">drones damaged a Russian airfield in Nizhniy Novgorod and a factory in Cheboksary that makes </w:t>
      </w:r>
      <w:r w:rsidRPr="00E53723">
        <w:rPr>
          <w:rStyle w:val="Emphasis"/>
        </w:rPr>
        <w:t>war materiel</w:t>
      </w:r>
      <w:r w:rsidRPr="00E53723">
        <w:rPr>
          <w:sz w:val="16"/>
        </w:rPr>
        <w:t>, resulting in the suspension of production at the plant. Both are located far to the east of Moscow. On Tuesday, a chemical facility in Tula Oblast caught fire after being hit for the second time. Flights at airports serving Russia’s first and second largest cities, Moscow and St. Petersburg, were briefly halted that day due to drone attacks. Bombings in Belgorod, a Russian oblast bordering Ukraine, occur daily.</w:t>
      </w:r>
    </w:p>
    <w:p w14:paraId="6A767481" w14:textId="77777777" w:rsidR="0069550C" w:rsidRPr="00E53723" w:rsidRDefault="0069550C" w:rsidP="0069550C">
      <w:pPr>
        <w:rPr>
          <w:sz w:val="16"/>
        </w:rPr>
      </w:pPr>
      <w:r w:rsidRPr="00E53723">
        <w:rPr>
          <w:sz w:val="16"/>
        </w:rPr>
        <w:t xml:space="preserve">In April, President Zelensky reported that his soldiers are operating on the ground in Belgorod, a fact acknowledged at the time by unofficial Russian sources. This is Ukraine’s second incursion into Russian territory, after Kiev’s now-failed attempt to seize the region of Kursk in 2024. </w:t>
      </w:r>
    </w:p>
    <w:p w14:paraId="5D607432" w14:textId="77777777" w:rsidR="0069550C" w:rsidRPr="00E53723" w:rsidRDefault="0069550C" w:rsidP="0069550C">
      <w:pPr>
        <w:rPr>
          <w:sz w:val="16"/>
        </w:rPr>
      </w:pPr>
      <w:r w:rsidRPr="00E53723">
        <w:rPr>
          <w:rStyle w:val="StyleUnderline"/>
        </w:rPr>
        <w:t xml:space="preserve">The </w:t>
      </w:r>
      <w:r w:rsidRPr="00E53723">
        <w:rPr>
          <w:rStyle w:val="Emphasis"/>
        </w:rPr>
        <w:t>escalation</w:t>
      </w:r>
      <w:r w:rsidRPr="00E53723">
        <w:rPr>
          <w:rStyle w:val="StyleUnderline"/>
        </w:rPr>
        <w:t xml:space="preserve"> of the </w:t>
      </w:r>
      <w:r w:rsidRPr="00E53723">
        <w:rPr>
          <w:rStyle w:val="Emphasis"/>
        </w:rPr>
        <w:t>fighting</w:t>
      </w:r>
      <w:r w:rsidRPr="00E53723">
        <w:rPr>
          <w:rStyle w:val="StyleUnderline"/>
        </w:rPr>
        <w:t xml:space="preserve">, sought by </w:t>
      </w:r>
      <w:r w:rsidRPr="00E53723">
        <w:rPr>
          <w:rStyle w:val="Emphasis"/>
        </w:rPr>
        <w:t>NATO</w:t>
      </w:r>
      <w:r w:rsidRPr="00E53723">
        <w:rPr>
          <w:rStyle w:val="StyleUnderline"/>
        </w:rPr>
        <w:t xml:space="preserve">, risks instigating </w:t>
      </w:r>
      <w:r w:rsidRPr="00E53723">
        <w:rPr>
          <w:rStyle w:val="Emphasis"/>
        </w:rPr>
        <w:t>nuclear war.</w:t>
      </w:r>
      <w:r w:rsidRPr="00E53723">
        <w:rPr>
          <w:sz w:val="16"/>
        </w:rPr>
        <w:t xml:space="preserve"> </w:t>
      </w:r>
      <w:r w:rsidRPr="00E53723">
        <w:rPr>
          <w:rStyle w:val="StyleUnderline"/>
        </w:rPr>
        <w:t xml:space="preserve">The European powers are </w:t>
      </w:r>
      <w:r w:rsidRPr="00E53723">
        <w:rPr>
          <w:rStyle w:val="Emphasis"/>
        </w:rPr>
        <w:t>vehemently opposed</w:t>
      </w:r>
      <w:r w:rsidRPr="00E53723">
        <w:rPr>
          <w:rStyle w:val="StyleUnderline"/>
        </w:rPr>
        <w:t xml:space="preserve"> to any America-led </w:t>
      </w:r>
      <w:r w:rsidRPr="00E53723">
        <w:rPr>
          <w:rStyle w:val="Emphasis"/>
        </w:rPr>
        <w:t>peace deal</w:t>
      </w:r>
      <w:r w:rsidRPr="00E53723">
        <w:rPr>
          <w:rStyle w:val="StyleUnderline"/>
        </w:rPr>
        <w:t xml:space="preserve"> between Ukraine and Russia</w:t>
      </w:r>
      <w:r w:rsidRPr="00E53723">
        <w:rPr>
          <w:sz w:val="16"/>
        </w:rPr>
        <w:t xml:space="preserve">, </w:t>
      </w:r>
      <w:r w:rsidRPr="00E53723">
        <w:rPr>
          <w:rStyle w:val="StyleUnderline"/>
        </w:rPr>
        <w:t xml:space="preserve">which threatens to </w:t>
      </w:r>
      <w:r w:rsidRPr="00E53723">
        <w:rPr>
          <w:rStyle w:val="Emphasis"/>
        </w:rPr>
        <w:t>shatter</w:t>
      </w:r>
      <w:r w:rsidRPr="00E53723">
        <w:rPr>
          <w:rStyle w:val="StyleUnderline"/>
        </w:rPr>
        <w:t xml:space="preserve"> the </w:t>
      </w:r>
      <w:r w:rsidRPr="00E53723">
        <w:rPr>
          <w:rStyle w:val="Emphasis"/>
        </w:rPr>
        <w:t>Euro-Atlantic alliance</w:t>
      </w:r>
      <w:r w:rsidRPr="00E53723">
        <w:rPr>
          <w:sz w:val="16"/>
        </w:rPr>
        <w:t xml:space="preserve"> and is likely to be made at their expense.</w:t>
      </w:r>
    </w:p>
    <w:p w14:paraId="58567B41" w14:textId="77777777" w:rsidR="0069550C" w:rsidRPr="00E53723" w:rsidRDefault="0069550C" w:rsidP="0069550C">
      <w:pPr>
        <w:rPr>
          <w:sz w:val="16"/>
        </w:rPr>
      </w:pPr>
      <w:r w:rsidRPr="00E53723">
        <w:rPr>
          <w:sz w:val="16"/>
        </w:rPr>
        <w:t>At the same time, the Trump administration is in no way encumbered by the president’s promises to end the war “within 24 hours” of taking office. It has its own calculations as to what is profitable for US imperialism and what concessions, if any, it is willing to make on the Russian front in order that it may concentrate on the Chinese one. Despite overtures to Moscow, the White House may retreat from efforts to settle the conflict.</w:t>
      </w:r>
    </w:p>
    <w:p w14:paraId="08C34555" w14:textId="77777777" w:rsidR="0069550C" w:rsidRPr="00E53723" w:rsidRDefault="0069550C" w:rsidP="0069550C">
      <w:pPr>
        <w:rPr>
          <w:sz w:val="16"/>
        </w:rPr>
      </w:pPr>
      <w:r w:rsidRPr="00E53723">
        <w:rPr>
          <w:sz w:val="16"/>
        </w:rPr>
        <w:t xml:space="preserve">On June 5, after a meeting with German Chancellor Friedrich Merz, Trump declared that </w:t>
      </w:r>
      <w:r w:rsidRPr="00E53723">
        <w:rPr>
          <w:rStyle w:val="StyleUnderline"/>
        </w:rPr>
        <w:t>Ukraine and Russia were akin to</w:t>
      </w:r>
      <w:r w:rsidRPr="00E53723">
        <w:rPr>
          <w:sz w:val="16"/>
        </w:rPr>
        <w:t xml:space="preserve"> “</w:t>
      </w:r>
      <w:r w:rsidRPr="00E53723">
        <w:rPr>
          <w:rStyle w:val="StyleUnderline"/>
        </w:rPr>
        <w:t xml:space="preserve">two young children </w:t>
      </w:r>
      <w:r w:rsidRPr="00E53723">
        <w:rPr>
          <w:rStyle w:val="Emphasis"/>
        </w:rPr>
        <w:t>fighting</w:t>
      </w:r>
      <w:r w:rsidRPr="00E53723">
        <w:rPr>
          <w:rStyle w:val="StyleUnderline"/>
        </w:rPr>
        <w:t xml:space="preserve"> like </w:t>
      </w:r>
      <w:r w:rsidRPr="00E53723">
        <w:rPr>
          <w:rStyle w:val="Emphasis"/>
        </w:rPr>
        <w:t>crazy</w:t>
      </w:r>
      <w:r w:rsidRPr="00E53723">
        <w:rPr>
          <w:sz w:val="16"/>
        </w:rPr>
        <w:t>.” “You’re better off letting them fight for a while and then pulling them apart,” he said. Delivered in his usual crude style, the White House leader made clear that he sees a strategic advantage in allowing Russia and Ukraine to exhaust themselves through war.</w:t>
      </w:r>
    </w:p>
    <w:p w14:paraId="464783C1" w14:textId="77777777" w:rsidR="0069550C" w:rsidRPr="00E53723" w:rsidRDefault="0069550C" w:rsidP="0069550C">
      <w:pPr>
        <w:rPr>
          <w:sz w:val="16"/>
        </w:rPr>
      </w:pPr>
      <w:r w:rsidRPr="00E53723">
        <w:rPr>
          <w:sz w:val="16"/>
        </w:rPr>
        <w:t>Trump simultaneously threatened to punish both Kiev and Moscow with sanctions. “We’ll be very, very, very tough, and it could be on both countries to be honest,” he said.</w:t>
      </w:r>
    </w:p>
    <w:p w14:paraId="40964D98" w14:textId="77777777" w:rsidR="0069550C" w:rsidRPr="00E53723" w:rsidRDefault="0069550C" w:rsidP="0069550C">
      <w:pPr>
        <w:rPr>
          <w:sz w:val="16"/>
        </w:rPr>
      </w:pPr>
      <w:r w:rsidRPr="00E53723">
        <w:rPr>
          <w:sz w:val="16"/>
        </w:rPr>
        <w:t>Shortly before Trump issued these statements, Russia and Ukraine met in Turkey for a second round of US-brokered peace talks. The discussion lasted an hour and resulted in an agreement to exchange prisoners and war dead but nothing else. After delays over the weekend, the process began on Monday.</w:t>
      </w:r>
    </w:p>
    <w:p w14:paraId="612B88D3" w14:textId="77777777" w:rsidR="0069550C" w:rsidRPr="00E53723" w:rsidRDefault="0069550C" w:rsidP="0069550C">
      <w:pPr>
        <w:rPr>
          <w:sz w:val="16"/>
        </w:rPr>
      </w:pPr>
      <w:r w:rsidRPr="00E53723">
        <w:rPr>
          <w:sz w:val="16"/>
        </w:rPr>
        <w:t>While some news sources say that the number of people, alive or not, changing hands is unknown, the British Guardian reported that 1,200 members of each side’s armed forces are returning home, namely those wounded and under the age of 25. Russian presidential aide Vladimir Medinsky told the press on Monday that his country is prepared to return 6,000 soldiers’ bodies to Ukraine, but that the Zelensky government is refusing to accept them because it does not want to acknowledge the scale of its losses.</w:t>
      </w:r>
    </w:p>
    <w:p w14:paraId="5E2CE0DD" w14:textId="77777777" w:rsidR="0069550C" w:rsidRPr="00E53723" w:rsidRDefault="0069550C" w:rsidP="0069550C">
      <w:pPr>
        <w:rPr>
          <w:sz w:val="16"/>
        </w:rPr>
      </w:pPr>
      <w:r w:rsidRPr="00E53723">
        <w:rPr>
          <w:sz w:val="16"/>
        </w:rPr>
        <w:t>With his military facing a catastrophic situation and his far-right government fearing the prospect of a peace deal worked out at their expense, Zelensky vacillates between obsequiousness before Washington and pressing it for more guns.</w:t>
      </w:r>
    </w:p>
    <w:p w14:paraId="7ABB72CC" w14:textId="77777777" w:rsidR="0069550C" w:rsidRPr="00E53723" w:rsidRDefault="0069550C" w:rsidP="0069550C">
      <w:pPr>
        <w:rPr>
          <w:sz w:val="16"/>
        </w:rPr>
      </w:pPr>
      <w:r w:rsidRPr="00E53723">
        <w:rPr>
          <w:sz w:val="16"/>
        </w:rPr>
        <w:lastRenderedPageBreak/>
        <w:t>On June 8, he gave an interview to ABC News in which he went back and forth between implying that the White House was undermining the war effort, demanding an expansion of the conflict with American backing and declaring that Ukraine was ready to lay down its arms.</w:t>
      </w:r>
    </w:p>
    <w:p w14:paraId="042FE743" w14:textId="77777777" w:rsidR="0069550C" w:rsidRPr="00E53723" w:rsidRDefault="0069550C" w:rsidP="0069550C">
      <w:pPr>
        <w:rPr>
          <w:sz w:val="16"/>
        </w:rPr>
      </w:pPr>
      <w:r w:rsidRPr="00E53723">
        <w:rPr>
          <w:sz w:val="16"/>
        </w:rPr>
        <w:t>In his exchange with ABC’s Martha Raddatz, Zelensky lamented that the US has reneged on its promise to send Kiev 20,000 missiles capable of taking out Russian drones. The White House sent them to the Middle East instead, he said.</w:t>
      </w:r>
    </w:p>
    <w:p w14:paraId="3CC79F3A" w14:textId="77777777" w:rsidR="0069550C" w:rsidRPr="00E53723" w:rsidRDefault="0069550C" w:rsidP="0069550C">
      <w:pPr>
        <w:rPr>
          <w:sz w:val="16"/>
        </w:rPr>
      </w:pPr>
      <w:r w:rsidRPr="00E53723">
        <w:rPr>
          <w:sz w:val="16"/>
        </w:rPr>
        <w:t xml:space="preserve">Zelensky insisted that this was a mistake. “We can only counter” Russia “with force,” he declared. “We can stop [Russia] in their tracks, and probably then they will be ready for some kind of diplomacy and talks. We </w:t>
      </w:r>
      <w:proofErr w:type="gramStart"/>
      <w:r w:rsidRPr="00E53723">
        <w:rPr>
          <w:sz w:val="16"/>
        </w:rPr>
        <w:t>have to</w:t>
      </w:r>
      <w:proofErr w:type="gramEnd"/>
      <w:r w:rsidRPr="00E53723">
        <w:rPr>
          <w:sz w:val="16"/>
        </w:rPr>
        <w:t xml:space="preserve"> prepare such plans, and we are not stopping.</w:t>
      </w:r>
    </w:p>
    <w:p w14:paraId="51343C27" w14:textId="77777777" w:rsidR="0069550C" w:rsidRPr="00E53723" w:rsidRDefault="0069550C" w:rsidP="0069550C">
      <w:pPr>
        <w:rPr>
          <w:sz w:val="16"/>
        </w:rPr>
      </w:pPr>
      <w:r w:rsidRPr="00E53723">
        <w:rPr>
          <w:sz w:val="16"/>
        </w:rPr>
        <w:t>“I am convinced that the president of the United States has all the powers and enough leverage to step up,” he said, insisting that Trump must exert “hard pressure.”</w:t>
      </w:r>
    </w:p>
    <w:p w14:paraId="5BF473F7" w14:textId="77777777" w:rsidR="0069550C" w:rsidRPr="00E53723" w:rsidRDefault="0069550C" w:rsidP="0069550C">
      <w:pPr>
        <w:rPr>
          <w:sz w:val="16"/>
        </w:rPr>
      </w:pPr>
      <w:r w:rsidRPr="00E53723">
        <w:rPr>
          <w:sz w:val="16"/>
        </w:rPr>
        <w:t>Zelensky further claimed that Kiev was prepared to lay down all its arms, if Moscow did as well. Last week’s bombing run on Russian airfields makes clear, however, that Ukraine and, above all, NATO and the US are prepared to risk nuclear war should they not get what they want.</w:t>
      </w:r>
    </w:p>
    <w:p w14:paraId="4C11B5BA" w14:textId="77777777" w:rsidR="0069550C" w:rsidRPr="00E53723" w:rsidRDefault="0069550C" w:rsidP="0069550C">
      <w:pPr>
        <w:rPr>
          <w:sz w:val="16"/>
        </w:rPr>
      </w:pPr>
      <w:r w:rsidRPr="00E53723">
        <w:rPr>
          <w:sz w:val="16"/>
        </w:rPr>
        <w:t>The same day that Zelensky gave his interview, several representatives of the Russian government outlined their country’s position. Speaking of Moscow’s recent territorial gains in central Ukraine, Deputy Chairman of the Russian Security Council Dmitry Medvedev said that his country’s armed forces initiated their latest offensive after Ukraine refused to recognize Russian territorial control during the recent peace talks.</w:t>
      </w:r>
    </w:p>
    <w:p w14:paraId="5E758918" w14:textId="77777777" w:rsidR="0069550C" w:rsidRPr="00E53723" w:rsidRDefault="0069550C" w:rsidP="0069550C">
      <w:pPr>
        <w:rPr>
          <w:sz w:val="16"/>
        </w:rPr>
      </w:pPr>
      <w:r w:rsidRPr="00E53723">
        <w:rPr>
          <w:sz w:val="16"/>
        </w:rPr>
        <w:t>“</w:t>
      </w:r>
      <w:r w:rsidRPr="00E53723">
        <w:rPr>
          <w:rStyle w:val="StyleUnderline"/>
        </w:rPr>
        <w:t xml:space="preserve">Anyone who does not want to acknowledge the realities of war in negotiations will receive </w:t>
      </w:r>
      <w:r w:rsidRPr="00E53723">
        <w:rPr>
          <w:rStyle w:val="Emphasis"/>
        </w:rPr>
        <w:t>new realities</w:t>
      </w:r>
      <w:r w:rsidRPr="00E53723">
        <w:rPr>
          <w:rStyle w:val="StyleUnderline"/>
        </w:rPr>
        <w:t xml:space="preserve"> on the ground</w:t>
      </w:r>
      <w:r w:rsidRPr="00E53723">
        <w:rPr>
          <w:sz w:val="16"/>
        </w:rPr>
        <w:t>,” Medvedev threatened on the social media outlet Telegram.</w:t>
      </w:r>
    </w:p>
    <w:p w14:paraId="5E194678" w14:textId="77777777" w:rsidR="0069550C" w:rsidRPr="00E53723" w:rsidRDefault="0069550C" w:rsidP="0069550C">
      <w:pPr>
        <w:rPr>
          <w:sz w:val="16"/>
        </w:rPr>
      </w:pPr>
      <w:r w:rsidRPr="00E53723">
        <w:rPr>
          <w:sz w:val="16"/>
        </w:rPr>
        <w:t>At the same time, Russian Deputy Foreign Minister Sergei Ryabkov told the press that peace depended on “practical steps aimed at eliminating the root causes of the fundamental contradictions between us in the area of security,” by which he meant halting the expansion of NATO.</w:t>
      </w:r>
    </w:p>
    <w:p w14:paraId="0AB140E4" w14:textId="77777777" w:rsidR="0069550C" w:rsidRPr="00E53723" w:rsidRDefault="0069550C" w:rsidP="0069550C">
      <w:pPr>
        <w:rPr>
          <w:sz w:val="16"/>
        </w:rPr>
      </w:pPr>
      <w:r w:rsidRPr="00E53723">
        <w:rPr>
          <w:sz w:val="16"/>
        </w:rPr>
        <w:t>Without this, he said, “</w:t>
      </w:r>
      <w:r w:rsidRPr="00E53723">
        <w:rPr>
          <w:rStyle w:val="StyleUnderline"/>
        </w:rPr>
        <w:t xml:space="preserve">it is </w:t>
      </w:r>
      <w:r w:rsidRPr="00E53723">
        <w:rPr>
          <w:rStyle w:val="Emphasis"/>
        </w:rPr>
        <w:t>simply impossible</w:t>
      </w:r>
      <w:r w:rsidRPr="00E53723">
        <w:rPr>
          <w:rStyle w:val="StyleUnderline"/>
        </w:rPr>
        <w:t xml:space="preserve"> to resolve the current conflict in </w:t>
      </w:r>
      <w:r w:rsidRPr="00E53723">
        <w:rPr>
          <w:rStyle w:val="Emphasis"/>
        </w:rPr>
        <w:t>the Euro-Atlantic region</w:t>
      </w:r>
      <w:r w:rsidRPr="00E53723">
        <w:rPr>
          <w:sz w:val="16"/>
        </w:rPr>
        <w:t>.”</w:t>
      </w:r>
    </w:p>
    <w:p w14:paraId="4D130F65" w14:textId="77777777" w:rsidR="0069550C" w:rsidRPr="00E53723" w:rsidRDefault="0069550C" w:rsidP="0069550C">
      <w:pPr>
        <w:rPr>
          <w:sz w:val="16"/>
        </w:rPr>
      </w:pPr>
      <w:r w:rsidRPr="00E53723">
        <w:rPr>
          <w:sz w:val="16"/>
        </w:rPr>
        <w:t>According to Reuters, Moscow is demanding a written commitment that NATO will not extend itself further east.</w:t>
      </w:r>
    </w:p>
    <w:p w14:paraId="6F4261BE" w14:textId="77777777" w:rsidR="0069550C" w:rsidRPr="00E53723" w:rsidRDefault="0069550C" w:rsidP="0069550C">
      <w:pPr>
        <w:rPr>
          <w:sz w:val="16"/>
        </w:rPr>
      </w:pPr>
      <w:r w:rsidRPr="00E53723">
        <w:rPr>
          <w:sz w:val="16"/>
        </w:rPr>
        <w:t>Identifying the United States and NATO as instigators of the war, Ryabkov said the ceasefire talks test “the seriousness of Washington’s intentions to straighten out our relations.” He further told TASS news agency that the war would not stop until NATO troops are pulled out of the Baltic.</w:t>
      </w:r>
    </w:p>
    <w:p w14:paraId="60AC9DDF" w14:textId="77777777" w:rsidR="0069550C" w:rsidRPr="00E53723" w:rsidRDefault="0069550C" w:rsidP="0069550C">
      <w:pPr>
        <w:rPr>
          <w:sz w:val="16"/>
        </w:rPr>
      </w:pPr>
      <w:r w:rsidRPr="00E53723">
        <w:rPr>
          <w:sz w:val="16"/>
        </w:rPr>
        <w:t>In a demonstration, however, of its position, in late May, Germany deployed 4,800 soldiers to the Baltic country of Lithuania on a permanent mission, the first of its kind since the World War II.</w:t>
      </w:r>
    </w:p>
    <w:p w14:paraId="59316AEC" w14:textId="77777777" w:rsidR="0069550C" w:rsidRPr="00E53723" w:rsidRDefault="0069550C" w:rsidP="0069550C">
      <w:pPr>
        <w:rPr>
          <w:sz w:val="16"/>
        </w:rPr>
      </w:pPr>
      <w:r w:rsidRPr="00E53723">
        <w:rPr>
          <w:sz w:val="16"/>
        </w:rPr>
        <w:t xml:space="preserve">The implications of what would happen should a peace deal fail to </w:t>
      </w:r>
      <w:proofErr w:type="gramStart"/>
      <w:r w:rsidRPr="00E53723">
        <w:rPr>
          <w:sz w:val="16"/>
        </w:rPr>
        <w:t>take into account</w:t>
      </w:r>
      <w:proofErr w:type="gramEnd"/>
      <w:r w:rsidRPr="00E53723">
        <w:rPr>
          <w:sz w:val="16"/>
        </w:rPr>
        <w:t xml:space="preserve"> Moscow’s central demand were made clear the very same day by Vladimir Medinsky, Russia’s lead negotiator in the talks with Ukraine.</w:t>
      </w:r>
    </w:p>
    <w:p w14:paraId="57DFC3B0" w14:textId="77777777" w:rsidR="0069550C" w:rsidRPr="00E53723" w:rsidRDefault="0069550C" w:rsidP="0069550C">
      <w:pPr>
        <w:rPr>
          <w:sz w:val="16"/>
        </w:rPr>
      </w:pPr>
      <w:r w:rsidRPr="00E53723">
        <w:rPr>
          <w:sz w:val="16"/>
        </w:rPr>
        <w:t xml:space="preserve">“If you stop the conflict along the front line and don’t agree on a real peace, just make some kind of truce, then it will be—you know, such a disputed region between Armenia and Azerbaijan, Karabakh—then this region will turn into a huge Karabakh. After some time, </w:t>
      </w:r>
      <w:r w:rsidRPr="00E53723">
        <w:rPr>
          <w:rStyle w:val="StyleUnderline"/>
        </w:rPr>
        <w:t xml:space="preserve">Ukraine together with </w:t>
      </w:r>
      <w:r w:rsidRPr="00E53723">
        <w:rPr>
          <w:rStyle w:val="Emphasis"/>
        </w:rPr>
        <w:t>NATO</w:t>
      </w:r>
      <w:r w:rsidRPr="00E53723">
        <w:rPr>
          <w:rStyle w:val="StyleUnderline"/>
        </w:rPr>
        <w:t xml:space="preserve">, with allies will join </w:t>
      </w:r>
      <w:r w:rsidRPr="00E53723">
        <w:rPr>
          <w:rStyle w:val="Emphasis"/>
        </w:rPr>
        <w:t>NATO</w:t>
      </w:r>
      <w:r w:rsidRPr="00E53723">
        <w:rPr>
          <w:rStyle w:val="StyleUnderline"/>
        </w:rPr>
        <w:t xml:space="preserve">, will try to reclaim it, and it will be the </w:t>
      </w:r>
      <w:r w:rsidRPr="00E53723">
        <w:rPr>
          <w:rStyle w:val="Emphasis"/>
        </w:rPr>
        <w:t>end of the</w:t>
      </w:r>
      <w:r w:rsidRPr="00E53723">
        <w:rPr>
          <w:rStyle w:val="StyleUnderline"/>
        </w:rPr>
        <w:t xml:space="preserve"> </w:t>
      </w:r>
      <w:r w:rsidRPr="00E53723">
        <w:rPr>
          <w:rStyle w:val="Emphasis"/>
        </w:rPr>
        <w:t>planet</w:t>
      </w:r>
      <w:r w:rsidRPr="00E53723">
        <w:rPr>
          <w:rStyle w:val="StyleUnderline"/>
        </w:rPr>
        <w:t xml:space="preserve">, it will be a </w:t>
      </w:r>
      <w:r w:rsidRPr="00E53723">
        <w:rPr>
          <w:rStyle w:val="Emphasis"/>
        </w:rPr>
        <w:t>nuclear war</w:t>
      </w:r>
      <w:r w:rsidRPr="00E53723">
        <w:rPr>
          <w:sz w:val="16"/>
        </w:rPr>
        <w:t>,” Medinsky said.</w:t>
      </w:r>
    </w:p>
    <w:p w14:paraId="3E631C9E" w14:textId="77777777" w:rsidR="0069550C" w:rsidRDefault="0069550C" w:rsidP="0069550C">
      <w:pPr>
        <w:rPr>
          <w:sz w:val="16"/>
        </w:rPr>
      </w:pPr>
      <w:r w:rsidRPr="00E53723">
        <w:rPr>
          <w:sz w:val="16"/>
        </w:rPr>
        <w:t xml:space="preserve">In a Kremlin briefing likewise delivered on June 9, presidential spokesman Dmitry Peskov said that Russia </w:t>
      </w:r>
      <w:r w:rsidRPr="00E53723">
        <w:rPr>
          <w:rStyle w:val="StyleUnderline"/>
        </w:rPr>
        <w:t xml:space="preserve">reserves the right to deploy </w:t>
      </w:r>
      <w:r w:rsidRPr="00E53723">
        <w:rPr>
          <w:rStyle w:val="Emphasis"/>
        </w:rPr>
        <w:t>short- and medium-range missiles</w:t>
      </w:r>
      <w:r w:rsidRPr="00E53723">
        <w:rPr>
          <w:rStyle w:val="StyleUnderline"/>
        </w:rPr>
        <w:t xml:space="preserve"> if </w:t>
      </w:r>
      <w:r w:rsidRPr="00E53723">
        <w:rPr>
          <w:rStyle w:val="Emphasis"/>
        </w:rPr>
        <w:t>NATO’s</w:t>
      </w:r>
      <w:r w:rsidRPr="00E53723">
        <w:rPr>
          <w:rStyle w:val="StyleUnderline"/>
        </w:rPr>
        <w:t xml:space="preserve"> </w:t>
      </w:r>
      <w:r w:rsidRPr="00E53723">
        <w:rPr>
          <w:rStyle w:val="Emphasis"/>
        </w:rPr>
        <w:t>aggression</w:t>
      </w:r>
      <w:r w:rsidRPr="00E53723">
        <w:rPr>
          <w:rStyle w:val="StyleUnderline"/>
        </w:rPr>
        <w:t xml:space="preserve"> on its borders does </w:t>
      </w:r>
      <w:r w:rsidRPr="00E53723">
        <w:rPr>
          <w:rStyle w:val="Emphasis"/>
        </w:rPr>
        <w:t>not</w:t>
      </w:r>
      <w:r w:rsidRPr="00E53723">
        <w:rPr>
          <w:rStyle w:val="StyleUnderline"/>
        </w:rPr>
        <w:t xml:space="preserve"> </w:t>
      </w:r>
      <w:r w:rsidRPr="00E53723">
        <w:rPr>
          <w:rStyle w:val="Emphasis"/>
        </w:rPr>
        <w:t>halt</w:t>
      </w:r>
      <w:r w:rsidRPr="00E53723">
        <w:rPr>
          <w:sz w:val="16"/>
        </w:rPr>
        <w:t>.</w:t>
      </w:r>
    </w:p>
    <w:p w14:paraId="78A08F90" w14:textId="6FA2D053" w:rsidR="0069550C" w:rsidRDefault="0069550C" w:rsidP="0069550C">
      <w:pPr>
        <w:pStyle w:val="Heading3"/>
      </w:pPr>
      <w:r>
        <w:lastRenderedPageBreak/>
        <w:t xml:space="preserve">    </w:t>
      </w:r>
      <w:proofErr w:type="spellStart"/>
      <w:r>
        <w:t>Exts</w:t>
      </w:r>
      <w:proofErr w:type="spellEnd"/>
      <w:r>
        <w:t>. Russia Relies on India</w:t>
      </w:r>
    </w:p>
    <w:p w14:paraId="42B06D97" w14:textId="77777777" w:rsidR="0069550C" w:rsidRDefault="0069550C" w:rsidP="0069550C">
      <w:pPr>
        <w:pStyle w:val="Heading4"/>
      </w:pPr>
      <w:r>
        <w:t xml:space="preserve">India’s their </w:t>
      </w:r>
      <w:r>
        <w:rPr>
          <w:u w:val="single"/>
        </w:rPr>
        <w:t>only choice</w:t>
      </w:r>
      <w:r>
        <w:t xml:space="preserve">. It spills into </w:t>
      </w:r>
      <w:r>
        <w:rPr>
          <w:u w:val="single"/>
        </w:rPr>
        <w:t>broader</w:t>
      </w:r>
      <w:r>
        <w:t xml:space="preserve"> shipbuilding cooperation.</w:t>
      </w:r>
    </w:p>
    <w:p w14:paraId="05691173" w14:textId="77777777" w:rsidR="0069550C" w:rsidRPr="009B123A" w:rsidRDefault="0069550C" w:rsidP="0069550C">
      <w:proofErr w:type="spellStart"/>
      <w:r w:rsidRPr="009B123A">
        <w:rPr>
          <w:rStyle w:val="Style13ptBold"/>
        </w:rPr>
        <w:t>Linganna</w:t>
      </w:r>
      <w:proofErr w:type="spellEnd"/>
      <w:r w:rsidRPr="009B123A">
        <w:rPr>
          <w:rStyle w:val="Style13ptBold"/>
        </w:rPr>
        <w:t xml:space="preserve"> ’24</w:t>
      </w:r>
      <w:r>
        <w:t xml:space="preserve"> [Girish; October 19; </w:t>
      </w:r>
      <w:proofErr w:type="spellStart"/>
      <w:r>
        <w:t>Defence</w:t>
      </w:r>
      <w:proofErr w:type="spellEnd"/>
      <w:r>
        <w:t xml:space="preserve">, Aerospace &amp; Political Analyst based in Bengaluru; Mathrubhumi, “Explained: Why Russia chose India not China to build 4 new </w:t>
      </w:r>
      <w:proofErr w:type="gramStart"/>
      <w:r>
        <w:t>ice-breakers</w:t>
      </w:r>
      <w:proofErr w:type="gramEnd"/>
      <w:r>
        <w:t xml:space="preserve">,” </w:t>
      </w:r>
      <w:r w:rsidRPr="009B123A">
        <w:t>https://english.mathrubhumi.com/features/specials/explainer-russia-chose-india-not-china-to-build-ice-breakers-39fd418a</w:t>
      </w:r>
      <w:r>
        <w:t xml:space="preserve">; Accessed 7.5.25] </w:t>
      </w:r>
    </w:p>
    <w:p w14:paraId="2ACF2938" w14:textId="77777777" w:rsidR="0069550C" w:rsidRPr="009B123A" w:rsidRDefault="0069550C" w:rsidP="0069550C">
      <w:pPr>
        <w:rPr>
          <w:sz w:val="16"/>
        </w:rPr>
      </w:pPr>
      <w:r w:rsidRPr="009B123A">
        <w:rPr>
          <w:rStyle w:val="StyleUnderline"/>
        </w:rPr>
        <w:t xml:space="preserve">Russia has chosen </w:t>
      </w:r>
      <w:r w:rsidRPr="009B123A">
        <w:rPr>
          <w:rStyle w:val="Emphasis"/>
        </w:rPr>
        <w:t>India</w:t>
      </w:r>
      <w:r w:rsidRPr="009B123A">
        <w:rPr>
          <w:rStyle w:val="StyleUnderline"/>
        </w:rPr>
        <w:t xml:space="preserve">, not </w:t>
      </w:r>
      <w:r w:rsidRPr="009B123A">
        <w:rPr>
          <w:rStyle w:val="Emphasis"/>
        </w:rPr>
        <w:t>China</w:t>
      </w:r>
      <w:r w:rsidRPr="009B123A">
        <w:rPr>
          <w:sz w:val="16"/>
        </w:rPr>
        <w:t xml:space="preserve">, </w:t>
      </w:r>
      <w:r w:rsidRPr="009B123A">
        <w:rPr>
          <w:rStyle w:val="StyleUnderline"/>
        </w:rPr>
        <w:t xml:space="preserve">to build non-nuclear </w:t>
      </w:r>
      <w:proofErr w:type="gramStart"/>
      <w:r w:rsidRPr="009B123A">
        <w:rPr>
          <w:rStyle w:val="StyleUnderline"/>
        </w:rPr>
        <w:t>ice-breakers</w:t>
      </w:r>
      <w:proofErr w:type="gramEnd"/>
      <w:r w:rsidRPr="009B123A">
        <w:rPr>
          <w:rStyle w:val="StyleUnderline"/>
        </w:rPr>
        <w:t xml:space="preserve"> as it works to develop the </w:t>
      </w:r>
      <w:r w:rsidRPr="009B123A">
        <w:rPr>
          <w:rStyle w:val="Emphasis"/>
        </w:rPr>
        <w:t>N</w:t>
      </w:r>
      <w:r w:rsidRPr="009B123A">
        <w:rPr>
          <w:sz w:val="16"/>
        </w:rPr>
        <w:t xml:space="preserve">orthern </w:t>
      </w:r>
      <w:r w:rsidRPr="009B123A">
        <w:rPr>
          <w:rStyle w:val="Emphasis"/>
        </w:rPr>
        <w:t>S</w:t>
      </w:r>
      <w:r w:rsidRPr="009B123A">
        <w:rPr>
          <w:sz w:val="16"/>
        </w:rPr>
        <w:t xml:space="preserve">ea </w:t>
      </w:r>
      <w:r w:rsidRPr="009B123A">
        <w:rPr>
          <w:rStyle w:val="Emphasis"/>
        </w:rPr>
        <w:t>R</w:t>
      </w:r>
      <w:r w:rsidRPr="009B123A">
        <w:rPr>
          <w:sz w:val="16"/>
        </w:rPr>
        <w:t>oute</w:t>
      </w:r>
      <w:r w:rsidRPr="009B123A">
        <w:rPr>
          <w:rStyle w:val="StyleUnderline"/>
        </w:rPr>
        <w:t xml:space="preserve"> and </w:t>
      </w:r>
      <w:r w:rsidRPr="009B123A">
        <w:rPr>
          <w:rStyle w:val="Emphasis"/>
        </w:rPr>
        <w:t>manage challenges</w:t>
      </w:r>
      <w:r w:rsidRPr="009B123A">
        <w:rPr>
          <w:rStyle w:val="StyleUnderline"/>
        </w:rPr>
        <w:t xml:space="preserve"> posed by </w:t>
      </w:r>
      <w:r w:rsidRPr="009B123A">
        <w:rPr>
          <w:rStyle w:val="Emphasis"/>
        </w:rPr>
        <w:t>Western sanctions</w:t>
      </w:r>
      <w:r w:rsidRPr="009B123A">
        <w:rPr>
          <w:sz w:val="16"/>
        </w:rPr>
        <w:t xml:space="preserve">. This decision will </w:t>
      </w:r>
      <w:r w:rsidRPr="009B123A">
        <w:rPr>
          <w:rStyle w:val="StyleUnderline"/>
        </w:rPr>
        <w:t xml:space="preserve">strengthen </w:t>
      </w:r>
      <w:r w:rsidRPr="009B123A">
        <w:rPr>
          <w:rStyle w:val="Emphasis"/>
        </w:rPr>
        <w:t>Indo-Russian relationship</w:t>
      </w:r>
      <w:r w:rsidRPr="009B123A">
        <w:rPr>
          <w:rStyle w:val="StyleUnderline"/>
        </w:rPr>
        <w:t xml:space="preserve"> and give India a key role in </w:t>
      </w:r>
      <w:r w:rsidRPr="009B123A">
        <w:rPr>
          <w:rStyle w:val="Emphasis"/>
        </w:rPr>
        <w:t>Arctic activities</w:t>
      </w:r>
      <w:r w:rsidRPr="009B123A">
        <w:rPr>
          <w:sz w:val="16"/>
        </w:rPr>
        <w:t>.</w:t>
      </w:r>
    </w:p>
    <w:p w14:paraId="686D04E9" w14:textId="77777777" w:rsidR="0069550C" w:rsidRPr="009B123A" w:rsidRDefault="0069550C" w:rsidP="0069550C">
      <w:pPr>
        <w:rPr>
          <w:sz w:val="16"/>
        </w:rPr>
      </w:pPr>
      <w:r w:rsidRPr="009B123A">
        <w:rPr>
          <w:sz w:val="16"/>
        </w:rPr>
        <w:t xml:space="preserve">Russia chose India for this project as </w:t>
      </w:r>
      <w:r w:rsidRPr="009B123A">
        <w:rPr>
          <w:rStyle w:val="StyleUnderline"/>
        </w:rPr>
        <w:t xml:space="preserve">European shipyards are </w:t>
      </w:r>
      <w:r w:rsidRPr="009B123A">
        <w:rPr>
          <w:rStyle w:val="Emphasis"/>
        </w:rPr>
        <w:t>unable</w:t>
      </w:r>
      <w:r w:rsidRPr="009B123A">
        <w:rPr>
          <w:rStyle w:val="StyleUnderline"/>
        </w:rPr>
        <w:t xml:space="preserve"> to take on the order and </w:t>
      </w:r>
      <w:r w:rsidRPr="009B123A">
        <w:rPr>
          <w:rStyle w:val="Emphasis"/>
        </w:rPr>
        <w:t>shipyards</w:t>
      </w:r>
      <w:r w:rsidRPr="009B123A">
        <w:rPr>
          <w:rStyle w:val="StyleUnderline"/>
        </w:rPr>
        <w:t xml:space="preserve"> in China, South Korea and Japan are </w:t>
      </w:r>
      <w:r w:rsidRPr="009B123A">
        <w:rPr>
          <w:rStyle w:val="Emphasis"/>
        </w:rPr>
        <w:t>fully booked</w:t>
      </w:r>
      <w:r w:rsidRPr="009B123A">
        <w:rPr>
          <w:rStyle w:val="StyleUnderline"/>
        </w:rPr>
        <w:t xml:space="preserve"> until 2028.</w:t>
      </w:r>
      <w:r w:rsidRPr="009B123A">
        <w:rPr>
          <w:sz w:val="16"/>
        </w:rPr>
        <w:t xml:space="preserve"> </w:t>
      </w:r>
    </w:p>
    <w:p w14:paraId="396247FF" w14:textId="77777777" w:rsidR="0069550C" w:rsidRPr="009B123A" w:rsidRDefault="0069550C" w:rsidP="0069550C">
      <w:pPr>
        <w:rPr>
          <w:sz w:val="16"/>
        </w:rPr>
      </w:pPr>
      <w:r w:rsidRPr="009B123A">
        <w:rPr>
          <w:sz w:val="16"/>
        </w:rPr>
        <w:t xml:space="preserve">Besides, </w:t>
      </w:r>
      <w:r w:rsidRPr="009B123A">
        <w:rPr>
          <w:rStyle w:val="StyleUnderline"/>
        </w:rPr>
        <w:t xml:space="preserve">Russia values India as a </w:t>
      </w:r>
      <w:r w:rsidRPr="009B123A">
        <w:rPr>
          <w:rStyle w:val="Emphasis"/>
        </w:rPr>
        <w:t>reliable partner</w:t>
      </w:r>
      <w:r w:rsidRPr="009B123A">
        <w:rPr>
          <w:rStyle w:val="StyleUnderline"/>
        </w:rPr>
        <w:t xml:space="preserve"> and this project marks an important step in strengthening </w:t>
      </w:r>
      <w:r w:rsidRPr="009B123A">
        <w:rPr>
          <w:rStyle w:val="Emphasis"/>
        </w:rPr>
        <w:t>Indo-Russian relations</w:t>
      </w:r>
      <w:r w:rsidRPr="009B123A">
        <w:rPr>
          <w:rStyle w:val="StyleUnderline"/>
        </w:rPr>
        <w:t xml:space="preserve"> and will boost India's role in </w:t>
      </w:r>
      <w:r w:rsidRPr="009B123A">
        <w:rPr>
          <w:rStyle w:val="Emphasis"/>
        </w:rPr>
        <w:t>shipbuilding</w:t>
      </w:r>
      <w:r w:rsidRPr="009B123A">
        <w:rPr>
          <w:sz w:val="16"/>
        </w:rPr>
        <w:t>.</w:t>
      </w:r>
    </w:p>
    <w:p w14:paraId="0A70C3F4" w14:textId="77777777" w:rsidR="0069550C" w:rsidRPr="009B123A" w:rsidRDefault="0069550C" w:rsidP="0069550C">
      <w:pPr>
        <w:rPr>
          <w:sz w:val="16"/>
        </w:rPr>
      </w:pPr>
      <w:r w:rsidRPr="009B123A">
        <w:rPr>
          <w:sz w:val="16"/>
        </w:rPr>
        <w:t>The Indian government is discussing plans with two shipbuilders -- one public and one private -- to construct four non-nuclear ice-breaker ships worth over $750 million. This project will help Russia's nuclear energy company, ROSATOM, as it looks for suitable shipyards in India.</w:t>
      </w:r>
    </w:p>
    <w:p w14:paraId="231A119A" w14:textId="77777777" w:rsidR="0069550C" w:rsidRPr="009B123A" w:rsidRDefault="0069550C" w:rsidP="0069550C">
      <w:pPr>
        <w:rPr>
          <w:sz w:val="16"/>
        </w:rPr>
      </w:pPr>
      <w:r w:rsidRPr="009B123A">
        <w:rPr>
          <w:rStyle w:val="StyleUnderline"/>
        </w:rPr>
        <w:t>The latest development follows talks between Russia and an Indian business delegation at the Eastern Economic Forum in Vladivostok</w:t>
      </w:r>
      <w:r w:rsidRPr="009B123A">
        <w:rPr>
          <w:sz w:val="16"/>
        </w:rPr>
        <w:t xml:space="preserve">, where </w:t>
      </w:r>
      <w:r w:rsidRPr="009B123A">
        <w:rPr>
          <w:rStyle w:val="StyleUnderline"/>
        </w:rPr>
        <w:t xml:space="preserve">both countries agreed to strengthen their partnership in the Russian Arctic and work on developing the </w:t>
      </w:r>
      <w:r w:rsidRPr="009B123A">
        <w:rPr>
          <w:rStyle w:val="Emphasis"/>
        </w:rPr>
        <w:t>N</w:t>
      </w:r>
      <w:r w:rsidRPr="009B123A">
        <w:rPr>
          <w:sz w:val="16"/>
        </w:rPr>
        <w:t xml:space="preserve">orthern </w:t>
      </w:r>
      <w:r w:rsidRPr="009B123A">
        <w:rPr>
          <w:rStyle w:val="Emphasis"/>
        </w:rPr>
        <w:t>S</w:t>
      </w:r>
      <w:r w:rsidRPr="009B123A">
        <w:rPr>
          <w:sz w:val="16"/>
        </w:rPr>
        <w:t xml:space="preserve">ea </w:t>
      </w:r>
      <w:r w:rsidRPr="009B123A">
        <w:rPr>
          <w:rStyle w:val="Emphasis"/>
        </w:rPr>
        <w:t>R</w:t>
      </w:r>
      <w:r w:rsidRPr="009B123A">
        <w:rPr>
          <w:sz w:val="16"/>
        </w:rPr>
        <w:t>oute as a key transit hub.</w:t>
      </w:r>
    </w:p>
    <w:p w14:paraId="3A220FFF" w14:textId="77777777" w:rsidR="0069550C" w:rsidRPr="009B123A" w:rsidRDefault="0069550C" w:rsidP="0069550C">
      <w:pPr>
        <w:rPr>
          <w:sz w:val="16"/>
        </w:rPr>
      </w:pPr>
      <w:r w:rsidRPr="009B123A">
        <w:rPr>
          <w:sz w:val="16"/>
        </w:rPr>
        <w:t xml:space="preserve">In 2023, India had suggested that it collaborates with Russia in building non-nuclear </w:t>
      </w:r>
      <w:proofErr w:type="gramStart"/>
      <w:r w:rsidRPr="009B123A">
        <w:rPr>
          <w:sz w:val="16"/>
        </w:rPr>
        <w:t>ice-breakers</w:t>
      </w:r>
      <w:proofErr w:type="gramEnd"/>
      <w:r w:rsidRPr="009B123A">
        <w:rPr>
          <w:sz w:val="16"/>
        </w:rPr>
        <w:t xml:space="preserve"> in its own country, according to Russian minister Alexey </w:t>
      </w:r>
      <w:proofErr w:type="spellStart"/>
      <w:r w:rsidRPr="009B123A">
        <w:rPr>
          <w:sz w:val="16"/>
        </w:rPr>
        <w:t>Chekunkov</w:t>
      </w:r>
      <w:proofErr w:type="spellEnd"/>
      <w:r w:rsidRPr="009B123A">
        <w:rPr>
          <w:sz w:val="16"/>
        </w:rPr>
        <w:t xml:space="preserve">. </w:t>
      </w:r>
    </w:p>
    <w:p w14:paraId="47CC7550" w14:textId="77777777" w:rsidR="0069550C" w:rsidRPr="009B123A" w:rsidRDefault="0069550C" w:rsidP="0069550C">
      <w:pPr>
        <w:rPr>
          <w:sz w:val="16"/>
        </w:rPr>
      </w:pPr>
      <w:r w:rsidRPr="009B123A">
        <w:rPr>
          <w:sz w:val="16"/>
        </w:rPr>
        <w:t xml:space="preserve">In July 2024, </w:t>
      </w:r>
      <w:r w:rsidRPr="009B123A">
        <w:rPr>
          <w:rStyle w:val="StyleUnderline"/>
        </w:rPr>
        <w:t xml:space="preserve">Prime Minister Narendra Modi, at his meeting with Russian President Vladimir Putin on his two-day visit to Moscow, discussed working together in </w:t>
      </w:r>
      <w:r w:rsidRPr="009B123A">
        <w:rPr>
          <w:rStyle w:val="Emphasis"/>
        </w:rPr>
        <w:t>various fields</w:t>
      </w:r>
      <w:r w:rsidRPr="009B123A">
        <w:rPr>
          <w:rStyle w:val="StyleUnderline"/>
        </w:rPr>
        <w:t xml:space="preserve">, including </w:t>
      </w:r>
      <w:r w:rsidRPr="009B123A">
        <w:rPr>
          <w:rStyle w:val="Emphasis"/>
        </w:rPr>
        <w:t>shipbuilding</w:t>
      </w:r>
      <w:r w:rsidRPr="009B123A">
        <w:rPr>
          <w:sz w:val="16"/>
        </w:rPr>
        <w:t>.</w:t>
      </w:r>
    </w:p>
    <w:p w14:paraId="09BD6970" w14:textId="77777777" w:rsidR="0069550C" w:rsidRPr="009B123A" w:rsidRDefault="0069550C" w:rsidP="0069550C">
      <w:pPr>
        <w:rPr>
          <w:sz w:val="16"/>
        </w:rPr>
      </w:pPr>
      <w:r w:rsidRPr="009B123A">
        <w:rPr>
          <w:sz w:val="16"/>
        </w:rPr>
        <w:t xml:space="preserve">This will be done by setting up a joint working group within the India-Russia Inter-Governmental Commission on Trade, Economic, Scientific, Technological and Cultural Cooperation (IRIGC-TEC). </w:t>
      </w:r>
    </w:p>
    <w:p w14:paraId="4282AC54" w14:textId="77777777" w:rsidR="0069550C" w:rsidRPr="009B123A" w:rsidRDefault="0069550C" w:rsidP="0069550C">
      <w:pPr>
        <w:rPr>
          <w:sz w:val="16"/>
        </w:rPr>
      </w:pPr>
      <w:r w:rsidRPr="009B123A">
        <w:rPr>
          <w:rStyle w:val="StyleUnderline"/>
        </w:rPr>
        <w:t xml:space="preserve">This group will bring together members from both sides to </w:t>
      </w:r>
      <w:r w:rsidRPr="009B123A">
        <w:rPr>
          <w:rStyle w:val="Emphasis"/>
        </w:rPr>
        <w:t>collaborate</w:t>
      </w:r>
      <w:r w:rsidRPr="009B123A">
        <w:rPr>
          <w:rStyle w:val="StyleUnderline"/>
        </w:rPr>
        <w:t xml:space="preserve">, </w:t>
      </w:r>
      <w:r w:rsidRPr="009B123A">
        <w:rPr>
          <w:rStyle w:val="Emphasis"/>
        </w:rPr>
        <w:t>share ideas</w:t>
      </w:r>
      <w:r w:rsidRPr="009B123A">
        <w:rPr>
          <w:rStyle w:val="StyleUnderline"/>
        </w:rPr>
        <w:t xml:space="preserve"> and </w:t>
      </w:r>
      <w:r w:rsidRPr="009B123A">
        <w:rPr>
          <w:rStyle w:val="Emphasis"/>
        </w:rPr>
        <w:t>coordinate efforts</w:t>
      </w:r>
      <w:r w:rsidRPr="009B123A">
        <w:rPr>
          <w:rStyle w:val="StyleUnderline"/>
        </w:rPr>
        <w:t xml:space="preserve"> to achieve </w:t>
      </w:r>
      <w:r w:rsidRPr="009B123A">
        <w:rPr>
          <w:rStyle w:val="Emphasis"/>
        </w:rPr>
        <w:t>common goals effectively</w:t>
      </w:r>
      <w:r w:rsidRPr="009B123A">
        <w:rPr>
          <w:sz w:val="16"/>
        </w:rPr>
        <w:t>.</w:t>
      </w:r>
    </w:p>
    <w:p w14:paraId="2A19E6A9" w14:textId="77777777" w:rsidR="0069550C" w:rsidRDefault="0069550C" w:rsidP="0069550C"/>
    <w:p w14:paraId="3EB2BA8F" w14:textId="77777777" w:rsidR="0069550C" w:rsidRDefault="0069550C" w:rsidP="0069550C">
      <w:pPr>
        <w:pStyle w:val="Heading4"/>
      </w:pPr>
      <w:r>
        <w:t xml:space="preserve">That’s their Navy’s only hope. Russian shipbuilding is </w:t>
      </w:r>
      <w:r>
        <w:rPr>
          <w:u w:val="single"/>
        </w:rPr>
        <w:t>dead</w:t>
      </w:r>
      <w:r>
        <w:t>.</w:t>
      </w:r>
    </w:p>
    <w:p w14:paraId="69ABDFA1" w14:textId="77777777" w:rsidR="0069550C" w:rsidRPr="009B123A" w:rsidRDefault="0069550C" w:rsidP="0069550C">
      <w:r w:rsidRPr="009B123A">
        <w:rPr>
          <w:rStyle w:val="Style13ptBold"/>
        </w:rPr>
        <w:t>USM ’25</w:t>
      </w:r>
      <w:r>
        <w:t xml:space="preserve"> [Ukrainian Shipping Magazine; May 22; media dedicated to current events and news of shipping; USM, “A fleet without ships: Russian shipbuilding is reaching its end,” </w:t>
      </w:r>
      <w:r w:rsidRPr="009B123A">
        <w:t>https://en.usm.media/a-fleet-without-ships-russian-shipbuilding-is-reaching-its-end/</w:t>
      </w:r>
      <w:r>
        <w:t>; Accessed 7.5.25]</w:t>
      </w:r>
    </w:p>
    <w:p w14:paraId="01AF21F9" w14:textId="77777777" w:rsidR="0069550C" w:rsidRPr="009B123A" w:rsidRDefault="0069550C" w:rsidP="0069550C">
      <w:pPr>
        <w:rPr>
          <w:sz w:val="16"/>
        </w:rPr>
      </w:pPr>
      <w:r w:rsidRPr="009B123A">
        <w:rPr>
          <w:rStyle w:val="StyleUnderline"/>
        </w:rPr>
        <w:t>Russia’s shipbuilding program is failing</w:t>
      </w:r>
      <w:r w:rsidRPr="009B123A">
        <w:rPr>
          <w:sz w:val="16"/>
        </w:rPr>
        <w:t xml:space="preserve">: </w:t>
      </w:r>
      <w:r w:rsidRPr="009B123A">
        <w:rPr>
          <w:rStyle w:val="StyleUnderline"/>
        </w:rPr>
        <w:t xml:space="preserve">a shortage of </w:t>
      </w:r>
      <w:r w:rsidRPr="009B123A">
        <w:rPr>
          <w:rStyle w:val="Emphasis"/>
        </w:rPr>
        <w:t>components</w:t>
      </w:r>
      <w:r w:rsidRPr="009B123A">
        <w:rPr>
          <w:rStyle w:val="StyleUnderline"/>
        </w:rPr>
        <w:t xml:space="preserve">, </w:t>
      </w:r>
      <w:r w:rsidRPr="009B123A">
        <w:rPr>
          <w:rStyle w:val="Emphasis"/>
        </w:rPr>
        <w:t>outdated projects</w:t>
      </w:r>
      <w:r w:rsidRPr="009B123A">
        <w:rPr>
          <w:rStyle w:val="StyleUnderline"/>
        </w:rPr>
        <w:t xml:space="preserve">, and </w:t>
      </w:r>
      <w:r w:rsidRPr="009B123A">
        <w:rPr>
          <w:rStyle w:val="Emphasis"/>
        </w:rPr>
        <w:t>sanctions</w:t>
      </w:r>
      <w:r w:rsidRPr="009B123A">
        <w:rPr>
          <w:rStyle w:val="StyleUnderline"/>
        </w:rPr>
        <w:t xml:space="preserve"> are </w:t>
      </w:r>
      <w:r w:rsidRPr="009B123A">
        <w:rPr>
          <w:rStyle w:val="Emphasis"/>
        </w:rPr>
        <w:t>crippling</w:t>
      </w:r>
      <w:r w:rsidRPr="009B123A">
        <w:rPr>
          <w:rStyle w:val="StyleUnderline"/>
        </w:rPr>
        <w:t xml:space="preserve"> the </w:t>
      </w:r>
      <w:r w:rsidRPr="009B123A">
        <w:rPr>
          <w:rStyle w:val="Emphasis"/>
        </w:rPr>
        <w:t>industry</w:t>
      </w:r>
      <w:r w:rsidRPr="009B123A">
        <w:rPr>
          <w:sz w:val="16"/>
        </w:rPr>
        <w:t>.</w:t>
      </w:r>
    </w:p>
    <w:p w14:paraId="36B6F1F3" w14:textId="77777777" w:rsidR="0069550C" w:rsidRPr="009B123A" w:rsidRDefault="0069550C" w:rsidP="0069550C">
      <w:pPr>
        <w:rPr>
          <w:sz w:val="16"/>
        </w:rPr>
      </w:pPr>
      <w:r w:rsidRPr="009B123A">
        <w:rPr>
          <w:rStyle w:val="StyleUnderline"/>
        </w:rPr>
        <w:lastRenderedPageBreak/>
        <w:t xml:space="preserve">The Russian military shipbuilding industry is in a </w:t>
      </w:r>
      <w:r w:rsidRPr="009B123A">
        <w:rPr>
          <w:rStyle w:val="Emphasis"/>
        </w:rPr>
        <w:t>critical state</w:t>
      </w:r>
      <w:r w:rsidRPr="009B123A">
        <w:rPr>
          <w:sz w:val="16"/>
        </w:rPr>
        <w:t xml:space="preserve">, </w:t>
      </w:r>
      <w:r w:rsidRPr="009B123A">
        <w:rPr>
          <w:rStyle w:val="StyleUnderline"/>
        </w:rPr>
        <w:t xml:space="preserve">despite the Kremlin’s attempts to maintain the </w:t>
      </w:r>
      <w:r w:rsidRPr="009B123A">
        <w:rPr>
          <w:rStyle w:val="Emphasis"/>
        </w:rPr>
        <w:t>appearance</w:t>
      </w:r>
      <w:r w:rsidRPr="009B123A">
        <w:rPr>
          <w:rStyle w:val="StyleUnderline"/>
        </w:rPr>
        <w:t xml:space="preserve"> of active work</w:t>
      </w:r>
      <w:r w:rsidRPr="009B123A">
        <w:rPr>
          <w:sz w:val="16"/>
        </w:rPr>
        <w:t xml:space="preserve">. This was stated by Dmitry </w:t>
      </w:r>
      <w:proofErr w:type="spellStart"/>
      <w:r w:rsidRPr="009B123A">
        <w:rPr>
          <w:sz w:val="16"/>
        </w:rPr>
        <w:t>Pletenchuk</w:t>
      </w:r>
      <w:proofErr w:type="spellEnd"/>
      <w:r w:rsidRPr="009B123A">
        <w:rPr>
          <w:sz w:val="16"/>
        </w:rPr>
        <w:t>, spokesman for the Ukrainian Navy.</w:t>
      </w:r>
    </w:p>
    <w:p w14:paraId="236CBC5E" w14:textId="77777777" w:rsidR="0069550C" w:rsidRPr="009B123A" w:rsidRDefault="0069550C" w:rsidP="0069550C">
      <w:pPr>
        <w:rPr>
          <w:sz w:val="16"/>
        </w:rPr>
      </w:pPr>
      <w:r w:rsidRPr="009B123A">
        <w:rPr>
          <w:sz w:val="16"/>
        </w:rPr>
        <w:t xml:space="preserve">According to him, Russian shipbuilding is facing </w:t>
      </w:r>
      <w:proofErr w:type="gramStart"/>
      <w:r w:rsidRPr="009B123A">
        <w:rPr>
          <w:sz w:val="16"/>
        </w:rPr>
        <w:t>a number of</w:t>
      </w:r>
      <w:proofErr w:type="gramEnd"/>
      <w:r w:rsidRPr="009B123A">
        <w:rPr>
          <w:sz w:val="16"/>
        </w:rPr>
        <w:t xml:space="preserve"> systemic problems. Among the key reasons:</w:t>
      </w:r>
    </w:p>
    <w:p w14:paraId="1D831866" w14:textId="77777777" w:rsidR="0069550C" w:rsidRPr="009B123A" w:rsidRDefault="0069550C" w:rsidP="0069550C">
      <w:pPr>
        <w:rPr>
          <w:sz w:val="16"/>
        </w:rPr>
      </w:pPr>
      <w:r w:rsidRPr="009B123A">
        <w:rPr>
          <w:sz w:val="16"/>
        </w:rPr>
        <w:t xml:space="preserve">• </w:t>
      </w:r>
      <w:r w:rsidRPr="009B123A">
        <w:rPr>
          <w:rStyle w:val="StyleUnderline"/>
        </w:rPr>
        <w:t xml:space="preserve">wear and tear of the production base and the use of </w:t>
      </w:r>
      <w:r w:rsidRPr="009B123A">
        <w:rPr>
          <w:rStyle w:val="Emphasis"/>
        </w:rPr>
        <w:t xml:space="preserve">obsolete </w:t>
      </w:r>
      <w:proofErr w:type="gramStart"/>
      <w:r w:rsidRPr="009B123A">
        <w:rPr>
          <w:rStyle w:val="Emphasis"/>
        </w:rPr>
        <w:t>projects</w:t>
      </w:r>
      <w:r w:rsidRPr="009B123A">
        <w:rPr>
          <w:sz w:val="16"/>
        </w:rPr>
        <w:t>;</w:t>
      </w:r>
      <w:proofErr w:type="gramEnd"/>
    </w:p>
    <w:p w14:paraId="494BC803" w14:textId="77777777" w:rsidR="0069550C" w:rsidRPr="009B123A" w:rsidRDefault="0069550C" w:rsidP="0069550C">
      <w:pPr>
        <w:rPr>
          <w:sz w:val="16"/>
        </w:rPr>
      </w:pPr>
      <w:r w:rsidRPr="009B123A">
        <w:rPr>
          <w:sz w:val="16"/>
        </w:rPr>
        <w:t xml:space="preserve">• </w:t>
      </w:r>
      <w:r w:rsidRPr="009B123A">
        <w:rPr>
          <w:rStyle w:val="StyleUnderline"/>
        </w:rPr>
        <w:t xml:space="preserve">critical dependence on </w:t>
      </w:r>
      <w:r w:rsidRPr="009B123A">
        <w:rPr>
          <w:rStyle w:val="Emphasis"/>
        </w:rPr>
        <w:t>imported components</w:t>
      </w:r>
      <w:r w:rsidRPr="009B123A">
        <w:rPr>
          <w:rStyle w:val="StyleUnderline"/>
        </w:rPr>
        <w:t xml:space="preserve">, in particular </w:t>
      </w:r>
      <w:proofErr w:type="gramStart"/>
      <w:r w:rsidRPr="009B123A">
        <w:rPr>
          <w:rStyle w:val="StyleUnderline"/>
        </w:rPr>
        <w:t>engines</w:t>
      </w:r>
      <w:r w:rsidRPr="009B123A">
        <w:rPr>
          <w:sz w:val="16"/>
        </w:rPr>
        <w:t>;</w:t>
      </w:r>
      <w:proofErr w:type="gramEnd"/>
    </w:p>
    <w:p w14:paraId="7B44F573" w14:textId="77777777" w:rsidR="0069550C" w:rsidRPr="009B123A" w:rsidRDefault="0069550C" w:rsidP="0069550C">
      <w:pPr>
        <w:rPr>
          <w:sz w:val="16"/>
        </w:rPr>
      </w:pPr>
      <w:r w:rsidRPr="009B123A">
        <w:rPr>
          <w:sz w:val="16"/>
        </w:rPr>
        <w:t xml:space="preserve">• </w:t>
      </w:r>
      <w:r w:rsidRPr="009B123A">
        <w:rPr>
          <w:rStyle w:val="StyleUnderline"/>
        </w:rPr>
        <w:t xml:space="preserve">cessation of supplies of </w:t>
      </w:r>
      <w:r w:rsidRPr="009B123A">
        <w:rPr>
          <w:rStyle w:val="Emphasis"/>
        </w:rPr>
        <w:t>gas</w:t>
      </w:r>
      <w:r w:rsidRPr="009B123A">
        <w:rPr>
          <w:rStyle w:val="StyleUnderline"/>
        </w:rPr>
        <w:t xml:space="preserve"> </w:t>
      </w:r>
      <w:r w:rsidRPr="009B123A">
        <w:rPr>
          <w:rStyle w:val="Emphasis"/>
        </w:rPr>
        <w:t>turbine units</w:t>
      </w:r>
      <w:r w:rsidRPr="009B123A">
        <w:rPr>
          <w:sz w:val="16"/>
        </w:rPr>
        <w:t xml:space="preserve"> from the Ukrainian city of Mykolaiv after 2014, which disrupted the series of ships – some of which Russia was forced to sell unfinished to India, which was already independently purchasing engines from Ukraine.</w:t>
      </w:r>
    </w:p>
    <w:p w14:paraId="1F893F3B" w14:textId="77777777" w:rsidR="0069550C" w:rsidRPr="009B123A" w:rsidRDefault="0069550C" w:rsidP="0069550C">
      <w:pPr>
        <w:rPr>
          <w:sz w:val="16"/>
        </w:rPr>
      </w:pPr>
      <w:r w:rsidRPr="009B123A">
        <w:rPr>
          <w:sz w:val="16"/>
        </w:rPr>
        <w:t>E</w:t>
      </w:r>
      <w:r w:rsidRPr="009B123A">
        <w:rPr>
          <w:rStyle w:val="StyleUnderline"/>
        </w:rPr>
        <w:t xml:space="preserve">ven in priority series, such as </w:t>
      </w:r>
      <w:r w:rsidRPr="009B123A">
        <w:rPr>
          <w:rStyle w:val="Emphasis"/>
        </w:rPr>
        <w:t>small missile ships</w:t>
      </w:r>
      <w:r w:rsidRPr="009B123A">
        <w:rPr>
          <w:rStyle w:val="StyleUnderline"/>
        </w:rPr>
        <w:t xml:space="preserve">, Russia </w:t>
      </w:r>
      <w:proofErr w:type="gramStart"/>
      <w:r w:rsidRPr="009B123A">
        <w:rPr>
          <w:rStyle w:val="StyleUnderline"/>
        </w:rPr>
        <w:t>is able to</w:t>
      </w:r>
      <w:proofErr w:type="gramEnd"/>
      <w:r w:rsidRPr="009B123A">
        <w:rPr>
          <w:rStyle w:val="StyleUnderline"/>
        </w:rPr>
        <w:t xml:space="preserve"> deliver only </w:t>
      </w:r>
      <w:r w:rsidRPr="009B123A">
        <w:rPr>
          <w:rStyle w:val="Emphasis"/>
        </w:rPr>
        <w:t>one unit per year</w:t>
      </w:r>
      <w:r w:rsidRPr="009B123A">
        <w:rPr>
          <w:sz w:val="16"/>
        </w:rPr>
        <w:t xml:space="preserve">. </w:t>
      </w:r>
      <w:r w:rsidRPr="009B123A">
        <w:rPr>
          <w:rStyle w:val="StyleUnderline"/>
        </w:rPr>
        <w:t xml:space="preserve">The situation is aggravated by problems with Chinese and domestic </w:t>
      </w:r>
      <w:r w:rsidRPr="009B123A">
        <w:rPr>
          <w:rStyle w:val="Emphasis"/>
        </w:rPr>
        <w:t>power plants</w:t>
      </w:r>
      <w:r w:rsidRPr="009B123A">
        <w:rPr>
          <w:sz w:val="16"/>
        </w:rPr>
        <w:t>.</w:t>
      </w:r>
    </w:p>
    <w:p w14:paraId="6F4B770C" w14:textId="77777777" w:rsidR="0069550C" w:rsidRPr="009B123A" w:rsidRDefault="0069550C" w:rsidP="0069550C">
      <w:pPr>
        <w:rPr>
          <w:sz w:val="16"/>
        </w:rPr>
      </w:pPr>
      <w:r w:rsidRPr="009B123A">
        <w:rPr>
          <w:rStyle w:val="StyleUnderline"/>
        </w:rPr>
        <w:t xml:space="preserve">The fulfillment of state defense orders in shipbuilding does not exceed 70%, and the </w:t>
      </w:r>
      <w:r w:rsidRPr="009B123A">
        <w:rPr>
          <w:rStyle w:val="Emphasis"/>
        </w:rPr>
        <w:t xml:space="preserve">average delay </w:t>
      </w:r>
      <w:r w:rsidRPr="009B123A">
        <w:rPr>
          <w:rStyle w:val="StyleUnderline"/>
        </w:rPr>
        <w:t>is more than</w:t>
      </w:r>
      <w:r w:rsidRPr="009B123A">
        <w:rPr>
          <w:rStyle w:val="Emphasis"/>
        </w:rPr>
        <w:t xml:space="preserve"> 10 years</w:t>
      </w:r>
      <w:r w:rsidRPr="009B123A">
        <w:rPr>
          <w:sz w:val="16"/>
        </w:rPr>
        <w:t>.</w:t>
      </w:r>
    </w:p>
    <w:p w14:paraId="3D23058A" w14:textId="77777777" w:rsidR="0069550C" w:rsidRPr="009B123A" w:rsidRDefault="0069550C" w:rsidP="0069550C">
      <w:pPr>
        <w:rPr>
          <w:sz w:val="16"/>
        </w:rPr>
      </w:pPr>
      <w:r w:rsidRPr="009B123A">
        <w:rPr>
          <w:sz w:val="16"/>
        </w:rPr>
        <w:t xml:space="preserve">In addition, sanctions, </w:t>
      </w:r>
      <w:r w:rsidRPr="009B123A">
        <w:rPr>
          <w:rStyle w:val="StyleUnderline"/>
        </w:rPr>
        <w:t xml:space="preserve">strikes by the Armed Forces of Ukraine on </w:t>
      </w:r>
      <w:r w:rsidRPr="009B123A">
        <w:rPr>
          <w:rStyle w:val="Emphasis"/>
        </w:rPr>
        <w:t>port</w:t>
      </w:r>
      <w:r w:rsidRPr="009B123A">
        <w:rPr>
          <w:rStyle w:val="StyleUnderline"/>
        </w:rPr>
        <w:t xml:space="preserve"> </w:t>
      </w:r>
      <w:r w:rsidRPr="009B123A">
        <w:rPr>
          <w:rStyle w:val="Emphasis"/>
        </w:rPr>
        <w:t>infrastructure</w:t>
      </w:r>
      <w:r w:rsidRPr="009B123A">
        <w:rPr>
          <w:rStyle w:val="StyleUnderline"/>
        </w:rPr>
        <w:t xml:space="preserve">, </w:t>
      </w:r>
      <w:r w:rsidRPr="009B123A">
        <w:rPr>
          <w:rStyle w:val="Emphasis"/>
        </w:rPr>
        <w:t>weak logistics</w:t>
      </w:r>
      <w:r w:rsidRPr="009B123A">
        <w:rPr>
          <w:rStyle w:val="StyleUnderline"/>
        </w:rPr>
        <w:t xml:space="preserve">, </w:t>
      </w:r>
      <w:r w:rsidRPr="009B123A">
        <w:rPr>
          <w:rStyle w:val="Emphasis"/>
        </w:rPr>
        <w:t>worn-out ports</w:t>
      </w:r>
      <w:r w:rsidRPr="009B123A">
        <w:rPr>
          <w:rStyle w:val="StyleUnderline"/>
        </w:rPr>
        <w:t xml:space="preserve"> and </w:t>
      </w:r>
      <w:r w:rsidRPr="009B123A">
        <w:rPr>
          <w:rStyle w:val="Emphasis"/>
        </w:rPr>
        <w:t>docks</w:t>
      </w:r>
      <w:r w:rsidRPr="009B123A">
        <w:rPr>
          <w:rStyle w:val="StyleUnderline"/>
        </w:rPr>
        <w:t xml:space="preserve"> are completely </w:t>
      </w:r>
      <w:r w:rsidRPr="009B123A">
        <w:rPr>
          <w:rStyle w:val="Emphasis"/>
        </w:rPr>
        <w:t>paralyzing</w:t>
      </w:r>
      <w:r w:rsidRPr="009B123A">
        <w:rPr>
          <w:rStyle w:val="StyleUnderline"/>
        </w:rPr>
        <w:t xml:space="preserve"> the </w:t>
      </w:r>
      <w:r w:rsidRPr="009B123A">
        <w:rPr>
          <w:rStyle w:val="Emphasis"/>
        </w:rPr>
        <w:t>industry</w:t>
      </w:r>
      <w:r w:rsidRPr="009B123A">
        <w:rPr>
          <w:sz w:val="16"/>
        </w:rPr>
        <w:t xml:space="preserve">. Formally, </w:t>
      </w:r>
      <w:r w:rsidRPr="009B123A">
        <w:rPr>
          <w:rStyle w:val="StyleUnderline"/>
        </w:rPr>
        <w:t xml:space="preserve">it still exists, but functions </w:t>
      </w:r>
      <w:r w:rsidRPr="009B123A">
        <w:rPr>
          <w:rStyle w:val="Emphasis"/>
        </w:rPr>
        <w:t>only</w:t>
      </w:r>
      <w:r w:rsidRPr="009B123A">
        <w:rPr>
          <w:rStyle w:val="StyleUnderline"/>
        </w:rPr>
        <w:t xml:space="preserve"> on </w:t>
      </w:r>
      <w:r w:rsidRPr="009B123A">
        <w:rPr>
          <w:rStyle w:val="Emphasis"/>
        </w:rPr>
        <w:t>paper</w:t>
      </w:r>
      <w:r w:rsidRPr="009B123A">
        <w:rPr>
          <w:sz w:val="16"/>
        </w:rPr>
        <w:t xml:space="preserve">, </w:t>
      </w:r>
      <w:proofErr w:type="spellStart"/>
      <w:r w:rsidRPr="009B123A">
        <w:rPr>
          <w:sz w:val="16"/>
        </w:rPr>
        <w:t>Pletenchuk</w:t>
      </w:r>
      <w:proofErr w:type="spellEnd"/>
      <w:r w:rsidRPr="009B123A">
        <w:rPr>
          <w:sz w:val="16"/>
        </w:rPr>
        <w:t xml:space="preserve"> concluded.</w:t>
      </w:r>
    </w:p>
    <w:p w14:paraId="0398547B" w14:textId="77777777" w:rsidR="0069550C" w:rsidRPr="009B123A" w:rsidRDefault="0069550C" w:rsidP="0069550C"/>
    <w:p w14:paraId="05EDA1E4" w14:textId="77777777" w:rsidR="0069550C" w:rsidRDefault="0069550C" w:rsidP="0069550C">
      <w:pPr>
        <w:pStyle w:val="Heading4"/>
      </w:pPr>
      <w:r>
        <w:t xml:space="preserve">Russia </w:t>
      </w:r>
      <w:r>
        <w:rPr>
          <w:u w:val="single"/>
        </w:rPr>
        <w:t>relies</w:t>
      </w:r>
      <w:r>
        <w:t xml:space="preserve"> on India for icebreakers.</w:t>
      </w:r>
    </w:p>
    <w:p w14:paraId="08686BF1" w14:textId="77777777" w:rsidR="0069550C" w:rsidRPr="00ED4311" w:rsidRDefault="0069550C" w:rsidP="0069550C">
      <w:r w:rsidRPr="00ED4311">
        <w:rPr>
          <w:rStyle w:val="Style13ptBold"/>
        </w:rPr>
        <w:t>MI ’24</w:t>
      </w:r>
      <w:r>
        <w:t xml:space="preserve"> [MI News Network; October 12; professional maritime news media and publisher in Korea; Maritime Insight, “Russia Picks India Over China </w:t>
      </w:r>
      <w:proofErr w:type="gramStart"/>
      <w:r>
        <w:t>For</w:t>
      </w:r>
      <w:proofErr w:type="gramEnd"/>
      <w:r>
        <w:t xml:space="preserve"> Building Its Non-Nuclear Icebreaker Ships,” </w:t>
      </w:r>
      <w:r w:rsidRPr="00ED4311">
        <w:t>https://www.marineinsight.com/shipping-news/russia-picks-india-over-china-for-building-its-non-nuclear-icebreaker-ships</w:t>
      </w:r>
      <w:r>
        <w:t xml:space="preserve">; Accessed 7.5.25] </w:t>
      </w:r>
    </w:p>
    <w:p w14:paraId="2901B44D" w14:textId="77777777" w:rsidR="0069550C" w:rsidRPr="00ED4311" w:rsidRDefault="0069550C" w:rsidP="0069550C">
      <w:pPr>
        <w:rPr>
          <w:sz w:val="16"/>
        </w:rPr>
      </w:pPr>
      <w:r w:rsidRPr="00ED4311">
        <w:rPr>
          <w:rStyle w:val="StyleUnderline"/>
        </w:rPr>
        <w:t xml:space="preserve">Russia chose </w:t>
      </w:r>
      <w:r w:rsidRPr="00ED4311">
        <w:rPr>
          <w:rStyle w:val="Emphasis"/>
        </w:rPr>
        <w:t>India</w:t>
      </w:r>
      <w:r w:rsidRPr="00ED4311">
        <w:rPr>
          <w:rStyle w:val="StyleUnderline"/>
        </w:rPr>
        <w:t xml:space="preserve"> instead of China to construct</w:t>
      </w:r>
      <w:r w:rsidRPr="00ED4311">
        <w:rPr>
          <w:rStyle w:val="Emphasis"/>
        </w:rPr>
        <w:t xml:space="preserve"> non-nuclear icebreakers</w:t>
      </w:r>
      <w:r w:rsidRPr="00ED4311">
        <w:rPr>
          <w:rStyle w:val="StyleUnderline"/>
        </w:rPr>
        <w:t xml:space="preserve"> as Moscow strives to develop the </w:t>
      </w:r>
      <w:r w:rsidRPr="00ED4311">
        <w:rPr>
          <w:rStyle w:val="Emphasis"/>
        </w:rPr>
        <w:t>N</w:t>
      </w:r>
      <w:r w:rsidRPr="00ED4311">
        <w:rPr>
          <w:rStyle w:val="StyleUnderline"/>
        </w:rPr>
        <w:t xml:space="preserve">orthern </w:t>
      </w:r>
      <w:r w:rsidRPr="00ED4311">
        <w:rPr>
          <w:rStyle w:val="Emphasis"/>
        </w:rPr>
        <w:t>S</w:t>
      </w:r>
      <w:r w:rsidRPr="00ED4311">
        <w:rPr>
          <w:rStyle w:val="StyleUnderline"/>
        </w:rPr>
        <w:t xml:space="preserve">ea </w:t>
      </w:r>
      <w:r w:rsidRPr="00ED4311">
        <w:rPr>
          <w:rStyle w:val="Emphasis"/>
        </w:rPr>
        <w:t>R</w:t>
      </w:r>
      <w:r w:rsidRPr="00ED4311">
        <w:rPr>
          <w:rStyle w:val="StyleUnderline"/>
        </w:rPr>
        <w:t xml:space="preserve">oute and overcome the </w:t>
      </w:r>
      <w:r w:rsidRPr="00ED4311">
        <w:rPr>
          <w:rStyle w:val="Emphasis"/>
        </w:rPr>
        <w:t>difficulties</w:t>
      </w:r>
      <w:r w:rsidRPr="00ED4311">
        <w:rPr>
          <w:rStyle w:val="StyleUnderline"/>
        </w:rPr>
        <w:t xml:space="preserve"> posed by Western </w:t>
      </w:r>
      <w:r w:rsidRPr="00ED4311">
        <w:rPr>
          <w:rStyle w:val="Emphasis"/>
        </w:rPr>
        <w:t>sanctions</w:t>
      </w:r>
      <w:r w:rsidRPr="00ED4311">
        <w:rPr>
          <w:sz w:val="16"/>
        </w:rPr>
        <w:t xml:space="preserve">. This will bolster India-Russia ties and </w:t>
      </w:r>
      <w:r w:rsidRPr="00ED4311">
        <w:rPr>
          <w:rStyle w:val="StyleUnderline"/>
        </w:rPr>
        <w:t xml:space="preserve">position India as a </w:t>
      </w:r>
      <w:r w:rsidRPr="00ED4311">
        <w:rPr>
          <w:rStyle w:val="Emphasis"/>
        </w:rPr>
        <w:t>major actor</w:t>
      </w:r>
      <w:r w:rsidRPr="00ED4311">
        <w:rPr>
          <w:rStyle w:val="StyleUnderline"/>
        </w:rPr>
        <w:t xml:space="preserve"> in the affairs of the Arctic region</w:t>
      </w:r>
      <w:r w:rsidRPr="00ED4311">
        <w:rPr>
          <w:sz w:val="16"/>
        </w:rPr>
        <w:t>.</w:t>
      </w:r>
    </w:p>
    <w:p w14:paraId="416EA6D8" w14:textId="77777777" w:rsidR="0069550C" w:rsidRPr="00ED4311" w:rsidRDefault="0069550C" w:rsidP="0069550C">
      <w:pPr>
        <w:rPr>
          <w:sz w:val="16"/>
        </w:rPr>
      </w:pPr>
      <w:r w:rsidRPr="00ED4311">
        <w:rPr>
          <w:rStyle w:val="Emphasis"/>
        </w:rPr>
        <w:t>Indian Government</w:t>
      </w:r>
      <w:r w:rsidRPr="00ED4311">
        <w:rPr>
          <w:rStyle w:val="StyleUnderline"/>
        </w:rPr>
        <w:t xml:space="preserve"> is in talks with two shipbuilders, a </w:t>
      </w:r>
      <w:r w:rsidRPr="00ED4311">
        <w:rPr>
          <w:rStyle w:val="Emphasis"/>
        </w:rPr>
        <w:t>state-owned</w:t>
      </w:r>
      <w:r w:rsidRPr="00ED4311">
        <w:rPr>
          <w:rStyle w:val="StyleUnderline"/>
        </w:rPr>
        <w:t xml:space="preserve"> and </w:t>
      </w:r>
      <w:r w:rsidRPr="00ED4311">
        <w:rPr>
          <w:rStyle w:val="Emphasis"/>
        </w:rPr>
        <w:t>another private</w:t>
      </w:r>
      <w:r w:rsidRPr="00ED4311">
        <w:rPr>
          <w:rStyle w:val="StyleUnderline"/>
        </w:rPr>
        <w:t xml:space="preserve"> to build </w:t>
      </w:r>
      <w:r w:rsidRPr="00ED4311">
        <w:rPr>
          <w:rStyle w:val="Emphasis"/>
        </w:rPr>
        <w:t>4 non-nuclear icebreaker</w:t>
      </w:r>
      <w:r w:rsidRPr="00ED4311">
        <w:rPr>
          <w:rStyle w:val="StyleUnderline"/>
        </w:rPr>
        <w:t xml:space="preserve"> ships</w:t>
      </w:r>
      <w:r w:rsidRPr="00ED4311">
        <w:rPr>
          <w:sz w:val="16"/>
        </w:rPr>
        <w:t xml:space="preserve"> valued at more than $750 million.</w:t>
      </w:r>
    </w:p>
    <w:p w14:paraId="4D038123" w14:textId="77777777" w:rsidR="0069550C" w:rsidRPr="00ED4311" w:rsidRDefault="0069550C" w:rsidP="0069550C">
      <w:pPr>
        <w:rPr>
          <w:sz w:val="16"/>
        </w:rPr>
      </w:pPr>
      <w:r w:rsidRPr="00ED4311">
        <w:rPr>
          <w:sz w:val="16"/>
        </w:rPr>
        <w:t>This construction program will support Russian Nuclear energy company ROSATOM, while it searches for shipyards in India.</w:t>
      </w:r>
    </w:p>
    <w:p w14:paraId="1A7DFF4C" w14:textId="77777777" w:rsidR="0069550C" w:rsidRPr="00ED4311" w:rsidRDefault="0069550C" w:rsidP="0069550C">
      <w:pPr>
        <w:rPr>
          <w:sz w:val="16"/>
        </w:rPr>
      </w:pPr>
      <w:r w:rsidRPr="00ED4311">
        <w:rPr>
          <w:sz w:val="16"/>
        </w:rPr>
        <w:t xml:space="preserve">In 2023, Russia discussed India’s proposal for joint production of non-nuclear icebreakers in India, per Russian Minister Alexey </w:t>
      </w:r>
      <w:proofErr w:type="spellStart"/>
      <w:r w:rsidRPr="00ED4311">
        <w:rPr>
          <w:sz w:val="16"/>
        </w:rPr>
        <w:t>Chekunkov</w:t>
      </w:r>
      <w:proofErr w:type="spellEnd"/>
      <w:r w:rsidRPr="00ED4311">
        <w:rPr>
          <w:sz w:val="16"/>
        </w:rPr>
        <w:t>.</w:t>
      </w:r>
    </w:p>
    <w:p w14:paraId="6EB7C971" w14:textId="77777777" w:rsidR="0069550C" w:rsidRPr="00ED4311" w:rsidRDefault="0069550C" w:rsidP="0069550C">
      <w:pPr>
        <w:rPr>
          <w:sz w:val="16"/>
        </w:rPr>
      </w:pPr>
      <w:r w:rsidRPr="00ED4311">
        <w:rPr>
          <w:sz w:val="16"/>
        </w:rPr>
        <w:t>This news came after Russian discussions with an Indian business delegation which attended the Eastern Economic Forum in Vladivostok.</w:t>
      </w:r>
    </w:p>
    <w:p w14:paraId="1BB7F528" w14:textId="77777777" w:rsidR="0069550C" w:rsidRPr="00ED4311" w:rsidRDefault="0069550C" w:rsidP="0069550C">
      <w:pPr>
        <w:rPr>
          <w:sz w:val="16"/>
        </w:rPr>
      </w:pPr>
      <w:r w:rsidRPr="00ED4311">
        <w:rPr>
          <w:sz w:val="16"/>
        </w:rPr>
        <w:t xml:space="preserve">Both nations decided to enhance cooperation in the Russian Arctic and develop the Northern Sea Route as an important transit </w:t>
      </w:r>
      <w:proofErr w:type="spellStart"/>
      <w:r w:rsidRPr="00ED4311">
        <w:rPr>
          <w:sz w:val="16"/>
        </w:rPr>
        <w:t>centre</w:t>
      </w:r>
      <w:proofErr w:type="spellEnd"/>
      <w:r w:rsidRPr="00ED4311">
        <w:rPr>
          <w:sz w:val="16"/>
        </w:rPr>
        <w:t>.</w:t>
      </w:r>
    </w:p>
    <w:p w14:paraId="7B44B1CE" w14:textId="77777777" w:rsidR="0069550C" w:rsidRPr="00ED4311" w:rsidRDefault="0069550C" w:rsidP="0069550C">
      <w:pPr>
        <w:rPr>
          <w:sz w:val="16"/>
        </w:rPr>
      </w:pPr>
      <w:r w:rsidRPr="00ED4311">
        <w:rPr>
          <w:sz w:val="16"/>
        </w:rPr>
        <w:t xml:space="preserve">Russia sees the Northern Sea Route as an alternative route which will decrease sailing times and reduce costs. Compared to the Suez Canal route, it offers faster transit between North Europe and East Asia. By 2030, Russia plans to ship 150 million </w:t>
      </w:r>
      <w:proofErr w:type="spellStart"/>
      <w:r w:rsidRPr="00ED4311">
        <w:rPr>
          <w:sz w:val="16"/>
        </w:rPr>
        <w:t>tonnes</w:t>
      </w:r>
      <w:proofErr w:type="spellEnd"/>
      <w:r w:rsidRPr="00ED4311">
        <w:rPr>
          <w:sz w:val="16"/>
        </w:rPr>
        <w:t xml:space="preserve"> of crude oil, coal, LNG </w:t>
      </w:r>
      <w:proofErr w:type="spellStart"/>
      <w:r w:rsidRPr="00ED4311">
        <w:rPr>
          <w:sz w:val="16"/>
        </w:rPr>
        <w:t>etc</w:t>
      </w:r>
      <w:proofErr w:type="spellEnd"/>
      <w:r w:rsidRPr="00ED4311">
        <w:rPr>
          <w:sz w:val="16"/>
        </w:rPr>
        <w:t xml:space="preserve"> through this route.</w:t>
      </w:r>
    </w:p>
    <w:p w14:paraId="15662778" w14:textId="77777777" w:rsidR="0069550C" w:rsidRPr="00ED4311" w:rsidRDefault="0069550C" w:rsidP="0069550C">
      <w:pPr>
        <w:rPr>
          <w:sz w:val="16"/>
        </w:rPr>
      </w:pPr>
      <w:r w:rsidRPr="00ED4311">
        <w:rPr>
          <w:sz w:val="16"/>
        </w:rPr>
        <w:lastRenderedPageBreak/>
        <w:t xml:space="preserve">It involves deploying more than 50 icebreakers and ice-class ships and constructing new ports, terminals and emergency response ships which will </w:t>
      </w:r>
      <w:proofErr w:type="spellStart"/>
      <w:r w:rsidRPr="00ED4311">
        <w:rPr>
          <w:sz w:val="16"/>
        </w:rPr>
        <w:t>ply</w:t>
      </w:r>
      <w:proofErr w:type="spellEnd"/>
      <w:r w:rsidRPr="00ED4311">
        <w:rPr>
          <w:sz w:val="16"/>
        </w:rPr>
        <w:t xml:space="preserve"> this route.</w:t>
      </w:r>
    </w:p>
    <w:p w14:paraId="0B04F559" w14:textId="77777777" w:rsidR="0069550C" w:rsidRPr="00ED4311" w:rsidRDefault="0069550C" w:rsidP="0069550C">
      <w:pPr>
        <w:rPr>
          <w:sz w:val="16"/>
        </w:rPr>
      </w:pPr>
      <w:r w:rsidRPr="00ED4311">
        <w:rPr>
          <w:sz w:val="16"/>
        </w:rPr>
        <w:t>Indian PM Narendra Modi met Russian President Vladimir Putin in July 2024 during his 2-day visit to Moscow where the two leaders discussed collaborating across sectors, including shipbuilding.</w:t>
      </w:r>
    </w:p>
    <w:p w14:paraId="58450723" w14:textId="77777777" w:rsidR="0069550C" w:rsidRPr="00ED4311" w:rsidRDefault="0069550C" w:rsidP="0069550C">
      <w:pPr>
        <w:rPr>
          <w:sz w:val="16"/>
        </w:rPr>
      </w:pPr>
      <w:r w:rsidRPr="00ED4311">
        <w:rPr>
          <w:sz w:val="16"/>
        </w:rPr>
        <w:t>This will be achieved by establishing a joint working body within the IRIGC-TEC.</w:t>
      </w:r>
    </w:p>
    <w:p w14:paraId="6B2F9F35" w14:textId="77777777" w:rsidR="0069550C" w:rsidRPr="00ED4311" w:rsidRDefault="0069550C" w:rsidP="0069550C">
      <w:pPr>
        <w:rPr>
          <w:sz w:val="16"/>
        </w:rPr>
      </w:pPr>
      <w:r w:rsidRPr="00ED4311">
        <w:rPr>
          <w:rStyle w:val="StyleUnderline"/>
        </w:rPr>
        <w:t xml:space="preserve">ROSATOM and Indian partners also discussed ways to develop the </w:t>
      </w:r>
      <w:r w:rsidRPr="00ED4311">
        <w:rPr>
          <w:rStyle w:val="Emphasis"/>
        </w:rPr>
        <w:t>potential</w:t>
      </w:r>
      <w:r w:rsidRPr="00ED4311">
        <w:rPr>
          <w:rStyle w:val="StyleUnderline"/>
        </w:rPr>
        <w:t xml:space="preserve"> of the </w:t>
      </w:r>
      <w:r w:rsidRPr="00ED4311">
        <w:rPr>
          <w:rStyle w:val="Emphasis"/>
        </w:rPr>
        <w:t>N</w:t>
      </w:r>
      <w:r w:rsidRPr="00ED4311">
        <w:rPr>
          <w:rStyle w:val="StyleUnderline"/>
        </w:rPr>
        <w:t xml:space="preserve">orthern </w:t>
      </w:r>
      <w:r w:rsidRPr="00ED4311">
        <w:rPr>
          <w:rStyle w:val="Emphasis"/>
        </w:rPr>
        <w:t>S</w:t>
      </w:r>
      <w:r w:rsidRPr="00ED4311">
        <w:rPr>
          <w:rStyle w:val="StyleUnderline"/>
        </w:rPr>
        <w:t xml:space="preserve">ea </w:t>
      </w:r>
      <w:r w:rsidRPr="00ED4311">
        <w:rPr>
          <w:rStyle w:val="Emphasis"/>
        </w:rPr>
        <w:t>R</w:t>
      </w:r>
      <w:r w:rsidRPr="00ED4311">
        <w:rPr>
          <w:rStyle w:val="StyleUnderline"/>
        </w:rPr>
        <w:t xml:space="preserve">oute that extends from </w:t>
      </w:r>
      <w:r w:rsidRPr="00ED4311">
        <w:rPr>
          <w:rStyle w:val="Emphasis"/>
        </w:rPr>
        <w:t>Murmansk</w:t>
      </w:r>
      <w:r w:rsidRPr="00ED4311">
        <w:rPr>
          <w:rStyle w:val="StyleUnderline"/>
        </w:rPr>
        <w:t xml:space="preserve"> close to the Russian border with Norway</w:t>
      </w:r>
      <w:r w:rsidRPr="00ED4311">
        <w:rPr>
          <w:sz w:val="16"/>
        </w:rPr>
        <w:t>, to the Bering Strait close to Alaska.</w:t>
      </w:r>
    </w:p>
    <w:p w14:paraId="1CFB97C3" w14:textId="77777777" w:rsidR="0069550C" w:rsidRPr="00ED4311" w:rsidRDefault="0069550C" w:rsidP="0069550C">
      <w:pPr>
        <w:rPr>
          <w:sz w:val="16"/>
        </w:rPr>
      </w:pPr>
      <w:r w:rsidRPr="00ED4311">
        <w:rPr>
          <w:sz w:val="16"/>
        </w:rPr>
        <w:t xml:space="preserve">ROSATOM wants to build 4 non-nuclear icebreakers in </w:t>
      </w:r>
      <w:proofErr w:type="gramStart"/>
      <w:r w:rsidRPr="00ED4311">
        <w:rPr>
          <w:sz w:val="16"/>
        </w:rPr>
        <w:t>India</w:t>
      </w:r>
      <w:proofErr w:type="gramEnd"/>
      <w:r w:rsidRPr="00ED4311">
        <w:rPr>
          <w:sz w:val="16"/>
        </w:rPr>
        <w:t xml:space="preserve"> and the order is being </w:t>
      </w:r>
      <w:proofErr w:type="spellStart"/>
      <w:r w:rsidRPr="00ED4311">
        <w:rPr>
          <w:sz w:val="16"/>
        </w:rPr>
        <w:t>finalised</w:t>
      </w:r>
      <w:proofErr w:type="spellEnd"/>
      <w:r w:rsidRPr="00ED4311">
        <w:rPr>
          <w:sz w:val="16"/>
        </w:rPr>
        <w:t>. An official stated that both countries also plan on an MOU for shipbuilding and repairs of Russian ships in Indian shipyards along with training of Indian Seafarers in polar waters.</w:t>
      </w:r>
    </w:p>
    <w:p w14:paraId="7AF9CFB4" w14:textId="77777777" w:rsidR="0069550C" w:rsidRPr="00ED4311" w:rsidRDefault="0069550C" w:rsidP="0069550C">
      <w:pPr>
        <w:rPr>
          <w:sz w:val="16"/>
        </w:rPr>
      </w:pPr>
      <w:r w:rsidRPr="00ED4311">
        <w:rPr>
          <w:sz w:val="16"/>
        </w:rPr>
        <w:t>For this purpose, the Russian Direct Investment Fund (RDIF) and India’s Enso Group have partnered for joint investments of around $225 million for developing shipbuilding infrastructure.</w:t>
      </w:r>
    </w:p>
    <w:p w14:paraId="5CA2319D" w14:textId="77777777" w:rsidR="0069550C" w:rsidRPr="00ED4311" w:rsidRDefault="0069550C" w:rsidP="0069550C">
      <w:pPr>
        <w:rPr>
          <w:sz w:val="16"/>
        </w:rPr>
      </w:pPr>
      <w:r w:rsidRPr="00ED4311">
        <w:rPr>
          <w:sz w:val="16"/>
        </w:rPr>
        <w:t xml:space="preserve">Another reason why </w:t>
      </w:r>
      <w:r w:rsidRPr="00ED4311">
        <w:rPr>
          <w:rStyle w:val="StyleUnderline"/>
        </w:rPr>
        <w:t xml:space="preserve">Russia chose India is because </w:t>
      </w:r>
      <w:r w:rsidRPr="00ED4311">
        <w:rPr>
          <w:rStyle w:val="Emphasis"/>
        </w:rPr>
        <w:t>European shipyards</w:t>
      </w:r>
      <w:r w:rsidRPr="00ED4311">
        <w:rPr>
          <w:rStyle w:val="StyleUnderline"/>
        </w:rPr>
        <w:t xml:space="preserve"> cannot cater to the order while </w:t>
      </w:r>
      <w:r w:rsidRPr="00ED4311">
        <w:rPr>
          <w:rStyle w:val="Emphasis"/>
        </w:rPr>
        <w:t>Chinese</w:t>
      </w:r>
      <w:r w:rsidRPr="00ED4311">
        <w:rPr>
          <w:rStyle w:val="StyleUnderline"/>
        </w:rPr>
        <w:t xml:space="preserve">, </w:t>
      </w:r>
      <w:r w:rsidRPr="00ED4311">
        <w:rPr>
          <w:rStyle w:val="Emphasis"/>
        </w:rPr>
        <w:t>Korean</w:t>
      </w:r>
      <w:r w:rsidRPr="00ED4311">
        <w:rPr>
          <w:rStyle w:val="StyleUnderline"/>
        </w:rPr>
        <w:t xml:space="preserve"> and </w:t>
      </w:r>
      <w:r w:rsidRPr="00ED4311">
        <w:rPr>
          <w:rStyle w:val="Emphasis"/>
        </w:rPr>
        <w:t>Japanese</w:t>
      </w:r>
      <w:r w:rsidRPr="00ED4311">
        <w:rPr>
          <w:rStyle w:val="StyleUnderline"/>
        </w:rPr>
        <w:t xml:space="preserve"> shipyards are </w:t>
      </w:r>
      <w:r w:rsidRPr="00ED4311">
        <w:rPr>
          <w:rStyle w:val="Emphasis"/>
        </w:rPr>
        <w:t>completely booked</w:t>
      </w:r>
      <w:r w:rsidRPr="00ED4311">
        <w:rPr>
          <w:rStyle w:val="StyleUnderline"/>
        </w:rPr>
        <w:t xml:space="preserve"> till 2028</w:t>
      </w:r>
      <w:r w:rsidRPr="00ED4311">
        <w:rPr>
          <w:sz w:val="16"/>
        </w:rPr>
        <w:t>. Russia also sees India as a trustworthy partner with which it has always shared amicable relations.</w:t>
      </w:r>
    </w:p>
    <w:p w14:paraId="55562C60" w14:textId="77777777" w:rsidR="0069550C" w:rsidRPr="00ED4311" w:rsidRDefault="0069550C" w:rsidP="0069550C">
      <w:pPr>
        <w:rPr>
          <w:sz w:val="16"/>
        </w:rPr>
      </w:pPr>
      <w:r w:rsidRPr="00ED4311">
        <w:rPr>
          <w:sz w:val="16"/>
        </w:rPr>
        <w:t xml:space="preserve">Russian delegation and ROSATOM officials reached Indian Shipyards to assess their infrastructure and capacity. </w:t>
      </w:r>
      <w:r w:rsidRPr="00ED4311">
        <w:rPr>
          <w:rStyle w:val="StyleUnderline"/>
        </w:rPr>
        <w:t xml:space="preserve">The only concern is the type of steel needed for </w:t>
      </w:r>
      <w:r w:rsidRPr="00ED4311">
        <w:rPr>
          <w:rStyle w:val="Emphasis"/>
        </w:rPr>
        <w:t>construction</w:t>
      </w:r>
      <w:r w:rsidRPr="00ED4311">
        <w:rPr>
          <w:rStyle w:val="StyleUnderline"/>
        </w:rPr>
        <w:t xml:space="preserve"> and </w:t>
      </w:r>
      <w:r w:rsidRPr="00ED4311">
        <w:rPr>
          <w:rStyle w:val="Emphasis"/>
        </w:rPr>
        <w:t>sourcing</w:t>
      </w:r>
      <w:r w:rsidRPr="00ED4311">
        <w:rPr>
          <w:rStyle w:val="StyleUnderline"/>
        </w:rPr>
        <w:t xml:space="preserve"> the engines for the </w:t>
      </w:r>
      <w:r w:rsidRPr="00ED4311">
        <w:rPr>
          <w:rStyle w:val="Emphasis"/>
        </w:rPr>
        <w:t>vessels</w:t>
      </w:r>
      <w:r w:rsidRPr="00ED4311">
        <w:rPr>
          <w:sz w:val="16"/>
        </w:rPr>
        <w:t>.</w:t>
      </w:r>
    </w:p>
    <w:p w14:paraId="65F13EA2" w14:textId="77777777" w:rsidR="0069550C" w:rsidRPr="00ED4311" w:rsidRDefault="0069550C" w:rsidP="0069550C">
      <w:pPr>
        <w:rPr>
          <w:sz w:val="16"/>
        </w:rPr>
      </w:pPr>
      <w:r w:rsidRPr="00ED4311">
        <w:rPr>
          <w:rStyle w:val="StyleUnderline"/>
        </w:rPr>
        <w:t xml:space="preserve">This project is a major milestone in Russia-India relations which will not only </w:t>
      </w:r>
      <w:r w:rsidRPr="00ED4311">
        <w:rPr>
          <w:rStyle w:val="Emphasis"/>
        </w:rPr>
        <w:t>strengthen</w:t>
      </w:r>
      <w:r w:rsidRPr="00ED4311">
        <w:rPr>
          <w:rStyle w:val="StyleUnderline"/>
        </w:rPr>
        <w:t xml:space="preserve"> India’s position in </w:t>
      </w:r>
      <w:r w:rsidRPr="00ED4311">
        <w:rPr>
          <w:rStyle w:val="Emphasis"/>
        </w:rPr>
        <w:t>shipbuilding</w:t>
      </w:r>
      <w:r w:rsidRPr="00ED4311">
        <w:rPr>
          <w:sz w:val="16"/>
        </w:rPr>
        <w:t>. Meanwhile, Russia is also advancing its initiatives regarding arctic routes with China.</w:t>
      </w:r>
    </w:p>
    <w:p w14:paraId="4873F71F" w14:textId="77777777" w:rsidR="0069550C" w:rsidRDefault="0069550C" w:rsidP="002E0B1D"/>
    <w:p w14:paraId="253EEC08" w14:textId="325AD293" w:rsidR="0069550C" w:rsidRDefault="0069550C" w:rsidP="0069550C">
      <w:pPr>
        <w:pStyle w:val="Heading3"/>
      </w:pPr>
      <w:r>
        <w:lastRenderedPageBreak/>
        <w:t xml:space="preserve">    </w:t>
      </w:r>
      <w:proofErr w:type="spellStart"/>
      <w:r>
        <w:t>Exts</w:t>
      </w:r>
      <w:proofErr w:type="spellEnd"/>
      <w:r>
        <w:t xml:space="preserve">. Arctic Key </w:t>
      </w:r>
    </w:p>
    <w:p w14:paraId="372F675E" w14:textId="77777777" w:rsidR="0069550C" w:rsidRPr="00A601A5" w:rsidRDefault="0069550C" w:rsidP="0069550C">
      <w:pPr>
        <w:pStyle w:val="Heading4"/>
      </w:pPr>
      <w:r w:rsidRPr="00A601A5">
        <w:t>Arctic key now</w:t>
      </w:r>
    </w:p>
    <w:p w14:paraId="309D6434" w14:textId="77777777" w:rsidR="0069550C" w:rsidRPr="00A90A26" w:rsidRDefault="0069550C" w:rsidP="0069550C">
      <w:proofErr w:type="spellStart"/>
      <w:r w:rsidRPr="00C40445">
        <w:rPr>
          <w:rStyle w:val="Style13ptBold"/>
        </w:rPr>
        <w:t>Pechko</w:t>
      </w:r>
      <w:proofErr w:type="spellEnd"/>
      <w:r w:rsidRPr="00C40445">
        <w:rPr>
          <w:rStyle w:val="Style13ptBold"/>
        </w:rPr>
        <w:t>, 25</w:t>
      </w:r>
      <w:r w:rsidRPr="0027223E">
        <w:t xml:space="preserve"> [</w:t>
      </w:r>
      <w:r w:rsidRPr="005E23FD">
        <w:t xml:space="preserve">Kiel </w:t>
      </w:r>
      <w:proofErr w:type="spellStart"/>
      <w:r w:rsidRPr="005E23FD">
        <w:t>Pechko</w:t>
      </w:r>
      <w:proofErr w:type="spellEnd"/>
      <w:r w:rsidRPr="005E23FD">
        <w:t xml:space="preserve"> is the founder of The </w:t>
      </w:r>
      <w:proofErr w:type="spellStart"/>
      <w:r w:rsidRPr="005E23FD">
        <w:t>Pechko</w:t>
      </w:r>
      <w:proofErr w:type="spellEnd"/>
      <w:r w:rsidRPr="005E23FD">
        <w:t xml:space="preserve"> Perspective, providing thoughtful insights on international relations, security policy, and the ramifications of disinformation. He holds a Master of Arts in Diplomacy and International Relations from Seton Hall University, complemented by a Graduate Certificate in Homeland Security from Pennsylvania State University. </w:t>
      </w:r>
      <w:r w:rsidRPr="0027223E">
        <w:t xml:space="preserve">"Rising Tensions and Shifting Strategies: The Evolving Dynamics of US Grand Strategy in the Arctic" Arctic Institute - Center for Circumpolar Security Studies, 1-7-2025 </w:t>
      </w:r>
      <w:r>
        <w:t xml:space="preserve">Accessed 7-5-2025 </w:t>
      </w:r>
      <w:r w:rsidRPr="0027223E">
        <w:t>https://www.thearcticinstitute.org/rising-tensions-shifting-strategies-evolving-dynamics-us-grand-strategy-arctic/]</w:t>
      </w:r>
    </w:p>
    <w:p w14:paraId="2119FDAD" w14:textId="77777777" w:rsidR="0069550C" w:rsidRPr="00A90A26" w:rsidRDefault="0069550C" w:rsidP="0069550C">
      <w:pPr>
        <w:rPr>
          <w:u w:val="single"/>
        </w:rPr>
      </w:pPr>
      <w:r w:rsidRPr="00A90A26">
        <w:rPr>
          <w:sz w:val="16"/>
        </w:rPr>
        <w:t>The Arctic, often associated with serene landscapes and wildlife, is not just a picturesque region but a strategically important area shaped by environmental, political, economic, and military forces. During the Cold War, it was a battleground between the United States (US), the North Atlantic Treaty Organization (NATO), and the Union of Soviet Socialist Republics (USSR). Post-Cold War, Arctic nations sought to preserve it as a zone of cooperation.</w:t>
      </w:r>
      <w:r w:rsidRPr="00A90A26">
        <w:rPr>
          <w:sz w:val="16"/>
          <w:vertAlign w:val="superscript"/>
        </w:rPr>
        <w:t>1)</w:t>
      </w:r>
      <w:r w:rsidRPr="00A90A26">
        <w:rPr>
          <w:sz w:val="16"/>
        </w:rPr>
        <w:t> </w:t>
      </w:r>
      <w:r w:rsidRPr="00A90A26">
        <w:rPr>
          <w:u w:val="single"/>
        </w:rPr>
        <w:t>However, the strategic competition among the US, Russia, and the People’s Republic of China (PRC) has significantly elevated its geopolitical importance</w:t>
      </w:r>
      <w:r w:rsidRPr="00A90A26">
        <w:rPr>
          <w:sz w:val="16"/>
        </w:rPr>
        <w:t xml:space="preserve"> in the past decade. The </w:t>
      </w:r>
      <w:r w:rsidRPr="00A90A26">
        <w:rPr>
          <w:u w:val="single"/>
        </w:rPr>
        <w:t>military advancements of Russia and PRC, in contrast to slower efforts by the US and NATO, have turned the Arctic into a critical focus for security, resource access, and control over emerging shipping routes.</w:t>
      </w:r>
    </w:p>
    <w:p w14:paraId="7D25A711" w14:textId="77777777" w:rsidR="0069550C" w:rsidRPr="00A90A26" w:rsidRDefault="0069550C" w:rsidP="0069550C">
      <w:pPr>
        <w:rPr>
          <w:sz w:val="16"/>
        </w:rPr>
      </w:pPr>
      <w:r w:rsidRPr="00A90A26">
        <w:rPr>
          <w:sz w:val="16"/>
        </w:rPr>
        <w:t>In 2009, global interest in the Arctic surged when the US Geological Survey estimated the Arctic held 13 percent of the world’s undiscovered oil and 30 percent of the world’s natural gas.</w:t>
      </w:r>
      <w:r w:rsidRPr="00A90A26">
        <w:rPr>
          <w:sz w:val="16"/>
          <w:vertAlign w:val="superscript"/>
        </w:rPr>
        <w:t>2)</w:t>
      </w:r>
      <w:r w:rsidRPr="00A90A26">
        <w:rPr>
          <w:sz w:val="16"/>
        </w:rPr>
        <w:t xml:space="preserve"> That same year, the US hosted the Arctic Council Ministerial Meeting to reaffirm cooperation. When </w:t>
      </w:r>
      <w:r w:rsidRPr="00A90A26">
        <w:rPr>
          <w:u w:val="single"/>
        </w:rPr>
        <w:t>Russia asserted its claims over arctic territory, the tone shifted from collaboration to competition</w:t>
      </w:r>
      <w:r w:rsidRPr="00A90A26">
        <w:rPr>
          <w:sz w:val="16"/>
        </w:rPr>
        <w:t>. Russia’s tenor was not unprecedented; in 2007, Russian submarines planted a Russian flag on the North Pole, proclaiming, “The Arctic is Russian.”</w:t>
      </w:r>
      <w:r w:rsidRPr="00A90A26">
        <w:rPr>
          <w:sz w:val="16"/>
          <w:vertAlign w:val="superscript"/>
        </w:rPr>
        <w:t>3)</w:t>
      </w:r>
    </w:p>
    <w:p w14:paraId="2887337C" w14:textId="77777777" w:rsidR="0069550C" w:rsidRPr="00A90A26" w:rsidRDefault="0069550C" w:rsidP="0069550C">
      <w:pPr>
        <w:rPr>
          <w:sz w:val="16"/>
        </w:rPr>
      </w:pPr>
      <w:r w:rsidRPr="00A90A26">
        <w:rPr>
          <w:sz w:val="16"/>
        </w:rPr>
        <w:t>The 2013 launch of the US National Strategy for the Arctic Region set the stage for today’s geopolitical landscape. By 2022, Russian militarism and PRC’s ‘Polar Silk Road’ ambitions prompted the US to update its Arctic strategy, emphasizing military readiness, infrastructure, and NATO collaboration.</w:t>
      </w:r>
      <w:r w:rsidRPr="00A90A26">
        <w:rPr>
          <w:sz w:val="16"/>
          <w:vertAlign w:val="superscript"/>
        </w:rPr>
        <w:t>4)</w:t>
      </w:r>
      <w:r w:rsidRPr="00A90A26">
        <w:rPr>
          <w:sz w:val="16"/>
        </w:rPr>
        <w:t> The Biden administration further prioritized investments in icebreakers, climate action, and Indigenous involvement, striking a delicate balance between national security and sustainable development in this increasingly contested region.</w:t>
      </w:r>
      <w:r w:rsidRPr="00A90A26">
        <w:rPr>
          <w:sz w:val="16"/>
          <w:vertAlign w:val="superscript"/>
        </w:rPr>
        <w:t>5)</w:t>
      </w:r>
    </w:p>
    <w:p w14:paraId="65CEDCB5" w14:textId="77777777" w:rsidR="0069550C" w:rsidRPr="00A90A26" w:rsidRDefault="0069550C" w:rsidP="0069550C">
      <w:pPr>
        <w:rPr>
          <w:sz w:val="16"/>
        </w:rPr>
      </w:pPr>
      <w:r w:rsidRPr="00A90A26">
        <w:rPr>
          <w:sz w:val="16"/>
        </w:rPr>
        <w:t>Background</w:t>
      </w:r>
    </w:p>
    <w:p w14:paraId="4BF60297" w14:textId="77777777" w:rsidR="0069550C" w:rsidRPr="00A90A26" w:rsidRDefault="0069550C" w:rsidP="0069550C">
      <w:pPr>
        <w:rPr>
          <w:sz w:val="16"/>
        </w:rPr>
      </w:pPr>
      <w:r w:rsidRPr="00A90A26">
        <w:rPr>
          <w:sz w:val="16"/>
        </w:rPr>
        <w:t>Since 2009, the US has issued several Arctic policy documents. The 2009 Arctic Region Policy Directive marked a significant shift in US assessment by recognizing the Arctic’s importance, particularly in terms of energy and security.</w:t>
      </w:r>
      <w:r w:rsidRPr="00A90A26">
        <w:rPr>
          <w:sz w:val="16"/>
          <w:vertAlign w:val="superscript"/>
        </w:rPr>
        <w:t>6)</w:t>
      </w:r>
      <w:r w:rsidRPr="00A90A26">
        <w:rPr>
          <w:sz w:val="16"/>
        </w:rPr>
        <w:t> The 2013 National Strategy for the Arctic Region highlighted energy and US security, environmental preservation, freedom of navigation, access to resources, commerce protection, and peaceful resolution.</w:t>
      </w:r>
      <w:r w:rsidRPr="00A90A26">
        <w:rPr>
          <w:sz w:val="16"/>
          <w:vertAlign w:val="superscript"/>
        </w:rPr>
        <w:t>7)</w:t>
      </w:r>
    </w:p>
    <w:p w14:paraId="37CE37D8" w14:textId="77777777" w:rsidR="0069550C" w:rsidRPr="00A90A26" w:rsidRDefault="0069550C" w:rsidP="0069550C">
      <w:pPr>
        <w:rPr>
          <w:sz w:val="16"/>
        </w:rPr>
      </w:pPr>
      <w:r w:rsidRPr="00A90A26">
        <w:rPr>
          <w:sz w:val="16"/>
        </w:rPr>
        <w:t xml:space="preserve">The 2022 National Strategy for the Arctic Region was more urgent. Marie-Anne </w:t>
      </w:r>
      <w:proofErr w:type="spellStart"/>
      <w:r w:rsidRPr="00A90A26">
        <w:rPr>
          <w:sz w:val="16"/>
        </w:rPr>
        <w:t>Coninsx</w:t>
      </w:r>
      <w:proofErr w:type="spellEnd"/>
      <w:r w:rsidRPr="00A90A26">
        <w:rPr>
          <w:sz w:val="16"/>
        </w:rPr>
        <w:t>, a senior fellow at the Egmont Institute and former EU Ambassador (Arctic), noted that in prior years, US Arctic commitment was “not high on the US Federal Agenda.”</w:t>
      </w:r>
      <w:r w:rsidRPr="00A90A26">
        <w:rPr>
          <w:sz w:val="16"/>
          <w:vertAlign w:val="superscript"/>
        </w:rPr>
        <w:t>8)</w:t>
      </w:r>
      <w:r w:rsidRPr="00A90A26">
        <w:rPr>
          <w:sz w:val="16"/>
        </w:rPr>
        <w:t> The Strategy marked a shift in US policy, acknowledging the Arctic as a critical and addressing challenges that had emerged since 2013. It identified four key Pillars: security, climate change/protection, sustainable development, and international governance.</w:t>
      </w:r>
      <w:r w:rsidRPr="00A90A26">
        <w:rPr>
          <w:sz w:val="16"/>
          <w:vertAlign w:val="superscript"/>
        </w:rPr>
        <w:t>9)</w:t>
      </w:r>
      <w:r w:rsidRPr="00A90A26">
        <w:rPr>
          <w:sz w:val="16"/>
        </w:rPr>
        <w:t> The strategy emphasized climate change and investing in sustainable development while increasing capabilities to prevent threats to the US and its allies.</w:t>
      </w:r>
      <w:r w:rsidRPr="00A90A26">
        <w:rPr>
          <w:sz w:val="16"/>
          <w:vertAlign w:val="superscript"/>
        </w:rPr>
        <w:t>10)</w:t>
      </w:r>
      <w:r w:rsidRPr="00A90A26">
        <w:rPr>
          <w:sz w:val="16"/>
        </w:rPr>
        <w:t> Furthermore, it recognized the heightened strategic competition in the Arctic, exacerbated by Russia’s invasion of Ukraine.</w:t>
      </w:r>
      <w:r w:rsidRPr="00A90A26">
        <w:rPr>
          <w:sz w:val="16"/>
          <w:vertAlign w:val="superscript"/>
        </w:rPr>
        <w:t>11)</w:t>
      </w:r>
      <w:r w:rsidRPr="00A90A26">
        <w:rPr>
          <w:sz w:val="16"/>
        </w:rPr>
        <w:t> In 2023, US Army General VanHerck advocated to Congress the urgent need for a focused Arctic Strategy, enhanced domain awareness, and the creation of a comprehensive defense framework as these challenges were being driven further by advancing climate change and rising security challenges.</w:t>
      </w:r>
      <w:r w:rsidRPr="00A90A26">
        <w:rPr>
          <w:sz w:val="16"/>
          <w:vertAlign w:val="superscript"/>
        </w:rPr>
        <w:t>12)</w:t>
      </w:r>
    </w:p>
    <w:p w14:paraId="7D411CE7" w14:textId="77777777" w:rsidR="0069550C" w:rsidRPr="00A90A26" w:rsidRDefault="0069550C" w:rsidP="0069550C">
      <w:pPr>
        <w:rPr>
          <w:sz w:val="16"/>
        </w:rPr>
      </w:pPr>
      <w:r w:rsidRPr="00A90A26">
        <w:rPr>
          <w:sz w:val="16"/>
        </w:rPr>
        <w:t xml:space="preserve">The 2024 Department of Defense (DoD) Arctic Strategy further recognizes </w:t>
      </w:r>
      <w:r w:rsidRPr="00A90A26">
        <w:rPr>
          <w:u w:val="single"/>
        </w:rPr>
        <w:t>the Arctic’s growing importance due to climate change, geopolitical shifts, and increasing great-power competition</w:t>
      </w:r>
      <w:r w:rsidRPr="00A90A26">
        <w:rPr>
          <w:sz w:val="16"/>
        </w:rPr>
        <w:t xml:space="preserve"> and </w:t>
      </w:r>
      <w:r w:rsidRPr="00A90A26">
        <w:rPr>
          <w:u w:val="single"/>
        </w:rPr>
        <w:t xml:space="preserve">directs the DoD to </w:t>
      </w:r>
      <w:r w:rsidRPr="00A90A26">
        <w:rPr>
          <w:sz w:val="16"/>
        </w:rPr>
        <w:t xml:space="preserve">“enhance its Arctic capabilities, </w:t>
      </w:r>
      <w:r w:rsidRPr="00A90A26">
        <w:rPr>
          <w:u w:val="single"/>
        </w:rPr>
        <w:t>deepen engagement with Allies and partners</w:t>
      </w:r>
      <w:r w:rsidRPr="00A90A26">
        <w:rPr>
          <w:sz w:val="16"/>
        </w:rPr>
        <w:t>, and exercise our forces to build readiness for operations at high latitudes.”</w:t>
      </w:r>
      <w:r w:rsidRPr="00A90A26">
        <w:rPr>
          <w:sz w:val="16"/>
          <w:vertAlign w:val="superscript"/>
        </w:rPr>
        <w:t>13)</w:t>
      </w:r>
      <w:r w:rsidRPr="00A90A26">
        <w:rPr>
          <w:sz w:val="16"/>
        </w:rPr>
        <w:t> It highlights critical defense objectives, including protecting US sovereignty, maintaining stability, and ensuring the Arctic’s role as a secure avenue for power projection. The 2024 Strategy includes specific initiatives such as enhanced domain awareness; increased communication, intelligence, surveillance, and reconnaissance capabilities; better understanding of cold-weather operations; and conducting key routine training alongside US allies to strengthen joint capabilities.</w:t>
      </w:r>
      <w:r w:rsidRPr="00A90A26">
        <w:rPr>
          <w:sz w:val="16"/>
          <w:vertAlign w:val="superscript"/>
        </w:rPr>
        <w:t>14)</w:t>
      </w:r>
      <w:r w:rsidRPr="00A90A26">
        <w:rPr>
          <w:sz w:val="16"/>
        </w:rPr>
        <w:t xml:space="preserve"> The strategy emphasizes cooperation with, and participation of, Arctic nations and Indigenous communities. It </w:t>
      </w:r>
      <w:r w:rsidRPr="00A90A26">
        <w:rPr>
          <w:sz w:val="16"/>
        </w:rPr>
        <w:lastRenderedPageBreak/>
        <w:t>underscores climate adaptation measures. Through these efforts, the DoD seeks to maintain a “monitor-and-respond” posture, ensuring the Arctic remains peaceful while adapting to dynamic environmental and security conditions.</w:t>
      </w:r>
    </w:p>
    <w:p w14:paraId="45FEB60A" w14:textId="77777777" w:rsidR="0069550C" w:rsidRPr="00A90A26" w:rsidRDefault="0069550C" w:rsidP="0069550C">
      <w:pPr>
        <w:rPr>
          <w:sz w:val="16"/>
        </w:rPr>
      </w:pPr>
      <w:r w:rsidRPr="00A90A26">
        <w:rPr>
          <w:sz w:val="16"/>
        </w:rPr>
        <w:t>Climate change and security</w:t>
      </w:r>
    </w:p>
    <w:p w14:paraId="579A7BAB" w14:textId="77777777" w:rsidR="0069550C" w:rsidRPr="005236FA" w:rsidRDefault="0069550C" w:rsidP="0069550C">
      <w:pPr>
        <w:rPr>
          <w:sz w:val="16"/>
        </w:rPr>
      </w:pPr>
      <w:r w:rsidRPr="00A90A26">
        <w:rPr>
          <w:u w:val="single"/>
        </w:rPr>
        <w:t>Climate change has</w:t>
      </w:r>
      <w:r w:rsidRPr="00A90A26">
        <w:rPr>
          <w:sz w:val="16"/>
        </w:rPr>
        <w:t xml:space="preserve"> rapidly transformed the Arctic, </w:t>
      </w:r>
      <w:r w:rsidRPr="00A90A26">
        <w:rPr>
          <w:u w:val="single"/>
        </w:rPr>
        <w:t>maki</w:t>
      </w:r>
      <w:r w:rsidRPr="00A90A26">
        <w:rPr>
          <w:sz w:val="16"/>
        </w:rPr>
        <w:t xml:space="preserve">ng </w:t>
      </w:r>
      <w:r w:rsidRPr="00A90A26">
        <w:rPr>
          <w:u w:val="single"/>
        </w:rPr>
        <w:t>previously inaccessible areas more available for economic and strategic use. The</w:t>
      </w:r>
      <w:r w:rsidRPr="00A90A26">
        <w:rPr>
          <w:sz w:val="16"/>
        </w:rPr>
        <w:t xml:space="preserve"> North Sea Route (</w:t>
      </w:r>
      <w:r w:rsidRPr="00A90A26">
        <w:rPr>
          <w:u w:val="single"/>
        </w:rPr>
        <w:t>NSR)</w:t>
      </w:r>
      <w:r w:rsidRPr="00A90A26">
        <w:rPr>
          <w:sz w:val="16"/>
        </w:rPr>
        <w:t xml:space="preserve"> and the Northwest Passage </w:t>
      </w:r>
      <w:r w:rsidRPr="00A90A26">
        <w:rPr>
          <w:u w:val="single"/>
        </w:rPr>
        <w:t>(NWP)</w:t>
      </w:r>
      <w:r w:rsidRPr="00A90A26">
        <w:rPr>
          <w:sz w:val="16"/>
        </w:rPr>
        <w:t xml:space="preserve"> </w:t>
      </w:r>
      <w:r w:rsidRPr="00A90A26">
        <w:rPr>
          <w:u w:val="single"/>
        </w:rPr>
        <w:t>could become economically viable by 2023</w:t>
      </w:r>
      <w:r w:rsidRPr="00A90A26">
        <w:rPr>
          <w:sz w:val="16"/>
        </w:rPr>
        <w:t>,</w:t>
      </w:r>
      <w:r w:rsidRPr="00A90A26">
        <w:rPr>
          <w:sz w:val="16"/>
          <w:vertAlign w:val="superscript"/>
        </w:rPr>
        <w:t>15)</w:t>
      </w:r>
      <w:r w:rsidRPr="00A90A26">
        <w:rPr>
          <w:sz w:val="16"/>
        </w:rPr>
        <w:t xml:space="preserve"> potentially diverting traffic from the Suez Canal. </w:t>
      </w:r>
      <w:r w:rsidRPr="00A90A26">
        <w:rPr>
          <w:u w:val="single"/>
        </w:rPr>
        <w:t>As access to critical resources expands, states will shift strategies and intensify competition over the Arctic’s growing economic and military significance. This competition has also been driven by its militarization</w:t>
      </w:r>
      <w:r w:rsidRPr="00A90A26">
        <w:rPr>
          <w:sz w:val="16"/>
        </w:rPr>
        <w:t>.</w:t>
      </w:r>
      <w:r w:rsidRPr="00A90A26">
        <w:rPr>
          <w:sz w:val="16"/>
          <w:vertAlign w:val="superscript"/>
        </w:rPr>
        <w:t>16)</w:t>
      </w:r>
      <w:r w:rsidRPr="00A90A26">
        <w:rPr>
          <w:sz w:val="16"/>
        </w:rPr>
        <w:t xml:space="preserve"> Over the past decade, </w:t>
      </w:r>
      <w:r w:rsidRPr="00A90A26">
        <w:rPr>
          <w:u w:val="single"/>
        </w:rPr>
        <w:t>Russia has modernized its Arctic military bases, deployed defense missiles, and upgraded its submarine fleet while developing fisheries, petroleum, and mineral extraction</w:t>
      </w:r>
      <w:r w:rsidRPr="00A90A26">
        <w:rPr>
          <w:sz w:val="16"/>
        </w:rPr>
        <w:t>.</w:t>
      </w:r>
      <w:r w:rsidRPr="00A90A26">
        <w:rPr>
          <w:sz w:val="16"/>
          <w:vertAlign w:val="superscript"/>
        </w:rPr>
        <w:t>17)</w:t>
      </w:r>
      <w:r w:rsidRPr="00A90A26">
        <w:rPr>
          <w:sz w:val="16"/>
        </w:rPr>
        <w:t> </w:t>
      </w:r>
      <w:r w:rsidRPr="00A90A26">
        <w:rPr>
          <w:u w:val="single"/>
        </w:rPr>
        <w:t>Russia’s restrictive NSR claims have further escalated tensions,</w:t>
      </w:r>
      <w:r w:rsidRPr="00A90A26">
        <w:rPr>
          <w:sz w:val="16"/>
        </w:rPr>
        <w:t xml:space="preserve"> especially following its invasion of Ukraine. Meanwhile, </w:t>
      </w:r>
      <w:r w:rsidRPr="00A90A26">
        <w:rPr>
          <w:u w:val="single"/>
        </w:rPr>
        <w:t xml:space="preserve">PRC </w:t>
      </w:r>
      <w:r w:rsidRPr="00A90A26">
        <w:rPr>
          <w:sz w:val="16"/>
        </w:rPr>
        <w:t xml:space="preserve">signaled growing ambitions having ramped up its Arctic investments, </w:t>
      </w:r>
      <w:r w:rsidRPr="00A90A26">
        <w:rPr>
          <w:u w:val="single"/>
        </w:rPr>
        <w:t>researched military applications, and expanded its icebreaker fleet</w:t>
      </w:r>
      <w:r w:rsidRPr="00A90A26">
        <w:rPr>
          <w:sz w:val="16"/>
        </w:rPr>
        <w:t>.</w:t>
      </w:r>
      <w:r w:rsidRPr="00A90A26">
        <w:rPr>
          <w:sz w:val="16"/>
          <w:vertAlign w:val="superscript"/>
        </w:rPr>
        <w:t>18)</w:t>
      </w:r>
      <w:r w:rsidRPr="00A90A26">
        <w:rPr>
          <w:sz w:val="16"/>
        </w:rPr>
        <w:t> These developments highlight the Arctic’s evolving role in economic opportunity and strategic rivalry, posing significant challenges to US grand strategy.</w:t>
      </w:r>
    </w:p>
    <w:p w14:paraId="64450BF3" w14:textId="77777777" w:rsidR="0069550C" w:rsidRPr="0069550C" w:rsidRDefault="0069550C" w:rsidP="0069550C"/>
    <w:p w14:paraId="01B5E443" w14:textId="6237B839" w:rsidR="00D9413D" w:rsidRPr="00702969" w:rsidRDefault="007A0FC3" w:rsidP="00D9413D">
      <w:pPr>
        <w:pStyle w:val="Heading3"/>
      </w:pPr>
      <w:r>
        <w:lastRenderedPageBreak/>
        <w:t>Impact</w:t>
      </w:r>
      <w:r w:rsidR="00D9413D">
        <w:t>—Warming</w:t>
      </w:r>
      <w:r>
        <w:t xml:space="preserve"> </w:t>
      </w:r>
    </w:p>
    <w:p w14:paraId="3A029E2E" w14:textId="77777777" w:rsidR="00D9413D" w:rsidRPr="008F2DA2" w:rsidRDefault="00D9413D" w:rsidP="00D9413D">
      <w:pPr>
        <w:pStyle w:val="Heading4"/>
      </w:pPr>
      <w:r>
        <w:t xml:space="preserve">U.S. – India cooperation is </w:t>
      </w:r>
      <w:r>
        <w:rPr>
          <w:u w:val="single"/>
        </w:rPr>
        <w:t>key</w:t>
      </w:r>
      <w:r>
        <w:t xml:space="preserve"> to solve </w:t>
      </w:r>
      <w:r>
        <w:rPr>
          <w:u w:val="single"/>
        </w:rPr>
        <w:t>climate change</w:t>
      </w:r>
      <w:r>
        <w:t xml:space="preserve">. </w:t>
      </w:r>
    </w:p>
    <w:p w14:paraId="117B1B44" w14:textId="77777777" w:rsidR="00D9413D" w:rsidRDefault="00D9413D" w:rsidP="00D9413D">
      <w:r w:rsidRPr="00FD0B8E">
        <w:rPr>
          <w:rFonts w:eastAsiaTheme="majorEastAsia" w:cstheme="majorBidi"/>
          <w:b/>
          <w:iCs/>
          <w:sz w:val="26"/>
        </w:rPr>
        <w:t>Bisen 6/25</w:t>
      </w:r>
      <w:r>
        <w:t xml:space="preserve"> </w:t>
      </w:r>
      <w:r w:rsidRPr="009A27FD">
        <w:t>[Anurag Bisen;</w:t>
      </w:r>
      <w:r>
        <w:t xml:space="preserve"> Senior Fellow at </w:t>
      </w:r>
      <w:r w:rsidRPr="00FD0B8E">
        <w:t>the Vivekananda International Foundation,</w:t>
      </w:r>
      <w:r>
        <w:t xml:space="preserve"> an Indian think tank, former submariner for the Indian navy and Special Defense Specialist at India’s National Security Council, focusing on India’s Arctic Policy</w:t>
      </w:r>
      <w:r w:rsidRPr="009A27FD">
        <w:t xml:space="preserve">; 6-10-2025; 'The West should encourage India to become Russia’s Arctic alternative to China; </w:t>
      </w:r>
      <w:proofErr w:type="spellStart"/>
      <w:r w:rsidRPr="009A27FD">
        <w:t>ArcticToday</w:t>
      </w:r>
      <w:proofErr w:type="spellEnd"/>
      <w:r w:rsidRPr="009A27FD">
        <w:t>; https://www.arctictoday.com/the-west-should-encourage-india-to-become-russias-arctic-alternative-to-china/</w:t>
      </w:r>
      <w:r>
        <w:t>;</w:t>
      </w:r>
      <w:r w:rsidRPr="009A27FD">
        <w:t xml:space="preserve"> Accessed 6-27-2025; RS]</w:t>
      </w:r>
    </w:p>
    <w:p w14:paraId="3AD1ADEF" w14:textId="77777777" w:rsidR="00D9413D" w:rsidRPr="009A27FD" w:rsidRDefault="00D9413D" w:rsidP="00D9413D">
      <w:pPr>
        <w:rPr>
          <w:rStyle w:val="StyleUnderline"/>
        </w:rPr>
      </w:pPr>
      <w:r w:rsidRPr="009A27FD">
        <w:rPr>
          <w:sz w:val="16"/>
        </w:rPr>
        <w:t xml:space="preserve">That said, </w:t>
      </w:r>
      <w:r w:rsidRPr="009A27FD">
        <w:rPr>
          <w:rStyle w:val="StyleUnderline"/>
        </w:rPr>
        <w:t xml:space="preserve">India’s policy clearly states that any engagement with Arctic resources must align with principles of sustainability. Responsible exploration and exploitation </w:t>
      </w:r>
      <w:proofErr w:type="gramStart"/>
      <w:r w:rsidRPr="009A27FD">
        <w:rPr>
          <w:rStyle w:val="StyleUnderline"/>
        </w:rPr>
        <w:t>is</w:t>
      </w:r>
      <w:proofErr w:type="gramEnd"/>
      <w:r w:rsidRPr="009A27FD">
        <w:rPr>
          <w:rStyle w:val="StyleUnderline"/>
        </w:rPr>
        <w:t xml:space="preserve"> the baseline for any Indian involvement.</w:t>
      </w:r>
    </w:p>
    <w:p w14:paraId="190A8670" w14:textId="77777777" w:rsidR="00D9413D" w:rsidRPr="009A27FD" w:rsidRDefault="00D9413D" w:rsidP="00D9413D">
      <w:pPr>
        <w:rPr>
          <w:sz w:val="16"/>
        </w:rPr>
      </w:pPr>
      <w:r w:rsidRPr="009A27FD">
        <w:rPr>
          <w:sz w:val="16"/>
        </w:rPr>
        <w:t>66° North: Let’s turn to aspects not included in India’s Arctic policy – specifically, the geopolitical dimensions. The Arctic Policy avoids addressing these issues directly, yet India is an increasingly prominent global maritime and political actor with a well-defined security profile. How does India view the evolving security landscape in the Arctic, and did these developments influence its Arctic Policy, even if not overtly?</w:t>
      </w:r>
    </w:p>
    <w:p w14:paraId="43D43DA5" w14:textId="77777777" w:rsidR="00D9413D" w:rsidRPr="009A27FD" w:rsidRDefault="00D9413D" w:rsidP="00D9413D">
      <w:pPr>
        <w:rPr>
          <w:sz w:val="16"/>
        </w:rPr>
      </w:pPr>
      <w:r w:rsidRPr="009A27FD">
        <w:rPr>
          <w:sz w:val="16"/>
        </w:rPr>
        <w:t>Anurag Bisen: Before I respond, let me add a caveat: the views I express here are my personal opinions and do not reflect the official position of the Government of India. In fact, some of what I say may not align with the government’s current stance. That said, you’re right – the policy deliberately steers clear of geopolitical and security concerns, though strategic intent is subtly embedded within it.</w:t>
      </w:r>
    </w:p>
    <w:p w14:paraId="404DBD4E" w14:textId="77777777" w:rsidR="00D9413D" w:rsidRPr="009A27FD" w:rsidRDefault="00D9413D" w:rsidP="00D9413D">
      <w:pPr>
        <w:rPr>
          <w:sz w:val="16"/>
        </w:rPr>
      </w:pPr>
      <w:r w:rsidRPr="009A27FD">
        <w:rPr>
          <w:sz w:val="16"/>
        </w:rPr>
        <w:t>The second-last pillar of the policy, for instance, discusses governance and international cooperation</w:t>
      </w:r>
      <w:r w:rsidRPr="009A27FD">
        <w:rPr>
          <w:rStyle w:val="StyleUnderline"/>
        </w:rPr>
        <w:t xml:space="preserve">. </w:t>
      </w:r>
      <w:r w:rsidRPr="00BA5B15">
        <w:rPr>
          <w:rStyle w:val="Emphasis"/>
        </w:rPr>
        <w:t>India expresses its commitment</w:t>
      </w:r>
      <w:r w:rsidRPr="009A27FD">
        <w:rPr>
          <w:rStyle w:val="StyleUnderline"/>
        </w:rPr>
        <w:t xml:space="preserve"> to </w:t>
      </w:r>
      <w:r w:rsidRPr="00BA5B15">
        <w:rPr>
          <w:rStyle w:val="Emphasis"/>
        </w:rPr>
        <w:t>promoting peace and stability</w:t>
      </w:r>
      <w:r w:rsidRPr="009A27FD">
        <w:rPr>
          <w:rStyle w:val="StyleUnderline"/>
        </w:rPr>
        <w:t xml:space="preserve"> in the Arctic in accordance with international law and established treaties. We explicitly uphold the United Nations Convention on the Law of the Sea (UNCLOS) and affirm our active participation in </w:t>
      </w:r>
      <w:r w:rsidRPr="00BA5B15">
        <w:rPr>
          <w:rStyle w:val="Emphasis"/>
        </w:rPr>
        <w:t>global climate and environmental frameworks</w:t>
      </w:r>
      <w:r w:rsidRPr="009A27FD">
        <w:rPr>
          <w:rStyle w:val="StyleUnderline"/>
        </w:rPr>
        <w:t xml:space="preserve"> relevant to the Arctic.</w:t>
      </w:r>
    </w:p>
    <w:p w14:paraId="0164356D" w14:textId="77777777" w:rsidR="00D9413D" w:rsidRPr="009A27FD" w:rsidRDefault="00D9413D" w:rsidP="00D9413D">
      <w:pPr>
        <w:rPr>
          <w:sz w:val="16"/>
        </w:rPr>
      </w:pPr>
      <w:r w:rsidRPr="009A27FD">
        <w:rPr>
          <w:sz w:val="16"/>
        </w:rPr>
        <w:t>“I see the Arctic today as the site of an intensifying strategic triangle involving the United States, Russia, and China. India’s two most important strategic partners – Russia and the United States – are deeply engaged in the Arctic.”</w:t>
      </w:r>
    </w:p>
    <w:p w14:paraId="7C625323" w14:textId="77777777" w:rsidR="00D9413D" w:rsidRPr="009A27FD" w:rsidRDefault="00D9413D" w:rsidP="00D9413D">
      <w:pPr>
        <w:rPr>
          <w:sz w:val="16"/>
        </w:rPr>
      </w:pPr>
      <w:r w:rsidRPr="009A27FD">
        <w:rPr>
          <w:sz w:val="16"/>
        </w:rPr>
        <w:t>At the Arctic Circle India Forum in early May, India’s External Affairs Minister, Dr S. Jaishankar, was interviewed by Iceland’s former president Ólafur Ragnar Grímsson. Asked a similar question, Dr Jaishankar stated that India would engage with the Arctic as it does elsewhere: by working with all stakeholders, and always in line with its national interests.</w:t>
      </w:r>
    </w:p>
    <w:p w14:paraId="631C5CED" w14:textId="77777777" w:rsidR="00D9413D" w:rsidRPr="009A27FD" w:rsidRDefault="00D9413D" w:rsidP="00D9413D">
      <w:pPr>
        <w:rPr>
          <w:sz w:val="16"/>
        </w:rPr>
      </w:pPr>
      <w:r w:rsidRPr="009A27FD">
        <w:rPr>
          <w:sz w:val="16"/>
        </w:rPr>
        <w:t xml:space="preserve">Personally, I see the Arctic today as the site of an intensifying strategic triangle involving the United States, Russia, and China. </w:t>
      </w:r>
      <w:r w:rsidRPr="009A27FD">
        <w:rPr>
          <w:rStyle w:val="StyleUnderline"/>
        </w:rPr>
        <w:t xml:space="preserve">India’s two </w:t>
      </w:r>
      <w:r w:rsidRPr="00BA5B15">
        <w:rPr>
          <w:rStyle w:val="Emphasis"/>
        </w:rPr>
        <w:t>most important strategic</w:t>
      </w:r>
      <w:r w:rsidRPr="009A27FD">
        <w:rPr>
          <w:rStyle w:val="StyleUnderline"/>
        </w:rPr>
        <w:t xml:space="preserve"> partners – </w:t>
      </w:r>
      <w:r w:rsidRPr="00BA5B15">
        <w:rPr>
          <w:rStyle w:val="Emphasis"/>
        </w:rPr>
        <w:t>Russia and the United States</w:t>
      </w:r>
      <w:r w:rsidRPr="009A27FD">
        <w:rPr>
          <w:rStyle w:val="StyleUnderline"/>
        </w:rPr>
        <w:t xml:space="preserve"> – are deeply engaged in the Arctic. We have high-level strategic partnerships and conduct 2+2 dialogues with both. </w:t>
      </w:r>
      <w:r w:rsidRPr="009A27FD">
        <w:rPr>
          <w:sz w:val="16"/>
        </w:rPr>
        <w:t xml:space="preserve">At the same time, China – our principal adversary – is expanding its footprint in the region. </w:t>
      </w:r>
      <w:r w:rsidRPr="009A27FD">
        <w:rPr>
          <w:rStyle w:val="StyleUnderline"/>
        </w:rPr>
        <w:t>In my view, this makes Indian engagement in the Arctic essential.</w:t>
      </w:r>
    </w:p>
    <w:p w14:paraId="5225D52D" w14:textId="77777777" w:rsidR="00D9413D" w:rsidRPr="009A27FD" w:rsidRDefault="00D9413D" w:rsidP="00D9413D">
      <w:pPr>
        <w:rPr>
          <w:rStyle w:val="StyleUnderline"/>
        </w:rPr>
      </w:pPr>
      <w:r w:rsidRPr="009A27FD">
        <w:rPr>
          <w:sz w:val="16"/>
        </w:rPr>
        <w:t xml:space="preserve">India should be present to understand and navigate these dynamics. It could, I believe, position itself as a bridge – between the West and Russia, or between the West and the broader “Global South.” Later in our conversation, we can discuss how this bridging role might be developed in practice. But at its core, this is how I understand the geopolitics of the Arctic: </w:t>
      </w:r>
      <w:r w:rsidRPr="00BA5B15">
        <w:rPr>
          <w:rStyle w:val="Emphasis"/>
        </w:rPr>
        <w:t>India needs to be engaged</w:t>
      </w:r>
      <w:r w:rsidRPr="009A27FD">
        <w:rPr>
          <w:rStyle w:val="StyleUnderline"/>
        </w:rPr>
        <w:t>, not only for environmental or economic reasons, but also to make sense of and influence the emerging security architecture.</w:t>
      </w:r>
    </w:p>
    <w:p w14:paraId="106FFA77" w14:textId="77777777" w:rsidR="00D9413D" w:rsidRPr="009A27FD" w:rsidRDefault="00D9413D" w:rsidP="00D9413D">
      <w:pPr>
        <w:rPr>
          <w:sz w:val="16"/>
        </w:rPr>
      </w:pPr>
      <w:r w:rsidRPr="009A27FD">
        <w:rPr>
          <w:sz w:val="16"/>
        </w:rPr>
        <w:t>66° North: Since you brought up China, I’d like to follow up. How do Indian policymakers view China’s growing involvement in the Arctic – especially from a maritime standpoint? What are the main concerns?</w:t>
      </w:r>
    </w:p>
    <w:p w14:paraId="32E855E9" w14:textId="77777777" w:rsidR="00D9413D" w:rsidRPr="009A27FD" w:rsidRDefault="00D9413D" w:rsidP="00D9413D">
      <w:pPr>
        <w:rPr>
          <w:sz w:val="16"/>
        </w:rPr>
      </w:pPr>
      <w:r w:rsidRPr="009A27FD">
        <w:rPr>
          <w:sz w:val="16"/>
        </w:rPr>
        <w:t xml:space="preserve">Anurag Bisen: The concerns go beyond the maritime domain. India and Russia share a long-standing and multifaceted relationship, but since the imposition of Western sanctions in 2014, Russia has found itself increasingly isolated. This isolation has pushed Moscow closer to Beijing – something China has </w:t>
      </w:r>
      <w:proofErr w:type="spellStart"/>
      <w:r w:rsidRPr="009A27FD">
        <w:rPr>
          <w:sz w:val="16"/>
        </w:rPr>
        <w:t>capitalised</w:t>
      </w:r>
      <w:proofErr w:type="spellEnd"/>
      <w:r w:rsidRPr="009A27FD">
        <w:rPr>
          <w:sz w:val="16"/>
        </w:rPr>
        <w:t xml:space="preserve"> on.</w:t>
      </w:r>
    </w:p>
    <w:p w14:paraId="1634ABB5" w14:textId="77777777" w:rsidR="00D9413D" w:rsidRPr="009A27FD" w:rsidRDefault="00D9413D" w:rsidP="00D9413D">
      <w:pPr>
        <w:rPr>
          <w:sz w:val="16"/>
        </w:rPr>
      </w:pPr>
      <w:r w:rsidRPr="009A27FD">
        <w:rPr>
          <w:sz w:val="16"/>
        </w:rPr>
        <w:lastRenderedPageBreak/>
        <w:t xml:space="preserve">Take the Yamal LNG project as an example. Chinese entities such as CNPC and the Silk Road Fund hold nearly a 30% stake. Reports suggest that around 60% of the equipment used in the project is of Chinese origin, and Chinese </w:t>
      </w:r>
      <w:proofErr w:type="spellStart"/>
      <w:r w:rsidRPr="009A27FD">
        <w:rPr>
          <w:sz w:val="16"/>
        </w:rPr>
        <w:t>labour</w:t>
      </w:r>
      <w:proofErr w:type="spellEnd"/>
      <w:r w:rsidRPr="009A27FD">
        <w:rPr>
          <w:sz w:val="16"/>
        </w:rPr>
        <w:t xml:space="preserve"> has been heavily involved.</w:t>
      </w:r>
    </w:p>
    <w:p w14:paraId="7DABECFB" w14:textId="77777777" w:rsidR="00D9413D" w:rsidRPr="009A27FD" w:rsidRDefault="00D9413D" w:rsidP="00D9413D">
      <w:pPr>
        <w:rPr>
          <w:sz w:val="16"/>
        </w:rPr>
      </w:pPr>
      <w:r w:rsidRPr="009A27FD">
        <w:rPr>
          <w:sz w:val="16"/>
        </w:rPr>
        <w:t>From the Indian perspective, this Sino-Russian closeness is driven less by mutual affinity and more by necessity. Many in Russia are uncomfortable with their junior position in the relationship. There are also longstanding Russian concerns about the Far East, which remains sparsely populated and vulnerable to demographic and strategic pressures from China. Historical grievances persist in Chinese strategic thinking regarding how the borders were settled.</w:t>
      </w:r>
    </w:p>
    <w:p w14:paraId="47AF5C28" w14:textId="77777777" w:rsidR="00D9413D" w:rsidRPr="009A27FD" w:rsidRDefault="00D9413D" w:rsidP="00D9413D">
      <w:pPr>
        <w:rPr>
          <w:sz w:val="16"/>
        </w:rPr>
      </w:pPr>
      <w:r w:rsidRPr="009A27FD">
        <w:rPr>
          <w:sz w:val="16"/>
        </w:rPr>
        <w:t>In contrast, India presents no such challenge to Russia. In fact, Russia has actively courted Indian engagement. At the 2019 Eastern Economic Forum, India was the official partner country, and Prime Minister Modi was the chief guest. That’s when India launched its “Act Far East” policy and extended a US$1 billion line of credit to Russia.</w:t>
      </w:r>
    </w:p>
    <w:p w14:paraId="2D6F57DA" w14:textId="77777777" w:rsidR="00D9413D" w:rsidRPr="009A27FD" w:rsidRDefault="00D9413D" w:rsidP="00D9413D">
      <w:pPr>
        <w:rPr>
          <w:sz w:val="16"/>
        </w:rPr>
      </w:pPr>
      <w:r w:rsidRPr="009A27FD">
        <w:rPr>
          <w:rStyle w:val="StyleUnderline"/>
        </w:rPr>
        <w:t>India also enjoys strong bilateral relationships with other Arctic states</w:t>
      </w:r>
      <w:r w:rsidRPr="009A27FD">
        <w:rPr>
          <w:sz w:val="16"/>
        </w:rPr>
        <w:t>. With Canada, for instance, people of Indian origin make up around 8% of the population. Despite a temporary diplomatic strain under Prime Minister Trudeau, the relationship remains robust. India has held two Nordic summits and planned a third with Norway, which was postponed due to a terror attack in Kashmir.</w:t>
      </w:r>
    </w:p>
    <w:p w14:paraId="238A2090" w14:textId="77777777" w:rsidR="00D9413D" w:rsidRPr="009A27FD" w:rsidRDefault="00D9413D" w:rsidP="00D9413D">
      <w:pPr>
        <w:rPr>
          <w:sz w:val="16"/>
        </w:rPr>
      </w:pPr>
      <w:r w:rsidRPr="009A27FD">
        <w:rPr>
          <w:sz w:val="16"/>
        </w:rPr>
        <w:t>“Strategic competition with China is a more important long-term challenge for the West than the conflict with Russia. In fact, it would not be in the West’s interest to see Russia and China close ranks in an Arctic partnership.”</w:t>
      </w:r>
    </w:p>
    <w:p w14:paraId="050FEA0A" w14:textId="77777777" w:rsidR="00D9413D" w:rsidRPr="009A27FD" w:rsidRDefault="00D9413D" w:rsidP="00D9413D">
      <w:pPr>
        <w:rPr>
          <w:sz w:val="16"/>
        </w:rPr>
      </w:pPr>
      <w:r w:rsidRPr="009A27FD">
        <w:rPr>
          <w:sz w:val="16"/>
        </w:rPr>
        <w:t xml:space="preserve">Strategic competition with China is a more important long-term challenge for the West than the conflict with Russia. In fact, it would not be in the West’s interest to see Russia and China close ranks in an Arctic partnership – with their forces combined, the two countries would be too strong to balance. </w:t>
      </w:r>
      <w:proofErr w:type="gramStart"/>
      <w:r w:rsidRPr="009A27FD">
        <w:rPr>
          <w:sz w:val="16"/>
        </w:rPr>
        <w:t>So</w:t>
      </w:r>
      <w:proofErr w:type="gramEnd"/>
      <w:r w:rsidRPr="009A27FD">
        <w:rPr>
          <w:sz w:val="16"/>
        </w:rPr>
        <w:t xml:space="preserve"> my argument is that Russia is being driven into China’s embrace, since it is increasingly isolated and sees no alternative because of Western sanctions. The West should encourage India to become Russia’s Arctic alternative to China.</w:t>
      </w:r>
    </w:p>
    <w:p w14:paraId="4E923E2D" w14:textId="77777777" w:rsidR="00D9413D" w:rsidRPr="009A27FD" w:rsidRDefault="00D9413D" w:rsidP="00D9413D">
      <w:pPr>
        <w:rPr>
          <w:sz w:val="16"/>
        </w:rPr>
      </w:pPr>
      <w:r w:rsidRPr="009A27FD">
        <w:rPr>
          <w:sz w:val="16"/>
        </w:rPr>
        <w:t>But to be clear, India’s Arctic engagement is not driven by what China does. We do not compete with China, nor do we replicate its methods – be they economic inducements, coercion, or opaque investments. India’s engagement is transparent, based on national interest, and carried out with limited resources. China’s involvement in the Arctic is far ahead of ours, but India’s policy stands on its own merits.</w:t>
      </w:r>
    </w:p>
    <w:p w14:paraId="5B681532" w14:textId="77777777" w:rsidR="00D9413D" w:rsidRPr="009A27FD" w:rsidRDefault="00D9413D" w:rsidP="00D9413D">
      <w:pPr>
        <w:rPr>
          <w:sz w:val="16"/>
        </w:rPr>
      </w:pPr>
      <w:r w:rsidRPr="009A27FD">
        <w:rPr>
          <w:sz w:val="16"/>
        </w:rPr>
        <w:t>66° North: It is interesting you raise the possibility of India as an Arctic “alternative” to China from a Russian point of view. I’ve also observed this argument in Russian writings. You recently took part in the International Arctic Forum in Murmansk. What’s your impression – do Russian stakeholders genuinely want deeper Arctic cooperation with India, in part to reduce reliance on China?</w:t>
      </w:r>
    </w:p>
    <w:p w14:paraId="4301F8A1" w14:textId="77777777" w:rsidR="00D9413D" w:rsidRPr="009A27FD" w:rsidRDefault="00D9413D" w:rsidP="00D9413D">
      <w:pPr>
        <w:rPr>
          <w:sz w:val="16"/>
        </w:rPr>
      </w:pPr>
      <w:r w:rsidRPr="009A27FD">
        <w:rPr>
          <w:sz w:val="16"/>
        </w:rPr>
        <w:t>Anurag Bisen: Absolutely. I can give you several examples. Over the last ten years, nearly every India–Russia summit joint statement has included a line welcoming India’s participation in the Arctic. Despite that, we’ve seen limited concrete follow-up – likely due to a lack of coordination on the Indian side.</w:t>
      </w:r>
    </w:p>
    <w:p w14:paraId="3DAC0DAF" w14:textId="77777777" w:rsidR="00D9413D" w:rsidRPr="009A27FD" w:rsidRDefault="00D9413D" w:rsidP="00D9413D">
      <w:pPr>
        <w:rPr>
          <w:sz w:val="16"/>
        </w:rPr>
      </w:pPr>
      <w:r w:rsidRPr="009A27FD">
        <w:rPr>
          <w:sz w:val="16"/>
        </w:rPr>
        <w:t xml:space="preserve">But things may be shifting. </w:t>
      </w:r>
      <w:r w:rsidRPr="00BA5B15">
        <w:rPr>
          <w:rStyle w:val="StyleUnderline"/>
        </w:rPr>
        <w:t>The joint statement from the 2023 summit was the most substantive yet on Arctic cooperation</w:t>
      </w:r>
      <w:r w:rsidRPr="009A27FD">
        <w:rPr>
          <w:sz w:val="16"/>
        </w:rPr>
        <w:t xml:space="preserve">. It included an agreement to establish a joint working group on cooperation along the Northern Sea Route (NSR). Personally, I would have preferred broader wording </w:t>
      </w:r>
      <w:r w:rsidRPr="009A27FD">
        <w:rPr>
          <w:rStyle w:val="StyleUnderline"/>
        </w:rPr>
        <w:t xml:space="preserve">– </w:t>
      </w:r>
      <w:r w:rsidRPr="00BA5B15">
        <w:rPr>
          <w:rStyle w:val="Emphasis"/>
        </w:rPr>
        <w:t>such as Arctic cooperation</w:t>
      </w:r>
      <w:r w:rsidRPr="009A27FD">
        <w:rPr>
          <w:rStyle w:val="StyleUnderline"/>
        </w:rPr>
        <w:t xml:space="preserve"> in general – but the NSR is a start.</w:t>
      </w:r>
    </w:p>
    <w:p w14:paraId="0C95BA36" w14:textId="77777777" w:rsidR="00D9413D" w:rsidRPr="009A27FD" w:rsidRDefault="00D9413D" w:rsidP="00D9413D">
      <w:pPr>
        <w:rPr>
          <w:sz w:val="16"/>
        </w:rPr>
      </w:pPr>
      <w:r w:rsidRPr="009A27FD">
        <w:rPr>
          <w:sz w:val="16"/>
        </w:rPr>
        <w:t>“I argue that India and Russia are natural partners in each other’s strategic theatres. The Indian Ocean is to India what the Arctic is to Russia – vital and deeply strategic.”</w:t>
      </w:r>
    </w:p>
    <w:p w14:paraId="67154F9B" w14:textId="77777777" w:rsidR="00D9413D" w:rsidRPr="009A27FD" w:rsidRDefault="00D9413D" w:rsidP="00D9413D">
      <w:pPr>
        <w:rPr>
          <w:sz w:val="16"/>
        </w:rPr>
      </w:pPr>
      <w:r w:rsidRPr="009A27FD">
        <w:rPr>
          <w:sz w:val="16"/>
        </w:rPr>
        <w:t>Russia has also made strategic overtures. Last year, it offered India the opportunity to build icebreakers. That was a significant signal. China, with its dominant shipbuilding capacity, could have fulfilled that role more efficiently. But Moscow chose to publicly offer it to India – perhaps to balance its over-dependence on China.</w:t>
      </w:r>
    </w:p>
    <w:p w14:paraId="379BCAAC" w14:textId="77777777" w:rsidR="00D9413D" w:rsidRPr="009A27FD" w:rsidRDefault="00D9413D" w:rsidP="00D9413D">
      <w:pPr>
        <w:rPr>
          <w:sz w:val="16"/>
        </w:rPr>
      </w:pPr>
      <w:r w:rsidRPr="009A27FD">
        <w:rPr>
          <w:sz w:val="16"/>
        </w:rPr>
        <w:t>More broadly, I argue that India and Russia are natural partners in each other’s strategic theatres. The Indian Ocean is to India what the Arctic is to Russia – vital and deeply strategic. Neither country poses a threat to the other in these regions. I’ve argued this in my writing: we should facilitate each other’s presence, rather than allow it to be constrained by external tensions.</w:t>
      </w:r>
    </w:p>
    <w:p w14:paraId="6EBAE865" w14:textId="77777777" w:rsidR="00D9413D" w:rsidRPr="009A27FD" w:rsidRDefault="00D9413D" w:rsidP="00D9413D">
      <w:pPr>
        <w:rPr>
          <w:sz w:val="16"/>
        </w:rPr>
      </w:pPr>
      <w:r w:rsidRPr="009A27FD">
        <w:rPr>
          <w:sz w:val="16"/>
        </w:rPr>
        <w:t xml:space="preserve">Russian stakeholders are clearly interested. But for this potential to be </w:t>
      </w:r>
      <w:proofErr w:type="spellStart"/>
      <w:r w:rsidRPr="009A27FD">
        <w:rPr>
          <w:sz w:val="16"/>
        </w:rPr>
        <w:t>realised</w:t>
      </w:r>
      <w:proofErr w:type="spellEnd"/>
      <w:r w:rsidRPr="009A27FD">
        <w:rPr>
          <w:sz w:val="16"/>
        </w:rPr>
        <w:t xml:space="preserve">, </w:t>
      </w:r>
      <w:r w:rsidRPr="009A27FD">
        <w:rPr>
          <w:rStyle w:val="StyleUnderline"/>
        </w:rPr>
        <w:t>India must bring more cohesion and follow-through to its Arctic engagement.</w:t>
      </w:r>
    </w:p>
    <w:p w14:paraId="13726893" w14:textId="77777777" w:rsidR="00D9413D" w:rsidRPr="009A27FD" w:rsidRDefault="00D9413D" w:rsidP="00D9413D">
      <w:pPr>
        <w:rPr>
          <w:sz w:val="16"/>
        </w:rPr>
      </w:pPr>
      <w:r w:rsidRPr="009A27FD">
        <w:rPr>
          <w:sz w:val="16"/>
        </w:rPr>
        <w:t xml:space="preserve">66° North: </w:t>
      </w:r>
      <w:r w:rsidRPr="009A27FD">
        <w:rPr>
          <w:rStyle w:val="StyleUnderline"/>
        </w:rPr>
        <w:t>You’ve spoken about India’s strong bilateral ties with all Arctic Council states, and about its status as an observer since 2013</w:t>
      </w:r>
      <w:r w:rsidRPr="009A27FD">
        <w:rPr>
          <w:sz w:val="16"/>
        </w:rPr>
        <w:t xml:space="preserve"> – the same year China was admitted. How does India currently assess the state of the Arctic Council, especially </w:t>
      </w:r>
      <w:proofErr w:type="gramStart"/>
      <w:r w:rsidRPr="009A27FD">
        <w:rPr>
          <w:sz w:val="16"/>
        </w:rPr>
        <w:t>in light of</w:t>
      </w:r>
      <w:proofErr w:type="gramEnd"/>
      <w:r w:rsidRPr="009A27FD">
        <w:rPr>
          <w:sz w:val="16"/>
        </w:rPr>
        <w:t xml:space="preserve"> the Norwegian presidency’s recent efforts to revive cooperation? And what is India’s perspective on Russia’s suggestions to explore alternative governance mechanisms, perhaps under the BRICS+ format?</w:t>
      </w:r>
    </w:p>
    <w:p w14:paraId="272288E0" w14:textId="77777777" w:rsidR="00D9413D" w:rsidRPr="009A27FD" w:rsidRDefault="00D9413D" w:rsidP="00D9413D">
      <w:pPr>
        <w:rPr>
          <w:sz w:val="16"/>
        </w:rPr>
      </w:pPr>
      <w:r w:rsidRPr="009A27FD">
        <w:rPr>
          <w:sz w:val="16"/>
        </w:rPr>
        <w:t>Anurag Bisen: Credit must be given to Norway for attempting to revive the Arctic Council’s functions. Through virtual working group meetings, the Norwegians have managed to restore a semblance of cooperation – but it remains limited.</w:t>
      </w:r>
    </w:p>
    <w:p w14:paraId="72E9B910" w14:textId="77777777" w:rsidR="00D9413D" w:rsidRPr="009A27FD" w:rsidRDefault="00D9413D" w:rsidP="00D9413D">
      <w:pPr>
        <w:rPr>
          <w:sz w:val="16"/>
        </w:rPr>
      </w:pPr>
      <w:r w:rsidRPr="009A27FD">
        <w:rPr>
          <w:sz w:val="16"/>
        </w:rPr>
        <w:lastRenderedPageBreak/>
        <w:t xml:space="preserve">This is despite the 2017 binding agreement among Arctic states to enhance scientific cooperation. Currently, nearly half of the INTERACT climate monitoring stations </w:t>
      </w:r>
      <w:proofErr w:type="gramStart"/>
      <w:r w:rsidRPr="009A27FD">
        <w:rPr>
          <w:sz w:val="16"/>
        </w:rPr>
        <w:t>are located in</w:t>
      </w:r>
      <w:proofErr w:type="gramEnd"/>
      <w:r w:rsidRPr="009A27FD">
        <w:rPr>
          <w:sz w:val="16"/>
        </w:rPr>
        <w:t xml:space="preserve"> the Russian Arctic. Since 2022, the absence of Russian data has led to discrepancies. Scientists are unsure whether these are caused by gaps in data or actual shifts due to climate change. Either way, this impairs climate research with global ramifications.</w:t>
      </w:r>
    </w:p>
    <w:p w14:paraId="0B6D83CA" w14:textId="77777777" w:rsidR="00D9413D" w:rsidRPr="009A27FD" w:rsidRDefault="00D9413D" w:rsidP="00D9413D">
      <w:pPr>
        <w:rPr>
          <w:sz w:val="16"/>
        </w:rPr>
      </w:pPr>
      <w:r w:rsidRPr="009A27FD">
        <w:rPr>
          <w:sz w:val="16"/>
        </w:rPr>
        <w:t xml:space="preserve">In my view, at the very least, </w:t>
      </w:r>
      <w:r w:rsidRPr="00BA5B15">
        <w:rPr>
          <w:rStyle w:val="Emphasis"/>
        </w:rPr>
        <w:t>scientific cooperation should be restored immediately</w:t>
      </w:r>
      <w:r w:rsidRPr="00FD0B8E">
        <w:rPr>
          <w:rStyle w:val="StyleUnderline"/>
        </w:rPr>
        <w:t>. Even in the United States, there are now voices calling for the resumption of this area of collaboration.</w:t>
      </w:r>
      <w:r w:rsidRPr="009A27FD">
        <w:rPr>
          <w:sz w:val="16"/>
        </w:rPr>
        <w:t xml:space="preserve"> When Kenneth Høegh from the </w:t>
      </w:r>
      <w:proofErr w:type="gramStart"/>
      <w:r w:rsidRPr="009A27FD">
        <w:rPr>
          <w:sz w:val="16"/>
        </w:rPr>
        <w:t>Danish-Greenlandic</w:t>
      </w:r>
      <w:proofErr w:type="gramEnd"/>
      <w:r w:rsidRPr="009A27FD">
        <w:rPr>
          <w:sz w:val="16"/>
        </w:rPr>
        <w:t xml:space="preserve"> presidency visited Delhi in May and outlined their five priorities, I asked him directly: if Russia accounts for more of the Arctic than the other seven members combined, how can these goals be met without its participation?</w:t>
      </w:r>
    </w:p>
    <w:p w14:paraId="0365A24C" w14:textId="77777777" w:rsidR="00D9413D" w:rsidRPr="009A27FD" w:rsidRDefault="00D9413D" w:rsidP="00D9413D">
      <w:pPr>
        <w:rPr>
          <w:sz w:val="16"/>
        </w:rPr>
      </w:pPr>
      <w:r w:rsidRPr="009A27FD">
        <w:rPr>
          <w:rStyle w:val="StyleUnderline"/>
        </w:rPr>
        <w:t xml:space="preserve">Arctic Council cooperation should focus on </w:t>
      </w:r>
      <w:r w:rsidRPr="00BA5B15">
        <w:rPr>
          <w:rStyle w:val="Emphasis"/>
        </w:rPr>
        <w:t>sustainable development and climate change</w:t>
      </w:r>
      <w:r w:rsidRPr="009A27FD">
        <w:rPr>
          <w:rStyle w:val="StyleUnderline"/>
        </w:rPr>
        <w:t xml:space="preserve">, </w:t>
      </w:r>
      <w:r w:rsidRPr="009A27FD">
        <w:rPr>
          <w:sz w:val="16"/>
        </w:rPr>
        <w:t xml:space="preserve">not be </w:t>
      </w:r>
      <w:proofErr w:type="spellStart"/>
      <w:r w:rsidRPr="009A27FD">
        <w:rPr>
          <w:sz w:val="16"/>
        </w:rPr>
        <w:t>paralysed</w:t>
      </w:r>
      <w:proofErr w:type="spellEnd"/>
      <w:r w:rsidRPr="009A27FD">
        <w:rPr>
          <w:sz w:val="16"/>
        </w:rPr>
        <w:t xml:space="preserve"> by geopolitics. If politics cannot be kept separate, then the Council’s mandate should be revised to reflect that. But under the current charter, we should strive to resume practical collaboration, especially scientific.</w:t>
      </w:r>
    </w:p>
    <w:p w14:paraId="6D0FDCC7" w14:textId="77777777" w:rsidR="00D9413D" w:rsidRPr="009A27FD" w:rsidRDefault="00D9413D" w:rsidP="00D9413D">
      <w:pPr>
        <w:rPr>
          <w:sz w:val="16"/>
        </w:rPr>
      </w:pPr>
      <w:r w:rsidRPr="009A27FD">
        <w:rPr>
          <w:sz w:val="16"/>
        </w:rPr>
        <w:t>Looking ahead, if a political settlement emerges between Russia and Ukraine – or if a potential Trump administration pursues rapprochement – this could unlock renewed cooperation in the Arctic. The future of the Council hinges significantly on U.S.–Russia relations.</w:t>
      </w:r>
    </w:p>
    <w:p w14:paraId="1495ADB7" w14:textId="77777777" w:rsidR="00D9413D" w:rsidRPr="009A27FD" w:rsidRDefault="00D9413D" w:rsidP="00D9413D">
      <w:pPr>
        <w:rPr>
          <w:rStyle w:val="StyleUnderline"/>
        </w:rPr>
      </w:pPr>
      <w:r w:rsidRPr="009A27FD">
        <w:rPr>
          <w:rStyle w:val="StyleUnderline"/>
        </w:rPr>
        <w:t xml:space="preserve">“If ‘what happens in the Arctic affects the entire planet,’ then the rest of the world – especially the ‘Global South’ – deserves a </w:t>
      </w:r>
      <w:r w:rsidRPr="00BA5B15">
        <w:rPr>
          <w:rStyle w:val="Emphasis"/>
        </w:rPr>
        <w:t>more meaningful role</w:t>
      </w:r>
      <w:r w:rsidRPr="009A27FD">
        <w:rPr>
          <w:rStyle w:val="StyleUnderline"/>
        </w:rPr>
        <w:t xml:space="preserve"> in Arctic affairs.”</w:t>
      </w:r>
    </w:p>
    <w:p w14:paraId="4D35FCDA" w14:textId="77777777" w:rsidR="00D9413D" w:rsidRPr="009A27FD" w:rsidRDefault="00D9413D" w:rsidP="00D9413D">
      <w:pPr>
        <w:rPr>
          <w:sz w:val="16"/>
        </w:rPr>
      </w:pPr>
      <w:r w:rsidRPr="009A27FD">
        <w:rPr>
          <w:rStyle w:val="StyleUnderline"/>
        </w:rPr>
        <w:t xml:space="preserve">As for India, we’ve long </w:t>
      </w:r>
      <w:proofErr w:type="spellStart"/>
      <w:r w:rsidRPr="009A27FD">
        <w:rPr>
          <w:rStyle w:val="StyleUnderline"/>
        </w:rPr>
        <w:t>prioritised</w:t>
      </w:r>
      <w:proofErr w:type="spellEnd"/>
      <w:r w:rsidRPr="009A27FD">
        <w:rPr>
          <w:rStyle w:val="StyleUnderline"/>
        </w:rPr>
        <w:t xml:space="preserve"> the Arctic Council in our official policy.</w:t>
      </w:r>
      <w:r w:rsidRPr="009A27FD">
        <w:rPr>
          <w:sz w:val="16"/>
        </w:rPr>
        <w:t xml:space="preserve"> But with the Council currently constrained, we’ve shifted towards bilateral engagements. Since 2021, India has signed Arctic-related agreements with Norway and Russia and is on the verge of signing one with Finland. These are led by our National Centre for Polar and Ocean Research (NCPOR) in Goa.</w:t>
      </w:r>
    </w:p>
    <w:p w14:paraId="2B3219F4" w14:textId="77777777" w:rsidR="00D9413D" w:rsidRPr="009A27FD" w:rsidRDefault="00D9413D" w:rsidP="00D9413D">
      <w:pPr>
        <w:rPr>
          <w:sz w:val="16"/>
        </w:rPr>
      </w:pPr>
      <w:r w:rsidRPr="009A27FD">
        <w:rPr>
          <w:sz w:val="16"/>
        </w:rPr>
        <w:t>On the question of alternative governance platforms such as BRICS+: I have a somewhat contrarian view. If, as the often-cited phrase goes, “what happens in the Arctic affects the entire planet,” then the rest of the world – especially the “Global South” – deserves a more meaningful role in Arctic affairs. I’m not advocating for territorial claims, but rather for a more inclusive governance framework.</w:t>
      </w:r>
    </w:p>
    <w:p w14:paraId="3C1A688D" w14:textId="77777777" w:rsidR="00D9413D" w:rsidRPr="009A27FD" w:rsidRDefault="00D9413D" w:rsidP="00D9413D">
      <w:pPr>
        <w:rPr>
          <w:sz w:val="16"/>
        </w:rPr>
      </w:pPr>
      <w:r w:rsidRPr="009A27FD">
        <w:rPr>
          <w:sz w:val="16"/>
        </w:rPr>
        <w:t xml:space="preserve">To illustrate, consider India’s climate-linked interests. </w:t>
      </w:r>
      <w:r w:rsidRPr="009A27FD">
        <w:rPr>
          <w:rStyle w:val="StyleUnderline"/>
        </w:rPr>
        <w:t>India and China together represent nearly half of humanity</w:t>
      </w:r>
      <w:r w:rsidRPr="009A27FD">
        <w:rPr>
          <w:sz w:val="16"/>
        </w:rPr>
        <w:t xml:space="preserve">. One critical issue is the monsoon. </w:t>
      </w:r>
      <w:r w:rsidRPr="009A27FD">
        <w:rPr>
          <w:rStyle w:val="StyleUnderline"/>
        </w:rPr>
        <w:t>Around 70% of India’s annual rainfall occurs between June and September.</w:t>
      </w:r>
      <w:r w:rsidRPr="009A27FD">
        <w:rPr>
          <w:sz w:val="16"/>
        </w:rPr>
        <w:t xml:space="preserve"> Nearly 60% of our farmland is rain-fed, not irrigated, and monsoon performance is directly tied to India’s GDP and food security.</w:t>
      </w:r>
    </w:p>
    <w:p w14:paraId="5C29CAEE" w14:textId="77777777" w:rsidR="00D9413D" w:rsidRDefault="00D9413D" w:rsidP="00D9413D">
      <w:pPr>
        <w:rPr>
          <w:sz w:val="16"/>
        </w:rPr>
      </w:pPr>
      <w:r w:rsidRPr="009A27FD">
        <w:rPr>
          <w:rStyle w:val="StyleUnderline"/>
        </w:rPr>
        <w:t xml:space="preserve">Studies have shown a </w:t>
      </w:r>
      <w:r w:rsidRPr="00BA5B15">
        <w:rPr>
          <w:rStyle w:val="Emphasis"/>
        </w:rPr>
        <w:t>teleconnection between Arctic climate</w:t>
      </w:r>
      <w:r w:rsidRPr="009A27FD">
        <w:rPr>
          <w:rStyle w:val="StyleUnderline"/>
        </w:rPr>
        <w:t xml:space="preserve"> dynamics and </w:t>
      </w:r>
      <w:r w:rsidRPr="00BA5B15">
        <w:rPr>
          <w:rStyle w:val="Emphasis"/>
        </w:rPr>
        <w:t>the Indian monsoon</w:t>
      </w:r>
      <w:r w:rsidRPr="009A27FD">
        <w:rPr>
          <w:sz w:val="16"/>
        </w:rPr>
        <w:t xml:space="preserve">. Yet under current Arctic Council rules, if </w:t>
      </w:r>
      <w:r w:rsidRPr="009A27FD">
        <w:rPr>
          <w:rStyle w:val="StyleUnderline"/>
        </w:rPr>
        <w:t xml:space="preserve">India wants to research this, we </w:t>
      </w:r>
      <w:r w:rsidRPr="00BA5B15">
        <w:rPr>
          <w:rStyle w:val="Emphasis"/>
        </w:rPr>
        <w:t>must partner with a Council member</w:t>
      </w:r>
      <w:r w:rsidRPr="009A27FD">
        <w:rPr>
          <w:rStyle w:val="StyleUnderline"/>
        </w:rPr>
        <w:t>, and we cannot contribute more than 50% of the resources</w:t>
      </w:r>
      <w:r w:rsidRPr="009A27FD">
        <w:rPr>
          <w:sz w:val="16"/>
        </w:rPr>
        <w:t>. But why would an Arctic state be invested in researching the Indian monsoon? This reveals a structural limitation.</w:t>
      </w:r>
    </w:p>
    <w:p w14:paraId="4A5AE0E8" w14:textId="18C5C338" w:rsidR="00D9413D" w:rsidRDefault="007A0FC3" w:rsidP="00D9413D">
      <w:pPr>
        <w:pStyle w:val="Heading3"/>
      </w:pPr>
      <w:r>
        <w:lastRenderedPageBreak/>
        <w:t>Impact</w:t>
      </w:r>
      <w:r w:rsidR="00D9413D">
        <w:t>—Taiwan</w:t>
      </w:r>
    </w:p>
    <w:p w14:paraId="1B72F2F5" w14:textId="77777777" w:rsidR="00D9413D" w:rsidRPr="005652C8" w:rsidRDefault="00D9413D" w:rsidP="00D9413D">
      <w:pPr>
        <w:pStyle w:val="Heading4"/>
      </w:pPr>
      <w:r>
        <w:t xml:space="preserve">India – U.S. relations can </w:t>
      </w:r>
      <w:r>
        <w:rPr>
          <w:u w:val="single"/>
        </w:rPr>
        <w:t>prevent</w:t>
      </w:r>
      <w:r>
        <w:t xml:space="preserve"> a Taiwan invasion. </w:t>
      </w:r>
    </w:p>
    <w:p w14:paraId="23DF7035" w14:textId="77777777" w:rsidR="00D9413D" w:rsidRPr="00DC408F" w:rsidRDefault="00D9413D" w:rsidP="00D9413D">
      <w:proofErr w:type="spellStart"/>
      <w:r w:rsidRPr="00DC408F">
        <w:rPr>
          <w:rStyle w:val="Style13ptBold"/>
        </w:rPr>
        <w:t>Bajpaee</w:t>
      </w:r>
      <w:proofErr w:type="spellEnd"/>
      <w:r w:rsidRPr="00DC408F">
        <w:rPr>
          <w:rStyle w:val="Style13ptBold"/>
        </w:rPr>
        <w:t xml:space="preserve"> 24 </w:t>
      </w:r>
      <w:r w:rsidRPr="00DC408F">
        <w:t>[Dr</w:t>
      </w:r>
      <w:r>
        <w:t>.</w:t>
      </w:r>
      <w:r w:rsidRPr="00DC408F">
        <w:t xml:space="preserve"> </w:t>
      </w:r>
      <w:proofErr w:type="spellStart"/>
      <w:r w:rsidRPr="00DC408F">
        <w:t>Chietigj</w:t>
      </w:r>
      <w:proofErr w:type="spellEnd"/>
      <w:r w:rsidRPr="00DC408F">
        <w:t xml:space="preserve"> </w:t>
      </w:r>
      <w:proofErr w:type="spellStart"/>
      <w:r w:rsidRPr="00DC408F">
        <w:t>Bajpaee</w:t>
      </w:r>
      <w:proofErr w:type="spellEnd"/>
      <w:r w:rsidRPr="00DC408F">
        <w:t xml:space="preserve">; </w:t>
      </w:r>
      <w:r>
        <w:t xml:space="preserve">Senior Research Fellow for South Asia, Asia Pacific </w:t>
      </w:r>
      <w:proofErr w:type="spellStart"/>
      <w:r>
        <w:t>Programme</w:t>
      </w:r>
      <w:proofErr w:type="spellEnd"/>
      <w:r w:rsidRPr="00DC408F">
        <w:t xml:space="preserve">; </w:t>
      </w:r>
      <w:r>
        <w:t>08-10-2024</w:t>
      </w:r>
      <w:r w:rsidRPr="00DC408F">
        <w:t>; Why the US–India relationship needs a healthy dose of realism; Chatham House – International Affairs Think Tank; https://www.chathamhouse.org/2024/10/why-us-india-relationship-needs-healthy-dose-realism; Accessed 6-30-2025; RS]</w:t>
      </w:r>
    </w:p>
    <w:p w14:paraId="4DE05481" w14:textId="77777777" w:rsidR="00D9413D" w:rsidRPr="002E78BC" w:rsidRDefault="00D9413D" w:rsidP="00D9413D">
      <w:pPr>
        <w:rPr>
          <w:rStyle w:val="Emphasis"/>
        </w:rPr>
      </w:pPr>
      <w:r w:rsidRPr="002E78BC">
        <w:rPr>
          <w:sz w:val="16"/>
        </w:rPr>
        <w:t xml:space="preserve">Pillar 1: </w:t>
      </w:r>
      <w:r w:rsidRPr="002E78BC">
        <w:rPr>
          <w:rStyle w:val="StyleUnderline"/>
        </w:rPr>
        <w:t xml:space="preserve">India as the </w:t>
      </w:r>
      <w:r w:rsidRPr="002E78BC">
        <w:rPr>
          <w:rStyle w:val="Emphasis"/>
        </w:rPr>
        <w:t>world’s largest democracy</w:t>
      </w:r>
    </w:p>
    <w:p w14:paraId="3216BBFF" w14:textId="77777777" w:rsidR="00D9413D" w:rsidRPr="002E78BC" w:rsidRDefault="00D9413D" w:rsidP="00D9413D">
      <w:pPr>
        <w:rPr>
          <w:sz w:val="16"/>
        </w:rPr>
      </w:pPr>
      <w:r w:rsidRPr="002E78BC">
        <w:rPr>
          <w:rStyle w:val="StyleUnderline"/>
        </w:rPr>
        <w:t xml:space="preserve">There is a strong value-based component to US engagement with India. </w:t>
      </w:r>
      <w:r w:rsidRPr="002E78BC">
        <w:rPr>
          <w:sz w:val="16"/>
        </w:rPr>
        <w:t xml:space="preserve">Unlike the West’s relations with other countries, such as Vietnam or Saudi Arabia, which are more transactional and rooted in shared interests, </w:t>
      </w:r>
      <w:r w:rsidRPr="002E78BC">
        <w:rPr>
          <w:rStyle w:val="StyleUnderline"/>
        </w:rPr>
        <w:t xml:space="preserve">there is a perception that </w:t>
      </w:r>
      <w:r w:rsidRPr="002E78BC">
        <w:rPr>
          <w:rStyle w:val="Emphasis"/>
        </w:rPr>
        <w:t>relations with India are rooted in shared values</w:t>
      </w:r>
      <w:r w:rsidRPr="002E78BC">
        <w:rPr>
          <w:sz w:val="16"/>
        </w:rPr>
        <w:t>. Central to this is an established narrative of affinities between ‘the world’s oldest democracy’ and ‘the world’s largest democracy.’ Their common democratic heritage is also the basis for claims that India and the US are ‘natural allies’.</w:t>
      </w:r>
    </w:p>
    <w:p w14:paraId="2D36E507" w14:textId="77777777" w:rsidR="00D9413D" w:rsidRPr="002E78BC" w:rsidRDefault="00D9413D" w:rsidP="00D9413D">
      <w:pPr>
        <w:rPr>
          <w:sz w:val="16"/>
        </w:rPr>
      </w:pPr>
      <w:r w:rsidRPr="002E78BC">
        <w:rPr>
          <w:sz w:val="16"/>
        </w:rPr>
        <w:t xml:space="preserve">How </w:t>
      </w:r>
      <w:r w:rsidRPr="002E78BC">
        <w:rPr>
          <w:rStyle w:val="StyleUnderline"/>
        </w:rPr>
        <w:t>India’s democracy shapes its global role and relations with the West</w:t>
      </w:r>
    </w:p>
    <w:p w14:paraId="2DFD0AA5" w14:textId="77777777" w:rsidR="00D9413D" w:rsidRPr="002E78BC" w:rsidRDefault="00D9413D" w:rsidP="00D9413D">
      <w:pPr>
        <w:rPr>
          <w:sz w:val="16"/>
        </w:rPr>
      </w:pPr>
      <w:r w:rsidRPr="002E78BC">
        <w:rPr>
          <w:sz w:val="16"/>
        </w:rPr>
        <w:t xml:space="preserve">But despite the rhetoric, their views on democracy differ. New Delhi rarely employs democracy promotion as a foreign policy tool, meaning it often appears out of sync with the US. </w:t>
      </w:r>
    </w:p>
    <w:p w14:paraId="5F8E3242" w14:textId="77777777" w:rsidR="00D9413D" w:rsidRPr="002E78BC" w:rsidRDefault="00D9413D" w:rsidP="00D9413D">
      <w:pPr>
        <w:rPr>
          <w:sz w:val="16"/>
        </w:rPr>
      </w:pPr>
      <w:r w:rsidRPr="002E78BC">
        <w:rPr>
          <w:sz w:val="16"/>
        </w:rPr>
        <w:t xml:space="preserve">While India is certainly not the only democratic state to place pragmatism above principle, its position on non-democratic and weak democratic regimes is often more aligned with China than the US. This became evident following Prime Minister Sheikh Hasina’s recent removal from power in Bangladesh, which raised concerns in New Delhi but was lauded in Western capitals. </w:t>
      </w:r>
    </w:p>
    <w:p w14:paraId="6D2AF167" w14:textId="77777777" w:rsidR="00D9413D" w:rsidRPr="002E78BC" w:rsidRDefault="00D9413D" w:rsidP="00D9413D">
      <w:pPr>
        <w:rPr>
          <w:sz w:val="16"/>
        </w:rPr>
      </w:pPr>
      <w:r w:rsidRPr="002E78BC">
        <w:rPr>
          <w:sz w:val="16"/>
        </w:rPr>
        <w:t xml:space="preserve">There have also been concerns about the state and trajectory of India’s own democracy, although its 2024 parliamentary elections have reaffirmed India’s democratic credentials to a degree. </w:t>
      </w:r>
    </w:p>
    <w:p w14:paraId="237BFE0C" w14:textId="77777777" w:rsidR="00D9413D" w:rsidRPr="002E78BC" w:rsidRDefault="00D9413D" w:rsidP="00D9413D">
      <w:pPr>
        <w:rPr>
          <w:sz w:val="16"/>
        </w:rPr>
      </w:pPr>
      <w:r w:rsidRPr="002E78BC">
        <w:rPr>
          <w:sz w:val="16"/>
        </w:rPr>
        <w:t>Pillar 2: India as a bulwark against China</w:t>
      </w:r>
    </w:p>
    <w:p w14:paraId="66CDCF20" w14:textId="77777777" w:rsidR="00D9413D" w:rsidRDefault="00D9413D" w:rsidP="00D9413D">
      <w:pPr>
        <w:rPr>
          <w:rStyle w:val="Emphasis"/>
        </w:rPr>
      </w:pPr>
      <w:r w:rsidRPr="002E78BC">
        <w:rPr>
          <w:rStyle w:val="Emphasis"/>
        </w:rPr>
        <w:t>Deepening US–India relations</w:t>
      </w:r>
      <w:r w:rsidRPr="002E78BC">
        <w:rPr>
          <w:rStyle w:val="StyleUnderline"/>
        </w:rPr>
        <w:t xml:space="preserve"> have also coincided with a </w:t>
      </w:r>
      <w:r w:rsidRPr="002E78BC">
        <w:rPr>
          <w:rStyle w:val="Emphasis"/>
        </w:rPr>
        <w:t>deterioration in Beijing’s relations</w:t>
      </w:r>
      <w:r w:rsidRPr="002E78BC">
        <w:rPr>
          <w:rStyle w:val="StyleUnderline"/>
        </w:rPr>
        <w:t xml:space="preserve"> with New Delhi and Washington. India </w:t>
      </w:r>
      <w:r w:rsidRPr="00857807">
        <w:rPr>
          <w:rStyle w:val="Emphasis"/>
        </w:rPr>
        <w:t>has become less apprehensive</w:t>
      </w:r>
      <w:r w:rsidRPr="002E78BC">
        <w:rPr>
          <w:rStyle w:val="StyleUnderline"/>
        </w:rPr>
        <w:t xml:space="preserve"> about participating in US-led bilateral and Western multilateral initiatives, where it would have previously worried about offending China. There has also been deepening US–India </w:t>
      </w:r>
      <w:proofErr w:type="spellStart"/>
      <w:r w:rsidRPr="002E78BC">
        <w:rPr>
          <w:rStyle w:val="StyleUnderline"/>
        </w:rPr>
        <w:t>defence</w:t>
      </w:r>
      <w:proofErr w:type="spellEnd"/>
      <w:r w:rsidRPr="002E78BC">
        <w:rPr>
          <w:rStyle w:val="StyleUnderline"/>
        </w:rPr>
        <w:t xml:space="preserve"> cooperation and a more collaborative approach to regional security and global governance, and </w:t>
      </w:r>
      <w:r w:rsidRPr="00857807">
        <w:rPr>
          <w:rStyle w:val="Emphasis"/>
        </w:rPr>
        <w:t>both countries have voiced concerns</w:t>
      </w:r>
      <w:r w:rsidRPr="002E78BC">
        <w:rPr>
          <w:rStyle w:val="StyleUnderline"/>
        </w:rPr>
        <w:t xml:space="preserve"> about China’s </w:t>
      </w:r>
      <w:proofErr w:type="spellStart"/>
      <w:r w:rsidRPr="002E78BC">
        <w:rPr>
          <w:rStyle w:val="StyleUnderline"/>
        </w:rPr>
        <w:t>behaviour</w:t>
      </w:r>
      <w:proofErr w:type="spellEnd"/>
      <w:r w:rsidRPr="002E78BC">
        <w:rPr>
          <w:rStyle w:val="StyleUnderline"/>
        </w:rPr>
        <w:t xml:space="preserve">. For instance, India has become </w:t>
      </w:r>
      <w:r w:rsidRPr="00857807">
        <w:rPr>
          <w:rStyle w:val="Emphasis"/>
        </w:rPr>
        <w:t>more willing to call out China’s actions</w:t>
      </w:r>
      <w:r w:rsidRPr="002E78BC">
        <w:rPr>
          <w:rStyle w:val="StyleUnderline"/>
        </w:rPr>
        <w:t xml:space="preserve"> in the South China Sea and the </w:t>
      </w:r>
      <w:r w:rsidRPr="00857807">
        <w:rPr>
          <w:rStyle w:val="Emphasis"/>
        </w:rPr>
        <w:t>Taiwan Strait.</w:t>
      </w:r>
    </w:p>
    <w:p w14:paraId="29B43730" w14:textId="77777777" w:rsidR="00D9413D" w:rsidRPr="00D9413D" w:rsidRDefault="00D9413D" w:rsidP="00D9413D"/>
    <w:p w14:paraId="620A5BAA" w14:textId="3F911695" w:rsidR="001F514C" w:rsidRDefault="001F514C" w:rsidP="001F514C">
      <w:pPr>
        <w:pStyle w:val="Heading1"/>
      </w:pPr>
      <w:r>
        <w:lastRenderedPageBreak/>
        <w:t xml:space="preserve">Research Advantage </w:t>
      </w:r>
    </w:p>
    <w:p w14:paraId="7DCCCB80" w14:textId="3B79667D" w:rsidR="00D9413D" w:rsidRDefault="00D9413D" w:rsidP="00D9413D">
      <w:pPr>
        <w:pStyle w:val="Heading2"/>
      </w:pPr>
      <w:r>
        <w:lastRenderedPageBreak/>
        <w:t xml:space="preserve">Extensions </w:t>
      </w:r>
    </w:p>
    <w:p w14:paraId="0EFF85F2" w14:textId="05165BBD" w:rsidR="00D9413D" w:rsidRDefault="00D9413D" w:rsidP="00D9413D">
      <w:pPr>
        <w:pStyle w:val="Heading3"/>
      </w:pPr>
      <w:r>
        <w:lastRenderedPageBreak/>
        <w:t xml:space="preserve">    </w:t>
      </w:r>
      <w:proofErr w:type="spellStart"/>
      <w:r>
        <w:t>Exts</w:t>
      </w:r>
      <w:proofErr w:type="spellEnd"/>
      <w:r>
        <w:t xml:space="preserve">. Arctic Science—Himalayas </w:t>
      </w:r>
    </w:p>
    <w:p w14:paraId="229A2B7F" w14:textId="77777777" w:rsidR="00D9413D" w:rsidRPr="007D2771" w:rsidRDefault="00D9413D" w:rsidP="00D9413D">
      <w:pPr>
        <w:pStyle w:val="Heading4"/>
      </w:pPr>
      <w:r>
        <w:t xml:space="preserve">Arctic development is key to </w:t>
      </w:r>
      <w:r>
        <w:rPr>
          <w:u w:val="single"/>
        </w:rPr>
        <w:t>sustainable</w:t>
      </w:r>
      <w:r>
        <w:t xml:space="preserve"> development in Himalayas.</w:t>
      </w:r>
    </w:p>
    <w:p w14:paraId="0F837E82" w14:textId="77777777" w:rsidR="00D9413D" w:rsidRDefault="00D9413D" w:rsidP="00D9413D">
      <w:r w:rsidRPr="007D2771">
        <w:rPr>
          <w:rStyle w:val="Style13ptBold"/>
        </w:rPr>
        <w:t>Østhagen 25</w:t>
      </w:r>
      <w:r>
        <w:t xml:space="preserve"> </w:t>
      </w:r>
      <w:r w:rsidRPr="007D2771">
        <w:t>[</w:t>
      </w:r>
      <w:r>
        <w:t>Andrew Østhagen</w:t>
      </w:r>
      <w:r w:rsidRPr="007D2771">
        <w:t xml:space="preserve">; </w:t>
      </w:r>
      <w:r>
        <w:t xml:space="preserve">Andrew Østhagen is a </w:t>
      </w:r>
      <w:r w:rsidRPr="007D2771">
        <w:t xml:space="preserve">senior researcher at the Fridtjof Nansen Institute who studies Arctic geopolitics; </w:t>
      </w:r>
      <w:r>
        <w:t>02-17-2025</w:t>
      </w:r>
      <w:r w:rsidRPr="007D2771">
        <w:t xml:space="preserve">; </w:t>
      </w:r>
      <w:r>
        <w:t>Great Power Competition in the Arctic and the Role of India</w:t>
      </w:r>
      <w:r w:rsidRPr="007D2771">
        <w:t>;</w:t>
      </w:r>
      <w:r>
        <w:t xml:space="preserve"> Taylor &amp; Francis</w:t>
      </w:r>
      <w:r w:rsidRPr="007D2771">
        <w:t>; https://www.tandfonline.com/doi/full/10.1080/09700161.2025.2450998; Accessed 6-30-2025; RS]</w:t>
      </w:r>
    </w:p>
    <w:p w14:paraId="4298ECC3" w14:textId="77777777" w:rsidR="00D9413D" w:rsidRPr="007D2771" w:rsidRDefault="00D9413D" w:rsidP="00D9413D">
      <w:pPr>
        <w:rPr>
          <w:sz w:val="16"/>
        </w:rPr>
      </w:pPr>
      <w:r w:rsidRPr="007D2771">
        <w:rPr>
          <w:sz w:val="16"/>
        </w:rPr>
        <w:t xml:space="preserve">First, what are the Indian domestic interests related to the Arctic, and how in turn does the Arctic impact India domestically? </w:t>
      </w:r>
      <w:r w:rsidRPr="007D2771">
        <w:rPr>
          <w:rStyle w:val="StyleUnderline"/>
        </w:rPr>
        <w:t xml:space="preserve">A central theme of </w:t>
      </w:r>
      <w:r w:rsidRPr="007D2771">
        <w:rPr>
          <w:rStyle w:val="StyleUnderline"/>
          <w:highlight w:val="cyan"/>
        </w:rPr>
        <w:t xml:space="preserve">India’s </w:t>
      </w:r>
      <w:r w:rsidRPr="007D2771">
        <w:rPr>
          <w:rStyle w:val="Emphasis"/>
          <w:highlight w:val="cyan"/>
        </w:rPr>
        <w:t>Arctic aspirations</w:t>
      </w:r>
      <w:r w:rsidRPr="007D2771">
        <w:rPr>
          <w:rStyle w:val="StyleUnderline"/>
        </w:rPr>
        <w:t xml:space="preserve"> has been </w:t>
      </w:r>
      <w:r w:rsidRPr="007D2771">
        <w:rPr>
          <w:rStyle w:val="StyleUnderline"/>
          <w:highlight w:val="cyan"/>
        </w:rPr>
        <w:t>link</w:t>
      </w:r>
      <w:r w:rsidRPr="007D2771">
        <w:rPr>
          <w:rStyle w:val="StyleUnderline"/>
        </w:rPr>
        <w:t xml:space="preserve">ing </w:t>
      </w:r>
      <w:r w:rsidRPr="007D2771">
        <w:rPr>
          <w:rStyle w:val="StyleUnderline"/>
          <w:highlight w:val="cyan"/>
        </w:rPr>
        <w:t>developments</w:t>
      </w:r>
      <w:r w:rsidRPr="007D2771">
        <w:rPr>
          <w:rStyle w:val="StyleUnderline"/>
        </w:rPr>
        <w:t xml:space="preserve"> in what it terms the ‘Third Pole’ (the </w:t>
      </w:r>
      <w:r w:rsidRPr="007D2771">
        <w:rPr>
          <w:rStyle w:val="StyleUnderline"/>
          <w:highlight w:val="cyan"/>
        </w:rPr>
        <w:t>Himalaya region</w:t>
      </w:r>
      <w:r w:rsidRPr="007D2771">
        <w:rPr>
          <w:rStyle w:val="StyleUnderline"/>
        </w:rPr>
        <w:t xml:space="preserve">) </w:t>
      </w:r>
      <w:r w:rsidRPr="007D2771">
        <w:rPr>
          <w:rStyle w:val="StyleUnderline"/>
          <w:highlight w:val="cyan"/>
        </w:rPr>
        <w:t xml:space="preserve">with </w:t>
      </w:r>
      <w:r w:rsidRPr="007D2771">
        <w:rPr>
          <w:rStyle w:val="Emphasis"/>
          <w:highlight w:val="cyan"/>
        </w:rPr>
        <w:t>climate developments</w:t>
      </w:r>
      <w:r w:rsidRPr="007D2771">
        <w:rPr>
          <w:rStyle w:val="StyleUnderline"/>
        </w:rPr>
        <w:t>, as well as questions of Indigenous People and cultures</w:t>
      </w:r>
      <w:r w:rsidRPr="007D2771">
        <w:rPr>
          <w:sz w:val="16"/>
        </w:rPr>
        <w:t>. Moreover</w:t>
      </w:r>
      <w:r w:rsidRPr="007D2771">
        <w:rPr>
          <w:rStyle w:val="StyleUnderline"/>
        </w:rPr>
        <w:t xml:space="preserve">, a </w:t>
      </w:r>
      <w:r w:rsidRPr="007D2771">
        <w:rPr>
          <w:rStyle w:val="StyleUnderline"/>
          <w:highlight w:val="cyan"/>
        </w:rPr>
        <w:t>direct link</w:t>
      </w:r>
      <w:r w:rsidRPr="007D2771">
        <w:rPr>
          <w:rStyle w:val="StyleUnderline"/>
        </w:rPr>
        <w:t xml:space="preserve"> is </w:t>
      </w:r>
      <w:r w:rsidRPr="007D2771">
        <w:rPr>
          <w:rStyle w:val="StyleUnderline"/>
          <w:highlight w:val="cyan"/>
        </w:rPr>
        <w:t>made</w:t>
      </w:r>
      <w:r w:rsidRPr="007D2771">
        <w:rPr>
          <w:rStyle w:val="StyleUnderline"/>
        </w:rPr>
        <w:t xml:space="preserve"> by Indian scientists and policymakers </w:t>
      </w:r>
      <w:r w:rsidRPr="007D2771">
        <w:rPr>
          <w:rStyle w:val="StyleUnderline"/>
          <w:highlight w:val="cyan"/>
        </w:rPr>
        <w:t>between</w:t>
      </w:r>
      <w:r w:rsidRPr="007D2771">
        <w:rPr>
          <w:rStyle w:val="StyleUnderline"/>
        </w:rPr>
        <w:t xml:space="preserve"> Arctic developments and related needs for research, and </w:t>
      </w:r>
      <w:r w:rsidRPr="007D2771">
        <w:rPr>
          <w:rStyle w:val="StyleUnderline"/>
          <w:highlight w:val="cyan"/>
        </w:rPr>
        <w:t>impacts on</w:t>
      </w:r>
      <w:r w:rsidRPr="007D2771">
        <w:rPr>
          <w:rStyle w:val="StyleUnderline"/>
        </w:rPr>
        <w:t xml:space="preserve"> the </w:t>
      </w:r>
      <w:r w:rsidRPr="007D2771">
        <w:rPr>
          <w:rStyle w:val="StyleUnderline"/>
          <w:highlight w:val="cyan"/>
        </w:rPr>
        <w:t>Monsoon</w:t>
      </w:r>
      <w:r w:rsidRPr="007D2771">
        <w:rPr>
          <w:rStyle w:val="StyleUnderline"/>
        </w:rPr>
        <w:t xml:space="preserve"> of South Asia, </w:t>
      </w:r>
      <w:r w:rsidRPr="007D2771">
        <w:rPr>
          <w:rStyle w:val="StyleUnderline"/>
          <w:highlight w:val="cyan"/>
        </w:rPr>
        <w:t>with</w:t>
      </w:r>
      <w:r w:rsidRPr="007D2771">
        <w:rPr>
          <w:rStyle w:val="StyleUnderline"/>
        </w:rPr>
        <w:t xml:space="preserve"> its central impact on </w:t>
      </w:r>
      <w:r w:rsidRPr="007D2771">
        <w:rPr>
          <w:rStyle w:val="Emphasis"/>
        </w:rPr>
        <w:t xml:space="preserve">Indian </w:t>
      </w:r>
      <w:r w:rsidRPr="007D2771">
        <w:rPr>
          <w:rStyle w:val="Emphasis"/>
          <w:highlight w:val="cyan"/>
        </w:rPr>
        <w:t>agriculture</w:t>
      </w:r>
      <w:r w:rsidRPr="007D2771">
        <w:rPr>
          <w:rStyle w:val="Emphasis"/>
        </w:rPr>
        <w:t>.</w:t>
      </w:r>
      <w:r w:rsidRPr="007D2771">
        <w:rPr>
          <w:sz w:val="16"/>
        </w:rPr>
        <w:t xml:space="preserve"> Finally, there seems to be expectations amongst certain actors domestically in India that engaging in Arctic issues might </w:t>
      </w:r>
      <w:r w:rsidRPr="007D2771">
        <w:rPr>
          <w:rStyle w:val="StyleUnderline"/>
        </w:rPr>
        <w:t xml:space="preserve">yield access to business opportunities linked to everything from seabed mining to transpolar shipping. Notwithstanding the benefits of the </w:t>
      </w:r>
      <w:r w:rsidRPr="007D2771">
        <w:rPr>
          <w:rStyle w:val="Emphasis"/>
        </w:rPr>
        <w:t>scientific data and research itself</w:t>
      </w:r>
      <w:r w:rsidRPr="007D2771">
        <w:rPr>
          <w:rStyle w:val="StyleUnderline"/>
        </w:rPr>
        <w:t>, up-playing, for example, India’s Svalbard presence and it being an original signatory to the Svalbard Treaty in 192048 with the first year-around-presence at Himadri</w:t>
      </w:r>
      <w:r w:rsidRPr="007D2771">
        <w:rPr>
          <w:sz w:val="16"/>
        </w:rPr>
        <w:t>,49 showcases to a domestic audience Indian competence and global aspirations. Similar actions (and showcasing of capacity) from Indian companies or other government entities operating in the Arctic is apparent already.</w:t>
      </w:r>
    </w:p>
    <w:p w14:paraId="66D8B4BA" w14:textId="77777777" w:rsidR="00D9413D" w:rsidRDefault="00D9413D" w:rsidP="00D9413D"/>
    <w:p w14:paraId="12BE0B85" w14:textId="3870AAB7" w:rsidR="00536AC7" w:rsidRDefault="00536AC7" w:rsidP="00536AC7">
      <w:pPr>
        <w:pStyle w:val="Heading3"/>
      </w:pPr>
      <w:r>
        <w:lastRenderedPageBreak/>
        <w:t xml:space="preserve">    </w:t>
      </w:r>
      <w:proofErr w:type="spellStart"/>
      <w:r>
        <w:t>Exts</w:t>
      </w:r>
      <w:proofErr w:type="spellEnd"/>
      <w:r>
        <w:t xml:space="preserve">. India Key—Arctic Research </w:t>
      </w:r>
    </w:p>
    <w:p w14:paraId="3D39554D" w14:textId="77777777" w:rsidR="00DF2B61" w:rsidRDefault="00DF2B61" w:rsidP="00DF2B61">
      <w:pPr>
        <w:pStyle w:val="Heading4"/>
      </w:pPr>
      <w:r>
        <w:t>India arctic research is key.</w:t>
      </w:r>
    </w:p>
    <w:p w14:paraId="5B8A39CC" w14:textId="77777777" w:rsidR="00DF2B61" w:rsidRPr="00D90A0D" w:rsidRDefault="00DF2B61" w:rsidP="00DF2B61">
      <w:r w:rsidRPr="00D90A0D">
        <w:rPr>
          <w:rStyle w:val="Style13ptBold"/>
        </w:rPr>
        <w:t xml:space="preserve">Nagar </w:t>
      </w:r>
      <w:r w:rsidRPr="00D90A0D">
        <w:rPr>
          <w:rStyle w:val="Style13ptBold"/>
          <w:b w:val="0"/>
          <w:bCs w:val="0"/>
        </w:rPr>
        <w:t>et al</w:t>
      </w:r>
      <w:r>
        <w:rPr>
          <w:rStyle w:val="Style13ptBold"/>
        </w:rPr>
        <w:t xml:space="preserve"> </w:t>
      </w:r>
      <w:r w:rsidRPr="00D90A0D">
        <w:rPr>
          <w:rStyle w:val="Style13ptBold"/>
        </w:rPr>
        <w:t>’23</w:t>
      </w:r>
      <w:r>
        <w:t xml:space="preserve"> [Swati Nagar; December; PhD, Associate Vice Provost, Graduate School, Temple University PhD, Associate Vice Provost, Graduate School, Temple University; Polar Science, “International collaboration- An indispensable tool for Antarctic research: Status report of India's </w:t>
      </w:r>
      <w:proofErr w:type="spellStart"/>
      <w:r>
        <w:t>endeavours</w:t>
      </w:r>
      <w:proofErr w:type="spellEnd"/>
      <w:r>
        <w:t xml:space="preserve"> on the icy continent,” Vol. 38, https://www-sciencedirect-com.proxy.lib.umich.edu/science/article/pii/S187396522300110X?via%3Dihub#sec6; accessed: 7.5.25]</w:t>
      </w:r>
    </w:p>
    <w:p w14:paraId="60D8243E" w14:textId="77777777" w:rsidR="00DF2B61" w:rsidRPr="00D90A0D" w:rsidRDefault="00DF2B61" w:rsidP="00DF2B61">
      <w:pPr>
        <w:rPr>
          <w:sz w:val="16"/>
        </w:rPr>
      </w:pPr>
      <w:r w:rsidRPr="00D90A0D">
        <w:rPr>
          <w:sz w:val="16"/>
        </w:rPr>
        <w:t xml:space="preserve">It has been established that the </w:t>
      </w:r>
      <w:r w:rsidRPr="00D90A0D">
        <w:rPr>
          <w:rStyle w:val="StyleUnderline"/>
        </w:rPr>
        <w:t>upper atmospheric circulations and ocean circulations</w:t>
      </w:r>
      <w:r w:rsidRPr="00D90A0D">
        <w:rPr>
          <w:sz w:val="16"/>
        </w:rPr>
        <w:t xml:space="preserve">, changes </w:t>
      </w:r>
      <w:r w:rsidRPr="00D90A0D">
        <w:rPr>
          <w:rStyle w:val="StyleUnderline"/>
        </w:rPr>
        <w:t xml:space="preserve">occurring in Antarctica and the </w:t>
      </w:r>
      <w:r w:rsidRPr="00D90A0D">
        <w:rPr>
          <w:rStyle w:val="Emphasis"/>
        </w:rPr>
        <w:t>Arctic</w:t>
      </w:r>
      <w:r w:rsidRPr="00D90A0D">
        <w:rPr>
          <w:rStyle w:val="StyleUnderline"/>
        </w:rPr>
        <w:t xml:space="preserve"> have an influence on the Indian monsoon</w:t>
      </w:r>
      <w:r w:rsidRPr="00D90A0D">
        <w:rPr>
          <w:sz w:val="16"/>
        </w:rPr>
        <w:t xml:space="preserve"> (</w:t>
      </w:r>
      <w:proofErr w:type="spellStart"/>
      <w:r w:rsidRPr="00D90A0D">
        <w:rPr>
          <w:sz w:val="16"/>
        </w:rPr>
        <w:t>Bajish</w:t>
      </w:r>
      <w:proofErr w:type="spellEnd"/>
      <w:r w:rsidRPr="00D90A0D">
        <w:rPr>
          <w:sz w:val="16"/>
        </w:rPr>
        <w:t xml:space="preserve"> et al., 2021; Chatterjee et al., 2021 Kumar et al., 2021; Kumar et al., 2023). </w:t>
      </w:r>
      <w:r w:rsidRPr="00D90A0D">
        <w:rPr>
          <w:rStyle w:val="StyleUnderline"/>
        </w:rPr>
        <w:t xml:space="preserve">Considering the </w:t>
      </w:r>
      <w:r w:rsidRPr="00D90A0D">
        <w:rPr>
          <w:rStyle w:val="Emphasis"/>
        </w:rPr>
        <w:t>socioeconomic impact</w:t>
      </w:r>
      <w:r w:rsidRPr="00D90A0D">
        <w:rPr>
          <w:rStyle w:val="StyleUnderline"/>
        </w:rPr>
        <w:t xml:space="preserve"> of the </w:t>
      </w:r>
      <w:r w:rsidRPr="00D90A0D">
        <w:rPr>
          <w:rStyle w:val="Emphasis"/>
        </w:rPr>
        <w:t>monsoon</w:t>
      </w:r>
      <w:r w:rsidRPr="00D90A0D">
        <w:rPr>
          <w:sz w:val="16"/>
        </w:rPr>
        <w:t xml:space="preserve">, particularly in a country like India where agriculture plays a predominant role, it </w:t>
      </w:r>
      <w:r w:rsidRPr="00D90A0D">
        <w:rPr>
          <w:rStyle w:val="StyleUnderline"/>
        </w:rPr>
        <w:t xml:space="preserve">becomes </w:t>
      </w:r>
      <w:r w:rsidRPr="00D90A0D">
        <w:rPr>
          <w:rStyle w:val="Emphasis"/>
        </w:rPr>
        <w:t>crucial</w:t>
      </w:r>
      <w:r w:rsidRPr="00D90A0D">
        <w:rPr>
          <w:rStyle w:val="StyleUnderline"/>
        </w:rPr>
        <w:t xml:space="preserve"> to have a better understanding </w:t>
      </w:r>
      <w:r w:rsidRPr="00286197">
        <w:rPr>
          <w:rStyle w:val="StyleUnderline"/>
        </w:rPr>
        <w:t xml:space="preserve">of the </w:t>
      </w:r>
      <w:r w:rsidRPr="00286197">
        <w:rPr>
          <w:rStyle w:val="Emphasis"/>
        </w:rPr>
        <w:t>Polar Regions</w:t>
      </w:r>
      <w:r w:rsidRPr="00D90A0D">
        <w:rPr>
          <w:sz w:val="16"/>
        </w:rPr>
        <w:t xml:space="preserve"> and their </w:t>
      </w:r>
      <w:r w:rsidRPr="00D90A0D">
        <w:rPr>
          <w:rStyle w:val="StyleUnderline"/>
        </w:rPr>
        <w:t xml:space="preserve">teleconnections with </w:t>
      </w:r>
      <w:r w:rsidRPr="00D90A0D">
        <w:rPr>
          <w:rStyle w:val="Emphasis"/>
        </w:rPr>
        <w:t>tropical regions</w:t>
      </w:r>
      <w:r w:rsidRPr="00D90A0D">
        <w:rPr>
          <w:sz w:val="16"/>
        </w:rPr>
        <w:t xml:space="preserve"> (Li et al., 2021). </w:t>
      </w:r>
      <w:r w:rsidRPr="00D90A0D">
        <w:rPr>
          <w:rStyle w:val="StyleUnderline"/>
        </w:rPr>
        <w:t xml:space="preserve">This </w:t>
      </w:r>
      <w:r w:rsidRPr="00D90A0D">
        <w:rPr>
          <w:rStyle w:val="Emphasis"/>
        </w:rPr>
        <w:t>understanding</w:t>
      </w:r>
      <w:r w:rsidRPr="00D90A0D">
        <w:rPr>
          <w:rStyle w:val="StyleUnderline"/>
        </w:rPr>
        <w:t xml:space="preserve"> can greatly contribute to the </w:t>
      </w:r>
      <w:r w:rsidRPr="00D90A0D">
        <w:rPr>
          <w:rStyle w:val="Emphasis"/>
        </w:rPr>
        <w:t>accurate prediction</w:t>
      </w:r>
      <w:r w:rsidRPr="00D90A0D">
        <w:rPr>
          <w:rStyle w:val="StyleUnderline"/>
        </w:rPr>
        <w:t xml:space="preserve"> of weather </w:t>
      </w:r>
      <w:r w:rsidRPr="00D90A0D">
        <w:rPr>
          <w:rStyle w:val="Emphasis"/>
        </w:rPr>
        <w:t>patterns</w:t>
      </w:r>
      <w:r w:rsidRPr="00D90A0D">
        <w:rPr>
          <w:sz w:val="16"/>
        </w:rPr>
        <w:t>.</w:t>
      </w:r>
    </w:p>
    <w:p w14:paraId="5551F908" w14:textId="27A34275" w:rsidR="00536AC7" w:rsidRDefault="00536AC7" w:rsidP="00DF2B61">
      <w:pPr>
        <w:rPr>
          <w:rFonts w:eastAsiaTheme="majorEastAsia" w:cstheme="majorBidi"/>
          <w:sz w:val="32"/>
          <w:szCs w:val="24"/>
          <w:u w:val="single"/>
        </w:rPr>
      </w:pPr>
    </w:p>
    <w:p w14:paraId="44CB9DD8" w14:textId="77777777" w:rsidR="00536AC7" w:rsidRDefault="00536AC7" w:rsidP="00536AC7">
      <w:pPr>
        <w:pStyle w:val="Heading4"/>
      </w:pPr>
      <w:r>
        <w:t xml:space="preserve">India has a </w:t>
      </w:r>
      <w:proofErr w:type="gramStart"/>
      <w:r>
        <w:t>long standing</w:t>
      </w:r>
      <w:proofErr w:type="gramEnd"/>
      <w:r>
        <w:t xml:space="preserve"> commitment to Arctic research with Arctic Council members. </w:t>
      </w:r>
    </w:p>
    <w:p w14:paraId="52733D90" w14:textId="77777777" w:rsidR="00536AC7" w:rsidRPr="00313D99" w:rsidRDefault="00536AC7" w:rsidP="00536AC7">
      <w:pPr>
        <w:rPr>
          <w:sz w:val="20"/>
          <w:szCs w:val="20"/>
        </w:rPr>
      </w:pPr>
      <w:r w:rsidRPr="00313D99">
        <w:rPr>
          <w:b/>
          <w:bCs/>
          <w:sz w:val="24"/>
          <w:szCs w:val="24"/>
        </w:rPr>
        <w:t>Chia and Haioi 22</w:t>
      </w:r>
      <w:r w:rsidRPr="00313D99">
        <w:rPr>
          <w:sz w:val="24"/>
          <w:szCs w:val="24"/>
        </w:rPr>
        <w:t xml:space="preserve"> </w:t>
      </w:r>
      <w:r w:rsidRPr="00313D99">
        <w:rPr>
          <w:sz w:val="20"/>
          <w:szCs w:val="20"/>
        </w:rPr>
        <w:t xml:space="preserve">[Claudia Chia, Zheng Haiqi, </w:t>
      </w:r>
      <w:proofErr w:type="spellStart"/>
      <w:r w:rsidRPr="00313D99">
        <w:rPr>
          <w:sz w:val="20"/>
          <w:szCs w:val="20"/>
        </w:rPr>
        <w:t>Ms</w:t>
      </w:r>
      <w:proofErr w:type="spellEnd"/>
      <w:r w:rsidRPr="00313D99">
        <w:rPr>
          <w:sz w:val="20"/>
          <w:szCs w:val="20"/>
        </w:rPr>
        <w:t xml:space="preserve"> Claudia Chia is a Research Analyst at the Institute of South Asian Studies (ISAS), an autonomous research institute at the National University of Singapore (NUS). She can be contacted at claudiachia@nus.edu.sg. </w:t>
      </w:r>
      <w:proofErr w:type="spellStart"/>
      <w:r w:rsidRPr="00313D99">
        <w:rPr>
          <w:sz w:val="20"/>
          <w:szCs w:val="20"/>
        </w:rPr>
        <w:t>Mr</w:t>
      </w:r>
      <w:proofErr w:type="spellEnd"/>
      <w:r w:rsidRPr="00313D99">
        <w:rPr>
          <w:sz w:val="20"/>
          <w:szCs w:val="20"/>
        </w:rPr>
        <w:t xml:space="preserve"> Zheng Haiqi is a PhD Candidate in the School of International Studies, Renmin University, China, and a Non-Resident Fellow at ISAS. He can be contacted at zhenghaiqi@ruc.edu.cn. The authors bear full responsibility for the facts cited and opinions expressed in this paper, 3.21.2022, "India Officially Ventures into the Arctic – NUS Institute of South Asian Studies (ISAS)," ISAS, https://www.isas.nus.edu.sg/papers/india-officially-ventures-into-the-arctic/, accessed 6.27.2025]</w:t>
      </w:r>
    </w:p>
    <w:p w14:paraId="2A0D8BD7" w14:textId="77777777" w:rsidR="00536AC7" w:rsidRPr="007A54DD" w:rsidRDefault="00536AC7" w:rsidP="00536AC7">
      <w:pPr>
        <w:rPr>
          <w:sz w:val="18"/>
          <w:szCs w:val="18"/>
        </w:rPr>
      </w:pPr>
      <w:proofErr w:type="spellStart"/>
      <w:r w:rsidRPr="007A54DD">
        <w:rPr>
          <w:sz w:val="18"/>
          <w:szCs w:val="18"/>
        </w:rPr>
        <w:t>Ms</w:t>
      </w:r>
      <w:proofErr w:type="spellEnd"/>
      <w:r w:rsidRPr="007A54DD">
        <w:rPr>
          <w:sz w:val="18"/>
          <w:szCs w:val="18"/>
        </w:rPr>
        <w:t xml:space="preserve"> Claudia Chia is a Research Analyst at the Institute of South Asian Studies (ISAS), an autonomous research institute at the National University of Singapore (NUS). She can be contacted at claudiachia@nus.edu.sg. </w:t>
      </w:r>
      <w:proofErr w:type="spellStart"/>
      <w:r w:rsidRPr="007A54DD">
        <w:rPr>
          <w:sz w:val="18"/>
          <w:szCs w:val="18"/>
        </w:rPr>
        <w:t>Mr</w:t>
      </w:r>
      <w:proofErr w:type="spellEnd"/>
      <w:r w:rsidRPr="007A54DD">
        <w:rPr>
          <w:sz w:val="18"/>
          <w:szCs w:val="18"/>
        </w:rPr>
        <w:t xml:space="preserve"> Zheng Haiqi is a PhD Candidate in the School of International Studies, Renmin University, China, and a Non-Resident Fellow at ISAS. He can be contacted at zhenghaiqi@ruc.edu.cn. The authors bear full responsibility for the facts cited and opinions expressed in this paper.</w:t>
      </w:r>
    </w:p>
    <w:p w14:paraId="64BA785E" w14:textId="77777777" w:rsidR="00536AC7" w:rsidRPr="007A54DD" w:rsidRDefault="00536AC7" w:rsidP="00536AC7">
      <w:pPr>
        <w:rPr>
          <w:sz w:val="18"/>
          <w:szCs w:val="18"/>
        </w:rPr>
      </w:pPr>
      <w:r w:rsidRPr="007A54DD">
        <w:rPr>
          <w:sz w:val="18"/>
          <w:szCs w:val="18"/>
        </w:rPr>
        <w:t xml:space="preserve">India’s association with the Arctic is over 100 years old; it was one of the original high contracting parties to Svalbard (formerly Spitsbergen) Treaty in February 1920. The first signs of serious Indian engagement in the region surfaced between 2007 and 2008, when </w:t>
      </w:r>
      <w:r w:rsidRPr="003A6367">
        <w:rPr>
          <w:u w:val="single"/>
        </w:rPr>
        <w:t>India launched the Arctic Research Program, conducted its first scientific expedition to the Arctic and established the Himadri research station in Svalbard, Norway</w:t>
      </w:r>
      <w:r w:rsidRPr="007A54DD">
        <w:rPr>
          <w:sz w:val="18"/>
          <w:szCs w:val="18"/>
        </w:rPr>
        <w:t>. Over the years, India has primarily focused on scientific research work on monsoon patterns, climate change, flora and fauna and polar science in the Arctic.</w:t>
      </w:r>
    </w:p>
    <w:p w14:paraId="60A89001" w14:textId="77777777" w:rsidR="00536AC7" w:rsidRPr="003A6367" w:rsidRDefault="00536AC7" w:rsidP="00536AC7">
      <w:pPr>
        <w:rPr>
          <w:u w:val="single"/>
        </w:rPr>
      </w:pPr>
      <w:r w:rsidRPr="007A54DD">
        <w:rPr>
          <w:sz w:val="18"/>
          <w:szCs w:val="18"/>
        </w:rPr>
        <w:t xml:space="preserve">In 2013, India gained observer status in the Arctic Council, along with Italy, China, Japan, Singapore and South Korea. The following year, India successfully deployed its first multi-sensor moored observatory to the region with technical support from the Norwegian Polar Institute. Furthermore, with the advent of a “Polar Silk Road” and China’s designation of itself as a “near Arctic state”, global interests in a new possible geopolitical game in the Arctic has grown. Consequentially, India’s policymakers have begun to pay more attention to the Arctic and increase their engagement with Arctic countries. </w:t>
      </w:r>
      <w:r w:rsidRPr="003A6367">
        <w:rPr>
          <w:u w:val="single"/>
        </w:rPr>
        <w:t xml:space="preserve">One example was the elevation of India-Denmark relations to a “Green Strategic Partnership” in 2020, where both sides stressed the need to strengthen </w:t>
      </w:r>
      <w:r w:rsidRPr="003A6367">
        <w:rPr>
          <w:u w:val="single"/>
        </w:rPr>
        <w:lastRenderedPageBreak/>
        <w:t>research cooperation and collaborate within the framework of the Arctic Council to fight climate change.</w:t>
      </w:r>
    </w:p>
    <w:p w14:paraId="3DA958BF" w14:textId="77777777" w:rsidR="00536AC7" w:rsidRPr="007A54DD" w:rsidRDefault="00536AC7" w:rsidP="00536AC7">
      <w:pPr>
        <w:rPr>
          <w:sz w:val="18"/>
          <w:szCs w:val="18"/>
        </w:rPr>
      </w:pPr>
      <w:r w:rsidRPr="007A54DD">
        <w:rPr>
          <w:sz w:val="18"/>
          <w:szCs w:val="18"/>
        </w:rPr>
        <w:t xml:space="preserve">So far, </w:t>
      </w:r>
      <w:r w:rsidRPr="003A6367">
        <w:rPr>
          <w:u w:val="single"/>
        </w:rPr>
        <w:t>India has membership in several Arctic committees such as the International Arctic Science Committee and the Asian Forum for Polar Sciences. Over 25 institutions in India are pursuing Arctic research</w:t>
      </w:r>
      <w:r w:rsidRPr="007A54DD">
        <w:rPr>
          <w:sz w:val="18"/>
          <w:szCs w:val="18"/>
        </w:rPr>
        <w:t xml:space="preserve">. The draft version of its Arctic policy, which was released briefly to garner public comments in January 2021, referred to the region as a “common heritage of mankind”, </w:t>
      </w:r>
      <w:proofErr w:type="spellStart"/>
      <w:r w:rsidRPr="007A54DD">
        <w:rPr>
          <w:sz w:val="18"/>
          <w:szCs w:val="18"/>
        </w:rPr>
        <w:t>emphasising</w:t>
      </w:r>
      <w:proofErr w:type="spellEnd"/>
      <w:r w:rsidRPr="007A54DD">
        <w:rPr>
          <w:sz w:val="18"/>
          <w:szCs w:val="18"/>
        </w:rPr>
        <w:t xml:space="preserve"> the scientific angle to India’s Arctic approach through think tanks, scientists and academics and focusing on building collaborations with Arctic institutions.</w:t>
      </w:r>
    </w:p>
    <w:p w14:paraId="24BE5DD2" w14:textId="77777777" w:rsidR="00536AC7" w:rsidRPr="007A54DD" w:rsidRDefault="00536AC7" w:rsidP="00536AC7">
      <w:pPr>
        <w:rPr>
          <w:sz w:val="18"/>
          <w:szCs w:val="18"/>
        </w:rPr>
      </w:pPr>
      <w:r w:rsidRPr="007A54DD">
        <w:rPr>
          <w:sz w:val="18"/>
          <w:szCs w:val="18"/>
        </w:rPr>
        <w:t xml:space="preserve">In the official Arctic policy unveiled on 17 March 2022, India stated six tenets of its Arctic mission: science </w:t>
      </w:r>
      <w:r w:rsidRPr="008323BB">
        <w:rPr>
          <w:sz w:val="18"/>
          <w:szCs w:val="18"/>
        </w:rPr>
        <w:t xml:space="preserve">and research; climate and environmental protection; economic and human development; transportation and connectivity; governance and international cooperation; and national capacity building. The previous rhetoric of a “common heritage” has been dropped; the new text illustrated that the Arctic pursuit is guided by the Indian philosophy of </w:t>
      </w:r>
      <w:proofErr w:type="spellStart"/>
      <w:r w:rsidRPr="008323BB">
        <w:rPr>
          <w:sz w:val="18"/>
          <w:szCs w:val="18"/>
        </w:rPr>
        <w:t>Vasudhaiva</w:t>
      </w:r>
      <w:proofErr w:type="spellEnd"/>
      <w:r w:rsidRPr="008323BB">
        <w:rPr>
          <w:sz w:val="18"/>
          <w:szCs w:val="18"/>
        </w:rPr>
        <w:t xml:space="preserve"> </w:t>
      </w:r>
      <w:proofErr w:type="spellStart"/>
      <w:r w:rsidRPr="008323BB">
        <w:rPr>
          <w:sz w:val="18"/>
          <w:szCs w:val="18"/>
        </w:rPr>
        <w:t>Kutumbakam</w:t>
      </w:r>
      <w:proofErr w:type="spellEnd"/>
      <w:r w:rsidRPr="008323BB">
        <w:rPr>
          <w:sz w:val="18"/>
          <w:szCs w:val="18"/>
        </w:rPr>
        <w:t xml:space="preserve"> (the world is but one family). Nonetheless, the idea of the Arctic as a shared space and India’s commitment to contribute to</w:t>
      </w:r>
      <w:r w:rsidRPr="007A54DD">
        <w:rPr>
          <w:sz w:val="18"/>
          <w:szCs w:val="18"/>
        </w:rPr>
        <w:t xml:space="preserve"> “the global good” evokes the message of being a responsible provider to global commons, </w:t>
      </w:r>
      <w:proofErr w:type="gramStart"/>
      <w:r w:rsidRPr="007A54DD">
        <w:rPr>
          <w:sz w:val="18"/>
          <w:szCs w:val="18"/>
        </w:rPr>
        <w:t>similar to</w:t>
      </w:r>
      <w:proofErr w:type="gramEnd"/>
      <w:r w:rsidRPr="007A54DD">
        <w:rPr>
          <w:sz w:val="18"/>
          <w:szCs w:val="18"/>
        </w:rPr>
        <w:t xml:space="preserve"> its perception of the Indo-Pacific.</w:t>
      </w:r>
    </w:p>
    <w:p w14:paraId="3622113D" w14:textId="77777777" w:rsidR="00536AC7" w:rsidRPr="007A54DD" w:rsidRDefault="00536AC7" w:rsidP="00536AC7">
      <w:pPr>
        <w:rPr>
          <w:sz w:val="18"/>
          <w:szCs w:val="18"/>
        </w:rPr>
      </w:pPr>
      <w:r w:rsidRPr="007A54DD">
        <w:rPr>
          <w:sz w:val="18"/>
          <w:szCs w:val="18"/>
        </w:rPr>
        <w:t>As an agriculture-reliant country, Indian environmental concerns are intertwined with the Arctic’s climate change concerns, especially rising sea levels and unpredictable monsoon patterns. The level of sea ice in the region has been reducing by 13 per cent per decade; a further worsening of the climate conditions and glacial melting could be disruptive for the indigenous communities and wellbeing of the Indian rural sector.</w:t>
      </w:r>
    </w:p>
    <w:p w14:paraId="53FC23BB" w14:textId="77777777" w:rsidR="00536AC7" w:rsidRPr="007A54DD" w:rsidRDefault="00536AC7" w:rsidP="00536AC7">
      <w:pPr>
        <w:rPr>
          <w:sz w:val="18"/>
          <w:szCs w:val="18"/>
        </w:rPr>
      </w:pPr>
      <w:r w:rsidRPr="007A54DD">
        <w:rPr>
          <w:sz w:val="18"/>
          <w:szCs w:val="18"/>
        </w:rPr>
        <w:t xml:space="preserve">Crucially, the melting of Arctic ice also entails the opening of new shipping routes which could redraw global trade flows and maritime navigation. </w:t>
      </w:r>
      <w:r w:rsidRPr="003A6367">
        <w:rPr>
          <w:u w:val="single"/>
        </w:rPr>
        <w:t xml:space="preserve">India has the intention to develop the International North-South Corridor with Moscow and link it to the Arctic to build trans-Arctic shipping routes and decrease shipping costs. </w:t>
      </w:r>
      <w:r w:rsidRPr="007A54DD">
        <w:rPr>
          <w:sz w:val="18"/>
          <w:szCs w:val="18"/>
        </w:rPr>
        <w:t>Another reason for India to engage the Artic is to achieve energy security by diversifying energy supplies. Previously, Russia – a leading Arctic power with vast Arctic resources – was an important partner to India’s energy strategy. Indian firms and political leaderships have inked agreements and memorandums of understanding with Russian counterparts to cooperate on oil and gas projects.</w:t>
      </w:r>
    </w:p>
    <w:p w14:paraId="0AF39D38" w14:textId="77777777" w:rsidR="00536AC7" w:rsidRPr="003A6367" w:rsidRDefault="00536AC7" w:rsidP="00536AC7">
      <w:pPr>
        <w:rPr>
          <w:u w:val="single"/>
        </w:rPr>
      </w:pPr>
      <w:r w:rsidRPr="007A54DD">
        <w:rPr>
          <w:sz w:val="18"/>
          <w:szCs w:val="18"/>
        </w:rPr>
        <w:t xml:space="preserve">However, given the present Ukraine crisis, India’s cooperation with Russia may be substantially reduced, and the development of transport connectivity projects may have to wait. That said, the crisis highlighted the importance of diversifying energy supplies and trade </w:t>
      </w:r>
      <w:proofErr w:type="gramStart"/>
      <w:r w:rsidRPr="007A54DD">
        <w:rPr>
          <w:sz w:val="18"/>
          <w:szCs w:val="18"/>
        </w:rPr>
        <w:t>in order to</w:t>
      </w:r>
      <w:proofErr w:type="gramEnd"/>
      <w:r w:rsidRPr="007A54DD">
        <w:rPr>
          <w:sz w:val="18"/>
          <w:szCs w:val="18"/>
        </w:rPr>
        <w:t xml:space="preserve"> avoid overt reliance on a single external partner. </w:t>
      </w:r>
      <w:r w:rsidRPr="003A6367">
        <w:rPr>
          <w:u w:val="single"/>
        </w:rPr>
        <w:t>The announcement of the official Arctic policy is also opportune in this context, as resource exploration in the Arctic region emerges as a priority for the Indian government.</w:t>
      </w:r>
    </w:p>
    <w:p w14:paraId="3EE3307B" w14:textId="77777777" w:rsidR="00536AC7" w:rsidRPr="007A54DD" w:rsidRDefault="00536AC7" w:rsidP="00536AC7">
      <w:pPr>
        <w:rPr>
          <w:sz w:val="18"/>
          <w:szCs w:val="18"/>
        </w:rPr>
      </w:pPr>
      <w:r w:rsidRPr="007A54DD">
        <w:rPr>
          <w:sz w:val="18"/>
          <w:szCs w:val="18"/>
        </w:rPr>
        <w:t>The official Arctic Policy also notes “several synergies” between the Himalayas – the ‘third pole’ – and polar studies, in which Indian scientific expertise and experience could potentially aid scientific advancements in the Arctic. Further, India has identified that it could leverage its strength in digital connectivity and fill the gap of low digital connectivity in the region by providing satellite-enabled communications and knowledge sharing.</w:t>
      </w:r>
    </w:p>
    <w:p w14:paraId="2CC7AEEF" w14:textId="77777777" w:rsidR="00536AC7" w:rsidRPr="007A54DD" w:rsidRDefault="00536AC7" w:rsidP="00536AC7">
      <w:r w:rsidRPr="007A54DD">
        <w:rPr>
          <w:sz w:val="18"/>
          <w:szCs w:val="18"/>
        </w:rPr>
        <w:t xml:space="preserve">Considering that India is a latecomer to the Arctic, it will face a rising great power rivalry on natural resources and military value. </w:t>
      </w:r>
      <w:r w:rsidRPr="003A6367">
        <w:rPr>
          <w:u w:val="single"/>
        </w:rPr>
        <w:t xml:space="preserve">India </w:t>
      </w:r>
      <w:proofErr w:type="gramStart"/>
      <w:r w:rsidRPr="003A6367">
        <w:rPr>
          <w:u w:val="single"/>
        </w:rPr>
        <w:t>has to</w:t>
      </w:r>
      <w:proofErr w:type="gramEnd"/>
      <w:r w:rsidRPr="003A6367">
        <w:rPr>
          <w:u w:val="single"/>
        </w:rPr>
        <w:t xml:space="preserve"> be prepared for the competition with China in the Arctic,</w:t>
      </w:r>
      <w:r w:rsidRPr="003A6367">
        <w:t xml:space="preserve"> </w:t>
      </w:r>
      <w:r w:rsidRPr="007A54DD">
        <w:rPr>
          <w:sz w:val="18"/>
          <w:szCs w:val="18"/>
        </w:rPr>
        <w:t xml:space="preserve">as both countries increase research and expedition efforts. </w:t>
      </w:r>
      <w:r w:rsidRPr="003A6367">
        <w:rPr>
          <w:u w:val="single"/>
        </w:rPr>
        <w:t xml:space="preserve">India’s commitment to this distant region, coupled with its lack of a polar vessel, is also in doubt. </w:t>
      </w:r>
      <w:r w:rsidRPr="007A54DD">
        <w:rPr>
          <w:sz w:val="18"/>
          <w:szCs w:val="18"/>
        </w:rPr>
        <w:t>Moving forward, India could consider inking free trade agreements and expanding its cooperation with more Arctic states. Digital connectivity, infrastructural development and unique research expertise from the Himalayas are areas where India has the competence and could bring value to the table.</w:t>
      </w:r>
    </w:p>
    <w:p w14:paraId="038ECEE9" w14:textId="77777777" w:rsidR="00536AC7" w:rsidRDefault="00536AC7" w:rsidP="00536AC7"/>
    <w:p w14:paraId="0CF73E2B" w14:textId="26913CB5" w:rsidR="007A0FC3" w:rsidRDefault="007A0FC3" w:rsidP="00DB03B7">
      <w:pPr>
        <w:pStyle w:val="Heading3"/>
      </w:pPr>
      <w:r>
        <w:lastRenderedPageBreak/>
        <w:t xml:space="preserve">    </w:t>
      </w:r>
      <w:proofErr w:type="spellStart"/>
      <w:r>
        <w:t>Exts</w:t>
      </w:r>
      <w:proofErr w:type="spellEnd"/>
      <w:r>
        <w:t xml:space="preserve">. Impact—Naxalite </w:t>
      </w:r>
    </w:p>
    <w:p w14:paraId="5E53F3B3" w14:textId="77777777" w:rsidR="007A0FC3" w:rsidRDefault="007A0FC3" w:rsidP="007A0FC3">
      <w:pPr>
        <w:pStyle w:val="Heading4"/>
      </w:pPr>
      <w:r>
        <w:t xml:space="preserve">They’ll acquire </w:t>
      </w:r>
      <w:r w:rsidRPr="00106180">
        <w:rPr>
          <w:u w:val="single"/>
        </w:rPr>
        <w:t>nuclear</w:t>
      </w:r>
      <w:r>
        <w:t xml:space="preserve">, </w:t>
      </w:r>
      <w:r w:rsidRPr="00106180">
        <w:rPr>
          <w:u w:val="single"/>
        </w:rPr>
        <w:t>chemical</w:t>
      </w:r>
      <w:r>
        <w:t xml:space="preserve"> and </w:t>
      </w:r>
      <w:r w:rsidRPr="00106180">
        <w:rPr>
          <w:u w:val="single"/>
        </w:rPr>
        <w:t>biological</w:t>
      </w:r>
      <w:r>
        <w:t xml:space="preserve"> weapons---</w:t>
      </w:r>
      <w:r w:rsidRPr="00106180">
        <w:rPr>
          <w:u w:val="single"/>
        </w:rPr>
        <w:t>extinction</w:t>
      </w:r>
      <w:r>
        <w:t>.</w:t>
      </w:r>
    </w:p>
    <w:p w14:paraId="55B8FF41" w14:textId="77777777" w:rsidR="007A0FC3" w:rsidRPr="00106180" w:rsidRDefault="007A0FC3" w:rsidP="007A0FC3">
      <w:r w:rsidRPr="00106180">
        <w:rPr>
          <w:rStyle w:val="Style13ptBold"/>
        </w:rPr>
        <w:t>Hashmi &amp; Ahmed ’22</w:t>
      </w:r>
      <w:r>
        <w:t xml:space="preserve"> [Muhammad and Ashfaq; Mr. Muhammad Jawad Hashmi is a Former Visiting Fellow. He is currently pursuing a PhD at the Department of Political Science and International Relations, University of Gujrat, Pakistan, Ashfaq Ahmed is enrolled under Strategic and Nuclear Studies </w:t>
      </w:r>
      <w:proofErr w:type="spellStart"/>
      <w:r>
        <w:t>Programme</w:t>
      </w:r>
      <w:proofErr w:type="spellEnd"/>
      <w:r>
        <w:t xml:space="preserve"> as Doctoral Candidate at National </w:t>
      </w:r>
      <w:proofErr w:type="spellStart"/>
      <w:r>
        <w:t>Defence</w:t>
      </w:r>
      <w:proofErr w:type="spellEnd"/>
      <w:r>
        <w:t xml:space="preserve"> University Islamabad; Journal of Global Peace and Security Studies, “Threats of Nuclear Terrorism in India: A Case Study of Naxalites,” Vol. 1, No. 1, https://www.pakistanreview.com/index.php/JGPSS/article/view/120; accessed: 7.5.25] </w:t>
      </w:r>
    </w:p>
    <w:p w14:paraId="352549AA" w14:textId="77777777" w:rsidR="007A0FC3" w:rsidRPr="00106180" w:rsidRDefault="007A0FC3" w:rsidP="007A0FC3">
      <w:pPr>
        <w:rPr>
          <w:rStyle w:val="StyleUnderline"/>
        </w:rPr>
      </w:pPr>
      <w:r w:rsidRPr="007300D8">
        <w:rPr>
          <w:rStyle w:val="Emphasis"/>
        </w:rPr>
        <w:t>Nuclear site</w:t>
      </w:r>
      <w:r w:rsidRPr="00106180">
        <w:rPr>
          <w:rStyle w:val="StyleUnderline"/>
        </w:rPr>
        <w:t xml:space="preserve"> in </w:t>
      </w:r>
      <w:r w:rsidRPr="007300D8">
        <w:rPr>
          <w:rStyle w:val="Emphasis"/>
        </w:rPr>
        <w:t>Naxalite</w:t>
      </w:r>
      <w:r w:rsidRPr="007300D8">
        <w:rPr>
          <w:rStyle w:val="StyleUnderline"/>
        </w:rPr>
        <w:t xml:space="preserve"> area</w:t>
      </w:r>
      <w:r w:rsidRPr="00106180">
        <w:rPr>
          <w:rStyle w:val="StyleUnderline"/>
        </w:rPr>
        <w:t xml:space="preserve"> of </w:t>
      </w:r>
      <w:r w:rsidRPr="007300D8">
        <w:rPr>
          <w:rStyle w:val="Emphasis"/>
        </w:rPr>
        <w:t>influence</w:t>
      </w:r>
    </w:p>
    <w:p w14:paraId="7287CB8E" w14:textId="77777777" w:rsidR="007A0FC3" w:rsidRPr="007300D8" w:rsidRDefault="007A0FC3" w:rsidP="007A0FC3">
      <w:pPr>
        <w:rPr>
          <w:sz w:val="16"/>
        </w:rPr>
      </w:pPr>
      <w:r w:rsidRPr="007300D8">
        <w:rPr>
          <w:sz w:val="16"/>
        </w:rPr>
        <w:t xml:space="preserve">According to the Nuclear Threat Initiative map of Indian </w:t>
      </w:r>
      <w:r w:rsidRPr="007300D8">
        <w:rPr>
          <w:rStyle w:val="Emphasis"/>
        </w:rPr>
        <w:t>nuclear</w:t>
      </w:r>
      <w:r w:rsidRPr="00106180">
        <w:rPr>
          <w:rStyle w:val="StyleUnderline"/>
        </w:rPr>
        <w:t xml:space="preserve">, </w:t>
      </w:r>
      <w:r w:rsidRPr="007300D8">
        <w:rPr>
          <w:rStyle w:val="Emphasis"/>
        </w:rPr>
        <w:t>biological</w:t>
      </w:r>
      <w:r w:rsidRPr="00106180">
        <w:rPr>
          <w:rStyle w:val="StyleUnderline"/>
        </w:rPr>
        <w:t xml:space="preserve"> and </w:t>
      </w:r>
      <w:r w:rsidRPr="007300D8">
        <w:rPr>
          <w:rStyle w:val="Emphasis"/>
        </w:rPr>
        <w:t>chemical</w:t>
      </w:r>
      <w:r w:rsidRPr="00106180">
        <w:rPr>
          <w:rStyle w:val="StyleUnderline"/>
        </w:rPr>
        <w:t xml:space="preserve"> facilities, it is clear India has a lot of </w:t>
      </w:r>
      <w:proofErr w:type="gramStart"/>
      <w:r w:rsidRPr="00106180">
        <w:rPr>
          <w:rStyle w:val="StyleUnderline"/>
        </w:rPr>
        <w:t>chemical</w:t>
      </w:r>
      <w:proofErr w:type="gramEnd"/>
      <w:r w:rsidRPr="00106180">
        <w:rPr>
          <w:rStyle w:val="StyleUnderline"/>
        </w:rPr>
        <w:t xml:space="preserve">, biological and nuclear facilities in the Naxalite </w:t>
      </w:r>
      <w:r w:rsidRPr="007300D8">
        <w:rPr>
          <w:rStyle w:val="Emphasis"/>
        </w:rPr>
        <w:t>area of influence</w:t>
      </w:r>
      <w:r w:rsidRPr="007300D8">
        <w:rPr>
          <w:sz w:val="16"/>
        </w:rPr>
        <w:t xml:space="preserve">. </w:t>
      </w:r>
    </w:p>
    <w:p w14:paraId="5E990DC1" w14:textId="77777777" w:rsidR="007A0FC3" w:rsidRPr="007300D8" w:rsidRDefault="007A0FC3" w:rsidP="007A0FC3">
      <w:pPr>
        <w:rPr>
          <w:sz w:val="16"/>
        </w:rPr>
      </w:pPr>
      <w:r w:rsidRPr="007300D8">
        <w:rPr>
          <w:sz w:val="16"/>
        </w:rPr>
        <w:t xml:space="preserve">India has two reactors </w:t>
      </w:r>
      <w:proofErr w:type="gramStart"/>
      <w:r w:rsidRPr="007300D8">
        <w:rPr>
          <w:sz w:val="16"/>
        </w:rPr>
        <w:t>for the production of</w:t>
      </w:r>
      <w:proofErr w:type="gramEnd"/>
      <w:r w:rsidRPr="007300D8">
        <w:rPr>
          <w:sz w:val="16"/>
        </w:rPr>
        <w:t xml:space="preserve"> weapons-grade plutonium (WGP), CIRUS and Dhruva, both located in the Bhabha Atomic Research Center (BARC) complex near Mumbai. CIRUS was shut down in 2010, but India has plans to build a new one in </w:t>
      </w:r>
      <w:proofErr w:type="spellStart"/>
      <w:r w:rsidRPr="007300D8">
        <w:rPr>
          <w:sz w:val="16"/>
        </w:rPr>
        <w:t>Vuzag</w:t>
      </w:r>
      <w:proofErr w:type="spellEnd"/>
      <w:r w:rsidRPr="007300D8">
        <w:rPr>
          <w:sz w:val="16"/>
        </w:rPr>
        <w:t>, Andhra Pradesh.</w:t>
      </w:r>
    </w:p>
    <w:p w14:paraId="30B19907" w14:textId="77777777" w:rsidR="007A0FC3" w:rsidRPr="007300D8" w:rsidRDefault="007A0FC3" w:rsidP="007A0FC3">
      <w:pPr>
        <w:rPr>
          <w:sz w:val="16"/>
        </w:rPr>
      </w:pPr>
      <w:r w:rsidRPr="007300D8">
        <w:rPr>
          <w:sz w:val="16"/>
        </w:rPr>
        <w:t>Other facilities:</w:t>
      </w:r>
    </w:p>
    <w:p w14:paraId="28487B4F" w14:textId="77777777" w:rsidR="007A0FC3" w:rsidRPr="007300D8" w:rsidRDefault="007A0FC3" w:rsidP="007A0FC3">
      <w:pPr>
        <w:rPr>
          <w:sz w:val="16"/>
        </w:rPr>
      </w:pPr>
      <w:r w:rsidRPr="007300D8">
        <w:rPr>
          <w:sz w:val="16"/>
        </w:rPr>
        <w:t xml:space="preserve">Besides these </w:t>
      </w:r>
      <w:r w:rsidRPr="00106180">
        <w:rPr>
          <w:rStyle w:val="StyleUnderline"/>
        </w:rPr>
        <w:t xml:space="preserve">nuclear, biological, chemical, and missile facilities, some Indian naval bases for </w:t>
      </w:r>
      <w:r w:rsidRPr="007300D8">
        <w:rPr>
          <w:rStyle w:val="Emphasis"/>
        </w:rPr>
        <w:t>submarines</w:t>
      </w:r>
      <w:r w:rsidRPr="00106180">
        <w:rPr>
          <w:rStyle w:val="StyleUnderline"/>
        </w:rPr>
        <w:t xml:space="preserve"> </w:t>
      </w:r>
      <w:proofErr w:type="gramStart"/>
      <w:r w:rsidRPr="00106180">
        <w:rPr>
          <w:rStyle w:val="StyleUnderline"/>
        </w:rPr>
        <w:t>are located in</w:t>
      </w:r>
      <w:proofErr w:type="gramEnd"/>
      <w:r w:rsidRPr="00106180">
        <w:rPr>
          <w:rStyle w:val="StyleUnderline"/>
        </w:rPr>
        <w:t xml:space="preserve"> the Naxalite area of </w:t>
      </w:r>
      <w:r w:rsidRPr="007300D8">
        <w:rPr>
          <w:rStyle w:val="Emphasis"/>
        </w:rPr>
        <w:t>influence</w:t>
      </w:r>
      <w:r w:rsidRPr="007300D8">
        <w:rPr>
          <w:sz w:val="16"/>
        </w:rPr>
        <w:t>. These are</w:t>
      </w:r>
    </w:p>
    <w:p w14:paraId="7FAF5066" w14:textId="77777777" w:rsidR="007A0FC3" w:rsidRPr="007300D8" w:rsidRDefault="007A0FC3" w:rsidP="007A0FC3">
      <w:pPr>
        <w:rPr>
          <w:sz w:val="16"/>
        </w:rPr>
      </w:pPr>
      <w:r w:rsidRPr="007300D8">
        <w:rPr>
          <w:sz w:val="16"/>
        </w:rPr>
        <w:t xml:space="preserve">1. Indian Western Naval Command </w:t>
      </w:r>
    </w:p>
    <w:p w14:paraId="03AC5CEF" w14:textId="77777777" w:rsidR="007A0FC3" w:rsidRPr="007300D8" w:rsidRDefault="007A0FC3" w:rsidP="007A0FC3">
      <w:pPr>
        <w:rPr>
          <w:sz w:val="16"/>
        </w:rPr>
      </w:pPr>
      <w:r w:rsidRPr="007300D8">
        <w:rPr>
          <w:sz w:val="16"/>
        </w:rPr>
        <w:t xml:space="preserve">INS Vajrabahu is located near Mumbai in Maharashtra. This base operates conventional (diesel-electric SSK) Indian </w:t>
      </w:r>
      <w:proofErr w:type="spellStart"/>
      <w:r w:rsidRPr="007300D8">
        <w:rPr>
          <w:sz w:val="16"/>
        </w:rPr>
        <w:t>Sindhughosh</w:t>
      </w:r>
      <w:proofErr w:type="spellEnd"/>
      <w:r w:rsidRPr="007300D8">
        <w:rPr>
          <w:sz w:val="16"/>
        </w:rPr>
        <w:t xml:space="preserve">-class (Russian Kilo Class Submarine) and </w:t>
      </w:r>
      <w:proofErr w:type="spellStart"/>
      <w:r w:rsidRPr="007300D8">
        <w:rPr>
          <w:sz w:val="16"/>
        </w:rPr>
        <w:t>Shishumar</w:t>
      </w:r>
      <w:proofErr w:type="spellEnd"/>
      <w:r w:rsidRPr="007300D8">
        <w:rPr>
          <w:sz w:val="16"/>
        </w:rPr>
        <w:t>-class (German Type 209 Submarine).</w:t>
      </w:r>
    </w:p>
    <w:p w14:paraId="0675E451" w14:textId="77777777" w:rsidR="007A0FC3" w:rsidRPr="007300D8" w:rsidRDefault="007A0FC3" w:rsidP="007A0FC3">
      <w:pPr>
        <w:rPr>
          <w:sz w:val="16"/>
        </w:rPr>
      </w:pPr>
      <w:r w:rsidRPr="007300D8">
        <w:rPr>
          <w:sz w:val="16"/>
        </w:rPr>
        <w:t xml:space="preserve">2. Indian Southern Naval Command </w:t>
      </w:r>
    </w:p>
    <w:p w14:paraId="73C4A055" w14:textId="77777777" w:rsidR="007A0FC3" w:rsidRPr="007300D8" w:rsidRDefault="007A0FC3" w:rsidP="007A0FC3">
      <w:pPr>
        <w:rPr>
          <w:sz w:val="16"/>
        </w:rPr>
      </w:pPr>
      <w:r w:rsidRPr="007300D8">
        <w:rPr>
          <w:sz w:val="16"/>
        </w:rPr>
        <w:t xml:space="preserve">INS Satavahana </w:t>
      </w:r>
      <w:proofErr w:type="gramStart"/>
      <w:r w:rsidRPr="007300D8">
        <w:rPr>
          <w:sz w:val="16"/>
        </w:rPr>
        <w:t>is located in</w:t>
      </w:r>
      <w:proofErr w:type="gramEnd"/>
      <w:r w:rsidRPr="007300D8">
        <w:rPr>
          <w:sz w:val="16"/>
        </w:rPr>
        <w:t xml:space="preserve"> Visakhapatnam, Andhra Pradesh. This base has a Submarine School (SMS), Escape Training School (ETS), and School of Advanced Undersea Warfare (SAUW). SAUW was established in 2006, to train the crew of nuclear submarines (Arihant class and Russian Akula II – INS Chakra). There is also a training facility for </w:t>
      </w:r>
      <w:proofErr w:type="spellStart"/>
      <w:r w:rsidRPr="007300D8">
        <w:rPr>
          <w:sz w:val="16"/>
        </w:rPr>
        <w:t>conventionalKalvari</w:t>
      </w:r>
      <w:proofErr w:type="spellEnd"/>
      <w:r w:rsidRPr="007300D8">
        <w:rPr>
          <w:sz w:val="16"/>
        </w:rPr>
        <w:t xml:space="preserve"> class (French </w:t>
      </w:r>
      <w:proofErr w:type="spellStart"/>
      <w:r w:rsidRPr="007300D8">
        <w:rPr>
          <w:sz w:val="16"/>
        </w:rPr>
        <w:t>Scorpene</w:t>
      </w:r>
      <w:proofErr w:type="spellEnd"/>
      <w:r w:rsidRPr="007300D8">
        <w:rPr>
          <w:sz w:val="16"/>
        </w:rPr>
        <w:t xml:space="preserve"> Class submarine) which is equipped with Air Independent Propulsion System (AIP). </w:t>
      </w:r>
    </w:p>
    <w:p w14:paraId="5947E3D3" w14:textId="77777777" w:rsidR="007A0FC3" w:rsidRPr="007300D8" w:rsidRDefault="007A0FC3" w:rsidP="007A0FC3">
      <w:pPr>
        <w:rPr>
          <w:sz w:val="16"/>
        </w:rPr>
      </w:pPr>
      <w:r w:rsidRPr="007300D8">
        <w:rPr>
          <w:sz w:val="16"/>
        </w:rPr>
        <w:t>3. Indian Eastern Naval Command</w:t>
      </w:r>
    </w:p>
    <w:p w14:paraId="35FBF4BD" w14:textId="77777777" w:rsidR="007A0FC3" w:rsidRPr="007300D8" w:rsidRDefault="007A0FC3" w:rsidP="007A0FC3">
      <w:pPr>
        <w:rPr>
          <w:sz w:val="16"/>
        </w:rPr>
      </w:pPr>
      <w:r w:rsidRPr="007300D8">
        <w:rPr>
          <w:sz w:val="16"/>
        </w:rPr>
        <w:t xml:space="preserve">INS Varsha </w:t>
      </w:r>
      <w:proofErr w:type="gramStart"/>
      <w:r w:rsidRPr="007300D8">
        <w:rPr>
          <w:sz w:val="16"/>
        </w:rPr>
        <w:t>is located in</w:t>
      </w:r>
      <w:proofErr w:type="gramEnd"/>
      <w:r w:rsidRPr="007300D8">
        <w:rPr>
          <w:sz w:val="16"/>
        </w:rPr>
        <w:t xml:space="preserve"> Andhra Pradesh. This base will be the home of 8-12 nuclear-powered ballistic missiles and attack submarines. This is designed solely as a nuclear submarine support base. Due to its location close to Bhabha Atomic Research Center (BARC), it will have modern nuclear support </w:t>
      </w:r>
      <w:proofErr w:type="spellStart"/>
      <w:r w:rsidRPr="007300D8">
        <w:rPr>
          <w:sz w:val="16"/>
        </w:rPr>
        <w:t>facilities.INS</w:t>
      </w:r>
      <w:proofErr w:type="spellEnd"/>
      <w:r w:rsidRPr="007300D8">
        <w:rPr>
          <w:sz w:val="16"/>
        </w:rPr>
        <w:t xml:space="preserve"> </w:t>
      </w:r>
      <w:proofErr w:type="spellStart"/>
      <w:r w:rsidRPr="007300D8">
        <w:rPr>
          <w:sz w:val="16"/>
        </w:rPr>
        <w:t>Kattabomman</w:t>
      </w:r>
      <w:proofErr w:type="spellEnd"/>
      <w:r w:rsidRPr="007300D8">
        <w:rPr>
          <w:sz w:val="16"/>
        </w:rPr>
        <w:t xml:space="preserve">, located in Tamil Nadu, is a Very low frequency (VLF) and </w:t>
      </w:r>
      <w:proofErr w:type="gramStart"/>
      <w:r w:rsidRPr="007300D8">
        <w:rPr>
          <w:sz w:val="16"/>
        </w:rPr>
        <w:t>Extremely</w:t>
      </w:r>
      <w:proofErr w:type="gramEnd"/>
      <w:r w:rsidRPr="007300D8">
        <w:rPr>
          <w:sz w:val="16"/>
        </w:rPr>
        <w:t xml:space="preserve"> low frequency (ELF) communication center which is used to communicate with Indian submarines. </w:t>
      </w:r>
    </w:p>
    <w:p w14:paraId="1DE8BD65" w14:textId="77777777" w:rsidR="007A0FC3" w:rsidRPr="007300D8" w:rsidRDefault="007A0FC3" w:rsidP="007A0FC3">
      <w:pPr>
        <w:rPr>
          <w:sz w:val="16"/>
        </w:rPr>
      </w:pPr>
      <w:r w:rsidRPr="007300D8">
        <w:rPr>
          <w:sz w:val="16"/>
        </w:rPr>
        <w:t>Possible scenario:</w:t>
      </w:r>
    </w:p>
    <w:p w14:paraId="04B69127" w14:textId="77777777" w:rsidR="007A0FC3" w:rsidRPr="007300D8" w:rsidRDefault="007A0FC3" w:rsidP="007A0FC3">
      <w:pPr>
        <w:rPr>
          <w:sz w:val="16"/>
        </w:rPr>
      </w:pPr>
      <w:r w:rsidRPr="007300D8">
        <w:rPr>
          <w:sz w:val="16"/>
        </w:rPr>
        <w:t xml:space="preserve">The </w:t>
      </w:r>
      <w:r w:rsidRPr="00106180">
        <w:rPr>
          <w:rStyle w:val="StyleUnderline"/>
        </w:rPr>
        <w:t xml:space="preserve">possibility of acquiring Chemical, biological, radiological, and nuclear weapons by </w:t>
      </w:r>
      <w:r w:rsidRPr="007300D8">
        <w:rPr>
          <w:rStyle w:val="Emphasis"/>
        </w:rPr>
        <w:t>terrorist actors</w:t>
      </w:r>
      <w:r w:rsidRPr="007300D8">
        <w:rPr>
          <w:sz w:val="16"/>
        </w:rPr>
        <w:t xml:space="preserve"> is only 1 to 2 percent, but it </w:t>
      </w:r>
      <w:r w:rsidRPr="00106180">
        <w:rPr>
          <w:rStyle w:val="StyleUnderline"/>
        </w:rPr>
        <w:t xml:space="preserve">is a </w:t>
      </w:r>
      <w:r w:rsidRPr="007300D8">
        <w:rPr>
          <w:rStyle w:val="Emphasis"/>
        </w:rPr>
        <w:t>more realistic</w:t>
      </w:r>
      <w:r w:rsidRPr="00106180">
        <w:rPr>
          <w:rStyle w:val="StyleUnderline"/>
        </w:rPr>
        <w:t xml:space="preserve"> threat now than in </w:t>
      </w:r>
      <w:r w:rsidRPr="007300D8">
        <w:rPr>
          <w:rStyle w:val="Emphasis"/>
        </w:rPr>
        <w:t>past</w:t>
      </w:r>
      <w:r w:rsidRPr="007300D8">
        <w:rPr>
          <w:sz w:val="16"/>
        </w:rPr>
        <w:t xml:space="preserve">. Terrorist organizations are more </w:t>
      </w:r>
      <w:r w:rsidRPr="00106180">
        <w:rPr>
          <w:rStyle w:val="StyleUnderline"/>
        </w:rPr>
        <w:t xml:space="preserve">likely to get or </w:t>
      </w:r>
      <w:r w:rsidRPr="007300D8">
        <w:rPr>
          <w:rStyle w:val="Emphasis"/>
        </w:rPr>
        <w:t>construct</w:t>
      </w:r>
      <w:r w:rsidRPr="007300D8">
        <w:rPr>
          <w:sz w:val="16"/>
        </w:rPr>
        <w:t xml:space="preserve"> Chemical, Biological, Radiological, and Nuclear (CBRN) weapons </w:t>
      </w:r>
      <w:r w:rsidRPr="00106180">
        <w:rPr>
          <w:rStyle w:val="StyleUnderline"/>
        </w:rPr>
        <w:t>if</w:t>
      </w:r>
    </w:p>
    <w:p w14:paraId="6AEB4741" w14:textId="77777777" w:rsidR="007A0FC3" w:rsidRPr="007300D8" w:rsidRDefault="007A0FC3" w:rsidP="007A0FC3">
      <w:pPr>
        <w:rPr>
          <w:sz w:val="16"/>
        </w:rPr>
      </w:pPr>
      <w:r w:rsidRPr="007300D8">
        <w:rPr>
          <w:sz w:val="16"/>
        </w:rPr>
        <w:t xml:space="preserve">1. </w:t>
      </w:r>
      <w:r w:rsidRPr="00106180">
        <w:rPr>
          <w:rStyle w:val="StyleUnderline"/>
        </w:rPr>
        <w:t xml:space="preserve">They have a well-developed </w:t>
      </w:r>
      <w:r w:rsidRPr="007300D8">
        <w:rPr>
          <w:rStyle w:val="Emphasis"/>
        </w:rPr>
        <w:t>alliance</w:t>
      </w:r>
      <w:r w:rsidRPr="007300D8">
        <w:rPr>
          <w:sz w:val="16"/>
        </w:rPr>
        <w:t xml:space="preserve"> </w:t>
      </w:r>
    </w:p>
    <w:p w14:paraId="5F196A65" w14:textId="77777777" w:rsidR="007A0FC3" w:rsidRPr="007300D8" w:rsidRDefault="007A0FC3" w:rsidP="007A0FC3">
      <w:pPr>
        <w:rPr>
          <w:sz w:val="16"/>
        </w:rPr>
      </w:pPr>
      <w:r w:rsidRPr="007300D8">
        <w:rPr>
          <w:sz w:val="16"/>
        </w:rPr>
        <w:t xml:space="preserve">2. </w:t>
      </w:r>
      <w:r w:rsidRPr="00106180">
        <w:rPr>
          <w:rStyle w:val="StyleUnderline"/>
        </w:rPr>
        <w:t xml:space="preserve">They have large </w:t>
      </w:r>
      <w:r w:rsidRPr="007300D8">
        <w:rPr>
          <w:rStyle w:val="Emphasis"/>
        </w:rPr>
        <w:t>support</w:t>
      </w:r>
      <w:r w:rsidRPr="00106180">
        <w:rPr>
          <w:rStyle w:val="StyleUnderline"/>
        </w:rPr>
        <w:t xml:space="preserve"> or membership</w:t>
      </w:r>
      <w:r w:rsidRPr="007300D8">
        <w:rPr>
          <w:sz w:val="16"/>
        </w:rPr>
        <w:t xml:space="preserve"> </w:t>
      </w:r>
    </w:p>
    <w:p w14:paraId="6D13802D" w14:textId="77777777" w:rsidR="007A0FC3" w:rsidRPr="007300D8" w:rsidRDefault="007A0FC3" w:rsidP="007A0FC3">
      <w:pPr>
        <w:rPr>
          <w:sz w:val="16"/>
        </w:rPr>
      </w:pPr>
      <w:r w:rsidRPr="007300D8">
        <w:rPr>
          <w:sz w:val="16"/>
        </w:rPr>
        <w:t xml:space="preserve">3. </w:t>
      </w:r>
      <w:r w:rsidRPr="00106180">
        <w:rPr>
          <w:rStyle w:val="StyleUnderline"/>
        </w:rPr>
        <w:t xml:space="preserve">They have strong </w:t>
      </w:r>
      <w:r w:rsidRPr="007300D8">
        <w:rPr>
          <w:rStyle w:val="Emphasis"/>
        </w:rPr>
        <w:t>economic connections</w:t>
      </w:r>
    </w:p>
    <w:p w14:paraId="2029363C" w14:textId="77777777" w:rsidR="007A0FC3" w:rsidRPr="007300D8" w:rsidRDefault="007A0FC3" w:rsidP="007A0FC3">
      <w:pPr>
        <w:rPr>
          <w:sz w:val="16"/>
        </w:rPr>
      </w:pPr>
      <w:r w:rsidRPr="007300D8">
        <w:rPr>
          <w:sz w:val="16"/>
        </w:rPr>
        <w:lastRenderedPageBreak/>
        <w:t xml:space="preserve">In the case of the Naxalite insurgency, </w:t>
      </w:r>
      <w:proofErr w:type="gramStart"/>
      <w:r w:rsidRPr="007300D8">
        <w:rPr>
          <w:sz w:val="16"/>
        </w:rPr>
        <w:t xml:space="preserve">it is clear </w:t>
      </w:r>
      <w:r w:rsidRPr="00106180">
        <w:rPr>
          <w:rStyle w:val="StyleUnderline"/>
        </w:rPr>
        <w:t>that they</w:t>
      </w:r>
      <w:proofErr w:type="gramEnd"/>
      <w:r w:rsidRPr="00106180">
        <w:rPr>
          <w:rStyle w:val="StyleUnderline"/>
        </w:rPr>
        <w:t xml:space="preserve"> have an alliance with the </w:t>
      </w:r>
      <w:r w:rsidRPr="007300D8">
        <w:rPr>
          <w:rStyle w:val="Emphasis"/>
        </w:rPr>
        <w:t>Communist Party of Nepal</w:t>
      </w:r>
      <w:r w:rsidRPr="007300D8">
        <w:rPr>
          <w:sz w:val="16"/>
        </w:rPr>
        <w:t xml:space="preserve"> – </w:t>
      </w:r>
      <w:r w:rsidRPr="00106180">
        <w:rPr>
          <w:rStyle w:val="StyleUnderline"/>
        </w:rPr>
        <w:t xml:space="preserve">Maoist (CPN-M), </w:t>
      </w:r>
      <w:r w:rsidRPr="007300D8">
        <w:rPr>
          <w:rStyle w:val="Emphasis"/>
        </w:rPr>
        <w:t>Tamil insurgents</w:t>
      </w:r>
      <w:r w:rsidRPr="00106180">
        <w:rPr>
          <w:rStyle w:val="StyleUnderline"/>
        </w:rPr>
        <w:t>, United Liberation Front of Assam (</w:t>
      </w:r>
      <w:r w:rsidRPr="007300D8">
        <w:rPr>
          <w:rStyle w:val="Emphasis"/>
        </w:rPr>
        <w:t>ULFA</w:t>
      </w:r>
      <w:r w:rsidRPr="00106180">
        <w:rPr>
          <w:rStyle w:val="StyleUnderline"/>
        </w:rPr>
        <w:t xml:space="preserve">) and </w:t>
      </w:r>
      <w:r w:rsidRPr="007300D8">
        <w:rPr>
          <w:rStyle w:val="Emphasis"/>
        </w:rPr>
        <w:t>Kashmiri insurgent groups</w:t>
      </w:r>
      <w:r w:rsidRPr="00106180">
        <w:rPr>
          <w:rStyle w:val="StyleUnderline"/>
        </w:rPr>
        <w:t xml:space="preserve"> as well as Indian Mujahideen</w:t>
      </w:r>
      <w:r w:rsidRPr="007300D8">
        <w:rPr>
          <w:sz w:val="16"/>
        </w:rPr>
        <w:t xml:space="preserve">. It is also reported that some </w:t>
      </w:r>
      <w:r w:rsidRPr="00106180">
        <w:rPr>
          <w:rStyle w:val="StyleUnderline"/>
        </w:rPr>
        <w:t>extremist Muslim groups like Jamaat-ul-Mujahideen Bangladesh (</w:t>
      </w:r>
      <w:r w:rsidRPr="007300D8">
        <w:rPr>
          <w:rStyle w:val="Emphasis"/>
        </w:rPr>
        <w:t>JMB</w:t>
      </w:r>
      <w:r w:rsidRPr="00106180">
        <w:rPr>
          <w:rStyle w:val="StyleUnderline"/>
        </w:rPr>
        <w:t>) and its Indian (</w:t>
      </w:r>
      <w:r w:rsidRPr="007300D8">
        <w:rPr>
          <w:rStyle w:val="Emphasis"/>
        </w:rPr>
        <w:t>JMI</w:t>
      </w:r>
      <w:r w:rsidRPr="00106180">
        <w:rPr>
          <w:rStyle w:val="StyleUnderline"/>
        </w:rPr>
        <w:t xml:space="preserve">)branch have plans to cooperate with Maoists in the </w:t>
      </w:r>
      <w:r w:rsidRPr="007300D8">
        <w:rPr>
          <w:rStyle w:val="Emphasis"/>
        </w:rPr>
        <w:t>anti-India struggle</w:t>
      </w:r>
      <w:r w:rsidRPr="007300D8">
        <w:rPr>
          <w:sz w:val="16"/>
        </w:rPr>
        <w:t xml:space="preserve">. JMB members were </w:t>
      </w:r>
      <w:r w:rsidRPr="00106180">
        <w:rPr>
          <w:rStyle w:val="StyleUnderline"/>
        </w:rPr>
        <w:t xml:space="preserve">involved in </w:t>
      </w:r>
      <w:r w:rsidRPr="007300D8">
        <w:rPr>
          <w:rStyle w:val="Emphasis"/>
        </w:rPr>
        <w:t>nuclear smuggling</w:t>
      </w:r>
      <w:r w:rsidRPr="00106180">
        <w:rPr>
          <w:rStyle w:val="StyleUnderline"/>
        </w:rPr>
        <w:t xml:space="preserve"> in past and have </w:t>
      </w:r>
      <w:r w:rsidRPr="007300D8">
        <w:rPr>
          <w:rStyle w:val="Emphasis"/>
        </w:rPr>
        <w:t>intentions</w:t>
      </w:r>
      <w:r w:rsidRPr="00106180">
        <w:rPr>
          <w:rStyle w:val="StyleUnderline"/>
        </w:rPr>
        <w:t xml:space="preserve"> to detonate nuclear material for their goals</w:t>
      </w:r>
      <w:r w:rsidRPr="007300D8">
        <w:rPr>
          <w:sz w:val="16"/>
        </w:rPr>
        <w:t>.</w:t>
      </w:r>
    </w:p>
    <w:p w14:paraId="6812673F" w14:textId="77777777" w:rsidR="007A0FC3" w:rsidRPr="007300D8" w:rsidRDefault="007A0FC3" w:rsidP="007A0FC3">
      <w:pPr>
        <w:rPr>
          <w:sz w:val="16"/>
        </w:rPr>
      </w:pPr>
      <w:r w:rsidRPr="007300D8">
        <w:rPr>
          <w:sz w:val="16"/>
        </w:rPr>
        <w:t xml:space="preserve">Maoists are also working under the Maoist umbrella organization named “Coordination Committee of Maoist Parties and Organizations of South Asia” (CCOMPOSA) which influences membership in India, Sri Lanka, Nepal, Bhutan, and Bangladesh. CCOMPOSA was established on July 1, 2001, and it aimed to coordinate Maoist organization activities throughout the world and especially in South Asia. </w:t>
      </w:r>
    </w:p>
    <w:p w14:paraId="250FD8B8" w14:textId="77777777" w:rsidR="007A0FC3" w:rsidRPr="007300D8" w:rsidRDefault="007A0FC3" w:rsidP="007A0FC3">
      <w:pPr>
        <w:rPr>
          <w:sz w:val="16"/>
        </w:rPr>
      </w:pPr>
      <w:r w:rsidRPr="007300D8">
        <w:rPr>
          <w:sz w:val="16"/>
        </w:rPr>
        <w:t xml:space="preserve">It was also reported that CPN-M conducted joint operations and training with the Communist Party of India- Maoist. In 2010, CPN-M leaders </w:t>
      </w:r>
      <w:proofErr w:type="spellStart"/>
      <w:r w:rsidRPr="007300D8">
        <w:rPr>
          <w:sz w:val="16"/>
        </w:rPr>
        <w:t>Barshaman</w:t>
      </w:r>
      <w:proofErr w:type="spellEnd"/>
      <w:r w:rsidRPr="007300D8">
        <w:rPr>
          <w:sz w:val="16"/>
        </w:rPr>
        <w:t xml:space="preserve"> Pun Ananta and </w:t>
      </w:r>
      <w:proofErr w:type="spellStart"/>
      <w:r w:rsidRPr="007300D8">
        <w:rPr>
          <w:sz w:val="16"/>
        </w:rPr>
        <w:t>HaribolGajurel</w:t>
      </w:r>
      <w:proofErr w:type="spellEnd"/>
      <w:r w:rsidRPr="007300D8">
        <w:rPr>
          <w:sz w:val="16"/>
        </w:rPr>
        <w:t xml:space="preserve"> signed a secret agreement with CPI-M for providing political and military to each other. CPN-M agreed to send more trainers to India for the training of CPI-M. Indian Ministry of Home Affairs (MHA) multiple times stated that both countries provided logistics support including arms, shelter, and manpower to each other (Ramana P. V., Linkages between Indian and Nepalese Maoists, 2010) Maoist has 20,000 guerrillas, 50,000 common cadres and they enjoyed strong support in not only 9 to 13 states of India but in Indian neighboring countries. </w:t>
      </w:r>
      <w:r w:rsidRPr="00106180">
        <w:rPr>
          <w:rStyle w:val="StyleUnderline"/>
        </w:rPr>
        <w:t xml:space="preserve">They also have 1,500 to </w:t>
      </w:r>
      <w:r w:rsidRPr="007300D8">
        <w:rPr>
          <w:rStyle w:val="Emphasis"/>
        </w:rPr>
        <w:t>2,000 crore</w:t>
      </w:r>
      <w:r w:rsidRPr="00106180">
        <w:rPr>
          <w:rStyle w:val="StyleUnderline"/>
        </w:rPr>
        <w:t xml:space="preserve"> per year revenue, so there are chances that </w:t>
      </w:r>
      <w:r w:rsidRPr="007300D8">
        <w:rPr>
          <w:rStyle w:val="Emphasis"/>
        </w:rPr>
        <w:t>Maoists</w:t>
      </w:r>
      <w:r w:rsidRPr="00106180">
        <w:rPr>
          <w:rStyle w:val="StyleUnderline"/>
        </w:rPr>
        <w:t xml:space="preserve"> may think to use weapons of mass disruption (</w:t>
      </w:r>
      <w:r w:rsidRPr="007300D8">
        <w:rPr>
          <w:rStyle w:val="Emphasis"/>
        </w:rPr>
        <w:t>WMD</w:t>
      </w:r>
      <w:r w:rsidRPr="007300D8">
        <w:rPr>
          <w:sz w:val="16"/>
        </w:rPr>
        <w:t>) under severe circumstances.</w:t>
      </w:r>
    </w:p>
    <w:p w14:paraId="6BF9D5D8" w14:textId="77777777" w:rsidR="007A0FC3" w:rsidRPr="007300D8" w:rsidRDefault="007A0FC3" w:rsidP="007A0FC3">
      <w:pPr>
        <w:rPr>
          <w:sz w:val="16"/>
        </w:rPr>
      </w:pPr>
      <w:r w:rsidRPr="007300D8">
        <w:rPr>
          <w:sz w:val="16"/>
        </w:rPr>
        <w:t xml:space="preserve">Despite the reality that Maoist enjoyed a lot of plus points, it is highly unlikely for Maoist to detonate real nuclear devices or construct real ones. Conversely, there are more </w:t>
      </w:r>
      <w:r w:rsidRPr="00106180">
        <w:rPr>
          <w:rStyle w:val="StyleUnderline"/>
        </w:rPr>
        <w:t xml:space="preserve">chances of using the </w:t>
      </w:r>
      <w:r w:rsidRPr="007300D8">
        <w:rPr>
          <w:rStyle w:val="Emphasis"/>
        </w:rPr>
        <w:t>improvised nuclear device – IND</w:t>
      </w:r>
      <w:r w:rsidRPr="007300D8">
        <w:rPr>
          <w:sz w:val="16"/>
        </w:rPr>
        <w:t xml:space="preserve"> (</w:t>
      </w:r>
      <w:r w:rsidRPr="00106180">
        <w:rPr>
          <w:rStyle w:val="StyleUnderline"/>
        </w:rPr>
        <w:t>as they try it in 2013</w:t>
      </w:r>
      <w:r w:rsidRPr="007300D8">
        <w:rPr>
          <w:sz w:val="16"/>
        </w:rPr>
        <w:t xml:space="preserve"> but likely they are unsuccessful) </w:t>
      </w:r>
      <w:r w:rsidRPr="00106180">
        <w:rPr>
          <w:rStyle w:val="StyleUnderline"/>
        </w:rPr>
        <w:t>or radiological dispersal device (</w:t>
      </w:r>
      <w:r w:rsidRPr="007300D8">
        <w:rPr>
          <w:rStyle w:val="Emphasis"/>
        </w:rPr>
        <w:t>RDD</w:t>
      </w:r>
      <w:r w:rsidRPr="00106180">
        <w:rPr>
          <w:rStyle w:val="StyleUnderline"/>
        </w:rPr>
        <w:t xml:space="preserve">) by using </w:t>
      </w:r>
      <w:r w:rsidRPr="007300D8">
        <w:rPr>
          <w:rStyle w:val="Emphasis"/>
        </w:rPr>
        <w:t>stolen nuclear material</w:t>
      </w:r>
      <w:r w:rsidRPr="00106180">
        <w:rPr>
          <w:rStyle w:val="StyleUnderline"/>
        </w:rPr>
        <w:t xml:space="preserve"> or through purchasing from </w:t>
      </w:r>
      <w:r w:rsidRPr="007300D8">
        <w:rPr>
          <w:rStyle w:val="Emphasis"/>
        </w:rPr>
        <w:t>criminal gangs</w:t>
      </w:r>
      <w:r w:rsidRPr="007300D8">
        <w:rPr>
          <w:sz w:val="16"/>
        </w:rPr>
        <w:t xml:space="preserve"> or insider and sabotage on nuclear facilities with insider help by Maoist guerrilla with other anti-India movements. </w:t>
      </w:r>
    </w:p>
    <w:p w14:paraId="6A8DB8DA" w14:textId="77777777" w:rsidR="007A0FC3" w:rsidRPr="007300D8" w:rsidRDefault="007A0FC3" w:rsidP="007A0FC3">
      <w:pPr>
        <w:rPr>
          <w:sz w:val="16"/>
        </w:rPr>
      </w:pPr>
      <w:r w:rsidRPr="007300D8">
        <w:rPr>
          <w:sz w:val="16"/>
        </w:rPr>
        <w:t>There are possible ways in which Maoist may use nuclear terrorism</w:t>
      </w:r>
    </w:p>
    <w:p w14:paraId="59F966EC" w14:textId="77777777" w:rsidR="007A0FC3" w:rsidRPr="007300D8" w:rsidRDefault="007A0FC3" w:rsidP="007A0FC3">
      <w:pPr>
        <w:rPr>
          <w:sz w:val="16"/>
        </w:rPr>
      </w:pPr>
      <w:r w:rsidRPr="007300D8">
        <w:rPr>
          <w:sz w:val="16"/>
        </w:rPr>
        <w:t xml:space="preserve">1. It is </w:t>
      </w:r>
      <w:r w:rsidRPr="00106180">
        <w:rPr>
          <w:rStyle w:val="StyleUnderline"/>
        </w:rPr>
        <w:t xml:space="preserve">possible and more likely that </w:t>
      </w:r>
      <w:r w:rsidRPr="007300D8">
        <w:rPr>
          <w:rStyle w:val="Emphasis"/>
        </w:rPr>
        <w:t>Maoists</w:t>
      </w:r>
      <w:r w:rsidRPr="00106180">
        <w:rPr>
          <w:rStyle w:val="StyleUnderline"/>
        </w:rPr>
        <w:t xml:space="preserve"> may steal </w:t>
      </w:r>
      <w:r w:rsidRPr="007300D8">
        <w:rPr>
          <w:rStyle w:val="Emphasis"/>
        </w:rPr>
        <w:t>nuclear material</w:t>
      </w:r>
      <w:r w:rsidRPr="00106180">
        <w:rPr>
          <w:rStyle w:val="StyleUnderline"/>
        </w:rPr>
        <w:t xml:space="preserve"> during its </w:t>
      </w:r>
      <w:r w:rsidRPr="007300D8">
        <w:rPr>
          <w:rStyle w:val="Emphasis"/>
        </w:rPr>
        <w:t>transportation</w:t>
      </w:r>
      <w:r w:rsidRPr="00106180">
        <w:rPr>
          <w:rStyle w:val="StyleUnderline"/>
        </w:rPr>
        <w:t xml:space="preserve"> due to insider help as it is their best strategy to attack convey by first giving them a shock </w:t>
      </w:r>
      <w:proofErr w:type="gramStart"/>
      <w:r w:rsidRPr="00106180">
        <w:rPr>
          <w:rStyle w:val="StyleUnderline"/>
        </w:rPr>
        <w:t>by the use of</w:t>
      </w:r>
      <w:proofErr w:type="gramEnd"/>
      <w:r w:rsidRPr="00106180">
        <w:rPr>
          <w:rStyle w:val="StyleUnderline"/>
        </w:rPr>
        <w:t xml:space="preserve"> mines and then gun firing</w:t>
      </w:r>
      <w:r w:rsidRPr="007300D8">
        <w:rPr>
          <w:sz w:val="16"/>
        </w:rPr>
        <w:t xml:space="preserve">. Then they may detonate stealing nuclear or radiological material in a congested area or industrial sectors like in Mumbai (Mumbai is chosen because it </w:t>
      </w:r>
      <w:proofErr w:type="gramStart"/>
      <w:r w:rsidRPr="007300D8">
        <w:rPr>
          <w:sz w:val="16"/>
        </w:rPr>
        <w:t>have</w:t>
      </w:r>
      <w:proofErr w:type="gramEnd"/>
      <w:r w:rsidRPr="007300D8">
        <w:rPr>
          <w:sz w:val="16"/>
        </w:rPr>
        <w:t xml:space="preserve"> the largest number of nuclear facilities and there is some incident of smuggling of nuclear material from Bhabha Atomic Research Center –BARC) which have a population of more than 10 million. </w:t>
      </w:r>
    </w:p>
    <w:p w14:paraId="4FEE62DF" w14:textId="77777777" w:rsidR="007A0FC3" w:rsidRPr="007300D8" w:rsidRDefault="007A0FC3" w:rsidP="007A0FC3">
      <w:pPr>
        <w:rPr>
          <w:sz w:val="16"/>
        </w:rPr>
      </w:pPr>
      <w:r w:rsidRPr="007300D8">
        <w:rPr>
          <w:sz w:val="16"/>
        </w:rPr>
        <w:t xml:space="preserve">2. It is also possible and likely that somehow Maoists </w:t>
      </w:r>
      <w:r w:rsidRPr="00106180">
        <w:rPr>
          <w:rStyle w:val="StyleUnderline"/>
        </w:rPr>
        <w:t xml:space="preserve">may sabotage </w:t>
      </w:r>
      <w:r w:rsidRPr="007300D8">
        <w:rPr>
          <w:rStyle w:val="Emphasis"/>
        </w:rPr>
        <w:t>nuclear facilities</w:t>
      </w:r>
      <w:r w:rsidRPr="00106180">
        <w:rPr>
          <w:rStyle w:val="StyleUnderline"/>
        </w:rPr>
        <w:t xml:space="preserve"> such as in </w:t>
      </w:r>
      <w:proofErr w:type="spellStart"/>
      <w:r w:rsidRPr="007300D8">
        <w:rPr>
          <w:rStyle w:val="Emphasis"/>
        </w:rPr>
        <w:t>Kalpakkam</w:t>
      </w:r>
      <w:proofErr w:type="spellEnd"/>
      <w:r w:rsidRPr="007300D8">
        <w:rPr>
          <w:rStyle w:val="Emphasis"/>
        </w:rPr>
        <w:t xml:space="preserve"> nuclear </w:t>
      </w:r>
      <w:r w:rsidRPr="00106180">
        <w:rPr>
          <w:rStyle w:val="StyleUnderline"/>
        </w:rPr>
        <w:t>power</w:t>
      </w:r>
      <w:r w:rsidRPr="007300D8">
        <w:rPr>
          <w:sz w:val="16"/>
        </w:rPr>
        <w:t xml:space="preserve"> plant, Tamil Nadu which is considered a highly unsafe nuclear site by British journalists. </w:t>
      </w:r>
      <w:proofErr w:type="spellStart"/>
      <w:r w:rsidRPr="007300D8">
        <w:rPr>
          <w:sz w:val="16"/>
        </w:rPr>
        <w:t>Kalpakkam</w:t>
      </w:r>
      <w:proofErr w:type="spellEnd"/>
      <w:r w:rsidRPr="007300D8">
        <w:rPr>
          <w:sz w:val="16"/>
        </w:rPr>
        <w:t xml:space="preserve"> has only 20,000 population, but an attack on </w:t>
      </w:r>
      <w:proofErr w:type="spellStart"/>
      <w:r w:rsidRPr="007300D8">
        <w:rPr>
          <w:sz w:val="16"/>
        </w:rPr>
        <w:t>Kalpakkam</w:t>
      </w:r>
      <w:proofErr w:type="spellEnd"/>
      <w:r w:rsidRPr="007300D8">
        <w:rPr>
          <w:sz w:val="16"/>
        </w:rPr>
        <w:t xml:space="preserve"> nuclear power plant resulted not only in immediate deaths of the nearby population but also affects the whole Tamil Nadu state, Sri Lanka, and a wide area of the Indian Ocean but its radiations. We have an example of sabotage on the South African nuclear facility in 2007 when two armed groups attack the </w:t>
      </w:r>
      <w:proofErr w:type="spellStart"/>
      <w:r w:rsidRPr="007300D8">
        <w:rPr>
          <w:sz w:val="16"/>
        </w:rPr>
        <w:t>Pelindaba</w:t>
      </w:r>
      <w:proofErr w:type="spellEnd"/>
      <w:r w:rsidRPr="007300D8">
        <w:rPr>
          <w:sz w:val="16"/>
        </w:rPr>
        <w:t xml:space="preserve"> nuclear facility (Birch &amp; Smith, 2015).</w:t>
      </w:r>
    </w:p>
    <w:p w14:paraId="0753D783" w14:textId="77777777" w:rsidR="007A0FC3" w:rsidRPr="007300D8" w:rsidRDefault="007A0FC3" w:rsidP="007A0FC3">
      <w:pPr>
        <w:rPr>
          <w:sz w:val="16"/>
        </w:rPr>
      </w:pPr>
      <w:r w:rsidRPr="007300D8">
        <w:rPr>
          <w:sz w:val="16"/>
        </w:rPr>
        <w:t xml:space="preserve">3. The </w:t>
      </w:r>
      <w:r w:rsidRPr="00106180">
        <w:rPr>
          <w:rStyle w:val="StyleUnderline"/>
        </w:rPr>
        <w:t xml:space="preserve">Maoist helper may likely join some of the Indian nuclear power plants as an </w:t>
      </w:r>
      <w:r w:rsidRPr="007300D8">
        <w:rPr>
          <w:rStyle w:val="Emphasis"/>
        </w:rPr>
        <w:t>employee</w:t>
      </w:r>
      <w:r w:rsidRPr="00106180">
        <w:rPr>
          <w:rStyle w:val="StyleUnderline"/>
        </w:rPr>
        <w:t xml:space="preserve"> and then </w:t>
      </w:r>
      <w:r w:rsidRPr="007300D8">
        <w:rPr>
          <w:rStyle w:val="Emphasis"/>
        </w:rPr>
        <w:t>detonate conventional explosives</w:t>
      </w:r>
      <w:r w:rsidRPr="00106180">
        <w:rPr>
          <w:rStyle w:val="StyleUnderline"/>
        </w:rPr>
        <w:t xml:space="preserve"> inside the nuclear power plant</w:t>
      </w:r>
      <w:r w:rsidRPr="007300D8">
        <w:rPr>
          <w:sz w:val="16"/>
        </w:rPr>
        <w:t xml:space="preserve">. Because in one of the Indian nuclear facilities, the Indian </w:t>
      </w:r>
      <w:proofErr w:type="gramStart"/>
      <w:r w:rsidRPr="007300D8">
        <w:rPr>
          <w:sz w:val="16"/>
        </w:rPr>
        <w:t>policeman</w:t>
      </w:r>
      <w:proofErr w:type="gramEnd"/>
      <w:r w:rsidRPr="007300D8">
        <w:rPr>
          <w:sz w:val="16"/>
        </w:rPr>
        <w:t xml:space="preserve"> which was assigned to protect the nuclear site, killed many of its seniors in 2014. Similarly, this happened in the </w:t>
      </w:r>
      <w:proofErr w:type="spellStart"/>
      <w:r w:rsidRPr="007300D8">
        <w:rPr>
          <w:sz w:val="16"/>
        </w:rPr>
        <w:t>Koeberb</w:t>
      </w:r>
      <w:proofErr w:type="spellEnd"/>
      <w:r w:rsidRPr="007300D8">
        <w:rPr>
          <w:sz w:val="16"/>
        </w:rPr>
        <w:t xml:space="preserve"> nuclear power plant in South Africa in 1982, where an insider placed explosives near a nuclear reactor and then detonated them. However, the South African nuclear plant was not active at that time (Birch &amp; Smith, 2015).</w:t>
      </w:r>
    </w:p>
    <w:p w14:paraId="367F6F8B" w14:textId="77777777" w:rsidR="007A0FC3" w:rsidRPr="007300D8" w:rsidRDefault="007A0FC3" w:rsidP="007A0FC3">
      <w:pPr>
        <w:rPr>
          <w:sz w:val="16"/>
        </w:rPr>
      </w:pPr>
      <w:r w:rsidRPr="007300D8">
        <w:rPr>
          <w:sz w:val="16"/>
        </w:rPr>
        <w:t>4. Indian Mujahideen,</w:t>
      </w:r>
      <w:r w:rsidRPr="00106180">
        <w:rPr>
          <w:rStyle w:val="StyleUnderline"/>
        </w:rPr>
        <w:t xml:space="preserve"> </w:t>
      </w:r>
      <w:r w:rsidRPr="007300D8">
        <w:rPr>
          <w:rStyle w:val="Emphasis"/>
        </w:rPr>
        <w:t>Islamic State</w:t>
      </w:r>
      <w:r w:rsidRPr="00106180">
        <w:rPr>
          <w:rStyle w:val="StyleUnderline"/>
        </w:rPr>
        <w:t xml:space="preserve"> has an interest in a </w:t>
      </w:r>
      <w:r w:rsidRPr="007300D8">
        <w:rPr>
          <w:rStyle w:val="Emphasis"/>
        </w:rPr>
        <w:t>nuclear explosion</w:t>
      </w:r>
      <w:r w:rsidRPr="00106180">
        <w:rPr>
          <w:rStyle w:val="StyleUnderline"/>
        </w:rPr>
        <w:t xml:space="preserve">, these may join </w:t>
      </w:r>
      <w:r w:rsidRPr="007300D8">
        <w:rPr>
          <w:rStyle w:val="Emphasis"/>
        </w:rPr>
        <w:t>Maoist</w:t>
      </w:r>
      <w:r w:rsidRPr="00106180">
        <w:rPr>
          <w:rStyle w:val="StyleUnderline"/>
        </w:rPr>
        <w:t xml:space="preserve"> in their struggle of </w:t>
      </w:r>
      <w:r w:rsidRPr="007300D8">
        <w:rPr>
          <w:rStyle w:val="Emphasis"/>
        </w:rPr>
        <w:t>anti-India</w:t>
      </w:r>
      <w:r w:rsidRPr="00106180">
        <w:rPr>
          <w:rStyle w:val="StyleUnderline"/>
        </w:rPr>
        <w:t xml:space="preserve"> and may buy or steal enough nuclear</w:t>
      </w:r>
      <w:r w:rsidRPr="007300D8">
        <w:rPr>
          <w:sz w:val="16"/>
        </w:rPr>
        <w:t xml:space="preserve"> (e.g. 200 kg) </w:t>
      </w:r>
      <w:r w:rsidRPr="00106180">
        <w:rPr>
          <w:rStyle w:val="StyleUnderline"/>
        </w:rPr>
        <w:t xml:space="preserve">and after </w:t>
      </w:r>
      <w:r w:rsidRPr="007300D8">
        <w:rPr>
          <w:rStyle w:val="Emphasis"/>
        </w:rPr>
        <w:t>making crude nuclear bomb</w:t>
      </w:r>
      <w:r w:rsidRPr="00106180">
        <w:rPr>
          <w:rStyle w:val="StyleUnderline"/>
        </w:rPr>
        <w:t xml:space="preserve"> they may </w:t>
      </w:r>
      <w:r w:rsidRPr="007300D8">
        <w:rPr>
          <w:rStyle w:val="Emphasis"/>
        </w:rPr>
        <w:t>explode it on Mumbai</w:t>
      </w:r>
      <w:r w:rsidRPr="007300D8">
        <w:rPr>
          <w:sz w:val="16"/>
        </w:rPr>
        <w:t xml:space="preserve">. </w:t>
      </w:r>
    </w:p>
    <w:p w14:paraId="51E6EEC1" w14:textId="77777777" w:rsidR="007A0FC3" w:rsidRPr="007300D8" w:rsidRDefault="007A0FC3" w:rsidP="007A0FC3">
      <w:pPr>
        <w:rPr>
          <w:sz w:val="16"/>
        </w:rPr>
      </w:pPr>
      <w:r w:rsidRPr="007300D8">
        <w:rPr>
          <w:sz w:val="16"/>
        </w:rPr>
        <w:lastRenderedPageBreak/>
        <w:t xml:space="preserve">5. Naxalite attacks change in recent years. Now </w:t>
      </w:r>
      <w:r w:rsidRPr="00106180">
        <w:rPr>
          <w:rStyle w:val="StyleUnderline"/>
        </w:rPr>
        <w:t>they attack large scale,</w:t>
      </w:r>
      <w:r w:rsidRPr="007300D8">
        <w:rPr>
          <w:sz w:val="16"/>
        </w:rPr>
        <w:t xml:space="preserve"> for example in May 2010, they attack civilian buses by using an improvised explosive device, and in April 2010, a group of Maoist guerrilla sieged Indian Central Reserve Police Force (CRPF) and killed 76 personnel in Chhattisgarh. Similarly, in 2013, a group of Maoist insurgents attack Darbha valley and killed around 24 National congress leaders state minister Mahendra Karma and Chhattisgarh Congress chief Nand Kumar Patel. It is </w:t>
      </w:r>
      <w:r w:rsidRPr="00106180">
        <w:rPr>
          <w:rStyle w:val="StyleUnderline"/>
        </w:rPr>
        <w:t xml:space="preserve">clear from the Naxalite strategy that they have </w:t>
      </w:r>
      <w:r w:rsidRPr="007300D8">
        <w:rPr>
          <w:rStyle w:val="Emphasis"/>
        </w:rPr>
        <w:t xml:space="preserve">expertise in guerrilla-type </w:t>
      </w:r>
      <w:proofErr w:type="gramStart"/>
      <w:r w:rsidRPr="007300D8">
        <w:rPr>
          <w:rStyle w:val="Emphasis"/>
        </w:rPr>
        <w:t>operations</w:t>
      </w:r>
      <w:proofErr w:type="gramEnd"/>
      <w:r w:rsidRPr="00106180">
        <w:rPr>
          <w:rStyle w:val="StyleUnderline"/>
        </w:rPr>
        <w:t xml:space="preserve"> and this gives them benefits as they may </w:t>
      </w:r>
      <w:proofErr w:type="gramStart"/>
      <w:r w:rsidRPr="007300D8">
        <w:rPr>
          <w:rStyle w:val="Emphasis"/>
        </w:rPr>
        <w:t>enter into</w:t>
      </w:r>
      <w:proofErr w:type="gramEnd"/>
      <w:r w:rsidRPr="007300D8">
        <w:rPr>
          <w:rStyle w:val="Emphasis"/>
        </w:rPr>
        <w:t xml:space="preserve"> nuclear facilities</w:t>
      </w:r>
      <w:r w:rsidRPr="00106180">
        <w:rPr>
          <w:rStyle w:val="StyleUnderline"/>
        </w:rPr>
        <w:t xml:space="preserve"> or Indian Naval Submarine bases and </w:t>
      </w:r>
      <w:r w:rsidRPr="007300D8">
        <w:rPr>
          <w:rStyle w:val="Emphasis"/>
        </w:rPr>
        <w:t xml:space="preserve">within 2 or 3 </w:t>
      </w:r>
      <w:proofErr w:type="gramStart"/>
      <w:r w:rsidRPr="007300D8">
        <w:rPr>
          <w:rStyle w:val="Emphasis"/>
        </w:rPr>
        <w:t>hours</w:t>
      </w:r>
      <w:proofErr w:type="gramEnd"/>
      <w:r w:rsidRPr="00106180">
        <w:rPr>
          <w:rStyle w:val="StyleUnderline"/>
        </w:rPr>
        <w:t xml:space="preserve"> they can construct mobile improvised nuclear device (IND) or Dirty Bomb (RDD) and to explore it on Indian civilian or military installment</w:t>
      </w:r>
      <w:r w:rsidRPr="007300D8">
        <w:rPr>
          <w:sz w:val="16"/>
        </w:rPr>
        <w:t>.</w:t>
      </w:r>
    </w:p>
    <w:p w14:paraId="236231FD" w14:textId="77777777" w:rsidR="007A0FC3" w:rsidRPr="007300D8" w:rsidRDefault="007A0FC3" w:rsidP="007A0FC3">
      <w:pPr>
        <w:rPr>
          <w:sz w:val="16"/>
        </w:rPr>
      </w:pPr>
      <w:r w:rsidRPr="007300D8">
        <w:rPr>
          <w:sz w:val="16"/>
        </w:rPr>
        <w:t xml:space="preserve">Despite these scenarios, the </w:t>
      </w:r>
      <w:r w:rsidRPr="00106180">
        <w:rPr>
          <w:rStyle w:val="StyleUnderline"/>
        </w:rPr>
        <w:t xml:space="preserve">Indian </w:t>
      </w:r>
      <w:r w:rsidRPr="007300D8">
        <w:rPr>
          <w:rStyle w:val="Emphasis"/>
        </w:rPr>
        <w:t>Navy Submarine</w:t>
      </w:r>
      <w:r w:rsidRPr="00106180">
        <w:rPr>
          <w:rStyle w:val="StyleUnderline"/>
        </w:rPr>
        <w:t xml:space="preserve"> bases are more </w:t>
      </w:r>
      <w:r w:rsidRPr="007300D8">
        <w:rPr>
          <w:rStyle w:val="Emphasis"/>
        </w:rPr>
        <w:t>vulnerable</w:t>
      </w:r>
      <w:r w:rsidRPr="00106180">
        <w:rPr>
          <w:rStyle w:val="StyleUnderline"/>
        </w:rPr>
        <w:t xml:space="preserve"> and </w:t>
      </w:r>
      <w:r w:rsidRPr="007300D8">
        <w:rPr>
          <w:rStyle w:val="Emphasis"/>
        </w:rPr>
        <w:t>attractive</w:t>
      </w:r>
      <w:r w:rsidRPr="00106180">
        <w:rPr>
          <w:rStyle w:val="StyleUnderline"/>
        </w:rPr>
        <w:t xml:space="preserve"> to terrorists</w:t>
      </w:r>
      <w:r w:rsidRPr="007300D8">
        <w:rPr>
          <w:sz w:val="16"/>
        </w:rPr>
        <w:t xml:space="preserve">. Eastern, </w:t>
      </w:r>
      <w:proofErr w:type="gramStart"/>
      <w:r w:rsidRPr="007300D8">
        <w:rPr>
          <w:sz w:val="16"/>
        </w:rPr>
        <w:t>North Eastern</w:t>
      </w:r>
      <w:proofErr w:type="gramEnd"/>
      <w:r w:rsidRPr="007300D8">
        <w:rPr>
          <w:sz w:val="16"/>
        </w:rPr>
        <w:t xml:space="preserve">, and South-Eastern parts are facing terrorism and somehow alliance between these terrorist groups may result in the sabotage of Indian Naval nuclear submarine bases. However, the lack of professionalism in the Indian Navy resulted in an incident in Indian Nuclear submarines. In 2017, the Indian nuclear submarine Arihant suffered major damage and has not sailed now for more than 10 months (Peri &amp; Joseph, 2018). </w:t>
      </w:r>
    </w:p>
    <w:p w14:paraId="09248284" w14:textId="77777777" w:rsidR="007A0FC3" w:rsidRPr="007300D8" w:rsidRDefault="007A0FC3" w:rsidP="007A0FC3">
      <w:pPr>
        <w:rPr>
          <w:sz w:val="16"/>
        </w:rPr>
      </w:pPr>
      <w:r w:rsidRPr="007300D8">
        <w:rPr>
          <w:sz w:val="16"/>
        </w:rPr>
        <w:t xml:space="preserve">Arihant (S2) SSBN </w:t>
      </w:r>
      <w:proofErr w:type="gramStart"/>
      <w:r w:rsidRPr="007300D8">
        <w:rPr>
          <w:sz w:val="16"/>
        </w:rPr>
        <w:t>is capable of carrying</w:t>
      </w:r>
      <w:proofErr w:type="gramEnd"/>
      <w:r w:rsidRPr="007300D8">
        <w:rPr>
          <w:sz w:val="16"/>
        </w:rPr>
        <w:t xml:space="preserve"> four K-4 missiles and twelve K-15 Sagarika Submarine Launched Ballistic Missile (SLBM). Similarly, the Indian nuclear submarine INS Chaka (Russian </w:t>
      </w:r>
      <w:proofErr w:type="spellStart"/>
      <w:r w:rsidRPr="007300D8">
        <w:rPr>
          <w:sz w:val="16"/>
        </w:rPr>
        <w:t>Nerpa</w:t>
      </w:r>
      <w:proofErr w:type="spellEnd"/>
      <w:r w:rsidRPr="007300D8">
        <w:rPr>
          <w:sz w:val="16"/>
        </w:rPr>
        <w:t xml:space="preserve"> K-152 class submarine) an Akula class submarine on loan for 10 years from Russia for training purposes is on the dry dock due to an undisclosed incident. (Hundley, 2018) So, </w:t>
      </w:r>
      <w:r w:rsidRPr="007300D8">
        <w:rPr>
          <w:rStyle w:val="StyleUnderline"/>
        </w:rPr>
        <w:t xml:space="preserve">any detonation in a </w:t>
      </w:r>
      <w:r w:rsidRPr="007300D8">
        <w:rPr>
          <w:rStyle w:val="Emphasis"/>
        </w:rPr>
        <w:t>nuclear submarine</w:t>
      </w:r>
      <w:r w:rsidRPr="007300D8">
        <w:rPr>
          <w:rStyle w:val="StyleUnderline"/>
        </w:rPr>
        <w:t xml:space="preserve"> by an insider or insurgent sympathizer may result in huge </w:t>
      </w:r>
      <w:r w:rsidRPr="007300D8">
        <w:rPr>
          <w:rStyle w:val="Emphasis"/>
        </w:rPr>
        <w:t>human</w:t>
      </w:r>
      <w:r w:rsidRPr="007300D8">
        <w:rPr>
          <w:rStyle w:val="StyleUnderline"/>
        </w:rPr>
        <w:t xml:space="preserve"> and </w:t>
      </w:r>
      <w:r w:rsidRPr="007300D8">
        <w:rPr>
          <w:rStyle w:val="Emphasis"/>
        </w:rPr>
        <w:t>economic loss</w:t>
      </w:r>
      <w:r w:rsidRPr="007300D8">
        <w:rPr>
          <w:rStyle w:val="StyleUnderline"/>
        </w:rPr>
        <w:t xml:space="preserve"> to India</w:t>
      </w:r>
      <w:r w:rsidRPr="007300D8">
        <w:rPr>
          <w:sz w:val="16"/>
        </w:rPr>
        <w:t xml:space="preserve">. </w:t>
      </w:r>
    </w:p>
    <w:p w14:paraId="2C7D4F32" w14:textId="77777777" w:rsidR="007A0FC3" w:rsidRPr="007A0FC3" w:rsidRDefault="007A0FC3" w:rsidP="007A0FC3"/>
    <w:p w14:paraId="0092BE9B" w14:textId="40E42F4C" w:rsidR="00DB03B7" w:rsidRDefault="00DB03B7" w:rsidP="00DB03B7">
      <w:pPr>
        <w:pStyle w:val="Heading3"/>
      </w:pPr>
      <w:r>
        <w:lastRenderedPageBreak/>
        <w:t xml:space="preserve">Impact—Himalaya Water Wars </w:t>
      </w:r>
    </w:p>
    <w:p w14:paraId="03BC508F" w14:textId="77777777" w:rsidR="00DB03B7" w:rsidRPr="00DE5866" w:rsidRDefault="00DB03B7" w:rsidP="00DB03B7">
      <w:pPr>
        <w:pStyle w:val="Heading4"/>
      </w:pPr>
      <w:r>
        <w:t xml:space="preserve">Himalaya water shortages spike conflicts between China and increase  </w:t>
      </w:r>
    </w:p>
    <w:p w14:paraId="6A6B29EE" w14:textId="77777777" w:rsidR="00DB03B7" w:rsidRPr="00DE5866" w:rsidRDefault="00DB03B7" w:rsidP="00DB03B7">
      <w:pPr>
        <w:rPr>
          <w:sz w:val="16"/>
        </w:rPr>
      </w:pPr>
      <w:r w:rsidRPr="00DE5866">
        <w:rPr>
          <w:b/>
          <w:bCs/>
        </w:rPr>
        <w:t>King 14</w:t>
      </w:r>
      <w:r w:rsidRPr="00DE5866">
        <w:rPr>
          <w:sz w:val="16"/>
        </w:rPr>
        <w:t xml:space="preserve"> (Ed, Writer for climate change news, “Climate change could lead to China-India water conflict”, 6/11/14, </w:t>
      </w:r>
      <w:hyperlink r:id="rId9" w:history="1">
        <w:r w:rsidRPr="00DE5866">
          <w:rPr>
            <w:rStyle w:val="Hyperlink"/>
            <w:sz w:val="16"/>
          </w:rPr>
          <w:t>http://www.climatechangenews.com/2014/06/11/climate-change-could-lead-to-china-india-water-conflict/)</w:t>
        </w:r>
      </w:hyperlink>
    </w:p>
    <w:p w14:paraId="2C348134" w14:textId="77777777" w:rsidR="00DB03B7" w:rsidRDefault="00DB03B7" w:rsidP="00DB03B7">
      <w:pPr>
        <w:rPr>
          <w:u w:val="single"/>
        </w:rPr>
      </w:pPr>
      <w:r w:rsidRPr="00A5323F">
        <w:rPr>
          <w:highlight w:val="cyan"/>
          <w:u w:val="single"/>
        </w:rPr>
        <w:t>Melting Himalayan glaciers</w:t>
      </w:r>
      <w:r w:rsidRPr="00DE5866">
        <w:rPr>
          <w:u w:val="single"/>
        </w:rPr>
        <w:t xml:space="preserve"> and erratic rainfall </w:t>
      </w:r>
      <w:r w:rsidRPr="00A5323F">
        <w:rPr>
          <w:highlight w:val="cyan"/>
          <w:u w:val="single"/>
        </w:rPr>
        <w:t>could exacerbate tensi</w:t>
      </w:r>
      <w:r w:rsidRPr="009A54E8">
        <w:rPr>
          <w:highlight w:val="cyan"/>
          <w:u w:val="single"/>
        </w:rPr>
        <w:t>ons between</w:t>
      </w:r>
      <w:r w:rsidRPr="00AA414B">
        <w:rPr>
          <w:u w:val="single"/>
        </w:rPr>
        <w:t xml:space="preserve"> central Asian countries</w:t>
      </w:r>
      <w:r w:rsidRPr="00AA414B">
        <w:rPr>
          <w:sz w:val="16"/>
        </w:rPr>
        <w:t xml:space="preserve"> later this century, warn </w:t>
      </w:r>
      <w:proofErr w:type="spellStart"/>
      <w:r w:rsidRPr="00AA414B">
        <w:rPr>
          <w:sz w:val="16"/>
        </w:rPr>
        <w:t>defence</w:t>
      </w:r>
      <w:proofErr w:type="spellEnd"/>
      <w:r w:rsidRPr="00AA414B">
        <w:rPr>
          <w:sz w:val="16"/>
        </w:rPr>
        <w:t xml:space="preserve"> analysts in a new report.</w:t>
      </w:r>
      <w:r>
        <w:rPr>
          <w:sz w:val="16"/>
        </w:rPr>
        <w:t xml:space="preserve"> </w:t>
      </w:r>
      <w:r w:rsidRPr="00DE5866">
        <w:rPr>
          <w:sz w:val="16"/>
        </w:rPr>
        <w:t>They s</w:t>
      </w:r>
      <w:r w:rsidRPr="009A54E8">
        <w:rPr>
          <w:sz w:val="16"/>
        </w:rPr>
        <w:t xml:space="preserve">ay </w:t>
      </w:r>
      <w:r w:rsidRPr="009A54E8">
        <w:rPr>
          <w:u w:val="single"/>
        </w:rPr>
        <w:t>droughts</w:t>
      </w:r>
      <w:r w:rsidRPr="00DE5866">
        <w:rPr>
          <w:u w:val="single"/>
        </w:rPr>
        <w:t xml:space="preserve"> or extreme rains linked to climate c</w:t>
      </w:r>
      <w:r w:rsidRPr="009A54E8">
        <w:rPr>
          <w:u w:val="single"/>
        </w:rPr>
        <w:t>hange could place</w:t>
      </w:r>
      <w:r w:rsidRPr="00DE5866">
        <w:rPr>
          <w:u w:val="single"/>
        </w:rPr>
        <w:t xml:space="preserve"> growing populations in </w:t>
      </w:r>
      <w:r w:rsidRPr="00A5323F">
        <w:rPr>
          <w:highlight w:val="cyan"/>
          <w:u w:val="single"/>
        </w:rPr>
        <w:t>China, India</w:t>
      </w:r>
      <w:r w:rsidRPr="009A54E8">
        <w:rPr>
          <w:u w:val="single"/>
        </w:rPr>
        <w:t xml:space="preserve"> and Pakistan under increased</w:t>
      </w:r>
      <w:r w:rsidRPr="00DE5866">
        <w:rPr>
          <w:u w:val="single"/>
        </w:rPr>
        <w:t xml:space="preserve"> stress</w:t>
      </w:r>
      <w:r w:rsidRPr="00DE5866">
        <w:rPr>
          <w:sz w:val="16"/>
        </w:rPr>
        <w:t>.</w:t>
      </w:r>
      <w:r>
        <w:rPr>
          <w:sz w:val="16"/>
        </w:rPr>
        <w:t xml:space="preserve"> </w:t>
      </w:r>
      <w:r w:rsidRPr="00AA414B">
        <w:rPr>
          <w:u w:val="single"/>
        </w:rPr>
        <w:t>Based</w:t>
      </w:r>
      <w:r w:rsidRPr="00DE5866">
        <w:rPr>
          <w:u w:val="single"/>
        </w:rPr>
        <w:t xml:space="preserve"> on latest research by the</w:t>
      </w:r>
      <w:r w:rsidRPr="00DE5866">
        <w:rPr>
          <w:sz w:val="16"/>
        </w:rPr>
        <w:t xml:space="preserve"> UN’s Intergovernmental Panel on Climate Change (</w:t>
      </w:r>
      <w:r w:rsidRPr="00DE5866">
        <w:rPr>
          <w:u w:val="single"/>
        </w:rPr>
        <w:t>IPCC</w:t>
      </w:r>
      <w:r w:rsidRPr="00DE5866">
        <w:rPr>
          <w:sz w:val="16"/>
        </w:rPr>
        <w:t xml:space="preserve">), </w:t>
      </w:r>
      <w:r w:rsidRPr="00DE5866">
        <w:rPr>
          <w:u w:val="single"/>
        </w:rPr>
        <w:t xml:space="preserve">the study </w:t>
      </w:r>
      <w:r w:rsidRPr="00DE5866">
        <w:rPr>
          <w:sz w:val="16"/>
        </w:rPr>
        <w:t xml:space="preserve">has been </w:t>
      </w:r>
      <w:r w:rsidRPr="00DE5866">
        <w:rPr>
          <w:u w:val="single"/>
        </w:rPr>
        <w:t>published by</w:t>
      </w:r>
      <w:r w:rsidRPr="00DE5866">
        <w:rPr>
          <w:sz w:val="16"/>
        </w:rPr>
        <w:t xml:space="preserve"> the Global Military Advisory Council on Climate Change and </w:t>
      </w:r>
      <w:r w:rsidRPr="00DE5866">
        <w:rPr>
          <w:u w:val="single"/>
        </w:rPr>
        <w:t>Cambridge</w:t>
      </w:r>
      <w:r w:rsidRPr="00DE5866">
        <w:rPr>
          <w:sz w:val="16"/>
        </w:rPr>
        <w:t xml:space="preserve"> University.</w:t>
      </w:r>
      <w:r>
        <w:rPr>
          <w:sz w:val="16"/>
        </w:rPr>
        <w:t xml:space="preserve"> </w:t>
      </w:r>
      <w:r w:rsidRPr="00DE5866">
        <w:rPr>
          <w:sz w:val="16"/>
        </w:rPr>
        <w:t xml:space="preserve">“There are concerns that </w:t>
      </w:r>
      <w:r w:rsidRPr="00DE5866">
        <w:rPr>
          <w:u w:val="single"/>
        </w:rPr>
        <w:t>tensions will increase due to climate driven water variability in the Trans-boundary drainage systems linked to the vast Tibetan plateau</w:t>
      </w:r>
      <w:r w:rsidRPr="00DE5866">
        <w:rPr>
          <w:sz w:val="16"/>
        </w:rPr>
        <w:t xml:space="preserve"> in central Asia, </w:t>
      </w:r>
      <w:r w:rsidRPr="00DE5866">
        <w:rPr>
          <w:u w:val="single"/>
        </w:rPr>
        <w:t>where rivers supply more than one billion people with water</w:t>
      </w:r>
      <w:r w:rsidRPr="00DE5866">
        <w:rPr>
          <w:sz w:val="16"/>
        </w:rPr>
        <w:t>,” it says.</w:t>
      </w:r>
      <w:r>
        <w:rPr>
          <w:sz w:val="16"/>
        </w:rPr>
        <w:t xml:space="preserve"> </w:t>
      </w:r>
      <w:r w:rsidRPr="00DE5866">
        <w:rPr>
          <w:sz w:val="16"/>
        </w:rPr>
        <w:t>Around 40% of the world’s population rely on water from the plateau for survival. It is the source of some of the world’s great rivers, including the Indus, Ganges, Irrawaddy, Mekong and Yangtze.</w:t>
      </w:r>
      <w:r>
        <w:rPr>
          <w:sz w:val="16"/>
        </w:rPr>
        <w:t xml:space="preserve"> </w:t>
      </w:r>
      <w:r w:rsidRPr="00DE5866">
        <w:rPr>
          <w:sz w:val="16"/>
        </w:rPr>
        <w:t xml:space="preserve">Speaking to RTCC, former Royal Navy Rear Admiral Neil </w:t>
      </w:r>
      <w:proofErr w:type="spellStart"/>
      <w:r w:rsidRPr="00DE5866">
        <w:rPr>
          <w:sz w:val="16"/>
        </w:rPr>
        <w:t>Morisetti</w:t>
      </w:r>
      <w:proofErr w:type="spellEnd"/>
      <w:r w:rsidRPr="00DE5866">
        <w:rPr>
          <w:sz w:val="16"/>
        </w:rPr>
        <w:t xml:space="preserve">, who reviewed parts of the report, said </w:t>
      </w:r>
      <w:r w:rsidRPr="00A5323F">
        <w:rPr>
          <w:b/>
          <w:iCs/>
          <w:highlight w:val="cyan"/>
          <w:u w:val="single"/>
          <w:bdr w:val="single" w:sz="8" w:space="0" w:color="auto"/>
        </w:rPr>
        <w:t>water shortages would increase the risk of instability in the region</w:t>
      </w:r>
      <w:r w:rsidRPr="00A5323F">
        <w:rPr>
          <w:sz w:val="16"/>
          <w:highlight w:val="cyan"/>
        </w:rPr>
        <w:t>. “</w:t>
      </w:r>
      <w:r w:rsidRPr="00A5323F">
        <w:rPr>
          <w:highlight w:val="cyan"/>
          <w:u w:val="single"/>
        </w:rPr>
        <w:t>If</w:t>
      </w:r>
      <w:r w:rsidRPr="00DE5866">
        <w:rPr>
          <w:u w:val="single"/>
        </w:rPr>
        <w:t xml:space="preserve"> the </w:t>
      </w:r>
      <w:r w:rsidRPr="00A5323F">
        <w:rPr>
          <w:highlight w:val="cyan"/>
          <w:u w:val="single"/>
        </w:rPr>
        <w:t>glaciers melt</w:t>
      </w:r>
      <w:r w:rsidRPr="00DE5866">
        <w:rPr>
          <w:u w:val="single"/>
        </w:rPr>
        <w:t xml:space="preserve"> as a result of the increase in temperatures</w:t>
      </w:r>
      <w:r w:rsidRPr="00DE5866">
        <w:rPr>
          <w:sz w:val="16"/>
        </w:rPr>
        <w:t xml:space="preserve">, after an initial burst of too much water there’s going to be a shortage, and </w:t>
      </w:r>
      <w:r w:rsidRPr="00A5323F">
        <w:rPr>
          <w:highlight w:val="cyan"/>
          <w:u w:val="single"/>
        </w:rPr>
        <w:t>it’s going to co</w:t>
      </w:r>
      <w:r w:rsidRPr="00AA414B">
        <w:rPr>
          <w:highlight w:val="cyan"/>
          <w:u w:val="single"/>
        </w:rPr>
        <w:t>mpound the</w:t>
      </w:r>
      <w:r w:rsidRPr="00A5323F">
        <w:rPr>
          <w:highlight w:val="cyan"/>
          <w:u w:val="single"/>
        </w:rPr>
        <w:t xml:space="preserve"> problem</w:t>
      </w:r>
      <w:r w:rsidRPr="00DE5866">
        <w:rPr>
          <w:sz w:val="16"/>
        </w:rPr>
        <w:t>,” he said.</w:t>
      </w:r>
      <w:r>
        <w:rPr>
          <w:sz w:val="16"/>
        </w:rPr>
        <w:t xml:space="preserve"> </w:t>
      </w:r>
      <w:r w:rsidRPr="00DE5866">
        <w:rPr>
          <w:sz w:val="16"/>
        </w:rPr>
        <w:t>“Clearly there is a politics in that part of the world which needs to be taken into account when looking at those risks.”</w:t>
      </w:r>
      <w:r>
        <w:rPr>
          <w:sz w:val="16"/>
        </w:rPr>
        <w:t xml:space="preserve"> </w:t>
      </w:r>
      <w:r w:rsidRPr="00DE5866">
        <w:rPr>
          <w:sz w:val="16"/>
        </w:rPr>
        <w:t>Emerging powers</w:t>
      </w:r>
      <w:r>
        <w:rPr>
          <w:sz w:val="16"/>
        </w:rPr>
        <w:t xml:space="preserve"> </w:t>
      </w:r>
      <w:r w:rsidRPr="00A5323F">
        <w:rPr>
          <w:highlight w:val="cyan"/>
          <w:u w:val="single"/>
        </w:rPr>
        <w:t>China-India troop clashes over the</w:t>
      </w:r>
      <w:r w:rsidRPr="00DE5866">
        <w:rPr>
          <w:u w:val="single"/>
        </w:rPr>
        <w:t xml:space="preserve"> past five </w:t>
      </w:r>
      <w:r w:rsidRPr="00A5323F">
        <w:rPr>
          <w:highlight w:val="cyan"/>
          <w:u w:val="single"/>
        </w:rPr>
        <w:t>decades has cause</w:t>
      </w:r>
      <w:r w:rsidRPr="00AA414B">
        <w:rPr>
          <w:highlight w:val="cyan"/>
          <w:u w:val="single"/>
        </w:rPr>
        <w:t>d deep m</w:t>
      </w:r>
      <w:r w:rsidRPr="00A5323F">
        <w:rPr>
          <w:highlight w:val="cyan"/>
          <w:u w:val="single"/>
        </w:rPr>
        <w:t>istrust</w:t>
      </w:r>
      <w:r w:rsidRPr="00DE5866">
        <w:rPr>
          <w:u w:val="single"/>
        </w:rPr>
        <w:t xml:space="preserve"> on both sides</w:t>
      </w:r>
      <w:r w:rsidRPr="00DE5866">
        <w:rPr>
          <w:sz w:val="16"/>
        </w:rPr>
        <w:t>, while memories of a short but brutal war in 1962 are fresh in the minds of many older politicians.</w:t>
      </w:r>
      <w:r>
        <w:rPr>
          <w:sz w:val="16"/>
        </w:rPr>
        <w:t xml:space="preserve"> </w:t>
      </w:r>
      <w:r w:rsidRPr="00DE5866">
        <w:rPr>
          <w:sz w:val="16"/>
        </w:rPr>
        <w:t>On Sunday the Foreign Ministers of both countries met in New Delhi, seeking to explore ways to boost economic development and cement their “strategic and cooperative partnership”, according to China’s Wang Yi.</w:t>
      </w:r>
      <w:r>
        <w:rPr>
          <w:sz w:val="16"/>
        </w:rPr>
        <w:t xml:space="preserve"> </w:t>
      </w:r>
      <w:r w:rsidRPr="00DE5866">
        <w:rPr>
          <w:u w:val="single"/>
        </w:rPr>
        <w:t xml:space="preserve">The two emerging superpowers, along with </w:t>
      </w:r>
      <w:r w:rsidRPr="00AA414B">
        <w:rPr>
          <w:u w:val="single"/>
        </w:rPr>
        <w:t>Nepal and Pakistan</w:t>
      </w:r>
      <w:r w:rsidRPr="00AA414B">
        <w:rPr>
          <w:b/>
          <w:iCs/>
          <w:u w:val="single"/>
          <w:bdr w:val="single" w:sz="8" w:space="0" w:color="auto"/>
        </w:rPr>
        <w:t xml:space="preserve"> are already involved in a race to tap the Himalayas for power</w:t>
      </w:r>
      <w:r w:rsidRPr="00AA414B">
        <w:rPr>
          <w:sz w:val="16"/>
        </w:rPr>
        <w:t>, wi</w:t>
      </w:r>
      <w:r w:rsidRPr="00DE5866">
        <w:rPr>
          <w:sz w:val="16"/>
        </w:rPr>
        <w:t>th plans for almost 400 hydropower dams in the region.</w:t>
      </w:r>
      <w:r>
        <w:rPr>
          <w:sz w:val="16"/>
        </w:rPr>
        <w:t xml:space="preserve"> </w:t>
      </w:r>
      <w:r w:rsidRPr="00DE5866">
        <w:rPr>
          <w:sz w:val="16"/>
        </w:rPr>
        <w:t xml:space="preserve">Even before climate impacts are </w:t>
      </w:r>
      <w:proofErr w:type="gramStart"/>
      <w:r w:rsidRPr="00DE5866">
        <w:rPr>
          <w:sz w:val="16"/>
        </w:rPr>
        <w:t>taken into account</w:t>
      </w:r>
      <w:proofErr w:type="gramEnd"/>
      <w:r w:rsidRPr="00DE5866">
        <w:rPr>
          <w:sz w:val="16"/>
        </w:rPr>
        <w:t>, these are likely to cut the flow of water into the major rivers say local experts.</w:t>
      </w:r>
      <w:r>
        <w:rPr>
          <w:sz w:val="16"/>
        </w:rPr>
        <w:t xml:space="preserve"> </w:t>
      </w:r>
      <w:r w:rsidRPr="00DE5866">
        <w:rPr>
          <w:u w:val="single"/>
        </w:rPr>
        <w:t>Climate models suggest a ‘peak meltwater’ could be reached by the 2050s</w:t>
      </w:r>
      <w:r w:rsidRPr="00DE5866">
        <w:rPr>
          <w:sz w:val="16"/>
        </w:rPr>
        <w:t>, with major rivers losing up to 20% of their flow.</w:t>
      </w:r>
      <w:r>
        <w:rPr>
          <w:sz w:val="16"/>
        </w:rPr>
        <w:t xml:space="preserve"> </w:t>
      </w:r>
      <w:r w:rsidRPr="00DE5866">
        <w:rPr>
          <w:sz w:val="16"/>
        </w:rPr>
        <w:t>The latest IPCC study into climate science predicts that if greenhouse gas emissions rise at the current rate, global temperatures could rise by 2.6-4.8C by 2100.</w:t>
      </w:r>
      <w:r>
        <w:rPr>
          <w:sz w:val="16"/>
        </w:rPr>
        <w:t xml:space="preserve"> </w:t>
      </w:r>
      <w:r w:rsidRPr="00DE5866">
        <w:rPr>
          <w:sz w:val="16"/>
        </w:rPr>
        <w:t>Sea levels could also rise 0.45–0.82m higher than current levels, affecting hundreds of millions of people living along coastal areas in East, Southeast and South Asia.</w:t>
      </w:r>
      <w:r>
        <w:rPr>
          <w:sz w:val="16"/>
        </w:rPr>
        <w:t xml:space="preserve"> </w:t>
      </w:r>
      <w:r w:rsidRPr="00DE5866">
        <w:rPr>
          <w:sz w:val="16"/>
        </w:rPr>
        <w:t>“Some low-lying developing countries (e.g. Bangladesh, Vietnam) and small island states are expected to face unavoidable land loss and annual flooding damage,” says the report.</w:t>
      </w:r>
      <w:r>
        <w:rPr>
          <w:sz w:val="16"/>
        </w:rPr>
        <w:t xml:space="preserve"> </w:t>
      </w:r>
      <w:r w:rsidRPr="00DE5866">
        <w:rPr>
          <w:sz w:val="16"/>
        </w:rPr>
        <w:t>Wider threats</w:t>
      </w:r>
      <w:r>
        <w:rPr>
          <w:sz w:val="16"/>
        </w:rPr>
        <w:t xml:space="preserve"> </w:t>
      </w:r>
      <w:proofErr w:type="gramStart"/>
      <w:r w:rsidRPr="00A5323F">
        <w:rPr>
          <w:highlight w:val="cyan"/>
          <w:u w:val="single"/>
        </w:rPr>
        <w:t>Other</w:t>
      </w:r>
      <w:proofErr w:type="gramEnd"/>
      <w:r w:rsidRPr="00A5323F">
        <w:rPr>
          <w:highlight w:val="cyan"/>
          <w:u w:val="single"/>
        </w:rPr>
        <w:t xml:space="preserve"> security</w:t>
      </w:r>
      <w:r w:rsidRPr="00DE5866">
        <w:rPr>
          <w:u w:val="single"/>
        </w:rPr>
        <w:t xml:space="preserve"> </w:t>
      </w:r>
      <w:r w:rsidRPr="00A5323F">
        <w:rPr>
          <w:highlight w:val="cyan"/>
          <w:u w:val="single"/>
        </w:rPr>
        <w:t>implications</w:t>
      </w:r>
      <w:r w:rsidRPr="00DE5866">
        <w:rPr>
          <w:sz w:val="16"/>
        </w:rPr>
        <w:t xml:space="preserve"> mentioned </w:t>
      </w:r>
      <w:r w:rsidRPr="00A5323F">
        <w:rPr>
          <w:highlight w:val="cyan"/>
          <w:u w:val="single"/>
        </w:rPr>
        <w:t xml:space="preserve">include conflict </w:t>
      </w:r>
      <w:proofErr w:type="gramStart"/>
      <w:r w:rsidRPr="00A5323F">
        <w:rPr>
          <w:highlight w:val="cyan"/>
          <w:u w:val="single"/>
        </w:rPr>
        <w:t>over fishing</w:t>
      </w:r>
      <w:proofErr w:type="gramEnd"/>
      <w:r w:rsidRPr="00A5323F">
        <w:rPr>
          <w:highlight w:val="cyan"/>
          <w:u w:val="single"/>
        </w:rPr>
        <w:t xml:space="preserve"> zones</w:t>
      </w:r>
      <w:r w:rsidRPr="00DE5866">
        <w:rPr>
          <w:u w:val="single"/>
        </w:rPr>
        <w:t xml:space="preserve"> as marine life migrates into cooler waters</w:t>
      </w:r>
      <w:r w:rsidRPr="00DE5866">
        <w:rPr>
          <w:sz w:val="16"/>
        </w:rPr>
        <w:t>,</w:t>
      </w:r>
      <w:r w:rsidRPr="00DE5866">
        <w:rPr>
          <w:u w:val="single"/>
        </w:rPr>
        <w:t xml:space="preserve"> a </w:t>
      </w:r>
      <w:r w:rsidRPr="00A5323F">
        <w:rPr>
          <w:highlight w:val="cyan"/>
          <w:u w:val="single"/>
        </w:rPr>
        <w:t>fall in food yields and a rise in</w:t>
      </w:r>
      <w:r w:rsidRPr="00DE5866">
        <w:rPr>
          <w:u w:val="single"/>
        </w:rPr>
        <w:t xml:space="preserve"> infectious </w:t>
      </w:r>
      <w:r w:rsidRPr="00A5323F">
        <w:rPr>
          <w:highlight w:val="cyan"/>
          <w:u w:val="single"/>
        </w:rPr>
        <w:t xml:space="preserve">diseases, potentially </w:t>
      </w:r>
      <w:r w:rsidRPr="00A5323F">
        <w:rPr>
          <w:b/>
          <w:iCs/>
          <w:highlight w:val="cyan"/>
          <w:u w:val="single"/>
          <w:bdr w:val="single" w:sz="8" w:space="0" w:color="auto"/>
        </w:rPr>
        <w:t>leading to mass migration</w:t>
      </w:r>
      <w:r w:rsidRPr="00A5323F">
        <w:rPr>
          <w:highlight w:val="cyan"/>
          <w:u w:val="single"/>
        </w:rPr>
        <w:t>.</w:t>
      </w:r>
    </w:p>
    <w:p w14:paraId="754D7763" w14:textId="77777777" w:rsidR="00DB03B7" w:rsidRPr="00D30206" w:rsidRDefault="00DB03B7" w:rsidP="00DB03B7">
      <w:pPr>
        <w:pStyle w:val="Heading4"/>
      </w:pPr>
      <w:r w:rsidRPr="00D30206">
        <w:t xml:space="preserve">Indo-Sino disputes </w:t>
      </w:r>
      <w:r>
        <w:t xml:space="preserve">over Tibet </w:t>
      </w:r>
      <w:r w:rsidRPr="00D30206">
        <w:t>go nuclear—no defense</w:t>
      </w:r>
    </w:p>
    <w:p w14:paraId="37EA0674" w14:textId="77777777" w:rsidR="00DB03B7" w:rsidRPr="00D30206" w:rsidRDefault="00DB03B7" w:rsidP="00DB03B7">
      <w:r w:rsidRPr="00D30206">
        <w:rPr>
          <w:b/>
          <w:bCs/>
        </w:rPr>
        <w:t>Goswami 13</w:t>
      </w:r>
      <w:r w:rsidRPr="00D30206">
        <w:t>—</w:t>
      </w:r>
      <w:proofErr w:type="spellStart"/>
      <w:r w:rsidRPr="00D30206">
        <w:t>Namarate</w:t>
      </w:r>
      <w:proofErr w:type="spellEnd"/>
      <w:r w:rsidRPr="00D30206">
        <w:t xml:space="preserve"> Goswami, senior fellow at the United States Institute of Peace,  a research fellow at the Institute for </w:t>
      </w:r>
      <w:proofErr w:type="spellStart"/>
      <w:r w:rsidRPr="00D30206">
        <w:t>Defence</w:t>
      </w:r>
      <w:proofErr w:type="spellEnd"/>
      <w:r w:rsidRPr="00D30206">
        <w:t xml:space="preserve"> Studies and Analyses, “Ending Sino-Indian border dispute essential to continued prosperity”, </w:t>
      </w:r>
      <w:r w:rsidRPr="00D30206">
        <w:rPr>
          <w:i/>
          <w:iCs/>
        </w:rPr>
        <w:t>Global Times</w:t>
      </w:r>
      <w:r w:rsidRPr="00D30206">
        <w:t xml:space="preserve">, </w:t>
      </w:r>
      <w:hyperlink r:id="rId10" w:history="1">
        <w:r w:rsidRPr="00D30206">
          <w:rPr>
            <w:rStyle w:val="Hyperlink"/>
          </w:rPr>
          <w:t>http://www.globaltimes.cn/content/756338.shtml</w:t>
        </w:r>
      </w:hyperlink>
      <w:r w:rsidRPr="00D30206">
        <w:t>, January 16, 2013//Lee</w:t>
      </w:r>
    </w:p>
    <w:p w14:paraId="280662CA" w14:textId="77777777" w:rsidR="00DB03B7" w:rsidRPr="0091694F" w:rsidRDefault="00DB03B7" w:rsidP="00DB03B7">
      <w:pPr>
        <w:rPr>
          <w:u w:val="single"/>
        </w:rPr>
      </w:pPr>
      <w:r w:rsidRPr="00CB2124">
        <w:rPr>
          <w:rStyle w:val="StyleUnderline"/>
          <w:highlight w:val="cyan"/>
        </w:rPr>
        <w:t>China-India border tensions have been a</w:t>
      </w:r>
      <w:r w:rsidRPr="00D30206">
        <w:rPr>
          <w:rStyle w:val="StyleUnderline"/>
        </w:rPr>
        <w:t xml:space="preserve">n increasing cause of </w:t>
      </w:r>
      <w:r w:rsidRPr="00CB2124">
        <w:rPr>
          <w:rStyle w:val="StyleUnderline"/>
          <w:highlight w:val="cyan"/>
        </w:rPr>
        <w:t>concern</w:t>
      </w:r>
      <w:r w:rsidRPr="00D30206">
        <w:rPr>
          <w:rStyle w:val="StyleUnderline"/>
        </w:rPr>
        <w:t xml:space="preserve"> </w:t>
      </w:r>
      <w:r w:rsidRPr="00D30206">
        <w:rPr>
          <w:sz w:val="16"/>
        </w:rPr>
        <w:t xml:space="preserve">between two of the most vibrant economies of Asia. While the border conflict in 1962 had occurred in the context of two countries whose economies were weak, today the situation is quite different. At present, </w:t>
      </w:r>
      <w:r w:rsidRPr="00D30206">
        <w:rPr>
          <w:rStyle w:val="StyleUnderline"/>
        </w:rPr>
        <w:t>both China and India are major global economies</w:t>
      </w:r>
      <w:r w:rsidRPr="00D30206">
        <w:rPr>
          <w:sz w:val="16"/>
        </w:rPr>
        <w:t>. Trade between them was negligible in 1</w:t>
      </w:r>
      <w:r w:rsidRPr="00AA414B">
        <w:rPr>
          <w:sz w:val="16"/>
        </w:rPr>
        <w:t>962. Today, it stands at $75 billion and will soon pass the $100-billion mark. However</w:t>
      </w:r>
      <w:r w:rsidRPr="00AA414B">
        <w:rPr>
          <w:rStyle w:val="StyleUnderline"/>
        </w:rPr>
        <w:t>, despite</w:t>
      </w:r>
      <w:r w:rsidRPr="00D30206">
        <w:rPr>
          <w:rStyle w:val="StyleUnderline"/>
        </w:rPr>
        <w:t xml:space="preserve"> growi</w:t>
      </w:r>
      <w:r w:rsidRPr="00AA414B">
        <w:rPr>
          <w:rStyle w:val="StyleUnderline"/>
        </w:rPr>
        <w:t>ng bilateral economic relations</w:t>
      </w:r>
      <w:r w:rsidRPr="00AA414B">
        <w:rPr>
          <w:sz w:val="16"/>
        </w:rPr>
        <w:t xml:space="preserve">, </w:t>
      </w:r>
      <w:r w:rsidRPr="00AA414B">
        <w:rPr>
          <w:rStyle w:val="Emphasis"/>
        </w:rPr>
        <w:t>the border dispute appears intractable. Why</w:t>
      </w:r>
      <w:r w:rsidRPr="00D30206">
        <w:rPr>
          <w:rStyle w:val="Emphasis"/>
        </w:rPr>
        <w:t xml:space="preserve"> so? </w:t>
      </w:r>
      <w:r w:rsidRPr="00D30206">
        <w:rPr>
          <w:sz w:val="16"/>
        </w:rPr>
        <w:t xml:space="preserve">One need not look far for the answer. </w:t>
      </w:r>
      <w:r w:rsidRPr="00D30206">
        <w:rPr>
          <w:rStyle w:val="StyleUnderline"/>
        </w:rPr>
        <w:t xml:space="preserve">Sino-Indian </w:t>
      </w:r>
      <w:r w:rsidRPr="00AA414B">
        <w:rPr>
          <w:rStyle w:val="StyleUnderline"/>
          <w:highlight w:val="cyan"/>
        </w:rPr>
        <w:t>relations are</w:t>
      </w:r>
      <w:r w:rsidRPr="00D30206">
        <w:rPr>
          <w:rStyle w:val="StyleUnderline"/>
        </w:rPr>
        <w:t xml:space="preserve"> still </w:t>
      </w:r>
      <w:r w:rsidRPr="00AA414B">
        <w:rPr>
          <w:rStyle w:val="StyleUnderline"/>
          <w:highlight w:val="cyan"/>
        </w:rPr>
        <w:t>affected by</w:t>
      </w:r>
      <w:r w:rsidRPr="00D30206">
        <w:rPr>
          <w:rStyle w:val="StyleUnderline"/>
        </w:rPr>
        <w:t xml:space="preserve"> some thorny divergences over </w:t>
      </w:r>
      <w:r w:rsidRPr="00AA414B">
        <w:rPr>
          <w:rStyle w:val="StyleUnderline"/>
          <w:highlight w:val="cyan"/>
        </w:rPr>
        <w:t>issues like</w:t>
      </w:r>
      <w:r w:rsidRPr="00D30206">
        <w:rPr>
          <w:rStyle w:val="StyleUnderline"/>
        </w:rPr>
        <w:t xml:space="preserve"> the McMah</w:t>
      </w:r>
      <w:r w:rsidRPr="00173CFD">
        <w:rPr>
          <w:rStyle w:val="StyleUnderline"/>
        </w:rPr>
        <w:t>on line and the presence of the "</w:t>
      </w:r>
      <w:r w:rsidRPr="00AA414B">
        <w:rPr>
          <w:rStyle w:val="StyleUnderline"/>
          <w:highlight w:val="cyan"/>
        </w:rPr>
        <w:t>Tibet</w:t>
      </w:r>
      <w:r w:rsidRPr="00AA414B">
        <w:rPr>
          <w:rStyle w:val="StyleUnderline"/>
        </w:rPr>
        <w:t>an</w:t>
      </w:r>
      <w:r w:rsidRPr="00173CFD">
        <w:rPr>
          <w:rStyle w:val="StyleUnderline"/>
        </w:rPr>
        <w:t xml:space="preserve"> government-in-exile." </w:t>
      </w:r>
      <w:r w:rsidRPr="00173CFD">
        <w:rPr>
          <w:sz w:val="16"/>
        </w:rPr>
        <w:t xml:space="preserve">These contradictions are further complicated by border negotiations held in a climate of Indian apprehensions that the 1962 border war between China and India could be repeated. The apprehensions are not without merit. The militarization of the border from both the Chinese and the Indian side is a growing reality. </w:t>
      </w:r>
      <w:r w:rsidRPr="00173CFD">
        <w:rPr>
          <w:rStyle w:val="StyleUnderline"/>
        </w:rPr>
        <w:t>China has vastly improved its border roads in the eastern sector bordering India, which will considerably enhance movement by the PLA</w:t>
      </w:r>
      <w:r w:rsidRPr="00173CFD">
        <w:rPr>
          <w:sz w:val="16"/>
        </w:rPr>
        <w:t xml:space="preserve">. On the border with India, </w:t>
      </w:r>
      <w:r w:rsidRPr="00173CFD">
        <w:rPr>
          <w:rStyle w:val="StyleUnderline"/>
        </w:rPr>
        <w:lastRenderedPageBreak/>
        <w:t>China has deployed 13 Border Defense Regiments totaling around 300,000 troops.</w:t>
      </w:r>
      <w:r w:rsidRPr="00173CFD">
        <w:rPr>
          <w:sz w:val="16"/>
        </w:rPr>
        <w:t xml:space="preserve"> Six divisions of China's Rapid Reaction Forces are stationed at Chengdu, a southwestern Chinese city, with 24-hour operational readiness and supported by an airlift capability to transport the troops to the China-India border within 48 hours. </w:t>
      </w:r>
      <w:r w:rsidRPr="00173CFD">
        <w:rPr>
          <w:rStyle w:val="StyleUnderline"/>
        </w:rPr>
        <w:t>India too has upgraded its military presence</w:t>
      </w:r>
      <w:r w:rsidRPr="00D30206">
        <w:rPr>
          <w:rStyle w:val="StyleUnderline"/>
        </w:rPr>
        <w:t xml:space="preserve"> near the eastern border</w:t>
      </w:r>
      <w:r w:rsidRPr="00D30206">
        <w:rPr>
          <w:sz w:val="16"/>
        </w:rPr>
        <w:t xml:space="preserve">. A five-year expansion plan to induct 90,000 more troops and deploy four more divisions in the eastern sector is underway. There are 120,000 Indian troops stationed in the eastern sector, supported by two Sukhoi-30 MKI squadrons from Tezpur in Assam. Two more Sukhoi-30 MKI squadrons are in the process of being inducted into the air force structure in the eastern sector. </w:t>
      </w:r>
      <w:r w:rsidRPr="00AA414B">
        <w:rPr>
          <w:rStyle w:val="StyleUnderline"/>
        </w:rPr>
        <w:t>Given</w:t>
      </w:r>
      <w:r w:rsidRPr="00D30206">
        <w:rPr>
          <w:rStyle w:val="StyleUnderline"/>
        </w:rPr>
        <w:t xml:space="preserve"> this overt militarization of </w:t>
      </w:r>
      <w:r w:rsidRPr="00AA414B">
        <w:rPr>
          <w:rStyle w:val="StyleUnderline"/>
        </w:rPr>
        <w:t>the</w:t>
      </w:r>
      <w:r w:rsidRPr="00D30206">
        <w:rPr>
          <w:rStyle w:val="StyleUnderline"/>
        </w:rPr>
        <w:t xml:space="preserve"> China-India </w:t>
      </w:r>
      <w:r w:rsidRPr="00AA414B">
        <w:rPr>
          <w:rStyle w:val="StyleUnderline"/>
        </w:rPr>
        <w:t>border conflict</w:t>
      </w:r>
      <w:r w:rsidRPr="00CB2124">
        <w:rPr>
          <w:sz w:val="16"/>
          <w:highlight w:val="cyan"/>
        </w:rPr>
        <w:t>,</w:t>
      </w:r>
      <w:r w:rsidRPr="00CB2124">
        <w:rPr>
          <w:rStyle w:val="StyleUnderline"/>
          <w:highlight w:val="cyan"/>
        </w:rPr>
        <w:t xml:space="preserve"> any escalation</w:t>
      </w:r>
      <w:r w:rsidRPr="00AA414B">
        <w:rPr>
          <w:rStyle w:val="StyleUnderline"/>
        </w:rPr>
        <w:t xml:space="preserve"> in the conflict dynamics there </w:t>
      </w:r>
      <w:r w:rsidRPr="00CB2124">
        <w:rPr>
          <w:rStyle w:val="StyleUnderline"/>
          <w:highlight w:val="cyan"/>
        </w:rPr>
        <w:t>will have a</w:t>
      </w:r>
      <w:r w:rsidRPr="00AA414B">
        <w:rPr>
          <w:rStyle w:val="Emphasis"/>
          <w:highlight w:val="cyan"/>
        </w:rPr>
        <w:t xml:space="preserve"> direct bearing on</w:t>
      </w:r>
      <w:r w:rsidRPr="00D30206">
        <w:rPr>
          <w:rStyle w:val="Emphasis"/>
        </w:rPr>
        <w:t xml:space="preserve"> the </w:t>
      </w:r>
      <w:r w:rsidRPr="00AA414B">
        <w:rPr>
          <w:rStyle w:val="Emphasis"/>
        </w:rPr>
        <w:t>regional</w:t>
      </w:r>
      <w:r w:rsidRPr="00D30206">
        <w:rPr>
          <w:rStyle w:val="Emphasis"/>
        </w:rPr>
        <w:t xml:space="preserve"> strategic </w:t>
      </w:r>
      <w:r w:rsidRPr="00CB2124">
        <w:rPr>
          <w:rStyle w:val="Emphasis"/>
          <w:highlight w:val="cyan"/>
        </w:rPr>
        <w:t>stability of Asia</w:t>
      </w:r>
      <w:r w:rsidRPr="00CB2124">
        <w:rPr>
          <w:rStyle w:val="StyleUnderline"/>
          <w:highlight w:val="cyan"/>
        </w:rPr>
        <w:t>.</w:t>
      </w:r>
      <w:r w:rsidRPr="00D30206">
        <w:rPr>
          <w:rStyle w:val="StyleUnderline"/>
        </w:rPr>
        <w:t xml:space="preserve"> </w:t>
      </w:r>
      <w:r w:rsidRPr="00D30206">
        <w:rPr>
          <w:sz w:val="16"/>
        </w:rPr>
        <w:t xml:space="preserve">This is even more plausible in the present context as China and India emerge as two of the largest military hardware-importing countries in the world. </w:t>
      </w:r>
      <w:r w:rsidRPr="00D30206">
        <w:rPr>
          <w:rStyle w:val="StyleUnderline"/>
        </w:rPr>
        <w:t xml:space="preserve">Through </w:t>
      </w:r>
      <w:r w:rsidRPr="00CB2124">
        <w:rPr>
          <w:rStyle w:val="StyleUnderline"/>
          <w:highlight w:val="cyan"/>
        </w:rPr>
        <w:t>the</w:t>
      </w:r>
      <w:r w:rsidRPr="00D30206">
        <w:rPr>
          <w:rStyle w:val="StyleUnderline"/>
        </w:rPr>
        <w:t xml:space="preserve"> China-India </w:t>
      </w:r>
      <w:r w:rsidRPr="00CB2124">
        <w:rPr>
          <w:rStyle w:val="StyleUnderline"/>
          <w:highlight w:val="cyan"/>
        </w:rPr>
        <w:t>conflict</w:t>
      </w:r>
      <w:r w:rsidRPr="00D30206">
        <w:rPr>
          <w:sz w:val="16"/>
        </w:rPr>
        <w:t xml:space="preserve">, one </w:t>
      </w:r>
      <w:r w:rsidRPr="00CB2124">
        <w:rPr>
          <w:rStyle w:val="StyleUnderline"/>
          <w:highlight w:val="cyan"/>
        </w:rPr>
        <w:t>envisages</w:t>
      </w:r>
      <w:r w:rsidRPr="00D30206">
        <w:rPr>
          <w:rStyle w:val="StyleUnderline"/>
        </w:rPr>
        <w:t xml:space="preserve"> a scenario where </w:t>
      </w:r>
      <w:r w:rsidRPr="00CB2124">
        <w:rPr>
          <w:rStyle w:val="Emphasis"/>
          <w:highlight w:val="cyan"/>
        </w:rPr>
        <w:t>a nuclear-armed China</w:t>
      </w:r>
      <w:r w:rsidRPr="00D30206">
        <w:rPr>
          <w:rStyle w:val="Emphasis"/>
        </w:rPr>
        <w:t xml:space="preserve"> </w:t>
      </w:r>
      <w:r w:rsidRPr="00CB2124">
        <w:rPr>
          <w:rStyle w:val="StyleUnderline"/>
          <w:highlight w:val="cyan"/>
        </w:rPr>
        <w:t xml:space="preserve">and </w:t>
      </w:r>
      <w:r w:rsidRPr="00CB2124">
        <w:rPr>
          <w:rStyle w:val="Emphasis"/>
          <w:highlight w:val="cyan"/>
        </w:rPr>
        <w:t>India with mo</w:t>
      </w:r>
      <w:r w:rsidRPr="00AA414B">
        <w:rPr>
          <w:rStyle w:val="Emphasis"/>
          <w:highlight w:val="cyan"/>
        </w:rPr>
        <w:t>re than 3</w:t>
      </w:r>
      <w:r w:rsidRPr="00CB2124">
        <w:rPr>
          <w:rStyle w:val="Emphasis"/>
          <w:highlight w:val="cyan"/>
        </w:rPr>
        <w:t>00 nuclear weapons</w:t>
      </w:r>
      <w:r w:rsidRPr="00CB2124">
        <w:rPr>
          <w:rStyle w:val="StyleUnderline"/>
          <w:highlight w:val="cyan"/>
        </w:rPr>
        <w:t>,</w:t>
      </w:r>
      <w:r w:rsidRPr="00D30206">
        <w:rPr>
          <w:rStyle w:val="StyleUnderline"/>
        </w:rPr>
        <w:t xml:space="preserve"> 3 million standing troops, and a population of 2.3 billion people between them, </w:t>
      </w:r>
      <w:r w:rsidRPr="00CB2124">
        <w:rPr>
          <w:rStyle w:val="Emphasis"/>
          <w:highlight w:val="cyan"/>
        </w:rPr>
        <w:t>will fight a future war</w:t>
      </w:r>
      <w:r w:rsidRPr="00CB2124">
        <w:rPr>
          <w:sz w:val="16"/>
          <w:highlight w:val="cyan"/>
        </w:rPr>
        <w:t xml:space="preserve">. </w:t>
      </w:r>
      <w:r w:rsidRPr="00CB2124">
        <w:rPr>
          <w:rStyle w:val="StyleUnderline"/>
          <w:highlight w:val="cyan"/>
        </w:rPr>
        <w:t xml:space="preserve">This </w:t>
      </w:r>
      <w:r w:rsidRPr="00D30206">
        <w:rPr>
          <w:rStyle w:val="StyleUnderline"/>
        </w:rPr>
        <w:t xml:space="preserve">is dangerous for Asia and the world and </w:t>
      </w:r>
      <w:r w:rsidRPr="00CB2124">
        <w:rPr>
          <w:rStyle w:val="StyleUnderline"/>
          <w:highlight w:val="cyan"/>
        </w:rPr>
        <w:t>will</w:t>
      </w:r>
      <w:r w:rsidRPr="00D30206">
        <w:rPr>
          <w:rStyle w:val="StyleUnderline"/>
        </w:rPr>
        <w:t xml:space="preserve"> severely </w:t>
      </w:r>
      <w:r w:rsidRPr="00CB2124">
        <w:rPr>
          <w:rStyle w:val="Emphasis"/>
          <w:highlight w:val="cyan"/>
        </w:rPr>
        <w:t>undermine</w:t>
      </w:r>
      <w:r w:rsidRPr="00D30206">
        <w:rPr>
          <w:rStyle w:val="Emphasis"/>
        </w:rPr>
        <w:t xml:space="preserve"> global </w:t>
      </w:r>
      <w:r w:rsidRPr="00CB2124">
        <w:rPr>
          <w:rStyle w:val="Emphasis"/>
          <w:highlight w:val="cyan"/>
        </w:rPr>
        <w:t>peace and prosperity.</w:t>
      </w:r>
      <w:r w:rsidRPr="00CB2124">
        <w:rPr>
          <w:sz w:val="16"/>
          <w:highlight w:val="cyan"/>
        </w:rPr>
        <w:t xml:space="preserve"> T</w:t>
      </w:r>
      <w:r w:rsidRPr="00D30206">
        <w:rPr>
          <w:sz w:val="16"/>
        </w:rPr>
        <w:t>he physical proximity of both countries forewarns a great tragedy for their populations if war occurs. Security analysts have argued that internal problems within India and China would create large disincentives for conflict. However,</w:t>
      </w:r>
      <w:r w:rsidRPr="00D30206">
        <w:rPr>
          <w:rStyle w:val="StyleUnderline"/>
        </w:rPr>
        <w:t xml:space="preserve"> despite such constraints, </w:t>
      </w:r>
      <w:r w:rsidRPr="00AA414B">
        <w:rPr>
          <w:rStyle w:val="StyleUnderline"/>
          <w:highlight w:val="cyan"/>
        </w:rPr>
        <w:t>wars have broken out between states based on misunderstandings</w:t>
      </w:r>
      <w:r w:rsidRPr="00D30206">
        <w:rPr>
          <w:rStyle w:val="StyleUnderline"/>
        </w:rPr>
        <w:t xml:space="preserve"> about each other's intentions.</w:t>
      </w:r>
      <w:r w:rsidRPr="00D30206">
        <w:rPr>
          <w:sz w:val="16"/>
        </w:rPr>
        <w:t xml:space="preserve"> Therefore, the border conflict between both countries is becoming a high price to pay especially in the context of the rise of Asia. For Asian stability and prosperity, both these powerful countries of Asia should earnestly work toward resolving the border issue within the three-stage process that has been identified. Moreover, it is pertinent that both China and India </w:t>
      </w:r>
      <w:proofErr w:type="gramStart"/>
      <w:r w:rsidRPr="00D30206">
        <w:rPr>
          <w:sz w:val="16"/>
        </w:rPr>
        <w:t>recognizes</w:t>
      </w:r>
      <w:proofErr w:type="gramEnd"/>
      <w:r w:rsidRPr="00D30206">
        <w:rPr>
          <w:sz w:val="16"/>
        </w:rPr>
        <w:t xml:space="preserve"> that despite increasing economic cooperation, political tensions over land can lead to conflict, as the example of Europe prior to World War I clearly reflects. As a result, $75 billion in bilateral trade does not mean that all is well. </w:t>
      </w:r>
      <w:r w:rsidRPr="00AA414B">
        <w:rPr>
          <w:rStyle w:val="StyleUnderline"/>
        </w:rPr>
        <w:t xml:space="preserve">While competition at a particular level is inevitable, both countries must </w:t>
      </w:r>
      <w:r w:rsidRPr="00D30206">
        <w:rPr>
          <w:rStyle w:val="StyleUnderline"/>
        </w:rPr>
        <w:t xml:space="preserve">ensure that Asia </w:t>
      </w:r>
      <w:r w:rsidRPr="00AA414B">
        <w:rPr>
          <w:rStyle w:val="StyleUnderline"/>
        </w:rPr>
        <w:t>remains</w:t>
      </w:r>
      <w:r w:rsidRPr="00D30206">
        <w:rPr>
          <w:rStyle w:val="StyleUnderline"/>
        </w:rPr>
        <w:t xml:space="preserve"> </w:t>
      </w:r>
      <w:r w:rsidRPr="00AA414B">
        <w:rPr>
          <w:rStyle w:val="StyleUnderline"/>
        </w:rPr>
        <w:t>peaceful if they want to continue</w:t>
      </w:r>
      <w:r w:rsidRPr="00D30206">
        <w:rPr>
          <w:rStyle w:val="StyleUnderline"/>
        </w:rPr>
        <w:t xml:space="preserve"> Asia's path to </w:t>
      </w:r>
      <w:r w:rsidRPr="00AA414B">
        <w:rPr>
          <w:rStyle w:val="StyleUnderline"/>
        </w:rPr>
        <w:t>prosperity</w:t>
      </w:r>
      <w:r w:rsidRPr="00D30206">
        <w:rPr>
          <w:rStyle w:val="StyleUnderline"/>
        </w:rPr>
        <w:t>. Hence, managing and resolving the border issue peacefully in the next five years is something worth seriously working for.</w:t>
      </w:r>
    </w:p>
    <w:p w14:paraId="1808A046" w14:textId="77777777" w:rsidR="00DB03B7" w:rsidRDefault="00DB03B7" w:rsidP="00DB03B7">
      <w:pPr>
        <w:pStyle w:val="Heading4"/>
      </w:pPr>
      <w:r>
        <w:t xml:space="preserve">Water wars in the Himalayas tank Tibetan biodiversity </w:t>
      </w:r>
    </w:p>
    <w:p w14:paraId="1DF95C72" w14:textId="77777777" w:rsidR="00DB03B7" w:rsidRPr="00C53E15" w:rsidRDefault="00DB03B7" w:rsidP="00DB03B7">
      <w:r>
        <w:t xml:space="preserve">Nina </w:t>
      </w:r>
      <w:r w:rsidRPr="00C53E15">
        <w:rPr>
          <w:rStyle w:val="Style13ptBold"/>
        </w:rPr>
        <w:t>Ninkovic 13</w:t>
      </w:r>
      <w:r>
        <w:t xml:space="preserve">, Research Assistant, ANGO Project, holds a doctorate and master’s degree in international relations from the Geneva School of Diplomacy and International Relations and Jean-Pierre Lehmann, Emeritus Professor of International Political Economy at the IMD Business School, “Tibet and 21st Century Water Wars”, </w:t>
      </w:r>
      <w:r>
        <w:rPr>
          <w:i/>
          <w:iCs/>
        </w:rPr>
        <w:t>the Globalist</w:t>
      </w:r>
      <w:r>
        <w:t xml:space="preserve">, </w:t>
      </w:r>
      <w:hyperlink r:id="rId11" w:history="1">
        <w:r w:rsidRPr="00985E4C">
          <w:rPr>
            <w:rStyle w:val="Hyperlink"/>
          </w:rPr>
          <w:t>https://www.theglobalist.com/tibet-and-21st-century-water-wars/</w:t>
        </w:r>
      </w:hyperlink>
      <w:r>
        <w:t>, July 11, 2013</w:t>
      </w:r>
    </w:p>
    <w:p w14:paraId="025C520A" w14:textId="77777777" w:rsidR="00DB03B7" w:rsidRPr="00675460" w:rsidRDefault="00DB03B7" w:rsidP="00DB03B7">
      <w:pPr>
        <w:rPr>
          <w:sz w:val="14"/>
        </w:rPr>
      </w:pPr>
      <w:r w:rsidRPr="00675460">
        <w:rPr>
          <w:rStyle w:val="StyleUnderline"/>
          <w:highlight w:val="cyan"/>
        </w:rPr>
        <w:t>Water wars could</w:t>
      </w:r>
      <w:r w:rsidRPr="00C53E15">
        <w:rPr>
          <w:rStyle w:val="StyleUnderline"/>
        </w:rPr>
        <w:t xml:space="preserve"> largely </w:t>
      </w:r>
      <w:r w:rsidRPr="00675460">
        <w:rPr>
          <w:rStyle w:val="Emphasis"/>
          <w:highlight w:val="cyan"/>
        </w:rPr>
        <w:t>destabilize</w:t>
      </w:r>
      <w:r w:rsidRPr="00C53E15">
        <w:rPr>
          <w:rStyle w:val="StyleUnderline"/>
        </w:rPr>
        <w:t xml:space="preserve"> not just</w:t>
      </w:r>
      <w:r w:rsidRPr="00C53E15">
        <w:rPr>
          <w:rStyle w:val="Emphasis"/>
        </w:rPr>
        <w:t xml:space="preserve"> </w:t>
      </w:r>
      <w:r w:rsidRPr="00675460">
        <w:rPr>
          <w:rStyle w:val="Emphasis"/>
          <w:highlight w:val="cyan"/>
        </w:rPr>
        <w:t xml:space="preserve">the </w:t>
      </w:r>
      <w:r w:rsidRPr="00675460">
        <w:rPr>
          <w:rStyle w:val="Emphasis"/>
        </w:rPr>
        <w:t xml:space="preserve">wider </w:t>
      </w:r>
      <w:r w:rsidRPr="00675460">
        <w:rPr>
          <w:rStyle w:val="Emphasis"/>
          <w:highlight w:val="cyan"/>
        </w:rPr>
        <w:t>Tibetan region</w:t>
      </w:r>
      <w:r w:rsidRPr="00675460">
        <w:rPr>
          <w:sz w:val="14"/>
        </w:rPr>
        <w:t>, but also all of Asia. Based on current trends, the question is not “how” and “why” such conflicts would arise, but “when”?</w:t>
      </w:r>
    </w:p>
    <w:p w14:paraId="2AC40E32" w14:textId="77777777" w:rsidR="00DB03B7" w:rsidRPr="00C53E15" w:rsidRDefault="00DB03B7" w:rsidP="00DB03B7">
      <w:pPr>
        <w:rPr>
          <w:sz w:val="10"/>
          <w:szCs w:val="10"/>
        </w:rPr>
      </w:pPr>
      <w:r w:rsidRPr="00C53E15">
        <w:rPr>
          <w:sz w:val="10"/>
          <w:szCs w:val="10"/>
        </w:rPr>
        <w:t>Today, countries surrounding the Tibetan Plateau in Southeast Asia, the Indian subcontinent and, of course, China are scrambling to build “mountains of concrete.”</w:t>
      </w:r>
    </w:p>
    <w:p w14:paraId="3E614F5C" w14:textId="77777777" w:rsidR="00DB03B7" w:rsidRPr="00C53E15" w:rsidRDefault="00DB03B7" w:rsidP="00DB03B7">
      <w:pPr>
        <w:rPr>
          <w:sz w:val="10"/>
          <w:szCs w:val="10"/>
        </w:rPr>
      </w:pPr>
      <w:r w:rsidRPr="00C53E15">
        <w:rPr>
          <w:sz w:val="10"/>
          <w:szCs w:val="10"/>
        </w:rPr>
        <w:t>For now, they are addicted to dam building for the purposes of power generation, water security, food security, livelihoods and national identity.</w:t>
      </w:r>
    </w:p>
    <w:p w14:paraId="362E59EF" w14:textId="77777777" w:rsidR="00DB03B7" w:rsidRPr="00C53E15" w:rsidRDefault="00DB03B7" w:rsidP="00DB03B7">
      <w:pPr>
        <w:rPr>
          <w:sz w:val="10"/>
          <w:szCs w:val="10"/>
        </w:rPr>
      </w:pPr>
      <w:r w:rsidRPr="00C53E15">
        <w:rPr>
          <w:sz w:val="10"/>
          <w:szCs w:val="10"/>
        </w:rPr>
        <w:t>To give but one example, at present the biggest source of income to the economies of Nepal and Bhutan comes from hydropower development.</w:t>
      </w:r>
    </w:p>
    <w:p w14:paraId="2B3CF3AD" w14:textId="77777777" w:rsidR="00DB03B7" w:rsidRPr="00C53E15" w:rsidRDefault="00DB03B7" w:rsidP="00DB03B7">
      <w:pPr>
        <w:rPr>
          <w:sz w:val="10"/>
          <w:szCs w:val="10"/>
        </w:rPr>
      </w:pPr>
      <w:r w:rsidRPr="00C53E15">
        <w:rPr>
          <w:sz w:val="10"/>
          <w:szCs w:val="10"/>
        </w:rPr>
        <w:t>That reflects their strategic upstream location.</w:t>
      </w:r>
    </w:p>
    <w:p w14:paraId="5C5D031F" w14:textId="77777777" w:rsidR="00DB03B7" w:rsidRPr="00C53E15" w:rsidRDefault="00DB03B7" w:rsidP="00DB03B7">
      <w:pPr>
        <w:rPr>
          <w:sz w:val="10"/>
          <w:szCs w:val="10"/>
        </w:rPr>
      </w:pPr>
      <w:r w:rsidRPr="00C53E15">
        <w:rPr>
          <w:sz w:val="10"/>
          <w:szCs w:val="10"/>
        </w:rPr>
        <w:t>However, the country that has been most aggressive in this dam-building trend has been China.</w:t>
      </w:r>
    </w:p>
    <w:p w14:paraId="774D9CD7" w14:textId="77777777" w:rsidR="00DB03B7" w:rsidRPr="00C53E15" w:rsidRDefault="00DB03B7" w:rsidP="00DB03B7">
      <w:pPr>
        <w:rPr>
          <w:sz w:val="10"/>
          <w:szCs w:val="10"/>
        </w:rPr>
      </w:pPr>
      <w:r w:rsidRPr="00C53E15">
        <w:rPr>
          <w:sz w:val="10"/>
          <w:szCs w:val="10"/>
        </w:rPr>
        <w:t>China utilizes the rivers originating upstream in the Tibetan Plateau to build as many as 60 new dams to augment its demand for energy.</w:t>
      </w:r>
    </w:p>
    <w:p w14:paraId="7786E97A" w14:textId="77777777" w:rsidR="00DB03B7" w:rsidRPr="00C53E15" w:rsidRDefault="00DB03B7" w:rsidP="00DB03B7">
      <w:pPr>
        <w:rPr>
          <w:sz w:val="10"/>
          <w:szCs w:val="10"/>
        </w:rPr>
      </w:pPr>
      <w:r w:rsidRPr="00C53E15">
        <w:rPr>
          <w:sz w:val="10"/>
          <w:szCs w:val="10"/>
        </w:rPr>
        <w:t>Electricity originating from these dams from the Tibetan Plateau finds its way to China’s large metropolises of Shanghai, Chongqing and Guangzhou.</w:t>
      </w:r>
    </w:p>
    <w:p w14:paraId="0DB7D373" w14:textId="77777777" w:rsidR="00DB03B7" w:rsidRPr="00C53E15" w:rsidRDefault="00DB03B7" w:rsidP="00DB03B7">
      <w:pPr>
        <w:rPr>
          <w:sz w:val="10"/>
          <w:szCs w:val="10"/>
        </w:rPr>
      </w:pPr>
      <w:r w:rsidRPr="00C53E15">
        <w:rPr>
          <w:sz w:val="10"/>
          <w:szCs w:val="10"/>
        </w:rPr>
        <w:t>However, China’s action to promote and preserve its national interest can have severe economic, social, political and environmental consequences in the downstream countries. These represent the most populous regions of the world.</w:t>
      </w:r>
    </w:p>
    <w:p w14:paraId="6037AC6E" w14:textId="77777777" w:rsidR="00DB03B7" w:rsidRPr="00C53E15" w:rsidRDefault="00DB03B7" w:rsidP="00DB03B7">
      <w:pPr>
        <w:rPr>
          <w:sz w:val="16"/>
        </w:rPr>
      </w:pPr>
      <w:r w:rsidRPr="00C53E15">
        <w:rPr>
          <w:sz w:val="16"/>
        </w:rPr>
        <w:t xml:space="preserve">The </w:t>
      </w:r>
      <w:r w:rsidRPr="00675460">
        <w:rPr>
          <w:rStyle w:val="StyleUnderline"/>
          <w:highlight w:val="cyan"/>
        </w:rPr>
        <w:t>construction of dams</w:t>
      </w:r>
      <w:r w:rsidRPr="00C53E15">
        <w:rPr>
          <w:rStyle w:val="StyleUnderline"/>
        </w:rPr>
        <w:t xml:space="preserve"> on rivers originating in the Tibetan Plateau </w:t>
      </w:r>
      <w:r w:rsidRPr="00675460">
        <w:rPr>
          <w:rStyle w:val="StyleUnderline"/>
        </w:rPr>
        <w:t>may</w:t>
      </w:r>
      <w:r w:rsidRPr="00C53E15">
        <w:rPr>
          <w:rStyle w:val="StyleUnderline"/>
        </w:rPr>
        <w:t xml:space="preserve"> seriously interrupt the water supply in downstream countries.</w:t>
      </w:r>
    </w:p>
    <w:p w14:paraId="52DEE701" w14:textId="77777777" w:rsidR="00DB03B7" w:rsidRPr="00C53E15" w:rsidRDefault="00DB03B7" w:rsidP="00DB03B7">
      <w:pPr>
        <w:rPr>
          <w:sz w:val="16"/>
        </w:rPr>
      </w:pPr>
      <w:r w:rsidRPr="00C53E15">
        <w:rPr>
          <w:sz w:val="16"/>
        </w:rPr>
        <w:lastRenderedPageBreak/>
        <w:t xml:space="preserve">In addition, </w:t>
      </w:r>
      <w:r w:rsidRPr="00C53E15">
        <w:rPr>
          <w:rStyle w:val="StyleUnderline"/>
        </w:rPr>
        <w:t xml:space="preserve">these </w:t>
      </w:r>
      <w:r w:rsidRPr="00675460">
        <w:rPr>
          <w:rStyle w:val="StyleUnderline"/>
        </w:rPr>
        <w:t>constructions</w:t>
      </w:r>
      <w:r w:rsidRPr="00C53E15">
        <w:rPr>
          <w:rStyle w:val="StyleUnderline"/>
        </w:rPr>
        <w:t xml:space="preserve"> </w:t>
      </w:r>
      <w:r w:rsidRPr="00675460">
        <w:rPr>
          <w:rStyle w:val="StyleUnderline"/>
          <w:highlight w:val="cyan"/>
        </w:rPr>
        <w:t xml:space="preserve">pose a </w:t>
      </w:r>
      <w:r w:rsidRPr="00675460">
        <w:rPr>
          <w:rStyle w:val="StyleUnderline"/>
        </w:rPr>
        <w:t xml:space="preserve">grave </w:t>
      </w:r>
      <w:r w:rsidRPr="00675460">
        <w:rPr>
          <w:rStyle w:val="StyleUnderline"/>
          <w:highlight w:val="cyan"/>
        </w:rPr>
        <w:t>th</w:t>
      </w:r>
      <w:r w:rsidRPr="00AA414B">
        <w:rPr>
          <w:rStyle w:val="StyleUnderline"/>
          <w:highlight w:val="cyan"/>
        </w:rPr>
        <w:t xml:space="preserve">reat to the </w:t>
      </w:r>
      <w:r w:rsidRPr="00675460">
        <w:rPr>
          <w:rStyle w:val="Emphasis"/>
          <w:highlight w:val="cyan"/>
        </w:rPr>
        <w:t xml:space="preserve">regions’ biodiversity </w:t>
      </w:r>
      <w:r w:rsidRPr="00675460">
        <w:rPr>
          <w:rStyle w:val="StyleUnderline"/>
          <w:highlight w:val="cyan"/>
        </w:rPr>
        <w:t>and</w:t>
      </w:r>
      <w:r w:rsidRPr="00C53E15">
        <w:rPr>
          <w:rStyle w:val="StyleUnderline"/>
        </w:rPr>
        <w:t xml:space="preserve"> </w:t>
      </w:r>
      <w:r w:rsidRPr="00675460">
        <w:rPr>
          <w:rStyle w:val="StyleUnderline"/>
          <w:highlight w:val="cyan"/>
        </w:rPr>
        <w:t>environment</w:t>
      </w:r>
      <w:r w:rsidRPr="00C53E15">
        <w:rPr>
          <w:rStyle w:val="StyleUnderline"/>
        </w:rPr>
        <w:t>.</w:t>
      </w:r>
      <w:r w:rsidRPr="00C53E15">
        <w:rPr>
          <w:sz w:val="16"/>
        </w:rPr>
        <w:t xml:space="preserve"> Located in a highly seismic zone</w:t>
      </w:r>
      <w:r w:rsidRPr="00C53E15">
        <w:rPr>
          <w:rStyle w:val="StyleUnderline"/>
        </w:rPr>
        <w:t xml:space="preserve">, dam building also increases risks of </w:t>
      </w:r>
      <w:r w:rsidRPr="00C53E15">
        <w:rPr>
          <w:sz w:val="16"/>
        </w:rPr>
        <w:t xml:space="preserve">catastrophic earthquakes affecting </w:t>
      </w:r>
      <w:r w:rsidRPr="00C53E15">
        <w:rPr>
          <w:rStyle w:val="Emphasis"/>
        </w:rPr>
        <w:t>hundreds of millions.</w:t>
      </w:r>
    </w:p>
    <w:p w14:paraId="4C50F28B" w14:textId="77777777" w:rsidR="00DB03B7" w:rsidRPr="00AA414B" w:rsidRDefault="00DB03B7" w:rsidP="00DB03B7">
      <w:pPr>
        <w:rPr>
          <w:sz w:val="10"/>
          <w:szCs w:val="10"/>
        </w:rPr>
      </w:pPr>
      <w:r w:rsidRPr="00AA414B">
        <w:rPr>
          <w:sz w:val="10"/>
          <w:szCs w:val="10"/>
        </w:rPr>
        <w:t>Even though China claims to have the interests of these countries in consideration, it remains one of the only nations without any institutionalized water sharing agreement with downstream countries.</w:t>
      </w:r>
    </w:p>
    <w:p w14:paraId="5875AEE3" w14:textId="77777777" w:rsidR="00DB03B7" w:rsidRPr="00AA414B" w:rsidRDefault="00DB03B7" w:rsidP="00DB03B7">
      <w:pPr>
        <w:rPr>
          <w:sz w:val="10"/>
          <w:szCs w:val="10"/>
        </w:rPr>
      </w:pPr>
      <w:r w:rsidRPr="00AA414B">
        <w:rPr>
          <w:sz w:val="10"/>
          <w:szCs w:val="10"/>
        </w:rPr>
        <w:t>Lack of information sharing, transparency in building projects and data sharing with the affected states downstream remain a constant source of tension.</w:t>
      </w:r>
    </w:p>
    <w:p w14:paraId="35C325FD" w14:textId="77777777" w:rsidR="00DB03B7" w:rsidRPr="00AA414B" w:rsidRDefault="00DB03B7" w:rsidP="00DB03B7">
      <w:pPr>
        <w:rPr>
          <w:sz w:val="10"/>
          <w:szCs w:val="10"/>
        </w:rPr>
      </w:pPr>
      <w:r w:rsidRPr="00AA414B">
        <w:rPr>
          <w:sz w:val="10"/>
          <w:szCs w:val="10"/>
        </w:rPr>
        <w:t xml:space="preserve">For instance, China is building three large hydropower dams on the upstream </w:t>
      </w:r>
      <w:proofErr w:type="spellStart"/>
      <w:r w:rsidRPr="00AA414B">
        <w:rPr>
          <w:sz w:val="10"/>
          <w:szCs w:val="10"/>
        </w:rPr>
        <w:t>Yarlung</w:t>
      </w:r>
      <w:proofErr w:type="spellEnd"/>
      <w:r w:rsidRPr="00AA414B">
        <w:rPr>
          <w:sz w:val="10"/>
          <w:szCs w:val="10"/>
        </w:rPr>
        <w:t xml:space="preserve"> </w:t>
      </w:r>
      <w:proofErr w:type="spellStart"/>
      <w:r w:rsidRPr="00AA414B">
        <w:rPr>
          <w:sz w:val="10"/>
          <w:szCs w:val="10"/>
        </w:rPr>
        <w:t>Tsangpo</w:t>
      </w:r>
      <w:proofErr w:type="spellEnd"/>
      <w:r w:rsidRPr="00AA414B">
        <w:rPr>
          <w:sz w:val="10"/>
          <w:szCs w:val="10"/>
        </w:rPr>
        <w:t xml:space="preserve"> River (in Tibet, which China has renamed the River </w:t>
      </w:r>
      <w:proofErr w:type="spellStart"/>
      <w:r w:rsidRPr="00AA414B">
        <w:rPr>
          <w:sz w:val="10"/>
          <w:szCs w:val="10"/>
        </w:rPr>
        <w:t>Yarluzangbu</w:t>
      </w:r>
      <w:proofErr w:type="spellEnd"/>
      <w:r w:rsidRPr="00AA414B">
        <w:rPr>
          <w:sz w:val="10"/>
          <w:szCs w:val="10"/>
        </w:rPr>
        <w:t>).</w:t>
      </w:r>
    </w:p>
    <w:p w14:paraId="1A95277D" w14:textId="77777777" w:rsidR="00DB03B7" w:rsidRPr="00AA414B" w:rsidRDefault="00DB03B7" w:rsidP="00DB03B7">
      <w:pPr>
        <w:rPr>
          <w:sz w:val="10"/>
          <w:szCs w:val="10"/>
        </w:rPr>
      </w:pPr>
      <w:r w:rsidRPr="00AA414B">
        <w:rPr>
          <w:sz w:val="10"/>
          <w:szCs w:val="10"/>
        </w:rPr>
        <w:t>Further downstream, it flows as the Brahmaputra into densely populated areas of India and Bangladesh. The great consequences of these dams are clear for all to see.</w:t>
      </w:r>
    </w:p>
    <w:p w14:paraId="6718B24F" w14:textId="77777777" w:rsidR="00DB03B7" w:rsidRPr="00AA414B" w:rsidRDefault="00DB03B7" w:rsidP="00DB03B7">
      <w:pPr>
        <w:rPr>
          <w:sz w:val="10"/>
          <w:szCs w:val="10"/>
        </w:rPr>
      </w:pPr>
      <w:r w:rsidRPr="00C53E15">
        <w:rPr>
          <w:rStyle w:val="StyleUnderline"/>
        </w:rPr>
        <w:t xml:space="preserve">These </w:t>
      </w:r>
      <w:r w:rsidRPr="00AA414B">
        <w:rPr>
          <w:rStyle w:val="StyleUnderline"/>
          <w:highlight w:val="cyan"/>
        </w:rPr>
        <w:t>dams</w:t>
      </w:r>
      <w:r w:rsidRPr="00C53E15">
        <w:rPr>
          <w:rStyle w:val="StyleUnderline"/>
        </w:rPr>
        <w:t xml:space="preserve"> could well </w:t>
      </w:r>
      <w:r w:rsidRPr="00AA414B">
        <w:rPr>
          <w:rStyle w:val="StyleUnderline"/>
          <w:highlight w:val="cyan"/>
        </w:rPr>
        <w:t>interrupt the fresh water supply</w:t>
      </w:r>
      <w:r w:rsidRPr="00C53E15">
        <w:rPr>
          <w:rStyle w:val="StyleUnderline"/>
        </w:rPr>
        <w:t xml:space="preserve"> to northeastern India and Bangladesh. </w:t>
      </w:r>
      <w:r w:rsidRPr="00AA414B">
        <w:rPr>
          <w:sz w:val="10"/>
          <w:szCs w:val="10"/>
        </w:rPr>
        <w:t>This is also a region where most of the people depend on the fresh water supply for livelihoods, agriculture and food.</w:t>
      </w:r>
    </w:p>
    <w:p w14:paraId="397D80FA" w14:textId="77777777" w:rsidR="00DB03B7" w:rsidRPr="00AA414B" w:rsidRDefault="00DB03B7" w:rsidP="00DB03B7">
      <w:pPr>
        <w:rPr>
          <w:sz w:val="10"/>
          <w:szCs w:val="10"/>
        </w:rPr>
      </w:pPr>
      <w:r w:rsidRPr="00AA414B">
        <w:rPr>
          <w:sz w:val="10"/>
          <w:szCs w:val="10"/>
        </w:rPr>
        <w:t>India’s and Bangladesh’s combined population of over 1.3 billion is already edging past China’s. India alone is expected to surpass China’s population in just over a decade.</w:t>
      </w:r>
    </w:p>
    <w:p w14:paraId="1EC9CF76" w14:textId="77777777" w:rsidR="00DB03B7" w:rsidRPr="00AA414B" w:rsidRDefault="00DB03B7" w:rsidP="00DB03B7">
      <w:pPr>
        <w:rPr>
          <w:sz w:val="10"/>
          <w:szCs w:val="10"/>
        </w:rPr>
      </w:pPr>
      <w:r w:rsidRPr="00AA414B">
        <w:rPr>
          <w:sz w:val="10"/>
          <w:szCs w:val="10"/>
        </w:rPr>
        <w:t>Whatever the merits of the current South-North Water Diversion Project, China’s multi-decade river rerouting plan at a cost of $62 billion, it will have severe environmental and water security consequences for its neighbors.</w:t>
      </w:r>
    </w:p>
    <w:p w14:paraId="3F28B723" w14:textId="77777777" w:rsidR="00DB03B7" w:rsidRPr="00AA414B" w:rsidRDefault="00DB03B7" w:rsidP="00DB03B7">
      <w:pPr>
        <w:rPr>
          <w:sz w:val="10"/>
          <w:szCs w:val="10"/>
        </w:rPr>
      </w:pPr>
      <w:r w:rsidRPr="00AA414B">
        <w:rPr>
          <w:sz w:val="10"/>
          <w:szCs w:val="10"/>
        </w:rPr>
        <w:t>The Chinese ambition to go forward with such projects in the Tibetan Plateau is fueled by its “success” with the controversial Three Gorges Dam. And it is part of the legacy left behind by its past President Hu Jintao, a hydrological engineer by training.</w:t>
      </w:r>
    </w:p>
    <w:p w14:paraId="18068851" w14:textId="77777777" w:rsidR="00DB03B7" w:rsidRPr="00AA414B" w:rsidRDefault="00DB03B7" w:rsidP="00DB03B7">
      <w:pPr>
        <w:rPr>
          <w:sz w:val="10"/>
          <w:szCs w:val="10"/>
        </w:rPr>
      </w:pPr>
      <w:r w:rsidRPr="00AA414B">
        <w:rPr>
          <w:sz w:val="10"/>
          <w:szCs w:val="10"/>
        </w:rPr>
        <w:t>Engineering pride aside, that project connected two of China’s most chronic problems — water and Tibet.</w:t>
      </w:r>
    </w:p>
    <w:p w14:paraId="4DA853A8" w14:textId="77777777" w:rsidR="00DB03B7" w:rsidRPr="00AA414B" w:rsidRDefault="00DB03B7" w:rsidP="00DB03B7">
      <w:pPr>
        <w:rPr>
          <w:sz w:val="10"/>
          <w:szCs w:val="10"/>
        </w:rPr>
      </w:pPr>
      <w:r w:rsidRPr="00AA414B">
        <w:rPr>
          <w:sz w:val="10"/>
          <w:szCs w:val="10"/>
        </w:rPr>
        <w:t xml:space="preserve">The northward rerouting of the Brahmaputra River to join the </w:t>
      </w:r>
      <w:proofErr w:type="gramStart"/>
      <w:r w:rsidRPr="00AA414B">
        <w:rPr>
          <w:sz w:val="10"/>
          <w:szCs w:val="10"/>
        </w:rPr>
        <w:t>fast drying</w:t>
      </w:r>
      <w:proofErr w:type="gramEnd"/>
      <w:r w:rsidRPr="00AA414B">
        <w:rPr>
          <w:sz w:val="10"/>
          <w:szCs w:val="10"/>
        </w:rPr>
        <w:t xml:space="preserve"> Yellow River with the construction of three dams in the Great Bend is bound to have significant geopolitical ramifications well beyond the typical issues in Sino-India relations.</w:t>
      </w:r>
    </w:p>
    <w:p w14:paraId="4D9E31C4" w14:textId="77777777" w:rsidR="00DB03B7" w:rsidRPr="00AA414B" w:rsidRDefault="00DB03B7" w:rsidP="00DB03B7">
      <w:pPr>
        <w:rPr>
          <w:sz w:val="10"/>
          <w:szCs w:val="10"/>
        </w:rPr>
      </w:pPr>
      <w:r w:rsidRPr="00AA414B">
        <w:rPr>
          <w:sz w:val="10"/>
          <w:szCs w:val="10"/>
        </w:rPr>
        <w:t>Together, the pair represents around 40% of the global population.</w:t>
      </w:r>
    </w:p>
    <w:p w14:paraId="48E80EF5" w14:textId="77777777" w:rsidR="00DB03B7" w:rsidRPr="00AA414B" w:rsidRDefault="00DB03B7" w:rsidP="00DB03B7">
      <w:pPr>
        <w:rPr>
          <w:sz w:val="10"/>
          <w:szCs w:val="10"/>
        </w:rPr>
      </w:pPr>
      <w:r w:rsidRPr="00AA414B">
        <w:rPr>
          <w:sz w:val="10"/>
          <w:szCs w:val="10"/>
        </w:rPr>
        <w:t>Although India has more arable land than China, the Tibetan Plateau is the source of origin for most Indian rivers.</w:t>
      </w:r>
    </w:p>
    <w:p w14:paraId="0992B648" w14:textId="77777777" w:rsidR="00DB03B7" w:rsidRPr="00AA414B" w:rsidRDefault="00DB03B7" w:rsidP="00DB03B7">
      <w:pPr>
        <w:rPr>
          <w:sz w:val="10"/>
          <w:szCs w:val="10"/>
        </w:rPr>
      </w:pPr>
      <w:r w:rsidRPr="00AA414B">
        <w:rPr>
          <w:sz w:val="10"/>
          <w:szCs w:val="10"/>
        </w:rPr>
        <w:t>There has been a long lull in Sino-Indian tensions since the 1962 war between the two Asian giants. Today the two have “re-emerged” as relatively amicable great powers.</w:t>
      </w:r>
    </w:p>
    <w:p w14:paraId="5C67A380" w14:textId="77777777" w:rsidR="00DB03B7" w:rsidRPr="00C53E15" w:rsidRDefault="00DB03B7" w:rsidP="00DB03B7">
      <w:pPr>
        <w:rPr>
          <w:sz w:val="16"/>
        </w:rPr>
      </w:pPr>
      <w:r w:rsidRPr="00C53E15">
        <w:rPr>
          <w:rStyle w:val="StyleUnderline"/>
        </w:rPr>
        <w:t>Their conflict potential has now shifted from territorial dispute to water security</w:t>
      </w:r>
      <w:r w:rsidRPr="00C53E15">
        <w:rPr>
          <w:sz w:val="16"/>
        </w:rPr>
        <w:t>. That is not a reason for optimism.</w:t>
      </w:r>
    </w:p>
    <w:p w14:paraId="0EF839F3" w14:textId="77777777" w:rsidR="00DB03B7" w:rsidRPr="00AA414B" w:rsidRDefault="00DB03B7" w:rsidP="00DB03B7">
      <w:pPr>
        <w:rPr>
          <w:sz w:val="10"/>
          <w:szCs w:val="10"/>
        </w:rPr>
      </w:pPr>
      <w:r w:rsidRPr="00AA414B">
        <w:rPr>
          <w:sz w:val="10"/>
          <w:szCs w:val="10"/>
        </w:rPr>
        <w:t>Countries in Southeast Asia are also affected by China’s dam-building projects. China has built dams upstream on the Mekong River, whose water is shared downstream by Cambodia, Laos, Thailand and Vietnam.</w:t>
      </w:r>
    </w:p>
    <w:p w14:paraId="63D3C796" w14:textId="77777777" w:rsidR="00DB03B7" w:rsidRPr="00AA414B" w:rsidRDefault="00DB03B7" w:rsidP="00DB03B7">
      <w:pPr>
        <w:rPr>
          <w:sz w:val="10"/>
          <w:szCs w:val="10"/>
        </w:rPr>
      </w:pPr>
      <w:r w:rsidRPr="00AA414B">
        <w:rPr>
          <w:sz w:val="10"/>
          <w:szCs w:val="10"/>
        </w:rPr>
        <w:t>Almost 60 million people in these countries depend on the Mekong River for fresh water, food income, health and, most important, for their national identity.</w:t>
      </w:r>
    </w:p>
    <w:p w14:paraId="4E9CBB0E" w14:textId="77777777" w:rsidR="00DB03B7" w:rsidRPr="00C53E15" w:rsidRDefault="00DB03B7" w:rsidP="00DB03B7">
      <w:pPr>
        <w:rPr>
          <w:u w:val="single"/>
        </w:rPr>
      </w:pPr>
      <w:r w:rsidRPr="00C53E15">
        <w:rPr>
          <w:rStyle w:val="StyleUnderline"/>
        </w:rPr>
        <w:t xml:space="preserve">Any </w:t>
      </w:r>
      <w:r w:rsidRPr="00AA414B">
        <w:rPr>
          <w:rStyle w:val="StyleUnderline"/>
          <w:highlight w:val="cyan"/>
        </w:rPr>
        <w:t>interruptions in</w:t>
      </w:r>
      <w:r w:rsidRPr="00C53E15">
        <w:rPr>
          <w:rStyle w:val="StyleUnderline"/>
        </w:rPr>
        <w:t xml:space="preserve"> their </w:t>
      </w:r>
      <w:r w:rsidRPr="00AA414B">
        <w:rPr>
          <w:rStyle w:val="StyleUnderline"/>
          <w:highlight w:val="cyan"/>
        </w:rPr>
        <w:t xml:space="preserve">water supply could pose </w:t>
      </w:r>
      <w:r w:rsidRPr="00AA414B">
        <w:rPr>
          <w:rStyle w:val="StyleUnderline"/>
        </w:rPr>
        <w:t>catastrophic</w:t>
      </w:r>
      <w:r w:rsidRPr="00C53E15">
        <w:rPr>
          <w:rStyle w:val="StyleUnderline"/>
        </w:rPr>
        <w:t xml:space="preserve"> </w:t>
      </w:r>
      <w:r w:rsidRPr="00AA414B">
        <w:rPr>
          <w:rStyle w:val="StyleUnderline"/>
          <w:highlight w:val="cyan"/>
        </w:rPr>
        <w:t>threats to food security and</w:t>
      </w:r>
      <w:r w:rsidRPr="00C53E15">
        <w:rPr>
          <w:rStyle w:val="StyleUnderline"/>
        </w:rPr>
        <w:t xml:space="preserve"> </w:t>
      </w:r>
      <w:r w:rsidRPr="00AA414B">
        <w:rPr>
          <w:rStyle w:val="StyleUnderline"/>
          <w:highlight w:val="cyan"/>
        </w:rPr>
        <w:t xml:space="preserve">greatly </w:t>
      </w:r>
      <w:r w:rsidRPr="00AA414B">
        <w:rPr>
          <w:rStyle w:val="Emphasis"/>
          <w:highlight w:val="cyan"/>
        </w:rPr>
        <w:t>affect their rich biodiversity</w:t>
      </w:r>
      <w:r w:rsidRPr="00AA414B">
        <w:rPr>
          <w:rStyle w:val="StyleUnderline"/>
          <w:highlight w:val="cyan"/>
        </w:rPr>
        <w:t>.</w:t>
      </w:r>
      <w:r w:rsidRPr="00C53E15">
        <w:rPr>
          <w:rStyle w:val="StyleUnderline"/>
        </w:rPr>
        <w:t xml:space="preserve"> Such consequences could result in tens of millions of environmental refugees.</w:t>
      </w:r>
    </w:p>
    <w:p w14:paraId="6DC0E1B3" w14:textId="77777777" w:rsidR="00DB03B7" w:rsidRPr="00AA414B" w:rsidRDefault="00DB03B7" w:rsidP="00DB03B7">
      <w:pPr>
        <w:rPr>
          <w:sz w:val="16"/>
        </w:rPr>
      </w:pPr>
      <w:r w:rsidRPr="00C53E15">
        <w:rPr>
          <w:sz w:val="16"/>
        </w:rPr>
        <w:t xml:space="preserve">All of which makes plain why </w:t>
      </w:r>
      <w:r w:rsidRPr="00C53E15">
        <w:rPr>
          <w:rStyle w:val="StyleUnderline"/>
        </w:rPr>
        <w:t>the Tibetan Plateau is a global strategic epicenter. It may well determine whether the “Asian century”</w:t>
      </w:r>
      <w:r w:rsidRPr="00C53E15">
        <w:rPr>
          <w:sz w:val="16"/>
        </w:rPr>
        <w:t xml:space="preserve"> emerges as a variation on an earlier European theme or it traces its own peaceful trajectory.</w:t>
      </w:r>
    </w:p>
    <w:p w14:paraId="1B9F7329" w14:textId="77777777" w:rsidR="00DB03B7" w:rsidRDefault="00DB03B7" w:rsidP="00DB03B7">
      <w:pPr>
        <w:pStyle w:val="Heading4"/>
      </w:pPr>
      <w:r>
        <w:t xml:space="preserve">Tibetan biodiversity collapse causes extinction </w:t>
      </w:r>
    </w:p>
    <w:p w14:paraId="4F11AB5C" w14:textId="77777777" w:rsidR="00DB03B7" w:rsidRPr="00675460" w:rsidRDefault="00DB03B7" w:rsidP="00DB03B7">
      <w:r w:rsidRPr="00675460">
        <w:rPr>
          <w:rStyle w:val="Style13ptBold"/>
        </w:rPr>
        <w:t xml:space="preserve">ICT </w:t>
      </w:r>
      <w:r>
        <w:rPr>
          <w:rStyle w:val="Style13ptBold"/>
        </w:rPr>
        <w:t>8</w:t>
      </w:r>
      <w:r>
        <w:t xml:space="preserve">, </w:t>
      </w:r>
      <w:r w:rsidRPr="00317019">
        <w:t>The In</w:t>
      </w:r>
      <w:r>
        <w:t>ternational</w:t>
      </w:r>
      <w:r w:rsidRPr="00317019">
        <w:t xml:space="preserve"> Campaign for Tibet “The Crucial Nature of the Tibet Environment”</w:t>
      </w:r>
      <w:r>
        <w:t>, International Campaign for https://www.savetibet.eu/the-crucial-nature-of-the-tibet-environment/, 2008</w:t>
      </w:r>
    </w:p>
    <w:p w14:paraId="73E7BC7D" w14:textId="77777777" w:rsidR="00DB03B7" w:rsidRPr="00675460" w:rsidRDefault="00DB03B7" w:rsidP="00DB03B7">
      <w:pPr>
        <w:rPr>
          <w:sz w:val="16"/>
        </w:rPr>
      </w:pPr>
      <w:r w:rsidRPr="00675460">
        <w:rPr>
          <w:sz w:val="16"/>
        </w:rPr>
        <w:t xml:space="preserve">From </w:t>
      </w:r>
      <w:r w:rsidRPr="00AA414B">
        <w:rPr>
          <w:rStyle w:val="StyleUnderline"/>
          <w:highlight w:val="cyan"/>
        </w:rPr>
        <w:t xml:space="preserve">a </w:t>
      </w:r>
      <w:r w:rsidRPr="00AA414B">
        <w:rPr>
          <w:rStyle w:val="Emphasis"/>
          <w:highlight w:val="cyan"/>
        </w:rPr>
        <w:t xml:space="preserve">global environmental </w:t>
      </w:r>
      <w:r w:rsidRPr="00AA414B">
        <w:rPr>
          <w:rStyle w:val="StyleUnderline"/>
          <w:highlight w:val="cyan"/>
        </w:rPr>
        <w:t>perspective</w:t>
      </w:r>
      <w:r w:rsidRPr="00AA414B">
        <w:rPr>
          <w:sz w:val="16"/>
          <w:highlight w:val="cyan"/>
        </w:rPr>
        <w:t>,</w:t>
      </w:r>
      <w:r w:rsidRPr="00AA414B">
        <w:rPr>
          <w:rStyle w:val="StyleUnderline"/>
          <w:highlight w:val="cyan"/>
        </w:rPr>
        <w:t xml:space="preserve"> few places</w:t>
      </w:r>
      <w:r w:rsidRPr="00675460">
        <w:rPr>
          <w:rStyle w:val="StyleUnderline"/>
        </w:rPr>
        <w:t xml:space="preserve"> in </w:t>
      </w:r>
      <w:r w:rsidRPr="00AA414B">
        <w:rPr>
          <w:rStyle w:val="StyleUnderline"/>
        </w:rPr>
        <w:t>the</w:t>
      </w:r>
      <w:r w:rsidRPr="00675460">
        <w:rPr>
          <w:rStyle w:val="StyleUnderline"/>
        </w:rPr>
        <w:t xml:space="preserve"> world </w:t>
      </w:r>
      <w:r w:rsidRPr="00AA414B">
        <w:rPr>
          <w:rStyle w:val="StyleUnderline"/>
          <w:highlight w:val="cyan"/>
        </w:rPr>
        <w:t>ar</w:t>
      </w:r>
      <w:r w:rsidRPr="00FE089E">
        <w:rPr>
          <w:rStyle w:val="StyleUnderline"/>
          <w:highlight w:val="cyan"/>
        </w:rPr>
        <w:t>e as i</w:t>
      </w:r>
      <w:r w:rsidRPr="00AA414B">
        <w:rPr>
          <w:rStyle w:val="StyleUnderline"/>
          <w:highlight w:val="cyan"/>
        </w:rPr>
        <w:t>mportant as the</w:t>
      </w:r>
      <w:r w:rsidRPr="00675460">
        <w:rPr>
          <w:rStyle w:val="StyleUnderline"/>
        </w:rPr>
        <w:t xml:space="preserve"> </w:t>
      </w:r>
      <w:r w:rsidRPr="00AA414B">
        <w:rPr>
          <w:rStyle w:val="Emphasis"/>
          <w:highlight w:val="cyan"/>
        </w:rPr>
        <w:t>Tibetan plateau</w:t>
      </w:r>
      <w:r w:rsidRPr="00675460">
        <w:rPr>
          <w:sz w:val="16"/>
        </w:rPr>
        <w:t xml:space="preserve">. Encompassing an area of over 2.5 million square kilometers, the Tibetan plateau is the largest and highest elevation region on the earth. With an average elevation of 4,500 meters above sea level, Tibet is encircled by high mountains — the Himalaya to the south, the Karakorum in the west and the Kunlun across the north. There are over 46,000 glaciers on the Tibetan </w:t>
      </w:r>
      <w:proofErr w:type="gramStart"/>
      <w:r w:rsidRPr="00675460">
        <w:rPr>
          <w:sz w:val="16"/>
        </w:rPr>
        <w:t>plateau;</w:t>
      </w:r>
      <w:proofErr w:type="gramEnd"/>
      <w:r w:rsidRPr="00675460">
        <w:rPr>
          <w:sz w:val="16"/>
        </w:rPr>
        <w:t xml:space="preserve"> the largest area of ice outside the polar regions.</w:t>
      </w:r>
    </w:p>
    <w:p w14:paraId="1C36FFF9" w14:textId="77777777" w:rsidR="00DB03B7" w:rsidRPr="00675460" w:rsidRDefault="00DB03B7" w:rsidP="00DB03B7">
      <w:pPr>
        <w:rPr>
          <w:sz w:val="16"/>
        </w:rPr>
      </w:pPr>
      <w:r w:rsidRPr="00675460">
        <w:rPr>
          <w:rStyle w:val="StyleUnderline"/>
        </w:rPr>
        <w:t>Tibet</w:t>
      </w:r>
      <w:r w:rsidRPr="00675460">
        <w:rPr>
          <w:sz w:val="16"/>
        </w:rPr>
        <w:t>, often referred to as the ‘roof of the world’ or the</w:t>
      </w:r>
      <w:r w:rsidRPr="00675460">
        <w:rPr>
          <w:rStyle w:val="StyleUnderline"/>
        </w:rPr>
        <w:t xml:space="preserve"> ‘world’s third pole’ because it contains the biggest ice fields outside of the Arctic and Antarctic, is threatened by melting glaciers and other extreme weather phenomena</w:t>
      </w:r>
      <w:r w:rsidRPr="00675460">
        <w:rPr>
          <w:sz w:val="16"/>
        </w:rPr>
        <w:t xml:space="preserve">. Scientists believe that the Tibetan plateau offers an early warning of climate </w:t>
      </w:r>
      <w:proofErr w:type="gramStart"/>
      <w:r w:rsidRPr="00675460">
        <w:rPr>
          <w:sz w:val="16"/>
        </w:rPr>
        <w:t>change</w:t>
      </w:r>
      <w:proofErr w:type="gramEnd"/>
      <w:r w:rsidRPr="00675460">
        <w:rPr>
          <w:sz w:val="16"/>
        </w:rPr>
        <w:t xml:space="preserve"> and it is therefore a critical global climate barometer. Because Tibet plays a prominent role in the Asian monsoon system, the consequences will affect the lives of millions of people downstream as well as those on the high plateau.</w:t>
      </w:r>
    </w:p>
    <w:p w14:paraId="0506B0FA" w14:textId="77777777" w:rsidR="00DB03B7" w:rsidRPr="00675460" w:rsidRDefault="00DB03B7" w:rsidP="00DB03B7">
      <w:pPr>
        <w:rPr>
          <w:sz w:val="16"/>
        </w:rPr>
      </w:pPr>
      <w:r w:rsidRPr="00675460">
        <w:rPr>
          <w:rStyle w:val="StyleUnderline"/>
        </w:rPr>
        <w:t>The plateau is the source of many of Asia’s greatest rivers</w:t>
      </w:r>
      <w:r w:rsidRPr="00675460">
        <w:rPr>
          <w:sz w:val="16"/>
        </w:rPr>
        <w:t xml:space="preserve"> — the Yellow, Yangtze, Mekong, Brahmaputra, Ganges and Indus Rivers all originate here, </w:t>
      </w:r>
      <w:r w:rsidRPr="00675460">
        <w:rPr>
          <w:rStyle w:val="StyleUnderline"/>
        </w:rPr>
        <w:t>and the water they provide is critical</w:t>
      </w:r>
      <w:r w:rsidRPr="00675460">
        <w:rPr>
          <w:sz w:val="16"/>
        </w:rPr>
        <w:t xml:space="preserve"> to the survival of millions of people </w:t>
      </w:r>
      <w:r w:rsidRPr="00675460">
        <w:rPr>
          <w:sz w:val="16"/>
        </w:rPr>
        <w:lastRenderedPageBreak/>
        <w:t xml:space="preserve">downstream. What happens in Tibet has profound implications for hundreds of </w:t>
      </w:r>
      <w:proofErr w:type="spellStart"/>
      <w:r w:rsidRPr="00675460">
        <w:rPr>
          <w:sz w:val="16"/>
        </w:rPr>
        <w:t>million</w:t>
      </w:r>
      <w:proofErr w:type="spellEnd"/>
      <w:r w:rsidRPr="00675460">
        <w:rPr>
          <w:sz w:val="16"/>
        </w:rPr>
        <w:t xml:space="preserve"> of people, not only in China itself, but in neighboring countries.</w:t>
      </w:r>
    </w:p>
    <w:p w14:paraId="6CC01F2A" w14:textId="77777777" w:rsidR="00DB03B7" w:rsidRPr="00675460" w:rsidRDefault="00DB03B7" w:rsidP="00DB03B7">
      <w:pPr>
        <w:rPr>
          <w:rStyle w:val="StyleUnderline"/>
        </w:rPr>
      </w:pPr>
      <w:proofErr w:type="gramStart"/>
      <w:r w:rsidRPr="00FE089E">
        <w:rPr>
          <w:rStyle w:val="StyleUnderline"/>
        </w:rPr>
        <w:t>A number of</w:t>
      </w:r>
      <w:proofErr w:type="gramEnd"/>
      <w:r w:rsidRPr="00FE089E">
        <w:rPr>
          <w:rStyle w:val="StyleUnderline"/>
        </w:rPr>
        <w:t xml:space="preserve"> </w:t>
      </w:r>
      <w:r w:rsidRPr="00AA414B">
        <w:rPr>
          <w:rStyle w:val="StyleUnderline"/>
          <w:highlight w:val="cyan"/>
        </w:rPr>
        <w:t>biodiversity ‘</w:t>
      </w:r>
      <w:proofErr w:type="gramStart"/>
      <w:r w:rsidRPr="00AA414B">
        <w:rPr>
          <w:rStyle w:val="Emphasis"/>
          <w:highlight w:val="cyan"/>
        </w:rPr>
        <w:t>hotspots</w:t>
      </w:r>
      <w:r w:rsidRPr="00675460">
        <w:rPr>
          <w:rStyle w:val="Emphasis"/>
        </w:rPr>
        <w:t>’</w:t>
      </w:r>
      <w:proofErr w:type="gramEnd"/>
      <w:r w:rsidRPr="00675460">
        <w:rPr>
          <w:rStyle w:val="StyleUnderline"/>
        </w:rPr>
        <w:t xml:space="preserve"> and eco-regions </w:t>
      </w:r>
      <w:r w:rsidRPr="00AA414B">
        <w:rPr>
          <w:rStyle w:val="StyleUnderline"/>
          <w:highlight w:val="cyan"/>
        </w:rPr>
        <w:t>are located on the</w:t>
      </w:r>
      <w:r w:rsidRPr="00675460">
        <w:rPr>
          <w:rStyle w:val="StyleUnderline"/>
        </w:rPr>
        <w:t xml:space="preserve"> </w:t>
      </w:r>
      <w:r w:rsidRPr="00675460">
        <w:rPr>
          <w:rStyle w:val="Emphasis"/>
        </w:rPr>
        <w:t xml:space="preserve">Tibetan </w:t>
      </w:r>
      <w:r w:rsidRPr="00AA414B">
        <w:rPr>
          <w:rStyle w:val="Emphasis"/>
          <w:highlight w:val="cyan"/>
        </w:rPr>
        <w:t>plateau</w:t>
      </w:r>
      <w:r w:rsidRPr="00675460">
        <w:rPr>
          <w:rStyle w:val="Emphasis"/>
        </w:rPr>
        <w:t>.</w:t>
      </w:r>
      <w:r w:rsidRPr="00675460">
        <w:rPr>
          <w:rStyle w:val="StyleUnderline"/>
        </w:rPr>
        <w:t xml:space="preserve"> </w:t>
      </w:r>
      <w:r w:rsidRPr="00675460">
        <w:rPr>
          <w:sz w:val="16"/>
        </w:rPr>
        <w:t xml:space="preserve">With </w:t>
      </w:r>
      <w:r w:rsidRPr="00AA414B">
        <w:rPr>
          <w:rStyle w:val="StyleUnderline"/>
          <w:highlight w:val="cyan"/>
        </w:rPr>
        <w:t>their</w:t>
      </w:r>
      <w:r w:rsidRPr="00AA414B">
        <w:rPr>
          <w:sz w:val="16"/>
          <w:highlight w:val="cyan"/>
        </w:rPr>
        <w:t xml:space="preserve"> </w:t>
      </w:r>
      <w:r w:rsidRPr="00AA414B">
        <w:rPr>
          <w:rStyle w:val="StyleUnderline"/>
          <w:highlight w:val="cyan"/>
        </w:rPr>
        <w:t xml:space="preserve">distinctive species, </w:t>
      </w:r>
      <w:r w:rsidRPr="00284803">
        <w:rPr>
          <w:rStyle w:val="StyleUnderline"/>
        </w:rPr>
        <w:t xml:space="preserve">ecological </w:t>
      </w:r>
      <w:r w:rsidRPr="00AA414B">
        <w:rPr>
          <w:rStyle w:val="StyleUnderline"/>
          <w:highlight w:val="cyan"/>
        </w:rPr>
        <w:t>processes,</w:t>
      </w:r>
      <w:r w:rsidRPr="00675460">
        <w:rPr>
          <w:rStyle w:val="StyleUnderline"/>
        </w:rPr>
        <w:t xml:space="preserve"> and evolutionary phenomena, these areas </w:t>
      </w:r>
      <w:r w:rsidRPr="00AA414B">
        <w:rPr>
          <w:rStyle w:val="StyleUnderline"/>
          <w:highlight w:val="cyan"/>
        </w:rPr>
        <w:t>are</w:t>
      </w:r>
      <w:r w:rsidRPr="00675460">
        <w:rPr>
          <w:rStyle w:val="StyleUnderline"/>
        </w:rPr>
        <w:t xml:space="preserve"> some of </w:t>
      </w:r>
      <w:r w:rsidRPr="00AA414B">
        <w:rPr>
          <w:rStyle w:val="StyleUnderline"/>
          <w:highlight w:val="cyan"/>
        </w:rPr>
        <w:t xml:space="preserve">the </w:t>
      </w:r>
      <w:r w:rsidRPr="00AA414B">
        <w:rPr>
          <w:rStyle w:val="Emphasis"/>
          <w:highlight w:val="cyan"/>
        </w:rPr>
        <w:t>most important</w:t>
      </w:r>
      <w:r w:rsidRPr="00675460">
        <w:rPr>
          <w:rStyle w:val="StyleUnderline"/>
        </w:rPr>
        <w:t xml:space="preserve"> areas </w:t>
      </w:r>
      <w:r w:rsidRPr="00AA414B">
        <w:rPr>
          <w:rStyle w:val="StyleUnderline"/>
          <w:highlight w:val="cyan"/>
        </w:rPr>
        <w:t>on earth</w:t>
      </w:r>
      <w:r w:rsidRPr="00675460">
        <w:rPr>
          <w:rStyle w:val="StyleUnderline"/>
        </w:rPr>
        <w:t xml:space="preserve"> for conserving biodiversity. The Tibetan plateau also includes</w:t>
      </w:r>
      <w:r w:rsidRPr="00675460">
        <w:rPr>
          <w:sz w:val="16"/>
        </w:rPr>
        <w:t xml:space="preserve"> the most intact example of mountain rangelands in Asia with a relatively intact vertebrate </w:t>
      </w:r>
      <w:proofErr w:type="gramStart"/>
      <w:r w:rsidRPr="00675460">
        <w:rPr>
          <w:rStyle w:val="StyleUnderline"/>
        </w:rPr>
        <w:t>fauna, and</w:t>
      </w:r>
      <w:proofErr w:type="gramEnd"/>
      <w:r w:rsidRPr="00675460">
        <w:rPr>
          <w:rStyle w:val="StyleUnderline"/>
        </w:rPr>
        <w:t xml:space="preserve"> is one of the largest remaining terrestrial wilderness regions left </w:t>
      </w:r>
      <w:r w:rsidRPr="00675460">
        <w:rPr>
          <w:sz w:val="16"/>
        </w:rPr>
        <w:t xml:space="preserve">in the world. </w:t>
      </w:r>
      <w:r w:rsidRPr="00675460">
        <w:rPr>
          <w:rStyle w:val="StyleUnderline"/>
        </w:rPr>
        <w:t>The region supports rare and endangered wildlife species</w:t>
      </w:r>
      <w:r w:rsidRPr="00675460">
        <w:rPr>
          <w:sz w:val="16"/>
        </w:rPr>
        <w:t xml:space="preserve"> such as the wild yak, Tibetan wild ass, Tibetan antelope, Tibetan argali and snow leopard. Due to extensive resource extraction, poaching and unsustainable development, </w:t>
      </w:r>
      <w:r w:rsidRPr="00AA414B">
        <w:rPr>
          <w:rStyle w:val="StyleUnderline"/>
          <w:highlight w:val="cyan"/>
        </w:rPr>
        <w:t>Tibetan ecosystems</w:t>
      </w:r>
      <w:r w:rsidRPr="00675460">
        <w:rPr>
          <w:rStyle w:val="StyleUnderline"/>
        </w:rPr>
        <w:t xml:space="preserve"> and many of their species </w:t>
      </w:r>
      <w:r w:rsidRPr="00AA414B">
        <w:rPr>
          <w:rStyle w:val="StyleUnderline"/>
          <w:highlight w:val="cyan"/>
        </w:rPr>
        <w:t>are</w:t>
      </w:r>
      <w:r w:rsidRPr="00675460">
        <w:rPr>
          <w:rStyle w:val="StyleUnderline"/>
        </w:rPr>
        <w:t xml:space="preserve"> now </w:t>
      </w:r>
      <w:r w:rsidRPr="00AA414B">
        <w:rPr>
          <w:rStyle w:val="StyleUnderline"/>
          <w:highlight w:val="cyan"/>
        </w:rPr>
        <w:t>endangered</w:t>
      </w:r>
      <w:r w:rsidRPr="00AA414B">
        <w:rPr>
          <w:sz w:val="16"/>
          <w:highlight w:val="cyan"/>
        </w:rPr>
        <w:t xml:space="preserve">. </w:t>
      </w:r>
      <w:r w:rsidRPr="00AA414B">
        <w:rPr>
          <w:rStyle w:val="StyleUnderline"/>
          <w:highlight w:val="cyan"/>
        </w:rPr>
        <w:t>Conserving</w:t>
      </w:r>
      <w:r w:rsidRPr="00675460">
        <w:rPr>
          <w:rStyle w:val="StyleUnderline"/>
        </w:rPr>
        <w:t xml:space="preserve"> these animals and their habitat </w:t>
      </w:r>
      <w:r w:rsidRPr="00AA414B">
        <w:rPr>
          <w:rStyle w:val="StyleUnderline"/>
          <w:highlight w:val="cyan"/>
        </w:rPr>
        <w:t>is</w:t>
      </w:r>
      <w:r w:rsidRPr="00675460">
        <w:rPr>
          <w:rStyle w:val="StyleUnderline"/>
        </w:rPr>
        <w:t xml:space="preserve"> </w:t>
      </w:r>
      <w:r w:rsidRPr="00AA414B">
        <w:rPr>
          <w:rStyle w:val="StyleUnderline"/>
          <w:highlight w:val="cyan"/>
        </w:rPr>
        <w:t xml:space="preserve">an </w:t>
      </w:r>
      <w:r w:rsidRPr="00AA414B">
        <w:rPr>
          <w:rStyle w:val="Emphasis"/>
          <w:highlight w:val="cyan"/>
        </w:rPr>
        <w:t>important</w:t>
      </w:r>
      <w:r w:rsidRPr="00AA414B">
        <w:rPr>
          <w:rStyle w:val="StyleUnderline"/>
          <w:highlight w:val="cyan"/>
        </w:rPr>
        <w:t xml:space="preserve"> </w:t>
      </w:r>
      <w:r w:rsidRPr="00AA414B">
        <w:rPr>
          <w:rStyle w:val="Emphasis"/>
          <w:highlight w:val="cyan"/>
        </w:rPr>
        <w:t>priority</w:t>
      </w:r>
      <w:r w:rsidRPr="00AA414B">
        <w:rPr>
          <w:rStyle w:val="StyleUnderline"/>
          <w:highlight w:val="cyan"/>
        </w:rPr>
        <w:t xml:space="preserve"> for the global community.</w:t>
      </w:r>
    </w:p>
    <w:p w14:paraId="21787EE1" w14:textId="77777777" w:rsidR="00DB03B7" w:rsidRPr="00675460" w:rsidRDefault="00DB03B7" w:rsidP="00DB03B7">
      <w:pPr>
        <w:rPr>
          <w:rStyle w:val="StyleUnderline"/>
        </w:rPr>
      </w:pPr>
      <w:r w:rsidRPr="00284803">
        <w:rPr>
          <w:sz w:val="16"/>
        </w:rPr>
        <w:t xml:space="preserve">The </w:t>
      </w:r>
      <w:r w:rsidRPr="00284803">
        <w:rPr>
          <w:rStyle w:val="StyleUnderline"/>
        </w:rPr>
        <w:t>Tibetan plateau is one of the earth’s important grazing ecosystems, e</w:t>
      </w:r>
      <w:r w:rsidRPr="00675460">
        <w:rPr>
          <w:rStyle w:val="StyleUnderline"/>
        </w:rPr>
        <w:t xml:space="preserve">ncompassing about 1.65 million square </w:t>
      </w:r>
      <w:proofErr w:type="gramStart"/>
      <w:r w:rsidRPr="00675460">
        <w:rPr>
          <w:rStyle w:val="StyleUnderline"/>
        </w:rPr>
        <w:t>kilo-meters</w:t>
      </w:r>
      <w:proofErr w:type="gramEnd"/>
      <w:r w:rsidRPr="00675460">
        <w:rPr>
          <w:rStyle w:val="StyleUnderline"/>
        </w:rPr>
        <w:t xml:space="preserve"> of grazing land</w:t>
      </w:r>
      <w:r w:rsidRPr="00675460">
        <w:rPr>
          <w:sz w:val="16"/>
        </w:rPr>
        <w:t xml:space="preserve">. It contains the highest grasslands in the world and with a severe climate, it is one of the world’s harshest grazing environments, yet these pastures supply forage for an estimated 12 million yaks and 30 million sheep and goats and provide livelihood for about 5 million pastoralists and </w:t>
      </w:r>
      <w:proofErr w:type="spellStart"/>
      <w:r w:rsidRPr="00675460">
        <w:rPr>
          <w:sz w:val="16"/>
        </w:rPr>
        <w:t>agro</w:t>
      </w:r>
      <w:proofErr w:type="spellEnd"/>
      <w:r w:rsidRPr="00675460">
        <w:rPr>
          <w:sz w:val="16"/>
        </w:rPr>
        <w:t>-pastoralists.</w:t>
      </w:r>
      <w:r w:rsidRPr="00675460">
        <w:rPr>
          <w:rStyle w:val="StyleUnderline"/>
        </w:rPr>
        <w:t xml:space="preserve"> More than 80% of Tibetans live in rural areas,</w:t>
      </w:r>
      <w:r w:rsidRPr="00675460">
        <w:rPr>
          <w:sz w:val="16"/>
        </w:rPr>
        <w:t xml:space="preserve"> and for centuries, </w:t>
      </w:r>
      <w:r w:rsidRPr="00675460">
        <w:rPr>
          <w:rStyle w:val="StyleUnderline"/>
        </w:rPr>
        <w:t xml:space="preserve">the majority have sustained themselves through </w:t>
      </w:r>
      <w:r w:rsidRPr="00675460">
        <w:rPr>
          <w:sz w:val="16"/>
        </w:rPr>
        <w:t xml:space="preserve">a nomadic </w:t>
      </w:r>
      <w:r w:rsidRPr="00675460">
        <w:rPr>
          <w:rStyle w:val="StyleUnderline"/>
        </w:rPr>
        <w:t>herder lifestyle</w:t>
      </w:r>
      <w:r w:rsidRPr="00675460">
        <w:rPr>
          <w:sz w:val="16"/>
        </w:rPr>
        <w:t xml:space="preserve">, uniquely </w:t>
      </w:r>
      <w:r w:rsidRPr="00675460">
        <w:rPr>
          <w:rStyle w:val="StyleUnderline"/>
        </w:rPr>
        <w:t>adapted to the harsh conditions and fragile ecosystem of the Tibetan plateau.</w:t>
      </w:r>
    </w:p>
    <w:p w14:paraId="26A83184" w14:textId="77777777" w:rsidR="00DB03B7" w:rsidRPr="00AA414B" w:rsidRDefault="00DB03B7" w:rsidP="00DB03B7">
      <w:pPr>
        <w:rPr>
          <w:sz w:val="14"/>
          <w:szCs w:val="16"/>
        </w:rPr>
      </w:pPr>
      <w:r w:rsidRPr="00AA414B">
        <w:rPr>
          <w:sz w:val="14"/>
          <w:szCs w:val="16"/>
        </w:rPr>
        <w:t xml:space="preserve">The implementation of Chinese government policies to settle Tibetan nomads and to resettle Tibetans in towns is now threatening the livelihoods of hundreds of thousands of people and </w:t>
      </w:r>
      <w:proofErr w:type="spellStart"/>
      <w:r w:rsidRPr="00AA414B">
        <w:rPr>
          <w:sz w:val="14"/>
          <w:szCs w:val="16"/>
        </w:rPr>
        <w:t>imperilling</w:t>
      </w:r>
      <w:proofErr w:type="spellEnd"/>
      <w:r w:rsidRPr="00AA414B">
        <w:rPr>
          <w:sz w:val="14"/>
          <w:szCs w:val="16"/>
        </w:rPr>
        <w:t xml:space="preserve"> the Tibetan landscape. These policies, based on an urban industrial model and imposed by planners in Beijing, are counterproductive: they have made nomads poorer and degraded Tibet’s vast grasslands. Scientific research has established that the mobility of the herds keeps the grasslands healthy, that taking nomads off the land does not help conserve water resources, and that </w:t>
      </w:r>
      <w:proofErr w:type="spellStart"/>
      <w:r w:rsidRPr="00AA414B">
        <w:rPr>
          <w:sz w:val="14"/>
          <w:szCs w:val="16"/>
        </w:rPr>
        <w:t>herdspeople</w:t>
      </w:r>
      <w:proofErr w:type="spellEnd"/>
      <w:r w:rsidRPr="00AA414B">
        <w:rPr>
          <w:sz w:val="14"/>
          <w:szCs w:val="16"/>
        </w:rPr>
        <w:t xml:space="preserve"> denied their livelihood become demoralized and dependent. One of the last examples of sustainable nomadic pastoralism on</w:t>
      </w:r>
      <w:r w:rsidRPr="00AA414B">
        <w:rPr>
          <w:rStyle w:val="StyleUnderline"/>
        </w:rPr>
        <w:t xml:space="preserve"> </w:t>
      </w:r>
      <w:r w:rsidRPr="00AA414B">
        <w:rPr>
          <w:rStyle w:val="StyleUnderline"/>
          <w:highlight w:val="cyan"/>
        </w:rPr>
        <w:t>this planet</w:t>
      </w:r>
      <w:r w:rsidRPr="00AA414B">
        <w:rPr>
          <w:rStyle w:val="Emphasis"/>
          <w:highlight w:val="cyan"/>
        </w:rPr>
        <w:t xml:space="preserve"> faces extinction</w:t>
      </w:r>
      <w:r w:rsidRPr="00AA414B">
        <w:rPr>
          <w:rStyle w:val="Emphasis"/>
        </w:rPr>
        <w:t xml:space="preserve"> </w:t>
      </w:r>
      <w:r w:rsidRPr="00AA414B">
        <w:rPr>
          <w:sz w:val="14"/>
        </w:rPr>
        <w:t>unless this policy is</w:t>
      </w:r>
      <w:r w:rsidRPr="00AA414B">
        <w:rPr>
          <w:rStyle w:val="StyleUnderline"/>
        </w:rPr>
        <w:t xml:space="preserve"> </w:t>
      </w:r>
      <w:r w:rsidRPr="00AA414B">
        <w:rPr>
          <w:rStyle w:val="StyleUnderline"/>
          <w:highlight w:val="cyan"/>
        </w:rPr>
        <w:t>soon</w:t>
      </w:r>
      <w:r w:rsidRPr="00AA414B">
        <w:rPr>
          <w:rStyle w:val="StyleUnderline"/>
        </w:rPr>
        <w:t xml:space="preserve"> </w:t>
      </w:r>
      <w:r w:rsidRPr="00AA414B">
        <w:rPr>
          <w:sz w:val="14"/>
        </w:rPr>
        <w:t>changed</w:t>
      </w:r>
      <w:r w:rsidRPr="00AA414B">
        <w:rPr>
          <w:rStyle w:val="StyleUnderline"/>
        </w:rPr>
        <w:t>.</w:t>
      </w:r>
    </w:p>
    <w:p w14:paraId="1D805C23" w14:textId="77777777" w:rsidR="00DB03B7" w:rsidRPr="00675460" w:rsidRDefault="00DB03B7" w:rsidP="00DB03B7">
      <w:pPr>
        <w:rPr>
          <w:sz w:val="16"/>
        </w:rPr>
      </w:pPr>
      <w:r w:rsidRPr="00AA414B">
        <w:rPr>
          <w:rStyle w:val="StyleUnderline"/>
          <w:highlight w:val="cyan"/>
        </w:rPr>
        <w:t>Tibet’s precious</w:t>
      </w:r>
      <w:r w:rsidRPr="00675460">
        <w:rPr>
          <w:rStyle w:val="StyleUnderline"/>
        </w:rPr>
        <w:t xml:space="preserve"> high-altitude </w:t>
      </w:r>
      <w:r w:rsidRPr="00AA414B">
        <w:rPr>
          <w:rStyle w:val="StyleUnderline"/>
          <w:highlight w:val="cyan"/>
        </w:rPr>
        <w:t>environment is</w:t>
      </w:r>
      <w:r w:rsidRPr="00675460">
        <w:rPr>
          <w:rStyle w:val="StyleUnderline"/>
        </w:rPr>
        <w:t xml:space="preserve"> increasingly </w:t>
      </w:r>
      <w:r w:rsidRPr="00AA414B">
        <w:rPr>
          <w:rStyle w:val="StyleUnderline"/>
          <w:highlight w:val="cyan"/>
        </w:rPr>
        <w:t>endangered</w:t>
      </w:r>
      <w:r w:rsidRPr="00675460">
        <w:rPr>
          <w:sz w:val="16"/>
        </w:rPr>
        <w:t xml:space="preserve"> by Chinese government policies.</w:t>
      </w:r>
      <w:r w:rsidRPr="00675460">
        <w:rPr>
          <w:rStyle w:val="StyleUnderline"/>
        </w:rPr>
        <w:t xml:space="preserve"> Conserving the environment of the Tibetan plateau requires a better understanding of its unique ecology and the collaboration of </w:t>
      </w:r>
      <w:proofErr w:type="gramStart"/>
      <w:r w:rsidRPr="00675460">
        <w:rPr>
          <w:rStyle w:val="StyleUnderline"/>
        </w:rPr>
        <w:t>all of</w:t>
      </w:r>
      <w:proofErr w:type="gramEnd"/>
      <w:r w:rsidRPr="00675460">
        <w:rPr>
          <w:rStyle w:val="StyleUnderline"/>
        </w:rPr>
        <w:t xml:space="preserve"> the people who have a stake in the future of Tibet. </w:t>
      </w:r>
      <w:r w:rsidRPr="00AA414B">
        <w:rPr>
          <w:rStyle w:val="StyleUnderline"/>
          <w:highlight w:val="cyan"/>
        </w:rPr>
        <w:t>The challenge is to balance</w:t>
      </w:r>
      <w:r w:rsidRPr="00675460">
        <w:rPr>
          <w:rStyle w:val="StyleUnderline"/>
        </w:rPr>
        <w:t xml:space="preserve"> the diverse </w:t>
      </w:r>
      <w:r w:rsidRPr="00AA414B">
        <w:rPr>
          <w:rStyle w:val="StyleUnderline"/>
          <w:highlight w:val="cyan"/>
        </w:rPr>
        <w:t>economic</w:t>
      </w:r>
      <w:r w:rsidRPr="00675460">
        <w:rPr>
          <w:rStyle w:val="StyleUnderline"/>
        </w:rPr>
        <w:t xml:space="preserve">, cultural </w:t>
      </w:r>
      <w:r w:rsidRPr="00AA414B">
        <w:rPr>
          <w:rStyle w:val="StyleUnderline"/>
          <w:highlight w:val="cyan"/>
        </w:rPr>
        <w:t>and social needs</w:t>
      </w:r>
      <w:r w:rsidRPr="00675460">
        <w:rPr>
          <w:rStyle w:val="StyleUnderline"/>
        </w:rPr>
        <w:t xml:space="preserve"> of the inhabitants of the Tibetan plateau </w:t>
      </w:r>
      <w:r w:rsidRPr="00AA414B">
        <w:rPr>
          <w:rStyle w:val="StyleUnderline"/>
          <w:highlight w:val="cyan"/>
        </w:rPr>
        <w:t>with</w:t>
      </w:r>
      <w:r w:rsidRPr="00675460">
        <w:rPr>
          <w:rStyle w:val="StyleUnderline"/>
        </w:rPr>
        <w:t xml:space="preserve"> the </w:t>
      </w:r>
      <w:r w:rsidRPr="00AA414B">
        <w:rPr>
          <w:rStyle w:val="StyleUnderline"/>
          <w:highlight w:val="cyan"/>
        </w:rPr>
        <w:t>need to maintain</w:t>
      </w:r>
      <w:r w:rsidRPr="00675460">
        <w:rPr>
          <w:rStyle w:val="StyleUnderline"/>
        </w:rPr>
        <w:t xml:space="preserve"> the environment and c</w:t>
      </w:r>
      <w:r w:rsidRPr="00675460">
        <w:rPr>
          <w:rStyle w:val="Emphasis"/>
        </w:rPr>
        <w:t xml:space="preserve">onserve </w:t>
      </w:r>
      <w:r w:rsidRPr="00AA414B">
        <w:rPr>
          <w:rStyle w:val="Emphasis"/>
          <w:highlight w:val="cyan"/>
        </w:rPr>
        <w:t>the biodiversity</w:t>
      </w:r>
      <w:r w:rsidRPr="00675460">
        <w:rPr>
          <w:sz w:val="16"/>
        </w:rPr>
        <w:t xml:space="preserve"> and cultural heritage of the landscape. This calls for strength-</w:t>
      </w:r>
      <w:proofErr w:type="spellStart"/>
      <w:r w:rsidRPr="00675460">
        <w:rPr>
          <w:sz w:val="16"/>
        </w:rPr>
        <w:t>ened</w:t>
      </w:r>
      <w:proofErr w:type="spellEnd"/>
      <w:r w:rsidRPr="00675460">
        <w:rPr>
          <w:sz w:val="16"/>
        </w:rPr>
        <w:t xml:space="preserve"> participation by Tibetan communities in the development process. It also requires that indigenous knowledge is better understood, including the efficacy of many traditional natural resource management practices.</w:t>
      </w:r>
    </w:p>
    <w:p w14:paraId="605B739E" w14:textId="77777777" w:rsidR="00DB03B7" w:rsidRPr="00C53E15" w:rsidRDefault="00DB03B7" w:rsidP="00DB03B7"/>
    <w:p w14:paraId="6E8F1F9A" w14:textId="77777777" w:rsidR="00DB03B7" w:rsidRPr="00DB03B7" w:rsidRDefault="00DB03B7" w:rsidP="00DB03B7"/>
    <w:p w14:paraId="7427DDB0" w14:textId="77777777" w:rsidR="00536AC7" w:rsidRPr="00D9413D" w:rsidRDefault="00536AC7" w:rsidP="00536AC7"/>
    <w:p w14:paraId="65CC7CC4" w14:textId="77777777" w:rsidR="00415499" w:rsidRDefault="00415499" w:rsidP="00415499">
      <w:pPr>
        <w:pStyle w:val="Heading1"/>
      </w:pPr>
    </w:p>
    <w:p w14:paraId="32C9DF85" w14:textId="6596F863" w:rsidR="00415499" w:rsidRPr="00415499" w:rsidRDefault="001F514C" w:rsidP="00415499">
      <w:pPr>
        <w:pStyle w:val="Heading1"/>
      </w:pPr>
      <w:r>
        <w:lastRenderedPageBreak/>
        <w:t>--</w:t>
      </w:r>
      <w:r w:rsidR="00415499" w:rsidRPr="00415499">
        <w:t>Disadvantage Blocks</w:t>
      </w:r>
      <w:r>
        <w:t>--</w:t>
      </w:r>
      <w:r w:rsidR="00415499" w:rsidRPr="00415499">
        <w:t xml:space="preserve"> </w:t>
      </w:r>
    </w:p>
    <w:p w14:paraId="56B41240" w14:textId="4FFA865E" w:rsidR="0051716A" w:rsidRPr="00415499" w:rsidRDefault="00415499" w:rsidP="0051716A">
      <w:pPr>
        <w:pStyle w:val="Heading2"/>
      </w:pPr>
      <w:r w:rsidRPr="00415499">
        <w:lastRenderedPageBreak/>
        <w:t xml:space="preserve">Russia-China Alliance Disadvantage </w:t>
      </w:r>
    </w:p>
    <w:p w14:paraId="3F67AC0E" w14:textId="362A51AF" w:rsidR="0051716A" w:rsidRPr="00415499" w:rsidRDefault="00415499" w:rsidP="0051716A">
      <w:pPr>
        <w:pStyle w:val="Heading3"/>
      </w:pPr>
      <w:r w:rsidRPr="00415499">
        <w:lastRenderedPageBreak/>
        <w:t>2</w:t>
      </w:r>
      <w:r>
        <w:t xml:space="preserve">AC—RCA Inevitable </w:t>
      </w:r>
    </w:p>
    <w:p w14:paraId="475E0C8E" w14:textId="77777777" w:rsidR="0051716A" w:rsidRPr="0051716A" w:rsidRDefault="0051716A" w:rsidP="00415499">
      <w:pPr>
        <w:pStyle w:val="Heading4"/>
        <w:rPr>
          <w:rFonts w:eastAsia="DengXian Light"/>
        </w:rPr>
      </w:pPr>
      <w:r w:rsidRPr="0051716A">
        <w:rPr>
          <w:rFonts w:eastAsia="DengXian Light"/>
        </w:rPr>
        <w:t xml:space="preserve">Russia-China cooperation is currently strained but the most viable in the long term. </w:t>
      </w:r>
    </w:p>
    <w:p w14:paraId="7E147388" w14:textId="77777777" w:rsidR="0051716A" w:rsidRPr="0051716A" w:rsidRDefault="0051716A" w:rsidP="0051716A">
      <w:pPr>
        <w:rPr>
          <w:rFonts w:eastAsia="Aptos"/>
          <w:sz w:val="20"/>
          <w:szCs w:val="20"/>
        </w:rPr>
      </w:pPr>
      <w:r w:rsidRPr="0051716A">
        <w:rPr>
          <w:rFonts w:eastAsia="Aptos"/>
          <w:b/>
          <w:bCs/>
          <w:sz w:val="24"/>
          <w:szCs w:val="24"/>
        </w:rPr>
        <w:t>Aliyev 25</w:t>
      </w:r>
      <w:r w:rsidRPr="0051716A">
        <w:rPr>
          <w:rFonts w:eastAsia="Aptos"/>
          <w:sz w:val="20"/>
          <w:szCs w:val="20"/>
        </w:rPr>
        <w:t xml:space="preserve"> [Nurlan Aliyev, 5-29-2025, "Russia-China Arctic Cooperation Balancing – Riddle Russia," Riddle Russia, https://ridl.io/russia-china-arctic-cooperation-balancing/, accessed 6.27.2025]</w:t>
      </w:r>
    </w:p>
    <w:p w14:paraId="71A12156" w14:textId="77777777" w:rsidR="0051716A" w:rsidRPr="0051716A" w:rsidRDefault="0051716A" w:rsidP="0051716A">
      <w:pPr>
        <w:rPr>
          <w:rFonts w:eastAsia="Aptos"/>
          <w:color w:val="000000"/>
          <w:sz w:val="16"/>
          <w:szCs w:val="16"/>
        </w:rPr>
      </w:pPr>
      <w:r w:rsidRPr="0051716A">
        <w:rPr>
          <w:rFonts w:eastAsia="Aptos"/>
          <w:color w:val="000000"/>
          <w:u w:val="single"/>
        </w:rPr>
        <w:t>The relationship between Russia and China in the Arctic is a component of the broader cooperation that has developed in recent years</w:t>
      </w:r>
      <w:r w:rsidRPr="0051716A">
        <w:rPr>
          <w:rFonts w:eastAsia="Aptos"/>
          <w:color w:val="000000"/>
          <w:sz w:val="16"/>
          <w:szCs w:val="16"/>
        </w:rPr>
        <w:t xml:space="preserve">. Although their views and interests do not always align in the High North, </w:t>
      </w:r>
      <w:r w:rsidRPr="0051716A">
        <w:rPr>
          <w:rFonts w:eastAsia="Aptos"/>
          <w:color w:val="000000"/>
          <w:u w:val="single"/>
        </w:rPr>
        <w:t>the need for cooperation to achieve mutual benefits encourages them to manage their differences</w:t>
      </w:r>
      <w:r w:rsidRPr="0051716A">
        <w:rPr>
          <w:rFonts w:eastAsia="Aptos"/>
          <w:color w:val="000000"/>
          <w:sz w:val="16"/>
          <w:szCs w:val="16"/>
        </w:rPr>
        <w:t xml:space="preserve">. While access to the </w:t>
      </w:r>
      <w:proofErr w:type="gramStart"/>
      <w:r w:rsidRPr="0051716A">
        <w:rPr>
          <w:rFonts w:eastAsia="Aptos"/>
          <w:color w:val="000000"/>
          <w:sz w:val="16"/>
          <w:szCs w:val="16"/>
        </w:rPr>
        <w:t>Arctic’s sea</w:t>
      </w:r>
      <w:proofErr w:type="gramEnd"/>
      <w:r w:rsidRPr="0051716A">
        <w:rPr>
          <w:rFonts w:eastAsia="Aptos"/>
          <w:color w:val="000000"/>
          <w:sz w:val="16"/>
          <w:szCs w:val="16"/>
        </w:rPr>
        <w:t xml:space="preserve"> routes and resources is a primary objective for Beijing, Moscow’s interests in the relationship are driven by the need for investment, technology, and markets to support the development of its economic projects in the region.</w:t>
      </w:r>
    </w:p>
    <w:p w14:paraId="4D88E70A" w14:textId="77777777" w:rsidR="0051716A" w:rsidRPr="0051716A" w:rsidRDefault="0051716A" w:rsidP="0051716A">
      <w:pPr>
        <w:rPr>
          <w:rFonts w:eastAsia="Aptos"/>
          <w:color w:val="000000"/>
          <w:u w:val="single"/>
        </w:rPr>
      </w:pPr>
      <w:r w:rsidRPr="0051716A">
        <w:rPr>
          <w:rFonts w:eastAsia="Aptos"/>
          <w:color w:val="000000"/>
          <w:sz w:val="16"/>
          <w:szCs w:val="16"/>
        </w:rPr>
        <w:t xml:space="preserve">Amid Western sanctions following Russia’s invasion of Ukraine in 2014 and particularly in 2022, </w:t>
      </w:r>
      <w:r w:rsidRPr="0051716A">
        <w:rPr>
          <w:rFonts w:eastAsia="Aptos"/>
          <w:color w:val="000000"/>
          <w:u w:val="single"/>
        </w:rPr>
        <w:t xml:space="preserve">Moscow views China as a critical alternative to Western investment, technology, and markets for its Arctic projects, as well as a partner for security objectives to counterbalance the West. </w:t>
      </w:r>
      <w:r w:rsidRPr="0051716A">
        <w:rPr>
          <w:rFonts w:eastAsia="Aptos"/>
          <w:color w:val="000000"/>
          <w:sz w:val="16"/>
          <w:szCs w:val="16"/>
        </w:rPr>
        <w:t xml:space="preserve">Previously, Russia supported the prerogative rights of Arctic coastal states and was openly opposed to increasing the involvement of non-Arctic countries in the region. However, </w:t>
      </w:r>
      <w:r w:rsidRPr="0051716A">
        <w:rPr>
          <w:rFonts w:eastAsia="Aptos"/>
          <w:color w:val="000000"/>
          <w:u w:val="single"/>
        </w:rPr>
        <w:t>Russia now relies on investments, technology, and markets from non 234 PRC-owned companies </w:t>
      </w:r>
      <w:hyperlink r:id="rId12" w:history="1">
        <w:r w:rsidRPr="0051716A">
          <w:rPr>
            <w:rFonts w:eastAsia="Aptos"/>
            <w:color w:val="000000"/>
            <w:u w:val="single"/>
          </w:rPr>
          <w:t>registered</w:t>
        </w:r>
      </w:hyperlink>
      <w:r w:rsidRPr="0051716A">
        <w:rPr>
          <w:rFonts w:eastAsia="Aptos"/>
          <w:color w:val="000000"/>
          <w:u w:val="single"/>
        </w:rPr>
        <w:t> to operate in Russia’s Arctic territories, an </w:t>
      </w:r>
      <w:hyperlink r:id="rId13" w:history="1">
        <w:r w:rsidRPr="0051716A">
          <w:rPr>
            <w:rFonts w:eastAsia="Aptos"/>
            <w:color w:val="000000"/>
            <w:u w:val="single"/>
          </w:rPr>
          <w:t>87 percent increase</w:t>
        </w:r>
      </w:hyperlink>
      <w:r w:rsidRPr="0051716A">
        <w:rPr>
          <w:rFonts w:eastAsia="Aptos"/>
          <w:color w:val="000000"/>
          <w:u w:val="single"/>
        </w:rPr>
        <w:t> compared to the two full years from 2020 to 2021.</w:t>
      </w:r>
    </w:p>
    <w:p w14:paraId="18143BC8" w14:textId="77777777" w:rsidR="0051716A" w:rsidRPr="0051716A" w:rsidRDefault="0051716A" w:rsidP="0051716A">
      <w:pPr>
        <w:rPr>
          <w:rFonts w:eastAsia="Aptos"/>
          <w:color w:val="000000"/>
          <w:u w:val="single"/>
        </w:rPr>
      </w:pPr>
      <w:r w:rsidRPr="0051716A">
        <w:rPr>
          <w:rFonts w:eastAsia="Aptos"/>
          <w:color w:val="000000"/>
          <w:sz w:val="16"/>
          <w:szCs w:val="16"/>
        </w:rPr>
        <w:t xml:space="preserve">For China, </w:t>
      </w:r>
      <w:r w:rsidRPr="0051716A">
        <w:rPr>
          <w:rFonts w:eastAsia="Aptos"/>
          <w:color w:val="000000"/>
          <w:u w:val="single"/>
        </w:rPr>
        <w:t>cooperation with Russia in the Arctic is driven by geoeconomic considerations, including access to the Northern Sea Route (NSR), resources, and </w:t>
      </w:r>
      <w:hyperlink r:id="rId14" w:history="1">
        <w:r w:rsidRPr="0051716A">
          <w:rPr>
            <w:rFonts w:eastAsia="Aptos"/>
            <w:color w:val="000000"/>
            <w:u w:val="single"/>
          </w:rPr>
          <w:t>opportunities</w:t>
        </w:r>
      </w:hyperlink>
      <w:r w:rsidRPr="0051716A">
        <w:rPr>
          <w:rFonts w:eastAsia="Aptos"/>
          <w:color w:val="000000"/>
          <w:u w:val="single"/>
        </w:rPr>
        <w:t> to test and improve technologies for extreme weather conditions</w:t>
      </w:r>
      <w:r w:rsidRPr="0051716A">
        <w:rPr>
          <w:rFonts w:eastAsia="Aptos"/>
          <w:color w:val="000000"/>
          <w:sz w:val="16"/>
          <w:szCs w:val="16"/>
        </w:rPr>
        <w:t xml:space="preserve">. Geopolitically, Beijing seeks an alternative sea route to the European Union to reduce its dependency on the Strait of Malacca, which could be disrupted by India—China’s main regional competitor—in the event of a military conflict, or due to uncertainties in the Suez Canal. Additionally, China has research interests in the Arctic’s environmental changes due to climate change. Conducting joint research with Russia and other Arctic countries is particularly important for Beijing, as it strengthens China’s involvement in the region. From Russia’s perspective, </w:t>
      </w:r>
      <w:r w:rsidRPr="0051716A">
        <w:rPr>
          <w:rFonts w:eastAsia="Aptos"/>
          <w:color w:val="000000"/>
          <w:u w:val="single"/>
        </w:rPr>
        <w:t>Chinese academic institutions offer </w:t>
      </w:r>
      <w:hyperlink r:id="rId15" w:history="1">
        <w:r w:rsidRPr="0051716A">
          <w:rPr>
            <w:rFonts w:eastAsia="Aptos"/>
            <w:color w:val="000000"/>
            <w:u w:val="single"/>
          </w:rPr>
          <w:t>substantial expertise</w:t>
        </w:r>
      </w:hyperlink>
      <w:r w:rsidRPr="0051716A">
        <w:rPr>
          <w:rFonts w:eastAsia="Aptos"/>
          <w:color w:val="000000"/>
          <w:u w:val="single"/>
        </w:rPr>
        <w:t> in permafrost engineering, cultivated due to its relevance to areas like the Tibetan Plateau.</w:t>
      </w:r>
    </w:p>
    <w:p w14:paraId="5B4636A1" w14:textId="77777777" w:rsidR="0051716A" w:rsidRPr="0051716A" w:rsidRDefault="0051716A" w:rsidP="0051716A">
      <w:pPr>
        <w:rPr>
          <w:rFonts w:eastAsia="Aptos"/>
          <w:color w:val="000000"/>
          <w:sz w:val="16"/>
          <w:szCs w:val="16"/>
        </w:rPr>
      </w:pPr>
      <w:r w:rsidRPr="0051716A">
        <w:rPr>
          <w:rFonts w:eastAsia="Aptos"/>
          <w:color w:val="000000"/>
          <w:sz w:val="16"/>
          <w:szCs w:val="16"/>
        </w:rPr>
        <w:t xml:space="preserve">However, </w:t>
      </w:r>
      <w:r w:rsidRPr="0051716A">
        <w:rPr>
          <w:rFonts w:eastAsia="Aptos"/>
          <w:color w:val="000000"/>
          <w:u w:val="single"/>
        </w:rPr>
        <w:t>Russia is concerned that China’s interest in Arctic resources and the NSR could lead to a </w:t>
      </w:r>
      <w:hyperlink r:id="rId16" w:history="1">
        <w:r w:rsidRPr="0051716A">
          <w:rPr>
            <w:rFonts w:eastAsia="Aptos"/>
            <w:color w:val="000000"/>
            <w:u w:val="single"/>
          </w:rPr>
          <w:t>Chinese monopoly</w:t>
        </w:r>
      </w:hyperlink>
      <w:r w:rsidRPr="0051716A">
        <w:rPr>
          <w:rFonts w:eastAsia="Aptos"/>
          <w:color w:val="000000"/>
          <w:u w:val="single"/>
        </w:rPr>
        <w:t> over the route,</w:t>
      </w:r>
      <w:r w:rsidRPr="0051716A">
        <w:rPr>
          <w:rFonts w:eastAsia="Aptos"/>
          <w:color w:val="000000"/>
          <w:sz w:val="16"/>
          <w:szCs w:val="16"/>
        </w:rPr>
        <w:t xml:space="preserve"> potentially </w:t>
      </w:r>
      <w:r w:rsidRPr="0051716A">
        <w:rPr>
          <w:rFonts w:eastAsia="Aptos"/>
          <w:color w:val="000000"/>
          <w:u w:val="single"/>
        </w:rPr>
        <w:t>reducing transportation costs for China while disadvantaging competitors</w:t>
      </w:r>
      <w:r w:rsidRPr="0051716A">
        <w:rPr>
          <w:rFonts w:eastAsia="Aptos"/>
          <w:color w:val="000000"/>
          <w:sz w:val="16"/>
          <w:szCs w:val="16"/>
        </w:rPr>
        <w:t>, including Russia. Russia also worries about China’s compliance with environmental standards in resource extraction, which is critical for the fragile Arctic ecosystem. Since 2014, China </w:t>
      </w:r>
      <w:hyperlink r:id="rId17" w:history="1">
        <w:r w:rsidRPr="0051716A">
          <w:rPr>
            <w:rFonts w:eastAsia="Aptos"/>
            <w:color w:val="000000"/>
            <w:sz w:val="16"/>
            <w:szCs w:val="16"/>
          </w:rPr>
          <w:t>has capitalized</w:t>
        </w:r>
      </w:hyperlink>
      <w:r w:rsidRPr="0051716A">
        <w:rPr>
          <w:rFonts w:eastAsia="Aptos"/>
          <w:color w:val="000000"/>
          <w:sz w:val="16"/>
          <w:szCs w:val="16"/>
        </w:rPr>
        <w:t> on the confrontation between Russia and the West, including most Western Arctic states, by offering geopolitical, economic, and technological support in exchange for access to </w:t>
      </w:r>
      <w:hyperlink r:id="rId18" w:history="1">
        <w:r w:rsidRPr="0051716A">
          <w:rPr>
            <w:rFonts w:eastAsia="Aptos"/>
            <w:color w:val="000000"/>
            <w:sz w:val="16"/>
            <w:szCs w:val="16"/>
          </w:rPr>
          <w:t>resources and transport corridors</w:t>
        </w:r>
      </w:hyperlink>
      <w:r w:rsidRPr="0051716A">
        <w:rPr>
          <w:rFonts w:eastAsia="Aptos"/>
          <w:color w:val="000000"/>
          <w:sz w:val="16"/>
          <w:szCs w:val="16"/>
        </w:rPr>
        <w:t>.</w:t>
      </w:r>
    </w:p>
    <w:p w14:paraId="2FAAA990" w14:textId="77777777" w:rsidR="0051716A" w:rsidRPr="0051716A" w:rsidRDefault="0051716A" w:rsidP="0051716A">
      <w:pPr>
        <w:rPr>
          <w:rFonts w:eastAsia="Aptos"/>
          <w:color w:val="000000"/>
          <w:sz w:val="16"/>
          <w:szCs w:val="16"/>
        </w:rPr>
      </w:pPr>
      <w:r w:rsidRPr="0051716A">
        <w:rPr>
          <w:rFonts w:eastAsia="Aptos"/>
          <w:color w:val="000000"/>
          <w:sz w:val="16"/>
          <w:szCs w:val="16"/>
        </w:rPr>
        <w:t>Economic Projects</w:t>
      </w:r>
    </w:p>
    <w:p w14:paraId="4137C271" w14:textId="77777777" w:rsidR="0051716A" w:rsidRPr="0051716A" w:rsidRDefault="0051716A" w:rsidP="0051716A">
      <w:pPr>
        <w:rPr>
          <w:rFonts w:eastAsia="Aptos"/>
          <w:color w:val="000000"/>
          <w:sz w:val="16"/>
          <w:szCs w:val="16"/>
        </w:rPr>
      </w:pPr>
      <w:r w:rsidRPr="0051716A">
        <w:rPr>
          <w:rFonts w:eastAsia="Aptos"/>
          <w:color w:val="000000"/>
          <w:sz w:val="16"/>
          <w:szCs w:val="16"/>
        </w:rPr>
        <w:t>LNG</w:t>
      </w:r>
    </w:p>
    <w:p w14:paraId="132B4DAF" w14:textId="77777777" w:rsidR="0051716A" w:rsidRPr="0051716A" w:rsidRDefault="0051716A" w:rsidP="0051716A">
      <w:pPr>
        <w:rPr>
          <w:rFonts w:eastAsia="Aptos"/>
          <w:color w:val="000000"/>
          <w:sz w:val="16"/>
          <w:szCs w:val="16"/>
        </w:rPr>
      </w:pPr>
      <w:r w:rsidRPr="0051716A">
        <w:rPr>
          <w:rFonts w:eastAsia="Aptos"/>
          <w:color w:val="000000"/>
          <w:sz w:val="16"/>
          <w:szCs w:val="16"/>
        </w:rPr>
        <w:t>In the 2010s, Russia and China </w:t>
      </w:r>
      <w:hyperlink r:id="rId19" w:history="1">
        <w:r w:rsidRPr="0051716A">
          <w:rPr>
            <w:rFonts w:eastAsia="Aptos"/>
            <w:color w:val="000000"/>
            <w:sz w:val="16"/>
            <w:szCs w:val="16"/>
          </w:rPr>
          <w:t>achieved a balance</w:t>
        </w:r>
      </w:hyperlink>
      <w:r w:rsidRPr="0051716A">
        <w:rPr>
          <w:rFonts w:eastAsia="Aptos"/>
          <w:color w:val="000000"/>
          <w:sz w:val="16"/>
          <w:szCs w:val="16"/>
        </w:rPr>
        <w:t> in their cooperation on Arctic energy projects. China gained a new source of natural gas and its first major sales of Arctic technologies, while Russia accessed a share of China’s vast LNG market. At the same time, Moscow has sought to </w:t>
      </w:r>
      <w:hyperlink r:id="rId20" w:history="1">
        <w:r w:rsidRPr="0051716A">
          <w:rPr>
            <w:rFonts w:eastAsia="Aptos"/>
            <w:color w:val="000000"/>
            <w:sz w:val="16"/>
            <w:szCs w:val="16"/>
          </w:rPr>
          <w:t>balance</w:t>
        </w:r>
      </w:hyperlink>
      <w:r w:rsidRPr="0051716A">
        <w:rPr>
          <w:rFonts w:eastAsia="Aptos"/>
          <w:color w:val="000000"/>
          <w:sz w:val="16"/>
          <w:szCs w:val="16"/>
        </w:rPr>
        <w:t xml:space="preserve"> its dependency on Beijing by attracting other foreign partners and pursuing import substitution. Although this model of cooperation has faced challenges since 2022, it is likely to flourish after the war ends. </w:t>
      </w:r>
      <w:r w:rsidRPr="0051716A">
        <w:rPr>
          <w:rFonts w:eastAsia="Aptos"/>
          <w:color w:val="000000"/>
          <w:u w:val="single"/>
        </w:rPr>
        <w:t xml:space="preserve">Since February 2022, Russia has partially succeeded in rerouting Arctic oil to China and India. </w:t>
      </w:r>
      <w:r w:rsidRPr="0051716A">
        <w:rPr>
          <w:rFonts w:eastAsia="Aptos"/>
          <w:color w:val="000000"/>
          <w:sz w:val="16"/>
          <w:szCs w:val="16"/>
        </w:rPr>
        <w:t>While Russia exported approximately 400,000 barrels of crude oil to Northern Europe in February 2022, this </w:t>
      </w:r>
      <w:hyperlink r:id="rId21" w:history="1">
        <w:r w:rsidRPr="0051716A">
          <w:rPr>
            <w:rFonts w:eastAsia="Aptos"/>
            <w:color w:val="000000"/>
            <w:sz w:val="16"/>
            <w:szCs w:val="16"/>
          </w:rPr>
          <w:t>figure dropped</w:t>
        </w:r>
      </w:hyperlink>
      <w:r w:rsidRPr="0051716A">
        <w:rPr>
          <w:rFonts w:eastAsia="Aptos"/>
          <w:color w:val="000000"/>
          <w:sz w:val="16"/>
          <w:szCs w:val="16"/>
        </w:rPr>
        <w:t> to zero by December 2022, with exports to Asia reaching 300,000 barrels per day.</w:t>
      </w:r>
    </w:p>
    <w:p w14:paraId="7F4FE3E0" w14:textId="77777777" w:rsidR="0051716A" w:rsidRPr="0051716A" w:rsidRDefault="0051716A" w:rsidP="0051716A">
      <w:pPr>
        <w:rPr>
          <w:rFonts w:eastAsia="Aptos"/>
          <w:color w:val="000000"/>
          <w:sz w:val="16"/>
          <w:szCs w:val="16"/>
        </w:rPr>
      </w:pPr>
      <w:r w:rsidRPr="0051716A">
        <w:rPr>
          <w:rFonts w:eastAsia="Aptos"/>
          <w:color w:val="000000"/>
          <w:sz w:val="16"/>
          <w:szCs w:val="16"/>
        </w:rPr>
        <w:t>Moreover, after the war began, China exported technologies for Russian Arctic LNG projects. However, sanctions on Russian LNG projects under construction have made Chinese companies </w:t>
      </w:r>
      <w:hyperlink r:id="rId22" w:history="1">
        <w:r w:rsidRPr="0051716A">
          <w:rPr>
            <w:rFonts w:eastAsia="Aptos"/>
            <w:color w:val="000000"/>
            <w:sz w:val="16"/>
            <w:szCs w:val="16"/>
          </w:rPr>
          <w:t>cautious</w:t>
        </w:r>
      </w:hyperlink>
      <w:r w:rsidRPr="0051716A">
        <w:rPr>
          <w:rFonts w:eastAsia="Aptos"/>
          <w:color w:val="000000"/>
          <w:sz w:val="16"/>
          <w:szCs w:val="16"/>
        </w:rPr>
        <w:t> about continuing cooperation. Nevertheless, Russia’s LNG supplies to China in 2024 </w:t>
      </w:r>
      <w:hyperlink r:id="rId23" w:history="1">
        <w:r w:rsidRPr="0051716A">
          <w:rPr>
            <w:rFonts w:eastAsia="Aptos"/>
            <w:color w:val="000000"/>
            <w:sz w:val="16"/>
            <w:szCs w:val="16"/>
          </w:rPr>
          <w:t>increased by 3.3%,</w:t>
        </w:r>
      </w:hyperlink>
      <w:r w:rsidRPr="0051716A">
        <w:rPr>
          <w:rFonts w:eastAsia="Aptos"/>
          <w:color w:val="000000"/>
          <w:sz w:val="16"/>
          <w:szCs w:val="16"/>
        </w:rPr>
        <w:t> reaching 8.3 million tons, although the cost of imports </w:t>
      </w:r>
      <w:hyperlink r:id="rId24" w:history="1">
        <w:r w:rsidRPr="0051716A">
          <w:rPr>
            <w:rFonts w:eastAsia="Aptos"/>
            <w:color w:val="000000"/>
            <w:sz w:val="16"/>
            <w:szCs w:val="16"/>
          </w:rPr>
          <w:t>decreased by 3.5%</w:t>
        </w:r>
      </w:hyperlink>
      <w:r w:rsidRPr="0051716A">
        <w:rPr>
          <w:rFonts w:eastAsia="Aptos"/>
          <w:color w:val="000000"/>
          <w:sz w:val="16"/>
          <w:szCs w:val="16"/>
        </w:rPr>
        <w:t> to $ 4.99 billion. Beijing plans </w:t>
      </w:r>
      <w:hyperlink r:id="rId25" w:history="1">
        <w:r w:rsidRPr="0051716A">
          <w:rPr>
            <w:rFonts w:eastAsia="Aptos"/>
            <w:color w:val="000000"/>
            <w:sz w:val="16"/>
            <w:szCs w:val="16"/>
          </w:rPr>
          <w:t>to increase LNG</w:t>
        </w:r>
      </w:hyperlink>
      <w:r w:rsidRPr="0051716A">
        <w:rPr>
          <w:rFonts w:eastAsia="Aptos"/>
          <w:color w:val="000000"/>
          <w:sz w:val="16"/>
          <w:szCs w:val="16"/>
        </w:rPr>
        <w:t> purchases from Russia in 2025.</w:t>
      </w:r>
    </w:p>
    <w:p w14:paraId="36E5F625" w14:textId="77777777" w:rsidR="0051716A" w:rsidRPr="0051716A" w:rsidRDefault="0051716A" w:rsidP="0051716A">
      <w:pPr>
        <w:rPr>
          <w:rFonts w:eastAsia="Aptos"/>
          <w:color w:val="000000"/>
          <w:sz w:val="16"/>
          <w:szCs w:val="16"/>
        </w:rPr>
      </w:pPr>
      <w:r w:rsidRPr="0051716A">
        <w:rPr>
          <w:rFonts w:eastAsia="Aptos"/>
          <w:color w:val="000000"/>
          <w:sz w:val="16"/>
          <w:szCs w:val="16"/>
        </w:rPr>
        <w:t>The NSR</w:t>
      </w:r>
    </w:p>
    <w:p w14:paraId="2F20C754" w14:textId="77777777" w:rsidR="0051716A" w:rsidRPr="0051716A" w:rsidRDefault="0051716A" w:rsidP="0051716A">
      <w:pPr>
        <w:rPr>
          <w:rFonts w:eastAsia="Aptos"/>
          <w:color w:val="000000"/>
          <w:sz w:val="16"/>
          <w:szCs w:val="16"/>
        </w:rPr>
      </w:pPr>
      <w:r w:rsidRPr="0051716A">
        <w:rPr>
          <w:rFonts w:eastAsia="Aptos"/>
          <w:color w:val="000000"/>
          <w:sz w:val="16"/>
          <w:szCs w:val="16"/>
        </w:rPr>
        <w:lastRenderedPageBreak/>
        <w:t>Russia-China cooperation on the Northern Sea Route has experienced ups and downs in recent years. In 2003, </w:t>
      </w:r>
      <w:hyperlink r:id="rId26" w:history="1">
        <w:r w:rsidRPr="0051716A">
          <w:rPr>
            <w:rFonts w:eastAsia="Aptos"/>
            <w:color w:val="000000"/>
            <w:u w:val="single"/>
          </w:rPr>
          <w:t>Russia rejected</w:t>
        </w:r>
      </w:hyperlink>
      <w:r w:rsidRPr="0051716A">
        <w:rPr>
          <w:rFonts w:eastAsia="Aptos"/>
          <w:color w:val="000000"/>
          <w:u w:val="single"/>
        </w:rPr>
        <w:t> Chinese research vessels seeking to enter Russia’s Exclusive Economic Zone (EEZ) during China’s second Arctic expedition.</w:t>
      </w:r>
      <w:r w:rsidRPr="0051716A">
        <w:rPr>
          <w:rFonts w:eastAsia="Aptos"/>
          <w:color w:val="000000"/>
          <w:sz w:val="16"/>
          <w:szCs w:val="16"/>
        </w:rPr>
        <w:t xml:space="preserve"> In 2012, </w:t>
      </w:r>
      <w:hyperlink r:id="rId27" w:history="1">
        <w:r w:rsidRPr="0051716A">
          <w:rPr>
            <w:rFonts w:eastAsia="Aptos"/>
            <w:color w:val="000000"/>
            <w:sz w:val="16"/>
            <w:szCs w:val="16"/>
          </w:rPr>
          <w:t>Russia prohibited</w:t>
        </w:r>
      </w:hyperlink>
      <w:r w:rsidRPr="0051716A">
        <w:rPr>
          <w:rFonts w:eastAsia="Aptos"/>
          <w:color w:val="000000"/>
          <w:sz w:val="16"/>
          <w:szCs w:val="16"/>
        </w:rPr>
        <w:t xml:space="preserve"> the Chinese research icebreaker Xue Long from conducting maritime research along the NSR during China’s fifth Arctic expedition, forcing China to suspend all research activities. </w:t>
      </w:r>
      <w:proofErr w:type="gramStart"/>
      <w:r w:rsidRPr="0051716A">
        <w:rPr>
          <w:rFonts w:eastAsia="Aptos"/>
          <w:color w:val="000000"/>
          <w:sz w:val="16"/>
          <w:szCs w:val="16"/>
        </w:rPr>
        <w:t>However</w:t>
      </w:r>
      <w:proofErr w:type="gramEnd"/>
      <w:r>
        <w:fldChar w:fldCharType="begin"/>
      </w:r>
      <w:r>
        <w:instrText>HYPERLINK "https://tass.ru/obschestvo/18757295"</w:instrText>
      </w:r>
      <w:r>
        <w:fldChar w:fldCharType="separate"/>
      </w:r>
      <w:r w:rsidRPr="0051716A">
        <w:rPr>
          <w:rFonts w:eastAsia="Aptos"/>
          <w:color w:val="000000"/>
          <w:sz w:val="16"/>
          <w:szCs w:val="16"/>
        </w:rPr>
        <w:t>, in 2023</w:t>
      </w:r>
      <w:r>
        <w:fldChar w:fldCharType="end"/>
      </w:r>
      <w:r w:rsidRPr="0051716A">
        <w:rPr>
          <w:rFonts w:eastAsia="Aptos"/>
          <w:color w:val="000000"/>
          <w:sz w:val="16"/>
          <w:szCs w:val="16"/>
        </w:rPr>
        <w:t>, Chinese scientists aboard the polar icebreaker Xue Long 2, as part of the 13th Arctic expedition, completed research in collaboration with Russian specialists.</w:t>
      </w:r>
    </w:p>
    <w:p w14:paraId="178BABD9" w14:textId="77777777" w:rsidR="0051716A" w:rsidRPr="0051716A" w:rsidRDefault="0051716A" w:rsidP="0051716A">
      <w:pPr>
        <w:rPr>
          <w:rFonts w:eastAsia="Aptos"/>
          <w:color w:val="000000"/>
          <w:sz w:val="16"/>
          <w:szCs w:val="16"/>
        </w:rPr>
      </w:pPr>
      <w:r w:rsidRPr="0051716A">
        <w:rPr>
          <w:rFonts w:eastAsia="Aptos"/>
          <w:color w:val="000000"/>
          <w:sz w:val="16"/>
          <w:szCs w:val="16"/>
        </w:rPr>
        <w:t>While Beijing seeks to harmonize approaches to Arctic maritime management, Moscow is concerned that China is pushing for the «</w:t>
      </w:r>
      <w:hyperlink r:id="rId28" w:history="1">
        <w:r w:rsidRPr="0051716A">
          <w:rPr>
            <w:rFonts w:eastAsia="Aptos"/>
            <w:color w:val="000000"/>
            <w:sz w:val="16"/>
            <w:szCs w:val="16"/>
          </w:rPr>
          <w:t>maximum internationalization</w:t>
        </w:r>
      </w:hyperlink>
      <w:r w:rsidRPr="0051716A">
        <w:rPr>
          <w:rFonts w:eastAsia="Aptos"/>
          <w:color w:val="000000"/>
          <w:sz w:val="16"/>
          <w:szCs w:val="16"/>
        </w:rPr>
        <w:t>» of the Arctic, which conflicts with Russia’s interests. After the war began, the two countries established a joint council to manage the NSR. In April 2023, they </w:t>
      </w:r>
      <w:hyperlink r:id="rId29" w:history="1">
        <w:r w:rsidRPr="0051716A">
          <w:rPr>
            <w:rFonts w:eastAsia="Aptos"/>
            <w:color w:val="000000"/>
            <w:sz w:val="16"/>
            <w:szCs w:val="16"/>
          </w:rPr>
          <w:t>signed</w:t>
        </w:r>
      </w:hyperlink>
      <w:r w:rsidRPr="0051716A">
        <w:rPr>
          <w:rFonts w:eastAsia="Aptos"/>
          <w:color w:val="000000"/>
          <w:sz w:val="16"/>
          <w:szCs w:val="16"/>
        </w:rPr>
        <w:t> a Memorandum of Understanding on Strengthening Law Enforcement Cooperation at Sea between the Russian FSB and the Chinese Maritime Police Department. In May 2024, Presidents Putin and Xi Jinping agreed to create a sub-commission on the Development of the Northern Sea Route to promote mutually beneficial cooperation in Arctic development and use. </w:t>
      </w:r>
      <w:hyperlink r:id="rId30" w:history="1">
        <w:r w:rsidRPr="0051716A">
          <w:rPr>
            <w:rFonts w:eastAsia="Aptos"/>
            <w:color w:val="000000"/>
            <w:sz w:val="16"/>
            <w:szCs w:val="16"/>
          </w:rPr>
          <w:t>Key areas</w:t>
        </w:r>
      </w:hyperlink>
      <w:r w:rsidRPr="0051716A">
        <w:rPr>
          <w:rFonts w:eastAsia="Aptos"/>
          <w:color w:val="000000"/>
          <w:sz w:val="16"/>
          <w:szCs w:val="16"/>
        </w:rPr>
        <w:t> of joint projects include navigation safety, planning, increasing cargo traffic along the NSR, developing logistics routes, and exchanging information on ice, meteorological, and other conditions.</w:t>
      </w:r>
    </w:p>
    <w:p w14:paraId="644C5E80" w14:textId="77777777" w:rsidR="0051716A" w:rsidRPr="0051716A" w:rsidRDefault="0051716A" w:rsidP="0051716A">
      <w:pPr>
        <w:rPr>
          <w:rFonts w:eastAsia="Aptos"/>
          <w:color w:val="000000"/>
          <w:sz w:val="16"/>
          <w:szCs w:val="16"/>
        </w:rPr>
      </w:pPr>
      <w:r w:rsidRPr="0051716A">
        <w:rPr>
          <w:rFonts w:eastAsia="Aptos"/>
          <w:color w:val="000000"/>
          <w:sz w:val="16"/>
          <w:szCs w:val="16"/>
        </w:rPr>
        <w:t>In 2023, transit along the NSR between Russia and China </w:t>
      </w:r>
      <w:hyperlink r:id="rId31" w:history="1">
        <w:r w:rsidRPr="0051716A">
          <w:rPr>
            <w:rFonts w:eastAsia="Aptos"/>
            <w:color w:val="000000"/>
            <w:sz w:val="16"/>
            <w:szCs w:val="16"/>
          </w:rPr>
          <w:t>amounted to 2 million tons</w:t>
        </w:r>
      </w:hyperlink>
      <w:r w:rsidRPr="0051716A">
        <w:rPr>
          <w:rFonts w:eastAsia="Aptos"/>
          <w:color w:val="000000"/>
          <w:sz w:val="16"/>
          <w:szCs w:val="16"/>
        </w:rPr>
        <w:t>, with plans to increase this to 50 million tons by 2030. Moscow </w:t>
      </w:r>
      <w:hyperlink r:id="rId32" w:history="1">
        <w:r w:rsidRPr="0051716A">
          <w:rPr>
            <w:rFonts w:eastAsia="Aptos"/>
            <w:color w:val="000000"/>
            <w:sz w:val="16"/>
            <w:szCs w:val="16"/>
          </w:rPr>
          <w:t>also aims</w:t>
        </w:r>
      </w:hyperlink>
      <w:r w:rsidRPr="0051716A">
        <w:rPr>
          <w:rFonts w:eastAsia="Aptos"/>
          <w:color w:val="000000"/>
          <w:sz w:val="16"/>
          <w:szCs w:val="16"/>
        </w:rPr>
        <w:t> to engage Chinese companies in infrastructure projects along the NSR. In 2024, 21.86 million tons of liquefied natural gas (LNG) were transported along the NSR, accounting for 57.69% of the total cargo volume, with crude oil comprising 21.37%. However, imported cargo via the NSR represented only 0.5% of its load. The volume of imported cargo </w:t>
      </w:r>
      <w:hyperlink r:id="rId33" w:history="1">
        <w:r w:rsidRPr="0051716A">
          <w:rPr>
            <w:rFonts w:eastAsia="Aptos"/>
            <w:color w:val="000000"/>
            <w:sz w:val="16"/>
            <w:szCs w:val="16"/>
          </w:rPr>
          <w:t>increased</w:t>
        </w:r>
      </w:hyperlink>
      <w:r w:rsidRPr="0051716A">
        <w:rPr>
          <w:rFonts w:eastAsia="Aptos"/>
          <w:color w:val="000000"/>
          <w:sz w:val="16"/>
          <w:szCs w:val="16"/>
        </w:rPr>
        <w:t> from 94,000 tons in 2023 to 191,000 tons in 2024, </w:t>
      </w:r>
      <w:hyperlink r:id="rId34" w:history="1">
        <w:r w:rsidRPr="0051716A">
          <w:rPr>
            <w:rFonts w:eastAsia="Aptos"/>
            <w:color w:val="000000"/>
            <w:sz w:val="16"/>
            <w:szCs w:val="16"/>
          </w:rPr>
          <w:t>shipped</w:t>
        </w:r>
      </w:hyperlink>
      <w:r w:rsidRPr="0051716A">
        <w:rPr>
          <w:rFonts w:eastAsia="Aptos"/>
          <w:color w:val="000000"/>
          <w:sz w:val="16"/>
          <w:szCs w:val="16"/>
        </w:rPr>
        <w:t xml:space="preserve"> from Chinese ports to Russian destinations such as Sabetta, </w:t>
      </w:r>
      <w:proofErr w:type="spellStart"/>
      <w:r w:rsidRPr="0051716A">
        <w:rPr>
          <w:rFonts w:eastAsia="Aptos"/>
          <w:color w:val="000000"/>
          <w:sz w:val="16"/>
          <w:szCs w:val="16"/>
        </w:rPr>
        <w:t>Pevek</w:t>
      </w:r>
      <w:proofErr w:type="spellEnd"/>
      <w:r w:rsidRPr="0051716A">
        <w:rPr>
          <w:rFonts w:eastAsia="Aptos"/>
          <w:color w:val="000000"/>
          <w:sz w:val="16"/>
          <w:szCs w:val="16"/>
        </w:rPr>
        <w:t>, Murmansk, Arkhangelsk, St. Petersburg, and Ust-Luga. In 2024, Chinese shipping companies nearly </w:t>
      </w:r>
      <w:hyperlink r:id="rId35" w:history="1">
        <w:r w:rsidRPr="0051716A">
          <w:rPr>
            <w:rFonts w:eastAsia="Aptos"/>
            <w:color w:val="000000"/>
            <w:sz w:val="16"/>
            <w:szCs w:val="16"/>
          </w:rPr>
          <w:t>doubled</w:t>
        </w:r>
      </w:hyperlink>
      <w:r w:rsidRPr="0051716A">
        <w:rPr>
          <w:rFonts w:eastAsia="Aptos"/>
          <w:color w:val="000000"/>
          <w:sz w:val="16"/>
          <w:szCs w:val="16"/>
        </w:rPr>
        <w:t> their voyages along the NSR.</w:t>
      </w:r>
    </w:p>
    <w:p w14:paraId="60D236F4" w14:textId="77777777" w:rsidR="0051716A" w:rsidRPr="0051716A" w:rsidRDefault="0051716A" w:rsidP="0051716A">
      <w:pPr>
        <w:rPr>
          <w:rFonts w:eastAsia="Aptos"/>
          <w:color w:val="000000"/>
          <w:sz w:val="16"/>
          <w:szCs w:val="16"/>
        </w:rPr>
      </w:pPr>
      <w:r w:rsidRPr="0051716A">
        <w:rPr>
          <w:rFonts w:eastAsia="Aptos"/>
          <w:color w:val="000000"/>
          <w:sz w:val="16"/>
          <w:szCs w:val="16"/>
        </w:rPr>
        <w:t xml:space="preserve">In 2024, Rosatom and Hainan Yangpu </w:t>
      </w:r>
      <w:proofErr w:type="spellStart"/>
      <w:r w:rsidRPr="0051716A">
        <w:rPr>
          <w:rFonts w:eastAsia="Aptos"/>
          <w:color w:val="000000"/>
          <w:sz w:val="16"/>
          <w:szCs w:val="16"/>
        </w:rPr>
        <w:t>NewNew</w:t>
      </w:r>
      <w:proofErr w:type="spellEnd"/>
      <w:r w:rsidRPr="0051716A">
        <w:rPr>
          <w:rFonts w:eastAsia="Aptos"/>
          <w:color w:val="000000"/>
          <w:sz w:val="16"/>
          <w:szCs w:val="16"/>
        </w:rPr>
        <w:t xml:space="preserve"> Shipping Co. Ltd. </w:t>
      </w:r>
      <w:hyperlink r:id="rId36" w:history="1">
        <w:r w:rsidRPr="0051716A">
          <w:rPr>
            <w:rFonts w:eastAsia="Aptos"/>
            <w:color w:val="000000"/>
            <w:sz w:val="16"/>
            <w:szCs w:val="16"/>
          </w:rPr>
          <w:t>signed</w:t>
        </w:r>
      </w:hyperlink>
      <w:r w:rsidRPr="0051716A">
        <w:rPr>
          <w:rFonts w:eastAsia="Aptos"/>
          <w:color w:val="000000"/>
          <w:sz w:val="16"/>
          <w:szCs w:val="16"/>
        </w:rPr>
        <w:t xml:space="preserve"> an agreement to create a joint venture for designing and constructing high ice-class container ships and operating a year-round container line along the NSR between Russian and Chinese ports. </w:t>
      </w:r>
      <w:proofErr w:type="spellStart"/>
      <w:r w:rsidRPr="0051716A">
        <w:rPr>
          <w:rFonts w:eastAsia="Aptos"/>
          <w:color w:val="000000"/>
          <w:sz w:val="16"/>
          <w:szCs w:val="16"/>
        </w:rPr>
        <w:t>NewNew</w:t>
      </w:r>
      <w:proofErr w:type="spellEnd"/>
      <w:r w:rsidRPr="0051716A">
        <w:rPr>
          <w:rFonts w:eastAsia="Aptos"/>
          <w:color w:val="000000"/>
          <w:sz w:val="16"/>
          <w:szCs w:val="16"/>
        </w:rPr>
        <w:t xml:space="preserve"> Shipping Line and Rosatom also </w:t>
      </w:r>
      <w:hyperlink r:id="rId37" w:history="1">
        <w:r w:rsidRPr="0051716A">
          <w:rPr>
            <w:rFonts w:eastAsia="Aptos"/>
            <w:color w:val="000000"/>
            <w:sz w:val="16"/>
            <w:szCs w:val="16"/>
          </w:rPr>
          <w:t>announced plans</w:t>
        </w:r>
      </w:hyperlink>
      <w:r w:rsidRPr="0051716A">
        <w:rPr>
          <w:rFonts w:eastAsia="Aptos"/>
          <w:color w:val="000000"/>
          <w:sz w:val="16"/>
          <w:szCs w:val="16"/>
        </w:rPr>
        <w:t> to begin year-round transportation along the NSR by 2027. In contrast, in 2021, the Russian Ministry of Industry and Trade opposed joint production of icebreakers and the transfer of design documentation to China, </w:t>
      </w:r>
      <w:hyperlink r:id="rId38" w:history="1">
        <w:r w:rsidRPr="0051716A">
          <w:rPr>
            <w:rFonts w:eastAsia="Aptos"/>
            <w:color w:val="000000"/>
            <w:sz w:val="16"/>
            <w:szCs w:val="16"/>
          </w:rPr>
          <w:t>citing</w:t>
        </w:r>
      </w:hyperlink>
      <w:r w:rsidRPr="0051716A">
        <w:rPr>
          <w:rFonts w:eastAsia="Aptos"/>
          <w:color w:val="000000"/>
          <w:sz w:val="16"/>
          <w:szCs w:val="16"/>
        </w:rPr>
        <w:t> competition in Arctic developments. Chinese operations </w:t>
      </w:r>
      <w:hyperlink r:id="rId39" w:history="1">
        <w:r w:rsidRPr="0051716A">
          <w:rPr>
            <w:rFonts w:eastAsia="Aptos"/>
            <w:color w:val="000000"/>
            <w:sz w:val="16"/>
            <w:szCs w:val="16"/>
          </w:rPr>
          <w:t>drove</w:t>
        </w:r>
      </w:hyperlink>
      <w:r w:rsidRPr="0051716A">
        <w:rPr>
          <w:rFonts w:eastAsia="Aptos"/>
          <w:color w:val="000000"/>
          <w:sz w:val="16"/>
          <w:szCs w:val="16"/>
        </w:rPr>
        <w:t> a tenfold increase in containerized cargo volume at the port in 2024.</w:t>
      </w:r>
    </w:p>
    <w:p w14:paraId="7B932267" w14:textId="77777777" w:rsidR="0051716A" w:rsidRPr="0051716A" w:rsidRDefault="0051716A" w:rsidP="0051716A">
      <w:pPr>
        <w:rPr>
          <w:rFonts w:eastAsia="Aptos"/>
          <w:color w:val="000000"/>
          <w:sz w:val="16"/>
          <w:szCs w:val="16"/>
        </w:rPr>
      </w:pPr>
      <w:r w:rsidRPr="0051716A">
        <w:rPr>
          <w:rFonts w:eastAsia="Aptos"/>
          <w:color w:val="000000"/>
          <w:sz w:val="16"/>
          <w:szCs w:val="16"/>
        </w:rPr>
        <w:t>Beyond resources and the NSR, China is </w:t>
      </w:r>
      <w:hyperlink r:id="rId40" w:history="1">
        <w:r w:rsidRPr="0051716A">
          <w:rPr>
            <w:rFonts w:eastAsia="Aptos"/>
            <w:color w:val="000000"/>
            <w:sz w:val="16"/>
            <w:szCs w:val="16"/>
          </w:rPr>
          <w:t>interested</w:t>
        </w:r>
      </w:hyperlink>
      <w:r w:rsidRPr="0051716A">
        <w:rPr>
          <w:rFonts w:eastAsia="Aptos"/>
          <w:color w:val="000000"/>
          <w:sz w:val="16"/>
          <w:szCs w:val="16"/>
        </w:rPr>
        <w:t xml:space="preserve"> in strategic infrastructure projects such as the Arkhangelsk deep-water port and the </w:t>
      </w:r>
      <w:proofErr w:type="spellStart"/>
      <w:r w:rsidRPr="0051716A">
        <w:rPr>
          <w:rFonts w:eastAsia="Aptos"/>
          <w:color w:val="000000"/>
          <w:sz w:val="16"/>
          <w:szCs w:val="16"/>
        </w:rPr>
        <w:t>Belkomur</w:t>
      </w:r>
      <w:proofErr w:type="spellEnd"/>
      <w:r w:rsidRPr="0051716A">
        <w:rPr>
          <w:rFonts w:eastAsia="Aptos"/>
          <w:color w:val="000000"/>
          <w:sz w:val="16"/>
          <w:szCs w:val="16"/>
        </w:rPr>
        <w:t xml:space="preserve"> railway. However, these projects have not been realized, at least officially, due to Moscow’s reluctance to allow foreign companies, including Chinese ones, to participate in or own strategic Arctic infrastructure.</w:t>
      </w:r>
    </w:p>
    <w:p w14:paraId="569BBB9C" w14:textId="77777777" w:rsidR="0051716A" w:rsidRPr="0051716A" w:rsidRDefault="0051716A" w:rsidP="0051716A">
      <w:pPr>
        <w:rPr>
          <w:rFonts w:eastAsia="Aptos"/>
          <w:color w:val="000000"/>
          <w:sz w:val="16"/>
          <w:szCs w:val="16"/>
        </w:rPr>
      </w:pPr>
      <w:r w:rsidRPr="0051716A">
        <w:rPr>
          <w:rFonts w:eastAsia="Aptos"/>
          <w:color w:val="000000"/>
          <w:sz w:val="16"/>
          <w:szCs w:val="16"/>
        </w:rPr>
        <w:t>Military Cooperation</w:t>
      </w:r>
    </w:p>
    <w:p w14:paraId="2F79229E" w14:textId="77777777" w:rsidR="0051716A" w:rsidRPr="0051716A" w:rsidRDefault="0051716A" w:rsidP="0051716A">
      <w:pPr>
        <w:rPr>
          <w:rFonts w:eastAsia="Aptos"/>
          <w:color w:val="000000"/>
          <w:sz w:val="16"/>
          <w:szCs w:val="16"/>
        </w:rPr>
      </w:pPr>
      <w:r w:rsidRPr="0051716A">
        <w:rPr>
          <w:rFonts w:eastAsia="Aptos"/>
          <w:color w:val="000000"/>
          <w:sz w:val="16"/>
          <w:szCs w:val="16"/>
        </w:rPr>
        <w:t>To date, cooperation on Arctic Ocean maritime security between the Russian and Chinese navies has not reached an advanced level. Although they conduct joint drills in and around Arctic waters, their primary focus remains the Pacific Ocean, where they have held joint naval exercises, air patrols, and sea patrols. However, the melting Arctic ice is increasing the interdependence between the Pacific and Arctic strategic spaces. Since 2022, joint drills have also </w:t>
      </w:r>
      <w:hyperlink r:id="rId41" w:history="1">
        <w:r w:rsidRPr="0051716A">
          <w:rPr>
            <w:rFonts w:eastAsia="Aptos"/>
            <w:color w:val="000000"/>
            <w:sz w:val="16"/>
            <w:szCs w:val="16"/>
          </w:rPr>
          <w:t>occurred</w:t>
        </w:r>
      </w:hyperlink>
      <w:r w:rsidRPr="0051716A">
        <w:rPr>
          <w:rFonts w:eastAsia="Aptos"/>
          <w:color w:val="000000"/>
          <w:sz w:val="16"/>
          <w:szCs w:val="16"/>
        </w:rPr>
        <w:t> in Arctic waters, with increased air and sea activities in and around the Bering Sea. The Bering Strait, a strategic connection between the two oceans, plays a vital role in the NSR’s link to the Pacific.</w:t>
      </w:r>
    </w:p>
    <w:p w14:paraId="5531E429" w14:textId="77777777" w:rsidR="0051716A" w:rsidRPr="0051716A" w:rsidRDefault="0051716A" w:rsidP="0051716A">
      <w:pPr>
        <w:rPr>
          <w:rFonts w:eastAsia="Aptos"/>
          <w:color w:val="000000"/>
          <w:sz w:val="16"/>
          <w:szCs w:val="16"/>
        </w:rPr>
      </w:pPr>
      <w:r w:rsidRPr="0051716A">
        <w:rPr>
          <w:rFonts w:eastAsia="Aptos"/>
          <w:color w:val="000000"/>
          <w:sz w:val="16"/>
          <w:szCs w:val="16"/>
        </w:rPr>
        <w:t>In 2024, Russia and China </w:t>
      </w:r>
      <w:hyperlink r:id="rId42" w:history="1">
        <w:r w:rsidRPr="0051716A">
          <w:rPr>
            <w:rFonts w:eastAsia="Aptos"/>
            <w:color w:val="000000"/>
            <w:sz w:val="16"/>
            <w:szCs w:val="16"/>
          </w:rPr>
          <w:t>conducted</w:t>
        </w:r>
      </w:hyperlink>
      <w:r w:rsidRPr="0051716A">
        <w:rPr>
          <w:rFonts w:eastAsia="Aptos"/>
          <w:color w:val="000000"/>
          <w:sz w:val="16"/>
          <w:szCs w:val="16"/>
        </w:rPr>
        <w:t xml:space="preserve"> several joint exercises in or near the Arctic Ocean. They carried out drills in the Pacific and Arctic Oceans as part of the Okean-2024 exercises. Additionally, the </w:t>
      </w:r>
      <w:proofErr w:type="spellStart"/>
      <w:r w:rsidRPr="0051716A">
        <w:rPr>
          <w:rFonts w:eastAsia="Aptos"/>
          <w:color w:val="000000"/>
          <w:sz w:val="16"/>
          <w:szCs w:val="16"/>
        </w:rPr>
        <w:t>Beibu</w:t>
      </w:r>
      <w:proofErr w:type="spellEnd"/>
      <w:r w:rsidRPr="0051716A">
        <w:rPr>
          <w:rFonts w:eastAsia="Aptos"/>
          <w:color w:val="000000"/>
          <w:sz w:val="16"/>
          <w:szCs w:val="16"/>
        </w:rPr>
        <w:t>/Interaction-2024 naval exercises </w:t>
      </w:r>
      <w:hyperlink r:id="rId43" w:history="1">
        <w:r w:rsidRPr="0051716A">
          <w:rPr>
            <w:rFonts w:eastAsia="Aptos"/>
            <w:color w:val="000000"/>
            <w:sz w:val="16"/>
            <w:szCs w:val="16"/>
          </w:rPr>
          <w:t>took place</w:t>
        </w:r>
      </w:hyperlink>
      <w:r w:rsidRPr="0051716A">
        <w:rPr>
          <w:rFonts w:eastAsia="Aptos"/>
          <w:color w:val="000000"/>
          <w:sz w:val="16"/>
          <w:szCs w:val="16"/>
        </w:rPr>
        <w:t> in the Okhotsk and Japan Seas. These developments </w:t>
      </w:r>
      <w:hyperlink r:id="rId44" w:history="1">
        <w:r w:rsidRPr="0051716A">
          <w:rPr>
            <w:rFonts w:eastAsia="Aptos"/>
            <w:color w:val="000000"/>
            <w:sz w:val="16"/>
            <w:szCs w:val="16"/>
          </w:rPr>
          <w:t>have raised</w:t>
        </w:r>
      </w:hyperlink>
      <w:r w:rsidRPr="0051716A">
        <w:rPr>
          <w:rFonts w:eastAsia="Aptos"/>
          <w:color w:val="000000"/>
          <w:sz w:val="16"/>
          <w:szCs w:val="16"/>
        </w:rPr>
        <w:t> significant concerns in Washington.</w:t>
      </w:r>
    </w:p>
    <w:p w14:paraId="760ACDC9" w14:textId="77777777" w:rsidR="0051716A" w:rsidRPr="0051716A" w:rsidRDefault="0051716A" w:rsidP="0051716A">
      <w:pPr>
        <w:rPr>
          <w:rFonts w:eastAsia="Aptos"/>
          <w:color w:val="000000"/>
          <w:sz w:val="16"/>
          <w:szCs w:val="16"/>
        </w:rPr>
      </w:pPr>
      <w:r w:rsidRPr="0051716A">
        <w:rPr>
          <w:rFonts w:eastAsia="Aptos"/>
          <w:color w:val="000000"/>
          <w:sz w:val="16"/>
          <w:szCs w:val="16"/>
        </w:rPr>
        <w:t>International Governance vs. Sovereign Rights of Coastal Countries?</w:t>
      </w:r>
    </w:p>
    <w:p w14:paraId="17859082" w14:textId="77777777" w:rsidR="0051716A" w:rsidRPr="0051716A" w:rsidRDefault="0051716A" w:rsidP="0051716A">
      <w:pPr>
        <w:rPr>
          <w:rFonts w:eastAsia="Aptos"/>
          <w:color w:val="000000"/>
          <w:sz w:val="16"/>
          <w:szCs w:val="16"/>
        </w:rPr>
      </w:pPr>
      <w:r w:rsidRPr="0051716A">
        <w:rPr>
          <w:rFonts w:eastAsia="Aptos"/>
          <w:color w:val="000000"/>
          <w:sz w:val="16"/>
          <w:szCs w:val="16"/>
        </w:rPr>
        <w:t>As a non-Arctic power, China primarily supports the internationalization of Arctic governance. However, it is not alone in this stance; its competitor, India, </w:t>
      </w:r>
      <w:hyperlink r:id="rId45" w:history="1">
        <w:r w:rsidRPr="0051716A">
          <w:rPr>
            <w:rFonts w:eastAsia="Aptos"/>
            <w:color w:val="000000"/>
            <w:sz w:val="16"/>
            <w:szCs w:val="16"/>
          </w:rPr>
          <w:t>also views</w:t>
        </w:r>
      </w:hyperlink>
      <w:r w:rsidRPr="0051716A">
        <w:rPr>
          <w:rFonts w:eastAsia="Aptos"/>
          <w:color w:val="000000"/>
          <w:sz w:val="16"/>
          <w:szCs w:val="16"/>
        </w:rPr>
        <w:t> the Arctic as a «common heritage of mankind» and </w:t>
      </w:r>
      <w:hyperlink r:id="rId46" w:history="1">
        <w:r w:rsidRPr="0051716A">
          <w:rPr>
            <w:rFonts w:eastAsia="Aptos"/>
            <w:color w:val="000000"/>
            <w:sz w:val="16"/>
            <w:szCs w:val="16"/>
          </w:rPr>
          <w:t>seeks strategic</w:t>
        </w:r>
      </w:hyperlink>
      <w:r w:rsidRPr="0051716A">
        <w:rPr>
          <w:rFonts w:eastAsia="Aptos"/>
          <w:color w:val="000000"/>
          <w:sz w:val="16"/>
          <w:szCs w:val="16"/>
        </w:rPr>
        <w:t> positioning for future resource exploitation and shipping accessibility. The United Nations Convention on the Law of the Sea (UNCLOS) </w:t>
      </w:r>
      <w:hyperlink r:id="rId47" w:history="1">
        <w:r w:rsidRPr="0051716A">
          <w:rPr>
            <w:rFonts w:eastAsia="Aptos"/>
            <w:color w:val="000000"/>
            <w:sz w:val="16"/>
            <w:szCs w:val="16"/>
          </w:rPr>
          <w:t>recognizes</w:t>
        </w:r>
      </w:hyperlink>
      <w:r w:rsidRPr="0051716A">
        <w:rPr>
          <w:rFonts w:eastAsia="Aptos"/>
          <w:color w:val="000000"/>
          <w:sz w:val="16"/>
          <w:szCs w:val="16"/>
        </w:rPr>
        <w:t> the «common heritage of mankind» as applying to the seabed, ocean floor, and subsoil beyond national jurisdiction, while also affirming the sovereign rights of coastal states over their exclusive economic zones (EEZs). </w:t>
      </w:r>
      <w:hyperlink r:id="rId48" w:history="1">
        <w:r w:rsidRPr="0051716A">
          <w:rPr>
            <w:rFonts w:eastAsia="Aptos"/>
            <w:color w:val="000000"/>
            <w:sz w:val="16"/>
            <w:szCs w:val="16"/>
          </w:rPr>
          <w:t>Assessments indicate</w:t>
        </w:r>
      </w:hyperlink>
      <w:r w:rsidRPr="0051716A">
        <w:rPr>
          <w:rFonts w:eastAsia="Aptos"/>
          <w:color w:val="000000"/>
          <w:sz w:val="16"/>
          <w:szCs w:val="16"/>
        </w:rPr>
        <w:t> that most Arctic oil and gas deposits </w:t>
      </w:r>
      <w:hyperlink r:id="rId49" w:history="1">
        <w:r w:rsidRPr="0051716A">
          <w:rPr>
            <w:rFonts w:eastAsia="Aptos"/>
            <w:color w:val="000000"/>
            <w:sz w:val="16"/>
            <w:szCs w:val="16"/>
          </w:rPr>
          <w:t>lie within</w:t>
        </w:r>
      </w:hyperlink>
      <w:r w:rsidRPr="0051716A">
        <w:rPr>
          <w:rFonts w:eastAsia="Aptos"/>
          <w:color w:val="000000"/>
          <w:sz w:val="16"/>
          <w:szCs w:val="16"/>
        </w:rPr>
        <w:t> the EEZs of coastal states.</w:t>
      </w:r>
    </w:p>
    <w:p w14:paraId="7A0581B2" w14:textId="77777777" w:rsidR="0051716A" w:rsidRPr="0051716A" w:rsidRDefault="0051716A" w:rsidP="0051716A">
      <w:pPr>
        <w:rPr>
          <w:rFonts w:eastAsia="Aptos"/>
          <w:color w:val="000000"/>
          <w:sz w:val="20"/>
          <w:szCs w:val="20"/>
          <w:u w:val="single"/>
        </w:rPr>
      </w:pPr>
      <w:r w:rsidRPr="0051716A">
        <w:rPr>
          <w:rFonts w:eastAsia="Aptos"/>
          <w:color w:val="000000"/>
          <w:sz w:val="16"/>
          <w:szCs w:val="16"/>
        </w:rPr>
        <w:t>China acknowledges the sovereign rights of coastal countries to resources on their continental shelves and </w:t>
      </w:r>
      <w:hyperlink r:id="rId50" w:history="1">
        <w:r w:rsidRPr="0051716A">
          <w:rPr>
            <w:rFonts w:eastAsia="Aptos"/>
            <w:color w:val="000000"/>
            <w:sz w:val="16"/>
            <w:szCs w:val="16"/>
          </w:rPr>
          <w:t>seeks to increase</w:t>
        </w:r>
      </w:hyperlink>
      <w:r w:rsidRPr="0051716A">
        <w:rPr>
          <w:rFonts w:eastAsia="Aptos"/>
          <w:color w:val="000000"/>
          <w:sz w:val="16"/>
          <w:szCs w:val="16"/>
        </w:rPr>
        <w:t> cooperation with these states to access resources in their EEZs. Officially, Beijing emphasizes compliance with international rules and </w:t>
      </w:r>
      <w:hyperlink r:id="rId51" w:history="1">
        <w:r w:rsidRPr="0051716A">
          <w:rPr>
            <w:rFonts w:eastAsia="Aptos"/>
            <w:color w:val="000000"/>
            <w:sz w:val="16"/>
            <w:szCs w:val="16"/>
          </w:rPr>
          <w:t>does not challenge</w:t>
        </w:r>
      </w:hyperlink>
      <w:r w:rsidRPr="0051716A">
        <w:rPr>
          <w:rFonts w:eastAsia="Aptos"/>
          <w:color w:val="000000"/>
          <w:sz w:val="16"/>
          <w:szCs w:val="16"/>
        </w:rPr>
        <w:t> the sovereign rights of coastal states. As such</w:t>
      </w:r>
      <w:r w:rsidRPr="0051716A">
        <w:rPr>
          <w:rFonts w:eastAsia="Aptos"/>
          <w:color w:val="000000"/>
          <w:sz w:val="20"/>
          <w:szCs w:val="20"/>
          <w:u w:val="single"/>
        </w:rPr>
        <w:t>, Moscow’s concerns about growing Chinese involvement in its EEZ appear manageable. While China lacks the capacity to fundamentally alter Arctic legal regimes, it </w:t>
      </w:r>
      <w:hyperlink r:id="rId52" w:history="1">
        <w:r w:rsidRPr="0051716A">
          <w:rPr>
            <w:rFonts w:eastAsia="Aptos"/>
            <w:color w:val="000000"/>
            <w:sz w:val="20"/>
            <w:szCs w:val="20"/>
            <w:u w:val="single"/>
          </w:rPr>
          <w:t>can influence specific rules</w:t>
        </w:r>
      </w:hyperlink>
      <w:r w:rsidRPr="0051716A">
        <w:rPr>
          <w:rFonts w:eastAsia="Aptos"/>
          <w:color w:val="000000"/>
          <w:sz w:val="20"/>
          <w:szCs w:val="20"/>
          <w:u w:val="single"/>
        </w:rPr>
        <w:t>, such as those related to Arctic Ocean management and scientific cooperation.</w:t>
      </w:r>
    </w:p>
    <w:p w14:paraId="404D8BE4" w14:textId="77777777" w:rsidR="0051716A" w:rsidRPr="0051716A" w:rsidRDefault="0051716A" w:rsidP="0051716A">
      <w:pPr>
        <w:rPr>
          <w:rFonts w:eastAsia="Aptos"/>
          <w:color w:val="000000"/>
          <w:sz w:val="16"/>
          <w:szCs w:val="16"/>
        </w:rPr>
      </w:pPr>
      <w:r w:rsidRPr="0051716A">
        <w:rPr>
          <w:rFonts w:eastAsia="Aptos"/>
          <w:color w:val="000000"/>
          <w:sz w:val="16"/>
          <w:szCs w:val="16"/>
        </w:rPr>
        <w:t>Conclusion</w:t>
      </w:r>
    </w:p>
    <w:p w14:paraId="79FC77FA" w14:textId="77777777" w:rsidR="0051716A" w:rsidRPr="0051716A" w:rsidRDefault="0051716A" w:rsidP="0051716A">
      <w:pPr>
        <w:rPr>
          <w:rFonts w:eastAsia="Aptos"/>
          <w:color w:val="000000"/>
          <w:sz w:val="16"/>
          <w:szCs w:val="16"/>
        </w:rPr>
      </w:pPr>
      <w:r w:rsidRPr="0051716A">
        <w:rPr>
          <w:rFonts w:eastAsia="Aptos"/>
          <w:color w:val="000000"/>
          <w:sz w:val="16"/>
          <w:szCs w:val="16"/>
        </w:rPr>
        <w:lastRenderedPageBreak/>
        <w:t xml:space="preserve">Given the security-focused mindset of Russia’s foreign policy elite, it is likely that </w:t>
      </w:r>
      <w:r w:rsidRPr="0051716A">
        <w:rPr>
          <w:rFonts w:eastAsia="Aptos"/>
          <w:color w:val="000000"/>
          <w:sz w:val="20"/>
          <w:szCs w:val="20"/>
          <w:u w:val="single"/>
        </w:rPr>
        <w:t>Russia will maintain cautious approaches toward the increasing roles of non-Arctic powers in the Arctic under any international relations scenario</w:t>
      </w:r>
      <w:r w:rsidRPr="0051716A">
        <w:rPr>
          <w:rFonts w:eastAsia="Aptos"/>
          <w:color w:val="000000"/>
          <w:sz w:val="16"/>
          <w:szCs w:val="16"/>
        </w:rPr>
        <w:t>. Moreover, China is keen to avoid deteriorating relations with other Arctic countries, particularly amid discussions in Washington about the possibility of thawing U.S.-Russia relations.</w:t>
      </w:r>
    </w:p>
    <w:p w14:paraId="65939CF7" w14:textId="77777777" w:rsidR="0051716A" w:rsidRPr="0051716A" w:rsidRDefault="0051716A" w:rsidP="0051716A">
      <w:pPr>
        <w:rPr>
          <w:rFonts w:eastAsia="Aptos"/>
          <w:color w:val="000000"/>
          <w:sz w:val="16"/>
          <w:szCs w:val="16"/>
        </w:rPr>
      </w:pPr>
      <w:r w:rsidRPr="0051716A">
        <w:rPr>
          <w:rFonts w:eastAsia="Aptos"/>
          <w:color w:val="000000"/>
          <w:sz w:val="16"/>
          <w:szCs w:val="16"/>
        </w:rPr>
        <w:t xml:space="preserve">Cooperation with China on LNG projects appears to have long-term potential, even if relations between Russia and the U.S. or the EU normalize. With the United States increasing shale gas production and aiming to expand exports to the EU, </w:t>
      </w:r>
      <w:r w:rsidRPr="0051716A">
        <w:rPr>
          <w:rFonts w:eastAsia="Aptos"/>
          <w:color w:val="000000"/>
          <w:sz w:val="20"/>
          <w:szCs w:val="20"/>
          <w:u w:val="single"/>
        </w:rPr>
        <w:t>Russia’s cooperation with China in Arctic LNG production and marketing offers opportunities to diversify LNG supplies for the long term</w:t>
      </w:r>
      <w:r w:rsidRPr="0051716A">
        <w:rPr>
          <w:rFonts w:eastAsia="Aptos"/>
          <w:color w:val="000000"/>
          <w:sz w:val="16"/>
          <w:szCs w:val="16"/>
        </w:rPr>
        <w:t>, potentially strengthening Russia’s position in the global energy market. Russia is unlikely to relinquish such a significant energy market as China, especially given the anticipated competition with other major LNG producers, including the United States.</w:t>
      </w:r>
    </w:p>
    <w:p w14:paraId="6AF9A657" w14:textId="77777777" w:rsidR="0051716A" w:rsidRPr="0051716A" w:rsidRDefault="0051716A" w:rsidP="0051716A">
      <w:pPr>
        <w:rPr>
          <w:rFonts w:eastAsia="Aptos"/>
          <w:color w:val="000000"/>
          <w:sz w:val="16"/>
          <w:szCs w:val="16"/>
        </w:rPr>
      </w:pPr>
      <w:r w:rsidRPr="0051716A">
        <w:rPr>
          <w:rFonts w:eastAsia="Aptos"/>
          <w:color w:val="000000"/>
          <w:sz w:val="16"/>
          <w:szCs w:val="16"/>
        </w:rPr>
        <w:t>To reduce or halt joint military activities with China in the Arctic, particularly near U.S. waters, could be a key issue Moscow might leverage in negotiations with Washington. However, increasing joint military activities with China in the Arctic has never been a priority for Moscow; rather, it is a means to deter, challenge, or unsettle a common adversary, the United States. At the same time, Moscow is wary of allowing China to establish a military presence in the High North.</w:t>
      </w:r>
    </w:p>
    <w:p w14:paraId="74EF0DC8" w14:textId="4EBA7DA6" w:rsidR="0051716A" w:rsidRDefault="0051716A" w:rsidP="0051716A">
      <w:pPr>
        <w:rPr>
          <w:rFonts w:eastAsia="Aptos"/>
          <w:color w:val="000000"/>
          <w:sz w:val="16"/>
          <w:szCs w:val="16"/>
        </w:rPr>
      </w:pPr>
      <w:r w:rsidRPr="0051716A">
        <w:rPr>
          <w:rFonts w:eastAsia="Aptos"/>
          <w:color w:val="000000"/>
          <w:sz w:val="16"/>
          <w:szCs w:val="16"/>
        </w:rPr>
        <w:t xml:space="preserve">Although confrontation with the U.S. has been a primary driver of Russia-China cooperation in the Arctic, shared geoeconomic interests also foster convergence. Moscow </w:t>
      </w:r>
      <w:proofErr w:type="gramStart"/>
      <w:r w:rsidRPr="0051716A">
        <w:rPr>
          <w:rFonts w:eastAsia="Aptos"/>
          <w:color w:val="000000"/>
          <w:sz w:val="16"/>
          <w:szCs w:val="16"/>
        </w:rPr>
        <w:t>would</w:t>
      </w:r>
      <w:proofErr w:type="gramEnd"/>
      <w:r w:rsidRPr="0051716A">
        <w:rPr>
          <w:rFonts w:eastAsia="Aptos"/>
          <w:color w:val="000000"/>
          <w:sz w:val="16"/>
          <w:szCs w:val="16"/>
        </w:rPr>
        <w:t xml:space="preserve"> welcome cooperation with the West if it successfully normalizes relations with Washington, but it is also </w:t>
      </w:r>
      <w:proofErr w:type="gramStart"/>
      <w:r w:rsidRPr="0051716A">
        <w:rPr>
          <w:rFonts w:eastAsia="Aptos"/>
          <w:color w:val="000000"/>
          <w:sz w:val="16"/>
          <w:szCs w:val="16"/>
        </w:rPr>
        <w:t>keen</w:t>
      </w:r>
      <w:proofErr w:type="gramEnd"/>
      <w:r w:rsidRPr="0051716A">
        <w:rPr>
          <w:rFonts w:eastAsia="Aptos"/>
          <w:color w:val="000000"/>
          <w:sz w:val="16"/>
          <w:szCs w:val="16"/>
        </w:rPr>
        <w:t xml:space="preserve"> to balance its relations among major powers in the international system. The sanctions imposed since 2014, following the invasion of Ukraine, have taught Moscow not to rely solely on one partner. In an optimistic scenario for the United States, Russia-China relations may revert to their pre-2022 invasion levels, but they are unlikely to return to pre-2014 levels. Such a scenario would depend on Moscow achieving its objectives in negotiations with Washington over Ukraine and possibly other international issues of concern to the Kremlin. However, whether this would serve U.S. long-term interests is a separate question that requires further consideration.</w:t>
      </w:r>
    </w:p>
    <w:p w14:paraId="228B24E0" w14:textId="736C2B06" w:rsidR="001F514C" w:rsidRDefault="001F514C" w:rsidP="001F514C">
      <w:pPr>
        <w:pStyle w:val="Heading3"/>
        <w:rPr>
          <w:rFonts w:eastAsia="Aptos"/>
        </w:rPr>
      </w:pPr>
      <w:r>
        <w:rPr>
          <w:rFonts w:eastAsia="Aptos"/>
        </w:rPr>
        <w:lastRenderedPageBreak/>
        <w:t xml:space="preserve">2AC—Won’t Align </w:t>
      </w:r>
    </w:p>
    <w:p w14:paraId="0B4DB647" w14:textId="77777777" w:rsidR="001F514C" w:rsidRPr="00D63028" w:rsidRDefault="001F514C" w:rsidP="001F514C">
      <w:pPr>
        <w:pStyle w:val="Heading4"/>
      </w:pPr>
      <w:r w:rsidRPr="00D63028">
        <w:t xml:space="preserve">Specifically, they have </w:t>
      </w:r>
      <w:r w:rsidRPr="00D63028">
        <w:rPr>
          <w:u w:val="single"/>
        </w:rPr>
        <w:t>foreign policy mismatch</w:t>
      </w:r>
      <w:r w:rsidRPr="00D63028">
        <w:t>.</w:t>
      </w:r>
    </w:p>
    <w:p w14:paraId="3F5680F5" w14:textId="77777777" w:rsidR="001F514C" w:rsidRPr="00D63028" w:rsidRDefault="001F514C" w:rsidP="001F514C">
      <w:r w:rsidRPr="00D63028">
        <w:rPr>
          <w:b/>
          <w:sz w:val="26"/>
        </w:rPr>
        <w:t>Aron ’19</w:t>
      </w:r>
      <w:r w:rsidRPr="00D63028">
        <w:t xml:space="preserve"> [Leon; 2-4-2019; Resident Scholar and Director of Russian Studies at the American Enterprise Institute, Ph.D. in Political Sociology and M.A in Media Sociology from Columbia University; “Are Russia and China Really Forming an Alliance?” Foreign Affairs, https://www.foreignaffairs.com/articles/china/2019-04-04/are-russia-and-china-really-forming-alliance]</w:t>
      </w:r>
    </w:p>
    <w:p w14:paraId="749E158F" w14:textId="77777777" w:rsidR="001F514C" w:rsidRPr="00D63028" w:rsidRDefault="001F514C" w:rsidP="001F514C">
      <w:pPr>
        <w:rPr>
          <w:sz w:val="16"/>
        </w:rPr>
      </w:pPr>
      <w:r w:rsidRPr="00D63028">
        <w:rPr>
          <w:sz w:val="16"/>
        </w:rPr>
        <w:t>A FOREIGN POLICY MISMATCH</w:t>
      </w:r>
    </w:p>
    <w:p w14:paraId="6FAE17FE" w14:textId="77777777" w:rsidR="001F514C" w:rsidRPr="00D63028" w:rsidRDefault="001F514C" w:rsidP="001F514C">
      <w:pPr>
        <w:rPr>
          <w:sz w:val="16"/>
        </w:rPr>
      </w:pPr>
      <w:r w:rsidRPr="00D63028">
        <w:rPr>
          <w:highlight w:val="cyan"/>
          <w:u w:val="single"/>
        </w:rPr>
        <w:t xml:space="preserve">Russia and China are </w:t>
      </w:r>
      <w:r w:rsidRPr="00D63028">
        <w:rPr>
          <w:b/>
          <w:iCs/>
          <w:highlight w:val="cyan"/>
          <w:u w:val="single"/>
          <w:bdr w:val="single" w:sz="8" w:space="0" w:color="auto"/>
        </w:rPr>
        <w:t>hardly</w:t>
      </w:r>
      <w:r w:rsidRPr="00D63028">
        <w:rPr>
          <w:b/>
          <w:iCs/>
          <w:u w:val="single"/>
          <w:bdr w:val="single" w:sz="8" w:space="0" w:color="auto"/>
        </w:rPr>
        <w:t xml:space="preserve"> any </w:t>
      </w:r>
      <w:r w:rsidRPr="00D63028">
        <w:rPr>
          <w:b/>
          <w:iCs/>
          <w:highlight w:val="cyan"/>
          <w:u w:val="single"/>
          <w:bdr w:val="single" w:sz="8" w:space="0" w:color="auto"/>
        </w:rPr>
        <w:t>close</w:t>
      </w:r>
      <w:r w:rsidRPr="00D63028">
        <w:rPr>
          <w:b/>
          <w:iCs/>
          <w:u w:val="single"/>
          <w:bdr w:val="single" w:sz="8" w:space="0" w:color="auto"/>
        </w:rPr>
        <w:t>r</w:t>
      </w:r>
      <w:r w:rsidRPr="00D63028">
        <w:rPr>
          <w:u w:val="single"/>
        </w:rPr>
        <w:t xml:space="preserve"> </w:t>
      </w:r>
      <w:r w:rsidRPr="00D63028">
        <w:rPr>
          <w:highlight w:val="cyan"/>
          <w:u w:val="single"/>
        </w:rPr>
        <w:t>in foreign policy</w:t>
      </w:r>
      <w:r w:rsidRPr="00D63028">
        <w:rPr>
          <w:u w:val="single"/>
        </w:rPr>
        <w:t xml:space="preserve"> than they are in trade</w:t>
      </w:r>
      <w:r w:rsidRPr="00D63028">
        <w:rPr>
          <w:sz w:val="12"/>
          <w:szCs w:val="18"/>
        </w:rPr>
        <w:t>. To be sure, the two countries stand together in their declared opposition to U.S. primacy in world affairs. Both advocate a multipolar world and swear to resist the perceived threat of U.S. intrusion into their spheres of influence. Beijing and Moscow also see eye to eye with respect to the threat posed to their regimes by what they see as U.S.-inspired, if not U.S.-engineered, pro-democracy “color revolutions.” They vote almost in unison at the United Nations.</w:t>
      </w:r>
    </w:p>
    <w:p w14:paraId="04DB4DA9" w14:textId="77777777" w:rsidR="001F514C" w:rsidRPr="00D63028" w:rsidRDefault="001F514C" w:rsidP="001F514C">
      <w:pPr>
        <w:rPr>
          <w:sz w:val="16"/>
        </w:rPr>
      </w:pPr>
      <w:r w:rsidRPr="00D63028">
        <w:rPr>
          <w:sz w:val="16"/>
        </w:rPr>
        <w:t xml:space="preserve">Yet </w:t>
      </w:r>
      <w:r w:rsidRPr="00D63028">
        <w:rPr>
          <w:u w:val="single"/>
        </w:rPr>
        <w:t>away from the global limelight</w:t>
      </w:r>
      <w:r w:rsidRPr="00D63028">
        <w:rPr>
          <w:sz w:val="16"/>
        </w:rPr>
        <w:t xml:space="preserve"> and closer to their shared Eurasian home, </w:t>
      </w:r>
      <w:r w:rsidRPr="00D63028">
        <w:rPr>
          <w:u w:val="single"/>
        </w:rPr>
        <w:t>the two</w:t>
      </w:r>
      <w:r w:rsidRPr="00D63028">
        <w:rPr>
          <w:sz w:val="16"/>
        </w:rPr>
        <w:t xml:space="preserve"> countries </w:t>
      </w:r>
      <w:r w:rsidRPr="00D63028">
        <w:rPr>
          <w:u w:val="single"/>
        </w:rPr>
        <w:t xml:space="preserve">are </w:t>
      </w:r>
      <w:r w:rsidRPr="00D63028">
        <w:rPr>
          <w:b/>
          <w:iCs/>
          <w:u w:val="single"/>
          <w:bdr w:val="single" w:sz="8" w:space="0" w:color="auto"/>
        </w:rPr>
        <w:t>hardly aligned</w:t>
      </w:r>
      <w:r w:rsidRPr="00D63028">
        <w:rPr>
          <w:u w:val="single"/>
        </w:rPr>
        <w:t xml:space="preserve">. </w:t>
      </w:r>
      <w:r w:rsidRPr="00D63028">
        <w:rPr>
          <w:highlight w:val="cyan"/>
          <w:u w:val="single"/>
        </w:rPr>
        <w:t>They poach</w:t>
      </w:r>
      <w:r w:rsidRPr="00D63028">
        <w:rPr>
          <w:u w:val="single"/>
        </w:rPr>
        <w:t xml:space="preserve"> in </w:t>
      </w:r>
      <w:r w:rsidRPr="00D63028">
        <w:rPr>
          <w:highlight w:val="cyan"/>
          <w:u w:val="single"/>
        </w:rPr>
        <w:t xml:space="preserve">each other’s </w:t>
      </w:r>
      <w:r w:rsidRPr="00D63028">
        <w:rPr>
          <w:b/>
          <w:iCs/>
          <w:highlight w:val="cyan"/>
          <w:u w:val="single"/>
          <w:bdr w:val="single" w:sz="8" w:space="0" w:color="auto"/>
        </w:rPr>
        <w:t>s</w:t>
      </w:r>
      <w:r w:rsidRPr="00D63028">
        <w:rPr>
          <w:u w:val="single"/>
        </w:rPr>
        <w:t xml:space="preserve">pheres </w:t>
      </w:r>
      <w:r w:rsidRPr="00D63028">
        <w:rPr>
          <w:b/>
          <w:iCs/>
          <w:highlight w:val="cyan"/>
          <w:u w:val="single"/>
          <w:bdr w:val="single" w:sz="8" w:space="0" w:color="auto"/>
        </w:rPr>
        <w:t>o</w:t>
      </w:r>
      <w:r w:rsidRPr="00D63028">
        <w:rPr>
          <w:u w:val="single"/>
        </w:rPr>
        <w:t xml:space="preserve">f </w:t>
      </w:r>
      <w:r w:rsidRPr="00D63028">
        <w:rPr>
          <w:b/>
          <w:iCs/>
          <w:highlight w:val="cyan"/>
          <w:u w:val="single"/>
          <w:bdr w:val="single" w:sz="8" w:space="0" w:color="auto"/>
        </w:rPr>
        <w:t>i</w:t>
      </w:r>
      <w:r w:rsidRPr="00D63028">
        <w:rPr>
          <w:u w:val="single"/>
        </w:rPr>
        <w:t xml:space="preserve">nfluence, </w:t>
      </w:r>
      <w:r w:rsidRPr="00D63028">
        <w:rPr>
          <w:highlight w:val="cyan"/>
          <w:u w:val="single"/>
        </w:rPr>
        <w:t>contest</w:t>
      </w:r>
      <w:r w:rsidRPr="00D63028">
        <w:rPr>
          <w:u w:val="single"/>
        </w:rPr>
        <w:t xml:space="preserve"> each other’s </w:t>
      </w:r>
      <w:r w:rsidRPr="00D63028">
        <w:rPr>
          <w:highlight w:val="cyan"/>
          <w:u w:val="single"/>
        </w:rPr>
        <w:t>clients, and reach for each other’s</w:t>
      </w:r>
      <w:r w:rsidRPr="00D63028">
        <w:rPr>
          <w:u w:val="single"/>
        </w:rPr>
        <w:t xml:space="preserve"> </w:t>
      </w:r>
      <w:r w:rsidRPr="00D63028">
        <w:rPr>
          <w:b/>
          <w:iCs/>
          <w:u w:val="single"/>
          <w:bdr w:val="single" w:sz="8" w:space="0" w:color="auto"/>
        </w:rPr>
        <w:t xml:space="preserve">economic and geopolitical </w:t>
      </w:r>
      <w:r w:rsidRPr="00D63028">
        <w:rPr>
          <w:b/>
          <w:iCs/>
          <w:highlight w:val="cyan"/>
          <w:u w:val="single"/>
          <w:bdr w:val="single" w:sz="8" w:space="0" w:color="auto"/>
        </w:rPr>
        <w:t>assets</w:t>
      </w:r>
      <w:r w:rsidRPr="00D63028">
        <w:rPr>
          <w:sz w:val="16"/>
        </w:rPr>
        <w:t>.</w:t>
      </w:r>
    </w:p>
    <w:p w14:paraId="6C3EEC89" w14:textId="77777777" w:rsidR="001F514C" w:rsidRPr="00D63028" w:rsidRDefault="001F514C" w:rsidP="001F514C">
      <w:pPr>
        <w:rPr>
          <w:sz w:val="12"/>
          <w:szCs w:val="18"/>
        </w:rPr>
      </w:pPr>
      <w:r w:rsidRPr="00D63028">
        <w:rPr>
          <w:highlight w:val="cyan"/>
          <w:u w:val="single"/>
        </w:rPr>
        <w:t>China</w:t>
      </w:r>
      <w:r w:rsidRPr="00D63028">
        <w:rPr>
          <w:u w:val="single"/>
        </w:rPr>
        <w:t xml:space="preserve"> has </w:t>
      </w:r>
      <w:r w:rsidRPr="00D63028">
        <w:rPr>
          <w:highlight w:val="cyan"/>
          <w:u w:val="single"/>
        </w:rPr>
        <w:t>failed to support</w:t>
      </w:r>
      <w:r w:rsidRPr="00D63028">
        <w:rPr>
          <w:u w:val="single"/>
        </w:rPr>
        <w:t xml:space="preserve"> Russia </w:t>
      </w:r>
      <w:r w:rsidRPr="00D63028">
        <w:rPr>
          <w:highlight w:val="cyan"/>
          <w:u w:val="single"/>
        </w:rPr>
        <w:t xml:space="preserve">in matters of </w:t>
      </w:r>
      <w:r w:rsidRPr="00D63028">
        <w:rPr>
          <w:b/>
          <w:iCs/>
          <w:highlight w:val="cyan"/>
          <w:u w:val="single"/>
          <w:bdr w:val="single" w:sz="8" w:space="0" w:color="auto"/>
        </w:rPr>
        <w:t>great</w:t>
      </w:r>
      <w:r w:rsidRPr="00D63028">
        <w:rPr>
          <w:b/>
          <w:iCs/>
          <w:u w:val="single"/>
          <w:bdr w:val="single" w:sz="8" w:space="0" w:color="auto"/>
        </w:rPr>
        <w:t xml:space="preserve"> geopolitical </w:t>
      </w:r>
      <w:r w:rsidRPr="00D63028">
        <w:rPr>
          <w:b/>
          <w:iCs/>
          <w:highlight w:val="cyan"/>
          <w:u w:val="single"/>
          <w:bdr w:val="single" w:sz="8" w:space="0" w:color="auto"/>
        </w:rPr>
        <w:t>importance</w:t>
      </w:r>
      <w:r w:rsidRPr="00D63028">
        <w:rPr>
          <w:u w:val="single"/>
        </w:rPr>
        <w:t xml:space="preserve"> to Moscow. Beijing refused to recognize</w:t>
      </w:r>
      <w:r w:rsidRPr="00D63028">
        <w:rPr>
          <w:sz w:val="16"/>
        </w:rPr>
        <w:t xml:space="preserve"> the independence of </w:t>
      </w:r>
      <w:r w:rsidRPr="00D63028">
        <w:rPr>
          <w:u w:val="single"/>
        </w:rPr>
        <w:t xml:space="preserve">Abkhazia and South Ossetia after the </w:t>
      </w:r>
      <w:proofErr w:type="gramStart"/>
      <w:r w:rsidRPr="00D63028">
        <w:rPr>
          <w:u w:val="single"/>
        </w:rPr>
        <w:t>Russian-</w:t>
      </w:r>
      <w:r w:rsidRPr="00D63028">
        <w:rPr>
          <w:b/>
          <w:iCs/>
          <w:highlight w:val="cyan"/>
          <w:u w:val="single"/>
          <w:bdr w:val="single" w:sz="8" w:space="0" w:color="auto"/>
        </w:rPr>
        <w:t>Georgia</w:t>
      </w:r>
      <w:r w:rsidRPr="00D63028">
        <w:rPr>
          <w:u w:val="single"/>
        </w:rPr>
        <w:t>n</w:t>
      </w:r>
      <w:proofErr w:type="gramEnd"/>
      <w:r w:rsidRPr="00D63028">
        <w:rPr>
          <w:u w:val="single"/>
        </w:rPr>
        <w:t xml:space="preserve"> war</w:t>
      </w:r>
      <w:r w:rsidRPr="00D63028">
        <w:rPr>
          <w:sz w:val="16"/>
        </w:rPr>
        <w:t xml:space="preserve"> in 2008. </w:t>
      </w:r>
      <w:r w:rsidRPr="00D63028">
        <w:rPr>
          <w:u w:val="single"/>
        </w:rPr>
        <w:t>It abstained from</w:t>
      </w:r>
      <w:r w:rsidRPr="00D63028">
        <w:rPr>
          <w:sz w:val="16"/>
        </w:rPr>
        <w:t xml:space="preserve">, instead of voting against, </w:t>
      </w:r>
      <w:r w:rsidRPr="00D63028">
        <w:rPr>
          <w:u w:val="single"/>
        </w:rPr>
        <w:t>the UN resolution condemning Russia’s</w:t>
      </w:r>
      <w:r w:rsidRPr="00D63028">
        <w:rPr>
          <w:sz w:val="16"/>
        </w:rPr>
        <w:t xml:space="preserve"> 2014 </w:t>
      </w:r>
      <w:r w:rsidRPr="00D63028">
        <w:rPr>
          <w:u w:val="single"/>
        </w:rPr>
        <w:t xml:space="preserve">seizure of </w:t>
      </w:r>
      <w:r w:rsidRPr="00D63028">
        <w:rPr>
          <w:b/>
          <w:iCs/>
          <w:highlight w:val="cyan"/>
          <w:u w:val="single"/>
          <w:bdr w:val="single" w:sz="8" w:space="0" w:color="auto"/>
        </w:rPr>
        <w:t>Crimea</w:t>
      </w:r>
      <w:r w:rsidRPr="00D63028">
        <w:rPr>
          <w:sz w:val="12"/>
          <w:szCs w:val="18"/>
        </w:rPr>
        <w:t xml:space="preserve">. In another symbolic display that could not have pleased Moscow, President Xi Jinping chose to inaugurate the 2013 Belt and Road Initiative (BRI) in Astana, the capital of Kazakhstan. By choosing to flex Chinese power in the largest of the former Soviet Central Asian republics—the one that shares the world’s second-longest border with Russia, at 4,250 miles, and is home to the greatest proportion of ethnic Russians in Central Asia—Xi flagrantly intruded on Russia’s sphere of influence. (A year later, Putin mused about the fragility of Kazakhstan’s statehood during a </w:t>
      </w:r>
      <w:proofErr w:type="gramStart"/>
      <w:r w:rsidRPr="00D63028">
        <w:rPr>
          <w:sz w:val="12"/>
          <w:szCs w:val="18"/>
        </w:rPr>
        <w:t>question and answer</w:t>
      </w:r>
      <w:proofErr w:type="gramEnd"/>
      <w:r w:rsidRPr="00D63028">
        <w:rPr>
          <w:sz w:val="12"/>
          <w:szCs w:val="18"/>
        </w:rPr>
        <w:t xml:space="preserve"> session at Russia’s National Youth Forum.) Xi and Putin later agreed to “</w:t>
      </w:r>
      <w:proofErr w:type="spellStart"/>
      <w:r w:rsidRPr="00D63028">
        <w:rPr>
          <w:sz w:val="12"/>
          <w:szCs w:val="18"/>
        </w:rPr>
        <w:t>coordinat</w:t>
      </w:r>
      <w:proofErr w:type="spellEnd"/>
      <w:r w:rsidRPr="00D63028">
        <w:rPr>
          <w:sz w:val="12"/>
          <w:szCs w:val="18"/>
        </w:rPr>
        <w:t>[e] cooperation” between the Russia-led Eurasian Economic Union and Belt and Road. But although some of the subsequent Chinese- and Kazakh-led infrastructure projects have been completed, many Russian-led projects have stalled due to financing and negotiation problems.</w:t>
      </w:r>
    </w:p>
    <w:p w14:paraId="4505410D" w14:textId="77777777" w:rsidR="001F514C" w:rsidRPr="00D63028" w:rsidRDefault="001F514C" w:rsidP="001F514C">
      <w:pPr>
        <w:rPr>
          <w:sz w:val="6"/>
          <w:szCs w:val="12"/>
        </w:rPr>
      </w:pPr>
      <w:r w:rsidRPr="00D63028">
        <w:rPr>
          <w:sz w:val="6"/>
          <w:szCs w:val="12"/>
        </w:rPr>
        <w:t xml:space="preserve">For its part, Russia periodically flirts with China’s foe, Japan, by dangling the return of the four Kuril Islands, which the Soviet Union seized from Japan at the end of World War </w:t>
      </w:r>
      <w:proofErr w:type="gramStart"/>
      <w:r w:rsidRPr="00D63028">
        <w:rPr>
          <w:sz w:val="6"/>
          <w:szCs w:val="12"/>
        </w:rPr>
        <w:t>II</w:t>
      </w:r>
      <w:proofErr w:type="gramEnd"/>
      <w:r w:rsidRPr="00D63028">
        <w:rPr>
          <w:sz w:val="6"/>
          <w:szCs w:val="12"/>
        </w:rPr>
        <w:t xml:space="preserve"> and which remain the main obstacle to a peace treaty between Moscow and Tokyo. In the latest round of that game, during Prime Minister Shinzo Abe’s visit this past January to Moscow, Putin, yet again, held out the possibility of normalizing relations by giving Japan back at least two of the islands, a gesture that Beijing likely resented, even though it did not lead to a breakthrough. Russia also exposed tensions with China within the Shanghai Cooperation Organization—an international body founded by Moscow and Beijing to promote economic and security cooperation among its members—when it invited another Chinese rival, India, to join the group. China tied the score by inviting India’s archrival (and the largest customer for Chinese weapons), Pakistan, to join.</w:t>
      </w:r>
    </w:p>
    <w:p w14:paraId="759D5E2B" w14:textId="77777777" w:rsidR="001F514C" w:rsidRPr="00D63028" w:rsidRDefault="001F514C" w:rsidP="001F514C">
      <w:pPr>
        <w:rPr>
          <w:sz w:val="6"/>
          <w:szCs w:val="12"/>
        </w:rPr>
      </w:pPr>
      <w:proofErr w:type="gramStart"/>
      <w:r w:rsidRPr="00D63028">
        <w:rPr>
          <w:sz w:val="6"/>
          <w:szCs w:val="12"/>
        </w:rPr>
        <w:t>Chinese-Russian</w:t>
      </w:r>
      <w:proofErr w:type="gramEnd"/>
      <w:r w:rsidRPr="00D63028">
        <w:rPr>
          <w:sz w:val="6"/>
          <w:szCs w:val="12"/>
        </w:rPr>
        <w:t xml:space="preserve"> military cooperation </w:t>
      </w:r>
      <w:proofErr w:type="gramStart"/>
      <w:r w:rsidRPr="00D63028">
        <w:rPr>
          <w:sz w:val="6"/>
          <w:szCs w:val="12"/>
        </w:rPr>
        <w:t>in particular is</w:t>
      </w:r>
      <w:proofErr w:type="gramEnd"/>
      <w:r w:rsidRPr="00D63028">
        <w:rPr>
          <w:sz w:val="6"/>
          <w:szCs w:val="12"/>
        </w:rPr>
        <w:t xml:space="preserve"> often held up as evidence of a growing closeness. Much has been made of the fact that Russia has sold China the latest version of its most advanced antiaircraft S-400 missile defense system. But India, Qatar, Saudi Arabia, and Turkey are next in line for the same equipment. And although China was the first to buy Russia’s most advanced Su-35 jet fighter, it will not be the last. Indonesia has contracted for 11 jets, Egypt has purchased dozens more, and India has reportedly considered buying 114 jets. Overall, from 2013 to 2017, India was a far likelier destination for Russian defense hardware than China, with 35 percent of Russian arms exports going to New Delhi, compared with 12 percent to Beijing.</w:t>
      </w:r>
    </w:p>
    <w:p w14:paraId="31329EA5" w14:textId="77777777" w:rsidR="001F514C" w:rsidRPr="00D63028" w:rsidRDefault="001F514C" w:rsidP="001F514C">
      <w:pPr>
        <w:rPr>
          <w:sz w:val="6"/>
          <w:szCs w:val="12"/>
        </w:rPr>
      </w:pPr>
      <w:r w:rsidRPr="00D63028">
        <w:rPr>
          <w:sz w:val="6"/>
          <w:szCs w:val="12"/>
        </w:rPr>
        <w:t xml:space="preserve">Last year’s first joint </w:t>
      </w:r>
      <w:proofErr w:type="gramStart"/>
      <w:r w:rsidRPr="00D63028">
        <w:rPr>
          <w:sz w:val="6"/>
          <w:szCs w:val="12"/>
        </w:rPr>
        <w:t>Russian-Chinese</w:t>
      </w:r>
      <w:proofErr w:type="gramEnd"/>
      <w:r w:rsidRPr="00D63028">
        <w:rPr>
          <w:sz w:val="6"/>
          <w:szCs w:val="12"/>
        </w:rPr>
        <w:t xml:space="preserve"> land exercise, Vostok-2018, pointed to an imbalance in military cooperation not unlike the one in the two countries’ bilateral trade. Russia fielded between 75,000 and 100,000 soldiers and 1,000 aircraft; China contributed just 3,200 soldiers and six planes. Mathieu </w:t>
      </w:r>
      <w:proofErr w:type="spellStart"/>
      <w:r w:rsidRPr="00D63028">
        <w:rPr>
          <w:sz w:val="6"/>
          <w:szCs w:val="12"/>
        </w:rPr>
        <w:t>Boulègue</w:t>
      </w:r>
      <w:proofErr w:type="spellEnd"/>
      <w:r w:rsidRPr="00D63028">
        <w:rPr>
          <w:sz w:val="6"/>
          <w:szCs w:val="12"/>
        </w:rPr>
        <w:t xml:space="preserve"> of Chatham House argued that China was invited to participate not so much to bolster an alliance as to allay any Chinese concerns about the demonstration of force so close to its borders.</w:t>
      </w:r>
    </w:p>
    <w:p w14:paraId="7DFCDFB4" w14:textId="77777777" w:rsidR="001F514C" w:rsidRPr="00D63028" w:rsidRDefault="001F514C" w:rsidP="001F514C">
      <w:pPr>
        <w:rPr>
          <w:sz w:val="6"/>
          <w:szCs w:val="12"/>
        </w:rPr>
      </w:pPr>
      <w:r w:rsidRPr="00D63028">
        <w:rPr>
          <w:sz w:val="6"/>
          <w:szCs w:val="12"/>
        </w:rPr>
        <w:t>Indeed, the need for strengthening mutual trust between the putative allies was evident three years before Vostok-2018, during the Kremlin’s search for Internet policing technology. Following a series of high-level internal consultations, the Kremlin decided to buy data storage and servers from the telecom giant Huawei. Then, suddenly, the deal was off. The security services became so alarmed by the likelihood of Chinese espionage that they dared to challenge the Kremlin’s decision—and, even more surprisingly, managed to reverse it.</w:t>
      </w:r>
    </w:p>
    <w:p w14:paraId="691EEC55" w14:textId="77777777" w:rsidR="001F514C" w:rsidRPr="00D63028" w:rsidRDefault="001F514C" w:rsidP="001F514C">
      <w:pPr>
        <w:rPr>
          <w:sz w:val="6"/>
          <w:szCs w:val="12"/>
        </w:rPr>
      </w:pPr>
      <w:r w:rsidRPr="00D63028">
        <w:rPr>
          <w:sz w:val="6"/>
          <w:szCs w:val="12"/>
        </w:rPr>
        <w:t>THE PUTIN-XI BROMANCE</w:t>
      </w:r>
    </w:p>
    <w:p w14:paraId="625D611A" w14:textId="77777777" w:rsidR="001F514C" w:rsidRPr="00D63028" w:rsidRDefault="001F514C" w:rsidP="001F514C">
      <w:pPr>
        <w:rPr>
          <w:sz w:val="6"/>
          <w:szCs w:val="12"/>
        </w:rPr>
      </w:pPr>
      <w:r w:rsidRPr="00D63028">
        <w:rPr>
          <w:sz w:val="6"/>
          <w:szCs w:val="12"/>
        </w:rPr>
        <w:t xml:space="preserve">In the end, the most promising portent of an alliance might be the personal relationship between the rulers of the two countries. The Putin-Xi bonhomie extends beyond surface pleasantries. They have met more than 25 times, far more frequently than </w:t>
      </w:r>
      <w:proofErr w:type="gramStart"/>
      <w:r w:rsidRPr="00D63028">
        <w:rPr>
          <w:sz w:val="6"/>
          <w:szCs w:val="12"/>
        </w:rPr>
        <w:t>either has</w:t>
      </w:r>
      <w:proofErr w:type="gramEnd"/>
      <w:r w:rsidRPr="00D63028">
        <w:rPr>
          <w:sz w:val="6"/>
          <w:szCs w:val="12"/>
        </w:rPr>
        <w:t xml:space="preserve"> with any other head of state. Xi recently called Putin his “best friend,” and his first visit as president was to Moscow. Putin has extolled his relations with Xi as the finest personal rapport he has with a foreign leader and fondly recalled celebrating his sixty-first birthday with Xi, over slices of sausage and shots of vodka, during the Asian-Pacific Economic Cooperation summit in Bali in 2013. Xi presented Putin with China’s very first Order of Friendship, designed to reward foreigners who contributed “personally to the PRC’s cooperation with the world community.” Putin hung a gold chain of the Order of St. Andrew, Russia’s highest civilian award, on Xi’s neck.</w:t>
      </w:r>
    </w:p>
    <w:p w14:paraId="336315B0" w14:textId="77777777" w:rsidR="001F514C" w:rsidRPr="00D63028" w:rsidRDefault="001F514C" w:rsidP="001F514C">
      <w:pPr>
        <w:rPr>
          <w:sz w:val="6"/>
          <w:szCs w:val="12"/>
        </w:rPr>
      </w:pPr>
      <w:r w:rsidRPr="00D63028">
        <w:rPr>
          <w:sz w:val="6"/>
          <w:szCs w:val="12"/>
        </w:rPr>
        <w:t>Sustained mutual affinities between the leaders of great powers almost always reflect not only overlap in geopolitical objectives but regime similarities. Both Putin and Xi preside over versions of state capitalism. Putin’s attraction to Xi is not hard to fathom: the Chinese leader is a fellow authoritarian who controls an enormous economy, which even in today’s downturn posts rates of growth of which Russia can only dream of. And China does this even while importing huge quantities of oil and gas.</w:t>
      </w:r>
    </w:p>
    <w:p w14:paraId="7B43C259" w14:textId="77777777" w:rsidR="001F514C" w:rsidRPr="00D63028" w:rsidRDefault="001F514C" w:rsidP="001F514C">
      <w:pPr>
        <w:rPr>
          <w:sz w:val="6"/>
          <w:szCs w:val="12"/>
        </w:rPr>
      </w:pPr>
      <w:r w:rsidRPr="00D63028">
        <w:rPr>
          <w:sz w:val="6"/>
          <w:szCs w:val="12"/>
        </w:rPr>
        <w:t xml:space="preserve">Xi’s alleged respect for Putin likely stems from the Russian president’s deft defusing of several potentially explosive domestic political problems </w:t>
      </w:r>
      <w:proofErr w:type="gramStart"/>
      <w:r w:rsidRPr="00D63028">
        <w:rPr>
          <w:sz w:val="6"/>
          <w:szCs w:val="12"/>
        </w:rPr>
        <w:t>similar to</w:t>
      </w:r>
      <w:proofErr w:type="gramEnd"/>
      <w:r w:rsidRPr="00D63028">
        <w:rPr>
          <w:sz w:val="6"/>
          <w:szCs w:val="12"/>
        </w:rPr>
        <w:t xml:space="preserve"> ones Xi himself has faced. After taking office, Putin recentralized power within the Russian state, taming the oligarchs and wiping out the political strongholds of elected governors and presidents. Then, early in Putin’s third term in 2012, as he faced bleak economic prospects and rapidly declining approval ratings, he rejected the liberalizing reforms that his minister of finance suggested. Instead, Putin began to shift the foundation of his regime’s legitimacy from economic progress and income growth to the Kremlin as a defender of Russia against U.S. aggression and restorer of its past glory as a global superpower—a formula that the leading Russian political sociologist Igor </w:t>
      </w:r>
      <w:proofErr w:type="spellStart"/>
      <w:r w:rsidRPr="00D63028">
        <w:rPr>
          <w:sz w:val="6"/>
          <w:szCs w:val="12"/>
        </w:rPr>
        <w:t>Klyamkin</w:t>
      </w:r>
      <w:proofErr w:type="spellEnd"/>
      <w:r w:rsidRPr="00D63028">
        <w:rPr>
          <w:sz w:val="6"/>
          <w:szCs w:val="12"/>
        </w:rPr>
        <w:t xml:space="preserve"> has labeled “militarized patriotism.”</w:t>
      </w:r>
    </w:p>
    <w:p w14:paraId="7183C01F" w14:textId="77777777" w:rsidR="001F514C" w:rsidRPr="00D63028" w:rsidRDefault="001F514C" w:rsidP="001F514C">
      <w:pPr>
        <w:rPr>
          <w:sz w:val="6"/>
          <w:szCs w:val="12"/>
        </w:rPr>
      </w:pPr>
      <w:r w:rsidRPr="00D63028">
        <w:rPr>
          <w:sz w:val="6"/>
          <w:szCs w:val="12"/>
        </w:rPr>
        <w:t>Concomitantly, Putin cracked down on public displays of dissent, called for the “patriotic upbringing of the youth,” and further intimidated civil society by signing a law designating many NGOs as “foreign agents,” rendering them social pariahs subject to harassment by the security and tax authorities. He made the Orthodox Church the guardian of national mores, and he personally guided the politicization of history textbooks, which began to whitewash the Soviet experience and rehabilitate Stalin.</w:t>
      </w:r>
    </w:p>
    <w:p w14:paraId="666E65C3" w14:textId="77777777" w:rsidR="001F514C" w:rsidRPr="00D63028" w:rsidRDefault="001F514C" w:rsidP="001F514C">
      <w:pPr>
        <w:rPr>
          <w:sz w:val="6"/>
          <w:szCs w:val="12"/>
        </w:rPr>
      </w:pPr>
      <w:r w:rsidRPr="00D63028">
        <w:rPr>
          <w:sz w:val="6"/>
          <w:szCs w:val="12"/>
        </w:rPr>
        <w:t>On the road to his own chairmanship—and presidency for life—Xi has reprised Putin’s choices, in spirit if not always letter. He concentrated policymaking in the office of the party chairman, broke the baronies of regional party secretaries, and instigated a widespread “anti-corruption” campaign aimed at eliminating, or intimidating, potential critics and rivals. He abolished the de facto term limits for top party and government positions and tightened controls over media and book publishing.</w:t>
      </w:r>
    </w:p>
    <w:p w14:paraId="3442D776" w14:textId="77777777" w:rsidR="001F514C" w:rsidRPr="00D63028" w:rsidRDefault="001F514C" w:rsidP="001F514C">
      <w:pPr>
        <w:rPr>
          <w:sz w:val="6"/>
          <w:szCs w:val="12"/>
        </w:rPr>
      </w:pPr>
      <w:r w:rsidRPr="00D63028">
        <w:rPr>
          <w:sz w:val="6"/>
          <w:szCs w:val="12"/>
        </w:rPr>
        <w:t>As Chinese growth rates began to decline, Xi, like his “best friend,” spurned pro-market reforms and instead opted for his own version of Putin’s militarized patriotism: the reassertion of the Communist Party’s supremacy, the merger of “core socialist values” with “traditions of Chinese culture,” and a war on “spiritual pollution” that has led to heightened repression in Tibet and Xinjiang.</w:t>
      </w:r>
    </w:p>
    <w:p w14:paraId="035099BF" w14:textId="77777777" w:rsidR="001F514C" w:rsidRPr="00D63028" w:rsidRDefault="001F514C" w:rsidP="001F514C">
      <w:pPr>
        <w:rPr>
          <w:sz w:val="6"/>
          <w:szCs w:val="12"/>
        </w:rPr>
      </w:pPr>
      <w:r w:rsidRPr="00D63028">
        <w:rPr>
          <w:sz w:val="6"/>
          <w:szCs w:val="12"/>
        </w:rPr>
        <w:t>Similarly, “national rejuvenation” and the pursuit of the “Chinese dream” became central to the regime’s foreign policy discourse. In Xi’s words, China was facing “the most complicated … external factors in [its] history.” Admiral Sun Jianguo, a deputy chief of the General Staff of the People’s Liberation Army, described these factors as “invasion, subversion,” “undermining … stability,” and “interrupting socialist development.” Much as Putin had done, Xi transformed his country’s foreign policy from assertive to aggressively expansionist. The Chinese leader has militarized territorial disputes in the South and East China Seas and fortified Chinese-constructed artificial island chains with missile batteries and aircraft bases.</w:t>
      </w:r>
    </w:p>
    <w:p w14:paraId="4626D9A0" w14:textId="77777777" w:rsidR="001F514C" w:rsidRPr="00D63028" w:rsidRDefault="001F514C" w:rsidP="001F514C">
      <w:pPr>
        <w:rPr>
          <w:sz w:val="12"/>
          <w:szCs w:val="18"/>
        </w:rPr>
      </w:pPr>
      <w:r w:rsidRPr="00D63028">
        <w:rPr>
          <w:sz w:val="12"/>
          <w:szCs w:val="18"/>
        </w:rPr>
        <w:t>STILL PREMATURE</w:t>
      </w:r>
    </w:p>
    <w:p w14:paraId="5B77B388" w14:textId="77777777" w:rsidR="001F514C" w:rsidRPr="00D63028" w:rsidRDefault="001F514C" w:rsidP="001F514C">
      <w:pPr>
        <w:rPr>
          <w:sz w:val="16"/>
        </w:rPr>
      </w:pPr>
      <w:r w:rsidRPr="00D63028">
        <w:rPr>
          <w:u w:val="single"/>
        </w:rPr>
        <w:t>Putin’s and Xi’s kinship</w:t>
      </w:r>
      <w:r w:rsidRPr="00D63028">
        <w:rPr>
          <w:sz w:val="16"/>
        </w:rPr>
        <w:t xml:space="preserve"> is real and formidable, but </w:t>
      </w:r>
      <w:r w:rsidRPr="00D63028">
        <w:rPr>
          <w:u w:val="single"/>
        </w:rPr>
        <w:t xml:space="preserve">even it may not be enough to overcome the </w:t>
      </w:r>
      <w:r w:rsidRPr="00D63028">
        <w:rPr>
          <w:b/>
          <w:iCs/>
          <w:u w:val="single"/>
          <w:bdr w:val="single" w:sz="8" w:space="0" w:color="auto"/>
        </w:rPr>
        <w:t>obstacles</w:t>
      </w:r>
      <w:r w:rsidRPr="00D63028">
        <w:rPr>
          <w:u w:val="single"/>
        </w:rPr>
        <w:t xml:space="preserve"> to a genuine alliance. One such obstacle is</w:t>
      </w:r>
      <w:r w:rsidRPr="00D63028">
        <w:rPr>
          <w:sz w:val="16"/>
        </w:rPr>
        <w:t xml:space="preserve"> aptly described by a Russian expression, “</w:t>
      </w:r>
      <w:proofErr w:type="spellStart"/>
      <w:r w:rsidRPr="00D63028">
        <w:rPr>
          <w:sz w:val="16"/>
        </w:rPr>
        <w:t>istoriya</w:t>
      </w:r>
      <w:proofErr w:type="spellEnd"/>
      <w:r w:rsidRPr="00D63028">
        <w:rPr>
          <w:sz w:val="16"/>
        </w:rPr>
        <w:t xml:space="preserve"> s </w:t>
      </w:r>
      <w:proofErr w:type="spellStart"/>
      <w:r w:rsidRPr="00D63028">
        <w:rPr>
          <w:sz w:val="16"/>
        </w:rPr>
        <w:t>geografiey</w:t>
      </w:r>
      <w:proofErr w:type="spellEnd"/>
      <w:r w:rsidRPr="00D63028">
        <w:rPr>
          <w:sz w:val="16"/>
        </w:rPr>
        <w:t xml:space="preserve">.” Literally </w:t>
      </w:r>
      <w:r w:rsidRPr="00D63028">
        <w:rPr>
          <w:u w:val="single"/>
        </w:rPr>
        <w:t xml:space="preserve">“a </w:t>
      </w:r>
      <w:r w:rsidRPr="00D63028">
        <w:rPr>
          <w:b/>
          <w:iCs/>
          <w:u w:val="single"/>
          <w:bdr w:val="single" w:sz="8" w:space="0" w:color="auto"/>
        </w:rPr>
        <w:t>history with geography</w:t>
      </w:r>
      <w:r w:rsidRPr="00D63028">
        <w:rPr>
          <w:u w:val="single"/>
        </w:rPr>
        <w:t>,”</w:t>
      </w:r>
      <w:r w:rsidRPr="00D63028">
        <w:rPr>
          <w:sz w:val="16"/>
        </w:rPr>
        <w:t xml:space="preserve"> the collocation refers to a seemingly straightforward matter suddenly turned into something involved and complicated. </w:t>
      </w:r>
      <w:r w:rsidRPr="00D63028">
        <w:rPr>
          <w:b/>
          <w:iCs/>
          <w:highlight w:val="cyan"/>
          <w:u w:val="single"/>
          <w:bdr w:val="single" w:sz="8" w:space="0" w:color="auto"/>
        </w:rPr>
        <w:t>History</w:t>
      </w:r>
      <w:r w:rsidRPr="00D63028">
        <w:rPr>
          <w:highlight w:val="cyan"/>
          <w:u w:val="single"/>
        </w:rPr>
        <w:t xml:space="preserve"> and </w:t>
      </w:r>
      <w:r w:rsidRPr="00D63028">
        <w:rPr>
          <w:b/>
          <w:iCs/>
          <w:u w:val="single"/>
          <w:bdr w:val="single" w:sz="8" w:space="0" w:color="auto"/>
        </w:rPr>
        <w:t>geography</w:t>
      </w:r>
      <w:r w:rsidRPr="00D63028">
        <w:rPr>
          <w:u w:val="single"/>
        </w:rPr>
        <w:t xml:space="preserve"> militate against an entente cordiale between the two Eurasian giants. Authoritarian states </w:t>
      </w:r>
      <w:r w:rsidRPr="00D63028">
        <w:rPr>
          <w:highlight w:val="cyan"/>
          <w:u w:val="single"/>
        </w:rPr>
        <w:t xml:space="preserve">sharing </w:t>
      </w:r>
      <w:r w:rsidRPr="00D63028">
        <w:rPr>
          <w:b/>
          <w:iCs/>
          <w:highlight w:val="cyan"/>
          <w:u w:val="single"/>
          <w:bdr w:val="single" w:sz="8" w:space="0" w:color="auto"/>
        </w:rPr>
        <w:t xml:space="preserve">a 2,600-mile </w:t>
      </w:r>
      <w:r w:rsidRPr="00D63028">
        <w:rPr>
          <w:b/>
          <w:iCs/>
          <w:highlight w:val="cyan"/>
          <w:u w:val="single"/>
          <w:bdr w:val="single" w:sz="8" w:space="0" w:color="auto"/>
        </w:rPr>
        <w:lastRenderedPageBreak/>
        <w:t>border</w:t>
      </w:r>
      <w:r w:rsidRPr="00D63028">
        <w:rPr>
          <w:sz w:val="16"/>
        </w:rPr>
        <w:t xml:space="preserve">, with much of that boundary first imposed by imperial Russia on a weaker neighbor, </w:t>
      </w:r>
      <w:r w:rsidRPr="00D63028">
        <w:rPr>
          <w:highlight w:val="cyan"/>
          <w:u w:val="single"/>
        </w:rPr>
        <w:t xml:space="preserve">are </w:t>
      </w:r>
      <w:r w:rsidRPr="00D63028">
        <w:rPr>
          <w:b/>
          <w:iCs/>
          <w:highlight w:val="cyan"/>
          <w:u w:val="single"/>
          <w:bdr w:val="single" w:sz="8" w:space="0" w:color="auto"/>
        </w:rPr>
        <w:t>hardly ideal</w:t>
      </w:r>
      <w:r w:rsidRPr="00D63028">
        <w:rPr>
          <w:u w:val="single"/>
        </w:rPr>
        <w:t xml:space="preserve">ly set up </w:t>
      </w:r>
      <w:r w:rsidRPr="00D63028">
        <w:rPr>
          <w:highlight w:val="cyan"/>
          <w:u w:val="single"/>
        </w:rPr>
        <w:t>to build</w:t>
      </w:r>
      <w:r w:rsidRPr="00D63028">
        <w:rPr>
          <w:u w:val="single"/>
        </w:rPr>
        <w:t xml:space="preserve"> mutual </w:t>
      </w:r>
      <w:r w:rsidRPr="00D63028">
        <w:rPr>
          <w:highlight w:val="cyan"/>
          <w:u w:val="single"/>
        </w:rPr>
        <w:t>trust</w:t>
      </w:r>
      <w:r w:rsidRPr="00D63028">
        <w:rPr>
          <w:sz w:val="16"/>
        </w:rPr>
        <w:t>.</w:t>
      </w:r>
    </w:p>
    <w:p w14:paraId="1A2F422C" w14:textId="77777777" w:rsidR="001F514C" w:rsidRPr="00D63028" w:rsidRDefault="001F514C" w:rsidP="001F514C">
      <w:pPr>
        <w:rPr>
          <w:sz w:val="16"/>
        </w:rPr>
      </w:pPr>
      <w:r w:rsidRPr="00D63028">
        <w:rPr>
          <w:u w:val="single"/>
        </w:rPr>
        <w:t xml:space="preserve">Reinforcing that barrier are </w:t>
      </w:r>
      <w:r w:rsidRPr="00D63028">
        <w:rPr>
          <w:b/>
          <w:iCs/>
          <w:u w:val="single"/>
          <w:bdr w:val="single" w:sz="8" w:space="0" w:color="auto"/>
        </w:rPr>
        <w:t xml:space="preserve">very significant </w:t>
      </w:r>
      <w:r w:rsidRPr="00D63028">
        <w:rPr>
          <w:b/>
          <w:iCs/>
          <w:highlight w:val="cyan"/>
          <w:u w:val="single"/>
          <w:bdr w:val="single" w:sz="8" w:space="0" w:color="auto"/>
        </w:rPr>
        <w:t>structural differences</w:t>
      </w:r>
      <w:r w:rsidRPr="00D63028">
        <w:rPr>
          <w:highlight w:val="cyan"/>
          <w:u w:val="single"/>
        </w:rPr>
        <w:t xml:space="preserve"> </w:t>
      </w:r>
      <w:r w:rsidRPr="00D63028">
        <w:rPr>
          <w:u w:val="single"/>
        </w:rPr>
        <w:t xml:space="preserve">between the two countries’ </w:t>
      </w:r>
      <w:r w:rsidRPr="00D63028">
        <w:rPr>
          <w:b/>
          <w:iCs/>
          <w:u w:val="single"/>
          <w:bdr w:val="single" w:sz="8" w:space="0" w:color="auto"/>
        </w:rPr>
        <w:t>economies</w:t>
      </w:r>
      <w:r w:rsidRPr="00D63028">
        <w:rPr>
          <w:u w:val="single"/>
        </w:rPr>
        <w:t xml:space="preserve">, which </w:t>
      </w:r>
      <w:r w:rsidRPr="00D63028">
        <w:rPr>
          <w:highlight w:val="cyan"/>
          <w:u w:val="single"/>
        </w:rPr>
        <w:t>result in</w:t>
      </w:r>
      <w:r w:rsidRPr="00D63028">
        <w:rPr>
          <w:u w:val="single"/>
        </w:rPr>
        <w:t xml:space="preserve"> their holding </w:t>
      </w:r>
      <w:r w:rsidRPr="00D63028">
        <w:rPr>
          <w:b/>
          <w:iCs/>
          <w:highlight w:val="cyan"/>
          <w:u w:val="single"/>
          <w:bdr w:val="single" w:sz="8" w:space="0" w:color="auto"/>
        </w:rPr>
        <w:t>divergent stakes</w:t>
      </w:r>
      <w:r w:rsidRPr="00D63028">
        <w:rPr>
          <w:u w:val="single"/>
        </w:rPr>
        <w:t xml:space="preserve"> in the present world economic order. Confined largely to</w:t>
      </w:r>
      <w:r w:rsidRPr="00D63028">
        <w:rPr>
          <w:sz w:val="16"/>
        </w:rPr>
        <w:t xml:space="preserve"> exporting </w:t>
      </w:r>
      <w:r w:rsidRPr="00D63028">
        <w:rPr>
          <w:u w:val="single"/>
        </w:rPr>
        <w:t xml:space="preserve">oil and gas, </w:t>
      </w:r>
      <w:r w:rsidRPr="00D63028">
        <w:rPr>
          <w:highlight w:val="cyan"/>
          <w:u w:val="single"/>
        </w:rPr>
        <w:t>Russia’s integration</w:t>
      </w:r>
      <w:r w:rsidRPr="00D63028">
        <w:rPr>
          <w:sz w:val="16"/>
        </w:rPr>
        <w:t xml:space="preserve"> in the world economy </w:t>
      </w:r>
      <w:r w:rsidRPr="00D63028">
        <w:rPr>
          <w:highlight w:val="cyan"/>
          <w:u w:val="single"/>
        </w:rPr>
        <w:t>is</w:t>
      </w:r>
      <w:r w:rsidRPr="00D63028">
        <w:rPr>
          <w:sz w:val="16"/>
        </w:rPr>
        <w:t xml:space="preserve"> at once quite </w:t>
      </w:r>
      <w:r w:rsidRPr="00D63028">
        <w:rPr>
          <w:u w:val="single"/>
        </w:rPr>
        <w:t xml:space="preserve">secure and quite </w:t>
      </w:r>
      <w:r w:rsidRPr="00D63028">
        <w:rPr>
          <w:highlight w:val="cyan"/>
          <w:u w:val="single"/>
        </w:rPr>
        <w:t>limited</w:t>
      </w:r>
      <w:r w:rsidRPr="00D63028">
        <w:rPr>
          <w:sz w:val="16"/>
        </w:rPr>
        <w:t>. Moscow can afford to rock the boat and to seek from Beijing a pointedly anti-Western, active, and committed military-political partnership.</w:t>
      </w:r>
    </w:p>
    <w:p w14:paraId="220A5CB1" w14:textId="77777777" w:rsidR="001F514C" w:rsidRPr="00D63028" w:rsidRDefault="001F514C" w:rsidP="001F514C">
      <w:pPr>
        <w:rPr>
          <w:sz w:val="16"/>
        </w:rPr>
      </w:pPr>
      <w:r w:rsidRPr="00D63028">
        <w:rPr>
          <w:u w:val="single"/>
        </w:rPr>
        <w:t>China’s economy</w:t>
      </w:r>
      <w:r w:rsidRPr="00D63028">
        <w:rPr>
          <w:sz w:val="16"/>
        </w:rPr>
        <w:t xml:space="preserve">, on the other hand, </w:t>
      </w:r>
      <w:r w:rsidRPr="00D63028">
        <w:rPr>
          <w:u w:val="single"/>
        </w:rPr>
        <w:t>is the world’s second largest</w:t>
      </w:r>
      <w:r w:rsidRPr="00D63028">
        <w:rPr>
          <w:sz w:val="16"/>
        </w:rPr>
        <w:t xml:space="preserve">—more than seven times the size of Russia’s—with exports that include advanced communication technologies, cell phones, computers, and cars. The country’s </w:t>
      </w:r>
      <w:r w:rsidRPr="00D63028">
        <w:rPr>
          <w:u w:val="single"/>
        </w:rPr>
        <w:t xml:space="preserve">trade with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 xml:space="preserve">and the </w:t>
      </w:r>
      <w:r w:rsidRPr="00D63028">
        <w:rPr>
          <w:b/>
          <w:iCs/>
          <w:u w:val="single"/>
          <w:bdr w:val="single" w:sz="8" w:space="0" w:color="auto"/>
        </w:rPr>
        <w:t>E</w:t>
      </w:r>
      <w:r w:rsidRPr="00D63028">
        <w:rPr>
          <w:sz w:val="16"/>
        </w:rPr>
        <w:t xml:space="preserve">uropean </w:t>
      </w:r>
      <w:r w:rsidRPr="00D63028">
        <w:rPr>
          <w:b/>
          <w:iCs/>
          <w:u w:val="single"/>
          <w:bdr w:val="single" w:sz="8" w:space="0" w:color="auto"/>
        </w:rPr>
        <w:t>U</w:t>
      </w:r>
      <w:r w:rsidRPr="00D63028">
        <w:rPr>
          <w:sz w:val="16"/>
        </w:rPr>
        <w:t xml:space="preserve">nion </w:t>
      </w:r>
      <w:r w:rsidRPr="00D63028">
        <w:rPr>
          <w:u w:val="single"/>
        </w:rPr>
        <w:t>comes to</w:t>
      </w:r>
      <w:r w:rsidRPr="00D63028">
        <w:rPr>
          <w:sz w:val="16"/>
        </w:rPr>
        <w:t xml:space="preserve"> at least five </w:t>
      </w:r>
      <w:r w:rsidRPr="00D63028">
        <w:rPr>
          <w:u w:val="single"/>
        </w:rPr>
        <w:t>times the value of its Russian account. Because of</w:t>
      </w:r>
      <w:r w:rsidRPr="00D63028">
        <w:rPr>
          <w:sz w:val="16"/>
        </w:rPr>
        <w:t xml:space="preserve"> its </w:t>
      </w:r>
      <w:r w:rsidRPr="00D63028">
        <w:rPr>
          <w:u w:val="single"/>
        </w:rPr>
        <w:t>greater interdependence</w:t>
      </w:r>
      <w:r w:rsidRPr="00D63028">
        <w:rPr>
          <w:sz w:val="16"/>
        </w:rPr>
        <w:t xml:space="preserve"> with other leading world economies, </w:t>
      </w:r>
      <w:r w:rsidRPr="00D63028">
        <w:rPr>
          <w:highlight w:val="cyan"/>
          <w:u w:val="single"/>
        </w:rPr>
        <w:t>China’s</w:t>
      </w:r>
      <w:r w:rsidRPr="00D63028">
        <w:rPr>
          <w:u w:val="single"/>
        </w:rPr>
        <w:t xml:space="preserve"> system is</w:t>
      </w:r>
      <w:r w:rsidRPr="00D63028">
        <w:rPr>
          <w:sz w:val="16"/>
        </w:rPr>
        <w:t xml:space="preserve"> also </w:t>
      </w:r>
      <w:r w:rsidRPr="00D63028">
        <w:rPr>
          <w:b/>
          <w:iCs/>
          <w:u w:val="single"/>
          <w:bdr w:val="single" w:sz="8" w:space="0" w:color="auto"/>
        </w:rPr>
        <w:t xml:space="preserve">far </w:t>
      </w:r>
      <w:r w:rsidRPr="00D63028">
        <w:rPr>
          <w:b/>
          <w:iCs/>
          <w:highlight w:val="cyan"/>
          <w:u w:val="single"/>
          <w:bdr w:val="single" w:sz="8" w:space="0" w:color="auto"/>
        </w:rPr>
        <w:t>more vulnerable</w:t>
      </w:r>
      <w:r w:rsidRPr="00D63028">
        <w:rPr>
          <w:u w:val="single"/>
        </w:rPr>
        <w:t xml:space="preserve"> to</w:t>
      </w:r>
      <w:r w:rsidRPr="00D63028">
        <w:rPr>
          <w:sz w:val="16"/>
        </w:rPr>
        <w:t xml:space="preserve"> geopolitical </w:t>
      </w:r>
      <w:r w:rsidRPr="00D63028">
        <w:rPr>
          <w:u w:val="single"/>
        </w:rPr>
        <w:t>disruptions</w:t>
      </w:r>
      <w:r w:rsidRPr="00D63028">
        <w:rPr>
          <w:sz w:val="16"/>
        </w:rPr>
        <w:t xml:space="preserve"> than Russia’s. And as a greater beneficiary of the liberal international economic order than Russia, </w:t>
      </w:r>
      <w:r w:rsidRPr="00D63028">
        <w:rPr>
          <w:u w:val="single"/>
        </w:rPr>
        <w:t>China is warier of antagonizing</w:t>
      </w:r>
      <w:r w:rsidRPr="00D63028">
        <w:rPr>
          <w:sz w:val="16"/>
        </w:rPr>
        <w:t xml:space="preserve"> that order’s ultimate guarantor, </w:t>
      </w:r>
      <w:r w:rsidRPr="00D63028">
        <w:rPr>
          <w:u w:val="single"/>
        </w:rPr>
        <w:t xml:space="preserve">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Skillfully promoted optics notwithstanding, </w:t>
      </w:r>
      <w:r w:rsidRPr="00D63028">
        <w:rPr>
          <w:b/>
          <w:iCs/>
          <w:highlight w:val="cyan"/>
          <w:u w:val="single"/>
          <w:bdr w:val="single" w:sz="8" w:space="0" w:color="auto"/>
        </w:rPr>
        <w:t>China is not likely to follow</w:t>
      </w:r>
      <w:r w:rsidRPr="00D63028">
        <w:rPr>
          <w:b/>
          <w:iCs/>
          <w:u w:val="single"/>
          <w:bdr w:val="single" w:sz="8" w:space="0" w:color="auto"/>
        </w:rPr>
        <w:t xml:space="preserve"> Russia into </w:t>
      </w:r>
      <w:r w:rsidRPr="00D63028">
        <w:rPr>
          <w:b/>
          <w:iCs/>
          <w:highlight w:val="cyan"/>
          <w:u w:val="single"/>
          <w:bdr w:val="single" w:sz="8" w:space="0" w:color="auto"/>
        </w:rPr>
        <w:t>an anti-Western</w:t>
      </w:r>
      <w:r w:rsidRPr="00D63028">
        <w:rPr>
          <w:b/>
          <w:iCs/>
          <w:u w:val="single"/>
          <w:bdr w:val="single" w:sz="8" w:space="0" w:color="auto"/>
        </w:rPr>
        <w:t xml:space="preserve"> geopolitical </w:t>
      </w:r>
      <w:r w:rsidRPr="00D63028">
        <w:rPr>
          <w:b/>
          <w:iCs/>
          <w:highlight w:val="cyan"/>
          <w:u w:val="single"/>
          <w:bdr w:val="single" w:sz="8" w:space="0" w:color="auto"/>
        </w:rPr>
        <w:t>crusade</w:t>
      </w:r>
      <w:r w:rsidRPr="00D63028">
        <w:rPr>
          <w:u w:val="single"/>
        </w:rPr>
        <w:t xml:space="preserve">, preferring to cooperate with its alleged ally on a </w:t>
      </w:r>
      <w:r w:rsidRPr="00D63028">
        <w:rPr>
          <w:b/>
          <w:iCs/>
          <w:u w:val="single"/>
          <w:bdr w:val="single" w:sz="8" w:space="0" w:color="auto"/>
        </w:rPr>
        <w:t>more modest</w:t>
      </w:r>
      <w:r w:rsidRPr="00D63028">
        <w:rPr>
          <w:u w:val="single"/>
        </w:rPr>
        <w:t xml:space="preserve"> scale</w:t>
      </w:r>
      <w:r w:rsidRPr="00D63028">
        <w:rPr>
          <w:sz w:val="16"/>
        </w:rPr>
        <w:t xml:space="preserve"> economically and especially militarily.</w:t>
      </w:r>
    </w:p>
    <w:p w14:paraId="0292A974" w14:textId="77777777" w:rsidR="001F514C" w:rsidRPr="00D63028" w:rsidRDefault="001F514C" w:rsidP="001F514C">
      <w:pPr>
        <w:rPr>
          <w:sz w:val="16"/>
        </w:rPr>
      </w:pPr>
      <w:r w:rsidRPr="00D63028">
        <w:rPr>
          <w:sz w:val="16"/>
        </w:rPr>
        <w:t>When I was living in Moscow in the fall of 1969, a rumor circulated that, returning from Vietnamese leader Ho Chi Minh’s funeral, Chairman of the Council of Ministers Alexei Kosygin stopped over in the Beijing airport for talks with his Chinese counterpart, Zhou Enlai. When the Chinese premier moved to embrace him, Kosygin drew back, saying, “</w:t>
      </w:r>
      <w:proofErr w:type="spellStart"/>
      <w:r w:rsidRPr="00D63028">
        <w:rPr>
          <w:sz w:val="16"/>
        </w:rPr>
        <w:t>Тhis</w:t>
      </w:r>
      <w:proofErr w:type="spellEnd"/>
      <w:r w:rsidRPr="00D63028">
        <w:rPr>
          <w:sz w:val="16"/>
        </w:rPr>
        <w:t xml:space="preserve"> is premature.”</w:t>
      </w:r>
    </w:p>
    <w:p w14:paraId="4F7B6EA1" w14:textId="77777777" w:rsidR="001F514C" w:rsidRPr="00D63028" w:rsidRDefault="001F514C" w:rsidP="001F514C">
      <w:pPr>
        <w:rPr>
          <w:sz w:val="16"/>
        </w:rPr>
      </w:pPr>
      <w:r w:rsidRPr="00D63028">
        <w:rPr>
          <w:sz w:val="16"/>
        </w:rPr>
        <w:t xml:space="preserve">Apocryphal or not, Kosygin’s injunction seems applicable today. </w:t>
      </w:r>
      <w:r w:rsidRPr="00D63028">
        <w:rPr>
          <w:b/>
          <w:iCs/>
          <w:u w:val="single"/>
          <w:bdr w:val="single" w:sz="8" w:space="0" w:color="auto"/>
        </w:rPr>
        <w:t>Despite claims to the contrary</w:t>
      </w:r>
      <w:r w:rsidRPr="00D63028">
        <w:rPr>
          <w:u w:val="single"/>
        </w:rPr>
        <w:t xml:space="preserve">, the notion of a </w:t>
      </w:r>
      <w:proofErr w:type="gramStart"/>
      <w:r w:rsidRPr="00D63028">
        <w:rPr>
          <w:u w:val="single"/>
        </w:rPr>
        <w:t>Chinese-Russian</w:t>
      </w:r>
      <w:proofErr w:type="gramEnd"/>
      <w:r w:rsidRPr="00D63028">
        <w:rPr>
          <w:u w:val="single"/>
        </w:rPr>
        <w:t xml:space="preserve"> alliance is </w:t>
      </w:r>
      <w:r w:rsidRPr="00D63028">
        <w:rPr>
          <w:b/>
          <w:iCs/>
          <w:u w:val="single"/>
          <w:bdr w:val="single" w:sz="8" w:space="0" w:color="auto"/>
        </w:rPr>
        <w:t>still premature</w:t>
      </w:r>
      <w:r w:rsidRPr="00D63028">
        <w:rPr>
          <w:sz w:val="16"/>
        </w:rPr>
        <w:t>.</w:t>
      </w:r>
    </w:p>
    <w:p w14:paraId="0D58309D" w14:textId="77777777" w:rsidR="001F514C" w:rsidRPr="001F514C" w:rsidRDefault="001F514C" w:rsidP="001F514C"/>
    <w:p w14:paraId="38F4B339" w14:textId="31018654" w:rsidR="001F514C" w:rsidRDefault="001F514C" w:rsidP="001F514C">
      <w:pPr>
        <w:pStyle w:val="Heading3"/>
        <w:rPr>
          <w:rFonts w:eastAsia="Aptos"/>
        </w:rPr>
      </w:pPr>
      <w:r>
        <w:rPr>
          <w:rFonts w:eastAsia="Aptos"/>
        </w:rPr>
        <w:lastRenderedPageBreak/>
        <w:t xml:space="preserve">2AC—No Impact—RCA </w:t>
      </w:r>
    </w:p>
    <w:p w14:paraId="6AD41A4B" w14:textId="77777777" w:rsidR="001F514C" w:rsidRDefault="001F514C" w:rsidP="001F514C">
      <w:pPr>
        <w:pStyle w:val="Heading4"/>
        <w:rPr>
          <w:rFonts w:ascii="Arial Narrow" w:hAnsi="Arial Narrow"/>
        </w:rPr>
      </w:pPr>
      <w:r>
        <w:t xml:space="preserve">Russia/China ties are a </w:t>
      </w:r>
      <w:r>
        <w:rPr>
          <w:u w:val="single"/>
        </w:rPr>
        <w:t>bluff</w:t>
      </w:r>
      <w:r>
        <w:t xml:space="preserve"> designed to </w:t>
      </w:r>
      <w:r>
        <w:rPr>
          <w:u w:val="single"/>
        </w:rPr>
        <w:t>influence the U.S.</w:t>
      </w:r>
      <w:r>
        <w:t xml:space="preserve"> to restore cooperation---they’ll </w:t>
      </w:r>
      <w:r>
        <w:rPr>
          <w:u w:val="single"/>
        </w:rPr>
        <w:t>never materialize</w:t>
      </w:r>
      <w:r>
        <w:t xml:space="preserve"> because of </w:t>
      </w:r>
      <w:r>
        <w:rPr>
          <w:u w:val="single"/>
        </w:rPr>
        <w:t>deep underlying structural</w:t>
      </w:r>
      <w:r>
        <w:t xml:space="preserve"> antagonism</w:t>
      </w:r>
    </w:p>
    <w:p w14:paraId="66019A3E" w14:textId="77777777" w:rsidR="001F514C" w:rsidRDefault="001F514C" w:rsidP="001F514C">
      <w:pPr>
        <w:rPr>
          <w:rFonts w:cs="Arial"/>
        </w:rPr>
      </w:pPr>
      <w:r>
        <w:t xml:space="preserve">Marco </w:t>
      </w:r>
      <w:r>
        <w:rPr>
          <w:rStyle w:val="Style13ptBold"/>
        </w:rPr>
        <w:t>Aliberti 19</w:t>
      </w:r>
      <w:r>
        <w:t xml:space="preserve">, Resident Fellow at the European Space Policy Institute, Master’s in East Asian Studies (International Relations) from the University of Naples, Master of Advanced Studies in Space Policy and Law from </w:t>
      </w:r>
      <w:proofErr w:type="spellStart"/>
      <w:r>
        <w:t>L'Istituto</w:t>
      </w:r>
      <w:proofErr w:type="spellEnd"/>
      <w:r>
        <w:t xml:space="preserve"> di Studi </w:t>
      </w:r>
      <w:proofErr w:type="spellStart"/>
      <w:r>
        <w:t>Giuridici</w:t>
      </w:r>
      <w:proofErr w:type="spellEnd"/>
      <w:r>
        <w:t xml:space="preserve"> </w:t>
      </w:r>
      <w:proofErr w:type="spellStart"/>
      <w:r>
        <w:t>Internazionali</w:t>
      </w:r>
      <w:proofErr w:type="spellEnd"/>
      <w:r>
        <w:t xml:space="preserve"> (ISGI) (Italy), and Ksenia </w:t>
      </w:r>
      <w:proofErr w:type="spellStart"/>
      <w:r>
        <w:t>Lisitsyna</w:t>
      </w:r>
      <w:proofErr w:type="spellEnd"/>
      <w:r>
        <w:t>, Master’s Degree in Sustainable Development at the University of Nordland, Member of the Russian North-West Federation of Cosmonautics, Russia’s Posture in Space: Prospects for Europe, p. 71-72</w:t>
      </w:r>
    </w:p>
    <w:p w14:paraId="6687250C" w14:textId="77777777" w:rsidR="001F514C" w:rsidRPr="004214E5" w:rsidRDefault="001F514C" w:rsidP="001F514C">
      <w:pPr>
        <w:rPr>
          <w:sz w:val="14"/>
        </w:rPr>
      </w:pPr>
      <w:r>
        <w:rPr>
          <w:sz w:val="14"/>
        </w:rPr>
        <w:t xml:space="preserve">3.2.2.1 Closer Ties Amid Political Mistrust </w:t>
      </w:r>
      <w:r>
        <w:rPr>
          <w:rStyle w:val="StyleUnderline"/>
        </w:rPr>
        <w:t>With the</w:t>
      </w:r>
      <w:r>
        <w:rPr>
          <w:sz w:val="14"/>
        </w:rPr>
        <w:t xml:space="preserve"> subsequent </w:t>
      </w:r>
      <w:r>
        <w:rPr>
          <w:rStyle w:val="StyleUnderline"/>
        </w:rPr>
        <w:t>deterioration of Russia’s</w:t>
      </w:r>
      <w:r>
        <w:rPr>
          <w:sz w:val="14"/>
        </w:rPr>
        <w:t xml:space="preserve"> political </w:t>
      </w:r>
      <w:r>
        <w:rPr>
          <w:rStyle w:val="StyleUnderline"/>
        </w:rPr>
        <w:t>relations with the West</w:t>
      </w:r>
      <w:r>
        <w:rPr>
          <w:sz w:val="14"/>
        </w:rPr>
        <w:t xml:space="preserve"> in 2014, the U.S. foreign policy posture aimed at containing both Chinese and Russian power projections as well as the situation of NASA (prohibited from cooperating with both China as a result of the Wolf amendment and Russia, following the 2014 sanctions over the latter’s annexation of the Crimean Peninsula), </w:t>
      </w:r>
      <w:r>
        <w:rPr>
          <w:rStyle w:val="StyleUnderline"/>
        </w:rPr>
        <w:t>cooperation between the two countries has in a sense become a forced choice</w:t>
      </w:r>
      <w:r>
        <w:rPr>
          <w:sz w:val="14"/>
        </w:rPr>
        <w:t xml:space="preserve"> (Aliberti, 2015). Remarkably, few weeks after the suspension of cooperation by NASA and the announcement that Russia was not interested in expanding the operations of the ISS beyond 2020, </w:t>
      </w:r>
      <w:r w:rsidRPr="009D053C">
        <w:rPr>
          <w:rStyle w:val="StyleUnderline"/>
          <w:highlight w:val="cyan"/>
        </w:rPr>
        <w:t>Russia started to trumpet</w:t>
      </w:r>
      <w:r>
        <w:rPr>
          <w:rStyle w:val="StyleUnderline"/>
        </w:rPr>
        <w:t xml:space="preserve"> a future of closer </w:t>
      </w:r>
      <w:r w:rsidRPr="009D053C">
        <w:rPr>
          <w:rStyle w:val="StyleUnderline"/>
          <w:highlight w:val="cyan"/>
        </w:rPr>
        <w:t>ties with</w:t>
      </w:r>
      <w:r>
        <w:rPr>
          <w:rStyle w:val="StyleUnderline"/>
        </w:rPr>
        <w:t xml:space="preserve"> the </w:t>
      </w:r>
      <w:r w:rsidRPr="009D053C">
        <w:rPr>
          <w:rStyle w:val="StyleUnderline"/>
          <w:highlight w:val="cyan"/>
        </w:rPr>
        <w:t>Chinese</w:t>
      </w:r>
      <w:r>
        <w:rPr>
          <w:rStyle w:val="StyleUnderline"/>
        </w:rPr>
        <w:t xml:space="preserve"> partner</w:t>
      </w:r>
      <w:r>
        <w:rPr>
          <w:sz w:val="14"/>
        </w:rPr>
        <w:t>. To illustrate, during a roundtable discussion held at the First Russia-China Expo in Harbin on 30 June 2014, Russian Deputy Prime Minister Dmitry Rogozin stressed: “If we talk about manned space flights and exploration of outer space, as well as joint exploration of the Solar System—primarily it is the Moon and Mars—we are ready to go forth with our Chinese friends, hand in hand” (</w:t>
      </w:r>
      <w:proofErr w:type="spellStart"/>
      <w:r>
        <w:rPr>
          <w:sz w:val="14"/>
        </w:rPr>
        <w:t>LaRouche</w:t>
      </w:r>
      <w:proofErr w:type="spellEnd"/>
      <w:r>
        <w:rPr>
          <w:sz w:val="14"/>
        </w:rPr>
        <w:t xml:space="preserve"> Pac, 2014). </w:t>
      </w:r>
      <w:r>
        <w:rPr>
          <w:rStyle w:val="StyleUnderline"/>
        </w:rPr>
        <w:t>Notwithstanding this</w:t>
      </w:r>
      <w:r>
        <w:rPr>
          <w:sz w:val="14"/>
        </w:rPr>
        <w:t xml:space="preserve"> clear </w:t>
      </w:r>
      <w:r>
        <w:rPr>
          <w:rStyle w:val="Emphasis"/>
        </w:rPr>
        <w:t>statement of interest</w:t>
      </w:r>
      <w:r>
        <w:rPr>
          <w:rStyle w:val="StyleUnderline"/>
        </w:rPr>
        <w:t xml:space="preserve"> and </w:t>
      </w:r>
      <w:r>
        <w:rPr>
          <w:rStyle w:val="Emphasis"/>
        </w:rPr>
        <w:t>diplomatic niceties</w:t>
      </w:r>
      <w:r>
        <w:rPr>
          <w:sz w:val="14"/>
        </w:rPr>
        <w:t xml:space="preserve"> contained in the speech of Dmitry Rogozin, </w:t>
      </w:r>
      <w:r>
        <w:rPr>
          <w:rStyle w:val="StyleUnderline"/>
        </w:rPr>
        <w:t xml:space="preserve">the </w:t>
      </w:r>
      <w:r w:rsidRPr="009D053C">
        <w:rPr>
          <w:rStyle w:val="StyleUnderline"/>
          <w:highlight w:val="cyan"/>
        </w:rPr>
        <w:t>prospects of</w:t>
      </w:r>
      <w:r>
        <w:rPr>
          <w:rStyle w:val="StyleUnderline"/>
        </w:rPr>
        <w:t xml:space="preserve"> closer Russia-China </w:t>
      </w:r>
      <w:r w:rsidRPr="009D053C">
        <w:rPr>
          <w:rStyle w:val="StyleUnderline"/>
          <w:highlight w:val="cyan"/>
        </w:rPr>
        <w:t>relations were</w:t>
      </w:r>
      <w:r>
        <w:rPr>
          <w:sz w:val="14"/>
        </w:rPr>
        <w:t>—at least initially—</w:t>
      </w:r>
      <w:r>
        <w:rPr>
          <w:rStyle w:val="StyleUnderline"/>
        </w:rPr>
        <w:t xml:space="preserve">used as </w:t>
      </w:r>
      <w:r w:rsidRPr="009D053C">
        <w:rPr>
          <w:rStyle w:val="StyleUnderline"/>
          <w:highlight w:val="cyan"/>
        </w:rPr>
        <w:t xml:space="preserve">a </w:t>
      </w:r>
      <w:r w:rsidRPr="009D053C">
        <w:rPr>
          <w:rStyle w:val="Emphasis"/>
          <w:highlight w:val="cyan"/>
        </w:rPr>
        <w:t>bargaining chip</w:t>
      </w:r>
      <w:r w:rsidRPr="009D053C">
        <w:rPr>
          <w:rStyle w:val="StyleUnderline"/>
          <w:highlight w:val="cyan"/>
        </w:rPr>
        <w:t xml:space="preserve"> to show the West</w:t>
      </w:r>
      <w:r>
        <w:rPr>
          <w:rStyle w:val="StyleUnderline"/>
        </w:rPr>
        <w:t xml:space="preserve"> possible </w:t>
      </w:r>
      <w:r w:rsidRPr="009D053C">
        <w:rPr>
          <w:rStyle w:val="StyleUnderline"/>
          <w:highlight w:val="cyan"/>
        </w:rPr>
        <w:t>fallouts of</w:t>
      </w:r>
      <w:r>
        <w:rPr>
          <w:rStyle w:val="StyleUnderline"/>
        </w:rPr>
        <w:t xml:space="preserve"> their </w:t>
      </w:r>
      <w:r w:rsidRPr="009D053C">
        <w:rPr>
          <w:rStyle w:val="StyleUnderline"/>
          <w:highlight w:val="cyan"/>
        </w:rPr>
        <w:t>isolation</w:t>
      </w:r>
      <w:r>
        <w:rPr>
          <w:rStyle w:val="StyleUnderline"/>
        </w:rPr>
        <w:t xml:space="preserve"> policies, </w:t>
      </w:r>
      <w:r w:rsidRPr="009D053C">
        <w:rPr>
          <w:rStyle w:val="StyleUnderline"/>
          <w:highlight w:val="cyan"/>
        </w:rPr>
        <w:t>rather than</w:t>
      </w:r>
      <w:r>
        <w:rPr>
          <w:rStyle w:val="StyleUnderline"/>
        </w:rPr>
        <w:t xml:space="preserve"> a </w:t>
      </w:r>
      <w:r w:rsidRPr="009D053C">
        <w:rPr>
          <w:rStyle w:val="Emphasis"/>
          <w:highlight w:val="cyan"/>
        </w:rPr>
        <w:t>genuine</w:t>
      </w:r>
      <w:r>
        <w:rPr>
          <w:rStyle w:val="Emphasis"/>
        </w:rPr>
        <w:t xml:space="preserve"> desire</w:t>
      </w:r>
      <w:r>
        <w:rPr>
          <w:rStyle w:val="StyleUnderline"/>
        </w:rPr>
        <w:t xml:space="preserve"> to engage with the Chinese partner</w:t>
      </w:r>
      <w:r>
        <w:rPr>
          <w:sz w:val="14"/>
        </w:rPr>
        <w:t xml:space="preserve">. Indeed, </w:t>
      </w:r>
      <w:r>
        <w:rPr>
          <w:rStyle w:val="StyleUnderline"/>
        </w:rPr>
        <w:t xml:space="preserve">traditionally </w:t>
      </w:r>
      <w:r w:rsidRPr="009D053C">
        <w:rPr>
          <w:rStyle w:val="StyleUnderline"/>
          <w:highlight w:val="cyan"/>
        </w:rPr>
        <w:t>Russia has been</w:t>
      </w:r>
      <w:r>
        <w:rPr>
          <w:rStyle w:val="StyleUnderline"/>
        </w:rPr>
        <w:t xml:space="preserve"> visibly </w:t>
      </w:r>
      <w:r w:rsidRPr="009D053C">
        <w:rPr>
          <w:rStyle w:val="Emphasis"/>
          <w:highlight w:val="cyan"/>
        </w:rPr>
        <w:t>reluctant</w:t>
      </w:r>
      <w:r>
        <w:rPr>
          <w:rStyle w:val="StyleUnderline"/>
        </w:rPr>
        <w:t xml:space="preserve"> to talk openly about</w:t>
      </w:r>
      <w:r>
        <w:rPr>
          <w:sz w:val="14"/>
        </w:rPr>
        <w:t xml:space="preserve"> its </w:t>
      </w:r>
      <w:r>
        <w:rPr>
          <w:rStyle w:val="StyleUnderline"/>
        </w:rPr>
        <w:t>cooperation with China</w:t>
      </w:r>
      <w:r>
        <w:rPr>
          <w:sz w:val="14"/>
        </w:rPr>
        <w:t xml:space="preserve"> and has always </w:t>
      </w:r>
      <w:proofErr w:type="spellStart"/>
      <w:r>
        <w:rPr>
          <w:sz w:val="14"/>
        </w:rPr>
        <w:t>visualised</w:t>
      </w:r>
      <w:proofErr w:type="spellEnd"/>
      <w:r>
        <w:rPr>
          <w:sz w:val="14"/>
        </w:rPr>
        <w:t xml:space="preserve"> the bilateral relations under its leadership. It is for instance remarkable that while the Chinese received training at Star City to become taikonauts, </w:t>
      </w:r>
      <w:r>
        <w:rPr>
          <w:rStyle w:val="StyleUnderline"/>
        </w:rPr>
        <w:t>no Chinese ever flew with the Russians as “passenger”</w:t>
      </w:r>
      <w:r>
        <w:rPr>
          <w:sz w:val="14"/>
        </w:rPr>
        <w:t xml:space="preserve">, and vice versa (Mathieu, 2008). </w:t>
      </w:r>
      <w:r w:rsidRPr="009D053C">
        <w:rPr>
          <w:rStyle w:val="Emphasis"/>
          <w:highlight w:val="cyan"/>
        </w:rPr>
        <w:t>Imperial mind-sets are</w:t>
      </w:r>
      <w:r>
        <w:rPr>
          <w:rStyle w:val="Emphasis"/>
        </w:rPr>
        <w:t xml:space="preserve"> after all </w:t>
      </w:r>
      <w:r w:rsidRPr="009D053C">
        <w:rPr>
          <w:rStyle w:val="Emphasis"/>
          <w:highlight w:val="cyan"/>
        </w:rPr>
        <w:t>hard to let go</w:t>
      </w:r>
      <w:r>
        <w:rPr>
          <w:sz w:val="14"/>
        </w:rPr>
        <w:t xml:space="preserve">. </w:t>
      </w:r>
      <w:r>
        <w:rPr>
          <w:rStyle w:val="StyleUnderline"/>
        </w:rPr>
        <w:t xml:space="preserve">More broadly, when looking at the Russian approach to cooperation with its </w:t>
      </w:r>
      <w:proofErr w:type="spellStart"/>
      <w:r>
        <w:rPr>
          <w:rStyle w:val="StyleUnderline"/>
        </w:rPr>
        <w:t>neighbour</w:t>
      </w:r>
      <w:proofErr w:type="spellEnd"/>
      <w:r>
        <w:rPr>
          <w:rStyle w:val="StyleUnderline"/>
        </w:rPr>
        <w:t xml:space="preserve">, </w:t>
      </w:r>
      <w:r w:rsidRPr="009D053C">
        <w:rPr>
          <w:rStyle w:val="StyleUnderline"/>
          <w:highlight w:val="cyan"/>
        </w:rPr>
        <w:t>a key caveat is</w:t>
      </w:r>
      <w:r>
        <w:rPr>
          <w:rStyle w:val="StyleUnderline"/>
        </w:rPr>
        <w:t xml:space="preserve"> their </w:t>
      </w:r>
      <w:r w:rsidRPr="009D053C">
        <w:rPr>
          <w:rStyle w:val="Emphasis"/>
          <w:highlight w:val="cyan"/>
        </w:rPr>
        <w:t>mutual</w:t>
      </w:r>
      <w:r>
        <w:rPr>
          <w:rStyle w:val="Emphasis"/>
        </w:rPr>
        <w:t xml:space="preserve"> historical </w:t>
      </w:r>
      <w:r w:rsidRPr="009D053C">
        <w:rPr>
          <w:rStyle w:val="Emphasis"/>
          <w:highlight w:val="cyan"/>
        </w:rPr>
        <w:t>mistrust</w:t>
      </w:r>
      <w:r>
        <w:rPr>
          <w:rStyle w:val="StyleUnderline"/>
        </w:rPr>
        <w:t>. Indeed, the Chinese- Russian relationship has been in fact “</w:t>
      </w:r>
      <w:proofErr w:type="spellStart"/>
      <w:r>
        <w:rPr>
          <w:rStyle w:val="Emphasis"/>
        </w:rPr>
        <w:t>bedevilled</w:t>
      </w:r>
      <w:proofErr w:type="spellEnd"/>
      <w:r>
        <w:rPr>
          <w:rStyle w:val="StyleUnderline"/>
        </w:rPr>
        <w:t xml:space="preserve"> by </w:t>
      </w:r>
      <w:r>
        <w:rPr>
          <w:rStyle w:val="Emphasis"/>
        </w:rPr>
        <w:t>pervasive mistrust</w:t>
      </w:r>
      <w:r>
        <w:rPr>
          <w:rStyle w:val="StyleUnderline"/>
        </w:rPr>
        <w:t xml:space="preserve">, </w:t>
      </w:r>
      <w:r w:rsidRPr="009D053C">
        <w:rPr>
          <w:rStyle w:val="StyleUnderline"/>
          <w:highlight w:val="cyan"/>
        </w:rPr>
        <w:t xml:space="preserve">rooted in </w:t>
      </w:r>
      <w:r w:rsidRPr="009D053C">
        <w:rPr>
          <w:rStyle w:val="Emphasis"/>
          <w:highlight w:val="cyan"/>
        </w:rPr>
        <w:t>historical grievances</w:t>
      </w:r>
      <w:r>
        <w:rPr>
          <w:rStyle w:val="StyleUnderline"/>
        </w:rPr>
        <w:t xml:space="preserve">, </w:t>
      </w:r>
      <w:r>
        <w:rPr>
          <w:rStyle w:val="Emphasis"/>
        </w:rPr>
        <w:t xml:space="preserve">geopolitical </w:t>
      </w:r>
      <w:r w:rsidRPr="009D053C">
        <w:rPr>
          <w:rStyle w:val="Emphasis"/>
          <w:highlight w:val="cyan"/>
        </w:rPr>
        <w:t>competition</w:t>
      </w:r>
      <w:r w:rsidRPr="009D053C">
        <w:rPr>
          <w:rStyle w:val="StyleUnderline"/>
          <w:highlight w:val="cyan"/>
        </w:rPr>
        <w:t xml:space="preserve"> and </w:t>
      </w:r>
      <w:r w:rsidRPr="009D053C">
        <w:rPr>
          <w:rStyle w:val="Emphasis"/>
          <w:highlight w:val="cyan"/>
        </w:rPr>
        <w:t>structural factors</w:t>
      </w:r>
      <w:r>
        <w:rPr>
          <w:rStyle w:val="StyleUnderline"/>
        </w:rPr>
        <w:t>”</w:t>
      </w:r>
      <w:r>
        <w:rPr>
          <w:sz w:val="14"/>
        </w:rPr>
        <w:t xml:space="preserve"> (Kotkin, 2009). Chinese officials are </w:t>
      </w:r>
      <w:proofErr w:type="gramStart"/>
      <w:r>
        <w:rPr>
          <w:sz w:val="14"/>
        </w:rPr>
        <w:t>well aware</w:t>
      </w:r>
      <w:proofErr w:type="gramEnd"/>
      <w:r>
        <w:rPr>
          <w:sz w:val="14"/>
        </w:rPr>
        <w:t xml:space="preserve"> of the so-called “China-threat theory” that is deeply rooted among both the </w:t>
      </w:r>
      <w:proofErr w:type="gramStart"/>
      <w:r>
        <w:rPr>
          <w:sz w:val="14"/>
        </w:rPr>
        <w:t>general public</w:t>
      </w:r>
      <w:proofErr w:type="gramEnd"/>
      <w:r>
        <w:rPr>
          <w:sz w:val="14"/>
        </w:rPr>
        <w:t xml:space="preserve"> and Russia’s elites and harks all the way back to the Tsarist Empire. In addition, </w:t>
      </w:r>
      <w:r>
        <w:rPr>
          <w:rStyle w:val="StyleUnderline"/>
        </w:rPr>
        <w:t>Russia appears extremely wary of Beijing’s rising</w:t>
      </w:r>
      <w:r>
        <w:rPr>
          <w:sz w:val="14"/>
        </w:rPr>
        <w:t xml:space="preserve"> economic and political </w:t>
      </w:r>
      <w:r>
        <w:rPr>
          <w:rStyle w:val="StyleUnderline"/>
        </w:rPr>
        <w:t>influence</w:t>
      </w:r>
      <w:r>
        <w:rPr>
          <w:sz w:val="14"/>
        </w:rPr>
        <w:t xml:space="preserve"> within the international system (Medeiros, 2009). </w:t>
      </w:r>
      <w:r>
        <w:rPr>
          <w:rStyle w:val="StyleUnderline"/>
        </w:rPr>
        <w:t xml:space="preserve">China, in return, has long seen Russia as its voracious </w:t>
      </w:r>
      <w:proofErr w:type="spellStart"/>
      <w:r>
        <w:rPr>
          <w:rStyle w:val="StyleUnderline"/>
        </w:rPr>
        <w:t>neighbour</w:t>
      </w:r>
      <w:proofErr w:type="spellEnd"/>
      <w:r>
        <w:rPr>
          <w:sz w:val="14"/>
        </w:rPr>
        <w:t xml:space="preserve">, witness Russia’s part in China’s century of shame and Mao’s statements on Chinese readiness to let hundreds of millions die if necessary to defend the country against Soviet aggression. Admittedly, at present Sino-Russian relations look to be the most stable bilateral relationship maintained by Russia.15 The two countries are engaged in an all dimensional, multi-tiered and wide-ranging cooperation that also extends to military to- military cooperation and is substantiated in the Shanghai Cooperation </w:t>
      </w:r>
      <w:proofErr w:type="spellStart"/>
      <w:r>
        <w:rPr>
          <w:sz w:val="14"/>
        </w:rPr>
        <w:t>Organisation</w:t>
      </w:r>
      <w:proofErr w:type="spellEnd"/>
      <w:r>
        <w:rPr>
          <w:sz w:val="14"/>
        </w:rPr>
        <w:t xml:space="preserve"> (SCO).16 While trade relations do not play an important role in the current Sino-Russian interplay—especially when compared to China’s profound economic interdependence with the U.S. and Europe—Russia remains an indispensable source of energy supply (in particular oil and natural gas) for Beijing (Aliberti, 2015). This does not however mean that Russia has more bargaining chips than China. Quite to the contrary, the partnership is inherently “asymmetric”, and in China’s </w:t>
      </w:r>
      <w:proofErr w:type="spellStart"/>
      <w:r>
        <w:rPr>
          <w:sz w:val="14"/>
        </w:rPr>
        <w:t>favour</w:t>
      </w:r>
      <w:proofErr w:type="spellEnd"/>
      <w:r>
        <w:rPr>
          <w:sz w:val="14"/>
        </w:rPr>
        <w:t xml:space="preserve">. Stephen Kotkin, professor of history at Princeton University, has underlined that “China extracts considerable practical benefits in oil and weapons from Russia. In return, Beijing has been flattering Moscow with rhetoric about their ‘strategic partnership’ and coddling it by promoting the illusion of </w:t>
      </w:r>
      <w:proofErr w:type="spellStart"/>
      <w:r>
        <w:rPr>
          <w:sz w:val="14"/>
        </w:rPr>
        <w:t>amultipolar</w:t>
      </w:r>
      <w:proofErr w:type="spellEnd"/>
      <w:r>
        <w:rPr>
          <w:sz w:val="14"/>
        </w:rPr>
        <w:t xml:space="preserve"> world. In many ways, </w:t>
      </w:r>
      <w:r>
        <w:rPr>
          <w:rStyle w:val="StyleUnderline"/>
        </w:rPr>
        <w:t xml:space="preserve">the </w:t>
      </w:r>
      <w:proofErr w:type="gramStart"/>
      <w:r w:rsidRPr="009D053C">
        <w:rPr>
          <w:rStyle w:val="StyleUnderline"/>
          <w:highlight w:val="cyan"/>
        </w:rPr>
        <w:t>Chinese-Russian</w:t>
      </w:r>
      <w:proofErr w:type="gramEnd"/>
      <w:r w:rsidRPr="009D053C">
        <w:rPr>
          <w:rStyle w:val="StyleUnderline"/>
          <w:highlight w:val="cyan"/>
        </w:rPr>
        <w:t xml:space="preserve"> relations</w:t>
      </w:r>
      <w:r>
        <w:rPr>
          <w:rStyle w:val="StyleUnderline"/>
        </w:rPr>
        <w:t>hip</w:t>
      </w:r>
      <w:r>
        <w:rPr>
          <w:sz w:val="14"/>
        </w:rPr>
        <w:t xml:space="preserve"> today </w:t>
      </w:r>
      <w:r w:rsidRPr="009D053C">
        <w:rPr>
          <w:rStyle w:val="StyleUnderline"/>
          <w:highlight w:val="cyan"/>
        </w:rPr>
        <w:t>resembles</w:t>
      </w:r>
      <w:r>
        <w:rPr>
          <w:sz w:val="14"/>
        </w:rPr>
        <w:t xml:space="preserve"> that which first emerged in the seventeenth century: </w:t>
      </w:r>
      <w:r>
        <w:rPr>
          <w:rStyle w:val="StyleUnderline"/>
        </w:rPr>
        <w:t>a rivalry for influence in Central Asia alongside attempts to expand bilateral commercial ties</w:t>
      </w:r>
      <w:r>
        <w:rPr>
          <w:sz w:val="14"/>
        </w:rPr>
        <w:t xml:space="preserve">, with China in the catbird seat” (Kotkin, 2009). </w:t>
      </w:r>
      <w:proofErr w:type="gramStart"/>
      <w:r>
        <w:rPr>
          <w:sz w:val="14"/>
        </w:rPr>
        <w:t>Also</w:t>
      </w:r>
      <w:proofErr w:type="gramEnd"/>
      <w:r>
        <w:rPr>
          <w:sz w:val="14"/>
        </w:rPr>
        <w:t xml:space="preserve"> Bobo </w:t>
      </w:r>
      <w:r>
        <w:rPr>
          <w:rStyle w:val="StyleUnderline"/>
        </w:rPr>
        <w:t>Lo</w:t>
      </w:r>
      <w:r>
        <w:rPr>
          <w:sz w:val="14"/>
        </w:rPr>
        <w:t xml:space="preserve">, a former Australian diplomat in Moscow, has remarkably </w:t>
      </w:r>
      <w:r>
        <w:rPr>
          <w:rStyle w:val="StyleUnderline"/>
        </w:rPr>
        <w:t>labelled their</w:t>
      </w:r>
      <w:r>
        <w:rPr>
          <w:sz w:val="14"/>
        </w:rPr>
        <w:t xml:space="preserve"> strategic </w:t>
      </w:r>
      <w:r>
        <w:rPr>
          <w:rStyle w:val="StyleUnderline"/>
        </w:rPr>
        <w:t xml:space="preserve">partnership </w:t>
      </w:r>
      <w:r w:rsidRPr="009D053C">
        <w:rPr>
          <w:rStyle w:val="StyleUnderline"/>
          <w:highlight w:val="cyan"/>
        </w:rPr>
        <w:t xml:space="preserve">an </w:t>
      </w:r>
      <w:r w:rsidRPr="009D053C">
        <w:rPr>
          <w:rStyle w:val="Emphasis"/>
          <w:highlight w:val="cyan"/>
        </w:rPr>
        <w:t>“axis of convenience”</w:t>
      </w:r>
      <w:r>
        <w:rPr>
          <w:sz w:val="14"/>
        </w:rPr>
        <w:t xml:space="preserve"> primarily pushed by the need to constrain U.S. diplomatic and military power, </w:t>
      </w:r>
      <w:r w:rsidRPr="009D053C">
        <w:rPr>
          <w:rStyle w:val="StyleUnderline"/>
          <w:highlight w:val="cyan"/>
        </w:rPr>
        <w:t>rather than</w:t>
      </w:r>
      <w:r>
        <w:rPr>
          <w:rStyle w:val="StyleUnderline"/>
        </w:rPr>
        <w:t xml:space="preserve"> by any </w:t>
      </w:r>
      <w:r w:rsidRPr="009D053C">
        <w:rPr>
          <w:rStyle w:val="Emphasis"/>
          <w:highlight w:val="cyan"/>
        </w:rPr>
        <w:t>real will</w:t>
      </w:r>
      <w:r>
        <w:rPr>
          <w:rStyle w:val="StyleUnderline"/>
        </w:rPr>
        <w:t xml:space="preserve"> to establish a mutually complementary and cooperative relationship</w:t>
      </w:r>
      <w:r>
        <w:rPr>
          <w:sz w:val="14"/>
        </w:rPr>
        <w:t xml:space="preserve"> (Lo, 2008).</w:t>
      </w:r>
    </w:p>
    <w:p w14:paraId="69A5261B" w14:textId="77777777" w:rsidR="001F514C" w:rsidRPr="00557111" w:rsidRDefault="001F514C" w:rsidP="001F514C">
      <w:pPr>
        <w:pStyle w:val="Heading4"/>
        <w:rPr>
          <w:rFonts w:eastAsia="Times New Roman"/>
        </w:rPr>
      </w:pPr>
      <w:r w:rsidRPr="00557111">
        <w:rPr>
          <w:rFonts w:eastAsia="Times New Roman"/>
        </w:rPr>
        <w:lastRenderedPageBreak/>
        <w:t xml:space="preserve">We </w:t>
      </w:r>
      <w:r w:rsidRPr="00557111">
        <w:rPr>
          <w:rFonts w:eastAsia="Times New Roman"/>
          <w:u w:val="single"/>
        </w:rPr>
        <w:t>can</w:t>
      </w:r>
      <w:r w:rsidRPr="00557111">
        <w:rPr>
          <w:rFonts w:eastAsia="Times New Roman"/>
        </w:rPr>
        <w:t xml:space="preserve"> contain both. </w:t>
      </w:r>
    </w:p>
    <w:p w14:paraId="7FB3D776" w14:textId="77777777" w:rsidR="001F514C" w:rsidRPr="00557111" w:rsidRDefault="001F514C" w:rsidP="001F514C">
      <w:pPr>
        <w:rPr>
          <w:rFonts w:eastAsia="Times New Roman"/>
        </w:rPr>
      </w:pPr>
      <w:proofErr w:type="spellStart"/>
      <w:r w:rsidRPr="00557111">
        <w:rPr>
          <w:rFonts w:eastAsia="Times New Roman"/>
          <w:b/>
          <w:sz w:val="26"/>
        </w:rPr>
        <w:t>Kroenig</w:t>
      </w:r>
      <w:proofErr w:type="spellEnd"/>
      <w:r w:rsidRPr="00557111">
        <w:rPr>
          <w:rFonts w:eastAsia="Times New Roman"/>
          <w:b/>
          <w:sz w:val="26"/>
        </w:rPr>
        <w:t xml:space="preserve"> 20</w:t>
      </w:r>
      <w:r w:rsidRPr="00557111">
        <w:rPr>
          <w:rFonts w:eastAsia="Times New Roman"/>
        </w:rPr>
        <w:t xml:space="preserve">, deputy director of the Scowcroft Center for Strategy and Security at the Atlantic Council and a professor in the Department of Government and the Edmund A. Walsh School of Foreign Service at Georgetown University. (Matthew, 5-13-2020, "The United States Should Not Align </w:t>
      </w:r>
      <w:proofErr w:type="gramStart"/>
      <w:r w:rsidRPr="00557111">
        <w:rPr>
          <w:rFonts w:eastAsia="Times New Roman"/>
        </w:rPr>
        <w:t>With</w:t>
      </w:r>
      <w:proofErr w:type="gramEnd"/>
      <w:r w:rsidRPr="00557111">
        <w:rPr>
          <w:rFonts w:eastAsia="Times New Roman"/>
        </w:rPr>
        <w:t xml:space="preserve"> Russia Against China", </w:t>
      </w:r>
      <w:r w:rsidRPr="00557111">
        <w:rPr>
          <w:rFonts w:eastAsia="Times New Roman"/>
          <w:i/>
          <w:iCs/>
        </w:rPr>
        <w:t>Foreign Policy</w:t>
      </w:r>
      <w:r w:rsidRPr="00557111">
        <w:rPr>
          <w:rFonts w:eastAsia="Times New Roman"/>
        </w:rPr>
        <w:t>, https://foreignpolicy.com/2020/05/13/united-states-should-not-align-russia-against-china-geopolitical-rivalry-authoritarian-partnership/)</w:t>
      </w:r>
    </w:p>
    <w:p w14:paraId="315DBB29" w14:textId="77777777" w:rsidR="001F514C" w:rsidRPr="00557111" w:rsidRDefault="001F514C" w:rsidP="001F514C">
      <w:pPr>
        <w:rPr>
          <w:rFonts w:eastAsia="Times New Roman"/>
          <w:u w:val="single"/>
        </w:rPr>
      </w:pPr>
      <w:r w:rsidRPr="00557111">
        <w:rPr>
          <w:rFonts w:eastAsia="Times New Roman"/>
          <w:sz w:val="16"/>
        </w:rPr>
        <w:t xml:space="preserve">Fortunately, </w:t>
      </w:r>
      <w:r w:rsidRPr="009D053C">
        <w:rPr>
          <w:rFonts w:eastAsia="Times New Roman"/>
          <w:highlight w:val="cyan"/>
          <w:u w:val="single"/>
        </w:rPr>
        <w:t>the U</w:t>
      </w:r>
      <w:r w:rsidRPr="00557111">
        <w:rPr>
          <w:rFonts w:eastAsia="Times New Roman"/>
          <w:sz w:val="16"/>
        </w:rPr>
        <w:t xml:space="preserve">nited </w:t>
      </w:r>
      <w:r w:rsidRPr="009D053C">
        <w:rPr>
          <w:rFonts w:eastAsia="Times New Roman"/>
          <w:highlight w:val="cyan"/>
          <w:u w:val="single"/>
        </w:rPr>
        <w:t>S</w:t>
      </w:r>
      <w:r w:rsidRPr="00557111">
        <w:rPr>
          <w:rFonts w:eastAsia="Times New Roman"/>
          <w:sz w:val="16"/>
        </w:rPr>
        <w:t xml:space="preserve">tates </w:t>
      </w:r>
      <w:r w:rsidRPr="009D053C">
        <w:rPr>
          <w:rFonts w:eastAsia="Times New Roman"/>
          <w:highlight w:val="cyan"/>
          <w:u w:val="single"/>
        </w:rPr>
        <w:t>has</w:t>
      </w:r>
      <w:r w:rsidRPr="00557111">
        <w:rPr>
          <w:rFonts w:eastAsia="Times New Roman"/>
          <w:sz w:val="16"/>
        </w:rPr>
        <w:t xml:space="preserve"> </w:t>
      </w:r>
      <w:r w:rsidRPr="009D053C">
        <w:rPr>
          <w:rFonts w:eastAsia="Times New Roman"/>
          <w:b/>
          <w:iCs/>
          <w:highlight w:val="cyan"/>
          <w:u w:val="single"/>
          <w:bdr w:val="single" w:sz="8" w:space="0" w:color="auto"/>
        </w:rPr>
        <w:t>other</w:t>
      </w:r>
      <w:r w:rsidRPr="00557111">
        <w:rPr>
          <w:rFonts w:eastAsia="Times New Roman"/>
          <w:sz w:val="16"/>
        </w:rPr>
        <w:t xml:space="preserve"> potential </w:t>
      </w:r>
      <w:r w:rsidRPr="009D053C">
        <w:rPr>
          <w:rFonts w:eastAsia="Times New Roman"/>
          <w:b/>
          <w:iCs/>
          <w:highlight w:val="cyan"/>
          <w:u w:val="single"/>
          <w:bdr w:val="single" w:sz="8" w:space="0" w:color="auto"/>
        </w:rPr>
        <w:t>partners</w:t>
      </w:r>
      <w:r w:rsidRPr="00557111">
        <w:rPr>
          <w:rFonts w:eastAsia="Times New Roman"/>
          <w:sz w:val="16"/>
        </w:rPr>
        <w:t xml:space="preserve"> from which </w:t>
      </w:r>
      <w:r w:rsidRPr="00557111">
        <w:rPr>
          <w:rFonts w:eastAsia="Times New Roman"/>
          <w:b/>
          <w:iCs/>
          <w:u w:val="single"/>
          <w:bdr w:val="single" w:sz="8" w:space="0" w:color="auto"/>
        </w:rPr>
        <w:t>to choose</w:t>
      </w:r>
      <w:r w:rsidRPr="00557111">
        <w:rPr>
          <w:rFonts w:eastAsia="Times New Roman"/>
          <w:sz w:val="16"/>
        </w:rPr>
        <w:t xml:space="preserve">. </w:t>
      </w:r>
      <w:r w:rsidRPr="00557111">
        <w:rPr>
          <w:rFonts w:eastAsia="Times New Roman"/>
          <w:u w:val="single"/>
        </w:rPr>
        <w:t xml:space="preserve">Democracies </w:t>
      </w:r>
      <w:r w:rsidRPr="00557111">
        <w:rPr>
          <w:rFonts w:eastAsia="Times New Roman"/>
          <w:b/>
          <w:iCs/>
          <w:u w:val="single"/>
          <w:bdr w:val="single" w:sz="8" w:space="0" w:color="auto"/>
        </w:rPr>
        <w:t>excel</w:t>
      </w:r>
      <w:r w:rsidRPr="00557111">
        <w:rPr>
          <w:rFonts w:eastAsia="Times New Roman"/>
          <w:u w:val="single"/>
        </w:rPr>
        <w:t xml:space="preserve"> at </w:t>
      </w:r>
      <w:r w:rsidRPr="00557111">
        <w:rPr>
          <w:rFonts w:eastAsia="Times New Roman"/>
          <w:b/>
          <w:iCs/>
          <w:u w:val="single"/>
          <w:bdr w:val="single" w:sz="8" w:space="0" w:color="auto"/>
        </w:rPr>
        <w:t>building effective alliances</w:t>
      </w:r>
      <w:r w:rsidRPr="00557111">
        <w:rPr>
          <w:rFonts w:eastAsia="Times New Roman"/>
          <w:sz w:val="16"/>
        </w:rPr>
        <w:t xml:space="preserve">, </w:t>
      </w:r>
      <w:r w:rsidRPr="00557111">
        <w:rPr>
          <w:rFonts w:eastAsia="Times New Roman"/>
          <w:u w:val="single"/>
        </w:rPr>
        <w:t>and the U</w:t>
      </w:r>
      <w:r w:rsidRPr="00557111">
        <w:rPr>
          <w:rFonts w:eastAsia="Times New Roman"/>
          <w:sz w:val="16"/>
        </w:rPr>
        <w:t xml:space="preserve">nited </w:t>
      </w:r>
      <w:r w:rsidRPr="00557111">
        <w:rPr>
          <w:rFonts w:eastAsia="Times New Roman"/>
          <w:u w:val="single"/>
        </w:rPr>
        <w:t>S</w:t>
      </w:r>
      <w:r w:rsidRPr="00557111">
        <w:rPr>
          <w:rFonts w:eastAsia="Times New Roman"/>
          <w:sz w:val="16"/>
        </w:rPr>
        <w:t xml:space="preserve">tates </w:t>
      </w:r>
      <w:r w:rsidRPr="00557111">
        <w:rPr>
          <w:rFonts w:eastAsia="Times New Roman"/>
          <w:u w:val="single"/>
        </w:rPr>
        <w:t xml:space="preserve">enjoys formal alliances with the </w:t>
      </w:r>
      <w:r w:rsidRPr="00557111">
        <w:rPr>
          <w:rFonts w:eastAsia="Times New Roman"/>
          <w:b/>
          <w:iCs/>
          <w:u w:val="single"/>
          <w:bdr w:val="single" w:sz="8" w:space="0" w:color="auto"/>
        </w:rPr>
        <w:t>29 other members</w:t>
      </w:r>
      <w:r w:rsidRPr="00557111">
        <w:rPr>
          <w:rFonts w:eastAsia="Times New Roman"/>
          <w:u w:val="single"/>
        </w:rPr>
        <w:t xml:space="preserve"> of </w:t>
      </w:r>
      <w:r w:rsidRPr="009D053C">
        <w:rPr>
          <w:rFonts w:eastAsia="Times New Roman"/>
          <w:b/>
          <w:iCs/>
          <w:highlight w:val="cyan"/>
          <w:u w:val="single"/>
          <w:bdr w:val="single" w:sz="8" w:space="0" w:color="auto"/>
        </w:rPr>
        <w:t>NATO</w:t>
      </w:r>
      <w:r w:rsidRPr="00557111">
        <w:rPr>
          <w:rFonts w:eastAsia="Times New Roman"/>
          <w:sz w:val="16"/>
        </w:rPr>
        <w:t xml:space="preserve">, as well as Japan, South Korea, and Australia. </w:t>
      </w:r>
      <w:r w:rsidRPr="00557111">
        <w:rPr>
          <w:rFonts w:eastAsia="Times New Roman"/>
          <w:u w:val="single"/>
        </w:rPr>
        <w:t xml:space="preserve">These nations </w:t>
      </w:r>
      <w:r w:rsidRPr="009D053C">
        <w:rPr>
          <w:rFonts w:eastAsia="Times New Roman"/>
          <w:highlight w:val="cyan"/>
          <w:u w:val="single"/>
        </w:rPr>
        <w:t xml:space="preserve">account for </w:t>
      </w:r>
      <w:r w:rsidRPr="009D053C">
        <w:rPr>
          <w:rFonts w:eastAsia="Times New Roman"/>
          <w:b/>
          <w:iCs/>
          <w:highlight w:val="cyan"/>
          <w:u w:val="single"/>
          <w:bdr w:val="single" w:sz="8" w:space="0" w:color="auto"/>
        </w:rPr>
        <w:t>59 percent</w:t>
      </w:r>
      <w:r w:rsidRPr="009D053C">
        <w:rPr>
          <w:rFonts w:eastAsia="Times New Roman"/>
          <w:highlight w:val="cyan"/>
          <w:u w:val="single"/>
        </w:rPr>
        <w:t xml:space="preserve"> of</w:t>
      </w:r>
      <w:r w:rsidRPr="00557111">
        <w:rPr>
          <w:rFonts w:eastAsia="Times New Roman"/>
          <w:u w:val="single"/>
        </w:rPr>
        <w:t xml:space="preserve"> </w:t>
      </w:r>
      <w:r w:rsidRPr="00557111">
        <w:rPr>
          <w:rFonts w:eastAsia="Times New Roman"/>
          <w:b/>
          <w:iCs/>
          <w:u w:val="single"/>
          <w:bdr w:val="single" w:sz="8" w:space="0" w:color="auto"/>
        </w:rPr>
        <w:t xml:space="preserve">global </w:t>
      </w:r>
      <w:r w:rsidRPr="009D053C">
        <w:rPr>
          <w:rFonts w:eastAsia="Times New Roman"/>
          <w:b/>
          <w:iCs/>
          <w:highlight w:val="cyan"/>
          <w:u w:val="single"/>
          <w:bdr w:val="single" w:sz="8" w:space="0" w:color="auto"/>
        </w:rPr>
        <w:t>GDP</w:t>
      </w:r>
      <w:r w:rsidRPr="00557111">
        <w:rPr>
          <w:rFonts w:eastAsia="Times New Roman"/>
          <w:sz w:val="16"/>
        </w:rPr>
        <w:t xml:space="preserve">. </w:t>
      </w:r>
      <w:r w:rsidRPr="009D053C">
        <w:rPr>
          <w:rFonts w:eastAsia="Times New Roman"/>
          <w:highlight w:val="cyan"/>
          <w:u w:val="single"/>
        </w:rPr>
        <w:t xml:space="preserve">This compares </w:t>
      </w:r>
      <w:r w:rsidRPr="00557111">
        <w:rPr>
          <w:rFonts w:eastAsia="Times New Roman"/>
          <w:b/>
          <w:iCs/>
          <w:u w:val="single"/>
          <w:bdr w:val="single" w:sz="8" w:space="0" w:color="auto"/>
        </w:rPr>
        <w:t>favorably</w:t>
      </w:r>
      <w:r w:rsidRPr="00557111">
        <w:rPr>
          <w:rFonts w:eastAsia="Times New Roman"/>
          <w:u w:val="single"/>
        </w:rPr>
        <w:t xml:space="preserve"> </w:t>
      </w:r>
      <w:r w:rsidRPr="009D053C">
        <w:rPr>
          <w:rFonts w:eastAsia="Times New Roman"/>
          <w:highlight w:val="cyan"/>
          <w:u w:val="single"/>
        </w:rPr>
        <w:t>with</w:t>
      </w:r>
      <w:r w:rsidRPr="00557111">
        <w:rPr>
          <w:rFonts w:eastAsia="Times New Roman"/>
          <w:u w:val="single"/>
        </w:rPr>
        <w:t xml:space="preserve"> only </w:t>
      </w:r>
      <w:r w:rsidRPr="009D053C">
        <w:rPr>
          <w:rFonts w:eastAsia="Times New Roman"/>
          <w:highlight w:val="cyan"/>
          <w:u w:val="single"/>
        </w:rPr>
        <w:t>a</w:t>
      </w:r>
      <w:r w:rsidRPr="00557111">
        <w:rPr>
          <w:rFonts w:eastAsia="Times New Roman"/>
          <w:u w:val="single"/>
        </w:rPr>
        <w:t xml:space="preserve"> </w:t>
      </w:r>
      <w:r w:rsidRPr="00557111">
        <w:rPr>
          <w:rFonts w:eastAsia="Times New Roman"/>
          <w:b/>
          <w:iCs/>
          <w:u w:val="single"/>
          <w:bdr w:val="single" w:sz="8" w:space="0" w:color="auto"/>
        </w:rPr>
        <w:t xml:space="preserve">combined </w:t>
      </w:r>
      <w:r w:rsidRPr="009D053C">
        <w:rPr>
          <w:rFonts w:eastAsia="Times New Roman"/>
          <w:b/>
          <w:iCs/>
          <w:highlight w:val="cyan"/>
          <w:u w:val="single"/>
          <w:bdr w:val="single" w:sz="8" w:space="0" w:color="auto"/>
        </w:rPr>
        <w:t>19 percent</w:t>
      </w:r>
      <w:r w:rsidRPr="00557111">
        <w:rPr>
          <w:rFonts w:eastAsia="Times New Roman"/>
          <w:u w:val="single"/>
        </w:rPr>
        <w:t xml:space="preserve"> of global GDP </w:t>
      </w:r>
      <w:r w:rsidRPr="009D053C">
        <w:rPr>
          <w:rFonts w:eastAsia="Times New Roman"/>
          <w:highlight w:val="cyan"/>
          <w:u w:val="single"/>
        </w:rPr>
        <w:t>for Russia and China.</w:t>
      </w:r>
    </w:p>
    <w:p w14:paraId="73E1DFF2" w14:textId="77777777" w:rsidR="001F514C" w:rsidRPr="00557111" w:rsidRDefault="001F514C" w:rsidP="001F514C">
      <w:pPr>
        <w:rPr>
          <w:rFonts w:eastAsia="Times New Roman"/>
          <w:b/>
          <w:iCs/>
          <w:u w:val="single"/>
          <w:bdr w:val="single" w:sz="8" w:space="0" w:color="auto"/>
        </w:rPr>
      </w:pPr>
      <w:r w:rsidRPr="00557111">
        <w:rPr>
          <w:rFonts w:eastAsia="Times New Roman"/>
          <w:u w:val="single"/>
        </w:rPr>
        <w:t xml:space="preserve">The power of </w:t>
      </w:r>
      <w:r w:rsidRPr="009D053C">
        <w:rPr>
          <w:rFonts w:eastAsia="Times New Roman"/>
          <w:highlight w:val="cyan"/>
          <w:u w:val="single"/>
        </w:rPr>
        <w:t>this alliance</w:t>
      </w:r>
      <w:r w:rsidRPr="00557111">
        <w:rPr>
          <w:rFonts w:eastAsia="Times New Roman"/>
          <w:u w:val="single"/>
        </w:rPr>
        <w:t xml:space="preserve"> of free nations </w:t>
      </w:r>
      <w:r w:rsidRPr="009D053C">
        <w:rPr>
          <w:rFonts w:eastAsia="Times New Roman"/>
          <w:highlight w:val="cyan"/>
          <w:u w:val="single"/>
        </w:rPr>
        <w:t xml:space="preserve">could be </w:t>
      </w:r>
      <w:r w:rsidRPr="009D053C">
        <w:rPr>
          <w:rFonts w:eastAsia="Times New Roman"/>
          <w:b/>
          <w:iCs/>
          <w:highlight w:val="cyan"/>
          <w:u w:val="single"/>
          <w:bdr w:val="single" w:sz="8" w:space="0" w:color="auto"/>
        </w:rPr>
        <w:t>better harnessed</w:t>
      </w:r>
      <w:r w:rsidRPr="00557111">
        <w:rPr>
          <w:rFonts w:eastAsia="Times New Roman"/>
          <w:sz w:val="16"/>
        </w:rPr>
        <w:t xml:space="preserve"> in a global strategy </w:t>
      </w:r>
      <w:r w:rsidRPr="009D053C">
        <w:rPr>
          <w:rFonts w:eastAsia="Times New Roman"/>
          <w:highlight w:val="cyan"/>
          <w:u w:val="single"/>
        </w:rPr>
        <w:t xml:space="preserve">to </w:t>
      </w:r>
      <w:r w:rsidRPr="009D053C">
        <w:rPr>
          <w:rFonts w:eastAsia="Times New Roman"/>
          <w:b/>
          <w:iCs/>
          <w:highlight w:val="cyan"/>
          <w:u w:val="single"/>
          <w:bdr w:val="single" w:sz="8" w:space="0" w:color="auto"/>
        </w:rPr>
        <w:t>counter</w:t>
      </w:r>
      <w:r w:rsidRPr="00557111">
        <w:rPr>
          <w:rFonts w:eastAsia="Times New Roman"/>
          <w:b/>
          <w:iCs/>
          <w:u w:val="single"/>
          <w:bdr w:val="single" w:sz="8" w:space="0" w:color="auto"/>
        </w:rPr>
        <w:t xml:space="preserve"> autocratic </w:t>
      </w:r>
      <w:r w:rsidRPr="009D053C">
        <w:rPr>
          <w:rFonts w:eastAsia="Times New Roman"/>
          <w:b/>
          <w:iCs/>
          <w:highlight w:val="cyan"/>
          <w:u w:val="single"/>
          <w:bdr w:val="single" w:sz="8" w:space="0" w:color="auto"/>
        </w:rPr>
        <w:t>revisionist</w:t>
      </w:r>
      <w:r w:rsidRPr="00557111">
        <w:rPr>
          <w:rFonts w:eastAsia="Times New Roman"/>
          <w:b/>
          <w:iCs/>
          <w:u w:val="single"/>
          <w:bdr w:val="single" w:sz="8" w:space="0" w:color="auto"/>
        </w:rPr>
        <w:t xml:space="preserve"> </w:t>
      </w:r>
      <w:r w:rsidRPr="009D053C">
        <w:rPr>
          <w:rFonts w:eastAsia="Times New Roman"/>
          <w:b/>
          <w:iCs/>
          <w:highlight w:val="cyan"/>
          <w:u w:val="single"/>
          <w:bdr w:val="single" w:sz="8" w:space="0" w:color="auto"/>
        </w:rPr>
        <w:t>powers</w:t>
      </w:r>
      <w:r w:rsidRPr="00557111">
        <w:rPr>
          <w:rFonts w:eastAsia="Times New Roman"/>
          <w:sz w:val="16"/>
        </w:rPr>
        <w:t xml:space="preserve">. The free world is concerned about the threats posed by China and Russia and are already cooperating on similar policy measures to counter them, but these efforts could be amplified with a coordinated global strategy led by the United States. </w:t>
      </w:r>
      <w:r w:rsidRPr="009D053C">
        <w:rPr>
          <w:rFonts w:eastAsia="Times New Roman"/>
          <w:highlight w:val="cyan"/>
          <w:u w:val="single"/>
        </w:rPr>
        <w:t xml:space="preserve">Rather than pursue alliances with </w:t>
      </w:r>
      <w:r w:rsidRPr="009D053C">
        <w:rPr>
          <w:rFonts w:eastAsia="Times New Roman"/>
          <w:b/>
          <w:iCs/>
          <w:highlight w:val="cyan"/>
          <w:u w:val="single"/>
          <w:bdr w:val="single" w:sz="8" w:space="0" w:color="auto"/>
        </w:rPr>
        <w:t>shifty dictators</w:t>
      </w:r>
      <w:r w:rsidRPr="009D053C">
        <w:rPr>
          <w:rFonts w:eastAsia="Times New Roman"/>
          <w:highlight w:val="cyan"/>
          <w:u w:val="single"/>
        </w:rPr>
        <w:t>, Washington should</w:t>
      </w:r>
      <w:r w:rsidRPr="00557111">
        <w:rPr>
          <w:rFonts w:eastAsia="Times New Roman"/>
          <w:u w:val="single"/>
        </w:rPr>
        <w:t xml:space="preserve"> </w:t>
      </w:r>
      <w:r w:rsidRPr="00557111">
        <w:rPr>
          <w:rFonts w:eastAsia="Times New Roman"/>
          <w:b/>
          <w:iCs/>
          <w:u w:val="single"/>
          <w:bdr w:val="single" w:sz="8" w:space="0" w:color="auto"/>
        </w:rPr>
        <w:t>play to its strengths</w:t>
      </w:r>
      <w:r w:rsidRPr="00557111">
        <w:rPr>
          <w:rFonts w:eastAsia="Times New Roman"/>
          <w:u w:val="single"/>
        </w:rPr>
        <w:t xml:space="preserve"> and </w:t>
      </w:r>
      <w:r w:rsidRPr="009D053C">
        <w:rPr>
          <w:rFonts w:eastAsia="Times New Roman"/>
          <w:b/>
          <w:iCs/>
          <w:highlight w:val="cyan"/>
          <w:u w:val="single"/>
          <w:bdr w:val="single" w:sz="8" w:space="0" w:color="auto"/>
        </w:rPr>
        <w:t>mobilize</w:t>
      </w:r>
      <w:r w:rsidRPr="00557111">
        <w:rPr>
          <w:rFonts w:eastAsia="Times New Roman"/>
          <w:u w:val="single"/>
        </w:rPr>
        <w:t xml:space="preserve"> its </w:t>
      </w:r>
      <w:r w:rsidRPr="009D053C">
        <w:rPr>
          <w:rFonts w:eastAsia="Times New Roman"/>
          <w:b/>
          <w:iCs/>
          <w:highlight w:val="cyan"/>
          <w:u w:val="single"/>
          <w:bdr w:val="single" w:sz="8" w:space="0" w:color="auto"/>
        </w:rPr>
        <w:t>existing</w:t>
      </w:r>
      <w:r w:rsidRPr="00557111">
        <w:rPr>
          <w:rFonts w:eastAsia="Times New Roman"/>
          <w:b/>
          <w:iCs/>
          <w:u w:val="single"/>
          <w:bdr w:val="single" w:sz="8" w:space="0" w:color="auto"/>
        </w:rPr>
        <w:t xml:space="preserve"> strategic </w:t>
      </w:r>
      <w:r w:rsidRPr="009D053C">
        <w:rPr>
          <w:rFonts w:eastAsia="Times New Roman"/>
          <w:b/>
          <w:iCs/>
          <w:highlight w:val="cyan"/>
          <w:u w:val="single"/>
          <w:bdr w:val="single" w:sz="8" w:space="0" w:color="auto"/>
        </w:rPr>
        <w:t>partnerships</w:t>
      </w:r>
      <w:r w:rsidRPr="00557111">
        <w:rPr>
          <w:rFonts w:eastAsia="Times New Roman"/>
          <w:b/>
          <w:iCs/>
          <w:u w:val="single"/>
          <w:bdr w:val="single" w:sz="8" w:space="0" w:color="auto"/>
        </w:rPr>
        <w:t>.</w:t>
      </w:r>
    </w:p>
    <w:p w14:paraId="3B592EC4" w14:textId="77777777" w:rsidR="001F514C" w:rsidRPr="00557111" w:rsidRDefault="001F514C" w:rsidP="001F514C">
      <w:pPr>
        <w:rPr>
          <w:rFonts w:eastAsia="Times New Roman"/>
          <w:u w:val="single"/>
        </w:rPr>
      </w:pPr>
      <w:r w:rsidRPr="00557111">
        <w:rPr>
          <w:rFonts w:eastAsia="Times New Roman"/>
          <w:u w:val="single"/>
        </w:rPr>
        <w:t>The U</w:t>
      </w:r>
      <w:r w:rsidRPr="00557111">
        <w:rPr>
          <w:rFonts w:eastAsia="Times New Roman"/>
          <w:sz w:val="16"/>
        </w:rPr>
        <w:t xml:space="preserve">nited </w:t>
      </w:r>
      <w:r w:rsidRPr="00557111">
        <w:rPr>
          <w:rFonts w:eastAsia="Times New Roman"/>
          <w:u w:val="single"/>
        </w:rPr>
        <w:t>S</w:t>
      </w:r>
      <w:r w:rsidRPr="00557111">
        <w:rPr>
          <w:rFonts w:eastAsia="Times New Roman"/>
          <w:sz w:val="16"/>
        </w:rPr>
        <w:t xml:space="preserve">tates </w:t>
      </w:r>
      <w:r w:rsidRPr="00557111">
        <w:rPr>
          <w:rFonts w:eastAsia="Times New Roman"/>
          <w:u w:val="single"/>
        </w:rPr>
        <w:t xml:space="preserve">and its </w:t>
      </w:r>
      <w:r w:rsidRPr="009D053C">
        <w:rPr>
          <w:rFonts w:eastAsia="Times New Roman"/>
          <w:b/>
          <w:iCs/>
          <w:highlight w:val="cyan"/>
          <w:u w:val="single"/>
          <w:bdr w:val="single" w:sz="8" w:space="0" w:color="auto"/>
        </w:rPr>
        <w:t>democratic allies</w:t>
      </w:r>
      <w:r w:rsidRPr="00557111">
        <w:rPr>
          <w:rFonts w:eastAsia="Times New Roman"/>
          <w:sz w:val="16"/>
        </w:rPr>
        <w:t xml:space="preserve"> </w:t>
      </w:r>
      <w:r w:rsidRPr="009D053C">
        <w:rPr>
          <w:rFonts w:eastAsia="Times New Roman"/>
          <w:b/>
          <w:iCs/>
          <w:highlight w:val="cyan"/>
          <w:u w:val="single"/>
          <w:bdr w:val="single" w:sz="8" w:space="0" w:color="auto"/>
        </w:rPr>
        <w:t>already enjoy</w:t>
      </w:r>
      <w:r w:rsidRPr="00557111">
        <w:rPr>
          <w:rFonts w:eastAsia="Times New Roman"/>
          <w:sz w:val="16"/>
        </w:rPr>
        <w:t xml:space="preserve"> </w:t>
      </w:r>
      <w:r w:rsidRPr="009D053C">
        <w:rPr>
          <w:rFonts w:eastAsia="Times New Roman"/>
          <w:highlight w:val="cyan"/>
          <w:u w:val="single"/>
        </w:rPr>
        <w:t>the</w:t>
      </w:r>
      <w:r w:rsidRPr="00557111">
        <w:rPr>
          <w:rFonts w:eastAsia="Times New Roman"/>
          <w:sz w:val="16"/>
        </w:rPr>
        <w:t xml:space="preserve"> economic, military, and political </w:t>
      </w:r>
      <w:r w:rsidRPr="009D053C">
        <w:rPr>
          <w:rFonts w:eastAsia="Times New Roman"/>
          <w:highlight w:val="cyan"/>
          <w:u w:val="single"/>
        </w:rPr>
        <w:t>power needed</w:t>
      </w:r>
      <w:r w:rsidRPr="00557111">
        <w:rPr>
          <w:rFonts w:eastAsia="Times New Roman"/>
          <w:u w:val="single"/>
        </w:rPr>
        <w:t xml:space="preserve"> to excel in this </w:t>
      </w:r>
      <w:r w:rsidRPr="00557111">
        <w:rPr>
          <w:rFonts w:eastAsia="Times New Roman"/>
          <w:b/>
          <w:iCs/>
          <w:u w:val="single"/>
          <w:bdr w:val="single" w:sz="8" w:space="0" w:color="auto"/>
        </w:rPr>
        <w:t>new era</w:t>
      </w:r>
      <w:r w:rsidRPr="00557111">
        <w:rPr>
          <w:rFonts w:eastAsia="Times New Roman"/>
          <w:u w:val="single"/>
        </w:rPr>
        <w:t xml:space="preserve"> of </w:t>
      </w:r>
      <w:r w:rsidRPr="00557111">
        <w:rPr>
          <w:rFonts w:eastAsia="Times New Roman"/>
          <w:b/>
          <w:iCs/>
          <w:u w:val="single"/>
          <w:bdr w:val="single" w:sz="8" w:space="0" w:color="auto"/>
        </w:rPr>
        <w:t>great-power competition</w:t>
      </w:r>
      <w:r w:rsidRPr="00557111">
        <w:rPr>
          <w:rFonts w:eastAsia="Times New Roman"/>
          <w:u w:val="single"/>
        </w:rPr>
        <w:t xml:space="preserve">. </w:t>
      </w:r>
      <w:r w:rsidRPr="00557111">
        <w:rPr>
          <w:rFonts w:eastAsia="Times New Roman"/>
          <w:b/>
          <w:iCs/>
          <w:u w:val="single"/>
          <w:bdr w:val="single" w:sz="8" w:space="0" w:color="auto"/>
        </w:rPr>
        <w:t>Beijing</w:t>
      </w:r>
      <w:r w:rsidRPr="00557111">
        <w:rPr>
          <w:rFonts w:eastAsia="Times New Roman"/>
          <w:u w:val="single"/>
        </w:rPr>
        <w:t xml:space="preserve"> and </w:t>
      </w:r>
      <w:r w:rsidRPr="00557111">
        <w:rPr>
          <w:rFonts w:eastAsia="Times New Roman"/>
          <w:b/>
          <w:iCs/>
          <w:u w:val="single"/>
          <w:bdr w:val="single" w:sz="8" w:space="0" w:color="auto"/>
        </w:rPr>
        <w:t>Moscow</w:t>
      </w:r>
      <w:r w:rsidRPr="00557111">
        <w:rPr>
          <w:rFonts w:eastAsia="Times New Roman"/>
          <w:u w:val="single"/>
        </w:rPr>
        <w:t xml:space="preserve">, </w:t>
      </w:r>
      <w:r w:rsidRPr="00557111">
        <w:rPr>
          <w:rFonts w:eastAsia="Times New Roman"/>
          <w:b/>
          <w:iCs/>
          <w:u w:val="single"/>
          <w:bdr w:val="single" w:sz="8" w:space="0" w:color="auto"/>
        </w:rPr>
        <w:t>not Washington</w:t>
      </w:r>
      <w:r w:rsidRPr="00557111">
        <w:rPr>
          <w:rFonts w:eastAsia="Times New Roman"/>
          <w:u w:val="single"/>
        </w:rPr>
        <w:t xml:space="preserve">, are the ones that should worry about </w:t>
      </w:r>
      <w:r w:rsidRPr="00557111">
        <w:rPr>
          <w:rFonts w:eastAsia="Times New Roman"/>
          <w:b/>
          <w:iCs/>
          <w:u w:val="single"/>
          <w:bdr w:val="single" w:sz="8" w:space="0" w:color="auto"/>
        </w:rPr>
        <w:t>powerful</w:t>
      </w:r>
      <w:r w:rsidRPr="00557111">
        <w:rPr>
          <w:rFonts w:eastAsia="Times New Roman"/>
          <w:u w:val="single"/>
        </w:rPr>
        <w:t xml:space="preserve"> and</w:t>
      </w:r>
      <w:r w:rsidRPr="00557111">
        <w:rPr>
          <w:rFonts w:eastAsia="Times New Roman"/>
          <w:sz w:val="16"/>
        </w:rPr>
        <w:t xml:space="preserve"> ideologically </w:t>
      </w:r>
      <w:r w:rsidRPr="00557111">
        <w:rPr>
          <w:rFonts w:eastAsia="Times New Roman"/>
          <w:b/>
          <w:iCs/>
          <w:u w:val="single"/>
          <w:bdr w:val="single" w:sz="8" w:space="0" w:color="auto"/>
        </w:rPr>
        <w:t>hostile enemies</w:t>
      </w:r>
      <w:r w:rsidRPr="00557111">
        <w:rPr>
          <w:rFonts w:eastAsia="Times New Roman"/>
          <w:sz w:val="16"/>
        </w:rPr>
        <w:t xml:space="preserve"> </w:t>
      </w:r>
      <w:r w:rsidRPr="00557111">
        <w:rPr>
          <w:rFonts w:eastAsia="Times New Roman"/>
          <w:u w:val="single"/>
        </w:rPr>
        <w:t>aligning against them.</w:t>
      </w:r>
    </w:p>
    <w:p w14:paraId="0BA8EE8C" w14:textId="77777777" w:rsidR="001F514C" w:rsidRPr="001F514C" w:rsidRDefault="001F514C" w:rsidP="001F514C"/>
    <w:p w14:paraId="6E2518EF" w14:textId="03B5F0B5" w:rsidR="00EC743A" w:rsidRPr="00415499" w:rsidRDefault="00415499" w:rsidP="00A5141F">
      <w:pPr>
        <w:pStyle w:val="Heading2"/>
      </w:pPr>
      <w:r w:rsidRPr="00415499">
        <w:lastRenderedPageBreak/>
        <w:t>Ch</w:t>
      </w:r>
      <w:r>
        <w:t>ina Soft Power Disadvantage</w:t>
      </w:r>
    </w:p>
    <w:p w14:paraId="505872B1" w14:textId="745F2678" w:rsidR="00A5141F" w:rsidRPr="00415499" w:rsidRDefault="00415499" w:rsidP="00A5141F">
      <w:pPr>
        <w:pStyle w:val="Heading3"/>
      </w:pPr>
      <w:r>
        <w:lastRenderedPageBreak/>
        <w:t>2AC—Link Turn</w:t>
      </w:r>
    </w:p>
    <w:p w14:paraId="4925D1C3" w14:textId="77777777" w:rsidR="00A5141F" w:rsidRDefault="00A5141F" w:rsidP="00A5141F">
      <w:pPr>
        <w:pStyle w:val="Heading4"/>
      </w:pPr>
      <w:r>
        <w:t xml:space="preserve">India-Russia ties prevent Chinese influence in the arctic. </w:t>
      </w:r>
    </w:p>
    <w:p w14:paraId="4AED11F6" w14:textId="77777777" w:rsidR="00A5141F" w:rsidRPr="00BF21BF" w:rsidRDefault="00A5141F" w:rsidP="00A5141F">
      <w:r w:rsidRPr="00BF21BF">
        <w:rPr>
          <w:rStyle w:val="Style13ptBold"/>
        </w:rPr>
        <w:t>Khorrami</w:t>
      </w:r>
      <w:r>
        <w:rPr>
          <w:rStyle w:val="Style13ptBold"/>
        </w:rPr>
        <w:t xml:space="preserve"> &amp; Østhagen</w:t>
      </w:r>
      <w:r w:rsidRPr="00BF21BF">
        <w:rPr>
          <w:rStyle w:val="Style13ptBold"/>
        </w:rPr>
        <w:t xml:space="preserve"> ’</w:t>
      </w:r>
      <w:r>
        <w:rPr>
          <w:rStyle w:val="Style13ptBold"/>
        </w:rPr>
        <w:t>25</w:t>
      </w:r>
      <w:r>
        <w:t xml:space="preserve"> [Nima and Andreas; June 5; Research Associate at The Arctic Institute; The Arctic Institute, “India in the Arctic: Advancing a Path for Strategic Autonomy Beyond Russia,” https://www.thearcticinstitute.org/india-arctic-advancing-path-strategic-autonomy-beyond-russia/; accessed: 6.25.25] </w:t>
      </w:r>
    </w:p>
    <w:p w14:paraId="03D6E855" w14:textId="77777777" w:rsidR="00A5141F" w:rsidRPr="00343F29" w:rsidRDefault="00A5141F" w:rsidP="00A5141F">
      <w:pPr>
        <w:rPr>
          <w:sz w:val="16"/>
        </w:rPr>
      </w:pPr>
      <w:r w:rsidRPr="00343F29">
        <w:rPr>
          <w:sz w:val="16"/>
        </w:rPr>
        <w:t xml:space="preserve">Within this context, the </w:t>
      </w:r>
      <w:r w:rsidRPr="000F2106">
        <w:rPr>
          <w:rStyle w:val="StyleUnderline"/>
        </w:rPr>
        <w:t xml:space="preserve">authorities in </w:t>
      </w:r>
      <w:r w:rsidRPr="00163CBF">
        <w:rPr>
          <w:rStyle w:val="StyleUnderline"/>
          <w:highlight w:val="cyan"/>
        </w:rPr>
        <w:t>Moscow see</w:t>
      </w:r>
      <w:r w:rsidRPr="000F2106">
        <w:rPr>
          <w:rStyle w:val="StyleUnderline"/>
        </w:rPr>
        <w:t xml:space="preserve"> potential benefits in </w:t>
      </w:r>
      <w:r w:rsidRPr="00163CBF">
        <w:rPr>
          <w:rStyle w:val="Emphasis"/>
          <w:highlight w:val="cyan"/>
        </w:rPr>
        <w:t>India’s</w:t>
      </w:r>
      <w:r w:rsidRPr="000F2106">
        <w:rPr>
          <w:rStyle w:val="StyleUnderline"/>
        </w:rPr>
        <w:t xml:space="preserve"> increased </w:t>
      </w:r>
      <w:r w:rsidRPr="005610E0">
        <w:rPr>
          <w:rStyle w:val="Emphasis"/>
        </w:rPr>
        <w:t xml:space="preserve">Arctic </w:t>
      </w:r>
      <w:r w:rsidRPr="00163CBF">
        <w:rPr>
          <w:rStyle w:val="Emphasis"/>
          <w:highlight w:val="cyan"/>
        </w:rPr>
        <w:t>engagement</w:t>
      </w:r>
      <w:r w:rsidRPr="00343F29">
        <w:rPr>
          <w:sz w:val="16"/>
        </w:rPr>
        <w:t xml:space="preserve">.37) India’s </w:t>
      </w:r>
      <w:r w:rsidRPr="000F2106">
        <w:rPr>
          <w:rStyle w:val="StyleUnderline"/>
        </w:rPr>
        <w:t xml:space="preserve">presence could </w:t>
      </w:r>
      <w:r w:rsidRPr="00163CBF">
        <w:rPr>
          <w:rStyle w:val="StyleUnderline"/>
          <w:highlight w:val="cyan"/>
        </w:rPr>
        <w:t>allow</w:t>
      </w:r>
      <w:r w:rsidRPr="000F2106">
        <w:rPr>
          <w:rStyle w:val="StyleUnderline"/>
        </w:rPr>
        <w:t xml:space="preserve"> </w:t>
      </w:r>
      <w:r w:rsidRPr="00163CBF">
        <w:rPr>
          <w:rStyle w:val="Emphasis"/>
          <w:highlight w:val="cyan"/>
        </w:rPr>
        <w:t>Russia</w:t>
      </w:r>
      <w:r w:rsidRPr="00163CBF">
        <w:rPr>
          <w:rStyle w:val="StyleUnderline"/>
          <w:highlight w:val="cyan"/>
        </w:rPr>
        <w:t xml:space="preserve"> to </w:t>
      </w:r>
      <w:r w:rsidRPr="00163CBF">
        <w:rPr>
          <w:rStyle w:val="Emphasis"/>
          <w:highlight w:val="cyan"/>
        </w:rPr>
        <w:t>diversify</w:t>
      </w:r>
      <w:r w:rsidRPr="00163CBF">
        <w:rPr>
          <w:rStyle w:val="StyleUnderline"/>
          <w:highlight w:val="cyan"/>
        </w:rPr>
        <w:t xml:space="preserve"> </w:t>
      </w:r>
      <w:r w:rsidRPr="00163CBF">
        <w:rPr>
          <w:rStyle w:val="StyleUnderline"/>
        </w:rPr>
        <w:t>its</w:t>
      </w:r>
      <w:r w:rsidRPr="000F2106">
        <w:rPr>
          <w:rStyle w:val="StyleUnderline"/>
        </w:rPr>
        <w:t xml:space="preserve"> pool of </w:t>
      </w:r>
      <w:r w:rsidRPr="00163CBF">
        <w:rPr>
          <w:rStyle w:val="Emphasis"/>
          <w:highlight w:val="cyan"/>
        </w:rPr>
        <w:t>investors</w:t>
      </w:r>
      <w:r w:rsidRPr="000F2106">
        <w:rPr>
          <w:rStyle w:val="StyleUnderline"/>
        </w:rPr>
        <w:t xml:space="preserve"> and </w:t>
      </w:r>
      <w:r w:rsidRPr="00163CBF">
        <w:rPr>
          <w:rStyle w:val="StyleUnderline"/>
          <w:highlight w:val="cyan"/>
        </w:rPr>
        <w:t xml:space="preserve">reduce its </w:t>
      </w:r>
      <w:r w:rsidRPr="00163CBF">
        <w:rPr>
          <w:rStyle w:val="Emphasis"/>
          <w:highlight w:val="cyan"/>
        </w:rPr>
        <w:t>reliance</w:t>
      </w:r>
      <w:r w:rsidRPr="00163CBF">
        <w:rPr>
          <w:rStyle w:val="StyleUnderline"/>
          <w:highlight w:val="cyan"/>
        </w:rPr>
        <w:t xml:space="preserve"> on </w:t>
      </w:r>
      <w:r w:rsidRPr="00163CBF">
        <w:rPr>
          <w:rStyle w:val="Emphasis"/>
          <w:highlight w:val="cyan"/>
        </w:rPr>
        <w:t>China</w:t>
      </w:r>
      <w:r w:rsidRPr="000F2106">
        <w:rPr>
          <w:rStyle w:val="StyleUnderline"/>
        </w:rPr>
        <w:t xml:space="preserve"> under the pretext of </w:t>
      </w:r>
      <w:r w:rsidRPr="005610E0">
        <w:rPr>
          <w:rStyle w:val="Emphasis"/>
        </w:rPr>
        <w:t>Arctic cooperation</w:t>
      </w:r>
      <w:r w:rsidRPr="000F2106">
        <w:rPr>
          <w:rStyle w:val="StyleUnderline"/>
        </w:rPr>
        <w:t xml:space="preserve"> towards deepening strategic and </w:t>
      </w:r>
      <w:proofErr w:type="spellStart"/>
      <w:r w:rsidRPr="005610E0">
        <w:rPr>
          <w:rStyle w:val="Emphasis"/>
        </w:rPr>
        <w:t>defence</w:t>
      </w:r>
      <w:proofErr w:type="spellEnd"/>
      <w:r w:rsidRPr="005610E0">
        <w:rPr>
          <w:rStyle w:val="Emphasis"/>
        </w:rPr>
        <w:t xml:space="preserve"> ties</w:t>
      </w:r>
      <w:r w:rsidRPr="00343F29">
        <w:rPr>
          <w:sz w:val="16"/>
        </w:rPr>
        <w:t xml:space="preserve"> </w:t>
      </w:r>
      <w:r w:rsidRPr="005610E0">
        <w:rPr>
          <w:rStyle w:val="StyleUnderline"/>
        </w:rPr>
        <w:t>with New Delhi</w:t>
      </w:r>
      <w:r w:rsidRPr="00343F29">
        <w:rPr>
          <w:sz w:val="16"/>
        </w:rPr>
        <w:t xml:space="preserve">.38) Unlike China, it is reasonable to suggest that </w:t>
      </w:r>
      <w:r w:rsidRPr="00163CBF">
        <w:rPr>
          <w:rStyle w:val="StyleUnderline"/>
          <w:highlight w:val="cyan"/>
        </w:rPr>
        <w:t>India</w:t>
      </w:r>
      <w:r w:rsidRPr="000F2106">
        <w:rPr>
          <w:rStyle w:val="StyleUnderline"/>
        </w:rPr>
        <w:t xml:space="preserve"> is likely </w:t>
      </w:r>
      <w:r w:rsidRPr="00163CBF">
        <w:rPr>
          <w:rStyle w:val="Emphasis"/>
          <w:highlight w:val="cyan"/>
        </w:rPr>
        <w:t>perceived</w:t>
      </w:r>
      <w:r w:rsidRPr="00163CBF">
        <w:rPr>
          <w:rStyle w:val="StyleUnderline"/>
          <w:highlight w:val="cyan"/>
        </w:rPr>
        <w:t xml:space="preserve"> as</w:t>
      </w:r>
      <w:r w:rsidRPr="000F2106">
        <w:rPr>
          <w:rStyle w:val="StyleUnderline"/>
        </w:rPr>
        <w:t xml:space="preserve"> a partne</w:t>
      </w:r>
      <w:r w:rsidRPr="00163CBF">
        <w:rPr>
          <w:rStyle w:val="StyleUnderline"/>
          <w:highlight w:val="cyan"/>
        </w:rPr>
        <w:t xml:space="preserve">r with fewer </w:t>
      </w:r>
      <w:r w:rsidRPr="00163CBF">
        <w:rPr>
          <w:rStyle w:val="Emphasis"/>
          <w:highlight w:val="cyan"/>
        </w:rPr>
        <w:t>regional ambitions</w:t>
      </w:r>
      <w:r w:rsidRPr="00343F29">
        <w:rPr>
          <w:sz w:val="16"/>
        </w:rPr>
        <w:t xml:space="preserve"> and hence less capable of, and indeed willing to, challenge the Arctic’s geopolitical balance, at least in the medium term. So, while India is not capable of matching China’s financial contributions, its comparatively limited resources make it less likely to contest Russia’s dominance in the Arctic. </w:t>
      </w:r>
      <w:r w:rsidRPr="000F2106">
        <w:rPr>
          <w:rStyle w:val="StyleUnderline"/>
        </w:rPr>
        <w:t xml:space="preserve">India’s </w:t>
      </w:r>
      <w:r w:rsidRPr="00163CBF">
        <w:rPr>
          <w:rStyle w:val="StyleUnderline"/>
          <w:highlight w:val="cyan"/>
        </w:rPr>
        <w:t xml:space="preserve">more </w:t>
      </w:r>
      <w:proofErr w:type="spellStart"/>
      <w:r w:rsidRPr="00163CBF">
        <w:rPr>
          <w:rStyle w:val="Emphasis"/>
          <w:highlight w:val="cyan"/>
        </w:rPr>
        <w:t>favourable</w:t>
      </w:r>
      <w:proofErr w:type="spellEnd"/>
      <w:r w:rsidRPr="00163CBF">
        <w:rPr>
          <w:rStyle w:val="Emphasis"/>
          <w:highlight w:val="cyan"/>
        </w:rPr>
        <w:t xml:space="preserve"> global image</w:t>
      </w:r>
      <w:r w:rsidRPr="000F2106">
        <w:rPr>
          <w:rStyle w:val="StyleUnderline"/>
        </w:rPr>
        <w:t xml:space="preserve"> also </w:t>
      </w:r>
      <w:r w:rsidRPr="00163CBF">
        <w:rPr>
          <w:rStyle w:val="StyleUnderline"/>
          <w:highlight w:val="cyan"/>
        </w:rPr>
        <w:t>makes it</w:t>
      </w:r>
      <w:r w:rsidRPr="000F2106">
        <w:rPr>
          <w:rStyle w:val="StyleUnderline"/>
        </w:rPr>
        <w:t xml:space="preserve"> a </w:t>
      </w:r>
      <w:r w:rsidRPr="00163CBF">
        <w:rPr>
          <w:rStyle w:val="Emphasis"/>
          <w:highlight w:val="cyan"/>
        </w:rPr>
        <w:t>less contentious</w:t>
      </w:r>
      <w:r w:rsidRPr="000F2106">
        <w:rPr>
          <w:rStyle w:val="StyleUnderline"/>
        </w:rPr>
        <w:t xml:space="preserve"> partner than China</w:t>
      </w:r>
      <w:r w:rsidRPr="00343F29">
        <w:rPr>
          <w:sz w:val="16"/>
        </w:rPr>
        <w:t xml:space="preserve">, </w:t>
      </w:r>
      <w:r w:rsidRPr="000F2106">
        <w:rPr>
          <w:rStyle w:val="StyleUnderline"/>
        </w:rPr>
        <w:t xml:space="preserve">thereby attracting less </w:t>
      </w:r>
      <w:r w:rsidRPr="005610E0">
        <w:rPr>
          <w:rStyle w:val="Emphasis"/>
        </w:rPr>
        <w:t>international scrutiny</w:t>
      </w:r>
      <w:r w:rsidRPr="00343F29">
        <w:rPr>
          <w:sz w:val="16"/>
        </w:rPr>
        <w:t>. Additionally, India-Russia bilateral relations have been long-standing, and both countries have similar perspectives on state sovereignty and perceive Western adherence to international law to be inconsistent.39)</w:t>
      </w:r>
    </w:p>
    <w:p w14:paraId="669BAFD0" w14:textId="77777777" w:rsidR="00A5141F" w:rsidRPr="00163CBF" w:rsidRDefault="00A5141F" w:rsidP="00A5141F">
      <w:pPr>
        <w:rPr>
          <w:sz w:val="16"/>
        </w:rPr>
      </w:pPr>
      <w:r w:rsidRPr="000F2106">
        <w:rPr>
          <w:rStyle w:val="StyleUnderline"/>
        </w:rPr>
        <w:t xml:space="preserve">India’s </w:t>
      </w:r>
      <w:r w:rsidRPr="00163CBF">
        <w:rPr>
          <w:rStyle w:val="StyleUnderline"/>
          <w:highlight w:val="cyan"/>
        </w:rPr>
        <w:t>increasing role</w:t>
      </w:r>
      <w:r w:rsidRPr="000F2106">
        <w:rPr>
          <w:rStyle w:val="StyleUnderline"/>
        </w:rPr>
        <w:t xml:space="preserve"> in the Arctic </w:t>
      </w:r>
      <w:r w:rsidRPr="00163CBF">
        <w:rPr>
          <w:rStyle w:val="StyleUnderline"/>
          <w:highlight w:val="cyan"/>
        </w:rPr>
        <w:t>helps Russia</w:t>
      </w:r>
      <w:r w:rsidRPr="000F2106">
        <w:rPr>
          <w:rStyle w:val="StyleUnderline"/>
        </w:rPr>
        <w:t xml:space="preserve"> not only </w:t>
      </w:r>
      <w:r w:rsidRPr="00163CBF">
        <w:rPr>
          <w:rStyle w:val="Emphasis"/>
          <w:highlight w:val="cyan"/>
        </w:rPr>
        <w:t>counterbalance China’s influence</w:t>
      </w:r>
      <w:r w:rsidRPr="00343F29">
        <w:rPr>
          <w:sz w:val="16"/>
        </w:rPr>
        <w:t xml:space="preserve"> but also mediate improving ties between the governments in New Delhi and Washington, D.C., potentially even allowing it to establish itself as an intermediary between China and India in the long term.</w:t>
      </w:r>
    </w:p>
    <w:p w14:paraId="1477B5D5" w14:textId="7990767A" w:rsidR="005D388F" w:rsidRDefault="001E35BF" w:rsidP="001E35BF">
      <w:pPr>
        <w:pStyle w:val="Heading2"/>
      </w:pPr>
      <w:r>
        <w:lastRenderedPageBreak/>
        <w:t>Politics</w:t>
      </w:r>
      <w:r w:rsidR="00415499">
        <w:t xml:space="preserve"> Disadvantage</w:t>
      </w:r>
    </w:p>
    <w:p w14:paraId="1DF44604" w14:textId="494B62A6" w:rsidR="001E35BF" w:rsidRDefault="00415499" w:rsidP="00A5141F">
      <w:pPr>
        <w:pStyle w:val="Heading3"/>
      </w:pPr>
      <w:r>
        <w:lastRenderedPageBreak/>
        <w:t xml:space="preserve">2AC—Plan is Bipartisan </w:t>
      </w:r>
    </w:p>
    <w:p w14:paraId="42A3C972" w14:textId="3BB365CB" w:rsidR="00A5141F" w:rsidRDefault="00A5141F" w:rsidP="00A5141F">
      <w:pPr>
        <w:pStyle w:val="Heading4"/>
      </w:pPr>
      <w:r>
        <w:t>Collaboration with India is bipartisan.</w:t>
      </w:r>
    </w:p>
    <w:p w14:paraId="0173EE5E" w14:textId="4E0399B1" w:rsidR="00A5141F" w:rsidRPr="00A5141F" w:rsidRDefault="00A5141F" w:rsidP="00A5141F">
      <w:r w:rsidRPr="00A5141F">
        <w:rPr>
          <w:rStyle w:val="Style13ptBold"/>
        </w:rPr>
        <w:t>Miller ’25</w:t>
      </w:r>
      <w:r>
        <w:t xml:space="preserve"> [Manjari; June 5; Senior fellow for India, Pakistan and South Asia at the Council on Foreign Relations (CFR) and professor of international relations at the Munk School of Global Affairs and Public Policy at the University of Toronto where she also holds the inaugural Munk Chair in Global India; CFR, “Divergence Despite Convergence: The United States-India Strategic Partnership and Defense Norms,” https://www.cfr.org/article/divergence-despite-convergence-united-states-india-strategic-partnership-and-defense-norms]</w:t>
      </w:r>
    </w:p>
    <w:p w14:paraId="5CB6D972" w14:textId="637334B3" w:rsidR="00A5141F" w:rsidRDefault="00A5141F" w:rsidP="00A5141F">
      <w:pPr>
        <w:rPr>
          <w:sz w:val="16"/>
        </w:rPr>
      </w:pPr>
      <w:r w:rsidRPr="00A5141F">
        <w:rPr>
          <w:sz w:val="16"/>
        </w:rPr>
        <w:t xml:space="preserve">The U.S.-India defense partnership has come a long way. Beginning in 2001, the United States and India moved from little defense cooperation or coordination to significant gestures that would lay the foundation of the robust defense partnership that exists today—such as India offering access to its facilities after 9/11 to help the United States launch operations in Afghanistan or the 123 Agreement in 2005 that paved the way for civil nuclear cooperation between the two countries. </w:t>
      </w:r>
      <w:r w:rsidRPr="00A5141F">
        <w:rPr>
          <w:rStyle w:val="StyleUnderline"/>
        </w:rPr>
        <w:t xml:space="preserve">In the </w:t>
      </w:r>
      <w:r w:rsidRPr="00A5141F">
        <w:rPr>
          <w:rStyle w:val="Emphasis"/>
        </w:rPr>
        <w:t>U</w:t>
      </w:r>
      <w:r w:rsidRPr="00A5141F">
        <w:rPr>
          <w:rStyle w:val="StyleUnderline"/>
        </w:rPr>
        <w:t>nited</w:t>
      </w:r>
      <w:r w:rsidRPr="00A5141F">
        <w:rPr>
          <w:sz w:val="16"/>
        </w:rPr>
        <w:t xml:space="preserve"> </w:t>
      </w:r>
      <w:r w:rsidRPr="00A5141F">
        <w:rPr>
          <w:rStyle w:val="Emphasis"/>
        </w:rPr>
        <w:t>S</w:t>
      </w:r>
      <w:r w:rsidRPr="00A5141F">
        <w:rPr>
          <w:rStyle w:val="StyleUnderline"/>
        </w:rPr>
        <w:t>tates</w:t>
      </w:r>
      <w:r w:rsidRPr="00A5141F">
        <w:rPr>
          <w:sz w:val="16"/>
        </w:rPr>
        <w:t xml:space="preserve">, </w:t>
      </w:r>
      <w:r w:rsidRPr="00A5141F">
        <w:rPr>
          <w:rStyle w:val="StyleUnderline"/>
        </w:rPr>
        <w:t xml:space="preserve">there is </w:t>
      </w:r>
      <w:r w:rsidRPr="00A5141F">
        <w:rPr>
          <w:rStyle w:val="Emphasis"/>
        </w:rPr>
        <w:t>bipartisan agreeme</w:t>
      </w:r>
      <w:r w:rsidRPr="00A5141F">
        <w:rPr>
          <w:rStyle w:val="StyleUnderline"/>
        </w:rPr>
        <w:t xml:space="preserve">nt that a </w:t>
      </w:r>
      <w:r w:rsidRPr="00A5141F">
        <w:rPr>
          <w:rStyle w:val="Emphasis"/>
        </w:rPr>
        <w:t>strong</w:t>
      </w:r>
      <w:r w:rsidRPr="00A5141F">
        <w:rPr>
          <w:rStyle w:val="StyleUnderline"/>
        </w:rPr>
        <w:t xml:space="preserve"> defense </w:t>
      </w:r>
      <w:r w:rsidRPr="00A5141F">
        <w:rPr>
          <w:rStyle w:val="Emphasis"/>
        </w:rPr>
        <w:t>partnership</w:t>
      </w:r>
      <w:r w:rsidRPr="00A5141F">
        <w:rPr>
          <w:rStyle w:val="StyleUnderline"/>
        </w:rPr>
        <w:t xml:space="preserve"> with </w:t>
      </w:r>
      <w:r w:rsidRPr="00A5141F">
        <w:rPr>
          <w:rStyle w:val="Emphasis"/>
        </w:rPr>
        <w:t>India</w:t>
      </w:r>
      <w:r w:rsidRPr="00A5141F">
        <w:rPr>
          <w:rStyle w:val="StyleUnderline"/>
        </w:rPr>
        <w:t xml:space="preserve"> is </w:t>
      </w:r>
      <w:r w:rsidRPr="00A5141F">
        <w:rPr>
          <w:rStyle w:val="Emphasis"/>
        </w:rPr>
        <w:t>vital</w:t>
      </w:r>
      <w:r w:rsidRPr="00A5141F">
        <w:rPr>
          <w:rStyle w:val="StyleUnderline"/>
        </w:rPr>
        <w:t xml:space="preserve"> for its </w:t>
      </w:r>
      <w:r w:rsidRPr="00A5141F">
        <w:rPr>
          <w:rStyle w:val="Emphasis"/>
        </w:rPr>
        <w:t>Indo-Pacific strategy</w:t>
      </w:r>
      <w:r w:rsidRPr="00A5141F">
        <w:rPr>
          <w:rStyle w:val="StyleUnderline"/>
        </w:rPr>
        <w:t xml:space="preserve"> and containing </w:t>
      </w:r>
      <w:r w:rsidRPr="00A5141F">
        <w:rPr>
          <w:rStyle w:val="Emphasis"/>
        </w:rPr>
        <w:t>China</w:t>
      </w:r>
      <w:r w:rsidRPr="00A5141F">
        <w:rPr>
          <w:sz w:val="16"/>
        </w:rPr>
        <w:t xml:space="preserve">. In </w:t>
      </w:r>
      <w:r w:rsidRPr="00A5141F">
        <w:rPr>
          <w:rStyle w:val="StyleUnderline"/>
        </w:rPr>
        <w:t xml:space="preserve">India, too, there is </w:t>
      </w:r>
      <w:r w:rsidRPr="00A5141F">
        <w:rPr>
          <w:rStyle w:val="Emphasis"/>
        </w:rPr>
        <w:t>broad political support</w:t>
      </w:r>
      <w:r w:rsidRPr="00A5141F">
        <w:rPr>
          <w:rStyle w:val="StyleUnderline"/>
        </w:rPr>
        <w:t xml:space="preserve"> for its </w:t>
      </w:r>
      <w:r w:rsidRPr="00A5141F">
        <w:rPr>
          <w:rStyle w:val="Emphasis"/>
        </w:rPr>
        <w:t>strategic partnership</w:t>
      </w:r>
      <w:r w:rsidRPr="00A5141F">
        <w:rPr>
          <w:rStyle w:val="StyleUnderline"/>
        </w:rPr>
        <w:t xml:space="preserve"> with the United States given its </w:t>
      </w:r>
      <w:r w:rsidRPr="00A5141F">
        <w:rPr>
          <w:rStyle w:val="Emphasis"/>
        </w:rPr>
        <w:t>immense wariness</w:t>
      </w:r>
      <w:r w:rsidRPr="00A5141F">
        <w:rPr>
          <w:rStyle w:val="StyleUnderline"/>
        </w:rPr>
        <w:t xml:space="preserve"> about its fractious border relationship with China</w:t>
      </w:r>
      <w:r w:rsidRPr="00A5141F">
        <w:rPr>
          <w:sz w:val="16"/>
        </w:rPr>
        <w:t>. Consequently, the U.S.-India bilateral relationship has heavily emphasized security, with even trade tilting toward defense goods.</w:t>
      </w:r>
    </w:p>
    <w:p w14:paraId="68CCAEFA" w14:textId="50229B7B" w:rsidR="009336BD" w:rsidRDefault="00415499" w:rsidP="009336BD">
      <w:pPr>
        <w:pStyle w:val="Heading2"/>
      </w:pPr>
      <w:r>
        <w:lastRenderedPageBreak/>
        <w:t xml:space="preserve">BRICS Disadvantage </w:t>
      </w:r>
    </w:p>
    <w:p w14:paraId="0FF43FDA" w14:textId="77777777" w:rsidR="007A0FC3" w:rsidRPr="00246402" w:rsidRDefault="007A0FC3" w:rsidP="007A0FC3">
      <w:pPr>
        <w:pStyle w:val="Heading3"/>
      </w:pPr>
      <w:r>
        <w:lastRenderedPageBreak/>
        <w:t xml:space="preserve">2AC—BRICS Failing Now </w:t>
      </w:r>
    </w:p>
    <w:p w14:paraId="28424139" w14:textId="77777777" w:rsidR="007A0FC3" w:rsidRDefault="007A0FC3" w:rsidP="007A0FC3">
      <w:pPr>
        <w:pStyle w:val="Heading4"/>
      </w:pPr>
      <w:r>
        <w:t>BRICS structurally fails.</w:t>
      </w:r>
    </w:p>
    <w:p w14:paraId="10CCF5EF" w14:textId="77777777" w:rsidR="007A0FC3" w:rsidRDefault="007A0FC3" w:rsidP="007A0FC3">
      <w:r w:rsidRPr="00787D56">
        <w:rPr>
          <w:rStyle w:val="Style13ptBold"/>
        </w:rPr>
        <w:t>Menon’ 24</w:t>
      </w:r>
      <w:r>
        <w:t xml:space="preserve"> [Saahil; October 11; an investment analyst with a background in business economics and finance; New Eastern Europe, “How BRICS is collapsing under the weight of its own ambition,” https://neweasterneurope.eu/2024/10/11/how-brics-is-collapsing-under-the-weight-of-its-own-ambition/]</w:t>
      </w:r>
    </w:p>
    <w:p w14:paraId="22039D94" w14:textId="77777777" w:rsidR="007A0FC3" w:rsidRPr="00500DE7" w:rsidRDefault="007A0FC3" w:rsidP="007A0FC3">
      <w:pPr>
        <w:rPr>
          <w:sz w:val="16"/>
        </w:rPr>
      </w:pPr>
      <w:r w:rsidRPr="00500DE7">
        <w:rPr>
          <w:sz w:val="16"/>
        </w:rPr>
        <w:t xml:space="preserve">Among the reasons why </w:t>
      </w:r>
      <w:r w:rsidRPr="00787D56">
        <w:rPr>
          <w:rStyle w:val="Emphasis"/>
        </w:rPr>
        <w:t>BRICS</w:t>
      </w:r>
      <w:r w:rsidRPr="00500DE7">
        <w:rPr>
          <w:rStyle w:val="StyleUnderline"/>
        </w:rPr>
        <w:t xml:space="preserve"> has, nonetheless, </w:t>
      </w:r>
      <w:r w:rsidRPr="00787D56">
        <w:rPr>
          <w:rStyle w:val="Emphasis"/>
        </w:rPr>
        <w:t>failed</w:t>
      </w:r>
      <w:r w:rsidRPr="00500DE7">
        <w:rPr>
          <w:rStyle w:val="StyleUnderline"/>
        </w:rPr>
        <w:t xml:space="preserve"> to position itself as a </w:t>
      </w:r>
      <w:r w:rsidRPr="00787D56">
        <w:rPr>
          <w:rStyle w:val="Emphasis"/>
        </w:rPr>
        <w:t>credible counterweight</w:t>
      </w:r>
      <w:r w:rsidRPr="00500DE7">
        <w:rPr>
          <w:rStyle w:val="StyleUnderline"/>
        </w:rPr>
        <w:t xml:space="preserve"> to the </w:t>
      </w:r>
      <w:r w:rsidRPr="00787D56">
        <w:rPr>
          <w:rStyle w:val="Emphasis"/>
        </w:rPr>
        <w:t>G7</w:t>
      </w:r>
      <w:r w:rsidRPr="00500DE7">
        <w:rPr>
          <w:rStyle w:val="StyleUnderline"/>
        </w:rPr>
        <w:t xml:space="preserve"> or </w:t>
      </w:r>
      <w:r w:rsidRPr="00787D56">
        <w:rPr>
          <w:rStyle w:val="Emphasis"/>
        </w:rPr>
        <w:t>OECD</w:t>
      </w:r>
      <w:r w:rsidRPr="00500DE7">
        <w:rPr>
          <w:rStyle w:val="StyleUnderline"/>
        </w:rPr>
        <w:t xml:space="preserve"> is acute internal rivalries</w:t>
      </w:r>
      <w:r w:rsidRPr="00500DE7">
        <w:rPr>
          <w:sz w:val="16"/>
        </w:rPr>
        <w:t xml:space="preserve">. This is </w:t>
      </w:r>
      <w:r w:rsidRPr="00500DE7">
        <w:rPr>
          <w:rStyle w:val="StyleUnderline"/>
        </w:rPr>
        <w:t>especially true regarding China and India</w:t>
      </w:r>
      <w:r w:rsidRPr="00500DE7">
        <w:rPr>
          <w:sz w:val="16"/>
        </w:rPr>
        <w:t xml:space="preserve">. Ever since the Galwan Valley border clash four years ago that left 20 Indian soldiers dead, </w:t>
      </w:r>
      <w:r w:rsidRPr="00787D56">
        <w:rPr>
          <w:rStyle w:val="Emphasis"/>
        </w:rPr>
        <w:t>diplomatic ties</w:t>
      </w:r>
      <w:r w:rsidRPr="00500DE7">
        <w:rPr>
          <w:rStyle w:val="StyleUnderline"/>
        </w:rPr>
        <w:t xml:space="preserve"> between the two Asian giants have remained at </w:t>
      </w:r>
      <w:r w:rsidRPr="00787D56">
        <w:rPr>
          <w:rStyle w:val="Emphasis"/>
        </w:rPr>
        <w:t>rock bottom</w:t>
      </w:r>
      <w:r w:rsidRPr="00500DE7">
        <w:rPr>
          <w:sz w:val="16"/>
        </w:rPr>
        <w:t xml:space="preserve">. India has </w:t>
      </w:r>
      <w:r w:rsidRPr="00500DE7">
        <w:rPr>
          <w:rStyle w:val="StyleUnderline"/>
        </w:rPr>
        <w:t>steered clear of the Belt and Road Initiative (</w:t>
      </w:r>
      <w:r w:rsidRPr="00787D56">
        <w:rPr>
          <w:rStyle w:val="Emphasis"/>
        </w:rPr>
        <w:t>BRI</w:t>
      </w:r>
      <w:r w:rsidRPr="00500DE7">
        <w:rPr>
          <w:rStyle w:val="StyleUnderline"/>
        </w:rPr>
        <w:t>)</w:t>
      </w:r>
      <w:r w:rsidRPr="00500DE7">
        <w:rPr>
          <w:sz w:val="16"/>
        </w:rPr>
        <w:t>, refused to resume direct flights to China, and played an increasingly active role alongside the US, Japan and Australia in the Quad – a strategic security coalition aimed at containing Beijing’s influence across the Indo-Pacific region.</w:t>
      </w:r>
    </w:p>
    <w:p w14:paraId="7FC102BD" w14:textId="77777777" w:rsidR="007A0FC3" w:rsidRPr="00500DE7" w:rsidRDefault="007A0FC3" w:rsidP="007A0FC3">
      <w:pPr>
        <w:rPr>
          <w:sz w:val="16"/>
        </w:rPr>
      </w:pPr>
      <w:r w:rsidRPr="00500DE7">
        <w:rPr>
          <w:sz w:val="16"/>
        </w:rPr>
        <w:t xml:space="preserve">Another less talked about </w:t>
      </w:r>
      <w:r w:rsidRPr="00500DE7">
        <w:rPr>
          <w:rStyle w:val="StyleUnderline"/>
        </w:rPr>
        <w:t xml:space="preserve">territorial dispute BRICS has managed to </w:t>
      </w:r>
      <w:r w:rsidRPr="00787D56">
        <w:rPr>
          <w:rStyle w:val="Emphasis"/>
        </w:rPr>
        <w:t>import concerns Iran</w:t>
      </w:r>
      <w:r w:rsidRPr="00500DE7">
        <w:rPr>
          <w:rStyle w:val="StyleUnderline"/>
        </w:rPr>
        <w:t xml:space="preserve"> and the </w:t>
      </w:r>
      <w:r w:rsidRPr="00787D56">
        <w:rPr>
          <w:rStyle w:val="Emphasis"/>
        </w:rPr>
        <w:t>UAE</w:t>
      </w:r>
      <w:r w:rsidRPr="00500DE7">
        <w:rPr>
          <w:sz w:val="16"/>
        </w:rPr>
        <w:t xml:space="preserve">. </w:t>
      </w:r>
      <w:r w:rsidRPr="00500DE7">
        <w:rPr>
          <w:rStyle w:val="StyleUnderline"/>
        </w:rPr>
        <w:t xml:space="preserve">Despite </w:t>
      </w:r>
      <w:r w:rsidRPr="00787D56">
        <w:rPr>
          <w:rStyle w:val="Emphasis"/>
        </w:rPr>
        <w:t>repeatedly lobbying</w:t>
      </w:r>
      <w:r w:rsidRPr="00500DE7">
        <w:rPr>
          <w:rStyle w:val="StyleUnderline"/>
        </w:rPr>
        <w:t xml:space="preserve"> Russia and China to condemn the Islamic Republic’s alleged </w:t>
      </w:r>
      <w:r w:rsidRPr="00787D56">
        <w:rPr>
          <w:rStyle w:val="Emphasis"/>
        </w:rPr>
        <w:t>annexation</w:t>
      </w:r>
      <w:r w:rsidRPr="00500DE7">
        <w:rPr>
          <w:rStyle w:val="StyleUnderline"/>
        </w:rPr>
        <w:t xml:space="preserve"> of the three </w:t>
      </w:r>
      <w:r w:rsidRPr="00787D56">
        <w:rPr>
          <w:rStyle w:val="Emphasis"/>
        </w:rPr>
        <w:t>Persian Gulf islands</w:t>
      </w:r>
      <w:r w:rsidRPr="00500DE7">
        <w:rPr>
          <w:sz w:val="16"/>
        </w:rPr>
        <w:t xml:space="preserve"> of Abu Musa, Greater Tunb and Lesser Tunb, the </w:t>
      </w:r>
      <w:r w:rsidRPr="00787D56">
        <w:rPr>
          <w:rStyle w:val="Emphasis"/>
        </w:rPr>
        <w:t>Emiratis</w:t>
      </w:r>
      <w:r w:rsidRPr="00500DE7">
        <w:rPr>
          <w:rStyle w:val="StyleUnderline"/>
        </w:rPr>
        <w:t xml:space="preserve"> are effectively underwriting their own position</w:t>
      </w:r>
      <w:r w:rsidRPr="00500DE7">
        <w:rPr>
          <w:sz w:val="16"/>
        </w:rPr>
        <w:t xml:space="preserve"> given Dubai’s </w:t>
      </w:r>
      <w:r w:rsidRPr="00500DE7">
        <w:rPr>
          <w:rStyle w:val="StyleUnderline"/>
        </w:rPr>
        <w:t xml:space="preserve">notorious reputation as the go-to </w:t>
      </w:r>
      <w:r w:rsidRPr="00787D56">
        <w:rPr>
          <w:rStyle w:val="Emphasis"/>
        </w:rPr>
        <w:t>offshore haven</w:t>
      </w:r>
      <w:r w:rsidRPr="00500DE7">
        <w:rPr>
          <w:rStyle w:val="StyleUnderline"/>
        </w:rPr>
        <w:t xml:space="preserve"> for IRGC-linked officials to launder and stash away their ill-gotten gains</w:t>
      </w:r>
      <w:r w:rsidRPr="00500DE7">
        <w:rPr>
          <w:sz w:val="16"/>
        </w:rPr>
        <w:t xml:space="preserve">. To make matters worse, the </w:t>
      </w:r>
      <w:r w:rsidRPr="00500DE7">
        <w:rPr>
          <w:rStyle w:val="StyleUnderline"/>
        </w:rPr>
        <w:t xml:space="preserve">Kremlin has invited arch foes </w:t>
      </w:r>
      <w:r w:rsidRPr="00787D56">
        <w:rPr>
          <w:rStyle w:val="Emphasis"/>
        </w:rPr>
        <w:t>Armenia</w:t>
      </w:r>
      <w:r w:rsidRPr="00500DE7">
        <w:rPr>
          <w:rStyle w:val="StyleUnderline"/>
        </w:rPr>
        <w:t xml:space="preserve"> and </w:t>
      </w:r>
      <w:r w:rsidRPr="00787D56">
        <w:rPr>
          <w:rStyle w:val="Emphasis"/>
        </w:rPr>
        <w:t>Azerbaijan</w:t>
      </w:r>
      <w:r w:rsidRPr="00500DE7">
        <w:rPr>
          <w:sz w:val="16"/>
        </w:rPr>
        <w:t xml:space="preserve"> to the upcoming BRICS forum in Kazan that will take place next month.</w:t>
      </w:r>
    </w:p>
    <w:p w14:paraId="2A9313E8" w14:textId="77777777" w:rsidR="007A0FC3" w:rsidRPr="00787D56" w:rsidRDefault="007A0FC3" w:rsidP="007A0FC3">
      <w:pPr>
        <w:rPr>
          <w:sz w:val="16"/>
        </w:rPr>
      </w:pPr>
      <w:r w:rsidRPr="00787D56">
        <w:rPr>
          <w:sz w:val="16"/>
        </w:rPr>
        <w:t xml:space="preserve">When it comes to potential enlargement, however, </w:t>
      </w:r>
      <w:r w:rsidRPr="00787D56">
        <w:rPr>
          <w:rStyle w:val="Emphasis"/>
        </w:rPr>
        <w:t>Russia</w:t>
      </w:r>
      <w:r w:rsidRPr="00500DE7">
        <w:rPr>
          <w:rStyle w:val="StyleUnderline"/>
        </w:rPr>
        <w:t xml:space="preserve"> – which currently chairs </w:t>
      </w:r>
      <w:r w:rsidRPr="00787D56">
        <w:rPr>
          <w:rStyle w:val="Emphasis"/>
        </w:rPr>
        <w:t>BRICS</w:t>
      </w:r>
      <w:r w:rsidRPr="00500DE7">
        <w:rPr>
          <w:rStyle w:val="StyleUnderline"/>
        </w:rPr>
        <w:t xml:space="preserve"> – appears to have engaged in doublespeak</w:t>
      </w:r>
      <w:r w:rsidRPr="00787D56">
        <w:rPr>
          <w:sz w:val="16"/>
        </w:rPr>
        <w:t xml:space="preserve">. On the one hand, Putin continues to boast about the fact that 34 countries are vying for accession and hint at the absence of any hard and fast criterion that must be fulfilled to make the cut. At the same time, Lavrov recently </w:t>
      </w:r>
      <w:r w:rsidRPr="00500DE7">
        <w:rPr>
          <w:rStyle w:val="StyleUnderline"/>
        </w:rPr>
        <w:t xml:space="preserve">ruled out the intake of any additional members </w:t>
      </w:r>
      <w:proofErr w:type="gramStart"/>
      <w:r w:rsidRPr="00500DE7">
        <w:rPr>
          <w:rStyle w:val="StyleUnderline"/>
        </w:rPr>
        <w:t>in order to</w:t>
      </w:r>
      <w:proofErr w:type="gramEnd"/>
      <w:r w:rsidRPr="00500DE7">
        <w:rPr>
          <w:rStyle w:val="StyleUnderline"/>
        </w:rPr>
        <w:t xml:space="preserve"> first “</w:t>
      </w:r>
      <w:r w:rsidRPr="00787D56">
        <w:rPr>
          <w:rStyle w:val="Emphasis"/>
        </w:rPr>
        <w:t>process new arrivals</w:t>
      </w:r>
      <w:r w:rsidRPr="00787D56">
        <w:rPr>
          <w:sz w:val="16"/>
        </w:rPr>
        <w:t>”. Although the “de-dollarization” agenda is bound to feature prominently in Kazan, prospects for launching an alternative payment mechanism and common currency are still riddled with challenges.</w:t>
      </w:r>
    </w:p>
    <w:p w14:paraId="676F7FE0" w14:textId="77777777" w:rsidR="007A0FC3" w:rsidRDefault="007A0FC3" w:rsidP="007A0FC3">
      <w:pPr>
        <w:rPr>
          <w:sz w:val="16"/>
        </w:rPr>
      </w:pPr>
      <w:r w:rsidRPr="00787D56">
        <w:rPr>
          <w:sz w:val="16"/>
        </w:rPr>
        <w:t xml:space="preserve">For starters, </w:t>
      </w:r>
      <w:r w:rsidRPr="00500DE7">
        <w:rPr>
          <w:rStyle w:val="StyleUnderline"/>
        </w:rPr>
        <w:t xml:space="preserve">most BRICS participants are not as gung-ho about disrupting the </w:t>
      </w:r>
      <w:r w:rsidRPr="00787D56">
        <w:rPr>
          <w:rStyle w:val="Emphasis"/>
        </w:rPr>
        <w:t>status quo</w:t>
      </w:r>
      <w:r w:rsidRPr="00500DE7">
        <w:rPr>
          <w:rStyle w:val="StyleUnderline"/>
        </w:rPr>
        <w:t xml:space="preserve"> as the </w:t>
      </w:r>
      <w:r w:rsidRPr="00787D56">
        <w:rPr>
          <w:rStyle w:val="Emphasis"/>
        </w:rPr>
        <w:t>Russians</w:t>
      </w:r>
      <w:r w:rsidRPr="00500DE7">
        <w:rPr>
          <w:rStyle w:val="StyleUnderline"/>
        </w:rPr>
        <w:t xml:space="preserve">, </w:t>
      </w:r>
      <w:r w:rsidRPr="00787D56">
        <w:rPr>
          <w:rStyle w:val="Emphasis"/>
        </w:rPr>
        <w:t>Chinese</w:t>
      </w:r>
      <w:r w:rsidRPr="00500DE7">
        <w:rPr>
          <w:rStyle w:val="StyleUnderline"/>
        </w:rPr>
        <w:t xml:space="preserve"> and </w:t>
      </w:r>
      <w:r w:rsidRPr="00787D56">
        <w:rPr>
          <w:rStyle w:val="Emphasis"/>
        </w:rPr>
        <w:t>Iranians</w:t>
      </w:r>
      <w:r w:rsidRPr="00787D56">
        <w:rPr>
          <w:sz w:val="16"/>
        </w:rPr>
        <w:t xml:space="preserve">. </w:t>
      </w:r>
      <w:r w:rsidRPr="00500DE7">
        <w:rPr>
          <w:rStyle w:val="StyleUnderline"/>
        </w:rPr>
        <w:t xml:space="preserve">Efforts to bypass </w:t>
      </w:r>
      <w:r w:rsidRPr="00787D56">
        <w:rPr>
          <w:rStyle w:val="Emphasis"/>
        </w:rPr>
        <w:t>SWIFT</w:t>
      </w:r>
      <w:r w:rsidRPr="00500DE7">
        <w:rPr>
          <w:rStyle w:val="StyleUnderline"/>
        </w:rPr>
        <w:t xml:space="preserve"> and entertain </w:t>
      </w:r>
      <w:r w:rsidRPr="00787D56">
        <w:rPr>
          <w:rStyle w:val="Emphasis"/>
        </w:rPr>
        <w:t>non-dollar cross-border transactions</w:t>
      </w:r>
      <w:r w:rsidRPr="00500DE7">
        <w:rPr>
          <w:rStyle w:val="StyleUnderline"/>
        </w:rPr>
        <w:t xml:space="preserve"> at scale could expose nations on cordial terms with the </w:t>
      </w:r>
      <w:r w:rsidRPr="00787D56">
        <w:rPr>
          <w:rStyle w:val="Emphasis"/>
        </w:rPr>
        <w:t>West</w:t>
      </w:r>
      <w:r w:rsidRPr="00787D56">
        <w:rPr>
          <w:sz w:val="16"/>
        </w:rPr>
        <w:t xml:space="preserve"> – such as India, Brazil and South Africa – to secondary sanctions. There have already been cases of </w:t>
      </w:r>
      <w:r w:rsidRPr="00787D56">
        <w:rPr>
          <w:rStyle w:val="StyleUnderline"/>
        </w:rPr>
        <w:t xml:space="preserve">punitive measures </w:t>
      </w:r>
      <w:r w:rsidRPr="00787D56">
        <w:rPr>
          <w:rStyle w:val="Emphasis"/>
        </w:rPr>
        <w:t>imposed</w:t>
      </w:r>
      <w:r w:rsidRPr="00787D56">
        <w:rPr>
          <w:rStyle w:val="StyleUnderline"/>
        </w:rPr>
        <w:t xml:space="preserve"> on </w:t>
      </w:r>
      <w:r w:rsidRPr="00787D56">
        <w:rPr>
          <w:rStyle w:val="Emphasis"/>
        </w:rPr>
        <w:t>third-country banks</w:t>
      </w:r>
      <w:r w:rsidRPr="00787D56">
        <w:rPr>
          <w:rStyle w:val="StyleUnderline"/>
        </w:rPr>
        <w:t xml:space="preserve"> that facilitate </w:t>
      </w:r>
      <w:r w:rsidRPr="00787D56">
        <w:rPr>
          <w:rStyle w:val="Emphasis"/>
        </w:rPr>
        <w:t>financial flows</w:t>
      </w:r>
      <w:r w:rsidRPr="00787D56">
        <w:rPr>
          <w:rStyle w:val="StyleUnderline"/>
        </w:rPr>
        <w:t xml:space="preserve"> to and from Russia</w:t>
      </w:r>
      <w:r w:rsidRPr="00787D56">
        <w:rPr>
          <w:sz w:val="16"/>
        </w:rPr>
        <w:t xml:space="preserve">. Moreover, </w:t>
      </w:r>
      <w:r w:rsidRPr="00787D56">
        <w:rPr>
          <w:rStyle w:val="StyleUnderline"/>
        </w:rPr>
        <w:t>most funding and lending administered by the New Development Bank (</w:t>
      </w:r>
      <w:r w:rsidRPr="00787D56">
        <w:rPr>
          <w:rStyle w:val="Emphasis"/>
        </w:rPr>
        <w:t>NDB</w:t>
      </w:r>
      <w:r w:rsidRPr="00787D56">
        <w:rPr>
          <w:rStyle w:val="StyleUnderline"/>
        </w:rPr>
        <w:t xml:space="preserve">) is done in </w:t>
      </w:r>
      <w:r w:rsidRPr="00787D56">
        <w:rPr>
          <w:rStyle w:val="Emphasis"/>
        </w:rPr>
        <w:t>US dollars</w:t>
      </w:r>
      <w:r w:rsidRPr="00787D56">
        <w:rPr>
          <w:sz w:val="16"/>
        </w:rPr>
        <w:t>, with borrowing in local currencies amounting to less than 20 per cent.</w:t>
      </w:r>
    </w:p>
    <w:p w14:paraId="3B8990FD" w14:textId="77777777" w:rsidR="007A0FC3" w:rsidRDefault="007A0FC3" w:rsidP="007A0FC3">
      <w:pPr>
        <w:rPr>
          <w:sz w:val="16"/>
        </w:rPr>
      </w:pPr>
    </w:p>
    <w:p w14:paraId="0F4A2545" w14:textId="1BA43490" w:rsidR="007A0FC3" w:rsidRDefault="007A0FC3" w:rsidP="00415499">
      <w:pPr>
        <w:pStyle w:val="Heading3"/>
      </w:pPr>
      <w:r>
        <w:lastRenderedPageBreak/>
        <w:t xml:space="preserve">2AC—BRICS Failing—Arctic </w:t>
      </w:r>
    </w:p>
    <w:p w14:paraId="4215A8D1" w14:textId="77777777" w:rsidR="007A0FC3" w:rsidRDefault="007A0FC3" w:rsidP="007A0FC3">
      <w:pPr>
        <w:pStyle w:val="Heading4"/>
      </w:pPr>
      <w:r>
        <w:t>They’re cooked in the Arctic.</w:t>
      </w:r>
    </w:p>
    <w:p w14:paraId="53FA43CC" w14:textId="77777777" w:rsidR="007A0FC3" w:rsidRPr="00AC73C3" w:rsidRDefault="007A0FC3" w:rsidP="007A0FC3">
      <w:r w:rsidRPr="00AC73C3">
        <w:rPr>
          <w:rStyle w:val="Style13ptBold"/>
        </w:rPr>
        <w:t>Jia-Yi ’25</w:t>
      </w:r>
      <w:r>
        <w:t xml:space="preserve"> [Wang; 2025; College of International Affairs and Public Administration, Ocean University of China, China; Research in Social Sciences, “Arctic Cooperation under the BRICS Framework: Exploring the New Pattern of Arctic Scientific Cooperation and Arctic Governance,” Vol. 8, Issue 1, https://academiainsight.com/index.php/riss/article/download/291/161/329; accessed: 7.5.25]</w:t>
      </w:r>
    </w:p>
    <w:p w14:paraId="4307DC33" w14:textId="77777777" w:rsidR="007A0FC3" w:rsidRPr="00B3281D" w:rsidRDefault="007A0FC3" w:rsidP="007A0FC3">
      <w:pPr>
        <w:rPr>
          <w:sz w:val="16"/>
        </w:rPr>
      </w:pPr>
      <w:r w:rsidRPr="00B3281D">
        <w:rPr>
          <w:sz w:val="16"/>
        </w:rPr>
        <w:t>4. Challenges in Arctic Scientific Cooperation within the BRICS Framework</w:t>
      </w:r>
    </w:p>
    <w:p w14:paraId="1F976A5E" w14:textId="77777777" w:rsidR="007A0FC3" w:rsidRPr="00B3281D" w:rsidRDefault="007A0FC3" w:rsidP="007A0FC3">
      <w:pPr>
        <w:rPr>
          <w:sz w:val="16"/>
        </w:rPr>
      </w:pPr>
      <w:r w:rsidRPr="00B3281D">
        <w:rPr>
          <w:sz w:val="16"/>
        </w:rPr>
        <w:t xml:space="preserve">Although the breadth and depth of Arctic scientific cooperation within the </w:t>
      </w:r>
      <w:r w:rsidRPr="00076007">
        <w:rPr>
          <w:rStyle w:val="StyleUnderline"/>
        </w:rPr>
        <w:t>BRICS</w:t>
      </w:r>
      <w:r w:rsidRPr="00B3281D">
        <w:rPr>
          <w:sz w:val="16"/>
        </w:rPr>
        <w:t xml:space="preserve"> framework are gradually expanding, </w:t>
      </w:r>
      <w:r w:rsidRPr="00AC73C3">
        <w:rPr>
          <w:rStyle w:val="StyleUnderline"/>
        </w:rPr>
        <w:t xml:space="preserve">the </w:t>
      </w:r>
      <w:r w:rsidRPr="00076007">
        <w:rPr>
          <w:rStyle w:val="Emphasis"/>
        </w:rPr>
        <w:t>internal structural</w:t>
      </w:r>
      <w:r w:rsidRPr="00AC73C3">
        <w:rPr>
          <w:rStyle w:val="StyleUnderline"/>
        </w:rPr>
        <w:t xml:space="preserve">, </w:t>
      </w:r>
      <w:r w:rsidRPr="00076007">
        <w:rPr>
          <w:rStyle w:val="Emphasis"/>
        </w:rPr>
        <w:t>cooperative willingness</w:t>
      </w:r>
      <w:r w:rsidRPr="00AC73C3">
        <w:rPr>
          <w:rStyle w:val="StyleUnderline"/>
        </w:rPr>
        <w:t xml:space="preserve">, and </w:t>
      </w:r>
      <w:r w:rsidRPr="00076007">
        <w:rPr>
          <w:rStyle w:val="Emphasis"/>
        </w:rPr>
        <w:t>research capacity imbalances</w:t>
      </w:r>
      <w:r w:rsidRPr="00AC73C3">
        <w:rPr>
          <w:rStyle w:val="StyleUnderline"/>
        </w:rPr>
        <w:t xml:space="preserve"> among BRICS countries, coupled with the complex interplay of external "</w:t>
      </w:r>
      <w:r w:rsidRPr="00076007">
        <w:rPr>
          <w:rStyle w:val="Emphasis"/>
        </w:rPr>
        <w:t>bloc confrontation</w:t>
      </w:r>
      <w:r w:rsidRPr="00AC73C3">
        <w:rPr>
          <w:rStyle w:val="StyleUnderline"/>
        </w:rPr>
        <w:t xml:space="preserve">" tendencies in the Arctic and the significant political event of the </w:t>
      </w:r>
      <w:r w:rsidRPr="00076007">
        <w:rPr>
          <w:rStyle w:val="Emphasis"/>
        </w:rPr>
        <w:t>Russia-Ukraine</w:t>
      </w:r>
      <w:r w:rsidRPr="00AC73C3">
        <w:rPr>
          <w:rStyle w:val="StyleUnderline"/>
        </w:rPr>
        <w:t xml:space="preserve"> conflict, collectively constitute multidimensional cooperation </w:t>
      </w:r>
      <w:r w:rsidRPr="00076007">
        <w:rPr>
          <w:rStyle w:val="Emphasis"/>
        </w:rPr>
        <w:t>challenges</w:t>
      </w:r>
      <w:r w:rsidRPr="00B3281D">
        <w:rPr>
          <w:sz w:val="16"/>
        </w:rPr>
        <w:t xml:space="preserve">. These factors </w:t>
      </w:r>
      <w:r w:rsidRPr="00AC73C3">
        <w:rPr>
          <w:rStyle w:val="StyleUnderline"/>
        </w:rPr>
        <w:t>interact and reinforce each other</w:t>
      </w:r>
      <w:r w:rsidRPr="00B3281D">
        <w:rPr>
          <w:sz w:val="16"/>
        </w:rPr>
        <w:t xml:space="preserve">, </w:t>
      </w:r>
      <w:r w:rsidRPr="00AC73C3">
        <w:rPr>
          <w:rStyle w:val="StyleUnderline"/>
        </w:rPr>
        <w:t xml:space="preserve">resulting in </w:t>
      </w:r>
      <w:r w:rsidRPr="00076007">
        <w:rPr>
          <w:rStyle w:val="Emphasis"/>
        </w:rPr>
        <w:t>relatively weak</w:t>
      </w:r>
      <w:r w:rsidRPr="00AC73C3">
        <w:rPr>
          <w:rStyle w:val="StyleUnderline"/>
        </w:rPr>
        <w:t xml:space="preserve"> and </w:t>
      </w:r>
      <w:r w:rsidRPr="00076007">
        <w:rPr>
          <w:rStyle w:val="Emphasis"/>
        </w:rPr>
        <w:t>insufficiently supported</w:t>
      </w:r>
      <w:r w:rsidRPr="00AC73C3">
        <w:rPr>
          <w:rStyle w:val="StyleUnderline"/>
        </w:rPr>
        <w:t xml:space="preserve"> efforts in Arctic scientific cooperation within the BRICS framework</w:t>
      </w:r>
      <w:r w:rsidRPr="00B3281D">
        <w:rPr>
          <w:sz w:val="16"/>
        </w:rPr>
        <w:t xml:space="preserve">. </w:t>
      </w:r>
    </w:p>
    <w:p w14:paraId="0ED869D3" w14:textId="77777777" w:rsidR="007A0FC3" w:rsidRPr="00B3281D" w:rsidRDefault="007A0FC3" w:rsidP="007A0FC3">
      <w:pPr>
        <w:rPr>
          <w:sz w:val="16"/>
        </w:rPr>
      </w:pPr>
      <w:r w:rsidRPr="00B3281D">
        <w:rPr>
          <w:sz w:val="16"/>
        </w:rPr>
        <w:t>4.1. Structural Defects</w:t>
      </w:r>
    </w:p>
    <w:p w14:paraId="1F6076AE" w14:textId="77777777" w:rsidR="007A0FC3" w:rsidRPr="00B3281D" w:rsidRDefault="007A0FC3" w:rsidP="007A0FC3">
      <w:pPr>
        <w:rPr>
          <w:sz w:val="16"/>
        </w:rPr>
      </w:pPr>
      <w:r w:rsidRPr="00B3281D">
        <w:rPr>
          <w:sz w:val="16"/>
        </w:rPr>
        <w:t xml:space="preserve">Although BRICS countries have established mechanisms such as the "Ocean and Polar Science" thematic working group and the Science, Technology, and Innovation Ministerial Meetings, specific implementation rules and operational procedures for Arctic scientific cooperation still require improvement. There is a </w:t>
      </w:r>
      <w:r w:rsidRPr="00AC73C3">
        <w:rPr>
          <w:rStyle w:val="StyleUnderline"/>
        </w:rPr>
        <w:t xml:space="preserve">certain </w:t>
      </w:r>
      <w:r w:rsidRPr="00076007">
        <w:rPr>
          <w:rStyle w:val="Emphasis"/>
        </w:rPr>
        <w:t>structural imbalance</w:t>
      </w:r>
      <w:r w:rsidRPr="00AC73C3">
        <w:rPr>
          <w:rStyle w:val="StyleUnderline"/>
        </w:rPr>
        <w:t xml:space="preserve"> in BRICS cooperation in the field of </w:t>
      </w:r>
      <w:r w:rsidRPr="00076007">
        <w:rPr>
          <w:rStyle w:val="Emphasis"/>
        </w:rPr>
        <w:t>science</w:t>
      </w:r>
      <w:r w:rsidRPr="00AC73C3">
        <w:rPr>
          <w:rStyle w:val="StyleUnderline"/>
        </w:rPr>
        <w:t xml:space="preserve">, </w:t>
      </w:r>
      <w:r w:rsidRPr="00076007">
        <w:rPr>
          <w:rStyle w:val="Emphasis"/>
        </w:rPr>
        <w:t>technology</w:t>
      </w:r>
      <w:r w:rsidRPr="00AC73C3">
        <w:rPr>
          <w:rStyle w:val="StyleUnderline"/>
        </w:rPr>
        <w:t xml:space="preserve"> and </w:t>
      </w:r>
      <w:r w:rsidRPr="00076007">
        <w:rPr>
          <w:rStyle w:val="Emphasis"/>
        </w:rPr>
        <w:t>innovation</w:t>
      </w:r>
      <w:r w:rsidRPr="00B3281D">
        <w:rPr>
          <w:sz w:val="16"/>
        </w:rPr>
        <w:t xml:space="preserve"> (Kiselev, &amp; Nechaeva, 2018</w:t>
      </w:r>
      <w:proofErr w:type="gramStart"/>
      <w:r w:rsidRPr="00B3281D">
        <w:rPr>
          <w:sz w:val="16"/>
        </w:rPr>
        <w:t>).The</w:t>
      </w:r>
      <w:proofErr w:type="gramEnd"/>
      <w:r w:rsidRPr="00B3281D">
        <w:rPr>
          <w:sz w:val="16"/>
        </w:rPr>
        <w:t xml:space="preserve"> processes for initiating and executing joint Arctic research projects need further refinement. According to the "BRICS Memorandum of Understanding on Cooperation in Science, Technology, and Innovation," BRICS countries can formulate and implement cooperative research plans. Currently, although the </w:t>
      </w:r>
      <w:r w:rsidRPr="00AC73C3">
        <w:rPr>
          <w:rStyle w:val="StyleUnderline"/>
        </w:rPr>
        <w:t>BRICS Science, Technology, and Innovation Framework Program</w:t>
      </w:r>
      <w:r w:rsidRPr="00B3281D">
        <w:rPr>
          <w:sz w:val="16"/>
        </w:rPr>
        <w:t xml:space="preserve"> (BRICS STI Framework </w:t>
      </w:r>
      <w:proofErr w:type="spellStart"/>
      <w:r w:rsidRPr="00B3281D">
        <w:rPr>
          <w:sz w:val="16"/>
        </w:rPr>
        <w:t>Programme</w:t>
      </w:r>
      <w:proofErr w:type="spellEnd"/>
      <w:r w:rsidRPr="00B3281D">
        <w:rPr>
          <w:sz w:val="16"/>
        </w:rPr>
        <w:t xml:space="preserve">) has largely established standards for project initiation, fund allocation, execution supervision, and outcome evaluation, it </w:t>
      </w:r>
      <w:r w:rsidRPr="00AC73C3">
        <w:rPr>
          <w:rStyle w:val="StyleUnderline"/>
        </w:rPr>
        <w:t xml:space="preserve">has not yet addressed </w:t>
      </w:r>
      <w:r w:rsidRPr="00076007">
        <w:rPr>
          <w:rStyle w:val="Emphasis"/>
        </w:rPr>
        <w:t>Arctic research</w:t>
      </w:r>
      <w:r w:rsidRPr="00B3281D">
        <w:rPr>
          <w:sz w:val="16"/>
        </w:rPr>
        <w:t xml:space="preserve"> (National Natural Science Foundation of China, 2023</w:t>
      </w:r>
      <w:proofErr w:type="gramStart"/>
      <w:r w:rsidRPr="00B3281D">
        <w:rPr>
          <w:sz w:val="16"/>
        </w:rPr>
        <w:t>) .</w:t>
      </w:r>
      <w:proofErr w:type="gramEnd"/>
      <w:r w:rsidRPr="00B3281D">
        <w:rPr>
          <w:sz w:val="16"/>
        </w:rPr>
        <w:t xml:space="preserve"> Although the "Ocean and Polar Science" thematic working group focuses on polar science and has proposed priority research topics in ocean and polar science and technology for BRICS members under the BRICS STI Framework </w:t>
      </w:r>
      <w:proofErr w:type="spellStart"/>
      <w:r w:rsidRPr="00B3281D">
        <w:rPr>
          <w:sz w:val="16"/>
        </w:rPr>
        <w:t>Programme</w:t>
      </w:r>
      <w:proofErr w:type="spellEnd"/>
      <w:r w:rsidRPr="00B3281D">
        <w:rPr>
          <w:sz w:val="16"/>
        </w:rPr>
        <w:t xml:space="preserve"> (BRICS, 2021), </w:t>
      </w:r>
      <w:r w:rsidRPr="00076007">
        <w:rPr>
          <w:rStyle w:val="Emphasis"/>
        </w:rPr>
        <w:t>very few</w:t>
      </w:r>
      <w:r w:rsidRPr="00AC73C3">
        <w:rPr>
          <w:rStyle w:val="StyleUnderline"/>
        </w:rPr>
        <w:t xml:space="preserve"> Arctic research projects have been </w:t>
      </w:r>
      <w:r w:rsidRPr="00076007">
        <w:rPr>
          <w:rStyle w:val="Emphasis"/>
        </w:rPr>
        <w:t>approved</w:t>
      </w:r>
      <w:r w:rsidRPr="00B3281D">
        <w:rPr>
          <w:sz w:val="16"/>
        </w:rPr>
        <w:t xml:space="preserve">. For example, none of the 33 projects approved in the fifth batch of the BRICS STI Framework </w:t>
      </w:r>
      <w:proofErr w:type="spellStart"/>
      <w:r w:rsidRPr="00B3281D">
        <w:rPr>
          <w:sz w:val="16"/>
        </w:rPr>
        <w:t>Programme</w:t>
      </w:r>
      <w:proofErr w:type="spellEnd"/>
      <w:r w:rsidRPr="00B3281D">
        <w:rPr>
          <w:sz w:val="16"/>
        </w:rPr>
        <w:t xml:space="preserve"> were related to Arctic research (BRICS STI FRAMEWORK PROGRAMME, 2021), which is inconsistent with the thematic group's name, "Ocean and Polar Science." In the future, BRICS countries should pay more attention to the application and approval of joint Arctic research projects, ensuring the quality and effectiveness of Arctic research initiatives. </w:t>
      </w:r>
    </w:p>
    <w:p w14:paraId="52B5BF6F" w14:textId="77777777" w:rsidR="007A0FC3" w:rsidRPr="00B3281D" w:rsidRDefault="007A0FC3" w:rsidP="007A0FC3">
      <w:pPr>
        <w:rPr>
          <w:sz w:val="16"/>
        </w:rPr>
      </w:pPr>
      <w:r w:rsidRPr="00B3281D">
        <w:rPr>
          <w:sz w:val="16"/>
        </w:rPr>
        <w:t>4.2. Cognitive Differences</w:t>
      </w:r>
    </w:p>
    <w:p w14:paraId="217DF771" w14:textId="77777777" w:rsidR="007A0FC3" w:rsidRPr="00B3281D" w:rsidRDefault="007A0FC3" w:rsidP="007A0FC3">
      <w:pPr>
        <w:rPr>
          <w:sz w:val="16"/>
        </w:rPr>
      </w:pPr>
      <w:r w:rsidRPr="00B3281D">
        <w:rPr>
          <w:sz w:val="16"/>
        </w:rPr>
        <w:t xml:space="preserve">BRICS members </w:t>
      </w:r>
      <w:r w:rsidRPr="00AC73C3">
        <w:rPr>
          <w:rStyle w:val="StyleUnderline"/>
        </w:rPr>
        <w:t xml:space="preserve">have varying </w:t>
      </w:r>
      <w:r w:rsidRPr="00076007">
        <w:rPr>
          <w:rStyle w:val="Emphasis"/>
        </w:rPr>
        <w:t>strategic goals</w:t>
      </w:r>
      <w:r w:rsidRPr="00AC73C3">
        <w:rPr>
          <w:rStyle w:val="StyleUnderline"/>
        </w:rPr>
        <w:t xml:space="preserve"> and </w:t>
      </w:r>
      <w:r w:rsidRPr="00076007">
        <w:rPr>
          <w:rStyle w:val="Emphasis"/>
        </w:rPr>
        <w:t>priorities</w:t>
      </w:r>
      <w:r w:rsidRPr="00AC73C3">
        <w:rPr>
          <w:rStyle w:val="StyleUnderline"/>
        </w:rPr>
        <w:t xml:space="preserve"> in the Arctic</w:t>
      </w:r>
      <w:r w:rsidRPr="00B3281D">
        <w:rPr>
          <w:sz w:val="16"/>
        </w:rPr>
        <w:t xml:space="preserve">, which limits the breadth and depth of cooperation. As an Arctic state, </w:t>
      </w:r>
      <w:r w:rsidRPr="00AC73C3">
        <w:rPr>
          <w:rStyle w:val="StyleUnderline"/>
        </w:rPr>
        <w:t>Russia's Arctic strategy</w:t>
      </w:r>
      <w:r w:rsidRPr="00B3281D">
        <w:rPr>
          <w:sz w:val="16"/>
        </w:rPr>
        <w:t xml:space="preserve"> integrates multiple </w:t>
      </w:r>
      <w:r w:rsidRPr="00AC73C3">
        <w:rPr>
          <w:rStyle w:val="StyleUnderline"/>
        </w:rPr>
        <w:t>objectives, including</w:t>
      </w:r>
      <w:r w:rsidRPr="00B3281D">
        <w:rPr>
          <w:sz w:val="16"/>
        </w:rPr>
        <w:t xml:space="preserve"> resource development, shipping route utilization, and </w:t>
      </w:r>
      <w:r w:rsidRPr="00AC73C3">
        <w:rPr>
          <w:rStyle w:val="StyleUnderline"/>
        </w:rPr>
        <w:t xml:space="preserve">national security, with a tendency to maintain its </w:t>
      </w:r>
      <w:r w:rsidRPr="00076007">
        <w:rPr>
          <w:rStyle w:val="Emphasis"/>
        </w:rPr>
        <w:t>dominant position</w:t>
      </w:r>
      <w:r w:rsidRPr="00AC73C3">
        <w:rPr>
          <w:rStyle w:val="StyleUnderline"/>
        </w:rPr>
        <w:t xml:space="preserve"> in</w:t>
      </w:r>
      <w:r w:rsidRPr="00B3281D">
        <w:rPr>
          <w:sz w:val="16"/>
        </w:rPr>
        <w:t xml:space="preserve"> the Arctic, characterized by regional and exclusive features. In contrast, </w:t>
      </w:r>
      <w:r w:rsidRPr="00AC73C3">
        <w:rPr>
          <w:rStyle w:val="StyleUnderline"/>
        </w:rPr>
        <w:t xml:space="preserve">China adopts a more global perspective, focusing on Arctic climate change, scientific </w:t>
      </w:r>
      <w:r w:rsidRPr="00076007">
        <w:rPr>
          <w:rStyle w:val="Emphasis"/>
        </w:rPr>
        <w:t>exploration</w:t>
      </w:r>
      <w:r w:rsidRPr="00AC73C3">
        <w:rPr>
          <w:rStyle w:val="StyleUnderline"/>
        </w:rPr>
        <w:t xml:space="preserve">, and potential </w:t>
      </w:r>
      <w:r w:rsidRPr="00076007">
        <w:rPr>
          <w:rStyle w:val="Emphasis"/>
        </w:rPr>
        <w:t>economic benefits</w:t>
      </w:r>
      <w:r w:rsidRPr="00B3281D">
        <w:rPr>
          <w:sz w:val="16"/>
        </w:rPr>
        <w:t xml:space="preserve">, with a broader and longer-term strategic orientation (Mammadli, &amp; </w:t>
      </w:r>
      <w:proofErr w:type="spellStart"/>
      <w:r w:rsidRPr="00B3281D">
        <w:rPr>
          <w:sz w:val="16"/>
        </w:rPr>
        <w:t>Kalfaoglu</w:t>
      </w:r>
      <w:proofErr w:type="spellEnd"/>
      <w:r w:rsidRPr="00B3281D">
        <w:rPr>
          <w:sz w:val="16"/>
        </w:rPr>
        <w:t xml:space="preserve">, 2021). At the same time, the </w:t>
      </w:r>
      <w:r w:rsidRPr="00AC73C3">
        <w:rPr>
          <w:rStyle w:val="StyleUnderline"/>
        </w:rPr>
        <w:t xml:space="preserve">long-standing historical </w:t>
      </w:r>
      <w:r w:rsidRPr="00076007">
        <w:rPr>
          <w:rStyle w:val="Emphasis"/>
        </w:rPr>
        <w:t>border dispute</w:t>
      </w:r>
      <w:r w:rsidRPr="00AC73C3">
        <w:rPr>
          <w:rStyle w:val="StyleUnderline"/>
        </w:rPr>
        <w:t xml:space="preserve"> between </w:t>
      </w:r>
      <w:r w:rsidRPr="00076007">
        <w:rPr>
          <w:rStyle w:val="Emphasis"/>
        </w:rPr>
        <w:t>India</w:t>
      </w:r>
      <w:r w:rsidRPr="00AC73C3">
        <w:rPr>
          <w:rStyle w:val="StyleUnderline"/>
        </w:rPr>
        <w:t xml:space="preserve"> and </w:t>
      </w:r>
      <w:r w:rsidRPr="00076007">
        <w:rPr>
          <w:rStyle w:val="Emphasis"/>
        </w:rPr>
        <w:t>China</w:t>
      </w:r>
      <w:r w:rsidRPr="00B3281D">
        <w:rPr>
          <w:sz w:val="16"/>
        </w:rPr>
        <w:t xml:space="preserve">, as well as </w:t>
      </w:r>
      <w:r w:rsidRPr="00AC73C3">
        <w:rPr>
          <w:rStyle w:val="StyleUnderline"/>
        </w:rPr>
        <w:t xml:space="preserve">Russia's </w:t>
      </w:r>
      <w:r w:rsidRPr="00076007">
        <w:rPr>
          <w:rStyle w:val="Emphasis"/>
        </w:rPr>
        <w:t>misgivings</w:t>
      </w:r>
      <w:r w:rsidRPr="00AC73C3">
        <w:rPr>
          <w:rStyle w:val="StyleUnderline"/>
        </w:rPr>
        <w:t xml:space="preserve"> about China's intentions for its activities in the Arctic</w:t>
      </w:r>
      <w:r w:rsidRPr="00B3281D">
        <w:rPr>
          <w:sz w:val="16"/>
        </w:rPr>
        <w:t xml:space="preserve">, constitute notable obstacles on the road to Arctic scientific cooperation (Sagild, &amp; </w:t>
      </w:r>
      <w:proofErr w:type="spellStart"/>
      <w:r w:rsidRPr="00B3281D">
        <w:rPr>
          <w:sz w:val="16"/>
        </w:rPr>
        <w:t>Elgsaas</w:t>
      </w:r>
      <w:proofErr w:type="spellEnd"/>
      <w:r w:rsidRPr="00B3281D">
        <w:rPr>
          <w:sz w:val="16"/>
        </w:rPr>
        <w:t xml:space="preserve">, 2024). India has long pursued a "pragmatic policy," and the spillover effects of the Russia-Ukraine conflict have left it wavering in the Arctic situation. Under the leadership of Prime Minister Narendra Modi, India has increasingly strengthened its Arctic presence, deepening partnerships with Arctic countries and continuously focusing on shipping route development and scientific research, particularly the impact of Arctic climate change on its domestic agriculture. </w:t>
      </w:r>
      <w:r w:rsidRPr="00B3281D">
        <w:rPr>
          <w:sz w:val="16"/>
        </w:rPr>
        <w:lastRenderedPageBreak/>
        <w:t>Currently, India conducts research activities on Svalbard through the Ny-</w:t>
      </w:r>
      <w:proofErr w:type="spellStart"/>
      <w:r w:rsidRPr="00B3281D">
        <w:rPr>
          <w:sz w:val="16"/>
        </w:rPr>
        <w:t>Ålesund</w:t>
      </w:r>
      <w:proofErr w:type="spellEnd"/>
      <w:r w:rsidRPr="00B3281D">
        <w:rPr>
          <w:sz w:val="16"/>
        </w:rPr>
        <w:t xml:space="preserve"> research station operated by the Norwegian company Kings Bay AS. However, India is also acutely aware of the geopolitical complexities in the Arctic, especially the uncertainties brought by the Russia-Ukraine </w:t>
      </w:r>
      <w:proofErr w:type="gramStart"/>
      <w:r w:rsidRPr="00B3281D">
        <w:rPr>
          <w:sz w:val="16"/>
        </w:rPr>
        <w:t>conflict, and</w:t>
      </w:r>
      <w:proofErr w:type="gramEnd"/>
      <w:r w:rsidRPr="00B3281D">
        <w:rPr>
          <w:sz w:val="16"/>
        </w:rPr>
        <w:t xml:space="preserve"> has therefore adopted a relatively cautious approach in its Arctic strategic deployment, avoiding excessive involvement in regional disputes. Brazil has also shown increasing interest in the Arctic, signaling emerging powers' renewed recognition of the Arctic's strategic value. In contrast, </w:t>
      </w:r>
      <w:r w:rsidRPr="00076007">
        <w:rPr>
          <w:rStyle w:val="Emphasis"/>
        </w:rPr>
        <w:t>South Africa</w:t>
      </w:r>
      <w:r w:rsidRPr="00AC73C3">
        <w:rPr>
          <w:rStyle w:val="StyleUnderline"/>
        </w:rPr>
        <w:t xml:space="preserve"> and new BRICS members have </w:t>
      </w:r>
      <w:r w:rsidRPr="00076007">
        <w:rPr>
          <w:rStyle w:val="Emphasis"/>
        </w:rPr>
        <w:t>limited interest</w:t>
      </w:r>
      <w:r w:rsidRPr="00AC73C3">
        <w:rPr>
          <w:rStyle w:val="StyleUnderline"/>
        </w:rPr>
        <w:t xml:space="preserve"> in the Arctic and have </w:t>
      </w:r>
      <w:r w:rsidRPr="00076007">
        <w:rPr>
          <w:rStyle w:val="Emphasis"/>
        </w:rPr>
        <w:t>not fully integrated</w:t>
      </w:r>
      <w:r w:rsidRPr="00AC73C3">
        <w:rPr>
          <w:rStyle w:val="StyleUnderline"/>
        </w:rPr>
        <w:t xml:space="preserve"> into the Arctic interest landscape</w:t>
      </w:r>
      <w:r w:rsidRPr="00B3281D">
        <w:rPr>
          <w:sz w:val="16"/>
        </w:rPr>
        <w:t xml:space="preserve">. These differences in strategic cognition and positioning </w:t>
      </w:r>
      <w:r w:rsidRPr="00AC73C3">
        <w:rPr>
          <w:rStyle w:val="StyleUnderline"/>
        </w:rPr>
        <w:t xml:space="preserve">lead to </w:t>
      </w:r>
      <w:r w:rsidRPr="00ED5BBB">
        <w:rPr>
          <w:rStyle w:val="Emphasis"/>
        </w:rPr>
        <w:t>divergent priorities</w:t>
      </w:r>
      <w:r w:rsidRPr="00AC73C3">
        <w:rPr>
          <w:rStyle w:val="StyleUnderline"/>
        </w:rPr>
        <w:t xml:space="preserve">, path choices, and cooperation models among BRICS countries in Arctic cooperation, limiting the </w:t>
      </w:r>
      <w:r w:rsidRPr="00ED5BBB">
        <w:rPr>
          <w:rStyle w:val="Emphasis"/>
        </w:rPr>
        <w:t>breadth</w:t>
      </w:r>
      <w:r w:rsidRPr="00AC73C3">
        <w:rPr>
          <w:rStyle w:val="StyleUnderline"/>
        </w:rPr>
        <w:t xml:space="preserve"> and </w:t>
      </w:r>
      <w:r w:rsidRPr="00ED5BBB">
        <w:rPr>
          <w:rStyle w:val="Emphasis"/>
        </w:rPr>
        <w:t>depth</w:t>
      </w:r>
      <w:r w:rsidRPr="00AC73C3">
        <w:rPr>
          <w:rStyle w:val="StyleUnderline"/>
        </w:rPr>
        <w:t xml:space="preserve"> of </w:t>
      </w:r>
      <w:r w:rsidRPr="00ED5BBB">
        <w:rPr>
          <w:rStyle w:val="Emphasis"/>
        </w:rPr>
        <w:t>collaboration</w:t>
      </w:r>
      <w:r w:rsidRPr="00AC73C3">
        <w:rPr>
          <w:rStyle w:val="StyleUnderline"/>
        </w:rPr>
        <w:t xml:space="preserve"> and making it difficult to form </w:t>
      </w:r>
      <w:r w:rsidRPr="00ED5BBB">
        <w:rPr>
          <w:rStyle w:val="Emphasis"/>
        </w:rPr>
        <w:t>effective synergies</w:t>
      </w:r>
    </w:p>
    <w:p w14:paraId="788A7606" w14:textId="77777777" w:rsidR="007A0FC3" w:rsidRPr="00B3281D" w:rsidRDefault="007A0FC3" w:rsidP="007A0FC3">
      <w:pPr>
        <w:rPr>
          <w:sz w:val="16"/>
        </w:rPr>
      </w:pPr>
      <w:r w:rsidRPr="00B3281D">
        <w:rPr>
          <w:sz w:val="16"/>
        </w:rPr>
        <w:t>4.3. Capacity Limitations</w:t>
      </w:r>
    </w:p>
    <w:p w14:paraId="72DECB6C" w14:textId="77777777" w:rsidR="007A0FC3" w:rsidRPr="00B3281D" w:rsidRDefault="007A0FC3" w:rsidP="007A0FC3">
      <w:pPr>
        <w:rPr>
          <w:sz w:val="16"/>
        </w:rPr>
      </w:pPr>
      <w:r w:rsidRPr="00B3281D">
        <w:rPr>
          <w:sz w:val="16"/>
        </w:rPr>
        <w:t xml:space="preserve">There is a </w:t>
      </w:r>
      <w:r w:rsidRPr="00ED5BBB">
        <w:rPr>
          <w:rStyle w:val="Emphasis"/>
        </w:rPr>
        <w:t>significant imbalance</w:t>
      </w:r>
      <w:r w:rsidRPr="00AC73C3">
        <w:rPr>
          <w:rStyle w:val="StyleUnderline"/>
        </w:rPr>
        <w:t xml:space="preserve"> in the research capabilities of BRICS members</w:t>
      </w:r>
      <w:r w:rsidRPr="00B3281D">
        <w:rPr>
          <w:sz w:val="16"/>
        </w:rPr>
        <w:t xml:space="preserve">. </w:t>
      </w:r>
      <w:r w:rsidRPr="00AC73C3">
        <w:rPr>
          <w:rStyle w:val="StyleUnderline"/>
        </w:rPr>
        <w:t xml:space="preserve">Russia's </w:t>
      </w:r>
      <w:r w:rsidRPr="00ED5BBB">
        <w:rPr>
          <w:rStyle w:val="Emphasis"/>
        </w:rPr>
        <w:t>natural geographical advantages</w:t>
      </w:r>
      <w:r w:rsidRPr="00AC73C3">
        <w:rPr>
          <w:rStyle w:val="StyleUnderline"/>
        </w:rPr>
        <w:t xml:space="preserve"> have allowed it to </w:t>
      </w:r>
      <w:r w:rsidRPr="00ED5BBB">
        <w:rPr>
          <w:rStyle w:val="Emphasis"/>
        </w:rPr>
        <w:t>accumulate extensive experience</w:t>
      </w:r>
      <w:r w:rsidRPr="00B3281D">
        <w:rPr>
          <w:sz w:val="16"/>
        </w:rPr>
        <w:t xml:space="preserve"> and data in Arctic research, </w:t>
      </w:r>
      <w:r w:rsidRPr="00AC73C3">
        <w:rPr>
          <w:rStyle w:val="StyleUnderline"/>
        </w:rPr>
        <w:t xml:space="preserve">giving it a clear lead in </w:t>
      </w:r>
      <w:r w:rsidRPr="00ED5BBB">
        <w:rPr>
          <w:rStyle w:val="Emphasis"/>
        </w:rPr>
        <w:t>scientific capabilities</w:t>
      </w:r>
      <w:r w:rsidRPr="00B3281D">
        <w:rPr>
          <w:sz w:val="16"/>
        </w:rPr>
        <w:t xml:space="preserve">. Geographically, as a key Arctic state, Russia possesses vast Arctic territories and direct research conveniences, enabling more direct observation of Arctic environmental changes and on-site research. The Arctic has always been a priority area for Russia's science and technology development strategy. Since 2010, Russia has invested 2 billion rubles (approximately $70 million) annually in Arctic research and expeditions, making it the world's largest investor in Arctic research. Although </w:t>
      </w:r>
      <w:r w:rsidRPr="00B3281D">
        <w:rPr>
          <w:rStyle w:val="StyleUnderline"/>
        </w:rPr>
        <w:t xml:space="preserve">China, India, and Brazil are Arctic </w:t>
      </w:r>
      <w:r w:rsidRPr="00ED5BBB">
        <w:rPr>
          <w:rStyle w:val="Emphasis"/>
        </w:rPr>
        <w:t>stakeholders</w:t>
      </w:r>
      <w:r w:rsidRPr="00B3281D">
        <w:rPr>
          <w:rStyle w:val="StyleUnderline"/>
        </w:rPr>
        <w:t xml:space="preserve">, they face </w:t>
      </w:r>
      <w:r w:rsidRPr="00ED5BBB">
        <w:rPr>
          <w:rStyle w:val="Emphasis"/>
        </w:rPr>
        <w:t>challenges</w:t>
      </w:r>
      <w:r w:rsidRPr="00B3281D">
        <w:rPr>
          <w:rStyle w:val="StyleUnderline"/>
        </w:rPr>
        <w:t xml:space="preserve"> in accessing </w:t>
      </w:r>
      <w:r w:rsidRPr="00ED5BBB">
        <w:rPr>
          <w:rStyle w:val="Emphasis"/>
        </w:rPr>
        <w:t>research resources</w:t>
      </w:r>
      <w:r w:rsidRPr="00B3281D">
        <w:rPr>
          <w:sz w:val="16"/>
        </w:rPr>
        <w:t xml:space="preserve">. China and India only became Arctic Council observers in 2013, while </w:t>
      </w:r>
      <w:r w:rsidRPr="00B3281D">
        <w:rPr>
          <w:rStyle w:val="StyleUnderline"/>
        </w:rPr>
        <w:t xml:space="preserve">Brazil and South Africa have not yet joined the </w:t>
      </w:r>
      <w:r w:rsidRPr="00ED5BBB">
        <w:rPr>
          <w:rStyle w:val="Emphasis"/>
        </w:rPr>
        <w:t>Arctic Council</w:t>
      </w:r>
      <w:r w:rsidRPr="00B3281D">
        <w:rPr>
          <w:rStyle w:val="StyleUnderline"/>
        </w:rPr>
        <w:t xml:space="preserve"> and </w:t>
      </w:r>
      <w:proofErr w:type="gramStart"/>
      <w:r w:rsidRPr="00B3281D">
        <w:rPr>
          <w:rStyle w:val="StyleUnderline"/>
        </w:rPr>
        <w:t>are located in</w:t>
      </w:r>
      <w:proofErr w:type="gramEnd"/>
      <w:r w:rsidRPr="00B3281D">
        <w:rPr>
          <w:rStyle w:val="StyleUnderline"/>
        </w:rPr>
        <w:t xml:space="preserve"> the </w:t>
      </w:r>
      <w:r w:rsidRPr="00ED5BBB">
        <w:rPr>
          <w:rStyle w:val="Emphasis"/>
        </w:rPr>
        <w:t>Southern Hemisphere</w:t>
      </w:r>
      <w:r w:rsidRPr="00B3281D">
        <w:rPr>
          <w:sz w:val="16"/>
        </w:rPr>
        <w:t xml:space="preserve">. Although these countries have made significant progress in Arctic research in recent years, they are still in the early stages, with deficiencies in research equipment, professional capabilities of researchers, and data accumulation. </w:t>
      </w:r>
      <w:r w:rsidRPr="00B3281D">
        <w:rPr>
          <w:rStyle w:val="StyleUnderline"/>
        </w:rPr>
        <w:t xml:space="preserve">South Africa possesses certain polar research capabilities but has long focused on </w:t>
      </w:r>
      <w:r w:rsidRPr="00ED5BBB">
        <w:rPr>
          <w:rStyle w:val="Emphasis"/>
        </w:rPr>
        <w:t>Antarctic research</w:t>
      </w:r>
      <w:r w:rsidRPr="00B3281D">
        <w:rPr>
          <w:sz w:val="16"/>
        </w:rPr>
        <w:t xml:space="preserve">. In 2021, South Africa established the South African Polar Research Infrastructure (SAPRI), making ocean and Antarctic research a major national initiative, but it has yet to make strides in the Arctic. The </w:t>
      </w:r>
      <w:r w:rsidRPr="00ED5BBB">
        <w:rPr>
          <w:rStyle w:val="Emphasis"/>
        </w:rPr>
        <w:t>disparities</w:t>
      </w:r>
      <w:r w:rsidRPr="00B3281D">
        <w:rPr>
          <w:rStyle w:val="StyleUnderline"/>
        </w:rPr>
        <w:t xml:space="preserve"> in Arctic research capabilities among BRICS countries create a </w:t>
      </w:r>
      <w:r w:rsidRPr="00ED5BBB">
        <w:rPr>
          <w:rStyle w:val="Emphasis"/>
        </w:rPr>
        <w:t>capacity gap</w:t>
      </w:r>
      <w:r w:rsidRPr="00B3281D">
        <w:rPr>
          <w:rStyle w:val="StyleUnderline"/>
        </w:rPr>
        <w:t xml:space="preserve"> in cooperation</w:t>
      </w:r>
      <w:r w:rsidRPr="00B3281D">
        <w:rPr>
          <w:sz w:val="16"/>
        </w:rPr>
        <w:t>. As seen from the current cooperation status, Arctic scientific cooperation within the BRICS framework primarily takes the form of "bilateral" and "Russia+" collaborations, with Russia remaining at the core of Arctic scientific cooperation.</w:t>
      </w:r>
    </w:p>
    <w:p w14:paraId="682EE931" w14:textId="77777777" w:rsidR="007A0FC3" w:rsidRPr="00B3281D" w:rsidRDefault="007A0FC3" w:rsidP="007A0FC3">
      <w:pPr>
        <w:rPr>
          <w:sz w:val="16"/>
        </w:rPr>
      </w:pPr>
      <w:r w:rsidRPr="00B3281D">
        <w:rPr>
          <w:sz w:val="16"/>
        </w:rPr>
        <w:t xml:space="preserve"> 4.4. Arctic “Bloc Confrontation”</w:t>
      </w:r>
    </w:p>
    <w:p w14:paraId="6AB4D97C" w14:textId="77777777" w:rsidR="007A0FC3" w:rsidRPr="00B3281D" w:rsidRDefault="007A0FC3" w:rsidP="007A0FC3">
      <w:pPr>
        <w:rPr>
          <w:sz w:val="16"/>
        </w:rPr>
      </w:pPr>
      <w:r w:rsidRPr="00B3281D">
        <w:rPr>
          <w:sz w:val="16"/>
        </w:rPr>
        <w:t xml:space="preserve">Since the full escalation of the Russia-Ukraine conflict, the "Arctic Seven" (A7) countries have adopted a firm exclusionary stance toward Russia based on geopolitical considerations, directly promoting the formation of a "bloc confrontation" dynamic in the Arctic region. </w:t>
      </w:r>
      <w:r w:rsidRPr="00B3281D">
        <w:rPr>
          <w:rStyle w:val="StyleUnderline"/>
        </w:rPr>
        <w:t xml:space="preserve">Western countries have suspended </w:t>
      </w:r>
      <w:r w:rsidRPr="00ED5BBB">
        <w:rPr>
          <w:rStyle w:val="Emphasis"/>
        </w:rPr>
        <w:t>scientific cooperation</w:t>
      </w:r>
      <w:r w:rsidRPr="00B3281D">
        <w:rPr>
          <w:rStyle w:val="StyleUnderline"/>
        </w:rPr>
        <w:t xml:space="preserve"> with Russia on multiple platforms, impacting Russia's research resources</w:t>
      </w:r>
      <w:r w:rsidRPr="00B3281D">
        <w:rPr>
          <w:sz w:val="16"/>
        </w:rPr>
        <w:t xml:space="preserve">. Given </w:t>
      </w:r>
      <w:r w:rsidRPr="00B3281D">
        <w:rPr>
          <w:rStyle w:val="StyleUnderline"/>
        </w:rPr>
        <w:t xml:space="preserve">Russia's central role in Arctic </w:t>
      </w:r>
      <w:r w:rsidRPr="00ED5BBB">
        <w:rPr>
          <w:rStyle w:val="Emphasis"/>
        </w:rPr>
        <w:t>scientific cooperation</w:t>
      </w:r>
      <w:r w:rsidRPr="00B3281D">
        <w:rPr>
          <w:rStyle w:val="StyleUnderline"/>
        </w:rPr>
        <w:t xml:space="preserve">, this limits the </w:t>
      </w:r>
      <w:r w:rsidRPr="00ED5BBB">
        <w:rPr>
          <w:rStyle w:val="Emphasis"/>
        </w:rPr>
        <w:t>autonomy</w:t>
      </w:r>
      <w:r w:rsidRPr="00B3281D">
        <w:rPr>
          <w:rStyle w:val="StyleUnderline"/>
        </w:rPr>
        <w:t xml:space="preserve"> of BRICS countries in Arctic scientific collaboration</w:t>
      </w:r>
      <w:r w:rsidRPr="00B3281D">
        <w:rPr>
          <w:sz w:val="16"/>
        </w:rPr>
        <w:t>, making it difficult for them to play a more significant role in Arctic science. Currently, Western Arctic researchers are cut off from over 60% of research areas and cannot exchange data with former Russian partners, while Russia also faces challenges in accessing funding and technological support (</w:t>
      </w:r>
      <w:proofErr w:type="spellStart"/>
      <w:r w:rsidRPr="00B3281D">
        <w:rPr>
          <w:sz w:val="16"/>
        </w:rPr>
        <w:t>ZOiS</w:t>
      </w:r>
      <w:proofErr w:type="spellEnd"/>
      <w:r w:rsidRPr="00B3281D">
        <w:rPr>
          <w:sz w:val="16"/>
        </w:rPr>
        <w:t xml:space="preserve">, 2024). Additionally, the sanctions imposed by the U.S. government on October 30, 2024, targeting nearly 400 entities and individuals, including BRICS members and partner countries such as India, Malaysia, Thailand, Turkey, and the United Arab Emirates, have significantly increased the resistance faced by BRICS countries (The United States Government, 2024). These </w:t>
      </w:r>
      <w:r w:rsidRPr="00ED5BBB">
        <w:rPr>
          <w:rStyle w:val="Emphasis"/>
        </w:rPr>
        <w:t>"deterrence"</w:t>
      </w:r>
      <w:r w:rsidRPr="00B3281D">
        <w:rPr>
          <w:rStyle w:val="StyleUnderline"/>
        </w:rPr>
        <w:t xml:space="preserve"> strategies implemented by the U.S. and its Western allies may </w:t>
      </w:r>
      <w:r w:rsidRPr="00ED5BBB">
        <w:rPr>
          <w:rStyle w:val="Emphasis"/>
        </w:rPr>
        <w:t>force</w:t>
      </w:r>
      <w:r w:rsidRPr="00B3281D">
        <w:rPr>
          <w:rStyle w:val="StyleUnderline"/>
        </w:rPr>
        <w:t xml:space="preserve"> BRICS countries to adopt a </w:t>
      </w:r>
      <w:r w:rsidRPr="00ED5BBB">
        <w:rPr>
          <w:rStyle w:val="Emphasis"/>
        </w:rPr>
        <w:t>more cautious approach</w:t>
      </w:r>
      <w:r w:rsidRPr="00B3281D">
        <w:rPr>
          <w:rStyle w:val="StyleUnderline"/>
        </w:rPr>
        <w:t xml:space="preserve"> in handling matters related to Russia</w:t>
      </w:r>
      <w:r w:rsidRPr="00B3281D">
        <w:rPr>
          <w:sz w:val="16"/>
        </w:rPr>
        <w:t>.</w:t>
      </w:r>
    </w:p>
    <w:p w14:paraId="4BC0E4C8" w14:textId="77777777" w:rsidR="007A0FC3" w:rsidRPr="007A0FC3" w:rsidRDefault="007A0FC3" w:rsidP="007A0FC3"/>
    <w:p w14:paraId="32D13060" w14:textId="77EC8CEB" w:rsidR="003C3C36" w:rsidRDefault="003C3C36" w:rsidP="003C3C36">
      <w:pPr>
        <w:pStyle w:val="Heading3"/>
      </w:pPr>
      <w:r>
        <w:lastRenderedPageBreak/>
        <w:t xml:space="preserve">2AC—BRICS Collapse Inevitable </w:t>
      </w:r>
    </w:p>
    <w:p w14:paraId="64A197AB" w14:textId="2C3C908C" w:rsidR="003C3C36" w:rsidRDefault="003C3C36" w:rsidP="003C3C36">
      <w:pPr>
        <w:pStyle w:val="Heading4"/>
      </w:pPr>
      <w:r>
        <w:t xml:space="preserve">BRICS collapse inevitable—Arctic won’t save the alliance </w:t>
      </w:r>
    </w:p>
    <w:p w14:paraId="75C73D05" w14:textId="43F711B7" w:rsidR="003C3C36" w:rsidRDefault="003C3C36" w:rsidP="003C3C36">
      <w:r>
        <w:t>George</w:t>
      </w:r>
      <w:r w:rsidRPr="000C5D4D">
        <w:rPr>
          <w:rStyle w:val="Style13ptBold"/>
        </w:rPr>
        <w:t xml:space="preserve"> </w:t>
      </w:r>
      <w:proofErr w:type="spellStart"/>
      <w:r w:rsidRPr="000C5D4D">
        <w:rPr>
          <w:rStyle w:val="Style13ptBold"/>
        </w:rPr>
        <w:t>Monastiriakos</w:t>
      </w:r>
      <w:proofErr w:type="spellEnd"/>
      <w:r w:rsidRPr="000C5D4D">
        <w:rPr>
          <w:rStyle w:val="Style13ptBold"/>
        </w:rPr>
        <w:t xml:space="preserve"> 23</w:t>
      </w:r>
      <w:r>
        <w:t xml:space="preserve">, a Fellow at the Geneva Centre for Security Policy, “The BRICS Is Not a Strategic Threat to the United States”, </w:t>
      </w:r>
      <w:r>
        <w:rPr>
          <w:i/>
          <w:iCs/>
        </w:rPr>
        <w:t>Geopolitical Monitor</w:t>
      </w:r>
      <w:r>
        <w:t xml:space="preserve">, </w:t>
      </w:r>
      <w:hyperlink r:id="rId53" w:history="1">
        <w:r w:rsidRPr="00F212DE">
          <w:rPr>
            <w:rStyle w:val="Hyperlink"/>
          </w:rPr>
          <w:t>https://www.geopoliticalmonitor.com/the-brics-is-not-a-strategic-threat-to-the-united-states/</w:t>
        </w:r>
      </w:hyperlink>
      <w:r>
        <w:t xml:space="preserve">, September 7, 2023 </w:t>
      </w:r>
    </w:p>
    <w:p w14:paraId="55F2165B" w14:textId="4745212F" w:rsidR="003C3C36" w:rsidRPr="008323CA" w:rsidRDefault="003C3C36" w:rsidP="003C3C36">
      <w:pPr>
        <w:rPr>
          <w:sz w:val="16"/>
        </w:rPr>
      </w:pPr>
      <w:r w:rsidRPr="00E20E73">
        <w:rPr>
          <w:sz w:val="16"/>
        </w:rPr>
        <w:t xml:space="preserve">Two weeks ago, the </w:t>
      </w:r>
      <w:r w:rsidRPr="00E20E73">
        <w:rPr>
          <w:rStyle w:val="StyleUnderline"/>
        </w:rPr>
        <w:t>BRICS</w:t>
      </w:r>
      <w:r w:rsidRPr="00E20E73">
        <w:rPr>
          <w:sz w:val="16"/>
        </w:rPr>
        <w:t xml:space="preserve"> announced that </w:t>
      </w:r>
      <w:r w:rsidRPr="00E20E73">
        <w:rPr>
          <w:rStyle w:val="StyleUnderline"/>
        </w:rPr>
        <w:t>Argentina, Egypt, Ethiopia, Iran, Saudi Arabia, and the United Arab Emirates will join the “alliance</w:t>
      </w:r>
      <w:r w:rsidRPr="00E20E73">
        <w:rPr>
          <w:sz w:val="16"/>
        </w:rPr>
        <w:t xml:space="preserve">” in 2024. </w:t>
      </w:r>
      <w:r w:rsidRPr="00E20E73">
        <w:rPr>
          <w:rStyle w:val="StyleUnderline"/>
        </w:rPr>
        <w:t>Despite</w:t>
      </w:r>
      <w:r w:rsidRPr="00E20E73">
        <w:rPr>
          <w:sz w:val="16"/>
        </w:rPr>
        <w:t xml:space="preserve"> widespread </w:t>
      </w:r>
      <w:r w:rsidRPr="00E20E73">
        <w:rPr>
          <w:rStyle w:val="StyleUnderline"/>
        </w:rPr>
        <w:t>enthusiasm</w:t>
      </w:r>
      <w:r w:rsidRPr="00E20E73">
        <w:rPr>
          <w:sz w:val="16"/>
        </w:rPr>
        <w:t xml:space="preserve"> in anti-Western circles, the soon-to-be 11-member economic bloc is a partnership of convenience. </w:t>
      </w:r>
      <w:r w:rsidRPr="00E20E73">
        <w:rPr>
          <w:rStyle w:val="StyleUnderline"/>
        </w:rPr>
        <w:t xml:space="preserve">It is </w:t>
      </w:r>
      <w:r w:rsidRPr="00E20E73">
        <w:rPr>
          <w:rStyle w:val="Emphasis"/>
        </w:rPr>
        <w:t>not a long-term alliance nor a strategic threat</w:t>
      </w:r>
      <w:r w:rsidRPr="00E20E73">
        <w:rPr>
          <w:rStyle w:val="StyleUnderline"/>
        </w:rPr>
        <w:t xml:space="preserve"> to the U</w:t>
      </w:r>
      <w:r w:rsidRPr="00E20E73">
        <w:rPr>
          <w:sz w:val="16"/>
        </w:rPr>
        <w:t xml:space="preserve">nited </w:t>
      </w:r>
      <w:r w:rsidRPr="00E20E73">
        <w:rPr>
          <w:rStyle w:val="StyleUnderline"/>
        </w:rPr>
        <w:t>S</w:t>
      </w:r>
      <w:r w:rsidRPr="00E20E73">
        <w:rPr>
          <w:sz w:val="16"/>
        </w:rPr>
        <w:t xml:space="preserve">tates. The criteria to join the BRICS are vague. </w:t>
      </w:r>
      <w:r w:rsidRPr="00E20E73">
        <w:rPr>
          <w:rStyle w:val="StyleUnderline"/>
        </w:rPr>
        <w:t xml:space="preserve">There is no charter and no fixed secretariat. </w:t>
      </w:r>
      <w:r w:rsidRPr="00E20E73">
        <w:rPr>
          <w:sz w:val="16"/>
        </w:rPr>
        <w:t xml:space="preserve">Not even a functional website. This paper tiger also has a long list of structural challenges to overcome. </w:t>
      </w:r>
      <w:r w:rsidRPr="00E20E73">
        <w:rPr>
          <w:rStyle w:val="StyleUnderline"/>
        </w:rPr>
        <w:t xml:space="preserve">Its ideological incoherence, </w:t>
      </w:r>
      <w:r w:rsidRPr="00E20E73">
        <w:rPr>
          <w:sz w:val="16"/>
        </w:rPr>
        <w:t xml:space="preserve">characterized </w:t>
      </w:r>
      <w:r w:rsidRPr="00E20E73">
        <w:rPr>
          <w:rStyle w:val="StyleUnderline"/>
        </w:rPr>
        <w:t>by issues ranging from internal conflicts of interest to divergent international perspectives</w:t>
      </w:r>
      <w:r w:rsidRPr="00E20E73">
        <w:rPr>
          <w:sz w:val="16"/>
        </w:rPr>
        <w:t>,</w:t>
      </w:r>
      <w:r w:rsidRPr="00E20E73">
        <w:rPr>
          <w:rStyle w:val="StyleUnderline"/>
        </w:rPr>
        <w:t xml:space="preserve"> will pose complex challenges to the “bloc”</w:t>
      </w:r>
      <w:r w:rsidRPr="00E20E73">
        <w:rPr>
          <w:sz w:val="16"/>
        </w:rPr>
        <w:t xml:space="preserve"> for the foreseeable future.</w:t>
      </w:r>
    </w:p>
    <w:p w14:paraId="4FF7613B" w14:textId="766A3CA9" w:rsidR="003C3C36" w:rsidRPr="008323CA" w:rsidRDefault="003C3C36" w:rsidP="003C3C36">
      <w:pPr>
        <w:rPr>
          <w:sz w:val="16"/>
        </w:rPr>
      </w:pPr>
      <w:r w:rsidRPr="00E20E73">
        <w:rPr>
          <w:rStyle w:val="StyleUnderline"/>
        </w:rPr>
        <w:t>Argentina and Egypt are locked in endless economic crises.</w:t>
      </w:r>
      <w:r w:rsidRPr="008323CA">
        <w:rPr>
          <w:sz w:val="16"/>
        </w:rPr>
        <w:t xml:space="preserve"> Both countries are fundamentally bankrupt due to the incompetent management of the Argentine and Egyptian governments. They </w:t>
      </w:r>
      <w:r w:rsidRPr="008323CA">
        <w:rPr>
          <w:rStyle w:val="StyleUnderline"/>
        </w:rPr>
        <w:t xml:space="preserve">remain </w:t>
      </w:r>
      <w:r w:rsidRPr="008323CA">
        <w:rPr>
          <w:rStyle w:val="Emphasis"/>
        </w:rPr>
        <w:t>heavily indebted</w:t>
      </w:r>
      <w:r w:rsidRPr="008323CA">
        <w:rPr>
          <w:rStyle w:val="StyleUnderline"/>
        </w:rPr>
        <w:t xml:space="preserve"> to their international creditors,</w:t>
      </w:r>
      <w:r w:rsidRPr="008323CA">
        <w:rPr>
          <w:sz w:val="16"/>
        </w:rPr>
        <w:t xml:space="preserve"> namely institutions set up by the United States. As the two biggest debtors to the International Monetary Fund, their joint interest in joining the BRICS is to balance their dependence on the West by shifting their financial burdens onto the shoulders of other potential creditors. While </w:t>
      </w:r>
      <w:r w:rsidRPr="008323CA">
        <w:rPr>
          <w:rStyle w:val="StyleUnderline"/>
        </w:rPr>
        <w:t xml:space="preserve">Beijing is likely to take advantage of Argentina’s and Egypt’s devalued currencies to purchase assets at bargain prices </w:t>
      </w:r>
      <w:r w:rsidRPr="008323CA">
        <w:rPr>
          <w:sz w:val="16"/>
        </w:rPr>
        <w:t>and increase the number of transactions concluded in yuan rather than dollars, Buenos Aires and Cairo benefit from increased foreign direct investment and renewed access to foreign currency.</w:t>
      </w:r>
    </w:p>
    <w:p w14:paraId="24B1B01E" w14:textId="530B501A" w:rsidR="003C3C36" w:rsidRPr="00D9413D" w:rsidRDefault="003C3C36" w:rsidP="003C3C36">
      <w:pPr>
        <w:rPr>
          <w:u w:val="single"/>
        </w:rPr>
      </w:pPr>
      <w:r w:rsidRPr="008323CA">
        <w:rPr>
          <w:rStyle w:val="StyleUnderline"/>
        </w:rPr>
        <w:t>Ethiopia was ravaged by the Tigray War.</w:t>
      </w:r>
      <w:r w:rsidRPr="008323CA">
        <w:rPr>
          <w:sz w:val="16"/>
        </w:rPr>
        <w:t xml:space="preserve"> That </w:t>
      </w:r>
      <w:r w:rsidRPr="008323CA">
        <w:rPr>
          <w:rStyle w:val="StyleUnderline"/>
        </w:rPr>
        <w:t>devastation</w:t>
      </w:r>
      <w:r w:rsidRPr="008323CA">
        <w:rPr>
          <w:sz w:val="16"/>
        </w:rPr>
        <w:t xml:space="preserve"> is </w:t>
      </w:r>
      <w:r w:rsidRPr="008323CA">
        <w:rPr>
          <w:rStyle w:val="StyleUnderline"/>
        </w:rPr>
        <w:t>aggravated by drought and famine</w:t>
      </w:r>
      <w:r w:rsidRPr="008323CA">
        <w:rPr>
          <w:sz w:val="16"/>
        </w:rPr>
        <w:t xml:space="preserve"> in the north of the country. Although Ethiopia is experiencing exponential economic growth, the above-mentioned crisis is exacerbated by historic capital flight. Professor Alemayehu Geda estimates that Ethiopia registered at least $45 billion in capital outflows over the last decade. He also emphasizes that this sum exceeds the total amount over the previous 44-year period. </w:t>
      </w:r>
      <w:r w:rsidRPr="008323CA">
        <w:rPr>
          <w:rStyle w:val="StyleUnderline"/>
        </w:rPr>
        <w:t>While Saudi Arabia and the United Arab Emirates provided</w:t>
      </w:r>
      <w:r w:rsidRPr="008323CA">
        <w:rPr>
          <w:sz w:val="16"/>
        </w:rPr>
        <w:t xml:space="preserve"> invaluable </w:t>
      </w:r>
      <w:r w:rsidRPr="008323CA">
        <w:rPr>
          <w:rStyle w:val="StyleUnderline"/>
        </w:rPr>
        <w:t>security assistance to the Ethiopian</w:t>
      </w:r>
      <w:r w:rsidRPr="008323CA">
        <w:rPr>
          <w:sz w:val="16"/>
        </w:rPr>
        <w:t xml:space="preserve"> government during the civil war, the largest volume of foreign direct investment in Ethiopia now comes from China. </w:t>
      </w:r>
      <w:r w:rsidRPr="008323CA">
        <w:rPr>
          <w:rStyle w:val="StyleUnderline"/>
        </w:rPr>
        <w:t>Consolidating all these relationships by joining the BRICS is a low-hanging fruit rather than a diplomatic power play.</w:t>
      </w:r>
    </w:p>
    <w:p w14:paraId="7597EFE6" w14:textId="15F51784" w:rsidR="003C3C36" w:rsidRPr="00D9413D" w:rsidRDefault="003C3C36" w:rsidP="003C3C36">
      <w:pPr>
        <w:rPr>
          <w:u w:val="single"/>
        </w:rPr>
      </w:pPr>
      <w:r w:rsidRPr="008323CA">
        <w:rPr>
          <w:rStyle w:val="StyleUnderline"/>
        </w:rPr>
        <w:t>Iran is sanctioned by the U</w:t>
      </w:r>
      <w:r w:rsidRPr="00D9413D">
        <w:rPr>
          <w:sz w:val="16"/>
        </w:rPr>
        <w:t xml:space="preserve">nited </w:t>
      </w:r>
      <w:r w:rsidRPr="008323CA">
        <w:rPr>
          <w:rStyle w:val="StyleUnderline"/>
        </w:rPr>
        <w:t>S</w:t>
      </w:r>
      <w:r w:rsidRPr="00D9413D">
        <w:rPr>
          <w:sz w:val="16"/>
        </w:rPr>
        <w:t xml:space="preserve">tates. Like Moscow and Pyongyang, Tehran now finds itself caught in Beijing’s grasp. </w:t>
      </w:r>
      <w:r w:rsidRPr="008323CA">
        <w:rPr>
          <w:rStyle w:val="StyleUnderline"/>
        </w:rPr>
        <w:t>Despite</w:t>
      </w:r>
      <w:r w:rsidRPr="00D9413D">
        <w:rPr>
          <w:sz w:val="16"/>
        </w:rPr>
        <w:t xml:space="preserve"> the “</w:t>
      </w:r>
      <w:r w:rsidRPr="008323CA">
        <w:rPr>
          <w:rStyle w:val="StyleUnderline"/>
        </w:rPr>
        <w:t>diplomatic rapprochement” brokered by China</w:t>
      </w:r>
      <w:r w:rsidRPr="00D9413D">
        <w:rPr>
          <w:sz w:val="16"/>
        </w:rPr>
        <w:t xml:space="preserve">, </w:t>
      </w:r>
      <w:r w:rsidRPr="008323CA">
        <w:rPr>
          <w:rStyle w:val="StyleUnderline"/>
        </w:rPr>
        <w:t xml:space="preserve">the greatest national security threat to Saudi Arabia and the United Arab Emirates is still Iran. </w:t>
      </w:r>
      <w:r w:rsidRPr="00D9413D">
        <w:rPr>
          <w:sz w:val="16"/>
        </w:rPr>
        <w:t xml:space="preserve">Tehran supports several terrorist groups in the Middle East. It has enriched uranium up to at least 60 percent, 20 times more than the allowable amount under the now-defunct JCPOA. While Iran has previously launched drone strikes against both of its neighbors, the IRGC continues to hijack ships in the Strait of Hormuz and engage in hostage diplomacy. To fan the flames, several unresolved territorial disputes remain in the Persian Gulf region, including the Abu Musa Islands impasse between Tehran and Abu Dhabi. By </w:t>
      </w:r>
      <w:r w:rsidRPr="008323CA">
        <w:rPr>
          <w:rStyle w:val="StyleUnderline"/>
        </w:rPr>
        <w:t>joining</w:t>
      </w:r>
      <w:r w:rsidRPr="00D9413D">
        <w:rPr>
          <w:sz w:val="16"/>
        </w:rPr>
        <w:t xml:space="preserve"> t</w:t>
      </w:r>
      <w:r w:rsidRPr="008323CA">
        <w:rPr>
          <w:rStyle w:val="StyleUnderline"/>
        </w:rPr>
        <w:t>he BRICS, Saudi Arabia and the United Arab Emirates balance their dependence on Washington for security with their economic relations with Beijing and Delhi. It also provides them with an additional forum for diplomacy with Tehran should the need arise.</w:t>
      </w:r>
    </w:p>
    <w:p w14:paraId="588BA0B3" w14:textId="64A626DD" w:rsidR="003C3C36" w:rsidRPr="00D9413D" w:rsidRDefault="003C3C36" w:rsidP="003C3C36">
      <w:pPr>
        <w:rPr>
          <w:rStyle w:val="StyleUnderline"/>
          <w:sz w:val="16"/>
          <w:u w:val="none"/>
        </w:rPr>
      </w:pPr>
      <w:r w:rsidRPr="00D9413D">
        <w:rPr>
          <w:sz w:val="16"/>
        </w:rPr>
        <w:t xml:space="preserve">China, along with Saudi Arabia and the United Arab Emirates, are three of India’s top five economic partners. Nevertheless, </w:t>
      </w:r>
      <w:r w:rsidRPr="00D9413D">
        <w:rPr>
          <w:rStyle w:val="StyleUnderline"/>
        </w:rPr>
        <w:t>Delhi and Beijing remain at odds on a multitude of issue</w:t>
      </w:r>
      <w:r w:rsidRPr="00D9413D">
        <w:rPr>
          <w:sz w:val="16"/>
        </w:rPr>
        <w:t xml:space="preserve">s. </w:t>
      </w:r>
      <w:r w:rsidRPr="008323CA">
        <w:rPr>
          <w:rStyle w:val="StyleUnderline"/>
        </w:rPr>
        <w:t>Despite concerns about America on China’s side, and Pakistan on India’s, Delhi and Beijing are undoubtedly each other’s greatest long-term geopolitical threat.</w:t>
      </w:r>
      <w:r w:rsidRPr="00D9413D">
        <w:rPr>
          <w:sz w:val="16"/>
        </w:rPr>
        <w:t xml:space="preserve"> Before the end of the 21st century, China and India will both be major powers that share a border longer than 3,400 kilometers. Without </w:t>
      </w:r>
      <w:r w:rsidRPr="008323CA">
        <w:rPr>
          <w:rStyle w:val="StyleUnderline"/>
        </w:rPr>
        <w:t xml:space="preserve">diving into the details of their long-standing border disputes, climate change, which exacerbates water scarcity and food insecurity, will be an endless source of </w:t>
      </w:r>
      <w:r w:rsidRPr="008323CA">
        <w:rPr>
          <w:rStyle w:val="StyleUnderline"/>
        </w:rPr>
        <w:lastRenderedPageBreak/>
        <w:t>tension for these two countries</w:t>
      </w:r>
      <w:r w:rsidRPr="00D9413D">
        <w:rPr>
          <w:sz w:val="16"/>
        </w:rPr>
        <w:t xml:space="preserve">. </w:t>
      </w:r>
      <w:r w:rsidRPr="008323CA">
        <w:rPr>
          <w:rStyle w:val="StyleUnderline"/>
        </w:rPr>
        <w:t>Their</w:t>
      </w:r>
      <w:r w:rsidRPr="00D9413D">
        <w:rPr>
          <w:sz w:val="16"/>
        </w:rPr>
        <w:t xml:space="preserve"> political </w:t>
      </w:r>
      <w:r w:rsidRPr="008323CA">
        <w:rPr>
          <w:rStyle w:val="StyleUnderline"/>
        </w:rPr>
        <w:t>systems are also incompatible. China and Russia do not benefit from the “democratic peace.</w:t>
      </w:r>
      <w:r w:rsidRPr="00D9413D">
        <w:rPr>
          <w:sz w:val="16"/>
        </w:rPr>
        <w:t>” This increases the likelihood of a large-scale military conflict over time. For these reasons and others,</w:t>
      </w:r>
      <w:r w:rsidRPr="008323CA">
        <w:rPr>
          <w:rStyle w:val="StyleUnderline"/>
        </w:rPr>
        <w:t xml:space="preserve"> India balances its dependence on Russian armaments and its economic relations with China by being a member of the Quad, a security forum with Australia, Japan, and the United States.</w:t>
      </w:r>
    </w:p>
    <w:p w14:paraId="2A2E8608" w14:textId="69E316E7" w:rsidR="00246402" w:rsidRDefault="00415499" w:rsidP="00246402">
      <w:pPr>
        <w:pStyle w:val="Heading3"/>
      </w:pPr>
      <w:r>
        <w:lastRenderedPageBreak/>
        <w:t xml:space="preserve">2AC—BRICS Bad—LIO </w:t>
      </w:r>
    </w:p>
    <w:p w14:paraId="01482F9D" w14:textId="0E734B64" w:rsidR="00246402" w:rsidRPr="00246402" w:rsidRDefault="00246402" w:rsidP="00246402">
      <w:pPr>
        <w:pStyle w:val="Heading4"/>
      </w:pPr>
      <w:r>
        <w:t xml:space="preserve">BRICS </w:t>
      </w:r>
      <w:r w:rsidR="00F24151">
        <w:t>collapses the LIO</w:t>
      </w:r>
      <w:r>
        <w:t>.</w:t>
      </w:r>
    </w:p>
    <w:p w14:paraId="23CD5835" w14:textId="75E53925" w:rsidR="00246402" w:rsidRDefault="00246402" w:rsidP="00246402">
      <w:r w:rsidRPr="00246402">
        <w:rPr>
          <w:rStyle w:val="Style13ptBold"/>
        </w:rPr>
        <w:t>Smith-Boyle ’22</w:t>
      </w:r>
      <w:r>
        <w:t xml:space="preserve"> [Vanessa; July 8; a senior at American University where she is earning a B.A. in International Studies with a minor in Economics; </w:t>
      </w:r>
      <w:r w:rsidR="009B52F7">
        <w:t xml:space="preserve">ASP, “How the Growing Appeal of BRICS Challenges American Influence Abroad,” </w:t>
      </w:r>
      <w:r w:rsidRPr="00246402">
        <w:t>https://www.americansecurityproject.org/how-the-growing-appeal-of-brics-challenges-american-influence-abroad/</w:t>
      </w:r>
      <w:r>
        <w:t>]</w:t>
      </w:r>
    </w:p>
    <w:p w14:paraId="6BB9BDF0" w14:textId="77C044EA" w:rsidR="00F24151" w:rsidRDefault="00F24151" w:rsidP="00246402">
      <w:r>
        <w:t xml:space="preserve">Russia’s invasion of Ukraine has threatened the liberal world order and disrupted stability in Europe, but these are not the only effects the United States should be worried about. In addition to the obvious challenges to concepts of sovereignty, the war in Ukraine has precipitated the recent strengthening of the </w:t>
      </w:r>
      <w:r w:rsidRPr="00F24151">
        <w:rPr>
          <w:rStyle w:val="StyleUnderline"/>
        </w:rPr>
        <w:t>BRICS</w:t>
      </w:r>
      <w:r>
        <w:t xml:space="preserve"> (Brazil, Russia, India, China, and South Africa) group, which could </w:t>
      </w:r>
      <w:r w:rsidRPr="00F24151">
        <w:rPr>
          <w:rStyle w:val="StyleUnderline"/>
        </w:rPr>
        <w:t>challenge the current Western-led world</w:t>
      </w:r>
      <w:r>
        <w:t xml:space="preserve"> order if not addressed effectively. </w:t>
      </w:r>
      <w:r w:rsidRPr="00F24151">
        <w:rPr>
          <w:rStyle w:val="StyleUnderline"/>
        </w:rPr>
        <w:t>If the U.S. wants to secure the future against the growing influence of authoritarian countries like China and Russia, it must acknowledge and offer an attractive alternative to the growing influence of BRICS</w:t>
      </w:r>
      <w:r>
        <w:t xml:space="preserve">.  </w:t>
      </w:r>
    </w:p>
    <w:p w14:paraId="7D5CE352" w14:textId="6F316255" w:rsidR="00F24151" w:rsidRDefault="00F24151" w:rsidP="00246402">
      <w:r>
        <w:t xml:space="preserve">The increased collaboration between the BRICS states should worry the U.S. as the group is an already strong, economically powerful coalition that is looking to expand. Currently, the five countries of BRICS make up 40% of the world’s population, 30% of land coverage, 18% of world trade, and 25% of the global nominal GDP. Moreover, these countries play a large role in the world’s global food supply: Russia is the largest wheat exporter in the world, Brazil is the largest soybean exporter and the third-largest corn exporter, and India is the largest rice exporter. Similarly, Russia, India, and China’s influences on the global energy market are significant, as Russia is the largest oil exporter and second-largest natural gas exporter, and India and China play a substantial role in the transition to clean energy. Furthermore, China and Russia have expressed a large interest in expanding the coalition further. Specifically, China recently invited Saudi Arabia, Argentina, Kazakhstan, Egypt, UAE, Indonesia, Nigeria, Senegal, and Thailand to join the group, and Iran has applied for membership. The possible addition of these countries to BRICS should concern the West as all are significant players in the global economy.  </w:t>
      </w:r>
    </w:p>
    <w:p w14:paraId="6336AA91" w14:textId="26F38E3D" w:rsidR="00F24151" w:rsidRDefault="00F24151" w:rsidP="00246402">
      <w:r>
        <w:t xml:space="preserve">Furthermore, the war in Ukraine and the ensuing sanctions against Russia have pushed the BRICS nations closer together in recent months. As global oil prices have increased to as high as $120 per barrel due to a decreased supply in the market, the incentive for non-western nations to buy Russian oil has also grown as Russian oil hovers around $30-35 per barrel. Consequently, countries such as India and China have dramatically increased their imports of Russian crude oil. For example, in the first six months of 2022, India purchased nearly 60 million barrels of Russian oil, which is up from only 12 million in all of 2021. Additionally, South Africa recently stated that it is considering purchasing Russian oil. Moreover, trade between Russia and the other BRICS nations has increased, according to Russian President Vladimir Putin. Putin claims that trade with China, India, Brazil, and South Africa increased by 38% during the first quarter of 2022. Not only has the war strengthened economic ties between the states, but in some </w:t>
      </w:r>
      <w:proofErr w:type="gramStart"/>
      <w:r>
        <w:t>ways</w:t>
      </w:r>
      <w:proofErr w:type="gramEnd"/>
      <w:r>
        <w:t xml:space="preserve"> it appears to be helping resolve disputes. For example, as China and India tightened their relationships with Russia earlier this year, tensions between the two states on the Himalayan border have declined. As the ties between the BRICS nations deepen in the wake of Russia’s invasion of Ukraine, their influence over developing nations has likewise increased. </w:t>
      </w:r>
    </w:p>
    <w:p w14:paraId="54CB92C4" w14:textId="5496597A" w:rsidR="00F24151" w:rsidRDefault="00F24151" w:rsidP="00246402">
      <w:r w:rsidRPr="00F24151">
        <w:rPr>
          <w:rStyle w:val="StyleUnderline"/>
        </w:rPr>
        <w:t>Russia and China have used Western sanctions against Russia and the war in Ukraine as an opportunity to increase their influence over the Global South</w:t>
      </w:r>
      <w:r>
        <w:t xml:space="preserve">. The two nations have </w:t>
      </w:r>
      <w:r w:rsidRPr="00F24151">
        <w:rPr>
          <w:rStyle w:val="StyleUnderline"/>
        </w:rPr>
        <w:t xml:space="preserve">projected </w:t>
      </w:r>
      <w:r w:rsidRPr="00F24151">
        <w:rPr>
          <w:rStyle w:val="StyleUnderline"/>
        </w:rPr>
        <w:lastRenderedPageBreak/>
        <w:t>BRICS as “a powerful emerging market alternative to the West,”</w:t>
      </w:r>
      <w:r>
        <w:t xml:space="preserve"> while spreading anti-western disinformation and propaganda throughout Africa. Consequently, more </w:t>
      </w:r>
      <w:r w:rsidRPr="00F24151">
        <w:rPr>
          <w:rStyle w:val="StyleUnderline"/>
        </w:rPr>
        <w:t>developing states have been less likely to support the U.S. and Europe’s condemnation of Russia</w:t>
      </w:r>
      <w:r>
        <w:t xml:space="preserve">, as demonstrated by the Latin and South American, Caribbean, and African countries that abstained from the UN vote condemning Russia’s invasion. Furthermore, </w:t>
      </w:r>
      <w:r w:rsidRPr="00F24151">
        <w:rPr>
          <w:rStyle w:val="StyleUnderline"/>
        </w:rPr>
        <w:t>countries in the Global South are losing faith in the Western world order</w:t>
      </w:r>
      <w:r>
        <w:t xml:space="preserve">, as the </w:t>
      </w:r>
      <w:r w:rsidRPr="00F24151">
        <w:rPr>
          <w:rStyle w:val="StyleUnderline"/>
        </w:rPr>
        <w:t xml:space="preserve">U.S. pays </w:t>
      </w:r>
      <w:proofErr w:type="gramStart"/>
      <w:r w:rsidRPr="00F24151">
        <w:rPr>
          <w:rStyle w:val="StyleUnderline"/>
        </w:rPr>
        <w:t>less and less</w:t>
      </w:r>
      <w:proofErr w:type="gramEnd"/>
      <w:r w:rsidRPr="00F24151">
        <w:rPr>
          <w:rStyle w:val="StyleUnderline"/>
        </w:rPr>
        <w:t xml:space="preserve"> attention to developing nations</w:t>
      </w:r>
      <w:r>
        <w:t xml:space="preserve">. Meanwhile, </w:t>
      </w:r>
      <w:r w:rsidRPr="00F24151">
        <w:rPr>
          <w:rStyle w:val="StyleUnderline"/>
        </w:rPr>
        <w:t>BRICS nations</w:t>
      </w:r>
      <w:r>
        <w:t xml:space="preserve">, most notably China, </w:t>
      </w:r>
      <w:r w:rsidRPr="00F24151">
        <w:rPr>
          <w:rStyle w:val="StyleUnderline"/>
        </w:rPr>
        <w:t>have turned their attention to them</w:t>
      </w:r>
      <w:r>
        <w:t xml:space="preserve">.  </w:t>
      </w:r>
    </w:p>
    <w:p w14:paraId="5A5D7B86" w14:textId="77777777" w:rsidR="001903A8" w:rsidRDefault="001903A8" w:rsidP="00246402"/>
    <w:p w14:paraId="1F8628E5" w14:textId="58151B09" w:rsidR="001903A8" w:rsidRDefault="001903A8" w:rsidP="001903A8">
      <w:pPr>
        <w:pStyle w:val="Heading2"/>
      </w:pPr>
      <w:r>
        <w:lastRenderedPageBreak/>
        <w:t xml:space="preserve">India Elections Disadvantage  </w:t>
      </w:r>
    </w:p>
    <w:p w14:paraId="78DB8AB7" w14:textId="61777854" w:rsidR="001903A8" w:rsidRPr="00BA6007" w:rsidRDefault="001903A8" w:rsidP="001903A8">
      <w:pPr>
        <w:pStyle w:val="Heading3"/>
        <w:rPr>
          <w:rFonts w:cs="Calibri"/>
        </w:rPr>
      </w:pPr>
      <w:r w:rsidRPr="00BA6007">
        <w:rPr>
          <w:rFonts w:cs="Calibri"/>
        </w:rPr>
        <w:lastRenderedPageBreak/>
        <w:t>2AC</w:t>
      </w:r>
      <w:r>
        <w:rPr>
          <w:rFonts w:cs="Calibri"/>
        </w:rPr>
        <w:t>—</w:t>
      </w:r>
      <w:r w:rsidRPr="00BA6007">
        <w:rPr>
          <w:rFonts w:cs="Calibri"/>
        </w:rPr>
        <w:t>Coalition is cooked</w:t>
      </w:r>
    </w:p>
    <w:p w14:paraId="19659128" w14:textId="77777777" w:rsidR="001903A8" w:rsidRPr="00BA6007" w:rsidRDefault="001903A8" w:rsidP="001903A8">
      <w:pPr>
        <w:pStyle w:val="Heading4"/>
        <w:rPr>
          <w:rFonts w:cs="Calibri"/>
        </w:rPr>
      </w:pPr>
      <w:r w:rsidRPr="00BA6007">
        <w:rPr>
          <w:rFonts w:cs="Calibri"/>
        </w:rPr>
        <w:t>An infinite laundry list of alt causes thump – the coalition is cooked</w:t>
      </w:r>
    </w:p>
    <w:p w14:paraId="687E7CFA" w14:textId="77777777" w:rsidR="001903A8" w:rsidRPr="00BA6007" w:rsidRDefault="001903A8" w:rsidP="001903A8">
      <w:r w:rsidRPr="00BA6007">
        <w:rPr>
          <w:b/>
          <w:iCs/>
          <w:sz w:val="26"/>
          <w:szCs w:val="24"/>
        </w:rPr>
        <w:t>Krishnan 24</w:t>
      </w:r>
      <w:r w:rsidRPr="00BA6007">
        <w:t xml:space="preserve"> [Murali Krishnan, "India's coalition crisis: Modi's allies pose risk – DW – 06/10/2024", 06/10/2024, </w:t>
      </w:r>
      <w:proofErr w:type="spellStart"/>
      <w:r w:rsidRPr="00BA6007">
        <w:t>dw</w:t>
      </w:r>
      <w:proofErr w:type="spellEnd"/>
      <w:r w:rsidRPr="00BA6007">
        <w:t>, https://www.dw.com/en/indias-coalition-crisis-modis-allies-pose-risk/a-69322269, Murali Krishnan has been a member of the Washington-based International Consortium of Investigative Journalists (ICIJ) since 2000. Murali was part of a six-member global team that worked on an ICIJ-funded project on the use of asbestos and its harmful effects, which won the John B. Oakes Award from the Columbia University Graduate School of Journalism.] // Micah</w:t>
      </w:r>
    </w:p>
    <w:p w14:paraId="578D6DAB" w14:textId="77777777" w:rsidR="001903A8" w:rsidRPr="00BA6007" w:rsidRDefault="001903A8" w:rsidP="001903A8">
      <w:pPr>
        <w:rPr>
          <w:sz w:val="16"/>
        </w:rPr>
      </w:pPr>
      <w:r w:rsidRPr="00BA6007">
        <w:rPr>
          <w:sz w:val="16"/>
        </w:rPr>
        <w:t xml:space="preserve">Indian Prime Minister Narendra Modi was sworn in for a third consecutive term in office on Sunday, despite his </w:t>
      </w:r>
      <w:proofErr w:type="spellStart"/>
      <w:r w:rsidRPr="00BA6007">
        <w:rPr>
          <w:sz w:val="16"/>
        </w:rPr>
        <w:t>Bharatiya</w:t>
      </w:r>
      <w:proofErr w:type="spellEnd"/>
      <w:r w:rsidRPr="00BA6007">
        <w:rPr>
          <w:sz w:val="16"/>
        </w:rPr>
        <w:t xml:space="preserve"> Janata Party (BJP) losing its outright majority in India's elections.</w:t>
      </w:r>
    </w:p>
    <w:p w14:paraId="67B513B5" w14:textId="77777777" w:rsidR="001903A8" w:rsidRPr="00BA6007" w:rsidRDefault="001903A8" w:rsidP="001903A8">
      <w:pPr>
        <w:rPr>
          <w:sz w:val="16"/>
        </w:rPr>
      </w:pPr>
    </w:p>
    <w:p w14:paraId="28C1F7BF" w14:textId="77777777" w:rsidR="001903A8" w:rsidRPr="00BA6007" w:rsidRDefault="001903A8" w:rsidP="001903A8">
      <w:pPr>
        <w:rPr>
          <w:rStyle w:val="StyleUnderline"/>
        </w:rPr>
      </w:pPr>
      <w:r w:rsidRPr="00BA6007">
        <w:rPr>
          <w:sz w:val="16"/>
        </w:rPr>
        <w:t xml:space="preserve">Having failed to repeat its previous two landslide victories, </w:t>
      </w:r>
      <w:r w:rsidRPr="00BA6007">
        <w:rPr>
          <w:rStyle w:val="StyleUnderline"/>
        </w:rPr>
        <w:t>the Hindu nationalist party will now need to rely on its partners in the ruling National Democratic Alliance (NDA) coalition to govern. Key members</w:t>
      </w:r>
      <w:r w:rsidRPr="00BA6007">
        <w:rPr>
          <w:sz w:val="16"/>
        </w:rPr>
        <w:t xml:space="preserve"> of the </w:t>
      </w:r>
      <w:r w:rsidRPr="00BA6007">
        <w:rPr>
          <w:rStyle w:val="StyleUnderline"/>
          <w:highlight w:val="green"/>
        </w:rPr>
        <w:t>NDA</w:t>
      </w:r>
      <w:r w:rsidRPr="00BA6007">
        <w:rPr>
          <w:rStyle w:val="StyleUnderline"/>
        </w:rPr>
        <w:t xml:space="preserve"> </w:t>
      </w:r>
      <w:r w:rsidRPr="00BA6007">
        <w:rPr>
          <w:sz w:val="16"/>
        </w:rPr>
        <w:t xml:space="preserve">have endorsed Modi as their </w:t>
      </w:r>
      <w:proofErr w:type="gramStart"/>
      <w:r w:rsidRPr="00BA6007">
        <w:rPr>
          <w:sz w:val="16"/>
        </w:rPr>
        <w:t>leader, but</w:t>
      </w:r>
      <w:proofErr w:type="gramEnd"/>
      <w:r w:rsidRPr="00BA6007">
        <w:rPr>
          <w:sz w:val="16"/>
        </w:rPr>
        <w:t xml:space="preserve"> </w:t>
      </w:r>
      <w:r w:rsidRPr="00BA6007">
        <w:rPr>
          <w:rStyle w:val="StyleUnderline"/>
          <w:highlight w:val="green"/>
        </w:rPr>
        <w:t>also demanded significant concessions</w:t>
      </w:r>
      <w:r w:rsidRPr="00BA6007">
        <w:rPr>
          <w:sz w:val="16"/>
        </w:rPr>
        <w:t xml:space="preserve"> </w:t>
      </w:r>
      <w:r w:rsidRPr="00BA6007">
        <w:rPr>
          <w:rStyle w:val="StyleUnderline"/>
        </w:rPr>
        <w:t>in exchange for their support.</w:t>
      </w:r>
    </w:p>
    <w:p w14:paraId="344A30EE" w14:textId="77777777" w:rsidR="001903A8" w:rsidRPr="00BA6007" w:rsidRDefault="001903A8" w:rsidP="001903A8">
      <w:pPr>
        <w:rPr>
          <w:rStyle w:val="StyleUnderline"/>
        </w:rPr>
      </w:pPr>
    </w:p>
    <w:p w14:paraId="1D43EC6F" w14:textId="77777777" w:rsidR="001903A8" w:rsidRPr="00BA6007" w:rsidRDefault="001903A8" w:rsidP="001903A8">
      <w:pPr>
        <w:rPr>
          <w:sz w:val="16"/>
        </w:rPr>
      </w:pPr>
      <w:r w:rsidRPr="00BA6007">
        <w:rPr>
          <w:sz w:val="16"/>
        </w:rPr>
        <w:t>Modi's tough juggling act</w:t>
      </w:r>
    </w:p>
    <w:p w14:paraId="51D22D39" w14:textId="77777777" w:rsidR="001903A8" w:rsidRPr="00BA6007" w:rsidRDefault="001903A8" w:rsidP="001903A8">
      <w:pPr>
        <w:rPr>
          <w:rStyle w:val="Emphasis"/>
        </w:rPr>
      </w:pPr>
      <w:r w:rsidRPr="00BA6007">
        <w:rPr>
          <w:sz w:val="16"/>
        </w:rPr>
        <w:t>"They have been kept in good humor for now but the demands and arm-twisting by coalition partners will increase which is bound to derail the BJP's wish list had they managed to win power on their own," said Vikrant Singh, a political research analyst. "</w:t>
      </w:r>
      <w:r w:rsidRPr="00BA6007">
        <w:rPr>
          <w:rStyle w:val="Emphasis"/>
          <w:highlight w:val="green"/>
        </w:rPr>
        <w:t>The BJP is living on borrowed support."</w:t>
      </w:r>
    </w:p>
    <w:p w14:paraId="071DC7D1" w14:textId="77777777" w:rsidR="001903A8" w:rsidRPr="00BA6007" w:rsidRDefault="001903A8" w:rsidP="001903A8">
      <w:pPr>
        <w:rPr>
          <w:sz w:val="16"/>
        </w:rPr>
      </w:pPr>
    </w:p>
    <w:p w14:paraId="1C8743D1" w14:textId="77777777" w:rsidR="001903A8" w:rsidRPr="00BA6007" w:rsidRDefault="001903A8" w:rsidP="001903A8">
      <w:pPr>
        <w:rPr>
          <w:sz w:val="16"/>
        </w:rPr>
      </w:pPr>
      <w:r w:rsidRPr="00BA6007">
        <w:rPr>
          <w:sz w:val="16"/>
        </w:rPr>
        <w:t>Both the Telugu Desam Party, a key regional player in the southeastern state of Andhra Pradesh, and the Janata Dal, which rules the northern state of Bihar, are considered kingmakers in Modi's coalition and have been rewarded with ministerial positions in the new cabinet.</w:t>
      </w:r>
    </w:p>
    <w:p w14:paraId="0C4166D2" w14:textId="77777777" w:rsidR="001903A8" w:rsidRPr="00BA6007" w:rsidRDefault="001903A8" w:rsidP="001903A8">
      <w:pPr>
        <w:rPr>
          <w:sz w:val="16"/>
        </w:rPr>
      </w:pPr>
    </w:p>
    <w:p w14:paraId="44123B1D" w14:textId="77777777" w:rsidR="001903A8" w:rsidRPr="00BA6007" w:rsidRDefault="001903A8" w:rsidP="001903A8">
      <w:pPr>
        <w:rPr>
          <w:sz w:val="16"/>
        </w:rPr>
      </w:pPr>
    </w:p>
    <w:p w14:paraId="0A72A38D" w14:textId="77777777" w:rsidR="001903A8" w:rsidRPr="00BA6007" w:rsidRDefault="001903A8" w:rsidP="001903A8">
      <w:pPr>
        <w:rPr>
          <w:sz w:val="16"/>
        </w:rPr>
      </w:pPr>
      <w:r w:rsidRPr="00BA6007">
        <w:rPr>
          <w:sz w:val="16"/>
        </w:rPr>
        <w:t>The BJP won 240 seats in the general election, a significant dip from its tally of 303 in 2019. A government requires the support of 272 lawmakers in the 543-member lower house of parliament, and the BJP fell 32 seats short of a majority.</w:t>
      </w:r>
    </w:p>
    <w:p w14:paraId="6AF90DCB" w14:textId="77777777" w:rsidR="001903A8" w:rsidRPr="00BA6007" w:rsidRDefault="001903A8" w:rsidP="001903A8">
      <w:pPr>
        <w:rPr>
          <w:sz w:val="16"/>
        </w:rPr>
      </w:pPr>
    </w:p>
    <w:p w14:paraId="6F932013" w14:textId="77777777" w:rsidR="001903A8" w:rsidRPr="00BA6007" w:rsidRDefault="001903A8" w:rsidP="001903A8">
      <w:pPr>
        <w:rPr>
          <w:sz w:val="16"/>
        </w:rPr>
      </w:pPr>
      <w:r w:rsidRPr="00BA6007">
        <w:rPr>
          <w:sz w:val="16"/>
        </w:rPr>
        <w:t>What do the coalition partners want?</w:t>
      </w:r>
    </w:p>
    <w:p w14:paraId="7A427881" w14:textId="77777777" w:rsidR="001903A8" w:rsidRPr="00BA6007" w:rsidRDefault="001903A8" w:rsidP="001903A8">
      <w:pPr>
        <w:rPr>
          <w:sz w:val="16"/>
        </w:rPr>
      </w:pPr>
      <w:r w:rsidRPr="00BA6007">
        <w:rPr>
          <w:sz w:val="16"/>
        </w:rPr>
        <w:t xml:space="preserve">The </w:t>
      </w:r>
      <w:r w:rsidRPr="00BA6007">
        <w:rPr>
          <w:rStyle w:val="StyleUnderline"/>
          <w:highlight w:val="green"/>
        </w:rPr>
        <w:t>Janata Dal</w:t>
      </w:r>
      <w:r w:rsidRPr="00BA6007">
        <w:rPr>
          <w:sz w:val="16"/>
        </w:rPr>
        <w:t xml:space="preserve"> has </w:t>
      </w:r>
      <w:r w:rsidRPr="00BA6007">
        <w:rPr>
          <w:rStyle w:val="StyleUnderline"/>
          <w:highlight w:val="green"/>
        </w:rPr>
        <w:t>asked the BJP to amend</w:t>
      </w:r>
      <w:r w:rsidRPr="00BA6007">
        <w:rPr>
          <w:sz w:val="16"/>
        </w:rPr>
        <w:t xml:space="preserve"> its controversial </w:t>
      </w:r>
      <w:r w:rsidRPr="00BA6007">
        <w:rPr>
          <w:rStyle w:val="StyleUnderline"/>
          <w:highlight w:val="green"/>
        </w:rPr>
        <w:t>'</w:t>
      </w:r>
      <w:proofErr w:type="spellStart"/>
      <w:r w:rsidRPr="00BA6007">
        <w:rPr>
          <w:rStyle w:val="StyleUnderline"/>
          <w:highlight w:val="green"/>
        </w:rPr>
        <w:t>Agniveer</w:t>
      </w:r>
      <w:proofErr w:type="spellEnd"/>
      <w:r w:rsidRPr="00BA6007">
        <w:rPr>
          <w:rStyle w:val="StyleUnderline"/>
          <w:highlight w:val="green"/>
        </w:rPr>
        <w:t>' scheme</w:t>
      </w:r>
      <w:r w:rsidRPr="00BA6007">
        <w:rPr>
          <w:sz w:val="16"/>
        </w:rPr>
        <w:t>, a military recruitment reform program to create short-term employment and a caste-based census, according to local reports.</w:t>
      </w:r>
    </w:p>
    <w:p w14:paraId="6315D397" w14:textId="77777777" w:rsidR="001903A8" w:rsidRPr="00BA6007" w:rsidRDefault="001903A8" w:rsidP="001903A8">
      <w:pPr>
        <w:rPr>
          <w:sz w:val="16"/>
        </w:rPr>
      </w:pPr>
    </w:p>
    <w:p w14:paraId="576322E4" w14:textId="77777777" w:rsidR="001903A8" w:rsidRPr="00BA6007" w:rsidRDefault="001903A8" w:rsidP="001903A8">
      <w:pPr>
        <w:rPr>
          <w:sz w:val="16"/>
        </w:rPr>
      </w:pPr>
      <w:r w:rsidRPr="00BA6007">
        <w:rPr>
          <w:sz w:val="16"/>
        </w:rPr>
        <w:t xml:space="preserve">The </w:t>
      </w:r>
      <w:r w:rsidRPr="00BA6007">
        <w:rPr>
          <w:rStyle w:val="StyleUnderline"/>
          <w:highlight w:val="green"/>
        </w:rPr>
        <w:t>T</w:t>
      </w:r>
      <w:r w:rsidRPr="00BA6007">
        <w:rPr>
          <w:sz w:val="16"/>
        </w:rPr>
        <w:t xml:space="preserve">elugu </w:t>
      </w:r>
      <w:r w:rsidRPr="00BA6007">
        <w:rPr>
          <w:rStyle w:val="StyleUnderline"/>
          <w:highlight w:val="green"/>
        </w:rPr>
        <w:t>D</w:t>
      </w:r>
      <w:r w:rsidRPr="00BA6007">
        <w:rPr>
          <w:sz w:val="16"/>
        </w:rPr>
        <w:t xml:space="preserve">esam </w:t>
      </w:r>
      <w:r w:rsidRPr="00BA6007">
        <w:rPr>
          <w:rStyle w:val="StyleUnderline"/>
          <w:highlight w:val="green"/>
        </w:rPr>
        <w:t>P</w:t>
      </w:r>
      <w:r w:rsidRPr="00BA6007">
        <w:rPr>
          <w:sz w:val="16"/>
        </w:rPr>
        <w:t xml:space="preserve">arty, meanwhile, is likely to </w:t>
      </w:r>
      <w:r w:rsidRPr="00BA6007">
        <w:rPr>
          <w:rStyle w:val="StyleUnderline"/>
          <w:highlight w:val="green"/>
        </w:rPr>
        <w:t>demand a special status for Andhra Pradesh</w:t>
      </w:r>
      <w:r w:rsidRPr="00BA6007">
        <w:rPr>
          <w:sz w:val="16"/>
        </w:rPr>
        <w:t xml:space="preserve"> which would lead to grants and increased funding for the state.</w:t>
      </w:r>
    </w:p>
    <w:p w14:paraId="113E7945" w14:textId="77777777" w:rsidR="001903A8" w:rsidRPr="00BA6007" w:rsidRDefault="001903A8" w:rsidP="001903A8">
      <w:pPr>
        <w:rPr>
          <w:sz w:val="16"/>
        </w:rPr>
      </w:pPr>
    </w:p>
    <w:p w14:paraId="24BF09E2" w14:textId="77777777" w:rsidR="001903A8" w:rsidRPr="00BA6007" w:rsidRDefault="001903A8" w:rsidP="001903A8">
      <w:pPr>
        <w:rPr>
          <w:sz w:val="16"/>
        </w:rPr>
      </w:pPr>
      <w:r w:rsidRPr="00BA6007">
        <w:rPr>
          <w:sz w:val="16"/>
        </w:rPr>
        <w:t>Gilles Verniers, a political science expert at the Centre for Policy Research in New Delhi, told DW that the stability of the coalition depends more on the ability of the main party to lead in a spirit of conciliation and effective power sharing.</w:t>
      </w:r>
    </w:p>
    <w:p w14:paraId="4FEAF752" w14:textId="77777777" w:rsidR="001903A8" w:rsidRPr="00BA6007" w:rsidRDefault="001903A8" w:rsidP="001903A8">
      <w:pPr>
        <w:rPr>
          <w:sz w:val="16"/>
        </w:rPr>
      </w:pPr>
    </w:p>
    <w:p w14:paraId="041EE4ED" w14:textId="77777777" w:rsidR="001903A8" w:rsidRPr="00BA6007" w:rsidRDefault="001903A8" w:rsidP="001903A8">
      <w:pPr>
        <w:rPr>
          <w:sz w:val="16"/>
        </w:rPr>
      </w:pPr>
      <w:r w:rsidRPr="00BA6007">
        <w:rPr>
          <w:sz w:val="16"/>
        </w:rPr>
        <w:lastRenderedPageBreak/>
        <w:t xml:space="preserve">"Much </w:t>
      </w:r>
      <w:r w:rsidRPr="00BA6007">
        <w:rPr>
          <w:rStyle w:val="StyleUnderline"/>
          <w:highlight w:val="green"/>
        </w:rPr>
        <w:t>depends on the willingness</w:t>
      </w:r>
      <w:r w:rsidRPr="00BA6007">
        <w:rPr>
          <w:sz w:val="16"/>
        </w:rPr>
        <w:t xml:space="preserve"> and ability of the PM </w:t>
      </w:r>
      <w:r w:rsidRPr="00BA6007">
        <w:rPr>
          <w:rStyle w:val="StyleUnderline"/>
          <w:highlight w:val="green"/>
        </w:rPr>
        <w:t>to change the way he practiced politics</w:t>
      </w:r>
      <w:r w:rsidRPr="00BA6007">
        <w:rPr>
          <w:rStyle w:val="StyleUnderline"/>
        </w:rPr>
        <w:t xml:space="preserve"> </w:t>
      </w:r>
      <w:r w:rsidRPr="00BA6007">
        <w:rPr>
          <w:sz w:val="16"/>
        </w:rPr>
        <w:t xml:space="preserve">during the first 23 years of his career. Coalition politics cannot function as a one-way street," he said. </w:t>
      </w:r>
    </w:p>
    <w:p w14:paraId="30410D4C" w14:textId="77777777" w:rsidR="001903A8" w:rsidRPr="00BA6007" w:rsidRDefault="001903A8" w:rsidP="001903A8">
      <w:pPr>
        <w:rPr>
          <w:sz w:val="16"/>
        </w:rPr>
      </w:pPr>
    </w:p>
    <w:p w14:paraId="4AA7F519" w14:textId="77777777" w:rsidR="001903A8" w:rsidRPr="00BA6007" w:rsidRDefault="001903A8" w:rsidP="001903A8">
      <w:pPr>
        <w:rPr>
          <w:sz w:val="16"/>
        </w:rPr>
      </w:pPr>
      <w:r w:rsidRPr="00BA6007">
        <w:rPr>
          <w:sz w:val="16"/>
        </w:rPr>
        <w:t>While India is not new to coalition governments, which existed in the 1980s and '90s, analysts and political parties have pointed out that they go against the grain of Modi's style of functioning.</w:t>
      </w:r>
    </w:p>
    <w:p w14:paraId="2872ADC7" w14:textId="77777777" w:rsidR="001903A8" w:rsidRPr="00BA6007" w:rsidRDefault="001903A8" w:rsidP="001903A8">
      <w:pPr>
        <w:rPr>
          <w:sz w:val="16"/>
        </w:rPr>
      </w:pPr>
    </w:p>
    <w:p w14:paraId="52818222" w14:textId="77777777" w:rsidR="001903A8" w:rsidRPr="00BA6007" w:rsidRDefault="001903A8" w:rsidP="001903A8">
      <w:pPr>
        <w:rPr>
          <w:sz w:val="16"/>
        </w:rPr>
      </w:pPr>
      <w:r w:rsidRPr="00BA6007">
        <w:rPr>
          <w:sz w:val="16"/>
        </w:rPr>
        <w:t xml:space="preserve">"Coalition politics is always marked by actions that are accommodative. </w:t>
      </w:r>
      <w:r w:rsidRPr="00BA6007">
        <w:rPr>
          <w:rStyle w:val="Emphasis"/>
          <w:highlight w:val="green"/>
        </w:rPr>
        <w:t>Modi is not a consensus builder or a reconciler</w:t>
      </w:r>
      <w:r w:rsidRPr="00BA6007">
        <w:rPr>
          <w:rStyle w:val="Emphasis"/>
        </w:rPr>
        <w:t xml:space="preserve"> </w:t>
      </w:r>
      <w:r w:rsidRPr="00BA6007">
        <w:rPr>
          <w:sz w:val="16"/>
        </w:rPr>
        <w:t>like former Prime Minister A B Vajpayee of the BJP was. He is not an administrator, just an ideological vote catcher," Sagarika Ghose, newly appointed deputy leader from the Trinamool Congress in the Rajya Sabha, the upper house of parliament, told DW.</w:t>
      </w:r>
    </w:p>
    <w:p w14:paraId="4D6A4032" w14:textId="77777777" w:rsidR="001903A8" w:rsidRPr="00BA6007" w:rsidRDefault="001903A8" w:rsidP="001903A8">
      <w:pPr>
        <w:rPr>
          <w:sz w:val="16"/>
        </w:rPr>
      </w:pPr>
    </w:p>
    <w:p w14:paraId="002DA2F2" w14:textId="77777777" w:rsidR="001903A8" w:rsidRPr="00BA6007" w:rsidRDefault="001903A8" w:rsidP="001903A8">
      <w:pPr>
        <w:rPr>
          <w:sz w:val="16"/>
        </w:rPr>
      </w:pPr>
      <w:r w:rsidRPr="00BA6007">
        <w:rPr>
          <w:sz w:val="16"/>
        </w:rPr>
        <w:t>"</w:t>
      </w:r>
      <w:r w:rsidRPr="00BA6007">
        <w:rPr>
          <w:rStyle w:val="Emphasis"/>
          <w:highlight w:val="green"/>
        </w:rPr>
        <w:t>The BJP has have not even worked out a common minimum program of governance with its allies,</w:t>
      </w:r>
      <w:r w:rsidRPr="00BA6007">
        <w:rPr>
          <w:sz w:val="16"/>
        </w:rPr>
        <w:t>" she added.</w:t>
      </w:r>
    </w:p>
    <w:p w14:paraId="71D0DD27" w14:textId="77777777" w:rsidR="001903A8" w:rsidRPr="00BA6007" w:rsidRDefault="001903A8" w:rsidP="001903A8">
      <w:pPr>
        <w:rPr>
          <w:sz w:val="16"/>
        </w:rPr>
      </w:pPr>
    </w:p>
    <w:p w14:paraId="74C106B2" w14:textId="77777777" w:rsidR="001903A8" w:rsidRPr="00BA6007" w:rsidRDefault="001903A8" w:rsidP="001903A8">
      <w:pPr>
        <w:rPr>
          <w:sz w:val="16"/>
        </w:rPr>
      </w:pPr>
      <w:r w:rsidRPr="00BA6007">
        <w:rPr>
          <w:sz w:val="16"/>
        </w:rPr>
        <w:t>Will a weakened BJP get things done?</w:t>
      </w:r>
    </w:p>
    <w:p w14:paraId="2C2AC7B0" w14:textId="77777777" w:rsidR="001903A8" w:rsidRPr="00BA6007" w:rsidRDefault="001903A8" w:rsidP="001903A8">
      <w:pPr>
        <w:rPr>
          <w:sz w:val="16"/>
        </w:rPr>
      </w:pPr>
      <w:r w:rsidRPr="00BA6007">
        <w:rPr>
          <w:sz w:val="16"/>
        </w:rPr>
        <w:t>Following India's 2019 national elections, the BJP majority allowed it to take monumental steps during its first 100 days in office, such as revoking the special autonomous status of the Muslim-majority state of Jammu and Kashmir and criminalizing the Islamic practice of "triple talaq," in which a husband utters the word "divorce" three times in succession to his wife to end a marriage.</w:t>
      </w:r>
    </w:p>
    <w:p w14:paraId="003B6982" w14:textId="77777777" w:rsidR="001903A8" w:rsidRPr="00BA6007" w:rsidRDefault="001903A8" w:rsidP="001903A8">
      <w:pPr>
        <w:rPr>
          <w:sz w:val="16"/>
        </w:rPr>
      </w:pPr>
    </w:p>
    <w:p w14:paraId="024B470B" w14:textId="77777777" w:rsidR="001903A8" w:rsidRPr="00BA6007" w:rsidRDefault="001903A8" w:rsidP="001903A8">
      <w:pPr>
        <w:rPr>
          <w:sz w:val="16"/>
        </w:rPr>
      </w:pPr>
      <w:r w:rsidRPr="00BA6007">
        <w:rPr>
          <w:sz w:val="16"/>
        </w:rPr>
        <w:t>During the 2024 election campaign, the BJP promised significant reforms, such as the implementation of the Uniform Civil Code (UCC), which sought to replace religion-based personal laws governing issues such as marriage, divorce and cohabitation with a common set of rules that apply equally to all citizens.</w:t>
      </w:r>
    </w:p>
    <w:p w14:paraId="1CF127EC" w14:textId="77777777" w:rsidR="001903A8" w:rsidRPr="00BA6007" w:rsidRDefault="001903A8" w:rsidP="001903A8">
      <w:pPr>
        <w:rPr>
          <w:sz w:val="16"/>
        </w:rPr>
      </w:pPr>
    </w:p>
    <w:p w14:paraId="6A95500D" w14:textId="77777777" w:rsidR="001903A8" w:rsidRPr="00BA6007" w:rsidRDefault="001903A8" w:rsidP="001903A8">
      <w:pPr>
        <w:rPr>
          <w:sz w:val="16"/>
        </w:rPr>
      </w:pPr>
    </w:p>
    <w:p w14:paraId="7D2D0009" w14:textId="77777777" w:rsidR="001903A8" w:rsidRPr="00BA6007" w:rsidRDefault="001903A8" w:rsidP="001903A8">
      <w:pPr>
        <w:rPr>
          <w:sz w:val="16"/>
        </w:rPr>
      </w:pPr>
      <w:r w:rsidRPr="00BA6007">
        <w:rPr>
          <w:sz w:val="16"/>
        </w:rPr>
        <w:t>Another contentious election pledge was that it would adopt the One Nation One Election (ONOE) initiative, which envisages holding elections to India's lower house of parliament (Lok Sabha) at the same time as votes for state assemblies, municipalities and village councils (panchayats) — once every five years.</w:t>
      </w:r>
    </w:p>
    <w:p w14:paraId="426764C9" w14:textId="77777777" w:rsidR="001903A8" w:rsidRPr="00BA6007" w:rsidRDefault="001903A8" w:rsidP="001903A8">
      <w:pPr>
        <w:rPr>
          <w:sz w:val="16"/>
        </w:rPr>
      </w:pPr>
    </w:p>
    <w:p w14:paraId="13925541" w14:textId="77777777" w:rsidR="001903A8" w:rsidRPr="00BA6007" w:rsidRDefault="001903A8" w:rsidP="001903A8">
      <w:pPr>
        <w:rPr>
          <w:sz w:val="16"/>
        </w:rPr>
      </w:pPr>
      <w:r w:rsidRPr="00BA6007">
        <w:rPr>
          <w:sz w:val="16"/>
        </w:rPr>
        <w:t>But with the BJP losing its majority, these issues are likely to be relegated to the back burner due to potential resistance from the party's new coalition partners.</w:t>
      </w:r>
    </w:p>
    <w:p w14:paraId="6FDD571B" w14:textId="77777777" w:rsidR="001903A8" w:rsidRPr="00BA6007" w:rsidRDefault="001903A8" w:rsidP="001903A8">
      <w:pPr>
        <w:rPr>
          <w:sz w:val="16"/>
        </w:rPr>
      </w:pPr>
    </w:p>
    <w:p w14:paraId="1963A55D" w14:textId="77777777" w:rsidR="001903A8" w:rsidRPr="00BA6007" w:rsidRDefault="001903A8" w:rsidP="001903A8">
      <w:pPr>
        <w:rPr>
          <w:sz w:val="16"/>
        </w:rPr>
      </w:pPr>
      <w:r w:rsidRPr="00BA6007">
        <w:rPr>
          <w:sz w:val="16"/>
        </w:rPr>
        <w:t>"In the present case, conciliation would mean to temporarily renounce transforming India's constitutional order towards a formal majoritarian system," said Verniers.</w:t>
      </w:r>
    </w:p>
    <w:p w14:paraId="1ECBB2AF" w14:textId="77777777" w:rsidR="001903A8" w:rsidRPr="00BA6007" w:rsidRDefault="001903A8" w:rsidP="001903A8">
      <w:pPr>
        <w:rPr>
          <w:sz w:val="16"/>
        </w:rPr>
      </w:pPr>
    </w:p>
    <w:p w14:paraId="0792AB82" w14:textId="77777777" w:rsidR="001903A8" w:rsidRPr="00BA6007" w:rsidRDefault="001903A8" w:rsidP="001903A8">
      <w:pPr>
        <w:rPr>
          <w:sz w:val="16"/>
        </w:rPr>
      </w:pPr>
      <w:r w:rsidRPr="00BA6007">
        <w:rPr>
          <w:sz w:val="16"/>
        </w:rPr>
        <w:t>"The BJP would also have to respond to its partners' desire for a caste census. But otherwise, whether this new coalition will have the same moderating effect as during the first NDA governments of the late 1990s remains to be seen," he added.</w:t>
      </w:r>
    </w:p>
    <w:p w14:paraId="20CA5C17" w14:textId="77777777" w:rsidR="001903A8" w:rsidRPr="00BA6007" w:rsidRDefault="001903A8" w:rsidP="001903A8">
      <w:pPr>
        <w:rPr>
          <w:sz w:val="16"/>
        </w:rPr>
      </w:pPr>
    </w:p>
    <w:p w14:paraId="0E3BAB3C" w14:textId="77777777" w:rsidR="001903A8" w:rsidRPr="00BA6007" w:rsidRDefault="001903A8" w:rsidP="001903A8">
      <w:pPr>
        <w:rPr>
          <w:sz w:val="16"/>
        </w:rPr>
      </w:pPr>
      <w:r w:rsidRPr="00BA6007">
        <w:rPr>
          <w:sz w:val="16"/>
        </w:rPr>
        <w:t>Modi under scrutiny from coalition allies</w:t>
      </w:r>
    </w:p>
    <w:p w14:paraId="2224DE36" w14:textId="77777777" w:rsidR="001903A8" w:rsidRPr="00BA6007" w:rsidRDefault="001903A8" w:rsidP="001903A8">
      <w:pPr>
        <w:rPr>
          <w:rStyle w:val="StyleUnderline"/>
        </w:rPr>
      </w:pPr>
      <w:r w:rsidRPr="00BA6007">
        <w:rPr>
          <w:rStyle w:val="StyleUnderline"/>
        </w:rPr>
        <w:t xml:space="preserve">The BJP's big plans on the economic front, such as </w:t>
      </w:r>
      <w:r w:rsidRPr="00BA6007">
        <w:rPr>
          <w:rStyle w:val="StyleUnderline"/>
          <w:highlight w:val="green"/>
        </w:rPr>
        <w:t>opening certain sectors to</w:t>
      </w:r>
      <w:r w:rsidRPr="00BA6007">
        <w:rPr>
          <w:rStyle w:val="StyleUnderline"/>
        </w:rPr>
        <w:t xml:space="preserve"> </w:t>
      </w:r>
      <w:r w:rsidRPr="00BA6007">
        <w:rPr>
          <w:rStyle w:val="StyleUnderline"/>
          <w:highlight w:val="green"/>
        </w:rPr>
        <w:t>f</w:t>
      </w:r>
      <w:r w:rsidRPr="00BA6007">
        <w:rPr>
          <w:rStyle w:val="StyleUnderline"/>
        </w:rPr>
        <w:t xml:space="preserve">oreign </w:t>
      </w:r>
      <w:r w:rsidRPr="00BA6007">
        <w:rPr>
          <w:rStyle w:val="StyleUnderline"/>
          <w:highlight w:val="green"/>
        </w:rPr>
        <w:t>d</w:t>
      </w:r>
      <w:r w:rsidRPr="00BA6007">
        <w:rPr>
          <w:rStyle w:val="StyleUnderline"/>
        </w:rPr>
        <w:t xml:space="preserve">irect </w:t>
      </w:r>
      <w:r w:rsidRPr="00BA6007">
        <w:rPr>
          <w:rStyle w:val="StyleUnderline"/>
          <w:highlight w:val="green"/>
        </w:rPr>
        <w:t>i</w:t>
      </w:r>
      <w:r w:rsidRPr="00BA6007">
        <w:rPr>
          <w:rStyle w:val="StyleUnderline"/>
        </w:rPr>
        <w:t xml:space="preserve">nvestment, manufacturing reforms </w:t>
      </w:r>
      <w:r w:rsidRPr="00BA6007">
        <w:rPr>
          <w:rStyle w:val="StyleUnderline"/>
          <w:highlight w:val="green"/>
        </w:rPr>
        <w:t>and foreign policy</w:t>
      </w:r>
      <w:r w:rsidRPr="00BA6007">
        <w:rPr>
          <w:rStyle w:val="StyleUnderline"/>
        </w:rPr>
        <w:t xml:space="preserve"> issues </w:t>
      </w:r>
      <w:r w:rsidRPr="00BA6007">
        <w:rPr>
          <w:rStyle w:val="StyleUnderline"/>
          <w:highlight w:val="green"/>
        </w:rPr>
        <w:t>may not meet</w:t>
      </w:r>
      <w:r w:rsidRPr="00BA6007">
        <w:rPr>
          <w:rStyle w:val="StyleUnderline"/>
        </w:rPr>
        <w:t xml:space="preserve"> with much </w:t>
      </w:r>
      <w:r w:rsidRPr="00BA6007">
        <w:rPr>
          <w:rStyle w:val="StyleUnderline"/>
          <w:highlight w:val="green"/>
        </w:rPr>
        <w:t>resistance</w:t>
      </w:r>
      <w:r w:rsidRPr="00BA6007">
        <w:rPr>
          <w:rStyle w:val="StyleUnderline"/>
        </w:rPr>
        <w:t>. However, there will be pressures to tailor such reforms to meet regional mandates, especially from alliance partners.</w:t>
      </w:r>
    </w:p>
    <w:p w14:paraId="7B6D870B" w14:textId="77777777" w:rsidR="001903A8" w:rsidRPr="00BA6007" w:rsidRDefault="001903A8" w:rsidP="001903A8">
      <w:pPr>
        <w:rPr>
          <w:rStyle w:val="StyleUnderline"/>
        </w:rPr>
      </w:pPr>
    </w:p>
    <w:p w14:paraId="33E2B180" w14:textId="77777777" w:rsidR="001903A8" w:rsidRPr="00BA6007" w:rsidRDefault="001903A8" w:rsidP="001903A8">
      <w:pPr>
        <w:rPr>
          <w:sz w:val="16"/>
        </w:rPr>
      </w:pPr>
      <w:r w:rsidRPr="00BA6007">
        <w:rPr>
          <w:sz w:val="16"/>
        </w:rPr>
        <w:t>With an impressive showing by the opposition INDIA bloc that bagged 234 seats, Modi's critics will now press their agenda both inside and outside parliament, putting the government under scrutiny over every major legislation push.</w:t>
      </w:r>
    </w:p>
    <w:p w14:paraId="1AC042C2" w14:textId="77777777" w:rsidR="001903A8" w:rsidRPr="00BA6007" w:rsidRDefault="001903A8" w:rsidP="001903A8">
      <w:pPr>
        <w:rPr>
          <w:sz w:val="16"/>
        </w:rPr>
      </w:pPr>
    </w:p>
    <w:p w14:paraId="5CCDDC59" w14:textId="77777777" w:rsidR="001903A8" w:rsidRPr="00BA6007" w:rsidRDefault="001903A8" w:rsidP="001903A8">
      <w:pPr>
        <w:rPr>
          <w:sz w:val="16"/>
        </w:rPr>
      </w:pPr>
      <w:r w:rsidRPr="00BA6007">
        <w:rPr>
          <w:sz w:val="16"/>
        </w:rPr>
        <w:t>"</w:t>
      </w:r>
      <w:r w:rsidRPr="00BA6007">
        <w:rPr>
          <w:rStyle w:val="StyleUnderline"/>
        </w:rPr>
        <w:t xml:space="preserve">The new </w:t>
      </w:r>
      <w:r w:rsidRPr="00BA6007">
        <w:rPr>
          <w:rStyle w:val="StyleUnderline"/>
          <w:highlight w:val="green"/>
        </w:rPr>
        <w:t>coalition</w:t>
      </w:r>
      <w:r w:rsidRPr="00BA6007">
        <w:rPr>
          <w:rStyle w:val="StyleUnderline"/>
        </w:rPr>
        <w:t xml:space="preserve"> government </w:t>
      </w:r>
      <w:r w:rsidRPr="00BA6007">
        <w:rPr>
          <w:rStyle w:val="StyleUnderline"/>
          <w:highlight w:val="green"/>
        </w:rPr>
        <w:t>has</w:t>
      </w:r>
      <w:r w:rsidRPr="00BA6007">
        <w:rPr>
          <w:rStyle w:val="StyleUnderline"/>
        </w:rPr>
        <w:t xml:space="preserve"> just </w:t>
      </w:r>
      <w:r w:rsidRPr="00BA6007">
        <w:rPr>
          <w:rStyle w:val="StyleUnderline"/>
          <w:highlight w:val="green"/>
        </w:rPr>
        <w:t>too many internal contradictions and ideological differences.</w:t>
      </w:r>
      <w:r w:rsidRPr="00BA6007">
        <w:rPr>
          <w:rStyle w:val="StyleUnderline"/>
        </w:rPr>
        <w:t xml:space="preserve"> </w:t>
      </w:r>
      <w:r w:rsidRPr="00BA6007">
        <w:rPr>
          <w:rStyle w:val="Emphasis"/>
          <w:sz w:val="32"/>
          <w:szCs w:val="32"/>
          <w:highlight w:val="green"/>
        </w:rPr>
        <w:t>It will be just a matter of time before it self-destructs.</w:t>
      </w:r>
      <w:r w:rsidRPr="00BA6007">
        <w:rPr>
          <w:rStyle w:val="StyleUnderline"/>
          <w:sz w:val="36"/>
          <w:szCs w:val="36"/>
        </w:rPr>
        <w:t xml:space="preserve"> </w:t>
      </w:r>
      <w:r w:rsidRPr="00BA6007">
        <w:rPr>
          <w:sz w:val="16"/>
        </w:rPr>
        <w:t xml:space="preserve">Also remember, some of the </w:t>
      </w:r>
      <w:r w:rsidRPr="00BA6007">
        <w:rPr>
          <w:rStyle w:val="StyleUnderline"/>
          <w:highlight w:val="green"/>
        </w:rPr>
        <w:t>key allies</w:t>
      </w:r>
      <w:r w:rsidRPr="00BA6007">
        <w:rPr>
          <w:sz w:val="16"/>
        </w:rPr>
        <w:t xml:space="preserve"> supporting the government have secular credentials and </w:t>
      </w:r>
      <w:r w:rsidRPr="00BA6007">
        <w:rPr>
          <w:rStyle w:val="StyleUnderline"/>
          <w:highlight w:val="green"/>
        </w:rPr>
        <w:t>do not share the BJP's Hindu first agenda</w:t>
      </w:r>
      <w:r w:rsidRPr="00BA6007">
        <w:rPr>
          <w:sz w:val="16"/>
        </w:rPr>
        <w:t>," said Ram Pratap Singh, political secretary of the Samajwadi Party.</w:t>
      </w:r>
    </w:p>
    <w:p w14:paraId="608B344C" w14:textId="77777777" w:rsidR="001903A8" w:rsidRPr="00BA6007" w:rsidRDefault="001903A8" w:rsidP="001903A8">
      <w:pPr>
        <w:rPr>
          <w:sz w:val="16"/>
        </w:rPr>
      </w:pPr>
    </w:p>
    <w:p w14:paraId="57622C03" w14:textId="77777777" w:rsidR="001903A8" w:rsidRPr="00BA6007" w:rsidRDefault="001903A8" w:rsidP="001903A8">
      <w:pPr>
        <w:rPr>
          <w:sz w:val="16"/>
        </w:rPr>
      </w:pPr>
      <w:r w:rsidRPr="00BA6007">
        <w:rPr>
          <w:sz w:val="16"/>
        </w:rPr>
        <w:t>Shabnam Hashmi, a political rights activist, also pointed out that the new coalition is replete with inherent contradictions. She said its members could ill afford to compromise on important issues such as reservation, or affirmative action, for Muslims and caste-based census.</w:t>
      </w:r>
    </w:p>
    <w:p w14:paraId="6C3F5836" w14:textId="77777777" w:rsidR="001903A8" w:rsidRPr="00BA6007" w:rsidRDefault="001903A8" w:rsidP="001903A8">
      <w:pPr>
        <w:rPr>
          <w:sz w:val="16"/>
        </w:rPr>
      </w:pPr>
    </w:p>
    <w:p w14:paraId="552809C0" w14:textId="77777777" w:rsidR="001903A8" w:rsidRPr="00BA6007" w:rsidRDefault="001903A8" w:rsidP="001903A8">
      <w:pPr>
        <w:rPr>
          <w:sz w:val="16"/>
        </w:rPr>
      </w:pPr>
      <w:r w:rsidRPr="00BA6007">
        <w:rPr>
          <w:sz w:val="16"/>
        </w:rPr>
        <w:t>"But it is important to understand that fascist forces do not leave easily," said Hashmi. "The BJP will try and break the other parties and gain numbers over the next year."</w:t>
      </w:r>
    </w:p>
    <w:p w14:paraId="7C0AE795" w14:textId="77777777" w:rsidR="001903A8" w:rsidRPr="00BA6007" w:rsidRDefault="001903A8" w:rsidP="001903A8"/>
    <w:p w14:paraId="4963415B" w14:textId="0563D53B" w:rsidR="001903A8" w:rsidRPr="00BA6007" w:rsidRDefault="001903A8" w:rsidP="001903A8">
      <w:pPr>
        <w:pStyle w:val="Heading3"/>
        <w:rPr>
          <w:rFonts w:cs="Calibri"/>
        </w:rPr>
      </w:pPr>
      <w:r w:rsidRPr="00BA6007">
        <w:rPr>
          <w:rFonts w:cs="Calibri"/>
        </w:rPr>
        <w:lastRenderedPageBreak/>
        <w:t>2AC</w:t>
      </w:r>
      <w:r>
        <w:rPr>
          <w:rFonts w:cs="Calibri"/>
        </w:rPr>
        <w:t>—N</w:t>
      </w:r>
      <w:r w:rsidRPr="00BA6007">
        <w:rPr>
          <w:rFonts w:cs="Calibri"/>
        </w:rPr>
        <w:t>o Link</w:t>
      </w:r>
    </w:p>
    <w:p w14:paraId="7FCF0E35" w14:textId="77777777" w:rsidR="001903A8" w:rsidRPr="00BA6007" w:rsidRDefault="001903A8" w:rsidP="001903A8">
      <w:pPr>
        <w:pStyle w:val="Heading4"/>
        <w:rPr>
          <w:rFonts w:cs="Calibri"/>
        </w:rPr>
      </w:pPr>
      <w:r w:rsidRPr="00BA6007">
        <w:rPr>
          <w:rFonts w:cs="Calibri"/>
        </w:rPr>
        <w:t xml:space="preserve">There is currently no anti-American bloc in India parliament, and fears of </w:t>
      </w:r>
      <w:proofErr w:type="spellStart"/>
      <w:r w:rsidRPr="00BA6007">
        <w:rPr>
          <w:rFonts w:cs="Calibri"/>
        </w:rPr>
        <w:t>china</w:t>
      </w:r>
      <w:proofErr w:type="spellEnd"/>
      <w:r w:rsidRPr="00BA6007">
        <w:rPr>
          <w:rFonts w:cs="Calibri"/>
        </w:rPr>
        <w:t xml:space="preserve"> ensure support for India-US cooperation</w:t>
      </w:r>
    </w:p>
    <w:p w14:paraId="4560F267" w14:textId="26BA3BAD" w:rsidR="001903A8" w:rsidRPr="00BA6007" w:rsidRDefault="002A460D" w:rsidP="001903A8">
      <w:pPr>
        <w:pStyle w:val="fonts"/>
        <w:spacing w:before="0" w:beforeAutospacing="0" w:after="0" w:afterAutospacing="0"/>
        <w:rPr>
          <w:rFonts w:ascii="Georgia" w:hAnsi="Georgia" w:cs="Calibri"/>
          <w:sz w:val="22"/>
          <w:szCs w:val="22"/>
        </w:rPr>
      </w:pPr>
      <w:r>
        <w:rPr>
          <w:rStyle w:val="Strong"/>
          <w:rFonts w:ascii="Georgia" w:eastAsiaTheme="majorEastAsia" w:hAnsi="Georgia" w:cs="Calibri"/>
          <w:bCs w:val="0"/>
          <w:iCs/>
          <w:sz w:val="26"/>
        </w:rPr>
        <w:t>Latham</w:t>
      </w:r>
      <w:r w:rsidR="001903A8" w:rsidRPr="00BA6007">
        <w:rPr>
          <w:rStyle w:val="Strong"/>
          <w:rFonts w:ascii="Georgia" w:eastAsiaTheme="majorEastAsia" w:hAnsi="Georgia" w:cs="Calibri"/>
          <w:bCs w:val="0"/>
          <w:iCs/>
          <w:sz w:val="26"/>
        </w:rPr>
        <w:t xml:space="preserve"> and Kochel 24</w:t>
      </w:r>
      <w:r w:rsidR="001903A8" w:rsidRPr="00BA6007">
        <w:rPr>
          <w:rStyle w:val="Strong"/>
          <w:rFonts w:ascii="Georgia" w:eastAsiaTheme="majorEastAsia" w:hAnsi="Georgia" w:cs="Calibri"/>
          <w:sz w:val="22"/>
          <w:szCs w:val="22"/>
        </w:rPr>
        <w:t xml:space="preserve"> </w:t>
      </w:r>
      <w:r w:rsidR="001903A8" w:rsidRPr="00BA6007">
        <w:rPr>
          <w:rFonts w:ascii="Georgia" w:hAnsi="Georgia" w:cs="Calibri"/>
          <w:sz w:val="22"/>
          <w:szCs w:val="22"/>
        </w:rPr>
        <w:t>[Andrew Latham</w:t>
      </w:r>
      <w:r>
        <w:rPr>
          <w:rFonts w:ascii="Georgia" w:hAnsi="Georgia" w:cs="Calibri"/>
          <w:sz w:val="22"/>
          <w:szCs w:val="22"/>
        </w:rPr>
        <w:t xml:space="preserve"> and</w:t>
      </w:r>
      <w:r w:rsidR="001903A8" w:rsidRPr="00BA6007">
        <w:rPr>
          <w:rFonts w:ascii="Georgia" w:hAnsi="Georgia" w:cs="Calibri"/>
          <w:sz w:val="22"/>
          <w:szCs w:val="22"/>
        </w:rPr>
        <w:t xml:space="preserve"> Will Kochel</w:t>
      </w:r>
      <w:r w:rsidR="00CD477C">
        <w:rPr>
          <w:rFonts w:ascii="Georgia" w:hAnsi="Georgia" w:cs="Calibri"/>
          <w:sz w:val="22"/>
          <w:szCs w:val="22"/>
        </w:rPr>
        <w:t xml:space="preserve"> </w:t>
      </w:r>
      <w:r w:rsidR="001903A8" w:rsidRPr="00BA6007">
        <w:rPr>
          <w:rFonts w:ascii="Georgia" w:hAnsi="Georgia" w:cs="Calibri"/>
          <w:sz w:val="22"/>
          <w:szCs w:val="22"/>
        </w:rPr>
        <w:t>"What an even stronger Modi might mean for US-India relations", 05/30/2024, Responsible Statecraft, https://responsiblestatecraft.org/us-india-modi-election/] // Micah</w:t>
      </w:r>
    </w:p>
    <w:p w14:paraId="334029AB" w14:textId="77777777" w:rsidR="001903A8" w:rsidRPr="00BA6007" w:rsidRDefault="001903A8" w:rsidP="001903A8">
      <w:pPr>
        <w:rPr>
          <w:sz w:val="16"/>
        </w:rPr>
      </w:pPr>
      <w:r w:rsidRPr="00BA6007">
        <w:rPr>
          <w:sz w:val="16"/>
        </w:rPr>
        <w:t>Additionally, India is increasingly trying to position itself as the voice of the Global South, which often puts it in opposition to American and European interests. India has one of the strongest militaries in Asia and the ability to project power regionally. The Indian Ocean’s name is no coincidence. India will not give up regional hegemony without a fight.</w:t>
      </w:r>
    </w:p>
    <w:p w14:paraId="3F8B4D34" w14:textId="77777777" w:rsidR="001903A8" w:rsidRPr="00BA6007" w:rsidRDefault="001903A8" w:rsidP="001903A8">
      <w:pPr>
        <w:rPr>
          <w:sz w:val="16"/>
        </w:rPr>
      </w:pPr>
    </w:p>
    <w:p w14:paraId="5E1D93B0" w14:textId="77777777" w:rsidR="001903A8" w:rsidRPr="00BA6007" w:rsidRDefault="001903A8" w:rsidP="001903A8">
      <w:pPr>
        <w:rPr>
          <w:sz w:val="16"/>
        </w:rPr>
      </w:pPr>
      <w:r w:rsidRPr="00BA6007">
        <w:rPr>
          <w:sz w:val="16"/>
        </w:rPr>
        <w:t>To achieve these goals, India cannot play second fiddle to America forever. It is increasingly clear that India’s strategic approach is to keep its options open so it can take advantage of whatever side best suits its interests.</w:t>
      </w:r>
    </w:p>
    <w:p w14:paraId="2FB7B1F0" w14:textId="77777777" w:rsidR="001903A8" w:rsidRPr="00BA6007" w:rsidRDefault="001903A8" w:rsidP="001903A8">
      <w:pPr>
        <w:rPr>
          <w:sz w:val="16"/>
        </w:rPr>
      </w:pPr>
    </w:p>
    <w:p w14:paraId="3532065A" w14:textId="77777777" w:rsidR="001903A8" w:rsidRPr="00BA6007" w:rsidRDefault="001903A8" w:rsidP="001903A8">
      <w:pPr>
        <w:rPr>
          <w:rStyle w:val="StyleUnderline"/>
        </w:rPr>
      </w:pPr>
      <w:r w:rsidRPr="00BA6007">
        <w:rPr>
          <w:sz w:val="16"/>
        </w:rPr>
        <w:t xml:space="preserve">This is not to imply that there will be an imminent breakup. For the time being, there is a growing bipartisan understanding in Washington that China is the largest long-term threat to American security, which makes for a natural partnership with </w:t>
      </w:r>
      <w:r w:rsidRPr="00BA6007">
        <w:rPr>
          <w:rStyle w:val="StyleUnderline"/>
          <w:highlight w:val="green"/>
        </w:rPr>
        <w:t>India,</w:t>
      </w:r>
      <w:r w:rsidRPr="00BA6007">
        <w:rPr>
          <w:sz w:val="16"/>
        </w:rPr>
        <w:t xml:space="preserve"> which </w:t>
      </w:r>
      <w:r w:rsidRPr="00BA6007">
        <w:rPr>
          <w:rStyle w:val="StyleUnderline"/>
          <w:highlight w:val="green"/>
        </w:rPr>
        <w:t>fears Chinese territorial encroachment</w:t>
      </w:r>
      <w:r w:rsidRPr="00BA6007">
        <w:rPr>
          <w:sz w:val="16"/>
        </w:rPr>
        <w:t xml:space="preserve">. </w:t>
      </w:r>
      <w:r w:rsidRPr="00BA6007">
        <w:rPr>
          <w:rStyle w:val="StyleUnderline"/>
        </w:rPr>
        <w:t>India’s threat perceptions seem to be locked in after military crises in 2014, 2017, 2020, and 2022.</w:t>
      </w:r>
    </w:p>
    <w:p w14:paraId="5B2A6D15" w14:textId="77777777" w:rsidR="001903A8" w:rsidRPr="00BA6007" w:rsidRDefault="001903A8" w:rsidP="001903A8">
      <w:pPr>
        <w:rPr>
          <w:sz w:val="16"/>
        </w:rPr>
      </w:pPr>
    </w:p>
    <w:p w14:paraId="05A795ED" w14:textId="77777777" w:rsidR="001903A8" w:rsidRPr="00BA6007" w:rsidRDefault="001903A8" w:rsidP="001903A8">
      <w:pPr>
        <w:rPr>
          <w:sz w:val="16"/>
        </w:rPr>
      </w:pPr>
      <w:r w:rsidRPr="00BA6007">
        <w:rPr>
          <w:sz w:val="16"/>
        </w:rPr>
        <w:t xml:space="preserve">As of now, </w:t>
      </w:r>
      <w:r w:rsidRPr="00BA6007">
        <w:rPr>
          <w:rStyle w:val="StyleUnderline"/>
          <w:highlight w:val="green"/>
        </w:rPr>
        <w:t>the BJP is positioned to maintain power</w:t>
      </w:r>
      <w:r w:rsidRPr="00BA6007">
        <w:rPr>
          <w:sz w:val="16"/>
        </w:rPr>
        <w:t xml:space="preserve"> after the 2024 election, </w:t>
      </w:r>
      <w:r w:rsidRPr="00BA6007">
        <w:rPr>
          <w:rStyle w:val="StyleUnderline"/>
          <w:highlight w:val="green"/>
        </w:rPr>
        <w:t>making it unlikely to impact the trajectory of the relationship</w:t>
      </w:r>
      <w:r w:rsidRPr="00BA6007">
        <w:rPr>
          <w:rStyle w:val="StyleUnderline"/>
        </w:rPr>
        <w:t xml:space="preserve"> </w:t>
      </w:r>
      <w:r w:rsidRPr="00BA6007">
        <w:rPr>
          <w:rStyle w:val="Emphasis"/>
          <w:highlight w:val="green"/>
        </w:rPr>
        <w:t>barring an unforeseen anti-American faction gaining footing.</w:t>
      </w:r>
      <w:r w:rsidRPr="00BA6007">
        <w:rPr>
          <w:sz w:val="16"/>
        </w:rPr>
        <w:t xml:space="preserve"> Should the party expand its hold over Parliament</w:t>
      </w:r>
      <w:r w:rsidRPr="00BA6007">
        <w:rPr>
          <w:rStyle w:val="StyleUnderline"/>
          <w:highlight w:val="green"/>
        </w:rPr>
        <w:t>, the surface of the relationship may remain the same</w:t>
      </w:r>
      <w:r w:rsidRPr="00BA6007">
        <w:rPr>
          <w:sz w:val="16"/>
        </w:rPr>
        <w:t>, but centralizing Modi’s power would only exacerbate his authoritarian and hawkish leanings.</w:t>
      </w:r>
    </w:p>
    <w:p w14:paraId="092F49AB" w14:textId="77777777" w:rsidR="001903A8" w:rsidRPr="00BA6007" w:rsidRDefault="001903A8" w:rsidP="001903A8">
      <w:pPr>
        <w:rPr>
          <w:sz w:val="16"/>
        </w:rPr>
      </w:pPr>
    </w:p>
    <w:p w14:paraId="7629CACF" w14:textId="77777777" w:rsidR="001903A8" w:rsidRPr="00BA6007" w:rsidRDefault="001903A8" w:rsidP="001903A8">
      <w:pPr>
        <w:rPr>
          <w:sz w:val="16"/>
        </w:rPr>
      </w:pPr>
      <w:r w:rsidRPr="00BA6007">
        <w:rPr>
          <w:sz w:val="16"/>
        </w:rPr>
        <w:t>Still, India’s growing illiberalism shouldn’t be a barrier for the moment. The United States has a long history of working with dictatorships that have questionable human rights records. Saudi Arabia, Turkey, and Pinochet-controlled Chile immediately come to mind. Security interests frequently trump moral qualms.</w:t>
      </w:r>
    </w:p>
    <w:p w14:paraId="3C564F0D" w14:textId="77777777" w:rsidR="001903A8" w:rsidRPr="00BA6007" w:rsidRDefault="001903A8" w:rsidP="001903A8">
      <w:pPr>
        <w:rPr>
          <w:sz w:val="16"/>
        </w:rPr>
      </w:pPr>
    </w:p>
    <w:p w14:paraId="56237645" w14:textId="77777777" w:rsidR="001903A8" w:rsidRPr="00BA6007" w:rsidRDefault="001903A8" w:rsidP="001903A8">
      <w:pPr>
        <w:rPr>
          <w:sz w:val="16"/>
        </w:rPr>
      </w:pPr>
      <w:r w:rsidRPr="00BA6007">
        <w:rPr>
          <w:sz w:val="16"/>
        </w:rPr>
        <w:t xml:space="preserve">But should the security situation change — </w:t>
      </w:r>
      <w:proofErr w:type="gramStart"/>
      <w:r w:rsidRPr="00BA6007">
        <w:rPr>
          <w:sz w:val="16"/>
        </w:rPr>
        <w:t>as a result of</w:t>
      </w:r>
      <w:proofErr w:type="gramEnd"/>
      <w:r w:rsidRPr="00BA6007">
        <w:rPr>
          <w:sz w:val="16"/>
        </w:rPr>
        <w:t xml:space="preserve"> U.S.-China rapprochement, a surprise change in Indian or American leadership, or a crisis of credibility — policymakers may find that there is not much at the core of the relationship. India may be useful to American strategists who want to balance China for now, but make no mistake, India will not sacrifice its core interests to appease the United States. </w:t>
      </w:r>
      <w:r w:rsidRPr="00BA6007">
        <w:rPr>
          <w:rStyle w:val="StyleUnderline"/>
          <w:highlight w:val="green"/>
        </w:rPr>
        <w:t>Security relationships</w:t>
      </w:r>
      <w:r w:rsidRPr="00BA6007">
        <w:rPr>
          <w:sz w:val="16"/>
        </w:rPr>
        <w:t xml:space="preserve"> can seem </w:t>
      </w:r>
      <w:r w:rsidRPr="00BA6007">
        <w:rPr>
          <w:rStyle w:val="Emphasis"/>
          <w:highlight w:val="green"/>
        </w:rPr>
        <w:t>momentarily strong</w:t>
      </w:r>
      <w:r w:rsidRPr="00BA6007">
        <w:rPr>
          <w:sz w:val="16"/>
        </w:rPr>
        <w:t>, but they are a house of cards vulnerable to shifting geopolitical winds.</w:t>
      </w:r>
    </w:p>
    <w:p w14:paraId="297D1906" w14:textId="71F1E475" w:rsidR="001903A8" w:rsidRPr="00BA6007" w:rsidRDefault="001903A8" w:rsidP="001903A8">
      <w:pPr>
        <w:pStyle w:val="Heading3"/>
      </w:pPr>
      <w:r w:rsidRPr="00BA6007">
        <w:lastRenderedPageBreak/>
        <w:t>2AC</w:t>
      </w:r>
      <w:r>
        <w:t>—</w:t>
      </w:r>
      <w:r w:rsidRPr="00BA6007">
        <w:t>Plan is popular in Parliament</w:t>
      </w:r>
    </w:p>
    <w:p w14:paraId="3F35BA7F" w14:textId="77777777" w:rsidR="001903A8" w:rsidRPr="00BA6007" w:rsidRDefault="001903A8" w:rsidP="001903A8">
      <w:pPr>
        <w:pStyle w:val="Heading4"/>
        <w:rPr>
          <w:rFonts w:cs="Calibri"/>
        </w:rPr>
      </w:pPr>
      <w:r w:rsidRPr="00BA6007">
        <w:rPr>
          <w:rFonts w:cs="Calibri"/>
        </w:rPr>
        <w:t xml:space="preserve">India parliamentary members want to counter China in the Arctic. </w:t>
      </w:r>
    </w:p>
    <w:p w14:paraId="0B406046" w14:textId="77777777" w:rsidR="001903A8" w:rsidRPr="00BA6007" w:rsidRDefault="001903A8" w:rsidP="001903A8">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theme="majorBidi"/>
          <w:bCs w:val="0"/>
          <w:iCs/>
          <w:sz w:val="26"/>
        </w:rPr>
        <w:t>PSI 25</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PSI, "Insights from the Arctic Circle India Forum 2025", May 13</w:t>
      </w:r>
      <w:proofErr w:type="gramStart"/>
      <w:r w:rsidRPr="00BA6007">
        <w:rPr>
          <w:rFonts w:ascii="Georgia" w:hAnsi="Georgia" w:cs="Calibri"/>
          <w:sz w:val="22"/>
          <w:szCs w:val="22"/>
        </w:rPr>
        <w:t xml:space="preserve"> 2025</w:t>
      </w:r>
      <w:proofErr w:type="gramEnd"/>
      <w:r w:rsidRPr="00BA6007">
        <w:rPr>
          <w:rFonts w:ascii="Georgia" w:hAnsi="Georgia" w:cs="Calibri"/>
          <w:sz w:val="22"/>
          <w:szCs w:val="22"/>
        </w:rPr>
        <w:t>, No Publication, https://www.planetarysecurityinitiative.org/news/insights-arctic-circle-india-forum-2025, Accessed 07/04/2025] // Micah</w:t>
      </w:r>
    </w:p>
    <w:p w14:paraId="3FBA1181" w14:textId="77777777" w:rsidR="001903A8" w:rsidRPr="00BA6007" w:rsidRDefault="001903A8" w:rsidP="001903A8">
      <w:pPr>
        <w:rPr>
          <w:sz w:val="16"/>
        </w:rPr>
      </w:pPr>
      <w:r w:rsidRPr="00BA6007">
        <w:rPr>
          <w:sz w:val="16"/>
        </w:rPr>
        <w:t>India’s Strategic Vision and Parliamentary Engagement:</w:t>
      </w:r>
    </w:p>
    <w:p w14:paraId="603E64EB" w14:textId="77777777" w:rsidR="001903A8" w:rsidRPr="00BA6007" w:rsidRDefault="001903A8" w:rsidP="001903A8">
      <w:pPr>
        <w:rPr>
          <w:rStyle w:val="StyleUnderline"/>
        </w:rPr>
      </w:pPr>
      <w:r w:rsidRPr="00BA6007">
        <w:rPr>
          <w:rStyle w:val="StyleUnderline"/>
          <w:highlight w:val="green"/>
        </w:rPr>
        <w:t>Indian policymakers articulated a clear vision for the nation's role in the Arctic</w:t>
      </w:r>
      <w:r w:rsidRPr="00BA6007">
        <w:rPr>
          <w:sz w:val="16"/>
        </w:rPr>
        <w:t xml:space="preserve">. In a session titled “Vision from the Indian Parliament,” Members of Parliament Milind Deora and Anurag Thakur </w:t>
      </w:r>
      <w:r w:rsidRPr="00BA6007">
        <w:rPr>
          <w:rStyle w:val="StyleUnderline"/>
          <w:highlight w:val="green"/>
        </w:rPr>
        <w:t>emphasized the need for proactive engagement,</w:t>
      </w:r>
      <w:r w:rsidRPr="00BA6007">
        <w:rPr>
          <w:sz w:val="16"/>
        </w:rPr>
        <w:t xml:space="preserve"> noting the Arctic’s direct influence on India’s climate, economy, and water security. Deora emphasized the symbolic and practical significance of India’s observer role in the Arctic Council and encouraged expanding India’s policy and research footprint in the region. Minister of External Affairs Dr. S. Jaishankar echoed these views</w:t>
      </w:r>
      <w:r w:rsidRPr="00BA6007">
        <w:rPr>
          <w:rStyle w:val="StyleUnderline"/>
        </w:rPr>
        <w:t xml:space="preserve">, further </w:t>
      </w:r>
      <w:r w:rsidRPr="00BA6007">
        <w:rPr>
          <w:rStyle w:val="StyleUnderline"/>
          <w:highlight w:val="green"/>
        </w:rPr>
        <w:t>warning of the Arctic's emerging role as a theatre of power competition, where actors like China are increasingly active in scientific, commercial, and strategic domains</w:t>
      </w:r>
      <w:r w:rsidRPr="00BA6007">
        <w:rPr>
          <w:rStyle w:val="StyleUnderline"/>
        </w:rPr>
        <w:t xml:space="preserve">. The Minister </w:t>
      </w:r>
      <w:r w:rsidRPr="00BA6007">
        <w:rPr>
          <w:rStyle w:val="StyleUnderline"/>
          <w:highlight w:val="green"/>
        </w:rPr>
        <w:t>noted that India</w:t>
      </w:r>
      <w:r w:rsidRPr="00BA6007">
        <w:rPr>
          <w:rStyle w:val="StyleUnderline"/>
        </w:rPr>
        <w:t xml:space="preserve">’s presence and diplomacy </w:t>
      </w:r>
      <w:r w:rsidRPr="00BA6007">
        <w:rPr>
          <w:rStyle w:val="StyleUnderline"/>
          <w:highlight w:val="green"/>
        </w:rPr>
        <w:t>must remain dynamic and forward-looking in response to this</w:t>
      </w:r>
      <w:r w:rsidRPr="00BA6007">
        <w:rPr>
          <w:rStyle w:val="StyleUnderline"/>
        </w:rPr>
        <w:t xml:space="preserve"> evolving environment.</w:t>
      </w:r>
    </w:p>
    <w:p w14:paraId="54B26A28" w14:textId="77777777" w:rsidR="001903A8" w:rsidRPr="00BA6007" w:rsidRDefault="001903A8" w:rsidP="001903A8">
      <w:pPr>
        <w:rPr>
          <w:sz w:val="16"/>
        </w:rPr>
      </w:pPr>
    </w:p>
    <w:p w14:paraId="5B9F51C1" w14:textId="77777777" w:rsidR="001903A8" w:rsidRPr="00BA6007" w:rsidRDefault="001903A8" w:rsidP="001903A8">
      <w:pPr>
        <w:rPr>
          <w:sz w:val="16"/>
        </w:rPr>
      </w:pPr>
      <w:r w:rsidRPr="00BA6007">
        <w:rPr>
          <w:sz w:val="16"/>
        </w:rPr>
        <w:t>Scientific Collaboration and Climate Research:</w:t>
      </w:r>
    </w:p>
    <w:p w14:paraId="0A102F0F" w14:textId="77777777" w:rsidR="001903A8" w:rsidRPr="00BA6007" w:rsidRDefault="001903A8" w:rsidP="001903A8">
      <w:pPr>
        <w:rPr>
          <w:sz w:val="16"/>
        </w:rPr>
      </w:pPr>
      <w:r w:rsidRPr="00BA6007">
        <w:rPr>
          <w:rStyle w:val="StyleUnderline"/>
          <w:highlight w:val="green"/>
        </w:rPr>
        <w:t>Scientific cooperation formed a central pillar</w:t>
      </w:r>
      <w:r w:rsidRPr="00BA6007">
        <w:rPr>
          <w:rStyle w:val="StyleUnderline"/>
        </w:rPr>
        <w:t xml:space="preserve"> of the forum. Panels on Arctic-Asian climate interlinkages brought together researchers from India, Japan, and South Korea to discuss the Arctic’s role in shaping Asia’s monsoon systems and long-term climate variability. India’s Himadri research station in Svalbard was highlighted as a vital base for collaborative polar research. </w:t>
      </w:r>
      <w:r w:rsidRPr="00BA6007">
        <w:rPr>
          <w:rStyle w:val="Emphasis"/>
          <w:highlight w:val="green"/>
        </w:rPr>
        <w:t>Speakers underlined the importance of strengthening scientific alliances</w:t>
      </w:r>
      <w:r w:rsidRPr="00BA6007">
        <w:rPr>
          <w:rStyle w:val="Emphasis"/>
        </w:rPr>
        <w:t xml:space="preserve"> </w:t>
      </w:r>
      <w:r w:rsidRPr="00BA6007">
        <w:rPr>
          <w:sz w:val="16"/>
        </w:rPr>
        <w:t>to decode cascading climate impacts on agriculture, water systems, and biodiversity, especially in vulnerable regions such as South Asia.</w:t>
      </w:r>
    </w:p>
    <w:p w14:paraId="29EA130A" w14:textId="77777777" w:rsidR="001903A8" w:rsidRPr="00BA6007" w:rsidRDefault="001903A8" w:rsidP="001903A8">
      <w:pPr>
        <w:rPr>
          <w:sz w:val="16"/>
        </w:rPr>
      </w:pPr>
    </w:p>
    <w:p w14:paraId="13E93024" w14:textId="77777777" w:rsidR="001903A8" w:rsidRPr="00BA6007" w:rsidRDefault="001903A8" w:rsidP="001903A8">
      <w:pPr>
        <w:rPr>
          <w:sz w:val="16"/>
        </w:rPr>
      </w:pPr>
      <w:r w:rsidRPr="00BA6007">
        <w:rPr>
          <w:sz w:val="16"/>
        </w:rPr>
        <w:t>Technological Advancements and Sustainable Development:</w:t>
      </w:r>
    </w:p>
    <w:p w14:paraId="73E88FD2" w14:textId="77777777" w:rsidR="001903A8" w:rsidRPr="00BA6007" w:rsidRDefault="001903A8" w:rsidP="001903A8">
      <w:pPr>
        <w:rPr>
          <w:sz w:val="16"/>
        </w:rPr>
      </w:pPr>
      <w:r w:rsidRPr="00BA6007">
        <w:rPr>
          <w:sz w:val="16"/>
        </w:rPr>
        <w:t>Sessions on satellite observation, earth sciences, and space-based data sharing showcased the importance of technology in Arctic engagement. Experts from India and Europe discussed space cooperation, disaster risk reduction, and surveillance systems tailored for polar environments. The forum also emphasized the potential of blue economy initiatives, maritime security partnerships — especially between India and Nordic states — and the role of sustainable Arctic resource management. Discussions reiterated that as Arctic access increases, so do the risks of environmental exploitation and geopolitical rivalry.</w:t>
      </w:r>
    </w:p>
    <w:p w14:paraId="3BE254B7" w14:textId="255329FE" w:rsidR="001903A8" w:rsidRPr="00BA6007" w:rsidRDefault="001903A8" w:rsidP="001903A8">
      <w:pPr>
        <w:pStyle w:val="Heading3"/>
      </w:pPr>
      <w:r w:rsidRPr="00BA6007">
        <w:lastRenderedPageBreak/>
        <w:t>2AC</w:t>
      </w:r>
      <w:r>
        <w:t>—</w:t>
      </w:r>
      <w:r w:rsidRPr="00BA6007">
        <w:t>Mediation Checks</w:t>
      </w:r>
    </w:p>
    <w:p w14:paraId="74D8B9D5" w14:textId="77777777" w:rsidR="001903A8" w:rsidRPr="00BA6007" w:rsidRDefault="001903A8" w:rsidP="001903A8">
      <w:pPr>
        <w:pStyle w:val="Heading4"/>
      </w:pPr>
      <w:r w:rsidRPr="00BA6007">
        <w:t>Mediation, backchannels, and regional players check escalation in Kashmir</w:t>
      </w:r>
    </w:p>
    <w:p w14:paraId="395E19EA" w14:textId="77777777" w:rsidR="001903A8" w:rsidRPr="00BA6007" w:rsidRDefault="001903A8" w:rsidP="001903A8">
      <w:pPr>
        <w:rPr>
          <w:rFonts w:eastAsia="Times New Roman"/>
        </w:rPr>
      </w:pPr>
      <w:r w:rsidRPr="00BA6007">
        <w:rPr>
          <w:rFonts w:eastAsiaTheme="majorEastAsia"/>
          <w:b/>
          <w:iCs/>
          <w:sz w:val="26"/>
        </w:rPr>
        <w:t>Biswas and Pandey 25</w:t>
      </w:r>
      <w:r w:rsidRPr="00BA6007">
        <w:rPr>
          <w:rFonts w:eastAsia="Times New Roman"/>
          <w:b/>
          <w:bCs/>
        </w:rPr>
        <w:t xml:space="preserve"> </w:t>
      </w:r>
      <w:r w:rsidRPr="00BA6007">
        <w:rPr>
          <w:rFonts w:eastAsia="Times New Roman"/>
        </w:rPr>
        <w:t>[</w:t>
      </w:r>
      <w:proofErr w:type="spellStart"/>
      <w:r w:rsidRPr="00BA6007">
        <w:rPr>
          <w:rFonts w:eastAsia="Times New Roman"/>
        </w:rPr>
        <w:t>Soutik</w:t>
      </w:r>
      <w:proofErr w:type="spellEnd"/>
      <w:r w:rsidRPr="00BA6007">
        <w:rPr>
          <w:rFonts w:eastAsia="Times New Roman"/>
        </w:rPr>
        <w:t xml:space="preserve"> Biswas and Vikas Pandey, "India and Pakistan: How backchannels and US mediators pulled rivals back from the brink", May 11, 2025, BBC News, https://www.bbc.com/news/articles/clyn617xv4no, Accessed July 04, 2025] // Micah</w:t>
      </w:r>
    </w:p>
    <w:p w14:paraId="6A14F175" w14:textId="77777777" w:rsidR="001903A8" w:rsidRPr="00BA6007" w:rsidRDefault="001903A8" w:rsidP="001903A8">
      <w:pPr>
        <w:rPr>
          <w:sz w:val="16"/>
        </w:rPr>
      </w:pPr>
      <w:r w:rsidRPr="00BA6007">
        <w:rPr>
          <w:sz w:val="16"/>
        </w:rPr>
        <w:t>In a dramatic turn of events, US President Donald Trump took to social media on Saturday to announce that India and Pakistan - after four tense days of cross-border clashes - had agreed to a "full and immediate ceasefire".</w:t>
      </w:r>
    </w:p>
    <w:p w14:paraId="40801256" w14:textId="77777777" w:rsidR="001903A8" w:rsidRPr="00BA6007" w:rsidRDefault="001903A8" w:rsidP="001903A8">
      <w:pPr>
        <w:rPr>
          <w:rStyle w:val="StyleUnderline"/>
        </w:rPr>
      </w:pPr>
    </w:p>
    <w:p w14:paraId="0C4C3840" w14:textId="77777777" w:rsidR="001903A8" w:rsidRPr="00BA6007" w:rsidRDefault="001903A8" w:rsidP="001903A8">
      <w:pPr>
        <w:rPr>
          <w:rStyle w:val="StyleUnderline"/>
        </w:rPr>
      </w:pPr>
      <w:r w:rsidRPr="00BA6007">
        <w:rPr>
          <w:rStyle w:val="StyleUnderline"/>
        </w:rPr>
        <w:t xml:space="preserve">Behind the scenes, US </w:t>
      </w:r>
      <w:r w:rsidRPr="00BA6007">
        <w:rPr>
          <w:rStyle w:val="StyleUnderline"/>
          <w:highlight w:val="green"/>
        </w:rPr>
        <w:t>mediators</w:t>
      </w:r>
      <w:r w:rsidRPr="00BA6007">
        <w:rPr>
          <w:rStyle w:val="StyleUnderline"/>
        </w:rPr>
        <w:t xml:space="preserve">, alongside diplomatic </w:t>
      </w:r>
      <w:r w:rsidRPr="00BA6007">
        <w:rPr>
          <w:rStyle w:val="StyleUnderline"/>
          <w:highlight w:val="green"/>
        </w:rPr>
        <w:t>backchannels</w:t>
      </w:r>
      <w:r w:rsidRPr="00BA6007">
        <w:rPr>
          <w:rStyle w:val="StyleUnderline"/>
        </w:rPr>
        <w:t xml:space="preserve"> </w:t>
      </w:r>
      <w:r w:rsidRPr="00BA6007">
        <w:rPr>
          <w:rStyle w:val="StyleUnderline"/>
          <w:highlight w:val="green"/>
        </w:rPr>
        <w:t>and regional players</w:t>
      </w:r>
      <w:r w:rsidRPr="00BA6007">
        <w:rPr>
          <w:rStyle w:val="StyleUnderline"/>
        </w:rPr>
        <w:t xml:space="preserve">, proved critical in </w:t>
      </w:r>
      <w:r w:rsidRPr="00BA6007">
        <w:rPr>
          <w:rStyle w:val="StyleUnderline"/>
          <w:highlight w:val="green"/>
        </w:rPr>
        <w:t>pull</w:t>
      </w:r>
      <w:r w:rsidRPr="00BA6007">
        <w:rPr>
          <w:rStyle w:val="StyleUnderline"/>
        </w:rPr>
        <w:t xml:space="preserve">ing </w:t>
      </w:r>
      <w:r w:rsidRPr="00BA6007">
        <w:rPr>
          <w:rStyle w:val="StyleUnderline"/>
          <w:highlight w:val="green"/>
        </w:rPr>
        <w:t>the</w:t>
      </w:r>
      <w:r w:rsidRPr="00BA6007">
        <w:rPr>
          <w:rStyle w:val="StyleUnderline"/>
        </w:rPr>
        <w:t xml:space="preserve"> nuclear-armed </w:t>
      </w:r>
      <w:r w:rsidRPr="00BA6007">
        <w:rPr>
          <w:rStyle w:val="StyleUnderline"/>
          <w:highlight w:val="green"/>
        </w:rPr>
        <w:t>rivals back from the brink</w:t>
      </w:r>
      <w:r w:rsidRPr="00BA6007">
        <w:rPr>
          <w:rStyle w:val="StyleUnderline"/>
        </w:rPr>
        <w:t>, experts say.</w:t>
      </w:r>
    </w:p>
    <w:p w14:paraId="63169BE8" w14:textId="77777777" w:rsidR="001903A8" w:rsidRPr="00BA6007" w:rsidRDefault="001903A8" w:rsidP="001903A8">
      <w:pPr>
        <w:rPr>
          <w:sz w:val="16"/>
        </w:rPr>
      </w:pPr>
    </w:p>
    <w:p w14:paraId="7567F702" w14:textId="77777777" w:rsidR="001903A8" w:rsidRPr="00BA6007" w:rsidRDefault="001903A8" w:rsidP="001903A8">
      <w:pPr>
        <w:rPr>
          <w:sz w:val="16"/>
        </w:rPr>
      </w:pPr>
      <w:r w:rsidRPr="00BA6007">
        <w:rPr>
          <w:sz w:val="16"/>
        </w:rPr>
        <w:t>However, hours after a ceasefire deal, India and Pakistan were trading accusations of fresh violations - underscoring its fragility.</w:t>
      </w:r>
    </w:p>
    <w:p w14:paraId="307BFEDD" w14:textId="77777777" w:rsidR="001903A8" w:rsidRPr="00BA6007" w:rsidRDefault="001903A8" w:rsidP="001903A8">
      <w:pPr>
        <w:rPr>
          <w:sz w:val="16"/>
        </w:rPr>
      </w:pPr>
    </w:p>
    <w:p w14:paraId="1FED36EF" w14:textId="77777777" w:rsidR="001903A8" w:rsidRPr="00BA6007" w:rsidRDefault="001903A8" w:rsidP="001903A8">
      <w:pPr>
        <w:rPr>
          <w:sz w:val="16"/>
        </w:rPr>
      </w:pPr>
      <w:r w:rsidRPr="00BA6007">
        <w:rPr>
          <w:sz w:val="16"/>
        </w:rPr>
        <w:t>India accused Pakistan of "repeated violations" while Pakistan insisted it remained committed to the ceasefire, with its forces showing "responsibility and restraint."</w:t>
      </w:r>
    </w:p>
    <w:p w14:paraId="6A612FB6" w14:textId="77777777" w:rsidR="001903A8" w:rsidRPr="00BA6007" w:rsidRDefault="001903A8" w:rsidP="001903A8">
      <w:pPr>
        <w:rPr>
          <w:sz w:val="16"/>
        </w:rPr>
      </w:pPr>
    </w:p>
    <w:p w14:paraId="2D703E7F" w14:textId="77777777" w:rsidR="001903A8" w:rsidRPr="00BA6007" w:rsidRDefault="001903A8" w:rsidP="001903A8">
      <w:pPr>
        <w:rPr>
          <w:sz w:val="16"/>
        </w:rPr>
      </w:pPr>
      <w:r w:rsidRPr="00BA6007">
        <w:rPr>
          <w:sz w:val="16"/>
        </w:rPr>
        <w:t xml:space="preserve">Before Trump's ceasefire announcement, India and Pakistan were </w:t>
      </w:r>
      <w:proofErr w:type="spellStart"/>
      <w:r w:rsidRPr="00BA6007">
        <w:rPr>
          <w:sz w:val="16"/>
        </w:rPr>
        <w:t>spiralling</w:t>
      </w:r>
      <w:proofErr w:type="spellEnd"/>
      <w:r w:rsidRPr="00BA6007">
        <w:rPr>
          <w:sz w:val="16"/>
        </w:rPr>
        <w:t xml:space="preserve"> towards what many feared could become a full-blown conflict.</w:t>
      </w:r>
    </w:p>
    <w:p w14:paraId="461A5EC2" w14:textId="77777777" w:rsidR="001903A8" w:rsidRPr="00BA6007" w:rsidRDefault="001903A8" w:rsidP="001903A8">
      <w:pPr>
        <w:rPr>
          <w:sz w:val="16"/>
        </w:rPr>
      </w:pPr>
    </w:p>
    <w:p w14:paraId="7CB22365" w14:textId="77777777" w:rsidR="001903A8" w:rsidRPr="00BA6007" w:rsidRDefault="001903A8" w:rsidP="001903A8">
      <w:pPr>
        <w:rPr>
          <w:sz w:val="16"/>
        </w:rPr>
      </w:pPr>
      <w:r w:rsidRPr="00BA6007">
        <w:rPr>
          <w:sz w:val="16"/>
        </w:rPr>
        <w:t>After a deadly militant attack killed 26 tourists in Indian-administered Kashmir last month, India launched air strikes inside Pakistan and Pakistan-administered Kashmir - triggering days of aerial clashes, artillery duels and, by Saturday morning, accusations from both sides of missile strikes on each other's airbases.</w:t>
      </w:r>
    </w:p>
    <w:p w14:paraId="5904E19C" w14:textId="77777777" w:rsidR="001903A8" w:rsidRPr="00BA6007" w:rsidRDefault="001903A8" w:rsidP="001903A8">
      <w:pPr>
        <w:rPr>
          <w:sz w:val="16"/>
        </w:rPr>
      </w:pPr>
    </w:p>
    <w:p w14:paraId="2B500AB2" w14:textId="77777777" w:rsidR="001903A8" w:rsidRPr="00BA6007" w:rsidRDefault="001903A8" w:rsidP="001903A8">
      <w:pPr>
        <w:rPr>
          <w:sz w:val="16"/>
        </w:rPr>
      </w:pPr>
      <w:r w:rsidRPr="00BA6007">
        <w:rPr>
          <w:sz w:val="16"/>
        </w:rPr>
        <w:t>The rhetoric escalated sharply, with each country claiming to have inflicted heavy damage while foiling the other's attacks.</w:t>
      </w:r>
    </w:p>
    <w:p w14:paraId="38B70D28" w14:textId="77777777" w:rsidR="001903A8" w:rsidRPr="00BA6007" w:rsidRDefault="001903A8" w:rsidP="001903A8">
      <w:pPr>
        <w:rPr>
          <w:sz w:val="16"/>
        </w:rPr>
      </w:pPr>
    </w:p>
    <w:p w14:paraId="61807DBD" w14:textId="77777777" w:rsidR="001903A8" w:rsidRPr="00BA6007" w:rsidRDefault="001903A8" w:rsidP="001903A8">
      <w:pPr>
        <w:rPr>
          <w:sz w:val="16"/>
        </w:rPr>
      </w:pPr>
      <w:r w:rsidRPr="00BA6007">
        <w:rPr>
          <w:sz w:val="16"/>
        </w:rPr>
        <w:t>Why India and Pakistan fight over Kashmir</w:t>
      </w:r>
    </w:p>
    <w:p w14:paraId="19649D12" w14:textId="77777777" w:rsidR="001903A8" w:rsidRPr="00BA6007" w:rsidRDefault="001903A8" w:rsidP="001903A8">
      <w:pPr>
        <w:rPr>
          <w:sz w:val="16"/>
        </w:rPr>
      </w:pPr>
      <w:r w:rsidRPr="00BA6007">
        <w:rPr>
          <w:sz w:val="16"/>
        </w:rPr>
        <w:t>Drone war opens a new chapter in India-Pakistan conflict</w:t>
      </w:r>
    </w:p>
    <w:p w14:paraId="43EA741C" w14:textId="77777777" w:rsidR="001903A8" w:rsidRPr="00BA6007" w:rsidRDefault="001903A8" w:rsidP="001903A8">
      <w:pPr>
        <w:rPr>
          <w:sz w:val="16"/>
        </w:rPr>
      </w:pPr>
      <w:r w:rsidRPr="00BA6007">
        <w:rPr>
          <w:sz w:val="16"/>
        </w:rPr>
        <w:t>Getty Images President Donald Trump listens as U.S. Secretary of State Marco Rubio speaks during a Cabinet meeting at the White House</w:t>
      </w:r>
    </w:p>
    <w:p w14:paraId="14753555" w14:textId="77777777" w:rsidR="001903A8" w:rsidRPr="00BA6007" w:rsidRDefault="001903A8" w:rsidP="001903A8">
      <w:pPr>
        <w:rPr>
          <w:sz w:val="16"/>
        </w:rPr>
      </w:pPr>
      <w:r w:rsidRPr="00BA6007">
        <w:rPr>
          <w:sz w:val="16"/>
        </w:rPr>
        <w:t>Getty Images</w:t>
      </w:r>
    </w:p>
    <w:p w14:paraId="6F8BCB94" w14:textId="77777777" w:rsidR="001903A8" w:rsidRPr="00BA6007" w:rsidRDefault="001903A8" w:rsidP="001903A8">
      <w:pPr>
        <w:rPr>
          <w:sz w:val="16"/>
        </w:rPr>
      </w:pPr>
      <w:r w:rsidRPr="00BA6007">
        <w:rPr>
          <w:sz w:val="16"/>
        </w:rPr>
        <w:t>US Secretary of State Marco Rubio (left) and President Donald Trump</w:t>
      </w:r>
    </w:p>
    <w:p w14:paraId="610DD477" w14:textId="77777777" w:rsidR="001903A8" w:rsidRPr="00BA6007" w:rsidRDefault="001903A8" w:rsidP="001903A8">
      <w:pPr>
        <w:rPr>
          <w:sz w:val="16"/>
        </w:rPr>
      </w:pPr>
      <w:r w:rsidRPr="00BA6007">
        <w:rPr>
          <w:sz w:val="16"/>
        </w:rPr>
        <w:t xml:space="preserve">Tanvi Madan, a senior fellow at the Brookings Institution in Washington DC, </w:t>
      </w:r>
      <w:proofErr w:type="gramStart"/>
      <w:r w:rsidRPr="00BA6007">
        <w:rPr>
          <w:sz w:val="16"/>
        </w:rPr>
        <w:t>says</w:t>
      </w:r>
      <w:proofErr w:type="gramEnd"/>
      <w:r w:rsidRPr="00BA6007">
        <w:rPr>
          <w:sz w:val="16"/>
        </w:rPr>
        <w:t xml:space="preserve"> US Secretary of State Marco Rubio's call to Pakistani Army Chief Asim Munir on 9 May "might have been the crucial point".</w:t>
      </w:r>
    </w:p>
    <w:p w14:paraId="6A9CC20E" w14:textId="77777777" w:rsidR="001903A8" w:rsidRPr="00BA6007" w:rsidRDefault="001903A8" w:rsidP="001903A8">
      <w:pPr>
        <w:rPr>
          <w:sz w:val="16"/>
        </w:rPr>
      </w:pPr>
    </w:p>
    <w:p w14:paraId="1ACD7159" w14:textId="77777777" w:rsidR="001903A8" w:rsidRPr="00BA6007" w:rsidRDefault="001903A8" w:rsidP="001903A8">
      <w:pPr>
        <w:rPr>
          <w:sz w:val="16"/>
        </w:rPr>
      </w:pPr>
      <w:r w:rsidRPr="00BA6007">
        <w:rPr>
          <w:sz w:val="16"/>
        </w:rPr>
        <w:t xml:space="preserve">"There's still much we don't know about the roles of various international actors, but </w:t>
      </w:r>
      <w:r w:rsidRPr="00BA6007">
        <w:rPr>
          <w:rStyle w:val="StyleUnderline"/>
          <w:highlight w:val="green"/>
        </w:rPr>
        <w:t xml:space="preserve">it's clear </w:t>
      </w:r>
      <w:r w:rsidRPr="00BA6007">
        <w:rPr>
          <w:rStyle w:val="StyleUnderline"/>
        </w:rPr>
        <w:t xml:space="preserve">over the past three days that at least </w:t>
      </w:r>
      <w:r w:rsidRPr="00BA6007">
        <w:rPr>
          <w:rStyle w:val="StyleUnderline"/>
          <w:highlight w:val="green"/>
        </w:rPr>
        <w:t>three countries were working to de-escalate</w:t>
      </w:r>
      <w:r w:rsidRPr="00BA6007">
        <w:rPr>
          <w:rStyle w:val="StyleUnderline"/>
        </w:rPr>
        <w:t xml:space="preserve"> </w:t>
      </w:r>
      <w:r w:rsidRPr="00BA6007">
        <w:rPr>
          <w:sz w:val="16"/>
        </w:rPr>
        <w:t>- the US, of course, but also the UK and Saudi Arabia," she says.</w:t>
      </w:r>
    </w:p>
    <w:p w14:paraId="56822A23" w14:textId="77777777" w:rsidR="001903A8" w:rsidRPr="00BA6007" w:rsidRDefault="001903A8" w:rsidP="001903A8">
      <w:pPr>
        <w:rPr>
          <w:sz w:val="16"/>
        </w:rPr>
      </w:pPr>
    </w:p>
    <w:p w14:paraId="5A977381" w14:textId="77777777" w:rsidR="001903A8" w:rsidRPr="00BA6007" w:rsidRDefault="001903A8" w:rsidP="001903A8">
      <w:pPr>
        <w:rPr>
          <w:rStyle w:val="StyleUnderline"/>
        </w:rPr>
      </w:pPr>
      <w:r w:rsidRPr="00BA6007">
        <w:rPr>
          <w:sz w:val="16"/>
        </w:rPr>
        <w:lastRenderedPageBreak/>
        <w:t>Pakistan's Foreign Minister Ishaq Dar told Pakistani media that "</w:t>
      </w:r>
      <w:r w:rsidRPr="00BA6007">
        <w:rPr>
          <w:rStyle w:val="StyleUnderline"/>
        </w:rPr>
        <w:t>three dozen countries" were involved in the diplomacy - including Turkey, Saudi Arabia and the US.</w:t>
      </w:r>
    </w:p>
    <w:p w14:paraId="7F370030" w14:textId="77777777" w:rsidR="001903A8" w:rsidRPr="00BA6007" w:rsidRDefault="001903A8" w:rsidP="001903A8">
      <w:pPr>
        <w:rPr>
          <w:sz w:val="16"/>
        </w:rPr>
      </w:pPr>
    </w:p>
    <w:p w14:paraId="7C0F39F4" w14:textId="77777777" w:rsidR="001903A8" w:rsidRPr="00BA6007" w:rsidRDefault="001903A8" w:rsidP="001903A8">
      <w:pPr>
        <w:rPr>
          <w:sz w:val="16"/>
        </w:rPr>
      </w:pPr>
      <w:r w:rsidRPr="00BA6007">
        <w:rPr>
          <w:sz w:val="16"/>
        </w:rPr>
        <w:t xml:space="preserve">"One question is whether, if this call had come earlier - right after the initial Indian strikes, when Pakistan was already claiming some Indian losses and an off-ramp was available - it might have prevented further escalation," </w:t>
      </w:r>
      <w:proofErr w:type="spellStart"/>
      <w:r w:rsidRPr="00BA6007">
        <w:rPr>
          <w:sz w:val="16"/>
        </w:rPr>
        <w:t>Ms</w:t>
      </w:r>
      <w:proofErr w:type="spellEnd"/>
      <w:r w:rsidRPr="00BA6007">
        <w:rPr>
          <w:sz w:val="16"/>
        </w:rPr>
        <w:t xml:space="preserve"> Madan says.</w:t>
      </w:r>
    </w:p>
    <w:p w14:paraId="6F2F440B" w14:textId="77777777" w:rsidR="001903A8" w:rsidRPr="00BA6007" w:rsidRDefault="001903A8" w:rsidP="001903A8">
      <w:pPr>
        <w:rPr>
          <w:sz w:val="16"/>
        </w:rPr>
      </w:pPr>
    </w:p>
    <w:p w14:paraId="03524453" w14:textId="77777777" w:rsidR="001903A8" w:rsidRPr="00BA6007" w:rsidRDefault="001903A8" w:rsidP="001903A8">
      <w:pPr>
        <w:rPr>
          <w:rStyle w:val="StyleUnderline"/>
        </w:rPr>
      </w:pPr>
      <w:r w:rsidRPr="00BA6007">
        <w:rPr>
          <w:rStyle w:val="StyleUnderline"/>
          <w:highlight w:val="green"/>
        </w:rPr>
        <w:t>This isn't the first time</w:t>
      </w:r>
      <w:r w:rsidRPr="00BA6007">
        <w:rPr>
          <w:sz w:val="16"/>
        </w:rPr>
        <w:t xml:space="preserve"> </w:t>
      </w:r>
      <w:r w:rsidRPr="00BA6007">
        <w:rPr>
          <w:rStyle w:val="StyleUnderline"/>
        </w:rPr>
        <w:t xml:space="preserve">US </w:t>
      </w:r>
      <w:r w:rsidRPr="00BA6007">
        <w:rPr>
          <w:rStyle w:val="StyleUnderline"/>
          <w:highlight w:val="green"/>
        </w:rPr>
        <w:t>mediation has</w:t>
      </w:r>
      <w:r w:rsidRPr="00BA6007">
        <w:rPr>
          <w:rStyle w:val="StyleUnderline"/>
        </w:rPr>
        <w:t xml:space="preserve"> </w:t>
      </w:r>
      <w:r w:rsidRPr="00BA6007">
        <w:rPr>
          <w:rStyle w:val="StyleUnderline"/>
          <w:highlight w:val="green"/>
        </w:rPr>
        <w:t>helped defuse</w:t>
      </w:r>
      <w:r w:rsidRPr="00BA6007">
        <w:rPr>
          <w:rStyle w:val="StyleUnderline"/>
        </w:rPr>
        <w:t xml:space="preserve"> an </w:t>
      </w:r>
      <w:r w:rsidRPr="00BA6007">
        <w:rPr>
          <w:rStyle w:val="StyleUnderline"/>
          <w:highlight w:val="green"/>
        </w:rPr>
        <w:t>India–Pakistan</w:t>
      </w:r>
      <w:r w:rsidRPr="00BA6007">
        <w:rPr>
          <w:rStyle w:val="StyleUnderline"/>
        </w:rPr>
        <w:t xml:space="preserve"> crisis.</w:t>
      </w:r>
    </w:p>
    <w:p w14:paraId="0613CE0B" w14:textId="77777777" w:rsidR="001903A8" w:rsidRPr="00BA6007" w:rsidRDefault="001903A8" w:rsidP="001903A8">
      <w:pPr>
        <w:rPr>
          <w:sz w:val="16"/>
        </w:rPr>
      </w:pPr>
    </w:p>
    <w:p w14:paraId="40D41DB7" w14:textId="77777777" w:rsidR="001903A8" w:rsidRPr="00BA6007" w:rsidRDefault="001903A8" w:rsidP="001903A8">
      <w:pPr>
        <w:rPr>
          <w:sz w:val="16"/>
        </w:rPr>
      </w:pPr>
      <w:r w:rsidRPr="00BA6007">
        <w:rPr>
          <w:sz w:val="16"/>
        </w:rPr>
        <w:t>In his memoir, former US secretary of state Mike Pompeo claimed he was woken up to speak with an unnamed "Indian counterpart", who feared Pakistan was preparing nuclear weapons during the 2019 standoff.</w:t>
      </w:r>
    </w:p>
    <w:p w14:paraId="2484DC46" w14:textId="77777777" w:rsidR="001903A8" w:rsidRPr="00BA6007" w:rsidRDefault="001903A8" w:rsidP="001903A8">
      <w:pPr>
        <w:rPr>
          <w:sz w:val="16"/>
        </w:rPr>
      </w:pPr>
    </w:p>
    <w:p w14:paraId="18033C14" w14:textId="77777777" w:rsidR="001903A8" w:rsidRPr="00BA6007" w:rsidRDefault="001903A8" w:rsidP="001903A8">
      <w:pPr>
        <w:rPr>
          <w:sz w:val="16"/>
        </w:rPr>
      </w:pPr>
      <w:r w:rsidRPr="00BA6007">
        <w:rPr>
          <w:sz w:val="16"/>
        </w:rPr>
        <w:t>Reuters Kashmiri men greet each other after the ceasefire announcement between India and Pakistan, in Srinagar, May 10, 2025.Reuters</w:t>
      </w:r>
    </w:p>
    <w:p w14:paraId="4F248C27" w14:textId="77777777" w:rsidR="001903A8" w:rsidRPr="00BA6007" w:rsidRDefault="001903A8" w:rsidP="001903A8">
      <w:pPr>
        <w:rPr>
          <w:sz w:val="16"/>
        </w:rPr>
      </w:pPr>
      <w:r w:rsidRPr="00BA6007">
        <w:rPr>
          <w:sz w:val="16"/>
        </w:rPr>
        <w:t>Kashmiri men greeted each other after the ceasefire announcement in Srinagar</w:t>
      </w:r>
    </w:p>
    <w:p w14:paraId="4821998C" w14:textId="77777777" w:rsidR="001903A8" w:rsidRPr="00BA6007" w:rsidRDefault="001903A8" w:rsidP="001903A8">
      <w:pPr>
        <w:rPr>
          <w:sz w:val="16"/>
        </w:rPr>
      </w:pPr>
      <w:r w:rsidRPr="00BA6007">
        <w:rPr>
          <w:sz w:val="16"/>
        </w:rPr>
        <w:t>Former Indian High Commissioner to Pakistan Ajay Bisaria later wrote that Pompeo overstated both the risk of nuclear escalation and the US role in calming the conflict.</w:t>
      </w:r>
    </w:p>
    <w:p w14:paraId="4C0C607B" w14:textId="77777777" w:rsidR="001903A8" w:rsidRPr="00BA6007" w:rsidRDefault="001903A8" w:rsidP="001903A8">
      <w:pPr>
        <w:rPr>
          <w:sz w:val="16"/>
        </w:rPr>
      </w:pPr>
    </w:p>
    <w:p w14:paraId="11DE399C" w14:textId="77777777" w:rsidR="001903A8" w:rsidRPr="00BA6007" w:rsidRDefault="001903A8" w:rsidP="001903A8">
      <w:pPr>
        <w:rPr>
          <w:sz w:val="16"/>
        </w:rPr>
      </w:pPr>
      <w:r w:rsidRPr="00BA6007">
        <w:rPr>
          <w:sz w:val="16"/>
        </w:rPr>
        <w:t xml:space="preserve">But diplomats say </w:t>
      </w:r>
      <w:r w:rsidRPr="00BA6007">
        <w:rPr>
          <w:rStyle w:val="StyleUnderline"/>
          <w:highlight w:val="green"/>
        </w:rPr>
        <w:t>there is little doubt the US played an important role</w:t>
      </w:r>
      <w:r w:rsidRPr="00BA6007">
        <w:rPr>
          <w:sz w:val="16"/>
        </w:rPr>
        <w:t xml:space="preserve"> in defusing the crisis this time.</w:t>
      </w:r>
    </w:p>
    <w:p w14:paraId="1554D0DE" w14:textId="77777777" w:rsidR="001903A8" w:rsidRPr="00BA6007" w:rsidRDefault="001903A8" w:rsidP="001903A8">
      <w:pPr>
        <w:rPr>
          <w:sz w:val="16"/>
        </w:rPr>
      </w:pPr>
    </w:p>
    <w:p w14:paraId="71DD9B27" w14:textId="77777777" w:rsidR="001903A8" w:rsidRPr="00BA6007" w:rsidRDefault="001903A8" w:rsidP="001903A8">
      <w:pPr>
        <w:rPr>
          <w:sz w:val="16"/>
        </w:rPr>
      </w:pPr>
      <w:r w:rsidRPr="00BA6007">
        <w:rPr>
          <w:sz w:val="16"/>
        </w:rPr>
        <w:t xml:space="preserve">"The US was the most prominent external player. Last time, Pompeo claimed they averted nuclear war. While they'll likely exaggerate, they may have played the primary diplomatic role, perhaps amplifying Delhi's positions in Islamabad," </w:t>
      </w:r>
      <w:proofErr w:type="spellStart"/>
      <w:r w:rsidRPr="00BA6007">
        <w:rPr>
          <w:sz w:val="16"/>
        </w:rPr>
        <w:t>Mr</w:t>
      </w:r>
      <w:proofErr w:type="spellEnd"/>
      <w:r w:rsidRPr="00BA6007">
        <w:rPr>
          <w:sz w:val="16"/>
        </w:rPr>
        <w:t xml:space="preserve"> Bisaria told the BBC on Saturday.</w:t>
      </w:r>
    </w:p>
    <w:p w14:paraId="5D962472" w14:textId="77777777" w:rsidR="001903A8" w:rsidRPr="00BA6007" w:rsidRDefault="001903A8" w:rsidP="001903A8">
      <w:pPr>
        <w:rPr>
          <w:sz w:val="16"/>
        </w:rPr>
      </w:pPr>
    </w:p>
    <w:p w14:paraId="64011E3A" w14:textId="77777777" w:rsidR="001903A8" w:rsidRPr="00BA6007" w:rsidRDefault="001903A8" w:rsidP="001903A8">
      <w:pPr>
        <w:rPr>
          <w:sz w:val="16"/>
        </w:rPr>
      </w:pPr>
      <w:r w:rsidRPr="00BA6007">
        <w:rPr>
          <w:sz w:val="16"/>
        </w:rPr>
        <w:t>Yet at the outset, the US appeared strikingly standoffish.</w:t>
      </w:r>
    </w:p>
    <w:p w14:paraId="19F177BB" w14:textId="77777777" w:rsidR="001903A8" w:rsidRPr="00BA6007" w:rsidRDefault="001903A8" w:rsidP="001903A8">
      <w:pPr>
        <w:rPr>
          <w:sz w:val="16"/>
        </w:rPr>
      </w:pPr>
    </w:p>
    <w:p w14:paraId="5F8B008C" w14:textId="77777777" w:rsidR="001903A8" w:rsidRPr="00BA6007" w:rsidRDefault="001903A8" w:rsidP="001903A8">
      <w:pPr>
        <w:rPr>
          <w:sz w:val="16"/>
        </w:rPr>
      </w:pPr>
      <w:r w:rsidRPr="00BA6007">
        <w:rPr>
          <w:sz w:val="16"/>
        </w:rPr>
        <w:t>As tensions flared, US Vice President JD Vance said on Thursday that the US was not going to get involved in a war that's "fundamentally none of our business".</w:t>
      </w:r>
    </w:p>
    <w:p w14:paraId="72A0DCDD" w14:textId="77777777" w:rsidR="001903A8" w:rsidRPr="00BA6007" w:rsidRDefault="001903A8" w:rsidP="001903A8">
      <w:pPr>
        <w:rPr>
          <w:sz w:val="16"/>
        </w:rPr>
      </w:pPr>
    </w:p>
    <w:p w14:paraId="2045FA9B" w14:textId="77777777" w:rsidR="001903A8" w:rsidRPr="00BA6007" w:rsidRDefault="001903A8" w:rsidP="001903A8">
      <w:pPr>
        <w:rPr>
          <w:sz w:val="16"/>
        </w:rPr>
      </w:pPr>
      <w:r w:rsidRPr="00BA6007">
        <w:rPr>
          <w:sz w:val="16"/>
        </w:rPr>
        <w:t xml:space="preserve">"We can't control these countries though. Fundamentally, India has its gripes with Pakistan... America can't tell the Indians to lay down their arms. We can't tell the Pakistanis to lay down their arms. And </w:t>
      </w:r>
      <w:proofErr w:type="gramStart"/>
      <w:r w:rsidRPr="00BA6007">
        <w:rPr>
          <w:sz w:val="16"/>
        </w:rPr>
        <w:t>so</w:t>
      </w:r>
      <w:proofErr w:type="gramEnd"/>
      <w:r w:rsidRPr="00BA6007">
        <w:rPr>
          <w:sz w:val="16"/>
        </w:rPr>
        <w:t xml:space="preserve"> we're going to continue to pursue this thing through diplomatic channels, " he said in a television interview.</w:t>
      </w:r>
    </w:p>
    <w:p w14:paraId="37ABCA93" w14:textId="77777777" w:rsidR="001903A8" w:rsidRPr="00BA6007" w:rsidRDefault="001903A8" w:rsidP="001903A8">
      <w:pPr>
        <w:rPr>
          <w:sz w:val="16"/>
        </w:rPr>
      </w:pPr>
    </w:p>
    <w:p w14:paraId="54874111" w14:textId="77777777" w:rsidR="001903A8" w:rsidRPr="00BA6007" w:rsidRDefault="001903A8" w:rsidP="001903A8">
      <w:pPr>
        <w:rPr>
          <w:sz w:val="16"/>
        </w:rPr>
      </w:pPr>
      <w:r w:rsidRPr="00BA6007">
        <w:rPr>
          <w:sz w:val="16"/>
        </w:rPr>
        <w:t>Meanwhile, President Trump said earlier this week: "I know both [leaders of India and Pakistan] very well, and I want to see them work it out... I want to see them stop, and hopefully they can stop now".</w:t>
      </w:r>
    </w:p>
    <w:p w14:paraId="63D816F2" w14:textId="77777777" w:rsidR="001903A8" w:rsidRPr="00BA6007" w:rsidRDefault="001903A8" w:rsidP="001903A8">
      <w:pPr>
        <w:rPr>
          <w:sz w:val="16"/>
        </w:rPr>
      </w:pPr>
    </w:p>
    <w:p w14:paraId="73F51FB9" w14:textId="77777777" w:rsidR="001903A8" w:rsidRPr="00BA6007" w:rsidRDefault="001903A8" w:rsidP="001903A8">
      <w:pPr>
        <w:rPr>
          <w:sz w:val="16"/>
        </w:rPr>
      </w:pPr>
      <w:r w:rsidRPr="00BA6007">
        <w:rPr>
          <w:sz w:val="16"/>
        </w:rPr>
        <w:t xml:space="preserve">Getty Images Pakistani people celebrate after the ceasefire. Men are seen with their hands in the air and waving </w:t>
      </w:r>
      <w:proofErr w:type="spellStart"/>
      <w:r w:rsidRPr="00BA6007">
        <w:rPr>
          <w:sz w:val="16"/>
        </w:rPr>
        <w:t>flagsGetty</w:t>
      </w:r>
      <w:proofErr w:type="spellEnd"/>
      <w:r w:rsidRPr="00BA6007">
        <w:rPr>
          <w:sz w:val="16"/>
        </w:rPr>
        <w:t xml:space="preserve"> Images</w:t>
      </w:r>
    </w:p>
    <w:p w14:paraId="1DCEE5EF" w14:textId="77777777" w:rsidR="001903A8" w:rsidRPr="00BA6007" w:rsidRDefault="001903A8" w:rsidP="001903A8">
      <w:pPr>
        <w:rPr>
          <w:sz w:val="16"/>
        </w:rPr>
      </w:pPr>
      <w:r w:rsidRPr="00BA6007">
        <w:rPr>
          <w:sz w:val="16"/>
        </w:rPr>
        <w:t>Pakistani people celebrated after the ceasefire between Pakistan and India, in Hyderabad, Sindh province</w:t>
      </w:r>
    </w:p>
    <w:p w14:paraId="2557C0B1" w14:textId="77777777" w:rsidR="001903A8" w:rsidRPr="00BA6007" w:rsidRDefault="001903A8" w:rsidP="001903A8">
      <w:pPr>
        <w:rPr>
          <w:sz w:val="16"/>
        </w:rPr>
      </w:pPr>
      <w:r w:rsidRPr="00BA6007">
        <w:rPr>
          <w:sz w:val="16"/>
        </w:rPr>
        <w:t xml:space="preserve">Ejaz Haider, a Lahore-based </w:t>
      </w:r>
      <w:proofErr w:type="spellStart"/>
      <w:r w:rsidRPr="00BA6007">
        <w:rPr>
          <w:sz w:val="16"/>
        </w:rPr>
        <w:t>defence</w:t>
      </w:r>
      <w:proofErr w:type="spellEnd"/>
      <w:r w:rsidRPr="00BA6007">
        <w:rPr>
          <w:sz w:val="16"/>
        </w:rPr>
        <w:t xml:space="preserve"> analyst, told the BBC this appeared to be the only difference from previous occasions.</w:t>
      </w:r>
    </w:p>
    <w:p w14:paraId="328808FD" w14:textId="77777777" w:rsidR="001903A8" w:rsidRPr="00BA6007" w:rsidRDefault="001903A8" w:rsidP="001903A8">
      <w:pPr>
        <w:rPr>
          <w:sz w:val="16"/>
        </w:rPr>
      </w:pPr>
    </w:p>
    <w:p w14:paraId="27CD9EB7" w14:textId="77777777" w:rsidR="001903A8" w:rsidRPr="00BA6007" w:rsidRDefault="001903A8" w:rsidP="001903A8">
      <w:pPr>
        <w:rPr>
          <w:sz w:val="16"/>
        </w:rPr>
      </w:pPr>
      <w:r w:rsidRPr="00BA6007">
        <w:rPr>
          <w:sz w:val="16"/>
        </w:rPr>
        <w:lastRenderedPageBreak/>
        <w:t>"</w:t>
      </w:r>
      <w:r w:rsidRPr="00BA6007">
        <w:rPr>
          <w:rStyle w:val="StyleUnderline"/>
          <w:highlight w:val="green"/>
        </w:rPr>
        <w:t>The American role was a continuation of past patterns</w:t>
      </w:r>
      <w:r w:rsidRPr="00BA6007">
        <w:rPr>
          <w:sz w:val="16"/>
        </w:rPr>
        <w:t xml:space="preserve">, but with one key difference - this time, they initially stayed hands-off, watching the crisis unfold instead of jumping in right away. Only when they saw how it was playing out did they step in to manage it," </w:t>
      </w:r>
      <w:proofErr w:type="spellStart"/>
      <w:r w:rsidRPr="00BA6007">
        <w:rPr>
          <w:sz w:val="16"/>
        </w:rPr>
        <w:t>Mr</w:t>
      </w:r>
      <w:proofErr w:type="spellEnd"/>
      <w:r w:rsidRPr="00BA6007">
        <w:rPr>
          <w:sz w:val="16"/>
        </w:rPr>
        <w:t xml:space="preserve"> Haider told the BBC.</w:t>
      </w:r>
    </w:p>
    <w:p w14:paraId="164E8CED" w14:textId="77777777" w:rsidR="001903A8" w:rsidRPr="00BA6007" w:rsidRDefault="001903A8" w:rsidP="001903A8">
      <w:pPr>
        <w:rPr>
          <w:sz w:val="16"/>
        </w:rPr>
      </w:pPr>
    </w:p>
    <w:p w14:paraId="5E812DA6" w14:textId="77777777" w:rsidR="001903A8" w:rsidRPr="00BA6007" w:rsidRDefault="001903A8" w:rsidP="001903A8">
      <w:pPr>
        <w:rPr>
          <w:sz w:val="16"/>
        </w:rPr>
      </w:pPr>
      <w:r w:rsidRPr="00BA6007">
        <w:rPr>
          <w:sz w:val="16"/>
        </w:rPr>
        <w:t>Experts in Pakistan say as the escalation cycle deepened, Pakistan sent "dual signals", retaliating militarily while announcing a National Command Authority (NCA) meeting - a clear reminder of the nuclear overhang.</w:t>
      </w:r>
    </w:p>
    <w:p w14:paraId="1CC11312" w14:textId="77777777" w:rsidR="001903A8" w:rsidRPr="00BA6007" w:rsidRDefault="001903A8" w:rsidP="001903A8"/>
    <w:p w14:paraId="3605643E" w14:textId="77777777" w:rsidR="001903A8" w:rsidRPr="00BA6007" w:rsidRDefault="001903A8" w:rsidP="001903A8"/>
    <w:p w14:paraId="07E37C0A" w14:textId="6E00C60E" w:rsidR="001903A8" w:rsidRPr="00BA6007" w:rsidRDefault="001903A8" w:rsidP="001903A8">
      <w:pPr>
        <w:pStyle w:val="Heading3"/>
      </w:pPr>
      <w:r w:rsidRPr="00BA6007">
        <w:lastRenderedPageBreak/>
        <w:t>2AC</w:t>
      </w:r>
      <w:r>
        <w:t>—</w:t>
      </w:r>
      <w:r w:rsidRPr="00BA6007">
        <w:t>War inevitable</w:t>
      </w:r>
    </w:p>
    <w:p w14:paraId="3D1A331F" w14:textId="77777777" w:rsidR="001903A8" w:rsidRPr="00BA6007" w:rsidRDefault="001903A8" w:rsidP="001903A8">
      <w:pPr>
        <w:pStyle w:val="Heading4"/>
      </w:pPr>
      <w:r w:rsidRPr="00BA6007">
        <w:t xml:space="preserve">War in Kashmir is an inevitable cycle of violence, ceasefires, and violence again. It is an existential necessity for each state to continue the violence. </w:t>
      </w:r>
    </w:p>
    <w:p w14:paraId="3127FB89" w14:textId="77777777" w:rsidR="001903A8" w:rsidRPr="00BA6007" w:rsidRDefault="001903A8" w:rsidP="001903A8">
      <w:pPr>
        <w:rPr>
          <w:rFonts w:eastAsia="Times New Roman"/>
        </w:rPr>
      </w:pPr>
      <w:r w:rsidRPr="00BA6007">
        <w:rPr>
          <w:rFonts w:eastAsiaTheme="majorEastAsia" w:cstheme="majorBidi"/>
          <w:b/>
          <w:iCs/>
          <w:sz w:val="26"/>
        </w:rPr>
        <w:t>Latham 25</w:t>
      </w:r>
      <w:r w:rsidRPr="00BA6007">
        <w:rPr>
          <w:rFonts w:eastAsia="Times New Roman"/>
          <w:b/>
          <w:bCs/>
        </w:rPr>
        <w:t xml:space="preserve"> </w:t>
      </w:r>
      <w:r w:rsidRPr="00BA6007">
        <w:rPr>
          <w:rFonts w:eastAsia="Times New Roman"/>
        </w:rPr>
        <w:t xml:space="preserve">[Andrew Latham, "The India-Pakistan War </w:t>
      </w:r>
      <w:proofErr w:type="gramStart"/>
      <w:r w:rsidRPr="00BA6007">
        <w:rPr>
          <w:rFonts w:eastAsia="Times New Roman"/>
        </w:rPr>
        <w:t>In</w:t>
      </w:r>
      <w:proofErr w:type="gramEnd"/>
      <w:r w:rsidRPr="00BA6007">
        <w:rPr>
          <w:rFonts w:eastAsia="Times New Roman"/>
        </w:rPr>
        <w:t xml:space="preserve"> Kashmir Isn’t Over", May 16, 2025, https://www.facebook, https://www.19fortyfive.com/2025/05/the-india-pakistan-war-in-kashmir-isnt-over/, Accessed July 04, 2025] // Micah</w:t>
      </w:r>
    </w:p>
    <w:p w14:paraId="65E9975A" w14:textId="77777777" w:rsidR="001903A8" w:rsidRPr="00BA6007" w:rsidRDefault="001903A8" w:rsidP="001903A8">
      <w:pPr>
        <w:rPr>
          <w:sz w:val="16"/>
        </w:rPr>
      </w:pPr>
      <w:r w:rsidRPr="00BA6007">
        <w:rPr>
          <w:sz w:val="16"/>
        </w:rPr>
        <w:t xml:space="preserve">This </w:t>
      </w:r>
      <w:r w:rsidRPr="00BA6007">
        <w:rPr>
          <w:rStyle w:val="Emphasis"/>
          <w:highlight w:val="green"/>
        </w:rPr>
        <w:t>Ceasefire Will Not Hold</w:t>
      </w:r>
      <w:r w:rsidRPr="00BA6007">
        <w:rPr>
          <w:sz w:val="16"/>
        </w:rPr>
        <w:t xml:space="preserve"> – </w:t>
      </w:r>
      <w:r w:rsidRPr="00BA6007">
        <w:rPr>
          <w:rStyle w:val="StyleUnderline"/>
        </w:rPr>
        <w:t xml:space="preserve">Because </w:t>
      </w:r>
      <w:r w:rsidRPr="00BA6007">
        <w:rPr>
          <w:rStyle w:val="StyleUnderline"/>
          <w:highlight w:val="green"/>
        </w:rPr>
        <w:t>India and Pakistan Were Never Meant to Coexist:</w:t>
      </w:r>
      <w:r w:rsidRPr="00BA6007">
        <w:rPr>
          <w:sz w:val="16"/>
        </w:rPr>
        <w:t xml:space="preserve"> On May 16, 2025, India and Pakistan agreed – yet again – to a ceasefire along the Line of Control in Kashmir. The language was familiar. So were the rituals: hotlines activated, diplomats deployed, photo ops arranged.</w:t>
      </w:r>
    </w:p>
    <w:p w14:paraId="4D6036B4" w14:textId="77777777" w:rsidR="001903A8" w:rsidRPr="00BA6007" w:rsidRDefault="001903A8" w:rsidP="001903A8">
      <w:pPr>
        <w:rPr>
          <w:sz w:val="16"/>
        </w:rPr>
      </w:pPr>
    </w:p>
    <w:p w14:paraId="7F1F7D84" w14:textId="77777777" w:rsidR="001903A8" w:rsidRPr="00BA6007" w:rsidRDefault="001903A8" w:rsidP="001903A8">
      <w:pPr>
        <w:rPr>
          <w:rStyle w:val="StyleUnderline"/>
        </w:rPr>
      </w:pPr>
      <w:r w:rsidRPr="00BA6007">
        <w:rPr>
          <w:sz w:val="16"/>
        </w:rPr>
        <w:t xml:space="preserve">And once again, the usual chorus of analysts and think tankers emerged to declare this a “positive development,” a “step toward de-escalation,” or even, God help us, a “ray of hope.” But the truth is far more sobering: </w:t>
      </w:r>
      <w:r w:rsidRPr="00BA6007">
        <w:rPr>
          <w:rStyle w:val="StyleUnderline"/>
          <w:highlight w:val="green"/>
        </w:rPr>
        <w:t>this ceasefire, like the dozen before it, is a mirage</w:t>
      </w:r>
      <w:r w:rsidRPr="00BA6007">
        <w:rPr>
          <w:sz w:val="16"/>
        </w:rPr>
        <w:t>. It is not a harbinger of peace</w:t>
      </w:r>
      <w:r w:rsidRPr="00BA6007">
        <w:rPr>
          <w:rStyle w:val="StyleUnderline"/>
          <w:highlight w:val="green"/>
        </w:rPr>
        <w:t xml:space="preserve">. It is a pause, born of exhaustion, political necessity, and international pressure – </w:t>
      </w:r>
      <w:r w:rsidRPr="00BA6007">
        <w:rPr>
          <w:rStyle w:val="StyleUnderline"/>
        </w:rPr>
        <w:t>a tactical breath</w:t>
      </w:r>
      <w:r w:rsidRPr="00BA6007">
        <w:rPr>
          <w:rStyle w:val="StyleUnderline"/>
          <w:highlight w:val="green"/>
        </w:rPr>
        <w:t xml:space="preserve"> before the next inevitable exhalation of violence.</w:t>
      </w:r>
    </w:p>
    <w:p w14:paraId="761F20E5" w14:textId="77777777" w:rsidR="001903A8" w:rsidRPr="00BA6007" w:rsidRDefault="001903A8" w:rsidP="001903A8">
      <w:pPr>
        <w:rPr>
          <w:sz w:val="16"/>
        </w:rPr>
      </w:pPr>
    </w:p>
    <w:p w14:paraId="233DD96B" w14:textId="77777777" w:rsidR="001903A8" w:rsidRPr="00BA6007" w:rsidRDefault="001903A8" w:rsidP="001903A8">
      <w:pPr>
        <w:rPr>
          <w:rStyle w:val="Emphasis"/>
        </w:rPr>
      </w:pPr>
      <w:r w:rsidRPr="00BA6007">
        <w:rPr>
          <w:rStyle w:val="Emphasis"/>
          <w:highlight w:val="green"/>
        </w:rPr>
        <w:t>The Kashmir War Isn’t Over</w:t>
      </w:r>
      <w:r w:rsidRPr="00BA6007">
        <w:rPr>
          <w:rStyle w:val="Emphasis"/>
        </w:rPr>
        <w:t xml:space="preserve"> </w:t>
      </w:r>
    </w:p>
    <w:p w14:paraId="16CAAAD3" w14:textId="77777777" w:rsidR="001903A8" w:rsidRPr="00BA6007" w:rsidRDefault="001903A8" w:rsidP="001903A8">
      <w:pPr>
        <w:rPr>
          <w:rStyle w:val="StyleUnderline"/>
        </w:rPr>
      </w:pPr>
      <w:r w:rsidRPr="00BA6007">
        <w:rPr>
          <w:rStyle w:val="StyleUnderline"/>
        </w:rPr>
        <w:t xml:space="preserve">This is not cynicism. It is realism. And if we are honest, it is also clarity. Because </w:t>
      </w:r>
      <w:r w:rsidRPr="00BA6007">
        <w:rPr>
          <w:rStyle w:val="StyleUnderline"/>
          <w:highlight w:val="green"/>
        </w:rPr>
        <w:t>the conflict</w:t>
      </w:r>
      <w:r w:rsidRPr="00BA6007">
        <w:rPr>
          <w:rStyle w:val="StyleUnderline"/>
        </w:rPr>
        <w:t xml:space="preserve"> between India and Pakistan is not simply about territory. It </w:t>
      </w:r>
      <w:r w:rsidRPr="00BA6007">
        <w:rPr>
          <w:rStyle w:val="StyleUnderline"/>
          <w:highlight w:val="green"/>
        </w:rPr>
        <w:t>is about incompatible national identities</w:t>
      </w:r>
      <w:r w:rsidRPr="00BA6007">
        <w:rPr>
          <w:rStyle w:val="StyleUnderline"/>
        </w:rPr>
        <w:t xml:space="preserve"> that </w:t>
      </w:r>
      <w:r w:rsidRPr="00BA6007">
        <w:rPr>
          <w:rStyle w:val="StyleUnderline"/>
          <w:highlight w:val="green"/>
        </w:rPr>
        <w:t>cannot be reconciled</w:t>
      </w:r>
      <w:r w:rsidRPr="00BA6007">
        <w:rPr>
          <w:rStyle w:val="StyleUnderline"/>
        </w:rPr>
        <w:t xml:space="preserve"> </w:t>
      </w:r>
      <w:r w:rsidRPr="00BA6007">
        <w:rPr>
          <w:rStyle w:val="StyleUnderline"/>
          <w:highlight w:val="green"/>
        </w:rPr>
        <w:t>without one</w:t>
      </w:r>
      <w:r w:rsidRPr="00BA6007">
        <w:rPr>
          <w:rStyle w:val="StyleUnderline"/>
        </w:rPr>
        <w:t xml:space="preserve"> state fundamentally </w:t>
      </w:r>
      <w:r w:rsidRPr="00BA6007">
        <w:rPr>
          <w:rStyle w:val="StyleUnderline"/>
          <w:highlight w:val="green"/>
        </w:rPr>
        <w:t>repudiating its founding purpose</w:t>
      </w:r>
      <w:r w:rsidRPr="00BA6007">
        <w:rPr>
          <w:rStyle w:val="StyleUnderline"/>
        </w:rPr>
        <w:t>.</w:t>
      </w:r>
    </w:p>
    <w:p w14:paraId="78082908" w14:textId="77777777" w:rsidR="001903A8" w:rsidRPr="00BA6007" w:rsidRDefault="001903A8" w:rsidP="001903A8">
      <w:pPr>
        <w:rPr>
          <w:sz w:val="16"/>
        </w:rPr>
      </w:pPr>
    </w:p>
    <w:p w14:paraId="6C1B0393" w14:textId="77777777" w:rsidR="001903A8" w:rsidRPr="00BA6007" w:rsidRDefault="001903A8" w:rsidP="001903A8">
      <w:pPr>
        <w:rPr>
          <w:sz w:val="16"/>
        </w:rPr>
      </w:pPr>
      <w:r w:rsidRPr="00BA6007">
        <w:rPr>
          <w:sz w:val="16"/>
        </w:rPr>
        <w:t xml:space="preserve">The problem is not Kashmir. </w:t>
      </w:r>
      <w:r w:rsidRPr="00BA6007">
        <w:rPr>
          <w:rStyle w:val="Emphasis"/>
          <w:highlight w:val="green"/>
        </w:rPr>
        <w:t>Kashmir is the symptom. The disease is deeper.</w:t>
      </w:r>
    </w:p>
    <w:p w14:paraId="63651F5A" w14:textId="77777777" w:rsidR="001903A8" w:rsidRPr="00BA6007" w:rsidRDefault="001903A8" w:rsidP="001903A8">
      <w:pPr>
        <w:rPr>
          <w:sz w:val="16"/>
        </w:rPr>
      </w:pPr>
    </w:p>
    <w:p w14:paraId="3970B0C3" w14:textId="77777777" w:rsidR="001903A8" w:rsidRPr="00BA6007" w:rsidRDefault="001903A8" w:rsidP="001903A8">
      <w:pPr>
        <w:rPr>
          <w:sz w:val="16"/>
        </w:rPr>
      </w:pPr>
      <w:r w:rsidRPr="00BA6007">
        <w:rPr>
          <w:sz w:val="16"/>
        </w:rPr>
        <w:t>To understand why this ceasefire will fail, we must return to the moment of partition in 1947, when the British Raj – decaying, depleted, and desperate to leave – abandoned the subcontinent to two emerging states. But they were not merely two states. They were two mutually exclusive civilizational projects.</w:t>
      </w:r>
    </w:p>
    <w:p w14:paraId="333A065A" w14:textId="77777777" w:rsidR="001903A8" w:rsidRPr="00BA6007" w:rsidRDefault="001903A8" w:rsidP="001903A8">
      <w:pPr>
        <w:rPr>
          <w:sz w:val="16"/>
        </w:rPr>
      </w:pPr>
    </w:p>
    <w:p w14:paraId="5412788B" w14:textId="77777777" w:rsidR="001903A8" w:rsidRPr="00BA6007" w:rsidRDefault="001903A8" w:rsidP="001903A8">
      <w:pPr>
        <w:rPr>
          <w:rStyle w:val="Emphasis"/>
        </w:rPr>
      </w:pPr>
      <w:r w:rsidRPr="00BA6007">
        <w:rPr>
          <w:sz w:val="16"/>
        </w:rPr>
        <w:t xml:space="preserve">India, for all its contradictions and flaws, has long insisted it is a secular, multiethnic, and multi-confessional republic. Pakistan, by contrast, was founded explicitly as a homeland for South Asia’s Muslims – a state forged out of the belief that Muslims and Hindus could not coexist in a single polity. India’s national identity is tethered to unity amid </w:t>
      </w:r>
      <w:proofErr w:type="gramStart"/>
      <w:r w:rsidRPr="00BA6007">
        <w:rPr>
          <w:sz w:val="16"/>
        </w:rPr>
        <w:t>diversity;</w:t>
      </w:r>
      <w:proofErr w:type="gramEnd"/>
      <w:r w:rsidRPr="00BA6007">
        <w:rPr>
          <w:sz w:val="16"/>
        </w:rPr>
        <w:t xml:space="preserve"> Pakistan’s to the safeguarding of Islamic identity through separation</w:t>
      </w:r>
      <w:r w:rsidRPr="00BA6007">
        <w:rPr>
          <w:rStyle w:val="StyleUnderline"/>
          <w:highlight w:val="green"/>
        </w:rPr>
        <w:t>. Kashmir,</w:t>
      </w:r>
      <w:r w:rsidRPr="00BA6007">
        <w:rPr>
          <w:sz w:val="16"/>
        </w:rPr>
        <w:t xml:space="preserve"> </w:t>
      </w:r>
      <w:r w:rsidRPr="00BA6007">
        <w:rPr>
          <w:rStyle w:val="StyleUnderline"/>
          <w:highlight w:val="green"/>
        </w:rPr>
        <w:t>the only Muslim-majority princely state to accede to India</w:t>
      </w:r>
      <w:r w:rsidRPr="00BA6007">
        <w:rPr>
          <w:sz w:val="16"/>
        </w:rPr>
        <w:t xml:space="preserve">, </w:t>
      </w:r>
      <w:r w:rsidRPr="00BA6007">
        <w:rPr>
          <w:rStyle w:val="StyleUnderline"/>
          <w:highlight w:val="green"/>
        </w:rPr>
        <w:t>became the living</w:t>
      </w:r>
      <w:r w:rsidRPr="00BA6007">
        <w:rPr>
          <w:sz w:val="16"/>
        </w:rPr>
        <w:t xml:space="preserve"> </w:t>
      </w:r>
      <w:r w:rsidRPr="00BA6007">
        <w:rPr>
          <w:rStyle w:val="StyleUnderline"/>
        </w:rPr>
        <w:t xml:space="preserve">contradiction of both. And it is a </w:t>
      </w:r>
      <w:r w:rsidRPr="00BA6007">
        <w:rPr>
          <w:rStyle w:val="Emphasis"/>
          <w:highlight w:val="green"/>
        </w:rPr>
        <w:t>contradiction that neither side can allow to resolve on the other’s terms.</w:t>
      </w:r>
    </w:p>
    <w:p w14:paraId="63A76222" w14:textId="77777777" w:rsidR="001903A8" w:rsidRPr="00BA6007" w:rsidRDefault="001903A8" w:rsidP="001903A8">
      <w:pPr>
        <w:rPr>
          <w:sz w:val="16"/>
        </w:rPr>
      </w:pPr>
    </w:p>
    <w:p w14:paraId="276C92F0" w14:textId="77777777" w:rsidR="001903A8" w:rsidRPr="00BA6007" w:rsidRDefault="001903A8" w:rsidP="001903A8">
      <w:pPr>
        <w:rPr>
          <w:rStyle w:val="Emphasis"/>
        </w:rPr>
      </w:pPr>
      <w:r w:rsidRPr="00BA6007">
        <w:rPr>
          <w:rStyle w:val="StyleUnderline"/>
          <w:highlight w:val="green"/>
        </w:rPr>
        <w:t>For India, Kashmir is the litmus test of its secular promise</w:t>
      </w:r>
      <w:r w:rsidRPr="00BA6007">
        <w:rPr>
          <w:sz w:val="16"/>
        </w:rPr>
        <w:t xml:space="preserve"> – proof that a Muslim-majority state can thrive inside a Hindu-majority nation</w:t>
      </w:r>
      <w:r w:rsidRPr="00BA6007">
        <w:rPr>
          <w:rStyle w:val="Emphasis"/>
        </w:rPr>
        <w:t>. To relinquish it would be to concede that the secular project has failed, that Pakistan was right all along.</w:t>
      </w:r>
      <w:r w:rsidRPr="00BA6007">
        <w:rPr>
          <w:sz w:val="16"/>
        </w:rPr>
        <w:t xml:space="preserve"> </w:t>
      </w:r>
      <w:r w:rsidRPr="00BA6007">
        <w:rPr>
          <w:rStyle w:val="StyleUnderline"/>
          <w:highlight w:val="green"/>
        </w:rPr>
        <w:t>For Pakistan, Kashmir is the unfinished business of partition</w:t>
      </w:r>
      <w:r w:rsidRPr="00BA6007">
        <w:rPr>
          <w:sz w:val="16"/>
        </w:rPr>
        <w:t xml:space="preserve">, the wound left open by a Hindu-majority state holding dominion over a Muslim-majority land. </w:t>
      </w:r>
      <w:r w:rsidRPr="00BA6007">
        <w:rPr>
          <w:rStyle w:val="Emphasis"/>
        </w:rPr>
        <w:t xml:space="preserve">To </w:t>
      </w:r>
      <w:r w:rsidRPr="00BA6007">
        <w:rPr>
          <w:rStyle w:val="Emphasis"/>
        </w:rPr>
        <w:lastRenderedPageBreak/>
        <w:t>let it go would be to admit that the two-nation theory was a strategic error, that the state was built on a myth.</w:t>
      </w:r>
    </w:p>
    <w:p w14:paraId="0B4DB9D6" w14:textId="77777777" w:rsidR="001903A8" w:rsidRPr="00BA6007" w:rsidRDefault="001903A8" w:rsidP="001903A8">
      <w:pPr>
        <w:rPr>
          <w:sz w:val="16"/>
        </w:rPr>
      </w:pPr>
    </w:p>
    <w:p w14:paraId="3FDF0682" w14:textId="77777777" w:rsidR="001903A8" w:rsidRPr="00BA6007" w:rsidRDefault="001903A8" w:rsidP="001903A8">
      <w:pPr>
        <w:rPr>
          <w:rStyle w:val="Emphasis"/>
        </w:rPr>
      </w:pPr>
      <w:r w:rsidRPr="00BA6007">
        <w:rPr>
          <w:sz w:val="16"/>
        </w:rPr>
        <w:t xml:space="preserve">In short: </w:t>
      </w:r>
      <w:r w:rsidRPr="00BA6007">
        <w:rPr>
          <w:rStyle w:val="Emphasis"/>
          <w:highlight w:val="green"/>
        </w:rPr>
        <w:t>for either state to compromise on Kashmir is to deny the reason for its own existence.</w:t>
      </w:r>
    </w:p>
    <w:p w14:paraId="6A0972CE" w14:textId="77777777" w:rsidR="001903A8" w:rsidRPr="00BA6007" w:rsidRDefault="001903A8" w:rsidP="001903A8">
      <w:pPr>
        <w:rPr>
          <w:rStyle w:val="Emphasis"/>
        </w:rPr>
      </w:pPr>
    </w:p>
    <w:p w14:paraId="078630EA" w14:textId="77777777" w:rsidR="001903A8" w:rsidRPr="00BA6007" w:rsidRDefault="001903A8" w:rsidP="001903A8">
      <w:pPr>
        <w:rPr>
          <w:sz w:val="16"/>
        </w:rPr>
      </w:pPr>
    </w:p>
    <w:p w14:paraId="420F3FF3" w14:textId="77777777" w:rsidR="001903A8" w:rsidRPr="00BA6007" w:rsidRDefault="001903A8" w:rsidP="001903A8">
      <w:pPr>
        <w:rPr>
          <w:rStyle w:val="Emphasis"/>
        </w:rPr>
      </w:pPr>
      <w:r w:rsidRPr="00BA6007">
        <w:rPr>
          <w:rStyle w:val="StyleUnderline"/>
        </w:rPr>
        <w:t xml:space="preserve">This is the tragic engine that drives the conflict. It is not about borders, rivers, or insurgencies. It is about identity – and identity, unlike territory, does not admit easy negotiation. </w:t>
      </w:r>
      <w:r w:rsidRPr="00BA6007">
        <w:rPr>
          <w:rStyle w:val="Emphasis"/>
          <w:highlight w:val="green"/>
        </w:rPr>
        <w:t xml:space="preserve">When political projects are rooted in irreconcilable myths of nationhood, conflict becomes not the failure of diplomacy but the natural </w:t>
      </w:r>
      <w:proofErr w:type="gramStart"/>
      <w:r w:rsidRPr="00BA6007">
        <w:rPr>
          <w:rStyle w:val="Emphasis"/>
          <w:highlight w:val="green"/>
        </w:rPr>
        <w:t>state of affairs</w:t>
      </w:r>
      <w:proofErr w:type="gramEnd"/>
      <w:r w:rsidRPr="00BA6007">
        <w:rPr>
          <w:rStyle w:val="Emphasis"/>
          <w:highlight w:val="green"/>
        </w:rPr>
        <w:t>.</w:t>
      </w:r>
    </w:p>
    <w:p w14:paraId="5E1516EE" w14:textId="51D539C1" w:rsidR="001903A8" w:rsidRPr="00BA6007" w:rsidRDefault="001903A8" w:rsidP="001903A8">
      <w:pPr>
        <w:pStyle w:val="Heading3"/>
      </w:pPr>
      <w:r w:rsidRPr="00BA6007">
        <w:lastRenderedPageBreak/>
        <w:t>2AC</w:t>
      </w:r>
      <w:r>
        <w:t xml:space="preserve">—No Impact—Kashmir </w:t>
      </w:r>
    </w:p>
    <w:p w14:paraId="6A1D9781" w14:textId="77777777" w:rsidR="001903A8" w:rsidRPr="00BA6007" w:rsidRDefault="001903A8" w:rsidP="001903A8">
      <w:pPr>
        <w:pStyle w:val="Heading4"/>
      </w:pPr>
      <w:r w:rsidRPr="00BA6007">
        <w:t>War in Kashmir won’t go nuclear and won’t spillover</w:t>
      </w:r>
    </w:p>
    <w:p w14:paraId="0C4A110C" w14:textId="77777777" w:rsidR="001903A8" w:rsidRPr="00BA6007" w:rsidRDefault="001903A8" w:rsidP="001903A8">
      <w:pPr>
        <w:rPr>
          <w:rFonts w:eastAsia="Times New Roman"/>
        </w:rPr>
      </w:pPr>
      <w:r w:rsidRPr="00BA6007">
        <w:rPr>
          <w:rFonts w:eastAsiaTheme="majorEastAsia" w:cstheme="majorBidi"/>
          <w:b/>
          <w:iCs/>
          <w:sz w:val="26"/>
        </w:rPr>
        <w:t>Biswas 25</w:t>
      </w:r>
      <w:r w:rsidRPr="00BA6007">
        <w:rPr>
          <w:rFonts w:eastAsia="Times New Roman"/>
          <w:b/>
          <w:bCs/>
        </w:rPr>
        <w:t xml:space="preserve"> </w:t>
      </w:r>
      <w:r w:rsidRPr="00BA6007">
        <w:rPr>
          <w:rFonts w:eastAsia="Times New Roman"/>
        </w:rPr>
        <w:t>[</w:t>
      </w:r>
      <w:proofErr w:type="spellStart"/>
      <w:r w:rsidRPr="00BA6007">
        <w:rPr>
          <w:rFonts w:eastAsia="Times New Roman"/>
        </w:rPr>
        <w:t>Soutik</w:t>
      </w:r>
      <w:proofErr w:type="spellEnd"/>
      <w:r w:rsidRPr="00BA6007">
        <w:rPr>
          <w:rFonts w:eastAsia="Times New Roman"/>
        </w:rPr>
        <w:t xml:space="preserve"> Biswas, "India-Pakistan conflict: How real is the risk of nuclear war?", May 13, 2025, BBC News, https://www.bbc.com/news/articles/c2e373yzndro, Accessed July 04, 2025, </w:t>
      </w:r>
      <w:r w:rsidRPr="00BA6007">
        <w:rPr>
          <w:color w:val="001D35"/>
          <w:shd w:val="clear" w:color="auto" w:fill="FFFFFF"/>
        </w:rPr>
        <w:t>Biswas holds a </w:t>
      </w:r>
      <w:proofErr w:type="gramStart"/>
      <w:r w:rsidRPr="00BA6007">
        <w:rPr>
          <w:color w:val="001D35"/>
          <w:shd w:val="clear" w:color="auto" w:fill="FFFFFF"/>
        </w:rPr>
        <w:t>Bachelor's degree in Political Science and Government</w:t>
      </w:r>
      <w:proofErr w:type="gramEnd"/>
      <w:r w:rsidRPr="00BA6007">
        <w:rPr>
          <w:color w:val="001D35"/>
          <w:shd w:val="clear" w:color="auto" w:fill="FFFFFF"/>
        </w:rPr>
        <w:t xml:space="preserve"> from Calcutta University. He also has experience as a Nieman Fellow at Harvard University and a Reuters Fellow at the University of Oxford] </w:t>
      </w:r>
      <w:r w:rsidRPr="00BA6007">
        <w:rPr>
          <w:rFonts w:eastAsia="Times New Roman"/>
        </w:rPr>
        <w:t>// Micah</w:t>
      </w:r>
    </w:p>
    <w:p w14:paraId="107CC364" w14:textId="77777777" w:rsidR="001903A8" w:rsidRPr="00BA6007" w:rsidRDefault="001903A8" w:rsidP="001903A8">
      <w:pPr>
        <w:rPr>
          <w:sz w:val="16"/>
        </w:rPr>
      </w:pPr>
      <w:r w:rsidRPr="00BA6007">
        <w:rPr>
          <w:sz w:val="16"/>
        </w:rPr>
        <w:t>But nuclear escalation can happen by accident too. "This could happen by human error, hackers, terrorists, computer failures, bad data from satellites and unstable leaders," Prof Alan Robock of Rutgers University, lead author of the landmark 2019 paper by a global team of scientists, told the BBC.</w:t>
      </w:r>
    </w:p>
    <w:p w14:paraId="1D60987D" w14:textId="77777777" w:rsidR="001903A8" w:rsidRPr="00BA6007" w:rsidRDefault="001903A8" w:rsidP="001903A8">
      <w:pPr>
        <w:rPr>
          <w:sz w:val="16"/>
        </w:rPr>
      </w:pPr>
    </w:p>
    <w:p w14:paraId="1DC6BFFD" w14:textId="77777777" w:rsidR="001903A8" w:rsidRPr="00BA6007" w:rsidRDefault="001903A8" w:rsidP="001903A8">
      <w:pPr>
        <w:rPr>
          <w:sz w:val="16"/>
        </w:rPr>
      </w:pPr>
      <w:r w:rsidRPr="00BA6007">
        <w:rPr>
          <w:sz w:val="16"/>
        </w:rPr>
        <w:t xml:space="preserve">In March 2022, India accidentally fired a nuclear-capable cruise missile which travelled 124km (77 miles) into Pakistani territory before crashing, reportedly damaging civilian property. Pakistan said India failed to use the military hotline or issue a public statement for two days. Had this occurred during heightened tensions, the incident could have </w:t>
      </w:r>
      <w:proofErr w:type="spellStart"/>
      <w:r w:rsidRPr="00BA6007">
        <w:rPr>
          <w:sz w:val="16"/>
        </w:rPr>
        <w:t>spiralled</w:t>
      </w:r>
      <w:proofErr w:type="spellEnd"/>
      <w:r w:rsidRPr="00BA6007">
        <w:rPr>
          <w:sz w:val="16"/>
        </w:rPr>
        <w:t xml:space="preserve"> into serious conflict, experts say. (Months later, India's government sacked three air force officers for the "accidental firing of a missile".)</w:t>
      </w:r>
    </w:p>
    <w:p w14:paraId="6CC018CF" w14:textId="77777777" w:rsidR="001903A8" w:rsidRPr="00BA6007" w:rsidRDefault="001903A8" w:rsidP="001903A8">
      <w:pPr>
        <w:rPr>
          <w:sz w:val="16"/>
        </w:rPr>
      </w:pPr>
    </w:p>
    <w:p w14:paraId="2084BD7B" w14:textId="77777777" w:rsidR="001903A8" w:rsidRPr="00BA6007" w:rsidRDefault="001903A8" w:rsidP="001903A8">
      <w:pPr>
        <w:rPr>
          <w:rStyle w:val="StyleUnderline"/>
        </w:rPr>
      </w:pPr>
      <w:r w:rsidRPr="00BA6007">
        <w:rPr>
          <w:sz w:val="16"/>
        </w:rPr>
        <w:t xml:space="preserve">Yet, the </w:t>
      </w:r>
      <w:r w:rsidRPr="00BA6007">
        <w:rPr>
          <w:rStyle w:val="StyleUnderline"/>
          <w:highlight w:val="green"/>
        </w:rPr>
        <w:t>danger of nuclear war</w:t>
      </w:r>
      <w:r w:rsidRPr="00BA6007">
        <w:rPr>
          <w:sz w:val="16"/>
        </w:rPr>
        <w:t xml:space="preserve"> remains "</w:t>
      </w:r>
      <w:r w:rsidRPr="00BA6007">
        <w:rPr>
          <w:rStyle w:val="Emphasis"/>
          <w:highlight w:val="green"/>
        </w:rPr>
        <w:t>relatively small"</w:t>
      </w:r>
      <w:r w:rsidRPr="00BA6007">
        <w:rPr>
          <w:sz w:val="16"/>
        </w:rPr>
        <w:t xml:space="preserve"> </w:t>
      </w:r>
      <w:r w:rsidRPr="00BA6007">
        <w:rPr>
          <w:rStyle w:val="StyleUnderline"/>
        </w:rPr>
        <w:t xml:space="preserve">between India and Pakistan, according to </w:t>
      </w:r>
      <w:proofErr w:type="spellStart"/>
      <w:r w:rsidRPr="00BA6007">
        <w:rPr>
          <w:rStyle w:val="StyleUnderline"/>
        </w:rPr>
        <w:t>Mr</w:t>
      </w:r>
      <w:proofErr w:type="spellEnd"/>
      <w:r w:rsidRPr="00BA6007">
        <w:rPr>
          <w:rStyle w:val="StyleUnderline"/>
        </w:rPr>
        <w:t xml:space="preserve"> Clary.</w:t>
      </w:r>
    </w:p>
    <w:p w14:paraId="1F65C9F6" w14:textId="77777777" w:rsidR="001903A8" w:rsidRPr="00BA6007" w:rsidRDefault="001903A8" w:rsidP="001903A8">
      <w:pPr>
        <w:rPr>
          <w:sz w:val="16"/>
        </w:rPr>
      </w:pPr>
    </w:p>
    <w:p w14:paraId="1F01B7A3" w14:textId="77777777" w:rsidR="001903A8" w:rsidRPr="00BA6007" w:rsidRDefault="001903A8" w:rsidP="001903A8">
      <w:pPr>
        <w:rPr>
          <w:sz w:val="16"/>
        </w:rPr>
      </w:pPr>
      <w:r w:rsidRPr="00BA6007">
        <w:rPr>
          <w:sz w:val="16"/>
        </w:rPr>
        <w:t>"</w:t>
      </w:r>
      <w:r w:rsidRPr="00BA6007">
        <w:rPr>
          <w:rStyle w:val="StyleUnderline"/>
        </w:rPr>
        <w:t>So long as there is not major ground combat along the border, the dangers of nuclear use remain relatively small and manageable," he said.</w:t>
      </w:r>
    </w:p>
    <w:p w14:paraId="1FEEB6D1" w14:textId="77777777" w:rsidR="001903A8" w:rsidRPr="00BA6007" w:rsidRDefault="001903A8" w:rsidP="001903A8">
      <w:pPr>
        <w:rPr>
          <w:sz w:val="16"/>
        </w:rPr>
      </w:pPr>
    </w:p>
    <w:p w14:paraId="23E83829" w14:textId="77777777" w:rsidR="001903A8" w:rsidRPr="00BA6007" w:rsidRDefault="001903A8" w:rsidP="001903A8">
      <w:pPr>
        <w:rPr>
          <w:sz w:val="16"/>
        </w:rPr>
      </w:pPr>
      <w:r w:rsidRPr="00BA6007">
        <w:rPr>
          <w:sz w:val="16"/>
        </w:rPr>
        <w:t>"In ground combat, the 'use it or lose it' problem is propelled by the possibility that your ground positions will be overrun by the enemy." ('Use it or lose it' refers to the pressure a nuclear-armed country may feel to launch its weapons before they are destroyed in a first strike by an adversary.)</w:t>
      </w:r>
    </w:p>
    <w:p w14:paraId="1EBF3445" w14:textId="77777777" w:rsidR="001903A8" w:rsidRPr="00BA6007" w:rsidRDefault="001903A8" w:rsidP="001903A8">
      <w:pPr>
        <w:rPr>
          <w:sz w:val="16"/>
        </w:rPr>
      </w:pPr>
    </w:p>
    <w:p w14:paraId="2844F776" w14:textId="77777777" w:rsidR="001903A8" w:rsidRPr="00BA6007" w:rsidRDefault="001903A8" w:rsidP="001903A8">
      <w:pPr>
        <w:rPr>
          <w:sz w:val="16"/>
        </w:rPr>
      </w:pPr>
      <w:r w:rsidRPr="00BA6007">
        <w:rPr>
          <w:sz w:val="16"/>
        </w:rPr>
        <w:t xml:space="preserve">AFP via Getty Images A view of Chaghi district hill which turned white from top after Pakistan tested its five nuclear devices on May 28, in the southwestern Baluchistan province, 19 June. Prime Minister Nawaz Sharif visited the site first time after Pakistan's six nuclear explosions in response to nuclear detonations by rival India. (Photo credit should read ZULFIQAR BALTI/AFP via Getty </w:t>
      </w:r>
      <w:proofErr w:type="gramStart"/>
      <w:r w:rsidRPr="00BA6007">
        <w:rPr>
          <w:sz w:val="16"/>
        </w:rPr>
        <w:t>Images)AFP</w:t>
      </w:r>
      <w:proofErr w:type="gramEnd"/>
      <w:r w:rsidRPr="00BA6007">
        <w:rPr>
          <w:sz w:val="16"/>
        </w:rPr>
        <w:t xml:space="preserve"> via Getty Images</w:t>
      </w:r>
    </w:p>
    <w:p w14:paraId="78D62CC6" w14:textId="77777777" w:rsidR="001903A8" w:rsidRPr="00BA6007" w:rsidRDefault="001903A8" w:rsidP="001903A8">
      <w:pPr>
        <w:rPr>
          <w:sz w:val="16"/>
        </w:rPr>
      </w:pPr>
      <w:r w:rsidRPr="00BA6007">
        <w:rPr>
          <w:sz w:val="16"/>
        </w:rPr>
        <w:t xml:space="preserve">The Chagai Hills, whitened at the top after Pakistan's nuclear tests in May 1998, in south-western </w:t>
      </w:r>
      <w:proofErr w:type="spellStart"/>
      <w:r w:rsidRPr="00BA6007">
        <w:rPr>
          <w:sz w:val="16"/>
        </w:rPr>
        <w:t>Balochistan</w:t>
      </w:r>
      <w:proofErr w:type="spellEnd"/>
    </w:p>
    <w:p w14:paraId="4B80B000" w14:textId="77777777" w:rsidR="001903A8" w:rsidRPr="00BA6007" w:rsidRDefault="001903A8" w:rsidP="001903A8">
      <w:pPr>
        <w:rPr>
          <w:rStyle w:val="StyleUnderline"/>
        </w:rPr>
      </w:pPr>
      <w:r w:rsidRPr="00BA6007">
        <w:rPr>
          <w:rStyle w:val="StyleUnderline"/>
        </w:rPr>
        <w:t>Sumit Ganguly, a senior fellow at Stanford University's Hoover Institution, believes that</w:t>
      </w:r>
      <w:r w:rsidRPr="00BA6007">
        <w:rPr>
          <w:sz w:val="16"/>
        </w:rPr>
        <w:t xml:space="preserve"> "</w:t>
      </w:r>
      <w:r w:rsidRPr="00BA6007">
        <w:rPr>
          <w:rStyle w:val="StyleUnderline"/>
          <w:highlight w:val="green"/>
        </w:rPr>
        <w:t>neither India nor Pakistan wants to be labelled as the first violator of the post-Hiroshima nuclear taboo".</w:t>
      </w:r>
    </w:p>
    <w:p w14:paraId="22ECC472" w14:textId="77777777" w:rsidR="001903A8" w:rsidRPr="00BA6007" w:rsidRDefault="001903A8" w:rsidP="001903A8">
      <w:pPr>
        <w:rPr>
          <w:rStyle w:val="StyleUnderline"/>
        </w:rPr>
      </w:pPr>
    </w:p>
    <w:p w14:paraId="70391816" w14:textId="77777777" w:rsidR="001903A8" w:rsidRPr="00BA6007" w:rsidRDefault="001903A8" w:rsidP="001903A8">
      <w:pPr>
        <w:rPr>
          <w:sz w:val="16"/>
        </w:rPr>
      </w:pPr>
      <w:r w:rsidRPr="00BA6007">
        <w:rPr>
          <w:sz w:val="16"/>
        </w:rPr>
        <w:t xml:space="preserve">"Furthermore, </w:t>
      </w:r>
      <w:r w:rsidRPr="00BA6007">
        <w:rPr>
          <w:rStyle w:val="StyleUnderline"/>
          <w:highlight w:val="green"/>
        </w:rPr>
        <w:t>any side</w:t>
      </w:r>
      <w:r w:rsidRPr="00BA6007">
        <w:rPr>
          <w:sz w:val="16"/>
        </w:rPr>
        <w:t xml:space="preserve"> </w:t>
      </w:r>
      <w:r w:rsidRPr="00BA6007">
        <w:rPr>
          <w:rStyle w:val="StyleUnderline"/>
        </w:rPr>
        <w:t>that resorts to the use of nuclear weapons</w:t>
      </w:r>
      <w:r w:rsidRPr="00BA6007">
        <w:rPr>
          <w:sz w:val="16"/>
        </w:rPr>
        <w:t xml:space="preserve"> </w:t>
      </w:r>
      <w:r w:rsidRPr="00BA6007">
        <w:rPr>
          <w:rStyle w:val="StyleUnderline"/>
          <w:highlight w:val="green"/>
        </w:rPr>
        <w:t>would</w:t>
      </w:r>
      <w:r w:rsidRPr="00BA6007">
        <w:rPr>
          <w:rStyle w:val="StyleUnderline"/>
        </w:rPr>
        <w:t xml:space="preserve"> face substantial retaliation and </w:t>
      </w:r>
      <w:r w:rsidRPr="00BA6007">
        <w:rPr>
          <w:rStyle w:val="StyleUnderline"/>
          <w:highlight w:val="green"/>
        </w:rPr>
        <w:t>suffer unacceptable casualties</w:t>
      </w:r>
      <w:r w:rsidRPr="00BA6007">
        <w:rPr>
          <w:sz w:val="16"/>
        </w:rPr>
        <w:t xml:space="preserve">," </w:t>
      </w:r>
      <w:proofErr w:type="spellStart"/>
      <w:r w:rsidRPr="00BA6007">
        <w:rPr>
          <w:sz w:val="16"/>
        </w:rPr>
        <w:t>Mr</w:t>
      </w:r>
      <w:proofErr w:type="spellEnd"/>
      <w:r w:rsidRPr="00BA6007">
        <w:rPr>
          <w:sz w:val="16"/>
        </w:rPr>
        <w:t xml:space="preserve"> Ganguly told the BBC.</w:t>
      </w:r>
    </w:p>
    <w:p w14:paraId="595DF98E" w14:textId="77777777" w:rsidR="001903A8" w:rsidRPr="00BA6007" w:rsidRDefault="001903A8" w:rsidP="001903A8">
      <w:pPr>
        <w:rPr>
          <w:sz w:val="16"/>
        </w:rPr>
      </w:pPr>
    </w:p>
    <w:p w14:paraId="053B9647" w14:textId="77777777" w:rsidR="001903A8" w:rsidRPr="00BA6007" w:rsidRDefault="001903A8" w:rsidP="001903A8">
      <w:pPr>
        <w:rPr>
          <w:sz w:val="16"/>
        </w:rPr>
      </w:pPr>
      <w:r w:rsidRPr="00BA6007">
        <w:rPr>
          <w:sz w:val="16"/>
        </w:rPr>
        <w:t>At the same time, both India and Pakistan appear to be beefing up their nuclear arsenal.</w:t>
      </w:r>
    </w:p>
    <w:p w14:paraId="5A00E587" w14:textId="77777777" w:rsidR="001903A8" w:rsidRPr="00BA6007" w:rsidRDefault="001903A8" w:rsidP="001903A8">
      <w:pPr>
        <w:rPr>
          <w:sz w:val="16"/>
        </w:rPr>
      </w:pPr>
    </w:p>
    <w:p w14:paraId="6F724DAC" w14:textId="77777777" w:rsidR="001903A8" w:rsidRPr="00BA6007" w:rsidRDefault="001903A8" w:rsidP="001903A8">
      <w:pPr>
        <w:rPr>
          <w:sz w:val="16"/>
        </w:rPr>
      </w:pPr>
      <w:r w:rsidRPr="00BA6007">
        <w:rPr>
          <w:sz w:val="16"/>
        </w:rPr>
        <w:lastRenderedPageBreak/>
        <w:t>With new delivery systems in development, four plutonium reactors and expanding uranium enrichment, Pakistan's nuclear arsenal could reach around 200 warheads by the late 2020s, according to The Nuclear Notebook, researched by the Federation of American Scientists' Nuclear Information Project.</w:t>
      </w:r>
    </w:p>
    <w:p w14:paraId="0F1AB354" w14:textId="77777777" w:rsidR="001903A8" w:rsidRPr="00BA6007" w:rsidRDefault="001903A8" w:rsidP="001903A8">
      <w:pPr>
        <w:rPr>
          <w:sz w:val="16"/>
        </w:rPr>
      </w:pPr>
    </w:p>
    <w:p w14:paraId="0E5E4A1A" w14:textId="77777777" w:rsidR="001903A8" w:rsidRPr="00BA6007" w:rsidRDefault="001903A8" w:rsidP="001903A8">
      <w:pPr>
        <w:rPr>
          <w:sz w:val="16"/>
        </w:rPr>
      </w:pPr>
      <w:r w:rsidRPr="00BA6007">
        <w:rPr>
          <w:sz w:val="16"/>
        </w:rPr>
        <w:t>And as of early 2023, India was estimated to have about 680kg of weapons-grade plutonium - enough for roughly 130-210 nuclear warheads, according to the International Panel on Fissile Materials.</w:t>
      </w:r>
    </w:p>
    <w:p w14:paraId="524D7DD8" w14:textId="77777777" w:rsidR="001903A8" w:rsidRPr="00BA6007" w:rsidRDefault="001903A8" w:rsidP="001903A8">
      <w:pPr>
        <w:rPr>
          <w:sz w:val="16"/>
        </w:rPr>
      </w:pPr>
    </w:p>
    <w:p w14:paraId="01E19C5E" w14:textId="77777777" w:rsidR="001903A8" w:rsidRPr="00BA6007" w:rsidRDefault="001903A8" w:rsidP="001903A8">
      <w:pPr>
        <w:rPr>
          <w:sz w:val="16"/>
        </w:rPr>
      </w:pPr>
      <w:r w:rsidRPr="00BA6007">
        <w:rPr>
          <w:sz w:val="16"/>
        </w:rPr>
        <w:t>Despite repeated crises and close calls, both sides have so far managed to avoid a catastrophic slide into nuclear conflict. "</w:t>
      </w:r>
      <w:r w:rsidRPr="00BA6007">
        <w:rPr>
          <w:rStyle w:val="Emphasis"/>
          <w:highlight w:val="green"/>
        </w:rPr>
        <w:t>The deterrent is still holding</w:t>
      </w:r>
      <w:r w:rsidRPr="00BA6007">
        <w:rPr>
          <w:sz w:val="16"/>
        </w:rPr>
        <w:t>.</w:t>
      </w:r>
      <w:r w:rsidRPr="00BA6007">
        <w:rPr>
          <w:rStyle w:val="StyleUnderline"/>
        </w:rPr>
        <w:t xml:space="preserve"> All Pakistanis did was to respond to conventional strikes with counter-conventional strikes of their own," writes Umer Farooq, an Islamabad-based analyst.</w:t>
      </w:r>
    </w:p>
    <w:p w14:paraId="47386DE8" w14:textId="77777777" w:rsidR="001903A8" w:rsidRPr="00BA6007" w:rsidRDefault="001903A8" w:rsidP="001903A8">
      <w:pPr>
        <w:rPr>
          <w:sz w:val="16"/>
        </w:rPr>
      </w:pPr>
    </w:p>
    <w:p w14:paraId="5ADD3A1E" w14:textId="77777777" w:rsidR="001903A8" w:rsidRPr="00BA6007" w:rsidRDefault="001903A8" w:rsidP="001903A8">
      <w:pPr>
        <w:rPr>
          <w:sz w:val="16"/>
        </w:rPr>
      </w:pPr>
      <w:r w:rsidRPr="00BA6007">
        <w:rPr>
          <w:sz w:val="16"/>
        </w:rPr>
        <w:t>Yet, the presence of nuclear weapons injects a constant undercurrent of risk - one that can never be entirely ruled out, no matter how experienced the leadership or how restrained the intentions.</w:t>
      </w:r>
    </w:p>
    <w:p w14:paraId="740B83C3" w14:textId="77777777" w:rsidR="001903A8" w:rsidRPr="00BA6007" w:rsidRDefault="001903A8" w:rsidP="001903A8">
      <w:pPr>
        <w:rPr>
          <w:sz w:val="16"/>
        </w:rPr>
      </w:pPr>
    </w:p>
    <w:p w14:paraId="78CABB22" w14:textId="77777777" w:rsidR="001903A8" w:rsidRPr="00BA6007" w:rsidRDefault="001903A8" w:rsidP="001903A8">
      <w:pPr>
        <w:rPr>
          <w:sz w:val="16"/>
        </w:rPr>
      </w:pPr>
      <w:r w:rsidRPr="00BA6007">
        <w:rPr>
          <w:sz w:val="16"/>
        </w:rPr>
        <w:t xml:space="preserve">"When nuclear weapons can be involved, there is always an unacceptable level of </w:t>
      </w:r>
      <w:proofErr w:type="spellStart"/>
      <w:r w:rsidRPr="00BA6007">
        <w:rPr>
          <w:sz w:val="16"/>
        </w:rPr>
        <w:t>danger,"John</w:t>
      </w:r>
      <w:proofErr w:type="spellEnd"/>
      <w:r w:rsidRPr="00BA6007">
        <w:rPr>
          <w:sz w:val="16"/>
        </w:rPr>
        <w:t xml:space="preserve"> Erath, senior policy director at the non-profit Center for Arms Control and Non-Proliferation, told the BBC.</w:t>
      </w:r>
    </w:p>
    <w:p w14:paraId="147A0BC1" w14:textId="003DB5ED" w:rsidR="001903A8" w:rsidRPr="00BA6007" w:rsidRDefault="001903A8" w:rsidP="001903A8">
      <w:pPr>
        <w:pStyle w:val="Heading3"/>
      </w:pPr>
      <w:r w:rsidRPr="00BA6007">
        <w:lastRenderedPageBreak/>
        <w:t>2AC</w:t>
      </w:r>
      <w:r>
        <w:t>—Turn—</w:t>
      </w:r>
      <w:r w:rsidRPr="00BA6007">
        <w:t>Modi bad</w:t>
      </w:r>
    </w:p>
    <w:p w14:paraId="29219D18" w14:textId="77777777" w:rsidR="001903A8" w:rsidRPr="00BA6007" w:rsidRDefault="001903A8" w:rsidP="001903A8">
      <w:pPr>
        <w:pStyle w:val="Heading4"/>
      </w:pPr>
      <w:r w:rsidRPr="00BA6007">
        <w:t>A vote of no confidence is good. Modi is a fascist sympathizer – ousting the BJP checks the DA scenario and ensures lasting peace in Kashmir</w:t>
      </w:r>
    </w:p>
    <w:p w14:paraId="09945B1E" w14:textId="77777777" w:rsidR="001903A8" w:rsidRPr="00BA6007" w:rsidRDefault="001903A8" w:rsidP="001903A8">
      <w:pPr>
        <w:rPr>
          <w:rFonts w:eastAsia="Times New Roman"/>
        </w:rPr>
      </w:pPr>
      <w:r w:rsidRPr="00BA6007">
        <w:rPr>
          <w:rFonts w:eastAsiaTheme="majorEastAsia" w:cstheme="majorBidi"/>
          <w:b/>
          <w:iCs/>
          <w:sz w:val="26"/>
        </w:rPr>
        <w:t>Rahim Khan 25</w:t>
      </w:r>
      <w:r w:rsidRPr="00BA6007">
        <w:rPr>
          <w:rFonts w:eastAsia="Times New Roman"/>
          <w:b/>
          <w:bCs/>
        </w:rPr>
        <w:t xml:space="preserve"> </w:t>
      </w:r>
      <w:r w:rsidRPr="00BA6007">
        <w:rPr>
          <w:rFonts w:eastAsia="Times New Roman"/>
        </w:rPr>
        <w:t>[Asad Rahim Khan, "Why Modi keeps pushing India to the brink of war with Pakistan", May 10, 2025, https://www.dawn, https://www.dawn.com/news/1909740, Accessed July 04, 2025] // Micah</w:t>
      </w:r>
    </w:p>
    <w:p w14:paraId="1B78469F" w14:textId="77777777" w:rsidR="001903A8" w:rsidRPr="00BA6007" w:rsidRDefault="001903A8" w:rsidP="001903A8">
      <w:pPr>
        <w:rPr>
          <w:rStyle w:val="StyleUnderline"/>
        </w:rPr>
      </w:pPr>
      <w:r w:rsidRPr="00BA6007">
        <w:rPr>
          <w:sz w:val="16"/>
        </w:rPr>
        <w:t xml:space="preserve">Around two months before his latest derangement, </w:t>
      </w:r>
      <w:r w:rsidRPr="00BA6007">
        <w:rPr>
          <w:rStyle w:val="StyleUnderline"/>
        </w:rPr>
        <w:t xml:space="preserve">India’s Narendra </w:t>
      </w:r>
      <w:r w:rsidRPr="00BA6007">
        <w:rPr>
          <w:rStyle w:val="StyleUnderline"/>
          <w:highlight w:val="green"/>
        </w:rPr>
        <w:t>Modi paid tribute to</w:t>
      </w:r>
      <w:r w:rsidRPr="00BA6007">
        <w:rPr>
          <w:rStyle w:val="StyleUnderline"/>
        </w:rPr>
        <w:t xml:space="preserve"> his RSS inspiration</w:t>
      </w:r>
      <w:r w:rsidRPr="00BA6007">
        <w:rPr>
          <w:sz w:val="16"/>
        </w:rPr>
        <w:t xml:space="preserve">, </w:t>
      </w:r>
      <w:r w:rsidRPr="00BA6007">
        <w:rPr>
          <w:rStyle w:val="StyleUnderline"/>
          <w:highlight w:val="green"/>
        </w:rPr>
        <w:t>Veer Savarkar.</w:t>
      </w:r>
      <w:r w:rsidRPr="00BA6007">
        <w:rPr>
          <w:sz w:val="16"/>
        </w:rPr>
        <w:t xml:space="preserve"> As </w:t>
      </w:r>
      <w:r w:rsidRPr="00BA6007">
        <w:rPr>
          <w:rStyle w:val="StyleUnderline"/>
          <w:highlight w:val="green"/>
        </w:rPr>
        <w:t>the founding father of Hindutva,</w:t>
      </w:r>
      <w:r w:rsidRPr="00BA6007">
        <w:rPr>
          <w:rStyle w:val="StyleUnderline"/>
        </w:rPr>
        <w:t xml:space="preserve"> </w:t>
      </w:r>
      <w:r w:rsidRPr="00BA6007">
        <w:rPr>
          <w:rStyle w:val="StyleUnderline"/>
          <w:highlight w:val="green"/>
        </w:rPr>
        <w:t>Savarkar’s ideas have long informed Modi’s actions.</w:t>
      </w:r>
    </w:p>
    <w:p w14:paraId="703A087E" w14:textId="77777777" w:rsidR="001903A8" w:rsidRPr="00BA6007" w:rsidRDefault="001903A8" w:rsidP="001903A8">
      <w:pPr>
        <w:rPr>
          <w:sz w:val="16"/>
        </w:rPr>
      </w:pPr>
    </w:p>
    <w:p w14:paraId="7D64B598" w14:textId="77777777" w:rsidR="001903A8" w:rsidRPr="00BA6007" w:rsidRDefault="001903A8" w:rsidP="001903A8">
      <w:pPr>
        <w:rPr>
          <w:sz w:val="16"/>
        </w:rPr>
      </w:pPr>
      <w:r w:rsidRPr="00BA6007">
        <w:rPr>
          <w:sz w:val="16"/>
        </w:rPr>
        <w:t xml:space="preserve">And those </w:t>
      </w:r>
      <w:r w:rsidRPr="00BA6007">
        <w:rPr>
          <w:rStyle w:val="StyleUnderline"/>
          <w:highlight w:val="green"/>
        </w:rPr>
        <w:t xml:space="preserve">ideas are </w:t>
      </w:r>
      <w:proofErr w:type="gramStart"/>
      <w:r w:rsidRPr="00BA6007">
        <w:rPr>
          <w:rStyle w:val="StyleUnderline"/>
          <w:highlight w:val="green"/>
        </w:rPr>
        <w:t>pretty basic</w:t>
      </w:r>
      <w:proofErr w:type="gramEnd"/>
      <w:r w:rsidRPr="00BA6007">
        <w:rPr>
          <w:rStyle w:val="StyleUnderline"/>
          <w:highlight w:val="green"/>
        </w:rPr>
        <w:t>. “India should follow the German example to solve the Muslim problem,” Savarkar said in 1938</w:t>
      </w:r>
      <w:r w:rsidRPr="00BA6007">
        <w:rPr>
          <w:sz w:val="16"/>
        </w:rPr>
        <w:t xml:space="preserve">, </w:t>
      </w:r>
      <w:r w:rsidRPr="00BA6007">
        <w:rPr>
          <w:rStyle w:val="StyleUnderline"/>
        </w:rPr>
        <w:t xml:space="preserve">“…Germany has every right to resort to Nazism and Italy to fascism </w:t>
      </w:r>
      <w:r w:rsidRPr="00BA6007">
        <w:rPr>
          <w:sz w:val="16"/>
        </w:rPr>
        <w:t>— and events have justified those -isms.”</w:t>
      </w:r>
    </w:p>
    <w:p w14:paraId="1B9770BF" w14:textId="77777777" w:rsidR="001903A8" w:rsidRPr="00BA6007" w:rsidRDefault="001903A8" w:rsidP="001903A8">
      <w:pPr>
        <w:rPr>
          <w:sz w:val="16"/>
        </w:rPr>
      </w:pPr>
    </w:p>
    <w:p w14:paraId="1BCD11DA" w14:textId="77777777" w:rsidR="001903A8" w:rsidRPr="00BA6007" w:rsidRDefault="001903A8" w:rsidP="001903A8">
      <w:pPr>
        <w:rPr>
          <w:sz w:val="16"/>
        </w:rPr>
      </w:pPr>
    </w:p>
    <w:p w14:paraId="25329018" w14:textId="77777777" w:rsidR="001903A8" w:rsidRPr="00BA6007" w:rsidRDefault="001903A8" w:rsidP="001903A8">
      <w:pPr>
        <w:rPr>
          <w:sz w:val="16"/>
        </w:rPr>
      </w:pPr>
      <w:r w:rsidRPr="00BA6007">
        <w:rPr>
          <w:sz w:val="16"/>
        </w:rPr>
        <w:t>Given such events reduced Europe to the bloodlands of World War II, Modi now wishes the same for South Asia: Pakistan and India have been closest to war in half a century; fighter jets tango overhead; and a new generation wakes up to the sirens their grandparents once had to.</w:t>
      </w:r>
    </w:p>
    <w:p w14:paraId="1FCEAF87" w14:textId="77777777" w:rsidR="001903A8" w:rsidRPr="00BA6007" w:rsidRDefault="001903A8" w:rsidP="001903A8">
      <w:pPr>
        <w:rPr>
          <w:sz w:val="16"/>
        </w:rPr>
      </w:pPr>
    </w:p>
    <w:p w14:paraId="57309A78" w14:textId="77777777" w:rsidR="001903A8" w:rsidRPr="00BA6007" w:rsidRDefault="001903A8" w:rsidP="001903A8">
      <w:pPr>
        <w:rPr>
          <w:sz w:val="16"/>
        </w:rPr>
      </w:pPr>
      <w:r w:rsidRPr="00BA6007">
        <w:rPr>
          <w:sz w:val="16"/>
        </w:rPr>
        <w:t xml:space="preserve">At </w:t>
      </w:r>
      <w:r w:rsidRPr="00BA6007">
        <w:rPr>
          <w:rStyle w:val="StyleUnderline"/>
          <w:highlight w:val="green"/>
        </w:rPr>
        <w:t>the brink of war,</w:t>
      </w:r>
      <w:r w:rsidRPr="00BA6007">
        <w:rPr>
          <w:sz w:val="16"/>
        </w:rPr>
        <w:t xml:space="preserve"> again</w:t>
      </w:r>
    </w:p>
    <w:p w14:paraId="7EA2D1EB" w14:textId="77777777" w:rsidR="001903A8" w:rsidRPr="00BA6007" w:rsidRDefault="001903A8" w:rsidP="001903A8">
      <w:pPr>
        <w:rPr>
          <w:rStyle w:val="StyleUnderline"/>
        </w:rPr>
      </w:pPr>
      <w:r w:rsidRPr="00BA6007">
        <w:rPr>
          <w:rStyle w:val="StyleUnderline"/>
        </w:rPr>
        <w:t xml:space="preserve">But we’re here now, and it </w:t>
      </w:r>
      <w:r w:rsidRPr="00BA6007">
        <w:rPr>
          <w:rStyle w:val="StyleUnderline"/>
          <w:highlight w:val="green"/>
        </w:rPr>
        <w:t>mostly has to do with Delhi’s own neuroses</w:t>
      </w:r>
      <w:r w:rsidRPr="00BA6007">
        <w:rPr>
          <w:rStyle w:val="StyleUnderline"/>
        </w:rPr>
        <w:t>: the rabid base, the status anxiety, and an occupation that refuses to resolve itself</w:t>
      </w:r>
      <w:r w:rsidRPr="00BA6007">
        <w:rPr>
          <w:rStyle w:val="StyleUnderline"/>
          <w:highlight w:val="green"/>
        </w:rPr>
        <w:t>. Modi’s annexation drive in Kashmir was demographic change 101;</w:t>
      </w:r>
      <w:r w:rsidRPr="00BA6007">
        <w:rPr>
          <w:rStyle w:val="StyleUnderline"/>
        </w:rPr>
        <w:t xml:space="preserve"> the “</w:t>
      </w:r>
      <w:r w:rsidRPr="00BA6007">
        <w:rPr>
          <w:rStyle w:val="StyleUnderline"/>
          <w:highlight w:val="green"/>
        </w:rPr>
        <w:t>Muslim problem</w:t>
      </w:r>
      <w:r w:rsidRPr="00BA6007">
        <w:rPr>
          <w:rStyle w:val="StyleUnderline"/>
        </w:rPr>
        <w:t xml:space="preserve">”, to quote Savarkar, </w:t>
      </w:r>
      <w:r w:rsidRPr="00BA6007">
        <w:rPr>
          <w:rStyle w:val="StyleUnderline"/>
          <w:highlight w:val="green"/>
        </w:rPr>
        <w:t>would be resolved, even if India had to shred its own supreme law</w:t>
      </w:r>
      <w:r w:rsidRPr="00BA6007">
        <w:rPr>
          <w:rStyle w:val="StyleUnderline"/>
        </w:rPr>
        <w:t xml:space="preserve"> to do it.</w:t>
      </w:r>
    </w:p>
    <w:p w14:paraId="475C2CE4" w14:textId="77777777" w:rsidR="001903A8" w:rsidRPr="00BA6007" w:rsidRDefault="001903A8" w:rsidP="001903A8">
      <w:pPr>
        <w:rPr>
          <w:sz w:val="16"/>
        </w:rPr>
      </w:pPr>
    </w:p>
    <w:p w14:paraId="3632FEDF" w14:textId="77777777" w:rsidR="001903A8" w:rsidRPr="00BA6007" w:rsidRDefault="001903A8" w:rsidP="001903A8">
      <w:pPr>
        <w:rPr>
          <w:sz w:val="16"/>
        </w:rPr>
      </w:pPr>
      <w:r w:rsidRPr="00BA6007">
        <w:rPr>
          <w:sz w:val="16"/>
        </w:rPr>
        <w:t>But no one asked Kashmir’s sons and daughters. The Pahalgam attack wasn’t a cause; it was a reply — one that came on the heels of mass murder and repression.</w:t>
      </w:r>
    </w:p>
    <w:p w14:paraId="5D6874E5" w14:textId="77777777" w:rsidR="001903A8" w:rsidRPr="00BA6007" w:rsidRDefault="001903A8" w:rsidP="001903A8">
      <w:pPr>
        <w:rPr>
          <w:sz w:val="16"/>
        </w:rPr>
      </w:pPr>
    </w:p>
    <w:p w14:paraId="0B5964C3" w14:textId="77777777" w:rsidR="001903A8" w:rsidRPr="00BA6007" w:rsidRDefault="001903A8" w:rsidP="001903A8">
      <w:pPr>
        <w:rPr>
          <w:sz w:val="16"/>
        </w:rPr>
      </w:pPr>
      <w:r w:rsidRPr="00BA6007">
        <w:rPr>
          <w:sz w:val="16"/>
        </w:rPr>
        <w:t xml:space="preserve">Even here, however, Pakistan’s response was to condemn it, call for a neutral probe, and talk up peace. India’s response was to try and choke the water supply to an entire civilian population, fire missiles at a three-year-old </w:t>
      </w:r>
      <w:proofErr w:type="gramStart"/>
      <w:r w:rsidRPr="00BA6007">
        <w:rPr>
          <w:sz w:val="16"/>
        </w:rPr>
        <w:t>girl, and</w:t>
      </w:r>
      <w:proofErr w:type="gramEnd"/>
      <w:r w:rsidRPr="00BA6007">
        <w:rPr>
          <w:sz w:val="16"/>
        </w:rPr>
        <w:t xml:space="preserve"> name its operation after the hair choices of married Hindu women.</w:t>
      </w:r>
    </w:p>
    <w:p w14:paraId="7F7B5212" w14:textId="77777777" w:rsidR="001903A8" w:rsidRPr="00BA6007" w:rsidRDefault="001903A8" w:rsidP="001903A8">
      <w:pPr>
        <w:rPr>
          <w:sz w:val="16"/>
        </w:rPr>
      </w:pPr>
    </w:p>
    <w:p w14:paraId="39087673" w14:textId="77777777" w:rsidR="001903A8" w:rsidRPr="00BA6007" w:rsidRDefault="001903A8" w:rsidP="001903A8">
      <w:pPr>
        <w:rPr>
          <w:sz w:val="16"/>
        </w:rPr>
      </w:pPr>
      <w:r w:rsidRPr="00BA6007">
        <w:rPr>
          <w:sz w:val="16"/>
        </w:rPr>
        <w:t xml:space="preserve">Because Modi takes the same policy decision each time there’s a Kashmir crisis: to </w:t>
      </w:r>
      <w:proofErr w:type="spellStart"/>
      <w:r w:rsidRPr="00BA6007">
        <w:rPr>
          <w:sz w:val="16"/>
        </w:rPr>
        <w:t>externalise</w:t>
      </w:r>
      <w:proofErr w:type="spellEnd"/>
      <w:r w:rsidRPr="00BA6007">
        <w:rPr>
          <w:sz w:val="16"/>
        </w:rPr>
        <w:t xml:space="preserve"> it to </w:t>
      </w:r>
      <w:proofErr w:type="gramStart"/>
      <w:r w:rsidRPr="00BA6007">
        <w:rPr>
          <w:sz w:val="16"/>
        </w:rPr>
        <w:t>Pakistan, and</w:t>
      </w:r>
      <w:proofErr w:type="gramEnd"/>
      <w:r w:rsidRPr="00BA6007">
        <w:rPr>
          <w:sz w:val="16"/>
        </w:rPr>
        <w:t xml:space="preserve"> then scream revenge. For Uri in 2016, for Pulwama in 2019, for Pahalgam today. The evidence provided — for an accusation that could lead to nuclear war and the end of the world: none yet.</w:t>
      </w:r>
    </w:p>
    <w:p w14:paraId="14B4E1A3" w14:textId="77777777" w:rsidR="001903A8" w:rsidRPr="00BA6007" w:rsidRDefault="001903A8" w:rsidP="001903A8">
      <w:pPr>
        <w:rPr>
          <w:sz w:val="16"/>
        </w:rPr>
      </w:pPr>
    </w:p>
    <w:p w14:paraId="7A40E51B" w14:textId="77777777" w:rsidR="001903A8" w:rsidRPr="00BA6007" w:rsidRDefault="001903A8" w:rsidP="001903A8">
      <w:pPr>
        <w:rPr>
          <w:rStyle w:val="StyleUnderline"/>
        </w:rPr>
      </w:pPr>
      <w:r w:rsidRPr="00BA6007">
        <w:rPr>
          <w:sz w:val="16"/>
        </w:rPr>
        <w:t xml:space="preserve">Instead, the prime minister has again rushed to the border on fumes: at the close of India’s saffron decade, Modi has fed off his manic base, and his base has fed off him — </w:t>
      </w:r>
      <w:r w:rsidRPr="00BA6007">
        <w:rPr>
          <w:rStyle w:val="Emphasis"/>
          <w:highlight w:val="green"/>
        </w:rPr>
        <w:t>peace is political suicide</w:t>
      </w:r>
      <w:r w:rsidRPr="00BA6007">
        <w:rPr>
          <w:sz w:val="16"/>
        </w:rPr>
        <w:t xml:space="preserve">. </w:t>
      </w:r>
      <w:r w:rsidRPr="00BA6007">
        <w:rPr>
          <w:rStyle w:val="StyleUnderline"/>
          <w:highlight w:val="green"/>
        </w:rPr>
        <w:t>Every election demands a war, and every corpse is campaign fodder.</w:t>
      </w:r>
    </w:p>
    <w:p w14:paraId="26A2342C" w14:textId="77777777" w:rsidR="001903A8" w:rsidRPr="00BA6007" w:rsidRDefault="001903A8" w:rsidP="001903A8">
      <w:pPr>
        <w:rPr>
          <w:sz w:val="16"/>
        </w:rPr>
      </w:pPr>
    </w:p>
    <w:p w14:paraId="37B83D19" w14:textId="77777777" w:rsidR="001903A8" w:rsidRPr="00BA6007" w:rsidRDefault="001903A8" w:rsidP="001903A8">
      <w:pPr>
        <w:rPr>
          <w:sz w:val="16"/>
        </w:rPr>
      </w:pPr>
    </w:p>
    <w:p w14:paraId="320CBC01" w14:textId="77777777" w:rsidR="001903A8" w:rsidRPr="00BA6007" w:rsidRDefault="001903A8" w:rsidP="001903A8">
      <w:pPr>
        <w:rPr>
          <w:sz w:val="16"/>
        </w:rPr>
      </w:pPr>
      <w:r w:rsidRPr="00BA6007">
        <w:rPr>
          <w:sz w:val="16"/>
        </w:rPr>
        <w:t>More the pity for his Western allies, long banking on India as the region’s net security provider. But while the ’20s may vary from century to century, a Nazi is still a Nazi.</w:t>
      </w:r>
    </w:p>
    <w:p w14:paraId="2D9536A0" w14:textId="77777777" w:rsidR="001903A8" w:rsidRPr="00BA6007" w:rsidRDefault="001903A8" w:rsidP="001903A8">
      <w:pPr>
        <w:rPr>
          <w:sz w:val="16"/>
        </w:rPr>
      </w:pPr>
    </w:p>
    <w:p w14:paraId="505D5DCF" w14:textId="77777777" w:rsidR="001903A8" w:rsidRPr="00BA6007" w:rsidRDefault="001903A8" w:rsidP="001903A8">
      <w:pPr>
        <w:rPr>
          <w:sz w:val="16"/>
        </w:rPr>
      </w:pPr>
    </w:p>
    <w:p w14:paraId="195CFDED" w14:textId="77777777" w:rsidR="001903A8" w:rsidRDefault="001903A8" w:rsidP="00246402"/>
    <w:p w14:paraId="3B0D5654" w14:textId="77777777" w:rsidR="00A35018" w:rsidRDefault="00A35018" w:rsidP="00970F41">
      <w:pPr>
        <w:pStyle w:val="Heading1"/>
      </w:pPr>
    </w:p>
    <w:p w14:paraId="5C1EA1D0" w14:textId="4DA0FBA9" w:rsidR="0069550C" w:rsidRDefault="0069550C" w:rsidP="0069550C">
      <w:pPr>
        <w:pStyle w:val="Heading1"/>
      </w:pPr>
      <w:r>
        <w:lastRenderedPageBreak/>
        <w:t>--Counterplans--</w:t>
      </w:r>
    </w:p>
    <w:p w14:paraId="7A391DF2" w14:textId="77777777" w:rsidR="0069550C" w:rsidRDefault="0069550C" w:rsidP="0069550C"/>
    <w:p w14:paraId="186E741E" w14:textId="625FC76A" w:rsidR="0069550C" w:rsidRDefault="0069550C" w:rsidP="0069550C">
      <w:pPr>
        <w:pStyle w:val="Heading2"/>
      </w:pPr>
      <w:r>
        <w:lastRenderedPageBreak/>
        <w:t>Process Counterplan Answers</w:t>
      </w:r>
    </w:p>
    <w:p w14:paraId="606954CD" w14:textId="07A6CA8F" w:rsidR="0069550C" w:rsidRDefault="004A54F0" w:rsidP="0069550C">
      <w:pPr>
        <w:pStyle w:val="Heading3"/>
      </w:pPr>
      <w:r>
        <w:lastRenderedPageBreak/>
        <w:t>2AC—C</w:t>
      </w:r>
      <w:r w:rsidR="0069550C">
        <w:t>ertainty Key</w:t>
      </w:r>
    </w:p>
    <w:p w14:paraId="43E71543" w14:textId="77777777" w:rsidR="0069550C" w:rsidRDefault="0069550C" w:rsidP="0069550C">
      <w:pPr>
        <w:pStyle w:val="Heading4"/>
      </w:pPr>
      <w:r>
        <w:t>Certainty is key for scientific research.</w:t>
      </w:r>
    </w:p>
    <w:p w14:paraId="13278E8C" w14:textId="77777777" w:rsidR="0069550C" w:rsidRPr="00DF70C7" w:rsidRDefault="0069550C" w:rsidP="0069550C">
      <w:r w:rsidRPr="00DF70C7">
        <w:rPr>
          <w:rStyle w:val="Style13ptBold"/>
        </w:rPr>
        <w:t>Briscoe et al ’25</w:t>
      </w:r>
      <w:r>
        <w:t xml:space="preserve"> [James et al; March; senior group leader at the Francis Crick Institute in London and editor-in-chief of the journal Development; NIH, “Science under siege: protecting scientific progress in turbulent times,” </w:t>
      </w:r>
      <w:r w:rsidRPr="00DF70C7">
        <w:t>https://pmc.ncbi.nlm.nih.gov/articles/PMC11928057/</w:t>
      </w:r>
      <w:r>
        <w:t>; Accessed 7.5.25]</w:t>
      </w:r>
    </w:p>
    <w:p w14:paraId="6F945737" w14:textId="77777777" w:rsidR="0069550C" w:rsidRPr="00DF70C7" w:rsidRDefault="0069550C" w:rsidP="0069550C">
      <w:pPr>
        <w:rPr>
          <w:sz w:val="16"/>
        </w:rPr>
      </w:pPr>
      <w:r w:rsidRPr="00DF70C7">
        <w:rPr>
          <w:sz w:val="16"/>
        </w:rPr>
        <w:t xml:space="preserve">Not only is it the direct effect of these cuts, </w:t>
      </w:r>
      <w:proofErr w:type="gramStart"/>
      <w:r w:rsidRPr="00DF70C7">
        <w:rPr>
          <w:sz w:val="16"/>
        </w:rPr>
        <w:t>it</w:t>
      </w:r>
      <w:proofErr w:type="gramEnd"/>
      <w:r w:rsidRPr="00DF70C7">
        <w:rPr>
          <w:sz w:val="16"/>
        </w:rPr>
        <w:t xml:space="preserve"> is also the </w:t>
      </w:r>
      <w:r w:rsidRPr="00DF70C7">
        <w:rPr>
          <w:rStyle w:val="StyleUnderline"/>
        </w:rPr>
        <w:t xml:space="preserve">uncertainty created by these </w:t>
      </w:r>
      <w:r w:rsidRPr="00DF70C7">
        <w:rPr>
          <w:rStyle w:val="Emphasis"/>
        </w:rPr>
        <w:t>rapid policy changes</w:t>
      </w:r>
      <w:r w:rsidRPr="00DF70C7">
        <w:rPr>
          <w:rStyle w:val="StyleUnderline"/>
        </w:rPr>
        <w:t xml:space="preserve"> that is damaging to the </w:t>
      </w:r>
      <w:r w:rsidRPr="00DF70C7">
        <w:rPr>
          <w:rStyle w:val="Emphasis"/>
        </w:rPr>
        <w:t>scientific community</w:t>
      </w:r>
      <w:r w:rsidRPr="00DF70C7">
        <w:rPr>
          <w:sz w:val="16"/>
        </w:rPr>
        <w:t xml:space="preserve">. </w:t>
      </w:r>
      <w:r w:rsidRPr="00DF70C7">
        <w:rPr>
          <w:rStyle w:val="StyleUnderline"/>
        </w:rPr>
        <w:t xml:space="preserve">Researchers, clinical trials and public health agencies need </w:t>
      </w:r>
      <w:r w:rsidRPr="00DF70C7">
        <w:rPr>
          <w:rStyle w:val="Emphasis"/>
        </w:rPr>
        <w:t>stable</w:t>
      </w:r>
      <w:r w:rsidRPr="00DF70C7">
        <w:rPr>
          <w:rStyle w:val="StyleUnderline"/>
        </w:rPr>
        <w:t xml:space="preserve">, </w:t>
      </w:r>
      <w:r w:rsidRPr="00DF70C7">
        <w:rPr>
          <w:rStyle w:val="Emphasis"/>
        </w:rPr>
        <w:t>predictable</w:t>
      </w:r>
      <w:r w:rsidRPr="00DF70C7">
        <w:rPr>
          <w:rStyle w:val="StyleUnderline"/>
        </w:rPr>
        <w:t xml:space="preserve"> funding environments to plan and execute </w:t>
      </w:r>
      <w:r w:rsidRPr="00DF70C7">
        <w:rPr>
          <w:rStyle w:val="Emphasis"/>
        </w:rPr>
        <w:t>long-term studies</w:t>
      </w:r>
      <w:r w:rsidRPr="00DF70C7">
        <w:rPr>
          <w:sz w:val="16"/>
        </w:rPr>
        <w:t xml:space="preserve">. </w:t>
      </w:r>
      <w:r w:rsidRPr="00DF70C7">
        <w:rPr>
          <w:rStyle w:val="StyleUnderline"/>
        </w:rPr>
        <w:t xml:space="preserve">The current atmosphere of </w:t>
      </w:r>
      <w:r w:rsidRPr="00DF70C7">
        <w:rPr>
          <w:rStyle w:val="Emphasis"/>
        </w:rPr>
        <w:t>confusion</w:t>
      </w:r>
      <w:r w:rsidRPr="00DF70C7">
        <w:rPr>
          <w:rStyle w:val="StyleUnderline"/>
        </w:rPr>
        <w:t xml:space="preserve"> and </w:t>
      </w:r>
      <w:r w:rsidRPr="00DF70C7">
        <w:rPr>
          <w:rStyle w:val="Emphasis"/>
        </w:rPr>
        <w:t>unpredictability</w:t>
      </w:r>
      <w:r w:rsidRPr="00DF70C7">
        <w:rPr>
          <w:rStyle w:val="StyleUnderline"/>
        </w:rPr>
        <w:t xml:space="preserve"> makes it difficult for scientists to make </w:t>
      </w:r>
      <w:r w:rsidRPr="00DF70C7">
        <w:rPr>
          <w:rStyle w:val="Emphasis"/>
        </w:rPr>
        <w:t xml:space="preserve">informed decisions </w:t>
      </w:r>
      <w:r w:rsidRPr="00DF70C7">
        <w:rPr>
          <w:rStyle w:val="StyleUnderline"/>
        </w:rPr>
        <w:t xml:space="preserve">about their </w:t>
      </w:r>
      <w:r w:rsidRPr="00DF70C7">
        <w:rPr>
          <w:rStyle w:val="Emphasis"/>
        </w:rPr>
        <w:t>research programs</w:t>
      </w:r>
      <w:r w:rsidRPr="00DF70C7">
        <w:rPr>
          <w:rStyle w:val="StyleUnderline"/>
        </w:rPr>
        <w:t xml:space="preserve"> and careers</w:t>
      </w:r>
      <w:r w:rsidRPr="00DF70C7">
        <w:rPr>
          <w:sz w:val="16"/>
        </w:rPr>
        <w:t>. Even if policies are reversed or blocked in the coming months, the damage already done will take years to repair. The loss of experienced personnel, disruption of ongoing research and erosion of institutional knowledge cannot be quickly restored. This cascading effect means that even a temporary period of instability can have repercussions that extend well beyond the immediate crisis.</w:t>
      </w:r>
    </w:p>
    <w:p w14:paraId="28E2C853" w14:textId="77777777" w:rsidR="0069550C" w:rsidRPr="00DF70C7" w:rsidRDefault="0069550C" w:rsidP="0069550C">
      <w:pPr>
        <w:rPr>
          <w:sz w:val="16"/>
        </w:rPr>
      </w:pPr>
      <w:r w:rsidRPr="00DF70C7">
        <w:rPr>
          <w:sz w:val="16"/>
        </w:rPr>
        <w:t xml:space="preserve">The dismantling of programs aimed at ensuring equal opportunities for people with disabilities and from underrepresented backgrounds is troubling. This comes at a crucial moment when we are finally seeing meaningful progress in broadening participation in science. The </w:t>
      </w:r>
      <w:r w:rsidRPr="00DF70C7">
        <w:rPr>
          <w:rStyle w:val="StyleUnderline"/>
        </w:rPr>
        <w:t xml:space="preserve">cancelled programs have </w:t>
      </w:r>
      <w:r w:rsidRPr="00DF70C7">
        <w:rPr>
          <w:rStyle w:val="Emphasis"/>
        </w:rPr>
        <w:t>expanded</w:t>
      </w:r>
      <w:r w:rsidRPr="00DF70C7">
        <w:rPr>
          <w:rStyle w:val="StyleUnderline"/>
        </w:rPr>
        <w:t xml:space="preserve"> the talent pool for </w:t>
      </w:r>
      <w:r w:rsidRPr="00DF70C7">
        <w:rPr>
          <w:rStyle w:val="Emphasis"/>
        </w:rPr>
        <w:t>scientific research</w:t>
      </w:r>
      <w:r w:rsidRPr="00DF70C7">
        <w:rPr>
          <w:rStyle w:val="StyleUnderline"/>
        </w:rPr>
        <w:t xml:space="preserve"> and enriched the scientific enterprise by fostering </w:t>
      </w:r>
      <w:r w:rsidRPr="00DF70C7">
        <w:rPr>
          <w:rStyle w:val="Emphasis"/>
        </w:rPr>
        <w:t>innovation</w:t>
      </w:r>
      <w:r w:rsidRPr="00DF70C7">
        <w:rPr>
          <w:rStyle w:val="StyleUnderline"/>
        </w:rPr>
        <w:t xml:space="preserve"> through </w:t>
      </w:r>
      <w:r w:rsidRPr="00DF70C7">
        <w:rPr>
          <w:rStyle w:val="Emphasis"/>
        </w:rPr>
        <w:t>diverse perspectives</w:t>
      </w:r>
      <w:r w:rsidRPr="00DF70C7">
        <w:rPr>
          <w:sz w:val="16"/>
        </w:rPr>
        <w:t>. Rolling them back threatens to reverse hard-won gains, and it risks squandering the potential contributions of historically underrepresented groups to scientific discovery.</w:t>
      </w:r>
    </w:p>
    <w:p w14:paraId="1F2BEEFF" w14:textId="77777777" w:rsidR="0069550C" w:rsidRPr="00DF70C7" w:rsidRDefault="0069550C" w:rsidP="0069550C">
      <w:pPr>
        <w:rPr>
          <w:sz w:val="16"/>
        </w:rPr>
      </w:pPr>
      <w:r w:rsidRPr="00DF70C7">
        <w:rPr>
          <w:sz w:val="16"/>
        </w:rPr>
        <w:t xml:space="preserve">It is particularly disappointing to see some non-governmental </w:t>
      </w:r>
      <w:proofErr w:type="spellStart"/>
      <w:r w:rsidRPr="00DF70C7">
        <w:rPr>
          <w:sz w:val="16"/>
        </w:rPr>
        <w:t>organisations</w:t>
      </w:r>
      <w:proofErr w:type="spellEnd"/>
      <w:r w:rsidRPr="00DF70C7">
        <w:rPr>
          <w:sz w:val="16"/>
        </w:rPr>
        <w:t xml:space="preserve"> appearing to adopt similar policies, even when not required to do so by federal mandate. While the situation is complex even for those not reliant on federal support, these institutions have historically provided stability during periods of political upheaval, and their independent leadership is needed now more than ever.</w:t>
      </w:r>
    </w:p>
    <w:p w14:paraId="737C741E" w14:textId="77777777" w:rsidR="0069550C" w:rsidRPr="00DF70C7" w:rsidRDefault="0069550C" w:rsidP="0069550C">
      <w:pPr>
        <w:rPr>
          <w:sz w:val="16"/>
        </w:rPr>
      </w:pPr>
      <w:r w:rsidRPr="00DF70C7">
        <w:rPr>
          <w:sz w:val="16"/>
        </w:rPr>
        <w:t xml:space="preserve">The impact on public health is a major concern. </w:t>
      </w:r>
      <w:r w:rsidRPr="00DF70C7">
        <w:rPr>
          <w:rStyle w:val="StyleUnderline"/>
        </w:rPr>
        <w:t xml:space="preserve">Defunding ongoing research initiatives threatens to stall </w:t>
      </w:r>
      <w:r w:rsidRPr="00DF70C7">
        <w:rPr>
          <w:rStyle w:val="Emphasis"/>
        </w:rPr>
        <w:t>years</w:t>
      </w:r>
      <w:r w:rsidRPr="00DF70C7">
        <w:rPr>
          <w:rStyle w:val="StyleUnderline"/>
        </w:rPr>
        <w:t xml:space="preserve"> of </w:t>
      </w:r>
      <w:r w:rsidRPr="00DF70C7">
        <w:rPr>
          <w:rStyle w:val="Emphasis"/>
        </w:rPr>
        <w:t>progress</w:t>
      </w:r>
      <w:r w:rsidRPr="00DF70C7">
        <w:rPr>
          <w:rStyle w:val="StyleUnderline"/>
        </w:rPr>
        <w:t>, both in the USA and internationally</w:t>
      </w:r>
      <w:r w:rsidRPr="00DF70C7">
        <w:rPr>
          <w:sz w:val="16"/>
        </w:rPr>
        <w:t>. Programs that have saved countless lives through vaccination initiatives and through HIV/AIDS prevention and treatment are being cancelled. Scaling back these initiatives and cancelling research that will underpin future programs is not only ethically questionable, but also economically short-sighted. The long-term costs of decreased public health interventions – both in terms of human lives and economic burden – far outweigh any short-term financial savings.</w:t>
      </w:r>
    </w:p>
    <w:p w14:paraId="087F87AE" w14:textId="77777777" w:rsidR="0069550C" w:rsidRPr="00DF70C7" w:rsidRDefault="0069550C" w:rsidP="0069550C">
      <w:pPr>
        <w:rPr>
          <w:sz w:val="16"/>
        </w:rPr>
      </w:pPr>
      <w:r w:rsidRPr="00DF70C7">
        <w:rPr>
          <w:sz w:val="16"/>
        </w:rPr>
        <w:t>At the NSF, recent developments have particular significance for climate science research. The timing could not be worse. The world faces unprecedented environmental challenges. The NSF's support for climate science, environmental monitoring and sustainable technology development has been fundamental to our understanding of environmental challenges. Interference with this work – whether through direct funding cuts or censorship – threatens to undermine international efforts to address the climate crisis at a time when accelerated action is desperately needed.</w:t>
      </w:r>
    </w:p>
    <w:p w14:paraId="1F84DD87" w14:textId="77777777" w:rsidR="0069550C" w:rsidRPr="00DF70C7" w:rsidRDefault="0069550C" w:rsidP="0069550C">
      <w:pPr>
        <w:rPr>
          <w:sz w:val="16"/>
        </w:rPr>
      </w:pPr>
      <w:r w:rsidRPr="00DF70C7">
        <w:rPr>
          <w:sz w:val="16"/>
        </w:rPr>
        <w:t xml:space="preserve">But it is not just about the funding cuts. Our journals support open science and promote scientific </w:t>
      </w:r>
      <w:proofErr w:type="spellStart"/>
      <w:r w:rsidRPr="00DF70C7">
        <w:rPr>
          <w:sz w:val="16"/>
        </w:rPr>
        <w:t>rigour</w:t>
      </w:r>
      <w:proofErr w:type="spellEnd"/>
      <w:r w:rsidRPr="00DF70C7">
        <w:rPr>
          <w:sz w:val="16"/>
        </w:rPr>
        <w:t xml:space="preserve">. We are concerned with policies that appear to threaten censorship, restrictions on terminology and the removal of public datasets. We are committed to maintaining editorial policies, scientific standards and data openness in our journals. We are determined to protect inclusivity, scientific </w:t>
      </w:r>
      <w:proofErr w:type="spellStart"/>
      <w:r w:rsidRPr="00DF70C7">
        <w:rPr>
          <w:sz w:val="16"/>
        </w:rPr>
        <w:t>rigour</w:t>
      </w:r>
      <w:proofErr w:type="spellEnd"/>
      <w:r w:rsidRPr="00DF70C7">
        <w:rPr>
          <w:sz w:val="16"/>
        </w:rPr>
        <w:t xml:space="preserve"> and the peer review process.</w:t>
      </w:r>
    </w:p>
    <w:p w14:paraId="47334A2D" w14:textId="77777777" w:rsidR="0069550C" w:rsidRPr="00DF70C7" w:rsidRDefault="0069550C" w:rsidP="0069550C">
      <w:pPr>
        <w:rPr>
          <w:sz w:val="16"/>
        </w:rPr>
      </w:pPr>
      <w:r w:rsidRPr="00DF70C7">
        <w:rPr>
          <w:rStyle w:val="StyleUnderline"/>
        </w:rPr>
        <w:t xml:space="preserve">US government funding has been instrumental in supporting </w:t>
      </w:r>
      <w:r w:rsidRPr="00DF70C7">
        <w:rPr>
          <w:rStyle w:val="Emphasis"/>
        </w:rPr>
        <w:t>leading scientists</w:t>
      </w:r>
      <w:r w:rsidRPr="00DF70C7">
        <w:rPr>
          <w:rStyle w:val="StyleUnderline"/>
        </w:rPr>
        <w:t xml:space="preserve">, fostering international collaboration and maintaining crucial </w:t>
      </w:r>
      <w:r w:rsidRPr="00DF70C7">
        <w:rPr>
          <w:rStyle w:val="Emphasis"/>
        </w:rPr>
        <w:t>research infrastructure</w:t>
      </w:r>
      <w:r w:rsidRPr="00DF70C7">
        <w:rPr>
          <w:rStyle w:val="StyleUnderline"/>
        </w:rPr>
        <w:t xml:space="preserve"> </w:t>
      </w:r>
      <w:r w:rsidRPr="00DF70C7">
        <w:rPr>
          <w:sz w:val="16"/>
        </w:rPr>
        <w:t xml:space="preserve">– from databases to irreplaceable collections. </w:t>
      </w:r>
      <w:r w:rsidRPr="00DF70C7">
        <w:rPr>
          <w:rStyle w:val="StyleUnderline"/>
        </w:rPr>
        <w:t xml:space="preserve">The potential decline in US global </w:t>
      </w:r>
      <w:r w:rsidRPr="00DF70C7">
        <w:rPr>
          <w:rStyle w:val="Emphasis"/>
        </w:rPr>
        <w:t>scientific leadership</w:t>
      </w:r>
      <w:r w:rsidRPr="00DF70C7">
        <w:rPr>
          <w:rStyle w:val="StyleUnderline"/>
        </w:rPr>
        <w:t xml:space="preserve"> in these areas could have </w:t>
      </w:r>
      <w:r w:rsidRPr="00DF70C7">
        <w:rPr>
          <w:rStyle w:val="Emphasis"/>
        </w:rPr>
        <w:t>far-reaching consequences</w:t>
      </w:r>
      <w:r w:rsidRPr="00DF70C7">
        <w:rPr>
          <w:rStyle w:val="StyleUnderline"/>
        </w:rPr>
        <w:t xml:space="preserve"> for international research relationships</w:t>
      </w:r>
      <w:r w:rsidRPr="00DF70C7">
        <w:rPr>
          <w:sz w:val="16"/>
        </w:rPr>
        <w:t xml:space="preserve"> and collaboration.</w:t>
      </w:r>
    </w:p>
    <w:p w14:paraId="15B17ACA" w14:textId="77777777" w:rsidR="0069550C" w:rsidRDefault="0069550C" w:rsidP="0069550C"/>
    <w:p w14:paraId="54C05413" w14:textId="77777777" w:rsidR="0069550C" w:rsidRDefault="0069550C" w:rsidP="0069550C">
      <w:pPr>
        <w:pStyle w:val="Heading4"/>
      </w:pPr>
      <w:r>
        <w:lastRenderedPageBreak/>
        <w:t>It’s key to planning and innovation.</w:t>
      </w:r>
    </w:p>
    <w:p w14:paraId="71663BAF" w14:textId="77777777" w:rsidR="0069550C" w:rsidRPr="00DF70C7" w:rsidRDefault="0069550C" w:rsidP="0069550C">
      <w:r w:rsidRPr="00DF70C7">
        <w:rPr>
          <w:rStyle w:val="Style13ptBold"/>
        </w:rPr>
        <w:t>Chadwick ’25</w:t>
      </w:r>
      <w:r>
        <w:t xml:space="preserve"> </w:t>
      </w:r>
      <w:r w:rsidRPr="00DF70C7">
        <w:t xml:space="preserve">[Dara; July; </w:t>
      </w:r>
      <w:r>
        <w:t xml:space="preserve">Writer, editor and communications consultant with senior-level staff experience in the nonprofit, government and corporate sectors; </w:t>
      </w:r>
      <w:r w:rsidRPr="00DF70C7">
        <w:t>The Physiologist Magazine, “The Breaking Point: Funding Uncertainty Threatens Scientific Innovation,” https://www.physiology.org/publications/news/the-physiologist-magazine/2025/july/the-breaking-point--funding-uncertainty-threatens-scientific-innovation?SSO=Y</w:t>
      </w:r>
      <w:r>
        <w:t>; Accessed 7.5.25</w:t>
      </w:r>
      <w:r w:rsidRPr="00DF70C7">
        <w:t>]</w:t>
      </w:r>
    </w:p>
    <w:p w14:paraId="7A0CA028" w14:textId="77777777" w:rsidR="0069550C" w:rsidRPr="00DF70C7" w:rsidRDefault="0069550C" w:rsidP="0069550C">
      <w:pPr>
        <w:rPr>
          <w:sz w:val="16"/>
        </w:rPr>
      </w:pPr>
      <w:r w:rsidRPr="00DF70C7">
        <w:rPr>
          <w:rStyle w:val="StyleUnderline"/>
        </w:rPr>
        <w:t xml:space="preserve">Early in the new </w:t>
      </w:r>
      <w:r w:rsidRPr="00DF70C7">
        <w:rPr>
          <w:rStyle w:val="Emphasis"/>
        </w:rPr>
        <w:t>administration</w:t>
      </w:r>
      <w:r w:rsidRPr="00DF70C7">
        <w:rPr>
          <w:rStyle w:val="StyleUnderline"/>
        </w:rPr>
        <w:t>, we saw</w:t>
      </w:r>
      <w:r w:rsidRPr="00DF70C7">
        <w:rPr>
          <w:sz w:val="16"/>
        </w:rPr>
        <w:t xml:space="preserve"> “</w:t>
      </w:r>
      <w:r w:rsidRPr="00DF70C7">
        <w:rPr>
          <w:rStyle w:val="StyleUnderline"/>
        </w:rPr>
        <w:t xml:space="preserve">rapid-fire </w:t>
      </w:r>
      <w:r w:rsidRPr="00DF70C7">
        <w:rPr>
          <w:rStyle w:val="Emphasis"/>
        </w:rPr>
        <w:t>executive action</w:t>
      </w:r>
      <w:r w:rsidRPr="00DF70C7">
        <w:rPr>
          <w:sz w:val="16"/>
        </w:rPr>
        <w:t xml:space="preserve">,” says </w:t>
      </w:r>
      <w:proofErr w:type="spellStart"/>
      <w:r w:rsidRPr="00DF70C7">
        <w:rPr>
          <w:sz w:val="16"/>
        </w:rPr>
        <w:t>Wolinetz</w:t>
      </w:r>
      <w:proofErr w:type="spellEnd"/>
      <w:r w:rsidRPr="00DF70C7">
        <w:rPr>
          <w:sz w:val="16"/>
        </w:rPr>
        <w:t>, a longtime senior government official in biomedical research who previously held roles at the National Institutes of Health (NIH) and the White House. “</w:t>
      </w:r>
      <w:r w:rsidRPr="00DF70C7">
        <w:rPr>
          <w:rStyle w:val="StyleUnderline"/>
        </w:rPr>
        <w:t xml:space="preserve">Researchers don’t know the fate of their </w:t>
      </w:r>
      <w:r w:rsidRPr="00DF70C7">
        <w:rPr>
          <w:rStyle w:val="Emphasis"/>
        </w:rPr>
        <w:t>future funding</w:t>
      </w:r>
      <w:r w:rsidRPr="00DF70C7">
        <w:rPr>
          <w:sz w:val="16"/>
        </w:rPr>
        <w:t xml:space="preserve">. </w:t>
      </w:r>
      <w:r w:rsidRPr="00DF70C7">
        <w:rPr>
          <w:rStyle w:val="StyleUnderline"/>
        </w:rPr>
        <w:t xml:space="preserve">Institutions are being incredibly cautious about the </w:t>
      </w:r>
      <w:r w:rsidRPr="00DF70C7">
        <w:rPr>
          <w:rStyle w:val="Emphasis"/>
        </w:rPr>
        <w:t>future</w:t>
      </w:r>
      <w:r w:rsidRPr="00DF70C7">
        <w:rPr>
          <w:rStyle w:val="StyleUnderline"/>
        </w:rPr>
        <w:t xml:space="preserve">, which means everything from </w:t>
      </w:r>
      <w:r w:rsidRPr="00DF70C7">
        <w:rPr>
          <w:rStyle w:val="Emphasis"/>
        </w:rPr>
        <w:t>hiring freezes</w:t>
      </w:r>
      <w:r w:rsidRPr="00DF70C7">
        <w:rPr>
          <w:rStyle w:val="StyleUnderline"/>
        </w:rPr>
        <w:t xml:space="preserve"> to rescinding offers to </w:t>
      </w:r>
      <w:r w:rsidRPr="00DF70C7">
        <w:rPr>
          <w:rStyle w:val="Emphasis"/>
        </w:rPr>
        <w:t>graduate stu</w:t>
      </w:r>
      <w:r w:rsidRPr="00DF70C7">
        <w:rPr>
          <w:rStyle w:val="StyleUnderline"/>
        </w:rPr>
        <w:t>dents.</w:t>
      </w:r>
      <w:r w:rsidRPr="00DF70C7">
        <w:rPr>
          <w:sz w:val="16"/>
        </w:rPr>
        <w:t xml:space="preserve"> The longer this period of uncertainty stays in place, the less likely it is that the damage can be reversed.”</w:t>
      </w:r>
    </w:p>
    <w:p w14:paraId="51691AD6" w14:textId="77777777" w:rsidR="0069550C" w:rsidRPr="00DF70C7" w:rsidRDefault="0069550C" w:rsidP="0069550C">
      <w:pPr>
        <w:rPr>
          <w:sz w:val="16"/>
        </w:rPr>
      </w:pPr>
      <w:r w:rsidRPr="00DF70C7">
        <w:rPr>
          <w:sz w:val="16"/>
        </w:rPr>
        <w:t>Potential Effects on Science</w:t>
      </w:r>
    </w:p>
    <w:p w14:paraId="48376AC5" w14:textId="77777777" w:rsidR="0069550C" w:rsidRPr="00DF70C7" w:rsidRDefault="0069550C" w:rsidP="0069550C">
      <w:pPr>
        <w:rPr>
          <w:sz w:val="16"/>
        </w:rPr>
      </w:pPr>
      <w:r w:rsidRPr="00DF70C7">
        <w:rPr>
          <w:rStyle w:val="StyleUnderline"/>
        </w:rPr>
        <w:t xml:space="preserve">Uncertainty around </w:t>
      </w:r>
      <w:r w:rsidRPr="00DF70C7">
        <w:rPr>
          <w:rStyle w:val="Emphasis"/>
        </w:rPr>
        <w:t>research funding</w:t>
      </w:r>
      <w:r w:rsidRPr="00DF70C7">
        <w:rPr>
          <w:rStyle w:val="StyleUnderline"/>
        </w:rPr>
        <w:t xml:space="preserve"> can lead to </w:t>
      </w:r>
      <w:r w:rsidRPr="00DF70C7">
        <w:rPr>
          <w:rStyle w:val="Emphasis"/>
        </w:rPr>
        <w:t>decreased innovation</w:t>
      </w:r>
      <w:r w:rsidRPr="00DF70C7">
        <w:rPr>
          <w:sz w:val="16"/>
        </w:rPr>
        <w:t>, according to Daniel Michele, PhD, professor and chair of the Department of Molecular and Integrative Physiology at the University of Michigan in Ann Arbor and chair of the APS Science Policy Committee. Michele emphasizes that he speaks as a scientist and chair of the APS committee and not on behalf of the university.</w:t>
      </w:r>
    </w:p>
    <w:p w14:paraId="1107D80B" w14:textId="77777777" w:rsidR="0069550C" w:rsidRPr="00DF70C7" w:rsidRDefault="0069550C" w:rsidP="0069550C">
      <w:pPr>
        <w:rPr>
          <w:sz w:val="16"/>
        </w:rPr>
      </w:pPr>
      <w:r w:rsidRPr="00DF70C7">
        <w:rPr>
          <w:sz w:val="16"/>
        </w:rPr>
        <w:t>“</w:t>
      </w:r>
      <w:r w:rsidRPr="00DF70C7">
        <w:rPr>
          <w:rStyle w:val="StyleUnderline"/>
        </w:rPr>
        <w:t xml:space="preserve">When funding is tight, scientists become more </w:t>
      </w:r>
      <w:r w:rsidRPr="00DF70C7">
        <w:rPr>
          <w:rStyle w:val="Emphasis"/>
        </w:rPr>
        <w:t>conservative</w:t>
      </w:r>
      <w:r w:rsidRPr="00DF70C7">
        <w:rPr>
          <w:sz w:val="16"/>
        </w:rPr>
        <w:t>,” he says. “</w:t>
      </w:r>
      <w:r w:rsidRPr="00DF70C7">
        <w:rPr>
          <w:rStyle w:val="StyleUnderline"/>
        </w:rPr>
        <w:t>They cannot risk the remaining funding they have left for their lab</w:t>
      </w:r>
      <w:r w:rsidRPr="00DF70C7">
        <w:rPr>
          <w:sz w:val="16"/>
        </w:rPr>
        <w:t xml:space="preserve">, so </w:t>
      </w:r>
      <w:r w:rsidRPr="00DF70C7">
        <w:rPr>
          <w:rStyle w:val="StyleUnderline"/>
        </w:rPr>
        <w:t xml:space="preserve">they </w:t>
      </w:r>
      <w:proofErr w:type="gramStart"/>
      <w:r w:rsidRPr="00DF70C7">
        <w:rPr>
          <w:rStyle w:val="StyleUnderline"/>
        </w:rPr>
        <w:t>have to</w:t>
      </w:r>
      <w:proofErr w:type="gramEnd"/>
      <w:r w:rsidRPr="00DF70C7">
        <w:rPr>
          <w:rStyle w:val="StyleUnderline"/>
        </w:rPr>
        <w:t xml:space="preserve"> </w:t>
      </w:r>
      <w:r w:rsidRPr="00DF70C7">
        <w:rPr>
          <w:rStyle w:val="Emphasis"/>
        </w:rPr>
        <w:t>propose</w:t>
      </w:r>
      <w:r w:rsidRPr="00DF70C7">
        <w:rPr>
          <w:rStyle w:val="StyleUnderline"/>
        </w:rPr>
        <w:t xml:space="preserve"> and do the </w:t>
      </w:r>
      <w:r w:rsidRPr="00DF70C7">
        <w:rPr>
          <w:rStyle w:val="Emphasis"/>
        </w:rPr>
        <w:t>safest experiments</w:t>
      </w:r>
      <w:r w:rsidRPr="00DF70C7">
        <w:rPr>
          <w:rStyle w:val="StyleUnderline"/>
        </w:rPr>
        <w:t xml:space="preserve"> that are most likely to be </w:t>
      </w:r>
      <w:r w:rsidRPr="00DF70C7">
        <w:rPr>
          <w:rStyle w:val="Emphasis"/>
        </w:rPr>
        <w:t>productive</w:t>
      </w:r>
      <w:r w:rsidRPr="00DF70C7">
        <w:rPr>
          <w:sz w:val="16"/>
        </w:rPr>
        <w:t xml:space="preserve">. </w:t>
      </w:r>
      <w:proofErr w:type="gramStart"/>
      <w:r w:rsidRPr="00DF70C7">
        <w:rPr>
          <w:sz w:val="16"/>
        </w:rPr>
        <w:t>As a consequence</w:t>
      </w:r>
      <w:proofErr w:type="gramEnd"/>
      <w:r w:rsidRPr="00DF70C7">
        <w:rPr>
          <w:sz w:val="16"/>
        </w:rPr>
        <w:t xml:space="preserve">, </w:t>
      </w:r>
      <w:r w:rsidRPr="00DF70C7">
        <w:rPr>
          <w:rStyle w:val="StyleUnderline"/>
        </w:rPr>
        <w:t>innovation is stymied</w:t>
      </w:r>
      <w:r w:rsidRPr="00DF70C7">
        <w:rPr>
          <w:sz w:val="16"/>
        </w:rPr>
        <w:t xml:space="preserve">. </w:t>
      </w:r>
      <w:r w:rsidRPr="00DF70C7">
        <w:rPr>
          <w:rStyle w:val="StyleUnderline"/>
        </w:rPr>
        <w:t xml:space="preserve">Many </w:t>
      </w:r>
      <w:r w:rsidRPr="00DF70C7">
        <w:rPr>
          <w:rStyle w:val="Emphasis"/>
        </w:rPr>
        <w:t>groundbreaking discoveries</w:t>
      </w:r>
      <w:r w:rsidRPr="00DF70C7">
        <w:rPr>
          <w:rStyle w:val="StyleUnderline"/>
        </w:rPr>
        <w:t xml:space="preserve"> are made by creative experiments that require </w:t>
      </w:r>
      <w:r w:rsidRPr="00DF70C7">
        <w:rPr>
          <w:rStyle w:val="Emphasis"/>
        </w:rPr>
        <w:t>exploratory</w:t>
      </w:r>
      <w:r w:rsidRPr="00DF70C7">
        <w:rPr>
          <w:rStyle w:val="StyleUnderline"/>
        </w:rPr>
        <w:t xml:space="preserve"> </w:t>
      </w:r>
      <w:r w:rsidRPr="00DF70C7">
        <w:rPr>
          <w:rStyle w:val="Emphasis"/>
        </w:rPr>
        <w:t>funding</w:t>
      </w:r>
      <w:r w:rsidRPr="00DF70C7">
        <w:rPr>
          <w:sz w:val="16"/>
        </w:rPr>
        <w:t>.”</w:t>
      </w:r>
    </w:p>
    <w:p w14:paraId="74F7D49E" w14:textId="77777777" w:rsidR="0069550C" w:rsidRPr="00DF70C7" w:rsidRDefault="0069550C" w:rsidP="0069550C">
      <w:pPr>
        <w:rPr>
          <w:sz w:val="16"/>
        </w:rPr>
      </w:pPr>
      <w:r w:rsidRPr="00DF70C7">
        <w:rPr>
          <w:sz w:val="16"/>
        </w:rPr>
        <w:t>Exploration and innovation often take years. When it comes to bringing new drugs and treatments to market, funding is critical. Michele cites a study published in the April 2023 JAMA Health Forum that showed 356 new Food and Drug Administration-approved drugs between 2010 and 2019 were funded by NIH.</w:t>
      </w:r>
    </w:p>
    <w:p w14:paraId="62A49B32" w14:textId="77777777" w:rsidR="0069550C" w:rsidRPr="00DF70C7" w:rsidRDefault="0069550C" w:rsidP="0069550C">
      <w:pPr>
        <w:rPr>
          <w:sz w:val="16"/>
        </w:rPr>
      </w:pPr>
      <w:r w:rsidRPr="00DF70C7">
        <w:rPr>
          <w:sz w:val="16"/>
        </w:rPr>
        <w:t xml:space="preserve">“Most of those drugs took almost 15 to 20 years to move from basic research discovery to a new drug,” Michele says. “A </w:t>
      </w:r>
      <w:r w:rsidRPr="00DF70C7">
        <w:rPr>
          <w:rStyle w:val="StyleUnderline"/>
        </w:rPr>
        <w:t>reduction in funding</w:t>
      </w:r>
      <w:r w:rsidRPr="00DF70C7">
        <w:rPr>
          <w:sz w:val="16"/>
          <w:szCs w:val="16"/>
        </w:rPr>
        <w:t xml:space="preserve"> not only slows the development of new drugs but </w:t>
      </w:r>
      <w:r w:rsidRPr="00DF70C7">
        <w:rPr>
          <w:rStyle w:val="StyleUnderline"/>
        </w:rPr>
        <w:t xml:space="preserve">could also lead to projects </w:t>
      </w:r>
      <w:r w:rsidRPr="00DF70C7">
        <w:rPr>
          <w:rStyle w:val="Emphasis"/>
        </w:rPr>
        <w:t>being</w:t>
      </w:r>
      <w:r w:rsidRPr="00DF70C7">
        <w:rPr>
          <w:rStyle w:val="StyleUnderline"/>
        </w:rPr>
        <w:t xml:space="preserve"> </w:t>
      </w:r>
      <w:r w:rsidRPr="00DF70C7">
        <w:rPr>
          <w:rStyle w:val="Emphasis"/>
        </w:rPr>
        <w:t>canceled</w:t>
      </w:r>
      <w:r w:rsidRPr="00DF70C7">
        <w:rPr>
          <w:rStyle w:val="StyleUnderline"/>
        </w:rPr>
        <w:t xml:space="preserve"> and a huge </w:t>
      </w:r>
      <w:r w:rsidRPr="00DF70C7">
        <w:rPr>
          <w:rStyle w:val="Emphasis"/>
        </w:rPr>
        <w:t>loss</w:t>
      </w:r>
      <w:r w:rsidRPr="00DF70C7">
        <w:rPr>
          <w:rStyle w:val="StyleUnderline"/>
        </w:rPr>
        <w:t xml:space="preserve"> of a </w:t>
      </w:r>
      <w:r w:rsidRPr="00DF70C7">
        <w:rPr>
          <w:rStyle w:val="Emphasis"/>
        </w:rPr>
        <w:t>15- to 20-year investment</w:t>
      </w:r>
      <w:r w:rsidRPr="00DF70C7">
        <w:rPr>
          <w:rStyle w:val="StyleUnderline"/>
        </w:rPr>
        <w:t xml:space="preserve"> in that discovery</w:t>
      </w:r>
      <w:r w:rsidRPr="00DF70C7">
        <w:rPr>
          <w:sz w:val="16"/>
        </w:rPr>
        <w:t>.”</w:t>
      </w:r>
    </w:p>
    <w:p w14:paraId="5FE2B949" w14:textId="77777777" w:rsidR="0069550C" w:rsidRPr="00DF70C7" w:rsidRDefault="0069550C" w:rsidP="0069550C">
      <w:pPr>
        <w:rPr>
          <w:sz w:val="16"/>
        </w:rPr>
      </w:pPr>
      <w:r w:rsidRPr="00DF70C7">
        <w:rPr>
          <w:rStyle w:val="StyleUnderline"/>
        </w:rPr>
        <w:t xml:space="preserve">Science is </w:t>
      </w:r>
      <w:r w:rsidRPr="008B3EEB">
        <w:rPr>
          <w:rStyle w:val="Emphasis"/>
        </w:rPr>
        <w:t>not quick</w:t>
      </w:r>
      <w:r w:rsidRPr="00DF70C7">
        <w:rPr>
          <w:sz w:val="16"/>
        </w:rPr>
        <w:t>, particularly for physiologists who are conducting whole system and whole organism-level experiments. “</w:t>
      </w:r>
      <w:r w:rsidRPr="00DF70C7">
        <w:rPr>
          <w:rStyle w:val="StyleUnderline"/>
        </w:rPr>
        <w:t xml:space="preserve">They’re planned out for </w:t>
      </w:r>
      <w:r w:rsidRPr="00DF70C7">
        <w:rPr>
          <w:rStyle w:val="Emphasis"/>
        </w:rPr>
        <w:t>weeks</w:t>
      </w:r>
      <w:r w:rsidRPr="00DF70C7">
        <w:rPr>
          <w:rStyle w:val="StyleUnderline"/>
        </w:rPr>
        <w:t xml:space="preserve">, </w:t>
      </w:r>
      <w:r w:rsidRPr="00DF70C7">
        <w:rPr>
          <w:rStyle w:val="Emphasis"/>
        </w:rPr>
        <w:t>months</w:t>
      </w:r>
      <w:r w:rsidRPr="00DF70C7">
        <w:rPr>
          <w:rStyle w:val="StyleUnderline"/>
        </w:rPr>
        <w:t xml:space="preserve"> and </w:t>
      </w:r>
      <w:r w:rsidRPr="00DF70C7">
        <w:rPr>
          <w:rStyle w:val="Emphasis"/>
        </w:rPr>
        <w:t>years</w:t>
      </w:r>
      <w:r w:rsidRPr="00DF70C7">
        <w:rPr>
          <w:rStyle w:val="StyleUnderline"/>
        </w:rPr>
        <w:t xml:space="preserve"> at a time</w:t>
      </w:r>
      <w:r w:rsidRPr="00DF70C7">
        <w:rPr>
          <w:sz w:val="16"/>
        </w:rPr>
        <w:t xml:space="preserve">,” </w:t>
      </w:r>
      <w:proofErr w:type="spellStart"/>
      <w:r w:rsidRPr="00DF70C7">
        <w:rPr>
          <w:sz w:val="16"/>
        </w:rPr>
        <w:t>Wolinetz</w:t>
      </w:r>
      <w:proofErr w:type="spellEnd"/>
      <w:r w:rsidRPr="00DF70C7">
        <w:rPr>
          <w:sz w:val="16"/>
        </w:rPr>
        <w:t xml:space="preserve"> says. “It’s hard to imagine these actions won’t slow the pace of research enormously and potentially delay the outcomes of that research for years.”</w:t>
      </w:r>
    </w:p>
    <w:p w14:paraId="17EB037B" w14:textId="77777777" w:rsidR="0069550C" w:rsidRPr="00DF70C7" w:rsidRDefault="0069550C" w:rsidP="0069550C"/>
    <w:p w14:paraId="2DF156FB" w14:textId="673DD0F5" w:rsidR="0069550C" w:rsidRDefault="004A54F0" w:rsidP="004A54F0">
      <w:pPr>
        <w:pStyle w:val="Heading3"/>
      </w:pPr>
      <w:r>
        <w:lastRenderedPageBreak/>
        <w:t xml:space="preserve">    </w:t>
      </w:r>
      <w:proofErr w:type="spellStart"/>
      <w:r>
        <w:t>Exts</w:t>
      </w:r>
      <w:proofErr w:type="spellEnd"/>
      <w:r>
        <w:t xml:space="preserve">. Certainty Key </w:t>
      </w:r>
    </w:p>
    <w:p w14:paraId="1403B54B" w14:textId="77777777" w:rsidR="004A54F0" w:rsidRDefault="004A54F0" w:rsidP="004A54F0">
      <w:pPr>
        <w:pStyle w:val="Heading4"/>
      </w:pPr>
      <w:r>
        <w:t>It’s proven by international disease cooperation.</w:t>
      </w:r>
    </w:p>
    <w:p w14:paraId="6D4EC6B3" w14:textId="77777777" w:rsidR="004A54F0" w:rsidRPr="0064024D" w:rsidRDefault="004A54F0" w:rsidP="004A54F0">
      <w:pPr>
        <w:rPr>
          <w:rFonts w:eastAsiaTheme="minorEastAsia"/>
          <w:lang w:eastAsia="zh-CN"/>
        </w:rPr>
      </w:pPr>
      <w:r w:rsidRPr="0064024D">
        <w:rPr>
          <w:rStyle w:val="Style13ptBold"/>
        </w:rPr>
        <w:t>Peel and Cookson ’24</w:t>
      </w:r>
      <w:r>
        <w:t xml:space="preserve"> [Michael and Clive; May 2; Europe correspondent; Science writer; Financial Times, “Political tensions weaken battle against biggest diseases, warns health charity chief,” </w:t>
      </w:r>
      <w:r w:rsidRPr="0064024D">
        <w:t>https://www.ft.com/content/108dc966-4e43-42da-9dfe-23608d2841e4</w:t>
      </w:r>
      <w:r>
        <w:t>; Accessed 7.5.25]</w:t>
      </w:r>
    </w:p>
    <w:p w14:paraId="0229B3AC" w14:textId="77777777" w:rsidR="004A54F0" w:rsidRPr="0064024D" w:rsidRDefault="004A54F0" w:rsidP="004A54F0">
      <w:pPr>
        <w:rPr>
          <w:sz w:val="16"/>
        </w:rPr>
      </w:pPr>
      <w:r w:rsidRPr="0064024D">
        <w:rPr>
          <w:rStyle w:val="StyleUnderline"/>
        </w:rPr>
        <w:t xml:space="preserve">Global </w:t>
      </w:r>
      <w:r w:rsidRPr="0064024D">
        <w:rPr>
          <w:rStyle w:val="Emphasis"/>
        </w:rPr>
        <w:t>political tensions</w:t>
      </w:r>
      <w:r w:rsidRPr="0064024D">
        <w:rPr>
          <w:rStyle w:val="StyleUnderline"/>
        </w:rPr>
        <w:t xml:space="preserve"> and </w:t>
      </w:r>
      <w:r w:rsidRPr="0064024D">
        <w:rPr>
          <w:rStyle w:val="Emphasis"/>
        </w:rPr>
        <w:t>healthcare inequities</w:t>
      </w:r>
      <w:r w:rsidRPr="0064024D">
        <w:rPr>
          <w:rStyle w:val="StyleUnderline"/>
        </w:rPr>
        <w:t xml:space="preserve"> are undermining efforts to combat the biggest disease threats</w:t>
      </w:r>
      <w:r w:rsidRPr="0064024D">
        <w:rPr>
          <w:sz w:val="16"/>
        </w:rPr>
        <w:t>, the new head of one of the world’s biggest biomedical charities has warned.</w:t>
      </w:r>
    </w:p>
    <w:p w14:paraId="14DE7DAB" w14:textId="77777777" w:rsidR="004A54F0" w:rsidRPr="0064024D" w:rsidRDefault="004A54F0" w:rsidP="004A54F0">
      <w:pPr>
        <w:rPr>
          <w:sz w:val="16"/>
        </w:rPr>
      </w:pPr>
      <w:r w:rsidRPr="0064024D">
        <w:rPr>
          <w:rStyle w:val="Emphasis"/>
        </w:rPr>
        <w:t>Rising friction</w:t>
      </w:r>
      <w:r w:rsidRPr="0064024D">
        <w:rPr>
          <w:rStyle w:val="StyleUnderline"/>
        </w:rPr>
        <w:t xml:space="preserve"> between western countries and </w:t>
      </w:r>
      <w:r w:rsidRPr="0064024D">
        <w:rPr>
          <w:rStyle w:val="Emphasis"/>
        </w:rPr>
        <w:t>China</w:t>
      </w:r>
      <w:r w:rsidRPr="0064024D">
        <w:rPr>
          <w:rStyle w:val="StyleUnderline"/>
        </w:rPr>
        <w:t xml:space="preserve"> and </w:t>
      </w:r>
      <w:r w:rsidRPr="0064024D">
        <w:rPr>
          <w:rStyle w:val="Emphasis"/>
        </w:rPr>
        <w:t>Russia</w:t>
      </w:r>
      <w:r w:rsidRPr="0064024D">
        <w:rPr>
          <w:rStyle w:val="StyleUnderline"/>
        </w:rPr>
        <w:t xml:space="preserve"> had combined</w:t>
      </w:r>
      <w:r w:rsidRPr="0064024D">
        <w:rPr>
          <w:sz w:val="16"/>
        </w:rPr>
        <w:t xml:space="preserve"> with a “</w:t>
      </w:r>
      <w:r w:rsidRPr="0064024D">
        <w:rPr>
          <w:rStyle w:val="Emphasis"/>
        </w:rPr>
        <w:t>sense</w:t>
      </w:r>
      <w:r w:rsidRPr="0064024D">
        <w:rPr>
          <w:rStyle w:val="StyleUnderline"/>
        </w:rPr>
        <w:t xml:space="preserve"> of </w:t>
      </w:r>
      <w:r w:rsidRPr="0064024D">
        <w:rPr>
          <w:rStyle w:val="Emphasis"/>
        </w:rPr>
        <w:t>unfairness</w:t>
      </w:r>
      <w:r w:rsidRPr="0064024D">
        <w:rPr>
          <w:sz w:val="16"/>
        </w:rPr>
        <w:t xml:space="preserve">” </w:t>
      </w:r>
      <w:r w:rsidRPr="0064024D">
        <w:rPr>
          <w:rStyle w:val="StyleUnderline"/>
        </w:rPr>
        <w:t xml:space="preserve">in poorer countries over Covid-19 pandemic resources to make it harder to broker </w:t>
      </w:r>
      <w:r w:rsidRPr="0064024D">
        <w:rPr>
          <w:rStyle w:val="Emphasis"/>
        </w:rPr>
        <w:t>international deals</w:t>
      </w:r>
      <w:r w:rsidRPr="0064024D">
        <w:rPr>
          <w:sz w:val="16"/>
        </w:rPr>
        <w:t xml:space="preserve">, said the </w:t>
      </w:r>
      <w:proofErr w:type="spellStart"/>
      <w:r w:rsidRPr="0064024D">
        <w:rPr>
          <w:sz w:val="16"/>
        </w:rPr>
        <w:t>Wellcome</w:t>
      </w:r>
      <w:proofErr w:type="spellEnd"/>
      <w:r w:rsidRPr="0064024D">
        <w:rPr>
          <w:sz w:val="16"/>
        </w:rPr>
        <w:t xml:space="preserve"> Trust’s John-Arne </w:t>
      </w:r>
      <w:proofErr w:type="spellStart"/>
      <w:r w:rsidRPr="0064024D">
        <w:rPr>
          <w:sz w:val="16"/>
        </w:rPr>
        <w:t>Røttingen</w:t>
      </w:r>
      <w:proofErr w:type="spellEnd"/>
      <w:r w:rsidRPr="0064024D">
        <w:rPr>
          <w:sz w:val="16"/>
        </w:rPr>
        <w:t>.</w:t>
      </w:r>
    </w:p>
    <w:p w14:paraId="3687B4BC" w14:textId="77777777" w:rsidR="004A54F0" w:rsidRPr="0064024D" w:rsidRDefault="004A54F0" w:rsidP="004A54F0">
      <w:pPr>
        <w:rPr>
          <w:sz w:val="16"/>
        </w:rPr>
      </w:pPr>
      <w:r w:rsidRPr="0064024D">
        <w:rPr>
          <w:rStyle w:val="StyleUnderline"/>
        </w:rPr>
        <w:t xml:space="preserve">His remarks come as the World Health Organization’s 194 member states make a final push to agree a </w:t>
      </w:r>
      <w:r w:rsidRPr="0064024D">
        <w:rPr>
          <w:rStyle w:val="Emphasis"/>
        </w:rPr>
        <w:t>landmark treaty</w:t>
      </w:r>
      <w:r w:rsidRPr="0064024D">
        <w:rPr>
          <w:rStyle w:val="StyleUnderline"/>
        </w:rPr>
        <w:t xml:space="preserve"> on pandemic preparedness ahead of a late </w:t>
      </w:r>
      <w:r w:rsidRPr="0064024D">
        <w:rPr>
          <w:rStyle w:val="Emphasis"/>
        </w:rPr>
        <w:t>May deadline</w:t>
      </w:r>
      <w:r w:rsidRPr="0064024D">
        <w:rPr>
          <w:rStyle w:val="StyleUnderline"/>
        </w:rPr>
        <w:t>.</w:t>
      </w:r>
      <w:r w:rsidRPr="0064024D">
        <w:rPr>
          <w:sz w:val="16"/>
        </w:rPr>
        <w:t xml:space="preserve"> In September, countries are due to gather on the sidelines of the UN General Assembly to discuss how to tackle the growing danger of antibiotic-resistant “superbugs”.</w:t>
      </w:r>
    </w:p>
    <w:p w14:paraId="0F2D4FD7" w14:textId="77777777" w:rsidR="004A54F0" w:rsidRPr="0064024D" w:rsidRDefault="004A54F0" w:rsidP="004A54F0">
      <w:pPr>
        <w:rPr>
          <w:sz w:val="16"/>
        </w:rPr>
      </w:pPr>
      <w:r w:rsidRPr="0064024D">
        <w:rPr>
          <w:sz w:val="16"/>
        </w:rPr>
        <w:t xml:space="preserve">“We have a more difficult environment to find common solutions across countries, because of the geopolitical situation,” </w:t>
      </w:r>
      <w:proofErr w:type="spellStart"/>
      <w:r w:rsidRPr="0064024D">
        <w:rPr>
          <w:sz w:val="16"/>
        </w:rPr>
        <w:t>Røttingen</w:t>
      </w:r>
      <w:proofErr w:type="spellEnd"/>
      <w:r w:rsidRPr="0064024D">
        <w:rPr>
          <w:sz w:val="16"/>
        </w:rPr>
        <w:t xml:space="preserve"> told the Financial Times in </w:t>
      </w:r>
      <w:proofErr w:type="spellStart"/>
      <w:r w:rsidRPr="0064024D">
        <w:rPr>
          <w:sz w:val="16"/>
        </w:rPr>
        <w:t>Wellcome’s</w:t>
      </w:r>
      <w:proofErr w:type="spellEnd"/>
      <w:r w:rsidRPr="0064024D">
        <w:rPr>
          <w:sz w:val="16"/>
        </w:rPr>
        <w:t xml:space="preserve"> London headquarters. “West-east tension is </w:t>
      </w:r>
      <w:proofErr w:type="gramStart"/>
      <w:r w:rsidRPr="0064024D">
        <w:rPr>
          <w:sz w:val="16"/>
        </w:rPr>
        <w:t>increasing</w:t>
      </w:r>
      <w:r w:rsidRPr="0064024D">
        <w:rPr>
          <w:rFonts w:ascii="Times New Roman" w:hAnsi="Times New Roman" w:cs="Times New Roman"/>
          <w:sz w:val="16"/>
        </w:rPr>
        <w:t> </w:t>
      </w:r>
      <w:r w:rsidRPr="0064024D">
        <w:rPr>
          <w:sz w:val="16"/>
        </w:rPr>
        <w:t>.</w:t>
      </w:r>
      <w:proofErr w:type="gramEnd"/>
      <w:r w:rsidRPr="0064024D">
        <w:rPr>
          <w:rFonts w:ascii="Times New Roman" w:hAnsi="Times New Roman" w:cs="Times New Roman"/>
          <w:sz w:val="16"/>
        </w:rPr>
        <w:t> </w:t>
      </w:r>
      <w:proofErr w:type="gramStart"/>
      <w:r w:rsidRPr="0064024D">
        <w:rPr>
          <w:sz w:val="16"/>
        </w:rPr>
        <w:t>.</w:t>
      </w:r>
      <w:r w:rsidRPr="0064024D">
        <w:rPr>
          <w:rFonts w:ascii="Times New Roman" w:hAnsi="Times New Roman" w:cs="Times New Roman"/>
          <w:sz w:val="16"/>
        </w:rPr>
        <w:t> </w:t>
      </w:r>
      <w:r w:rsidRPr="0064024D">
        <w:rPr>
          <w:sz w:val="16"/>
        </w:rPr>
        <w:t>.</w:t>
      </w:r>
      <w:proofErr w:type="gramEnd"/>
      <w:r w:rsidRPr="0064024D">
        <w:rPr>
          <w:rFonts w:ascii="Times New Roman" w:hAnsi="Times New Roman" w:cs="Times New Roman"/>
          <w:sz w:val="16"/>
        </w:rPr>
        <w:t> </w:t>
      </w:r>
      <w:r w:rsidRPr="0064024D">
        <w:rPr>
          <w:sz w:val="16"/>
        </w:rPr>
        <w:t>and the pandemic has increased the divide between the [richer] north and [poorer] south.”</w:t>
      </w:r>
    </w:p>
    <w:p w14:paraId="585C9FC7" w14:textId="77777777" w:rsidR="004A54F0" w:rsidRDefault="004A54F0" w:rsidP="004A54F0">
      <w:pPr>
        <w:rPr>
          <w:sz w:val="16"/>
        </w:rPr>
      </w:pPr>
      <w:r w:rsidRPr="0064024D">
        <w:rPr>
          <w:rStyle w:val="StyleUnderline"/>
        </w:rPr>
        <w:t xml:space="preserve">Big international meetings on pandemic </w:t>
      </w:r>
      <w:r w:rsidRPr="0064024D">
        <w:rPr>
          <w:rStyle w:val="Emphasis"/>
        </w:rPr>
        <w:t>preparedness</w:t>
      </w:r>
      <w:r w:rsidRPr="0064024D">
        <w:rPr>
          <w:rStyle w:val="StyleUnderline"/>
        </w:rPr>
        <w:t xml:space="preserve">, universal </w:t>
      </w:r>
      <w:r w:rsidRPr="0064024D">
        <w:rPr>
          <w:rStyle w:val="Emphasis"/>
        </w:rPr>
        <w:t>health</w:t>
      </w:r>
      <w:r w:rsidRPr="0064024D">
        <w:rPr>
          <w:rStyle w:val="StyleUnderline"/>
        </w:rPr>
        <w:t xml:space="preserve"> </w:t>
      </w:r>
      <w:r w:rsidRPr="0064024D">
        <w:rPr>
          <w:rStyle w:val="Emphasis"/>
        </w:rPr>
        <w:t>coverage</w:t>
      </w:r>
      <w:r w:rsidRPr="0064024D">
        <w:rPr>
          <w:rStyle w:val="StyleUnderline"/>
        </w:rPr>
        <w:t xml:space="preserve"> and </w:t>
      </w:r>
      <w:r w:rsidRPr="0064024D">
        <w:rPr>
          <w:rStyle w:val="Emphasis"/>
        </w:rPr>
        <w:t>tuberculosis</w:t>
      </w:r>
      <w:r w:rsidRPr="0064024D">
        <w:rPr>
          <w:rStyle w:val="StyleUnderline"/>
        </w:rPr>
        <w:t xml:space="preserve"> last year</w:t>
      </w:r>
      <w:r w:rsidRPr="0064024D">
        <w:rPr>
          <w:sz w:val="16"/>
        </w:rPr>
        <w:t xml:space="preserve"> “</w:t>
      </w:r>
      <w:r w:rsidRPr="0064024D">
        <w:rPr>
          <w:rStyle w:val="Emphasis"/>
        </w:rPr>
        <w:t>didn’t achieve</w:t>
      </w:r>
      <w:r w:rsidRPr="0064024D">
        <w:rPr>
          <w:rStyle w:val="StyleUnderline"/>
        </w:rPr>
        <w:t xml:space="preserve"> a lot</w:t>
      </w:r>
      <w:r w:rsidRPr="0064024D">
        <w:rPr>
          <w:sz w:val="16"/>
        </w:rPr>
        <w:t xml:space="preserve">”, </w:t>
      </w:r>
      <w:proofErr w:type="spellStart"/>
      <w:r w:rsidRPr="0064024D">
        <w:rPr>
          <w:sz w:val="16"/>
        </w:rPr>
        <w:t>Røttingen</w:t>
      </w:r>
      <w:proofErr w:type="spellEnd"/>
      <w:r w:rsidRPr="0064024D">
        <w:rPr>
          <w:sz w:val="16"/>
        </w:rPr>
        <w:t xml:space="preserve"> said. The difficult talks on the pandemic treaty since then have highlighted how delayed access to Covid vaccines in some poorer countries had “created a sense of unfairness that now needs correction”, he added.</w:t>
      </w:r>
    </w:p>
    <w:p w14:paraId="746A89BB" w14:textId="77777777" w:rsidR="004A54F0" w:rsidRDefault="004A54F0" w:rsidP="004A54F0"/>
    <w:p w14:paraId="6129ADA8" w14:textId="1BF7B113" w:rsidR="004A54F0" w:rsidRDefault="004A54F0" w:rsidP="004A54F0">
      <w:pPr>
        <w:pStyle w:val="Heading3"/>
      </w:pPr>
      <w:r>
        <w:lastRenderedPageBreak/>
        <w:t xml:space="preserve">2AC—Certainty Key—India Relations </w:t>
      </w:r>
    </w:p>
    <w:p w14:paraId="1EA2B819" w14:textId="24B57A83" w:rsidR="0069550C" w:rsidRDefault="0069550C" w:rsidP="0069550C">
      <w:pPr>
        <w:pStyle w:val="Heading4"/>
      </w:pPr>
      <w:r>
        <w:t>Especially India relations.</w:t>
      </w:r>
    </w:p>
    <w:p w14:paraId="637D538C" w14:textId="77777777" w:rsidR="0069550C" w:rsidRPr="008B3EEB" w:rsidRDefault="0069550C" w:rsidP="0069550C">
      <w:r w:rsidRPr="008B3EEB">
        <w:rPr>
          <w:rStyle w:val="Style13ptBold"/>
        </w:rPr>
        <w:t>Khorrami and Østhagen ’25</w:t>
      </w:r>
      <w:r>
        <w:t xml:space="preserve"> [Nima and Andreas; June 5; Research Associate at The Arctic Institute, graduate from Nottingham University, London School of Economics and Political Science; Senior Fellow at The Arctic Institute, PhD in international relations from the University of British Columbia; The Arctic Institute, “India in the Arctic: Advancing a Path for Strategic Autonomy Beyond Russia,” </w:t>
      </w:r>
      <w:r w:rsidRPr="008B3EEB">
        <w:t>https://www.thearcticinstitute.org/india-arctic-advancing-path-strategic-autonomy-beyond-russia/</w:t>
      </w:r>
      <w:r>
        <w:t>; Accessed 7.5.25]</w:t>
      </w:r>
    </w:p>
    <w:p w14:paraId="59FB121A" w14:textId="77777777" w:rsidR="0069550C" w:rsidRPr="008B3EEB" w:rsidRDefault="0069550C" w:rsidP="0069550C">
      <w:pPr>
        <w:rPr>
          <w:sz w:val="16"/>
        </w:rPr>
      </w:pPr>
      <w:r w:rsidRPr="008B3EEB">
        <w:rPr>
          <w:sz w:val="16"/>
        </w:rPr>
        <w:t xml:space="preserve">India’s Indo-Pacific strategy, built on collaboration with democratic allies to uphold a free and open region, offers a proven model that can be adapted for the Arctic. In the Indo-Pacific, India has actively engaged with countries like the US, Japan, and Australia, </w:t>
      </w:r>
      <w:proofErr w:type="spellStart"/>
      <w:r w:rsidRPr="008B3EEB">
        <w:rPr>
          <w:sz w:val="16"/>
        </w:rPr>
        <w:t>emphasising</w:t>
      </w:r>
      <w:proofErr w:type="spellEnd"/>
      <w:r w:rsidRPr="008B3EEB">
        <w:rPr>
          <w:sz w:val="16"/>
        </w:rPr>
        <w:t xml:space="preserve"> shared values such as freedom of navigation and rule of law59) This model not only reflects India’s own values but also reinforces its role as a </w:t>
      </w:r>
      <w:proofErr w:type="spellStart"/>
      <w:r w:rsidRPr="008B3EEB">
        <w:rPr>
          <w:sz w:val="16"/>
        </w:rPr>
        <w:t>stabilising</w:t>
      </w:r>
      <w:proofErr w:type="spellEnd"/>
      <w:r w:rsidRPr="008B3EEB">
        <w:rPr>
          <w:sz w:val="16"/>
        </w:rPr>
        <w:t xml:space="preserve"> force in a region marked by rising Chinese influence. </w:t>
      </w:r>
      <w:r w:rsidRPr="008B3EEB">
        <w:rPr>
          <w:rStyle w:val="StyleUnderline"/>
        </w:rPr>
        <w:t xml:space="preserve">Replicating this approach in the Arctic could allow India to promote a similar vision of </w:t>
      </w:r>
      <w:r w:rsidRPr="008B3EEB">
        <w:rPr>
          <w:rStyle w:val="Emphasis"/>
        </w:rPr>
        <w:t>openness</w:t>
      </w:r>
      <w:r w:rsidRPr="008B3EEB">
        <w:rPr>
          <w:rStyle w:val="StyleUnderline"/>
        </w:rPr>
        <w:t xml:space="preserve"> and </w:t>
      </w:r>
      <w:r w:rsidRPr="008B3EEB">
        <w:rPr>
          <w:rStyle w:val="Emphasis"/>
        </w:rPr>
        <w:t>cooperation</w:t>
      </w:r>
      <w:r w:rsidRPr="008B3EEB">
        <w:rPr>
          <w:sz w:val="16"/>
        </w:rPr>
        <w:t>, thereby countering Russia’s disruption in the region without directly challenging its own Russia policies.</w:t>
      </w:r>
    </w:p>
    <w:p w14:paraId="0FF24D09" w14:textId="77777777" w:rsidR="0069550C" w:rsidRPr="008B3EEB" w:rsidRDefault="0069550C" w:rsidP="0069550C">
      <w:pPr>
        <w:rPr>
          <w:sz w:val="16"/>
        </w:rPr>
      </w:pPr>
      <w:r w:rsidRPr="008B3EEB">
        <w:rPr>
          <w:sz w:val="16"/>
        </w:rPr>
        <w:t xml:space="preserve">Aligning India’s Arctic strategy with its Indo-Pacific vision would also help solidify its role as a global balancing power—one that is committed to a rules-based international order. </w:t>
      </w:r>
      <w:r w:rsidRPr="008B3EEB">
        <w:rPr>
          <w:rStyle w:val="StyleUnderline"/>
        </w:rPr>
        <w:t xml:space="preserve">Unlike the Indo-Pacific, where India’s partnership with the US and other allies has actively contributed to </w:t>
      </w:r>
      <w:r w:rsidRPr="008B3EEB">
        <w:rPr>
          <w:rStyle w:val="Emphasis"/>
        </w:rPr>
        <w:t>regional s</w:t>
      </w:r>
      <w:r w:rsidRPr="008B3EEB">
        <w:rPr>
          <w:rStyle w:val="StyleUnderline"/>
        </w:rPr>
        <w:t>tability</w:t>
      </w:r>
      <w:r w:rsidRPr="008B3EEB">
        <w:rPr>
          <w:sz w:val="16"/>
        </w:rPr>
        <w:t xml:space="preserve">, </w:t>
      </w:r>
      <w:r w:rsidRPr="008B3EEB">
        <w:rPr>
          <w:rStyle w:val="StyleUnderline"/>
        </w:rPr>
        <w:t>in the Arctic, India’s current approach lacks a similar multilateral dimension</w:t>
      </w:r>
      <w:r w:rsidRPr="008B3EEB">
        <w:rPr>
          <w:sz w:val="16"/>
        </w:rPr>
        <w:t xml:space="preserve">. Focusing on </w:t>
      </w:r>
      <w:r w:rsidRPr="008B3EEB">
        <w:rPr>
          <w:rStyle w:val="StyleUnderline"/>
        </w:rPr>
        <w:t xml:space="preserve">partnerships with Arctic states that share India’s commitment to </w:t>
      </w:r>
      <w:r w:rsidRPr="008B3EEB">
        <w:rPr>
          <w:rStyle w:val="Emphasis"/>
          <w:sz w:val="36"/>
          <w:szCs w:val="32"/>
        </w:rPr>
        <w:t>transparency</w:t>
      </w:r>
      <w:r w:rsidRPr="008B3EEB">
        <w:rPr>
          <w:rStyle w:val="StyleUnderline"/>
          <w:sz w:val="32"/>
          <w:szCs w:val="32"/>
        </w:rPr>
        <w:t xml:space="preserve"> and </w:t>
      </w:r>
      <w:r w:rsidRPr="008B3EEB">
        <w:rPr>
          <w:rStyle w:val="Emphasis"/>
          <w:sz w:val="36"/>
          <w:szCs w:val="32"/>
        </w:rPr>
        <w:t>stability</w:t>
      </w:r>
      <w:r w:rsidRPr="008B3EEB">
        <w:rPr>
          <w:rStyle w:val="StyleUnderline"/>
          <w:sz w:val="32"/>
          <w:szCs w:val="32"/>
        </w:rPr>
        <w:t xml:space="preserve"> </w:t>
      </w:r>
      <w:r w:rsidRPr="008B3EEB">
        <w:rPr>
          <w:rStyle w:val="StyleUnderline"/>
        </w:rPr>
        <w:t xml:space="preserve">would signal India’s </w:t>
      </w:r>
      <w:r w:rsidRPr="008B3EEB">
        <w:rPr>
          <w:rStyle w:val="Emphasis"/>
        </w:rPr>
        <w:t>seriousness</w:t>
      </w:r>
      <w:r w:rsidRPr="008B3EEB">
        <w:rPr>
          <w:rStyle w:val="StyleUnderline"/>
        </w:rPr>
        <w:t xml:space="preserve"> as a global partner</w:t>
      </w:r>
      <w:r w:rsidRPr="008B3EEB">
        <w:rPr>
          <w:sz w:val="16"/>
        </w:rPr>
        <w:t xml:space="preserve"> in these regions. </w:t>
      </w:r>
      <w:r w:rsidRPr="008B3EEB">
        <w:rPr>
          <w:rStyle w:val="StyleUnderline"/>
        </w:rPr>
        <w:t xml:space="preserve">A commitment to a </w:t>
      </w:r>
      <w:r w:rsidRPr="008B3EEB">
        <w:rPr>
          <w:rStyle w:val="Emphasis"/>
        </w:rPr>
        <w:t>cooperative</w:t>
      </w:r>
      <w:r w:rsidRPr="008B3EEB">
        <w:rPr>
          <w:rStyle w:val="StyleUnderline"/>
        </w:rPr>
        <w:t xml:space="preserve"> Arctic strategy would also more fully resonate with India’s </w:t>
      </w:r>
      <w:proofErr w:type="spellStart"/>
      <w:r w:rsidRPr="008B3EEB">
        <w:rPr>
          <w:rStyle w:val="Emphasis"/>
        </w:rPr>
        <w:t>Vasudhaiva</w:t>
      </w:r>
      <w:proofErr w:type="spellEnd"/>
      <w:r w:rsidRPr="008B3EEB">
        <w:rPr>
          <w:rStyle w:val="Emphasis"/>
        </w:rPr>
        <w:t xml:space="preserve"> </w:t>
      </w:r>
      <w:proofErr w:type="spellStart"/>
      <w:r w:rsidRPr="008B3EEB">
        <w:rPr>
          <w:rStyle w:val="Emphasis"/>
        </w:rPr>
        <w:t>Kutumbakam</w:t>
      </w:r>
      <w:proofErr w:type="spellEnd"/>
      <w:r w:rsidRPr="008B3EEB">
        <w:rPr>
          <w:rStyle w:val="Emphasis"/>
        </w:rPr>
        <w:t xml:space="preserve"> philosophy</w:t>
      </w:r>
      <w:r w:rsidRPr="008B3EEB">
        <w:rPr>
          <w:sz w:val="16"/>
        </w:rPr>
        <w:t xml:space="preserve"> (the world is one family),60) </w:t>
      </w:r>
      <w:r w:rsidRPr="008B3EEB">
        <w:rPr>
          <w:rStyle w:val="StyleUnderline"/>
        </w:rPr>
        <w:t xml:space="preserve">projecting India’s vision of </w:t>
      </w:r>
      <w:r w:rsidRPr="008B3EEB">
        <w:rPr>
          <w:rStyle w:val="Emphasis"/>
        </w:rPr>
        <w:t>global unity</w:t>
      </w:r>
      <w:r w:rsidRPr="008B3EEB">
        <w:rPr>
          <w:rStyle w:val="StyleUnderline"/>
        </w:rPr>
        <w:t xml:space="preserve"> and peace while reinforcing its image as a </w:t>
      </w:r>
      <w:r w:rsidRPr="008B3EEB">
        <w:rPr>
          <w:rStyle w:val="Emphasis"/>
        </w:rPr>
        <w:t>responsible</w:t>
      </w:r>
      <w:r w:rsidRPr="008B3EEB">
        <w:rPr>
          <w:rStyle w:val="StyleUnderline"/>
        </w:rPr>
        <w:t xml:space="preserve">, </w:t>
      </w:r>
      <w:proofErr w:type="spellStart"/>
      <w:r w:rsidRPr="008B3EEB">
        <w:rPr>
          <w:rStyle w:val="Emphasis"/>
        </w:rPr>
        <w:t>stabilising</w:t>
      </w:r>
      <w:proofErr w:type="spellEnd"/>
      <w:r w:rsidRPr="008B3EEB">
        <w:rPr>
          <w:rStyle w:val="StyleUnderline"/>
        </w:rPr>
        <w:t xml:space="preserve"> </w:t>
      </w:r>
      <w:r w:rsidRPr="008B3EEB">
        <w:rPr>
          <w:rStyle w:val="Emphasis"/>
        </w:rPr>
        <w:t>actor</w:t>
      </w:r>
      <w:r w:rsidRPr="008B3EEB">
        <w:rPr>
          <w:rStyle w:val="StyleUnderline"/>
        </w:rPr>
        <w:t xml:space="preserve"> on the international stage</w:t>
      </w:r>
      <w:r w:rsidRPr="008B3EEB">
        <w:rPr>
          <w:sz w:val="16"/>
        </w:rPr>
        <w:t>.</w:t>
      </w:r>
    </w:p>
    <w:p w14:paraId="5D8200B9" w14:textId="77777777" w:rsidR="0069550C" w:rsidRDefault="0069550C" w:rsidP="0069550C"/>
    <w:p w14:paraId="22903A51" w14:textId="40047A07" w:rsidR="004A54F0" w:rsidRPr="008B3EEB" w:rsidRDefault="004A54F0" w:rsidP="004A54F0">
      <w:pPr>
        <w:pStyle w:val="Heading3"/>
      </w:pPr>
      <w:r>
        <w:lastRenderedPageBreak/>
        <w:t xml:space="preserve">2AC—Certainty—Investment </w:t>
      </w:r>
    </w:p>
    <w:p w14:paraId="5F62AAB9" w14:textId="77777777" w:rsidR="0069550C" w:rsidRDefault="0069550C" w:rsidP="0069550C">
      <w:pPr>
        <w:pStyle w:val="Heading4"/>
      </w:pPr>
      <w:r>
        <w:t xml:space="preserve">Volatility </w:t>
      </w:r>
      <w:r>
        <w:rPr>
          <w:u w:val="single"/>
        </w:rPr>
        <w:t>kills</w:t>
      </w:r>
      <w:r>
        <w:t xml:space="preserve"> investment.</w:t>
      </w:r>
    </w:p>
    <w:p w14:paraId="673C5C2A" w14:textId="77777777" w:rsidR="0069550C" w:rsidRPr="0064024D" w:rsidRDefault="0069550C" w:rsidP="0069550C">
      <w:r w:rsidRPr="0064024D">
        <w:rPr>
          <w:rStyle w:val="Style13ptBold"/>
        </w:rPr>
        <w:t>Tett ’25</w:t>
      </w:r>
      <w:r>
        <w:t xml:space="preserve"> [Gillian; July; editorial board for the Financial Times, covering a range of economic, financial, political and social issues; Financial Times, “The Lunar Society is a cautionary tale for Trump’s America,” </w:t>
      </w:r>
      <w:r w:rsidRPr="0064024D">
        <w:t>https://www.ft.com/content/4612e9f1-09b5-4787-8b4c-5609bfd491cf</w:t>
      </w:r>
      <w:r>
        <w:t>; Accessed 7.5.25]</w:t>
      </w:r>
    </w:p>
    <w:p w14:paraId="11A892C0" w14:textId="77777777" w:rsidR="0069550C" w:rsidRPr="0064024D" w:rsidRDefault="0069550C" w:rsidP="0069550C">
      <w:pPr>
        <w:rPr>
          <w:sz w:val="16"/>
        </w:rPr>
      </w:pPr>
      <w:r w:rsidRPr="0064024D">
        <w:rPr>
          <w:sz w:val="16"/>
        </w:rPr>
        <w:t xml:space="preserve">This was the moment when </w:t>
      </w:r>
      <w:r w:rsidRPr="0064024D">
        <w:rPr>
          <w:rStyle w:val="StyleUnderline"/>
        </w:rPr>
        <w:t xml:space="preserve">Britain discovered just how damaging </w:t>
      </w:r>
      <w:r w:rsidRPr="0064024D">
        <w:rPr>
          <w:rStyle w:val="Emphasis"/>
        </w:rPr>
        <w:t>political populism</w:t>
      </w:r>
      <w:r w:rsidRPr="0064024D">
        <w:rPr>
          <w:rStyle w:val="StyleUnderline"/>
        </w:rPr>
        <w:t xml:space="preserve"> can be for </w:t>
      </w:r>
      <w:r w:rsidRPr="0064024D">
        <w:rPr>
          <w:rStyle w:val="Emphasis"/>
        </w:rPr>
        <w:t>scientific innovation</w:t>
      </w:r>
      <w:r w:rsidRPr="0064024D">
        <w:rPr>
          <w:sz w:val="16"/>
        </w:rPr>
        <w:t>. And while the episode is barely known in America, it ought to make for sobering reading there, particularly as President Donald Trump pushes his “big, beautiful” tax and spending bill through both houses of Congress.</w:t>
      </w:r>
    </w:p>
    <w:p w14:paraId="0B127AEA" w14:textId="77777777" w:rsidR="0069550C" w:rsidRPr="0064024D" w:rsidRDefault="0069550C" w:rsidP="0069550C">
      <w:pPr>
        <w:rPr>
          <w:sz w:val="16"/>
        </w:rPr>
      </w:pPr>
      <w:r w:rsidRPr="0064024D">
        <w:rPr>
          <w:sz w:val="16"/>
        </w:rPr>
        <w:t>This is the story of the Lunar Society, a network of entrepreneurs, scientists and curious citizens that emerged in Birmingham in the mid-18th century. It was based around dinners held during the full moon to aid travel (hence its name).</w:t>
      </w:r>
    </w:p>
    <w:p w14:paraId="5F020819" w14:textId="77777777" w:rsidR="0069550C" w:rsidRPr="0064024D" w:rsidRDefault="0069550C" w:rsidP="0069550C">
      <w:pPr>
        <w:rPr>
          <w:sz w:val="16"/>
        </w:rPr>
      </w:pPr>
      <w:r w:rsidRPr="0064024D">
        <w:rPr>
          <w:sz w:val="16"/>
        </w:rPr>
        <w:t>Over several decades, this network unleashed inventions that accelerated the industrial revolution, including the discovery of oxygen and carbonated water (by Joseph Priestley), advanced steam engines (James Watt) and innovative ceramics (Josiah Wedgwood).</w:t>
      </w:r>
    </w:p>
    <w:p w14:paraId="6BFD7D8C" w14:textId="77777777" w:rsidR="0069550C" w:rsidRPr="0064024D" w:rsidRDefault="0069550C" w:rsidP="0069550C">
      <w:pPr>
        <w:rPr>
          <w:sz w:val="16"/>
        </w:rPr>
      </w:pPr>
      <w:r w:rsidRPr="0064024D">
        <w:rPr>
          <w:sz w:val="16"/>
        </w:rPr>
        <w:t>Think of it as an 18th-century version of Silicon Valley, a place where innovation erupted because key individuals were close to each other and operated in an intellectually diverse and free community with far fewer political controls than in places such as London.</w:t>
      </w:r>
    </w:p>
    <w:p w14:paraId="76C65539" w14:textId="77777777" w:rsidR="0069550C" w:rsidRPr="0064024D" w:rsidRDefault="0069550C" w:rsidP="0069550C">
      <w:pPr>
        <w:rPr>
          <w:sz w:val="16"/>
        </w:rPr>
      </w:pPr>
      <w:r w:rsidRPr="0064024D">
        <w:rPr>
          <w:sz w:val="16"/>
        </w:rPr>
        <w:t xml:space="preserve">In 1791 Britain experienced a wave of political </w:t>
      </w:r>
      <w:proofErr w:type="spellStart"/>
      <w:r w:rsidRPr="0064024D">
        <w:rPr>
          <w:sz w:val="16"/>
        </w:rPr>
        <w:t>polarisation</w:t>
      </w:r>
      <w:proofErr w:type="spellEnd"/>
      <w:r w:rsidRPr="0064024D">
        <w:rPr>
          <w:sz w:val="16"/>
        </w:rPr>
        <w:t xml:space="preserve"> and populism. Mobs attacked Lunar Society workshops, innovators such as Priestly emigrated and the network crumbled. “The damage went beyond physical destruction,” David </w:t>
      </w:r>
      <w:proofErr w:type="spellStart"/>
      <w:r w:rsidRPr="0064024D">
        <w:rPr>
          <w:sz w:val="16"/>
        </w:rPr>
        <w:t>Cleevely</w:t>
      </w:r>
      <w:proofErr w:type="spellEnd"/>
      <w:r w:rsidRPr="0064024D">
        <w:rPr>
          <w:sz w:val="16"/>
        </w:rPr>
        <w:t xml:space="preserve">, a British entrepreneur, notes in a new book, Serendipity. “The riots sent a clear message about the vulnerability of intellectual networks to political </w:t>
      </w:r>
      <w:proofErr w:type="gramStart"/>
      <w:r w:rsidRPr="0064024D">
        <w:rPr>
          <w:sz w:val="16"/>
        </w:rPr>
        <w:t>pressure</w:t>
      </w:r>
      <w:r w:rsidRPr="0064024D">
        <w:rPr>
          <w:rFonts w:ascii="Times New Roman" w:hAnsi="Times New Roman" w:cs="Times New Roman"/>
          <w:sz w:val="16"/>
        </w:rPr>
        <w:t> </w:t>
      </w:r>
      <w:r w:rsidRPr="0064024D">
        <w:rPr>
          <w:sz w:val="16"/>
        </w:rPr>
        <w:t>.</w:t>
      </w:r>
      <w:proofErr w:type="gramEnd"/>
      <w:r w:rsidRPr="0064024D">
        <w:rPr>
          <w:rFonts w:ascii="Times New Roman" w:hAnsi="Times New Roman" w:cs="Times New Roman"/>
          <w:sz w:val="16"/>
        </w:rPr>
        <w:t> </w:t>
      </w:r>
      <w:proofErr w:type="gramStart"/>
      <w:r w:rsidRPr="0064024D">
        <w:rPr>
          <w:sz w:val="16"/>
        </w:rPr>
        <w:t>.</w:t>
      </w:r>
      <w:r w:rsidRPr="0064024D">
        <w:rPr>
          <w:rFonts w:ascii="Times New Roman" w:hAnsi="Times New Roman" w:cs="Times New Roman"/>
          <w:sz w:val="16"/>
        </w:rPr>
        <w:t> </w:t>
      </w:r>
      <w:r w:rsidRPr="0064024D">
        <w:rPr>
          <w:sz w:val="16"/>
        </w:rPr>
        <w:t>.</w:t>
      </w:r>
      <w:proofErr w:type="gramEnd"/>
      <w:r w:rsidRPr="0064024D">
        <w:rPr>
          <w:rFonts w:ascii="Times New Roman" w:hAnsi="Times New Roman" w:cs="Times New Roman"/>
          <w:sz w:val="16"/>
        </w:rPr>
        <w:t> </w:t>
      </w:r>
      <w:r w:rsidRPr="0064024D">
        <w:rPr>
          <w:sz w:val="16"/>
        </w:rPr>
        <w:t>and a climate of fear descended.</w:t>
      </w:r>
      <w:r w:rsidRPr="0064024D">
        <w:rPr>
          <w:rFonts w:cs="Garamond"/>
          <w:sz w:val="16"/>
        </w:rPr>
        <w:t>”</w:t>
      </w:r>
    </w:p>
    <w:p w14:paraId="31C0652B" w14:textId="77777777" w:rsidR="0069550C" w:rsidRPr="0064024D" w:rsidRDefault="0069550C" w:rsidP="0069550C">
      <w:pPr>
        <w:rPr>
          <w:sz w:val="16"/>
        </w:rPr>
      </w:pPr>
      <w:r w:rsidRPr="0064024D">
        <w:rPr>
          <w:sz w:val="16"/>
        </w:rPr>
        <w:t xml:space="preserve">This resonates 234 years later. </w:t>
      </w:r>
      <w:r w:rsidRPr="0064024D">
        <w:rPr>
          <w:rStyle w:val="StyleUnderline"/>
        </w:rPr>
        <w:t xml:space="preserve">In the US there has been a wave of </w:t>
      </w:r>
      <w:proofErr w:type="gramStart"/>
      <w:r w:rsidRPr="0064024D">
        <w:rPr>
          <w:rStyle w:val="Emphasis"/>
        </w:rPr>
        <w:t>hand-wringing</w:t>
      </w:r>
      <w:proofErr w:type="gramEnd"/>
      <w:r w:rsidRPr="0064024D">
        <w:rPr>
          <w:rStyle w:val="StyleUnderline"/>
        </w:rPr>
        <w:t xml:space="preserve"> from scientists about Trump’s </w:t>
      </w:r>
      <w:r w:rsidRPr="0064024D">
        <w:rPr>
          <w:rStyle w:val="Emphasis"/>
        </w:rPr>
        <w:t>attack</w:t>
      </w:r>
      <w:r w:rsidRPr="0064024D">
        <w:rPr>
          <w:rStyle w:val="StyleUnderline"/>
        </w:rPr>
        <w:t xml:space="preserve"> on </w:t>
      </w:r>
      <w:r w:rsidRPr="0064024D">
        <w:rPr>
          <w:rStyle w:val="Emphasis"/>
        </w:rPr>
        <w:t>research</w:t>
      </w:r>
      <w:r w:rsidRPr="0064024D">
        <w:rPr>
          <w:sz w:val="16"/>
        </w:rPr>
        <w:t xml:space="preserve">. At Harvard, for instance, $2bn in funding for (mostly) medical research is at risk because of the president’s political vendetta against the university. At Nasa, </w:t>
      </w:r>
      <w:r w:rsidRPr="0064024D">
        <w:rPr>
          <w:rStyle w:val="StyleUnderline"/>
        </w:rPr>
        <w:t xml:space="preserve">half of the budget for </w:t>
      </w:r>
      <w:r w:rsidRPr="0064024D">
        <w:rPr>
          <w:rStyle w:val="Emphasis"/>
        </w:rPr>
        <w:t>scientific research</w:t>
      </w:r>
      <w:r w:rsidRPr="0064024D">
        <w:rPr>
          <w:rStyle w:val="StyleUnderline"/>
        </w:rPr>
        <w:t xml:space="preserve"> is at risk under Trump’s 2026 funding plans</w:t>
      </w:r>
      <w:r w:rsidRPr="0064024D">
        <w:rPr>
          <w:sz w:val="16"/>
        </w:rPr>
        <w:t xml:space="preserve">. </w:t>
      </w:r>
      <w:r w:rsidRPr="0064024D">
        <w:rPr>
          <w:rStyle w:val="StyleUnderline"/>
        </w:rPr>
        <w:t xml:space="preserve">Billions of dollars are slated to be </w:t>
      </w:r>
      <w:r w:rsidRPr="0064024D">
        <w:rPr>
          <w:rStyle w:val="Emphasis"/>
        </w:rPr>
        <w:t>wiped</w:t>
      </w:r>
      <w:r w:rsidRPr="0064024D">
        <w:rPr>
          <w:rStyle w:val="StyleUnderline"/>
        </w:rPr>
        <w:t xml:space="preserve"> from the </w:t>
      </w:r>
      <w:r w:rsidRPr="0064024D">
        <w:rPr>
          <w:rStyle w:val="Emphasis"/>
        </w:rPr>
        <w:t>N</w:t>
      </w:r>
      <w:r w:rsidRPr="0064024D">
        <w:rPr>
          <w:rStyle w:val="StyleUnderline"/>
        </w:rPr>
        <w:t xml:space="preserve">ational </w:t>
      </w:r>
      <w:r w:rsidRPr="0064024D">
        <w:rPr>
          <w:rStyle w:val="Emphasis"/>
        </w:rPr>
        <w:t>S</w:t>
      </w:r>
      <w:r w:rsidRPr="0064024D">
        <w:rPr>
          <w:rStyle w:val="StyleUnderline"/>
        </w:rPr>
        <w:t xml:space="preserve">cience </w:t>
      </w:r>
      <w:r w:rsidRPr="0064024D">
        <w:rPr>
          <w:rStyle w:val="Emphasis"/>
        </w:rPr>
        <w:t>F</w:t>
      </w:r>
      <w:r w:rsidRPr="0064024D">
        <w:rPr>
          <w:rStyle w:val="StyleUnderline"/>
        </w:rPr>
        <w:t xml:space="preserve">oundation and </w:t>
      </w:r>
      <w:r w:rsidRPr="0064024D">
        <w:rPr>
          <w:rStyle w:val="Emphasis"/>
        </w:rPr>
        <w:t>N</w:t>
      </w:r>
      <w:r w:rsidRPr="0064024D">
        <w:rPr>
          <w:rStyle w:val="StyleUnderline"/>
        </w:rPr>
        <w:t xml:space="preserve">ational </w:t>
      </w:r>
      <w:r w:rsidRPr="0064024D">
        <w:rPr>
          <w:rStyle w:val="Emphasis"/>
        </w:rPr>
        <w:t>I</w:t>
      </w:r>
      <w:r w:rsidRPr="0064024D">
        <w:rPr>
          <w:rStyle w:val="StyleUnderline"/>
        </w:rPr>
        <w:t xml:space="preserve">nstitutes </w:t>
      </w:r>
      <w:r w:rsidRPr="0064024D">
        <w:rPr>
          <w:rStyle w:val="Emphasis"/>
        </w:rPr>
        <w:t>o</w:t>
      </w:r>
      <w:r w:rsidRPr="0064024D">
        <w:rPr>
          <w:rStyle w:val="StyleUnderline"/>
        </w:rPr>
        <w:t xml:space="preserve">f </w:t>
      </w:r>
      <w:r w:rsidRPr="0064024D">
        <w:rPr>
          <w:rStyle w:val="Emphasis"/>
        </w:rPr>
        <w:t>H</w:t>
      </w:r>
      <w:r w:rsidRPr="0064024D">
        <w:rPr>
          <w:rStyle w:val="StyleUnderline"/>
        </w:rPr>
        <w:t>ealth budgets too</w:t>
      </w:r>
      <w:r w:rsidRPr="0064024D">
        <w:rPr>
          <w:sz w:val="16"/>
        </w:rPr>
        <w:t>.</w:t>
      </w:r>
    </w:p>
    <w:p w14:paraId="3CF5E708" w14:textId="77777777" w:rsidR="0069550C" w:rsidRPr="0064024D" w:rsidRDefault="0069550C" w:rsidP="0069550C">
      <w:pPr>
        <w:rPr>
          <w:sz w:val="16"/>
        </w:rPr>
      </w:pPr>
      <w:r w:rsidRPr="0064024D">
        <w:rPr>
          <w:sz w:val="16"/>
        </w:rPr>
        <w:t>Indeed, Cassidy Sugimoto, a professor of public policy at Georgia Institute of Technology, suggested this week in London that the totality of Trump’s moves meant that science faced a “50 per cent cut” in all US government research funding. “Trump has cut science funding to its lowest levels in decades,” she lamented.</w:t>
      </w:r>
    </w:p>
    <w:p w14:paraId="40ACF187" w14:textId="77777777" w:rsidR="0069550C" w:rsidRPr="0064024D" w:rsidRDefault="0069550C" w:rsidP="0069550C">
      <w:pPr>
        <w:rPr>
          <w:sz w:val="16"/>
        </w:rPr>
      </w:pPr>
      <w:r w:rsidRPr="0064024D">
        <w:rPr>
          <w:sz w:val="16"/>
        </w:rPr>
        <w:t xml:space="preserve">But what is as notable as these numbers is the fear aroused by Trump’s political attacks on “woke” causes (like diversity) and the science that his populist supporters dislike (such as vaccine research). This is not just affecting institutions such as Harvard; American scientists tell me that research </w:t>
      </w:r>
      <w:proofErr w:type="spellStart"/>
      <w:r w:rsidRPr="0064024D">
        <w:rPr>
          <w:sz w:val="16"/>
        </w:rPr>
        <w:t>programmes</w:t>
      </w:r>
      <w:proofErr w:type="spellEnd"/>
      <w:r w:rsidRPr="0064024D">
        <w:rPr>
          <w:sz w:val="16"/>
        </w:rPr>
        <w:t xml:space="preserve"> are being culled across the country if they contain controversial words or prefixes like “trans-”, “bi-” or “gender” — even if used in connection with, say, “binary stars” or “transgenic” mice. </w:t>
      </w:r>
    </w:p>
    <w:p w14:paraId="45BA96CB" w14:textId="77777777" w:rsidR="0069550C" w:rsidRPr="0064024D" w:rsidRDefault="0069550C" w:rsidP="0069550C">
      <w:pPr>
        <w:rPr>
          <w:sz w:val="16"/>
        </w:rPr>
      </w:pPr>
      <w:r w:rsidRPr="0064024D">
        <w:rPr>
          <w:sz w:val="16"/>
        </w:rPr>
        <w:t>“It’s Orwellian — like an artificial intelligence program just cuts anything with those words,” one eminent mathematician tells me.</w:t>
      </w:r>
    </w:p>
    <w:p w14:paraId="2237BFEA" w14:textId="77777777" w:rsidR="0069550C" w:rsidRPr="0064024D" w:rsidRDefault="0069550C" w:rsidP="0069550C">
      <w:pPr>
        <w:rPr>
          <w:sz w:val="16"/>
        </w:rPr>
      </w:pPr>
      <w:r w:rsidRPr="0064024D">
        <w:rPr>
          <w:sz w:val="16"/>
        </w:rPr>
        <w:t xml:space="preserve">In response, scientists are swapping secretive notes about how to avoid the censors. Internal battles have erupted at prestigious institutions such as the US National Academies of Science, Engineering and Medicine about </w:t>
      </w:r>
      <w:proofErr w:type="gramStart"/>
      <w:r w:rsidRPr="0064024D">
        <w:rPr>
          <w:sz w:val="16"/>
        </w:rPr>
        <w:t>whether or not</w:t>
      </w:r>
      <w:proofErr w:type="gramEnd"/>
      <w:r w:rsidRPr="0064024D">
        <w:rPr>
          <w:sz w:val="16"/>
        </w:rPr>
        <w:t xml:space="preserve"> to capitulate to Trump.</w:t>
      </w:r>
    </w:p>
    <w:p w14:paraId="4FCA4980" w14:textId="77777777" w:rsidR="0069550C" w:rsidRPr="0064024D" w:rsidRDefault="0069550C" w:rsidP="0069550C">
      <w:pPr>
        <w:rPr>
          <w:sz w:val="16"/>
        </w:rPr>
      </w:pPr>
      <w:r w:rsidRPr="0064024D">
        <w:rPr>
          <w:sz w:val="16"/>
        </w:rPr>
        <w:t xml:space="preserve">Meanwhile, some scientists are leaving. In April the journal Nature calculated that </w:t>
      </w:r>
      <w:r w:rsidRPr="0064024D">
        <w:rPr>
          <w:rStyle w:val="Emphasis"/>
        </w:rPr>
        <w:t>job applications</w:t>
      </w:r>
      <w:r w:rsidRPr="0064024D">
        <w:rPr>
          <w:rStyle w:val="StyleUnderline"/>
        </w:rPr>
        <w:t xml:space="preserve"> by US scientists to institutions in Canada, Europe and non-China Asia were </w:t>
      </w:r>
      <w:r w:rsidRPr="0064024D">
        <w:rPr>
          <w:rStyle w:val="Emphasis"/>
        </w:rPr>
        <w:t>41</w:t>
      </w:r>
      <w:r w:rsidRPr="0064024D">
        <w:rPr>
          <w:rStyle w:val="StyleUnderline"/>
        </w:rPr>
        <w:t xml:space="preserve"> per cent, </w:t>
      </w:r>
      <w:r w:rsidRPr="0064024D">
        <w:rPr>
          <w:rStyle w:val="Emphasis"/>
        </w:rPr>
        <w:t>32</w:t>
      </w:r>
      <w:r w:rsidRPr="0064024D">
        <w:rPr>
          <w:rStyle w:val="StyleUnderline"/>
        </w:rPr>
        <w:t xml:space="preserve"> per cent and </w:t>
      </w:r>
      <w:r w:rsidRPr="0064024D">
        <w:rPr>
          <w:rStyle w:val="Emphasis"/>
        </w:rPr>
        <w:t>39</w:t>
      </w:r>
      <w:r w:rsidRPr="0064024D">
        <w:rPr>
          <w:rStyle w:val="StyleUnderline"/>
        </w:rPr>
        <w:t xml:space="preserve"> per cent higher respectively in </w:t>
      </w:r>
      <w:r w:rsidRPr="0064024D">
        <w:rPr>
          <w:rStyle w:val="Emphasis"/>
        </w:rPr>
        <w:t>2025</w:t>
      </w:r>
      <w:r w:rsidRPr="0064024D">
        <w:rPr>
          <w:rStyle w:val="StyleUnderline"/>
        </w:rPr>
        <w:t xml:space="preserve"> than </w:t>
      </w:r>
      <w:r w:rsidRPr="0064024D">
        <w:rPr>
          <w:rStyle w:val="Emphasis"/>
        </w:rPr>
        <w:t>2024</w:t>
      </w:r>
      <w:r w:rsidRPr="0064024D">
        <w:rPr>
          <w:sz w:val="16"/>
        </w:rPr>
        <w:t>. And this week France proudly unveiled its first official group of US “scientific refugees”: an eight-strong cohort of researchers who are heading to Aix-Marseille university.</w:t>
      </w:r>
    </w:p>
    <w:p w14:paraId="1E729702" w14:textId="77777777" w:rsidR="0069550C" w:rsidRDefault="0069550C" w:rsidP="0069550C"/>
    <w:p w14:paraId="2D17E399" w14:textId="77777777" w:rsidR="0069550C" w:rsidRDefault="0069550C" w:rsidP="0069550C"/>
    <w:p w14:paraId="49C54A06" w14:textId="77777777" w:rsidR="0069550C" w:rsidRDefault="0069550C" w:rsidP="0069550C">
      <w:pPr>
        <w:pStyle w:val="Heading1"/>
      </w:pPr>
    </w:p>
    <w:p w14:paraId="44997A08" w14:textId="12BC456A" w:rsidR="0069550C" w:rsidRDefault="0069550C" w:rsidP="0069550C">
      <w:pPr>
        <w:pStyle w:val="Heading1"/>
      </w:pPr>
      <w:r>
        <w:lastRenderedPageBreak/>
        <w:t>--Critique--</w:t>
      </w:r>
    </w:p>
    <w:p w14:paraId="2AC40390" w14:textId="1550CC8F" w:rsidR="0069550C" w:rsidRDefault="0069550C" w:rsidP="0069550C">
      <w:pPr>
        <w:pStyle w:val="Heading2"/>
      </w:pPr>
      <w:r>
        <w:lastRenderedPageBreak/>
        <w:t xml:space="preserve">Security K Answers </w:t>
      </w:r>
    </w:p>
    <w:p w14:paraId="2ABF4760" w14:textId="77777777" w:rsidR="0069550C" w:rsidRPr="00F75641" w:rsidRDefault="0069550C" w:rsidP="0069550C">
      <w:pPr>
        <w:pStyle w:val="Heading3"/>
      </w:pPr>
      <w:r>
        <w:lastRenderedPageBreak/>
        <w:t>2AC—N/L—India Key</w:t>
      </w:r>
    </w:p>
    <w:p w14:paraId="0721ECAB" w14:textId="77777777" w:rsidR="0069550C" w:rsidRDefault="0069550C" w:rsidP="0069550C">
      <w:pPr>
        <w:pStyle w:val="Heading4"/>
      </w:pPr>
      <w:r>
        <w:t>India research cooperation key to de-securitize</w:t>
      </w:r>
    </w:p>
    <w:p w14:paraId="3B8117D7" w14:textId="77777777" w:rsidR="0069550C" w:rsidRDefault="0069550C" w:rsidP="0069550C">
      <w:r w:rsidRPr="00F75641">
        <w:rPr>
          <w:rStyle w:val="Style13ptBold"/>
        </w:rPr>
        <w:t>Sharma 21</w:t>
      </w:r>
      <w:r w:rsidRPr="00F75641">
        <w:t xml:space="preserve"> [</w:t>
      </w:r>
      <w:proofErr w:type="spellStart"/>
      <w:r w:rsidRPr="00F75641">
        <w:t>Bipandeep</w:t>
      </w:r>
      <w:proofErr w:type="spellEnd"/>
      <w:r w:rsidRPr="00F75641">
        <w:rPr>
          <w:b/>
          <w:bCs/>
        </w:rPr>
        <w:t xml:space="preserve"> </w:t>
      </w:r>
      <w:r w:rsidRPr="00F75641">
        <w:t xml:space="preserve">Sharma is a Research Analyst at Non-Traditional Security Centre at Manohar Parrikar Institute for </w:t>
      </w:r>
      <w:proofErr w:type="spellStart"/>
      <w:r w:rsidRPr="00F75641">
        <w:t>Defence</w:t>
      </w:r>
      <w:proofErr w:type="spellEnd"/>
      <w:r w:rsidRPr="00F75641">
        <w:t xml:space="preserve"> Studies and Analysis, New Delhi. He is also a doctoral candidate at Department of Political Science, Panjab University, Chandigarh (India). "‘De-</w:t>
      </w:r>
      <w:proofErr w:type="spellStart"/>
      <w:r w:rsidRPr="00F75641">
        <w:t>Securitising</w:t>
      </w:r>
      <w:proofErr w:type="spellEnd"/>
      <w:r w:rsidRPr="00F75641">
        <w:t xml:space="preserve"> the Arctic’ in Climate Change: An Indian Perspective" Sage Journals, 10-14-2021 </w:t>
      </w:r>
      <w:r>
        <w:t xml:space="preserve">Accessed 7-1-2025 </w:t>
      </w:r>
      <w:r w:rsidRPr="00F75641">
        <w:t>https://journals.sagepub.com/doi/10.1177/09749284211047721?icid=int.sj-full-text.similar-articles.6]</w:t>
      </w:r>
    </w:p>
    <w:p w14:paraId="627C6407" w14:textId="77777777" w:rsidR="0069550C" w:rsidRPr="00F75641" w:rsidRDefault="0069550C" w:rsidP="0069550C">
      <w:pPr>
        <w:rPr>
          <w:sz w:val="16"/>
        </w:rPr>
      </w:pPr>
      <w:r w:rsidRPr="00F75641">
        <w:rPr>
          <w:sz w:val="16"/>
        </w:rPr>
        <w:t>Ole Wæver initially defined de-</w:t>
      </w:r>
      <w:proofErr w:type="spellStart"/>
      <w:r w:rsidRPr="00F75641">
        <w:rPr>
          <w:sz w:val="16"/>
        </w:rPr>
        <w:t>securitisation</w:t>
      </w:r>
      <w:proofErr w:type="spellEnd"/>
      <w:r w:rsidRPr="00F75641">
        <w:rPr>
          <w:sz w:val="16"/>
        </w:rPr>
        <w:t xml:space="preserve"> as a </w:t>
      </w:r>
      <w:proofErr w:type="spellStart"/>
      <w:r w:rsidRPr="00F75641">
        <w:rPr>
          <w:sz w:val="16"/>
        </w:rPr>
        <w:t>securitisation</w:t>
      </w:r>
      <w:proofErr w:type="spellEnd"/>
      <w:r w:rsidRPr="00F75641">
        <w:rPr>
          <w:sz w:val="16"/>
        </w:rPr>
        <w:t xml:space="preserve"> move that fails due to the target audience refusing to accept the authority and legitimacy of an initial </w:t>
      </w:r>
      <w:proofErr w:type="spellStart"/>
      <w:r w:rsidRPr="00F75641">
        <w:rPr>
          <w:sz w:val="16"/>
        </w:rPr>
        <w:t>securitisation</w:t>
      </w:r>
      <w:proofErr w:type="spellEnd"/>
      <w:r w:rsidRPr="00F75641">
        <w:rPr>
          <w:sz w:val="16"/>
        </w:rPr>
        <w:t xml:space="preserve"> move (Wæver, 1998, p. 56). This definition stands broadened in the sense that ‘issues could be deliberately de-</w:t>
      </w:r>
      <w:proofErr w:type="spellStart"/>
      <w:r w:rsidRPr="00F75641">
        <w:rPr>
          <w:sz w:val="16"/>
        </w:rPr>
        <w:t>securitised</w:t>
      </w:r>
      <w:proofErr w:type="spellEnd"/>
      <w:r w:rsidRPr="00F75641">
        <w:rPr>
          <w:sz w:val="16"/>
        </w:rPr>
        <w:t xml:space="preserve"> not in consequence of any audience failure to accept </w:t>
      </w:r>
      <w:proofErr w:type="spellStart"/>
      <w:r w:rsidRPr="00F75641">
        <w:rPr>
          <w:sz w:val="16"/>
        </w:rPr>
        <w:t>securitisation</w:t>
      </w:r>
      <w:proofErr w:type="spellEnd"/>
      <w:r w:rsidRPr="00F75641">
        <w:rPr>
          <w:sz w:val="16"/>
        </w:rPr>
        <w:t>, but as a deliberate “positive” normative-political move to reject the “exceptional” realm of security politics’ (Austin &amp; Brossard, 2017, p. 6). Emerging issues of the Arctic that are on the high verge of ‘</w:t>
      </w:r>
      <w:proofErr w:type="spellStart"/>
      <w:r w:rsidRPr="00F75641">
        <w:rPr>
          <w:sz w:val="16"/>
        </w:rPr>
        <w:t>securitisation</w:t>
      </w:r>
      <w:proofErr w:type="spellEnd"/>
      <w:r w:rsidRPr="00F75641">
        <w:rPr>
          <w:sz w:val="16"/>
        </w:rPr>
        <w:t>’ need to be deliberately addressed through such ‘positive normative-political de-</w:t>
      </w:r>
      <w:proofErr w:type="spellStart"/>
      <w:r w:rsidRPr="00F75641">
        <w:rPr>
          <w:sz w:val="16"/>
        </w:rPr>
        <w:t>securitisation</w:t>
      </w:r>
      <w:proofErr w:type="spellEnd"/>
      <w:r w:rsidRPr="00F75641">
        <w:rPr>
          <w:sz w:val="16"/>
        </w:rPr>
        <w:t xml:space="preserve"> </w:t>
      </w:r>
      <w:proofErr w:type="gramStart"/>
      <w:r w:rsidRPr="00F75641">
        <w:rPr>
          <w:sz w:val="16"/>
        </w:rPr>
        <w:t>moves’</w:t>
      </w:r>
      <w:proofErr w:type="gramEnd"/>
      <w:r w:rsidRPr="00F75641">
        <w:rPr>
          <w:sz w:val="16"/>
        </w:rPr>
        <w:t>. To achieve de-</w:t>
      </w:r>
      <w:proofErr w:type="spellStart"/>
      <w:r w:rsidRPr="00F75641">
        <w:rPr>
          <w:sz w:val="16"/>
        </w:rPr>
        <w:t>securitisation</w:t>
      </w:r>
      <w:proofErr w:type="spellEnd"/>
      <w:r w:rsidRPr="00F75641">
        <w:rPr>
          <w:sz w:val="16"/>
        </w:rPr>
        <w:t xml:space="preserve"> Copenhagen School outlines three strategies: (a) not to talk about issues in terms of security in the first place; (b) managing </w:t>
      </w:r>
      <w:proofErr w:type="spellStart"/>
      <w:r w:rsidRPr="00F75641">
        <w:rPr>
          <w:sz w:val="16"/>
        </w:rPr>
        <w:t>securitisation</w:t>
      </w:r>
      <w:proofErr w:type="spellEnd"/>
      <w:r w:rsidRPr="00F75641">
        <w:rPr>
          <w:sz w:val="16"/>
        </w:rPr>
        <w:t xml:space="preserve"> (if issues got </w:t>
      </w:r>
      <w:proofErr w:type="spellStart"/>
      <w:r w:rsidRPr="00F75641">
        <w:rPr>
          <w:sz w:val="16"/>
        </w:rPr>
        <w:t>securitised</w:t>
      </w:r>
      <w:proofErr w:type="spellEnd"/>
      <w:r w:rsidRPr="00F75641">
        <w:rPr>
          <w:sz w:val="16"/>
        </w:rPr>
        <w:t xml:space="preserve">) and preventing security dilemmas and vicious circles; and (c) moving </w:t>
      </w:r>
      <w:proofErr w:type="spellStart"/>
      <w:r w:rsidRPr="00F75641">
        <w:rPr>
          <w:sz w:val="16"/>
        </w:rPr>
        <w:t>securitised</w:t>
      </w:r>
      <w:proofErr w:type="spellEnd"/>
      <w:r w:rsidRPr="00F75641">
        <w:rPr>
          <w:sz w:val="16"/>
        </w:rPr>
        <w:t xml:space="preserve"> issues back to normal politics (Wæver, 2000). The transforming Arctic presents multiple issues that are at different levels of attaining </w:t>
      </w:r>
      <w:proofErr w:type="spellStart"/>
      <w:r w:rsidRPr="00F75641">
        <w:rPr>
          <w:sz w:val="16"/>
        </w:rPr>
        <w:t>securitisation</w:t>
      </w:r>
      <w:proofErr w:type="spellEnd"/>
      <w:r w:rsidRPr="00F75641">
        <w:rPr>
          <w:sz w:val="16"/>
        </w:rPr>
        <w:t xml:space="preserve">; </w:t>
      </w:r>
      <w:proofErr w:type="gramStart"/>
      <w:r w:rsidRPr="00F75641">
        <w:rPr>
          <w:sz w:val="16"/>
        </w:rPr>
        <w:t>therefore</w:t>
      </w:r>
      <w:proofErr w:type="gramEnd"/>
      <w:r w:rsidRPr="00F75641">
        <w:rPr>
          <w:sz w:val="16"/>
        </w:rPr>
        <w:t xml:space="preserve"> </w:t>
      </w:r>
      <w:r w:rsidRPr="00F75641">
        <w:rPr>
          <w:u w:val="single"/>
        </w:rPr>
        <w:t xml:space="preserve">all these strategies </w:t>
      </w:r>
      <w:r w:rsidRPr="00F75641">
        <w:rPr>
          <w:sz w:val="16"/>
        </w:rPr>
        <w:t xml:space="preserve">outlined by the Copenhagen School </w:t>
      </w:r>
      <w:r w:rsidRPr="00F75641">
        <w:rPr>
          <w:u w:val="single"/>
        </w:rPr>
        <w:t>could be applied to achieve de-</w:t>
      </w:r>
      <w:proofErr w:type="spellStart"/>
      <w:r w:rsidRPr="00F75641">
        <w:rPr>
          <w:u w:val="single"/>
        </w:rPr>
        <w:t>securitisation</w:t>
      </w:r>
      <w:proofErr w:type="spellEnd"/>
      <w:r w:rsidRPr="00F75641">
        <w:rPr>
          <w:u w:val="single"/>
        </w:rPr>
        <w:t xml:space="preserve"> in the region. </w:t>
      </w:r>
      <w:r w:rsidRPr="00F75641">
        <w:rPr>
          <w:sz w:val="16"/>
        </w:rPr>
        <w:t>The emerging issues of the Arctic</w:t>
      </w:r>
      <w:r w:rsidRPr="00F75641">
        <w:rPr>
          <w:u w:val="single"/>
        </w:rPr>
        <w:t xml:space="preserve">, such as environment, ecology, human and connectivity, need to be </w:t>
      </w:r>
      <w:r w:rsidRPr="00F75641">
        <w:rPr>
          <w:sz w:val="16"/>
        </w:rPr>
        <w:t>addressed as issues of common global concern and</w:t>
      </w:r>
      <w:r w:rsidRPr="00F75641">
        <w:rPr>
          <w:u w:val="single"/>
        </w:rPr>
        <w:t xml:space="preserve"> approached through </w:t>
      </w:r>
      <w:proofErr w:type="gramStart"/>
      <w:r w:rsidRPr="00F75641">
        <w:rPr>
          <w:u w:val="single"/>
        </w:rPr>
        <w:t>mutual cooperation</w:t>
      </w:r>
      <w:proofErr w:type="gramEnd"/>
      <w:r w:rsidRPr="00F75641">
        <w:rPr>
          <w:u w:val="single"/>
        </w:rPr>
        <w:t xml:space="preserve">. Issues regarding Arctic resources and territorial claims over land and ocean could be managed by strictly adhering to international laws and through </w:t>
      </w:r>
      <w:proofErr w:type="gramStart"/>
      <w:r w:rsidRPr="00F75641">
        <w:rPr>
          <w:u w:val="single"/>
        </w:rPr>
        <w:t>mutual cooperation</w:t>
      </w:r>
      <w:proofErr w:type="gramEnd"/>
      <w:r w:rsidRPr="00F75641">
        <w:rPr>
          <w:u w:val="single"/>
        </w:rPr>
        <w:t xml:space="preserve"> between states to avoid any further security dilemmas.</w:t>
      </w:r>
      <w:r w:rsidRPr="00F75641">
        <w:rPr>
          <w:sz w:val="16"/>
        </w:rPr>
        <w:t xml:space="preserve"> Issues of traditional military build-ups and other hard security measures in the region could be addressed through both military and non-military Confidence Building Measures and other such unilateral and multilateral initiatives to bring them back to normal politics. Emerging Arctic issues that possess global challenges need not be looked at through narrowly framed regional or one </w:t>
      </w:r>
      <w:proofErr w:type="gramStart"/>
      <w:r w:rsidRPr="00F75641">
        <w:rPr>
          <w:sz w:val="16"/>
        </w:rPr>
        <w:t>particular state’s</w:t>
      </w:r>
      <w:proofErr w:type="gramEnd"/>
      <w:r w:rsidRPr="00F75641">
        <w:rPr>
          <w:sz w:val="16"/>
        </w:rPr>
        <w:t xml:space="preserve"> interests but should be addressed through combined global efforts and as per UN sustainable development goals.</w:t>
      </w:r>
    </w:p>
    <w:p w14:paraId="591640F9" w14:textId="77777777" w:rsidR="0069550C" w:rsidRPr="00F75641" w:rsidRDefault="0069550C" w:rsidP="0069550C">
      <w:pPr>
        <w:rPr>
          <w:sz w:val="16"/>
        </w:rPr>
      </w:pPr>
      <w:r w:rsidRPr="00F75641">
        <w:rPr>
          <w:u w:val="single"/>
        </w:rPr>
        <w:t xml:space="preserve">Asian states especially India could play a constructive role in solving these </w:t>
      </w:r>
      <w:r w:rsidRPr="00F75641">
        <w:rPr>
          <w:sz w:val="16"/>
        </w:rPr>
        <w:t>emerging</w:t>
      </w:r>
      <w:r w:rsidRPr="00F75641">
        <w:rPr>
          <w:u w:val="single"/>
        </w:rPr>
        <w:t xml:space="preserve"> Arctic issues through its long history and experience of polar science research in Hindu Kush Himalayas and Antarctica </w:t>
      </w:r>
      <w:r w:rsidRPr="00F75641">
        <w:rPr>
          <w:sz w:val="16"/>
        </w:rPr>
        <w:t>(Chaturvedi, 2014, p. 78).</w:t>
      </w:r>
      <w:r w:rsidRPr="00F75641">
        <w:rPr>
          <w:u w:val="single"/>
        </w:rPr>
        <w:t xml:space="preserve"> India’s scientific engagements in the Arctic </w:t>
      </w:r>
      <w:r w:rsidRPr="00F75641">
        <w:rPr>
          <w:sz w:val="16"/>
        </w:rPr>
        <w:t>mainly</w:t>
      </w:r>
      <w:r w:rsidRPr="00F75641">
        <w:rPr>
          <w:u w:val="single"/>
        </w:rPr>
        <w:t xml:space="preserve"> focus on climate research by studying </w:t>
      </w:r>
      <w:proofErr w:type="gramStart"/>
      <w:r w:rsidRPr="00F75641">
        <w:rPr>
          <w:u w:val="single"/>
        </w:rPr>
        <w:t>Arctic sea</w:t>
      </w:r>
      <w:proofErr w:type="gramEnd"/>
      <w:r w:rsidRPr="00F75641">
        <w:rPr>
          <w:u w:val="single"/>
        </w:rPr>
        <w:t xml:space="preserve"> ice variations and their links with Indian monsoons </w:t>
      </w:r>
      <w:r w:rsidRPr="00F75641">
        <w:rPr>
          <w:sz w:val="16"/>
        </w:rPr>
        <w:t xml:space="preserve">(Ministry of External Affairs, 2013). </w:t>
      </w:r>
      <w:r w:rsidRPr="00F75641">
        <w:rPr>
          <w:u w:val="single"/>
        </w:rPr>
        <w:t xml:space="preserve">India’s </w:t>
      </w:r>
      <w:r w:rsidRPr="00F75641">
        <w:rPr>
          <w:sz w:val="16"/>
        </w:rPr>
        <w:t>focused</w:t>
      </w:r>
      <w:r w:rsidRPr="00F75641">
        <w:rPr>
          <w:u w:val="single"/>
        </w:rPr>
        <w:t xml:space="preserve"> approach </w:t>
      </w:r>
      <w:r w:rsidRPr="00F75641">
        <w:rPr>
          <w:sz w:val="16"/>
        </w:rPr>
        <w:t>mainly</w:t>
      </w:r>
      <w:r w:rsidRPr="00F75641">
        <w:rPr>
          <w:u w:val="single"/>
        </w:rPr>
        <w:t xml:space="preserve"> in terms of scientific research in the Arctic justifies the country’s </w:t>
      </w:r>
      <w:r w:rsidRPr="00F75641">
        <w:rPr>
          <w:sz w:val="16"/>
        </w:rPr>
        <w:t>serious</w:t>
      </w:r>
      <w:r w:rsidRPr="00F75641">
        <w:rPr>
          <w:u w:val="single"/>
        </w:rPr>
        <w:t xml:space="preserve"> commitments towards understanding and addressing emerging issues of human–environment context </w:t>
      </w:r>
      <w:r w:rsidRPr="00F75641">
        <w:rPr>
          <w:sz w:val="16"/>
        </w:rPr>
        <w:t xml:space="preserve">that have global implications for mankind. India, with its large coastal population residing in coastal cities and a significant part of the country’s gross domestic product coming from its agriculture sector (Government of India, 2020), simply cannot afford to neglect the future consequences of climate emerging from the transforming Arctic. Environmental challenges from the Arctic will not only impact Indian agriculture and coastal communities but many other Asian states with large coastal cities and populations </w:t>
      </w:r>
      <w:proofErr w:type="spellStart"/>
      <w:r w:rsidRPr="00F75641">
        <w:rPr>
          <w:sz w:val="16"/>
        </w:rPr>
        <w:t>centres</w:t>
      </w:r>
      <w:proofErr w:type="spellEnd"/>
      <w:r w:rsidRPr="00F75641">
        <w:rPr>
          <w:sz w:val="16"/>
        </w:rPr>
        <w:t xml:space="preserve"> will also become vulnerable to these drastic changes in future. Therefore, India along with other Asian states needs to at least collaborate on all these issues that bear common implications for Asian region. The </w:t>
      </w:r>
      <w:proofErr w:type="gramStart"/>
      <w:r w:rsidRPr="00F75641">
        <w:rPr>
          <w:sz w:val="16"/>
        </w:rPr>
        <w:t>basic fundamental</w:t>
      </w:r>
      <w:proofErr w:type="gramEnd"/>
      <w:r w:rsidRPr="00F75641">
        <w:rPr>
          <w:sz w:val="16"/>
        </w:rPr>
        <w:t xml:space="preserve"> argument that Asian states could collectively put here is that the Arctic needs to be preserved for its wilderness to remain as ‘Arctic’. Only the Arctic five could not set rules for the region that is on a brink of posing global challenges.</w:t>
      </w:r>
    </w:p>
    <w:p w14:paraId="45C787E5" w14:textId="77777777" w:rsidR="0069550C" w:rsidRDefault="0069550C" w:rsidP="0069550C">
      <w:pPr>
        <w:rPr>
          <w:sz w:val="16"/>
        </w:rPr>
      </w:pPr>
      <w:r w:rsidRPr="00F75641">
        <w:rPr>
          <w:sz w:val="16"/>
        </w:rPr>
        <w:t>In addition to insights provided by Copenhagen School’s theoretical approach to de-</w:t>
      </w:r>
      <w:proofErr w:type="spellStart"/>
      <w:r w:rsidRPr="00F75641">
        <w:rPr>
          <w:sz w:val="16"/>
        </w:rPr>
        <w:t>securitisation</w:t>
      </w:r>
      <w:proofErr w:type="spellEnd"/>
      <w:r w:rsidRPr="00F75641">
        <w:rPr>
          <w:sz w:val="16"/>
        </w:rPr>
        <w:t xml:space="preserve">, </w:t>
      </w:r>
      <w:r w:rsidRPr="00F75641">
        <w:rPr>
          <w:u w:val="single"/>
        </w:rPr>
        <w:t>India’s traditional philosophical approach of </w:t>
      </w:r>
      <w:proofErr w:type="spellStart"/>
      <w:r w:rsidRPr="00F75641">
        <w:rPr>
          <w:i/>
          <w:iCs/>
          <w:u w:val="single"/>
        </w:rPr>
        <w:t>Vasudhaiva</w:t>
      </w:r>
      <w:proofErr w:type="spellEnd"/>
      <w:r w:rsidRPr="00F75641">
        <w:rPr>
          <w:i/>
          <w:iCs/>
          <w:u w:val="single"/>
        </w:rPr>
        <w:t xml:space="preserve"> </w:t>
      </w:r>
      <w:proofErr w:type="spellStart"/>
      <w:r w:rsidRPr="00F75641">
        <w:rPr>
          <w:i/>
          <w:iCs/>
          <w:u w:val="single"/>
        </w:rPr>
        <w:t>Kutumbakam</w:t>
      </w:r>
      <w:proofErr w:type="spellEnd"/>
      <w:r w:rsidRPr="00F75641">
        <w:rPr>
          <w:u w:val="single"/>
        </w:rPr>
        <w:t> can play a new constructive role in de-</w:t>
      </w:r>
      <w:proofErr w:type="spellStart"/>
      <w:r w:rsidRPr="00F75641">
        <w:rPr>
          <w:u w:val="single"/>
        </w:rPr>
        <w:t>securitising</w:t>
      </w:r>
      <w:proofErr w:type="spellEnd"/>
      <w:r w:rsidRPr="00F75641">
        <w:rPr>
          <w:u w:val="single"/>
        </w:rPr>
        <w:t xml:space="preserve"> the Arctic.</w:t>
      </w:r>
      <w:r w:rsidRPr="00F75641">
        <w:rPr>
          <w:sz w:val="16"/>
        </w:rPr>
        <w:t xml:space="preserve"> The philosophy of </w:t>
      </w:r>
      <w:proofErr w:type="spellStart"/>
      <w:r w:rsidRPr="00F75641">
        <w:rPr>
          <w:i/>
          <w:iCs/>
          <w:sz w:val="16"/>
        </w:rPr>
        <w:t>Vasudhaiva</w:t>
      </w:r>
      <w:proofErr w:type="spellEnd"/>
      <w:r w:rsidRPr="00F75641">
        <w:rPr>
          <w:i/>
          <w:iCs/>
          <w:sz w:val="16"/>
        </w:rPr>
        <w:t xml:space="preserve"> </w:t>
      </w:r>
      <w:proofErr w:type="spellStart"/>
      <w:r w:rsidRPr="00F75641">
        <w:rPr>
          <w:i/>
          <w:iCs/>
          <w:sz w:val="16"/>
        </w:rPr>
        <w:t>Kutumbakam</w:t>
      </w:r>
      <w:proofErr w:type="spellEnd"/>
      <w:r w:rsidRPr="00F75641">
        <w:rPr>
          <w:sz w:val="16"/>
        </w:rPr>
        <w:t>, which traces its origins in ancient Indian texts of Maha Upanishads is composed of three words: ‘Vasudha’ which means ‘earth’, ‘Iva’ which means ‘is’ and ‘</w:t>
      </w:r>
      <w:proofErr w:type="spellStart"/>
      <w:r w:rsidRPr="00F75641">
        <w:rPr>
          <w:sz w:val="16"/>
        </w:rPr>
        <w:t>Kutumbakam</w:t>
      </w:r>
      <w:proofErr w:type="spellEnd"/>
      <w:r w:rsidRPr="00F75641">
        <w:rPr>
          <w:sz w:val="16"/>
        </w:rPr>
        <w:t>’ means ‘the family’. So, this combined phrase reads as ‘the world is one family’. This ancient Indian philosophy argues that the entire humanity is one family and is made of one life energy. The fundamental pillars of </w:t>
      </w:r>
      <w:proofErr w:type="spellStart"/>
      <w:r w:rsidRPr="00F75641">
        <w:rPr>
          <w:i/>
          <w:iCs/>
          <w:sz w:val="16"/>
        </w:rPr>
        <w:t>Vasudhaiva</w:t>
      </w:r>
      <w:proofErr w:type="spellEnd"/>
      <w:r w:rsidRPr="00F75641">
        <w:rPr>
          <w:i/>
          <w:iCs/>
          <w:sz w:val="16"/>
        </w:rPr>
        <w:t xml:space="preserve"> </w:t>
      </w:r>
      <w:proofErr w:type="spellStart"/>
      <w:r w:rsidRPr="00F75641">
        <w:rPr>
          <w:i/>
          <w:iCs/>
          <w:sz w:val="16"/>
        </w:rPr>
        <w:t>Kutumbakam</w:t>
      </w:r>
      <w:proofErr w:type="spellEnd"/>
      <w:r w:rsidRPr="00F75641">
        <w:rPr>
          <w:sz w:val="16"/>
        </w:rPr>
        <w:t xml:space="preserve"> are love and harmony, cooperation and mutual support, feelings of kinship and relationship (Lakhanpal, 2018). </w:t>
      </w:r>
      <w:r w:rsidRPr="00F75641">
        <w:rPr>
          <w:u w:val="single"/>
        </w:rPr>
        <w:t xml:space="preserve">Therefore, emerging issues of environment, Arctic biodiversity, resources, routes and scientific research could be addressed through </w:t>
      </w:r>
      <w:r w:rsidRPr="00F75641">
        <w:rPr>
          <w:sz w:val="16"/>
        </w:rPr>
        <w:t>such</w:t>
      </w:r>
      <w:r w:rsidRPr="00F75641">
        <w:rPr>
          <w:u w:val="single"/>
        </w:rPr>
        <w:t xml:space="preserve"> a proactive normative approach of </w:t>
      </w:r>
      <w:proofErr w:type="gramStart"/>
      <w:r w:rsidRPr="00F75641">
        <w:rPr>
          <w:u w:val="single"/>
        </w:rPr>
        <w:t>mutual cooperation</w:t>
      </w:r>
      <w:proofErr w:type="gramEnd"/>
      <w:r w:rsidRPr="00F75641">
        <w:rPr>
          <w:u w:val="single"/>
        </w:rPr>
        <w:t xml:space="preserve"> </w:t>
      </w:r>
      <w:r w:rsidRPr="00F75641">
        <w:rPr>
          <w:sz w:val="16"/>
        </w:rPr>
        <w:t>and global harmony. The context of </w:t>
      </w:r>
      <w:proofErr w:type="spellStart"/>
      <w:r w:rsidRPr="00F75641">
        <w:rPr>
          <w:i/>
          <w:iCs/>
          <w:sz w:val="16"/>
        </w:rPr>
        <w:t>Vasudhaiva</w:t>
      </w:r>
      <w:proofErr w:type="spellEnd"/>
      <w:r w:rsidRPr="00F75641">
        <w:rPr>
          <w:i/>
          <w:iCs/>
          <w:sz w:val="16"/>
        </w:rPr>
        <w:t xml:space="preserve"> </w:t>
      </w:r>
      <w:proofErr w:type="spellStart"/>
      <w:r w:rsidRPr="00F75641">
        <w:rPr>
          <w:i/>
          <w:iCs/>
          <w:sz w:val="16"/>
        </w:rPr>
        <w:t>Kutumbakam</w:t>
      </w:r>
      <w:proofErr w:type="spellEnd"/>
      <w:r w:rsidRPr="00F75641">
        <w:rPr>
          <w:sz w:val="16"/>
        </w:rPr>
        <w:t xml:space="preserve"> in the Arctic should not be misunderstood as something in </w:t>
      </w:r>
      <w:proofErr w:type="spellStart"/>
      <w:r w:rsidRPr="00F75641">
        <w:rPr>
          <w:sz w:val="16"/>
        </w:rPr>
        <w:t>cognisance</w:t>
      </w:r>
      <w:proofErr w:type="spellEnd"/>
      <w:r w:rsidRPr="00F75641">
        <w:rPr>
          <w:sz w:val="16"/>
        </w:rPr>
        <w:t xml:space="preserve"> to the concept of ‘global commons’ (Nanda, 2019, p. 12) nor it should be confused with the controversial call of ‘the Arctic as a common heritage of mankind’ (Brady, 2017, p. </w:t>
      </w:r>
      <w:r w:rsidRPr="00F75641">
        <w:rPr>
          <w:sz w:val="16"/>
        </w:rPr>
        <w:lastRenderedPageBreak/>
        <w:t xml:space="preserve">16). </w:t>
      </w:r>
      <w:r w:rsidRPr="00F75641">
        <w:rPr>
          <w:u w:val="single"/>
        </w:rPr>
        <w:t xml:space="preserve">India </w:t>
      </w:r>
      <w:r w:rsidRPr="00F75641">
        <w:rPr>
          <w:sz w:val="16"/>
        </w:rPr>
        <w:t>should rather</w:t>
      </w:r>
      <w:r w:rsidRPr="00F75641">
        <w:rPr>
          <w:u w:val="single"/>
        </w:rPr>
        <w:t xml:space="preserve"> call for </w:t>
      </w:r>
      <w:proofErr w:type="spellStart"/>
      <w:r w:rsidRPr="00F75641">
        <w:rPr>
          <w:i/>
          <w:iCs/>
          <w:u w:val="single"/>
        </w:rPr>
        <w:t>Vasudhaiva</w:t>
      </w:r>
      <w:proofErr w:type="spellEnd"/>
      <w:r w:rsidRPr="00F75641">
        <w:rPr>
          <w:i/>
          <w:iCs/>
          <w:u w:val="single"/>
        </w:rPr>
        <w:t xml:space="preserve"> </w:t>
      </w:r>
      <w:proofErr w:type="spellStart"/>
      <w:r w:rsidRPr="00F75641">
        <w:rPr>
          <w:i/>
          <w:iCs/>
          <w:u w:val="single"/>
        </w:rPr>
        <w:t>Kutumbakam</w:t>
      </w:r>
      <w:proofErr w:type="spellEnd"/>
      <w:r w:rsidRPr="00F75641">
        <w:rPr>
          <w:u w:val="single"/>
        </w:rPr>
        <w:t> as a positive normative philosophical approach in the Arctic for ‘addressing’ those issues of the region (</w:t>
      </w:r>
      <w:r w:rsidRPr="00F75641">
        <w:rPr>
          <w:sz w:val="16"/>
        </w:rPr>
        <w:t>termed as threats)</w:t>
      </w:r>
      <w:r w:rsidRPr="00F75641">
        <w:rPr>
          <w:u w:val="single"/>
        </w:rPr>
        <w:t xml:space="preserve"> that impacts global mankind </w:t>
      </w:r>
      <w:r w:rsidRPr="00F75641">
        <w:rPr>
          <w:sz w:val="16"/>
        </w:rPr>
        <w:t xml:space="preserve">and are otherwise on a verge of getting </w:t>
      </w:r>
      <w:proofErr w:type="spellStart"/>
      <w:r w:rsidRPr="00F75641">
        <w:rPr>
          <w:sz w:val="16"/>
        </w:rPr>
        <w:t>securitised</w:t>
      </w:r>
      <w:proofErr w:type="spellEnd"/>
      <w:r w:rsidRPr="00F75641">
        <w:rPr>
          <w:sz w:val="16"/>
        </w:rPr>
        <w:t xml:space="preserve"> through security discourses of the dominant five. Such an approach of </w:t>
      </w:r>
      <w:r w:rsidRPr="00F75641">
        <w:rPr>
          <w:u w:val="single"/>
        </w:rPr>
        <w:t>cooperation and solidarity in the Arctic can generate a space for mutual trust rather than conflicts.</w:t>
      </w:r>
      <w:r w:rsidRPr="00F75641">
        <w:rPr>
          <w:sz w:val="16"/>
        </w:rPr>
        <w:t xml:space="preserve"> Further, </w:t>
      </w:r>
      <w:proofErr w:type="spellStart"/>
      <w:r w:rsidRPr="00F75641">
        <w:rPr>
          <w:i/>
          <w:iCs/>
          <w:sz w:val="16"/>
        </w:rPr>
        <w:t>Vasudhaiva</w:t>
      </w:r>
      <w:proofErr w:type="spellEnd"/>
      <w:r w:rsidRPr="00F75641">
        <w:rPr>
          <w:i/>
          <w:iCs/>
          <w:sz w:val="16"/>
        </w:rPr>
        <w:t xml:space="preserve"> </w:t>
      </w:r>
      <w:proofErr w:type="spellStart"/>
      <w:r w:rsidRPr="00F75641">
        <w:rPr>
          <w:i/>
          <w:iCs/>
          <w:sz w:val="16"/>
        </w:rPr>
        <w:t>Kutumbakam</w:t>
      </w:r>
      <w:proofErr w:type="spellEnd"/>
      <w:r w:rsidRPr="00F75641">
        <w:rPr>
          <w:sz w:val="16"/>
        </w:rPr>
        <w:t xml:space="preserve"> in the Arctic needs to be promoted with due adherence to solving other complex issues of the region (such as issues of territorial sovereignty and international navigation) through </w:t>
      </w:r>
      <w:proofErr w:type="gramStart"/>
      <w:r w:rsidRPr="00F75641">
        <w:rPr>
          <w:sz w:val="16"/>
        </w:rPr>
        <w:t>mutual cooperation</w:t>
      </w:r>
      <w:proofErr w:type="gramEnd"/>
      <w:r w:rsidRPr="00F75641">
        <w:rPr>
          <w:sz w:val="16"/>
        </w:rPr>
        <w:t xml:space="preserve"> amongst the Arctic states and as per international laws. This way India’s ancient philosophical approach of </w:t>
      </w:r>
      <w:proofErr w:type="spellStart"/>
      <w:r w:rsidRPr="00F75641">
        <w:rPr>
          <w:i/>
          <w:iCs/>
          <w:sz w:val="16"/>
        </w:rPr>
        <w:t>Vasudhaiva</w:t>
      </w:r>
      <w:proofErr w:type="spellEnd"/>
      <w:r w:rsidRPr="00F75641">
        <w:rPr>
          <w:i/>
          <w:iCs/>
          <w:sz w:val="16"/>
        </w:rPr>
        <w:t xml:space="preserve"> </w:t>
      </w:r>
      <w:proofErr w:type="spellStart"/>
      <w:r w:rsidRPr="00F75641">
        <w:rPr>
          <w:i/>
          <w:iCs/>
          <w:sz w:val="16"/>
        </w:rPr>
        <w:t>Kutumbakam</w:t>
      </w:r>
      <w:proofErr w:type="spellEnd"/>
      <w:r w:rsidRPr="00F75641">
        <w:rPr>
          <w:sz w:val="16"/>
        </w:rPr>
        <w:t xml:space="preserve"> could bring those issues of the region out of the realm of security politics which are common to global mankind but are getting </w:t>
      </w:r>
      <w:proofErr w:type="spellStart"/>
      <w:r w:rsidRPr="00F75641">
        <w:rPr>
          <w:sz w:val="16"/>
        </w:rPr>
        <w:t>securitised</w:t>
      </w:r>
      <w:proofErr w:type="spellEnd"/>
      <w:r w:rsidRPr="00F75641">
        <w:rPr>
          <w:sz w:val="16"/>
        </w:rPr>
        <w:t xml:space="preserve"> in the face of protecting dominant Arctic state’s national interests in the region. The Arctic council to date does not maintain any formal channel for cooperation on military matters, apart from some other informal mechanisms such as the Annual Chief of </w:t>
      </w:r>
      <w:proofErr w:type="spellStart"/>
      <w:r w:rsidRPr="00F75641">
        <w:rPr>
          <w:sz w:val="16"/>
        </w:rPr>
        <w:t>Defence</w:t>
      </w:r>
      <w:proofErr w:type="spellEnd"/>
      <w:r w:rsidRPr="00F75641">
        <w:rPr>
          <w:sz w:val="16"/>
        </w:rPr>
        <w:t xml:space="preserve"> Staff meeting and Arctic Security Forces Round Table (Moe, 2016). Therefore, </w:t>
      </w:r>
      <w:r w:rsidRPr="00F75641">
        <w:rPr>
          <w:u w:val="single"/>
        </w:rPr>
        <w:t>India’s </w:t>
      </w:r>
      <w:proofErr w:type="spellStart"/>
      <w:r w:rsidRPr="00F75641">
        <w:rPr>
          <w:i/>
          <w:iCs/>
          <w:u w:val="single"/>
        </w:rPr>
        <w:t>Vasudhaiva</w:t>
      </w:r>
      <w:proofErr w:type="spellEnd"/>
      <w:r w:rsidRPr="00F75641">
        <w:rPr>
          <w:i/>
          <w:iCs/>
          <w:u w:val="single"/>
        </w:rPr>
        <w:t xml:space="preserve"> </w:t>
      </w:r>
      <w:proofErr w:type="spellStart"/>
      <w:r w:rsidRPr="00F75641">
        <w:rPr>
          <w:i/>
          <w:iCs/>
          <w:u w:val="single"/>
        </w:rPr>
        <w:t>Kutumbakam</w:t>
      </w:r>
      <w:proofErr w:type="spellEnd"/>
      <w:r w:rsidRPr="00F75641">
        <w:rPr>
          <w:u w:val="single"/>
        </w:rPr>
        <w:t xml:space="preserve"> as a guiding philosophy to any future formal </w:t>
      </w:r>
      <w:r w:rsidRPr="00F75641">
        <w:rPr>
          <w:sz w:val="16"/>
        </w:rPr>
        <w:t>or informal</w:t>
      </w:r>
      <w:r w:rsidRPr="00F75641">
        <w:rPr>
          <w:u w:val="single"/>
        </w:rPr>
        <w:t xml:space="preserve"> setup for cooperation on military matters in the Arctic could </w:t>
      </w:r>
      <w:r w:rsidRPr="00F75641">
        <w:rPr>
          <w:sz w:val="16"/>
        </w:rPr>
        <w:t>bring</w:t>
      </w:r>
      <w:r w:rsidRPr="00F75641">
        <w:rPr>
          <w:u w:val="single"/>
        </w:rPr>
        <w:t xml:space="preserve"> </w:t>
      </w:r>
      <w:r w:rsidRPr="00F75641">
        <w:rPr>
          <w:sz w:val="16"/>
        </w:rPr>
        <w:t>a new perspective in</w:t>
      </w:r>
      <w:r w:rsidRPr="00F75641">
        <w:rPr>
          <w:u w:val="single"/>
        </w:rPr>
        <w:t xml:space="preserve"> de-</w:t>
      </w:r>
      <w:proofErr w:type="spellStart"/>
      <w:r w:rsidRPr="00F75641">
        <w:rPr>
          <w:u w:val="single"/>
        </w:rPr>
        <w:t>securitisi</w:t>
      </w:r>
      <w:r w:rsidRPr="00F75641">
        <w:rPr>
          <w:sz w:val="16"/>
        </w:rPr>
        <w:t>ng</w:t>
      </w:r>
      <w:proofErr w:type="spellEnd"/>
      <w:r w:rsidRPr="00F75641">
        <w:rPr>
          <w:u w:val="single"/>
        </w:rPr>
        <w:t xml:space="preserve"> the region. </w:t>
      </w:r>
      <w:r w:rsidRPr="00F75641">
        <w:rPr>
          <w:sz w:val="16"/>
        </w:rPr>
        <w:t>Such guiding philosophy at its core would even be with due adherence to all the postulates laid out for member states in the Arctic council which would further facilitate peace and cooperation in the region.</w:t>
      </w:r>
    </w:p>
    <w:p w14:paraId="12B52433" w14:textId="77777777" w:rsidR="0069550C" w:rsidRDefault="0069550C" w:rsidP="0069550C">
      <w:pPr>
        <w:pStyle w:val="Heading3"/>
      </w:pPr>
      <w:r>
        <w:lastRenderedPageBreak/>
        <w:t>1AR—N/L—India Key</w:t>
      </w:r>
    </w:p>
    <w:p w14:paraId="4A3A815B" w14:textId="77777777" w:rsidR="0069550C" w:rsidRDefault="0069550C" w:rsidP="0069550C">
      <w:pPr>
        <w:pStyle w:val="Heading4"/>
      </w:pPr>
      <w:r>
        <w:t>India doesn’t engage in security framing---it will push that onto collaborators</w:t>
      </w:r>
    </w:p>
    <w:p w14:paraId="41816F2D" w14:textId="77777777" w:rsidR="0069550C" w:rsidRDefault="0069550C" w:rsidP="0069550C">
      <w:proofErr w:type="spellStart"/>
      <w:r w:rsidRPr="002558A5">
        <w:rPr>
          <w:rStyle w:val="Style13ptBold"/>
        </w:rPr>
        <w:t>Lackenbauer</w:t>
      </w:r>
      <w:proofErr w:type="spellEnd"/>
      <w:r w:rsidRPr="002558A5">
        <w:rPr>
          <w:rStyle w:val="Style13ptBold"/>
        </w:rPr>
        <w:t xml:space="preserve"> 13</w:t>
      </w:r>
      <w:r w:rsidRPr="00DC6EBF">
        <w:t xml:space="preserve"> [</w:t>
      </w:r>
      <w:r w:rsidRPr="00232285">
        <w:t xml:space="preserve">Paul Whitney </w:t>
      </w:r>
      <w:proofErr w:type="spellStart"/>
      <w:r w:rsidRPr="00232285">
        <w:t>Lackenbauer</w:t>
      </w:r>
      <w:proofErr w:type="spellEnd"/>
      <w:r w:rsidRPr="00232285">
        <w:t xml:space="preserve"> is Canada Research Chair (Tier 1) in the Study of the Canadian North and Professor in the School for the Study of Canada at Trent University. He was Honorary Lieutenant-Colonel of 1st Canadian Ranger Patrol Group based in Yellowknife, Northwest Territories from 2014-2020.</w:t>
      </w:r>
      <w:r>
        <w:t xml:space="preserve"> </w:t>
      </w:r>
      <w:r w:rsidRPr="00232285">
        <w:t>He is also a Fellow with the Bill Graham Centre for Contemporary History at the University of Toronto; the Arctic Institute of North America; the Centre for Military, Security and Strategic Studies at the University of Calgary; and an adjunct professor at St. Francis Xavier University.</w:t>
      </w:r>
      <w:r w:rsidRPr="00DC6EBF">
        <w:t xml:space="preserve"> "</w:t>
      </w:r>
      <w:r w:rsidRPr="002558A5">
        <w:t>India’s Arctic Engagement: Emerging Perspectives</w:t>
      </w:r>
      <w:r w:rsidRPr="00DC6EBF">
        <w:t>"</w:t>
      </w:r>
      <w:r>
        <w:t xml:space="preserve"> Arctic Yearbook</w:t>
      </w:r>
      <w:r w:rsidRPr="00DC6EBF">
        <w:t>, xx-xx-</w:t>
      </w:r>
      <w:r>
        <w:t xml:space="preserve">2013 Accessed 7-2-2025 </w:t>
      </w:r>
      <w:r w:rsidRPr="00DC6EBF">
        <w:t>https://arcticyearbook.com/images/yearbook/2013/Scholarly_Papers/1.LACKENBAUER.pdf]</w:t>
      </w:r>
    </w:p>
    <w:p w14:paraId="1D92F980" w14:textId="77777777" w:rsidR="0069550C" w:rsidRPr="003A2268" w:rsidRDefault="0069550C" w:rsidP="0069550C">
      <w:pPr>
        <w:rPr>
          <w:sz w:val="16"/>
        </w:rPr>
      </w:pPr>
      <w:r w:rsidRPr="003A2268">
        <w:rPr>
          <w:sz w:val="16"/>
        </w:rPr>
        <w:t xml:space="preserve">Most </w:t>
      </w:r>
      <w:r w:rsidRPr="007955F2">
        <w:rPr>
          <w:u w:val="single"/>
        </w:rPr>
        <w:t xml:space="preserve">Indian commentators envisage the Arctic as a </w:t>
      </w:r>
      <w:proofErr w:type="gramStart"/>
      <w:r w:rsidRPr="007955F2">
        <w:rPr>
          <w:u w:val="single"/>
        </w:rPr>
        <w:t>“global commons”</w:t>
      </w:r>
      <w:proofErr w:type="gramEnd"/>
      <w:r w:rsidRPr="003A2268">
        <w:rPr>
          <w:sz w:val="16"/>
        </w:rPr>
        <w:t xml:space="preserve"> or a “common heritage of mankind” in need of protection. Accordingly, </w:t>
      </w:r>
      <w:r w:rsidRPr="009372A9">
        <w:rPr>
          <w:u w:val="single"/>
        </w:rPr>
        <w:t>India insists that it has a right to conduct scientific research and contribute to responsible environmental management.</w:t>
      </w:r>
      <w:r w:rsidRPr="003A2268">
        <w:rPr>
          <w:sz w:val="16"/>
        </w:rPr>
        <w:t xml:space="preserve"> Although this concept resonates with </w:t>
      </w:r>
      <w:proofErr w:type="spellStart"/>
      <w:r w:rsidRPr="003A2268">
        <w:rPr>
          <w:sz w:val="16"/>
        </w:rPr>
        <w:t>India‟s</w:t>
      </w:r>
      <w:proofErr w:type="spellEnd"/>
      <w:r w:rsidRPr="003A2268">
        <w:rPr>
          <w:sz w:val="16"/>
        </w:rPr>
        <w:t xml:space="preserve"> experiences in Antarctica, it bristles against the perspectives of Arctic coastal states and Northern peoples who exercise sovereignty and sovereign rights to Arctic lands, waters, and seabed resources in conformity with international law. </w:t>
      </w:r>
      <w:proofErr w:type="spellStart"/>
      <w:r w:rsidRPr="003A2268">
        <w:rPr>
          <w:sz w:val="16"/>
        </w:rPr>
        <w:t>Saran‟s</w:t>
      </w:r>
      <w:proofErr w:type="spellEnd"/>
      <w:r w:rsidRPr="003A2268">
        <w:rPr>
          <w:sz w:val="16"/>
        </w:rPr>
        <w:t xml:space="preserve"> warnings that Arctic Council observer status is tantamount to accepting “the sovereign rights of the Arctic Council members over the Arctic Ocean” (1 February 2012) is misleading insofar as these rights are derived from UNCLOS and customary international law, not the Council. The extent to which the “global commons” envisaged by Indian commentators seeks to diminish Arctic state rights – both geographically and functionally – remains unclear.</w:t>
      </w:r>
    </w:p>
    <w:p w14:paraId="2A7A6969" w14:textId="77777777" w:rsidR="0069550C" w:rsidRPr="003A2268" w:rsidRDefault="0069550C" w:rsidP="0069550C">
      <w:pPr>
        <w:rPr>
          <w:sz w:val="16"/>
        </w:rPr>
      </w:pPr>
      <w:r w:rsidRPr="003A2268">
        <w:rPr>
          <w:sz w:val="16"/>
        </w:rPr>
        <w:t xml:space="preserve">Some </w:t>
      </w:r>
      <w:r w:rsidRPr="00917A8F">
        <w:rPr>
          <w:u w:val="single"/>
        </w:rPr>
        <w:t>Indian commentators suggest that international efforts should be directed towards stopping Arctic resource development, slowing climate change, and preserving the region.</w:t>
      </w:r>
      <w:r w:rsidRPr="003A2268">
        <w:rPr>
          <w:sz w:val="16"/>
        </w:rPr>
        <w:t xml:space="preserve"> In his latest intervention, Saran (15 July 2013) urges the United Nations “to set up its own Arctic body” and suggests that India and other developing states might “</w:t>
      </w:r>
      <w:r w:rsidRPr="00F472B9">
        <w:rPr>
          <w:u w:val="single"/>
        </w:rPr>
        <w:t>put the Arctic on the agenda of the ongoing multilateral negotiations on Climate Change</w:t>
      </w:r>
      <w:r w:rsidRPr="003A2268">
        <w:rPr>
          <w:sz w:val="16"/>
        </w:rPr>
        <w:t xml:space="preserve"> under the U.N. Framework Convention on Climate Change” and thus “</w:t>
      </w:r>
      <w:r w:rsidRPr="00F472B9">
        <w:rPr>
          <w:u w:val="single"/>
        </w:rPr>
        <w:t>ensure that the activities undertaken there do not harm the wellbeing of the vast majority of people around the world.</w:t>
      </w:r>
      <w:r w:rsidRPr="003A2268">
        <w:rPr>
          <w:sz w:val="16"/>
        </w:rPr>
        <w:t>” He reiterates his earlier arguments that:</w:t>
      </w:r>
    </w:p>
    <w:p w14:paraId="352AA6AE" w14:textId="77777777" w:rsidR="0069550C" w:rsidRPr="003A2268" w:rsidRDefault="0069550C" w:rsidP="0069550C">
      <w:pPr>
        <w:rPr>
          <w:sz w:val="16"/>
        </w:rPr>
      </w:pPr>
      <w:r w:rsidRPr="003A2268">
        <w:rPr>
          <w:sz w:val="16"/>
        </w:rPr>
        <w:t xml:space="preserve">[I]t is hypocritical of the developed, industrialized countries, </w:t>
      </w:r>
      <w:proofErr w:type="gramStart"/>
      <w:r w:rsidRPr="003A2268">
        <w:rPr>
          <w:sz w:val="16"/>
        </w:rPr>
        <w:t>in particular,</w:t>
      </w:r>
      <w:proofErr w:type="gramEnd"/>
      <w:r w:rsidRPr="003A2268">
        <w:rPr>
          <w:sz w:val="16"/>
        </w:rPr>
        <w:t xml:space="preserve"> the rich Arctic states, to preach low carbon development strategies to poor, developing countries, while they themselves, rush headlong into ensuring the perpetuation of their own carbon and fossil fuel intensive patterns of production and consumption. This hypocrisy lies at the heart of the relentless spoilage and ravaging of one of the last pristine frontiers of our endangered planet. If we keep silent and look away because of the prospect of sharing in this unseemly Gold Rush, </w:t>
      </w:r>
      <w:proofErr w:type="spellStart"/>
      <w:r w:rsidRPr="003A2268">
        <w:rPr>
          <w:sz w:val="16"/>
        </w:rPr>
        <w:t>India‟s</w:t>
      </w:r>
      <w:proofErr w:type="spellEnd"/>
      <w:r w:rsidRPr="003A2268">
        <w:rPr>
          <w:sz w:val="16"/>
        </w:rPr>
        <w:t xml:space="preserve"> credentials as a responsible member of the international community and as a champion of the principle of equitable burden-sharing and inter-generational equity, would become deeply suspect.</w:t>
      </w:r>
    </w:p>
    <w:p w14:paraId="40492A44" w14:textId="77777777" w:rsidR="0069550C" w:rsidRPr="003A2268" w:rsidRDefault="0069550C" w:rsidP="0069550C">
      <w:pPr>
        <w:rPr>
          <w:sz w:val="16"/>
        </w:rPr>
      </w:pPr>
      <w:r w:rsidRPr="003A2268">
        <w:rPr>
          <w:sz w:val="16"/>
        </w:rPr>
        <w:t xml:space="preserve">Other commentators indicate that </w:t>
      </w:r>
      <w:r w:rsidRPr="003A2268">
        <w:rPr>
          <w:u w:val="single"/>
        </w:rPr>
        <w:t>India needs to</w:t>
      </w:r>
      <w:r w:rsidRPr="003A2268">
        <w:rPr>
          <w:sz w:val="16"/>
        </w:rPr>
        <w:t xml:space="preserve"> enhance its knowledge and devise a robust strategy to exploit Arctic resources, prepare for impacts that new Arctic shipping routes may have on existing trade networks, and </w:t>
      </w:r>
      <w:r w:rsidRPr="003A2268">
        <w:rPr>
          <w:u w:val="single"/>
        </w:rPr>
        <w:t>pursue opportunities for multilateral and bilateral cooperation with Arctic states within the existing legal and governance regime</w:t>
      </w:r>
      <w:r w:rsidRPr="003A2268">
        <w:rPr>
          <w:sz w:val="16"/>
        </w:rPr>
        <w:t>. In raising the question of why non-Arctic states (such as India) should trust the Arctic states, Chaturvedi reverses the question frequently posed by established regional actors and highlights the trust deficit that persists amongst and towards the “outsiders” lobbying for a more central role on the Arctic stage (2012b: 232).</w:t>
      </w:r>
    </w:p>
    <w:p w14:paraId="51E7505D" w14:textId="77777777" w:rsidR="0069550C" w:rsidRDefault="0069550C" w:rsidP="0069550C">
      <w:pPr>
        <w:pStyle w:val="Heading3"/>
      </w:pPr>
      <w:r>
        <w:lastRenderedPageBreak/>
        <w:t>2AC—L/T—Environment</w:t>
      </w:r>
    </w:p>
    <w:p w14:paraId="3202DB93" w14:textId="77777777" w:rsidR="0069550C" w:rsidRDefault="0069550C" w:rsidP="0069550C">
      <w:pPr>
        <w:pStyle w:val="Heading4"/>
      </w:pPr>
      <w:r>
        <w:t>Security theory fails in the context of environmental issues---it depoliticizes urgent issues while obscuring traditional security logics</w:t>
      </w:r>
    </w:p>
    <w:p w14:paraId="32AE5D6F" w14:textId="77777777" w:rsidR="0069550C" w:rsidRPr="009C1159" w:rsidRDefault="0069550C" w:rsidP="0069550C">
      <w:r>
        <w:t>T</w:t>
      </w:r>
      <w:r w:rsidRPr="00F35CD7">
        <w:t>rombetta, 09 [Maria Julia Trombetta</w:t>
      </w:r>
      <w:r>
        <w:t xml:space="preserve"> </w:t>
      </w:r>
      <w:r w:rsidRPr="00366B01">
        <w:t xml:space="preserve">has a PhD in international politics from Aberystwyth University, a </w:t>
      </w:r>
      <w:proofErr w:type="gramStart"/>
      <w:r w:rsidRPr="00366B01">
        <w:t>master in Environmental Governance</w:t>
      </w:r>
      <w:proofErr w:type="gramEnd"/>
      <w:r w:rsidRPr="00366B01">
        <w:t xml:space="preserve"> from the University of Pavia (European School for Advanced Studies) and a MSc in Economic and Social Science from Bocconi University.</w:t>
      </w:r>
      <w:r w:rsidRPr="00F35CD7">
        <w:t xml:space="preserve"> "Environmental security and climate change: </w:t>
      </w:r>
      <w:proofErr w:type="spellStart"/>
      <w:r w:rsidRPr="00F35CD7">
        <w:t>analysing</w:t>
      </w:r>
      <w:proofErr w:type="spellEnd"/>
      <w:r w:rsidRPr="00F35CD7">
        <w:t xml:space="preserve"> the discourse" Taylor &amp; Francis, 1-26-2009 </w:t>
      </w:r>
      <w:r>
        <w:t xml:space="preserve">Accessed 7-2-2025 </w:t>
      </w:r>
      <w:r w:rsidRPr="00F35CD7">
        <w:t>https://www.tandfonline.com/doi/full/10.1080/09557570802452920]</w:t>
      </w:r>
    </w:p>
    <w:p w14:paraId="66434CA7" w14:textId="77777777" w:rsidR="0069550C" w:rsidRDefault="0069550C" w:rsidP="0069550C">
      <w:pPr>
        <w:rPr>
          <w:sz w:val="16"/>
        </w:rPr>
      </w:pPr>
      <w:r w:rsidRPr="009C1159">
        <w:rPr>
          <w:sz w:val="16"/>
        </w:rPr>
        <w:t>The Copenhagen School warns about the risk of securitization and distinguishes between securitization</w:t>
      </w:r>
      <w:proofErr w:type="gramStart"/>
      <w:r w:rsidRPr="009C1159">
        <w:rPr>
          <w:sz w:val="16"/>
        </w:rPr>
        <w:t>—‘</w:t>
      </w:r>
      <w:proofErr w:type="gramEnd"/>
      <w:r w:rsidRPr="009C1159">
        <w:rPr>
          <w:sz w:val="16"/>
        </w:rPr>
        <w:t>meaning the issue is presented as an existential threat, requiring emergency measures and justifying actions outside the normal bounds of political procedure’—and politicization</w:t>
      </w:r>
      <w:proofErr w:type="gramStart"/>
      <w:r w:rsidRPr="009C1159">
        <w:rPr>
          <w:sz w:val="16"/>
        </w:rPr>
        <w:t>—‘</w:t>
      </w:r>
      <w:proofErr w:type="gramEnd"/>
      <w:r w:rsidRPr="009C1159">
        <w:rPr>
          <w:sz w:val="16"/>
        </w:rPr>
        <w:t xml:space="preserve">meaning the issue is part of public policy, requiring government decision and resource allocations’ (Buzan et al 1998, 23 – 24). The </w:t>
      </w:r>
      <w:proofErr w:type="gramStart"/>
      <w:r w:rsidRPr="009C1159">
        <w:rPr>
          <w:sz w:val="16"/>
        </w:rPr>
        <w:t>School</w:t>
      </w:r>
      <w:proofErr w:type="gramEnd"/>
      <w:r w:rsidRPr="009C1159">
        <w:rPr>
          <w:sz w:val="16"/>
        </w:rPr>
        <w:t xml:space="preserve"> warns that ‘when considering securitizing moves such as “environmental security” . . . one </w:t>
      </w:r>
      <w:proofErr w:type="gramStart"/>
      <w:r w:rsidRPr="009C1159">
        <w:rPr>
          <w:sz w:val="16"/>
        </w:rPr>
        <w:t>has to</w:t>
      </w:r>
      <w:proofErr w:type="gramEnd"/>
      <w:r w:rsidRPr="009C1159">
        <w:rPr>
          <w:sz w:val="16"/>
        </w:rPr>
        <w:t xml:space="preserve"> weigh the always problematic side effects of applying a mind-set of security against the possible advantages of focus, attention, and mobilization’ (29) and </w:t>
      </w:r>
      <w:proofErr w:type="spellStart"/>
      <w:r w:rsidRPr="009C1159">
        <w:rPr>
          <w:sz w:val="16"/>
        </w:rPr>
        <w:t>Waever’s</w:t>
      </w:r>
      <w:proofErr w:type="spellEnd"/>
      <w:r w:rsidRPr="009C1159">
        <w:rPr>
          <w:sz w:val="16"/>
        </w:rPr>
        <w:t xml:space="preserve"> normative suggestion is: ‘less security, more politics!’ (</w:t>
      </w:r>
      <w:proofErr w:type="spellStart"/>
      <w:r w:rsidRPr="009C1159">
        <w:rPr>
          <w:sz w:val="16"/>
        </w:rPr>
        <w:t>Waever</w:t>
      </w:r>
      <w:proofErr w:type="spellEnd"/>
      <w:r w:rsidRPr="009C1159">
        <w:rPr>
          <w:sz w:val="16"/>
        </w:rPr>
        <w:t xml:space="preserve"> 1995, 56). </w:t>
      </w:r>
      <w:r w:rsidRPr="005E31B9">
        <w:rPr>
          <w:u w:val="single"/>
        </w:rPr>
        <w:t>In the case of the environment this suggestion is problematic</w:t>
      </w:r>
      <w:r w:rsidRPr="009C1159">
        <w:rPr>
          <w:sz w:val="16"/>
        </w:rPr>
        <w:t xml:space="preserve">. It </w:t>
      </w:r>
      <w:r w:rsidRPr="005E31B9">
        <w:rPr>
          <w:u w:val="single"/>
        </w:rPr>
        <w:t xml:space="preserve">can lead to the depoliticization and marginalization of urgent and serious issues, while </w:t>
      </w:r>
      <w:r w:rsidRPr="009C1159">
        <w:rPr>
          <w:sz w:val="16"/>
        </w:rPr>
        <w:t>leaving the practices associated with</w:t>
      </w:r>
      <w:r w:rsidRPr="005E31B9">
        <w:rPr>
          <w:u w:val="single"/>
        </w:rPr>
        <w:t xml:space="preserve"> security unchallenged.</w:t>
      </w:r>
      <w:r w:rsidRPr="009C1159">
        <w:rPr>
          <w:sz w:val="16"/>
        </w:rPr>
        <w:t xml:space="preserve"> Many appeals to </w:t>
      </w:r>
      <w:r w:rsidRPr="008C03EE">
        <w:rPr>
          <w:u w:val="single"/>
        </w:rPr>
        <w:t xml:space="preserve">environmental security have been made not only with the intent of prioritizing issues but also with that of transforming the logic of security </w:t>
      </w:r>
      <w:r w:rsidRPr="009C1159">
        <w:rPr>
          <w:sz w:val="16"/>
        </w:rPr>
        <w:t xml:space="preserve">and the practices associated with it. And yet, </w:t>
      </w:r>
      <w:r w:rsidRPr="008C03EE">
        <w:rPr>
          <w:u w:val="single"/>
        </w:rPr>
        <w:t xml:space="preserve">when applied to environmental issues, the process of securitization does not seem to be </w:t>
      </w:r>
      <w:r w:rsidRPr="009C1159">
        <w:rPr>
          <w:sz w:val="16"/>
        </w:rPr>
        <w:t>analytically</w:t>
      </w:r>
      <w:r w:rsidRPr="008C03EE">
        <w:rPr>
          <w:u w:val="single"/>
        </w:rPr>
        <w:t xml:space="preserve"> accurate</w:t>
      </w:r>
      <w:r w:rsidRPr="009C1159">
        <w:rPr>
          <w:sz w:val="16"/>
        </w:rPr>
        <w:t>. The Copenhagen School, in its empirically driven analysis of various sectors in Security: a new framework for analysis, has identiﬁed several peculiarities in the environmental sector (</w:t>
      </w:r>
      <w:proofErr w:type="spellStart"/>
      <w:r w:rsidRPr="009C1159">
        <w:rPr>
          <w:sz w:val="16"/>
        </w:rPr>
        <w:t>Buzanet</w:t>
      </w:r>
      <w:proofErr w:type="spellEnd"/>
      <w:r w:rsidRPr="009C1159">
        <w:rPr>
          <w:sz w:val="16"/>
        </w:rPr>
        <w:t xml:space="preserve"> al 1998, 71 –94). Amongst these peculiarities the most noticeable is that </w:t>
      </w:r>
      <w:r w:rsidRPr="00BE3C60">
        <w:rPr>
          <w:u w:val="single"/>
        </w:rPr>
        <w:t>few appeals to environmental security have mobilized exceptional measures or inscribed enemies</w:t>
      </w:r>
      <w:r w:rsidRPr="009C1159">
        <w:rPr>
          <w:sz w:val="16"/>
        </w:rPr>
        <w:t xml:space="preserve"> in any context. The Copenhagen School has suggested that when the environment is involved, ‘“emergency measures” are still designed and developed in the realm of ordinary policy debates’ (83). This </w:t>
      </w:r>
      <w:r w:rsidRPr="00BE3C60">
        <w:rPr>
          <w:u w:val="single"/>
        </w:rPr>
        <w:t>suggests that issues can be politicized through an appeal to security</w:t>
      </w:r>
      <w:r w:rsidRPr="009C1159">
        <w:rPr>
          <w:sz w:val="16"/>
        </w:rPr>
        <w:t xml:space="preserve">, a </w:t>
      </w:r>
      <w:r w:rsidRPr="003D67FA">
        <w:rPr>
          <w:u w:val="single"/>
        </w:rPr>
        <w:t>problematic</w:t>
      </w:r>
      <w:r w:rsidRPr="009C1159">
        <w:rPr>
          <w:sz w:val="16"/>
        </w:rPr>
        <w:t xml:space="preserve"> development for the Copenhagen School, </w:t>
      </w:r>
      <w:r w:rsidRPr="003D67FA">
        <w:rPr>
          <w:u w:val="single"/>
        </w:rPr>
        <w:t xml:space="preserve">which argues that ‘transcending a security problem by </w:t>
      </w:r>
      <w:proofErr w:type="spellStart"/>
      <w:r w:rsidRPr="003D67FA">
        <w:rPr>
          <w:u w:val="single"/>
        </w:rPr>
        <w:t>politicising</w:t>
      </w:r>
      <w:proofErr w:type="spellEnd"/>
      <w:r w:rsidRPr="003D67FA">
        <w:rPr>
          <w:u w:val="single"/>
        </w:rPr>
        <w:t xml:space="preserve"> it cannot happen through thematization in security terms, only away from such terms’</w:t>
      </w:r>
      <w:r w:rsidRPr="009C1159">
        <w:rPr>
          <w:sz w:val="16"/>
        </w:rPr>
        <w:t xml:space="preserve"> (</w:t>
      </w:r>
      <w:proofErr w:type="spellStart"/>
      <w:r w:rsidRPr="009C1159">
        <w:rPr>
          <w:sz w:val="16"/>
        </w:rPr>
        <w:t>Waever</w:t>
      </w:r>
      <w:proofErr w:type="spellEnd"/>
      <w:r w:rsidRPr="009C1159">
        <w:rPr>
          <w:sz w:val="16"/>
        </w:rPr>
        <w:t xml:space="preserve"> 1995, 56). Even if the </w:t>
      </w:r>
      <w:proofErr w:type="gramStart"/>
      <w:r w:rsidRPr="009C1159">
        <w:rPr>
          <w:sz w:val="16"/>
        </w:rPr>
        <w:t>School</w:t>
      </w:r>
      <w:proofErr w:type="gramEnd"/>
      <w:r w:rsidRPr="009C1159">
        <w:rPr>
          <w:sz w:val="16"/>
        </w:rPr>
        <w:t xml:space="preserve"> tends to dismiss </w:t>
      </w:r>
      <w:r w:rsidRPr="003D67FA">
        <w:rPr>
          <w:u w:val="single"/>
        </w:rPr>
        <w:t>these as failed securitizations</w:t>
      </w:r>
      <w:r w:rsidRPr="009C1159">
        <w:rPr>
          <w:sz w:val="16"/>
        </w:rPr>
        <w:t xml:space="preserve">, this seems to show that </w:t>
      </w:r>
      <w:r w:rsidRPr="003D67FA">
        <w:rPr>
          <w:u w:val="single"/>
        </w:rPr>
        <w:t xml:space="preserve">the transformation of an issue into a security issue can follow different modalities and </w:t>
      </w:r>
      <w:r w:rsidRPr="009C1159">
        <w:rPr>
          <w:sz w:val="16"/>
        </w:rPr>
        <w:t>different</w:t>
      </w:r>
      <w:r w:rsidRPr="003D67FA">
        <w:rPr>
          <w:u w:val="single"/>
        </w:rPr>
        <w:t xml:space="preserve"> logics, which eschew the </w:t>
      </w:r>
      <w:r w:rsidRPr="009C1159">
        <w:rPr>
          <w:sz w:val="16"/>
        </w:rPr>
        <w:t>confrontational</w:t>
      </w:r>
      <w:r w:rsidRPr="003D67FA">
        <w:rPr>
          <w:u w:val="single"/>
        </w:rPr>
        <w:t xml:space="preserve"> logic of the national security model </w:t>
      </w:r>
      <w:r w:rsidRPr="009C1159">
        <w:rPr>
          <w:sz w:val="16"/>
        </w:rPr>
        <w:t xml:space="preserve">suggested by the </w:t>
      </w:r>
      <w:proofErr w:type="gramStart"/>
      <w:r w:rsidRPr="009C1159">
        <w:rPr>
          <w:sz w:val="16"/>
        </w:rPr>
        <w:t>School</w:t>
      </w:r>
      <w:proofErr w:type="gramEnd"/>
      <w:r w:rsidRPr="009C1159">
        <w:rPr>
          <w:sz w:val="16"/>
        </w:rPr>
        <w:t>. Through the appeal to security, other logics, which characterize different contexts, can be brought into existence and new actors can gain relevance in security policies.</w:t>
      </w:r>
    </w:p>
    <w:p w14:paraId="3EE0A0FF" w14:textId="77777777" w:rsidR="0069550C" w:rsidRDefault="0069550C" w:rsidP="0069550C">
      <w:pPr>
        <w:pStyle w:val="Heading3"/>
      </w:pPr>
      <w:r>
        <w:lastRenderedPageBreak/>
        <w:t>2AC—Threats Real</w:t>
      </w:r>
    </w:p>
    <w:p w14:paraId="4A8D39EB" w14:textId="77777777" w:rsidR="0069550C" w:rsidRPr="00DB240C" w:rsidRDefault="0069550C" w:rsidP="0069550C">
      <w:pPr>
        <w:pStyle w:val="Heading4"/>
        <w:rPr>
          <w:rStyle w:val="Style13ptBold"/>
          <w:b/>
          <w:bCs w:val="0"/>
        </w:rPr>
      </w:pPr>
      <w:r w:rsidRPr="00DB240C">
        <w:rPr>
          <w:rStyle w:val="Style13ptBold"/>
          <w:b/>
          <w:bCs w:val="0"/>
        </w:rPr>
        <w:t xml:space="preserve">Threats are real—climate change </w:t>
      </w:r>
      <w:r>
        <w:rPr>
          <w:rStyle w:val="Style13ptBold"/>
          <w:b/>
          <w:bCs w:val="0"/>
        </w:rPr>
        <w:t xml:space="preserve">multiplies them all </w:t>
      </w:r>
      <w:r w:rsidRPr="00DB240C">
        <w:rPr>
          <w:rStyle w:val="Style13ptBold"/>
        </w:rPr>
        <w:t xml:space="preserve">via </w:t>
      </w:r>
      <w:r>
        <w:rPr>
          <w:rStyle w:val="Style13ptBold"/>
        </w:rPr>
        <w:t xml:space="preserve">mass migration, desertification, and redistribution of resources </w:t>
      </w:r>
      <w:r w:rsidRPr="00DB240C">
        <w:rPr>
          <w:rStyle w:val="Style13ptBold"/>
        </w:rPr>
        <w:t>and cooperation is key</w:t>
      </w:r>
    </w:p>
    <w:p w14:paraId="26F3B9B3" w14:textId="77777777" w:rsidR="0069550C" w:rsidRDefault="0069550C" w:rsidP="0069550C">
      <w:r w:rsidRPr="0056537E">
        <w:rPr>
          <w:rStyle w:val="Style13ptBold"/>
        </w:rPr>
        <w:t>TERI 20</w:t>
      </w:r>
      <w:r w:rsidRPr="005C374C">
        <w:t xml:space="preserve"> [</w:t>
      </w:r>
      <w:r w:rsidRPr="00CF6AA1">
        <w:t>The Energy and Resources Institute is a research institute in New Delhi that specializes in the fields of energy, environment and sustainable development.</w:t>
      </w:r>
      <w:r w:rsidRPr="005C374C">
        <w:t xml:space="preserve"> "</w:t>
      </w:r>
      <w:r w:rsidRPr="009075C0">
        <w:t>‘Securitization’ of Climate Change International and National Implications</w:t>
      </w:r>
      <w:r w:rsidRPr="005C374C">
        <w:t xml:space="preserve">" </w:t>
      </w:r>
      <w:r>
        <w:t>Conrad Adenauer Stiftung</w:t>
      </w:r>
      <w:r w:rsidRPr="005C374C">
        <w:t xml:space="preserve">, </w:t>
      </w:r>
      <w:r>
        <w:t>03</w:t>
      </w:r>
      <w:r w:rsidRPr="005C374C">
        <w:t>-xx-</w:t>
      </w:r>
      <w:r>
        <w:t>2020</w:t>
      </w:r>
      <w:r w:rsidRPr="005C374C">
        <w:t xml:space="preserve"> </w:t>
      </w:r>
      <w:r>
        <w:t xml:space="preserve">Accessed 7-2-2025 </w:t>
      </w:r>
      <w:r w:rsidRPr="005C374C">
        <w:t>https://www.teriin.org/sites/default/files/files/KAS-TERI_CC_Security_Proceedings.pdf]</w:t>
      </w:r>
    </w:p>
    <w:p w14:paraId="6F27CCE2" w14:textId="77777777" w:rsidR="0069550C" w:rsidRPr="0056537E" w:rsidRDefault="0069550C" w:rsidP="0069550C">
      <w:pPr>
        <w:rPr>
          <w:sz w:val="16"/>
        </w:rPr>
      </w:pPr>
      <w:r w:rsidRPr="0056537E">
        <w:rPr>
          <w:sz w:val="16"/>
        </w:rPr>
        <w:t xml:space="preserve">It is </w:t>
      </w:r>
      <w:r w:rsidRPr="00F01270">
        <w:rPr>
          <w:u w:val="single"/>
        </w:rPr>
        <w:t>very likely that water scarcity may become a huge challenge for India</w:t>
      </w:r>
      <w:r w:rsidRPr="0056537E">
        <w:rPr>
          <w:sz w:val="16"/>
        </w:rPr>
        <w:t xml:space="preserve">. Delhi and Bangalore may soon not have enough water to support the people living in these cities. India has enormous problems but the </w:t>
      </w:r>
      <w:r w:rsidRPr="00F01270">
        <w:rPr>
          <w:u w:val="single"/>
        </w:rPr>
        <w:t xml:space="preserve">potential for solutions in India is </w:t>
      </w:r>
      <w:r w:rsidRPr="0056537E">
        <w:rPr>
          <w:sz w:val="16"/>
        </w:rPr>
        <w:t>much</w:t>
      </w:r>
      <w:r w:rsidRPr="00F01270">
        <w:rPr>
          <w:u w:val="single"/>
        </w:rPr>
        <w:t xml:space="preserve"> large</w:t>
      </w:r>
      <w:r w:rsidRPr="0056537E">
        <w:rPr>
          <w:sz w:val="16"/>
        </w:rPr>
        <w:t xml:space="preserve">r than the problems the country faces. Migration can possibly become a problem for India as well; with floods and rise in sea levels, more people will migrate from Bangladesh. Thus, </w:t>
      </w:r>
      <w:r w:rsidRPr="00977EE5">
        <w:rPr>
          <w:u w:val="single"/>
        </w:rPr>
        <w:t xml:space="preserve">there is a connection between dimensions of climate change and global </w:t>
      </w:r>
      <w:r w:rsidRPr="006D6FDB">
        <w:rPr>
          <w:u w:val="single"/>
        </w:rPr>
        <w:t>security. Climate change as a global problem presents a challenge to current approaches to security policy.</w:t>
      </w:r>
      <w:r w:rsidRPr="0056537E">
        <w:rPr>
          <w:sz w:val="16"/>
        </w:rPr>
        <w:t xml:space="preserve"> The present conference aims at understanding how </w:t>
      </w:r>
      <w:r w:rsidRPr="00573DEF">
        <w:rPr>
          <w:u w:val="single"/>
        </w:rPr>
        <w:t>climate change can influence</w:t>
      </w:r>
      <w:r w:rsidRPr="0056537E">
        <w:rPr>
          <w:sz w:val="16"/>
        </w:rPr>
        <w:t xml:space="preserve"> our </w:t>
      </w:r>
      <w:r w:rsidRPr="00573DEF">
        <w:rPr>
          <w:u w:val="single"/>
        </w:rPr>
        <w:t>understanding of security policy</w:t>
      </w:r>
      <w:r w:rsidRPr="0056537E">
        <w:rPr>
          <w:sz w:val="16"/>
        </w:rPr>
        <w:t>. It is a difficult question with a set of perhaps difficult answers.</w:t>
      </w:r>
    </w:p>
    <w:p w14:paraId="64EBF788" w14:textId="77777777" w:rsidR="0069550C" w:rsidRPr="00CA286C" w:rsidRDefault="0069550C" w:rsidP="0069550C">
      <w:pPr>
        <w:rPr>
          <w:u w:val="single"/>
        </w:rPr>
      </w:pPr>
      <w:r w:rsidRPr="0056537E">
        <w:rPr>
          <w:sz w:val="16"/>
        </w:rPr>
        <w:t xml:space="preserve">It is </w:t>
      </w:r>
      <w:r w:rsidRPr="00411D61">
        <w:rPr>
          <w:u w:val="single"/>
        </w:rPr>
        <w:t>important to discuss climate change as a threat at global and national levels</w:t>
      </w:r>
      <w:r w:rsidRPr="0056537E">
        <w:rPr>
          <w:sz w:val="16"/>
        </w:rPr>
        <w:t xml:space="preserve"> and understand the implications for traditional security at both national and global levels. Any debate or discussion on any aspect of climate change gives rise to very strong views and very strong thoughts. In fact, at one point of time in the past, even the scientific evidence on climate change was disputed. </w:t>
      </w:r>
      <w:proofErr w:type="gramStart"/>
      <w:r w:rsidRPr="0056537E">
        <w:rPr>
          <w:sz w:val="16"/>
        </w:rPr>
        <w:t>Fortunately</w:t>
      </w:r>
      <w:proofErr w:type="gramEnd"/>
      <w:r w:rsidRPr="0056537E">
        <w:rPr>
          <w:sz w:val="16"/>
        </w:rPr>
        <w:t xml:space="preserve"> that debate has been closed now. It is now a settled fact that </w:t>
      </w:r>
      <w:r w:rsidRPr="00CA286C">
        <w:rPr>
          <w:u w:val="single"/>
        </w:rPr>
        <w:t xml:space="preserve">the problem of climate change is real and urgent. </w:t>
      </w:r>
    </w:p>
    <w:p w14:paraId="4B83F8F1" w14:textId="77777777" w:rsidR="0069550C" w:rsidRPr="0056537E" w:rsidRDefault="0069550C" w:rsidP="0069550C">
      <w:pPr>
        <w:rPr>
          <w:sz w:val="16"/>
        </w:rPr>
      </w:pPr>
      <w:r w:rsidRPr="0056537E">
        <w:rPr>
          <w:sz w:val="16"/>
        </w:rPr>
        <w:t xml:space="preserve">Some see climate change as a threat multiplier; apart from being an environmental threat, </w:t>
      </w:r>
      <w:r w:rsidRPr="00C43A2C">
        <w:rPr>
          <w:u w:val="single"/>
        </w:rPr>
        <w:t>the impacts of climate change trespasses on economic and socio-political systems and affect the survival of all species on this planet.</w:t>
      </w:r>
      <w:r w:rsidRPr="0056537E">
        <w:rPr>
          <w:sz w:val="16"/>
        </w:rPr>
        <w:t xml:space="preserve"> The Intergovernmental Panel on Climate Change has called </w:t>
      </w:r>
      <w:r w:rsidRPr="00C43A2C">
        <w:rPr>
          <w:u w:val="single"/>
        </w:rPr>
        <w:t>climate change a global risk as climate change will affect not only natural systems but also human systems.</w:t>
      </w:r>
      <w:r w:rsidRPr="0056537E">
        <w:rPr>
          <w:sz w:val="16"/>
        </w:rPr>
        <w:t xml:space="preserve"> The global risk of climate change thus has several dimensions. </w:t>
      </w:r>
    </w:p>
    <w:p w14:paraId="20F21BE8" w14:textId="77777777" w:rsidR="0069550C" w:rsidRPr="0056537E" w:rsidRDefault="0069550C" w:rsidP="0069550C">
      <w:pPr>
        <w:rPr>
          <w:sz w:val="16"/>
        </w:rPr>
      </w:pPr>
      <w:r w:rsidRPr="0056537E">
        <w:rPr>
          <w:sz w:val="16"/>
        </w:rPr>
        <w:t xml:space="preserve">The Paris Agreement, which is a ratified treaty today, does not talk about the peace and security issues directly but alludes to the concepts of human rights and climate justice. In global debates on sustainable development goals, Goal 16 talks about peace and justice. Depending on the perspective and scientific evidence, </w:t>
      </w:r>
      <w:r w:rsidRPr="00FB3C18">
        <w:rPr>
          <w:u w:val="single"/>
        </w:rPr>
        <w:t>climate change can become a serious threat having large implications on human security</w:t>
      </w:r>
      <w:r w:rsidRPr="0056537E">
        <w:rPr>
          <w:sz w:val="16"/>
        </w:rPr>
        <w:t>. Linkages between climate change and climate action needs to be explored from all issue areas including security and at global, regional, national and sub-national levels.</w:t>
      </w:r>
    </w:p>
    <w:p w14:paraId="03254B68" w14:textId="77777777" w:rsidR="0069550C" w:rsidRPr="0056537E" w:rsidRDefault="0069550C" w:rsidP="0069550C">
      <w:pPr>
        <w:rPr>
          <w:sz w:val="16"/>
        </w:rPr>
      </w:pPr>
      <w:r w:rsidRPr="0056537E">
        <w:rPr>
          <w:sz w:val="16"/>
        </w:rPr>
        <w:t xml:space="preserve">How is climate change related to international security? In </w:t>
      </w:r>
      <w:r w:rsidRPr="002E08B9">
        <w:rPr>
          <w:u w:val="single"/>
        </w:rPr>
        <w:t>the post-Cold War period</w:t>
      </w:r>
      <w:r w:rsidRPr="0056537E">
        <w:rPr>
          <w:sz w:val="16"/>
        </w:rPr>
        <w:t xml:space="preserve">, with major military and political change becoming less critical, the </w:t>
      </w:r>
      <w:r w:rsidRPr="002E08B9">
        <w:rPr>
          <w:u w:val="single"/>
        </w:rPr>
        <w:t>idea of non-conventional threats to security have become more prominent.</w:t>
      </w:r>
      <w:r w:rsidRPr="0056537E">
        <w:rPr>
          <w:sz w:val="16"/>
        </w:rPr>
        <w:t xml:space="preserve"> This is not to imply that the concern about non-conventional threats only began after the end of the Cold War as there is no alternative superpower in the post-Cold War period. Global balance of power is again changing with China being a revisionist power. Therefore, the traditional security concerns are also coming back. Non-traditional threats to security including the threats from non-state actors and climate change have become a global concern. For example, the question of non-state actors and the threat posed by terrorist organizations along with the threat of large-scale migration will continue to be causes of concerns.</w:t>
      </w:r>
    </w:p>
    <w:p w14:paraId="48CA8A21" w14:textId="77777777" w:rsidR="0069550C" w:rsidRPr="0056537E" w:rsidRDefault="0069550C" w:rsidP="0069550C">
      <w:pPr>
        <w:rPr>
          <w:sz w:val="16"/>
        </w:rPr>
      </w:pPr>
      <w:r w:rsidRPr="0056537E">
        <w:rPr>
          <w:sz w:val="16"/>
        </w:rPr>
        <w:t xml:space="preserve">While this may be speculation, </w:t>
      </w:r>
      <w:r w:rsidRPr="006564D6">
        <w:rPr>
          <w:u w:val="single"/>
        </w:rPr>
        <w:t>climate change is going to induce a major change in geo-politics because the shape of land and water masses are going to change</w:t>
      </w:r>
      <w:r w:rsidRPr="0056537E">
        <w:rPr>
          <w:sz w:val="16"/>
        </w:rPr>
        <w:t>. The Arctic is going to become more navigable; it has the potential to become a major maritime route that will be transpolar. This will also have major implications for geopolitical trade and could change the existing military geography.</w:t>
      </w:r>
    </w:p>
    <w:p w14:paraId="1D21FA6C" w14:textId="77777777" w:rsidR="0069550C" w:rsidRPr="0056537E" w:rsidRDefault="0069550C" w:rsidP="0069550C">
      <w:pPr>
        <w:rPr>
          <w:sz w:val="16"/>
        </w:rPr>
      </w:pPr>
      <w:r w:rsidRPr="0056537E">
        <w:rPr>
          <w:sz w:val="16"/>
        </w:rPr>
        <w:t xml:space="preserve">Why does climate change have implications for security concerns? Climate change affects the physical geography of our planet </w:t>
      </w:r>
      <w:r w:rsidRPr="00445A52">
        <w:rPr>
          <w:u w:val="single"/>
        </w:rPr>
        <w:t xml:space="preserve">causing rise in sea levels, desertification in many areas, </w:t>
      </w:r>
      <w:proofErr w:type="gramStart"/>
      <w:r w:rsidRPr="00445A52">
        <w:rPr>
          <w:u w:val="single"/>
        </w:rPr>
        <w:t>and also</w:t>
      </w:r>
      <w:proofErr w:type="gramEnd"/>
      <w:r w:rsidRPr="00445A52">
        <w:rPr>
          <w:u w:val="single"/>
        </w:rPr>
        <w:t xml:space="preserve"> redistribution of resources particularly water</w:t>
      </w:r>
      <w:r w:rsidRPr="0056537E">
        <w:rPr>
          <w:sz w:val="16"/>
        </w:rPr>
        <w:t xml:space="preserve">. There are security implications as though </w:t>
      </w:r>
      <w:r w:rsidRPr="00466F53">
        <w:rPr>
          <w:u w:val="single"/>
        </w:rPr>
        <w:t>climate change is</w:t>
      </w:r>
      <w:r w:rsidRPr="0056537E">
        <w:rPr>
          <w:sz w:val="16"/>
        </w:rPr>
        <w:t xml:space="preserve"> slow and gradual, it is not just a single threat; rather, it is </w:t>
      </w:r>
      <w:r w:rsidRPr="00466F53">
        <w:rPr>
          <w:u w:val="single"/>
        </w:rPr>
        <w:t>a threat multiplier.</w:t>
      </w:r>
      <w:r w:rsidRPr="0056537E">
        <w:rPr>
          <w:sz w:val="16"/>
        </w:rPr>
        <w:t xml:space="preserve"> Climate change will result in increase in trends such as migrations from water stressed </w:t>
      </w:r>
      <w:r w:rsidRPr="0056537E">
        <w:rPr>
          <w:sz w:val="16"/>
        </w:rPr>
        <w:lastRenderedPageBreak/>
        <w:t>areas or heavily populated areas to less populated areas. Due to sea level rise, if a large part of Bangladesh goes under water, there will be a scenario of mass migration.</w:t>
      </w:r>
    </w:p>
    <w:p w14:paraId="3B90B0F7" w14:textId="77777777" w:rsidR="0069550C" w:rsidRDefault="0069550C" w:rsidP="0069550C">
      <w:pPr>
        <w:rPr>
          <w:sz w:val="16"/>
        </w:rPr>
      </w:pPr>
      <w:r w:rsidRPr="0056537E">
        <w:rPr>
          <w:sz w:val="16"/>
        </w:rPr>
        <w:t xml:space="preserve">Since climate change can be seen as a threat multiplier, there is a </w:t>
      </w:r>
      <w:r w:rsidRPr="00466F53">
        <w:rPr>
          <w:u w:val="single"/>
        </w:rPr>
        <w:t>need for substantial global cooperation not only for mitigation of climate change but also to adapt to the impact of climate change. International cooperation is required in areas such as agriculture, health, and migration</w:t>
      </w:r>
      <w:r w:rsidRPr="0056537E">
        <w:rPr>
          <w:sz w:val="16"/>
        </w:rPr>
        <w:t xml:space="preserve">. There is a need for cooperation in terms of finance and sharing technologies for effective climate change adaptation. Developed countries need to transfer technologies </w:t>
      </w:r>
      <w:proofErr w:type="gramStart"/>
      <w:r w:rsidRPr="0056537E">
        <w:rPr>
          <w:sz w:val="16"/>
        </w:rPr>
        <w:t>in order to</w:t>
      </w:r>
      <w:proofErr w:type="gramEnd"/>
      <w:r w:rsidRPr="0056537E">
        <w:rPr>
          <w:sz w:val="16"/>
        </w:rPr>
        <w:t xml:space="preserve"> make more vulnerable developing states resilient and ready to face the threats posed by the impacts of climate change. This is not an act of charity but rather a question of future planning to which the United Nations system needs to pay much greater attention.</w:t>
      </w:r>
    </w:p>
    <w:p w14:paraId="38E1C242" w14:textId="77777777" w:rsidR="0069550C" w:rsidRDefault="0069550C" w:rsidP="0069550C">
      <w:pPr>
        <w:pStyle w:val="Heading3"/>
      </w:pPr>
      <w:r>
        <w:lastRenderedPageBreak/>
        <w:t>2AC—! Turn</w:t>
      </w:r>
    </w:p>
    <w:p w14:paraId="47E61F3D" w14:textId="77777777" w:rsidR="0069550C" w:rsidRDefault="0069550C" w:rsidP="0069550C">
      <w:pPr>
        <w:pStyle w:val="Heading4"/>
      </w:pPr>
      <w:r>
        <w:t>Securitizing the Arctic is key to solve climate crises</w:t>
      </w:r>
      <w:r w:rsidRPr="00FA4B05">
        <w:rPr>
          <w:b w:val="0"/>
          <w:bCs/>
        </w:rPr>
        <w:t>—WW2, the Cold War, and 9/11 prove</w:t>
      </w:r>
    </w:p>
    <w:p w14:paraId="62494904" w14:textId="77777777" w:rsidR="0069550C" w:rsidRDefault="0069550C" w:rsidP="0069550C">
      <w:r w:rsidRPr="00563983">
        <w:rPr>
          <w:rStyle w:val="Style13ptBold"/>
        </w:rPr>
        <w:t>Greaves, 21</w:t>
      </w:r>
      <w:r w:rsidRPr="00563983">
        <w:t xml:space="preserve"> </w:t>
      </w:r>
      <w:r>
        <w:t>[</w:t>
      </w:r>
      <w:r w:rsidRPr="00000A1C">
        <w:t>Will Greaves is assistant professor of international relations at the University of Victoria, British Columbia, where his research focuses on global politics and security, climate and energy, Indigenous peoples and the circumpolar Arctic. He holds a Ph.D. in political science from the University of Toronto.</w:t>
      </w:r>
      <w:r w:rsidRPr="00563983">
        <w:t xml:space="preserve"> "What Would It Mean to Treat Climate as a Security Threat?" Centre for International Governance Innovation, 8-4-2021 </w:t>
      </w:r>
      <w:r>
        <w:t xml:space="preserve">Accessed 7-3-25 </w:t>
      </w:r>
      <w:r w:rsidRPr="00563983">
        <w:t>https://www.cigionline.org/articles/what-would-it-mean-to-treat-climate-as-a-security-risk/]</w:t>
      </w:r>
    </w:p>
    <w:p w14:paraId="308300D6" w14:textId="77777777" w:rsidR="0069550C" w:rsidRPr="00642F6F" w:rsidRDefault="0069550C" w:rsidP="0069550C">
      <w:pPr>
        <w:rPr>
          <w:u w:val="single"/>
        </w:rPr>
      </w:pPr>
      <w:r w:rsidRPr="0089789B">
        <w:rPr>
          <w:sz w:val="16"/>
        </w:rPr>
        <w:t xml:space="preserve">In recent weeks, </w:t>
      </w:r>
      <w:r w:rsidRPr="00642F6F">
        <w:rPr>
          <w:u w:val="single"/>
        </w:rPr>
        <w:t>people around the globe have struggled with extreme weather such as heatwaves, wildfires, drought, coastal erosion, permafrost thawing and severe flooding</w:t>
      </w:r>
      <w:r w:rsidRPr="0089789B">
        <w:rPr>
          <w:sz w:val="16"/>
        </w:rPr>
        <w:t xml:space="preserve">. In Canada — where 570 died from record heat in British Columbia and the entire town of Lytton burned down, scorching temperatures killed crops on the vine and wildfire smoke blanketed the country — people are experiencing what experts have warned about for decades: </w:t>
      </w:r>
      <w:r w:rsidRPr="00642F6F">
        <w:rPr>
          <w:u w:val="single"/>
        </w:rPr>
        <w:t>climate change is affecting us where we live, and undermining our ability to live where and how we have chosen.</w:t>
      </w:r>
    </w:p>
    <w:p w14:paraId="2CC3D82D" w14:textId="77777777" w:rsidR="0069550C" w:rsidRPr="002F1A79" w:rsidRDefault="0069550C" w:rsidP="0069550C">
      <w:pPr>
        <w:rPr>
          <w:u w:val="single"/>
        </w:rPr>
      </w:pPr>
      <w:r w:rsidRPr="0089789B">
        <w:rPr>
          <w:sz w:val="16"/>
        </w:rPr>
        <w:t xml:space="preserve">Many describe climate change as a national security threat. In a 2021 journal article, I outlined </w:t>
      </w:r>
      <w:r w:rsidRPr="00642F6F">
        <w:rPr>
          <w:u w:val="single"/>
        </w:rPr>
        <w:t>five climate-related threats</w:t>
      </w:r>
      <w:r w:rsidRPr="0089789B">
        <w:rPr>
          <w:sz w:val="16"/>
        </w:rPr>
        <w:t xml:space="preserve"> to Canada: human insecurity, economic threats, </w:t>
      </w:r>
      <w:r w:rsidRPr="00642F6F">
        <w:rPr>
          <w:u w:val="single"/>
        </w:rPr>
        <w:t>Arctic threats,</w:t>
      </w:r>
      <w:r w:rsidRPr="0089789B">
        <w:rPr>
          <w:sz w:val="16"/>
        </w:rPr>
        <w:t xml:space="preserve"> humanitarian crises and increased domestic conflict. Climate security scholar Simon Dalby recently argued in this space that “Canadian national security needs an update for climate.” We are part of a CIGI project titled and aimed at “Reimagining a Canadian National Security Strategy for the Twenty-First Century” that builds on previous calls noting how </w:t>
      </w:r>
      <w:r w:rsidRPr="007706D4">
        <w:rPr>
          <w:u w:val="single"/>
        </w:rPr>
        <w:t>the climate emergency threatens public safety, vulnerable peoples and the Arctic</w:t>
      </w:r>
      <w:r w:rsidRPr="0089789B">
        <w:rPr>
          <w:sz w:val="16"/>
        </w:rPr>
        <w:t xml:space="preserve"> — including those from Inuk leader Mary Simon, Canada’s new Governor-General. Globally, US Presidents Joe Biden and Barack Obama, the UN Secretary-General, and many leaders and institutions acknowledge, in ever more dire terms, that </w:t>
      </w:r>
      <w:r w:rsidRPr="002F1A79">
        <w:rPr>
          <w:u w:val="single"/>
        </w:rPr>
        <w:t>climate change is the foremost security issue of our time, and threatens a century of progress in the improvement of human well-being and expansion of human rights.</w:t>
      </w:r>
    </w:p>
    <w:p w14:paraId="7049064B" w14:textId="77777777" w:rsidR="0069550C" w:rsidRPr="0089789B" w:rsidRDefault="0069550C" w:rsidP="0069550C">
      <w:pPr>
        <w:rPr>
          <w:sz w:val="16"/>
        </w:rPr>
      </w:pPr>
      <w:r w:rsidRPr="0089789B">
        <w:rPr>
          <w:sz w:val="16"/>
        </w:rPr>
        <w:t xml:space="preserve">Yet </w:t>
      </w:r>
      <w:r w:rsidRPr="002F1A79">
        <w:rPr>
          <w:u w:val="single"/>
        </w:rPr>
        <w:t>despite the danger to lives</w:t>
      </w:r>
      <w:r w:rsidRPr="0089789B">
        <w:rPr>
          <w:sz w:val="16"/>
        </w:rPr>
        <w:t xml:space="preserve"> and livelihoods</w:t>
      </w:r>
      <w:r w:rsidRPr="002F1A79">
        <w:rPr>
          <w:u w:val="single"/>
        </w:rPr>
        <w:t>, climate change isn’t treated as a security issue</w:t>
      </w:r>
      <w:r w:rsidRPr="0089789B">
        <w:rPr>
          <w:sz w:val="16"/>
        </w:rPr>
        <w:t xml:space="preserve">. Canada’s two most recent </w:t>
      </w:r>
      <w:proofErr w:type="spellStart"/>
      <w:r w:rsidRPr="0089789B">
        <w:rPr>
          <w:sz w:val="16"/>
        </w:rPr>
        <w:t>defence</w:t>
      </w:r>
      <w:proofErr w:type="spellEnd"/>
      <w:r w:rsidRPr="0089789B">
        <w:rPr>
          <w:sz w:val="16"/>
        </w:rPr>
        <w:t xml:space="preserve"> strategies barely mention it, and </w:t>
      </w:r>
      <w:r w:rsidRPr="002F1A79">
        <w:rPr>
          <w:u w:val="single"/>
        </w:rPr>
        <w:t>climate-related threats are inadequately addressed by governments at all levels.</w:t>
      </w:r>
      <w:r w:rsidRPr="0089789B">
        <w:rPr>
          <w:sz w:val="16"/>
        </w:rPr>
        <w:t xml:space="preserve"> This shortfall in climate planning and preparedness increases the risk of simultaneous and compounding climate-related crises. As we face </w:t>
      </w:r>
      <w:proofErr w:type="gramStart"/>
      <w:r w:rsidRPr="0089789B">
        <w:rPr>
          <w:sz w:val="16"/>
        </w:rPr>
        <w:t>more and more</w:t>
      </w:r>
      <w:proofErr w:type="gramEnd"/>
      <w:r w:rsidRPr="0089789B">
        <w:rPr>
          <w:sz w:val="16"/>
        </w:rPr>
        <w:t xml:space="preserve"> severe climate disruption, these inadequacies will fuel acute and chronic insecurity for Canadians in much the same way bad governance combines with external events to produce humanitarian crises elsewhere in the world. Climate change threatens the security of people from coast to coast to coast; defending ourselves from the changes already here and those to come is a more Herculean task than any we have previously faced.</w:t>
      </w:r>
    </w:p>
    <w:p w14:paraId="3C83642E" w14:textId="77777777" w:rsidR="0069550C" w:rsidRPr="0089789B" w:rsidRDefault="0069550C" w:rsidP="0069550C">
      <w:pPr>
        <w:rPr>
          <w:sz w:val="16"/>
        </w:rPr>
      </w:pPr>
      <w:r w:rsidRPr="0089789B">
        <w:rPr>
          <w:sz w:val="16"/>
        </w:rPr>
        <w:t>Calling Climate Change a Security Threat</w:t>
      </w:r>
    </w:p>
    <w:p w14:paraId="17A71925" w14:textId="77777777" w:rsidR="0069550C" w:rsidRDefault="0069550C" w:rsidP="0069550C">
      <w:pPr>
        <w:rPr>
          <w:sz w:val="16"/>
        </w:rPr>
      </w:pPr>
      <w:r w:rsidRPr="0089789B">
        <w:rPr>
          <w:sz w:val="16"/>
        </w:rPr>
        <w:t xml:space="preserve">What does it mean to call climate change a security threat? What difference does it make? In the academic study of security, as author Michael Sheehan explains in his 2005 book, </w:t>
      </w:r>
      <w:r w:rsidRPr="004806E8">
        <w:rPr>
          <w:u w:val="single"/>
        </w:rPr>
        <w:t>securitizing an issue means “to challenge society to promote it higher in its scales of values and to commit greater resources to solving the related problems</w:t>
      </w:r>
      <w:r w:rsidRPr="0089789B">
        <w:rPr>
          <w:sz w:val="16"/>
        </w:rPr>
        <w:t xml:space="preserve">.” In this account, </w:t>
      </w:r>
      <w:r w:rsidRPr="004806E8">
        <w:rPr>
          <w:u w:val="single"/>
        </w:rPr>
        <w:t>security issues are those that endanger something of collective social value and that we choose to prioritize defending against.</w:t>
      </w:r>
      <w:r w:rsidRPr="0089789B">
        <w:rPr>
          <w:sz w:val="16"/>
        </w:rPr>
        <w:t xml:space="preserve"> On the one hand, </w:t>
      </w:r>
      <w:r w:rsidRPr="004806E8">
        <w:rPr>
          <w:u w:val="single"/>
        </w:rPr>
        <w:t xml:space="preserve">when something is accepted by the </w:t>
      </w:r>
      <w:proofErr w:type="gramStart"/>
      <w:r w:rsidRPr="004806E8">
        <w:rPr>
          <w:u w:val="single"/>
        </w:rPr>
        <w:t>general public</w:t>
      </w:r>
      <w:proofErr w:type="gramEnd"/>
      <w:r w:rsidRPr="004806E8">
        <w:rPr>
          <w:u w:val="single"/>
        </w:rPr>
        <w:t xml:space="preserve"> as a threat to their security, governments may enact measures that would not normally be permitted</w:t>
      </w:r>
      <w:r w:rsidRPr="0089789B">
        <w:rPr>
          <w:sz w:val="16"/>
        </w:rPr>
        <w:t xml:space="preserve">. On the other hand, practices that enable whatever is defined as threatening become forbidden or taboo. </w:t>
      </w:r>
      <w:r w:rsidRPr="00FA4B05">
        <w:rPr>
          <w:u w:val="single"/>
        </w:rPr>
        <w:t xml:space="preserve">Securitization means prioritizing public resources and state </w:t>
      </w:r>
      <w:proofErr w:type="gramStart"/>
      <w:r w:rsidRPr="00FA4B05">
        <w:rPr>
          <w:u w:val="single"/>
        </w:rPr>
        <w:t>capacity</w:t>
      </w:r>
      <w:r w:rsidRPr="0089789B">
        <w:rPr>
          <w:sz w:val="16"/>
        </w:rPr>
        <w:t>, and</w:t>
      </w:r>
      <w:proofErr w:type="gramEnd"/>
      <w:r w:rsidRPr="0089789B">
        <w:rPr>
          <w:sz w:val="16"/>
        </w:rPr>
        <w:t xml:space="preserve"> determining which actions must be taken and which may not</w:t>
      </w:r>
      <w:r w:rsidRPr="00FA4B05">
        <w:rPr>
          <w:u w:val="single"/>
        </w:rPr>
        <w:t>, for survival to be maximized.</w:t>
      </w:r>
      <w:r w:rsidRPr="0089789B">
        <w:rPr>
          <w:sz w:val="16"/>
        </w:rPr>
        <w:t xml:space="preserve"> Consider </w:t>
      </w:r>
      <w:r w:rsidRPr="00FA4B05">
        <w:rPr>
          <w:u w:val="single"/>
        </w:rPr>
        <w:t>threats associated with such world-altering events as World War II, the Cold War and the September 11 terrorist attacks</w:t>
      </w:r>
      <w:r w:rsidRPr="0089789B">
        <w:rPr>
          <w:sz w:val="16"/>
        </w:rPr>
        <w:t>. In each case, once a threat was accepted — whether fascism, authoritarian socialism or terrorism — governments transformed the focus and intensity of their efforts to combat it, while practices they previously engaged in — such as collaborating with the Nazis, cooperating with the Soviet Union and financing terrorist entities — had to cease. Author Seth Klein makes precisely such comparisons in his recent book on “mobilizing Canada for the climate emergency.”</w:t>
      </w:r>
    </w:p>
    <w:p w14:paraId="2171EDDF" w14:textId="77777777" w:rsidR="0069550C" w:rsidRPr="0069550C" w:rsidRDefault="0069550C" w:rsidP="0069550C"/>
    <w:sectPr w:rsidR="0069550C" w:rsidRPr="006955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B8A3" w14:textId="77777777" w:rsidR="004F61C1" w:rsidRDefault="004F61C1" w:rsidP="00066D2C">
      <w:r>
        <w:separator/>
      </w:r>
    </w:p>
  </w:endnote>
  <w:endnote w:type="continuationSeparator" w:id="0">
    <w:p w14:paraId="614F1F54" w14:textId="77777777" w:rsidR="004F61C1" w:rsidRDefault="004F61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BBD33" w14:textId="77777777" w:rsidR="004F61C1" w:rsidRDefault="004F61C1" w:rsidP="00066D2C">
      <w:r>
        <w:separator/>
      </w:r>
    </w:p>
  </w:footnote>
  <w:footnote w:type="continuationSeparator" w:id="0">
    <w:p w14:paraId="40B37A90" w14:textId="77777777" w:rsidR="004F61C1" w:rsidRDefault="004F61C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6507753360"/>
    <w:docVar w:name="VerbatimVersion" w:val="6.0.0"/>
    <w:docVar w:name="WordVersion" w:val="16.0"/>
  </w:docVars>
  <w:rsids>
    <w:rsidRoot w:val="00EC743A"/>
    <w:rsid w:val="00001C7E"/>
    <w:rsid w:val="00002630"/>
    <w:rsid w:val="00003079"/>
    <w:rsid w:val="0000487C"/>
    <w:rsid w:val="00011FEF"/>
    <w:rsid w:val="00013C8B"/>
    <w:rsid w:val="00023AEF"/>
    <w:rsid w:val="000250CA"/>
    <w:rsid w:val="00032119"/>
    <w:rsid w:val="000363B7"/>
    <w:rsid w:val="000407F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32C"/>
    <w:rsid w:val="000D739E"/>
    <w:rsid w:val="000D7A2C"/>
    <w:rsid w:val="000E0913"/>
    <w:rsid w:val="000E13F7"/>
    <w:rsid w:val="000E2525"/>
    <w:rsid w:val="000E765E"/>
    <w:rsid w:val="000F5C68"/>
    <w:rsid w:val="000F6390"/>
    <w:rsid w:val="000F6530"/>
    <w:rsid w:val="000F775F"/>
    <w:rsid w:val="001014FC"/>
    <w:rsid w:val="0010417F"/>
    <w:rsid w:val="00105540"/>
    <w:rsid w:val="00105C8A"/>
    <w:rsid w:val="00106BD5"/>
    <w:rsid w:val="001119CE"/>
    <w:rsid w:val="001128A3"/>
    <w:rsid w:val="00114316"/>
    <w:rsid w:val="001149FE"/>
    <w:rsid w:val="00117F85"/>
    <w:rsid w:val="00117F87"/>
    <w:rsid w:val="001218F5"/>
    <w:rsid w:val="00122202"/>
    <w:rsid w:val="00127061"/>
    <w:rsid w:val="00130E41"/>
    <w:rsid w:val="00131B53"/>
    <w:rsid w:val="001327C1"/>
    <w:rsid w:val="001329A3"/>
    <w:rsid w:val="00134120"/>
    <w:rsid w:val="001356C8"/>
    <w:rsid w:val="001378C8"/>
    <w:rsid w:val="00140A6B"/>
    <w:rsid w:val="00144AD4"/>
    <w:rsid w:val="00146731"/>
    <w:rsid w:val="00146F2E"/>
    <w:rsid w:val="00146FE0"/>
    <w:rsid w:val="00150A2E"/>
    <w:rsid w:val="00152BF7"/>
    <w:rsid w:val="00163574"/>
    <w:rsid w:val="001645D4"/>
    <w:rsid w:val="0016567B"/>
    <w:rsid w:val="0016568A"/>
    <w:rsid w:val="00170A72"/>
    <w:rsid w:val="00170DAD"/>
    <w:rsid w:val="00171A2A"/>
    <w:rsid w:val="001723BA"/>
    <w:rsid w:val="00175A0C"/>
    <w:rsid w:val="00180A4E"/>
    <w:rsid w:val="00181F58"/>
    <w:rsid w:val="00186B65"/>
    <w:rsid w:val="001903A8"/>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FA5"/>
    <w:rsid w:val="001D1994"/>
    <w:rsid w:val="001D6D5C"/>
    <w:rsid w:val="001D7A6D"/>
    <w:rsid w:val="001E35BF"/>
    <w:rsid w:val="001E4A64"/>
    <w:rsid w:val="001E61F5"/>
    <w:rsid w:val="001F0C01"/>
    <w:rsid w:val="001F1F4D"/>
    <w:rsid w:val="001F514C"/>
    <w:rsid w:val="002005AF"/>
    <w:rsid w:val="00200C1A"/>
    <w:rsid w:val="002052E3"/>
    <w:rsid w:val="00210DC2"/>
    <w:rsid w:val="002110D6"/>
    <w:rsid w:val="002152F9"/>
    <w:rsid w:val="0021530A"/>
    <w:rsid w:val="002212A9"/>
    <w:rsid w:val="002234FB"/>
    <w:rsid w:val="00225437"/>
    <w:rsid w:val="002263A1"/>
    <w:rsid w:val="00226A02"/>
    <w:rsid w:val="00232746"/>
    <w:rsid w:val="00236707"/>
    <w:rsid w:val="00241116"/>
    <w:rsid w:val="0024328E"/>
    <w:rsid w:val="00246402"/>
    <w:rsid w:val="002508CB"/>
    <w:rsid w:val="002514A7"/>
    <w:rsid w:val="00253733"/>
    <w:rsid w:val="00255682"/>
    <w:rsid w:val="00256AC0"/>
    <w:rsid w:val="002573AF"/>
    <w:rsid w:val="002633C2"/>
    <w:rsid w:val="00263CC5"/>
    <w:rsid w:val="002700A9"/>
    <w:rsid w:val="00271866"/>
    <w:rsid w:val="00276E12"/>
    <w:rsid w:val="00277BB1"/>
    <w:rsid w:val="00281B05"/>
    <w:rsid w:val="00282932"/>
    <w:rsid w:val="00282FFC"/>
    <w:rsid w:val="00286581"/>
    <w:rsid w:val="002878D0"/>
    <w:rsid w:val="00290F1B"/>
    <w:rsid w:val="00291C09"/>
    <w:rsid w:val="002A3018"/>
    <w:rsid w:val="002A32FD"/>
    <w:rsid w:val="002A460D"/>
    <w:rsid w:val="002A4DA5"/>
    <w:rsid w:val="002A57B1"/>
    <w:rsid w:val="002B2116"/>
    <w:rsid w:val="002B3050"/>
    <w:rsid w:val="002B5F0C"/>
    <w:rsid w:val="002C0731"/>
    <w:rsid w:val="002C0B33"/>
    <w:rsid w:val="002C30D9"/>
    <w:rsid w:val="002C6C7D"/>
    <w:rsid w:val="002C769C"/>
    <w:rsid w:val="002D2594"/>
    <w:rsid w:val="002D2FFA"/>
    <w:rsid w:val="002D3647"/>
    <w:rsid w:val="002D418C"/>
    <w:rsid w:val="002E0B1D"/>
    <w:rsid w:val="002E663F"/>
    <w:rsid w:val="002F00FA"/>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65E"/>
    <w:rsid w:val="0031761F"/>
    <w:rsid w:val="00323E50"/>
    <w:rsid w:val="003264E7"/>
    <w:rsid w:val="00333A69"/>
    <w:rsid w:val="003352D6"/>
    <w:rsid w:val="00341D94"/>
    <w:rsid w:val="00345BF2"/>
    <w:rsid w:val="0034620F"/>
    <w:rsid w:val="00347131"/>
    <w:rsid w:val="003479B5"/>
    <w:rsid w:val="003500B6"/>
    <w:rsid w:val="00352622"/>
    <w:rsid w:val="00355B45"/>
    <w:rsid w:val="00356864"/>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36"/>
    <w:rsid w:val="003C3CCA"/>
    <w:rsid w:val="003C6CA9"/>
    <w:rsid w:val="003D3B44"/>
    <w:rsid w:val="003D4150"/>
    <w:rsid w:val="003D5367"/>
    <w:rsid w:val="003F3920"/>
    <w:rsid w:val="003F4D5F"/>
    <w:rsid w:val="00405AD7"/>
    <w:rsid w:val="004127EF"/>
    <w:rsid w:val="00414E00"/>
    <w:rsid w:val="00414EB4"/>
    <w:rsid w:val="0041549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820"/>
    <w:rsid w:val="00474720"/>
    <w:rsid w:val="00480A40"/>
    <w:rsid w:val="00482696"/>
    <w:rsid w:val="004827C9"/>
    <w:rsid w:val="00486F5E"/>
    <w:rsid w:val="004875B9"/>
    <w:rsid w:val="00491C5F"/>
    <w:rsid w:val="0049341D"/>
    <w:rsid w:val="0049348E"/>
    <w:rsid w:val="00493AA8"/>
    <w:rsid w:val="004A2B4E"/>
    <w:rsid w:val="004A40AB"/>
    <w:rsid w:val="004A539A"/>
    <w:rsid w:val="004A54F0"/>
    <w:rsid w:val="004A74B8"/>
    <w:rsid w:val="004B1287"/>
    <w:rsid w:val="004B3C97"/>
    <w:rsid w:val="004B4D3B"/>
    <w:rsid w:val="004B5436"/>
    <w:rsid w:val="004B7F0F"/>
    <w:rsid w:val="004C11A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1C1"/>
    <w:rsid w:val="004F682B"/>
    <w:rsid w:val="00500DE7"/>
    <w:rsid w:val="00500F93"/>
    <w:rsid w:val="005015BF"/>
    <w:rsid w:val="00503593"/>
    <w:rsid w:val="005036B1"/>
    <w:rsid w:val="00511177"/>
    <w:rsid w:val="005125C9"/>
    <w:rsid w:val="00515BDD"/>
    <w:rsid w:val="0051716A"/>
    <w:rsid w:val="00521B9F"/>
    <w:rsid w:val="005268F8"/>
    <w:rsid w:val="00531EC9"/>
    <w:rsid w:val="0053626E"/>
    <w:rsid w:val="00536AC7"/>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9B8"/>
    <w:rsid w:val="005D700C"/>
    <w:rsid w:val="005E0F22"/>
    <w:rsid w:val="005E43F7"/>
    <w:rsid w:val="005E5941"/>
    <w:rsid w:val="005E78A2"/>
    <w:rsid w:val="005F5E14"/>
    <w:rsid w:val="00610079"/>
    <w:rsid w:val="00622773"/>
    <w:rsid w:val="00622C58"/>
    <w:rsid w:val="00625A32"/>
    <w:rsid w:val="0062614B"/>
    <w:rsid w:val="006266E2"/>
    <w:rsid w:val="00627507"/>
    <w:rsid w:val="0063037B"/>
    <w:rsid w:val="00632C54"/>
    <w:rsid w:val="00635616"/>
    <w:rsid w:val="00641E99"/>
    <w:rsid w:val="006463F8"/>
    <w:rsid w:val="006509DE"/>
    <w:rsid w:val="00650C88"/>
    <w:rsid w:val="0065258E"/>
    <w:rsid w:val="00655035"/>
    <w:rsid w:val="00656814"/>
    <w:rsid w:val="00657A00"/>
    <w:rsid w:val="006633F4"/>
    <w:rsid w:val="0066638E"/>
    <w:rsid w:val="00666CC0"/>
    <w:rsid w:val="00673C22"/>
    <w:rsid w:val="00673C9B"/>
    <w:rsid w:val="0067482D"/>
    <w:rsid w:val="0067732F"/>
    <w:rsid w:val="00681007"/>
    <w:rsid w:val="0068122B"/>
    <w:rsid w:val="00681767"/>
    <w:rsid w:val="00681943"/>
    <w:rsid w:val="00681DD9"/>
    <w:rsid w:val="00682252"/>
    <w:rsid w:val="00682F5C"/>
    <w:rsid w:val="00687555"/>
    <w:rsid w:val="0069056F"/>
    <w:rsid w:val="00690E39"/>
    <w:rsid w:val="00691FF9"/>
    <w:rsid w:val="0069285F"/>
    <w:rsid w:val="0069550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A42"/>
    <w:rsid w:val="006F3768"/>
    <w:rsid w:val="006F71DE"/>
    <w:rsid w:val="007035C8"/>
    <w:rsid w:val="00704573"/>
    <w:rsid w:val="007072CC"/>
    <w:rsid w:val="0071254A"/>
    <w:rsid w:val="007131D2"/>
    <w:rsid w:val="00713917"/>
    <w:rsid w:val="00714AAE"/>
    <w:rsid w:val="0071783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764"/>
    <w:rsid w:val="00764C12"/>
    <w:rsid w:val="007750DF"/>
    <w:rsid w:val="00777C19"/>
    <w:rsid w:val="007804FE"/>
    <w:rsid w:val="00782487"/>
    <w:rsid w:val="00784C8D"/>
    <w:rsid w:val="00785E47"/>
    <w:rsid w:val="007873F5"/>
    <w:rsid w:val="0078760F"/>
    <w:rsid w:val="00787D56"/>
    <w:rsid w:val="0079136A"/>
    <w:rsid w:val="00792502"/>
    <w:rsid w:val="00792AD8"/>
    <w:rsid w:val="00792D84"/>
    <w:rsid w:val="00795030"/>
    <w:rsid w:val="00795A26"/>
    <w:rsid w:val="007A00CB"/>
    <w:rsid w:val="007A0FC3"/>
    <w:rsid w:val="007A312F"/>
    <w:rsid w:val="007A7EAB"/>
    <w:rsid w:val="007B4E73"/>
    <w:rsid w:val="007B5238"/>
    <w:rsid w:val="007B776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87D"/>
    <w:rsid w:val="008323CA"/>
    <w:rsid w:val="0083258C"/>
    <w:rsid w:val="00832C01"/>
    <w:rsid w:val="00833D6C"/>
    <w:rsid w:val="0084051B"/>
    <w:rsid w:val="00841328"/>
    <w:rsid w:val="00841CCC"/>
    <w:rsid w:val="00844377"/>
    <w:rsid w:val="008443EF"/>
    <w:rsid w:val="00846F90"/>
    <w:rsid w:val="00852FB9"/>
    <w:rsid w:val="008536B7"/>
    <w:rsid w:val="00854AC7"/>
    <w:rsid w:val="00860F34"/>
    <w:rsid w:val="00862AC4"/>
    <w:rsid w:val="0086319B"/>
    <w:rsid w:val="008658A0"/>
    <w:rsid w:val="008674A6"/>
    <w:rsid w:val="0087210F"/>
    <w:rsid w:val="00873906"/>
    <w:rsid w:val="0087564D"/>
    <w:rsid w:val="00876000"/>
    <w:rsid w:val="008815C3"/>
    <w:rsid w:val="0088271E"/>
    <w:rsid w:val="00887C02"/>
    <w:rsid w:val="0089108B"/>
    <w:rsid w:val="00892EE6"/>
    <w:rsid w:val="008931B4"/>
    <w:rsid w:val="008973A2"/>
    <w:rsid w:val="008A0E76"/>
    <w:rsid w:val="008A42FE"/>
    <w:rsid w:val="008A4F23"/>
    <w:rsid w:val="008A713B"/>
    <w:rsid w:val="008B433E"/>
    <w:rsid w:val="008B4FBE"/>
    <w:rsid w:val="008B6039"/>
    <w:rsid w:val="008C2555"/>
    <w:rsid w:val="008C29FB"/>
    <w:rsid w:val="008C4E22"/>
    <w:rsid w:val="008C5B87"/>
    <w:rsid w:val="008D0448"/>
    <w:rsid w:val="008D0677"/>
    <w:rsid w:val="008D0C9E"/>
    <w:rsid w:val="008D2BE3"/>
    <w:rsid w:val="008D2F03"/>
    <w:rsid w:val="008D6762"/>
    <w:rsid w:val="008E30D8"/>
    <w:rsid w:val="008E447C"/>
    <w:rsid w:val="008E596E"/>
    <w:rsid w:val="008E6741"/>
    <w:rsid w:val="008F04C5"/>
    <w:rsid w:val="008F125D"/>
    <w:rsid w:val="00901E9C"/>
    <w:rsid w:val="00906F79"/>
    <w:rsid w:val="00907369"/>
    <w:rsid w:val="00910B12"/>
    <w:rsid w:val="0091179F"/>
    <w:rsid w:val="00912404"/>
    <w:rsid w:val="00916F73"/>
    <w:rsid w:val="00920B9A"/>
    <w:rsid w:val="009249C5"/>
    <w:rsid w:val="00925558"/>
    <w:rsid w:val="00925B25"/>
    <w:rsid w:val="009263C9"/>
    <w:rsid w:val="00930B2A"/>
    <w:rsid w:val="009336BD"/>
    <w:rsid w:val="00936F03"/>
    <w:rsid w:val="0093773A"/>
    <w:rsid w:val="0094018B"/>
    <w:rsid w:val="009418E3"/>
    <w:rsid w:val="009435BB"/>
    <w:rsid w:val="00943B02"/>
    <w:rsid w:val="0094686A"/>
    <w:rsid w:val="00953429"/>
    <w:rsid w:val="009539A4"/>
    <w:rsid w:val="009569E3"/>
    <w:rsid w:val="00960035"/>
    <w:rsid w:val="0096040F"/>
    <w:rsid w:val="0096145A"/>
    <w:rsid w:val="009632EF"/>
    <w:rsid w:val="00970F41"/>
    <w:rsid w:val="00973D8A"/>
    <w:rsid w:val="00977558"/>
    <w:rsid w:val="009804B4"/>
    <w:rsid w:val="00980709"/>
    <w:rsid w:val="0098278C"/>
    <w:rsid w:val="00991819"/>
    <w:rsid w:val="00992BBB"/>
    <w:rsid w:val="00996B34"/>
    <w:rsid w:val="009A0FC8"/>
    <w:rsid w:val="009A2372"/>
    <w:rsid w:val="009A42F1"/>
    <w:rsid w:val="009A5571"/>
    <w:rsid w:val="009A7557"/>
    <w:rsid w:val="009A7878"/>
    <w:rsid w:val="009B0CDC"/>
    <w:rsid w:val="009B1729"/>
    <w:rsid w:val="009B52F7"/>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52A1"/>
    <w:rsid w:val="009F66D9"/>
    <w:rsid w:val="00A035A3"/>
    <w:rsid w:val="00A1128F"/>
    <w:rsid w:val="00A16440"/>
    <w:rsid w:val="00A169AC"/>
    <w:rsid w:val="00A2231D"/>
    <w:rsid w:val="00A2334F"/>
    <w:rsid w:val="00A250AA"/>
    <w:rsid w:val="00A277E6"/>
    <w:rsid w:val="00A30A8F"/>
    <w:rsid w:val="00A3174A"/>
    <w:rsid w:val="00A35018"/>
    <w:rsid w:val="00A35A28"/>
    <w:rsid w:val="00A368EF"/>
    <w:rsid w:val="00A41505"/>
    <w:rsid w:val="00A4414C"/>
    <w:rsid w:val="00A47EF1"/>
    <w:rsid w:val="00A5141F"/>
    <w:rsid w:val="00A51D29"/>
    <w:rsid w:val="00A54D46"/>
    <w:rsid w:val="00A54D7A"/>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AEE"/>
    <w:rsid w:val="00AB2843"/>
    <w:rsid w:val="00AB3118"/>
    <w:rsid w:val="00AB6F32"/>
    <w:rsid w:val="00AC35A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CCD"/>
    <w:rsid w:val="00B53DB3"/>
    <w:rsid w:val="00B62B7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8C4"/>
    <w:rsid w:val="00C110C0"/>
    <w:rsid w:val="00C12370"/>
    <w:rsid w:val="00C15000"/>
    <w:rsid w:val="00C15897"/>
    <w:rsid w:val="00C1616B"/>
    <w:rsid w:val="00C16B21"/>
    <w:rsid w:val="00C16DFC"/>
    <w:rsid w:val="00C200D4"/>
    <w:rsid w:val="00C2079E"/>
    <w:rsid w:val="00C221CD"/>
    <w:rsid w:val="00C27729"/>
    <w:rsid w:val="00C312FA"/>
    <w:rsid w:val="00C332C4"/>
    <w:rsid w:val="00C334F5"/>
    <w:rsid w:val="00C35A03"/>
    <w:rsid w:val="00C36A05"/>
    <w:rsid w:val="00C40BA5"/>
    <w:rsid w:val="00C432D9"/>
    <w:rsid w:val="00C440CE"/>
    <w:rsid w:val="00C44166"/>
    <w:rsid w:val="00C45B5B"/>
    <w:rsid w:val="00C46F26"/>
    <w:rsid w:val="00C51687"/>
    <w:rsid w:val="00C5289C"/>
    <w:rsid w:val="00C55AE3"/>
    <w:rsid w:val="00C56008"/>
    <w:rsid w:val="00C56CBC"/>
    <w:rsid w:val="00C617B0"/>
    <w:rsid w:val="00C62D2B"/>
    <w:rsid w:val="00C6344F"/>
    <w:rsid w:val="00C659E2"/>
    <w:rsid w:val="00C669AD"/>
    <w:rsid w:val="00C67A2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8FB"/>
    <w:rsid w:val="00CC1BDF"/>
    <w:rsid w:val="00CC21EC"/>
    <w:rsid w:val="00CC482B"/>
    <w:rsid w:val="00CD105E"/>
    <w:rsid w:val="00CD477C"/>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BE9"/>
    <w:rsid w:val="00D35073"/>
    <w:rsid w:val="00D36085"/>
    <w:rsid w:val="00D421D9"/>
    <w:rsid w:val="00D47529"/>
    <w:rsid w:val="00D4759F"/>
    <w:rsid w:val="00D47713"/>
    <w:rsid w:val="00D51103"/>
    <w:rsid w:val="00D53B1C"/>
    <w:rsid w:val="00D545A7"/>
    <w:rsid w:val="00D55A7A"/>
    <w:rsid w:val="00D568D5"/>
    <w:rsid w:val="00D56B6F"/>
    <w:rsid w:val="00D57878"/>
    <w:rsid w:val="00D60AB7"/>
    <w:rsid w:val="00D6226F"/>
    <w:rsid w:val="00D70E15"/>
    <w:rsid w:val="00D714E5"/>
    <w:rsid w:val="00D7546D"/>
    <w:rsid w:val="00D75C54"/>
    <w:rsid w:val="00D80A35"/>
    <w:rsid w:val="00D839C5"/>
    <w:rsid w:val="00D84043"/>
    <w:rsid w:val="00D91348"/>
    <w:rsid w:val="00D9413D"/>
    <w:rsid w:val="00D94DFF"/>
    <w:rsid w:val="00D9566D"/>
    <w:rsid w:val="00DA0EF7"/>
    <w:rsid w:val="00DA4B3F"/>
    <w:rsid w:val="00DA4EB6"/>
    <w:rsid w:val="00DA5F0C"/>
    <w:rsid w:val="00DB03B7"/>
    <w:rsid w:val="00DB0E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E91"/>
    <w:rsid w:val="00DF139C"/>
    <w:rsid w:val="00DF2B61"/>
    <w:rsid w:val="00DF7D53"/>
    <w:rsid w:val="00E12F22"/>
    <w:rsid w:val="00E165FC"/>
    <w:rsid w:val="00E168D7"/>
    <w:rsid w:val="00E20E7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188"/>
    <w:rsid w:val="00E61828"/>
    <w:rsid w:val="00E65E56"/>
    <w:rsid w:val="00E664D0"/>
    <w:rsid w:val="00E66F94"/>
    <w:rsid w:val="00E670E5"/>
    <w:rsid w:val="00E6767D"/>
    <w:rsid w:val="00E717C1"/>
    <w:rsid w:val="00E71E63"/>
    <w:rsid w:val="00E76D4C"/>
    <w:rsid w:val="00E81786"/>
    <w:rsid w:val="00E85DE5"/>
    <w:rsid w:val="00E87816"/>
    <w:rsid w:val="00E90EC0"/>
    <w:rsid w:val="00E944C1"/>
    <w:rsid w:val="00E97D8B"/>
    <w:rsid w:val="00EA5878"/>
    <w:rsid w:val="00EA6E6E"/>
    <w:rsid w:val="00EA7F55"/>
    <w:rsid w:val="00EB1CE6"/>
    <w:rsid w:val="00EB1F19"/>
    <w:rsid w:val="00EB7375"/>
    <w:rsid w:val="00EC06EA"/>
    <w:rsid w:val="00EC2660"/>
    <w:rsid w:val="00EC3057"/>
    <w:rsid w:val="00EC47C5"/>
    <w:rsid w:val="00EC743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67D"/>
    <w:rsid w:val="00F0685D"/>
    <w:rsid w:val="00F06A5D"/>
    <w:rsid w:val="00F0700E"/>
    <w:rsid w:val="00F14A61"/>
    <w:rsid w:val="00F17B58"/>
    <w:rsid w:val="00F20C2E"/>
    <w:rsid w:val="00F24151"/>
    <w:rsid w:val="00F24B23"/>
    <w:rsid w:val="00F25A3F"/>
    <w:rsid w:val="00F27353"/>
    <w:rsid w:val="00F3118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9A8"/>
    <w:rsid w:val="00FC1707"/>
    <w:rsid w:val="00FC1C82"/>
    <w:rsid w:val="00FC1D2F"/>
    <w:rsid w:val="00FC45AC"/>
    <w:rsid w:val="00FC4CFF"/>
    <w:rsid w:val="00FC5DE9"/>
    <w:rsid w:val="00FC60C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D1C74"/>
  <w15:chartTrackingRefBased/>
  <w15:docId w15:val="{24166179-7689-442E-8941-F994C67E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460D"/>
    <w:rPr>
      <w:rFonts w:ascii="Georgia" w:hAnsi="Georgia" w:cs="Calibri"/>
    </w:rPr>
  </w:style>
  <w:style w:type="paragraph" w:styleId="Heading1">
    <w:name w:val="heading 1"/>
    <w:aliases w:val="Pocket"/>
    <w:basedOn w:val="Normal"/>
    <w:next w:val="Normal"/>
    <w:link w:val="Heading1Char"/>
    <w:qFormat/>
    <w:rsid w:val="002A46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46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A46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qFormat/>
    <w:rsid w:val="002A46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46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4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60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A460D"/>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2A460D"/>
    <w:rPr>
      <w:color w:val="auto"/>
      <w:u w:val="none"/>
    </w:rPr>
  </w:style>
  <w:style w:type="character" w:customStyle="1" w:styleId="Heading1Char">
    <w:name w:val="Heading 1 Char"/>
    <w:aliases w:val="Pocket Char"/>
    <w:basedOn w:val="DefaultParagraphFont"/>
    <w:link w:val="Heading1"/>
    <w:rsid w:val="002A460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A460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A460D"/>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2A460D"/>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A460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A460D"/>
    <w:rPr>
      <w:b w:val="0"/>
      <w:sz w:val="22"/>
      <w:u w:val="single"/>
    </w:rPr>
  </w:style>
  <w:style w:type="character" w:styleId="Strong">
    <w:name w:val="Strong"/>
    <w:basedOn w:val="DefaultParagraphFont"/>
    <w:uiPriority w:val="22"/>
    <w:qFormat/>
    <w:rsid w:val="002A460D"/>
    <w:rPr>
      <w:b/>
      <w:bCs/>
    </w:rPr>
  </w:style>
  <w:style w:type="character" w:styleId="BookTitle">
    <w:name w:val="Book Title"/>
    <w:basedOn w:val="DefaultParagraphFont"/>
    <w:uiPriority w:val="33"/>
    <w:semiHidden/>
    <w:qFormat/>
    <w:rsid w:val="002A460D"/>
    <w:rPr>
      <w:b/>
      <w:bCs/>
      <w:i/>
      <w:iCs/>
      <w:spacing w:val="5"/>
    </w:rPr>
  </w:style>
  <w:style w:type="character" w:customStyle="1" w:styleId="Heading5Char">
    <w:name w:val="Heading 5 Char"/>
    <w:basedOn w:val="DefaultParagraphFont"/>
    <w:link w:val="Heading5"/>
    <w:uiPriority w:val="9"/>
    <w:semiHidden/>
    <w:rsid w:val="002A46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460D"/>
  </w:style>
  <w:style w:type="paragraph" w:styleId="Header">
    <w:name w:val="header"/>
    <w:basedOn w:val="Normal"/>
    <w:link w:val="HeaderChar"/>
    <w:uiPriority w:val="99"/>
    <w:semiHidden/>
    <w:rsid w:val="002A46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460D"/>
    <w:rPr>
      <w:rFonts w:ascii="Georgia" w:hAnsi="Georgia" w:cs="Calibri"/>
    </w:rPr>
  </w:style>
  <w:style w:type="paragraph" w:styleId="Footer">
    <w:name w:val="footer"/>
    <w:basedOn w:val="Normal"/>
    <w:link w:val="FooterChar"/>
    <w:uiPriority w:val="99"/>
    <w:semiHidden/>
    <w:rsid w:val="002A46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460D"/>
    <w:rPr>
      <w:rFonts w:ascii="Georgia" w:hAnsi="Georgia" w:cs="Calibri"/>
    </w:rPr>
  </w:style>
  <w:style w:type="paragraph" w:styleId="BodyText">
    <w:name w:val="Body Text"/>
    <w:basedOn w:val="Normal"/>
    <w:link w:val="BodyTextChar"/>
    <w:uiPriority w:val="99"/>
    <w:semiHidden/>
    <w:unhideWhenUsed/>
    <w:rsid w:val="002A460D"/>
    <w:pPr>
      <w:spacing w:after="120"/>
    </w:pPr>
  </w:style>
  <w:style w:type="character" w:customStyle="1" w:styleId="BodyTextChar">
    <w:name w:val="Body Text Char"/>
    <w:basedOn w:val="DefaultParagraphFont"/>
    <w:link w:val="BodyText"/>
    <w:uiPriority w:val="99"/>
    <w:semiHidden/>
    <w:rsid w:val="002A460D"/>
    <w:rPr>
      <w:rFonts w:ascii="Georgia" w:hAnsi="Georgia" w:cs="Calibri"/>
    </w:rPr>
  </w:style>
  <w:style w:type="paragraph" w:styleId="NoSpacing">
    <w:name w:val="No Spacing"/>
    <w:link w:val="NoSpacingChar"/>
    <w:uiPriority w:val="99"/>
    <w:semiHidden/>
    <w:unhideWhenUsed/>
    <w:qFormat/>
    <w:rsid w:val="002A460D"/>
    <w:pPr>
      <w:spacing w:after="0" w:line="240" w:lineRule="auto"/>
    </w:pPr>
    <w:rPr>
      <w:rFonts w:ascii="Calibri" w:hAnsi="Calibri" w:cs="Calibri"/>
      <w:sz w:val="26"/>
    </w:rPr>
  </w:style>
  <w:style w:type="character" w:customStyle="1" w:styleId="NoSpacingChar">
    <w:name w:val="No Spacing Char"/>
    <w:basedOn w:val="DefaultParagraphFont"/>
    <w:link w:val="NoSpacing"/>
    <w:uiPriority w:val="99"/>
    <w:semiHidden/>
    <w:rsid w:val="002A460D"/>
    <w:rPr>
      <w:rFonts w:ascii="Calibri" w:hAnsi="Calibri" w:cs="Calibri"/>
      <w:sz w:val="26"/>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A460D"/>
    <w:rPr>
      <w:color w:val="0563C1" w:themeColor="hyperlink"/>
      <w:u w:val="single"/>
    </w:rPr>
  </w:style>
  <w:style w:type="character" w:styleId="UnresolvedMention">
    <w:name w:val="Unresolved Mention"/>
    <w:basedOn w:val="DefaultParagraphFont"/>
    <w:uiPriority w:val="99"/>
    <w:semiHidden/>
    <w:unhideWhenUsed/>
    <w:rsid w:val="002A460D"/>
    <w:rPr>
      <w:color w:val="605E5C"/>
      <w:shd w:val="clear" w:color="auto" w:fill="E1DFDD"/>
    </w:rPr>
  </w:style>
  <w:style w:type="paragraph" w:customStyle="1" w:styleId="Undertag">
    <w:name w:val="Undertag"/>
    <w:link w:val="UndertagChar"/>
    <w:autoRedefine/>
    <w:uiPriority w:val="5"/>
    <w:qFormat/>
    <w:rsid w:val="00F24151"/>
    <w:pPr>
      <w:spacing w:after="0"/>
    </w:pPr>
    <w:rPr>
      <w:rFonts w:ascii="Times New Roman" w:eastAsiaTheme="majorEastAsia" w:hAnsi="Times New Roman" w:cstheme="majorBidi"/>
      <w:i/>
      <w:iCs/>
      <w:color w:val="5B9BD5" w:themeColor="accent5"/>
    </w:rPr>
  </w:style>
  <w:style w:type="character" w:customStyle="1" w:styleId="UndertagChar">
    <w:name w:val="Undertag Char"/>
    <w:basedOn w:val="DefaultParagraphFont"/>
    <w:link w:val="Undertag"/>
    <w:uiPriority w:val="5"/>
    <w:rsid w:val="00F24151"/>
    <w:rPr>
      <w:rFonts w:ascii="Times New Roman" w:eastAsiaTheme="majorEastAsia" w:hAnsi="Times New Roman" w:cstheme="majorBidi"/>
      <w:i/>
      <w:iCs/>
      <w:color w:val="5B9BD5" w:themeColor="accent5"/>
    </w:rPr>
  </w:style>
  <w:style w:type="paragraph" w:customStyle="1" w:styleId="Analytic">
    <w:name w:val="Analytic"/>
    <w:basedOn w:val="Heading4"/>
    <w:link w:val="AnalyticChar"/>
    <w:autoRedefine/>
    <w:uiPriority w:val="5"/>
    <w:qFormat/>
    <w:rsid w:val="00F24151"/>
    <w:rPr>
      <w:color w:val="7030A0"/>
    </w:rPr>
  </w:style>
  <w:style w:type="character" w:customStyle="1" w:styleId="AnalyticChar">
    <w:name w:val="Analytic Char"/>
    <w:basedOn w:val="DefaultParagraphFont"/>
    <w:link w:val="Analytic"/>
    <w:uiPriority w:val="5"/>
    <w:rsid w:val="00F24151"/>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EC743A"/>
    <w:pPr>
      <w:ind w:left="720"/>
      <w:jc w:val="both"/>
    </w:pPr>
    <w:rPr>
      <w:b/>
      <w:iCs/>
      <w:u w:val="single"/>
      <w:bdr w:val="single" w:sz="8" w:space="0" w:color="auto"/>
    </w:rPr>
  </w:style>
  <w:style w:type="paragraph" w:customStyle="1" w:styleId="Emphasis1">
    <w:name w:val="Emphasis1"/>
    <w:basedOn w:val="Normal"/>
    <w:uiPriority w:val="7"/>
    <w:qFormat/>
    <w:rsid w:val="000363B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fonts">
    <w:name w:val="fonts"/>
    <w:basedOn w:val="Normal"/>
    <w:rsid w:val="001903A8"/>
    <w:pPr>
      <w:spacing w:before="100" w:beforeAutospacing="1" w:after="100" w:afterAutospacing="1"/>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DB03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388382474">
      <w:bodyDiv w:val="1"/>
      <w:marLeft w:val="0"/>
      <w:marRight w:val="0"/>
      <w:marTop w:val="0"/>
      <w:marBottom w:val="0"/>
      <w:divBdr>
        <w:top w:val="none" w:sz="0" w:space="0" w:color="auto"/>
        <w:left w:val="none" w:sz="0" w:space="0" w:color="auto"/>
        <w:bottom w:val="none" w:sz="0" w:space="0" w:color="auto"/>
        <w:right w:val="none" w:sz="0" w:space="0" w:color="auto"/>
      </w:divBdr>
      <w:divsChild>
        <w:div w:id="146821752">
          <w:marLeft w:val="0"/>
          <w:marRight w:val="0"/>
          <w:marTop w:val="0"/>
          <w:marBottom w:val="375"/>
          <w:divBdr>
            <w:top w:val="none" w:sz="0" w:space="0" w:color="auto"/>
            <w:left w:val="none" w:sz="0" w:space="0" w:color="auto"/>
            <w:bottom w:val="none" w:sz="0" w:space="0" w:color="auto"/>
            <w:right w:val="none" w:sz="0" w:space="0" w:color="auto"/>
          </w:divBdr>
        </w:div>
        <w:div w:id="1541437782">
          <w:marLeft w:val="0"/>
          <w:marRight w:val="0"/>
          <w:marTop w:val="375"/>
          <w:marBottom w:val="375"/>
          <w:divBdr>
            <w:top w:val="none" w:sz="0" w:space="0" w:color="auto"/>
            <w:left w:val="none" w:sz="0" w:space="0" w:color="auto"/>
            <w:bottom w:val="none" w:sz="0" w:space="0" w:color="auto"/>
            <w:right w:val="none" w:sz="0" w:space="0" w:color="auto"/>
          </w:divBdr>
        </w:div>
        <w:div w:id="1945652155">
          <w:marLeft w:val="0"/>
          <w:marRight w:val="0"/>
          <w:marTop w:val="375"/>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riderintel.com/newsroom/shifting-ice-russias-increasing-reliance-on-the-private-sector-and-the-prc-in-the-arctic/" TargetMode="External"/><Relationship Id="rId18" Type="http://schemas.openxmlformats.org/officeDocument/2006/relationships/hyperlink" Target="https://vestnik.guu.ru/jour/article/view/995/418" TargetMode="External"/><Relationship Id="rId26" Type="http://schemas.openxmlformats.org/officeDocument/2006/relationships/hyperlink" Target="http://www.stimson.org/wp-content/files/file-attachments/Stimson%20-%20The%20Northern%20Sea%20Route%20-%20The%20Myth%20of%20Sino-Russian%20Cooperation.pdf" TargetMode="External"/><Relationship Id="rId39" Type="http://schemas.openxmlformats.org/officeDocument/2006/relationships/hyperlink" Target="https://gcaptain.com/chinese-newnew-shipping-line-to-expand-arctic-container-service-after-profitable-2024-operation/" TargetMode="External"/><Relationship Id="rId21" Type="http://schemas.openxmlformats.org/officeDocument/2006/relationships/hyperlink" Target="https://www.ispionline.it/en/publication/moscows-arctic-projects-amidst-the-war-sanctions-lng-projects-icebreakers-and-the-northern-sea-route-178452" TargetMode="External"/><Relationship Id="rId34" Type="http://schemas.openxmlformats.org/officeDocument/2006/relationships/hyperlink" Target="https://www.rbc.ru/economics/20/02/2025/67b600549a79479b3c106fca" TargetMode="External"/><Relationship Id="rId42" Type="http://schemas.openxmlformats.org/officeDocument/2006/relationships/hyperlink" Target="https://www.rbc.ru/rbcfreenews/66fd27549a794741e59e332f" TargetMode="External"/><Relationship Id="rId47" Type="http://schemas.openxmlformats.org/officeDocument/2006/relationships/hyperlink" Target="https://www.un.org/depts/los/convention_agreements/texts/unclos/unclos_e.pdf" TargetMode="External"/><Relationship Id="rId50" Type="http://schemas.openxmlformats.org/officeDocument/2006/relationships/hyperlink" Target="https://www.imemo.ru/publications/periodical/meimo/archive/2016/2-t-60/arctic-new-region-of-world-policy/russia-and-china-in-the-arctic-real-or-alleged-disagreement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estnik.guu.ru/jour/article/view/995/418" TargetMode="External"/><Relationship Id="rId29" Type="http://schemas.openxmlformats.org/officeDocument/2006/relationships/hyperlink" Target="https://tass.ru/mezhdunarodnaya-panorama/17611561" TargetMode="External"/><Relationship Id="rId11" Type="http://schemas.openxmlformats.org/officeDocument/2006/relationships/hyperlink" Target="https://www.theglobalist.com/tibet-and-21st-century-water-wars/" TargetMode="External"/><Relationship Id="rId24" Type="http://schemas.openxmlformats.org/officeDocument/2006/relationships/hyperlink" Target="https://tass.ru/ekonomika/22919805" TargetMode="External"/><Relationship Id="rId32" Type="http://schemas.openxmlformats.org/officeDocument/2006/relationships/hyperlink" Target="https://strana-rosatom.ru/2024/05/21/rossiya-i-kitaj-sozdadut-podkomissiju-p/" TargetMode="External"/><Relationship Id="rId37" Type="http://schemas.openxmlformats.org/officeDocument/2006/relationships/hyperlink" Target="https://neftegaz.ru/news/Suda-i-sudostroenie/884241-newnew-shipping-line-uvelichit-aktivnost-po-smp-v-2025-g/" TargetMode="External"/><Relationship Id="rId40" Type="http://schemas.openxmlformats.org/officeDocument/2006/relationships/hyperlink" Target="https://doi.org/10.26425/1816-4277-2018-4-43-50" TargetMode="External"/><Relationship Id="rId45" Type="http://schemas.openxmlformats.org/officeDocument/2006/relationships/hyperlink" Target="https://arcticyearbook.com/images/yearbook/2013/Scholarly_Papers/1.LACKENBAUER.pdf" TargetMode="External"/><Relationship Id="rId53" Type="http://schemas.openxmlformats.org/officeDocument/2006/relationships/hyperlink" Target="https://www.geopoliticalmonitor.com/the-brics-is-not-a-strategic-threat-to-the-united-states/" TargetMode="External"/><Relationship Id="rId5" Type="http://schemas.openxmlformats.org/officeDocument/2006/relationships/webSettings" Target="webSettings.xml"/><Relationship Id="rId10" Type="http://schemas.openxmlformats.org/officeDocument/2006/relationships/hyperlink" Target="http://www.globaltimes.cn/content/756338.shtml" TargetMode="External"/><Relationship Id="rId19" Type="http://schemas.openxmlformats.org/officeDocument/2006/relationships/hyperlink" Target="https://carnegieendowment.org/research/2021/12/lednikovyj-period-energeticheskoe-sotrudnichestvo-rossii-i-kitaya-v-arktike?lang=ru" TargetMode="External"/><Relationship Id="rId31" Type="http://schemas.openxmlformats.org/officeDocument/2006/relationships/hyperlink" Target="https://strana-rosatom.ru/2024/05/21/rossiya-i-kitaj-sozdadut-podkomissiju-p/" TargetMode="External"/><Relationship Id="rId44" Type="http://schemas.openxmlformats.org/officeDocument/2006/relationships/hyperlink" Target="https://media.defense.gov/2024/Dec/18/2003615520/-1/-1/0/MILITARY-AND-SECURITY-DEVELOPMENTS-INVOLVING-THE-PEOPLES-REPUBLIC-OF-CHINA-2024.PDF" TargetMode="External"/><Relationship Id="rId52" Type="http://schemas.openxmlformats.org/officeDocument/2006/relationships/hyperlink" Target="https://www.cambridge.org/core/journals/polar-record/article/can-china-change-the-arctic-regime/6FB5A7F74089A46C2EB36CD973562595" TargetMode="External"/><Relationship Id="rId4" Type="http://schemas.openxmlformats.org/officeDocument/2006/relationships/settings" Target="settings.xml"/><Relationship Id="rId9" Type="http://schemas.openxmlformats.org/officeDocument/2006/relationships/hyperlink" Target="http://www.climatechangenews.com/2014/06/11/climate-change-could-lead-to-china-india-water-conflict/)" TargetMode="External"/><Relationship Id="rId14" Type="http://schemas.openxmlformats.org/officeDocument/2006/relationships/hyperlink" Target="https://cyberleninka.ru/article/n/kitay-respublika-koreya-yaponiya-v-arktike-politika-ekonomika-bezopasnost" TargetMode="External"/><Relationship Id="rId22" Type="http://schemas.openxmlformats.org/officeDocument/2006/relationships/hyperlink" Target="https://www.ispionline.it/en/publication/moscows-arctic-projects-amidst-the-war-sanctions-lng-projects-icebreakers-and-the-northern-sea-route-178452" TargetMode="External"/><Relationship Id="rId27" Type="http://schemas.openxmlformats.org/officeDocument/2006/relationships/hyperlink" Target="http://www.stimson.org/wp-content/files/file-attachments/Stimson%20-%20The%20Northern%20Sea%20Route%20-%20The%20Myth%20of%20Sino-Russian%20Cooperation.pdf" TargetMode="External"/><Relationship Id="rId30" Type="http://schemas.openxmlformats.org/officeDocument/2006/relationships/hyperlink" Target="https://portnews.ru/news/370780/" TargetMode="External"/><Relationship Id="rId35" Type="http://schemas.openxmlformats.org/officeDocument/2006/relationships/hyperlink" Target="https://portnews.ru/news/370780/" TargetMode="External"/><Relationship Id="rId43" Type="http://schemas.openxmlformats.org/officeDocument/2006/relationships/hyperlink" Target="https://www.rbc.ru/rbcfreenews/66fd27549a794741e59e332f" TargetMode="External"/><Relationship Id="rId48" Type="http://schemas.openxmlformats.org/officeDocument/2006/relationships/hyperlink" Target="https://library.arcticportal.org/1890/1/DENMARK.pdf" TargetMode="External"/><Relationship Id="rId8" Type="http://schemas.openxmlformats.org/officeDocument/2006/relationships/hyperlink" Target="https://journals.publishing.umich.edu/glbot/article/id/5016/" TargetMode="External"/><Relationship Id="rId51" Type="http://schemas.openxmlformats.org/officeDocument/2006/relationships/hyperlink" Target="https://www.imemo.ru/en/publications/periodical/meimo/archive/2016/2-t-60/arctic-new-region-of-world-policy/russia-and-china-in-the-arctic-real-or-alleged-disagreements" TargetMode="External"/><Relationship Id="rId3" Type="http://schemas.openxmlformats.org/officeDocument/2006/relationships/styles" Target="styles.xml"/><Relationship Id="rId12" Type="http://schemas.openxmlformats.org/officeDocument/2006/relationships/hyperlink" Target="https://www.striderintel.com/newsroom/shifting-ice-russias-increasing-reliance-on-the-private-sector-and-the-prc-in-the-arctic/" TargetMode="External"/><Relationship Id="rId17" Type="http://schemas.openxmlformats.org/officeDocument/2006/relationships/hyperlink" Target="https://vestnik.guu.ru/jour/article/view/995/418" TargetMode="External"/><Relationship Id="rId25" Type="http://schemas.openxmlformats.org/officeDocument/2006/relationships/hyperlink" Target="https://www.kommersant.ru/doc/7658100" TargetMode="External"/><Relationship Id="rId33" Type="http://schemas.openxmlformats.org/officeDocument/2006/relationships/hyperlink" Target="https://www.rbc.ru/economics/20/02/2025/67b600549a79479b3c106fca" TargetMode="External"/><Relationship Id="rId38" Type="http://schemas.openxmlformats.org/officeDocument/2006/relationships/hyperlink" Target="https://www.kommersant.ru/doc/4965338" TargetMode="External"/><Relationship Id="rId46" Type="http://schemas.openxmlformats.org/officeDocument/2006/relationships/hyperlink" Target="https://arcticyearbook.com/images/yearbook/2013/Scholarly_Papers/1.LACKENBAUER.pdf" TargetMode="External"/><Relationship Id="rId20" Type="http://schemas.openxmlformats.org/officeDocument/2006/relationships/hyperlink" Target="https://carnegieendowment.org/research/2021/12/lednikovyj-period-energeticheskoe-sotrudnichestvo-rossii-i-kitaya-v-arktike?lang=ru" TargetMode="External"/><Relationship Id="rId41" Type="http://schemas.openxmlformats.org/officeDocument/2006/relationships/hyperlink" Target="https://www.globaltimes.cn/page/202407/1316829.s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and.org/content/dam/rand/pubs/perspectives/PEA2800/PEA2823-1/RAND_PEA2823-1.pdf" TargetMode="External"/><Relationship Id="rId23" Type="http://schemas.openxmlformats.org/officeDocument/2006/relationships/hyperlink" Target="https://tass.ru/ekonomika/22919805" TargetMode="External"/><Relationship Id="rId28" Type="http://schemas.openxmlformats.org/officeDocument/2006/relationships/hyperlink" Target="https://cyberleninka.ru/article/n/rossiya-i-kitay-v-arktike-sostoyanie-i-perspektivy-dvustoronnego-sotrudnichestva" TargetMode="External"/><Relationship Id="rId36" Type="http://schemas.openxmlformats.org/officeDocument/2006/relationships/hyperlink" Target="https://atommedia.online/2024/06/06/rosatom-podpisal-soglashenie-s-kitajs/" TargetMode="External"/><Relationship Id="rId49" Type="http://schemas.openxmlformats.org/officeDocument/2006/relationships/hyperlink" Target="https://www.europarl.europa.eu/RegData/etudes/divers/join/2010/433791/EXPO-AFET_DV(2010)433791_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232</TotalTime>
  <Pages>123</Pages>
  <Words>50504</Words>
  <Characters>287874</Characters>
  <Application>Microsoft Office Word</Application>
  <DocSecurity>0</DocSecurity>
  <Lines>2398</Lines>
  <Paragraphs>675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Vikrant Vadathavoor</dc:creator>
  <cp:keywords>6.0.0</cp:keywords>
  <dc:description/>
  <cp:lastModifiedBy>williammkochel@gmail.com</cp:lastModifiedBy>
  <cp:revision>38</cp:revision>
  <dcterms:created xsi:type="dcterms:W3CDTF">2025-07-01T20:37:00Z</dcterms:created>
  <dcterms:modified xsi:type="dcterms:W3CDTF">2025-07-29T18:14:00Z</dcterms:modified>
</cp:coreProperties>
</file>